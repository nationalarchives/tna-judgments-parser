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F76CE" w14:textId="77777777" w:rsidR="00283174" w:rsidRDefault="00283174" w:rsidP="00283174">
      <w:pPr>
        <w:pStyle w:val="Banner"/>
      </w:pPr>
      <w:r>
        <w:t>STATUTORY</w:t>
      </w:r>
      <w:r w:rsidR="000D50D7" w:rsidRPr="000D50D7">
        <w:t xml:space="preserve"> </w:t>
      </w:r>
      <w:r>
        <w:t>INSTRUMENTS</w:t>
      </w:r>
    </w:p>
    <w:p w14:paraId="5F0D7D6C" w14:textId="77777777" w:rsidR="00283174" w:rsidRDefault="00283174" w:rsidP="00283174">
      <w:pPr>
        <w:pStyle w:val="Number"/>
      </w:pPr>
      <w:r>
        <w:t>202</w:t>
      </w:r>
      <w:r w:rsidR="00E078E9">
        <w:t>3</w:t>
      </w:r>
      <w:r w:rsidR="000D50D7" w:rsidRPr="000D50D7">
        <w:t xml:space="preserve"> </w:t>
      </w:r>
      <w:r>
        <w:t>No.</w:t>
      </w:r>
      <w:r w:rsidR="000D50D7" w:rsidRPr="000D50D7">
        <w:t xml:space="preserve"> </w:t>
      </w:r>
      <w:r>
        <w:t>****</w:t>
      </w:r>
    </w:p>
    <w:p w14:paraId="2391881B" w14:textId="77777777" w:rsidR="00283174" w:rsidRDefault="00283174" w:rsidP="00283174">
      <w:pPr>
        <w:pStyle w:val="subject"/>
      </w:pPr>
      <w:r>
        <w:t>infrastructure</w:t>
      </w:r>
      <w:r w:rsidR="000D50D7" w:rsidRPr="000D50D7">
        <w:t xml:space="preserve"> </w:t>
      </w:r>
      <w:r>
        <w:t>planning</w:t>
      </w:r>
    </w:p>
    <w:p w14:paraId="211F2E8E" w14:textId="77777777" w:rsidR="00283174" w:rsidRDefault="00283174" w:rsidP="00283174">
      <w:pPr>
        <w:pStyle w:val="Title"/>
      </w:pPr>
      <w:r>
        <w:t>The</w:t>
      </w:r>
      <w:r w:rsidR="000D50D7" w:rsidRPr="000D50D7">
        <w:t xml:space="preserve"> </w:t>
      </w:r>
      <w:r>
        <w:t>Longfield</w:t>
      </w:r>
      <w:r w:rsidR="000D50D7" w:rsidRPr="000D50D7">
        <w:t xml:space="preserve"> </w:t>
      </w:r>
      <w:r>
        <w:t>Solar</w:t>
      </w:r>
      <w:r w:rsidR="000D50D7" w:rsidRPr="000D50D7">
        <w:t xml:space="preserve"> </w:t>
      </w:r>
      <w:r>
        <w:t>Farm</w:t>
      </w:r>
      <w:r w:rsidR="000D50D7" w:rsidRPr="000D50D7">
        <w:t xml:space="preserve"> </w:t>
      </w:r>
      <w:r>
        <w:t>Order</w:t>
      </w:r>
      <w:r w:rsidR="000D50D7" w:rsidRPr="000D50D7">
        <w:t xml:space="preserve"> </w:t>
      </w:r>
      <w:r>
        <w:t>202</w:t>
      </w:r>
      <w:r w:rsidR="00C640CE">
        <w:t>3</w:t>
      </w:r>
    </w:p>
    <w:p w14:paraId="4449C0A6" w14:textId="77777777" w:rsidR="00283174" w:rsidRDefault="00283174" w:rsidP="00283174">
      <w:pPr>
        <w:pStyle w:val="Made"/>
      </w:pPr>
      <w:r>
        <w:t>Made</w:t>
      </w:r>
      <w:r w:rsidR="000D50D7" w:rsidRPr="000D50D7">
        <w:rPr>
          <w:i w:val="0"/>
        </w:rPr>
        <w:tab/>
      </w:r>
      <w:r>
        <w:t>-</w:t>
      </w:r>
      <w:r w:rsidR="000D50D7" w:rsidRPr="000D50D7">
        <w:rPr>
          <w:i w:val="0"/>
        </w:rPr>
        <w:tab/>
      </w:r>
      <w:r>
        <w:t>-</w:t>
      </w:r>
      <w:r w:rsidR="000D50D7" w:rsidRPr="000D50D7">
        <w:rPr>
          <w:i w:val="0"/>
        </w:rPr>
        <w:tab/>
      </w:r>
      <w:r>
        <w:t>-</w:t>
      </w:r>
      <w:r w:rsidR="000D50D7" w:rsidRPr="000D50D7">
        <w:rPr>
          <w:i w:val="0"/>
        </w:rPr>
        <w:tab/>
      </w:r>
      <w:r>
        <w:t>-</w:t>
      </w:r>
      <w:r w:rsidR="000D50D7" w:rsidRPr="000D50D7">
        <w:rPr>
          <w:i w:val="0"/>
        </w:rPr>
        <w:tab/>
      </w:r>
      <w:r w:rsidR="00890FBF">
        <w:t>26</w:t>
      </w:r>
      <w:r w:rsidR="00D74407">
        <w:t>th</w:t>
      </w:r>
      <w:r w:rsidR="000D50D7" w:rsidRPr="000D50D7">
        <w:t xml:space="preserve"> </w:t>
      </w:r>
      <w:r w:rsidR="00890FBF">
        <w:t>June</w:t>
      </w:r>
      <w:r w:rsidR="000D50D7" w:rsidRPr="000D50D7">
        <w:t xml:space="preserve"> </w:t>
      </w:r>
      <w:r w:rsidR="00890FBF">
        <w:t>2023</w:t>
      </w:r>
    </w:p>
    <w:p w14:paraId="5C706995" w14:textId="77777777" w:rsidR="00283174" w:rsidRDefault="00283174" w:rsidP="00283174">
      <w:pPr>
        <w:pStyle w:val="Coming"/>
      </w:pPr>
      <w:r>
        <w:t>Coming</w:t>
      </w:r>
      <w:r w:rsidR="000D50D7" w:rsidRPr="000D50D7">
        <w:t xml:space="preserve"> </w:t>
      </w:r>
      <w:r>
        <w:t>into</w:t>
      </w:r>
      <w:r w:rsidR="000D50D7" w:rsidRPr="000D50D7">
        <w:t xml:space="preserve"> </w:t>
      </w:r>
      <w:r>
        <w:t>force</w:t>
      </w:r>
      <w:r w:rsidR="000D50D7" w:rsidRPr="000D50D7">
        <w:rPr>
          <w:i w:val="0"/>
        </w:rPr>
        <w:tab/>
      </w:r>
      <w:r>
        <w:t>-</w:t>
      </w:r>
      <w:r w:rsidR="000D50D7" w:rsidRPr="000D50D7">
        <w:rPr>
          <w:i w:val="0"/>
        </w:rPr>
        <w:tab/>
      </w:r>
      <w:r>
        <w:t>-</w:t>
      </w:r>
      <w:r w:rsidR="000D50D7" w:rsidRPr="000D50D7">
        <w:rPr>
          <w:i w:val="0"/>
        </w:rPr>
        <w:tab/>
      </w:r>
      <w:r w:rsidR="00890FBF">
        <w:t>1</w:t>
      </w:r>
      <w:r w:rsidR="00270FC3">
        <w:t>8</w:t>
      </w:r>
      <w:r w:rsidR="00890FBF">
        <w:t>th</w:t>
      </w:r>
      <w:r w:rsidR="000D50D7" w:rsidRPr="000D50D7">
        <w:t xml:space="preserve"> </w:t>
      </w:r>
      <w:r w:rsidR="00890FBF">
        <w:t>July</w:t>
      </w:r>
      <w:r w:rsidR="000D50D7" w:rsidRPr="000D50D7">
        <w:t xml:space="preserve"> </w:t>
      </w:r>
      <w:r w:rsidR="00890FBF">
        <w:t>2023</w:t>
      </w:r>
    </w:p>
    <w:p w14:paraId="5F8F6BB1" w14:textId="77777777" w:rsidR="00046DA6" w:rsidRDefault="00046DA6" w:rsidP="00046DA6">
      <w:pPr>
        <w:pStyle w:val="ArrHead"/>
      </w:pPr>
      <w:r>
        <w:t>Contents</w:t>
      </w:r>
    </w:p>
    <w:p w14:paraId="1C235B17" w14:textId="77777777" w:rsidR="00046DA6" w:rsidRDefault="00046DA6" w:rsidP="00046DA6">
      <w:pPr>
        <w:pStyle w:val="TOC1"/>
      </w:pPr>
      <w:r>
        <w:t>PART</w:t>
      </w:r>
      <w:r w:rsidR="000D50D7" w:rsidRPr="000D50D7">
        <w:t xml:space="preserve"> </w:t>
      </w:r>
      <w:r>
        <w:t>1</w:t>
      </w:r>
      <w:bookmarkStart w:id="0" w:name="TOCentryTOC10_01_2023_14_27_52_15"/>
      <w:bookmarkEnd w:id="0"/>
    </w:p>
    <w:p w14:paraId="136A4984" w14:textId="77777777" w:rsidR="00046DA6" w:rsidRDefault="00046DA6" w:rsidP="00046DA6">
      <w:pPr>
        <w:pStyle w:val="TOC2"/>
      </w:pPr>
      <w:r>
        <w:t>PRELIMINARY</w:t>
      </w:r>
      <w:bookmarkStart w:id="1" w:name="TOCentryTOC10_01_2023_14_27_52_16"/>
      <w:bookmarkEnd w:id="1"/>
    </w:p>
    <w:p w14:paraId="6F92FD5B" w14:textId="77777777" w:rsidR="00046DA6" w:rsidRDefault="00046DA6" w:rsidP="00046DA6">
      <w:pPr>
        <w:pStyle w:val="linespace"/>
      </w:pPr>
    </w:p>
    <w:p w14:paraId="750E72EF" w14:textId="77777777" w:rsidR="00046DA6" w:rsidRDefault="00046DA6" w:rsidP="00046DA6">
      <w:pPr>
        <w:pStyle w:val="TOC9"/>
      </w:pPr>
      <w:r>
        <w:t>1.</w:t>
      </w:r>
      <w:r w:rsidR="000D50D7" w:rsidRPr="000D50D7">
        <w:tab/>
      </w:r>
      <w:r>
        <w:t>Citation</w:t>
      </w:r>
      <w:r w:rsidR="000D50D7" w:rsidRPr="000D50D7">
        <w:t xml:space="preserve"> </w:t>
      </w:r>
      <w:r>
        <w:t>and</w:t>
      </w:r>
      <w:r w:rsidR="000D50D7" w:rsidRPr="000D50D7">
        <w:t xml:space="preserve"> </w:t>
      </w:r>
      <w:r>
        <w:t>commencement</w:t>
      </w:r>
      <w:bookmarkStart w:id="2" w:name="TOCentryTOC10_01_2023_14_27_52_17"/>
      <w:bookmarkEnd w:id="2"/>
    </w:p>
    <w:p w14:paraId="465C23CC" w14:textId="77777777" w:rsidR="00046DA6" w:rsidRDefault="00046DA6" w:rsidP="00046DA6">
      <w:pPr>
        <w:pStyle w:val="TOC9"/>
      </w:pPr>
      <w:r>
        <w:t>2.</w:t>
      </w:r>
      <w:r w:rsidR="000D50D7" w:rsidRPr="000D50D7">
        <w:tab/>
      </w:r>
      <w:r>
        <w:t>Interpretation</w:t>
      </w:r>
      <w:bookmarkStart w:id="3" w:name="TOCentryTOC10_01_2023_14_27_52_19"/>
      <w:bookmarkEnd w:id="3"/>
    </w:p>
    <w:p w14:paraId="57D63561" w14:textId="77777777" w:rsidR="00046DA6" w:rsidRDefault="00046DA6" w:rsidP="00046DA6">
      <w:pPr>
        <w:pStyle w:val="linespace"/>
      </w:pPr>
    </w:p>
    <w:p w14:paraId="4FCAB622" w14:textId="77777777" w:rsidR="00046DA6" w:rsidRDefault="00046DA6" w:rsidP="00046DA6">
      <w:pPr>
        <w:pStyle w:val="TOC1"/>
      </w:pPr>
      <w:r>
        <w:t>PART</w:t>
      </w:r>
      <w:r w:rsidR="000D50D7" w:rsidRPr="000D50D7">
        <w:t xml:space="preserve"> </w:t>
      </w:r>
      <w:r>
        <w:t>2</w:t>
      </w:r>
      <w:bookmarkStart w:id="4" w:name="TOCentryTOC10_01_2023_14_27_52_103"/>
      <w:bookmarkEnd w:id="4"/>
    </w:p>
    <w:p w14:paraId="2EBA25C5" w14:textId="77777777" w:rsidR="00046DA6" w:rsidRDefault="00046DA6" w:rsidP="00046DA6">
      <w:pPr>
        <w:pStyle w:val="TOC2"/>
      </w:pPr>
      <w:r>
        <w:t>PRINCIPAL</w:t>
      </w:r>
      <w:r w:rsidR="000D50D7" w:rsidRPr="000D50D7">
        <w:t xml:space="preserve"> </w:t>
      </w:r>
      <w:r>
        <w:t>POWERS</w:t>
      </w:r>
      <w:bookmarkStart w:id="5" w:name="TOCentryTOC10_01_2023_14_27_52_104"/>
      <w:bookmarkEnd w:id="5"/>
    </w:p>
    <w:p w14:paraId="3647D43A" w14:textId="77777777" w:rsidR="00046DA6" w:rsidRDefault="00046DA6" w:rsidP="00046DA6">
      <w:pPr>
        <w:pStyle w:val="linespace"/>
      </w:pPr>
    </w:p>
    <w:p w14:paraId="7CA590DB" w14:textId="77777777" w:rsidR="00046DA6" w:rsidRDefault="00046DA6" w:rsidP="00046DA6">
      <w:pPr>
        <w:pStyle w:val="TOC9"/>
      </w:pPr>
      <w:r>
        <w:t>3.</w:t>
      </w:r>
      <w:r w:rsidR="000D50D7" w:rsidRPr="000D50D7">
        <w:tab/>
      </w:r>
      <w:r>
        <w:t>Development</w:t>
      </w:r>
      <w:r w:rsidR="000D50D7" w:rsidRPr="000D50D7">
        <w:t xml:space="preserve"> </w:t>
      </w:r>
      <w:r>
        <w:t>consent</w:t>
      </w:r>
      <w:r w:rsidR="000D50D7" w:rsidRPr="000D50D7">
        <w:t xml:space="preserve"> </w:t>
      </w:r>
      <w:r>
        <w:t>etc.</w:t>
      </w:r>
      <w:r w:rsidR="000D50D7" w:rsidRPr="000D50D7">
        <w:t xml:space="preserve"> </w:t>
      </w:r>
      <w:r>
        <w:t>granted</w:t>
      </w:r>
      <w:r w:rsidR="000D50D7" w:rsidRPr="000D50D7">
        <w:t xml:space="preserve"> </w:t>
      </w:r>
      <w:r>
        <w:t>by</w:t>
      </w:r>
      <w:r w:rsidR="000D50D7" w:rsidRPr="000D50D7">
        <w:t xml:space="preserve"> </w:t>
      </w:r>
      <w:r>
        <w:t>this</w:t>
      </w:r>
      <w:r w:rsidR="000D50D7" w:rsidRPr="000D50D7">
        <w:t xml:space="preserve"> </w:t>
      </w:r>
      <w:r>
        <w:t>Order</w:t>
      </w:r>
      <w:bookmarkStart w:id="6" w:name="TOCentryTOC10_01_2023_14_27_52_105"/>
      <w:bookmarkEnd w:id="6"/>
    </w:p>
    <w:p w14:paraId="76B30EF3" w14:textId="77777777" w:rsidR="00046DA6" w:rsidRDefault="00046DA6" w:rsidP="00046DA6">
      <w:pPr>
        <w:pStyle w:val="TOC9"/>
      </w:pPr>
      <w:r>
        <w:t>4.</w:t>
      </w:r>
      <w:r w:rsidR="000D50D7" w:rsidRPr="000D50D7">
        <w:tab/>
      </w:r>
      <w:r>
        <w:t>Operation</w:t>
      </w:r>
      <w:r w:rsidR="000D50D7" w:rsidRPr="000D50D7">
        <w:t xml:space="preserve"> </w:t>
      </w:r>
      <w:r>
        <w:t>of</w:t>
      </w:r>
      <w:r w:rsidR="000D50D7" w:rsidRPr="000D50D7">
        <w:t xml:space="preserve"> </w:t>
      </w:r>
      <w:r>
        <w:t>generating</w:t>
      </w:r>
      <w:r w:rsidR="000D50D7" w:rsidRPr="000D50D7">
        <w:t xml:space="preserve"> </w:t>
      </w:r>
      <w:r>
        <w:t>station</w:t>
      </w:r>
      <w:bookmarkStart w:id="7" w:name="TOCentryTOC10_01_2023_14_27_52_108"/>
      <w:bookmarkEnd w:id="7"/>
    </w:p>
    <w:p w14:paraId="4E5187F9" w14:textId="77777777" w:rsidR="00046DA6" w:rsidRDefault="00046DA6" w:rsidP="00046DA6">
      <w:pPr>
        <w:pStyle w:val="TOC9"/>
      </w:pPr>
      <w:r>
        <w:t>5.</w:t>
      </w:r>
      <w:r w:rsidR="000D50D7" w:rsidRPr="000D50D7">
        <w:tab/>
      </w:r>
      <w:r>
        <w:t>Power</w:t>
      </w:r>
      <w:r w:rsidR="000D50D7" w:rsidRPr="000D50D7">
        <w:t xml:space="preserve"> </w:t>
      </w:r>
      <w:r>
        <w:t>to</w:t>
      </w:r>
      <w:r w:rsidR="000D50D7" w:rsidRPr="000D50D7">
        <w:t xml:space="preserve"> </w:t>
      </w:r>
      <w:r>
        <w:t>maintain</w:t>
      </w:r>
      <w:r w:rsidR="000D50D7" w:rsidRPr="000D50D7">
        <w:t xml:space="preserve"> </w:t>
      </w:r>
      <w:r>
        <w:t>authorised</w:t>
      </w:r>
      <w:r w:rsidR="000D50D7" w:rsidRPr="000D50D7">
        <w:t xml:space="preserve"> </w:t>
      </w:r>
      <w:r>
        <w:t>development</w:t>
      </w:r>
      <w:bookmarkStart w:id="8" w:name="TOCentryTOC10_01_2023_14_27_52_111"/>
      <w:bookmarkEnd w:id="8"/>
    </w:p>
    <w:p w14:paraId="28DA3380" w14:textId="77777777" w:rsidR="00046DA6" w:rsidRDefault="00046DA6" w:rsidP="00046DA6">
      <w:pPr>
        <w:pStyle w:val="TOC9"/>
      </w:pPr>
      <w:r>
        <w:t>6.</w:t>
      </w:r>
      <w:r w:rsidR="000D50D7" w:rsidRPr="000D50D7">
        <w:tab/>
      </w:r>
      <w:r>
        <w:t>Application</w:t>
      </w:r>
      <w:r w:rsidR="000D50D7" w:rsidRPr="000D50D7">
        <w:t xml:space="preserve"> </w:t>
      </w:r>
      <w:r>
        <w:t>and</w:t>
      </w:r>
      <w:r w:rsidR="000D50D7" w:rsidRPr="000D50D7">
        <w:t xml:space="preserve"> </w:t>
      </w:r>
      <w:r>
        <w:t>modification</w:t>
      </w:r>
      <w:r w:rsidR="000D50D7" w:rsidRPr="000D50D7">
        <w:t xml:space="preserve"> </w:t>
      </w:r>
      <w:r>
        <w:t>of</w:t>
      </w:r>
      <w:r w:rsidR="000D50D7" w:rsidRPr="000D50D7">
        <w:t xml:space="preserve"> </w:t>
      </w:r>
      <w:r>
        <w:t>statutory</w:t>
      </w:r>
      <w:r w:rsidR="000D50D7" w:rsidRPr="000D50D7">
        <w:t xml:space="preserve"> </w:t>
      </w:r>
      <w:r>
        <w:t>provisions</w:t>
      </w:r>
      <w:bookmarkStart w:id="9" w:name="TOCentryTOC10_01_2023_14_27_52_115"/>
      <w:bookmarkEnd w:id="9"/>
    </w:p>
    <w:p w14:paraId="55F67962" w14:textId="77777777" w:rsidR="00046DA6" w:rsidRDefault="00046DA6" w:rsidP="00046DA6">
      <w:pPr>
        <w:pStyle w:val="TOC9"/>
      </w:pPr>
      <w:r>
        <w:t>7.</w:t>
      </w:r>
      <w:r w:rsidR="000D50D7" w:rsidRPr="000D50D7">
        <w:tab/>
      </w:r>
      <w:r>
        <w:t>Defence</w:t>
      </w:r>
      <w:r w:rsidR="000D50D7" w:rsidRPr="000D50D7">
        <w:t xml:space="preserve"> </w:t>
      </w:r>
      <w:r>
        <w:t>to</w:t>
      </w:r>
      <w:r w:rsidR="000D50D7" w:rsidRPr="000D50D7">
        <w:t xml:space="preserve"> </w:t>
      </w:r>
      <w:r>
        <w:t>proceedings</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statutory</w:t>
      </w:r>
      <w:r w:rsidR="000D50D7" w:rsidRPr="000D50D7">
        <w:t xml:space="preserve"> </w:t>
      </w:r>
      <w:r>
        <w:t>nuisance</w:t>
      </w:r>
      <w:bookmarkStart w:id="10" w:name="TOCentryTOC10_01_2023_14_27_52_130"/>
      <w:bookmarkEnd w:id="10"/>
    </w:p>
    <w:p w14:paraId="6B9B942B" w14:textId="77777777" w:rsidR="00046DA6" w:rsidRDefault="00046DA6" w:rsidP="00046DA6">
      <w:pPr>
        <w:pStyle w:val="linespace"/>
      </w:pPr>
    </w:p>
    <w:p w14:paraId="4A902138" w14:textId="77777777" w:rsidR="00046DA6" w:rsidRDefault="00046DA6" w:rsidP="00046DA6">
      <w:pPr>
        <w:pStyle w:val="TOC1"/>
      </w:pPr>
      <w:r>
        <w:t>PART</w:t>
      </w:r>
      <w:r w:rsidR="000D50D7" w:rsidRPr="000D50D7">
        <w:t xml:space="preserve"> </w:t>
      </w:r>
      <w:r>
        <w:t>3</w:t>
      </w:r>
      <w:bookmarkStart w:id="11" w:name="TOCentryTOC10_01_2023_14_27_52_137"/>
      <w:bookmarkEnd w:id="11"/>
    </w:p>
    <w:p w14:paraId="165734E4" w14:textId="77777777" w:rsidR="00046DA6" w:rsidRDefault="00046DA6" w:rsidP="00046DA6">
      <w:pPr>
        <w:pStyle w:val="TOC2"/>
      </w:pPr>
      <w:r>
        <w:t>STREETS</w:t>
      </w:r>
      <w:bookmarkStart w:id="12" w:name="TOCentryTOC10_01_2023_14_27_52_138"/>
      <w:bookmarkEnd w:id="12"/>
    </w:p>
    <w:p w14:paraId="2A94D69C" w14:textId="77777777" w:rsidR="00046DA6" w:rsidRDefault="00046DA6" w:rsidP="00046DA6">
      <w:pPr>
        <w:pStyle w:val="linespace"/>
      </w:pPr>
    </w:p>
    <w:p w14:paraId="2AF9F8F6" w14:textId="77777777" w:rsidR="00046DA6" w:rsidRDefault="00046DA6" w:rsidP="00046DA6">
      <w:pPr>
        <w:pStyle w:val="TOC9"/>
      </w:pPr>
      <w:r>
        <w:t>8.</w:t>
      </w:r>
      <w:r w:rsidR="000D50D7" w:rsidRPr="000D50D7">
        <w:tab/>
      </w:r>
      <w:r w:rsidRPr="000E4600">
        <w:t>Street</w:t>
      </w:r>
      <w:r w:rsidR="000D50D7" w:rsidRPr="000D50D7">
        <w:t xml:space="preserve"> </w:t>
      </w:r>
      <w:r w:rsidRPr="000E4600">
        <w:t>Works</w:t>
      </w:r>
      <w:bookmarkStart w:id="13" w:name="TOCentryTOC10_01_2023_14_27_52_139"/>
      <w:bookmarkEnd w:id="13"/>
    </w:p>
    <w:p w14:paraId="52D0CA7C" w14:textId="77777777" w:rsidR="00046DA6" w:rsidRDefault="00046DA6" w:rsidP="00046DA6">
      <w:pPr>
        <w:pStyle w:val="TOC9"/>
      </w:pPr>
      <w:r>
        <w:t>9.</w:t>
      </w:r>
      <w:r w:rsidR="000D50D7" w:rsidRPr="000D50D7">
        <w:tab/>
      </w:r>
      <w:r>
        <w:t>Power</w:t>
      </w:r>
      <w:r w:rsidR="000D50D7" w:rsidRPr="000D50D7">
        <w:t xml:space="preserve"> </w:t>
      </w:r>
      <w:r>
        <w:t>to</w:t>
      </w:r>
      <w:r w:rsidR="000D50D7" w:rsidRPr="000D50D7">
        <w:t xml:space="preserve"> </w:t>
      </w:r>
      <w:r>
        <w:t>alter</w:t>
      </w:r>
      <w:r w:rsidR="000D50D7" w:rsidRPr="000D50D7">
        <w:t xml:space="preserve"> </w:t>
      </w:r>
      <w:r>
        <w:t>layout,</w:t>
      </w:r>
      <w:r w:rsidR="000D50D7" w:rsidRPr="000D50D7">
        <w:t xml:space="preserve"> </w:t>
      </w:r>
      <w:r>
        <w:t>etc.,</w:t>
      </w:r>
      <w:r w:rsidR="000D50D7" w:rsidRPr="000D50D7">
        <w:t xml:space="preserve"> </w:t>
      </w:r>
      <w:r>
        <w:t>of</w:t>
      </w:r>
      <w:r w:rsidR="000D50D7" w:rsidRPr="000D50D7">
        <w:t xml:space="preserve"> </w:t>
      </w:r>
      <w:r>
        <w:t>streets</w:t>
      </w:r>
      <w:bookmarkStart w:id="14" w:name="TOCentryTOC10_01_2023_14_27_52_149"/>
      <w:bookmarkEnd w:id="14"/>
    </w:p>
    <w:p w14:paraId="2EF4DE13" w14:textId="77777777" w:rsidR="00046DA6" w:rsidRDefault="00046DA6" w:rsidP="00046DA6">
      <w:pPr>
        <w:pStyle w:val="TOC9"/>
      </w:pPr>
      <w:r>
        <w:t>10.</w:t>
      </w:r>
      <w:r w:rsidR="000D50D7" w:rsidRPr="000D50D7">
        <w:tab/>
      </w:r>
      <w:r>
        <w:t>Construction</w:t>
      </w:r>
      <w:r w:rsidR="000D50D7" w:rsidRPr="000D50D7">
        <w:t xml:space="preserve"> </w:t>
      </w:r>
      <w:r>
        <w:t>and</w:t>
      </w:r>
      <w:r w:rsidR="000D50D7" w:rsidRPr="000D50D7">
        <w:t xml:space="preserve"> </w:t>
      </w:r>
      <w:r>
        <w:t>maintenance</w:t>
      </w:r>
      <w:r w:rsidR="000D50D7" w:rsidRPr="000D50D7">
        <w:t xml:space="preserve"> </w:t>
      </w:r>
      <w:r>
        <w:t>of</w:t>
      </w:r>
      <w:r w:rsidR="000D50D7" w:rsidRPr="000D50D7">
        <w:t xml:space="preserve"> </w:t>
      </w:r>
      <w:r>
        <w:t>altered</w:t>
      </w:r>
      <w:r w:rsidR="000D50D7" w:rsidRPr="000D50D7">
        <w:t xml:space="preserve"> </w:t>
      </w:r>
      <w:r>
        <w:t>streets</w:t>
      </w:r>
      <w:bookmarkStart w:id="15" w:name="TOCentryTOC10_01_2023_14_27_52_160"/>
      <w:bookmarkEnd w:id="15"/>
    </w:p>
    <w:p w14:paraId="02F84F61" w14:textId="77777777" w:rsidR="00046DA6" w:rsidRDefault="00046DA6" w:rsidP="00046DA6">
      <w:pPr>
        <w:pStyle w:val="TOC9"/>
      </w:pPr>
      <w:r>
        <w:t>11.</w:t>
      </w:r>
      <w:r w:rsidR="000D50D7" w:rsidRPr="000D50D7">
        <w:tab/>
      </w:r>
      <w:r>
        <w:t>Temporary</w:t>
      </w:r>
      <w:r w:rsidR="000D50D7" w:rsidRPr="000D50D7">
        <w:t xml:space="preserve"> </w:t>
      </w:r>
      <w:r w:rsidR="00FA6C6A">
        <w:t>closure</w:t>
      </w:r>
      <w:r w:rsidR="000D50D7" w:rsidRPr="000D50D7">
        <w:t xml:space="preserve"> </w:t>
      </w:r>
      <w:r>
        <w:t>of</w:t>
      </w:r>
      <w:r w:rsidR="000D50D7" w:rsidRPr="000D50D7">
        <w:t xml:space="preserve"> </w:t>
      </w:r>
      <w:r>
        <w:t>public</w:t>
      </w:r>
      <w:r w:rsidR="000D50D7" w:rsidRPr="000D50D7">
        <w:t xml:space="preserve"> </w:t>
      </w:r>
      <w:r>
        <w:t>rights</w:t>
      </w:r>
      <w:r w:rsidR="000D50D7" w:rsidRPr="000D50D7">
        <w:t xml:space="preserve"> </w:t>
      </w:r>
      <w:r>
        <w:t>of</w:t>
      </w:r>
      <w:r w:rsidR="000D50D7" w:rsidRPr="000D50D7">
        <w:t xml:space="preserve"> </w:t>
      </w:r>
      <w:r>
        <w:t>way</w:t>
      </w:r>
      <w:bookmarkStart w:id="16" w:name="TOCentryTOC10_01_2023_14_27_52_174"/>
      <w:bookmarkEnd w:id="16"/>
    </w:p>
    <w:p w14:paraId="0B09F2DD" w14:textId="77777777" w:rsidR="00046DA6" w:rsidRDefault="00046DA6" w:rsidP="00046DA6">
      <w:pPr>
        <w:pStyle w:val="TOC9"/>
      </w:pPr>
      <w:r>
        <w:t>12.</w:t>
      </w:r>
      <w:r w:rsidR="000D50D7" w:rsidRPr="000D50D7">
        <w:tab/>
      </w:r>
      <w:r>
        <w:t>Access</w:t>
      </w:r>
      <w:r w:rsidR="000D50D7" w:rsidRPr="000D50D7">
        <w:t xml:space="preserve"> </w:t>
      </w:r>
      <w:r>
        <w:t>to</w:t>
      </w:r>
      <w:r w:rsidR="000D50D7" w:rsidRPr="000D50D7">
        <w:t xml:space="preserve"> </w:t>
      </w:r>
      <w:r>
        <w:t>works</w:t>
      </w:r>
      <w:bookmarkStart w:id="17" w:name="TOCentryTOC10_01_2023_14_27_52_191"/>
      <w:bookmarkEnd w:id="17"/>
    </w:p>
    <w:p w14:paraId="17B6CBBA" w14:textId="77777777" w:rsidR="00046DA6" w:rsidRDefault="00046DA6" w:rsidP="00046DA6">
      <w:pPr>
        <w:pStyle w:val="TOC9"/>
      </w:pPr>
      <w:r>
        <w:t>13.</w:t>
      </w:r>
      <w:r w:rsidR="000D50D7" w:rsidRPr="000D50D7">
        <w:tab/>
      </w:r>
      <w:r>
        <w:t>Agreements</w:t>
      </w:r>
      <w:r w:rsidR="000D50D7" w:rsidRPr="000D50D7">
        <w:t xml:space="preserve"> </w:t>
      </w:r>
      <w:r>
        <w:t>with</w:t>
      </w:r>
      <w:r w:rsidR="000D50D7" w:rsidRPr="000D50D7">
        <w:t xml:space="preserve"> </w:t>
      </w:r>
      <w:r>
        <w:t>street</w:t>
      </w:r>
      <w:r w:rsidR="000D50D7" w:rsidRPr="000D50D7">
        <w:t xml:space="preserve"> </w:t>
      </w:r>
      <w:r>
        <w:t>authorities</w:t>
      </w:r>
      <w:bookmarkStart w:id="18" w:name="TOCentryTOC10_01_2023_14_27_52_197"/>
      <w:bookmarkEnd w:id="18"/>
    </w:p>
    <w:p w14:paraId="5AB254F5" w14:textId="77777777" w:rsidR="00046DA6" w:rsidRDefault="00046DA6" w:rsidP="00046DA6">
      <w:pPr>
        <w:pStyle w:val="TOC9"/>
      </w:pPr>
      <w:r>
        <w:t>14.</w:t>
      </w:r>
      <w:r w:rsidR="000D50D7" w:rsidRPr="000D50D7">
        <w:tab/>
      </w:r>
      <w:r>
        <w:t>Traffic</w:t>
      </w:r>
      <w:r w:rsidR="000D50D7" w:rsidRPr="000D50D7">
        <w:t xml:space="preserve"> </w:t>
      </w:r>
      <w:r>
        <w:t>regulation</w:t>
      </w:r>
      <w:r w:rsidR="000D50D7" w:rsidRPr="000D50D7">
        <w:t xml:space="preserve"> </w:t>
      </w:r>
      <w:r>
        <w:t>measures</w:t>
      </w:r>
      <w:bookmarkStart w:id="19" w:name="TOCentryTOC10_01_2023_14_27_52_209"/>
      <w:bookmarkEnd w:id="19"/>
    </w:p>
    <w:p w14:paraId="06722704" w14:textId="77777777" w:rsidR="00046DA6" w:rsidRDefault="00046DA6" w:rsidP="00046DA6">
      <w:pPr>
        <w:pStyle w:val="linespace"/>
      </w:pPr>
    </w:p>
    <w:p w14:paraId="644F84BD" w14:textId="77777777" w:rsidR="00046DA6" w:rsidRDefault="00046DA6" w:rsidP="00046DA6">
      <w:pPr>
        <w:pStyle w:val="TOC1"/>
      </w:pPr>
      <w:r>
        <w:t>PART</w:t>
      </w:r>
      <w:r w:rsidR="000D50D7" w:rsidRPr="000D50D7">
        <w:t xml:space="preserve"> </w:t>
      </w:r>
      <w:r>
        <w:t>4</w:t>
      </w:r>
      <w:bookmarkStart w:id="20" w:name="TOCentryTOC10_01_2023_14_27_52_229"/>
      <w:bookmarkEnd w:id="20"/>
    </w:p>
    <w:p w14:paraId="59A44104" w14:textId="77777777" w:rsidR="00046DA6" w:rsidRDefault="00046DA6" w:rsidP="00046DA6">
      <w:pPr>
        <w:pStyle w:val="TOC2"/>
      </w:pPr>
      <w:r>
        <w:t>SUPPLEMENTAL</w:t>
      </w:r>
      <w:r w:rsidR="000D50D7" w:rsidRPr="000D50D7">
        <w:t xml:space="preserve"> </w:t>
      </w:r>
      <w:r>
        <w:t>POWERS</w:t>
      </w:r>
      <w:bookmarkStart w:id="21" w:name="TOCentryTOC10_01_2023_14_27_52_230"/>
      <w:bookmarkEnd w:id="21"/>
    </w:p>
    <w:p w14:paraId="0D5F280C" w14:textId="77777777" w:rsidR="00046DA6" w:rsidRDefault="00046DA6" w:rsidP="00046DA6">
      <w:pPr>
        <w:pStyle w:val="linespace"/>
      </w:pPr>
    </w:p>
    <w:p w14:paraId="169015ED" w14:textId="77777777" w:rsidR="00046DA6" w:rsidRDefault="00046DA6" w:rsidP="00046DA6">
      <w:pPr>
        <w:pStyle w:val="TOC9"/>
      </w:pPr>
      <w:r>
        <w:t>15.</w:t>
      </w:r>
      <w:r w:rsidR="000D50D7" w:rsidRPr="000D50D7">
        <w:tab/>
      </w:r>
      <w:r>
        <w:t>Discharge</w:t>
      </w:r>
      <w:r w:rsidR="000D50D7" w:rsidRPr="000D50D7">
        <w:t xml:space="preserve"> </w:t>
      </w:r>
      <w:r>
        <w:t>of</w:t>
      </w:r>
      <w:r w:rsidR="000D50D7" w:rsidRPr="000D50D7">
        <w:t xml:space="preserve"> </w:t>
      </w:r>
      <w:r>
        <w:t>water</w:t>
      </w:r>
      <w:bookmarkStart w:id="22" w:name="TOCentryTOC10_01_2023_14_27_52_231"/>
      <w:bookmarkEnd w:id="22"/>
    </w:p>
    <w:p w14:paraId="30A5D61A" w14:textId="77777777" w:rsidR="00046DA6" w:rsidRDefault="00046DA6" w:rsidP="00046DA6">
      <w:pPr>
        <w:pStyle w:val="TOC9"/>
      </w:pPr>
      <w:r>
        <w:t>1</w:t>
      </w:r>
      <w:r w:rsidR="00C640CE">
        <w:t>6</w:t>
      </w:r>
      <w:r>
        <w:t>.</w:t>
      </w:r>
      <w:r w:rsidR="000D50D7" w:rsidRPr="000D50D7">
        <w:tab/>
      </w:r>
      <w:r>
        <w:t>Protective</w:t>
      </w:r>
      <w:r w:rsidR="000D50D7" w:rsidRPr="000D50D7">
        <w:t xml:space="preserve"> </w:t>
      </w:r>
      <w:r>
        <w:t>works</w:t>
      </w:r>
      <w:r w:rsidR="000D50D7" w:rsidRPr="000D50D7">
        <w:t xml:space="preserve"> </w:t>
      </w:r>
      <w:r>
        <w:t>to</w:t>
      </w:r>
      <w:r w:rsidR="000D50D7" w:rsidRPr="000D50D7">
        <w:t xml:space="preserve"> </w:t>
      </w:r>
      <w:r>
        <w:t>buildings</w:t>
      </w:r>
      <w:bookmarkStart w:id="23" w:name="TOCentryTOC10_01_2023_14_27_52_269"/>
      <w:bookmarkEnd w:id="23"/>
    </w:p>
    <w:p w14:paraId="65137557" w14:textId="77777777" w:rsidR="00046DA6" w:rsidRDefault="00046DA6" w:rsidP="00046DA6">
      <w:pPr>
        <w:pStyle w:val="TOC9"/>
      </w:pPr>
      <w:r>
        <w:t>1</w:t>
      </w:r>
      <w:r w:rsidR="00C640CE">
        <w:t>7</w:t>
      </w:r>
      <w:r>
        <w:t>.</w:t>
      </w:r>
      <w:r w:rsidR="000D50D7" w:rsidRPr="000D50D7">
        <w:tab/>
      </w:r>
      <w:r>
        <w:t>Authority</w:t>
      </w:r>
      <w:r w:rsidR="000D50D7" w:rsidRPr="000D50D7">
        <w:t xml:space="preserve"> </w:t>
      </w:r>
      <w:r>
        <w:t>to</w:t>
      </w:r>
      <w:r w:rsidR="000D50D7" w:rsidRPr="000D50D7">
        <w:t xml:space="preserve"> </w:t>
      </w:r>
      <w:r>
        <w:t>survey</w:t>
      </w:r>
      <w:r w:rsidR="000D50D7" w:rsidRPr="000D50D7">
        <w:t xml:space="preserve"> </w:t>
      </w:r>
      <w:r>
        <w:t>and</w:t>
      </w:r>
      <w:r w:rsidR="000D50D7" w:rsidRPr="000D50D7">
        <w:t xml:space="preserve"> </w:t>
      </w:r>
      <w:r>
        <w:t>investigate</w:t>
      </w:r>
      <w:r w:rsidR="000D50D7" w:rsidRPr="000D50D7">
        <w:t xml:space="preserve"> </w:t>
      </w:r>
      <w:r>
        <w:t>the</w:t>
      </w:r>
      <w:r w:rsidR="000D50D7" w:rsidRPr="000D50D7">
        <w:t xml:space="preserve"> </w:t>
      </w:r>
      <w:r>
        <w:t>land</w:t>
      </w:r>
      <w:bookmarkStart w:id="24" w:name="TOCentryTOC10_01_2023_14_27_52_294"/>
      <w:bookmarkEnd w:id="24"/>
    </w:p>
    <w:p w14:paraId="368978E7" w14:textId="77777777" w:rsidR="00046DA6" w:rsidRDefault="00046DA6" w:rsidP="00046DA6">
      <w:pPr>
        <w:pStyle w:val="linespace"/>
      </w:pPr>
    </w:p>
    <w:p w14:paraId="52EFF7C7" w14:textId="77777777" w:rsidR="00046DA6" w:rsidRDefault="00046DA6" w:rsidP="00046DA6">
      <w:pPr>
        <w:pStyle w:val="TOC1"/>
      </w:pPr>
      <w:r>
        <w:t>PART</w:t>
      </w:r>
      <w:r w:rsidR="000D50D7" w:rsidRPr="000D50D7">
        <w:t xml:space="preserve"> </w:t>
      </w:r>
      <w:r>
        <w:t>5</w:t>
      </w:r>
      <w:bookmarkStart w:id="25" w:name="TOCentryTOC10_01_2023_14_27_52_309"/>
      <w:bookmarkEnd w:id="25"/>
    </w:p>
    <w:p w14:paraId="5B018088" w14:textId="77777777" w:rsidR="00046DA6" w:rsidRDefault="00046DA6" w:rsidP="00046DA6">
      <w:pPr>
        <w:pStyle w:val="TOC2"/>
      </w:pPr>
      <w:r>
        <w:t>POWERS</w:t>
      </w:r>
      <w:r w:rsidR="000D50D7" w:rsidRPr="000D50D7">
        <w:t xml:space="preserve"> </w:t>
      </w:r>
      <w:r>
        <w:t>OF</w:t>
      </w:r>
      <w:r w:rsidR="000D50D7" w:rsidRPr="000D50D7">
        <w:t xml:space="preserve"> </w:t>
      </w:r>
      <w:r>
        <w:t>ACQUISITION</w:t>
      </w:r>
      <w:bookmarkStart w:id="26" w:name="TOCentryTOC10_01_2023_14_27_52_310"/>
      <w:bookmarkEnd w:id="26"/>
    </w:p>
    <w:p w14:paraId="63ACC92E" w14:textId="77777777" w:rsidR="00046DA6" w:rsidRDefault="00046DA6" w:rsidP="00046DA6">
      <w:pPr>
        <w:pStyle w:val="linespace"/>
      </w:pPr>
    </w:p>
    <w:p w14:paraId="76AED980" w14:textId="77777777" w:rsidR="00046DA6" w:rsidRDefault="00046DA6" w:rsidP="00046DA6">
      <w:pPr>
        <w:pStyle w:val="TOC9"/>
      </w:pPr>
      <w:r>
        <w:t>1</w:t>
      </w:r>
      <w:r w:rsidR="00C640CE">
        <w:t>8</w:t>
      </w:r>
      <w:r>
        <w:t>.</w:t>
      </w:r>
      <w:r w:rsidR="000D50D7" w:rsidRPr="000D50D7">
        <w:tab/>
      </w:r>
      <w:r>
        <w:t>Compulsory</w:t>
      </w:r>
      <w:r w:rsidR="000D50D7" w:rsidRPr="000D50D7">
        <w:t xml:space="preserve"> </w:t>
      </w:r>
      <w:r>
        <w:t>acquisition</w:t>
      </w:r>
      <w:r w:rsidR="000D50D7" w:rsidRPr="000D50D7">
        <w:t xml:space="preserve"> </w:t>
      </w:r>
      <w:r>
        <w:t>of</w:t>
      </w:r>
      <w:r w:rsidR="000D50D7" w:rsidRPr="000D50D7">
        <w:t xml:space="preserve"> </w:t>
      </w:r>
      <w:r>
        <w:t>land</w:t>
      </w:r>
      <w:bookmarkStart w:id="27" w:name="TOCentryTOC10_01_2023_14_27_52_311"/>
      <w:bookmarkEnd w:id="27"/>
    </w:p>
    <w:p w14:paraId="2CDB0401" w14:textId="77777777" w:rsidR="00046DA6" w:rsidRDefault="00C640CE" w:rsidP="00046DA6">
      <w:pPr>
        <w:pStyle w:val="TOC9"/>
      </w:pPr>
      <w:r>
        <w:t>19</w:t>
      </w:r>
      <w:r w:rsidR="00046DA6">
        <w:t>.</w:t>
      </w:r>
      <w:r w:rsidR="000D50D7" w:rsidRPr="000D50D7">
        <w:tab/>
      </w:r>
      <w:r w:rsidR="00046DA6">
        <w:t>Time</w:t>
      </w:r>
      <w:r w:rsidR="000D50D7" w:rsidRPr="000D50D7">
        <w:t xml:space="preserve"> </w:t>
      </w:r>
      <w:r w:rsidR="00046DA6">
        <w:t>limit</w:t>
      </w:r>
      <w:r w:rsidR="000D50D7" w:rsidRPr="000D50D7">
        <w:t xml:space="preserve"> </w:t>
      </w:r>
      <w:r w:rsidR="00046DA6">
        <w:t>for</w:t>
      </w:r>
      <w:r w:rsidR="000D50D7" w:rsidRPr="000D50D7">
        <w:t xml:space="preserve"> </w:t>
      </w:r>
      <w:r w:rsidR="00046DA6">
        <w:t>exercise</w:t>
      </w:r>
      <w:r w:rsidR="000D50D7" w:rsidRPr="000D50D7">
        <w:t xml:space="preserve"> </w:t>
      </w:r>
      <w:r w:rsidR="00046DA6">
        <w:t>of</w:t>
      </w:r>
      <w:r w:rsidR="000D50D7" w:rsidRPr="000D50D7">
        <w:t xml:space="preserve"> </w:t>
      </w:r>
      <w:r w:rsidR="00046DA6">
        <w:t>authority</w:t>
      </w:r>
      <w:r w:rsidR="000D50D7" w:rsidRPr="000D50D7">
        <w:t xml:space="preserve"> </w:t>
      </w:r>
      <w:r w:rsidR="00046DA6">
        <w:t>to</w:t>
      </w:r>
      <w:r w:rsidR="000D50D7" w:rsidRPr="000D50D7">
        <w:t xml:space="preserve"> </w:t>
      </w:r>
      <w:r w:rsidR="00046DA6">
        <w:t>acquire</w:t>
      </w:r>
      <w:r w:rsidR="000D50D7" w:rsidRPr="000D50D7">
        <w:t xml:space="preserve"> </w:t>
      </w:r>
      <w:r w:rsidR="00046DA6">
        <w:t>land</w:t>
      </w:r>
      <w:r w:rsidR="000D50D7" w:rsidRPr="000D50D7">
        <w:t xml:space="preserve"> </w:t>
      </w:r>
      <w:r w:rsidR="00046DA6">
        <w:t>compulsorily</w:t>
      </w:r>
      <w:bookmarkStart w:id="28" w:name="TOCentryTOC10_01_2023_14_27_52_314"/>
      <w:bookmarkEnd w:id="28"/>
    </w:p>
    <w:p w14:paraId="6935619E" w14:textId="77777777" w:rsidR="00046DA6" w:rsidRDefault="00046DA6" w:rsidP="00046DA6">
      <w:pPr>
        <w:pStyle w:val="TOC9"/>
      </w:pPr>
      <w:r>
        <w:t>2</w:t>
      </w:r>
      <w:r w:rsidR="00C640CE">
        <w:t>0</w:t>
      </w:r>
      <w:r>
        <w:t>.</w:t>
      </w:r>
      <w:r w:rsidR="000D50D7" w:rsidRPr="000D50D7">
        <w:tab/>
      </w:r>
      <w:r>
        <w:t>Compulsory</w:t>
      </w:r>
      <w:r w:rsidR="000D50D7" w:rsidRPr="000D50D7">
        <w:t xml:space="preserve"> </w:t>
      </w:r>
      <w:r>
        <w:t>acquisition</w:t>
      </w:r>
      <w:r w:rsidR="000D50D7" w:rsidRPr="000D50D7">
        <w:t xml:space="preserve"> </w:t>
      </w:r>
      <w:r>
        <w:t>of</w:t>
      </w:r>
      <w:r w:rsidR="000D50D7" w:rsidRPr="000D50D7">
        <w:t xml:space="preserve"> </w:t>
      </w:r>
      <w:r>
        <w:t>rights</w:t>
      </w:r>
      <w:bookmarkStart w:id="29" w:name="TOCentryTOC10_01_2023_14_27_52_319"/>
      <w:bookmarkEnd w:id="29"/>
    </w:p>
    <w:p w14:paraId="3FEEE0A3" w14:textId="77777777" w:rsidR="00046DA6" w:rsidRDefault="00046DA6" w:rsidP="00046DA6">
      <w:pPr>
        <w:pStyle w:val="TOC9"/>
      </w:pPr>
      <w:r>
        <w:t>2</w:t>
      </w:r>
      <w:r w:rsidR="00C640CE">
        <w:t>1</w:t>
      </w:r>
      <w:r>
        <w:t>.</w:t>
      </w:r>
      <w:r w:rsidR="000D50D7" w:rsidRPr="000D50D7">
        <w:tab/>
      </w:r>
      <w:r>
        <w:t>Private</w:t>
      </w:r>
      <w:r w:rsidR="000D50D7" w:rsidRPr="000D50D7">
        <w:t xml:space="preserve"> </w:t>
      </w:r>
      <w:r>
        <w:t>rights</w:t>
      </w:r>
      <w:bookmarkStart w:id="30" w:name="TOCentryTOC10_01_2023_14_27_52_326"/>
      <w:bookmarkEnd w:id="30"/>
    </w:p>
    <w:p w14:paraId="4A2C98D1" w14:textId="77777777" w:rsidR="00046DA6" w:rsidRDefault="00046DA6" w:rsidP="00046DA6">
      <w:pPr>
        <w:pStyle w:val="TOC9"/>
      </w:pPr>
      <w:r>
        <w:t>2</w:t>
      </w:r>
      <w:r w:rsidR="00C640CE">
        <w:t>2</w:t>
      </w:r>
      <w:r>
        <w:t>.</w:t>
      </w:r>
      <w:r w:rsidR="000D50D7" w:rsidRPr="000D50D7">
        <w:tab/>
      </w:r>
      <w:r>
        <w:t>Application</w:t>
      </w:r>
      <w:r w:rsidR="000D50D7" w:rsidRPr="000D50D7">
        <w:t xml:space="preserve"> </w:t>
      </w:r>
      <w:r>
        <w:t>of</w:t>
      </w:r>
      <w:r w:rsidR="000D50D7" w:rsidRPr="000D50D7">
        <w:t xml:space="preserve"> </w:t>
      </w:r>
      <w:r>
        <w:t>the</w:t>
      </w:r>
      <w:r w:rsidR="000D50D7" w:rsidRPr="000D50D7">
        <w:t xml:space="preserve"> </w:t>
      </w:r>
      <w:r>
        <w:t>1981</w:t>
      </w:r>
      <w:r w:rsidR="000D50D7" w:rsidRPr="000D50D7">
        <w:t xml:space="preserve"> </w:t>
      </w:r>
      <w:r>
        <w:t>Act</w:t>
      </w:r>
      <w:bookmarkStart w:id="31" w:name="TOCentryTOC10_01_2023_14_27_52_352"/>
      <w:bookmarkEnd w:id="31"/>
    </w:p>
    <w:p w14:paraId="2BEF6E55" w14:textId="77777777" w:rsidR="00046DA6" w:rsidRDefault="00046DA6" w:rsidP="00046DA6">
      <w:pPr>
        <w:pStyle w:val="TOC9"/>
      </w:pPr>
      <w:r>
        <w:t>2</w:t>
      </w:r>
      <w:r w:rsidR="00C640CE">
        <w:t>3</w:t>
      </w:r>
      <w:r>
        <w:t>.</w:t>
      </w:r>
      <w:r w:rsidR="000D50D7" w:rsidRPr="000D50D7">
        <w:tab/>
      </w:r>
      <w:r>
        <w:t>Acquisition</w:t>
      </w:r>
      <w:r w:rsidR="000D50D7" w:rsidRPr="000D50D7">
        <w:t xml:space="preserve"> </w:t>
      </w:r>
      <w:r>
        <w:t>of</w:t>
      </w:r>
      <w:r w:rsidR="000D50D7" w:rsidRPr="000D50D7">
        <w:t xml:space="preserve"> </w:t>
      </w:r>
      <w:r>
        <w:t>subsoil</w:t>
      </w:r>
      <w:r w:rsidR="000D50D7" w:rsidRPr="000D50D7">
        <w:t xml:space="preserve"> </w:t>
      </w:r>
      <w:r>
        <w:t>only</w:t>
      </w:r>
      <w:bookmarkStart w:id="32" w:name="TOCentryTOC10_01_2023_14_27_52_365"/>
      <w:bookmarkEnd w:id="32"/>
    </w:p>
    <w:p w14:paraId="1B6875A4" w14:textId="77777777" w:rsidR="00046DA6" w:rsidRDefault="00046DA6" w:rsidP="00046DA6">
      <w:pPr>
        <w:pStyle w:val="TOC9"/>
      </w:pPr>
      <w:r>
        <w:t>2</w:t>
      </w:r>
      <w:r w:rsidR="00C640CE">
        <w:t>4</w:t>
      </w:r>
      <w:r>
        <w:t>.</w:t>
      </w:r>
      <w:r w:rsidR="000D50D7" w:rsidRPr="000D50D7">
        <w:tab/>
      </w:r>
      <w:r>
        <w:t>Power</w:t>
      </w:r>
      <w:r w:rsidR="000D50D7" w:rsidRPr="000D50D7">
        <w:t xml:space="preserve"> </w:t>
      </w:r>
      <w:r>
        <w:t>to</w:t>
      </w:r>
      <w:r w:rsidR="000D50D7" w:rsidRPr="000D50D7">
        <w:t xml:space="preserve"> </w:t>
      </w:r>
      <w:r>
        <w:t>override</w:t>
      </w:r>
      <w:r w:rsidR="000D50D7" w:rsidRPr="000D50D7">
        <w:t xml:space="preserve"> </w:t>
      </w:r>
      <w:r>
        <w:t>easements</w:t>
      </w:r>
      <w:r w:rsidR="000D50D7" w:rsidRPr="000D50D7">
        <w:t xml:space="preserve"> </w:t>
      </w:r>
      <w:r>
        <w:t>and</w:t>
      </w:r>
      <w:r w:rsidR="000D50D7" w:rsidRPr="000D50D7">
        <w:t xml:space="preserve"> </w:t>
      </w:r>
      <w:r>
        <w:t>other</w:t>
      </w:r>
      <w:r w:rsidR="000D50D7" w:rsidRPr="000D50D7">
        <w:t xml:space="preserve"> </w:t>
      </w:r>
      <w:r>
        <w:t>rights</w:t>
      </w:r>
      <w:bookmarkStart w:id="33" w:name="TOCentryTOC10_01_2023_14_27_52_373"/>
      <w:bookmarkEnd w:id="33"/>
    </w:p>
    <w:p w14:paraId="1175E85A" w14:textId="77777777" w:rsidR="00046DA6" w:rsidRDefault="00046DA6" w:rsidP="00046DA6">
      <w:pPr>
        <w:pStyle w:val="TOC9"/>
      </w:pPr>
      <w:r>
        <w:t>2</w:t>
      </w:r>
      <w:r w:rsidR="00C640CE">
        <w:t>5</w:t>
      </w:r>
      <w:r>
        <w:t>.</w:t>
      </w:r>
      <w:r w:rsidR="000D50D7" w:rsidRPr="000D50D7">
        <w:tab/>
      </w:r>
      <w:r>
        <w:t>Modification</w:t>
      </w:r>
      <w:r w:rsidR="000D50D7" w:rsidRPr="000D50D7">
        <w:t xml:space="preserve"> </w:t>
      </w:r>
      <w:r>
        <w:t>of</w:t>
      </w:r>
      <w:r w:rsidR="000D50D7" w:rsidRPr="000D50D7">
        <w:t xml:space="preserve"> </w:t>
      </w:r>
      <w:r>
        <w:t>Part</w:t>
      </w:r>
      <w:r w:rsidR="000D50D7" w:rsidRPr="000D50D7">
        <w:t xml:space="preserve"> </w:t>
      </w:r>
      <w:r>
        <w:t>1</w:t>
      </w:r>
      <w:r w:rsidR="000D50D7" w:rsidRPr="000D50D7">
        <w:t xml:space="preserve"> </w:t>
      </w:r>
      <w:r>
        <w:t>of</w:t>
      </w:r>
      <w:r w:rsidR="000D50D7" w:rsidRPr="000D50D7">
        <w:t xml:space="preserve"> </w:t>
      </w:r>
      <w:r>
        <w:t>the</w:t>
      </w:r>
      <w:r w:rsidR="000D50D7" w:rsidRPr="000D50D7">
        <w:t xml:space="preserve"> </w:t>
      </w:r>
      <w:r>
        <w:t>Compulsory</w:t>
      </w:r>
      <w:r w:rsidR="000D50D7" w:rsidRPr="000D50D7">
        <w:t xml:space="preserve"> </w:t>
      </w:r>
      <w:r>
        <w:t>Purchase</w:t>
      </w:r>
      <w:r w:rsidR="000D50D7" w:rsidRPr="000D50D7">
        <w:t xml:space="preserve"> </w:t>
      </w:r>
      <w:r>
        <w:t>Act</w:t>
      </w:r>
      <w:r w:rsidR="000D50D7" w:rsidRPr="000D50D7">
        <w:t xml:space="preserve"> </w:t>
      </w:r>
      <w:r>
        <w:t>1965</w:t>
      </w:r>
      <w:bookmarkStart w:id="34" w:name="TOCentryTOC10_01_2023_14_27_52_392"/>
      <w:bookmarkEnd w:id="34"/>
    </w:p>
    <w:p w14:paraId="735F7B04" w14:textId="77777777" w:rsidR="00046DA6" w:rsidRDefault="00046DA6" w:rsidP="00046DA6">
      <w:pPr>
        <w:pStyle w:val="TOC9"/>
      </w:pPr>
      <w:r>
        <w:t>2</w:t>
      </w:r>
      <w:r w:rsidR="00C640CE">
        <w:t>6</w:t>
      </w:r>
      <w:r>
        <w:t>.</w:t>
      </w:r>
      <w:r w:rsidR="000D50D7" w:rsidRPr="000D50D7">
        <w:tab/>
      </w:r>
      <w:r>
        <w:t>Rights</w:t>
      </w:r>
      <w:r w:rsidR="000D50D7" w:rsidRPr="000D50D7">
        <w:t xml:space="preserve"> </w:t>
      </w:r>
      <w:r>
        <w:t>under</w:t>
      </w:r>
      <w:r w:rsidR="000D50D7" w:rsidRPr="000D50D7">
        <w:t xml:space="preserve"> </w:t>
      </w:r>
      <w:r>
        <w:t>or</w:t>
      </w:r>
      <w:r w:rsidR="000D50D7" w:rsidRPr="000D50D7">
        <w:t xml:space="preserve"> </w:t>
      </w:r>
      <w:r>
        <w:t>over</w:t>
      </w:r>
      <w:r w:rsidR="000D50D7" w:rsidRPr="000D50D7">
        <w:t xml:space="preserve"> </w:t>
      </w:r>
      <w:r>
        <w:t>streets</w:t>
      </w:r>
      <w:bookmarkStart w:id="35" w:name="TOCentryTOC10_01_2023_14_27_52_407"/>
      <w:bookmarkEnd w:id="35"/>
    </w:p>
    <w:p w14:paraId="30FF3CBE" w14:textId="77777777" w:rsidR="00046DA6" w:rsidRDefault="00046DA6" w:rsidP="00046DA6">
      <w:pPr>
        <w:pStyle w:val="TOC9"/>
      </w:pPr>
      <w:r>
        <w:t>2</w:t>
      </w:r>
      <w:r w:rsidR="00C640CE">
        <w:t>7</w:t>
      </w:r>
      <w:r>
        <w:t>.</w:t>
      </w:r>
      <w:r w:rsidR="000D50D7" w:rsidRPr="000D50D7">
        <w:tab/>
      </w:r>
      <w:r>
        <w:t>Temporary</w:t>
      </w:r>
      <w:r w:rsidR="000D50D7" w:rsidRPr="000D50D7">
        <w:t xml:space="preserve"> </w:t>
      </w:r>
      <w:r>
        <w:t>use</w:t>
      </w:r>
      <w:r w:rsidR="000D50D7" w:rsidRPr="000D50D7">
        <w:t xml:space="preserve"> </w:t>
      </w:r>
      <w:r>
        <w:t>of</w:t>
      </w:r>
      <w:r w:rsidR="000D50D7" w:rsidRPr="000D50D7">
        <w:t xml:space="preserve"> </w:t>
      </w:r>
      <w:r>
        <w:t>land</w:t>
      </w:r>
      <w:r w:rsidR="000D50D7" w:rsidRPr="000D50D7">
        <w:t xml:space="preserve"> </w:t>
      </w:r>
      <w:r>
        <w:t>for</w:t>
      </w:r>
      <w:r w:rsidR="000D50D7" w:rsidRPr="000D50D7">
        <w:t xml:space="preserve"> </w:t>
      </w:r>
      <w:r>
        <w:t>constructing</w:t>
      </w:r>
      <w:r w:rsidR="000D50D7" w:rsidRPr="000D50D7">
        <w:t xml:space="preserve"> </w:t>
      </w:r>
      <w:r>
        <w:t>the</w:t>
      </w:r>
      <w:r w:rsidR="000D50D7" w:rsidRPr="000D50D7">
        <w:t xml:space="preserve"> </w:t>
      </w:r>
      <w:r>
        <w:t>authorised</w:t>
      </w:r>
      <w:r w:rsidR="000D50D7" w:rsidRPr="000D50D7">
        <w:t xml:space="preserve"> </w:t>
      </w:r>
      <w:r>
        <w:t>development</w:t>
      </w:r>
      <w:bookmarkStart w:id="36" w:name="TOCentryTOC10_01_2023_14_27_52_415"/>
      <w:bookmarkEnd w:id="36"/>
    </w:p>
    <w:p w14:paraId="4ACA1B44" w14:textId="77777777" w:rsidR="00046DA6" w:rsidRDefault="00046DA6" w:rsidP="00046DA6">
      <w:pPr>
        <w:pStyle w:val="TOC9"/>
      </w:pPr>
      <w:r>
        <w:t>2</w:t>
      </w:r>
      <w:r w:rsidR="00C640CE">
        <w:t>8</w:t>
      </w:r>
      <w:r>
        <w:t>.</w:t>
      </w:r>
      <w:r w:rsidR="000D50D7" w:rsidRPr="000D50D7">
        <w:tab/>
      </w:r>
      <w:r>
        <w:t>Temporary</w:t>
      </w:r>
      <w:r w:rsidR="000D50D7" w:rsidRPr="000D50D7">
        <w:t xml:space="preserve"> </w:t>
      </w:r>
      <w:r>
        <w:t>use</w:t>
      </w:r>
      <w:r w:rsidR="000D50D7" w:rsidRPr="000D50D7">
        <w:t xml:space="preserve"> </w:t>
      </w:r>
      <w:r>
        <w:t>of</w:t>
      </w:r>
      <w:r w:rsidR="000D50D7" w:rsidRPr="000D50D7">
        <w:t xml:space="preserve"> </w:t>
      </w:r>
      <w:r>
        <w:t>land</w:t>
      </w:r>
      <w:r w:rsidR="000D50D7" w:rsidRPr="000D50D7">
        <w:t xml:space="preserve"> </w:t>
      </w:r>
      <w:r>
        <w:t>for</w:t>
      </w:r>
      <w:r w:rsidR="000D50D7" w:rsidRPr="000D50D7">
        <w:t xml:space="preserve"> </w:t>
      </w:r>
      <w:r>
        <w:t>maintaining</w:t>
      </w:r>
      <w:r w:rsidR="000D50D7" w:rsidRPr="000D50D7">
        <w:t xml:space="preserve"> </w:t>
      </w:r>
      <w:r>
        <w:t>the</w:t>
      </w:r>
      <w:r w:rsidR="000D50D7" w:rsidRPr="000D50D7">
        <w:t xml:space="preserve"> </w:t>
      </w:r>
      <w:r>
        <w:t>authorised</w:t>
      </w:r>
      <w:r w:rsidR="000D50D7" w:rsidRPr="000D50D7">
        <w:t xml:space="preserve"> </w:t>
      </w:r>
      <w:r>
        <w:t>development</w:t>
      </w:r>
      <w:bookmarkStart w:id="37" w:name="TOCentryTOC10_01_2023_14_27_52_447"/>
      <w:bookmarkEnd w:id="37"/>
    </w:p>
    <w:p w14:paraId="4684DC2A" w14:textId="77777777" w:rsidR="00046DA6" w:rsidRDefault="00C640CE" w:rsidP="00046DA6">
      <w:pPr>
        <w:pStyle w:val="TOC9"/>
      </w:pPr>
      <w:r>
        <w:t>29</w:t>
      </w:r>
      <w:r w:rsidR="00046DA6">
        <w:t>.</w:t>
      </w:r>
      <w:r w:rsidR="000D50D7" w:rsidRPr="000D50D7">
        <w:tab/>
      </w:r>
      <w:r w:rsidR="00046DA6">
        <w:t>Statutory</w:t>
      </w:r>
      <w:r w:rsidR="000D50D7" w:rsidRPr="000D50D7">
        <w:t xml:space="preserve"> </w:t>
      </w:r>
      <w:r w:rsidR="00046DA6">
        <w:t>undertakers</w:t>
      </w:r>
      <w:bookmarkStart w:id="38" w:name="TOCentryTOC10_01_2023_14_27_52_464"/>
      <w:bookmarkEnd w:id="38"/>
    </w:p>
    <w:p w14:paraId="71FF16A4" w14:textId="77777777" w:rsidR="00046DA6" w:rsidRDefault="00046DA6" w:rsidP="00046DA6">
      <w:pPr>
        <w:pStyle w:val="TOC9"/>
      </w:pPr>
      <w:r>
        <w:t>3</w:t>
      </w:r>
      <w:r w:rsidR="00C640CE">
        <w:t>0</w:t>
      </w:r>
      <w:r>
        <w:t>.</w:t>
      </w:r>
      <w:r w:rsidR="000D50D7" w:rsidRPr="000D50D7">
        <w:tab/>
      </w:r>
      <w:r>
        <w:t>Apparatus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statutory</w:t>
      </w:r>
      <w:r w:rsidR="000D50D7" w:rsidRPr="000D50D7">
        <w:t xml:space="preserve"> </w:t>
      </w:r>
      <w:r>
        <w:t>undertakers</w:t>
      </w:r>
      <w:r w:rsidR="000D50D7" w:rsidRPr="000D50D7">
        <w:t xml:space="preserve"> </w:t>
      </w:r>
      <w:r>
        <w:t>in</w:t>
      </w:r>
      <w:r w:rsidR="000D50D7" w:rsidRPr="000D50D7">
        <w:t xml:space="preserve"> </w:t>
      </w:r>
      <w:r w:rsidR="00FA6C6A">
        <w:t>closed</w:t>
      </w:r>
      <w:r w:rsidR="000D50D7" w:rsidRPr="000D50D7">
        <w:t xml:space="preserve"> </w:t>
      </w:r>
      <w:r>
        <w:t>streets</w:t>
      </w:r>
      <w:bookmarkStart w:id="39" w:name="TOCentryTOC10_01_2023_14_27_52_468"/>
      <w:bookmarkEnd w:id="39"/>
    </w:p>
    <w:p w14:paraId="6214742F" w14:textId="77777777" w:rsidR="00046DA6" w:rsidRDefault="00046DA6" w:rsidP="00046DA6">
      <w:pPr>
        <w:pStyle w:val="TOC9"/>
      </w:pPr>
      <w:r>
        <w:t>3</w:t>
      </w:r>
      <w:r w:rsidR="00C640CE">
        <w:t>1</w:t>
      </w:r>
      <w:r>
        <w:t>.</w:t>
      </w:r>
      <w:r w:rsidR="000D50D7" w:rsidRPr="000D50D7">
        <w:tab/>
      </w:r>
      <w:r>
        <w:t>Recovery</w:t>
      </w:r>
      <w:r w:rsidR="000D50D7" w:rsidRPr="000D50D7">
        <w:t xml:space="preserve"> </w:t>
      </w:r>
      <w:r>
        <w:t>of</w:t>
      </w:r>
      <w:r w:rsidR="000D50D7" w:rsidRPr="000D50D7">
        <w:t xml:space="preserve"> </w:t>
      </w:r>
      <w:r>
        <w:t>costs</w:t>
      </w:r>
      <w:r w:rsidR="000D50D7" w:rsidRPr="000D50D7">
        <w:t xml:space="preserve"> </w:t>
      </w:r>
      <w:r>
        <w:t>of</w:t>
      </w:r>
      <w:r w:rsidR="000D50D7" w:rsidRPr="000D50D7">
        <w:t xml:space="preserve"> </w:t>
      </w:r>
      <w:r>
        <w:t>new</w:t>
      </w:r>
      <w:r w:rsidR="000D50D7" w:rsidRPr="000D50D7">
        <w:t xml:space="preserve"> </w:t>
      </w:r>
      <w:r>
        <w:t>connections</w:t>
      </w:r>
      <w:bookmarkStart w:id="40" w:name="TOCentryTOC10_01_2023_14_27_52_470"/>
      <w:bookmarkEnd w:id="40"/>
    </w:p>
    <w:p w14:paraId="45BA0A69" w14:textId="77777777" w:rsidR="00046DA6" w:rsidRDefault="00046DA6" w:rsidP="00046DA6">
      <w:pPr>
        <w:pStyle w:val="linespace"/>
      </w:pPr>
    </w:p>
    <w:p w14:paraId="0D2E4819" w14:textId="77777777" w:rsidR="00046DA6" w:rsidRDefault="00046DA6" w:rsidP="00046DA6">
      <w:pPr>
        <w:pStyle w:val="TOC1"/>
      </w:pPr>
      <w:r>
        <w:t>PART</w:t>
      </w:r>
      <w:r w:rsidR="000D50D7" w:rsidRPr="000D50D7">
        <w:t xml:space="preserve"> </w:t>
      </w:r>
      <w:r>
        <w:t>6</w:t>
      </w:r>
      <w:bookmarkStart w:id="41" w:name="TOCentryTOC10_01_2023_14_27_52_480"/>
      <w:bookmarkEnd w:id="41"/>
    </w:p>
    <w:p w14:paraId="4390946A" w14:textId="77777777" w:rsidR="00046DA6" w:rsidRDefault="00046DA6" w:rsidP="00046DA6">
      <w:pPr>
        <w:pStyle w:val="TOC2"/>
      </w:pPr>
      <w:r>
        <w:t>MISCELLANEOUS</w:t>
      </w:r>
      <w:r w:rsidR="000D50D7" w:rsidRPr="000D50D7">
        <w:t xml:space="preserve"> </w:t>
      </w:r>
      <w:r>
        <w:t>AND</w:t>
      </w:r>
      <w:r w:rsidR="000D50D7" w:rsidRPr="000D50D7">
        <w:t xml:space="preserve"> </w:t>
      </w:r>
      <w:r>
        <w:t>GENERAL</w:t>
      </w:r>
      <w:bookmarkStart w:id="42" w:name="TOCentryTOC10_01_2023_14_27_52_481"/>
      <w:bookmarkEnd w:id="42"/>
    </w:p>
    <w:p w14:paraId="1C9A7C3A" w14:textId="77777777" w:rsidR="00046DA6" w:rsidRDefault="00046DA6" w:rsidP="00046DA6">
      <w:pPr>
        <w:pStyle w:val="linespace"/>
      </w:pPr>
    </w:p>
    <w:p w14:paraId="6D9C8F1D" w14:textId="77777777" w:rsidR="00046DA6" w:rsidRDefault="00046DA6" w:rsidP="00046DA6">
      <w:pPr>
        <w:pStyle w:val="TOC9"/>
      </w:pPr>
      <w:r>
        <w:t>3</w:t>
      </w:r>
      <w:r w:rsidR="00C640CE">
        <w:t>2</w:t>
      </w:r>
      <w:r>
        <w:t>.</w:t>
      </w:r>
      <w:r w:rsidR="000D50D7" w:rsidRPr="000D50D7">
        <w:tab/>
      </w:r>
      <w:r>
        <w:t>Benefit</w:t>
      </w:r>
      <w:r w:rsidR="000D50D7" w:rsidRPr="000D50D7">
        <w:t xml:space="preserve"> </w:t>
      </w:r>
      <w:r>
        <w:t>of</w:t>
      </w:r>
      <w:r w:rsidR="000D50D7" w:rsidRPr="000D50D7">
        <w:t xml:space="preserve"> </w:t>
      </w:r>
      <w:r>
        <w:t>the</w:t>
      </w:r>
      <w:r w:rsidR="000D50D7" w:rsidRPr="000D50D7">
        <w:t xml:space="preserve"> </w:t>
      </w:r>
      <w:r>
        <w:t>Order</w:t>
      </w:r>
      <w:bookmarkStart w:id="43" w:name="TOCentryTOC10_01_2023_14_27_52_482"/>
      <w:bookmarkEnd w:id="43"/>
    </w:p>
    <w:p w14:paraId="2A2B47C5" w14:textId="77777777" w:rsidR="00046DA6" w:rsidRDefault="00046DA6" w:rsidP="00046DA6">
      <w:pPr>
        <w:pStyle w:val="TOC9"/>
      </w:pPr>
      <w:r>
        <w:t>3</w:t>
      </w:r>
      <w:r w:rsidR="00C640CE">
        <w:t>3</w:t>
      </w:r>
      <w:r>
        <w:t>.</w:t>
      </w:r>
      <w:r w:rsidR="000D50D7" w:rsidRPr="000D50D7">
        <w:tab/>
      </w:r>
      <w:r>
        <w:t>Consent</w:t>
      </w:r>
      <w:r w:rsidR="000D50D7" w:rsidRPr="000D50D7">
        <w:t xml:space="preserve"> </w:t>
      </w:r>
      <w:r>
        <w:t>to</w:t>
      </w:r>
      <w:r w:rsidR="000D50D7" w:rsidRPr="000D50D7">
        <w:t xml:space="preserve"> </w:t>
      </w:r>
      <w:r>
        <w:t>transfer</w:t>
      </w:r>
      <w:r w:rsidR="000D50D7" w:rsidRPr="000D50D7">
        <w:t xml:space="preserve"> </w:t>
      </w:r>
      <w:r>
        <w:t>the</w:t>
      </w:r>
      <w:r w:rsidR="000D50D7" w:rsidRPr="000D50D7">
        <w:t xml:space="preserve"> </w:t>
      </w:r>
      <w:r>
        <w:t>benefit</w:t>
      </w:r>
      <w:r w:rsidR="000D50D7" w:rsidRPr="000D50D7">
        <w:t xml:space="preserve"> </w:t>
      </w:r>
      <w:r>
        <w:t>of</w:t>
      </w:r>
      <w:r w:rsidR="000D50D7" w:rsidRPr="000D50D7">
        <w:t xml:space="preserve"> </w:t>
      </w:r>
      <w:r>
        <w:t>the</w:t>
      </w:r>
      <w:r w:rsidR="000D50D7" w:rsidRPr="000D50D7">
        <w:t xml:space="preserve"> </w:t>
      </w:r>
      <w:r>
        <w:t>Order</w:t>
      </w:r>
      <w:bookmarkStart w:id="44" w:name="TOCentryTOC10_01_2023_14_27_52_484"/>
      <w:bookmarkEnd w:id="44"/>
    </w:p>
    <w:p w14:paraId="596D0A56" w14:textId="77777777" w:rsidR="00046DA6" w:rsidRDefault="00046DA6" w:rsidP="00046DA6">
      <w:pPr>
        <w:pStyle w:val="TOC9"/>
      </w:pPr>
      <w:r>
        <w:t>3</w:t>
      </w:r>
      <w:r w:rsidR="00C640CE">
        <w:t>4</w:t>
      </w:r>
      <w:r>
        <w:t>.</w:t>
      </w:r>
      <w:r w:rsidR="000D50D7" w:rsidRPr="000D50D7">
        <w:tab/>
      </w:r>
      <w:r>
        <w:t>Application</w:t>
      </w:r>
      <w:r w:rsidR="000D50D7" w:rsidRPr="000D50D7">
        <w:t xml:space="preserve"> </w:t>
      </w:r>
      <w:r>
        <w:t>of</w:t>
      </w:r>
      <w:r w:rsidR="000D50D7" w:rsidRPr="000D50D7">
        <w:t xml:space="preserve"> </w:t>
      </w:r>
      <w:r>
        <w:t>landlord</w:t>
      </w:r>
      <w:r w:rsidR="000D50D7" w:rsidRPr="000D50D7">
        <w:t xml:space="preserve"> </w:t>
      </w:r>
      <w:r>
        <w:t>and</w:t>
      </w:r>
      <w:r w:rsidR="000D50D7" w:rsidRPr="000D50D7">
        <w:t xml:space="preserve"> </w:t>
      </w:r>
      <w:r>
        <w:t>tenant</w:t>
      </w:r>
      <w:r w:rsidR="000D50D7" w:rsidRPr="000D50D7">
        <w:t xml:space="preserve"> </w:t>
      </w:r>
      <w:r>
        <w:t>law</w:t>
      </w:r>
      <w:bookmarkStart w:id="45" w:name="TOCentryTOC10_01_2023_14_27_52_512"/>
      <w:bookmarkEnd w:id="45"/>
    </w:p>
    <w:p w14:paraId="473260CE" w14:textId="77777777" w:rsidR="00046DA6" w:rsidRDefault="00046DA6" w:rsidP="00046DA6">
      <w:pPr>
        <w:pStyle w:val="TOC9"/>
      </w:pPr>
      <w:r>
        <w:t>3</w:t>
      </w:r>
      <w:r w:rsidR="00C640CE">
        <w:t>5</w:t>
      </w:r>
      <w:r>
        <w:t>.</w:t>
      </w:r>
      <w:r w:rsidR="000D50D7" w:rsidRPr="000D50D7">
        <w:tab/>
      </w:r>
      <w:r>
        <w:t>Operational</w:t>
      </w:r>
      <w:r w:rsidR="000D50D7" w:rsidRPr="000D50D7">
        <w:t xml:space="preserve"> </w:t>
      </w:r>
      <w:r>
        <w:t>land</w:t>
      </w:r>
      <w:r w:rsidR="000D50D7" w:rsidRPr="000D50D7">
        <w:t xml:space="preserve"> </w:t>
      </w:r>
      <w:r>
        <w:t>for</w:t>
      </w:r>
      <w:r w:rsidR="000D50D7" w:rsidRPr="000D50D7">
        <w:t xml:space="preserve"> </w:t>
      </w:r>
      <w:r>
        <w:t>purposes</w:t>
      </w:r>
      <w:r w:rsidR="000D50D7" w:rsidRPr="000D50D7">
        <w:t xml:space="preserve"> </w:t>
      </w:r>
      <w:r>
        <w:t>of</w:t>
      </w:r>
      <w:r w:rsidR="000D50D7" w:rsidRPr="000D50D7">
        <w:t xml:space="preserve"> </w:t>
      </w:r>
      <w:r>
        <w:t>the</w:t>
      </w:r>
      <w:r w:rsidR="000D50D7" w:rsidRPr="000D50D7">
        <w:t xml:space="preserve"> </w:t>
      </w:r>
      <w:r>
        <w:t>1990</w:t>
      </w:r>
      <w:r w:rsidR="000D50D7" w:rsidRPr="000D50D7">
        <w:t xml:space="preserve"> </w:t>
      </w:r>
      <w:r>
        <w:t>Act</w:t>
      </w:r>
      <w:bookmarkStart w:id="46" w:name="TOCentryTOC10_01_2023_14_27_52_522"/>
      <w:bookmarkEnd w:id="46"/>
    </w:p>
    <w:p w14:paraId="72B89753" w14:textId="77777777" w:rsidR="00046DA6" w:rsidRDefault="00046DA6" w:rsidP="00046DA6">
      <w:pPr>
        <w:pStyle w:val="TOC9"/>
      </w:pPr>
      <w:r>
        <w:t>3</w:t>
      </w:r>
      <w:r w:rsidR="00C640CE">
        <w:t>6</w:t>
      </w:r>
      <w:r>
        <w:t>.</w:t>
      </w:r>
      <w:r w:rsidR="000D50D7" w:rsidRPr="000D50D7">
        <w:tab/>
      </w:r>
      <w:r>
        <w:t>Felling</w:t>
      </w:r>
      <w:r w:rsidR="000D50D7" w:rsidRPr="000D50D7">
        <w:t xml:space="preserve"> </w:t>
      </w:r>
      <w:r>
        <w:t>or</w:t>
      </w:r>
      <w:r w:rsidR="000D50D7" w:rsidRPr="000D50D7">
        <w:t xml:space="preserve"> </w:t>
      </w:r>
      <w:r>
        <w:t>lopping</w:t>
      </w:r>
      <w:r w:rsidR="000D50D7" w:rsidRPr="000D50D7">
        <w:t xml:space="preserve"> </w:t>
      </w:r>
      <w:r>
        <w:t>of</w:t>
      </w:r>
      <w:r w:rsidR="000D50D7" w:rsidRPr="000D50D7">
        <w:t xml:space="preserve"> </w:t>
      </w:r>
      <w:r>
        <w:t>trees</w:t>
      </w:r>
      <w:r w:rsidR="000D50D7" w:rsidRPr="000D50D7">
        <w:t xml:space="preserve"> </w:t>
      </w:r>
      <w:r>
        <w:t>and</w:t>
      </w:r>
      <w:r w:rsidR="000D50D7" w:rsidRPr="000D50D7">
        <w:t xml:space="preserve"> </w:t>
      </w:r>
      <w:r>
        <w:t>removal</w:t>
      </w:r>
      <w:r w:rsidR="000D50D7" w:rsidRPr="000D50D7">
        <w:t xml:space="preserve"> </w:t>
      </w:r>
      <w:r>
        <w:t>of</w:t>
      </w:r>
      <w:r w:rsidR="000D50D7" w:rsidRPr="000D50D7">
        <w:t xml:space="preserve"> </w:t>
      </w:r>
      <w:r>
        <w:t>hedgerows</w:t>
      </w:r>
      <w:bookmarkStart w:id="47" w:name="TOCentryTOC10_01_2023_14_27_52_524"/>
      <w:bookmarkEnd w:id="47"/>
    </w:p>
    <w:p w14:paraId="2E9238D9" w14:textId="77777777" w:rsidR="00046DA6" w:rsidRDefault="00046DA6" w:rsidP="00046DA6">
      <w:pPr>
        <w:pStyle w:val="TOC9"/>
      </w:pPr>
      <w:r>
        <w:t>3</w:t>
      </w:r>
      <w:r w:rsidR="00C640CE">
        <w:t>7</w:t>
      </w:r>
      <w:r>
        <w:t>.</w:t>
      </w:r>
      <w:r w:rsidR="000D50D7" w:rsidRPr="000D50D7">
        <w:tab/>
      </w:r>
      <w:r>
        <w:t>Trees</w:t>
      </w:r>
      <w:r w:rsidR="000D50D7" w:rsidRPr="000D50D7">
        <w:t xml:space="preserve"> </w:t>
      </w:r>
      <w:r>
        <w:t>subject</w:t>
      </w:r>
      <w:r w:rsidR="000D50D7" w:rsidRPr="000D50D7">
        <w:t xml:space="preserve"> </w:t>
      </w:r>
      <w:r>
        <w:t>to</w:t>
      </w:r>
      <w:r w:rsidR="000D50D7" w:rsidRPr="000D50D7">
        <w:t xml:space="preserve"> </w:t>
      </w:r>
      <w:r>
        <w:t>tree</w:t>
      </w:r>
      <w:r w:rsidR="000D50D7" w:rsidRPr="000D50D7">
        <w:t xml:space="preserve"> </w:t>
      </w:r>
      <w:r>
        <w:t>preservation</w:t>
      </w:r>
      <w:r w:rsidR="000D50D7" w:rsidRPr="000D50D7">
        <w:t xml:space="preserve"> </w:t>
      </w:r>
      <w:r>
        <w:t>orders</w:t>
      </w:r>
      <w:bookmarkStart w:id="48" w:name="TOCentryTOC10_01_2023_14_27_52_534"/>
      <w:bookmarkEnd w:id="48"/>
    </w:p>
    <w:p w14:paraId="3A9BB3AD" w14:textId="77777777" w:rsidR="00046DA6" w:rsidRDefault="00046DA6" w:rsidP="00046DA6">
      <w:pPr>
        <w:pStyle w:val="TOC9"/>
      </w:pPr>
      <w:r>
        <w:t>3</w:t>
      </w:r>
      <w:r w:rsidR="00C640CE">
        <w:t>8</w:t>
      </w:r>
      <w:r>
        <w:t>.</w:t>
      </w:r>
      <w:r w:rsidR="000D50D7" w:rsidRPr="000D50D7">
        <w:tab/>
      </w:r>
      <w:r>
        <w:t>Certification</w:t>
      </w:r>
      <w:r w:rsidR="000D50D7" w:rsidRPr="000D50D7">
        <w:t xml:space="preserve"> </w:t>
      </w:r>
      <w:r>
        <w:t>of</w:t>
      </w:r>
      <w:r w:rsidR="000D50D7" w:rsidRPr="000D50D7">
        <w:t xml:space="preserve"> </w:t>
      </w:r>
      <w:r>
        <w:t>plans</w:t>
      </w:r>
      <w:r w:rsidR="000D50D7" w:rsidRPr="000D50D7">
        <w:t xml:space="preserve"> </w:t>
      </w:r>
      <w:r>
        <w:t>and</w:t>
      </w:r>
      <w:r w:rsidR="000D50D7" w:rsidRPr="000D50D7">
        <w:t xml:space="preserve"> </w:t>
      </w:r>
      <w:r>
        <w:t>documents,</w:t>
      </w:r>
      <w:r w:rsidR="000D50D7" w:rsidRPr="000D50D7">
        <w:t xml:space="preserve"> </w:t>
      </w:r>
      <w:r>
        <w:t>etc.</w:t>
      </w:r>
      <w:bookmarkStart w:id="49" w:name="TOCentryTOC10_01_2023_14_27_52_541"/>
      <w:bookmarkEnd w:id="49"/>
    </w:p>
    <w:p w14:paraId="0248BB55" w14:textId="77777777" w:rsidR="00046DA6" w:rsidRDefault="00C640CE" w:rsidP="00046DA6">
      <w:pPr>
        <w:pStyle w:val="TOC9"/>
      </w:pPr>
      <w:r>
        <w:t>39</w:t>
      </w:r>
      <w:r w:rsidR="00046DA6">
        <w:t>.</w:t>
      </w:r>
      <w:r w:rsidR="000D50D7" w:rsidRPr="000D50D7">
        <w:tab/>
      </w:r>
      <w:r w:rsidR="00046DA6">
        <w:t>Arbitration</w:t>
      </w:r>
      <w:bookmarkStart w:id="50" w:name="TOCentryTOC10_01_2023_14_27_52_544"/>
      <w:bookmarkEnd w:id="50"/>
    </w:p>
    <w:p w14:paraId="3B476A4B" w14:textId="77777777" w:rsidR="00046DA6" w:rsidRDefault="00046DA6" w:rsidP="00046DA6">
      <w:pPr>
        <w:pStyle w:val="TOC9"/>
      </w:pPr>
      <w:r>
        <w:t>4</w:t>
      </w:r>
      <w:r w:rsidR="00C640CE">
        <w:t>0</w:t>
      </w:r>
      <w:r>
        <w:t>.</w:t>
      </w:r>
      <w:r w:rsidR="000D50D7" w:rsidRPr="000D50D7">
        <w:tab/>
      </w:r>
      <w:r>
        <w:t>Protective</w:t>
      </w:r>
      <w:r w:rsidR="000D50D7" w:rsidRPr="000D50D7">
        <w:t xml:space="preserve"> </w:t>
      </w:r>
      <w:r>
        <w:t>Provisions</w:t>
      </w:r>
      <w:bookmarkStart w:id="51" w:name="TOCentryTOC10_01_2023_14_27_52_547"/>
      <w:bookmarkEnd w:id="51"/>
    </w:p>
    <w:p w14:paraId="3DC5A4DA" w14:textId="77777777" w:rsidR="00046DA6" w:rsidRDefault="00046DA6" w:rsidP="00046DA6">
      <w:pPr>
        <w:pStyle w:val="TOC9"/>
      </w:pPr>
      <w:r>
        <w:t>4</w:t>
      </w:r>
      <w:r w:rsidR="00C640CE">
        <w:t>1</w:t>
      </w:r>
      <w:r>
        <w:t>.</w:t>
      </w:r>
      <w:r w:rsidR="000D50D7" w:rsidRPr="000D50D7">
        <w:tab/>
      </w:r>
      <w:r>
        <w:t>Service</w:t>
      </w:r>
      <w:r w:rsidR="000D50D7" w:rsidRPr="000D50D7">
        <w:t xml:space="preserve"> </w:t>
      </w:r>
      <w:r>
        <w:t>of</w:t>
      </w:r>
      <w:r w:rsidR="000D50D7" w:rsidRPr="000D50D7">
        <w:t xml:space="preserve"> </w:t>
      </w:r>
      <w:r>
        <w:t>notices</w:t>
      </w:r>
      <w:bookmarkStart w:id="52" w:name="TOCentryTOC10_01_2023_14_27_52_549"/>
      <w:bookmarkEnd w:id="52"/>
    </w:p>
    <w:p w14:paraId="6252155C" w14:textId="77777777" w:rsidR="00046DA6" w:rsidRDefault="00046DA6" w:rsidP="00046DA6">
      <w:pPr>
        <w:pStyle w:val="TOC9"/>
      </w:pPr>
      <w:r>
        <w:t>4</w:t>
      </w:r>
      <w:r w:rsidR="00C640CE">
        <w:t>2</w:t>
      </w:r>
      <w:r>
        <w:t>.</w:t>
      </w:r>
      <w:r w:rsidR="000D50D7" w:rsidRPr="000D50D7">
        <w:tab/>
      </w:r>
      <w:r>
        <w:t>Procedure</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certain</w:t>
      </w:r>
      <w:r w:rsidR="000D50D7" w:rsidRPr="000D50D7">
        <w:t xml:space="preserve"> </w:t>
      </w:r>
      <w:r>
        <w:t>approvals</w:t>
      </w:r>
      <w:r w:rsidR="000D50D7" w:rsidRPr="000D50D7">
        <w:t xml:space="preserve"> </w:t>
      </w:r>
      <w:r>
        <w:t>etc.</w:t>
      </w:r>
      <w:bookmarkStart w:id="53" w:name="TOCentryTOC10_01_2023_14_27_52_572"/>
      <w:bookmarkEnd w:id="53"/>
    </w:p>
    <w:p w14:paraId="020A6648" w14:textId="77777777" w:rsidR="00046DA6" w:rsidRDefault="00046DA6" w:rsidP="00046DA6">
      <w:pPr>
        <w:pStyle w:val="TOC9"/>
      </w:pPr>
      <w:r>
        <w:t>4</w:t>
      </w:r>
      <w:r w:rsidR="00C640CE">
        <w:t>3</w:t>
      </w:r>
      <w:r>
        <w:t>.</w:t>
      </w:r>
      <w:r w:rsidR="000D50D7" w:rsidRPr="000D50D7">
        <w:tab/>
      </w:r>
      <w:r>
        <w:t>Guarantees</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payment</w:t>
      </w:r>
      <w:r w:rsidR="000D50D7" w:rsidRPr="000D50D7">
        <w:t xml:space="preserve"> </w:t>
      </w:r>
      <w:r>
        <w:t>of</w:t>
      </w:r>
      <w:r w:rsidR="000D50D7" w:rsidRPr="000D50D7">
        <w:t xml:space="preserve"> </w:t>
      </w:r>
      <w:r>
        <w:t>compensation</w:t>
      </w:r>
      <w:bookmarkStart w:id="54" w:name="TOCentryTOC10_01_2023_14_27_52_580"/>
      <w:bookmarkEnd w:id="54"/>
    </w:p>
    <w:p w14:paraId="6402954C" w14:textId="77777777" w:rsidR="00046DA6" w:rsidRDefault="00046DA6" w:rsidP="00046DA6">
      <w:pPr>
        <w:pStyle w:val="TOC9"/>
      </w:pPr>
      <w:r>
        <w:t>4</w:t>
      </w:r>
      <w:r w:rsidR="00C640CE">
        <w:t>4</w:t>
      </w:r>
      <w:r>
        <w:t>.</w:t>
      </w:r>
      <w:r w:rsidR="000D50D7" w:rsidRPr="000D50D7">
        <w:tab/>
      </w:r>
      <w:r>
        <w:t>Compulsory</w:t>
      </w:r>
      <w:r w:rsidR="000D50D7" w:rsidRPr="000D50D7">
        <w:t xml:space="preserve"> </w:t>
      </w:r>
      <w:r>
        <w:t>acquisition</w:t>
      </w:r>
      <w:r w:rsidR="000D50D7" w:rsidRPr="000D50D7">
        <w:t xml:space="preserve"> </w:t>
      </w:r>
      <w:r>
        <w:t>of</w:t>
      </w:r>
      <w:r w:rsidR="000D50D7" w:rsidRPr="000D50D7">
        <w:t xml:space="preserve"> </w:t>
      </w:r>
      <w:r>
        <w:t>land</w:t>
      </w:r>
      <w:r w:rsidR="000D50D7" w:rsidRPr="000D50D7">
        <w:t xml:space="preserve"> </w:t>
      </w:r>
      <w:r>
        <w:t>–</w:t>
      </w:r>
      <w:r w:rsidR="000D50D7" w:rsidRPr="000D50D7">
        <w:t xml:space="preserve"> </w:t>
      </w:r>
      <w:r>
        <w:t>incorporation</w:t>
      </w:r>
      <w:r w:rsidR="000D50D7" w:rsidRPr="000D50D7">
        <w:t xml:space="preserve"> </w:t>
      </w:r>
      <w:r>
        <w:t>of</w:t>
      </w:r>
      <w:r w:rsidR="000D50D7" w:rsidRPr="000D50D7">
        <w:t xml:space="preserve"> </w:t>
      </w:r>
      <w:r>
        <w:t>the</w:t>
      </w:r>
      <w:r w:rsidR="000D50D7" w:rsidRPr="000D50D7">
        <w:t xml:space="preserve"> </w:t>
      </w:r>
      <w:r>
        <w:t>mineral</w:t>
      </w:r>
      <w:r w:rsidR="000D50D7" w:rsidRPr="000D50D7">
        <w:t xml:space="preserve"> </w:t>
      </w:r>
      <w:r>
        <w:t>code</w:t>
      </w:r>
      <w:bookmarkStart w:id="55" w:name="TOCentryTOC10_01_2023_14_27_52_594"/>
      <w:bookmarkEnd w:id="55"/>
    </w:p>
    <w:p w14:paraId="522666D8" w14:textId="77777777" w:rsidR="00046DA6" w:rsidRDefault="00046DA6" w:rsidP="00046DA6">
      <w:pPr>
        <w:pStyle w:val="lineseparator"/>
      </w:pPr>
    </w:p>
    <w:p w14:paraId="26443BF8" w14:textId="77777777" w:rsidR="00046DA6" w:rsidRDefault="000D50D7" w:rsidP="00046DA6">
      <w:pPr>
        <w:pStyle w:val="TOC10"/>
      </w:pPr>
      <w:r w:rsidRPr="000D50D7">
        <w:tab/>
      </w:r>
      <w:r w:rsidR="00046DA6">
        <w:t>SCHEDULE</w:t>
      </w:r>
      <w:r w:rsidRPr="000D50D7">
        <w:t xml:space="preserve"> </w:t>
      </w:r>
      <w:r w:rsidR="00046DA6">
        <w:t>1</w:t>
      </w:r>
      <w:r w:rsidRPr="000D50D7">
        <w:rPr>
          <w:noProof/>
        </w:rPr>
        <w:tab/>
      </w:r>
      <w:r w:rsidR="00046DA6">
        <w:rPr>
          <w:noProof/>
        </w:rPr>
        <w:t>—</w:t>
      </w:r>
      <w:r w:rsidRPr="000D50D7">
        <w:rPr>
          <w:noProof/>
        </w:rPr>
        <w:tab/>
      </w:r>
      <w:r w:rsidR="00046DA6">
        <w:t>AUTHORISED</w:t>
      </w:r>
      <w:r w:rsidRPr="000D50D7">
        <w:t xml:space="preserve"> </w:t>
      </w:r>
      <w:r w:rsidR="00046DA6">
        <w:t>DEVELOPMENT</w:t>
      </w:r>
      <w:bookmarkStart w:id="56" w:name="TOCentryTOC10_01_2023_14_27_52_605"/>
      <w:bookmarkEnd w:id="56"/>
    </w:p>
    <w:p w14:paraId="22BD6838" w14:textId="77777777" w:rsidR="00046DA6" w:rsidRDefault="000D50D7" w:rsidP="00046DA6">
      <w:pPr>
        <w:pStyle w:val="TOC10"/>
      </w:pPr>
      <w:r w:rsidRPr="000D50D7">
        <w:tab/>
      </w:r>
      <w:r w:rsidR="00046DA6">
        <w:t>SCHEDULE</w:t>
      </w:r>
      <w:r w:rsidRPr="000D50D7">
        <w:t xml:space="preserve"> </w:t>
      </w:r>
      <w:r w:rsidR="00046DA6">
        <w:t>2</w:t>
      </w:r>
      <w:r w:rsidRPr="000D50D7">
        <w:rPr>
          <w:noProof/>
        </w:rPr>
        <w:tab/>
      </w:r>
      <w:r w:rsidR="00046DA6">
        <w:rPr>
          <w:noProof/>
        </w:rPr>
        <w:t>—</w:t>
      </w:r>
      <w:r w:rsidRPr="000D50D7">
        <w:rPr>
          <w:noProof/>
        </w:rPr>
        <w:tab/>
      </w:r>
      <w:r w:rsidR="00046DA6">
        <w:t>REQUIREMENTS</w:t>
      </w:r>
      <w:bookmarkStart w:id="57" w:name="TOCentryTOC10_01_2023_14_27_52_734"/>
      <w:bookmarkEnd w:id="57"/>
    </w:p>
    <w:p w14:paraId="5753FEFD" w14:textId="77777777" w:rsidR="00046DA6" w:rsidRDefault="000D50D7" w:rsidP="00046DA6">
      <w:pPr>
        <w:pStyle w:val="TOC11"/>
      </w:pPr>
      <w:r w:rsidRPr="000D50D7">
        <w:tab/>
      </w:r>
      <w:r w:rsidR="00046DA6">
        <w:t>PART</w:t>
      </w:r>
      <w:r w:rsidRPr="000D50D7">
        <w:t xml:space="preserve"> </w:t>
      </w:r>
      <w:r w:rsidR="00046DA6">
        <w:t>1</w:t>
      </w:r>
      <w:r w:rsidRPr="000D50D7">
        <w:rPr>
          <w:noProof/>
        </w:rPr>
        <w:tab/>
      </w:r>
      <w:r w:rsidR="00046DA6">
        <w:rPr>
          <w:noProof/>
        </w:rPr>
        <w:t>—</w:t>
      </w:r>
      <w:r w:rsidRPr="000D50D7">
        <w:rPr>
          <w:noProof/>
        </w:rPr>
        <w:tab/>
      </w:r>
      <w:r w:rsidR="00046DA6">
        <w:t>GENERAL</w:t>
      </w:r>
      <w:r w:rsidRPr="000D50D7">
        <w:t xml:space="preserve"> </w:t>
      </w:r>
      <w:r w:rsidR="00046DA6">
        <w:t>REQUIREMENTS</w:t>
      </w:r>
      <w:bookmarkStart w:id="58" w:name="TOCentryTOC10_01_2023_14_27_52_739"/>
      <w:bookmarkEnd w:id="58"/>
    </w:p>
    <w:p w14:paraId="4C6A1729" w14:textId="77777777" w:rsidR="00046DA6" w:rsidRDefault="000D50D7" w:rsidP="00046DA6">
      <w:pPr>
        <w:pStyle w:val="TOC11"/>
      </w:pPr>
      <w:r w:rsidRPr="000D50D7">
        <w:tab/>
      </w:r>
      <w:r w:rsidR="00046DA6">
        <w:t>PART</w:t>
      </w:r>
      <w:r w:rsidRPr="000D50D7">
        <w:t xml:space="preserve"> </w:t>
      </w:r>
      <w:r w:rsidR="00046DA6">
        <w:t>2</w:t>
      </w:r>
      <w:r w:rsidRPr="000D50D7">
        <w:rPr>
          <w:noProof/>
        </w:rPr>
        <w:tab/>
      </w:r>
      <w:r w:rsidR="00046DA6">
        <w:rPr>
          <w:noProof/>
        </w:rPr>
        <w:t>—</w:t>
      </w:r>
      <w:r w:rsidRPr="000D50D7">
        <w:rPr>
          <w:noProof/>
        </w:rPr>
        <w:tab/>
      </w:r>
      <w:r w:rsidR="00046DA6">
        <w:t>SOLAR</w:t>
      </w:r>
      <w:r w:rsidRPr="000D50D7">
        <w:t xml:space="preserve"> </w:t>
      </w:r>
      <w:r w:rsidR="00046DA6">
        <w:t>FARM</w:t>
      </w:r>
      <w:r w:rsidRPr="000D50D7">
        <w:t xml:space="preserve"> </w:t>
      </w:r>
      <w:r w:rsidR="00046DA6">
        <w:t>WORKS</w:t>
      </w:r>
      <w:r w:rsidRPr="000D50D7">
        <w:t xml:space="preserve"> </w:t>
      </w:r>
      <w:r w:rsidR="00046DA6">
        <w:t>AND</w:t>
      </w:r>
      <w:r w:rsidRPr="000D50D7">
        <w:t xml:space="preserve"> </w:t>
      </w:r>
      <w:r w:rsidR="00046DA6">
        <w:t>GRID</w:t>
      </w:r>
      <w:r w:rsidRPr="000D50D7">
        <w:t xml:space="preserve"> </w:t>
      </w:r>
      <w:r w:rsidR="00046DA6">
        <w:t>CONNECTION</w:t>
      </w:r>
      <w:r w:rsidRPr="000D50D7">
        <w:t xml:space="preserve"> </w:t>
      </w:r>
      <w:r w:rsidR="00046DA6">
        <w:t>WORKS</w:t>
      </w:r>
      <w:bookmarkStart w:id="59" w:name="TOCentryTOC10_01_2023_14_27_52_757"/>
      <w:bookmarkEnd w:id="59"/>
    </w:p>
    <w:p w14:paraId="1D076546" w14:textId="77777777" w:rsidR="00046DA6" w:rsidRDefault="000D50D7" w:rsidP="00046DA6">
      <w:pPr>
        <w:pStyle w:val="TOC11"/>
      </w:pPr>
      <w:r w:rsidRPr="000D50D7">
        <w:tab/>
      </w:r>
      <w:r w:rsidR="00046DA6">
        <w:t>PART</w:t>
      </w:r>
      <w:r w:rsidRPr="000D50D7">
        <w:t xml:space="preserve"> </w:t>
      </w:r>
      <w:r w:rsidR="00046DA6">
        <w:t>3</w:t>
      </w:r>
      <w:r w:rsidRPr="000D50D7">
        <w:rPr>
          <w:noProof/>
        </w:rPr>
        <w:tab/>
      </w:r>
      <w:r w:rsidR="00046DA6">
        <w:rPr>
          <w:noProof/>
        </w:rPr>
        <w:t>—</w:t>
      </w:r>
      <w:r w:rsidRPr="000D50D7">
        <w:rPr>
          <w:noProof/>
        </w:rPr>
        <w:tab/>
      </w:r>
      <w:r w:rsidR="00046DA6">
        <w:t>BULLS</w:t>
      </w:r>
      <w:r w:rsidRPr="000D50D7">
        <w:t xml:space="preserve"> </w:t>
      </w:r>
      <w:r w:rsidR="00046DA6">
        <w:t>LODGE</w:t>
      </w:r>
      <w:r w:rsidRPr="000D50D7">
        <w:t xml:space="preserve"> </w:t>
      </w:r>
      <w:r w:rsidR="00046DA6">
        <w:t>SUBSTATION</w:t>
      </w:r>
      <w:r w:rsidRPr="000D50D7">
        <w:t xml:space="preserve"> </w:t>
      </w:r>
      <w:r w:rsidR="00046DA6">
        <w:t>WORKS</w:t>
      </w:r>
      <w:bookmarkStart w:id="60" w:name="TOCentryTOC10_01_2023_14_27_52_848"/>
      <w:bookmarkEnd w:id="60"/>
    </w:p>
    <w:p w14:paraId="3FC4FF0E" w14:textId="77777777" w:rsidR="00046DA6" w:rsidRDefault="000D50D7" w:rsidP="00046DA6">
      <w:pPr>
        <w:pStyle w:val="TOC10"/>
      </w:pPr>
      <w:r w:rsidRPr="000D50D7">
        <w:tab/>
      </w:r>
      <w:r w:rsidR="00046DA6">
        <w:t>SCHEDULE</w:t>
      </w:r>
      <w:r w:rsidRPr="000D50D7">
        <w:t xml:space="preserve"> </w:t>
      </w:r>
      <w:r w:rsidR="00046DA6">
        <w:t>3</w:t>
      </w:r>
      <w:r w:rsidRPr="000D50D7">
        <w:rPr>
          <w:noProof/>
        </w:rPr>
        <w:tab/>
      </w:r>
      <w:r w:rsidR="00046DA6">
        <w:rPr>
          <w:noProof/>
        </w:rPr>
        <w:t>—</w:t>
      </w:r>
      <w:r w:rsidRPr="000D50D7">
        <w:rPr>
          <w:noProof/>
        </w:rPr>
        <w:tab/>
      </w:r>
      <w:r w:rsidR="00046DA6">
        <w:t>LEGISLATION</w:t>
      </w:r>
      <w:r w:rsidRPr="000D50D7">
        <w:t xml:space="preserve"> </w:t>
      </w:r>
      <w:r w:rsidR="00046DA6">
        <w:t>TO</w:t>
      </w:r>
      <w:r w:rsidRPr="000D50D7">
        <w:t xml:space="preserve"> </w:t>
      </w:r>
      <w:r w:rsidR="00046DA6">
        <w:t>BE</w:t>
      </w:r>
      <w:r w:rsidRPr="000D50D7">
        <w:t xml:space="preserve"> </w:t>
      </w:r>
      <w:r w:rsidR="00046DA6">
        <w:t>DISAPPLIED</w:t>
      </w:r>
      <w:bookmarkStart w:id="61" w:name="TOCentryTOC10_01_2023_14_27_52_903"/>
      <w:bookmarkEnd w:id="61"/>
    </w:p>
    <w:p w14:paraId="037980A6" w14:textId="77777777" w:rsidR="00046DA6" w:rsidRDefault="000D50D7" w:rsidP="00046DA6">
      <w:pPr>
        <w:pStyle w:val="TOC10"/>
      </w:pPr>
      <w:r w:rsidRPr="000D50D7">
        <w:tab/>
      </w:r>
      <w:r w:rsidR="00046DA6">
        <w:t>SCHEDULE</w:t>
      </w:r>
      <w:r w:rsidRPr="000D50D7">
        <w:t xml:space="preserve"> </w:t>
      </w:r>
      <w:r w:rsidR="00046DA6">
        <w:t>4</w:t>
      </w:r>
      <w:r w:rsidRPr="000D50D7">
        <w:rPr>
          <w:noProof/>
        </w:rPr>
        <w:tab/>
      </w:r>
      <w:r w:rsidR="00046DA6">
        <w:rPr>
          <w:noProof/>
        </w:rPr>
        <w:t>—</w:t>
      </w:r>
      <w:r w:rsidRPr="000D50D7">
        <w:rPr>
          <w:noProof/>
        </w:rPr>
        <w:tab/>
      </w:r>
      <w:r w:rsidR="00046DA6">
        <w:t>STREETS</w:t>
      </w:r>
      <w:r w:rsidRPr="000D50D7">
        <w:t xml:space="preserve"> </w:t>
      </w:r>
      <w:r w:rsidR="00046DA6">
        <w:t>SUBJECT</w:t>
      </w:r>
      <w:r w:rsidRPr="000D50D7">
        <w:t xml:space="preserve"> </w:t>
      </w:r>
      <w:r w:rsidR="00046DA6">
        <w:t>TO</w:t>
      </w:r>
      <w:r w:rsidRPr="000D50D7">
        <w:t xml:space="preserve"> </w:t>
      </w:r>
      <w:r w:rsidR="00046DA6">
        <w:t>STREET</w:t>
      </w:r>
      <w:r w:rsidRPr="000D50D7">
        <w:t xml:space="preserve"> </w:t>
      </w:r>
      <w:r w:rsidR="00046DA6">
        <w:t>WORKS</w:t>
      </w:r>
      <w:bookmarkStart w:id="62" w:name="TOCentryTOC10_01_2023_14_27_52_919"/>
      <w:bookmarkEnd w:id="62"/>
    </w:p>
    <w:p w14:paraId="67491B7F" w14:textId="77777777" w:rsidR="00046DA6" w:rsidRDefault="000D50D7" w:rsidP="00046DA6">
      <w:pPr>
        <w:pStyle w:val="TOC10"/>
      </w:pPr>
      <w:r w:rsidRPr="000D50D7">
        <w:tab/>
      </w:r>
      <w:r w:rsidR="00046DA6">
        <w:t>SCHEDULE</w:t>
      </w:r>
      <w:r w:rsidRPr="000D50D7">
        <w:t xml:space="preserve"> </w:t>
      </w:r>
      <w:r w:rsidR="00046DA6">
        <w:t>5</w:t>
      </w:r>
      <w:r w:rsidRPr="000D50D7">
        <w:rPr>
          <w:noProof/>
        </w:rPr>
        <w:tab/>
      </w:r>
      <w:r w:rsidR="00046DA6">
        <w:rPr>
          <w:noProof/>
        </w:rPr>
        <w:t>—</w:t>
      </w:r>
      <w:r w:rsidRPr="000D50D7">
        <w:rPr>
          <w:noProof/>
        </w:rPr>
        <w:tab/>
      </w:r>
      <w:r w:rsidR="00046DA6">
        <w:t>ALTERATION</w:t>
      </w:r>
      <w:r w:rsidRPr="000D50D7">
        <w:t xml:space="preserve"> </w:t>
      </w:r>
      <w:r w:rsidR="00046DA6">
        <w:t>OF</w:t>
      </w:r>
      <w:r w:rsidRPr="000D50D7">
        <w:t xml:space="preserve"> </w:t>
      </w:r>
      <w:r w:rsidR="00046DA6">
        <w:t>STREETS</w:t>
      </w:r>
      <w:bookmarkStart w:id="63" w:name="TOCentryTOC10_01_2023_14_27_52_1009"/>
      <w:bookmarkEnd w:id="63"/>
    </w:p>
    <w:p w14:paraId="7AB0C401" w14:textId="77777777" w:rsidR="00046DA6" w:rsidRDefault="000D50D7" w:rsidP="00046DA6">
      <w:pPr>
        <w:pStyle w:val="TOC11"/>
      </w:pPr>
      <w:r w:rsidRPr="000D50D7">
        <w:tab/>
      </w:r>
      <w:r w:rsidR="00046DA6">
        <w:t>PART</w:t>
      </w:r>
      <w:r w:rsidRPr="000D50D7">
        <w:t xml:space="preserve"> </w:t>
      </w:r>
      <w:r w:rsidR="00046DA6">
        <w:t>1</w:t>
      </w:r>
      <w:r w:rsidRPr="000D50D7">
        <w:rPr>
          <w:noProof/>
        </w:rPr>
        <w:tab/>
      </w:r>
      <w:r w:rsidR="00046DA6">
        <w:rPr>
          <w:noProof/>
        </w:rPr>
        <w:t>—</w:t>
      </w:r>
      <w:r w:rsidRPr="000D50D7">
        <w:rPr>
          <w:noProof/>
        </w:rPr>
        <w:tab/>
      </w:r>
      <w:r w:rsidR="00046DA6">
        <w:t>PERMANENT</w:t>
      </w:r>
      <w:r w:rsidRPr="000D50D7">
        <w:t xml:space="preserve"> </w:t>
      </w:r>
      <w:r w:rsidR="00046DA6">
        <w:t>ALTERATION</w:t>
      </w:r>
      <w:r w:rsidRPr="000D50D7">
        <w:t xml:space="preserve"> </w:t>
      </w:r>
      <w:r w:rsidR="00046DA6">
        <w:t>OF</w:t>
      </w:r>
      <w:r w:rsidRPr="000D50D7">
        <w:t xml:space="preserve"> </w:t>
      </w:r>
      <w:r w:rsidR="00046DA6">
        <w:t>LAYOUT</w:t>
      </w:r>
      <w:r w:rsidRPr="000D50D7">
        <w:t xml:space="preserve"> </w:t>
      </w:r>
      <w:r w:rsidR="00046DA6">
        <w:t>AND</w:t>
      </w:r>
      <w:r w:rsidRPr="000D50D7">
        <w:t xml:space="preserve"> </w:t>
      </w:r>
      <w:r w:rsidR="00046DA6">
        <w:t>MAINTAINED</w:t>
      </w:r>
      <w:r w:rsidRPr="000D50D7">
        <w:t xml:space="preserve"> </w:t>
      </w:r>
      <w:r w:rsidR="00046DA6">
        <w:t>BY</w:t>
      </w:r>
      <w:r w:rsidRPr="000D50D7">
        <w:t xml:space="preserve"> </w:t>
      </w:r>
      <w:r w:rsidR="00046DA6">
        <w:t>THE</w:t>
      </w:r>
      <w:r w:rsidRPr="000D50D7">
        <w:t xml:space="preserve"> </w:t>
      </w:r>
      <w:r w:rsidR="00046DA6">
        <w:t>HIGHWAY</w:t>
      </w:r>
      <w:r w:rsidRPr="000D50D7">
        <w:t xml:space="preserve"> </w:t>
      </w:r>
      <w:r w:rsidR="00046DA6">
        <w:t>AUTHORITY</w:t>
      </w:r>
      <w:bookmarkStart w:id="64" w:name="TOCentryTOC10_01_2023_14_27_52_1011"/>
      <w:bookmarkEnd w:id="64"/>
    </w:p>
    <w:p w14:paraId="6A5C57A4" w14:textId="77777777" w:rsidR="00046DA6" w:rsidRDefault="000D50D7" w:rsidP="00046DA6">
      <w:pPr>
        <w:pStyle w:val="TOC11"/>
      </w:pPr>
      <w:r w:rsidRPr="000D50D7">
        <w:lastRenderedPageBreak/>
        <w:tab/>
      </w:r>
      <w:r w:rsidR="00046DA6">
        <w:t>PART</w:t>
      </w:r>
      <w:r w:rsidRPr="000D50D7">
        <w:t xml:space="preserve"> </w:t>
      </w:r>
      <w:r w:rsidR="00046DA6">
        <w:t>2</w:t>
      </w:r>
      <w:r w:rsidRPr="000D50D7">
        <w:rPr>
          <w:noProof/>
        </w:rPr>
        <w:tab/>
      </w:r>
      <w:r w:rsidR="00046DA6">
        <w:rPr>
          <w:noProof/>
        </w:rPr>
        <w:t>—</w:t>
      </w:r>
      <w:r w:rsidRPr="000D50D7">
        <w:rPr>
          <w:noProof/>
        </w:rPr>
        <w:tab/>
      </w:r>
      <w:r w:rsidR="00046DA6">
        <w:t>PERMANENT</w:t>
      </w:r>
      <w:r w:rsidRPr="000D50D7">
        <w:t xml:space="preserve"> </w:t>
      </w:r>
      <w:r w:rsidR="00046DA6">
        <w:t>ALTERATION</w:t>
      </w:r>
      <w:r w:rsidRPr="000D50D7">
        <w:t xml:space="preserve"> </w:t>
      </w:r>
      <w:r w:rsidR="00046DA6">
        <w:t>OF</w:t>
      </w:r>
      <w:r w:rsidRPr="000D50D7">
        <w:t xml:space="preserve"> </w:t>
      </w:r>
      <w:r w:rsidR="00046DA6">
        <w:t>LAYOUT</w:t>
      </w:r>
      <w:r w:rsidRPr="000D50D7">
        <w:t xml:space="preserve"> </w:t>
      </w:r>
      <w:r w:rsidR="00046DA6">
        <w:t>AND</w:t>
      </w:r>
      <w:r w:rsidRPr="000D50D7">
        <w:t xml:space="preserve"> </w:t>
      </w:r>
      <w:r w:rsidR="00046DA6">
        <w:t>MAINTAINED</w:t>
      </w:r>
      <w:r w:rsidRPr="000D50D7">
        <w:t xml:space="preserve"> </w:t>
      </w:r>
      <w:r w:rsidR="00046DA6">
        <w:t>BY</w:t>
      </w:r>
      <w:r w:rsidRPr="000D50D7">
        <w:t xml:space="preserve"> </w:t>
      </w:r>
      <w:r w:rsidR="00046DA6">
        <w:t>THE</w:t>
      </w:r>
      <w:r w:rsidRPr="000D50D7">
        <w:t xml:space="preserve"> </w:t>
      </w:r>
      <w:r w:rsidR="00046DA6">
        <w:t>STREET</w:t>
      </w:r>
      <w:r w:rsidRPr="000D50D7">
        <w:t xml:space="preserve"> </w:t>
      </w:r>
      <w:r w:rsidR="00046DA6">
        <w:t>AUTHORITY</w:t>
      </w:r>
      <w:bookmarkStart w:id="65" w:name="TOCentryTOC10_01_2023_14_27_52_1129"/>
      <w:bookmarkEnd w:id="65"/>
    </w:p>
    <w:p w14:paraId="739B2363" w14:textId="77777777" w:rsidR="00046DA6" w:rsidRDefault="000D50D7" w:rsidP="00046DA6">
      <w:pPr>
        <w:pStyle w:val="TOC11"/>
      </w:pPr>
      <w:r w:rsidRPr="000D50D7">
        <w:tab/>
      </w:r>
      <w:r w:rsidR="00046DA6">
        <w:t>PART</w:t>
      </w:r>
      <w:r w:rsidRPr="000D50D7">
        <w:t xml:space="preserve"> </w:t>
      </w:r>
      <w:r w:rsidR="00046DA6">
        <w:t>3</w:t>
      </w:r>
      <w:r w:rsidRPr="000D50D7">
        <w:rPr>
          <w:noProof/>
        </w:rPr>
        <w:tab/>
      </w:r>
      <w:r w:rsidR="00046DA6">
        <w:rPr>
          <w:noProof/>
        </w:rPr>
        <w:t>—</w:t>
      </w:r>
      <w:r w:rsidRPr="000D50D7">
        <w:rPr>
          <w:noProof/>
        </w:rPr>
        <w:tab/>
      </w:r>
      <w:r w:rsidR="00046DA6">
        <w:t>TEMPORARY</w:t>
      </w:r>
      <w:r w:rsidRPr="000D50D7">
        <w:t xml:space="preserve"> </w:t>
      </w:r>
      <w:r w:rsidR="00046DA6">
        <w:t>ALTERATION</w:t>
      </w:r>
      <w:r w:rsidRPr="000D50D7">
        <w:t xml:space="preserve"> </w:t>
      </w:r>
      <w:r w:rsidR="00046DA6">
        <w:t>OF</w:t>
      </w:r>
      <w:r w:rsidRPr="000D50D7">
        <w:t xml:space="preserve"> </w:t>
      </w:r>
      <w:r w:rsidR="00046DA6">
        <w:t>LAYOUT</w:t>
      </w:r>
      <w:bookmarkStart w:id="66" w:name="TOCentryTOC10_01_2023_14_27_52_1203"/>
      <w:bookmarkEnd w:id="66"/>
    </w:p>
    <w:p w14:paraId="21A993FD" w14:textId="77777777" w:rsidR="00046DA6" w:rsidRDefault="000D50D7" w:rsidP="00046DA6">
      <w:pPr>
        <w:pStyle w:val="TOC10"/>
      </w:pPr>
      <w:r w:rsidRPr="000D50D7">
        <w:tab/>
      </w:r>
      <w:r w:rsidR="00046DA6">
        <w:t>SCHEDULE</w:t>
      </w:r>
      <w:r w:rsidRPr="000D50D7">
        <w:t xml:space="preserve"> </w:t>
      </w:r>
      <w:r w:rsidR="00046DA6">
        <w:t>6</w:t>
      </w:r>
      <w:r w:rsidRPr="000D50D7">
        <w:rPr>
          <w:noProof/>
        </w:rPr>
        <w:tab/>
      </w:r>
      <w:r w:rsidR="00046DA6">
        <w:rPr>
          <w:noProof/>
        </w:rPr>
        <w:t>—</w:t>
      </w:r>
      <w:r w:rsidRPr="000D50D7">
        <w:rPr>
          <w:noProof/>
        </w:rPr>
        <w:tab/>
      </w:r>
      <w:r w:rsidR="00046DA6">
        <w:t>PUBLIC</w:t>
      </w:r>
      <w:r w:rsidRPr="000D50D7">
        <w:t xml:space="preserve"> </w:t>
      </w:r>
      <w:r w:rsidR="00046DA6">
        <w:t>RIGHTS</w:t>
      </w:r>
      <w:r w:rsidRPr="000D50D7">
        <w:t xml:space="preserve"> </w:t>
      </w:r>
      <w:r w:rsidR="00046DA6">
        <w:t>OF</w:t>
      </w:r>
      <w:r w:rsidRPr="000D50D7">
        <w:t xml:space="preserve"> </w:t>
      </w:r>
      <w:r w:rsidR="00046DA6">
        <w:t>WAY</w:t>
      </w:r>
      <w:bookmarkStart w:id="67" w:name="TOCentryTOC10_01_2023_14_27_52_1229"/>
      <w:bookmarkEnd w:id="67"/>
    </w:p>
    <w:p w14:paraId="019F10AE" w14:textId="77777777" w:rsidR="00046DA6" w:rsidRDefault="000D50D7" w:rsidP="00046DA6">
      <w:pPr>
        <w:pStyle w:val="TOC11"/>
      </w:pPr>
      <w:r w:rsidRPr="000D50D7">
        <w:tab/>
      </w:r>
      <w:r w:rsidR="00046DA6">
        <w:t>PART</w:t>
      </w:r>
      <w:r w:rsidRPr="000D50D7">
        <w:t xml:space="preserve"> </w:t>
      </w:r>
      <w:r w:rsidR="00046DA6">
        <w:t>1</w:t>
      </w:r>
      <w:r w:rsidRPr="000D50D7">
        <w:rPr>
          <w:noProof/>
        </w:rPr>
        <w:tab/>
      </w:r>
      <w:r w:rsidR="00046DA6">
        <w:rPr>
          <w:noProof/>
        </w:rPr>
        <w:t>—</w:t>
      </w:r>
      <w:r w:rsidRPr="000D50D7">
        <w:rPr>
          <w:noProof/>
        </w:rPr>
        <w:tab/>
      </w:r>
      <w:r w:rsidR="00046DA6">
        <w:t>PUBLIC</w:t>
      </w:r>
      <w:r w:rsidRPr="000D50D7">
        <w:t xml:space="preserve"> </w:t>
      </w:r>
      <w:r w:rsidR="00046DA6">
        <w:t>RIGHTS</w:t>
      </w:r>
      <w:r w:rsidRPr="000D50D7">
        <w:t xml:space="preserve"> </w:t>
      </w:r>
      <w:r w:rsidR="00046DA6">
        <w:t>OF</w:t>
      </w:r>
      <w:r w:rsidRPr="000D50D7">
        <w:t xml:space="preserve"> </w:t>
      </w:r>
      <w:r w:rsidR="00046DA6">
        <w:t>WAY</w:t>
      </w:r>
      <w:r w:rsidRPr="000D50D7">
        <w:t xml:space="preserve"> </w:t>
      </w:r>
      <w:r w:rsidR="00046DA6">
        <w:t>TO</w:t>
      </w:r>
      <w:r w:rsidRPr="000D50D7">
        <w:t xml:space="preserve"> </w:t>
      </w:r>
      <w:r w:rsidR="00046DA6">
        <w:t>BE</w:t>
      </w:r>
      <w:r w:rsidRPr="000D50D7">
        <w:t xml:space="preserve"> </w:t>
      </w:r>
      <w:r w:rsidR="00046DA6">
        <w:t>TEMPORARILY</w:t>
      </w:r>
      <w:r w:rsidRPr="000D50D7">
        <w:t xml:space="preserve"> </w:t>
      </w:r>
      <w:r w:rsidR="00FA6C6A">
        <w:t>CLOSED</w:t>
      </w:r>
      <w:r w:rsidRPr="000D50D7">
        <w:t xml:space="preserve"> </w:t>
      </w:r>
      <w:r w:rsidR="00046DA6">
        <w:t>AND</w:t>
      </w:r>
      <w:r w:rsidRPr="000D50D7">
        <w:t xml:space="preserve"> </w:t>
      </w:r>
      <w:r w:rsidR="00046DA6">
        <w:t>DIVERTED</w:t>
      </w:r>
      <w:bookmarkStart w:id="68" w:name="TOCentryTOC10_01_2023_14_27_52_1231"/>
      <w:bookmarkEnd w:id="68"/>
    </w:p>
    <w:p w14:paraId="4E4F866D" w14:textId="77777777" w:rsidR="00046DA6" w:rsidRDefault="000D50D7" w:rsidP="00046DA6">
      <w:pPr>
        <w:pStyle w:val="TOC11"/>
      </w:pPr>
      <w:r w:rsidRPr="000D50D7">
        <w:tab/>
      </w:r>
      <w:r w:rsidR="00046DA6">
        <w:t>PART</w:t>
      </w:r>
      <w:r w:rsidRPr="000D50D7">
        <w:t xml:space="preserve"> </w:t>
      </w:r>
      <w:r w:rsidR="00046DA6">
        <w:t>2</w:t>
      </w:r>
      <w:r w:rsidRPr="000D50D7">
        <w:rPr>
          <w:noProof/>
        </w:rPr>
        <w:tab/>
      </w:r>
      <w:r w:rsidR="00046DA6">
        <w:rPr>
          <w:noProof/>
        </w:rPr>
        <w:t>—</w:t>
      </w:r>
      <w:r w:rsidRPr="000D50D7">
        <w:rPr>
          <w:noProof/>
        </w:rPr>
        <w:tab/>
      </w:r>
      <w:r w:rsidR="00046DA6">
        <w:t>PERMANENT</w:t>
      </w:r>
      <w:r w:rsidRPr="000D50D7">
        <w:t xml:space="preserve"> </w:t>
      </w:r>
      <w:r w:rsidR="00046DA6">
        <w:t>USE</w:t>
      </w:r>
      <w:r w:rsidRPr="000D50D7">
        <w:t xml:space="preserve"> </w:t>
      </w:r>
      <w:r w:rsidR="00046DA6">
        <w:t>OF</w:t>
      </w:r>
      <w:r w:rsidRPr="000D50D7">
        <w:t xml:space="preserve"> </w:t>
      </w:r>
      <w:r w:rsidR="00046DA6">
        <w:t>MOTOR</w:t>
      </w:r>
      <w:r w:rsidRPr="000D50D7">
        <w:t xml:space="preserve"> </w:t>
      </w:r>
      <w:r w:rsidR="00046DA6">
        <w:t>VEHICLES</w:t>
      </w:r>
      <w:r w:rsidRPr="000D50D7">
        <w:t xml:space="preserve"> </w:t>
      </w:r>
      <w:r w:rsidR="00046DA6">
        <w:t>ON</w:t>
      </w:r>
      <w:r w:rsidRPr="000D50D7">
        <w:t xml:space="preserve"> </w:t>
      </w:r>
      <w:r w:rsidR="00046DA6">
        <w:t>PUBLIC</w:t>
      </w:r>
      <w:r w:rsidRPr="000D50D7">
        <w:t xml:space="preserve"> </w:t>
      </w:r>
      <w:r w:rsidR="00046DA6">
        <w:t>RIGHT</w:t>
      </w:r>
      <w:r w:rsidRPr="000D50D7">
        <w:t xml:space="preserve"> </w:t>
      </w:r>
      <w:r w:rsidR="00046DA6">
        <w:t>OF</w:t>
      </w:r>
      <w:r w:rsidRPr="000D50D7">
        <w:t xml:space="preserve"> </w:t>
      </w:r>
      <w:r w:rsidR="00046DA6">
        <w:t>WAY</w:t>
      </w:r>
      <w:bookmarkStart w:id="69" w:name="TOCentryTOC10_01_2023_14_27_52_1319"/>
      <w:bookmarkEnd w:id="69"/>
    </w:p>
    <w:p w14:paraId="5BE4EBAC" w14:textId="77777777" w:rsidR="00046DA6" w:rsidRDefault="000D50D7" w:rsidP="00046DA6">
      <w:pPr>
        <w:pStyle w:val="TOC11"/>
      </w:pPr>
      <w:r w:rsidRPr="000D50D7">
        <w:tab/>
      </w:r>
      <w:r w:rsidR="00046DA6">
        <w:t>PART</w:t>
      </w:r>
      <w:r w:rsidRPr="000D50D7">
        <w:t xml:space="preserve"> </w:t>
      </w:r>
      <w:r w:rsidR="00046DA6">
        <w:t>3</w:t>
      </w:r>
      <w:r w:rsidRPr="000D50D7">
        <w:rPr>
          <w:noProof/>
        </w:rPr>
        <w:tab/>
      </w:r>
      <w:r w:rsidR="00046DA6">
        <w:rPr>
          <w:noProof/>
        </w:rPr>
        <w:t>—</w:t>
      </w:r>
      <w:r w:rsidRPr="000D50D7">
        <w:rPr>
          <w:noProof/>
        </w:rPr>
        <w:tab/>
      </w:r>
      <w:r w:rsidR="00046DA6">
        <w:t>TEMPORARY</w:t>
      </w:r>
      <w:r w:rsidRPr="000D50D7">
        <w:t xml:space="preserve"> </w:t>
      </w:r>
      <w:r w:rsidR="00046DA6">
        <w:t>MANAGEMENT</w:t>
      </w:r>
      <w:r w:rsidRPr="000D50D7">
        <w:t xml:space="preserve"> </w:t>
      </w:r>
      <w:r w:rsidR="00046DA6">
        <w:t>OF</w:t>
      </w:r>
      <w:r w:rsidRPr="000D50D7">
        <w:t xml:space="preserve"> </w:t>
      </w:r>
      <w:r w:rsidR="00046DA6">
        <w:t>PUBLIC</w:t>
      </w:r>
      <w:r w:rsidRPr="000D50D7">
        <w:t xml:space="preserve"> </w:t>
      </w:r>
      <w:r w:rsidR="00046DA6">
        <w:t>RIGHT</w:t>
      </w:r>
      <w:r w:rsidRPr="000D50D7">
        <w:t xml:space="preserve"> </w:t>
      </w:r>
      <w:r w:rsidR="00046DA6">
        <w:t>OF</w:t>
      </w:r>
      <w:r w:rsidRPr="000D50D7">
        <w:t xml:space="preserve"> </w:t>
      </w:r>
      <w:r w:rsidR="00046DA6">
        <w:t>WAY</w:t>
      </w:r>
      <w:bookmarkStart w:id="70" w:name="TOCentryTOC10_01_2023_14_27_52_1450"/>
      <w:bookmarkEnd w:id="70"/>
    </w:p>
    <w:p w14:paraId="78321640" w14:textId="77777777" w:rsidR="00046DA6" w:rsidRDefault="000D50D7" w:rsidP="00046DA6">
      <w:pPr>
        <w:pStyle w:val="TOC10"/>
      </w:pPr>
      <w:r w:rsidRPr="000D50D7">
        <w:tab/>
      </w:r>
      <w:r w:rsidR="00046DA6">
        <w:t>SCHEDULE</w:t>
      </w:r>
      <w:r w:rsidRPr="000D50D7">
        <w:t xml:space="preserve"> </w:t>
      </w:r>
      <w:r w:rsidR="00046DA6">
        <w:t>7</w:t>
      </w:r>
      <w:r w:rsidRPr="000D50D7">
        <w:rPr>
          <w:noProof/>
        </w:rPr>
        <w:tab/>
      </w:r>
      <w:r w:rsidR="00046DA6">
        <w:rPr>
          <w:noProof/>
        </w:rPr>
        <w:t>—</w:t>
      </w:r>
      <w:r w:rsidRPr="000D50D7">
        <w:rPr>
          <w:noProof/>
        </w:rPr>
        <w:tab/>
      </w:r>
      <w:r w:rsidR="00046DA6">
        <w:t>ACCESS</w:t>
      </w:r>
      <w:r w:rsidRPr="000D50D7">
        <w:t xml:space="preserve"> </w:t>
      </w:r>
      <w:r w:rsidR="00046DA6">
        <w:t>TO</w:t>
      </w:r>
      <w:r w:rsidRPr="000D50D7">
        <w:t xml:space="preserve"> </w:t>
      </w:r>
      <w:r w:rsidR="00046DA6">
        <w:t>WORKS</w:t>
      </w:r>
      <w:bookmarkStart w:id="71" w:name="TOCentryTOC10_01_2023_14_27_52_1502"/>
      <w:bookmarkEnd w:id="71"/>
    </w:p>
    <w:p w14:paraId="348C7D40" w14:textId="77777777" w:rsidR="00046DA6" w:rsidRDefault="000D50D7" w:rsidP="00046DA6">
      <w:pPr>
        <w:pStyle w:val="TOC11"/>
      </w:pPr>
      <w:r w:rsidRPr="000D50D7">
        <w:tab/>
      </w:r>
      <w:r w:rsidR="00046DA6">
        <w:t>PART</w:t>
      </w:r>
      <w:r w:rsidRPr="000D50D7">
        <w:t xml:space="preserve"> </w:t>
      </w:r>
      <w:r w:rsidR="00046DA6">
        <w:t>1</w:t>
      </w:r>
      <w:r w:rsidRPr="000D50D7">
        <w:rPr>
          <w:noProof/>
        </w:rPr>
        <w:tab/>
      </w:r>
      <w:r w:rsidR="00046DA6">
        <w:rPr>
          <w:noProof/>
        </w:rPr>
        <w:t>—</w:t>
      </w:r>
      <w:r w:rsidRPr="000D50D7">
        <w:rPr>
          <w:noProof/>
        </w:rPr>
        <w:tab/>
      </w:r>
      <w:r w:rsidR="00046DA6">
        <w:t>PERMANENT</w:t>
      </w:r>
      <w:r w:rsidRPr="000D50D7">
        <w:t xml:space="preserve"> </w:t>
      </w:r>
      <w:r w:rsidR="00046DA6">
        <w:t>MEANS</w:t>
      </w:r>
      <w:r w:rsidRPr="000D50D7">
        <w:t xml:space="preserve"> </w:t>
      </w:r>
      <w:r w:rsidR="00046DA6">
        <w:t>OF</w:t>
      </w:r>
      <w:r w:rsidRPr="000D50D7">
        <w:t xml:space="preserve"> </w:t>
      </w:r>
      <w:r w:rsidR="00046DA6">
        <w:t>ACCESS</w:t>
      </w:r>
      <w:r w:rsidRPr="000D50D7">
        <w:t xml:space="preserve"> </w:t>
      </w:r>
      <w:r w:rsidR="00046DA6">
        <w:t>TO</w:t>
      </w:r>
      <w:r w:rsidRPr="000D50D7">
        <w:t xml:space="preserve"> </w:t>
      </w:r>
      <w:r w:rsidR="00046DA6">
        <w:t>WORKS</w:t>
      </w:r>
      <w:bookmarkStart w:id="72" w:name="TOCentryTOC10_01_2023_14_27_52_1504"/>
      <w:bookmarkEnd w:id="72"/>
    </w:p>
    <w:p w14:paraId="0CADDE97" w14:textId="77777777" w:rsidR="00046DA6" w:rsidRDefault="000D50D7" w:rsidP="00046DA6">
      <w:pPr>
        <w:pStyle w:val="TOC11"/>
      </w:pPr>
      <w:r w:rsidRPr="000D50D7">
        <w:tab/>
      </w:r>
      <w:r w:rsidR="00046DA6">
        <w:t>PART</w:t>
      </w:r>
      <w:r w:rsidRPr="000D50D7">
        <w:t xml:space="preserve"> </w:t>
      </w:r>
      <w:r w:rsidR="00046DA6">
        <w:t>2</w:t>
      </w:r>
      <w:r w:rsidRPr="000D50D7">
        <w:rPr>
          <w:noProof/>
        </w:rPr>
        <w:tab/>
      </w:r>
      <w:r w:rsidR="00046DA6">
        <w:rPr>
          <w:noProof/>
        </w:rPr>
        <w:t>—</w:t>
      </w:r>
      <w:r w:rsidRPr="000D50D7">
        <w:rPr>
          <w:noProof/>
        </w:rPr>
        <w:tab/>
      </w:r>
      <w:r w:rsidR="00046DA6">
        <w:t>TEMPORARY</w:t>
      </w:r>
      <w:r w:rsidRPr="000D50D7">
        <w:t xml:space="preserve"> </w:t>
      </w:r>
      <w:r w:rsidR="00046DA6">
        <w:t>MEANS</w:t>
      </w:r>
      <w:r w:rsidRPr="000D50D7">
        <w:t xml:space="preserve"> </w:t>
      </w:r>
      <w:r w:rsidR="00046DA6">
        <w:t>OF</w:t>
      </w:r>
      <w:r w:rsidRPr="000D50D7">
        <w:t xml:space="preserve"> </w:t>
      </w:r>
      <w:r w:rsidR="00046DA6">
        <w:t>ACCESS</w:t>
      </w:r>
      <w:bookmarkStart w:id="73" w:name="TOCentryTOC10_01_2023_14_27_52_1626"/>
      <w:bookmarkEnd w:id="73"/>
    </w:p>
    <w:p w14:paraId="0540EE46" w14:textId="77777777" w:rsidR="00046DA6" w:rsidRDefault="000D50D7" w:rsidP="00046DA6">
      <w:pPr>
        <w:pStyle w:val="TOC10"/>
      </w:pPr>
      <w:r w:rsidRPr="000D50D7">
        <w:tab/>
      </w:r>
      <w:r w:rsidR="00046DA6">
        <w:t>SCHEDULE</w:t>
      </w:r>
      <w:r w:rsidRPr="000D50D7">
        <w:t xml:space="preserve"> </w:t>
      </w:r>
      <w:r w:rsidR="00046DA6">
        <w:t>8</w:t>
      </w:r>
      <w:r w:rsidRPr="000D50D7">
        <w:rPr>
          <w:noProof/>
        </w:rPr>
        <w:tab/>
      </w:r>
      <w:r w:rsidR="00046DA6">
        <w:rPr>
          <w:noProof/>
        </w:rPr>
        <w:t>—</w:t>
      </w:r>
      <w:r w:rsidRPr="000D50D7">
        <w:rPr>
          <w:noProof/>
        </w:rPr>
        <w:tab/>
      </w:r>
      <w:r w:rsidR="00046DA6">
        <w:t>TRAFFIC</w:t>
      </w:r>
      <w:r w:rsidRPr="000D50D7">
        <w:t xml:space="preserve"> </w:t>
      </w:r>
      <w:r w:rsidR="00046DA6">
        <w:t>REGULATION</w:t>
      </w:r>
      <w:r w:rsidRPr="000D50D7">
        <w:t xml:space="preserve"> </w:t>
      </w:r>
      <w:r w:rsidR="00046DA6">
        <w:t>MEASURES</w:t>
      </w:r>
      <w:bookmarkStart w:id="74" w:name="TOCentryTOC10_01_2023_14_27_52_1652"/>
      <w:bookmarkEnd w:id="74"/>
    </w:p>
    <w:p w14:paraId="27019560" w14:textId="77777777" w:rsidR="00046DA6" w:rsidRDefault="000D50D7" w:rsidP="00046DA6">
      <w:pPr>
        <w:pStyle w:val="TOC10"/>
      </w:pPr>
      <w:r w:rsidRPr="000D50D7">
        <w:tab/>
      </w:r>
      <w:r w:rsidR="00046DA6">
        <w:t>SCHEDULE</w:t>
      </w:r>
      <w:r w:rsidRPr="000D50D7">
        <w:t xml:space="preserve"> </w:t>
      </w:r>
      <w:r w:rsidR="00046DA6">
        <w:t>9</w:t>
      </w:r>
      <w:r w:rsidRPr="000D50D7">
        <w:rPr>
          <w:noProof/>
        </w:rPr>
        <w:tab/>
      </w:r>
      <w:r w:rsidR="00046DA6">
        <w:rPr>
          <w:noProof/>
        </w:rPr>
        <w:t>—</w:t>
      </w:r>
      <w:r w:rsidRPr="000D50D7">
        <w:rPr>
          <w:noProof/>
        </w:rPr>
        <w:tab/>
      </w:r>
      <w:r w:rsidR="00046DA6">
        <w:t>LAND</w:t>
      </w:r>
      <w:r w:rsidRPr="000D50D7">
        <w:t xml:space="preserve"> </w:t>
      </w:r>
      <w:r w:rsidR="00046DA6">
        <w:t>IN</w:t>
      </w:r>
      <w:r w:rsidRPr="000D50D7">
        <w:t xml:space="preserve"> </w:t>
      </w:r>
      <w:r w:rsidR="00046DA6">
        <w:t>WHICH</w:t>
      </w:r>
      <w:r w:rsidRPr="000D50D7">
        <w:t xml:space="preserve"> </w:t>
      </w:r>
      <w:r w:rsidR="00046DA6">
        <w:t>ONLY</w:t>
      </w:r>
      <w:r w:rsidRPr="000D50D7">
        <w:t xml:space="preserve"> </w:t>
      </w:r>
      <w:r w:rsidR="00046DA6">
        <w:t>NEW</w:t>
      </w:r>
      <w:r w:rsidRPr="000D50D7">
        <w:t xml:space="preserve"> </w:t>
      </w:r>
      <w:r w:rsidR="00046DA6">
        <w:t>RIGHTS</w:t>
      </w:r>
      <w:r w:rsidRPr="000D50D7">
        <w:t xml:space="preserve"> </w:t>
      </w:r>
      <w:r w:rsidR="00046DA6">
        <w:t>ETC.</w:t>
      </w:r>
      <w:r w:rsidRPr="000D50D7">
        <w:t xml:space="preserve"> </w:t>
      </w:r>
      <w:r w:rsidR="00046DA6">
        <w:t>MAY</w:t>
      </w:r>
      <w:r w:rsidRPr="000D50D7">
        <w:t xml:space="preserve"> </w:t>
      </w:r>
      <w:r w:rsidR="00046DA6">
        <w:t>BE</w:t>
      </w:r>
      <w:r w:rsidRPr="000D50D7">
        <w:t xml:space="preserve"> </w:t>
      </w:r>
      <w:r w:rsidR="00046DA6">
        <w:t>ACQUIRED</w:t>
      </w:r>
      <w:bookmarkStart w:id="75" w:name="TOCentryTOC10_01_2023_14_27_52_1690"/>
      <w:bookmarkEnd w:id="75"/>
    </w:p>
    <w:p w14:paraId="02CC4238" w14:textId="77777777" w:rsidR="00046DA6" w:rsidRDefault="000D50D7" w:rsidP="00046DA6">
      <w:pPr>
        <w:pStyle w:val="TOC10"/>
      </w:pPr>
      <w:r w:rsidRPr="000D50D7">
        <w:tab/>
      </w:r>
      <w:r w:rsidR="00046DA6">
        <w:t>SCHEDULE</w:t>
      </w:r>
      <w:r w:rsidRPr="000D50D7">
        <w:t xml:space="preserve"> </w:t>
      </w:r>
      <w:r w:rsidR="00046DA6">
        <w:t>10</w:t>
      </w:r>
      <w:r w:rsidRPr="000D50D7">
        <w:rPr>
          <w:noProof/>
        </w:rPr>
        <w:tab/>
      </w:r>
      <w:r w:rsidR="00046DA6">
        <w:rPr>
          <w:noProof/>
        </w:rPr>
        <w:t>—</w:t>
      </w:r>
      <w:r w:rsidRPr="000D50D7">
        <w:rPr>
          <w:noProof/>
        </w:rPr>
        <w:tab/>
      </w:r>
      <w:r w:rsidR="00046DA6">
        <w:t>MODIFICATION</w:t>
      </w:r>
      <w:r w:rsidRPr="000D50D7">
        <w:t xml:space="preserve"> </w:t>
      </w:r>
      <w:r w:rsidR="00046DA6">
        <w:t>OF</w:t>
      </w:r>
      <w:r w:rsidRPr="000D50D7">
        <w:t xml:space="preserve"> </w:t>
      </w:r>
      <w:r w:rsidR="00046DA6">
        <w:t>COMPENSATION</w:t>
      </w:r>
      <w:r w:rsidRPr="000D50D7">
        <w:t xml:space="preserve"> </w:t>
      </w:r>
      <w:r w:rsidR="00046DA6">
        <w:t>AND</w:t>
      </w:r>
      <w:r w:rsidRPr="000D50D7">
        <w:t xml:space="preserve"> </w:t>
      </w:r>
      <w:r w:rsidR="00046DA6">
        <w:t>COMPULSORY</w:t>
      </w:r>
      <w:r w:rsidRPr="000D50D7">
        <w:t xml:space="preserve"> </w:t>
      </w:r>
      <w:r w:rsidR="00046DA6">
        <w:t>PURCHASE</w:t>
      </w:r>
      <w:r w:rsidRPr="000D50D7">
        <w:t xml:space="preserve"> </w:t>
      </w:r>
      <w:r w:rsidR="00046DA6">
        <w:t>ENACTMENTS</w:t>
      </w:r>
      <w:r w:rsidRPr="000D50D7">
        <w:t xml:space="preserve"> </w:t>
      </w:r>
      <w:r w:rsidR="00046DA6">
        <w:t>FOR</w:t>
      </w:r>
      <w:r w:rsidRPr="000D50D7">
        <w:t xml:space="preserve"> </w:t>
      </w:r>
      <w:r w:rsidR="00046DA6">
        <w:t>THE</w:t>
      </w:r>
      <w:r w:rsidRPr="000D50D7">
        <w:t xml:space="preserve"> </w:t>
      </w:r>
      <w:r w:rsidR="00046DA6">
        <w:t>CREATION</w:t>
      </w:r>
      <w:r w:rsidRPr="000D50D7">
        <w:t xml:space="preserve"> </w:t>
      </w:r>
      <w:r w:rsidR="00046DA6">
        <w:t>OF</w:t>
      </w:r>
      <w:r w:rsidRPr="000D50D7">
        <w:t xml:space="preserve"> </w:t>
      </w:r>
      <w:r w:rsidR="00046DA6">
        <w:t>NEW</w:t>
      </w:r>
      <w:r w:rsidRPr="000D50D7">
        <w:t xml:space="preserve"> </w:t>
      </w:r>
      <w:r w:rsidR="00046DA6">
        <w:t>RIGHTS</w:t>
      </w:r>
      <w:r w:rsidRPr="000D50D7">
        <w:t xml:space="preserve"> </w:t>
      </w:r>
      <w:r w:rsidR="00046DA6">
        <w:t>AND</w:t>
      </w:r>
      <w:r w:rsidRPr="000D50D7">
        <w:t xml:space="preserve"> </w:t>
      </w:r>
      <w:r w:rsidR="00046DA6">
        <w:t>IMPOS</w:t>
      </w:r>
      <w:r w:rsidR="00386FF0">
        <w:t>I</w:t>
      </w:r>
      <w:r w:rsidR="00046DA6">
        <w:t>TION</w:t>
      </w:r>
      <w:r w:rsidRPr="000D50D7">
        <w:t xml:space="preserve"> </w:t>
      </w:r>
      <w:r w:rsidR="00046DA6">
        <w:t>OF</w:t>
      </w:r>
      <w:r w:rsidRPr="000D50D7">
        <w:t xml:space="preserve"> </w:t>
      </w:r>
      <w:r w:rsidR="00046DA6">
        <w:t>NEW</w:t>
      </w:r>
      <w:r w:rsidRPr="000D50D7">
        <w:t xml:space="preserve"> </w:t>
      </w:r>
      <w:r w:rsidR="00046DA6">
        <w:t>RESTRICTIVE</w:t>
      </w:r>
      <w:r w:rsidRPr="000D50D7">
        <w:t xml:space="preserve"> </w:t>
      </w:r>
      <w:r w:rsidR="00046DA6">
        <w:t>COVENANTS</w:t>
      </w:r>
      <w:bookmarkStart w:id="76" w:name="TOCentryTOC10_01_2023_14_27_52_1812"/>
      <w:bookmarkEnd w:id="76"/>
    </w:p>
    <w:p w14:paraId="7115169D" w14:textId="77777777" w:rsidR="00046DA6" w:rsidRDefault="000D50D7" w:rsidP="00046DA6">
      <w:pPr>
        <w:pStyle w:val="TOC10"/>
      </w:pPr>
      <w:r w:rsidRPr="000D50D7">
        <w:tab/>
      </w:r>
      <w:r w:rsidR="00046DA6">
        <w:t>SCHEDULE</w:t>
      </w:r>
      <w:r w:rsidRPr="000D50D7">
        <w:t xml:space="preserve"> </w:t>
      </w:r>
      <w:r w:rsidR="00046DA6">
        <w:t>11</w:t>
      </w:r>
      <w:r w:rsidRPr="000D50D7">
        <w:rPr>
          <w:noProof/>
        </w:rPr>
        <w:tab/>
      </w:r>
      <w:r w:rsidR="00046DA6">
        <w:rPr>
          <w:noProof/>
        </w:rPr>
        <w:t>—</w:t>
      </w:r>
      <w:r w:rsidRPr="000D50D7">
        <w:rPr>
          <w:noProof/>
        </w:rPr>
        <w:tab/>
      </w:r>
      <w:r w:rsidR="00046DA6">
        <w:t>LAND</w:t>
      </w:r>
      <w:r w:rsidRPr="000D50D7">
        <w:t xml:space="preserve"> </w:t>
      </w:r>
      <w:r w:rsidR="00046DA6">
        <w:t>OF</w:t>
      </w:r>
      <w:r w:rsidRPr="000D50D7">
        <w:t xml:space="preserve"> </w:t>
      </w:r>
      <w:r w:rsidR="00046DA6">
        <w:t>WHICH</w:t>
      </w:r>
      <w:r w:rsidRPr="000D50D7">
        <w:t xml:space="preserve"> </w:t>
      </w:r>
      <w:r w:rsidR="00046DA6">
        <w:t>TEMPORARY</w:t>
      </w:r>
      <w:r w:rsidRPr="000D50D7">
        <w:t xml:space="preserve"> </w:t>
      </w:r>
      <w:r w:rsidR="00046DA6">
        <w:t>POSSESSION</w:t>
      </w:r>
      <w:r w:rsidRPr="000D50D7">
        <w:t xml:space="preserve"> </w:t>
      </w:r>
      <w:r w:rsidR="00046DA6">
        <w:t>MAY</w:t>
      </w:r>
      <w:r w:rsidRPr="000D50D7">
        <w:t xml:space="preserve"> </w:t>
      </w:r>
      <w:r w:rsidR="00046DA6">
        <w:t>BE</w:t>
      </w:r>
      <w:r w:rsidRPr="000D50D7">
        <w:t xml:space="preserve"> </w:t>
      </w:r>
      <w:r w:rsidR="00046DA6">
        <w:t>TAKEN</w:t>
      </w:r>
      <w:bookmarkStart w:id="77" w:name="TOCentryTOC10_01_2023_14_27_52_1876"/>
      <w:bookmarkEnd w:id="77"/>
    </w:p>
    <w:p w14:paraId="51116EB0" w14:textId="77777777" w:rsidR="00046DA6" w:rsidRDefault="000D50D7" w:rsidP="00046DA6">
      <w:pPr>
        <w:pStyle w:val="TOC10"/>
      </w:pPr>
      <w:r w:rsidRPr="000D50D7">
        <w:tab/>
      </w:r>
      <w:r w:rsidR="00046DA6">
        <w:t>SCHEDULE</w:t>
      </w:r>
      <w:r w:rsidRPr="000D50D7">
        <w:t xml:space="preserve"> </w:t>
      </w:r>
      <w:r w:rsidR="00046DA6">
        <w:t>12</w:t>
      </w:r>
      <w:r w:rsidRPr="000D50D7">
        <w:rPr>
          <w:noProof/>
        </w:rPr>
        <w:tab/>
      </w:r>
      <w:r w:rsidR="00046DA6">
        <w:rPr>
          <w:noProof/>
        </w:rPr>
        <w:t>—</w:t>
      </w:r>
      <w:r w:rsidRPr="000D50D7">
        <w:rPr>
          <w:noProof/>
        </w:rPr>
        <w:tab/>
      </w:r>
      <w:r w:rsidR="00046DA6">
        <w:t>HEDGEROWS</w:t>
      </w:r>
      <w:r w:rsidRPr="000D50D7">
        <w:t xml:space="preserve"> </w:t>
      </w:r>
      <w:r w:rsidR="00046DA6">
        <w:t>TO</w:t>
      </w:r>
      <w:r w:rsidRPr="000D50D7">
        <w:t xml:space="preserve"> </w:t>
      </w:r>
      <w:r w:rsidR="00046DA6">
        <w:t>BE</w:t>
      </w:r>
      <w:r w:rsidRPr="000D50D7">
        <w:t xml:space="preserve"> </w:t>
      </w:r>
      <w:r w:rsidR="00046DA6">
        <w:t>REMOVED</w:t>
      </w:r>
      <w:bookmarkStart w:id="78" w:name="TOCentryTOC10_01_2023_14_27_52_1911"/>
      <w:bookmarkEnd w:id="78"/>
    </w:p>
    <w:p w14:paraId="24D024D7" w14:textId="77777777" w:rsidR="00046DA6" w:rsidRDefault="000D50D7" w:rsidP="00046DA6">
      <w:pPr>
        <w:pStyle w:val="TOC10"/>
      </w:pPr>
      <w:r w:rsidRPr="000D50D7">
        <w:tab/>
      </w:r>
      <w:r w:rsidR="00046DA6">
        <w:t>SCHEDULE</w:t>
      </w:r>
      <w:r w:rsidRPr="000D50D7">
        <w:t xml:space="preserve"> </w:t>
      </w:r>
      <w:r w:rsidR="00046DA6">
        <w:t>13</w:t>
      </w:r>
      <w:r w:rsidRPr="000D50D7">
        <w:rPr>
          <w:noProof/>
        </w:rPr>
        <w:tab/>
      </w:r>
      <w:r w:rsidR="00046DA6">
        <w:rPr>
          <w:noProof/>
        </w:rPr>
        <w:t>—</w:t>
      </w:r>
      <w:r w:rsidRPr="000D50D7">
        <w:rPr>
          <w:noProof/>
        </w:rPr>
        <w:tab/>
      </w:r>
      <w:r w:rsidR="00046DA6">
        <w:t>DOCUMENTS</w:t>
      </w:r>
      <w:r w:rsidRPr="000D50D7">
        <w:t xml:space="preserve"> </w:t>
      </w:r>
      <w:r w:rsidR="00046DA6">
        <w:t>AND</w:t>
      </w:r>
      <w:r w:rsidRPr="000D50D7">
        <w:t xml:space="preserve"> </w:t>
      </w:r>
      <w:r w:rsidR="00046DA6">
        <w:t>PLANS</w:t>
      </w:r>
      <w:r w:rsidRPr="000D50D7">
        <w:t xml:space="preserve"> </w:t>
      </w:r>
      <w:r w:rsidR="00046DA6">
        <w:t>TO</w:t>
      </w:r>
      <w:r w:rsidRPr="000D50D7">
        <w:t xml:space="preserve"> </w:t>
      </w:r>
      <w:r w:rsidR="00046DA6">
        <w:t>BE</w:t>
      </w:r>
      <w:r w:rsidRPr="000D50D7">
        <w:t xml:space="preserve"> </w:t>
      </w:r>
      <w:r w:rsidR="00046DA6">
        <w:t>CERTIFIED</w:t>
      </w:r>
      <w:bookmarkStart w:id="79" w:name="TOCentryTOC10_01_2023_14_27_52_2029"/>
      <w:bookmarkEnd w:id="79"/>
    </w:p>
    <w:p w14:paraId="602209D8" w14:textId="77777777" w:rsidR="00046DA6" w:rsidRDefault="000D50D7" w:rsidP="00046DA6">
      <w:pPr>
        <w:pStyle w:val="TOC10"/>
      </w:pPr>
      <w:r w:rsidRPr="000D50D7">
        <w:tab/>
      </w:r>
      <w:r w:rsidR="00046DA6">
        <w:t>SCHEDULE</w:t>
      </w:r>
      <w:r w:rsidRPr="000D50D7">
        <w:t xml:space="preserve"> </w:t>
      </w:r>
      <w:r w:rsidR="00046DA6">
        <w:t>14</w:t>
      </w:r>
      <w:r w:rsidRPr="000D50D7">
        <w:rPr>
          <w:noProof/>
        </w:rPr>
        <w:tab/>
      </w:r>
      <w:r w:rsidR="00046DA6">
        <w:rPr>
          <w:noProof/>
        </w:rPr>
        <w:t>—</w:t>
      </w:r>
      <w:r w:rsidRPr="000D50D7">
        <w:rPr>
          <w:noProof/>
        </w:rPr>
        <w:tab/>
      </w:r>
      <w:r w:rsidR="00046DA6">
        <w:t>ARBITRATION</w:t>
      </w:r>
      <w:r w:rsidRPr="000D50D7">
        <w:t xml:space="preserve"> </w:t>
      </w:r>
      <w:r w:rsidR="00046DA6">
        <w:t>RULES</w:t>
      </w:r>
      <w:bookmarkStart w:id="80" w:name="TOCentryTOC10_01_2023_14_27_52_2383"/>
      <w:bookmarkEnd w:id="80"/>
    </w:p>
    <w:p w14:paraId="14E09716" w14:textId="77777777" w:rsidR="00046DA6" w:rsidRDefault="000D50D7" w:rsidP="00046DA6">
      <w:pPr>
        <w:pStyle w:val="TOC10"/>
      </w:pPr>
      <w:r w:rsidRPr="000D50D7">
        <w:tab/>
      </w:r>
      <w:r w:rsidR="00046DA6">
        <w:t>SCHEDULE</w:t>
      </w:r>
      <w:r w:rsidRPr="000D50D7">
        <w:t xml:space="preserve"> </w:t>
      </w:r>
      <w:r w:rsidR="00046DA6">
        <w:t>15</w:t>
      </w:r>
      <w:r w:rsidRPr="000D50D7">
        <w:rPr>
          <w:noProof/>
        </w:rPr>
        <w:tab/>
      </w:r>
      <w:r w:rsidR="00046DA6">
        <w:rPr>
          <w:noProof/>
        </w:rPr>
        <w:t>—</w:t>
      </w:r>
      <w:r w:rsidRPr="000D50D7">
        <w:rPr>
          <w:noProof/>
        </w:rPr>
        <w:tab/>
      </w:r>
      <w:r w:rsidR="00046DA6">
        <w:t>PROTECTIVE</w:t>
      </w:r>
      <w:r w:rsidRPr="000D50D7">
        <w:t xml:space="preserve"> </w:t>
      </w:r>
      <w:r w:rsidR="00046DA6">
        <w:t>PROVISIONS</w:t>
      </w:r>
      <w:bookmarkStart w:id="81" w:name="TOCentryTOC10_01_2023_14_27_52_2438"/>
      <w:bookmarkEnd w:id="81"/>
    </w:p>
    <w:p w14:paraId="0710E4E3" w14:textId="77777777" w:rsidR="00046DA6" w:rsidRDefault="000D50D7" w:rsidP="00046DA6">
      <w:pPr>
        <w:pStyle w:val="TOC11"/>
      </w:pPr>
      <w:r w:rsidRPr="000D50D7">
        <w:tab/>
      </w:r>
      <w:r w:rsidR="00046DA6">
        <w:t>PART</w:t>
      </w:r>
      <w:r w:rsidRPr="000D50D7">
        <w:t xml:space="preserve"> </w:t>
      </w:r>
      <w:r w:rsidR="00046DA6">
        <w:t>1</w:t>
      </w:r>
      <w:r w:rsidRPr="000D50D7">
        <w:rPr>
          <w:noProof/>
        </w:rPr>
        <w:tab/>
      </w:r>
      <w:r w:rsidR="00046DA6">
        <w:rPr>
          <w:noProof/>
        </w:rPr>
        <w:t>—</w:t>
      </w:r>
      <w:r w:rsidRPr="000D50D7">
        <w:rPr>
          <w:noProof/>
        </w:rPr>
        <w:tab/>
      </w:r>
      <w:r w:rsidR="00046DA6">
        <w:t>FOR</w:t>
      </w:r>
      <w:r w:rsidRPr="000D50D7">
        <w:t xml:space="preserve"> </w:t>
      </w:r>
      <w:r w:rsidR="00046DA6">
        <w:t>THE</w:t>
      </w:r>
      <w:r w:rsidRPr="000D50D7">
        <w:t xml:space="preserve"> </w:t>
      </w:r>
      <w:r w:rsidR="00046DA6">
        <w:t>PROTECTION</w:t>
      </w:r>
      <w:r w:rsidRPr="000D50D7">
        <w:t xml:space="preserve"> </w:t>
      </w:r>
      <w:r w:rsidR="00046DA6">
        <w:t>OF</w:t>
      </w:r>
      <w:r w:rsidRPr="000D50D7">
        <w:t xml:space="preserve"> </w:t>
      </w:r>
      <w:r w:rsidR="00046DA6">
        <w:t>ELECTRICITY,</w:t>
      </w:r>
      <w:r w:rsidRPr="000D50D7">
        <w:t xml:space="preserve"> </w:t>
      </w:r>
      <w:r w:rsidR="00046DA6">
        <w:t>GAS,</w:t>
      </w:r>
      <w:r w:rsidRPr="000D50D7">
        <w:t xml:space="preserve"> </w:t>
      </w:r>
      <w:r w:rsidR="00046DA6">
        <w:t>WATER</w:t>
      </w:r>
      <w:r w:rsidRPr="000D50D7">
        <w:t xml:space="preserve"> </w:t>
      </w:r>
      <w:r w:rsidR="00046DA6">
        <w:t>AND</w:t>
      </w:r>
      <w:r w:rsidRPr="000D50D7">
        <w:t xml:space="preserve"> </w:t>
      </w:r>
      <w:r w:rsidR="00046DA6">
        <w:t>SEWERAGE</w:t>
      </w:r>
      <w:r w:rsidRPr="000D50D7">
        <w:t xml:space="preserve"> </w:t>
      </w:r>
      <w:r w:rsidR="00046DA6">
        <w:t>UNDERTAKERS</w:t>
      </w:r>
      <w:bookmarkStart w:id="82" w:name="TOCentryTOC10_01_2023_14_27_52_2440"/>
      <w:bookmarkEnd w:id="82"/>
    </w:p>
    <w:p w14:paraId="2E298D4A" w14:textId="77777777" w:rsidR="00046DA6" w:rsidRDefault="000D50D7" w:rsidP="00046DA6">
      <w:pPr>
        <w:pStyle w:val="TOC11"/>
      </w:pPr>
      <w:r w:rsidRPr="000D50D7">
        <w:tab/>
      </w:r>
      <w:r w:rsidR="00046DA6">
        <w:t>PART</w:t>
      </w:r>
      <w:r w:rsidRPr="000D50D7">
        <w:t xml:space="preserve"> </w:t>
      </w:r>
      <w:r w:rsidR="00046DA6">
        <w:t>2</w:t>
      </w:r>
      <w:r w:rsidRPr="000D50D7">
        <w:rPr>
          <w:noProof/>
        </w:rPr>
        <w:tab/>
      </w:r>
      <w:r w:rsidR="00046DA6">
        <w:rPr>
          <w:noProof/>
        </w:rPr>
        <w:t>—</w:t>
      </w:r>
      <w:r w:rsidRPr="000D50D7">
        <w:rPr>
          <w:noProof/>
        </w:rPr>
        <w:tab/>
      </w:r>
      <w:r w:rsidR="00046DA6">
        <w:t>FOR</w:t>
      </w:r>
      <w:r w:rsidRPr="000D50D7">
        <w:t xml:space="preserve"> </w:t>
      </w:r>
      <w:r w:rsidR="00046DA6">
        <w:t>THE</w:t>
      </w:r>
      <w:r w:rsidRPr="000D50D7">
        <w:t xml:space="preserve"> </w:t>
      </w:r>
      <w:r w:rsidR="00046DA6">
        <w:t>PROTECTION</w:t>
      </w:r>
      <w:r w:rsidRPr="000D50D7">
        <w:t xml:space="preserve"> </w:t>
      </w:r>
      <w:r w:rsidR="00046DA6">
        <w:t>OF</w:t>
      </w:r>
      <w:r w:rsidRPr="000D50D7">
        <w:t xml:space="preserve"> </w:t>
      </w:r>
      <w:r w:rsidR="00046DA6">
        <w:t>OPERATORS</w:t>
      </w:r>
      <w:r w:rsidRPr="000D50D7">
        <w:t xml:space="preserve"> </w:t>
      </w:r>
      <w:r w:rsidR="00046DA6">
        <w:t>OF</w:t>
      </w:r>
      <w:r w:rsidRPr="000D50D7">
        <w:t xml:space="preserve"> </w:t>
      </w:r>
      <w:r w:rsidR="00046DA6">
        <w:t>ELECTRONIC</w:t>
      </w:r>
      <w:r w:rsidRPr="000D50D7">
        <w:t xml:space="preserve"> </w:t>
      </w:r>
      <w:r w:rsidR="00046DA6">
        <w:t>COMMUNICATIONS</w:t>
      </w:r>
      <w:r w:rsidRPr="000D50D7">
        <w:t xml:space="preserve"> </w:t>
      </w:r>
      <w:r w:rsidR="00046DA6">
        <w:t>CODE</w:t>
      </w:r>
      <w:r w:rsidRPr="000D50D7">
        <w:t xml:space="preserve"> </w:t>
      </w:r>
      <w:r w:rsidR="00046DA6">
        <w:t>NETWORKS</w:t>
      </w:r>
      <w:bookmarkStart w:id="83" w:name="TOCentryTOC10_01_2023_14_27_52_2500"/>
      <w:bookmarkEnd w:id="83"/>
    </w:p>
    <w:p w14:paraId="0B1E2BE6" w14:textId="77777777" w:rsidR="00046DA6" w:rsidRDefault="000D50D7" w:rsidP="00046DA6">
      <w:pPr>
        <w:pStyle w:val="TOC11"/>
      </w:pPr>
      <w:r w:rsidRPr="000D50D7">
        <w:tab/>
      </w:r>
      <w:r w:rsidR="00046DA6">
        <w:t>PART</w:t>
      </w:r>
      <w:r w:rsidRPr="000D50D7">
        <w:t xml:space="preserve"> </w:t>
      </w:r>
      <w:r w:rsidR="00046DA6">
        <w:t>3</w:t>
      </w:r>
      <w:r w:rsidRPr="000D50D7">
        <w:rPr>
          <w:noProof/>
        </w:rPr>
        <w:tab/>
      </w:r>
      <w:r w:rsidR="00046DA6">
        <w:rPr>
          <w:noProof/>
        </w:rPr>
        <w:t>—</w:t>
      </w:r>
      <w:r w:rsidRPr="000D50D7">
        <w:rPr>
          <w:noProof/>
        </w:rPr>
        <w:tab/>
      </w:r>
      <w:r w:rsidR="00046DA6">
        <w:t>FOR</w:t>
      </w:r>
      <w:r w:rsidRPr="000D50D7">
        <w:t xml:space="preserve"> </w:t>
      </w:r>
      <w:r w:rsidR="00046DA6">
        <w:t>THE</w:t>
      </w:r>
      <w:r w:rsidRPr="000D50D7">
        <w:t xml:space="preserve"> </w:t>
      </w:r>
      <w:r w:rsidR="00046DA6">
        <w:t>PROTECTION</w:t>
      </w:r>
      <w:r w:rsidRPr="000D50D7">
        <w:t xml:space="preserve"> </w:t>
      </w:r>
      <w:r w:rsidR="00046DA6">
        <w:t>OF</w:t>
      </w:r>
      <w:r w:rsidRPr="000D50D7">
        <w:t xml:space="preserve"> </w:t>
      </w:r>
      <w:r w:rsidR="00046DA6">
        <w:t>EASTERN</w:t>
      </w:r>
      <w:r w:rsidRPr="000D50D7">
        <w:t xml:space="preserve"> </w:t>
      </w:r>
      <w:r w:rsidR="00046DA6">
        <w:t>POWER</w:t>
      </w:r>
      <w:r w:rsidRPr="000D50D7">
        <w:t xml:space="preserve"> </w:t>
      </w:r>
      <w:r w:rsidR="00046DA6">
        <w:t>NETWORKS</w:t>
      </w:r>
      <w:r w:rsidRPr="000D50D7">
        <w:t xml:space="preserve"> </w:t>
      </w:r>
      <w:r w:rsidR="00046DA6">
        <w:t>PLC</w:t>
      </w:r>
      <w:r w:rsidRPr="000D50D7">
        <w:t xml:space="preserve"> </w:t>
      </w:r>
      <w:r w:rsidR="00046DA6">
        <w:t>AND</w:t>
      </w:r>
      <w:r w:rsidRPr="000D50D7">
        <w:t xml:space="preserve"> </w:t>
      </w:r>
      <w:r w:rsidR="00046DA6">
        <w:t>UK</w:t>
      </w:r>
      <w:r w:rsidRPr="000D50D7">
        <w:t xml:space="preserve"> </w:t>
      </w:r>
      <w:r w:rsidR="00046DA6">
        <w:t>POWER</w:t>
      </w:r>
      <w:r w:rsidRPr="000D50D7">
        <w:t xml:space="preserve"> </w:t>
      </w:r>
      <w:r w:rsidR="00046DA6">
        <w:t>NETWORKS</w:t>
      </w:r>
      <w:r w:rsidRPr="000D50D7">
        <w:t xml:space="preserve"> </w:t>
      </w:r>
      <w:r w:rsidR="00046DA6">
        <w:t>LIMITED</w:t>
      </w:r>
      <w:bookmarkStart w:id="84" w:name="TOCentryTOC10_01_2023_14_27_52_2524"/>
      <w:bookmarkEnd w:id="84"/>
    </w:p>
    <w:p w14:paraId="1F86CC21" w14:textId="77777777" w:rsidR="00046DA6" w:rsidRDefault="000D50D7" w:rsidP="00046DA6">
      <w:pPr>
        <w:pStyle w:val="TOC11"/>
      </w:pPr>
      <w:r w:rsidRPr="000D50D7">
        <w:tab/>
      </w:r>
      <w:r w:rsidR="00046DA6">
        <w:t>PART</w:t>
      </w:r>
      <w:r w:rsidRPr="000D50D7">
        <w:t xml:space="preserve"> </w:t>
      </w:r>
      <w:r w:rsidR="00046DA6">
        <w:t>4</w:t>
      </w:r>
      <w:r w:rsidRPr="000D50D7">
        <w:rPr>
          <w:noProof/>
        </w:rPr>
        <w:tab/>
      </w:r>
      <w:r w:rsidR="00046DA6">
        <w:rPr>
          <w:noProof/>
        </w:rPr>
        <w:t>—</w:t>
      </w:r>
      <w:r w:rsidRPr="000D50D7">
        <w:rPr>
          <w:noProof/>
        </w:rPr>
        <w:tab/>
      </w:r>
      <w:r w:rsidR="00046DA6">
        <w:t>FOR</w:t>
      </w:r>
      <w:r w:rsidRPr="000D50D7">
        <w:t xml:space="preserve"> </w:t>
      </w:r>
      <w:r w:rsidR="00046DA6">
        <w:t>THE</w:t>
      </w:r>
      <w:r w:rsidRPr="000D50D7">
        <w:t xml:space="preserve"> </w:t>
      </w:r>
      <w:r w:rsidR="00046DA6">
        <w:t>PROTECTION</w:t>
      </w:r>
      <w:r w:rsidRPr="000D50D7">
        <w:t xml:space="preserve"> </w:t>
      </w:r>
      <w:r w:rsidR="00046DA6">
        <w:t>OF</w:t>
      </w:r>
      <w:r w:rsidRPr="000D50D7">
        <w:t xml:space="preserve"> </w:t>
      </w:r>
      <w:r w:rsidR="00046DA6">
        <w:t>NATIONAL</w:t>
      </w:r>
      <w:r w:rsidRPr="000D50D7">
        <w:t xml:space="preserve"> </w:t>
      </w:r>
      <w:r w:rsidR="00046DA6">
        <w:t>GRID</w:t>
      </w:r>
      <w:r w:rsidRPr="000D50D7">
        <w:t xml:space="preserve"> </w:t>
      </w:r>
      <w:r w:rsidR="00046DA6">
        <w:t>AS</w:t>
      </w:r>
      <w:r w:rsidRPr="000D50D7">
        <w:t xml:space="preserve"> </w:t>
      </w:r>
      <w:r w:rsidR="00046DA6">
        <w:t>ELECTRICITY</w:t>
      </w:r>
      <w:r w:rsidRPr="000D50D7">
        <w:t xml:space="preserve"> </w:t>
      </w:r>
      <w:r w:rsidR="00046DA6">
        <w:t>UNDERTAKER</w:t>
      </w:r>
      <w:bookmarkStart w:id="85" w:name="TOCentryTOC10_01_2023_14_27_52_2572"/>
      <w:bookmarkEnd w:id="85"/>
    </w:p>
    <w:p w14:paraId="1151E2F6" w14:textId="77777777" w:rsidR="00046DA6" w:rsidRDefault="000D50D7" w:rsidP="00046DA6">
      <w:pPr>
        <w:pStyle w:val="TOC11"/>
      </w:pPr>
      <w:r w:rsidRPr="000D50D7">
        <w:tab/>
      </w:r>
      <w:r w:rsidR="00046DA6">
        <w:t>PART</w:t>
      </w:r>
      <w:r w:rsidRPr="000D50D7">
        <w:t xml:space="preserve"> </w:t>
      </w:r>
      <w:r w:rsidR="00046DA6">
        <w:t>5</w:t>
      </w:r>
      <w:r w:rsidRPr="000D50D7">
        <w:rPr>
          <w:noProof/>
        </w:rPr>
        <w:tab/>
      </w:r>
      <w:r w:rsidR="00046DA6">
        <w:rPr>
          <w:noProof/>
        </w:rPr>
        <w:t>—</w:t>
      </w:r>
      <w:r w:rsidRPr="000D50D7">
        <w:rPr>
          <w:noProof/>
        </w:rPr>
        <w:tab/>
      </w:r>
      <w:r w:rsidR="00046DA6">
        <w:t>FOR</w:t>
      </w:r>
      <w:r w:rsidRPr="000D50D7">
        <w:t xml:space="preserve"> </w:t>
      </w:r>
      <w:r w:rsidR="00046DA6">
        <w:t>THE</w:t>
      </w:r>
      <w:r w:rsidRPr="000D50D7">
        <w:t xml:space="preserve"> </w:t>
      </w:r>
      <w:r w:rsidR="00046DA6">
        <w:t>PROTECTION</w:t>
      </w:r>
      <w:r w:rsidRPr="000D50D7">
        <w:t xml:space="preserve"> </w:t>
      </w:r>
      <w:r w:rsidR="00046DA6">
        <w:t>OF</w:t>
      </w:r>
      <w:r w:rsidRPr="000D50D7">
        <w:t xml:space="preserve"> </w:t>
      </w:r>
      <w:r w:rsidR="00046DA6">
        <w:t>THE</w:t>
      </w:r>
      <w:r w:rsidRPr="000D50D7">
        <w:t xml:space="preserve"> </w:t>
      </w:r>
      <w:r w:rsidR="00046DA6">
        <w:t>ENVIRONMENT</w:t>
      </w:r>
      <w:r w:rsidRPr="000D50D7">
        <w:t xml:space="preserve"> </w:t>
      </w:r>
      <w:r w:rsidR="00046DA6">
        <w:t>AGENCY</w:t>
      </w:r>
      <w:bookmarkStart w:id="86" w:name="TOCentryTOC10_01_2023_14_27_52_2697"/>
      <w:bookmarkEnd w:id="86"/>
    </w:p>
    <w:p w14:paraId="0D7CAA19" w14:textId="77777777" w:rsidR="00046DA6" w:rsidRDefault="000D50D7" w:rsidP="00046DA6">
      <w:pPr>
        <w:pStyle w:val="TOC11"/>
      </w:pPr>
      <w:r w:rsidRPr="000D50D7">
        <w:tab/>
      </w:r>
      <w:r w:rsidR="00046DA6">
        <w:t>PART</w:t>
      </w:r>
      <w:r w:rsidRPr="000D50D7">
        <w:t xml:space="preserve"> </w:t>
      </w:r>
      <w:r w:rsidR="00046DA6">
        <w:t>6</w:t>
      </w:r>
      <w:r w:rsidRPr="000D50D7">
        <w:rPr>
          <w:noProof/>
        </w:rPr>
        <w:tab/>
      </w:r>
      <w:r w:rsidR="00046DA6">
        <w:rPr>
          <w:noProof/>
        </w:rPr>
        <w:t>—</w:t>
      </w:r>
      <w:r w:rsidRPr="000D50D7">
        <w:rPr>
          <w:noProof/>
        </w:rPr>
        <w:tab/>
      </w:r>
      <w:r w:rsidR="00046DA6">
        <w:t>FOR</w:t>
      </w:r>
      <w:r w:rsidRPr="000D50D7">
        <w:t xml:space="preserve"> </w:t>
      </w:r>
      <w:r w:rsidR="00046DA6">
        <w:t>THE</w:t>
      </w:r>
      <w:r w:rsidRPr="000D50D7">
        <w:t xml:space="preserve"> </w:t>
      </w:r>
      <w:r w:rsidR="00046DA6">
        <w:t>PROTECTION</w:t>
      </w:r>
      <w:r w:rsidRPr="000D50D7">
        <w:t xml:space="preserve"> </w:t>
      </w:r>
      <w:r w:rsidR="00046DA6">
        <w:t>OF</w:t>
      </w:r>
      <w:r w:rsidRPr="000D50D7">
        <w:t xml:space="preserve"> </w:t>
      </w:r>
      <w:r w:rsidR="00046DA6">
        <w:t>DRAINAGE</w:t>
      </w:r>
      <w:r w:rsidRPr="000D50D7">
        <w:t xml:space="preserve"> </w:t>
      </w:r>
      <w:r w:rsidR="00046DA6">
        <w:t>AUTHORITIES</w:t>
      </w:r>
      <w:bookmarkStart w:id="87" w:name="TOCentryTOC10_01_2023_14_27_52_2798"/>
      <w:bookmarkEnd w:id="87"/>
    </w:p>
    <w:p w14:paraId="02963370" w14:textId="77777777" w:rsidR="00046DA6" w:rsidRDefault="000D50D7" w:rsidP="00046DA6">
      <w:pPr>
        <w:pStyle w:val="TOC11"/>
      </w:pPr>
      <w:r w:rsidRPr="000D50D7">
        <w:tab/>
      </w:r>
      <w:r w:rsidR="00046DA6">
        <w:t>PART</w:t>
      </w:r>
      <w:r w:rsidRPr="000D50D7">
        <w:t xml:space="preserve"> </w:t>
      </w:r>
      <w:r w:rsidR="00046DA6">
        <w:t>7</w:t>
      </w:r>
      <w:r w:rsidRPr="000D50D7">
        <w:rPr>
          <w:noProof/>
        </w:rPr>
        <w:tab/>
      </w:r>
      <w:r w:rsidR="00046DA6">
        <w:rPr>
          <w:noProof/>
        </w:rPr>
        <w:t>—</w:t>
      </w:r>
      <w:r w:rsidRPr="000D50D7">
        <w:rPr>
          <w:noProof/>
        </w:rPr>
        <w:tab/>
      </w:r>
      <w:r w:rsidR="00046DA6">
        <w:t>FOR</w:t>
      </w:r>
      <w:r w:rsidRPr="000D50D7">
        <w:t xml:space="preserve"> </w:t>
      </w:r>
      <w:r w:rsidR="00046DA6">
        <w:t>THE</w:t>
      </w:r>
      <w:r w:rsidRPr="000D50D7">
        <w:t xml:space="preserve"> </w:t>
      </w:r>
      <w:r w:rsidR="00046DA6">
        <w:t>PROTECTION</w:t>
      </w:r>
      <w:r w:rsidRPr="000D50D7">
        <w:t xml:space="preserve"> </w:t>
      </w:r>
      <w:r w:rsidR="00046DA6">
        <w:t>OF</w:t>
      </w:r>
      <w:r w:rsidRPr="000D50D7">
        <w:t xml:space="preserve"> </w:t>
      </w:r>
      <w:r w:rsidR="00046DA6">
        <w:t>RAILWAY</w:t>
      </w:r>
      <w:r w:rsidRPr="000D50D7">
        <w:t xml:space="preserve"> </w:t>
      </w:r>
      <w:r w:rsidR="00046DA6">
        <w:t>INTERESTS</w:t>
      </w:r>
      <w:bookmarkStart w:id="88" w:name="TOCentryTOC10_01_2023_14_27_52_2845"/>
      <w:bookmarkEnd w:id="88"/>
    </w:p>
    <w:p w14:paraId="5740058F" w14:textId="77777777" w:rsidR="00046DA6" w:rsidRDefault="000D50D7" w:rsidP="00046DA6">
      <w:pPr>
        <w:pStyle w:val="TOC11"/>
      </w:pPr>
      <w:r w:rsidRPr="000D50D7">
        <w:tab/>
      </w:r>
      <w:r w:rsidR="00046DA6">
        <w:t>PART</w:t>
      </w:r>
      <w:r w:rsidRPr="000D50D7">
        <w:t xml:space="preserve"> </w:t>
      </w:r>
      <w:r w:rsidR="00046DA6">
        <w:t>8</w:t>
      </w:r>
      <w:r w:rsidRPr="000D50D7">
        <w:rPr>
          <w:noProof/>
        </w:rPr>
        <w:tab/>
      </w:r>
      <w:r w:rsidR="00046DA6">
        <w:rPr>
          <w:noProof/>
        </w:rPr>
        <w:t>—</w:t>
      </w:r>
      <w:r w:rsidRPr="000D50D7">
        <w:rPr>
          <w:noProof/>
        </w:rPr>
        <w:tab/>
      </w:r>
      <w:r w:rsidR="00046DA6">
        <w:t>FOR</w:t>
      </w:r>
      <w:r w:rsidRPr="000D50D7">
        <w:t xml:space="preserve"> </w:t>
      </w:r>
      <w:r w:rsidR="00046DA6">
        <w:t>THE</w:t>
      </w:r>
      <w:r w:rsidRPr="000D50D7">
        <w:t xml:space="preserve"> </w:t>
      </w:r>
      <w:r w:rsidR="00046DA6">
        <w:t>PROTECTION</w:t>
      </w:r>
      <w:r w:rsidRPr="000D50D7">
        <w:t xml:space="preserve"> </w:t>
      </w:r>
      <w:r w:rsidR="00046DA6">
        <w:t>OF</w:t>
      </w:r>
      <w:r w:rsidRPr="000D50D7">
        <w:t xml:space="preserve"> </w:t>
      </w:r>
      <w:r w:rsidR="00046DA6">
        <w:t>ESSEX</w:t>
      </w:r>
      <w:r w:rsidRPr="000D50D7">
        <w:t xml:space="preserve"> </w:t>
      </w:r>
      <w:r w:rsidR="00046DA6">
        <w:t>COUNTY</w:t>
      </w:r>
      <w:r w:rsidRPr="000D50D7">
        <w:t xml:space="preserve"> </w:t>
      </w:r>
      <w:r w:rsidR="00046DA6">
        <w:t>COUNCIL</w:t>
      </w:r>
      <w:bookmarkStart w:id="89" w:name="TOCentryTOC10_01_2023_14_27_52_2973"/>
      <w:bookmarkEnd w:id="89"/>
    </w:p>
    <w:p w14:paraId="4E222FCB" w14:textId="77777777" w:rsidR="00046DA6" w:rsidRDefault="000D50D7" w:rsidP="00046DA6">
      <w:pPr>
        <w:pStyle w:val="TOC11"/>
      </w:pPr>
      <w:r w:rsidRPr="000D50D7">
        <w:tab/>
      </w:r>
      <w:r w:rsidR="00046DA6">
        <w:t>PART</w:t>
      </w:r>
      <w:r w:rsidRPr="000D50D7">
        <w:t xml:space="preserve"> </w:t>
      </w:r>
      <w:r w:rsidR="00046DA6">
        <w:t>9</w:t>
      </w:r>
      <w:r w:rsidRPr="000D50D7">
        <w:rPr>
          <w:noProof/>
        </w:rPr>
        <w:tab/>
      </w:r>
      <w:r w:rsidR="00046DA6">
        <w:rPr>
          <w:noProof/>
        </w:rPr>
        <w:t>—</w:t>
      </w:r>
      <w:r w:rsidRPr="000D50D7">
        <w:rPr>
          <w:noProof/>
        </w:rPr>
        <w:tab/>
      </w:r>
      <w:r w:rsidR="00046DA6">
        <w:t>FOR</w:t>
      </w:r>
      <w:r w:rsidRPr="000D50D7">
        <w:t xml:space="preserve"> </w:t>
      </w:r>
      <w:r w:rsidR="00046DA6">
        <w:t>THE</w:t>
      </w:r>
      <w:r w:rsidRPr="000D50D7">
        <w:t xml:space="preserve"> </w:t>
      </w:r>
      <w:r w:rsidR="00046DA6">
        <w:t>PROTECTION</w:t>
      </w:r>
      <w:r w:rsidRPr="000D50D7">
        <w:t xml:space="preserve"> </w:t>
      </w:r>
      <w:r w:rsidR="00046DA6">
        <w:t>OF</w:t>
      </w:r>
      <w:r w:rsidRPr="000D50D7">
        <w:t xml:space="preserve"> </w:t>
      </w:r>
      <w:r w:rsidR="00046DA6">
        <w:t>ESSEX</w:t>
      </w:r>
      <w:r w:rsidRPr="000D50D7">
        <w:t xml:space="preserve"> </w:t>
      </w:r>
      <w:r w:rsidR="00046DA6">
        <w:t>AND</w:t>
      </w:r>
      <w:r w:rsidRPr="000D50D7">
        <w:t xml:space="preserve"> </w:t>
      </w:r>
      <w:r w:rsidR="00046DA6">
        <w:t>SUFFOLK</w:t>
      </w:r>
      <w:r w:rsidRPr="000D50D7">
        <w:t xml:space="preserve"> </w:t>
      </w:r>
      <w:r w:rsidR="00046DA6">
        <w:t>WATER</w:t>
      </w:r>
      <w:bookmarkStart w:id="90" w:name="TOCentryTOC10_01_2023_14_27_52_3019"/>
      <w:bookmarkEnd w:id="90"/>
    </w:p>
    <w:p w14:paraId="10905E5C" w14:textId="77777777" w:rsidR="00046DA6" w:rsidRDefault="000D50D7" w:rsidP="00046DA6">
      <w:pPr>
        <w:pStyle w:val="TOC11"/>
      </w:pPr>
      <w:r w:rsidRPr="000D50D7">
        <w:tab/>
      </w:r>
      <w:r w:rsidR="00046DA6">
        <w:t>PART</w:t>
      </w:r>
      <w:r w:rsidRPr="000D50D7">
        <w:t xml:space="preserve"> </w:t>
      </w:r>
      <w:r w:rsidR="00046DA6">
        <w:t>10</w:t>
      </w:r>
      <w:r w:rsidRPr="000D50D7">
        <w:rPr>
          <w:noProof/>
        </w:rPr>
        <w:tab/>
      </w:r>
      <w:r w:rsidR="00046DA6">
        <w:rPr>
          <w:noProof/>
        </w:rPr>
        <w:t>—</w:t>
      </w:r>
      <w:r w:rsidRPr="000D50D7">
        <w:rPr>
          <w:noProof/>
        </w:rPr>
        <w:tab/>
      </w:r>
      <w:r w:rsidR="00046DA6">
        <w:t>FOR</w:t>
      </w:r>
      <w:r w:rsidRPr="000D50D7">
        <w:t xml:space="preserve"> </w:t>
      </w:r>
      <w:r w:rsidR="00046DA6">
        <w:t>THE</w:t>
      </w:r>
      <w:r w:rsidRPr="000D50D7">
        <w:t xml:space="preserve"> </w:t>
      </w:r>
      <w:r w:rsidR="00046DA6">
        <w:t>PROTECTION</w:t>
      </w:r>
      <w:r w:rsidRPr="000D50D7">
        <w:t xml:space="preserve"> </w:t>
      </w:r>
      <w:r w:rsidR="00046DA6">
        <w:t>OF</w:t>
      </w:r>
      <w:r w:rsidRPr="000D50D7">
        <w:t xml:space="preserve"> </w:t>
      </w:r>
      <w:r w:rsidR="00046DA6">
        <w:t>EAST</w:t>
      </w:r>
      <w:r w:rsidRPr="000D50D7">
        <w:t xml:space="preserve"> </w:t>
      </w:r>
      <w:r w:rsidR="00046DA6">
        <w:t>OF</w:t>
      </w:r>
      <w:r w:rsidRPr="000D50D7">
        <w:t xml:space="preserve"> </w:t>
      </w:r>
      <w:r w:rsidR="00046DA6">
        <w:t>ENGLAND</w:t>
      </w:r>
      <w:r w:rsidRPr="000D50D7">
        <w:t xml:space="preserve"> </w:t>
      </w:r>
      <w:r w:rsidR="00046DA6">
        <w:t>AMBULANCE</w:t>
      </w:r>
      <w:r w:rsidRPr="000D50D7">
        <w:t xml:space="preserve"> </w:t>
      </w:r>
      <w:r w:rsidR="00046DA6">
        <w:t>SERVICE</w:t>
      </w:r>
      <w:r w:rsidRPr="000D50D7">
        <w:t xml:space="preserve"> </w:t>
      </w:r>
      <w:r w:rsidR="00046DA6">
        <w:t>TRUST</w:t>
      </w:r>
      <w:bookmarkStart w:id="91" w:name="TOCentryTOC10_01_2023_14_27_52_3089"/>
      <w:bookmarkEnd w:id="91"/>
    </w:p>
    <w:p w14:paraId="0D809A36" w14:textId="77777777" w:rsidR="00046DA6" w:rsidRDefault="000D50D7" w:rsidP="00046DA6">
      <w:pPr>
        <w:pStyle w:val="TOC10"/>
      </w:pPr>
      <w:r w:rsidRPr="000D50D7">
        <w:tab/>
      </w:r>
      <w:r w:rsidR="00046DA6">
        <w:t>SCHEDULE</w:t>
      </w:r>
      <w:r w:rsidRPr="000D50D7">
        <w:t xml:space="preserve"> </w:t>
      </w:r>
      <w:r w:rsidR="00046DA6">
        <w:t>16</w:t>
      </w:r>
      <w:r w:rsidRPr="000D50D7">
        <w:rPr>
          <w:noProof/>
        </w:rPr>
        <w:tab/>
      </w:r>
      <w:r w:rsidR="00046DA6">
        <w:rPr>
          <w:noProof/>
        </w:rPr>
        <w:t>—</w:t>
      </w:r>
      <w:r w:rsidRPr="000D50D7">
        <w:rPr>
          <w:noProof/>
        </w:rPr>
        <w:tab/>
      </w:r>
      <w:r w:rsidR="00046DA6">
        <w:t>PROCEDURE</w:t>
      </w:r>
      <w:r w:rsidRPr="000D50D7">
        <w:t xml:space="preserve"> </w:t>
      </w:r>
      <w:r w:rsidR="00046DA6">
        <w:t>FOR</w:t>
      </w:r>
      <w:r w:rsidRPr="000D50D7">
        <w:t xml:space="preserve"> </w:t>
      </w:r>
      <w:r w:rsidR="00046DA6">
        <w:t>DISCHARGE</w:t>
      </w:r>
      <w:r w:rsidRPr="000D50D7">
        <w:t xml:space="preserve"> </w:t>
      </w:r>
      <w:r w:rsidR="00046DA6">
        <w:t>OF</w:t>
      </w:r>
      <w:r w:rsidRPr="000D50D7">
        <w:t xml:space="preserve"> </w:t>
      </w:r>
      <w:r w:rsidR="00046DA6">
        <w:t>REQUIREMENTS</w:t>
      </w:r>
      <w:bookmarkStart w:id="92" w:name="TOCentryTOC10_01_2023_14_27_52_3098"/>
      <w:bookmarkEnd w:id="92"/>
    </w:p>
    <w:p w14:paraId="19A8B23B" w14:textId="77777777" w:rsidR="00283174" w:rsidRDefault="00283174" w:rsidP="00283174">
      <w:pPr>
        <w:pStyle w:val="Pre"/>
      </w:pPr>
      <w:bookmarkStart w:id="93" w:name="_Hlk94173256"/>
      <w:bookmarkStart w:id="94" w:name="_Hlk94185705"/>
      <w:r>
        <w:t>An</w:t>
      </w:r>
      <w:r w:rsidR="000D50D7" w:rsidRPr="000D50D7">
        <w:t xml:space="preserve"> </w:t>
      </w:r>
      <w:r>
        <w:t>application</w:t>
      </w:r>
      <w:r w:rsidR="000D50D7" w:rsidRPr="000D50D7">
        <w:t xml:space="preserve"> </w:t>
      </w:r>
      <w:r>
        <w:t>has</w:t>
      </w:r>
      <w:r w:rsidR="000D50D7" w:rsidRPr="000D50D7">
        <w:t xml:space="preserve"> </w:t>
      </w:r>
      <w:r>
        <w:t>been</w:t>
      </w:r>
      <w:r w:rsidR="000D50D7" w:rsidRPr="000D50D7">
        <w:t xml:space="preserve"> </w:t>
      </w:r>
      <w:r>
        <w:t>made</w:t>
      </w:r>
      <w:r w:rsidR="000D50D7" w:rsidRPr="000D50D7">
        <w:t xml:space="preserve"> </w:t>
      </w:r>
      <w:r>
        <w:t>to</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under</w:t>
      </w:r>
      <w:r w:rsidR="000D50D7" w:rsidRPr="000D50D7">
        <w:t xml:space="preserve"> </w:t>
      </w:r>
      <w:r>
        <w:t>section</w:t>
      </w:r>
      <w:r w:rsidR="000D50D7" w:rsidRPr="000D50D7">
        <w:t xml:space="preserve"> </w:t>
      </w:r>
      <w:r>
        <w:t>37</w:t>
      </w:r>
      <w:r w:rsidR="000D50D7" w:rsidRPr="000D50D7">
        <w:t xml:space="preserve"> </w:t>
      </w:r>
      <w:r>
        <w:t>of</w:t>
      </w:r>
      <w:r w:rsidR="000D50D7" w:rsidRPr="000D50D7">
        <w:t xml:space="preserve"> </w:t>
      </w:r>
      <w:r>
        <w:t>the</w:t>
      </w:r>
      <w:r w:rsidR="000D50D7" w:rsidRPr="000D50D7">
        <w:t xml:space="preserve"> </w:t>
      </w:r>
      <w:r>
        <w:t>Planning</w:t>
      </w:r>
      <w:r w:rsidR="000D50D7" w:rsidRPr="000D50D7">
        <w:t xml:space="preserve"> </w:t>
      </w:r>
      <w:r>
        <w:t>Act</w:t>
      </w:r>
      <w:r w:rsidR="000D50D7" w:rsidRPr="000D50D7">
        <w:t xml:space="preserve"> </w:t>
      </w:r>
      <w:r>
        <w:t>2008</w:t>
      </w:r>
      <w:r w:rsidR="000D50D7" w:rsidRPr="000D50D7">
        <w:t xml:space="preserve"> </w:t>
      </w:r>
      <w:r>
        <w:t>(“the</w:t>
      </w:r>
      <w:r w:rsidR="000D50D7" w:rsidRPr="000D50D7">
        <w:t xml:space="preserve"> </w:t>
      </w:r>
      <w:r>
        <w:t>2008</w:t>
      </w:r>
      <w:r w:rsidR="000D50D7" w:rsidRPr="000D50D7">
        <w:t xml:space="preserve"> </w:t>
      </w:r>
      <w:r>
        <w:t>Act”)(</w:t>
      </w:r>
      <w:r>
        <w:rPr>
          <w:rStyle w:val="FootnoteReference"/>
        </w:rPr>
        <w:footnoteReference w:id="2"/>
      </w:r>
      <w:r>
        <w:t>)</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Infrastructure</w:t>
      </w:r>
      <w:r w:rsidR="000D50D7" w:rsidRPr="000D50D7">
        <w:t xml:space="preserve"> </w:t>
      </w:r>
      <w:r>
        <w:t>Planning</w:t>
      </w:r>
      <w:r w:rsidR="000D50D7" w:rsidRPr="000D50D7">
        <w:t xml:space="preserve"> </w:t>
      </w:r>
      <w:r>
        <w:t>(Applications:</w:t>
      </w:r>
      <w:r w:rsidR="000D50D7" w:rsidRPr="000D50D7">
        <w:t xml:space="preserve"> </w:t>
      </w:r>
      <w:r>
        <w:t>Prescribed</w:t>
      </w:r>
      <w:r w:rsidR="000D50D7" w:rsidRPr="000D50D7">
        <w:t xml:space="preserve"> </w:t>
      </w:r>
      <w:r>
        <w:t>Forms</w:t>
      </w:r>
      <w:r w:rsidR="000D50D7" w:rsidRPr="000D50D7">
        <w:t xml:space="preserve"> </w:t>
      </w:r>
      <w:r>
        <w:t>and</w:t>
      </w:r>
      <w:r w:rsidR="000D50D7" w:rsidRPr="000D50D7">
        <w:t xml:space="preserve"> </w:t>
      </w:r>
      <w:r>
        <w:t>Procedure)</w:t>
      </w:r>
      <w:r w:rsidR="000D50D7" w:rsidRPr="000D50D7">
        <w:t xml:space="preserve"> </w:t>
      </w:r>
      <w:r>
        <w:t>Regulations</w:t>
      </w:r>
      <w:r w:rsidR="000D50D7" w:rsidRPr="000D50D7">
        <w:t xml:space="preserve"> </w:t>
      </w:r>
      <w:r>
        <w:t>2009(</w:t>
      </w:r>
      <w:r>
        <w:rPr>
          <w:rStyle w:val="FootnoteReference"/>
        </w:rPr>
        <w:footnoteReference w:id="3"/>
      </w:r>
      <w:r>
        <w:t>)</w:t>
      </w:r>
      <w:r w:rsidR="000D50D7" w:rsidRPr="000D50D7">
        <w:t xml:space="preserve"> </w:t>
      </w:r>
      <w:r w:rsidR="009935E7">
        <w:t>for</w:t>
      </w:r>
      <w:r w:rsidR="000D50D7" w:rsidRPr="000D50D7">
        <w:t xml:space="preserve"> </w:t>
      </w:r>
      <w:r w:rsidR="009935E7">
        <w:t>an</w:t>
      </w:r>
      <w:r w:rsidR="000D50D7" w:rsidRPr="000D50D7">
        <w:t xml:space="preserve"> </w:t>
      </w:r>
      <w:r w:rsidR="009935E7">
        <w:t>order</w:t>
      </w:r>
      <w:r w:rsidR="000D50D7" w:rsidRPr="000D50D7">
        <w:t xml:space="preserve"> </w:t>
      </w:r>
      <w:r w:rsidR="009935E7">
        <w:t>granting</w:t>
      </w:r>
      <w:r w:rsidR="000D50D7" w:rsidRPr="000D50D7">
        <w:t xml:space="preserve"> </w:t>
      </w:r>
      <w:r w:rsidR="009935E7">
        <w:t>development</w:t>
      </w:r>
      <w:r w:rsidR="000D50D7" w:rsidRPr="000D50D7">
        <w:t xml:space="preserve"> </w:t>
      </w:r>
      <w:r w:rsidR="009935E7">
        <w:t>consent</w:t>
      </w:r>
      <w:r>
        <w:t>.</w:t>
      </w:r>
    </w:p>
    <w:p w14:paraId="77CA4624" w14:textId="77777777" w:rsidR="00283174" w:rsidRDefault="00283174" w:rsidP="00283174">
      <w:pPr>
        <w:pStyle w:val="Pre"/>
      </w:pPr>
      <w:r>
        <w:lastRenderedPageBreak/>
        <w:t>The</w:t>
      </w:r>
      <w:r w:rsidR="000D50D7" w:rsidRPr="000D50D7">
        <w:t xml:space="preserve"> </w:t>
      </w:r>
      <w:r>
        <w:t>application</w:t>
      </w:r>
      <w:r w:rsidR="000D50D7" w:rsidRPr="000D50D7">
        <w:t xml:space="preserve"> </w:t>
      </w:r>
      <w:r>
        <w:t>has</w:t>
      </w:r>
      <w:r w:rsidR="000D50D7" w:rsidRPr="000D50D7">
        <w:t xml:space="preserve"> </w:t>
      </w:r>
      <w:r>
        <w:t>been</w:t>
      </w:r>
      <w:r w:rsidR="000D50D7" w:rsidRPr="000D50D7">
        <w:t xml:space="preserve"> </w:t>
      </w:r>
      <w:r>
        <w:t>examined</w:t>
      </w:r>
      <w:r w:rsidR="000D50D7" w:rsidRPr="000D50D7">
        <w:t xml:space="preserve"> </w:t>
      </w:r>
      <w:r>
        <w:t>by</w:t>
      </w:r>
      <w:r w:rsidR="000D50D7" w:rsidRPr="000D50D7">
        <w:t xml:space="preserve"> </w:t>
      </w:r>
      <w:r>
        <w:t>the</w:t>
      </w:r>
      <w:r w:rsidR="000D50D7" w:rsidRPr="000D50D7">
        <w:t xml:space="preserve"> </w:t>
      </w:r>
      <w:r>
        <w:t>Examining</w:t>
      </w:r>
      <w:r w:rsidR="000D50D7" w:rsidRPr="000D50D7">
        <w:t xml:space="preserve"> </w:t>
      </w:r>
      <w:r>
        <w:t>Authority</w:t>
      </w:r>
      <w:r w:rsidR="000D50D7" w:rsidRPr="000D50D7">
        <w:t xml:space="preserve"> </w:t>
      </w:r>
      <w:r>
        <w:t>appointed</w:t>
      </w:r>
      <w:r w:rsidR="000D50D7" w:rsidRPr="000D50D7">
        <w:t xml:space="preserve"> </w:t>
      </w:r>
      <w:r>
        <w:t>by</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pursuant</w:t>
      </w:r>
      <w:r w:rsidR="000D50D7" w:rsidRPr="000D50D7">
        <w:t xml:space="preserve"> </w:t>
      </w:r>
      <w:r>
        <w:t>to</w:t>
      </w:r>
      <w:r w:rsidR="000D50D7" w:rsidRPr="000D50D7">
        <w:t xml:space="preserve"> </w:t>
      </w:r>
      <w:r w:rsidR="007521F3">
        <w:t>C</w:t>
      </w:r>
      <w:r>
        <w:t>hapter</w:t>
      </w:r>
      <w:r w:rsidR="000D50D7" w:rsidRPr="000D50D7">
        <w:t xml:space="preserve"> </w:t>
      </w:r>
      <w:r>
        <w:t>3</w:t>
      </w:r>
      <w:r w:rsidR="000D50D7" w:rsidRPr="000D50D7">
        <w:t xml:space="preserve"> </w:t>
      </w:r>
      <w:r>
        <w:t>of</w:t>
      </w:r>
      <w:r w:rsidR="000D50D7" w:rsidRPr="000D50D7">
        <w:t xml:space="preserve"> </w:t>
      </w:r>
      <w:r>
        <w:t>Part</w:t>
      </w:r>
      <w:r w:rsidR="000D50D7" w:rsidRPr="000D50D7">
        <w:t xml:space="preserve"> </w:t>
      </w:r>
      <w:r>
        <w:t>6</w:t>
      </w:r>
      <w:r w:rsidR="000D50D7" w:rsidRPr="000D50D7">
        <w:t xml:space="preserve"> </w:t>
      </w:r>
      <w:r>
        <w:t>of</w:t>
      </w:r>
      <w:r w:rsidR="000D50D7" w:rsidRPr="000D50D7">
        <w:t xml:space="preserve"> </w:t>
      </w:r>
      <w:r>
        <w:t>the</w:t>
      </w:r>
      <w:r w:rsidR="000D50D7" w:rsidRPr="000D50D7">
        <w:t xml:space="preserve"> </w:t>
      </w:r>
      <w:r>
        <w:t>2008</w:t>
      </w:r>
      <w:r w:rsidR="000D50D7" w:rsidRPr="000D50D7">
        <w:t xml:space="preserve"> </w:t>
      </w:r>
      <w:r>
        <w:t>Act</w:t>
      </w:r>
      <w:r w:rsidR="000D50D7" w:rsidRPr="000D50D7">
        <w:t xml:space="preserve"> </w:t>
      </w:r>
      <w:r>
        <w:t>and</w:t>
      </w:r>
      <w:r w:rsidR="000D50D7" w:rsidRPr="000D50D7">
        <w:t xml:space="preserve"> </w:t>
      </w:r>
      <w:r>
        <w:t>carried</w:t>
      </w:r>
      <w:r w:rsidR="000D50D7" w:rsidRPr="000D50D7">
        <w:t xml:space="preserve"> </w:t>
      </w:r>
      <w:r>
        <w:t>out</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rsidR="007521F3">
        <w:t>C</w:t>
      </w:r>
      <w:r>
        <w:t>hapter</w:t>
      </w:r>
      <w:r w:rsidR="000D50D7" w:rsidRPr="000D50D7">
        <w:t xml:space="preserve"> </w:t>
      </w:r>
      <w:r>
        <w:t>4</w:t>
      </w:r>
      <w:r w:rsidR="000D50D7" w:rsidRPr="000D50D7">
        <w:t xml:space="preserve"> </w:t>
      </w:r>
      <w:r>
        <w:t>of</w:t>
      </w:r>
      <w:r w:rsidR="000D50D7" w:rsidRPr="000D50D7">
        <w:t xml:space="preserve"> </w:t>
      </w:r>
      <w:r>
        <w:t>Part</w:t>
      </w:r>
      <w:r w:rsidR="000D50D7" w:rsidRPr="000D50D7">
        <w:t xml:space="preserve"> </w:t>
      </w:r>
      <w:r>
        <w:t>6</w:t>
      </w:r>
      <w:r w:rsidR="000D50D7" w:rsidRPr="000D50D7">
        <w:t xml:space="preserve"> </w:t>
      </w:r>
      <w:r>
        <w:t>of</w:t>
      </w:r>
      <w:r w:rsidR="000D50D7" w:rsidRPr="000D50D7">
        <w:t xml:space="preserve"> </w:t>
      </w:r>
      <w:r>
        <w:t>the</w:t>
      </w:r>
      <w:r w:rsidR="000D50D7" w:rsidRPr="000D50D7">
        <w:t xml:space="preserve"> </w:t>
      </w:r>
      <w:r>
        <w:t>Infrastructure</w:t>
      </w:r>
      <w:r w:rsidR="000D50D7" w:rsidRPr="000D50D7">
        <w:t xml:space="preserve"> </w:t>
      </w:r>
      <w:r>
        <w:t>Planning</w:t>
      </w:r>
      <w:r w:rsidR="000D50D7" w:rsidRPr="000D50D7">
        <w:t xml:space="preserve"> </w:t>
      </w:r>
      <w:r>
        <w:t>(Examination</w:t>
      </w:r>
      <w:r w:rsidR="000D50D7" w:rsidRPr="000D50D7">
        <w:t xml:space="preserve"> </w:t>
      </w:r>
      <w:r>
        <w:t>Procedure)</w:t>
      </w:r>
      <w:r w:rsidR="000D50D7" w:rsidRPr="000D50D7">
        <w:t xml:space="preserve"> </w:t>
      </w:r>
      <w:r>
        <w:t>Rules</w:t>
      </w:r>
      <w:r w:rsidR="000D50D7" w:rsidRPr="000D50D7">
        <w:t xml:space="preserve"> </w:t>
      </w:r>
      <w:r>
        <w:t>2010(</w:t>
      </w:r>
      <w:r>
        <w:rPr>
          <w:rStyle w:val="FootnoteReference"/>
        </w:rPr>
        <w:footnoteReference w:id="4"/>
      </w:r>
      <w:r>
        <w:t>).</w:t>
      </w:r>
    </w:p>
    <w:p w14:paraId="25F1C293" w14:textId="77777777" w:rsidR="00283174" w:rsidRDefault="00283174" w:rsidP="00283174">
      <w:pPr>
        <w:pStyle w:val="Pre"/>
      </w:pPr>
      <w:r>
        <w:t>The</w:t>
      </w:r>
      <w:r w:rsidR="000D50D7" w:rsidRPr="000D50D7">
        <w:t xml:space="preserve"> </w:t>
      </w:r>
      <w:r>
        <w:t>Examining</w:t>
      </w:r>
      <w:r w:rsidR="000D50D7" w:rsidRPr="000D50D7">
        <w:t xml:space="preserve"> </w:t>
      </w:r>
      <w:r>
        <w:t>Authority,</w:t>
      </w:r>
      <w:r w:rsidR="000D50D7" w:rsidRPr="000D50D7">
        <w:t xml:space="preserve"> </w:t>
      </w:r>
      <w:r>
        <w:t>having</w:t>
      </w:r>
      <w:r w:rsidR="000D50D7" w:rsidRPr="000D50D7">
        <w:t xml:space="preserve"> </w:t>
      </w:r>
      <w:r>
        <w:t>considered</w:t>
      </w:r>
      <w:r w:rsidR="000D50D7" w:rsidRPr="000D50D7">
        <w:t xml:space="preserve"> </w:t>
      </w:r>
      <w:r>
        <w:t>the</w:t>
      </w:r>
      <w:r w:rsidR="000D50D7" w:rsidRPr="000D50D7">
        <w:t xml:space="preserve"> </w:t>
      </w:r>
      <w:r>
        <w:t>application</w:t>
      </w:r>
      <w:r w:rsidR="000D50D7" w:rsidRPr="000D50D7">
        <w:t xml:space="preserve"> </w:t>
      </w:r>
      <w:r>
        <w:t>together</w:t>
      </w:r>
      <w:r w:rsidR="000D50D7" w:rsidRPr="000D50D7">
        <w:t xml:space="preserve"> </w:t>
      </w:r>
      <w:r>
        <w:t>with</w:t>
      </w:r>
      <w:r w:rsidR="000D50D7" w:rsidRPr="000D50D7">
        <w:t xml:space="preserve"> </w:t>
      </w:r>
      <w:r>
        <w:t>the</w:t>
      </w:r>
      <w:r w:rsidR="000D50D7" w:rsidRPr="000D50D7">
        <w:t xml:space="preserve"> </w:t>
      </w:r>
      <w:r>
        <w:t>documents</w:t>
      </w:r>
      <w:r w:rsidR="000D50D7" w:rsidRPr="000D50D7">
        <w:t xml:space="preserve"> </w:t>
      </w:r>
      <w:r>
        <w:t>that</w:t>
      </w:r>
      <w:r w:rsidR="000D50D7" w:rsidRPr="000D50D7">
        <w:t xml:space="preserve"> </w:t>
      </w:r>
      <w:r>
        <w:t>accompanied</w:t>
      </w:r>
      <w:r w:rsidR="000D50D7" w:rsidRPr="000D50D7">
        <w:t xml:space="preserve"> </w:t>
      </w:r>
      <w:r>
        <w:t>it,</w:t>
      </w:r>
      <w:r w:rsidR="000D50D7" w:rsidRPr="000D50D7">
        <w:t xml:space="preserve"> </w:t>
      </w:r>
      <w:r>
        <w:t>and</w:t>
      </w:r>
      <w:r w:rsidR="000D50D7" w:rsidRPr="000D50D7">
        <w:t xml:space="preserve"> </w:t>
      </w:r>
      <w:r>
        <w:t>the</w:t>
      </w:r>
      <w:r w:rsidR="000D50D7" w:rsidRPr="000D50D7">
        <w:t xml:space="preserve"> </w:t>
      </w:r>
      <w:r>
        <w:t>representations</w:t>
      </w:r>
      <w:r w:rsidR="000D50D7" w:rsidRPr="000D50D7">
        <w:t xml:space="preserve"> </w:t>
      </w:r>
      <w:r>
        <w:t>made</w:t>
      </w:r>
      <w:r w:rsidR="000D50D7" w:rsidRPr="000D50D7">
        <w:t xml:space="preserve"> </w:t>
      </w:r>
      <w:r>
        <w:t>and</w:t>
      </w:r>
      <w:r w:rsidR="000D50D7" w:rsidRPr="000D50D7">
        <w:t xml:space="preserve"> </w:t>
      </w:r>
      <w:r>
        <w:t>not</w:t>
      </w:r>
      <w:r w:rsidR="000D50D7" w:rsidRPr="000D50D7">
        <w:t xml:space="preserve"> </w:t>
      </w:r>
      <w:r>
        <w:t>withdrawn,</w:t>
      </w:r>
      <w:r w:rsidR="000D50D7" w:rsidRPr="000D50D7">
        <w:t xml:space="preserve"> </w:t>
      </w:r>
      <w:r>
        <w:t>has,</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section</w:t>
      </w:r>
      <w:r w:rsidR="000D50D7" w:rsidRPr="000D50D7">
        <w:t xml:space="preserve"> </w:t>
      </w:r>
      <w:r>
        <w:t>74(2)(</w:t>
      </w:r>
      <w:r>
        <w:rPr>
          <w:rStyle w:val="FootnoteReference"/>
        </w:rPr>
        <w:footnoteReference w:id="5"/>
      </w:r>
      <w:r>
        <w:t>)</w:t>
      </w:r>
      <w:r w:rsidR="000D50D7" w:rsidRPr="000D50D7">
        <w:t xml:space="preserve"> </w:t>
      </w:r>
      <w:r>
        <w:t>of</w:t>
      </w:r>
      <w:r w:rsidR="000D50D7" w:rsidRPr="000D50D7">
        <w:t xml:space="preserve"> </w:t>
      </w:r>
      <w:r>
        <w:t>the</w:t>
      </w:r>
      <w:r w:rsidR="000D50D7" w:rsidRPr="000D50D7">
        <w:t xml:space="preserve"> </w:t>
      </w:r>
      <w:r>
        <w:t>2008</w:t>
      </w:r>
      <w:r w:rsidR="000D50D7" w:rsidRPr="000D50D7">
        <w:t xml:space="preserve"> </w:t>
      </w:r>
      <w:r>
        <w:t>Act</w:t>
      </w:r>
      <w:r w:rsidR="000D50D7" w:rsidRPr="000D50D7">
        <w:t xml:space="preserve"> </w:t>
      </w:r>
      <w:r>
        <w:t>made</w:t>
      </w:r>
      <w:r w:rsidR="000D50D7" w:rsidRPr="000D50D7">
        <w:t xml:space="preserve"> </w:t>
      </w:r>
      <w:r>
        <w:t>a</w:t>
      </w:r>
      <w:r w:rsidR="000D50D7" w:rsidRPr="000D50D7">
        <w:t xml:space="preserve"> </w:t>
      </w:r>
      <w:r>
        <w:t>report</w:t>
      </w:r>
      <w:r w:rsidR="000D50D7" w:rsidRPr="000D50D7">
        <w:t xml:space="preserve"> </w:t>
      </w:r>
      <w:r>
        <w:t>and</w:t>
      </w:r>
      <w:r w:rsidR="000D50D7" w:rsidRPr="000D50D7">
        <w:t xml:space="preserve"> </w:t>
      </w:r>
      <w:r>
        <w:t>recommendation</w:t>
      </w:r>
      <w:r w:rsidR="000D50D7" w:rsidRPr="000D50D7">
        <w:t xml:space="preserve"> </w:t>
      </w:r>
      <w:r>
        <w:t>to</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p>
    <w:p w14:paraId="46C23FAB" w14:textId="77777777" w:rsidR="00283174" w:rsidRDefault="00283174" w:rsidP="00283174">
      <w:pPr>
        <w:pStyle w:val="Pre"/>
      </w:pP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has</w:t>
      </w:r>
      <w:r w:rsidR="000D50D7" w:rsidRPr="000D50D7">
        <w:t xml:space="preserve"> </w:t>
      </w:r>
      <w:r>
        <w:t>considered</w:t>
      </w:r>
      <w:r w:rsidR="000D50D7" w:rsidRPr="000D50D7">
        <w:t xml:space="preserve"> </w:t>
      </w:r>
      <w:r>
        <w:t>the</w:t>
      </w:r>
      <w:r w:rsidR="000D50D7" w:rsidRPr="000D50D7">
        <w:t xml:space="preserve"> </w:t>
      </w:r>
      <w:r>
        <w:t>report</w:t>
      </w:r>
      <w:r w:rsidR="000D50D7" w:rsidRPr="000D50D7">
        <w:t xml:space="preserve"> </w:t>
      </w:r>
      <w:r>
        <w:t>and</w:t>
      </w:r>
      <w:r w:rsidR="000D50D7" w:rsidRPr="000D50D7">
        <w:t xml:space="preserve"> </w:t>
      </w:r>
      <w:r>
        <w:t>recommendation</w:t>
      </w:r>
      <w:r w:rsidR="000D50D7" w:rsidRPr="000D50D7">
        <w:t xml:space="preserve"> </w:t>
      </w:r>
      <w:r>
        <w:t>of</w:t>
      </w:r>
      <w:r w:rsidR="000D50D7" w:rsidRPr="000D50D7">
        <w:t xml:space="preserve"> </w:t>
      </w:r>
      <w:r>
        <w:t>the</w:t>
      </w:r>
      <w:r w:rsidR="000D50D7" w:rsidRPr="000D50D7">
        <w:t xml:space="preserve"> </w:t>
      </w:r>
      <w:r>
        <w:t>Examining</w:t>
      </w:r>
      <w:r w:rsidR="000D50D7" w:rsidRPr="000D50D7">
        <w:t xml:space="preserve"> </w:t>
      </w:r>
      <w:r>
        <w:t>Authority,</w:t>
      </w:r>
      <w:r w:rsidR="000D50D7" w:rsidRPr="000D50D7">
        <w:t xml:space="preserve"> </w:t>
      </w:r>
      <w:r>
        <w:t>has</w:t>
      </w:r>
      <w:r w:rsidR="000D50D7" w:rsidRPr="000D50D7">
        <w:t xml:space="preserve"> </w:t>
      </w:r>
      <w:r>
        <w:t>taken</w:t>
      </w:r>
      <w:r w:rsidR="000D50D7" w:rsidRPr="000D50D7">
        <w:t xml:space="preserve"> </w:t>
      </w:r>
      <w:r>
        <w:t>into</w:t>
      </w:r>
      <w:r w:rsidR="000D50D7" w:rsidRPr="000D50D7">
        <w:t xml:space="preserve"> </w:t>
      </w:r>
      <w:r>
        <w:t>account</w:t>
      </w:r>
      <w:r w:rsidR="000D50D7" w:rsidRPr="000D50D7">
        <w:t xml:space="preserve"> </w:t>
      </w:r>
      <w:r>
        <w:t>the</w:t>
      </w:r>
      <w:r w:rsidR="000D50D7" w:rsidRPr="000D50D7">
        <w:t xml:space="preserve"> </w:t>
      </w:r>
      <w:r>
        <w:t>environmental</w:t>
      </w:r>
      <w:r w:rsidR="000D50D7" w:rsidRPr="000D50D7">
        <w:t xml:space="preserve"> </w:t>
      </w:r>
      <w:r>
        <w:t>information</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regulation</w:t>
      </w:r>
      <w:r w:rsidR="000D50D7" w:rsidRPr="000D50D7">
        <w:t xml:space="preserve"> </w:t>
      </w:r>
      <w:r>
        <w:t>4</w:t>
      </w:r>
      <w:r w:rsidR="000D50D7" w:rsidRPr="000D50D7">
        <w:t xml:space="preserve"> </w:t>
      </w:r>
      <w:r>
        <w:t>of</w:t>
      </w:r>
      <w:r w:rsidR="000D50D7" w:rsidRPr="000D50D7">
        <w:t xml:space="preserve"> </w:t>
      </w:r>
      <w:r>
        <w:t>the</w:t>
      </w:r>
      <w:r w:rsidR="000D50D7" w:rsidRPr="000D50D7">
        <w:t xml:space="preserve"> </w:t>
      </w:r>
      <w:r>
        <w:t>Infrastructure</w:t>
      </w:r>
      <w:r w:rsidR="000D50D7" w:rsidRPr="000D50D7">
        <w:t xml:space="preserve"> </w:t>
      </w:r>
      <w:r>
        <w:t>Planning</w:t>
      </w:r>
      <w:r w:rsidR="000D50D7" w:rsidRPr="000D50D7">
        <w:t xml:space="preserve"> </w:t>
      </w:r>
      <w:r>
        <w:t>(Environmental</w:t>
      </w:r>
      <w:r w:rsidR="000D50D7" w:rsidRPr="000D50D7">
        <w:t xml:space="preserve"> </w:t>
      </w:r>
      <w:r>
        <w:t>Impact</w:t>
      </w:r>
      <w:r w:rsidR="000D50D7" w:rsidRPr="000D50D7">
        <w:t xml:space="preserve"> </w:t>
      </w:r>
      <w:r>
        <w:t>Assessment)</w:t>
      </w:r>
      <w:r w:rsidR="000D50D7" w:rsidRPr="000D50D7">
        <w:t xml:space="preserve"> </w:t>
      </w:r>
      <w:r>
        <w:t>Regulations</w:t>
      </w:r>
      <w:r w:rsidR="000D50D7" w:rsidRPr="000D50D7">
        <w:t xml:space="preserve"> </w:t>
      </w:r>
      <w:r>
        <w:t>2017(</w:t>
      </w:r>
      <w:r>
        <w:rPr>
          <w:rStyle w:val="FootnoteReference"/>
        </w:rPr>
        <w:footnoteReference w:id="6"/>
      </w:r>
      <w:r>
        <w:t>)</w:t>
      </w:r>
      <w:r w:rsidR="000D50D7" w:rsidRPr="000D50D7">
        <w:t xml:space="preserve"> </w:t>
      </w:r>
      <w:r>
        <w:t>and</w:t>
      </w:r>
      <w:r w:rsidR="000D50D7" w:rsidRPr="000D50D7">
        <w:t xml:space="preserve"> </w:t>
      </w:r>
      <w:r>
        <w:t>has</w:t>
      </w:r>
      <w:r w:rsidR="000D50D7" w:rsidRPr="000D50D7">
        <w:t xml:space="preserve"> </w:t>
      </w:r>
      <w:r>
        <w:t>had</w:t>
      </w:r>
      <w:r w:rsidR="000D50D7" w:rsidRPr="000D50D7">
        <w:t xml:space="preserve"> </w:t>
      </w:r>
      <w:r>
        <w:t>regard</w:t>
      </w:r>
      <w:r w:rsidR="000D50D7" w:rsidRPr="000D50D7">
        <w:t xml:space="preserve"> </w:t>
      </w:r>
      <w:r>
        <w:t>to</w:t>
      </w:r>
      <w:r w:rsidR="000D50D7" w:rsidRPr="000D50D7">
        <w:t xml:space="preserve"> </w:t>
      </w:r>
      <w:r>
        <w:t>the</w:t>
      </w:r>
      <w:r w:rsidR="000D50D7" w:rsidRPr="000D50D7">
        <w:t xml:space="preserve"> </w:t>
      </w:r>
      <w:r>
        <w:t>documents</w:t>
      </w:r>
      <w:r w:rsidR="000D50D7" w:rsidRPr="000D50D7">
        <w:t xml:space="preserve"> </w:t>
      </w:r>
      <w:r>
        <w:t>and</w:t>
      </w:r>
      <w:r w:rsidR="000D50D7" w:rsidRPr="000D50D7">
        <w:t xml:space="preserve"> </w:t>
      </w:r>
      <w:r>
        <w:t>matters</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section</w:t>
      </w:r>
      <w:r w:rsidR="000D50D7" w:rsidRPr="000D50D7">
        <w:t xml:space="preserve"> </w:t>
      </w:r>
      <w:r>
        <w:t>105(2)(</w:t>
      </w:r>
      <w:r>
        <w:rPr>
          <w:rStyle w:val="FootnoteReference"/>
        </w:rPr>
        <w:footnoteReference w:id="7"/>
      </w:r>
      <w:r>
        <w:t>)</w:t>
      </w:r>
      <w:r w:rsidR="000D50D7" w:rsidRPr="000D50D7">
        <w:t xml:space="preserve"> </w:t>
      </w:r>
      <w:r>
        <w:t>of</w:t>
      </w:r>
      <w:r w:rsidR="000D50D7" w:rsidRPr="000D50D7">
        <w:t xml:space="preserve"> </w:t>
      </w:r>
      <w:r>
        <w:t>the</w:t>
      </w:r>
      <w:r w:rsidR="000D50D7" w:rsidRPr="000D50D7">
        <w:t xml:space="preserve"> </w:t>
      </w:r>
      <w:r>
        <w:t>2008</w:t>
      </w:r>
      <w:r w:rsidR="000D50D7" w:rsidRPr="000D50D7">
        <w:t xml:space="preserve"> </w:t>
      </w:r>
      <w:r>
        <w:t>Act.</w:t>
      </w:r>
    </w:p>
    <w:p w14:paraId="25115ACA" w14:textId="77777777" w:rsidR="00283174" w:rsidRDefault="00283174" w:rsidP="00283174">
      <w:pPr>
        <w:pStyle w:val="Pre"/>
      </w:pP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having</w:t>
      </w:r>
      <w:r w:rsidR="000D50D7" w:rsidRPr="000D50D7">
        <w:t xml:space="preserve"> </w:t>
      </w:r>
      <w:r>
        <w:t>decided</w:t>
      </w:r>
      <w:r w:rsidR="000D50D7" w:rsidRPr="000D50D7">
        <w:t xml:space="preserve"> </w:t>
      </w:r>
      <w:r>
        <w:t>the</w:t>
      </w:r>
      <w:r w:rsidR="000D50D7" w:rsidRPr="000D50D7">
        <w:t xml:space="preserve"> </w:t>
      </w:r>
      <w:r>
        <w:t>application,</w:t>
      </w:r>
      <w:r w:rsidR="000D50D7" w:rsidRPr="000D50D7">
        <w:t xml:space="preserve"> </w:t>
      </w:r>
      <w:r>
        <w:t>has</w:t>
      </w:r>
      <w:r w:rsidR="000D50D7" w:rsidRPr="000D50D7">
        <w:t xml:space="preserve"> </w:t>
      </w:r>
      <w:r>
        <w:t>determined</w:t>
      </w:r>
      <w:r w:rsidR="000D50D7" w:rsidRPr="000D50D7">
        <w:t xml:space="preserve"> </w:t>
      </w:r>
      <w:r>
        <w:t>to</w:t>
      </w:r>
      <w:r w:rsidR="000D50D7" w:rsidRPr="000D50D7">
        <w:t xml:space="preserve"> </w:t>
      </w:r>
      <w:r>
        <w:t>make</w:t>
      </w:r>
      <w:r w:rsidR="000D50D7" w:rsidRPr="000D50D7">
        <w:t xml:space="preserve"> </w:t>
      </w:r>
      <w:r>
        <w:t>an</w:t>
      </w:r>
      <w:r w:rsidR="000D50D7" w:rsidRPr="000D50D7">
        <w:t xml:space="preserve"> </w:t>
      </w:r>
      <w:r>
        <w:t>Order</w:t>
      </w:r>
      <w:r w:rsidR="000D50D7" w:rsidRPr="000D50D7">
        <w:t xml:space="preserve"> </w:t>
      </w:r>
      <w:r w:rsidR="009935E7">
        <w:t>granting</w:t>
      </w:r>
      <w:r w:rsidR="000D50D7" w:rsidRPr="000D50D7">
        <w:t xml:space="preserve"> </w:t>
      </w:r>
      <w:r w:rsidR="009935E7">
        <w:t>development</w:t>
      </w:r>
      <w:r w:rsidR="000D50D7" w:rsidRPr="000D50D7">
        <w:t xml:space="preserve"> </w:t>
      </w:r>
      <w:r w:rsidR="009935E7">
        <w:t>consent</w:t>
      </w:r>
      <w:r w:rsidR="000D50D7" w:rsidRPr="000D50D7">
        <w:t xml:space="preserve"> </w:t>
      </w:r>
      <w:r w:rsidR="009935E7">
        <w:t>for</w:t>
      </w:r>
      <w:r w:rsidR="000D50D7" w:rsidRPr="000D50D7">
        <w:t xml:space="preserve"> </w:t>
      </w:r>
      <w:r w:rsidR="009935E7">
        <w:t>the</w:t>
      </w:r>
      <w:r w:rsidR="000D50D7" w:rsidRPr="000D50D7">
        <w:t xml:space="preserve"> </w:t>
      </w:r>
      <w:r w:rsidR="009935E7">
        <w:t>development</w:t>
      </w:r>
      <w:r w:rsidR="000D50D7" w:rsidRPr="000D50D7">
        <w:t xml:space="preserve"> </w:t>
      </w:r>
      <w:r w:rsidR="009935E7">
        <w:t>described</w:t>
      </w:r>
      <w:r w:rsidR="000D50D7" w:rsidRPr="000D50D7">
        <w:t xml:space="preserve"> </w:t>
      </w:r>
      <w:r>
        <w:t>in</w:t>
      </w:r>
      <w:r w:rsidR="000D50D7" w:rsidRPr="000D50D7">
        <w:t xml:space="preserve"> </w:t>
      </w:r>
      <w:r>
        <w:t>the</w:t>
      </w:r>
      <w:r w:rsidR="000D50D7" w:rsidRPr="000D50D7">
        <w:t xml:space="preserve"> </w:t>
      </w:r>
      <w:r>
        <w:t>application</w:t>
      </w:r>
      <w:r w:rsidR="000D50D7" w:rsidRPr="000D50D7">
        <w:t xml:space="preserve"> </w:t>
      </w:r>
      <w:r>
        <w:t>on</w:t>
      </w:r>
      <w:r w:rsidR="000D50D7" w:rsidRPr="000D50D7">
        <w:t xml:space="preserve"> </w:t>
      </w:r>
      <w:r>
        <w:t>terms</w:t>
      </w:r>
      <w:r w:rsidR="000D50D7" w:rsidRPr="000D50D7">
        <w:t xml:space="preserve"> </w:t>
      </w:r>
      <w:r>
        <w:t>that</w:t>
      </w:r>
      <w:r w:rsidR="000D50D7" w:rsidRPr="000D50D7">
        <w:t xml:space="preserve"> </w:t>
      </w:r>
      <w:r>
        <w:t>in</w:t>
      </w:r>
      <w:r w:rsidR="000D50D7" w:rsidRPr="000D50D7">
        <w:t xml:space="preserve"> </w:t>
      </w:r>
      <w:r>
        <w:t>the</w:t>
      </w:r>
      <w:r w:rsidR="000D50D7" w:rsidRPr="000D50D7">
        <w:t xml:space="preserve"> </w:t>
      </w:r>
      <w:r>
        <w:t>opinion</w:t>
      </w:r>
      <w:r w:rsidR="000D50D7" w:rsidRPr="000D50D7">
        <w:t xml:space="preserve"> </w:t>
      </w:r>
      <w:r>
        <w:t>of</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are</w:t>
      </w:r>
      <w:r w:rsidR="000D50D7" w:rsidRPr="000D50D7">
        <w:t xml:space="preserve"> </w:t>
      </w:r>
      <w:r>
        <w:t>not</w:t>
      </w:r>
      <w:r w:rsidR="000D50D7" w:rsidRPr="000D50D7">
        <w:t xml:space="preserve"> </w:t>
      </w:r>
      <w:r>
        <w:t>materially</w:t>
      </w:r>
      <w:r w:rsidR="000D50D7" w:rsidRPr="000D50D7">
        <w:t xml:space="preserve"> </w:t>
      </w:r>
      <w:r>
        <w:t>different</w:t>
      </w:r>
      <w:r w:rsidR="000D50D7" w:rsidRPr="000D50D7">
        <w:t xml:space="preserve"> </w:t>
      </w:r>
      <w:r>
        <w:t>from</w:t>
      </w:r>
      <w:r w:rsidR="000D50D7" w:rsidRPr="000D50D7">
        <w:t xml:space="preserve"> </w:t>
      </w:r>
      <w:r>
        <w:t>those</w:t>
      </w:r>
      <w:r w:rsidR="000D50D7" w:rsidRPr="000D50D7">
        <w:t xml:space="preserve"> </w:t>
      </w:r>
      <w:r>
        <w:t>proposed</w:t>
      </w:r>
      <w:r w:rsidR="000D50D7" w:rsidRPr="000D50D7">
        <w:t xml:space="preserve"> </w:t>
      </w:r>
      <w:r>
        <w:t>in</w:t>
      </w:r>
      <w:r w:rsidR="000D50D7" w:rsidRPr="000D50D7">
        <w:t xml:space="preserve"> </w:t>
      </w:r>
      <w:r>
        <w:t>the</w:t>
      </w:r>
      <w:r w:rsidR="000D50D7" w:rsidRPr="000D50D7">
        <w:t xml:space="preserve"> </w:t>
      </w:r>
      <w:r>
        <w:t>application.</w:t>
      </w:r>
    </w:p>
    <w:p w14:paraId="25D4BECB" w14:textId="77777777" w:rsidR="00283174" w:rsidRDefault="00283174" w:rsidP="00283174">
      <w:pPr>
        <w:pStyle w:val="Pre"/>
      </w:pP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in</w:t>
      </w:r>
      <w:r w:rsidR="000D50D7" w:rsidRPr="000D50D7">
        <w:t xml:space="preserve"> </w:t>
      </w:r>
      <w:r>
        <w:t>exercise</w:t>
      </w:r>
      <w:r w:rsidR="000D50D7" w:rsidRPr="000D50D7">
        <w:t xml:space="preserve"> </w:t>
      </w:r>
      <w:r>
        <w:t>of</w:t>
      </w:r>
      <w:r w:rsidR="000D50D7" w:rsidRPr="000D50D7">
        <w:t xml:space="preserve"> </w:t>
      </w:r>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sections</w:t>
      </w:r>
      <w:r w:rsidR="000D50D7" w:rsidRPr="000D50D7">
        <w:t xml:space="preserve"> </w:t>
      </w:r>
      <w:r>
        <w:t>114(</w:t>
      </w:r>
      <w:r>
        <w:rPr>
          <w:rStyle w:val="FootnoteReference"/>
        </w:rPr>
        <w:footnoteReference w:id="8"/>
      </w:r>
      <w:r>
        <w:t>),</w:t>
      </w:r>
      <w:r w:rsidR="000D50D7" w:rsidRPr="000D50D7">
        <w:t xml:space="preserve"> </w:t>
      </w:r>
      <w:r>
        <w:t>115(</w:t>
      </w:r>
      <w:r>
        <w:rPr>
          <w:rStyle w:val="FootnoteReference"/>
        </w:rPr>
        <w:footnoteReference w:id="9"/>
      </w:r>
      <w:r>
        <w:t>),</w:t>
      </w:r>
      <w:r w:rsidR="000D50D7" w:rsidRPr="000D50D7">
        <w:t xml:space="preserve"> </w:t>
      </w:r>
      <w:r>
        <w:t>120(</w:t>
      </w:r>
      <w:r>
        <w:rPr>
          <w:rStyle w:val="FootnoteReference"/>
        </w:rPr>
        <w:footnoteReference w:id="10"/>
      </w:r>
      <w:r>
        <w:t>),</w:t>
      </w:r>
      <w:r w:rsidR="000D50D7" w:rsidRPr="000D50D7">
        <w:t xml:space="preserve"> </w:t>
      </w:r>
      <w:r>
        <w:t>122(</w:t>
      </w:r>
      <w:r>
        <w:rPr>
          <w:rStyle w:val="FootnoteReference"/>
        </w:rPr>
        <w:footnoteReference w:id="11"/>
      </w:r>
      <w:r>
        <w:t>)</w:t>
      </w:r>
      <w:r w:rsidR="009935E7">
        <w:t>,</w:t>
      </w:r>
      <w:r w:rsidR="000D50D7" w:rsidRPr="000D50D7">
        <w:t xml:space="preserve"> </w:t>
      </w:r>
      <w:r>
        <w:t>123(</w:t>
      </w:r>
      <w:r>
        <w:rPr>
          <w:rStyle w:val="FootnoteReference"/>
        </w:rPr>
        <w:footnoteReference w:id="12"/>
      </w:r>
      <w:r>
        <w:t>)</w:t>
      </w:r>
      <w:r w:rsidR="000D50D7" w:rsidRPr="000D50D7">
        <w:t xml:space="preserve"> </w:t>
      </w:r>
      <w:r w:rsidR="009935E7">
        <w:t>and</w:t>
      </w:r>
      <w:r w:rsidR="000D50D7" w:rsidRPr="000D50D7">
        <w:t xml:space="preserve"> </w:t>
      </w:r>
      <w:r w:rsidR="009935E7">
        <w:t>140</w:t>
      </w:r>
      <w:r w:rsidR="000D50D7" w:rsidRPr="000D50D7">
        <w:t xml:space="preserve"> </w:t>
      </w:r>
      <w:r>
        <w:t>of</w:t>
      </w:r>
      <w:r w:rsidR="000D50D7" w:rsidRPr="000D50D7">
        <w:t xml:space="preserve"> </w:t>
      </w:r>
      <w:r>
        <w:t>the</w:t>
      </w:r>
      <w:r w:rsidR="000D50D7" w:rsidRPr="000D50D7">
        <w:t xml:space="preserve"> </w:t>
      </w:r>
      <w:r>
        <w:t>2008</w:t>
      </w:r>
      <w:r w:rsidR="000D50D7" w:rsidRPr="000D50D7">
        <w:t xml:space="preserve"> </w:t>
      </w:r>
      <w:r>
        <w:t>Act,</w:t>
      </w:r>
      <w:r w:rsidR="000D50D7" w:rsidRPr="000D50D7">
        <w:t xml:space="preserve"> </w:t>
      </w:r>
      <w:r>
        <w:t>makes</w:t>
      </w:r>
      <w:r w:rsidR="000D50D7" w:rsidRPr="000D50D7">
        <w:t xml:space="preserve"> </w:t>
      </w:r>
      <w:r>
        <w:t>the</w:t>
      </w:r>
      <w:r w:rsidR="000D50D7" w:rsidRPr="000D50D7">
        <w:t xml:space="preserve"> </w:t>
      </w:r>
      <w:r>
        <w:t>following</w:t>
      </w:r>
      <w:r w:rsidR="000D50D7" w:rsidRPr="000D50D7">
        <w:t xml:space="preserve"> </w:t>
      </w:r>
      <w:r>
        <w:t>Order</w:t>
      </w:r>
      <w:r w:rsidR="007521F3">
        <w:t>.</w:t>
      </w:r>
    </w:p>
    <w:p w14:paraId="6DA82931" w14:textId="77777777" w:rsidR="00283174" w:rsidRDefault="00283174" w:rsidP="00283174">
      <w:pPr>
        <w:pStyle w:val="Part"/>
      </w:pPr>
      <w:bookmarkStart w:id="95" w:name="TOC27_07_2021_11_18_16_15"/>
      <w:bookmarkStart w:id="96" w:name="TOC27_07_2021_11_36_14_14"/>
      <w:bookmarkStart w:id="97" w:name="TOC27_07_2021_11_48_02_14"/>
      <w:bookmarkStart w:id="98" w:name="TOC27_07_2021_11_50_47_14"/>
      <w:bookmarkStart w:id="99" w:name="TOC01_02_2022_15_14_24_36"/>
      <w:bookmarkStart w:id="100" w:name="TOC02_02_2022_13_02_49_16"/>
      <w:bookmarkStart w:id="101" w:name="TOC18_02_2022_17_52_44_16"/>
      <w:bookmarkStart w:id="102" w:name="TOC23_02_2022_21_19_37_16"/>
      <w:bookmarkStart w:id="103" w:name="TOC15_08_2022_16_06_13_16"/>
      <w:bookmarkStart w:id="104" w:name="TOC06_09_2022_15_41_36_15"/>
      <w:bookmarkStart w:id="105" w:name="TOC04_10_2022_16_50_01_15"/>
      <w:bookmarkStart w:id="106" w:name="TOC23_11_2022_11_32_56_15"/>
      <w:bookmarkStart w:id="107" w:name="TOC10_01_2023_14_27_52_15"/>
      <w:bookmarkEnd w:id="93"/>
      <w:bookmarkEnd w:id="95"/>
      <w:bookmarkEnd w:id="96"/>
      <w:bookmarkEnd w:id="97"/>
      <w:bookmarkEnd w:id="98"/>
      <w:bookmarkEnd w:id="99"/>
      <w:bookmarkEnd w:id="100"/>
      <w:bookmarkEnd w:id="101"/>
      <w:bookmarkEnd w:id="102"/>
      <w:bookmarkEnd w:id="103"/>
      <w:bookmarkEnd w:id="104"/>
      <w:bookmarkEnd w:id="105"/>
      <w:bookmarkEnd w:id="106"/>
      <w:bookmarkEnd w:id="107"/>
      <w:r>
        <w:t>PART</w:t>
      </w:r>
      <w:r w:rsidR="000D50D7" w:rsidRPr="000D50D7">
        <w:t xml:space="preserve"> </w:t>
      </w:r>
      <w:r>
        <w:fldChar w:fldCharType="begin"/>
      </w:r>
      <w:r>
        <w:instrText xml:space="preserve"> SEQ Part_ \* arabic </w:instrText>
      </w:r>
      <w:r>
        <w:fldChar w:fldCharType="separate"/>
      </w:r>
      <w:r w:rsidR="000D50D7">
        <w:rPr>
          <w:noProof/>
        </w:rPr>
        <w:t>1</w:t>
      </w:r>
      <w:r>
        <w:rPr>
          <w:noProof/>
        </w:rPr>
        <w:fldChar w:fldCharType="end"/>
      </w:r>
    </w:p>
    <w:p w14:paraId="67412686" w14:textId="77777777" w:rsidR="00283174" w:rsidRDefault="00283174" w:rsidP="00283174">
      <w:pPr>
        <w:pStyle w:val="PartHead"/>
      </w:pPr>
      <w:bookmarkStart w:id="108" w:name="TOC27_07_2021_11_18_16_16"/>
      <w:bookmarkStart w:id="109" w:name="TOC27_07_2021_11_36_14_15"/>
      <w:bookmarkStart w:id="110" w:name="TOC27_07_2021_11_48_02_15"/>
      <w:bookmarkStart w:id="111" w:name="TOC27_07_2021_11_50_47_15"/>
      <w:bookmarkStart w:id="112" w:name="TOC01_02_2022_15_14_24_37"/>
      <w:bookmarkStart w:id="113" w:name="TOC02_02_2022_13_02_49_17"/>
      <w:bookmarkStart w:id="114" w:name="TOC18_02_2022_17_52_44_17"/>
      <w:bookmarkStart w:id="115" w:name="TOC23_02_2022_21_19_37_17"/>
      <w:bookmarkStart w:id="116" w:name="TOC15_08_2022_16_06_13_17"/>
      <w:bookmarkStart w:id="117" w:name="TOC06_09_2022_15_41_36_16"/>
      <w:bookmarkStart w:id="118" w:name="TOC04_10_2022_16_50_01_16"/>
      <w:bookmarkStart w:id="119" w:name="TOC23_11_2022_11_32_56_16"/>
      <w:bookmarkStart w:id="120" w:name="TOC10_01_2023_14_27_52_16"/>
      <w:bookmarkEnd w:id="108"/>
      <w:bookmarkEnd w:id="109"/>
      <w:bookmarkEnd w:id="110"/>
      <w:bookmarkEnd w:id="111"/>
      <w:bookmarkEnd w:id="112"/>
      <w:bookmarkEnd w:id="113"/>
      <w:bookmarkEnd w:id="114"/>
      <w:bookmarkEnd w:id="115"/>
      <w:bookmarkEnd w:id="116"/>
      <w:bookmarkEnd w:id="117"/>
      <w:bookmarkEnd w:id="118"/>
      <w:bookmarkEnd w:id="119"/>
      <w:bookmarkEnd w:id="120"/>
      <w:r>
        <w:t>PRELIMINARY</w:t>
      </w:r>
    </w:p>
    <w:p w14:paraId="496FC7E8" w14:textId="77777777" w:rsidR="00283174" w:rsidRDefault="00283174" w:rsidP="00283174">
      <w:pPr>
        <w:pStyle w:val="H1"/>
      </w:pPr>
      <w:bookmarkStart w:id="121" w:name="TOC27_07_2021_11_18_16_17"/>
      <w:bookmarkStart w:id="122" w:name="TOC27_07_2021_11_36_14_16"/>
      <w:bookmarkStart w:id="123" w:name="TOC27_07_2021_11_48_02_16"/>
      <w:bookmarkStart w:id="124" w:name="TOC27_07_2021_11_50_47_16"/>
      <w:bookmarkStart w:id="125" w:name="TOC01_02_2022_15_14_24_38"/>
      <w:bookmarkStart w:id="126" w:name="TOC02_02_2022_13_02_49_18"/>
      <w:bookmarkStart w:id="127" w:name="TOC18_02_2022_17_52_44_18"/>
      <w:bookmarkStart w:id="128" w:name="TOC23_02_2022_21_19_37_18"/>
      <w:bookmarkStart w:id="129" w:name="TOC15_08_2022_16_06_13_18"/>
      <w:bookmarkStart w:id="130" w:name="TOC06_09_2022_15_41_36_17"/>
      <w:bookmarkStart w:id="131" w:name="TOC04_10_2022_16_50_01_17"/>
      <w:bookmarkStart w:id="132" w:name="TOC23_11_2022_11_32_56_17"/>
      <w:bookmarkStart w:id="133" w:name="TOC10_01_2023_14_27_52_17"/>
      <w:bookmarkEnd w:id="121"/>
      <w:bookmarkEnd w:id="122"/>
      <w:bookmarkEnd w:id="123"/>
      <w:bookmarkEnd w:id="124"/>
      <w:bookmarkEnd w:id="125"/>
      <w:bookmarkEnd w:id="126"/>
      <w:bookmarkEnd w:id="127"/>
      <w:bookmarkEnd w:id="128"/>
      <w:bookmarkEnd w:id="129"/>
      <w:bookmarkEnd w:id="130"/>
      <w:bookmarkEnd w:id="131"/>
      <w:bookmarkEnd w:id="132"/>
      <w:bookmarkEnd w:id="133"/>
      <w:r>
        <w:t>Citation</w:t>
      </w:r>
      <w:r w:rsidR="000D50D7" w:rsidRPr="000D50D7">
        <w:t xml:space="preserve"> </w:t>
      </w:r>
      <w:r>
        <w:t>and</w:t>
      </w:r>
      <w:r w:rsidR="000D50D7" w:rsidRPr="000D50D7">
        <w:t xml:space="preserve"> </w:t>
      </w:r>
      <w:r>
        <w:t>commencement</w:t>
      </w:r>
    </w:p>
    <w:p w14:paraId="6054F854" w14:textId="77777777" w:rsidR="00283174" w:rsidRPr="00D74407" w:rsidRDefault="000D50D7" w:rsidP="00283174">
      <w:pPr>
        <w:pStyle w:val="N1"/>
      </w:pPr>
      <w:bookmarkStart w:id="134" w:name="_Ref94696089"/>
      <w:r w:rsidRPr="000D50D7">
        <w:t> </w:t>
      </w:r>
      <w:r w:rsidR="00283174">
        <w:t>This</w:t>
      </w:r>
      <w:r w:rsidRPr="000D50D7">
        <w:t xml:space="preserve"> </w:t>
      </w:r>
      <w:r w:rsidR="00283174">
        <w:t>Order</w:t>
      </w:r>
      <w:r w:rsidRPr="000D50D7">
        <w:t xml:space="preserve"> </w:t>
      </w:r>
      <w:r w:rsidR="00283174">
        <w:t>may</w:t>
      </w:r>
      <w:r w:rsidRPr="000D50D7">
        <w:t xml:space="preserve"> </w:t>
      </w:r>
      <w:r w:rsidR="00283174">
        <w:t>be</w:t>
      </w:r>
      <w:r w:rsidRPr="000D50D7">
        <w:t xml:space="preserve"> </w:t>
      </w:r>
      <w:r w:rsidR="00283174">
        <w:t>cited</w:t>
      </w:r>
      <w:r w:rsidRPr="000D50D7">
        <w:t xml:space="preserve"> </w:t>
      </w:r>
      <w:r w:rsidR="00283174">
        <w:t>as</w:t>
      </w:r>
      <w:r w:rsidRPr="000D50D7">
        <w:t xml:space="preserve"> </w:t>
      </w:r>
      <w:r w:rsidR="00283174">
        <w:t>the</w:t>
      </w:r>
      <w:r w:rsidRPr="000D50D7">
        <w:t xml:space="preserve"> </w:t>
      </w:r>
      <w:r w:rsidR="00283174">
        <w:t>Longfield</w:t>
      </w:r>
      <w:r w:rsidRPr="000D50D7">
        <w:t xml:space="preserve"> </w:t>
      </w:r>
      <w:r w:rsidR="00283174">
        <w:t>Solar</w:t>
      </w:r>
      <w:r w:rsidRPr="000D50D7">
        <w:t xml:space="preserve"> </w:t>
      </w:r>
      <w:r w:rsidR="00283174">
        <w:t>Farm</w:t>
      </w:r>
      <w:r w:rsidRPr="000D50D7">
        <w:t xml:space="preserve"> </w:t>
      </w:r>
      <w:r w:rsidR="00283174">
        <w:t>Order</w:t>
      </w:r>
      <w:r w:rsidRPr="000D50D7">
        <w:t xml:space="preserve"> </w:t>
      </w:r>
      <w:r w:rsidR="007521F3">
        <w:t>2023</w:t>
      </w:r>
      <w:r w:rsidRPr="000D50D7">
        <w:t xml:space="preserve"> </w:t>
      </w:r>
      <w:r w:rsidR="00283174">
        <w:t>and</w:t>
      </w:r>
      <w:r w:rsidRPr="000D50D7">
        <w:t xml:space="preserve"> </w:t>
      </w:r>
      <w:r w:rsidR="00283174">
        <w:t>comes</w:t>
      </w:r>
      <w:r w:rsidRPr="000D50D7">
        <w:t xml:space="preserve"> </w:t>
      </w:r>
      <w:r w:rsidR="00283174">
        <w:t>into</w:t>
      </w:r>
      <w:r w:rsidRPr="000D50D7">
        <w:t xml:space="preserve"> </w:t>
      </w:r>
      <w:r w:rsidR="00283174">
        <w:t>force</w:t>
      </w:r>
      <w:r w:rsidRPr="000D50D7">
        <w:t xml:space="preserve"> </w:t>
      </w:r>
      <w:r w:rsidR="00283174">
        <w:t>on</w:t>
      </w:r>
      <w:r w:rsidRPr="000D50D7">
        <w:t xml:space="preserve"> </w:t>
      </w:r>
      <w:r w:rsidR="00D74407" w:rsidRPr="00D74407">
        <w:t>18th</w:t>
      </w:r>
      <w:r w:rsidRPr="000D50D7">
        <w:t xml:space="preserve"> </w:t>
      </w:r>
      <w:r w:rsidR="00D74407" w:rsidRPr="00D74407">
        <w:t>July</w:t>
      </w:r>
      <w:r w:rsidRPr="000D50D7">
        <w:t xml:space="preserve"> </w:t>
      </w:r>
      <w:r w:rsidR="00283174" w:rsidRPr="00D74407">
        <w:t>202</w:t>
      </w:r>
      <w:r w:rsidR="00C640CE" w:rsidRPr="00D74407">
        <w:t>3</w:t>
      </w:r>
      <w:r w:rsidR="00283174" w:rsidRPr="00D74407">
        <w:t>.</w:t>
      </w:r>
      <w:bookmarkEnd w:id="134"/>
    </w:p>
    <w:p w14:paraId="36C7A1AE" w14:textId="77777777" w:rsidR="00283174" w:rsidRDefault="00283174" w:rsidP="00283174">
      <w:pPr>
        <w:pStyle w:val="H1"/>
      </w:pPr>
      <w:bookmarkStart w:id="135" w:name="TOC27_07_2021_11_18_16_19"/>
      <w:bookmarkStart w:id="136" w:name="TOC27_07_2021_11_36_14_18"/>
      <w:bookmarkStart w:id="137" w:name="TOC27_07_2021_11_48_02_18"/>
      <w:bookmarkStart w:id="138" w:name="TOC27_07_2021_11_50_47_18"/>
      <w:bookmarkStart w:id="139" w:name="TOC01_02_2022_15_14_24_40"/>
      <w:bookmarkStart w:id="140" w:name="TOC02_02_2022_13_02_49_20"/>
      <w:bookmarkStart w:id="141" w:name="TOC18_02_2022_17_52_44_20"/>
      <w:bookmarkStart w:id="142" w:name="TOC23_02_2022_21_19_37_20"/>
      <w:bookmarkStart w:id="143" w:name="TOC15_08_2022_16_06_13_20"/>
      <w:bookmarkStart w:id="144" w:name="TOC06_09_2022_15_41_36_19"/>
      <w:bookmarkStart w:id="145" w:name="TOC04_10_2022_16_50_01_19"/>
      <w:bookmarkStart w:id="146" w:name="TOC23_11_2022_11_32_56_19"/>
      <w:bookmarkStart w:id="147" w:name="TOC10_01_2023_14_27_52_19"/>
      <w:bookmarkEnd w:id="135"/>
      <w:bookmarkEnd w:id="136"/>
      <w:bookmarkEnd w:id="137"/>
      <w:bookmarkEnd w:id="138"/>
      <w:bookmarkEnd w:id="139"/>
      <w:bookmarkEnd w:id="140"/>
      <w:bookmarkEnd w:id="141"/>
      <w:bookmarkEnd w:id="142"/>
      <w:bookmarkEnd w:id="143"/>
      <w:bookmarkEnd w:id="144"/>
      <w:bookmarkEnd w:id="145"/>
      <w:bookmarkEnd w:id="146"/>
      <w:bookmarkEnd w:id="147"/>
      <w:r>
        <w:t>Interpretation</w:t>
      </w:r>
    </w:p>
    <w:p w14:paraId="23927105" w14:textId="77777777" w:rsidR="00283174" w:rsidRDefault="00283174" w:rsidP="00283174">
      <w:pPr>
        <w:pStyle w:val="N1"/>
      </w:pPr>
      <w:bookmarkStart w:id="148" w:name="_Ref94616367"/>
      <w:r>
        <w:t>—</w:t>
      </w:r>
      <w:r>
        <w:fldChar w:fldCharType="begin"/>
      </w:r>
      <w:bookmarkStart w:id="149" w:name="_Ref96353020"/>
      <w:bookmarkEnd w:id="149"/>
      <w:r>
        <w:instrText xml:space="preserve"> LISTNUM "SEQ1" \l 2 </w:instrText>
      </w:r>
      <w:r>
        <w:fldChar w:fldCharType="end"/>
      </w:r>
      <w:r w:rsidR="000D50D7" w:rsidRPr="000D50D7">
        <w:t> </w:t>
      </w:r>
      <w:r>
        <w:t>In</w:t>
      </w:r>
      <w:r w:rsidR="000D50D7" w:rsidRPr="000D50D7">
        <w:t xml:space="preserve"> </w:t>
      </w:r>
      <w:r>
        <w:t>this</w:t>
      </w:r>
      <w:r w:rsidR="000D50D7" w:rsidRPr="000D50D7">
        <w:t xml:space="preserve"> </w:t>
      </w:r>
      <w:r>
        <w:t>Order—</w:t>
      </w:r>
      <w:bookmarkEnd w:id="148"/>
    </w:p>
    <w:p w14:paraId="44069A5E" w14:textId="77777777" w:rsidR="00283174" w:rsidRDefault="00283174" w:rsidP="00283174">
      <w:pPr>
        <w:pStyle w:val="DefPara"/>
      </w:pPr>
      <w:r>
        <w:t>“the</w:t>
      </w:r>
      <w:r w:rsidR="000D50D7" w:rsidRPr="000D50D7">
        <w:t xml:space="preserve"> </w:t>
      </w:r>
      <w:r>
        <w:t>1961</w:t>
      </w:r>
      <w:r w:rsidR="000D50D7" w:rsidRPr="000D50D7">
        <w:t xml:space="preserve"> </w:t>
      </w:r>
      <w:r>
        <w:t>Act”</w:t>
      </w:r>
      <w:r w:rsidR="000D50D7" w:rsidRPr="000D50D7">
        <w:t xml:space="preserve"> </w:t>
      </w:r>
      <w:r>
        <w:t>means</w:t>
      </w:r>
      <w:r w:rsidR="000D50D7" w:rsidRPr="000D50D7">
        <w:t xml:space="preserve"> </w:t>
      </w:r>
      <w:r>
        <w:t>the</w:t>
      </w:r>
      <w:r w:rsidR="000D50D7" w:rsidRPr="000D50D7">
        <w:t xml:space="preserve"> </w:t>
      </w:r>
      <w:r>
        <w:t>Land</w:t>
      </w:r>
      <w:r w:rsidR="000D50D7" w:rsidRPr="000D50D7">
        <w:t xml:space="preserve"> </w:t>
      </w:r>
      <w:r>
        <w:t>Compensation</w:t>
      </w:r>
      <w:r w:rsidR="000D50D7" w:rsidRPr="000D50D7">
        <w:t xml:space="preserve"> </w:t>
      </w:r>
      <w:r>
        <w:t>Act</w:t>
      </w:r>
      <w:r w:rsidR="000D50D7" w:rsidRPr="000D50D7">
        <w:t xml:space="preserve"> </w:t>
      </w:r>
      <w:r>
        <w:t>1961(</w:t>
      </w:r>
      <w:r>
        <w:rPr>
          <w:rStyle w:val="FootnoteReference"/>
        </w:rPr>
        <w:footnoteReference w:id="13"/>
      </w:r>
      <w:r>
        <w:t>);</w:t>
      </w:r>
    </w:p>
    <w:p w14:paraId="4C5CE1E9" w14:textId="77777777" w:rsidR="00283174" w:rsidRDefault="00283174" w:rsidP="00283174">
      <w:pPr>
        <w:pStyle w:val="DefPara"/>
      </w:pPr>
      <w:r>
        <w:t>“the</w:t>
      </w:r>
      <w:r w:rsidR="000D50D7" w:rsidRPr="000D50D7">
        <w:t xml:space="preserve"> </w:t>
      </w:r>
      <w:r>
        <w:t>1965</w:t>
      </w:r>
      <w:r w:rsidR="000D50D7" w:rsidRPr="000D50D7">
        <w:t xml:space="preserve"> </w:t>
      </w:r>
      <w:r>
        <w:t>Act”</w:t>
      </w:r>
      <w:r w:rsidR="000D50D7" w:rsidRPr="000D50D7">
        <w:t xml:space="preserve"> </w:t>
      </w:r>
      <w:r>
        <w:t>means</w:t>
      </w:r>
      <w:r w:rsidR="000D50D7" w:rsidRPr="000D50D7">
        <w:t xml:space="preserve"> </w:t>
      </w:r>
      <w:r>
        <w:t>the</w:t>
      </w:r>
      <w:r w:rsidR="000D50D7" w:rsidRPr="000D50D7">
        <w:t xml:space="preserve"> </w:t>
      </w:r>
      <w:r>
        <w:t>Compulsory</w:t>
      </w:r>
      <w:r w:rsidR="000D50D7" w:rsidRPr="000D50D7">
        <w:t xml:space="preserve"> </w:t>
      </w:r>
      <w:r>
        <w:t>Purchase</w:t>
      </w:r>
      <w:r w:rsidR="000D50D7" w:rsidRPr="000D50D7">
        <w:t xml:space="preserve"> </w:t>
      </w:r>
      <w:r>
        <w:t>Act</w:t>
      </w:r>
      <w:r w:rsidR="000D50D7" w:rsidRPr="000D50D7">
        <w:t xml:space="preserve"> </w:t>
      </w:r>
      <w:r>
        <w:t>1965(</w:t>
      </w:r>
      <w:r>
        <w:rPr>
          <w:rStyle w:val="FootnoteReference"/>
        </w:rPr>
        <w:footnoteReference w:id="14"/>
      </w:r>
      <w:r>
        <w:t>);</w:t>
      </w:r>
    </w:p>
    <w:p w14:paraId="225398B7" w14:textId="77777777" w:rsidR="00283174" w:rsidRDefault="00283174" w:rsidP="00283174">
      <w:pPr>
        <w:pStyle w:val="DefPara"/>
      </w:pPr>
      <w:r>
        <w:t>“the</w:t>
      </w:r>
      <w:r w:rsidR="000D50D7" w:rsidRPr="000D50D7">
        <w:t xml:space="preserve"> </w:t>
      </w:r>
      <w:r>
        <w:t>1980</w:t>
      </w:r>
      <w:r w:rsidR="000D50D7" w:rsidRPr="000D50D7">
        <w:t xml:space="preserve"> </w:t>
      </w:r>
      <w:r>
        <w:t>Act”</w:t>
      </w:r>
      <w:r w:rsidR="000D50D7" w:rsidRPr="000D50D7">
        <w:t xml:space="preserve"> </w:t>
      </w:r>
      <w:r>
        <w:t>means</w:t>
      </w:r>
      <w:r w:rsidR="000D50D7" w:rsidRPr="000D50D7">
        <w:t xml:space="preserve"> </w:t>
      </w:r>
      <w:r>
        <w:t>the</w:t>
      </w:r>
      <w:r w:rsidR="000D50D7" w:rsidRPr="000D50D7">
        <w:t xml:space="preserve"> </w:t>
      </w:r>
      <w:r>
        <w:t>Highways</w:t>
      </w:r>
      <w:r w:rsidR="000D50D7" w:rsidRPr="000D50D7">
        <w:t xml:space="preserve"> </w:t>
      </w:r>
      <w:r>
        <w:t>Act</w:t>
      </w:r>
      <w:r w:rsidR="000D50D7" w:rsidRPr="000D50D7">
        <w:t xml:space="preserve"> </w:t>
      </w:r>
      <w:r>
        <w:t>1980(</w:t>
      </w:r>
      <w:r>
        <w:rPr>
          <w:rStyle w:val="FootnoteReference"/>
        </w:rPr>
        <w:footnoteReference w:id="15"/>
      </w:r>
      <w:r>
        <w:t>);</w:t>
      </w:r>
    </w:p>
    <w:p w14:paraId="7C165BA0" w14:textId="77777777" w:rsidR="00283174" w:rsidRDefault="00283174" w:rsidP="00283174">
      <w:pPr>
        <w:pStyle w:val="DefPara"/>
      </w:pPr>
      <w:r>
        <w:t>“the</w:t>
      </w:r>
      <w:r w:rsidR="000D50D7" w:rsidRPr="000D50D7">
        <w:t xml:space="preserve"> </w:t>
      </w:r>
      <w:r>
        <w:t>1981</w:t>
      </w:r>
      <w:r w:rsidR="000D50D7" w:rsidRPr="000D50D7">
        <w:t xml:space="preserve"> </w:t>
      </w:r>
      <w:r>
        <w:t>Act”</w:t>
      </w:r>
      <w:r w:rsidR="000D50D7" w:rsidRPr="000D50D7">
        <w:t xml:space="preserve"> </w:t>
      </w:r>
      <w:r>
        <w:t>means</w:t>
      </w:r>
      <w:r w:rsidR="000D50D7" w:rsidRPr="000D50D7">
        <w:t xml:space="preserve"> </w:t>
      </w:r>
      <w:r>
        <w:t>the</w:t>
      </w:r>
      <w:r w:rsidR="000D50D7" w:rsidRPr="000D50D7">
        <w:t xml:space="preserve"> </w:t>
      </w:r>
      <w:r>
        <w:t>Compulsory</w:t>
      </w:r>
      <w:r w:rsidR="000D50D7" w:rsidRPr="000D50D7">
        <w:t xml:space="preserve"> </w:t>
      </w:r>
      <w:r>
        <w:t>Purchase</w:t>
      </w:r>
      <w:r w:rsidR="000D50D7" w:rsidRPr="000D50D7">
        <w:t xml:space="preserve"> </w:t>
      </w:r>
      <w:r>
        <w:t>(Vesting</w:t>
      </w:r>
      <w:r w:rsidR="000D50D7" w:rsidRPr="000D50D7">
        <w:t xml:space="preserve"> </w:t>
      </w:r>
      <w:r>
        <w:t>Declarations)</w:t>
      </w:r>
      <w:r w:rsidR="000D50D7" w:rsidRPr="000D50D7">
        <w:t xml:space="preserve"> </w:t>
      </w:r>
      <w:r>
        <w:t>Act</w:t>
      </w:r>
      <w:r w:rsidR="000D50D7" w:rsidRPr="000D50D7">
        <w:t xml:space="preserve"> </w:t>
      </w:r>
      <w:r>
        <w:t>1981(</w:t>
      </w:r>
      <w:r>
        <w:rPr>
          <w:rStyle w:val="FootnoteReference"/>
        </w:rPr>
        <w:footnoteReference w:id="16"/>
      </w:r>
      <w:r>
        <w:t>);</w:t>
      </w:r>
    </w:p>
    <w:p w14:paraId="00C5FD58" w14:textId="77777777" w:rsidR="00283174" w:rsidRDefault="00283174" w:rsidP="00283174">
      <w:pPr>
        <w:pStyle w:val="DefPara"/>
      </w:pPr>
      <w:r>
        <w:t>“the</w:t>
      </w:r>
      <w:r w:rsidR="000D50D7" w:rsidRPr="000D50D7">
        <w:t xml:space="preserve"> </w:t>
      </w:r>
      <w:r>
        <w:t>1984</w:t>
      </w:r>
      <w:r w:rsidR="000D50D7" w:rsidRPr="000D50D7">
        <w:t xml:space="preserve"> </w:t>
      </w:r>
      <w:r>
        <w:t>Act”</w:t>
      </w:r>
      <w:r w:rsidR="000D50D7" w:rsidRPr="000D50D7">
        <w:t xml:space="preserve"> </w:t>
      </w:r>
      <w:r>
        <w:t>means</w:t>
      </w:r>
      <w:r w:rsidR="000D50D7" w:rsidRPr="000D50D7">
        <w:t xml:space="preserve"> </w:t>
      </w:r>
      <w:r>
        <w:t>the</w:t>
      </w:r>
      <w:r w:rsidR="000D50D7" w:rsidRPr="000D50D7">
        <w:t xml:space="preserve"> </w:t>
      </w:r>
      <w:r>
        <w:t>Road</w:t>
      </w:r>
      <w:r w:rsidR="000D50D7" w:rsidRPr="000D50D7">
        <w:t xml:space="preserve"> </w:t>
      </w:r>
      <w:r>
        <w:t>Traffic</w:t>
      </w:r>
      <w:r w:rsidR="000D50D7" w:rsidRPr="000D50D7">
        <w:t xml:space="preserve"> </w:t>
      </w:r>
      <w:r>
        <w:t>Regulation</w:t>
      </w:r>
      <w:r w:rsidR="000D50D7" w:rsidRPr="000D50D7">
        <w:t xml:space="preserve"> </w:t>
      </w:r>
      <w:r>
        <w:t>Act</w:t>
      </w:r>
      <w:r w:rsidR="000D50D7" w:rsidRPr="000D50D7">
        <w:t xml:space="preserve"> </w:t>
      </w:r>
      <w:r>
        <w:t>1984(</w:t>
      </w:r>
      <w:r>
        <w:rPr>
          <w:rStyle w:val="FootnoteReference"/>
        </w:rPr>
        <w:footnoteReference w:id="17"/>
      </w:r>
      <w:r>
        <w:t>);</w:t>
      </w:r>
    </w:p>
    <w:p w14:paraId="4694C1F4" w14:textId="77777777" w:rsidR="00283174" w:rsidRDefault="00283174" w:rsidP="008A7F79">
      <w:pPr>
        <w:pStyle w:val="DefPara"/>
        <w:pageBreakBefore/>
      </w:pPr>
      <w:r>
        <w:lastRenderedPageBreak/>
        <w:t>“the</w:t>
      </w:r>
      <w:r w:rsidR="000D50D7" w:rsidRPr="000D50D7">
        <w:t xml:space="preserve"> </w:t>
      </w:r>
      <w:r>
        <w:t>1989</w:t>
      </w:r>
      <w:r w:rsidR="000D50D7" w:rsidRPr="000D50D7">
        <w:t xml:space="preserve"> </w:t>
      </w:r>
      <w:r>
        <w:t>Act”</w:t>
      </w:r>
      <w:r w:rsidR="000D50D7" w:rsidRPr="000D50D7">
        <w:t xml:space="preserve"> </w:t>
      </w:r>
      <w:r>
        <w:t>means</w:t>
      </w:r>
      <w:r w:rsidR="000D50D7" w:rsidRPr="000D50D7">
        <w:t xml:space="preserve"> </w:t>
      </w:r>
      <w:r>
        <w:t>the</w:t>
      </w:r>
      <w:r w:rsidR="000D50D7" w:rsidRPr="000D50D7">
        <w:t xml:space="preserve"> </w:t>
      </w:r>
      <w:r>
        <w:t>Electricity</w:t>
      </w:r>
      <w:r w:rsidR="000D50D7" w:rsidRPr="000D50D7">
        <w:t xml:space="preserve"> </w:t>
      </w:r>
      <w:r>
        <w:t>Act</w:t>
      </w:r>
      <w:r w:rsidR="000D50D7" w:rsidRPr="000D50D7">
        <w:t xml:space="preserve"> </w:t>
      </w:r>
      <w:r>
        <w:t>1989(</w:t>
      </w:r>
      <w:r>
        <w:rPr>
          <w:rStyle w:val="FootnoteReference"/>
        </w:rPr>
        <w:footnoteReference w:id="18"/>
      </w:r>
      <w:r>
        <w:t>);</w:t>
      </w:r>
    </w:p>
    <w:p w14:paraId="53E19531" w14:textId="77777777" w:rsidR="00283174" w:rsidRDefault="00283174" w:rsidP="00283174">
      <w:pPr>
        <w:pStyle w:val="DefPara"/>
      </w:pPr>
      <w:r>
        <w:t>“the</w:t>
      </w:r>
      <w:r w:rsidR="000D50D7" w:rsidRPr="000D50D7">
        <w:t xml:space="preserve"> </w:t>
      </w:r>
      <w:r>
        <w:t>1990</w:t>
      </w:r>
      <w:r w:rsidR="000D50D7" w:rsidRPr="000D50D7">
        <w:t xml:space="preserve"> </w:t>
      </w:r>
      <w:r>
        <w:t>Act”</w:t>
      </w:r>
      <w:r w:rsidR="000D50D7" w:rsidRPr="000D50D7">
        <w:t xml:space="preserve"> </w:t>
      </w:r>
      <w:r>
        <w:t>means</w:t>
      </w:r>
      <w:r w:rsidR="000D50D7" w:rsidRPr="000D50D7">
        <w:t xml:space="preserve"> </w:t>
      </w:r>
      <w:r>
        <w:t>the</w:t>
      </w:r>
      <w:r w:rsidR="000D50D7" w:rsidRPr="000D50D7">
        <w:t xml:space="preserve"> </w:t>
      </w:r>
      <w:r>
        <w:t>Town</w:t>
      </w:r>
      <w:r w:rsidR="000D50D7" w:rsidRPr="000D50D7">
        <w:t xml:space="preserve"> </w:t>
      </w:r>
      <w:r>
        <w:t>and</w:t>
      </w:r>
      <w:r w:rsidR="000D50D7" w:rsidRPr="000D50D7">
        <w:t xml:space="preserve"> </w:t>
      </w:r>
      <w:r>
        <w:t>Country</w:t>
      </w:r>
      <w:r w:rsidR="000D50D7" w:rsidRPr="000D50D7">
        <w:t xml:space="preserve"> </w:t>
      </w:r>
      <w:r>
        <w:t>Planning</w:t>
      </w:r>
      <w:r w:rsidR="000D50D7" w:rsidRPr="000D50D7">
        <w:t xml:space="preserve"> </w:t>
      </w:r>
      <w:r>
        <w:t>Act</w:t>
      </w:r>
      <w:r w:rsidR="000D50D7" w:rsidRPr="000D50D7">
        <w:t xml:space="preserve"> </w:t>
      </w:r>
      <w:r>
        <w:t>1990(</w:t>
      </w:r>
      <w:r>
        <w:rPr>
          <w:rStyle w:val="FootnoteReference"/>
        </w:rPr>
        <w:footnoteReference w:id="19"/>
      </w:r>
      <w:r>
        <w:t>);</w:t>
      </w:r>
    </w:p>
    <w:p w14:paraId="10255F28" w14:textId="77777777" w:rsidR="00283174" w:rsidRDefault="00283174" w:rsidP="00283174">
      <w:pPr>
        <w:pStyle w:val="DefPara"/>
      </w:pPr>
      <w:r>
        <w:t>“the</w:t>
      </w:r>
      <w:r w:rsidR="000D50D7" w:rsidRPr="000D50D7">
        <w:t xml:space="preserve"> </w:t>
      </w:r>
      <w:r>
        <w:t>1991</w:t>
      </w:r>
      <w:r w:rsidR="000D50D7" w:rsidRPr="000D50D7">
        <w:t xml:space="preserve"> </w:t>
      </w:r>
      <w:r>
        <w:t>Act”</w:t>
      </w:r>
      <w:r w:rsidR="000D50D7" w:rsidRPr="000D50D7">
        <w:t xml:space="preserve"> </w:t>
      </w:r>
      <w:r>
        <w:t>means</w:t>
      </w:r>
      <w:r w:rsidR="000D50D7" w:rsidRPr="000D50D7">
        <w:t xml:space="preserve"> </w:t>
      </w:r>
      <w:r>
        <w:t>the</w:t>
      </w:r>
      <w:r w:rsidR="000D50D7" w:rsidRPr="000D50D7">
        <w:t xml:space="preserve"> </w:t>
      </w:r>
      <w:r>
        <w:t>New</w:t>
      </w:r>
      <w:r w:rsidR="000D50D7" w:rsidRPr="000D50D7">
        <w:t xml:space="preserve"> </w:t>
      </w:r>
      <w:r>
        <w:t>Roads</w:t>
      </w:r>
      <w:r w:rsidR="000D50D7" w:rsidRPr="000D50D7">
        <w:t xml:space="preserve"> </w:t>
      </w:r>
      <w:r>
        <w:t>and</w:t>
      </w:r>
      <w:r w:rsidR="000D50D7" w:rsidRPr="000D50D7">
        <w:t xml:space="preserve"> </w:t>
      </w:r>
      <w:r>
        <w:t>Street</w:t>
      </w:r>
      <w:r w:rsidR="000D50D7" w:rsidRPr="000D50D7">
        <w:t xml:space="preserve"> </w:t>
      </w:r>
      <w:r>
        <w:t>Works</w:t>
      </w:r>
      <w:r w:rsidR="000D50D7" w:rsidRPr="000D50D7">
        <w:t xml:space="preserve"> </w:t>
      </w:r>
      <w:r>
        <w:t>Act</w:t>
      </w:r>
      <w:r w:rsidR="000D50D7" w:rsidRPr="000D50D7">
        <w:t xml:space="preserve"> </w:t>
      </w:r>
      <w:r>
        <w:t>1991(</w:t>
      </w:r>
      <w:r>
        <w:rPr>
          <w:rStyle w:val="FootnoteReference"/>
        </w:rPr>
        <w:footnoteReference w:id="20"/>
      </w:r>
      <w:r>
        <w:t>);</w:t>
      </w:r>
    </w:p>
    <w:p w14:paraId="04C039A8" w14:textId="77777777" w:rsidR="00283174" w:rsidRDefault="00283174" w:rsidP="00283174">
      <w:pPr>
        <w:pStyle w:val="DefPara"/>
      </w:pPr>
      <w:r>
        <w:t>“the</w:t>
      </w:r>
      <w:r w:rsidR="000D50D7" w:rsidRPr="000D50D7">
        <w:t xml:space="preserve"> </w:t>
      </w:r>
      <w:r>
        <w:t>2008</w:t>
      </w:r>
      <w:r w:rsidR="000D50D7" w:rsidRPr="000D50D7">
        <w:t xml:space="preserve"> </w:t>
      </w:r>
      <w:r>
        <w:t>Act”</w:t>
      </w:r>
      <w:r w:rsidR="000D50D7" w:rsidRPr="000D50D7">
        <w:t xml:space="preserve"> </w:t>
      </w:r>
      <w:r>
        <w:t>means</w:t>
      </w:r>
      <w:r w:rsidR="000D50D7" w:rsidRPr="000D50D7">
        <w:t xml:space="preserve"> </w:t>
      </w:r>
      <w:r>
        <w:t>the</w:t>
      </w:r>
      <w:r w:rsidR="000D50D7" w:rsidRPr="000D50D7">
        <w:t xml:space="preserve"> </w:t>
      </w:r>
      <w:r>
        <w:t>Planning</w:t>
      </w:r>
      <w:r w:rsidR="000D50D7" w:rsidRPr="000D50D7">
        <w:t xml:space="preserve"> </w:t>
      </w:r>
      <w:r>
        <w:t>Act</w:t>
      </w:r>
      <w:r w:rsidR="000D50D7" w:rsidRPr="000D50D7">
        <w:t xml:space="preserve"> </w:t>
      </w:r>
      <w:r>
        <w:t>2008(</w:t>
      </w:r>
      <w:r>
        <w:rPr>
          <w:rStyle w:val="FootnoteReference"/>
        </w:rPr>
        <w:footnoteReference w:id="21"/>
      </w:r>
      <w:r>
        <w:t>);</w:t>
      </w:r>
    </w:p>
    <w:p w14:paraId="5D709761" w14:textId="77777777" w:rsidR="00283174" w:rsidRDefault="00283174" w:rsidP="00283174">
      <w:pPr>
        <w:pStyle w:val="DefPara"/>
      </w:pPr>
      <w:r>
        <w:t>“address”</w:t>
      </w:r>
      <w:r w:rsidR="000D50D7" w:rsidRPr="000D50D7">
        <w:t xml:space="preserve"> </w:t>
      </w:r>
      <w:r>
        <w:t>includes</w:t>
      </w:r>
      <w:r w:rsidR="000D50D7" w:rsidRPr="000D50D7">
        <w:t xml:space="preserve"> </w:t>
      </w:r>
      <w:r>
        <w:t>any</w:t>
      </w:r>
      <w:r w:rsidR="000D50D7" w:rsidRPr="000D50D7">
        <w:t xml:space="preserve"> </w:t>
      </w:r>
      <w:r>
        <w:t>number</w:t>
      </w:r>
      <w:r w:rsidR="000D50D7" w:rsidRPr="000D50D7">
        <w:t xml:space="preserve"> </w:t>
      </w:r>
      <w:r>
        <w:t>or</w:t>
      </w:r>
      <w:r w:rsidR="000D50D7" w:rsidRPr="000D50D7">
        <w:t xml:space="preserve"> </w:t>
      </w:r>
      <w:r>
        <w:t>address</w:t>
      </w:r>
      <w:r w:rsidR="000D50D7" w:rsidRPr="000D50D7">
        <w:t xml:space="preserve"> </w:t>
      </w:r>
      <w:r>
        <w:t>used</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electronic</w:t>
      </w:r>
      <w:r w:rsidR="000D50D7" w:rsidRPr="000D50D7">
        <w:t xml:space="preserve"> </w:t>
      </w:r>
      <w:r>
        <w:t>transmission;</w:t>
      </w:r>
    </w:p>
    <w:p w14:paraId="436C4AAA" w14:textId="77777777" w:rsidR="00283174" w:rsidRDefault="00283174" w:rsidP="00283174">
      <w:pPr>
        <w:pStyle w:val="DefPara"/>
      </w:pPr>
      <w:r>
        <w:t>“apparatus”</w:t>
      </w:r>
      <w:r w:rsidR="000D50D7" w:rsidRPr="000D50D7">
        <w:t xml:space="preserve"> </w:t>
      </w:r>
      <w:r>
        <w:t>has</w:t>
      </w:r>
      <w:r w:rsidR="000D50D7" w:rsidRPr="000D50D7">
        <w:t xml:space="preserve"> </w:t>
      </w:r>
      <w:r>
        <w:t>the</w:t>
      </w:r>
      <w:r w:rsidR="000D50D7" w:rsidRPr="000D50D7">
        <w:t xml:space="preserve"> </w:t>
      </w:r>
      <w:r>
        <w:t>same</w:t>
      </w:r>
      <w:r w:rsidR="000D50D7" w:rsidRPr="000D50D7">
        <w:t xml:space="preserve"> </w:t>
      </w:r>
      <w:r>
        <w:t>meaning</w:t>
      </w:r>
      <w:r w:rsidR="000D50D7" w:rsidRPr="000D50D7">
        <w:t xml:space="preserve"> </w:t>
      </w:r>
      <w:r>
        <w:t>as</w:t>
      </w:r>
      <w:r w:rsidR="000D50D7" w:rsidRPr="000D50D7">
        <w:t xml:space="preserve"> </w:t>
      </w:r>
      <w:r>
        <w:t>in</w:t>
      </w:r>
      <w:r w:rsidR="000D50D7" w:rsidRPr="000D50D7">
        <w:t xml:space="preserve"> </w:t>
      </w:r>
      <w:r>
        <w:t>Part</w:t>
      </w:r>
      <w:r w:rsidR="000D50D7" w:rsidRPr="000D50D7">
        <w:t xml:space="preserve"> </w:t>
      </w:r>
      <w:r>
        <w:t>3</w:t>
      </w:r>
      <w:r w:rsidR="000D50D7" w:rsidRPr="000D50D7">
        <w:t xml:space="preserve"> </w:t>
      </w:r>
      <w:r>
        <w:t>(street</w:t>
      </w:r>
      <w:r w:rsidR="000D50D7" w:rsidRPr="000D50D7">
        <w:t xml:space="preserve"> </w:t>
      </w:r>
      <w:r>
        <w:t>works</w:t>
      </w:r>
      <w:r w:rsidR="000D50D7" w:rsidRPr="000D50D7">
        <w:t xml:space="preserve"> </w:t>
      </w:r>
      <w:r>
        <w:t>in</w:t>
      </w:r>
      <w:r w:rsidR="000D50D7" w:rsidRPr="000D50D7">
        <w:t xml:space="preserve"> </w:t>
      </w:r>
      <w:r>
        <w:t>England</w:t>
      </w:r>
      <w:r w:rsidR="000D50D7" w:rsidRPr="000D50D7">
        <w:t xml:space="preserve"> </w:t>
      </w:r>
      <w:r>
        <w:t>and</w:t>
      </w:r>
      <w:r w:rsidR="000D50D7" w:rsidRPr="000D50D7">
        <w:t xml:space="preserve"> </w:t>
      </w:r>
      <w:r>
        <w:t>Wales)</w:t>
      </w:r>
      <w:r w:rsidR="000D50D7" w:rsidRPr="000D50D7">
        <w:t xml:space="preserve"> </w:t>
      </w:r>
      <w:r>
        <w:t>of</w:t>
      </w:r>
      <w:r w:rsidR="000D50D7" w:rsidRPr="000D50D7">
        <w:t xml:space="preserve"> </w:t>
      </w:r>
      <w:r>
        <w:t>the</w:t>
      </w:r>
      <w:r w:rsidR="000D50D7" w:rsidRPr="000D50D7">
        <w:t xml:space="preserve"> </w:t>
      </w:r>
      <w:r>
        <w:t>1991</w:t>
      </w:r>
      <w:r w:rsidR="000D50D7" w:rsidRPr="000D50D7">
        <w:t xml:space="preserve"> </w:t>
      </w:r>
      <w:r>
        <w:t>Act</w:t>
      </w:r>
      <w:r w:rsidR="000D50D7" w:rsidRPr="000D50D7">
        <w:t xml:space="preserve"> </w:t>
      </w:r>
      <w:r>
        <w:t>except</w:t>
      </w:r>
      <w:r w:rsidR="000D50D7" w:rsidRPr="000D50D7">
        <w:t xml:space="preserve"> </w:t>
      </w:r>
      <w:r>
        <w:t>that,</w:t>
      </w:r>
      <w:r w:rsidR="000D50D7" w:rsidRPr="000D50D7">
        <w:t xml:space="preserve"> </w:t>
      </w:r>
      <w:r>
        <w:t>unless</w:t>
      </w:r>
      <w:r w:rsidR="000D50D7" w:rsidRPr="000D50D7">
        <w:t xml:space="preserve"> </w:t>
      </w:r>
      <w:r>
        <w:t>otherwise</w:t>
      </w:r>
      <w:r w:rsidR="000D50D7" w:rsidRPr="000D50D7">
        <w:t xml:space="preserve"> </w:t>
      </w:r>
      <w:r>
        <w:t>provided,</w:t>
      </w:r>
      <w:r w:rsidR="000D50D7" w:rsidRPr="000D50D7">
        <w:t xml:space="preserve"> </w:t>
      </w:r>
      <w:r>
        <w:t>it</w:t>
      </w:r>
      <w:r w:rsidR="000D50D7" w:rsidRPr="000D50D7">
        <w:t xml:space="preserve"> </w:t>
      </w:r>
      <w:r>
        <w:t>further</w:t>
      </w:r>
      <w:r w:rsidR="000D50D7" w:rsidRPr="000D50D7">
        <w:t xml:space="preserve"> </w:t>
      </w:r>
      <w:r>
        <w:t>includes</w:t>
      </w:r>
      <w:r w:rsidR="000D50D7" w:rsidRPr="000D50D7">
        <w:t xml:space="preserve"> </w:t>
      </w:r>
      <w:r>
        <w:t>pipelines</w:t>
      </w:r>
      <w:r w:rsidR="000D50D7" w:rsidRPr="000D50D7">
        <w:t xml:space="preserve"> </w:t>
      </w:r>
      <w:r>
        <w:t>(and</w:t>
      </w:r>
      <w:r w:rsidR="000D50D7" w:rsidRPr="000D50D7">
        <w:t xml:space="preserve"> </w:t>
      </w:r>
      <w:r>
        <w:t>parts</w:t>
      </w:r>
      <w:r w:rsidR="000D50D7" w:rsidRPr="000D50D7">
        <w:t xml:space="preserve"> </w:t>
      </w:r>
      <w:r>
        <w:t>of</w:t>
      </w:r>
      <w:r w:rsidR="000D50D7" w:rsidRPr="000D50D7">
        <w:t xml:space="preserve"> </w:t>
      </w:r>
      <w:r>
        <w:t>them),</w:t>
      </w:r>
      <w:r w:rsidR="000D50D7" w:rsidRPr="000D50D7">
        <w:t xml:space="preserve"> </w:t>
      </w:r>
      <w:r>
        <w:t>aerial</w:t>
      </w:r>
      <w:r w:rsidR="000D50D7" w:rsidRPr="000D50D7">
        <w:t xml:space="preserve"> </w:t>
      </w:r>
      <w:r>
        <w:t>markers,</w:t>
      </w:r>
      <w:r w:rsidR="000D50D7" w:rsidRPr="000D50D7">
        <w:t xml:space="preserve"> </w:t>
      </w:r>
      <w:r>
        <w:t>cathodic</w:t>
      </w:r>
      <w:r w:rsidR="000D50D7" w:rsidRPr="000D50D7">
        <w:t xml:space="preserve"> </w:t>
      </w:r>
      <w:r>
        <w:t>protection</w:t>
      </w:r>
      <w:r w:rsidR="000D50D7" w:rsidRPr="000D50D7">
        <w:t xml:space="preserve"> </w:t>
      </w:r>
      <w:r>
        <w:t>test</w:t>
      </w:r>
      <w:r w:rsidR="000D50D7" w:rsidRPr="000D50D7">
        <w:t xml:space="preserve"> </w:t>
      </w:r>
      <w:r>
        <w:t>posts,</w:t>
      </w:r>
      <w:r w:rsidR="000D50D7" w:rsidRPr="000D50D7">
        <w:t xml:space="preserve"> </w:t>
      </w:r>
      <w:r>
        <w:t>field</w:t>
      </w:r>
      <w:r w:rsidR="000D50D7" w:rsidRPr="000D50D7">
        <w:t xml:space="preserve"> </w:t>
      </w:r>
      <w:r>
        <w:t>boundary</w:t>
      </w:r>
      <w:r w:rsidR="000D50D7" w:rsidRPr="000D50D7">
        <w:t xml:space="preserve"> </w:t>
      </w:r>
      <w:r>
        <w:t>markers,</w:t>
      </w:r>
      <w:r w:rsidR="000D50D7" w:rsidRPr="000D50D7">
        <w:t xml:space="preserve"> </w:t>
      </w:r>
      <w:r>
        <w:t>transformer</w:t>
      </w:r>
      <w:r w:rsidR="000D50D7" w:rsidRPr="000D50D7">
        <w:t xml:space="preserve"> </w:t>
      </w:r>
      <w:r>
        <w:t>rectifier</w:t>
      </w:r>
      <w:r w:rsidR="000D50D7" w:rsidRPr="000D50D7">
        <w:t xml:space="preserve"> </w:t>
      </w:r>
      <w:r>
        <w:t>kiosks,</w:t>
      </w:r>
      <w:r w:rsidR="000D50D7" w:rsidRPr="000D50D7">
        <w:t xml:space="preserve"> </w:t>
      </w:r>
      <w:r>
        <w:t>electricity</w:t>
      </w:r>
      <w:r w:rsidR="000D50D7" w:rsidRPr="000D50D7">
        <w:t xml:space="preserve"> </w:t>
      </w:r>
      <w:r>
        <w:t>cables,</w:t>
      </w:r>
      <w:r w:rsidR="000D50D7" w:rsidRPr="000D50D7">
        <w:t xml:space="preserve"> </w:t>
      </w:r>
      <w:r>
        <w:t>telecommunications</w:t>
      </w:r>
      <w:r w:rsidR="000D50D7" w:rsidRPr="000D50D7">
        <w:t xml:space="preserve"> </w:t>
      </w:r>
      <w:r>
        <w:t>equipment</w:t>
      </w:r>
      <w:r w:rsidR="000D50D7" w:rsidRPr="000D50D7">
        <w:t xml:space="preserve"> </w:t>
      </w:r>
      <w:r>
        <w:t>and</w:t>
      </w:r>
      <w:r w:rsidR="000D50D7" w:rsidRPr="000D50D7">
        <w:t xml:space="preserve"> </w:t>
      </w:r>
      <w:r>
        <w:t>electricity</w:t>
      </w:r>
      <w:r w:rsidR="000D50D7" w:rsidRPr="000D50D7">
        <w:t xml:space="preserve"> </w:t>
      </w:r>
      <w:r>
        <w:t>cabinets;</w:t>
      </w:r>
    </w:p>
    <w:p w14:paraId="2C794136" w14:textId="77777777" w:rsidR="00283174" w:rsidRDefault="00283174" w:rsidP="00283174">
      <w:pPr>
        <w:pStyle w:val="DefPara"/>
      </w:pPr>
      <w:r>
        <w:t>“authorised</w:t>
      </w:r>
      <w:r w:rsidR="000D50D7" w:rsidRPr="000D50D7">
        <w:t xml:space="preserve"> </w:t>
      </w:r>
      <w:r>
        <w:t>development”</w:t>
      </w:r>
      <w:r w:rsidR="000D50D7" w:rsidRPr="000D50D7">
        <w:t xml:space="preserve"> </w:t>
      </w:r>
      <w:r w:rsidRPr="00AA50E9">
        <w:t>means</w:t>
      </w:r>
      <w:r w:rsidR="000D50D7" w:rsidRPr="000D50D7">
        <w:t xml:space="preserve"> </w:t>
      </w:r>
      <w:r w:rsidRPr="00AA50E9">
        <w:t>the</w:t>
      </w:r>
      <w:r w:rsidR="000D50D7" w:rsidRPr="000D50D7">
        <w:t xml:space="preserve"> </w:t>
      </w:r>
      <w:r w:rsidRPr="00AA50E9">
        <w:t>development</w:t>
      </w:r>
      <w:r w:rsidR="000D50D7" w:rsidRPr="000D50D7">
        <w:t xml:space="preserve"> </w:t>
      </w:r>
      <w:r w:rsidR="00D223AC">
        <w:t>and</w:t>
      </w:r>
      <w:r w:rsidR="000D50D7" w:rsidRPr="000D50D7">
        <w:t xml:space="preserve"> </w:t>
      </w:r>
      <w:r w:rsidR="00D223AC">
        <w:t>associated</w:t>
      </w:r>
      <w:r w:rsidR="000D50D7" w:rsidRPr="000D50D7">
        <w:t xml:space="preserve"> </w:t>
      </w:r>
      <w:r w:rsidR="00D223AC">
        <w:t>development</w:t>
      </w:r>
      <w:r w:rsidR="000D50D7" w:rsidRPr="000D50D7">
        <w:t xml:space="preserve"> </w:t>
      </w:r>
      <w:r w:rsidRPr="00AA50E9">
        <w:t>described</w:t>
      </w:r>
      <w:r w:rsidR="000D50D7" w:rsidRPr="000D50D7">
        <w:t xml:space="preserve"> </w:t>
      </w:r>
      <w:r w:rsidRPr="00AA50E9">
        <w:t>in</w:t>
      </w:r>
      <w:r w:rsidR="000D50D7" w:rsidRPr="000D50D7">
        <w:t xml:space="preserve"> </w:t>
      </w:r>
      <w:r w:rsidRPr="00AA50E9">
        <w:t>Schedule</w:t>
      </w:r>
      <w:r w:rsidR="000D50D7" w:rsidRPr="000D50D7">
        <w:t xml:space="preserve"> </w:t>
      </w:r>
      <w:r w:rsidRPr="00AA50E9">
        <w:t>1</w:t>
      </w:r>
      <w:r w:rsidR="000D50D7" w:rsidRPr="000D50D7">
        <w:t xml:space="preserve"> </w:t>
      </w:r>
      <w:r w:rsidRPr="00AA50E9">
        <w:t>(authorised</w:t>
      </w:r>
      <w:r w:rsidR="000D50D7" w:rsidRPr="000D50D7">
        <w:t xml:space="preserve"> </w:t>
      </w:r>
      <w:r w:rsidRPr="00AA50E9">
        <w:t>development)</w:t>
      </w:r>
      <w:r w:rsidR="00D223AC">
        <w:t>,</w:t>
      </w:r>
      <w:r w:rsidR="000D50D7" w:rsidRPr="000D50D7">
        <w:t xml:space="preserve"> </w:t>
      </w:r>
      <w:r w:rsidR="00D223AC">
        <w:t>which</w:t>
      </w:r>
      <w:r w:rsidR="000D50D7" w:rsidRPr="000D50D7">
        <w:t xml:space="preserve"> </w:t>
      </w:r>
      <w:r w:rsidR="00D223AC">
        <w:t>is</w:t>
      </w:r>
      <w:r w:rsidR="000D50D7" w:rsidRPr="000D50D7">
        <w:t xml:space="preserve"> </w:t>
      </w:r>
      <w:r w:rsidR="00D223AC">
        <w:t>development</w:t>
      </w:r>
      <w:r w:rsidR="000D50D7" w:rsidRPr="000D50D7">
        <w:t xml:space="preserve"> </w:t>
      </w:r>
      <w:r w:rsidRPr="00AA50E9">
        <w:t>within</w:t>
      </w:r>
      <w:r w:rsidR="000D50D7" w:rsidRPr="000D50D7">
        <w:t xml:space="preserve"> </w:t>
      </w:r>
      <w:r w:rsidRPr="00AA50E9">
        <w:t>the</w:t>
      </w:r>
      <w:r w:rsidR="000D50D7" w:rsidRPr="000D50D7">
        <w:t xml:space="preserve"> </w:t>
      </w:r>
      <w:r w:rsidRPr="00AA50E9">
        <w:t>meaning</w:t>
      </w:r>
      <w:r w:rsidR="000D50D7" w:rsidRPr="000D50D7">
        <w:t xml:space="preserve"> </w:t>
      </w:r>
      <w:r w:rsidRPr="00AA50E9">
        <w:t>of</w:t>
      </w:r>
      <w:r w:rsidR="000D50D7" w:rsidRPr="000D50D7">
        <w:t xml:space="preserve"> </w:t>
      </w:r>
      <w:r w:rsidRPr="00AA50E9">
        <w:t>section</w:t>
      </w:r>
      <w:r w:rsidR="000D50D7" w:rsidRPr="000D50D7">
        <w:t xml:space="preserve"> </w:t>
      </w:r>
      <w:r w:rsidRPr="00AA50E9">
        <w:t>32</w:t>
      </w:r>
      <w:r w:rsidR="000D50D7" w:rsidRPr="000D50D7">
        <w:t xml:space="preserve"> </w:t>
      </w:r>
      <w:r>
        <w:t>(meaning</w:t>
      </w:r>
      <w:r w:rsidR="000D50D7" w:rsidRPr="000D50D7">
        <w:t xml:space="preserve"> </w:t>
      </w:r>
      <w:r>
        <w:t>of</w:t>
      </w:r>
      <w:r w:rsidR="000D50D7" w:rsidRPr="000D50D7">
        <w:t xml:space="preserve"> </w:t>
      </w:r>
      <w:r>
        <w:t>“development”)</w:t>
      </w:r>
      <w:r w:rsidR="000D50D7" w:rsidRPr="000D50D7">
        <w:t xml:space="preserve"> </w:t>
      </w:r>
      <w:r w:rsidRPr="00AA50E9">
        <w:t>of</w:t>
      </w:r>
      <w:r w:rsidR="000D50D7" w:rsidRPr="000D50D7">
        <w:t xml:space="preserve"> </w:t>
      </w:r>
      <w:r w:rsidRPr="00AA50E9">
        <w:t>the</w:t>
      </w:r>
      <w:r w:rsidR="000D50D7" w:rsidRPr="000D50D7">
        <w:t xml:space="preserve"> </w:t>
      </w:r>
      <w:r w:rsidRPr="00AA50E9">
        <w:t>2008</w:t>
      </w:r>
      <w:r w:rsidR="000D50D7" w:rsidRPr="000D50D7">
        <w:t xml:space="preserve"> </w:t>
      </w:r>
      <w:r w:rsidRPr="00AA50E9">
        <w:t>Act</w:t>
      </w:r>
      <w:r>
        <w:t>;</w:t>
      </w:r>
    </w:p>
    <w:p w14:paraId="42C78C35" w14:textId="77777777" w:rsidR="00283174" w:rsidRDefault="00283174" w:rsidP="00283174">
      <w:pPr>
        <w:pStyle w:val="DefPara"/>
      </w:pPr>
      <w:r>
        <w:t>“biodiversity</w:t>
      </w:r>
      <w:r w:rsidR="000D50D7" w:rsidRPr="000D50D7">
        <w:t xml:space="preserve"> </w:t>
      </w:r>
      <w:r>
        <w:t>design</w:t>
      </w:r>
      <w:r w:rsidR="000D50D7" w:rsidRPr="000D50D7">
        <w:t xml:space="preserve"> </w:t>
      </w:r>
      <w:r>
        <w:t>strategy”</w:t>
      </w:r>
      <w:r w:rsidR="000D50D7" w:rsidRPr="000D50D7">
        <w:t xml:space="preserve"> </w:t>
      </w:r>
      <w:r>
        <w:t>means</w:t>
      </w:r>
      <w:r w:rsidR="000D50D7" w:rsidRPr="000D50D7">
        <w:t xml:space="preserve"> </w:t>
      </w:r>
      <w:r>
        <w:t>the</w:t>
      </w:r>
      <w:r w:rsidR="000D50D7" w:rsidRPr="000D50D7">
        <w:t xml:space="preserve"> </w:t>
      </w:r>
      <w:r>
        <w:t>document</w:t>
      </w:r>
      <w:r w:rsidR="000D50D7" w:rsidRPr="000D50D7">
        <w:t xml:space="preserve"> </w:t>
      </w:r>
      <w:r>
        <w:t>of</w:t>
      </w:r>
      <w:r w:rsidR="000D50D7" w:rsidRPr="000D50D7">
        <w:t xml:space="preserve"> </w:t>
      </w:r>
      <w:r>
        <w:t>that</w:t>
      </w:r>
      <w:r w:rsidR="000D50D7" w:rsidRPr="000D50D7">
        <w:t xml:space="preserve"> </w:t>
      </w:r>
      <w:r>
        <w:t>name</w:t>
      </w:r>
      <w:r w:rsidR="000D50D7" w:rsidRPr="000D50D7">
        <w:t xml:space="preserve"> </w:t>
      </w:r>
      <w:r>
        <w:t>identified</w:t>
      </w:r>
      <w:r w:rsidR="000D50D7" w:rsidRPr="000D50D7">
        <w:t xml:space="preserve"> </w:t>
      </w:r>
      <w:r>
        <w:t>in</w:t>
      </w:r>
      <w:r w:rsidR="000D50D7" w:rsidRPr="000D50D7">
        <w:t xml:space="preserve"> </w:t>
      </w:r>
      <w:r>
        <w:t>the</w:t>
      </w:r>
      <w:r w:rsidR="000D50D7" w:rsidRPr="000D50D7">
        <w:t xml:space="preserve"> </w:t>
      </w:r>
      <w:r>
        <w:t>table</w:t>
      </w:r>
      <w:r w:rsidR="000D50D7" w:rsidRPr="000D50D7">
        <w:t xml:space="preserve"> </w:t>
      </w:r>
      <w:r>
        <w:t>at</w:t>
      </w:r>
      <w:r w:rsidR="000D50D7" w:rsidRPr="000D50D7">
        <w:t xml:space="preserve"> </w:t>
      </w:r>
      <w:r>
        <w:t>Schedule</w:t>
      </w:r>
      <w:r w:rsidR="000D50D7" w:rsidRPr="000D50D7">
        <w:t xml:space="preserve"> </w:t>
      </w:r>
      <w:r>
        <w:t>13</w:t>
      </w:r>
      <w:r w:rsidR="000D50D7" w:rsidRPr="000D50D7">
        <w:t xml:space="preserve"> </w:t>
      </w:r>
      <w:r>
        <w:t>(documents</w:t>
      </w:r>
      <w:r w:rsidR="000D50D7" w:rsidRPr="000D50D7">
        <w:t xml:space="preserve"> </w:t>
      </w:r>
      <w:r>
        <w:t>and</w:t>
      </w:r>
      <w:r w:rsidR="000D50D7" w:rsidRPr="000D50D7">
        <w:t xml:space="preserve"> </w:t>
      </w:r>
      <w:r>
        <w:t>plans</w:t>
      </w:r>
      <w:r w:rsidR="000D50D7" w:rsidRPr="000D50D7">
        <w:t xml:space="preserve"> </w:t>
      </w:r>
      <w:r>
        <w:t>to</w:t>
      </w:r>
      <w:r w:rsidR="000D50D7" w:rsidRPr="000D50D7">
        <w:t xml:space="preserve"> </w:t>
      </w:r>
      <w:r>
        <w:t>be</w:t>
      </w:r>
      <w:r w:rsidR="000D50D7" w:rsidRPr="000D50D7">
        <w:t xml:space="preserve"> </w:t>
      </w:r>
      <w:r>
        <w:t>certified)</w:t>
      </w:r>
      <w:r w:rsidR="000D50D7" w:rsidRPr="000D50D7">
        <w:t xml:space="preserve"> </w:t>
      </w:r>
      <w:r>
        <w:t>and</w:t>
      </w:r>
      <w:r w:rsidR="000D50D7" w:rsidRPr="000D50D7">
        <w:t xml:space="preserve"> </w:t>
      </w:r>
      <w:r>
        <w:t>which</w:t>
      </w:r>
      <w:r w:rsidR="000D50D7" w:rsidRPr="000D50D7">
        <w:t xml:space="preserve"> </w:t>
      </w:r>
      <w:r>
        <w:t>is</w:t>
      </w:r>
      <w:r w:rsidR="000D50D7" w:rsidRPr="000D50D7">
        <w:t xml:space="preserve"> </w:t>
      </w:r>
      <w:r>
        <w:t>certified</w:t>
      </w:r>
      <w:r w:rsidR="000D50D7" w:rsidRPr="000D50D7">
        <w:t xml:space="preserve"> </w:t>
      </w:r>
      <w:r>
        <w:t>by</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as</w:t>
      </w:r>
      <w:r w:rsidR="000D50D7" w:rsidRPr="000D50D7">
        <w:t xml:space="preserve"> </w:t>
      </w:r>
      <w:r>
        <w:t>the</w:t>
      </w:r>
      <w:r w:rsidR="000D50D7" w:rsidRPr="000D50D7">
        <w:t xml:space="preserve"> </w:t>
      </w:r>
      <w:r>
        <w:t>biodiversity</w:t>
      </w:r>
      <w:r w:rsidR="000D50D7" w:rsidRPr="000D50D7">
        <w:t xml:space="preserve"> </w:t>
      </w:r>
      <w:r>
        <w:t>design</w:t>
      </w:r>
      <w:r w:rsidR="000D50D7" w:rsidRPr="000D50D7">
        <w:t xml:space="preserve"> </w:t>
      </w:r>
      <w:r>
        <w:t>strategy</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this</w:t>
      </w:r>
      <w:r w:rsidR="000D50D7" w:rsidRPr="000D50D7">
        <w:t xml:space="preserve"> </w:t>
      </w:r>
      <w:r>
        <w:t>Order;</w:t>
      </w:r>
    </w:p>
    <w:p w14:paraId="7C5AB40D" w14:textId="77777777" w:rsidR="00283174" w:rsidRDefault="00283174" w:rsidP="00283174">
      <w:pPr>
        <w:pStyle w:val="DefPara"/>
      </w:pPr>
      <w:r>
        <w:t>“book</w:t>
      </w:r>
      <w:r w:rsidR="000D50D7" w:rsidRPr="000D50D7">
        <w:t xml:space="preserve"> </w:t>
      </w:r>
      <w:r>
        <w:t>of</w:t>
      </w:r>
      <w:r w:rsidR="000D50D7" w:rsidRPr="000D50D7">
        <w:t xml:space="preserve"> </w:t>
      </w:r>
      <w:r>
        <w:t>reference”</w:t>
      </w:r>
      <w:r w:rsidR="000D50D7" w:rsidRPr="000D50D7">
        <w:t xml:space="preserve"> </w:t>
      </w:r>
      <w:r>
        <w:t>means</w:t>
      </w:r>
      <w:r w:rsidR="000D50D7" w:rsidRPr="000D50D7">
        <w:t xml:space="preserve"> </w:t>
      </w:r>
      <w:r>
        <w:t>the</w:t>
      </w:r>
      <w:r w:rsidR="000D50D7" w:rsidRPr="000D50D7">
        <w:t xml:space="preserve"> </w:t>
      </w:r>
      <w:r w:rsidRPr="00AA50E9">
        <w:t>document</w:t>
      </w:r>
      <w:r w:rsidR="000D50D7" w:rsidRPr="000D50D7">
        <w:t xml:space="preserve"> </w:t>
      </w:r>
      <w:r w:rsidRPr="00AA50E9">
        <w:t>of</w:t>
      </w:r>
      <w:r w:rsidR="000D50D7" w:rsidRPr="000D50D7">
        <w:t xml:space="preserve"> </w:t>
      </w:r>
      <w:r w:rsidRPr="00AA50E9">
        <w:t>that</w:t>
      </w:r>
      <w:r w:rsidR="000D50D7" w:rsidRPr="000D50D7">
        <w:t xml:space="preserve"> </w:t>
      </w:r>
      <w:r w:rsidRPr="00AA50E9">
        <w:t>name</w:t>
      </w:r>
      <w:r w:rsidR="000D50D7" w:rsidRPr="000D50D7">
        <w:t xml:space="preserve"> </w:t>
      </w:r>
      <w:r w:rsidRPr="00AA50E9">
        <w:t>identified</w:t>
      </w:r>
      <w:r w:rsidR="000D50D7" w:rsidRPr="000D50D7">
        <w:t xml:space="preserve"> </w:t>
      </w:r>
      <w:r w:rsidRPr="00AA50E9">
        <w:t>in</w:t>
      </w:r>
      <w:r w:rsidR="000D50D7" w:rsidRPr="000D50D7">
        <w:t xml:space="preserve"> </w:t>
      </w:r>
      <w:r w:rsidRPr="00AA50E9">
        <w:t>the</w:t>
      </w:r>
      <w:r w:rsidR="000D50D7" w:rsidRPr="000D50D7">
        <w:t xml:space="preserve"> </w:t>
      </w:r>
      <w:r w:rsidRPr="00AA50E9">
        <w:t>table</w:t>
      </w:r>
      <w:r w:rsidR="000D50D7" w:rsidRPr="000D50D7">
        <w:t xml:space="preserve"> </w:t>
      </w:r>
      <w:r>
        <w:t>at</w:t>
      </w:r>
      <w:r w:rsidR="000D50D7" w:rsidRPr="000D50D7">
        <w:t xml:space="preserve"> </w:t>
      </w:r>
      <w:r w:rsidRPr="00AA50E9">
        <w:t>Schedule</w:t>
      </w:r>
      <w:r w:rsidR="000D50D7" w:rsidRPr="000D50D7">
        <w:t xml:space="preserve"> </w:t>
      </w:r>
      <w:r w:rsidRPr="00AA50E9">
        <w:t>1</w:t>
      </w:r>
      <w:r>
        <w:t>3</w:t>
      </w:r>
      <w:r w:rsidR="000D50D7" w:rsidRPr="000D50D7">
        <w:t xml:space="preserve"> </w:t>
      </w:r>
      <w:r w:rsidRPr="00AA50E9">
        <w:t>(documents</w:t>
      </w:r>
      <w:r w:rsidR="000D50D7" w:rsidRPr="000D50D7">
        <w:t xml:space="preserve"> </w:t>
      </w:r>
      <w:r w:rsidRPr="00AA50E9">
        <w:t>and</w:t>
      </w:r>
      <w:r w:rsidR="000D50D7" w:rsidRPr="000D50D7">
        <w:t xml:space="preserve"> </w:t>
      </w:r>
      <w:r w:rsidRPr="00AA50E9">
        <w:t>plans</w:t>
      </w:r>
      <w:r w:rsidR="000D50D7" w:rsidRPr="000D50D7">
        <w:t xml:space="preserve"> </w:t>
      </w:r>
      <w:r w:rsidRPr="00AA50E9">
        <w:t>to</w:t>
      </w:r>
      <w:r w:rsidR="000D50D7" w:rsidRPr="000D50D7">
        <w:t xml:space="preserve"> </w:t>
      </w:r>
      <w:r w:rsidRPr="00AA50E9">
        <w:t>be</w:t>
      </w:r>
      <w:r w:rsidR="000D50D7" w:rsidRPr="000D50D7">
        <w:t xml:space="preserve"> </w:t>
      </w:r>
      <w:r w:rsidRPr="00AA50E9">
        <w:t>certified)</w:t>
      </w:r>
      <w:r w:rsidR="000D50D7" w:rsidRPr="000D50D7">
        <w:t xml:space="preserve"> </w:t>
      </w:r>
      <w:r w:rsidRPr="00AA50E9">
        <w:t>and</w:t>
      </w:r>
      <w:r w:rsidR="000D50D7" w:rsidRPr="000D50D7">
        <w:t xml:space="preserve"> </w:t>
      </w:r>
      <w:r w:rsidRPr="00AA50E9">
        <w:t>which</w:t>
      </w:r>
      <w:r w:rsidR="000D50D7" w:rsidRPr="000D50D7">
        <w:t xml:space="preserve"> </w:t>
      </w:r>
      <w:r w:rsidRPr="00AA50E9">
        <w:t>is</w:t>
      </w:r>
      <w:r w:rsidR="000D50D7" w:rsidRPr="000D50D7">
        <w:t xml:space="preserve"> </w:t>
      </w:r>
      <w:r w:rsidRPr="00AA50E9">
        <w:t>certified</w:t>
      </w:r>
      <w:r w:rsidR="000D50D7" w:rsidRPr="000D50D7">
        <w:t xml:space="preserve"> </w:t>
      </w:r>
      <w:r w:rsidRPr="00AA50E9">
        <w:t>by</w:t>
      </w:r>
      <w:r w:rsidR="000D50D7" w:rsidRPr="000D50D7">
        <w:t xml:space="preserve"> </w:t>
      </w:r>
      <w:r w:rsidRPr="00AA50E9">
        <w:t>the</w:t>
      </w:r>
      <w:r w:rsidR="000D50D7" w:rsidRPr="000D50D7">
        <w:t xml:space="preserve"> </w:t>
      </w:r>
      <w:r w:rsidRPr="00AA50E9">
        <w:t>Secretary</w:t>
      </w:r>
      <w:r w:rsidR="000D50D7" w:rsidRPr="000D50D7">
        <w:t xml:space="preserve"> </w:t>
      </w:r>
      <w:r w:rsidRPr="00AA50E9">
        <w:t>of</w:t>
      </w:r>
      <w:r w:rsidR="000D50D7" w:rsidRPr="000D50D7">
        <w:t xml:space="preserve"> </w:t>
      </w:r>
      <w:r w:rsidRPr="00AA50E9">
        <w:t>State</w:t>
      </w:r>
      <w:r w:rsidR="000D50D7" w:rsidRPr="000D50D7">
        <w:t xml:space="preserve"> </w:t>
      </w:r>
      <w:r w:rsidRPr="00AA50E9">
        <w:t>as</w:t>
      </w:r>
      <w:r w:rsidR="000D50D7" w:rsidRPr="000D50D7">
        <w:t xml:space="preserve"> </w:t>
      </w:r>
      <w:r w:rsidRPr="00AA50E9">
        <w:t>the</w:t>
      </w:r>
      <w:r w:rsidR="000D50D7" w:rsidRPr="000D50D7">
        <w:t xml:space="preserve"> </w:t>
      </w:r>
      <w:r w:rsidRPr="00AA50E9">
        <w:t>book</w:t>
      </w:r>
      <w:r w:rsidR="000D50D7" w:rsidRPr="000D50D7">
        <w:t xml:space="preserve"> </w:t>
      </w:r>
      <w:r w:rsidRPr="00AA50E9">
        <w:t>of</w:t>
      </w:r>
      <w:r w:rsidR="000D50D7" w:rsidRPr="000D50D7">
        <w:t xml:space="preserve"> </w:t>
      </w:r>
      <w:r w:rsidRPr="00AA50E9">
        <w:t>reference</w:t>
      </w:r>
      <w:r w:rsidR="000D50D7" w:rsidRPr="000D50D7">
        <w:t xml:space="preserve"> </w:t>
      </w:r>
      <w:r w:rsidRPr="00AA50E9">
        <w:t>for</w:t>
      </w:r>
      <w:r w:rsidR="000D50D7" w:rsidRPr="000D50D7">
        <w:t xml:space="preserve"> </w:t>
      </w:r>
      <w:r w:rsidRPr="00AA50E9">
        <w:t>the</w:t>
      </w:r>
      <w:r w:rsidR="000D50D7" w:rsidRPr="000D50D7">
        <w:t xml:space="preserve"> </w:t>
      </w:r>
      <w:r w:rsidRPr="00AA50E9">
        <w:t>purposes</w:t>
      </w:r>
      <w:r w:rsidR="000D50D7" w:rsidRPr="000D50D7">
        <w:t xml:space="preserve"> </w:t>
      </w:r>
      <w:r w:rsidRPr="00AA50E9">
        <w:t>of</w:t>
      </w:r>
      <w:r w:rsidR="000D50D7" w:rsidRPr="000D50D7">
        <w:t xml:space="preserve"> </w:t>
      </w:r>
      <w:r w:rsidRPr="00AA50E9">
        <w:t>this</w:t>
      </w:r>
      <w:r w:rsidR="000D50D7" w:rsidRPr="000D50D7">
        <w:t xml:space="preserve"> </w:t>
      </w:r>
      <w:r w:rsidRPr="00AA50E9">
        <w:t>Order</w:t>
      </w:r>
      <w:r>
        <w:t>;</w:t>
      </w:r>
    </w:p>
    <w:p w14:paraId="3EBA5F05" w14:textId="77777777" w:rsidR="00283174" w:rsidRDefault="00283174" w:rsidP="00283174">
      <w:pPr>
        <w:pStyle w:val="DefPara"/>
      </w:pPr>
      <w:r>
        <w:t>“building”</w:t>
      </w:r>
      <w:r w:rsidR="000D50D7" w:rsidRPr="000D50D7">
        <w:t xml:space="preserve"> </w:t>
      </w:r>
      <w:r>
        <w:t>includes</w:t>
      </w:r>
      <w:r w:rsidR="000D50D7" w:rsidRPr="000D50D7">
        <w:t xml:space="preserve"> </w:t>
      </w:r>
      <w:r w:rsidRPr="00AA50E9">
        <w:t>any</w:t>
      </w:r>
      <w:r w:rsidR="000D50D7" w:rsidRPr="000D50D7">
        <w:t xml:space="preserve"> </w:t>
      </w:r>
      <w:r w:rsidRPr="00AA50E9">
        <w:t>structure</w:t>
      </w:r>
      <w:r w:rsidR="000D50D7" w:rsidRPr="000D50D7">
        <w:t xml:space="preserve"> </w:t>
      </w:r>
      <w:r w:rsidRPr="00AA50E9">
        <w:t>or</w:t>
      </w:r>
      <w:r w:rsidR="000D50D7" w:rsidRPr="000D50D7">
        <w:t xml:space="preserve"> </w:t>
      </w:r>
      <w:r w:rsidRPr="00AA50E9">
        <w:t>erection</w:t>
      </w:r>
      <w:r w:rsidR="000D50D7" w:rsidRPr="000D50D7">
        <w:t xml:space="preserve"> </w:t>
      </w:r>
      <w:r w:rsidRPr="00AA50E9">
        <w:t>or</w:t>
      </w:r>
      <w:r w:rsidR="000D50D7" w:rsidRPr="000D50D7">
        <w:t xml:space="preserve"> </w:t>
      </w:r>
      <w:r w:rsidRPr="00AA50E9">
        <w:t>any</w:t>
      </w:r>
      <w:r w:rsidR="000D50D7" w:rsidRPr="000D50D7">
        <w:t xml:space="preserve"> </w:t>
      </w:r>
      <w:r w:rsidRPr="00AA50E9">
        <w:t>part</w:t>
      </w:r>
      <w:r w:rsidR="000D50D7" w:rsidRPr="000D50D7">
        <w:t xml:space="preserve"> </w:t>
      </w:r>
      <w:r w:rsidRPr="00AA50E9">
        <w:t>of</w:t>
      </w:r>
      <w:r w:rsidR="000D50D7" w:rsidRPr="000D50D7">
        <w:t xml:space="preserve"> </w:t>
      </w:r>
      <w:r w:rsidRPr="00AA50E9">
        <w:t>a</w:t>
      </w:r>
      <w:r w:rsidR="000D50D7" w:rsidRPr="000D50D7">
        <w:t xml:space="preserve"> </w:t>
      </w:r>
      <w:r w:rsidRPr="00AA50E9">
        <w:t>building,</w:t>
      </w:r>
      <w:r w:rsidR="000D50D7" w:rsidRPr="000D50D7">
        <w:t xml:space="preserve"> </w:t>
      </w:r>
      <w:r w:rsidRPr="00AA50E9">
        <w:t>structure</w:t>
      </w:r>
      <w:r w:rsidR="000D50D7" w:rsidRPr="000D50D7">
        <w:t xml:space="preserve"> </w:t>
      </w:r>
      <w:r w:rsidRPr="00AA50E9">
        <w:t>or</w:t>
      </w:r>
      <w:r w:rsidR="000D50D7" w:rsidRPr="000D50D7">
        <w:t xml:space="preserve"> </w:t>
      </w:r>
      <w:r w:rsidRPr="00AA50E9">
        <w:t>erection</w:t>
      </w:r>
      <w:r>
        <w:t>;</w:t>
      </w:r>
    </w:p>
    <w:p w14:paraId="0EDC05E1" w14:textId="77777777" w:rsidR="00283174" w:rsidRDefault="00283174" w:rsidP="00283174">
      <w:pPr>
        <w:pStyle w:val="DefPara"/>
      </w:pPr>
      <w:r>
        <w:t>“Bulls</w:t>
      </w:r>
      <w:r w:rsidR="000D50D7" w:rsidRPr="000D50D7">
        <w:t xml:space="preserve"> </w:t>
      </w:r>
      <w:r>
        <w:t>Lodge</w:t>
      </w:r>
      <w:r w:rsidR="000D50D7" w:rsidRPr="000D50D7">
        <w:t xml:space="preserve"> </w:t>
      </w:r>
      <w:r>
        <w:t>substation</w:t>
      </w:r>
      <w:r w:rsidR="000D50D7" w:rsidRPr="000D50D7">
        <w:t xml:space="preserve"> </w:t>
      </w:r>
      <w:r>
        <w:t>works”</w:t>
      </w:r>
      <w:r w:rsidR="000D50D7" w:rsidRPr="000D50D7">
        <w:t xml:space="preserve"> </w:t>
      </w:r>
      <w:r>
        <w:t>means</w:t>
      </w:r>
      <w:r w:rsidR="000D50D7" w:rsidRPr="000D50D7">
        <w:t xml:space="preserve"> </w:t>
      </w:r>
      <w:r>
        <w:t>that</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identified</w:t>
      </w:r>
      <w:r w:rsidR="000D50D7" w:rsidRPr="000D50D7">
        <w:t xml:space="preserve"> </w:t>
      </w:r>
      <w:r>
        <w:t>in</w:t>
      </w:r>
      <w:r w:rsidR="000D50D7" w:rsidRPr="000D50D7">
        <w:t xml:space="preserve"> </w:t>
      </w:r>
      <w:r>
        <w:t>work</w:t>
      </w:r>
      <w:r w:rsidR="000D50D7" w:rsidRPr="000D50D7">
        <w:t xml:space="preserve"> </w:t>
      </w:r>
      <w:r>
        <w:t>numbers</w:t>
      </w:r>
      <w:r w:rsidR="000D50D7" w:rsidRPr="000D50D7">
        <w:t xml:space="preserve"> </w:t>
      </w:r>
      <w:r>
        <w:t>5,</w:t>
      </w:r>
      <w:r w:rsidR="000D50D7" w:rsidRPr="000D50D7">
        <w:t xml:space="preserve"> </w:t>
      </w:r>
      <w:r>
        <w:t>7B</w:t>
      </w:r>
      <w:r w:rsidR="000D50D7" w:rsidRPr="000D50D7">
        <w:t xml:space="preserve"> </w:t>
      </w:r>
      <w:r>
        <w:t>and</w:t>
      </w:r>
      <w:r w:rsidR="000D50D7" w:rsidRPr="000D50D7">
        <w:t xml:space="preserve"> </w:t>
      </w:r>
      <w:r>
        <w:t>9</w:t>
      </w:r>
      <w:r w:rsidR="000D50D7" w:rsidRPr="000D50D7">
        <w:t xml:space="preserve"> </w:t>
      </w:r>
      <w:r>
        <w:t>(to</w:t>
      </w:r>
      <w:r w:rsidR="000D50D7" w:rsidRPr="000D50D7">
        <w:t xml:space="preserve"> </w:t>
      </w:r>
      <w:r>
        <w:t>the</w:t>
      </w:r>
      <w:r w:rsidR="000D50D7" w:rsidRPr="000D50D7">
        <w:t xml:space="preserve"> </w:t>
      </w:r>
      <w:r>
        <w:t>extent</w:t>
      </w:r>
      <w:r w:rsidR="000D50D7" w:rsidRPr="000D50D7">
        <w:t xml:space="preserve"> </w:t>
      </w:r>
      <w:r>
        <w:t>work</w:t>
      </w:r>
      <w:r w:rsidR="000D50D7" w:rsidRPr="000D50D7">
        <w:t xml:space="preserve"> </w:t>
      </w:r>
      <w:r>
        <w:t>number</w:t>
      </w:r>
      <w:r w:rsidR="000D50D7" w:rsidRPr="000D50D7">
        <w:t xml:space="preserve"> </w:t>
      </w:r>
      <w:r>
        <w:t>9</w:t>
      </w:r>
      <w:r w:rsidR="000D50D7" w:rsidRPr="000D50D7">
        <w:t xml:space="preserve"> </w:t>
      </w:r>
      <w:r>
        <w:t>is</w:t>
      </w:r>
      <w:r w:rsidR="000D50D7" w:rsidRPr="000D50D7">
        <w:t xml:space="preserve"> </w:t>
      </w:r>
      <w:r>
        <w:t>to</w:t>
      </w:r>
      <w:r w:rsidR="000D50D7" w:rsidRPr="000D50D7">
        <w:t xml:space="preserve"> </w:t>
      </w:r>
      <w:r>
        <w:t>facilitate</w:t>
      </w:r>
      <w:r w:rsidR="000D50D7" w:rsidRPr="000D50D7">
        <w:t xml:space="preserve"> </w:t>
      </w:r>
      <w:r>
        <w:t>access</w:t>
      </w:r>
      <w:r w:rsidR="000D50D7" w:rsidRPr="000D50D7">
        <w:t xml:space="preserve"> </w:t>
      </w:r>
      <w:r>
        <w:t>to</w:t>
      </w:r>
      <w:r w:rsidR="000D50D7" w:rsidRPr="000D50D7">
        <w:t xml:space="preserve"> </w:t>
      </w:r>
      <w:r>
        <w:t>work</w:t>
      </w:r>
      <w:r w:rsidR="000D50D7" w:rsidRPr="000D50D7">
        <w:t xml:space="preserve"> </w:t>
      </w:r>
      <w:r>
        <w:t>numbers</w:t>
      </w:r>
      <w:r w:rsidR="000D50D7" w:rsidRPr="000D50D7">
        <w:t xml:space="preserve"> </w:t>
      </w:r>
      <w:r>
        <w:t>5</w:t>
      </w:r>
      <w:r w:rsidR="000D50D7" w:rsidRPr="000D50D7">
        <w:t xml:space="preserve"> </w:t>
      </w:r>
      <w:r>
        <w:t>and</w:t>
      </w:r>
      <w:r w:rsidR="000D50D7" w:rsidRPr="000D50D7">
        <w:t xml:space="preserve"> </w:t>
      </w:r>
      <w:r>
        <w:t>7B);</w:t>
      </w:r>
    </w:p>
    <w:p w14:paraId="29DA5205" w14:textId="77777777" w:rsidR="00283174" w:rsidRDefault="00283174" w:rsidP="00283174">
      <w:pPr>
        <w:pStyle w:val="DefPara"/>
      </w:pPr>
      <w:r>
        <w:t>“carriageway”</w:t>
      </w:r>
      <w:r w:rsidR="000D50D7" w:rsidRPr="000D50D7">
        <w:t xml:space="preserve"> </w:t>
      </w:r>
      <w:r>
        <w:t>has</w:t>
      </w:r>
      <w:r w:rsidR="000D50D7" w:rsidRPr="000D50D7">
        <w:t xml:space="preserve"> </w:t>
      </w:r>
      <w:r>
        <w:t>the</w:t>
      </w:r>
      <w:r w:rsidR="000D50D7" w:rsidRPr="000D50D7">
        <w:t xml:space="preserve"> </w:t>
      </w:r>
      <w:r>
        <w:t>same</w:t>
      </w:r>
      <w:r w:rsidR="000D50D7" w:rsidRPr="000D50D7">
        <w:t xml:space="preserve"> </w:t>
      </w:r>
      <w:r>
        <w:t>meaning</w:t>
      </w:r>
      <w:r w:rsidR="000D50D7" w:rsidRPr="000D50D7">
        <w:t xml:space="preserve"> </w:t>
      </w:r>
      <w:r>
        <w:t>as</w:t>
      </w:r>
      <w:r w:rsidR="000D50D7" w:rsidRPr="000D50D7">
        <w:t xml:space="preserve"> </w:t>
      </w:r>
      <w:r>
        <w:t>in</w:t>
      </w:r>
      <w:r w:rsidR="000D50D7" w:rsidRPr="000D50D7">
        <w:t xml:space="preserve"> </w:t>
      </w:r>
      <w:r>
        <w:t>the</w:t>
      </w:r>
      <w:r w:rsidR="000D50D7" w:rsidRPr="000D50D7">
        <w:t xml:space="preserve"> </w:t>
      </w:r>
      <w:r>
        <w:t>1980</w:t>
      </w:r>
      <w:r w:rsidR="000D50D7" w:rsidRPr="000D50D7">
        <w:t xml:space="preserve"> </w:t>
      </w:r>
      <w:r>
        <w:t>Act;</w:t>
      </w:r>
    </w:p>
    <w:p w14:paraId="37895605" w14:textId="77777777" w:rsidR="00283174" w:rsidRDefault="00283174" w:rsidP="00283174">
      <w:pPr>
        <w:pStyle w:val="DefPara"/>
      </w:pPr>
      <w:r>
        <w:t>“commence”</w:t>
      </w:r>
      <w:r w:rsidR="000D50D7" w:rsidRPr="000D50D7">
        <w:t xml:space="preserve"> </w:t>
      </w:r>
      <w:r>
        <w:t>means</w:t>
      </w:r>
      <w:r w:rsidR="000D50D7" w:rsidRPr="000D50D7">
        <w:t xml:space="preserve"> </w:t>
      </w:r>
      <w:r>
        <w:t>beginning</w:t>
      </w:r>
      <w:r w:rsidR="000D50D7" w:rsidRPr="000D50D7">
        <w:t xml:space="preserve"> </w:t>
      </w:r>
      <w:r>
        <w:t>to</w:t>
      </w:r>
      <w:r w:rsidR="000D50D7" w:rsidRPr="000D50D7">
        <w:t xml:space="preserve"> </w:t>
      </w:r>
      <w:r>
        <w:t>carry</w:t>
      </w:r>
      <w:r w:rsidR="000D50D7" w:rsidRPr="000D50D7">
        <w:t xml:space="preserve"> </w:t>
      </w:r>
      <w:r>
        <w:t>out</w:t>
      </w:r>
      <w:r w:rsidR="000D50D7" w:rsidRPr="000D50D7">
        <w:t xml:space="preserve"> </w:t>
      </w:r>
      <w:r>
        <w:t>a</w:t>
      </w:r>
      <w:r w:rsidR="000D50D7" w:rsidRPr="000D50D7">
        <w:t xml:space="preserve"> </w:t>
      </w:r>
      <w:r>
        <w:t>material</w:t>
      </w:r>
      <w:r w:rsidR="000D50D7" w:rsidRPr="000D50D7">
        <w:t xml:space="preserve"> </w:t>
      </w:r>
      <w:r>
        <w:t>operation,</w:t>
      </w:r>
      <w:r w:rsidR="000D50D7" w:rsidRPr="000D50D7">
        <w:t xml:space="preserve"> </w:t>
      </w:r>
      <w:r>
        <w:t>as</w:t>
      </w:r>
      <w:r w:rsidR="000D50D7" w:rsidRPr="000D50D7">
        <w:t xml:space="preserve"> </w:t>
      </w:r>
      <w:r>
        <w:t>defined</w:t>
      </w:r>
      <w:r w:rsidR="000D50D7" w:rsidRPr="000D50D7">
        <w:t xml:space="preserve"> </w:t>
      </w:r>
      <w:r>
        <w:t>in</w:t>
      </w:r>
      <w:r w:rsidR="000D50D7" w:rsidRPr="000D50D7">
        <w:t xml:space="preserve"> </w:t>
      </w:r>
      <w:r>
        <w:t>section</w:t>
      </w:r>
      <w:r w:rsidR="000D50D7" w:rsidRPr="000D50D7">
        <w:t xml:space="preserve"> </w:t>
      </w:r>
      <w:r w:rsidR="00505E53">
        <w:t>155</w:t>
      </w:r>
      <w:r w:rsidR="000D50D7" w:rsidRPr="000D50D7">
        <w:t xml:space="preserve"> </w:t>
      </w:r>
      <w:r w:rsidR="00505E53">
        <w:t>(when</w:t>
      </w:r>
      <w:r w:rsidR="000D50D7" w:rsidRPr="000D50D7">
        <w:t xml:space="preserve"> </w:t>
      </w:r>
      <w:r w:rsidR="00505E53">
        <w:t>development</w:t>
      </w:r>
      <w:r w:rsidR="000D50D7" w:rsidRPr="000D50D7">
        <w:t xml:space="preserve"> </w:t>
      </w:r>
      <w:r w:rsidR="00505E53">
        <w:t>begins)</w:t>
      </w:r>
      <w:r w:rsidR="000D50D7" w:rsidRPr="000D50D7">
        <w:t xml:space="preserve"> </w:t>
      </w:r>
      <w:r w:rsidR="00505E53">
        <w:t>of</w:t>
      </w:r>
      <w:r w:rsidR="000D50D7" w:rsidRPr="000D50D7">
        <w:t xml:space="preserve"> </w:t>
      </w:r>
      <w:r w:rsidR="00505E53">
        <w:t>the</w:t>
      </w:r>
      <w:r w:rsidR="000D50D7" w:rsidRPr="000D50D7">
        <w:t xml:space="preserve"> </w:t>
      </w:r>
      <w:r w:rsidR="00505E53">
        <w:t>2008</w:t>
      </w:r>
      <w:r w:rsidR="000D50D7" w:rsidRPr="000D50D7">
        <w:t xml:space="preserve"> </w:t>
      </w:r>
      <w:r w:rsidR="00505E53">
        <w:t>Act</w:t>
      </w:r>
      <w:r w:rsidRPr="00AA50E9">
        <w:t>,</w:t>
      </w:r>
      <w:r w:rsidR="000D50D7" w:rsidRPr="000D50D7">
        <w:t xml:space="preserve"> </w:t>
      </w:r>
      <w:r w:rsidRPr="00AA50E9">
        <w:t>comprised</w:t>
      </w:r>
      <w:r w:rsidR="000D50D7" w:rsidRPr="000D50D7">
        <w:t xml:space="preserve"> </w:t>
      </w:r>
      <w:r w:rsidRPr="00AA50E9">
        <w:t>in</w:t>
      </w:r>
      <w:r w:rsidR="000D50D7" w:rsidRPr="000D50D7">
        <w:t xml:space="preserve"> </w:t>
      </w:r>
      <w:r>
        <w:t>or</w:t>
      </w:r>
      <w:r w:rsidR="000D50D7" w:rsidRPr="000D50D7">
        <w:t xml:space="preserve"> </w:t>
      </w:r>
      <w:r>
        <w:t>carried</w:t>
      </w:r>
      <w:r w:rsidR="000D50D7" w:rsidRPr="000D50D7">
        <w:t xml:space="preserve"> </w:t>
      </w:r>
      <w:r>
        <w:t>out</w:t>
      </w:r>
      <w:r w:rsidR="000D50D7" w:rsidRPr="000D50D7">
        <w:t xml:space="preserve"> </w:t>
      </w:r>
      <w:r w:rsidRPr="00AA50E9">
        <w:t>or</w:t>
      </w:r>
      <w:r w:rsidR="000D50D7" w:rsidRPr="000D50D7">
        <w:t xml:space="preserve"> </w:t>
      </w:r>
      <w:r w:rsidRPr="00AA50E9">
        <w:t>for</w:t>
      </w:r>
      <w:r w:rsidR="000D50D7" w:rsidRPr="000D50D7">
        <w:t xml:space="preserve"> </w:t>
      </w:r>
      <w:r w:rsidRPr="00AA50E9">
        <w:t>the</w:t>
      </w:r>
      <w:r w:rsidR="000D50D7" w:rsidRPr="000D50D7">
        <w:t xml:space="preserve"> </w:t>
      </w:r>
      <w:r w:rsidRPr="00AA50E9">
        <w:t>purposes</w:t>
      </w:r>
      <w:r w:rsidR="000D50D7" w:rsidRPr="000D50D7">
        <w:t xml:space="preserve"> </w:t>
      </w:r>
      <w:r w:rsidRPr="00AA50E9">
        <w:t>of</w:t>
      </w:r>
      <w:r w:rsidR="000D50D7" w:rsidRPr="000D50D7">
        <w:t xml:space="preserve"> </w:t>
      </w:r>
      <w:r w:rsidRPr="00AA50E9">
        <w:t>the</w:t>
      </w:r>
      <w:r w:rsidR="000D50D7" w:rsidRPr="000D50D7">
        <w:t xml:space="preserve"> </w:t>
      </w:r>
      <w:r w:rsidRPr="00AA50E9">
        <w:t>authorised</w:t>
      </w:r>
      <w:r w:rsidR="000D50D7" w:rsidRPr="000D50D7">
        <w:t xml:space="preserve"> </w:t>
      </w:r>
      <w:r w:rsidRPr="00AA50E9">
        <w:t>development</w:t>
      </w:r>
      <w:r w:rsidR="000D50D7" w:rsidRPr="000D50D7">
        <w:t xml:space="preserve"> </w:t>
      </w:r>
      <w:r w:rsidRPr="00AA50E9">
        <w:t>other</w:t>
      </w:r>
      <w:r w:rsidR="000D50D7" w:rsidRPr="000D50D7">
        <w:t xml:space="preserve"> </w:t>
      </w:r>
      <w:r w:rsidRPr="00AA50E9">
        <w:t>than</w:t>
      </w:r>
      <w:r w:rsidR="000D50D7" w:rsidRPr="000D50D7">
        <w:t xml:space="preserve"> </w:t>
      </w:r>
      <w:r w:rsidRPr="00AA50E9">
        <w:t>the</w:t>
      </w:r>
      <w:r w:rsidR="000D50D7" w:rsidRPr="000D50D7">
        <w:t xml:space="preserve"> </w:t>
      </w:r>
      <w:r w:rsidRPr="00AA50E9">
        <w:t>permitted</w:t>
      </w:r>
      <w:r w:rsidR="000D50D7" w:rsidRPr="000D50D7">
        <w:t xml:space="preserve"> </w:t>
      </w:r>
      <w:r w:rsidRPr="00AA50E9">
        <w:t>preliminary</w:t>
      </w:r>
      <w:r w:rsidR="000D50D7" w:rsidRPr="000D50D7">
        <w:t xml:space="preserve"> </w:t>
      </w:r>
      <w:r w:rsidRPr="00AA50E9">
        <w:t>works</w:t>
      </w:r>
      <w:r w:rsidR="000D50D7" w:rsidRPr="000D50D7">
        <w:t xml:space="preserve"> </w:t>
      </w:r>
      <w:r w:rsidRPr="00AA50E9">
        <w:t>(except</w:t>
      </w:r>
      <w:r w:rsidR="000D50D7" w:rsidRPr="000D50D7">
        <w:t xml:space="preserve"> </w:t>
      </w:r>
      <w:r w:rsidRPr="00AA50E9">
        <w:t>where</w:t>
      </w:r>
      <w:r w:rsidR="000D50D7" w:rsidRPr="000D50D7">
        <w:t xml:space="preserve"> </w:t>
      </w:r>
      <w:r w:rsidRPr="00AA50E9">
        <w:t>stated</w:t>
      </w:r>
      <w:r w:rsidR="000D50D7" w:rsidRPr="000D50D7">
        <w:t xml:space="preserve"> </w:t>
      </w:r>
      <w:r w:rsidRPr="00AA50E9">
        <w:t>to</w:t>
      </w:r>
      <w:r w:rsidR="000D50D7" w:rsidRPr="000D50D7">
        <w:t xml:space="preserve"> </w:t>
      </w:r>
      <w:r w:rsidRPr="00AA50E9">
        <w:t>the</w:t>
      </w:r>
      <w:r w:rsidR="000D50D7" w:rsidRPr="000D50D7">
        <w:t xml:space="preserve"> </w:t>
      </w:r>
      <w:r w:rsidRPr="00AA50E9">
        <w:t>contrary)</w:t>
      </w:r>
      <w:r w:rsidR="000D50D7" w:rsidRPr="000D50D7">
        <w:t xml:space="preserve"> </w:t>
      </w:r>
      <w:r w:rsidRPr="00AA50E9">
        <w:t>and</w:t>
      </w:r>
      <w:r w:rsidR="000D50D7" w:rsidRPr="000D50D7">
        <w:t xml:space="preserve"> </w:t>
      </w:r>
      <w:r w:rsidR="004E66E1">
        <w:t>the</w:t>
      </w:r>
      <w:r w:rsidR="000D50D7" w:rsidRPr="000D50D7">
        <w:t xml:space="preserve"> </w:t>
      </w:r>
      <w:r w:rsidR="004E66E1">
        <w:t>words</w:t>
      </w:r>
      <w:r w:rsidR="000D50D7" w:rsidRPr="000D50D7">
        <w:t xml:space="preserve"> </w:t>
      </w:r>
      <w:r w:rsidRPr="00AA50E9">
        <w:t>“commencement”</w:t>
      </w:r>
      <w:r w:rsidR="000D50D7" w:rsidRPr="000D50D7">
        <w:t xml:space="preserve"> </w:t>
      </w:r>
      <w:r w:rsidR="004E66E1">
        <w:t>and</w:t>
      </w:r>
      <w:r w:rsidR="000D50D7" w:rsidRPr="000D50D7">
        <w:t xml:space="preserve"> </w:t>
      </w:r>
      <w:r w:rsidRPr="00AA50E9">
        <w:t>“commenced”</w:t>
      </w:r>
      <w:r w:rsidR="000D50D7" w:rsidRPr="000D50D7">
        <w:t xml:space="preserve"> </w:t>
      </w:r>
      <w:r w:rsidRPr="00AA50E9">
        <w:t>are</w:t>
      </w:r>
      <w:r w:rsidR="000D50D7" w:rsidRPr="000D50D7">
        <w:t xml:space="preserve"> </w:t>
      </w:r>
      <w:r w:rsidRPr="00AA50E9">
        <w:t>to</w:t>
      </w:r>
      <w:r w:rsidR="000D50D7" w:rsidRPr="000D50D7">
        <w:t xml:space="preserve"> </w:t>
      </w:r>
      <w:r w:rsidRPr="00AA50E9">
        <w:t>be</w:t>
      </w:r>
      <w:r w:rsidR="000D50D7" w:rsidRPr="000D50D7">
        <w:t xml:space="preserve"> </w:t>
      </w:r>
      <w:r w:rsidRPr="00AA50E9">
        <w:t>construed</w:t>
      </w:r>
      <w:r w:rsidR="000D50D7" w:rsidRPr="000D50D7">
        <w:t xml:space="preserve"> </w:t>
      </w:r>
      <w:r w:rsidRPr="00AA50E9">
        <w:t>accordingly</w:t>
      </w:r>
      <w:r>
        <w:t>;</w:t>
      </w:r>
    </w:p>
    <w:p w14:paraId="2AB5CD3E" w14:textId="77777777" w:rsidR="007B61E9" w:rsidRDefault="00CF2F0F" w:rsidP="00283174">
      <w:pPr>
        <w:pStyle w:val="DefPara"/>
      </w:pPr>
      <w:r>
        <w:t>“commissioning”</w:t>
      </w:r>
      <w:r w:rsidR="000D50D7" w:rsidRPr="000D50D7">
        <w:t xml:space="preserve"> </w:t>
      </w:r>
      <w:r>
        <w:t>means</w:t>
      </w:r>
      <w:r w:rsidR="000D50D7" w:rsidRPr="000D50D7">
        <w:t xml:space="preserve"> </w:t>
      </w:r>
      <w:r>
        <w:t>the</w:t>
      </w:r>
      <w:r w:rsidR="000D50D7" w:rsidRPr="000D50D7">
        <w:t xml:space="preserve"> </w:t>
      </w:r>
      <w:r>
        <w:t>process</w:t>
      </w:r>
      <w:r w:rsidR="000D50D7" w:rsidRPr="000D50D7">
        <w:t xml:space="preserve"> </w:t>
      </w:r>
      <w:r>
        <w:t>of</w:t>
      </w:r>
      <w:r w:rsidR="000D50D7" w:rsidRPr="000D50D7">
        <w:t xml:space="preserve"> </w:t>
      </w:r>
      <w:r w:rsidR="007B61E9">
        <w:t>testing</w:t>
      </w:r>
      <w:r w:rsidR="000D50D7" w:rsidRPr="000D50D7">
        <w:t xml:space="preserve"> </w:t>
      </w:r>
      <w:r w:rsidR="007B61E9">
        <w:t>all</w:t>
      </w:r>
      <w:r w:rsidR="000D50D7" w:rsidRPr="000D50D7">
        <w:t xml:space="preserve"> </w:t>
      </w:r>
      <w:r w:rsidR="007B61E9">
        <w:t>systems</w:t>
      </w:r>
      <w:r w:rsidR="000D50D7" w:rsidRPr="000D50D7">
        <w:t xml:space="preserve"> </w:t>
      </w:r>
      <w:r w:rsidR="007B61E9">
        <w:t>and</w:t>
      </w:r>
      <w:r w:rsidR="000D50D7" w:rsidRPr="000D50D7">
        <w:t xml:space="preserve"> </w:t>
      </w:r>
      <w:r w:rsidR="007B61E9">
        <w:t>components</w:t>
      </w:r>
      <w:r w:rsidR="000D50D7" w:rsidRPr="000D50D7">
        <w:t xml:space="preserve"> </w:t>
      </w:r>
      <w:r w:rsidR="007B61E9">
        <w:t>of</w:t>
      </w:r>
      <w:r w:rsidR="000D50D7" w:rsidRPr="000D50D7">
        <w:t xml:space="preserve"> </w:t>
      </w:r>
      <w:r>
        <w:t>numbered</w:t>
      </w:r>
      <w:r w:rsidR="000D50D7" w:rsidRPr="000D50D7">
        <w:t xml:space="preserve"> </w:t>
      </w:r>
      <w:r>
        <w:t>work</w:t>
      </w:r>
      <w:r w:rsidR="000D50D7" w:rsidRPr="000D50D7">
        <w:t xml:space="preserve"> </w:t>
      </w:r>
      <w:r>
        <w:t>1</w:t>
      </w:r>
      <w:r w:rsidR="000D50D7" w:rsidRPr="000D50D7">
        <w:t xml:space="preserve"> </w:t>
      </w:r>
      <w:r w:rsidR="007B61E9">
        <w:t>in</w:t>
      </w:r>
      <w:r w:rsidR="000D50D7" w:rsidRPr="000D50D7">
        <w:t xml:space="preserve"> </w:t>
      </w:r>
      <w:r w:rsidR="007B61E9">
        <w:t>order</w:t>
      </w:r>
      <w:r w:rsidR="000D50D7" w:rsidRPr="000D50D7">
        <w:t xml:space="preserve"> </w:t>
      </w:r>
      <w:r w:rsidR="007B61E9">
        <w:t>to</w:t>
      </w:r>
      <w:r w:rsidR="000D50D7" w:rsidRPr="000D50D7">
        <w:t xml:space="preserve"> </w:t>
      </w:r>
      <w:r w:rsidR="007B61E9">
        <w:t>ensure</w:t>
      </w:r>
      <w:r w:rsidR="000D50D7" w:rsidRPr="000D50D7">
        <w:t xml:space="preserve"> </w:t>
      </w:r>
      <w:r w:rsidR="007B61E9">
        <w:t>that</w:t>
      </w:r>
      <w:r w:rsidR="000D50D7" w:rsidRPr="000D50D7">
        <w:t xml:space="preserve"> </w:t>
      </w:r>
      <w:r w:rsidR="007B61E9">
        <w:t>they,</w:t>
      </w:r>
      <w:r w:rsidR="000D50D7" w:rsidRPr="000D50D7">
        <w:t xml:space="preserve"> </w:t>
      </w:r>
      <w:r w:rsidR="007B61E9">
        <w:t>and</w:t>
      </w:r>
      <w:r w:rsidR="000D50D7" w:rsidRPr="000D50D7">
        <w:t xml:space="preserve"> </w:t>
      </w:r>
      <w:r w:rsidR="007B61E9">
        <w:t>the</w:t>
      </w:r>
      <w:r w:rsidR="000D50D7" w:rsidRPr="000D50D7">
        <w:t xml:space="preserve"> </w:t>
      </w:r>
      <w:r w:rsidR="007B61E9">
        <w:t>authorised</w:t>
      </w:r>
      <w:r w:rsidR="000D50D7" w:rsidRPr="000D50D7">
        <w:t xml:space="preserve"> </w:t>
      </w:r>
      <w:r w:rsidR="007B61E9">
        <w:t>development</w:t>
      </w:r>
      <w:r w:rsidR="000D50D7" w:rsidRPr="000D50D7">
        <w:t xml:space="preserve"> </w:t>
      </w:r>
      <w:r w:rsidR="007B61E9">
        <w:t>as</w:t>
      </w:r>
      <w:r w:rsidR="000D50D7" w:rsidRPr="000D50D7">
        <w:t xml:space="preserve"> </w:t>
      </w:r>
      <w:r w:rsidR="007B61E9">
        <w:t>a</w:t>
      </w:r>
      <w:r w:rsidR="000D50D7" w:rsidRPr="000D50D7">
        <w:t xml:space="preserve"> </w:t>
      </w:r>
      <w:r w:rsidR="007B61E9">
        <w:t>whole,</w:t>
      </w:r>
      <w:r w:rsidR="000D50D7" w:rsidRPr="000D50D7">
        <w:t xml:space="preserve"> </w:t>
      </w:r>
      <w:r w:rsidR="007B61E9">
        <w:t>function</w:t>
      </w:r>
      <w:r w:rsidR="000D50D7" w:rsidRPr="000D50D7">
        <w:t xml:space="preserve"> </w:t>
      </w:r>
      <w:r w:rsidR="007B61E9">
        <w:t>in</w:t>
      </w:r>
      <w:r w:rsidR="000D50D7" w:rsidRPr="000D50D7">
        <w:t xml:space="preserve"> </w:t>
      </w:r>
      <w:r w:rsidR="007B61E9">
        <w:t>accordance</w:t>
      </w:r>
      <w:r w:rsidR="000D50D7" w:rsidRPr="000D50D7">
        <w:t xml:space="preserve"> </w:t>
      </w:r>
      <w:r w:rsidR="007B61E9">
        <w:t>with</w:t>
      </w:r>
      <w:r w:rsidR="000D50D7" w:rsidRPr="000D50D7">
        <w:t xml:space="preserve"> </w:t>
      </w:r>
      <w:r w:rsidR="007B61E9">
        <w:t>plant</w:t>
      </w:r>
      <w:r w:rsidR="000D50D7" w:rsidRPr="000D50D7">
        <w:t xml:space="preserve"> </w:t>
      </w:r>
      <w:r w:rsidR="007B61E9">
        <w:t>design</w:t>
      </w:r>
      <w:r w:rsidR="000D50D7" w:rsidRPr="000D50D7">
        <w:t xml:space="preserve"> </w:t>
      </w:r>
      <w:r w:rsidR="007B61E9">
        <w:t>specifications</w:t>
      </w:r>
      <w:r w:rsidR="000D50D7" w:rsidRPr="000D50D7">
        <w:t xml:space="preserve"> </w:t>
      </w:r>
      <w:r w:rsidR="007B61E9">
        <w:t>and</w:t>
      </w:r>
      <w:r w:rsidR="000D50D7" w:rsidRPr="000D50D7">
        <w:t xml:space="preserve"> </w:t>
      </w:r>
      <w:r w:rsidR="007B61E9">
        <w:t>the</w:t>
      </w:r>
      <w:r w:rsidR="000D50D7" w:rsidRPr="000D50D7">
        <w:t xml:space="preserve"> </w:t>
      </w:r>
      <w:r w:rsidR="007B61E9">
        <w:t>undertaker’s</w:t>
      </w:r>
      <w:r w:rsidR="000D50D7" w:rsidRPr="000D50D7">
        <w:t xml:space="preserve"> </w:t>
      </w:r>
      <w:r w:rsidR="007B61E9">
        <w:t>operational</w:t>
      </w:r>
      <w:r w:rsidR="000D50D7" w:rsidRPr="000D50D7">
        <w:t xml:space="preserve"> </w:t>
      </w:r>
      <w:r w:rsidR="007B61E9">
        <w:t>and</w:t>
      </w:r>
      <w:r w:rsidR="000D50D7" w:rsidRPr="000D50D7">
        <w:t xml:space="preserve"> </w:t>
      </w:r>
      <w:r w:rsidR="007B61E9">
        <w:t>safety</w:t>
      </w:r>
      <w:r w:rsidR="000D50D7" w:rsidRPr="000D50D7">
        <w:t xml:space="preserve"> </w:t>
      </w:r>
      <w:r w:rsidR="007B61E9">
        <w:t>requirements;</w:t>
      </w:r>
    </w:p>
    <w:p w14:paraId="1B8F8BAF" w14:textId="77777777" w:rsidR="007B61E9" w:rsidRDefault="00283174" w:rsidP="00283174">
      <w:pPr>
        <w:pStyle w:val="DefPara"/>
      </w:pPr>
      <w:r>
        <w:t>“date</w:t>
      </w:r>
      <w:r w:rsidR="000D50D7" w:rsidRPr="000D50D7">
        <w:t xml:space="preserve"> </w:t>
      </w:r>
      <w:r>
        <w:t>of</w:t>
      </w:r>
      <w:r w:rsidR="000D50D7" w:rsidRPr="000D50D7">
        <w:t xml:space="preserve"> </w:t>
      </w:r>
      <w:r>
        <w:t>final</w:t>
      </w:r>
      <w:r w:rsidR="000D50D7" w:rsidRPr="000D50D7">
        <w:t xml:space="preserve"> </w:t>
      </w:r>
      <w:r>
        <w:t>commissioning”</w:t>
      </w:r>
      <w:r w:rsidR="000D50D7" w:rsidRPr="000D50D7">
        <w:t xml:space="preserve"> </w:t>
      </w:r>
      <w:r>
        <w:t>means</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each</w:t>
      </w:r>
      <w:r w:rsidR="000D50D7" w:rsidRPr="000D50D7">
        <w:t xml:space="preserve"> </w:t>
      </w:r>
      <w:r>
        <w:t>phase</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as</w:t>
      </w:r>
      <w:r w:rsidR="000D50D7" w:rsidRPr="000D50D7">
        <w:t xml:space="preserve"> </w:t>
      </w:r>
      <w:r>
        <w:t>approved</w:t>
      </w:r>
      <w:r w:rsidR="000D50D7" w:rsidRPr="000D50D7">
        <w:t xml:space="preserve"> </w:t>
      </w:r>
      <w:r>
        <w:t>under</w:t>
      </w:r>
      <w:r w:rsidR="000D50D7" w:rsidRPr="000D50D7">
        <w:t xml:space="preserve"> </w:t>
      </w:r>
      <w:r>
        <w:t>requirement</w:t>
      </w:r>
      <w:r w:rsidR="000D50D7" w:rsidRPr="000D50D7">
        <w:t xml:space="preserve"> </w:t>
      </w:r>
      <w:r>
        <w:t>3</w:t>
      </w:r>
      <w:r w:rsidR="000D50D7" w:rsidRPr="000D50D7">
        <w:t xml:space="preserve"> </w:t>
      </w:r>
      <w:r>
        <w:t>of</w:t>
      </w:r>
      <w:r w:rsidR="000D50D7" w:rsidRPr="000D50D7">
        <w:t xml:space="preserve"> </w:t>
      </w:r>
      <w:r>
        <w:t>Schedule</w:t>
      </w:r>
      <w:r w:rsidR="000D50D7" w:rsidRPr="000D50D7">
        <w:t xml:space="preserve"> </w:t>
      </w:r>
      <w:r>
        <w:t>2</w:t>
      </w:r>
      <w:r w:rsidR="000D50D7" w:rsidRPr="000D50D7">
        <w:t xml:space="preserve"> </w:t>
      </w:r>
      <w:r>
        <w:t>(requirements)</w:t>
      </w:r>
      <w:r w:rsidR="000D50D7" w:rsidRPr="000D50D7">
        <w:t xml:space="preserve"> </w:t>
      </w:r>
      <w:r w:rsidR="007B61E9">
        <w:t>that</w:t>
      </w:r>
      <w:r w:rsidR="000D50D7" w:rsidRPr="000D50D7">
        <w:t xml:space="preserve"> </w:t>
      </w:r>
      <w:r w:rsidR="007B61E9">
        <w:t>contains</w:t>
      </w:r>
      <w:r w:rsidR="000D50D7" w:rsidRPr="000D50D7">
        <w:t xml:space="preserve"> </w:t>
      </w:r>
      <w:r w:rsidR="007B61E9">
        <w:t>part</w:t>
      </w:r>
      <w:r w:rsidR="000D50D7" w:rsidRPr="000D50D7">
        <w:t xml:space="preserve"> </w:t>
      </w:r>
      <w:r w:rsidR="007B61E9">
        <w:t>or</w:t>
      </w:r>
      <w:r w:rsidR="000D50D7" w:rsidRPr="000D50D7">
        <w:t xml:space="preserve"> </w:t>
      </w:r>
      <w:r w:rsidR="007B61E9">
        <w:t>all</w:t>
      </w:r>
      <w:r w:rsidR="000D50D7" w:rsidRPr="000D50D7">
        <w:t xml:space="preserve"> </w:t>
      </w:r>
      <w:r w:rsidR="007B61E9">
        <w:t>of</w:t>
      </w:r>
      <w:r w:rsidR="000D50D7" w:rsidRPr="000D50D7">
        <w:t xml:space="preserve"> </w:t>
      </w:r>
      <w:r w:rsidR="007B61E9">
        <w:t>numbered</w:t>
      </w:r>
      <w:r w:rsidR="000D50D7" w:rsidRPr="000D50D7">
        <w:t xml:space="preserve"> </w:t>
      </w:r>
      <w:r w:rsidR="007B61E9">
        <w:t>work</w:t>
      </w:r>
      <w:r w:rsidR="000D50D7" w:rsidRPr="000D50D7">
        <w:t xml:space="preserve"> </w:t>
      </w:r>
      <w:r w:rsidR="007B61E9">
        <w:t>1,</w:t>
      </w:r>
      <w:r w:rsidR="000D50D7" w:rsidRPr="000D50D7">
        <w:t xml:space="preserve"> </w:t>
      </w:r>
      <w:r w:rsidR="007B61E9">
        <w:t>the</w:t>
      </w:r>
      <w:r w:rsidR="000D50D7" w:rsidRPr="000D50D7">
        <w:t xml:space="preserve"> </w:t>
      </w:r>
      <w:r w:rsidR="007B61E9">
        <w:t>date</w:t>
      </w:r>
      <w:r w:rsidR="000D50D7" w:rsidRPr="000D50D7">
        <w:t xml:space="preserve"> </w:t>
      </w:r>
      <w:r w:rsidR="007B61E9">
        <w:t>on</w:t>
      </w:r>
      <w:r w:rsidR="000D50D7" w:rsidRPr="000D50D7">
        <w:t xml:space="preserve"> </w:t>
      </w:r>
      <w:r w:rsidR="007B61E9">
        <w:t>which</w:t>
      </w:r>
      <w:r w:rsidR="000D50D7" w:rsidRPr="000D50D7">
        <w:t xml:space="preserve"> </w:t>
      </w:r>
      <w:r w:rsidR="007B61E9">
        <w:t>each</w:t>
      </w:r>
      <w:r w:rsidR="000D50D7" w:rsidRPr="000D50D7">
        <w:t xml:space="preserve"> </w:t>
      </w:r>
      <w:r w:rsidR="007B61E9">
        <w:t>such</w:t>
      </w:r>
      <w:r w:rsidR="000D50D7" w:rsidRPr="000D50D7">
        <w:t xml:space="preserve"> </w:t>
      </w:r>
      <w:r w:rsidR="007B61E9">
        <w:t>phase</w:t>
      </w:r>
      <w:r w:rsidR="000D50D7" w:rsidRPr="000D50D7">
        <w:t xml:space="preserve"> </w:t>
      </w:r>
      <w:r w:rsidR="007B61E9">
        <w:t>commences</w:t>
      </w:r>
      <w:r w:rsidR="000D50D7" w:rsidRPr="000D50D7">
        <w:t xml:space="preserve"> </w:t>
      </w:r>
      <w:r w:rsidR="007B61E9">
        <w:t>operation</w:t>
      </w:r>
      <w:r w:rsidR="000D50D7" w:rsidRPr="000D50D7">
        <w:t xml:space="preserve"> </w:t>
      </w:r>
      <w:r w:rsidR="007B61E9">
        <w:t>by</w:t>
      </w:r>
      <w:r w:rsidR="000D50D7" w:rsidRPr="000D50D7">
        <w:t xml:space="preserve"> </w:t>
      </w:r>
      <w:r w:rsidR="007B61E9">
        <w:t>generating</w:t>
      </w:r>
      <w:r w:rsidR="000D50D7" w:rsidRPr="000D50D7">
        <w:t xml:space="preserve"> </w:t>
      </w:r>
      <w:r w:rsidR="007B61E9">
        <w:t>electricity</w:t>
      </w:r>
      <w:r w:rsidR="000D50D7" w:rsidRPr="000D50D7">
        <w:t xml:space="preserve"> </w:t>
      </w:r>
      <w:r w:rsidR="007B61E9">
        <w:t>on</w:t>
      </w:r>
      <w:r w:rsidR="000D50D7" w:rsidRPr="000D50D7">
        <w:t xml:space="preserve"> </w:t>
      </w:r>
      <w:r w:rsidR="007B61E9">
        <w:t>a</w:t>
      </w:r>
      <w:r w:rsidR="000D50D7" w:rsidRPr="000D50D7">
        <w:t xml:space="preserve"> </w:t>
      </w:r>
      <w:r w:rsidR="007B61E9">
        <w:t>commercial</w:t>
      </w:r>
      <w:r w:rsidR="000D50D7" w:rsidRPr="000D50D7">
        <w:t xml:space="preserve"> </w:t>
      </w:r>
      <w:r w:rsidR="007B61E9">
        <w:t>basis</w:t>
      </w:r>
      <w:r w:rsidR="000D50D7" w:rsidRPr="000D50D7">
        <w:t xml:space="preserve"> </w:t>
      </w:r>
      <w:r w:rsidR="007B61E9">
        <w:t>but</w:t>
      </w:r>
      <w:r w:rsidR="000D50D7" w:rsidRPr="000D50D7">
        <w:t xml:space="preserve"> </w:t>
      </w:r>
      <w:r w:rsidR="007B61E9">
        <w:t>excluding</w:t>
      </w:r>
      <w:r w:rsidR="000D50D7" w:rsidRPr="000D50D7">
        <w:t xml:space="preserve"> </w:t>
      </w:r>
      <w:r w:rsidR="007B61E9">
        <w:t>the</w:t>
      </w:r>
      <w:r w:rsidR="000D50D7" w:rsidRPr="000D50D7">
        <w:t xml:space="preserve"> </w:t>
      </w:r>
      <w:r w:rsidR="007B61E9">
        <w:t>generation</w:t>
      </w:r>
      <w:r w:rsidR="000D50D7" w:rsidRPr="000D50D7">
        <w:t xml:space="preserve"> </w:t>
      </w:r>
      <w:r w:rsidR="007B61E9">
        <w:t>of</w:t>
      </w:r>
      <w:r w:rsidR="000D50D7" w:rsidRPr="000D50D7">
        <w:t xml:space="preserve"> </w:t>
      </w:r>
      <w:r w:rsidR="007B61E9">
        <w:t>electricity</w:t>
      </w:r>
      <w:r w:rsidR="000D50D7" w:rsidRPr="000D50D7">
        <w:t xml:space="preserve"> </w:t>
      </w:r>
      <w:r w:rsidR="007B61E9">
        <w:t>during</w:t>
      </w:r>
      <w:r w:rsidR="000D50D7" w:rsidRPr="000D50D7">
        <w:t xml:space="preserve"> </w:t>
      </w:r>
      <w:r w:rsidR="007B61E9">
        <w:t>commissioning;</w:t>
      </w:r>
    </w:p>
    <w:p w14:paraId="6CEE68FA" w14:textId="77777777" w:rsidR="00283174" w:rsidRDefault="00283174" w:rsidP="00283174">
      <w:pPr>
        <w:pStyle w:val="DefPara"/>
      </w:pPr>
      <w:r>
        <w:t>“decommissioning</w:t>
      </w:r>
      <w:r w:rsidR="000D50D7" w:rsidRPr="000D50D7">
        <w:t xml:space="preserve"> </w:t>
      </w:r>
      <w:r>
        <w:t>strategy”</w:t>
      </w:r>
      <w:r w:rsidR="000D50D7" w:rsidRPr="000D50D7">
        <w:t xml:space="preserve"> </w:t>
      </w:r>
      <w:r>
        <w:t>means</w:t>
      </w:r>
      <w:r w:rsidR="000D50D7" w:rsidRPr="000D50D7">
        <w:t xml:space="preserve"> </w:t>
      </w:r>
      <w:r>
        <w:t>the</w:t>
      </w:r>
      <w:r w:rsidR="000D50D7" w:rsidRPr="000D50D7">
        <w:t xml:space="preserve"> </w:t>
      </w:r>
      <w:r>
        <w:t>document</w:t>
      </w:r>
      <w:r w:rsidR="000D50D7" w:rsidRPr="000D50D7">
        <w:t xml:space="preserve"> </w:t>
      </w:r>
      <w:r>
        <w:t>of</w:t>
      </w:r>
      <w:r w:rsidR="000D50D7" w:rsidRPr="000D50D7">
        <w:t xml:space="preserve"> </w:t>
      </w:r>
      <w:r>
        <w:t>that</w:t>
      </w:r>
      <w:r w:rsidR="000D50D7" w:rsidRPr="000D50D7">
        <w:t xml:space="preserve"> </w:t>
      </w:r>
      <w:r>
        <w:t>name</w:t>
      </w:r>
      <w:r w:rsidR="000D50D7" w:rsidRPr="000D50D7">
        <w:t xml:space="preserve"> </w:t>
      </w:r>
      <w:r>
        <w:t>identified</w:t>
      </w:r>
      <w:r w:rsidR="000D50D7" w:rsidRPr="000D50D7">
        <w:t xml:space="preserve"> </w:t>
      </w:r>
      <w:r>
        <w:t>in</w:t>
      </w:r>
      <w:r w:rsidR="000D50D7" w:rsidRPr="000D50D7">
        <w:t xml:space="preserve"> </w:t>
      </w:r>
      <w:r>
        <w:t>the</w:t>
      </w:r>
      <w:r w:rsidR="000D50D7" w:rsidRPr="000D50D7">
        <w:t xml:space="preserve"> </w:t>
      </w:r>
      <w:r>
        <w:t>table</w:t>
      </w:r>
      <w:r w:rsidR="000D50D7" w:rsidRPr="000D50D7">
        <w:t xml:space="preserve"> </w:t>
      </w:r>
      <w:r>
        <w:t>at</w:t>
      </w:r>
      <w:r w:rsidR="000D50D7" w:rsidRPr="000D50D7">
        <w:t xml:space="preserve"> </w:t>
      </w:r>
      <w:r>
        <w:t>Schedule</w:t>
      </w:r>
      <w:r w:rsidR="000D50D7" w:rsidRPr="000D50D7">
        <w:t xml:space="preserve"> </w:t>
      </w:r>
      <w:r>
        <w:t>13</w:t>
      </w:r>
      <w:r w:rsidR="000D50D7" w:rsidRPr="000D50D7">
        <w:t xml:space="preserve"> </w:t>
      </w:r>
      <w:r>
        <w:t>(documents</w:t>
      </w:r>
      <w:r w:rsidR="000D50D7" w:rsidRPr="000D50D7">
        <w:t xml:space="preserve"> </w:t>
      </w:r>
      <w:r>
        <w:t>and</w:t>
      </w:r>
      <w:r w:rsidR="000D50D7" w:rsidRPr="000D50D7">
        <w:t xml:space="preserve"> </w:t>
      </w:r>
      <w:r>
        <w:t>plans</w:t>
      </w:r>
      <w:r w:rsidR="000D50D7" w:rsidRPr="000D50D7">
        <w:t xml:space="preserve"> </w:t>
      </w:r>
      <w:r>
        <w:t>to</w:t>
      </w:r>
      <w:r w:rsidR="000D50D7" w:rsidRPr="000D50D7">
        <w:t xml:space="preserve"> </w:t>
      </w:r>
      <w:r>
        <w:t>be</w:t>
      </w:r>
      <w:r w:rsidR="000D50D7" w:rsidRPr="000D50D7">
        <w:t xml:space="preserve"> </w:t>
      </w:r>
      <w:r>
        <w:t>certified)</w:t>
      </w:r>
      <w:r w:rsidR="000D50D7" w:rsidRPr="000D50D7">
        <w:t xml:space="preserve"> </w:t>
      </w:r>
      <w:r>
        <w:t>and</w:t>
      </w:r>
      <w:r w:rsidR="000D50D7" w:rsidRPr="000D50D7">
        <w:t xml:space="preserve"> </w:t>
      </w:r>
      <w:r>
        <w:t>which</w:t>
      </w:r>
      <w:r w:rsidR="000D50D7" w:rsidRPr="000D50D7">
        <w:t xml:space="preserve"> </w:t>
      </w:r>
      <w:r>
        <w:t>is</w:t>
      </w:r>
      <w:r w:rsidR="000D50D7" w:rsidRPr="000D50D7">
        <w:t xml:space="preserve"> </w:t>
      </w:r>
      <w:r>
        <w:t>certified</w:t>
      </w:r>
      <w:r w:rsidR="000D50D7" w:rsidRPr="000D50D7">
        <w:t xml:space="preserve"> </w:t>
      </w:r>
      <w:r>
        <w:t>by</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as</w:t>
      </w:r>
      <w:r w:rsidR="000D50D7" w:rsidRPr="000D50D7">
        <w:t xml:space="preserve"> </w:t>
      </w:r>
      <w:r>
        <w:t>the</w:t>
      </w:r>
      <w:r w:rsidR="000D50D7" w:rsidRPr="000D50D7">
        <w:t xml:space="preserve"> </w:t>
      </w:r>
      <w:r>
        <w:t>decommissioning</w:t>
      </w:r>
      <w:r w:rsidR="000D50D7" w:rsidRPr="000D50D7">
        <w:t xml:space="preserve"> </w:t>
      </w:r>
      <w:r>
        <w:t>strategy</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this</w:t>
      </w:r>
      <w:r w:rsidR="000D50D7" w:rsidRPr="000D50D7">
        <w:t xml:space="preserve"> </w:t>
      </w:r>
      <w:r>
        <w:t>Order;</w:t>
      </w:r>
    </w:p>
    <w:p w14:paraId="113E25B3" w14:textId="77777777" w:rsidR="00283174" w:rsidRDefault="00283174" w:rsidP="00283174">
      <w:pPr>
        <w:pStyle w:val="DefPara"/>
      </w:pPr>
      <w:r>
        <w:t>“electronic</w:t>
      </w:r>
      <w:r w:rsidR="000D50D7" w:rsidRPr="000D50D7">
        <w:t xml:space="preserve"> </w:t>
      </w:r>
      <w:r>
        <w:t>transmission”</w:t>
      </w:r>
      <w:r w:rsidR="000D50D7" w:rsidRPr="000D50D7">
        <w:t xml:space="preserve"> </w:t>
      </w:r>
      <w:r>
        <w:t>means</w:t>
      </w:r>
      <w:r w:rsidR="000D50D7" w:rsidRPr="000D50D7">
        <w:t xml:space="preserve"> </w:t>
      </w:r>
      <w:r>
        <w:t>a</w:t>
      </w:r>
      <w:r w:rsidR="000D50D7" w:rsidRPr="000D50D7">
        <w:t xml:space="preserve"> </w:t>
      </w:r>
      <w:r>
        <w:t>communication</w:t>
      </w:r>
      <w:r w:rsidR="000D50D7" w:rsidRPr="000D50D7">
        <w:t xml:space="preserve"> </w:t>
      </w:r>
      <w:r>
        <w:t>transmitted—</w:t>
      </w:r>
    </w:p>
    <w:p w14:paraId="183906A4" w14:textId="77777777" w:rsidR="00283174" w:rsidRDefault="00283174" w:rsidP="00283174">
      <w:pPr>
        <w:pStyle w:val="N3"/>
      </w:pPr>
      <w:r>
        <w:t>by</w:t>
      </w:r>
      <w:r w:rsidR="000D50D7" w:rsidRPr="000D50D7">
        <w:t xml:space="preserve"> </w:t>
      </w:r>
      <w:r>
        <w:t>means</w:t>
      </w:r>
      <w:r w:rsidR="000D50D7" w:rsidRPr="000D50D7">
        <w:t xml:space="preserve"> </w:t>
      </w:r>
      <w:r>
        <w:t>of</w:t>
      </w:r>
      <w:r w:rsidR="000D50D7" w:rsidRPr="000D50D7">
        <w:t xml:space="preserve"> </w:t>
      </w:r>
      <w:r>
        <w:t>an</w:t>
      </w:r>
      <w:r w:rsidR="000D50D7" w:rsidRPr="000D50D7">
        <w:t xml:space="preserve"> </w:t>
      </w:r>
      <w:r>
        <w:t>electronic</w:t>
      </w:r>
      <w:r w:rsidR="000D50D7" w:rsidRPr="000D50D7">
        <w:t xml:space="preserve"> </w:t>
      </w:r>
      <w:r>
        <w:t>communications</w:t>
      </w:r>
      <w:r w:rsidR="000D50D7" w:rsidRPr="000D50D7">
        <w:t xml:space="preserve"> </w:t>
      </w:r>
      <w:r>
        <w:t>network;</w:t>
      </w:r>
      <w:r w:rsidR="000D50D7" w:rsidRPr="000D50D7">
        <w:t xml:space="preserve"> </w:t>
      </w:r>
      <w:r>
        <w:t>or</w:t>
      </w:r>
    </w:p>
    <w:p w14:paraId="5EC08769" w14:textId="77777777" w:rsidR="00283174" w:rsidRDefault="00283174" w:rsidP="00283174">
      <w:pPr>
        <w:pStyle w:val="N3"/>
      </w:pPr>
      <w:r>
        <w:t>by</w:t>
      </w:r>
      <w:r w:rsidR="000D50D7" w:rsidRPr="000D50D7">
        <w:t xml:space="preserve"> </w:t>
      </w:r>
      <w:r>
        <w:t>other</w:t>
      </w:r>
      <w:r w:rsidR="000D50D7" w:rsidRPr="000D50D7">
        <w:t xml:space="preserve"> </w:t>
      </w:r>
      <w:r>
        <w:t>means</w:t>
      </w:r>
      <w:r w:rsidR="000D50D7" w:rsidRPr="000D50D7">
        <w:t xml:space="preserve"> </w:t>
      </w:r>
      <w:r>
        <w:t>but</w:t>
      </w:r>
      <w:r w:rsidR="000D50D7" w:rsidRPr="000D50D7">
        <w:t xml:space="preserve"> </w:t>
      </w:r>
      <w:r>
        <w:t>while</w:t>
      </w:r>
      <w:r w:rsidR="000D50D7" w:rsidRPr="000D50D7">
        <w:t xml:space="preserve"> </w:t>
      </w:r>
      <w:r>
        <w:t>in</w:t>
      </w:r>
      <w:r w:rsidR="000D50D7" w:rsidRPr="000D50D7">
        <w:t xml:space="preserve"> </w:t>
      </w:r>
      <w:r>
        <w:t>electronic</w:t>
      </w:r>
      <w:r w:rsidR="000D50D7" w:rsidRPr="000D50D7">
        <w:t xml:space="preserve"> </w:t>
      </w:r>
      <w:r>
        <w:t>form;</w:t>
      </w:r>
    </w:p>
    <w:p w14:paraId="1B17AC13" w14:textId="77777777" w:rsidR="00283174" w:rsidRDefault="00283174" w:rsidP="00283174">
      <w:pPr>
        <w:pStyle w:val="DefPara"/>
      </w:pPr>
      <w:r>
        <w:lastRenderedPageBreak/>
        <w:t>“environmental</w:t>
      </w:r>
      <w:r w:rsidR="000D50D7" w:rsidRPr="000D50D7">
        <w:t xml:space="preserve"> </w:t>
      </w:r>
      <w:r>
        <w:t>statement”</w:t>
      </w:r>
      <w:r w:rsidR="000D50D7" w:rsidRPr="000D50D7">
        <w:t xml:space="preserve"> </w:t>
      </w:r>
      <w:r>
        <w:t>means</w:t>
      </w:r>
      <w:r w:rsidR="000D50D7" w:rsidRPr="000D50D7">
        <w:t xml:space="preserve"> </w:t>
      </w:r>
      <w:r w:rsidRPr="00AA50E9">
        <w:t>the</w:t>
      </w:r>
      <w:r w:rsidR="000D50D7" w:rsidRPr="000D50D7">
        <w:t xml:space="preserve"> </w:t>
      </w:r>
      <w:r w:rsidRPr="00AA50E9">
        <w:t>document</w:t>
      </w:r>
      <w:r w:rsidR="000D50D7" w:rsidRPr="000D50D7">
        <w:t xml:space="preserve"> </w:t>
      </w:r>
      <w:r w:rsidRPr="00AA50E9">
        <w:t>of</w:t>
      </w:r>
      <w:r w:rsidR="000D50D7" w:rsidRPr="000D50D7">
        <w:t xml:space="preserve"> </w:t>
      </w:r>
      <w:r w:rsidRPr="00AA50E9">
        <w:t>that</w:t>
      </w:r>
      <w:r w:rsidR="000D50D7" w:rsidRPr="000D50D7">
        <w:t xml:space="preserve"> </w:t>
      </w:r>
      <w:r w:rsidRPr="00AA50E9">
        <w:t>name</w:t>
      </w:r>
      <w:r w:rsidR="000D50D7" w:rsidRPr="000D50D7">
        <w:t xml:space="preserve"> </w:t>
      </w:r>
      <w:r w:rsidRPr="00AA50E9">
        <w:t>identified</w:t>
      </w:r>
      <w:r w:rsidR="000D50D7" w:rsidRPr="000D50D7">
        <w:t xml:space="preserve"> </w:t>
      </w:r>
      <w:r w:rsidRPr="00AA50E9">
        <w:t>in</w:t>
      </w:r>
      <w:r w:rsidR="000D50D7" w:rsidRPr="000D50D7">
        <w:t xml:space="preserve"> </w:t>
      </w:r>
      <w:r w:rsidRPr="00AA50E9">
        <w:t>the</w:t>
      </w:r>
      <w:r w:rsidR="000D50D7" w:rsidRPr="000D50D7">
        <w:t xml:space="preserve"> </w:t>
      </w:r>
      <w:r w:rsidRPr="00AA50E9">
        <w:t>table</w:t>
      </w:r>
      <w:r w:rsidR="000D50D7" w:rsidRPr="000D50D7">
        <w:t xml:space="preserve"> </w:t>
      </w:r>
      <w:r w:rsidRPr="00AA50E9">
        <w:t>in</w:t>
      </w:r>
      <w:r w:rsidR="000D50D7" w:rsidRPr="000D50D7">
        <w:t xml:space="preserve"> </w:t>
      </w:r>
      <w:r w:rsidRPr="00AA50E9">
        <w:t>Schedule</w:t>
      </w:r>
      <w:r w:rsidR="000D50D7" w:rsidRPr="000D50D7">
        <w:t xml:space="preserve"> </w:t>
      </w:r>
      <w:r w:rsidRPr="00AA50E9">
        <w:t>1</w:t>
      </w:r>
      <w:r>
        <w:t>3</w:t>
      </w:r>
      <w:r w:rsidR="000D50D7" w:rsidRPr="000D50D7">
        <w:t xml:space="preserve"> </w:t>
      </w:r>
      <w:r w:rsidRPr="00AA50E9">
        <w:t>(documents</w:t>
      </w:r>
      <w:r w:rsidR="000D50D7" w:rsidRPr="000D50D7">
        <w:t xml:space="preserve"> </w:t>
      </w:r>
      <w:r w:rsidRPr="00AA50E9">
        <w:t>and</w:t>
      </w:r>
      <w:r w:rsidR="000D50D7" w:rsidRPr="000D50D7">
        <w:t xml:space="preserve"> </w:t>
      </w:r>
      <w:r w:rsidRPr="00AA50E9">
        <w:t>plans</w:t>
      </w:r>
      <w:r w:rsidR="000D50D7" w:rsidRPr="000D50D7">
        <w:t xml:space="preserve"> </w:t>
      </w:r>
      <w:r w:rsidRPr="00AA50E9">
        <w:t>to</w:t>
      </w:r>
      <w:r w:rsidR="000D50D7" w:rsidRPr="000D50D7">
        <w:t xml:space="preserve"> </w:t>
      </w:r>
      <w:r w:rsidRPr="00AA50E9">
        <w:t>be</w:t>
      </w:r>
      <w:r w:rsidR="000D50D7" w:rsidRPr="000D50D7">
        <w:t xml:space="preserve"> </w:t>
      </w:r>
      <w:r w:rsidRPr="00AA50E9">
        <w:t>certified)</w:t>
      </w:r>
      <w:r w:rsidR="000D50D7" w:rsidRPr="000D50D7">
        <w:t xml:space="preserve"> </w:t>
      </w:r>
      <w:r w:rsidRPr="00AA50E9">
        <w:t>and</w:t>
      </w:r>
      <w:r w:rsidR="000D50D7" w:rsidRPr="000D50D7">
        <w:t xml:space="preserve"> </w:t>
      </w:r>
      <w:r w:rsidRPr="00AA50E9">
        <w:t>which</w:t>
      </w:r>
      <w:r w:rsidR="000D50D7" w:rsidRPr="000D50D7">
        <w:t xml:space="preserve"> </w:t>
      </w:r>
      <w:r w:rsidRPr="00AA50E9">
        <w:t>is</w:t>
      </w:r>
      <w:r w:rsidR="000D50D7" w:rsidRPr="000D50D7">
        <w:t xml:space="preserve"> </w:t>
      </w:r>
      <w:r w:rsidRPr="00AA50E9">
        <w:t>certified</w:t>
      </w:r>
      <w:r w:rsidR="000D50D7" w:rsidRPr="000D50D7">
        <w:t xml:space="preserve"> </w:t>
      </w:r>
      <w:r w:rsidRPr="00AA50E9">
        <w:t>by</w:t>
      </w:r>
      <w:r w:rsidR="000D50D7" w:rsidRPr="000D50D7">
        <w:t xml:space="preserve"> </w:t>
      </w:r>
      <w:r w:rsidRPr="00AA50E9">
        <w:t>the</w:t>
      </w:r>
      <w:r w:rsidR="000D50D7" w:rsidRPr="000D50D7">
        <w:t xml:space="preserve"> </w:t>
      </w:r>
      <w:r w:rsidRPr="00AA50E9">
        <w:t>Secretary</w:t>
      </w:r>
      <w:r w:rsidR="000D50D7" w:rsidRPr="000D50D7">
        <w:t xml:space="preserve"> </w:t>
      </w:r>
      <w:r w:rsidRPr="00AA50E9">
        <w:t>of</w:t>
      </w:r>
      <w:r w:rsidR="000D50D7" w:rsidRPr="000D50D7">
        <w:t xml:space="preserve"> </w:t>
      </w:r>
      <w:r w:rsidRPr="00AA50E9">
        <w:t>State</w:t>
      </w:r>
      <w:r w:rsidR="000D50D7" w:rsidRPr="000D50D7">
        <w:t xml:space="preserve"> </w:t>
      </w:r>
      <w:r w:rsidRPr="00AA50E9">
        <w:t>as</w:t>
      </w:r>
      <w:r w:rsidR="000D50D7" w:rsidRPr="000D50D7">
        <w:t xml:space="preserve"> </w:t>
      </w:r>
      <w:r w:rsidRPr="00AA50E9">
        <w:t>the</w:t>
      </w:r>
      <w:r w:rsidR="000D50D7" w:rsidRPr="000D50D7">
        <w:t xml:space="preserve"> </w:t>
      </w:r>
      <w:r w:rsidRPr="00AA50E9">
        <w:t>environmental</w:t>
      </w:r>
      <w:r w:rsidR="000D50D7" w:rsidRPr="000D50D7">
        <w:t xml:space="preserve"> </w:t>
      </w:r>
      <w:r w:rsidRPr="00AA50E9">
        <w:t>statement</w:t>
      </w:r>
      <w:r w:rsidR="000D50D7" w:rsidRPr="000D50D7">
        <w:t xml:space="preserve"> </w:t>
      </w:r>
      <w:r w:rsidRPr="00AA50E9">
        <w:t>for</w:t>
      </w:r>
      <w:r w:rsidR="000D50D7" w:rsidRPr="000D50D7">
        <w:t xml:space="preserve"> </w:t>
      </w:r>
      <w:r w:rsidRPr="00AA50E9">
        <w:t>the</w:t>
      </w:r>
      <w:r w:rsidR="000D50D7" w:rsidRPr="000D50D7">
        <w:t xml:space="preserve"> </w:t>
      </w:r>
      <w:r w:rsidRPr="00AA50E9">
        <w:t>purposes</w:t>
      </w:r>
      <w:r w:rsidR="000D50D7" w:rsidRPr="000D50D7">
        <w:t xml:space="preserve"> </w:t>
      </w:r>
      <w:r w:rsidRPr="00AA50E9">
        <w:t>of</w:t>
      </w:r>
      <w:r w:rsidR="000D50D7" w:rsidRPr="000D50D7">
        <w:t xml:space="preserve"> </w:t>
      </w:r>
      <w:r w:rsidRPr="00AA50E9">
        <w:t>this</w:t>
      </w:r>
      <w:r w:rsidR="000D50D7" w:rsidRPr="000D50D7">
        <w:t xml:space="preserve"> </w:t>
      </w:r>
      <w:r w:rsidRPr="00AA50E9">
        <w:t>Order</w:t>
      </w:r>
      <w:r>
        <w:t>;</w:t>
      </w:r>
    </w:p>
    <w:p w14:paraId="76312213" w14:textId="77777777" w:rsidR="00283174" w:rsidRDefault="00283174" w:rsidP="00283174">
      <w:pPr>
        <w:pStyle w:val="DefPara"/>
      </w:pPr>
      <w:r>
        <w:t>“flood</w:t>
      </w:r>
      <w:r w:rsidR="000D50D7" w:rsidRPr="000D50D7">
        <w:t xml:space="preserve"> </w:t>
      </w:r>
      <w:r>
        <w:t>risk</w:t>
      </w:r>
      <w:r w:rsidR="000D50D7" w:rsidRPr="000D50D7">
        <w:t xml:space="preserve"> </w:t>
      </w:r>
      <w:r>
        <w:t>assessment”</w:t>
      </w:r>
      <w:r w:rsidR="000D50D7" w:rsidRPr="000D50D7">
        <w:t xml:space="preserve"> </w:t>
      </w:r>
      <w:r>
        <w:t>means</w:t>
      </w:r>
      <w:r w:rsidR="000D50D7" w:rsidRPr="000D50D7">
        <w:t xml:space="preserve"> </w:t>
      </w:r>
      <w:r>
        <w:t>the</w:t>
      </w:r>
      <w:r w:rsidR="000D50D7" w:rsidRPr="000D50D7">
        <w:t xml:space="preserve"> </w:t>
      </w:r>
      <w:r>
        <w:t>document</w:t>
      </w:r>
      <w:r w:rsidR="000D50D7" w:rsidRPr="000D50D7">
        <w:t xml:space="preserve"> </w:t>
      </w:r>
      <w:r>
        <w:t>of</w:t>
      </w:r>
      <w:r w:rsidR="000D50D7" w:rsidRPr="000D50D7">
        <w:t xml:space="preserve"> </w:t>
      </w:r>
      <w:r>
        <w:t>that</w:t>
      </w:r>
      <w:r w:rsidR="000D50D7" w:rsidRPr="000D50D7">
        <w:t xml:space="preserve"> </w:t>
      </w:r>
      <w:r>
        <w:t>name</w:t>
      </w:r>
      <w:r w:rsidR="000D50D7" w:rsidRPr="000D50D7">
        <w:t xml:space="preserve"> </w:t>
      </w:r>
      <w:r>
        <w:t>identified</w:t>
      </w:r>
      <w:r w:rsidR="000D50D7" w:rsidRPr="000D50D7">
        <w:t xml:space="preserve"> </w:t>
      </w:r>
      <w:r>
        <w:t>in</w:t>
      </w:r>
      <w:r w:rsidR="000D50D7" w:rsidRPr="000D50D7">
        <w:t xml:space="preserve"> </w:t>
      </w:r>
      <w:r>
        <w:t>the</w:t>
      </w:r>
      <w:r w:rsidR="000D50D7" w:rsidRPr="000D50D7">
        <w:t xml:space="preserve"> </w:t>
      </w:r>
      <w:r>
        <w:t>table</w:t>
      </w:r>
      <w:r w:rsidR="000D50D7" w:rsidRPr="000D50D7">
        <w:t xml:space="preserve"> </w:t>
      </w:r>
      <w:r>
        <w:t>at</w:t>
      </w:r>
      <w:r w:rsidR="000D50D7" w:rsidRPr="000D50D7">
        <w:t xml:space="preserve"> </w:t>
      </w:r>
      <w:r>
        <w:t>Schedule</w:t>
      </w:r>
      <w:r w:rsidR="000D50D7" w:rsidRPr="000D50D7">
        <w:t xml:space="preserve"> </w:t>
      </w:r>
      <w:r>
        <w:t>13</w:t>
      </w:r>
      <w:r w:rsidR="000D50D7" w:rsidRPr="000D50D7">
        <w:t xml:space="preserve"> </w:t>
      </w:r>
      <w:r>
        <w:t>(documents</w:t>
      </w:r>
      <w:r w:rsidR="000D50D7" w:rsidRPr="000D50D7">
        <w:t xml:space="preserve"> </w:t>
      </w:r>
      <w:r>
        <w:t>and</w:t>
      </w:r>
      <w:r w:rsidR="000D50D7" w:rsidRPr="000D50D7">
        <w:t xml:space="preserve"> </w:t>
      </w:r>
      <w:r>
        <w:t>plans</w:t>
      </w:r>
      <w:r w:rsidR="000D50D7" w:rsidRPr="000D50D7">
        <w:t xml:space="preserve"> </w:t>
      </w:r>
      <w:r>
        <w:t>to</w:t>
      </w:r>
      <w:r w:rsidR="000D50D7" w:rsidRPr="000D50D7">
        <w:t xml:space="preserve"> </w:t>
      </w:r>
      <w:r>
        <w:t>be</w:t>
      </w:r>
      <w:r w:rsidR="000D50D7" w:rsidRPr="000D50D7">
        <w:t xml:space="preserve"> </w:t>
      </w:r>
      <w:r>
        <w:t>certified)</w:t>
      </w:r>
      <w:r w:rsidR="000D50D7" w:rsidRPr="000D50D7">
        <w:t xml:space="preserve"> </w:t>
      </w:r>
      <w:r>
        <w:t>and</w:t>
      </w:r>
      <w:r w:rsidR="000D50D7" w:rsidRPr="000D50D7">
        <w:t xml:space="preserve"> </w:t>
      </w:r>
      <w:r>
        <w:t>which</w:t>
      </w:r>
      <w:r w:rsidR="000D50D7" w:rsidRPr="000D50D7">
        <w:t xml:space="preserve"> </w:t>
      </w:r>
      <w:r>
        <w:t>is</w:t>
      </w:r>
      <w:r w:rsidR="000D50D7" w:rsidRPr="000D50D7">
        <w:t xml:space="preserve"> </w:t>
      </w:r>
      <w:r>
        <w:t>certified</w:t>
      </w:r>
      <w:r w:rsidR="000D50D7" w:rsidRPr="000D50D7">
        <w:t xml:space="preserve"> </w:t>
      </w:r>
      <w:r>
        <w:t>by</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as</w:t>
      </w:r>
      <w:r w:rsidR="000D50D7" w:rsidRPr="000D50D7">
        <w:t xml:space="preserve"> </w:t>
      </w:r>
      <w:r>
        <w:t>the</w:t>
      </w:r>
      <w:r w:rsidR="000D50D7" w:rsidRPr="000D50D7">
        <w:t xml:space="preserve"> </w:t>
      </w:r>
      <w:r>
        <w:t>flood</w:t>
      </w:r>
      <w:r w:rsidR="000D50D7" w:rsidRPr="000D50D7">
        <w:t xml:space="preserve"> </w:t>
      </w:r>
      <w:r>
        <w:t>risk</w:t>
      </w:r>
      <w:r w:rsidR="000D50D7" w:rsidRPr="000D50D7">
        <w:t xml:space="preserve"> </w:t>
      </w:r>
      <w:r>
        <w:t>assessment</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this</w:t>
      </w:r>
      <w:r w:rsidR="000D50D7" w:rsidRPr="000D50D7">
        <w:t xml:space="preserve"> </w:t>
      </w:r>
      <w:r>
        <w:t>Order;</w:t>
      </w:r>
    </w:p>
    <w:p w14:paraId="55F5368D" w14:textId="77777777" w:rsidR="00283174" w:rsidRDefault="00283174" w:rsidP="00283174">
      <w:pPr>
        <w:pStyle w:val="DefPara"/>
      </w:pPr>
      <w:r>
        <w:t>“footpath”</w:t>
      </w:r>
      <w:r w:rsidR="000D50D7" w:rsidRPr="000D50D7">
        <w:t xml:space="preserve"> </w:t>
      </w:r>
      <w:r>
        <w:t>and</w:t>
      </w:r>
      <w:r w:rsidR="000D50D7" w:rsidRPr="000D50D7">
        <w:t xml:space="preserve"> </w:t>
      </w:r>
      <w:r>
        <w:t>“footway”</w:t>
      </w:r>
      <w:r w:rsidR="000D50D7" w:rsidRPr="000D50D7">
        <w:t xml:space="preserve"> </w:t>
      </w:r>
      <w:r>
        <w:t>have</w:t>
      </w:r>
      <w:r w:rsidR="000D50D7" w:rsidRPr="000D50D7">
        <w:t xml:space="preserve"> </w:t>
      </w:r>
      <w:r>
        <w:t>the</w:t>
      </w:r>
      <w:r w:rsidR="000D50D7" w:rsidRPr="000D50D7">
        <w:t xml:space="preserve"> </w:t>
      </w:r>
      <w:r>
        <w:t>same</w:t>
      </w:r>
      <w:r w:rsidR="000D50D7" w:rsidRPr="000D50D7">
        <w:t xml:space="preserve"> </w:t>
      </w:r>
      <w:r>
        <w:t>meaning</w:t>
      </w:r>
      <w:r w:rsidR="000D50D7" w:rsidRPr="000D50D7">
        <w:t xml:space="preserve"> </w:t>
      </w:r>
      <w:r>
        <w:t>as</w:t>
      </w:r>
      <w:r w:rsidR="000D50D7" w:rsidRPr="000D50D7">
        <w:t xml:space="preserve"> </w:t>
      </w:r>
      <w:r>
        <w:t>in</w:t>
      </w:r>
      <w:r w:rsidR="000D50D7" w:rsidRPr="000D50D7">
        <w:t xml:space="preserve"> </w:t>
      </w:r>
      <w:r>
        <w:t>the</w:t>
      </w:r>
      <w:r w:rsidR="000D50D7" w:rsidRPr="000D50D7">
        <w:t xml:space="preserve"> </w:t>
      </w:r>
      <w:r>
        <w:t>1980</w:t>
      </w:r>
      <w:r w:rsidR="000D50D7" w:rsidRPr="000D50D7">
        <w:t xml:space="preserve"> </w:t>
      </w:r>
      <w:r>
        <w:t>Act;</w:t>
      </w:r>
    </w:p>
    <w:p w14:paraId="3B3A9E9B" w14:textId="77777777" w:rsidR="00283174" w:rsidRDefault="00283174" w:rsidP="00283174">
      <w:pPr>
        <w:pStyle w:val="DefPara"/>
      </w:pPr>
      <w:r>
        <w:t>“framework</w:t>
      </w:r>
      <w:r w:rsidR="000D50D7" w:rsidRPr="000D50D7">
        <w:t xml:space="preserve"> </w:t>
      </w:r>
      <w:r>
        <w:t>construction</w:t>
      </w:r>
      <w:r w:rsidR="000D50D7" w:rsidRPr="000D50D7">
        <w:t xml:space="preserve"> </w:t>
      </w:r>
      <w:r>
        <w:t>traffic</w:t>
      </w:r>
      <w:r w:rsidR="000D50D7" w:rsidRPr="000D50D7">
        <w:t xml:space="preserve"> </w:t>
      </w:r>
      <w:r>
        <w:t>management</w:t>
      </w:r>
      <w:r w:rsidR="000D50D7" w:rsidRPr="000D50D7">
        <w:t xml:space="preserve"> </w:t>
      </w:r>
      <w:r>
        <w:t>plan”</w:t>
      </w:r>
      <w:r w:rsidR="000D50D7" w:rsidRPr="000D50D7">
        <w:t xml:space="preserve"> </w:t>
      </w:r>
      <w:r>
        <w:t>means</w:t>
      </w:r>
      <w:r w:rsidR="000D50D7" w:rsidRPr="000D50D7">
        <w:t xml:space="preserve"> </w:t>
      </w:r>
      <w:r>
        <w:t>the</w:t>
      </w:r>
      <w:r w:rsidR="000D50D7" w:rsidRPr="000D50D7">
        <w:t xml:space="preserve"> </w:t>
      </w:r>
      <w:r>
        <w:t>document</w:t>
      </w:r>
      <w:r w:rsidR="000D50D7" w:rsidRPr="000D50D7">
        <w:t xml:space="preserve"> </w:t>
      </w:r>
      <w:r>
        <w:t>of</w:t>
      </w:r>
      <w:r w:rsidR="000D50D7" w:rsidRPr="000D50D7">
        <w:t xml:space="preserve"> </w:t>
      </w:r>
      <w:r>
        <w:t>that</w:t>
      </w:r>
      <w:r w:rsidR="000D50D7" w:rsidRPr="000D50D7">
        <w:t xml:space="preserve"> </w:t>
      </w:r>
      <w:r>
        <w:t>name</w:t>
      </w:r>
      <w:r w:rsidR="000D50D7" w:rsidRPr="000D50D7">
        <w:t xml:space="preserve"> </w:t>
      </w:r>
      <w:r>
        <w:t>identified</w:t>
      </w:r>
      <w:r w:rsidR="000D50D7" w:rsidRPr="000D50D7">
        <w:t xml:space="preserve"> </w:t>
      </w:r>
      <w:r>
        <w:t>in</w:t>
      </w:r>
      <w:r w:rsidR="000D50D7" w:rsidRPr="000D50D7">
        <w:t xml:space="preserve"> </w:t>
      </w:r>
      <w:r>
        <w:t>the</w:t>
      </w:r>
      <w:r w:rsidR="000D50D7" w:rsidRPr="000D50D7">
        <w:t xml:space="preserve"> </w:t>
      </w:r>
      <w:r>
        <w:t>table</w:t>
      </w:r>
      <w:r w:rsidR="000D50D7" w:rsidRPr="000D50D7">
        <w:t xml:space="preserve"> </w:t>
      </w:r>
      <w:r>
        <w:t>at</w:t>
      </w:r>
      <w:r w:rsidR="000D50D7" w:rsidRPr="000D50D7">
        <w:t xml:space="preserve"> </w:t>
      </w:r>
      <w:r>
        <w:t>Schedule</w:t>
      </w:r>
      <w:r w:rsidR="000D50D7" w:rsidRPr="000D50D7">
        <w:t xml:space="preserve"> </w:t>
      </w:r>
      <w:r>
        <w:t>13</w:t>
      </w:r>
      <w:r w:rsidR="000D50D7" w:rsidRPr="000D50D7">
        <w:t xml:space="preserve"> </w:t>
      </w:r>
      <w:r>
        <w:t>(documents</w:t>
      </w:r>
      <w:r w:rsidR="000D50D7" w:rsidRPr="000D50D7">
        <w:t xml:space="preserve"> </w:t>
      </w:r>
      <w:r>
        <w:t>and</w:t>
      </w:r>
      <w:r w:rsidR="000D50D7" w:rsidRPr="000D50D7">
        <w:t xml:space="preserve"> </w:t>
      </w:r>
      <w:r>
        <w:t>plans</w:t>
      </w:r>
      <w:r w:rsidR="000D50D7" w:rsidRPr="000D50D7">
        <w:t xml:space="preserve"> </w:t>
      </w:r>
      <w:r>
        <w:t>to</w:t>
      </w:r>
      <w:r w:rsidR="000D50D7" w:rsidRPr="000D50D7">
        <w:t xml:space="preserve"> </w:t>
      </w:r>
      <w:r>
        <w:t>be</w:t>
      </w:r>
      <w:r w:rsidR="000D50D7" w:rsidRPr="000D50D7">
        <w:t xml:space="preserve"> </w:t>
      </w:r>
      <w:r>
        <w:t>certified)</w:t>
      </w:r>
      <w:r w:rsidR="000D50D7" w:rsidRPr="000D50D7">
        <w:t xml:space="preserve"> </w:t>
      </w:r>
      <w:r>
        <w:t>and</w:t>
      </w:r>
      <w:r w:rsidR="000D50D7" w:rsidRPr="000D50D7">
        <w:t xml:space="preserve"> </w:t>
      </w:r>
      <w:r>
        <w:t>which</w:t>
      </w:r>
      <w:r w:rsidR="000D50D7" w:rsidRPr="000D50D7">
        <w:t xml:space="preserve"> </w:t>
      </w:r>
      <w:r>
        <w:t>is</w:t>
      </w:r>
      <w:r w:rsidR="000D50D7" w:rsidRPr="000D50D7">
        <w:t xml:space="preserve"> </w:t>
      </w:r>
      <w:r>
        <w:t>certified</w:t>
      </w:r>
      <w:r w:rsidR="000D50D7" w:rsidRPr="000D50D7">
        <w:t xml:space="preserve"> </w:t>
      </w:r>
      <w:r>
        <w:t>by</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as</w:t>
      </w:r>
      <w:r w:rsidR="000D50D7" w:rsidRPr="000D50D7">
        <w:t xml:space="preserve"> </w:t>
      </w:r>
      <w:r>
        <w:t>the</w:t>
      </w:r>
      <w:r w:rsidR="000D50D7" w:rsidRPr="000D50D7">
        <w:t xml:space="preserve"> </w:t>
      </w:r>
      <w:r>
        <w:t>framework</w:t>
      </w:r>
      <w:r w:rsidR="000D50D7" w:rsidRPr="000D50D7">
        <w:t xml:space="preserve"> </w:t>
      </w:r>
      <w:r>
        <w:t>construction</w:t>
      </w:r>
      <w:r w:rsidR="000D50D7" w:rsidRPr="000D50D7">
        <w:t xml:space="preserve"> </w:t>
      </w:r>
      <w:r>
        <w:t>traffic</w:t>
      </w:r>
      <w:r w:rsidR="000D50D7" w:rsidRPr="000D50D7">
        <w:t xml:space="preserve"> </w:t>
      </w:r>
      <w:r>
        <w:t>management</w:t>
      </w:r>
      <w:r w:rsidR="000D50D7" w:rsidRPr="000D50D7">
        <w:t xml:space="preserve"> </w:t>
      </w:r>
      <w:r>
        <w:t>plan</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this</w:t>
      </w:r>
      <w:r w:rsidR="000D50D7" w:rsidRPr="000D50D7">
        <w:t xml:space="preserve"> </w:t>
      </w:r>
      <w:r>
        <w:t>Order;</w:t>
      </w:r>
    </w:p>
    <w:p w14:paraId="52E382EA" w14:textId="77777777" w:rsidR="00283174" w:rsidRDefault="00283174" w:rsidP="00283174">
      <w:pPr>
        <w:pStyle w:val="DefPara"/>
      </w:pPr>
      <w:r>
        <w:t>“grid</w:t>
      </w:r>
      <w:r w:rsidR="000D50D7" w:rsidRPr="000D50D7">
        <w:t xml:space="preserve"> </w:t>
      </w:r>
      <w:r>
        <w:t>connection</w:t>
      </w:r>
      <w:r w:rsidR="000D50D7" w:rsidRPr="000D50D7">
        <w:t xml:space="preserve"> </w:t>
      </w:r>
      <w:r>
        <w:t>works”</w:t>
      </w:r>
      <w:r w:rsidR="000D50D7" w:rsidRPr="000D50D7">
        <w:t xml:space="preserve"> </w:t>
      </w:r>
      <w:r>
        <w:t>means</w:t>
      </w:r>
      <w:r w:rsidR="000D50D7" w:rsidRPr="000D50D7">
        <w:t xml:space="preserve"> </w:t>
      </w:r>
      <w:r>
        <w:t>that</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identified</w:t>
      </w:r>
      <w:r w:rsidR="000D50D7" w:rsidRPr="000D50D7">
        <w:t xml:space="preserve"> </w:t>
      </w:r>
      <w:r>
        <w:t>in</w:t>
      </w:r>
      <w:r w:rsidR="000D50D7" w:rsidRPr="000D50D7">
        <w:t xml:space="preserve"> </w:t>
      </w:r>
      <w:r>
        <w:t>work</w:t>
      </w:r>
      <w:r w:rsidR="000D50D7" w:rsidRPr="000D50D7">
        <w:t xml:space="preserve"> </w:t>
      </w:r>
      <w:r>
        <w:t>numbers</w:t>
      </w:r>
      <w:r w:rsidR="000D50D7" w:rsidRPr="000D50D7">
        <w:t xml:space="preserve"> </w:t>
      </w:r>
      <w:r>
        <w:t>4</w:t>
      </w:r>
      <w:r w:rsidR="000D50D7" w:rsidRPr="000D50D7">
        <w:t xml:space="preserve"> </w:t>
      </w:r>
      <w:r>
        <w:t>and</w:t>
      </w:r>
      <w:r w:rsidR="000D50D7" w:rsidRPr="000D50D7">
        <w:t xml:space="preserve"> </w:t>
      </w:r>
      <w:r>
        <w:t>9</w:t>
      </w:r>
      <w:r w:rsidR="000D50D7" w:rsidRPr="000D50D7">
        <w:t xml:space="preserve"> </w:t>
      </w:r>
      <w:r>
        <w:t>(to</w:t>
      </w:r>
      <w:r w:rsidR="000D50D7" w:rsidRPr="000D50D7">
        <w:t xml:space="preserve"> </w:t>
      </w:r>
      <w:r>
        <w:t>the</w:t>
      </w:r>
      <w:r w:rsidR="000D50D7" w:rsidRPr="000D50D7">
        <w:t xml:space="preserve"> </w:t>
      </w:r>
      <w:r>
        <w:t>extent</w:t>
      </w:r>
      <w:r w:rsidR="000D50D7" w:rsidRPr="000D50D7">
        <w:t xml:space="preserve"> </w:t>
      </w:r>
      <w:r>
        <w:t>work</w:t>
      </w:r>
      <w:r w:rsidR="000D50D7" w:rsidRPr="000D50D7">
        <w:t xml:space="preserve"> </w:t>
      </w:r>
      <w:r>
        <w:t>number</w:t>
      </w:r>
      <w:r w:rsidR="000D50D7" w:rsidRPr="000D50D7">
        <w:t xml:space="preserve"> </w:t>
      </w:r>
      <w:r>
        <w:t>9</w:t>
      </w:r>
      <w:r w:rsidR="000D50D7" w:rsidRPr="000D50D7">
        <w:t xml:space="preserve"> </w:t>
      </w:r>
      <w:r>
        <w:t>is</w:t>
      </w:r>
      <w:r w:rsidR="000D50D7" w:rsidRPr="000D50D7">
        <w:t xml:space="preserve"> </w:t>
      </w:r>
      <w:r>
        <w:t>to</w:t>
      </w:r>
      <w:r w:rsidR="000D50D7" w:rsidRPr="000D50D7">
        <w:t xml:space="preserve"> </w:t>
      </w:r>
      <w:r>
        <w:t>facilitate</w:t>
      </w:r>
      <w:r w:rsidR="000D50D7" w:rsidRPr="000D50D7">
        <w:t xml:space="preserve"> </w:t>
      </w:r>
      <w:r>
        <w:t>access</w:t>
      </w:r>
      <w:r w:rsidR="000D50D7" w:rsidRPr="000D50D7">
        <w:t xml:space="preserve"> </w:t>
      </w:r>
      <w:r>
        <w:t>to</w:t>
      </w:r>
      <w:r w:rsidR="000D50D7" w:rsidRPr="000D50D7">
        <w:t xml:space="preserve"> </w:t>
      </w:r>
      <w:r>
        <w:t>work</w:t>
      </w:r>
      <w:r w:rsidR="000D50D7" w:rsidRPr="000D50D7">
        <w:t xml:space="preserve"> </w:t>
      </w:r>
      <w:r>
        <w:t>number</w:t>
      </w:r>
      <w:r w:rsidR="000D50D7" w:rsidRPr="000D50D7">
        <w:t xml:space="preserve"> </w:t>
      </w:r>
      <w:r>
        <w:t>4);</w:t>
      </w:r>
    </w:p>
    <w:p w14:paraId="7D222658" w14:textId="77777777" w:rsidR="00283174" w:rsidRDefault="00283174" w:rsidP="00283174">
      <w:pPr>
        <w:pStyle w:val="DefPara"/>
      </w:pPr>
      <w:r>
        <w:t>“highway”</w:t>
      </w:r>
      <w:r w:rsidR="000D50D7" w:rsidRPr="000D50D7">
        <w:t xml:space="preserve"> </w:t>
      </w:r>
      <w:r>
        <w:t>and</w:t>
      </w:r>
      <w:r w:rsidR="000D50D7" w:rsidRPr="000D50D7">
        <w:t xml:space="preserve"> </w:t>
      </w:r>
      <w:r>
        <w:t>“highway</w:t>
      </w:r>
      <w:r w:rsidR="000D50D7" w:rsidRPr="000D50D7">
        <w:t xml:space="preserve"> </w:t>
      </w:r>
      <w:r>
        <w:t>authority”</w:t>
      </w:r>
      <w:r w:rsidR="000D50D7" w:rsidRPr="000D50D7">
        <w:t xml:space="preserve"> </w:t>
      </w:r>
      <w:r>
        <w:t>have</w:t>
      </w:r>
      <w:r w:rsidR="000D50D7" w:rsidRPr="000D50D7">
        <w:t xml:space="preserve"> </w:t>
      </w:r>
      <w:r>
        <w:t>the</w:t>
      </w:r>
      <w:r w:rsidR="000D50D7" w:rsidRPr="000D50D7">
        <w:t xml:space="preserve"> </w:t>
      </w:r>
      <w:r>
        <w:t>same</w:t>
      </w:r>
      <w:r w:rsidR="000D50D7" w:rsidRPr="000D50D7">
        <w:t xml:space="preserve"> </w:t>
      </w:r>
      <w:r>
        <w:t>meaning</w:t>
      </w:r>
      <w:r w:rsidR="000D50D7" w:rsidRPr="000D50D7">
        <w:t xml:space="preserve"> </w:t>
      </w:r>
      <w:r>
        <w:t>as</w:t>
      </w:r>
      <w:r w:rsidR="000D50D7" w:rsidRPr="000D50D7">
        <w:t xml:space="preserve"> </w:t>
      </w:r>
      <w:r>
        <w:t>in</w:t>
      </w:r>
      <w:r w:rsidR="000D50D7" w:rsidRPr="000D50D7">
        <w:t xml:space="preserve"> </w:t>
      </w:r>
      <w:r>
        <w:t>the</w:t>
      </w:r>
      <w:r w:rsidR="000D50D7" w:rsidRPr="000D50D7">
        <w:t xml:space="preserve"> </w:t>
      </w:r>
      <w:r>
        <w:t>1980</w:t>
      </w:r>
      <w:r w:rsidR="000D50D7" w:rsidRPr="000D50D7">
        <w:t xml:space="preserve"> </w:t>
      </w:r>
      <w:r>
        <w:t>Act(</w:t>
      </w:r>
      <w:r>
        <w:rPr>
          <w:rStyle w:val="FootnoteReference"/>
        </w:rPr>
        <w:footnoteReference w:id="22"/>
      </w:r>
      <w:r>
        <w:t>);</w:t>
      </w:r>
    </w:p>
    <w:p w14:paraId="2225E7EB" w14:textId="77777777" w:rsidR="00283174" w:rsidRDefault="00283174" w:rsidP="00283174">
      <w:pPr>
        <w:pStyle w:val="DefPara"/>
      </w:pPr>
      <w:r>
        <w:t>“holding</w:t>
      </w:r>
      <w:r w:rsidR="000D50D7" w:rsidRPr="000D50D7">
        <w:t xml:space="preserve"> </w:t>
      </w:r>
      <w:r>
        <w:t>company”</w:t>
      </w:r>
      <w:r w:rsidR="000D50D7" w:rsidRPr="000D50D7">
        <w:t xml:space="preserve"> </w:t>
      </w:r>
      <w:r>
        <w:t>has</w:t>
      </w:r>
      <w:r w:rsidR="000D50D7" w:rsidRPr="000D50D7">
        <w:t xml:space="preserve"> </w:t>
      </w:r>
      <w:r>
        <w:t>the</w:t>
      </w:r>
      <w:r w:rsidR="000D50D7" w:rsidRPr="000D50D7">
        <w:t xml:space="preserve"> </w:t>
      </w:r>
      <w:r>
        <w:t>same</w:t>
      </w:r>
      <w:r w:rsidR="000D50D7" w:rsidRPr="000D50D7">
        <w:t xml:space="preserve"> </w:t>
      </w:r>
      <w:r>
        <w:t>meaning</w:t>
      </w:r>
      <w:r w:rsidR="000D50D7" w:rsidRPr="000D50D7">
        <w:t xml:space="preserve"> </w:t>
      </w:r>
      <w:r>
        <w:t>as</w:t>
      </w:r>
      <w:r w:rsidR="000D50D7" w:rsidRPr="000D50D7">
        <w:t xml:space="preserve"> </w:t>
      </w:r>
      <w:r>
        <w:t>in</w:t>
      </w:r>
      <w:r w:rsidR="000D50D7" w:rsidRPr="000D50D7">
        <w:t xml:space="preserve"> </w:t>
      </w:r>
      <w:r>
        <w:t>section</w:t>
      </w:r>
      <w:r w:rsidR="000D50D7" w:rsidRPr="000D50D7">
        <w:t xml:space="preserve"> </w:t>
      </w:r>
      <w:r>
        <w:t>1159</w:t>
      </w:r>
      <w:r w:rsidR="000D50D7" w:rsidRPr="000D50D7">
        <w:t xml:space="preserve"> </w:t>
      </w:r>
      <w:r>
        <w:t>of</w:t>
      </w:r>
      <w:r w:rsidR="000D50D7" w:rsidRPr="000D50D7">
        <w:t xml:space="preserve"> </w:t>
      </w:r>
      <w:r>
        <w:t>the</w:t>
      </w:r>
      <w:r w:rsidR="000D50D7" w:rsidRPr="000D50D7">
        <w:t xml:space="preserve"> </w:t>
      </w:r>
      <w:r>
        <w:t>Companies</w:t>
      </w:r>
      <w:r w:rsidR="000D50D7" w:rsidRPr="000D50D7">
        <w:t xml:space="preserve"> </w:t>
      </w:r>
      <w:r>
        <w:t>Act</w:t>
      </w:r>
      <w:r w:rsidR="000D50D7" w:rsidRPr="000D50D7">
        <w:t xml:space="preserve"> </w:t>
      </w:r>
      <w:r>
        <w:t>2006(</w:t>
      </w:r>
      <w:r>
        <w:rPr>
          <w:rStyle w:val="FootnoteReference"/>
        </w:rPr>
        <w:footnoteReference w:id="23"/>
      </w:r>
      <w:r>
        <w:t>);</w:t>
      </w:r>
    </w:p>
    <w:p w14:paraId="233EF638" w14:textId="77777777" w:rsidR="00283174" w:rsidRDefault="00283174" w:rsidP="00283174">
      <w:pPr>
        <w:pStyle w:val="DefPara"/>
      </w:pPr>
      <w:r>
        <w:t>“land</w:t>
      </w:r>
      <w:r w:rsidR="000D50D7" w:rsidRPr="000D50D7">
        <w:t xml:space="preserve"> </w:t>
      </w:r>
      <w:r>
        <w:t>plans”</w:t>
      </w:r>
      <w:r w:rsidR="000D50D7" w:rsidRPr="000D50D7">
        <w:t xml:space="preserve"> </w:t>
      </w:r>
      <w:r>
        <w:t>means</w:t>
      </w:r>
      <w:r w:rsidR="000D50D7" w:rsidRPr="000D50D7">
        <w:t xml:space="preserve"> </w:t>
      </w:r>
      <w:r w:rsidR="00DB1630">
        <w:t>sheets</w:t>
      </w:r>
      <w:r w:rsidR="000D50D7" w:rsidRPr="000D50D7">
        <w:t xml:space="preserve"> </w:t>
      </w:r>
      <w:r w:rsidR="00DB1630">
        <w:t>1</w:t>
      </w:r>
      <w:r w:rsidR="000D50D7" w:rsidRPr="000D50D7">
        <w:t xml:space="preserve"> </w:t>
      </w:r>
      <w:r w:rsidR="00DB1630">
        <w:t>–</w:t>
      </w:r>
      <w:r w:rsidR="000D50D7" w:rsidRPr="000D50D7">
        <w:t xml:space="preserve"> </w:t>
      </w:r>
      <w:r w:rsidR="00DB1630">
        <w:t>9</w:t>
      </w:r>
      <w:r w:rsidR="000D50D7" w:rsidRPr="000D50D7">
        <w:t xml:space="preserve"> </w:t>
      </w:r>
      <w:r w:rsidR="00DB1630">
        <w:t>of</w:t>
      </w:r>
      <w:r w:rsidR="000D50D7" w:rsidRPr="000D50D7">
        <w:t xml:space="preserve"> </w:t>
      </w:r>
      <w:r w:rsidRPr="00AA50E9">
        <w:t>the</w:t>
      </w:r>
      <w:r w:rsidR="000D50D7" w:rsidRPr="000D50D7">
        <w:t xml:space="preserve"> </w:t>
      </w:r>
      <w:r w:rsidRPr="00AA50E9">
        <w:t>plans</w:t>
      </w:r>
      <w:r w:rsidR="000D50D7" w:rsidRPr="000D50D7">
        <w:t xml:space="preserve"> </w:t>
      </w:r>
      <w:r w:rsidRPr="00AA50E9">
        <w:t>of</w:t>
      </w:r>
      <w:r w:rsidR="000D50D7" w:rsidRPr="000D50D7">
        <w:t xml:space="preserve"> </w:t>
      </w:r>
      <w:r w:rsidRPr="00AA50E9">
        <w:t>that</w:t>
      </w:r>
      <w:r w:rsidR="000D50D7" w:rsidRPr="000D50D7">
        <w:t xml:space="preserve"> </w:t>
      </w:r>
      <w:r w:rsidRPr="00AA50E9">
        <w:t>name</w:t>
      </w:r>
      <w:r w:rsidR="000D50D7" w:rsidRPr="000D50D7">
        <w:t xml:space="preserve"> </w:t>
      </w:r>
      <w:r w:rsidRPr="00AA50E9">
        <w:t>identified</w:t>
      </w:r>
      <w:r w:rsidR="000D50D7" w:rsidRPr="000D50D7">
        <w:t xml:space="preserve"> </w:t>
      </w:r>
      <w:r w:rsidRPr="00AA50E9">
        <w:t>in</w:t>
      </w:r>
      <w:r w:rsidR="000D50D7" w:rsidRPr="000D50D7">
        <w:t xml:space="preserve"> </w:t>
      </w:r>
      <w:r w:rsidRPr="00AA50E9">
        <w:t>the</w:t>
      </w:r>
      <w:r w:rsidR="000D50D7" w:rsidRPr="000D50D7">
        <w:t xml:space="preserve"> </w:t>
      </w:r>
      <w:r w:rsidRPr="00AA50E9">
        <w:t>table</w:t>
      </w:r>
      <w:r w:rsidR="000D50D7" w:rsidRPr="000D50D7">
        <w:t xml:space="preserve"> </w:t>
      </w:r>
      <w:r w:rsidRPr="00AA50E9">
        <w:t>in</w:t>
      </w:r>
      <w:r w:rsidR="000D50D7" w:rsidRPr="000D50D7">
        <w:t xml:space="preserve"> </w:t>
      </w:r>
      <w:r w:rsidRPr="00AA50E9">
        <w:t>Schedule</w:t>
      </w:r>
      <w:r w:rsidR="000D50D7" w:rsidRPr="000D50D7">
        <w:t xml:space="preserve"> </w:t>
      </w:r>
      <w:r w:rsidRPr="00AA50E9">
        <w:t>1</w:t>
      </w:r>
      <w:r>
        <w:t>3</w:t>
      </w:r>
      <w:r w:rsidR="000D50D7" w:rsidRPr="000D50D7">
        <w:t xml:space="preserve"> </w:t>
      </w:r>
      <w:r w:rsidRPr="00AA50E9">
        <w:t>(documents</w:t>
      </w:r>
      <w:r w:rsidR="000D50D7" w:rsidRPr="000D50D7">
        <w:t xml:space="preserve"> </w:t>
      </w:r>
      <w:r w:rsidRPr="00AA50E9">
        <w:t>and</w:t>
      </w:r>
      <w:r w:rsidR="000D50D7" w:rsidRPr="000D50D7">
        <w:t xml:space="preserve"> </w:t>
      </w:r>
      <w:r w:rsidRPr="00AA50E9">
        <w:t>plans</w:t>
      </w:r>
      <w:r w:rsidR="000D50D7" w:rsidRPr="000D50D7">
        <w:t xml:space="preserve"> </w:t>
      </w:r>
      <w:r w:rsidRPr="00AA50E9">
        <w:t>to</w:t>
      </w:r>
      <w:r w:rsidR="000D50D7" w:rsidRPr="000D50D7">
        <w:t xml:space="preserve"> </w:t>
      </w:r>
      <w:r w:rsidRPr="00AA50E9">
        <w:t>be</w:t>
      </w:r>
      <w:r w:rsidR="000D50D7" w:rsidRPr="000D50D7">
        <w:t xml:space="preserve"> </w:t>
      </w:r>
      <w:r w:rsidRPr="00AA50E9">
        <w:t>certified)</w:t>
      </w:r>
      <w:r w:rsidR="000D50D7" w:rsidRPr="000D50D7">
        <w:t xml:space="preserve"> </w:t>
      </w:r>
      <w:r w:rsidRPr="00AA50E9">
        <w:t>and</w:t>
      </w:r>
      <w:r w:rsidR="000D50D7" w:rsidRPr="000D50D7">
        <w:t xml:space="preserve"> </w:t>
      </w:r>
      <w:r w:rsidRPr="00AA50E9">
        <w:t>which</w:t>
      </w:r>
      <w:r w:rsidR="000D50D7" w:rsidRPr="000D50D7">
        <w:t xml:space="preserve"> </w:t>
      </w:r>
      <w:r w:rsidRPr="00AA50E9">
        <w:t>are</w:t>
      </w:r>
      <w:r w:rsidR="000D50D7" w:rsidRPr="000D50D7">
        <w:t xml:space="preserve"> </w:t>
      </w:r>
      <w:r w:rsidRPr="00AA50E9">
        <w:t>certified</w:t>
      </w:r>
      <w:r w:rsidR="000D50D7" w:rsidRPr="000D50D7">
        <w:t xml:space="preserve"> </w:t>
      </w:r>
      <w:r w:rsidRPr="00AA50E9">
        <w:t>by</w:t>
      </w:r>
      <w:r w:rsidR="000D50D7" w:rsidRPr="000D50D7">
        <w:t xml:space="preserve"> </w:t>
      </w:r>
      <w:r w:rsidRPr="00AA50E9">
        <w:t>the</w:t>
      </w:r>
      <w:r w:rsidR="000D50D7" w:rsidRPr="000D50D7">
        <w:t xml:space="preserve"> </w:t>
      </w:r>
      <w:r w:rsidRPr="00AA50E9">
        <w:t>Secretary</w:t>
      </w:r>
      <w:r w:rsidR="000D50D7" w:rsidRPr="000D50D7">
        <w:t xml:space="preserve"> </w:t>
      </w:r>
      <w:r w:rsidRPr="00AA50E9">
        <w:t>of</w:t>
      </w:r>
      <w:r w:rsidR="000D50D7" w:rsidRPr="000D50D7">
        <w:t xml:space="preserve"> </w:t>
      </w:r>
      <w:r w:rsidRPr="00AA50E9">
        <w:t>State</w:t>
      </w:r>
      <w:r w:rsidR="000D50D7" w:rsidRPr="000D50D7">
        <w:t xml:space="preserve"> </w:t>
      </w:r>
      <w:r w:rsidRPr="00AA50E9">
        <w:t>as</w:t>
      </w:r>
      <w:r w:rsidR="000D50D7" w:rsidRPr="000D50D7">
        <w:t xml:space="preserve"> </w:t>
      </w:r>
      <w:r w:rsidRPr="00AA50E9">
        <w:t>the</w:t>
      </w:r>
      <w:r w:rsidR="000D50D7" w:rsidRPr="000D50D7">
        <w:t xml:space="preserve"> </w:t>
      </w:r>
      <w:r w:rsidRPr="00AA50E9">
        <w:t>land</w:t>
      </w:r>
      <w:r w:rsidR="000D50D7" w:rsidRPr="000D50D7">
        <w:t xml:space="preserve"> </w:t>
      </w:r>
      <w:r w:rsidRPr="00AA50E9">
        <w:t>plans</w:t>
      </w:r>
      <w:r w:rsidR="000D50D7" w:rsidRPr="000D50D7">
        <w:t xml:space="preserve"> </w:t>
      </w:r>
      <w:r w:rsidRPr="00AA50E9">
        <w:t>for</w:t>
      </w:r>
      <w:r w:rsidR="000D50D7" w:rsidRPr="000D50D7">
        <w:t xml:space="preserve"> </w:t>
      </w:r>
      <w:r w:rsidRPr="00AA50E9">
        <w:t>the</w:t>
      </w:r>
      <w:r w:rsidR="000D50D7" w:rsidRPr="000D50D7">
        <w:t xml:space="preserve"> </w:t>
      </w:r>
      <w:r w:rsidRPr="00AA50E9">
        <w:t>purposes</w:t>
      </w:r>
      <w:r w:rsidR="000D50D7" w:rsidRPr="000D50D7">
        <w:t xml:space="preserve"> </w:t>
      </w:r>
      <w:r w:rsidRPr="00AA50E9">
        <w:t>of</w:t>
      </w:r>
      <w:r w:rsidR="000D50D7" w:rsidRPr="000D50D7">
        <w:t xml:space="preserve"> </w:t>
      </w:r>
      <w:r w:rsidRPr="00AA50E9">
        <w:t>this</w:t>
      </w:r>
      <w:r w:rsidR="000D50D7" w:rsidRPr="000D50D7">
        <w:t xml:space="preserve"> </w:t>
      </w:r>
      <w:r w:rsidRPr="00AA50E9">
        <w:t>Order</w:t>
      </w:r>
      <w:r>
        <w:t>;</w:t>
      </w:r>
    </w:p>
    <w:p w14:paraId="41787FA3" w14:textId="77777777" w:rsidR="00283174" w:rsidRDefault="00283174" w:rsidP="00283174">
      <w:pPr>
        <w:pStyle w:val="DefPara"/>
      </w:pPr>
      <w:r>
        <w:t>“limits</w:t>
      </w:r>
      <w:r w:rsidR="000D50D7" w:rsidRPr="000D50D7">
        <w:t xml:space="preserve"> </w:t>
      </w:r>
      <w:r>
        <w:t>of</w:t>
      </w:r>
      <w:r w:rsidR="000D50D7" w:rsidRPr="000D50D7">
        <w:t xml:space="preserve"> </w:t>
      </w:r>
      <w:r>
        <w:t>deviation”</w:t>
      </w:r>
      <w:r w:rsidR="000D50D7" w:rsidRPr="000D50D7">
        <w:t xml:space="preserve"> </w:t>
      </w:r>
      <w:r>
        <w:t>means</w:t>
      </w:r>
      <w:r w:rsidR="000D50D7" w:rsidRPr="000D50D7">
        <w:t xml:space="preserve"> </w:t>
      </w:r>
      <w:r>
        <w:t>the</w:t>
      </w:r>
      <w:r w:rsidR="000D50D7" w:rsidRPr="000D50D7">
        <w:t xml:space="preserve"> </w:t>
      </w:r>
      <w:r>
        <w:t>limits</w:t>
      </w:r>
      <w:r w:rsidR="000D50D7" w:rsidRPr="000D50D7">
        <w:t xml:space="preserve"> </w:t>
      </w:r>
      <w:r>
        <w:t>of</w:t>
      </w:r>
      <w:r w:rsidR="000D50D7" w:rsidRPr="000D50D7">
        <w:t xml:space="preserve"> </w:t>
      </w:r>
      <w:r>
        <w:t>deviation</w:t>
      </w:r>
      <w:r w:rsidR="000D50D7" w:rsidRPr="000D50D7">
        <w:t xml:space="preserve"> </w:t>
      </w:r>
      <w:r>
        <w:t>shown</w:t>
      </w:r>
      <w:r w:rsidR="000D50D7" w:rsidRPr="000D50D7">
        <w:t xml:space="preserve"> </w:t>
      </w:r>
      <w:r>
        <w:t>for</w:t>
      </w:r>
      <w:r w:rsidR="000D50D7" w:rsidRPr="000D50D7">
        <w:t xml:space="preserve"> </w:t>
      </w:r>
      <w:r>
        <w:t>each</w:t>
      </w:r>
      <w:r w:rsidR="000D50D7" w:rsidRPr="000D50D7">
        <w:t xml:space="preserve"> </w:t>
      </w:r>
      <w:r>
        <w:t>numbered</w:t>
      </w:r>
      <w:r w:rsidR="000D50D7" w:rsidRPr="000D50D7">
        <w:t xml:space="preserve"> </w:t>
      </w:r>
      <w:r>
        <w:t>work</w:t>
      </w:r>
      <w:r w:rsidR="000D50D7" w:rsidRPr="000D50D7">
        <w:t xml:space="preserve"> </w:t>
      </w:r>
      <w:r>
        <w:t>on</w:t>
      </w:r>
      <w:r w:rsidR="000D50D7" w:rsidRPr="000D50D7">
        <w:t xml:space="preserve"> </w:t>
      </w:r>
      <w:r>
        <w:t>the</w:t>
      </w:r>
      <w:r w:rsidR="000D50D7" w:rsidRPr="000D50D7">
        <w:t xml:space="preserve"> </w:t>
      </w:r>
      <w:r>
        <w:t>works</w:t>
      </w:r>
      <w:r w:rsidR="000D50D7" w:rsidRPr="000D50D7">
        <w:t xml:space="preserve"> </w:t>
      </w:r>
      <w:r>
        <w:t>plans;</w:t>
      </w:r>
    </w:p>
    <w:p w14:paraId="46C55A05" w14:textId="77777777" w:rsidR="00283174" w:rsidRDefault="00283174" w:rsidP="00283174">
      <w:pPr>
        <w:pStyle w:val="DefPara"/>
      </w:pPr>
      <w:r>
        <w:t>“maintain”</w:t>
      </w:r>
      <w:r w:rsidR="000D50D7" w:rsidRPr="000D50D7">
        <w:t xml:space="preserve"> </w:t>
      </w:r>
      <w:r>
        <w:t>includes</w:t>
      </w:r>
      <w:r w:rsidR="000D50D7" w:rsidRPr="000D50D7">
        <w:t xml:space="preserve"> </w:t>
      </w:r>
      <w:r>
        <w:t>inspect,</w:t>
      </w:r>
      <w:r w:rsidR="000D50D7" w:rsidRPr="000D50D7">
        <w:t xml:space="preserve"> </w:t>
      </w:r>
      <w:r w:rsidRPr="00AA50E9">
        <w:t>repair,</w:t>
      </w:r>
      <w:r w:rsidR="000D50D7" w:rsidRPr="000D50D7">
        <w:t xml:space="preserve"> </w:t>
      </w:r>
      <w:r w:rsidRPr="00AA50E9">
        <w:t>adjust,</w:t>
      </w:r>
      <w:r w:rsidR="000D50D7" w:rsidRPr="000D50D7">
        <w:t xml:space="preserve"> </w:t>
      </w:r>
      <w:r w:rsidRPr="00AA50E9">
        <w:t>alter,</w:t>
      </w:r>
      <w:r w:rsidR="000D50D7" w:rsidRPr="000D50D7">
        <w:t xml:space="preserve"> </w:t>
      </w:r>
      <w:r w:rsidRPr="00AA50E9">
        <w:t>remove,</w:t>
      </w:r>
      <w:r w:rsidR="000D50D7" w:rsidRPr="000D50D7">
        <w:t xml:space="preserve"> </w:t>
      </w:r>
      <w:r w:rsidRPr="00AA50E9">
        <w:t>refurbish,</w:t>
      </w:r>
      <w:r w:rsidR="000D50D7" w:rsidRPr="000D50D7">
        <w:t xml:space="preserve"> </w:t>
      </w:r>
      <w:r w:rsidRPr="00AA50E9">
        <w:t>reconstruct,</w:t>
      </w:r>
      <w:r w:rsidR="000D50D7" w:rsidRPr="000D50D7">
        <w:t xml:space="preserve"> </w:t>
      </w:r>
      <w:r w:rsidRPr="00AA50E9">
        <w:t>replace</w:t>
      </w:r>
      <w:r w:rsidR="000D50D7" w:rsidRPr="000D50D7">
        <w:t xml:space="preserve"> </w:t>
      </w:r>
      <w:r w:rsidRPr="00AA50E9">
        <w:t>and</w:t>
      </w:r>
      <w:r w:rsidR="000D50D7" w:rsidRPr="000D50D7">
        <w:t xml:space="preserve"> </w:t>
      </w:r>
      <w:r w:rsidRPr="00AA50E9">
        <w:t>improve</w:t>
      </w:r>
      <w:r w:rsidR="000D50D7" w:rsidRPr="000D50D7">
        <w:t xml:space="preserve"> </w:t>
      </w:r>
      <w:r w:rsidRPr="00AA50E9">
        <w:t>any</w:t>
      </w:r>
      <w:r w:rsidR="000D50D7" w:rsidRPr="000D50D7">
        <w:t xml:space="preserve"> </w:t>
      </w:r>
      <w:r w:rsidRPr="00AA50E9">
        <w:t>part</w:t>
      </w:r>
      <w:r w:rsidR="000D50D7" w:rsidRPr="000D50D7">
        <w:t xml:space="preserve"> </w:t>
      </w:r>
      <w:r w:rsidRPr="00AA50E9">
        <w:t>of,</w:t>
      </w:r>
      <w:r w:rsidR="000D50D7" w:rsidRPr="000D50D7">
        <w:t xml:space="preserve"> </w:t>
      </w:r>
      <w:r w:rsidRPr="00AA50E9">
        <w:t>but</w:t>
      </w:r>
      <w:r w:rsidR="000D50D7" w:rsidRPr="000D50D7">
        <w:t xml:space="preserve"> </w:t>
      </w:r>
      <w:r w:rsidRPr="00AA50E9">
        <w:t>not</w:t>
      </w:r>
      <w:r w:rsidR="000D50D7" w:rsidRPr="000D50D7">
        <w:t xml:space="preserve"> </w:t>
      </w:r>
      <w:r w:rsidRPr="00AA50E9">
        <w:t>remove,</w:t>
      </w:r>
      <w:r w:rsidR="000D50D7" w:rsidRPr="000D50D7">
        <w:t xml:space="preserve"> </w:t>
      </w:r>
      <w:r w:rsidRPr="00AA50E9">
        <w:t>reconstruct</w:t>
      </w:r>
      <w:r w:rsidR="000D50D7" w:rsidRPr="000D50D7">
        <w:t xml:space="preserve"> </w:t>
      </w:r>
      <w:r w:rsidRPr="00AA50E9">
        <w:t>or</w:t>
      </w:r>
      <w:r w:rsidR="000D50D7" w:rsidRPr="000D50D7">
        <w:t xml:space="preserve"> </w:t>
      </w:r>
      <w:r w:rsidRPr="00AA50E9">
        <w:t>replace</w:t>
      </w:r>
      <w:r w:rsidR="000D50D7" w:rsidRPr="000D50D7">
        <w:t xml:space="preserve"> </w:t>
      </w:r>
      <w:r w:rsidRPr="00AA50E9">
        <w:t>the</w:t>
      </w:r>
      <w:r w:rsidR="000D50D7" w:rsidRPr="000D50D7">
        <w:t xml:space="preserve"> </w:t>
      </w:r>
      <w:r w:rsidRPr="00AA50E9">
        <w:t>whole</w:t>
      </w:r>
      <w:r w:rsidR="000D50D7" w:rsidRPr="000D50D7">
        <w:t xml:space="preserve"> </w:t>
      </w:r>
      <w:r w:rsidRPr="00AA50E9">
        <w:t>of,</w:t>
      </w:r>
      <w:r w:rsidR="000D50D7" w:rsidRPr="000D50D7">
        <w:t xml:space="preserve"> </w:t>
      </w:r>
      <w:r w:rsidRPr="00AA50E9">
        <w:t>the</w:t>
      </w:r>
      <w:r w:rsidR="000D50D7" w:rsidRPr="000D50D7">
        <w:t xml:space="preserve"> </w:t>
      </w:r>
      <w:r w:rsidRPr="00AA50E9">
        <w:t>authorised</w:t>
      </w:r>
      <w:r w:rsidR="000D50D7" w:rsidRPr="000D50D7">
        <w:t xml:space="preserve"> </w:t>
      </w:r>
      <w:r w:rsidRPr="00AA50E9">
        <w:t>development</w:t>
      </w:r>
      <w:r w:rsidR="000D50D7" w:rsidRPr="000D50D7">
        <w:t xml:space="preserve"> </w:t>
      </w:r>
      <w:r w:rsidRPr="00AA50E9">
        <w:t>and</w:t>
      </w:r>
      <w:r w:rsidR="000D50D7" w:rsidRPr="000D50D7">
        <w:t xml:space="preserve"> </w:t>
      </w:r>
      <w:r w:rsidRPr="00AA50E9">
        <w:t>“maintenance”</w:t>
      </w:r>
      <w:r w:rsidR="000D50D7" w:rsidRPr="000D50D7">
        <w:t xml:space="preserve"> </w:t>
      </w:r>
      <w:r w:rsidRPr="00AA50E9">
        <w:t>and</w:t>
      </w:r>
      <w:r w:rsidR="000D50D7" w:rsidRPr="000D50D7">
        <w:t xml:space="preserve"> </w:t>
      </w:r>
      <w:r w:rsidRPr="00AA50E9">
        <w:t>“maintaining”</w:t>
      </w:r>
      <w:r w:rsidR="000D50D7" w:rsidRPr="000D50D7">
        <w:t xml:space="preserve"> </w:t>
      </w:r>
      <w:r w:rsidRPr="00AA50E9">
        <w:t>are</w:t>
      </w:r>
      <w:r w:rsidR="000D50D7" w:rsidRPr="000D50D7">
        <w:t xml:space="preserve"> </w:t>
      </w:r>
      <w:r w:rsidRPr="00AA50E9">
        <w:t>to</w:t>
      </w:r>
      <w:r w:rsidR="000D50D7" w:rsidRPr="000D50D7">
        <w:t xml:space="preserve"> </w:t>
      </w:r>
      <w:r w:rsidRPr="00AA50E9">
        <w:t>be</w:t>
      </w:r>
      <w:r w:rsidR="000D50D7" w:rsidRPr="000D50D7">
        <w:t xml:space="preserve"> </w:t>
      </w:r>
      <w:r w:rsidRPr="00AA50E9">
        <w:t>construed</w:t>
      </w:r>
      <w:r w:rsidR="000D50D7" w:rsidRPr="000D50D7">
        <w:t xml:space="preserve"> </w:t>
      </w:r>
      <w:r w:rsidRPr="00AA50E9">
        <w:t>accordingly</w:t>
      </w:r>
      <w:r>
        <w:t>;</w:t>
      </w:r>
    </w:p>
    <w:p w14:paraId="1C1B4870" w14:textId="77777777" w:rsidR="00283174" w:rsidRDefault="00283174" w:rsidP="00283174">
      <w:pPr>
        <w:pStyle w:val="DefPara"/>
      </w:pPr>
      <w:r w:rsidRPr="00AA50E9">
        <w:t>“NGET”</w:t>
      </w:r>
      <w:r w:rsidR="000D50D7" w:rsidRPr="000D50D7">
        <w:t xml:space="preserve"> </w:t>
      </w:r>
      <w:r w:rsidRPr="00AA50E9">
        <w:t>means</w:t>
      </w:r>
      <w:r w:rsidR="000D50D7" w:rsidRPr="000D50D7">
        <w:t xml:space="preserve"> </w:t>
      </w:r>
      <w:r w:rsidRPr="00AA50E9">
        <w:t>National</w:t>
      </w:r>
      <w:r w:rsidR="000D50D7" w:rsidRPr="000D50D7">
        <w:t xml:space="preserve"> </w:t>
      </w:r>
      <w:r w:rsidRPr="00AA50E9">
        <w:t>Grid</w:t>
      </w:r>
      <w:r w:rsidR="000D50D7" w:rsidRPr="000D50D7">
        <w:t xml:space="preserve"> </w:t>
      </w:r>
      <w:r w:rsidRPr="00AA50E9">
        <w:t>Electricity</w:t>
      </w:r>
      <w:r w:rsidR="000D50D7" w:rsidRPr="000D50D7">
        <w:t xml:space="preserve"> </w:t>
      </w:r>
      <w:r w:rsidRPr="00AA50E9">
        <w:t>Transmission</w:t>
      </w:r>
      <w:r w:rsidR="000D50D7" w:rsidRPr="000D50D7">
        <w:t xml:space="preserve"> </w:t>
      </w:r>
      <w:r w:rsidRPr="00AA50E9">
        <w:t>Plc</w:t>
      </w:r>
      <w:r w:rsidR="000D50D7" w:rsidRPr="000D50D7">
        <w:t xml:space="preserve"> </w:t>
      </w:r>
      <w:r w:rsidRPr="00AA50E9">
        <w:t>(</w:t>
      </w:r>
      <w:r>
        <w:t>c</w:t>
      </w:r>
      <w:r w:rsidRPr="00AA50E9">
        <w:t>ompany</w:t>
      </w:r>
      <w:r w:rsidR="000D50D7" w:rsidRPr="000D50D7">
        <w:t xml:space="preserve"> </w:t>
      </w:r>
      <w:r>
        <w:t>n</w:t>
      </w:r>
      <w:r w:rsidRPr="00AA50E9">
        <w:t>umber</w:t>
      </w:r>
      <w:r w:rsidR="000D50D7" w:rsidRPr="000D50D7">
        <w:t xml:space="preserve"> </w:t>
      </w:r>
      <w:r w:rsidRPr="00AA50E9">
        <w:t>2366977)</w:t>
      </w:r>
      <w:r w:rsidR="000D50D7" w:rsidRPr="000D50D7">
        <w:t xml:space="preserve"> </w:t>
      </w:r>
      <w:r w:rsidRPr="00AA50E9">
        <w:t>whose</w:t>
      </w:r>
      <w:r w:rsidR="000D50D7" w:rsidRPr="000D50D7">
        <w:t xml:space="preserve"> </w:t>
      </w:r>
      <w:r w:rsidRPr="00AA50E9">
        <w:t>registered</w:t>
      </w:r>
      <w:r w:rsidR="000D50D7" w:rsidRPr="000D50D7">
        <w:t xml:space="preserve"> </w:t>
      </w:r>
      <w:r w:rsidRPr="00AA50E9">
        <w:t>office</w:t>
      </w:r>
      <w:r w:rsidR="000D50D7" w:rsidRPr="000D50D7">
        <w:t xml:space="preserve"> </w:t>
      </w:r>
      <w:r w:rsidRPr="00AA50E9">
        <w:t>is</w:t>
      </w:r>
      <w:r w:rsidR="000D50D7" w:rsidRPr="000D50D7">
        <w:t xml:space="preserve"> </w:t>
      </w:r>
      <w:r w:rsidRPr="00AA50E9">
        <w:t>at</w:t>
      </w:r>
      <w:r w:rsidR="000D50D7" w:rsidRPr="000D50D7">
        <w:t xml:space="preserve"> </w:t>
      </w:r>
      <w:r w:rsidRPr="00AA50E9">
        <w:t>1</w:t>
      </w:r>
      <w:r w:rsidR="000D50D7" w:rsidRPr="000D50D7">
        <w:t xml:space="preserve"> </w:t>
      </w:r>
      <w:r w:rsidRPr="00AA50E9">
        <w:t>to</w:t>
      </w:r>
      <w:r w:rsidR="000D50D7" w:rsidRPr="000D50D7">
        <w:t xml:space="preserve"> </w:t>
      </w:r>
      <w:r w:rsidRPr="00AA50E9">
        <w:t>3</w:t>
      </w:r>
      <w:r w:rsidR="000D50D7" w:rsidRPr="000D50D7">
        <w:t xml:space="preserve"> </w:t>
      </w:r>
      <w:r w:rsidRPr="00AA50E9">
        <w:t>Strand,</w:t>
      </w:r>
      <w:r w:rsidR="000D50D7" w:rsidRPr="000D50D7">
        <w:t xml:space="preserve"> </w:t>
      </w:r>
      <w:r w:rsidRPr="00AA50E9">
        <w:t>London</w:t>
      </w:r>
      <w:r w:rsidR="000D50D7" w:rsidRPr="000D50D7">
        <w:t xml:space="preserve"> </w:t>
      </w:r>
      <w:r w:rsidRPr="00AA50E9">
        <w:t>WC2N</w:t>
      </w:r>
      <w:r w:rsidR="000D50D7" w:rsidRPr="000D50D7">
        <w:t xml:space="preserve"> </w:t>
      </w:r>
      <w:r w:rsidRPr="00AA50E9">
        <w:t>5EH</w:t>
      </w:r>
      <w:r>
        <w:t>;</w:t>
      </w:r>
    </w:p>
    <w:p w14:paraId="5DB6A343" w14:textId="77777777" w:rsidR="00283174" w:rsidRDefault="00283174" w:rsidP="00283174">
      <w:pPr>
        <w:pStyle w:val="DefPara"/>
      </w:pPr>
      <w:r w:rsidRPr="00AA50E9">
        <w:t>“Order</w:t>
      </w:r>
      <w:r w:rsidR="000D50D7" w:rsidRPr="000D50D7">
        <w:t xml:space="preserve"> </w:t>
      </w:r>
      <w:r w:rsidRPr="00AA50E9">
        <w:t>land”</w:t>
      </w:r>
      <w:r w:rsidR="000D50D7" w:rsidRPr="000D50D7">
        <w:t xml:space="preserve"> </w:t>
      </w:r>
      <w:r w:rsidRPr="00AA50E9">
        <w:t>means</w:t>
      </w:r>
      <w:r w:rsidR="000D50D7" w:rsidRPr="000D50D7">
        <w:t xml:space="preserve"> </w:t>
      </w:r>
      <w:r w:rsidRPr="00AA50E9">
        <w:t>the</w:t>
      </w:r>
      <w:r w:rsidR="000D50D7" w:rsidRPr="000D50D7">
        <w:t xml:space="preserve"> </w:t>
      </w:r>
      <w:r w:rsidRPr="00AA50E9">
        <w:t>land</w:t>
      </w:r>
      <w:r w:rsidR="000D50D7" w:rsidRPr="000D50D7">
        <w:t xml:space="preserve"> </w:t>
      </w:r>
      <w:r w:rsidRPr="00AA50E9">
        <w:t>shown</w:t>
      </w:r>
      <w:r w:rsidR="000D50D7" w:rsidRPr="000D50D7">
        <w:t xml:space="preserve"> </w:t>
      </w:r>
      <w:r w:rsidR="00D223AC">
        <w:t>coloured</w:t>
      </w:r>
      <w:r w:rsidR="000D50D7" w:rsidRPr="000D50D7">
        <w:t xml:space="preserve"> </w:t>
      </w:r>
      <w:r w:rsidR="00D223AC">
        <w:t>pink,</w:t>
      </w:r>
      <w:r w:rsidR="000D50D7" w:rsidRPr="000D50D7">
        <w:t xml:space="preserve"> </w:t>
      </w:r>
      <w:r w:rsidR="00D223AC">
        <w:t>green,</w:t>
      </w:r>
      <w:r w:rsidR="000D50D7" w:rsidRPr="000D50D7">
        <w:t xml:space="preserve"> </w:t>
      </w:r>
      <w:r w:rsidR="00D223AC">
        <w:t>blue</w:t>
      </w:r>
      <w:r w:rsidR="000D50D7" w:rsidRPr="000D50D7">
        <w:t xml:space="preserve"> </w:t>
      </w:r>
      <w:r w:rsidR="00D223AC">
        <w:t>and</w:t>
      </w:r>
      <w:r w:rsidR="000D50D7" w:rsidRPr="000D50D7">
        <w:t xml:space="preserve"> </w:t>
      </w:r>
      <w:r w:rsidR="00D223AC">
        <w:t>brown</w:t>
      </w:r>
      <w:r w:rsidR="000D50D7" w:rsidRPr="000D50D7">
        <w:t xml:space="preserve"> </w:t>
      </w:r>
      <w:r w:rsidRPr="00AA50E9">
        <w:t>on</w:t>
      </w:r>
      <w:r w:rsidR="000D50D7" w:rsidRPr="000D50D7">
        <w:t xml:space="preserve"> </w:t>
      </w:r>
      <w:r w:rsidRPr="00AA50E9">
        <w:t>the</w:t>
      </w:r>
      <w:r w:rsidR="000D50D7" w:rsidRPr="000D50D7">
        <w:t xml:space="preserve"> </w:t>
      </w:r>
      <w:r w:rsidRPr="00AA50E9">
        <w:t>land</w:t>
      </w:r>
      <w:r w:rsidR="000D50D7" w:rsidRPr="000D50D7">
        <w:t xml:space="preserve"> </w:t>
      </w:r>
      <w:r w:rsidRPr="00AA50E9">
        <w:t>plans</w:t>
      </w:r>
      <w:r w:rsidR="000D50D7" w:rsidRPr="000D50D7">
        <w:t xml:space="preserve"> </w:t>
      </w:r>
      <w:r w:rsidRPr="00AA50E9">
        <w:t>which</w:t>
      </w:r>
      <w:r w:rsidR="000D50D7" w:rsidRPr="000D50D7">
        <w:t xml:space="preserve"> </w:t>
      </w:r>
      <w:r w:rsidRPr="00AA50E9">
        <w:t>is</w:t>
      </w:r>
      <w:r w:rsidR="000D50D7" w:rsidRPr="000D50D7">
        <w:t xml:space="preserve"> </w:t>
      </w:r>
      <w:r w:rsidRPr="00AA50E9">
        <w:t>within</w:t>
      </w:r>
      <w:r w:rsidR="000D50D7" w:rsidRPr="000D50D7">
        <w:t xml:space="preserve"> </w:t>
      </w:r>
      <w:r w:rsidRPr="00AA50E9">
        <w:t>the</w:t>
      </w:r>
      <w:r w:rsidR="000D50D7" w:rsidRPr="000D50D7">
        <w:t xml:space="preserve"> </w:t>
      </w:r>
      <w:r w:rsidRPr="00AA50E9">
        <w:t>limits</w:t>
      </w:r>
      <w:r w:rsidR="000D50D7" w:rsidRPr="000D50D7">
        <w:t xml:space="preserve"> </w:t>
      </w:r>
      <w:r w:rsidRPr="00AA50E9">
        <w:t>of</w:t>
      </w:r>
      <w:r w:rsidR="000D50D7" w:rsidRPr="000D50D7">
        <w:t xml:space="preserve"> </w:t>
      </w:r>
      <w:r w:rsidRPr="00AA50E9">
        <w:t>land</w:t>
      </w:r>
      <w:r w:rsidR="000D50D7" w:rsidRPr="000D50D7">
        <w:t xml:space="preserve"> </w:t>
      </w:r>
      <w:r w:rsidRPr="00AA50E9">
        <w:t>to</w:t>
      </w:r>
      <w:r w:rsidR="000D50D7" w:rsidRPr="000D50D7">
        <w:t xml:space="preserve"> </w:t>
      </w:r>
      <w:r w:rsidRPr="00AA50E9">
        <w:t>be</w:t>
      </w:r>
      <w:r w:rsidR="000D50D7" w:rsidRPr="000D50D7">
        <w:t xml:space="preserve"> </w:t>
      </w:r>
      <w:r w:rsidRPr="00AA50E9">
        <w:t>acquired</w:t>
      </w:r>
      <w:r w:rsidR="000D50D7" w:rsidRPr="000D50D7">
        <w:t xml:space="preserve"> </w:t>
      </w:r>
      <w:r w:rsidRPr="00AA50E9">
        <w:t>or</w:t>
      </w:r>
      <w:r w:rsidR="000D50D7" w:rsidRPr="000D50D7">
        <w:t xml:space="preserve"> </w:t>
      </w:r>
      <w:r w:rsidRPr="00AA50E9">
        <w:t>used</w:t>
      </w:r>
      <w:r w:rsidR="000D50D7" w:rsidRPr="000D50D7">
        <w:t xml:space="preserve"> </w:t>
      </w:r>
      <w:r w:rsidRPr="00AA50E9">
        <w:t>and</w:t>
      </w:r>
      <w:r w:rsidR="000D50D7" w:rsidRPr="000D50D7">
        <w:t xml:space="preserve"> </w:t>
      </w:r>
      <w:r w:rsidRPr="00AA50E9">
        <w:t>described</w:t>
      </w:r>
      <w:r w:rsidR="000D50D7" w:rsidRPr="000D50D7">
        <w:t xml:space="preserve"> </w:t>
      </w:r>
      <w:r w:rsidRPr="00AA50E9">
        <w:t>in</w:t>
      </w:r>
      <w:r w:rsidR="000D50D7" w:rsidRPr="000D50D7">
        <w:t xml:space="preserve"> </w:t>
      </w:r>
      <w:r w:rsidRPr="00AA50E9">
        <w:t>the</w:t>
      </w:r>
      <w:r w:rsidR="000D50D7" w:rsidRPr="000D50D7">
        <w:t xml:space="preserve"> </w:t>
      </w:r>
      <w:r w:rsidRPr="00AA50E9">
        <w:t>book</w:t>
      </w:r>
      <w:r w:rsidR="000D50D7" w:rsidRPr="000D50D7">
        <w:t xml:space="preserve"> </w:t>
      </w:r>
      <w:r w:rsidRPr="00AA50E9">
        <w:t>of</w:t>
      </w:r>
      <w:r w:rsidR="000D50D7" w:rsidRPr="000D50D7">
        <w:t xml:space="preserve"> </w:t>
      </w:r>
      <w:r w:rsidRPr="00AA50E9">
        <w:t>reference</w:t>
      </w:r>
      <w:r>
        <w:t>;</w:t>
      </w:r>
    </w:p>
    <w:p w14:paraId="42A2327B" w14:textId="77777777" w:rsidR="00283174" w:rsidRDefault="00283174" w:rsidP="00283174">
      <w:pPr>
        <w:pStyle w:val="DefPara"/>
      </w:pPr>
      <w:r w:rsidRPr="00AA50E9">
        <w:t>“Order</w:t>
      </w:r>
      <w:r w:rsidR="000D50D7" w:rsidRPr="000D50D7">
        <w:t xml:space="preserve"> </w:t>
      </w:r>
      <w:r w:rsidRPr="00AA50E9">
        <w:t>limits”</w:t>
      </w:r>
      <w:r w:rsidR="000D50D7" w:rsidRPr="000D50D7">
        <w:t xml:space="preserve"> </w:t>
      </w:r>
      <w:r w:rsidRPr="00AA50E9">
        <w:t>means</w:t>
      </w:r>
      <w:r w:rsidR="000D50D7" w:rsidRPr="000D50D7">
        <w:t xml:space="preserve"> </w:t>
      </w:r>
      <w:r w:rsidRPr="00AA50E9">
        <w:t>the</w:t>
      </w:r>
      <w:r w:rsidR="000D50D7" w:rsidRPr="000D50D7">
        <w:t xml:space="preserve"> </w:t>
      </w:r>
      <w:r w:rsidRPr="00AA50E9">
        <w:t>limits</w:t>
      </w:r>
      <w:r w:rsidR="000D50D7" w:rsidRPr="000D50D7">
        <w:t xml:space="preserve"> </w:t>
      </w:r>
      <w:r w:rsidRPr="00AA50E9">
        <w:t>shown</w:t>
      </w:r>
      <w:r w:rsidR="000D50D7" w:rsidRPr="000D50D7">
        <w:t xml:space="preserve"> </w:t>
      </w:r>
      <w:r w:rsidRPr="00AA50E9">
        <w:t>on</w:t>
      </w:r>
      <w:r w:rsidR="000D50D7" w:rsidRPr="000D50D7">
        <w:t xml:space="preserve"> </w:t>
      </w:r>
      <w:r w:rsidRPr="00AA50E9">
        <w:t>the</w:t>
      </w:r>
      <w:r w:rsidR="000D50D7" w:rsidRPr="000D50D7">
        <w:t xml:space="preserve"> </w:t>
      </w:r>
      <w:r w:rsidRPr="00AA50E9">
        <w:t>land</w:t>
      </w:r>
      <w:r w:rsidR="000D50D7" w:rsidRPr="000D50D7">
        <w:t xml:space="preserve"> </w:t>
      </w:r>
      <w:r w:rsidRPr="00AA50E9">
        <w:t>plans</w:t>
      </w:r>
      <w:r w:rsidR="000D50D7" w:rsidRPr="000D50D7">
        <w:t xml:space="preserve"> </w:t>
      </w:r>
      <w:r w:rsidRPr="00AA50E9">
        <w:t>and</w:t>
      </w:r>
      <w:r w:rsidR="000D50D7" w:rsidRPr="000D50D7">
        <w:t xml:space="preserve"> </w:t>
      </w:r>
      <w:r w:rsidRPr="00AA50E9">
        <w:t>works</w:t>
      </w:r>
      <w:r w:rsidR="000D50D7" w:rsidRPr="000D50D7">
        <w:t xml:space="preserve"> </w:t>
      </w:r>
      <w:r w:rsidRPr="00AA50E9">
        <w:t>plan</w:t>
      </w:r>
      <w:r>
        <w:t>s</w:t>
      </w:r>
      <w:r w:rsidR="000D50D7" w:rsidRPr="000D50D7">
        <w:t xml:space="preserve"> </w:t>
      </w:r>
      <w:r w:rsidRPr="00AA50E9">
        <w:t>within</w:t>
      </w:r>
      <w:r w:rsidR="000D50D7" w:rsidRPr="000D50D7">
        <w:t xml:space="preserve"> </w:t>
      </w:r>
      <w:r w:rsidRPr="00AA50E9">
        <w:t>which</w:t>
      </w:r>
      <w:r w:rsidR="000D50D7" w:rsidRPr="000D50D7">
        <w:t xml:space="preserve"> </w:t>
      </w:r>
      <w:r w:rsidRPr="00AA50E9">
        <w:t>the</w:t>
      </w:r>
      <w:r w:rsidR="000D50D7" w:rsidRPr="000D50D7">
        <w:t xml:space="preserve"> </w:t>
      </w:r>
      <w:r w:rsidRPr="00AA50E9">
        <w:t>authorised</w:t>
      </w:r>
      <w:r w:rsidR="000D50D7" w:rsidRPr="000D50D7">
        <w:t xml:space="preserve"> </w:t>
      </w:r>
      <w:r w:rsidRPr="00AA50E9">
        <w:t>development</w:t>
      </w:r>
      <w:r w:rsidR="000D50D7" w:rsidRPr="000D50D7">
        <w:t xml:space="preserve"> </w:t>
      </w:r>
      <w:r w:rsidRPr="00AA50E9">
        <w:t>may</w:t>
      </w:r>
      <w:r w:rsidR="000D50D7" w:rsidRPr="000D50D7">
        <w:t xml:space="preserve"> </w:t>
      </w:r>
      <w:r w:rsidRPr="00AA50E9">
        <w:t>be</w:t>
      </w:r>
      <w:r w:rsidR="000D50D7" w:rsidRPr="000D50D7">
        <w:t xml:space="preserve"> </w:t>
      </w:r>
      <w:r w:rsidRPr="00AA50E9">
        <w:t>carried</w:t>
      </w:r>
      <w:r w:rsidR="000D50D7" w:rsidRPr="000D50D7">
        <w:t xml:space="preserve"> </w:t>
      </w:r>
      <w:r w:rsidRPr="00AA50E9">
        <w:t>out</w:t>
      </w:r>
      <w:r w:rsidR="000D50D7" w:rsidRPr="000D50D7">
        <w:t xml:space="preserve"> </w:t>
      </w:r>
      <w:r w:rsidRPr="00AA50E9">
        <w:t>and</w:t>
      </w:r>
      <w:r w:rsidR="000D50D7" w:rsidRPr="000D50D7">
        <w:t xml:space="preserve"> </w:t>
      </w:r>
      <w:r w:rsidRPr="00AA50E9">
        <w:t>land</w:t>
      </w:r>
      <w:r w:rsidR="000D50D7" w:rsidRPr="000D50D7">
        <w:t xml:space="preserve"> </w:t>
      </w:r>
      <w:r w:rsidRPr="00AA50E9">
        <w:t>acquired</w:t>
      </w:r>
      <w:r w:rsidR="000D50D7" w:rsidRPr="000D50D7">
        <w:t xml:space="preserve"> </w:t>
      </w:r>
      <w:r w:rsidRPr="00AA50E9">
        <w:t>or</w:t>
      </w:r>
      <w:r w:rsidR="000D50D7" w:rsidRPr="000D50D7">
        <w:t xml:space="preserve"> </w:t>
      </w:r>
      <w:r w:rsidRPr="00AA50E9">
        <w:t>used</w:t>
      </w:r>
      <w:r>
        <w:t>;</w:t>
      </w:r>
    </w:p>
    <w:p w14:paraId="63777D29" w14:textId="77777777" w:rsidR="00283174" w:rsidRDefault="00283174" w:rsidP="00283174">
      <w:pPr>
        <w:pStyle w:val="DefPara"/>
      </w:pPr>
      <w:r w:rsidRPr="00AA50E9">
        <w:t>“outline</w:t>
      </w:r>
      <w:r w:rsidR="000D50D7" w:rsidRPr="000D50D7">
        <w:t xml:space="preserve"> </w:t>
      </w:r>
      <w:r w:rsidRPr="00AA50E9">
        <w:t>battery</w:t>
      </w:r>
      <w:r w:rsidR="000D50D7" w:rsidRPr="000D50D7">
        <w:t xml:space="preserve"> </w:t>
      </w:r>
      <w:r w:rsidRPr="00AA50E9">
        <w:t>safety</w:t>
      </w:r>
      <w:r w:rsidR="000D50D7" w:rsidRPr="000D50D7">
        <w:t xml:space="preserve"> </w:t>
      </w:r>
      <w:r w:rsidRPr="00AA50E9">
        <w:t>management</w:t>
      </w:r>
      <w:r w:rsidR="000D50D7" w:rsidRPr="000D50D7">
        <w:t xml:space="preserve"> </w:t>
      </w:r>
      <w:r w:rsidRPr="00AA50E9">
        <w:t>plan”</w:t>
      </w:r>
      <w:r w:rsidR="000D50D7" w:rsidRPr="000D50D7">
        <w:t xml:space="preserve"> </w:t>
      </w:r>
      <w:r w:rsidRPr="00AA50E9">
        <w:t>means</w:t>
      </w:r>
      <w:r w:rsidR="000D50D7" w:rsidRPr="000D50D7">
        <w:t xml:space="preserve"> </w:t>
      </w:r>
      <w:r w:rsidRPr="00AA50E9">
        <w:t>the</w:t>
      </w:r>
      <w:r w:rsidR="000D50D7" w:rsidRPr="000D50D7">
        <w:t xml:space="preserve"> </w:t>
      </w:r>
      <w:r w:rsidRPr="00AA50E9">
        <w:t>plan</w:t>
      </w:r>
      <w:r w:rsidR="000D50D7" w:rsidRPr="000D50D7">
        <w:t xml:space="preserve"> </w:t>
      </w:r>
      <w:r w:rsidRPr="00AA50E9">
        <w:t>of</w:t>
      </w:r>
      <w:r w:rsidR="000D50D7" w:rsidRPr="000D50D7">
        <w:t xml:space="preserve"> </w:t>
      </w:r>
      <w:r w:rsidRPr="00AA50E9">
        <w:t>that</w:t>
      </w:r>
      <w:r w:rsidR="000D50D7" w:rsidRPr="000D50D7">
        <w:t xml:space="preserve"> </w:t>
      </w:r>
      <w:r w:rsidRPr="00AA50E9">
        <w:t>name</w:t>
      </w:r>
      <w:r w:rsidR="000D50D7" w:rsidRPr="000D50D7">
        <w:t xml:space="preserve"> </w:t>
      </w:r>
      <w:r w:rsidRPr="00AA50E9">
        <w:t>identified</w:t>
      </w:r>
      <w:r w:rsidR="000D50D7" w:rsidRPr="000D50D7">
        <w:t xml:space="preserve"> </w:t>
      </w:r>
      <w:r w:rsidRPr="00AA50E9">
        <w:t>in</w:t>
      </w:r>
      <w:r w:rsidR="000D50D7" w:rsidRPr="000D50D7">
        <w:t xml:space="preserve"> </w:t>
      </w:r>
      <w:r w:rsidRPr="00AA50E9">
        <w:t>the</w:t>
      </w:r>
      <w:r w:rsidR="000D50D7" w:rsidRPr="000D50D7">
        <w:t xml:space="preserve"> </w:t>
      </w:r>
      <w:r w:rsidRPr="00AA50E9">
        <w:t>table</w:t>
      </w:r>
      <w:r w:rsidR="000D50D7" w:rsidRPr="000D50D7">
        <w:t xml:space="preserve"> </w:t>
      </w:r>
      <w:r w:rsidRPr="00AA50E9">
        <w:t>at</w:t>
      </w:r>
      <w:r w:rsidR="000D50D7" w:rsidRPr="000D50D7">
        <w:t xml:space="preserve"> </w:t>
      </w:r>
      <w:r w:rsidRPr="00AA50E9">
        <w:t>Schedule</w:t>
      </w:r>
      <w:r w:rsidR="000D50D7" w:rsidRPr="000D50D7">
        <w:t xml:space="preserve"> </w:t>
      </w:r>
      <w:r w:rsidRPr="00AA50E9">
        <w:t>1</w:t>
      </w:r>
      <w:r>
        <w:t>3</w:t>
      </w:r>
      <w:r w:rsidR="000D50D7" w:rsidRPr="000D50D7">
        <w:t xml:space="preserve"> </w:t>
      </w:r>
      <w:r w:rsidRPr="00AA50E9">
        <w:t>(documents</w:t>
      </w:r>
      <w:r w:rsidR="000D50D7" w:rsidRPr="000D50D7">
        <w:t xml:space="preserve"> </w:t>
      </w:r>
      <w:r w:rsidRPr="00AA50E9">
        <w:t>and</w:t>
      </w:r>
      <w:r w:rsidR="000D50D7" w:rsidRPr="000D50D7">
        <w:t xml:space="preserve"> </w:t>
      </w:r>
      <w:r w:rsidRPr="00AA50E9">
        <w:t>plans</w:t>
      </w:r>
      <w:r w:rsidR="000D50D7" w:rsidRPr="000D50D7">
        <w:t xml:space="preserve"> </w:t>
      </w:r>
      <w:r w:rsidRPr="00AA50E9">
        <w:t>to</w:t>
      </w:r>
      <w:r w:rsidR="000D50D7" w:rsidRPr="000D50D7">
        <w:t xml:space="preserve"> </w:t>
      </w:r>
      <w:r w:rsidRPr="00AA50E9">
        <w:t>be</w:t>
      </w:r>
      <w:r w:rsidR="000D50D7" w:rsidRPr="000D50D7">
        <w:t xml:space="preserve"> </w:t>
      </w:r>
      <w:r w:rsidRPr="00AA50E9">
        <w:t>certified)</w:t>
      </w:r>
      <w:r w:rsidR="000D50D7" w:rsidRPr="000D50D7">
        <w:t xml:space="preserve"> </w:t>
      </w:r>
      <w:r w:rsidRPr="00AA50E9">
        <w:t>and</w:t>
      </w:r>
      <w:r w:rsidR="000D50D7" w:rsidRPr="000D50D7">
        <w:t xml:space="preserve"> </w:t>
      </w:r>
      <w:r w:rsidRPr="00AA50E9">
        <w:t>which</w:t>
      </w:r>
      <w:r w:rsidR="000D50D7" w:rsidRPr="000D50D7">
        <w:t xml:space="preserve"> </w:t>
      </w:r>
      <w:r w:rsidRPr="00AA50E9">
        <w:t>is</w:t>
      </w:r>
      <w:r w:rsidR="000D50D7" w:rsidRPr="000D50D7">
        <w:t xml:space="preserve"> </w:t>
      </w:r>
      <w:r w:rsidRPr="00AA50E9">
        <w:t>certified</w:t>
      </w:r>
      <w:r w:rsidR="000D50D7" w:rsidRPr="000D50D7">
        <w:t xml:space="preserve"> </w:t>
      </w:r>
      <w:r w:rsidRPr="00AA50E9">
        <w:t>by</w:t>
      </w:r>
      <w:r w:rsidR="000D50D7" w:rsidRPr="000D50D7">
        <w:t xml:space="preserve"> </w:t>
      </w:r>
      <w:r w:rsidRPr="00AA50E9">
        <w:t>the</w:t>
      </w:r>
      <w:r w:rsidR="000D50D7" w:rsidRPr="000D50D7">
        <w:t xml:space="preserve"> </w:t>
      </w:r>
      <w:r w:rsidRPr="00AA50E9">
        <w:t>Secretary</w:t>
      </w:r>
      <w:r w:rsidR="000D50D7" w:rsidRPr="000D50D7">
        <w:t xml:space="preserve"> </w:t>
      </w:r>
      <w:r w:rsidRPr="00AA50E9">
        <w:t>of</w:t>
      </w:r>
      <w:r w:rsidR="000D50D7" w:rsidRPr="000D50D7">
        <w:t xml:space="preserve"> </w:t>
      </w:r>
      <w:r w:rsidRPr="00AA50E9">
        <w:t>State</w:t>
      </w:r>
      <w:r w:rsidR="000D50D7" w:rsidRPr="000D50D7">
        <w:t xml:space="preserve"> </w:t>
      </w:r>
      <w:r w:rsidRPr="00AA50E9">
        <w:t>as</w:t>
      </w:r>
      <w:r w:rsidR="000D50D7" w:rsidRPr="000D50D7">
        <w:t xml:space="preserve"> </w:t>
      </w:r>
      <w:r w:rsidRPr="00AA50E9">
        <w:t>the</w:t>
      </w:r>
      <w:r w:rsidR="000D50D7" w:rsidRPr="000D50D7">
        <w:t xml:space="preserve"> </w:t>
      </w:r>
      <w:r w:rsidRPr="00AA50E9">
        <w:t>outline</w:t>
      </w:r>
      <w:r w:rsidR="000D50D7" w:rsidRPr="000D50D7">
        <w:t xml:space="preserve"> </w:t>
      </w:r>
      <w:r w:rsidRPr="00AA50E9">
        <w:t>battery</w:t>
      </w:r>
      <w:r w:rsidR="000D50D7" w:rsidRPr="000D50D7">
        <w:t xml:space="preserve"> </w:t>
      </w:r>
      <w:r w:rsidRPr="00AA50E9">
        <w:t>safety</w:t>
      </w:r>
      <w:r w:rsidR="000D50D7" w:rsidRPr="000D50D7">
        <w:t xml:space="preserve"> </w:t>
      </w:r>
      <w:r w:rsidRPr="00AA50E9">
        <w:t>management</w:t>
      </w:r>
      <w:r w:rsidR="000D50D7" w:rsidRPr="000D50D7">
        <w:t xml:space="preserve"> </w:t>
      </w:r>
      <w:r w:rsidRPr="00AA50E9">
        <w:t>plan</w:t>
      </w:r>
      <w:r w:rsidR="000D50D7" w:rsidRPr="000D50D7">
        <w:t xml:space="preserve"> </w:t>
      </w:r>
      <w:r w:rsidRPr="00AA50E9">
        <w:t>for</w:t>
      </w:r>
      <w:r w:rsidR="000D50D7" w:rsidRPr="000D50D7">
        <w:t xml:space="preserve"> </w:t>
      </w:r>
      <w:r w:rsidRPr="00AA50E9">
        <w:t>the</w:t>
      </w:r>
      <w:r w:rsidR="000D50D7" w:rsidRPr="000D50D7">
        <w:t xml:space="preserve"> </w:t>
      </w:r>
      <w:r w:rsidRPr="00AA50E9">
        <w:t>purposes</w:t>
      </w:r>
      <w:r w:rsidR="000D50D7" w:rsidRPr="000D50D7">
        <w:t xml:space="preserve"> </w:t>
      </w:r>
      <w:r w:rsidRPr="00AA50E9">
        <w:t>of</w:t>
      </w:r>
      <w:r w:rsidR="000D50D7" w:rsidRPr="000D50D7">
        <w:t xml:space="preserve"> </w:t>
      </w:r>
      <w:r w:rsidRPr="00AA50E9">
        <w:t>this</w:t>
      </w:r>
      <w:r w:rsidR="000D50D7" w:rsidRPr="000D50D7">
        <w:t xml:space="preserve"> </w:t>
      </w:r>
      <w:r w:rsidRPr="00AA50E9">
        <w:t>Order</w:t>
      </w:r>
      <w:r>
        <w:t>;</w:t>
      </w:r>
    </w:p>
    <w:p w14:paraId="7A097DFC" w14:textId="77777777" w:rsidR="00283174" w:rsidRDefault="00283174" w:rsidP="00283174">
      <w:pPr>
        <w:pStyle w:val="DefPara"/>
      </w:pPr>
      <w:r w:rsidRPr="00AA50E9">
        <w:t>“outline</w:t>
      </w:r>
      <w:r w:rsidR="000D50D7" w:rsidRPr="000D50D7">
        <w:t xml:space="preserve"> </w:t>
      </w:r>
      <w:r w:rsidRPr="00AA50E9">
        <w:t>construction</w:t>
      </w:r>
      <w:r w:rsidR="000D50D7" w:rsidRPr="000D50D7">
        <w:t xml:space="preserve"> </w:t>
      </w:r>
      <w:r w:rsidRPr="00AA50E9">
        <w:t>environmental</w:t>
      </w:r>
      <w:r w:rsidR="000D50D7" w:rsidRPr="000D50D7">
        <w:t xml:space="preserve"> </w:t>
      </w:r>
      <w:r w:rsidRPr="00AA50E9">
        <w:t>management</w:t>
      </w:r>
      <w:r w:rsidR="000D50D7" w:rsidRPr="000D50D7">
        <w:t xml:space="preserve"> </w:t>
      </w:r>
      <w:r w:rsidRPr="00AA50E9">
        <w:t>plan”</w:t>
      </w:r>
      <w:r w:rsidR="000D50D7" w:rsidRPr="000D50D7">
        <w:t xml:space="preserve"> </w:t>
      </w:r>
      <w:r w:rsidRPr="00AA50E9">
        <w:t>means</w:t>
      </w:r>
      <w:r w:rsidR="000D50D7" w:rsidRPr="000D50D7">
        <w:t xml:space="preserve"> </w:t>
      </w:r>
      <w:r w:rsidRPr="00AA50E9">
        <w:t>the</w:t>
      </w:r>
      <w:r w:rsidR="000D50D7" w:rsidRPr="000D50D7">
        <w:t xml:space="preserve"> </w:t>
      </w:r>
      <w:r w:rsidRPr="00AA50E9">
        <w:t>document</w:t>
      </w:r>
      <w:r w:rsidR="000D50D7" w:rsidRPr="000D50D7">
        <w:t xml:space="preserve"> </w:t>
      </w:r>
      <w:r w:rsidRPr="00AA50E9">
        <w:t>of</w:t>
      </w:r>
      <w:r w:rsidR="000D50D7" w:rsidRPr="000D50D7">
        <w:t xml:space="preserve"> </w:t>
      </w:r>
      <w:r w:rsidRPr="00AA50E9">
        <w:t>that</w:t>
      </w:r>
      <w:r w:rsidR="000D50D7" w:rsidRPr="000D50D7">
        <w:t xml:space="preserve"> </w:t>
      </w:r>
      <w:r w:rsidRPr="00AA50E9">
        <w:t>name</w:t>
      </w:r>
      <w:r w:rsidR="000D50D7" w:rsidRPr="000D50D7">
        <w:t xml:space="preserve"> </w:t>
      </w:r>
      <w:r w:rsidRPr="00AA50E9">
        <w:t>identified</w:t>
      </w:r>
      <w:r w:rsidR="000D50D7" w:rsidRPr="000D50D7">
        <w:t xml:space="preserve"> </w:t>
      </w:r>
      <w:r w:rsidRPr="00AA50E9">
        <w:t>in</w:t>
      </w:r>
      <w:r w:rsidR="000D50D7" w:rsidRPr="000D50D7">
        <w:t xml:space="preserve"> </w:t>
      </w:r>
      <w:r w:rsidRPr="00AA50E9">
        <w:t>the</w:t>
      </w:r>
      <w:r w:rsidR="000D50D7" w:rsidRPr="000D50D7">
        <w:t xml:space="preserve"> </w:t>
      </w:r>
      <w:r w:rsidRPr="00AA50E9">
        <w:t>table</w:t>
      </w:r>
      <w:r w:rsidR="000D50D7" w:rsidRPr="000D50D7">
        <w:t xml:space="preserve"> </w:t>
      </w:r>
      <w:r>
        <w:t>at</w:t>
      </w:r>
      <w:r w:rsidR="000D50D7" w:rsidRPr="000D50D7">
        <w:t xml:space="preserve"> </w:t>
      </w:r>
      <w:r w:rsidRPr="00AA50E9">
        <w:t>Schedule</w:t>
      </w:r>
      <w:r w:rsidR="000D50D7" w:rsidRPr="000D50D7">
        <w:t xml:space="preserve"> </w:t>
      </w:r>
      <w:r w:rsidRPr="00AA50E9">
        <w:t>1</w:t>
      </w:r>
      <w:r>
        <w:t>3</w:t>
      </w:r>
      <w:r w:rsidR="000D50D7" w:rsidRPr="000D50D7">
        <w:t xml:space="preserve"> </w:t>
      </w:r>
      <w:r w:rsidRPr="00AA50E9">
        <w:t>(documents</w:t>
      </w:r>
      <w:r w:rsidR="000D50D7" w:rsidRPr="000D50D7">
        <w:t xml:space="preserve"> </w:t>
      </w:r>
      <w:r w:rsidRPr="00AA50E9">
        <w:t>and</w:t>
      </w:r>
      <w:r w:rsidR="000D50D7" w:rsidRPr="000D50D7">
        <w:t xml:space="preserve"> </w:t>
      </w:r>
      <w:r w:rsidRPr="00AA50E9">
        <w:t>plans</w:t>
      </w:r>
      <w:r w:rsidR="000D50D7" w:rsidRPr="000D50D7">
        <w:t xml:space="preserve"> </w:t>
      </w:r>
      <w:r w:rsidRPr="00AA50E9">
        <w:t>to</w:t>
      </w:r>
      <w:r w:rsidR="000D50D7" w:rsidRPr="000D50D7">
        <w:t xml:space="preserve"> </w:t>
      </w:r>
      <w:r w:rsidRPr="00AA50E9">
        <w:t>be</w:t>
      </w:r>
      <w:r w:rsidR="000D50D7" w:rsidRPr="000D50D7">
        <w:t xml:space="preserve"> </w:t>
      </w:r>
      <w:r w:rsidRPr="00AA50E9">
        <w:t>certified)</w:t>
      </w:r>
      <w:r w:rsidR="000D50D7" w:rsidRPr="000D50D7">
        <w:t xml:space="preserve"> </w:t>
      </w:r>
      <w:r w:rsidRPr="00AA50E9">
        <w:t>and</w:t>
      </w:r>
      <w:r w:rsidR="000D50D7" w:rsidRPr="000D50D7">
        <w:t xml:space="preserve"> </w:t>
      </w:r>
      <w:r w:rsidRPr="00AA50E9">
        <w:t>which</w:t>
      </w:r>
      <w:r w:rsidR="000D50D7" w:rsidRPr="000D50D7">
        <w:t xml:space="preserve"> </w:t>
      </w:r>
      <w:r w:rsidRPr="00AA50E9">
        <w:t>is</w:t>
      </w:r>
      <w:r w:rsidR="000D50D7" w:rsidRPr="000D50D7">
        <w:t xml:space="preserve"> </w:t>
      </w:r>
      <w:r w:rsidRPr="00AA50E9">
        <w:t>certified</w:t>
      </w:r>
      <w:r w:rsidR="000D50D7" w:rsidRPr="000D50D7">
        <w:t xml:space="preserve"> </w:t>
      </w:r>
      <w:r w:rsidRPr="00AA50E9">
        <w:t>by</w:t>
      </w:r>
      <w:r w:rsidR="000D50D7" w:rsidRPr="000D50D7">
        <w:t xml:space="preserve"> </w:t>
      </w:r>
      <w:r w:rsidRPr="00AA50E9">
        <w:t>the</w:t>
      </w:r>
      <w:r w:rsidR="000D50D7" w:rsidRPr="000D50D7">
        <w:t xml:space="preserve"> </w:t>
      </w:r>
      <w:r w:rsidRPr="00AA50E9">
        <w:t>Secretary</w:t>
      </w:r>
      <w:r w:rsidR="000D50D7" w:rsidRPr="000D50D7">
        <w:t xml:space="preserve"> </w:t>
      </w:r>
      <w:r w:rsidRPr="00AA50E9">
        <w:t>of</w:t>
      </w:r>
      <w:r w:rsidR="000D50D7" w:rsidRPr="000D50D7">
        <w:t xml:space="preserve"> </w:t>
      </w:r>
      <w:r w:rsidRPr="00AA50E9">
        <w:t>State</w:t>
      </w:r>
      <w:r w:rsidR="000D50D7" w:rsidRPr="000D50D7">
        <w:t xml:space="preserve"> </w:t>
      </w:r>
      <w:r w:rsidRPr="00AA50E9">
        <w:t>as</w:t>
      </w:r>
      <w:r w:rsidR="000D50D7" w:rsidRPr="000D50D7">
        <w:t xml:space="preserve"> </w:t>
      </w:r>
      <w:r w:rsidRPr="00AA50E9">
        <w:t>the</w:t>
      </w:r>
      <w:r w:rsidR="000D50D7" w:rsidRPr="000D50D7">
        <w:t xml:space="preserve"> </w:t>
      </w:r>
      <w:r w:rsidRPr="00AA50E9">
        <w:t>outline</w:t>
      </w:r>
      <w:r w:rsidR="000D50D7" w:rsidRPr="000D50D7">
        <w:t xml:space="preserve"> </w:t>
      </w:r>
      <w:r w:rsidRPr="00AA50E9">
        <w:t>construction</w:t>
      </w:r>
      <w:r w:rsidR="000D50D7" w:rsidRPr="000D50D7">
        <w:t xml:space="preserve"> </w:t>
      </w:r>
      <w:r w:rsidRPr="00AA50E9">
        <w:t>environmental</w:t>
      </w:r>
      <w:r w:rsidR="000D50D7" w:rsidRPr="000D50D7">
        <w:t xml:space="preserve"> </w:t>
      </w:r>
      <w:r w:rsidRPr="00AA50E9">
        <w:t>management</w:t>
      </w:r>
      <w:r w:rsidR="000D50D7" w:rsidRPr="000D50D7">
        <w:t xml:space="preserve"> </w:t>
      </w:r>
      <w:r w:rsidRPr="00AA50E9">
        <w:t>plan</w:t>
      </w:r>
      <w:r w:rsidR="000D50D7" w:rsidRPr="000D50D7">
        <w:t xml:space="preserve"> </w:t>
      </w:r>
      <w:r w:rsidRPr="00AA50E9">
        <w:t>for</w:t>
      </w:r>
      <w:r w:rsidR="000D50D7" w:rsidRPr="000D50D7">
        <w:t xml:space="preserve"> </w:t>
      </w:r>
      <w:r w:rsidRPr="00AA50E9">
        <w:t>the</w:t>
      </w:r>
      <w:r w:rsidR="000D50D7" w:rsidRPr="000D50D7">
        <w:t xml:space="preserve"> </w:t>
      </w:r>
      <w:r w:rsidRPr="00AA50E9">
        <w:t>purposes</w:t>
      </w:r>
      <w:r w:rsidR="000D50D7" w:rsidRPr="000D50D7">
        <w:t xml:space="preserve"> </w:t>
      </w:r>
      <w:r w:rsidRPr="00AA50E9">
        <w:t>of</w:t>
      </w:r>
      <w:r w:rsidR="000D50D7" w:rsidRPr="000D50D7">
        <w:t xml:space="preserve"> </w:t>
      </w:r>
      <w:r w:rsidRPr="00AA50E9">
        <w:t>this</w:t>
      </w:r>
      <w:r w:rsidR="000D50D7" w:rsidRPr="000D50D7">
        <w:t xml:space="preserve"> </w:t>
      </w:r>
      <w:r w:rsidRPr="00AA50E9">
        <w:t>Order</w:t>
      </w:r>
      <w:r>
        <w:t>;</w:t>
      </w:r>
    </w:p>
    <w:p w14:paraId="5933228F" w14:textId="77777777" w:rsidR="00283174" w:rsidRDefault="00283174" w:rsidP="00283174">
      <w:pPr>
        <w:pStyle w:val="DefPara"/>
      </w:pPr>
      <w:r>
        <w:t>“</w:t>
      </w:r>
      <w:r w:rsidRPr="00AA50E9">
        <w:t>outline</w:t>
      </w:r>
      <w:r w:rsidR="000D50D7" w:rsidRPr="000D50D7">
        <w:t xml:space="preserve"> </w:t>
      </w:r>
      <w:r w:rsidRPr="00AA50E9">
        <w:t>design</w:t>
      </w:r>
      <w:r w:rsidR="000D50D7" w:rsidRPr="000D50D7">
        <w:t xml:space="preserve"> </w:t>
      </w:r>
      <w:r w:rsidRPr="00AA50E9">
        <w:t>principles”</w:t>
      </w:r>
      <w:r w:rsidR="000D50D7" w:rsidRPr="000D50D7">
        <w:t xml:space="preserve"> </w:t>
      </w:r>
      <w:r w:rsidRPr="00AA50E9">
        <w:t>means</w:t>
      </w:r>
      <w:r w:rsidR="000D50D7" w:rsidRPr="000D50D7">
        <w:t xml:space="preserve"> </w:t>
      </w:r>
      <w:r w:rsidRPr="00AA50E9">
        <w:t>the</w:t>
      </w:r>
      <w:r w:rsidR="000D50D7" w:rsidRPr="000D50D7">
        <w:t xml:space="preserve"> </w:t>
      </w:r>
      <w:r w:rsidRPr="00AA50E9">
        <w:t>document</w:t>
      </w:r>
      <w:r w:rsidR="000D50D7" w:rsidRPr="000D50D7">
        <w:t xml:space="preserve"> </w:t>
      </w:r>
      <w:r w:rsidRPr="00AA50E9">
        <w:t>of</w:t>
      </w:r>
      <w:r w:rsidR="000D50D7" w:rsidRPr="000D50D7">
        <w:t xml:space="preserve"> </w:t>
      </w:r>
      <w:r w:rsidRPr="00AA50E9">
        <w:t>that</w:t>
      </w:r>
      <w:r w:rsidR="000D50D7" w:rsidRPr="000D50D7">
        <w:t xml:space="preserve"> </w:t>
      </w:r>
      <w:r w:rsidRPr="00AA50E9">
        <w:t>name</w:t>
      </w:r>
      <w:r w:rsidR="000D50D7" w:rsidRPr="000D50D7">
        <w:t xml:space="preserve"> </w:t>
      </w:r>
      <w:r w:rsidRPr="00AA50E9">
        <w:t>identified</w:t>
      </w:r>
      <w:r w:rsidR="000D50D7" w:rsidRPr="000D50D7">
        <w:t xml:space="preserve"> </w:t>
      </w:r>
      <w:r w:rsidRPr="00AA50E9">
        <w:t>in</w:t>
      </w:r>
      <w:r w:rsidR="000D50D7" w:rsidRPr="000D50D7">
        <w:t xml:space="preserve"> </w:t>
      </w:r>
      <w:r w:rsidRPr="00AA50E9">
        <w:t>the</w:t>
      </w:r>
      <w:r w:rsidR="000D50D7" w:rsidRPr="000D50D7">
        <w:t xml:space="preserve"> </w:t>
      </w:r>
      <w:r w:rsidRPr="00AA50E9">
        <w:t>table</w:t>
      </w:r>
      <w:r w:rsidR="000D50D7" w:rsidRPr="000D50D7">
        <w:t xml:space="preserve"> </w:t>
      </w:r>
      <w:r w:rsidRPr="00AA50E9">
        <w:t>at</w:t>
      </w:r>
      <w:r w:rsidR="000D50D7" w:rsidRPr="000D50D7">
        <w:t xml:space="preserve"> </w:t>
      </w:r>
      <w:r w:rsidRPr="00AA50E9">
        <w:t>Schedule</w:t>
      </w:r>
      <w:r w:rsidR="000D50D7" w:rsidRPr="000D50D7">
        <w:t xml:space="preserve"> </w:t>
      </w:r>
      <w:r w:rsidRPr="00AA50E9">
        <w:t>1</w:t>
      </w:r>
      <w:r>
        <w:t>3</w:t>
      </w:r>
      <w:r w:rsidR="000D50D7" w:rsidRPr="000D50D7">
        <w:t xml:space="preserve"> </w:t>
      </w:r>
      <w:r w:rsidRPr="00AA50E9">
        <w:t>(documents</w:t>
      </w:r>
      <w:r w:rsidR="000D50D7" w:rsidRPr="000D50D7">
        <w:t xml:space="preserve"> </w:t>
      </w:r>
      <w:r w:rsidRPr="00AA50E9">
        <w:t>and</w:t>
      </w:r>
      <w:r w:rsidR="000D50D7" w:rsidRPr="000D50D7">
        <w:t xml:space="preserve"> </w:t>
      </w:r>
      <w:r w:rsidRPr="00AA50E9">
        <w:t>plans</w:t>
      </w:r>
      <w:r w:rsidR="000D50D7" w:rsidRPr="000D50D7">
        <w:t xml:space="preserve"> </w:t>
      </w:r>
      <w:r w:rsidRPr="00AA50E9">
        <w:t>to</w:t>
      </w:r>
      <w:r w:rsidR="000D50D7" w:rsidRPr="000D50D7">
        <w:t xml:space="preserve"> </w:t>
      </w:r>
      <w:r w:rsidRPr="00AA50E9">
        <w:t>be</w:t>
      </w:r>
      <w:r w:rsidR="000D50D7" w:rsidRPr="000D50D7">
        <w:t xml:space="preserve"> </w:t>
      </w:r>
      <w:r w:rsidRPr="00AA50E9">
        <w:t>certified)</w:t>
      </w:r>
      <w:r w:rsidR="000D50D7" w:rsidRPr="000D50D7">
        <w:t xml:space="preserve"> </w:t>
      </w:r>
      <w:r w:rsidRPr="00AA50E9">
        <w:t>and</w:t>
      </w:r>
      <w:r w:rsidR="000D50D7" w:rsidRPr="000D50D7">
        <w:t xml:space="preserve"> </w:t>
      </w:r>
      <w:r w:rsidRPr="00AA50E9">
        <w:t>which</w:t>
      </w:r>
      <w:r w:rsidR="000D50D7" w:rsidRPr="000D50D7">
        <w:t xml:space="preserve"> </w:t>
      </w:r>
      <w:r w:rsidRPr="00AA50E9">
        <w:t>is</w:t>
      </w:r>
      <w:r w:rsidR="000D50D7" w:rsidRPr="000D50D7">
        <w:t xml:space="preserve"> </w:t>
      </w:r>
      <w:r w:rsidRPr="00AA50E9">
        <w:t>certified</w:t>
      </w:r>
      <w:r w:rsidR="000D50D7" w:rsidRPr="000D50D7">
        <w:t xml:space="preserve"> </w:t>
      </w:r>
      <w:r w:rsidRPr="00AA50E9">
        <w:t>by</w:t>
      </w:r>
      <w:r w:rsidR="000D50D7" w:rsidRPr="000D50D7">
        <w:t xml:space="preserve"> </w:t>
      </w:r>
      <w:r w:rsidRPr="00AA50E9">
        <w:t>the</w:t>
      </w:r>
      <w:r w:rsidR="000D50D7" w:rsidRPr="000D50D7">
        <w:t xml:space="preserve"> </w:t>
      </w:r>
      <w:r w:rsidRPr="00AA50E9">
        <w:t>Secretary</w:t>
      </w:r>
      <w:r w:rsidR="000D50D7" w:rsidRPr="000D50D7">
        <w:t xml:space="preserve"> </w:t>
      </w:r>
      <w:r w:rsidRPr="00AA50E9">
        <w:t>of</w:t>
      </w:r>
      <w:r w:rsidR="000D50D7" w:rsidRPr="000D50D7">
        <w:t xml:space="preserve"> </w:t>
      </w:r>
      <w:r w:rsidRPr="00AA50E9">
        <w:t>State</w:t>
      </w:r>
      <w:r w:rsidR="000D50D7" w:rsidRPr="000D50D7">
        <w:t xml:space="preserve"> </w:t>
      </w:r>
      <w:r w:rsidRPr="00AA50E9">
        <w:t>as</w:t>
      </w:r>
      <w:r w:rsidR="000D50D7" w:rsidRPr="000D50D7">
        <w:t xml:space="preserve"> </w:t>
      </w:r>
      <w:r w:rsidRPr="00AA50E9">
        <w:t>the</w:t>
      </w:r>
      <w:r w:rsidR="000D50D7" w:rsidRPr="000D50D7">
        <w:t xml:space="preserve"> </w:t>
      </w:r>
      <w:r w:rsidRPr="00AA50E9">
        <w:t>outline</w:t>
      </w:r>
      <w:r w:rsidR="000D50D7" w:rsidRPr="000D50D7">
        <w:t xml:space="preserve"> </w:t>
      </w:r>
      <w:r w:rsidRPr="00AA50E9">
        <w:t>design</w:t>
      </w:r>
      <w:r w:rsidR="000D50D7" w:rsidRPr="000D50D7">
        <w:t xml:space="preserve"> </w:t>
      </w:r>
      <w:r w:rsidRPr="00AA50E9">
        <w:t>principles</w:t>
      </w:r>
      <w:r w:rsidR="000D50D7" w:rsidRPr="000D50D7">
        <w:t xml:space="preserve"> </w:t>
      </w:r>
      <w:r w:rsidRPr="00AA50E9">
        <w:t>for</w:t>
      </w:r>
      <w:r w:rsidR="000D50D7" w:rsidRPr="000D50D7">
        <w:t xml:space="preserve"> </w:t>
      </w:r>
      <w:r w:rsidRPr="00AA50E9">
        <w:t>the</w:t>
      </w:r>
      <w:r w:rsidR="000D50D7" w:rsidRPr="000D50D7">
        <w:t xml:space="preserve"> </w:t>
      </w:r>
      <w:r w:rsidRPr="00AA50E9">
        <w:t>purposes</w:t>
      </w:r>
      <w:r w:rsidR="000D50D7" w:rsidRPr="000D50D7">
        <w:t xml:space="preserve"> </w:t>
      </w:r>
      <w:r w:rsidRPr="00AA50E9">
        <w:t>of</w:t>
      </w:r>
      <w:r w:rsidR="000D50D7" w:rsidRPr="000D50D7">
        <w:t xml:space="preserve"> </w:t>
      </w:r>
      <w:r w:rsidRPr="00AA50E9">
        <w:t>this</w:t>
      </w:r>
      <w:r w:rsidR="000D50D7" w:rsidRPr="000D50D7">
        <w:t xml:space="preserve"> </w:t>
      </w:r>
      <w:r w:rsidRPr="00AA50E9">
        <w:t>Order</w:t>
      </w:r>
      <w:r>
        <w:t>;</w:t>
      </w:r>
    </w:p>
    <w:p w14:paraId="19C1A516" w14:textId="77777777" w:rsidR="00283174" w:rsidRDefault="00283174" w:rsidP="00283174">
      <w:pPr>
        <w:pStyle w:val="DefPara"/>
      </w:pPr>
      <w:r>
        <w:t>“outline</w:t>
      </w:r>
      <w:r w:rsidR="000D50D7" w:rsidRPr="000D50D7">
        <w:t xml:space="preserve"> </w:t>
      </w:r>
      <w:r>
        <w:t>drainage</w:t>
      </w:r>
      <w:r w:rsidR="000D50D7" w:rsidRPr="000D50D7">
        <w:t xml:space="preserve"> </w:t>
      </w:r>
      <w:r>
        <w:t>strategy”</w:t>
      </w:r>
      <w:r w:rsidR="000D50D7" w:rsidRPr="000D50D7">
        <w:t xml:space="preserve"> </w:t>
      </w:r>
      <w:r>
        <w:t>means-</w:t>
      </w:r>
    </w:p>
    <w:p w14:paraId="34E70E5E" w14:textId="77777777" w:rsidR="00283174" w:rsidRDefault="00283174" w:rsidP="00511142">
      <w:pPr>
        <w:pStyle w:val="N3"/>
        <w:numPr>
          <w:ilvl w:val="2"/>
          <w:numId w:val="2"/>
        </w:numPr>
      </w:pPr>
      <w:r>
        <w:t>section</w:t>
      </w:r>
      <w:r w:rsidR="000D50D7" w:rsidRPr="000D50D7">
        <w:t xml:space="preserve"> </w:t>
      </w:r>
      <w:r>
        <w:t>4</w:t>
      </w:r>
      <w:r w:rsidR="000D50D7" w:rsidRPr="000D50D7">
        <w:t xml:space="preserve"> </w:t>
      </w:r>
      <w:r>
        <w:t>of</w:t>
      </w:r>
      <w:r w:rsidR="000D50D7" w:rsidRPr="000D50D7">
        <w:t xml:space="preserve"> </w:t>
      </w:r>
      <w:r>
        <w:t>the</w:t>
      </w:r>
      <w:r w:rsidR="000D50D7" w:rsidRPr="000D50D7">
        <w:t xml:space="preserve"> </w:t>
      </w:r>
      <w:r>
        <w:t>SuDS</w:t>
      </w:r>
      <w:r w:rsidR="000D50D7" w:rsidRPr="000D50D7">
        <w:t xml:space="preserve"> </w:t>
      </w:r>
      <w:r>
        <w:t>strategy</w:t>
      </w:r>
      <w:r w:rsidR="000D50D7" w:rsidRPr="000D50D7">
        <w:t xml:space="preserve"> </w:t>
      </w:r>
      <w:r>
        <w:t>as</w:t>
      </w:r>
      <w:r w:rsidR="000D50D7" w:rsidRPr="000D50D7">
        <w:t xml:space="preserve"> </w:t>
      </w:r>
      <w:r>
        <w:t>identified</w:t>
      </w:r>
      <w:r w:rsidR="000D50D7" w:rsidRPr="000D50D7">
        <w:t xml:space="preserve"> </w:t>
      </w:r>
      <w:r>
        <w:t>in</w:t>
      </w:r>
      <w:r w:rsidR="000D50D7" w:rsidRPr="000D50D7">
        <w:t xml:space="preserve"> </w:t>
      </w:r>
      <w:r>
        <w:t>the</w:t>
      </w:r>
      <w:r w:rsidR="000D50D7" w:rsidRPr="000D50D7">
        <w:t xml:space="preserve"> </w:t>
      </w:r>
      <w:r>
        <w:t>table</w:t>
      </w:r>
      <w:r w:rsidR="000D50D7" w:rsidRPr="000D50D7">
        <w:t xml:space="preserve"> </w:t>
      </w:r>
      <w:r>
        <w:t>at</w:t>
      </w:r>
      <w:r w:rsidR="000D50D7" w:rsidRPr="000D50D7">
        <w:t xml:space="preserve"> </w:t>
      </w:r>
      <w:r>
        <w:t>Schedule</w:t>
      </w:r>
      <w:r w:rsidR="000D50D7" w:rsidRPr="000D50D7">
        <w:t xml:space="preserve"> </w:t>
      </w:r>
      <w:r>
        <w:t>13</w:t>
      </w:r>
      <w:r w:rsidR="000D50D7" w:rsidRPr="000D50D7">
        <w:t xml:space="preserve"> </w:t>
      </w:r>
      <w:r>
        <w:t>(documents</w:t>
      </w:r>
      <w:r w:rsidR="000D50D7" w:rsidRPr="000D50D7">
        <w:t xml:space="preserve"> </w:t>
      </w:r>
      <w:r>
        <w:t>and</w:t>
      </w:r>
      <w:r w:rsidR="000D50D7" w:rsidRPr="000D50D7">
        <w:t xml:space="preserve"> </w:t>
      </w:r>
      <w:r>
        <w:t>plans</w:t>
      </w:r>
      <w:r w:rsidR="000D50D7" w:rsidRPr="000D50D7">
        <w:t xml:space="preserve"> </w:t>
      </w:r>
      <w:r>
        <w:t>to</w:t>
      </w:r>
      <w:r w:rsidR="000D50D7" w:rsidRPr="000D50D7">
        <w:t xml:space="preserve"> </w:t>
      </w:r>
      <w:r>
        <w:t>be</w:t>
      </w:r>
      <w:r w:rsidR="000D50D7" w:rsidRPr="000D50D7">
        <w:t xml:space="preserve"> </w:t>
      </w:r>
      <w:r>
        <w:t>certified)</w:t>
      </w:r>
      <w:r w:rsidR="000D50D7" w:rsidRPr="000D50D7">
        <w:t xml:space="preserve"> </w:t>
      </w:r>
      <w:r>
        <w:t>and</w:t>
      </w:r>
      <w:r w:rsidR="000D50D7" w:rsidRPr="000D50D7">
        <w:t xml:space="preserve"> </w:t>
      </w:r>
      <w:r>
        <w:t>which</w:t>
      </w:r>
      <w:r w:rsidR="000D50D7" w:rsidRPr="000D50D7">
        <w:t xml:space="preserve"> </w:t>
      </w:r>
      <w:r>
        <w:t>is</w:t>
      </w:r>
      <w:r w:rsidR="000D50D7" w:rsidRPr="000D50D7">
        <w:t xml:space="preserve"> </w:t>
      </w:r>
      <w:r>
        <w:t>certified</w:t>
      </w:r>
      <w:r w:rsidR="000D50D7" w:rsidRPr="000D50D7">
        <w:t xml:space="preserve"> </w:t>
      </w:r>
      <w:r>
        <w:t>by</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as</w:t>
      </w:r>
      <w:r w:rsidR="000D50D7" w:rsidRPr="000D50D7">
        <w:t xml:space="preserve"> </w:t>
      </w:r>
      <w:r>
        <w:t>the</w:t>
      </w:r>
      <w:r w:rsidR="000D50D7" w:rsidRPr="000D50D7">
        <w:t xml:space="preserve"> </w:t>
      </w:r>
      <w:r>
        <w:t>outline</w:t>
      </w:r>
      <w:r w:rsidR="000D50D7" w:rsidRPr="000D50D7">
        <w:t xml:space="preserve"> </w:t>
      </w:r>
      <w:r>
        <w:t>drainage</w:t>
      </w:r>
      <w:r w:rsidR="000D50D7" w:rsidRPr="000D50D7">
        <w:t xml:space="preserve"> </w:t>
      </w:r>
      <w:r>
        <w:t>strategy</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the</w:t>
      </w:r>
      <w:r w:rsidR="000D50D7" w:rsidRPr="000D50D7">
        <w:t xml:space="preserve"> </w:t>
      </w:r>
      <w:r>
        <w:t>solar</w:t>
      </w:r>
      <w:r w:rsidR="000D50D7" w:rsidRPr="000D50D7">
        <w:t xml:space="preserve"> </w:t>
      </w:r>
      <w:r>
        <w:t>farm</w:t>
      </w:r>
      <w:r w:rsidR="000D50D7" w:rsidRPr="000D50D7">
        <w:t xml:space="preserve"> </w:t>
      </w:r>
      <w:r>
        <w:t>works</w:t>
      </w:r>
      <w:r w:rsidR="000D50D7" w:rsidRPr="000D50D7">
        <w:t xml:space="preserve"> </w:t>
      </w:r>
      <w:r>
        <w:t>and</w:t>
      </w:r>
      <w:r w:rsidR="000D50D7" w:rsidRPr="000D50D7">
        <w:t xml:space="preserve"> </w:t>
      </w:r>
      <w:r>
        <w:t>the</w:t>
      </w:r>
      <w:r w:rsidR="000D50D7" w:rsidRPr="000D50D7">
        <w:t xml:space="preserve"> </w:t>
      </w:r>
      <w:r>
        <w:t>grid</w:t>
      </w:r>
      <w:r w:rsidR="000D50D7" w:rsidRPr="000D50D7">
        <w:t xml:space="preserve"> </w:t>
      </w:r>
      <w:r>
        <w:t>connection</w:t>
      </w:r>
      <w:r w:rsidR="000D50D7" w:rsidRPr="000D50D7">
        <w:t xml:space="preserve"> </w:t>
      </w:r>
      <w:r>
        <w:t>works</w:t>
      </w:r>
      <w:r w:rsidR="000D50D7" w:rsidRPr="000D50D7">
        <w:t xml:space="preserve"> </w:t>
      </w:r>
      <w:r>
        <w:t>under</w:t>
      </w:r>
      <w:r w:rsidR="000D50D7" w:rsidRPr="000D50D7">
        <w:t xml:space="preserve"> </w:t>
      </w:r>
      <w:r>
        <w:t>this</w:t>
      </w:r>
      <w:r w:rsidR="000D50D7" w:rsidRPr="000D50D7">
        <w:t xml:space="preserve"> </w:t>
      </w:r>
      <w:r>
        <w:t>Order;</w:t>
      </w:r>
      <w:r w:rsidR="000D50D7" w:rsidRPr="000D50D7">
        <w:t xml:space="preserve"> </w:t>
      </w:r>
      <w:r>
        <w:t>and</w:t>
      </w:r>
    </w:p>
    <w:p w14:paraId="1F1EE9AB" w14:textId="77777777" w:rsidR="00283174" w:rsidRPr="001225F9" w:rsidRDefault="00283174" w:rsidP="00283174">
      <w:pPr>
        <w:pStyle w:val="N3"/>
      </w:pPr>
      <w:r>
        <w:t>section</w:t>
      </w:r>
      <w:r w:rsidR="000D50D7" w:rsidRPr="000D50D7">
        <w:t xml:space="preserve"> </w:t>
      </w:r>
      <w:r>
        <w:t>3</w:t>
      </w:r>
      <w:r w:rsidR="000D50D7" w:rsidRPr="000D50D7">
        <w:t xml:space="preserve"> </w:t>
      </w:r>
      <w:r>
        <w:t>of</w:t>
      </w:r>
      <w:r w:rsidR="000D50D7" w:rsidRPr="000D50D7">
        <w:t xml:space="preserve"> </w:t>
      </w:r>
      <w:r>
        <w:t>the</w:t>
      </w:r>
      <w:r w:rsidR="000D50D7" w:rsidRPr="000D50D7">
        <w:t xml:space="preserve"> </w:t>
      </w:r>
      <w:r>
        <w:t>Bulls</w:t>
      </w:r>
      <w:r w:rsidR="000D50D7" w:rsidRPr="000D50D7">
        <w:t xml:space="preserve"> </w:t>
      </w:r>
      <w:r>
        <w:t>Lodge</w:t>
      </w:r>
      <w:r w:rsidR="000D50D7" w:rsidRPr="000D50D7">
        <w:t xml:space="preserve"> </w:t>
      </w:r>
      <w:r>
        <w:t>substation</w:t>
      </w:r>
      <w:r w:rsidR="000D50D7" w:rsidRPr="000D50D7">
        <w:t xml:space="preserve"> </w:t>
      </w:r>
      <w:r>
        <w:t>extension</w:t>
      </w:r>
      <w:r w:rsidR="000D50D7" w:rsidRPr="000D50D7">
        <w:t xml:space="preserve"> </w:t>
      </w:r>
      <w:r>
        <w:t>drainage</w:t>
      </w:r>
      <w:r w:rsidR="000D50D7" w:rsidRPr="000D50D7">
        <w:t xml:space="preserve"> </w:t>
      </w:r>
      <w:r>
        <w:t>strategy</w:t>
      </w:r>
      <w:r w:rsidR="000D50D7" w:rsidRPr="000D50D7">
        <w:t xml:space="preserve"> </w:t>
      </w:r>
      <w:r>
        <w:t>as</w:t>
      </w:r>
      <w:r w:rsidR="000D50D7" w:rsidRPr="000D50D7">
        <w:t xml:space="preserve"> </w:t>
      </w:r>
      <w:r>
        <w:t>identified</w:t>
      </w:r>
      <w:r w:rsidR="000D50D7" w:rsidRPr="000D50D7">
        <w:t xml:space="preserve"> </w:t>
      </w:r>
      <w:r>
        <w:t>in</w:t>
      </w:r>
      <w:r w:rsidR="000D50D7" w:rsidRPr="000D50D7">
        <w:t xml:space="preserve"> </w:t>
      </w:r>
      <w:r>
        <w:t>the</w:t>
      </w:r>
      <w:r w:rsidR="000D50D7" w:rsidRPr="000D50D7">
        <w:t xml:space="preserve"> </w:t>
      </w:r>
      <w:r>
        <w:t>table</w:t>
      </w:r>
      <w:r w:rsidR="000D50D7" w:rsidRPr="000D50D7">
        <w:t xml:space="preserve"> </w:t>
      </w:r>
      <w:r>
        <w:t>at</w:t>
      </w:r>
      <w:r w:rsidR="000D50D7" w:rsidRPr="000D50D7">
        <w:t xml:space="preserve"> </w:t>
      </w:r>
      <w:r>
        <w:t>Schedule</w:t>
      </w:r>
      <w:r w:rsidR="000D50D7" w:rsidRPr="000D50D7">
        <w:t xml:space="preserve"> </w:t>
      </w:r>
      <w:r>
        <w:t>13</w:t>
      </w:r>
      <w:r w:rsidR="000D50D7" w:rsidRPr="000D50D7">
        <w:t xml:space="preserve"> </w:t>
      </w:r>
      <w:r>
        <w:t>(documents</w:t>
      </w:r>
      <w:r w:rsidR="000D50D7" w:rsidRPr="000D50D7">
        <w:t xml:space="preserve"> </w:t>
      </w:r>
      <w:r>
        <w:t>and</w:t>
      </w:r>
      <w:r w:rsidR="000D50D7" w:rsidRPr="000D50D7">
        <w:t xml:space="preserve"> </w:t>
      </w:r>
      <w:r>
        <w:t>plans</w:t>
      </w:r>
      <w:r w:rsidR="000D50D7" w:rsidRPr="000D50D7">
        <w:t xml:space="preserve"> </w:t>
      </w:r>
      <w:r>
        <w:t>to</w:t>
      </w:r>
      <w:r w:rsidR="000D50D7" w:rsidRPr="000D50D7">
        <w:t xml:space="preserve"> </w:t>
      </w:r>
      <w:r>
        <w:t>be</w:t>
      </w:r>
      <w:r w:rsidR="000D50D7" w:rsidRPr="000D50D7">
        <w:t xml:space="preserve"> </w:t>
      </w:r>
      <w:r>
        <w:t>certified)</w:t>
      </w:r>
      <w:r w:rsidR="000D50D7" w:rsidRPr="000D50D7">
        <w:t xml:space="preserve"> </w:t>
      </w:r>
      <w:r>
        <w:t>and</w:t>
      </w:r>
      <w:r w:rsidR="000D50D7" w:rsidRPr="000D50D7">
        <w:t xml:space="preserve"> </w:t>
      </w:r>
      <w:r>
        <w:t>which</w:t>
      </w:r>
      <w:r w:rsidR="000D50D7" w:rsidRPr="000D50D7">
        <w:t xml:space="preserve"> </w:t>
      </w:r>
      <w:r>
        <w:t>is</w:t>
      </w:r>
      <w:r w:rsidR="000D50D7" w:rsidRPr="000D50D7">
        <w:t xml:space="preserve"> </w:t>
      </w:r>
      <w:r>
        <w:t>certified</w:t>
      </w:r>
      <w:r w:rsidR="000D50D7" w:rsidRPr="000D50D7">
        <w:t xml:space="preserve"> </w:t>
      </w:r>
      <w:r>
        <w:t>by</w:t>
      </w:r>
      <w:r w:rsidR="000D50D7" w:rsidRPr="000D50D7">
        <w:t xml:space="preserve"> </w:t>
      </w:r>
      <w:r>
        <w:t>the</w:t>
      </w:r>
      <w:r w:rsidR="000D50D7" w:rsidRPr="000D50D7">
        <w:t xml:space="preserve"> </w:t>
      </w:r>
      <w:r>
        <w:lastRenderedPageBreak/>
        <w:t>Secretary</w:t>
      </w:r>
      <w:r w:rsidR="000D50D7" w:rsidRPr="000D50D7">
        <w:t xml:space="preserve"> </w:t>
      </w:r>
      <w:r>
        <w:t>of</w:t>
      </w:r>
      <w:r w:rsidR="000D50D7" w:rsidRPr="000D50D7">
        <w:t xml:space="preserve"> </w:t>
      </w:r>
      <w:r>
        <w:t>State</w:t>
      </w:r>
      <w:r w:rsidR="000D50D7" w:rsidRPr="000D50D7">
        <w:t xml:space="preserve"> </w:t>
      </w:r>
      <w:r>
        <w:t>as</w:t>
      </w:r>
      <w:r w:rsidR="000D50D7" w:rsidRPr="000D50D7">
        <w:t xml:space="preserve"> </w:t>
      </w:r>
      <w:r>
        <w:t>the</w:t>
      </w:r>
      <w:r w:rsidR="000D50D7" w:rsidRPr="000D50D7">
        <w:t xml:space="preserve"> </w:t>
      </w:r>
      <w:r>
        <w:t>outline</w:t>
      </w:r>
      <w:r w:rsidR="000D50D7" w:rsidRPr="000D50D7">
        <w:t xml:space="preserve"> </w:t>
      </w:r>
      <w:r>
        <w:t>drainage</w:t>
      </w:r>
      <w:r w:rsidR="000D50D7" w:rsidRPr="000D50D7">
        <w:t xml:space="preserve"> </w:t>
      </w:r>
      <w:r>
        <w:t>strategy</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the</w:t>
      </w:r>
      <w:r w:rsidR="000D50D7" w:rsidRPr="000D50D7">
        <w:t xml:space="preserve"> </w:t>
      </w:r>
      <w:r>
        <w:t>Bulls</w:t>
      </w:r>
      <w:r w:rsidR="000D50D7" w:rsidRPr="000D50D7">
        <w:t xml:space="preserve"> </w:t>
      </w:r>
      <w:r>
        <w:t>Lodge</w:t>
      </w:r>
      <w:r w:rsidR="000D50D7" w:rsidRPr="000D50D7">
        <w:t xml:space="preserve"> </w:t>
      </w:r>
      <w:r>
        <w:t>substation</w:t>
      </w:r>
      <w:r w:rsidR="000D50D7" w:rsidRPr="000D50D7">
        <w:t xml:space="preserve"> </w:t>
      </w:r>
      <w:r>
        <w:t>works</w:t>
      </w:r>
      <w:r w:rsidR="000D50D7" w:rsidRPr="000D50D7">
        <w:t xml:space="preserve"> </w:t>
      </w:r>
      <w:r>
        <w:t>under</w:t>
      </w:r>
      <w:r w:rsidR="000D50D7" w:rsidRPr="000D50D7">
        <w:t xml:space="preserve"> </w:t>
      </w:r>
      <w:r>
        <w:t>this</w:t>
      </w:r>
      <w:r w:rsidR="000D50D7" w:rsidRPr="000D50D7">
        <w:t xml:space="preserve"> </w:t>
      </w:r>
      <w:r>
        <w:t>Order;</w:t>
      </w:r>
    </w:p>
    <w:p w14:paraId="7FF6FD77" w14:textId="77777777" w:rsidR="00283174" w:rsidRDefault="00283174" w:rsidP="00283174">
      <w:pPr>
        <w:pStyle w:val="DefPara"/>
      </w:pPr>
      <w:r w:rsidRPr="00AA50E9">
        <w:t>“outline</w:t>
      </w:r>
      <w:r w:rsidR="000D50D7" w:rsidRPr="000D50D7">
        <w:t xml:space="preserve"> </w:t>
      </w:r>
      <w:r w:rsidRPr="00AA50E9">
        <w:t>landscape</w:t>
      </w:r>
      <w:r w:rsidR="000D50D7" w:rsidRPr="000D50D7">
        <w:t xml:space="preserve"> </w:t>
      </w:r>
      <w:r w:rsidRPr="00AA50E9">
        <w:t>and</w:t>
      </w:r>
      <w:r w:rsidR="000D50D7" w:rsidRPr="000D50D7">
        <w:t xml:space="preserve"> </w:t>
      </w:r>
      <w:r w:rsidRPr="00AA50E9">
        <w:t>ecological</w:t>
      </w:r>
      <w:r w:rsidR="000D50D7" w:rsidRPr="000D50D7">
        <w:t xml:space="preserve"> </w:t>
      </w:r>
      <w:r w:rsidRPr="00AA50E9">
        <w:t>management</w:t>
      </w:r>
      <w:r w:rsidR="000D50D7" w:rsidRPr="000D50D7">
        <w:t xml:space="preserve"> </w:t>
      </w:r>
      <w:r w:rsidRPr="00AA50E9">
        <w:t>plan”</w:t>
      </w:r>
      <w:r w:rsidR="000D50D7" w:rsidRPr="000D50D7">
        <w:t xml:space="preserve"> </w:t>
      </w:r>
      <w:r w:rsidRPr="00AA50E9">
        <w:t>means</w:t>
      </w:r>
      <w:r w:rsidR="000D50D7" w:rsidRPr="000D50D7">
        <w:t xml:space="preserve"> </w:t>
      </w:r>
      <w:r w:rsidRPr="00AA50E9">
        <w:t>the</w:t>
      </w:r>
      <w:r w:rsidR="000D50D7" w:rsidRPr="000D50D7">
        <w:t xml:space="preserve"> </w:t>
      </w:r>
      <w:r w:rsidRPr="00AA50E9">
        <w:t>document</w:t>
      </w:r>
      <w:r w:rsidR="000D50D7" w:rsidRPr="000D50D7">
        <w:t xml:space="preserve"> </w:t>
      </w:r>
      <w:r w:rsidRPr="00AA50E9">
        <w:t>of</w:t>
      </w:r>
      <w:r w:rsidR="000D50D7" w:rsidRPr="000D50D7">
        <w:t xml:space="preserve"> </w:t>
      </w:r>
      <w:r w:rsidRPr="00AA50E9">
        <w:t>that</w:t>
      </w:r>
      <w:r w:rsidR="000D50D7" w:rsidRPr="000D50D7">
        <w:t xml:space="preserve"> </w:t>
      </w:r>
      <w:r w:rsidRPr="00AA50E9">
        <w:t>name</w:t>
      </w:r>
      <w:r w:rsidR="000D50D7" w:rsidRPr="000D50D7">
        <w:t xml:space="preserve"> </w:t>
      </w:r>
      <w:r w:rsidRPr="00AA50E9">
        <w:t>identified</w:t>
      </w:r>
      <w:r w:rsidR="000D50D7" w:rsidRPr="000D50D7">
        <w:t xml:space="preserve"> </w:t>
      </w:r>
      <w:r w:rsidRPr="00AA50E9">
        <w:t>in</w:t>
      </w:r>
      <w:r w:rsidR="000D50D7" w:rsidRPr="000D50D7">
        <w:t xml:space="preserve"> </w:t>
      </w:r>
      <w:r w:rsidRPr="00AA50E9">
        <w:t>the</w:t>
      </w:r>
      <w:r w:rsidR="000D50D7" w:rsidRPr="000D50D7">
        <w:t xml:space="preserve"> </w:t>
      </w:r>
      <w:r w:rsidRPr="00AA50E9">
        <w:t>table</w:t>
      </w:r>
      <w:r w:rsidR="000D50D7" w:rsidRPr="000D50D7">
        <w:t xml:space="preserve"> </w:t>
      </w:r>
      <w:r w:rsidRPr="00AA50E9">
        <w:t>at</w:t>
      </w:r>
      <w:r w:rsidR="000D50D7" w:rsidRPr="000D50D7">
        <w:t xml:space="preserve"> </w:t>
      </w:r>
      <w:r w:rsidRPr="00AA50E9">
        <w:t>Schedule</w:t>
      </w:r>
      <w:r w:rsidR="000D50D7" w:rsidRPr="000D50D7">
        <w:t xml:space="preserve"> </w:t>
      </w:r>
      <w:r w:rsidRPr="00AA50E9">
        <w:t>1</w:t>
      </w:r>
      <w:r>
        <w:t>3</w:t>
      </w:r>
      <w:r w:rsidR="000D50D7" w:rsidRPr="000D50D7">
        <w:t xml:space="preserve"> </w:t>
      </w:r>
      <w:r w:rsidRPr="00AA50E9">
        <w:t>(documents</w:t>
      </w:r>
      <w:r w:rsidR="000D50D7" w:rsidRPr="000D50D7">
        <w:t xml:space="preserve"> </w:t>
      </w:r>
      <w:r w:rsidRPr="00AA50E9">
        <w:t>and</w:t>
      </w:r>
      <w:r w:rsidR="000D50D7" w:rsidRPr="000D50D7">
        <w:t xml:space="preserve"> </w:t>
      </w:r>
      <w:r w:rsidRPr="00AA50E9">
        <w:t>plans</w:t>
      </w:r>
      <w:r w:rsidR="000D50D7" w:rsidRPr="000D50D7">
        <w:t xml:space="preserve"> </w:t>
      </w:r>
      <w:r w:rsidRPr="00AA50E9">
        <w:t>to</w:t>
      </w:r>
      <w:r w:rsidR="000D50D7" w:rsidRPr="000D50D7">
        <w:t xml:space="preserve"> </w:t>
      </w:r>
      <w:r w:rsidRPr="00AA50E9">
        <w:t>be</w:t>
      </w:r>
      <w:r w:rsidR="000D50D7" w:rsidRPr="000D50D7">
        <w:t xml:space="preserve"> </w:t>
      </w:r>
      <w:r w:rsidRPr="00AA50E9">
        <w:t>certified)</w:t>
      </w:r>
      <w:r w:rsidR="000D50D7" w:rsidRPr="000D50D7">
        <w:t xml:space="preserve"> </w:t>
      </w:r>
      <w:r w:rsidRPr="00AA50E9">
        <w:t>and</w:t>
      </w:r>
      <w:r w:rsidR="000D50D7" w:rsidRPr="000D50D7">
        <w:t xml:space="preserve"> </w:t>
      </w:r>
      <w:r w:rsidRPr="00AA50E9">
        <w:t>which</w:t>
      </w:r>
      <w:r w:rsidR="000D50D7" w:rsidRPr="000D50D7">
        <w:t xml:space="preserve"> </w:t>
      </w:r>
      <w:r w:rsidRPr="00AA50E9">
        <w:t>is</w:t>
      </w:r>
      <w:r w:rsidR="000D50D7" w:rsidRPr="000D50D7">
        <w:t xml:space="preserve"> </w:t>
      </w:r>
      <w:r w:rsidRPr="00AA50E9">
        <w:t>certified</w:t>
      </w:r>
      <w:r w:rsidR="000D50D7" w:rsidRPr="000D50D7">
        <w:t xml:space="preserve"> </w:t>
      </w:r>
      <w:r w:rsidRPr="00AA50E9">
        <w:t>by</w:t>
      </w:r>
      <w:r w:rsidR="000D50D7" w:rsidRPr="000D50D7">
        <w:t xml:space="preserve"> </w:t>
      </w:r>
      <w:r w:rsidRPr="00AA50E9">
        <w:t>the</w:t>
      </w:r>
      <w:r w:rsidR="000D50D7" w:rsidRPr="000D50D7">
        <w:t xml:space="preserve"> </w:t>
      </w:r>
      <w:r w:rsidRPr="00AA50E9">
        <w:t>Secretary</w:t>
      </w:r>
      <w:r w:rsidR="000D50D7" w:rsidRPr="000D50D7">
        <w:t xml:space="preserve"> </w:t>
      </w:r>
      <w:r w:rsidRPr="00AA50E9">
        <w:t>of</w:t>
      </w:r>
      <w:r w:rsidR="000D50D7" w:rsidRPr="000D50D7">
        <w:t xml:space="preserve"> </w:t>
      </w:r>
      <w:r w:rsidRPr="00AA50E9">
        <w:t>State</w:t>
      </w:r>
      <w:r w:rsidR="000D50D7" w:rsidRPr="000D50D7">
        <w:t xml:space="preserve"> </w:t>
      </w:r>
      <w:r w:rsidRPr="00AA50E9">
        <w:t>as</w:t>
      </w:r>
      <w:r w:rsidR="000D50D7" w:rsidRPr="000D50D7">
        <w:t xml:space="preserve"> </w:t>
      </w:r>
      <w:r w:rsidRPr="00AA50E9">
        <w:t>the</w:t>
      </w:r>
      <w:r w:rsidR="000D50D7" w:rsidRPr="000D50D7">
        <w:t xml:space="preserve"> </w:t>
      </w:r>
      <w:r w:rsidRPr="00AA50E9">
        <w:t>outline</w:t>
      </w:r>
      <w:r w:rsidR="000D50D7" w:rsidRPr="000D50D7">
        <w:t xml:space="preserve"> </w:t>
      </w:r>
      <w:r w:rsidRPr="00AA50E9">
        <w:t>landscape</w:t>
      </w:r>
      <w:r w:rsidR="000D50D7" w:rsidRPr="000D50D7">
        <w:t xml:space="preserve"> </w:t>
      </w:r>
      <w:r w:rsidRPr="00AA50E9">
        <w:t>and</w:t>
      </w:r>
      <w:r w:rsidR="000D50D7" w:rsidRPr="000D50D7">
        <w:t xml:space="preserve"> </w:t>
      </w:r>
      <w:r w:rsidRPr="00AA50E9">
        <w:t>ecological</w:t>
      </w:r>
      <w:r w:rsidR="000D50D7" w:rsidRPr="000D50D7">
        <w:t xml:space="preserve"> </w:t>
      </w:r>
      <w:r w:rsidRPr="00AA50E9">
        <w:t>management</w:t>
      </w:r>
      <w:r w:rsidR="000D50D7" w:rsidRPr="000D50D7">
        <w:t xml:space="preserve"> </w:t>
      </w:r>
      <w:r w:rsidRPr="00AA50E9">
        <w:t>plan</w:t>
      </w:r>
      <w:r w:rsidR="000D50D7" w:rsidRPr="000D50D7">
        <w:t xml:space="preserve"> </w:t>
      </w:r>
      <w:r w:rsidRPr="00AA50E9">
        <w:t>for</w:t>
      </w:r>
      <w:r w:rsidR="000D50D7" w:rsidRPr="000D50D7">
        <w:t xml:space="preserve"> </w:t>
      </w:r>
      <w:r w:rsidRPr="00AA50E9">
        <w:t>the</w:t>
      </w:r>
      <w:r w:rsidR="000D50D7" w:rsidRPr="000D50D7">
        <w:t xml:space="preserve"> </w:t>
      </w:r>
      <w:r w:rsidRPr="00AA50E9">
        <w:t>purposes</w:t>
      </w:r>
      <w:r w:rsidR="000D50D7" w:rsidRPr="000D50D7">
        <w:t xml:space="preserve"> </w:t>
      </w:r>
      <w:r w:rsidRPr="00AA50E9">
        <w:t>of</w:t>
      </w:r>
      <w:r w:rsidR="000D50D7" w:rsidRPr="000D50D7">
        <w:t xml:space="preserve"> </w:t>
      </w:r>
      <w:r w:rsidRPr="00AA50E9">
        <w:t>this</w:t>
      </w:r>
      <w:r w:rsidR="000D50D7" w:rsidRPr="000D50D7">
        <w:t xml:space="preserve"> </w:t>
      </w:r>
      <w:r w:rsidRPr="00AA50E9">
        <w:t>Order;</w:t>
      </w:r>
    </w:p>
    <w:p w14:paraId="4166AED9" w14:textId="77777777" w:rsidR="00283174" w:rsidRDefault="00283174" w:rsidP="00283174">
      <w:pPr>
        <w:pStyle w:val="DefPara"/>
      </w:pPr>
      <w:r>
        <w:t>“outline</w:t>
      </w:r>
      <w:r w:rsidR="000D50D7" w:rsidRPr="000D50D7">
        <w:t xml:space="preserve"> </w:t>
      </w:r>
      <w:r>
        <w:t>operational</w:t>
      </w:r>
      <w:r w:rsidR="000D50D7" w:rsidRPr="000D50D7">
        <w:t xml:space="preserve"> </w:t>
      </w:r>
      <w:r>
        <w:t>environmental</w:t>
      </w:r>
      <w:r w:rsidR="000D50D7" w:rsidRPr="000D50D7">
        <w:t xml:space="preserve"> </w:t>
      </w:r>
      <w:r>
        <w:t>management</w:t>
      </w:r>
      <w:r w:rsidR="000D50D7" w:rsidRPr="000D50D7">
        <w:t xml:space="preserve"> </w:t>
      </w:r>
      <w:r>
        <w:t>plan”</w:t>
      </w:r>
      <w:r w:rsidR="000D50D7" w:rsidRPr="000D50D7">
        <w:t xml:space="preserve"> </w:t>
      </w:r>
      <w:r>
        <w:t>means</w:t>
      </w:r>
      <w:r w:rsidR="000D50D7" w:rsidRPr="000D50D7">
        <w:t xml:space="preserve"> </w:t>
      </w:r>
      <w:r>
        <w:t>the</w:t>
      </w:r>
      <w:r w:rsidR="000D50D7" w:rsidRPr="000D50D7">
        <w:t xml:space="preserve"> </w:t>
      </w:r>
      <w:r>
        <w:t>document</w:t>
      </w:r>
      <w:r w:rsidR="000D50D7" w:rsidRPr="000D50D7">
        <w:t xml:space="preserve"> </w:t>
      </w:r>
      <w:r>
        <w:t>of</w:t>
      </w:r>
      <w:r w:rsidR="000D50D7" w:rsidRPr="000D50D7">
        <w:t xml:space="preserve"> </w:t>
      </w:r>
      <w:r>
        <w:t>that</w:t>
      </w:r>
      <w:r w:rsidR="000D50D7" w:rsidRPr="000D50D7">
        <w:t xml:space="preserve"> </w:t>
      </w:r>
      <w:r>
        <w:t>name</w:t>
      </w:r>
      <w:r w:rsidR="000D50D7" w:rsidRPr="000D50D7">
        <w:t xml:space="preserve"> </w:t>
      </w:r>
      <w:r>
        <w:t>identified</w:t>
      </w:r>
      <w:r w:rsidR="000D50D7" w:rsidRPr="000D50D7">
        <w:t xml:space="preserve"> </w:t>
      </w:r>
      <w:r>
        <w:t>in</w:t>
      </w:r>
      <w:r w:rsidR="000D50D7" w:rsidRPr="000D50D7">
        <w:t xml:space="preserve"> </w:t>
      </w:r>
      <w:r>
        <w:t>the</w:t>
      </w:r>
      <w:r w:rsidR="000D50D7" w:rsidRPr="000D50D7">
        <w:t xml:space="preserve"> </w:t>
      </w:r>
      <w:r>
        <w:t>table</w:t>
      </w:r>
      <w:r w:rsidR="000D50D7" w:rsidRPr="000D50D7">
        <w:t xml:space="preserve"> </w:t>
      </w:r>
      <w:r>
        <w:t>at</w:t>
      </w:r>
      <w:r w:rsidR="000D50D7" w:rsidRPr="000D50D7">
        <w:t xml:space="preserve"> </w:t>
      </w:r>
      <w:r>
        <w:t>Schedule</w:t>
      </w:r>
      <w:r w:rsidR="000D50D7" w:rsidRPr="000D50D7">
        <w:t xml:space="preserve"> </w:t>
      </w:r>
      <w:r>
        <w:t>13</w:t>
      </w:r>
      <w:r w:rsidR="000D50D7" w:rsidRPr="000D50D7">
        <w:t xml:space="preserve"> </w:t>
      </w:r>
      <w:r>
        <w:t>(documents</w:t>
      </w:r>
      <w:r w:rsidR="000D50D7" w:rsidRPr="000D50D7">
        <w:t xml:space="preserve"> </w:t>
      </w:r>
      <w:r>
        <w:t>and</w:t>
      </w:r>
      <w:r w:rsidR="000D50D7" w:rsidRPr="000D50D7">
        <w:t xml:space="preserve"> </w:t>
      </w:r>
      <w:r>
        <w:t>plans</w:t>
      </w:r>
      <w:r w:rsidR="000D50D7" w:rsidRPr="000D50D7">
        <w:t xml:space="preserve"> </w:t>
      </w:r>
      <w:r>
        <w:t>to</w:t>
      </w:r>
      <w:r w:rsidR="000D50D7" w:rsidRPr="000D50D7">
        <w:t xml:space="preserve"> </w:t>
      </w:r>
      <w:r>
        <w:t>be</w:t>
      </w:r>
      <w:r w:rsidR="000D50D7" w:rsidRPr="000D50D7">
        <w:t xml:space="preserve"> </w:t>
      </w:r>
      <w:r>
        <w:t>certified)</w:t>
      </w:r>
      <w:r w:rsidR="000D50D7" w:rsidRPr="000D50D7">
        <w:t xml:space="preserve"> </w:t>
      </w:r>
      <w:r>
        <w:t>and</w:t>
      </w:r>
      <w:r w:rsidR="000D50D7" w:rsidRPr="000D50D7">
        <w:t xml:space="preserve"> </w:t>
      </w:r>
      <w:r>
        <w:t>which</w:t>
      </w:r>
      <w:r w:rsidR="000D50D7" w:rsidRPr="000D50D7">
        <w:t xml:space="preserve"> </w:t>
      </w:r>
      <w:r>
        <w:t>is</w:t>
      </w:r>
      <w:r w:rsidR="000D50D7" w:rsidRPr="000D50D7">
        <w:t xml:space="preserve"> </w:t>
      </w:r>
      <w:r>
        <w:t>certified</w:t>
      </w:r>
      <w:r w:rsidR="000D50D7" w:rsidRPr="000D50D7">
        <w:t xml:space="preserve"> </w:t>
      </w:r>
      <w:r>
        <w:t>by</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as</w:t>
      </w:r>
      <w:r w:rsidR="000D50D7" w:rsidRPr="000D50D7">
        <w:t xml:space="preserve"> </w:t>
      </w:r>
      <w:r>
        <w:t>the</w:t>
      </w:r>
      <w:r w:rsidR="000D50D7" w:rsidRPr="000D50D7">
        <w:t xml:space="preserve"> </w:t>
      </w:r>
      <w:r>
        <w:t>outline</w:t>
      </w:r>
      <w:r w:rsidR="000D50D7" w:rsidRPr="000D50D7">
        <w:t xml:space="preserve"> </w:t>
      </w:r>
      <w:r>
        <w:t>operational</w:t>
      </w:r>
      <w:r w:rsidR="000D50D7" w:rsidRPr="000D50D7">
        <w:t xml:space="preserve"> </w:t>
      </w:r>
      <w:r>
        <w:t>environmental</w:t>
      </w:r>
      <w:r w:rsidR="000D50D7" w:rsidRPr="000D50D7">
        <w:t xml:space="preserve"> </w:t>
      </w:r>
      <w:r>
        <w:t>management</w:t>
      </w:r>
      <w:r w:rsidR="000D50D7" w:rsidRPr="000D50D7">
        <w:t xml:space="preserve"> </w:t>
      </w:r>
      <w:r>
        <w:t>plan</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this</w:t>
      </w:r>
      <w:r w:rsidR="000D50D7" w:rsidRPr="000D50D7">
        <w:t xml:space="preserve"> </w:t>
      </w:r>
      <w:r>
        <w:t>Order;</w:t>
      </w:r>
    </w:p>
    <w:p w14:paraId="1B4E94F9" w14:textId="77777777" w:rsidR="00283174" w:rsidRDefault="00283174" w:rsidP="00283174">
      <w:pPr>
        <w:pStyle w:val="DefPara"/>
      </w:pPr>
      <w:r>
        <w:t>“outline</w:t>
      </w:r>
      <w:r w:rsidR="000D50D7" w:rsidRPr="000D50D7">
        <w:t xml:space="preserve"> </w:t>
      </w:r>
      <w:r>
        <w:t>public</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management</w:t>
      </w:r>
      <w:r w:rsidR="000D50D7" w:rsidRPr="000D50D7">
        <w:t xml:space="preserve"> </w:t>
      </w:r>
      <w:r>
        <w:t>plan”</w:t>
      </w:r>
      <w:r w:rsidR="000D50D7" w:rsidRPr="000D50D7">
        <w:t xml:space="preserve"> </w:t>
      </w:r>
      <w:r>
        <w:t>means</w:t>
      </w:r>
      <w:r w:rsidR="000D50D7" w:rsidRPr="000D50D7">
        <w:t xml:space="preserve"> </w:t>
      </w:r>
      <w:r>
        <w:t>the</w:t>
      </w:r>
      <w:r w:rsidR="000D50D7" w:rsidRPr="000D50D7">
        <w:t xml:space="preserve"> </w:t>
      </w:r>
      <w:r>
        <w:t>document</w:t>
      </w:r>
      <w:r w:rsidR="000D50D7" w:rsidRPr="000D50D7">
        <w:t xml:space="preserve"> </w:t>
      </w:r>
      <w:r>
        <w:t>of</w:t>
      </w:r>
      <w:r w:rsidR="000D50D7" w:rsidRPr="000D50D7">
        <w:t xml:space="preserve"> </w:t>
      </w:r>
      <w:r>
        <w:t>that</w:t>
      </w:r>
      <w:r w:rsidR="000D50D7" w:rsidRPr="000D50D7">
        <w:t xml:space="preserve"> </w:t>
      </w:r>
      <w:r>
        <w:t>name</w:t>
      </w:r>
      <w:r w:rsidR="000D50D7" w:rsidRPr="000D50D7">
        <w:t xml:space="preserve"> </w:t>
      </w:r>
      <w:r>
        <w:t>identified</w:t>
      </w:r>
      <w:r w:rsidR="000D50D7" w:rsidRPr="000D50D7">
        <w:t xml:space="preserve"> </w:t>
      </w:r>
      <w:r>
        <w:t>in</w:t>
      </w:r>
      <w:r w:rsidR="000D50D7" w:rsidRPr="000D50D7">
        <w:t xml:space="preserve"> </w:t>
      </w:r>
      <w:r>
        <w:t>the</w:t>
      </w:r>
      <w:r w:rsidR="000D50D7" w:rsidRPr="000D50D7">
        <w:t xml:space="preserve"> </w:t>
      </w:r>
      <w:r>
        <w:t>table</w:t>
      </w:r>
      <w:r w:rsidR="000D50D7" w:rsidRPr="000D50D7">
        <w:t xml:space="preserve"> </w:t>
      </w:r>
      <w:r>
        <w:t>at</w:t>
      </w:r>
      <w:r w:rsidR="000D50D7" w:rsidRPr="000D50D7">
        <w:t xml:space="preserve"> </w:t>
      </w:r>
      <w:r>
        <w:t>Schedule</w:t>
      </w:r>
      <w:r w:rsidR="000D50D7" w:rsidRPr="000D50D7">
        <w:t xml:space="preserve"> </w:t>
      </w:r>
      <w:r>
        <w:t>13</w:t>
      </w:r>
      <w:r w:rsidR="000D50D7" w:rsidRPr="000D50D7">
        <w:t xml:space="preserve"> </w:t>
      </w:r>
      <w:r>
        <w:t>(documents</w:t>
      </w:r>
      <w:r w:rsidR="000D50D7" w:rsidRPr="000D50D7">
        <w:t xml:space="preserve"> </w:t>
      </w:r>
      <w:r>
        <w:t>and</w:t>
      </w:r>
      <w:r w:rsidR="000D50D7" w:rsidRPr="000D50D7">
        <w:t xml:space="preserve"> </w:t>
      </w:r>
      <w:r>
        <w:t>plans</w:t>
      </w:r>
      <w:r w:rsidR="000D50D7" w:rsidRPr="000D50D7">
        <w:t xml:space="preserve"> </w:t>
      </w:r>
      <w:r>
        <w:t>to</w:t>
      </w:r>
      <w:r w:rsidR="000D50D7" w:rsidRPr="000D50D7">
        <w:t xml:space="preserve"> </w:t>
      </w:r>
      <w:r>
        <w:t>be</w:t>
      </w:r>
      <w:r w:rsidR="000D50D7" w:rsidRPr="000D50D7">
        <w:t xml:space="preserve"> </w:t>
      </w:r>
      <w:r>
        <w:t>certified)</w:t>
      </w:r>
      <w:r w:rsidR="000D50D7" w:rsidRPr="000D50D7">
        <w:t xml:space="preserve"> </w:t>
      </w:r>
      <w:r>
        <w:t>and</w:t>
      </w:r>
      <w:r w:rsidR="000D50D7" w:rsidRPr="000D50D7">
        <w:t xml:space="preserve"> </w:t>
      </w:r>
      <w:r>
        <w:t>which</w:t>
      </w:r>
      <w:r w:rsidR="000D50D7" w:rsidRPr="000D50D7">
        <w:t xml:space="preserve"> </w:t>
      </w:r>
      <w:r>
        <w:t>is</w:t>
      </w:r>
      <w:r w:rsidR="000D50D7" w:rsidRPr="000D50D7">
        <w:t xml:space="preserve"> </w:t>
      </w:r>
      <w:r>
        <w:t>certified</w:t>
      </w:r>
      <w:r w:rsidR="000D50D7" w:rsidRPr="000D50D7">
        <w:t xml:space="preserve"> </w:t>
      </w:r>
      <w:r>
        <w:t>by</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as</w:t>
      </w:r>
      <w:r w:rsidR="000D50D7" w:rsidRPr="000D50D7">
        <w:t xml:space="preserve"> </w:t>
      </w:r>
      <w:r>
        <w:t>the</w:t>
      </w:r>
      <w:r w:rsidR="000D50D7" w:rsidRPr="000D50D7">
        <w:t xml:space="preserve"> </w:t>
      </w:r>
      <w:r>
        <w:t>outline</w:t>
      </w:r>
      <w:r w:rsidR="000D50D7" w:rsidRPr="000D50D7">
        <w:t xml:space="preserve"> </w:t>
      </w:r>
      <w:r>
        <w:t>public</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management</w:t>
      </w:r>
      <w:r w:rsidR="000D50D7" w:rsidRPr="000D50D7">
        <w:t xml:space="preserve"> </w:t>
      </w:r>
      <w:r>
        <w:t>plan</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this</w:t>
      </w:r>
      <w:r w:rsidR="000D50D7" w:rsidRPr="000D50D7">
        <w:t xml:space="preserve"> </w:t>
      </w:r>
      <w:r>
        <w:t>Order;</w:t>
      </w:r>
    </w:p>
    <w:p w14:paraId="30B5DBA4" w14:textId="77777777" w:rsidR="00283174" w:rsidRDefault="00283174" w:rsidP="00283174">
      <w:pPr>
        <w:pStyle w:val="DefPara"/>
      </w:pPr>
      <w:r>
        <w:t>“outline</w:t>
      </w:r>
      <w:r w:rsidR="000D50D7" w:rsidRPr="000D50D7">
        <w:t xml:space="preserve"> </w:t>
      </w:r>
      <w:r>
        <w:t>soils</w:t>
      </w:r>
      <w:r w:rsidR="000D50D7" w:rsidRPr="000D50D7">
        <w:t xml:space="preserve"> </w:t>
      </w:r>
      <w:r>
        <w:t>resource</w:t>
      </w:r>
      <w:r w:rsidR="000D50D7" w:rsidRPr="000D50D7">
        <w:t xml:space="preserve"> </w:t>
      </w:r>
      <w:r>
        <w:t>management</w:t>
      </w:r>
      <w:r w:rsidR="000D50D7" w:rsidRPr="000D50D7">
        <w:t xml:space="preserve"> </w:t>
      </w:r>
      <w:r>
        <w:t>plan”</w:t>
      </w:r>
      <w:r w:rsidR="000D50D7" w:rsidRPr="000D50D7">
        <w:t xml:space="preserve"> </w:t>
      </w:r>
      <w:r>
        <w:t>means</w:t>
      </w:r>
      <w:r w:rsidR="000D50D7" w:rsidRPr="000D50D7">
        <w:t xml:space="preserve"> </w:t>
      </w:r>
      <w:r>
        <w:t>the</w:t>
      </w:r>
      <w:r w:rsidR="000D50D7" w:rsidRPr="000D50D7">
        <w:t xml:space="preserve"> </w:t>
      </w:r>
      <w:r>
        <w:t>document</w:t>
      </w:r>
      <w:r w:rsidR="000D50D7" w:rsidRPr="000D50D7">
        <w:t xml:space="preserve"> </w:t>
      </w:r>
      <w:r>
        <w:t>of</w:t>
      </w:r>
      <w:r w:rsidR="000D50D7" w:rsidRPr="000D50D7">
        <w:t xml:space="preserve"> </w:t>
      </w:r>
      <w:r>
        <w:t>that</w:t>
      </w:r>
      <w:r w:rsidR="000D50D7" w:rsidRPr="000D50D7">
        <w:t xml:space="preserve"> </w:t>
      </w:r>
      <w:r>
        <w:t>name</w:t>
      </w:r>
      <w:r w:rsidR="000D50D7" w:rsidRPr="000D50D7">
        <w:t xml:space="preserve"> </w:t>
      </w:r>
      <w:r>
        <w:t>identified</w:t>
      </w:r>
      <w:r w:rsidR="000D50D7" w:rsidRPr="000D50D7">
        <w:t xml:space="preserve"> </w:t>
      </w:r>
      <w:r>
        <w:t>in</w:t>
      </w:r>
      <w:r w:rsidR="000D50D7" w:rsidRPr="000D50D7">
        <w:t xml:space="preserve"> </w:t>
      </w:r>
      <w:r>
        <w:t>the</w:t>
      </w:r>
      <w:r w:rsidR="000D50D7" w:rsidRPr="000D50D7">
        <w:t xml:space="preserve"> </w:t>
      </w:r>
      <w:r>
        <w:t>table</w:t>
      </w:r>
      <w:r w:rsidR="000D50D7" w:rsidRPr="000D50D7">
        <w:t xml:space="preserve"> </w:t>
      </w:r>
      <w:r>
        <w:t>at</w:t>
      </w:r>
      <w:r w:rsidR="000D50D7" w:rsidRPr="000D50D7">
        <w:t xml:space="preserve"> </w:t>
      </w:r>
      <w:r>
        <w:t>Schedule</w:t>
      </w:r>
      <w:r w:rsidR="000D50D7" w:rsidRPr="000D50D7">
        <w:t xml:space="preserve"> </w:t>
      </w:r>
      <w:r>
        <w:t>13</w:t>
      </w:r>
      <w:r w:rsidR="000D50D7" w:rsidRPr="000D50D7">
        <w:t xml:space="preserve"> </w:t>
      </w:r>
      <w:r>
        <w:t>(documents</w:t>
      </w:r>
      <w:r w:rsidR="000D50D7" w:rsidRPr="000D50D7">
        <w:t xml:space="preserve"> </w:t>
      </w:r>
      <w:r>
        <w:t>and</w:t>
      </w:r>
      <w:r w:rsidR="000D50D7" w:rsidRPr="000D50D7">
        <w:t xml:space="preserve"> </w:t>
      </w:r>
      <w:r>
        <w:t>plans</w:t>
      </w:r>
      <w:r w:rsidR="000D50D7" w:rsidRPr="000D50D7">
        <w:t xml:space="preserve"> </w:t>
      </w:r>
      <w:r>
        <w:t>to</w:t>
      </w:r>
      <w:r w:rsidR="000D50D7" w:rsidRPr="000D50D7">
        <w:t xml:space="preserve"> </w:t>
      </w:r>
      <w:r>
        <w:t>be</w:t>
      </w:r>
      <w:r w:rsidR="000D50D7" w:rsidRPr="000D50D7">
        <w:t xml:space="preserve"> </w:t>
      </w:r>
      <w:r>
        <w:t>certified)</w:t>
      </w:r>
      <w:r w:rsidR="000D50D7" w:rsidRPr="000D50D7">
        <w:t xml:space="preserve"> </w:t>
      </w:r>
      <w:r>
        <w:t>and</w:t>
      </w:r>
      <w:r w:rsidR="000D50D7" w:rsidRPr="000D50D7">
        <w:t xml:space="preserve"> </w:t>
      </w:r>
      <w:r>
        <w:t>which</w:t>
      </w:r>
      <w:r w:rsidR="000D50D7" w:rsidRPr="000D50D7">
        <w:t xml:space="preserve"> </w:t>
      </w:r>
      <w:r>
        <w:t>is</w:t>
      </w:r>
      <w:r w:rsidR="000D50D7" w:rsidRPr="000D50D7">
        <w:t xml:space="preserve"> </w:t>
      </w:r>
      <w:r>
        <w:t>certified</w:t>
      </w:r>
      <w:r w:rsidR="000D50D7" w:rsidRPr="000D50D7">
        <w:t xml:space="preserve"> </w:t>
      </w:r>
      <w:r>
        <w:t>by</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as</w:t>
      </w:r>
      <w:r w:rsidR="000D50D7" w:rsidRPr="000D50D7">
        <w:t xml:space="preserve"> </w:t>
      </w:r>
      <w:r>
        <w:t>the</w:t>
      </w:r>
      <w:r w:rsidR="000D50D7" w:rsidRPr="000D50D7">
        <w:t xml:space="preserve"> </w:t>
      </w:r>
      <w:r>
        <w:t>outline</w:t>
      </w:r>
      <w:r w:rsidR="000D50D7" w:rsidRPr="000D50D7">
        <w:t xml:space="preserve"> </w:t>
      </w:r>
      <w:r>
        <w:t>soils</w:t>
      </w:r>
      <w:r w:rsidR="000D50D7" w:rsidRPr="000D50D7">
        <w:t xml:space="preserve"> </w:t>
      </w:r>
      <w:r>
        <w:t>resource</w:t>
      </w:r>
      <w:r w:rsidR="000D50D7" w:rsidRPr="000D50D7">
        <w:t xml:space="preserve"> </w:t>
      </w:r>
      <w:r>
        <w:t>management</w:t>
      </w:r>
      <w:r w:rsidR="000D50D7" w:rsidRPr="000D50D7">
        <w:t xml:space="preserve"> </w:t>
      </w:r>
      <w:r>
        <w:t>plan</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this</w:t>
      </w:r>
      <w:r w:rsidR="000D50D7" w:rsidRPr="000D50D7">
        <w:t xml:space="preserve"> </w:t>
      </w:r>
      <w:r>
        <w:t>Order;</w:t>
      </w:r>
    </w:p>
    <w:p w14:paraId="4BB7EB7C" w14:textId="77777777" w:rsidR="00953DC6" w:rsidRDefault="00953DC6" w:rsidP="00283174">
      <w:pPr>
        <w:pStyle w:val="DefPara"/>
      </w:pPr>
      <w:r>
        <w:t>“overarching</w:t>
      </w:r>
      <w:r w:rsidR="000D50D7" w:rsidRPr="000D50D7">
        <w:t xml:space="preserve"> </w:t>
      </w:r>
      <w:r>
        <w:t>written</w:t>
      </w:r>
      <w:r w:rsidR="000D50D7" w:rsidRPr="000D50D7">
        <w:t xml:space="preserve"> </w:t>
      </w:r>
      <w:r>
        <w:t>scheme</w:t>
      </w:r>
      <w:r w:rsidR="000D50D7" w:rsidRPr="000D50D7">
        <w:t xml:space="preserve"> </w:t>
      </w:r>
      <w:r>
        <w:t>of</w:t>
      </w:r>
      <w:r w:rsidR="000D50D7" w:rsidRPr="000D50D7">
        <w:t xml:space="preserve"> </w:t>
      </w:r>
      <w:r>
        <w:t>investigation”</w:t>
      </w:r>
      <w:r w:rsidR="000D50D7" w:rsidRPr="000D50D7">
        <w:t xml:space="preserve"> </w:t>
      </w:r>
      <w:r>
        <w:t>means</w:t>
      </w:r>
      <w:r w:rsidR="000D50D7" w:rsidRPr="000D50D7">
        <w:t xml:space="preserve"> </w:t>
      </w:r>
      <w:r>
        <w:t>the</w:t>
      </w:r>
      <w:r w:rsidR="000D50D7" w:rsidRPr="000D50D7">
        <w:t xml:space="preserve"> </w:t>
      </w:r>
      <w:r>
        <w:t>document</w:t>
      </w:r>
      <w:r w:rsidR="000D50D7" w:rsidRPr="000D50D7">
        <w:t xml:space="preserve"> </w:t>
      </w:r>
      <w:r>
        <w:t>of</w:t>
      </w:r>
      <w:r w:rsidR="000D50D7" w:rsidRPr="000D50D7">
        <w:t xml:space="preserve"> </w:t>
      </w:r>
      <w:r>
        <w:t>that</w:t>
      </w:r>
      <w:r w:rsidR="000D50D7" w:rsidRPr="000D50D7">
        <w:t xml:space="preserve"> </w:t>
      </w:r>
      <w:r>
        <w:t>name</w:t>
      </w:r>
      <w:r w:rsidR="000D50D7" w:rsidRPr="000D50D7">
        <w:t xml:space="preserve"> </w:t>
      </w:r>
      <w:r>
        <w:t>identified</w:t>
      </w:r>
      <w:r w:rsidR="000D50D7" w:rsidRPr="000D50D7">
        <w:t xml:space="preserve"> </w:t>
      </w:r>
      <w:r>
        <w:t>in</w:t>
      </w:r>
      <w:r w:rsidR="000D50D7" w:rsidRPr="000D50D7">
        <w:t xml:space="preserve"> </w:t>
      </w:r>
      <w:r>
        <w:t>the</w:t>
      </w:r>
      <w:r w:rsidR="000D50D7" w:rsidRPr="000D50D7">
        <w:t xml:space="preserve"> </w:t>
      </w:r>
      <w:r>
        <w:t>table</w:t>
      </w:r>
      <w:r w:rsidR="000D50D7" w:rsidRPr="000D50D7">
        <w:t xml:space="preserve"> </w:t>
      </w:r>
      <w:r>
        <w:t>at</w:t>
      </w:r>
      <w:r w:rsidR="000D50D7" w:rsidRPr="000D50D7">
        <w:t xml:space="preserve"> </w:t>
      </w:r>
      <w:r>
        <w:t>Schedule</w:t>
      </w:r>
      <w:r w:rsidR="000D50D7" w:rsidRPr="000D50D7">
        <w:t xml:space="preserve"> </w:t>
      </w:r>
      <w:r>
        <w:t>13</w:t>
      </w:r>
      <w:r w:rsidR="000D50D7" w:rsidRPr="000D50D7">
        <w:t xml:space="preserve"> </w:t>
      </w:r>
      <w:r>
        <w:t>(documents</w:t>
      </w:r>
      <w:r w:rsidR="000D50D7" w:rsidRPr="000D50D7">
        <w:t xml:space="preserve"> </w:t>
      </w:r>
      <w:r>
        <w:t>and</w:t>
      </w:r>
      <w:r w:rsidR="000D50D7" w:rsidRPr="000D50D7">
        <w:t xml:space="preserve"> </w:t>
      </w:r>
      <w:r>
        <w:t>plans</w:t>
      </w:r>
      <w:r w:rsidR="000D50D7" w:rsidRPr="000D50D7">
        <w:t xml:space="preserve"> </w:t>
      </w:r>
      <w:r>
        <w:t>to</w:t>
      </w:r>
      <w:r w:rsidR="000D50D7" w:rsidRPr="000D50D7">
        <w:t xml:space="preserve"> </w:t>
      </w:r>
      <w:r>
        <w:t>be</w:t>
      </w:r>
      <w:r w:rsidR="000D50D7" w:rsidRPr="000D50D7">
        <w:t xml:space="preserve"> </w:t>
      </w:r>
      <w:r>
        <w:t>certified)</w:t>
      </w:r>
      <w:r w:rsidR="000D50D7" w:rsidRPr="000D50D7">
        <w:t xml:space="preserve"> </w:t>
      </w:r>
      <w:r>
        <w:t>and</w:t>
      </w:r>
      <w:r w:rsidR="000D50D7" w:rsidRPr="000D50D7">
        <w:t xml:space="preserve"> </w:t>
      </w:r>
      <w:r>
        <w:t>which</w:t>
      </w:r>
      <w:r w:rsidR="000D50D7" w:rsidRPr="000D50D7">
        <w:t xml:space="preserve"> </w:t>
      </w:r>
      <w:r>
        <w:t>is</w:t>
      </w:r>
      <w:r w:rsidR="000D50D7" w:rsidRPr="000D50D7">
        <w:t xml:space="preserve"> </w:t>
      </w:r>
      <w:r>
        <w:t>certified</w:t>
      </w:r>
      <w:r w:rsidR="000D50D7" w:rsidRPr="000D50D7">
        <w:t xml:space="preserve"> </w:t>
      </w:r>
      <w:r>
        <w:t>by</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as</w:t>
      </w:r>
      <w:r w:rsidR="000D50D7" w:rsidRPr="000D50D7">
        <w:t xml:space="preserve"> </w:t>
      </w:r>
      <w:r>
        <w:t>the</w:t>
      </w:r>
      <w:r w:rsidR="000D50D7" w:rsidRPr="000D50D7">
        <w:t xml:space="preserve"> </w:t>
      </w:r>
      <w:r>
        <w:t>overarching</w:t>
      </w:r>
      <w:r w:rsidR="000D50D7" w:rsidRPr="000D50D7">
        <w:t xml:space="preserve"> </w:t>
      </w:r>
      <w:r>
        <w:t>written</w:t>
      </w:r>
      <w:r w:rsidR="000D50D7" w:rsidRPr="000D50D7">
        <w:t xml:space="preserve"> </w:t>
      </w:r>
      <w:r>
        <w:t>scheme</w:t>
      </w:r>
      <w:r w:rsidR="000D50D7" w:rsidRPr="000D50D7">
        <w:t xml:space="preserve"> </w:t>
      </w:r>
      <w:r>
        <w:t>of</w:t>
      </w:r>
      <w:r w:rsidR="000D50D7" w:rsidRPr="000D50D7">
        <w:t xml:space="preserve"> </w:t>
      </w:r>
      <w:r>
        <w:t>investigation</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this</w:t>
      </w:r>
      <w:r w:rsidR="000D50D7" w:rsidRPr="000D50D7">
        <w:t xml:space="preserve"> </w:t>
      </w:r>
      <w:r>
        <w:t>Order;</w:t>
      </w:r>
    </w:p>
    <w:p w14:paraId="69D1C3C5" w14:textId="77777777" w:rsidR="00283174" w:rsidRDefault="00283174" w:rsidP="00283174">
      <w:pPr>
        <w:pStyle w:val="DefPara"/>
      </w:pPr>
      <w:r w:rsidRPr="00AA50E9">
        <w:t>“owner”,</w:t>
      </w:r>
      <w:r w:rsidR="000D50D7" w:rsidRPr="000D50D7">
        <w:t xml:space="preserve"> </w:t>
      </w:r>
      <w:r w:rsidRPr="00AA50E9">
        <w:t>in</w:t>
      </w:r>
      <w:r w:rsidR="000D50D7" w:rsidRPr="000D50D7">
        <w:t xml:space="preserve"> </w:t>
      </w:r>
      <w:r w:rsidRPr="00AA50E9">
        <w:t>relation</w:t>
      </w:r>
      <w:r w:rsidR="000D50D7" w:rsidRPr="000D50D7">
        <w:t xml:space="preserve"> </w:t>
      </w:r>
      <w:r w:rsidRPr="00AA50E9">
        <w:t>to</w:t>
      </w:r>
      <w:r w:rsidR="000D50D7" w:rsidRPr="000D50D7">
        <w:t xml:space="preserve"> </w:t>
      </w:r>
      <w:r w:rsidRPr="00AA50E9">
        <w:t>land,</w:t>
      </w:r>
      <w:r w:rsidR="000D50D7" w:rsidRPr="000D50D7">
        <w:t xml:space="preserve"> </w:t>
      </w:r>
      <w:r w:rsidRPr="00AA50E9">
        <w:t>has</w:t>
      </w:r>
      <w:r w:rsidR="000D50D7" w:rsidRPr="000D50D7">
        <w:t xml:space="preserve"> </w:t>
      </w:r>
      <w:r w:rsidRPr="00AA50E9">
        <w:t>the</w:t>
      </w:r>
      <w:r w:rsidR="000D50D7" w:rsidRPr="000D50D7">
        <w:t xml:space="preserve"> </w:t>
      </w:r>
      <w:r w:rsidRPr="00AA50E9">
        <w:t>same</w:t>
      </w:r>
      <w:r w:rsidR="000D50D7" w:rsidRPr="000D50D7">
        <w:t xml:space="preserve"> </w:t>
      </w:r>
      <w:r w:rsidRPr="00AA50E9">
        <w:t>meaning</w:t>
      </w:r>
      <w:r w:rsidR="000D50D7" w:rsidRPr="000D50D7">
        <w:t xml:space="preserve"> </w:t>
      </w:r>
      <w:r w:rsidRPr="00AA50E9">
        <w:t>as</w:t>
      </w:r>
      <w:r w:rsidR="000D50D7" w:rsidRPr="000D50D7">
        <w:t xml:space="preserve"> </w:t>
      </w:r>
      <w:r w:rsidRPr="00AA50E9">
        <w:t>in</w:t>
      </w:r>
      <w:r w:rsidR="000D50D7" w:rsidRPr="000D50D7">
        <w:t xml:space="preserve"> </w:t>
      </w:r>
      <w:r w:rsidRPr="00AA50E9">
        <w:t>section</w:t>
      </w:r>
      <w:r w:rsidR="000D50D7" w:rsidRPr="000D50D7">
        <w:t xml:space="preserve"> </w:t>
      </w:r>
      <w:r w:rsidRPr="00AA50E9">
        <w:t>7</w:t>
      </w:r>
      <w:r w:rsidR="000D50D7" w:rsidRPr="000D50D7">
        <w:t xml:space="preserve"> </w:t>
      </w:r>
      <w:r>
        <w:t>(interpretation)</w:t>
      </w:r>
      <w:r w:rsidR="000D50D7" w:rsidRPr="000D50D7">
        <w:t xml:space="preserve"> </w:t>
      </w:r>
      <w:r w:rsidRPr="00AA50E9">
        <w:t>of</w:t>
      </w:r>
      <w:r w:rsidR="000D50D7" w:rsidRPr="000D50D7">
        <w:t xml:space="preserve"> </w:t>
      </w:r>
      <w:r w:rsidRPr="00AA50E9">
        <w:t>the</w:t>
      </w:r>
      <w:r w:rsidR="000D50D7" w:rsidRPr="000D50D7">
        <w:t xml:space="preserve"> </w:t>
      </w:r>
      <w:r w:rsidRPr="00AA50E9">
        <w:t>Acquisition</w:t>
      </w:r>
      <w:r w:rsidR="000D50D7" w:rsidRPr="000D50D7">
        <w:t xml:space="preserve"> </w:t>
      </w:r>
      <w:r w:rsidRPr="00AA50E9">
        <w:t>of</w:t>
      </w:r>
      <w:r w:rsidR="000D50D7" w:rsidRPr="000D50D7">
        <w:t xml:space="preserve"> </w:t>
      </w:r>
      <w:r w:rsidRPr="00AA50E9">
        <w:t>Land</w:t>
      </w:r>
      <w:r w:rsidR="000D50D7" w:rsidRPr="000D50D7">
        <w:t xml:space="preserve"> </w:t>
      </w:r>
      <w:r w:rsidRPr="00AA50E9">
        <w:t>Act</w:t>
      </w:r>
      <w:r w:rsidR="000D50D7" w:rsidRPr="000D50D7">
        <w:t xml:space="preserve"> </w:t>
      </w:r>
      <w:r w:rsidRPr="00AA50E9">
        <w:t>1981</w:t>
      </w:r>
      <w:r>
        <w:t>(</w:t>
      </w:r>
      <w:r>
        <w:rPr>
          <w:rStyle w:val="FootnoteReference"/>
        </w:rPr>
        <w:footnoteReference w:id="24"/>
      </w:r>
      <w:r>
        <w:t>);</w:t>
      </w:r>
    </w:p>
    <w:p w14:paraId="2F504099" w14:textId="77777777" w:rsidR="00283174" w:rsidRDefault="00283174" w:rsidP="00283174">
      <w:pPr>
        <w:pStyle w:val="DefPara"/>
      </w:pPr>
      <w:r>
        <w:t>“Park</w:t>
      </w:r>
      <w:r w:rsidR="000D50D7" w:rsidRPr="000D50D7">
        <w:t xml:space="preserve"> </w:t>
      </w:r>
      <w:r>
        <w:t>Farm</w:t>
      </w:r>
      <w:r w:rsidR="000D50D7" w:rsidRPr="000D50D7">
        <w:t xml:space="preserve"> </w:t>
      </w:r>
      <w:r>
        <w:t>planning</w:t>
      </w:r>
      <w:r w:rsidR="000D50D7" w:rsidRPr="000D50D7">
        <w:t xml:space="preserve"> </w:t>
      </w:r>
      <w:r>
        <w:t>permission”</w:t>
      </w:r>
      <w:r w:rsidR="000D50D7" w:rsidRPr="000D50D7">
        <w:t xml:space="preserve"> </w:t>
      </w:r>
      <w:r>
        <w:t>means</w:t>
      </w:r>
      <w:r w:rsidR="000D50D7" w:rsidRPr="000D50D7">
        <w:t xml:space="preserve"> </w:t>
      </w:r>
      <w:r>
        <w:t>planning</w:t>
      </w:r>
      <w:r w:rsidR="000D50D7" w:rsidRPr="000D50D7">
        <w:t xml:space="preserve"> </w:t>
      </w:r>
      <w:r>
        <w:t>permission</w:t>
      </w:r>
      <w:r w:rsidR="000D50D7" w:rsidRPr="000D50D7">
        <w:t xml:space="preserve"> </w:t>
      </w:r>
      <w:r>
        <w:t>CHL</w:t>
      </w:r>
      <w:r w:rsidR="000D50D7" w:rsidRPr="000D50D7">
        <w:t xml:space="preserve"> </w:t>
      </w:r>
      <w:r>
        <w:t>1890/87</w:t>
      </w:r>
      <w:r w:rsidR="000D50D7" w:rsidRPr="000D50D7">
        <w:t xml:space="preserve"> </w:t>
      </w:r>
      <w:r>
        <w:t>granted</w:t>
      </w:r>
      <w:r w:rsidR="000D50D7" w:rsidRPr="000D50D7">
        <w:t xml:space="preserve"> </w:t>
      </w:r>
      <w:r>
        <w:t>by</w:t>
      </w:r>
      <w:r w:rsidR="000D50D7" w:rsidRPr="000D50D7">
        <w:t xml:space="preserve"> </w:t>
      </w:r>
      <w:r>
        <w:t>Essex</w:t>
      </w:r>
      <w:r w:rsidR="000D50D7" w:rsidRPr="000D50D7">
        <w:t xml:space="preserve"> </w:t>
      </w:r>
      <w:r>
        <w:t>County</w:t>
      </w:r>
      <w:r w:rsidR="000D50D7" w:rsidRPr="000D50D7">
        <w:t xml:space="preserve"> </w:t>
      </w:r>
      <w:r>
        <w:t>Council</w:t>
      </w:r>
      <w:r w:rsidR="000D50D7" w:rsidRPr="000D50D7">
        <w:t xml:space="preserve"> </w:t>
      </w:r>
      <w:r>
        <w:t>on</w:t>
      </w:r>
      <w:r w:rsidR="000D50D7" w:rsidRPr="000D50D7">
        <w:t xml:space="preserve"> </w:t>
      </w:r>
      <w:r>
        <w:t>15</w:t>
      </w:r>
      <w:r w:rsidR="000D50D7" w:rsidRPr="000D50D7">
        <w:t xml:space="preserve"> </w:t>
      </w:r>
      <w:r>
        <w:t>June</w:t>
      </w:r>
      <w:r w:rsidR="000D50D7" w:rsidRPr="000D50D7">
        <w:t xml:space="preserve"> </w:t>
      </w:r>
      <w:r>
        <w:t>1990</w:t>
      </w:r>
      <w:r w:rsidR="000D50D7" w:rsidRPr="000D50D7">
        <w:t xml:space="preserve"> </w:t>
      </w:r>
      <w:r>
        <w:t>(as</w:t>
      </w:r>
      <w:r w:rsidR="000D50D7" w:rsidRPr="000D50D7">
        <w:t xml:space="preserve"> </w:t>
      </w:r>
      <w:r>
        <w:t>amended);</w:t>
      </w:r>
    </w:p>
    <w:p w14:paraId="34CAF3DE" w14:textId="77777777" w:rsidR="00283174" w:rsidRDefault="00283174" w:rsidP="00283174">
      <w:pPr>
        <w:pStyle w:val="DefPara"/>
      </w:pPr>
      <w:r>
        <w:t>“permissive</w:t>
      </w:r>
      <w:r w:rsidR="000D50D7" w:rsidRPr="000D50D7">
        <w:t xml:space="preserve"> </w:t>
      </w:r>
      <w:r>
        <w:t>paths</w:t>
      </w:r>
      <w:r w:rsidR="000D50D7" w:rsidRPr="000D50D7">
        <w:t xml:space="preserve"> </w:t>
      </w:r>
      <w:r>
        <w:t>plans”</w:t>
      </w:r>
      <w:r w:rsidR="000D50D7" w:rsidRPr="000D50D7">
        <w:t xml:space="preserve"> </w:t>
      </w:r>
      <w:r>
        <w:t>means</w:t>
      </w:r>
      <w:r w:rsidR="000D50D7" w:rsidRPr="000D50D7">
        <w:t xml:space="preserve"> </w:t>
      </w:r>
      <w:r>
        <w:t>the</w:t>
      </w:r>
      <w:r w:rsidR="000D50D7" w:rsidRPr="000D50D7">
        <w:t xml:space="preserve"> </w:t>
      </w:r>
      <w:r>
        <w:t>plans</w:t>
      </w:r>
      <w:r w:rsidR="000D50D7" w:rsidRPr="000D50D7">
        <w:t xml:space="preserve"> </w:t>
      </w:r>
      <w:r>
        <w:t>of</w:t>
      </w:r>
      <w:r w:rsidR="000D50D7" w:rsidRPr="000D50D7">
        <w:t xml:space="preserve"> </w:t>
      </w:r>
      <w:r>
        <w:t>that</w:t>
      </w:r>
      <w:r w:rsidR="000D50D7" w:rsidRPr="000D50D7">
        <w:t xml:space="preserve"> </w:t>
      </w:r>
      <w:r>
        <w:t>name</w:t>
      </w:r>
      <w:r w:rsidR="000D50D7" w:rsidRPr="000D50D7">
        <w:t xml:space="preserve"> </w:t>
      </w:r>
      <w:r>
        <w:t>identified</w:t>
      </w:r>
      <w:r w:rsidR="000D50D7" w:rsidRPr="000D50D7">
        <w:t xml:space="preserve"> </w:t>
      </w:r>
      <w:r>
        <w:t>in</w:t>
      </w:r>
      <w:r w:rsidR="000D50D7" w:rsidRPr="000D50D7">
        <w:t xml:space="preserve"> </w:t>
      </w:r>
      <w:r>
        <w:t>the</w:t>
      </w:r>
      <w:r w:rsidR="000D50D7" w:rsidRPr="000D50D7">
        <w:t xml:space="preserve"> </w:t>
      </w:r>
      <w:r>
        <w:t>table</w:t>
      </w:r>
      <w:r w:rsidR="000D50D7" w:rsidRPr="000D50D7">
        <w:t xml:space="preserve"> </w:t>
      </w:r>
      <w:r>
        <w:t>at</w:t>
      </w:r>
      <w:r w:rsidR="000D50D7" w:rsidRPr="000D50D7">
        <w:t xml:space="preserve"> </w:t>
      </w:r>
      <w:r>
        <w:t>Schedule</w:t>
      </w:r>
      <w:r w:rsidR="000D50D7" w:rsidRPr="000D50D7">
        <w:t xml:space="preserve"> </w:t>
      </w:r>
      <w:r>
        <w:t>13</w:t>
      </w:r>
      <w:r w:rsidR="000D50D7" w:rsidRPr="000D50D7">
        <w:t xml:space="preserve"> </w:t>
      </w:r>
      <w:r>
        <w:t>(documents</w:t>
      </w:r>
      <w:r w:rsidR="000D50D7" w:rsidRPr="000D50D7">
        <w:t xml:space="preserve"> </w:t>
      </w:r>
      <w:r>
        <w:t>and</w:t>
      </w:r>
      <w:r w:rsidR="000D50D7" w:rsidRPr="000D50D7">
        <w:t xml:space="preserve"> </w:t>
      </w:r>
      <w:r>
        <w:t>plans</w:t>
      </w:r>
      <w:r w:rsidR="000D50D7" w:rsidRPr="000D50D7">
        <w:t xml:space="preserve"> </w:t>
      </w:r>
      <w:r>
        <w:t>to</w:t>
      </w:r>
      <w:r w:rsidR="000D50D7" w:rsidRPr="000D50D7">
        <w:t xml:space="preserve"> </w:t>
      </w:r>
      <w:r>
        <w:t>be</w:t>
      </w:r>
      <w:r w:rsidR="000D50D7" w:rsidRPr="000D50D7">
        <w:t xml:space="preserve"> </w:t>
      </w:r>
      <w:r>
        <w:t>certified)</w:t>
      </w:r>
      <w:r w:rsidR="000D50D7" w:rsidRPr="000D50D7">
        <w:t xml:space="preserve"> </w:t>
      </w:r>
      <w:r>
        <w:t>and</w:t>
      </w:r>
      <w:r w:rsidR="000D50D7" w:rsidRPr="000D50D7">
        <w:t xml:space="preserve"> </w:t>
      </w:r>
      <w:r>
        <w:t>which</w:t>
      </w:r>
      <w:r w:rsidR="000D50D7" w:rsidRPr="000D50D7">
        <w:t xml:space="preserve"> </w:t>
      </w:r>
      <w:r>
        <w:t>are</w:t>
      </w:r>
      <w:r w:rsidR="000D50D7" w:rsidRPr="000D50D7">
        <w:t xml:space="preserve"> </w:t>
      </w:r>
      <w:r>
        <w:t>certified</w:t>
      </w:r>
      <w:r w:rsidR="000D50D7" w:rsidRPr="000D50D7">
        <w:t xml:space="preserve"> </w:t>
      </w:r>
      <w:r>
        <w:t>by</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as</w:t>
      </w:r>
      <w:r w:rsidR="000D50D7" w:rsidRPr="000D50D7">
        <w:t xml:space="preserve"> </w:t>
      </w:r>
      <w:r>
        <w:t>the</w:t>
      </w:r>
      <w:r w:rsidR="000D50D7" w:rsidRPr="000D50D7">
        <w:t xml:space="preserve"> </w:t>
      </w:r>
      <w:r>
        <w:t>permissive</w:t>
      </w:r>
      <w:r w:rsidR="000D50D7" w:rsidRPr="000D50D7">
        <w:t xml:space="preserve"> </w:t>
      </w:r>
      <w:r>
        <w:t>paths</w:t>
      </w:r>
      <w:r w:rsidR="000D50D7" w:rsidRPr="000D50D7">
        <w:t xml:space="preserve"> </w:t>
      </w:r>
      <w:r>
        <w:t>plans</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this</w:t>
      </w:r>
      <w:r w:rsidR="000D50D7" w:rsidRPr="000D50D7">
        <w:t xml:space="preserve"> </w:t>
      </w:r>
      <w:r>
        <w:t>Order;</w:t>
      </w:r>
    </w:p>
    <w:p w14:paraId="68FA4DA8" w14:textId="77777777" w:rsidR="00283174" w:rsidRDefault="00283174" w:rsidP="00283174">
      <w:pPr>
        <w:pStyle w:val="DefPara"/>
      </w:pPr>
      <w:r>
        <w:t>“permitted</w:t>
      </w:r>
      <w:r w:rsidR="000D50D7" w:rsidRPr="000D50D7">
        <w:t xml:space="preserve"> </w:t>
      </w:r>
      <w:r>
        <w:t>preliminary</w:t>
      </w:r>
      <w:r w:rsidR="000D50D7" w:rsidRPr="000D50D7">
        <w:t xml:space="preserve"> </w:t>
      </w:r>
      <w:r>
        <w:t>works”</w:t>
      </w:r>
      <w:r w:rsidR="000D50D7" w:rsidRPr="000D50D7">
        <w:t xml:space="preserve"> </w:t>
      </w:r>
      <w:r>
        <w:t>means</w:t>
      </w:r>
      <w:r w:rsidR="000D50D7" w:rsidRPr="000D50D7">
        <w:t xml:space="preserve"> </w:t>
      </w:r>
      <w:r>
        <w:t>all</w:t>
      </w:r>
      <w:r w:rsidR="000D50D7" w:rsidRPr="000D50D7">
        <w:t xml:space="preserve"> </w:t>
      </w:r>
      <w:r>
        <w:t>or</w:t>
      </w:r>
      <w:r w:rsidR="000D50D7" w:rsidRPr="000D50D7">
        <w:t xml:space="preserve"> </w:t>
      </w:r>
      <w:r>
        <w:t>any</w:t>
      </w:r>
      <w:r w:rsidR="000D50D7" w:rsidRPr="000D50D7">
        <w:t xml:space="preserve"> </w:t>
      </w:r>
      <w:r>
        <w:t>of—</w:t>
      </w:r>
    </w:p>
    <w:p w14:paraId="65822735" w14:textId="77777777" w:rsidR="00283174" w:rsidRDefault="00283174" w:rsidP="00511142">
      <w:pPr>
        <w:pStyle w:val="N3"/>
        <w:numPr>
          <w:ilvl w:val="2"/>
          <w:numId w:val="3"/>
        </w:numPr>
      </w:pPr>
      <w:r w:rsidRPr="00AA50E9">
        <w:t>environmental</w:t>
      </w:r>
      <w:r w:rsidR="000D50D7" w:rsidRPr="000D50D7">
        <w:t xml:space="preserve"> </w:t>
      </w:r>
      <w:r w:rsidRPr="00AA50E9">
        <w:t>surveys,</w:t>
      </w:r>
      <w:r w:rsidR="000D50D7" w:rsidRPr="000D50D7">
        <w:t xml:space="preserve"> </w:t>
      </w:r>
      <w:r w:rsidRPr="00AA50E9">
        <w:t>geotechnical</w:t>
      </w:r>
      <w:r w:rsidR="000D50D7" w:rsidRPr="000D50D7">
        <w:t xml:space="preserve"> </w:t>
      </w:r>
      <w:r w:rsidRPr="00AA50E9">
        <w:t>surveys,</w:t>
      </w:r>
      <w:r w:rsidR="000D50D7" w:rsidRPr="000D50D7">
        <w:t xml:space="preserve"> </w:t>
      </w:r>
      <w:r w:rsidRPr="00AA50E9">
        <w:t>intrusive</w:t>
      </w:r>
      <w:r w:rsidR="000D50D7" w:rsidRPr="000D50D7">
        <w:t xml:space="preserve"> </w:t>
      </w:r>
      <w:r w:rsidRPr="00AA50E9">
        <w:t>archaeological</w:t>
      </w:r>
      <w:r w:rsidR="000D50D7" w:rsidRPr="000D50D7">
        <w:t xml:space="preserve"> </w:t>
      </w:r>
      <w:r w:rsidRPr="00AA50E9">
        <w:t>surveys</w:t>
      </w:r>
      <w:r w:rsidR="000D50D7" w:rsidRPr="000D50D7">
        <w:t xml:space="preserve"> </w:t>
      </w:r>
      <w:r w:rsidRPr="00AA50E9">
        <w:t>and</w:t>
      </w:r>
      <w:r w:rsidR="000D50D7" w:rsidRPr="000D50D7">
        <w:t xml:space="preserve"> </w:t>
      </w:r>
      <w:r w:rsidRPr="00AA50E9">
        <w:t>other</w:t>
      </w:r>
      <w:r w:rsidR="000D50D7" w:rsidRPr="000D50D7">
        <w:t xml:space="preserve"> </w:t>
      </w:r>
      <w:r w:rsidRPr="00AA50E9">
        <w:t>investigations</w:t>
      </w:r>
      <w:r w:rsidR="000D50D7" w:rsidRPr="000D50D7">
        <w:t xml:space="preserve"> </w:t>
      </w:r>
      <w:r w:rsidRPr="00AA50E9">
        <w:t>for</w:t>
      </w:r>
      <w:r w:rsidR="000D50D7" w:rsidRPr="000D50D7">
        <w:t xml:space="preserve"> </w:t>
      </w:r>
      <w:r w:rsidRPr="00AA50E9">
        <w:t>the</w:t>
      </w:r>
      <w:r w:rsidR="000D50D7" w:rsidRPr="000D50D7">
        <w:t xml:space="preserve"> </w:t>
      </w:r>
      <w:r w:rsidRPr="00AA50E9">
        <w:t>purpose</w:t>
      </w:r>
      <w:r w:rsidR="000D50D7" w:rsidRPr="000D50D7">
        <w:t xml:space="preserve"> </w:t>
      </w:r>
      <w:r w:rsidRPr="00AA50E9">
        <w:t>of</w:t>
      </w:r>
      <w:r w:rsidR="000D50D7" w:rsidRPr="000D50D7">
        <w:t xml:space="preserve"> </w:t>
      </w:r>
      <w:r w:rsidRPr="00AA50E9">
        <w:t>assessing</w:t>
      </w:r>
      <w:r w:rsidR="000D50D7" w:rsidRPr="000D50D7">
        <w:t xml:space="preserve"> </w:t>
      </w:r>
      <w:r w:rsidRPr="00AA50E9">
        <w:t>ground</w:t>
      </w:r>
      <w:r w:rsidR="000D50D7" w:rsidRPr="000D50D7">
        <w:t xml:space="preserve"> </w:t>
      </w:r>
      <w:r w:rsidRPr="00AA50E9">
        <w:t>conditions</w:t>
      </w:r>
      <w:r w:rsidR="000D50D7" w:rsidRPr="000D50D7">
        <w:t xml:space="preserve"> </w:t>
      </w:r>
      <w:r w:rsidRPr="00AA50E9">
        <w:t>and</w:t>
      </w:r>
      <w:r w:rsidR="000D50D7" w:rsidRPr="000D50D7">
        <w:t xml:space="preserve"> </w:t>
      </w:r>
      <w:r w:rsidRPr="00AA50E9">
        <w:t>removal</w:t>
      </w:r>
      <w:r w:rsidR="000D50D7" w:rsidRPr="000D50D7">
        <w:t xml:space="preserve"> </w:t>
      </w:r>
      <w:r w:rsidRPr="00AA50E9">
        <w:t>of</w:t>
      </w:r>
      <w:r w:rsidR="000D50D7" w:rsidRPr="000D50D7">
        <w:t xml:space="preserve"> </w:t>
      </w:r>
      <w:r w:rsidRPr="00AA50E9">
        <w:t>plant</w:t>
      </w:r>
      <w:r w:rsidR="000D50D7" w:rsidRPr="000D50D7">
        <w:t xml:space="preserve"> </w:t>
      </w:r>
      <w:r w:rsidRPr="00AA50E9">
        <w:t>and</w:t>
      </w:r>
      <w:r w:rsidR="000D50D7" w:rsidRPr="000D50D7">
        <w:t xml:space="preserve"> </w:t>
      </w:r>
      <w:r w:rsidRPr="00AA50E9">
        <w:t>machinery</w:t>
      </w:r>
      <w:r>
        <w:t>;</w:t>
      </w:r>
    </w:p>
    <w:p w14:paraId="4D26FBC9" w14:textId="77777777" w:rsidR="00283174" w:rsidRDefault="00283174" w:rsidP="00283174">
      <w:pPr>
        <w:pStyle w:val="N3"/>
      </w:pPr>
      <w:r w:rsidRPr="00AA50E9">
        <w:t>above</w:t>
      </w:r>
      <w:r w:rsidR="000D50D7" w:rsidRPr="000D50D7">
        <w:t xml:space="preserve"> </w:t>
      </w:r>
      <w:r w:rsidRPr="00AA50E9">
        <w:t>ground</w:t>
      </w:r>
      <w:r w:rsidR="000D50D7" w:rsidRPr="000D50D7">
        <w:t xml:space="preserve"> </w:t>
      </w:r>
      <w:r w:rsidRPr="00AA50E9">
        <w:t>site</w:t>
      </w:r>
      <w:r w:rsidR="000D50D7" w:rsidRPr="000D50D7">
        <w:t xml:space="preserve"> </w:t>
      </w:r>
      <w:r w:rsidRPr="00AA50E9">
        <w:t>preparation</w:t>
      </w:r>
      <w:r w:rsidR="000D50D7" w:rsidRPr="000D50D7">
        <w:t xml:space="preserve"> </w:t>
      </w:r>
      <w:r w:rsidRPr="00AA50E9">
        <w:t>for</w:t>
      </w:r>
      <w:r w:rsidR="000D50D7" w:rsidRPr="000D50D7">
        <w:t xml:space="preserve"> </w:t>
      </w:r>
      <w:r w:rsidRPr="00AA50E9">
        <w:t>temporary</w:t>
      </w:r>
      <w:r w:rsidR="000D50D7" w:rsidRPr="000D50D7">
        <w:t xml:space="preserve"> </w:t>
      </w:r>
      <w:r w:rsidRPr="00AA50E9">
        <w:t>facilities</w:t>
      </w:r>
      <w:r w:rsidR="000D50D7" w:rsidRPr="000D50D7">
        <w:t xml:space="preserve"> </w:t>
      </w:r>
      <w:r w:rsidRPr="00AA50E9">
        <w:t>for</w:t>
      </w:r>
      <w:r w:rsidR="000D50D7" w:rsidRPr="000D50D7">
        <w:t xml:space="preserve"> </w:t>
      </w:r>
      <w:r w:rsidRPr="00AA50E9">
        <w:t>the</w:t>
      </w:r>
      <w:r w:rsidR="000D50D7" w:rsidRPr="000D50D7">
        <w:t xml:space="preserve"> </w:t>
      </w:r>
      <w:r w:rsidRPr="00AA50E9">
        <w:t>use</w:t>
      </w:r>
      <w:r w:rsidR="000D50D7" w:rsidRPr="000D50D7">
        <w:t xml:space="preserve"> </w:t>
      </w:r>
      <w:r w:rsidRPr="00AA50E9">
        <w:t>of</w:t>
      </w:r>
      <w:r w:rsidR="000D50D7" w:rsidRPr="000D50D7">
        <w:t xml:space="preserve"> </w:t>
      </w:r>
      <w:r w:rsidRPr="00AA50E9">
        <w:t>contractors</w:t>
      </w:r>
      <w:r>
        <w:t>;</w:t>
      </w:r>
    </w:p>
    <w:p w14:paraId="6B963E8F" w14:textId="77777777" w:rsidR="00283174" w:rsidRDefault="00283174" w:rsidP="00283174">
      <w:pPr>
        <w:pStyle w:val="N3"/>
      </w:pPr>
      <w:r>
        <w:t>remedial</w:t>
      </w:r>
      <w:r w:rsidR="000D50D7" w:rsidRPr="000D50D7">
        <w:t xml:space="preserve"> </w:t>
      </w:r>
      <w:r>
        <w:t>work</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any</w:t>
      </w:r>
      <w:r w:rsidR="000D50D7" w:rsidRPr="000D50D7">
        <w:t xml:space="preserve"> </w:t>
      </w:r>
      <w:r>
        <w:t>contamination</w:t>
      </w:r>
      <w:r w:rsidR="000D50D7" w:rsidRPr="000D50D7">
        <w:t xml:space="preserve"> </w:t>
      </w:r>
      <w:r>
        <w:t>or</w:t>
      </w:r>
      <w:r w:rsidR="000D50D7" w:rsidRPr="000D50D7">
        <w:t xml:space="preserve"> </w:t>
      </w:r>
      <w:r>
        <w:t>other</w:t>
      </w:r>
      <w:r w:rsidR="000D50D7" w:rsidRPr="000D50D7">
        <w:t xml:space="preserve"> </w:t>
      </w:r>
      <w:r>
        <w:t>adverse</w:t>
      </w:r>
      <w:r w:rsidR="000D50D7" w:rsidRPr="000D50D7">
        <w:t xml:space="preserve"> </w:t>
      </w:r>
      <w:r>
        <w:t>ground</w:t>
      </w:r>
      <w:r w:rsidR="000D50D7" w:rsidRPr="000D50D7">
        <w:t xml:space="preserve"> </w:t>
      </w:r>
      <w:r>
        <w:t>conditions;</w:t>
      </w:r>
    </w:p>
    <w:p w14:paraId="7DEAED68" w14:textId="77777777" w:rsidR="00283174" w:rsidRDefault="00283174" w:rsidP="00283174">
      <w:pPr>
        <w:pStyle w:val="N3"/>
      </w:pPr>
      <w:r>
        <w:t>diversion</w:t>
      </w:r>
      <w:r w:rsidR="000D50D7" w:rsidRPr="000D50D7">
        <w:t xml:space="preserve"> </w:t>
      </w:r>
      <w:r w:rsidR="00D223AC">
        <w:t>of</w:t>
      </w:r>
      <w:r w:rsidR="000D50D7" w:rsidRPr="000D50D7">
        <w:t xml:space="preserve"> </w:t>
      </w:r>
      <w:r w:rsidR="00D223AC">
        <w:t>existing</w:t>
      </w:r>
      <w:r w:rsidR="000D50D7" w:rsidRPr="000D50D7">
        <w:t xml:space="preserve"> </w:t>
      </w:r>
      <w:r w:rsidR="00D223AC">
        <w:t>services</w:t>
      </w:r>
      <w:r w:rsidR="000D50D7" w:rsidRPr="000D50D7">
        <w:t xml:space="preserve"> </w:t>
      </w:r>
      <w:r w:rsidR="00D223AC">
        <w:t>and</w:t>
      </w:r>
      <w:r w:rsidR="000D50D7" w:rsidRPr="000D50D7">
        <w:t xml:space="preserve"> </w:t>
      </w:r>
      <w:r w:rsidR="00D223AC">
        <w:t>the</w:t>
      </w:r>
      <w:r w:rsidR="000D50D7" w:rsidRPr="000D50D7">
        <w:t xml:space="preserve"> </w:t>
      </w:r>
      <w:r w:rsidR="00D223AC">
        <w:t>laying</w:t>
      </w:r>
      <w:r w:rsidR="000D50D7" w:rsidRPr="000D50D7">
        <w:t xml:space="preserve"> </w:t>
      </w:r>
      <w:r w:rsidR="00D223AC">
        <w:t>of</w:t>
      </w:r>
      <w:r w:rsidR="000D50D7" w:rsidRPr="000D50D7">
        <w:t xml:space="preserve"> </w:t>
      </w:r>
      <w:r w:rsidR="00D223AC">
        <w:t>temporary</w:t>
      </w:r>
      <w:r w:rsidR="000D50D7" w:rsidRPr="000D50D7">
        <w:t xml:space="preserve"> </w:t>
      </w:r>
      <w:r>
        <w:t>services;</w:t>
      </w:r>
    </w:p>
    <w:p w14:paraId="38A2998E" w14:textId="77777777" w:rsidR="00283174" w:rsidRDefault="00283174" w:rsidP="00283174">
      <w:pPr>
        <w:pStyle w:val="N3"/>
      </w:pPr>
      <w:r w:rsidRPr="00AA50E9">
        <w:t>the</w:t>
      </w:r>
      <w:r w:rsidR="000D50D7" w:rsidRPr="000D50D7">
        <w:t xml:space="preserve"> </w:t>
      </w:r>
      <w:r w:rsidRPr="00AA50E9">
        <w:t>provision</w:t>
      </w:r>
      <w:r w:rsidR="000D50D7" w:rsidRPr="000D50D7">
        <w:t xml:space="preserve"> </w:t>
      </w:r>
      <w:r w:rsidRPr="00AA50E9">
        <w:t>of</w:t>
      </w:r>
      <w:r w:rsidR="000D50D7" w:rsidRPr="000D50D7">
        <w:t xml:space="preserve"> </w:t>
      </w:r>
      <w:r w:rsidRPr="00AA50E9">
        <w:t>temporary</w:t>
      </w:r>
      <w:r w:rsidR="000D50D7" w:rsidRPr="000D50D7">
        <w:t xml:space="preserve"> </w:t>
      </w:r>
      <w:r w:rsidRPr="00AA50E9">
        <w:t>means</w:t>
      </w:r>
      <w:r w:rsidR="000D50D7" w:rsidRPr="000D50D7">
        <w:t xml:space="preserve"> </w:t>
      </w:r>
      <w:r w:rsidRPr="00AA50E9">
        <w:t>of</w:t>
      </w:r>
      <w:r w:rsidR="000D50D7" w:rsidRPr="000D50D7">
        <w:t xml:space="preserve"> </w:t>
      </w:r>
      <w:r w:rsidRPr="00AA50E9">
        <w:t>enclosure</w:t>
      </w:r>
      <w:r w:rsidR="000D50D7" w:rsidRPr="000D50D7">
        <w:t xml:space="preserve"> </w:t>
      </w:r>
      <w:r w:rsidRPr="00AA50E9">
        <w:t>and</w:t>
      </w:r>
      <w:r w:rsidR="000D50D7" w:rsidRPr="000D50D7">
        <w:t xml:space="preserve"> </w:t>
      </w:r>
      <w:r w:rsidRPr="00AA50E9">
        <w:t>site</w:t>
      </w:r>
      <w:r w:rsidR="000D50D7" w:rsidRPr="000D50D7">
        <w:t xml:space="preserve"> </w:t>
      </w:r>
      <w:r w:rsidRPr="00AA50E9">
        <w:t>security</w:t>
      </w:r>
      <w:r w:rsidR="000D50D7" w:rsidRPr="000D50D7">
        <w:t xml:space="preserve"> </w:t>
      </w:r>
      <w:r w:rsidRPr="00AA50E9">
        <w:t>for</w:t>
      </w:r>
      <w:r w:rsidR="000D50D7" w:rsidRPr="000D50D7">
        <w:t xml:space="preserve"> </w:t>
      </w:r>
      <w:r w:rsidRPr="00AA50E9">
        <w:t>construction</w:t>
      </w:r>
      <w:r>
        <w:t>;</w:t>
      </w:r>
    </w:p>
    <w:p w14:paraId="50E9B048" w14:textId="77777777" w:rsidR="00283174" w:rsidRDefault="00283174" w:rsidP="00283174">
      <w:pPr>
        <w:pStyle w:val="N3"/>
      </w:pPr>
      <w:r>
        <w:t>the</w:t>
      </w:r>
      <w:r w:rsidR="000D50D7" w:rsidRPr="000D50D7">
        <w:t xml:space="preserve"> </w:t>
      </w:r>
      <w:r>
        <w:t>temporary</w:t>
      </w:r>
      <w:r w:rsidR="000D50D7" w:rsidRPr="000D50D7">
        <w:t xml:space="preserve"> </w:t>
      </w:r>
      <w:r>
        <w:t>display</w:t>
      </w:r>
      <w:r w:rsidR="000D50D7" w:rsidRPr="000D50D7">
        <w:t xml:space="preserve"> </w:t>
      </w:r>
      <w:r>
        <w:t>of</w:t>
      </w:r>
      <w:r w:rsidR="000D50D7" w:rsidRPr="000D50D7">
        <w:t xml:space="preserve"> </w:t>
      </w:r>
      <w:r>
        <w:t>site</w:t>
      </w:r>
      <w:r w:rsidR="000D50D7" w:rsidRPr="000D50D7">
        <w:t xml:space="preserve"> </w:t>
      </w:r>
      <w:r>
        <w:t>notices</w:t>
      </w:r>
      <w:r w:rsidR="000D50D7" w:rsidRPr="000D50D7">
        <w:t xml:space="preserve"> </w:t>
      </w:r>
      <w:r>
        <w:t>or</w:t>
      </w:r>
      <w:r w:rsidR="000D50D7" w:rsidRPr="000D50D7">
        <w:t xml:space="preserve"> </w:t>
      </w:r>
      <w:r>
        <w:t>advertisements;</w:t>
      </w:r>
      <w:r w:rsidR="000D50D7" w:rsidRPr="000D50D7">
        <w:t xml:space="preserve"> </w:t>
      </w:r>
      <w:r>
        <w:t>or</w:t>
      </w:r>
    </w:p>
    <w:p w14:paraId="301C8FE0" w14:textId="77777777" w:rsidR="00283174" w:rsidRDefault="00283174" w:rsidP="00283174">
      <w:pPr>
        <w:pStyle w:val="N3"/>
      </w:pPr>
      <w:r>
        <w:t>site</w:t>
      </w:r>
      <w:r w:rsidR="000D50D7" w:rsidRPr="000D50D7">
        <w:t xml:space="preserve"> </w:t>
      </w:r>
      <w:r>
        <w:t>clearance</w:t>
      </w:r>
      <w:r w:rsidR="000D50D7" w:rsidRPr="000D50D7">
        <w:t xml:space="preserve"> </w:t>
      </w:r>
      <w:r>
        <w:t>(including</w:t>
      </w:r>
      <w:r w:rsidR="000D50D7" w:rsidRPr="000D50D7">
        <w:t xml:space="preserve"> </w:t>
      </w:r>
      <w:r>
        <w:t>vegetation</w:t>
      </w:r>
      <w:r w:rsidR="000D50D7" w:rsidRPr="000D50D7">
        <w:t xml:space="preserve"> </w:t>
      </w:r>
      <w:r>
        <w:t>removal,</w:t>
      </w:r>
      <w:r w:rsidR="000D50D7" w:rsidRPr="000D50D7">
        <w:t xml:space="preserve"> </w:t>
      </w:r>
      <w:r>
        <w:t>demolition</w:t>
      </w:r>
      <w:r w:rsidR="000D50D7" w:rsidRPr="000D50D7">
        <w:t xml:space="preserve"> </w:t>
      </w:r>
      <w:r>
        <w:t>of</w:t>
      </w:r>
      <w:r w:rsidR="000D50D7" w:rsidRPr="000D50D7">
        <w:t xml:space="preserve"> </w:t>
      </w:r>
      <w:r>
        <w:t>structures);</w:t>
      </w:r>
    </w:p>
    <w:p w14:paraId="52C8566C" w14:textId="77777777" w:rsidR="00283174" w:rsidRDefault="00283174" w:rsidP="00283174">
      <w:pPr>
        <w:pStyle w:val="DefPara"/>
      </w:pPr>
      <w:r>
        <w:t>“plot”</w:t>
      </w:r>
      <w:r w:rsidR="000D50D7" w:rsidRPr="000D50D7">
        <w:t xml:space="preserve"> </w:t>
      </w:r>
      <w:r>
        <w:t>means</w:t>
      </w:r>
      <w:r w:rsidR="000D50D7" w:rsidRPr="000D50D7">
        <w:t xml:space="preserve"> </w:t>
      </w:r>
      <w:r>
        <w:t>any</w:t>
      </w:r>
      <w:r w:rsidR="000D50D7" w:rsidRPr="000D50D7">
        <w:t xml:space="preserve"> </w:t>
      </w:r>
      <w:r>
        <w:t>plot</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identified</w:t>
      </w:r>
      <w:r w:rsidR="000D50D7" w:rsidRPr="000D50D7">
        <w:t xml:space="preserve"> </w:t>
      </w:r>
      <w:r>
        <w:t>by</w:t>
      </w:r>
      <w:r w:rsidR="000D50D7" w:rsidRPr="000D50D7">
        <w:t xml:space="preserve"> </w:t>
      </w:r>
      <w:r>
        <w:t>reference</w:t>
      </w:r>
      <w:r w:rsidR="000D50D7" w:rsidRPr="000D50D7">
        <w:t xml:space="preserve"> </w:t>
      </w:r>
      <w:r>
        <w:t>to</w:t>
      </w:r>
      <w:r w:rsidR="000D50D7" w:rsidRPr="000D50D7">
        <w:t xml:space="preserve"> </w:t>
      </w:r>
      <w:r>
        <w:t>a</w:t>
      </w:r>
      <w:r w:rsidR="000D50D7" w:rsidRPr="000D50D7">
        <w:t xml:space="preserve"> </w:t>
      </w:r>
      <w:r>
        <w:t>number</w:t>
      </w:r>
      <w:r w:rsidR="000D50D7" w:rsidRPr="000D50D7">
        <w:t xml:space="preserve"> </w:t>
      </w:r>
      <w:r>
        <w:t>and</w:t>
      </w:r>
      <w:r w:rsidR="000D50D7" w:rsidRPr="000D50D7">
        <w:t xml:space="preserve"> </w:t>
      </w:r>
      <w:r>
        <w:t>which</w:t>
      </w:r>
      <w:r w:rsidR="000D50D7" w:rsidRPr="000D50D7">
        <w:t xml:space="preserve"> </w:t>
      </w:r>
      <w:r>
        <w:t>is</w:t>
      </w:r>
      <w:r w:rsidR="000D50D7" w:rsidRPr="000D50D7">
        <w:t xml:space="preserve"> </w:t>
      </w:r>
      <w:r>
        <w:t>listed</w:t>
      </w:r>
      <w:r w:rsidR="000D50D7" w:rsidRPr="000D50D7">
        <w:t xml:space="preserve"> </w:t>
      </w:r>
      <w:r>
        <w:t>in</w:t>
      </w:r>
      <w:r w:rsidR="000D50D7" w:rsidRPr="000D50D7">
        <w:t xml:space="preserve"> </w:t>
      </w:r>
      <w:r>
        <w:t>the</w:t>
      </w:r>
      <w:r w:rsidR="000D50D7" w:rsidRPr="000D50D7">
        <w:t xml:space="preserve"> </w:t>
      </w:r>
      <w:r>
        <w:t>book</w:t>
      </w:r>
      <w:r w:rsidR="000D50D7" w:rsidRPr="000D50D7">
        <w:t xml:space="preserve"> </w:t>
      </w:r>
      <w:r>
        <w:t>of</w:t>
      </w:r>
      <w:r w:rsidR="000D50D7" w:rsidRPr="000D50D7">
        <w:t xml:space="preserve"> </w:t>
      </w:r>
      <w:r>
        <w:t>reference</w:t>
      </w:r>
      <w:r w:rsidR="000D50D7" w:rsidRPr="000D50D7">
        <w:t xml:space="preserve"> </w:t>
      </w:r>
      <w:r>
        <w:t>and</w:t>
      </w:r>
      <w:r w:rsidR="000D50D7" w:rsidRPr="000D50D7">
        <w:t xml:space="preserve"> </w:t>
      </w:r>
      <w:r>
        <w:t>shown</w:t>
      </w:r>
      <w:r w:rsidR="000D50D7" w:rsidRPr="000D50D7">
        <w:t xml:space="preserve"> </w:t>
      </w:r>
      <w:r>
        <w:t>on</w:t>
      </w:r>
      <w:r w:rsidR="000D50D7" w:rsidRPr="000D50D7">
        <w:t xml:space="preserve"> </w:t>
      </w:r>
      <w:r>
        <w:t>the</w:t>
      </w:r>
      <w:r w:rsidR="000D50D7" w:rsidRPr="000D50D7">
        <w:t xml:space="preserve"> </w:t>
      </w:r>
      <w:r>
        <w:t>land</w:t>
      </w:r>
      <w:r w:rsidR="000D50D7" w:rsidRPr="000D50D7">
        <w:t xml:space="preserve"> </w:t>
      </w:r>
      <w:r>
        <w:t>plans;</w:t>
      </w:r>
    </w:p>
    <w:p w14:paraId="6AA8431A" w14:textId="77777777" w:rsidR="00283174" w:rsidRDefault="00283174" w:rsidP="00283174">
      <w:pPr>
        <w:pStyle w:val="DefPara"/>
      </w:pPr>
      <w:r>
        <w:t>“relevant</w:t>
      </w:r>
      <w:r w:rsidR="000D50D7" w:rsidRPr="000D50D7">
        <w:t xml:space="preserve"> </w:t>
      </w:r>
      <w:r w:rsidRPr="00AA50E9">
        <w:t>planning</w:t>
      </w:r>
      <w:r w:rsidR="000D50D7" w:rsidRPr="000D50D7">
        <w:t xml:space="preserve"> </w:t>
      </w:r>
      <w:r w:rsidRPr="00AA50E9">
        <w:t>authority”</w:t>
      </w:r>
      <w:r w:rsidR="000D50D7" w:rsidRPr="000D50D7">
        <w:t xml:space="preserve"> </w:t>
      </w:r>
      <w:r w:rsidRPr="00AA50E9">
        <w:t>means</w:t>
      </w:r>
      <w:r w:rsidR="000D50D7" w:rsidRPr="000D50D7">
        <w:t xml:space="preserve"> </w:t>
      </w:r>
      <w:r w:rsidRPr="00AA50E9">
        <w:t>the</w:t>
      </w:r>
      <w:r w:rsidR="000D50D7" w:rsidRPr="000D50D7">
        <w:t xml:space="preserve"> </w:t>
      </w:r>
      <w:r>
        <w:t>local</w:t>
      </w:r>
      <w:r w:rsidR="000D50D7" w:rsidRPr="000D50D7">
        <w:t xml:space="preserve"> </w:t>
      </w:r>
      <w:r w:rsidRPr="00AA50E9">
        <w:t>planning</w:t>
      </w:r>
      <w:r w:rsidR="000D50D7" w:rsidRPr="000D50D7">
        <w:t xml:space="preserve"> </w:t>
      </w:r>
      <w:r w:rsidRPr="00AA50E9">
        <w:t>authority</w:t>
      </w:r>
      <w:r w:rsidR="000D50D7" w:rsidRPr="000D50D7">
        <w:t xml:space="preserve"> </w:t>
      </w:r>
      <w:r w:rsidRPr="00AA50E9">
        <w:t>for</w:t>
      </w:r>
      <w:r w:rsidR="000D50D7" w:rsidRPr="000D50D7">
        <w:t xml:space="preserve"> </w:t>
      </w:r>
      <w:r w:rsidRPr="00AA50E9">
        <w:t>the</w:t>
      </w:r>
      <w:r w:rsidR="000D50D7" w:rsidRPr="000D50D7">
        <w:t xml:space="preserve"> </w:t>
      </w:r>
      <w:r w:rsidRPr="00AA50E9">
        <w:t>area</w:t>
      </w:r>
      <w:r w:rsidR="000D50D7" w:rsidRPr="000D50D7">
        <w:t xml:space="preserve"> </w:t>
      </w:r>
      <w:r w:rsidRPr="00AA50E9">
        <w:t>in</w:t>
      </w:r>
      <w:r w:rsidR="000D50D7" w:rsidRPr="000D50D7">
        <w:t xml:space="preserve"> </w:t>
      </w:r>
      <w:r w:rsidRPr="00AA50E9">
        <w:t>which</w:t>
      </w:r>
      <w:r w:rsidR="000D50D7" w:rsidRPr="000D50D7">
        <w:t xml:space="preserve"> </w:t>
      </w:r>
      <w:r w:rsidRPr="00AA50E9">
        <w:t>the</w:t>
      </w:r>
      <w:r w:rsidR="000D50D7" w:rsidRPr="000D50D7">
        <w:t xml:space="preserve"> </w:t>
      </w:r>
      <w:r w:rsidRPr="00AA50E9">
        <w:t>land</w:t>
      </w:r>
      <w:r w:rsidR="000D50D7" w:rsidRPr="000D50D7">
        <w:t xml:space="preserve"> </w:t>
      </w:r>
      <w:r w:rsidRPr="00AA50E9">
        <w:t>to</w:t>
      </w:r>
      <w:r w:rsidR="000D50D7" w:rsidRPr="000D50D7">
        <w:t xml:space="preserve"> </w:t>
      </w:r>
      <w:r w:rsidRPr="00AA50E9">
        <w:t>which</w:t>
      </w:r>
      <w:r w:rsidR="000D50D7" w:rsidRPr="000D50D7">
        <w:t xml:space="preserve"> </w:t>
      </w:r>
      <w:r w:rsidRPr="00AA50E9">
        <w:t>the</w:t>
      </w:r>
      <w:r w:rsidR="000D50D7" w:rsidRPr="000D50D7">
        <w:t xml:space="preserve"> </w:t>
      </w:r>
      <w:r w:rsidRPr="00AA50E9">
        <w:t>provisions</w:t>
      </w:r>
      <w:r w:rsidR="000D50D7" w:rsidRPr="000D50D7">
        <w:t xml:space="preserve"> </w:t>
      </w:r>
      <w:r w:rsidRPr="00AA50E9">
        <w:t>of</w:t>
      </w:r>
      <w:r w:rsidR="000D50D7" w:rsidRPr="000D50D7">
        <w:t xml:space="preserve"> </w:t>
      </w:r>
      <w:r w:rsidRPr="00AA50E9">
        <w:t>this</w:t>
      </w:r>
      <w:r w:rsidR="000D50D7" w:rsidRPr="000D50D7">
        <w:t xml:space="preserve"> </w:t>
      </w:r>
      <w:r w:rsidRPr="00AA50E9">
        <w:t>Order</w:t>
      </w:r>
      <w:r w:rsidR="000D50D7" w:rsidRPr="000D50D7">
        <w:t xml:space="preserve"> </w:t>
      </w:r>
      <w:r w:rsidRPr="00AA50E9">
        <w:t>apply</w:t>
      </w:r>
      <w:r w:rsidR="000D50D7" w:rsidRPr="000D50D7">
        <w:t xml:space="preserve"> </w:t>
      </w:r>
      <w:r w:rsidRPr="00AA50E9">
        <w:t>is</w:t>
      </w:r>
      <w:r w:rsidR="000D50D7" w:rsidRPr="000D50D7">
        <w:t xml:space="preserve"> </w:t>
      </w:r>
      <w:r w:rsidRPr="00AA50E9">
        <w:t>situated</w:t>
      </w:r>
      <w:r>
        <w:t>;</w:t>
      </w:r>
    </w:p>
    <w:p w14:paraId="54231C6D" w14:textId="77777777" w:rsidR="00283174" w:rsidRDefault="00283174" w:rsidP="00283174">
      <w:pPr>
        <w:pStyle w:val="DefPara"/>
      </w:pPr>
      <w:r>
        <w:t>“</w:t>
      </w:r>
      <w:r w:rsidRPr="00AA50E9">
        <w:t>requirements”</w:t>
      </w:r>
      <w:r w:rsidR="000D50D7" w:rsidRPr="000D50D7">
        <w:t xml:space="preserve"> </w:t>
      </w:r>
      <w:r w:rsidRPr="00AA50E9">
        <w:t>means</w:t>
      </w:r>
      <w:r w:rsidR="000D50D7" w:rsidRPr="000D50D7">
        <w:t xml:space="preserve"> </w:t>
      </w:r>
      <w:r w:rsidRPr="00AA50E9">
        <w:t>those</w:t>
      </w:r>
      <w:r w:rsidR="000D50D7" w:rsidRPr="000D50D7">
        <w:t xml:space="preserve"> </w:t>
      </w:r>
      <w:r w:rsidRPr="00AA50E9">
        <w:t>matters</w:t>
      </w:r>
      <w:r w:rsidR="000D50D7" w:rsidRPr="000D50D7">
        <w:t xml:space="preserve"> </w:t>
      </w:r>
      <w:r w:rsidRPr="00AA50E9">
        <w:t>set</w:t>
      </w:r>
      <w:r w:rsidR="000D50D7" w:rsidRPr="000D50D7">
        <w:t xml:space="preserve"> </w:t>
      </w:r>
      <w:r w:rsidRPr="00AA50E9">
        <w:t>out</w:t>
      </w:r>
      <w:r w:rsidR="000D50D7" w:rsidRPr="000D50D7">
        <w:t xml:space="preserve"> </w:t>
      </w:r>
      <w:r w:rsidRPr="00AA50E9">
        <w:t>in</w:t>
      </w:r>
      <w:r w:rsidR="000D50D7" w:rsidRPr="000D50D7">
        <w:t xml:space="preserve"> </w:t>
      </w:r>
      <w:r w:rsidRPr="00AA50E9">
        <w:t>Schedule</w:t>
      </w:r>
      <w:r w:rsidR="000D50D7" w:rsidRPr="000D50D7">
        <w:t xml:space="preserve"> </w:t>
      </w:r>
      <w:r w:rsidRPr="00AA50E9">
        <w:t>2</w:t>
      </w:r>
      <w:r w:rsidR="000D50D7" w:rsidRPr="000D50D7">
        <w:t xml:space="preserve"> </w:t>
      </w:r>
      <w:r w:rsidRPr="00AA50E9">
        <w:t>(requirements)</w:t>
      </w:r>
      <w:r w:rsidR="000D50D7" w:rsidRPr="000D50D7">
        <w:t xml:space="preserve"> </w:t>
      </w:r>
      <w:r w:rsidRPr="00AA50E9">
        <w:t>and</w:t>
      </w:r>
      <w:r w:rsidR="000D50D7" w:rsidRPr="000D50D7">
        <w:t xml:space="preserve"> </w:t>
      </w:r>
      <w:r w:rsidRPr="00AA50E9">
        <w:t>“requirement”</w:t>
      </w:r>
      <w:r w:rsidR="000D50D7" w:rsidRPr="000D50D7">
        <w:t xml:space="preserve"> </w:t>
      </w:r>
      <w:r w:rsidRPr="00AA50E9">
        <w:t>means</w:t>
      </w:r>
      <w:r w:rsidR="000D50D7" w:rsidRPr="000D50D7">
        <w:t xml:space="preserve"> </w:t>
      </w:r>
      <w:r w:rsidRPr="00AA50E9">
        <w:t>any</w:t>
      </w:r>
      <w:r w:rsidR="000D50D7" w:rsidRPr="000D50D7">
        <w:t xml:space="preserve"> </w:t>
      </w:r>
      <w:r w:rsidRPr="00AA50E9">
        <w:t>one</w:t>
      </w:r>
      <w:r w:rsidR="000D50D7" w:rsidRPr="000D50D7">
        <w:t xml:space="preserve"> </w:t>
      </w:r>
      <w:r w:rsidRPr="00AA50E9">
        <w:t>of</w:t>
      </w:r>
      <w:r w:rsidR="000D50D7" w:rsidRPr="000D50D7">
        <w:t xml:space="preserve"> </w:t>
      </w:r>
      <w:r w:rsidRPr="00AA50E9">
        <w:t>the</w:t>
      </w:r>
      <w:r w:rsidR="000D50D7" w:rsidRPr="000D50D7">
        <w:t xml:space="preserve"> </w:t>
      </w:r>
      <w:r w:rsidRPr="00AA50E9">
        <w:t>requirements</w:t>
      </w:r>
      <w:r>
        <w:t>;</w:t>
      </w:r>
    </w:p>
    <w:p w14:paraId="62067596" w14:textId="77777777" w:rsidR="00283174" w:rsidRDefault="00283174" w:rsidP="00283174">
      <w:pPr>
        <w:pStyle w:val="DefPara"/>
      </w:pPr>
      <w:r>
        <w:t>“solar</w:t>
      </w:r>
      <w:r w:rsidR="000D50D7" w:rsidRPr="000D50D7">
        <w:t xml:space="preserve"> </w:t>
      </w:r>
      <w:r>
        <w:t>farm</w:t>
      </w:r>
      <w:r w:rsidR="000D50D7" w:rsidRPr="000D50D7">
        <w:t xml:space="preserve"> </w:t>
      </w:r>
      <w:r>
        <w:t>works”</w:t>
      </w:r>
      <w:r w:rsidR="000D50D7" w:rsidRPr="000D50D7">
        <w:t xml:space="preserve"> </w:t>
      </w:r>
      <w:r>
        <w:t>means</w:t>
      </w:r>
      <w:r w:rsidR="000D50D7" w:rsidRPr="000D50D7">
        <w:t xml:space="preserve"> </w:t>
      </w:r>
      <w:r>
        <w:t>that</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identified</w:t>
      </w:r>
      <w:r w:rsidR="000D50D7" w:rsidRPr="000D50D7">
        <w:t xml:space="preserve"> </w:t>
      </w:r>
      <w:r>
        <w:t>in</w:t>
      </w:r>
      <w:r w:rsidR="000D50D7" w:rsidRPr="000D50D7">
        <w:t xml:space="preserve"> </w:t>
      </w:r>
      <w:r>
        <w:t>work</w:t>
      </w:r>
      <w:r w:rsidR="000D50D7" w:rsidRPr="000D50D7">
        <w:t xml:space="preserve"> </w:t>
      </w:r>
      <w:r>
        <w:t>numbers</w:t>
      </w:r>
      <w:r w:rsidR="000D50D7" w:rsidRPr="000D50D7">
        <w:t xml:space="preserve"> </w:t>
      </w:r>
      <w:r>
        <w:t>1,</w:t>
      </w:r>
      <w:r w:rsidR="000D50D7" w:rsidRPr="000D50D7">
        <w:t xml:space="preserve"> </w:t>
      </w:r>
      <w:r>
        <w:t>2,</w:t>
      </w:r>
      <w:r w:rsidR="000D50D7" w:rsidRPr="000D50D7">
        <w:t xml:space="preserve"> </w:t>
      </w:r>
      <w:r>
        <w:t>3,</w:t>
      </w:r>
      <w:r w:rsidR="000D50D7" w:rsidRPr="000D50D7">
        <w:t xml:space="preserve"> </w:t>
      </w:r>
      <w:r>
        <w:t>6,</w:t>
      </w:r>
      <w:r w:rsidR="000D50D7" w:rsidRPr="000D50D7">
        <w:t xml:space="preserve"> </w:t>
      </w:r>
      <w:r>
        <w:t>7A,</w:t>
      </w:r>
      <w:r w:rsidR="000D50D7" w:rsidRPr="000D50D7">
        <w:t xml:space="preserve"> </w:t>
      </w:r>
      <w:r>
        <w:t>8,</w:t>
      </w:r>
      <w:r w:rsidR="000D50D7" w:rsidRPr="000D50D7">
        <w:t xml:space="preserve"> </w:t>
      </w:r>
      <w:r>
        <w:t>9</w:t>
      </w:r>
      <w:r w:rsidR="000D50D7" w:rsidRPr="000D50D7">
        <w:t xml:space="preserve"> </w:t>
      </w:r>
      <w:r>
        <w:t>(to</w:t>
      </w:r>
      <w:r w:rsidR="000D50D7" w:rsidRPr="000D50D7">
        <w:t xml:space="preserve"> </w:t>
      </w:r>
      <w:r>
        <w:t>the</w:t>
      </w:r>
      <w:r w:rsidR="000D50D7" w:rsidRPr="000D50D7">
        <w:t xml:space="preserve"> </w:t>
      </w:r>
      <w:r>
        <w:t>extent</w:t>
      </w:r>
      <w:r w:rsidR="000D50D7" w:rsidRPr="000D50D7">
        <w:t xml:space="preserve"> </w:t>
      </w:r>
      <w:r>
        <w:t>work</w:t>
      </w:r>
      <w:r w:rsidR="000D50D7" w:rsidRPr="000D50D7">
        <w:t xml:space="preserve"> </w:t>
      </w:r>
      <w:r>
        <w:t>number</w:t>
      </w:r>
      <w:r w:rsidR="000D50D7" w:rsidRPr="000D50D7">
        <w:t xml:space="preserve"> </w:t>
      </w:r>
      <w:r>
        <w:t>9</w:t>
      </w:r>
      <w:r w:rsidR="000D50D7" w:rsidRPr="000D50D7">
        <w:t xml:space="preserve"> </w:t>
      </w:r>
      <w:r>
        <w:t>is</w:t>
      </w:r>
      <w:r w:rsidR="000D50D7" w:rsidRPr="000D50D7">
        <w:t xml:space="preserve"> </w:t>
      </w:r>
      <w:r>
        <w:t>to</w:t>
      </w:r>
      <w:r w:rsidR="000D50D7" w:rsidRPr="000D50D7">
        <w:t xml:space="preserve"> </w:t>
      </w:r>
      <w:r>
        <w:t>facilitate</w:t>
      </w:r>
      <w:r w:rsidR="000D50D7" w:rsidRPr="000D50D7">
        <w:t xml:space="preserve"> </w:t>
      </w:r>
      <w:r>
        <w:t>access</w:t>
      </w:r>
      <w:r w:rsidR="000D50D7" w:rsidRPr="000D50D7">
        <w:t xml:space="preserve"> </w:t>
      </w:r>
      <w:r>
        <w:t>to</w:t>
      </w:r>
      <w:r w:rsidR="000D50D7" w:rsidRPr="000D50D7">
        <w:t xml:space="preserve"> </w:t>
      </w:r>
      <w:r>
        <w:t>work</w:t>
      </w:r>
      <w:r w:rsidR="000D50D7" w:rsidRPr="000D50D7">
        <w:t xml:space="preserve"> </w:t>
      </w:r>
      <w:r>
        <w:t>numbers</w:t>
      </w:r>
      <w:r w:rsidR="000D50D7" w:rsidRPr="000D50D7">
        <w:t xml:space="preserve"> </w:t>
      </w:r>
      <w:r>
        <w:t>1,</w:t>
      </w:r>
      <w:r w:rsidR="000D50D7" w:rsidRPr="000D50D7">
        <w:t xml:space="preserve"> </w:t>
      </w:r>
      <w:r>
        <w:t>2,</w:t>
      </w:r>
      <w:r w:rsidR="000D50D7" w:rsidRPr="000D50D7">
        <w:t xml:space="preserve"> </w:t>
      </w:r>
      <w:r>
        <w:t>3,</w:t>
      </w:r>
      <w:r w:rsidR="000D50D7" w:rsidRPr="000D50D7">
        <w:t xml:space="preserve"> </w:t>
      </w:r>
      <w:r>
        <w:t>6,</w:t>
      </w:r>
      <w:r w:rsidR="000D50D7" w:rsidRPr="000D50D7">
        <w:t xml:space="preserve"> </w:t>
      </w:r>
      <w:r>
        <w:t>7A,</w:t>
      </w:r>
      <w:r w:rsidR="000D50D7" w:rsidRPr="000D50D7">
        <w:t xml:space="preserve"> </w:t>
      </w:r>
      <w:r>
        <w:t>8</w:t>
      </w:r>
      <w:r w:rsidR="000D50D7" w:rsidRPr="000D50D7">
        <w:t xml:space="preserve"> </w:t>
      </w:r>
      <w:r>
        <w:t>and</w:t>
      </w:r>
      <w:r w:rsidR="000D50D7" w:rsidRPr="000D50D7">
        <w:t xml:space="preserve"> </w:t>
      </w:r>
      <w:r>
        <w:t>10),</w:t>
      </w:r>
      <w:r w:rsidR="000D50D7" w:rsidRPr="000D50D7">
        <w:t xml:space="preserve"> </w:t>
      </w:r>
      <w:r>
        <w:t>and</w:t>
      </w:r>
      <w:r w:rsidR="000D50D7" w:rsidRPr="000D50D7">
        <w:t xml:space="preserve"> </w:t>
      </w:r>
      <w:r>
        <w:t>10;</w:t>
      </w:r>
    </w:p>
    <w:p w14:paraId="2CD9DC3A" w14:textId="77777777" w:rsidR="00283174" w:rsidRDefault="00283174" w:rsidP="00283174">
      <w:pPr>
        <w:pStyle w:val="DefPara"/>
      </w:pPr>
      <w:r w:rsidRPr="00AA50E9">
        <w:lastRenderedPageBreak/>
        <w:t>“statutory</w:t>
      </w:r>
      <w:r w:rsidR="000D50D7" w:rsidRPr="000D50D7">
        <w:t xml:space="preserve"> </w:t>
      </w:r>
      <w:r w:rsidRPr="00AA50E9">
        <w:t>undertaker”</w:t>
      </w:r>
      <w:r w:rsidR="000D50D7" w:rsidRPr="000D50D7">
        <w:t xml:space="preserve"> </w:t>
      </w:r>
      <w:r w:rsidRPr="00AA50E9">
        <w:t>means</w:t>
      </w:r>
      <w:r w:rsidR="000D50D7" w:rsidRPr="000D50D7">
        <w:t xml:space="preserve"> </w:t>
      </w:r>
      <w:r w:rsidRPr="00AA50E9">
        <w:t>any</w:t>
      </w:r>
      <w:r w:rsidR="000D50D7" w:rsidRPr="000D50D7">
        <w:t xml:space="preserve"> </w:t>
      </w:r>
      <w:r w:rsidRPr="00AA50E9">
        <w:t>person</w:t>
      </w:r>
      <w:r w:rsidR="000D50D7" w:rsidRPr="000D50D7">
        <w:t xml:space="preserve"> </w:t>
      </w:r>
      <w:r w:rsidRPr="00AA50E9">
        <w:t>falling</w:t>
      </w:r>
      <w:r w:rsidR="000D50D7" w:rsidRPr="000D50D7">
        <w:t xml:space="preserve"> </w:t>
      </w:r>
      <w:r w:rsidRPr="00AA50E9">
        <w:t>within</w:t>
      </w:r>
      <w:r w:rsidR="000D50D7" w:rsidRPr="000D50D7">
        <w:t xml:space="preserve"> </w:t>
      </w:r>
      <w:r w:rsidRPr="00AA50E9">
        <w:t>section</w:t>
      </w:r>
      <w:r w:rsidR="000D50D7" w:rsidRPr="000D50D7">
        <w:t xml:space="preserve"> </w:t>
      </w:r>
      <w:r w:rsidRPr="00AA50E9">
        <w:t>127(8)</w:t>
      </w:r>
      <w:r w:rsidR="000D50D7" w:rsidRPr="000D50D7">
        <w:t xml:space="preserve"> </w:t>
      </w:r>
      <w:r w:rsidRPr="00AA50E9">
        <w:t>(statutory</w:t>
      </w:r>
      <w:r w:rsidR="000D50D7" w:rsidRPr="000D50D7">
        <w:t xml:space="preserve"> </w:t>
      </w:r>
      <w:r w:rsidRPr="00AA50E9">
        <w:t>undertakers’</w:t>
      </w:r>
      <w:r w:rsidR="000D50D7" w:rsidRPr="000D50D7">
        <w:t xml:space="preserve"> </w:t>
      </w:r>
      <w:r w:rsidRPr="00AA50E9">
        <w:t>land)</w:t>
      </w:r>
      <w:r w:rsidR="000D50D7" w:rsidRPr="000D50D7">
        <w:t xml:space="preserve"> </w:t>
      </w:r>
      <w:r>
        <w:t>of</w:t>
      </w:r>
      <w:r w:rsidR="000D50D7" w:rsidRPr="000D50D7">
        <w:t xml:space="preserve"> </w:t>
      </w:r>
      <w:r>
        <w:t>the</w:t>
      </w:r>
      <w:r w:rsidR="000D50D7" w:rsidRPr="000D50D7">
        <w:t xml:space="preserve"> </w:t>
      </w:r>
      <w:r>
        <w:t>2008</w:t>
      </w:r>
      <w:r w:rsidR="000D50D7" w:rsidRPr="000D50D7">
        <w:t xml:space="preserve"> </w:t>
      </w:r>
      <w:r>
        <w:t>Act</w:t>
      </w:r>
      <w:r w:rsidR="000D50D7" w:rsidRPr="000D50D7">
        <w:t xml:space="preserve"> </w:t>
      </w:r>
      <w:r w:rsidRPr="00AA50E9">
        <w:t>and</w:t>
      </w:r>
      <w:r w:rsidR="000D50D7" w:rsidRPr="000D50D7">
        <w:t xml:space="preserve"> </w:t>
      </w:r>
      <w:r w:rsidRPr="00AA50E9">
        <w:t>includes</w:t>
      </w:r>
      <w:r w:rsidR="000D50D7" w:rsidRPr="000D50D7">
        <w:t xml:space="preserve"> </w:t>
      </w:r>
      <w:r w:rsidRPr="00AA50E9">
        <w:t>a</w:t>
      </w:r>
      <w:r w:rsidR="000D50D7" w:rsidRPr="000D50D7">
        <w:t xml:space="preserve"> </w:t>
      </w:r>
      <w:r w:rsidRPr="00AA50E9">
        <w:t>public</w:t>
      </w:r>
      <w:r w:rsidR="000D50D7" w:rsidRPr="000D50D7">
        <w:t xml:space="preserve"> </w:t>
      </w:r>
      <w:r w:rsidRPr="00AA50E9">
        <w:t>communications</w:t>
      </w:r>
      <w:r w:rsidR="000D50D7" w:rsidRPr="000D50D7">
        <w:t xml:space="preserve"> </w:t>
      </w:r>
      <w:r w:rsidRPr="00AA50E9">
        <w:t>provider</w:t>
      </w:r>
      <w:r w:rsidR="000D50D7" w:rsidRPr="000D50D7">
        <w:t xml:space="preserve"> </w:t>
      </w:r>
      <w:r w:rsidRPr="00AA50E9">
        <w:t>defined</w:t>
      </w:r>
      <w:r w:rsidR="000D50D7" w:rsidRPr="000D50D7">
        <w:t xml:space="preserve"> </w:t>
      </w:r>
      <w:r w:rsidRPr="00AA50E9">
        <w:t>by</w:t>
      </w:r>
      <w:r w:rsidR="000D50D7" w:rsidRPr="000D50D7">
        <w:t xml:space="preserve"> </w:t>
      </w:r>
      <w:r w:rsidRPr="00AA50E9">
        <w:t>section</w:t>
      </w:r>
      <w:r w:rsidR="000D50D7" w:rsidRPr="000D50D7">
        <w:t xml:space="preserve"> </w:t>
      </w:r>
      <w:r w:rsidRPr="00AA50E9">
        <w:t>151(1)</w:t>
      </w:r>
      <w:r w:rsidR="000D50D7" w:rsidRPr="000D50D7">
        <w:t xml:space="preserve"> </w:t>
      </w:r>
      <w:r>
        <w:t>(interpretation</w:t>
      </w:r>
      <w:r w:rsidR="000D50D7" w:rsidRPr="000D50D7">
        <w:t xml:space="preserve"> </w:t>
      </w:r>
      <w:r>
        <w:t>of</w:t>
      </w:r>
      <w:r w:rsidR="000D50D7" w:rsidRPr="000D50D7">
        <w:t xml:space="preserve"> </w:t>
      </w:r>
      <w:r w:rsidR="007521F3">
        <w:t>C</w:t>
      </w:r>
      <w:r>
        <w:t>hapter</w:t>
      </w:r>
      <w:r w:rsidR="000D50D7" w:rsidRPr="000D50D7">
        <w:t xml:space="preserve"> </w:t>
      </w:r>
      <w:r>
        <w:t>1)</w:t>
      </w:r>
      <w:r w:rsidR="000D50D7" w:rsidRPr="000D50D7">
        <w:t xml:space="preserve"> </w:t>
      </w:r>
      <w:r w:rsidRPr="00AA50E9">
        <w:t>of</w:t>
      </w:r>
      <w:r w:rsidR="000D50D7" w:rsidRPr="000D50D7">
        <w:t xml:space="preserve"> </w:t>
      </w:r>
      <w:r w:rsidRPr="00AA50E9">
        <w:t>the</w:t>
      </w:r>
      <w:r w:rsidR="000D50D7" w:rsidRPr="000D50D7">
        <w:t xml:space="preserve"> </w:t>
      </w:r>
      <w:r w:rsidRPr="00AA50E9">
        <w:t>Communications</w:t>
      </w:r>
      <w:r w:rsidR="000D50D7" w:rsidRPr="000D50D7">
        <w:t xml:space="preserve"> </w:t>
      </w:r>
      <w:r w:rsidRPr="00AA50E9">
        <w:t>Act</w:t>
      </w:r>
      <w:r w:rsidR="000D50D7" w:rsidRPr="000D50D7">
        <w:t xml:space="preserve"> </w:t>
      </w:r>
      <w:r>
        <w:t>2003(</w:t>
      </w:r>
      <w:r>
        <w:rPr>
          <w:rStyle w:val="FootnoteReference"/>
        </w:rPr>
        <w:footnoteReference w:id="25"/>
      </w:r>
      <w:r>
        <w:t>);</w:t>
      </w:r>
    </w:p>
    <w:p w14:paraId="3CE263A7" w14:textId="77777777" w:rsidR="00283174" w:rsidRDefault="00283174" w:rsidP="00283174">
      <w:pPr>
        <w:pStyle w:val="DefPara"/>
      </w:pPr>
      <w:r>
        <w:t>“street”</w:t>
      </w:r>
      <w:r w:rsidR="000D50D7" w:rsidRPr="000D50D7">
        <w:t xml:space="preserve"> </w:t>
      </w:r>
      <w:r>
        <w:t>means</w:t>
      </w:r>
      <w:r w:rsidR="000D50D7" w:rsidRPr="000D50D7">
        <w:t xml:space="preserve"> </w:t>
      </w:r>
      <w:r>
        <w:t>a</w:t>
      </w:r>
      <w:r w:rsidR="000D50D7" w:rsidRPr="000D50D7">
        <w:t xml:space="preserve"> </w:t>
      </w:r>
      <w:r>
        <w:t>street</w:t>
      </w:r>
      <w:r w:rsidR="000D50D7" w:rsidRPr="000D50D7">
        <w:t xml:space="preserve"> </w:t>
      </w:r>
      <w:r>
        <w:t>within</w:t>
      </w:r>
      <w:r w:rsidR="000D50D7" w:rsidRPr="000D50D7">
        <w:t xml:space="preserve"> </w:t>
      </w:r>
      <w:r>
        <w:t>the</w:t>
      </w:r>
      <w:r w:rsidR="000D50D7" w:rsidRPr="000D50D7">
        <w:t xml:space="preserve"> </w:t>
      </w:r>
      <w:r>
        <w:t>meaning</w:t>
      </w:r>
      <w:r w:rsidR="000D50D7" w:rsidRPr="000D50D7">
        <w:t xml:space="preserve"> </w:t>
      </w:r>
      <w:r>
        <w:t>of</w:t>
      </w:r>
      <w:r w:rsidR="000D50D7" w:rsidRPr="000D50D7">
        <w:t xml:space="preserve"> </w:t>
      </w:r>
      <w:r w:rsidRPr="00AA50E9">
        <w:t>section</w:t>
      </w:r>
      <w:r w:rsidR="000D50D7" w:rsidRPr="000D50D7">
        <w:t xml:space="preserve"> </w:t>
      </w:r>
      <w:r w:rsidRPr="00AA50E9">
        <w:t>48</w:t>
      </w:r>
      <w:r w:rsidR="000D50D7" w:rsidRPr="000D50D7">
        <w:t xml:space="preserve"> </w:t>
      </w:r>
      <w:r w:rsidRPr="00AA50E9">
        <w:t>(streets,</w:t>
      </w:r>
      <w:r w:rsidR="000D50D7" w:rsidRPr="000D50D7">
        <w:t xml:space="preserve"> </w:t>
      </w:r>
      <w:r w:rsidRPr="00AA50E9">
        <w:t>street</w:t>
      </w:r>
      <w:r w:rsidR="000D50D7" w:rsidRPr="000D50D7">
        <w:t xml:space="preserve"> </w:t>
      </w:r>
      <w:r w:rsidRPr="00AA50E9">
        <w:t>works</w:t>
      </w:r>
      <w:r w:rsidR="000D50D7" w:rsidRPr="000D50D7">
        <w:t xml:space="preserve"> </w:t>
      </w:r>
      <w:r w:rsidRPr="00AA50E9">
        <w:t>and</w:t>
      </w:r>
      <w:r w:rsidR="000D50D7" w:rsidRPr="000D50D7">
        <w:t xml:space="preserve"> </w:t>
      </w:r>
      <w:r w:rsidRPr="00AA50E9">
        <w:t>undertakers)</w:t>
      </w:r>
      <w:r w:rsidR="000D50D7" w:rsidRPr="000D50D7">
        <w:t xml:space="preserve"> </w:t>
      </w:r>
      <w:r>
        <w:t>of</w:t>
      </w:r>
      <w:r w:rsidR="000D50D7" w:rsidRPr="000D50D7">
        <w:t xml:space="preserve"> </w:t>
      </w:r>
      <w:r>
        <w:t>the</w:t>
      </w:r>
      <w:r w:rsidR="000D50D7" w:rsidRPr="000D50D7">
        <w:t xml:space="preserve"> </w:t>
      </w:r>
      <w:r>
        <w:t>1991</w:t>
      </w:r>
      <w:r w:rsidR="000D50D7" w:rsidRPr="000D50D7">
        <w:t xml:space="preserve"> </w:t>
      </w:r>
      <w:r>
        <w:t>Act</w:t>
      </w:r>
      <w:r w:rsidRPr="00AA50E9">
        <w:t>,</w:t>
      </w:r>
      <w:r w:rsidR="000D50D7" w:rsidRPr="000D50D7">
        <w:t xml:space="preserve"> </w:t>
      </w:r>
      <w:r w:rsidRPr="00AA50E9">
        <w:t>together</w:t>
      </w:r>
      <w:r w:rsidR="000D50D7" w:rsidRPr="000D50D7">
        <w:t xml:space="preserve"> </w:t>
      </w:r>
      <w:r w:rsidRPr="00AA50E9">
        <w:t>with</w:t>
      </w:r>
      <w:r w:rsidR="000D50D7" w:rsidRPr="000D50D7">
        <w:t xml:space="preserve"> </w:t>
      </w:r>
      <w:r w:rsidRPr="00AA50E9">
        <w:t>land</w:t>
      </w:r>
      <w:r w:rsidR="000D50D7" w:rsidRPr="000D50D7">
        <w:t xml:space="preserve"> </w:t>
      </w:r>
      <w:r w:rsidRPr="00AA50E9">
        <w:t>on</w:t>
      </w:r>
      <w:r w:rsidR="000D50D7" w:rsidRPr="000D50D7">
        <w:t xml:space="preserve"> </w:t>
      </w:r>
      <w:r w:rsidRPr="00AA50E9">
        <w:t>the</w:t>
      </w:r>
      <w:r w:rsidR="000D50D7" w:rsidRPr="000D50D7">
        <w:t xml:space="preserve"> </w:t>
      </w:r>
      <w:r w:rsidRPr="00AA50E9">
        <w:t>verge</w:t>
      </w:r>
      <w:r w:rsidR="000D50D7" w:rsidRPr="000D50D7">
        <w:t xml:space="preserve"> </w:t>
      </w:r>
      <w:r w:rsidRPr="00AA50E9">
        <w:t>of</w:t>
      </w:r>
      <w:r w:rsidR="000D50D7" w:rsidRPr="000D50D7">
        <w:t xml:space="preserve"> </w:t>
      </w:r>
      <w:r w:rsidRPr="00AA50E9">
        <w:t>a</w:t>
      </w:r>
      <w:r w:rsidR="000D50D7" w:rsidRPr="000D50D7">
        <w:t xml:space="preserve"> </w:t>
      </w:r>
      <w:r w:rsidRPr="00AA50E9">
        <w:t>street</w:t>
      </w:r>
      <w:r w:rsidR="000D50D7" w:rsidRPr="000D50D7">
        <w:t xml:space="preserve"> </w:t>
      </w:r>
      <w:r w:rsidRPr="00AA50E9">
        <w:t>or</w:t>
      </w:r>
      <w:r w:rsidR="000D50D7" w:rsidRPr="000D50D7">
        <w:t xml:space="preserve"> </w:t>
      </w:r>
      <w:r w:rsidRPr="00AA50E9">
        <w:t>between</w:t>
      </w:r>
      <w:r w:rsidR="000D50D7" w:rsidRPr="000D50D7">
        <w:t xml:space="preserve"> </w:t>
      </w:r>
      <w:r w:rsidRPr="00AA50E9">
        <w:t>two</w:t>
      </w:r>
      <w:r w:rsidR="000D50D7" w:rsidRPr="000D50D7">
        <w:t xml:space="preserve"> </w:t>
      </w:r>
      <w:r w:rsidRPr="00AA50E9">
        <w:t>carriageways,</w:t>
      </w:r>
      <w:r w:rsidR="000D50D7" w:rsidRPr="000D50D7">
        <w:t xml:space="preserve"> </w:t>
      </w:r>
      <w:r w:rsidRPr="00AA50E9">
        <w:t>and</w:t>
      </w:r>
      <w:r w:rsidR="000D50D7" w:rsidRPr="000D50D7">
        <w:t xml:space="preserve"> </w:t>
      </w:r>
      <w:r w:rsidRPr="00AA50E9">
        <w:t>includes</w:t>
      </w:r>
      <w:r w:rsidR="000D50D7" w:rsidRPr="000D50D7">
        <w:t xml:space="preserve"> </w:t>
      </w:r>
      <w:r w:rsidRPr="00AA50E9">
        <w:t>any</w:t>
      </w:r>
      <w:r w:rsidR="000D50D7" w:rsidRPr="000D50D7">
        <w:t xml:space="preserve"> </w:t>
      </w:r>
      <w:r w:rsidRPr="00AA50E9">
        <w:t>footpath</w:t>
      </w:r>
      <w:r w:rsidR="000D50D7" w:rsidRPr="000D50D7">
        <w:t xml:space="preserve"> </w:t>
      </w:r>
      <w:r w:rsidRPr="00AA50E9">
        <w:t>and</w:t>
      </w:r>
      <w:r w:rsidR="000D50D7" w:rsidRPr="000D50D7">
        <w:t xml:space="preserve"> </w:t>
      </w:r>
      <w:r w:rsidRPr="00AA50E9">
        <w:t>part</w:t>
      </w:r>
      <w:r w:rsidR="000D50D7" w:rsidRPr="000D50D7">
        <w:t xml:space="preserve"> </w:t>
      </w:r>
      <w:r w:rsidRPr="00AA50E9">
        <w:t>of</w:t>
      </w:r>
      <w:r w:rsidR="000D50D7" w:rsidRPr="000D50D7">
        <w:t xml:space="preserve"> </w:t>
      </w:r>
      <w:r w:rsidRPr="00AA50E9">
        <w:t>a</w:t>
      </w:r>
      <w:r w:rsidR="000D50D7" w:rsidRPr="000D50D7">
        <w:t xml:space="preserve"> </w:t>
      </w:r>
      <w:r w:rsidRPr="00AA50E9">
        <w:t>street</w:t>
      </w:r>
      <w:r>
        <w:t>;</w:t>
      </w:r>
    </w:p>
    <w:p w14:paraId="5415DB8D" w14:textId="77777777" w:rsidR="00283174" w:rsidRDefault="00283174" w:rsidP="00283174">
      <w:pPr>
        <w:pStyle w:val="DefPara"/>
      </w:pPr>
      <w:r>
        <w:t>“street</w:t>
      </w:r>
      <w:r w:rsidR="000D50D7" w:rsidRPr="000D50D7">
        <w:t xml:space="preserve"> </w:t>
      </w:r>
      <w:r>
        <w:t>authority”,</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a</w:t>
      </w:r>
      <w:r w:rsidR="000D50D7" w:rsidRPr="000D50D7">
        <w:t xml:space="preserve"> </w:t>
      </w:r>
      <w:r>
        <w:t>street,</w:t>
      </w:r>
      <w:r w:rsidR="000D50D7" w:rsidRPr="000D50D7">
        <w:t xml:space="preserve"> </w:t>
      </w:r>
      <w:r>
        <w:t>has</w:t>
      </w:r>
      <w:r w:rsidR="000D50D7" w:rsidRPr="000D50D7">
        <w:t xml:space="preserve"> </w:t>
      </w:r>
      <w:r>
        <w:t>the</w:t>
      </w:r>
      <w:r w:rsidR="000D50D7" w:rsidRPr="000D50D7">
        <w:t xml:space="preserve"> </w:t>
      </w:r>
      <w:r>
        <w:t>same</w:t>
      </w:r>
      <w:r w:rsidR="000D50D7" w:rsidRPr="000D50D7">
        <w:t xml:space="preserve"> </w:t>
      </w:r>
      <w:r>
        <w:t>meaning</w:t>
      </w:r>
      <w:r w:rsidR="000D50D7" w:rsidRPr="000D50D7">
        <w:t xml:space="preserve"> </w:t>
      </w:r>
      <w:r>
        <w:t>as</w:t>
      </w:r>
      <w:r w:rsidR="000D50D7" w:rsidRPr="000D50D7">
        <w:t xml:space="preserve"> </w:t>
      </w:r>
      <w:r>
        <w:t>in</w:t>
      </w:r>
      <w:r w:rsidR="000D50D7" w:rsidRPr="000D50D7">
        <w:t xml:space="preserve"> </w:t>
      </w:r>
      <w:r>
        <w:t>Part</w:t>
      </w:r>
      <w:r w:rsidR="000D50D7" w:rsidRPr="000D50D7">
        <w:t xml:space="preserve"> </w:t>
      </w:r>
      <w:r>
        <w:t>3</w:t>
      </w:r>
      <w:r w:rsidR="000D50D7" w:rsidRPr="000D50D7">
        <w:t xml:space="preserve"> </w:t>
      </w:r>
      <w:r>
        <w:t>of</w:t>
      </w:r>
      <w:r w:rsidR="000D50D7" w:rsidRPr="000D50D7">
        <w:t xml:space="preserve"> </w:t>
      </w:r>
      <w:r>
        <w:t>the</w:t>
      </w:r>
      <w:r w:rsidR="000D50D7" w:rsidRPr="000D50D7">
        <w:t xml:space="preserve"> </w:t>
      </w:r>
      <w:r>
        <w:t>1991</w:t>
      </w:r>
      <w:r w:rsidR="000D50D7" w:rsidRPr="000D50D7">
        <w:t xml:space="preserve"> </w:t>
      </w:r>
      <w:r>
        <w:t>Act(</w:t>
      </w:r>
      <w:r>
        <w:rPr>
          <w:rStyle w:val="FootnoteReference"/>
        </w:rPr>
        <w:footnoteReference w:id="26"/>
      </w:r>
      <w:r>
        <w:t>);</w:t>
      </w:r>
    </w:p>
    <w:p w14:paraId="6594A0EA" w14:textId="77777777" w:rsidR="00283174" w:rsidRDefault="00283174" w:rsidP="00283174">
      <w:pPr>
        <w:pStyle w:val="DefPara"/>
      </w:pP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means</w:t>
      </w:r>
      <w:r w:rsidR="000D50D7" w:rsidRPr="000D50D7">
        <w:t xml:space="preserve"> </w:t>
      </w:r>
      <w:r>
        <w:t>the</w:t>
      </w:r>
      <w:r w:rsidR="000D50D7" w:rsidRPr="000D50D7">
        <w:t xml:space="preserve"> </w:t>
      </w:r>
      <w:r>
        <w:t>plans</w:t>
      </w:r>
      <w:r w:rsidR="000D50D7" w:rsidRPr="000D50D7">
        <w:t xml:space="preserve"> </w:t>
      </w:r>
      <w:r>
        <w:t>of</w:t>
      </w:r>
      <w:r w:rsidR="000D50D7" w:rsidRPr="000D50D7">
        <w:t xml:space="preserve"> </w:t>
      </w:r>
      <w:r>
        <w:t>that</w:t>
      </w:r>
      <w:r w:rsidR="000D50D7" w:rsidRPr="000D50D7">
        <w:t xml:space="preserve"> </w:t>
      </w:r>
      <w:r>
        <w:t>name</w:t>
      </w:r>
      <w:r w:rsidR="000D50D7" w:rsidRPr="000D50D7">
        <w:t xml:space="preserve"> </w:t>
      </w:r>
      <w:r>
        <w:t>identified</w:t>
      </w:r>
      <w:r w:rsidR="000D50D7" w:rsidRPr="000D50D7">
        <w:t xml:space="preserve"> </w:t>
      </w:r>
      <w:r>
        <w:t>in</w:t>
      </w:r>
      <w:r w:rsidR="000D50D7" w:rsidRPr="000D50D7">
        <w:t xml:space="preserve"> </w:t>
      </w:r>
      <w:r>
        <w:t>the</w:t>
      </w:r>
      <w:r w:rsidR="000D50D7" w:rsidRPr="000D50D7">
        <w:t xml:space="preserve"> </w:t>
      </w:r>
      <w:r>
        <w:t>table</w:t>
      </w:r>
      <w:r w:rsidR="000D50D7" w:rsidRPr="000D50D7">
        <w:t xml:space="preserve"> </w:t>
      </w:r>
      <w:r>
        <w:t>at</w:t>
      </w:r>
      <w:r w:rsidR="000D50D7" w:rsidRPr="000D50D7">
        <w:t xml:space="preserve"> </w:t>
      </w:r>
      <w:r>
        <w:t>Schedule</w:t>
      </w:r>
      <w:r w:rsidR="000D50D7" w:rsidRPr="000D50D7">
        <w:t xml:space="preserve"> </w:t>
      </w:r>
      <w:r>
        <w:t>13</w:t>
      </w:r>
      <w:r w:rsidR="000D50D7" w:rsidRPr="000D50D7">
        <w:t xml:space="preserve"> </w:t>
      </w:r>
      <w:r>
        <w:t>(documents</w:t>
      </w:r>
      <w:r w:rsidR="000D50D7" w:rsidRPr="000D50D7">
        <w:t xml:space="preserve"> </w:t>
      </w:r>
      <w:r>
        <w:t>and</w:t>
      </w:r>
      <w:r w:rsidR="000D50D7" w:rsidRPr="000D50D7">
        <w:t xml:space="preserve"> </w:t>
      </w:r>
      <w:r>
        <w:t>plans</w:t>
      </w:r>
      <w:r w:rsidR="000D50D7" w:rsidRPr="000D50D7">
        <w:t xml:space="preserve"> </w:t>
      </w:r>
      <w:r>
        <w:t>to</w:t>
      </w:r>
      <w:r w:rsidR="000D50D7" w:rsidRPr="000D50D7">
        <w:t xml:space="preserve"> </w:t>
      </w:r>
      <w:r>
        <w:t>be</w:t>
      </w:r>
      <w:r w:rsidR="000D50D7" w:rsidRPr="000D50D7">
        <w:t xml:space="preserve"> </w:t>
      </w:r>
      <w:r>
        <w:t>certified)</w:t>
      </w:r>
      <w:r w:rsidR="000D50D7" w:rsidRPr="000D50D7">
        <w:t xml:space="preserve"> </w:t>
      </w:r>
      <w:r>
        <w:t>and</w:t>
      </w:r>
      <w:r w:rsidR="000D50D7" w:rsidRPr="000D50D7">
        <w:t xml:space="preserve"> </w:t>
      </w:r>
      <w:r>
        <w:t>which</w:t>
      </w:r>
      <w:r w:rsidR="000D50D7" w:rsidRPr="000D50D7">
        <w:t xml:space="preserve"> </w:t>
      </w:r>
      <w:r>
        <w:t>are</w:t>
      </w:r>
      <w:r w:rsidR="000D50D7" w:rsidRPr="000D50D7">
        <w:t xml:space="preserve"> </w:t>
      </w:r>
      <w:r>
        <w:t>certified</w:t>
      </w:r>
      <w:r w:rsidR="000D50D7" w:rsidRPr="000D50D7">
        <w:t xml:space="preserve"> </w:t>
      </w:r>
      <w:r>
        <w:t>by</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as</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this</w:t>
      </w:r>
      <w:r w:rsidR="000D50D7" w:rsidRPr="000D50D7">
        <w:t xml:space="preserve"> </w:t>
      </w:r>
      <w:r>
        <w:t>Order;</w:t>
      </w:r>
    </w:p>
    <w:p w14:paraId="11EE120B" w14:textId="77777777" w:rsidR="00283174" w:rsidRDefault="00283174" w:rsidP="00283174">
      <w:pPr>
        <w:pStyle w:val="DefPara"/>
      </w:pPr>
      <w:r>
        <w:t>“street</w:t>
      </w:r>
      <w:r w:rsidR="000D50D7" w:rsidRPr="000D50D7">
        <w:t xml:space="preserve"> </w:t>
      </w:r>
      <w:r>
        <w:t>works”</w:t>
      </w:r>
      <w:r w:rsidR="000D50D7" w:rsidRPr="000D50D7">
        <w:t xml:space="preserve"> </w:t>
      </w:r>
      <w:r>
        <w:t>means</w:t>
      </w:r>
      <w:r w:rsidR="000D50D7" w:rsidRPr="000D50D7">
        <w:t xml:space="preserve"> </w:t>
      </w:r>
      <w:r>
        <w:t>the</w:t>
      </w:r>
      <w:r w:rsidR="000D50D7" w:rsidRPr="000D50D7">
        <w:t xml:space="preserve"> </w:t>
      </w:r>
      <w:r>
        <w:t>works</w:t>
      </w:r>
      <w:r w:rsidR="000D50D7" w:rsidRPr="000D50D7">
        <w:t xml:space="preserve"> </w:t>
      </w:r>
      <w:r>
        <w:t>listed</w:t>
      </w:r>
      <w:r w:rsidR="000D50D7" w:rsidRPr="000D50D7">
        <w:t xml:space="preserve"> </w:t>
      </w:r>
      <w:r>
        <w:t>in</w:t>
      </w:r>
      <w:r w:rsidR="000D50D7" w:rsidRPr="000D50D7">
        <w:t xml:space="preserve"> </w:t>
      </w:r>
      <w:r>
        <w:t>article</w:t>
      </w:r>
      <w:r w:rsidR="000D50D7" w:rsidRPr="000D50D7">
        <w:t xml:space="preserve"> </w:t>
      </w:r>
      <w:r>
        <w:fldChar w:fldCharType="begin"/>
      </w:r>
      <w:r>
        <w:instrText xml:space="preserve"> REF _Ref77675025 \r \h </w:instrText>
      </w:r>
      <w:r>
        <w:fldChar w:fldCharType="separate"/>
      </w:r>
      <w:r w:rsidR="000D50D7">
        <w:t>8(1)</w:t>
      </w:r>
      <w:r>
        <w:fldChar w:fldCharType="end"/>
      </w:r>
      <w:r w:rsidR="000D50D7" w:rsidRPr="000D50D7">
        <w:t xml:space="preserve"> </w:t>
      </w:r>
      <w:r>
        <w:t>(street</w:t>
      </w:r>
      <w:r w:rsidR="000D50D7" w:rsidRPr="000D50D7">
        <w:t xml:space="preserve"> </w:t>
      </w:r>
      <w:r>
        <w:t>works);</w:t>
      </w:r>
    </w:p>
    <w:p w14:paraId="7536EC16" w14:textId="77777777" w:rsidR="00283174" w:rsidRDefault="00283174" w:rsidP="00283174">
      <w:pPr>
        <w:pStyle w:val="DefPara"/>
      </w:pPr>
      <w:r>
        <w:t>“subsidiary”</w:t>
      </w:r>
      <w:r w:rsidR="000D50D7" w:rsidRPr="000D50D7">
        <w:t xml:space="preserve"> </w:t>
      </w:r>
      <w:r>
        <w:t>has</w:t>
      </w:r>
      <w:r w:rsidR="000D50D7" w:rsidRPr="000D50D7">
        <w:t xml:space="preserve"> </w:t>
      </w:r>
      <w:r>
        <w:t>the</w:t>
      </w:r>
      <w:r w:rsidR="000D50D7" w:rsidRPr="000D50D7">
        <w:t xml:space="preserve"> </w:t>
      </w:r>
      <w:r>
        <w:t>same</w:t>
      </w:r>
      <w:r w:rsidR="000D50D7" w:rsidRPr="000D50D7">
        <w:t xml:space="preserve"> </w:t>
      </w:r>
      <w:r>
        <w:t>meaning</w:t>
      </w:r>
      <w:r w:rsidR="000D50D7" w:rsidRPr="000D50D7">
        <w:t xml:space="preserve"> </w:t>
      </w:r>
      <w:r>
        <w:t>as</w:t>
      </w:r>
      <w:r w:rsidR="000D50D7" w:rsidRPr="000D50D7">
        <w:t xml:space="preserve"> </w:t>
      </w:r>
      <w:r>
        <w:t>in</w:t>
      </w:r>
      <w:r w:rsidR="000D50D7" w:rsidRPr="000D50D7">
        <w:t xml:space="preserve"> </w:t>
      </w:r>
      <w:r>
        <w:t>section</w:t>
      </w:r>
      <w:r w:rsidR="000D50D7" w:rsidRPr="000D50D7">
        <w:t xml:space="preserve"> </w:t>
      </w:r>
      <w:r>
        <w:t>1159</w:t>
      </w:r>
      <w:r w:rsidR="000D50D7" w:rsidRPr="000D50D7">
        <w:t xml:space="preserve"> </w:t>
      </w:r>
      <w:r>
        <w:t>of</w:t>
      </w:r>
      <w:r w:rsidR="000D50D7" w:rsidRPr="000D50D7">
        <w:t xml:space="preserve"> </w:t>
      </w:r>
      <w:r>
        <w:t>the</w:t>
      </w:r>
      <w:r w:rsidR="000D50D7" w:rsidRPr="000D50D7">
        <w:t xml:space="preserve"> </w:t>
      </w:r>
      <w:r>
        <w:t>Companies</w:t>
      </w:r>
      <w:r w:rsidR="000D50D7" w:rsidRPr="000D50D7">
        <w:t xml:space="preserve"> </w:t>
      </w:r>
      <w:r>
        <w:t>Act</w:t>
      </w:r>
      <w:r w:rsidR="000D50D7" w:rsidRPr="000D50D7">
        <w:t xml:space="preserve"> </w:t>
      </w:r>
      <w:r>
        <w:t>2006(</w:t>
      </w:r>
      <w:r>
        <w:rPr>
          <w:rStyle w:val="FootnoteReference"/>
        </w:rPr>
        <w:footnoteReference w:id="27"/>
      </w:r>
      <w:r>
        <w:t>);</w:t>
      </w:r>
    </w:p>
    <w:p w14:paraId="570BFBC1" w14:textId="77777777" w:rsidR="00283174" w:rsidRDefault="00283174" w:rsidP="00283174">
      <w:pPr>
        <w:pStyle w:val="DefPara"/>
      </w:pPr>
      <w:r>
        <w:t>“traffic</w:t>
      </w:r>
      <w:r w:rsidR="000D50D7" w:rsidRPr="000D50D7">
        <w:t xml:space="preserve"> </w:t>
      </w:r>
      <w:r>
        <w:t>authority”</w:t>
      </w:r>
      <w:r w:rsidR="000D50D7" w:rsidRPr="000D50D7">
        <w:t xml:space="preserve"> </w:t>
      </w:r>
      <w:r>
        <w:t>has</w:t>
      </w:r>
      <w:r w:rsidR="000D50D7" w:rsidRPr="000D50D7">
        <w:t xml:space="preserve"> </w:t>
      </w:r>
      <w:r>
        <w:t>the</w:t>
      </w:r>
      <w:r w:rsidR="000D50D7" w:rsidRPr="000D50D7">
        <w:t xml:space="preserve"> </w:t>
      </w:r>
      <w:r>
        <w:t>same</w:t>
      </w:r>
      <w:r w:rsidR="000D50D7" w:rsidRPr="000D50D7">
        <w:t xml:space="preserve"> </w:t>
      </w:r>
      <w:r>
        <w:t>meaning</w:t>
      </w:r>
      <w:r w:rsidR="000D50D7" w:rsidRPr="000D50D7">
        <w:t xml:space="preserve"> </w:t>
      </w:r>
      <w:r>
        <w:t>as</w:t>
      </w:r>
      <w:r w:rsidR="000D50D7" w:rsidRPr="000D50D7">
        <w:t xml:space="preserve"> </w:t>
      </w:r>
      <w:r>
        <w:t>in</w:t>
      </w:r>
      <w:r w:rsidR="000D50D7" w:rsidRPr="000D50D7">
        <w:t xml:space="preserve"> </w:t>
      </w:r>
      <w:r>
        <w:t>section</w:t>
      </w:r>
      <w:r w:rsidR="000D50D7" w:rsidRPr="000D50D7">
        <w:t xml:space="preserve"> </w:t>
      </w:r>
      <w:r>
        <w:t>121A</w:t>
      </w:r>
      <w:r w:rsidR="000D50D7" w:rsidRPr="000D50D7">
        <w:t xml:space="preserve"> </w:t>
      </w:r>
      <w:r>
        <w:t>(traffic</w:t>
      </w:r>
      <w:r w:rsidR="000D50D7" w:rsidRPr="000D50D7">
        <w:t xml:space="preserve"> </w:t>
      </w:r>
      <w:r>
        <w:t>authorities)</w:t>
      </w:r>
      <w:r w:rsidR="000D50D7" w:rsidRPr="000D50D7">
        <w:t xml:space="preserve"> </w:t>
      </w:r>
      <w:r>
        <w:t>of</w:t>
      </w:r>
      <w:r w:rsidR="000D50D7" w:rsidRPr="000D50D7">
        <w:t xml:space="preserve"> </w:t>
      </w:r>
      <w:r>
        <w:t>the</w:t>
      </w:r>
      <w:r w:rsidR="000D50D7" w:rsidRPr="000D50D7">
        <w:t xml:space="preserve"> </w:t>
      </w:r>
      <w:r>
        <w:t>1984</w:t>
      </w:r>
      <w:r w:rsidR="000D50D7" w:rsidRPr="000D50D7">
        <w:t xml:space="preserve"> </w:t>
      </w:r>
      <w:r>
        <w:t>Act(</w:t>
      </w:r>
      <w:r>
        <w:rPr>
          <w:rStyle w:val="FootnoteReference"/>
        </w:rPr>
        <w:footnoteReference w:id="28"/>
      </w:r>
      <w:r>
        <w:t>);</w:t>
      </w:r>
    </w:p>
    <w:p w14:paraId="01C60D62" w14:textId="77777777" w:rsidR="00283174" w:rsidRDefault="00283174" w:rsidP="00283174">
      <w:pPr>
        <w:pStyle w:val="DefPara"/>
      </w:pPr>
      <w:r>
        <w:t>“traffic</w:t>
      </w:r>
      <w:r w:rsidR="000D50D7" w:rsidRPr="000D50D7">
        <w:t xml:space="preserve"> </w:t>
      </w:r>
      <w:r>
        <w:t>regulation</w:t>
      </w:r>
      <w:r w:rsidR="000D50D7" w:rsidRPr="000D50D7">
        <w:t xml:space="preserve"> </w:t>
      </w:r>
      <w:r>
        <w:t>measures</w:t>
      </w:r>
      <w:r w:rsidR="000D50D7" w:rsidRPr="000D50D7">
        <w:t xml:space="preserve"> </w:t>
      </w:r>
      <w:r>
        <w:t>plans”</w:t>
      </w:r>
      <w:r w:rsidR="000D50D7" w:rsidRPr="000D50D7">
        <w:t xml:space="preserve"> </w:t>
      </w:r>
      <w:r>
        <w:t>means</w:t>
      </w:r>
      <w:r w:rsidR="000D50D7" w:rsidRPr="000D50D7">
        <w:t xml:space="preserve"> </w:t>
      </w:r>
      <w:r>
        <w:t>the</w:t>
      </w:r>
      <w:r w:rsidR="000D50D7" w:rsidRPr="000D50D7">
        <w:t xml:space="preserve"> </w:t>
      </w:r>
      <w:r>
        <w:t>plans</w:t>
      </w:r>
      <w:r w:rsidR="000D50D7" w:rsidRPr="000D50D7">
        <w:t xml:space="preserve"> </w:t>
      </w:r>
      <w:r>
        <w:t>of</w:t>
      </w:r>
      <w:r w:rsidR="000D50D7" w:rsidRPr="000D50D7">
        <w:t xml:space="preserve"> </w:t>
      </w:r>
      <w:r>
        <w:t>that</w:t>
      </w:r>
      <w:r w:rsidR="000D50D7" w:rsidRPr="000D50D7">
        <w:t xml:space="preserve"> </w:t>
      </w:r>
      <w:r>
        <w:t>name</w:t>
      </w:r>
      <w:r w:rsidR="000D50D7" w:rsidRPr="000D50D7">
        <w:t xml:space="preserve"> </w:t>
      </w:r>
      <w:r>
        <w:t>identified</w:t>
      </w:r>
      <w:r w:rsidR="000D50D7" w:rsidRPr="000D50D7">
        <w:t xml:space="preserve"> </w:t>
      </w:r>
      <w:r>
        <w:t>in</w:t>
      </w:r>
      <w:r w:rsidR="000D50D7" w:rsidRPr="000D50D7">
        <w:t xml:space="preserve"> </w:t>
      </w:r>
      <w:r>
        <w:t>the</w:t>
      </w:r>
      <w:r w:rsidR="000D50D7" w:rsidRPr="000D50D7">
        <w:t xml:space="preserve"> </w:t>
      </w:r>
      <w:r>
        <w:t>table</w:t>
      </w:r>
      <w:r w:rsidR="000D50D7" w:rsidRPr="000D50D7">
        <w:t xml:space="preserve"> </w:t>
      </w:r>
      <w:r>
        <w:t>at</w:t>
      </w:r>
      <w:r w:rsidR="000D50D7" w:rsidRPr="000D50D7">
        <w:t xml:space="preserve"> </w:t>
      </w:r>
      <w:r>
        <w:t>Schedule</w:t>
      </w:r>
      <w:r w:rsidR="000D50D7" w:rsidRPr="000D50D7">
        <w:t xml:space="preserve"> </w:t>
      </w:r>
      <w:r>
        <w:t>13</w:t>
      </w:r>
      <w:r w:rsidR="000D50D7" w:rsidRPr="000D50D7">
        <w:t xml:space="preserve"> </w:t>
      </w:r>
      <w:r>
        <w:t>(documents</w:t>
      </w:r>
      <w:r w:rsidR="000D50D7" w:rsidRPr="000D50D7">
        <w:t xml:space="preserve"> </w:t>
      </w:r>
      <w:r>
        <w:t>to</w:t>
      </w:r>
      <w:r w:rsidR="000D50D7" w:rsidRPr="000D50D7">
        <w:t xml:space="preserve"> </w:t>
      </w:r>
      <w:r>
        <w:t>be</w:t>
      </w:r>
      <w:r w:rsidR="000D50D7" w:rsidRPr="000D50D7">
        <w:t xml:space="preserve"> </w:t>
      </w:r>
      <w:r>
        <w:t>certified)</w:t>
      </w:r>
      <w:r w:rsidR="000D50D7" w:rsidRPr="000D50D7">
        <w:t xml:space="preserve"> </w:t>
      </w:r>
      <w:r>
        <w:t>and</w:t>
      </w:r>
      <w:r w:rsidR="000D50D7" w:rsidRPr="000D50D7">
        <w:t xml:space="preserve"> </w:t>
      </w:r>
      <w:r>
        <w:t>which</w:t>
      </w:r>
      <w:r w:rsidR="000D50D7" w:rsidRPr="000D50D7">
        <w:t xml:space="preserve"> </w:t>
      </w:r>
      <w:r>
        <w:t>are</w:t>
      </w:r>
      <w:r w:rsidR="000D50D7" w:rsidRPr="000D50D7">
        <w:t xml:space="preserve"> </w:t>
      </w:r>
      <w:r>
        <w:t>certified</w:t>
      </w:r>
      <w:r w:rsidR="000D50D7" w:rsidRPr="000D50D7">
        <w:t xml:space="preserve"> </w:t>
      </w:r>
      <w:r>
        <w:t>by</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as</w:t>
      </w:r>
      <w:r w:rsidR="000D50D7" w:rsidRPr="000D50D7">
        <w:t xml:space="preserve"> </w:t>
      </w:r>
      <w:r>
        <w:t>the</w:t>
      </w:r>
      <w:r w:rsidR="000D50D7" w:rsidRPr="000D50D7">
        <w:t xml:space="preserve"> </w:t>
      </w:r>
      <w:r>
        <w:t>traffic</w:t>
      </w:r>
      <w:r w:rsidR="000D50D7" w:rsidRPr="000D50D7">
        <w:t xml:space="preserve"> </w:t>
      </w:r>
      <w:r>
        <w:t>regulation</w:t>
      </w:r>
      <w:r w:rsidR="000D50D7" w:rsidRPr="000D50D7">
        <w:t xml:space="preserve"> </w:t>
      </w:r>
      <w:r>
        <w:t>measures</w:t>
      </w:r>
      <w:r w:rsidR="000D50D7" w:rsidRPr="000D50D7">
        <w:t xml:space="preserve"> </w:t>
      </w:r>
      <w:r>
        <w:t>plans;</w:t>
      </w:r>
    </w:p>
    <w:p w14:paraId="25FC1C27" w14:textId="77777777" w:rsidR="00283174" w:rsidRDefault="00283174" w:rsidP="00283174">
      <w:pPr>
        <w:pStyle w:val="DefPara"/>
      </w:pPr>
      <w:r>
        <w:t>“undertaker”</w:t>
      </w:r>
      <w:r w:rsidR="000D50D7" w:rsidRPr="000D50D7">
        <w:t xml:space="preserve"> </w:t>
      </w:r>
      <w:r>
        <w:t>means</w:t>
      </w:r>
      <w:r w:rsidR="000D50D7" w:rsidRPr="000D50D7">
        <w:t xml:space="preserve"> </w:t>
      </w:r>
      <w:r>
        <w:t>Longfield</w:t>
      </w:r>
      <w:r w:rsidR="000D50D7" w:rsidRPr="000D50D7">
        <w:t xml:space="preserve"> </w:t>
      </w:r>
      <w:r>
        <w:t>Solar</w:t>
      </w:r>
      <w:r w:rsidR="000D50D7" w:rsidRPr="000D50D7">
        <w:t xml:space="preserve"> </w:t>
      </w:r>
      <w:r>
        <w:t>Energy</w:t>
      </w:r>
      <w:r w:rsidR="000D50D7" w:rsidRPr="000D50D7">
        <w:t xml:space="preserve"> </w:t>
      </w:r>
      <w:r>
        <w:t>Farm</w:t>
      </w:r>
      <w:r w:rsidR="000D50D7" w:rsidRPr="000D50D7">
        <w:t xml:space="preserve"> </w:t>
      </w:r>
      <w:r>
        <w:t>Limited</w:t>
      </w:r>
      <w:r w:rsidR="000D50D7" w:rsidRPr="000D50D7">
        <w:t xml:space="preserve"> </w:t>
      </w:r>
      <w:r>
        <w:t>(company</w:t>
      </w:r>
      <w:r w:rsidR="000D50D7" w:rsidRPr="000D50D7">
        <w:t xml:space="preserve"> </w:t>
      </w:r>
      <w:r>
        <w:t>number</w:t>
      </w:r>
      <w:r w:rsidR="000D50D7" w:rsidRPr="000D50D7">
        <w:t xml:space="preserve"> </w:t>
      </w:r>
      <w:r>
        <w:t>11618210);</w:t>
      </w:r>
    </w:p>
    <w:p w14:paraId="53D0DCCF" w14:textId="77777777" w:rsidR="00283174" w:rsidRDefault="00283174" w:rsidP="00283174">
      <w:pPr>
        <w:pStyle w:val="DefPara"/>
      </w:pPr>
      <w:r>
        <w:t>“Upper</w:t>
      </w:r>
      <w:r w:rsidR="000D50D7" w:rsidRPr="000D50D7">
        <w:t xml:space="preserve"> </w:t>
      </w:r>
      <w:r>
        <w:t>Tribunal”</w:t>
      </w:r>
      <w:r w:rsidR="000D50D7" w:rsidRPr="000D50D7">
        <w:t xml:space="preserve"> </w:t>
      </w:r>
      <w:r>
        <w:t>means</w:t>
      </w:r>
      <w:r w:rsidR="000D50D7" w:rsidRPr="000D50D7">
        <w:t xml:space="preserve"> </w:t>
      </w:r>
      <w:r>
        <w:t>the</w:t>
      </w:r>
      <w:r w:rsidR="000D50D7" w:rsidRPr="000D50D7">
        <w:t xml:space="preserve"> </w:t>
      </w:r>
      <w:r>
        <w:t>Lands</w:t>
      </w:r>
      <w:r w:rsidR="000D50D7" w:rsidRPr="000D50D7">
        <w:t xml:space="preserve"> </w:t>
      </w:r>
      <w:r>
        <w:t>Chamber</w:t>
      </w:r>
      <w:r w:rsidR="000D50D7" w:rsidRPr="000D50D7">
        <w:t xml:space="preserve"> </w:t>
      </w:r>
      <w:r>
        <w:t>of</w:t>
      </w:r>
      <w:r w:rsidR="000D50D7" w:rsidRPr="000D50D7">
        <w:t xml:space="preserve"> </w:t>
      </w:r>
      <w:r>
        <w:t>the</w:t>
      </w:r>
      <w:r w:rsidR="000D50D7" w:rsidRPr="000D50D7">
        <w:t xml:space="preserve"> </w:t>
      </w:r>
      <w:r>
        <w:t>Upper</w:t>
      </w:r>
      <w:r w:rsidR="000D50D7" w:rsidRPr="000D50D7">
        <w:t xml:space="preserve"> </w:t>
      </w:r>
      <w:r>
        <w:t>Tribunal;</w:t>
      </w:r>
    </w:p>
    <w:p w14:paraId="0EB3DD79" w14:textId="77777777" w:rsidR="00283174" w:rsidRDefault="00283174" w:rsidP="00283174">
      <w:pPr>
        <w:pStyle w:val="DefPara"/>
      </w:pPr>
      <w:r>
        <w:t>“watercourse”</w:t>
      </w:r>
      <w:r w:rsidR="000D50D7" w:rsidRPr="000D50D7">
        <w:t xml:space="preserve"> </w:t>
      </w:r>
      <w:r>
        <w:t>includes</w:t>
      </w:r>
      <w:r w:rsidR="000D50D7" w:rsidRPr="000D50D7">
        <w:t xml:space="preserve"> </w:t>
      </w:r>
      <w:r>
        <w:t>every</w:t>
      </w:r>
      <w:r w:rsidR="000D50D7" w:rsidRPr="000D50D7">
        <w:t xml:space="preserve"> </w:t>
      </w:r>
      <w:r>
        <w:t>river,</w:t>
      </w:r>
      <w:r w:rsidR="000D50D7" w:rsidRPr="000D50D7">
        <w:t xml:space="preserve"> </w:t>
      </w:r>
      <w:r>
        <w:t>stream,</w:t>
      </w:r>
      <w:r w:rsidR="000D50D7" w:rsidRPr="000D50D7">
        <w:t xml:space="preserve"> </w:t>
      </w:r>
      <w:r>
        <w:t>creek,</w:t>
      </w:r>
      <w:r w:rsidR="000D50D7" w:rsidRPr="000D50D7">
        <w:t xml:space="preserve"> </w:t>
      </w:r>
      <w:r>
        <w:t>ditch,</w:t>
      </w:r>
      <w:r w:rsidR="000D50D7" w:rsidRPr="000D50D7">
        <w:t xml:space="preserve"> </w:t>
      </w:r>
      <w:r>
        <w:t>drain,</w:t>
      </w:r>
      <w:r w:rsidR="000D50D7" w:rsidRPr="000D50D7">
        <w:t xml:space="preserve"> </w:t>
      </w:r>
      <w:r>
        <w:t>canal,</w:t>
      </w:r>
      <w:r w:rsidR="000D50D7" w:rsidRPr="000D50D7">
        <w:t xml:space="preserve"> </w:t>
      </w:r>
      <w:r>
        <w:t>cut,</w:t>
      </w:r>
      <w:r w:rsidR="000D50D7" w:rsidRPr="000D50D7">
        <w:t xml:space="preserve"> </w:t>
      </w:r>
      <w:r>
        <w:t>culvert,</w:t>
      </w:r>
      <w:r w:rsidR="000D50D7" w:rsidRPr="000D50D7">
        <w:t xml:space="preserve"> </w:t>
      </w:r>
      <w:r>
        <w:t>dyke,</w:t>
      </w:r>
      <w:r w:rsidR="000D50D7" w:rsidRPr="000D50D7">
        <w:t xml:space="preserve"> </w:t>
      </w:r>
      <w:r>
        <w:t>sluice,</w:t>
      </w:r>
      <w:r w:rsidR="000D50D7" w:rsidRPr="000D50D7">
        <w:t xml:space="preserve"> </w:t>
      </w:r>
      <w:r>
        <w:t>sewer</w:t>
      </w:r>
      <w:r w:rsidR="000D50D7" w:rsidRPr="000D50D7">
        <w:t xml:space="preserve"> </w:t>
      </w:r>
      <w:r>
        <w:t>and</w:t>
      </w:r>
      <w:r w:rsidR="000D50D7" w:rsidRPr="000D50D7">
        <w:t xml:space="preserve"> </w:t>
      </w:r>
      <w:r>
        <w:t>passage</w:t>
      </w:r>
      <w:r w:rsidR="000D50D7" w:rsidRPr="000D50D7">
        <w:t xml:space="preserve"> </w:t>
      </w:r>
      <w:r>
        <w:t>through</w:t>
      </w:r>
      <w:r w:rsidR="000D50D7" w:rsidRPr="000D50D7">
        <w:t xml:space="preserve"> </w:t>
      </w:r>
      <w:r>
        <w:t>which</w:t>
      </w:r>
      <w:r w:rsidR="000D50D7" w:rsidRPr="000D50D7">
        <w:t xml:space="preserve"> </w:t>
      </w:r>
      <w:r>
        <w:t>water</w:t>
      </w:r>
      <w:r w:rsidR="000D50D7" w:rsidRPr="000D50D7">
        <w:t xml:space="preserve"> </w:t>
      </w:r>
      <w:r>
        <w:t>flows</w:t>
      </w:r>
      <w:r w:rsidR="000D50D7" w:rsidRPr="000D50D7">
        <w:t xml:space="preserve"> </w:t>
      </w:r>
      <w:r>
        <w:t>except</w:t>
      </w:r>
      <w:r w:rsidR="000D50D7" w:rsidRPr="000D50D7">
        <w:t xml:space="preserve"> </w:t>
      </w:r>
      <w:r>
        <w:t>a</w:t>
      </w:r>
      <w:r w:rsidR="000D50D7" w:rsidRPr="000D50D7">
        <w:t xml:space="preserve"> </w:t>
      </w:r>
      <w:r>
        <w:t>public</w:t>
      </w:r>
      <w:r w:rsidR="000D50D7" w:rsidRPr="000D50D7">
        <w:t xml:space="preserve"> </w:t>
      </w:r>
      <w:r>
        <w:t>sewer</w:t>
      </w:r>
      <w:r w:rsidR="000D50D7" w:rsidRPr="000D50D7">
        <w:t xml:space="preserve"> </w:t>
      </w:r>
      <w:r>
        <w:t>or</w:t>
      </w:r>
      <w:r w:rsidR="000D50D7" w:rsidRPr="000D50D7">
        <w:t xml:space="preserve"> </w:t>
      </w:r>
      <w:r>
        <w:t>drain;</w:t>
      </w:r>
    </w:p>
    <w:p w14:paraId="2544307E" w14:textId="77777777" w:rsidR="00283174" w:rsidRDefault="00283174" w:rsidP="00283174">
      <w:pPr>
        <w:pStyle w:val="DefPara"/>
      </w:pPr>
      <w:r>
        <w:t>“vegetation</w:t>
      </w:r>
      <w:r w:rsidR="000D50D7" w:rsidRPr="000D50D7">
        <w:t xml:space="preserve"> </w:t>
      </w:r>
      <w:r>
        <w:t>removal</w:t>
      </w:r>
      <w:r w:rsidR="000D50D7" w:rsidRPr="000D50D7">
        <w:t xml:space="preserve"> </w:t>
      </w:r>
      <w:r>
        <w:t>plan”</w:t>
      </w:r>
      <w:r w:rsidR="000D50D7" w:rsidRPr="000D50D7">
        <w:t xml:space="preserve"> </w:t>
      </w:r>
      <w:r>
        <w:t>means</w:t>
      </w:r>
      <w:r w:rsidR="000D50D7" w:rsidRPr="000D50D7">
        <w:t xml:space="preserve"> </w:t>
      </w:r>
      <w:r>
        <w:t>the</w:t>
      </w:r>
      <w:r w:rsidR="000D50D7" w:rsidRPr="000D50D7">
        <w:t xml:space="preserve"> </w:t>
      </w:r>
      <w:r>
        <w:t>plan</w:t>
      </w:r>
      <w:r w:rsidR="000D50D7" w:rsidRPr="000D50D7">
        <w:t xml:space="preserve"> </w:t>
      </w:r>
      <w:r>
        <w:t>of</w:t>
      </w:r>
      <w:r w:rsidR="000D50D7" w:rsidRPr="000D50D7">
        <w:t xml:space="preserve"> </w:t>
      </w:r>
      <w:r>
        <w:t>that</w:t>
      </w:r>
      <w:r w:rsidR="000D50D7" w:rsidRPr="000D50D7">
        <w:t xml:space="preserve"> </w:t>
      </w:r>
      <w:r>
        <w:t>name</w:t>
      </w:r>
      <w:r w:rsidR="000D50D7" w:rsidRPr="000D50D7">
        <w:t xml:space="preserve"> </w:t>
      </w:r>
      <w:r>
        <w:t>identified</w:t>
      </w:r>
      <w:r w:rsidR="000D50D7" w:rsidRPr="000D50D7">
        <w:t xml:space="preserve"> </w:t>
      </w:r>
      <w:r>
        <w:t>in</w:t>
      </w:r>
      <w:r w:rsidR="000D50D7" w:rsidRPr="000D50D7">
        <w:t xml:space="preserve"> </w:t>
      </w:r>
      <w:r>
        <w:t>the</w:t>
      </w:r>
      <w:r w:rsidR="000D50D7" w:rsidRPr="000D50D7">
        <w:t xml:space="preserve"> </w:t>
      </w:r>
      <w:r>
        <w:t>table</w:t>
      </w:r>
      <w:r w:rsidR="000D50D7" w:rsidRPr="000D50D7">
        <w:t xml:space="preserve"> </w:t>
      </w:r>
      <w:r>
        <w:t>at</w:t>
      </w:r>
      <w:r w:rsidR="000D50D7" w:rsidRPr="000D50D7">
        <w:t xml:space="preserve"> </w:t>
      </w:r>
      <w:r>
        <w:t>Schedule</w:t>
      </w:r>
      <w:r w:rsidR="000D50D7" w:rsidRPr="000D50D7">
        <w:t xml:space="preserve"> </w:t>
      </w:r>
      <w:r>
        <w:t>13</w:t>
      </w:r>
      <w:r w:rsidR="000D50D7" w:rsidRPr="000D50D7">
        <w:t xml:space="preserve"> </w:t>
      </w:r>
      <w:r>
        <w:t>(documents</w:t>
      </w:r>
      <w:r w:rsidR="000D50D7" w:rsidRPr="000D50D7">
        <w:t xml:space="preserve"> </w:t>
      </w:r>
      <w:r>
        <w:t>and</w:t>
      </w:r>
      <w:r w:rsidR="000D50D7" w:rsidRPr="000D50D7">
        <w:t xml:space="preserve"> </w:t>
      </w:r>
      <w:r>
        <w:t>plans</w:t>
      </w:r>
      <w:r w:rsidR="000D50D7" w:rsidRPr="000D50D7">
        <w:t xml:space="preserve"> </w:t>
      </w:r>
      <w:r>
        <w:t>to</w:t>
      </w:r>
      <w:r w:rsidR="000D50D7" w:rsidRPr="000D50D7">
        <w:t xml:space="preserve"> </w:t>
      </w:r>
      <w:r>
        <w:t>be</w:t>
      </w:r>
      <w:r w:rsidR="000D50D7" w:rsidRPr="000D50D7">
        <w:t xml:space="preserve"> </w:t>
      </w:r>
      <w:r>
        <w:t>certified)</w:t>
      </w:r>
      <w:r w:rsidR="000D50D7" w:rsidRPr="000D50D7">
        <w:t xml:space="preserve"> </w:t>
      </w:r>
      <w:r>
        <w:t>and</w:t>
      </w:r>
      <w:r w:rsidR="000D50D7" w:rsidRPr="000D50D7">
        <w:t xml:space="preserve"> </w:t>
      </w:r>
      <w:r>
        <w:t>which</w:t>
      </w:r>
      <w:r w:rsidR="000D50D7" w:rsidRPr="000D50D7">
        <w:t xml:space="preserve"> </w:t>
      </w:r>
      <w:r>
        <w:t>is</w:t>
      </w:r>
      <w:r w:rsidR="000D50D7" w:rsidRPr="000D50D7">
        <w:t xml:space="preserve"> </w:t>
      </w:r>
      <w:r>
        <w:t>certified</w:t>
      </w:r>
      <w:r w:rsidR="000D50D7" w:rsidRPr="000D50D7">
        <w:t xml:space="preserve"> </w:t>
      </w:r>
      <w:r>
        <w:t>by</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as</w:t>
      </w:r>
      <w:r w:rsidR="000D50D7" w:rsidRPr="000D50D7">
        <w:t xml:space="preserve"> </w:t>
      </w:r>
      <w:r>
        <w:t>the</w:t>
      </w:r>
      <w:r w:rsidR="000D50D7" w:rsidRPr="000D50D7">
        <w:t xml:space="preserve"> </w:t>
      </w:r>
      <w:r>
        <w:t>vegetation</w:t>
      </w:r>
      <w:r w:rsidR="000D50D7" w:rsidRPr="000D50D7">
        <w:t xml:space="preserve"> </w:t>
      </w:r>
      <w:r>
        <w:t>removal</w:t>
      </w:r>
      <w:r w:rsidR="000D50D7" w:rsidRPr="000D50D7">
        <w:t xml:space="preserve"> </w:t>
      </w:r>
      <w:r>
        <w:t>plan</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this</w:t>
      </w:r>
      <w:r w:rsidR="000D50D7" w:rsidRPr="000D50D7">
        <w:t xml:space="preserve"> </w:t>
      </w:r>
      <w:r>
        <w:t>Order;</w:t>
      </w:r>
    </w:p>
    <w:p w14:paraId="44051AD4" w14:textId="77777777" w:rsidR="00283174" w:rsidRDefault="00283174" w:rsidP="00283174">
      <w:pPr>
        <w:pStyle w:val="DefPara"/>
      </w:pPr>
      <w:r>
        <w:t>“works</w:t>
      </w:r>
      <w:r w:rsidR="000D50D7" w:rsidRPr="000D50D7">
        <w:t xml:space="preserve"> </w:t>
      </w:r>
      <w:r>
        <w:t>plans”</w:t>
      </w:r>
      <w:r w:rsidR="000D50D7" w:rsidRPr="000D50D7">
        <w:t xml:space="preserve"> </w:t>
      </w:r>
      <w:r>
        <w:t>means</w:t>
      </w:r>
      <w:r w:rsidR="000D50D7" w:rsidRPr="000D50D7">
        <w:t xml:space="preserve"> </w:t>
      </w:r>
      <w:r>
        <w:t>the</w:t>
      </w:r>
      <w:r w:rsidR="000D50D7" w:rsidRPr="000D50D7">
        <w:t xml:space="preserve"> </w:t>
      </w:r>
      <w:r>
        <w:t>plans</w:t>
      </w:r>
      <w:r w:rsidR="000D50D7" w:rsidRPr="000D50D7">
        <w:t xml:space="preserve"> </w:t>
      </w:r>
      <w:r>
        <w:t>of</w:t>
      </w:r>
      <w:r w:rsidR="000D50D7" w:rsidRPr="000D50D7">
        <w:t xml:space="preserve"> </w:t>
      </w:r>
      <w:r>
        <w:t>that</w:t>
      </w:r>
      <w:r w:rsidR="000D50D7" w:rsidRPr="000D50D7">
        <w:t xml:space="preserve"> </w:t>
      </w:r>
      <w:r>
        <w:t>name</w:t>
      </w:r>
      <w:r w:rsidR="000D50D7" w:rsidRPr="000D50D7">
        <w:t xml:space="preserve"> </w:t>
      </w:r>
      <w:r>
        <w:t>identified</w:t>
      </w:r>
      <w:r w:rsidR="000D50D7" w:rsidRPr="000D50D7">
        <w:t xml:space="preserve"> </w:t>
      </w:r>
      <w:r>
        <w:t>in</w:t>
      </w:r>
      <w:r w:rsidR="000D50D7" w:rsidRPr="000D50D7">
        <w:t xml:space="preserve"> </w:t>
      </w:r>
      <w:r>
        <w:t>the</w:t>
      </w:r>
      <w:r w:rsidR="000D50D7" w:rsidRPr="000D50D7">
        <w:t xml:space="preserve"> </w:t>
      </w:r>
      <w:r>
        <w:t>table</w:t>
      </w:r>
      <w:r w:rsidR="000D50D7" w:rsidRPr="000D50D7">
        <w:t xml:space="preserve"> </w:t>
      </w:r>
      <w:r>
        <w:t>at</w:t>
      </w:r>
      <w:r w:rsidR="000D50D7" w:rsidRPr="000D50D7">
        <w:t xml:space="preserve"> </w:t>
      </w:r>
      <w:r>
        <w:t>Schedule</w:t>
      </w:r>
      <w:r w:rsidR="000D50D7" w:rsidRPr="000D50D7">
        <w:t xml:space="preserve"> </w:t>
      </w:r>
      <w:r>
        <w:t>13</w:t>
      </w:r>
      <w:r w:rsidR="000D50D7" w:rsidRPr="000D50D7">
        <w:t xml:space="preserve"> </w:t>
      </w:r>
      <w:r>
        <w:t>(documents</w:t>
      </w:r>
      <w:r w:rsidR="000D50D7" w:rsidRPr="000D50D7">
        <w:t xml:space="preserve"> </w:t>
      </w:r>
      <w:r>
        <w:t>and</w:t>
      </w:r>
      <w:r w:rsidR="000D50D7" w:rsidRPr="000D50D7">
        <w:t xml:space="preserve"> </w:t>
      </w:r>
      <w:r>
        <w:t>plans</w:t>
      </w:r>
      <w:r w:rsidR="000D50D7" w:rsidRPr="000D50D7">
        <w:t xml:space="preserve"> </w:t>
      </w:r>
      <w:r>
        <w:t>to</w:t>
      </w:r>
      <w:r w:rsidR="000D50D7" w:rsidRPr="000D50D7">
        <w:t xml:space="preserve"> </w:t>
      </w:r>
      <w:r>
        <w:t>be</w:t>
      </w:r>
      <w:r w:rsidR="000D50D7" w:rsidRPr="000D50D7">
        <w:t xml:space="preserve"> </w:t>
      </w:r>
      <w:r>
        <w:t>certified)</w:t>
      </w:r>
      <w:r w:rsidR="000D50D7" w:rsidRPr="000D50D7">
        <w:t xml:space="preserve"> </w:t>
      </w:r>
      <w:r>
        <w:t>and</w:t>
      </w:r>
      <w:r w:rsidR="000D50D7" w:rsidRPr="000D50D7">
        <w:t xml:space="preserve"> </w:t>
      </w:r>
      <w:r>
        <w:t>which</w:t>
      </w:r>
      <w:r w:rsidR="000D50D7" w:rsidRPr="000D50D7">
        <w:t xml:space="preserve"> </w:t>
      </w:r>
      <w:r>
        <w:t>are</w:t>
      </w:r>
      <w:r w:rsidR="000D50D7" w:rsidRPr="000D50D7">
        <w:t xml:space="preserve"> </w:t>
      </w:r>
      <w:r>
        <w:t>certified</w:t>
      </w:r>
      <w:r w:rsidR="000D50D7" w:rsidRPr="000D50D7">
        <w:t xml:space="preserve"> </w:t>
      </w:r>
      <w:r>
        <w:t>by</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as</w:t>
      </w:r>
      <w:r w:rsidR="000D50D7" w:rsidRPr="000D50D7">
        <w:t xml:space="preserve"> </w:t>
      </w:r>
      <w:r>
        <w:t>the</w:t>
      </w:r>
      <w:r w:rsidR="000D50D7" w:rsidRPr="000D50D7">
        <w:t xml:space="preserve"> </w:t>
      </w:r>
      <w:r>
        <w:t>works</w:t>
      </w:r>
      <w:r w:rsidR="000D50D7" w:rsidRPr="000D50D7">
        <w:t xml:space="preserve"> </w:t>
      </w:r>
      <w:r>
        <w:t>plans</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this</w:t>
      </w:r>
      <w:r w:rsidR="000D50D7" w:rsidRPr="000D50D7">
        <w:t xml:space="preserve"> </w:t>
      </w:r>
      <w:r>
        <w:t>Order.</w:t>
      </w:r>
    </w:p>
    <w:p w14:paraId="12E314AE" w14:textId="77777777" w:rsidR="00283174" w:rsidRDefault="00283174" w:rsidP="00283174">
      <w:pPr>
        <w:pStyle w:val="N2"/>
      </w:pPr>
      <w:r>
        <w:t>References</w:t>
      </w:r>
      <w:r w:rsidR="000D50D7" w:rsidRPr="000D50D7">
        <w:t xml:space="preserve"> </w:t>
      </w:r>
      <w:r>
        <w:t>in</w:t>
      </w:r>
      <w:r w:rsidR="000D50D7" w:rsidRPr="000D50D7">
        <w:t xml:space="preserve"> </w:t>
      </w:r>
      <w:r>
        <w:t>this</w:t>
      </w:r>
      <w:r w:rsidR="000D50D7" w:rsidRPr="000D50D7">
        <w:t xml:space="preserve"> </w:t>
      </w:r>
      <w:r>
        <w:t>Order</w:t>
      </w:r>
      <w:r w:rsidR="000D50D7" w:rsidRPr="000D50D7">
        <w:t xml:space="preserve"> </w:t>
      </w:r>
      <w:r>
        <w:t>to</w:t>
      </w:r>
      <w:r w:rsidR="000D50D7" w:rsidRPr="000D50D7">
        <w:t xml:space="preserve"> </w:t>
      </w:r>
      <w:r>
        <w:t>rights</w:t>
      </w:r>
      <w:r w:rsidR="000D50D7" w:rsidRPr="000D50D7">
        <w:t xml:space="preserve"> </w:t>
      </w:r>
      <w:r>
        <w:t>over</w:t>
      </w:r>
      <w:r w:rsidR="000D50D7" w:rsidRPr="000D50D7">
        <w:t xml:space="preserve"> </w:t>
      </w:r>
      <w:r>
        <w:t>land</w:t>
      </w:r>
      <w:r w:rsidR="000D50D7" w:rsidRPr="000D50D7">
        <w:t xml:space="preserve"> </w:t>
      </w:r>
      <w:r>
        <w:t>include</w:t>
      </w:r>
      <w:r w:rsidR="000D50D7" w:rsidRPr="000D50D7">
        <w:t xml:space="preserve"> </w:t>
      </w:r>
      <w:r>
        <w:t>references</w:t>
      </w:r>
      <w:r w:rsidR="000D50D7" w:rsidRPr="000D50D7">
        <w:t xml:space="preserve"> </w:t>
      </w:r>
      <w:r>
        <w:t>to</w:t>
      </w:r>
      <w:r w:rsidR="000D50D7" w:rsidRPr="000D50D7">
        <w:t xml:space="preserve"> </w:t>
      </w:r>
      <w:r>
        <w:t>rights</w:t>
      </w:r>
      <w:r w:rsidR="000D50D7" w:rsidRPr="000D50D7">
        <w:t xml:space="preserve"> </w:t>
      </w:r>
      <w:r>
        <w:t>to</w:t>
      </w:r>
      <w:r w:rsidR="000D50D7" w:rsidRPr="000D50D7">
        <w:t xml:space="preserve"> </w:t>
      </w:r>
      <w:r>
        <w:t>do</w:t>
      </w:r>
      <w:r w:rsidR="000D50D7" w:rsidRPr="000D50D7">
        <w:t xml:space="preserve"> </w:t>
      </w:r>
      <w:r>
        <w:t>or</w:t>
      </w:r>
      <w:r w:rsidR="000D50D7" w:rsidRPr="000D50D7">
        <w:t xml:space="preserve"> </w:t>
      </w:r>
      <w:r>
        <w:t>restrain</w:t>
      </w:r>
      <w:r w:rsidR="000D50D7" w:rsidRPr="000D50D7">
        <w:t xml:space="preserve"> </w:t>
      </w:r>
      <w:r>
        <w:t>or</w:t>
      </w:r>
      <w:r w:rsidR="000D50D7" w:rsidRPr="000D50D7">
        <w:t xml:space="preserve"> </w:t>
      </w:r>
      <w:r>
        <w:t>to</w:t>
      </w:r>
      <w:r w:rsidR="000D50D7" w:rsidRPr="000D50D7">
        <w:t xml:space="preserve"> </w:t>
      </w:r>
      <w:r>
        <w:t>place</w:t>
      </w:r>
      <w:r w:rsidR="000D50D7" w:rsidRPr="000D50D7">
        <w:t xml:space="preserve"> </w:t>
      </w:r>
      <w:r>
        <w:t>and</w:t>
      </w:r>
      <w:r w:rsidR="000D50D7" w:rsidRPr="000D50D7">
        <w:t xml:space="preserve"> </w:t>
      </w:r>
      <w:r>
        <w:t>maintain</w:t>
      </w:r>
      <w:r w:rsidR="000D50D7" w:rsidRPr="000D50D7">
        <w:t xml:space="preserve"> </w:t>
      </w:r>
      <w:r>
        <w:t>anything</w:t>
      </w:r>
      <w:r w:rsidR="000D50D7" w:rsidRPr="000D50D7">
        <w:t xml:space="preserve"> </w:t>
      </w:r>
      <w:r>
        <w:t>in,</w:t>
      </w:r>
      <w:r w:rsidR="000D50D7" w:rsidRPr="000D50D7">
        <w:t xml:space="preserve"> </w:t>
      </w:r>
      <w:r>
        <w:t>on</w:t>
      </w:r>
      <w:r w:rsidR="000D50D7" w:rsidRPr="000D50D7">
        <w:t xml:space="preserve"> </w:t>
      </w:r>
      <w:r>
        <w:t>or</w:t>
      </w:r>
      <w:r w:rsidR="000D50D7" w:rsidRPr="000D50D7">
        <w:t xml:space="preserve"> </w:t>
      </w:r>
      <w:r>
        <w:t>under</w:t>
      </w:r>
      <w:r w:rsidR="000D50D7" w:rsidRPr="000D50D7">
        <w:t xml:space="preserve"> </w:t>
      </w:r>
      <w:r>
        <w:t>land</w:t>
      </w:r>
      <w:r w:rsidR="000D50D7" w:rsidRPr="000D50D7">
        <w:t xml:space="preserve"> </w:t>
      </w:r>
      <w:r>
        <w:t>or</w:t>
      </w:r>
      <w:r w:rsidR="000D50D7" w:rsidRPr="000D50D7">
        <w:t xml:space="preserve"> </w:t>
      </w:r>
      <w:r>
        <w:t>in</w:t>
      </w:r>
      <w:r w:rsidR="000D50D7" w:rsidRPr="000D50D7">
        <w:t xml:space="preserve"> </w:t>
      </w:r>
      <w:r>
        <w:t>the</w:t>
      </w:r>
      <w:r w:rsidR="000D50D7" w:rsidRPr="000D50D7">
        <w:t xml:space="preserve"> </w:t>
      </w:r>
      <w:r>
        <w:t>airspace</w:t>
      </w:r>
      <w:r w:rsidR="000D50D7" w:rsidRPr="000D50D7">
        <w:t xml:space="preserve"> </w:t>
      </w:r>
      <w:r>
        <w:t>above</w:t>
      </w:r>
      <w:r w:rsidR="000D50D7" w:rsidRPr="000D50D7">
        <w:t xml:space="preserve"> </w:t>
      </w:r>
      <w:r>
        <w:t>its</w:t>
      </w:r>
      <w:r w:rsidR="000D50D7" w:rsidRPr="000D50D7">
        <w:t xml:space="preserve"> </w:t>
      </w:r>
      <w:r>
        <w:t>surface</w:t>
      </w:r>
      <w:r w:rsidR="000D50D7" w:rsidRPr="000D50D7">
        <w:t xml:space="preserve"> </w:t>
      </w:r>
      <w:r>
        <w:t>and</w:t>
      </w:r>
      <w:r w:rsidR="000D50D7" w:rsidRPr="000D50D7">
        <w:t xml:space="preserve"> </w:t>
      </w:r>
      <w:r>
        <w:t>to</w:t>
      </w:r>
      <w:r w:rsidR="000D50D7" w:rsidRPr="000D50D7">
        <w:t xml:space="preserve"> </w:t>
      </w:r>
      <w:r>
        <w:t>any</w:t>
      </w:r>
      <w:r w:rsidR="000D50D7" w:rsidRPr="000D50D7">
        <w:t xml:space="preserve"> </w:t>
      </w:r>
      <w:r>
        <w:t>trusts</w:t>
      </w:r>
      <w:r w:rsidR="000D50D7" w:rsidRPr="000D50D7">
        <w:t xml:space="preserve"> </w:t>
      </w:r>
      <w:r>
        <w:t>or</w:t>
      </w:r>
      <w:r w:rsidR="000D50D7" w:rsidRPr="000D50D7">
        <w:t xml:space="preserve"> </w:t>
      </w:r>
      <w:r>
        <w:t>incidents</w:t>
      </w:r>
      <w:r w:rsidR="000D50D7" w:rsidRPr="000D50D7">
        <w:t xml:space="preserve"> </w:t>
      </w:r>
      <w:r>
        <w:t>(including</w:t>
      </w:r>
      <w:r w:rsidR="000D50D7" w:rsidRPr="000D50D7">
        <w:t xml:space="preserve"> </w:t>
      </w:r>
      <w:r>
        <w:t>restrictive</w:t>
      </w:r>
      <w:r w:rsidR="000D50D7" w:rsidRPr="000D50D7">
        <w:t xml:space="preserve"> </w:t>
      </w:r>
      <w:r>
        <w:t>covenants)</w:t>
      </w:r>
      <w:r w:rsidR="000D50D7" w:rsidRPr="000D50D7">
        <w:t xml:space="preserve"> </w:t>
      </w:r>
      <w:r>
        <w:t>to</w:t>
      </w:r>
      <w:r w:rsidR="000D50D7" w:rsidRPr="000D50D7">
        <w:t xml:space="preserve"> </w:t>
      </w:r>
      <w:r>
        <w:t>which</w:t>
      </w:r>
      <w:r w:rsidR="000D50D7" w:rsidRPr="000D50D7">
        <w:t xml:space="preserve"> </w:t>
      </w:r>
      <w:r>
        <w:t>the</w:t>
      </w:r>
      <w:r w:rsidR="000D50D7" w:rsidRPr="000D50D7">
        <w:t xml:space="preserve"> </w:t>
      </w:r>
      <w:r>
        <w:t>land</w:t>
      </w:r>
      <w:r w:rsidR="000D50D7" w:rsidRPr="000D50D7">
        <w:t xml:space="preserve"> </w:t>
      </w:r>
      <w:r>
        <w:t>is</w:t>
      </w:r>
      <w:r w:rsidR="000D50D7" w:rsidRPr="000D50D7">
        <w:t xml:space="preserve"> </w:t>
      </w:r>
      <w:r>
        <w:t>subject</w:t>
      </w:r>
      <w:r w:rsidR="000D50D7" w:rsidRPr="000D50D7">
        <w:t xml:space="preserve"> </w:t>
      </w:r>
      <w:r>
        <w:t>and</w:t>
      </w:r>
      <w:r w:rsidR="000D50D7" w:rsidRPr="000D50D7">
        <w:t xml:space="preserve"> </w:t>
      </w:r>
      <w:r>
        <w:t>references</w:t>
      </w:r>
      <w:r w:rsidR="000D50D7" w:rsidRPr="000D50D7">
        <w:t xml:space="preserve"> </w:t>
      </w:r>
      <w:r>
        <w:t>in</w:t>
      </w:r>
      <w:r w:rsidR="000D50D7" w:rsidRPr="000D50D7">
        <w:t xml:space="preserve"> </w:t>
      </w:r>
      <w:r>
        <w:t>this</w:t>
      </w:r>
      <w:r w:rsidR="000D50D7" w:rsidRPr="000D50D7">
        <w:t xml:space="preserve"> </w:t>
      </w:r>
      <w:r>
        <w:t>Order</w:t>
      </w:r>
      <w:r w:rsidR="000D50D7" w:rsidRPr="000D50D7">
        <w:t xml:space="preserve"> </w:t>
      </w:r>
      <w:r>
        <w:t>to</w:t>
      </w:r>
      <w:r w:rsidR="000D50D7" w:rsidRPr="000D50D7">
        <w:t xml:space="preserve"> </w:t>
      </w:r>
      <w:r>
        <w:t>the</w:t>
      </w:r>
      <w:r w:rsidR="000D50D7" w:rsidRPr="000D50D7">
        <w:t xml:space="preserve"> </w:t>
      </w:r>
      <w:r>
        <w:t>imposition</w:t>
      </w:r>
      <w:r w:rsidR="000D50D7" w:rsidRPr="000D50D7">
        <w:t xml:space="preserve"> </w:t>
      </w:r>
      <w:r>
        <w:t>of</w:t>
      </w:r>
      <w:r w:rsidR="000D50D7" w:rsidRPr="000D50D7">
        <w:t xml:space="preserve"> </w:t>
      </w:r>
      <w:r>
        <w:t>restrictive</w:t>
      </w:r>
      <w:r w:rsidR="000D50D7" w:rsidRPr="000D50D7">
        <w:t xml:space="preserve"> </w:t>
      </w:r>
      <w:r>
        <w:t>covenants</w:t>
      </w:r>
      <w:r w:rsidR="000D50D7" w:rsidRPr="000D50D7">
        <w:t xml:space="preserve"> </w:t>
      </w:r>
      <w:r>
        <w:t>are</w:t>
      </w:r>
      <w:r w:rsidR="000D50D7" w:rsidRPr="000D50D7">
        <w:t xml:space="preserve"> </w:t>
      </w:r>
      <w:r>
        <w:t>references</w:t>
      </w:r>
      <w:r w:rsidR="000D50D7" w:rsidRPr="000D50D7">
        <w:t xml:space="preserve"> </w:t>
      </w:r>
      <w:r>
        <w:t>to</w:t>
      </w:r>
      <w:r w:rsidR="000D50D7" w:rsidRPr="000D50D7">
        <w:t xml:space="preserve"> </w:t>
      </w:r>
      <w:r>
        <w:t>the</w:t>
      </w:r>
      <w:r w:rsidR="000D50D7" w:rsidRPr="000D50D7">
        <w:t xml:space="preserve"> </w:t>
      </w:r>
      <w:r>
        <w:t>creation</w:t>
      </w:r>
      <w:r w:rsidR="000D50D7" w:rsidRPr="000D50D7">
        <w:t xml:space="preserve"> </w:t>
      </w:r>
      <w:r>
        <w:t>of</w:t>
      </w:r>
      <w:r w:rsidR="000D50D7" w:rsidRPr="000D50D7">
        <w:t xml:space="preserve"> </w:t>
      </w:r>
      <w:r>
        <w:t>rights</w:t>
      </w:r>
      <w:r w:rsidR="000D50D7" w:rsidRPr="000D50D7">
        <w:t xml:space="preserve"> </w:t>
      </w:r>
      <w:r>
        <w:t>over</w:t>
      </w:r>
      <w:r w:rsidR="000D50D7" w:rsidRPr="000D50D7">
        <w:t xml:space="preserve"> </w:t>
      </w:r>
      <w:r>
        <w:t>land</w:t>
      </w:r>
      <w:r w:rsidR="000D50D7" w:rsidRPr="000D50D7">
        <w:t xml:space="preserve"> </w:t>
      </w:r>
      <w:r>
        <w:t>which</w:t>
      </w:r>
      <w:r w:rsidR="000D50D7" w:rsidRPr="000D50D7">
        <w:t xml:space="preserve"> </w:t>
      </w:r>
      <w:r>
        <w:t>interfere</w:t>
      </w:r>
      <w:r w:rsidR="000D50D7" w:rsidRPr="000D50D7">
        <w:t xml:space="preserve"> </w:t>
      </w:r>
      <w:r>
        <w:t>with</w:t>
      </w:r>
      <w:r w:rsidR="000D50D7" w:rsidRPr="000D50D7">
        <w:t xml:space="preserve"> </w:t>
      </w:r>
      <w:r>
        <w:t>the</w:t>
      </w:r>
      <w:r w:rsidR="000D50D7" w:rsidRPr="000D50D7">
        <w:t xml:space="preserve"> </w:t>
      </w:r>
      <w:r>
        <w:t>interests</w:t>
      </w:r>
      <w:r w:rsidR="000D50D7" w:rsidRPr="000D50D7">
        <w:t xml:space="preserve"> </w:t>
      </w:r>
      <w:r>
        <w:t>or</w:t>
      </w:r>
      <w:r w:rsidR="000D50D7" w:rsidRPr="000D50D7">
        <w:t xml:space="preserve"> </w:t>
      </w:r>
      <w:r>
        <w:t>rights</w:t>
      </w:r>
      <w:r w:rsidR="000D50D7" w:rsidRPr="000D50D7">
        <w:t xml:space="preserve"> </w:t>
      </w:r>
      <w:r>
        <w:t>of</w:t>
      </w:r>
      <w:r w:rsidR="000D50D7" w:rsidRPr="000D50D7">
        <w:t xml:space="preserve"> </w:t>
      </w:r>
      <w:r>
        <w:t>another</w:t>
      </w:r>
      <w:r w:rsidR="000D50D7" w:rsidRPr="000D50D7">
        <w:t xml:space="preserve"> </w:t>
      </w:r>
      <w:r>
        <w:t>and</w:t>
      </w:r>
      <w:r w:rsidR="000D50D7" w:rsidRPr="000D50D7">
        <w:t xml:space="preserve"> </w:t>
      </w:r>
      <w:r>
        <w:t>are</w:t>
      </w:r>
      <w:r w:rsidR="000D50D7" w:rsidRPr="000D50D7">
        <w:t xml:space="preserve"> </w:t>
      </w:r>
      <w:r>
        <w:t>for</w:t>
      </w:r>
      <w:r w:rsidR="000D50D7" w:rsidRPr="000D50D7">
        <w:t xml:space="preserve"> </w:t>
      </w:r>
      <w:r>
        <w:t>the</w:t>
      </w:r>
      <w:r w:rsidR="000D50D7" w:rsidRPr="000D50D7">
        <w:t xml:space="preserve"> </w:t>
      </w:r>
      <w:r>
        <w:t>benefit</w:t>
      </w:r>
      <w:r w:rsidR="000D50D7" w:rsidRPr="000D50D7">
        <w:t xml:space="preserve"> </w:t>
      </w:r>
      <w:r>
        <w:t>of</w:t>
      </w:r>
      <w:r w:rsidR="000D50D7" w:rsidRPr="000D50D7">
        <w:t xml:space="preserve"> </w:t>
      </w:r>
      <w:r>
        <w:t>land</w:t>
      </w:r>
      <w:r w:rsidR="000D50D7" w:rsidRPr="000D50D7">
        <w:t xml:space="preserve"> </w:t>
      </w:r>
      <w:r>
        <w:t>which</w:t>
      </w:r>
      <w:r w:rsidR="000D50D7" w:rsidRPr="000D50D7">
        <w:t xml:space="preserve"> </w:t>
      </w:r>
      <w:r>
        <w:t>is</w:t>
      </w:r>
      <w:r w:rsidR="000D50D7" w:rsidRPr="000D50D7">
        <w:t xml:space="preserve"> </w:t>
      </w:r>
      <w:r>
        <w:t>acquired</w:t>
      </w:r>
      <w:r w:rsidR="000D50D7" w:rsidRPr="000D50D7">
        <w:t xml:space="preserve"> </w:t>
      </w:r>
      <w:r>
        <w:t>under</w:t>
      </w:r>
      <w:r w:rsidR="000D50D7" w:rsidRPr="000D50D7">
        <w:t xml:space="preserve"> </w:t>
      </w:r>
      <w:r>
        <w:t>this</w:t>
      </w:r>
      <w:r w:rsidR="000D50D7" w:rsidRPr="000D50D7">
        <w:t xml:space="preserve"> </w:t>
      </w:r>
      <w:r>
        <w:t>Order</w:t>
      </w:r>
      <w:r w:rsidR="000D50D7" w:rsidRPr="000D50D7">
        <w:t xml:space="preserve"> </w:t>
      </w:r>
      <w:r>
        <w:t>or</w:t>
      </w:r>
      <w:r w:rsidR="000D50D7" w:rsidRPr="000D50D7">
        <w:t xml:space="preserve"> </w:t>
      </w:r>
      <w:r>
        <w:t>over</w:t>
      </w:r>
      <w:r w:rsidR="000D50D7" w:rsidRPr="000D50D7">
        <w:t xml:space="preserve"> </w:t>
      </w:r>
      <w:r>
        <w:t>which</w:t>
      </w:r>
      <w:r w:rsidR="000D50D7" w:rsidRPr="000D50D7">
        <w:t xml:space="preserve"> </w:t>
      </w:r>
      <w:r>
        <w:t>rights</w:t>
      </w:r>
      <w:r w:rsidR="000D50D7" w:rsidRPr="000D50D7">
        <w:t xml:space="preserve"> </w:t>
      </w:r>
      <w:r>
        <w:t>are</w:t>
      </w:r>
      <w:r w:rsidR="000D50D7" w:rsidRPr="000D50D7">
        <w:t xml:space="preserve"> </w:t>
      </w:r>
      <w:r>
        <w:t>created</w:t>
      </w:r>
      <w:r w:rsidR="000D50D7" w:rsidRPr="000D50D7">
        <w:t xml:space="preserve"> </w:t>
      </w:r>
      <w:r>
        <w:t>and</w:t>
      </w:r>
      <w:r w:rsidR="000D50D7" w:rsidRPr="000D50D7">
        <w:t xml:space="preserve"> </w:t>
      </w:r>
      <w:r>
        <w:t>acquired</w:t>
      </w:r>
      <w:r w:rsidR="000D50D7" w:rsidRPr="000D50D7">
        <w:t xml:space="preserve"> </w:t>
      </w:r>
      <w:r>
        <w:t>under</w:t>
      </w:r>
      <w:r w:rsidR="000D50D7" w:rsidRPr="000D50D7">
        <w:t xml:space="preserve"> </w:t>
      </w:r>
      <w:r>
        <w:t>this</w:t>
      </w:r>
      <w:r w:rsidR="000D50D7" w:rsidRPr="000D50D7">
        <w:t xml:space="preserve"> </w:t>
      </w:r>
      <w:r>
        <w:t>Order</w:t>
      </w:r>
      <w:r w:rsidR="000D50D7" w:rsidRPr="000D50D7">
        <w:t xml:space="preserve"> </w:t>
      </w:r>
      <w:r>
        <w:t>or</w:t>
      </w:r>
      <w:r w:rsidR="000D50D7" w:rsidRPr="000D50D7">
        <w:t xml:space="preserve"> </w:t>
      </w:r>
      <w:r>
        <w:t>is</w:t>
      </w:r>
      <w:r w:rsidR="000D50D7" w:rsidRPr="000D50D7">
        <w:t xml:space="preserve"> </w:t>
      </w:r>
      <w:r>
        <w:t>otherwise</w:t>
      </w:r>
      <w:r w:rsidR="000D50D7" w:rsidRPr="000D50D7">
        <w:t xml:space="preserve"> </w:t>
      </w:r>
      <w:r>
        <w:t>comprised</w:t>
      </w:r>
      <w:r w:rsidR="000D50D7" w:rsidRPr="000D50D7">
        <w:t xml:space="preserve"> </w:t>
      </w:r>
      <w:r>
        <w:t>in</w:t>
      </w:r>
      <w:r w:rsidR="000D50D7" w:rsidRPr="000D50D7">
        <w:t xml:space="preserve"> </w:t>
      </w:r>
      <w:r>
        <w:t>this</w:t>
      </w:r>
      <w:r w:rsidR="000D50D7" w:rsidRPr="000D50D7">
        <w:t xml:space="preserve"> </w:t>
      </w:r>
      <w:r>
        <w:t>Order.</w:t>
      </w:r>
    </w:p>
    <w:p w14:paraId="2C9D0CA3" w14:textId="77777777" w:rsidR="00283174" w:rsidRDefault="00283174" w:rsidP="00283174">
      <w:pPr>
        <w:pStyle w:val="N2"/>
      </w:pPr>
      <w:r>
        <w:t>All</w:t>
      </w:r>
      <w:r w:rsidR="000D50D7" w:rsidRPr="000D50D7">
        <w:t xml:space="preserve"> </w:t>
      </w:r>
      <w:r>
        <w:t>distances,</w:t>
      </w:r>
      <w:r w:rsidR="000D50D7" w:rsidRPr="000D50D7">
        <w:t xml:space="preserve"> </w:t>
      </w:r>
      <w:r>
        <w:t>directions,</w:t>
      </w:r>
      <w:r w:rsidR="000D50D7" w:rsidRPr="000D50D7">
        <w:t xml:space="preserve"> </w:t>
      </w:r>
      <w:r>
        <w:t>capacities</w:t>
      </w:r>
      <w:r w:rsidR="000D50D7" w:rsidRPr="000D50D7">
        <w:t xml:space="preserve"> </w:t>
      </w:r>
      <w:r>
        <w:t>and</w:t>
      </w:r>
      <w:r w:rsidR="000D50D7" w:rsidRPr="000D50D7">
        <w:t xml:space="preserve"> </w:t>
      </w:r>
      <w:r>
        <w:t>lengths</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this</w:t>
      </w:r>
      <w:r w:rsidR="000D50D7" w:rsidRPr="000D50D7">
        <w:t xml:space="preserve"> </w:t>
      </w:r>
      <w:r>
        <w:t>Order</w:t>
      </w:r>
      <w:r w:rsidR="000D50D7" w:rsidRPr="000D50D7">
        <w:t xml:space="preserve"> </w:t>
      </w:r>
      <w:r>
        <w:t>are</w:t>
      </w:r>
      <w:r w:rsidR="000D50D7" w:rsidRPr="000D50D7">
        <w:t xml:space="preserve"> </w:t>
      </w:r>
      <w:r>
        <w:t>approximate</w:t>
      </w:r>
      <w:r w:rsidR="000D50D7" w:rsidRPr="000D50D7">
        <w:t xml:space="preserve"> </w:t>
      </w:r>
      <w:r>
        <w:t>and</w:t>
      </w:r>
      <w:r w:rsidR="000D50D7" w:rsidRPr="000D50D7">
        <w:t xml:space="preserve"> </w:t>
      </w:r>
      <w:r>
        <w:t>distances</w:t>
      </w:r>
      <w:r w:rsidR="000D50D7" w:rsidRPr="000D50D7">
        <w:t xml:space="preserve"> </w:t>
      </w:r>
      <w:r>
        <w:t>between</w:t>
      </w:r>
      <w:r w:rsidR="000D50D7" w:rsidRPr="000D50D7">
        <w:t xml:space="preserve"> </w:t>
      </w:r>
      <w:r>
        <w:t>lines</w:t>
      </w:r>
      <w:r w:rsidR="000D50D7" w:rsidRPr="000D50D7">
        <w:t xml:space="preserve"> </w:t>
      </w:r>
      <w:r>
        <w:t>or</w:t>
      </w:r>
      <w:r w:rsidR="000D50D7" w:rsidRPr="000D50D7">
        <w:t xml:space="preserve"> </w:t>
      </w:r>
      <w:r>
        <w:t>points</w:t>
      </w:r>
      <w:r w:rsidR="000D50D7" w:rsidRPr="000D50D7">
        <w:t xml:space="preserve"> </w:t>
      </w:r>
      <w:r>
        <w:t>on</w:t>
      </w:r>
      <w:r w:rsidR="000D50D7" w:rsidRPr="000D50D7">
        <w:t xml:space="preserve"> </w:t>
      </w:r>
      <w:r>
        <w:t>a</w:t>
      </w:r>
      <w:r w:rsidR="000D50D7" w:rsidRPr="000D50D7">
        <w:t xml:space="preserve"> </w:t>
      </w:r>
      <w:r>
        <w:t>numbered</w:t>
      </w:r>
      <w:r w:rsidR="000D50D7" w:rsidRPr="000D50D7">
        <w:t xml:space="preserve"> </w:t>
      </w:r>
      <w:r>
        <w:t>work</w:t>
      </w:r>
      <w:r w:rsidR="000D50D7" w:rsidRPr="000D50D7">
        <w:t xml:space="preserve"> </w:t>
      </w:r>
      <w:r>
        <w:t>comprised</w:t>
      </w:r>
      <w:r w:rsidR="000D50D7" w:rsidRPr="000D50D7">
        <w:t xml:space="preserve"> </w:t>
      </w:r>
      <w:r>
        <w:t>in</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and</w:t>
      </w:r>
      <w:r w:rsidR="000D50D7" w:rsidRPr="000D50D7">
        <w:t xml:space="preserve"> </w:t>
      </w:r>
      <w:r>
        <w:t>shown</w:t>
      </w:r>
      <w:r w:rsidR="000D50D7" w:rsidRPr="000D50D7">
        <w:t xml:space="preserve"> </w:t>
      </w:r>
      <w:r>
        <w:t>on</w:t>
      </w:r>
      <w:r w:rsidR="000D50D7" w:rsidRPr="000D50D7">
        <w:t xml:space="preserve"> </w:t>
      </w:r>
      <w:r>
        <w:t>the</w:t>
      </w:r>
      <w:r w:rsidR="000D50D7" w:rsidRPr="000D50D7">
        <w:t xml:space="preserve"> </w:t>
      </w:r>
      <w:r>
        <w:t>works</w:t>
      </w:r>
      <w:r w:rsidR="000D50D7" w:rsidRPr="000D50D7">
        <w:t xml:space="preserve"> </w:t>
      </w:r>
      <w:r>
        <w:t>plans</w:t>
      </w:r>
      <w:r w:rsidR="000D50D7" w:rsidRPr="000D50D7">
        <w:t xml:space="preserve"> </w:t>
      </w:r>
      <w:r>
        <w:t>and</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and</w:t>
      </w:r>
      <w:r w:rsidR="000D50D7" w:rsidRPr="000D50D7">
        <w:t xml:space="preserve"> </w:t>
      </w:r>
      <w:r>
        <w:t>traffic</w:t>
      </w:r>
      <w:r w:rsidR="000D50D7" w:rsidRPr="000D50D7">
        <w:t xml:space="preserve"> </w:t>
      </w:r>
      <w:r>
        <w:t>regulation</w:t>
      </w:r>
      <w:r w:rsidR="000D50D7" w:rsidRPr="000D50D7">
        <w:t xml:space="preserve"> </w:t>
      </w:r>
      <w:r>
        <w:t>measures</w:t>
      </w:r>
      <w:r w:rsidR="000D50D7" w:rsidRPr="000D50D7">
        <w:t xml:space="preserve"> </w:t>
      </w:r>
      <w:r>
        <w:t>plans</w:t>
      </w:r>
      <w:r w:rsidR="000D50D7" w:rsidRPr="000D50D7">
        <w:t xml:space="preserve"> </w:t>
      </w:r>
      <w:r>
        <w:t>are</w:t>
      </w:r>
      <w:r w:rsidR="000D50D7" w:rsidRPr="000D50D7">
        <w:t xml:space="preserve"> </w:t>
      </w:r>
      <w:r>
        <w:t>to</w:t>
      </w:r>
      <w:r w:rsidR="000D50D7" w:rsidRPr="000D50D7">
        <w:t xml:space="preserve"> </w:t>
      </w:r>
      <w:r>
        <w:t>be</w:t>
      </w:r>
      <w:r w:rsidR="000D50D7" w:rsidRPr="000D50D7">
        <w:t xml:space="preserve"> </w:t>
      </w:r>
      <w:r>
        <w:t>taken</w:t>
      </w:r>
      <w:r w:rsidR="000D50D7" w:rsidRPr="000D50D7">
        <w:t xml:space="preserve"> </w:t>
      </w:r>
      <w:r>
        <w:t>to</w:t>
      </w:r>
      <w:r w:rsidR="000D50D7" w:rsidRPr="000D50D7">
        <w:t xml:space="preserve"> </w:t>
      </w:r>
      <w:r>
        <w:t>be</w:t>
      </w:r>
      <w:r w:rsidR="000D50D7" w:rsidRPr="000D50D7">
        <w:t xml:space="preserve"> </w:t>
      </w:r>
      <w:r>
        <w:t>measured</w:t>
      </w:r>
      <w:r w:rsidR="000D50D7" w:rsidRPr="000D50D7">
        <w:t xml:space="preserve"> </w:t>
      </w:r>
      <w:r>
        <w:t>along</w:t>
      </w:r>
      <w:r w:rsidR="000D50D7" w:rsidRPr="000D50D7">
        <w:t xml:space="preserve"> </w:t>
      </w:r>
      <w:r>
        <w:t>that</w:t>
      </w:r>
      <w:r w:rsidR="000D50D7" w:rsidRPr="000D50D7">
        <w:t xml:space="preserve"> </w:t>
      </w:r>
      <w:r>
        <w:t>work.</w:t>
      </w:r>
    </w:p>
    <w:p w14:paraId="1FFA9040" w14:textId="77777777" w:rsidR="00283174" w:rsidRDefault="00283174" w:rsidP="00283174">
      <w:pPr>
        <w:pStyle w:val="N2"/>
      </w:pPr>
      <w:r>
        <w:t>References</w:t>
      </w:r>
      <w:r w:rsidR="000D50D7" w:rsidRPr="000D50D7">
        <w:t xml:space="preserve"> </w:t>
      </w:r>
      <w:r>
        <w:t>in</w:t>
      </w:r>
      <w:r w:rsidR="000D50D7" w:rsidRPr="000D50D7">
        <w:t xml:space="preserve"> </w:t>
      </w:r>
      <w:r>
        <w:t>this</w:t>
      </w:r>
      <w:r w:rsidR="000D50D7" w:rsidRPr="000D50D7">
        <w:t xml:space="preserve"> </w:t>
      </w:r>
      <w:r>
        <w:t>Order</w:t>
      </w:r>
      <w:r w:rsidR="000D50D7" w:rsidRPr="000D50D7">
        <w:t xml:space="preserve"> </w:t>
      </w:r>
      <w:r>
        <w:t>to</w:t>
      </w:r>
      <w:r w:rsidR="000D50D7" w:rsidRPr="000D50D7">
        <w:t xml:space="preserve"> </w:t>
      </w:r>
      <w:r>
        <w:t>numbered</w:t>
      </w:r>
      <w:r w:rsidR="000D50D7" w:rsidRPr="000D50D7">
        <w:t xml:space="preserve"> </w:t>
      </w:r>
      <w:r>
        <w:t>works</w:t>
      </w:r>
      <w:r w:rsidR="000D50D7" w:rsidRPr="000D50D7">
        <w:t xml:space="preserve"> </w:t>
      </w:r>
      <w:r>
        <w:t>are</w:t>
      </w:r>
      <w:r w:rsidR="000D50D7" w:rsidRPr="000D50D7">
        <w:t xml:space="preserve"> </w:t>
      </w:r>
      <w:r>
        <w:t>references</w:t>
      </w:r>
      <w:r w:rsidR="000D50D7" w:rsidRPr="000D50D7">
        <w:t xml:space="preserve"> </w:t>
      </w:r>
      <w:r>
        <w:t>to</w:t>
      </w:r>
      <w:r w:rsidR="000D50D7" w:rsidRPr="000D50D7">
        <w:t xml:space="preserve"> </w:t>
      </w:r>
      <w:r>
        <w:t>the</w:t>
      </w:r>
      <w:r w:rsidR="000D50D7" w:rsidRPr="000D50D7">
        <w:t xml:space="preserve"> </w:t>
      </w:r>
      <w:r>
        <w:t>works</w:t>
      </w:r>
      <w:r w:rsidR="000D50D7" w:rsidRPr="000D50D7">
        <w:t xml:space="preserve"> </w:t>
      </w:r>
      <w:r>
        <w:t>comprising</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as</w:t>
      </w:r>
      <w:r w:rsidR="000D50D7" w:rsidRPr="000D50D7">
        <w:t xml:space="preserve"> </w:t>
      </w:r>
      <w:r>
        <w:t>numbered</w:t>
      </w:r>
      <w:r w:rsidR="000D50D7" w:rsidRPr="000D50D7">
        <w:t xml:space="preserve"> </w:t>
      </w:r>
      <w:r>
        <w:t>in</w:t>
      </w:r>
      <w:r w:rsidR="000D50D7" w:rsidRPr="000D50D7">
        <w:t xml:space="preserve"> </w:t>
      </w:r>
      <w:r>
        <w:t>Schedule</w:t>
      </w:r>
      <w:r w:rsidR="000D50D7" w:rsidRPr="000D50D7">
        <w:t xml:space="preserve"> </w:t>
      </w:r>
      <w:r>
        <w:t>1</w:t>
      </w:r>
      <w:r w:rsidR="000D50D7" w:rsidRPr="000D50D7">
        <w:t xml:space="preserve"> </w:t>
      </w:r>
      <w:r>
        <w:t>(authorised</w:t>
      </w:r>
      <w:r w:rsidR="000D50D7" w:rsidRPr="000D50D7">
        <w:t xml:space="preserve"> </w:t>
      </w:r>
      <w:r>
        <w:t>development)</w:t>
      </w:r>
      <w:r w:rsidR="000D50D7" w:rsidRPr="000D50D7">
        <w:t xml:space="preserve"> </w:t>
      </w:r>
      <w:r>
        <w:t>and</w:t>
      </w:r>
      <w:r w:rsidR="000D50D7" w:rsidRPr="000D50D7">
        <w:t xml:space="preserve"> </w:t>
      </w:r>
      <w:r>
        <w:t>shown</w:t>
      </w:r>
      <w:r w:rsidR="000D50D7" w:rsidRPr="000D50D7">
        <w:t xml:space="preserve"> </w:t>
      </w:r>
      <w:r>
        <w:t>on</w:t>
      </w:r>
      <w:r w:rsidR="000D50D7" w:rsidRPr="000D50D7">
        <w:t xml:space="preserve"> </w:t>
      </w:r>
      <w:r>
        <w:t>the</w:t>
      </w:r>
      <w:r w:rsidR="000D50D7" w:rsidRPr="000D50D7">
        <w:t xml:space="preserve"> </w:t>
      </w:r>
      <w:r>
        <w:t>works</w:t>
      </w:r>
      <w:r w:rsidR="000D50D7" w:rsidRPr="000D50D7">
        <w:t xml:space="preserve"> </w:t>
      </w:r>
      <w:r>
        <w:t>plans</w:t>
      </w:r>
      <w:r w:rsidR="000D50D7" w:rsidRPr="000D50D7">
        <w:t xml:space="preserve"> </w:t>
      </w:r>
      <w:r>
        <w:t>and</w:t>
      </w:r>
      <w:r w:rsidR="000D50D7" w:rsidRPr="000D50D7">
        <w:t xml:space="preserve"> </w:t>
      </w:r>
      <w:r>
        <w:t>a</w:t>
      </w:r>
      <w:r w:rsidR="000D50D7" w:rsidRPr="000D50D7">
        <w:t xml:space="preserve"> </w:t>
      </w:r>
      <w:r>
        <w:t>reference</w:t>
      </w:r>
      <w:r w:rsidR="000D50D7" w:rsidRPr="000D50D7">
        <w:t xml:space="preserve"> </w:t>
      </w:r>
      <w:r>
        <w:t>in</w:t>
      </w:r>
      <w:r w:rsidR="000D50D7" w:rsidRPr="000D50D7">
        <w:t xml:space="preserve"> </w:t>
      </w:r>
      <w:r>
        <w:t>this</w:t>
      </w:r>
      <w:r w:rsidR="000D50D7" w:rsidRPr="000D50D7">
        <w:t xml:space="preserve"> </w:t>
      </w:r>
      <w:r>
        <w:t>Order</w:t>
      </w:r>
      <w:r w:rsidR="000D50D7" w:rsidRPr="000D50D7">
        <w:t xml:space="preserve"> </w:t>
      </w:r>
      <w:r>
        <w:t>to</w:t>
      </w:r>
      <w:r w:rsidR="000D50D7" w:rsidRPr="000D50D7">
        <w:t xml:space="preserve"> </w:t>
      </w:r>
      <w:r>
        <w:t>a</w:t>
      </w:r>
      <w:r w:rsidR="000D50D7" w:rsidRPr="000D50D7">
        <w:t xml:space="preserve"> </w:t>
      </w:r>
      <w:r>
        <w:t>work</w:t>
      </w:r>
      <w:r w:rsidR="000D50D7" w:rsidRPr="000D50D7">
        <w:t xml:space="preserve"> </w:t>
      </w:r>
      <w:r>
        <w:t>designated</w:t>
      </w:r>
      <w:r w:rsidR="000D50D7" w:rsidRPr="000D50D7">
        <w:t xml:space="preserve"> </w:t>
      </w:r>
      <w:r>
        <w:t>by</w:t>
      </w:r>
      <w:r w:rsidR="000D50D7" w:rsidRPr="000D50D7">
        <w:t xml:space="preserve"> </w:t>
      </w:r>
      <w:r>
        <w:t>a</w:t>
      </w:r>
      <w:r w:rsidR="000D50D7" w:rsidRPr="000D50D7">
        <w:t xml:space="preserve"> </w:t>
      </w:r>
      <w:r>
        <w:t>number,</w:t>
      </w:r>
      <w:r w:rsidR="000D50D7" w:rsidRPr="000D50D7">
        <w:t xml:space="preserve"> </w:t>
      </w:r>
      <w:r>
        <w:t>or</w:t>
      </w:r>
      <w:r w:rsidR="000D50D7" w:rsidRPr="000D50D7">
        <w:t xml:space="preserve"> </w:t>
      </w:r>
      <w:r>
        <w:t>by</w:t>
      </w:r>
      <w:r w:rsidR="000D50D7" w:rsidRPr="000D50D7">
        <w:t xml:space="preserve"> </w:t>
      </w:r>
      <w:r>
        <w:t>a</w:t>
      </w:r>
      <w:r w:rsidR="000D50D7" w:rsidRPr="000D50D7">
        <w:t xml:space="preserve"> </w:t>
      </w:r>
      <w:r>
        <w:t>combination</w:t>
      </w:r>
      <w:r w:rsidR="000D50D7" w:rsidRPr="000D50D7">
        <w:t xml:space="preserve"> </w:t>
      </w:r>
      <w:r>
        <w:t>of</w:t>
      </w:r>
      <w:r w:rsidR="000D50D7" w:rsidRPr="000D50D7">
        <w:t xml:space="preserve"> </w:t>
      </w:r>
      <w:r>
        <w:t>letters</w:t>
      </w:r>
      <w:r w:rsidR="000D50D7" w:rsidRPr="000D50D7">
        <w:t xml:space="preserve"> </w:t>
      </w:r>
      <w:r>
        <w:t>and</w:t>
      </w:r>
      <w:r w:rsidR="000D50D7" w:rsidRPr="000D50D7">
        <w:t xml:space="preserve"> </w:t>
      </w:r>
      <w:r>
        <w:t>numbers,</w:t>
      </w:r>
      <w:r w:rsidR="000D50D7" w:rsidRPr="000D50D7">
        <w:t xml:space="preserve"> </w:t>
      </w:r>
      <w:r>
        <w:t>is</w:t>
      </w:r>
      <w:r w:rsidR="000D50D7" w:rsidRPr="000D50D7">
        <w:t xml:space="preserve"> </w:t>
      </w:r>
      <w:r>
        <w:t>a</w:t>
      </w:r>
      <w:r w:rsidR="000D50D7" w:rsidRPr="000D50D7">
        <w:t xml:space="preserve"> </w:t>
      </w:r>
      <w:r>
        <w:t>reference</w:t>
      </w:r>
      <w:r w:rsidR="000D50D7" w:rsidRPr="000D50D7">
        <w:t xml:space="preserve"> </w:t>
      </w:r>
      <w:r>
        <w:t>to</w:t>
      </w:r>
      <w:r w:rsidR="000D50D7" w:rsidRPr="000D50D7">
        <w:t xml:space="preserve"> </w:t>
      </w:r>
      <w:r>
        <w:t>the</w:t>
      </w:r>
      <w:r w:rsidR="000D50D7" w:rsidRPr="000D50D7">
        <w:t xml:space="preserve"> </w:t>
      </w:r>
      <w:r>
        <w:t>work</w:t>
      </w:r>
      <w:r w:rsidR="000D50D7" w:rsidRPr="000D50D7">
        <w:t xml:space="preserve"> </w:t>
      </w:r>
      <w:r>
        <w:t>so</w:t>
      </w:r>
      <w:r w:rsidR="000D50D7" w:rsidRPr="000D50D7">
        <w:t xml:space="preserve"> </w:t>
      </w:r>
      <w:r>
        <w:t>designated</w:t>
      </w:r>
      <w:r w:rsidR="000D50D7" w:rsidRPr="000D50D7">
        <w:t xml:space="preserve"> </w:t>
      </w:r>
      <w:r>
        <w:t>in</w:t>
      </w:r>
      <w:r w:rsidR="000D50D7" w:rsidRPr="000D50D7">
        <w:t xml:space="preserve"> </w:t>
      </w:r>
      <w:r>
        <w:t>that</w:t>
      </w:r>
      <w:r w:rsidR="000D50D7" w:rsidRPr="000D50D7">
        <w:t xml:space="preserve"> </w:t>
      </w:r>
      <w:r>
        <w:t>Schedule</w:t>
      </w:r>
      <w:r w:rsidR="000D50D7" w:rsidRPr="000D50D7">
        <w:t xml:space="preserve"> </w:t>
      </w:r>
      <w:r>
        <w:t>and</w:t>
      </w:r>
      <w:r w:rsidR="000D50D7" w:rsidRPr="000D50D7">
        <w:t xml:space="preserve"> </w:t>
      </w:r>
      <w:r>
        <w:t>a</w:t>
      </w:r>
      <w:r w:rsidR="000D50D7" w:rsidRPr="000D50D7">
        <w:t xml:space="preserve"> </w:t>
      </w:r>
      <w:r>
        <w:t>reference</w:t>
      </w:r>
      <w:r w:rsidR="000D50D7" w:rsidRPr="000D50D7">
        <w:t xml:space="preserve"> </w:t>
      </w:r>
      <w:r>
        <w:t>to</w:t>
      </w:r>
      <w:r w:rsidR="000D50D7" w:rsidRPr="000D50D7">
        <w:t xml:space="preserve"> </w:t>
      </w:r>
      <w:r>
        <w:t>“Work</w:t>
      </w:r>
      <w:r w:rsidR="000D50D7" w:rsidRPr="000D50D7">
        <w:t xml:space="preserve"> </w:t>
      </w:r>
      <w:r>
        <w:t>No.</w:t>
      </w:r>
      <w:r w:rsidR="000D50D7" w:rsidRPr="000D50D7">
        <w:t xml:space="preserve"> </w:t>
      </w:r>
      <w:r>
        <w:t>2”</w:t>
      </w:r>
      <w:r w:rsidR="000D50D7" w:rsidRPr="000D50D7">
        <w:t xml:space="preserve"> </w:t>
      </w:r>
      <w:r>
        <w:t>or</w:t>
      </w:r>
      <w:r w:rsidR="000D50D7" w:rsidRPr="000D50D7">
        <w:t xml:space="preserve"> </w:t>
      </w:r>
      <w:r>
        <w:t>“numbered</w:t>
      </w:r>
      <w:r w:rsidR="000D50D7" w:rsidRPr="000D50D7">
        <w:t xml:space="preserve"> </w:t>
      </w:r>
      <w:r>
        <w:t>work</w:t>
      </w:r>
      <w:r w:rsidR="000D50D7" w:rsidRPr="000D50D7">
        <w:t xml:space="preserve"> </w:t>
      </w:r>
      <w:r>
        <w:t>2”</w:t>
      </w:r>
      <w:r w:rsidR="000D50D7" w:rsidRPr="000D50D7">
        <w:t xml:space="preserve"> </w:t>
      </w:r>
      <w:r>
        <w:t>means</w:t>
      </w:r>
      <w:r w:rsidR="000D50D7" w:rsidRPr="000D50D7">
        <w:t xml:space="preserve"> </w:t>
      </w:r>
      <w:r>
        <w:t>numbered</w:t>
      </w:r>
      <w:r w:rsidR="000D50D7" w:rsidRPr="000D50D7">
        <w:t xml:space="preserve"> </w:t>
      </w:r>
      <w:r>
        <w:t>works</w:t>
      </w:r>
      <w:r w:rsidR="000D50D7" w:rsidRPr="000D50D7">
        <w:t xml:space="preserve"> </w:t>
      </w:r>
      <w:r>
        <w:t>2A</w:t>
      </w:r>
      <w:r w:rsidR="000D50D7" w:rsidRPr="000D50D7">
        <w:t xml:space="preserve"> </w:t>
      </w:r>
      <w:r>
        <w:t>and</w:t>
      </w:r>
      <w:r w:rsidR="000D50D7" w:rsidRPr="000D50D7">
        <w:t xml:space="preserve"> </w:t>
      </w:r>
      <w:r>
        <w:t>2B</w:t>
      </w:r>
      <w:r w:rsidR="000D50D7" w:rsidRPr="000D50D7">
        <w:t xml:space="preserve"> </w:t>
      </w:r>
      <w:r>
        <w:t>inclusive</w:t>
      </w:r>
      <w:r w:rsidR="000D50D7" w:rsidRPr="000D50D7">
        <w:t xml:space="preserve"> </w:t>
      </w:r>
      <w:r>
        <w:t>and</w:t>
      </w:r>
      <w:r w:rsidR="000D50D7" w:rsidRPr="000D50D7">
        <w:t xml:space="preserve"> </w:t>
      </w:r>
      <w:r>
        <w:t>the</w:t>
      </w:r>
      <w:r w:rsidR="000D50D7" w:rsidRPr="000D50D7">
        <w:t xml:space="preserve"> </w:t>
      </w:r>
      <w:r>
        <w:t>same</w:t>
      </w:r>
      <w:r w:rsidR="000D50D7" w:rsidRPr="000D50D7">
        <w:t xml:space="preserve"> </w:t>
      </w:r>
      <w:r>
        <w:t>principle</w:t>
      </w:r>
      <w:r w:rsidR="000D50D7" w:rsidRPr="000D50D7">
        <w:t xml:space="preserve"> </w:t>
      </w:r>
      <w:r>
        <w:t>applies</w:t>
      </w:r>
      <w:r w:rsidR="000D50D7" w:rsidRPr="000D50D7">
        <w:t xml:space="preserve"> </w:t>
      </w:r>
      <w:r>
        <w:t>to</w:t>
      </w:r>
      <w:r w:rsidR="000D50D7" w:rsidRPr="000D50D7">
        <w:t xml:space="preserve"> </w:t>
      </w:r>
      <w:r>
        <w:t>such</w:t>
      </w:r>
      <w:r w:rsidR="000D50D7" w:rsidRPr="000D50D7">
        <w:t xml:space="preserve"> </w:t>
      </w:r>
      <w:r>
        <w:t>numbered</w:t>
      </w:r>
      <w:r w:rsidR="000D50D7" w:rsidRPr="000D50D7">
        <w:t xml:space="preserve"> </w:t>
      </w:r>
      <w:r>
        <w:t>works</w:t>
      </w:r>
      <w:r w:rsidR="000D50D7" w:rsidRPr="000D50D7">
        <w:t xml:space="preserve"> </w:t>
      </w:r>
      <w:r>
        <w:t>that</w:t>
      </w:r>
      <w:r w:rsidR="000D50D7" w:rsidRPr="000D50D7">
        <w:t xml:space="preserve"> </w:t>
      </w:r>
      <w:r>
        <w:t>contain</w:t>
      </w:r>
      <w:r w:rsidR="000D50D7" w:rsidRPr="000D50D7">
        <w:t xml:space="preserve"> </w:t>
      </w:r>
      <w:r>
        <w:t>letters.</w:t>
      </w:r>
    </w:p>
    <w:p w14:paraId="6A7CA237" w14:textId="77777777" w:rsidR="00283174" w:rsidRDefault="00283174" w:rsidP="00283174">
      <w:pPr>
        <w:pStyle w:val="N2"/>
      </w:pPr>
      <w:r>
        <w:t>In</w:t>
      </w:r>
      <w:r w:rsidR="000D50D7" w:rsidRPr="000D50D7">
        <w:t xml:space="preserve"> </w:t>
      </w:r>
      <w:r>
        <w:t>this</w:t>
      </w:r>
      <w:r w:rsidR="000D50D7" w:rsidRPr="000D50D7">
        <w:t xml:space="preserve"> </w:t>
      </w:r>
      <w:r>
        <w:t>Order,</w:t>
      </w:r>
      <w:r w:rsidR="000D50D7" w:rsidRPr="000D50D7">
        <w:t xml:space="preserve"> </w:t>
      </w:r>
      <w:r>
        <w:t>the</w:t>
      </w:r>
      <w:r w:rsidR="000D50D7" w:rsidRPr="000D50D7">
        <w:t xml:space="preserve"> </w:t>
      </w:r>
      <w:r>
        <w:t>expression</w:t>
      </w:r>
      <w:r w:rsidR="000D50D7" w:rsidRPr="000D50D7">
        <w:t xml:space="preserve"> </w:t>
      </w:r>
      <w:r>
        <w:t>“includes”</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construed</w:t>
      </w:r>
      <w:r w:rsidR="000D50D7" w:rsidRPr="000D50D7">
        <w:t xml:space="preserve"> </w:t>
      </w:r>
      <w:r>
        <w:t>without</w:t>
      </w:r>
      <w:r w:rsidR="000D50D7" w:rsidRPr="000D50D7">
        <w:t xml:space="preserve"> </w:t>
      </w:r>
      <w:r>
        <w:t>limitation.</w:t>
      </w:r>
    </w:p>
    <w:p w14:paraId="4A68164F" w14:textId="77777777" w:rsidR="00283174" w:rsidRDefault="00283174" w:rsidP="00283174">
      <w:pPr>
        <w:pStyle w:val="N2"/>
      </w:pPr>
      <w:r>
        <w:lastRenderedPageBreak/>
        <w:t>In</w:t>
      </w:r>
      <w:r w:rsidR="000D50D7" w:rsidRPr="000D50D7">
        <w:t xml:space="preserve"> </w:t>
      </w:r>
      <w:r>
        <w:t>this</w:t>
      </w:r>
      <w:r w:rsidR="000D50D7" w:rsidRPr="000D50D7">
        <w:t xml:space="preserve"> </w:t>
      </w:r>
      <w:r>
        <w:t>Order,</w:t>
      </w:r>
      <w:r w:rsidR="000D50D7" w:rsidRPr="000D50D7">
        <w:t xml:space="preserve"> </w:t>
      </w:r>
      <w:r>
        <w:t>references</w:t>
      </w:r>
      <w:r w:rsidR="000D50D7" w:rsidRPr="000D50D7">
        <w:t xml:space="preserve"> </w:t>
      </w:r>
      <w:r>
        <w:t>to</w:t>
      </w:r>
      <w:r w:rsidR="000D50D7" w:rsidRPr="000D50D7">
        <w:t xml:space="preserve"> </w:t>
      </w:r>
      <w:r>
        <w:t>any</w:t>
      </w:r>
      <w:r w:rsidR="000D50D7" w:rsidRPr="000D50D7">
        <w:t xml:space="preserve"> </w:t>
      </w:r>
      <w:r>
        <w:t>statutory</w:t>
      </w:r>
      <w:r w:rsidR="000D50D7" w:rsidRPr="000D50D7">
        <w:t xml:space="preserve"> </w:t>
      </w:r>
      <w:r>
        <w:t>body</w:t>
      </w:r>
      <w:r w:rsidR="000D50D7" w:rsidRPr="000D50D7">
        <w:t xml:space="preserve"> </w:t>
      </w:r>
      <w:r>
        <w:t>include</w:t>
      </w:r>
      <w:r w:rsidR="000D50D7" w:rsidRPr="000D50D7">
        <w:t xml:space="preserve"> </w:t>
      </w:r>
      <w:r>
        <w:t>that</w:t>
      </w:r>
      <w:r w:rsidR="000D50D7" w:rsidRPr="000D50D7">
        <w:t xml:space="preserve"> </w:t>
      </w:r>
      <w:r>
        <w:t>body’s</w:t>
      </w:r>
      <w:r w:rsidR="000D50D7" w:rsidRPr="000D50D7">
        <w:t xml:space="preserve"> </w:t>
      </w:r>
      <w:r>
        <w:t>successor</w:t>
      </w:r>
      <w:r w:rsidR="000D50D7" w:rsidRPr="000D50D7">
        <w:t xml:space="preserve"> </w:t>
      </w:r>
      <w:r>
        <w:t>bodies.</w:t>
      </w:r>
    </w:p>
    <w:p w14:paraId="162CB7FB" w14:textId="77777777" w:rsidR="00283174" w:rsidRDefault="00283174" w:rsidP="00283174">
      <w:pPr>
        <w:pStyle w:val="N2"/>
      </w:pPr>
      <w:r>
        <w:t>All</w:t>
      </w:r>
      <w:r w:rsidR="000D50D7" w:rsidRPr="000D50D7">
        <w:t xml:space="preserve"> </w:t>
      </w:r>
      <w:r>
        <w:t>areas</w:t>
      </w:r>
      <w:r w:rsidR="000D50D7" w:rsidRPr="000D50D7">
        <w:t xml:space="preserve"> </w:t>
      </w:r>
      <w:r>
        <w:t>described</w:t>
      </w:r>
      <w:r w:rsidR="000D50D7" w:rsidRPr="000D50D7">
        <w:t xml:space="preserve"> </w:t>
      </w:r>
      <w:r>
        <w:t>in</w:t>
      </w:r>
      <w:r w:rsidR="000D50D7" w:rsidRPr="000D50D7">
        <w:t xml:space="preserve"> </w:t>
      </w:r>
      <w:r>
        <w:t>square</w:t>
      </w:r>
      <w:r w:rsidR="000D50D7" w:rsidRPr="000D50D7">
        <w:t xml:space="preserve"> </w:t>
      </w:r>
      <w:r>
        <w:t>metres</w:t>
      </w:r>
      <w:r w:rsidR="000D50D7" w:rsidRPr="000D50D7">
        <w:t xml:space="preserve"> </w:t>
      </w:r>
      <w:r>
        <w:t>in</w:t>
      </w:r>
      <w:r w:rsidR="000D50D7" w:rsidRPr="000D50D7">
        <w:t xml:space="preserve"> </w:t>
      </w:r>
      <w:r>
        <w:t>the</w:t>
      </w:r>
      <w:r w:rsidR="000D50D7" w:rsidRPr="000D50D7">
        <w:t xml:space="preserve"> </w:t>
      </w:r>
      <w:r>
        <w:t>book</w:t>
      </w:r>
      <w:r w:rsidR="000D50D7" w:rsidRPr="000D50D7">
        <w:t xml:space="preserve"> </w:t>
      </w:r>
      <w:r>
        <w:t>of</w:t>
      </w:r>
      <w:r w:rsidR="000D50D7" w:rsidRPr="000D50D7">
        <w:t xml:space="preserve"> </w:t>
      </w:r>
      <w:r>
        <w:t>reference</w:t>
      </w:r>
      <w:r w:rsidR="000D50D7" w:rsidRPr="000D50D7">
        <w:t xml:space="preserve"> </w:t>
      </w:r>
      <w:r>
        <w:t>are</w:t>
      </w:r>
      <w:r w:rsidR="000D50D7" w:rsidRPr="000D50D7">
        <w:t xml:space="preserve"> </w:t>
      </w:r>
      <w:r>
        <w:t>approximate.</w:t>
      </w:r>
    </w:p>
    <w:p w14:paraId="4C9AE582" w14:textId="77777777" w:rsidR="00283174" w:rsidRDefault="00283174" w:rsidP="00283174">
      <w:pPr>
        <w:pStyle w:val="Part"/>
      </w:pPr>
      <w:bookmarkStart w:id="150" w:name="TOC27_07_2021_11_18_16_88"/>
      <w:bookmarkStart w:id="151" w:name="TOC27_07_2021_11_36_14_87"/>
      <w:bookmarkStart w:id="152" w:name="TOC27_07_2021_11_48_02_87"/>
      <w:bookmarkStart w:id="153" w:name="TOC27_07_2021_11_50_47_87"/>
      <w:bookmarkStart w:id="154" w:name="TOC01_02_2022_15_14_24_119"/>
      <w:bookmarkStart w:id="155" w:name="TOC02_02_2022_13_02_49_99"/>
      <w:bookmarkStart w:id="156" w:name="TOC18_02_2022_17_52_44_102"/>
      <w:bookmarkStart w:id="157" w:name="TOC23_02_2022_21_19_37_102"/>
      <w:bookmarkStart w:id="158" w:name="TOC15_08_2022_16_06_13_103"/>
      <w:bookmarkStart w:id="159" w:name="TOC06_09_2022_15_41_36_102"/>
      <w:bookmarkStart w:id="160" w:name="TOC04_10_2022_16_50_01_103"/>
      <w:bookmarkStart w:id="161" w:name="TOC23_11_2022_11_32_56_103"/>
      <w:bookmarkStart w:id="162" w:name="TOC10_01_2023_14_27_52_103"/>
      <w:bookmarkEnd w:id="150"/>
      <w:bookmarkEnd w:id="151"/>
      <w:bookmarkEnd w:id="152"/>
      <w:bookmarkEnd w:id="153"/>
      <w:bookmarkEnd w:id="154"/>
      <w:bookmarkEnd w:id="155"/>
      <w:bookmarkEnd w:id="156"/>
      <w:bookmarkEnd w:id="157"/>
      <w:bookmarkEnd w:id="158"/>
      <w:bookmarkEnd w:id="159"/>
      <w:bookmarkEnd w:id="160"/>
      <w:bookmarkEnd w:id="161"/>
      <w:bookmarkEnd w:id="162"/>
      <w:r>
        <w:t>PART</w:t>
      </w:r>
      <w:r w:rsidR="000D50D7" w:rsidRPr="000D50D7">
        <w:t xml:space="preserve"> </w:t>
      </w:r>
      <w:r>
        <w:fldChar w:fldCharType="begin"/>
      </w:r>
      <w:r>
        <w:instrText xml:space="preserve"> SEQ Part_ \* arabic </w:instrText>
      </w:r>
      <w:r>
        <w:fldChar w:fldCharType="separate"/>
      </w:r>
      <w:r w:rsidR="000D50D7">
        <w:rPr>
          <w:noProof/>
        </w:rPr>
        <w:t>2</w:t>
      </w:r>
      <w:r>
        <w:rPr>
          <w:noProof/>
        </w:rPr>
        <w:fldChar w:fldCharType="end"/>
      </w:r>
    </w:p>
    <w:p w14:paraId="6D639772" w14:textId="77777777" w:rsidR="00283174" w:rsidRDefault="00283174" w:rsidP="00283174">
      <w:pPr>
        <w:pStyle w:val="PartHead"/>
      </w:pPr>
      <w:bookmarkStart w:id="163" w:name="TOC27_07_2021_11_18_16_89"/>
      <w:bookmarkStart w:id="164" w:name="TOC27_07_2021_11_36_14_88"/>
      <w:bookmarkStart w:id="165" w:name="TOC27_07_2021_11_48_02_88"/>
      <w:bookmarkStart w:id="166" w:name="TOC27_07_2021_11_50_47_88"/>
      <w:bookmarkStart w:id="167" w:name="TOC01_02_2022_15_14_24_120"/>
      <w:bookmarkStart w:id="168" w:name="TOC02_02_2022_13_02_49_100"/>
      <w:bookmarkStart w:id="169" w:name="TOC18_02_2022_17_52_44_103"/>
      <w:bookmarkStart w:id="170" w:name="TOC23_02_2022_21_19_37_103"/>
      <w:bookmarkStart w:id="171" w:name="TOC15_08_2022_16_06_13_104"/>
      <w:bookmarkStart w:id="172" w:name="TOC06_09_2022_15_41_36_103"/>
      <w:bookmarkStart w:id="173" w:name="TOC04_10_2022_16_50_01_104"/>
      <w:bookmarkStart w:id="174" w:name="TOC23_11_2022_11_32_56_104"/>
      <w:bookmarkStart w:id="175" w:name="TOC10_01_2023_14_27_52_104"/>
      <w:bookmarkEnd w:id="163"/>
      <w:bookmarkEnd w:id="164"/>
      <w:bookmarkEnd w:id="165"/>
      <w:bookmarkEnd w:id="166"/>
      <w:bookmarkEnd w:id="167"/>
      <w:bookmarkEnd w:id="168"/>
      <w:bookmarkEnd w:id="169"/>
      <w:bookmarkEnd w:id="170"/>
      <w:bookmarkEnd w:id="171"/>
      <w:bookmarkEnd w:id="172"/>
      <w:bookmarkEnd w:id="173"/>
      <w:bookmarkEnd w:id="174"/>
      <w:bookmarkEnd w:id="175"/>
      <w:r>
        <w:t>PRINCIPAL</w:t>
      </w:r>
      <w:r w:rsidR="000D50D7" w:rsidRPr="000D50D7">
        <w:t xml:space="preserve"> </w:t>
      </w:r>
      <w:r>
        <w:t>POWERS</w:t>
      </w:r>
    </w:p>
    <w:p w14:paraId="20B5EDD9" w14:textId="77777777" w:rsidR="00283174" w:rsidRDefault="00283174" w:rsidP="00283174">
      <w:pPr>
        <w:pStyle w:val="H1"/>
      </w:pPr>
      <w:bookmarkStart w:id="176" w:name="TOC27_07_2021_11_18_16_90"/>
      <w:bookmarkStart w:id="177" w:name="TOC27_07_2021_11_36_14_89"/>
      <w:bookmarkStart w:id="178" w:name="TOC27_07_2021_11_48_02_89"/>
      <w:bookmarkStart w:id="179" w:name="TOC27_07_2021_11_50_47_89"/>
      <w:bookmarkStart w:id="180" w:name="TOC01_02_2022_15_14_24_121"/>
      <w:bookmarkStart w:id="181" w:name="TOC02_02_2022_13_02_49_101"/>
      <w:bookmarkStart w:id="182" w:name="TOC18_02_2022_17_52_44_104"/>
      <w:bookmarkStart w:id="183" w:name="TOC23_02_2022_21_19_37_104"/>
      <w:bookmarkStart w:id="184" w:name="TOC15_08_2022_16_06_13_105"/>
      <w:bookmarkStart w:id="185" w:name="TOC06_09_2022_15_41_36_104"/>
      <w:bookmarkStart w:id="186" w:name="TOC04_10_2022_16_50_01_105"/>
      <w:bookmarkStart w:id="187" w:name="TOC23_11_2022_11_32_56_105"/>
      <w:bookmarkStart w:id="188" w:name="TOC10_01_2023_14_27_52_105"/>
      <w:bookmarkEnd w:id="176"/>
      <w:bookmarkEnd w:id="177"/>
      <w:bookmarkEnd w:id="178"/>
      <w:bookmarkEnd w:id="179"/>
      <w:bookmarkEnd w:id="180"/>
      <w:bookmarkEnd w:id="181"/>
      <w:bookmarkEnd w:id="182"/>
      <w:bookmarkEnd w:id="183"/>
      <w:bookmarkEnd w:id="184"/>
      <w:bookmarkEnd w:id="185"/>
      <w:bookmarkEnd w:id="186"/>
      <w:bookmarkEnd w:id="187"/>
      <w:bookmarkEnd w:id="188"/>
      <w:r>
        <w:t>Development</w:t>
      </w:r>
      <w:r w:rsidR="000D50D7" w:rsidRPr="000D50D7">
        <w:t xml:space="preserve"> </w:t>
      </w:r>
      <w:r>
        <w:t>consent</w:t>
      </w:r>
      <w:r w:rsidR="000D50D7" w:rsidRPr="000D50D7">
        <w:t xml:space="preserve"> </w:t>
      </w:r>
      <w:r>
        <w:t>etc.</w:t>
      </w:r>
      <w:r w:rsidR="000D50D7" w:rsidRPr="000D50D7">
        <w:t xml:space="preserve"> </w:t>
      </w:r>
      <w:r>
        <w:t>granted</w:t>
      </w:r>
      <w:r w:rsidR="000D50D7" w:rsidRPr="000D50D7">
        <w:t xml:space="preserve"> </w:t>
      </w:r>
      <w:r>
        <w:t>by</w:t>
      </w:r>
      <w:r w:rsidR="000D50D7" w:rsidRPr="000D50D7">
        <w:t xml:space="preserve"> </w:t>
      </w:r>
      <w:r>
        <w:t>this</w:t>
      </w:r>
      <w:r w:rsidR="000D50D7" w:rsidRPr="000D50D7">
        <w:t xml:space="preserve"> </w:t>
      </w:r>
      <w:r>
        <w:t>Order</w:t>
      </w:r>
    </w:p>
    <w:p w14:paraId="7E725400" w14:textId="77777777" w:rsidR="00283174" w:rsidRDefault="00283174" w:rsidP="00283174">
      <w:pPr>
        <w:pStyle w:val="N1"/>
      </w:pPr>
      <w:bookmarkStart w:id="189" w:name="_Ref94699303"/>
      <w:r>
        <w:t>—</w:t>
      </w:r>
      <w:r>
        <w:fldChar w:fldCharType="begin"/>
      </w:r>
      <w:r>
        <w:instrText xml:space="preserve"> LISTNUM "SEQ1" \l 2 </w:instrText>
      </w:r>
      <w:r>
        <w:fldChar w:fldCharType="end"/>
      </w:r>
      <w:r w:rsidR="000D50D7" w:rsidRPr="000D50D7">
        <w:t> </w:t>
      </w:r>
      <w:r>
        <w:t>Subject</w:t>
      </w:r>
      <w:r w:rsidR="000D50D7" w:rsidRPr="000D50D7">
        <w:t xml:space="preserve"> </w:t>
      </w:r>
      <w:r>
        <w:t>to</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Order</w:t>
      </w:r>
      <w:r w:rsidR="000D50D7" w:rsidRPr="000D50D7">
        <w:t xml:space="preserve"> </w:t>
      </w:r>
      <w:r>
        <w:t>and</w:t>
      </w:r>
      <w:r w:rsidR="000D50D7" w:rsidRPr="000D50D7">
        <w:t xml:space="preserve"> </w:t>
      </w:r>
      <w:r>
        <w:t>the</w:t>
      </w:r>
      <w:r w:rsidR="000D50D7" w:rsidRPr="000D50D7">
        <w:t xml:space="preserve"> </w:t>
      </w:r>
      <w:r>
        <w:t>requirements,</w:t>
      </w:r>
      <w:r w:rsidR="000D50D7" w:rsidRPr="000D50D7">
        <w:t xml:space="preserve"> </w:t>
      </w:r>
      <w:r>
        <w:t>the</w:t>
      </w:r>
      <w:r w:rsidR="000D50D7" w:rsidRPr="000D50D7">
        <w:t xml:space="preserve"> </w:t>
      </w:r>
      <w:r>
        <w:t>undertaker</w:t>
      </w:r>
      <w:r w:rsidR="000D50D7" w:rsidRPr="000D50D7">
        <w:t xml:space="preserve"> </w:t>
      </w:r>
      <w:r>
        <w:t>is</w:t>
      </w:r>
      <w:r w:rsidR="000D50D7" w:rsidRPr="000D50D7">
        <w:t xml:space="preserve"> </w:t>
      </w:r>
      <w:r>
        <w:t>granted</w:t>
      </w:r>
      <w:r w:rsidR="000D50D7" w:rsidRPr="000D50D7">
        <w:t xml:space="preserve"> </w:t>
      </w:r>
      <w:r>
        <w:t>development</w:t>
      </w:r>
      <w:r w:rsidR="000D50D7" w:rsidRPr="000D50D7">
        <w:t xml:space="preserve"> </w:t>
      </w:r>
      <w:r>
        <w:t>consent</w:t>
      </w:r>
      <w:r w:rsidR="000D50D7" w:rsidRPr="000D50D7">
        <w:t xml:space="preserve"> </w:t>
      </w:r>
      <w:r>
        <w:t>for</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to</w:t>
      </w:r>
      <w:r w:rsidR="000D50D7" w:rsidRPr="000D50D7">
        <w:t xml:space="preserve"> </w:t>
      </w:r>
      <w:r>
        <w:t>be</w:t>
      </w:r>
      <w:r w:rsidR="000D50D7" w:rsidRPr="000D50D7">
        <w:t xml:space="preserve"> </w:t>
      </w:r>
      <w:r>
        <w:t>carried</w:t>
      </w:r>
      <w:r w:rsidR="000D50D7" w:rsidRPr="000D50D7">
        <w:t xml:space="preserve"> </w:t>
      </w:r>
      <w:r>
        <w:t>out</w:t>
      </w:r>
      <w:r w:rsidR="000D50D7" w:rsidRPr="000D50D7">
        <w:t xml:space="preserve"> </w:t>
      </w:r>
      <w:r>
        <w:t>within</w:t>
      </w:r>
      <w:r w:rsidR="000D50D7" w:rsidRPr="000D50D7">
        <w:t xml:space="preserve"> </w:t>
      </w:r>
      <w:r>
        <w:t>the</w:t>
      </w:r>
      <w:r w:rsidR="000D50D7" w:rsidRPr="000D50D7">
        <w:t xml:space="preserve"> </w:t>
      </w:r>
      <w:r>
        <w:t>Order</w:t>
      </w:r>
      <w:r w:rsidR="000D50D7" w:rsidRPr="000D50D7">
        <w:t xml:space="preserve"> </w:t>
      </w:r>
      <w:r>
        <w:t>limits.</w:t>
      </w:r>
      <w:bookmarkEnd w:id="189"/>
    </w:p>
    <w:p w14:paraId="030D90B8" w14:textId="77777777" w:rsidR="00283174" w:rsidRDefault="00283174" w:rsidP="00283174">
      <w:pPr>
        <w:pStyle w:val="N2"/>
      </w:pPr>
      <w:r>
        <w:t>Each</w:t>
      </w:r>
      <w:r w:rsidR="000D50D7" w:rsidRPr="000D50D7">
        <w:t xml:space="preserve"> </w:t>
      </w:r>
      <w:r>
        <w:t>numbered</w:t>
      </w:r>
      <w:r w:rsidR="000D50D7" w:rsidRPr="000D50D7">
        <w:t xml:space="preserve"> </w:t>
      </w:r>
      <w:r>
        <w:t>work</w:t>
      </w:r>
      <w:r w:rsidR="000D50D7" w:rsidRPr="000D50D7">
        <w:t xml:space="preserve"> </w:t>
      </w:r>
      <w:r>
        <w:t>must</w:t>
      </w:r>
      <w:r w:rsidR="000D50D7" w:rsidRPr="000D50D7">
        <w:t xml:space="preserve"> </w:t>
      </w:r>
      <w:r>
        <w:t>be</w:t>
      </w:r>
      <w:r w:rsidR="000D50D7" w:rsidRPr="000D50D7">
        <w:t xml:space="preserve"> </w:t>
      </w:r>
      <w:r>
        <w:t>situated</w:t>
      </w:r>
      <w:r w:rsidR="000D50D7" w:rsidRPr="000D50D7">
        <w:t xml:space="preserve"> </w:t>
      </w:r>
      <w:r>
        <w:t>within</w:t>
      </w:r>
      <w:r w:rsidR="000D50D7" w:rsidRPr="000D50D7">
        <w:t xml:space="preserve"> </w:t>
      </w:r>
      <w:r>
        <w:t>the</w:t>
      </w:r>
      <w:r w:rsidR="000D50D7" w:rsidRPr="000D50D7">
        <w:t xml:space="preserve"> </w:t>
      </w:r>
      <w:r>
        <w:t>corresponding</w:t>
      </w:r>
      <w:r w:rsidR="000D50D7" w:rsidRPr="000D50D7">
        <w:t xml:space="preserve"> </w:t>
      </w:r>
      <w:r>
        <w:t>numbered</w:t>
      </w:r>
      <w:r w:rsidR="000D50D7" w:rsidRPr="000D50D7">
        <w:t xml:space="preserve"> </w:t>
      </w:r>
      <w:r>
        <w:t>area</w:t>
      </w:r>
      <w:r w:rsidR="000D50D7" w:rsidRPr="000D50D7">
        <w:t xml:space="preserve"> </w:t>
      </w:r>
      <w:r>
        <w:t>shown</w:t>
      </w:r>
      <w:r w:rsidR="000D50D7" w:rsidRPr="000D50D7">
        <w:t xml:space="preserve"> </w:t>
      </w:r>
      <w:r>
        <w:t>on</w:t>
      </w:r>
      <w:r w:rsidR="000D50D7" w:rsidRPr="000D50D7">
        <w:t xml:space="preserve"> </w:t>
      </w:r>
      <w:r>
        <w:t>the</w:t>
      </w:r>
      <w:r w:rsidR="000D50D7" w:rsidRPr="000D50D7">
        <w:t xml:space="preserve"> </w:t>
      </w:r>
      <w:r>
        <w:t>works</w:t>
      </w:r>
      <w:r w:rsidR="000D50D7" w:rsidRPr="000D50D7">
        <w:t xml:space="preserve"> </w:t>
      </w:r>
      <w:r>
        <w:t>plans</w:t>
      </w:r>
      <w:r w:rsidR="000D50D7" w:rsidRPr="000D50D7">
        <w:t xml:space="preserve"> </w:t>
      </w:r>
      <w:r>
        <w:t>and</w:t>
      </w:r>
      <w:r w:rsidR="000D50D7" w:rsidRPr="000D50D7">
        <w:t xml:space="preserve"> </w:t>
      </w:r>
      <w:r>
        <w:t>within</w:t>
      </w:r>
      <w:r w:rsidR="000D50D7" w:rsidRPr="000D50D7">
        <w:t xml:space="preserve"> </w:t>
      </w:r>
      <w:r>
        <w:t>the</w:t>
      </w:r>
      <w:r w:rsidR="000D50D7" w:rsidRPr="000D50D7">
        <w:t xml:space="preserve"> </w:t>
      </w:r>
      <w:r>
        <w:t>limits</w:t>
      </w:r>
      <w:r w:rsidR="000D50D7" w:rsidRPr="000D50D7">
        <w:t xml:space="preserve"> </w:t>
      </w:r>
      <w:r>
        <w:t>of</w:t>
      </w:r>
      <w:r w:rsidR="000D50D7" w:rsidRPr="000D50D7">
        <w:t xml:space="preserve"> </w:t>
      </w:r>
      <w:r>
        <w:t>deviation.</w:t>
      </w:r>
    </w:p>
    <w:p w14:paraId="3A759B1E" w14:textId="77777777" w:rsidR="00283174" w:rsidRDefault="00283174" w:rsidP="00283174">
      <w:pPr>
        <w:pStyle w:val="H1"/>
      </w:pPr>
      <w:bookmarkStart w:id="190" w:name="TOC27_07_2021_11_18_16_93"/>
      <w:bookmarkStart w:id="191" w:name="TOC27_07_2021_11_36_14_92"/>
      <w:bookmarkStart w:id="192" w:name="TOC27_07_2021_11_48_02_92"/>
      <w:bookmarkStart w:id="193" w:name="TOC27_07_2021_11_50_47_92"/>
      <w:bookmarkStart w:id="194" w:name="TOC01_02_2022_15_14_24_124"/>
      <w:bookmarkStart w:id="195" w:name="TOC02_02_2022_13_02_49_104"/>
      <w:bookmarkStart w:id="196" w:name="TOC18_02_2022_17_52_44_107"/>
      <w:bookmarkStart w:id="197" w:name="TOC23_02_2022_21_19_37_107"/>
      <w:bookmarkStart w:id="198" w:name="TOC15_08_2022_16_06_13_108"/>
      <w:bookmarkStart w:id="199" w:name="TOC06_09_2022_15_41_36_107"/>
      <w:bookmarkStart w:id="200" w:name="TOC04_10_2022_16_50_01_108"/>
      <w:bookmarkStart w:id="201" w:name="TOC23_11_2022_11_32_56_108"/>
      <w:bookmarkStart w:id="202" w:name="TOC10_01_2023_14_27_52_108"/>
      <w:bookmarkEnd w:id="190"/>
      <w:bookmarkEnd w:id="191"/>
      <w:bookmarkEnd w:id="192"/>
      <w:bookmarkEnd w:id="193"/>
      <w:bookmarkEnd w:id="194"/>
      <w:bookmarkEnd w:id="195"/>
      <w:bookmarkEnd w:id="196"/>
      <w:bookmarkEnd w:id="197"/>
      <w:bookmarkEnd w:id="198"/>
      <w:bookmarkEnd w:id="199"/>
      <w:bookmarkEnd w:id="200"/>
      <w:bookmarkEnd w:id="201"/>
      <w:bookmarkEnd w:id="202"/>
      <w:r>
        <w:t>Operation</w:t>
      </w:r>
      <w:r w:rsidR="000D50D7" w:rsidRPr="000D50D7">
        <w:t xml:space="preserve"> </w:t>
      </w:r>
      <w:r>
        <w:t>of</w:t>
      </w:r>
      <w:r w:rsidR="000D50D7" w:rsidRPr="000D50D7">
        <w:t xml:space="preserve"> </w:t>
      </w:r>
      <w:r>
        <w:t>generating</w:t>
      </w:r>
      <w:r w:rsidR="000D50D7" w:rsidRPr="000D50D7">
        <w:t xml:space="preserve"> </w:t>
      </w:r>
      <w:r>
        <w:t>station</w:t>
      </w:r>
    </w:p>
    <w:p w14:paraId="4CCC9130"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The</w:t>
      </w:r>
      <w:r w:rsidR="000D50D7" w:rsidRPr="000D50D7">
        <w:t xml:space="preserve"> </w:t>
      </w:r>
      <w:r>
        <w:t>undertaker</w:t>
      </w:r>
      <w:r w:rsidR="000D50D7" w:rsidRPr="000D50D7">
        <w:t xml:space="preserve"> </w:t>
      </w:r>
      <w:r>
        <w:t>is</w:t>
      </w:r>
      <w:r w:rsidR="000D50D7" w:rsidRPr="000D50D7">
        <w:t xml:space="preserve"> </w:t>
      </w:r>
      <w:r>
        <w:t>authorised</w:t>
      </w:r>
      <w:r w:rsidR="000D50D7" w:rsidRPr="000D50D7">
        <w:t xml:space="preserve"> </w:t>
      </w:r>
      <w:r>
        <w:t>to</w:t>
      </w:r>
      <w:r w:rsidR="000D50D7" w:rsidRPr="000D50D7">
        <w:t xml:space="preserve"> </w:t>
      </w:r>
      <w:r>
        <w:t>use</w:t>
      </w:r>
      <w:r w:rsidR="000D50D7" w:rsidRPr="000D50D7">
        <w:t xml:space="preserve"> </w:t>
      </w:r>
      <w:r>
        <w:t>and</w:t>
      </w:r>
      <w:r w:rsidR="000D50D7" w:rsidRPr="000D50D7">
        <w:t xml:space="preserve"> </w:t>
      </w:r>
      <w:r>
        <w:t>operate</w:t>
      </w:r>
      <w:r w:rsidR="000D50D7" w:rsidRPr="000D50D7">
        <w:t xml:space="preserve"> </w:t>
      </w:r>
      <w:r>
        <w:t>the</w:t>
      </w:r>
      <w:r w:rsidR="000D50D7" w:rsidRPr="000D50D7">
        <w:t xml:space="preserve"> </w:t>
      </w:r>
      <w:r>
        <w:t>generating</w:t>
      </w:r>
      <w:r w:rsidR="000D50D7" w:rsidRPr="000D50D7">
        <w:t xml:space="preserve"> </w:t>
      </w:r>
      <w:r>
        <w:t>station</w:t>
      </w:r>
      <w:r w:rsidR="000D50D7" w:rsidRPr="000D50D7">
        <w:t xml:space="preserve"> </w:t>
      </w:r>
      <w:r>
        <w:t>comprised</w:t>
      </w:r>
      <w:r w:rsidR="000D50D7" w:rsidRPr="000D50D7">
        <w:t xml:space="preserve"> </w:t>
      </w:r>
      <w:r>
        <w:t>in</w:t>
      </w:r>
      <w:r w:rsidR="000D50D7" w:rsidRPr="000D50D7">
        <w:t xml:space="preserve"> </w:t>
      </w:r>
      <w:r>
        <w:t>the</w:t>
      </w:r>
      <w:r w:rsidR="000D50D7" w:rsidRPr="000D50D7">
        <w:t xml:space="preserve"> </w:t>
      </w:r>
      <w:r>
        <w:t>authorised</w:t>
      </w:r>
      <w:r w:rsidR="000D50D7" w:rsidRPr="000D50D7">
        <w:t xml:space="preserve"> </w:t>
      </w:r>
      <w:r>
        <w:t>development.</w:t>
      </w:r>
    </w:p>
    <w:p w14:paraId="5EEAAD43" w14:textId="77777777" w:rsidR="00283174" w:rsidRDefault="00283174" w:rsidP="00283174">
      <w:pPr>
        <w:pStyle w:val="N2"/>
      </w:pPr>
      <w:r>
        <w:t>This</w:t>
      </w:r>
      <w:r w:rsidR="000D50D7" w:rsidRPr="000D50D7">
        <w:t xml:space="preserve"> </w:t>
      </w:r>
      <w:r>
        <w:t>article</w:t>
      </w:r>
      <w:r w:rsidR="000D50D7" w:rsidRPr="000D50D7">
        <w:t xml:space="preserve"> </w:t>
      </w:r>
      <w:r>
        <w:t>does</w:t>
      </w:r>
      <w:r w:rsidR="000D50D7" w:rsidRPr="000D50D7">
        <w:t xml:space="preserve"> </w:t>
      </w:r>
      <w:r>
        <w:t>not</w:t>
      </w:r>
      <w:r w:rsidR="000D50D7" w:rsidRPr="000D50D7">
        <w:t xml:space="preserve"> </w:t>
      </w:r>
      <w:r>
        <w:t>relieve</w:t>
      </w:r>
      <w:r w:rsidR="000D50D7" w:rsidRPr="000D50D7">
        <w:t xml:space="preserve"> </w:t>
      </w:r>
      <w:r>
        <w:t>the</w:t>
      </w:r>
      <w:r w:rsidR="000D50D7" w:rsidRPr="000D50D7">
        <w:t xml:space="preserve"> </w:t>
      </w:r>
      <w:r>
        <w:t>undertaker</w:t>
      </w:r>
      <w:r w:rsidR="000D50D7" w:rsidRPr="000D50D7">
        <w:t xml:space="preserve"> </w:t>
      </w:r>
      <w:r>
        <w:t>of</w:t>
      </w:r>
      <w:r w:rsidR="000D50D7" w:rsidRPr="000D50D7">
        <w:t xml:space="preserve"> </w:t>
      </w:r>
      <w:r>
        <w:t>any</w:t>
      </w:r>
      <w:r w:rsidR="000D50D7" w:rsidRPr="000D50D7">
        <w:t xml:space="preserve"> </w:t>
      </w:r>
      <w:r>
        <w:t>requirement</w:t>
      </w:r>
      <w:r w:rsidR="000D50D7" w:rsidRPr="000D50D7">
        <w:t xml:space="preserve"> </w:t>
      </w:r>
      <w:r>
        <w:t>to</w:t>
      </w:r>
      <w:r w:rsidR="000D50D7" w:rsidRPr="000D50D7">
        <w:t xml:space="preserve"> </w:t>
      </w:r>
      <w:r>
        <w:t>obtain</w:t>
      </w:r>
      <w:r w:rsidR="000D50D7" w:rsidRPr="000D50D7">
        <w:t xml:space="preserve"> </w:t>
      </w:r>
      <w:r>
        <w:t>any</w:t>
      </w:r>
      <w:r w:rsidR="000D50D7" w:rsidRPr="000D50D7">
        <w:t xml:space="preserve"> </w:t>
      </w:r>
      <w:r>
        <w:t>permit</w:t>
      </w:r>
      <w:r w:rsidR="000D50D7" w:rsidRPr="000D50D7">
        <w:t xml:space="preserve"> </w:t>
      </w:r>
      <w:r>
        <w:t>or</w:t>
      </w:r>
      <w:r w:rsidR="000D50D7" w:rsidRPr="000D50D7">
        <w:t xml:space="preserve"> </w:t>
      </w:r>
      <w:r>
        <w:t>licence</w:t>
      </w:r>
      <w:r w:rsidR="000D50D7" w:rsidRPr="000D50D7">
        <w:t xml:space="preserve"> </w:t>
      </w:r>
      <w:r>
        <w:t>under</w:t>
      </w:r>
      <w:r w:rsidR="000D50D7" w:rsidRPr="000D50D7">
        <w:t xml:space="preserve"> </w:t>
      </w:r>
      <w:r>
        <w:t>any</w:t>
      </w:r>
      <w:r w:rsidR="000D50D7" w:rsidRPr="000D50D7">
        <w:t xml:space="preserve"> </w:t>
      </w:r>
      <w:r>
        <w:t>other</w:t>
      </w:r>
      <w:r w:rsidR="000D50D7" w:rsidRPr="000D50D7">
        <w:t xml:space="preserve"> </w:t>
      </w:r>
      <w:r>
        <w:t>legislation</w:t>
      </w:r>
      <w:r w:rsidR="000D50D7" w:rsidRPr="000D50D7">
        <w:t xml:space="preserve"> </w:t>
      </w:r>
      <w:r>
        <w:t>that</w:t>
      </w:r>
      <w:r w:rsidR="000D50D7" w:rsidRPr="000D50D7">
        <w:t xml:space="preserve"> </w:t>
      </w:r>
      <w:r>
        <w:t>may</w:t>
      </w:r>
      <w:r w:rsidR="000D50D7" w:rsidRPr="000D50D7">
        <w:t xml:space="preserve"> </w:t>
      </w:r>
      <w:r>
        <w:t>be</w:t>
      </w:r>
      <w:r w:rsidR="000D50D7" w:rsidRPr="000D50D7">
        <w:t xml:space="preserve"> </w:t>
      </w:r>
      <w:r>
        <w:t>required</w:t>
      </w:r>
      <w:r w:rsidR="000D50D7" w:rsidRPr="000D50D7">
        <w:t xml:space="preserve"> </w:t>
      </w:r>
      <w:r>
        <w:t>from</w:t>
      </w:r>
      <w:r w:rsidR="000D50D7" w:rsidRPr="000D50D7">
        <w:t xml:space="preserve"> </w:t>
      </w:r>
      <w:r>
        <w:t>time</w:t>
      </w:r>
      <w:r w:rsidR="000D50D7" w:rsidRPr="000D50D7">
        <w:t xml:space="preserve"> </w:t>
      </w:r>
      <w:r>
        <w:t>to</w:t>
      </w:r>
      <w:r w:rsidR="000D50D7" w:rsidRPr="000D50D7">
        <w:t xml:space="preserve"> </w:t>
      </w:r>
      <w:r>
        <w:t>time</w:t>
      </w:r>
      <w:r w:rsidR="000D50D7" w:rsidRPr="000D50D7">
        <w:t xml:space="preserve"> </w:t>
      </w:r>
      <w:r>
        <w:t>to</w:t>
      </w:r>
      <w:r w:rsidR="000D50D7" w:rsidRPr="000D50D7">
        <w:t xml:space="preserve"> </w:t>
      </w:r>
      <w:r>
        <w:t>authorise</w:t>
      </w:r>
      <w:r w:rsidR="000D50D7" w:rsidRPr="000D50D7">
        <w:t xml:space="preserve"> </w:t>
      </w:r>
      <w:r>
        <w:t>the</w:t>
      </w:r>
      <w:r w:rsidR="000D50D7" w:rsidRPr="000D50D7">
        <w:t xml:space="preserve"> </w:t>
      </w:r>
      <w:r>
        <w:t>operation</w:t>
      </w:r>
      <w:r w:rsidR="000D50D7" w:rsidRPr="000D50D7">
        <w:t xml:space="preserve"> </w:t>
      </w:r>
      <w:r>
        <w:t>of</w:t>
      </w:r>
      <w:r w:rsidR="000D50D7" w:rsidRPr="000D50D7">
        <w:t xml:space="preserve"> </w:t>
      </w:r>
      <w:r>
        <w:t>an</w:t>
      </w:r>
      <w:r w:rsidR="000D50D7" w:rsidRPr="000D50D7">
        <w:t xml:space="preserve"> </w:t>
      </w:r>
      <w:r>
        <w:t>electricity</w:t>
      </w:r>
      <w:r w:rsidR="000D50D7" w:rsidRPr="000D50D7">
        <w:t xml:space="preserve"> </w:t>
      </w:r>
      <w:r>
        <w:t>generating</w:t>
      </w:r>
      <w:r w:rsidR="000D50D7" w:rsidRPr="000D50D7">
        <w:t xml:space="preserve"> </w:t>
      </w:r>
      <w:r>
        <w:t>station.</w:t>
      </w:r>
    </w:p>
    <w:p w14:paraId="6C05C079" w14:textId="77777777" w:rsidR="00283174" w:rsidRDefault="00283174" w:rsidP="00283174">
      <w:pPr>
        <w:pStyle w:val="H1"/>
      </w:pPr>
      <w:bookmarkStart w:id="203" w:name="TOC27_07_2021_11_18_16_96"/>
      <w:bookmarkStart w:id="204" w:name="TOC27_07_2021_11_36_14_95"/>
      <w:bookmarkStart w:id="205" w:name="TOC27_07_2021_11_48_02_95"/>
      <w:bookmarkStart w:id="206" w:name="TOC27_07_2021_11_50_47_95"/>
      <w:bookmarkStart w:id="207" w:name="TOC01_02_2022_15_14_24_127"/>
      <w:bookmarkStart w:id="208" w:name="TOC02_02_2022_13_02_49_107"/>
      <w:bookmarkStart w:id="209" w:name="TOC18_02_2022_17_52_44_110"/>
      <w:bookmarkStart w:id="210" w:name="TOC23_02_2022_21_19_37_110"/>
      <w:bookmarkStart w:id="211" w:name="TOC15_08_2022_16_06_13_111"/>
      <w:bookmarkStart w:id="212" w:name="TOC06_09_2022_15_41_36_110"/>
      <w:bookmarkStart w:id="213" w:name="TOC04_10_2022_16_50_01_111"/>
      <w:bookmarkStart w:id="214" w:name="TOC23_11_2022_11_32_56_111"/>
      <w:bookmarkStart w:id="215" w:name="TOC10_01_2023_14_27_52_111"/>
      <w:bookmarkEnd w:id="203"/>
      <w:bookmarkEnd w:id="204"/>
      <w:bookmarkEnd w:id="205"/>
      <w:bookmarkEnd w:id="206"/>
      <w:bookmarkEnd w:id="207"/>
      <w:bookmarkEnd w:id="208"/>
      <w:bookmarkEnd w:id="209"/>
      <w:bookmarkEnd w:id="210"/>
      <w:bookmarkEnd w:id="211"/>
      <w:bookmarkEnd w:id="212"/>
      <w:bookmarkEnd w:id="213"/>
      <w:bookmarkEnd w:id="214"/>
      <w:bookmarkEnd w:id="215"/>
      <w:r>
        <w:t>Power</w:t>
      </w:r>
      <w:r w:rsidR="000D50D7" w:rsidRPr="000D50D7">
        <w:t xml:space="preserve"> </w:t>
      </w:r>
      <w:r>
        <w:t>to</w:t>
      </w:r>
      <w:r w:rsidR="000D50D7" w:rsidRPr="000D50D7">
        <w:t xml:space="preserve"> </w:t>
      </w:r>
      <w:r>
        <w:t>maintain</w:t>
      </w:r>
      <w:r w:rsidR="000D50D7" w:rsidRPr="000D50D7">
        <w:t xml:space="preserve"> </w:t>
      </w:r>
      <w:r>
        <w:t>authorised</w:t>
      </w:r>
      <w:r w:rsidR="000D50D7" w:rsidRPr="000D50D7">
        <w:t xml:space="preserve"> </w:t>
      </w:r>
      <w:r>
        <w:t>development</w:t>
      </w:r>
    </w:p>
    <w:p w14:paraId="33B5D9B2" w14:textId="77777777" w:rsidR="00283174" w:rsidRDefault="00283174" w:rsidP="00283174">
      <w:pPr>
        <w:pStyle w:val="N1"/>
      </w:pPr>
      <w:bookmarkStart w:id="216" w:name="_Ref111215797"/>
      <w:r>
        <w:t>—</w:t>
      </w:r>
      <w:r>
        <w:fldChar w:fldCharType="begin"/>
      </w:r>
      <w:r>
        <w:instrText xml:space="preserve"> LISTNUM "SEQ1" \l 2 </w:instrText>
      </w:r>
      <w:r>
        <w:fldChar w:fldCharType="end"/>
      </w:r>
      <w:r w:rsidR="000D50D7" w:rsidRPr="000D50D7">
        <w:t> </w:t>
      </w:r>
      <w:r>
        <w:t>The</w:t>
      </w:r>
      <w:r w:rsidR="000D50D7" w:rsidRPr="000D50D7">
        <w:t xml:space="preserve"> </w:t>
      </w:r>
      <w:r>
        <w:t>undertaker</w:t>
      </w:r>
      <w:r w:rsidR="000D50D7" w:rsidRPr="000D50D7">
        <w:t xml:space="preserve"> </w:t>
      </w:r>
      <w:r>
        <w:t>may</w:t>
      </w:r>
      <w:r w:rsidR="000D50D7" w:rsidRPr="000D50D7">
        <w:t xml:space="preserve"> </w:t>
      </w:r>
      <w:r>
        <w:t>at</w:t>
      </w:r>
      <w:r w:rsidR="000D50D7" w:rsidRPr="000D50D7">
        <w:t xml:space="preserve"> </w:t>
      </w:r>
      <w:r>
        <w:t>any</w:t>
      </w:r>
      <w:r w:rsidR="000D50D7" w:rsidRPr="000D50D7">
        <w:t xml:space="preserve"> </w:t>
      </w:r>
      <w:r>
        <w:t>time</w:t>
      </w:r>
      <w:r w:rsidR="000D50D7" w:rsidRPr="000D50D7">
        <w:t xml:space="preserve"> </w:t>
      </w:r>
      <w:r>
        <w:t>maintain</w:t>
      </w:r>
      <w:r w:rsidR="000D50D7" w:rsidRPr="000D50D7">
        <w:t xml:space="preserve"> </w:t>
      </w:r>
      <w:r>
        <w:t>the</w:t>
      </w:r>
      <w:r w:rsidR="000D50D7" w:rsidRPr="000D50D7">
        <w:t xml:space="preserve"> </w:t>
      </w:r>
      <w:r>
        <w:t>authorised</w:t>
      </w:r>
      <w:r w:rsidR="000D50D7" w:rsidRPr="000D50D7">
        <w:t xml:space="preserve"> </w:t>
      </w:r>
      <w:r>
        <w:t>development.</w:t>
      </w:r>
      <w:bookmarkEnd w:id="216"/>
    </w:p>
    <w:p w14:paraId="626D3F54" w14:textId="77777777" w:rsidR="00283174" w:rsidRDefault="00283174" w:rsidP="00283174">
      <w:pPr>
        <w:pStyle w:val="N2"/>
      </w:pPr>
      <w:r>
        <w:t>This</w:t>
      </w:r>
      <w:r w:rsidR="000D50D7" w:rsidRPr="000D50D7">
        <w:t xml:space="preserve"> </w:t>
      </w:r>
      <w:r>
        <w:t>article</w:t>
      </w:r>
      <w:r w:rsidR="000D50D7" w:rsidRPr="000D50D7">
        <w:t xml:space="preserve"> </w:t>
      </w:r>
      <w:r>
        <w:t>only</w:t>
      </w:r>
      <w:r w:rsidR="000D50D7" w:rsidRPr="000D50D7">
        <w:t xml:space="preserve"> </w:t>
      </w:r>
      <w:r>
        <w:t>authorises</w:t>
      </w:r>
      <w:r w:rsidR="000D50D7" w:rsidRPr="000D50D7">
        <w:t xml:space="preserve"> </w:t>
      </w:r>
      <w:r>
        <w:t>the</w:t>
      </w:r>
      <w:r w:rsidR="000D50D7" w:rsidRPr="000D50D7">
        <w:t xml:space="preserve"> </w:t>
      </w:r>
      <w:r>
        <w:t>carrying</w:t>
      </w:r>
      <w:r w:rsidR="000D50D7" w:rsidRPr="000D50D7">
        <w:t xml:space="preserve"> </w:t>
      </w:r>
      <w:r>
        <w:t>out</w:t>
      </w:r>
      <w:r w:rsidR="000D50D7" w:rsidRPr="000D50D7">
        <w:t xml:space="preserve"> </w:t>
      </w:r>
      <w:r>
        <w:t>of</w:t>
      </w:r>
      <w:r w:rsidR="000D50D7" w:rsidRPr="000D50D7">
        <w:t xml:space="preserve"> </w:t>
      </w:r>
      <w:r>
        <w:t>maintenance</w:t>
      </w:r>
      <w:r w:rsidR="000D50D7" w:rsidRPr="000D50D7">
        <w:t xml:space="preserve"> </w:t>
      </w:r>
      <w:r>
        <w:t>works</w:t>
      </w:r>
      <w:r w:rsidR="000D50D7" w:rsidRPr="000D50D7">
        <w:t xml:space="preserve"> </w:t>
      </w:r>
      <w:r>
        <w:t>within</w:t>
      </w:r>
      <w:r w:rsidR="000D50D7" w:rsidRPr="000D50D7">
        <w:t xml:space="preserve"> </w:t>
      </w:r>
      <w:r>
        <w:t>the</w:t>
      </w:r>
      <w:r w:rsidR="000D50D7" w:rsidRPr="000D50D7">
        <w:t xml:space="preserve"> </w:t>
      </w:r>
      <w:r>
        <w:t>Order</w:t>
      </w:r>
      <w:r w:rsidR="000D50D7" w:rsidRPr="000D50D7">
        <w:t xml:space="preserve"> </w:t>
      </w:r>
      <w:r>
        <w:t>limits.</w:t>
      </w:r>
    </w:p>
    <w:p w14:paraId="1423662A" w14:textId="77777777" w:rsidR="00283174" w:rsidRDefault="00283174" w:rsidP="00283174">
      <w:pPr>
        <w:pStyle w:val="N2"/>
      </w:pPr>
      <w:r>
        <w:t>This</w:t>
      </w:r>
      <w:r w:rsidR="000D50D7" w:rsidRPr="000D50D7">
        <w:t xml:space="preserve"> </w:t>
      </w:r>
      <w:r>
        <w:t>article</w:t>
      </w:r>
      <w:r w:rsidR="000D50D7" w:rsidRPr="000D50D7">
        <w:t xml:space="preserve"> </w:t>
      </w:r>
      <w:r>
        <w:t>does</w:t>
      </w:r>
      <w:r w:rsidR="000D50D7" w:rsidRPr="000D50D7">
        <w:t xml:space="preserve"> </w:t>
      </w:r>
      <w:r>
        <w:t>not</w:t>
      </w:r>
      <w:r w:rsidR="000D50D7" w:rsidRPr="000D50D7">
        <w:t xml:space="preserve"> </w:t>
      </w:r>
      <w:r>
        <w:t>authorise</w:t>
      </w:r>
      <w:r w:rsidR="000D50D7" w:rsidRPr="000D50D7">
        <w:t xml:space="preserve"> </w:t>
      </w:r>
      <w:r>
        <w:t>the</w:t>
      </w:r>
      <w:r w:rsidR="000D50D7" w:rsidRPr="000D50D7">
        <w:t xml:space="preserve"> </w:t>
      </w:r>
      <w:r>
        <w:t>carrying</w:t>
      </w:r>
      <w:r w:rsidR="000D50D7" w:rsidRPr="000D50D7">
        <w:t xml:space="preserve"> </w:t>
      </w:r>
      <w:r>
        <w:t>out</w:t>
      </w:r>
      <w:r w:rsidR="000D50D7" w:rsidRPr="000D50D7">
        <w:t xml:space="preserve"> </w:t>
      </w:r>
      <w:r>
        <w:t>of</w:t>
      </w:r>
      <w:r w:rsidR="000D50D7" w:rsidRPr="000D50D7">
        <w:t xml:space="preserve"> </w:t>
      </w:r>
      <w:r>
        <w:t>any</w:t>
      </w:r>
      <w:r w:rsidR="000D50D7" w:rsidRPr="000D50D7">
        <w:t xml:space="preserve"> </w:t>
      </w:r>
      <w:r>
        <w:t>works</w:t>
      </w:r>
      <w:r w:rsidR="000D50D7" w:rsidRPr="000D50D7">
        <w:t xml:space="preserve"> </w:t>
      </w:r>
      <w:r>
        <w:t>which</w:t>
      </w:r>
      <w:r w:rsidR="000D50D7" w:rsidRPr="000D50D7">
        <w:t xml:space="preserve"> </w:t>
      </w:r>
      <w:r>
        <w:t>are</w:t>
      </w:r>
      <w:r w:rsidR="000D50D7" w:rsidRPr="000D50D7">
        <w:t xml:space="preserve"> </w:t>
      </w:r>
      <w:r>
        <w:t>likely</w:t>
      </w:r>
      <w:r w:rsidR="000D50D7" w:rsidRPr="000D50D7">
        <w:t xml:space="preserve"> </w:t>
      </w:r>
      <w:r>
        <w:t>to</w:t>
      </w:r>
      <w:r w:rsidR="000D50D7" w:rsidRPr="000D50D7">
        <w:t xml:space="preserve"> </w:t>
      </w:r>
      <w:r>
        <w:t>give</w:t>
      </w:r>
      <w:r w:rsidR="000D50D7" w:rsidRPr="000D50D7">
        <w:t xml:space="preserve"> </w:t>
      </w:r>
      <w:r>
        <w:t>rise</w:t>
      </w:r>
      <w:r w:rsidR="000D50D7" w:rsidRPr="000D50D7">
        <w:t xml:space="preserve"> </w:t>
      </w:r>
      <w:r>
        <w:t>to</w:t>
      </w:r>
      <w:r w:rsidR="000D50D7" w:rsidRPr="000D50D7">
        <w:t xml:space="preserve"> </w:t>
      </w:r>
      <w:r>
        <w:t>any</w:t>
      </w:r>
      <w:r w:rsidR="000D50D7" w:rsidRPr="000D50D7">
        <w:t xml:space="preserve"> </w:t>
      </w:r>
      <w:r>
        <w:t>materially</w:t>
      </w:r>
      <w:r w:rsidR="000D50D7" w:rsidRPr="000D50D7">
        <w:t xml:space="preserve"> </w:t>
      </w:r>
      <w:r>
        <w:t>new</w:t>
      </w:r>
      <w:r w:rsidR="000D50D7" w:rsidRPr="000D50D7">
        <w:t xml:space="preserve"> </w:t>
      </w:r>
      <w:r>
        <w:t>or</w:t>
      </w:r>
      <w:r w:rsidR="000D50D7" w:rsidRPr="000D50D7">
        <w:t xml:space="preserve"> </w:t>
      </w:r>
      <w:r>
        <w:t>materially</w:t>
      </w:r>
      <w:r w:rsidR="000D50D7" w:rsidRPr="000D50D7">
        <w:t xml:space="preserve"> </w:t>
      </w:r>
      <w:r>
        <w:t>different</w:t>
      </w:r>
      <w:r w:rsidR="000D50D7" w:rsidRPr="000D50D7">
        <w:t xml:space="preserve"> </w:t>
      </w:r>
      <w:r>
        <w:t>effects</w:t>
      </w:r>
      <w:r w:rsidR="000D50D7" w:rsidRPr="000D50D7">
        <w:t xml:space="preserve"> </w:t>
      </w:r>
      <w:r>
        <w:t>that</w:t>
      </w:r>
      <w:r w:rsidR="000D50D7" w:rsidRPr="000D50D7">
        <w:t xml:space="preserve"> </w:t>
      </w:r>
      <w:r>
        <w:t>have</w:t>
      </w:r>
      <w:r w:rsidR="000D50D7" w:rsidRPr="000D50D7">
        <w:t xml:space="preserve"> </w:t>
      </w:r>
      <w:r>
        <w:t>not</w:t>
      </w:r>
      <w:r w:rsidR="000D50D7" w:rsidRPr="000D50D7">
        <w:t xml:space="preserve"> </w:t>
      </w:r>
      <w:r>
        <w:t>been</w:t>
      </w:r>
      <w:r w:rsidR="000D50D7" w:rsidRPr="000D50D7">
        <w:t xml:space="preserve"> </w:t>
      </w:r>
      <w:r>
        <w:t>assessed</w:t>
      </w:r>
      <w:r w:rsidR="000D50D7" w:rsidRPr="000D50D7">
        <w:t xml:space="preserve"> </w:t>
      </w:r>
      <w:r>
        <w:t>in</w:t>
      </w:r>
      <w:r w:rsidR="000D50D7" w:rsidRPr="000D50D7">
        <w:t xml:space="preserve"> </w:t>
      </w:r>
      <w:r>
        <w:t>the</w:t>
      </w:r>
      <w:r w:rsidR="000D50D7" w:rsidRPr="000D50D7">
        <w:t xml:space="preserve"> </w:t>
      </w:r>
      <w:r>
        <w:t>environmental</w:t>
      </w:r>
      <w:r w:rsidR="000D50D7" w:rsidRPr="000D50D7">
        <w:t xml:space="preserve"> </w:t>
      </w:r>
      <w:r>
        <w:t>statement.</w:t>
      </w:r>
    </w:p>
    <w:p w14:paraId="2D131B45" w14:textId="77777777" w:rsidR="00283174" w:rsidRDefault="00283174" w:rsidP="00283174">
      <w:pPr>
        <w:pStyle w:val="H1"/>
      </w:pPr>
      <w:bookmarkStart w:id="217" w:name="TOC27_07_2021_11_18_16_99"/>
      <w:bookmarkStart w:id="218" w:name="TOC27_07_2021_11_36_14_98"/>
      <w:bookmarkStart w:id="219" w:name="TOC27_07_2021_11_48_02_98"/>
      <w:bookmarkStart w:id="220" w:name="TOC27_07_2021_11_50_47_98"/>
      <w:bookmarkStart w:id="221" w:name="TOC01_02_2022_15_14_24_131"/>
      <w:bookmarkStart w:id="222" w:name="TOC02_02_2022_13_02_49_111"/>
      <w:bookmarkStart w:id="223" w:name="TOC18_02_2022_17_52_44_114"/>
      <w:bookmarkStart w:id="224" w:name="TOC23_02_2022_21_19_37_114"/>
      <w:bookmarkStart w:id="225" w:name="TOC15_08_2022_16_06_13_115"/>
      <w:bookmarkStart w:id="226" w:name="TOC06_09_2022_15_41_36_114"/>
      <w:bookmarkStart w:id="227" w:name="TOC04_10_2022_16_50_01_115"/>
      <w:bookmarkStart w:id="228" w:name="TOC23_11_2022_11_32_56_115"/>
      <w:bookmarkStart w:id="229" w:name="TOC10_01_2023_14_27_52_115"/>
      <w:bookmarkEnd w:id="217"/>
      <w:bookmarkEnd w:id="218"/>
      <w:bookmarkEnd w:id="219"/>
      <w:bookmarkEnd w:id="220"/>
      <w:bookmarkEnd w:id="221"/>
      <w:bookmarkEnd w:id="222"/>
      <w:bookmarkEnd w:id="223"/>
      <w:bookmarkEnd w:id="224"/>
      <w:bookmarkEnd w:id="225"/>
      <w:bookmarkEnd w:id="226"/>
      <w:bookmarkEnd w:id="227"/>
      <w:bookmarkEnd w:id="228"/>
      <w:bookmarkEnd w:id="229"/>
      <w:r>
        <w:t>Application</w:t>
      </w:r>
      <w:r w:rsidR="000D50D7" w:rsidRPr="000D50D7">
        <w:t xml:space="preserve"> </w:t>
      </w:r>
      <w:r>
        <w:t>and</w:t>
      </w:r>
      <w:r w:rsidR="000D50D7" w:rsidRPr="000D50D7">
        <w:t xml:space="preserve"> </w:t>
      </w:r>
      <w:r>
        <w:t>modification</w:t>
      </w:r>
      <w:r w:rsidR="000D50D7" w:rsidRPr="000D50D7">
        <w:t xml:space="preserve"> </w:t>
      </w:r>
      <w:r>
        <w:t>of</w:t>
      </w:r>
      <w:r w:rsidR="000D50D7" w:rsidRPr="000D50D7">
        <w:t xml:space="preserve"> </w:t>
      </w:r>
      <w:r>
        <w:t>statutory</w:t>
      </w:r>
      <w:r w:rsidR="000D50D7" w:rsidRPr="000D50D7">
        <w:t xml:space="preserve"> </w:t>
      </w:r>
      <w:r>
        <w:t>provisions</w:t>
      </w:r>
    </w:p>
    <w:p w14:paraId="510A00E1" w14:textId="77777777" w:rsidR="00283174" w:rsidRDefault="00283174" w:rsidP="00283174">
      <w:pPr>
        <w:pStyle w:val="N1"/>
      </w:pPr>
      <w:bookmarkStart w:id="230" w:name="_Ref78126500"/>
      <w:r>
        <w:t>—</w:t>
      </w:r>
      <w:r>
        <w:fldChar w:fldCharType="begin"/>
      </w:r>
      <w:r>
        <w:instrText xml:space="preserve"> LISTNUM "SEQ1" \l 2 </w:instrText>
      </w:r>
      <w:r>
        <w:fldChar w:fldCharType="end"/>
      </w:r>
      <w:r w:rsidR="000D50D7" w:rsidRPr="000D50D7">
        <w:t> </w:t>
      </w:r>
      <w:r>
        <w:t>The</w:t>
      </w:r>
      <w:r w:rsidR="000D50D7" w:rsidRPr="000D50D7">
        <w:t xml:space="preserve"> </w:t>
      </w:r>
      <w:r>
        <w:t>following</w:t>
      </w:r>
      <w:r w:rsidR="000D50D7" w:rsidRPr="000D50D7">
        <w:t xml:space="preserve"> </w:t>
      </w:r>
      <w:r>
        <w:t>provisions</w:t>
      </w:r>
      <w:r w:rsidR="000D50D7" w:rsidRPr="000D50D7">
        <w:t xml:space="preserve"> </w:t>
      </w:r>
      <w:r>
        <w:t>do</w:t>
      </w:r>
      <w:r w:rsidR="000D50D7" w:rsidRPr="000D50D7">
        <w:t xml:space="preserve"> </w:t>
      </w:r>
      <w:r>
        <w:t>not</w:t>
      </w:r>
      <w:r w:rsidR="000D50D7" w:rsidRPr="000D50D7">
        <w:t xml:space="preserve"> </w:t>
      </w:r>
      <w:r>
        <w:t>apply</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any</w:t>
      </w:r>
      <w:r w:rsidR="000D50D7" w:rsidRPr="000D50D7">
        <w:t xml:space="preserve"> </w:t>
      </w:r>
      <w:r>
        <w:t>work</w:t>
      </w:r>
      <w:r w:rsidR="000D50D7" w:rsidRPr="000D50D7">
        <w:t xml:space="preserve"> </w:t>
      </w:r>
      <w:r>
        <w:t>or</w:t>
      </w:r>
      <w:r w:rsidR="000D50D7" w:rsidRPr="000D50D7">
        <w:t xml:space="preserve"> </w:t>
      </w:r>
      <w:r>
        <w:t>the</w:t>
      </w:r>
      <w:r w:rsidR="000D50D7" w:rsidRPr="000D50D7">
        <w:t xml:space="preserve"> </w:t>
      </w:r>
      <w:r>
        <w:t>carrying</w:t>
      </w:r>
      <w:r w:rsidR="000D50D7" w:rsidRPr="000D50D7">
        <w:t xml:space="preserve"> </w:t>
      </w:r>
      <w:r>
        <w:t>out</w:t>
      </w:r>
      <w:r w:rsidR="000D50D7" w:rsidRPr="000D50D7">
        <w:t xml:space="preserve"> </w:t>
      </w:r>
      <w:r>
        <w:t>of</w:t>
      </w:r>
      <w:r w:rsidR="000D50D7" w:rsidRPr="000D50D7">
        <w:t xml:space="preserve"> </w:t>
      </w:r>
      <w:r>
        <w:t>any</w:t>
      </w:r>
      <w:r w:rsidR="000D50D7" w:rsidRPr="000D50D7">
        <w:t xml:space="preserve"> </w:t>
      </w:r>
      <w:r>
        <w:t>operation</w:t>
      </w:r>
      <w:r w:rsidR="000D50D7" w:rsidRPr="000D50D7">
        <w:t xml:space="preserve"> </w:t>
      </w:r>
      <w:r>
        <w:t>required</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or</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construction,</w:t>
      </w:r>
      <w:r w:rsidR="000D50D7" w:rsidRPr="000D50D7">
        <w:t xml:space="preserve"> </w:t>
      </w:r>
      <w:r>
        <w:t>operation</w:t>
      </w:r>
      <w:r w:rsidR="000B5EB9">
        <w:t>,</w:t>
      </w:r>
      <w:r w:rsidR="000D50D7" w:rsidRPr="000D50D7">
        <w:t xml:space="preserve"> </w:t>
      </w:r>
      <w:r>
        <w:t>maintenance</w:t>
      </w:r>
      <w:r w:rsidR="000D50D7" w:rsidRPr="000D50D7">
        <w:t xml:space="preserve"> </w:t>
      </w:r>
      <w:r w:rsidR="000B5EB9">
        <w:t>or</w:t>
      </w:r>
      <w:r w:rsidR="000D50D7" w:rsidRPr="000D50D7">
        <w:t xml:space="preserve"> </w:t>
      </w:r>
      <w:r w:rsidR="000B5EB9">
        <w:t>decommissioning</w:t>
      </w:r>
      <w:r w:rsidR="000D50D7" w:rsidRPr="000D50D7">
        <w:t xml:space="preserve"> </w:t>
      </w:r>
      <w:r>
        <w:t>of</w:t>
      </w:r>
      <w:r w:rsidR="000D50D7" w:rsidRPr="000D50D7">
        <w:t xml:space="preserve"> </w:t>
      </w:r>
      <w:r>
        <w:t>any</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bookmarkEnd w:id="230"/>
    </w:p>
    <w:p w14:paraId="07D09747" w14:textId="77777777" w:rsidR="00283174" w:rsidRDefault="00283174" w:rsidP="00283174">
      <w:pPr>
        <w:pStyle w:val="N3"/>
      </w:pPr>
      <w:r>
        <w:t>section</w:t>
      </w:r>
      <w:r w:rsidR="000D50D7" w:rsidRPr="000D50D7">
        <w:t xml:space="preserve"> </w:t>
      </w:r>
      <w:r>
        <w:t>23</w:t>
      </w:r>
      <w:r w:rsidR="000D50D7" w:rsidRPr="000D50D7">
        <w:t xml:space="preserve"> </w:t>
      </w:r>
      <w:r>
        <w:t>(prohibition</w:t>
      </w:r>
      <w:r w:rsidR="000D50D7" w:rsidRPr="000D50D7">
        <w:t xml:space="preserve"> </w:t>
      </w:r>
      <w:r>
        <w:t>of</w:t>
      </w:r>
      <w:r w:rsidR="000D50D7" w:rsidRPr="000D50D7">
        <w:t xml:space="preserve"> </w:t>
      </w:r>
      <w:r>
        <w:t>obstructions,</w:t>
      </w:r>
      <w:r w:rsidR="000D50D7" w:rsidRPr="000D50D7">
        <w:t xml:space="preserve"> </w:t>
      </w:r>
      <w:r>
        <w:t>etc.</w:t>
      </w:r>
      <w:r w:rsidR="000D50D7" w:rsidRPr="000D50D7">
        <w:t xml:space="preserve"> </w:t>
      </w:r>
      <w:r>
        <w:t>in</w:t>
      </w:r>
      <w:r w:rsidR="000D50D7" w:rsidRPr="000D50D7">
        <w:t xml:space="preserve"> </w:t>
      </w:r>
      <w:r>
        <w:t>watercourses)</w:t>
      </w:r>
      <w:r w:rsidR="000D50D7" w:rsidRPr="000D50D7">
        <w:t xml:space="preserve"> </w:t>
      </w:r>
      <w:r>
        <w:t>of</w:t>
      </w:r>
      <w:r w:rsidR="000D50D7" w:rsidRPr="000D50D7">
        <w:t xml:space="preserve"> </w:t>
      </w:r>
      <w:r>
        <w:t>the</w:t>
      </w:r>
      <w:r w:rsidR="000D50D7" w:rsidRPr="000D50D7">
        <w:t xml:space="preserve"> </w:t>
      </w:r>
      <w:r>
        <w:t>Land</w:t>
      </w:r>
      <w:r w:rsidR="000D50D7" w:rsidRPr="000D50D7">
        <w:t xml:space="preserve"> </w:t>
      </w:r>
      <w:r>
        <w:t>Drainage</w:t>
      </w:r>
      <w:r w:rsidR="000D50D7" w:rsidRPr="000D50D7">
        <w:t xml:space="preserve"> </w:t>
      </w:r>
      <w:r>
        <w:t>Act</w:t>
      </w:r>
      <w:r w:rsidR="000D50D7" w:rsidRPr="000D50D7">
        <w:t xml:space="preserve"> </w:t>
      </w:r>
      <w:r>
        <w:t>1991(</w:t>
      </w:r>
      <w:r>
        <w:rPr>
          <w:rStyle w:val="FootnoteReference"/>
        </w:rPr>
        <w:footnoteReference w:id="29"/>
      </w:r>
      <w:r>
        <w:t>);</w:t>
      </w:r>
    </w:p>
    <w:p w14:paraId="6848229B" w14:textId="77777777" w:rsidR="00283174" w:rsidRDefault="00283174" w:rsidP="00283174">
      <w:pPr>
        <w:pStyle w:val="N3"/>
      </w:pPr>
      <w:r>
        <w:t>section</w:t>
      </w:r>
      <w:r w:rsidR="000D50D7" w:rsidRPr="000D50D7">
        <w:t xml:space="preserve"> </w:t>
      </w:r>
      <w:r>
        <w:t>32</w:t>
      </w:r>
      <w:r w:rsidR="000D50D7" w:rsidRPr="000D50D7">
        <w:t xml:space="preserve"> </w:t>
      </w:r>
      <w:r>
        <w:t>(variation</w:t>
      </w:r>
      <w:r w:rsidR="000D50D7" w:rsidRPr="000D50D7">
        <w:t xml:space="preserve"> </w:t>
      </w:r>
      <w:r>
        <w:t>of</w:t>
      </w:r>
      <w:r w:rsidR="000D50D7" w:rsidRPr="000D50D7">
        <w:t xml:space="preserve"> </w:t>
      </w:r>
      <w:r>
        <w:t>awards)(</w:t>
      </w:r>
      <w:r>
        <w:rPr>
          <w:rStyle w:val="FootnoteReference"/>
        </w:rPr>
        <w:footnoteReference w:id="30"/>
      </w:r>
      <w:r>
        <w:t>)</w:t>
      </w:r>
      <w:r w:rsidR="000D50D7" w:rsidRPr="000D50D7">
        <w:t xml:space="preserve"> </w:t>
      </w:r>
      <w:r>
        <w:t>of</w:t>
      </w:r>
      <w:r w:rsidR="000D50D7" w:rsidRPr="000D50D7">
        <w:t xml:space="preserve"> </w:t>
      </w:r>
      <w:r>
        <w:t>the</w:t>
      </w:r>
      <w:r w:rsidR="000D50D7" w:rsidRPr="000D50D7">
        <w:t xml:space="preserve"> </w:t>
      </w:r>
      <w:r>
        <w:t>Land</w:t>
      </w:r>
      <w:r w:rsidR="000D50D7" w:rsidRPr="000D50D7">
        <w:t xml:space="preserve"> </w:t>
      </w:r>
      <w:r>
        <w:t>Drainage</w:t>
      </w:r>
      <w:r w:rsidR="000D50D7" w:rsidRPr="000D50D7">
        <w:t xml:space="preserve"> </w:t>
      </w:r>
      <w:r>
        <w:t>Act</w:t>
      </w:r>
      <w:r w:rsidR="000D50D7" w:rsidRPr="000D50D7">
        <w:t xml:space="preserve"> </w:t>
      </w:r>
      <w:r>
        <w:t>1991;</w:t>
      </w:r>
    </w:p>
    <w:p w14:paraId="32648DC5" w14:textId="77777777" w:rsidR="00283174" w:rsidRDefault="00283174" w:rsidP="00283174">
      <w:pPr>
        <w:pStyle w:val="N3"/>
      </w:pPr>
      <w:r>
        <w:t>the</w:t>
      </w:r>
      <w:r w:rsidR="000D50D7" w:rsidRPr="000D50D7">
        <w:t xml:space="preserve"> </w:t>
      </w:r>
      <w:r>
        <w:t>provisions</w:t>
      </w:r>
      <w:r w:rsidR="000D50D7" w:rsidRPr="000D50D7">
        <w:t xml:space="preserve"> </w:t>
      </w:r>
      <w:r>
        <w:t>of</w:t>
      </w:r>
      <w:r w:rsidR="000D50D7" w:rsidRPr="000D50D7">
        <w:t xml:space="preserve"> </w:t>
      </w:r>
      <w:r>
        <w:t>any</w:t>
      </w:r>
      <w:r w:rsidR="000D50D7" w:rsidRPr="000D50D7">
        <w:t xml:space="preserve"> </w:t>
      </w:r>
      <w:r>
        <w:t>byelaws</w:t>
      </w:r>
      <w:r w:rsidR="000D50D7" w:rsidRPr="000D50D7">
        <w:t xml:space="preserve"> </w:t>
      </w:r>
      <w:r>
        <w:t>made</w:t>
      </w:r>
      <w:r w:rsidR="000D50D7" w:rsidRPr="000D50D7">
        <w:t xml:space="preserve"> </w:t>
      </w:r>
      <w:r>
        <w:t>under</w:t>
      </w:r>
      <w:r w:rsidR="000D50D7" w:rsidRPr="000D50D7">
        <w:t xml:space="preserve"> </w:t>
      </w:r>
      <w:r>
        <w:t>section</w:t>
      </w:r>
      <w:r w:rsidR="000D50D7" w:rsidRPr="000D50D7">
        <w:t xml:space="preserve"> </w:t>
      </w:r>
      <w:r>
        <w:t>66(</w:t>
      </w:r>
      <w:r>
        <w:rPr>
          <w:rStyle w:val="FootnoteReference"/>
        </w:rPr>
        <w:footnoteReference w:id="31"/>
      </w:r>
      <w:r>
        <w:t>)</w:t>
      </w:r>
      <w:r w:rsidR="000D50D7" w:rsidRPr="000D50D7">
        <w:t xml:space="preserve"> </w:t>
      </w:r>
      <w:r>
        <w:t>(powers</w:t>
      </w:r>
      <w:r w:rsidR="000D50D7" w:rsidRPr="000D50D7">
        <w:t xml:space="preserve"> </w:t>
      </w:r>
      <w:r>
        <w:t>to</w:t>
      </w:r>
      <w:r w:rsidR="000D50D7" w:rsidRPr="000D50D7">
        <w:t xml:space="preserve"> </w:t>
      </w:r>
      <w:r>
        <w:t>make</w:t>
      </w:r>
      <w:r w:rsidR="000D50D7" w:rsidRPr="000D50D7">
        <w:t xml:space="preserve"> </w:t>
      </w:r>
      <w:r>
        <w:t>byelaws)</w:t>
      </w:r>
      <w:r w:rsidR="000D50D7" w:rsidRPr="000D50D7">
        <w:t xml:space="preserve"> </w:t>
      </w:r>
      <w:r>
        <w:t>of</w:t>
      </w:r>
      <w:r w:rsidR="000D50D7" w:rsidRPr="000D50D7">
        <w:t xml:space="preserve"> </w:t>
      </w:r>
      <w:r>
        <w:t>the</w:t>
      </w:r>
      <w:r w:rsidR="000D50D7" w:rsidRPr="000D50D7">
        <w:t xml:space="preserve"> </w:t>
      </w:r>
      <w:r>
        <w:t>Land</w:t>
      </w:r>
      <w:r w:rsidR="000D50D7" w:rsidRPr="000D50D7">
        <w:t xml:space="preserve"> </w:t>
      </w:r>
      <w:r>
        <w:t>Drainage</w:t>
      </w:r>
      <w:r w:rsidR="000D50D7" w:rsidRPr="000D50D7">
        <w:t xml:space="preserve"> </w:t>
      </w:r>
      <w:r>
        <w:t>Act</w:t>
      </w:r>
      <w:r w:rsidR="000D50D7" w:rsidRPr="000D50D7">
        <w:t xml:space="preserve"> </w:t>
      </w:r>
      <w:r>
        <w:t>1991;</w:t>
      </w:r>
    </w:p>
    <w:p w14:paraId="569F82E6" w14:textId="77777777" w:rsidR="00283174" w:rsidRDefault="00283174" w:rsidP="00283174">
      <w:pPr>
        <w:pStyle w:val="N3"/>
      </w:pPr>
      <w:r>
        <w:t>the</w:t>
      </w:r>
      <w:r w:rsidR="000D50D7" w:rsidRPr="000D50D7">
        <w:t xml:space="preserve"> </w:t>
      </w:r>
      <w:r>
        <w:t>provisions</w:t>
      </w:r>
      <w:r w:rsidR="000D50D7" w:rsidRPr="000D50D7">
        <w:t xml:space="preserve"> </w:t>
      </w:r>
      <w:r>
        <w:t>of</w:t>
      </w:r>
      <w:r w:rsidR="000D50D7" w:rsidRPr="000D50D7">
        <w:t xml:space="preserve"> </w:t>
      </w:r>
      <w:r>
        <w:t>any</w:t>
      </w:r>
      <w:r w:rsidR="000D50D7" w:rsidRPr="000D50D7">
        <w:t xml:space="preserve"> </w:t>
      </w:r>
      <w:r>
        <w:t>byelaws</w:t>
      </w:r>
      <w:r w:rsidR="000D50D7" w:rsidRPr="000D50D7">
        <w:t xml:space="preserve"> </w:t>
      </w:r>
      <w:r>
        <w:t>made</w:t>
      </w:r>
      <w:r w:rsidR="000D50D7" w:rsidRPr="000D50D7">
        <w:t xml:space="preserve"> </w:t>
      </w:r>
      <w:r>
        <w:t>under,</w:t>
      </w:r>
      <w:r w:rsidR="000D50D7" w:rsidRPr="000D50D7">
        <w:t xml:space="preserve"> </w:t>
      </w:r>
      <w:r>
        <w:t>or</w:t>
      </w:r>
      <w:r w:rsidR="000D50D7" w:rsidRPr="000D50D7">
        <w:t xml:space="preserve"> </w:t>
      </w:r>
      <w:r>
        <w:t>having</w:t>
      </w:r>
      <w:r w:rsidR="000D50D7" w:rsidRPr="000D50D7">
        <w:t xml:space="preserve"> </w:t>
      </w:r>
      <w:r>
        <w:t>effect</w:t>
      </w:r>
      <w:r w:rsidR="000D50D7" w:rsidRPr="000D50D7">
        <w:t xml:space="preserve"> </w:t>
      </w:r>
      <w:r>
        <w:t>as</w:t>
      </w:r>
      <w:r w:rsidR="000D50D7" w:rsidRPr="000D50D7">
        <w:t xml:space="preserve"> </w:t>
      </w:r>
      <w:r>
        <w:t>if</w:t>
      </w:r>
      <w:r w:rsidR="000D50D7" w:rsidRPr="000D50D7">
        <w:t xml:space="preserve"> </w:t>
      </w:r>
      <w:r>
        <w:t>made</w:t>
      </w:r>
      <w:r w:rsidR="000D50D7" w:rsidRPr="000D50D7">
        <w:t xml:space="preserve"> </w:t>
      </w:r>
      <w:r>
        <w:t>under,</w:t>
      </w:r>
      <w:r w:rsidR="000D50D7" w:rsidRPr="000D50D7">
        <w:t xml:space="preserve"> </w:t>
      </w:r>
      <w:r>
        <w:t>paragraphs</w:t>
      </w:r>
      <w:r w:rsidR="000D50D7" w:rsidRPr="000D50D7">
        <w:t xml:space="preserve"> </w:t>
      </w:r>
      <w:r>
        <w:t>5,</w:t>
      </w:r>
      <w:r w:rsidR="000D50D7" w:rsidRPr="000D50D7">
        <w:t xml:space="preserve"> </w:t>
      </w:r>
      <w:r>
        <w:t>6</w:t>
      </w:r>
      <w:r w:rsidR="000D50D7" w:rsidRPr="000D50D7">
        <w:t xml:space="preserve"> </w:t>
      </w:r>
      <w:r>
        <w:t>or</w:t>
      </w:r>
      <w:r w:rsidR="000D50D7" w:rsidRPr="000D50D7">
        <w:t xml:space="preserve"> </w:t>
      </w:r>
      <w:r>
        <w:t>6A</w:t>
      </w:r>
      <w:r w:rsidR="000D50D7" w:rsidRPr="000D50D7">
        <w:t xml:space="preserve"> </w:t>
      </w:r>
      <w:r>
        <w:t>of</w:t>
      </w:r>
      <w:r w:rsidR="000D50D7" w:rsidRPr="000D50D7">
        <w:t xml:space="preserve"> </w:t>
      </w:r>
      <w:r>
        <w:t>Schedule</w:t>
      </w:r>
      <w:r w:rsidR="000D50D7" w:rsidRPr="000D50D7">
        <w:t xml:space="preserve"> </w:t>
      </w:r>
      <w:r>
        <w:t>25</w:t>
      </w:r>
      <w:r w:rsidR="000D50D7" w:rsidRPr="000D50D7">
        <w:t xml:space="preserve"> </w:t>
      </w:r>
      <w:r>
        <w:t>(bylaw</w:t>
      </w:r>
      <w:r w:rsidR="000D50D7" w:rsidRPr="000D50D7">
        <w:t xml:space="preserve"> </w:t>
      </w:r>
      <w:r>
        <w:t>making</w:t>
      </w:r>
      <w:r w:rsidR="000D50D7" w:rsidRPr="000D50D7">
        <w:t xml:space="preserve"> </w:t>
      </w:r>
      <w:r>
        <w:t>powers</w:t>
      </w:r>
      <w:r w:rsidR="000D50D7" w:rsidRPr="000D50D7">
        <w:t xml:space="preserve"> </w:t>
      </w:r>
      <w:r>
        <w:t>of</w:t>
      </w:r>
      <w:r w:rsidR="000D50D7" w:rsidRPr="000D50D7">
        <w:t xml:space="preserve"> </w:t>
      </w:r>
      <w:r>
        <w:t>the</w:t>
      </w:r>
      <w:r w:rsidR="000D50D7" w:rsidRPr="000D50D7">
        <w:t xml:space="preserve"> </w:t>
      </w:r>
      <w:r>
        <w:t>authority)</w:t>
      </w:r>
      <w:r w:rsidR="000D50D7" w:rsidRPr="000D50D7">
        <w:t xml:space="preserve"> </w:t>
      </w:r>
      <w:r>
        <w:t>to</w:t>
      </w:r>
      <w:r w:rsidR="000D50D7" w:rsidRPr="000D50D7">
        <w:t xml:space="preserve"> </w:t>
      </w:r>
      <w:r>
        <w:t>the</w:t>
      </w:r>
      <w:r w:rsidR="000D50D7" w:rsidRPr="000D50D7">
        <w:t xml:space="preserve"> </w:t>
      </w:r>
      <w:r>
        <w:t>Water</w:t>
      </w:r>
      <w:r w:rsidR="000D50D7" w:rsidRPr="000D50D7">
        <w:t xml:space="preserve"> </w:t>
      </w:r>
      <w:r>
        <w:t>Resources</w:t>
      </w:r>
      <w:r w:rsidR="000D50D7" w:rsidRPr="000D50D7">
        <w:t xml:space="preserve"> </w:t>
      </w:r>
      <w:r>
        <w:t>Act</w:t>
      </w:r>
      <w:r w:rsidR="000D50D7" w:rsidRPr="000D50D7">
        <w:t xml:space="preserve"> </w:t>
      </w:r>
      <w:r>
        <w:t>1991(</w:t>
      </w:r>
      <w:r>
        <w:rPr>
          <w:rStyle w:val="FootnoteReference"/>
        </w:rPr>
        <w:footnoteReference w:id="32"/>
      </w:r>
      <w:r>
        <w:t>);</w:t>
      </w:r>
    </w:p>
    <w:p w14:paraId="406DA492" w14:textId="77777777" w:rsidR="00283174" w:rsidRDefault="00283174" w:rsidP="00283174">
      <w:pPr>
        <w:pStyle w:val="N3"/>
      </w:pPr>
      <w:r>
        <w:lastRenderedPageBreak/>
        <w:t>section</w:t>
      </w:r>
      <w:r w:rsidR="000D50D7" w:rsidRPr="000D50D7">
        <w:t xml:space="preserve"> </w:t>
      </w:r>
      <w:r>
        <w:t>118</w:t>
      </w:r>
      <w:r w:rsidR="000D50D7" w:rsidRPr="000D50D7">
        <w:t xml:space="preserve"> </w:t>
      </w:r>
      <w:r>
        <w:t>(consent</w:t>
      </w:r>
      <w:r w:rsidR="000D50D7" w:rsidRPr="000D50D7">
        <w:t xml:space="preserve"> </w:t>
      </w:r>
      <w:r>
        <w:t>request</w:t>
      </w:r>
      <w:r w:rsidR="000D50D7" w:rsidRPr="000D50D7">
        <w:t xml:space="preserve"> </w:t>
      </w:r>
      <w:r>
        <w:t>for</w:t>
      </w:r>
      <w:r w:rsidR="000D50D7" w:rsidRPr="000D50D7">
        <w:t xml:space="preserve"> </w:t>
      </w:r>
      <w:r>
        <w:t>discharge</w:t>
      </w:r>
      <w:r w:rsidR="000D50D7" w:rsidRPr="000D50D7">
        <w:t xml:space="preserve"> </w:t>
      </w:r>
      <w:r>
        <w:t>of</w:t>
      </w:r>
      <w:r w:rsidR="000D50D7" w:rsidRPr="000D50D7">
        <w:t xml:space="preserve"> </w:t>
      </w:r>
      <w:r>
        <w:t>trade</w:t>
      </w:r>
      <w:r w:rsidR="000D50D7" w:rsidRPr="000D50D7">
        <w:t xml:space="preserve"> </w:t>
      </w:r>
      <w:r>
        <w:t>effluent</w:t>
      </w:r>
      <w:r w:rsidR="000D50D7" w:rsidRPr="000D50D7">
        <w:t xml:space="preserve"> </w:t>
      </w:r>
      <w:r>
        <w:t>into</w:t>
      </w:r>
      <w:r w:rsidR="000D50D7" w:rsidRPr="000D50D7">
        <w:t xml:space="preserve"> </w:t>
      </w:r>
      <w:r>
        <w:t>public</w:t>
      </w:r>
      <w:r w:rsidR="000D50D7" w:rsidRPr="000D50D7">
        <w:t xml:space="preserve"> </w:t>
      </w:r>
      <w:r>
        <w:t>sewer)</w:t>
      </w:r>
      <w:r w:rsidR="000D50D7" w:rsidRPr="000D50D7">
        <w:t xml:space="preserve"> </w:t>
      </w:r>
      <w:r>
        <w:t>of</w:t>
      </w:r>
      <w:r w:rsidR="000D50D7" w:rsidRPr="000D50D7">
        <w:t xml:space="preserve"> </w:t>
      </w:r>
      <w:r>
        <w:t>the</w:t>
      </w:r>
      <w:r w:rsidR="000D50D7" w:rsidRPr="000D50D7">
        <w:t xml:space="preserve"> </w:t>
      </w:r>
      <w:r>
        <w:t>Water</w:t>
      </w:r>
      <w:r w:rsidR="000D50D7" w:rsidRPr="000D50D7">
        <w:t xml:space="preserve"> </w:t>
      </w:r>
      <w:r>
        <w:t>Industry</w:t>
      </w:r>
      <w:r w:rsidR="000D50D7" w:rsidRPr="000D50D7">
        <w:t xml:space="preserve"> </w:t>
      </w:r>
      <w:r>
        <w:t>Act</w:t>
      </w:r>
      <w:r w:rsidR="000D50D7" w:rsidRPr="000D50D7">
        <w:t xml:space="preserve"> </w:t>
      </w:r>
      <w:r>
        <w:t>1991;</w:t>
      </w:r>
    </w:p>
    <w:p w14:paraId="494F47E9" w14:textId="77777777" w:rsidR="00283174" w:rsidRPr="00A961A0" w:rsidRDefault="00283174" w:rsidP="00283174">
      <w:pPr>
        <w:pStyle w:val="N3"/>
      </w:pPr>
      <w:r w:rsidRPr="00A961A0">
        <w:t>regulation</w:t>
      </w:r>
      <w:r w:rsidR="000D50D7" w:rsidRPr="000D50D7">
        <w:t xml:space="preserve"> </w:t>
      </w:r>
      <w:r w:rsidRPr="00A961A0">
        <w:t>12</w:t>
      </w:r>
      <w:r w:rsidR="000D50D7" w:rsidRPr="000D50D7">
        <w:t xml:space="preserve"> </w:t>
      </w:r>
      <w:r w:rsidRPr="00A961A0">
        <w:t>(requirement</w:t>
      </w:r>
      <w:r w:rsidR="000D50D7" w:rsidRPr="000D50D7">
        <w:t xml:space="preserve"> </w:t>
      </w:r>
      <w:r w:rsidRPr="00A961A0">
        <w:t>for</w:t>
      </w:r>
      <w:r w:rsidR="000D50D7" w:rsidRPr="000D50D7">
        <w:t xml:space="preserve"> </w:t>
      </w:r>
      <w:r w:rsidRPr="00A961A0">
        <w:t>environmental</w:t>
      </w:r>
      <w:r w:rsidR="000D50D7" w:rsidRPr="000D50D7">
        <w:t xml:space="preserve"> </w:t>
      </w:r>
      <w:r w:rsidRPr="00A961A0">
        <w:t>permit)</w:t>
      </w:r>
      <w:r w:rsidR="000D50D7" w:rsidRPr="000D50D7">
        <w:t xml:space="preserve"> </w:t>
      </w:r>
      <w:r w:rsidRPr="00A961A0">
        <w:t>of</w:t>
      </w:r>
      <w:r w:rsidR="000D50D7" w:rsidRPr="000D50D7">
        <w:t xml:space="preserve"> </w:t>
      </w:r>
      <w:r w:rsidRPr="00A961A0">
        <w:t>the</w:t>
      </w:r>
      <w:r w:rsidR="000D50D7" w:rsidRPr="000D50D7">
        <w:t xml:space="preserve"> </w:t>
      </w:r>
      <w:r w:rsidRPr="00A961A0">
        <w:t>Environmental</w:t>
      </w:r>
      <w:r w:rsidR="000D50D7" w:rsidRPr="000D50D7">
        <w:t xml:space="preserve"> </w:t>
      </w:r>
      <w:r w:rsidRPr="00A961A0">
        <w:t>Permitting</w:t>
      </w:r>
      <w:r w:rsidR="000D50D7" w:rsidRPr="000D50D7">
        <w:t xml:space="preserve"> </w:t>
      </w:r>
      <w:r w:rsidRPr="00A961A0">
        <w:t>(England</w:t>
      </w:r>
      <w:r w:rsidR="000D50D7" w:rsidRPr="000D50D7">
        <w:t xml:space="preserve"> </w:t>
      </w:r>
      <w:r w:rsidRPr="00A961A0">
        <w:t>and</w:t>
      </w:r>
      <w:r w:rsidR="000D50D7" w:rsidRPr="000D50D7">
        <w:t xml:space="preserve"> </w:t>
      </w:r>
      <w:r w:rsidRPr="00A961A0">
        <w:t>Wales)</w:t>
      </w:r>
      <w:r w:rsidR="000D50D7" w:rsidRPr="000D50D7">
        <w:t xml:space="preserve"> </w:t>
      </w:r>
      <w:r w:rsidRPr="00A961A0">
        <w:t>Regulations</w:t>
      </w:r>
      <w:r w:rsidR="000D50D7" w:rsidRPr="000D50D7">
        <w:t xml:space="preserve"> </w:t>
      </w:r>
      <w:r w:rsidRPr="00A961A0">
        <w:t>2016(</w:t>
      </w:r>
      <w:r w:rsidRPr="00A961A0">
        <w:rPr>
          <w:rStyle w:val="FootnoteReference"/>
        </w:rPr>
        <w:footnoteReference w:id="33"/>
      </w:r>
      <w:r w:rsidRPr="00A961A0">
        <w:t>);</w:t>
      </w:r>
    </w:p>
    <w:p w14:paraId="01868B71" w14:textId="77777777" w:rsidR="00283174" w:rsidRDefault="00283174" w:rsidP="00283174">
      <w:pPr>
        <w:pStyle w:val="N3"/>
      </w:pPr>
      <w:r>
        <w:t>the</w:t>
      </w:r>
      <w:r w:rsidR="000D50D7" w:rsidRPr="000D50D7">
        <w:t xml:space="preserve"> </w:t>
      </w:r>
      <w:r>
        <w:t>legislation</w:t>
      </w:r>
      <w:r w:rsidR="000D50D7" w:rsidRPr="000D50D7">
        <w:t xml:space="preserve"> </w:t>
      </w:r>
      <w:r>
        <w:t>listed</w:t>
      </w:r>
      <w:r w:rsidR="000D50D7" w:rsidRPr="000D50D7">
        <w:t xml:space="preserve"> </w:t>
      </w:r>
      <w:r>
        <w:t>in</w:t>
      </w:r>
      <w:r w:rsidR="000D50D7" w:rsidRPr="000D50D7">
        <w:t xml:space="preserve"> </w:t>
      </w:r>
      <w:r>
        <w:t>Schedule</w:t>
      </w:r>
      <w:r w:rsidR="000D50D7" w:rsidRPr="000D50D7">
        <w:t xml:space="preserve"> </w:t>
      </w:r>
      <w:r>
        <w:t>3</w:t>
      </w:r>
      <w:r w:rsidR="000D50D7" w:rsidRPr="000D50D7">
        <w:t xml:space="preserve"> </w:t>
      </w:r>
      <w:r>
        <w:t>(legislation</w:t>
      </w:r>
      <w:r w:rsidR="000D50D7" w:rsidRPr="000D50D7">
        <w:t xml:space="preserve"> </w:t>
      </w:r>
      <w:r>
        <w:t>to</w:t>
      </w:r>
      <w:r w:rsidR="000D50D7" w:rsidRPr="000D50D7">
        <w:t xml:space="preserve"> </w:t>
      </w:r>
      <w:r>
        <w:t>be</w:t>
      </w:r>
      <w:r w:rsidR="000D50D7" w:rsidRPr="000D50D7">
        <w:t xml:space="preserve"> </w:t>
      </w:r>
      <w:r>
        <w:t>disapplied)</w:t>
      </w:r>
      <w:r w:rsidR="000D50D7" w:rsidRPr="000D50D7">
        <w:t xml:space="preserve"> </w:t>
      </w:r>
      <w:r>
        <w:t>in</w:t>
      </w:r>
      <w:r w:rsidR="000D50D7" w:rsidRPr="000D50D7">
        <w:t xml:space="preserve"> </w:t>
      </w:r>
      <w:r>
        <w:t>so</w:t>
      </w:r>
      <w:r w:rsidR="000D50D7" w:rsidRPr="000D50D7">
        <w:t xml:space="preserve"> </w:t>
      </w:r>
      <w:r>
        <w:t>far</w:t>
      </w:r>
      <w:r w:rsidR="000D50D7" w:rsidRPr="000D50D7">
        <w:t xml:space="preserve"> </w:t>
      </w:r>
      <w:r>
        <w:t>as</w:t>
      </w:r>
      <w:r w:rsidR="000D50D7" w:rsidRPr="000D50D7">
        <w:t xml:space="preserve"> </w:t>
      </w:r>
      <w:r>
        <w:t>the</w:t>
      </w:r>
      <w:r w:rsidR="000D50D7" w:rsidRPr="000D50D7">
        <w:t xml:space="preserve"> </w:t>
      </w:r>
      <w:r>
        <w:t>provisions</w:t>
      </w:r>
      <w:r w:rsidR="000D50D7" w:rsidRPr="000D50D7">
        <w:t xml:space="preserve"> </w:t>
      </w:r>
      <w:r>
        <w:t>still</w:t>
      </w:r>
      <w:r w:rsidR="000D50D7" w:rsidRPr="000D50D7">
        <w:t xml:space="preserve"> </w:t>
      </w:r>
      <w:r>
        <w:t>in</w:t>
      </w:r>
      <w:r w:rsidR="000D50D7" w:rsidRPr="000D50D7">
        <w:t xml:space="preserve"> </w:t>
      </w:r>
      <w:r>
        <w:t>force</w:t>
      </w:r>
      <w:r w:rsidR="000D50D7" w:rsidRPr="000D50D7">
        <w:t xml:space="preserve"> </w:t>
      </w:r>
      <w:r>
        <w:t>are</w:t>
      </w:r>
      <w:r w:rsidR="000D50D7" w:rsidRPr="000D50D7">
        <w:t xml:space="preserve"> </w:t>
      </w:r>
      <w:r>
        <w:t>incompatible</w:t>
      </w:r>
      <w:r w:rsidR="000D50D7" w:rsidRPr="000D50D7">
        <w:t xml:space="preserve"> </w:t>
      </w:r>
      <w:r>
        <w:t>with</w:t>
      </w:r>
      <w:r w:rsidR="000D50D7" w:rsidRPr="000D50D7">
        <w:t xml:space="preserve"> </w:t>
      </w:r>
      <w:r>
        <w:t>the</w:t>
      </w:r>
      <w:r w:rsidR="000D50D7" w:rsidRPr="000D50D7">
        <w:t xml:space="preserve"> </w:t>
      </w:r>
      <w:r>
        <w:t>powers</w:t>
      </w:r>
      <w:r w:rsidR="000D50D7" w:rsidRPr="000D50D7">
        <w:t xml:space="preserve"> </w:t>
      </w:r>
      <w:r>
        <w:t>contained</w:t>
      </w:r>
      <w:r w:rsidR="000D50D7" w:rsidRPr="000D50D7">
        <w:t xml:space="preserve"> </w:t>
      </w:r>
      <w:r>
        <w:t>within</w:t>
      </w:r>
      <w:r w:rsidR="000D50D7" w:rsidRPr="000D50D7">
        <w:t xml:space="preserve"> </w:t>
      </w:r>
      <w:r>
        <w:t>this</w:t>
      </w:r>
      <w:r w:rsidR="000D50D7" w:rsidRPr="000D50D7">
        <w:t xml:space="preserve"> </w:t>
      </w:r>
      <w:r>
        <w:t>Order;</w:t>
      </w:r>
      <w:r w:rsidR="000D50D7" w:rsidRPr="000D50D7">
        <w:t xml:space="preserve"> </w:t>
      </w:r>
      <w:r>
        <w:t>and</w:t>
      </w:r>
    </w:p>
    <w:p w14:paraId="21A020B4" w14:textId="77777777" w:rsidR="00283174" w:rsidRDefault="00283174" w:rsidP="00283174">
      <w:pPr>
        <w:pStyle w:val="N3"/>
      </w:pPr>
      <w:r>
        <w:t>the</w:t>
      </w:r>
      <w:r w:rsidR="000D50D7" w:rsidRPr="000D50D7">
        <w:t xml:space="preserve"> </w:t>
      </w:r>
      <w:r>
        <w:t>provisions</w:t>
      </w:r>
      <w:r w:rsidR="000D50D7" w:rsidRPr="000D50D7">
        <w:t xml:space="preserve"> </w:t>
      </w:r>
      <w:r>
        <w:t>of</w:t>
      </w:r>
      <w:r w:rsidR="000D50D7" w:rsidRPr="000D50D7">
        <w:t xml:space="preserve"> </w:t>
      </w:r>
      <w:r>
        <w:t>the</w:t>
      </w:r>
      <w:r w:rsidR="000D50D7" w:rsidRPr="000D50D7">
        <w:t xml:space="preserve"> </w:t>
      </w:r>
      <w:r>
        <w:t>Neighbourhood</w:t>
      </w:r>
      <w:r w:rsidR="000D50D7" w:rsidRPr="000D50D7">
        <w:t xml:space="preserve"> </w:t>
      </w:r>
      <w:r>
        <w:t>Planning</w:t>
      </w:r>
      <w:r w:rsidR="000D50D7" w:rsidRPr="000D50D7">
        <w:t xml:space="preserve"> </w:t>
      </w:r>
      <w:r>
        <w:t>Act</w:t>
      </w:r>
      <w:r w:rsidR="000D50D7" w:rsidRPr="000D50D7">
        <w:t xml:space="preserve"> </w:t>
      </w:r>
      <w:r>
        <w:t>2017(</w:t>
      </w:r>
      <w:r>
        <w:rPr>
          <w:rStyle w:val="FootnoteReference"/>
        </w:rPr>
        <w:footnoteReference w:id="34"/>
      </w:r>
      <w:r>
        <w:t>)</w:t>
      </w:r>
      <w:r w:rsidR="000D50D7" w:rsidRPr="000D50D7">
        <w:t xml:space="preserve"> </w:t>
      </w:r>
      <w:r>
        <w:t>insofar</w:t>
      </w:r>
      <w:r w:rsidR="000D50D7" w:rsidRPr="000D50D7">
        <w:t xml:space="preserve"> </w:t>
      </w:r>
      <w:r>
        <w:t>as</w:t>
      </w:r>
      <w:r w:rsidR="000D50D7" w:rsidRPr="000D50D7">
        <w:t xml:space="preserve"> </w:t>
      </w:r>
      <w:r>
        <w:t>they</w:t>
      </w:r>
      <w:r w:rsidR="000D50D7" w:rsidRPr="000D50D7">
        <w:t xml:space="preserve"> </w:t>
      </w:r>
      <w:r>
        <w:t>relate</w:t>
      </w:r>
      <w:r w:rsidR="000D50D7" w:rsidRPr="000D50D7">
        <w:t xml:space="preserve"> </w:t>
      </w:r>
      <w:r>
        <w:t>to</w:t>
      </w:r>
      <w:r w:rsidR="000D50D7" w:rsidRPr="000D50D7">
        <w:t xml:space="preserve"> </w:t>
      </w:r>
      <w:r>
        <w:t>the</w:t>
      </w:r>
      <w:r w:rsidR="000D50D7" w:rsidRPr="000D50D7">
        <w:t xml:space="preserve"> </w:t>
      </w:r>
      <w:r>
        <w:t>temporary</w:t>
      </w:r>
      <w:r w:rsidR="000D50D7" w:rsidRPr="000D50D7">
        <w:t xml:space="preserve"> </w:t>
      </w:r>
      <w:r>
        <w:t>possession</w:t>
      </w:r>
      <w:r w:rsidR="000D50D7" w:rsidRPr="000D50D7">
        <w:t xml:space="preserve"> </w:t>
      </w:r>
      <w:r>
        <w:t>of</w:t>
      </w:r>
      <w:r w:rsidR="000D50D7" w:rsidRPr="000D50D7">
        <w:t xml:space="preserve"> </w:t>
      </w:r>
      <w:r>
        <w:t>land</w:t>
      </w:r>
      <w:r w:rsidR="000D50D7" w:rsidRPr="000D50D7">
        <w:t xml:space="preserve"> </w:t>
      </w:r>
      <w:r>
        <w:t>under</w:t>
      </w:r>
      <w:r w:rsidR="000D50D7" w:rsidRPr="000D50D7">
        <w:t xml:space="preserve"> </w:t>
      </w:r>
      <w:r>
        <w:t>articles</w:t>
      </w:r>
      <w:r w:rsidR="000D50D7" w:rsidRPr="000D50D7">
        <w:t xml:space="preserve"> </w:t>
      </w:r>
      <w:r>
        <w:fldChar w:fldCharType="begin"/>
      </w:r>
      <w:r>
        <w:instrText xml:space="preserve"> REF _Ref94621096 \n \h </w:instrText>
      </w:r>
      <w:r>
        <w:fldChar w:fldCharType="separate"/>
      </w:r>
      <w:r w:rsidR="000D50D7">
        <w:t>27</w:t>
      </w:r>
      <w:r>
        <w:fldChar w:fldCharType="end"/>
      </w:r>
      <w:r w:rsidR="000D50D7" w:rsidRPr="000D50D7">
        <w:t xml:space="preserve"> </w:t>
      </w:r>
      <w:r>
        <w:t>(temporary</w:t>
      </w:r>
      <w:r w:rsidR="000D50D7" w:rsidRPr="000D50D7">
        <w:t xml:space="preserve"> </w:t>
      </w:r>
      <w:r>
        <w:t>use</w:t>
      </w:r>
      <w:r w:rsidR="000D50D7" w:rsidRPr="000D50D7">
        <w:t xml:space="preserve"> </w:t>
      </w:r>
      <w:r>
        <w:t>of</w:t>
      </w:r>
      <w:r w:rsidR="000D50D7" w:rsidRPr="000D50D7">
        <w:t xml:space="preserve"> </w:t>
      </w:r>
      <w:r>
        <w:t>land</w:t>
      </w:r>
      <w:r w:rsidR="000D50D7" w:rsidRPr="000D50D7">
        <w:t xml:space="preserve"> </w:t>
      </w:r>
      <w:r>
        <w:t>for</w:t>
      </w:r>
      <w:r w:rsidR="000D50D7" w:rsidRPr="000D50D7">
        <w:t xml:space="preserve"> </w:t>
      </w:r>
      <w:r>
        <w:t>constructing</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and</w:t>
      </w:r>
      <w:r w:rsidR="000D50D7" w:rsidRPr="000D50D7">
        <w:t xml:space="preserve"> </w:t>
      </w:r>
      <w:r>
        <w:fldChar w:fldCharType="begin"/>
      </w:r>
      <w:r>
        <w:instrText xml:space="preserve"> REF _Ref77873649 \n \h </w:instrText>
      </w:r>
      <w:r>
        <w:fldChar w:fldCharType="separate"/>
      </w:r>
      <w:r w:rsidR="000D50D7">
        <w:t>28</w:t>
      </w:r>
      <w:r>
        <w:fldChar w:fldCharType="end"/>
      </w:r>
      <w:r w:rsidR="000D50D7" w:rsidRPr="000D50D7">
        <w:t xml:space="preserve"> </w:t>
      </w:r>
      <w:r>
        <w:t>(temporary</w:t>
      </w:r>
      <w:r w:rsidR="000D50D7" w:rsidRPr="000D50D7">
        <w:t xml:space="preserve"> </w:t>
      </w:r>
      <w:r>
        <w:t>use</w:t>
      </w:r>
      <w:r w:rsidR="000D50D7" w:rsidRPr="000D50D7">
        <w:t xml:space="preserve"> </w:t>
      </w:r>
      <w:r>
        <w:t>of</w:t>
      </w:r>
      <w:r w:rsidR="000D50D7" w:rsidRPr="000D50D7">
        <w:t xml:space="preserve"> </w:t>
      </w:r>
      <w:r>
        <w:t>land</w:t>
      </w:r>
      <w:r w:rsidR="000D50D7" w:rsidRPr="000D50D7">
        <w:t xml:space="preserve"> </w:t>
      </w:r>
      <w:r>
        <w:t>for</w:t>
      </w:r>
      <w:r w:rsidR="000D50D7" w:rsidRPr="000D50D7">
        <w:t xml:space="preserve"> </w:t>
      </w:r>
      <w:r>
        <w:t>maintaining</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of</w:t>
      </w:r>
      <w:r w:rsidR="000D50D7" w:rsidRPr="000D50D7">
        <w:t xml:space="preserve"> </w:t>
      </w:r>
      <w:r>
        <w:t>this</w:t>
      </w:r>
      <w:r w:rsidR="000D50D7" w:rsidRPr="000D50D7">
        <w:t xml:space="preserve"> </w:t>
      </w:r>
      <w:r>
        <w:t>Order.</w:t>
      </w:r>
    </w:p>
    <w:p w14:paraId="17136B24" w14:textId="77777777" w:rsidR="00283174" w:rsidRDefault="00283174" w:rsidP="00283174">
      <w:pPr>
        <w:pStyle w:val="N2"/>
      </w:pP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section</w:t>
      </w:r>
      <w:r w:rsidR="000D50D7" w:rsidRPr="000D50D7">
        <w:t xml:space="preserve"> </w:t>
      </w:r>
      <w:r>
        <w:t>9</w:t>
      </w:r>
      <w:r w:rsidR="000D50D7" w:rsidRPr="000D50D7">
        <w:t xml:space="preserve"> </w:t>
      </w:r>
      <w:r>
        <w:t>(requirement</w:t>
      </w:r>
      <w:r w:rsidR="000D50D7" w:rsidRPr="000D50D7">
        <w:t xml:space="preserve"> </w:t>
      </w:r>
      <w:r>
        <w:t>of</w:t>
      </w:r>
      <w:r w:rsidR="000D50D7" w:rsidRPr="000D50D7">
        <w:t xml:space="preserve"> </w:t>
      </w:r>
      <w:r>
        <w:t>licence</w:t>
      </w:r>
      <w:r w:rsidR="000D50D7" w:rsidRPr="000D50D7">
        <w:t xml:space="preserve"> </w:t>
      </w:r>
      <w:r>
        <w:t>for</w:t>
      </w:r>
      <w:r w:rsidR="000D50D7" w:rsidRPr="000D50D7">
        <w:t xml:space="preserve"> </w:t>
      </w:r>
      <w:r>
        <w:t>felling)</w:t>
      </w:r>
      <w:r w:rsidR="000D50D7" w:rsidRPr="000D50D7">
        <w:t xml:space="preserve"> </w:t>
      </w:r>
      <w:r>
        <w:t>of</w:t>
      </w:r>
      <w:r w:rsidR="000D50D7" w:rsidRPr="000D50D7">
        <w:t xml:space="preserve"> </w:t>
      </w:r>
      <w:r>
        <w:t>the</w:t>
      </w:r>
      <w:r w:rsidR="000D50D7" w:rsidRPr="000D50D7">
        <w:t xml:space="preserve"> </w:t>
      </w:r>
      <w:r>
        <w:t>Forestry</w:t>
      </w:r>
      <w:r w:rsidR="000D50D7" w:rsidRPr="000D50D7">
        <w:t xml:space="preserve"> </w:t>
      </w:r>
      <w:r>
        <w:t>Act</w:t>
      </w:r>
      <w:r w:rsidR="000D50D7" w:rsidRPr="000D50D7">
        <w:t xml:space="preserve"> </w:t>
      </w:r>
      <w:r>
        <w:t>1967(</w:t>
      </w:r>
      <w:r>
        <w:rPr>
          <w:rStyle w:val="FootnoteReference"/>
        </w:rPr>
        <w:footnoteReference w:id="35"/>
      </w:r>
      <w:r>
        <w:t>)</w:t>
      </w:r>
      <w:r w:rsidR="000D50D7" w:rsidRPr="000D50D7">
        <w:t xml:space="preserve"> </w:t>
      </w:r>
      <w:r>
        <w:t>any</w:t>
      </w:r>
      <w:r w:rsidR="000D50D7" w:rsidRPr="000D50D7">
        <w:t xml:space="preserve"> </w:t>
      </w:r>
      <w:r>
        <w:t>felling</w:t>
      </w:r>
      <w:r w:rsidR="000D50D7" w:rsidRPr="000D50D7">
        <w:t xml:space="preserve"> </w:t>
      </w:r>
      <w:r>
        <w:t>comprised</w:t>
      </w:r>
      <w:r w:rsidR="000D50D7" w:rsidRPr="000D50D7">
        <w:t xml:space="preserve"> </w:t>
      </w:r>
      <w:r>
        <w:t>in</w:t>
      </w:r>
      <w:r w:rsidR="000D50D7" w:rsidRPr="000D50D7">
        <w:t xml:space="preserve"> </w:t>
      </w:r>
      <w:r>
        <w:t>the</w:t>
      </w:r>
      <w:r w:rsidR="000D50D7" w:rsidRPr="000D50D7">
        <w:t xml:space="preserve"> </w:t>
      </w:r>
      <w:r>
        <w:t>carrying</w:t>
      </w:r>
      <w:r w:rsidR="000D50D7" w:rsidRPr="000D50D7">
        <w:t xml:space="preserve"> </w:t>
      </w:r>
      <w:r>
        <w:t>out</w:t>
      </w:r>
      <w:r w:rsidR="000D50D7" w:rsidRPr="000D50D7">
        <w:t xml:space="preserve"> </w:t>
      </w:r>
      <w:r>
        <w:t>of</w:t>
      </w:r>
      <w:r w:rsidR="000D50D7" w:rsidRPr="000D50D7">
        <w:t xml:space="preserve"> </w:t>
      </w:r>
      <w:r>
        <w:t>any</w:t>
      </w:r>
      <w:r w:rsidR="000D50D7" w:rsidRPr="000D50D7">
        <w:t xml:space="preserve"> </w:t>
      </w:r>
      <w:r>
        <w:t>work</w:t>
      </w:r>
      <w:r w:rsidR="000D50D7" w:rsidRPr="000D50D7">
        <w:t xml:space="preserve"> </w:t>
      </w:r>
      <w:r>
        <w:t>or</w:t>
      </w:r>
      <w:r w:rsidR="000D50D7" w:rsidRPr="000D50D7">
        <w:t xml:space="preserve"> </w:t>
      </w:r>
      <w:r>
        <w:t>operation</w:t>
      </w:r>
      <w:r w:rsidR="000D50D7" w:rsidRPr="000D50D7">
        <w:t xml:space="preserve"> </w:t>
      </w:r>
      <w:r>
        <w:t>required</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or</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is</w:t>
      </w:r>
      <w:r w:rsidR="000D50D7" w:rsidRPr="000D50D7">
        <w:t xml:space="preserve"> </w:t>
      </w:r>
      <w:r>
        <w:t>deemed</w:t>
      </w:r>
      <w:r w:rsidR="000D50D7" w:rsidRPr="000D50D7">
        <w:t xml:space="preserve"> </w:t>
      </w:r>
      <w:r>
        <w:t>to</w:t>
      </w:r>
      <w:r w:rsidR="000D50D7" w:rsidRPr="000D50D7">
        <w:t xml:space="preserve"> </w:t>
      </w:r>
      <w:r>
        <w:t>be</w:t>
      </w:r>
      <w:r w:rsidR="000D50D7" w:rsidRPr="000D50D7">
        <w:t xml:space="preserve"> </w:t>
      </w:r>
      <w:r>
        <w:t>immediately</w:t>
      </w:r>
      <w:r w:rsidR="000D50D7" w:rsidRPr="000D50D7">
        <w:t xml:space="preserve"> </w:t>
      </w:r>
      <w:r>
        <w:t>required</w:t>
      </w:r>
      <w:r w:rsidR="000D50D7" w:rsidRPr="000D50D7">
        <w:t xml:space="preserve"> </w:t>
      </w:r>
      <w:r>
        <w:t>for</w:t>
      </w:r>
      <w:r w:rsidR="000D50D7" w:rsidRPr="000D50D7">
        <w:t xml:space="preserve"> </w:t>
      </w:r>
      <w:r>
        <w:t>the</w:t>
      </w:r>
      <w:r w:rsidR="000D50D7" w:rsidRPr="000D50D7">
        <w:t xml:space="preserve"> </w:t>
      </w:r>
      <w:r>
        <w:t>purpose</w:t>
      </w:r>
      <w:r w:rsidR="000D50D7" w:rsidRPr="000D50D7">
        <w:t xml:space="preserve"> </w:t>
      </w:r>
      <w:r>
        <w:t>of</w:t>
      </w:r>
      <w:r w:rsidR="000D50D7" w:rsidRPr="000D50D7">
        <w:t xml:space="preserve"> </w:t>
      </w:r>
      <w:r>
        <w:t>carrying</w:t>
      </w:r>
      <w:r w:rsidR="000D50D7" w:rsidRPr="000D50D7">
        <w:t xml:space="preserve"> </w:t>
      </w:r>
      <w:r>
        <w:t>out</w:t>
      </w:r>
      <w:r w:rsidR="000D50D7" w:rsidRPr="000D50D7">
        <w:t xml:space="preserve"> </w:t>
      </w:r>
      <w:r>
        <w:t>development</w:t>
      </w:r>
      <w:r w:rsidR="000D50D7" w:rsidRPr="000D50D7">
        <w:t xml:space="preserve"> </w:t>
      </w:r>
      <w:r>
        <w:t>authorised</w:t>
      </w:r>
      <w:r w:rsidR="000D50D7" w:rsidRPr="000D50D7">
        <w:t xml:space="preserve"> </w:t>
      </w:r>
      <w:r>
        <w:t>by</w:t>
      </w:r>
      <w:r w:rsidR="000D50D7" w:rsidRPr="000D50D7">
        <w:t xml:space="preserve"> </w:t>
      </w:r>
      <w:r>
        <w:t>planning</w:t>
      </w:r>
      <w:r w:rsidR="000D50D7" w:rsidRPr="000D50D7">
        <w:t xml:space="preserve"> </w:t>
      </w:r>
      <w:r>
        <w:t>permission</w:t>
      </w:r>
      <w:r w:rsidR="000D50D7" w:rsidRPr="000D50D7">
        <w:t xml:space="preserve"> </w:t>
      </w:r>
      <w:r>
        <w:t>granted</w:t>
      </w:r>
      <w:r w:rsidR="000D50D7" w:rsidRPr="000D50D7">
        <w:t xml:space="preserve"> </w:t>
      </w:r>
      <w:r>
        <w:t>under</w:t>
      </w:r>
      <w:r w:rsidR="000D50D7" w:rsidRPr="000D50D7">
        <w:t xml:space="preserve"> </w:t>
      </w:r>
      <w:r>
        <w:t>the</w:t>
      </w:r>
      <w:r w:rsidR="000D50D7" w:rsidRPr="000D50D7">
        <w:t xml:space="preserve"> </w:t>
      </w:r>
      <w:r>
        <w:t>1990</w:t>
      </w:r>
      <w:r w:rsidR="000D50D7" w:rsidRPr="000D50D7">
        <w:t xml:space="preserve"> </w:t>
      </w:r>
      <w:r>
        <w:t>Act.</w:t>
      </w:r>
    </w:p>
    <w:p w14:paraId="5F020993" w14:textId="77777777" w:rsidR="00283174" w:rsidRDefault="00283174" w:rsidP="00283174">
      <w:pPr>
        <w:pStyle w:val="N2"/>
      </w:pPr>
      <w:r>
        <w:t>Notwithstanding</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section</w:t>
      </w:r>
      <w:r w:rsidR="000D50D7" w:rsidRPr="000D50D7">
        <w:t xml:space="preserve"> </w:t>
      </w:r>
      <w:r>
        <w:t>208</w:t>
      </w:r>
      <w:r w:rsidR="000D50D7" w:rsidRPr="000D50D7">
        <w:t xml:space="preserve"> </w:t>
      </w:r>
      <w:r>
        <w:t>(liability)</w:t>
      </w:r>
      <w:r w:rsidR="000D50D7" w:rsidRPr="000D50D7">
        <w:t xml:space="preserve"> </w:t>
      </w:r>
      <w:r>
        <w:t>of</w:t>
      </w:r>
      <w:r w:rsidR="000D50D7" w:rsidRPr="000D50D7">
        <w:t xml:space="preserve"> </w:t>
      </w:r>
      <w:r>
        <w:t>the</w:t>
      </w:r>
      <w:r w:rsidR="000D50D7" w:rsidRPr="000D50D7">
        <w:t xml:space="preserve"> </w:t>
      </w:r>
      <w:r>
        <w:t>2008</w:t>
      </w:r>
      <w:r w:rsidR="000D50D7" w:rsidRPr="000D50D7">
        <w:t xml:space="preserve"> </w:t>
      </w:r>
      <w:r>
        <w:t>Act,</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regulation</w:t>
      </w:r>
      <w:r w:rsidR="000D50D7" w:rsidRPr="000D50D7">
        <w:t xml:space="preserve"> </w:t>
      </w:r>
      <w:r>
        <w:t>6</w:t>
      </w:r>
      <w:r w:rsidR="000D50D7" w:rsidRPr="000D50D7">
        <w:t xml:space="preserve"> </w:t>
      </w:r>
      <w:r>
        <w:t>(meaning</w:t>
      </w:r>
      <w:r w:rsidR="000D50D7" w:rsidRPr="000D50D7">
        <w:t xml:space="preserve"> </w:t>
      </w:r>
      <w:r>
        <w:t>of</w:t>
      </w:r>
      <w:r w:rsidR="000D50D7" w:rsidRPr="000D50D7">
        <w:t xml:space="preserve"> </w:t>
      </w:r>
      <w:r>
        <w:t>“development”)</w:t>
      </w:r>
      <w:r w:rsidR="000D50D7" w:rsidRPr="000D50D7">
        <w:t xml:space="preserve"> </w:t>
      </w:r>
      <w:r>
        <w:t>of</w:t>
      </w:r>
      <w:r w:rsidR="000D50D7" w:rsidRPr="000D50D7">
        <w:t xml:space="preserve"> </w:t>
      </w:r>
      <w:r>
        <w:t>the</w:t>
      </w:r>
      <w:r w:rsidR="000D50D7" w:rsidRPr="000D50D7">
        <w:t xml:space="preserve"> </w:t>
      </w:r>
      <w:r>
        <w:t>Community</w:t>
      </w:r>
      <w:r w:rsidR="000D50D7" w:rsidRPr="000D50D7">
        <w:t xml:space="preserve"> </w:t>
      </w:r>
      <w:r>
        <w:t>Infrastructure</w:t>
      </w:r>
      <w:r w:rsidR="000D50D7" w:rsidRPr="000D50D7">
        <w:t xml:space="preserve"> </w:t>
      </w:r>
      <w:r>
        <w:t>Levy</w:t>
      </w:r>
      <w:r w:rsidR="000D50D7" w:rsidRPr="000D50D7">
        <w:t xml:space="preserve"> </w:t>
      </w:r>
      <w:r>
        <w:t>Regulations</w:t>
      </w:r>
      <w:r w:rsidR="000D50D7" w:rsidRPr="000D50D7">
        <w:t xml:space="preserve"> </w:t>
      </w:r>
      <w:r>
        <w:t>2010(</w:t>
      </w:r>
      <w:r>
        <w:rPr>
          <w:rStyle w:val="FootnoteReference"/>
        </w:rPr>
        <w:footnoteReference w:id="36"/>
      </w:r>
      <w:r>
        <w:t>)</w:t>
      </w:r>
      <w:r w:rsidR="000D50D7" w:rsidRPr="000D50D7">
        <w:t xml:space="preserve"> </w:t>
      </w:r>
      <w:r>
        <w:t>any</w:t>
      </w:r>
      <w:r w:rsidR="000D50D7" w:rsidRPr="000D50D7">
        <w:t xml:space="preserve"> </w:t>
      </w:r>
      <w:r>
        <w:t>building</w:t>
      </w:r>
      <w:r w:rsidR="000D50D7" w:rsidRPr="000D50D7">
        <w:t xml:space="preserve"> </w:t>
      </w:r>
      <w:r>
        <w:t>comprised</w:t>
      </w:r>
      <w:r w:rsidR="000D50D7" w:rsidRPr="000D50D7">
        <w:t xml:space="preserve"> </w:t>
      </w:r>
      <w:r>
        <w:t>in</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is</w:t>
      </w:r>
      <w:r w:rsidR="000D50D7" w:rsidRPr="000D50D7">
        <w:t xml:space="preserve"> </w:t>
      </w:r>
      <w:r>
        <w:t>deemed</w:t>
      </w:r>
      <w:r w:rsidR="000D50D7" w:rsidRPr="000D50D7">
        <w:t xml:space="preserve"> </w:t>
      </w:r>
      <w:r>
        <w:t>to</w:t>
      </w:r>
      <w:r w:rsidR="000D50D7" w:rsidRPr="000D50D7">
        <w:t xml:space="preserve"> </w:t>
      </w:r>
      <w:r>
        <w:t>be—</w:t>
      </w:r>
    </w:p>
    <w:p w14:paraId="6C362527" w14:textId="77777777" w:rsidR="00283174" w:rsidRDefault="00283174" w:rsidP="00283174">
      <w:pPr>
        <w:pStyle w:val="N3"/>
      </w:pPr>
      <w:r>
        <w:t>a</w:t>
      </w:r>
      <w:r w:rsidR="000D50D7" w:rsidRPr="000D50D7">
        <w:t xml:space="preserve"> </w:t>
      </w:r>
      <w:r>
        <w:t>building</w:t>
      </w:r>
      <w:r w:rsidR="000D50D7" w:rsidRPr="000D50D7">
        <w:t xml:space="preserve"> </w:t>
      </w:r>
      <w:r>
        <w:t>into</w:t>
      </w:r>
      <w:r w:rsidR="000D50D7" w:rsidRPr="000D50D7">
        <w:t xml:space="preserve"> </w:t>
      </w:r>
      <w:r>
        <w:t>which</w:t>
      </w:r>
      <w:r w:rsidR="000D50D7" w:rsidRPr="000D50D7">
        <w:t xml:space="preserve"> </w:t>
      </w:r>
      <w:r>
        <w:t>people</w:t>
      </w:r>
      <w:r w:rsidR="000D50D7" w:rsidRPr="000D50D7">
        <w:t xml:space="preserve"> </w:t>
      </w:r>
      <w:r>
        <w:t>do</w:t>
      </w:r>
      <w:r w:rsidR="000D50D7" w:rsidRPr="000D50D7">
        <w:t xml:space="preserve"> </w:t>
      </w:r>
      <w:r>
        <w:t>not</w:t>
      </w:r>
      <w:r w:rsidR="000D50D7" w:rsidRPr="000D50D7">
        <w:t xml:space="preserve"> </w:t>
      </w:r>
      <w:r>
        <w:t>normally</w:t>
      </w:r>
      <w:r w:rsidR="000D50D7" w:rsidRPr="000D50D7">
        <w:t xml:space="preserve"> </w:t>
      </w:r>
      <w:r>
        <w:t>go;</w:t>
      </w:r>
      <w:r w:rsidR="000D50D7" w:rsidRPr="000D50D7">
        <w:t xml:space="preserve"> </w:t>
      </w:r>
      <w:r>
        <w:t>or</w:t>
      </w:r>
    </w:p>
    <w:p w14:paraId="743C3C1B" w14:textId="77777777" w:rsidR="00283174" w:rsidRPr="006E456D" w:rsidRDefault="00283174" w:rsidP="00283174">
      <w:pPr>
        <w:pStyle w:val="N3"/>
      </w:pPr>
      <w:r>
        <w:t>a</w:t>
      </w:r>
      <w:r w:rsidR="000D50D7" w:rsidRPr="000D50D7">
        <w:t xml:space="preserve"> </w:t>
      </w:r>
      <w:r>
        <w:t>building</w:t>
      </w:r>
      <w:r w:rsidR="000D50D7" w:rsidRPr="000D50D7">
        <w:t xml:space="preserve"> </w:t>
      </w:r>
      <w:r>
        <w:t>into</w:t>
      </w:r>
      <w:r w:rsidR="000D50D7" w:rsidRPr="000D50D7">
        <w:t xml:space="preserve"> </w:t>
      </w:r>
      <w:r>
        <w:t>which</w:t>
      </w:r>
      <w:r w:rsidR="000D50D7" w:rsidRPr="000D50D7">
        <w:t xml:space="preserve"> </w:t>
      </w:r>
      <w:r>
        <w:t>people</w:t>
      </w:r>
      <w:r w:rsidR="000D50D7" w:rsidRPr="000D50D7">
        <w:t xml:space="preserve"> </w:t>
      </w:r>
      <w:r>
        <w:t>go</w:t>
      </w:r>
      <w:r w:rsidR="000D50D7" w:rsidRPr="000D50D7">
        <w:t xml:space="preserve"> </w:t>
      </w:r>
      <w:r>
        <w:t>only</w:t>
      </w:r>
      <w:r w:rsidR="000D50D7" w:rsidRPr="000D50D7">
        <w:t xml:space="preserve"> </w:t>
      </w:r>
      <w:r>
        <w:t>intermittently</w:t>
      </w:r>
      <w:r w:rsidR="000D50D7" w:rsidRPr="000D50D7">
        <w:t xml:space="preserve"> </w:t>
      </w:r>
      <w:r>
        <w:t>for</w:t>
      </w:r>
      <w:r w:rsidR="000D50D7" w:rsidRPr="000D50D7">
        <w:t xml:space="preserve"> </w:t>
      </w:r>
      <w:r>
        <w:t>the</w:t>
      </w:r>
      <w:r w:rsidR="000D50D7" w:rsidRPr="000D50D7">
        <w:t xml:space="preserve"> </w:t>
      </w:r>
      <w:r>
        <w:t>purpose</w:t>
      </w:r>
      <w:r w:rsidR="000D50D7" w:rsidRPr="000D50D7">
        <w:t xml:space="preserve"> </w:t>
      </w:r>
      <w:r>
        <w:t>of</w:t>
      </w:r>
      <w:r w:rsidR="000D50D7" w:rsidRPr="000D50D7">
        <w:t xml:space="preserve"> </w:t>
      </w:r>
      <w:r>
        <w:t>inspecting</w:t>
      </w:r>
      <w:r w:rsidR="000D50D7" w:rsidRPr="000D50D7">
        <w:t xml:space="preserve"> </w:t>
      </w:r>
      <w:r>
        <w:t>or</w:t>
      </w:r>
      <w:r w:rsidR="000D50D7" w:rsidRPr="000D50D7">
        <w:t xml:space="preserve"> </w:t>
      </w:r>
      <w:r>
        <w:t>maintaining</w:t>
      </w:r>
      <w:r w:rsidR="000D50D7" w:rsidRPr="000D50D7">
        <w:t xml:space="preserve"> </w:t>
      </w:r>
      <w:r>
        <w:t>fixed</w:t>
      </w:r>
      <w:r w:rsidR="000D50D7" w:rsidRPr="000D50D7">
        <w:t xml:space="preserve"> </w:t>
      </w:r>
      <w:r>
        <w:t>plant</w:t>
      </w:r>
      <w:r w:rsidR="000D50D7" w:rsidRPr="000D50D7">
        <w:t xml:space="preserve"> </w:t>
      </w:r>
      <w:r>
        <w:t>or</w:t>
      </w:r>
      <w:r w:rsidR="000D50D7" w:rsidRPr="000D50D7">
        <w:t xml:space="preserve"> </w:t>
      </w:r>
      <w:r>
        <w:t>machinery.</w:t>
      </w:r>
    </w:p>
    <w:p w14:paraId="45DACA39" w14:textId="77777777" w:rsidR="00283174" w:rsidRPr="007A088A" w:rsidRDefault="00E15FD3" w:rsidP="00283174">
      <w:pPr>
        <w:pStyle w:val="N2"/>
      </w:pPr>
      <w:r>
        <w:t>As</w:t>
      </w:r>
      <w:r w:rsidR="000D50D7" w:rsidRPr="000D50D7">
        <w:t xml:space="preserve"> </w:t>
      </w:r>
      <w:r>
        <w:t>from</w:t>
      </w:r>
      <w:r w:rsidR="000D50D7" w:rsidRPr="000D50D7">
        <w:t xml:space="preserve"> </w:t>
      </w:r>
      <w:r>
        <w:t>the</w:t>
      </w:r>
      <w:r w:rsidR="000D50D7" w:rsidRPr="000D50D7">
        <w:t xml:space="preserve"> </w:t>
      </w:r>
      <w:r>
        <w:t>date</w:t>
      </w:r>
      <w:r w:rsidR="000D50D7" w:rsidRPr="000D50D7">
        <w:t xml:space="preserve"> </w:t>
      </w:r>
      <w:r>
        <w:t>on</w:t>
      </w:r>
      <w:r w:rsidR="000D50D7" w:rsidRPr="000D50D7">
        <w:t xml:space="preserve"> </w:t>
      </w:r>
      <w:r>
        <w:t>which</w:t>
      </w:r>
      <w:r w:rsidR="000D50D7" w:rsidRPr="000D50D7">
        <w:t xml:space="preserve"> </w:t>
      </w:r>
      <w:r>
        <w:t>the</w:t>
      </w:r>
      <w:r w:rsidR="000D50D7" w:rsidRPr="000D50D7">
        <w:t xml:space="preserve"> </w:t>
      </w:r>
      <w:r>
        <w:t>permitted</w:t>
      </w:r>
      <w:r w:rsidR="000D50D7" w:rsidRPr="000D50D7">
        <w:t xml:space="preserve"> </w:t>
      </w:r>
      <w:r>
        <w:t>preliminary</w:t>
      </w:r>
      <w:r w:rsidR="000D50D7" w:rsidRPr="000D50D7">
        <w:t xml:space="preserve"> </w:t>
      </w:r>
      <w:r>
        <w:t>works</w:t>
      </w:r>
      <w:r w:rsidR="000D50D7" w:rsidRPr="000D50D7">
        <w:t xml:space="preserve"> </w:t>
      </w:r>
      <w:r>
        <w:t>are</w:t>
      </w:r>
      <w:r w:rsidR="000D50D7" w:rsidRPr="000D50D7">
        <w:t xml:space="preserve"> </w:t>
      </w:r>
      <w:r>
        <w:t>carried</w:t>
      </w:r>
      <w:r w:rsidR="000D50D7" w:rsidRPr="000D50D7">
        <w:t xml:space="preserve"> </w:t>
      </w:r>
      <w:r>
        <w:t>out</w:t>
      </w:r>
      <w:r w:rsidR="000D50D7" w:rsidRPr="000D50D7">
        <w:t xml:space="preserve"> </w:t>
      </w:r>
      <w:r>
        <w:t>or</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is</w:t>
      </w:r>
      <w:r w:rsidR="000D50D7" w:rsidRPr="000D50D7">
        <w:t xml:space="preserve"> </w:t>
      </w:r>
      <w:r>
        <w:t>commenced,</w:t>
      </w:r>
      <w:r w:rsidR="000D50D7" w:rsidRPr="000D50D7">
        <w:t xml:space="preserve"> </w:t>
      </w:r>
      <w:r>
        <w:t>whichever</w:t>
      </w:r>
      <w:r w:rsidR="000D50D7" w:rsidRPr="000D50D7">
        <w:t xml:space="preserve"> </w:t>
      </w:r>
      <w:r>
        <w:t>is</w:t>
      </w:r>
      <w:r w:rsidR="000D50D7" w:rsidRPr="000D50D7">
        <w:t xml:space="preserve"> </w:t>
      </w:r>
      <w:r>
        <w:t>the</w:t>
      </w:r>
      <w:r w:rsidR="000D50D7" w:rsidRPr="000D50D7">
        <w:t xml:space="preserve"> </w:t>
      </w:r>
      <w:r>
        <w:t>earlier,</w:t>
      </w:r>
      <w:r w:rsidR="000D50D7" w:rsidRPr="000D50D7">
        <w:t xml:space="preserve"> </w:t>
      </w:r>
      <w:r>
        <w:t>any</w:t>
      </w:r>
      <w:r w:rsidR="000D50D7" w:rsidRPr="000D50D7">
        <w:t xml:space="preserve"> </w:t>
      </w:r>
      <w:r>
        <w:t>conditions</w:t>
      </w:r>
      <w:r w:rsidR="000D50D7" w:rsidRPr="000D50D7">
        <w:t xml:space="preserve"> </w:t>
      </w:r>
      <w:r>
        <w:t>of</w:t>
      </w:r>
      <w:r w:rsidR="000D50D7" w:rsidRPr="000D50D7">
        <w:t xml:space="preserve"> </w:t>
      </w:r>
      <w:r>
        <w:t>the</w:t>
      </w:r>
      <w:r w:rsidR="000D50D7" w:rsidRPr="000D50D7">
        <w:t xml:space="preserve"> </w:t>
      </w:r>
      <w:r>
        <w:t>Park</w:t>
      </w:r>
      <w:r w:rsidR="000D50D7" w:rsidRPr="000D50D7">
        <w:t xml:space="preserve"> </w:t>
      </w:r>
      <w:r>
        <w:t>Farm</w:t>
      </w:r>
      <w:r w:rsidR="000D50D7" w:rsidRPr="000D50D7">
        <w:t xml:space="preserve"> </w:t>
      </w:r>
      <w:r>
        <w:t>planning</w:t>
      </w:r>
      <w:r w:rsidR="000D50D7" w:rsidRPr="000D50D7">
        <w:t xml:space="preserve"> </w:t>
      </w:r>
      <w:r>
        <w:t>permission</w:t>
      </w:r>
      <w:r w:rsidR="000D50D7" w:rsidRPr="000D50D7">
        <w:t xml:space="preserve"> </w:t>
      </w:r>
      <w:r>
        <w:t>that</w:t>
      </w:r>
      <w:r w:rsidR="000D50D7" w:rsidRPr="000D50D7">
        <w:t xml:space="preserve"> </w:t>
      </w:r>
      <w:r>
        <w:t>relate</w:t>
      </w:r>
      <w:r w:rsidR="000D50D7" w:rsidRPr="000D50D7">
        <w:t xml:space="preserve"> </w:t>
      </w:r>
      <w:r>
        <w:t>to</w:t>
      </w:r>
      <w:r w:rsidR="000D50D7" w:rsidRPr="000D50D7">
        <w:t xml:space="preserve"> </w:t>
      </w:r>
      <w:r>
        <w:t>the</w:t>
      </w:r>
      <w:r w:rsidR="000D50D7" w:rsidRPr="000D50D7">
        <w:t xml:space="preserve"> </w:t>
      </w:r>
      <w:r>
        <w:t>land</w:t>
      </w:r>
      <w:r w:rsidR="000D50D7" w:rsidRPr="000D50D7">
        <w:t xml:space="preserve"> </w:t>
      </w:r>
      <w:r>
        <w:t>at</w:t>
      </w:r>
      <w:r w:rsidR="000D50D7" w:rsidRPr="000D50D7">
        <w:t xml:space="preserve"> </w:t>
      </w:r>
      <w:r>
        <w:t>plot</w:t>
      </w:r>
      <w:r w:rsidR="000D50D7" w:rsidRPr="000D50D7">
        <w:t xml:space="preserve"> </w:t>
      </w:r>
      <w:r>
        <w:t>1/2C</w:t>
      </w:r>
      <w:r w:rsidR="000D50D7" w:rsidRPr="000D50D7">
        <w:t xml:space="preserve"> </w:t>
      </w:r>
      <w:r>
        <w:t>cease</w:t>
      </w:r>
      <w:r w:rsidR="000D50D7" w:rsidRPr="000D50D7">
        <w:t xml:space="preserve"> </w:t>
      </w:r>
      <w:r>
        <w:t>to</w:t>
      </w:r>
      <w:r w:rsidR="000D50D7" w:rsidRPr="000D50D7">
        <w:t xml:space="preserve"> </w:t>
      </w:r>
      <w:r>
        <w:t>have</w:t>
      </w:r>
      <w:r w:rsidR="000D50D7" w:rsidRPr="000D50D7">
        <w:t xml:space="preserve"> </w:t>
      </w:r>
      <w:r>
        <w:t>effect</w:t>
      </w:r>
      <w:r w:rsidR="000D50D7" w:rsidRPr="000D50D7">
        <w:t xml:space="preserve"> </w:t>
      </w:r>
      <w:r>
        <w:t>to</w:t>
      </w:r>
      <w:r w:rsidR="000D50D7" w:rsidRPr="000D50D7">
        <w:t xml:space="preserve"> </w:t>
      </w:r>
      <w:r>
        <w:t>the</w:t>
      </w:r>
      <w:r w:rsidR="000D50D7" w:rsidRPr="000D50D7">
        <w:t xml:space="preserve"> </w:t>
      </w:r>
      <w:r>
        <w:t>extent</w:t>
      </w:r>
      <w:r w:rsidR="000D50D7" w:rsidRPr="000D50D7">
        <w:t xml:space="preserve"> </w:t>
      </w:r>
      <w:r>
        <w:t>that</w:t>
      </w:r>
      <w:r w:rsidR="000D50D7" w:rsidRPr="000D50D7">
        <w:t xml:space="preserve"> </w:t>
      </w:r>
      <w:r>
        <w:t>they</w:t>
      </w:r>
      <w:r w:rsidR="000D50D7" w:rsidRPr="000D50D7">
        <w:t xml:space="preserve"> </w:t>
      </w:r>
      <w:r>
        <w:t>are</w:t>
      </w:r>
      <w:r w:rsidR="000D50D7" w:rsidRPr="000D50D7">
        <w:t xml:space="preserve"> </w:t>
      </w:r>
      <w:r>
        <w:t>inconsistent</w:t>
      </w:r>
      <w:r w:rsidR="000D50D7" w:rsidRPr="000D50D7">
        <w:t xml:space="preserve"> </w:t>
      </w:r>
      <w:r>
        <w:t>with</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or</w:t>
      </w:r>
      <w:r w:rsidR="000D50D7" w:rsidRPr="000D50D7">
        <w:t xml:space="preserve"> </w:t>
      </w:r>
      <w:r>
        <w:t>with</w:t>
      </w:r>
      <w:r w:rsidR="000D50D7" w:rsidRPr="000D50D7">
        <w:t xml:space="preserve"> </w:t>
      </w:r>
      <w:r>
        <w:t>anything</w:t>
      </w:r>
      <w:r w:rsidR="000D50D7" w:rsidRPr="000D50D7">
        <w:t xml:space="preserve"> </w:t>
      </w:r>
      <w:r>
        <w:t>done</w:t>
      </w:r>
      <w:r w:rsidR="000D50D7" w:rsidRPr="000D50D7">
        <w:t xml:space="preserve"> </w:t>
      </w:r>
      <w:r>
        <w:t>or</w:t>
      </w:r>
      <w:r w:rsidR="000D50D7" w:rsidRPr="000D50D7">
        <w:t xml:space="preserve"> </w:t>
      </w:r>
      <w:r>
        <w:t>approved</w:t>
      </w:r>
      <w:r w:rsidR="000D50D7" w:rsidRPr="000D50D7">
        <w:t xml:space="preserve"> </w:t>
      </w:r>
      <w:r>
        <w:t>under</w:t>
      </w:r>
      <w:r w:rsidR="000D50D7" w:rsidRPr="000D50D7">
        <w:t xml:space="preserve"> </w:t>
      </w:r>
      <w:r>
        <w:t>Schedule</w:t>
      </w:r>
      <w:r w:rsidR="000D50D7" w:rsidRPr="000D50D7">
        <w:t xml:space="preserve"> </w:t>
      </w:r>
      <w:r>
        <w:t>2</w:t>
      </w:r>
      <w:r w:rsidR="000D50D7" w:rsidRPr="000D50D7">
        <w:t xml:space="preserve"> </w:t>
      </w:r>
      <w:r>
        <w:t>(requirements).</w:t>
      </w:r>
    </w:p>
    <w:p w14:paraId="758CD4A1" w14:textId="77777777" w:rsidR="00283174" w:rsidRDefault="00283174" w:rsidP="00283174">
      <w:pPr>
        <w:pStyle w:val="H1"/>
      </w:pPr>
      <w:bookmarkStart w:id="231" w:name="TOC10_01_2023_14_27_52_130"/>
      <w:bookmarkEnd w:id="231"/>
      <w:r>
        <w:t>Defence</w:t>
      </w:r>
      <w:r w:rsidR="000D50D7" w:rsidRPr="000D50D7">
        <w:t xml:space="preserve"> </w:t>
      </w:r>
      <w:r>
        <w:t>to</w:t>
      </w:r>
      <w:r w:rsidR="000D50D7" w:rsidRPr="000D50D7">
        <w:t xml:space="preserve"> </w:t>
      </w:r>
      <w:r>
        <w:t>proceedings</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statutory</w:t>
      </w:r>
      <w:r w:rsidR="000D50D7" w:rsidRPr="000D50D7">
        <w:t xml:space="preserve"> </w:t>
      </w:r>
      <w:r>
        <w:t>nuisance</w:t>
      </w:r>
    </w:p>
    <w:p w14:paraId="36C62238"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Where</w:t>
      </w:r>
      <w:r w:rsidR="000D50D7" w:rsidRPr="000D50D7">
        <w:t xml:space="preserve"> </w:t>
      </w:r>
      <w:r>
        <w:t>proceedings</w:t>
      </w:r>
      <w:r w:rsidR="000D50D7" w:rsidRPr="000D50D7">
        <w:t xml:space="preserve"> </w:t>
      </w:r>
      <w:r>
        <w:t>are</w:t>
      </w:r>
      <w:r w:rsidR="000D50D7" w:rsidRPr="000D50D7">
        <w:t xml:space="preserve"> </w:t>
      </w:r>
      <w:r>
        <w:t>brought</w:t>
      </w:r>
      <w:r w:rsidR="000D50D7" w:rsidRPr="000D50D7">
        <w:t xml:space="preserve"> </w:t>
      </w:r>
      <w:r>
        <w:t>under</w:t>
      </w:r>
      <w:r w:rsidR="000D50D7" w:rsidRPr="000D50D7">
        <w:t xml:space="preserve"> </w:t>
      </w:r>
      <w:r>
        <w:t>section</w:t>
      </w:r>
      <w:r w:rsidR="000D50D7" w:rsidRPr="000D50D7">
        <w:t xml:space="preserve"> </w:t>
      </w:r>
      <w:r>
        <w:t>82(1)</w:t>
      </w:r>
      <w:r w:rsidR="000D50D7" w:rsidRPr="000D50D7">
        <w:t xml:space="preserve"> </w:t>
      </w:r>
      <w:r>
        <w:t>(summary</w:t>
      </w:r>
      <w:r w:rsidR="000D50D7" w:rsidRPr="000D50D7">
        <w:t xml:space="preserve"> </w:t>
      </w:r>
      <w:r>
        <w:t>proceedings</w:t>
      </w:r>
      <w:r w:rsidR="000D50D7" w:rsidRPr="000D50D7">
        <w:t xml:space="preserve"> </w:t>
      </w:r>
      <w:r>
        <w:t>by</w:t>
      </w:r>
      <w:r w:rsidR="000D50D7" w:rsidRPr="000D50D7">
        <w:t xml:space="preserve"> </w:t>
      </w:r>
      <w:r>
        <w:t>a</w:t>
      </w:r>
      <w:r w:rsidR="000D50D7" w:rsidRPr="000D50D7">
        <w:t xml:space="preserve"> </w:t>
      </w:r>
      <w:r>
        <w:t>person</w:t>
      </w:r>
      <w:r w:rsidR="000D50D7" w:rsidRPr="000D50D7">
        <w:t xml:space="preserve"> </w:t>
      </w:r>
      <w:r>
        <w:t>aggrieved</w:t>
      </w:r>
      <w:r w:rsidR="000D50D7" w:rsidRPr="000D50D7">
        <w:t xml:space="preserve"> </w:t>
      </w:r>
      <w:r>
        <w:t>by</w:t>
      </w:r>
      <w:r w:rsidR="000D50D7" w:rsidRPr="000D50D7">
        <w:t xml:space="preserve"> </w:t>
      </w:r>
      <w:r>
        <w:t>statutory</w:t>
      </w:r>
      <w:r w:rsidR="000D50D7" w:rsidRPr="000D50D7">
        <w:t xml:space="preserve"> </w:t>
      </w:r>
      <w:r>
        <w:t>nuisance)</w:t>
      </w:r>
      <w:r w:rsidR="000D50D7" w:rsidRPr="000D50D7">
        <w:t xml:space="preserve"> </w:t>
      </w:r>
      <w:r>
        <w:t>of</w:t>
      </w:r>
      <w:r w:rsidR="000D50D7" w:rsidRPr="000D50D7">
        <w:t xml:space="preserve"> </w:t>
      </w:r>
      <w:r>
        <w:t>the</w:t>
      </w:r>
      <w:r w:rsidR="000D50D7" w:rsidRPr="000D50D7">
        <w:t xml:space="preserve"> </w:t>
      </w:r>
      <w:r>
        <w:t>Environmental</w:t>
      </w:r>
      <w:r w:rsidR="000D50D7" w:rsidRPr="000D50D7">
        <w:t xml:space="preserve"> </w:t>
      </w:r>
      <w:r>
        <w:t>Protection</w:t>
      </w:r>
      <w:r w:rsidR="000D50D7" w:rsidRPr="000D50D7">
        <w:t xml:space="preserve"> </w:t>
      </w:r>
      <w:r>
        <w:t>Act</w:t>
      </w:r>
      <w:r w:rsidR="000D50D7" w:rsidRPr="000D50D7">
        <w:t xml:space="preserve"> </w:t>
      </w:r>
      <w:r>
        <w:t>1990(</w:t>
      </w:r>
      <w:r>
        <w:rPr>
          <w:rStyle w:val="FootnoteReference"/>
        </w:rPr>
        <w:footnoteReference w:id="37"/>
      </w:r>
      <w:r>
        <w:t>)</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a</w:t>
      </w:r>
      <w:r w:rsidR="000D50D7" w:rsidRPr="000D50D7">
        <w:t xml:space="preserve"> </w:t>
      </w:r>
      <w:r>
        <w:t>nuisance</w:t>
      </w:r>
      <w:r w:rsidR="000D50D7" w:rsidRPr="000D50D7">
        <w:t xml:space="preserve"> </w:t>
      </w:r>
      <w:r>
        <w:t>falling</w:t>
      </w:r>
      <w:r w:rsidR="000D50D7" w:rsidRPr="000D50D7">
        <w:t xml:space="preserve"> </w:t>
      </w:r>
      <w:r>
        <w:t>within</w:t>
      </w:r>
      <w:r w:rsidR="000D50D7" w:rsidRPr="000D50D7">
        <w:t xml:space="preserve"> </w:t>
      </w:r>
      <w:r>
        <w:t>paragraph</w:t>
      </w:r>
      <w:r w:rsidR="000D50D7" w:rsidRPr="000D50D7">
        <w:t xml:space="preserve"> </w:t>
      </w:r>
      <w:r>
        <w:t>(g)</w:t>
      </w:r>
      <w:r w:rsidR="000D50D7" w:rsidRPr="000D50D7">
        <w:t xml:space="preserve"> </w:t>
      </w:r>
      <w:r>
        <w:t>of</w:t>
      </w:r>
      <w:r w:rsidR="000D50D7" w:rsidRPr="000D50D7">
        <w:t xml:space="preserve"> </w:t>
      </w:r>
      <w:r>
        <w:t>section</w:t>
      </w:r>
      <w:r w:rsidR="000D50D7" w:rsidRPr="000D50D7">
        <w:t xml:space="preserve"> </w:t>
      </w:r>
      <w:r>
        <w:t>79(1)</w:t>
      </w:r>
      <w:r w:rsidR="000D50D7" w:rsidRPr="000D50D7">
        <w:t xml:space="preserve"> </w:t>
      </w:r>
      <w:r>
        <w:t>(noise</w:t>
      </w:r>
      <w:r w:rsidR="000D50D7" w:rsidRPr="000D50D7">
        <w:t xml:space="preserve"> </w:t>
      </w:r>
      <w:r>
        <w:t>emitted</w:t>
      </w:r>
      <w:r w:rsidR="000D50D7" w:rsidRPr="000D50D7">
        <w:t xml:space="preserve"> </w:t>
      </w:r>
      <w:r>
        <w:t>from</w:t>
      </w:r>
      <w:r w:rsidR="000D50D7" w:rsidRPr="000D50D7">
        <w:t xml:space="preserve"> </w:t>
      </w:r>
      <w:r>
        <w:t>premises</w:t>
      </w:r>
      <w:r w:rsidR="000D50D7" w:rsidRPr="000D50D7">
        <w:t xml:space="preserve"> </w:t>
      </w:r>
      <w:r>
        <w:t>so</w:t>
      </w:r>
      <w:r w:rsidR="000D50D7" w:rsidRPr="000D50D7">
        <w:t xml:space="preserve"> </w:t>
      </w:r>
      <w:r>
        <w:t>as</w:t>
      </w:r>
      <w:r w:rsidR="000D50D7" w:rsidRPr="000D50D7">
        <w:t xml:space="preserve"> </w:t>
      </w:r>
      <w:r>
        <w:t>to</w:t>
      </w:r>
      <w:r w:rsidR="000D50D7" w:rsidRPr="000D50D7">
        <w:t xml:space="preserve"> </w:t>
      </w:r>
      <w:r>
        <w:t>be</w:t>
      </w:r>
      <w:r w:rsidR="000D50D7" w:rsidRPr="000D50D7">
        <w:t xml:space="preserve"> </w:t>
      </w:r>
      <w:r>
        <w:t>prejudicial</w:t>
      </w:r>
      <w:r w:rsidR="000D50D7" w:rsidRPr="000D50D7">
        <w:t xml:space="preserve"> </w:t>
      </w:r>
      <w:r>
        <w:t>to</w:t>
      </w:r>
      <w:r w:rsidR="000D50D7" w:rsidRPr="000D50D7">
        <w:t xml:space="preserve"> </w:t>
      </w:r>
      <w:r>
        <w:t>health</w:t>
      </w:r>
      <w:r w:rsidR="000D50D7" w:rsidRPr="000D50D7">
        <w:t xml:space="preserve"> </w:t>
      </w:r>
      <w:r>
        <w:t>or</w:t>
      </w:r>
      <w:r w:rsidR="000D50D7" w:rsidRPr="000D50D7">
        <w:t xml:space="preserve"> </w:t>
      </w:r>
      <w:r>
        <w:t>a</w:t>
      </w:r>
      <w:r w:rsidR="000D50D7" w:rsidRPr="000D50D7">
        <w:t xml:space="preserve"> </w:t>
      </w:r>
      <w:r>
        <w:t>nuisance)</w:t>
      </w:r>
      <w:r w:rsidR="000D50D7" w:rsidRPr="000D50D7">
        <w:t xml:space="preserve"> </w:t>
      </w:r>
      <w:r>
        <w:t>of</w:t>
      </w:r>
      <w:r w:rsidR="000D50D7" w:rsidRPr="000D50D7">
        <w:t xml:space="preserve"> </w:t>
      </w:r>
      <w:r>
        <w:t>that</w:t>
      </w:r>
      <w:r w:rsidR="000D50D7" w:rsidRPr="000D50D7">
        <w:t xml:space="preserve"> </w:t>
      </w:r>
      <w:r>
        <w:t>Act</w:t>
      </w:r>
      <w:r w:rsidR="000D50D7" w:rsidRPr="000D50D7">
        <w:t xml:space="preserve"> </w:t>
      </w:r>
      <w:r>
        <w:t>no</w:t>
      </w:r>
      <w:r w:rsidR="000D50D7" w:rsidRPr="000D50D7">
        <w:t xml:space="preserve"> </w:t>
      </w:r>
      <w:r>
        <w:t>order</w:t>
      </w:r>
      <w:r w:rsidR="000D50D7" w:rsidRPr="000D50D7">
        <w:t xml:space="preserve"> </w:t>
      </w:r>
      <w:r>
        <w:t>may</w:t>
      </w:r>
      <w:r w:rsidR="000D50D7" w:rsidRPr="000D50D7">
        <w:t xml:space="preserve"> </w:t>
      </w:r>
      <w:r>
        <w:t>be</w:t>
      </w:r>
      <w:r w:rsidR="000D50D7" w:rsidRPr="000D50D7">
        <w:t xml:space="preserve"> </w:t>
      </w:r>
      <w:r>
        <w:t>made,</w:t>
      </w:r>
      <w:r w:rsidR="000D50D7" w:rsidRPr="000D50D7">
        <w:t xml:space="preserve"> </w:t>
      </w:r>
      <w:r>
        <w:t>and</w:t>
      </w:r>
      <w:r w:rsidR="000D50D7" w:rsidRPr="000D50D7">
        <w:t xml:space="preserve"> </w:t>
      </w:r>
      <w:r>
        <w:t>no</w:t>
      </w:r>
      <w:r w:rsidR="000D50D7" w:rsidRPr="000D50D7">
        <w:t xml:space="preserve"> </w:t>
      </w:r>
      <w:r>
        <w:t>fine</w:t>
      </w:r>
      <w:r w:rsidR="000D50D7" w:rsidRPr="000D50D7">
        <w:t xml:space="preserve"> </w:t>
      </w:r>
      <w:r>
        <w:t>may</w:t>
      </w:r>
      <w:r w:rsidR="000D50D7" w:rsidRPr="000D50D7">
        <w:t xml:space="preserve"> </w:t>
      </w:r>
      <w:r>
        <w:t>be</w:t>
      </w:r>
      <w:r w:rsidR="000D50D7" w:rsidRPr="000D50D7">
        <w:t xml:space="preserve"> </w:t>
      </w:r>
      <w:r>
        <w:t>imposed,</w:t>
      </w:r>
      <w:r w:rsidR="000D50D7" w:rsidRPr="000D50D7">
        <w:t xml:space="preserve"> </w:t>
      </w:r>
      <w:r>
        <w:t>under</w:t>
      </w:r>
      <w:r w:rsidR="000D50D7" w:rsidRPr="000D50D7">
        <w:t xml:space="preserve"> </w:t>
      </w:r>
      <w:r>
        <w:t>section</w:t>
      </w:r>
      <w:r w:rsidR="000D50D7" w:rsidRPr="000D50D7">
        <w:t xml:space="preserve"> </w:t>
      </w:r>
      <w:r>
        <w:t>82(2)</w:t>
      </w:r>
      <w:r w:rsidR="000D50D7" w:rsidRPr="000D50D7">
        <w:t xml:space="preserve"> </w:t>
      </w:r>
      <w:r>
        <w:t>of</w:t>
      </w:r>
      <w:r w:rsidR="000D50D7" w:rsidRPr="000D50D7">
        <w:t xml:space="preserve"> </w:t>
      </w:r>
      <w:r>
        <w:t>that</w:t>
      </w:r>
      <w:r w:rsidR="000D50D7" w:rsidRPr="000D50D7">
        <w:t xml:space="preserve"> </w:t>
      </w:r>
      <w:r>
        <w:t>Act</w:t>
      </w:r>
      <w:r w:rsidR="000D50D7" w:rsidRPr="000D50D7">
        <w:t xml:space="preserve"> </w:t>
      </w:r>
      <w:r>
        <w:t>if—</w:t>
      </w:r>
    </w:p>
    <w:p w14:paraId="6A1B9063" w14:textId="77777777" w:rsidR="00283174" w:rsidRDefault="00283174" w:rsidP="00283174">
      <w:pPr>
        <w:pStyle w:val="N3"/>
      </w:pPr>
      <w:r>
        <w:t>the</w:t>
      </w:r>
      <w:r w:rsidR="000D50D7" w:rsidRPr="000D50D7">
        <w:t xml:space="preserve"> </w:t>
      </w:r>
      <w:r>
        <w:t>defendant</w:t>
      </w:r>
      <w:r w:rsidR="000D50D7" w:rsidRPr="000D50D7">
        <w:t xml:space="preserve"> </w:t>
      </w:r>
      <w:r>
        <w:t>shows</w:t>
      </w:r>
      <w:r w:rsidR="000D50D7" w:rsidRPr="000D50D7">
        <w:t xml:space="preserve"> </w:t>
      </w:r>
      <w:r>
        <w:t>that</w:t>
      </w:r>
      <w:r w:rsidR="000D50D7" w:rsidRPr="000D50D7">
        <w:t xml:space="preserve"> </w:t>
      </w:r>
      <w:r>
        <w:t>the</w:t>
      </w:r>
      <w:r w:rsidR="000D50D7" w:rsidRPr="000D50D7">
        <w:t xml:space="preserve"> </w:t>
      </w:r>
      <w:r>
        <w:t>nuisance</w:t>
      </w:r>
      <w:r w:rsidRPr="00104F00">
        <w:t>—</w:t>
      </w:r>
    </w:p>
    <w:p w14:paraId="3E7F2232" w14:textId="77777777" w:rsidR="00283174" w:rsidRDefault="00283174" w:rsidP="00283174">
      <w:pPr>
        <w:pStyle w:val="N4"/>
      </w:pPr>
      <w:r>
        <w:t>relates</w:t>
      </w:r>
      <w:r w:rsidR="000D50D7" w:rsidRPr="000D50D7">
        <w:t xml:space="preserve"> </w:t>
      </w:r>
      <w:r>
        <w:t>to</w:t>
      </w:r>
      <w:r w:rsidR="000D50D7" w:rsidRPr="000D50D7">
        <w:t xml:space="preserve"> </w:t>
      </w:r>
      <w:r>
        <w:t>premises</w:t>
      </w:r>
      <w:r w:rsidR="000D50D7" w:rsidRPr="000D50D7">
        <w:t xml:space="preserve"> </w:t>
      </w:r>
      <w:r>
        <w:t>used</w:t>
      </w:r>
      <w:r w:rsidR="000D50D7" w:rsidRPr="000D50D7">
        <w:t xml:space="preserve"> </w:t>
      </w:r>
      <w:r>
        <w:t>by</w:t>
      </w:r>
      <w:r w:rsidR="000D50D7" w:rsidRPr="000D50D7">
        <w:t xml:space="preserve"> </w:t>
      </w:r>
      <w:r>
        <w:t>the</w:t>
      </w:r>
      <w:r w:rsidR="000D50D7" w:rsidRPr="000D50D7">
        <w:t xml:space="preserve"> </w:t>
      </w:r>
      <w:r w:rsidRPr="00E03827">
        <w:t>undertaker</w:t>
      </w:r>
      <w:r w:rsidR="000D50D7" w:rsidRPr="000D50D7">
        <w:t xml:space="preserve"> </w:t>
      </w:r>
      <w:r w:rsidRPr="00E03827">
        <w:t>for</w:t>
      </w:r>
      <w:r w:rsidR="000D50D7" w:rsidRPr="000D50D7">
        <w:t xml:space="preserve"> </w:t>
      </w:r>
      <w:r w:rsidRPr="00E03827">
        <w:t>the</w:t>
      </w:r>
      <w:r w:rsidR="000D50D7" w:rsidRPr="000D50D7">
        <w:t xml:space="preserve"> </w:t>
      </w:r>
      <w:r w:rsidRPr="00E03827">
        <w:t>purposes</w:t>
      </w:r>
      <w:r w:rsidR="000D50D7" w:rsidRPr="000D50D7">
        <w:t xml:space="preserve"> </w:t>
      </w:r>
      <w:r w:rsidRPr="00E03827">
        <w:t>of</w:t>
      </w:r>
      <w:r w:rsidR="000D50D7" w:rsidRPr="000D50D7">
        <w:t xml:space="preserve"> </w:t>
      </w:r>
      <w:r w:rsidRPr="00E03827">
        <w:t>or</w:t>
      </w:r>
      <w:r w:rsidR="000D50D7" w:rsidRPr="000D50D7">
        <w:t xml:space="preserve"> </w:t>
      </w:r>
      <w:r w:rsidRPr="00E03827">
        <w:t>in</w:t>
      </w:r>
      <w:r w:rsidR="000D50D7" w:rsidRPr="000D50D7">
        <w:t xml:space="preserve"> </w:t>
      </w:r>
      <w:r w:rsidRPr="00E03827">
        <w:t>connection</w:t>
      </w:r>
      <w:r w:rsidR="000D50D7" w:rsidRPr="000D50D7">
        <w:t xml:space="preserve"> </w:t>
      </w:r>
      <w:r w:rsidRPr="00E03827">
        <w:t>with</w:t>
      </w:r>
      <w:r w:rsidR="000D50D7" w:rsidRPr="000D50D7">
        <w:t xml:space="preserve"> </w:t>
      </w:r>
      <w:r w:rsidRPr="00E03827">
        <w:t>the</w:t>
      </w:r>
      <w:r w:rsidR="000D50D7" w:rsidRPr="000D50D7">
        <w:t xml:space="preserve"> </w:t>
      </w:r>
      <w:r w:rsidRPr="00E03827">
        <w:t>construction</w:t>
      </w:r>
      <w:r w:rsidR="000B5EB9">
        <w:t>,</w:t>
      </w:r>
      <w:r w:rsidR="000D50D7" w:rsidRPr="000D50D7">
        <w:t xml:space="preserve"> </w:t>
      </w:r>
      <w:r>
        <w:t>maintenance</w:t>
      </w:r>
      <w:r w:rsidR="000D50D7" w:rsidRPr="000D50D7">
        <w:t xml:space="preserve"> </w:t>
      </w:r>
      <w:r w:rsidR="000B5EB9">
        <w:t>or</w:t>
      </w:r>
      <w:r w:rsidR="000D50D7" w:rsidRPr="000D50D7">
        <w:t xml:space="preserve"> </w:t>
      </w:r>
      <w:r w:rsidR="000B5EB9">
        <w:t>decommissioning</w:t>
      </w:r>
      <w:r w:rsidR="000D50D7" w:rsidRPr="000D50D7">
        <w:t xml:space="preserve"> </w:t>
      </w:r>
      <w:r w:rsidRPr="00E03827">
        <w:t>of</w:t>
      </w:r>
      <w:r w:rsidR="000D50D7" w:rsidRPr="000D50D7">
        <w:t xml:space="preserve"> </w:t>
      </w:r>
      <w:r w:rsidRPr="00E03827">
        <w:t>the</w:t>
      </w:r>
      <w:r w:rsidR="000D50D7" w:rsidRPr="000D50D7">
        <w:t xml:space="preserve"> </w:t>
      </w:r>
      <w:r w:rsidRPr="00E03827">
        <w:t>authorised</w:t>
      </w:r>
      <w:r w:rsidR="000D50D7" w:rsidRPr="000D50D7">
        <w:t xml:space="preserve"> </w:t>
      </w:r>
      <w:r w:rsidRPr="00E03827">
        <w:t>development</w:t>
      </w:r>
      <w:r w:rsidR="000D50D7" w:rsidRPr="000D50D7">
        <w:t xml:space="preserve"> </w:t>
      </w:r>
      <w:r w:rsidRPr="00E03827">
        <w:t>and</w:t>
      </w:r>
      <w:r w:rsidR="000D50D7" w:rsidRPr="000D50D7">
        <w:t xml:space="preserve"> </w:t>
      </w:r>
      <w:r w:rsidRPr="00E03827">
        <w:t>that</w:t>
      </w:r>
      <w:r w:rsidR="000D50D7" w:rsidRPr="000D50D7">
        <w:t xml:space="preserve"> </w:t>
      </w:r>
      <w:r w:rsidRPr="00E03827">
        <w:t>the</w:t>
      </w:r>
      <w:r w:rsidR="000D50D7" w:rsidRPr="000D50D7">
        <w:t xml:space="preserve"> </w:t>
      </w:r>
      <w:r w:rsidRPr="00E03827">
        <w:t>nuisance</w:t>
      </w:r>
      <w:r w:rsidR="000D50D7" w:rsidRPr="000D50D7">
        <w:t xml:space="preserve"> </w:t>
      </w:r>
      <w:r w:rsidRPr="00E03827">
        <w:t>is</w:t>
      </w:r>
      <w:r w:rsidR="000D50D7" w:rsidRPr="000D50D7">
        <w:t xml:space="preserve"> </w:t>
      </w:r>
      <w:r w:rsidRPr="00E03827">
        <w:t>attributable</w:t>
      </w:r>
      <w:r w:rsidR="000D50D7" w:rsidRPr="000D50D7">
        <w:t xml:space="preserve"> </w:t>
      </w:r>
      <w:r w:rsidRPr="00E03827">
        <w:t>to</w:t>
      </w:r>
      <w:r w:rsidR="000D50D7" w:rsidRPr="000D50D7">
        <w:t xml:space="preserve"> </w:t>
      </w:r>
      <w:r w:rsidRPr="00E03827">
        <w:t>the</w:t>
      </w:r>
      <w:r w:rsidR="000D50D7" w:rsidRPr="000D50D7">
        <w:t xml:space="preserve"> </w:t>
      </w:r>
      <w:r w:rsidRPr="00E03827">
        <w:t>construction</w:t>
      </w:r>
      <w:r w:rsidR="000B5EB9">
        <w:t>,</w:t>
      </w:r>
      <w:r w:rsidR="000D50D7" w:rsidRPr="000D50D7">
        <w:t xml:space="preserve"> </w:t>
      </w:r>
      <w:r>
        <w:t>maintenance</w:t>
      </w:r>
      <w:r w:rsidR="000D50D7" w:rsidRPr="000D50D7">
        <w:t xml:space="preserve"> </w:t>
      </w:r>
      <w:r w:rsidR="000B5EB9">
        <w:t>or</w:t>
      </w:r>
      <w:r w:rsidR="000D50D7" w:rsidRPr="000D50D7">
        <w:t xml:space="preserve"> </w:t>
      </w:r>
      <w:r w:rsidR="000B5EB9">
        <w:t>de</w:t>
      </w:r>
      <w:r w:rsidR="001D1384">
        <w:t>c</w:t>
      </w:r>
      <w:r w:rsidR="000B5EB9">
        <w:t>ommissioning</w:t>
      </w:r>
      <w:r w:rsidR="000D50D7" w:rsidRPr="000D50D7">
        <w:t xml:space="preserve"> </w:t>
      </w:r>
      <w:r w:rsidRPr="00E03827">
        <w:t>of</w:t>
      </w:r>
      <w:r w:rsidR="000D50D7" w:rsidRPr="000D50D7">
        <w:t xml:space="preserve"> </w:t>
      </w:r>
      <w:r w:rsidRPr="00E03827">
        <w:t>the</w:t>
      </w:r>
      <w:r w:rsidR="000D50D7" w:rsidRPr="000D50D7">
        <w:t xml:space="preserve"> </w:t>
      </w:r>
      <w:r w:rsidRPr="00E03827">
        <w:t>authorised</w:t>
      </w:r>
      <w:r w:rsidR="000D50D7" w:rsidRPr="000D50D7">
        <w:t xml:space="preserve"> </w:t>
      </w:r>
      <w:r w:rsidRPr="00E03827">
        <w:t>development</w:t>
      </w:r>
      <w:r w:rsidR="000D50D7" w:rsidRPr="000D50D7">
        <w:t xml:space="preserve"> </w:t>
      </w:r>
      <w:r w:rsidRPr="00E03827">
        <w:t>in</w:t>
      </w:r>
      <w:r w:rsidR="000D50D7" w:rsidRPr="000D50D7">
        <w:t xml:space="preserve"> </w:t>
      </w:r>
      <w:r w:rsidRPr="00E03827">
        <w:t>accordance</w:t>
      </w:r>
      <w:r w:rsidR="000D50D7" w:rsidRPr="000D50D7">
        <w:t xml:space="preserve"> </w:t>
      </w:r>
      <w:r w:rsidRPr="00E03827">
        <w:t>with</w:t>
      </w:r>
      <w:r w:rsidR="000D50D7" w:rsidRPr="000D50D7">
        <w:t xml:space="preserve"> </w:t>
      </w:r>
      <w:r w:rsidRPr="00E03827">
        <w:t>a</w:t>
      </w:r>
      <w:r w:rsidR="000D50D7" w:rsidRPr="000D50D7">
        <w:t xml:space="preserve"> </w:t>
      </w:r>
      <w:r w:rsidRPr="00E03827">
        <w:t>notice</w:t>
      </w:r>
      <w:r w:rsidR="000D50D7" w:rsidRPr="000D50D7">
        <w:t xml:space="preserve"> </w:t>
      </w:r>
      <w:r w:rsidRPr="00E03827">
        <w:t>served</w:t>
      </w:r>
      <w:r w:rsidR="000D50D7" w:rsidRPr="000D50D7">
        <w:t xml:space="preserve"> </w:t>
      </w:r>
      <w:r w:rsidRPr="00E03827">
        <w:t>under</w:t>
      </w:r>
      <w:r w:rsidR="000D50D7" w:rsidRPr="000D50D7">
        <w:t xml:space="preserve"> </w:t>
      </w:r>
      <w:r w:rsidRPr="00E03827">
        <w:t>section</w:t>
      </w:r>
      <w:r w:rsidR="000D50D7" w:rsidRPr="000D50D7">
        <w:t xml:space="preserve"> </w:t>
      </w:r>
      <w:r w:rsidRPr="00E03827">
        <w:t>60</w:t>
      </w:r>
      <w:r w:rsidR="000D50D7" w:rsidRPr="000D50D7">
        <w:t xml:space="preserve"> </w:t>
      </w:r>
      <w:r w:rsidRPr="00E03827">
        <w:t>(control</w:t>
      </w:r>
      <w:r w:rsidR="000D50D7" w:rsidRPr="000D50D7">
        <w:t xml:space="preserve"> </w:t>
      </w:r>
      <w:r w:rsidRPr="00E03827">
        <w:t>of</w:t>
      </w:r>
      <w:r w:rsidR="000D50D7" w:rsidRPr="000D50D7">
        <w:t xml:space="preserve"> </w:t>
      </w:r>
      <w:r w:rsidRPr="00E03827">
        <w:t>noise</w:t>
      </w:r>
      <w:r w:rsidR="000D50D7" w:rsidRPr="000D50D7">
        <w:t xml:space="preserve"> </w:t>
      </w:r>
      <w:r w:rsidRPr="00E03827">
        <w:t>on</w:t>
      </w:r>
      <w:r w:rsidR="000D50D7" w:rsidRPr="000D50D7">
        <w:t xml:space="preserve"> </w:t>
      </w:r>
      <w:r w:rsidRPr="00E03827">
        <w:t>construction</w:t>
      </w:r>
      <w:r w:rsidR="000D50D7" w:rsidRPr="000D50D7">
        <w:t xml:space="preserve"> </w:t>
      </w:r>
      <w:r w:rsidRPr="00E03827">
        <w:t>site),</w:t>
      </w:r>
      <w:r w:rsidR="000D50D7" w:rsidRPr="000D50D7">
        <w:t xml:space="preserve"> </w:t>
      </w:r>
      <w:r w:rsidRPr="00E03827">
        <w:t>or</w:t>
      </w:r>
      <w:r w:rsidR="000D50D7" w:rsidRPr="000D50D7">
        <w:t xml:space="preserve"> </w:t>
      </w:r>
      <w:r w:rsidRPr="00E03827">
        <w:t>a</w:t>
      </w:r>
      <w:r w:rsidR="000D50D7" w:rsidRPr="000D50D7">
        <w:t xml:space="preserve"> </w:t>
      </w:r>
      <w:r w:rsidRPr="00E03827">
        <w:t>consent</w:t>
      </w:r>
      <w:r w:rsidR="000D50D7" w:rsidRPr="000D50D7">
        <w:t xml:space="preserve"> </w:t>
      </w:r>
      <w:r w:rsidRPr="00E03827">
        <w:t>given</w:t>
      </w:r>
      <w:r w:rsidR="000D50D7" w:rsidRPr="000D50D7">
        <w:t xml:space="preserve"> </w:t>
      </w:r>
      <w:r w:rsidRPr="00E03827">
        <w:t>under</w:t>
      </w:r>
      <w:r w:rsidR="000D50D7" w:rsidRPr="000D50D7">
        <w:t xml:space="preserve"> </w:t>
      </w:r>
      <w:r w:rsidRPr="00E03827">
        <w:t>section</w:t>
      </w:r>
      <w:r w:rsidR="000D50D7" w:rsidRPr="000D50D7">
        <w:t xml:space="preserve"> </w:t>
      </w:r>
      <w:r w:rsidRPr="00E03827">
        <w:t>61</w:t>
      </w:r>
      <w:r w:rsidR="000D50D7" w:rsidRPr="000D50D7">
        <w:t xml:space="preserve"> </w:t>
      </w:r>
      <w:r w:rsidRPr="00E03827">
        <w:t>(prior</w:t>
      </w:r>
      <w:r w:rsidR="000D50D7" w:rsidRPr="000D50D7">
        <w:t xml:space="preserve"> </w:t>
      </w:r>
      <w:r w:rsidRPr="00E03827">
        <w:t>consent</w:t>
      </w:r>
      <w:r w:rsidR="000D50D7" w:rsidRPr="000D50D7">
        <w:t xml:space="preserve"> </w:t>
      </w:r>
      <w:r w:rsidRPr="00E03827">
        <w:t>for</w:t>
      </w:r>
      <w:r w:rsidR="000D50D7" w:rsidRPr="000D50D7">
        <w:t xml:space="preserve"> </w:t>
      </w:r>
      <w:r w:rsidRPr="00E03827">
        <w:t>work</w:t>
      </w:r>
      <w:r w:rsidR="000D50D7" w:rsidRPr="000D50D7">
        <w:t xml:space="preserve"> </w:t>
      </w:r>
      <w:r w:rsidRPr="00E03827">
        <w:t>on</w:t>
      </w:r>
      <w:r w:rsidR="000D50D7" w:rsidRPr="000D50D7">
        <w:t xml:space="preserve"> </w:t>
      </w:r>
      <w:r w:rsidRPr="00E03827">
        <w:t>construction</w:t>
      </w:r>
      <w:r w:rsidR="000D50D7" w:rsidRPr="000D50D7">
        <w:t xml:space="preserve"> </w:t>
      </w:r>
      <w:r w:rsidRPr="00E03827">
        <w:t>site)</w:t>
      </w:r>
      <w:r w:rsidR="000D50D7" w:rsidRPr="000D50D7">
        <w:t xml:space="preserve"> </w:t>
      </w:r>
      <w:r w:rsidR="00D223AC">
        <w:t>of</w:t>
      </w:r>
      <w:r w:rsidR="000D50D7" w:rsidRPr="000D50D7">
        <w:t xml:space="preserve"> </w:t>
      </w:r>
      <w:r w:rsidR="00D223AC">
        <w:t>the</w:t>
      </w:r>
      <w:r w:rsidR="000D50D7" w:rsidRPr="000D50D7">
        <w:t xml:space="preserve"> </w:t>
      </w:r>
      <w:r w:rsidR="00D223AC">
        <w:t>Control</w:t>
      </w:r>
      <w:r w:rsidR="000D50D7" w:rsidRPr="000D50D7">
        <w:t xml:space="preserve"> </w:t>
      </w:r>
      <w:r w:rsidR="00D223AC">
        <w:t>of</w:t>
      </w:r>
      <w:r w:rsidR="000D50D7" w:rsidRPr="000D50D7">
        <w:t xml:space="preserve"> </w:t>
      </w:r>
      <w:r w:rsidR="00D223AC">
        <w:t>Pollution</w:t>
      </w:r>
      <w:r w:rsidR="000D50D7" w:rsidRPr="000D50D7">
        <w:t xml:space="preserve"> </w:t>
      </w:r>
      <w:r w:rsidR="00D223AC">
        <w:t>Act</w:t>
      </w:r>
      <w:r w:rsidR="000D50D7" w:rsidRPr="000D50D7">
        <w:t xml:space="preserve"> </w:t>
      </w:r>
      <w:r w:rsidR="00D223AC">
        <w:t>1974</w:t>
      </w:r>
      <w:r>
        <w:t>;</w:t>
      </w:r>
      <w:r w:rsidR="000D50D7" w:rsidRPr="000D50D7">
        <w:t xml:space="preserve"> </w:t>
      </w:r>
      <w:r>
        <w:t>or</w:t>
      </w:r>
    </w:p>
    <w:p w14:paraId="2E4FB826" w14:textId="77777777" w:rsidR="00283174" w:rsidRDefault="00283174" w:rsidP="00283174">
      <w:pPr>
        <w:pStyle w:val="N4"/>
      </w:pPr>
      <w:r>
        <w:t>is</w:t>
      </w:r>
      <w:r w:rsidR="000D50D7" w:rsidRPr="000D50D7">
        <w:t xml:space="preserve"> </w:t>
      </w:r>
      <w:r>
        <w:t>a</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construction</w:t>
      </w:r>
      <w:r w:rsidR="001204EC">
        <w:t>,</w:t>
      </w:r>
      <w:r w:rsidR="000D50D7" w:rsidRPr="000D50D7">
        <w:t xml:space="preserve"> </w:t>
      </w:r>
      <w:r>
        <w:t>maintenance</w:t>
      </w:r>
      <w:r w:rsidR="000D50D7" w:rsidRPr="000D50D7">
        <w:t xml:space="preserve"> </w:t>
      </w:r>
      <w:r w:rsidR="001204EC">
        <w:t>or</w:t>
      </w:r>
      <w:r w:rsidR="000D50D7" w:rsidRPr="000D50D7">
        <w:t xml:space="preserve"> </w:t>
      </w:r>
      <w:r w:rsidR="001204EC">
        <w:t>decommissioning</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and</w:t>
      </w:r>
      <w:r w:rsidR="000D50D7" w:rsidRPr="000D50D7">
        <w:t xml:space="preserve"> </w:t>
      </w:r>
      <w:r>
        <w:t>that</w:t>
      </w:r>
      <w:r w:rsidR="000D50D7" w:rsidRPr="000D50D7">
        <w:t xml:space="preserve"> </w:t>
      </w:r>
      <w:r>
        <w:t>it</w:t>
      </w:r>
      <w:r w:rsidR="000D50D7" w:rsidRPr="000D50D7">
        <w:t xml:space="preserve"> </w:t>
      </w:r>
      <w:r>
        <w:t>cannot</w:t>
      </w:r>
      <w:r w:rsidR="000D50D7" w:rsidRPr="000D50D7">
        <w:t xml:space="preserve"> </w:t>
      </w:r>
      <w:r>
        <w:t>reasonably</w:t>
      </w:r>
      <w:r w:rsidR="000D50D7" w:rsidRPr="000D50D7">
        <w:t xml:space="preserve"> </w:t>
      </w:r>
      <w:r>
        <w:t>be</w:t>
      </w:r>
      <w:r w:rsidR="000D50D7" w:rsidRPr="000D50D7">
        <w:t xml:space="preserve"> </w:t>
      </w:r>
      <w:r>
        <w:t>avoided;</w:t>
      </w:r>
      <w:r w:rsidR="000D50D7" w:rsidRPr="000D50D7">
        <w:t xml:space="preserve"> </w:t>
      </w:r>
      <w:r>
        <w:t>or</w:t>
      </w:r>
    </w:p>
    <w:p w14:paraId="4358576E" w14:textId="77777777" w:rsidR="00283174" w:rsidRDefault="00283174" w:rsidP="00283174">
      <w:pPr>
        <w:pStyle w:val="N3"/>
      </w:pPr>
      <w:r>
        <w:t>the</w:t>
      </w:r>
      <w:r w:rsidR="000D50D7" w:rsidRPr="000D50D7">
        <w:t xml:space="preserve"> </w:t>
      </w:r>
      <w:r>
        <w:t>nuisance</w:t>
      </w:r>
      <w:r w:rsidR="000D50D7" w:rsidRPr="000D50D7">
        <w:t xml:space="preserve"> </w:t>
      </w:r>
      <w:r>
        <w:t>is</w:t>
      </w:r>
      <w:r w:rsidR="000D50D7" w:rsidRPr="000D50D7">
        <w:t xml:space="preserve"> </w:t>
      </w:r>
      <w:r>
        <w:t>a</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use</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and</w:t>
      </w:r>
      <w:r w:rsidR="000D50D7" w:rsidRPr="000D50D7">
        <w:t xml:space="preserve"> </w:t>
      </w:r>
      <w:r>
        <w:t>that</w:t>
      </w:r>
      <w:r w:rsidR="000D50D7" w:rsidRPr="000D50D7">
        <w:t xml:space="preserve"> </w:t>
      </w:r>
      <w:r>
        <w:t>it</w:t>
      </w:r>
      <w:r w:rsidR="000D50D7" w:rsidRPr="000D50D7">
        <w:t xml:space="preserve"> </w:t>
      </w:r>
      <w:r>
        <w:t>cannot</w:t>
      </w:r>
      <w:r w:rsidR="000D50D7" w:rsidRPr="000D50D7">
        <w:t xml:space="preserve"> </w:t>
      </w:r>
      <w:r>
        <w:t>be</w:t>
      </w:r>
      <w:r w:rsidR="000D50D7" w:rsidRPr="000D50D7">
        <w:t xml:space="preserve"> </w:t>
      </w:r>
      <w:r>
        <w:t>reasonably</w:t>
      </w:r>
      <w:r w:rsidR="000D50D7" w:rsidRPr="000D50D7">
        <w:t xml:space="preserve"> </w:t>
      </w:r>
      <w:r>
        <w:t>avoided.</w:t>
      </w:r>
    </w:p>
    <w:p w14:paraId="2F1EF7B2" w14:textId="77777777" w:rsidR="00283174" w:rsidRDefault="00283174" w:rsidP="00283174">
      <w:pPr>
        <w:pStyle w:val="N2"/>
      </w:pPr>
      <w:r>
        <w:lastRenderedPageBreak/>
        <w:t>Section</w:t>
      </w:r>
      <w:r w:rsidR="000D50D7" w:rsidRPr="000D50D7">
        <w:t xml:space="preserve"> </w:t>
      </w:r>
      <w:r>
        <w:t>61(9)</w:t>
      </w:r>
      <w:r w:rsidR="000D50D7" w:rsidRPr="000D50D7">
        <w:t xml:space="preserve"> </w:t>
      </w:r>
      <w:r>
        <w:t>of</w:t>
      </w:r>
      <w:r w:rsidR="000D50D7" w:rsidRPr="000D50D7">
        <w:t xml:space="preserve"> </w:t>
      </w:r>
      <w:r>
        <w:t>the</w:t>
      </w:r>
      <w:r w:rsidR="000D50D7" w:rsidRPr="000D50D7">
        <w:t xml:space="preserve"> </w:t>
      </w:r>
      <w:r>
        <w:t>Control</w:t>
      </w:r>
      <w:r w:rsidR="000D50D7" w:rsidRPr="000D50D7">
        <w:t xml:space="preserve"> </w:t>
      </w:r>
      <w:r>
        <w:t>of</w:t>
      </w:r>
      <w:r w:rsidR="000D50D7" w:rsidRPr="000D50D7">
        <w:t xml:space="preserve"> </w:t>
      </w:r>
      <w:r>
        <w:t>Pollution</w:t>
      </w:r>
      <w:r w:rsidR="000D50D7" w:rsidRPr="000D50D7">
        <w:t xml:space="preserve"> </w:t>
      </w:r>
      <w:r>
        <w:t>Act</w:t>
      </w:r>
      <w:r w:rsidR="000D50D7" w:rsidRPr="000D50D7">
        <w:t xml:space="preserve"> </w:t>
      </w:r>
      <w:r>
        <w:t>1974</w:t>
      </w:r>
      <w:r w:rsidRPr="00371090">
        <w:t>,</w:t>
      </w:r>
      <w:r w:rsidR="000D50D7" w:rsidRPr="000D50D7">
        <w:t xml:space="preserve"> </w:t>
      </w:r>
      <w:r w:rsidRPr="00371090">
        <w:t>do</w:t>
      </w:r>
      <w:r>
        <w:t>es</w:t>
      </w:r>
      <w:r w:rsidR="000D50D7" w:rsidRPr="000D50D7">
        <w:t xml:space="preserve"> </w:t>
      </w:r>
      <w:r w:rsidRPr="00371090">
        <w:t>not</w:t>
      </w:r>
      <w:r w:rsidR="000D50D7" w:rsidRPr="000D50D7">
        <w:t xml:space="preserve"> </w:t>
      </w:r>
      <w:r w:rsidRPr="00371090">
        <w:t>apply</w:t>
      </w:r>
      <w:r w:rsidR="000D50D7" w:rsidRPr="000D50D7">
        <w:t xml:space="preserve"> </w:t>
      </w:r>
      <w:r w:rsidRPr="00371090">
        <w:t>where</w:t>
      </w:r>
      <w:r w:rsidR="000D50D7" w:rsidRPr="000D50D7">
        <w:t xml:space="preserve"> </w:t>
      </w:r>
      <w:r w:rsidRPr="00371090">
        <w:t>the</w:t>
      </w:r>
      <w:r w:rsidR="000D50D7" w:rsidRPr="000D50D7">
        <w:t xml:space="preserve"> </w:t>
      </w:r>
      <w:r w:rsidRPr="00371090">
        <w:t>consent</w:t>
      </w:r>
      <w:r w:rsidR="000D50D7" w:rsidRPr="000D50D7">
        <w:t xml:space="preserve"> </w:t>
      </w:r>
      <w:r w:rsidRPr="00371090">
        <w:t>relat</w:t>
      </w:r>
      <w:r>
        <w:t>es</w:t>
      </w:r>
      <w:r w:rsidR="000D50D7" w:rsidRPr="000D50D7">
        <w:t xml:space="preserve"> </w:t>
      </w:r>
      <w:r w:rsidRPr="00371090">
        <w:t>to</w:t>
      </w:r>
      <w:r w:rsidR="000D50D7" w:rsidRPr="000D50D7">
        <w:t xml:space="preserve"> </w:t>
      </w:r>
      <w:r w:rsidRPr="00371090">
        <w:t>the</w:t>
      </w:r>
      <w:r w:rsidR="000D50D7" w:rsidRPr="000D50D7">
        <w:t xml:space="preserve"> </w:t>
      </w:r>
      <w:r w:rsidRPr="00371090">
        <w:t>use</w:t>
      </w:r>
      <w:r w:rsidR="000D50D7" w:rsidRPr="000D50D7">
        <w:t xml:space="preserve"> </w:t>
      </w:r>
      <w:r w:rsidRPr="00371090">
        <w:t>of</w:t>
      </w:r>
      <w:r w:rsidR="000D50D7" w:rsidRPr="000D50D7">
        <w:t xml:space="preserve"> </w:t>
      </w:r>
      <w:r w:rsidRPr="00371090">
        <w:t>the</w:t>
      </w:r>
      <w:r w:rsidR="000D50D7" w:rsidRPr="000D50D7">
        <w:t xml:space="preserve"> </w:t>
      </w:r>
      <w:r w:rsidRPr="00371090">
        <w:t>premises</w:t>
      </w:r>
      <w:r w:rsidR="000D50D7" w:rsidRPr="000D50D7">
        <w:t xml:space="preserve"> </w:t>
      </w:r>
      <w:r w:rsidRPr="00371090">
        <w:t>by</w:t>
      </w:r>
      <w:r w:rsidR="000D50D7" w:rsidRPr="000D50D7">
        <w:t xml:space="preserve"> </w:t>
      </w:r>
      <w:r w:rsidRPr="00371090">
        <w:t>the</w:t>
      </w:r>
      <w:r w:rsidR="000D50D7" w:rsidRPr="000D50D7">
        <w:t xml:space="preserve"> </w:t>
      </w:r>
      <w:r w:rsidRPr="00371090">
        <w:t>undertaker</w:t>
      </w:r>
      <w:r w:rsidR="000D50D7" w:rsidRPr="000D50D7">
        <w:t xml:space="preserve"> </w:t>
      </w:r>
      <w:r w:rsidRPr="00371090">
        <w:t>for</w:t>
      </w:r>
      <w:r w:rsidR="000D50D7" w:rsidRPr="000D50D7">
        <w:t xml:space="preserve"> </w:t>
      </w:r>
      <w:r w:rsidRPr="00371090">
        <w:t>purposes</w:t>
      </w:r>
      <w:r w:rsidR="000D50D7" w:rsidRPr="000D50D7">
        <w:t xml:space="preserve"> </w:t>
      </w:r>
      <w:r w:rsidRPr="00371090">
        <w:t>of,</w:t>
      </w:r>
      <w:r w:rsidR="000D50D7" w:rsidRPr="000D50D7">
        <w:t xml:space="preserve"> </w:t>
      </w:r>
      <w:r w:rsidRPr="00371090">
        <w:t>or</w:t>
      </w:r>
      <w:r w:rsidR="000D50D7" w:rsidRPr="000D50D7">
        <w:t xml:space="preserve"> </w:t>
      </w:r>
      <w:r w:rsidRPr="00371090">
        <w:t>in</w:t>
      </w:r>
      <w:r w:rsidR="000D50D7" w:rsidRPr="000D50D7">
        <w:t xml:space="preserve"> </w:t>
      </w:r>
      <w:r w:rsidRPr="00371090">
        <w:t>connection</w:t>
      </w:r>
      <w:r w:rsidR="000D50D7" w:rsidRPr="000D50D7">
        <w:t xml:space="preserve"> </w:t>
      </w:r>
      <w:r w:rsidRPr="00371090">
        <w:t>with,</w:t>
      </w:r>
      <w:r w:rsidR="000D50D7" w:rsidRPr="000D50D7">
        <w:t xml:space="preserve"> </w:t>
      </w:r>
      <w:r w:rsidRPr="00371090">
        <w:t>the</w:t>
      </w:r>
      <w:r w:rsidR="000D50D7" w:rsidRPr="000D50D7">
        <w:t xml:space="preserve"> </w:t>
      </w:r>
      <w:r w:rsidRPr="00371090">
        <w:t>construction</w:t>
      </w:r>
      <w:r w:rsidR="001204EC">
        <w:t>,</w:t>
      </w:r>
      <w:r w:rsidR="000D50D7" w:rsidRPr="000D50D7">
        <w:t xml:space="preserve"> </w:t>
      </w:r>
      <w:r w:rsidRPr="00371090">
        <w:t>maintenance</w:t>
      </w:r>
      <w:r w:rsidR="000D50D7" w:rsidRPr="000D50D7">
        <w:t xml:space="preserve"> </w:t>
      </w:r>
      <w:r w:rsidR="001204EC">
        <w:t>or</w:t>
      </w:r>
      <w:r w:rsidR="000D50D7" w:rsidRPr="000D50D7">
        <w:t xml:space="preserve"> </w:t>
      </w:r>
      <w:r w:rsidR="001204EC">
        <w:t>decommissioning</w:t>
      </w:r>
      <w:r w:rsidR="000D50D7" w:rsidRPr="000D50D7">
        <w:t xml:space="preserve"> </w:t>
      </w:r>
      <w:r w:rsidRPr="00371090">
        <w:t>of</w:t>
      </w:r>
      <w:r w:rsidR="000D50D7" w:rsidRPr="000D50D7">
        <w:t xml:space="preserve"> </w:t>
      </w:r>
      <w:r w:rsidRPr="00371090">
        <w:t>the</w:t>
      </w:r>
      <w:r w:rsidR="000D50D7" w:rsidRPr="000D50D7">
        <w:t xml:space="preserve"> </w:t>
      </w:r>
      <w:r w:rsidRPr="00371090">
        <w:t>authorised</w:t>
      </w:r>
      <w:r w:rsidR="000D50D7" w:rsidRPr="000D50D7">
        <w:t xml:space="preserve"> </w:t>
      </w:r>
      <w:r>
        <w:t>development.</w:t>
      </w:r>
    </w:p>
    <w:p w14:paraId="52112E3F" w14:textId="77777777" w:rsidR="00283174" w:rsidRDefault="00283174" w:rsidP="00283174">
      <w:pPr>
        <w:pStyle w:val="Part"/>
      </w:pPr>
      <w:bookmarkStart w:id="232" w:name="TOC27_07_2021_11_18_16_115"/>
      <w:bookmarkStart w:id="233" w:name="TOC27_07_2021_11_36_14_114"/>
      <w:bookmarkStart w:id="234" w:name="TOC27_07_2021_11_48_02_114"/>
      <w:bookmarkStart w:id="235" w:name="TOC27_07_2021_11_50_47_114"/>
      <w:bookmarkStart w:id="236" w:name="TOC01_02_2022_15_14_24_148"/>
      <w:bookmarkStart w:id="237" w:name="TOC02_02_2022_13_02_49_128"/>
      <w:bookmarkStart w:id="238" w:name="TOC18_02_2022_17_52_44_138"/>
      <w:bookmarkStart w:id="239" w:name="TOC23_02_2022_21_19_37_138"/>
      <w:bookmarkStart w:id="240" w:name="TOC15_08_2022_16_06_13_137"/>
      <w:bookmarkStart w:id="241" w:name="TOC06_09_2022_15_41_36_136"/>
      <w:bookmarkStart w:id="242" w:name="TOC04_10_2022_16_50_01_137"/>
      <w:bookmarkStart w:id="243" w:name="TOC23_11_2022_11_32_56_137"/>
      <w:bookmarkStart w:id="244" w:name="TOC10_01_2023_14_27_52_137"/>
      <w:bookmarkEnd w:id="232"/>
      <w:bookmarkEnd w:id="233"/>
      <w:bookmarkEnd w:id="234"/>
      <w:bookmarkEnd w:id="235"/>
      <w:bookmarkEnd w:id="236"/>
      <w:bookmarkEnd w:id="237"/>
      <w:bookmarkEnd w:id="238"/>
      <w:bookmarkEnd w:id="239"/>
      <w:bookmarkEnd w:id="240"/>
      <w:bookmarkEnd w:id="241"/>
      <w:bookmarkEnd w:id="242"/>
      <w:bookmarkEnd w:id="243"/>
      <w:bookmarkEnd w:id="244"/>
      <w:r>
        <w:t>PART</w:t>
      </w:r>
      <w:r w:rsidR="000D50D7" w:rsidRPr="000D50D7">
        <w:t xml:space="preserve"> </w:t>
      </w:r>
      <w:r>
        <w:fldChar w:fldCharType="begin"/>
      </w:r>
      <w:r>
        <w:instrText xml:space="preserve"> SEQ Part_ \* arabic </w:instrText>
      </w:r>
      <w:r>
        <w:fldChar w:fldCharType="separate"/>
      </w:r>
      <w:r w:rsidR="000D50D7">
        <w:rPr>
          <w:noProof/>
        </w:rPr>
        <w:t>3</w:t>
      </w:r>
      <w:r>
        <w:rPr>
          <w:noProof/>
        </w:rPr>
        <w:fldChar w:fldCharType="end"/>
      </w:r>
    </w:p>
    <w:p w14:paraId="782804C5" w14:textId="77777777" w:rsidR="00283174" w:rsidRDefault="00283174" w:rsidP="00283174">
      <w:pPr>
        <w:pStyle w:val="PartHead"/>
      </w:pPr>
      <w:bookmarkStart w:id="245" w:name="TOC27_07_2021_11_18_16_116"/>
      <w:bookmarkStart w:id="246" w:name="TOC27_07_2021_11_36_14_115"/>
      <w:bookmarkStart w:id="247" w:name="TOC27_07_2021_11_48_02_115"/>
      <w:bookmarkStart w:id="248" w:name="TOC27_07_2021_11_50_47_115"/>
      <w:bookmarkStart w:id="249" w:name="TOC01_02_2022_15_14_24_149"/>
      <w:bookmarkStart w:id="250" w:name="TOC02_02_2022_13_02_49_129"/>
      <w:bookmarkStart w:id="251" w:name="TOC18_02_2022_17_52_44_139"/>
      <w:bookmarkStart w:id="252" w:name="TOC23_02_2022_21_19_37_139"/>
      <w:bookmarkStart w:id="253" w:name="TOC15_08_2022_16_06_13_138"/>
      <w:bookmarkStart w:id="254" w:name="TOC06_09_2022_15_41_36_137"/>
      <w:bookmarkStart w:id="255" w:name="TOC04_10_2022_16_50_01_138"/>
      <w:bookmarkStart w:id="256" w:name="TOC23_11_2022_11_32_56_138"/>
      <w:bookmarkStart w:id="257" w:name="TOC10_01_2023_14_27_52_138"/>
      <w:bookmarkEnd w:id="245"/>
      <w:bookmarkEnd w:id="246"/>
      <w:bookmarkEnd w:id="247"/>
      <w:bookmarkEnd w:id="248"/>
      <w:bookmarkEnd w:id="249"/>
      <w:bookmarkEnd w:id="250"/>
      <w:bookmarkEnd w:id="251"/>
      <w:bookmarkEnd w:id="252"/>
      <w:bookmarkEnd w:id="253"/>
      <w:bookmarkEnd w:id="254"/>
      <w:bookmarkEnd w:id="255"/>
      <w:bookmarkEnd w:id="256"/>
      <w:bookmarkEnd w:id="257"/>
      <w:r>
        <w:t>STREETS</w:t>
      </w:r>
    </w:p>
    <w:p w14:paraId="324BEA42" w14:textId="77777777" w:rsidR="00283174" w:rsidRDefault="00283174" w:rsidP="00283174">
      <w:pPr>
        <w:pStyle w:val="H1"/>
      </w:pPr>
      <w:bookmarkStart w:id="258" w:name="TOC27_07_2021_11_18_16_117"/>
      <w:bookmarkStart w:id="259" w:name="TOC27_07_2021_11_36_14_116"/>
      <w:bookmarkStart w:id="260" w:name="TOC27_07_2021_11_48_02_116"/>
      <w:bookmarkStart w:id="261" w:name="TOC27_07_2021_11_50_47_116"/>
      <w:bookmarkStart w:id="262" w:name="TOC01_02_2022_15_14_24_150"/>
      <w:bookmarkStart w:id="263" w:name="TOC02_02_2022_13_02_49_130"/>
      <w:bookmarkStart w:id="264" w:name="TOC18_02_2022_17_52_44_140"/>
      <w:bookmarkStart w:id="265" w:name="TOC23_02_2022_21_19_37_140"/>
      <w:bookmarkStart w:id="266" w:name="TOC15_08_2022_16_06_13_139"/>
      <w:bookmarkStart w:id="267" w:name="TOC06_09_2022_15_41_36_138"/>
      <w:bookmarkStart w:id="268" w:name="TOC04_10_2022_16_50_01_139"/>
      <w:bookmarkStart w:id="269" w:name="TOC23_11_2022_11_32_56_139"/>
      <w:bookmarkStart w:id="270" w:name="TOC10_01_2023_14_27_52_139"/>
      <w:bookmarkEnd w:id="258"/>
      <w:bookmarkEnd w:id="259"/>
      <w:bookmarkEnd w:id="260"/>
      <w:bookmarkEnd w:id="261"/>
      <w:bookmarkEnd w:id="262"/>
      <w:bookmarkEnd w:id="263"/>
      <w:bookmarkEnd w:id="264"/>
      <w:bookmarkEnd w:id="265"/>
      <w:bookmarkEnd w:id="266"/>
      <w:bookmarkEnd w:id="267"/>
      <w:bookmarkEnd w:id="268"/>
      <w:bookmarkEnd w:id="269"/>
      <w:bookmarkEnd w:id="270"/>
      <w:r w:rsidRPr="000E4600">
        <w:t>Street</w:t>
      </w:r>
      <w:r w:rsidR="000D50D7" w:rsidRPr="000D50D7">
        <w:t xml:space="preserve"> </w:t>
      </w:r>
      <w:r w:rsidRPr="000E4600">
        <w:t>Works</w:t>
      </w:r>
    </w:p>
    <w:p w14:paraId="2566C703" w14:textId="77777777" w:rsidR="00283174" w:rsidRDefault="00283174" w:rsidP="00283174">
      <w:pPr>
        <w:pStyle w:val="N1"/>
      </w:pPr>
      <w:bookmarkStart w:id="271" w:name="_Ref77863683"/>
      <w:r>
        <w:t>—</w:t>
      </w:r>
      <w:r>
        <w:fldChar w:fldCharType="begin"/>
      </w:r>
      <w:bookmarkStart w:id="272" w:name="_Ref77675025"/>
      <w:bookmarkEnd w:id="272"/>
      <w:r>
        <w:instrText xml:space="preserve"> LISTNUM "SEQ1" \l 2 </w:instrText>
      </w:r>
      <w:r>
        <w:fldChar w:fldCharType="end"/>
      </w:r>
      <w:r w:rsidR="000D50D7" w:rsidRPr="000D50D7">
        <w:t> </w:t>
      </w:r>
      <w:r w:rsidRPr="000E4600">
        <w:t>The</w:t>
      </w:r>
      <w:r w:rsidR="000D50D7" w:rsidRPr="000D50D7">
        <w:t xml:space="preserve"> </w:t>
      </w:r>
      <w:r w:rsidRPr="000E4600">
        <w:t>undertaker</w:t>
      </w:r>
      <w:r w:rsidR="000D50D7" w:rsidRPr="000D50D7">
        <w:t xml:space="preserve"> </w:t>
      </w:r>
      <w:r w:rsidRPr="000E4600">
        <w:t>may,</w:t>
      </w:r>
      <w:r w:rsidR="000D50D7" w:rsidRPr="000D50D7">
        <w:t xml:space="preserve"> </w:t>
      </w:r>
      <w:r w:rsidRPr="000E4600">
        <w:t>for</w:t>
      </w:r>
      <w:r w:rsidR="000D50D7" w:rsidRPr="000D50D7">
        <w:t xml:space="preserve"> </w:t>
      </w:r>
      <w:r w:rsidRPr="000E4600">
        <w:t>the</w:t>
      </w:r>
      <w:r w:rsidR="000D50D7" w:rsidRPr="000D50D7">
        <w:t xml:space="preserve"> </w:t>
      </w:r>
      <w:r w:rsidRPr="000E4600">
        <w:t>purposes</w:t>
      </w:r>
      <w:r w:rsidR="000D50D7" w:rsidRPr="000D50D7">
        <w:t xml:space="preserve"> </w:t>
      </w:r>
      <w:r w:rsidRPr="000E4600">
        <w:t>of</w:t>
      </w:r>
      <w:r w:rsidR="000D50D7" w:rsidRPr="000D50D7">
        <w:t xml:space="preserve"> </w:t>
      </w:r>
      <w:r w:rsidRPr="000E4600">
        <w:t>the</w:t>
      </w:r>
      <w:r w:rsidR="000D50D7" w:rsidRPr="000D50D7">
        <w:t xml:space="preserve"> </w:t>
      </w:r>
      <w:r w:rsidRPr="000E4600">
        <w:t>authorised</w:t>
      </w:r>
      <w:r w:rsidR="000D50D7" w:rsidRPr="000D50D7">
        <w:t xml:space="preserve"> </w:t>
      </w:r>
      <w:r w:rsidRPr="000E4600">
        <w:t>development,</w:t>
      </w:r>
      <w:r w:rsidR="000D50D7" w:rsidRPr="000D50D7">
        <w:t xml:space="preserve"> </w:t>
      </w:r>
      <w:r w:rsidRPr="000E4600">
        <w:t>enter</w:t>
      </w:r>
      <w:r w:rsidR="000D50D7" w:rsidRPr="000D50D7">
        <w:t xml:space="preserve"> </w:t>
      </w:r>
      <w:r w:rsidRPr="000E4600">
        <w:t>on</w:t>
      </w:r>
      <w:r w:rsidR="000D50D7" w:rsidRPr="000D50D7">
        <w:t xml:space="preserve"> </w:t>
      </w:r>
      <w:r w:rsidRPr="000E4600">
        <w:t>so</w:t>
      </w:r>
      <w:r w:rsidR="000D50D7" w:rsidRPr="000D50D7">
        <w:t xml:space="preserve"> </w:t>
      </w:r>
      <w:r w:rsidRPr="000E4600">
        <w:t>much</w:t>
      </w:r>
      <w:r w:rsidR="000D50D7" w:rsidRPr="000D50D7">
        <w:t xml:space="preserve"> </w:t>
      </w:r>
      <w:r w:rsidRPr="000E4600">
        <w:t>of</w:t>
      </w:r>
      <w:r w:rsidR="000D50D7" w:rsidRPr="000D50D7">
        <w:t xml:space="preserve"> </w:t>
      </w:r>
      <w:r w:rsidRPr="000E4600">
        <w:t>any</w:t>
      </w:r>
      <w:r w:rsidR="000D50D7" w:rsidRPr="000D50D7">
        <w:t xml:space="preserve"> </w:t>
      </w:r>
      <w:r w:rsidRPr="000E4600">
        <w:t>of</w:t>
      </w:r>
      <w:r w:rsidR="000D50D7" w:rsidRPr="000D50D7">
        <w:t xml:space="preserve"> </w:t>
      </w:r>
      <w:r w:rsidRPr="000E4600">
        <w:t>the</w:t>
      </w:r>
      <w:r w:rsidR="000D50D7" w:rsidRPr="000D50D7">
        <w:t xml:space="preserve"> </w:t>
      </w:r>
      <w:r w:rsidRPr="000E4600">
        <w:t>streets</w:t>
      </w:r>
      <w:r w:rsidR="000D50D7" w:rsidRPr="000D50D7">
        <w:t xml:space="preserve"> </w:t>
      </w:r>
      <w:r w:rsidRPr="000E4600">
        <w:t>specified</w:t>
      </w:r>
      <w:r w:rsidR="000D50D7" w:rsidRPr="000D50D7">
        <w:t xml:space="preserve"> </w:t>
      </w:r>
      <w:r w:rsidRPr="000E4600">
        <w:t>in</w:t>
      </w:r>
      <w:r w:rsidR="000D50D7" w:rsidRPr="000D50D7">
        <w:t xml:space="preserve"> </w:t>
      </w:r>
      <w:r w:rsidRPr="000E4600">
        <w:t>Schedule</w:t>
      </w:r>
      <w:r w:rsidR="000D50D7" w:rsidRPr="000D50D7">
        <w:t xml:space="preserve"> </w:t>
      </w:r>
      <w:r>
        <w:t>4</w:t>
      </w:r>
      <w:r w:rsidR="000D50D7" w:rsidRPr="000D50D7">
        <w:t xml:space="preserve"> </w:t>
      </w:r>
      <w:r w:rsidRPr="000E4600">
        <w:t>(streets</w:t>
      </w:r>
      <w:r w:rsidR="000D50D7" w:rsidRPr="000D50D7">
        <w:t xml:space="preserve"> </w:t>
      </w:r>
      <w:r w:rsidRPr="000E4600">
        <w:t>subject</w:t>
      </w:r>
      <w:r w:rsidR="000D50D7" w:rsidRPr="000D50D7">
        <w:t xml:space="preserve"> </w:t>
      </w:r>
      <w:r w:rsidRPr="000E4600">
        <w:t>to</w:t>
      </w:r>
      <w:r w:rsidR="000D50D7" w:rsidRPr="000D50D7">
        <w:t xml:space="preserve"> </w:t>
      </w:r>
      <w:r w:rsidRPr="000E4600">
        <w:t>street</w:t>
      </w:r>
      <w:r w:rsidR="000D50D7" w:rsidRPr="000D50D7">
        <w:t xml:space="preserve"> </w:t>
      </w:r>
      <w:r w:rsidRPr="000E4600">
        <w:t>works)</w:t>
      </w:r>
      <w:r w:rsidR="000D50D7" w:rsidRPr="000D50D7">
        <w:t xml:space="preserve"> </w:t>
      </w:r>
      <w:r w:rsidRPr="000E4600">
        <w:t>and</w:t>
      </w:r>
      <w:r w:rsidR="000D50D7" w:rsidRPr="000D50D7">
        <w:t xml:space="preserve"> </w:t>
      </w:r>
      <w:r>
        <w:t>may—</w:t>
      </w:r>
      <w:bookmarkEnd w:id="271"/>
    </w:p>
    <w:p w14:paraId="72ED7A2E" w14:textId="77777777" w:rsidR="00283174" w:rsidRDefault="00283174" w:rsidP="00283174">
      <w:pPr>
        <w:pStyle w:val="N3"/>
      </w:pPr>
      <w:bookmarkStart w:id="273" w:name="_Ref77675063"/>
      <w:r>
        <w:t>break</w:t>
      </w:r>
      <w:r w:rsidR="000D50D7" w:rsidRPr="000D50D7">
        <w:t xml:space="preserve"> </w:t>
      </w:r>
      <w:r>
        <w:t>up</w:t>
      </w:r>
      <w:r w:rsidR="000D50D7" w:rsidRPr="000D50D7">
        <w:t xml:space="preserve"> </w:t>
      </w:r>
      <w:r>
        <w:t>or</w:t>
      </w:r>
      <w:r w:rsidR="000D50D7" w:rsidRPr="000D50D7">
        <w:t xml:space="preserve"> </w:t>
      </w:r>
      <w:r>
        <w:t>open</w:t>
      </w:r>
      <w:r w:rsidR="000D50D7" w:rsidRPr="000D50D7">
        <w:t xml:space="preserve"> </w:t>
      </w:r>
      <w:r>
        <w:t>the</w:t>
      </w:r>
      <w:r w:rsidR="000D50D7" w:rsidRPr="000D50D7">
        <w:t xml:space="preserve"> </w:t>
      </w:r>
      <w:r>
        <w:t>street,</w:t>
      </w:r>
      <w:r w:rsidR="000D50D7" w:rsidRPr="000D50D7">
        <w:t xml:space="preserve"> </w:t>
      </w:r>
      <w:r>
        <w:t>or</w:t>
      </w:r>
      <w:r w:rsidR="000D50D7" w:rsidRPr="000D50D7">
        <w:t xml:space="preserve"> </w:t>
      </w:r>
      <w:r>
        <w:t>any</w:t>
      </w:r>
      <w:r w:rsidR="000D50D7" w:rsidRPr="000D50D7">
        <w:t xml:space="preserve"> </w:t>
      </w:r>
      <w:r>
        <w:t>sewer,</w:t>
      </w:r>
      <w:r w:rsidR="000D50D7" w:rsidRPr="000D50D7">
        <w:t xml:space="preserve"> </w:t>
      </w:r>
      <w:r>
        <w:t>drain</w:t>
      </w:r>
      <w:r w:rsidR="000D50D7" w:rsidRPr="000D50D7">
        <w:t xml:space="preserve"> </w:t>
      </w:r>
      <w:r>
        <w:t>or</w:t>
      </w:r>
      <w:r w:rsidR="000D50D7" w:rsidRPr="000D50D7">
        <w:t xml:space="preserve"> </w:t>
      </w:r>
      <w:r>
        <w:t>tunnel</w:t>
      </w:r>
      <w:r w:rsidR="000D50D7" w:rsidRPr="000D50D7">
        <w:t xml:space="preserve"> </w:t>
      </w:r>
      <w:r>
        <w:t>under</w:t>
      </w:r>
      <w:r w:rsidR="000D50D7" w:rsidRPr="000D50D7">
        <w:t xml:space="preserve"> </w:t>
      </w:r>
      <w:r>
        <w:t>it;</w:t>
      </w:r>
      <w:bookmarkEnd w:id="273"/>
    </w:p>
    <w:p w14:paraId="1B752A7A" w14:textId="77777777" w:rsidR="00283174" w:rsidRDefault="00283174" w:rsidP="00283174">
      <w:pPr>
        <w:pStyle w:val="N3"/>
      </w:pPr>
      <w:r>
        <w:t>drill,</w:t>
      </w:r>
      <w:r w:rsidR="000D50D7" w:rsidRPr="000D50D7">
        <w:t xml:space="preserve"> </w:t>
      </w:r>
      <w:r>
        <w:t>tunnel</w:t>
      </w:r>
      <w:r w:rsidR="000D50D7" w:rsidRPr="000D50D7">
        <w:t xml:space="preserve"> </w:t>
      </w:r>
      <w:r>
        <w:t>or</w:t>
      </w:r>
      <w:r w:rsidR="000D50D7" w:rsidRPr="000D50D7">
        <w:t xml:space="preserve"> </w:t>
      </w:r>
      <w:r>
        <w:t>bore</w:t>
      </w:r>
      <w:r w:rsidR="000D50D7" w:rsidRPr="000D50D7">
        <w:t xml:space="preserve"> </w:t>
      </w:r>
      <w:r>
        <w:t>under</w:t>
      </w:r>
      <w:r w:rsidR="000D50D7" w:rsidRPr="000D50D7">
        <w:t xml:space="preserve"> </w:t>
      </w:r>
      <w:r>
        <w:t>the</w:t>
      </w:r>
      <w:r w:rsidR="000D50D7" w:rsidRPr="000D50D7">
        <w:t xml:space="preserve"> </w:t>
      </w:r>
      <w:r>
        <w:t>street;</w:t>
      </w:r>
    </w:p>
    <w:p w14:paraId="78EB5638" w14:textId="77777777" w:rsidR="00283174" w:rsidRDefault="00283174" w:rsidP="00283174">
      <w:pPr>
        <w:pStyle w:val="N3"/>
      </w:pPr>
      <w:r>
        <w:t>place</w:t>
      </w:r>
      <w:r w:rsidR="000D50D7" w:rsidRPr="000D50D7">
        <w:t xml:space="preserve"> </w:t>
      </w:r>
      <w:r>
        <w:t>and</w:t>
      </w:r>
      <w:r w:rsidR="000D50D7" w:rsidRPr="000D50D7">
        <w:t xml:space="preserve"> </w:t>
      </w:r>
      <w:r>
        <w:t>keep</w:t>
      </w:r>
      <w:r w:rsidR="000D50D7" w:rsidRPr="000D50D7">
        <w:t xml:space="preserve"> </w:t>
      </w:r>
      <w:r>
        <w:t>apparatus</w:t>
      </w:r>
      <w:r w:rsidR="000D50D7" w:rsidRPr="000D50D7">
        <w:t xml:space="preserve"> </w:t>
      </w:r>
      <w:r>
        <w:t>under</w:t>
      </w:r>
      <w:r w:rsidR="000D50D7" w:rsidRPr="000D50D7">
        <w:t xml:space="preserve"> </w:t>
      </w:r>
      <w:r>
        <w:t>the</w:t>
      </w:r>
      <w:r w:rsidR="000D50D7" w:rsidRPr="000D50D7">
        <w:t xml:space="preserve"> </w:t>
      </w:r>
      <w:r>
        <w:t>street;</w:t>
      </w:r>
    </w:p>
    <w:p w14:paraId="7757A29E" w14:textId="77777777" w:rsidR="00283174" w:rsidRDefault="00283174" w:rsidP="00283174">
      <w:pPr>
        <w:pStyle w:val="N3"/>
      </w:pPr>
      <w:r>
        <w:t>maintain</w:t>
      </w:r>
      <w:r w:rsidR="000D50D7" w:rsidRPr="000D50D7">
        <w:t xml:space="preserve"> </w:t>
      </w:r>
      <w:r>
        <w:t>apparatus</w:t>
      </w:r>
      <w:r w:rsidR="000D50D7" w:rsidRPr="000D50D7">
        <w:t xml:space="preserve"> </w:t>
      </w:r>
      <w:r>
        <w:t>under</w:t>
      </w:r>
      <w:r w:rsidR="000D50D7" w:rsidRPr="000D50D7">
        <w:t xml:space="preserve"> </w:t>
      </w:r>
      <w:r>
        <w:t>the</w:t>
      </w:r>
      <w:r w:rsidR="000D50D7" w:rsidRPr="000D50D7">
        <w:t xml:space="preserve"> </w:t>
      </w:r>
      <w:r>
        <w:t>street,</w:t>
      </w:r>
      <w:r w:rsidR="000D50D7" w:rsidRPr="000D50D7">
        <w:t xml:space="preserve"> </w:t>
      </w:r>
      <w:r>
        <w:t>change</w:t>
      </w:r>
      <w:r w:rsidR="000D50D7" w:rsidRPr="000D50D7">
        <w:t xml:space="preserve"> </w:t>
      </w:r>
      <w:r>
        <w:t>its</w:t>
      </w:r>
      <w:r w:rsidR="000D50D7" w:rsidRPr="000D50D7">
        <w:t xml:space="preserve"> </w:t>
      </w:r>
      <w:r>
        <w:t>position</w:t>
      </w:r>
      <w:r w:rsidR="000D50D7" w:rsidRPr="000D50D7">
        <w:t xml:space="preserve"> </w:t>
      </w:r>
      <w:r>
        <w:t>or</w:t>
      </w:r>
      <w:r w:rsidR="000D50D7" w:rsidRPr="000D50D7">
        <w:t xml:space="preserve"> </w:t>
      </w:r>
      <w:r>
        <w:t>remove</w:t>
      </w:r>
      <w:r w:rsidR="000D50D7" w:rsidRPr="000D50D7">
        <w:t xml:space="preserve"> </w:t>
      </w:r>
      <w:r>
        <w:t>it;</w:t>
      </w:r>
    </w:p>
    <w:p w14:paraId="78068666" w14:textId="77777777" w:rsidR="00283174" w:rsidRDefault="00283174" w:rsidP="00283174">
      <w:pPr>
        <w:pStyle w:val="N3"/>
      </w:pPr>
      <w:bookmarkStart w:id="274" w:name="_Ref77675091"/>
      <w:r>
        <w:t>repair,</w:t>
      </w:r>
      <w:r w:rsidR="000D50D7" w:rsidRPr="000D50D7">
        <w:t xml:space="preserve"> </w:t>
      </w:r>
      <w:r>
        <w:t>replace</w:t>
      </w:r>
      <w:r w:rsidR="000D50D7" w:rsidRPr="000D50D7">
        <w:t xml:space="preserve"> </w:t>
      </w:r>
      <w:r>
        <w:t>or</w:t>
      </w:r>
      <w:r w:rsidR="000D50D7" w:rsidRPr="000D50D7">
        <w:t xml:space="preserve"> </w:t>
      </w:r>
      <w:r>
        <w:t>otherwise</w:t>
      </w:r>
      <w:r w:rsidR="000D50D7" w:rsidRPr="000D50D7">
        <w:t xml:space="preserve"> </w:t>
      </w:r>
      <w:r>
        <w:t>alter</w:t>
      </w:r>
      <w:r w:rsidR="000D50D7" w:rsidRPr="000D50D7">
        <w:t xml:space="preserve"> </w:t>
      </w:r>
      <w:r>
        <w:t>the</w:t>
      </w:r>
      <w:r w:rsidR="000D50D7" w:rsidRPr="000D50D7">
        <w:t xml:space="preserve"> </w:t>
      </w:r>
      <w:r>
        <w:t>surface</w:t>
      </w:r>
      <w:r w:rsidR="000D50D7" w:rsidRPr="000D50D7">
        <w:t xml:space="preserve"> </w:t>
      </w:r>
      <w:r>
        <w:t>or</w:t>
      </w:r>
      <w:r w:rsidR="000D50D7" w:rsidRPr="000D50D7">
        <w:t xml:space="preserve"> </w:t>
      </w:r>
      <w:r>
        <w:t>structure</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or</w:t>
      </w:r>
      <w:r w:rsidR="000D50D7" w:rsidRPr="000D50D7">
        <w:t xml:space="preserve"> </w:t>
      </w:r>
      <w:r>
        <w:t>any</w:t>
      </w:r>
      <w:r w:rsidR="000D50D7" w:rsidRPr="000D50D7">
        <w:t xml:space="preserve"> </w:t>
      </w:r>
      <w:r>
        <w:t>culvert</w:t>
      </w:r>
      <w:r w:rsidR="000D50D7" w:rsidRPr="000D50D7">
        <w:t xml:space="preserve"> </w:t>
      </w:r>
      <w:r>
        <w:t>under</w:t>
      </w:r>
      <w:r w:rsidR="000D50D7" w:rsidRPr="000D50D7">
        <w:t xml:space="preserve"> </w:t>
      </w:r>
      <w:r>
        <w:t>the</w:t>
      </w:r>
      <w:r w:rsidR="000D50D7" w:rsidRPr="000D50D7">
        <w:t xml:space="preserve"> </w:t>
      </w:r>
      <w:r>
        <w:t>street;</w:t>
      </w:r>
      <w:r w:rsidR="000D50D7" w:rsidRPr="000D50D7">
        <w:t xml:space="preserve"> </w:t>
      </w:r>
      <w:r>
        <w:t>and</w:t>
      </w:r>
      <w:bookmarkEnd w:id="274"/>
    </w:p>
    <w:p w14:paraId="2D5EF2C3" w14:textId="77777777" w:rsidR="00283174" w:rsidRDefault="00283174" w:rsidP="00283174">
      <w:pPr>
        <w:pStyle w:val="N3"/>
      </w:pPr>
      <w:r>
        <w:t>execute</w:t>
      </w:r>
      <w:r w:rsidR="000D50D7" w:rsidRPr="000D50D7">
        <w:t xml:space="preserve"> </w:t>
      </w:r>
      <w:r>
        <w:t>any</w:t>
      </w:r>
      <w:r w:rsidR="000D50D7" w:rsidRPr="000D50D7">
        <w:t xml:space="preserve"> </w:t>
      </w:r>
      <w:r>
        <w:t>works</w:t>
      </w:r>
      <w:r w:rsidR="000D50D7" w:rsidRPr="000D50D7">
        <w:t xml:space="preserve"> </w:t>
      </w:r>
      <w:r>
        <w:t>required</w:t>
      </w:r>
      <w:r w:rsidR="000D50D7" w:rsidRPr="000D50D7">
        <w:t xml:space="preserve"> </w:t>
      </w:r>
      <w:r>
        <w:t>for</w:t>
      </w:r>
      <w:r w:rsidR="000D50D7" w:rsidRPr="000D50D7">
        <w:t xml:space="preserve"> </w:t>
      </w:r>
      <w:r>
        <w:t>or</w:t>
      </w:r>
      <w:r w:rsidR="000D50D7" w:rsidRPr="000D50D7">
        <w:t xml:space="preserve"> </w:t>
      </w:r>
      <w:r>
        <w:t>incidental</w:t>
      </w:r>
      <w:r w:rsidR="000D50D7" w:rsidRPr="000D50D7">
        <w:t xml:space="preserve"> </w:t>
      </w:r>
      <w:r>
        <w:t>to</w:t>
      </w:r>
      <w:r w:rsidR="000D50D7" w:rsidRPr="000D50D7">
        <w:t xml:space="preserve"> </w:t>
      </w:r>
      <w:r>
        <w:t>any</w:t>
      </w:r>
      <w:r w:rsidR="000D50D7" w:rsidRPr="000D50D7">
        <w:t xml:space="preserve"> </w:t>
      </w:r>
      <w:r>
        <w:t>works</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sub-paragraphs</w:t>
      </w:r>
      <w:r w:rsidR="000D50D7" w:rsidRPr="000D50D7">
        <w:t xml:space="preserve"> </w:t>
      </w:r>
      <w:r>
        <w:fldChar w:fldCharType="begin"/>
      </w:r>
      <w:r>
        <w:instrText xml:space="preserve"> REF _Ref77675063 \n \h </w:instrText>
      </w:r>
      <w:r>
        <w:fldChar w:fldCharType="separate"/>
      </w:r>
      <w:r w:rsidR="000D50D7">
        <w:t>(a)</w:t>
      </w:r>
      <w:r>
        <w:fldChar w:fldCharType="end"/>
      </w:r>
      <w:r w:rsidR="000D50D7" w:rsidRPr="000D50D7">
        <w:t xml:space="preserve"> </w:t>
      </w:r>
      <w:r>
        <w:t>to</w:t>
      </w:r>
      <w:r w:rsidR="000D50D7" w:rsidRPr="000D50D7">
        <w:t xml:space="preserve"> </w:t>
      </w:r>
      <w:r>
        <w:fldChar w:fldCharType="begin"/>
      </w:r>
      <w:r>
        <w:instrText xml:space="preserve"> REF _Ref77675091 \n \h </w:instrText>
      </w:r>
      <w:r>
        <w:fldChar w:fldCharType="separate"/>
      </w:r>
      <w:r w:rsidR="000D50D7">
        <w:t>(e)</w:t>
      </w:r>
      <w:r>
        <w:fldChar w:fldCharType="end"/>
      </w:r>
      <w:r>
        <w:t>.</w:t>
      </w:r>
    </w:p>
    <w:p w14:paraId="2E93F87C" w14:textId="77777777" w:rsidR="00283174" w:rsidRDefault="00283174" w:rsidP="00283174">
      <w:pPr>
        <w:pStyle w:val="N2"/>
      </w:pPr>
      <w:r>
        <w:t>The</w:t>
      </w:r>
      <w:r w:rsidR="000D50D7" w:rsidRPr="000D50D7">
        <w:t xml:space="preserve"> </w:t>
      </w:r>
      <w:r>
        <w:t>authority</w:t>
      </w:r>
      <w:r w:rsidR="000D50D7" w:rsidRPr="000D50D7">
        <w:t xml:space="preserve"> </w:t>
      </w:r>
      <w:r>
        <w:t>given</w:t>
      </w:r>
      <w:r w:rsidR="000D50D7" w:rsidRPr="000D50D7">
        <w:t xml:space="preserve"> </w:t>
      </w:r>
      <w:r>
        <w:t>by</w:t>
      </w:r>
      <w:r w:rsidR="000D50D7" w:rsidRPr="000D50D7">
        <w:t xml:space="preserve"> </w:t>
      </w:r>
      <w:r>
        <w:t>paragraph</w:t>
      </w:r>
      <w:r w:rsidR="000D50D7" w:rsidRPr="000D50D7">
        <w:t xml:space="preserve"> </w:t>
      </w:r>
      <w:r>
        <w:fldChar w:fldCharType="begin"/>
      </w:r>
      <w:r>
        <w:instrText xml:space="preserve"> REF _Ref77675025 \n \h </w:instrText>
      </w:r>
      <w:r>
        <w:fldChar w:fldCharType="separate"/>
      </w:r>
      <w:r w:rsidR="000D50D7">
        <w:t>(1)</w:t>
      </w:r>
      <w:r>
        <w:fldChar w:fldCharType="end"/>
      </w:r>
      <w:r w:rsidR="000D50D7" w:rsidRPr="000D50D7">
        <w:t xml:space="preserve"> </w:t>
      </w:r>
      <w:r>
        <w:t>is</w:t>
      </w:r>
      <w:r w:rsidR="000D50D7" w:rsidRPr="000D50D7">
        <w:t xml:space="preserve"> </w:t>
      </w:r>
      <w:r>
        <w:t>a</w:t>
      </w:r>
      <w:r w:rsidR="000D50D7" w:rsidRPr="000D50D7">
        <w:t xml:space="preserve"> </w:t>
      </w:r>
      <w:r>
        <w:t>statutory</w:t>
      </w:r>
      <w:r w:rsidR="000D50D7" w:rsidRPr="000D50D7">
        <w:t xml:space="preserve"> </w:t>
      </w:r>
      <w:r>
        <w:t>right</w:t>
      </w:r>
      <w:r w:rsidR="000D50D7" w:rsidRPr="000D50D7">
        <w:t xml:space="preserve"> </w:t>
      </w:r>
      <w:r>
        <w:t>or</w:t>
      </w:r>
      <w:r w:rsidR="000D50D7" w:rsidRPr="000D50D7">
        <w:t xml:space="preserve"> </w:t>
      </w:r>
      <w:r>
        <w:t>licence</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sections</w:t>
      </w:r>
      <w:r w:rsidR="000D50D7" w:rsidRPr="000D50D7">
        <w:t xml:space="preserve"> </w:t>
      </w:r>
      <w:r>
        <w:t>48(3)</w:t>
      </w:r>
      <w:r w:rsidR="000D50D7" w:rsidRPr="000D50D7">
        <w:t xml:space="preserve"> </w:t>
      </w:r>
      <w:r>
        <w:t>(streets,</w:t>
      </w:r>
      <w:r w:rsidR="000D50D7" w:rsidRPr="000D50D7">
        <w:t xml:space="preserve"> </w:t>
      </w:r>
      <w:r>
        <w:t>street</w:t>
      </w:r>
      <w:r w:rsidR="000D50D7" w:rsidRPr="000D50D7">
        <w:t xml:space="preserve"> </w:t>
      </w:r>
      <w:r>
        <w:t>works</w:t>
      </w:r>
      <w:r w:rsidR="000D50D7" w:rsidRPr="000D50D7">
        <w:t xml:space="preserve"> </w:t>
      </w:r>
      <w:r>
        <w:t>and</w:t>
      </w:r>
      <w:r w:rsidR="000D50D7" w:rsidRPr="000D50D7">
        <w:t xml:space="preserve"> </w:t>
      </w:r>
      <w:r>
        <w:t>undertakers)</w:t>
      </w:r>
      <w:r w:rsidR="000D50D7" w:rsidRPr="000D50D7">
        <w:t xml:space="preserve"> </w:t>
      </w:r>
      <w:r>
        <w:t>and</w:t>
      </w:r>
      <w:r w:rsidR="000D50D7" w:rsidRPr="000D50D7">
        <w:t xml:space="preserve"> </w:t>
      </w:r>
      <w:r>
        <w:t>51(1)</w:t>
      </w:r>
      <w:r w:rsidR="000D50D7" w:rsidRPr="000D50D7">
        <w:t xml:space="preserve"> </w:t>
      </w:r>
      <w:r>
        <w:t>(prohibition</w:t>
      </w:r>
      <w:r w:rsidR="000D50D7" w:rsidRPr="000D50D7">
        <w:t xml:space="preserve"> </w:t>
      </w:r>
      <w:r>
        <w:t>of</w:t>
      </w:r>
      <w:r w:rsidR="000D50D7" w:rsidRPr="000D50D7">
        <w:t xml:space="preserve"> </w:t>
      </w:r>
      <w:r>
        <w:t>unauthorised</w:t>
      </w:r>
      <w:r w:rsidR="000D50D7" w:rsidRPr="000D50D7">
        <w:t xml:space="preserve"> </w:t>
      </w:r>
      <w:r>
        <w:t>street</w:t>
      </w:r>
      <w:r w:rsidR="000D50D7" w:rsidRPr="000D50D7">
        <w:t xml:space="preserve"> </w:t>
      </w:r>
      <w:r>
        <w:t>works)</w:t>
      </w:r>
      <w:r w:rsidR="000D50D7" w:rsidRPr="000D50D7">
        <w:t xml:space="preserve"> </w:t>
      </w:r>
      <w:r>
        <w:t>of</w:t>
      </w:r>
      <w:r w:rsidR="000D50D7" w:rsidRPr="000D50D7">
        <w:t xml:space="preserve"> </w:t>
      </w:r>
      <w:r>
        <w:t>the</w:t>
      </w:r>
      <w:r w:rsidR="000D50D7" w:rsidRPr="000D50D7">
        <w:t xml:space="preserve"> </w:t>
      </w:r>
      <w:r>
        <w:t>1991</w:t>
      </w:r>
      <w:r w:rsidR="000D50D7" w:rsidRPr="000D50D7">
        <w:t xml:space="preserve"> </w:t>
      </w:r>
      <w:r>
        <w:t>Act.</w:t>
      </w:r>
    </w:p>
    <w:p w14:paraId="7DB0781F" w14:textId="77777777" w:rsidR="00283174" w:rsidRPr="000E4600" w:rsidRDefault="00283174" w:rsidP="00283174">
      <w:pPr>
        <w:pStyle w:val="N2"/>
      </w:pPr>
      <w:r>
        <w:t>Where</w:t>
      </w:r>
      <w:r w:rsidR="000D50D7" w:rsidRPr="000D50D7">
        <w:t xml:space="preserve"> </w:t>
      </w:r>
      <w:r>
        <w:t>the</w:t>
      </w:r>
      <w:r w:rsidR="000D50D7" w:rsidRPr="000D50D7">
        <w:t xml:space="preserve"> </w:t>
      </w:r>
      <w:r>
        <w:t>undertaker</w:t>
      </w:r>
      <w:r w:rsidR="000D50D7" w:rsidRPr="000D50D7">
        <w:t xml:space="preserve"> </w:t>
      </w:r>
      <w:r>
        <w:t>is</w:t>
      </w:r>
      <w:r w:rsidR="000D50D7" w:rsidRPr="000D50D7">
        <w:t xml:space="preserve"> </w:t>
      </w:r>
      <w:r>
        <w:t>not</w:t>
      </w:r>
      <w:r w:rsidR="000D50D7" w:rsidRPr="000D50D7">
        <w:t xml:space="preserve"> </w:t>
      </w:r>
      <w:r>
        <w:t>the</w:t>
      </w:r>
      <w:r w:rsidR="000D50D7" w:rsidRPr="000D50D7">
        <w:t xml:space="preserve"> </w:t>
      </w:r>
      <w:r>
        <w:t>street</w:t>
      </w:r>
      <w:r w:rsidR="000D50D7" w:rsidRPr="000D50D7">
        <w:t xml:space="preserve"> </w:t>
      </w:r>
      <w:r>
        <w:t>authority,</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sections</w:t>
      </w:r>
      <w:r w:rsidR="000D50D7" w:rsidRPr="000D50D7">
        <w:t xml:space="preserve"> </w:t>
      </w:r>
      <w:r>
        <w:t>54</w:t>
      </w:r>
      <w:r w:rsidR="000D50D7" w:rsidRPr="000D50D7">
        <w:t xml:space="preserve"> </w:t>
      </w:r>
      <w:r>
        <w:t>(notice</w:t>
      </w:r>
      <w:r w:rsidR="000D50D7" w:rsidRPr="000D50D7">
        <w:t xml:space="preserve"> </w:t>
      </w:r>
      <w:r>
        <w:t>of</w:t>
      </w:r>
      <w:r w:rsidR="000D50D7" w:rsidRPr="000D50D7">
        <w:t xml:space="preserve"> </w:t>
      </w:r>
      <w:r>
        <w:t>certain</w:t>
      </w:r>
      <w:r w:rsidR="000D50D7" w:rsidRPr="000D50D7">
        <w:t xml:space="preserve"> </w:t>
      </w:r>
      <w:r>
        <w:t>works)</w:t>
      </w:r>
      <w:r w:rsidR="000D50D7" w:rsidRPr="000D50D7">
        <w:t xml:space="preserve"> </w:t>
      </w:r>
      <w:r>
        <w:t>to</w:t>
      </w:r>
      <w:r w:rsidR="000D50D7" w:rsidRPr="000D50D7">
        <w:t xml:space="preserve"> </w:t>
      </w:r>
      <w:r>
        <w:t>106</w:t>
      </w:r>
      <w:r w:rsidR="000D50D7" w:rsidRPr="000D50D7">
        <w:t xml:space="preserve"> </w:t>
      </w:r>
      <w:r>
        <w:t>(index</w:t>
      </w:r>
      <w:r w:rsidR="000D50D7" w:rsidRPr="000D50D7">
        <w:t xml:space="preserve"> </w:t>
      </w:r>
      <w:r>
        <w:t>of</w:t>
      </w:r>
      <w:r w:rsidR="000D50D7" w:rsidRPr="000D50D7">
        <w:t xml:space="preserve"> </w:t>
      </w:r>
      <w:r>
        <w:t>defined</w:t>
      </w:r>
      <w:r w:rsidR="000D50D7" w:rsidRPr="000D50D7">
        <w:t xml:space="preserve"> </w:t>
      </w:r>
      <w:r>
        <w:t>expressions)</w:t>
      </w:r>
      <w:r w:rsidR="000D50D7" w:rsidRPr="000D50D7">
        <w:t xml:space="preserve"> </w:t>
      </w:r>
      <w:r>
        <w:t>of</w:t>
      </w:r>
      <w:r w:rsidR="000D50D7" w:rsidRPr="000D50D7">
        <w:t xml:space="preserve"> </w:t>
      </w:r>
      <w:r>
        <w:t>the</w:t>
      </w:r>
      <w:r w:rsidR="000D50D7" w:rsidRPr="000D50D7">
        <w:t xml:space="preserve"> </w:t>
      </w:r>
      <w:r>
        <w:t>1991</w:t>
      </w:r>
      <w:r w:rsidR="000D50D7" w:rsidRPr="000D50D7">
        <w:t xml:space="preserve"> </w:t>
      </w:r>
      <w:r>
        <w:t>Act</w:t>
      </w:r>
      <w:r w:rsidR="000D50D7" w:rsidRPr="000D50D7">
        <w:t xml:space="preserve"> </w:t>
      </w:r>
      <w:r>
        <w:t>apply</w:t>
      </w:r>
      <w:r w:rsidR="000D50D7" w:rsidRPr="000D50D7">
        <w:t xml:space="preserve"> </w:t>
      </w:r>
      <w:r>
        <w:t>to</w:t>
      </w:r>
      <w:r w:rsidR="000D50D7" w:rsidRPr="000D50D7">
        <w:t xml:space="preserve"> </w:t>
      </w:r>
      <w:r>
        <w:t>any</w:t>
      </w:r>
      <w:r w:rsidR="000D50D7" w:rsidRPr="000D50D7">
        <w:t xml:space="preserve"> </w:t>
      </w:r>
      <w:r>
        <w:t>street</w:t>
      </w:r>
      <w:r w:rsidR="000D50D7" w:rsidRPr="000D50D7">
        <w:t xml:space="preserve"> </w:t>
      </w:r>
      <w:r>
        <w:t>works</w:t>
      </w:r>
      <w:r w:rsidR="000D50D7" w:rsidRPr="000D50D7">
        <w:t xml:space="preserve"> </w:t>
      </w:r>
      <w:r>
        <w:t>carried</w:t>
      </w:r>
      <w:r w:rsidR="000D50D7" w:rsidRPr="000D50D7">
        <w:t xml:space="preserve"> </w:t>
      </w:r>
      <w:r>
        <w:t>out</w:t>
      </w:r>
      <w:r w:rsidR="000D50D7" w:rsidRPr="000D50D7">
        <w:t xml:space="preserve"> </w:t>
      </w:r>
      <w:r>
        <w:t>until</w:t>
      </w:r>
      <w:r w:rsidR="000D50D7" w:rsidRPr="000D50D7">
        <w:t xml:space="preserve"> </w:t>
      </w:r>
      <w:r>
        <w:t>paragraph</w:t>
      </w:r>
      <w:r w:rsidR="000D50D7" w:rsidRPr="000D50D7">
        <w:t xml:space="preserve"> </w:t>
      </w:r>
      <w:r>
        <w:fldChar w:fldCharType="begin"/>
      </w:r>
      <w:r>
        <w:instrText xml:space="preserve"> REF _Ref77675025 \r \h </w:instrText>
      </w:r>
      <w:r>
        <w:fldChar w:fldCharType="separate"/>
      </w:r>
      <w:r w:rsidR="000D50D7">
        <w:t>(1)</w:t>
      </w:r>
      <w:r>
        <w:fldChar w:fldCharType="end"/>
      </w:r>
      <w:r>
        <w:t>.</w:t>
      </w:r>
    </w:p>
    <w:p w14:paraId="75FD3D9C" w14:textId="77777777" w:rsidR="00283174" w:rsidRDefault="00283174" w:rsidP="00283174">
      <w:pPr>
        <w:pStyle w:val="H1"/>
      </w:pPr>
      <w:bookmarkStart w:id="275" w:name="TOC27_07_2021_11_18_16_127"/>
      <w:bookmarkStart w:id="276" w:name="TOC27_07_2021_11_36_14_126"/>
      <w:bookmarkStart w:id="277" w:name="TOC27_07_2021_11_48_02_126"/>
      <w:bookmarkStart w:id="278" w:name="TOC27_07_2021_11_50_47_126"/>
      <w:bookmarkStart w:id="279" w:name="TOC27_07_2021_11_18_16_156"/>
      <w:bookmarkStart w:id="280" w:name="TOC27_07_2021_11_36_14_155"/>
      <w:bookmarkStart w:id="281" w:name="TOC27_07_2021_11_48_02_155"/>
      <w:bookmarkStart w:id="282" w:name="TOC27_07_2021_11_50_47_155"/>
      <w:bookmarkStart w:id="283" w:name="TOC01_02_2022_15_14_24_161"/>
      <w:bookmarkStart w:id="284" w:name="TOC02_02_2022_13_02_49_141"/>
      <w:bookmarkStart w:id="285" w:name="TOC18_02_2022_17_52_44_151"/>
      <w:bookmarkStart w:id="286" w:name="TOC23_02_2022_21_19_37_150"/>
      <w:bookmarkStart w:id="287" w:name="TOC15_08_2022_16_06_13_149"/>
      <w:bookmarkStart w:id="288" w:name="TOC06_09_2022_15_41_36_148"/>
      <w:bookmarkStart w:id="289" w:name="TOC04_10_2022_16_50_01_149"/>
      <w:bookmarkStart w:id="290" w:name="TOC23_11_2022_11_32_56_149"/>
      <w:bookmarkStart w:id="291" w:name="TOC10_01_2023_14_27_52_149"/>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r>
        <w:t>Power</w:t>
      </w:r>
      <w:r w:rsidR="000D50D7" w:rsidRPr="000D50D7">
        <w:t xml:space="preserve"> </w:t>
      </w:r>
      <w:r>
        <w:t>to</w:t>
      </w:r>
      <w:r w:rsidR="000D50D7" w:rsidRPr="000D50D7">
        <w:t xml:space="preserve"> </w:t>
      </w:r>
      <w:r>
        <w:t>alter</w:t>
      </w:r>
      <w:r w:rsidR="000D50D7" w:rsidRPr="000D50D7">
        <w:t xml:space="preserve"> </w:t>
      </w:r>
      <w:r>
        <w:t>layout,</w:t>
      </w:r>
      <w:r w:rsidR="000D50D7" w:rsidRPr="000D50D7">
        <w:t xml:space="preserve"> </w:t>
      </w:r>
      <w:r>
        <w:t>etc.,</w:t>
      </w:r>
      <w:r w:rsidR="000D50D7" w:rsidRPr="000D50D7">
        <w:t xml:space="preserve"> </w:t>
      </w:r>
      <w:r>
        <w:t>of</w:t>
      </w:r>
      <w:r w:rsidR="000D50D7" w:rsidRPr="000D50D7">
        <w:t xml:space="preserve"> </w:t>
      </w:r>
      <w:r>
        <w:t>streets</w:t>
      </w:r>
    </w:p>
    <w:p w14:paraId="0F318FB9" w14:textId="77777777" w:rsidR="00283174" w:rsidRDefault="00283174" w:rsidP="00283174">
      <w:pPr>
        <w:pStyle w:val="N1"/>
      </w:pPr>
      <w:bookmarkStart w:id="292" w:name="_Ref77772482"/>
      <w:r>
        <w:t>—</w:t>
      </w:r>
      <w:r>
        <w:fldChar w:fldCharType="begin"/>
      </w:r>
      <w:bookmarkStart w:id="293" w:name="_Ref77759917"/>
      <w:bookmarkEnd w:id="293"/>
      <w:r>
        <w:instrText xml:space="preserve"> LISTNUM "SEQ1" \l 2 </w:instrText>
      </w:r>
      <w:r>
        <w:fldChar w:fldCharType="end"/>
      </w:r>
      <w:r w:rsidR="000D50D7" w:rsidRPr="000D50D7">
        <w:t> </w:t>
      </w:r>
      <w:r>
        <w:t>The</w:t>
      </w:r>
      <w:r w:rsidR="000D50D7" w:rsidRPr="000D50D7">
        <w:t xml:space="preserve"> </w:t>
      </w:r>
      <w:r>
        <w:t>undertaker</w:t>
      </w:r>
      <w:r w:rsidR="000D50D7" w:rsidRPr="000D50D7">
        <w:t xml:space="preserve"> </w:t>
      </w:r>
      <w:r>
        <w:t>may</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alter</w:t>
      </w:r>
      <w:r w:rsidR="000D50D7" w:rsidRPr="000D50D7">
        <w:t xml:space="preserve"> </w:t>
      </w:r>
      <w:r>
        <w:t>the</w:t>
      </w:r>
      <w:r w:rsidR="000D50D7" w:rsidRPr="000D50D7">
        <w:t xml:space="preserve"> </w:t>
      </w:r>
      <w:r>
        <w:t>layout</w:t>
      </w:r>
      <w:r w:rsidR="000D50D7" w:rsidRPr="000D50D7">
        <w:t xml:space="preserve"> </w:t>
      </w:r>
      <w:r>
        <w:t>of</w:t>
      </w:r>
      <w:r w:rsidR="000D50D7" w:rsidRPr="000D50D7">
        <w:t xml:space="preserve"> </w:t>
      </w:r>
      <w:r>
        <w:t>or</w:t>
      </w:r>
      <w:r w:rsidR="000D50D7" w:rsidRPr="000D50D7">
        <w:t xml:space="preserve"> </w:t>
      </w:r>
      <w:r>
        <w:t>carry</w:t>
      </w:r>
      <w:r w:rsidR="000D50D7" w:rsidRPr="000D50D7">
        <w:t xml:space="preserve"> </w:t>
      </w:r>
      <w:r>
        <w:t>out</w:t>
      </w:r>
      <w:r w:rsidR="000D50D7" w:rsidRPr="000D50D7">
        <w:t xml:space="preserve"> </w:t>
      </w:r>
      <w:r>
        <w:t>any</w:t>
      </w:r>
      <w:r w:rsidR="000D50D7" w:rsidRPr="000D50D7">
        <w:t xml:space="preserve"> </w:t>
      </w:r>
      <w:r>
        <w:t>works</w:t>
      </w:r>
      <w:r w:rsidR="000D50D7" w:rsidRPr="000D50D7">
        <w:t xml:space="preserve"> </w:t>
      </w:r>
      <w:r>
        <w:t>in</w:t>
      </w:r>
      <w:r w:rsidR="000D50D7" w:rsidRPr="000D50D7">
        <w:t xml:space="preserve"> </w:t>
      </w:r>
      <w:r>
        <w:t>the</w:t>
      </w:r>
      <w:r w:rsidR="000D50D7" w:rsidRPr="000D50D7">
        <w:t xml:space="preserve"> </w:t>
      </w:r>
      <w:r>
        <w:t>street—</w:t>
      </w:r>
      <w:bookmarkEnd w:id="292"/>
    </w:p>
    <w:p w14:paraId="7B635E08" w14:textId="77777777" w:rsidR="00283174" w:rsidRDefault="00283174" w:rsidP="00283174">
      <w:pPr>
        <w:pStyle w:val="N3"/>
      </w:pPr>
      <w:r>
        <w:t>in</w:t>
      </w:r>
      <w:r w:rsidR="000D50D7" w:rsidRPr="000D50D7">
        <w:t xml:space="preserve"> </w:t>
      </w:r>
      <w:r>
        <w:t>the</w:t>
      </w:r>
      <w:r w:rsidR="000D50D7" w:rsidRPr="000D50D7">
        <w:t xml:space="preserve"> </w:t>
      </w:r>
      <w:r>
        <w:t>case</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specified</w:t>
      </w:r>
      <w:r w:rsidR="000D50D7" w:rsidRPr="000D50D7">
        <w:t xml:space="preserve"> </w:t>
      </w:r>
      <w:r>
        <w:t>in</w:t>
      </w:r>
      <w:r w:rsidR="000D50D7" w:rsidRPr="000D50D7">
        <w:t xml:space="preserve"> </w:t>
      </w:r>
      <w:r>
        <w:t>column</w:t>
      </w:r>
      <w:r w:rsidR="000D50D7" w:rsidRPr="000D50D7">
        <w:t xml:space="preserve"> </w:t>
      </w:r>
      <w:r>
        <w:t>2</w:t>
      </w:r>
      <w:r w:rsidR="000D50D7" w:rsidRPr="000D50D7">
        <w:t xml:space="preserve"> </w:t>
      </w:r>
      <w:r>
        <w:t>of</w:t>
      </w:r>
      <w:r w:rsidR="000D50D7" w:rsidRPr="000D50D7">
        <w:t xml:space="preserve"> </w:t>
      </w:r>
      <w:r>
        <w:t>the</w:t>
      </w:r>
      <w:r w:rsidR="000D50D7" w:rsidRPr="000D50D7">
        <w:t xml:space="preserve"> </w:t>
      </w:r>
      <w:r>
        <w:t>table</w:t>
      </w:r>
      <w:r w:rsidR="000D50D7" w:rsidRPr="000D50D7">
        <w:t xml:space="preserve"> </w:t>
      </w:r>
      <w:r>
        <w:t>in</w:t>
      </w:r>
      <w:r w:rsidR="000D50D7" w:rsidRPr="000D50D7">
        <w:t xml:space="preserve"> </w:t>
      </w:r>
      <w:r>
        <w:t>Part</w:t>
      </w:r>
      <w:r w:rsidR="000D50D7" w:rsidRPr="000D50D7">
        <w:t xml:space="preserve"> </w:t>
      </w:r>
      <w:r>
        <w:t>1</w:t>
      </w:r>
      <w:r w:rsidR="000D50D7" w:rsidRPr="000D50D7">
        <w:t xml:space="preserve"> </w:t>
      </w:r>
      <w:r>
        <w:t>(permanent</w:t>
      </w:r>
      <w:r w:rsidR="000D50D7" w:rsidRPr="000D50D7">
        <w:t xml:space="preserve"> </w:t>
      </w:r>
      <w:r>
        <w:t>alteration</w:t>
      </w:r>
      <w:r w:rsidR="000D50D7" w:rsidRPr="000D50D7">
        <w:t xml:space="preserve"> </w:t>
      </w:r>
      <w:r>
        <w:t>of</w:t>
      </w:r>
      <w:r w:rsidR="000D50D7" w:rsidRPr="000D50D7">
        <w:t xml:space="preserve"> </w:t>
      </w:r>
      <w:r>
        <w:t>layout</w:t>
      </w:r>
      <w:r w:rsidR="000D50D7" w:rsidRPr="000D50D7">
        <w:t xml:space="preserve"> </w:t>
      </w:r>
      <w:r>
        <w:t>and</w:t>
      </w:r>
      <w:r w:rsidR="000D50D7" w:rsidRPr="000D50D7">
        <w:t xml:space="preserve"> </w:t>
      </w:r>
      <w:r>
        <w:t>maintained</w:t>
      </w:r>
      <w:r w:rsidR="000D50D7" w:rsidRPr="000D50D7">
        <w:t xml:space="preserve"> </w:t>
      </w:r>
      <w:r>
        <w:t>by</w:t>
      </w:r>
      <w:r w:rsidR="000D50D7" w:rsidRPr="000D50D7">
        <w:t xml:space="preserve"> </w:t>
      </w:r>
      <w:r>
        <w:t>the</w:t>
      </w:r>
      <w:r w:rsidR="000D50D7" w:rsidRPr="000D50D7">
        <w:t xml:space="preserve"> </w:t>
      </w:r>
      <w:r>
        <w:t>highway</w:t>
      </w:r>
      <w:r w:rsidR="000D50D7" w:rsidRPr="000D50D7">
        <w:t xml:space="preserve"> </w:t>
      </w:r>
      <w:r>
        <w:t>authority)</w:t>
      </w:r>
      <w:r w:rsidR="000D50D7" w:rsidRPr="000D50D7">
        <w:t xml:space="preserve"> </w:t>
      </w:r>
      <w:r>
        <w:t>and</w:t>
      </w:r>
      <w:r w:rsidR="000D50D7" w:rsidRPr="000D50D7">
        <w:t xml:space="preserve"> </w:t>
      </w:r>
      <w:r>
        <w:t>Part</w:t>
      </w:r>
      <w:r w:rsidR="000D50D7" w:rsidRPr="000D50D7">
        <w:t xml:space="preserve"> </w:t>
      </w:r>
      <w:r>
        <w:t>2</w:t>
      </w:r>
      <w:r w:rsidR="000D50D7" w:rsidRPr="000D50D7">
        <w:t xml:space="preserve"> </w:t>
      </w:r>
      <w:r>
        <w:t>(permanent</w:t>
      </w:r>
      <w:r w:rsidR="000D50D7" w:rsidRPr="000D50D7">
        <w:t xml:space="preserve"> </w:t>
      </w:r>
      <w:r>
        <w:t>alteration</w:t>
      </w:r>
      <w:r w:rsidR="000D50D7" w:rsidRPr="000D50D7">
        <w:t xml:space="preserve"> </w:t>
      </w:r>
      <w:r>
        <w:t>of</w:t>
      </w:r>
      <w:r w:rsidR="000D50D7" w:rsidRPr="000D50D7">
        <w:t xml:space="preserve"> </w:t>
      </w:r>
      <w:r>
        <w:t>layout</w:t>
      </w:r>
      <w:r w:rsidR="000D50D7" w:rsidRPr="000D50D7">
        <w:t xml:space="preserve"> </w:t>
      </w:r>
      <w:r>
        <w:t>and</w:t>
      </w:r>
      <w:r w:rsidR="000D50D7" w:rsidRPr="000D50D7">
        <w:t xml:space="preserve"> </w:t>
      </w:r>
      <w:r>
        <w:t>maintained</w:t>
      </w:r>
      <w:r w:rsidR="000D50D7" w:rsidRPr="000D50D7">
        <w:t xml:space="preserve"> </w:t>
      </w:r>
      <w:r>
        <w:t>by</w:t>
      </w:r>
      <w:r w:rsidR="000D50D7" w:rsidRPr="000D50D7">
        <w:t xml:space="preserve"> </w:t>
      </w:r>
      <w:r>
        <w:t>the</w:t>
      </w:r>
      <w:r w:rsidR="000D50D7" w:rsidRPr="000D50D7">
        <w:t xml:space="preserve"> </w:t>
      </w:r>
      <w:r>
        <w:t>street</w:t>
      </w:r>
      <w:r w:rsidR="000D50D7" w:rsidRPr="000D50D7">
        <w:t xml:space="preserve"> </w:t>
      </w:r>
      <w:r>
        <w:t>authority)</w:t>
      </w:r>
      <w:r w:rsidR="000D50D7" w:rsidRPr="000D50D7">
        <w:t xml:space="preserve"> </w:t>
      </w:r>
      <w:r>
        <w:t>of</w:t>
      </w:r>
      <w:r w:rsidR="000D50D7" w:rsidRPr="000D50D7">
        <w:t xml:space="preserve"> </w:t>
      </w:r>
      <w:r>
        <w:t>Schedule</w:t>
      </w:r>
      <w:r w:rsidR="000D50D7" w:rsidRPr="000D50D7">
        <w:t xml:space="preserve"> </w:t>
      </w:r>
      <w:r>
        <w:t>5</w:t>
      </w:r>
      <w:r w:rsidR="000D50D7" w:rsidRPr="000D50D7">
        <w:t xml:space="preserve"> </w:t>
      </w:r>
      <w:r>
        <w:t>(alteration</w:t>
      </w:r>
      <w:r w:rsidR="000D50D7" w:rsidRPr="000D50D7">
        <w:t xml:space="preserve"> </w:t>
      </w:r>
      <w:r>
        <w:t>of</w:t>
      </w:r>
      <w:r w:rsidR="000D50D7" w:rsidRPr="000D50D7">
        <w:t xml:space="preserve"> </w:t>
      </w:r>
      <w:r>
        <w:t>streets)</w:t>
      </w:r>
      <w:r w:rsidR="000D50D7" w:rsidRPr="000D50D7">
        <w:t xml:space="preserve"> </w:t>
      </w:r>
      <w:r>
        <w:t>permanently</w:t>
      </w:r>
      <w:r w:rsidR="000D50D7" w:rsidRPr="000D50D7">
        <w:t xml:space="preserve"> </w:t>
      </w:r>
      <w:r>
        <w:t>in</w:t>
      </w:r>
      <w:r w:rsidR="000D50D7" w:rsidRPr="000D50D7">
        <w:t xml:space="preserve"> </w:t>
      </w:r>
      <w:r>
        <w:t>the</w:t>
      </w:r>
      <w:r w:rsidR="000D50D7" w:rsidRPr="000D50D7">
        <w:t xml:space="preserve"> </w:t>
      </w:r>
      <w:r>
        <w:t>manner</w:t>
      </w:r>
      <w:r w:rsidR="000D50D7" w:rsidRPr="000D50D7">
        <w:t xml:space="preserve"> </w:t>
      </w:r>
      <w:r>
        <w:t>specified</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that</w:t>
      </w:r>
      <w:r w:rsidR="000D50D7" w:rsidRPr="000D50D7">
        <w:t xml:space="preserve"> </w:t>
      </w:r>
      <w:r>
        <w:t>street</w:t>
      </w:r>
      <w:r w:rsidR="000D50D7" w:rsidRPr="000D50D7">
        <w:t xml:space="preserve"> </w:t>
      </w:r>
      <w:r>
        <w:t>in</w:t>
      </w:r>
      <w:r w:rsidR="000D50D7" w:rsidRPr="000D50D7">
        <w:t xml:space="preserve"> </w:t>
      </w:r>
      <w:r>
        <w:t>column</w:t>
      </w:r>
      <w:r w:rsidR="000D50D7" w:rsidRPr="000D50D7">
        <w:t xml:space="preserve"> </w:t>
      </w:r>
      <w:r>
        <w:t>3;</w:t>
      </w:r>
      <w:r w:rsidR="000D50D7" w:rsidRPr="000D50D7">
        <w:t xml:space="preserve"> </w:t>
      </w:r>
      <w:r>
        <w:t>and</w:t>
      </w:r>
    </w:p>
    <w:p w14:paraId="2E1B5118" w14:textId="77777777" w:rsidR="00283174" w:rsidRDefault="00283174" w:rsidP="00636367">
      <w:pPr>
        <w:pStyle w:val="N3"/>
      </w:pPr>
      <w:r>
        <w:t>in</w:t>
      </w:r>
      <w:r w:rsidR="000D50D7" w:rsidRPr="000D50D7">
        <w:t xml:space="preserve"> </w:t>
      </w:r>
      <w:r>
        <w:t>the</w:t>
      </w:r>
      <w:r w:rsidR="000D50D7" w:rsidRPr="000D50D7">
        <w:t xml:space="preserve"> </w:t>
      </w:r>
      <w:r>
        <w:t>case</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as</w:t>
      </w:r>
      <w:r w:rsidR="000D50D7" w:rsidRPr="000D50D7">
        <w:t xml:space="preserve"> </w:t>
      </w:r>
      <w:r>
        <w:t>specified</w:t>
      </w:r>
      <w:r w:rsidR="000D50D7" w:rsidRPr="000D50D7">
        <w:t xml:space="preserve"> </w:t>
      </w:r>
      <w:r>
        <w:t>in</w:t>
      </w:r>
      <w:r w:rsidR="000D50D7" w:rsidRPr="000D50D7">
        <w:t xml:space="preserve"> </w:t>
      </w:r>
      <w:r>
        <w:t>column</w:t>
      </w:r>
      <w:r w:rsidR="000D50D7" w:rsidRPr="000D50D7">
        <w:t xml:space="preserve"> </w:t>
      </w:r>
      <w:r>
        <w:t>2</w:t>
      </w:r>
      <w:r w:rsidR="000D50D7" w:rsidRPr="000D50D7">
        <w:t xml:space="preserve"> </w:t>
      </w:r>
      <w:r>
        <w:t>of</w:t>
      </w:r>
      <w:r w:rsidR="000D50D7" w:rsidRPr="000D50D7">
        <w:t xml:space="preserve"> </w:t>
      </w:r>
      <w:r>
        <w:t>the</w:t>
      </w:r>
      <w:r w:rsidR="000D50D7" w:rsidRPr="000D50D7">
        <w:t xml:space="preserve"> </w:t>
      </w:r>
      <w:r>
        <w:t>table</w:t>
      </w:r>
      <w:r w:rsidR="000D50D7" w:rsidRPr="000D50D7">
        <w:t xml:space="preserve"> </w:t>
      </w:r>
      <w:r>
        <w:t>in</w:t>
      </w:r>
      <w:r w:rsidR="000D50D7" w:rsidRPr="000D50D7">
        <w:t xml:space="preserve"> </w:t>
      </w:r>
      <w:r>
        <w:t>Part</w:t>
      </w:r>
      <w:r w:rsidR="000D50D7" w:rsidRPr="000D50D7">
        <w:t xml:space="preserve"> </w:t>
      </w:r>
      <w:r>
        <w:t>3</w:t>
      </w:r>
      <w:r w:rsidR="000D50D7" w:rsidRPr="000D50D7">
        <w:t xml:space="preserve"> </w:t>
      </w:r>
      <w:r>
        <w:t>(temporary</w:t>
      </w:r>
      <w:r w:rsidR="000D50D7" w:rsidRPr="000D50D7">
        <w:t xml:space="preserve"> </w:t>
      </w:r>
      <w:r>
        <w:t>alteration</w:t>
      </w:r>
      <w:r w:rsidR="000D50D7" w:rsidRPr="000D50D7">
        <w:t xml:space="preserve"> </w:t>
      </w:r>
      <w:r>
        <w:t>of</w:t>
      </w:r>
      <w:r w:rsidR="000D50D7" w:rsidRPr="000D50D7">
        <w:t xml:space="preserve"> </w:t>
      </w:r>
      <w:r>
        <w:t>layout)</w:t>
      </w:r>
      <w:r w:rsidR="000D50D7" w:rsidRPr="000D50D7">
        <w:t xml:space="preserve"> </w:t>
      </w:r>
      <w:r>
        <w:t>of</w:t>
      </w:r>
      <w:r w:rsidR="000D50D7" w:rsidRPr="000D50D7">
        <w:t xml:space="preserve"> </w:t>
      </w:r>
      <w:r>
        <w:t>Schedule</w:t>
      </w:r>
      <w:r w:rsidR="000D50D7" w:rsidRPr="000D50D7">
        <w:t xml:space="preserve"> </w:t>
      </w:r>
      <w:r>
        <w:t>5</w:t>
      </w:r>
      <w:r w:rsidR="000D50D7" w:rsidRPr="000D50D7">
        <w:t xml:space="preserve"> </w:t>
      </w:r>
      <w:r>
        <w:t>(alteration</w:t>
      </w:r>
      <w:r w:rsidR="000D50D7" w:rsidRPr="000D50D7">
        <w:t xml:space="preserve"> </w:t>
      </w:r>
      <w:r>
        <w:t>of</w:t>
      </w:r>
      <w:r w:rsidR="000D50D7" w:rsidRPr="000D50D7">
        <w:t xml:space="preserve"> </w:t>
      </w:r>
      <w:r>
        <w:t>streets)</w:t>
      </w:r>
      <w:r w:rsidR="000D50D7" w:rsidRPr="000D50D7">
        <w:t xml:space="preserve"> </w:t>
      </w:r>
      <w:r>
        <w:t>temporarily</w:t>
      </w:r>
      <w:r w:rsidR="000D50D7" w:rsidRPr="000D50D7">
        <w:t xml:space="preserve"> </w:t>
      </w:r>
      <w:r>
        <w:t>in</w:t>
      </w:r>
      <w:r w:rsidR="000D50D7" w:rsidRPr="000D50D7">
        <w:t xml:space="preserve"> </w:t>
      </w:r>
      <w:r>
        <w:t>the</w:t>
      </w:r>
      <w:r w:rsidR="000D50D7" w:rsidRPr="000D50D7">
        <w:t xml:space="preserve"> </w:t>
      </w:r>
      <w:r>
        <w:t>manner</w:t>
      </w:r>
      <w:r w:rsidR="000D50D7" w:rsidRPr="000D50D7">
        <w:t xml:space="preserve"> </w:t>
      </w:r>
      <w:r>
        <w:t>specified</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that</w:t>
      </w:r>
      <w:r w:rsidR="000D50D7" w:rsidRPr="000D50D7">
        <w:t xml:space="preserve"> </w:t>
      </w:r>
      <w:r>
        <w:t>street</w:t>
      </w:r>
      <w:r w:rsidR="000D50D7" w:rsidRPr="000D50D7">
        <w:t xml:space="preserve"> </w:t>
      </w:r>
      <w:r>
        <w:t>in</w:t>
      </w:r>
      <w:r w:rsidR="000D50D7" w:rsidRPr="000D50D7">
        <w:t xml:space="preserve"> </w:t>
      </w:r>
      <w:r>
        <w:t>column</w:t>
      </w:r>
      <w:r w:rsidR="000D50D7" w:rsidRPr="000D50D7">
        <w:t xml:space="preserve"> </w:t>
      </w:r>
      <w:r>
        <w:t>3.</w:t>
      </w:r>
    </w:p>
    <w:p w14:paraId="6902C6AE" w14:textId="77777777" w:rsidR="00283174" w:rsidRDefault="00283174" w:rsidP="00283174">
      <w:pPr>
        <w:pStyle w:val="N2"/>
      </w:pPr>
      <w:bookmarkStart w:id="294" w:name="_Ref77759975"/>
      <w:r>
        <w:t>Without</w:t>
      </w:r>
      <w:r w:rsidR="000D50D7" w:rsidRPr="000D50D7">
        <w:t xml:space="preserve"> </w:t>
      </w:r>
      <w:r>
        <w:t>prejudice</w:t>
      </w:r>
      <w:r w:rsidR="000D50D7" w:rsidRPr="000D50D7">
        <w:t xml:space="preserve"> </w:t>
      </w:r>
      <w:r>
        <w:t>to</w:t>
      </w:r>
      <w:r w:rsidR="000D50D7" w:rsidRPr="000D50D7">
        <w:t xml:space="preserve"> </w:t>
      </w:r>
      <w:r>
        <w:t>the</w:t>
      </w:r>
      <w:r w:rsidR="000D50D7" w:rsidRPr="000D50D7">
        <w:t xml:space="preserve"> </w:t>
      </w:r>
      <w:r>
        <w:t>specific</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paragraph</w:t>
      </w:r>
      <w:r w:rsidR="000D50D7" w:rsidRPr="000D50D7">
        <w:t xml:space="preserve"> </w:t>
      </w:r>
      <w:r>
        <w:fldChar w:fldCharType="begin"/>
      </w:r>
      <w:r>
        <w:instrText xml:space="preserve"> REF _Ref77759917 \r \h </w:instrText>
      </w:r>
      <w:r>
        <w:fldChar w:fldCharType="separate"/>
      </w:r>
      <w:r w:rsidR="000D50D7">
        <w:t>(1)</w:t>
      </w:r>
      <w:r>
        <w:fldChar w:fldCharType="end"/>
      </w:r>
      <w:r>
        <w:t>,</w:t>
      </w:r>
      <w:r w:rsidR="000D50D7" w:rsidRPr="000D50D7">
        <w:t xml:space="preserve"> </w:t>
      </w:r>
      <w:r>
        <w:t>but</w:t>
      </w:r>
      <w:r w:rsidR="000D50D7" w:rsidRPr="000D50D7">
        <w:t xml:space="preserve"> </w:t>
      </w:r>
      <w:r>
        <w:t>subject</w:t>
      </w:r>
      <w:r w:rsidR="000D50D7" w:rsidRPr="000D50D7">
        <w:t xml:space="preserve"> </w:t>
      </w:r>
      <w:r>
        <w:t>to</w:t>
      </w:r>
      <w:r w:rsidR="000D50D7" w:rsidRPr="000D50D7">
        <w:t xml:space="preserve"> </w:t>
      </w:r>
      <w:r>
        <w:t>paragraphs</w:t>
      </w:r>
      <w:r w:rsidR="000D50D7" w:rsidRPr="000D50D7">
        <w:t xml:space="preserve"> </w:t>
      </w:r>
      <w:r>
        <w:fldChar w:fldCharType="begin"/>
      </w:r>
      <w:r>
        <w:instrText xml:space="preserve"> REF _Ref77759933 \r \h </w:instrText>
      </w:r>
      <w:r>
        <w:fldChar w:fldCharType="separate"/>
      </w:r>
      <w:r w:rsidR="000D50D7">
        <w:t>(3)</w:t>
      </w:r>
      <w:r>
        <w:fldChar w:fldCharType="end"/>
      </w:r>
      <w:r w:rsidR="000D50D7" w:rsidRPr="000D50D7">
        <w:t xml:space="preserve"> </w:t>
      </w:r>
      <w:r>
        <w:t>and</w:t>
      </w:r>
      <w:r w:rsidR="000D50D7" w:rsidRPr="000D50D7">
        <w:t xml:space="preserve"> </w:t>
      </w:r>
      <w:r>
        <w:fldChar w:fldCharType="begin"/>
      </w:r>
      <w:r>
        <w:instrText xml:space="preserve"> REF _Ref77759946 \r \h </w:instrText>
      </w:r>
      <w:r>
        <w:fldChar w:fldCharType="separate"/>
      </w:r>
      <w:r w:rsidR="000D50D7">
        <w:t>(4)</w:t>
      </w:r>
      <w:r>
        <w:fldChar w:fldCharType="end"/>
      </w:r>
      <w:r>
        <w:t>,</w:t>
      </w:r>
      <w:r w:rsidR="000D50D7" w:rsidRPr="000D50D7">
        <w:t xml:space="preserve"> </w:t>
      </w:r>
      <w:r>
        <w:t>the</w:t>
      </w:r>
      <w:r w:rsidR="000D50D7" w:rsidRPr="000D50D7">
        <w:t xml:space="preserve"> </w:t>
      </w:r>
      <w:r>
        <w:t>undertaker</w:t>
      </w:r>
      <w:r w:rsidR="000D50D7" w:rsidRPr="000D50D7">
        <w:t xml:space="preserve"> </w:t>
      </w:r>
      <w:r>
        <w:t>may,</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constructing,</w:t>
      </w:r>
      <w:r w:rsidR="000D50D7" w:rsidRPr="000D50D7">
        <w:t xml:space="preserve"> </w:t>
      </w:r>
      <w:r>
        <w:t>operating</w:t>
      </w:r>
      <w:r w:rsidR="000D50D7" w:rsidRPr="000D50D7">
        <w:t xml:space="preserve"> </w:t>
      </w:r>
      <w:r>
        <w:t>or</w:t>
      </w:r>
      <w:r w:rsidR="000D50D7" w:rsidRPr="000D50D7">
        <w:t xml:space="preserve"> </w:t>
      </w:r>
      <w:r>
        <w:t>maintaining</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alter</w:t>
      </w:r>
      <w:r w:rsidR="000D50D7" w:rsidRPr="000D50D7">
        <w:t xml:space="preserve"> </w:t>
      </w:r>
      <w:r>
        <w:t>the</w:t>
      </w:r>
      <w:r w:rsidR="000D50D7" w:rsidRPr="000D50D7">
        <w:t xml:space="preserve"> </w:t>
      </w:r>
      <w:r>
        <w:t>layout</w:t>
      </w:r>
      <w:r w:rsidR="000D50D7" w:rsidRPr="000D50D7">
        <w:t xml:space="preserve"> </w:t>
      </w:r>
      <w:r>
        <w:t>of</w:t>
      </w:r>
      <w:r w:rsidR="000D50D7" w:rsidRPr="000D50D7">
        <w:t xml:space="preserve"> </w:t>
      </w:r>
      <w:r>
        <w:t>any</w:t>
      </w:r>
      <w:r w:rsidR="000D50D7" w:rsidRPr="000D50D7">
        <w:t xml:space="preserve"> </w:t>
      </w:r>
      <w:r>
        <w:t>street</w:t>
      </w:r>
      <w:r w:rsidR="000D50D7" w:rsidRPr="000D50D7">
        <w:t xml:space="preserve"> </w:t>
      </w:r>
      <w:r>
        <w:t>and,</w:t>
      </w:r>
      <w:r w:rsidR="000D50D7" w:rsidRPr="000D50D7">
        <w:t xml:space="preserve"> </w:t>
      </w:r>
      <w:r>
        <w:t>without</w:t>
      </w:r>
      <w:r w:rsidR="000D50D7" w:rsidRPr="000D50D7">
        <w:t xml:space="preserve"> </w:t>
      </w:r>
      <w:r>
        <w:t>limitation</w:t>
      </w:r>
      <w:r w:rsidR="000D50D7" w:rsidRPr="000D50D7">
        <w:t xml:space="preserve"> </w:t>
      </w:r>
      <w:r>
        <w:t>on</w:t>
      </w:r>
      <w:r w:rsidR="000D50D7" w:rsidRPr="000D50D7">
        <w:t xml:space="preserve"> </w:t>
      </w:r>
      <w:r>
        <w:t>the</w:t>
      </w:r>
      <w:r w:rsidR="000D50D7" w:rsidRPr="000D50D7">
        <w:t xml:space="preserve"> </w:t>
      </w:r>
      <w:r>
        <w:t>scope</w:t>
      </w:r>
      <w:r w:rsidR="000D50D7" w:rsidRPr="000D50D7">
        <w:t xml:space="preserve"> </w:t>
      </w:r>
      <w:r>
        <w:t>of</w:t>
      </w:r>
      <w:r w:rsidR="000D50D7" w:rsidRPr="000D50D7">
        <w:t xml:space="preserve"> </w:t>
      </w:r>
      <w:r>
        <w:t>this</w:t>
      </w:r>
      <w:r w:rsidR="000D50D7" w:rsidRPr="000D50D7">
        <w:t xml:space="preserve"> </w:t>
      </w:r>
      <w:r>
        <w:t>paragraph,</w:t>
      </w:r>
      <w:r w:rsidR="000D50D7" w:rsidRPr="000D50D7">
        <w:t xml:space="preserve"> </w:t>
      </w:r>
      <w:r>
        <w:t>the</w:t>
      </w:r>
      <w:r w:rsidR="000D50D7" w:rsidRPr="000D50D7">
        <w:t xml:space="preserve"> </w:t>
      </w:r>
      <w:r>
        <w:t>undertaker</w:t>
      </w:r>
      <w:r w:rsidR="000D50D7" w:rsidRPr="000D50D7">
        <w:t xml:space="preserve"> </w:t>
      </w:r>
      <w:r>
        <w:t>may—</w:t>
      </w:r>
      <w:bookmarkEnd w:id="294"/>
    </w:p>
    <w:p w14:paraId="2A8CED8F" w14:textId="77777777" w:rsidR="00283174" w:rsidRDefault="00283174" w:rsidP="00283174">
      <w:pPr>
        <w:pStyle w:val="N3"/>
      </w:pPr>
      <w:r>
        <w:t>alter</w:t>
      </w:r>
      <w:r w:rsidR="000D50D7" w:rsidRPr="000D50D7">
        <w:t xml:space="preserve"> </w:t>
      </w:r>
      <w:r>
        <w:t>the</w:t>
      </w:r>
      <w:r w:rsidR="000D50D7" w:rsidRPr="000D50D7">
        <w:t xml:space="preserve"> </w:t>
      </w:r>
      <w:r>
        <w:t>level</w:t>
      </w:r>
      <w:r w:rsidR="000D50D7" w:rsidRPr="000D50D7">
        <w:t xml:space="preserve"> </w:t>
      </w:r>
      <w:r>
        <w:t>or</w:t>
      </w:r>
      <w:r w:rsidR="000D50D7" w:rsidRPr="000D50D7">
        <w:t xml:space="preserve"> </w:t>
      </w:r>
      <w:r>
        <w:t>increase</w:t>
      </w:r>
      <w:r w:rsidR="000D50D7" w:rsidRPr="000D50D7">
        <w:t xml:space="preserve"> </w:t>
      </w:r>
      <w:r>
        <w:t>the</w:t>
      </w:r>
      <w:r w:rsidR="000D50D7" w:rsidRPr="000D50D7">
        <w:t xml:space="preserve"> </w:t>
      </w:r>
      <w:r>
        <w:t>width</w:t>
      </w:r>
      <w:r w:rsidR="000D50D7" w:rsidRPr="000D50D7">
        <w:t xml:space="preserve"> </w:t>
      </w:r>
      <w:r>
        <w:t>of</w:t>
      </w:r>
      <w:r w:rsidR="000D50D7" w:rsidRPr="000D50D7">
        <w:t xml:space="preserve"> </w:t>
      </w:r>
      <w:r>
        <w:t>any</w:t>
      </w:r>
      <w:r w:rsidR="000D50D7" w:rsidRPr="000D50D7">
        <w:t xml:space="preserve"> </w:t>
      </w:r>
      <w:r>
        <w:t>kerb,</w:t>
      </w:r>
      <w:r w:rsidR="000D50D7" w:rsidRPr="000D50D7">
        <w:t xml:space="preserve"> </w:t>
      </w:r>
      <w:r>
        <w:t>footway,</w:t>
      </w:r>
      <w:r w:rsidR="000D50D7" w:rsidRPr="000D50D7">
        <w:t xml:space="preserve"> </w:t>
      </w:r>
      <w:r>
        <w:t>cycle</w:t>
      </w:r>
      <w:r w:rsidR="000D50D7" w:rsidRPr="000D50D7">
        <w:t xml:space="preserve"> </w:t>
      </w:r>
      <w:r>
        <w:t>track</w:t>
      </w:r>
      <w:r w:rsidR="000D50D7" w:rsidRPr="000D50D7">
        <w:t xml:space="preserve"> </w:t>
      </w:r>
      <w:r>
        <w:t>or</w:t>
      </w:r>
      <w:r w:rsidR="000D50D7" w:rsidRPr="000D50D7">
        <w:t xml:space="preserve"> </w:t>
      </w:r>
      <w:r>
        <w:t>verge;</w:t>
      </w:r>
    </w:p>
    <w:p w14:paraId="7B825373" w14:textId="77777777" w:rsidR="00283174" w:rsidRDefault="00283174" w:rsidP="00283174">
      <w:pPr>
        <w:pStyle w:val="N3"/>
      </w:pPr>
      <w:r>
        <w:t>make</w:t>
      </w:r>
      <w:r w:rsidR="000D50D7" w:rsidRPr="000D50D7">
        <w:t xml:space="preserve"> </w:t>
      </w:r>
      <w:r>
        <w:t>and</w:t>
      </w:r>
      <w:r w:rsidR="000D50D7" w:rsidRPr="000D50D7">
        <w:t xml:space="preserve"> </w:t>
      </w:r>
      <w:r>
        <w:t>maintain</w:t>
      </w:r>
      <w:r w:rsidR="000D50D7" w:rsidRPr="000D50D7">
        <w:t xml:space="preserve"> </w:t>
      </w:r>
      <w:r>
        <w:t>passing</w:t>
      </w:r>
      <w:r w:rsidR="000D50D7" w:rsidRPr="000D50D7">
        <w:t xml:space="preserve"> </w:t>
      </w:r>
      <w:r>
        <w:t>places</w:t>
      </w:r>
      <w:r w:rsidR="005C26A2">
        <w:t>;</w:t>
      </w:r>
      <w:r w:rsidR="000D50D7" w:rsidRPr="000D50D7">
        <w:t xml:space="preserve"> </w:t>
      </w:r>
      <w:r w:rsidR="005C26A2">
        <w:t>and</w:t>
      </w:r>
    </w:p>
    <w:p w14:paraId="51C84E13" w14:textId="77777777" w:rsidR="005C26A2" w:rsidRDefault="005C26A2" w:rsidP="00283174">
      <w:pPr>
        <w:pStyle w:val="N3"/>
      </w:pPr>
      <w:r>
        <w:t>alter,</w:t>
      </w:r>
      <w:r w:rsidR="000D50D7" w:rsidRPr="000D50D7">
        <w:t xml:space="preserve"> </w:t>
      </w:r>
      <w:r>
        <w:t>remove,</w:t>
      </w:r>
      <w:r w:rsidR="000D50D7" w:rsidRPr="000D50D7">
        <w:t xml:space="preserve"> </w:t>
      </w:r>
      <w:r>
        <w:t>replace</w:t>
      </w:r>
      <w:r w:rsidR="000D50D7" w:rsidRPr="000D50D7">
        <w:t xml:space="preserve"> </w:t>
      </w:r>
      <w:r>
        <w:t>and</w:t>
      </w:r>
      <w:r w:rsidR="000D50D7" w:rsidRPr="000D50D7">
        <w:t xml:space="preserve"> </w:t>
      </w:r>
      <w:r>
        <w:t>relocate</w:t>
      </w:r>
      <w:r w:rsidR="000D50D7" w:rsidRPr="000D50D7">
        <w:t xml:space="preserve"> </w:t>
      </w:r>
      <w:r>
        <w:t>any</w:t>
      </w:r>
      <w:r w:rsidR="000D50D7" w:rsidRPr="000D50D7">
        <w:t xml:space="preserve"> </w:t>
      </w:r>
      <w:r>
        <w:t>street</w:t>
      </w:r>
      <w:r w:rsidR="000D50D7" w:rsidRPr="000D50D7">
        <w:t xml:space="preserve"> </w:t>
      </w:r>
      <w:r>
        <w:t>furniture,</w:t>
      </w:r>
      <w:r w:rsidR="000D50D7" w:rsidRPr="000D50D7">
        <w:t xml:space="preserve"> </w:t>
      </w:r>
      <w:r>
        <w:t>including</w:t>
      </w:r>
      <w:r w:rsidR="000D50D7" w:rsidRPr="000D50D7">
        <w:t xml:space="preserve"> </w:t>
      </w:r>
      <w:r>
        <w:t>bollards,</w:t>
      </w:r>
      <w:r w:rsidR="000D50D7" w:rsidRPr="000D50D7">
        <w:t xml:space="preserve"> </w:t>
      </w:r>
      <w:r>
        <w:t>lighting</w:t>
      </w:r>
      <w:r w:rsidR="000D50D7" w:rsidRPr="000D50D7">
        <w:t xml:space="preserve"> </w:t>
      </w:r>
      <w:r>
        <w:t>columns,</w:t>
      </w:r>
      <w:r w:rsidR="000D50D7" w:rsidRPr="000D50D7">
        <w:t xml:space="preserve"> </w:t>
      </w:r>
      <w:r>
        <w:t>road</w:t>
      </w:r>
      <w:r w:rsidR="000D50D7" w:rsidRPr="000D50D7">
        <w:t xml:space="preserve"> </w:t>
      </w:r>
      <w:r>
        <w:t>signs</w:t>
      </w:r>
      <w:r w:rsidR="000D50D7" w:rsidRPr="000D50D7">
        <w:t xml:space="preserve"> </w:t>
      </w:r>
      <w:r>
        <w:t>and</w:t>
      </w:r>
      <w:r w:rsidR="000D50D7" w:rsidRPr="000D50D7">
        <w:t xml:space="preserve"> </w:t>
      </w:r>
      <w:r>
        <w:t>chevron</w:t>
      </w:r>
      <w:r w:rsidR="000D50D7" w:rsidRPr="000D50D7">
        <w:t xml:space="preserve"> </w:t>
      </w:r>
      <w:r>
        <w:t>signs</w:t>
      </w:r>
      <w:r w:rsidR="00BB5BA0">
        <w:t>.</w:t>
      </w:r>
    </w:p>
    <w:p w14:paraId="0C680CF1" w14:textId="77777777" w:rsidR="00283174" w:rsidRDefault="00283174" w:rsidP="00283174">
      <w:pPr>
        <w:pStyle w:val="N2"/>
      </w:pPr>
      <w:bookmarkStart w:id="295" w:name="_Ref77759933"/>
      <w:r>
        <w:t>The</w:t>
      </w:r>
      <w:r w:rsidR="000D50D7" w:rsidRPr="000D50D7">
        <w:t xml:space="preserve"> </w:t>
      </w:r>
      <w:r>
        <w:t>undertaker</w:t>
      </w:r>
      <w:r w:rsidR="000D50D7" w:rsidRPr="000D50D7">
        <w:t xml:space="preserve"> </w:t>
      </w:r>
      <w:r>
        <w:t>must</w:t>
      </w:r>
      <w:r w:rsidR="000D50D7" w:rsidRPr="000D50D7">
        <w:t xml:space="preserve"> </w:t>
      </w:r>
      <w:r>
        <w:t>restore</w:t>
      </w:r>
      <w:r w:rsidR="000D50D7" w:rsidRPr="000D50D7">
        <w:t xml:space="preserve"> </w:t>
      </w:r>
      <w:r>
        <w:t>any</w:t>
      </w:r>
      <w:r w:rsidR="000D50D7" w:rsidRPr="000D50D7">
        <w:t xml:space="preserve"> </w:t>
      </w:r>
      <w:r>
        <w:t>street</w:t>
      </w:r>
      <w:r w:rsidR="000D50D7" w:rsidRPr="000D50D7">
        <w:t xml:space="preserve"> </w:t>
      </w:r>
      <w:r>
        <w:t>that</w:t>
      </w:r>
      <w:r w:rsidR="000D50D7" w:rsidRPr="000D50D7">
        <w:t xml:space="preserve"> </w:t>
      </w:r>
      <w:r>
        <w:t>has</w:t>
      </w:r>
      <w:r w:rsidR="000D50D7" w:rsidRPr="000D50D7">
        <w:t xml:space="preserve"> </w:t>
      </w:r>
      <w:r>
        <w:t>been</w:t>
      </w:r>
      <w:r w:rsidR="000D50D7" w:rsidRPr="000D50D7">
        <w:t xml:space="preserve"> </w:t>
      </w:r>
      <w:r>
        <w:t>temporarily</w:t>
      </w:r>
      <w:r w:rsidR="000D50D7" w:rsidRPr="000D50D7">
        <w:t xml:space="preserve"> </w:t>
      </w:r>
      <w:r>
        <w:t>altered</w:t>
      </w:r>
      <w:r w:rsidR="000D50D7" w:rsidRPr="000D50D7">
        <w:t xml:space="preserve"> </w:t>
      </w:r>
      <w:r>
        <w:t>under</w:t>
      </w:r>
      <w:r w:rsidR="000D50D7" w:rsidRPr="000D50D7">
        <w:t xml:space="preserve"> </w:t>
      </w:r>
      <w:r>
        <w:t>this</w:t>
      </w:r>
      <w:r w:rsidR="000D50D7" w:rsidRPr="000D50D7">
        <w:t xml:space="preserve"> </w:t>
      </w:r>
      <w:r>
        <w:t>Order</w:t>
      </w:r>
      <w:r w:rsidR="000D50D7" w:rsidRPr="000D50D7">
        <w:t xml:space="preserve"> </w:t>
      </w:r>
      <w:r>
        <w:t>to</w:t>
      </w:r>
      <w:r w:rsidR="000D50D7" w:rsidRPr="000D50D7">
        <w:t xml:space="preserve"> </w:t>
      </w:r>
      <w:r>
        <w:t>the</w:t>
      </w:r>
      <w:r w:rsidR="000D50D7" w:rsidRPr="000D50D7">
        <w:t xml:space="preserve"> </w:t>
      </w:r>
      <w:r>
        <w:t>reasonable</w:t>
      </w:r>
      <w:r w:rsidR="000D50D7" w:rsidRPr="000D50D7">
        <w:t xml:space="preserve"> </w:t>
      </w:r>
      <w:r>
        <w:t>satisfaction</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authority.</w:t>
      </w:r>
      <w:bookmarkEnd w:id="295"/>
    </w:p>
    <w:p w14:paraId="0EC52B75" w14:textId="77777777" w:rsidR="00283174" w:rsidRDefault="00283174" w:rsidP="00283174">
      <w:pPr>
        <w:pStyle w:val="N2"/>
      </w:pPr>
      <w:bookmarkStart w:id="296" w:name="_Ref77759946"/>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paragraph</w:t>
      </w:r>
      <w:r w:rsidR="000D50D7" w:rsidRPr="000D50D7">
        <w:t xml:space="preserve"> </w:t>
      </w:r>
      <w:r>
        <w:fldChar w:fldCharType="begin"/>
      </w:r>
      <w:r>
        <w:instrText xml:space="preserve"> REF _Ref77759975 \r \h </w:instrText>
      </w:r>
      <w:r>
        <w:fldChar w:fldCharType="separate"/>
      </w:r>
      <w:r w:rsidR="000D50D7">
        <w:t>(2)</w:t>
      </w:r>
      <w:r>
        <w:fldChar w:fldCharType="end"/>
      </w:r>
      <w:r w:rsidR="000D50D7" w:rsidRPr="000D50D7">
        <w:t xml:space="preserve"> </w:t>
      </w:r>
      <w:r>
        <w:t>may</w:t>
      </w:r>
      <w:r w:rsidR="000D50D7" w:rsidRPr="000D50D7">
        <w:t xml:space="preserve"> </w:t>
      </w:r>
      <w:r>
        <w:t>not</w:t>
      </w:r>
      <w:r w:rsidR="000D50D7" w:rsidRPr="000D50D7">
        <w:t xml:space="preserve"> </w:t>
      </w:r>
      <w:r>
        <w:t>be</w:t>
      </w:r>
      <w:r w:rsidR="000D50D7" w:rsidRPr="000D50D7">
        <w:t xml:space="preserve"> </w:t>
      </w:r>
      <w:r>
        <w:t>exercised</w:t>
      </w:r>
      <w:r w:rsidR="000D50D7" w:rsidRPr="000D50D7">
        <w:t xml:space="preserve"> </w:t>
      </w:r>
      <w:r>
        <w:t>without</w:t>
      </w:r>
      <w:r w:rsidR="000D50D7" w:rsidRPr="000D50D7">
        <w:t xml:space="preserve"> </w:t>
      </w:r>
      <w:r>
        <w:t>the</w:t>
      </w:r>
      <w:r w:rsidR="000D50D7" w:rsidRPr="000D50D7">
        <w:t xml:space="preserve"> </w:t>
      </w:r>
      <w:r>
        <w:t>consent</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authority.</w:t>
      </w:r>
      <w:bookmarkEnd w:id="296"/>
    </w:p>
    <w:p w14:paraId="3D20D9EE" w14:textId="77777777" w:rsidR="00283174" w:rsidRDefault="00283174" w:rsidP="00283174">
      <w:pPr>
        <w:pStyle w:val="N2"/>
      </w:pPr>
      <w:bookmarkStart w:id="297" w:name="_Ref77759995"/>
      <w:r>
        <w:lastRenderedPageBreak/>
        <w:t>Paragraphs</w:t>
      </w:r>
      <w:r w:rsidR="000D50D7" w:rsidRPr="000D50D7">
        <w:t xml:space="preserve"> </w:t>
      </w:r>
      <w:r>
        <w:fldChar w:fldCharType="begin"/>
      </w:r>
      <w:r>
        <w:instrText xml:space="preserve"> REF _Ref77759933 \r \h </w:instrText>
      </w:r>
      <w:r>
        <w:fldChar w:fldCharType="separate"/>
      </w:r>
      <w:r w:rsidR="000D50D7">
        <w:t>(3)</w:t>
      </w:r>
      <w:r>
        <w:fldChar w:fldCharType="end"/>
      </w:r>
      <w:r w:rsidR="000D50D7" w:rsidRPr="000D50D7">
        <w:t xml:space="preserve"> </w:t>
      </w:r>
      <w:r>
        <w:t>and</w:t>
      </w:r>
      <w:r w:rsidR="000D50D7" w:rsidRPr="000D50D7">
        <w:t xml:space="preserve"> </w:t>
      </w:r>
      <w:r>
        <w:fldChar w:fldCharType="begin"/>
      </w:r>
      <w:r>
        <w:instrText xml:space="preserve"> REF _Ref77759946 \r \h </w:instrText>
      </w:r>
      <w:r>
        <w:fldChar w:fldCharType="separate"/>
      </w:r>
      <w:r w:rsidR="000D50D7">
        <w:t>(4)</w:t>
      </w:r>
      <w:r>
        <w:fldChar w:fldCharType="end"/>
      </w:r>
      <w:r w:rsidR="000D50D7" w:rsidRPr="000D50D7">
        <w:t xml:space="preserve"> </w:t>
      </w:r>
      <w:r>
        <w:t>do</w:t>
      </w:r>
      <w:r w:rsidR="000D50D7" w:rsidRPr="000D50D7">
        <w:t xml:space="preserve"> </w:t>
      </w:r>
      <w:r>
        <w:t>not</w:t>
      </w:r>
      <w:r w:rsidR="000D50D7" w:rsidRPr="000D50D7">
        <w:t xml:space="preserve"> </w:t>
      </w:r>
      <w:r>
        <w:t>apply</w:t>
      </w:r>
      <w:r w:rsidR="000D50D7" w:rsidRPr="000D50D7">
        <w:t xml:space="preserve"> </w:t>
      </w:r>
      <w:r>
        <w:t>where</w:t>
      </w:r>
      <w:r w:rsidR="000D50D7" w:rsidRPr="000D50D7">
        <w:t xml:space="preserve"> </w:t>
      </w:r>
      <w:r>
        <w:t>the</w:t>
      </w:r>
      <w:r w:rsidR="000D50D7" w:rsidRPr="000D50D7">
        <w:t xml:space="preserve"> </w:t>
      </w:r>
      <w:r>
        <w:t>undertaker</w:t>
      </w:r>
      <w:r w:rsidR="000D50D7" w:rsidRPr="000D50D7">
        <w:t xml:space="preserve"> </w:t>
      </w:r>
      <w:r>
        <w:t>is</w:t>
      </w:r>
      <w:r w:rsidR="000D50D7" w:rsidRPr="000D50D7">
        <w:t xml:space="preserve"> </w:t>
      </w:r>
      <w:r>
        <w:t>the</w:t>
      </w:r>
      <w:r w:rsidR="000D50D7" w:rsidRPr="000D50D7">
        <w:t xml:space="preserve"> </w:t>
      </w:r>
      <w:r>
        <w:t>street</w:t>
      </w:r>
      <w:r w:rsidR="000D50D7" w:rsidRPr="000D50D7">
        <w:t xml:space="preserve"> </w:t>
      </w:r>
      <w:r>
        <w:t>authority</w:t>
      </w:r>
      <w:r w:rsidR="000D50D7" w:rsidRPr="000D50D7">
        <w:t xml:space="preserve"> </w:t>
      </w:r>
      <w:r>
        <w:t>for</w:t>
      </w:r>
      <w:r w:rsidR="000D50D7" w:rsidRPr="000D50D7">
        <w:t xml:space="preserve"> </w:t>
      </w:r>
      <w:r>
        <w:t>a</w:t>
      </w:r>
      <w:r w:rsidR="000D50D7" w:rsidRPr="000D50D7">
        <w:t xml:space="preserve"> </w:t>
      </w:r>
      <w:r>
        <w:t>street</w:t>
      </w:r>
      <w:r w:rsidR="000D50D7" w:rsidRPr="000D50D7">
        <w:t xml:space="preserve"> </w:t>
      </w:r>
      <w:r>
        <w:t>in</w:t>
      </w:r>
      <w:r w:rsidR="000D50D7" w:rsidRPr="000D50D7">
        <w:t xml:space="preserve"> </w:t>
      </w:r>
      <w:r>
        <w:t>which</w:t>
      </w:r>
      <w:r w:rsidR="000D50D7" w:rsidRPr="000D50D7">
        <w:t xml:space="preserve"> </w:t>
      </w:r>
      <w:r>
        <w:t>the</w:t>
      </w:r>
      <w:r w:rsidR="000D50D7" w:rsidRPr="000D50D7">
        <w:t xml:space="preserve"> </w:t>
      </w:r>
      <w:r>
        <w:t>works</w:t>
      </w:r>
      <w:r w:rsidR="000D50D7" w:rsidRPr="000D50D7">
        <w:t xml:space="preserve"> </w:t>
      </w:r>
      <w:r>
        <w:t>are</w:t>
      </w:r>
      <w:r w:rsidR="000D50D7" w:rsidRPr="000D50D7">
        <w:t xml:space="preserve"> </w:t>
      </w:r>
      <w:r>
        <w:t>being</w:t>
      </w:r>
      <w:r w:rsidR="000D50D7" w:rsidRPr="000D50D7">
        <w:t xml:space="preserve"> </w:t>
      </w:r>
      <w:r>
        <w:t>carried</w:t>
      </w:r>
      <w:r w:rsidR="000D50D7" w:rsidRPr="000D50D7">
        <w:t xml:space="preserve"> </w:t>
      </w:r>
      <w:r>
        <w:t>out.</w:t>
      </w:r>
      <w:bookmarkEnd w:id="297"/>
    </w:p>
    <w:p w14:paraId="305562AB" w14:textId="77777777" w:rsidR="00283174" w:rsidRDefault="00283174" w:rsidP="00283174">
      <w:pPr>
        <w:pStyle w:val="H1"/>
      </w:pPr>
      <w:bookmarkStart w:id="298" w:name="TOC27_07_2021_11_18_16_166"/>
      <w:bookmarkStart w:id="299" w:name="TOC27_07_2021_11_36_14_165"/>
      <w:bookmarkStart w:id="300" w:name="TOC27_07_2021_11_48_02_165"/>
      <w:bookmarkStart w:id="301" w:name="TOC27_07_2021_11_50_47_165"/>
      <w:bookmarkStart w:id="302" w:name="TOC01_02_2022_15_14_24_171"/>
      <w:bookmarkStart w:id="303" w:name="TOC02_02_2022_13_02_49_151"/>
      <w:bookmarkStart w:id="304" w:name="TOC18_02_2022_17_52_44_161"/>
      <w:bookmarkStart w:id="305" w:name="TOC23_02_2022_21_19_37_160"/>
      <w:bookmarkStart w:id="306" w:name="TOC15_08_2022_16_06_13_159"/>
      <w:bookmarkStart w:id="307" w:name="TOC06_09_2022_15_41_36_158"/>
      <w:bookmarkStart w:id="308" w:name="TOC04_10_2022_16_50_01_160"/>
      <w:bookmarkStart w:id="309" w:name="TOC23_11_2022_11_32_56_160"/>
      <w:bookmarkStart w:id="310" w:name="TOC10_01_2023_14_27_52_160"/>
      <w:bookmarkEnd w:id="298"/>
      <w:bookmarkEnd w:id="299"/>
      <w:bookmarkEnd w:id="300"/>
      <w:bookmarkEnd w:id="301"/>
      <w:bookmarkEnd w:id="302"/>
      <w:bookmarkEnd w:id="303"/>
      <w:bookmarkEnd w:id="304"/>
      <w:bookmarkEnd w:id="305"/>
      <w:bookmarkEnd w:id="306"/>
      <w:bookmarkEnd w:id="307"/>
      <w:bookmarkEnd w:id="308"/>
      <w:bookmarkEnd w:id="309"/>
      <w:bookmarkEnd w:id="310"/>
      <w:r>
        <w:t>Construction</w:t>
      </w:r>
      <w:r w:rsidR="000D50D7" w:rsidRPr="000D50D7">
        <w:t xml:space="preserve"> </w:t>
      </w:r>
      <w:r>
        <w:t>and</w:t>
      </w:r>
      <w:r w:rsidR="000D50D7" w:rsidRPr="000D50D7">
        <w:t xml:space="preserve"> </w:t>
      </w:r>
      <w:r>
        <w:t>maintenance</w:t>
      </w:r>
      <w:r w:rsidR="000D50D7" w:rsidRPr="000D50D7">
        <w:t xml:space="preserve"> </w:t>
      </w:r>
      <w:r>
        <w:t>of</w:t>
      </w:r>
      <w:r w:rsidR="000D50D7" w:rsidRPr="000D50D7">
        <w:t xml:space="preserve"> </w:t>
      </w:r>
      <w:r>
        <w:t>altered</w:t>
      </w:r>
      <w:r w:rsidR="000D50D7" w:rsidRPr="000D50D7">
        <w:t xml:space="preserve"> </w:t>
      </w:r>
      <w:r>
        <w:t>streets</w:t>
      </w:r>
    </w:p>
    <w:p w14:paraId="56B7007A" w14:textId="77777777" w:rsidR="00283174" w:rsidRDefault="00283174" w:rsidP="00283174">
      <w:pPr>
        <w:pStyle w:val="N1"/>
      </w:pPr>
      <w:bookmarkStart w:id="311" w:name="_Ref77863730"/>
      <w:r>
        <w:t>—</w:t>
      </w:r>
      <w:r>
        <w:fldChar w:fldCharType="begin"/>
      </w:r>
      <w:bookmarkStart w:id="312" w:name="_Ref77772511"/>
      <w:bookmarkEnd w:id="312"/>
      <w:r>
        <w:instrText xml:space="preserve"> LISTNUM "SEQ1" \l 2 </w:instrText>
      </w:r>
      <w:r>
        <w:fldChar w:fldCharType="end"/>
      </w:r>
      <w:r w:rsidR="000D50D7" w:rsidRPr="000D50D7">
        <w:t> </w:t>
      </w:r>
      <w:r w:rsidRPr="00FD5B8E">
        <w:t>Th</w:t>
      </w:r>
      <w:r>
        <w:t>e</w:t>
      </w:r>
      <w:r w:rsidR="000D50D7" w:rsidRPr="000D50D7">
        <w:t xml:space="preserve"> </w:t>
      </w:r>
      <w:r>
        <w:t>permanent</w:t>
      </w:r>
      <w:r w:rsidR="000D50D7" w:rsidRPr="000D50D7">
        <w:t xml:space="preserve"> </w:t>
      </w:r>
      <w:r>
        <w:t>alterations</w:t>
      </w:r>
      <w:r w:rsidR="000D50D7" w:rsidRPr="000D50D7">
        <w:t xml:space="preserve"> </w:t>
      </w:r>
      <w:r>
        <w:t>to</w:t>
      </w:r>
      <w:r w:rsidR="000D50D7" w:rsidRPr="000D50D7">
        <w:t xml:space="preserve"> </w:t>
      </w:r>
      <w:r w:rsidRPr="00FD5B8E">
        <w:t>each</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rsidRPr="00FD5B8E">
        <w:t>specified</w:t>
      </w:r>
      <w:r w:rsidR="000D50D7" w:rsidRPr="000D50D7">
        <w:t xml:space="preserve"> </w:t>
      </w:r>
      <w:r w:rsidRPr="00FD5B8E">
        <w:t>in</w:t>
      </w:r>
      <w:r w:rsidR="000D50D7" w:rsidRPr="000D50D7">
        <w:t xml:space="preserve"> </w:t>
      </w:r>
      <w:r w:rsidRPr="00FD5B8E">
        <w:t>Part</w:t>
      </w:r>
      <w:r w:rsidR="000D50D7" w:rsidRPr="000D50D7">
        <w:t xml:space="preserve"> </w:t>
      </w:r>
      <w:r w:rsidRPr="00FD5B8E">
        <w:t>1</w:t>
      </w:r>
      <w:r w:rsidR="000D50D7" w:rsidRPr="000D50D7">
        <w:t xml:space="preserve"> </w:t>
      </w:r>
      <w:r>
        <w:t>(permanent</w:t>
      </w:r>
      <w:r w:rsidR="000D50D7" w:rsidRPr="000D50D7">
        <w:t xml:space="preserve"> </w:t>
      </w:r>
      <w:r>
        <w:t>alteration</w:t>
      </w:r>
      <w:r w:rsidR="000D50D7" w:rsidRPr="000D50D7">
        <w:t xml:space="preserve"> </w:t>
      </w:r>
      <w:r>
        <w:t>of</w:t>
      </w:r>
      <w:r w:rsidR="000D50D7" w:rsidRPr="000D50D7">
        <w:t xml:space="preserve"> </w:t>
      </w:r>
      <w:r>
        <w:t>layout</w:t>
      </w:r>
      <w:r w:rsidR="000D50D7" w:rsidRPr="000D50D7">
        <w:t xml:space="preserve"> </w:t>
      </w:r>
      <w:r>
        <w:t>and</w:t>
      </w:r>
      <w:r w:rsidR="000D50D7" w:rsidRPr="000D50D7">
        <w:t xml:space="preserve"> </w:t>
      </w:r>
      <w:r>
        <w:t>maintained</w:t>
      </w:r>
      <w:r w:rsidR="000D50D7" w:rsidRPr="000D50D7">
        <w:t xml:space="preserve"> </w:t>
      </w:r>
      <w:r>
        <w:t>by</w:t>
      </w:r>
      <w:r w:rsidR="000D50D7" w:rsidRPr="000D50D7">
        <w:t xml:space="preserve"> </w:t>
      </w:r>
      <w:r>
        <w:t>the</w:t>
      </w:r>
      <w:r w:rsidR="000D50D7" w:rsidRPr="000D50D7">
        <w:t xml:space="preserve"> </w:t>
      </w:r>
      <w:r>
        <w:t>highway</w:t>
      </w:r>
      <w:r w:rsidR="000D50D7" w:rsidRPr="000D50D7">
        <w:t xml:space="preserve"> </w:t>
      </w:r>
      <w:r>
        <w:t>authority)</w:t>
      </w:r>
      <w:r w:rsidR="000D50D7" w:rsidRPr="000D50D7">
        <w:t xml:space="preserve"> </w:t>
      </w:r>
      <w:r w:rsidRPr="00FD5B8E">
        <w:t>of</w:t>
      </w:r>
      <w:r w:rsidR="000D50D7" w:rsidRPr="000D50D7">
        <w:t xml:space="preserve"> </w:t>
      </w:r>
      <w:r w:rsidRPr="00FD5B8E">
        <w:t>Schedule</w:t>
      </w:r>
      <w:r w:rsidR="000D50D7" w:rsidRPr="000D50D7">
        <w:t xml:space="preserve"> </w:t>
      </w:r>
      <w:r>
        <w:t>5</w:t>
      </w:r>
      <w:r w:rsidR="000D50D7" w:rsidRPr="000D50D7">
        <w:t xml:space="preserve"> </w:t>
      </w:r>
      <w:r>
        <w:t>(alteration</w:t>
      </w:r>
      <w:r w:rsidR="000D50D7" w:rsidRPr="000D50D7">
        <w:t xml:space="preserve"> </w:t>
      </w:r>
      <w:r>
        <w:t>of</w:t>
      </w:r>
      <w:r w:rsidR="000D50D7" w:rsidRPr="000D50D7">
        <w:t xml:space="preserve"> </w:t>
      </w:r>
      <w:r>
        <w:t>streets)</w:t>
      </w:r>
      <w:r w:rsidR="000D50D7" w:rsidRPr="000D50D7">
        <w:t xml:space="preserve"> </w:t>
      </w:r>
      <w:r w:rsidRPr="00FD5B8E">
        <w:t>to</w:t>
      </w:r>
      <w:r w:rsidR="000D50D7" w:rsidRPr="000D50D7">
        <w:t xml:space="preserve"> </w:t>
      </w:r>
      <w:r w:rsidRPr="00FD5B8E">
        <w:t>this</w:t>
      </w:r>
      <w:r w:rsidR="000D50D7" w:rsidRPr="000D50D7">
        <w:t xml:space="preserve"> </w:t>
      </w:r>
      <w:r w:rsidRPr="00FD5B8E">
        <w:t>Order</w:t>
      </w:r>
      <w:r w:rsidR="000D50D7" w:rsidRPr="000D50D7">
        <w:t xml:space="preserve"> </w:t>
      </w:r>
      <w:r w:rsidRPr="00FD5B8E">
        <w:t>must</w:t>
      </w:r>
      <w:r w:rsidR="000D50D7" w:rsidRPr="000D50D7">
        <w:t xml:space="preserve"> </w:t>
      </w:r>
      <w:r w:rsidRPr="00FD5B8E">
        <w:t>be</w:t>
      </w:r>
      <w:r w:rsidR="000D50D7" w:rsidRPr="000D50D7">
        <w:t xml:space="preserve"> </w:t>
      </w:r>
      <w:r w:rsidRPr="00FD5B8E">
        <w:t>completed</w:t>
      </w:r>
      <w:r w:rsidR="000D50D7" w:rsidRPr="000D50D7">
        <w:t xml:space="preserve"> </w:t>
      </w:r>
      <w:r w:rsidRPr="00FD5B8E">
        <w:t>to</w:t>
      </w:r>
      <w:r w:rsidR="000D50D7" w:rsidRPr="000D50D7">
        <w:t xml:space="preserve"> </w:t>
      </w:r>
      <w:r w:rsidRPr="00FD5B8E">
        <w:t>the</w:t>
      </w:r>
      <w:r w:rsidR="000D50D7" w:rsidRPr="000D50D7">
        <w:t xml:space="preserve"> </w:t>
      </w:r>
      <w:r w:rsidRPr="00FD5B8E">
        <w:t>reasonable</w:t>
      </w:r>
      <w:r w:rsidR="000D50D7" w:rsidRPr="000D50D7">
        <w:t xml:space="preserve"> </w:t>
      </w:r>
      <w:r w:rsidRPr="00FD5B8E">
        <w:t>satisfaction</w:t>
      </w:r>
      <w:r w:rsidR="000D50D7" w:rsidRPr="000D50D7">
        <w:t xml:space="preserve"> </w:t>
      </w:r>
      <w:r w:rsidRPr="00FD5B8E">
        <w:t>of</w:t>
      </w:r>
      <w:r w:rsidR="000D50D7" w:rsidRPr="000D50D7">
        <w:t xml:space="preserve"> </w:t>
      </w:r>
      <w:r w:rsidRPr="00FD5B8E">
        <w:t>the</w:t>
      </w:r>
      <w:r w:rsidR="000D50D7" w:rsidRPr="000D50D7">
        <w:t xml:space="preserve"> </w:t>
      </w:r>
      <w:r w:rsidRPr="00FD5B8E">
        <w:t>highway</w:t>
      </w:r>
      <w:r w:rsidR="000D50D7" w:rsidRPr="000D50D7">
        <w:t xml:space="preserve"> </w:t>
      </w:r>
      <w:r w:rsidRPr="00FD5B8E">
        <w:t>authority</w:t>
      </w:r>
      <w:r w:rsidR="000D50D7" w:rsidRPr="000D50D7">
        <w:t xml:space="preserve"> </w:t>
      </w:r>
      <w:r w:rsidRPr="00FD5B8E">
        <w:t>and,</w:t>
      </w:r>
      <w:r w:rsidR="000D50D7" w:rsidRPr="000D50D7">
        <w:t xml:space="preserve"> </w:t>
      </w:r>
      <w:r w:rsidRPr="00FD5B8E">
        <w:t>unless</w:t>
      </w:r>
      <w:r w:rsidR="000D50D7" w:rsidRPr="000D50D7">
        <w:t xml:space="preserve"> </w:t>
      </w:r>
      <w:r w:rsidRPr="00FD5B8E">
        <w:t>otherwise</w:t>
      </w:r>
      <w:r w:rsidR="000D50D7" w:rsidRPr="000D50D7">
        <w:t xml:space="preserve"> </w:t>
      </w:r>
      <w:r w:rsidRPr="00FD5B8E">
        <w:t>agreed</w:t>
      </w:r>
      <w:r w:rsidR="000D50D7" w:rsidRPr="000D50D7">
        <w:t xml:space="preserve"> </w:t>
      </w:r>
      <w:r w:rsidRPr="00FD5B8E">
        <w:t>by</w:t>
      </w:r>
      <w:r w:rsidR="000D50D7" w:rsidRPr="000D50D7">
        <w:t xml:space="preserve"> </w:t>
      </w:r>
      <w:r w:rsidRPr="00FD5B8E">
        <w:t>the</w:t>
      </w:r>
      <w:r w:rsidR="000D50D7" w:rsidRPr="000D50D7">
        <w:t xml:space="preserve"> </w:t>
      </w:r>
      <w:r w:rsidRPr="00FD5B8E">
        <w:t>highway</w:t>
      </w:r>
      <w:r w:rsidR="000D50D7" w:rsidRPr="000D50D7">
        <w:t xml:space="preserve"> </w:t>
      </w:r>
      <w:r w:rsidRPr="00FD5B8E">
        <w:t>authority,</w:t>
      </w:r>
      <w:r w:rsidR="000D50D7" w:rsidRPr="000D50D7">
        <w:t xml:space="preserve"> </w:t>
      </w:r>
      <w:r>
        <w:t>the</w:t>
      </w:r>
      <w:r w:rsidR="000D50D7" w:rsidRPr="000D50D7">
        <w:t xml:space="preserve"> </w:t>
      </w:r>
      <w:r>
        <w:t>alterations</w:t>
      </w:r>
      <w:r w:rsidR="000D50D7" w:rsidRPr="000D50D7">
        <w:t xml:space="preserve"> </w:t>
      </w:r>
      <w:r w:rsidRPr="00FD5B8E">
        <w:t>must</w:t>
      </w:r>
      <w:r w:rsidR="000D50D7" w:rsidRPr="000D50D7">
        <w:t xml:space="preserve"> </w:t>
      </w:r>
      <w:r w:rsidRPr="00FD5B8E">
        <w:t>be</w:t>
      </w:r>
      <w:r w:rsidR="000D50D7" w:rsidRPr="000D50D7">
        <w:t xml:space="preserve"> </w:t>
      </w:r>
      <w:r w:rsidRPr="00FD5B8E">
        <w:t>maintained</w:t>
      </w:r>
      <w:r w:rsidR="000D50D7" w:rsidRPr="000D50D7">
        <w:t xml:space="preserve"> </w:t>
      </w:r>
      <w:r w:rsidRPr="00FD5B8E">
        <w:t>by</w:t>
      </w:r>
      <w:r w:rsidR="000D50D7" w:rsidRPr="000D50D7">
        <w:t xml:space="preserve"> </w:t>
      </w:r>
      <w:r w:rsidRPr="00FD5B8E">
        <w:t>and</w:t>
      </w:r>
      <w:r w:rsidR="000D50D7" w:rsidRPr="000D50D7">
        <w:t xml:space="preserve"> </w:t>
      </w:r>
      <w:r w:rsidRPr="00FD5B8E">
        <w:t>at</w:t>
      </w:r>
      <w:r w:rsidR="000D50D7" w:rsidRPr="000D50D7">
        <w:t xml:space="preserve"> </w:t>
      </w:r>
      <w:r w:rsidRPr="00FD5B8E">
        <w:t>the</w:t>
      </w:r>
      <w:r w:rsidR="000D50D7" w:rsidRPr="000D50D7">
        <w:t xml:space="preserve"> </w:t>
      </w:r>
      <w:r w:rsidRPr="00FD5B8E">
        <w:t>expense</w:t>
      </w:r>
      <w:r w:rsidR="000D50D7" w:rsidRPr="000D50D7">
        <w:t xml:space="preserve"> </w:t>
      </w:r>
      <w:r w:rsidRPr="00FD5B8E">
        <w:t>of</w:t>
      </w:r>
      <w:r w:rsidR="000D50D7" w:rsidRPr="000D50D7">
        <w:t xml:space="preserve"> </w:t>
      </w:r>
      <w:r w:rsidRPr="00FD5B8E">
        <w:t>the</w:t>
      </w:r>
      <w:r w:rsidR="000D50D7" w:rsidRPr="000D50D7">
        <w:t xml:space="preserve"> </w:t>
      </w:r>
      <w:r w:rsidRPr="00FD5B8E">
        <w:t>undertaker</w:t>
      </w:r>
      <w:r w:rsidR="000D50D7" w:rsidRPr="000D50D7">
        <w:t xml:space="preserve"> </w:t>
      </w:r>
      <w:r w:rsidRPr="00FD5B8E">
        <w:t>for</w:t>
      </w:r>
      <w:r w:rsidR="000D50D7" w:rsidRPr="000D50D7">
        <w:t xml:space="preserve"> </w:t>
      </w:r>
      <w:r w:rsidRPr="00FD5B8E">
        <w:t>a</w:t>
      </w:r>
      <w:r w:rsidR="000D50D7" w:rsidRPr="000D50D7">
        <w:t xml:space="preserve"> </w:t>
      </w:r>
      <w:r w:rsidRPr="00FD5B8E">
        <w:t>period</w:t>
      </w:r>
      <w:r w:rsidR="000D50D7" w:rsidRPr="000D50D7">
        <w:t xml:space="preserve"> </w:t>
      </w:r>
      <w:r w:rsidRPr="00FD5B8E">
        <w:t>of</w:t>
      </w:r>
      <w:r w:rsidR="000D50D7" w:rsidRPr="000D50D7">
        <w:t xml:space="preserve"> </w:t>
      </w:r>
      <w:r w:rsidRPr="00FD5B8E">
        <w:t>12</w:t>
      </w:r>
      <w:r w:rsidR="000D50D7" w:rsidRPr="000D50D7">
        <w:t xml:space="preserve"> </w:t>
      </w:r>
      <w:r w:rsidRPr="00FD5B8E">
        <w:t>months</w:t>
      </w:r>
      <w:r w:rsidR="000D50D7" w:rsidRPr="000D50D7">
        <w:t xml:space="preserve"> </w:t>
      </w:r>
      <w:r w:rsidRPr="00FD5B8E">
        <w:t>from</w:t>
      </w:r>
      <w:r w:rsidR="000D50D7" w:rsidRPr="000D50D7">
        <w:t xml:space="preserve"> </w:t>
      </w:r>
      <w:r w:rsidRPr="00FD5B8E">
        <w:t>their</w:t>
      </w:r>
      <w:r w:rsidR="000D50D7" w:rsidRPr="000D50D7">
        <w:t xml:space="preserve"> </w:t>
      </w:r>
      <w:r w:rsidRPr="00FD5B8E">
        <w:t>completion</w:t>
      </w:r>
      <w:r w:rsidR="000D50D7" w:rsidRPr="000D50D7">
        <w:t xml:space="preserve"> </w:t>
      </w:r>
      <w:r w:rsidRPr="00FD5B8E">
        <w:t>and</w:t>
      </w:r>
      <w:r w:rsidR="000D50D7" w:rsidRPr="000D50D7">
        <w:t xml:space="preserve"> </w:t>
      </w:r>
      <w:r w:rsidRPr="00FD5B8E">
        <w:t>from</w:t>
      </w:r>
      <w:r w:rsidR="000D50D7" w:rsidRPr="000D50D7">
        <w:t xml:space="preserve"> </w:t>
      </w:r>
      <w:r w:rsidRPr="00FD5B8E">
        <w:t>the</w:t>
      </w:r>
      <w:r w:rsidR="000D50D7" w:rsidRPr="000D50D7">
        <w:t xml:space="preserve"> </w:t>
      </w:r>
      <w:r w:rsidRPr="00FD5B8E">
        <w:t>expiry</w:t>
      </w:r>
      <w:r w:rsidR="000D50D7" w:rsidRPr="000D50D7">
        <w:t xml:space="preserve"> </w:t>
      </w:r>
      <w:r w:rsidRPr="00FD5B8E">
        <w:t>of</w:t>
      </w:r>
      <w:r w:rsidR="000D50D7" w:rsidRPr="000D50D7">
        <w:t xml:space="preserve"> </w:t>
      </w:r>
      <w:r w:rsidRPr="00FD5B8E">
        <w:t>that</w:t>
      </w:r>
      <w:r w:rsidR="000D50D7" w:rsidRPr="000D50D7">
        <w:t xml:space="preserve"> </w:t>
      </w:r>
      <w:r w:rsidRPr="00FD5B8E">
        <w:t>period</w:t>
      </w:r>
      <w:r w:rsidR="000D50D7" w:rsidRPr="000D50D7">
        <w:t xml:space="preserve"> </w:t>
      </w:r>
      <w:r w:rsidRPr="00FD5B8E">
        <w:t>by</w:t>
      </w:r>
      <w:r w:rsidR="000D50D7" w:rsidRPr="000D50D7">
        <w:t xml:space="preserve"> </w:t>
      </w:r>
      <w:r w:rsidRPr="00FD5B8E">
        <w:t>and</w:t>
      </w:r>
      <w:r w:rsidR="000D50D7" w:rsidRPr="000D50D7">
        <w:t xml:space="preserve"> </w:t>
      </w:r>
      <w:r w:rsidRPr="00FD5B8E">
        <w:t>at</w:t>
      </w:r>
      <w:r w:rsidR="000D50D7" w:rsidRPr="000D50D7">
        <w:t xml:space="preserve"> </w:t>
      </w:r>
      <w:r w:rsidRPr="00FD5B8E">
        <w:t>the</w:t>
      </w:r>
      <w:r w:rsidR="000D50D7" w:rsidRPr="000D50D7">
        <w:t xml:space="preserve"> </w:t>
      </w:r>
      <w:r w:rsidRPr="00FD5B8E">
        <w:t>expense</w:t>
      </w:r>
      <w:r w:rsidR="000D50D7" w:rsidRPr="000D50D7">
        <w:t xml:space="preserve"> </w:t>
      </w:r>
      <w:r w:rsidRPr="00FD5B8E">
        <w:t>of</w:t>
      </w:r>
      <w:r w:rsidR="000D50D7" w:rsidRPr="000D50D7">
        <w:t xml:space="preserve"> </w:t>
      </w:r>
      <w:r w:rsidRPr="00FD5B8E">
        <w:t>the</w:t>
      </w:r>
      <w:r w:rsidR="000D50D7" w:rsidRPr="000D50D7">
        <w:t xml:space="preserve"> </w:t>
      </w:r>
      <w:r w:rsidRPr="00FD5B8E">
        <w:t>highway</w:t>
      </w:r>
      <w:r w:rsidR="000D50D7" w:rsidRPr="000D50D7">
        <w:t xml:space="preserve"> </w:t>
      </w:r>
      <w:r w:rsidRPr="00FD5B8E">
        <w:t>authority</w:t>
      </w:r>
      <w:r>
        <w:t>.</w:t>
      </w:r>
      <w:bookmarkEnd w:id="311"/>
    </w:p>
    <w:p w14:paraId="459A37AA" w14:textId="77777777" w:rsidR="00283174" w:rsidRPr="0032533B" w:rsidRDefault="00283174" w:rsidP="00283174">
      <w:pPr>
        <w:pStyle w:val="N2"/>
      </w:pPr>
      <w:bookmarkStart w:id="313" w:name="_Ref96084934"/>
      <w:r>
        <w:t>The</w:t>
      </w:r>
      <w:r w:rsidR="000D50D7" w:rsidRPr="000D50D7">
        <w:t xml:space="preserve"> </w:t>
      </w:r>
      <w:r>
        <w:t>permanent</w:t>
      </w:r>
      <w:r w:rsidR="000D50D7" w:rsidRPr="000D50D7">
        <w:t xml:space="preserve"> </w:t>
      </w:r>
      <w:r>
        <w:t>alterations</w:t>
      </w:r>
      <w:r w:rsidR="000D50D7" w:rsidRPr="000D50D7">
        <w:t xml:space="preserve"> </w:t>
      </w:r>
      <w:r>
        <w:t>to</w:t>
      </w:r>
      <w:r w:rsidR="000D50D7" w:rsidRPr="000D50D7">
        <w:t xml:space="preserve"> </w:t>
      </w:r>
      <w:r>
        <w:t>each</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specified</w:t>
      </w:r>
      <w:r w:rsidR="000D50D7" w:rsidRPr="000D50D7">
        <w:t xml:space="preserve"> </w:t>
      </w:r>
      <w:r>
        <w:t>in</w:t>
      </w:r>
      <w:r w:rsidR="000D50D7" w:rsidRPr="000D50D7">
        <w:t xml:space="preserve"> </w:t>
      </w:r>
      <w:r>
        <w:t>Part</w:t>
      </w:r>
      <w:r w:rsidR="000D50D7" w:rsidRPr="000D50D7">
        <w:t xml:space="preserve"> </w:t>
      </w:r>
      <w:r>
        <w:t>2</w:t>
      </w:r>
      <w:r w:rsidR="000D50D7" w:rsidRPr="000D50D7">
        <w:t xml:space="preserve"> </w:t>
      </w:r>
      <w:r>
        <w:t>(permanent</w:t>
      </w:r>
      <w:r w:rsidR="000D50D7" w:rsidRPr="000D50D7">
        <w:t xml:space="preserve"> </w:t>
      </w:r>
      <w:r>
        <w:t>alteration</w:t>
      </w:r>
      <w:r w:rsidR="000D50D7" w:rsidRPr="000D50D7">
        <w:t xml:space="preserve"> </w:t>
      </w:r>
      <w:r>
        <w:t>of</w:t>
      </w:r>
      <w:r w:rsidR="000D50D7" w:rsidRPr="000D50D7">
        <w:t xml:space="preserve"> </w:t>
      </w:r>
      <w:r>
        <w:t>layout</w:t>
      </w:r>
      <w:r w:rsidR="000D50D7" w:rsidRPr="000D50D7">
        <w:t xml:space="preserve"> </w:t>
      </w:r>
      <w:r>
        <w:t>and</w:t>
      </w:r>
      <w:r w:rsidR="000D50D7" w:rsidRPr="000D50D7">
        <w:t xml:space="preserve"> </w:t>
      </w:r>
      <w:r>
        <w:t>maintained</w:t>
      </w:r>
      <w:r w:rsidR="000D50D7" w:rsidRPr="000D50D7">
        <w:t xml:space="preserve"> </w:t>
      </w:r>
      <w:r>
        <w:t>by</w:t>
      </w:r>
      <w:r w:rsidR="000D50D7" w:rsidRPr="000D50D7">
        <w:t xml:space="preserve"> </w:t>
      </w:r>
      <w:r>
        <w:t>the</w:t>
      </w:r>
      <w:r w:rsidR="000D50D7" w:rsidRPr="000D50D7">
        <w:t xml:space="preserve"> </w:t>
      </w:r>
      <w:r>
        <w:t>street</w:t>
      </w:r>
      <w:r w:rsidR="000D50D7" w:rsidRPr="000D50D7">
        <w:t xml:space="preserve"> </w:t>
      </w:r>
      <w:r>
        <w:t>authority)</w:t>
      </w:r>
      <w:r w:rsidR="000D50D7" w:rsidRPr="000D50D7">
        <w:t xml:space="preserve"> </w:t>
      </w:r>
      <w:r>
        <w:t>of</w:t>
      </w:r>
      <w:r w:rsidR="000D50D7" w:rsidRPr="000D50D7">
        <w:t xml:space="preserve"> </w:t>
      </w:r>
      <w:r>
        <w:t>Schedule</w:t>
      </w:r>
      <w:r w:rsidR="000D50D7" w:rsidRPr="000D50D7">
        <w:t xml:space="preserve"> </w:t>
      </w:r>
      <w:r>
        <w:t>5</w:t>
      </w:r>
      <w:r w:rsidR="000D50D7" w:rsidRPr="000D50D7">
        <w:t xml:space="preserve"> </w:t>
      </w:r>
      <w:r>
        <w:t>(alteration</w:t>
      </w:r>
      <w:r w:rsidR="000D50D7" w:rsidRPr="000D50D7">
        <w:t xml:space="preserve"> </w:t>
      </w:r>
      <w:r>
        <w:t>of</w:t>
      </w:r>
      <w:r w:rsidR="000D50D7" w:rsidRPr="000D50D7">
        <w:t xml:space="preserve"> </w:t>
      </w:r>
      <w:r>
        <w:t>streets)</w:t>
      </w:r>
      <w:r w:rsidR="000D50D7" w:rsidRPr="000D50D7">
        <w:t xml:space="preserve"> </w:t>
      </w:r>
      <w:r>
        <w:t>to</w:t>
      </w:r>
      <w:r w:rsidR="000D50D7" w:rsidRPr="000D50D7">
        <w:t xml:space="preserve"> </w:t>
      </w:r>
      <w:r>
        <w:t>this</w:t>
      </w:r>
      <w:r w:rsidR="000D50D7" w:rsidRPr="000D50D7">
        <w:t xml:space="preserve"> </w:t>
      </w:r>
      <w:r>
        <w:t>Order</w:t>
      </w:r>
      <w:r w:rsidR="000D50D7" w:rsidRPr="000D50D7">
        <w:t xml:space="preserve"> </w:t>
      </w:r>
      <w:r>
        <w:t>must</w:t>
      </w:r>
      <w:r w:rsidR="000D50D7" w:rsidRPr="000D50D7">
        <w:t xml:space="preserve"> </w:t>
      </w:r>
      <w:r>
        <w:t>be</w:t>
      </w:r>
      <w:r w:rsidR="000D50D7" w:rsidRPr="000D50D7">
        <w:t xml:space="preserve"> </w:t>
      </w:r>
      <w:r>
        <w:t>completed</w:t>
      </w:r>
      <w:r w:rsidR="000D50D7" w:rsidRPr="000D50D7">
        <w:t xml:space="preserve"> </w:t>
      </w:r>
      <w:r>
        <w:t>to</w:t>
      </w:r>
      <w:r w:rsidR="000D50D7" w:rsidRPr="000D50D7">
        <w:t xml:space="preserve"> </w:t>
      </w:r>
      <w:r>
        <w:t>the</w:t>
      </w:r>
      <w:r w:rsidR="000D50D7" w:rsidRPr="000D50D7">
        <w:t xml:space="preserve"> </w:t>
      </w:r>
      <w:r>
        <w:t>reasonable</w:t>
      </w:r>
      <w:r w:rsidR="000D50D7" w:rsidRPr="000D50D7">
        <w:t xml:space="preserve"> </w:t>
      </w:r>
      <w:r>
        <w:t>satisfaction</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authority</w:t>
      </w:r>
      <w:r w:rsidR="000D50D7" w:rsidRPr="000D50D7">
        <w:t xml:space="preserve"> </w:t>
      </w:r>
      <w:r>
        <w:t>and</w:t>
      </w:r>
      <w:r w:rsidR="000D50D7" w:rsidRPr="000D50D7">
        <w:t xml:space="preserve"> </w:t>
      </w:r>
      <w:r>
        <w:t>must</w:t>
      </w:r>
      <w:r w:rsidR="000D50D7" w:rsidRPr="000D50D7">
        <w:t xml:space="preserve"> </w:t>
      </w:r>
      <w:r>
        <w:t>be</w:t>
      </w:r>
      <w:r w:rsidR="000D50D7" w:rsidRPr="000D50D7">
        <w:t xml:space="preserve"> </w:t>
      </w:r>
      <w:r>
        <w:t>maintained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for</w:t>
      </w:r>
      <w:r w:rsidR="000D50D7" w:rsidRPr="000D50D7">
        <w:t xml:space="preserve"> </w:t>
      </w:r>
      <w:r>
        <w:t>a</w:t>
      </w:r>
      <w:r w:rsidR="000D50D7" w:rsidRPr="000D50D7">
        <w:t xml:space="preserve"> </w:t>
      </w:r>
      <w:r>
        <w:t>period</w:t>
      </w:r>
      <w:r w:rsidR="000D50D7" w:rsidRPr="000D50D7">
        <w:t xml:space="preserve"> </w:t>
      </w:r>
      <w:r>
        <w:t>of</w:t>
      </w:r>
      <w:r w:rsidR="000D50D7" w:rsidRPr="000D50D7">
        <w:t xml:space="preserve"> </w:t>
      </w:r>
      <w:r>
        <w:t>12</w:t>
      </w:r>
      <w:r w:rsidR="000D50D7" w:rsidRPr="000D50D7">
        <w:t xml:space="preserve"> </w:t>
      </w:r>
      <w:r>
        <w:t>months</w:t>
      </w:r>
      <w:r w:rsidR="000D50D7" w:rsidRPr="000D50D7">
        <w:t xml:space="preserve"> </w:t>
      </w:r>
      <w:r>
        <w:t>from</w:t>
      </w:r>
      <w:r w:rsidR="000D50D7" w:rsidRPr="000D50D7">
        <w:t xml:space="preserve"> </w:t>
      </w:r>
      <w:r>
        <w:t>their</w:t>
      </w:r>
      <w:r w:rsidR="000D50D7" w:rsidRPr="000D50D7">
        <w:t xml:space="preserve"> </w:t>
      </w:r>
      <w:r>
        <w:t>completion</w:t>
      </w:r>
      <w:r w:rsidR="000D50D7" w:rsidRPr="000D50D7">
        <w:t xml:space="preserve"> </w:t>
      </w:r>
      <w:r>
        <w:t>and</w:t>
      </w:r>
      <w:r w:rsidR="000D50D7" w:rsidRPr="000D50D7">
        <w:t xml:space="preserve"> </w:t>
      </w:r>
      <w:r>
        <w:t>from</w:t>
      </w:r>
      <w:r w:rsidR="000D50D7" w:rsidRPr="000D50D7">
        <w:t xml:space="preserve"> </w:t>
      </w:r>
      <w:r>
        <w:t>the</w:t>
      </w:r>
      <w:r w:rsidR="000D50D7" w:rsidRPr="000D50D7">
        <w:t xml:space="preserve"> </w:t>
      </w:r>
      <w:r>
        <w:t>expiry</w:t>
      </w:r>
      <w:r w:rsidR="000D50D7" w:rsidRPr="000D50D7">
        <w:t xml:space="preserve"> </w:t>
      </w:r>
      <w:r>
        <w:t>of</w:t>
      </w:r>
      <w:r w:rsidR="000D50D7" w:rsidRPr="000D50D7">
        <w:t xml:space="preserve"> </w:t>
      </w:r>
      <w:r>
        <w:t>that</w:t>
      </w:r>
      <w:r w:rsidR="000D50D7" w:rsidRPr="000D50D7">
        <w:t xml:space="preserve"> </w:t>
      </w:r>
      <w:r>
        <w:t>period</w:t>
      </w:r>
      <w:r w:rsidR="000D50D7" w:rsidRPr="000D50D7">
        <w:t xml:space="preserve"> </w:t>
      </w:r>
      <w:r>
        <w:t>by</w:t>
      </w:r>
      <w:r w:rsidR="000D50D7" w:rsidRPr="000D50D7">
        <w:t xml:space="preserve"> </w:t>
      </w:r>
      <w:r>
        <w:t>and</w:t>
      </w:r>
      <w:r w:rsidR="000D50D7" w:rsidRPr="000D50D7">
        <w:t xml:space="preserve"> </w:t>
      </w:r>
      <w:r>
        <w:t>at</w:t>
      </w:r>
      <w:r w:rsidR="000D50D7" w:rsidRPr="000D50D7">
        <w:t xml:space="preserve"> </w:t>
      </w:r>
      <w:r>
        <w:t>the</w:t>
      </w:r>
      <w:r w:rsidR="000D50D7" w:rsidRPr="000D50D7">
        <w:t xml:space="preserve"> </w:t>
      </w:r>
      <w:r>
        <w:t>expense</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authority.</w:t>
      </w:r>
      <w:bookmarkEnd w:id="313"/>
    </w:p>
    <w:p w14:paraId="48564B73" w14:textId="77777777" w:rsidR="00283174" w:rsidRPr="00F81D25" w:rsidRDefault="00283174" w:rsidP="00283174">
      <w:pPr>
        <w:pStyle w:val="N2"/>
      </w:pPr>
      <w:bookmarkStart w:id="314" w:name="_Ref96539323"/>
      <w:r w:rsidRPr="00F81D25">
        <w:t>Subject</w:t>
      </w:r>
      <w:r w:rsidR="000D50D7" w:rsidRPr="000D50D7">
        <w:t xml:space="preserve"> </w:t>
      </w:r>
      <w:r w:rsidRPr="00F81D25">
        <w:t>to</w:t>
      </w:r>
      <w:r w:rsidR="000D50D7" w:rsidRPr="000D50D7">
        <w:t xml:space="preserve"> </w:t>
      </w:r>
      <w:r w:rsidRPr="00F81D25">
        <w:t>paragraph</w:t>
      </w:r>
      <w:r w:rsidR="000D50D7" w:rsidRPr="000D50D7">
        <w:t xml:space="preserve"> </w:t>
      </w:r>
      <w:r>
        <w:fldChar w:fldCharType="begin"/>
      </w:r>
      <w:r>
        <w:instrText xml:space="preserve"> REF _Ref94695259 \r \h </w:instrText>
      </w:r>
      <w:r>
        <w:fldChar w:fldCharType="separate"/>
      </w:r>
      <w:r w:rsidR="000D50D7">
        <w:t>(4)</w:t>
      </w:r>
      <w:r>
        <w:fldChar w:fldCharType="end"/>
      </w:r>
      <w:r w:rsidRPr="00F81D25">
        <w:t>,</w:t>
      </w:r>
      <w:r w:rsidR="000D50D7" w:rsidRPr="000D50D7">
        <w:t xml:space="preserve"> </w:t>
      </w:r>
      <w:r w:rsidRPr="00F81D25">
        <w:t>the</w:t>
      </w:r>
      <w:r w:rsidR="000D50D7" w:rsidRPr="000D50D7">
        <w:t xml:space="preserve"> </w:t>
      </w:r>
      <w:r w:rsidRPr="00F81D25">
        <w:t>temporary</w:t>
      </w:r>
      <w:r w:rsidR="000D50D7" w:rsidRPr="000D50D7">
        <w:t xml:space="preserve"> </w:t>
      </w:r>
      <w:r w:rsidRPr="00F81D25">
        <w:t>alterations</w:t>
      </w:r>
      <w:r w:rsidR="000D50D7" w:rsidRPr="000D50D7">
        <w:t xml:space="preserve"> </w:t>
      </w:r>
      <w:r w:rsidRPr="00F81D25">
        <w:t>to</w:t>
      </w:r>
      <w:r w:rsidR="000D50D7" w:rsidRPr="000D50D7">
        <w:t xml:space="preserve"> </w:t>
      </w:r>
      <w:r w:rsidRPr="00F81D25">
        <w:t>each</w:t>
      </w:r>
      <w:r w:rsidR="000D50D7" w:rsidRPr="000D50D7">
        <w:t xml:space="preserve"> </w:t>
      </w:r>
      <w:r w:rsidRPr="00F81D25">
        <w:t>of</w:t>
      </w:r>
      <w:r w:rsidR="000D50D7" w:rsidRPr="000D50D7">
        <w:t xml:space="preserve"> </w:t>
      </w:r>
      <w:r w:rsidRPr="00F81D25">
        <w:t>the</w:t>
      </w:r>
      <w:r w:rsidR="000D50D7" w:rsidRPr="000D50D7">
        <w:t xml:space="preserve"> </w:t>
      </w:r>
      <w:r w:rsidRPr="00F81D25">
        <w:t>streets</w:t>
      </w:r>
      <w:r w:rsidR="000D50D7" w:rsidRPr="000D50D7">
        <w:t xml:space="preserve"> </w:t>
      </w:r>
      <w:r w:rsidRPr="00F81D25">
        <w:t>specified</w:t>
      </w:r>
      <w:r w:rsidR="000D50D7" w:rsidRPr="000D50D7">
        <w:t xml:space="preserve"> </w:t>
      </w:r>
      <w:r w:rsidRPr="00F81D25">
        <w:t>in</w:t>
      </w:r>
      <w:r w:rsidR="000D50D7" w:rsidRPr="000D50D7">
        <w:t xml:space="preserve"> </w:t>
      </w:r>
      <w:r w:rsidRPr="00F81D25">
        <w:t>Part</w:t>
      </w:r>
      <w:r w:rsidR="000D50D7" w:rsidRPr="000D50D7">
        <w:t xml:space="preserve"> </w:t>
      </w:r>
      <w:r>
        <w:t>3</w:t>
      </w:r>
      <w:r w:rsidR="000D50D7" w:rsidRPr="000D50D7">
        <w:t xml:space="preserve"> </w:t>
      </w:r>
      <w:r w:rsidRPr="00F81D25">
        <w:t>(temporary</w:t>
      </w:r>
      <w:r w:rsidR="000D50D7" w:rsidRPr="000D50D7">
        <w:t xml:space="preserve"> </w:t>
      </w:r>
      <w:r w:rsidRPr="00F81D25">
        <w:t>alteration</w:t>
      </w:r>
      <w:r w:rsidR="000D50D7" w:rsidRPr="000D50D7">
        <w:t xml:space="preserve"> </w:t>
      </w:r>
      <w:r w:rsidRPr="00F81D25">
        <w:t>of</w:t>
      </w:r>
      <w:r w:rsidR="000D50D7" w:rsidRPr="000D50D7">
        <w:t xml:space="preserve"> </w:t>
      </w:r>
      <w:r w:rsidRPr="00F81D25">
        <w:t>layout)</w:t>
      </w:r>
      <w:r w:rsidR="000D50D7" w:rsidRPr="000D50D7">
        <w:t xml:space="preserve"> </w:t>
      </w:r>
      <w:r w:rsidRPr="00F81D25">
        <w:t>of</w:t>
      </w:r>
      <w:r w:rsidR="000D50D7" w:rsidRPr="000D50D7">
        <w:t xml:space="preserve"> </w:t>
      </w:r>
      <w:r w:rsidRPr="00F81D25">
        <w:t>Schedule</w:t>
      </w:r>
      <w:r w:rsidR="000D50D7" w:rsidRPr="000D50D7">
        <w:t xml:space="preserve"> </w:t>
      </w:r>
      <w:r w:rsidRPr="00F81D25">
        <w:t>5</w:t>
      </w:r>
      <w:r w:rsidR="000D50D7" w:rsidRPr="000D50D7">
        <w:t xml:space="preserve"> </w:t>
      </w:r>
      <w:r>
        <w:t>(alteration</w:t>
      </w:r>
      <w:r w:rsidR="000D50D7" w:rsidRPr="000D50D7">
        <w:t xml:space="preserve"> </w:t>
      </w:r>
      <w:r>
        <w:t>of</w:t>
      </w:r>
      <w:r w:rsidR="000D50D7" w:rsidRPr="000D50D7">
        <w:t xml:space="preserve"> </w:t>
      </w:r>
      <w:r>
        <w:t>streets)</w:t>
      </w:r>
      <w:r w:rsidR="000D50D7" w:rsidRPr="000D50D7">
        <w:t xml:space="preserve"> </w:t>
      </w:r>
      <w:r w:rsidRPr="00F81D25">
        <w:t>must</w:t>
      </w:r>
      <w:r w:rsidR="000D50D7" w:rsidRPr="000D50D7">
        <w:t xml:space="preserve"> </w:t>
      </w:r>
      <w:r w:rsidRPr="00F81D25">
        <w:t>be</w:t>
      </w:r>
      <w:r w:rsidR="000D50D7" w:rsidRPr="000D50D7">
        <w:t xml:space="preserve"> </w:t>
      </w:r>
      <w:r w:rsidRPr="00F81D25">
        <w:t>completed</w:t>
      </w:r>
      <w:r w:rsidR="000D50D7" w:rsidRPr="000D50D7">
        <w:t xml:space="preserve"> </w:t>
      </w:r>
      <w:r w:rsidRPr="00F81D25">
        <w:t>to</w:t>
      </w:r>
      <w:r w:rsidR="000D50D7" w:rsidRPr="000D50D7">
        <w:t xml:space="preserve"> </w:t>
      </w:r>
      <w:r w:rsidRPr="00F81D25">
        <w:t>the</w:t>
      </w:r>
      <w:r w:rsidR="000D50D7" w:rsidRPr="000D50D7">
        <w:t xml:space="preserve"> </w:t>
      </w:r>
      <w:r w:rsidRPr="00F81D25">
        <w:t>reasonable</w:t>
      </w:r>
      <w:r w:rsidR="000D50D7" w:rsidRPr="000D50D7">
        <w:t xml:space="preserve"> </w:t>
      </w:r>
      <w:r w:rsidRPr="00F81D25">
        <w:t>satisfaction</w:t>
      </w:r>
      <w:r w:rsidR="000D50D7" w:rsidRPr="000D50D7">
        <w:t xml:space="preserve"> </w:t>
      </w:r>
      <w:r w:rsidRPr="00F81D25">
        <w:t>of</w:t>
      </w:r>
      <w:r w:rsidR="000D50D7" w:rsidRPr="000D50D7">
        <w:t xml:space="preserve"> </w:t>
      </w:r>
      <w:r w:rsidRPr="00F81D25">
        <w:t>the</w:t>
      </w:r>
      <w:r w:rsidR="000D50D7" w:rsidRPr="000D50D7">
        <w:t xml:space="preserve"> </w:t>
      </w:r>
      <w:r w:rsidRPr="00F81D25">
        <w:t>street</w:t>
      </w:r>
      <w:r w:rsidR="000D50D7" w:rsidRPr="000D50D7">
        <w:t xml:space="preserve"> </w:t>
      </w:r>
      <w:r w:rsidRPr="00F81D25">
        <w:t>authority</w:t>
      </w:r>
      <w:r w:rsidR="000D50D7" w:rsidRPr="000D50D7">
        <w:t xml:space="preserve"> </w:t>
      </w:r>
      <w:r w:rsidRPr="00F81D25">
        <w:t>and</w:t>
      </w:r>
      <w:r w:rsidR="000D50D7" w:rsidRPr="000D50D7">
        <w:t xml:space="preserve"> </w:t>
      </w:r>
      <w:r w:rsidRPr="00F81D25">
        <w:t>the</w:t>
      </w:r>
      <w:r w:rsidR="000D50D7" w:rsidRPr="000D50D7">
        <w:t xml:space="preserve"> </w:t>
      </w:r>
      <w:r w:rsidRPr="00F81D25">
        <w:t>temporary</w:t>
      </w:r>
      <w:r w:rsidR="000D50D7" w:rsidRPr="000D50D7">
        <w:t xml:space="preserve"> </w:t>
      </w:r>
      <w:r w:rsidRPr="00F81D25">
        <w:t>alterations</w:t>
      </w:r>
      <w:r w:rsidR="000D50D7" w:rsidRPr="000D50D7">
        <w:t xml:space="preserve"> </w:t>
      </w:r>
      <w:r w:rsidRPr="00F81D25">
        <w:t>must</w:t>
      </w:r>
      <w:r w:rsidR="000D50D7" w:rsidRPr="000D50D7">
        <w:t xml:space="preserve"> </w:t>
      </w:r>
      <w:r w:rsidRPr="00F81D25">
        <w:t>be</w:t>
      </w:r>
      <w:r w:rsidR="000D50D7" w:rsidRPr="000D50D7">
        <w:t xml:space="preserve"> </w:t>
      </w:r>
      <w:r w:rsidRPr="00F81D25">
        <w:t>maintained</w:t>
      </w:r>
      <w:r w:rsidR="000D50D7" w:rsidRPr="000D50D7">
        <w:t xml:space="preserve"> </w:t>
      </w:r>
      <w:r w:rsidRPr="00F81D25">
        <w:t>by</w:t>
      </w:r>
      <w:r w:rsidR="000D50D7" w:rsidRPr="000D50D7">
        <w:t xml:space="preserve"> </w:t>
      </w:r>
      <w:r w:rsidRPr="00F81D25">
        <w:t>and</w:t>
      </w:r>
      <w:r w:rsidR="000D50D7" w:rsidRPr="000D50D7">
        <w:t xml:space="preserve"> </w:t>
      </w:r>
      <w:r w:rsidRPr="00F81D25">
        <w:t>at</w:t>
      </w:r>
      <w:r w:rsidR="000D50D7" w:rsidRPr="000D50D7">
        <w:t xml:space="preserve"> </w:t>
      </w:r>
      <w:r w:rsidRPr="00F81D25">
        <w:t>the</w:t>
      </w:r>
      <w:r w:rsidR="000D50D7" w:rsidRPr="000D50D7">
        <w:t xml:space="preserve"> </w:t>
      </w:r>
      <w:r w:rsidRPr="00F81D25">
        <w:t>expense</w:t>
      </w:r>
      <w:r w:rsidR="000D50D7" w:rsidRPr="000D50D7">
        <w:t xml:space="preserve"> </w:t>
      </w:r>
      <w:r w:rsidRPr="00F81D25">
        <w:t>of</w:t>
      </w:r>
      <w:r w:rsidR="000D50D7" w:rsidRPr="000D50D7">
        <w:t xml:space="preserve"> </w:t>
      </w:r>
      <w:r w:rsidRPr="00F81D25">
        <w:t>the</w:t>
      </w:r>
      <w:r w:rsidR="000D50D7" w:rsidRPr="000D50D7">
        <w:t xml:space="preserve"> </w:t>
      </w:r>
      <w:r w:rsidRPr="00F81D25">
        <w:t>undertaker.</w:t>
      </w:r>
      <w:bookmarkEnd w:id="314"/>
    </w:p>
    <w:p w14:paraId="31995AB0" w14:textId="77777777" w:rsidR="00283174" w:rsidRDefault="00283174" w:rsidP="00283174">
      <w:pPr>
        <w:pStyle w:val="N2"/>
      </w:pPr>
      <w:bookmarkStart w:id="315" w:name="_Ref94695259"/>
      <w:r>
        <w:t>Those</w:t>
      </w:r>
      <w:r w:rsidR="000D50D7" w:rsidRPr="000D50D7">
        <w:t xml:space="preserve"> </w:t>
      </w:r>
      <w:r>
        <w:t>restoration</w:t>
      </w:r>
      <w:r w:rsidR="000D50D7" w:rsidRPr="000D50D7">
        <w:t xml:space="preserve"> </w:t>
      </w:r>
      <w:r>
        <w:t>works</w:t>
      </w:r>
      <w:r w:rsidR="000D50D7" w:rsidRPr="000D50D7">
        <w:t xml:space="preserve"> </w:t>
      </w:r>
      <w:r>
        <w:t>carried</w:t>
      </w:r>
      <w:r w:rsidR="000D50D7" w:rsidRPr="000D50D7">
        <w:t xml:space="preserve"> </w:t>
      </w:r>
      <w:r>
        <w:t>out</w:t>
      </w:r>
      <w:r w:rsidR="000D50D7" w:rsidRPr="000D50D7">
        <w:t xml:space="preserve"> </w:t>
      </w:r>
      <w:r>
        <w:t>pursuant</w:t>
      </w:r>
      <w:r w:rsidR="000D50D7" w:rsidRPr="000D50D7">
        <w:t xml:space="preserve"> </w:t>
      </w:r>
      <w:r>
        <w:t>to</w:t>
      </w:r>
      <w:r w:rsidR="000D50D7" w:rsidRPr="000D50D7">
        <w:t xml:space="preserve"> </w:t>
      </w:r>
      <w:r>
        <w:t>article</w:t>
      </w:r>
      <w:r w:rsidR="000D50D7" w:rsidRPr="000D50D7">
        <w:t xml:space="preserve"> </w:t>
      </w:r>
      <w:r>
        <w:fldChar w:fldCharType="begin"/>
      </w:r>
      <w:r>
        <w:instrText xml:space="preserve"> REF _Ref77759933 \r \h </w:instrText>
      </w:r>
      <w:r>
        <w:fldChar w:fldCharType="separate"/>
      </w:r>
      <w:r w:rsidR="000D50D7">
        <w:t>9(3)</w:t>
      </w:r>
      <w:r>
        <w:fldChar w:fldCharType="end"/>
      </w:r>
      <w:r w:rsidR="000D50D7" w:rsidRPr="000D50D7">
        <w:t xml:space="preserve"> </w:t>
      </w:r>
      <w:r>
        <w:t>(power</w:t>
      </w:r>
      <w:r w:rsidR="000D50D7" w:rsidRPr="000D50D7">
        <w:t xml:space="preserve"> </w:t>
      </w:r>
      <w:r>
        <w:t>to</w:t>
      </w:r>
      <w:r w:rsidR="000D50D7" w:rsidRPr="000D50D7">
        <w:t xml:space="preserve"> </w:t>
      </w:r>
      <w:r>
        <w:t>alter</w:t>
      </w:r>
      <w:r w:rsidR="000D50D7" w:rsidRPr="000D50D7">
        <w:t xml:space="preserve"> </w:t>
      </w:r>
      <w:r>
        <w:t>layout,</w:t>
      </w:r>
      <w:r w:rsidR="000D50D7" w:rsidRPr="000D50D7">
        <w:t xml:space="preserve"> </w:t>
      </w:r>
      <w:r>
        <w:t>etc.,</w:t>
      </w:r>
      <w:r w:rsidR="000D50D7" w:rsidRPr="000D50D7">
        <w:t xml:space="preserve"> </w:t>
      </w:r>
      <w:r>
        <w:t>of</w:t>
      </w:r>
      <w:r w:rsidR="000D50D7" w:rsidRPr="000D50D7">
        <w:t xml:space="preserve"> </w:t>
      </w:r>
      <w:r>
        <w:t>streets)</w:t>
      </w:r>
      <w:r w:rsidR="000D50D7" w:rsidRPr="000D50D7">
        <w:t xml:space="preserve"> </w:t>
      </w:r>
      <w:r w:rsidRPr="00FD5B8E">
        <w:t>must</w:t>
      </w:r>
      <w:r w:rsidR="000D50D7" w:rsidRPr="000D50D7">
        <w:t xml:space="preserve"> </w:t>
      </w:r>
      <w:r w:rsidRPr="00FD5B8E">
        <w:t>be</w:t>
      </w:r>
      <w:r w:rsidR="000D50D7" w:rsidRPr="000D50D7">
        <w:t xml:space="preserve"> </w:t>
      </w:r>
      <w:r w:rsidRPr="00FD5B8E">
        <w:t>completed</w:t>
      </w:r>
      <w:r w:rsidR="000D50D7" w:rsidRPr="000D50D7">
        <w:t xml:space="preserve"> </w:t>
      </w:r>
      <w:r w:rsidRPr="00FD5B8E">
        <w:t>to</w:t>
      </w:r>
      <w:r w:rsidR="000D50D7" w:rsidRPr="000D50D7">
        <w:t xml:space="preserve"> </w:t>
      </w:r>
      <w:r w:rsidRPr="00FD5B8E">
        <w:t>the</w:t>
      </w:r>
      <w:r w:rsidR="000D50D7" w:rsidRPr="000D50D7">
        <w:t xml:space="preserve"> </w:t>
      </w:r>
      <w:r w:rsidRPr="00FD5B8E">
        <w:t>reasonable</w:t>
      </w:r>
      <w:r w:rsidR="000D50D7" w:rsidRPr="000D50D7">
        <w:t xml:space="preserve"> </w:t>
      </w:r>
      <w:r w:rsidRPr="00FD5B8E">
        <w:t>satisfaction</w:t>
      </w:r>
      <w:r w:rsidR="000D50D7" w:rsidRPr="000D50D7">
        <w:t xml:space="preserve"> </w:t>
      </w:r>
      <w:r w:rsidRPr="00FD5B8E">
        <w:t>of</w:t>
      </w:r>
      <w:r w:rsidR="000D50D7" w:rsidRPr="000D50D7">
        <w:t xml:space="preserve"> </w:t>
      </w:r>
      <w:r w:rsidRPr="00FD5B8E">
        <w:t>the</w:t>
      </w:r>
      <w:r w:rsidR="000D50D7" w:rsidRPr="000D50D7">
        <w:t xml:space="preserve"> </w:t>
      </w:r>
      <w:r w:rsidRPr="00FD5B8E">
        <w:t>street</w:t>
      </w:r>
      <w:r w:rsidR="000D50D7" w:rsidRPr="000D50D7">
        <w:t xml:space="preserve"> </w:t>
      </w:r>
      <w:r w:rsidRPr="00FD5B8E">
        <w:t>authority</w:t>
      </w:r>
      <w:r w:rsidR="000D50D7" w:rsidRPr="000D50D7">
        <w:t xml:space="preserve"> </w:t>
      </w:r>
      <w:r w:rsidRPr="00FD5B8E">
        <w:t>and</w:t>
      </w:r>
      <w:r w:rsidR="000D50D7" w:rsidRPr="000D50D7">
        <w:t xml:space="preserve"> </w:t>
      </w:r>
      <w:r>
        <w:t>must</w:t>
      </w:r>
      <w:r w:rsidR="000D50D7" w:rsidRPr="000D50D7">
        <w:t xml:space="preserve"> </w:t>
      </w:r>
      <w:r>
        <w:t>be</w:t>
      </w:r>
      <w:r w:rsidR="000D50D7" w:rsidRPr="000D50D7">
        <w:t xml:space="preserve"> </w:t>
      </w:r>
      <w:r>
        <w:t>maintained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for</w:t>
      </w:r>
      <w:r w:rsidR="000D50D7" w:rsidRPr="000D50D7">
        <w:t xml:space="preserve"> </w:t>
      </w:r>
      <w:r>
        <w:t>a</w:t>
      </w:r>
      <w:r w:rsidR="000D50D7" w:rsidRPr="000D50D7">
        <w:t xml:space="preserve"> </w:t>
      </w:r>
      <w:r>
        <w:t>period</w:t>
      </w:r>
      <w:r w:rsidR="000D50D7" w:rsidRPr="000D50D7">
        <w:t xml:space="preserve"> </w:t>
      </w:r>
      <w:r>
        <w:t>of</w:t>
      </w:r>
      <w:r w:rsidR="000D50D7" w:rsidRPr="000D50D7">
        <w:t xml:space="preserve"> </w:t>
      </w:r>
      <w:r>
        <w:t>12</w:t>
      </w:r>
      <w:r w:rsidR="000D50D7" w:rsidRPr="000D50D7">
        <w:t xml:space="preserve"> </w:t>
      </w:r>
      <w:r>
        <w:t>months</w:t>
      </w:r>
      <w:r w:rsidR="000D50D7" w:rsidRPr="000D50D7">
        <w:t xml:space="preserve"> </w:t>
      </w:r>
      <w:r>
        <w:t>from</w:t>
      </w:r>
      <w:r w:rsidR="000D50D7" w:rsidRPr="000D50D7">
        <w:t xml:space="preserve"> </w:t>
      </w:r>
      <w:r>
        <w:t>their</w:t>
      </w:r>
      <w:r w:rsidR="000D50D7" w:rsidRPr="000D50D7">
        <w:t xml:space="preserve"> </w:t>
      </w:r>
      <w:r>
        <w:t>completion</w:t>
      </w:r>
      <w:r w:rsidR="000D50D7" w:rsidRPr="000D50D7">
        <w:t xml:space="preserve"> </w:t>
      </w:r>
      <w:r>
        <w:t>and</w:t>
      </w:r>
      <w:r w:rsidR="000D50D7" w:rsidRPr="000D50D7">
        <w:t xml:space="preserve"> </w:t>
      </w:r>
      <w:r>
        <w:t>from</w:t>
      </w:r>
      <w:r w:rsidR="000D50D7" w:rsidRPr="000D50D7">
        <w:t xml:space="preserve"> </w:t>
      </w:r>
      <w:r>
        <w:t>the</w:t>
      </w:r>
      <w:r w:rsidR="000D50D7" w:rsidRPr="000D50D7">
        <w:t xml:space="preserve"> </w:t>
      </w:r>
      <w:r>
        <w:t>expiry</w:t>
      </w:r>
      <w:r w:rsidR="000D50D7" w:rsidRPr="000D50D7">
        <w:t xml:space="preserve"> </w:t>
      </w:r>
      <w:r>
        <w:t>of</w:t>
      </w:r>
      <w:r w:rsidR="000D50D7" w:rsidRPr="000D50D7">
        <w:t xml:space="preserve"> </w:t>
      </w:r>
      <w:r>
        <w:t>that</w:t>
      </w:r>
      <w:r w:rsidR="000D50D7" w:rsidRPr="000D50D7">
        <w:t xml:space="preserve"> </w:t>
      </w:r>
      <w:r>
        <w:t>period</w:t>
      </w:r>
      <w:r w:rsidR="000D50D7" w:rsidRPr="000D50D7">
        <w:t xml:space="preserve"> </w:t>
      </w:r>
      <w:r>
        <w:t>by</w:t>
      </w:r>
      <w:r w:rsidR="000D50D7" w:rsidRPr="000D50D7">
        <w:t xml:space="preserve"> </w:t>
      </w:r>
      <w:r>
        <w:t>and</w:t>
      </w:r>
      <w:r w:rsidR="000D50D7" w:rsidRPr="000D50D7">
        <w:t xml:space="preserve"> </w:t>
      </w:r>
      <w:r>
        <w:t>at</w:t>
      </w:r>
      <w:r w:rsidR="000D50D7" w:rsidRPr="000D50D7">
        <w:t xml:space="preserve"> </w:t>
      </w:r>
      <w:r>
        <w:t>the</w:t>
      </w:r>
      <w:r w:rsidR="000D50D7" w:rsidRPr="000D50D7">
        <w:t xml:space="preserve"> </w:t>
      </w:r>
      <w:r>
        <w:t>expense</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authority.</w:t>
      </w:r>
      <w:bookmarkEnd w:id="315"/>
    </w:p>
    <w:p w14:paraId="6338D898" w14:textId="77777777" w:rsidR="00283174" w:rsidRDefault="00283174" w:rsidP="00283174">
      <w:pPr>
        <w:pStyle w:val="N2"/>
      </w:pPr>
      <w:bookmarkStart w:id="316" w:name="_Ref77760272"/>
      <w:r w:rsidRPr="00FD5B8E">
        <w:t>In</w:t>
      </w:r>
      <w:r w:rsidR="000D50D7" w:rsidRPr="000D50D7">
        <w:t xml:space="preserve"> </w:t>
      </w:r>
      <w:r w:rsidRPr="00FD5B8E">
        <w:t>any</w:t>
      </w:r>
      <w:r w:rsidR="000D50D7" w:rsidRPr="000D50D7">
        <w:t xml:space="preserve"> </w:t>
      </w:r>
      <w:r w:rsidRPr="00FD5B8E">
        <w:t>action</w:t>
      </w:r>
      <w:r w:rsidR="000D50D7" w:rsidRPr="000D50D7">
        <w:t xml:space="preserve"> </w:t>
      </w:r>
      <w:r w:rsidRPr="00FD5B8E">
        <w:t>against</w:t>
      </w:r>
      <w:r w:rsidR="000D50D7" w:rsidRPr="000D50D7">
        <w:t xml:space="preserve"> </w:t>
      </w:r>
      <w:r w:rsidRPr="00FD5B8E">
        <w:t>the</w:t>
      </w:r>
      <w:r w:rsidR="000D50D7" w:rsidRPr="000D50D7">
        <w:t xml:space="preserve"> </w:t>
      </w:r>
      <w:r w:rsidRPr="00FD5B8E">
        <w:t>undertaker</w:t>
      </w:r>
      <w:r w:rsidR="000D50D7" w:rsidRPr="000D50D7">
        <w:t xml:space="preserve"> </w:t>
      </w:r>
      <w:r w:rsidRPr="00FD5B8E">
        <w:t>in</w:t>
      </w:r>
      <w:r w:rsidR="000D50D7" w:rsidRPr="000D50D7">
        <w:t xml:space="preserve"> </w:t>
      </w:r>
      <w:r w:rsidRPr="00FD5B8E">
        <w:t>respect</w:t>
      </w:r>
      <w:r w:rsidR="000D50D7" w:rsidRPr="000D50D7">
        <w:t xml:space="preserve"> </w:t>
      </w:r>
      <w:r w:rsidRPr="00FD5B8E">
        <w:t>of</w:t>
      </w:r>
      <w:r w:rsidR="000D50D7" w:rsidRPr="000D50D7">
        <w:t xml:space="preserve"> </w:t>
      </w:r>
      <w:r w:rsidRPr="00FD5B8E">
        <w:t>loss</w:t>
      </w:r>
      <w:r w:rsidR="000D50D7" w:rsidRPr="000D50D7">
        <w:t xml:space="preserve"> </w:t>
      </w:r>
      <w:r w:rsidRPr="00FD5B8E">
        <w:t>or</w:t>
      </w:r>
      <w:r w:rsidR="000D50D7" w:rsidRPr="000D50D7">
        <w:t xml:space="preserve"> </w:t>
      </w:r>
      <w:r w:rsidRPr="00FD5B8E">
        <w:t>damage</w:t>
      </w:r>
      <w:r w:rsidR="000D50D7" w:rsidRPr="000D50D7">
        <w:t xml:space="preserve"> </w:t>
      </w:r>
      <w:r w:rsidRPr="00FD5B8E">
        <w:t>resulting</w:t>
      </w:r>
      <w:r w:rsidR="000D50D7" w:rsidRPr="000D50D7">
        <w:t xml:space="preserve"> </w:t>
      </w:r>
      <w:r w:rsidRPr="00FD5B8E">
        <w:t>from</w:t>
      </w:r>
      <w:r w:rsidR="000D50D7" w:rsidRPr="000D50D7">
        <w:t xml:space="preserve"> </w:t>
      </w:r>
      <w:r w:rsidRPr="00FD5B8E">
        <w:t>any</w:t>
      </w:r>
      <w:r w:rsidR="000D50D7" w:rsidRPr="000D50D7">
        <w:t xml:space="preserve"> </w:t>
      </w:r>
      <w:r w:rsidRPr="00FD5B8E">
        <w:t>failure</w:t>
      </w:r>
      <w:r w:rsidR="000D50D7" w:rsidRPr="000D50D7">
        <w:t xml:space="preserve"> </w:t>
      </w:r>
      <w:r w:rsidRPr="00FD5B8E">
        <w:t>by</w:t>
      </w:r>
      <w:r w:rsidR="000D50D7" w:rsidRPr="000D50D7">
        <w:t xml:space="preserve"> </w:t>
      </w:r>
      <w:r w:rsidRPr="00FD5B8E">
        <w:t>it</w:t>
      </w:r>
      <w:r w:rsidR="000D50D7" w:rsidRPr="000D50D7">
        <w:t xml:space="preserve"> </w:t>
      </w:r>
      <w:r w:rsidRPr="00FD5B8E">
        <w:t>to</w:t>
      </w:r>
      <w:r w:rsidR="000D50D7" w:rsidRPr="000D50D7">
        <w:t xml:space="preserve"> </w:t>
      </w:r>
      <w:r w:rsidRPr="00FD5B8E">
        <w:t>maintain</w:t>
      </w:r>
      <w:r w:rsidR="000D50D7" w:rsidRPr="000D50D7">
        <w:t xml:space="preserve"> </w:t>
      </w:r>
      <w:r w:rsidRPr="00FD5B8E">
        <w:t>a</w:t>
      </w:r>
      <w:r w:rsidR="000D50D7" w:rsidRPr="000D50D7">
        <w:t xml:space="preserve"> </w:t>
      </w:r>
      <w:r w:rsidRPr="00FD5B8E">
        <w:t>street</w:t>
      </w:r>
      <w:r w:rsidR="000D50D7" w:rsidRPr="000D50D7">
        <w:t xml:space="preserve"> </w:t>
      </w:r>
      <w:r w:rsidRPr="00FD5B8E">
        <w:t>under</w:t>
      </w:r>
      <w:r w:rsidR="000D50D7" w:rsidRPr="000D50D7">
        <w:t xml:space="preserve"> </w:t>
      </w:r>
      <w:r w:rsidRPr="00FD5B8E">
        <w:t>this</w:t>
      </w:r>
      <w:r w:rsidR="000D50D7" w:rsidRPr="000D50D7">
        <w:t xml:space="preserve"> </w:t>
      </w:r>
      <w:r w:rsidRPr="00FD5B8E">
        <w:t>article,</w:t>
      </w:r>
      <w:r w:rsidR="000D50D7" w:rsidRPr="000D50D7">
        <w:t xml:space="preserve"> </w:t>
      </w:r>
      <w:r w:rsidRPr="00FD5B8E">
        <w:t>it</w:t>
      </w:r>
      <w:r w:rsidR="000D50D7" w:rsidRPr="000D50D7">
        <w:t xml:space="preserve"> </w:t>
      </w:r>
      <w:r w:rsidRPr="00FD5B8E">
        <w:t>is</w:t>
      </w:r>
      <w:r w:rsidR="000D50D7" w:rsidRPr="000D50D7">
        <w:t xml:space="preserve"> </w:t>
      </w:r>
      <w:r w:rsidRPr="00FD5B8E">
        <w:t>a</w:t>
      </w:r>
      <w:r w:rsidR="000D50D7" w:rsidRPr="000D50D7">
        <w:t xml:space="preserve"> </w:t>
      </w:r>
      <w:r w:rsidRPr="00FD5B8E">
        <w:t>defence</w:t>
      </w:r>
      <w:r w:rsidR="000D50D7" w:rsidRPr="000D50D7">
        <w:t xml:space="preserve"> </w:t>
      </w:r>
      <w:r w:rsidRPr="00FD5B8E">
        <w:t>(without</w:t>
      </w:r>
      <w:r w:rsidR="000D50D7" w:rsidRPr="000D50D7">
        <w:t xml:space="preserve"> </w:t>
      </w:r>
      <w:r w:rsidRPr="00FD5B8E">
        <w:t>prejudice</w:t>
      </w:r>
      <w:r w:rsidR="000D50D7" w:rsidRPr="000D50D7">
        <w:t xml:space="preserve"> </w:t>
      </w:r>
      <w:r w:rsidRPr="00FD5B8E">
        <w:t>to</w:t>
      </w:r>
      <w:r w:rsidR="000D50D7" w:rsidRPr="000D50D7">
        <w:t xml:space="preserve"> </w:t>
      </w:r>
      <w:r w:rsidRPr="00FD5B8E">
        <w:t>any</w:t>
      </w:r>
      <w:r w:rsidR="000D50D7" w:rsidRPr="000D50D7">
        <w:t xml:space="preserve"> </w:t>
      </w:r>
      <w:r w:rsidRPr="00FD5B8E">
        <w:t>other</w:t>
      </w:r>
      <w:r w:rsidR="000D50D7" w:rsidRPr="000D50D7">
        <w:t xml:space="preserve"> </w:t>
      </w:r>
      <w:r w:rsidRPr="00FD5B8E">
        <w:t>defence</w:t>
      </w:r>
      <w:r w:rsidR="000D50D7" w:rsidRPr="000D50D7">
        <w:t xml:space="preserve"> </w:t>
      </w:r>
      <w:r w:rsidRPr="00FD5B8E">
        <w:t>or</w:t>
      </w:r>
      <w:r w:rsidR="000D50D7" w:rsidRPr="000D50D7">
        <w:t xml:space="preserve"> </w:t>
      </w:r>
      <w:r w:rsidRPr="00FD5B8E">
        <w:t>the</w:t>
      </w:r>
      <w:r w:rsidR="000D50D7" w:rsidRPr="000D50D7">
        <w:t xml:space="preserve"> </w:t>
      </w:r>
      <w:r w:rsidRPr="00FD5B8E">
        <w:t>application</w:t>
      </w:r>
      <w:r w:rsidR="000D50D7" w:rsidRPr="000D50D7">
        <w:t xml:space="preserve"> </w:t>
      </w:r>
      <w:r w:rsidRPr="00FD5B8E">
        <w:t>of</w:t>
      </w:r>
      <w:r w:rsidR="000D50D7" w:rsidRPr="000D50D7">
        <w:t xml:space="preserve"> </w:t>
      </w:r>
      <w:r w:rsidRPr="00FD5B8E">
        <w:t>the</w:t>
      </w:r>
      <w:r w:rsidR="000D50D7" w:rsidRPr="000D50D7">
        <w:t xml:space="preserve"> </w:t>
      </w:r>
      <w:r w:rsidRPr="00FD5B8E">
        <w:t>law</w:t>
      </w:r>
      <w:r w:rsidR="000D50D7" w:rsidRPr="000D50D7">
        <w:t xml:space="preserve"> </w:t>
      </w:r>
      <w:r w:rsidRPr="00FD5B8E">
        <w:t>relating</w:t>
      </w:r>
      <w:r w:rsidR="000D50D7" w:rsidRPr="000D50D7">
        <w:t xml:space="preserve"> </w:t>
      </w:r>
      <w:r w:rsidRPr="00FD5B8E">
        <w:t>to</w:t>
      </w:r>
      <w:r w:rsidR="000D50D7" w:rsidRPr="000D50D7">
        <w:t xml:space="preserve"> </w:t>
      </w:r>
      <w:r w:rsidRPr="00FD5B8E">
        <w:t>contributory</w:t>
      </w:r>
      <w:r w:rsidR="000D50D7" w:rsidRPr="000D50D7">
        <w:t xml:space="preserve"> </w:t>
      </w:r>
      <w:r w:rsidRPr="00FD5B8E">
        <w:t>negligence)</w:t>
      </w:r>
      <w:r w:rsidR="000D50D7" w:rsidRPr="000D50D7">
        <w:t xml:space="preserve"> </w:t>
      </w:r>
      <w:r w:rsidRPr="00FD5B8E">
        <w:t>to</w:t>
      </w:r>
      <w:r w:rsidR="000D50D7" w:rsidRPr="000D50D7">
        <w:t xml:space="preserve"> </w:t>
      </w:r>
      <w:r w:rsidRPr="00FD5B8E">
        <w:t>prove</w:t>
      </w:r>
      <w:r w:rsidR="000D50D7" w:rsidRPr="000D50D7">
        <w:t xml:space="preserve"> </w:t>
      </w:r>
      <w:r w:rsidRPr="00FD5B8E">
        <w:t>that</w:t>
      </w:r>
      <w:r w:rsidR="000D50D7" w:rsidRPr="000D50D7">
        <w:t xml:space="preserve"> </w:t>
      </w:r>
      <w:r w:rsidRPr="00FD5B8E">
        <w:t>the</w:t>
      </w:r>
      <w:r w:rsidR="000D50D7" w:rsidRPr="000D50D7">
        <w:t xml:space="preserve"> </w:t>
      </w:r>
      <w:r w:rsidRPr="00FD5B8E">
        <w:t>undertaker</w:t>
      </w:r>
      <w:r w:rsidR="000D50D7" w:rsidRPr="000D50D7">
        <w:t xml:space="preserve"> </w:t>
      </w:r>
      <w:r w:rsidRPr="00FD5B8E">
        <w:t>had</w:t>
      </w:r>
      <w:r w:rsidR="000D50D7" w:rsidRPr="000D50D7">
        <w:t xml:space="preserve"> </w:t>
      </w:r>
      <w:r w:rsidRPr="00FD5B8E">
        <w:t>taken</w:t>
      </w:r>
      <w:r w:rsidR="000D50D7" w:rsidRPr="000D50D7">
        <w:t xml:space="preserve"> </w:t>
      </w:r>
      <w:r w:rsidRPr="00FD5B8E">
        <w:t>such</w:t>
      </w:r>
      <w:r w:rsidR="000D50D7" w:rsidRPr="000D50D7">
        <w:t xml:space="preserve"> </w:t>
      </w:r>
      <w:r w:rsidRPr="00FD5B8E">
        <w:t>care</w:t>
      </w:r>
      <w:r w:rsidR="000D50D7" w:rsidRPr="000D50D7">
        <w:t xml:space="preserve"> </w:t>
      </w:r>
      <w:r w:rsidRPr="00FD5B8E">
        <w:t>as</w:t>
      </w:r>
      <w:r w:rsidR="000D50D7" w:rsidRPr="000D50D7">
        <w:t xml:space="preserve"> </w:t>
      </w:r>
      <w:r w:rsidRPr="00FD5B8E">
        <w:t>in</w:t>
      </w:r>
      <w:r w:rsidR="000D50D7" w:rsidRPr="000D50D7">
        <w:t xml:space="preserve"> </w:t>
      </w:r>
      <w:r w:rsidRPr="00FD5B8E">
        <w:t>all</w:t>
      </w:r>
      <w:r w:rsidR="000D50D7" w:rsidRPr="000D50D7">
        <w:t xml:space="preserve"> </w:t>
      </w:r>
      <w:r w:rsidRPr="00FD5B8E">
        <w:t>the</w:t>
      </w:r>
      <w:r w:rsidR="000D50D7" w:rsidRPr="000D50D7">
        <w:t xml:space="preserve"> </w:t>
      </w:r>
      <w:r w:rsidRPr="00FD5B8E">
        <w:t>circumstances</w:t>
      </w:r>
      <w:r w:rsidR="000D50D7" w:rsidRPr="000D50D7">
        <w:t xml:space="preserve"> </w:t>
      </w:r>
      <w:r w:rsidRPr="00FD5B8E">
        <w:t>was</w:t>
      </w:r>
      <w:r w:rsidR="000D50D7" w:rsidRPr="000D50D7">
        <w:t xml:space="preserve"> </w:t>
      </w:r>
      <w:r w:rsidRPr="00FD5B8E">
        <w:t>reasonably</w:t>
      </w:r>
      <w:r w:rsidR="000D50D7" w:rsidRPr="000D50D7">
        <w:t xml:space="preserve"> </w:t>
      </w:r>
      <w:r w:rsidRPr="00FD5B8E">
        <w:t>required</w:t>
      </w:r>
      <w:r w:rsidR="000D50D7" w:rsidRPr="000D50D7">
        <w:t xml:space="preserve"> </w:t>
      </w:r>
      <w:r w:rsidRPr="00FD5B8E">
        <w:t>to</w:t>
      </w:r>
      <w:r w:rsidR="000D50D7" w:rsidRPr="000D50D7">
        <w:t xml:space="preserve"> </w:t>
      </w:r>
      <w:r w:rsidRPr="00FD5B8E">
        <w:t>secure</w:t>
      </w:r>
      <w:r w:rsidR="000D50D7" w:rsidRPr="000D50D7">
        <w:t xml:space="preserve"> </w:t>
      </w:r>
      <w:r w:rsidRPr="00FD5B8E">
        <w:t>that</w:t>
      </w:r>
      <w:r w:rsidR="000D50D7" w:rsidRPr="000D50D7">
        <w:t xml:space="preserve"> </w:t>
      </w:r>
      <w:r w:rsidRPr="00FD5B8E">
        <w:t>the</w:t>
      </w:r>
      <w:r w:rsidR="000D50D7" w:rsidRPr="000D50D7">
        <w:t xml:space="preserve"> </w:t>
      </w:r>
      <w:r w:rsidRPr="00FD5B8E">
        <w:t>part</w:t>
      </w:r>
      <w:r w:rsidR="000D50D7" w:rsidRPr="000D50D7">
        <w:t xml:space="preserve"> </w:t>
      </w:r>
      <w:r w:rsidRPr="00FD5B8E">
        <w:t>of</w:t>
      </w:r>
      <w:r w:rsidR="000D50D7" w:rsidRPr="000D50D7">
        <w:t xml:space="preserve"> </w:t>
      </w:r>
      <w:r w:rsidRPr="00FD5B8E">
        <w:t>the</w:t>
      </w:r>
      <w:r w:rsidR="000D50D7" w:rsidRPr="000D50D7">
        <w:t xml:space="preserve"> </w:t>
      </w:r>
      <w:r w:rsidRPr="00FD5B8E">
        <w:t>street</w:t>
      </w:r>
      <w:r w:rsidR="000D50D7" w:rsidRPr="000D50D7">
        <w:t xml:space="preserve"> </w:t>
      </w:r>
      <w:r w:rsidRPr="00FD5B8E">
        <w:t>to</w:t>
      </w:r>
      <w:r w:rsidR="000D50D7" w:rsidRPr="000D50D7">
        <w:t xml:space="preserve"> </w:t>
      </w:r>
      <w:r w:rsidRPr="00FD5B8E">
        <w:t>which</w:t>
      </w:r>
      <w:r w:rsidR="000D50D7" w:rsidRPr="000D50D7">
        <w:t xml:space="preserve"> </w:t>
      </w:r>
      <w:r w:rsidRPr="00FD5B8E">
        <w:t>the</w:t>
      </w:r>
      <w:r w:rsidR="000D50D7" w:rsidRPr="000D50D7">
        <w:t xml:space="preserve"> </w:t>
      </w:r>
      <w:r w:rsidRPr="00FD5B8E">
        <w:t>action</w:t>
      </w:r>
      <w:r w:rsidR="000D50D7" w:rsidRPr="000D50D7">
        <w:t xml:space="preserve"> </w:t>
      </w:r>
      <w:r w:rsidRPr="00FD5B8E">
        <w:t>relates</w:t>
      </w:r>
      <w:r w:rsidR="000D50D7" w:rsidRPr="000D50D7">
        <w:t xml:space="preserve"> </w:t>
      </w:r>
      <w:r w:rsidRPr="00FD5B8E">
        <w:t>was</w:t>
      </w:r>
      <w:r w:rsidR="000D50D7" w:rsidRPr="000D50D7">
        <w:t xml:space="preserve"> </w:t>
      </w:r>
      <w:r w:rsidRPr="00FD5B8E">
        <w:t>not</w:t>
      </w:r>
      <w:r w:rsidR="000D50D7" w:rsidRPr="000D50D7">
        <w:t xml:space="preserve"> </w:t>
      </w:r>
      <w:r w:rsidRPr="00FD5B8E">
        <w:t>dangerous</w:t>
      </w:r>
      <w:r w:rsidR="000D50D7" w:rsidRPr="000D50D7">
        <w:t xml:space="preserve"> </w:t>
      </w:r>
      <w:r w:rsidRPr="00FD5B8E">
        <w:t>to</w:t>
      </w:r>
      <w:r w:rsidR="000D50D7" w:rsidRPr="000D50D7">
        <w:t xml:space="preserve"> </w:t>
      </w:r>
      <w:r w:rsidRPr="00FD5B8E">
        <w:t>traffic</w:t>
      </w:r>
      <w:r>
        <w:t>.</w:t>
      </w:r>
      <w:bookmarkEnd w:id="316"/>
    </w:p>
    <w:p w14:paraId="16DA2413" w14:textId="77777777" w:rsidR="00283174" w:rsidRDefault="00283174" w:rsidP="00283174">
      <w:pPr>
        <w:pStyle w:val="N2"/>
      </w:pPr>
      <w:bookmarkStart w:id="317" w:name="_Ref95918458"/>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a</w:t>
      </w:r>
      <w:r w:rsidR="000D50D7" w:rsidRPr="000D50D7">
        <w:t xml:space="preserve"> </w:t>
      </w:r>
      <w:r>
        <w:t>defence</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_Ref77760272 \r \h </w:instrText>
      </w:r>
      <w:r>
        <w:fldChar w:fldCharType="separate"/>
      </w:r>
      <w:r w:rsidR="000D50D7">
        <w:t>(5)</w:t>
      </w:r>
      <w:r>
        <w:fldChar w:fldCharType="end"/>
      </w:r>
      <w:r>
        <w:t>,</w:t>
      </w:r>
      <w:r w:rsidR="000D50D7" w:rsidRPr="000D50D7">
        <w:t xml:space="preserve"> </w:t>
      </w:r>
      <w:r>
        <w:t>a</w:t>
      </w:r>
      <w:r w:rsidR="000D50D7" w:rsidRPr="000D50D7">
        <w:t xml:space="preserve"> </w:t>
      </w:r>
      <w:r>
        <w:t>court</w:t>
      </w:r>
      <w:r w:rsidR="000D50D7" w:rsidRPr="000D50D7">
        <w:t xml:space="preserve"> </w:t>
      </w:r>
      <w:r>
        <w:t>must</w:t>
      </w:r>
      <w:r w:rsidR="000D50D7" w:rsidRPr="000D50D7">
        <w:t xml:space="preserve"> </w:t>
      </w:r>
      <w:r>
        <w:t>in</w:t>
      </w:r>
      <w:r w:rsidR="000D50D7" w:rsidRPr="000D50D7">
        <w:t xml:space="preserve"> </w:t>
      </w:r>
      <w:r>
        <w:t>particular</w:t>
      </w:r>
      <w:r w:rsidR="000D50D7" w:rsidRPr="000D50D7">
        <w:t xml:space="preserve"> </w:t>
      </w:r>
      <w:r>
        <w:t>have</w:t>
      </w:r>
      <w:r w:rsidR="000D50D7" w:rsidRPr="000D50D7">
        <w:t xml:space="preserve"> </w:t>
      </w:r>
      <w:r>
        <w:t>regard</w:t>
      </w:r>
      <w:r w:rsidR="000D50D7" w:rsidRPr="000D50D7">
        <w:t xml:space="preserve"> </w:t>
      </w:r>
      <w:r>
        <w:t>to</w:t>
      </w:r>
      <w:r w:rsidR="000D50D7" w:rsidRPr="000D50D7">
        <w:t xml:space="preserve"> </w:t>
      </w:r>
      <w:r>
        <w:t>the</w:t>
      </w:r>
      <w:r w:rsidR="000D50D7" w:rsidRPr="000D50D7">
        <w:t xml:space="preserve"> </w:t>
      </w:r>
      <w:r>
        <w:t>following</w:t>
      </w:r>
      <w:r w:rsidR="000D50D7" w:rsidRPr="000D50D7">
        <w:t xml:space="preserve"> </w:t>
      </w:r>
      <w:r>
        <w:t>matters—</w:t>
      </w:r>
      <w:bookmarkEnd w:id="317"/>
    </w:p>
    <w:p w14:paraId="49A6B31C" w14:textId="77777777" w:rsidR="00283174" w:rsidRDefault="00283174" w:rsidP="00283174">
      <w:pPr>
        <w:pStyle w:val="N3"/>
      </w:pPr>
      <w:r>
        <w:t>the</w:t>
      </w:r>
      <w:r w:rsidR="000D50D7" w:rsidRPr="000D50D7">
        <w:t xml:space="preserve"> </w:t>
      </w:r>
      <w:r>
        <w:t>character</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including</w:t>
      </w:r>
      <w:r w:rsidR="000D50D7" w:rsidRPr="000D50D7">
        <w:t xml:space="preserve"> </w:t>
      </w:r>
      <w:r>
        <w:t>the</w:t>
      </w:r>
      <w:r w:rsidR="000D50D7" w:rsidRPr="000D50D7">
        <w:t xml:space="preserve"> </w:t>
      </w:r>
      <w:r>
        <w:t>traffic</w:t>
      </w:r>
      <w:r w:rsidR="000D50D7" w:rsidRPr="000D50D7">
        <w:t xml:space="preserve"> </w:t>
      </w:r>
      <w:r>
        <w:t>which</w:t>
      </w:r>
      <w:r w:rsidR="000D50D7" w:rsidRPr="000D50D7">
        <w:t xml:space="preserve"> </w:t>
      </w:r>
      <w:r>
        <w:t>was</w:t>
      </w:r>
      <w:r w:rsidR="000D50D7" w:rsidRPr="000D50D7">
        <w:t xml:space="preserve"> </w:t>
      </w:r>
      <w:r>
        <w:t>reasonably</w:t>
      </w:r>
      <w:r w:rsidR="000D50D7" w:rsidRPr="000D50D7">
        <w:t xml:space="preserve"> </w:t>
      </w:r>
      <w:r>
        <w:t>to</w:t>
      </w:r>
      <w:r w:rsidR="000D50D7" w:rsidRPr="000D50D7">
        <w:t xml:space="preserve"> </w:t>
      </w:r>
      <w:r>
        <w:t>be</w:t>
      </w:r>
      <w:r w:rsidR="000D50D7" w:rsidRPr="000D50D7">
        <w:t xml:space="preserve"> </w:t>
      </w:r>
      <w:r>
        <w:t>expected</w:t>
      </w:r>
      <w:r w:rsidR="000D50D7" w:rsidRPr="000D50D7">
        <w:t xml:space="preserve"> </w:t>
      </w:r>
      <w:r>
        <w:t>to</w:t>
      </w:r>
      <w:r w:rsidR="000D50D7" w:rsidRPr="000D50D7">
        <w:t xml:space="preserve"> </w:t>
      </w:r>
      <w:r>
        <w:t>use</w:t>
      </w:r>
      <w:r w:rsidR="000D50D7" w:rsidRPr="000D50D7">
        <w:t xml:space="preserve"> </w:t>
      </w:r>
      <w:r>
        <w:t>it;</w:t>
      </w:r>
    </w:p>
    <w:p w14:paraId="1B321A95" w14:textId="77777777" w:rsidR="00283174" w:rsidRDefault="00283174" w:rsidP="00283174">
      <w:pPr>
        <w:pStyle w:val="N3"/>
      </w:pPr>
      <w:r>
        <w:t>the</w:t>
      </w:r>
      <w:r w:rsidR="000D50D7" w:rsidRPr="000D50D7">
        <w:t xml:space="preserve"> </w:t>
      </w:r>
      <w:r>
        <w:t>standard</w:t>
      </w:r>
      <w:r w:rsidR="000D50D7" w:rsidRPr="000D50D7">
        <w:t xml:space="preserve"> </w:t>
      </w:r>
      <w:r>
        <w:t>of</w:t>
      </w:r>
      <w:r w:rsidR="000D50D7" w:rsidRPr="000D50D7">
        <w:t xml:space="preserve"> </w:t>
      </w:r>
      <w:r>
        <w:t>maintenance</w:t>
      </w:r>
      <w:r w:rsidR="000D50D7" w:rsidRPr="000D50D7">
        <w:t xml:space="preserve"> </w:t>
      </w:r>
      <w:r>
        <w:t>appropriate</w:t>
      </w:r>
      <w:r w:rsidR="000D50D7" w:rsidRPr="000D50D7">
        <w:t xml:space="preserve"> </w:t>
      </w:r>
      <w:r>
        <w:t>for</w:t>
      </w:r>
      <w:r w:rsidR="000D50D7" w:rsidRPr="000D50D7">
        <w:t xml:space="preserve"> </w:t>
      </w:r>
      <w:r>
        <w:t>a</w:t>
      </w:r>
      <w:r w:rsidR="000D50D7" w:rsidRPr="000D50D7">
        <w:t xml:space="preserve"> </w:t>
      </w:r>
      <w:r>
        <w:t>street</w:t>
      </w:r>
      <w:r w:rsidR="000D50D7" w:rsidRPr="000D50D7">
        <w:t xml:space="preserve"> </w:t>
      </w:r>
      <w:r>
        <w:t>of</w:t>
      </w:r>
      <w:r w:rsidR="000D50D7" w:rsidRPr="000D50D7">
        <w:t xml:space="preserve"> </w:t>
      </w:r>
      <w:r>
        <w:t>that</w:t>
      </w:r>
      <w:r w:rsidR="000D50D7" w:rsidRPr="000D50D7">
        <w:t xml:space="preserve"> </w:t>
      </w:r>
      <w:r>
        <w:t>character</w:t>
      </w:r>
      <w:r w:rsidR="000D50D7" w:rsidRPr="000D50D7">
        <w:t xml:space="preserve"> </w:t>
      </w:r>
      <w:r>
        <w:t>and</w:t>
      </w:r>
      <w:r w:rsidR="000D50D7" w:rsidRPr="000D50D7">
        <w:t xml:space="preserve"> </w:t>
      </w:r>
      <w:r>
        <w:t>used</w:t>
      </w:r>
      <w:r w:rsidR="000D50D7" w:rsidRPr="000D50D7">
        <w:t xml:space="preserve"> </w:t>
      </w:r>
      <w:r>
        <w:t>by</w:t>
      </w:r>
      <w:r w:rsidR="000D50D7" w:rsidRPr="000D50D7">
        <w:t xml:space="preserve"> </w:t>
      </w:r>
      <w:r>
        <w:t>such</w:t>
      </w:r>
      <w:r w:rsidR="000D50D7" w:rsidRPr="000D50D7">
        <w:t xml:space="preserve"> </w:t>
      </w:r>
      <w:r>
        <w:t>traffic;</w:t>
      </w:r>
    </w:p>
    <w:p w14:paraId="6C327EB3" w14:textId="77777777" w:rsidR="00283174" w:rsidRDefault="00283174" w:rsidP="00283174">
      <w:pPr>
        <w:pStyle w:val="N3"/>
      </w:pPr>
      <w:r>
        <w:t>the</w:t>
      </w:r>
      <w:r w:rsidR="000D50D7" w:rsidRPr="000D50D7">
        <w:t xml:space="preserve"> </w:t>
      </w:r>
      <w:r>
        <w:t>state</w:t>
      </w:r>
      <w:r w:rsidR="000D50D7" w:rsidRPr="000D50D7">
        <w:t xml:space="preserve"> </w:t>
      </w:r>
      <w:r>
        <w:t>of</w:t>
      </w:r>
      <w:r w:rsidR="000D50D7" w:rsidRPr="000D50D7">
        <w:t xml:space="preserve"> </w:t>
      </w:r>
      <w:r>
        <w:t>repair</w:t>
      </w:r>
      <w:r w:rsidR="000D50D7" w:rsidRPr="000D50D7">
        <w:t xml:space="preserve"> </w:t>
      </w:r>
      <w:r>
        <w:t>in</w:t>
      </w:r>
      <w:r w:rsidR="000D50D7" w:rsidRPr="000D50D7">
        <w:t xml:space="preserve"> </w:t>
      </w:r>
      <w:r>
        <w:t>which</w:t>
      </w:r>
      <w:r w:rsidR="000D50D7" w:rsidRPr="000D50D7">
        <w:t xml:space="preserve"> </w:t>
      </w:r>
      <w:r>
        <w:t>a</w:t>
      </w:r>
      <w:r w:rsidR="000D50D7" w:rsidRPr="000D50D7">
        <w:t xml:space="preserve"> </w:t>
      </w:r>
      <w:r>
        <w:t>reasonable</w:t>
      </w:r>
      <w:r w:rsidR="000D50D7" w:rsidRPr="000D50D7">
        <w:t xml:space="preserve"> </w:t>
      </w:r>
      <w:r>
        <w:t>person</w:t>
      </w:r>
      <w:r w:rsidR="000D50D7" w:rsidRPr="000D50D7">
        <w:t xml:space="preserve"> </w:t>
      </w:r>
      <w:r>
        <w:t>would</w:t>
      </w:r>
      <w:r w:rsidR="000D50D7" w:rsidRPr="000D50D7">
        <w:t xml:space="preserve"> </w:t>
      </w:r>
      <w:r>
        <w:t>have</w:t>
      </w:r>
      <w:r w:rsidR="000D50D7" w:rsidRPr="000D50D7">
        <w:t xml:space="preserve"> </w:t>
      </w:r>
      <w:r>
        <w:t>expected</w:t>
      </w:r>
      <w:r w:rsidR="000D50D7" w:rsidRPr="000D50D7">
        <w:t xml:space="preserve"> </w:t>
      </w:r>
      <w:r>
        <w:t>to</w:t>
      </w:r>
      <w:r w:rsidR="000D50D7" w:rsidRPr="000D50D7">
        <w:t xml:space="preserve"> </w:t>
      </w:r>
      <w:r>
        <w:t>find</w:t>
      </w:r>
      <w:r w:rsidR="000D50D7" w:rsidRPr="000D50D7">
        <w:t xml:space="preserve"> </w:t>
      </w:r>
      <w:r>
        <w:t>the</w:t>
      </w:r>
      <w:r w:rsidR="000D50D7" w:rsidRPr="000D50D7">
        <w:t xml:space="preserve"> </w:t>
      </w:r>
      <w:r>
        <w:t>street;</w:t>
      </w:r>
    </w:p>
    <w:p w14:paraId="6833782F" w14:textId="77777777" w:rsidR="00283174" w:rsidRDefault="00283174" w:rsidP="00283174">
      <w:pPr>
        <w:pStyle w:val="N3"/>
      </w:pPr>
      <w:r>
        <w:t>whether</w:t>
      </w:r>
      <w:r w:rsidR="000D50D7" w:rsidRPr="000D50D7">
        <w:t xml:space="preserve"> </w:t>
      </w:r>
      <w:r>
        <w:t>the</w:t>
      </w:r>
      <w:r w:rsidR="000D50D7" w:rsidRPr="000D50D7">
        <w:t xml:space="preserve"> </w:t>
      </w:r>
      <w:r>
        <w:t>undertaker</w:t>
      </w:r>
      <w:r w:rsidR="000D50D7" w:rsidRPr="000D50D7">
        <w:t xml:space="preserve"> </w:t>
      </w:r>
      <w:r>
        <w:t>knew,</w:t>
      </w:r>
      <w:r w:rsidR="000D50D7" w:rsidRPr="000D50D7">
        <w:t xml:space="preserve"> </w:t>
      </w:r>
      <w:r>
        <w:t>or</w:t>
      </w:r>
      <w:r w:rsidR="000D50D7" w:rsidRPr="000D50D7">
        <w:t xml:space="preserve"> </w:t>
      </w:r>
      <w:r>
        <w:t>could</w:t>
      </w:r>
      <w:r w:rsidR="000D50D7" w:rsidRPr="000D50D7">
        <w:t xml:space="preserve"> </w:t>
      </w:r>
      <w:r>
        <w:t>reasonably</w:t>
      </w:r>
      <w:r w:rsidR="000D50D7" w:rsidRPr="000D50D7">
        <w:t xml:space="preserve"> </w:t>
      </w:r>
      <w:r>
        <w:t>have</w:t>
      </w:r>
      <w:r w:rsidR="000D50D7" w:rsidRPr="000D50D7">
        <w:t xml:space="preserve"> </w:t>
      </w:r>
      <w:r>
        <w:t>been</w:t>
      </w:r>
      <w:r w:rsidR="000D50D7" w:rsidRPr="000D50D7">
        <w:t xml:space="preserve"> </w:t>
      </w:r>
      <w:r>
        <w:t>expected</w:t>
      </w:r>
      <w:r w:rsidR="000D50D7" w:rsidRPr="000D50D7">
        <w:t xml:space="preserve"> </w:t>
      </w:r>
      <w:r>
        <w:t>to</w:t>
      </w:r>
      <w:r w:rsidR="000D50D7" w:rsidRPr="000D50D7">
        <w:t xml:space="preserve"> </w:t>
      </w:r>
      <w:r>
        <w:t>know,</w:t>
      </w:r>
      <w:r w:rsidR="000D50D7" w:rsidRPr="000D50D7">
        <w:t xml:space="preserve"> </w:t>
      </w:r>
      <w:r>
        <w:t>that</w:t>
      </w:r>
      <w:r w:rsidR="000D50D7" w:rsidRPr="000D50D7">
        <w:t xml:space="preserve"> </w:t>
      </w:r>
      <w:r>
        <w:t>the</w:t>
      </w:r>
      <w:r w:rsidR="000D50D7" w:rsidRPr="000D50D7">
        <w:t xml:space="preserve"> </w:t>
      </w:r>
      <w:r>
        <w:t>condition</w:t>
      </w:r>
      <w:r w:rsidR="000D50D7" w:rsidRPr="000D50D7">
        <w:t xml:space="preserve"> </w:t>
      </w:r>
      <w:r>
        <w:t>of</w:t>
      </w:r>
      <w:r w:rsidR="000D50D7" w:rsidRPr="000D50D7">
        <w:t xml:space="preserve"> </w:t>
      </w:r>
      <w:r>
        <w:t>the</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to</w:t>
      </w:r>
      <w:r w:rsidR="000D50D7" w:rsidRPr="000D50D7">
        <w:t xml:space="preserve"> </w:t>
      </w:r>
      <w:r>
        <w:t>which</w:t>
      </w:r>
      <w:r w:rsidR="000D50D7" w:rsidRPr="000D50D7">
        <w:t xml:space="preserve"> </w:t>
      </w:r>
      <w:r>
        <w:t>the</w:t>
      </w:r>
      <w:r w:rsidR="000D50D7" w:rsidRPr="000D50D7">
        <w:t xml:space="preserve"> </w:t>
      </w:r>
      <w:r>
        <w:t>action</w:t>
      </w:r>
      <w:r w:rsidR="000D50D7" w:rsidRPr="000D50D7">
        <w:t xml:space="preserve"> </w:t>
      </w:r>
      <w:r>
        <w:t>relates</w:t>
      </w:r>
      <w:r w:rsidR="000D50D7" w:rsidRPr="000D50D7">
        <w:t xml:space="preserve"> </w:t>
      </w:r>
      <w:r>
        <w:t>was</w:t>
      </w:r>
      <w:r w:rsidR="000D50D7" w:rsidRPr="000D50D7">
        <w:t xml:space="preserve"> </w:t>
      </w:r>
      <w:r>
        <w:t>likely</w:t>
      </w:r>
      <w:r w:rsidR="000D50D7" w:rsidRPr="000D50D7">
        <w:t xml:space="preserve"> </w:t>
      </w:r>
      <w:r>
        <w:t>to</w:t>
      </w:r>
      <w:r w:rsidR="000D50D7" w:rsidRPr="000D50D7">
        <w:t xml:space="preserve"> </w:t>
      </w:r>
      <w:r>
        <w:t>cause</w:t>
      </w:r>
      <w:r w:rsidR="000D50D7" w:rsidRPr="000D50D7">
        <w:t xml:space="preserve"> </w:t>
      </w:r>
      <w:r>
        <w:t>danger</w:t>
      </w:r>
      <w:r w:rsidR="000D50D7" w:rsidRPr="000D50D7">
        <w:t xml:space="preserve"> </w:t>
      </w:r>
      <w:r>
        <w:t>to</w:t>
      </w:r>
      <w:r w:rsidR="000D50D7" w:rsidRPr="000D50D7">
        <w:t xml:space="preserve"> </w:t>
      </w:r>
      <w:r>
        <w:t>users</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and</w:t>
      </w:r>
    </w:p>
    <w:p w14:paraId="1996974A" w14:textId="77777777" w:rsidR="00283174" w:rsidRDefault="00283174" w:rsidP="00283174">
      <w:pPr>
        <w:pStyle w:val="N3"/>
      </w:pPr>
      <w:r>
        <w:t>where</w:t>
      </w:r>
      <w:r w:rsidR="000D50D7" w:rsidRPr="000D50D7">
        <w:t xml:space="preserve"> </w:t>
      </w:r>
      <w:r>
        <w:t>the</w:t>
      </w:r>
      <w:r w:rsidR="000D50D7" w:rsidRPr="000D50D7">
        <w:t xml:space="preserve"> </w:t>
      </w:r>
      <w:r>
        <w:t>undertaker</w:t>
      </w:r>
      <w:r w:rsidR="000D50D7" w:rsidRPr="000D50D7">
        <w:t xml:space="preserve"> </w:t>
      </w:r>
      <w:r>
        <w:t>could</w:t>
      </w:r>
      <w:r w:rsidR="000D50D7" w:rsidRPr="000D50D7">
        <w:t xml:space="preserve"> </w:t>
      </w:r>
      <w:r>
        <w:t>not</w:t>
      </w:r>
      <w:r w:rsidR="000D50D7" w:rsidRPr="000D50D7">
        <w:t xml:space="preserve"> </w:t>
      </w:r>
      <w:r>
        <w:t>reasonably</w:t>
      </w:r>
      <w:r w:rsidR="000D50D7" w:rsidRPr="000D50D7">
        <w:t xml:space="preserve"> </w:t>
      </w:r>
      <w:r>
        <w:t>have</w:t>
      </w:r>
      <w:r w:rsidR="000D50D7" w:rsidRPr="000D50D7">
        <w:t xml:space="preserve"> </w:t>
      </w:r>
      <w:r>
        <w:t>been</w:t>
      </w:r>
      <w:r w:rsidR="000D50D7" w:rsidRPr="000D50D7">
        <w:t xml:space="preserve"> </w:t>
      </w:r>
      <w:r>
        <w:t>expected</w:t>
      </w:r>
      <w:r w:rsidR="000D50D7" w:rsidRPr="000D50D7">
        <w:t xml:space="preserve"> </w:t>
      </w:r>
      <w:r>
        <w:t>to</w:t>
      </w:r>
      <w:r w:rsidR="000D50D7" w:rsidRPr="000D50D7">
        <w:t xml:space="preserve"> </w:t>
      </w:r>
      <w:r>
        <w:t>repair</w:t>
      </w:r>
      <w:r w:rsidR="000D50D7" w:rsidRPr="000D50D7">
        <w:t xml:space="preserve"> </w:t>
      </w:r>
      <w:r>
        <w:t>that</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before</w:t>
      </w:r>
      <w:r w:rsidR="000D50D7" w:rsidRPr="000D50D7">
        <w:t xml:space="preserve"> </w:t>
      </w:r>
      <w:r>
        <w:t>the</w:t>
      </w:r>
      <w:r w:rsidR="000D50D7" w:rsidRPr="000D50D7">
        <w:t xml:space="preserve"> </w:t>
      </w:r>
      <w:r>
        <w:t>cause</w:t>
      </w:r>
      <w:r w:rsidR="000D50D7" w:rsidRPr="000D50D7">
        <w:t xml:space="preserve"> </w:t>
      </w:r>
      <w:r>
        <w:t>of</w:t>
      </w:r>
      <w:r w:rsidR="000D50D7" w:rsidRPr="000D50D7">
        <w:t xml:space="preserve"> </w:t>
      </w:r>
      <w:r>
        <w:t>action</w:t>
      </w:r>
      <w:r w:rsidR="000D50D7" w:rsidRPr="000D50D7">
        <w:t xml:space="preserve"> </w:t>
      </w:r>
      <w:r>
        <w:t>arose,</w:t>
      </w:r>
      <w:r w:rsidR="000D50D7" w:rsidRPr="000D50D7">
        <w:t xml:space="preserve"> </w:t>
      </w:r>
      <w:r>
        <w:t>what</w:t>
      </w:r>
      <w:r w:rsidR="000D50D7" w:rsidRPr="000D50D7">
        <w:t xml:space="preserve"> </w:t>
      </w:r>
      <w:r>
        <w:t>warning</w:t>
      </w:r>
      <w:r w:rsidR="000D50D7" w:rsidRPr="000D50D7">
        <w:t xml:space="preserve"> </w:t>
      </w:r>
      <w:r>
        <w:t>notices</w:t>
      </w:r>
      <w:r w:rsidR="000D50D7" w:rsidRPr="000D50D7">
        <w:t xml:space="preserve"> </w:t>
      </w:r>
      <w:r>
        <w:t>of</w:t>
      </w:r>
      <w:r w:rsidR="000D50D7" w:rsidRPr="000D50D7">
        <w:t xml:space="preserve"> </w:t>
      </w:r>
      <w:r>
        <w:t>its</w:t>
      </w:r>
      <w:r w:rsidR="000D50D7" w:rsidRPr="000D50D7">
        <w:t xml:space="preserve"> </w:t>
      </w:r>
      <w:r>
        <w:t>condition</w:t>
      </w:r>
      <w:r w:rsidR="000D50D7" w:rsidRPr="000D50D7">
        <w:t xml:space="preserve"> </w:t>
      </w:r>
      <w:r>
        <w:t>had</w:t>
      </w:r>
      <w:r w:rsidR="000D50D7" w:rsidRPr="000D50D7">
        <w:t xml:space="preserve"> </w:t>
      </w:r>
      <w:r>
        <w:t>been</w:t>
      </w:r>
      <w:r w:rsidR="000D50D7" w:rsidRPr="000D50D7">
        <w:t xml:space="preserve"> </w:t>
      </w:r>
      <w:r>
        <w:t>displayed,</w:t>
      </w:r>
    </w:p>
    <w:p w14:paraId="4136C128" w14:textId="77777777" w:rsidR="00283174" w:rsidRDefault="00283174" w:rsidP="00283174">
      <w:pPr>
        <w:pStyle w:val="T2"/>
      </w:pPr>
      <w:r>
        <w:t>but</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such</w:t>
      </w:r>
      <w:r w:rsidR="000D50D7" w:rsidRPr="000D50D7">
        <w:t xml:space="preserve"> </w:t>
      </w:r>
      <w:r>
        <w:t>a</w:t>
      </w:r>
      <w:r w:rsidR="000D50D7" w:rsidRPr="000D50D7">
        <w:t xml:space="preserve"> </w:t>
      </w:r>
      <w:r>
        <w:t>defence</w:t>
      </w:r>
      <w:r w:rsidR="000D50D7" w:rsidRPr="000D50D7">
        <w:t xml:space="preserve"> </w:t>
      </w:r>
      <w:r w:rsidRPr="00B30E55">
        <w:t>it</w:t>
      </w:r>
      <w:r w:rsidR="000D50D7" w:rsidRPr="000D50D7">
        <w:t xml:space="preserve"> </w:t>
      </w:r>
      <w:r w:rsidRPr="00B30E55">
        <w:t>is</w:t>
      </w:r>
      <w:r w:rsidR="000D50D7" w:rsidRPr="000D50D7">
        <w:t xml:space="preserve"> </w:t>
      </w:r>
      <w:r w:rsidRPr="00B30E55">
        <w:t>not</w:t>
      </w:r>
      <w:r w:rsidR="000D50D7" w:rsidRPr="000D50D7">
        <w:t xml:space="preserve"> </w:t>
      </w:r>
      <w:r w:rsidRPr="00B30E55">
        <w:t>relevant</w:t>
      </w:r>
      <w:r w:rsidR="000D50D7" w:rsidRPr="000D50D7">
        <w:t xml:space="preserve"> </w:t>
      </w:r>
      <w:r w:rsidRPr="00B30E55">
        <w:t>that</w:t>
      </w:r>
      <w:r w:rsidR="000D50D7" w:rsidRPr="000D50D7">
        <w:t xml:space="preserve"> </w:t>
      </w:r>
      <w:r w:rsidRPr="00B30E55">
        <w:t>the</w:t>
      </w:r>
      <w:r w:rsidR="000D50D7" w:rsidRPr="000D50D7">
        <w:t xml:space="preserve"> </w:t>
      </w:r>
      <w:r w:rsidRPr="00B30E55">
        <w:t>undertaker</w:t>
      </w:r>
      <w:r w:rsidR="000D50D7" w:rsidRPr="000D50D7">
        <w:t xml:space="preserve"> </w:t>
      </w:r>
      <w:r w:rsidRPr="00B30E55">
        <w:t>had</w:t>
      </w:r>
      <w:r w:rsidR="000D50D7" w:rsidRPr="000D50D7">
        <w:t xml:space="preserve"> </w:t>
      </w:r>
      <w:r w:rsidRPr="00B30E55">
        <w:t>arranged</w:t>
      </w:r>
      <w:r w:rsidR="000D50D7" w:rsidRPr="000D50D7">
        <w:t xml:space="preserve"> </w:t>
      </w:r>
      <w:r w:rsidRPr="00B30E55">
        <w:t>for</w:t>
      </w:r>
      <w:r w:rsidR="000D50D7" w:rsidRPr="000D50D7">
        <w:t xml:space="preserve"> </w:t>
      </w:r>
      <w:r w:rsidRPr="00B30E55">
        <w:t>a</w:t>
      </w:r>
      <w:r w:rsidR="000D50D7" w:rsidRPr="000D50D7">
        <w:t xml:space="preserve"> </w:t>
      </w:r>
      <w:r w:rsidRPr="00B30E55">
        <w:t>competent</w:t>
      </w:r>
      <w:r w:rsidR="000D50D7" w:rsidRPr="000D50D7">
        <w:t xml:space="preserve"> </w:t>
      </w:r>
      <w:r w:rsidRPr="00B30E55">
        <w:t>person</w:t>
      </w:r>
      <w:r w:rsidR="000D50D7" w:rsidRPr="000D50D7">
        <w:t xml:space="preserve"> </w:t>
      </w:r>
      <w:r w:rsidRPr="00B30E55">
        <w:t>to</w:t>
      </w:r>
      <w:r w:rsidR="000D50D7" w:rsidRPr="000D50D7">
        <w:t xml:space="preserve"> </w:t>
      </w:r>
      <w:r w:rsidRPr="00B30E55">
        <w:t>carry</w:t>
      </w:r>
      <w:r w:rsidR="000D50D7" w:rsidRPr="000D50D7">
        <w:t xml:space="preserve"> </w:t>
      </w:r>
      <w:r w:rsidRPr="00B30E55">
        <w:t>out</w:t>
      </w:r>
      <w:r w:rsidR="000D50D7" w:rsidRPr="000D50D7">
        <w:t xml:space="preserve"> </w:t>
      </w:r>
      <w:r w:rsidRPr="00B30E55">
        <w:t>or</w:t>
      </w:r>
      <w:r w:rsidR="000D50D7" w:rsidRPr="000D50D7">
        <w:t xml:space="preserve"> </w:t>
      </w:r>
      <w:r w:rsidRPr="00B30E55">
        <w:t>supervise</w:t>
      </w:r>
      <w:r w:rsidR="000D50D7" w:rsidRPr="000D50D7">
        <w:t xml:space="preserve"> </w:t>
      </w:r>
      <w:r w:rsidRPr="00B30E55">
        <w:t>the</w:t>
      </w:r>
      <w:r w:rsidR="000D50D7" w:rsidRPr="000D50D7">
        <w:t xml:space="preserve"> </w:t>
      </w:r>
      <w:r w:rsidRPr="00B30E55">
        <w:t>maintenance</w:t>
      </w:r>
      <w:r w:rsidR="000D50D7" w:rsidRPr="000D50D7">
        <w:t xml:space="preserve"> </w:t>
      </w:r>
      <w:r w:rsidRPr="00B30E55">
        <w:t>of</w:t>
      </w:r>
      <w:r w:rsidR="000D50D7" w:rsidRPr="000D50D7">
        <w:t xml:space="preserve"> </w:t>
      </w:r>
      <w:r w:rsidRPr="00B30E55">
        <w:t>that</w:t>
      </w:r>
      <w:r w:rsidR="000D50D7" w:rsidRPr="000D50D7">
        <w:t xml:space="preserve"> </w:t>
      </w:r>
      <w:r w:rsidRPr="00B30E55">
        <w:t>part</w:t>
      </w:r>
      <w:r w:rsidR="000D50D7" w:rsidRPr="000D50D7">
        <w:t xml:space="preserve"> </w:t>
      </w:r>
      <w:r w:rsidRPr="00B30E55">
        <w:t>of</w:t>
      </w:r>
      <w:r w:rsidR="000D50D7" w:rsidRPr="000D50D7">
        <w:t xml:space="preserve"> </w:t>
      </w:r>
      <w:r w:rsidRPr="00B30E55">
        <w:t>the</w:t>
      </w:r>
      <w:r w:rsidR="000D50D7" w:rsidRPr="000D50D7">
        <w:t xml:space="preserve"> </w:t>
      </w:r>
      <w:r w:rsidRPr="00B30E55">
        <w:t>street</w:t>
      </w:r>
      <w:r w:rsidR="000D50D7" w:rsidRPr="000D50D7">
        <w:t xml:space="preserve"> </w:t>
      </w:r>
      <w:r w:rsidRPr="00B30E55">
        <w:t>to</w:t>
      </w:r>
      <w:r w:rsidR="000D50D7" w:rsidRPr="000D50D7">
        <w:t xml:space="preserve"> </w:t>
      </w:r>
      <w:r w:rsidRPr="00B30E55">
        <w:t>which</w:t>
      </w:r>
      <w:r w:rsidR="000D50D7" w:rsidRPr="000D50D7">
        <w:t xml:space="preserve"> </w:t>
      </w:r>
      <w:r w:rsidRPr="00B30E55">
        <w:t>the</w:t>
      </w:r>
      <w:r w:rsidR="000D50D7" w:rsidRPr="000D50D7">
        <w:t xml:space="preserve"> </w:t>
      </w:r>
      <w:r w:rsidRPr="00B30E55">
        <w:t>action</w:t>
      </w:r>
      <w:r w:rsidR="000D50D7" w:rsidRPr="000D50D7">
        <w:t xml:space="preserve"> </w:t>
      </w:r>
      <w:r w:rsidRPr="00B30E55">
        <w:t>relates</w:t>
      </w:r>
      <w:r w:rsidR="000D50D7" w:rsidRPr="000D50D7">
        <w:t xml:space="preserve"> </w:t>
      </w:r>
      <w:r w:rsidRPr="00B30E55">
        <w:t>unless</w:t>
      </w:r>
      <w:r w:rsidR="000D50D7" w:rsidRPr="000D50D7">
        <w:t xml:space="preserve"> </w:t>
      </w:r>
      <w:r w:rsidRPr="00B30E55">
        <w:t>it</w:t>
      </w:r>
      <w:r w:rsidR="000D50D7" w:rsidRPr="000D50D7">
        <w:t xml:space="preserve"> </w:t>
      </w:r>
      <w:r w:rsidRPr="00B30E55">
        <w:t>is</w:t>
      </w:r>
      <w:r w:rsidR="000D50D7" w:rsidRPr="000D50D7">
        <w:t xml:space="preserve"> </w:t>
      </w:r>
      <w:r w:rsidRPr="00B30E55">
        <w:t>also</w:t>
      </w:r>
      <w:r w:rsidR="000D50D7" w:rsidRPr="000D50D7">
        <w:t xml:space="preserve"> </w:t>
      </w:r>
      <w:r w:rsidRPr="00B30E55">
        <w:t>proved</w:t>
      </w:r>
      <w:r w:rsidR="000D50D7" w:rsidRPr="000D50D7">
        <w:t xml:space="preserve"> </w:t>
      </w:r>
      <w:r w:rsidRPr="00B30E55">
        <w:t>that</w:t>
      </w:r>
      <w:r w:rsidR="000D50D7" w:rsidRPr="000D50D7">
        <w:t xml:space="preserve"> </w:t>
      </w:r>
      <w:r w:rsidRPr="00B30E55">
        <w:t>the</w:t>
      </w:r>
      <w:r w:rsidR="000D50D7" w:rsidRPr="000D50D7">
        <w:t xml:space="preserve"> </w:t>
      </w:r>
      <w:r w:rsidRPr="00B30E55">
        <w:t>undertaker</w:t>
      </w:r>
      <w:r w:rsidR="000D50D7" w:rsidRPr="000D50D7">
        <w:t xml:space="preserve"> </w:t>
      </w:r>
      <w:r w:rsidRPr="00B30E55">
        <w:t>had</w:t>
      </w:r>
      <w:r w:rsidR="000D50D7" w:rsidRPr="000D50D7">
        <w:t xml:space="preserve"> </w:t>
      </w:r>
      <w:r w:rsidRPr="00B30E55">
        <w:t>given</w:t>
      </w:r>
      <w:r w:rsidR="000D50D7" w:rsidRPr="000D50D7">
        <w:t xml:space="preserve"> </w:t>
      </w:r>
      <w:r w:rsidRPr="00B30E55">
        <w:t>that</w:t>
      </w:r>
      <w:r w:rsidR="000D50D7" w:rsidRPr="000D50D7">
        <w:t xml:space="preserve"> </w:t>
      </w:r>
      <w:r w:rsidRPr="00B30E55">
        <w:t>person</w:t>
      </w:r>
      <w:r w:rsidR="000D50D7" w:rsidRPr="000D50D7">
        <w:t xml:space="preserve"> </w:t>
      </w:r>
      <w:r w:rsidRPr="00B30E55">
        <w:t>proper</w:t>
      </w:r>
      <w:r w:rsidR="000D50D7" w:rsidRPr="000D50D7">
        <w:t xml:space="preserve"> </w:t>
      </w:r>
      <w:r w:rsidRPr="00B30E55">
        <w:t>instructions</w:t>
      </w:r>
      <w:r w:rsidR="000D50D7" w:rsidRPr="000D50D7">
        <w:t xml:space="preserve"> </w:t>
      </w:r>
      <w:r>
        <w:t>with</w:t>
      </w:r>
      <w:r w:rsidR="000D50D7" w:rsidRPr="000D50D7">
        <w:t xml:space="preserve"> </w:t>
      </w:r>
      <w:r>
        <w:t>regard</w:t>
      </w:r>
      <w:r w:rsidR="000D50D7" w:rsidRPr="000D50D7">
        <w:t xml:space="preserve"> </w:t>
      </w:r>
      <w:r>
        <w:t>to</w:t>
      </w:r>
      <w:r w:rsidR="000D50D7" w:rsidRPr="000D50D7">
        <w:t xml:space="preserve"> </w:t>
      </w:r>
      <w:r w:rsidRPr="00B30E55">
        <w:t>the</w:t>
      </w:r>
      <w:r w:rsidR="000D50D7" w:rsidRPr="000D50D7">
        <w:t xml:space="preserve"> </w:t>
      </w:r>
      <w:r w:rsidRPr="00B30E55">
        <w:t>maintenance</w:t>
      </w:r>
      <w:r w:rsidR="000D50D7" w:rsidRPr="000D50D7">
        <w:t xml:space="preserve"> </w:t>
      </w:r>
      <w:r w:rsidRPr="00B30E55">
        <w:t>of</w:t>
      </w:r>
      <w:r w:rsidR="000D50D7" w:rsidRPr="000D50D7">
        <w:t xml:space="preserve"> </w:t>
      </w:r>
      <w:r w:rsidRPr="00B30E55">
        <w:t>the</w:t>
      </w:r>
      <w:r w:rsidR="000D50D7" w:rsidRPr="000D50D7">
        <w:t xml:space="preserve"> </w:t>
      </w:r>
      <w:r w:rsidRPr="00B30E55">
        <w:t>street</w:t>
      </w:r>
      <w:r w:rsidR="000D50D7" w:rsidRPr="000D50D7">
        <w:t xml:space="preserve"> </w:t>
      </w:r>
      <w:r w:rsidRPr="00B30E55">
        <w:t>and</w:t>
      </w:r>
      <w:r w:rsidR="000D50D7" w:rsidRPr="000D50D7">
        <w:t xml:space="preserve"> </w:t>
      </w:r>
      <w:r w:rsidRPr="00B30E55">
        <w:t>that</w:t>
      </w:r>
      <w:r w:rsidR="000D50D7" w:rsidRPr="000D50D7">
        <w:t xml:space="preserve"> </w:t>
      </w:r>
      <w:r w:rsidRPr="00B30E55">
        <w:t>those</w:t>
      </w:r>
      <w:r w:rsidR="000D50D7" w:rsidRPr="000D50D7">
        <w:t xml:space="preserve"> </w:t>
      </w:r>
      <w:r w:rsidRPr="00B30E55">
        <w:t>instructions</w:t>
      </w:r>
      <w:r w:rsidR="000D50D7" w:rsidRPr="000D50D7">
        <w:t xml:space="preserve"> </w:t>
      </w:r>
      <w:r w:rsidRPr="00B30E55">
        <w:t>had</w:t>
      </w:r>
      <w:r w:rsidR="000D50D7" w:rsidRPr="000D50D7">
        <w:t xml:space="preserve"> </w:t>
      </w:r>
      <w:r w:rsidRPr="00B30E55">
        <w:t>been</w:t>
      </w:r>
      <w:r w:rsidR="000D50D7" w:rsidRPr="000D50D7">
        <w:t xml:space="preserve"> </w:t>
      </w:r>
      <w:r w:rsidRPr="00B30E55">
        <w:t>carried</w:t>
      </w:r>
      <w:r w:rsidR="000D50D7" w:rsidRPr="000D50D7">
        <w:t xml:space="preserve"> </w:t>
      </w:r>
      <w:r w:rsidRPr="00B30E55">
        <w:t>out</w:t>
      </w:r>
      <w:r>
        <w:t>.</w:t>
      </w:r>
    </w:p>
    <w:p w14:paraId="6C9CFC1D" w14:textId="77777777" w:rsidR="00283174" w:rsidRPr="0032533B" w:rsidRDefault="00283174" w:rsidP="00283174">
      <w:pPr>
        <w:pStyle w:val="N2"/>
      </w:pPr>
      <w:r>
        <w:t>Paragraphs</w:t>
      </w:r>
      <w:r w:rsidR="000D50D7" w:rsidRPr="000D50D7">
        <w:t xml:space="preserve"> </w:t>
      </w:r>
      <w:r>
        <w:fldChar w:fldCharType="begin"/>
      </w:r>
      <w:r>
        <w:instrText xml:space="preserve"> REF _Ref96084934 \r \h </w:instrText>
      </w:r>
      <w:r>
        <w:fldChar w:fldCharType="separate"/>
      </w:r>
      <w:r w:rsidR="000D50D7">
        <w:t>(2)</w:t>
      </w:r>
      <w:r>
        <w:fldChar w:fldCharType="end"/>
      </w:r>
      <w:r w:rsidR="000D50D7" w:rsidRPr="000D50D7">
        <w:t xml:space="preserve"> </w:t>
      </w:r>
      <w:r>
        <w:t>to</w:t>
      </w:r>
      <w:r w:rsidR="000D50D7" w:rsidRPr="000D50D7">
        <w:t xml:space="preserve"> </w:t>
      </w:r>
      <w:r>
        <w:fldChar w:fldCharType="begin"/>
      </w:r>
      <w:r>
        <w:instrText xml:space="preserve"> REF _Ref95918458 \r \h </w:instrText>
      </w:r>
      <w:r>
        <w:fldChar w:fldCharType="separate"/>
      </w:r>
      <w:r w:rsidR="000D50D7">
        <w:t>(6)</w:t>
      </w:r>
      <w:r>
        <w:fldChar w:fldCharType="end"/>
      </w:r>
      <w:r w:rsidR="000D50D7" w:rsidRPr="000D50D7">
        <w:t xml:space="preserve"> </w:t>
      </w:r>
      <w:r>
        <w:t>do</w:t>
      </w:r>
      <w:r w:rsidR="000D50D7" w:rsidRPr="000D50D7">
        <w:t xml:space="preserve"> </w:t>
      </w:r>
      <w:r>
        <w:t>not</w:t>
      </w:r>
      <w:r w:rsidR="000D50D7" w:rsidRPr="000D50D7">
        <w:t xml:space="preserve"> </w:t>
      </w:r>
      <w:r>
        <w:t>apply</w:t>
      </w:r>
      <w:r w:rsidR="000D50D7" w:rsidRPr="000D50D7">
        <w:t xml:space="preserve"> </w:t>
      </w:r>
      <w:r>
        <w:t>where</w:t>
      </w:r>
      <w:r w:rsidR="000D50D7" w:rsidRPr="000D50D7">
        <w:t xml:space="preserve"> </w:t>
      </w:r>
      <w:r>
        <w:t>the</w:t>
      </w:r>
      <w:r w:rsidR="000D50D7" w:rsidRPr="000D50D7">
        <w:t xml:space="preserve"> </w:t>
      </w:r>
      <w:r>
        <w:t>undertaker</w:t>
      </w:r>
      <w:r w:rsidR="000D50D7" w:rsidRPr="000D50D7">
        <w:t xml:space="preserve"> </w:t>
      </w:r>
      <w:r>
        <w:t>is</w:t>
      </w:r>
      <w:r w:rsidR="000D50D7" w:rsidRPr="000D50D7">
        <w:t xml:space="preserve"> </w:t>
      </w:r>
      <w:r>
        <w:t>the</w:t>
      </w:r>
      <w:r w:rsidR="000D50D7" w:rsidRPr="000D50D7">
        <w:t xml:space="preserve"> </w:t>
      </w:r>
      <w:r>
        <w:t>street</w:t>
      </w:r>
      <w:r w:rsidR="000D50D7" w:rsidRPr="000D50D7">
        <w:t xml:space="preserve"> </w:t>
      </w:r>
      <w:r>
        <w:t>authority</w:t>
      </w:r>
      <w:r w:rsidR="000D50D7" w:rsidRPr="000D50D7">
        <w:t xml:space="preserve"> </w:t>
      </w:r>
      <w:r>
        <w:t>for</w:t>
      </w:r>
      <w:r w:rsidR="000D50D7" w:rsidRPr="000D50D7">
        <w:t xml:space="preserve"> </w:t>
      </w:r>
      <w:r>
        <w:t>a</w:t>
      </w:r>
      <w:r w:rsidR="000D50D7" w:rsidRPr="000D50D7">
        <w:t xml:space="preserve"> </w:t>
      </w:r>
      <w:r>
        <w:t>street</w:t>
      </w:r>
      <w:r w:rsidR="000D50D7" w:rsidRPr="000D50D7">
        <w:t xml:space="preserve"> </w:t>
      </w:r>
      <w:r>
        <w:t>in</w:t>
      </w:r>
      <w:r w:rsidR="000D50D7" w:rsidRPr="000D50D7">
        <w:t xml:space="preserve"> </w:t>
      </w:r>
      <w:r>
        <w:t>which</w:t>
      </w:r>
      <w:r w:rsidR="000D50D7" w:rsidRPr="000D50D7">
        <w:t xml:space="preserve"> </w:t>
      </w:r>
      <w:r>
        <w:t>the</w:t>
      </w:r>
      <w:r w:rsidR="000D50D7" w:rsidRPr="000D50D7">
        <w:t xml:space="preserve"> </w:t>
      </w:r>
      <w:r>
        <w:t>works</w:t>
      </w:r>
      <w:r w:rsidR="000D50D7" w:rsidRPr="000D50D7">
        <w:t xml:space="preserve"> </w:t>
      </w:r>
      <w:r>
        <w:t>are</w:t>
      </w:r>
      <w:r w:rsidR="000D50D7" w:rsidRPr="000D50D7">
        <w:t xml:space="preserve"> </w:t>
      </w:r>
      <w:r>
        <w:t>being</w:t>
      </w:r>
      <w:r w:rsidR="000D50D7" w:rsidRPr="000D50D7">
        <w:t xml:space="preserve"> </w:t>
      </w:r>
      <w:r>
        <w:t>carried</w:t>
      </w:r>
      <w:r w:rsidR="000D50D7" w:rsidRPr="000D50D7">
        <w:t xml:space="preserve"> </w:t>
      </w:r>
      <w:r>
        <w:t>out.</w:t>
      </w:r>
    </w:p>
    <w:p w14:paraId="5D80C38B" w14:textId="77777777" w:rsidR="00283174" w:rsidRDefault="00283174" w:rsidP="00283174">
      <w:pPr>
        <w:pStyle w:val="H1"/>
      </w:pPr>
      <w:bookmarkStart w:id="318" w:name="TOC27_07_2021_11_18_16_181"/>
      <w:bookmarkStart w:id="319" w:name="TOC27_07_2021_11_36_14_180"/>
      <w:bookmarkStart w:id="320" w:name="TOC27_07_2021_11_48_02_180"/>
      <w:bookmarkStart w:id="321" w:name="TOC27_07_2021_11_50_47_180"/>
      <w:bookmarkStart w:id="322" w:name="TOC01_02_2022_15_14_24_183"/>
      <w:bookmarkStart w:id="323" w:name="TOC02_02_2022_13_02_49_163"/>
      <w:bookmarkStart w:id="324" w:name="TOC18_02_2022_17_52_44_175"/>
      <w:bookmarkStart w:id="325" w:name="TOC23_02_2022_21_19_37_174"/>
      <w:bookmarkStart w:id="326" w:name="TOC15_08_2022_16_06_13_173"/>
      <w:bookmarkStart w:id="327" w:name="TOC06_09_2022_15_41_36_172"/>
      <w:bookmarkStart w:id="328" w:name="TOC04_10_2022_16_50_01_174"/>
      <w:bookmarkStart w:id="329" w:name="TOC23_11_2022_11_32_56_174"/>
      <w:bookmarkStart w:id="330" w:name="TOC10_01_2023_14_27_52_174"/>
      <w:bookmarkEnd w:id="318"/>
      <w:bookmarkEnd w:id="319"/>
      <w:bookmarkEnd w:id="320"/>
      <w:bookmarkEnd w:id="321"/>
      <w:bookmarkEnd w:id="322"/>
      <w:bookmarkEnd w:id="323"/>
      <w:bookmarkEnd w:id="324"/>
      <w:bookmarkEnd w:id="325"/>
      <w:bookmarkEnd w:id="326"/>
      <w:bookmarkEnd w:id="327"/>
      <w:bookmarkEnd w:id="328"/>
      <w:bookmarkEnd w:id="329"/>
      <w:bookmarkEnd w:id="330"/>
      <w:r>
        <w:lastRenderedPageBreak/>
        <w:t>Temporary</w:t>
      </w:r>
      <w:r w:rsidR="000D50D7" w:rsidRPr="000D50D7">
        <w:t xml:space="preserve"> </w:t>
      </w:r>
      <w:r w:rsidR="00FA6C6A">
        <w:t>closure</w:t>
      </w:r>
      <w:r w:rsidR="000D50D7" w:rsidRPr="000D50D7">
        <w:t xml:space="preserve"> </w:t>
      </w:r>
      <w:r>
        <w:t>of</w:t>
      </w:r>
      <w:r w:rsidR="000D50D7" w:rsidRPr="000D50D7">
        <w:t xml:space="preserve"> </w:t>
      </w:r>
      <w:r>
        <w:t>public</w:t>
      </w:r>
      <w:r w:rsidR="000D50D7" w:rsidRPr="000D50D7">
        <w:t xml:space="preserve"> </w:t>
      </w:r>
      <w:r>
        <w:t>rights</w:t>
      </w:r>
      <w:r w:rsidR="000D50D7" w:rsidRPr="000D50D7">
        <w:t xml:space="preserve"> </w:t>
      </w:r>
      <w:r>
        <w:t>of</w:t>
      </w:r>
      <w:r w:rsidR="000D50D7" w:rsidRPr="000D50D7">
        <w:t xml:space="preserve"> </w:t>
      </w:r>
      <w:r>
        <w:t>way</w:t>
      </w:r>
    </w:p>
    <w:p w14:paraId="2FDA91A0" w14:textId="77777777" w:rsidR="00283174" w:rsidRDefault="00283174" w:rsidP="00283174">
      <w:pPr>
        <w:pStyle w:val="N1"/>
      </w:pPr>
      <w:bookmarkStart w:id="331" w:name="_Ref77863755"/>
      <w:r>
        <w:t>—</w:t>
      </w:r>
      <w:r>
        <w:fldChar w:fldCharType="begin"/>
      </w:r>
      <w:bookmarkStart w:id="332" w:name="_Ref77764026"/>
      <w:bookmarkEnd w:id="332"/>
      <w:r>
        <w:instrText xml:space="preserve"> LISTNUM "SEQ1" \l 2 </w:instrText>
      </w:r>
      <w:r>
        <w:fldChar w:fldCharType="end"/>
      </w:r>
      <w:r w:rsidR="000D50D7" w:rsidRPr="000D50D7">
        <w:t> </w:t>
      </w:r>
      <w:r w:rsidRPr="00C4389C">
        <w:t>The</w:t>
      </w:r>
      <w:r w:rsidR="000D50D7" w:rsidRPr="000D50D7">
        <w:t xml:space="preserve"> </w:t>
      </w:r>
      <w:r w:rsidRPr="00C4389C">
        <w:t>undertaker,</w:t>
      </w:r>
      <w:r w:rsidR="000D50D7" w:rsidRPr="000D50D7">
        <w:t xml:space="preserve"> </w:t>
      </w:r>
      <w:r w:rsidRPr="00C4389C">
        <w:t>during</w:t>
      </w:r>
      <w:r w:rsidR="000D50D7" w:rsidRPr="000D50D7">
        <w:t xml:space="preserve"> </w:t>
      </w:r>
      <w:r w:rsidRPr="00C4389C">
        <w:t>and</w:t>
      </w:r>
      <w:r w:rsidR="000D50D7" w:rsidRPr="000D50D7">
        <w:t xml:space="preserve"> </w:t>
      </w:r>
      <w:r w:rsidRPr="00C4389C">
        <w:t>for</w:t>
      </w:r>
      <w:r w:rsidR="000D50D7" w:rsidRPr="000D50D7">
        <w:t xml:space="preserve"> </w:t>
      </w:r>
      <w:r w:rsidRPr="00C4389C">
        <w:t>the</w:t>
      </w:r>
      <w:r w:rsidR="000D50D7" w:rsidRPr="000D50D7">
        <w:t xml:space="preserve"> </w:t>
      </w:r>
      <w:r w:rsidRPr="00C4389C">
        <w:t>purposes</w:t>
      </w:r>
      <w:r w:rsidR="000D50D7" w:rsidRPr="000D50D7">
        <w:t xml:space="preserve"> </w:t>
      </w:r>
      <w:r w:rsidRPr="00C4389C">
        <w:t>of</w:t>
      </w:r>
      <w:r w:rsidR="000D50D7" w:rsidRPr="000D50D7">
        <w:t xml:space="preserve"> </w:t>
      </w:r>
      <w:r w:rsidRPr="00C4389C">
        <w:t>constructing</w:t>
      </w:r>
      <w:r w:rsidR="000D50D7" w:rsidRPr="000D50D7">
        <w:t xml:space="preserve"> </w:t>
      </w:r>
      <w:r>
        <w:t>or</w:t>
      </w:r>
      <w:r w:rsidR="000D50D7" w:rsidRPr="000D50D7">
        <w:t xml:space="preserve"> </w:t>
      </w:r>
      <w:r w:rsidRPr="00C4389C">
        <w:t>maintaining</w:t>
      </w:r>
      <w:r w:rsidR="000D50D7" w:rsidRPr="000D50D7">
        <w:t xml:space="preserve"> </w:t>
      </w:r>
      <w:r w:rsidRPr="00C4389C">
        <w:t>the</w:t>
      </w:r>
      <w:r w:rsidR="000D50D7" w:rsidRPr="000D50D7">
        <w:t xml:space="preserve"> </w:t>
      </w:r>
      <w:r w:rsidRPr="00C4389C">
        <w:t>authorised</w:t>
      </w:r>
      <w:r w:rsidR="000D50D7" w:rsidRPr="000D50D7">
        <w:t xml:space="preserve"> </w:t>
      </w:r>
      <w:r w:rsidRPr="00C4389C">
        <w:t>development,</w:t>
      </w:r>
      <w:r w:rsidR="000D50D7" w:rsidRPr="000D50D7">
        <w:t xml:space="preserve"> </w:t>
      </w:r>
      <w:r w:rsidRPr="00C4389C">
        <w:t>may</w:t>
      </w:r>
      <w:r w:rsidR="000D50D7" w:rsidRPr="000D50D7">
        <w:t xml:space="preserve"> </w:t>
      </w:r>
      <w:r w:rsidRPr="00C4389C">
        <w:t>temporarily</w:t>
      </w:r>
      <w:r w:rsidR="000D50D7" w:rsidRPr="000D50D7">
        <w:t xml:space="preserve"> </w:t>
      </w:r>
      <w:r w:rsidR="00FA6C6A">
        <w:t>close</w:t>
      </w:r>
      <w:r w:rsidRPr="00C4389C">
        <w:t>,</w:t>
      </w:r>
      <w:r w:rsidR="000D50D7" w:rsidRPr="000D50D7">
        <w:t xml:space="preserve"> </w:t>
      </w:r>
      <w:r w:rsidRPr="00C4389C">
        <w:t>prohibit</w:t>
      </w:r>
      <w:r w:rsidR="000D50D7" w:rsidRPr="000D50D7">
        <w:t xml:space="preserve"> </w:t>
      </w:r>
      <w:r w:rsidRPr="00C4389C">
        <w:t>the</w:t>
      </w:r>
      <w:r w:rsidR="000D50D7" w:rsidRPr="000D50D7">
        <w:t xml:space="preserve"> </w:t>
      </w:r>
      <w:r w:rsidRPr="00C4389C">
        <w:t>use</w:t>
      </w:r>
      <w:r w:rsidR="000D50D7" w:rsidRPr="000D50D7">
        <w:t xml:space="preserve"> </w:t>
      </w:r>
      <w:r w:rsidRPr="00C4389C">
        <w:t>of,</w:t>
      </w:r>
      <w:r w:rsidR="000D50D7" w:rsidRPr="000D50D7">
        <w:t xml:space="preserve"> </w:t>
      </w:r>
      <w:r>
        <w:t>restrict</w:t>
      </w:r>
      <w:r w:rsidR="000D50D7" w:rsidRPr="000D50D7">
        <w:t xml:space="preserve"> </w:t>
      </w:r>
      <w:r>
        <w:t>the</w:t>
      </w:r>
      <w:r w:rsidR="000D50D7" w:rsidRPr="000D50D7">
        <w:t xml:space="preserve"> </w:t>
      </w:r>
      <w:r>
        <w:t>use</w:t>
      </w:r>
      <w:r w:rsidR="000D50D7" w:rsidRPr="000D50D7">
        <w:t xml:space="preserve"> </w:t>
      </w:r>
      <w:r>
        <w:t>of,</w:t>
      </w:r>
      <w:r w:rsidR="000D50D7" w:rsidRPr="000D50D7">
        <w:t xml:space="preserve"> </w:t>
      </w:r>
      <w:r>
        <w:t>authorise</w:t>
      </w:r>
      <w:r w:rsidR="000D50D7" w:rsidRPr="000D50D7">
        <w:t xml:space="preserve"> </w:t>
      </w:r>
      <w:r>
        <w:t>the</w:t>
      </w:r>
      <w:r w:rsidR="000D50D7" w:rsidRPr="000D50D7">
        <w:t xml:space="preserve"> </w:t>
      </w:r>
      <w:r>
        <w:t>use</w:t>
      </w:r>
      <w:r w:rsidR="000D50D7" w:rsidRPr="000D50D7">
        <w:t xml:space="preserve"> </w:t>
      </w:r>
      <w:r>
        <w:t>of,</w:t>
      </w:r>
      <w:r w:rsidR="000D50D7" w:rsidRPr="000D50D7">
        <w:t xml:space="preserve"> </w:t>
      </w:r>
      <w:r w:rsidRPr="00C4389C">
        <w:t>alter</w:t>
      </w:r>
      <w:r w:rsidR="000D50D7" w:rsidRPr="000D50D7">
        <w:t xml:space="preserve"> </w:t>
      </w:r>
      <w:r w:rsidRPr="00C4389C">
        <w:t>or</w:t>
      </w:r>
      <w:r w:rsidR="000D50D7" w:rsidRPr="000D50D7">
        <w:t xml:space="preserve"> </w:t>
      </w:r>
      <w:r w:rsidRPr="00C4389C">
        <w:t>divert</w:t>
      </w:r>
      <w:r w:rsidR="000D50D7" w:rsidRPr="000D50D7">
        <w:t xml:space="preserve"> </w:t>
      </w:r>
      <w:r w:rsidRPr="00C4389C">
        <w:t>any</w:t>
      </w:r>
      <w:r w:rsidR="000D50D7" w:rsidRPr="000D50D7">
        <w:t xml:space="preserve"> </w:t>
      </w:r>
      <w:r w:rsidRPr="00C4389C">
        <w:t>public</w:t>
      </w:r>
      <w:r w:rsidR="000D50D7" w:rsidRPr="000D50D7">
        <w:t xml:space="preserve"> </w:t>
      </w:r>
      <w:r w:rsidRPr="00C4389C">
        <w:t>right</w:t>
      </w:r>
      <w:r w:rsidR="000D50D7" w:rsidRPr="000D50D7">
        <w:t xml:space="preserve"> </w:t>
      </w:r>
      <w:r w:rsidRPr="00C4389C">
        <w:t>of</w:t>
      </w:r>
      <w:r w:rsidR="000D50D7" w:rsidRPr="000D50D7">
        <w:t xml:space="preserve"> </w:t>
      </w:r>
      <w:r w:rsidRPr="00C4389C">
        <w:t>way</w:t>
      </w:r>
      <w:r w:rsidR="000D50D7" w:rsidRPr="000D50D7">
        <w:t xml:space="preserve"> </w:t>
      </w:r>
      <w:r w:rsidRPr="00C4389C">
        <w:t>and</w:t>
      </w:r>
      <w:r w:rsidR="000D50D7" w:rsidRPr="000D50D7">
        <w:t xml:space="preserve"> </w:t>
      </w:r>
      <w:r w:rsidRPr="00C4389C">
        <w:t>may</w:t>
      </w:r>
      <w:r w:rsidR="000D50D7" w:rsidRPr="000D50D7">
        <w:t xml:space="preserve"> </w:t>
      </w:r>
      <w:r w:rsidRPr="00C4389C">
        <w:t>for</w:t>
      </w:r>
      <w:r w:rsidR="000D50D7" w:rsidRPr="000D50D7">
        <w:t xml:space="preserve"> </w:t>
      </w:r>
      <w:r w:rsidRPr="00C4389C">
        <w:t>any</w:t>
      </w:r>
      <w:r w:rsidR="000D50D7" w:rsidRPr="000D50D7">
        <w:t xml:space="preserve"> </w:t>
      </w:r>
      <w:r w:rsidRPr="00C4389C">
        <w:t>reasonable</w:t>
      </w:r>
      <w:r w:rsidR="000D50D7" w:rsidRPr="000D50D7">
        <w:t xml:space="preserve"> </w:t>
      </w:r>
      <w:r w:rsidRPr="00C4389C">
        <w:t>time</w:t>
      </w:r>
      <w:r>
        <w:t>—</w:t>
      </w:r>
      <w:bookmarkEnd w:id="331"/>
    </w:p>
    <w:p w14:paraId="6F1170B4" w14:textId="77777777" w:rsidR="00283174" w:rsidRDefault="00283174" w:rsidP="00283174">
      <w:pPr>
        <w:pStyle w:val="N3"/>
      </w:pPr>
      <w:r>
        <w:t>divert</w:t>
      </w:r>
      <w:r w:rsidR="000D50D7" w:rsidRPr="000D50D7">
        <w:t xml:space="preserve"> </w:t>
      </w:r>
      <w:r>
        <w:t>the</w:t>
      </w:r>
      <w:r w:rsidR="000D50D7" w:rsidRPr="000D50D7">
        <w:t xml:space="preserve"> </w:t>
      </w:r>
      <w:r>
        <w:t>traffic</w:t>
      </w:r>
      <w:r w:rsidR="000D50D7" w:rsidRPr="000D50D7">
        <w:t xml:space="preserve"> </w:t>
      </w:r>
      <w:r>
        <w:t>or</w:t>
      </w:r>
      <w:r w:rsidR="000D50D7" w:rsidRPr="000D50D7">
        <w:t xml:space="preserve"> </w:t>
      </w:r>
      <w:r>
        <w:t>a</w:t>
      </w:r>
      <w:r w:rsidR="000D50D7" w:rsidRPr="000D50D7">
        <w:t xml:space="preserve"> </w:t>
      </w:r>
      <w:r>
        <w:t>class</w:t>
      </w:r>
      <w:r w:rsidR="000D50D7" w:rsidRPr="000D50D7">
        <w:t xml:space="preserve"> </w:t>
      </w:r>
      <w:r>
        <w:t>of</w:t>
      </w:r>
      <w:r w:rsidR="000D50D7" w:rsidRPr="000D50D7">
        <w:t xml:space="preserve"> </w:t>
      </w:r>
      <w:r>
        <w:t>traffic</w:t>
      </w:r>
      <w:r w:rsidR="000D50D7" w:rsidRPr="000D50D7">
        <w:t xml:space="preserve"> </w:t>
      </w:r>
      <w:r>
        <w:t>from</w:t>
      </w:r>
      <w:r w:rsidR="000D50D7" w:rsidRPr="000D50D7">
        <w:t xml:space="preserve"> </w:t>
      </w:r>
      <w:r>
        <w:t>the</w:t>
      </w:r>
      <w:r w:rsidR="000D50D7" w:rsidRPr="000D50D7">
        <w:t xml:space="preserve"> </w:t>
      </w:r>
      <w:r>
        <w:t>street</w:t>
      </w:r>
      <w:r w:rsidR="000D50D7" w:rsidRPr="000D50D7">
        <w:t xml:space="preserve"> </w:t>
      </w:r>
      <w:r>
        <w:t>or</w:t>
      </w:r>
      <w:r w:rsidR="000D50D7" w:rsidRPr="000D50D7">
        <w:t xml:space="preserve"> </w:t>
      </w:r>
      <w:r>
        <w:t>public</w:t>
      </w:r>
      <w:r w:rsidR="000D50D7" w:rsidRPr="000D50D7">
        <w:t xml:space="preserve"> </w:t>
      </w:r>
      <w:r>
        <w:t>right</w:t>
      </w:r>
      <w:r w:rsidR="000D50D7" w:rsidRPr="000D50D7">
        <w:t xml:space="preserve"> </w:t>
      </w:r>
      <w:r>
        <w:t>of</w:t>
      </w:r>
      <w:r w:rsidR="000D50D7" w:rsidRPr="000D50D7">
        <w:t xml:space="preserve"> </w:t>
      </w:r>
      <w:r>
        <w:t>way;</w:t>
      </w:r>
    </w:p>
    <w:p w14:paraId="0B1D9178" w14:textId="77777777" w:rsidR="00283174" w:rsidRDefault="00283174" w:rsidP="00283174">
      <w:pPr>
        <w:pStyle w:val="N3"/>
      </w:pPr>
      <w:r>
        <w:t>authorise</w:t>
      </w:r>
      <w:r w:rsidR="000D50D7" w:rsidRPr="000D50D7">
        <w:t xml:space="preserve"> </w:t>
      </w:r>
      <w:r>
        <w:t>the</w:t>
      </w:r>
      <w:r w:rsidR="000D50D7" w:rsidRPr="000D50D7">
        <w:t xml:space="preserve"> </w:t>
      </w:r>
      <w:r>
        <w:t>use</w:t>
      </w:r>
      <w:r w:rsidR="000D50D7" w:rsidRPr="000D50D7">
        <w:t xml:space="preserve"> </w:t>
      </w:r>
      <w:r>
        <w:t>of</w:t>
      </w:r>
      <w:r w:rsidR="000D50D7" w:rsidRPr="000D50D7">
        <w:t xml:space="preserve"> </w:t>
      </w:r>
      <w:r>
        <w:t>motor</w:t>
      </w:r>
      <w:r w:rsidR="000D50D7" w:rsidRPr="000D50D7">
        <w:t xml:space="preserve"> </w:t>
      </w:r>
      <w:r>
        <w:t>vehicles</w:t>
      </w:r>
      <w:r w:rsidR="000D50D7" w:rsidRPr="000D50D7">
        <w:t xml:space="preserve"> </w:t>
      </w:r>
      <w:r>
        <w:t>on</w:t>
      </w:r>
      <w:r w:rsidR="000D50D7" w:rsidRPr="000D50D7">
        <w:t xml:space="preserve"> </w:t>
      </w:r>
      <w:r>
        <w:t>classes</w:t>
      </w:r>
      <w:r w:rsidR="000D50D7" w:rsidRPr="000D50D7">
        <w:t xml:space="preserve"> </w:t>
      </w:r>
      <w:r>
        <w:t>of</w:t>
      </w:r>
      <w:r w:rsidR="000D50D7" w:rsidRPr="000D50D7">
        <w:t xml:space="preserve"> </w:t>
      </w:r>
      <w:r>
        <w:t>public</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where,</w:t>
      </w:r>
      <w:r w:rsidR="000D50D7" w:rsidRPr="000D50D7">
        <w:t xml:space="preserve"> </w:t>
      </w:r>
      <w:r>
        <w:t>notwithstanding</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article,</w:t>
      </w:r>
      <w:r w:rsidR="000D50D7" w:rsidRPr="000D50D7">
        <w:t xml:space="preserve"> </w:t>
      </w:r>
      <w:r>
        <w:t>there</w:t>
      </w:r>
      <w:r w:rsidR="000D50D7" w:rsidRPr="000D50D7">
        <w:t xml:space="preserve"> </w:t>
      </w:r>
      <w:r>
        <w:t>is</w:t>
      </w:r>
      <w:r w:rsidR="000D50D7" w:rsidRPr="000D50D7">
        <w:t xml:space="preserve"> </w:t>
      </w:r>
      <w:r>
        <w:t>otherwise</w:t>
      </w:r>
      <w:r w:rsidR="000D50D7" w:rsidRPr="000D50D7">
        <w:t xml:space="preserve"> </w:t>
      </w:r>
      <w:r>
        <w:t>no</w:t>
      </w:r>
      <w:r w:rsidR="000D50D7" w:rsidRPr="000D50D7">
        <w:t xml:space="preserve"> </w:t>
      </w:r>
      <w:r>
        <w:t>public</w:t>
      </w:r>
      <w:r w:rsidR="000D50D7" w:rsidRPr="000D50D7">
        <w:t xml:space="preserve"> </w:t>
      </w:r>
      <w:r>
        <w:t>right</w:t>
      </w:r>
      <w:r w:rsidR="000D50D7" w:rsidRPr="000D50D7">
        <w:t xml:space="preserve"> </w:t>
      </w:r>
      <w:r>
        <w:t>to</w:t>
      </w:r>
      <w:r w:rsidR="000D50D7" w:rsidRPr="000D50D7">
        <w:t xml:space="preserve"> </w:t>
      </w:r>
      <w:r>
        <w:t>use</w:t>
      </w:r>
      <w:r w:rsidR="000D50D7" w:rsidRPr="000D50D7">
        <w:t xml:space="preserve"> </w:t>
      </w:r>
      <w:r>
        <w:t>motor</w:t>
      </w:r>
      <w:r w:rsidR="000D50D7" w:rsidRPr="000D50D7">
        <w:t xml:space="preserve"> </w:t>
      </w:r>
      <w:r>
        <w:t>vehicles;</w:t>
      </w:r>
      <w:r w:rsidR="000D50D7" w:rsidRPr="000D50D7">
        <w:t xml:space="preserve"> </w:t>
      </w:r>
      <w:r>
        <w:t>and</w:t>
      </w:r>
    </w:p>
    <w:p w14:paraId="0862679D" w14:textId="77777777" w:rsidR="00283174" w:rsidRDefault="00283174" w:rsidP="00283174">
      <w:pPr>
        <w:pStyle w:val="N3"/>
      </w:pPr>
      <w:r>
        <w:t>subject</w:t>
      </w:r>
      <w:r w:rsidR="000D50D7" w:rsidRPr="000D50D7">
        <w:t xml:space="preserve"> </w:t>
      </w:r>
      <w:r>
        <w:t>to</w:t>
      </w:r>
      <w:r w:rsidR="000D50D7" w:rsidRPr="000D50D7">
        <w:t xml:space="preserve"> </w:t>
      </w:r>
      <w:r>
        <w:t>paragraph</w:t>
      </w:r>
      <w:r w:rsidR="000D50D7" w:rsidRPr="000D50D7">
        <w:t xml:space="preserve"> </w:t>
      </w:r>
      <w:r>
        <w:fldChar w:fldCharType="begin"/>
      </w:r>
      <w:r>
        <w:instrText xml:space="preserve"> REF _Ref77764042 \r \h </w:instrText>
      </w:r>
      <w:r>
        <w:fldChar w:fldCharType="separate"/>
      </w:r>
      <w:r w:rsidR="000D50D7">
        <w:t>(2)</w:t>
      </w:r>
      <w:r>
        <w:fldChar w:fldCharType="end"/>
      </w:r>
      <w:r>
        <w:t>,</w:t>
      </w:r>
      <w:r w:rsidR="000D50D7" w:rsidRPr="000D50D7">
        <w:t xml:space="preserve"> </w:t>
      </w:r>
      <w:r>
        <w:t>prevent</w:t>
      </w:r>
      <w:r w:rsidR="000D50D7" w:rsidRPr="000D50D7">
        <w:t xml:space="preserve"> </w:t>
      </w:r>
      <w:r>
        <w:t>all</w:t>
      </w:r>
      <w:r w:rsidR="000D50D7" w:rsidRPr="000D50D7">
        <w:t xml:space="preserve"> </w:t>
      </w:r>
      <w:r>
        <w:t>persons</w:t>
      </w:r>
      <w:r w:rsidR="000D50D7" w:rsidRPr="000D50D7">
        <w:t xml:space="preserve"> </w:t>
      </w:r>
      <w:r>
        <w:t>from</w:t>
      </w:r>
      <w:r w:rsidR="000D50D7" w:rsidRPr="000D50D7">
        <w:t xml:space="preserve"> </w:t>
      </w:r>
      <w:r>
        <w:t>passing</w:t>
      </w:r>
      <w:r w:rsidR="000D50D7" w:rsidRPr="000D50D7">
        <w:t xml:space="preserve"> </w:t>
      </w:r>
      <w:r>
        <w:t>along</w:t>
      </w:r>
      <w:r w:rsidR="000D50D7" w:rsidRPr="000D50D7">
        <w:t xml:space="preserve"> </w:t>
      </w:r>
      <w:r>
        <w:t>the</w:t>
      </w:r>
      <w:r w:rsidR="000D50D7" w:rsidRPr="000D50D7">
        <w:t xml:space="preserve"> </w:t>
      </w:r>
      <w:r>
        <w:t>public</w:t>
      </w:r>
      <w:r w:rsidR="000D50D7" w:rsidRPr="000D50D7">
        <w:t xml:space="preserve"> </w:t>
      </w:r>
      <w:r>
        <w:t>right</w:t>
      </w:r>
      <w:r w:rsidR="000D50D7" w:rsidRPr="000D50D7">
        <w:t xml:space="preserve"> </w:t>
      </w:r>
      <w:r>
        <w:t>of</w:t>
      </w:r>
      <w:r w:rsidR="000D50D7" w:rsidRPr="000D50D7">
        <w:t xml:space="preserve"> </w:t>
      </w:r>
      <w:r>
        <w:t>way.</w:t>
      </w:r>
    </w:p>
    <w:p w14:paraId="422D9C4B" w14:textId="77777777" w:rsidR="00283174" w:rsidRDefault="00283174" w:rsidP="00283174">
      <w:pPr>
        <w:pStyle w:val="N2"/>
      </w:pPr>
      <w:bookmarkStart w:id="333" w:name="_Ref77764042"/>
      <w:r>
        <w:t>The</w:t>
      </w:r>
      <w:r w:rsidR="000D50D7" w:rsidRPr="000D50D7">
        <w:t xml:space="preserve"> </w:t>
      </w:r>
      <w:r w:rsidRPr="00283F8B">
        <w:t>undertaker</w:t>
      </w:r>
      <w:r w:rsidR="000D50D7" w:rsidRPr="000D50D7">
        <w:t xml:space="preserve"> </w:t>
      </w:r>
      <w:r w:rsidRPr="00283F8B">
        <w:t>must</w:t>
      </w:r>
      <w:r w:rsidR="000D50D7" w:rsidRPr="000D50D7">
        <w:t xml:space="preserve"> </w:t>
      </w:r>
      <w:r w:rsidRPr="00283F8B">
        <w:t>provide</w:t>
      </w:r>
      <w:r w:rsidR="000D50D7" w:rsidRPr="000D50D7">
        <w:t xml:space="preserve"> </w:t>
      </w:r>
      <w:r w:rsidRPr="00283F8B">
        <w:t>reasonable</w:t>
      </w:r>
      <w:r w:rsidR="000D50D7" w:rsidRPr="000D50D7">
        <w:t xml:space="preserve"> </w:t>
      </w:r>
      <w:r w:rsidRPr="00283F8B">
        <w:t>access</w:t>
      </w:r>
      <w:r w:rsidR="000D50D7" w:rsidRPr="000D50D7">
        <w:t xml:space="preserve"> </w:t>
      </w:r>
      <w:r w:rsidRPr="00283F8B">
        <w:t>for</w:t>
      </w:r>
      <w:r w:rsidR="000D50D7" w:rsidRPr="000D50D7">
        <w:t xml:space="preserve"> </w:t>
      </w:r>
      <w:r w:rsidRPr="00283F8B">
        <w:t>pedestrians</w:t>
      </w:r>
      <w:r w:rsidR="000D50D7" w:rsidRPr="000D50D7">
        <w:t xml:space="preserve"> </w:t>
      </w:r>
      <w:r w:rsidRPr="00283F8B">
        <w:t>going</w:t>
      </w:r>
      <w:r w:rsidR="000D50D7" w:rsidRPr="000D50D7">
        <w:t xml:space="preserve"> </w:t>
      </w:r>
      <w:r w:rsidRPr="00283F8B">
        <w:t>to</w:t>
      </w:r>
      <w:r w:rsidR="000D50D7" w:rsidRPr="000D50D7">
        <w:t xml:space="preserve"> </w:t>
      </w:r>
      <w:r w:rsidRPr="00283F8B">
        <w:t>or</w:t>
      </w:r>
      <w:r w:rsidR="000D50D7" w:rsidRPr="000D50D7">
        <w:t xml:space="preserve"> </w:t>
      </w:r>
      <w:r w:rsidRPr="00283F8B">
        <w:t>from</w:t>
      </w:r>
      <w:r w:rsidR="000D50D7" w:rsidRPr="000D50D7">
        <w:t xml:space="preserve"> </w:t>
      </w:r>
      <w:r w:rsidRPr="00283F8B">
        <w:t>premises</w:t>
      </w:r>
      <w:r w:rsidR="000D50D7" w:rsidRPr="000D50D7">
        <w:t xml:space="preserve"> </w:t>
      </w:r>
      <w:r w:rsidRPr="00283F8B">
        <w:t>abutting</w:t>
      </w:r>
      <w:r w:rsidR="000D50D7" w:rsidRPr="000D50D7">
        <w:t xml:space="preserve"> </w:t>
      </w:r>
      <w:r w:rsidRPr="00283F8B">
        <w:t>a</w:t>
      </w:r>
      <w:r w:rsidR="000D50D7" w:rsidRPr="000D50D7">
        <w:t xml:space="preserve"> </w:t>
      </w:r>
      <w:r w:rsidRPr="00283F8B">
        <w:t>public</w:t>
      </w:r>
      <w:r w:rsidR="000D50D7" w:rsidRPr="000D50D7">
        <w:t xml:space="preserve"> </w:t>
      </w:r>
      <w:r w:rsidRPr="00283F8B">
        <w:t>right</w:t>
      </w:r>
      <w:r w:rsidR="000D50D7" w:rsidRPr="000D50D7">
        <w:t xml:space="preserve"> </w:t>
      </w:r>
      <w:r w:rsidRPr="00283F8B">
        <w:t>of</w:t>
      </w:r>
      <w:r w:rsidR="000D50D7" w:rsidRPr="000D50D7">
        <w:t xml:space="preserve"> </w:t>
      </w:r>
      <w:r w:rsidRPr="00283F8B">
        <w:t>way</w:t>
      </w:r>
      <w:r w:rsidR="000D50D7" w:rsidRPr="000D50D7">
        <w:t xml:space="preserve"> </w:t>
      </w:r>
      <w:r w:rsidRPr="00283F8B">
        <w:t>affected</w:t>
      </w:r>
      <w:r w:rsidR="000D50D7" w:rsidRPr="000D50D7">
        <w:t xml:space="preserve"> </w:t>
      </w:r>
      <w:r w:rsidRPr="00283F8B">
        <w:t>by</w:t>
      </w:r>
      <w:r w:rsidR="000D50D7" w:rsidRPr="000D50D7">
        <w:t xml:space="preserve"> </w:t>
      </w:r>
      <w:r w:rsidRPr="00283F8B">
        <w:t>the</w:t>
      </w:r>
      <w:r w:rsidR="000D50D7" w:rsidRPr="000D50D7">
        <w:t xml:space="preserve"> </w:t>
      </w:r>
      <w:r w:rsidRPr="00283F8B">
        <w:t>temporary</w:t>
      </w:r>
      <w:r w:rsidR="000D50D7" w:rsidRPr="000D50D7">
        <w:t xml:space="preserve"> </w:t>
      </w:r>
      <w:r w:rsidR="00FA6C6A">
        <w:t>closure</w:t>
      </w:r>
      <w:r w:rsidRPr="00283F8B">
        <w:t>,</w:t>
      </w:r>
      <w:r w:rsidR="000D50D7" w:rsidRPr="000D50D7">
        <w:t xml:space="preserve"> </w:t>
      </w:r>
      <w:r w:rsidRPr="00283F8B">
        <w:t>prohibition,</w:t>
      </w:r>
      <w:r w:rsidR="000D50D7" w:rsidRPr="000D50D7">
        <w:t xml:space="preserve"> </w:t>
      </w:r>
      <w:r w:rsidRPr="00283F8B">
        <w:t>restriction,</w:t>
      </w:r>
      <w:r w:rsidR="000D50D7" w:rsidRPr="000D50D7">
        <w:t xml:space="preserve"> </w:t>
      </w:r>
      <w:r w:rsidRPr="00283F8B">
        <w:t>alteration</w:t>
      </w:r>
      <w:r w:rsidR="000D50D7" w:rsidRPr="000D50D7">
        <w:t xml:space="preserve"> </w:t>
      </w:r>
      <w:r w:rsidRPr="00283F8B">
        <w:t>or</w:t>
      </w:r>
      <w:r w:rsidR="000D50D7" w:rsidRPr="000D50D7">
        <w:t xml:space="preserve"> </w:t>
      </w:r>
      <w:r w:rsidRPr="00283F8B">
        <w:t>diversion</w:t>
      </w:r>
      <w:r w:rsidR="000D50D7" w:rsidRPr="000D50D7">
        <w:t xml:space="preserve"> </w:t>
      </w:r>
      <w:r w:rsidRPr="00283F8B">
        <w:t>of</w:t>
      </w:r>
      <w:r w:rsidR="000D50D7" w:rsidRPr="000D50D7">
        <w:t xml:space="preserve"> </w:t>
      </w:r>
      <w:r w:rsidRPr="00283F8B">
        <w:t>a</w:t>
      </w:r>
      <w:r w:rsidR="000D50D7" w:rsidRPr="000D50D7">
        <w:t xml:space="preserve"> </w:t>
      </w:r>
      <w:r w:rsidRPr="00283F8B">
        <w:t>public</w:t>
      </w:r>
      <w:r w:rsidR="000D50D7" w:rsidRPr="000D50D7">
        <w:t xml:space="preserve"> </w:t>
      </w:r>
      <w:r w:rsidRPr="00283F8B">
        <w:t>right</w:t>
      </w:r>
      <w:r w:rsidR="000D50D7" w:rsidRPr="000D50D7">
        <w:t xml:space="preserve"> </w:t>
      </w:r>
      <w:r w:rsidRPr="00283F8B">
        <w:t>of</w:t>
      </w:r>
      <w:r w:rsidR="000D50D7" w:rsidRPr="000D50D7">
        <w:t xml:space="preserve"> </w:t>
      </w:r>
      <w:r w:rsidRPr="00283F8B">
        <w:t>way</w:t>
      </w:r>
      <w:r w:rsidR="000D50D7" w:rsidRPr="000D50D7">
        <w:t xml:space="preserve"> </w:t>
      </w:r>
      <w:r w:rsidRPr="00283F8B">
        <w:t>under</w:t>
      </w:r>
      <w:r w:rsidR="000D50D7" w:rsidRPr="000D50D7">
        <w:t xml:space="preserve"> </w:t>
      </w:r>
      <w:r w:rsidRPr="00283F8B">
        <w:t>this</w:t>
      </w:r>
      <w:r w:rsidR="000D50D7" w:rsidRPr="000D50D7">
        <w:t xml:space="preserve"> </w:t>
      </w:r>
      <w:r w:rsidRPr="00283F8B">
        <w:t>article</w:t>
      </w:r>
      <w:r w:rsidR="000D50D7" w:rsidRPr="000D50D7">
        <w:t xml:space="preserve"> </w:t>
      </w:r>
      <w:r w:rsidRPr="00283F8B">
        <w:t>if</w:t>
      </w:r>
      <w:r w:rsidR="000D50D7" w:rsidRPr="000D50D7">
        <w:t xml:space="preserve"> </w:t>
      </w:r>
      <w:r w:rsidRPr="00283F8B">
        <w:t>there</w:t>
      </w:r>
      <w:r w:rsidR="000D50D7" w:rsidRPr="000D50D7">
        <w:t xml:space="preserve"> </w:t>
      </w:r>
      <w:r w:rsidRPr="00283F8B">
        <w:t>would</w:t>
      </w:r>
      <w:r w:rsidR="000D50D7" w:rsidRPr="000D50D7">
        <w:t xml:space="preserve"> </w:t>
      </w:r>
      <w:r w:rsidRPr="00283F8B">
        <w:t>otherwise</w:t>
      </w:r>
      <w:r w:rsidR="000D50D7" w:rsidRPr="000D50D7">
        <w:t xml:space="preserve"> </w:t>
      </w:r>
      <w:r w:rsidRPr="00283F8B">
        <w:t>be</w:t>
      </w:r>
      <w:r w:rsidR="000D50D7" w:rsidRPr="000D50D7">
        <w:t xml:space="preserve"> </w:t>
      </w:r>
      <w:r w:rsidRPr="00283F8B">
        <w:t>no</w:t>
      </w:r>
      <w:r w:rsidR="000D50D7" w:rsidRPr="000D50D7">
        <w:t xml:space="preserve"> </w:t>
      </w:r>
      <w:r w:rsidRPr="00283F8B">
        <w:t>such</w:t>
      </w:r>
      <w:r w:rsidR="000D50D7" w:rsidRPr="000D50D7">
        <w:t xml:space="preserve"> </w:t>
      </w:r>
      <w:r w:rsidRPr="00283F8B">
        <w:t>access</w:t>
      </w:r>
      <w:r>
        <w:t>.</w:t>
      </w:r>
      <w:bookmarkEnd w:id="333"/>
    </w:p>
    <w:p w14:paraId="6AD1D42B" w14:textId="77777777" w:rsidR="00283174" w:rsidRDefault="00283174" w:rsidP="00283174">
      <w:pPr>
        <w:pStyle w:val="N2"/>
      </w:pPr>
      <w:bookmarkStart w:id="334" w:name="_Ref77764209"/>
      <w:r>
        <w:t>Without</w:t>
      </w:r>
      <w:r w:rsidR="000D50D7" w:rsidRPr="000D50D7">
        <w:t xml:space="preserve"> </w:t>
      </w:r>
      <w:r>
        <w:t>prejudice</w:t>
      </w:r>
      <w:r w:rsidR="000D50D7" w:rsidRPr="000D50D7">
        <w:t xml:space="preserve"> </w:t>
      </w:r>
      <w:r>
        <w:t>to</w:t>
      </w:r>
      <w:r w:rsidR="000D50D7" w:rsidRPr="000D50D7">
        <w:t xml:space="preserve"> </w:t>
      </w:r>
      <w:r>
        <w:t>the</w:t>
      </w:r>
      <w:r w:rsidR="000D50D7" w:rsidRPr="000D50D7">
        <w:t xml:space="preserve"> </w:t>
      </w:r>
      <w:r>
        <w:t>generality</w:t>
      </w:r>
      <w:r w:rsidR="000D50D7" w:rsidRPr="000D50D7">
        <w:t xml:space="preserve"> </w:t>
      </w:r>
      <w:r>
        <w:t>of</w:t>
      </w:r>
      <w:r w:rsidR="000D50D7" w:rsidRPr="000D50D7">
        <w:t xml:space="preserve"> </w:t>
      </w:r>
      <w:r>
        <w:t>paragraph</w:t>
      </w:r>
      <w:r w:rsidR="000D50D7" w:rsidRPr="000D50D7">
        <w:t xml:space="preserve"> </w:t>
      </w:r>
      <w:r>
        <w:fldChar w:fldCharType="begin"/>
      </w:r>
      <w:r>
        <w:instrText xml:space="preserve"> REF _Ref77764026 \r \h </w:instrText>
      </w:r>
      <w:r>
        <w:fldChar w:fldCharType="separate"/>
      </w:r>
      <w:r w:rsidR="000D50D7">
        <w:t>(1)</w:t>
      </w:r>
      <w:r>
        <w:fldChar w:fldCharType="end"/>
      </w:r>
      <w:r>
        <w:t>,</w:t>
      </w:r>
      <w:r w:rsidR="000D50D7" w:rsidRPr="000D50D7">
        <w:t xml:space="preserve"> </w:t>
      </w:r>
      <w:r>
        <w:t>the</w:t>
      </w:r>
      <w:r w:rsidR="000D50D7" w:rsidRPr="000D50D7">
        <w:t xml:space="preserve"> </w:t>
      </w:r>
      <w:r>
        <w:t>undertaker</w:t>
      </w:r>
      <w:r w:rsidR="000D50D7" w:rsidRPr="000D50D7">
        <w:t xml:space="preserve"> </w:t>
      </w:r>
      <w:r>
        <w:t>may</w:t>
      </w:r>
      <w:r w:rsidR="000D50D7" w:rsidRPr="000D50D7">
        <w:t xml:space="preserve"> </w:t>
      </w:r>
      <w:r>
        <w:t>temporarily</w:t>
      </w:r>
      <w:r w:rsidR="000D50D7" w:rsidRPr="000D50D7">
        <w:t xml:space="preserve"> </w:t>
      </w:r>
      <w:r w:rsidR="00FA6C6A">
        <w:t>close</w:t>
      </w:r>
      <w:r>
        <w:t>,</w:t>
      </w:r>
      <w:r w:rsidR="000D50D7" w:rsidRPr="000D50D7">
        <w:t xml:space="preserve"> </w:t>
      </w:r>
      <w:r>
        <w:t>prohibit</w:t>
      </w:r>
      <w:r w:rsidR="000D50D7" w:rsidRPr="000D50D7">
        <w:t xml:space="preserve"> </w:t>
      </w:r>
      <w:r>
        <w:t>the</w:t>
      </w:r>
      <w:r w:rsidR="000D50D7" w:rsidRPr="000D50D7">
        <w:t xml:space="preserve"> </w:t>
      </w:r>
      <w:r>
        <w:t>use</w:t>
      </w:r>
      <w:r w:rsidR="000D50D7" w:rsidRPr="000D50D7">
        <w:t xml:space="preserve"> </w:t>
      </w:r>
      <w:r>
        <w:t>of,</w:t>
      </w:r>
      <w:r w:rsidR="000D50D7" w:rsidRPr="000D50D7">
        <w:t xml:space="preserve"> </w:t>
      </w:r>
      <w:r>
        <w:t>authorise</w:t>
      </w:r>
      <w:r w:rsidR="000D50D7" w:rsidRPr="000D50D7">
        <w:t xml:space="preserve"> </w:t>
      </w:r>
      <w:r>
        <w:t>the</w:t>
      </w:r>
      <w:r w:rsidR="000D50D7" w:rsidRPr="000D50D7">
        <w:t xml:space="preserve"> </w:t>
      </w:r>
      <w:r>
        <w:t>use</w:t>
      </w:r>
      <w:r w:rsidR="000D50D7" w:rsidRPr="000D50D7">
        <w:t xml:space="preserve"> </w:t>
      </w:r>
      <w:r>
        <w:t>of,</w:t>
      </w:r>
      <w:r w:rsidR="000D50D7" w:rsidRPr="000D50D7">
        <w:t xml:space="preserve"> </w:t>
      </w:r>
      <w:r>
        <w:t>restrict</w:t>
      </w:r>
      <w:r w:rsidR="000D50D7" w:rsidRPr="000D50D7">
        <w:t xml:space="preserve"> </w:t>
      </w:r>
      <w:r>
        <w:t>the</w:t>
      </w:r>
      <w:r w:rsidR="000D50D7" w:rsidRPr="000D50D7">
        <w:t xml:space="preserve"> </w:t>
      </w:r>
      <w:r>
        <w:t>use</w:t>
      </w:r>
      <w:r w:rsidR="000D50D7" w:rsidRPr="000D50D7">
        <w:t xml:space="preserve"> </w:t>
      </w:r>
      <w:r>
        <w:t>of,</w:t>
      </w:r>
      <w:r w:rsidR="000D50D7" w:rsidRPr="000D50D7">
        <w:t xml:space="preserve"> </w:t>
      </w:r>
      <w:r>
        <w:t>alter</w:t>
      </w:r>
      <w:r w:rsidR="000D50D7" w:rsidRPr="000D50D7">
        <w:t xml:space="preserve"> </w:t>
      </w:r>
      <w:r>
        <w:t>or</w:t>
      </w:r>
      <w:r w:rsidR="000D50D7" w:rsidRPr="000D50D7">
        <w:t xml:space="preserve"> </w:t>
      </w:r>
      <w:r>
        <w:t>divert—</w:t>
      </w:r>
      <w:bookmarkEnd w:id="334"/>
    </w:p>
    <w:p w14:paraId="0EC5572E" w14:textId="77777777" w:rsidR="00283174" w:rsidRDefault="00283174" w:rsidP="00283174">
      <w:pPr>
        <w:pStyle w:val="N3"/>
      </w:pPr>
      <w:r>
        <w:t>the</w:t>
      </w:r>
      <w:r w:rsidR="000D50D7" w:rsidRPr="000D50D7">
        <w:t xml:space="preserve"> </w:t>
      </w:r>
      <w:r>
        <w:t>public</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specified</w:t>
      </w:r>
      <w:r w:rsidR="000D50D7" w:rsidRPr="000D50D7">
        <w:t xml:space="preserve"> </w:t>
      </w:r>
      <w:r>
        <w:t>in</w:t>
      </w:r>
      <w:r w:rsidR="000D50D7" w:rsidRPr="000D50D7">
        <w:t xml:space="preserve"> </w:t>
      </w:r>
      <w:r>
        <w:t>column</w:t>
      </w:r>
      <w:r w:rsidR="000D50D7" w:rsidRPr="000D50D7">
        <w:t xml:space="preserve"> </w:t>
      </w:r>
      <w:r>
        <w:t>2</w:t>
      </w:r>
      <w:r w:rsidR="000D50D7" w:rsidRPr="000D50D7">
        <w:t xml:space="preserve"> </w:t>
      </w:r>
      <w:r>
        <w:t>of</w:t>
      </w:r>
      <w:r w:rsidR="000D50D7" w:rsidRPr="000D50D7">
        <w:t xml:space="preserve"> </w:t>
      </w:r>
      <w:r>
        <w:t>the</w:t>
      </w:r>
      <w:r w:rsidR="000D50D7" w:rsidRPr="000D50D7">
        <w:t xml:space="preserve"> </w:t>
      </w:r>
      <w:r>
        <w:t>table</w:t>
      </w:r>
      <w:r w:rsidR="000D50D7" w:rsidRPr="000D50D7">
        <w:t xml:space="preserve"> </w:t>
      </w:r>
      <w:r>
        <w:t>in</w:t>
      </w:r>
      <w:r w:rsidR="000D50D7" w:rsidRPr="000D50D7">
        <w:t xml:space="preserve"> </w:t>
      </w:r>
      <w:r>
        <w:t>Part</w:t>
      </w:r>
      <w:r w:rsidR="000D50D7" w:rsidRPr="000D50D7">
        <w:t xml:space="preserve"> </w:t>
      </w:r>
      <w:r>
        <w:t>1</w:t>
      </w:r>
      <w:r w:rsidR="000D50D7" w:rsidRPr="000D50D7">
        <w:t xml:space="preserve"> </w:t>
      </w:r>
      <w:r>
        <w:t>(public</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to</w:t>
      </w:r>
      <w:r w:rsidR="000D50D7" w:rsidRPr="000D50D7">
        <w:t xml:space="preserve"> </w:t>
      </w:r>
      <w:r>
        <w:t>be</w:t>
      </w:r>
      <w:r w:rsidR="000D50D7" w:rsidRPr="000D50D7">
        <w:t xml:space="preserve"> </w:t>
      </w:r>
      <w:r>
        <w:t>temporarily</w:t>
      </w:r>
      <w:r w:rsidR="000D50D7" w:rsidRPr="000D50D7">
        <w:t xml:space="preserve"> </w:t>
      </w:r>
      <w:r w:rsidR="00FA6C6A">
        <w:t>closed</w:t>
      </w:r>
      <w:r w:rsidR="000D50D7" w:rsidRPr="000D50D7">
        <w:t xml:space="preserve"> </w:t>
      </w:r>
      <w:r>
        <w:t>and</w:t>
      </w:r>
      <w:r w:rsidR="000D50D7" w:rsidRPr="000D50D7">
        <w:t xml:space="preserve"> </w:t>
      </w:r>
      <w:r>
        <w:t>diverted)</w:t>
      </w:r>
      <w:r w:rsidR="000D50D7" w:rsidRPr="000D50D7">
        <w:t xml:space="preserve"> </w:t>
      </w:r>
      <w:r>
        <w:t>of</w:t>
      </w:r>
      <w:r w:rsidR="000D50D7" w:rsidRPr="000D50D7">
        <w:t xml:space="preserve"> </w:t>
      </w:r>
      <w:r>
        <w:t>Schedule</w:t>
      </w:r>
      <w:r w:rsidR="000D50D7" w:rsidRPr="000D50D7">
        <w:t xml:space="preserve"> </w:t>
      </w:r>
      <w:r>
        <w:t>6</w:t>
      </w:r>
      <w:r w:rsidR="000D50D7" w:rsidRPr="000D50D7">
        <w:t xml:space="preserve"> </w:t>
      </w:r>
      <w:r>
        <w:t>(public</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to</w:t>
      </w:r>
      <w:r w:rsidR="000D50D7" w:rsidRPr="000D50D7">
        <w:t xml:space="preserve"> </w:t>
      </w:r>
      <w:r>
        <w:t>the</w:t>
      </w:r>
      <w:r w:rsidR="000D50D7" w:rsidRPr="000D50D7">
        <w:t xml:space="preserve"> </w:t>
      </w:r>
      <w:r>
        <w:t>extent</w:t>
      </w:r>
      <w:r w:rsidR="000D50D7" w:rsidRPr="000D50D7">
        <w:t xml:space="preserve"> </w:t>
      </w:r>
      <w:r>
        <w:t>specified</w:t>
      </w:r>
      <w:r w:rsidR="000D50D7" w:rsidRPr="000D50D7">
        <w:t xml:space="preserve"> </w:t>
      </w:r>
      <w:r>
        <w:t>in</w:t>
      </w:r>
      <w:r w:rsidR="000D50D7" w:rsidRPr="000D50D7">
        <w:t xml:space="preserve"> </w:t>
      </w:r>
      <w:r>
        <w:t>column</w:t>
      </w:r>
      <w:r w:rsidR="000D50D7" w:rsidRPr="000D50D7">
        <w:t xml:space="preserve"> </w:t>
      </w:r>
      <w:r>
        <w:t>3</w:t>
      </w:r>
      <w:r w:rsidR="000D50D7" w:rsidRPr="000D50D7">
        <w:t xml:space="preserve"> </w:t>
      </w:r>
      <w:r>
        <w:t>of</w:t>
      </w:r>
      <w:r w:rsidR="000D50D7" w:rsidRPr="000D50D7">
        <w:t xml:space="preserve"> </w:t>
      </w:r>
      <w:r>
        <w:t>that</w:t>
      </w:r>
      <w:r w:rsidR="000D50D7" w:rsidRPr="000D50D7">
        <w:t xml:space="preserve"> </w:t>
      </w:r>
      <w:r>
        <w:t>table;</w:t>
      </w:r>
    </w:p>
    <w:p w14:paraId="43AE465E" w14:textId="77777777" w:rsidR="00283174" w:rsidRDefault="00283174" w:rsidP="00283174">
      <w:pPr>
        <w:pStyle w:val="N3"/>
      </w:pPr>
      <w:r>
        <w:t>the</w:t>
      </w:r>
      <w:r w:rsidR="000D50D7" w:rsidRPr="000D50D7">
        <w:t xml:space="preserve"> </w:t>
      </w:r>
      <w:r>
        <w:t>public</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specified</w:t>
      </w:r>
      <w:r w:rsidR="000D50D7" w:rsidRPr="000D50D7">
        <w:t xml:space="preserve"> </w:t>
      </w:r>
      <w:r>
        <w:t>in</w:t>
      </w:r>
      <w:r w:rsidR="000D50D7" w:rsidRPr="000D50D7">
        <w:t xml:space="preserve"> </w:t>
      </w:r>
      <w:r>
        <w:t>column</w:t>
      </w:r>
      <w:r w:rsidR="000D50D7" w:rsidRPr="000D50D7">
        <w:t xml:space="preserve"> </w:t>
      </w:r>
      <w:r>
        <w:t>2</w:t>
      </w:r>
      <w:r w:rsidR="000D50D7" w:rsidRPr="000D50D7">
        <w:t xml:space="preserve"> </w:t>
      </w:r>
      <w:r>
        <w:t>of</w:t>
      </w:r>
      <w:r w:rsidR="000D50D7" w:rsidRPr="000D50D7">
        <w:t xml:space="preserve"> </w:t>
      </w:r>
      <w:r>
        <w:t>the</w:t>
      </w:r>
      <w:r w:rsidR="000D50D7" w:rsidRPr="000D50D7">
        <w:t xml:space="preserve"> </w:t>
      </w:r>
      <w:r>
        <w:t>table</w:t>
      </w:r>
      <w:r w:rsidR="000D50D7" w:rsidRPr="000D50D7">
        <w:t xml:space="preserve"> </w:t>
      </w:r>
      <w:r>
        <w:t>in</w:t>
      </w:r>
      <w:r w:rsidR="000D50D7" w:rsidRPr="000D50D7">
        <w:t xml:space="preserve"> </w:t>
      </w:r>
      <w:r>
        <w:t>Part</w:t>
      </w:r>
      <w:r w:rsidR="000D50D7" w:rsidRPr="000D50D7">
        <w:t xml:space="preserve"> </w:t>
      </w:r>
      <w:r w:rsidR="002F17E5">
        <w:t>2</w:t>
      </w:r>
      <w:r w:rsidR="000D50D7" w:rsidRPr="000D50D7">
        <w:t xml:space="preserve"> </w:t>
      </w:r>
      <w:r>
        <w:t>(permanent</w:t>
      </w:r>
      <w:r w:rsidR="000D50D7" w:rsidRPr="000D50D7">
        <w:t xml:space="preserve"> </w:t>
      </w:r>
      <w:r>
        <w:t>use</w:t>
      </w:r>
      <w:r w:rsidR="000D50D7" w:rsidRPr="000D50D7">
        <w:t xml:space="preserve"> </w:t>
      </w:r>
      <w:r>
        <w:t>of</w:t>
      </w:r>
      <w:r w:rsidR="000D50D7" w:rsidRPr="000D50D7">
        <w:t xml:space="preserve"> </w:t>
      </w:r>
      <w:r>
        <w:t>motor</w:t>
      </w:r>
      <w:r w:rsidR="000D50D7" w:rsidRPr="000D50D7">
        <w:t xml:space="preserve"> </w:t>
      </w:r>
      <w:r>
        <w:t>vehicles</w:t>
      </w:r>
      <w:r w:rsidR="000D50D7" w:rsidRPr="000D50D7">
        <w:t xml:space="preserve"> </w:t>
      </w:r>
      <w:r>
        <w:t>on</w:t>
      </w:r>
      <w:r w:rsidR="000D50D7" w:rsidRPr="000D50D7">
        <w:t xml:space="preserve"> </w:t>
      </w:r>
      <w:r>
        <w:t>public</w:t>
      </w:r>
      <w:r w:rsidR="000D50D7" w:rsidRPr="000D50D7">
        <w:t xml:space="preserve"> </w:t>
      </w:r>
      <w:r>
        <w:t>right</w:t>
      </w:r>
      <w:r w:rsidR="000D50D7" w:rsidRPr="000D50D7">
        <w:t xml:space="preserve"> </w:t>
      </w:r>
      <w:r>
        <w:t>of</w:t>
      </w:r>
      <w:r w:rsidR="000D50D7" w:rsidRPr="000D50D7">
        <w:t xml:space="preserve"> </w:t>
      </w:r>
      <w:r>
        <w:t>way)</w:t>
      </w:r>
      <w:r w:rsidR="000D50D7" w:rsidRPr="000D50D7">
        <w:t xml:space="preserve"> </w:t>
      </w:r>
      <w:r>
        <w:t>of</w:t>
      </w:r>
      <w:r w:rsidR="000D50D7" w:rsidRPr="000D50D7">
        <w:t xml:space="preserve"> </w:t>
      </w:r>
      <w:r>
        <w:t>Schedule</w:t>
      </w:r>
      <w:r w:rsidR="000D50D7" w:rsidRPr="000D50D7">
        <w:t xml:space="preserve"> </w:t>
      </w:r>
      <w:r>
        <w:t>6</w:t>
      </w:r>
      <w:r w:rsidR="000D50D7" w:rsidRPr="000D50D7">
        <w:t xml:space="preserve"> </w:t>
      </w:r>
      <w:r>
        <w:t>(public</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to</w:t>
      </w:r>
      <w:r w:rsidR="000D50D7" w:rsidRPr="000D50D7">
        <w:t xml:space="preserve"> </w:t>
      </w:r>
      <w:r>
        <w:t>the</w:t>
      </w:r>
      <w:r w:rsidR="000D50D7" w:rsidRPr="000D50D7">
        <w:t xml:space="preserve"> </w:t>
      </w:r>
      <w:r>
        <w:t>extent</w:t>
      </w:r>
      <w:r w:rsidR="000D50D7" w:rsidRPr="000D50D7">
        <w:t xml:space="preserve"> </w:t>
      </w:r>
      <w:r>
        <w:t>specified</w:t>
      </w:r>
      <w:r w:rsidR="000D50D7" w:rsidRPr="000D50D7">
        <w:t xml:space="preserve"> </w:t>
      </w:r>
      <w:r>
        <w:t>in</w:t>
      </w:r>
      <w:r w:rsidR="000D50D7" w:rsidRPr="000D50D7">
        <w:t xml:space="preserve"> </w:t>
      </w:r>
      <w:r>
        <w:t>column</w:t>
      </w:r>
      <w:r w:rsidR="000D50D7" w:rsidRPr="000D50D7">
        <w:t xml:space="preserve"> </w:t>
      </w:r>
      <w:r>
        <w:t>3</w:t>
      </w:r>
      <w:r w:rsidR="000D50D7" w:rsidRPr="000D50D7">
        <w:t xml:space="preserve"> </w:t>
      </w:r>
      <w:r>
        <w:t>of</w:t>
      </w:r>
      <w:r w:rsidR="000D50D7" w:rsidRPr="000D50D7">
        <w:t xml:space="preserve"> </w:t>
      </w:r>
      <w:r>
        <w:t>that</w:t>
      </w:r>
      <w:r w:rsidR="000D50D7" w:rsidRPr="000D50D7">
        <w:t xml:space="preserve"> </w:t>
      </w:r>
      <w:r>
        <w:t>table;</w:t>
      </w:r>
      <w:r w:rsidR="000D50D7" w:rsidRPr="000D50D7">
        <w:t xml:space="preserve"> </w:t>
      </w:r>
      <w:r>
        <w:t>and</w:t>
      </w:r>
    </w:p>
    <w:p w14:paraId="0FCE6901" w14:textId="77777777" w:rsidR="00283174" w:rsidRDefault="00283174" w:rsidP="00283174">
      <w:pPr>
        <w:pStyle w:val="N3"/>
      </w:pPr>
      <w:r>
        <w:t>the</w:t>
      </w:r>
      <w:r w:rsidR="000D50D7" w:rsidRPr="000D50D7">
        <w:t xml:space="preserve"> </w:t>
      </w:r>
      <w:r>
        <w:t>public</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specified</w:t>
      </w:r>
      <w:r w:rsidR="000D50D7" w:rsidRPr="000D50D7">
        <w:t xml:space="preserve"> </w:t>
      </w:r>
      <w:r>
        <w:t>in</w:t>
      </w:r>
      <w:r w:rsidR="000D50D7" w:rsidRPr="000D50D7">
        <w:t xml:space="preserve"> </w:t>
      </w:r>
      <w:r>
        <w:t>column</w:t>
      </w:r>
      <w:r w:rsidR="000D50D7" w:rsidRPr="000D50D7">
        <w:t xml:space="preserve"> </w:t>
      </w:r>
      <w:r>
        <w:t>2</w:t>
      </w:r>
      <w:r w:rsidR="000D50D7" w:rsidRPr="000D50D7">
        <w:t xml:space="preserve"> </w:t>
      </w:r>
      <w:r>
        <w:t>of</w:t>
      </w:r>
      <w:r w:rsidR="000D50D7" w:rsidRPr="000D50D7">
        <w:t xml:space="preserve"> </w:t>
      </w:r>
      <w:r>
        <w:t>the</w:t>
      </w:r>
      <w:r w:rsidR="000D50D7" w:rsidRPr="000D50D7">
        <w:t xml:space="preserve"> </w:t>
      </w:r>
      <w:r>
        <w:t>table</w:t>
      </w:r>
      <w:r w:rsidR="000D50D7" w:rsidRPr="000D50D7">
        <w:t xml:space="preserve"> </w:t>
      </w:r>
      <w:r>
        <w:t>in</w:t>
      </w:r>
      <w:r w:rsidR="000D50D7" w:rsidRPr="000D50D7">
        <w:t xml:space="preserve"> </w:t>
      </w:r>
      <w:r>
        <w:t>Part</w:t>
      </w:r>
      <w:r w:rsidR="000D50D7" w:rsidRPr="000D50D7">
        <w:t xml:space="preserve"> </w:t>
      </w:r>
      <w:r w:rsidR="002F17E5">
        <w:t>3</w:t>
      </w:r>
      <w:r w:rsidR="000D50D7" w:rsidRPr="000D50D7">
        <w:t xml:space="preserve"> </w:t>
      </w:r>
      <w:r>
        <w:t>(temporary</w:t>
      </w:r>
      <w:r w:rsidR="000D50D7" w:rsidRPr="000D50D7">
        <w:t xml:space="preserve"> </w:t>
      </w:r>
      <w:r>
        <w:t>management</w:t>
      </w:r>
      <w:r w:rsidR="000D50D7" w:rsidRPr="000D50D7">
        <w:t xml:space="preserve"> </w:t>
      </w:r>
      <w:r>
        <w:t>of</w:t>
      </w:r>
      <w:r w:rsidR="000D50D7" w:rsidRPr="000D50D7">
        <w:t xml:space="preserve"> </w:t>
      </w:r>
      <w:r>
        <w:t>public</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of</w:t>
      </w:r>
      <w:r w:rsidR="000D50D7" w:rsidRPr="000D50D7">
        <w:t xml:space="preserve"> </w:t>
      </w:r>
      <w:r>
        <w:t>Schedule</w:t>
      </w:r>
      <w:r w:rsidR="000D50D7" w:rsidRPr="000D50D7">
        <w:t xml:space="preserve"> </w:t>
      </w:r>
      <w:r>
        <w:t>6</w:t>
      </w:r>
      <w:r w:rsidR="000D50D7" w:rsidRPr="000D50D7">
        <w:t xml:space="preserve"> </w:t>
      </w:r>
      <w:r>
        <w:t>(public</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to</w:t>
      </w:r>
      <w:r w:rsidR="000D50D7" w:rsidRPr="000D50D7">
        <w:t xml:space="preserve"> </w:t>
      </w:r>
      <w:r>
        <w:t>the</w:t>
      </w:r>
      <w:r w:rsidR="000D50D7" w:rsidRPr="000D50D7">
        <w:t xml:space="preserve"> </w:t>
      </w:r>
      <w:r>
        <w:t>extent</w:t>
      </w:r>
      <w:r w:rsidR="000D50D7" w:rsidRPr="000D50D7">
        <w:t xml:space="preserve"> </w:t>
      </w:r>
      <w:r>
        <w:t>specified</w:t>
      </w:r>
      <w:r w:rsidR="000D50D7" w:rsidRPr="000D50D7">
        <w:t xml:space="preserve"> </w:t>
      </w:r>
      <w:r>
        <w:t>in</w:t>
      </w:r>
      <w:r w:rsidR="000D50D7" w:rsidRPr="000D50D7">
        <w:t xml:space="preserve"> </w:t>
      </w:r>
      <w:r>
        <w:t>column</w:t>
      </w:r>
      <w:r w:rsidR="000D50D7" w:rsidRPr="000D50D7">
        <w:t xml:space="preserve"> </w:t>
      </w:r>
      <w:r>
        <w:t>3</w:t>
      </w:r>
      <w:r w:rsidR="000D50D7" w:rsidRPr="000D50D7">
        <w:t xml:space="preserve"> </w:t>
      </w:r>
      <w:r>
        <w:t>of</w:t>
      </w:r>
      <w:r w:rsidR="000D50D7" w:rsidRPr="000D50D7">
        <w:t xml:space="preserve"> </w:t>
      </w:r>
      <w:r>
        <w:t>that</w:t>
      </w:r>
      <w:r w:rsidR="000D50D7" w:rsidRPr="000D50D7">
        <w:t xml:space="preserve"> </w:t>
      </w:r>
      <w:r>
        <w:t>table.</w:t>
      </w:r>
    </w:p>
    <w:p w14:paraId="7C9F1191" w14:textId="77777777" w:rsidR="00283174" w:rsidRDefault="00283174" w:rsidP="00283174">
      <w:pPr>
        <w:pStyle w:val="N2"/>
      </w:pPr>
      <w:r>
        <w:t>The</w:t>
      </w:r>
      <w:r w:rsidR="000D50D7" w:rsidRPr="000D50D7">
        <w:t xml:space="preserve"> </w:t>
      </w:r>
      <w:r>
        <w:t>undertaker</w:t>
      </w:r>
      <w:r w:rsidR="000D50D7" w:rsidRPr="000D50D7">
        <w:t xml:space="preserve"> </w:t>
      </w:r>
      <w:r>
        <w:t>must</w:t>
      </w:r>
      <w:r w:rsidR="000D50D7" w:rsidRPr="000D50D7">
        <w:t xml:space="preserve"> </w:t>
      </w:r>
      <w:r>
        <w:t>not</w:t>
      </w:r>
      <w:r w:rsidR="000D50D7" w:rsidRPr="000D50D7">
        <w:t xml:space="preserve"> </w:t>
      </w:r>
      <w:r>
        <w:t>temporarily</w:t>
      </w:r>
      <w:r w:rsidR="000D50D7" w:rsidRPr="000D50D7">
        <w:t xml:space="preserve"> </w:t>
      </w:r>
      <w:r w:rsidR="00FA6C6A">
        <w:t>close</w:t>
      </w:r>
      <w:r>
        <w:t>,</w:t>
      </w:r>
      <w:r w:rsidR="000D50D7" w:rsidRPr="000D50D7">
        <w:t xml:space="preserve"> </w:t>
      </w:r>
      <w:r>
        <w:t>prohibit</w:t>
      </w:r>
      <w:r w:rsidR="000D50D7" w:rsidRPr="000D50D7">
        <w:t xml:space="preserve"> </w:t>
      </w:r>
      <w:r>
        <w:t>the</w:t>
      </w:r>
      <w:r w:rsidR="000D50D7" w:rsidRPr="000D50D7">
        <w:t xml:space="preserve"> </w:t>
      </w:r>
      <w:r>
        <w:t>use</w:t>
      </w:r>
      <w:r w:rsidR="000D50D7" w:rsidRPr="000D50D7">
        <w:t xml:space="preserve"> </w:t>
      </w:r>
      <w:r>
        <w:t>of,</w:t>
      </w:r>
      <w:r w:rsidR="000D50D7" w:rsidRPr="000D50D7">
        <w:t xml:space="preserve"> </w:t>
      </w:r>
      <w:r>
        <w:t>authorise</w:t>
      </w:r>
      <w:r w:rsidR="000D50D7" w:rsidRPr="000D50D7">
        <w:t xml:space="preserve"> </w:t>
      </w:r>
      <w:r>
        <w:t>the</w:t>
      </w:r>
      <w:r w:rsidR="000D50D7" w:rsidRPr="000D50D7">
        <w:t xml:space="preserve"> </w:t>
      </w:r>
      <w:r>
        <w:t>use</w:t>
      </w:r>
      <w:r w:rsidR="000D50D7" w:rsidRPr="000D50D7">
        <w:t xml:space="preserve"> </w:t>
      </w:r>
      <w:r>
        <w:t>of,</w:t>
      </w:r>
      <w:r w:rsidR="000D50D7" w:rsidRPr="000D50D7">
        <w:t xml:space="preserve"> </w:t>
      </w:r>
      <w:r>
        <w:t>restrict</w:t>
      </w:r>
      <w:r w:rsidR="000D50D7" w:rsidRPr="000D50D7">
        <w:t xml:space="preserve"> </w:t>
      </w:r>
      <w:r>
        <w:t>the</w:t>
      </w:r>
      <w:r w:rsidR="000D50D7" w:rsidRPr="000D50D7">
        <w:t xml:space="preserve"> </w:t>
      </w:r>
      <w:r>
        <w:t>use</w:t>
      </w:r>
      <w:r w:rsidR="000D50D7" w:rsidRPr="000D50D7">
        <w:t xml:space="preserve"> </w:t>
      </w:r>
      <w:r>
        <w:t>of,</w:t>
      </w:r>
      <w:r w:rsidR="000D50D7" w:rsidRPr="000D50D7">
        <w:t xml:space="preserve"> </w:t>
      </w:r>
      <w:r>
        <w:t>alter</w:t>
      </w:r>
      <w:r w:rsidR="000D50D7" w:rsidRPr="000D50D7">
        <w:t xml:space="preserve"> </w:t>
      </w:r>
      <w:r>
        <w:t>or</w:t>
      </w:r>
      <w:r w:rsidR="000D50D7" w:rsidRPr="000D50D7">
        <w:t xml:space="preserve"> </w:t>
      </w:r>
      <w:r>
        <w:t>divert—</w:t>
      </w:r>
    </w:p>
    <w:p w14:paraId="7D71EF71" w14:textId="77777777" w:rsidR="00283174" w:rsidRDefault="00283174" w:rsidP="00283174">
      <w:pPr>
        <w:pStyle w:val="N3"/>
      </w:pPr>
      <w:r>
        <w:t>any</w:t>
      </w:r>
      <w:r w:rsidR="000D50D7" w:rsidRPr="000D50D7">
        <w:t xml:space="preserve"> </w:t>
      </w:r>
      <w:r>
        <w:t>public</w:t>
      </w:r>
      <w:r w:rsidR="000D50D7" w:rsidRPr="000D50D7">
        <w:t xml:space="preserve"> </w:t>
      </w:r>
      <w:r>
        <w:t>right</w:t>
      </w:r>
      <w:r w:rsidR="000D50D7" w:rsidRPr="000D50D7">
        <w:t xml:space="preserve"> </w:t>
      </w:r>
      <w:r>
        <w:t>of</w:t>
      </w:r>
      <w:r w:rsidR="000D50D7" w:rsidRPr="000D50D7">
        <w:t xml:space="preserve"> </w:t>
      </w:r>
      <w:r>
        <w:t>way</w:t>
      </w:r>
      <w:r w:rsidR="000D50D7" w:rsidRPr="000D50D7">
        <w:t xml:space="preserve"> </w:t>
      </w:r>
      <w:r>
        <w:t>specified</w:t>
      </w:r>
      <w:r w:rsidR="000D50D7" w:rsidRPr="000D50D7">
        <w:t xml:space="preserve"> </w:t>
      </w:r>
      <w:r>
        <w:t>in</w:t>
      </w:r>
      <w:r w:rsidR="000D50D7" w:rsidRPr="000D50D7">
        <w:t xml:space="preserve"> </w:t>
      </w:r>
      <w:r>
        <w:t>paragraph</w:t>
      </w:r>
      <w:r w:rsidR="000D50D7" w:rsidRPr="000D50D7">
        <w:t xml:space="preserve"> </w:t>
      </w:r>
      <w:r>
        <w:fldChar w:fldCharType="begin"/>
      </w:r>
      <w:r>
        <w:instrText xml:space="preserve"> REF _Ref77764209 \r \h </w:instrText>
      </w:r>
      <w:r>
        <w:fldChar w:fldCharType="separate"/>
      </w:r>
      <w:r w:rsidR="000D50D7">
        <w:t>(3)</w:t>
      </w:r>
      <w:r>
        <w:fldChar w:fldCharType="end"/>
      </w:r>
      <w:r w:rsidR="000D50D7" w:rsidRPr="000D50D7">
        <w:t xml:space="preserve"> </w:t>
      </w:r>
      <w:r>
        <w:t>without</w:t>
      </w:r>
      <w:r w:rsidR="000D50D7" w:rsidRPr="000D50D7">
        <w:t xml:space="preserve"> </w:t>
      </w:r>
      <w:r>
        <w:t>first</w:t>
      </w:r>
      <w:r w:rsidR="000D50D7" w:rsidRPr="000D50D7">
        <w:t xml:space="preserve"> </w:t>
      </w:r>
      <w:r>
        <w:t>consulting</w:t>
      </w:r>
      <w:r w:rsidR="000D50D7" w:rsidRPr="000D50D7">
        <w:t xml:space="preserve"> </w:t>
      </w:r>
      <w:r>
        <w:t>the</w:t>
      </w:r>
      <w:r w:rsidR="000D50D7" w:rsidRPr="000D50D7">
        <w:t xml:space="preserve"> </w:t>
      </w:r>
      <w:r>
        <w:t>street</w:t>
      </w:r>
      <w:r w:rsidR="000D50D7" w:rsidRPr="000D50D7">
        <w:t xml:space="preserve"> </w:t>
      </w:r>
      <w:r>
        <w:t>authority;</w:t>
      </w:r>
      <w:r w:rsidR="000D50D7" w:rsidRPr="000D50D7">
        <w:t xml:space="preserve"> </w:t>
      </w:r>
      <w:r>
        <w:t>and</w:t>
      </w:r>
    </w:p>
    <w:p w14:paraId="16FBC75A" w14:textId="77777777" w:rsidR="00283174" w:rsidRDefault="00283174" w:rsidP="00283174">
      <w:pPr>
        <w:pStyle w:val="N3"/>
      </w:pPr>
      <w:r>
        <w:t>any</w:t>
      </w:r>
      <w:r w:rsidR="000D50D7" w:rsidRPr="000D50D7">
        <w:t xml:space="preserve"> </w:t>
      </w:r>
      <w:r>
        <w:t>other</w:t>
      </w:r>
      <w:r w:rsidR="000D50D7" w:rsidRPr="000D50D7">
        <w:t xml:space="preserve"> </w:t>
      </w:r>
      <w:r>
        <w:t>public</w:t>
      </w:r>
      <w:r w:rsidR="000D50D7" w:rsidRPr="000D50D7">
        <w:t xml:space="preserve"> </w:t>
      </w:r>
      <w:r>
        <w:t>right</w:t>
      </w:r>
      <w:r w:rsidR="000D50D7" w:rsidRPr="000D50D7">
        <w:t xml:space="preserve"> </w:t>
      </w:r>
      <w:r>
        <w:t>of</w:t>
      </w:r>
      <w:r w:rsidR="000D50D7" w:rsidRPr="000D50D7">
        <w:t xml:space="preserve"> </w:t>
      </w:r>
      <w:r>
        <w:t>way</w:t>
      </w:r>
      <w:r w:rsidR="000D50D7" w:rsidRPr="000D50D7">
        <w:t xml:space="preserve"> </w:t>
      </w:r>
      <w:r>
        <w:t>without</w:t>
      </w:r>
      <w:r w:rsidR="000D50D7" w:rsidRPr="000D50D7">
        <w:t xml:space="preserve"> </w:t>
      </w:r>
      <w:r>
        <w:t>the</w:t>
      </w:r>
      <w:r w:rsidR="000D50D7" w:rsidRPr="000D50D7">
        <w:t xml:space="preserve"> </w:t>
      </w:r>
      <w:r>
        <w:t>consent</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authority,</w:t>
      </w:r>
      <w:r w:rsidR="000D50D7" w:rsidRPr="000D50D7">
        <w:t xml:space="preserve"> </w:t>
      </w:r>
      <w:r>
        <w:t>and</w:t>
      </w:r>
      <w:r w:rsidR="000D50D7" w:rsidRPr="000D50D7">
        <w:t xml:space="preserve"> </w:t>
      </w:r>
      <w:r>
        <w:t>the</w:t>
      </w:r>
      <w:r w:rsidR="000D50D7" w:rsidRPr="000D50D7">
        <w:t xml:space="preserve"> </w:t>
      </w:r>
      <w:r>
        <w:t>street</w:t>
      </w:r>
      <w:r w:rsidR="000D50D7" w:rsidRPr="000D50D7">
        <w:t xml:space="preserve"> </w:t>
      </w:r>
      <w:r>
        <w:t>authority</w:t>
      </w:r>
      <w:r w:rsidR="000D50D7" w:rsidRPr="000D50D7">
        <w:t xml:space="preserve"> </w:t>
      </w:r>
      <w:r>
        <w:t>may</w:t>
      </w:r>
      <w:r w:rsidR="000D50D7" w:rsidRPr="000D50D7">
        <w:t xml:space="preserve"> </w:t>
      </w:r>
      <w:r>
        <w:t>attach</w:t>
      </w:r>
      <w:r w:rsidR="000D50D7" w:rsidRPr="000D50D7">
        <w:t xml:space="preserve"> </w:t>
      </w:r>
      <w:r>
        <w:t>reasonable</w:t>
      </w:r>
      <w:r w:rsidR="000D50D7" w:rsidRPr="000D50D7">
        <w:t xml:space="preserve"> </w:t>
      </w:r>
      <w:r>
        <w:t>conditions</w:t>
      </w:r>
      <w:r w:rsidR="000D50D7" w:rsidRPr="000D50D7">
        <w:t xml:space="preserve"> </w:t>
      </w:r>
      <w:r>
        <w:t>to</w:t>
      </w:r>
      <w:r w:rsidR="000D50D7" w:rsidRPr="000D50D7">
        <w:t xml:space="preserve"> </w:t>
      </w:r>
      <w:r>
        <w:t>any</w:t>
      </w:r>
      <w:r w:rsidR="000D50D7" w:rsidRPr="000D50D7">
        <w:t xml:space="preserve"> </w:t>
      </w:r>
      <w:r>
        <w:t>such</w:t>
      </w:r>
      <w:r w:rsidR="000D50D7" w:rsidRPr="000D50D7">
        <w:t xml:space="preserve"> </w:t>
      </w:r>
      <w:r>
        <w:t>consent.</w:t>
      </w:r>
    </w:p>
    <w:p w14:paraId="541B8091" w14:textId="77777777" w:rsidR="00283174" w:rsidRDefault="00283174" w:rsidP="00283174">
      <w:pPr>
        <w:pStyle w:val="N2"/>
      </w:pPr>
      <w:r>
        <w:t>Any</w:t>
      </w:r>
      <w:r w:rsidR="000D50D7" w:rsidRPr="000D50D7">
        <w:t xml:space="preserve"> </w:t>
      </w:r>
      <w:r>
        <w:t>person</w:t>
      </w:r>
      <w:r w:rsidR="000D50D7" w:rsidRPr="000D50D7">
        <w:t xml:space="preserve"> </w:t>
      </w:r>
      <w:r w:rsidRPr="00283F8B">
        <w:t>who</w:t>
      </w:r>
      <w:r w:rsidR="000D50D7" w:rsidRPr="000D50D7">
        <w:t xml:space="preserve"> </w:t>
      </w:r>
      <w:r w:rsidRPr="00283F8B">
        <w:t>suffers</w:t>
      </w:r>
      <w:r w:rsidR="000D50D7" w:rsidRPr="000D50D7">
        <w:t xml:space="preserve"> </w:t>
      </w:r>
      <w:r w:rsidRPr="00283F8B">
        <w:t>loss</w:t>
      </w:r>
      <w:r w:rsidR="000D50D7" w:rsidRPr="000D50D7">
        <w:t xml:space="preserve"> </w:t>
      </w:r>
      <w:r w:rsidRPr="00283F8B">
        <w:t>by</w:t>
      </w:r>
      <w:r w:rsidR="000D50D7" w:rsidRPr="000D50D7">
        <w:t xml:space="preserve"> </w:t>
      </w:r>
      <w:r w:rsidRPr="00283F8B">
        <w:t>the</w:t>
      </w:r>
      <w:r w:rsidR="000D50D7" w:rsidRPr="000D50D7">
        <w:t xml:space="preserve"> </w:t>
      </w:r>
      <w:r w:rsidRPr="00283F8B">
        <w:t>suspension</w:t>
      </w:r>
      <w:r w:rsidR="000D50D7" w:rsidRPr="000D50D7">
        <w:t xml:space="preserve"> </w:t>
      </w:r>
      <w:r w:rsidRPr="00283F8B">
        <w:t>of</w:t>
      </w:r>
      <w:r w:rsidR="000D50D7" w:rsidRPr="000D50D7">
        <w:t xml:space="preserve"> </w:t>
      </w:r>
      <w:r w:rsidRPr="00283F8B">
        <w:t>any</w:t>
      </w:r>
      <w:r w:rsidR="000D50D7" w:rsidRPr="000D50D7">
        <w:t xml:space="preserve"> </w:t>
      </w:r>
      <w:r w:rsidRPr="00283F8B">
        <w:t>private</w:t>
      </w:r>
      <w:r w:rsidR="000D50D7" w:rsidRPr="000D50D7">
        <w:t xml:space="preserve"> </w:t>
      </w:r>
      <w:r w:rsidRPr="00283F8B">
        <w:t>right</w:t>
      </w:r>
      <w:r w:rsidR="000D50D7" w:rsidRPr="000D50D7">
        <w:t xml:space="preserve"> </w:t>
      </w:r>
      <w:r w:rsidRPr="00283F8B">
        <w:t>of</w:t>
      </w:r>
      <w:r w:rsidR="000D50D7" w:rsidRPr="000D50D7">
        <w:t xml:space="preserve"> </w:t>
      </w:r>
      <w:r w:rsidRPr="00283F8B">
        <w:t>way</w:t>
      </w:r>
      <w:r w:rsidR="000D50D7" w:rsidRPr="000D50D7">
        <w:t xml:space="preserve"> </w:t>
      </w:r>
      <w:r w:rsidRPr="00283F8B">
        <w:t>under</w:t>
      </w:r>
      <w:r w:rsidR="000D50D7" w:rsidRPr="000D50D7">
        <w:t xml:space="preserve"> </w:t>
      </w:r>
      <w:r w:rsidRPr="00283F8B">
        <w:t>this</w:t>
      </w:r>
      <w:r w:rsidR="000D50D7" w:rsidRPr="000D50D7">
        <w:t xml:space="preserve"> </w:t>
      </w:r>
      <w:r w:rsidRPr="00283F8B">
        <w:t>article</w:t>
      </w:r>
      <w:r w:rsidR="000D50D7" w:rsidRPr="000D50D7">
        <w:t xml:space="preserve"> </w:t>
      </w:r>
      <w:r w:rsidRPr="00283F8B">
        <w:t>is</w:t>
      </w:r>
      <w:r w:rsidR="000D50D7" w:rsidRPr="000D50D7">
        <w:t xml:space="preserve"> </w:t>
      </w:r>
      <w:r w:rsidRPr="00283F8B">
        <w:t>entitled</w:t>
      </w:r>
      <w:r w:rsidR="000D50D7" w:rsidRPr="000D50D7">
        <w:t xml:space="preserve"> </w:t>
      </w:r>
      <w:r w:rsidRPr="00283F8B">
        <w:t>to</w:t>
      </w:r>
      <w:r w:rsidR="000D50D7" w:rsidRPr="000D50D7">
        <w:t xml:space="preserve"> </w:t>
      </w:r>
      <w:r w:rsidRPr="00283F8B">
        <w:t>compensation</w:t>
      </w:r>
      <w:r w:rsidR="000D50D7" w:rsidRPr="000D50D7">
        <w:t xml:space="preserve"> </w:t>
      </w:r>
      <w:r w:rsidRPr="00283F8B">
        <w:t>to</w:t>
      </w:r>
      <w:r w:rsidR="000D50D7" w:rsidRPr="000D50D7">
        <w:t xml:space="preserve"> </w:t>
      </w:r>
      <w:r w:rsidRPr="00283F8B">
        <w:t>be</w:t>
      </w:r>
      <w:r w:rsidR="000D50D7" w:rsidRPr="000D50D7">
        <w:t xml:space="preserve"> </w:t>
      </w:r>
      <w:r w:rsidRPr="00283F8B">
        <w:t>determined,</w:t>
      </w:r>
      <w:r w:rsidR="000D50D7" w:rsidRPr="000D50D7">
        <w:t xml:space="preserve"> </w:t>
      </w:r>
      <w:r w:rsidRPr="00283F8B">
        <w:t>in</w:t>
      </w:r>
      <w:r w:rsidR="000D50D7" w:rsidRPr="000D50D7">
        <w:t xml:space="preserve"> </w:t>
      </w:r>
      <w:r w:rsidRPr="00283F8B">
        <w:t>case</w:t>
      </w:r>
      <w:r w:rsidR="000D50D7" w:rsidRPr="000D50D7">
        <w:t xml:space="preserve"> </w:t>
      </w:r>
      <w:r w:rsidRPr="00283F8B">
        <w:t>of</w:t>
      </w:r>
      <w:r w:rsidR="000D50D7" w:rsidRPr="000D50D7">
        <w:t xml:space="preserve"> </w:t>
      </w:r>
      <w:r w:rsidRPr="00283F8B">
        <w:t>dispute,</w:t>
      </w:r>
      <w:r w:rsidR="000D50D7" w:rsidRPr="000D50D7">
        <w:t xml:space="preserve"> </w:t>
      </w:r>
      <w:r w:rsidRPr="00283F8B">
        <w:t>under</w:t>
      </w:r>
      <w:r w:rsidR="000D50D7" w:rsidRPr="000D50D7">
        <w:t xml:space="preserve"> </w:t>
      </w:r>
      <w:r w:rsidRPr="00283F8B">
        <w:t>Part</w:t>
      </w:r>
      <w:r w:rsidR="000D50D7" w:rsidRPr="000D50D7">
        <w:t xml:space="preserve"> </w:t>
      </w:r>
      <w:r w:rsidRPr="00283F8B">
        <w:t>1</w:t>
      </w:r>
      <w:r w:rsidR="000D50D7" w:rsidRPr="000D50D7">
        <w:t xml:space="preserve"> </w:t>
      </w:r>
      <w:r w:rsidRPr="00283F8B">
        <w:t>(determination</w:t>
      </w:r>
      <w:r w:rsidR="000D50D7" w:rsidRPr="000D50D7">
        <w:t xml:space="preserve"> </w:t>
      </w:r>
      <w:r w:rsidRPr="00283F8B">
        <w:t>of</w:t>
      </w:r>
      <w:r w:rsidR="000D50D7" w:rsidRPr="000D50D7">
        <w:t xml:space="preserve"> </w:t>
      </w:r>
      <w:r w:rsidRPr="00283F8B">
        <w:t>questions</w:t>
      </w:r>
      <w:r w:rsidR="000D50D7" w:rsidRPr="000D50D7">
        <w:t xml:space="preserve"> </w:t>
      </w:r>
      <w:r w:rsidRPr="00283F8B">
        <w:t>of</w:t>
      </w:r>
      <w:r w:rsidR="000D50D7" w:rsidRPr="000D50D7">
        <w:t xml:space="preserve"> </w:t>
      </w:r>
      <w:r w:rsidRPr="00283F8B">
        <w:t>disputed</w:t>
      </w:r>
      <w:r w:rsidR="000D50D7" w:rsidRPr="000D50D7">
        <w:t xml:space="preserve"> </w:t>
      </w:r>
      <w:r w:rsidRPr="00283F8B">
        <w:t>compensation)</w:t>
      </w:r>
      <w:r w:rsidR="000D50D7" w:rsidRPr="000D50D7">
        <w:t xml:space="preserve"> </w:t>
      </w:r>
      <w:r>
        <w:t>of</w:t>
      </w:r>
      <w:r w:rsidR="000D50D7" w:rsidRPr="000D50D7">
        <w:t xml:space="preserve"> </w:t>
      </w:r>
      <w:r>
        <w:t>the</w:t>
      </w:r>
      <w:r w:rsidR="000D50D7" w:rsidRPr="000D50D7">
        <w:t xml:space="preserve"> </w:t>
      </w:r>
      <w:r>
        <w:t>1961</w:t>
      </w:r>
      <w:r w:rsidR="000D50D7" w:rsidRPr="000D50D7">
        <w:t xml:space="preserve"> </w:t>
      </w:r>
      <w:r>
        <w:t>Act.</w:t>
      </w:r>
    </w:p>
    <w:p w14:paraId="3E200F58" w14:textId="77777777" w:rsidR="00283174" w:rsidRDefault="00283174" w:rsidP="00283174">
      <w:pPr>
        <w:pStyle w:val="N2"/>
      </w:pPr>
      <w:r>
        <w:t>Without</w:t>
      </w:r>
      <w:r w:rsidR="000D50D7" w:rsidRPr="000D50D7">
        <w:t xml:space="preserve"> </w:t>
      </w:r>
      <w:r>
        <w:t>prejudice</w:t>
      </w:r>
      <w:r w:rsidR="000D50D7" w:rsidRPr="000D50D7">
        <w:t xml:space="preserve"> </w:t>
      </w:r>
      <w:r>
        <w:t>to</w:t>
      </w:r>
      <w:r w:rsidR="000D50D7" w:rsidRPr="000D50D7">
        <w:t xml:space="preserve"> </w:t>
      </w:r>
      <w:r>
        <w:t>the</w:t>
      </w:r>
      <w:r w:rsidR="000D50D7" w:rsidRPr="000D50D7">
        <w:t xml:space="preserve"> </w:t>
      </w:r>
      <w:r>
        <w:t>scope</w:t>
      </w:r>
      <w:r w:rsidR="000D50D7" w:rsidRPr="000D50D7">
        <w:t xml:space="preserve"> </w:t>
      </w:r>
      <w:r>
        <w:t>of</w:t>
      </w:r>
      <w:r w:rsidR="000D50D7" w:rsidRPr="000D50D7">
        <w:t xml:space="preserve"> </w:t>
      </w:r>
      <w:r>
        <w:t>paragraph</w:t>
      </w:r>
      <w:r w:rsidR="000D50D7" w:rsidRPr="000D50D7">
        <w:t xml:space="preserve"> </w:t>
      </w:r>
      <w:r>
        <w:fldChar w:fldCharType="begin"/>
      </w:r>
      <w:r>
        <w:instrText xml:space="preserve"> REF _Ref77764026 \r \h </w:instrText>
      </w:r>
      <w:r>
        <w:fldChar w:fldCharType="separate"/>
      </w:r>
      <w:r w:rsidR="000D50D7">
        <w:t>(1)</w:t>
      </w:r>
      <w:r>
        <w:fldChar w:fldCharType="end"/>
      </w:r>
      <w:r>
        <w:t>,</w:t>
      </w:r>
      <w:r w:rsidR="000D50D7" w:rsidRPr="000D50D7">
        <w:t xml:space="preserve"> </w:t>
      </w:r>
      <w:r>
        <w:t>the</w:t>
      </w:r>
      <w:r w:rsidR="000D50D7" w:rsidRPr="000D50D7">
        <w:t xml:space="preserve"> </w:t>
      </w:r>
      <w:r>
        <w:t>undertaker</w:t>
      </w:r>
      <w:r w:rsidR="000D50D7" w:rsidRPr="000D50D7">
        <w:t xml:space="preserve"> </w:t>
      </w:r>
      <w:r>
        <w:t>may</w:t>
      </w:r>
      <w:r w:rsidR="000D50D7" w:rsidRPr="000D50D7">
        <w:t xml:space="preserve"> </w:t>
      </w:r>
      <w:r>
        <w:t>use</w:t>
      </w:r>
      <w:r w:rsidR="000D50D7" w:rsidRPr="000D50D7">
        <w:t xml:space="preserve"> </w:t>
      </w:r>
      <w:r>
        <w:t>any</w:t>
      </w:r>
      <w:r w:rsidR="000D50D7" w:rsidRPr="000D50D7">
        <w:t xml:space="preserve"> </w:t>
      </w:r>
      <w:r>
        <w:t>public</w:t>
      </w:r>
      <w:r w:rsidR="000D50D7" w:rsidRPr="000D50D7">
        <w:t xml:space="preserve"> </w:t>
      </w:r>
      <w:r>
        <w:t>right</w:t>
      </w:r>
      <w:r w:rsidR="000D50D7" w:rsidRPr="000D50D7">
        <w:t xml:space="preserve"> </w:t>
      </w:r>
      <w:r>
        <w:t>of</w:t>
      </w:r>
      <w:r w:rsidR="000D50D7" w:rsidRPr="000D50D7">
        <w:t xml:space="preserve"> </w:t>
      </w:r>
      <w:r>
        <w:t>way</w:t>
      </w:r>
      <w:r w:rsidR="000D50D7" w:rsidRPr="000D50D7">
        <w:t xml:space="preserve"> </w:t>
      </w:r>
      <w:r>
        <w:t>which</w:t>
      </w:r>
      <w:r w:rsidR="000D50D7" w:rsidRPr="000D50D7">
        <w:t xml:space="preserve"> </w:t>
      </w:r>
      <w:r>
        <w:t>has</w:t>
      </w:r>
      <w:r w:rsidR="000D50D7" w:rsidRPr="000D50D7">
        <w:t xml:space="preserve"> </w:t>
      </w:r>
      <w:r>
        <w:t>been</w:t>
      </w:r>
      <w:r w:rsidR="000D50D7" w:rsidRPr="000D50D7">
        <w:t xml:space="preserve"> </w:t>
      </w:r>
      <w:r>
        <w:t>temporarily</w:t>
      </w:r>
      <w:r w:rsidR="000D50D7" w:rsidRPr="000D50D7">
        <w:t xml:space="preserve"> </w:t>
      </w:r>
      <w:r w:rsidR="00FA6C6A">
        <w:t>closed</w:t>
      </w:r>
      <w:r w:rsidR="000D50D7" w:rsidRPr="000D50D7">
        <w:t xml:space="preserve"> </w:t>
      </w:r>
      <w:r>
        <w:t>under</w:t>
      </w:r>
      <w:r w:rsidR="000D50D7" w:rsidRPr="000D50D7">
        <w:t xml:space="preserve"> </w:t>
      </w:r>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this</w:t>
      </w:r>
      <w:r w:rsidR="000D50D7" w:rsidRPr="000D50D7">
        <w:t xml:space="preserve"> </w:t>
      </w:r>
      <w:r>
        <w:t>article</w:t>
      </w:r>
      <w:r w:rsidR="000D50D7" w:rsidRPr="000D50D7">
        <w:t xml:space="preserve"> </w:t>
      </w:r>
      <w:r>
        <w:t>and</w:t>
      </w:r>
      <w:r w:rsidR="000D50D7" w:rsidRPr="000D50D7">
        <w:t xml:space="preserve"> </w:t>
      </w:r>
      <w:r>
        <w:t>within</w:t>
      </w:r>
      <w:r w:rsidR="000D50D7" w:rsidRPr="000D50D7">
        <w:t xml:space="preserve"> </w:t>
      </w:r>
      <w:r>
        <w:t>the</w:t>
      </w:r>
      <w:r w:rsidR="000D50D7" w:rsidRPr="000D50D7">
        <w:t xml:space="preserve"> </w:t>
      </w:r>
      <w:r>
        <w:t>Order</w:t>
      </w:r>
      <w:r w:rsidR="000D50D7" w:rsidRPr="000D50D7">
        <w:t xml:space="preserve"> </w:t>
      </w:r>
      <w:r>
        <w:t>limits</w:t>
      </w:r>
      <w:r w:rsidR="000D50D7" w:rsidRPr="000D50D7">
        <w:t xml:space="preserve"> </w:t>
      </w:r>
      <w:r>
        <w:t>as</w:t>
      </w:r>
      <w:r w:rsidR="000D50D7" w:rsidRPr="000D50D7">
        <w:t xml:space="preserve"> </w:t>
      </w:r>
      <w:r>
        <w:t>a</w:t>
      </w:r>
      <w:r w:rsidR="000D50D7" w:rsidRPr="000D50D7">
        <w:t xml:space="preserve"> </w:t>
      </w:r>
      <w:r>
        <w:t>temporary</w:t>
      </w:r>
      <w:r w:rsidR="000D50D7" w:rsidRPr="000D50D7">
        <w:t xml:space="preserve"> </w:t>
      </w:r>
      <w:r>
        <w:t>working</w:t>
      </w:r>
      <w:r w:rsidR="000D50D7" w:rsidRPr="000D50D7">
        <w:t xml:space="preserve"> </w:t>
      </w:r>
      <w:r>
        <w:t>site.</w:t>
      </w:r>
    </w:p>
    <w:p w14:paraId="6EF9868C" w14:textId="77777777" w:rsidR="00283174" w:rsidRDefault="00283174" w:rsidP="00283174">
      <w:pPr>
        <w:pStyle w:val="N2"/>
      </w:pPr>
      <w:r>
        <w:t>In</w:t>
      </w:r>
      <w:r w:rsidR="000D50D7" w:rsidRPr="000D50D7">
        <w:t xml:space="preserve"> </w:t>
      </w:r>
      <w:r>
        <w:t>this</w:t>
      </w:r>
      <w:r w:rsidR="000D50D7" w:rsidRPr="000D50D7">
        <w:t xml:space="preserve"> </w:t>
      </w:r>
      <w:r>
        <w:t>article</w:t>
      </w:r>
      <w:r w:rsidR="000D50D7" w:rsidRPr="000D50D7">
        <w:t xml:space="preserve"> </w:t>
      </w:r>
      <w:r>
        <w:t>expressions</w:t>
      </w:r>
      <w:r w:rsidR="000D50D7" w:rsidRPr="000D50D7">
        <w:t xml:space="preserve"> </w:t>
      </w:r>
      <w:r>
        <w:t>used</w:t>
      </w:r>
      <w:r w:rsidR="000D50D7" w:rsidRPr="000D50D7">
        <w:t xml:space="preserve"> </w:t>
      </w:r>
      <w:r>
        <w:t>in</w:t>
      </w:r>
      <w:r w:rsidR="000D50D7" w:rsidRPr="000D50D7">
        <w:t xml:space="preserve"> </w:t>
      </w:r>
      <w:r>
        <w:t>this</w:t>
      </w:r>
      <w:r w:rsidR="000D50D7" w:rsidRPr="000D50D7">
        <w:t xml:space="preserve"> </w:t>
      </w:r>
      <w:r>
        <w:t>article</w:t>
      </w:r>
      <w:r w:rsidR="000D50D7" w:rsidRPr="000D50D7">
        <w:t xml:space="preserve"> </w:t>
      </w:r>
      <w:r>
        <w:t>and</w:t>
      </w:r>
      <w:r w:rsidR="000D50D7" w:rsidRPr="000D50D7">
        <w:t xml:space="preserve"> </w:t>
      </w:r>
      <w:r>
        <w:t>in</w:t>
      </w:r>
      <w:r w:rsidR="000D50D7" w:rsidRPr="000D50D7">
        <w:t xml:space="preserve"> </w:t>
      </w:r>
      <w:r>
        <w:t>the</w:t>
      </w:r>
      <w:r w:rsidR="000D50D7" w:rsidRPr="000D50D7">
        <w:t xml:space="preserve"> </w:t>
      </w:r>
      <w:r>
        <w:t>1984</w:t>
      </w:r>
      <w:r w:rsidR="000D50D7" w:rsidRPr="000D50D7">
        <w:t xml:space="preserve"> </w:t>
      </w:r>
      <w:r>
        <w:t>Act</w:t>
      </w:r>
      <w:r w:rsidR="000D50D7" w:rsidRPr="000D50D7">
        <w:t xml:space="preserve"> </w:t>
      </w:r>
      <w:r>
        <w:t>have</w:t>
      </w:r>
      <w:r w:rsidR="000D50D7" w:rsidRPr="000D50D7">
        <w:t xml:space="preserve"> </w:t>
      </w:r>
      <w:r>
        <w:t>the</w:t>
      </w:r>
      <w:r w:rsidR="000D50D7" w:rsidRPr="000D50D7">
        <w:t xml:space="preserve"> </w:t>
      </w:r>
      <w:r>
        <w:t>same</w:t>
      </w:r>
      <w:r w:rsidR="000D50D7" w:rsidRPr="000D50D7">
        <w:t xml:space="preserve"> </w:t>
      </w:r>
      <w:r>
        <w:t>meaning.</w:t>
      </w:r>
    </w:p>
    <w:p w14:paraId="75AB920E" w14:textId="77777777" w:rsidR="0072074E" w:rsidRDefault="0072074E" w:rsidP="00283174">
      <w:pPr>
        <w:pStyle w:val="N2"/>
      </w:pPr>
      <w:r>
        <w:t>Nothing</w:t>
      </w:r>
      <w:r w:rsidR="000D50D7" w:rsidRPr="000D50D7">
        <w:t xml:space="preserve"> </w:t>
      </w:r>
      <w:r>
        <w:t>in</w:t>
      </w:r>
      <w:r w:rsidR="000D50D7" w:rsidRPr="000D50D7">
        <w:t xml:space="preserve"> </w:t>
      </w:r>
      <w:r>
        <w:t>this</w:t>
      </w:r>
      <w:r w:rsidR="000D50D7" w:rsidRPr="000D50D7">
        <w:t xml:space="preserve"> </w:t>
      </w:r>
      <w:r>
        <w:t>article</w:t>
      </w:r>
      <w:r w:rsidR="000D50D7" w:rsidRPr="000D50D7">
        <w:t xml:space="preserve"> </w:t>
      </w:r>
      <w:r>
        <w:t>prevents</w:t>
      </w:r>
      <w:r w:rsidR="000D50D7" w:rsidRPr="000D50D7">
        <w:t xml:space="preserve"> </w:t>
      </w:r>
      <w:r>
        <w:t>the</w:t>
      </w:r>
      <w:r w:rsidR="000D50D7" w:rsidRPr="000D50D7">
        <w:t xml:space="preserve"> </w:t>
      </w:r>
      <w:r>
        <w:t>undertaker</w:t>
      </w:r>
      <w:r w:rsidR="000D50D7" w:rsidRPr="000D50D7">
        <w:t xml:space="preserve"> </w:t>
      </w:r>
      <w:r>
        <w:t>from</w:t>
      </w:r>
      <w:r w:rsidR="000D50D7" w:rsidRPr="000D50D7">
        <w:t xml:space="preserve"> </w:t>
      </w:r>
      <w:r>
        <w:t>temporarily</w:t>
      </w:r>
      <w:r w:rsidR="000D50D7" w:rsidRPr="000D50D7">
        <w:t xml:space="preserve"> </w:t>
      </w:r>
      <w:r w:rsidR="00FA6C6A">
        <w:t>closing</w:t>
      </w:r>
      <w:r>
        <w:t>,</w:t>
      </w:r>
      <w:r w:rsidR="000D50D7" w:rsidRPr="000D50D7">
        <w:t xml:space="preserve"> </w:t>
      </w:r>
      <w:r>
        <w:t>prohibiting</w:t>
      </w:r>
      <w:r w:rsidR="000D50D7" w:rsidRPr="000D50D7">
        <w:t xml:space="preserve"> </w:t>
      </w:r>
      <w:r>
        <w:t>the</w:t>
      </w:r>
      <w:r w:rsidR="000D50D7" w:rsidRPr="000D50D7">
        <w:t xml:space="preserve"> </w:t>
      </w:r>
      <w:r>
        <w:t>use</w:t>
      </w:r>
      <w:r w:rsidR="000D50D7" w:rsidRPr="000D50D7">
        <w:t xml:space="preserve"> </w:t>
      </w:r>
      <w:r>
        <w:t>of,</w:t>
      </w:r>
      <w:r w:rsidR="000D50D7" w:rsidRPr="000D50D7">
        <w:t xml:space="preserve"> </w:t>
      </w:r>
      <w:r>
        <w:t>authoris</w:t>
      </w:r>
      <w:r w:rsidR="00A3236F">
        <w:t>ing</w:t>
      </w:r>
      <w:r w:rsidR="000D50D7" w:rsidRPr="000D50D7">
        <w:t xml:space="preserve"> </w:t>
      </w:r>
      <w:r>
        <w:t>the</w:t>
      </w:r>
      <w:r w:rsidR="000D50D7" w:rsidRPr="000D50D7">
        <w:t xml:space="preserve"> </w:t>
      </w:r>
      <w:r>
        <w:t>use</w:t>
      </w:r>
      <w:r w:rsidR="000D50D7" w:rsidRPr="000D50D7">
        <w:t xml:space="preserve"> </w:t>
      </w:r>
      <w:r>
        <w:t>of,</w:t>
      </w:r>
      <w:r w:rsidR="000D50D7" w:rsidRPr="000D50D7">
        <w:t xml:space="preserve"> </w:t>
      </w:r>
      <w:r>
        <w:t>restricting</w:t>
      </w:r>
      <w:r w:rsidR="000D50D7" w:rsidRPr="000D50D7">
        <w:t xml:space="preserve"> </w:t>
      </w:r>
      <w:r>
        <w:t>the</w:t>
      </w:r>
      <w:r w:rsidR="000D50D7" w:rsidRPr="000D50D7">
        <w:t xml:space="preserve"> </w:t>
      </w:r>
      <w:r>
        <w:t>use</w:t>
      </w:r>
      <w:r w:rsidR="000D50D7" w:rsidRPr="000D50D7">
        <w:t xml:space="preserve"> </w:t>
      </w:r>
      <w:r>
        <w:t>of,</w:t>
      </w:r>
      <w:r w:rsidR="000D50D7" w:rsidRPr="000D50D7">
        <w:t xml:space="preserve"> </w:t>
      </w:r>
      <w:r>
        <w:t>altering</w:t>
      </w:r>
      <w:r w:rsidR="000D50D7" w:rsidRPr="000D50D7">
        <w:t xml:space="preserve"> </w:t>
      </w:r>
      <w:r>
        <w:t>or</w:t>
      </w:r>
      <w:r w:rsidR="000D50D7" w:rsidRPr="000D50D7">
        <w:t xml:space="preserve"> </w:t>
      </w:r>
      <w:r>
        <w:t>diverting</w:t>
      </w:r>
      <w:r w:rsidR="000D50D7" w:rsidRPr="000D50D7">
        <w:t xml:space="preserve"> </w:t>
      </w:r>
      <w:r>
        <w:t>a</w:t>
      </w:r>
      <w:r w:rsidR="000D50D7" w:rsidRPr="000D50D7">
        <w:t xml:space="preserve"> </w:t>
      </w:r>
      <w:r>
        <w:t>public</w:t>
      </w:r>
      <w:r w:rsidR="000D50D7" w:rsidRPr="000D50D7">
        <w:t xml:space="preserve"> </w:t>
      </w:r>
      <w:r>
        <w:t>right</w:t>
      </w:r>
      <w:r w:rsidR="000D50D7" w:rsidRPr="000D50D7">
        <w:t xml:space="preserve"> </w:t>
      </w:r>
      <w:r>
        <w:t>of</w:t>
      </w:r>
      <w:r w:rsidR="000D50D7" w:rsidRPr="000D50D7">
        <w:t xml:space="preserve"> </w:t>
      </w:r>
      <w:r>
        <w:t>way</w:t>
      </w:r>
      <w:r w:rsidR="000D50D7" w:rsidRPr="000D50D7">
        <w:t xml:space="preserve"> </w:t>
      </w:r>
      <w:r>
        <w:t>under</w:t>
      </w:r>
      <w:r w:rsidR="000D50D7" w:rsidRPr="000D50D7">
        <w:t xml:space="preserve"> </w:t>
      </w:r>
      <w:r>
        <w:t>this</w:t>
      </w:r>
      <w:r w:rsidR="000D50D7" w:rsidRPr="000D50D7">
        <w:t xml:space="preserve"> </w:t>
      </w:r>
      <w:r w:rsidR="000F4BA2">
        <w:t>a</w:t>
      </w:r>
      <w:r>
        <w:t>rticle</w:t>
      </w:r>
      <w:r w:rsidR="000D50D7" w:rsidRPr="000D50D7">
        <w:t xml:space="preserve"> </w:t>
      </w:r>
      <w:r w:rsidR="000F4BA2">
        <w:t>more</w:t>
      </w:r>
      <w:r w:rsidR="000D50D7" w:rsidRPr="000D50D7">
        <w:t xml:space="preserve"> </w:t>
      </w:r>
      <w:r w:rsidR="000F4BA2">
        <w:t>than</w:t>
      </w:r>
      <w:r w:rsidR="000D50D7" w:rsidRPr="000D50D7">
        <w:t xml:space="preserve"> </w:t>
      </w:r>
      <w:r>
        <w:t>once.</w:t>
      </w:r>
    </w:p>
    <w:p w14:paraId="520F2430" w14:textId="77777777" w:rsidR="00283174" w:rsidRDefault="00283174" w:rsidP="00283174">
      <w:pPr>
        <w:pStyle w:val="H1"/>
      </w:pPr>
      <w:bookmarkStart w:id="335" w:name="TOC27_07_2021_11_18_16_194"/>
      <w:bookmarkStart w:id="336" w:name="TOC27_07_2021_11_36_14_193"/>
      <w:bookmarkStart w:id="337" w:name="TOC27_07_2021_11_48_02_193"/>
      <w:bookmarkStart w:id="338" w:name="TOC27_07_2021_11_50_47_193"/>
      <w:bookmarkStart w:id="339" w:name="TOC01_02_2022_15_14_24_199"/>
      <w:bookmarkStart w:id="340" w:name="TOC02_02_2022_13_02_49_179"/>
      <w:bookmarkStart w:id="341" w:name="TOC18_02_2022_17_52_44_191"/>
      <w:bookmarkStart w:id="342" w:name="TOC23_02_2022_21_19_37_191"/>
      <w:bookmarkStart w:id="343" w:name="TOC15_08_2022_16_06_13_190"/>
      <w:bookmarkStart w:id="344" w:name="TOC06_09_2022_15_41_36_189"/>
      <w:bookmarkStart w:id="345" w:name="TOC04_10_2022_16_50_01_190"/>
      <w:bookmarkStart w:id="346" w:name="TOC23_11_2022_11_32_56_191"/>
      <w:bookmarkStart w:id="347" w:name="TOC10_01_2023_14_27_52_191"/>
      <w:bookmarkEnd w:id="335"/>
      <w:bookmarkEnd w:id="336"/>
      <w:bookmarkEnd w:id="337"/>
      <w:bookmarkEnd w:id="338"/>
      <w:bookmarkEnd w:id="339"/>
      <w:bookmarkEnd w:id="340"/>
      <w:bookmarkEnd w:id="341"/>
      <w:bookmarkEnd w:id="342"/>
      <w:bookmarkEnd w:id="343"/>
      <w:bookmarkEnd w:id="344"/>
      <w:bookmarkEnd w:id="345"/>
      <w:bookmarkEnd w:id="346"/>
      <w:bookmarkEnd w:id="347"/>
      <w:r>
        <w:t>Access</w:t>
      </w:r>
      <w:r w:rsidR="000D50D7" w:rsidRPr="000D50D7">
        <w:t xml:space="preserve"> </w:t>
      </w:r>
      <w:r>
        <w:t>to</w:t>
      </w:r>
      <w:r w:rsidR="000D50D7" w:rsidRPr="000D50D7">
        <w:t xml:space="preserve"> </w:t>
      </w:r>
      <w:r>
        <w:t>works</w:t>
      </w:r>
    </w:p>
    <w:p w14:paraId="29EC1E14" w14:textId="77777777" w:rsidR="00283174" w:rsidRDefault="00283174" w:rsidP="00283174">
      <w:pPr>
        <w:pStyle w:val="N1"/>
      </w:pPr>
      <w:bookmarkStart w:id="348" w:name="_Ref94699082"/>
      <w:r>
        <w:t>—</w:t>
      </w:r>
      <w:r>
        <w:fldChar w:fldCharType="begin"/>
      </w:r>
      <w:r>
        <w:instrText xml:space="preserve"> LISTNUM "SEQ1" \l 2 </w:instrText>
      </w:r>
      <w:r>
        <w:fldChar w:fldCharType="end"/>
      </w:r>
      <w:r w:rsidR="000D50D7" w:rsidRPr="000D50D7">
        <w:t> </w:t>
      </w:r>
      <w:r>
        <w:t>The</w:t>
      </w:r>
      <w:r w:rsidR="000D50D7" w:rsidRPr="000D50D7">
        <w:t xml:space="preserve"> </w:t>
      </w:r>
      <w:r>
        <w:t>undertaker</w:t>
      </w:r>
      <w:r w:rsidR="000D50D7" w:rsidRPr="000D50D7">
        <w:t xml:space="preserve"> </w:t>
      </w:r>
      <w:r>
        <w:t>may,</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bookmarkEnd w:id="348"/>
    </w:p>
    <w:p w14:paraId="624ABA88" w14:textId="77777777" w:rsidR="00283174" w:rsidRDefault="00283174" w:rsidP="00283174">
      <w:pPr>
        <w:pStyle w:val="N3"/>
      </w:pPr>
      <w:r w:rsidRPr="00AB662D">
        <w:t>form</w:t>
      </w:r>
      <w:r w:rsidR="000D50D7" w:rsidRPr="000D50D7">
        <w:t xml:space="preserve"> </w:t>
      </w:r>
      <w:r w:rsidRPr="00AB662D">
        <w:t>and</w:t>
      </w:r>
      <w:r w:rsidR="000D50D7" w:rsidRPr="000D50D7">
        <w:t xml:space="preserve"> </w:t>
      </w:r>
      <w:r w:rsidRPr="00AB662D">
        <w:t>lay</w:t>
      </w:r>
      <w:r w:rsidR="000D50D7" w:rsidRPr="000D50D7">
        <w:t xml:space="preserve"> </w:t>
      </w:r>
      <w:r w:rsidRPr="00AB662D">
        <w:t>out</w:t>
      </w:r>
      <w:r w:rsidR="000D50D7" w:rsidRPr="000D50D7">
        <w:t xml:space="preserve"> </w:t>
      </w:r>
      <w:r w:rsidRPr="00AB662D">
        <w:t>the</w:t>
      </w:r>
      <w:r w:rsidR="000D50D7" w:rsidRPr="000D50D7">
        <w:t xml:space="preserve"> </w:t>
      </w:r>
      <w:r w:rsidRPr="00AB662D">
        <w:t>permanent</w:t>
      </w:r>
      <w:r w:rsidR="000D50D7" w:rsidRPr="000D50D7">
        <w:t xml:space="preserve"> </w:t>
      </w:r>
      <w:r w:rsidRPr="00AB662D">
        <w:t>means</w:t>
      </w:r>
      <w:r w:rsidR="000D50D7" w:rsidRPr="000D50D7">
        <w:t xml:space="preserve"> </w:t>
      </w:r>
      <w:r w:rsidRPr="00AB662D">
        <w:t>of</w:t>
      </w:r>
      <w:r w:rsidR="000D50D7" w:rsidRPr="000D50D7">
        <w:t xml:space="preserve"> </w:t>
      </w:r>
      <w:r w:rsidRPr="00AB662D">
        <w:t>access,</w:t>
      </w:r>
      <w:r w:rsidR="000D50D7" w:rsidRPr="000D50D7">
        <w:t xml:space="preserve"> </w:t>
      </w:r>
      <w:r w:rsidRPr="00AB662D">
        <w:t>or</w:t>
      </w:r>
      <w:r w:rsidR="000D50D7" w:rsidRPr="000D50D7">
        <w:t xml:space="preserve"> </w:t>
      </w:r>
      <w:r w:rsidRPr="00AB662D">
        <w:t>improve</w:t>
      </w:r>
      <w:r w:rsidR="000D50D7" w:rsidRPr="000D50D7">
        <w:t xml:space="preserve"> </w:t>
      </w:r>
      <w:r w:rsidRPr="00AB662D">
        <w:t>existing</w:t>
      </w:r>
      <w:r w:rsidR="000D50D7" w:rsidRPr="000D50D7">
        <w:t xml:space="preserve"> </w:t>
      </w:r>
      <w:r w:rsidRPr="00AB662D">
        <w:t>means</w:t>
      </w:r>
      <w:r w:rsidR="000D50D7" w:rsidRPr="000D50D7">
        <w:t xml:space="preserve"> </w:t>
      </w:r>
      <w:r w:rsidRPr="00AB662D">
        <w:t>of</w:t>
      </w:r>
      <w:r w:rsidR="000D50D7" w:rsidRPr="000D50D7">
        <w:t xml:space="preserve"> </w:t>
      </w:r>
      <w:r w:rsidRPr="00AB662D">
        <w:t>access,</w:t>
      </w:r>
      <w:r w:rsidR="000D50D7" w:rsidRPr="000D50D7">
        <w:t xml:space="preserve"> </w:t>
      </w:r>
      <w:r w:rsidRPr="00AB662D">
        <w:t>in</w:t>
      </w:r>
      <w:r w:rsidR="000D50D7" w:rsidRPr="000D50D7">
        <w:t xml:space="preserve"> </w:t>
      </w:r>
      <w:r w:rsidRPr="00AB662D">
        <w:t>the</w:t>
      </w:r>
      <w:r w:rsidR="000D50D7" w:rsidRPr="000D50D7">
        <w:t xml:space="preserve"> </w:t>
      </w:r>
      <w:r w:rsidRPr="00AB662D">
        <w:t>locations</w:t>
      </w:r>
      <w:r w:rsidR="000D50D7" w:rsidRPr="000D50D7">
        <w:t xml:space="preserve"> </w:t>
      </w:r>
      <w:r w:rsidRPr="00AB662D">
        <w:t>specified</w:t>
      </w:r>
      <w:r w:rsidR="000D50D7" w:rsidRPr="000D50D7">
        <w:t xml:space="preserve"> </w:t>
      </w:r>
      <w:r w:rsidRPr="00AB662D">
        <w:t>in</w:t>
      </w:r>
      <w:r w:rsidR="000D50D7" w:rsidRPr="000D50D7">
        <w:t xml:space="preserve"> </w:t>
      </w:r>
      <w:r w:rsidRPr="00AB662D">
        <w:t>Part</w:t>
      </w:r>
      <w:r w:rsidR="000D50D7" w:rsidRPr="000D50D7">
        <w:t xml:space="preserve"> </w:t>
      </w:r>
      <w:r w:rsidRPr="00AB662D">
        <w:t>1</w:t>
      </w:r>
      <w:r w:rsidR="000D50D7" w:rsidRPr="000D50D7">
        <w:t xml:space="preserve"> </w:t>
      </w:r>
      <w:r>
        <w:t>(permanent</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works)</w:t>
      </w:r>
      <w:r w:rsidR="000D50D7" w:rsidRPr="000D50D7">
        <w:t xml:space="preserve"> </w:t>
      </w:r>
      <w:r w:rsidRPr="00AB662D">
        <w:t>of</w:t>
      </w:r>
      <w:r w:rsidR="000D50D7" w:rsidRPr="000D50D7">
        <w:t xml:space="preserve"> </w:t>
      </w:r>
      <w:r w:rsidRPr="00AB662D">
        <w:t>Schedule</w:t>
      </w:r>
      <w:r w:rsidR="000D50D7" w:rsidRPr="000D50D7">
        <w:t xml:space="preserve"> </w:t>
      </w:r>
      <w:r>
        <w:t>7</w:t>
      </w:r>
      <w:r w:rsidR="000D50D7" w:rsidRPr="000D50D7">
        <w:t xml:space="preserve"> </w:t>
      </w:r>
      <w:r>
        <w:t>(access</w:t>
      </w:r>
      <w:r w:rsidR="000D50D7" w:rsidRPr="000D50D7">
        <w:t xml:space="preserve"> </w:t>
      </w:r>
      <w:r>
        <w:t>to</w:t>
      </w:r>
      <w:r w:rsidR="000D50D7" w:rsidRPr="000D50D7">
        <w:t xml:space="preserve"> </w:t>
      </w:r>
      <w:r>
        <w:t>works);</w:t>
      </w:r>
    </w:p>
    <w:p w14:paraId="67E2E85E" w14:textId="77777777" w:rsidR="00283174" w:rsidRDefault="00283174" w:rsidP="00283174">
      <w:pPr>
        <w:pStyle w:val="N3"/>
      </w:pPr>
      <w:r w:rsidRPr="00AB662D">
        <w:t>form</w:t>
      </w:r>
      <w:r w:rsidR="000D50D7" w:rsidRPr="000D50D7">
        <w:t xml:space="preserve"> </w:t>
      </w:r>
      <w:r w:rsidRPr="00AB662D">
        <w:t>and</w:t>
      </w:r>
      <w:r w:rsidR="000D50D7" w:rsidRPr="000D50D7">
        <w:t xml:space="preserve"> </w:t>
      </w:r>
      <w:r w:rsidRPr="00AB662D">
        <w:t>lay</w:t>
      </w:r>
      <w:r w:rsidR="000D50D7" w:rsidRPr="000D50D7">
        <w:t xml:space="preserve"> </w:t>
      </w:r>
      <w:r w:rsidRPr="00AB662D">
        <w:t>out</w:t>
      </w:r>
      <w:r w:rsidR="000D50D7" w:rsidRPr="000D50D7">
        <w:t xml:space="preserve"> </w:t>
      </w:r>
      <w:r w:rsidRPr="00AB662D">
        <w:t>the</w:t>
      </w:r>
      <w:r w:rsidR="000D50D7" w:rsidRPr="000D50D7">
        <w:t xml:space="preserve"> </w:t>
      </w:r>
      <w:r w:rsidRPr="00AB662D">
        <w:t>temporary</w:t>
      </w:r>
      <w:r w:rsidR="000D50D7" w:rsidRPr="000D50D7">
        <w:t xml:space="preserve"> </w:t>
      </w:r>
      <w:r w:rsidRPr="00AB662D">
        <w:t>means</w:t>
      </w:r>
      <w:r w:rsidR="000D50D7" w:rsidRPr="000D50D7">
        <w:t xml:space="preserve"> </w:t>
      </w:r>
      <w:r w:rsidRPr="00AB662D">
        <w:t>of</w:t>
      </w:r>
      <w:r w:rsidR="000D50D7" w:rsidRPr="000D50D7">
        <w:t xml:space="preserve"> </w:t>
      </w:r>
      <w:r w:rsidRPr="00AB662D">
        <w:t>access</w:t>
      </w:r>
      <w:r w:rsidR="000D50D7" w:rsidRPr="000D50D7">
        <w:t xml:space="preserve"> </w:t>
      </w:r>
      <w:r w:rsidRPr="00AB662D">
        <w:t>in</w:t>
      </w:r>
      <w:r w:rsidR="000D50D7" w:rsidRPr="000D50D7">
        <w:t xml:space="preserve"> </w:t>
      </w:r>
      <w:r w:rsidRPr="00AB662D">
        <w:t>the</w:t>
      </w:r>
      <w:r w:rsidR="000D50D7" w:rsidRPr="000D50D7">
        <w:t xml:space="preserve"> </w:t>
      </w:r>
      <w:r w:rsidRPr="00AB662D">
        <w:t>location</w:t>
      </w:r>
      <w:r w:rsidR="000D50D7" w:rsidRPr="000D50D7">
        <w:t xml:space="preserve"> </w:t>
      </w:r>
      <w:r w:rsidRPr="00AB662D">
        <w:t>specified</w:t>
      </w:r>
      <w:r w:rsidR="000D50D7" w:rsidRPr="000D50D7">
        <w:t xml:space="preserve"> </w:t>
      </w:r>
      <w:r w:rsidRPr="00AB662D">
        <w:t>in</w:t>
      </w:r>
      <w:r w:rsidR="000D50D7" w:rsidRPr="000D50D7">
        <w:t xml:space="preserve"> </w:t>
      </w:r>
      <w:r w:rsidRPr="00AB662D">
        <w:t>Part</w:t>
      </w:r>
      <w:r w:rsidR="000D50D7" w:rsidRPr="000D50D7">
        <w:t xml:space="preserve"> </w:t>
      </w:r>
      <w:r w:rsidRPr="00AB662D">
        <w:t>2</w:t>
      </w:r>
      <w:r w:rsidR="000D50D7" w:rsidRPr="000D50D7">
        <w:t xml:space="preserve"> </w:t>
      </w:r>
      <w:r>
        <w:t>(temporary</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rsidRPr="00AB662D">
        <w:t>of</w:t>
      </w:r>
      <w:r w:rsidR="000D50D7" w:rsidRPr="000D50D7">
        <w:t xml:space="preserve"> </w:t>
      </w:r>
      <w:r w:rsidRPr="00AB662D">
        <w:t>Schedule</w:t>
      </w:r>
      <w:r w:rsidR="000D50D7" w:rsidRPr="000D50D7">
        <w:t xml:space="preserve"> </w:t>
      </w:r>
      <w:r>
        <w:t>7;</w:t>
      </w:r>
      <w:r w:rsidR="000D50D7" w:rsidRPr="000D50D7">
        <w:t xml:space="preserve"> </w:t>
      </w:r>
      <w:r>
        <w:t>and</w:t>
      </w:r>
    </w:p>
    <w:p w14:paraId="06F94CBF" w14:textId="77777777" w:rsidR="00283174" w:rsidRDefault="00283174" w:rsidP="00283174">
      <w:pPr>
        <w:pStyle w:val="N3"/>
      </w:pPr>
      <w:r w:rsidRPr="00AB662D">
        <w:t>with</w:t>
      </w:r>
      <w:r w:rsidR="000D50D7" w:rsidRPr="000D50D7">
        <w:t xml:space="preserve"> </w:t>
      </w:r>
      <w:r w:rsidRPr="00AB662D">
        <w:t>the</w:t>
      </w:r>
      <w:r w:rsidR="000D50D7" w:rsidRPr="000D50D7">
        <w:t xml:space="preserve"> </w:t>
      </w:r>
      <w:r w:rsidR="006A7862">
        <w:t>prior</w:t>
      </w:r>
      <w:r w:rsidR="000D50D7" w:rsidRPr="000D50D7">
        <w:t xml:space="preserve"> </w:t>
      </w:r>
      <w:r w:rsidRPr="00AB662D">
        <w:t>approval</w:t>
      </w:r>
      <w:r w:rsidR="000D50D7" w:rsidRPr="000D50D7">
        <w:t xml:space="preserve"> </w:t>
      </w:r>
      <w:r w:rsidRPr="00AB662D">
        <w:t>of</w:t>
      </w:r>
      <w:r w:rsidR="000D50D7" w:rsidRPr="000D50D7">
        <w:t xml:space="preserve"> </w:t>
      </w:r>
      <w:r w:rsidRPr="00AB662D">
        <w:t>the</w:t>
      </w:r>
      <w:r w:rsidR="000D50D7" w:rsidRPr="000D50D7">
        <w:t xml:space="preserve"> </w:t>
      </w:r>
      <w:r w:rsidRPr="00AB662D">
        <w:t>relevant</w:t>
      </w:r>
      <w:r w:rsidR="000D50D7" w:rsidRPr="000D50D7">
        <w:t xml:space="preserve"> </w:t>
      </w:r>
      <w:r w:rsidRPr="00AB662D">
        <w:t>planning</w:t>
      </w:r>
      <w:r w:rsidR="000D50D7" w:rsidRPr="000D50D7">
        <w:t xml:space="preserve"> </w:t>
      </w:r>
      <w:r w:rsidRPr="00AB662D">
        <w:t>authority</w:t>
      </w:r>
      <w:r w:rsidR="000D50D7" w:rsidRPr="000D50D7">
        <w:t xml:space="preserve"> </w:t>
      </w:r>
      <w:r w:rsidRPr="00AB662D">
        <w:t>after</w:t>
      </w:r>
      <w:r w:rsidR="000D50D7" w:rsidRPr="000D50D7">
        <w:t xml:space="preserve"> </w:t>
      </w:r>
      <w:r w:rsidRPr="00AB662D">
        <w:t>consultation</w:t>
      </w:r>
      <w:r w:rsidR="000D50D7" w:rsidRPr="000D50D7">
        <w:t xml:space="preserve"> </w:t>
      </w:r>
      <w:r w:rsidRPr="00AB662D">
        <w:t>with</w:t>
      </w:r>
      <w:r w:rsidR="000D50D7" w:rsidRPr="000D50D7">
        <w:t xml:space="preserve"> </w:t>
      </w:r>
      <w:r w:rsidRPr="00AB662D">
        <w:t>the</w:t>
      </w:r>
      <w:r w:rsidR="000D50D7" w:rsidRPr="000D50D7">
        <w:t xml:space="preserve"> </w:t>
      </w:r>
      <w:r w:rsidRPr="00AB662D">
        <w:t>highway</w:t>
      </w:r>
      <w:r w:rsidR="000D50D7" w:rsidRPr="000D50D7">
        <w:t xml:space="preserve"> </w:t>
      </w:r>
      <w:r w:rsidRPr="00AB662D">
        <w:t>authority,</w:t>
      </w:r>
      <w:r w:rsidR="000D50D7" w:rsidRPr="000D50D7">
        <w:t xml:space="preserve"> </w:t>
      </w:r>
      <w:r w:rsidRPr="00AB662D">
        <w:t>form</w:t>
      </w:r>
      <w:r w:rsidR="000D50D7" w:rsidRPr="000D50D7">
        <w:t xml:space="preserve"> </w:t>
      </w:r>
      <w:r w:rsidRPr="00AB662D">
        <w:t>and</w:t>
      </w:r>
      <w:r w:rsidR="000D50D7" w:rsidRPr="000D50D7">
        <w:t xml:space="preserve"> </w:t>
      </w:r>
      <w:r w:rsidRPr="00AB662D">
        <w:t>lay</w:t>
      </w:r>
      <w:r w:rsidR="000D50D7" w:rsidRPr="000D50D7">
        <w:t xml:space="preserve"> </w:t>
      </w:r>
      <w:r w:rsidRPr="00AB662D">
        <w:t>out</w:t>
      </w:r>
      <w:r w:rsidR="000D50D7" w:rsidRPr="000D50D7">
        <w:t xml:space="preserve"> </w:t>
      </w:r>
      <w:r w:rsidRPr="00AB662D">
        <w:t>such</w:t>
      </w:r>
      <w:r w:rsidR="000D50D7" w:rsidRPr="000D50D7">
        <w:t xml:space="preserve"> </w:t>
      </w:r>
      <w:r w:rsidRPr="00AB662D">
        <w:t>other</w:t>
      </w:r>
      <w:r w:rsidR="000D50D7" w:rsidRPr="000D50D7">
        <w:t xml:space="preserve"> </w:t>
      </w:r>
      <w:r w:rsidRPr="00AB662D">
        <w:t>means</w:t>
      </w:r>
      <w:r w:rsidR="000D50D7" w:rsidRPr="000D50D7">
        <w:t xml:space="preserve"> </w:t>
      </w:r>
      <w:r w:rsidRPr="00AB662D">
        <w:t>of</w:t>
      </w:r>
      <w:r w:rsidR="000D50D7" w:rsidRPr="000D50D7">
        <w:t xml:space="preserve"> </w:t>
      </w:r>
      <w:r w:rsidRPr="00AB662D">
        <w:t>access</w:t>
      </w:r>
      <w:r w:rsidR="000D50D7" w:rsidRPr="000D50D7">
        <w:t xml:space="preserve"> </w:t>
      </w:r>
      <w:r w:rsidRPr="00AB662D">
        <w:t>or</w:t>
      </w:r>
      <w:r w:rsidR="000D50D7" w:rsidRPr="000D50D7">
        <w:t xml:space="preserve"> </w:t>
      </w:r>
      <w:r w:rsidRPr="00AB662D">
        <w:t>improve</w:t>
      </w:r>
      <w:r w:rsidR="000D50D7" w:rsidRPr="000D50D7">
        <w:t xml:space="preserve"> </w:t>
      </w:r>
      <w:r w:rsidRPr="00AB662D">
        <w:t>existing</w:t>
      </w:r>
      <w:r w:rsidR="000D50D7" w:rsidRPr="000D50D7">
        <w:t xml:space="preserve"> </w:t>
      </w:r>
      <w:r w:rsidRPr="00AB662D">
        <w:lastRenderedPageBreak/>
        <w:t>means</w:t>
      </w:r>
      <w:r w:rsidR="000D50D7" w:rsidRPr="000D50D7">
        <w:t xml:space="preserve"> </w:t>
      </w:r>
      <w:r w:rsidRPr="00AB662D">
        <w:t>of</w:t>
      </w:r>
      <w:r w:rsidR="000D50D7" w:rsidRPr="000D50D7">
        <w:t xml:space="preserve"> </w:t>
      </w:r>
      <w:r w:rsidRPr="00AB662D">
        <w:t>access,</w:t>
      </w:r>
      <w:r w:rsidR="000D50D7" w:rsidRPr="000D50D7">
        <w:t xml:space="preserve"> </w:t>
      </w:r>
      <w:r w:rsidRPr="00AB662D">
        <w:t>at</w:t>
      </w:r>
      <w:r w:rsidR="000D50D7" w:rsidRPr="000D50D7">
        <w:t xml:space="preserve"> </w:t>
      </w:r>
      <w:r w:rsidRPr="00AB662D">
        <w:t>such</w:t>
      </w:r>
      <w:r w:rsidR="000D50D7" w:rsidRPr="000D50D7">
        <w:t xml:space="preserve"> </w:t>
      </w:r>
      <w:r w:rsidRPr="00AB662D">
        <w:t>locations</w:t>
      </w:r>
      <w:r w:rsidR="000D50D7" w:rsidRPr="000D50D7">
        <w:t xml:space="preserve"> </w:t>
      </w:r>
      <w:r w:rsidRPr="00AB662D">
        <w:t>within</w:t>
      </w:r>
      <w:r w:rsidR="000D50D7" w:rsidRPr="000D50D7">
        <w:t xml:space="preserve"> </w:t>
      </w:r>
      <w:r w:rsidRPr="00AB662D">
        <w:t>the</w:t>
      </w:r>
      <w:r w:rsidR="000D50D7" w:rsidRPr="000D50D7">
        <w:t xml:space="preserve"> </w:t>
      </w:r>
      <w:r w:rsidRPr="00AB662D">
        <w:t>Order</w:t>
      </w:r>
      <w:r w:rsidR="000D50D7" w:rsidRPr="000D50D7">
        <w:t xml:space="preserve"> </w:t>
      </w:r>
      <w:r w:rsidRPr="00AB662D">
        <w:t>limits</w:t>
      </w:r>
      <w:r w:rsidR="000D50D7" w:rsidRPr="000D50D7">
        <w:t xml:space="preserve"> </w:t>
      </w:r>
      <w:r w:rsidRPr="00AB662D">
        <w:t>as</w:t>
      </w:r>
      <w:r w:rsidR="000D50D7" w:rsidRPr="000D50D7">
        <w:t xml:space="preserve"> </w:t>
      </w:r>
      <w:r w:rsidRPr="00AB662D">
        <w:t>the</w:t>
      </w:r>
      <w:r w:rsidR="000D50D7" w:rsidRPr="000D50D7">
        <w:t xml:space="preserve"> </w:t>
      </w:r>
      <w:r w:rsidRPr="00AB662D">
        <w:t>undertaker</w:t>
      </w:r>
      <w:r w:rsidR="000D50D7" w:rsidRPr="000D50D7">
        <w:t xml:space="preserve"> </w:t>
      </w:r>
      <w:r w:rsidRPr="00AB662D">
        <w:t>reasonably</w:t>
      </w:r>
      <w:r w:rsidR="000D50D7" w:rsidRPr="000D50D7">
        <w:t xml:space="preserve"> </w:t>
      </w:r>
      <w:r w:rsidRPr="00AB662D">
        <w:t>requires</w:t>
      </w:r>
      <w:r w:rsidR="000D50D7" w:rsidRPr="000D50D7">
        <w:t xml:space="preserve"> </w:t>
      </w:r>
      <w:r w:rsidRPr="00AB662D">
        <w:t>for</w:t>
      </w:r>
      <w:r w:rsidR="000D50D7" w:rsidRPr="000D50D7">
        <w:t xml:space="preserve"> </w:t>
      </w:r>
      <w:r w:rsidRPr="00AB662D">
        <w:t>the</w:t>
      </w:r>
      <w:r w:rsidR="000D50D7" w:rsidRPr="000D50D7">
        <w:t xml:space="preserve"> </w:t>
      </w:r>
      <w:r w:rsidRPr="00AB662D">
        <w:t>purposes</w:t>
      </w:r>
      <w:r w:rsidR="000D50D7" w:rsidRPr="000D50D7">
        <w:t xml:space="preserve"> </w:t>
      </w:r>
      <w:r w:rsidRPr="00AB662D">
        <w:t>of</w:t>
      </w:r>
      <w:r w:rsidR="000D50D7" w:rsidRPr="000D50D7">
        <w:t xml:space="preserve"> </w:t>
      </w:r>
      <w:r w:rsidRPr="00AB662D">
        <w:t>the</w:t>
      </w:r>
      <w:r w:rsidR="000D50D7" w:rsidRPr="000D50D7">
        <w:t xml:space="preserve"> </w:t>
      </w:r>
      <w:r w:rsidRPr="00AB662D">
        <w:t>authorised</w:t>
      </w:r>
      <w:r w:rsidR="000D50D7" w:rsidRPr="000D50D7">
        <w:t xml:space="preserve"> </w:t>
      </w:r>
      <w:r w:rsidRPr="00AB662D">
        <w:t>development</w:t>
      </w:r>
      <w:r>
        <w:t>.</w:t>
      </w:r>
    </w:p>
    <w:p w14:paraId="2501F2C3" w14:textId="77777777" w:rsidR="00B1158B" w:rsidRPr="00B1158B" w:rsidRDefault="00B1158B" w:rsidP="00B1158B">
      <w:pPr>
        <w:pStyle w:val="N2"/>
      </w:pPr>
      <w:r>
        <w:t>The</w:t>
      </w:r>
      <w:r w:rsidR="000D50D7" w:rsidRPr="000D50D7">
        <w:t xml:space="preserve"> </w:t>
      </w:r>
      <w:r>
        <w:t>undertaker</w:t>
      </w:r>
      <w:r w:rsidR="000D50D7" w:rsidRPr="000D50D7">
        <w:t xml:space="preserve"> </w:t>
      </w:r>
      <w:r>
        <w:t>must</w:t>
      </w:r>
      <w:r w:rsidR="000D50D7" w:rsidRPr="000D50D7">
        <w:t xml:space="preserve"> </w:t>
      </w:r>
      <w:r>
        <w:t>restore</w:t>
      </w:r>
      <w:r w:rsidR="000D50D7" w:rsidRPr="000D50D7">
        <w:t xml:space="preserve"> </w:t>
      </w:r>
      <w:r>
        <w:t>any</w:t>
      </w:r>
      <w:r w:rsidR="000D50D7" w:rsidRPr="000D50D7">
        <w:t xml:space="preserve"> </w:t>
      </w:r>
      <w:r>
        <w:t>access</w:t>
      </w:r>
      <w:r w:rsidR="000D50D7" w:rsidRPr="000D50D7">
        <w:t xml:space="preserve"> </w:t>
      </w:r>
      <w:r>
        <w:t>that</w:t>
      </w:r>
      <w:r w:rsidR="000D50D7" w:rsidRPr="000D50D7">
        <w:t xml:space="preserve"> </w:t>
      </w:r>
      <w:r>
        <w:t>has</w:t>
      </w:r>
      <w:r w:rsidR="000D50D7" w:rsidRPr="000D50D7">
        <w:t xml:space="preserve"> </w:t>
      </w:r>
      <w:r>
        <w:t>been</w:t>
      </w:r>
      <w:r w:rsidR="000D50D7" w:rsidRPr="000D50D7">
        <w:t xml:space="preserve"> </w:t>
      </w:r>
      <w:r>
        <w:t>temporarily</w:t>
      </w:r>
      <w:r w:rsidR="000D50D7" w:rsidRPr="000D50D7">
        <w:t xml:space="preserve"> </w:t>
      </w:r>
      <w:r>
        <w:t>created</w:t>
      </w:r>
      <w:r w:rsidR="000D50D7" w:rsidRPr="000D50D7">
        <w:t xml:space="preserve"> </w:t>
      </w:r>
      <w:r>
        <w:t>under</w:t>
      </w:r>
      <w:r w:rsidR="000D50D7" w:rsidRPr="000D50D7">
        <w:t xml:space="preserve"> </w:t>
      </w:r>
      <w:r>
        <w:t>this</w:t>
      </w:r>
      <w:r w:rsidR="000D50D7" w:rsidRPr="000D50D7">
        <w:t xml:space="preserve"> </w:t>
      </w:r>
      <w:r>
        <w:t>Order</w:t>
      </w:r>
      <w:r w:rsidR="000D50D7" w:rsidRPr="000D50D7">
        <w:t xml:space="preserve"> </w:t>
      </w:r>
      <w:r>
        <w:t>to</w:t>
      </w:r>
      <w:r w:rsidR="000D50D7" w:rsidRPr="000D50D7">
        <w:t xml:space="preserve"> </w:t>
      </w:r>
      <w:r>
        <w:t>the</w:t>
      </w:r>
      <w:r w:rsidR="000D50D7" w:rsidRPr="000D50D7">
        <w:t xml:space="preserve"> </w:t>
      </w:r>
      <w:r>
        <w:t>reasonable</w:t>
      </w:r>
      <w:r w:rsidR="000D50D7" w:rsidRPr="000D50D7">
        <w:t xml:space="preserve"> </w:t>
      </w:r>
      <w:r>
        <w:t>satisfaction</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authority.</w:t>
      </w:r>
    </w:p>
    <w:p w14:paraId="56CADF3B" w14:textId="77777777" w:rsidR="00283174" w:rsidRDefault="00283174" w:rsidP="00283174">
      <w:pPr>
        <w:pStyle w:val="H1"/>
      </w:pPr>
      <w:bookmarkStart w:id="349" w:name="TOC27_07_2021_11_18_16_199"/>
      <w:bookmarkStart w:id="350" w:name="TOC27_07_2021_11_36_14_198"/>
      <w:bookmarkStart w:id="351" w:name="TOC27_07_2021_11_48_02_198"/>
      <w:bookmarkStart w:id="352" w:name="TOC27_07_2021_11_50_47_198"/>
      <w:bookmarkStart w:id="353" w:name="TOC01_02_2022_15_14_24_204"/>
      <w:bookmarkStart w:id="354" w:name="TOC02_02_2022_13_02_49_184"/>
      <w:bookmarkStart w:id="355" w:name="TOC18_02_2022_17_52_44_196"/>
      <w:bookmarkStart w:id="356" w:name="TOC23_02_2022_21_19_37_196"/>
      <w:bookmarkStart w:id="357" w:name="TOC15_08_2022_16_06_13_196"/>
      <w:bookmarkStart w:id="358" w:name="TOC06_09_2022_15_41_36_195"/>
      <w:bookmarkStart w:id="359" w:name="TOC04_10_2022_16_50_01_196"/>
      <w:bookmarkStart w:id="360" w:name="TOC23_11_2022_11_32_56_197"/>
      <w:bookmarkStart w:id="361" w:name="TOC10_01_2023_14_27_52_197"/>
      <w:bookmarkEnd w:id="349"/>
      <w:bookmarkEnd w:id="350"/>
      <w:bookmarkEnd w:id="351"/>
      <w:bookmarkEnd w:id="352"/>
      <w:bookmarkEnd w:id="353"/>
      <w:bookmarkEnd w:id="354"/>
      <w:bookmarkEnd w:id="355"/>
      <w:bookmarkEnd w:id="356"/>
      <w:bookmarkEnd w:id="357"/>
      <w:bookmarkEnd w:id="358"/>
      <w:bookmarkEnd w:id="359"/>
      <w:bookmarkEnd w:id="360"/>
      <w:bookmarkEnd w:id="361"/>
      <w:r>
        <w:t>Agreements</w:t>
      </w:r>
      <w:r w:rsidR="000D50D7" w:rsidRPr="000D50D7">
        <w:t xml:space="preserve"> </w:t>
      </w:r>
      <w:r>
        <w:t>with</w:t>
      </w:r>
      <w:r w:rsidR="000D50D7" w:rsidRPr="000D50D7">
        <w:t xml:space="preserve"> </w:t>
      </w:r>
      <w:r>
        <w:t>street</w:t>
      </w:r>
      <w:r w:rsidR="000D50D7" w:rsidRPr="000D50D7">
        <w:t xml:space="preserve"> </w:t>
      </w:r>
      <w:r>
        <w:t>authorities</w:t>
      </w:r>
    </w:p>
    <w:p w14:paraId="3FE2C3B5" w14:textId="77777777" w:rsidR="00283174" w:rsidRDefault="00283174" w:rsidP="00283174">
      <w:pPr>
        <w:pStyle w:val="N1"/>
      </w:pPr>
      <w:r>
        <w:t>—</w:t>
      </w:r>
      <w:r>
        <w:fldChar w:fldCharType="begin"/>
      </w:r>
      <w:bookmarkStart w:id="362" w:name="_Ref77772613"/>
      <w:bookmarkEnd w:id="362"/>
      <w:r>
        <w:instrText xml:space="preserve"> LISTNUM "SEQ1" \l 2 </w:instrText>
      </w:r>
      <w:r>
        <w:fldChar w:fldCharType="end"/>
      </w:r>
      <w:r w:rsidR="000D50D7" w:rsidRPr="000D50D7">
        <w:t> </w:t>
      </w:r>
      <w:r>
        <w:t>A</w:t>
      </w:r>
      <w:r w:rsidR="000D50D7" w:rsidRPr="000D50D7">
        <w:t xml:space="preserve"> </w:t>
      </w:r>
      <w:r>
        <w:t>street</w:t>
      </w:r>
      <w:r w:rsidR="000D50D7" w:rsidRPr="000D50D7">
        <w:t xml:space="preserve"> </w:t>
      </w:r>
      <w:r>
        <w:t>authority</w:t>
      </w:r>
      <w:r w:rsidR="000D50D7" w:rsidRPr="000D50D7">
        <w:t xml:space="preserve"> </w:t>
      </w:r>
      <w:r>
        <w:t>and</w:t>
      </w:r>
      <w:r w:rsidR="000D50D7" w:rsidRPr="000D50D7">
        <w:t xml:space="preserve"> </w:t>
      </w:r>
      <w:r>
        <w:t>the</w:t>
      </w:r>
      <w:r w:rsidR="000D50D7" w:rsidRPr="000D50D7">
        <w:t xml:space="preserve"> </w:t>
      </w:r>
      <w:r>
        <w:t>undertaker</w:t>
      </w:r>
      <w:r w:rsidR="000D50D7" w:rsidRPr="000D50D7">
        <w:t xml:space="preserve"> </w:t>
      </w:r>
      <w:r>
        <w:t>may</w:t>
      </w:r>
      <w:r w:rsidR="000D50D7" w:rsidRPr="000D50D7">
        <w:t xml:space="preserve"> </w:t>
      </w:r>
      <w:r>
        <w:t>enter</w:t>
      </w:r>
      <w:r w:rsidR="000D50D7" w:rsidRPr="000D50D7">
        <w:t xml:space="preserve"> </w:t>
      </w:r>
      <w:r>
        <w:t>into</w:t>
      </w:r>
      <w:r w:rsidR="000D50D7" w:rsidRPr="000D50D7">
        <w:t xml:space="preserve"> </w:t>
      </w:r>
      <w:r>
        <w:t>agreements</w:t>
      </w:r>
      <w:r w:rsidR="000D50D7" w:rsidRPr="000D50D7">
        <w:t xml:space="preserve"> </w:t>
      </w:r>
      <w:r>
        <w:t>with</w:t>
      </w:r>
      <w:r w:rsidR="000D50D7" w:rsidRPr="000D50D7">
        <w:t xml:space="preserve"> </w:t>
      </w:r>
      <w:r>
        <w:t>respect</w:t>
      </w:r>
      <w:r w:rsidR="000D50D7" w:rsidRPr="000D50D7">
        <w:t xml:space="preserve"> </w:t>
      </w:r>
      <w:r>
        <w:t>to—</w:t>
      </w:r>
    </w:p>
    <w:p w14:paraId="797AD875" w14:textId="77777777" w:rsidR="00283174" w:rsidRDefault="00283174" w:rsidP="00283174">
      <w:pPr>
        <w:pStyle w:val="N3"/>
      </w:pPr>
      <w:r>
        <w:t>the</w:t>
      </w:r>
      <w:r w:rsidR="000D50D7" w:rsidRPr="000D50D7">
        <w:t xml:space="preserve"> </w:t>
      </w:r>
      <w:r>
        <w:t>strengthening,</w:t>
      </w:r>
      <w:r w:rsidR="000D50D7" w:rsidRPr="000D50D7">
        <w:t xml:space="preserve"> </w:t>
      </w:r>
      <w:r>
        <w:t>improvement,</w:t>
      </w:r>
      <w:r w:rsidR="000D50D7" w:rsidRPr="000D50D7">
        <w:t xml:space="preserve"> </w:t>
      </w:r>
      <w:r>
        <w:t>repair</w:t>
      </w:r>
      <w:r w:rsidR="000D50D7" w:rsidRPr="000D50D7">
        <w:t xml:space="preserve"> </w:t>
      </w:r>
      <w:r>
        <w:t>or</w:t>
      </w:r>
      <w:r w:rsidR="000D50D7" w:rsidRPr="000D50D7">
        <w:t xml:space="preserve"> </w:t>
      </w:r>
      <w:r>
        <w:t>reconstruction</w:t>
      </w:r>
      <w:r w:rsidR="000D50D7" w:rsidRPr="000D50D7">
        <w:t xml:space="preserve"> </w:t>
      </w:r>
      <w:r>
        <w:t>of</w:t>
      </w:r>
      <w:r w:rsidR="000D50D7" w:rsidRPr="000D50D7">
        <w:t xml:space="preserve"> </w:t>
      </w:r>
      <w:r>
        <w:t>any</w:t>
      </w:r>
      <w:r w:rsidR="000D50D7" w:rsidRPr="000D50D7">
        <w:t xml:space="preserve"> </w:t>
      </w:r>
      <w:r>
        <w:t>street</w:t>
      </w:r>
      <w:r w:rsidR="000D50D7" w:rsidRPr="000D50D7">
        <w:t xml:space="preserve"> </w:t>
      </w:r>
      <w:r>
        <w:t>under</w:t>
      </w:r>
      <w:r w:rsidR="000D50D7" w:rsidRPr="000D50D7">
        <w:t xml:space="preserve"> </w:t>
      </w:r>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this</w:t>
      </w:r>
      <w:r w:rsidR="000D50D7" w:rsidRPr="000D50D7">
        <w:t xml:space="preserve"> </w:t>
      </w:r>
      <w:r>
        <w:t>Order;</w:t>
      </w:r>
    </w:p>
    <w:p w14:paraId="78CEFB4F" w14:textId="77777777" w:rsidR="00283174" w:rsidRDefault="00283174" w:rsidP="00283174">
      <w:pPr>
        <w:pStyle w:val="N3"/>
      </w:pPr>
      <w:r>
        <w:t>any</w:t>
      </w:r>
      <w:r w:rsidR="000D50D7" w:rsidRPr="000D50D7">
        <w:t xml:space="preserve"> </w:t>
      </w:r>
      <w:r w:rsidR="00FA6C6A">
        <w:t>closure</w:t>
      </w:r>
      <w:r>
        <w:t>,</w:t>
      </w:r>
      <w:r w:rsidR="000D50D7" w:rsidRPr="000D50D7">
        <w:t xml:space="preserve"> </w:t>
      </w:r>
      <w:r>
        <w:t>prohibition,</w:t>
      </w:r>
      <w:r w:rsidR="000D50D7" w:rsidRPr="000D50D7">
        <w:t xml:space="preserve"> </w:t>
      </w:r>
      <w:r>
        <w:t>restriction,</w:t>
      </w:r>
      <w:r w:rsidR="000D50D7" w:rsidRPr="000D50D7">
        <w:t xml:space="preserve"> </w:t>
      </w:r>
      <w:r>
        <w:t>alteration</w:t>
      </w:r>
      <w:r w:rsidR="000D50D7" w:rsidRPr="000D50D7">
        <w:t xml:space="preserve"> </w:t>
      </w:r>
      <w:r>
        <w:t>or</w:t>
      </w:r>
      <w:r w:rsidR="000D50D7" w:rsidRPr="000D50D7">
        <w:t xml:space="preserve"> </w:t>
      </w:r>
      <w:r>
        <w:t>diversion</w:t>
      </w:r>
      <w:r w:rsidR="000D50D7" w:rsidRPr="000D50D7">
        <w:t xml:space="preserve"> </w:t>
      </w:r>
      <w:r>
        <w:t>of</w:t>
      </w:r>
      <w:r w:rsidR="000D50D7" w:rsidRPr="000D50D7">
        <w:t xml:space="preserve"> </w:t>
      </w:r>
      <w:r>
        <w:t>a</w:t>
      </w:r>
      <w:r w:rsidR="000D50D7" w:rsidRPr="000D50D7">
        <w:t xml:space="preserve"> </w:t>
      </w:r>
      <w:r>
        <w:t>street</w:t>
      </w:r>
      <w:r w:rsidR="000D50D7" w:rsidRPr="000D50D7">
        <w:t xml:space="preserve"> </w:t>
      </w:r>
      <w:r>
        <w:t>authorised</w:t>
      </w:r>
      <w:r w:rsidR="000D50D7" w:rsidRPr="000D50D7">
        <w:t xml:space="preserve"> </w:t>
      </w:r>
      <w:r>
        <w:t>by</w:t>
      </w:r>
      <w:r w:rsidR="000D50D7" w:rsidRPr="000D50D7">
        <w:t xml:space="preserve"> </w:t>
      </w:r>
      <w:r>
        <w:t>this</w:t>
      </w:r>
      <w:r w:rsidR="000D50D7" w:rsidRPr="000D50D7">
        <w:t xml:space="preserve"> </w:t>
      </w:r>
      <w:r>
        <w:t>Order;</w:t>
      </w:r>
    </w:p>
    <w:p w14:paraId="378BFAD0" w14:textId="77777777" w:rsidR="00283174" w:rsidRDefault="00283174" w:rsidP="00283174">
      <w:pPr>
        <w:pStyle w:val="N3"/>
      </w:pPr>
      <w:r>
        <w:t>the</w:t>
      </w:r>
      <w:r w:rsidR="000D50D7" w:rsidRPr="000D50D7">
        <w:t xml:space="preserve"> </w:t>
      </w:r>
      <w:r>
        <w:t>undertaking</w:t>
      </w:r>
      <w:r w:rsidR="000D50D7" w:rsidRPr="000D50D7">
        <w:t xml:space="preserve"> </w:t>
      </w:r>
      <w:r>
        <w:t>in</w:t>
      </w:r>
      <w:r w:rsidR="000D50D7" w:rsidRPr="000D50D7">
        <w:t xml:space="preserve"> </w:t>
      </w:r>
      <w:r>
        <w:t>the</w:t>
      </w:r>
      <w:r w:rsidR="000D50D7" w:rsidRPr="000D50D7">
        <w:t xml:space="preserve"> </w:t>
      </w:r>
      <w:r>
        <w:t>street</w:t>
      </w:r>
      <w:r w:rsidR="000D50D7" w:rsidRPr="000D50D7">
        <w:t xml:space="preserve"> </w:t>
      </w:r>
      <w:r>
        <w:t>of</w:t>
      </w:r>
      <w:r w:rsidR="000D50D7" w:rsidRPr="000D50D7">
        <w:t xml:space="preserve"> </w:t>
      </w:r>
      <w:r>
        <w:t>any</w:t>
      </w:r>
      <w:r w:rsidR="000D50D7" w:rsidRPr="000D50D7">
        <w:t xml:space="preserve"> </w:t>
      </w:r>
      <w:r>
        <w:t>of</w:t>
      </w:r>
      <w:r w:rsidR="000D50D7" w:rsidRPr="000D50D7">
        <w:t xml:space="preserve"> </w:t>
      </w:r>
      <w:r>
        <w:t>the</w:t>
      </w:r>
      <w:r w:rsidR="000D50D7" w:rsidRPr="000D50D7">
        <w:t xml:space="preserve"> </w:t>
      </w:r>
      <w:r>
        <w:t>works</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article</w:t>
      </w:r>
      <w:r w:rsidR="000D50D7" w:rsidRPr="000D50D7">
        <w:t xml:space="preserve"> </w:t>
      </w:r>
      <w:r>
        <w:fldChar w:fldCharType="begin"/>
      </w:r>
      <w:r>
        <w:instrText xml:space="preserve"> REF _Ref77863683 \r \h </w:instrText>
      </w:r>
      <w:r>
        <w:fldChar w:fldCharType="separate"/>
      </w:r>
      <w:r w:rsidR="000D50D7">
        <w:t>8</w:t>
      </w:r>
      <w:r>
        <w:fldChar w:fldCharType="end"/>
      </w:r>
      <w:r w:rsidR="000D50D7" w:rsidRPr="000D50D7">
        <w:t xml:space="preserve"> </w:t>
      </w:r>
      <w:r>
        <w:t>(street</w:t>
      </w:r>
      <w:r w:rsidR="000D50D7" w:rsidRPr="000D50D7">
        <w:t xml:space="preserve"> </w:t>
      </w:r>
      <w:r>
        <w:t>works)</w:t>
      </w:r>
      <w:r w:rsidR="000D50D7" w:rsidRPr="000D50D7">
        <w:t xml:space="preserve"> </w:t>
      </w:r>
      <w:r>
        <w:t>and</w:t>
      </w:r>
      <w:r w:rsidR="000D50D7" w:rsidRPr="000D50D7">
        <w:t xml:space="preserve"> </w:t>
      </w:r>
      <w:r>
        <w:t>article</w:t>
      </w:r>
      <w:r w:rsidR="000D50D7" w:rsidRPr="000D50D7">
        <w:t xml:space="preserve"> </w:t>
      </w:r>
      <w:r>
        <w:fldChar w:fldCharType="begin"/>
      </w:r>
      <w:r>
        <w:instrText xml:space="preserve"> REF _Ref77772511 \r \h </w:instrText>
      </w:r>
      <w:r>
        <w:fldChar w:fldCharType="separate"/>
      </w:r>
      <w:r w:rsidR="000D50D7">
        <w:t>10(1)</w:t>
      </w:r>
      <w:r>
        <w:fldChar w:fldCharType="end"/>
      </w:r>
      <w:r>
        <w:t>(construction</w:t>
      </w:r>
      <w:r w:rsidR="000D50D7" w:rsidRPr="000D50D7">
        <w:t xml:space="preserve"> </w:t>
      </w:r>
      <w:r>
        <w:t>and</w:t>
      </w:r>
      <w:r w:rsidR="000D50D7" w:rsidRPr="000D50D7">
        <w:t xml:space="preserve"> </w:t>
      </w:r>
      <w:r>
        <w:t>maintenance</w:t>
      </w:r>
      <w:r w:rsidR="000D50D7" w:rsidRPr="000D50D7">
        <w:t xml:space="preserve"> </w:t>
      </w:r>
      <w:r>
        <w:t>of</w:t>
      </w:r>
      <w:r w:rsidR="000D50D7" w:rsidRPr="000D50D7">
        <w:t xml:space="preserve"> </w:t>
      </w:r>
      <w:r>
        <w:t>altered</w:t>
      </w:r>
      <w:r w:rsidR="000D50D7" w:rsidRPr="000D50D7">
        <w:t xml:space="preserve"> </w:t>
      </w:r>
      <w:r>
        <w:t>streets);</w:t>
      </w:r>
      <w:r w:rsidR="000D50D7" w:rsidRPr="000D50D7">
        <w:t xml:space="preserve"> </w:t>
      </w:r>
      <w:r>
        <w:t>or</w:t>
      </w:r>
    </w:p>
    <w:p w14:paraId="1021D3CF" w14:textId="77777777" w:rsidR="00283174" w:rsidRDefault="00283174" w:rsidP="00283174">
      <w:pPr>
        <w:pStyle w:val="N3"/>
      </w:pPr>
      <w:r>
        <w:t>the</w:t>
      </w:r>
      <w:r w:rsidR="000D50D7" w:rsidRPr="000D50D7">
        <w:t xml:space="preserve"> </w:t>
      </w:r>
      <w:r>
        <w:t>adoption</w:t>
      </w:r>
      <w:r w:rsidR="000D50D7" w:rsidRPr="000D50D7">
        <w:t xml:space="preserve"> </w:t>
      </w:r>
      <w:r>
        <w:t>by</w:t>
      </w:r>
      <w:r w:rsidR="000D50D7" w:rsidRPr="000D50D7">
        <w:t xml:space="preserve"> </w:t>
      </w:r>
      <w:r>
        <w:t>a</w:t>
      </w:r>
      <w:r w:rsidR="000D50D7" w:rsidRPr="000D50D7">
        <w:t xml:space="preserve"> </w:t>
      </w:r>
      <w:r>
        <w:t>street</w:t>
      </w:r>
      <w:r w:rsidR="000D50D7" w:rsidRPr="000D50D7">
        <w:t xml:space="preserve"> </w:t>
      </w:r>
      <w:r>
        <w:t>authority</w:t>
      </w:r>
      <w:r w:rsidR="000D50D7" w:rsidRPr="000D50D7">
        <w:t xml:space="preserve"> </w:t>
      </w:r>
      <w:r>
        <w:t>which</w:t>
      </w:r>
      <w:r w:rsidR="000D50D7" w:rsidRPr="000D50D7">
        <w:t xml:space="preserve"> </w:t>
      </w:r>
      <w:r>
        <w:t>is</w:t>
      </w:r>
      <w:r w:rsidR="000D50D7" w:rsidRPr="000D50D7">
        <w:t xml:space="preserve"> </w:t>
      </w:r>
      <w:r>
        <w:t>the</w:t>
      </w:r>
      <w:r w:rsidR="000D50D7" w:rsidRPr="000D50D7">
        <w:t xml:space="preserve"> </w:t>
      </w:r>
      <w:r>
        <w:t>highway</w:t>
      </w:r>
      <w:r w:rsidR="000D50D7" w:rsidRPr="000D50D7">
        <w:t xml:space="preserve"> </w:t>
      </w:r>
      <w:r>
        <w:t>authority</w:t>
      </w:r>
      <w:r w:rsidR="000D50D7" w:rsidRPr="000D50D7">
        <w:t xml:space="preserve"> </w:t>
      </w:r>
      <w:r>
        <w:t>of</w:t>
      </w:r>
      <w:r w:rsidR="000D50D7" w:rsidRPr="000D50D7">
        <w:t xml:space="preserve"> </w:t>
      </w:r>
      <w:r>
        <w:t>works—</w:t>
      </w:r>
    </w:p>
    <w:p w14:paraId="7CC7624B" w14:textId="77777777" w:rsidR="00283174" w:rsidRDefault="00283174" w:rsidP="00283174">
      <w:pPr>
        <w:pStyle w:val="N4"/>
      </w:pPr>
      <w:r>
        <w:t>undertaken</w:t>
      </w:r>
      <w:r w:rsidR="000D50D7" w:rsidRPr="000D50D7">
        <w:t xml:space="preserve"> </w:t>
      </w:r>
      <w:r>
        <w:t>on</w:t>
      </w:r>
      <w:r w:rsidR="000D50D7" w:rsidRPr="000D50D7">
        <w:t xml:space="preserve"> </w:t>
      </w:r>
      <w:r>
        <w:t>a</w:t>
      </w:r>
      <w:r w:rsidR="000D50D7" w:rsidRPr="000D50D7">
        <w:t xml:space="preserve"> </w:t>
      </w:r>
      <w:r>
        <w:t>street</w:t>
      </w:r>
      <w:r w:rsidR="000D50D7" w:rsidRPr="000D50D7">
        <w:t xml:space="preserve"> </w:t>
      </w:r>
      <w:r>
        <w:t>which</w:t>
      </w:r>
      <w:r w:rsidR="000D50D7" w:rsidRPr="000D50D7">
        <w:t xml:space="preserve"> </w:t>
      </w:r>
      <w:r>
        <w:t>is</w:t>
      </w:r>
      <w:r w:rsidR="000D50D7" w:rsidRPr="000D50D7">
        <w:t xml:space="preserve"> </w:t>
      </w:r>
      <w:r>
        <w:t>existing</w:t>
      </w:r>
      <w:r w:rsidR="000D50D7" w:rsidRPr="000D50D7">
        <w:t xml:space="preserve"> </w:t>
      </w:r>
      <w:r>
        <w:t>public</w:t>
      </w:r>
      <w:r w:rsidR="000D50D7" w:rsidRPr="000D50D7">
        <w:t xml:space="preserve"> </w:t>
      </w:r>
      <w:r>
        <w:t>maintainable</w:t>
      </w:r>
      <w:r w:rsidR="000D50D7" w:rsidRPr="000D50D7">
        <w:t xml:space="preserve"> </w:t>
      </w:r>
      <w:r>
        <w:t>highway;</w:t>
      </w:r>
      <w:r w:rsidR="000D50D7" w:rsidRPr="000D50D7">
        <w:t xml:space="preserve"> </w:t>
      </w:r>
      <w:r>
        <w:t>or</w:t>
      </w:r>
    </w:p>
    <w:p w14:paraId="0812DCFF" w14:textId="77777777" w:rsidR="00283174" w:rsidRDefault="00283174" w:rsidP="00283174">
      <w:pPr>
        <w:pStyle w:val="N4"/>
      </w:pPr>
      <w:r>
        <w:t>which</w:t>
      </w:r>
      <w:r w:rsidR="000D50D7" w:rsidRPr="000D50D7">
        <w:t xml:space="preserve"> </w:t>
      </w:r>
      <w:r>
        <w:t>the</w:t>
      </w:r>
      <w:r w:rsidR="000D50D7" w:rsidRPr="000D50D7">
        <w:t xml:space="preserve"> </w:t>
      </w:r>
      <w:r>
        <w:t>undertaker</w:t>
      </w:r>
      <w:r w:rsidR="000D50D7" w:rsidRPr="000D50D7">
        <w:t xml:space="preserve"> </w:t>
      </w:r>
      <w:r>
        <w:t>and</w:t>
      </w:r>
      <w:r w:rsidR="000D50D7" w:rsidRPr="000D50D7">
        <w:t xml:space="preserve"> </w:t>
      </w:r>
      <w:r>
        <w:t>highway</w:t>
      </w:r>
      <w:r w:rsidR="000D50D7" w:rsidRPr="000D50D7">
        <w:t xml:space="preserve"> </w:t>
      </w:r>
      <w:r>
        <w:t>authority</w:t>
      </w:r>
      <w:r w:rsidR="000D50D7" w:rsidRPr="000D50D7">
        <w:t xml:space="preserve"> </w:t>
      </w:r>
      <w:r>
        <w:t>agree</w:t>
      </w:r>
      <w:r w:rsidR="000D50D7" w:rsidRPr="000D50D7">
        <w:t xml:space="preserve"> </w:t>
      </w:r>
      <w:r>
        <w:t>to</w:t>
      </w:r>
      <w:r w:rsidR="000D50D7" w:rsidRPr="000D50D7">
        <w:t xml:space="preserve"> </w:t>
      </w:r>
      <w:r>
        <w:t>be</w:t>
      </w:r>
      <w:r w:rsidR="000D50D7" w:rsidRPr="000D50D7">
        <w:t xml:space="preserve"> </w:t>
      </w:r>
      <w:r>
        <w:t>adopted</w:t>
      </w:r>
      <w:r w:rsidR="000D50D7" w:rsidRPr="000D50D7">
        <w:t xml:space="preserve"> </w:t>
      </w:r>
      <w:r>
        <w:t>as</w:t>
      </w:r>
      <w:r w:rsidR="000D50D7" w:rsidRPr="000D50D7">
        <w:t xml:space="preserve"> </w:t>
      </w:r>
      <w:r>
        <w:t>public</w:t>
      </w:r>
      <w:r w:rsidR="000D50D7" w:rsidRPr="000D50D7">
        <w:t xml:space="preserve"> </w:t>
      </w:r>
      <w:r>
        <w:t>maintainable</w:t>
      </w:r>
      <w:r w:rsidR="000D50D7" w:rsidRPr="000D50D7">
        <w:t xml:space="preserve"> </w:t>
      </w:r>
      <w:r>
        <w:t>highway.</w:t>
      </w:r>
    </w:p>
    <w:p w14:paraId="56B4DEF4" w14:textId="77777777" w:rsidR="00283174" w:rsidRDefault="00283174" w:rsidP="00283174">
      <w:pPr>
        <w:pStyle w:val="N2"/>
      </w:pPr>
      <w:r>
        <w:t>If</w:t>
      </w:r>
      <w:r w:rsidR="000D50D7" w:rsidRPr="000D50D7">
        <w:t xml:space="preserve"> </w:t>
      </w:r>
      <w:r>
        <w:t>such</w:t>
      </w:r>
      <w:r w:rsidR="000D50D7" w:rsidRPr="000D50D7">
        <w:t xml:space="preserve"> </w:t>
      </w:r>
      <w:r>
        <w:t>an</w:t>
      </w:r>
      <w:r w:rsidR="000D50D7" w:rsidRPr="000D50D7">
        <w:t xml:space="preserve"> </w:t>
      </w:r>
      <w:r>
        <w:t>agreement</w:t>
      </w:r>
      <w:r w:rsidR="000D50D7" w:rsidRPr="000D50D7">
        <w:t xml:space="preserve"> </w:t>
      </w:r>
      <w:r>
        <w:t>provides</w:t>
      </w:r>
      <w:r w:rsidR="000D50D7" w:rsidRPr="000D50D7">
        <w:t xml:space="preserve"> </w:t>
      </w:r>
      <w:r>
        <w:t>that</w:t>
      </w:r>
      <w:r w:rsidR="000D50D7" w:rsidRPr="000D50D7">
        <w:t xml:space="preserve"> </w:t>
      </w:r>
      <w:r>
        <w:t>the</w:t>
      </w:r>
      <w:r w:rsidR="000D50D7" w:rsidRPr="000D50D7">
        <w:t xml:space="preserve"> </w:t>
      </w:r>
      <w:r>
        <w:t>street</w:t>
      </w:r>
      <w:r w:rsidR="000D50D7" w:rsidRPr="000D50D7">
        <w:t xml:space="preserve"> </w:t>
      </w:r>
      <w:r>
        <w:t>authority</w:t>
      </w:r>
      <w:r w:rsidR="000D50D7" w:rsidRPr="000D50D7">
        <w:t xml:space="preserve"> </w:t>
      </w:r>
      <w:r>
        <w:t>must</w:t>
      </w:r>
      <w:r w:rsidR="000D50D7" w:rsidRPr="000D50D7">
        <w:t xml:space="preserve"> </w:t>
      </w:r>
      <w:r>
        <w:t>undertake</w:t>
      </w:r>
      <w:r w:rsidR="000D50D7" w:rsidRPr="000D50D7">
        <w:t xml:space="preserve"> </w:t>
      </w:r>
      <w:r>
        <w:t>works</w:t>
      </w:r>
      <w:r w:rsidR="000D50D7" w:rsidRPr="000D50D7">
        <w:t xml:space="preserve"> </w:t>
      </w:r>
      <w:r>
        <w:t>on</w:t>
      </w:r>
      <w:r w:rsidR="000D50D7" w:rsidRPr="000D50D7">
        <w:t xml:space="preserve"> </w:t>
      </w:r>
      <w:r>
        <w:t>behalf</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the</w:t>
      </w:r>
      <w:r w:rsidR="000D50D7" w:rsidRPr="000D50D7">
        <w:t xml:space="preserve"> </w:t>
      </w:r>
      <w:r>
        <w:t>agreement</w:t>
      </w:r>
      <w:r w:rsidR="000D50D7" w:rsidRPr="000D50D7">
        <w:t xml:space="preserve"> </w:t>
      </w:r>
      <w:r>
        <w:t>may,</w:t>
      </w:r>
      <w:r w:rsidR="000D50D7" w:rsidRPr="000D50D7">
        <w:t xml:space="preserve"> </w:t>
      </w:r>
      <w:r>
        <w:t>without</w:t>
      </w:r>
      <w:r w:rsidR="000D50D7" w:rsidRPr="000D50D7">
        <w:t xml:space="preserve"> </w:t>
      </w:r>
      <w:r>
        <w:t>prejudice</w:t>
      </w:r>
      <w:r w:rsidR="000D50D7" w:rsidRPr="000D50D7">
        <w:t xml:space="preserve"> </w:t>
      </w:r>
      <w:r>
        <w:t>to</w:t>
      </w:r>
      <w:r w:rsidR="000D50D7" w:rsidRPr="000D50D7">
        <w:t xml:space="preserve"> </w:t>
      </w:r>
      <w:r>
        <w:t>the</w:t>
      </w:r>
      <w:r w:rsidR="000D50D7" w:rsidRPr="000D50D7">
        <w:t xml:space="preserve"> </w:t>
      </w:r>
      <w:r>
        <w:t>generality</w:t>
      </w:r>
      <w:r w:rsidR="000D50D7" w:rsidRPr="000D50D7">
        <w:t xml:space="preserve"> </w:t>
      </w:r>
      <w:r>
        <w:t>of</w:t>
      </w:r>
      <w:r w:rsidR="000D50D7" w:rsidRPr="000D50D7">
        <w:t xml:space="preserve"> </w:t>
      </w:r>
      <w:r>
        <w:t>paragraph</w:t>
      </w:r>
      <w:r w:rsidR="000D50D7" w:rsidRPr="000D50D7">
        <w:t xml:space="preserve"> </w:t>
      </w:r>
      <w:r>
        <w:fldChar w:fldCharType="begin"/>
      </w:r>
      <w:r>
        <w:instrText xml:space="preserve"> REF _Ref77772613 \r \h </w:instrText>
      </w:r>
      <w:r>
        <w:fldChar w:fldCharType="separate"/>
      </w:r>
      <w:r w:rsidR="000D50D7">
        <w:t>(1)</w:t>
      </w:r>
      <w:r>
        <w:fldChar w:fldCharType="end"/>
      </w:r>
      <w:r>
        <w:t>—</w:t>
      </w:r>
    </w:p>
    <w:p w14:paraId="73DA18F2" w14:textId="77777777" w:rsidR="00283174" w:rsidRDefault="00283174" w:rsidP="00283174">
      <w:pPr>
        <w:pStyle w:val="N3"/>
      </w:pPr>
      <w:r>
        <w:t>make</w:t>
      </w:r>
      <w:r w:rsidR="000D50D7" w:rsidRPr="000D50D7">
        <w:t xml:space="preserve"> </w:t>
      </w:r>
      <w:r>
        <w:t>provision</w:t>
      </w:r>
      <w:r w:rsidR="000D50D7" w:rsidRPr="000D50D7">
        <w:t xml:space="preserve"> </w:t>
      </w:r>
      <w:r>
        <w:t>for</w:t>
      </w:r>
      <w:r w:rsidR="000D50D7" w:rsidRPr="000D50D7">
        <w:t xml:space="preserve"> </w:t>
      </w:r>
      <w:r>
        <w:t>the</w:t>
      </w:r>
      <w:r w:rsidR="000D50D7" w:rsidRPr="000D50D7">
        <w:t xml:space="preserve"> </w:t>
      </w:r>
      <w:r>
        <w:t>street</w:t>
      </w:r>
      <w:r w:rsidR="000D50D7" w:rsidRPr="000D50D7">
        <w:t xml:space="preserve"> </w:t>
      </w:r>
      <w:r>
        <w:t>authority</w:t>
      </w:r>
      <w:r w:rsidR="000D50D7" w:rsidRPr="000D50D7">
        <w:t xml:space="preserve"> </w:t>
      </w:r>
      <w:r>
        <w:t>to</w:t>
      </w:r>
      <w:r w:rsidR="000D50D7" w:rsidRPr="000D50D7">
        <w:t xml:space="preserve"> </w:t>
      </w:r>
      <w:r>
        <w:t>carry</w:t>
      </w:r>
      <w:r w:rsidR="000D50D7" w:rsidRPr="000D50D7">
        <w:t xml:space="preserve"> </w:t>
      </w:r>
      <w:r>
        <w:t>out</w:t>
      </w:r>
      <w:r w:rsidR="000D50D7" w:rsidRPr="000D50D7">
        <w:t xml:space="preserve"> </w:t>
      </w:r>
      <w:r>
        <w:t>any</w:t>
      </w:r>
      <w:r w:rsidR="000D50D7" w:rsidRPr="000D50D7">
        <w:t xml:space="preserve"> </w:t>
      </w:r>
      <w:r>
        <w:t>function</w:t>
      </w:r>
      <w:r w:rsidR="000D50D7" w:rsidRPr="000D50D7">
        <w:t xml:space="preserve"> </w:t>
      </w:r>
      <w:r>
        <w:t>under</w:t>
      </w:r>
      <w:r w:rsidR="000D50D7" w:rsidRPr="000D50D7">
        <w:t xml:space="preserve"> </w:t>
      </w:r>
      <w:r>
        <w:t>this</w:t>
      </w:r>
      <w:r w:rsidR="000D50D7" w:rsidRPr="000D50D7">
        <w:t xml:space="preserve"> </w:t>
      </w:r>
      <w:r>
        <w:t>Order</w:t>
      </w:r>
      <w:r w:rsidR="000D50D7" w:rsidRPr="000D50D7">
        <w:t xml:space="preserve"> </w:t>
      </w:r>
      <w:r>
        <w:t>which</w:t>
      </w:r>
      <w:r w:rsidR="000D50D7" w:rsidRPr="000D50D7">
        <w:t xml:space="preserve"> </w:t>
      </w:r>
      <w:r>
        <w:t>relates</w:t>
      </w:r>
      <w:r w:rsidR="000D50D7" w:rsidRPr="000D50D7">
        <w:t xml:space="preserve"> </w:t>
      </w:r>
      <w:r>
        <w:t>to</w:t>
      </w:r>
      <w:r w:rsidR="000D50D7" w:rsidRPr="000D50D7">
        <w:t xml:space="preserve"> </w:t>
      </w:r>
      <w:r>
        <w:t>the</w:t>
      </w:r>
      <w:r w:rsidR="000D50D7" w:rsidRPr="000D50D7">
        <w:t xml:space="preserve"> </w:t>
      </w:r>
      <w:r>
        <w:t>street</w:t>
      </w:r>
      <w:r w:rsidR="000D50D7" w:rsidRPr="000D50D7">
        <w:t xml:space="preserve"> </w:t>
      </w:r>
      <w:r>
        <w:t>in</w:t>
      </w:r>
      <w:r w:rsidR="000D50D7" w:rsidRPr="000D50D7">
        <w:t xml:space="preserve"> </w:t>
      </w:r>
      <w:r>
        <w:t>question;</w:t>
      </w:r>
    </w:p>
    <w:p w14:paraId="10FBE1BF" w14:textId="77777777" w:rsidR="00283174" w:rsidRDefault="00283174" w:rsidP="00283174">
      <w:pPr>
        <w:pStyle w:val="N3"/>
      </w:pPr>
      <w:r>
        <w:t>specify</w:t>
      </w:r>
      <w:r w:rsidR="000D50D7" w:rsidRPr="000D50D7">
        <w:t xml:space="preserve"> </w:t>
      </w:r>
      <w:r>
        <w:t>a</w:t>
      </w:r>
      <w:r w:rsidR="000D50D7" w:rsidRPr="000D50D7">
        <w:t xml:space="preserve"> </w:t>
      </w:r>
      <w:r>
        <w:t>reasonable</w:t>
      </w:r>
      <w:r w:rsidR="000D50D7" w:rsidRPr="000D50D7">
        <w:t xml:space="preserve"> </w:t>
      </w:r>
      <w:r>
        <w:t>time</w:t>
      </w:r>
      <w:r w:rsidR="000D50D7" w:rsidRPr="000D50D7">
        <w:t xml:space="preserve"> </w:t>
      </w:r>
      <w:r>
        <w:t>for</w:t>
      </w:r>
      <w:r w:rsidR="000D50D7" w:rsidRPr="000D50D7">
        <w:t xml:space="preserve"> </w:t>
      </w:r>
      <w:r>
        <w:t>the</w:t>
      </w:r>
      <w:r w:rsidR="000D50D7" w:rsidRPr="000D50D7">
        <w:t xml:space="preserve"> </w:t>
      </w:r>
      <w:r>
        <w:t>completion</w:t>
      </w:r>
      <w:r w:rsidR="000D50D7" w:rsidRPr="000D50D7">
        <w:t xml:space="preserve"> </w:t>
      </w:r>
      <w:r>
        <w:t>of</w:t>
      </w:r>
      <w:r w:rsidR="000D50D7" w:rsidRPr="000D50D7">
        <w:t xml:space="preserve"> </w:t>
      </w:r>
      <w:r>
        <w:t>the</w:t>
      </w:r>
      <w:r w:rsidR="000D50D7" w:rsidRPr="000D50D7">
        <w:t xml:space="preserve"> </w:t>
      </w:r>
      <w:r>
        <w:t>works;</w:t>
      </w:r>
      <w:r w:rsidR="000D50D7" w:rsidRPr="000D50D7">
        <w:t xml:space="preserve"> </w:t>
      </w:r>
      <w:r>
        <w:t>and</w:t>
      </w:r>
    </w:p>
    <w:p w14:paraId="2A100A2B" w14:textId="77777777" w:rsidR="00283174" w:rsidRDefault="00283174" w:rsidP="00283174">
      <w:pPr>
        <w:pStyle w:val="N3"/>
      </w:pPr>
      <w:r>
        <w:t>contain</w:t>
      </w:r>
      <w:r w:rsidR="000D50D7" w:rsidRPr="000D50D7">
        <w:t xml:space="preserve"> </w:t>
      </w:r>
      <w:r>
        <w:t>such</w:t>
      </w:r>
      <w:r w:rsidR="000D50D7" w:rsidRPr="000D50D7">
        <w:t xml:space="preserve"> </w:t>
      </w:r>
      <w:r>
        <w:t>terms</w:t>
      </w:r>
      <w:r w:rsidR="000D50D7" w:rsidRPr="000D50D7">
        <w:t xml:space="preserve"> </w:t>
      </w:r>
      <w:r>
        <w:t>as</w:t>
      </w:r>
      <w:r w:rsidR="000D50D7" w:rsidRPr="000D50D7">
        <w:t xml:space="preserve"> </w:t>
      </w:r>
      <w:r>
        <w:t>to</w:t>
      </w:r>
      <w:r w:rsidR="000D50D7" w:rsidRPr="000D50D7">
        <w:t xml:space="preserve"> </w:t>
      </w:r>
      <w:r>
        <w:t>payment</w:t>
      </w:r>
      <w:r w:rsidR="000D50D7" w:rsidRPr="000D50D7">
        <w:t xml:space="preserve"> </w:t>
      </w:r>
      <w:r>
        <w:t>and</w:t>
      </w:r>
      <w:r w:rsidR="000D50D7" w:rsidRPr="000D50D7">
        <w:t xml:space="preserve"> </w:t>
      </w:r>
      <w:r>
        <w:t>otherwise</w:t>
      </w:r>
      <w:r w:rsidR="000D50D7" w:rsidRPr="000D50D7">
        <w:t xml:space="preserve"> </w:t>
      </w:r>
      <w:r>
        <w:t>as</w:t>
      </w:r>
      <w:r w:rsidR="000D50D7" w:rsidRPr="000D50D7">
        <w:t xml:space="preserve"> </w:t>
      </w:r>
      <w:r>
        <w:t>the</w:t>
      </w:r>
      <w:r w:rsidR="000D50D7" w:rsidRPr="000D50D7">
        <w:t xml:space="preserve"> </w:t>
      </w:r>
      <w:r>
        <w:t>parties</w:t>
      </w:r>
      <w:r w:rsidR="000D50D7" w:rsidRPr="000D50D7">
        <w:t xml:space="preserve"> </w:t>
      </w:r>
      <w:r>
        <w:t>consider</w:t>
      </w:r>
      <w:r w:rsidR="000D50D7" w:rsidRPr="000D50D7">
        <w:t xml:space="preserve"> </w:t>
      </w:r>
      <w:r>
        <w:t>appropriate.</w:t>
      </w:r>
    </w:p>
    <w:p w14:paraId="4462ECC9" w14:textId="77777777" w:rsidR="00283174" w:rsidRDefault="00283174" w:rsidP="00283174">
      <w:pPr>
        <w:pStyle w:val="H1"/>
      </w:pPr>
      <w:bookmarkStart w:id="363" w:name="TOC01_02_2022_15_14_24_216"/>
      <w:bookmarkStart w:id="364" w:name="TOC02_02_2022_13_02_49_196"/>
      <w:bookmarkStart w:id="365" w:name="TOC18_02_2022_17_52_44_208"/>
      <w:bookmarkStart w:id="366" w:name="TOC23_02_2022_21_19_37_208"/>
      <w:bookmarkStart w:id="367" w:name="TOC15_08_2022_16_06_13_208"/>
      <w:bookmarkStart w:id="368" w:name="TOC06_09_2022_15_41_36_207"/>
      <w:bookmarkStart w:id="369" w:name="TOC04_10_2022_16_50_01_208"/>
      <w:bookmarkStart w:id="370" w:name="TOC23_11_2022_11_32_56_209"/>
      <w:bookmarkStart w:id="371" w:name="TOC10_01_2023_14_27_52_209"/>
      <w:bookmarkEnd w:id="363"/>
      <w:bookmarkEnd w:id="364"/>
      <w:bookmarkEnd w:id="365"/>
      <w:bookmarkEnd w:id="366"/>
      <w:bookmarkEnd w:id="367"/>
      <w:bookmarkEnd w:id="368"/>
      <w:bookmarkEnd w:id="369"/>
      <w:bookmarkEnd w:id="370"/>
      <w:bookmarkEnd w:id="371"/>
      <w:r>
        <w:t>Traffic</w:t>
      </w:r>
      <w:r w:rsidR="000D50D7" w:rsidRPr="000D50D7">
        <w:t xml:space="preserve"> </w:t>
      </w:r>
      <w:r>
        <w:t>regulation</w:t>
      </w:r>
      <w:r w:rsidR="000D50D7" w:rsidRPr="000D50D7">
        <w:t xml:space="preserve"> </w:t>
      </w:r>
      <w:r>
        <w:t>measures</w:t>
      </w:r>
    </w:p>
    <w:p w14:paraId="2222BAB5" w14:textId="77777777" w:rsidR="00283174" w:rsidRDefault="00283174" w:rsidP="00283174">
      <w:pPr>
        <w:pStyle w:val="N1"/>
      </w:pPr>
      <w:bookmarkStart w:id="372" w:name="_Ref94699052"/>
      <w:r>
        <w:t>—</w:t>
      </w:r>
      <w:r>
        <w:fldChar w:fldCharType="begin"/>
      </w:r>
      <w:bookmarkStart w:id="373" w:name="_Ref94179488"/>
      <w:bookmarkEnd w:id="373"/>
      <w:r>
        <w:instrText xml:space="preserve"> LISTNUM "SEQ1" \l 2 </w:instrText>
      </w:r>
      <w:r>
        <w:fldChar w:fldCharType="end"/>
      </w:r>
      <w:r w:rsidR="000D50D7" w:rsidRPr="000D50D7">
        <w:t> </w:t>
      </w:r>
      <w:r>
        <w:t>Subject</w:t>
      </w:r>
      <w:r w:rsidR="000D50D7" w:rsidRPr="000D50D7">
        <w:t xml:space="preserve"> </w:t>
      </w:r>
      <w:r>
        <w:t>to</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article</w:t>
      </w:r>
      <w:r w:rsidR="000D50D7" w:rsidRPr="000D50D7">
        <w:t xml:space="preserve"> </w:t>
      </w:r>
      <w:r>
        <w:t>the</w:t>
      </w:r>
      <w:r w:rsidR="000D50D7" w:rsidRPr="000D50D7">
        <w:t xml:space="preserve"> </w:t>
      </w:r>
      <w:r>
        <w:t>undertaker</w:t>
      </w:r>
      <w:r w:rsidR="000D50D7" w:rsidRPr="000D50D7">
        <w:t xml:space="preserve"> </w:t>
      </w:r>
      <w:r>
        <w:t>may</w:t>
      </w:r>
      <w:r w:rsidR="000D50D7" w:rsidRPr="000D50D7">
        <w:t xml:space="preserve"> </w:t>
      </w:r>
      <w:r>
        <w:t>at</w:t>
      </w:r>
      <w:r w:rsidR="000D50D7" w:rsidRPr="000D50D7">
        <w:t xml:space="preserve"> </w:t>
      </w:r>
      <w:r>
        <w:t>any</w:t>
      </w:r>
      <w:r w:rsidR="000D50D7" w:rsidRPr="000D50D7">
        <w:t xml:space="preserve"> </w:t>
      </w:r>
      <w:r>
        <w:t>time,</w:t>
      </w:r>
      <w:r w:rsidR="000D50D7" w:rsidRPr="000D50D7">
        <w:t xml:space="preserve"> </w:t>
      </w:r>
      <w:r>
        <w:t>in</w:t>
      </w:r>
      <w:r w:rsidR="000D50D7" w:rsidRPr="000D50D7">
        <w:t xml:space="preserve"> </w:t>
      </w:r>
      <w:r>
        <w:t>the</w:t>
      </w:r>
      <w:r w:rsidR="000D50D7" w:rsidRPr="000D50D7">
        <w:t xml:space="preserve"> </w:t>
      </w:r>
      <w:r>
        <w:t>interests</w:t>
      </w:r>
      <w:r w:rsidR="000D50D7" w:rsidRPr="000D50D7">
        <w:t xml:space="preserve"> </w:t>
      </w:r>
      <w:r>
        <w:t>of</w:t>
      </w:r>
      <w:r w:rsidR="000D50D7" w:rsidRPr="000D50D7">
        <w:t xml:space="preserve"> </w:t>
      </w:r>
      <w:r>
        <w:t>safety</w:t>
      </w:r>
      <w:r w:rsidR="000D50D7" w:rsidRPr="000D50D7">
        <w:t xml:space="preserve"> </w:t>
      </w:r>
      <w:r>
        <w:t>and</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or</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temporarily</w:t>
      </w:r>
      <w:r w:rsidR="000D50D7" w:rsidRPr="000D50D7">
        <w:t xml:space="preserve"> </w:t>
      </w:r>
      <w:r>
        <w:t>place</w:t>
      </w:r>
      <w:r w:rsidR="000D50D7" w:rsidRPr="000D50D7">
        <w:t xml:space="preserve"> </w:t>
      </w:r>
      <w:r>
        <w:t>traffic</w:t>
      </w:r>
      <w:r w:rsidR="000D50D7" w:rsidRPr="000D50D7">
        <w:t xml:space="preserve"> </w:t>
      </w:r>
      <w:r>
        <w:t>signs</w:t>
      </w:r>
      <w:r w:rsidR="000D50D7" w:rsidRPr="000D50D7">
        <w:t xml:space="preserve"> </w:t>
      </w:r>
      <w:r>
        <w:t>and</w:t>
      </w:r>
      <w:r w:rsidR="000D50D7" w:rsidRPr="000D50D7">
        <w:t xml:space="preserve"> </w:t>
      </w:r>
      <w:r>
        <w:t>signals</w:t>
      </w:r>
      <w:r w:rsidR="000D50D7" w:rsidRPr="000D50D7">
        <w:t xml:space="preserve"> </w:t>
      </w:r>
      <w:r>
        <w:t>in</w:t>
      </w:r>
      <w:r w:rsidR="000D50D7" w:rsidRPr="000D50D7">
        <w:t xml:space="preserve"> </w:t>
      </w:r>
      <w:r>
        <w:t>the</w:t>
      </w:r>
      <w:r w:rsidR="000D50D7" w:rsidRPr="000D50D7">
        <w:t xml:space="preserve"> </w:t>
      </w:r>
      <w:r>
        <w:t>extents</w:t>
      </w:r>
      <w:r w:rsidR="000D50D7" w:rsidRPr="000D50D7">
        <w:t xml:space="preserve"> </w:t>
      </w:r>
      <w:r>
        <w:t>of</w:t>
      </w:r>
      <w:r w:rsidR="000D50D7" w:rsidRPr="000D50D7">
        <w:t xml:space="preserve"> </w:t>
      </w:r>
      <w:r>
        <w:t>the</w:t>
      </w:r>
      <w:r w:rsidR="000D50D7" w:rsidRPr="000D50D7">
        <w:t xml:space="preserve"> </w:t>
      </w:r>
      <w:r>
        <w:t>road</w:t>
      </w:r>
      <w:r w:rsidR="000D50D7" w:rsidRPr="000D50D7">
        <w:t xml:space="preserve"> </w:t>
      </w:r>
      <w:r>
        <w:t>specified</w:t>
      </w:r>
      <w:r w:rsidR="000D50D7" w:rsidRPr="000D50D7">
        <w:t xml:space="preserve"> </w:t>
      </w:r>
      <w:r>
        <w:t>in</w:t>
      </w:r>
      <w:r w:rsidR="000D50D7" w:rsidRPr="000D50D7">
        <w:t xml:space="preserve"> </w:t>
      </w:r>
      <w:r>
        <w:t>column</w:t>
      </w:r>
      <w:r w:rsidR="000D50D7" w:rsidRPr="000D50D7">
        <w:t xml:space="preserve"> </w:t>
      </w:r>
      <w:r>
        <w:t>2</w:t>
      </w:r>
      <w:r w:rsidR="000D50D7" w:rsidRPr="000D50D7">
        <w:t xml:space="preserve"> </w:t>
      </w:r>
      <w:r>
        <w:t>of</w:t>
      </w:r>
      <w:r w:rsidR="000D50D7" w:rsidRPr="000D50D7">
        <w:t xml:space="preserve"> </w:t>
      </w:r>
      <w:r>
        <w:t>the</w:t>
      </w:r>
      <w:r w:rsidR="000D50D7" w:rsidRPr="000D50D7">
        <w:t xml:space="preserve"> </w:t>
      </w:r>
      <w:r>
        <w:t>table</w:t>
      </w:r>
      <w:r w:rsidR="000D50D7" w:rsidRPr="000D50D7">
        <w:t xml:space="preserve"> </w:t>
      </w:r>
      <w:r>
        <w:t>in</w:t>
      </w:r>
      <w:r w:rsidR="000D50D7" w:rsidRPr="000D50D7">
        <w:t xml:space="preserve"> </w:t>
      </w:r>
      <w:r>
        <w:t>Schedule</w:t>
      </w:r>
      <w:r w:rsidR="000D50D7" w:rsidRPr="000D50D7">
        <w:t xml:space="preserve"> </w:t>
      </w:r>
      <w:r>
        <w:t>8</w:t>
      </w:r>
      <w:r w:rsidR="000D50D7" w:rsidRPr="000D50D7">
        <w:t xml:space="preserve"> </w:t>
      </w:r>
      <w:r>
        <w:t>(traffic</w:t>
      </w:r>
      <w:r w:rsidR="000D50D7" w:rsidRPr="000D50D7">
        <w:t xml:space="preserve"> </w:t>
      </w:r>
      <w:r>
        <w:t>regulation</w:t>
      </w:r>
      <w:r w:rsidR="000D50D7" w:rsidRPr="000D50D7">
        <w:t xml:space="preserve"> </w:t>
      </w:r>
      <w:r>
        <w:t>measures)</w:t>
      </w:r>
      <w:r w:rsidR="000D50D7" w:rsidRPr="000D50D7">
        <w:t xml:space="preserve"> </w:t>
      </w:r>
      <w:r>
        <w:t>and</w:t>
      </w:r>
      <w:r w:rsidR="000D50D7" w:rsidRPr="000D50D7">
        <w:t xml:space="preserve"> </w:t>
      </w:r>
      <w:r>
        <w:t>the</w:t>
      </w:r>
      <w:r w:rsidR="000D50D7" w:rsidRPr="000D50D7">
        <w:t xml:space="preserve"> </w:t>
      </w:r>
      <w:r>
        <w:t>placing</w:t>
      </w:r>
      <w:r w:rsidR="000D50D7" w:rsidRPr="000D50D7">
        <w:t xml:space="preserve"> </w:t>
      </w:r>
      <w:r>
        <w:t>of</w:t>
      </w:r>
      <w:r w:rsidR="000D50D7" w:rsidRPr="000D50D7">
        <w:t xml:space="preserve"> </w:t>
      </w:r>
      <w:r>
        <w:t>those</w:t>
      </w:r>
      <w:r w:rsidR="000D50D7" w:rsidRPr="000D50D7">
        <w:t xml:space="preserve"> </w:t>
      </w:r>
      <w:r>
        <w:t>traffic</w:t>
      </w:r>
      <w:r w:rsidR="000D50D7" w:rsidRPr="000D50D7">
        <w:t xml:space="preserve"> </w:t>
      </w:r>
      <w:r>
        <w:t>signs</w:t>
      </w:r>
      <w:r w:rsidR="000D50D7" w:rsidRPr="000D50D7">
        <w:t xml:space="preserve"> </w:t>
      </w:r>
      <w:r>
        <w:t>and</w:t>
      </w:r>
      <w:r w:rsidR="000D50D7" w:rsidRPr="000D50D7">
        <w:t xml:space="preserve"> </w:t>
      </w:r>
      <w:r>
        <w:t>signals</w:t>
      </w:r>
      <w:r w:rsidR="000D50D7" w:rsidRPr="000D50D7">
        <w:t xml:space="preserve"> </w:t>
      </w:r>
      <w:r>
        <w:t>is</w:t>
      </w:r>
      <w:r w:rsidR="000D50D7" w:rsidRPr="000D50D7">
        <w:t xml:space="preserve"> </w:t>
      </w:r>
      <w:r>
        <w:t>deemed</w:t>
      </w:r>
      <w:r w:rsidR="000D50D7" w:rsidRPr="000D50D7">
        <w:t xml:space="preserve"> </w:t>
      </w:r>
      <w:r>
        <w:t>to</w:t>
      </w:r>
      <w:r w:rsidR="000D50D7" w:rsidRPr="000D50D7">
        <w:t xml:space="preserve"> </w:t>
      </w:r>
      <w:r>
        <w:t>have</w:t>
      </w:r>
      <w:r w:rsidR="000D50D7" w:rsidRPr="000D50D7">
        <w:t xml:space="preserve"> </w:t>
      </w:r>
      <w:r>
        <w:t>been</w:t>
      </w:r>
      <w:r w:rsidR="000D50D7" w:rsidRPr="000D50D7">
        <w:t xml:space="preserve"> </w:t>
      </w:r>
      <w:r>
        <w:t>permitted</w:t>
      </w:r>
      <w:r w:rsidR="000D50D7" w:rsidRPr="000D50D7">
        <w:t xml:space="preserve"> </w:t>
      </w:r>
      <w:r>
        <w:t>by</w:t>
      </w:r>
      <w:r w:rsidR="000D50D7" w:rsidRPr="000D50D7">
        <w:t xml:space="preserve"> </w:t>
      </w:r>
      <w:r>
        <w:t>the</w:t>
      </w:r>
      <w:r w:rsidR="000D50D7" w:rsidRPr="000D50D7">
        <w:t xml:space="preserve"> </w:t>
      </w:r>
      <w:r>
        <w:t>traffic</w:t>
      </w:r>
      <w:r w:rsidR="000D50D7" w:rsidRPr="000D50D7">
        <w:t xml:space="preserve"> </w:t>
      </w:r>
      <w:r>
        <w:t>authority</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section</w:t>
      </w:r>
      <w:r w:rsidR="000D50D7" w:rsidRPr="000D50D7">
        <w:t xml:space="preserve"> </w:t>
      </w:r>
      <w:r>
        <w:t>65</w:t>
      </w:r>
      <w:r w:rsidR="000D50D7" w:rsidRPr="000D50D7">
        <w:t xml:space="preserve"> </w:t>
      </w:r>
      <w:r>
        <w:t>of</w:t>
      </w:r>
      <w:r w:rsidR="000D50D7" w:rsidRPr="000D50D7">
        <w:t xml:space="preserve"> </w:t>
      </w:r>
      <w:r>
        <w:t>the</w:t>
      </w:r>
      <w:r w:rsidR="000D50D7" w:rsidRPr="000D50D7">
        <w:t xml:space="preserve"> </w:t>
      </w:r>
      <w:r>
        <w:t>1984</w:t>
      </w:r>
      <w:r w:rsidR="000D50D7" w:rsidRPr="000D50D7">
        <w:t xml:space="preserve"> </w:t>
      </w:r>
      <w:r>
        <w:t>Act</w:t>
      </w:r>
      <w:r w:rsidR="000D50D7" w:rsidRPr="000D50D7">
        <w:t xml:space="preserve"> </w:t>
      </w:r>
      <w:r>
        <w:t>and</w:t>
      </w:r>
      <w:r w:rsidR="000D50D7" w:rsidRPr="000D50D7">
        <w:t xml:space="preserve"> </w:t>
      </w:r>
      <w:r>
        <w:t>the</w:t>
      </w:r>
      <w:r w:rsidR="000D50D7" w:rsidRPr="000D50D7">
        <w:t xml:space="preserve"> </w:t>
      </w:r>
      <w:r>
        <w:t>Traffic</w:t>
      </w:r>
      <w:r w:rsidR="000D50D7" w:rsidRPr="000D50D7">
        <w:t xml:space="preserve"> </w:t>
      </w:r>
      <w:r>
        <w:t>Signs</w:t>
      </w:r>
      <w:r w:rsidR="000D50D7" w:rsidRPr="000D50D7">
        <w:t xml:space="preserve"> </w:t>
      </w:r>
      <w:r>
        <w:t>Regulations</w:t>
      </w:r>
      <w:r w:rsidR="000D50D7" w:rsidRPr="000D50D7">
        <w:t xml:space="preserve"> </w:t>
      </w:r>
      <w:r>
        <w:t>and</w:t>
      </w:r>
      <w:r w:rsidR="000D50D7" w:rsidRPr="000D50D7">
        <w:t xml:space="preserve"> </w:t>
      </w:r>
      <w:r>
        <w:t>General</w:t>
      </w:r>
      <w:r w:rsidR="000D50D7" w:rsidRPr="000D50D7">
        <w:t xml:space="preserve"> </w:t>
      </w:r>
      <w:r>
        <w:t>Directions</w:t>
      </w:r>
      <w:r w:rsidR="000D50D7" w:rsidRPr="000D50D7">
        <w:t xml:space="preserve"> </w:t>
      </w:r>
      <w:r>
        <w:t>2016(</w:t>
      </w:r>
      <w:r>
        <w:rPr>
          <w:rStyle w:val="FootnoteReference"/>
        </w:rPr>
        <w:footnoteReference w:id="38"/>
      </w:r>
      <w:r>
        <w:t>).</w:t>
      </w:r>
      <w:bookmarkEnd w:id="372"/>
    </w:p>
    <w:p w14:paraId="29616382" w14:textId="77777777" w:rsidR="00283174" w:rsidRDefault="00283174" w:rsidP="00283174">
      <w:pPr>
        <w:pStyle w:val="N2"/>
      </w:pPr>
      <w:bookmarkStart w:id="374" w:name="_Ref95986920"/>
      <w:r>
        <w:t>Subject</w:t>
      </w:r>
      <w:r w:rsidR="000D50D7" w:rsidRPr="000D50D7">
        <w:t xml:space="preserve"> </w:t>
      </w:r>
      <w:r>
        <w:t>to</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article</w:t>
      </w:r>
      <w:r w:rsidR="000D50D7" w:rsidRPr="000D50D7">
        <w:t xml:space="preserve"> </w:t>
      </w:r>
      <w:r>
        <w:t>and</w:t>
      </w:r>
      <w:r w:rsidR="000D50D7" w:rsidRPr="000D50D7">
        <w:t xml:space="preserve"> </w:t>
      </w:r>
      <w:r>
        <w:t>without</w:t>
      </w:r>
      <w:r w:rsidR="000D50D7" w:rsidRPr="000D50D7">
        <w:t xml:space="preserve"> </w:t>
      </w:r>
      <w:r>
        <w:t>limitation</w:t>
      </w:r>
      <w:r w:rsidR="000D50D7" w:rsidRPr="000D50D7">
        <w:t xml:space="preserve"> </w:t>
      </w:r>
      <w:r>
        <w:t>to</w:t>
      </w:r>
      <w:r w:rsidR="000D50D7" w:rsidRPr="000D50D7">
        <w:t xml:space="preserve"> </w:t>
      </w:r>
      <w:r>
        <w:t>the</w:t>
      </w:r>
      <w:r w:rsidR="000D50D7" w:rsidRPr="000D50D7">
        <w:t xml:space="preserve"> </w:t>
      </w:r>
      <w:r>
        <w:t>exercise</w:t>
      </w:r>
      <w:r w:rsidR="000D50D7" w:rsidRPr="000D50D7">
        <w:t xml:space="preserve"> </w:t>
      </w:r>
      <w:r>
        <w:t>of</w:t>
      </w:r>
      <w:r w:rsidR="000D50D7" w:rsidRPr="000D50D7">
        <w:t xml:space="preserve"> </w:t>
      </w:r>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paragraph</w:t>
      </w:r>
      <w:r w:rsidR="000D50D7" w:rsidRPr="000D50D7">
        <w:t xml:space="preserve"> </w:t>
      </w:r>
      <w:r>
        <w:fldChar w:fldCharType="begin"/>
      </w:r>
      <w:r>
        <w:instrText xml:space="preserve"> REF _Ref94179488 \r \h </w:instrText>
      </w:r>
      <w:r>
        <w:fldChar w:fldCharType="separate"/>
      </w:r>
      <w:r w:rsidR="000D50D7">
        <w:t>(1)</w:t>
      </w:r>
      <w:r>
        <w:fldChar w:fldCharType="end"/>
      </w:r>
      <w:r>
        <w:t>,</w:t>
      </w:r>
      <w:r w:rsidR="000D50D7" w:rsidRPr="000D50D7">
        <w:t xml:space="preserve"> </w:t>
      </w:r>
      <w:r>
        <w:t>the</w:t>
      </w:r>
      <w:r w:rsidR="000D50D7" w:rsidRPr="000D50D7">
        <w:t xml:space="preserve"> </w:t>
      </w:r>
      <w:r>
        <w:t>undertaker</w:t>
      </w:r>
      <w:r w:rsidR="000D50D7" w:rsidRPr="000D50D7">
        <w:t xml:space="preserve"> </w:t>
      </w:r>
      <w:r>
        <w:t>may</w:t>
      </w:r>
      <w:r w:rsidR="000D50D7" w:rsidRPr="000D50D7">
        <w:t xml:space="preserve"> </w:t>
      </w:r>
      <w:r>
        <w:t>make</w:t>
      </w:r>
      <w:r w:rsidR="000D50D7" w:rsidRPr="000D50D7">
        <w:t xml:space="preserve"> </w:t>
      </w:r>
      <w:r>
        <w:t>temporary</w:t>
      </w:r>
      <w:r w:rsidR="000D50D7" w:rsidRPr="000D50D7">
        <w:t xml:space="preserve"> </w:t>
      </w:r>
      <w:r>
        <w:t>provision</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the</w:t>
      </w:r>
      <w:r w:rsidR="000D50D7" w:rsidRPr="000D50D7">
        <w:t xml:space="preserve"> </w:t>
      </w:r>
      <w:r>
        <w:t>construction</w:t>
      </w:r>
      <w:r w:rsidR="000D50D7" w:rsidRPr="000D50D7">
        <w:t xml:space="preserve"> </w:t>
      </w:r>
      <w:r w:rsidR="001204EC">
        <w:t>or</w:t>
      </w:r>
      <w:r w:rsidR="000D50D7" w:rsidRPr="000D50D7">
        <w:t xml:space="preserve"> </w:t>
      </w:r>
      <w:r w:rsidR="001204EC">
        <w:t>decommissioning</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bookmarkEnd w:id="374"/>
    </w:p>
    <w:p w14:paraId="18333D15" w14:textId="77777777" w:rsidR="00283174" w:rsidRDefault="00283174" w:rsidP="00283174">
      <w:pPr>
        <w:pStyle w:val="N3"/>
      </w:pPr>
      <w:r>
        <w:t>as</w:t>
      </w:r>
      <w:r w:rsidR="000D50D7" w:rsidRPr="000D50D7">
        <w:t xml:space="preserve"> </w:t>
      </w:r>
      <w:r>
        <w:t>to</w:t>
      </w:r>
      <w:r w:rsidR="000D50D7" w:rsidRPr="000D50D7">
        <w:t xml:space="preserve"> </w:t>
      </w:r>
      <w:r>
        <w:t>the</w:t>
      </w:r>
      <w:r w:rsidR="000D50D7" w:rsidRPr="000D50D7">
        <w:t xml:space="preserve"> </w:t>
      </w:r>
      <w:r>
        <w:t>speed</w:t>
      </w:r>
      <w:r w:rsidR="000D50D7" w:rsidRPr="000D50D7">
        <w:t xml:space="preserve"> </w:t>
      </w:r>
      <w:r>
        <w:t>at</w:t>
      </w:r>
      <w:r w:rsidR="000D50D7" w:rsidRPr="000D50D7">
        <w:t xml:space="preserve"> </w:t>
      </w:r>
      <w:r>
        <w:t>which</w:t>
      </w:r>
      <w:r w:rsidR="000D50D7" w:rsidRPr="000D50D7">
        <w:t xml:space="preserve"> </w:t>
      </w:r>
      <w:r>
        <w:t>vehicles</w:t>
      </w:r>
      <w:r w:rsidR="000D50D7" w:rsidRPr="000D50D7">
        <w:t xml:space="preserve"> </w:t>
      </w:r>
      <w:r>
        <w:t>may</w:t>
      </w:r>
      <w:r w:rsidR="000D50D7" w:rsidRPr="000D50D7">
        <w:t xml:space="preserve"> </w:t>
      </w:r>
      <w:r>
        <w:t>proceed</w:t>
      </w:r>
      <w:r w:rsidR="000D50D7" w:rsidRPr="000D50D7">
        <w:t xml:space="preserve"> </w:t>
      </w:r>
      <w:r>
        <w:t>along</w:t>
      </w:r>
      <w:r w:rsidR="000D50D7" w:rsidRPr="000D50D7">
        <w:t xml:space="preserve"> </w:t>
      </w:r>
      <w:r>
        <w:t>any</w:t>
      </w:r>
      <w:r w:rsidR="000D50D7" w:rsidRPr="000D50D7">
        <w:t xml:space="preserve"> </w:t>
      </w:r>
      <w:r>
        <w:t>road;</w:t>
      </w:r>
    </w:p>
    <w:p w14:paraId="00BB13B8" w14:textId="77777777" w:rsidR="00283174" w:rsidRDefault="00283174" w:rsidP="00283174">
      <w:pPr>
        <w:pStyle w:val="N3"/>
      </w:pPr>
      <w:r>
        <w:t>permitting,</w:t>
      </w:r>
      <w:r w:rsidR="000D50D7" w:rsidRPr="000D50D7">
        <w:t xml:space="preserve"> </w:t>
      </w:r>
      <w:r>
        <w:t>prohibiting</w:t>
      </w:r>
      <w:r w:rsidR="000D50D7" w:rsidRPr="000D50D7">
        <w:t xml:space="preserve"> </w:t>
      </w:r>
      <w:r>
        <w:t>or</w:t>
      </w:r>
      <w:r w:rsidR="000D50D7" w:rsidRPr="000D50D7">
        <w:t xml:space="preserve"> </w:t>
      </w:r>
      <w:r>
        <w:t>restricting</w:t>
      </w:r>
      <w:r w:rsidR="000D50D7" w:rsidRPr="000D50D7">
        <w:t xml:space="preserve"> </w:t>
      </w:r>
      <w:r>
        <w:t>the</w:t>
      </w:r>
      <w:r w:rsidR="000D50D7" w:rsidRPr="000D50D7">
        <w:t xml:space="preserve"> </w:t>
      </w:r>
      <w:r>
        <w:t>stopping,</w:t>
      </w:r>
      <w:r w:rsidR="000D50D7" w:rsidRPr="000D50D7">
        <w:t xml:space="preserve"> </w:t>
      </w:r>
      <w:r>
        <w:t>waiting,</w:t>
      </w:r>
      <w:r w:rsidR="000D50D7" w:rsidRPr="000D50D7">
        <w:t xml:space="preserve"> </w:t>
      </w:r>
      <w:r>
        <w:t>loading</w:t>
      </w:r>
      <w:r w:rsidR="000D50D7" w:rsidRPr="000D50D7">
        <w:t xml:space="preserve"> </w:t>
      </w:r>
      <w:r>
        <w:t>or</w:t>
      </w:r>
      <w:r w:rsidR="000D50D7" w:rsidRPr="000D50D7">
        <w:t xml:space="preserve"> </w:t>
      </w:r>
      <w:r>
        <w:t>unloading</w:t>
      </w:r>
      <w:r w:rsidR="000D50D7" w:rsidRPr="000D50D7">
        <w:t xml:space="preserve"> </w:t>
      </w:r>
      <w:r>
        <w:t>of</w:t>
      </w:r>
      <w:r w:rsidR="000D50D7" w:rsidRPr="000D50D7">
        <w:t xml:space="preserve"> </w:t>
      </w:r>
      <w:r>
        <w:t>vehicles</w:t>
      </w:r>
      <w:r w:rsidR="000D50D7" w:rsidRPr="000D50D7">
        <w:t xml:space="preserve"> </w:t>
      </w:r>
      <w:r>
        <w:t>on</w:t>
      </w:r>
      <w:r w:rsidR="000D50D7" w:rsidRPr="000D50D7">
        <w:t xml:space="preserve"> </w:t>
      </w:r>
      <w:r>
        <w:t>any</w:t>
      </w:r>
      <w:r w:rsidR="000D50D7" w:rsidRPr="000D50D7">
        <w:t xml:space="preserve"> </w:t>
      </w:r>
      <w:r>
        <w:t>road;</w:t>
      </w:r>
    </w:p>
    <w:p w14:paraId="23F01917" w14:textId="77777777" w:rsidR="00283174" w:rsidRDefault="00283174" w:rsidP="00283174">
      <w:pPr>
        <w:pStyle w:val="N3"/>
      </w:pPr>
      <w:r>
        <w:t>as</w:t>
      </w:r>
      <w:r w:rsidR="000D50D7" w:rsidRPr="000D50D7">
        <w:t xml:space="preserve"> </w:t>
      </w:r>
      <w:r>
        <w:t>to</w:t>
      </w:r>
      <w:r w:rsidR="000D50D7" w:rsidRPr="000D50D7">
        <w:t xml:space="preserve"> </w:t>
      </w:r>
      <w:r>
        <w:t>the</w:t>
      </w:r>
      <w:r w:rsidR="000D50D7" w:rsidRPr="000D50D7">
        <w:t xml:space="preserve"> </w:t>
      </w:r>
      <w:r>
        <w:t>prescribed</w:t>
      </w:r>
      <w:r w:rsidR="000D50D7" w:rsidRPr="000D50D7">
        <w:t xml:space="preserve"> </w:t>
      </w:r>
      <w:r>
        <w:t>routes</w:t>
      </w:r>
      <w:r w:rsidR="000D50D7" w:rsidRPr="000D50D7">
        <w:t xml:space="preserve"> </w:t>
      </w:r>
      <w:r>
        <w:t>for</w:t>
      </w:r>
      <w:r w:rsidR="000D50D7" w:rsidRPr="000D50D7">
        <w:t xml:space="preserve"> </w:t>
      </w:r>
      <w:r>
        <w:t>vehicular</w:t>
      </w:r>
      <w:r w:rsidR="000D50D7" w:rsidRPr="000D50D7">
        <w:t xml:space="preserve"> </w:t>
      </w:r>
      <w:r>
        <w:t>traffic</w:t>
      </w:r>
      <w:r w:rsidR="000D50D7" w:rsidRPr="000D50D7">
        <w:t xml:space="preserve"> </w:t>
      </w:r>
      <w:r>
        <w:t>or</w:t>
      </w:r>
      <w:r w:rsidR="000D50D7" w:rsidRPr="000D50D7">
        <w:t xml:space="preserve"> </w:t>
      </w:r>
      <w:r>
        <w:t>the</w:t>
      </w:r>
      <w:r w:rsidR="000D50D7" w:rsidRPr="000D50D7">
        <w:t xml:space="preserve"> </w:t>
      </w:r>
      <w:r>
        <w:t>direction</w:t>
      </w:r>
      <w:r w:rsidR="000D50D7" w:rsidRPr="000D50D7">
        <w:t xml:space="preserve"> </w:t>
      </w:r>
      <w:r>
        <w:t>or</w:t>
      </w:r>
      <w:r w:rsidR="000D50D7" w:rsidRPr="000D50D7">
        <w:t xml:space="preserve"> </w:t>
      </w:r>
      <w:r>
        <w:t>priority</w:t>
      </w:r>
      <w:r w:rsidR="000D50D7" w:rsidRPr="000D50D7">
        <w:t xml:space="preserve"> </w:t>
      </w:r>
      <w:r>
        <w:t>of</w:t>
      </w:r>
      <w:r w:rsidR="000D50D7" w:rsidRPr="000D50D7">
        <w:t xml:space="preserve"> </w:t>
      </w:r>
      <w:r>
        <w:t>vehicular</w:t>
      </w:r>
      <w:r w:rsidR="000D50D7" w:rsidRPr="000D50D7">
        <w:t xml:space="preserve"> </w:t>
      </w:r>
      <w:r>
        <w:t>traffic</w:t>
      </w:r>
      <w:r w:rsidR="000D50D7" w:rsidRPr="000D50D7">
        <w:t xml:space="preserve"> </w:t>
      </w:r>
      <w:r>
        <w:t>on</w:t>
      </w:r>
      <w:r w:rsidR="000D50D7" w:rsidRPr="000D50D7">
        <w:t xml:space="preserve"> </w:t>
      </w:r>
      <w:r>
        <w:t>any</w:t>
      </w:r>
      <w:r w:rsidR="000D50D7" w:rsidRPr="000D50D7">
        <w:t xml:space="preserve"> </w:t>
      </w:r>
      <w:r>
        <w:t>road;</w:t>
      </w:r>
    </w:p>
    <w:p w14:paraId="4CFF5761" w14:textId="77777777" w:rsidR="00283174" w:rsidRDefault="00283174" w:rsidP="00283174">
      <w:pPr>
        <w:pStyle w:val="N3"/>
      </w:pPr>
      <w:r>
        <w:t>permitting,</w:t>
      </w:r>
      <w:r w:rsidR="000D50D7" w:rsidRPr="000D50D7">
        <w:t xml:space="preserve"> </w:t>
      </w:r>
      <w:r>
        <w:t>prohibiting</w:t>
      </w:r>
      <w:r w:rsidR="000D50D7" w:rsidRPr="000D50D7">
        <w:t xml:space="preserve"> </w:t>
      </w:r>
      <w:r>
        <w:t>or</w:t>
      </w:r>
      <w:r w:rsidR="000D50D7" w:rsidRPr="000D50D7">
        <w:t xml:space="preserve"> </w:t>
      </w:r>
      <w:r>
        <w:t>restricting</w:t>
      </w:r>
      <w:r w:rsidR="000D50D7" w:rsidRPr="000D50D7">
        <w:t xml:space="preserve"> </w:t>
      </w:r>
      <w:r>
        <w:t>the</w:t>
      </w:r>
      <w:r w:rsidR="000D50D7" w:rsidRPr="000D50D7">
        <w:t xml:space="preserve"> </w:t>
      </w:r>
      <w:r>
        <w:t>use</w:t>
      </w:r>
      <w:r w:rsidR="000D50D7" w:rsidRPr="000D50D7">
        <w:t xml:space="preserve"> </w:t>
      </w:r>
      <w:r>
        <w:t>by</w:t>
      </w:r>
      <w:r w:rsidR="000D50D7" w:rsidRPr="000D50D7">
        <w:t xml:space="preserve"> </w:t>
      </w:r>
      <w:r>
        <w:t>vehicular</w:t>
      </w:r>
      <w:r w:rsidR="000D50D7" w:rsidRPr="000D50D7">
        <w:t xml:space="preserve"> </w:t>
      </w:r>
      <w:r>
        <w:t>traffic</w:t>
      </w:r>
      <w:r w:rsidR="000D50D7" w:rsidRPr="000D50D7">
        <w:t xml:space="preserve"> </w:t>
      </w:r>
      <w:r>
        <w:t>or</w:t>
      </w:r>
      <w:r w:rsidR="000D50D7" w:rsidRPr="000D50D7">
        <w:t xml:space="preserve"> </w:t>
      </w:r>
      <w:r>
        <w:t>non-vehicular</w:t>
      </w:r>
      <w:r w:rsidR="000D50D7" w:rsidRPr="000D50D7">
        <w:t xml:space="preserve"> </w:t>
      </w:r>
      <w:r>
        <w:t>traffic</w:t>
      </w:r>
      <w:r w:rsidR="000D50D7" w:rsidRPr="000D50D7">
        <w:t xml:space="preserve"> </w:t>
      </w:r>
      <w:r>
        <w:t>of</w:t>
      </w:r>
      <w:r w:rsidR="000D50D7" w:rsidRPr="000D50D7">
        <w:t xml:space="preserve"> </w:t>
      </w:r>
      <w:r>
        <w:t>any</w:t>
      </w:r>
      <w:r w:rsidR="000D50D7" w:rsidRPr="000D50D7">
        <w:t xml:space="preserve"> </w:t>
      </w:r>
      <w:r>
        <w:t>road;</w:t>
      </w:r>
      <w:r w:rsidR="000D50D7" w:rsidRPr="000D50D7">
        <w:t xml:space="preserve"> </w:t>
      </w:r>
      <w:r>
        <w:t>and</w:t>
      </w:r>
    </w:p>
    <w:p w14:paraId="7AC80947" w14:textId="77777777" w:rsidR="00283174" w:rsidRDefault="00283174" w:rsidP="00283174">
      <w:pPr>
        <w:pStyle w:val="N3"/>
      </w:pPr>
      <w:r>
        <w:t>suspending</w:t>
      </w:r>
      <w:r w:rsidR="000D50D7" w:rsidRPr="000D50D7">
        <w:t xml:space="preserve"> </w:t>
      </w:r>
      <w:r>
        <w:t>or</w:t>
      </w:r>
      <w:r w:rsidR="000D50D7" w:rsidRPr="000D50D7">
        <w:t xml:space="preserve"> </w:t>
      </w:r>
      <w:r>
        <w:t>amening</w:t>
      </w:r>
      <w:r w:rsidR="000D50D7" w:rsidRPr="000D50D7">
        <w:t xml:space="preserve"> </w:t>
      </w:r>
      <w:r>
        <w:t>in</w:t>
      </w:r>
      <w:r w:rsidR="000D50D7" w:rsidRPr="000D50D7">
        <w:t xml:space="preserve"> </w:t>
      </w:r>
      <w:r>
        <w:t>whole</w:t>
      </w:r>
      <w:r w:rsidR="000D50D7" w:rsidRPr="000D50D7">
        <w:t xml:space="preserve"> </w:t>
      </w:r>
      <w:r>
        <w:t>or</w:t>
      </w:r>
      <w:r w:rsidR="000D50D7" w:rsidRPr="000D50D7">
        <w:t xml:space="preserve"> </w:t>
      </w:r>
      <w:r>
        <w:t>in</w:t>
      </w:r>
      <w:r w:rsidR="000D50D7" w:rsidRPr="000D50D7">
        <w:t xml:space="preserve"> </w:t>
      </w:r>
      <w:r>
        <w:t>part</w:t>
      </w:r>
      <w:r w:rsidR="000D50D7" w:rsidRPr="000D50D7">
        <w:t xml:space="preserve"> </w:t>
      </w:r>
      <w:r>
        <w:t>any</w:t>
      </w:r>
      <w:r w:rsidR="000D50D7" w:rsidRPr="000D50D7">
        <w:t xml:space="preserve"> </w:t>
      </w:r>
      <w:r>
        <w:t>order</w:t>
      </w:r>
      <w:r w:rsidR="000D50D7" w:rsidRPr="000D50D7">
        <w:t xml:space="preserve"> </w:t>
      </w:r>
      <w:r>
        <w:t>made,</w:t>
      </w:r>
      <w:r w:rsidR="000D50D7" w:rsidRPr="000D50D7">
        <w:t xml:space="preserve"> </w:t>
      </w:r>
      <w:r>
        <w:t>or</w:t>
      </w:r>
      <w:r w:rsidR="000D50D7" w:rsidRPr="000D50D7">
        <w:t xml:space="preserve"> </w:t>
      </w:r>
      <w:r>
        <w:t>having</w:t>
      </w:r>
      <w:r w:rsidR="000D50D7" w:rsidRPr="000D50D7">
        <w:t xml:space="preserve"> </w:t>
      </w:r>
      <w:r>
        <w:t>effect</w:t>
      </w:r>
      <w:r w:rsidR="000D50D7" w:rsidRPr="000D50D7">
        <w:t xml:space="preserve"> </w:t>
      </w:r>
      <w:r>
        <w:t>as</w:t>
      </w:r>
      <w:r w:rsidR="000D50D7" w:rsidRPr="000D50D7">
        <w:t xml:space="preserve"> </w:t>
      </w:r>
      <w:r>
        <w:t>if</w:t>
      </w:r>
      <w:r w:rsidR="000D50D7" w:rsidRPr="000D50D7">
        <w:t xml:space="preserve"> </w:t>
      </w:r>
      <w:r>
        <w:t>made,</w:t>
      </w:r>
      <w:r w:rsidR="000D50D7" w:rsidRPr="000D50D7">
        <w:t xml:space="preserve"> </w:t>
      </w:r>
      <w:r>
        <w:t>under</w:t>
      </w:r>
      <w:r w:rsidR="000D50D7" w:rsidRPr="000D50D7">
        <w:t xml:space="preserve"> </w:t>
      </w:r>
      <w:r>
        <w:t>the</w:t>
      </w:r>
      <w:r w:rsidR="000D50D7" w:rsidRPr="000D50D7">
        <w:t xml:space="preserve"> </w:t>
      </w:r>
      <w:r>
        <w:t>1984</w:t>
      </w:r>
      <w:r w:rsidR="000D50D7" w:rsidRPr="000D50D7">
        <w:t xml:space="preserve"> </w:t>
      </w:r>
      <w:r>
        <w:t>Act.</w:t>
      </w:r>
    </w:p>
    <w:p w14:paraId="6718D3A3" w14:textId="77777777" w:rsidR="00283174" w:rsidRDefault="00283174" w:rsidP="00283174">
      <w:pPr>
        <w:pStyle w:val="N2"/>
      </w:pPr>
      <w:r>
        <w:t>No</w:t>
      </w:r>
      <w:r w:rsidR="000D50D7" w:rsidRPr="000D50D7">
        <w:t xml:space="preserve"> </w:t>
      </w:r>
      <w:r>
        <w:t>speed</w:t>
      </w:r>
      <w:r w:rsidR="000D50D7" w:rsidRPr="000D50D7">
        <w:t xml:space="preserve"> </w:t>
      </w:r>
      <w:r>
        <w:t>limit</w:t>
      </w:r>
      <w:r w:rsidR="000D50D7" w:rsidRPr="000D50D7">
        <w:t xml:space="preserve"> </w:t>
      </w:r>
      <w:r>
        <w:t>imposed</w:t>
      </w:r>
      <w:r w:rsidR="000D50D7" w:rsidRPr="000D50D7">
        <w:t xml:space="preserve"> </w:t>
      </w:r>
      <w:r>
        <w:t>by</w:t>
      </w:r>
      <w:r w:rsidR="000D50D7" w:rsidRPr="000D50D7">
        <w:t xml:space="preserve"> </w:t>
      </w:r>
      <w:r>
        <w:t>or</w:t>
      </w:r>
      <w:r w:rsidR="000D50D7" w:rsidRPr="000D50D7">
        <w:t xml:space="preserve"> </w:t>
      </w:r>
      <w:r>
        <w:t>under</w:t>
      </w:r>
      <w:r w:rsidR="000D50D7" w:rsidRPr="000D50D7">
        <w:t xml:space="preserve"> </w:t>
      </w:r>
      <w:r>
        <w:t>this</w:t>
      </w:r>
      <w:r w:rsidR="000D50D7" w:rsidRPr="000D50D7">
        <w:t xml:space="preserve"> </w:t>
      </w:r>
      <w:r>
        <w:t>Order</w:t>
      </w:r>
      <w:r w:rsidR="000D50D7" w:rsidRPr="000D50D7">
        <w:t xml:space="preserve"> </w:t>
      </w:r>
      <w:r>
        <w:t>applies</w:t>
      </w:r>
      <w:r w:rsidR="000D50D7" w:rsidRPr="000D50D7">
        <w:t xml:space="preserve"> </w:t>
      </w:r>
      <w:r>
        <w:t>to</w:t>
      </w:r>
      <w:r w:rsidR="000D50D7" w:rsidRPr="000D50D7">
        <w:t xml:space="preserve"> </w:t>
      </w:r>
      <w:r>
        <w:t>vehicles</w:t>
      </w:r>
      <w:r w:rsidR="000D50D7" w:rsidRPr="000D50D7">
        <w:t xml:space="preserve"> </w:t>
      </w:r>
      <w:r>
        <w:t>falling</w:t>
      </w:r>
      <w:r w:rsidR="000D50D7" w:rsidRPr="000D50D7">
        <w:t xml:space="preserve"> </w:t>
      </w:r>
      <w:r>
        <w:t>within</w:t>
      </w:r>
      <w:r w:rsidR="000D50D7" w:rsidRPr="000D50D7">
        <w:t xml:space="preserve"> </w:t>
      </w:r>
      <w:r>
        <w:t>regulation</w:t>
      </w:r>
      <w:r w:rsidR="000D50D7" w:rsidRPr="000D50D7">
        <w:t xml:space="preserve"> </w:t>
      </w:r>
      <w:r>
        <w:t>3(4)</w:t>
      </w:r>
      <w:r w:rsidR="000D50D7" w:rsidRPr="000D50D7">
        <w:t xml:space="preserve"> </w:t>
      </w:r>
      <w:r>
        <w:t>of</w:t>
      </w:r>
      <w:r w:rsidR="000D50D7" w:rsidRPr="000D50D7">
        <w:t xml:space="preserve"> </w:t>
      </w:r>
      <w:r>
        <w:t>the</w:t>
      </w:r>
      <w:r w:rsidR="000D50D7" w:rsidRPr="000D50D7">
        <w:t xml:space="preserve"> </w:t>
      </w:r>
      <w:r>
        <w:t>Road</w:t>
      </w:r>
      <w:r w:rsidR="000D50D7" w:rsidRPr="000D50D7">
        <w:t xml:space="preserve"> </w:t>
      </w:r>
      <w:r>
        <w:t>Traffic</w:t>
      </w:r>
      <w:r w:rsidR="000D50D7" w:rsidRPr="000D50D7">
        <w:t xml:space="preserve"> </w:t>
      </w:r>
      <w:r>
        <w:t>Exemptions</w:t>
      </w:r>
      <w:r w:rsidR="000D50D7" w:rsidRPr="000D50D7">
        <w:t xml:space="preserve"> </w:t>
      </w:r>
      <w:r>
        <w:t>(Special</w:t>
      </w:r>
      <w:r w:rsidR="000D50D7" w:rsidRPr="000D50D7">
        <w:t xml:space="preserve"> </w:t>
      </w:r>
      <w:r>
        <w:t>Forces)</w:t>
      </w:r>
      <w:r w:rsidR="000D50D7" w:rsidRPr="000D50D7">
        <w:t xml:space="preserve"> </w:t>
      </w:r>
      <w:r>
        <w:t>(Variation</w:t>
      </w:r>
      <w:r w:rsidR="000D50D7" w:rsidRPr="000D50D7">
        <w:t xml:space="preserve"> </w:t>
      </w:r>
      <w:r>
        <w:t>and</w:t>
      </w:r>
      <w:r w:rsidR="000D50D7" w:rsidRPr="000D50D7">
        <w:t xml:space="preserve"> </w:t>
      </w:r>
      <w:r>
        <w:t>Amendment)</w:t>
      </w:r>
      <w:r w:rsidR="000D50D7" w:rsidRPr="000D50D7">
        <w:t xml:space="preserve"> </w:t>
      </w:r>
      <w:r>
        <w:t>Regulations</w:t>
      </w:r>
      <w:r w:rsidR="000D50D7" w:rsidRPr="000D50D7">
        <w:t xml:space="preserve"> </w:t>
      </w:r>
      <w:r>
        <w:t>2011(</w:t>
      </w:r>
      <w:r>
        <w:rPr>
          <w:rStyle w:val="FootnoteReference"/>
        </w:rPr>
        <w:footnoteReference w:id="39"/>
      </w:r>
      <w:r>
        <w:t>)</w:t>
      </w:r>
      <w:r w:rsidR="000D50D7" w:rsidRPr="000D50D7">
        <w:t xml:space="preserve"> </w:t>
      </w:r>
      <w:r>
        <w:t>when</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regulation</w:t>
      </w:r>
      <w:r w:rsidR="000D50D7" w:rsidRPr="000D50D7">
        <w:t xml:space="preserve"> </w:t>
      </w:r>
      <w:r>
        <w:t>3(5)</w:t>
      </w:r>
      <w:r w:rsidR="000D50D7" w:rsidRPr="000D50D7">
        <w:t xml:space="preserve"> </w:t>
      </w:r>
      <w:r>
        <w:t>of</w:t>
      </w:r>
      <w:r w:rsidR="000D50D7" w:rsidRPr="000D50D7">
        <w:t xml:space="preserve"> </w:t>
      </w:r>
      <w:r>
        <w:t>those</w:t>
      </w:r>
      <w:r w:rsidR="000D50D7" w:rsidRPr="000D50D7">
        <w:t xml:space="preserve"> </w:t>
      </w:r>
      <w:r>
        <w:t>regulations.</w:t>
      </w:r>
    </w:p>
    <w:p w14:paraId="3E7C1551" w14:textId="77777777" w:rsidR="00283174" w:rsidRDefault="00283174" w:rsidP="00283174">
      <w:pPr>
        <w:pStyle w:val="N2"/>
      </w:pPr>
      <w:r>
        <w:lastRenderedPageBreak/>
        <w:t>Before</w:t>
      </w:r>
      <w:r w:rsidR="000D50D7" w:rsidRPr="000D50D7">
        <w:t xml:space="preserve"> </w:t>
      </w:r>
      <w:r>
        <w:t>exercising</w:t>
      </w:r>
      <w:r w:rsidR="000D50D7" w:rsidRPr="000D50D7">
        <w:t xml:space="preserve"> </w:t>
      </w:r>
      <w:r>
        <w:t>the</w:t>
      </w:r>
      <w:r w:rsidR="000D50D7" w:rsidRPr="000D50D7">
        <w:t xml:space="preserve"> </w:t>
      </w:r>
      <w:r>
        <w:t>power</w:t>
      </w:r>
      <w:r w:rsidR="000D50D7" w:rsidRPr="000D50D7">
        <w:t xml:space="preserve"> </w:t>
      </w:r>
      <w:r>
        <w:t>conferred</w:t>
      </w:r>
      <w:r w:rsidR="000D50D7" w:rsidRPr="000D50D7">
        <w:t xml:space="preserve"> </w:t>
      </w:r>
      <w:r>
        <w:t>by</w:t>
      </w:r>
      <w:r w:rsidR="000D50D7" w:rsidRPr="000D50D7">
        <w:t xml:space="preserve"> </w:t>
      </w:r>
      <w:r>
        <w:t>paragraph</w:t>
      </w:r>
      <w:r w:rsidR="000D50D7" w:rsidRPr="000D50D7">
        <w:t xml:space="preserve"> </w:t>
      </w:r>
      <w:r>
        <w:fldChar w:fldCharType="begin"/>
      </w:r>
      <w:r>
        <w:instrText xml:space="preserve"> REF _Ref95986920 \r \h </w:instrText>
      </w:r>
      <w:r>
        <w:fldChar w:fldCharType="separate"/>
      </w:r>
      <w:r w:rsidR="000D50D7">
        <w:t>(2)</w:t>
      </w:r>
      <w:r>
        <w:fldChar w:fldCharType="end"/>
      </w:r>
      <w:r w:rsidR="000D50D7" w:rsidRPr="000D50D7">
        <w:t xml:space="preserve"> </w:t>
      </w:r>
      <w:r>
        <w:t>the</w:t>
      </w:r>
      <w:r w:rsidR="000D50D7" w:rsidRPr="000D50D7">
        <w:t xml:space="preserve"> </w:t>
      </w:r>
      <w:r>
        <w:t>undertaker</w:t>
      </w:r>
      <w:r w:rsidR="000D50D7" w:rsidRPr="000D50D7">
        <w:t xml:space="preserve"> </w:t>
      </w:r>
      <w:r>
        <w:t>must—</w:t>
      </w:r>
    </w:p>
    <w:p w14:paraId="394A9CFE" w14:textId="77777777" w:rsidR="00283174" w:rsidRDefault="00283174" w:rsidP="00283174">
      <w:pPr>
        <w:pStyle w:val="N3"/>
      </w:pPr>
      <w:r>
        <w:t>consult</w:t>
      </w:r>
      <w:r w:rsidR="000D50D7" w:rsidRPr="000D50D7">
        <w:t xml:space="preserve"> </w:t>
      </w:r>
      <w:r>
        <w:t>with</w:t>
      </w:r>
      <w:r w:rsidR="000D50D7" w:rsidRPr="000D50D7">
        <w:t xml:space="preserve"> </w:t>
      </w:r>
      <w:r>
        <w:t>the</w:t>
      </w:r>
      <w:r w:rsidR="000D50D7" w:rsidRPr="000D50D7">
        <w:t xml:space="preserve"> </w:t>
      </w:r>
      <w:r>
        <w:t>chief</w:t>
      </w:r>
      <w:r w:rsidR="000D50D7" w:rsidRPr="000D50D7">
        <w:t xml:space="preserve"> </w:t>
      </w:r>
      <w:r>
        <w:t>officer</w:t>
      </w:r>
      <w:r w:rsidR="000D50D7" w:rsidRPr="000D50D7">
        <w:t xml:space="preserve"> </w:t>
      </w:r>
      <w:r>
        <w:t>of</w:t>
      </w:r>
      <w:r w:rsidR="000D50D7" w:rsidRPr="000D50D7">
        <w:t xml:space="preserve"> </w:t>
      </w:r>
      <w:r>
        <w:t>police</w:t>
      </w:r>
      <w:r w:rsidR="000D50D7" w:rsidRPr="000D50D7">
        <w:t xml:space="preserve"> </w:t>
      </w:r>
      <w:r>
        <w:t>in</w:t>
      </w:r>
      <w:r w:rsidR="000D50D7" w:rsidRPr="000D50D7">
        <w:t xml:space="preserve"> </w:t>
      </w:r>
      <w:r>
        <w:t>whose</w:t>
      </w:r>
      <w:r w:rsidR="000D50D7" w:rsidRPr="000D50D7">
        <w:t xml:space="preserve"> </w:t>
      </w:r>
      <w:r>
        <w:t>area</w:t>
      </w:r>
      <w:r w:rsidR="000D50D7" w:rsidRPr="000D50D7">
        <w:t xml:space="preserve"> </w:t>
      </w:r>
      <w:r>
        <w:t>the</w:t>
      </w:r>
      <w:r w:rsidR="000D50D7" w:rsidRPr="000D50D7">
        <w:t xml:space="preserve"> </w:t>
      </w:r>
      <w:r>
        <w:t>road</w:t>
      </w:r>
      <w:r w:rsidR="000D50D7" w:rsidRPr="000D50D7">
        <w:t xml:space="preserve"> </w:t>
      </w:r>
      <w:r>
        <w:t>is</w:t>
      </w:r>
      <w:r w:rsidR="000D50D7" w:rsidRPr="000D50D7">
        <w:t xml:space="preserve"> </w:t>
      </w:r>
      <w:r>
        <w:t>situated;</w:t>
      </w:r>
      <w:r w:rsidR="000D50D7" w:rsidRPr="000D50D7">
        <w:t xml:space="preserve"> </w:t>
      </w:r>
      <w:r>
        <w:t>and</w:t>
      </w:r>
    </w:p>
    <w:p w14:paraId="7E758A92" w14:textId="77777777" w:rsidR="00283174" w:rsidRPr="009B6EDD" w:rsidRDefault="00283174" w:rsidP="00283174">
      <w:pPr>
        <w:pStyle w:val="N3"/>
      </w:pPr>
      <w:r>
        <w:t>obtain</w:t>
      </w:r>
      <w:r w:rsidR="000D50D7" w:rsidRPr="000D50D7">
        <w:t xml:space="preserve"> </w:t>
      </w:r>
      <w:r>
        <w:t>the</w:t>
      </w:r>
      <w:r w:rsidR="000D50D7" w:rsidRPr="000D50D7">
        <w:t xml:space="preserve"> </w:t>
      </w:r>
      <w:r>
        <w:t>written</w:t>
      </w:r>
      <w:r w:rsidR="000D50D7" w:rsidRPr="000D50D7">
        <w:t xml:space="preserve"> </w:t>
      </w:r>
      <w:r>
        <w:t>consent</w:t>
      </w:r>
      <w:r w:rsidR="000D50D7" w:rsidRPr="000D50D7">
        <w:t xml:space="preserve"> </w:t>
      </w:r>
      <w:r>
        <w:t>of</w:t>
      </w:r>
      <w:r w:rsidR="000D50D7" w:rsidRPr="000D50D7">
        <w:t xml:space="preserve"> </w:t>
      </w:r>
      <w:r>
        <w:t>the</w:t>
      </w:r>
      <w:r w:rsidR="000D50D7" w:rsidRPr="000D50D7">
        <w:t xml:space="preserve"> </w:t>
      </w:r>
      <w:r>
        <w:t>traffic</w:t>
      </w:r>
      <w:r w:rsidR="000D50D7" w:rsidRPr="000D50D7">
        <w:t xml:space="preserve"> </w:t>
      </w:r>
      <w:r>
        <w:t>authority.</w:t>
      </w:r>
    </w:p>
    <w:p w14:paraId="7E51FC1F" w14:textId="77777777" w:rsidR="00283174" w:rsidRDefault="00283174" w:rsidP="00283174">
      <w:pPr>
        <w:pStyle w:val="N2"/>
      </w:pPr>
      <w:r>
        <w:t>The</w:t>
      </w:r>
      <w:r w:rsidR="000D50D7" w:rsidRPr="000D50D7">
        <w:t xml:space="preserve"> </w:t>
      </w:r>
      <w:r>
        <w:t>undertaker</w:t>
      </w:r>
      <w:r w:rsidR="000D50D7" w:rsidRPr="000D50D7">
        <w:t xml:space="preserve"> </w:t>
      </w:r>
      <w:r>
        <w:t>must</w:t>
      </w:r>
      <w:r w:rsidR="000D50D7" w:rsidRPr="000D50D7">
        <w:t xml:space="preserve"> </w:t>
      </w:r>
      <w:r>
        <w:t>not</w:t>
      </w:r>
      <w:r w:rsidR="000D50D7" w:rsidRPr="000D50D7">
        <w:t xml:space="preserve"> </w:t>
      </w:r>
      <w:r>
        <w:t>exercise</w:t>
      </w:r>
      <w:r w:rsidR="000D50D7" w:rsidRPr="000D50D7">
        <w:t xml:space="preserve"> </w:t>
      </w:r>
      <w:r>
        <w:t>the</w:t>
      </w:r>
      <w:r w:rsidR="000D50D7" w:rsidRPr="000D50D7">
        <w:t xml:space="preserve"> </w:t>
      </w:r>
      <w:r>
        <w:t>powers</w:t>
      </w:r>
      <w:r w:rsidR="000D50D7" w:rsidRPr="000D50D7">
        <w:t xml:space="preserve"> </w:t>
      </w:r>
      <w:r>
        <w:t>in</w:t>
      </w:r>
      <w:r w:rsidR="000D50D7" w:rsidRPr="000D50D7">
        <w:t xml:space="preserve"> </w:t>
      </w:r>
      <w:r>
        <w:t>paragraphs</w:t>
      </w:r>
      <w:r w:rsidR="000D50D7" w:rsidRPr="000D50D7">
        <w:t xml:space="preserve"> </w:t>
      </w:r>
      <w:r>
        <w:fldChar w:fldCharType="begin"/>
      </w:r>
      <w:r>
        <w:instrText xml:space="preserve"> REF _Ref94179488 \r \h </w:instrText>
      </w:r>
      <w:r>
        <w:fldChar w:fldCharType="separate"/>
      </w:r>
      <w:r w:rsidR="000D50D7">
        <w:t>(1)</w:t>
      </w:r>
      <w:r>
        <w:fldChar w:fldCharType="end"/>
      </w:r>
      <w:r w:rsidR="000D50D7" w:rsidRPr="000D50D7">
        <w:t xml:space="preserve"> </w:t>
      </w:r>
      <w:r>
        <w:t>or</w:t>
      </w:r>
      <w:r w:rsidR="000D50D7" w:rsidRPr="000D50D7">
        <w:t xml:space="preserve"> </w:t>
      </w:r>
      <w:r>
        <w:fldChar w:fldCharType="begin"/>
      </w:r>
      <w:r>
        <w:instrText xml:space="preserve"> REF _Ref95986920 \r \h </w:instrText>
      </w:r>
      <w:r>
        <w:fldChar w:fldCharType="separate"/>
      </w:r>
      <w:r w:rsidR="000D50D7">
        <w:t>(2)</w:t>
      </w:r>
      <w:r>
        <w:fldChar w:fldCharType="end"/>
      </w:r>
      <w:r w:rsidR="000D50D7" w:rsidRPr="000D50D7">
        <w:t xml:space="preserve"> </w:t>
      </w:r>
      <w:r>
        <w:t>unless</w:t>
      </w:r>
      <w:r w:rsidR="000D50D7" w:rsidRPr="000D50D7">
        <w:t xml:space="preserve"> </w:t>
      </w:r>
      <w:r>
        <w:t>it</w:t>
      </w:r>
      <w:r w:rsidR="000D50D7" w:rsidRPr="000D50D7">
        <w:t xml:space="preserve"> </w:t>
      </w:r>
      <w:r>
        <w:t>has—</w:t>
      </w:r>
    </w:p>
    <w:p w14:paraId="2A421F7C" w14:textId="77777777" w:rsidR="00283174" w:rsidRDefault="00283174" w:rsidP="00283174">
      <w:pPr>
        <w:pStyle w:val="N3"/>
      </w:pPr>
      <w:r>
        <w:t>given</w:t>
      </w:r>
      <w:r w:rsidR="000D50D7" w:rsidRPr="000D50D7">
        <w:t xml:space="preserve"> </w:t>
      </w:r>
      <w:r>
        <w:t>not</w:t>
      </w:r>
      <w:r w:rsidR="000D50D7" w:rsidRPr="000D50D7">
        <w:t xml:space="preserve"> </w:t>
      </w:r>
      <w:r>
        <w:t>less</w:t>
      </w:r>
      <w:r w:rsidR="000D50D7" w:rsidRPr="000D50D7">
        <w:t xml:space="preserve"> </w:t>
      </w:r>
      <w:r>
        <w:t>than</w:t>
      </w:r>
      <w:r w:rsidR="000D50D7" w:rsidRPr="000D50D7">
        <w:t xml:space="preserve"> </w:t>
      </w:r>
      <w:r>
        <w:t>4</w:t>
      </w:r>
      <w:r w:rsidR="000D50D7" w:rsidRPr="000D50D7">
        <w:t xml:space="preserve"> </w:t>
      </w:r>
      <w:r>
        <w:t>weeks’</w:t>
      </w:r>
      <w:r w:rsidR="000D50D7" w:rsidRPr="000D50D7">
        <w:t xml:space="preserve"> </w:t>
      </w:r>
      <w:r>
        <w:t>notice</w:t>
      </w:r>
      <w:r w:rsidR="000D50D7" w:rsidRPr="000D50D7">
        <w:t xml:space="preserve"> </w:t>
      </w:r>
      <w:r>
        <w:t>in</w:t>
      </w:r>
      <w:r w:rsidR="000D50D7" w:rsidRPr="000D50D7">
        <w:t xml:space="preserve"> </w:t>
      </w:r>
      <w:r>
        <w:t>writing</w:t>
      </w:r>
      <w:r w:rsidR="000D50D7" w:rsidRPr="000D50D7">
        <w:t xml:space="preserve"> </w:t>
      </w:r>
      <w:r>
        <w:t>of</w:t>
      </w:r>
      <w:r w:rsidR="000D50D7" w:rsidRPr="000D50D7">
        <w:t xml:space="preserve"> </w:t>
      </w:r>
      <w:r>
        <w:t>its</w:t>
      </w:r>
      <w:r w:rsidR="000D50D7" w:rsidRPr="000D50D7">
        <w:t xml:space="preserve"> </w:t>
      </w:r>
      <w:r>
        <w:t>intention</w:t>
      </w:r>
      <w:r w:rsidR="000D50D7" w:rsidRPr="000D50D7">
        <w:t xml:space="preserve"> </w:t>
      </w:r>
      <w:r>
        <w:t>so</w:t>
      </w:r>
      <w:r w:rsidR="000D50D7" w:rsidRPr="000D50D7">
        <w:t xml:space="preserve"> </w:t>
      </w:r>
      <w:r>
        <w:t>to</w:t>
      </w:r>
      <w:r w:rsidR="000D50D7" w:rsidRPr="000D50D7">
        <w:t xml:space="preserve"> </w:t>
      </w:r>
      <w:r>
        <w:t>do</w:t>
      </w:r>
      <w:r w:rsidR="000D50D7" w:rsidRPr="000D50D7">
        <w:t xml:space="preserve"> </w:t>
      </w:r>
      <w:r>
        <w:t>to</w:t>
      </w:r>
      <w:r w:rsidR="000D50D7" w:rsidRPr="000D50D7">
        <w:t xml:space="preserve"> </w:t>
      </w:r>
      <w:r>
        <w:t>the</w:t>
      </w:r>
      <w:r w:rsidR="000D50D7" w:rsidRPr="000D50D7">
        <w:t xml:space="preserve"> </w:t>
      </w:r>
      <w:r>
        <w:t>chief</w:t>
      </w:r>
      <w:r w:rsidR="000D50D7" w:rsidRPr="000D50D7">
        <w:t xml:space="preserve"> </w:t>
      </w:r>
      <w:r>
        <w:t>officer</w:t>
      </w:r>
      <w:r w:rsidR="000D50D7" w:rsidRPr="000D50D7">
        <w:t xml:space="preserve"> </w:t>
      </w:r>
      <w:r>
        <w:t>of</w:t>
      </w:r>
      <w:r w:rsidR="000D50D7" w:rsidRPr="000D50D7">
        <w:t xml:space="preserve"> </w:t>
      </w:r>
      <w:r>
        <w:t>police</w:t>
      </w:r>
      <w:r w:rsidR="000D50D7" w:rsidRPr="000D50D7">
        <w:t xml:space="preserve"> </w:t>
      </w:r>
      <w:r>
        <w:t>and</w:t>
      </w:r>
      <w:r w:rsidR="000D50D7" w:rsidRPr="000D50D7">
        <w:t xml:space="preserve"> </w:t>
      </w:r>
      <w:r>
        <w:t>to</w:t>
      </w:r>
      <w:r w:rsidR="000D50D7" w:rsidRPr="000D50D7">
        <w:t xml:space="preserve"> </w:t>
      </w:r>
      <w:r>
        <w:t>the</w:t>
      </w:r>
      <w:r w:rsidR="000D50D7" w:rsidRPr="000D50D7">
        <w:t xml:space="preserve"> </w:t>
      </w:r>
      <w:r>
        <w:t>traffic</w:t>
      </w:r>
      <w:r w:rsidR="000D50D7" w:rsidRPr="000D50D7">
        <w:t xml:space="preserve"> </w:t>
      </w:r>
      <w:r>
        <w:t>authority</w:t>
      </w:r>
      <w:r w:rsidR="000D50D7" w:rsidRPr="000D50D7">
        <w:t xml:space="preserve"> </w:t>
      </w:r>
      <w:r>
        <w:t>in</w:t>
      </w:r>
      <w:r w:rsidR="000D50D7" w:rsidRPr="000D50D7">
        <w:t xml:space="preserve"> </w:t>
      </w:r>
      <w:r>
        <w:t>whose</w:t>
      </w:r>
      <w:r w:rsidR="000D50D7" w:rsidRPr="000D50D7">
        <w:t xml:space="preserve"> </w:t>
      </w:r>
      <w:r>
        <w:t>area</w:t>
      </w:r>
      <w:r w:rsidR="000D50D7" w:rsidRPr="000D50D7">
        <w:t xml:space="preserve"> </w:t>
      </w:r>
      <w:r>
        <w:t>the</w:t>
      </w:r>
      <w:r w:rsidR="000D50D7" w:rsidRPr="000D50D7">
        <w:t xml:space="preserve"> </w:t>
      </w:r>
      <w:r>
        <w:t>road</w:t>
      </w:r>
      <w:r w:rsidR="000D50D7" w:rsidRPr="000D50D7">
        <w:t xml:space="preserve"> </w:t>
      </w:r>
      <w:r>
        <w:t>is</w:t>
      </w:r>
      <w:r w:rsidR="000D50D7" w:rsidRPr="000D50D7">
        <w:t xml:space="preserve"> </w:t>
      </w:r>
      <w:r>
        <w:t>situated;</w:t>
      </w:r>
      <w:r w:rsidR="000D50D7" w:rsidRPr="000D50D7">
        <w:t xml:space="preserve"> </w:t>
      </w:r>
      <w:r>
        <w:t>and</w:t>
      </w:r>
    </w:p>
    <w:p w14:paraId="45BE9304" w14:textId="77777777" w:rsidR="00283174" w:rsidRPr="009B6EDD" w:rsidRDefault="00283174" w:rsidP="00283174">
      <w:pPr>
        <w:pStyle w:val="N3"/>
      </w:pPr>
      <w:r>
        <w:t>not</w:t>
      </w:r>
      <w:r w:rsidR="000D50D7" w:rsidRPr="000D50D7">
        <w:t xml:space="preserve"> </w:t>
      </w:r>
      <w:r>
        <w:t>less</w:t>
      </w:r>
      <w:r w:rsidR="000D50D7" w:rsidRPr="000D50D7">
        <w:t xml:space="preserve"> </w:t>
      </w:r>
      <w:r>
        <w:t>than</w:t>
      </w:r>
      <w:r w:rsidR="000D50D7" w:rsidRPr="000D50D7">
        <w:t xml:space="preserve"> </w:t>
      </w:r>
      <w:r>
        <w:t>7</w:t>
      </w:r>
      <w:r w:rsidR="000D50D7" w:rsidRPr="000D50D7">
        <w:t xml:space="preserve"> </w:t>
      </w:r>
      <w:r>
        <w:t>days</w:t>
      </w:r>
      <w:r w:rsidR="000D50D7" w:rsidRPr="000D50D7">
        <w:t xml:space="preserve"> </w:t>
      </w:r>
      <w:r>
        <w:t>before</w:t>
      </w:r>
      <w:r w:rsidR="000D50D7" w:rsidRPr="000D50D7">
        <w:t xml:space="preserve"> </w:t>
      </w:r>
      <w:r>
        <w:t>the</w:t>
      </w:r>
      <w:r w:rsidR="000D50D7" w:rsidRPr="000D50D7">
        <w:t xml:space="preserve"> </w:t>
      </w:r>
      <w:r>
        <w:t>provision</w:t>
      </w:r>
      <w:r w:rsidR="000D50D7" w:rsidRPr="000D50D7">
        <w:t xml:space="preserve"> </w:t>
      </w:r>
      <w:r>
        <w:t>is</w:t>
      </w:r>
      <w:r w:rsidR="000D50D7" w:rsidRPr="000D50D7">
        <w:t xml:space="preserve"> </w:t>
      </w:r>
      <w:r>
        <w:t>to</w:t>
      </w:r>
      <w:r w:rsidR="000D50D7" w:rsidRPr="000D50D7">
        <w:t xml:space="preserve"> </w:t>
      </w:r>
      <w:r>
        <w:t>take</w:t>
      </w:r>
      <w:r w:rsidR="000D50D7" w:rsidRPr="000D50D7">
        <w:t xml:space="preserve"> </w:t>
      </w:r>
      <w:r>
        <w:t>effect</w:t>
      </w:r>
      <w:r w:rsidR="000D50D7" w:rsidRPr="000D50D7">
        <w:t xml:space="preserve"> </w:t>
      </w:r>
      <w:r>
        <w:t>published</w:t>
      </w:r>
      <w:r w:rsidR="000D50D7" w:rsidRPr="000D50D7">
        <w:t xml:space="preserve"> </w:t>
      </w:r>
      <w:r>
        <w:t>the</w:t>
      </w:r>
      <w:r w:rsidR="000D50D7" w:rsidRPr="000D50D7">
        <w:t xml:space="preserve"> </w:t>
      </w:r>
      <w:r>
        <w:t>undertaker’s</w:t>
      </w:r>
      <w:r w:rsidR="000D50D7" w:rsidRPr="000D50D7">
        <w:t xml:space="preserve"> </w:t>
      </w:r>
      <w:r>
        <w:t>intention</w:t>
      </w:r>
      <w:r w:rsidR="000D50D7" w:rsidRPr="000D50D7">
        <w:t xml:space="preserve"> </w:t>
      </w:r>
      <w:r>
        <w:t>to</w:t>
      </w:r>
      <w:r w:rsidR="000D50D7" w:rsidRPr="000D50D7">
        <w:t xml:space="preserve"> </w:t>
      </w:r>
      <w:r>
        <w:t>make</w:t>
      </w:r>
      <w:r w:rsidR="000D50D7" w:rsidRPr="000D50D7">
        <w:t xml:space="preserve"> </w:t>
      </w:r>
      <w:r>
        <w:t>the</w:t>
      </w:r>
      <w:r w:rsidR="000D50D7" w:rsidRPr="000D50D7">
        <w:t xml:space="preserve"> </w:t>
      </w:r>
      <w:r>
        <w:t>provision</w:t>
      </w:r>
      <w:r w:rsidR="000D50D7" w:rsidRPr="000D50D7">
        <w:t xml:space="preserve"> </w:t>
      </w:r>
      <w:r>
        <w:t>in</w:t>
      </w:r>
      <w:r w:rsidR="000D50D7" w:rsidRPr="000D50D7">
        <w:t xml:space="preserve"> </w:t>
      </w:r>
      <w:r>
        <w:t>one</w:t>
      </w:r>
      <w:r w:rsidR="000D50D7" w:rsidRPr="000D50D7">
        <w:t xml:space="preserve"> </w:t>
      </w:r>
      <w:r>
        <w:t>or</w:t>
      </w:r>
      <w:r w:rsidR="000D50D7" w:rsidRPr="000D50D7">
        <w:t xml:space="preserve"> </w:t>
      </w:r>
      <w:r>
        <w:t>more</w:t>
      </w:r>
      <w:r w:rsidR="000D50D7" w:rsidRPr="000D50D7">
        <w:t xml:space="preserve"> </w:t>
      </w:r>
      <w:r>
        <w:t>newspaper</w:t>
      </w:r>
      <w:r w:rsidR="000D50D7" w:rsidRPr="000D50D7">
        <w:t xml:space="preserve"> </w:t>
      </w:r>
      <w:r>
        <w:t>circulating</w:t>
      </w:r>
      <w:r w:rsidR="000D50D7" w:rsidRPr="000D50D7">
        <w:t xml:space="preserve"> </w:t>
      </w:r>
      <w:r>
        <w:t>in</w:t>
      </w:r>
      <w:r w:rsidR="000D50D7" w:rsidRPr="000D50D7">
        <w:t xml:space="preserve"> </w:t>
      </w:r>
      <w:r>
        <w:t>the</w:t>
      </w:r>
      <w:r w:rsidR="000D50D7" w:rsidRPr="000D50D7">
        <w:t xml:space="preserve"> </w:t>
      </w:r>
      <w:r>
        <w:t>area</w:t>
      </w:r>
      <w:r w:rsidR="000D50D7" w:rsidRPr="000D50D7">
        <w:t xml:space="preserve"> </w:t>
      </w:r>
      <w:r>
        <w:t>in</w:t>
      </w:r>
      <w:r w:rsidR="000D50D7" w:rsidRPr="000D50D7">
        <w:t xml:space="preserve"> </w:t>
      </w:r>
      <w:r>
        <w:t>which</w:t>
      </w:r>
      <w:r w:rsidR="000D50D7" w:rsidRPr="000D50D7">
        <w:t xml:space="preserve"> </w:t>
      </w:r>
      <w:r>
        <w:t>any</w:t>
      </w:r>
      <w:r w:rsidR="000D50D7" w:rsidRPr="000D50D7">
        <w:t xml:space="preserve"> </w:t>
      </w:r>
      <w:r>
        <w:t>road</w:t>
      </w:r>
      <w:r w:rsidR="000D50D7" w:rsidRPr="000D50D7">
        <w:t xml:space="preserve"> </w:t>
      </w:r>
      <w:r>
        <w:t>to</w:t>
      </w:r>
      <w:r w:rsidR="000D50D7" w:rsidRPr="000D50D7">
        <w:t xml:space="preserve"> </w:t>
      </w:r>
      <w:r>
        <w:t>which</w:t>
      </w:r>
      <w:r w:rsidR="000D50D7" w:rsidRPr="000D50D7">
        <w:t xml:space="preserve"> </w:t>
      </w:r>
      <w:r>
        <w:t>the</w:t>
      </w:r>
      <w:r w:rsidR="000D50D7" w:rsidRPr="000D50D7">
        <w:t xml:space="preserve"> </w:t>
      </w:r>
      <w:r>
        <w:t>provision</w:t>
      </w:r>
      <w:r w:rsidR="000D50D7" w:rsidRPr="000D50D7">
        <w:t xml:space="preserve"> </w:t>
      </w:r>
      <w:r>
        <w:t>relates</w:t>
      </w:r>
      <w:r w:rsidR="000D50D7" w:rsidRPr="000D50D7">
        <w:t xml:space="preserve"> </w:t>
      </w:r>
      <w:r>
        <w:t>is</w:t>
      </w:r>
      <w:r w:rsidR="000D50D7" w:rsidRPr="000D50D7">
        <w:t xml:space="preserve"> </w:t>
      </w:r>
      <w:r>
        <w:t>situated.</w:t>
      </w:r>
    </w:p>
    <w:p w14:paraId="3B1AD86B" w14:textId="77777777" w:rsidR="00283174" w:rsidRDefault="00283174" w:rsidP="00283174">
      <w:pPr>
        <w:pStyle w:val="N2"/>
      </w:pPr>
      <w:r>
        <w:t>Any</w:t>
      </w:r>
      <w:r w:rsidR="000D50D7" w:rsidRPr="000D50D7">
        <w:t xml:space="preserve"> </w:t>
      </w:r>
      <w:r>
        <w:t>provision</w:t>
      </w:r>
      <w:r w:rsidR="000D50D7" w:rsidRPr="000D50D7">
        <w:t xml:space="preserve"> </w:t>
      </w:r>
      <w:r>
        <w:t>made</w:t>
      </w:r>
      <w:r w:rsidR="000D50D7" w:rsidRPr="000D50D7">
        <w:t xml:space="preserve"> </w:t>
      </w:r>
      <w:r>
        <w:t>under</w:t>
      </w:r>
      <w:r w:rsidR="000D50D7" w:rsidRPr="000D50D7">
        <w:t xml:space="preserve"> </w:t>
      </w:r>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paragraphs</w:t>
      </w:r>
      <w:r w:rsidR="000D50D7" w:rsidRPr="000D50D7">
        <w:t xml:space="preserve"> </w:t>
      </w:r>
      <w:r>
        <w:fldChar w:fldCharType="begin"/>
      </w:r>
      <w:r>
        <w:instrText xml:space="preserve"> REF _Ref94179488 \r \h </w:instrText>
      </w:r>
      <w:r>
        <w:fldChar w:fldCharType="separate"/>
      </w:r>
      <w:r w:rsidR="000D50D7">
        <w:t>(1)</w:t>
      </w:r>
      <w:r>
        <w:fldChar w:fldCharType="end"/>
      </w:r>
      <w:r w:rsidR="000D50D7" w:rsidRPr="000D50D7">
        <w:t xml:space="preserve"> </w:t>
      </w:r>
      <w:r>
        <w:t>or</w:t>
      </w:r>
      <w:r w:rsidR="000D50D7" w:rsidRPr="000D50D7">
        <w:t xml:space="preserve"> </w:t>
      </w:r>
      <w:r>
        <w:fldChar w:fldCharType="begin"/>
      </w:r>
      <w:r>
        <w:instrText xml:space="preserve"> REF _Ref95986920 \r \h </w:instrText>
      </w:r>
      <w:r>
        <w:fldChar w:fldCharType="separate"/>
      </w:r>
      <w:r w:rsidR="000D50D7">
        <w:t>(2)</w:t>
      </w:r>
      <w:r>
        <w:fldChar w:fldCharType="end"/>
      </w:r>
      <w:r w:rsidR="000D50D7" w:rsidRPr="000D50D7">
        <w:t xml:space="preserve"> </w:t>
      </w:r>
      <w:r>
        <w:t>of</w:t>
      </w:r>
      <w:r w:rsidR="000D50D7" w:rsidRPr="000D50D7">
        <w:t xml:space="preserve"> </w:t>
      </w:r>
      <w:r>
        <w:t>this</w:t>
      </w:r>
      <w:r w:rsidR="000D50D7" w:rsidRPr="000D50D7">
        <w:t xml:space="preserve"> </w:t>
      </w:r>
      <w:r>
        <w:t>article</w:t>
      </w:r>
      <w:r w:rsidR="000D50D7" w:rsidRPr="000D50D7">
        <w:t xml:space="preserve"> </w:t>
      </w:r>
      <w:r>
        <w:t>may</w:t>
      </w:r>
      <w:r w:rsidR="000D50D7" w:rsidRPr="000D50D7">
        <w:t xml:space="preserve"> </w:t>
      </w:r>
      <w:r>
        <w:t>be</w:t>
      </w:r>
      <w:r w:rsidR="000D50D7" w:rsidRPr="000D50D7">
        <w:t xml:space="preserve"> </w:t>
      </w:r>
      <w:r>
        <w:t>suspended,</w:t>
      </w:r>
      <w:r w:rsidR="000D50D7" w:rsidRPr="000D50D7">
        <w:t xml:space="preserve"> </w:t>
      </w:r>
      <w:r>
        <w:t>varied</w:t>
      </w:r>
      <w:r w:rsidR="000D50D7" w:rsidRPr="000D50D7">
        <w:t xml:space="preserve"> </w:t>
      </w:r>
      <w:r>
        <w:t>or</w:t>
      </w:r>
      <w:r w:rsidR="000D50D7" w:rsidRPr="000D50D7">
        <w:t xml:space="preserve"> </w:t>
      </w:r>
      <w:r>
        <w:t>revoked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from</w:t>
      </w:r>
      <w:r w:rsidR="000D50D7" w:rsidRPr="000D50D7">
        <w:t xml:space="preserve"> </w:t>
      </w:r>
      <w:r>
        <w:t>time</w:t>
      </w:r>
      <w:r w:rsidR="000D50D7" w:rsidRPr="000D50D7">
        <w:t xml:space="preserve"> </w:t>
      </w:r>
      <w:r>
        <w:t>to</w:t>
      </w:r>
      <w:r w:rsidR="000D50D7" w:rsidRPr="000D50D7">
        <w:t xml:space="preserve"> </w:t>
      </w:r>
      <w:r>
        <w:t>time</w:t>
      </w:r>
      <w:r w:rsidR="000D50D7" w:rsidRPr="000D50D7">
        <w:t xml:space="preserve"> </w:t>
      </w:r>
      <w:r>
        <w:t>by</w:t>
      </w:r>
      <w:r w:rsidR="000D50D7" w:rsidRPr="000D50D7">
        <w:t xml:space="preserve"> </w:t>
      </w:r>
      <w:r>
        <w:t>subsequent</w:t>
      </w:r>
      <w:r w:rsidR="000D50D7" w:rsidRPr="000D50D7">
        <w:t xml:space="preserve"> </w:t>
      </w:r>
      <w:r>
        <w:t>exercise</w:t>
      </w:r>
      <w:r w:rsidR="000D50D7" w:rsidRPr="000D50D7">
        <w:t xml:space="preserve"> </w:t>
      </w:r>
      <w:r>
        <w:t>of</w:t>
      </w:r>
      <w:r w:rsidR="000D50D7" w:rsidRPr="000D50D7">
        <w:t xml:space="preserve"> </w:t>
      </w:r>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paragraph</w:t>
      </w:r>
      <w:r w:rsidR="000D50D7" w:rsidRPr="000D50D7">
        <w:t xml:space="preserve"> </w:t>
      </w:r>
      <w:r>
        <w:fldChar w:fldCharType="begin"/>
      </w:r>
      <w:r>
        <w:instrText xml:space="preserve"> REF _Ref94179488 \r \h </w:instrText>
      </w:r>
      <w:r>
        <w:fldChar w:fldCharType="separate"/>
      </w:r>
      <w:r w:rsidR="000D50D7">
        <w:t>(1)</w:t>
      </w:r>
      <w:r>
        <w:fldChar w:fldCharType="end"/>
      </w:r>
      <w:r w:rsidR="000D50D7" w:rsidRPr="000D50D7">
        <w:t xml:space="preserve"> </w:t>
      </w:r>
      <w:r>
        <w:t>or</w:t>
      </w:r>
      <w:r w:rsidR="000D50D7" w:rsidRPr="000D50D7">
        <w:t xml:space="preserve"> </w:t>
      </w:r>
      <w:r>
        <w:fldChar w:fldCharType="begin"/>
      </w:r>
      <w:r>
        <w:instrText xml:space="preserve"> REF _Ref95986920 \r \h </w:instrText>
      </w:r>
      <w:r>
        <w:fldChar w:fldCharType="separate"/>
      </w:r>
      <w:r w:rsidR="000D50D7">
        <w:t>(2)</w:t>
      </w:r>
      <w:r>
        <w:fldChar w:fldCharType="end"/>
      </w:r>
      <w:r>
        <w:t>.</w:t>
      </w:r>
    </w:p>
    <w:p w14:paraId="0FED6428" w14:textId="77777777" w:rsidR="00283174" w:rsidRDefault="00283174" w:rsidP="00283174">
      <w:pPr>
        <w:pStyle w:val="N2"/>
      </w:pPr>
      <w:r>
        <w:t>Any</w:t>
      </w:r>
      <w:r w:rsidR="000D50D7" w:rsidRPr="000D50D7">
        <w:t xml:space="preserve"> </w:t>
      </w:r>
      <w:r>
        <w:t>provision</w:t>
      </w:r>
      <w:r w:rsidR="000D50D7" w:rsidRPr="000D50D7">
        <w:t xml:space="preserve"> </w:t>
      </w:r>
      <w:r>
        <w:t>made</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under</w:t>
      </w:r>
      <w:r w:rsidR="000D50D7" w:rsidRPr="000D50D7">
        <w:t xml:space="preserve"> </w:t>
      </w:r>
      <w:r>
        <w:t>paragraphs</w:t>
      </w:r>
      <w:r w:rsidR="000D50D7" w:rsidRPr="000D50D7">
        <w:t xml:space="preserve"> </w:t>
      </w:r>
      <w:r>
        <w:fldChar w:fldCharType="begin"/>
      </w:r>
      <w:r>
        <w:instrText xml:space="preserve"> REF _Ref94179488 \r \h </w:instrText>
      </w:r>
      <w:r>
        <w:fldChar w:fldCharType="separate"/>
      </w:r>
      <w:r w:rsidR="000D50D7">
        <w:t>(1)</w:t>
      </w:r>
      <w:r>
        <w:fldChar w:fldCharType="end"/>
      </w:r>
      <w:r w:rsidR="000D50D7" w:rsidRPr="000D50D7">
        <w:t xml:space="preserve"> </w:t>
      </w:r>
      <w:r>
        <w:t>or</w:t>
      </w:r>
      <w:r w:rsidR="000D50D7" w:rsidRPr="000D50D7">
        <w:t xml:space="preserve"> </w:t>
      </w:r>
      <w:r>
        <w:fldChar w:fldCharType="begin"/>
      </w:r>
      <w:r>
        <w:instrText xml:space="preserve"> REF _Ref95986920 \r \h </w:instrText>
      </w:r>
      <w:r>
        <w:fldChar w:fldCharType="separate"/>
      </w:r>
      <w:r w:rsidR="000D50D7">
        <w:t>(2)</w:t>
      </w:r>
      <w:r>
        <w:fldChar w:fldCharType="end"/>
      </w:r>
      <w:r>
        <w:t>—</w:t>
      </w:r>
    </w:p>
    <w:p w14:paraId="2127F97F" w14:textId="77777777" w:rsidR="00283174" w:rsidRDefault="00283174" w:rsidP="00283174">
      <w:pPr>
        <w:pStyle w:val="N3"/>
      </w:pPr>
      <w:r>
        <w:t>must</w:t>
      </w:r>
      <w:r w:rsidR="000D50D7" w:rsidRPr="000D50D7">
        <w:t xml:space="preserve"> </w:t>
      </w:r>
      <w:r>
        <w:t>be</w:t>
      </w:r>
      <w:r w:rsidR="000D50D7" w:rsidRPr="000D50D7">
        <w:t xml:space="preserve"> </w:t>
      </w:r>
      <w:r>
        <w:t>made</w:t>
      </w:r>
      <w:r w:rsidR="000D50D7" w:rsidRPr="000D50D7">
        <w:t xml:space="preserve"> </w:t>
      </w:r>
      <w:r>
        <w:t>by</w:t>
      </w:r>
      <w:r w:rsidR="000D50D7" w:rsidRPr="000D50D7">
        <w:t xml:space="preserve"> </w:t>
      </w:r>
      <w:r>
        <w:t>written</w:t>
      </w:r>
      <w:r w:rsidR="000D50D7" w:rsidRPr="000D50D7">
        <w:t xml:space="preserve"> </w:t>
      </w:r>
      <w:r>
        <w:t>instrument</w:t>
      </w:r>
      <w:r w:rsidR="000D50D7" w:rsidRPr="000D50D7">
        <w:t xml:space="preserve"> </w:t>
      </w:r>
      <w:r>
        <w:t>in</w:t>
      </w:r>
      <w:r w:rsidR="000D50D7" w:rsidRPr="000D50D7">
        <w:t xml:space="preserve"> </w:t>
      </w:r>
      <w:r>
        <w:t>such</w:t>
      </w:r>
      <w:r w:rsidR="000D50D7" w:rsidRPr="000D50D7">
        <w:t xml:space="preserve"> </w:t>
      </w:r>
      <w:r>
        <w:t>form</w:t>
      </w:r>
      <w:r w:rsidR="000D50D7" w:rsidRPr="000D50D7">
        <w:t xml:space="preserve"> </w:t>
      </w:r>
      <w:r>
        <w:t>as</w:t>
      </w:r>
      <w:r w:rsidR="000D50D7" w:rsidRPr="000D50D7">
        <w:t xml:space="preserve"> </w:t>
      </w:r>
      <w:r>
        <w:t>the</w:t>
      </w:r>
      <w:r w:rsidR="000D50D7" w:rsidRPr="000D50D7">
        <w:t xml:space="preserve"> </w:t>
      </w:r>
      <w:r>
        <w:t>undertaker</w:t>
      </w:r>
      <w:r w:rsidR="000D50D7" w:rsidRPr="000D50D7">
        <w:t xml:space="preserve"> </w:t>
      </w:r>
      <w:r>
        <w:t>considers</w:t>
      </w:r>
      <w:r w:rsidR="000D50D7" w:rsidRPr="000D50D7">
        <w:t xml:space="preserve"> </w:t>
      </w:r>
      <w:r>
        <w:t>appropriate;</w:t>
      </w:r>
    </w:p>
    <w:p w14:paraId="159B4200" w14:textId="77777777" w:rsidR="00283174" w:rsidRDefault="00283174" w:rsidP="00283174">
      <w:pPr>
        <w:pStyle w:val="N3"/>
      </w:pPr>
      <w:r>
        <w:t>has</w:t>
      </w:r>
      <w:r w:rsidR="000D50D7" w:rsidRPr="000D50D7">
        <w:t xml:space="preserve"> </w:t>
      </w:r>
      <w:r>
        <w:t>effect</w:t>
      </w:r>
      <w:r w:rsidR="000D50D7" w:rsidRPr="000D50D7">
        <w:t xml:space="preserve"> </w:t>
      </w:r>
      <w:r>
        <w:t>as</w:t>
      </w:r>
      <w:r w:rsidR="000D50D7" w:rsidRPr="000D50D7">
        <w:t xml:space="preserve"> </w:t>
      </w:r>
      <w:r>
        <w:t>if</w:t>
      </w:r>
      <w:r w:rsidR="000D50D7" w:rsidRPr="000D50D7">
        <w:t xml:space="preserve"> </w:t>
      </w:r>
      <w:r>
        <w:t>duly</w:t>
      </w:r>
      <w:r w:rsidR="000D50D7" w:rsidRPr="000D50D7">
        <w:t xml:space="preserve"> </w:t>
      </w:r>
      <w:r>
        <w:t>made</w:t>
      </w:r>
      <w:r w:rsidR="000D50D7" w:rsidRPr="000D50D7">
        <w:t xml:space="preserve"> </w:t>
      </w:r>
      <w:r>
        <w:t>by</w:t>
      </w:r>
      <w:r w:rsidR="000D50D7" w:rsidRPr="000D50D7">
        <w:t xml:space="preserve"> </w:t>
      </w:r>
      <w:r>
        <w:t>the</w:t>
      </w:r>
      <w:r w:rsidR="000D50D7" w:rsidRPr="000D50D7">
        <w:t xml:space="preserve"> </w:t>
      </w:r>
      <w:r>
        <w:t>traffic</w:t>
      </w:r>
      <w:r w:rsidR="000D50D7" w:rsidRPr="000D50D7">
        <w:t xml:space="preserve"> </w:t>
      </w:r>
      <w:r>
        <w:t>authority</w:t>
      </w:r>
      <w:r w:rsidR="000D50D7" w:rsidRPr="000D50D7">
        <w:t xml:space="preserve"> </w:t>
      </w:r>
      <w:r>
        <w:t>in</w:t>
      </w:r>
      <w:r w:rsidR="000D50D7" w:rsidRPr="000D50D7">
        <w:t xml:space="preserve"> </w:t>
      </w:r>
      <w:r>
        <w:t>whose</w:t>
      </w:r>
      <w:r w:rsidR="000D50D7" w:rsidRPr="000D50D7">
        <w:t xml:space="preserve"> </w:t>
      </w:r>
      <w:r>
        <w:t>area</w:t>
      </w:r>
      <w:r w:rsidR="000D50D7" w:rsidRPr="000D50D7">
        <w:t xml:space="preserve"> </w:t>
      </w:r>
      <w:r>
        <w:t>the</w:t>
      </w:r>
      <w:r w:rsidR="000D50D7" w:rsidRPr="000D50D7">
        <w:t xml:space="preserve"> </w:t>
      </w:r>
      <w:r>
        <w:t>road</w:t>
      </w:r>
      <w:r w:rsidR="000D50D7" w:rsidRPr="000D50D7">
        <w:t xml:space="preserve"> </w:t>
      </w:r>
      <w:r>
        <w:t>is</w:t>
      </w:r>
      <w:r w:rsidR="000D50D7" w:rsidRPr="000D50D7">
        <w:t xml:space="preserve"> </w:t>
      </w:r>
      <w:r>
        <w:t>situated</w:t>
      </w:r>
      <w:r w:rsidR="000D50D7" w:rsidRPr="000D50D7">
        <w:t xml:space="preserve"> </w:t>
      </w:r>
      <w:r>
        <w:t>as</w:t>
      </w:r>
      <w:r w:rsidR="000D50D7" w:rsidRPr="000D50D7">
        <w:t xml:space="preserve"> </w:t>
      </w:r>
      <w:r>
        <w:t>a</w:t>
      </w:r>
      <w:r w:rsidR="000D50D7" w:rsidRPr="000D50D7">
        <w:t xml:space="preserve"> </w:t>
      </w:r>
      <w:r>
        <w:t>traffic</w:t>
      </w:r>
      <w:r w:rsidR="000D50D7" w:rsidRPr="000D50D7">
        <w:t xml:space="preserve"> </w:t>
      </w:r>
      <w:r>
        <w:t>regulation</w:t>
      </w:r>
      <w:r w:rsidR="000D50D7" w:rsidRPr="000D50D7">
        <w:t xml:space="preserve"> </w:t>
      </w:r>
      <w:r>
        <w:t>order</w:t>
      </w:r>
      <w:r w:rsidR="000D50D7" w:rsidRPr="000D50D7">
        <w:t xml:space="preserve"> </w:t>
      </w:r>
      <w:r>
        <w:t>under</w:t>
      </w:r>
      <w:r w:rsidR="000D50D7" w:rsidRPr="000D50D7">
        <w:t xml:space="preserve"> </w:t>
      </w:r>
      <w:r>
        <w:t>the</w:t>
      </w:r>
      <w:r w:rsidR="000D50D7" w:rsidRPr="000D50D7">
        <w:t xml:space="preserve"> </w:t>
      </w:r>
      <w:r>
        <w:t>1984</w:t>
      </w:r>
      <w:r w:rsidR="000D50D7" w:rsidRPr="000D50D7">
        <w:t xml:space="preserve"> </w:t>
      </w:r>
      <w:r>
        <w:t>Act</w:t>
      </w:r>
      <w:r w:rsidR="000D50D7" w:rsidRPr="000D50D7">
        <w:t xml:space="preserve"> </w:t>
      </w:r>
      <w:r>
        <w:t>and</w:t>
      </w:r>
      <w:r w:rsidR="000D50D7" w:rsidRPr="000D50D7">
        <w:t xml:space="preserve"> </w:t>
      </w:r>
      <w:r>
        <w:t>the</w:t>
      </w:r>
      <w:r w:rsidR="000D50D7" w:rsidRPr="000D50D7">
        <w:t xml:space="preserve"> </w:t>
      </w:r>
      <w:r>
        <w:t>instrument</w:t>
      </w:r>
      <w:r w:rsidR="000D50D7" w:rsidRPr="000D50D7">
        <w:t xml:space="preserve"> </w:t>
      </w:r>
      <w:r>
        <w:t>by</w:t>
      </w:r>
      <w:r w:rsidR="000D50D7" w:rsidRPr="000D50D7">
        <w:t xml:space="preserve"> </w:t>
      </w:r>
      <w:r>
        <w:t>which</w:t>
      </w:r>
      <w:r w:rsidR="000D50D7" w:rsidRPr="000D50D7">
        <w:t xml:space="preserve"> </w:t>
      </w:r>
      <w:r>
        <w:t>it</w:t>
      </w:r>
      <w:r w:rsidR="000D50D7" w:rsidRPr="000D50D7">
        <w:t xml:space="preserve"> </w:t>
      </w:r>
      <w:r>
        <w:t>is</w:t>
      </w:r>
      <w:r w:rsidR="000D50D7" w:rsidRPr="000D50D7">
        <w:t xml:space="preserve"> </w:t>
      </w:r>
      <w:r>
        <w:t>effected</w:t>
      </w:r>
      <w:r w:rsidR="000D50D7" w:rsidRPr="000D50D7">
        <w:t xml:space="preserve"> </w:t>
      </w:r>
      <w:r>
        <w:t>may</w:t>
      </w:r>
      <w:r w:rsidR="000D50D7" w:rsidRPr="000D50D7">
        <w:t xml:space="preserve"> </w:t>
      </w:r>
      <w:r>
        <w:t>specify</w:t>
      </w:r>
      <w:r w:rsidR="000D50D7" w:rsidRPr="000D50D7">
        <w:t xml:space="preserve"> </w:t>
      </w:r>
      <w:r>
        <w:t>specific</w:t>
      </w:r>
      <w:r w:rsidR="000D50D7" w:rsidRPr="000D50D7">
        <w:t xml:space="preserve"> </w:t>
      </w:r>
      <w:r>
        <w:t>savings</w:t>
      </w:r>
      <w:r w:rsidR="000D50D7" w:rsidRPr="000D50D7">
        <w:t xml:space="preserve"> </w:t>
      </w:r>
      <w:r>
        <w:t>and</w:t>
      </w:r>
      <w:r w:rsidR="000D50D7" w:rsidRPr="000D50D7">
        <w:t xml:space="preserve"> </w:t>
      </w:r>
      <w:r>
        <w:t>exemptions</w:t>
      </w:r>
      <w:r w:rsidR="000D50D7" w:rsidRPr="000D50D7">
        <w:t xml:space="preserve"> </w:t>
      </w:r>
      <w:r>
        <w:t>to</w:t>
      </w:r>
      <w:r w:rsidR="000D50D7" w:rsidRPr="000D50D7">
        <w:t xml:space="preserve"> </w:t>
      </w:r>
      <w:r>
        <w:t>which</w:t>
      </w:r>
      <w:r w:rsidR="000D50D7" w:rsidRPr="000D50D7">
        <w:t xml:space="preserve"> </w:t>
      </w:r>
      <w:r>
        <w:t>the</w:t>
      </w:r>
      <w:r w:rsidR="000D50D7" w:rsidRPr="000D50D7">
        <w:t xml:space="preserve"> </w:t>
      </w:r>
      <w:r>
        <w:t>provision</w:t>
      </w:r>
      <w:r w:rsidR="000D50D7" w:rsidRPr="000D50D7">
        <w:t xml:space="preserve"> </w:t>
      </w:r>
      <w:r>
        <w:t>is</w:t>
      </w:r>
      <w:r w:rsidR="000D50D7" w:rsidRPr="000D50D7">
        <w:t xml:space="preserve"> </w:t>
      </w:r>
      <w:r>
        <w:t>subject;</w:t>
      </w:r>
      <w:r w:rsidR="000D50D7" w:rsidRPr="000D50D7">
        <w:t xml:space="preserve"> </w:t>
      </w:r>
      <w:r>
        <w:t>and</w:t>
      </w:r>
    </w:p>
    <w:p w14:paraId="003FAAB5" w14:textId="77777777" w:rsidR="00283174" w:rsidRDefault="00283174" w:rsidP="00283174">
      <w:pPr>
        <w:pStyle w:val="N3"/>
      </w:pPr>
      <w:r>
        <w:t>is</w:t>
      </w:r>
      <w:r w:rsidR="000D50D7" w:rsidRPr="000D50D7">
        <w:t xml:space="preserve"> </w:t>
      </w:r>
      <w:r>
        <w:t>deemed</w:t>
      </w:r>
      <w:r w:rsidR="000D50D7" w:rsidRPr="000D50D7">
        <w:t xml:space="preserve"> </w:t>
      </w:r>
      <w:r>
        <w:t>to</w:t>
      </w:r>
      <w:r w:rsidR="000D50D7" w:rsidRPr="000D50D7">
        <w:t xml:space="preserve"> </w:t>
      </w:r>
      <w:r>
        <w:t>be</w:t>
      </w:r>
      <w:r w:rsidR="000D50D7" w:rsidRPr="000D50D7">
        <w:t xml:space="preserve"> </w:t>
      </w:r>
      <w:r>
        <w:t>a</w:t>
      </w:r>
      <w:r w:rsidR="000D50D7" w:rsidRPr="000D50D7">
        <w:t xml:space="preserve"> </w:t>
      </w:r>
      <w:r>
        <w:t>traffic</w:t>
      </w:r>
      <w:r w:rsidR="000D50D7" w:rsidRPr="000D50D7">
        <w:t xml:space="preserve"> </w:t>
      </w:r>
      <w:r>
        <w:t>order</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Schedule</w:t>
      </w:r>
      <w:r w:rsidR="000D50D7" w:rsidRPr="000D50D7">
        <w:t xml:space="preserve"> </w:t>
      </w:r>
      <w:r>
        <w:t>7</w:t>
      </w:r>
      <w:r w:rsidR="000D50D7" w:rsidRPr="000D50D7">
        <w:t xml:space="preserve"> </w:t>
      </w:r>
      <w:r>
        <w:t>to</w:t>
      </w:r>
      <w:r w:rsidR="000D50D7" w:rsidRPr="000D50D7">
        <w:t xml:space="preserve"> </w:t>
      </w:r>
      <w:r>
        <w:t>the</w:t>
      </w:r>
      <w:r w:rsidR="000D50D7" w:rsidRPr="000D50D7">
        <w:t xml:space="preserve"> </w:t>
      </w:r>
      <w:r>
        <w:t>Traffic</w:t>
      </w:r>
      <w:r w:rsidR="000D50D7" w:rsidRPr="000D50D7">
        <w:t xml:space="preserve"> </w:t>
      </w:r>
      <w:r>
        <w:t>Management</w:t>
      </w:r>
      <w:r w:rsidR="000D50D7" w:rsidRPr="000D50D7">
        <w:t xml:space="preserve"> </w:t>
      </w:r>
      <w:r>
        <w:t>Act</w:t>
      </w:r>
      <w:r w:rsidR="000D50D7" w:rsidRPr="000D50D7">
        <w:t xml:space="preserve"> </w:t>
      </w:r>
      <w:r>
        <w:t>2004(</w:t>
      </w:r>
      <w:r>
        <w:rPr>
          <w:rStyle w:val="FootnoteReference"/>
        </w:rPr>
        <w:footnoteReference w:id="40"/>
      </w:r>
      <w:r>
        <w:t>)</w:t>
      </w:r>
      <w:r w:rsidR="000D50D7" w:rsidRPr="000D50D7">
        <w:t xml:space="preserve"> </w:t>
      </w:r>
      <w:r>
        <w:t>(road</w:t>
      </w:r>
      <w:r w:rsidR="000D50D7" w:rsidRPr="000D50D7">
        <w:t xml:space="preserve"> </w:t>
      </w:r>
      <w:r>
        <w:t>traffic</w:t>
      </w:r>
      <w:r w:rsidR="000D50D7" w:rsidRPr="000D50D7">
        <w:t xml:space="preserve"> </w:t>
      </w:r>
      <w:r>
        <w:t>contraventions</w:t>
      </w:r>
      <w:r w:rsidR="000D50D7" w:rsidRPr="000D50D7">
        <w:t xml:space="preserve"> </w:t>
      </w:r>
      <w:r>
        <w:t>subject</w:t>
      </w:r>
      <w:r w:rsidR="000D50D7" w:rsidRPr="000D50D7">
        <w:t xml:space="preserve"> </w:t>
      </w:r>
      <w:r>
        <w:t>to</w:t>
      </w:r>
      <w:r w:rsidR="000D50D7" w:rsidRPr="000D50D7">
        <w:t xml:space="preserve"> </w:t>
      </w:r>
      <w:r>
        <w:t>civil</w:t>
      </w:r>
      <w:r w:rsidR="000D50D7" w:rsidRPr="000D50D7">
        <w:t xml:space="preserve"> </w:t>
      </w:r>
      <w:r>
        <w:t>enforcement).</w:t>
      </w:r>
    </w:p>
    <w:p w14:paraId="258497C7" w14:textId="77777777" w:rsidR="00283174" w:rsidRDefault="00283174" w:rsidP="00283174">
      <w:pPr>
        <w:pStyle w:val="Part"/>
      </w:pPr>
      <w:bookmarkStart w:id="375" w:name="TOC27_07_2021_11_18_16_212"/>
      <w:bookmarkStart w:id="376" w:name="TOC27_07_2021_11_36_14_211"/>
      <w:bookmarkStart w:id="377" w:name="TOC27_07_2021_11_48_02_211"/>
      <w:bookmarkStart w:id="378" w:name="TOC27_07_2021_11_50_47_211"/>
      <w:bookmarkStart w:id="379" w:name="TOC01_02_2022_15_14_24_230"/>
      <w:bookmarkStart w:id="380" w:name="TOC02_02_2022_13_02_49_210"/>
      <w:bookmarkStart w:id="381" w:name="TOC18_02_2022_17_52_44_230"/>
      <w:bookmarkStart w:id="382" w:name="TOC23_02_2022_21_19_37_228"/>
      <w:bookmarkStart w:id="383" w:name="TOC15_08_2022_16_06_13_228"/>
      <w:bookmarkStart w:id="384" w:name="TOC06_09_2022_15_41_36_227"/>
      <w:bookmarkStart w:id="385" w:name="TOC04_10_2022_16_50_01_228"/>
      <w:bookmarkStart w:id="386" w:name="TOC23_11_2022_11_32_56_229"/>
      <w:bookmarkStart w:id="387" w:name="TOC10_01_2023_14_27_52_229"/>
      <w:bookmarkEnd w:id="94"/>
      <w:bookmarkEnd w:id="375"/>
      <w:bookmarkEnd w:id="376"/>
      <w:bookmarkEnd w:id="377"/>
      <w:bookmarkEnd w:id="378"/>
      <w:bookmarkEnd w:id="379"/>
      <w:bookmarkEnd w:id="380"/>
      <w:bookmarkEnd w:id="381"/>
      <w:bookmarkEnd w:id="382"/>
      <w:bookmarkEnd w:id="383"/>
      <w:bookmarkEnd w:id="384"/>
      <w:bookmarkEnd w:id="385"/>
      <w:bookmarkEnd w:id="386"/>
      <w:bookmarkEnd w:id="387"/>
      <w:r>
        <w:t>PART</w:t>
      </w:r>
      <w:r w:rsidR="000D50D7" w:rsidRPr="000D50D7">
        <w:t xml:space="preserve"> </w:t>
      </w:r>
      <w:r>
        <w:fldChar w:fldCharType="begin"/>
      </w:r>
      <w:r>
        <w:instrText xml:space="preserve"> SEQ Part_ \* arabic </w:instrText>
      </w:r>
      <w:r>
        <w:fldChar w:fldCharType="separate"/>
      </w:r>
      <w:r w:rsidR="000D50D7">
        <w:rPr>
          <w:noProof/>
        </w:rPr>
        <w:t>4</w:t>
      </w:r>
      <w:r>
        <w:rPr>
          <w:noProof/>
        </w:rPr>
        <w:fldChar w:fldCharType="end"/>
      </w:r>
    </w:p>
    <w:p w14:paraId="6ABF85B5" w14:textId="77777777" w:rsidR="00283174" w:rsidRDefault="00283174" w:rsidP="00283174">
      <w:pPr>
        <w:pStyle w:val="PartHead"/>
      </w:pPr>
      <w:bookmarkStart w:id="388" w:name="TOC27_07_2021_11_18_16_213"/>
      <w:bookmarkStart w:id="389" w:name="TOC27_07_2021_11_36_14_212"/>
      <w:bookmarkStart w:id="390" w:name="TOC27_07_2021_11_48_02_212"/>
      <w:bookmarkStart w:id="391" w:name="TOC27_07_2021_11_50_47_212"/>
      <w:bookmarkStart w:id="392" w:name="TOC01_02_2022_15_14_24_231"/>
      <w:bookmarkStart w:id="393" w:name="TOC02_02_2022_13_02_49_211"/>
      <w:bookmarkStart w:id="394" w:name="TOC18_02_2022_17_52_44_231"/>
      <w:bookmarkStart w:id="395" w:name="TOC23_02_2022_21_19_37_229"/>
      <w:bookmarkStart w:id="396" w:name="TOC15_08_2022_16_06_13_229"/>
      <w:bookmarkStart w:id="397" w:name="TOC06_09_2022_15_41_36_228"/>
      <w:bookmarkStart w:id="398" w:name="TOC04_10_2022_16_50_01_229"/>
      <w:bookmarkStart w:id="399" w:name="TOC23_11_2022_11_32_56_230"/>
      <w:bookmarkStart w:id="400" w:name="TOC10_01_2023_14_27_52_230"/>
      <w:bookmarkEnd w:id="388"/>
      <w:bookmarkEnd w:id="389"/>
      <w:bookmarkEnd w:id="390"/>
      <w:bookmarkEnd w:id="391"/>
      <w:bookmarkEnd w:id="392"/>
      <w:bookmarkEnd w:id="393"/>
      <w:bookmarkEnd w:id="394"/>
      <w:bookmarkEnd w:id="395"/>
      <w:bookmarkEnd w:id="396"/>
      <w:bookmarkEnd w:id="397"/>
      <w:bookmarkEnd w:id="398"/>
      <w:bookmarkEnd w:id="399"/>
      <w:bookmarkEnd w:id="400"/>
      <w:r>
        <w:t>SUPPLEMENTAL</w:t>
      </w:r>
      <w:r w:rsidR="000D50D7" w:rsidRPr="000D50D7">
        <w:t xml:space="preserve"> </w:t>
      </w:r>
      <w:r>
        <w:t>POWERS</w:t>
      </w:r>
    </w:p>
    <w:p w14:paraId="507965DE" w14:textId="77777777" w:rsidR="00283174" w:rsidRPr="00B9605E" w:rsidRDefault="00283174" w:rsidP="00283174">
      <w:pPr>
        <w:pStyle w:val="H1"/>
      </w:pPr>
      <w:bookmarkStart w:id="401" w:name="TOC27_07_2021_11_50_47_213"/>
      <w:bookmarkStart w:id="402" w:name="TOC01_02_2022_15_14_24_232"/>
      <w:bookmarkStart w:id="403" w:name="TOC02_02_2022_13_02_49_212"/>
      <w:bookmarkStart w:id="404" w:name="TOC18_02_2022_17_52_44_232"/>
      <w:bookmarkStart w:id="405" w:name="TOC23_02_2022_21_19_37_230"/>
      <w:bookmarkStart w:id="406" w:name="TOC15_08_2022_16_06_13_230"/>
      <w:bookmarkStart w:id="407" w:name="TOC06_09_2022_15_41_36_229"/>
      <w:bookmarkStart w:id="408" w:name="TOC04_10_2022_16_50_01_230"/>
      <w:bookmarkStart w:id="409" w:name="TOC23_11_2022_11_32_56_231"/>
      <w:bookmarkStart w:id="410" w:name="TOC10_01_2023_14_27_52_231"/>
      <w:bookmarkEnd w:id="401"/>
      <w:bookmarkEnd w:id="402"/>
      <w:bookmarkEnd w:id="403"/>
      <w:bookmarkEnd w:id="404"/>
      <w:bookmarkEnd w:id="405"/>
      <w:bookmarkEnd w:id="406"/>
      <w:bookmarkEnd w:id="407"/>
      <w:bookmarkEnd w:id="408"/>
      <w:bookmarkEnd w:id="409"/>
      <w:bookmarkEnd w:id="410"/>
      <w:r>
        <w:t>Discharge</w:t>
      </w:r>
      <w:r w:rsidR="000D50D7" w:rsidRPr="000D50D7">
        <w:t xml:space="preserve"> </w:t>
      </w:r>
      <w:r>
        <w:t>of</w:t>
      </w:r>
      <w:r w:rsidR="000D50D7" w:rsidRPr="000D50D7">
        <w:t xml:space="preserve"> </w:t>
      </w:r>
      <w:r>
        <w:t>water</w:t>
      </w:r>
    </w:p>
    <w:p w14:paraId="5C45CBD1" w14:textId="77777777" w:rsidR="00283174" w:rsidRDefault="00283174" w:rsidP="00283174">
      <w:pPr>
        <w:pStyle w:val="N1"/>
      </w:pPr>
      <w:bookmarkStart w:id="411" w:name="_Ref111216040"/>
      <w:r>
        <w:t>—</w:t>
      </w:r>
      <w:r>
        <w:fldChar w:fldCharType="begin"/>
      </w:r>
      <w:bookmarkStart w:id="412" w:name="_Ref78357043"/>
      <w:bookmarkEnd w:id="412"/>
      <w:r>
        <w:instrText xml:space="preserve"> LISTNUM "SEQ1" \l 2 </w:instrText>
      </w:r>
      <w:r>
        <w:fldChar w:fldCharType="end"/>
      </w:r>
      <w:r w:rsidR="000D50D7" w:rsidRPr="000D50D7">
        <w:t> </w:t>
      </w:r>
      <w:r>
        <w:t>Subject</w:t>
      </w:r>
      <w:r w:rsidR="000D50D7" w:rsidRPr="000D50D7">
        <w:t xml:space="preserve"> </w:t>
      </w:r>
      <w:r>
        <w:t>to</w:t>
      </w:r>
      <w:r w:rsidR="000D50D7" w:rsidRPr="000D50D7">
        <w:t xml:space="preserve"> </w:t>
      </w:r>
      <w:r>
        <w:t>paragraphs</w:t>
      </w:r>
      <w:r w:rsidR="000D50D7" w:rsidRPr="000D50D7">
        <w:t xml:space="preserve"> </w:t>
      </w:r>
      <w:r>
        <w:fldChar w:fldCharType="begin"/>
      </w:r>
      <w:r>
        <w:instrText xml:space="preserve"> REF _Ref77773011 \n \h </w:instrText>
      </w:r>
      <w:r>
        <w:fldChar w:fldCharType="separate"/>
      </w:r>
      <w:r w:rsidR="000D50D7">
        <w:t>(3)</w:t>
      </w:r>
      <w:r>
        <w:fldChar w:fldCharType="end"/>
      </w:r>
      <w:r>
        <w:t>,</w:t>
      </w:r>
      <w:r w:rsidR="000D50D7" w:rsidRPr="000D50D7">
        <w:t xml:space="preserve"> </w:t>
      </w:r>
      <w:r>
        <w:fldChar w:fldCharType="begin"/>
      </w:r>
      <w:r>
        <w:instrText xml:space="preserve"> REF _Ref77773021 \n \h </w:instrText>
      </w:r>
      <w:r>
        <w:fldChar w:fldCharType="separate"/>
      </w:r>
      <w:r w:rsidR="000D50D7">
        <w:t>(4)</w:t>
      </w:r>
      <w:r>
        <w:fldChar w:fldCharType="end"/>
      </w:r>
      <w:r w:rsidR="000D50D7" w:rsidRPr="000D50D7">
        <w:t xml:space="preserve"> </w:t>
      </w:r>
      <w:r>
        <w:t>and</w:t>
      </w:r>
      <w:r w:rsidR="000D50D7" w:rsidRPr="000D50D7">
        <w:t xml:space="preserve"> </w:t>
      </w:r>
      <w:r>
        <w:fldChar w:fldCharType="begin"/>
      </w:r>
      <w:r>
        <w:instrText xml:space="preserve"> REF _Ref94621329 \n \h </w:instrText>
      </w:r>
      <w:r>
        <w:fldChar w:fldCharType="separate"/>
      </w:r>
      <w:r w:rsidR="000D50D7">
        <w:t>(8)</w:t>
      </w:r>
      <w:r>
        <w:fldChar w:fldCharType="end"/>
      </w:r>
      <w:r w:rsidR="000D50D7" w:rsidRPr="000D50D7">
        <w:t xml:space="preserve"> </w:t>
      </w:r>
      <w:r>
        <w:t>the</w:t>
      </w:r>
      <w:r w:rsidR="000D50D7" w:rsidRPr="000D50D7">
        <w:t xml:space="preserve"> </w:t>
      </w:r>
      <w:r w:rsidRPr="0051457D">
        <w:t>undertaker</w:t>
      </w:r>
      <w:r w:rsidR="000D50D7" w:rsidRPr="000D50D7">
        <w:t xml:space="preserve"> </w:t>
      </w:r>
      <w:r w:rsidRPr="0051457D">
        <w:t>may</w:t>
      </w:r>
      <w:r w:rsidR="000D50D7" w:rsidRPr="000D50D7">
        <w:t xml:space="preserve"> </w:t>
      </w:r>
      <w:r w:rsidRPr="0051457D">
        <w:t>use</w:t>
      </w:r>
      <w:r w:rsidR="000D50D7" w:rsidRPr="000D50D7">
        <w:t xml:space="preserve"> </w:t>
      </w:r>
      <w:r w:rsidRPr="0051457D">
        <w:t>any</w:t>
      </w:r>
      <w:r w:rsidR="000D50D7" w:rsidRPr="000D50D7">
        <w:t xml:space="preserve"> </w:t>
      </w:r>
      <w:r w:rsidRPr="0051457D">
        <w:t>watercourse</w:t>
      </w:r>
      <w:r w:rsidR="000D50D7" w:rsidRPr="000D50D7">
        <w:t xml:space="preserve"> </w:t>
      </w:r>
      <w:r w:rsidRPr="0051457D">
        <w:t>or</w:t>
      </w:r>
      <w:r w:rsidR="000D50D7" w:rsidRPr="000D50D7">
        <w:t xml:space="preserve"> </w:t>
      </w:r>
      <w:r w:rsidRPr="0051457D">
        <w:t>any</w:t>
      </w:r>
      <w:r w:rsidR="000D50D7" w:rsidRPr="000D50D7">
        <w:t xml:space="preserve"> </w:t>
      </w:r>
      <w:r w:rsidRPr="0051457D">
        <w:t>public</w:t>
      </w:r>
      <w:r w:rsidR="000D50D7" w:rsidRPr="000D50D7">
        <w:t xml:space="preserve"> </w:t>
      </w:r>
      <w:r w:rsidRPr="0051457D">
        <w:t>sewer</w:t>
      </w:r>
      <w:r w:rsidR="000D50D7" w:rsidRPr="000D50D7">
        <w:t xml:space="preserve"> </w:t>
      </w:r>
      <w:r w:rsidRPr="0051457D">
        <w:t>or</w:t>
      </w:r>
      <w:r w:rsidR="000D50D7" w:rsidRPr="000D50D7">
        <w:t xml:space="preserve"> </w:t>
      </w:r>
      <w:r w:rsidRPr="0051457D">
        <w:t>drain</w:t>
      </w:r>
      <w:r w:rsidR="000D50D7" w:rsidRPr="000D50D7">
        <w:t xml:space="preserve"> </w:t>
      </w:r>
      <w:r w:rsidRPr="0051457D">
        <w:t>for</w:t>
      </w:r>
      <w:r w:rsidR="000D50D7" w:rsidRPr="000D50D7">
        <w:t xml:space="preserve"> </w:t>
      </w:r>
      <w:r w:rsidRPr="0051457D">
        <w:t>the</w:t>
      </w:r>
      <w:r w:rsidR="000D50D7" w:rsidRPr="000D50D7">
        <w:t xml:space="preserve"> </w:t>
      </w:r>
      <w:r w:rsidRPr="0051457D">
        <w:t>drainage</w:t>
      </w:r>
      <w:r w:rsidR="000D50D7" w:rsidRPr="000D50D7">
        <w:t xml:space="preserve"> </w:t>
      </w:r>
      <w:r w:rsidRPr="0051457D">
        <w:t>of</w:t>
      </w:r>
      <w:r w:rsidR="000D50D7" w:rsidRPr="000D50D7">
        <w:t xml:space="preserve"> </w:t>
      </w:r>
      <w:r w:rsidRPr="0051457D">
        <w:t>water</w:t>
      </w:r>
      <w:r w:rsidR="000D50D7" w:rsidRPr="000D50D7">
        <w:t xml:space="preserve"> </w:t>
      </w:r>
      <w:r w:rsidRPr="0051457D">
        <w:t>in</w:t>
      </w:r>
      <w:r w:rsidR="000D50D7" w:rsidRPr="000D50D7">
        <w:t xml:space="preserve"> </w:t>
      </w:r>
      <w:r w:rsidRPr="0051457D">
        <w:t>connection</w:t>
      </w:r>
      <w:r w:rsidR="000D50D7" w:rsidRPr="000D50D7">
        <w:t xml:space="preserve"> </w:t>
      </w:r>
      <w:r w:rsidRPr="0051457D">
        <w:t>with</w:t>
      </w:r>
      <w:r w:rsidR="000D50D7" w:rsidRPr="000D50D7">
        <w:t xml:space="preserve"> </w:t>
      </w:r>
      <w:r w:rsidRPr="0051457D">
        <w:t>the</w:t>
      </w:r>
      <w:r w:rsidR="000D50D7" w:rsidRPr="000D50D7">
        <w:t xml:space="preserve"> </w:t>
      </w:r>
      <w:r w:rsidRPr="0051457D">
        <w:t>construction</w:t>
      </w:r>
      <w:r w:rsidR="001204EC">
        <w:t>,</w:t>
      </w:r>
      <w:r w:rsidR="000D50D7" w:rsidRPr="000D50D7">
        <w:t xml:space="preserve"> </w:t>
      </w:r>
      <w:r w:rsidRPr="0051457D">
        <w:t>maintenance</w:t>
      </w:r>
      <w:r w:rsidR="000D50D7" w:rsidRPr="000D50D7">
        <w:t xml:space="preserve"> </w:t>
      </w:r>
      <w:r w:rsidR="001204EC">
        <w:t>or</w:t>
      </w:r>
      <w:r w:rsidR="000D50D7" w:rsidRPr="000D50D7">
        <w:t xml:space="preserve"> </w:t>
      </w:r>
      <w:r w:rsidR="001204EC">
        <w:t>decommissioning</w:t>
      </w:r>
      <w:r w:rsidR="000D50D7" w:rsidRPr="000D50D7">
        <w:t xml:space="preserve"> </w:t>
      </w:r>
      <w:r w:rsidRPr="0051457D">
        <w:t>of</w:t>
      </w:r>
      <w:r w:rsidR="000D50D7" w:rsidRPr="000D50D7">
        <w:t xml:space="preserve"> </w:t>
      </w:r>
      <w:r w:rsidRPr="0051457D">
        <w:t>the</w:t>
      </w:r>
      <w:r w:rsidR="000D50D7" w:rsidRPr="000D50D7">
        <w:t xml:space="preserve"> </w:t>
      </w:r>
      <w:r w:rsidRPr="0051457D">
        <w:t>authorised</w:t>
      </w:r>
      <w:r w:rsidR="000D50D7" w:rsidRPr="000D50D7">
        <w:t xml:space="preserve"> </w:t>
      </w:r>
      <w:r w:rsidRPr="0051457D">
        <w:t>development</w:t>
      </w:r>
      <w:r w:rsidR="000D50D7" w:rsidRPr="000D50D7">
        <w:t xml:space="preserve"> </w:t>
      </w:r>
      <w:r w:rsidRPr="0051457D">
        <w:t>and</w:t>
      </w:r>
      <w:r w:rsidR="000D50D7" w:rsidRPr="000D50D7">
        <w:t xml:space="preserve"> </w:t>
      </w:r>
      <w:r w:rsidRPr="0051457D">
        <w:t>for</w:t>
      </w:r>
      <w:r w:rsidR="000D50D7" w:rsidRPr="000D50D7">
        <w:t xml:space="preserve"> </w:t>
      </w:r>
      <w:r w:rsidRPr="0051457D">
        <w:t>that</w:t>
      </w:r>
      <w:r w:rsidR="000D50D7" w:rsidRPr="000D50D7">
        <w:t xml:space="preserve"> </w:t>
      </w:r>
      <w:r w:rsidRPr="0051457D">
        <w:t>purpose</w:t>
      </w:r>
      <w:r w:rsidR="000D50D7" w:rsidRPr="000D50D7">
        <w:t xml:space="preserve"> </w:t>
      </w:r>
      <w:r w:rsidRPr="0051457D">
        <w:t>may</w:t>
      </w:r>
      <w:r w:rsidR="000D50D7" w:rsidRPr="000D50D7">
        <w:t xml:space="preserve"> </w:t>
      </w:r>
      <w:r w:rsidRPr="0051457D">
        <w:t>lay</w:t>
      </w:r>
      <w:r w:rsidR="000D50D7" w:rsidRPr="000D50D7">
        <w:t xml:space="preserve"> </w:t>
      </w:r>
      <w:r w:rsidRPr="0051457D">
        <w:t>down,</w:t>
      </w:r>
      <w:r w:rsidR="000D50D7" w:rsidRPr="000D50D7">
        <w:t xml:space="preserve"> </w:t>
      </w:r>
      <w:r w:rsidRPr="0051457D">
        <w:t>take</w:t>
      </w:r>
      <w:r w:rsidR="000D50D7" w:rsidRPr="000D50D7">
        <w:t xml:space="preserve"> </w:t>
      </w:r>
      <w:r w:rsidRPr="0051457D">
        <w:t>up</w:t>
      </w:r>
      <w:r w:rsidR="000D50D7" w:rsidRPr="000D50D7">
        <w:t xml:space="preserve"> </w:t>
      </w:r>
      <w:r w:rsidRPr="0051457D">
        <w:t>and</w:t>
      </w:r>
      <w:r w:rsidR="000D50D7" w:rsidRPr="000D50D7">
        <w:t xml:space="preserve"> </w:t>
      </w:r>
      <w:r w:rsidRPr="0051457D">
        <w:t>alter</w:t>
      </w:r>
      <w:r w:rsidR="000D50D7" w:rsidRPr="000D50D7">
        <w:t xml:space="preserve"> </w:t>
      </w:r>
      <w:r w:rsidRPr="0051457D">
        <w:t>pipes</w:t>
      </w:r>
      <w:r w:rsidR="000D50D7" w:rsidRPr="000D50D7">
        <w:t xml:space="preserve"> </w:t>
      </w:r>
      <w:r w:rsidRPr="0051457D">
        <w:t>and</w:t>
      </w:r>
      <w:r w:rsidR="000D50D7" w:rsidRPr="000D50D7">
        <w:t xml:space="preserve"> </w:t>
      </w:r>
      <w:r w:rsidRPr="0051457D">
        <w:t>may,</w:t>
      </w:r>
      <w:r w:rsidR="000D50D7" w:rsidRPr="000D50D7">
        <w:t xml:space="preserve"> </w:t>
      </w:r>
      <w:r w:rsidRPr="0051457D">
        <w:t>on</w:t>
      </w:r>
      <w:r w:rsidR="000D50D7" w:rsidRPr="000D50D7">
        <w:t xml:space="preserve"> </w:t>
      </w:r>
      <w:r w:rsidRPr="0051457D">
        <w:t>any</w:t>
      </w:r>
      <w:r w:rsidR="000D50D7" w:rsidRPr="000D50D7">
        <w:t xml:space="preserve"> </w:t>
      </w:r>
      <w:r w:rsidRPr="0051457D">
        <w:t>land</w:t>
      </w:r>
      <w:r w:rsidR="000D50D7" w:rsidRPr="000D50D7">
        <w:t xml:space="preserve"> </w:t>
      </w:r>
      <w:r w:rsidRPr="0051457D">
        <w:t>within</w:t>
      </w:r>
      <w:r w:rsidR="000D50D7" w:rsidRPr="000D50D7">
        <w:t xml:space="preserve"> </w:t>
      </w:r>
      <w:r>
        <w:t>the</w:t>
      </w:r>
      <w:r w:rsidR="000D50D7" w:rsidRPr="000D50D7">
        <w:t xml:space="preserve"> </w:t>
      </w:r>
      <w:r>
        <w:t>Order</w:t>
      </w:r>
      <w:r w:rsidR="000D50D7" w:rsidRPr="000D50D7">
        <w:t xml:space="preserve"> </w:t>
      </w:r>
      <w:r w:rsidRPr="0051457D">
        <w:t>limits,</w:t>
      </w:r>
      <w:r w:rsidR="000D50D7" w:rsidRPr="000D50D7">
        <w:t xml:space="preserve"> </w:t>
      </w:r>
      <w:r w:rsidRPr="0051457D">
        <w:t>make</w:t>
      </w:r>
      <w:r w:rsidR="000D50D7" w:rsidRPr="000D50D7">
        <w:t xml:space="preserve"> </w:t>
      </w:r>
      <w:r w:rsidRPr="0051457D">
        <w:t>openings</w:t>
      </w:r>
      <w:r w:rsidR="000D50D7" w:rsidRPr="000D50D7">
        <w:t xml:space="preserve"> </w:t>
      </w:r>
      <w:r w:rsidRPr="0051457D">
        <w:t>into,</w:t>
      </w:r>
      <w:r w:rsidR="000D50D7" w:rsidRPr="000D50D7">
        <w:t xml:space="preserve"> </w:t>
      </w:r>
      <w:r w:rsidRPr="0051457D">
        <w:t>and</w:t>
      </w:r>
      <w:r w:rsidR="000D50D7" w:rsidRPr="000D50D7">
        <w:t xml:space="preserve"> </w:t>
      </w:r>
      <w:r w:rsidRPr="0051457D">
        <w:t>connections</w:t>
      </w:r>
      <w:r w:rsidR="000D50D7" w:rsidRPr="000D50D7">
        <w:t xml:space="preserve"> </w:t>
      </w:r>
      <w:r w:rsidRPr="0051457D">
        <w:t>with,</w:t>
      </w:r>
      <w:r w:rsidR="000D50D7" w:rsidRPr="000D50D7">
        <w:t xml:space="preserve"> </w:t>
      </w:r>
      <w:r w:rsidRPr="0051457D">
        <w:t>the</w:t>
      </w:r>
      <w:r w:rsidR="000D50D7" w:rsidRPr="000D50D7">
        <w:t xml:space="preserve"> </w:t>
      </w:r>
      <w:r w:rsidRPr="0051457D">
        <w:t>watercourse,</w:t>
      </w:r>
      <w:r w:rsidR="000D50D7" w:rsidRPr="000D50D7">
        <w:t xml:space="preserve"> </w:t>
      </w:r>
      <w:r w:rsidRPr="0051457D">
        <w:t>public</w:t>
      </w:r>
      <w:r w:rsidR="000D50D7" w:rsidRPr="000D50D7">
        <w:t xml:space="preserve"> </w:t>
      </w:r>
      <w:r w:rsidRPr="0051457D">
        <w:t>sewer</w:t>
      </w:r>
      <w:r w:rsidR="000D50D7" w:rsidRPr="000D50D7">
        <w:t xml:space="preserve"> </w:t>
      </w:r>
      <w:r w:rsidRPr="0051457D">
        <w:t>or</w:t>
      </w:r>
      <w:r w:rsidR="000D50D7" w:rsidRPr="000D50D7">
        <w:t xml:space="preserve"> </w:t>
      </w:r>
      <w:r w:rsidRPr="0051457D">
        <w:t>drain</w:t>
      </w:r>
      <w:r>
        <w:t>.</w:t>
      </w:r>
      <w:bookmarkEnd w:id="411"/>
    </w:p>
    <w:p w14:paraId="7CA8E66A" w14:textId="77777777" w:rsidR="00283174" w:rsidRDefault="00283174" w:rsidP="00283174">
      <w:pPr>
        <w:pStyle w:val="N2"/>
      </w:pPr>
      <w:r w:rsidRPr="0051457D">
        <w:t>Any</w:t>
      </w:r>
      <w:r w:rsidR="000D50D7" w:rsidRPr="000D50D7">
        <w:t xml:space="preserve"> </w:t>
      </w:r>
      <w:r w:rsidRPr="0051457D">
        <w:t>dispute</w:t>
      </w:r>
      <w:r w:rsidR="000D50D7" w:rsidRPr="000D50D7">
        <w:t xml:space="preserve"> </w:t>
      </w:r>
      <w:r w:rsidRPr="0051457D">
        <w:t>arising</w:t>
      </w:r>
      <w:r w:rsidR="000D50D7" w:rsidRPr="000D50D7">
        <w:t xml:space="preserve"> </w:t>
      </w:r>
      <w:r w:rsidRPr="0051457D">
        <w:t>from</w:t>
      </w:r>
      <w:r w:rsidR="000D50D7" w:rsidRPr="000D50D7">
        <w:t xml:space="preserve"> </w:t>
      </w:r>
      <w:r w:rsidRPr="0051457D">
        <w:t>the</w:t>
      </w:r>
      <w:r w:rsidR="000D50D7" w:rsidRPr="000D50D7">
        <w:t xml:space="preserve"> </w:t>
      </w:r>
      <w:r w:rsidRPr="0051457D">
        <w:t>making</w:t>
      </w:r>
      <w:r w:rsidR="000D50D7" w:rsidRPr="000D50D7">
        <w:t xml:space="preserve"> </w:t>
      </w:r>
      <w:r w:rsidRPr="0051457D">
        <w:t>of</w:t>
      </w:r>
      <w:r w:rsidR="000D50D7" w:rsidRPr="000D50D7">
        <w:t xml:space="preserve"> </w:t>
      </w:r>
      <w:r w:rsidRPr="0051457D">
        <w:t>connections</w:t>
      </w:r>
      <w:r w:rsidR="000D50D7" w:rsidRPr="000D50D7">
        <w:t xml:space="preserve"> </w:t>
      </w:r>
      <w:r w:rsidRPr="0051457D">
        <w:t>to</w:t>
      </w:r>
      <w:r w:rsidR="000D50D7" w:rsidRPr="000D50D7">
        <w:t xml:space="preserve"> </w:t>
      </w:r>
      <w:r w:rsidRPr="0051457D">
        <w:t>or</w:t>
      </w:r>
      <w:r w:rsidR="000D50D7" w:rsidRPr="000D50D7">
        <w:t xml:space="preserve"> </w:t>
      </w:r>
      <w:r w:rsidRPr="0051457D">
        <w:t>the</w:t>
      </w:r>
      <w:r w:rsidR="000D50D7" w:rsidRPr="000D50D7">
        <w:t xml:space="preserve"> </w:t>
      </w:r>
      <w:r w:rsidRPr="0051457D">
        <w:t>use</w:t>
      </w:r>
      <w:r w:rsidR="000D50D7" w:rsidRPr="000D50D7">
        <w:t xml:space="preserve"> </w:t>
      </w:r>
      <w:r w:rsidRPr="0051457D">
        <w:t>of</w:t>
      </w:r>
      <w:r w:rsidR="000D50D7" w:rsidRPr="000D50D7">
        <w:t xml:space="preserve"> </w:t>
      </w:r>
      <w:r w:rsidRPr="0051457D">
        <w:t>a</w:t>
      </w:r>
      <w:r w:rsidR="000D50D7" w:rsidRPr="000D50D7">
        <w:t xml:space="preserve"> </w:t>
      </w:r>
      <w:r w:rsidRPr="0051457D">
        <w:t>public</w:t>
      </w:r>
      <w:r w:rsidR="000D50D7" w:rsidRPr="000D50D7">
        <w:t xml:space="preserve"> </w:t>
      </w:r>
      <w:r w:rsidRPr="0051457D">
        <w:t>sewer</w:t>
      </w:r>
      <w:r w:rsidR="000D50D7" w:rsidRPr="000D50D7">
        <w:t xml:space="preserve"> </w:t>
      </w:r>
      <w:r w:rsidRPr="0051457D">
        <w:t>or</w:t>
      </w:r>
      <w:r w:rsidR="000D50D7" w:rsidRPr="000D50D7">
        <w:t xml:space="preserve"> </w:t>
      </w:r>
      <w:r w:rsidRPr="0051457D">
        <w:t>drain</w:t>
      </w:r>
      <w:r w:rsidR="000D50D7" w:rsidRPr="000D50D7">
        <w:t xml:space="preserve"> </w:t>
      </w:r>
      <w:r w:rsidRPr="0051457D">
        <w:t>by</w:t>
      </w:r>
      <w:r w:rsidR="000D50D7" w:rsidRPr="000D50D7">
        <w:t xml:space="preserve"> </w:t>
      </w:r>
      <w:r w:rsidRPr="0051457D">
        <w:t>the</w:t>
      </w:r>
      <w:r w:rsidR="000D50D7" w:rsidRPr="000D50D7">
        <w:t xml:space="preserve"> </w:t>
      </w:r>
      <w:r w:rsidRPr="0051457D">
        <w:t>undertaker</w:t>
      </w:r>
      <w:r w:rsidR="000D50D7" w:rsidRPr="000D50D7">
        <w:t xml:space="preserve"> </w:t>
      </w:r>
      <w:r w:rsidRPr="0051457D">
        <w:t>u</w:t>
      </w:r>
      <w:r>
        <w:t>nder</w:t>
      </w:r>
      <w:r w:rsidR="000D50D7" w:rsidRPr="000D50D7">
        <w:t xml:space="preserve"> </w:t>
      </w:r>
      <w:r>
        <w:t>paragraph</w:t>
      </w:r>
      <w:r w:rsidR="000D50D7" w:rsidRPr="000D50D7">
        <w:t xml:space="preserve"> </w:t>
      </w:r>
      <w:r>
        <w:fldChar w:fldCharType="begin"/>
      </w:r>
      <w:r>
        <w:instrText xml:space="preserve"> REF _Ref78357043 \r \h </w:instrText>
      </w:r>
      <w:r>
        <w:fldChar w:fldCharType="separate"/>
      </w:r>
      <w:r w:rsidR="000D50D7">
        <w:t>(1)</w:t>
      </w:r>
      <w:r>
        <w:fldChar w:fldCharType="end"/>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determined</w:t>
      </w:r>
      <w:r w:rsidR="000D50D7" w:rsidRPr="000D50D7">
        <w:t xml:space="preserve"> </w:t>
      </w:r>
      <w:r>
        <w:t>as</w:t>
      </w:r>
      <w:r w:rsidR="000D50D7" w:rsidRPr="000D50D7">
        <w:t xml:space="preserve"> </w:t>
      </w:r>
      <w:r>
        <w:t>if</w:t>
      </w:r>
      <w:r w:rsidR="000D50D7" w:rsidRPr="000D50D7">
        <w:t xml:space="preserve"> </w:t>
      </w:r>
      <w:r>
        <w:t>it</w:t>
      </w:r>
      <w:r w:rsidR="000D50D7" w:rsidRPr="000D50D7">
        <w:t xml:space="preserve"> </w:t>
      </w:r>
      <w:r>
        <w:t>were</w:t>
      </w:r>
      <w:r w:rsidR="000D50D7" w:rsidRPr="000D50D7">
        <w:t xml:space="preserve"> </w:t>
      </w:r>
      <w:r>
        <w:t>a</w:t>
      </w:r>
      <w:r w:rsidR="000D50D7" w:rsidRPr="000D50D7">
        <w:t xml:space="preserve"> </w:t>
      </w:r>
      <w:r>
        <w:t>dispute</w:t>
      </w:r>
      <w:r w:rsidR="000D50D7" w:rsidRPr="000D50D7">
        <w:t xml:space="preserve"> </w:t>
      </w:r>
      <w:r>
        <w:t>under</w:t>
      </w:r>
      <w:r w:rsidR="000D50D7" w:rsidRPr="000D50D7">
        <w:t xml:space="preserve"> </w:t>
      </w:r>
      <w:r>
        <w:t>section</w:t>
      </w:r>
      <w:r w:rsidR="000D50D7" w:rsidRPr="000D50D7">
        <w:t xml:space="preserve"> </w:t>
      </w:r>
      <w:r>
        <w:t>106</w:t>
      </w:r>
      <w:r w:rsidR="000D50D7" w:rsidRPr="000D50D7">
        <w:t xml:space="preserve"> </w:t>
      </w:r>
      <w:r>
        <w:t>(right</w:t>
      </w:r>
      <w:r w:rsidR="000D50D7" w:rsidRPr="000D50D7">
        <w:t xml:space="preserve"> </w:t>
      </w:r>
      <w:r>
        <w:t>to</w:t>
      </w:r>
      <w:r w:rsidR="000D50D7" w:rsidRPr="000D50D7">
        <w:t xml:space="preserve"> </w:t>
      </w:r>
      <w:r>
        <w:t>communicate</w:t>
      </w:r>
      <w:r w:rsidR="000D50D7" w:rsidRPr="000D50D7">
        <w:t xml:space="preserve"> </w:t>
      </w:r>
      <w:r>
        <w:t>with</w:t>
      </w:r>
      <w:r w:rsidR="000D50D7" w:rsidRPr="000D50D7">
        <w:t xml:space="preserve"> </w:t>
      </w:r>
      <w:r>
        <w:t>public</w:t>
      </w:r>
      <w:r w:rsidR="000D50D7" w:rsidRPr="000D50D7">
        <w:t xml:space="preserve"> </w:t>
      </w:r>
      <w:r>
        <w:t>sewers)</w:t>
      </w:r>
      <w:r w:rsidR="000D50D7" w:rsidRPr="000D50D7">
        <w:t xml:space="preserve"> </w:t>
      </w:r>
      <w:r>
        <w:t>of</w:t>
      </w:r>
      <w:r w:rsidR="000D50D7" w:rsidRPr="000D50D7">
        <w:t xml:space="preserve"> </w:t>
      </w:r>
      <w:r>
        <w:t>the</w:t>
      </w:r>
      <w:r w:rsidR="000D50D7" w:rsidRPr="000D50D7">
        <w:t xml:space="preserve"> </w:t>
      </w:r>
      <w:r>
        <w:t>Water</w:t>
      </w:r>
      <w:r w:rsidR="000D50D7" w:rsidRPr="000D50D7">
        <w:t xml:space="preserve"> </w:t>
      </w:r>
      <w:r>
        <w:t>Industry</w:t>
      </w:r>
      <w:r w:rsidR="000D50D7" w:rsidRPr="000D50D7">
        <w:t xml:space="preserve"> </w:t>
      </w:r>
      <w:r>
        <w:t>Act</w:t>
      </w:r>
      <w:r w:rsidR="000D50D7" w:rsidRPr="000D50D7">
        <w:t xml:space="preserve"> </w:t>
      </w:r>
      <w:r>
        <w:t>1991(</w:t>
      </w:r>
      <w:r>
        <w:rPr>
          <w:rStyle w:val="FootnoteReference"/>
        </w:rPr>
        <w:footnoteReference w:id="41"/>
      </w:r>
      <w:r>
        <w:t>).</w:t>
      </w:r>
    </w:p>
    <w:p w14:paraId="769C7A5F" w14:textId="77777777" w:rsidR="00283174" w:rsidRDefault="00283174" w:rsidP="00283174">
      <w:pPr>
        <w:pStyle w:val="N2"/>
      </w:pPr>
      <w:bookmarkStart w:id="413" w:name="_Ref77773011"/>
      <w:r w:rsidRPr="0051457D">
        <w:t>The</w:t>
      </w:r>
      <w:r w:rsidR="000D50D7" w:rsidRPr="000D50D7">
        <w:t xml:space="preserve"> </w:t>
      </w:r>
      <w:r w:rsidRPr="0051457D">
        <w:t>undertaker</w:t>
      </w:r>
      <w:r w:rsidR="000D50D7" w:rsidRPr="000D50D7">
        <w:t xml:space="preserve"> </w:t>
      </w:r>
      <w:r w:rsidRPr="0051457D">
        <w:t>must</w:t>
      </w:r>
      <w:r w:rsidR="000D50D7" w:rsidRPr="000D50D7">
        <w:t xml:space="preserve"> </w:t>
      </w:r>
      <w:r w:rsidRPr="0051457D">
        <w:t>not</w:t>
      </w:r>
      <w:r w:rsidR="000D50D7" w:rsidRPr="000D50D7">
        <w:t xml:space="preserve"> </w:t>
      </w:r>
      <w:r w:rsidRPr="0051457D">
        <w:t>discharge</w:t>
      </w:r>
      <w:r w:rsidR="000D50D7" w:rsidRPr="000D50D7">
        <w:t xml:space="preserve"> </w:t>
      </w:r>
      <w:r w:rsidRPr="0051457D">
        <w:t>any</w:t>
      </w:r>
      <w:r w:rsidR="000D50D7" w:rsidRPr="000D50D7">
        <w:t xml:space="preserve"> </w:t>
      </w:r>
      <w:r w:rsidRPr="0051457D">
        <w:t>water</w:t>
      </w:r>
      <w:r w:rsidR="000D50D7" w:rsidRPr="000D50D7">
        <w:t xml:space="preserve"> </w:t>
      </w:r>
      <w:r w:rsidRPr="0051457D">
        <w:t>into</w:t>
      </w:r>
      <w:r w:rsidR="000D50D7" w:rsidRPr="000D50D7">
        <w:t xml:space="preserve"> </w:t>
      </w:r>
      <w:r w:rsidRPr="0051457D">
        <w:t>any</w:t>
      </w:r>
      <w:r w:rsidR="000D50D7" w:rsidRPr="000D50D7">
        <w:t xml:space="preserve"> </w:t>
      </w:r>
      <w:r w:rsidRPr="0051457D">
        <w:t>watercourse,</w:t>
      </w:r>
      <w:r w:rsidR="000D50D7" w:rsidRPr="000D50D7">
        <w:t xml:space="preserve"> </w:t>
      </w:r>
      <w:r w:rsidRPr="0051457D">
        <w:t>public</w:t>
      </w:r>
      <w:r w:rsidR="000D50D7" w:rsidRPr="000D50D7">
        <w:t xml:space="preserve"> </w:t>
      </w:r>
      <w:r w:rsidRPr="0051457D">
        <w:t>sewer</w:t>
      </w:r>
      <w:r w:rsidR="000D50D7" w:rsidRPr="000D50D7">
        <w:t xml:space="preserve"> </w:t>
      </w:r>
      <w:r w:rsidRPr="0051457D">
        <w:t>or</w:t>
      </w:r>
      <w:r w:rsidR="000D50D7" w:rsidRPr="000D50D7">
        <w:t xml:space="preserve"> </w:t>
      </w:r>
      <w:r w:rsidRPr="0051457D">
        <w:t>drain</w:t>
      </w:r>
      <w:r w:rsidR="000D50D7" w:rsidRPr="000D50D7">
        <w:t xml:space="preserve"> </w:t>
      </w:r>
      <w:r w:rsidRPr="0051457D">
        <w:t>except</w:t>
      </w:r>
      <w:r w:rsidR="000D50D7" w:rsidRPr="000D50D7">
        <w:t xml:space="preserve"> </w:t>
      </w:r>
      <w:r w:rsidRPr="0051457D">
        <w:t>with</w:t>
      </w:r>
      <w:r w:rsidR="000D50D7" w:rsidRPr="000D50D7">
        <w:t xml:space="preserve"> </w:t>
      </w:r>
      <w:r w:rsidRPr="0051457D">
        <w:t>the</w:t>
      </w:r>
      <w:r w:rsidR="000D50D7" w:rsidRPr="000D50D7">
        <w:t xml:space="preserve"> </w:t>
      </w:r>
      <w:r w:rsidRPr="0051457D">
        <w:t>consent</w:t>
      </w:r>
      <w:r w:rsidR="000D50D7" w:rsidRPr="000D50D7">
        <w:t xml:space="preserve"> </w:t>
      </w:r>
      <w:r w:rsidRPr="0051457D">
        <w:t>of</w:t>
      </w:r>
      <w:r w:rsidR="000D50D7" w:rsidRPr="000D50D7">
        <w:t xml:space="preserve"> </w:t>
      </w:r>
      <w:r w:rsidRPr="0051457D">
        <w:t>the</w:t>
      </w:r>
      <w:r w:rsidR="000D50D7" w:rsidRPr="000D50D7">
        <w:t xml:space="preserve"> </w:t>
      </w:r>
      <w:r w:rsidRPr="0051457D">
        <w:t>person</w:t>
      </w:r>
      <w:r w:rsidR="000D50D7" w:rsidRPr="000D50D7">
        <w:t xml:space="preserve"> </w:t>
      </w:r>
      <w:r w:rsidRPr="0051457D">
        <w:t>to</w:t>
      </w:r>
      <w:r w:rsidR="000D50D7" w:rsidRPr="000D50D7">
        <w:t xml:space="preserve"> </w:t>
      </w:r>
      <w:r w:rsidRPr="0051457D">
        <w:t>whom</w:t>
      </w:r>
      <w:r w:rsidR="000D50D7" w:rsidRPr="000D50D7">
        <w:t xml:space="preserve"> </w:t>
      </w:r>
      <w:r w:rsidRPr="0051457D">
        <w:t>it</w:t>
      </w:r>
      <w:r w:rsidR="000D50D7" w:rsidRPr="000D50D7">
        <w:t xml:space="preserve"> </w:t>
      </w:r>
      <w:r w:rsidRPr="0051457D">
        <w:t>belongs</w:t>
      </w:r>
      <w:r w:rsidR="000D50D7" w:rsidRPr="000D50D7">
        <w:t xml:space="preserve"> </w:t>
      </w:r>
      <w:r>
        <w:t>whose</w:t>
      </w:r>
      <w:r w:rsidR="000D50D7" w:rsidRPr="000D50D7">
        <w:t xml:space="preserve"> </w:t>
      </w:r>
      <w:r w:rsidRPr="0051457D">
        <w:t>consent</w:t>
      </w:r>
      <w:r w:rsidR="000D50D7" w:rsidRPr="000D50D7">
        <w:t xml:space="preserve"> </w:t>
      </w:r>
      <w:r w:rsidRPr="0051457D">
        <w:t>may</w:t>
      </w:r>
      <w:r w:rsidR="000D50D7" w:rsidRPr="000D50D7">
        <w:t xml:space="preserve"> </w:t>
      </w:r>
      <w:r w:rsidRPr="0051457D">
        <w:t>be</w:t>
      </w:r>
      <w:r w:rsidR="000D50D7" w:rsidRPr="000D50D7">
        <w:t xml:space="preserve"> </w:t>
      </w:r>
      <w:r w:rsidRPr="0051457D">
        <w:t>given</w:t>
      </w:r>
      <w:r w:rsidR="000D50D7" w:rsidRPr="000D50D7">
        <w:t xml:space="preserve"> </w:t>
      </w:r>
      <w:r w:rsidRPr="0051457D">
        <w:t>subject</w:t>
      </w:r>
      <w:r w:rsidR="000D50D7" w:rsidRPr="000D50D7">
        <w:t xml:space="preserve"> </w:t>
      </w:r>
      <w:r w:rsidRPr="0051457D">
        <w:t>to</w:t>
      </w:r>
      <w:r w:rsidR="000D50D7" w:rsidRPr="000D50D7">
        <w:t xml:space="preserve"> </w:t>
      </w:r>
      <w:r w:rsidRPr="0051457D">
        <w:t>terms</w:t>
      </w:r>
      <w:r w:rsidR="000D50D7" w:rsidRPr="000D50D7">
        <w:t xml:space="preserve"> </w:t>
      </w:r>
      <w:r w:rsidRPr="0051457D">
        <w:t>and</w:t>
      </w:r>
      <w:r w:rsidR="000D50D7" w:rsidRPr="000D50D7">
        <w:t xml:space="preserve"> </w:t>
      </w:r>
      <w:r w:rsidRPr="0051457D">
        <w:t>conditions</w:t>
      </w:r>
      <w:r w:rsidR="000D50D7" w:rsidRPr="000D50D7">
        <w:t xml:space="preserve"> </w:t>
      </w:r>
      <w:r w:rsidRPr="0051457D">
        <w:t>as</w:t>
      </w:r>
      <w:r w:rsidR="000D50D7" w:rsidRPr="000D50D7">
        <w:t xml:space="preserve"> </w:t>
      </w:r>
      <w:r w:rsidRPr="0051457D">
        <w:t>that</w:t>
      </w:r>
      <w:r w:rsidR="000D50D7" w:rsidRPr="000D50D7">
        <w:t xml:space="preserve"> </w:t>
      </w:r>
      <w:r w:rsidRPr="0051457D">
        <w:t>person</w:t>
      </w:r>
      <w:r w:rsidR="000D50D7" w:rsidRPr="000D50D7">
        <w:t xml:space="preserve"> </w:t>
      </w:r>
      <w:r w:rsidRPr="0051457D">
        <w:t>may</w:t>
      </w:r>
      <w:r w:rsidR="000D50D7" w:rsidRPr="000D50D7">
        <w:t xml:space="preserve"> </w:t>
      </w:r>
      <w:r w:rsidRPr="0051457D">
        <w:t>reasonably</w:t>
      </w:r>
      <w:r w:rsidR="000D50D7" w:rsidRPr="000D50D7">
        <w:t xml:space="preserve"> </w:t>
      </w:r>
      <w:r w:rsidRPr="0051457D">
        <w:t>impose</w:t>
      </w:r>
      <w:r>
        <w:t>.</w:t>
      </w:r>
      <w:bookmarkEnd w:id="413"/>
    </w:p>
    <w:p w14:paraId="6C0F971B" w14:textId="77777777" w:rsidR="00283174" w:rsidRDefault="00283174" w:rsidP="00283174">
      <w:pPr>
        <w:pStyle w:val="N2"/>
      </w:pPr>
      <w:bookmarkStart w:id="414" w:name="_Ref77773021"/>
      <w:r>
        <w:t>The</w:t>
      </w:r>
      <w:r w:rsidR="000D50D7" w:rsidRPr="000D50D7">
        <w:t xml:space="preserve"> </w:t>
      </w:r>
      <w:r>
        <w:t>undertaker</w:t>
      </w:r>
      <w:r w:rsidR="000D50D7" w:rsidRPr="000D50D7">
        <w:t xml:space="preserve"> </w:t>
      </w:r>
      <w:r>
        <w:t>must</w:t>
      </w:r>
      <w:r w:rsidR="000D50D7" w:rsidRPr="000D50D7">
        <w:t xml:space="preserve"> </w:t>
      </w:r>
      <w:r>
        <w:t>not</w:t>
      </w:r>
      <w:r w:rsidR="000D50D7" w:rsidRPr="000D50D7">
        <w:t xml:space="preserve"> </w:t>
      </w:r>
      <w:r>
        <w:t>make</w:t>
      </w:r>
      <w:r w:rsidR="000D50D7" w:rsidRPr="000D50D7">
        <w:t xml:space="preserve"> </w:t>
      </w:r>
      <w:r>
        <w:t>any</w:t>
      </w:r>
      <w:r w:rsidR="000D50D7" w:rsidRPr="000D50D7">
        <w:t xml:space="preserve"> </w:t>
      </w:r>
      <w:r>
        <w:t>opening</w:t>
      </w:r>
      <w:r w:rsidR="000D50D7" w:rsidRPr="000D50D7">
        <w:t xml:space="preserve"> </w:t>
      </w:r>
      <w:r>
        <w:t>into</w:t>
      </w:r>
      <w:r w:rsidR="000D50D7" w:rsidRPr="000D50D7">
        <w:t xml:space="preserve"> </w:t>
      </w:r>
      <w:r>
        <w:t>any</w:t>
      </w:r>
      <w:r w:rsidR="000D50D7" w:rsidRPr="000D50D7">
        <w:t xml:space="preserve"> </w:t>
      </w:r>
      <w:r>
        <w:t>public</w:t>
      </w:r>
      <w:r w:rsidR="000D50D7" w:rsidRPr="000D50D7">
        <w:t xml:space="preserve"> </w:t>
      </w:r>
      <w:r>
        <w:t>sewer</w:t>
      </w:r>
      <w:r w:rsidR="000D50D7" w:rsidRPr="000D50D7">
        <w:t xml:space="preserve"> </w:t>
      </w:r>
      <w:r>
        <w:t>or</w:t>
      </w:r>
      <w:r w:rsidR="000D50D7" w:rsidRPr="000D50D7">
        <w:t xml:space="preserve"> </w:t>
      </w:r>
      <w:r>
        <w:t>drain</w:t>
      </w:r>
      <w:r w:rsidR="000D50D7" w:rsidRPr="000D50D7">
        <w:t xml:space="preserve"> </w:t>
      </w:r>
      <w:r>
        <w:t>except—</w:t>
      </w:r>
      <w:bookmarkEnd w:id="414"/>
    </w:p>
    <w:p w14:paraId="2D24C5BF" w14:textId="77777777" w:rsidR="00283174" w:rsidRDefault="00283174" w:rsidP="00283174">
      <w:pPr>
        <w:pStyle w:val="N3"/>
      </w:pPr>
      <w:r>
        <w:t>in</w:t>
      </w:r>
      <w:r w:rsidR="000D50D7" w:rsidRPr="000D50D7">
        <w:t xml:space="preserve"> </w:t>
      </w:r>
      <w:r>
        <w:t>accordance</w:t>
      </w:r>
      <w:r w:rsidR="000D50D7" w:rsidRPr="000D50D7">
        <w:t xml:space="preserve"> </w:t>
      </w:r>
      <w:r>
        <w:t>with</w:t>
      </w:r>
      <w:r w:rsidR="000D50D7" w:rsidRPr="000D50D7">
        <w:t xml:space="preserve"> </w:t>
      </w:r>
      <w:r>
        <w:t>plans</w:t>
      </w:r>
      <w:r w:rsidR="000D50D7" w:rsidRPr="000D50D7">
        <w:t xml:space="preserve"> </w:t>
      </w:r>
      <w:r>
        <w:t>approved</w:t>
      </w:r>
      <w:r w:rsidR="000D50D7" w:rsidRPr="000D50D7">
        <w:t xml:space="preserve"> </w:t>
      </w:r>
      <w:r>
        <w:t>by</w:t>
      </w:r>
      <w:r w:rsidR="000D50D7" w:rsidRPr="000D50D7">
        <w:t xml:space="preserve"> </w:t>
      </w:r>
      <w:r>
        <w:t>the</w:t>
      </w:r>
      <w:r w:rsidR="000D50D7" w:rsidRPr="000D50D7">
        <w:t xml:space="preserve"> </w:t>
      </w:r>
      <w:r>
        <w:t>person</w:t>
      </w:r>
      <w:r w:rsidR="000D50D7" w:rsidRPr="000D50D7">
        <w:t xml:space="preserve"> </w:t>
      </w:r>
      <w:r>
        <w:t>to</w:t>
      </w:r>
      <w:r w:rsidR="000D50D7" w:rsidRPr="000D50D7">
        <w:t xml:space="preserve"> </w:t>
      </w:r>
      <w:r>
        <w:t>whom</w:t>
      </w:r>
      <w:r w:rsidR="000D50D7" w:rsidRPr="000D50D7">
        <w:t xml:space="preserve"> </w:t>
      </w:r>
      <w:r>
        <w:t>the</w:t>
      </w:r>
      <w:r w:rsidR="000D50D7" w:rsidRPr="000D50D7">
        <w:t xml:space="preserve"> </w:t>
      </w:r>
      <w:r>
        <w:t>sewer</w:t>
      </w:r>
      <w:r w:rsidR="000D50D7" w:rsidRPr="000D50D7">
        <w:t xml:space="preserve"> </w:t>
      </w:r>
      <w:r>
        <w:t>or</w:t>
      </w:r>
      <w:r w:rsidR="000D50D7" w:rsidRPr="000D50D7">
        <w:t xml:space="preserve"> </w:t>
      </w:r>
      <w:r>
        <w:t>drain</w:t>
      </w:r>
      <w:r w:rsidR="000D50D7" w:rsidRPr="000D50D7">
        <w:t xml:space="preserve"> </w:t>
      </w:r>
      <w:r>
        <w:t>belongs;</w:t>
      </w:r>
      <w:r w:rsidR="000D50D7" w:rsidRPr="000D50D7">
        <w:t xml:space="preserve"> </w:t>
      </w:r>
      <w:r>
        <w:t>and</w:t>
      </w:r>
    </w:p>
    <w:p w14:paraId="76C2E941" w14:textId="77777777" w:rsidR="00283174" w:rsidRDefault="00283174" w:rsidP="00283174">
      <w:pPr>
        <w:pStyle w:val="N3"/>
      </w:pPr>
      <w:r>
        <w:t>where</w:t>
      </w:r>
      <w:r w:rsidR="000D50D7" w:rsidRPr="000D50D7">
        <w:t xml:space="preserve"> </w:t>
      </w:r>
      <w:r>
        <w:t>that</w:t>
      </w:r>
      <w:r w:rsidR="000D50D7" w:rsidRPr="000D50D7">
        <w:t xml:space="preserve"> </w:t>
      </w:r>
      <w:r>
        <w:t>person</w:t>
      </w:r>
      <w:r w:rsidR="000D50D7" w:rsidRPr="000D50D7">
        <w:t xml:space="preserve"> </w:t>
      </w:r>
      <w:r>
        <w:t>has</w:t>
      </w:r>
      <w:r w:rsidR="000D50D7" w:rsidRPr="000D50D7">
        <w:t xml:space="preserve"> </w:t>
      </w:r>
      <w:r>
        <w:t>been</w:t>
      </w:r>
      <w:r w:rsidR="000D50D7" w:rsidRPr="000D50D7">
        <w:t xml:space="preserve"> </w:t>
      </w:r>
      <w:r>
        <w:t>given</w:t>
      </w:r>
      <w:r w:rsidR="000D50D7" w:rsidRPr="000D50D7">
        <w:t xml:space="preserve"> </w:t>
      </w:r>
      <w:r>
        <w:t>the</w:t>
      </w:r>
      <w:r w:rsidR="000D50D7" w:rsidRPr="000D50D7">
        <w:t xml:space="preserve"> </w:t>
      </w:r>
      <w:r>
        <w:t>opportunity</w:t>
      </w:r>
      <w:r w:rsidR="000D50D7" w:rsidRPr="000D50D7">
        <w:t xml:space="preserve"> </w:t>
      </w:r>
      <w:r>
        <w:t>to</w:t>
      </w:r>
      <w:r w:rsidR="000D50D7" w:rsidRPr="000D50D7">
        <w:t xml:space="preserve"> </w:t>
      </w:r>
      <w:r>
        <w:t>supervise</w:t>
      </w:r>
      <w:r w:rsidR="000D50D7" w:rsidRPr="000D50D7">
        <w:t xml:space="preserve"> </w:t>
      </w:r>
      <w:r>
        <w:t>the</w:t>
      </w:r>
      <w:r w:rsidR="000D50D7" w:rsidRPr="000D50D7">
        <w:t xml:space="preserve"> </w:t>
      </w:r>
      <w:r>
        <w:t>making</w:t>
      </w:r>
      <w:r w:rsidR="000D50D7" w:rsidRPr="000D50D7">
        <w:t xml:space="preserve"> </w:t>
      </w:r>
      <w:r>
        <w:t>of</w:t>
      </w:r>
      <w:r w:rsidR="000D50D7" w:rsidRPr="000D50D7">
        <w:t xml:space="preserve"> </w:t>
      </w:r>
      <w:r>
        <w:t>the</w:t>
      </w:r>
      <w:r w:rsidR="000D50D7" w:rsidRPr="000D50D7">
        <w:t xml:space="preserve"> </w:t>
      </w:r>
      <w:r>
        <w:t>opening.</w:t>
      </w:r>
    </w:p>
    <w:p w14:paraId="2E7B5DA6" w14:textId="77777777" w:rsidR="00283174" w:rsidRDefault="00283174" w:rsidP="00283174">
      <w:pPr>
        <w:pStyle w:val="N2"/>
      </w:pPr>
      <w:r>
        <w:t>Where</w:t>
      </w:r>
      <w:r w:rsidR="000D50D7" w:rsidRPr="000D50D7">
        <w:t xml:space="preserve"> </w:t>
      </w:r>
      <w:r>
        <w:t>the</w:t>
      </w:r>
      <w:r w:rsidR="000D50D7" w:rsidRPr="000D50D7">
        <w:t xml:space="preserve"> </w:t>
      </w:r>
      <w:r>
        <w:t>undertaker</w:t>
      </w:r>
      <w:r w:rsidR="000D50D7" w:rsidRPr="000D50D7">
        <w:t xml:space="preserve"> </w:t>
      </w:r>
      <w:r>
        <w:t>discharges</w:t>
      </w:r>
      <w:r w:rsidR="000D50D7" w:rsidRPr="000D50D7">
        <w:t xml:space="preserve"> </w:t>
      </w:r>
      <w:r>
        <w:t>water</w:t>
      </w:r>
      <w:r w:rsidR="000D50D7" w:rsidRPr="000D50D7">
        <w:t xml:space="preserve"> </w:t>
      </w:r>
      <w:r>
        <w:t>into,</w:t>
      </w:r>
      <w:r w:rsidR="000D50D7" w:rsidRPr="000D50D7">
        <w:t xml:space="preserve"> </w:t>
      </w:r>
      <w:r>
        <w:t>or</w:t>
      </w:r>
      <w:r w:rsidR="000D50D7" w:rsidRPr="000D50D7">
        <w:t xml:space="preserve"> </w:t>
      </w:r>
      <w:r>
        <w:t>makes</w:t>
      </w:r>
      <w:r w:rsidR="000D50D7" w:rsidRPr="000D50D7">
        <w:t xml:space="preserve"> </w:t>
      </w:r>
      <w:r>
        <w:t>any</w:t>
      </w:r>
      <w:r w:rsidR="000D50D7" w:rsidRPr="000D50D7">
        <w:t xml:space="preserve"> </w:t>
      </w:r>
      <w:r>
        <w:t>opening</w:t>
      </w:r>
      <w:r w:rsidR="000D50D7" w:rsidRPr="000D50D7">
        <w:t xml:space="preserve"> </w:t>
      </w:r>
      <w:r>
        <w:t>into,</w:t>
      </w:r>
      <w:r w:rsidR="000D50D7" w:rsidRPr="000D50D7">
        <w:t xml:space="preserve"> </w:t>
      </w:r>
      <w:r>
        <w:t>a</w:t>
      </w:r>
      <w:r w:rsidR="000D50D7" w:rsidRPr="000D50D7">
        <w:t xml:space="preserve"> </w:t>
      </w:r>
      <w:r>
        <w:t>watercourse,</w:t>
      </w:r>
      <w:r w:rsidR="000D50D7" w:rsidRPr="000D50D7">
        <w:t xml:space="preserve"> </w:t>
      </w:r>
      <w:r>
        <w:t>public</w:t>
      </w:r>
      <w:r w:rsidR="000D50D7" w:rsidRPr="000D50D7">
        <w:t xml:space="preserve"> </w:t>
      </w:r>
      <w:r>
        <w:t>sewer</w:t>
      </w:r>
      <w:r w:rsidR="000D50D7" w:rsidRPr="000D50D7">
        <w:t xml:space="preserve"> </w:t>
      </w:r>
      <w:r>
        <w:t>or</w:t>
      </w:r>
      <w:r w:rsidR="000D50D7" w:rsidRPr="000D50D7">
        <w:t xml:space="preserve"> </w:t>
      </w:r>
      <w:r>
        <w:t>drain</w:t>
      </w:r>
      <w:r w:rsidR="000D50D7" w:rsidRPr="000D50D7">
        <w:t xml:space="preserve"> </w:t>
      </w:r>
      <w:r>
        <w:t>belonging</w:t>
      </w:r>
      <w:r w:rsidR="000D50D7" w:rsidRPr="000D50D7">
        <w:t xml:space="preserve"> </w:t>
      </w:r>
      <w:r>
        <w:t>to</w:t>
      </w:r>
      <w:r w:rsidR="000D50D7" w:rsidRPr="000D50D7">
        <w:t xml:space="preserve"> </w:t>
      </w:r>
      <w:r>
        <w:t>or</w:t>
      </w:r>
      <w:r w:rsidR="000D50D7" w:rsidRPr="000D50D7">
        <w:t xml:space="preserve"> </w:t>
      </w:r>
      <w:r>
        <w:t>under</w:t>
      </w:r>
      <w:r w:rsidR="000D50D7" w:rsidRPr="000D50D7">
        <w:t xml:space="preserve"> </w:t>
      </w:r>
      <w:r>
        <w:t>the</w:t>
      </w:r>
      <w:r w:rsidR="000D50D7" w:rsidRPr="000D50D7">
        <w:t xml:space="preserve"> </w:t>
      </w:r>
      <w:r>
        <w:t>control</w:t>
      </w:r>
      <w:r w:rsidR="000D50D7" w:rsidRPr="000D50D7">
        <w:t xml:space="preserve"> </w:t>
      </w:r>
      <w:r>
        <w:t>of</w:t>
      </w:r>
      <w:r w:rsidR="000D50D7" w:rsidRPr="000D50D7">
        <w:t xml:space="preserve"> </w:t>
      </w:r>
      <w:r>
        <w:t>a</w:t>
      </w:r>
      <w:r w:rsidR="000D50D7" w:rsidRPr="000D50D7">
        <w:t xml:space="preserve"> </w:t>
      </w:r>
      <w:r>
        <w:t>drainage</w:t>
      </w:r>
      <w:r w:rsidR="000D50D7" w:rsidRPr="000D50D7">
        <w:t xml:space="preserve"> </w:t>
      </w:r>
      <w:r>
        <w:t>authority</w:t>
      </w:r>
      <w:r w:rsidR="000D50D7" w:rsidRPr="000D50D7">
        <w:t xml:space="preserve"> </w:t>
      </w:r>
      <w:r>
        <w:t>(as</w:t>
      </w:r>
      <w:r w:rsidR="000D50D7" w:rsidRPr="000D50D7">
        <w:t xml:space="preserve"> </w:t>
      </w:r>
      <w:r>
        <w:t>defined</w:t>
      </w:r>
      <w:r w:rsidR="000D50D7" w:rsidRPr="000D50D7">
        <w:t xml:space="preserve"> </w:t>
      </w:r>
      <w:r>
        <w:t>in</w:t>
      </w:r>
      <w:r w:rsidR="000D50D7" w:rsidRPr="000D50D7">
        <w:t xml:space="preserve"> </w:t>
      </w:r>
      <w:r>
        <w:t>Part</w:t>
      </w:r>
      <w:r w:rsidR="000D50D7" w:rsidRPr="000D50D7">
        <w:t xml:space="preserve"> </w:t>
      </w:r>
      <w:r>
        <w:t>6</w:t>
      </w:r>
      <w:r w:rsidR="000D50D7" w:rsidRPr="000D50D7">
        <w:t xml:space="preserve"> </w:t>
      </w:r>
      <w:r w:rsidR="00451F9D">
        <w:t>or</w:t>
      </w:r>
      <w:r w:rsidR="000D50D7" w:rsidRPr="000D50D7">
        <w:t xml:space="preserve"> </w:t>
      </w:r>
      <w:r w:rsidR="00451F9D">
        <w:t>Part</w:t>
      </w:r>
      <w:r w:rsidR="000D50D7" w:rsidRPr="000D50D7">
        <w:t xml:space="preserve"> </w:t>
      </w:r>
      <w:r w:rsidR="00451F9D">
        <w:t>8</w:t>
      </w:r>
      <w:r w:rsidR="000D50D7" w:rsidRPr="000D50D7">
        <w:t xml:space="preserve"> </w:t>
      </w:r>
      <w:r>
        <w:t>of</w:t>
      </w:r>
      <w:r w:rsidR="000D50D7" w:rsidRPr="000D50D7">
        <w:t xml:space="preserve"> </w:t>
      </w:r>
      <w:r>
        <w:t>Schedule</w:t>
      </w:r>
      <w:r w:rsidR="000D50D7" w:rsidRPr="000D50D7">
        <w:t xml:space="preserve"> </w:t>
      </w:r>
      <w:r>
        <w:t>15</w:t>
      </w:r>
      <w:r w:rsidR="000D50D7" w:rsidRPr="000D50D7">
        <w:t xml:space="preserve"> </w:t>
      </w:r>
      <w:r>
        <w:t>(protective</w:t>
      </w:r>
      <w:r w:rsidR="000D50D7" w:rsidRPr="000D50D7">
        <w:t xml:space="preserve"> </w:t>
      </w:r>
      <w:r>
        <w:t>provisions)),</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Part</w:t>
      </w:r>
      <w:r w:rsidR="000D50D7" w:rsidRPr="000D50D7">
        <w:t xml:space="preserve"> </w:t>
      </w:r>
      <w:r>
        <w:t>6</w:t>
      </w:r>
      <w:r w:rsidR="000D50D7" w:rsidRPr="000D50D7">
        <w:t xml:space="preserve"> </w:t>
      </w:r>
      <w:r w:rsidR="00451F9D">
        <w:t>or</w:t>
      </w:r>
      <w:r w:rsidR="000D50D7" w:rsidRPr="000D50D7">
        <w:t xml:space="preserve"> </w:t>
      </w:r>
      <w:r w:rsidR="00451F9D">
        <w:t>Part</w:t>
      </w:r>
      <w:r w:rsidR="000D50D7" w:rsidRPr="000D50D7">
        <w:t xml:space="preserve"> </w:t>
      </w:r>
      <w:r w:rsidR="00451F9D">
        <w:t>8</w:t>
      </w:r>
      <w:r w:rsidR="000D50D7" w:rsidRPr="000D50D7">
        <w:t xml:space="preserve"> </w:t>
      </w:r>
      <w:r>
        <w:t>of</w:t>
      </w:r>
      <w:r w:rsidR="000D50D7" w:rsidRPr="000D50D7">
        <w:t xml:space="preserve"> </w:t>
      </w:r>
      <w:r>
        <w:t>Schedule</w:t>
      </w:r>
      <w:r w:rsidR="000D50D7" w:rsidRPr="000D50D7">
        <w:t xml:space="preserve"> </w:t>
      </w:r>
      <w:r>
        <w:t>15</w:t>
      </w:r>
      <w:r w:rsidR="000D50D7" w:rsidRPr="000D50D7">
        <w:t xml:space="preserve"> </w:t>
      </w:r>
      <w:r>
        <w:t>(protective</w:t>
      </w:r>
      <w:r w:rsidR="000D50D7" w:rsidRPr="000D50D7">
        <w:t xml:space="preserve"> </w:t>
      </w:r>
      <w:r>
        <w:t>provisions)</w:t>
      </w:r>
      <w:r w:rsidR="000D50D7" w:rsidRPr="000D50D7">
        <w:t xml:space="preserve"> </w:t>
      </w:r>
      <w:r w:rsidR="00451F9D">
        <w:t>(as</w:t>
      </w:r>
      <w:r w:rsidR="000D50D7" w:rsidRPr="000D50D7">
        <w:t xml:space="preserve"> </w:t>
      </w:r>
      <w:r w:rsidR="00451F9D">
        <w:t>appropriate)</w:t>
      </w:r>
      <w:r w:rsidR="000D50D7" w:rsidRPr="000D50D7">
        <w:t xml:space="preserve"> </w:t>
      </w:r>
      <w:r>
        <w:t>apply</w:t>
      </w:r>
      <w:r w:rsidR="000D50D7" w:rsidRPr="000D50D7">
        <w:t xml:space="preserve"> </w:t>
      </w:r>
      <w:r>
        <w:t>in</w:t>
      </w:r>
      <w:r w:rsidR="000D50D7" w:rsidRPr="000D50D7">
        <w:t xml:space="preserve"> </w:t>
      </w:r>
      <w:r>
        <w:t>substitution</w:t>
      </w:r>
      <w:r w:rsidR="000D50D7" w:rsidRPr="000D50D7">
        <w:t xml:space="preserve"> </w:t>
      </w:r>
      <w:r>
        <w:t>for</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paragraphs</w:t>
      </w:r>
      <w:r w:rsidR="000D50D7" w:rsidRPr="000D50D7">
        <w:t xml:space="preserve"> </w:t>
      </w:r>
      <w:r>
        <w:fldChar w:fldCharType="begin"/>
      </w:r>
      <w:r>
        <w:instrText xml:space="preserve"> REF _Ref77773011 \r \h </w:instrText>
      </w:r>
      <w:r>
        <w:fldChar w:fldCharType="separate"/>
      </w:r>
      <w:r w:rsidR="000D50D7">
        <w:t>(3)</w:t>
      </w:r>
      <w:r>
        <w:fldChar w:fldCharType="end"/>
      </w:r>
      <w:r w:rsidR="000D50D7" w:rsidRPr="000D50D7">
        <w:t xml:space="preserve"> </w:t>
      </w:r>
      <w:r>
        <w:t>and</w:t>
      </w:r>
      <w:r w:rsidR="000D50D7" w:rsidRPr="000D50D7">
        <w:t xml:space="preserve"> </w:t>
      </w:r>
      <w:r>
        <w:fldChar w:fldCharType="begin"/>
      </w:r>
      <w:r>
        <w:instrText xml:space="preserve"> REF _Ref77773021 \r \h </w:instrText>
      </w:r>
      <w:r>
        <w:fldChar w:fldCharType="separate"/>
      </w:r>
      <w:r w:rsidR="000D50D7">
        <w:t>(4)</w:t>
      </w:r>
      <w:r>
        <w:fldChar w:fldCharType="end"/>
      </w:r>
      <w:r>
        <w:t>.</w:t>
      </w:r>
    </w:p>
    <w:p w14:paraId="4DC466AC" w14:textId="77777777" w:rsidR="00283174" w:rsidRDefault="00283174" w:rsidP="00283174">
      <w:pPr>
        <w:pStyle w:val="N2"/>
      </w:pPr>
      <w:r w:rsidRPr="0051457D">
        <w:lastRenderedPageBreak/>
        <w:t>The</w:t>
      </w:r>
      <w:r w:rsidR="000D50D7" w:rsidRPr="000D50D7">
        <w:t xml:space="preserve"> </w:t>
      </w:r>
      <w:r w:rsidRPr="0051457D">
        <w:t>undertaker</w:t>
      </w:r>
      <w:r w:rsidR="000D50D7" w:rsidRPr="000D50D7">
        <w:t xml:space="preserve"> </w:t>
      </w:r>
      <w:r w:rsidRPr="0051457D">
        <w:t>must</w:t>
      </w:r>
      <w:r w:rsidR="000D50D7" w:rsidRPr="000D50D7">
        <w:t xml:space="preserve"> </w:t>
      </w:r>
      <w:r w:rsidRPr="0051457D">
        <w:t>take</w:t>
      </w:r>
      <w:r w:rsidR="000D50D7" w:rsidRPr="000D50D7">
        <w:t xml:space="preserve"> </w:t>
      </w:r>
      <w:r w:rsidRPr="0051457D">
        <w:t>such</w:t>
      </w:r>
      <w:r w:rsidR="000D50D7" w:rsidRPr="000D50D7">
        <w:t xml:space="preserve"> </w:t>
      </w:r>
      <w:r w:rsidRPr="0051457D">
        <w:t>steps</w:t>
      </w:r>
      <w:r w:rsidR="000D50D7" w:rsidRPr="000D50D7">
        <w:t xml:space="preserve"> </w:t>
      </w:r>
      <w:r w:rsidRPr="0051457D">
        <w:t>as</w:t>
      </w:r>
      <w:r w:rsidR="000D50D7" w:rsidRPr="000D50D7">
        <w:t xml:space="preserve"> </w:t>
      </w:r>
      <w:r w:rsidRPr="0051457D">
        <w:t>are</w:t>
      </w:r>
      <w:r w:rsidR="000D50D7" w:rsidRPr="000D50D7">
        <w:t xml:space="preserve"> </w:t>
      </w:r>
      <w:r w:rsidRPr="0051457D">
        <w:t>reasonably</w:t>
      </w:r>
      <w:r w:rsidR="000D50D7" w:rsidRPr="000D50D7">
        <w:t xml:space="preserve"> </w:t>
      </w:r>
      <w:r w:rsidRPr="0051457D">
        <w:t>practicable</w:t>
      </w:r>
      <w:r w:rsidR="000D50D7" w:rsidRPr="000D50D7">
        <w:t xml:space="preserve"> </w:t>
      </w:r>
      <w:r w:rsidRPr="0051457D">
        <w:t>to</w:t>
      </w:r>
      <w:r w:rsidR="000D50D7" w:rsidRPr="000D50D7">
        <w:t xml:space="preserve"> </w:t>
      </w:r>
      <w:r w:rsidRPr="0051457D">
        <w:t>secure</w:t>
      </w:r>
      <w:r w:rsidR="000D50D7" w:rsidRPr="000D50D7">
        <w:t xml:space="preserve"> </w:t>
      </w:r>
      <w:r w:rsidRPr="0051457D">
        <w:t>that</w:t>
      </w:r>
      <w:r w:rsidR="000D50D7" w:rsidRPr="000D50D7">
        <w:t xml:space="preserve"> </w:t>
      </w:r>
      <w:r w:rsidRPr="0051457D">
        <w:t>any</w:t>
      </w:r>
      <w:r w:rsidR="000D50D7" w:rsidRPr="000D50D7">
        <w:t xml:space="preserve"> </w:t>
      </w:r>
      <w:r w:rsidRPr="0051457D">
        <w:t>water</w:t>
      </w:r>
      <w:r w:rsidR="000D50D7" w:rsidRPr="000D50D7">
        <w:t xml:space="preserve"> </w:t>
      </w:r>
      <w:r w:rsidRPr="0051457D">
        <w:t>discharged</w:t>
      </w:r>
      <w:r w:rsidR="000D50D7" w:rsidRPr="000D50D7">
        <w:t xml:space="preserve"> </w:t>
      </w:r>
      <w:r w:rsidRPr="0051457D">
        <w:t>into</w:t>
      </w:r>
      <w:r w:rsidR="000D50D7" w:rsidRPr="000D50D7">
        <w:t xml:space="preserve"> </w:t>
      </w:r>
      <w:r w:rsidRPr="0051457D">
        <w:t>a</w:t>
      </w:r>
      <w:r w:rsidR="000D50D7" w:rsidRPr="000D50D7">
        <w:t xml:space="preserve"> </w:t>
      </w:r>
      <w:r w:rsidRPr="0051457D">
        <w:t>watercourse</w:t>
      </w:r>
      <w:r w:rsidR="000D50D7" w:rsidRPr="000D50D7">
        <w:t xml:space="preserve"> </w:t>
      </w:r>
      <w:r w:rsidRPr="0051457D">
        <w:t>or</w:t>
      </w:r>
      <w:r w:rsidR="000D50D7" w:rsidRPr="000D50D7">
        <w:t xml:space="preserve"> </w:t>
      </w:r>
      <w:r w:rsidRPr="0051457D">
        <w:t>public</w:t>
      </w:r>
      <w:r w:rsidR="000D50D7" w:rsidRPr="000D50D7">
        <w:t xml:space="preserve"> </w:t>
      </w:r>
      <w:r w:rsidRPr="0051457D">
        <w:t>sewer</w:t>
      </w:r>
      <w:r w:rsidR="000D50D7" w:rsidRPr="000D50D7">
        <w:t xml:space="preserve"> </w:t>
      </w:r>
      <w:r w:rsidRPr="0051457D">
        <w:t>or</w:t>
      </w:r>
      <w:r w:rsidR="000D50D7" w:rsidRPr="000D50D7">
        <w:t xml:space="preserve"> </w:t>
      </w:r>
      <w:r w:rsidRPr="0051457D">
        <w:t>drain</w:t>
      </w:r>
      <w:r w:rsidR="000D50D7" w:rsidRPr="000D50D7">
        <w:t xml:space="preserve"> </w:t>
      </w:r>
      <w:r w:rsidRPr="0051457D">
        <w:t>pursuant</w:t>
      </w:r>
      <w:r w:rsidR="000D50D7" w:rsidRPr="000D50D7">
        <w:t xml:space="preserve"> </w:t>
      </w:r>
      <w:r w:rsidRPr="0051457D">
        <w:t>to</w:t>
      </w:r>
      <w:r w:rsidR="000D50D7" w:rsidRPr="000D50D7">
        <w:t xml:space="preserve"> </w:t>
      </w:r>
      <w:r w:rsidRPr="0051457D">
        <w:t>this</w:t>
      </w:r>
      <w:r w:rsidR="000D50D7" w:rsidRPr="000D50D7">
        <w:t xml:space="preserve"> </w:t>
      </w:r>
      <w:r w:rsidRPr="0051457D">
        <w:t>article</w:t>
      </w:r>
      <w:r w:rsidR="000D50D7" w:rsidRPr="000D50D7">
        <w:t xml:space="preserve"> </w:t>
      </w:r>
      <w:r w:rsidRPr="0051457D">
        <w:t>is</w:t>
      </w:r>
      <w:r w:rsidR="000D50D7" w:rsidRPr="000D50D7">
        <w:t xml:space="preserve"> </w:t>
      </w:r>
      <w:r w:rsidRPr="0051457D">
        <w:t>as</w:t>
      </w:r>
      <w:r w:rsidR="000D50D7" w:rsidRPr="000D50D7">
        <w:t xml:space="preserve"> </w:t>
      </w:r>
      <w:r w:rsidRPr="0051457D">
        <w:t>free</w:t>
      </w:r>
      <w:r w:rsidR="000D50D7" w:rsidRPr="000D50D7">
        <w:t xml:space="preserve"> </w:t>
      </w:r>
      <w:r w:rsidRPr="0051457D">
        <w:t>as</w:t>
      </w:r>
      <w:r w:rsidR="000D50D7" w:rsidRPr="000D50D7">
        <w:t xml:space="preserve"> </w:t>
      </w:r>
      <w:r w:rsidRPr="0051457D">
        <w:t>may</w:t>
      </w:r>
      <w:r w:rsidR="000D50D7" w:rsidRPr="000D50D7">
        <w:t xml:space="preserve"> </w:t>
      </w:r>
      <w:r w:rsidRPr="0051457D">
        <w:t>be</w:t>
      </w:r>
      <w:r w:rsidR="000D50D7" w:rsidRPr="000D50D7">
        <w:t xml:space="preserve"> </w:t>
      </w:r>
      <w:r w:rsidRPr="0051457D">
        <w:t>practicable</w:t>
      </w:r>
      <w:r w:rsidR="000D50D7" w:rsidRPr="000D50D7">
        <w:t xml:space="preserve"> </w:t>
      </w:r>
      <w:r w:rsidRPr="0051457D">
        <w:t>from</w:t>
      </w:r>
      <w:r w:rsidR="000D50D7" w:rsidRPr="000D50D7">
        <w:t xml:space="preserve"> </w:t>
      </w:r>
      <w:r w:rsidRPr="0051457D">
        <w:t>gravel,</w:t>
      </w:r>
      <w:r w:rsidR="000D50D7" w:rsidRPr="000D50D7">
        <w:t xml:space="preserve"> </w:t>
      </w:r>
      <w:r w:rsidRPr="0051457D">
        <w:t>soil</w:t>
      </w:r>
      <w:r w:rsidR="000D50D7" w:rsidRPr="000D50D7">
        <w:t xml:space="preserve"> </w:t>
      </w:r>
      <w:r w:rsidRPr="0051457D">
        <w:t>or</w:t>
      </w:r>
      <w:r w:rsidR="000D50D7" w:rsidRPr="000D50D7">
        <w:t xml:space="preserve"> </w:t>
      </w:r>
      <w:r w:rsidRPr="0051457D">
        <w:t>other</w:t>
      </w:r>
      <w:r w:rsidR="000D50D7" w:rsidRPr="000D50D7">
        <w:t xml:space="preserve"> </w:t>
      </w:r>
      <w:r w:rsidRPr="0051457D">
        <w:t>solid</w:t>
      </w:r>
      <w:r w:rsidR="000D50D7" w:rsidRPr="000D50D7">
        <w:t xml:space="preserve"> </w:t>
      </w:r>
      <w:r w:rsidRPr="0051457D">
        <w:t>substance,</w:t>
      </w:r>
      <w:r w:rsidR="000D50D7" w:rsidRPr="000D50D7">
        <w:t xml:space="preserve"> </w:t>
      </w:r>
      <w:r w:rsidRPr="0051457D">
        <w:t>oil</w:t>
      </w:r>
      <w:r w:rsidR="000D50D7" w:rsidRPr="000D50D7">
        <w:t xml:space="preserve"> </w:t>
      </w:r>
      <w:r w:rsidRPr="0051457D">
        <w:t>or</w:t>
      </w:r>
      <w:r w:rsidR="000D50D7" w:rsidRPr="000D50D7">
        <w:t xml:space="preserve"> </w:t>
      </w:r>
      <w:r w:rsidRPr="0051457D">
        <w:t>matter</w:t>
      </w:r>
      <w:r w:rsidR="000D50D7" w:rsidRPr="000D50D7">
        <w:t xml:space="preserve"> </w:t>
      </w:r>
      <w:r w:rsidRPr="0051457D">
        <w:t>in</w:t>
      </w:r>
      <w:r w:rsidR="000D50D7" w:rsidRPr="000D50D7">
        <w:t xml:space="preserve"> </w:t>
      </w:r>
      <w:r w:rsidRPr="0051457D">
        <w:t>suspension</w:t>
      </w:r>
      <w:r>
        <w:t>.</w:t>
      </w:r>
    </w:p>
    <w:p w14:paraId="02A3A543" w14:textId="77777777" w:rsidR="00283174" w:rsidRDefault="00283174" w:rsidP="00283174">
      <w:pPr>
        <w:pStyle w:val="N2"/>
      </w:pPr>
      <w:r w:rsidRPr="0051457D">
        <w:t>This</w:t>
      </w:r>
      <w:r w:rsidR="000D50D7" w:rsidRPr="000D50D7">
        <w:t xml:space="preserve"> </w:t>
      </w:r>
      <w:r w:rsidRPr="0051457D">
        <w:t>article</w:t>
      </w:r>
      <w:r w:rsidR="000D50D7" w:rsidRPr="000D50D7">
        <w:t xml:space="preserve"> </w:t>
      </w:r>
      <w:r w:rsidRPr="0051457D">
        <w:t>does</w:t>
      </w:r>
      <w:r w:rsidR="000D50D7" w:rsidRPr="000D50D7">
        <w:t xml:space="preserve"> </w:t>
      </w:r>
      <w:r w:rsidRPr="0051457D">
        <w:t>not</w:t>
      </w:r>
      <w:r w:rsidR="000D50D7" w:rsidRPr="000D50D7">
        <w:t xml:space="preserve"> </w:t>
      </w:r>
      <w:r w:rsidRPr="0051457D">
        <w:t>authorise</w:t>
      </w:r>
      <w:r w:rsidR="000D50D7" w:rsidRPr="000D50D7">
        <w:t xml:space="preserve"> </w:t>
      </w:r>
      <w:r w:rsidRPr="0051457D">
        <w:t>the</w:t>
      </w:r>
      <w:r w:rsidR="000D50D7" w:rsidRPr="000D50D7">
        <w:t xml:space="preserve"> </w:t>
      </w:r>
      <w:r w:rsidRPr="0051457D">
        <w:t>entry</w:t>
      </w:r>
      <w:r w:rsidR="000D50D7" w:rsidRPr="000D50D7">
        <w:t xml:space="preserve"> </w:t>
      </w:r>
      <w:r w:rsidRPr="0051457D">
        <w:t>into</w:t>
      </w:r>
      <w:r w:rsidR="000D50D7" w:rsidRPr="000D50D7">
        <w:t xml:space="preserve"> </w:t>
      </w:r>
      <w:r w:rsidRPr="0051457D">
        <w:t>controlled</w:t>
      </w:r>
      <w:r w:rsidR="000D50D7" w:rsidRPr="000D50D7">
        <w:t xml:space="preserve"> </w:t>
      </w:r>
      <w:r w:rsidRPr="0051457D">
        <w:t>waters</w:t>
      </w:r>
      <w:r w:rsidR="000D50D7" w:rsidRPr="000D50D7">
        <w:t xml:space="preserve"> </w:t>
      </w:r>
      <w:r w:rsidRPr="0051457D">
        <w:t>of</w:t>
      </w:r>
      <w:r w:rsidR="000D50D7" w:rsidRPr="000D50D7">
        <w:t xml:space="preserve"> </w:t>
      </w:r>
      <w:r w:rsidRPr="0051457D">
        <w:t>any</w:t>
      </w:r>
      <w:r w:rsidR="000D50D7" w:rsidRPr="000D50D7">
        <w:t xml:space="preserve"> </w:t>
      </w:r>
      <w:r w:rsidRPr="0051457D">
        <w:t>matter</w:t>
      </w:r>
      <w:r w:rsidR="000D50D7" w:rsidRPr="000D50D7">
        <w:t xml:space="preserve"> </w:t>
      </w:r>
      <w:r w:rsidRPr="0051457D">
        <w:t>whose</w:t>
      </w:r>
      <w:r w:rsidR="000D50D7" w:rsidRPr="000D50D7">
        <w:t xml:space="preserve"> </w:t>
      </w:r>
      <w:r w:rsidRPr="0051457D">
        <w:t>entry</w:t>
      </w:r>
      <w:r w:rsidR="000D50D7" w:rsidRPr="000D50D7">
        <w:t xml:space="preserve"> </w:t>
      </w:r>
      <w:r w:rsidRPr="0051457D">
        <w:t>or</w:t>
      </w:r>
      <w:r w:rsidR="000D50D7" w:rsidRPr="000D50D7">
        <w:t xml:space="preserve"> </w:t>
      </w:r>
      <w:r w:rsidRPr="0051457D">
        <w:t>discharge</w:t>
      </w:r>
      <w:r w:rsidR="000D50D7" w:rsidRPr="000D50D7">
        <w:t xml:space="preserve"> </w:t>
      </w:r>
      <w:r w:rsidRPr="0051457D">
        <w:t>into</w:t>
      </w:r>
      <w:r w:rsidR="000D50D7" w:rsidRPr="000D50D7">
        <w:t xml:space="preserve"> </w:t>
      </w:r>
      <w:r w:rsidRPr="0051457D">
        <w:t>controlled</w:t>
      </w:r>
      <w:r w:rsidR="000D50D7" w:rsidRPr="000D50D7">
        <w:t xml:space="preserve"> </w:t>
      </w:r>
      <w:r w:rsidRPr="0051457D">
        <w:t>waters</w:t>
      </w:r>
      <w:r w:rsidR="000D50D7" w:rsidRPr="000D50D7">
        <w:t xml:space="preserve"> </w:t>
      </w:r>
      <w:r w:rsidRPr="0051457D">
        <w:t>requires</w:t>
      </w:r>
      <w:r w:rsidR="000D50D7" w:rsidRPr="000D50D7">
        <w:t xml:space="preserve"> </w:t>
      </w:r>
      <w:r w:rsidRPr="0051457D">
        <w:t>a</w:t>
      </w:r>
      <w:r w:rsidR="000D50D7" w:rsidRPr="000D50D7">
        <w:t xml:space="preserve"> </w:t>
      </w:r>
      <w:r w:rsidRPr="0051457D">
        <w:t>licence</w:t>
      </w:r>
      <w:r w:rsidR="000D50D7" w:rsidRPr="000D50D7">
        <w:t xml:space="preserve"> </w:t>
      </w:r>
      <w:r w:rsidRPr="0051457D">
        <w:t>pursuant</w:t>
      </w:r>
      <w:r w:rsidR="000D50D7" w:rsidRPr="000D50D7">
        <w:t xml:space="preserve"> </w:t>
      </w:r>
      <w:r w:rsidRPr="0051457D">
        <w:t>to</w:t>
      </w:r>
      <w:r w:rsidR="000D50D7" w:rsidRPr="000D50D7">
        <w:t xml:space="preserve"> </w:t>
      </w:r>
      <w:r w:rsidRPr="0051457D">
        <w:t>the</w:t>
      </w:r>
      <w:r w:rsidR="000D50D7" w:rsidRPr="000D50D7">
        <w:t xml:space="preserve"> </w:t>
      </w:r>
      <w:r w:rsidRPr="0051457D">
        <w:t>Environmental</w:t>
      </w:r>
      <w:r w:rsidR="000D50D7" w:rsidRPr="000D50D7">
        <w:t xml:space="preserve"> </w:t>
      </w:r>
      <w:r w:rsidRPr="0051457D">
        <w:t>Permitting</w:t>
      </w:r>
      <w:r w:rsidR="000D50D7" w:rsidRPr="000D50D7">
        <w:t xml:space="preserve"> </w:t>
      </w:r>
      <w:r w:rsidRPr="0051457D">
        <w:t>(England</w:t>
      </w:r>
      <w:r w:rsidR="000D50D7" w:rsidRPr="000D50D7">
        <w:t xml:space="preserve"> </w:t>
      </w:r>
      <w:r w:rsidRPr="0051457D">
        <w:t>and</w:t>
      </w:r>
      <w:r w:rsidR="000D50D7" w:rsidRPr="000D50D7">
        <w:t xml:space="preserve"> </w:t>
      </w:r>
      <w:r w:rsidRPr="0051457D">
        <w:t>Wales)</w:t>
      </w:r>
      <w:r w:rsidR="000D50D7" w:rsidRPr="000D50D7">
        <w:t xml:space="preserve"> </w:t>
      </w:r>
      <w:r w:rsidRPr="0051457D">
        <w:t>Regulations</w:t>
      </w:r>
      <w:r w:rsidR="000D50D7" w:rsidRPr="000D50D7">
        <w:t xml:space="preserve"> </w:t>
      </w:r>
      <w:r>
        <w:t>2016(</w:t>
      </w:r>
      <w:r>
        <w:rPr>
          <w:rStyle w:val="FootnoteReference"/>
        </w:rPr>
        <w:footnoteReference w:id="42"/>
      </w:r>
      <w:r>
        <w:t>).</w:t>
      </w:r>
    </w:p>
    <w:p w14:paraId="5B07A779" w14:textId="77777777" w:rsidR="00283174" w:rsidRDefault="00283174" w:rsidP="00283174">
      <w:pPr>
        <w:pStyle w:val="N2"/>
      </w:pPr>
      <w:bookmarkStart w:id="415" w:name="_Ref94621329"/>
      <w:r>
        <w:t>In</w:t>
      </w:r>
      <w:r w:rsidR="000D50D7" w:rsidRPr="000D50D7">
        <w:t xml:space="preserve"> </w:t>
      </w:r>
      <w:r>
        <w:t>this</w:t>
      </w:r>
      <w:r w:rsidR="000D50D7" w:rsidRPr="000D50D7">
        <w:t xml:space="preserve"> </w:t>
      </w:r>
      <w:r>
        <w:t>article—</w:t>
      </w:r>
      <w:bookmarkEnd w:id="415"/>
    </w:p>
    <w:p w14:paraId="4FB0A646" w14:textId="77777777" w:rsidR="00283174" w:rsidRDefault="00283174" w:rsidP="00283174">
      <w:pPr>
        <w:pStyle w:val="N3"/>
      </w:pPr>
      <w:r>
        <w:t>“public</w:t>
      </w:r>
      <w:r w:rsidR="000D50D7" w:rsidRPr="000D50D7">
        <w:t xml:space="preserve"> </w:t>
      </w:r>
      <w:r w:rsidRPr="000805FA">
        <w:t>sewer</w:t>
      </w:r>
      <w:r w:rsidR="000D50D7" w:rsidRPr="000D50D7">
        <w:t xml:space="preserve"> </w:t>
      </w:r>
      <w:r w:rsidRPr="000805FA">
        <w:t>or</w:t>
      </w:r>
      <w:r w:rsidR="000D50D7" w:rsidRPr="000D50D7">
        <w:t xml:space="preserve"> </w:t>
      </w:r>
      <w:r w:rsidRPr="000805FA">
        <w:t>drain”</w:t>
      </w:r>
      <w:r w:rsidR="000D50D7" w:rsidRPr="000D50D7">
        <w:t xml:space="preserve"> </w:t>
      </w:r>
      <w:r w:rsidRPr="000805FA">
        <w:t>means</w:t>
      </w:r>
      <w:r w:rsidR="000D50D7" w:rsidRPr="000D50D7">
        <w:t xml:space="preserve"> </w:t>
      </w:r>
      <w:r w:rsidRPr="000805FA">
        <w:t>a</w:t>
      </w:r>
      <w:r w:rsidR="000D50D7" w:rsidRPr="000D50D7">
        <w:t xml:space="preserve"> </w:t>
      </w:r>
      <w:r w:rsidRPr="000805FA">
        <w:t>sewer</w:t>
      </w:r>
      <w:r w:rsidR="000D50D7" w:rsidRPr="000D50D7">
        <w:t xml:space="preserve"> </w:t>
      </w:r>
      <w:r w:rsidRPr="000805FA">
        <w:t>or</w:t>
      </w:r>
      <w:r w:rsidR="000D50D7" w:rsidRPr="000D50D7">
        <w:t xml:space="preserve"> </w:t>
      </w:r>
      <w:r w:rsidRPr="000805FA">
        <w:t>drain</w:t>
      </w:r>
      <w:r w:rsidR="000D50D7" w:rsidRPr="000D50D7">
        <w:t xml:space="preserve"> </w:t>
      </w:r>
      <w:r w:rsidRPr="000805FA">
        <w:t>which</w:t>
      </w:r>
      <w:r w:rsidR="000D50D7" w:rsidRPr="000D50D7">
        <w:t xml:space="preserve"> </w:t>
      </w:r>
      <w:r w:rsidRPr="000805FA">
        <w:t>belongs</w:t>
      </w:r>
      <w:r w:rsidR="000D50D7" w:rsidRPr="000D50D7">
        <w:t xml:space="preserve"> </w:t>
      </w:r>
      <w:r w:rsidRPr="000805FA">
        <w:t>to</w:t>
      </w:r>
      <w:r w:rsidR="000D50D7" w:rsidRPr="000D50D7">
        <w:t xml:space="preserve"> </w:t>
      </w:r>
      <w:r w:rsidRPr="000805FA">
        <w:t>Homes</w:t>
      </w:r>
      <w:r w:rsidR="000D50D7" w:rsidRPr="000D50D7">
        <w:t xml:space="preserve"> </w:t>
      </w:r>
      <w:r w:rsidRPr="000805FA">
        <w:t>England,</w:t>
      </w:r>
      <w:r w:rsidR="000D50D7" w:rsidRPr="000D50D7">
        <w:t xml:space="preserve"> </w:t>
      </w:r>
      <w:r w:rsidRPr="000805FA">
        <w:t>the</w:t>
      </w:r>
      <w:r w:rsidR="000D50D7" w:rsidRPr="000D50D7">
        <w:t xml:space="preserve"> </w:t>
      </w:r>
      <w:r w:rsidRPr="000805FA">
        <w:t>Environment</w:t>
      </w:r>
      <w:r w:rsidR="000D50D7" w:rsidRPr="000D50D7">
        <w:t xml:space="preserve"> </w:t>
      </w:r>
      <w:r w:rsidRPr="000805FA">
        <w:t>Agency,</w:t>
      </w:r>
      <w:r w:rsidR="000D50D7" w:rsidRPr="000D50D7">
        <w:t xml:space="preserve"> </w:t>
      </w:r>
      <w:r w:rsidRPr="000805FA">
        <w:t>an</w:t>
      </w:r>
      <w:r w:rsidR="000D50D7" w:rsidRPr="000D50D7">
        <w:t xml:space="preserve"> </w:t>
      </w:r>
      <w:r w:rsidRPr="000805FA">
        <w:t>internal</w:t>
      </w:r>
      <w:r w:rsidR="000D50D7" w:rsidRPr="000D50D7">
        <w:t xml:space="preserve"> </w:t>
      </w:r>
      <w:r w:rsidRPr="000805FA">
        <w:t>drainage</w:t>
      </w:r>
      <w:r w:rsidR="000D50D7" w:rsidRPr="000D50D7">
        <w:t xml:space="preserve"> </w:t>
      </w:r>
      <w:r w:rsidRPr="000805FA">
        <w:t>board,</w:t>
      </w:r>
      <w:r w:rsidR="000D50D7" w:rsidRPr="000D50D7">
        <w:t xml:space="preserve"> </w:t>
      </w:r>
      <w:r w:rsidRPr="000805FA">
        <w:t>a</w:t>
      </w:r>
      <w:r w:rsidR="000D50D7" w:rsidRPr="000D50D7">
        <w:t xml:space="preserve"> </w:t>
      </w:r>
      <w:r w:rsidRPr="000805FA">
        <w:t>joint</w:t>
      </w:r>
      <w:r w:rsidR="000D50D7" w:rsidRPr="000D50D7">
        <w:t xml:space="preserve"> </w:t>
      </w:r>
      <w:r w:rsidRPr="000805FA">
        <w:t>planning</w:t>
      </w:r>
      <w:r w:rsidR="000D50D7" w:rsidRPr="000D50D7">
        <w:t xml:space="preserve"> </w:t>
      </w:r>
      <w:r w:rsidRPr="000805FA">
        <w:t>board,</w:t>
      </w:r>
      <w:r w:rsidR="000D50D7" w:rsidRPr="000D50D7">
        <w:t xml:space="preserve"> </w:t>
      </w:r>
      <w:r w:rsidRPr="000805FA">
        <w:t>a</w:t>
      </w:r>
      <w:r w:rsidR="000D50D7" w:rsidRPr="000D50D7">
        <w:t xml:space="preserve"> </w:t>
      </w:r>
      <w:r w:rsidRPr="000805FA">
        <w:t>local</w:t>
      </w:r>
      <w:r w:rsidR="000D50D7" w:rsidRPr="000D50D7">
        <w:t xml:space="preserve"> </w:t>
      </w:r>
      <w:r w:rsidRPr="000805FA">
        <w:t>authority,</w:t>
      </w:r>
      <w:r w:rsidR="000D50D7" w:rsidRPr="000D50D7">
        <w:t xml:space="preserve"> </w:t>
      </w:r>
      <w:r w:rsidRPr="000805FA">
        <w:t>a</w:t>
      </w:r>
      <w:r w:rsidR="000D50D7" w:rsidRPr="000D50D7">
        <w:t xml:space="preserve"> </w:t>
      </w:r>
      <w:r w:rsidRPr="000805FA">
        <w:t>National</w:t>
      </w:r>
      <w:r w:rsidR="000D50D7" w:rsidRPr="000D50D7">
        <w:t xml:space="preserve"> </w:t>
      </w:r>
      <w:r w:rsidRPr="000805FA">
        <w:t>Park</w:t>
      </w:r>
      <w:r w:rsidR="000D50D7" w:rsidRPr="000D50D7">
        <w:t xml:space="preserve"> </w:t>
      </w:r>
      <w:r w:rsidRPr="000805FA">
        <w:t>Authority,</w:t>
      </w:r>
      <w:r w:rsidR="000D50D7" w:rsidRPr="000D50D7">
        <w:t xml:space="preserve"> </w:t>
      </w:r>
      <w:r w:rsidRPr="000805FA">
        <w:t>a</w:t>
      </w:r>
      <w:r w:rsidR="000D50D7" w:rsidRPr="000D50D7">
        <w:t xml:space="preserve"> </w:t>
      </w:r>
      <w:r w:rsidRPr="000805FA">
        <w:t>sewerage</w:t>
      </w:r>
      <w:r w:rsidR="000D50D7" w:rsidRPr="000D50D7">
        <w:t xml:space="preserve"> </w:t>
      </w:r>
      <w:r w:rsidRPr="000805FA">
        <w:t>undertaker</w:t>
      </w:r>
      <w:r w:rsidR="000D50D7" w:rsidRPr="000D50D7">
        <w:t xml:space="preserve"> </w:t>
      </w:r>
      <w:r w:rsidRPr="000805FA">
        <w:t>or</w:t>
      </w:r>
      <w:r w:rsidR="000D50D7" w:rsidRPr="000D50D7">
        <w:t xml:space="preserve"> </w:t>
      </w:r>
      <w:r w:rsidRPr="000805FA">
        <w:t>an</w:t>
      </w:r>
      <w:r w:rsidR="000D50D7" w:rsidRPr="000D50D7">
        <w:t xml:space="preserve"> </w:t>
      </w:r>
      <w:r w:rsidRPr="000805FA">
        <w:t>urban</w:t>
      </w:r>
      <w:r w:rsidR="000D50D7" w:rsidRPr="000D50D7">
        <w:t xml:space="preserve"> </w:t>
      </w:r>
      <w:r w:rsidRPr="000805FA">
        <w:t>development</w:t>
      </w:r>
      <w:r w:rsidR="000D50D7" w:rsidRPr="000D50D7">
        <w:t xml:space="preserve"> </w:t>
      </w:r>
      <w:r w:rsidRPr="000805FA">
        <w:t>corporation</w:t>
      </w:r>
      <w:r>
        <w:t>;</w:t>
      </w:r>
      <w:r w:rsidR="000D50D7" w:rsidRPr="000D50D7">
        <w:t xml:space="preserve"> </w:t>
      </w:r>
      <w:r>
        <w:t>and</w:t>
      </w:r>
    </w:p>
    <w:p w14:paraId="46E7A9B0" w14:textId="77777777" w:rsidR="00283174" w:rsidRDefault="00283174" w:rsidP="00283174">
      <w:pPr>
        <w:pStyle w:val="N3"/>
      </w:pPr>
      <w:r>
        <w:t>other</w:t>
      </w:r>
      <w:r w:rsidR="000D50D7" w:rsidRPr="000D50D7">
        <w:t xml:space="preserve"> </w:t>
      </w:r>
      <w:r w:rsidRPr="000805FA">
        <w:t>expressions,</w:t>
      </w:r>
      <w:r w:rsidR="000D50D7" w:rsidRPr="000D50D7">
        <w:t xml:space="preserve"> </w:t>
      </w:r>
      <w:r w:rsidRPr="000805FA">
        <w:t>excluding</w:t>
      </w:r>
      <w:r w:rsidR="000D50D7" w:rsidRPr="000D50D7">
        <w:t xml:space="preserve"> </w:t>
      </w:r>
      <w:r w:rsidRPr="000805FA">
        <w:t>watercourse,</w:t>
      </w:r>
      <w:r w:rsidR="000D50D7" w:rsidRPr="000D50D7">
        <w:t xml:space="preserve"> </w:t>
      </w:r>
      <w:r w:rsidRPr="000805FA">
        <w:t>used</w:t>
      </w:r>
      <w:r w:rsidR="000D50D7" w:rsidRPr="000D50D7">
        <w:t xml:space="preserve"> </w:t>
      </w:r>
      <w:r w:rsidRPr="000805FA">
        <w:t>both</w:t>
      </w:r>
      <w:r w:rsidR="000D50D7" w:rsidRPr="000D50D7">
        <w:t xml:space="preserve"> </w:t>
      </w:r>
      <w:r w:rsidRPr="000805FA">
        <w:t>in</w:t>
      </w:r>
      <w:r w:rsidR="000D50D7" w:rsidRPr="000D50D7">
        <w:t xml:space="preserve"> </w:t>
      </w:r>
      <w:r w:rsidRPr="000805FA">
        <w:t>this</w:t>
      </w:r>
      <w:r w:rsidR="000D50D7" w:rsidRPr="000D50D7">
        <w:t xml:space="preserve"> </w:t>
      </w:r>
      <w:r w:rsidRPr="000805FA">
        <w:t>article</w:t>
      </w:r>
      <w:r w:rsidR="000D50D7" w:rsidRPr="000D50D7">
        <w:t xml:space="preserve"> </w:t>
      </w:r>
      <w:r w:rsidRPr="000805FA">
        <w:t>and</w:t>
      </w:r>
      <w:r w:rsidR="000D50D7" w:rsidRPr="000D50D7">
        <w:t xml:space="preserve"> </w:t>
      </w:r>
      <w:r w:rsidRPr="000805FA">
        <w:t>in</w:t>
      </w:r>
      <w:r w:rsidR="000D50D7" w:rsidRPr="000D50D7">
        <w:t xml:space="preserve"> </w:t>
      </w:r>
      <w:r w:rsidRPr="000805FA">
        <w:t>the</w:t>
      </w:r>
      <w:r w:rsidR="000D50D7" w:rsidRPr="000D50D7">
        <w:t xml:space="preserve"> </w:t>
      </w:r>
      <w:r w:rsidRPr="000805FA">
        <w:t>Water</w:t>
      </w:r>
      <w:r w:rsidR="000D50D7" w:rsidRPr="000D50D7">
        <w:t xml:space="preserve"> </w:t>
      </w:r>
      <w:r w:rsidRPr="000805FA">
        <w:t>Resources</w:t>
      </w:r>
      <w:r w:rsidR="000D50D7" w:rsidRPr="000D50D7">
        <w:t xml:space="preserve"> </w:t>
      </w:r>
      <w:r w:rsidRPr="000805FA">
        <w:t>Act</w:t>
      </w:r>
      <w:r w:rsidR="000D50D7" w:rsidRPr="000D50D7">
        <w:t xml:space="preserve"> </w:t>
      </w:r>
      <w:r w:rsidRPr="000805FA">
        <w:t>1991</w:t>
      </w:r>
      <w:r>
        <w:t>(</w:t>
      </w:r>
      <w:r>
        <w:rPr>
          <w:rStyle w:val="FootnoteReference"/>
        </w:rPr>
        <w:footnoteReference w:id="43"/>
      </w:r>
      <w:r>
        <w:t>)</w:t>
      </w:r>
      <w:r w:rsidR="000D50D7" w:rsidRPr="000D50D7">
        <w:t xml:space="preserve"> </w:t>
      </w:r>
      <w:r>
        <w:t>have</w:t>
      </w:r>
      <w:r w:rsidR="000D50D7" w:rsidRPr="000D50D7">
        <w:t xml:space="preserve"> </w:t>
      </w:r>
      <w:r>
        <w:t>the</w:t>
      </w:r>
      <w:r w:rsidR="000D50D7" w:rsidRPr="000D50D7">
        <w:t xml:space="preserve"> </w:t>
      </w:r>
      <w:r>
        <w:t>same</w:t>
      </w:r>
      <w:r w:rsidR="000D50D7" w:rsidRPr="000D50D7">
        <w:t xml:space="preserve"> </w:t>
      </w:r>
      <w:r>
        <w:t>meaning</w:t>
      </w:r>
      <w:r w:rsidR="000D50D7" w:rsidRPr="000D50D7">
        <w:t xml:space="preserve"> </w:t>
      </w:r>
      <w:r>
        <w:t>as</w:t>
      </w:r>
      <w:r w:rsidR="000D50D7" w:rsidRPr="000D50D7">
        <w:t xml:space="preserve"> </w:t>
      </w:r>
      <w:r>
        <w:t>in</w:t>
      </w:r>
      <w:r w:rsidR="000D50D7" w:rsidRPr="000D50D7">
        <w:t xml:space="preserve"> </w:t>
      </w:r>
      <w:r>
        <w:t>that</w:t>
      </w:r>
      <w:r w:rsidR="000D50D7" w:rsidRPr="000D50D7">
        <w:t xml:space="preserve"> </w:t>
      </w:r>
      <w:r>
        <w:t>Act.</w:t>
      </w:r>
    </w:p>
    <w:p w14:paraId="4065B21C" w14:textId="77777777" w:rsidR="00283174" w:rsidRDefault="00283174" w:rsidP="00283174">
      <w:pPr>
        <w:pStyle w:val="H1"/>
      </w:pPr>
      <w:bookmarkStart w:id="416" w:name="TOC27_07_2021_11_18_16_226"/>
      <w:bookmarkStart w:id="417" w:name="TOC27_07_2021_11_36_14_225"/>
      <w:bookmarkStart w:id="418" w:name="TOC27_07_2021_11_48_02_225"/>
      <w:bookmarkStart w:id="419" w:name="TOC27_07_2021_11_50_47_226"/>
      <w:bookmarkStart w:id="420" w:name="TOC01_02_2022_15_14_24_244"/>
      <w:bookmarkStart w:id="421" w:name="TOC02_02_2022_13_02_49_224"/>
      <w:bookmarkStart w:id="422" w:name="TOC18_02_2022_17_52_44_244"/>
      <w:bookmarkStart w:id="423" w:name="TOC23_02_2022_21_19_37_243"/>
      <w:bookmarkStart w:id="424" w:name="TOC15_08_2022_16_06_13_243"/>
      <w:bookmarkStart w:id="425" w:name="TOC06_09_2022_15_41_36_242"/>
      <w:bookmarkStart w:id="426" w:name="TOC04_10_2022_16_50_01_243"/>
      <w:bookmarkStart w:id="427" w:name="TOC23_11_2022_11_32_56_244"/>
      <w:bookmarkStart w:id="428" w:name="TOC10_01_2023_14_27_52_244"/>
      <w:bookmarkStart w:id="429" w:name="TOC27_07_2021_11_18_16_251"/>
      <w:bookmarkStart w:id="430" w:name="TOC27_07_2021_11_36_14_250"/>
      <w:bookmarkStart w:id="431" w:name="TOC27_07_2021_11_48_02_250"/>
      <w:bookmarkStart w:id="432" w:name="TOC27_07_2021_11_50_47_251"/>
      <w:bookmarkStart w:id="433" w:name="TOC01_02_2022_15_14_24_269"/>
      <w:bookmarkStart w:id="434" w:name="TOC02_02_2022_13_02_49_249"/>
      <w:bookmarkStart w:id="435" w:name="TOC18_02_2022_17_52_44_269"/>
      <w:bookmarkStart w:id="436" w:name="TOC23_02_2022_21_19_37_268"/>
      <w:bookmarkStart w:id="437" w:name="TOC15_08_2022_16_06_13_268"/>
      <w:bookmarkStart w:id="438" w:name="TOC06_09_2022_15_41_36_267"/>
      <w:bookmarkStart w:id="439" w:name="TOC04_10_2022_16_50_01_268"/>
      <w:bookmarkStart w:id="440" w:name="TOC23_11_2022_11_32_56_269"/>
      <w:bookmarkStart w:id="441" w:name="TOC10_01_2023_14_27_52_269"/>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r>
        <w:t>Protective</w:t>
      </w:r>
      <w:r w:rsidR="000D50D7" w:rsidRPr="000D50D7">
        <w:t xml:space="preserve"> </w:t>
      </w:r>
      <w:r>
        <w:t>works</w:t>
      </w:r>
      <w:r w:rsidR="000D50D7" w:rsidRPr="000D50D7">
        <w:t xml:space="preserve"> </w:t>
      </w:r>
      <w:r>
        <w:t>to</w:t>
      </w:r>
      <w:r w:rsidR="000D50D7" w:rsidRPr="000D50D7">
        <w:t xml:space="preserve"> </w:t>
      </w:r>
      <w:r>
        <w:t>buildings</w:t>
      </w:r>
    </w:p>
    <w:p w14:paraId="186EA89A" w14:textId="77777777" w:rsidR="00283174" w:rsidRDefault="00283174" w:rsidP="00283174">
      <w:pPr>
        <w:pStyle w:val="N1"/>
      </w:pPr>
      <w:bookmarkStart w:id="442" w:name="_Ref77782138"/>
      <w:r>
        <w:t>—</w:t>
      </w:r>
      <w:r>
        <w:fldChar w:fldCharType="begin"/>
      </w:r>
      <w:bookmarkStart w:id="443" w:name="_Ref77774520"/>
      <w:bookmarkEnd w:id="443"/>
      <w:r>
        <w:instrText xml:space="preserve"> LISTNUM "SEQ1" \l 2 </w:instrText>
      </w:r>
      <w:r>
        <w:fldChar w:fldCharType="end"/>
      </w:r>
      <w:r w:rsidR="000D50D7" w:rsidRPr="000D50D7">
        <w:t> </w:t>
      </w:r>
      <w:r w:rsidRPr="00DA0DD5">
        <w:t>Subject</w:t>
      </w:r>
      <w:r w:rsidR="000D50D7" w:rsidRPr="000D50D7">
        <w:t xml:space="preserve"> </w:t>
      </w:r>
      <w:r w:rsidRPr="00DA0DD5">
        <w:t>to</w:t>
      </w:r>
      <w:r w:rsidR="000D50D7" w:rsidRPr="000D50D7">
        <w:t xml:space="preserve"> </w:t>
      </w:r>
      <w:r w:rsidRPr="00DA0DD5">
        <w:t>the</w:t>
      </w:r>
      <w:r w:rsidR="000D50D7" w:rsidRPr="000D50D7">
        <w:t xml:space="preserve"> </w:t>
      </w:r>
      <w:r w:rsidRPr="00DA0DD5">
        <w:t>following</w:t>
      </w:r>
      <w:r w:rsidR="000D50D7" w:rsidRPr="000D50D7">
        <w:t xml:space="preserve"> </w:t>
      </w:r>
      <w:r w:rsidRPr="00DA0DD5">
        <w:t>provisions</w:t>
      </w:r>
      <w:r w:rsidR="000D50D7" w:rsidRPr="000D50D7">
        <w:t xml:space="preserve"> </w:t>
      </w:r>
      <w:r w:rsidRPr="00DA0DD5">
        <w:t>of</w:t>
      </w:r>
      <w:r w:rsidR="000D50D7" w:rsidRPr="000D50D7">
        <w:t xml:space="preserve"> </w:t>
      </w:r>
      <w:r w:rsidRPr="00DA0DD5">
        <w:t>this</w:t>
      </w:r>
      <w:r w:rsidR="000D50D7" w:rsidRPr="000D50D7">
        <w:t xml:space="preserve"> </w:t>
      </w:r>
      <w:r w:rsidRPr="00DA0DD5">
        <w:t>article,</w:t>
      </w:r>
      <w:r w:rsidR="000D50D7" w:rsidRPr="000D50D7">
        <w:t xml:space="preserve"> </w:t>
      </w:r>
      <w:r w:rsidRPr="00DA0DD5">
        <w:t>the</w:t>
      </w:r>
      <w:r w:rsidR="000D50D7" w:rsidRPr="000D50D7">
        <w:t xml:space="preserve"> </w:t>
      </w:r>
      <w:r w:rsidRPr="00DA0DD5">
        <w:t>undertaker</w:t>
      </w:r>
      <w:r w:rsidR="000D50D7" w:rsidRPr="000D50D7">
        <w:t xml:space="preserve"> </w:t>
      </w:r>
      <w:r w:rsidRPr="00DA0DD5">
        <w:t>may</w:t>
      </w:r>
      <w:r w:rsidR="000D50D7" w:rsidRPr="000D50D7">
        <w:t xml:space="preserve"> </w:t>
      </w:r>
      <w:r w:rsidRPr="00DA0DD5">
        <w:t>at</w:t>
      </w:r>
      <w:r w:rsidR="000D50D7" w:rsidRPr="000D50D7">
        <w:t xml:space="preserve"> </w:t>
      </w:r>
      <w:r w:rsidRPr="00DA0DD5">
        <w:t>its</w:t>
      </w:r>
      <w:r w:rsidR="000D50D7" w:rsidRPr="000D50D7">
        <w:t xml:space="preserve"> </w:t>
      </w:r>
      <w:r w:rsidRPr="00DA0DD5">
        <w:t>own</w:t>
      </w:r>
      <w:r w:rsidR="000D50D7" w:rsidRPr="000D50D7">
        <w:t xml:space="preserve"> </w:t>
      </w:r>
      <w:r w:rsidRPr="00DA0DD5">
        <w:t>expense</w:t>
      </w:r>
      <w:r w:rsidR="000D50D7" w:rsidRPr="000D50D7">
        <w:t xml:space="preserve"> </w:t>
      </w:r>
      <w:r w:rsidRPr="00DA0DD5">
        <w:t>carry</w:t>
      </w:r>
      <w:r w:rsidR="000D50D7" w:rsidRPr="000D50D7">
        <w:t xml:space="preserve"> </w:t>
      </w:r>
      <w:r w:rsidRPr="00DA0DD5">
        <w:t>out</w:t>
      </w:r>
      <w:r w:rsidR="000D50D7" w:rsidRPr="000D50D7">
        <w:t xml:space="preserve"> </w:t>
      </w:r>
      <w:r w:rsidRPr="00DA0DD5">
        <w:t>such</w:t>
      </w:r>
      <w:r w:rsidR="000D50D7" w:rsidRPr="000D50D7">
        <w:t xml:space="preserve"> </w:t>
      </w:r>
      <w:r w:rsidRPr="00DA0DD5">
        <w:t>protective</w:t>
      </w:r>
      <w:r w:rsidR="000D50D7" w:rsidRPr="000D50D7">
        <w:t xml:space="preserve"> </w:t>
      </w:r>
      <w:r w:rsidRPr="00DA0DD5">
        <w:t>works</w:t>
      </w:r>
      <w:r w:rsidR="000D50D7" w:rsidRPr="000D50D7">
        <w:t xml:space="preserve"> </w:t>
      </w:r>
      <w:r w:rsidRPr="00DA0DD5">
        <w:t>to</w:t>
      </w:r>
      <w:r w:rsidR="000D50D7" w:rsidRPr="000D50D7">
        <w:t xml:space="preserve"> </w:t>
      </w:r>
      <w:r w:rsidRPr="00DA0DD5">
        <w:t>any</w:t>
      </w:r>
      <w:r w:rsidR="000D50D7" w:rsidRPr="000D50D7">
        <w:t xml:space="preserve"> </w:t>
      </w:r>
      <w:r w:rsidRPr="00DA0DD5">
        <w:t>building</w:t>
      </w:r>
      <w:r w:rsidR="000D50D7" w:rsidRPr="000D50D7">
        <w:t xml:space="preserve"> </w:t>
      </w:r>
      <w:r w:rsidRPr="00DA0DD5">
        <w:t>lying</w:t>
      </w:r>
      <w:r w:rsidR="000D50D7" w:rsidRPr="000D50D7">
        <w:t xml:space="preserve"> </w:t>
      </w:r>
      <w:r w:rsidRPr="00DA0DD5">
        <w:t>within</w:t>
      </w:r>
      <w:r w:rsidR="000D50D7" w:rsidRPr="000D50D7">
        <w:t xml:space="preserve"> </w:t>
      </w:r>
      <w:r w:rsidRPr="00DA0DD5">
        <w:t>the</w:t>
      </w:r>
      <w:r w:rsidR="000D50D7" w:rsidRPr="000D50D7">
        <w:t xml:space="preserve"> </w:t>
      </w:r>
      <w:r w:rsidRPr="00DA0DD5">
        <w:t>Order</w:t>
      </w:r>
      <w:r w:rsidR="000D50D7" w:rsidRPr="000D50D7">
        <w:t xml:space="preserve"> </w:t>
      </w:r>
      <w:r w:rsidRPr="00DA0DD5">
        <w:t>l</w:t>
      </w:r>
      <w:r>
        <w:t>and</w:t>
      </w:r>
      <w:r w:rsidR="000D50D7" w:rsidRPr="000D50D7">
        <w:t xml:space="preserve"> </w:t>
      </w:r>
      <w:r w:rsidRPr="00DA0DD5">
        <w:t>as</w:t>
      </w:r>
      <w:r w:rsidR="000D50D7" w:rsidRPr="000D50D7">
        <w:t xml:space="preserve"> </w:t>
      </w:r>
      <w:r w:rsidRPr="00DA0DD5">
        <w:t>the</w:t>
      </w:r>
      <w:r w:rsidR="000D50D7" w:rsidRPr="000D50D7">
        <w:t xml:space="preserve"> </w:t>
      </w:r>
      <w:r w:rsidRPr="00DA0DD5">
        <w:t>undertaker</w:t>
      </w:r>
      <w:r w:rsidR="000D50D7" w:rsidRPr="000D50D7">
        <w:t xml:space="preserve"> </w:t>
      </w:r>
      <w:r w:rsidRPr="00DA0DD5">
        <w:t>considers</w:t>
      </w:r>
      <w:r w:rsidR="000D50D7" w:rsidRPr="000D50D7">
        <w:t xml:space="preserve"> </w:t>
      </w:r>
      <w:r w:rsidRPr="00DA0DD5">
        <w:t>necessary</w:t>
      </w:r>
      <w:r w:rsidR="000D50D7" w:rsidRPr="000D50D7">
        <w:t xml:space="preserve"> </w:t>
      </w:r>
      <w:r w:rsidRPr="00DA0DD5">
        <w:t>or</w:t>
      </w:r>
      <w:r w:rsidR="000D50D7" w:rsidRPr="000D50D7">
        <w:t xml:space="preserve"> </w:t>
      </w:r>
      <w:r w:rsidRPr="00DA0DD5">
        <w:t>expedient</w:t>
      </w:r>
      <w:r>
        <w:t>.</w:t>
      </w:r>
      <w:bookmarkEnd w:id="442"/>
    </w:p>
    <w:p w14:paraId="6846D9E9" w14:textId="77777777" w:rsidR="00283174" w:rsidRDefault="00283174" w:rsidP="00283174">
      <w:pPr>
        <w:pStyle w:val="N2"/>
      </w:pPr>
      <w:bookmarkStart w:id="444" w:name="_Ref95841819"/>
      <w:r>
        <w:t>Protective</w:t>
      </w:r>
      <w:r w:rsidR="000D50D7" w:rsidRPr="000D50D7">
        <w:t xml:space="preserve"> </w:t>
      </w:r>
      <w:r>
        <w:t>works</w:t>
      </w:r>
      <w:r w:rsidR="000D50D7" w:rsidRPr="000D50D7">
        <w:t xml:space="preserve"> </w:t>
      </w:r>
      <w:r>
        <w:t>may</w:t>
      </w:r>
      <w:r w:rsidR="000D50D7" w:rsidRPr="000D50D7">
        <w:t xml:space="preserve"> </w:t>
      </w:r>
      <w:r>
        <w:t>be</w:t>
      </w:r>
      <w:r w:rsidR="000D50D7" w:rsidRPr="000D50D7">
        <w:t xml:space="preserve"> </w:t>
      </w:r>
      <w:r>
        <w:t>carried</w:t>
      </w:r>
      <w:r w:rsidR="000D50D7" w:rsidRPr="000D50D7">
        <w:t xml:space="preserve"> </w:t>
      </w:r>
      <w:r>
        <w:t>out—</w:t>
      </w:r>
      <w:bookmarkEnd w:id="444"/>
    </w:p>
    <w:p w14:paraId="0122A1CE" w14:textId="77777777" w:rsidR="00283174" w:rsidRDefault="00283174" w:rsidP="00283174">
      <w:pPr>
        <w:pStyle w:val="N3"/>
      </w:pPr>
      <w:r>
        <w:t>at</w:t>
      </w:r>
      <w:r w:rsidR="000D50D7" w:rsidRPr="000D50D7">
        <w:t xml:space="preserve"> </w:t>
      </w:r>
      <w:r>
        <w:t>any</w:t>
      </w:r>
      <w:r w:rsidR="000D50D7" w:rsidRPr="000D50D7">
        <w:t xml:space="preserve"> </w:t>
      </w:r>
      <w:r>
        <w:t>time</w:t>
      </w:r>
      <w:r w:rsidR="000D50D7" w:rsidRPr="000D50D7">
        <w:t xml:space="preserve"> </w:t>
      </w:r>
      <w:r>
        <w:t>before</w:t>
      </w:r>
      <w:r w:rsidR="000D50D7" w:rsidRPr="000D50D7">
        <w:t xml:space="preserve"> </w:t>
      </w:r>
      <w:r>
        <w:t>or</w:t>
      </w:r>
      <w:r w:rsidR="000D50D7" w:rsidRPr="000D50D7">
        <w:t xml:space="preserve"> </w:t>
      </w:r>
      <w:r>
        <w:t>during</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any</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in</w:t>
      </w:r>
      <w:r w:rsidR="000D50D7" w:rsidRPr="000D50D7">
        <w:t xml:space="preserve"> </w:t>
      </w:r>
      <w:r>
        <w:t>the</w:t>
      </w:r>
      <w:r w:rsidR="000D50D7" w:rsidRPr="000D50D7">
        <w:t xml:space="preserve"> </w:t>
      </w:r>
      <w:r>
        <w:t>vicinity</w:t>
      </w:r>
      <w:r w:rsidR="000D50D7" w:rsidRPr="000D50D7">
        <w:t xml:space="preserve"> </w:t>
      </w:r>
      <w:r>
        <w:t>of</w:t>
      </w:r>
      <w:r w:rsidR="000D50D7" w:rsidRPr="000D50D7">
        <w:t xml:space="preserve"> </w:t>
      </w:r>
      <w:r>
        <w:t>the</w:t>
      </w:r>
      <w:r w:rsidR="000D50D7" w:rsidRPr="000D50D7">
        <w:t xml:space="preserve"> </w:t>
      </w:r>
      <w:r>
        <w:t>building;</w:t>
      </w:r>
      <w:r w:rsidR="000D50D7" w:rsidRPr="000D50D7">
        <w:t xml:space="preserve"> </w:t>
      </w:r>
      <w:r>
        <w:t>or</w:t>
      </w:r>
    </w:p>
    <w:p w14:paraId="28A60D5E" w14:textId="77777777" w:rsidR="00283174" w:rsidRDefault="00283174" w:rsidP="00283174">
      <w:pPr>
        <w:pStyle w:val="N3"/>
      </w:pPr>
      <w:r>
        <w:t>after</w:t>
      </w:r>
      <w:r w:rsidR="000D50D7" w:rsidRPr="000D50D7">
        <w:t xml:space="preserve"> </w:t>
      </w:r>
      <w:r w:rsidRPr="00DA0DD5">
        <w:t>the</w:t>
      </w:r>
      <w:r w:rsidR="000D50D7" w:rsidRPr="000D50D7">
        <w:t xml:space="preserve"> </w:t>
      </w:r>
      <w:r w:rsidRPr="00DA0DD5">
        <w:t>completion</w:t>
      </w:r>
      <w:r w:rsidR="000D50D7" w:rsidRPr="000D50D7">
        <w:t xml:space="preserve"> </w:t>
      </w:r>
      <w:r w:rsidRPr="00DA0DD5">
        <w:t>of</w:t>
      </w:r>
      <w:r w:rsidR="000D50D7" w:rsidRPr="000D50D7">
        <w:t xml:space="preserve"> </w:t>
      </w:r>
      <w:r w:rsidRPr="00DA0DD5">
        <w:t>that</w:t>
      </w:r>
      <w:r w:rsidR="000D50D7" w:rsidRPr="000D50D7">
        <w:t xml:space="preserve"> </w:t>
      </w:r>
      <w:r w:rsidRPr="00DA0DD5">
        <w:t>part</w:t>
      </w:r>
      <w:r w:rsidR="000D50D7" w:rsidRPr="000D50D7">
        <w:t xml:space="preserve"> </w:t>
      </w:r>
      <w:r w:rsidRPr="00DA0DD5">
        <w:t>of</w:t>
      </w:r>
      <w:r w:rsidR="000D50D7" w:rsidRPr="000D50D7">
        <w:t xml:space="preserve"> </w:t>
      </w:r>
      <w:r w:rsidRPr="00DA0DD5">
        <w:t>the</w:t>
      </w:r>
      <w:r w:rsidR="000D50D7" w:rsidRPr="000D50D7">
        <w:t xml:space="preserve"> </w:t>
      </w:r>
      <w:r w:rsidRPr="00DA0DD5">
        <w:t>authorised</w:t>
      </w:r>
      <w:r w:rsidR="000D50D7" w:rsidRPr="000D50D7">
        <w:t xml:space="preserve"> </w:t>
      </w:r>
      <w:r w:rsidRPr="00DA0DD5">
        <w:t>development</w:t>
      </w:r>
      <w:r w:rsidR="000D50D7" w:rsidRPr="000D50D7">
        <w:t xml:space="preserve"> </w:t>
      </w:r>
      <w:r w:rsidRPr="00DA0DD5">
        <w:t>in</w:t>
      </w:r>
      <w:r w:rsidR="000D50D7" w:rsidRPr="000D50D7">
        <w:t xml:space="preserve"> </w:t>
      </w:r>
      <w:r w:rsidRPr="00DA0DD5">
        <w:t>the</w:t>
      </w:r>
      <w:r w:rsidR="000D50D7" w:rsidRPr="000D50D7">
        <w:t xml:space="preserve"> </w:t>
      </w:r>
      <w:r w:rsidRPr="00DA0DD5">
        <w:t>vicinity</w:t>
      </w:r>
      <w:r w:rsidR="000D50D7" w:rsidRPr="000D50D7">
        <w:t xml:space="preserve"> </w:t>
      </w:r>
      <w:r w:rsidRPr="00DA0DD5">
        <w:t>of</w:t>
      </w:r>
      <w:r w:rsidR="000D50D7" w:rsidRPr="000D50D7">
        <w:t xml:space="preserve"> </w:t>
      </w:r>
      <w:r w:rsidRPr="00DA0DD5">
        <w:t>the</w:t>
      </w:r>
      <w:r w:rsidR="000D50D7" w:rsidRPr="000D50D7">
        <w:t xml:space="preserve"> </w:t>
      </w:r>
      <w:r w:rsidRPr="00DA0DD5">
        <w:t>building</w:t>
      </w:r>
      <w:r w:rsidR="000D50D7" w:rsidRPr="000D50D7">
        <w:t xml:space="preserve"> </w:t>
      </w:r>
      <w:r w:rsidRPr="00DA0DD5">
        <w:t>at</w:t>
      </w:r>
      <w:r w:rsidR="000D50D7" w:rsidRPr="000D50D7">
        <w:t xml:space="preserve"> </w:t>
      </w:r>
      <w:r w:rsidRPr="00DA0DD5">
        <w:t>any</w:t>
      </w:r>
      <w:r w:rsidR="000D50D7" w:rsidRPr="000D50D7">
        <w:t xml:space="preserve"> </w:t>
      </w:r>
      <w:r w:rsidRPr="00DA0DD5">
        <w:t>time</w:t>
      </w:r>
      <w:r w:rsidR="000D50D7" w:rsidRPr="000D50D7">
        <w:t xml:space="preserve"> </w:t>
      </w:r>
      <w:r w:rsidRPr="00DA0DD5">
        <w:t>up</w:t>
      </w:r>
      <w:r w:rsidR="000D50D7" w:rsidRPr="000D50D7">
        <w:t xml:space="preserve"> </w:t>
      </w:r>
      <w:r w:rsidRPr="00DA0DD5">
        <w:t>to</w:t>
      </w:r>
      <w:r w:rsidR="000D50D7" w:rsidRPr="000D50D7">
        <w:t xml:space="preserve"> </w:t>
      </w:r>
      <w:r w:rsidRPr="00DA0DD5">
        <w:t>the</w:t>
      </w:r>
      <w:r w:rsidR="000D50D7" w:rsidRPr="000D50D7">
        <w:t xml:space="preserve"> </w:t>
      </w:r>
      <w:r w:rsidRPr="00DA0DD5">
        <w:t>end</w:t>
      </w:r>
      <w:r w:rsidR="000D50D7" w:rsidRPr="000D50D7">
        <w:t xml:space="preserve"> </w:t>
      </w:r>
      <w:r w:rsidRPr="00DA0DD5">
        <w:t>of</w:t>
      </w:r>
      <w:r w:rsidR="000D50D7" w:rsidRPr="000D50D7">
        <w:t xml:space="preserve"> </w:t>
      </w:r>
      <w:r w:rsidRPr="00DA0DD5">
        <w:t>the</w:t>
      </w:r>
      <w:r w:rsidR="000D50D7" w:rsidRPr="000D50D7">
        <w:t xml:space="preserve"> </w:t>
      </w:r>
      <w:r w:rsidRPr="00DA0DD5">
        <w:t>period</w:t>
      </w:r>
      <w:r w:rsidR="000D50D7" w:rsidRPr="000D50D7">
        <w:t xml:space="preserve"> </w:t>
      </w:r>
      <w:r w:rsidRPr="00DA0DD5">
        <w:t>of</w:t>
      </w:r>
      <w:r w:rsidR="000D50D7" w:rsidRPr="000D50D7">
        <w:t xml:space="preserve"> </w:t>
      </w:r>
      <w:r w:rsidRPr="00DA0DD5">
        <w:t>five</w:t>
      </w:r>
      <w:r w:rsidR="000D50D7" w:rsidRPr="000D50D7">
        <w:t xml:space="preserve"> </w:t>
      </w:r>
      <w:r w:rsidRPr="00DA0DD5">
        <w:t>years</w:t>
      </w:r>
      <w:r w:rsidR="000D50D7" w:rsidRPr="000D50D7">
        <w:t xml:space="preserve"> </w:t>
      </w:r>
      <w:r w:rsidRPr="00DA0DD5">
        <w:t>beginning</w:t>
      </w:r>
      <w:r w:rsidR="000D50D7" w:rsidRPr="000D50D7">
        <w:t xml:space="preserve"> </w:t>
      </w:r>
      <w:r w:rsidRPr="00DA0DD5">
        <w:t>with</w:t>
      </w:r>
      <w:r w:rsidR="000D50D7" w:rsidRPr="000D50D7">
        <w:t xml:space="preserve"> </w:t>
      </w:r>
      <w:r w:rsidRPr="00DA0DD5">
        <w:t>the</w:t>
      </w:r>
      <w:r w:rsidR="000D50D7" w:rsidRPr="000D50D7">
        <w:t xml:space="preserve"> </w:t>
      </w:r>
      <w:r>
        <w:t>date</w:t>
      </w:r>
      <w:r w:rsidR="000D50D7" w:rsidRPr="000D50D7">
        <w:t xml:space="preserve"> </w:t>
      </w:r>
      <w:r>
        <w:t>of</w:t>
      </w:r>
      <w:r w:rsidR="000D50D7" w:rsidRPr="000D50D7">
        <w:t xml:space="preserve"> </w:t>
      </w:r>
      <w:r>
        <w:t>final</w:t>
      </w:r>
      <w:r w:rsidR="000D50D7" w:rsidRPr="000D50D7">
        <w:t xml:space="preserve"> </w:t>
      </w:r>
      <w:r>
        <w:t>commissioning.</w:t>
      </w:r>
    </w:p>
    <w:p w14:paraId="055B851A" w14:textId="77777777" w:rsidR="00283174" w:rsidRDefault="00283174" w:rsidP="00283174">
      <w:pPr>
        <w:pStyle w:val="N2"/>
      </w:pPr>
      <w:bookmarkStart w:id="445" w:name="_Ref77776269"/>
      <w:r>
        <w:t>For</w:t>
      </w:r>
      <w:r w:rsidR="000D50D7" w:rsidRPr="000D50D7">
        <w:t xml:space="preserve"> </w:t>
      </w:r>
      <w:r>
        <w:t>the</w:t>
      </w:r>
      <w:r w:rsidR="000D50D7" w:rsidRPr="000D50D7">
        <w:t xml:space="preserve"> </w:t>
      </w:r>
      <w:r>
        <w:t>purpose</w:t>
      </w:r>
      <w:r w:rsidR="000D50D7" w:rsidRPr="000D50D7">
        <w:t xml:space="preserve"> </w:t>
      </w:r>
      <w:r w:rsidRPr="00DA0DD5">
        <w:t>of</w:t>
      </w:r>
      <w:r w:rsidR="000D50D7" w:rsidRPr="000D50D7">
        <w:t xml:space="preserve"> </w:t>
      </w:r>
      <w:r w:rsidRPr="00DA0DD5">
        <w:t>determining</w:t>
      </w:r>
      <w:r w:rsidR="000D50D7" w:rsidRPr="000D50D7">
        <w:t xml:space="preserve"> </w:t>
      </w:r>
      <w:r w:rsidRPr="00DA0DD5">
        <w:t>how</w:t>
      </w:r>
      <w:r w:rsidR="000D50D7" w:rsidRPr="000D50D7">
        <w:t xml:space="preserve"> </w:t>
      </w:r>
      <w:r w:rsidRPr="00DA0DD5">
        <w:t>the</w:t>
      </w:r>
      <w:r w:rsidR="000D50D7" w:rsidRPr="000D50D7">
        <w:t xml:space="preserve"> </w:t>
      </w:r>
      <w:r>
        <w:t>powers</w:t>
      </w:r>
      <w:r w:rsidR="000D50D7" w:rsidRPr="000D50D7">
        <w:t xml:space="preserve"> </w:t>
      </w:r>
      <w:r w:rsidRPr="00DA0DD5">
        <w:t>under</w:t>
      </w:r>
      <w:r w:rsidR="000D50D7" w:rsidRPr="000D50D7">
        <w:t xml:space="preserve"> </w:t>
      </w:r>
      <w:r w:rsidRPr="00DA0DD5">
        <w:t>this</w:t>
      </w:r>
      <w:r w:rsidR="000D50D7" w:rsidRPr="000D50D7">
        <w:t xml:space="preserve"> </w:t>
      </w:r>
      <w:r w:rsidRPr="00DA0DD5">
        <w:t>article</w:t>
      </w:r>
      <w:r w:rsidR="000D50D7" w:rsidRPr="000D50D7">
        <w:t xml:space="preserve"> </w:t>
      </w:r>
      <w:r w:rsidRPr="00DA0DD5">
        <w:t>are</w:t>
      </w:r>
      <w:r w:rsidR="000D50D7" w:rsidRPr="000D50D7">
        <w:t xml:space="preserve"> </w:t>
      </w:r>
      <w:r w:rsidRPr="00DA0DD5">
        <w:t>to</w:t>
      </w:r>
      <w:r w:rsidR="000D50D7" w:rsidRPr="000D50D7">
        <w:t xml:space="preserve"> </w:t>
      </w:r>
      <w:r w:rsidRPr="00DA0DD5">
        <w:t>be</w:t>
      </w:r>
      <w:r w:rsidR="000D50D7" w:rsidRPr="000D50D7">
        <w:t xml:space="preserve"> </w:t>
      </w:r>
      <w:r w:rsidRPr="00DA0DD5">
        <w:t>exercised,</w:t>
      </w:r>
      <w:r w:rsidR="000D50D7" w:rsidRPr="000D50D7">
        <w:t xml:space="preserve"> </w:t>
      </w:r>
      <w:r w:rsidRPr="00DA0DD5">
        <w:t>the</w:t>
      </w:r>
      <w:r w:rsidR="000D50D7" w:rsidRPr="000D50D7">
        <w:t xml:space="preserve"> </w:t>
      </w:r>
      <w:r w:rsidRPr="00DA0DD5">
        <w:t>undertaker</w:t>
      </w:r>
      <w:r w:rsidR="000D50D7" w:rsidRPr="000D50D7">
        <w:t xml:space="preserve"> </w:t>
      </w:r>
      <w:r w:rsidRPr="00DA0DD5">
        <w:t>may</w:t>
      </w:r>
      <w:r w:rsidR="000D50D7" w:rsidRPr="000D50D7">
        <w:t xml:space="preserve"> </w:t>
      </w:r>
      <w:r w:rsidRPr="00DA0DD5">
        <w:t>enter</w:t>
      </w:r>
      <w:r w:rsidR="000D50D7" w:rsidRPr="000D50D7">
        <w:t xml:space="preserve"> </w:t>
      </w:r>
      <w:r w:rsidRPr="00DA0DD5">
        <w:t>and</w:t>
      </w:r>
      <w:r w:rsidR="000D50D7" w:rsidRPr="000D50D7">
        <w:t xml:space="preserve"> </w:t>
      </w:r>
      <w:r w:rsidRPr="00DA0DD5">
        <w:t>survey</w:t>
      </w:r>
      <w:r w:rsidR="000D50D7" w:rsidRPr="000D50D7">
        <w:t xml:space="preserve"> </w:t>
      </w:r>
      <w:r w:rsidRPr="00DA0DD5">
        <w:t>any</w:t>
      </w:r>
      <w:r w:rsidR="000D50D7" w:rsidRPr="000D50D7">
        <w:t xml:space="preserve"> </w:t>
      </w:r>
      <w:r w:rsidRPr="00DA0DD5">
        <w:t>building</w:t>
      </w:r>
      <w:r w:rsidR="000D50D7" w:rsidRPr="000D50D7">
        <w:t xml:space="preserve"> </w:t>
      </w:r>
      <w:r w:rsidRPr="00DA0DD5">
        <w:t>falling</w:t>
      </w:r>
      <w:r w:rsidR="000D50D7" w:rsidRPr="000D50D7">
        <w:t xml:space="preserve"> </w:t>
      </w:r>
      <w:r w:rsidRPr="00DA0DD5">
        <w:t>within</w:t>
      </w:r>
      <w:r w:rsidR="000D50D7" w:rsidRPr="000D50D7">
        <w:t xml:space="preserve"> </w:t>
      </w:r>
      <w:r>
        <w:t>paragraph</w:t>
      </w:r>
      <w:r w:rsidR="000D50D7" w:rsidRPr="000D50D7">
        <w:t xml:space="preserve"> </w:t>
      </w:r>
      <w:r>
        <w:fldChar w:fldCharType="begin"/>
      </w:r>
      <w:r>
        <w:instrText xml:space="preserve"> REF _Ref77774520 \r \h </w:instrText>
      </w:r>
      <w:r>
        <w:fldChar w:fldCharType="separate"/>
      </w:r>
      <w:r w:rsidR="000D50D7">
        <w:t>(1)</w:t>
      </w:r>
      <w:r>
        <w:fldChar w:fldCharType="end"/>
      </w:r>
      <w:r w:rsidR="000D50D7" w:rsidRPr="000D50D7">
        <w:t xml:space="preserve"> </w:t>
      </w:r>
      <w:r>
        <w:t>and</w:t>
      </w:r>
      <w:r w:rsidR="000D50D7" w:rsidRPr="000D50D7">
        <w:t xml:space="preserve"> </w:t>
      </w:r>
      <w:r>
        <w:t>any</w:t>
      </w:r>
      <w:r w:rsidR="000D50D7" w:rsidRPr="000D50D7">
        <w:t xml:space="preserve"> </w:t>
      </w:r>
      <w:r>
        <w:t>land</w:t>
      </w:r>
      <w:r w:rsidR="000D50D7" w:rsidRPr="000D50D7">
        <w:t xml:space="preserve"> </w:t>
      </w:r>
      <w:r>
        <w:t>within</w:t>
      </w:r>
      <w:r w:rsidR="000D50D7" w:rsidRPr="000D50D7">
        <w:t xml:space="preserve"> </w:t>
      </w:r>
      <w:r>
        <w:t>its</w:t>
      </w:r>
      <w:r w:rsidR="000D50D7" w:rsidRPr="000D50D7">
        <w:t xml:space="preserve"> </w:t>
      </w:r>
      <w:r>
        <w:t>curtilage.</w:t>
      </w:r>
      <w:bookmarkEnd w:id="445"/>
    </w:p>
    <w:p w14:paraId="230DED08" w14:textId="77777777" w:rsidR="00283174" w:rsidRDefault="00283174" w:rsidP="00283174">
      <w:pPr>
        <w:pStyle w:val="N2"/>
      </w:pPr>
      <w:r>
        <w:t>For</w:t>
      </w:r>
      <w:r w:rsidR="000D50D7" w:rsidRPr="000D50D7">
        <w:t xml:space="preserve"> </w:t>
      </w:r>
      <w:r>
        <w:t>the</w:t>
      </w:r>
      <w:r w:rsidR="000D50D7" w:rsidRPr="000D50D7">
        <w:t xml:space="preserve"> </w:t>
      </w:r>
      <w:r>
        <w:t>purpose</w:t>
      </w:r>
      <w:r w:rsidR="000D50D7" w:rsidRPr="000D50D7">
        <w:t xml:space="preserve"> </w:t>
      </w:r>
      <w:r>
        <w:t>of</w:t>
      </w:r>
      <w:r w:rsidR="000D50D7" w:rsidRPr="000D50D7">
        <w:t xml:space="preserve"> </w:t>
      </w:r>
      <w:r>
        <w:t>carrying</w:t>
      </w:r>
      <w:r w:rsidR="000D50D7" w:rsidRPr="000D50D7">
        <w:t xml:space="preserve"> </w:t>
      </w:r>
      <w:r>
        <w:t>out</w:t>
      </w:r>
      <w:r w:rsidR="000D50D7" w:rsidRPr="000D50D7">
        <w:t xml:space="preserve"> </w:t>
      </w:r>
      <w:r>
        <w:t>protective</w:t>
      </w:r>
      <w:r w:rsidR="000D50D7" w:rsidRPr="000D50D7">
        <w:t xml:space="preserve"> </w:t>
      </w:r>
      <w:r>
        <w:t>works</w:t>
      </w:r>
      <w:r w:rsidR="000D50D7" w:rsidRPr="000D50D7">
        <w:t xml:space="preserve"> </w:t>
      </w:r>
      <w:r>
        <w:t>under</w:t>
      </w:r>
      <w:r w:rsidR="000D50D7" w:rsidRPr="000D50D7">
        <w:t xml:space="preserve"> </w:t>
      </w:r>
      <w:r>
        <w:t>this</w:t>
      </w:r>
      <w:r w:rsidR="000D50D7" w:rsidRPr="000D50D7">
        <w:t xml:space="preserve"> </w:t>
      </w:r>
      <w:r>
        <w:t>article</w:t>
      </w:r>
      <w:r w:rsidR="000D50D7" w:rsidRPr="000D50D7">
        <w:t xml:space="preserve"> </w:t>
      </w:r>
      <w:r>
        <w:t>to</w:t>
      </w:r>
      <w:r w:rsidR="000D50D7" w:rsidRPr="000D50D7">
        <w:t xml:space="preserve"> </w:t>
      </w:r>
      <w:r>
        <w:t>a</w:t>
      </w:r>
      <w:r w:rsidR="000D50D7" w:rsidRPr="000D50D7">
        <w:t xml:space="preserve"> </w:t>
      </w:r>
      <w:r>
        <w:t>building,</w:t>
      </w:r>
      <w:r w:rsidR="000D50D7" w:rsidRPr="000D50D7">
        <w:t xml:space="preserve"> </w:t>
      </w:r>
      <w:r>
        <w:t>the</w:t>
      </w:r>
      <w:r w:rsidR="000D50D7" w:rsidRPr="000D50D7">
        <w:t xml:space="preserve"> </w:t>
      </w:r>
      <w:r>
        <w:t>undertaker</w:t>
      </w:r>
      <w:r w:rsidR="000D50D7" w:rsidRPr="000D50D7">
        <w:t xml:space="preserve"> </w:t>
      </w:r>
      <w:r>
        <w:t>may</w:t>
      </w:r>
      <w:r w:rsidR="000D50D7" w:rsidRPr="000D50D7">
        <w:t xml:space="preserve"> </w:t>
      </w:r>
      <w:r>
        <w:t>(subject</w:t>
      </w:r>
      <w:r w:rsidR="000D50D7" w:rsidRPr="000D50D7">
        <w:t xml:space="preserve"> </w:t>
      </w:r>
      <w:r>
        <w:t>to</w:t>
      </w:r>
      <w:r w:rsidR="000D50D7" w:rsidRPr="000D50D7">
        <w:t xml:space="preserve"> </w:t>
      </w:r>
      <w:r>
        <w:t>paragraphs</w:t>
      </w:r>
      <w:r w:rsidR="000D50D7" w:rsidRPr="000D50D7">
        <w:t xml:space="preserve"> </w:t>
      </w:r>
      <w:r>
        <w:fldChar w:fldCharType="begin"/>
      </w:r>
      <w:r>
        <w:instrText xml:space="preserve"> REF _Ref77776544 \r \h </w:instrText>
      </w:r>
      <w:r>
        <w:fldChar w:fldCharType="separate"/>
      </w:r>
      <w:r w:rsidR="000D50D7">
        <w:t>(5)</w:t>
      </w:r>
      <w:r>
        <w:fldChar w:fldCharType="end"/>
      </w:r>
      <w:r w:rsidR="000D50D7" w:rsidRPr="000D50D7">
        <w:t xml:space="preserve"> </w:t>
      </w:r>
      <w:r>
        <w:t>and</w:t>
      </w:r>
      <w:r w:rsidR="000D50D7" w:rsidRPr="000D50D7">
        <w:t xml:space="preserve"> </w:t>
      </w:r>
      <w:r>
        <w:fldChar w:fldCharType="begin"/>
      </w:r>
      <w:r>
        <w:instrText xml:space="preserve"> REF _Ref77776553 \r \h </w:instrText>
      </w:r>
      <w:r>
        <w:fldChar w:fldCharType="separate"/>
      </w:r>
      <w:r w:rsidR="000D50D7">
        <w:t>(6)</w:t>
      </w:r>
      <w:r>
        <w:fldChar w:fldCharType="end"/>
      </w:r>
      <w:r>
        <w:t>)—</w:t>
      </w:r>
    </w:p>
    <w:p w14:paraId="684B1F09" w14:textId="77777777" w:rsidR="00283174" w:rsidRDefault="00283174" w:rsidP="00283174">
      <w:pPr>
        <w:pStyle w:val="N3"/>
      </w:pPr>
      <w:bookmarkStart w:id="446" w:name="_Ref77776290"/>
      <w:r>
        <w:t>enter</w:t>
      </w:r>
      <w:r w:rsidR="000D50D7" w:rsidRPr="000D50D7">
        <w:t xml:space="preserve"> </w:t>
      </w:r>
      <w:r>
        <w:t>the</w:t>
      </w:r>
      <w:r w:rsidR="000D50D7" w:rsidRPr="000D50D7">
        <w:t xml:space="preserve"> </w:t>
      </w:r>
      <w:r>
        <w:t>building</w:t>
      </w:r>
      <w:r w:rsidR="000D50D7" w:rsidRPr="000D50D7">
        <w:t xml:space="preserve"> </w:t>
      </w:r>
      <w:r>
        <w:t>and</w:t>
      </w:r>
      <w:r w:rsidR="000D50D7" w:rsidRPr="000D50D7">
        <w:t xml:space="preserve"> </w:t>
      </w:r>
      <w:r>
        <w:t>any</w:t>
      </w:r>
      <w:r w:rsidR="000D50D7" w:rsidRPr="000D50D7">
        <w:t xml:space="preserve"> </w:t>
      </w:r>
      <w:r>
        <w:t>land</w:t>
      </w:r>
      <w:r w:rsidR="000D50D7" w:rsidRPr="000D50D7">
        <w:t xml:space="preserve"> </w:t>
      </w:r>
      <w:r>
        <w:t>within</w:t>
      </w:r>
      <w:r w:rsidR="000D50D7" w:rsidRPr="000D50D7">
        <w:t xml:space="preserve"> </w:t>
      </w:r>
      <w:r>
        <w:t>its</w:t>
      </w:r>
      <w:r w:rsidR="000D50D7" w:rsidRPr="000D50D7">
        <w:t xml:space="preserve"> </w:t>
      </w:r>
      <w:r>
        <w:t>curtilage;</w:t>
      </w:r>
      <w:r w:rsidR="000D50D7" w:rsidRPr="000D50D7">
        <w:t xml:space="preserve"> </w:t>
      </w:r>
      <w:r>
        <w:t>and</w:t>
      </w:r>
      <w:bookmarkEnd w:id="446"/>
    </w:p>
    <w:p w14:paraId="24F29DA3" w14:textId="77777777" w:rsidR="00283174" w:rsidRDefault="00283174" w:rsidP="00283174">
      <w:pPr>
        <w:pStyle w:val="N3"/>
      </w:pPr>
      <w:bookmarkStart w:id="447" w:name="_Ref77776321"/>
      <w:r>
        <w:t>where</w:t>
      </w:r>
      <w:r w:rsidR="000D50D7" w:rsidRPr="000D50D7">
        <w:t xml:space="preserve"> </w:t>
      </w:r>
      <w:r>
        <w:t>the</w:t>
      </w:r>
      <w:r w:rsidR="000D50D7" w:rsidRPr="000D50D7">
        <w:t xml:space="preserve"> </w:t>
      </w:r>
      <w:r>
        <w:t>works</w:t>
      </w:r>
      <w:r w:rsidR="000D50D7" w:rsidRPr="000D50D7">
        <w:t xml:space="preserve"> </w:t>
      </w:r>
      <w:r>
        <w:t>cannot</w:t>
      </w:r>
      <w:r w:rsidR="000D50D7" w:rsidRPr="000D50D7">
        <w:t xml:space="preserve"> </w:t>
      </w:r>
      <w:r>
        <w:t>be</w:t>
      </w:r>
      <w:r w:rsidR="000D50D7" w:rsidRPr="000D50D7">
        <w:t xml:space="preserve"> </w:t>
      </w:r>
      <w:r>
        <w:t>carried</w:t>
      </w:r>
      <w:r w:rsidR="000D50D7" w:rsidRPr="000D50D7">
        <w:t xml:space="preserve"> </w:t>
      </w:r>
      <w:r>
        <w:t>out</w:t>
      </w:r>
      <w:r w:rsidR="000D50D7" w:rsidRPr="000D50D7">
        <w:t xml:space="preserve"> </w:t>
      </w:r>
      <w:r w:rsidRPr="00E66FC4">
        <w:t>reasonably</w:t>
      </w:r>
      <w:r w:rsidR="000D50D7" w:rsidRPr="000D50D7">
        <w:t xml:space="preserve"> </w:t>
      </w:r>
      <w:r w:rsidRPr="00E66FC4">
        <w:t>conveniently</w:t>
      </w:r>
      <w:r w:rsidR="000D50D7" w:rsidRPr="000D50D7">
        <w:t xml:space="preserve"> </w:t>
      </w:r>
      <w:r w:rsidRPr="00E66FC4">
        <w:t>without</w:t>
      </w:r>
      <w:r w:rsidR="000D50D7" w:rsidRPr="000D50D7">
        <w:t xml:space="preserve"> </w:t>
      </w:r>
      <w:r w:rsidRPr="00E66FC4">
        <w:t>entering</w:t>
      </w:r>
      <w:r w:rsidR="000D50D7" w:rsidRPr="000D50D7">
        <w:t xml:space="preserve"> </w:t>
      </w:r>
      <w:r w:rsidRPr="00E66FC4">
        <w:t>land</w:t>
      </w:r>
      <w:r w:rsidR="000D50D7" w:rsidRPr="000D50D7">
        <w:t xml:space="preserve"> </w:t>
      </w:r>
      <w:r w:rsidRPr="00E66FC4">
        <w:t>which</w:t>
      </w:r>
      <w:r w:rsidR="000D50D7" w:rsidRPr="000D50D7">
        <w:t xml:space="preserve"> </w:t>
      </w:r>
      <w:r w:rsidRPr="00E66FC4">
        <w:t>is</w:t>
      </w:r>
      <w:r w:rsidR="000D50D7" w:rsidRPr="000D50D7">
        <w:t xml:space="preserve"> </w:t>
      </w:r>
      <w:r w:rsidRPr="00E66FC4">
        <w:t>adjacent</w:t>
      </w:r>
      <w:r w:rsidR="000D50D7" w:rsidRPr="000D50D7">
        <w:t xml:space="preserve"> </w:t>
      </w:r>
      <w:r w:rsidRPr="00E66FC4">
        <w:t>to</w:t>
      </w:r>
      <w:r w:rsidR="000D50D7" w:rsidRPr="000D50D7">
        <w:t xml:space="preserve"> </w:t>
      </w:r>
      <w:r w:rsidRPr="00E66FC4">
        <w:t>the</w:t>
      </w:r>
      <w:r w:rsidR="000D50D7" w:rsidRPr="000D50D7">
        <w:t xml:space="preserve"> </w:t>
      </w:r>
      <w:r w:rsidRPr="00E66FC4">
        <w:t>building</w:t>
      </w:r>
      <w:r w:rsidR="000D50D7" w:rsidRPr="000D50D7">
        <w:t xml:space="preserve"> </w:t>
      </w:r>
      <w:r w:rsidRPr="00E66FC4">
        <w:t>but</w:t>
      </w:r>
      <w:r w:rsidR="000D50D7" w:rsidRPr="000D50D7">
        <w:t xml:space="preserve"> </w:t>
      </w:r>
      <w:r w:rsidRPr="00E66FC4">
        <w:t>outside</w:t>
      </w:r>
      <w:r w:rsidR="000D50D7" w:rsidRPr="000D50D7">
        <w:t xml:space="preserve"> </w:t>
      </w:r>
      <w:r w:rsidRPr="00E66FC4">
        <w:t>its</w:t>
      </w:r>
      <w:r w:rsidR="000D50D7" w:rsidRPr="000D50D7">
        <w:t xml:space="preserve"> </w:t>
      </w:r>
      <w:r w:rsidRPr="00E66FC4">
        <w:t>curtilage,</w:t>
      </w:r>
      <w:r w:rsidR="000D50D7" w:rsidRPr="000D50D7">
        <w:t xml:space="preserve"> </w:t>
      </w:r>
      <w:r w:rsidRPr="00E66FC4">
        <w:t>enter</w:t>
      </w:r>
      <w:r w:rsidR="000D50D7" w:rsidRPr="000D50D7">
        <w:t xml:space="preserve"> </w:t>
      </w:r>
      <w:r w:rsidRPr="00E66FC4">
        <w:t>the</w:t>
      </w:r>
      <w:r w:rsidR="000D50D7" w:rsidRPr="000D50D7">
        <w:t xml:space="preserve"> </w:t>
      </w:r>
      <w:r w:rsidRPr="00E66FC4">
        <w:t>adjacent</w:t>
      </w:r>
      <w:r w:rsidR="000D50D7" w:rsidRPr="000D50D7">
        <w:t xml:space="preserve"> </w:t>
      </w:r>
      <w:r w:rsidRPr="00E66FC4">
        <w:t>land</w:t>
      </w:r>
      <w:r w:rsidR="000D50D7" w:rsidRPr="000D50D7">
        <w:t xml:space="preserve"> </w:t>
      </w:r>
      <w:r w:rsidRPr="00E66FC4">
        <w:t>(but</w:t>
      </w:r>
      <w:r w:rsidR="000D50D7" w:rsidRPr="000D50D7">
        <w:t xml:space="preserve"> </w:t>
      </w:r>
      <w:r w:rsidRPr="00E66FC4">
        <w:t>not</w:t>
      </w:r>
      <w:r w:rsidR="000D50D7" w:rsidRPr="000D50D7">
        <w:t xml:space="preserve"> </w:t>
      </w:r>
      <w:r w:rsidRPr="00E66FC4">
        <w:t>any</w:t>
      </w:r>
      <w:r w:rsidR="000D50D7" w:rsidRPr="000D50D7">
        <w:t xml:space="preserve"> </w:t>
      </w:r>
      <w:r w:rsidRPr="00E66FC4">
        <w:t>building</w:t>
      </w:r>
      <w:r w:rsidR="000D50D7" w:rsidRPr="000D50D7">
        <w:t xml:space="preserve"> </w:t>
      </w:r>
      <w:r w:rsidRPr="00E66FC4">
        <w:t>erected</w:t>
      </w:r>
      <w:r w:rsidR="000D50D7" w:rsidRPr="000D50D7">
        <w:t xml:space="preserve"> </w:t>
      </w:r>
      <w:r w:rsidRPr="00E66FC4">
        <w:t>on</w:t>
      </w:r>
      <w:r w:rsidR="000D50D7" w:rsidRPr="000D50D7">
        <w:t xml:space="preserve"> </w:t>
      </w:r>
      <w:r w:rsidRPr="00E66FC4">
        <w:t>it</w:t>
      </w:r>
      <w:r>
        <w:t>).</w:t>
      </w:r>
      <w:bookmarkEnd w:id="447"/>
    </w:p>
    <w:p w14:paraId="0A962DAA" w14:textId="77777777" w:rsidR="00283174" w:rsidRDefault="00283174" w:rsidP="00283174">
      <w:pPr>
        <w:pStyle w:val="N2"/>
      </w:pPr>
      <w:bookmarkStart w:id="448" w:name="_Ref77776544"/>
      <w:r>
        <w:t>Before</w:t>
      </w:r>
      <w:r w:rsidR="000D50D7" w:rsidRPr="000D50D7">
        <w:t xml:space="preserve"> </w:t>
      </w:r>
      <w:r>
        <w:t>exercising—</w:t>
      </w:r>
      <w:bookmarkEnd w:id="448"/>
    </w:p>
    <w:p w14:paraId="3E62961E" w14:textId="77777777" w:rsidR="00283174" w:rsidRDefault="00283174" w:rsidP="00283174">
      <w:pPr>
        <w:pStyle w:val="N3"/>
      </w:pPr>
      <w:bookmarkStart w:id="449" w:name="_Ref77776382"/>
      <w:r>
        <w:t>a</w:t>
      </w:r>
      <w:r w:rsidR="000D50D7" w:rsidRPr="000D50D7">
        <w:t xml:space="preserve"> </w:t>
      </w:r>
      <w:r>
        <w:t>right</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_Ref77774520 \r \h </w:instrText>
      </w:r>
      <w:r>
        <w:fldChar w:fldCharType="separate"/>
      </w:r>
      <w:r w:rsidR="000D50D7">
        <w:t>(1)</w:t>
      </w:r>
      <w:r>
        <w:fldChar w:fldCharType="end"/>
      </w:r>
      <w:r w:rsidR="000D50D7" w:rsidRPr="000D50D7">
        <w:t xml:space="preserve"> </w:t>
      </w:r>
      <w:r>
        <w:t>to</w:t>
      </w:r>
      <w:r w:rsidR="000D50D7" w:rsidRPr="000D50D7">
        <w:t xml:space="preserve"> </w:t>
      </w:r>
      <w:r>
        <w:t>carry</w:t>
      </w:r>
      <w:r w:rsidR="000D50D7" w:rsidRPr="000D50D7">
        <w:t xml:space="preserve"> </w:t>
      </w:r>
      <w:r>
        <w:t>out</w:t>
      </w:r>
      <w:r w:rsidR="000D50D7" w:rsidRPr="000D50D7">
        <w:t xml:space="preserve"> </w:t>
      </w:r>
      <w:r>
        <w:t>protective</w:t>
      </w:r>
      <w:r w:rsidR="000D50D7" w:rsidRPr="000D50D7">
        <w:t xml:space="preserve"> </w:t>
      </w:r>
      <w:r>
        <w:t>works</w:t>
      </w:r>
      <w:r w:rsidR="000D50D7" w:rsidRPr="000D50D7">
        <w:t xml:space="preserve"> </w:t>
      </w:r>
      <w:r>
        <w:t>to</w:t>
      </w:r>
      <w:r w:rsidR="000D50D7" w:rsidRPr="000D50D7">
        <w:t xml:space="preserve"> </w:t>
      </w:r>
      <w:r>
        <w:t>a</w:t>
      </w:r>
      <w:r w:rsidR="000D50D7" w:rsidRPr="000D50D7">
        <w:t xml:space="preserve"> </w:t>
      </w:r>
      <w:r>
        <w:t>building;</w:t>
      </w:r>
      <w:bookmarkEnd w:id="449"/>
    </w:p>
    <w:p w14:paraId="6725E20D" w14:textId="77777777" w:rsidR="00283174" w:rsidRDefault="00283174" w:rsidP="00283174">
      <w:pPr>
        <w:pStyle w:val="N3"/>
      </w:pPr>
      <w:r>
        <w:t>a</w:t>
      </w:r>
      <w:r w:rsidR="000D50D7" w:rsidRPr="000D50D7">
        <w:t xml:space="preserve"> </w:t>
      </w:r>
      <w:r>
        <w:t>right</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_Ref77776269 \r \h </w:instrText>
      </w:r>
      <w:r>
        <w:fldChar w:fldCharType="separate"/>
      </w:r>
      <w:r w:rsidR="000D50D7">
        <w:t>(3)</w:t>
      </w:r>
      <w:r>
        <w:fldChar w:fldCharType="end"/>
      </w:r>
      <w:r w:rsidR="000D50D7" w:rsidRPr="000D50D7">
        <w:t xml:space="preserve"> </w:t>
      </w:r>
      <w:r>
        <w:t>to</w:t>
      </w:r>
      <w:r w:rsidR="000D50D7" w:rsidRPr="000D50D7">
        <w:t xml:space="preserve"> </w:t>
      </w:r>
      <w:r>
        <w:t>enter</w:t>
      </w:r>
      <w:r w:rsidR="000D50D7" w:rsidRPr="000D50D7">
        <w:t xml:space="preserve"> </w:t>
      </w:r>
      <w:r>
        <w:t>a</w:t>
      </w:r>
      <w:r w:rsidR="000D50D7" w:rsidRPr="000D50D7">
        <w:t xml:space="preserve"> </w:t>
      </w:r>
      <w:r>
        <w:t>building</w:t>
      </w:r>
      <w:r w:rsidR="000D50D7" w:rsidRPr="000D50D7">
        <w:t xml:space="preserve"> </w:t>
      </w:r>
      <w:r>
        <w:t>and</w:t>
      </w:r>
      <w:r w:rsidR="000D50D7" w:rsidRPr="000D50D7">
        <w:t xml:space="preserve"> </w:t>
      </w:r>
      <w:r>
        <w:t>land</w:t>
      </w:r>
      <w:r w:rsidR="000D50D7" w:rsidRPr="000D50D7">
        <w:t xml:space="preserve"> </w:t>
      </w:r>
      <w:r>
        <w:t>within</w:t>
      </w:r>
      <w:r w:rsidR="000D50D7" w:rsidRPr="000D50D7">
        <w:t xml:space="preserve"> </w:t>
      </w:r>
      <w:r>
        <w:t>its</w:t>
      </w:r>
      <w:r w:rsidR="000D50D7" w:rsidRPr="000D50D7">
        <w:t xml:space="preserve"> </w:t>
      </w:r>
      <w:r>
        <w:t>curtilage;</w:t>
      </w:r>
    </w:p>
    <w:p w14:paraId="335DEECE" w14:textId="77777777" w:rsidR="00283174" w:rsidRDefault="00283174" w:rsidP="00283174">
      <w:pPr>
        <w:pStyle w:val="N3"/>
      </w:pPr>
      <w:bookmarkStart w:id="450" w:name="_Ref77776394"/>
      <w:r>
        <w:t>a</w:t>
      </w:r>
      <w:r w:rsidR="000D50D7" w:rsidRPr="000D50D7">
        <w:t xml:space="preserve"> </w:t>
      </w:r>
      <w:r>
        <w:t>right</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_Ref77776290 \r \h </w:instrText>
      </w:r>
      <w:r>
        <w:fldChar w:fldCharType="separate"/>
      </w:r>
      <w:r w:rsidR="000D50D7">
        <w:t>(4)(a)</w:t>
      </w:r>
      <w:r>
        <w:fldChar w:fldCharType="end"/>
      </w:r>
      <w:r w:rsidR="000D50D7" w:rsidRPr="000D50D7">
        <w:t xml:space="preserve"> </w:t>
      </w:r>
      <w:r>
        <w:t>to</w:t>
      </w:r>
      <w:r w:rsidR="000D50D7" w:rsidRPr="000D50D7">
        <w:t xml:space="preserve"> </w:t>
      </w:r>
      <w:r>
        <w:t>enter</w:t>
      </w:r>
      <w:r w:rsidR="000D50D7" w:rsidRPr="000D50D7">
        <w:t xml:space="preserve"> </w:t>
      </w:r>
      <w:r>
        <w:t>a</w:t>
      </w:r>
      <w:r w:rsidR="000D50D7" w:rsidRPr="000D50D7">
        <w:t xml:space="preserve"> </w:t>
      </w:r>
      <w:r>
        <w:t>building</w:t>
      </w:r>
      <w:r w:rsidR="000D50D7" w:rsidRPr="000D50D7">
        <w:t xml:space="preserve"> </w:t>
      </w:r>
      <w:r>
        <w:t>and</w:t>
      </w:r>
      <w:r w:rsidR="000D50D7" w:rsidRPr="000D50D7">
        <w:t xml:space="preserve"> </w:t>
      </w:r>
      <w:r>
        <w:t>land</w:t>
      </w:r>
      <w:r w:rsidR="000D50D7" w:rsidRPr="000D50D7">
        <w:t xml:space="preserve"> </w:t>
      </w:r>
      <w:r>
        <w:t>within</w:t>
      </w:r>
      <w:r w:rsidR="000D50D7" w:rsidRPr="000D50D7">
        <w:t xml:space="preserve"> </w:t>
      </w:r>
      <w:r>
        <w:t>its</w:t>
      </w:r>
      <w:r w:rsidR="000D50D7" w:rsidRPr="000D50D7">
        <w:t xml:space="preserve"> </w:t>
      </w:r>
      <w:r>
        <w:t>curtilage;</w:t>
      </w:r>
      <w:r w:rsidR="000D50D7" w:rsidRPr="000D50D7">
        <w:t xml:space="preserve"> </w:t>
      </w:r>
      <w:r>
        <w:t>or</w:t>
      </w:r>
      <w:bookmarkEnd w:id="450"/>
    </w:p>
    <w:p w14:paraId="359F25C2" w14:textId="77777777" w:rsidR="00283174" w:rsidRDefault="00283174" w:rsidP="00283174">
      <w:pPr>
        <w:pStyle w:val="N3"/>
      </w:pPr>
      <w:bookmarkStart w:id="451" w:name="_Ref77776497"/>
      <w:r>
        <w:t>a</w:t>
      </w:r>
      <w:r w:rsidR="000D50D7" w:rsidRPr="000D50D7">
        <w:t xml:space="preserve"> </w:t>
      </w:r>
      <w:r>
        <w:t>right</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_Ref77776321 \r \h </w:instrText>
      </w:r>
      <w:r>
        <w:fldChar w:fldCharType="separate"/>
      </w:r>
      <w:r w:rsidR="000D50D7">
        <w:t>(4)(b)</w:t>
      </w:r>
      <w:r>
        <w:fldChar w:fldCharType="end"/>
      </w:r>
      <w:r w:rsidR="000D50D7" w:rsidRPr="000D50D7">
        <w:t xml:space="preserve"> </w:t>
      </w:r>
      <w:r>
        <w:t>to</w:t>
      </w:r>
      <w:r w:rsidR="000D50D7" w:rsidRPr="000D50D7">
        <w:t xml:space="preserve"> </w:t>
      </w:r>
      <w:r>
        <w:t>enter</w:t>
      </w:r>
      <w:r w:rsidR="000D50D7" w:rsidRPr="000D50D7">
        <w:t xml:space="preserve"> </w:t>
      </w:r>
      <w:r>
        <w:t>land,</w:t>
      </w:r>
      <w:bookmarkEnd w:id="451"/>
    </w:p>
    <w:p w14:paraId="357863E9" w14:textId="77777777" w:rsidR="00283174" w:rsidRDefault="00283174" w:rsidP="00283174">
      <w:pPr>
        <w:pStyle w:val="T2"/>
      </w:pPr>
      <w:r>
        <w:t>the</w:t>
      </w:r>
      <w:r w:rsidR="000D50D7" w:rsidRPr="000D50D7">
        <w:t xml:space="preserve"> </w:t>
      </w:r>
      <w:r>
        <w:t>undertaker</w:t>
      </w:r>
      <w:r w:rsidR="000D50D7" w:rsidRPr="000D50D7">
        <w:t xml:space="preserve"> </w:t>
      </w:r>
      <w:r>
        <w:t>must,</w:t>
      </w:r>
      <w:r w:rsidR="000D50D7" w:rsidRPr="000D50D7">
        <w:t xml:space="preserve"> </w:t>
      </w:r>
      <w:r w:rsidRPr="00E66FC4">
        <w:t>except</w:t>
      </w:r>
      <w:r w:rsidR="000D50D7" w:rsidRPr="000D50D7">
        <w:t xml:space="preserve"> </w:t>
      </w:r>
      <w:r w:rsidRPr="00E66FC4">
        <w:t>in</w:t>
      </w:r>
      <w:r w:rsidR="000D50D7" w:rsidRPr="000D50D7">
        <w:t xml:space="preserve"> </w:t>
      </w:r>
      <w:r w:rsidRPr="00E66FC4">
        <w:t>the</w:t>
      </w:r>
      <w:r w:rsidR="000D50D7" w:rsidRPr="000D50D7">
        <w:t xml:space="preserve"> </w:t>
      </w:r>
      <w:r w:rsidRPr="00E66FC4">
        <w:t>case</w:t>
      </w:r>
      <w:r w:rsidR="000D50D7" w:rsidRPr="000D50D7">
        <w:t xml:space="preserve"> </w:t>
      </w:r>
      <w:r w:rsidRPr="00E66FC4">
        <w:t>of</w:t>
      </w:r>
      <w:r w:rsidR="000D50D7" w:rsidRPr="000D50D7">
        <w:t xml:space="preserve"> </w:t>
      </w:r>
      <w:r w:rsidRPr="00E66FC4">
        <w:t>emergency,</w:t>
      </w:r>
      <w:r w:rsidR="000D50D7" w:rsidRPr="000D50D7">
        <w:t xml:space="preserve"> </w:t>
      </w:r>
      <w:r w:rsidRPr="00E66FC4">
        <w:t>serve</w:t>
      </w:r>
      <w:r w:rsidR="000D50D7" w:rsidRPr="000D50D7">
        <w:t xml:space="preserve"> </w:t>
      </w:r>
      <w:r w:rsidRPr="00E66FC4">
        <w:t>on</w:t>
      </w:r>
      <w:r w:rsidR="000D50D7" w:rsidRPr="000D50D7">
        <w:t xml:space="preserve"> </w:t>
      </w:r>
      <w:r w:rsidRPr="00E66FC4">
        <w:t>the</w:t>
      </w:r>
      <w:r w:rsidR="000D50D7" w:rsidRPr="000D50D7">
        <w:t xml:space="preserve"> </w:t>
      </w:r>
      <w:r w:rsidRPr="00E66FC4">
        <w:t>owners</w:t>
      </w:r>
      <w:r w:rsidR="000D50D7" w:rsidRPr="000D50D7">
        <w:t xml:space="preserve"> </w:t>
      </w:r>
      <w:r w:rsidRPr="00E66FC4">
        <w:t>and</w:t>
      </w:r>
      <w:r w:rsidR="000D50D7" w:rsidRPr="000D50D7">
        <w:t xml:space="preserve"> </w:t>
      </w:r>
      <w:r w:rsidRPr="00E66FC4">
        <w:t>occupiers</w:t>
      </w:r>
      <w:r w:rsidR="000D50D7" w:rsidRPr="000D50D7">
        <w:t xml:space="preserve"> </w:t>
      </w:r>
      <w:r w:rsidRPr="00E66FC4">
        <w:t>of</w:t>
      </w:r>
      <w:r w:rsidR="000D50D7" w:rsidRPr="000D50D7">
        <w:t xml:space="preserve"> </w:t>
      </w:r>
      <w:r w:rsidRPr="00E66FC4">
        <w:t>the</w:t>
      </w:r>
      <w:r w:rsidR="000D50D7" w:rsidRPr="000D50D7">
        <w:t xml:space="preserve"> </w:t>
      </w:r>
      <w:r w:rsidRPr="00E66FC4">
        <w:t>building</w:t>
      </w:r>
      <w:r w:rsidR="000D50D7" w:rsidRPr="000D50D7">
        <w:t xml:space="preserve"> </w:t>
      </w:r>
      <w:r w:rsidRPr="00E66FC4">
        <w:t>or</w:t>
      </w:r>
      <w:r w:rsidR="000D50D7" w:rsidRPr="000D50D7">
        <w:t xml:space="preserve"> </w:t>
      </w:r>
      <w:r w:rsidRPr="00E66FC4">
        <w:t>land</w:t>
      </w:r>
      <w:r w:rsidR="000D50D7" w:rsidRPr="000D50D7">
        <w:t xml:space="preserve"> </w:t>
      </w:r>
      <w:r w:rsidRPr="00E66FC4">
        <w:t>not</w:t>
      </w:r>
      <w:r w:rsidR="000D50D7" w:rsidRPr="000D50D7">
        <w:t xml:space="preserve"> </w:t>
      </w:r>
      <w:r w:rsidRPr="00E66FC4">
        <w:t>less</w:t>
      </w:r>
      <w:r w:rsidR="000D50D7" w:rsidRPr="000D50D7">
        <w:t xml:space="preserve"> </w:t>
      </w:r>
      <w:r w:rsidRPr="00E66FC4">
        <w:t>than</w:t>
      </w:r>
      <w:r w:rsidR="000D50D7" w:rsidRPr="000D50D7">
        <w:t xml:space="preserve"> </w:t>
      </w:r>
      <w:r w:rsidRPr="00E66FC4">
        <w:t>14</w:t>
      </w:r>
      <w:r w:rsidR="000D50D7" w:rsidRPr="000D50D7">
        <w:t xml:space="preserve"> </w:t>
      </w:r>
      <w:r w:rsidRPr="00E66FC4">
        <w:t>days’</w:t>
      </w:r>
      <w:r w:rsidR="000D50D7" w:rsidRPr="000D50D7">
        <w:t xml:space="preserve"> </w:t>
      </w:r>
      <w:r w:rsidRPr="00E66FC4">
        <w:t>notice</w:t>
      </w:r>
      <w:r w:rsidR="000D50D7" w:rsidRPr="000D50D7">
        <w:t xml:space="preserve"> </w:t>
      </w:r>
      <w:r w:rsidRPr="00E66FC4">
        <w:t>of</w:t>
      </w:r>
      <w:r w:rsidR="000D50D7" w:rsidRPr="000D50D7">
        <w:t xml:space="preserve"> </w:t>
      </w:r>
      <w:r w:rsidRPr="00E66FC4">
        <w:t>its</w:t>
      </w:r>
      <w:r w:rsidR="000D50D7" w:rsidRPr="000D50D7">
        <w:t xml:space="preserve"> </w:t>
      </w:r>
      <w:r w:rsidRPr="00E66FC4">
        <w:t>intention</w:t>
      </w:r>
      <w:r w:rsidR="000D50D7" w:rsidRPr="000D50D7">
        <w:t xml:space="preserve"> </w:t>
      </w:r>
      <w:r w:rsidRPr="00E66FC4">
        <w:t>to</w:t>
      </w:r>
      <w:r w:rsidR="000D50D7" w:rsidRPr="000D50D7">
        <w:t xml:space="preserve"> </w:t>
      </w:r>
      <w:r w:rsidRPr="00E66FC4">
        <w:t>exercise</w:t>
      </w:r>
      <w:r w:rsidR="000D50D7" w:rsidRPr="000D50D7">
        <w:t xml:space="preserve"> </w:t>
      </w:r>
      <w:r w:rsidRPr="00E66FC4">
        <w:t>that</w:t>
      </w:r>
      <w:r w:rsidR="000D50D7" w:rsidRPr="000D50D7">
        <w:t xml:space="preserve"> </w:t>
      </w:r>
      <w:r w:rsidRPr="00E66FC4">
        <w:t>right</w:t>
      </w:r>
      <w:r w:rsidR="000D50D7" w:rsidRPr="000D50D7">
        <w:t xml:space="preserve"> </w:t>
      </w:r>
      <w:r w:rsidRPr="00E66FC4">
        <w:t>and,</w:t>
      </w:r>
      <w:r w:rsidR="000D50D7" w:rsidRPr="000D50D7">
        <w:t xml:space="preserve"> </w:t>
      </w:r>
      <w:r w:rsidRPr="00E66FC4">
        <w:t>in</w:t>
      </w:r>
      <w:r w:rsidR="000D50D7" w:rsidRPr="000D50D7">
        <w:t xml:space="preserve"> </w:t>
      </w:r>
      <w:r w:rsidRPr="00E66FC4">
        <w:t>a</w:t>
      </w:r>
      <w:r w:rsidR="000D50D7" w:rsidRPr="000D50D7">
        <w:t xml:space="preserve"> </w:t>
      </w:r>
      <w:r w:rsidRPr="00E66FC4">
        <w:t>case</w:t>
      </w:r>
      <w:r w:rsidR="000D50D7" w:rsidRPr="000D50D7">
        <w:t xml:space="preserve"> </w:t>
      </w:r>
      <w:r w:rsidRPr="00E66FC4">
        <w:t>falling</w:t>
      </w:r>
      <w:r w:rsidR="000D50D7" w:rsidRPr="000D50D7">
        <w:t xml:space="preserve"> </w:t>
      </w:r>
      <w:r w:rsidRPr="00E66FC4">
        <w:t>within</w:t>
      </w:r>
      <w:r w:rsidR="000D50D7" w:rsidRPr="000D50D7">
        <w:t xml:space="preserve"> </w:t>
      </w:r>
      <w:r w:rsidRPr="00E66FC4">
        <w:t>sub-paragraph</w:t>
      </w:r>
      <w:r w:rsidR="000D50D7" w:rsidRPr="000D50D7">
        <w:t xml:space="preserve"> </w:t>
      </w:r>
      <w:r>
        <w:fldChar w:fldCharType="begin"/>
      </w:r>
      <w:r>
        <w:instrText xml:space="preserve"> REF _Ref77776382 \r \h </w:instrText>
      </w:r>
      <w:r>
        <w:fldChar w:fldCharType="separate"/>
      </w:r>
      <w:r w:rsidR="000D50D7">
        <w:t>(a)</w:t>
      </w:r>
      <w:r>
        <w:fldChar w:fldCharType="end"/>
      </w:r>
      <w:r>
        <w:t>,</w:t>
      </w:r>
      <w:r w:rsidR="000D50D7" w:rsidRPr="000D50D7">
        <w:t xml:space="preserve"> </w:t>
      </w:r>
      <w:r>
        <w:fldChar w:fldCharType="begin"/>
      </w:r>
      <w:r>
        <w:instrText xml:space="preserve"> REF _Ref77776394 \r \h </w:instrText>
      </w:r>
      <w:r>
        <w:fldChar w:fldCharType="separate"/>
      </w:r>
      <w:r w:rsidR="000D50D7">
        <w:t>(c)</w:t>
      </w:r>
      <w:r>
        <w:fldChar w:fldCharType="end"/>
      </w:r>
      <w:r w:rsidR="000D50D7" w:rsidRPr="000D50D7">
        <w:t xml:space="preserve"> </w:t>
      </w:r>
      <w:r>
        <w:t>or</w:t>
      </w:r>
      <w:r w:rsidR="000D50D7" w:rsidRPr="000D50D7">
        <w:t xml:space="preserve"> </w:t>
      </w:r>
      <w:r>
        <w:fldChar w:fldCharType="begin"/>
      </w:r>
      <w:r>
        <w:instrText xml:space="preserve"> REF _Ref77776497 \n \h </w:instrText>
      </w:r>
      <w:r>
        <w:fldChar w:fldCharType="separate"/>
      </w:r>
      <w:r w:rsidR="000D50D7">
        <w:t>(d)</w:t>
      </w:r>
      <w:r>
        <w:fldChar w:fldCharType="end"/>
      </w:r>
      <w:r>
        <w:t>,</w:t>
      </w:r>
      <w:r w:rsidR="000D50D7" w:rsidRPr="000D50D7">
        <w:t xml:space="preserve"> </w:t>
      </w:r>
      <w:r>
        <w:t>specifying</w:t>
      </w:r>
      <w:r w:rsidR="000D50D7" w:rsidRPr="000D50D7">
        <w:t xml:space="preserve"> </w:t>
      </w:r>
      <w:r>
        <w:t>the</w:t>
      </w:r>
      <w:r w:rsidR="000D50D7" w:rsidRPr="000D50D7">
        <w:t xml:space="preserve"> </w:t>
      </w:r>
      <w:r>
        <w:t>protective</w:t>
      </w:r>
      <w:r w:rsidR="000D50D7" w:rsidRPr="000D50D7">
        <w:t xml:space="preserve"> </w:t>
      </w:r>
      <w:r>
        <w:t>works</w:t>
      </w:r>
      <w:r w:rsidR="000D50D7" w:rsidRPr="000D50D7">
        <w:t xml:space="preserve"> </w:t>
      </w:r>
      <w:r>
        <w:t>proposed</w:t>
      </w:r>
      <w:r w:rsidR="000D50D7" w:rsidRPr="000D50D7">
        <w:t xml:space="preserve"> </w:t>
      </w:r>
      <w:r>
        <w:t>to</w:t>
      </w:r>
      <w:r w:rsidR="000D50D7" w:rsidRPr="000D50D7">
        <w:t xml:space="preserve"> </w:t>
      </w:r>
      <w:r>
        <w:t>be</w:t>
      </w:r>
      <w:r w:rsidR="000D50D7" w:rsidRPr="000D50D7">
        <w:t xml:space="preserve"> </w:t>
      </w:r>
      <w:r>
        <w:t>carried</w:t>
      </w:r>
      <w:r w:rsidR="000D50D7" w:rsidRPr="000D50D7">
        <w:t xml:space="preserve"> </w:t>
      </w:r>
      <w:r>
        <w:t>out.</w:t>
      </w:r>
    </w:p>
    <w:p w14:paraId="669DB2B7" w14:textId="77777777" w:rsidR="00283174" w:rsidRDefault="00283174" w:rsidP="00283174">
      <w:pPr>
        <w:pStyle w:val="N2"/>
      </w:pPr>
      <w:bookmarkStart w:id="452" w:name="_Ref77776553"/>
      <w:r>
        <w:t>Where</w:t>
      </w:r>
      <w:r w:rsidR="000D50D7" w:rsidRPr="000D50D7">
        <w:t xml:space="preserve"> </w:t>
      </w:r>
      <w:r>
        <w:t>a</w:t>
      </w:r>
      <w:r w:rsidR="000D50D7" w:rsidRPr="000D50D7">
        <w:t xml:space="preserve"> </w:t>
      </w:r>
      <w:r>
        <w:t>notice</w:t>
      </w:r>
      <w:r w:rsidR="000D50D7" w:rsidRPr="000D50D7">
        <w:t xml:space="preserve"> </w:t>
      </w:r>
      <w:r>
        <w:t>is</w:t>
      </w:r>
      <w:r w:rsidR="000D50D7" w:rsidRPr="000D50D7">
        <w:t xml:space="preserve"> </w:t>
      </w:r>
      <w:r>
        <w:t>served</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_Ref77776382 \r \h </w:instrText>
      </w:r>
      <w:r>
        <w:fldChar w:fldCharType="separate"/>
      </w:r>
      <w:r w:rsidR="000D50D7">
        <w:t>(5)(a)</w:t>
      </w:r>
      <w:r>
        <w:fldChar w:fldCharType="end"/>
      </w:r>
      <w:r>
        <w:t>,</w:t>
      </w:r>
      <w:r w:rsidR="000D50D7" w:rsidRPr="000D50D7">
        <w:t xml:space="preserve"> </w:t>
      </w:r>
      <w:r>
        <w:fldChar w:fldCharType="begin"/>
      </w:r>
      <w:r>
        <w:instrText xml:space="preserve"> REF _Ref77776394 \r \h </w:instrText>
      </w:r>
      <w:r>
        <w:fldChar w:fldCharType="separate"/>
      </w:r>
      <w:r w:rsidR="000D50D7">
        <w:t>(5)(c)</w:t>
      </w:r>
      <w:r>
        <w:fldChar w:fldCharType="end"/>
      </w:r>
      <w:r w:rsidR="000D50D7" w:rsidRPr="000D50D7">
        <w:t xml:space="preserve"> </w:t>
      </w:r>
      <w:r>
        <w:t>or</w:t>
      </w:r>
      <w:r w:rsidR="000D50D7" w:rsidRPr="000D50D7">
        <w:t xml:space="preserve"> </w:t>
      </w:r>
      <w:r>
        <w:fldChar w:fldCharType="begin"/>
      </w:r>
      <w:r>
        <w:instrText xml:space="preserve"> REF _Ref77776497 \r \h </w:instrText>
      </w:r>
      <w:r>
        <w:fldChar w:fldCharType="separate"/>
      </w:r>
      <w:r w:rsidR="000D50D7">
        <w:t>(5)(d)</w:t>
      </w:r>
      <w:r>
        <w:fldChar w:fldCharType="end"/>
      </w:r>
      <w:r>
        <w:t>,</w:t>
      </w:r>
      <w:r w:rsidR="000D50D7" w:rsidRPr="000D50D7">
        <w:t xml:space="preserve"> </w:t>
      </w:r>
      <w:r>
        <w:t>the</w:t>
      </w:r>
      <w:r w:rsidR="000D50D7" w:rsidRPr="000D50D7">
        <w:t xml:space="preserve"> </w:t>
      </w:r>
      <w:r>
        <w:t>owner</w:t>
      </w:r>
      <w:r w:rsidR="000D50D7" w:rsidRPr="000D50D7">
        <w:t xml:space="preserve"> </w:t>
      </w:r>
      <w:r>
        <w:t>or</w:t>
      </w:r>
      <w:r w:rsidR="000D50D7" w:rsidRPr="000D50D7">
        <w:t xml:space="preserve"> </w:t>
      </w:r>
      <w:r>
        <w:t>occupier</w:t>
      </w:r>
      <w:r w:rsidR="000D50D7" w:rsidRPr="000D50D7">
        <w:t xml:space="preserve"> </w:t>
      </w:r>
      <w:r>
        <w:t>of</w:t>
      </w:r>
      <w:r w:rsidR="000D50D7" w:rsidRPr="000D50D7">
        <w:t xml:space="preserve"> </w:t>
      </w:r>
      <w:r>
        <w:t>the</w:t>
      </w:r>
      <w:r w:rsidR="000D50D7" w:rsidRPr="000D50D7">
        <w:t xml:space="preserve"> </w:t>
      </w:r>
      <w:r>
        <w:t>building</w:t>
      </w:r>
      <w:r w:rsidR="000D50D7" w:rsidRPr="000D50D7">
        <w:t xml:space="preserve"> </w:t>
      </w:r>
      <w:r w:rsidRPr="00E66FC4">
        <w:t>or</w:t>
      </w:r>
      <w:r w:rsidR="000D50D7" w:rsidRPr="000D50D7">
        <w:t xml:space="preserve"> </w:t>
      </w:r>
      <w:r w:rsidRPr="00E66FC4">
        <w:t>land</w:t>
      </w:r>
      <w:r w:rsidR="000D50D7" w:rsidRPr="000D50D7">
        <w:t xml:space="preserve"> </w:t>
      </w:r>
      <w:r w:rsidRPr="00E66FC4">
        <w:t>concerned</w:t>
      </w:r>
      <w:r w:rsidR="000D50D7" w:rsidRPr="000D50D7">
        <w:t xml:space="preserve"> </w:t>
      </w:r>
      <w:r w:rsidRPr="00E66FC4">
        <w:t>may,</w:t>
      </w:r>
      <w:r w:rsidR="000D50D7" w:rsidRPr="000D50D7">
        <w:t xml:space="preserve"> </w:t>
      </w:r>
      <w:r w:rsidRPr="00E66FC4">
        <w:t>by</w:t>
      </w:r>
      <w:r w:rsidR="000D50D7" w:rsidRPr="000D50D7">
        <w:t xml:space="preserve"> </w:t>
      </w:r>
      <w:r w:rsidRPr="00E66FC4">
        <w:t>serving</w:t>
      </w:r>
      <w:r w:rsidR="000D50D7" w:rsidRPr="000D50D7">
        <w:t xml:space="preserve"> </w:t>
      </w:r>
      <w:r w:rsidRPr="00E66FC4">
        <w:t>a</w:t>
      </w:r>
      <w:r w:rsidR="000D50D7" w:rsidRPr="000D50D7">
        <w:t xml:space="preserve"> </w:t>
      </w:r>
      <w:r w:rsidRPr="00E66FC4">
        <w:t>counter-notice</w:t>
      </w:r>
      <w:r w:rsidR="000D50D7" w:rsidRPr="000D50D7">
        <w:t xml:space="preserve"> </w:t>
      </w:r>
      <w:r w:rsidRPr="00E66FC4">
        <w:t>within</w:t>
      </w:r>
      <w:r w:rsidR="000D50D7" w:rsidRPr="000D50D7">
        <w:t xml:space="preserve"> </w:t>
      </w:r>
      <w:r w:rsidRPr="00E66FC4">
        <w:t>the</w:t>
      </w:r>
      <w:r w:rsidR="000D50D7" w:rsidRPr="000D50D7">
        <w:t xml:space="preserve"> </w:t>
      </w:r>
      <w:r w:rsidRPr="00E66FC4">
        <w:t>period</w:t>
      </w:r>
      <w:r w:rsidR="000D50D7" w:rsidRPr="000D50D7">
        <w:t xml:space="preserve"> </w:t>
      </w:r>
      <w:r w:rsidRPr="00E66FC4">
        <w:t>of</w:t>
      </w:r>
      <w:r w:rsidR="000D50D7" w:rsidRPr="000D50D7">
        <w:t xml:space="preserve"> </w:t>
      </w:r>
      <w:r>
        <w:t>10</w:t>
      </w:r>
      <w:r w:rsidR="000D50D7" w:rsidRPr="000D50D7">
        <w:t xml:space="preserve"> </w:t>
      </w:r>
      <w:r w:rsidRPr="00E66FC4">
        <w:t>days</w:t>
      </w:r>
      <w:r w:rsidR="000D50D7" w:rsidRPr="000D50D7">
        <w:t xml:space="preserve"> </w:t>
      </w:r>
      <w:r w:rsidRPr="00E66FC4">
        <w:t>beginning</w:t>
      </w:r>
      <w:r w:rsidR="000D50D7" w:rsidRPr="000D50D7">
        <w:t xml:space="preserve"> </w:t>
      </w:r>
      <w:r w:rsidRPr="00E66FC4">
        <w:t>with</w:t>
      </w:r>
      <w:r w:rsidR="000D50D7" w:rsidRPr="000D50D7">
        <w:t xml:space="preserve"> </w:t>
      </w:r>
      <w:r w:rsidRPr="00E66FC4">
        <w:t>the</w:t>
      </w:r>
      <w:r w:rsidR="000D50D7" w:rsidRPr="000D50D7">
        <w:t xml:space="preserve"> </w:t>
      </w:r>
      <w:r w:rsidRPr="00E66FC4">
        <w:t>day</w:t>
      </w:r>
      <w:r w:rsidR="000D50D7" w:rsidRPr="000D50D7">
        <w:t xml:space="preserve"> </w:t>
      </w:r>
      <w:r w:rsidRPr="00E66FC4">
        <w:t>on</w:t>
      </w:r>
      <w:r w:rsidR="000D50D7" w:rsidRPr="000D50D7">
        <w:t xml:space="preserve"> </w:t>
      </w:r>
      <w:r w:rsidRPr="00E66FC4">
        <w:t>which</w:t>
      </w:r>
      <w:r w:rsidR="000D50D7" w:rsidRPr="000D50D7">
        <w:t xml:space="preserve"> </w:t>
      </w:r>
      <w:r w:rsidRPr="00E66FC4">
        <w:t>the</w:t>
      </w:r>
      <w:r w:rsidR="000D50D7" w:rsidRPr="000D50D7">
        <w:t xml:space="preserve"> </w:t>
      </w:r>
      <w:r w:rsidRPr="00E66FC4">
        <w:t>notice</w:t>
      </w:r>
      <w:r w:rsidR="000D50D7" w:rsidRPr="000D50D7">
        <w:t xml:space="preserve"> </w:t>
      </w:r>
      <w:r w:rsidRPr="00E66FC4">
        <w:t>was</w:t>
      </w:r>
      <w:r w:rsidR="000D50D7" w:rsidRPr="000D50D7">
        <w:t xml:space="preserve"> </w:t>
      </w:r>
      <w:r w:rsidRPr="00E66FC4">
        <w:t>served,</w:t>
      </w:r>
      <w:r w:rsidR="000D50D7" w:rsidRPr="000D50D7">
        <w:t xml:space="preserve"> </w:t>
      </w:r>
      <w:r w:rsidRPr="00E66FC4">
        <w:t>require</w:t>
      </w:r>
      <w:r w:rsidR="000D50D7" w:rsidRPr="000D50D7">
        <w:t xml:space="preserve"> </w:t>
      </w:r>
      <w:r w:rsidRPr="00E66FC4">
        <w:t>the</w:t>
      </w:r>
      <w:r w:rsidR="000D50D7" w:rsidRPr="000D50D7">
        <w:t xml:space="preserve"> </w:t>
      </w:r>
      <w:r w:rsidRPr="00E66FC4">
        <w:t>question</w:t>
      </w:r>
      <w:r w:rsidR="000D50D7" w:rsidRPr="000D50D7">
        <w:t xml:space="preserve"> </w:t>
      </w:r>
      <w:r w:rsidRPr="00E66FC4">
        <w:t>whether</w:t>
      </w:r>
      <w:r w:rsidR="000D50D7" w:rsidRPr="000D50D7">
        <w:t xml:space="preserve"> </w:t>
      </w:r>
      <w:r w:rsidRPr="00E66FC4">
        <w:t>it</w:t>
      </w:r>
      <w:r w:rsidR="000D50D7" w:rsidRPr="000D50D7">
        <w:t xml:space="preserve"> </w:t>
      </w:r>
      <w:r w:rsidRPr="00E66FC4">
        <w:t>is</w:t>
      </w:r>
      <w:r w:rsidR="000D50D7" w:rsidRPr="000D50D7">
        <w:t xml:space="preserve"> </w:t>
      </w:r>
      <w:r w:rsidRPr="00E66FC4">
        <w:t>necessary</w:t>
      </w:r>
      <w:r w:rsidR="000D50D7" w:rsidRPr="000D50D7">
        <w:t xml:space="preserve"> </w:t>
      </w:r>
      <w:r w:rsidRPr="00E66FC4">
        <w:t>or</w:t>
      </w:r>
      <w:r w:rsidR="000D50D7" w:rsidRPr="000D50D7">
        <w:t xml:space="preserve"> </w:t>
      </w:r>
      <w:r w:rsidRPr="00E66FC4">
        <w:t>expedient</w:t>
      </w:r>
      <w:r w:rsidR="000D50D7" w:rsidRPr="000D50D7">
        <w:t xml:space="preserve"> </w:t>
      </w:r>
      <w:r w:rsidRPr="00E66FC4">
        <w:t>to</w:t>
      </w:r>
      <w:r w:rsidR="000D50D7" w:rsidRPr="000D50D7">
        <w:t xml:space="preserve"> </w:t>
      </w:r>
      <w:r w:rsidRPr="00E66FC4">
        <w:t>carry</w:t>
      </w:r>
      <w:r w:rsidR="000D50D7" w:rsidRPr="000D50D7">
        <w:t xml:space="preserve"> </w:t>
      </w:r>
      <w:r w:rsidRPr="00E66FC4">
        <w:t>out</w:t>
      </w:r>
      <w:r w:rsidR="000D50D7" w:rsidRPr="000D50D7">
        <w:t xml:space="preserve"> </w:t>
      </w:r>
      <w:r w:rsidRPr="00E66FC4">
        <w:t>the</w:t>
      </w:r>
      <w:r w:rsidR="000D50D7" w:rsidRPr="000D50D7">
        <w:t xml:space="preserve"> </w:t>
      </w:r>
      <w:r w:rsidRPr="00E66FC4">
        <w:t>protective</w:t>
      </w:r>
      <w:r w:rsidR="000D50D7" w:rsidRPr="000D50D7">
        <w:t xml:space="preserve"> </w:t>
      </w:r>
      <w:r w:rsidRPr="00E66FC4">
        <w:t>works</w:t>
      </w:r>
      <w:r w:rsidR="000D50D7" w:rsidRPr="000D50D7">
        <w:t xml:space="preserve"> </w:t>
      </w:r>
      <w:r w:rsidRPr="00E66FC4">
        <w:t>or</w:t>
      </w:r>
      <w:r w:rsidR="000D50D7" w:rsidRPr="000D50D7">
        <w:t xml:space="preserve"> </w:t>
      </w:r>
      <w:r w:rsidRPr="00E66FC4">
        <w:t>to</w:t>
      </w:r>
      <w:r w:rsidR="000D50D7" w:rsidRPr="000D50D7">
        <w:t xml:space="preserve"> </w:t>
      </w:r>
      <w:r w:rsidRPr="00E66FC4">
        <w:t>enter</w:t>
      </w:r>
      <w:r w:rsidR="000D50D7" w:rsidRPr="000D50D7">
        <w:t xml:space="preserve"> </w:t>
      </w:r>
      <w:r w:rsidRPr="00E66FC4">
        <w:t>the</w:t>
      </w:r>
      <w:r w:rsidR="000D50D7" w:rsidRPr="000D50D7">
        <w:t xml:space="preserve"> </w:t>
      </w:r>
      <w:r w:rsidRPr="00E66FC4">
        <w:t>building</w:t>
      </w:r>
      <w:r w:rsidR="000D50D7" w:rsidRPr="000D50D7">
        <w:t xml:space="preserve"> </w:t>
      </w:r>
      <w:r w:rsidRPr="00E66FC4">
        <w:t>or</w:t>
      </w:r>
      <w:r w:rsidR="000D50D7" w:rsidRPr="000D50D7">
        <w:t xml:space="preserve"> </w:t>
      </w:r>
      <w:r w:rsidRPr="00E66FC4">
        <w:t>land</w:t>
      </w:r>
      <w:r w:rsidR="000D50D7" w:rsidRPr="000D50D7">
        <w:t xml:space="preserve"> </w:t>
      </w:r>
      <w:r w:rsidRPr="00E66FC4">
        <w:t>to</w:t>
      </w:r>
      <w:r w:rsidR="000D50D7" w:rsidRPr="000D50D7">
        <w:t xml:space="preserve"> </w:t>
      </w:r>
      <w:r w:rsidRPr="00E66FC4">
        <w:t>be</w:t>
      </w:r>
      <w:r w:rsidR="000D50D7" w:rsidRPr="000D50D7">
        <w:t xml:space="preserve"> </w:t>
      </w:r>
      <w:r w:rsidRPr="00E66FC4">
        <w:t>referred</w:t>
      </w:r>
      <w:r w:rsidR="000D50D7" w:rsidRPr="000D50D7">
        <w:t xml:space="preserve"> </w:t>
      </w:r>
      <w:r w:rsidRPr="00E66FC4">
        <w:t>to</w:t>
      </w:r>
      <w:r w:rsidR="000D50D7" w:rsidRPr="000D50D7">
        <w:t xml:space="preserve"> </w:t>
      </w:r>
      <w:r w:rsidRPr="00E66FC4">
        <w:t>arbitration</w:t>
      </w:r>
      <w:r w:rsidR="000D50D7" w:rsidRPr="000D50D7">
        <w:t xml:space="preserve"> </w:t>
      </w:r>
      <w:r w:rsidRPr="00E66FC4">
        <w:t>under</w:t>
      </w:r>
      <w:r w:rsidR="000D50D7" w:rsidRPr="000D50D7">
        <w:t xml:space="preserve"> </w:t>
      </w:r>
      <w:r>
        <w:t>article</w:t>
      </w:r>
      <w:r w:rsidR="000D50D7" w:rsidRPr="000D50D7">
        <w:t xml:space="preserve"> </w:t>
      </w:r>
      <w:r>
        <w:fldChar w:fldCharType="begin"/>
      </w:r>
      <w:r>
        <w:instrText xml:space="preserve"> REF _Ref78124676 \r \h </w:instrText>
      </w:r>
      <w:r>
        <w:fldChar w:fldCharType="separate"/>
      </w:r>
      <w:r w:rsidR="000D50D7">
        <w:t>39</w:t>
      </w:r>
      <w:r>
        <w:fldChar w:fldCharType="end"/>
      </w:r>
      <w:r w:rsidR="000D50D7" w:rsidRPr="000D50D7">
        <w:t xml:space="preserve"> </w:t>
      </w:r>
      <w:r>
        <w:t>(arbitration).</w:t>
      </w:r>
      <w:bookmarkEnd w:id="452"/>
    </w:p>
    <w:p w14:paraId="4ADE04D9" w14:textId="77777777" w:rsidR="00283174" w:rsidRDefault="00283174" w:rsidP="00283174">
      <w:pPr>
        <w:pStyle w:val="N2"/>
      </w:pPr>
      <w:bookmarkStart w:id="453" w:name="_Ref77776663"/>
      <w:r w:rsidRPr="00E66FC4">
        <w:lastRenderedPageBreak/>
        <w:t>The</w:t>
      </w:r>
      <w:r w:rsidR="000D50D7" w:rsidRPr="000D50D7">
        <w:t xml:space="preserve"> </w:t>
      </w:r>
      <w:r w:rsidRPr="00E66FC4">
        <w:t>undertaker</w:t>
      </w:r>
      <w:r w:rsidR="000D50D7" w:rsidRPr="000D50D7">
        <w:t xml:space="preserve"> </w:t>
      </w:r>
      <w:r w:rsidRPr="00E66FC4">
        <w:t>must</w:t>
      </w:r>
      <w:r w:rsidR="000D50D7" w:rsidRPr="000D50D7">
        <w:t xml:space="preserve"> </w:t>
      </w:r>
      <w:r w:rsidRPr="00E66FC4">
        <w:t>compensate</w:t>
      </w:r>
      <w:r w:rsidR="000D50D7" w:rsidRPr="000D50D7">
        <w:t xml:space="preserve"> </w:t>
      </w:r>
      <w:r w:rsidRPr="00E66FC4">
        <w:t>the</w:t>
      </w:r>
      <w:r w:rsidR="000D50D7" w:rsidRPr="000D50D7">
        <w:t xml:space="preserve"> </w:t>
      </w:r>
      <w:r w:rsidRPr="00E66FC4">
        <w:t>owners</w:t>
      </w:r>
      <w:r w:rsidR="000D50D7" w:rsidRPr="000D50D7">
        <w:t xml:space="preserve"> </w:t>
      </w:r>
      <w:r w:rsidRPr="00E66FC4">
        <w:t>and</w:t>
      </w:r>
      <w:r w:rsidR="000D50D7" w:rsidRPr="000D50D7">
        <w:t xml:space="preserve"> </w:t>
      </w:r>
      <w:r w:rsidRPr="00E66FC4">
        <w:t>occupiers</w:t>
      </w:r>
      <w:r w:rsidR="000D50D7" w:rsidRPr="000D50D7">
        <w:t xml:space="preserve"> </w:t>
      </w:r>
      <w:r w:rsidRPr="00E66FC4">
        <w:t>of</w:t>
      </w:r>
      <w:r w:rsidR="000D50D7" w:rsidRPr="000D50D7">
        <w:t xml:space="preserve"> </w:t>
      </w:r>
      <w:r w:rsidRPr="00E66FC4">
        <w:t>any</w:t>
      </w:r>
      <w:r w:rsidR="000D50D7" w:rsidRPr="000D50D7">
        <w:t xml:space="preserve"> </w:t>
      </w:r>
      <w:r w:rsidRPr="00E66FC4">
        <w:t>building</w:t>
      </w:r>
      <w:r w:rsidR="000D50D7" w:rsidRPr="000D50D7">
        <w:t xml:space="preserve"> </w:t>
      </w:r>
      <w:r w:rsidRPr="00E66FC4">
        <w:t>or</w:t>
      </w:r>
      <w:r w:rsidR="000D50D7" w:rsidRPr="000D50D7">
        <w:t xml:space="preserve"> </w:t>
      </w:r>
      <w:r w:rsidRPr="00E66FC4">
        <w:t>land</w:t>
      </w:r>
      <w:r w:rsidR="000D50D7" w:rsidRPr="000D50D7">
        <w:t xml:space="preserve"> </w:t>
      </w:r>
      <w:r w:rsidRPr="00E66FC4">
        <w:t>in</w:t>
      </w:r>
      <w:r w:rsidR="000D50D7" w:rsidRPr="000D50D7">
        <w:t xml:space="preserve"> </w:t>
      </w:r>
      <w:r w:rsidRPr="00E66FC4">
        <w:t>relation</w:t>
      </w:r>
      <w:r w:rsidR="000D50D7" w:rsidRPr="000D50D7">
        <w:t xml:space="preserve"> </w:t>
      </w:r>
      <w:r w:rsidRPr="00E66FC4">
        <w:t>to</w:t>
      </w:r>
      <w:r w:rsidR="000D50D7" w:rsidRPr="000D50D7">
        <w:t xml:space="preserve"> </w:t>
      </w:r>
      <w:r w:rsidRPr="00E66FC4">
        <w:t>which</w:t>
      </w:r>
      <w:r w:rsidR="000D50D7" w:rsidRPr="000D50D7">
        <w:t xml:space="preserve"> </w:t>
      </w:r>
      <w:r w:rsidRPr="00E66FC4">
        <w:t>rights</w:t>
      </w:r>
      <w:r w:rsidR="000D50D7" w:rsidRPr="000D50D7">
        <w:t xml:space="preserve"> </w:t>
      </w:r>
      <w:r w:rsidRPr="00E66FC4">
        <w:t>under</w:t>
      </w:r>
      <w:r w:rsidR="000D50D7" w:rsidRPr="000D50D7">
        <w:t xml:space="preserve"> </w:t>
      </w:r>
      <w:r w:rsidRPr="00E66FC4">
        <w:t>this</w:t>
      </w:r>
      <w:r w:rsidR="000D50D7" w:rsidRPr="000D50D7">
        <w:t xml:space="preserve"> </w:t>
      </w:r>
      <w:r w:rsidRPr="00E66FC4">
        <w:t>article</w:t>
      </w:r>
      <w:r w:rsidR="000D50D7" w:rsidRPr="000D50D7">
        <w:t xml:space="preserve"> </w:t>
      </w:r>
      <w:r w:rsidRPr="00E66FC4">
        <w:t>have</w:t>
      </w:r>
      <w:r w:rsidR="000D50D7" w:rsidRPr="000D50D7">
        <w:t xml:space="preserve"> </w:t>
      </w:r>
      <w:r w:rsidRPr="00E66FC4">
        <w:t>been</w:t>
      </w:r>
      <w:r w:rsidR="000D50D7" w:rsidRPr="000D50D7">
        <w:t xml:space="preserve"> </w:t>
      </w:r>
      <w:r w:rsidRPr="00E66FC4">
        <w:t>exercised</w:t>
      </w:r>
      <w:r w:rsidR="000D50D7" w:rsidRPr="000D50D7">
        <w:t xml:space="preserve"> </w:t>
      </w:r>
      <w:r w:rsidRPr="00E66FC4">
        <w:t>for</w:t>
      </w:r>
      <w:r w:rsidR="000D50D7" w:rsidRPr="000D50D7">
        <w:t xml:space="preserve"> </w:t>
      </w:r>
      <w:r w:rsidRPr="00E66FC4">
        <w:t>any</w:t>
      </w:r>
      <w:r w:rsidR="000D50D7" w:rsidRPr="000D50D7">
        <w:t xml:space="preserve"> </w:t>
      </w:r>
      <w:r w:rsidRPr="00E66FC4">
        <w:t>loss</w:t>
      </w:r>
      <w:r w:rsidR="000D50D7" w:rsidRPr="000D50D7">
        <w:t xml:space="preserve"> </w:t>
      </w:r>
      <w:r w:rsidRPr="00E66FC4">
        <w:t>or</w:t>
      </w:r>
      <w:r w:rsidR="000D50D7" w:rsidRPr="000D50D7">
        <w:t xml:space="preserve"> </w:t>
      </w:r>
      <w:r w:rsidRPr="00E66FC4">
        <w:t>damage</w:t>
      </w:r>
      <w:r w:rsidR="000D50D7" w:rsidRPr="000D50D7">
        <w:t xml:space="preserve"> </w:t>
      </w:r>
      <w:r w:rsidRPr="00E66FC4">
        <w:t>arising</w:t>
      </w:r>
      <w:r w:rsidR="000D50D7" w:rsidRPr="000D50D7">
        <w:t xml:space="preserve"> </w:t>
      </w:r>
      <w:r w:rsidRPr="00E66FC4">
        <w:t>to</w:t>
      </w:r>
      <w:r w:rsidR="000D50D7" w:rsidRPr="000D50D7">
        <w:t xml:space="preserve"> </w:t>
      </w:r>
      <w:r w:rsidRPr="00E66FC4">
        <w:t>them</w:t>
      </w:r>
      <w:r w:rsidR="000D50D7" w:rsidRPr="000D50D7">
        <w:t xml:space="preserve"> </w:t>
      </w:r>
      <w:r w:rsidRPr="00E66FC4">
        <w:t>by</w:t>
      </w:r>
      <w:r w:rsidR="000D50D7" w:rsidRPr="000D50D7">
        <w:t xml:space="preserve"> </w:t>
      </w:r>
      <w:r w:rsidRPr="00E66FC4">
        <w:t>reason</w:t>
      </w:r>
      <w:r w:rsidR="000D50D7" w:rsidRPr="000D50D7">
        <w:t xml:space="preserve"> </w:t>
      </w:r>
      <w:r w:rsidRPr="00E66FC4">
        <w:t>of</w:t>
      </w:r>
      <w:r w:rsidR="000D50D7" w:rsidRPr="000D50D7">
        <w:t xml:space="preserve"> </w:t>
      </w:r>
      <w:r w:rsidRPr="00E66FC4">
        <w:t>the</w:t>
      </w:r>
      <w:r w:rsidR="000D50D7" w:rsidRPr="000D50D7">
        <w:t xml:space="preserve"> </w:t>
      </w:r>
      <w:r w:rsidRPr="00E66FC4">
        <w:t>exercise</w:t>
      </w:r>
      <w:r w:rsidR="000D50D7" w:rsidRPr="000D50D7">
        <w:t xml:space="preserve"> </w:t>
      </w:r>
      <w:r w:rsidRPr="00E66FC4">
        <w:t>of</w:t>
      </w:r>
      <w:r w:rsidR="000D50D7" w:rsidRPr="000D50D7">
        <w:t xml:space="preserve"> </w:t>
      </w:r>
      <w:r w:rsidRPr="00E66FC4">
        <w:t>those</w:t>
      </w:r>
      <w:r w:rsidR="000D50D7" w:rsidRPr="000D50D7">
        <w:t xml:space="preserve"> </w:t>
      </w:r>
      <w:r w:rsidRPr="00E66FC4">
        <w:t>rights</w:t>
      </w:r>
      <w:r>
        <w:t>.</w:t>
      </w:r>
      <w:bookmarkEnd w:id="453"/>
    </w:p>
    <w:p w14:paraId="426CE807" w14:textId="77777777" w:rsidR="00283174" w:rsidRDefault="00283174" w:rsidP="00283174">
      <w:pPr>
        <w:pStyle w:val="N2"/>
      </w:pPr>
      <w:bookmarkStart w:id="454" w:name="_Ref77776672"/>
      <w:r>
        <w:t>Where—</w:t>
      </w:r>
      <w:bookmarkEnd w:id="454"/>
    </w:p>
    <w:p w14:paraId="670E1D4C" w14:textId="77777777" w:rsidR="00283174" w:rsidRDefault="00283174" w:rsidP="00283174">
      <w:pPr>
        <w:pStyle w:val="N3"/>
      </w:pPr>
      <w:r>
        <w:t>protective</w:t>
      </w:r>
      <w:r w:rsidR="000D50D7" w:rsidRPr="000D50D7">
        <w:t xml:space="preserve"> </w:t>
      </w:r>
      <w:r>
        <w:t>works</w:t>
      </w:r>
      <w:r w:rsidR="000D50D7" w:rsidRPr="000D50D7">
        <w:t xml:space="preserve"> </w:t>
      </w:r>
      <w:r>
        <w:t>are</w:t>
      </w:r>
      <w:r w:rsidR="000D50D7" w:rsidRPr="000D50D7">
        <w:t xml:space="preserve"> </w:t>
      </w:r>
      <w:r>
        <w:t>carried</w:t>
      </w:r>
      <w:r w:rsidR="000D50D7" w:rsidRPr="000D50D7">
        <w:t xml:space="preserve"> </w:t>
      </w:r>
      <w:r>
        <w:t>out</w:t>
      </w:r>
      <w:r w:rsidR="000D50D7" w:rsidRPr="000D50D7">
        <w:t xml:space="preserve"> </w:t>
      </w:r>
      <w:r>
        <w:t>under</w:t>
      </w:r>
      <w:r w:rsidR="000D50D7" w:rsidRPr="000D50D7">
        <w:t xml:space="preserve"> </w:t>
      </w:r>
      <w:r>
        <w:t>this</w:t>
      </w:r>
      <w:r w:rsidR="000D50D7" w:rsidRPr="000D50D7">
        <w:t xml:space="preserve"> </w:t>
      </w:r>
      <w:r>
        <w:t>article</w:t>
      </w:r>
      <w:r w:rsidR="000D50D7" w:rsidRPr="000D50D7">
        <w:t xml:space="preserve"> </w:t>
      </w:r>
      <w:r>
        <w:t>to</w:t>
      </w:r>
      <w:r w:rsidR="000D50D7" w:rsidRPr="000D50D7">
        <w:t xml:space="preserve"> </w:t>
      </w:r>
      <w:r>
        <w:t>a</w:t>
      </w:r>
      <w:r w:rsidR="000D50D7" w:rsidRPr="000D50D7">
        <w:t xml:space="preserve"> </w:t>
      </w:r>
      <w:r>
        <w:t>building;</w:t>
      </w:r>
      <w:r w:rsidR="000D50D7" w:rsidRPr="000D50D7">
        <w:t xml:space="preserve"> </w:t>
      </w:r>
      <w:r>
        <w:t>and</w:t>
      </w:r>
    </w:p>
    <w:p w14:paraId="2386D4C3" w14:textId="77777777" w:rsidR="00283174" w:rsidRDefault="00283174" w:rsidP="00283174">
      <w:pPr>
        <w:pStyle w:val="N3"/>
      </w:pPr>
      <w:r>
        <w:t>within</w:t>
      </w:r>
      <w:r w:rsidR="000D50D7" w:rsidRPr="000D50D7">
        <w:t xml:space="preserve"> </w:t>
      </w:r>
      <w:r>
        <w:t>the</w:t>
      </w:r>
      <w:r w:rsidR="000D50D7" w:rsidRPr="000D50D7">
        <w:t xml:space="preserve"> </w:t>
      </w:r>
      <w:r>
        <w:t>period</w:t>
      </w:r>
      <w:r w:rsidR="000D50D7" w:rsidRPr="000D50D7">
        <w:t xml:space="preserve"> </w:t>
      </w:r>
      <w:r>
        <w:t>of</w:t>
      </w:r>
      <w:r w:rsidR="000D50D7" w:rsidRPr="000D50D7">
        <w:t xml:space="preserve"> </w:t>
      </w:r>
      <w:r>
        <w:t>five</w:t>
      </w:r>
      <w:r w:rsidR="000D50D7" w:rsidRPr="000D50D7">
        <w:t xml:space="preserve"> </w:t>
      </w:r>
      <w:r>
        <w:t>years</w:t>
      </w:r>
      <w:r w:rsidR="000D50D7" w:rsidRPr="000D50D7">
        <w:t xml:space="preserve"> </w:t>
      </w:r>
      <w:r>
        <w:t>beginning</w:t>
      </w:r>
      <w:r w:rsidR="000D50D7" w:rsidRPr="000D50D7">
        <w:t xml:space="preserve"> </w:t>
      </w:r>
      <w:r>
        <w:t>with</w:t>
      </w:r>
      <w:r w:rsidR="000D50D7" w:rsidRPr="000D50D7">
        <w:t xml:space="preserve"> </w:t>
      </w:r>
      <w:r>
        <w:t>the</w:t>
      </w:r>
      <w:r w:rsidR="000D50D7" w:rsidRPr="000D50D7">
        <w:t xml:space="preserve"> </w:t>
      </w:r>
      <w:r>
        <w:t>date</w:t>
      </w:r>
      <w:r w:rsidR="000D50D7" w:rsidRPr="000D50D7">
        <w:t xml:space="preserve"> </w:t>
      </w:r>
      <w:r>
        <w:t>of</w:t>
      </w:r>
      <w:r w:rsidR="000D50D7" w:rsidRPr="000D50D7">
        <w:t xml:space="preserve"> </w:t>
      </w:r>
      <w:r>
        <w:t>final</w:t>
      </w:r>
      <w:r w:rsidR="000D50D7" w:rsidRPr="000D50D7">
        <w:t xml:space="preserve"> </w:t>
      </w:r>
      <w:r>
        <w:t>commissioning</w:t>
      </w:r>
      <w:r w:rsidR="000D50D7" w:rsidRPr="000D50D7">
        <w:t xml:space="preserve"> </w:t>
      </w:r>
      <w:r w:rsidRPr="00E66FC4">
        <w:t>it</w:t>
      </w:r>
      <w:r w:rsidR="000D50D7" w:rsidRPr="000D50D7">
        <w:t xml:space="preserve"> </w:t>
      </w:r>
      <w:r w:rsidRPr="00E66FC4">
        <w:t>appears</w:t>
      </w:r>
      <w:r w:rsidR="000D50D7" w:rsidRPr="000D50D7">
        <w:t xml:space="preserve"> </w:t>
      </w:r>
      <w:r w:rsidRPr="00E66FC4">
        <w:t>protective</w:t>
      </w:r>
      <w:r w:rsidR="000D50D7" w:rsidRPr="000D50D7">
        <w:t xml:space="preserve"> </w:t>
      </w:r>
      <w:r w:rsidRPr="00E66FC4">
        <w:t>works</w:t>
      </w:r>
      <w:r w:rsidR="000D50D7" w:rsidRPr="000D50D7">
        <w:t xml:space="preserve"> </w:t>
      </w:r>
      <w:r w:rsidRPr="00E66FC4">
        <w:t>are</w:t>
      </w:r>
      <w:r w:rsidR="000D50D7" w:rsidRPr="000D50D7">
        <w:t xml:space="preserve"> </w:t>
      </w:r>
      <w:r w:rsidRPr="00E66FC4">
        <w:t>inadequate</w:t>
      </w:r>
      <w:r w:rsidR="000D50D7" w:rsidRPr="000D50D7">
        <w:t xml:space="preserve"> </w:t>
      </w:r>
      <w:r w:rsidRPr="00E66FC4">
        <w:t>to</w:t>
      </w:r>
      <w:r w:rsidR="000D50D7" w:rsidRPr="000D50D7">
        <w:t xml:space="preserve"> </w:t>
      </w:r>
      <w:r w:rsidRPr="00E66FC4">
        <w:t>protect</w:t>
      </w:r>
      <w:r w:rsidR="000D50D7" w:rsidRPr="000D50D7">
        <w:t xml:space="preserve"> </w:t>
      </w:r>
      <w:r w:rsidRPr="00E66FC4">
        <w:t>the</w:t>
      </w:r>
      <w:r w:rsidR="000D50D7" w:rsidRPr="000D50D7">
        <w:t xml:space="preserve"> </w:t>
      </w:r>
      <w:r w:rsidRPr="00E66FC4">
        <w:t>building</w:t>
      </w:r>
      <w:r w:rsidR="000D50D7" w:rsidRPr="000D50D7">
        <w:t xml:space="preserve"> </w:t>
      </w:r>
      <w:r w:rsidRPr="00E66FC4">
        <w:t>against</w:t>
      </w:r>
      <w:r w:rsidR="000D50D7" w:rsidRPr="000D50D7">
        <w:t xml:space="preserve"> </w:t>
      </w:r>
      <w:r w:rsidRPr="00E66FC4">
        <w:t>damage</w:t>
      </w:r>
      <w:r w:rsidR="000D50D7" w:rsidRPr="000D50D7">
        <w:t xml:space="preserve"> </w:t>
      </w:r>
      <w:r w:rsidRPr="00E66FC4">
        <w:t>caused</w:t>
      </w:r>
      <w:r w:rsidR="000D50D7" w:rsidRPr="000D50D7">
        <w:t xml:space="preserve"> </w:t>
      </w:r>
      <w:r w:rsidRPr="00E66FC4">
        <w:t>by</w:t>
      </w:r>
      <w:r w:rsidR="000D50D7" w:rsidRPr="000D50D7">
        <w:t xml:space="preserve"> </w:t>
      </w:r>
      <w:r w:rsidRPr="00E66FC4">
        <w:t>the</w:t>
      </w:r>
      <w:r w:rsidR="000D50D7" w:rsidRPr="000D50D7">
        <w:t xml:space="preserve"> </w:t>
      </w:r>
      <w:r w:rsidRPr="00E66FC4">
        <w:t>construction</w:t>
      </w:r>
      <w:r w:rsidR="000D50D7" w:rsidRPr="000D50D7">
        <w:t xml:space="preserve"> </w:t>
      </w:r>
      <w:r w:rsidRPr="00E66FC4">
        <w:t>or</w:t>
      </w:r>
      <w:r w:rsidR="000D50D7" w:rsidRPr="000D50D7">
        <w:t xml:space="preserve"> </w:t>
      </w:r>
      <w:r w:rsidRPr="00E66FC4">
        <w:t>use</w:t>
      </w:r>
      <w:r w:rsidR="000D50D7" w:rsidRPr="000D50D7">
        <w:t xml:space="preserve"> </w:t>
      </w:r>
      <w:r w:rsidRPr="00E66FC4">
        <w:t>of</w:t>
      </w:r>
      <w:r w:rsidR="000D50D7" w:rsidRPr="000D50D7">
        <w:t xml:space="preserve"> </w:t>
      </w:r>
      <w:r w:rsidRPr="00E66FC4">
        <w:t>that</w:t>
      </w:r>
      <w:r w:rsidR="000D50D7" w:rsidRPr="000D50D7">
        <w:t xml:space="preserve"> </w:t>
      </w:r>
      <w:r w:rsidRPr="00E66FC4">
        <w:t>part</w:t>
      </w:r>
      <w:r w:rsidR="000D50D7" w:rsidRPr="000D50D7">
        <w:t xml:space="preserve"> </w:t>
      </w:r>
      <w:r w:rsidRPr="00E66FC4">
        <w:t>of</w:t>
      </w:r>
      <w:r w:rsidR="000D50D7" w:rsidRPr="000D50D7">
        <w:t xml:space="preserve"> </w:t>
      </w:r>
      <w:r w:rsidRPr="00E66FC4">
        <w:t>the</w:t>
      </w:r>
      <w:r w:rsidR="000D50D7" w:rsidRPr="000D50D7">
        <w:t xml:space="preserve"> </w:t>
      </w:r>
      <w:r w:rsidRPr="00E66FC4">
        <w:t>authorised</w:t>
      </w:r>
      <w:r w:rsidR="000D50D7" w:rsidRPr="000D50D7">
        <w:t xml:space="preserve"> </w:t>
      </w:r>
      <w:r w:rsidRPr="00E66FC4">
        <w:t>development,</w:t>
      </w:r>
      <w:r w:rsidR="000D50D7" w:rsidRPr="000D50D7">
        <w:t xml:space="preserve"> </w:t>
      </w:r>
      <w:r w:rsidRPr="00E66FC4">
        <w:t>the</w:t>
      </w:r>
      <w:r w:rsidR="000D50D7" w:rsidRPr="000D50D7">
        <w:t xml:space="preserve"> </w:t>
      </w:r>
      <w:r w:rsidRPr="00E66FC4">
        <w:t>undertaker</w:t>
      </w:r>
      <w:r w:rsidR="000D50D7" w:rsidRPr="000D50D7">
        <w:t xml:space="preserve"> </w:t>
      </w:r>
      <w:r w:rsidRPr="00E66FC4">
        <w:t>must</w:t>
      </w:r>
      <w:r w:rsidR="000D50D7" w:rsidRPr="000D50D7">
        <w:t xml:space="preserve"> </w:t>
      </w:r>
      <w:r w:rsidRPr="00E66FC4">
        <w:t>compensate</w:t>
      </w:r>
      <w:r w:rsidR="000D50D7" w:rsidRPr="000D50D7">
        <w:t xml:space="preserve"> </w:t>
      </w:r>
      <w:r w:rsidRPr="00E66FC4">
        <w:t>the</w:t>
      </w:r>
      <w:r w:rsidR="000D50D7" w:rsidRPr="000D50D7">
        <w:t xml:space="preserve"> </w:t>
      </w:r>
      <w:r w:rsidRPr="00E66FC4">
        <w:t>owners</w:t>
      </w:r>
      <w:r w:rsidR="000D50D7" w:rsidRPr="000D50D7">
        <w:t xml:space="preserve"> </w:t>
      </w:r>
      <w:r w:rsidRPr="00E66FC4">
        <w:t>and</w:t>
      </w:r>
      <w:r w:rsidR="000D50D7" w:rsidRPr="000D50D7">
        <w:t xml:space="preserve"> </w:t>
      </w:r>
      <w:r w:rsidRPr="00E66FC4">
        <w:t>occupiers</w:t>
      </w:r>
      <w:r w:rsidR="000D50D7" w:rsidRPr="000D50D7">
        <w:t xml:space="preserve"> </w:t>
      </w:r>
      <w:r w:rsidRPr="00E66FC4">
        <w:t>of</w:t>
      </w:r>
      <w:r w:rsidR="000D50D7" w:rsidRPr="000D50D7">
        <w:t xml:space="preserve"> </w:t>
      </w:r>
      <w:r w:rsidRPr="00E66FC4">
        <w:t>the</w:t>
      </w:r>
      <w:r w:rsidR="000D50D7" w:rsidRPr="000D50D7">
        <w:t xml:space="preserve"> </w:t>
      </w:r>
      <w:r w:rsidRPr="00E66FC4">
        <w:t>building</w:t>
      </w:r>
      <w:r w:rsidR="000D50D7" w:rsidRPr="000D50D7">
        <w:t xml:space="preserve"> </w:t>
      </w:r>
      <w:r w:rsidRPr="00E66FC4">
        <w:t>for</w:t>
      </w:r>
      <w:r w:rsidR="000D50D7" w:rsidRPr="000D50D7">
        <w:t xml:space="preserve"> </w:t>
      </w:r>
      <w:r w:rsidRPr="00E66FC4">
        <w:t>any</w:t>
      </w:r>
      <w:r w:rsidR="000D50D7" w:rsidRPr="000D50D7">
        <w:t xml:space="preserve"> </w:t>
      </w:r>
      <w:r w:rsidRPr="00E66FC4">
        <w:t>loss</w:t>
      </w:r>
      <w:r w:rsidR="000D50D7" w:rsidRPr="000D50D7">
        <w:t xml:space="preserve"> </w:t>
      </w:r>
      <w:r w:rsidRPr="00E66FC4">
        <w:t>or</w:t>
      </w:r>
      <w:r w:rsidR="000D50D7" w:rsidRPr="000D50D7">
        <w:t xml:space="preserve"> </w:t>
      </w:r>
      <w:r w:rsidRPr="00E66FC4">
        <w:t>damage</w:t>
      </w:r>
      <w:r w:rsidR="000D50D7" w:rsidRPr="000D50D7">
        <w:t xml:space="preserve"> </w:t>
      </w:r>
      <w:r w:rsidRPr="00E66FC4">
        <w:t>sustained</w:t>
      </w:r>
      <w:r w:rsidR="000D50D7" w:rsidRPr="000D50D7">
        <w:t xml:space="preserve"> </w:t>
      </w:r>
      <w:r w:rsidRPr="00E66FC4">
        <w:t>by</w:t>
      </w:r>
      <w:r w:rsidR="000D50D7" w:rsidRPr="000D50D7">
        <w:t xml:space="preserve"> </w:t>
      </w:r>
      <w:r w:rsidRPr="00E66FC4">
        <w:t>them</w:t>
      </w:r>
      <w:r>
        <w:t>.</w:t>
      </w:r>
    </w:p>
    <w:p w14:paraId="069D02C0" w14:textId="77777777" w:rsidR="00283174" w:rsidRDefault="00283174" w:rsidP="00283174">
      <w:pPr>
        <w:pStyle w:val="N2"/>
      </w:pPr>
      <w:r>
        <w:t>Nothing</w:t>
      </w:r>
      <w:r w:rsidR="000D50D7" w:rsidRPr="000D50D7">
        <w:t xml:space="preserve"> </w:t>
      </w:r>
      <w:r w:rsidRPr="00E66FC4">
        <w:t>in</w:t>
      </w:r>
      <w:r w:rsidR="000D50D7" w:rsidRPr="000D50D7">
        <w:t xml:space="preserve"> </w:t>
      </w:r>
      <w:r w:rsidRPr="00E66FC4">
        <w:t>this</w:t>
      </w:r>
      <w:r w:rsidR="000D50D7" w:rsidRPr="000D50D7">
        <w:t xml:space="preserve"> </w:t>
      </w:r>
      <w:r w:rsidRPr="00E66FC4">
        <w:t>article</w:t>
      </w:r>
      <w:r w:rsidR="000D50D7" w:rsidRPr="000D50D7">
        <w:t xml:space="preserve"> </w:t>
      </w:r>
      <w:r w:rsidRPr="00E66FC4">
        <w:t>relieves</w:t>
      </w:r>
      <w:r w:rsidR="000D50D7" w:rsidRPr="000D50D7">
        <w:t xml:space="preserve"> </w:t>
      </w:r>
      <w:r w:rsidRPr="00E66FC4">
        <w:t>the</w:t>
      </w:r>
      <w:r w:rsidR="000D50D7" w:rsidRPr="000D50D7">
        <w:t xml:space="preserve"> </w:t>
      </w:r>
      <w:r w:rsidRPr="00E66FC4">
        <w:t>undertaker</w:t>
      </w:r>
      <w:r w:rsidR="000D50D7" w:rsidRPr="000D50D7">
        <w:t xml:space="preserve"> </w:t>
      </w:r>
      <w:r w:rsidRPr="00E66FC4">
        <w:t>from</w:t>
      </w:r>
      <w:r w:rsidR="000D50D7" w:rsidRPr="000D50D7">
        <w:t xml:space="preserve"> </w:t>
      </w:r>
      <w:r w:rsidRPr="00E66FC4">
        <w:t>any</w:t>
      </w:r>
      <w:r w:rsidR="000D50D7" w:rsidRPr="000D50D7">
        <w:t xml:space="preserve"> </w:t>
      </w:r>
      <w:r w:rsidRPr="00E66FC4">
        <w:t>liability</w:t>
      </w:r>
      <w:r w:rsidR="000D50D7" w:rsidRPr="000D50D7">
        <w:t xml:space="preserve"> </w:t>
      </w:r>
      <w:r w:rsidRPr="00E66FC4">
        <w:t>to</w:t>
      </w:r>
      <w:r w:rsidR="000D50D7" w:rsidRPr="000D50D7">
        <w:t xml:space="preserve"> </w:t>
      </w:r>
      <w:r w:rsidRPr="00E66FC4">
        <w:t>pay</w:t>
      </w:r>
      <w:r w:rsidR="000D50D7" w:rsidRPr="000D50D7">
        <w:t xml:space="preserve"> </w:t>
      </w:r>
      <w:r w:rsidRPr="00E66FC4">
        <w:t>compensation</w:t>
      </w:r>
      <w:r w:rsidR="000D50D7" w:rsidRPr="000D50D7">
        <w:t xml:space="preserve"> </w:t>
      </w:r>
      <w:r w:rsidRPr="00E66FC4">
        <w:t>under</w:t>
      </w:r>
      <w:r w:rsidR="000D50D7" w:rsidRPr="000D50D7">
        <w:t xml:space="preserve"> </w:t>
      </w:r>
      <w:r w:rsidRPr="00E66FC4">
        <w:t>section</w:t>
      </w:r>
      <w:r w:rsidR="000D50D7" w:rsidRPr="000D50D7">
        <w:t xml:space="preserve"> </w:t>
      </w:r>
      <w:r w:rsidRPr="00E66FC4">
        <w:t>10(2)</w:t>
      </w:r>
      <w:r w:rsidR="000D50D7" w:rsidRPr="000D50D7">
        <w:t xml:space="preserve"> </w:t>
      </w:r>
      <w:r w:rsidRPr="00E66FC4">
        <w:t>(compensation</w:t>
      </w:r>
      <w:r w:rsidR="000D50D7" w:rsidRPr="000D50D7">
        <w:t xml:space="preserve"> </w:t>
      </w:r>
      <w:r w:rsidRPr="00E66FC4">
        <w:t>for</w:t>
      </w:r>
      <w:r w:rsidR="000D50D7" w:rsidRPr="000D50D7">
        <w:t xml:space="preserve"> </w:t>
      </w:r>
      <w:r w:rsidRPr="00E66FC4">
        <w:t>injurious</w:t>
      </w:r>
      <w:r w:rsidR="000D50D7" w:rsidRPr="000D50D7">
        <w:t xml:space="preserve"> </w:t>
      </w:r>
      <w:r w:rsidRPr="00E66FC4">
        <w:t>affection)</w:t>
      </w:r>
      <w:r w:rsidR="000D50D7" w:rsidRPr="000D50D7">
        <w:t xml:space="preserve"> </w:t>
      </w:r>
      <w:r>
        <w:t>of</w:t>
      </w:r>
      <w:r w:rsidR="000D50D7" w:rsidRPr="000D50D7">
        <w:t xml:space="preserve"> </w:t>
      </w:r>
      <w:r>
        <w:t>the</w:t>
      </w:r>
      <w:r w:rsidR="000D50D7" w:rsidRPr="000D50D7">
        <w:t xml:space="preserve"> </w:t>
      </w:r>
      <w:r>
        <w:t>1965</w:t>
      </w:r>
      <w:r w:rsidR="000D50D7" w:rsidRPr="000D50D7">
        <w:t xml:space="preserve"> </w:t>
      </w:r>
      <w:r>
        <w:t>Act.</w:t>
      </w:r>
    </w:p>
    <w:p w14:paraId="507F4548" w14:textId="77777777" w:rsidR="00283174" w:rsidRDefault="00283174" w:rsidP="00283174">
      <w:pPr>
        <w:pStyle w:val="N2"/>
      </w:pPr>
      <w:r>
        <w:t>Any</w:t>
      </w:r>
      <w:r w:rsidR="000D50D7" w:rsidRPr="000D50D7">
        <w:t xml:space="preserve"> </w:t>
      </w:r>
      <w:r>
        <w:t>compensation</w:t>
      </w:r>
      <w:r w:rsidR="000D50D7" w:rsidRPr="000D50D7">
        <w:t xml:space="preserve"> </w:t>
      </w:r>
      <w:r>
        <w:t>payable</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_Ref77776663 \r \h </w:instrText>
      </w:r>
      <w:r>
        <w:fldChar w:fldCharType="separate"/>
      </w:r>
      <w:r w:rsidR="000D50D7">
        <w:t>(7)</w:t>
      </w:r>
      <w:r>
        <w:fldChar w:fldCharType="end"/>
      </w:r>
      <w:r w:rsidR="000D50D7" w:rsidRPr="000D50D7">
        <w:t xml:space="preserve"> </w:t>
      </w:r>
      <w:r>
        <w:t>or</w:t>
      </w:r>
      <w:r w:rsidR="000D50D7" w:rsidRPr="000D50D7">
        <w:t xml:space="preserve"> </w:t>
      </w:r>
      <w:r>
        <w:fldChar w:fldCharType="begin"/>
      </w:r>
      <w:r>
        <w:instrText xml:space="preserve"> REF _Ref77776672 \r \h </w:instrText>
      </w:r>
      <w:r>
        <w:fldChar w:fldCharType="separate"/>
      </w:r>
      <w:r w:rsidR="000D50D7">
        <w:t>(8)</w:t>
      </w:r>
      <w:r>
        <w:fldChar w:fldCharType="end"/>
      </w:r>
      <w:r w:rsidR="000D50D7" w:rsidRPr="000D50D7">
        <w:t xml:space="preserve"> </w:t>
      </w:r>
      <w:r>
        <w:t>must</w:t>
      </w:r>
      <w:r w:rsidR="000D50D7" w:rsidRPr="000D50D7">
        <w:t xml:space="preserve"> </w:t>
      </w:r>
      <w:r>
        <w:t>be</w:t>
      </w:r>
      <w:r w:rsidR="000D50D7" w:rsidRPr="000D50D7">
        <w:t xml:space="preserve"> </w:t>
      </w:r>
      <w:r>
        <w:t>determined,</w:t>
      </w:r>
      <w:r w:rsidR="000D50D7" w:rsidRPr="000D50D7">
        <w:t xml:space="preserve"> </w:t>
      </w:r>
      <w:r>
        <w:t>in</w:t>
      </w:r>
      <w:r w:rsidR="000D50D7" w:rsidRPr="000D50D7">
        <w:t xml:space="preserve"> </w:t>
      </w:r>
      <w:r>
        <w:t>case</w:t>
      </w:r>
      <w:r w:rsidR="000D50D7" w:rsidRPr="000D50D7">
        <w:t xml:space="preserve"> </w:t>
      </w:r>
      <w:r>
        <w:t>of</w:t>
      </w:r>
      <w:r w:rsidR="000D50D7" w:rsidRPr="000D50D7">
        <w:t xml:space="preserve"> </w:t>
      </w:r>
      <w:r>
        <w:t>dispute,</w:t>
      </w:r>
      <w:r w:rsidR="000D50D7" w:rsidRPr="000D50D7">
        <w:t xml:space="preserve"> </w:t>
      </w:r>
      <w:r>
        <w:t>under</w:t>
      </w:r>
      <w:r w:rsidR="000D50D7" w:rsidRPr="000D50D7">
        <w:t xml:space="preserve"> </w:t>
      </w:r>
      <w:r>
        <w:t>Part</w:t>
      </w:r>
      <w:r w:rsidR="000D50D7" w:rsidRPr="000D50D7">
        <w:t xml:space="preserve"> </w:t>
      </w:r>
      <w:r>
        <w:t>1</w:t>
      </w:r>
      <w:r w:rsidR="000D50D7" w:rsidRPr="000D50D7">
        <w:t xml:space="preserve"> </w:t>
      </w:r>
      <w:r>
        <w:t>(determination</w:t>
      </w:r>
      <w:r w:rsidR="000D50D7" w:rsidRPr="000D50D7">
        <w:t xml:space="preserve"> </w:t>
      </w:r>
      <w:r>
        <w:t>of</w:t>
      </w:r>
      <w:r w:rsidR="000D50D7" w:rsidRPr="000D50D7">
        <w:t xml:space="preserve"> </w:t>
      </w:r>
      <w:r>
        <w:t>questions</w:t>
      </w:r>
      <w:r w:rsidR="000D50D7" w:rsidRPr="000D50D7">
        <w:t xml:space="preserve"> </w:t>
      </w:r>
      <w:r>
        <w:t>of</w:t>
      </w:r>
      <w:r w:rsidR="000D50D7" w:rsidRPr="000D50D7">
        <w:t xml:space="preserve"> </w:t>
      </w:r>
      <w:r>
        <w:t>disputed</w:t>
      </w:r>
      <w:r w:rsidR="000D50D7" w:rsidRPr="000D50D7">
        <w:t xml:space="preserve"> </w:t>
      </w:r>
      <w:r>
        <w:t>compensation)</w:t>
      </w:r>
      <w:r w:rsidR="000D50D7" w:rsidRPr="000D50D7">
        <w:t xml:space="preserve"> </w:t>
      </w:r>
      <w:r>
        <w:t>of</w:t>
      </w:r>
      <w:r w:rsidR="000D50D7" w:rsidRPr="000D50D7">
        <w:t xml:space="preserve"> </w:t>
      </w:r>
      <w:r>
        <w:t>the</w:t>
      </w:r>
      <w:r w:rsidR="000D50D7" w:rsidRPr="000D50D7">
        <w:t xml:space="preserve"> </w:t>
      </w:r>
      <w:r>
        <w:t>1961</w:t>
      </w:r>
      <w:r w:rsidR="000D50D7" w:rsidRPr="000D50D7">
        <w:t xml:space="preserve"> </w:t>
      </w:r>
      <w:r>
        <w:t>Act.</w:t>
      </w:r>
    </w:p>
    <w:p w14:paraId="3D91CA93" w14:textId="77777777" w:rsidR="00283174" w:rsidRDefault="00283174" w:rsidP="00283174">
      <w:pPr>
        <w:pStyle w:val="N2"/>
      </w:pPr>
      <w:r>
        <w:t>In</w:t>
      </w:r>
      <w:r w:rsidR="000D50D7" w:rsidRPr="000D50D7">
        <w:t xml:space="preserve"> </w:t>
      </w:r>
      <w:r>
        <w:t>this</w:t>
      </w:r>
      <w:r w:rsidR="000D50D7" w:rsidRPr="000D50D7">
        <w:t xml:space="preserve"> </w:t>
      </w:r>
      <w:r>
        <w:t>article</w:t>
      </w:r>
      <w:r w:rsidR="000D50D7" w:rsidRPr="000D50D7">
        <w:t xml:space="preserve"> </w:t>
      </w:r>
      <w:r>
        <w:t>“protective</w:t>
      </w:r>
      <w:r w:rsidR="000D50D7" w:rsidRPr="000D50D7">
        <w:t xml:space="preserve"> </w:t>
      </w:r>
      <w:r>
        <w:t>works”</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a</w:t>
      </w:r>
      <w:r w:rsidR="000D50D7" w:rsidRPr="000D50D7">
        <w:t xml:space="preserve"> </w:t>
      </w:r>
      <w:r>
        <w:t>building</w:t>
      </w:r>
      <w:r w:rsidR="000D50D7" w:rsidRPr="000D50D7">
        <w:t xml:space="preserve"> </w:t>
      </w:r>
      <w:r>
        <w:t>means—</w:t>
      </w:r>
    </w:p>
    <w:p w14:paraId="1D154711" w14:textId="77777777" w:rsidR="00283174" w:rsidRDefault="00283174" w:rsidP="00283174">
      <w:pPr>
        <w:pStyle w:val="N3"/>
      </w:pPr>
      <w:r>
        <w:t>underpinning,</w:t>
      </w:r>
      <w:r w:rsidR="000D50D7" w:rsidRPr="000D50D7">
        <w:t xml:space="preserve"> </w:t>
      </w:r>
      <w:r w:rsidRPr="00686565">
        <w:t>strengthening</w:t>
      </w:r>
      <w:r w:rsidR="000D50D7" w:rsidRPr="000D50D7">
        <w:t xml:space="preserve"> </w:t>
      </w:r>
      <w:r w:rsidRPr="00686565">
        <w:t>and</w:t>
      </w:r>
      <w:r w:rsidR="000D50D7" w:rsidRPr="000D50D7">
        <w:t xml:space="preserve"> </w:t>
      </w:r>
      <w:r w:rsidRPr="00686565">
        <w:t>any</w:t>
      </w:r>
      <w:r w:rsidR="000D50D7" w:rsidRPr="000D50D7">
        <w:t xml:space="preserve"> </w:t>
      </w:r>
      <w:r w:rsidRPr="00686565">
        <w:t>other</w:t>
      </w:r>
      <w:r w:rsidR="000D50D7" w:rsidRPr="000D50D7">
        <w:t xml:space="preserve"> </w:t>
      </w:r>
      <w:r w:rsidRPr="00686565">
        <w:t>works</w:t>
      </w:r>
      <w:r w:rsidR="000D50D7" w:rsidRPr="000D50D7">
        <w:t xml:space="preserve"> </w:t>
      </w:r>
      <w:r w:rsidRPr="00686565">
        <w:t>the</w:t>
      </w:r>
      <w:r w:rsidR="000D50D7" w:rsidRPr="000D50D7">
        <w:t xml:space="preserve"> </w:t>
      </w:r>
      <w:r w:rsidRPr="00686565">
        <w:t>purpose</w:t>
      </w:r>
      <w:r w:rsidR="000D50D7" w:rsidRPr="000D50D7">
        <w:t xml:space="preserve"> </w:t>
      </w:r>
      <w:r w:rsidRPr="00686565">
        <w:t>of</w:t>
      </w:r>
      <w:r w:rsidR="000D50D7" w:rsidRPr="000D50D7">
        <w:t xml:space="preserve"> </w:t>
      </w:r>
      <w:r w:rsidRPr="00686565">
        <w:t>which</w:t>
      </w:r>
      <w:r w:rsidR="000D50D7" w:rsidRPr="000D50D7">
        <w:t xml:space="preserve"> </w:t>
      </w:r>
      <w:r w:rsidRPr="00686565">
        <w:t>is</w:t>
      </w:r>
      <w:r w:rsidR="000D50D7" w:rsidRPr="000D50D7">
        <w:t xml:space="preserve"> </w:t>
      </w:r>
      <w:r w:rsidRPr="00686565">
        <w:t>to</w:t>
      </w:r>
      <w:r w:rsidR="000D50D7" w:rsidRPr="000D50D7">
        <w:t xml:space="preserve"> </w:t>
      </w:r>
      <w:r w:rsidRPr="00686565">
        <w:t>prevent</w:t>
      </w:r>
      <w:r w:rsidR="000D50D7" w:rsidRPr="000D50D7">
        <w:t xml:space="preserve"> </w:t>
      </w:r>
      <w:r w:rsidRPr="00686565">
        <w:t>damage</w:t>
      </w:r>
      <w:r w:rsidR="000D50D7" w:rsidRPr="000D50D7">
        <w:t xml:space="preserve"> </w:t>
      </w:r>
      <w:r w:rsidRPr="00686565">
        <w:t>which</w:t>
      </w:r>
      <w:r w:rsidR="000D50D7" w:rsidRPr="000D50D7">
        <w:t xml:space="preserve"> </w:t>
      </w:r>
      <w:r w:rsidRPr="00686565">
        <w:t>may</w:t>
      </w:r>
      <w:r w:rsidR="000D50D7" w:rsidRPr="000D50D7">
        <w:t xml:space="preserve"> </w:t>
      </w:r>
      <w:r w:rsidRPr="00686565">
        <w:t>be</w:t>
      </w:r>
      <w:r w:rsidR="000D50D7" w:rsidRPr="000D50D7">
        <w:t xml:space="preserve"> </w:t>
      </w:r>
      <w:r w:rsidRPr="00686565">
        <w:t>caused</w:t>
      </w:r>
      <w:r w:rsidR="000D50D7" w:rsidRPr="000D50D7">
        <w:t xml:space="preserve"> </w:t>
      </w:r>
      <w:r w:rsidRPr="00686565">
        <w:t>to</w:t>
      </w:r>
      <w:r w:rsidR="000D50D7" w:rsidRPr="000D50D7">
        <w:t xml:space="preserve"> </w:t>
      </w:r>
      <w:r w:rsidRPr="00686565">
        <w:t>the</w:t>
      </w:r>
      <w:r w:rsidR="000D50D7" w:rsidRPr="000D50D7">
        <w:t xml:space="preserve"> </w:t>
      </w:r>
      <w:r w:rsidRPr="00686565">
        <w:t>building</w:t>
      </w:r>
      <w:r w:rsidR="000D50D7" w:rsidRPr="000D50D7">
        <w:t xml:space="preserve"> </w:t>
      </w:r>
      <w:r w:rsidRPr="00686565">
        <w:t>by</w:t>
      </w:r>
      <w:r w:rsidR="000D50D7" w:rsidRPr="000D50D7">
        <w:t xml:space="preserve"> </w:t>
      </w:r>
      <w:r w:rsidRPr="00686565">
        <w:t>the</w:t>
      </w:r>
      <w:r w:rsidR="000D50D7" w:rsidRPr="000D50D7">
        <w:t xml:space="preserve"> </w:t>
      </w:r>
      <w:r w:rsidRPr="00686565">
        <w:t>construction,</w:t>
      </w:r>
      <w:r w:rsidR="000D50D7" w:rsidRPr="000D50D7">
        <w:t xml:space="preserve"> </w:t>
      </w:r>
      <w:r w:rsidRPr="00686565">
        <w:t>maintenance</w:t>
      </w:r>
      <w:r w:rsidR="000D50D7" w:rsidRPr="000D50D7">
        <w:t xml:space="preserve"> </w:t>
      </w:r>
      <w:r w:rsidRPr="00686565">
        <w:t>or</w:t>
      </w:r>
      <w:r w:rsidR="000D50D7" w:rsidRPr="000D50D7">
        <w:t xml:space="preserve"> </w:t>
      </w:r>
      <w:r w:rsidRPr="00686565">
        <w:t>use</w:t>
      </w:r>
      <w:r w:rsidR="000D50D7" w:rsidRPr="000D50D7">
        <w:t xml:space="preserve"> </w:t>
      </w:r>
      <w:r w:rsidRPr="00686565">
        <w:t>of</w:t>
      </w:r>
      <w:r w:rsidR="000D50D7" w:rsidRPr="000D50D7">
        <w:t xml:space="preserve"> </w:t>
      </w:r>
      <w:r w:rsidRPr="00686565">
        <w:t>the</w:t>
      </w:r>
      <w:r w:rsidR="000D50D7" w:rsidRPr="000D50D7">
        <w:t xml:space="preserve"> </w:t>
      </w:r>
      <w:r w:rsidRPr="00686565">
        <w:t>authorised</w:t>
      </w:r>
      <w:r w:rsidR="000D50D7" w:rsidRPr="000D50D7">
        <w:t xml:space="preserve"> </w:t>
      </w:r>
      <w:r w:rsidRPr="00686565">
        <w:t>development</w:t>
      </w:r>
      <w:r>
        <w:t>;</w:t>
      </w:r>
      <w:r w:rsidR="000D50D7" w:rsidRPr="000D50D7">
        <w:t xml:space="preserve"> </w:t>
      </w:r>
      <w:r>
        <w:t>and</w:t>
      </w:r>
    </w:p>
    <w:p w14:paraId="54540C99" w14:textId="77777777" w:rsidR="00283174" w:rsidRDefault="00283174" w:rsidP="00283174">
      <w:pPr>
        <w:pStyle w:val="N3"/>
      </w:pPr>
      <w:r>
        <w:t>any</w:t>
      </w:r>
      <w:r w:rsidR="000D50D7" w:rsidRPr="000D50D7">
        <w:t xml:space="preserve"> </w:t>
      </w:r>
      <w:r>
        <w:t>works</w:t>
      </w:r>
      <w:r w:rsidR="000D50D7" w:rsidRPr="000D50D7">
        <w:t xml:space="preserve"> </w:t>
      </w:r>
      <w:r>
        <w:t>the</w:t>
      </w:r>
      <w:r w:rsidR="000D50D7" w:rsidRPr="000D50D7">
        <w:t xml:space="preserve"> </w:t>
      </w:r>
      <w:r>
        <w:t>purpose</w:t>
      </w:r>
      <w:r w:rsidR="000D50D7" w:rsidRPr="000D50D7">
        <w:t xml:space="preserve"> </w:t>
      </w:r>
      <w:r>
        <w:t>of</w:t>
      </w:r>
      <w:r w:rsidR="000D50D7" w:rsidRPr="000D50D7">
        <w:t xml:space="preserve"> </w:t>
      </w:r>
      <w:r>
        <w:t>which</w:t>
      </w:r>
      <w:r w:rsidR="000D50D7" w:rsidRPr="000D50D7">
        <w:t xml:space="preserve"> </w:t>
      </w:r>
      <w:r>
        <w:t>is</w:t>
      </w:r>
      <w:r w:rsidR="000D50D7" w:rsidRPr="000D50D7">
        <w:t xml:space="preserve"> </w:t>
      </w:r>
      <w:r>
        <w:t>to</w:t>
      </w:r>
      <w:r w:rsidR="000D50D7" w:rsidRPr="000D50D7">
        <w:t xml:space="preserve"> </w:t>
      </w:r>
      <w:r>
        <w:t>remedy</w:t>
      </w:r>
      <w:r w:rsidR="000D50D7" w:rsidRPr="000D50D7">
        <w:t xml:space="preserve"> </w:t>
      </w:r>
      <w:r>
        <w:t>any</w:t>
      </w:r>
      <w:r w:rsidR="000D50D7" w:rsidRPr="000D50D7">
        <w:t xml:space="preserve"> </w:t>
      </w:r>
      <w:r>
        <w:t>damage</w:t>
      </w:r>
      <w:r w:rsidR="000D50D7" w:rsidRPr="000D50D7">
        <w:t xml:space="preserve"> </w:t>
      </w:r>
      <w:r>
        <w:t>which</w:t>
      </w:r>
      <w:r w:rsidR="000D50D7" w:rsidRPr="000D50D7">
        <w:t xml:space="preserve"> </w:t>
      </w:r>
      <w:r>
        <w:t>has</w:t>
      </w:r>
      <w:r w:rsidR="000D50D7" w:rsidRPr="000D50D7">
        <w:t xml:space="preserve"> </w:t>
      </w:r>
      <w:r>
        <w:t>been</w:t>
      </w:r>
      <w:r w:rsidR="000D50D7" w:rsidRPr="000D50D7">
        <w:t xml:space="preserve"> </w:t>
      </w:r>
      <w:r>
        <w:t>caused</w:t>
      </w:r>
      <w:r w:rsidR="000D50D7" w:rsidRPr="000D50D7">
        <w:t xml:space="preserve"> </w:t>
      </w:r>
      <w:r>
        <w:t>to</w:t>
      </w:r>
      <w:r w:rsidR="000D50D7" w:rsidRPr="000D50D7">
        <w:t xml:space="preserve"> </w:t>
      </w:r>
      <w:r>
        <w:t>the</w:t>
      </w:r>
      <w:r w:rsidR="000D50D7" w:rsidRPr="000D50D7">
        <w:t xml:space="preserve"> </w:t>
      </w:r>
      <w:r>
        <w:t>building</w:t>
      </w:r>
      <w:r w:rsidR="000D50D7" w:rsidRPr="000D50D7">
        <w:t xml:space="preserve"> </w:t>
      </w:r>
      <w:r>
        <w:t>by</w:t>
      </w:r>
      <w:r w:rsidR="000D50D7" w:rsidRPr="000D50D7">
        <w:t xml:space="preserve"> </w:t>
      </w:r>
      <w:r>
        <w:t>the</w:t>
      </w:r>
      <w:r w:rsidR="000D50D7" w:rsidRPr="000D50D7">
        <w:t xml:space="preserve"> </w:t>
      </w:r>
      <w:r>
        <w:t>construction,</w:t>
      </w:r>
      <w:r w:rsidR="000D50D7" w:rsidRPr="000D50D7">
        <w:t xml:space="preserve"> </w:t>
      </w:r>
      <w:r>
        <w:t>maintenance</w:t>
      </w:r>
      <w:r w:rsidR="000D50D7" w:rsidRPr="000D50D7">
        <w:t xml:space="preserve"> </w:t>
      </w:r>
      <w:r>
        <w:t>or</w:t>
      </w:r>
      <w:r w:rsidR="000D50D7" w:rsidRPr="000D50D7">
        <w:t xml:space="preserve"> </w:t>
      </w:r>
      <w:r>
        <w:t>use</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p>
    <w:p w14:paraId="377436FA" w14:textId="77777777" w:rsidR="00283174" w:rsidRDefault="00283174" w:rsidP="00283174">
      <w:pPr>
        <w:pStyle w:val="H1"/>
      </w:pPr>
      <w:bookmarkStart w:id="455" w:name="TOC27_07_2021_11_18_16_277"/>
      <w:bookmarkStart w:id="456" w:name="TOC27_07_2021_11_36_14_276"/>
      <w:bookmarkStart w:id="457" w:name="TOC27_07_2021_11_48_02_276"/>
      <w:bookmarkStart w:id="458" w:name="TOC27_07_2021_11_50_47_277"/>
      <w:bookmarkStart w:id="459" w:name="TOC01_02_2022_15_14_24_295"/>
      <w:bookmarkStart w:id="460" w:name="TOC02_02_2022_13_02_49_275"/>
      <w:bookmarkStart w:id="461" w:name="TOC18_02_2022_17_52_44_295"/>
      <w:bookmarkStart w:id="462" w:name="TOC23_02_2022_21_19_37_293"/>
      <w:bookmarkStart w:id="463" w:name="TOC15_08_2022_16_06_13_293"/>
      <w:bookmarkStart w:id="464" w:name="TOC06_09_2022_15_41_36_292"/>
      <w:bookmarkStart w:id="465" w:name="TOC04_10_2022_16_50_01_293"/>
      <w:bookmarkStart w:id="466" w:name="TOC23_11_2022_11_32_56_294"/>
      <w:bookmarkStart w:id="467" w:name="TOC10_01_2023_14_27_52_294"/>
      <w:bookmarkEnd w:id="455"/>
      <w:bookmarkEnd w:id="456"/>
      <w:bookmarkEnd w:id="457"/>
      <w:bookmarkEnd w:id="458"/>
      <w:bookmarkEnd w:id="459"/>
      <w:bookmarkEnd w:id="460"/>
      <w:bookmarkEnd w:id="461"/>
      <w:bookmarkEnd w:id="462"/>
      <w:bookmarkEnd w:id="463"/>
      <w:bookmarkEnd w:id="464"/>
      <w:bookmarkEnd w:id="465"/>
      <w:bookmarkEnd w:id="466"/>
      <w:bookmarkEnd w:id="467"/>
      <w:r>
        <w:t>Authority</w:t>
      </w:r>
      <w:r w:rsidR="000D50D7" w:rsidRPr="000D50D7">
        <w:t xml:space="preserve"> </w:t>
      </w:r>
      <w:r>
        <w:t>to</w:t>
      </w:r>
      <w:r w:rsidR="000D50D7" w:rsidRPr="000D50D7">
        <w:t xml:space="preserve"> </w:t>
      </w:r>
      <w:r>
        <w:t>survey</w:t>
      </w:r>
      <w:r w:rsidR="000D50D7" w:rsidRPr="000D50D7">
        <w:t xml:space="preserve"> </w:t>
      </w:r>
      <w:r>
        <w:t>and</w:t>
      </w:r>
      <w:r w:rsidR="000D50D7" w:rsidRPr="000D50D7">
        <w:t xml:space="preserve"> </w:t>
      </w:r>
      <w:r>
        <w:t>investigate</w:t>
      </w:r>
      <w:r w:rsidR="000D50D7" w:rsidRPr="000D50D7">
        <w:t xml:space="preserve"> </w:t>
      </w:r>
      <w:r>
        <w:t>the</w:t>
      </w:r>
      <w:r w:rsidR="000D50D7" w:rsidRPr="000D50D7">
        <w:t xml:space="preserve"> </w:t>
      </w:r>
      <w:r>
        <w:t>land</w:t>
      </w:r>
    </w:p>
    <w:p w14:paraId="006DF628" w14:textId="77777777" w:rsidR="00283174" w:rsidRDefault="00283174" w:rsidP="00283174">
      <w:pPr>
        <w:pStyle w:val="N1"/>
      </w:pPr>
      <w:bookmarkStart w:id="468" w:name="_Ref94695651"/>
      <w:r>
        <w:t>—</w:t>
      </w:r>
      <w:r>
        <w:fldChar w:fldCharType="begin"/>
      </w:r>
      <w:bookmarkStart w:id="469" w:name="_Ref77777262"/>
      <w:bookmarkEnd w:id="469"/>
      <w:r>
        <w:instrText xml:space="preserve"> LISTNUM "SEQ1" \l 2 </w:instrText>
      </w:r>
      <w:r>
        <w:fldChar w:fldCharType="end"/>
      </w:r>
      <w:r w:rsidR="000D50D7" w:rsidRPr="000D50D7">
        <w:t> </w:t>
      </w:r>
      <w:r>
        <w:t>The</w:t>
      </w:r>
      <w:r w:rsidR="000D50D7" w:rsidRPr="000D50D7">
        <w:t xml:space="preserve"> </w:t>
      </w:r>
      <w:r>
        <w:t>undertaker</w:t>
      </w:r>
      <w:r w:rsidR="000D50D7" w:rsidRPr="000D50D7">
        <w:t xml:space="preserve"> </w:t>
      </w:r>
      <w:r>
        <w:t>may</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this</w:t>
      </w:r>
      <w:r w:rsidR="000D50D7" w:rsidRPr="000D50D7">
        <w:t xml:space="preserve"> </w:t>
      </w:r>
      <w:r>
        <w:t>Order</w:t>
      </w:r>
      <w:r w:rsidR="000D50D7" w:rsidRPr="000D50D7">
        <w:t xml:space="preserve"> </w:t>
      </w:r>
      <w:r w:rsidRPr="00C1782D">
        <w:t>enter</w:t>
      </w:r>
      <w:r w:rsidR="000D50D7" w:rsidRPr="000D50D7">
        <w:t xml:space="preserve"> </w:t>
      </w:r>
      <w:r w:rsidRPr="00C1782D">
        <w:t>on</w:t>
      </w:r>
      <w:bookmarkStart w:id="470" w:name="_9kMHG5YVt9ID8FL1ilpv0xDDEA88y5"/>
      <w:r w:rsidR="000D50D7" w:rsidRPr="000D50D7">
        <w:t xml:space="preserve"> </w:t>
      </w:r>
      <w:r w:rsidRPr="00C1782D">
        <w:t>any</w:t>
      </w:r>
      <w:r w:rsidR="000D50D7" w:rsidRPr="000D50D7">
        <w:t xml:space="preserve"> </w:t>
      </w:r>
      <w:r w:rsidRPr="00C1782D">
        <w:t>land</w:t>
      </w:r>
      <w:r w:rsidR="000D50D7" w:rsidRPr="000D50D7">
        <w:t xml:space="preserve"> </w:t>
      </w:r>
      <w:r w:rsidRPr="00C1782D">
        <w:t>shown</w:t>
      </w:r>
      <w:r w:rsidR="000D50D7" w:rsidRPr="000D50D7">
        <w:t xml:space="preserve"> </w:t>
      </w:r>
      <w:r w:rsidRPr="00C1782D">
        <w:t>within</w:t>
      </w:r>
      <w:r w:rsidR="000D50D7" w:rsidRPr="000D50D7">
        <w:t xml:space="preserve"> </w:t>
      </w:r>
      <w:r w:rsidRPr="00C1782D">
        <w:t>the</w:t>
      </w:r>
      <w:bookmarkStart w:id="471" w:name="_9kMM9L6ZWu5997BKgXthw"/>
      <w:r w:rsidR="000D50D7" w:rsidRPr="000D50D7">
        <w:t xml:space="preserve"> </w:t>
      </w:r>
      <w:r w:rsidRPr="00C1782D">
        <w:t>Order</w:t>
      </w:r>
      <w:bookmarkEnd w:id="470"/>
      <w:bookmarkEnd w:id="471"/>
      <w:r w:rsidR="000D50D7" w:rsidRPr="000D50D7">
        <w:t xml:space="preserve"> </w:t>
      </w:r>
      <w:r w:rsidRPr="00C1782D">
        <w:t>limits</w:t>
      </w:r>
      <w:r w:rsidR="000D50D7" w:rsidRPr="000D50D7">
        <w:t xml:space="preserve"> </w:t>
      </w:r>
      <w:r w:rsidRPr="00C1782D">
        <w:t>or</w:t>
      </w:r>
      <w:r w:rsidR="000D50D7" w:rsidRPr="000D50D7">
        <w:t xml:space="preserve"> </w:t>
      </w:r>
      <w:r w:rsidRPr="00C1782D">
        <w:t>which</w:t>
      </w:r>
      <w:r w:rsidR="000D50D7" w:rsidRPr="000D50D7">
        <w:t xml:space="preserve"> </w:t>
      </w:r>
      <w:r w:rsidRPr="00C1782D">
        <w:t>may</w:t>
      </w:r>
      <w:r w:rsidR="000D50D7" w:rsidRPr="000D50D7">
        <w:t xml:space="preserve"> </w:t>
      </w:r>
      <w:r w:rsidRPr="00C1782D">
        <w:t>be</w:t>
      </w:r>
      <w:r w:rsidR="000D50D7" w:rsidRPr="000D50D7">
        <w:t xml:space="preserve"> </w:t>
      </w:r>
      <w:r w:rsidRPr="00C1782D">
        <w:t>affected</w:t>
      </w:r>
      <w:r w:rsidR="000D50D7" w:rsidRPr="000D50D7">
        <w:t xml:space="preserve"> </w:t>
      </w:r>
      <w:r w:rsidRPr="00C1782D">
        <w:t>by</w:t>
      </w:r>
      <w:r w:rsidR="000D50D7" w:rsidRPr="000D50D7">
        <w:t xml:space="preserve"> </w:t>
      </w:r>
      <w:r w:rsidRPr="00C1782D">
        <w:t>the</w:t>
      </w:r>
      <w:r w:rsidR="000D50D7" w:rsidRPr="000D50D7">
        <w:t xml:space="preserve"> </w:t>
      </w:r>
      <w:r w:rsidRPr="00C1782D">
        <w:t>authorised</w:t>
      </w:r>
      <w:r w:rsidR="000D50D7" w:rsidRPr="000D50D7">
        <w:t xml:space="preserve"> </w:t>
      </w:r>
      <w:r w:rsidRPr="00C1782D">
        <w:t>development</w:t>
      </w:r>
      <w:r w:rsidR="000D50D7" w:rsidRPr="000D50D7">
        <w:t xml:space="preserve"> </w:t>
      </w:r>
      <w:r w:rsidRPr="00C1782D">
        <w:t>or</w:t>
      </w:r>
      <w:r w:rsidR="000D50D7" w:rsidRPr="000D50D7">
        <w:t xml:space="preserve"> </w:t>
      </w:r>
      <w:r w:rsidRPr="00C1782D">
        <w:t>upon</w:t>
      </w:r>
      <w:r w:rsidR="000D50D7" w:rsidRPr="000D50D7">
        <w:t xml:space="preserve"> </w:t>
      </w:r>
      <w:r w:rsidRPr="00C1782D">
        <w:t>which</w:t>
      </w:r>
      <w:r w:rsidR="000D50D7" w:rsidRPr="000D50D7">
        <w:t xml:space="preserve"> </w:t>
      </w:r>
      <w:r w:rsidRPr="00C1782D">
        <w:t>entry</w:t>
      </w:r>
      <w:r w:rsidR="000D50D7" w:rsidRPr="000D50D7">
        <w:t xml:space="preserve"> </w:t>
      </w:r>
      <w:r w:rsidRPr="00C1782D">
        <w:t>is</w:t>
      </w:r>
      <w:r w:rsidR="000D50D7" w:rsidRPr="000D50D7">
        <w:t xml:space="preserve"> </w:t>
      </w:r>
      <w:r w:rsidRPr="00C1782D">
        <w:t>required</w:t>
      </w:r>
      <w:r w:rsidR="000D50D7" w:rsidRPr="000D50D7">
        <w:t xml:space="preserve"> </w:t>
      </w:r>
      <w:r w:rsidRPr="00C1782D">
        <w:t>in</w:t>
      </w:r>
      <w:r w:rsidR="000D50D7" w:rsidRPr="000D50D7">
        <w:t xml:space="preserve"> </w:t>
      </w:r>
      <w:r w:rsidRPr="00C1782D">
        <w:t>order</w:t>
      </w:r>
      <w:r w:rsidR="000D50D7" w:rsidRPr="000D50D7">
        <w:t xml:space="preserve"> </w:t>
      </w:r>
      <w:r w:rsidRPr="00C1782D">
        <w:t>to</w:t>
      </w:r>
      <w:r w:rsidR="000D50D7" w:rsidRPr="000D50D7">
        <w:t xml:space="preserve"> </w:t>
      </w:r>
      <w:r w:rsidRPr="00C1782D">
        <w:t>carry</w:t>
      </w:r>
      <w:r w:rsidR="000D50D7" w:rsidRPr="000D50D7">
        <w:t xml:space="preserve"> </w:t>
      </w:r>
      <w:r w:rsidRPr="00C1782D">
        <w:t>out</w:t>
      </w:r>
      <w:r w:rsidR="000D50D7" w:rsidRPr="000D50D7">
        <w:t xml:space="preserve"> </w:t>
      </w:r>
      <w:r w:rsidRPr="00C1782D">
        <w:t>monitoring</w:t>
      </w:r>
      <w:r w:rsidR="000D50D7" w:rsidRPr="000D50D7">
        <w:t xml:space="preserve"> </w:t>
      </w:r>
      <w:r w:rsidRPr="00C1782D">
        <w:t>or</w:t>
      </w:r>
      <w:r w:rsidR="000D50D7" w:rsidRPr="000D50D7">
        <w:t xml:space="preserve"> </w:t>
      </w:r>
      <w:r w:rsidRPr="00C1782D">
        <w:t>surveys</w:t>
      </w:r>
      <w:r w:rsidR="000D50D7" w:rsidRPr="000D50D7">
        <w:t xml:space="preserve"> </w:t>
      </w:r>
      <w:r w:rsidRPr="00C1782D">
        <w:t>in</w:t>
      </w:r>
      <w:r w:rsidR="000D50D7" w:rsidRPr="000D50D7">
        <w:t xml:space="preserve"> </w:t>
      </w:r>
      <w:r w:rsidRPr="00C1782D">
        <w:t>respect</w:t>
      </w:r>
      <w:r w:rsidR="000D50D7" w:rsidRPr="000D50D7">
        <w:t xml:space="preserve"> </w:t>
      </w:r>
      <w:r w:rsidRPr="00C1782D">
        <w:t>of</w:t>
      </w:r>
      <w:r w:rsidR="000D50D7" w:rsidRPr="000D50D7">
        <w:t xml:space="preserve"> </w:t>
      </w:r>
      <w:r w:rsidRPr="00C1782D">
        <w:t>the</w:t>
      </w:r>
      <w:r w:rsidR="000D50D7" w:rsidRPr="000D50D7">
        <w:t xml:space="preserve"> </w:t>
      </w:r>
      <w:r w:rsidRPr="00C1782D">
        <w:t>authorised</w:t>
      </w:r>
      <w:r w:rsidR="000D50D7" w:rsidRPr="000D50D7">
        <w:t xml:space="preserve"> </w:t>
      </w:r>
      <w:r w:rsidRPr="00C1782D">
        <w:t>development</w:t>
      </w:r>
      <w:r w:rsidR="000D50D7" w:rsidRPr="000D50D7">
        <w:t xml:space="preserve"> </w:t>
      </w:r>
      <w:r>
        <w:t>and—</w:t>
      </w:r>
      <w:bookmarkEnd w:id="468"/>
    </w:p>
    <w:p w14:paraId="15890E23" w14:textId="77777777" w:rsidR="00283174" w:rsidRDefault="00283174" w:rsidP="00283174">
      <w:pPr>
        <w:pStyle w:val="N3"/>
      </w:pPr>
      <w:bookmarkStart w:id="472" w:name="_Ref77777145"/>
      <w:r>
        <w:t>survey</w:t>
      </w:r>
      <w:r w:rsidR="000D50D7" w:rsidRPr="000D50D7">
        <w:t xml:space="preserve"> </w:t>
      </w:r>
      <w:r>
        <w:t>or</w:t>
      </w:r>
      <w:r w:rsidR="000D50D7" w:rsidRPr="000D50D7">
        <w:t xml:space="preserve"> </w:t>
      </w:r>
      <w:r>
        <w:t>investigate</w:t>
      </w:r>
      <w:r w:rsidR="000D50D7" w:rsidRPr="000D50D7">
        <w:t xml:space="preserve"> </w:t>
      </w:r>
      <w:r>
        <w:t>the</w:t>
      </w:r>
      <w:r w:rsidR="000D50D7" w:rsidRPr="000D50D7">
        <w:t xml:space="preserve"> </w:t>
      </w:r>
      <w:r>
        <w:t>land;</w:t>
      </w:r>
      <w:bookmarkEnd w:id="472"/>
    </w:p>
    <w:p w14:paraId="45F011A2" w14:textId="77777777" w:rsidR="00283174" w:rsidRDefault="00283174" w:rsidP="00283174">
      <w:pPr>
        <w:pStyle w:val="N3"/>
      </w:pPr>
      <w:r>
        <w:t>without</w:t>
      </w:r>
      <w:r w:rsidR="000D50D7" w:rsidRPr="000D50D7">
        <w:t xml:space="preserve"> </w:t>
      </w:r>
      <w:r>
        <w:t>prejudice</w:t>
      </w:r>
      <w:r w:rsidR="000D50D7" w:rsidRPr="000D50D7">
        <w:t xml:space="preserve"> </w:t>
      </w:r>
      <w:r>
        <w:t>to</w:t>
      </w:r>
      <w:r w:rsidR="000D50D7" w:rsidRPr="000D50D7">
        <w:t xml:space="preserve"> </w:t>
      </w:r>
      <w:r>
        <w:t>the</w:t>
      </w:r>
      <w:r w:rsidR="000D50D7" w:rsidRPr="000D50D7">
        <w:t xml:space="preserve"> </w:t>
      </w:r>
      <w:r>
        <w:t>generality</w:t>
      </w:r>
      <w:r w:rsidR="000D50D7" w:rsidRPr="000D50D7">
        <w:t xml:space="preserve"> </w:t>
      </w:r>
      <w:r>
        <w:t>of</w:t>
      </w:r>
      <w:r w:rsidR="000D50D7" w:rsidRPr="000D50D7">
        <w:t xml:space="preserve"> </w:t>
      </w:r>
      <w:r>
        <w:t>sub-paragraph</w:t>
      </w:r>
      <w:r w:rsidR="000D50D7" w:rsidRPr="000D50D7">
        <w:t xml:space="preserve"> </w:t>
      </w:r>
      <w:r>
        <w:fldChar w:fldCharType="begin"/>
      </w:r>
      <w:r>
        <w:instrText xml:space="preserve"> REF _Ref77777145 \r \h </w:instrText>
      </w:r>
      <w:r>
        <w:fldChar w:fldCharType="separate"/>
      </w:r>
      <w:r w:rsidR="000D50D7">
        <w:t>(a)</w:t>
      </w:r>
      <w:r>
        <w:fldChar w:fldCharType="end"/>
      </w:r>
      <w:r>
        <w:t>,</w:t>
      </w:r>
      <w:r w:rsidR="000D50D7" w:rsidRPr="000D50D7">
        <w:t xml:space="preserve"> </w:t>
      </w:r>
      <w:r>
        <w:t>make</w:t>
      </w:r>
      <w:r w:rsidR="000D50D7" w:rsidRPr="000D50D7">
        <w:t xml:space="preserve"> </w:t>
      </w:r>
      <w:r>
        <w:t>trial</w:t>
      </w:r>
      <w:r w:rsidR="000D50D7" w:rsidRPr="000D50D7">
        <w:t xml:space="preserve"> </w:t>
      </w:r>
      <w:r>
        <w:t>holes</w:t>
      </w:r>
      <w:r w:rsidR="000D50D7" w:rsidRPr="000D50D7">
        <w:t xml:space="preserve"> </w:t>
      </w:r>
      <w:r>
        <w:t>in</w:t>
      </w:r>
      <w:r w:rsidR="000D50D7" w:rsidRPr="000D50D7">
        <w:t xml:space="preserve"> </w:t>
      </w:r>
      <w:r>
        <w:t>such</w:t>
      </w:r>
      <w:r w:rsidR="000D50D7" w:rsidRPr="000D50D7">
        <w:t xml:space="preserve"> </w:t>
      </w:r>
      <w:r>
        <w:t>positions</w:t>
      </w:r>
      <w:r w:rsidR="000D50D7" w:rsidRPr="000D50D7">
        <w:t xml:space="preserve"> </w:t>
      </w:r>
      <w:r>
        <w:t>on</w:t>
      </w:r>
      <w:r w:rsidR="000D50D7" w:rsidRPr="000D50D7">
        <w:t xml:space="preserve"> </w:t>
      </w:r>
      <w:r>
        <w:t>the</w:t>
      </w:r>
      <w:r w:rsidR="000D50D7" w:rsidRPr="000D50D7">
        <w:t xml:space="preserve"> </w:t>
      </w:r>
      <w:r>
        <w:t>land</w:t>
      </w:r>
      <w:r w:rsidR="000D50D7" w:rsidRPr="000D50D7">
        <w:t xml:space="preserve"> </w:t>
      </w:r>
      <w:r>
        <w:t>as</w:t>
      </w:r>
      <w:r w:rsidR="000D50D7" w:rsidRPr="000D50D7">
        <w:t xml:space="preserve"> </w:t>
      </w:r>
      <w:r>
        <w:t>the</w:t>
      </w:r>
      <w:r w:rsidR="000D50D7" w:rsidRPr="000D50D7">
        <w:t xml:space="preserve"> </w:t>
      </w:r>
      <w:r>
        <w:t>undertaker</w:t>
      </w:r>
      <w:r w:rsidR="000D50D7" w:rsidRPr="000D50D7">
        <w:t xml:space="preserve"> </w:t>
      </w:r>
      <w:r>
        <w:t>thinks</w:t>
      </w:r>
      <w:r w:rsidR="000D50D7" w:rsidRPr="000D50D7">
        <w:t xml:space="preserve"> </w:t>
      </w:r>
      <w:r>
        <w:t>fit</w:t>
      </w:r>
      <w:r w:rsidR="000D50D7" w:rsidRPr="000D50D7">
        <w:t xml:space="preserve"> </w:t>
      </w:r>
      <w:r>
        <w:t>to</w:t>
      </w:r>
      <w:r w:rsidR="000D50D7" w:rsidRPr="000D50D7">
        <w:t xml:space="preserve"> </w:t>
      </w:r>
      <w:r>
        <w:t>investigate</w:t>
      </w:r>
      <w:r w:rsidR="000D50D7" w:rsidRPr="000D50D7">
        <w:t xml:space="preserve"> </w:t>
      </w:r>
      <w:r>
        <w:t>the</w:t>
      </w:r>
      <w:r w:rsidR="000D50D7" w:rsidRPr="000D50D7">
        <w:t xml:space="preserve"> </w:t>
      </w:r>
      <w:r>
        <w:t>nature</w:t>
      </w:r>
      <w:r w:rsidR="000D50D7" w:rsidRPr="000D50D7">
        <w:t xml:space="preserve"> </w:t>
      </w:r>
      <w:r>
        <w:t>of</w:t>
      </w:r>
      <w:r w:rsidR="000D50D7" w:rsidRPr="000D50D7">
        <w:t xml:space="preserve"> </w:t>
      </w:r>
      <w:r>
        <w:t>the</w:t>
      </w:r>
      <w:r w:rsidR="000D50D7" w:rsidRPr="000D50D7">
        <w:t xml:space="preserve"> </w:t>
      </w:r>
      <w:r>
        <w:t>surface</w:t>
      </w:r>
      <w:r w:rsidR="000D50D7" w:rsidRPr="000D50D7">
        <w:t xml:space="preserve"> </w:t>
      </w:r>
      <w:r>
        <w:t>layer</w:t>
      </w:r>
      <w:r w:rsidR="000D50D7" w:rsidRPr="000D50D7">
        <w:t xml:space="preserve"> </w:t>
      </w:r>
      <w:r>
        <w:t>and</w:t>
      </w:r>
      <w:r w:rsidR="000D50D7" w:rsidRPr="000D50D7">
        <w:t xml:space="preserve"> </w:t>
      </w:r>
      <w:r>
        <w:t>subsoil</w:t>
      </w:r>
      <w:r w:rsidR="000D50D7" w:rsidRPr="000D50D7">
        <w:t xml:space="preserve"> </w:t>
      </w:r>
      <w:r>
        <w:t>and</w:t>
      </w:r>
      <w:r w:rsidR="000D50D7" w:rsidRPr="000D50D7">
        <w:t xml:space="preserve"> </w:t>
      </w:r>
      <w:r>
        <w:t>remove</w:t>
      </w:r>
      <w:r w:rsidR="000D50D7" w:rsidRPr="000D50D7">
        <w:t xml:space="preserve"> </w:t>
      </w:r>
      <w:r>
        <w:t>soil</w:t>
      </w:r>
      <w:r w:rsidR="000D50D7" w:rsidRPr="000D50D7">
        <w:t xml:space="preserve"> </w:t>
      </w:r>
      <w:r>
        <w:t>samples;</w:t>
      </w:r>
    </w:p>
    <w:p w14:paraId="25E14CAE" w14:textId="77777777" w:rsidR="00283174" w:rsidRDefault="00283174" w:rsidP="00283174">
      <w:pPr>
        <w:pStyle w:val="N3"/>
      </w:pPr>
      <w:r>
        <w:t>without</w:t>
      </w:r>
      <w:r w:rsidR="000D50D7" w:rsidRPr="000D50D7">
        <w:t xml:space="preserve"> </w:t>
      </w:r>
      <w:r>
        <w:t>prejudice</w:t>
      </w:r>
      <w:r w:rsidR="000D50D7" w:rsidRPr="000D50D7">
        <w:t xml:space="preserve"> </w:t>
      </w:r>
      <w:r>
        <w:t>to</w:t>
      </w:r>
      <w:r w:rsidR="000D50D7" w:rsidRPr="000D50D7">
        <w:t xml:space="preserve"> </w:t>
      </w:r>
      <w:r>
        <w:t>the</w:t>
      </w:r>
      <w:r w:rsidR="000D50D7" w:rsidRPr="000D50D7">
        <w:t xml:space="preserve"> </w:t>
      </w:r>
      <w:r>
        <w:t>generality</w:t>
      </w:r>
      <w:r w:rsidR="000D50D7" w:rsidRPr="000D50D7">
        <w:t xml:space="preserve"> </w:t>
      </w:r>
      <w:r>
        <w:t>of</w:t>
      </w:r>
      <w:r w:rsidR="000D50D7" w:rsidRPr="000D50D7">
        <w:t xml:space="preserve"> </w:t>
      </w:r>
      <w:r>
        <w:t>sub-paragraph</w:t>
      </w:r>
      <w:r w:rsidR="000D50D7" w:rsidRPr="000D50D7">
        <w:t xml:space="preserve"> </w:t>
      </w:r>
      <w:r>
        <w:fldChar w:fldCharType="begin"/>
      </w:r>
      <w:r>
        <w:instrText xml:space="preserve"> REF _Ref77777145 \r \h </w:instrText>
      </w:r>
      <w:r>
        <w:fldChar w:fldCharType="separate"/>
      </w:r>
      <w:r w:rsidR="000D50D7">
        <w:t>(a)</w:t>
      </w:r>
      <w:r>
        <w:fldChar w:fldCharType="end"/>
      </w:r>
      <w:r>
        <w:t>,</w:t>
      </w:r>
      <w:r w:rsidR="000D50D7" w:rsidRPr="000D50D7">
        <w:t xml:space="preserve"> </w:t>
      </w:r>
      <w:r>
        <w:t>carry</w:t>
      </w:r>
      <w:r w:rsidR="000D50D7" w:rsidRPr="000D50D7">
        <w:t xml:space="preserve"> </w:t>
      </w:r>
      <w:r>
        <w:t>out</w:t>
      </w:r>
      <w:r w:rsidR="000D50D7" w:rsidRPr="000D50D7">
        <w:t xml:space="preserve"> </w:t>
      </w:r>
      <w:r>
        <w:t>ecological</w:t>
      </w:r>
      <w:r w:rsidR="000D50D7" w:rsidRPr="000D50D7">
        <w:t xml:space="preserve"> </w:t>
      </w:r>
      <w:r>
        <w:t>or</w:t>
      </w:r>
      <w:r w:rsidR="000D50D7" w:rsidRPr="000D50D7">
        <w:t xml:space="preserve"> </w:t>
      </w:r>
      <w:r>
        <w:t>archaeological</w:t>
      </w:r>
      <w:r w:rsidR="000D50D7" w:rsidRPr="000D50D7">
        <w:t xml:space="preserve"> </w:t>
      </w:r>
      <w:r>
        <w:t>investigations</w:t>
      </w:r>
      <w:r w:rsidR="000D50D7" w:rsidRPr="000D50D7">
        <w:t xml:space="preserve"> </w:t>
      </w:r>
      <w:r>
        <w:t>on</w:t>
      </w:r>
      <w:r w:rsidR="000D50D7" w:rsidRPr="000D50D7">
        <w:t xml:space="preserve"> </w:t>
      </w:r>
      <w:r>
        <w:t>such</w:t>
      </w:r>
      <w:r w:rsidR="000D50D7" w:rsidRPr="000D50D7">
        <w:t xml:space="preserve"> </w:t>
      </w:r>
      <w:r>
        <w:t>land;</w:t>
      </w:r>
      <w:r w:rsidR="000D50D7" w:rsidRPr="000D50D7">
        <w:t xml:space="preserve"> </w:t>
      </w:r>
      <w:r>
        <w:t>and</w:t>
      </w:r>
    </w:p>
    <w:p w14:paraId="4F4782AE" w14:textId="77777777" w:rsidR="00283174" w:rsidRDefault="00283174" w:rsidP="00283174">
      <w:pPr>
        <w:pStyle w:val="N3"/>
      </w:pPr>
      <w:r>
        <w:t>place</w:t>
      </w:r>
      <w:r w:rsidR="000D50D7" w:rsidRPr="000D50D7">
        <w:t xml:space="preserve"> </w:t>
      </w:r>
      <w:r>
        <w:t>on,</w:t>
      </w:r>
      <w:r w:rsidR="000D50D7" w:rsidRPr="000D50D7">
        <w:t xml:space="preserve"> </w:t>
      </w:r>
      <w:r>
        <w:t>leave</w:t>
      </w:r>
      <w:r w:rsidR="000D50D7" w:rsidRPr="000D50D7">
        <w:t xml:space="preserve"> </w:t>
      </w:r>
      <w:r>
        <w:t>on</w:t>
      </w:r>
      <w:r w:rsidR="000D50D7" w:rsidRPr="000D50D7">
        <w:t xml:space="preserve"> </w:t>
      </w:r>
      <w:r>
        <w:t>and</w:t>
      </w:r>
      <w:r w:rsidR="000D50D7" w:rsidRPr="000D50D7">
        <w:t xml:space="preserve"> </w:t>
      </w:r>
      <w:r>
        <w:t>remove</w:t>
      </w:r>
      <w:r w:rsidR="000D50D7" w:rsidRPr="000D50D7">
        <w:t xml:space="preserve"> </w:t>
      </w:r>
      <w:r>
        <w:t>from</w:t>
      </w:r>
      <w:r w:rsidR="000D50D7" w:rsidRPr="000D50D7">
        <w:t xml:space="preserve"> </w:t>
      </w:r>
      <w:r>
        <w:t>the</w:t>
      </w:r>
      <w:r w:rsidR="000D50D7" w:rsidRPr="000D50D7">
        <w:t xml:space="preserve"> </w:t>
      </w:r>
      <w:r>
        <w:t>land</w:t>
      </w:r>
      <w:r w:rsidR="000D50D7" w:rsidRPr="000D50D7">
        <w:t xml:space="preserve"> </w:t>
      </w:r>
      <w:r>
        <w:t>apparatus</w:t>
      </w:r>
      <w:r w:rsidR="000D50D7" w:rsidRPr="000D50D7">
        <w:t xml:space="preserve"> </w:t>
      </w:r>
      <w:r>
        <w:t>for</w:t>
      </w:r>
      <w:r w:rsidR="000D50D7" w:rsidRPr="000D50D7">
        <w:t xml:space="preserve"> </w:t>
      </w:r>
      <w:r>
        <w:t>use</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survey</w:t>
      </w:r>
      <w:r w:rsidR="000D50D7" w:rsidRPr="000D50D7">
        <w:t xml:space="preserve"> </w:t>
      </w:r>
      <w:r>
        <w:t>and</w:t>
      </w:r>
      <w:r w:rsidR="000D50D7" w:rsidRPr="000D50D7">
        <w:t xml:space="preserve"> </w:t>
      </w:r>
      <w:r>
        <w:t>investigation</w:t>
      </w:r>
      <w:r w:rsidR="000D50D7" w:rsidRPr="000D50D7">
        <w:t xml:space="preserve"> </w:t>
      </w:r>
      <w:r>
        <w:t>of</w:t>
      </w:r>
      <w:r w:rsidR="000D50D7" w:rsidRPr="000D50D7">
        <w:t xml:space="preserve"> </w:t>
      </w:r>
      <w:r>
        <w:t>land</w:t>
      </w:r>
      <w:r w:rsidR="000D50D7" w:rsidRPr="000D50D7">
        <w:t xml:space="preserve"> </w:t>
      </w:r>
      <w:r>
        <w:t>and</w:t>
      </w:r>
      <w:r w:rsidR="000D50D7" w:rsidRPr="000D50D7">
        <w:t xml:space="preserve"> </w:t>
      </w:r>
      <w:r>
        <w:t>making</w:t>
      </w:r>
      <w:r w:rsidR="000D50D7" w:rsidRPr="000D50D7">
        <w:t xml:space="preserve"> </w:t>
      </w:r>
      <w:r>
        <w:t>of</w:t>
      </w:r>
      <w:r w:rsidR="000D50D7" w:rsidRPr="000D50D7">
        <w:t xml:space="preserve"> </w:t>
      </w:r>
      <w:r>
        <w:t>trial</w:t>
      </w:r>
      <w:r w:rsidR="000D50D7" w:rsidRPr="000D50D7">
        <w:t xml:space="preserve"> </w:t>
      </w:r>
      <w:r>
        <w:t>holes.</w:t>
      </w:r>
    </w:p>
    <w:p w14:paraId="056D3464" w14:textId="77777777" w:rsidR="00283174" w:rsidRDefault="00283174" w:rsidP="00283174">
      <w:pPr>
        <w:pStyle w:val="N2"/>
      </w:pPr>
      <w:r>
        <w:t>No</w:t>
      </w:r>
      <w:r w:rsidR="000D50D7" w:rsidRPr="000D50D7">
        <w:t xml:space="preserve"> </w:t>
      </w:r>
      <w:r>
        <w:t>land</w:t>
      </w:r>
      <w:r w:rsidR="000D50D7" w:rsidRPr="000D50D7">
        <w:t xml:space="preserve"> </w:t>
      </w:r>
      <w:r>
        <w:t>may</w:t>
      </w:r>
      <w:r w:rsidR="000D50D7" w:rsidRPr="000D50D7">
        <w:t xml:space="preserve"> </w:t>
      </w:r>
      <w:r>
        <w:t>be</w:t>
      </w:r>
      <w:r w:rsidR="000D50D7" w:rsidRPr="000D50D7">
        <w:t xml:space="preserve"> </w:t>
      </w:r>
      <w:r>
        <w:t>entered</w:t>
      </w:r>
      <w:r w:rsidR="000D50D7" w:rsidRPr="000D50D7">
        <w:t xml:space="preserve"> </w:t>
      </w:r>
      <w:r>
        <w:t>or</w:t>
      </w:r>
      <w:r w:rsidR="000D50D7" w:rsidRPr="000D50D7">
        <w:t xml:space="preserve"> </w:t>
      </w:r>
      <w:r>
        <w:t>equipment</w:t>
      </w:r>
      <w:r w:rsidR="000D50D7" w:rsidRPr="000D50D7">
        <w:t xml:space="preserve"> </w:t>
      </w:r>
      <w:r>
        <w:t>placed</w:t>
      </w:r>
      <w:r w:rsidR="000D50D7" w:rsidRPr="000D50D7">
        <w:t xml:space="preserve"> </w:t>
      </w:r>
      <w:r>
        <w:t>or</w:t>
      </w:r>
      <w:r w:rsidR="000D50D7" w:rsidRPr="000D50D7">
        <w:t xml:space="preserve"> </w:t>
      </w:r>
      <w:r>
        <w:t>left</w:t>
      </w:r>
      <w:r w:rsidR="000D50D7" w:rsidRPr="000D50D7">
        <w:t xml:space="preserve"> </w:t>
      </w:r>
      <w:r>
        <w:t>on</w:t>
      </w:r>
      <w:r w:rsidR="000D50D7" w:rsidRPr="000D50D7">
        <w:t xml:space="preserve"> </w:t>
      </w:r>
      <w:r>
        <w:t>or</w:t>
      </w:r>
      <w:r w:rsidR="000D50D7" w:rsidRPr="000D50D7">
        <w:t xml:space="preserve"> </w:t>
      </w:r>
      <w:r>
        <w:t>removed</w:t>
      </w:r>
      <w:r w:rsidR="000D50D7" w:rsidRPr="000D50D7">
        <w:t xml:space="preserve"> </w:t>
      </w:r>
      <w:r>
        <w:t>from</w:t>
      </w:r>
      <w:r w:rsidR="000D50D7" w:rsidRPr="000D50D7">
        <w:t xml:space="preserve"> </w:t>
      </w:r>
      <w:r>
        <w:t>the</w:t>
      </w:r>
      <w:r w:rsidR="000D50D7" w:rsidRPr="000D50D7">
        <w:t xml:space="preserve"> </w:t>
      </w:r>
      <w:r>
        <w:t>land</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_Ref77777262 \r \h </w:instrText>
      </w:r>
      <w:r>
        <w:fldChar w:fldCharType="separate"/>
      </w:r>
      <w:r w:rsidR="000D50D7">
        <w:t>(1)</w:t>
      </w:r>
      <w:r>
        <w:fldChar w:fldCharType="end"/>
      </w:r>
      <w:r w:rsidR="000D50D7" w:rsidRPr="000D50D7">
        <w:t xml:space="preserve"> </w:t>
      </w:r>
      <w:r>
        <w:t>unless</w:t>
      </w:r>
      <w:r w:rsidR="000D50D7" w:rsidRPr="000D50D7">
        <w:t xml:space="preserve"> </w:t>
      </w:r>
      <w:r>
        <w:t>at</w:t>
      </w:r>
      <w:r w:rsidR="000D50D7" w:rsidRPr="000D50D7">
        <w:t xml:space="preserve"> </w:t>
      </w:r>
      <w:r>
        <w:t>least</w:t>
      </w:r>
      <w:r w:rsidR="000D50D7" w:rsidRPr="000D50D7">
        <w:t xml:space="preserve"> </w:t>
      </w:r>
      <w:r>
        <w:t>14</w:t>
      </w:r>
      <w:r w:rsidR="000D50D7" w:rsidRPr="000D50D7">
        <w:t xml:space="preserve"> </w:t>
      </w:r>
      <w:r>
        <w:t>days’</w:t>
      </w:r>
      <w:r w:rsidR="000D50D7" w:rsidRPr="000D50D7">
        <w:t xml:space="preserve"> </w:t>
      </w:r>
      <w:r>
        <w:t>notice</w:t>
      </w:r>
      <w:r w:rsidR="000D50D7" w:rsidRPr="000D50D7">
        <w:t xml:space="preserve"> </w:t>
      </w:r>
      <w:r>
        <w:t>has</w:t>
      </w:r>
      <w:r w:rsidR="000D50D7" w:rsidRPr="000D50D7">
        <w:t xml:space="preserve"> </w:t>
      </w:r>
      <w:r>
        <w:t>been</w:t>
      </w:r>
      <w:r w:rsidR="000D50D7" w:rsidRPr="000D50D7">
        <w:t xml:space="preserve"> </w:t>
      </w:r>
      <w:r>
        <w:t>served</w:t>
      </w:r>
      <w:r w:rsidR="000D50D7" w:rsidRPr="000D50D7">
        <w:t xml:space="preserve"> </w:t>
      </w:r>
      <w:r>
        <w:t>on</w:t>
      </w:r>
      <w:r w:rsidR="000D50D7" w:rsidRPr="000D50D7">
        <w:t xml:space="preserve"> </w:t>
      </w:r>
      <w:r>
        <w:t>every</w:t>
      </w:r>
      <w:r w:rsidR="000D50D7" w:rsidRPr="000D50D7">
        <w:t xml:space="preserve"> </w:t>
      </w:r>
      <w:r>
        <w:t>owner</w:t>
      </w:r>
      <w:r w:rsidR="000D50D7" w:rsidRPr="000D50D7">
        <w:t xml:space="preserve"> </w:t>
      </w:r>
      <w:r>
        <w:t>and</w:t>
      </w:r>
      <w:r w:rsidR="000D50D7" w:rsidRPr="000D50D7">
        <w:t xml:space="preserve"> </w:t>
      </w:r>
      <w:r>
        <w:t>occupier</w:t>
      </w:r>
      <w:r w:rsidR="000D50D7" w:rsidRPr="000D50D7">
        <w:t xml:space="preserve"> </w:t>
      </w:r>
      <w:r>
        <w:t>of</w:t>
      </w:r>
      <w:r w:rsidR="000D50D7" w:rsidRPr="000D50D7">
        <w:t xml:space="preserve"> </w:t>
      </w:r>
      <w:r>
        <w:t>the</w:t>
      </w:r>
      <w:r w:rsidR="000D50D7" w:rsidRPr="000D50D7">
        <w:t xml:space="preserve"> </w:t>
      </w:r>
      <w:r>
        <w:t>land.</w:t>
      </w:r>
    </w:p>
    <w:p w14:paraId="497F9860" w14:textId="77777777" w:rsidR="00283174" w:rsidRDefault="00283174" w:rsidP="00283174">
      <w:pPr>
        <w:pStyle w:val="N2"/>
      </w:pPr>
      <w:r>
        <w:t>Any</w:t>
      </w:r>
      <w:r w:rsidR="000D50D7" w:rsidRPr="000D50D7">
        <w:t xml:space="preserve"> </w:t>
      </w:r>
      <w:r>
        <w:t>person</w:t>
      </w:r>
      <w:r w:rsidR="000D50D7" w:rsidRPr="000D50D7">
        <w:t xml:space="preserve"> </w:t>
      </w:r>
      <w:r>
        <w:t>entering</w:t>
      </w:r>
      <w:r w:rsidR="000D50D7" w:rsidRPr="000D50D7">
        <w:t xml:space="preserve"> </w:t>
      </w:r>
      <w:r>
        <w:t>land</w:t>
      </w:r>
      <w:r w:rsidR="000D50D7" w:rsidRPr="000D50D7">
        <w:t xml:space="preserve"> </w:t>
      </w:r>
      <w:r>
        <w:t>under</w:t>
      </w:r>
      <w:r w:rsidR="000D50D7" w:rsidRPr="000D50D7">
        <w:t xml:space="preserve"> </w:t>
      </w:r>
      <w:r>
        <w:t>this</w:t>
      </w:r>
      <w:r w:rsidR="000D50D7" w:rsidRPr="000D50D7">
        <w:t xml:space="preserve"> </w:t>
      </w:r>
      <w:r>
        <w:t>article</w:t>
      </w:r>
      <w:r w:rsidR="000D50D7" w:rsidRPr="000D50D7">
        <w:t xml:space="preserve"> </w:t>
      </w:r>
      <w:r>
        <w:t>on</w:t>
      </w:r>
      <w:r w:rsidR="000D50D7" w:rsidRPr="000D50D7">
        <w:t xml:space="preserve"> </w:t>
      </w:r>
      <w:r>
        <w:t>behalf</w:t>
      </w:r>
      <w:r w:rsidR="000D50D7" w:rsidRPr="000D50D7">
        <w:t xml:space="preserve"> </w:t>
      </w:r>
      <w:r>
        <w:t>of</w:t>
      </w:r>
      <w:r w:rsidR="000D50D7" w:rsidRPr="000D50D7">
        <w:t xml:space="preserve"> </w:t>
      </w:r>
      <w:r>
        <w:t>the</w:t>
      </w:r>
      <w:r w:rsidR="000D50D7" w:rsidRPr="000D50D7">
        <w:t xml:space="preserve"> </w:t>
      </w:r>
      <w:r>
        <w:t>undertaker—</w:t>
      </w:r>
    </w:p>
    <w:p w14:paraId="3F056F9F" w14:textId="77777777" w:rsidR="00283174" w:rsidRDefault="00283174" w:rsidP="00283174">
      <w:pPr>
        <w:pStyle w:val="N3"/>
      </w:pPr>
      <w:r>
        <w:t>must,</w:t>
      </w:r>
      <w:r w:rsidR="000D50D7" w:rsidRPr="000D50D7">
        <w:t xml:space="preserve"> </w:t>
      </w:r>
      <w:r>
        <w:t>if</w:t>
      </w:r>
      <w:r w:rsidR="000D50D7" w:rsidRPr="000D50D7">
        <w:t xml:space="preserve"> </w:t>
      </w:r>
      <w:r>
        <w:t>so</w:t>
      </w:r>
      <w:r w:rsidR="000D50D7" w:rsidRPr="000D50D7">
        <w:t xml:space="preserve"> </w:t>
      </w:r>
      <w:r>
        <w:t>required</w:t>
      </w:r>
      <w:r w:rsidR="000D50D7" w:rsidRPr="000D50D7">
        <w:t xml:space="preserve"> </w:t>
      </w:r>
      <w:r>
        <w:t>before</w:t>
      </w:r>
      <w:r w:rsidR="000D50D7" w:rsidRPr="000D50D7">
        <w:t xml:space="preserve"> </w:t>
      </w:r>
      <w:r>
        <w:t>entering</w:t>
      </w:r>
      <w:r w:rsidR="000D50D7" w:rsidRPr="000D50D7">
        <w:t xml:space="preserve"> </w:t>
      </w:r>
      <w:r>
        <w:t>the</w:t>
      </w:r>
      <w:r w:rsidR="000D50D7" w:rsidRPr="000D50D7">
        <w:t xml:space="preserve"> </w:t>
      </w:r>
      <w:r>
        <w:t>land,</w:t>
      </w:r>
      <w:r w:rsidR="000D50D7" w:rsidRPr="000D50D7">
        <w:t xml:space="preserve"> </w:t>
      </w:r>
      <w:r>
        <w:t>produce</w:t>
      </w:r>
      <w:r w:rsidR="000D50D7" w:rsidRPr="000D50D7">
        <w:t xml:space="preserve"> </w:t>
      </w:r>
      <w:r>
        <w:t>written</w:t>
      </w:r>
      <w:r w:rsidR="000D50D7" w:rsidRPr="000D50D7">
        <w:t xml:space="preserve"> </w:t>
      </w:r>
      <w:r>
        <w:t>evidence</w:t>
      </w:r>
      <w:r w:rsidR="000D50D7" w:rsidRPr="000D50D7">
        <w:t xml:space="preserve"> </w:t>
      </w:r>
      <w:r>
        <w:t>of</w:t>
      </w:r>
      <w:r w:rsidR="000D50D7" w:rsidRPr="000D50D7">
        <w:t xml:space="preserve"> </w:t>
      </w:r>
      <w:r>
        <w:t>their</w:t>
      </w:r>
      <w:r w:rsidR="000D50D7" w:rsidRPr="000D50D7">
        <w:t xml:space="preserve"> </w:t>
      </w:r>
      <w:r>
        <w:t>authority</w:t>
      </w:r>
      <w:r w:rsidR="000D50D7" w:rsidRPr="000D50D7">
        <w:t xml:space="preserve"> </w:t>
      </w:r>
      <w:r>
        <w:t>to</w:t>
      </w:r>
      <w:r w:rsidR="000D50D7" w:rsidRPr="000D50D7">
        <w:t xml:space="preserve"> </w:t>
      </w:r>
      <w:r>
        <w:t>do</w:t>
      </w:r>
      <w:r w:rsidR="000D50D7" w:rsidRPr="000D50D7">
        <w:t xml:space="preserve"> </w:t>
      </w:r>
      <w:r>
        <w:t>so;</w:t>
      </w:r>
      <w:r w:rsidR="000D50D7" w:rsidRPr="000D50D7">
        <w:t xml:space="preserve"> </w:t>
      </w:r>
      <w:r>
        <w:t>and</w:t>
      </w:r>
    </w:p>
    <w:p w14:paraId="4E97EAF2" w14:textId="77777777" w:rsidR="00283174" w:rsidRDefault="00283174" w:rsidP="00283174">
      <w:pPr>
        <w:pStyle w:val="N3"/>
      </w:pPr>
      <w:r>
        <w:t>may</w:t>
      </w:r>
      <w:r w:rsidR="000D50D7" w:rsidRPr="000D50D7">
        <w:t xml:space="preserve"> </w:t>
      </w:r>
      <w:r w:rsidRPr="00930BA6">
        <w:t>take</w:t>
      </w:r>
      <w:r w:rsidR="000D50D7" w:rsidRPr="000D50D7">
        <w:t xml:space="preserve"> </w:t>
      </w:r>
      <w:r w:rsidRPr="00930BA6">
        <w:t>with</w:t>
      </w:r>
      <w:r w:rsidR="000D50D7" w:rsidRPr="000D50D7">
        <w:t xml:space="preserve"> </w:t>
      </w:r>
      <w:r w:rsidRPr="00930BA6">
        <w:t>them</w:t>
      </w:r>
      <w:r w:rsidR="000D50D7" w:rsidRPr="000D50D7">
        <w:t xml:space="preserve"> </w:t>
      </w:r>
      <w:r w:rsidRPr="00930BA6">
        <w:t>such</w:t>
      </w:r>
      <w:r w:rsidR="000D50D7" w:rsidRPr="000D50D7">
        <w:t xml:space="preserve"> </w:t>
      </w:r>
      <w:r w:rsidRPr="00930BA6">
        <w:t>vehicles</w:t>
      </w:r>
      <w:r w:rsidR="000D50D7" w:rsidRPr="000D50D7">
        <w:t xml:space="preserve"> </w:t>
      </w:r>
      <w:r w:rsidRPr="00930BA6">
        <w:t>and</w:t>
      </w:r>
      <w:r w:rsidR="000D50D7" w:rsidRPr="000D50D7">
        <w:t xml:space="preserve"> </w:t>
      </w:r>
      <w:r w:rsidRPr="00930BA6">
        <w:t>equipment</w:t>
      </w:r>
      <w:r w:rsidR="000D50D7" w:rsidRPr="000D50D7">
        <w:t xml:space="preserve"> </w:t>
      </w:r>
      <w:r w:rsidRPr="00930BA6">
        <w:t>as</w:t>
      </w:r>
      <w:r w:rsidR="000D50D7" w:rsidRPr="000D50D7">
        <w:t xml:space="preserve"> </w:t>
      </w:r>
      <w:r w:rsidRPr="00930BA6">
        <w:t>are</w:t>
      </w:r>
      <w:r w:rsidR="000D50D7" w:rsidRPr="000D50D7">
        <w:t xml:space="preserve"> </w:t>
      </w:r>
      <w:r w:rsidRPr="00930BA6">
        <w:t>necessary</w:t>
      </w:r>
      <w:r w:rsidR="000D50D7" w:rsidRPr="000D50D7">
        <w:t xml:space="preserve"> </w:t>
      </w:r>
      <w:r w:rsidRPr="00930BA6">
        <w:t>to</w:t>
      </w:r>
      <w:r w:rsidR="000D50D7" w:rsidRPr="000D50D7">
        <w:t xml:space="preserve"> </w:t>
      </w:r>
      <w:r w:rsidRPr="00930BA6">
        <w:t>carry</w:t>
      </w:r>
      <w:r w:rsidR="000D50D7" w:rsidRPr="000D50D7">
        <w:t xml:space="preserve"> </w:t>
      </w:r>
      <w:r w:rsidRPr="00930BA6">
        <w:t>out</w:t>
      </w:r>
      <w:r w:rsidR="000D50D7" w:rsidRPr="000D50D7">
        <w:t xml:space="preserve"> </w:t>
      </w:r>
      <w:r w:rsidRPr="00930BA6">
        <w:t>the</w:t>
      </w:r>
      <w:r w:rsidR="000D50D7" w:rsidRPr="000D50D7">
        <w:t xml:space="preserve"> </w:t>
      </w:r>
      <w:r w:rsidRPr="00930BA6">
        <w:t>survey</w:t>
      </w:r>
      <w:r w:rsidR="000D50D7" w:rsidRPr="000D50D7">
        <w:t xml:space="preserve"> </w:t>
      </w:r>
      <w:r w:rsidRPr="00930BA6">
        <w:t>or</w:t>
      </w:r>
      <w:r w:rsidR="000D50D7" w:rsidRPr="000D50D7">
        <w:t xml:space="preserve"> </w:t>
      </w:r>
      <w:r w:rsidRPr="00930BA6">
        <w:t>investigation</w:t>
      </w:r>
      <w:r w:rsidR="000D50D7" w:rsidRPr="000D50D7">
        <w:t xml:space="preserve"> </w:t>
      </w:r>
      <w:r w:rsidRPr="00930BA6">
        <w:t>or</w:t>
      </w:r>
      <w:r w:rsidR="000D50D7" w:rsidRPr="000D50D7">
        <w:t xml:space="preserve"> </w:t>
      </w:r>
      <w:r w:rsidRPr="00930BA6">
        <w:t>to</w:t>
      </w:r>
      <w:r w:rsidR="000D50D7" w:rsidRPr="000D50D7">
        <w:t xml:space="preserve"> </w:t>
      </w:r>
      <w:r w:rsidRPr="00930BA6">
        <w:t>make</w:t>
      </w:r>
      <w:r w:rsidR="000D50D7" w:rsidRPr="000D50D7">
        <w:t xml:space="preserve"> </w:t>
      </w:r>
      <w:r w:rsidRPr="00930BA6">
        <w:t>the</w:t>
      </w:r>
      <w:r w:rsidR="000D50D7" w:rsidRPr="000D50D7">
        <w:t xml:space="preserve"> </w:t>
      </w:r>
      <w:r w:rsidRPr="00930BA6">
        <w:t>trial</w:t>
      </w:r>
      <w:r w:rsidR="000D50D7" w:rsidRPr="000D50D7">
        <w:t xml:space="preserve"> </w:t>
      </w:r>
      <w:r w:rsidRPr="00930BA6">
        <w:t>holes</w:t>
      </w:r>
      <w:r>
        <w:t>.</w:t>
      </w:r>
    </w:p>
    <w:p w14:paraId="351D2AFE" w14:textId="77777777" w:rsidR="00283174" w:rsidRDefault="00283174" w:rsidP="00283174">
      <w:pPr>
        <w:pStyle w:val="N2"/>
      </w:pPr>
      <w:r>
        <w:t>No</w:t>
      </w:r>
      <w:r w:rsidR="000D50D7" w:rsidRPr="000D50D7">
        <w:t xml:space="preserve"> </w:t>
      </w:r>
      <w:r>
        <w:t>trial</w:t>
      </w:r>
      <w:r w:rsidR="000D50D7" w:rsidRPr="000D50D7">
        <w:t xml:space="preserve"> </w:t>
      </w:r>
      <w:r>
        <w:t>holes</w:t>
      </w:r>
      <w:r w:rsidR="000D50D7" w:rsidRPr="000D50D7">
        <w:t xml:space="preserve"> </w:t>
      </w:r>
      <w:r>
        <w:t>are</w:t>
      </w:r>
      <w:r w:rsidR="000D50D7" w:rsidRPr="000D50D7">
        <w:t xml:space="preserve"> </w:t>
      </w:r>
      <w:r>
        <w:t>to</w:t>
      </w:r>
      <w:r w:rsidR="000D50D7" w:rsidRPr="000D50D7">
        <w:t xml:space="preserve"> </w:t>
      </w:r>
      <w:r>
        <w:t>be</w:t>
      </w:r>
      <w:r w:rsidR="000D50D7" w:rsidRPr="000D50D7">
        <w:t xml:space="preserve"> </w:t>
      </w:r>
      <w:r>
        <w:t>made</w:t>
      </w:r>
      <w:r w:rsidR="000D50D7" w:rsidRPr="000D50D7">
        <w:t xml:space="preserve"> </w:t>
      </w:r>
      <w:r>
        <w:t>under</w:t>
      </w:r>
      <w:r w:rsidR="000D50D7" w:rsidRPr="000D50D7">
        <w:t xml:space="preserve"> </w:t>
      </w:r>
      <w:r>
        <w:t>this</w:t>
      </w:r>
      <w:r w:rsidR="000D50D7" w:rsidRPr="000D50D7">
        <w:t xml:space="preserve"> </w:t>
      </w:r>
      <w:r>
        <w:t>article—</w:t>
      </w:r>
    </w:p>
    <w:p w14:paraId="3B072D63" w14:textId="77777777" w:rsidR="00283174" w:rsidRDefault="00283174" w:rsidP="00283174">
      <w:pPr>
        <w:pStyle w:val="N3"/>
      </w:pPr>
      <w:r>
        <w:t>in</w:t>
      </w:r>
      <w:r w:rsidR="000D50D7" w:rsidRPr="000D50D7">
        <w:t xml:space="preserve"> </w:t>
      </w:r>
      <w:r>
        <w:t>land</w:t>
      </w:r>
      <w:r w:rsidR="000D50D7" w:rsidRPr="000D50D7">
        <w:t xml:space="preserve"> </w:t>
      </w:r>
      <w:r>
        <w:t>located</w:t>
      </w:r>
      <w:r w:rsidR="000D50D7" w:rsidRPr="000D50D7">
        <w:t xml:space="preserve"> </w:t>
      </w:r>
      <w:r>
        <w:t>within</w:t>
      </w:r>
      <w:r w:rsidR="000D50D7" w:rsidRPr="000D50D7">
        <w:t xml:space="preserve"> </w:t>
      </w:r>
      <w:r>
        <w:t>the</w:t>
      </w:r>
      <w:r w:rsidR="000D50D7" w:rsidRPr="000D50D7">
        <w:t xml:space="preserve"> </w:t>
      </w:r>
      <w:r>
        <w:t>highway</w:t>
      </w:r>
      <w:r w:rsidR="000D50D7" w:rsidRPr="000D50D7">
        <w:t xml:space="preserve"> </w:t>
      </w:r>
      <w:r>
        <w:t>boundary</w:t>
      </w:r>
      <w:r w:rsidR="000D50D7" w:rsidRPr="000D50D7">
        <w:t xml:space="preserve"> </w:t>
      </w:r>
      <w:r>
        <w:t>without</w:t>
      </w:r>
      <w:r w:rsidR="000D50D7" w:rsidRPr="000D50D7">
        <w:t xml:space="preserve"> </w:t>
      </w:r>
      <w:r>
        <w:t>the</w:t>
      </w:r>
      <w:r w:rsidR="000D50D7" w:rsidRPr="000D50D7">
        <w:t xml:space="preserve"> </w:t>
      </w:r>
      <w:r>
        <w:t>consent</w:t>
      </w:r>
      <w:r w:rsidR="000D50D7" w:rsidRPr="000D50D7">
        <w:t xml:space="preserve"> </w:t>
      </w:r>
      <w:r>
        <w:t>of</w:t>
      </w:r>
      <w:r w:rsidR="000D50D7" w:rsidRPr="000D50D7">
        <w:t xml:space="preserve"> </w:t>
      </w:r>
      <w:r>
        <w:t>the</w:t>
      </w:r>
      <w:r w:rsidR="000D50D7" w:rsidRPr="000D50D7">
        <w:t xml:space="preserve"> </w:t>
      </w:r>
      <w:r>
        <w:t>highway</w:t>
      </w:r>
      <w:r w:rsidR="000D50D7" w:rsidRPr="000D50D7">
        <w:t xml:space="preserve"> </w:t>
      </w:r>
      <w:r>
        <w:t>authority;</w:t>
      </w:r>
      <w:r w:rsidR="000D50D7" w:rsidRPr="000D50D7">
        <w:t xml:space="preserve"> </w:t>
      </w:r>
      <w:r>
        <w:t>or</w:t>
      </w:r>
    </w:p>
    <w:p w14:paraId="1D650403" w14:textId="77777777" w:rsidR="00283174" w:rsidRDefault="00283174" w:rsidP="00283174">
      <w:pPr>
        <w:pStyle w:val="N3"/>
      </w:pPr>
      <w:r>
        <w:t>in</w:t>
      </w:r>
      <w:r w:rsidR="000D50D7" w:rsidRPr="000D50D7">
        <w:t xml:space="preserve"> </w:t>
      </w:r>
      <w:r>
        <w:t>a</w:t>
      </w:r>
      <w:r w:rsidR="000D50D7" w:rsidRPr="000D50D7">
        <w:t xml:space="preserve"> </w:t>
      </w:r>
      <w:r>
        <w:t>private</w:t>
      </w:r>
      <w:r w:rsidR="000D50D7" w:rsidRPr="000D50D7">
        <w:t xml:space="preserve"> </w:t>
      </w:r>
      <w:r>
        <w:t>street</w:t>
      </w:r>
      <w:r w:rsidR="000D50D7" w:rsidRPr="000D50D7">
        <w:t xml:space="preserve"> </w:t>
      </w:r>
      <w:r>
        <w:t>without</w:t>
      </w:r>
      <w:r w:rsidR="000D50D7" w:rsidRPr="000D50D7">
        <w:t xml:space="preserve"> </w:t>
      </w:r>
      <w:r>
        <w:t>the</w:t>
      </w:r>
      <w:r w:rsidR="000D50D7" w:rsidRPr="000D50D7">
        <w:t xml:space="preserve"> </w:t>
      </w:r>
      <w:r>
        <w:t>consent</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authority.</w:t>
      </w:r>
    </w:p>
    <w:p w14:paraId="4757A0C9" w14:textId="77777777" w:rsidR="00283174" w:rsidRDefault="00283174" w:rsidP="00283174">
      <w:pPr>
        <w:pStyle w:val="N2"/>
      </w:pPr>
      <w:r>
        <w:t>The</w:t>
      </w:r>
      <w:r w:rsidR="000D50D7" w:rsidRPr="000D50D7">
        <w:t xml:space="preserve"> </w:t>
      </w:r>
      <w:r>
        <w:t>undertaker</w:t>
      </w:r>
      <w:r w:rsidR="000D50D7" w:rsidRPr="000D50D7">
        <w:t xml:space="preserve"> </w:t>
      </w:r>
      <w:r>
        <w:t>must</w:t>
      </w:r>
      <w:r w:rsidR="000D50D7" w:rsidRPr="000D50D7">
        <w:t xml:space="preserve"> </w:t>
      </w:r>
      <w:r w:rsidRPr="00930BA6">
        <w:t>compensate</w:t>
      </w:r>
      <w:r w:rsidR="000D50D7" w:rsidRPr="000D50D7">
        <w:t xml:space="preserve"> </w:t>
      </w:r>
      <w:r w:rsidRPr="00930BA6">
        <w:t>the</w:t>
      </w:r>
      <w:r w:rsidR="000D50D7" w:rsidRPr="000D50D7">
        <w:t xml:space="preserve"> </w:t>
      </w:r>
      <w:r w:rsidRPr="00930BA6">
        <w:t>owners</w:t>
      </w:r>
      <w:r w:rsidR="000D50D7" w:rsidRPr="000D50D7">
        <w:t xml:space="preserve"> </w:t>
      </w:r>
      <w:r w:rsidRPr="00930BA6">
        <w:t>and</w:t>
      </w:r>
      <w:r w:rsidR="000D50D7" w:rsidRPr="000D50D7">
        <w:t xml:space="preserve"> </w:t>
      </w:r>
      <w:r w:rsidRPr="00930BA6">
        <w:t>occupiers</w:t>
      </w:r>
      <w:r w:rsidR="000D50D7" w:rsidRPr="000D50D7">
        <w:t xml:space="preserve"> </w:t>
      </w:r>
      <w:r w:rsidRPr="00930BA6">
        <w:t>of</w:t>
      </w:r>
      <w:r w:rsidR="000D50D7" w:rsidRPr="000D50D7">
        <w:t xml:space="preserve"> </w:t>
      </w:r>
      <w:r w:rsidRPr="00930BA6">
        <w:t>the</w:t>
      </w:r>
      <w:r w:rsidR="000D50D7" w:rsidRPr="000D50D7">
        <w:t xml:space="preserve"> </w:t>
      </w:r>
      <w:r w:rsidRPr="00930BA6">
        <w:t>land</w:t>
      </w:r>
      <w:r w:rsidR="000D50D7" w:rsidRPr="000D50D7">
        <w:t xml:space="preserve"> </w:t>
      </w:r>
      <w:r w:rsidRPr="00930BA6">
        <w:t>for</w:t>
      </w:r>
      <w:r w:rsidR="000D50D7" w:rsidRPr="000D50D7">
        <w:t xml:space="preserve"> </w:t>
      </w:r>
      <w:r w:rsidRPr="00930BA6">
        <w:t>any</w:t>
      </w:r>
      <w:r w:rsidR="000D50D7" w:rsidRPr="000D50D7">
        <w:t xml:space="preserve"> </w:t>
      </w:r>
      <w:r w:rsidRPr="00930BA6">
        <w:t>loss</w:t>
      </w:r>
      <w:r w:rsidR="000D50D7" w:rsidRPr="000D50D7">
        <w:t xml:space="preserve"> </w:t>
      </w:r>
      <w:r w:rsidRPr="00930BA6">
        <w:t>or</w:t>
      </w:r>
      <w:r w:rsidR="000D50D7" w:rsidRPr="000D50D7">
        <w:t xml:space="preserve"> </w:t>
      </w:r>
      <w:r w:rsidRPr="00930BA6">
        <w:t>damage</w:t>
      </w:r>
      <w:r w:rsidR="000D50D7" w:rsidRPr="000D50D7">
        <w:t xml:space="preserve"> </w:t>
      </w:r>
      <w:r w:rsidRPr="00930BA6">
        <w:t>arising</w:t>
      </w:r>
      <w:r w:rsidR="000D50D7" w:rsidRPr="000D50D7">
        <w:t xml:space="preserve"> </w:t>
      </w:r>
      <w:r w:rsidRPr="00930BA6">
        <w:t>by</w:t>
      </w:r>
      <w:r w:rsidR="000D50D7" w:rsidRPr="000D50D7">
        <w:t xml:space="preserve"> </w:t>
      </w:r>
      <w:r w:rsidRPr="00930BA6">
        <w:t>reason</w:t>
      </w:r>
      <w:r w:rsidR="000D50D7" w:rsidRPr="000D50D7">
        <w:t xml:space="preserve"> </w:t>
      </w:r>
      <w:r w:rsidRPr="00930BA6">
        <w:t>of</w:t>
      </w:r>
      <w:r w:rsidR="000D50D7" w:rsidRPr="000D50D7">
        <w:t xml:space="preserve"> </w:t>
      </w:r>
      <w:r w:rsidRPr="00930BA6">
        <w:t>the</w:t>
      </w:r>
      <w:r w:rsidR="000D50D7" w:rsidRPr="000D50D7">
        <w:t xml:space="preserve"> </w:t>
      </w:r>
      <w:r w:rsidRPr="00930BA6">
        <w:t>exercise</w:t>
      </w:r>
      <w:r w:rsidR="000D50D7" w:rsidRPr="000D50D7">
        <w:t xml:space="preserve"> </w:t>
      </w:r>
      <w:r w:rsidRPr="00930BA6">
        <w:t>of</w:t>
      </w:r>
      <w:r w:rsidR="000D50D7" w:rsidRPr="000D50D7">
        <w:t xml:space="preserve"> </w:t>
      </w:r>
      <w:r w:rsidRPr="00930BA6">
        <w:t>the</w:t>
      </w:r>
      <w:r w:rsidR="000D50D7" w:rsidRPr="000D50D7">
        <w:t xml:space="preserve"> </w:t>
      </w:r>
      <w:r w:rsidRPr="00930BA6">
        <w:t>authority</w:t>
      </w:r>
      <w:r w:rsidR="000D50D7" w:rsidRPr="000D50D7">
        <w:t xml:space="preserve"> </w:t>
      </w:r>
      <w:r w:rsidRPr="00930BA6">
        <w:t>conferred</w:t>
      </w:r>
      <w:r w:rsidR="000D50D7" w:rsidRPr="000D50D7">
        <w:t xml:space="preserve"> </w:t>
      </w:r>
      <w:r w:rsidRPr="00930BA6">
        <w:t>by</w:t>
      </w:r>
      <w:r w:rsidR="000D50D7" w:rsidRPr="000D50D7">
        <w:t xml:space="preserve"> </w:t>
      </w:r>
      <w:r w:rsidRPr="00930BA6">
        <w:t>this</w:t>
      </w:r>
      <w:r w:rsidR="000D50D7" w:rsidRPr="000D50D7">
        <w:t xml:space="preserve"> </w:t>
      </w:r>
      <w:r w:rsidRPr="00930BA6">
        <w:t>article,</w:t>
      </w:r>
      <w:r w:rsidR="000D50D7" w:rsidRPr="000D50D7">
        <w:t xml:space="preserve"> </w:t>
      </w:r>
      <w:r w:rsidRPr="00930BA6">
        <w:t>such</w:t>
      </w:r>
      <w:r w:rsidR="000D50D7" w:rsidRPr="000D50D7">
        <w:t xml:space="preserve"> </w:t>
      </w:r>
      <w:r w:rsidRPr="00930BA6">
        <w:t>compensation</w:t>
      </w:r>
      <w:r w:rsidR="000D50D7" w:rsidRPr="000D50D7">
        <w:t xml:space="preserve"> </w:t>
      </w:r>
      <w:r w:rsidRPr="00930BA6">
        <w:t>to</w:t>
      </w:r>
      <w:r w:rsidR="000D50D7" w:rsidRPr="000D50D7">
        <w:t xml:space="preserve"> </w:t>
      </w:r>
      <w:r w:rsidRPr="00930BA6">
        <w:t>be</w:t>
      </w:r>
      <w:r w:rsidR="000D50D7" w:rsidRPr="000D50D7">
        <w:t xml:space="preserve"> </w:t>
      </w:r>
      <w:r w:rsidRPr="00930BA6">
        <w:t>determined,</w:t>
      </w:r>
      <w:r w:rsidR="000D50D7" w:rsidRPr="000D50D7">
        <w:t xml:space="preserve"> </w:t>
      </w:r>
      <w:r w:rsidRPr="00930BA6">
        <w:t>in</w:t>
      </w:r>
      <w:r w:rsidR="000D50D7" w:rsidRPr="000D50D7">
        <w:t xml:space="preserve"> </w:t>
      </w:r>
      <w:r w:rsidRPr="00930BA6">
        <w:t>case</w:t>
      </w:r>
      <w:r w:rsidR="000D50D7" w:rsidRPr="000D50D7">
        <w:t xml:space="preserve"> </w:t>
      </w:r>
      <w:r w:rsidRPr="00930BA6">
        <w:t>of</w:t>
      </w:r>
      <w:r w:rsidR="000D50D7" w:rsidRPr="000D50D7">
        <w:t xml:space="preserve"> </w:t>
      </w:r>
      <w:r w:rsidRPr="00930BA6">
        <w:t>dispute,</w:t>
      </w:r>
      <w:r w:rsidR="000D50D7" w:rsidRPr="000D50D7">
        <w:t xml:space="preserve"> </w:t>
      </w:r>
      <w:r w:rsidRPr="00930BA6">
        <w:t>under</w:t>
      </w:r>
      <w:r w:rsidR="000D50D7" w:rsidRPr="000D50D7">
        <w:t xml:space="preserve"> </w:t>
      </w:r>
      <w:r w:rsidRPr="00930BA6">
        <w:t>Part</w:t>
      </w:r>
      <w:r w:rsidR="000D50D7" w:rsidRPr="000D50D7">
        <w:t xml:space="preserve"> </w:t>
      </w:r>
      <w:r w:rsidRPr="00930BA6">
        <w:t>1</w:t>
      </w:r>
      <w:r w:rsidR="000D50D7" w:rsidRPr="000D50D7">
        <w:t xml:space="preserve"> </w:t>
      </w:r>
      <w:r>
        <w:t>(determination</w:t>
      </w:r>
      <w:r w:rsidR="000D50D7" w:rsidRPr="000D50D7">
        <w:t xml:space="preserve"> </w:t>
      </w:r>
      <w:r>
        <w:t>of</w:t>
      </w:r>
      <w:r w:rsidR="000D50D7" w:rsidRPr="000D50D7">
        <w:t xml:space="preserve"> </w:t>
      </w:r>
      <w:r>
        <w:t>questions</w:t>
      </w:r>
      <w:r w:rsidR="000D50D7" w:rsidRPr="000D50D7">
        <w:t xml:space="preserve"> </w:t>
      </w:r>
      <w:r>
        <w:t>of</w:t>
      </w:r>
      <w:r w:rsidR="000D50D7" w:rsidRPr="000D50D7">
        <w:t xml:space="preserve"> </w:t>
      </w:r>
      <w:r>
        <w:t>disputed</w:t>
      </w:r>
      <w:r w:rsidR="000D50D7" w:rsidRPr="000D50D7">
        <w:t xml:space="preserve"> </w:t>
      </w:r>
      <w:r>
        <w:t>compensation)</w:t>
      </w:r>
      <w:r w:rsidR="000D50D7" w:rsidRPr="000D50D7">
        <w:t xml:space="preserve"> </w:t>
      </w:r>
      <w:r>
        <w:t>of</w:t>
      </w:r>
      <w:r w:rsidR="000D50D7" w:rsidRPr="000D50D7">
        <w:t xml:space="preserve"> </w:t>
      </w:r>
      <w:r>
        <w:t>the</w:t>
      </w:r>
      <w:r w:rsidR="000D50D7" w:rsidRPr="000D50D7">
        <w:t xml:space="preserve"> </w:t>
      </w:r>
      <w:r>
        <w:t>1961</w:t>
      </w:r>
      <w:r w:rsidR="000D50D7" w:rsidRPr="000D50D7">
        <w:t xml:space="preserve"> </w:t>
      </w:r>
      <w:r>
        <w:t>Act.</w:t>
      </w:r>
    </w:p>
    <w:p w14:paraId="07C0139E" w14:textId="77777777" w:rsidR="00283174" w:rsidRDefault="00283174" w:rsidP="00283174">
      <w:pPr>
        <w:pStyle w:val="N2"/>
      </w:pPr>
      <w:r>
        <w:lastRenderedPageBreak/>
        <w:t>Section</w:t>
      </w:r>
      <w:r w:rsidR="000D50D7" w:rsidRPr="000D50D7">
        <w:t xml:space="preserve"> </w:t>
      </w:r>
      <w:r>
        <w:t>13</w:t>
      </w:r>
      <w:r w:rsidR="000D50D7" w:rsidRPr="000D50D7">
        <w:t xml:space="preserve"> </w:t>
      </w:r>
      <w:r w:rsidRPr="00930BA6">
        <w:t>(refusal</w:t>
      </w:r>
      <w:r w:rsidR="000D50D7" w:rsidRPr="000D50D7">
        <w:t xml:space="preserve"> </w:t>
      </w:r>
      <w:r w:rsidRPr="00930BA6">
        <w:t>to</w:t>
      </w:r>
      <w:r w:rsidR="000D50D7" w:rsidRPr="000D50D7">
        <w:t xml:space="preserve"> </w:t>
      </w:r>
      <w:r w:rsidRPr="00930BA6">
        <w:t>give</w:t>
      </w:r>
      <w:r w:rsidR="000D50D7" w:rsidRPr="000D50D7">
        <w:t xml:space="preserve"> </w:t>
      </w:r>
      <w:r w:rsidRPr="00930BA6">
        <w:t>possession</w:t>
      </w:r>
      <w:r w:rsidR="000D50D7" w:rsidRPr="000D50D7">
        <w:t xml:space="preserve"> </w:t>
      </w:r>
      <w:r w:rsidRPr="00930BA6">
        <w:t>to</w:t>
      </w:r>
      <w:r w:rsidR="000D50D7" w:rsidRPr="000D50D7">
        <w:t xml:space="preserve"> </w:t>
      </w:r>
      <w:r w:rsidRPr="00930BA6">
        <w:t>acquiring</w:t>
      </w:r>
      <w:r w:rsidR="000D50D7" w:rsidRPr="000D50D7">
        <w:t xml:space="preserve"> </w:t>
      </w:r>
      <w:r w:rsidRPr="00930BA6">
        <w:t>authority)</w:t>
      </w:r>
      <w:r w:rsidR="000D50D7" w:rsidRPr="000D50D7">
        <w:t xml:space="preserve"> </w:t>
      </w:r>
      <w:r>
        <w:t>of</w:t>
      </w:r>
      <w:r w:rsidR="000D50D7" w:rsidRPr="000D50D7">
        <w:t xml:space="preserve"> </w:t>
      </w:r>
      <w:r>
        <w:t>the</w:t>
      </w:r>
      <w:r w:rsidR="000D50D7" w:rsidRPr="000D50D7">
        <w:t xml:space="preserve"> </w:t>
      </w:r>
      <w:r>
        <w:t>1965</w:t>
      </w:r>
      <w:r w:rsidR="000D50D7" w:rsidRPr="000D50D7">
        <w:t xml:space="preserve"> </w:t>
      </w:r>
      <w:r>
        <w:t>Act</w:t>
      </w:r>
      <w:r w:rsidR="000D50D7" w:rsidRPr="000D50D7">
        <w:t xml:space="preserve"> </w:t>
      </w:r>
      <w:r w:rsidRPr="00930BA6">
        <w:t>applies</w:t>
      </w:r>
      <w:r w:rsidR="000D50D7" w:rsidRPr="000D50D7">
        <w:t xml:space="preserve"> </w:t>
      </w:r>
      <w:r w:rsidRPr="00930BA6">
        <w:t>to</w:t>
      </w:r>
      <w:r w:rsidR="000D50D7" w:rsidRPr="000D50D7">
        <w:t xml:space="preserve"> </w:t>
      </w:r>
      <w:r w:rsidRPr="00930BA6">
        <w:t>the</w:t>
      </w:r>
      <w:r w:rsidR="000D50D7" w:rsidRPr="000D50D7">
        <w:t xml:space="preserve"> </w:t>
      </w:r>
      <w:r w:rsidRPr="00930BA6">
        <w:t>entry</w:t>
      </w:r>
      <w:r w:rsidR="000D50D7" w:rsidRPr="000D50D7">
        <w:t xml:space="preserve"> </w:t>
      </w:r>
      <w:r w:rsidRPr="00930BA6">
        <w:t>onto,</w:t>
      </w:r>
      <w:r w:rsidR="000D50D7" w:rsidRPr="000D50D7">
        <w:t xml:space="preserve"> </w:t>
      </w:r>
      <w:r w:rsidRPr="00930BA6">
        <w:t>or</w:t>
      </w:r>
      <w:r w:rsidR="000D50D7" w:rsidRPr="000D50D7">
        <w:t xml:space="preserve"> </w:t>
      </w:r>
      <w:r w:rsidRPr="00930BA6">
        <w:t>possession</w:t>
      </w:r>
      <w:r w:rsidR="000D50D7" w:rsidRPr="000D50D7">
        <w:t xml:space="preserve"> </w:t>
      </w:r>
      <w:r w:rsidRPr="00930BA6">
        <w:t>of,</w:t>
      </w:r>
      <w:r w:rsidR="000D50D7" w:rsidRPr="000D50D7">
        <w:t xml:space="preserve"> </w:t>
      </w:r>
      <w:r w:rsidRPr="00930BA6">
        <w:t>land</w:t>
      </w:r>
      <w:r w:rsidR="000D50D7" w:rsidRPr="000D50D7">
        <w:t xml:space="preserve"> </w:t>
      </w:r>
      <w:r w:rsidRPr="00930BA6">
        <w:t>under</w:t>
      </w:r>
      <w:r w:rsidR="000D50D7" w:rsidRPr="000D50D7">
        <w:t xml:space="preserve"> </w:t>
      </w:r>
      <w:r w:rsidRPr="00930BA6">
        <w:t>this</w:t>
      </w:r>
      <w:r w:rsidR="000D50D7" w:rsidRPr="000D50D7">
        <w:t xml:space="preserve"> </w:t>
      </w:r>
      <w:r w:rsidRPr="00930BA6">
        <w:t>article</w:t>
      </w:r>
      <w:r w:rsidR="000D50D7" w:rsidRPr="000D50D7">
        <w:t xml:space="preserve"> </w:t>
      </w:r>
      <w:r w:rsidRPr="00930BA6">
        <w:t>to</w:t>
      </w:r>
      <w:r w:rsidR="000D50D7" w:rsidRPr="000D50D7">
        <w:t xml:space="preserve"> </w:t>
      </w:r>
      <w:r w:rsidRPr="00930BA6">
        <w:t>the</w:t>
      </w:r>
      <w:r w:rsidR="000D50D7" w:rsidRPr="000D50D7">
        <w:t xml:space="preserve"> </w:t>
      </w:r>
      <w:r w:rsidRPr="00930BA6">
        <w:t>same</w:t>
      </w:r>
      <w:r w:rsidR="000D50D7" w:rsidRPr="000D50D7">
        <w:t xml:space="preserve"> </w:t>
      </w:r>
      <w:r w:rsidRPr="00930BA6">
        <w:t>extent</w:t>
      </w:r>
      <w:r w:rsidR="000D50D7" w:rsidRPr="000D50D7">
        <w:t xml:space="preserve"> </w:t>
      </w:r>
      <w:r w:rsidRPr="00930BA6">
        <w:t>as</w:t>
      </w:r>
      <w:r w:rsidR="000D50D7" w:rsidRPr="000D50D7">
        <w:t xml:space="preserve"> </w:t>
      </w:r>
      <w:r w:rsidRPr="00930BA6">
        <w:t>it</w:t>
      </w:r>
      <w:r w:rsidR="000D50D7" w:rsidRPr="000D50D7">
        <w:t xml:space="preserve"> </w:t>
      </w:r>
      <w:r w:rsidRPr="00930BA6">
        <w:t>applies</w:t>
      </w:r>
      <w:r w:rsidR="000D50D7" w:rsidRPr="000D50D7">
        <w:t xml:space="preserve"> </w:t>
      </w:r>
      <w:r w:rsidRPr="00930BA6">
        <w:t>to</w:t>
      </w:r>
      <w:r w:rsidR="000D50D7" w:rsidRPr="000D50D7">
        <w:t xml:space="preserve"> </w:t>
      </w:r>
      <w:r w:rsidRPr="00930BA6">
        <w:t>the</w:t>
      </w:r>
      <w:r w:rsidR="000D50D7" w:rsidRPr="000D50D7">
        <w:t xml:space="preserve"> </w:t>
      </w:r>
      <w:r w:rsidRPr="00930BA6">
        <w:t>compulsory</w:t>
      </w:r>
      <w:r w:rsidR="000D50D7" w:rsidRPr="000D50D7">
        <w:t xml:space="preserve"> </w:t>
      </w:r>
      <w:r w:rsidRPr="00930BA6">
        <w:t>acquisition</w:t>
      </w:r>
      <w:r w:rsidR="000D50D7" w:rsidRPr="000D50D7">
        <w:t xml:space="preserve"> </w:t>
      </w:r>
      <w:r w:rsidRPr="00930BA6">
        <w:t>of</w:t>
      </w:r>
      <w:r w:rsidR="000D50D7" w:rsidRPr="000D50D7">
        <w:t xml:space="preserve"> </w:t>
      </w:r>
      <w:r w:rsidRPr="00930BA6">
        <w:t>land</w:t>
      </w:r>
      <w:r w:rsidR="000D50D7" w:rsidRPr="000D50D7">
        <w:t xml:space="preserve"> </w:t>
      </w:r>
      <w:r w:rsidRPr="00930BA6">
        <w:t>under</w:t>
      </w:r>
      <w:r w:rsidR="000D50D7" w:rsidRPr="000D50D7">
        <w:t xml:space="preserve"> </w:t>
      </w:r>
      <w:r w:rsidRPr="00930BA6">
        <w:t>this</w:t>
      </w:r>
      <w:r w:rsidR="000D50D7" w:rsidRPr="000D50D7">
        <w:t xml:space="preserve"> </w:t>
      </w:r>
      <w:r w:rsidRPr="00930BA6">
        <w:t>Order</w:t>
      </w:r>
      <w:r w:rsidR="000D50D7" w:rsidRPr="000D50D7">
        <w:t xml:space="preserve"> </w:t>
      </w:r>
      <w:r w:rsidRPr="00930BA6">
        <w:t>by</w:t>
      </w:r>
      <w:r w:rsidR="000D50D7" w:rsidRPr="000D50D7">
        <w:t xml:space="preserve"> </w:t>
      </w:r>
      <w:r w:rsidRPr="00930BA6">
        <w:t>virtue</w:t>
      </w:r>
      <w:r w:rsidR="000D50D7" w:rsidRPr="000D50D7">
        <w:t xml:space="preserve"> </w:t>
      </w:r>
      <w:r w:rsidRPr="00930BA6">
        <w:t>of</w:t>
      </w:r>
      <w:r w:rsidR="000D50D7" w:rsidRPr="000D50D7">
        <w:t xml:space="preserve"> </w:t>
      </w:r>
      <w:r w:rsidRPr="00930BA6">
        <w:t>section</w:t>
      </w:r>
      <w:r w:rsidR="000D50D7" w:rsidRPr="000D50D7">
        <w:t xml:space="preserve"> </w:t>
      </w:r>
      <w:r w:rsidRPr="00930BA6">
        <w:t>125</w:t>
      </w:r>
      <w:r w:rsidR="000D50D7" w:rsidRPr="000D50D7">
        <w:t xml:space="preserve"> </w:t>
      </w:r>
      <w:r w:rsidRPr="00930BA6">
        <w:t>(application</w:t>
      </w:r>
      <w:r w:rsidR="000D50D7" w:rsidRPr="000D50D7">
        <w:t xml:space="preserve"> </w:t>
      </w:r>
      <w:r w:rsidRPr="00930BA6">
        <w:t>of</w:t>
      </w:r>
      <w:r w:rsidR="000D50D7" w:rsidRPr="000D50D7">
        <w:t xml:space="preserve"> </w:t>
      </w:r>
      <w:r w:rsidRPr="00930BA6">
        <w:t>compulsory</w:t>
      </w:r>
      <w:r w:rsidR="000D50D7" w:rsidRPr="000D50D7">
        <w:t xml:space="preserve"> </w:t>
      </w:r>
      <w:r w:rsidRPr="00930BA6">
        <w:t>acquisition</w:t>
      </w:r>
      <w:r w:rsidR="000D50D7" w:rsidRPr="000D50D7">
        <w:t xml:space="preserve"> </w:t>
      </w:r>
      <w:r w:rsidRPr="00930BA6">
        <w:t>provisions</w:t>
      </w:r>
      <w:r>
        <w:t>)</w:t>
      </w:r>
      <w:r w:rsidR="000D50D7" w:rsidRPr="000D50D7">
        <w:t xml:space="preserve"> </w:t>
      </w:r>
      <w:r>
        <w:t>of</w:t>
      </w:r>
      <w:r w:rsidR="000D50D7" w:rsidRPr="000D50D7">
        <w:t xml:space="preserve"> </w:t>
      </w:r>
      <w:r>
        <w:t>the</w:t>
      </w:r>
      <w:r w:rsidR="000D50D7" w:rsidRPr="000D50D7">
        <w:t xml:space="preserve"> </w:t>
      </w:r>
      <w:r>
        <w:t>2008</w:t>
      </w:r>
      <w:r w:rsidR="000D50D7" w:rsidRPr="000D50D7">
        <w:t xml:space="preserve"> </w:t>
      </w:r>
      <w:r>
        <w:t>Act.</w:t>
      </w:r>
    </w:p>
    <w:p w14:paraId="6EBD4AA5" w14:textId="77777777" w:rsidR="00283174" w:rsidRDefault="00283174" w:rsidP="00283174">
      <w:pPr>
        <w:pStyle w:val="Part"/>
        <w:rPr>
          <w:sz w:val="21"/>
        </w:rPr>
      </w:pPr>
      <w:bookmarkStart w:id="473" w:name="TOC27_07_2021_11_18_16_292"/>
      <w:bookmarkStart w:id="474" w:name="TOC27_07_2021_11_36_14_291"/>
      <w:bookmarkStart w:id="475" w:name="TOC27_07_2021_11_48_02_291"/>
      <w:bookmarkStart w:id="476" w:name="TOC27_07_2021_11_50_47_292"/>
      <w:bookmarkStart w:id="477" w:name="TOC01_02_2022_15_14_24_310"/>
      <w:bookmarkStart w:id="478" w:name="TOC02_02_2022_13_02_49_290"/>
      <w:bookmarkStart w:id="479" w:name="TOC18_02_2022_17_52_44_310"/>
      <w:bookmarkStart w:id="480" w:name="TOC23_02_2022_21_19_37_308"/>
      <w:bookmarkStart w:id="481" w:name="TOC15_08_2022_16_06_13_308"/>
      <w:bookmarkStart w:id="482" w:name="TOC06_09_2022_15_41_36_307"/>
      <w:bookmarkStart w:id="483" w:name="TOC04_10_2022_16_50_01_308"/>
      <w:bookmarkStart w:id="484" w:name="TOC23_11_2022_11_32_56_309"/>
      <w:bookmarkStart w:id="485" w:name="TOC10_01_2023_14_27_52_309"/>
      <w:bookmarkEnd w:id="473"/>
      <w:bookmarkEnd w:id="474"/>
      <w:bookmarkEnd w:id="475"/>
      <w:bookmarkEnd w:id="476"/>
      <w:bookmarkEnd w:id="477"/>
      <w:bookmarkEnd w:id="478"/>
      <w:bookmarkEnd w:id="479"/>
      <w:bookmarkEnd w:id="480"/>
      <w:bookmarkEnd w:id="481"/>
      <w:bookmarkEnd w:id="482"/>
      <w:bookmarkEnd w:id="483"/>
      <w:bookmarkEnd w:id="484"/>
      <w:bookmarkEnd w:id="485"/>
      <w:r>
        <w:t>PART</w:t>
      </w:r>
      <w:r w:rsidR="000D50D7" w:rsidRPr="000D50D7">
        <w:t xml:space="preserve"> </w:t>
      </w:r>
      <w:r>
        <w:fldChar w:fldCharType="begin"/>
      </w:r>
      <w:r>
        <w:instrText xml:space="preserve"> SEQ Part_ \* arabic </w:instrText>
      </w:r>
      <w:r>
        <w:fldChar w:fldCharType="separate"/>
      </w:r>
      <w:r w:rsidR="000D50D7">
        <w:rPr>
          <w:noProof/>
        </w:rPr>
        <w:t>5</w:t>
      </w:r>
      <w:r>
        <w:rPr>
          <w:noProof/>
        </w:rPr>
        <w:fldChar w:fldCharType="end"/>
      </w:r>
    </w:p>
    <w:p w14:paraId="6EE58942" w14:textId="77777777" w:rsidR="00283174" w:rsidRDefault="00283174" w:rsidP="00283174">
      <w:pPr>
        <w:pStyle w:val="PartHead"/>
      </w:pPr>
      <w:bookmarkStart w:id="486" w:name="TOC27_07_2021_11_18_16_293"/>
      <w:bookmarkStart w:id="487" w:name="TOC27_07_2021_11_36_14_292"/>
      <w:bookmarkStart w:id="488" w:name="TOC27_07_2021_11_48_02_292"/>
      <w:bookmarkStart w:id="489" w:name="TOC27_07_2021_11_50_47_293"/>
      <w:bookmarkStart w:id="490" w:name="TOC01_02_2022_15_14_24_311"/>
      <w:bookmarkStart w:id="491" w:name="TOC02_02_2022_13_02_49_291"/>
      <w:bookmarkStart w:id="492" w:name="TOC18_02_2022_17_52_44_311"/>
      <w:bookmarkStart w:id="493" w:name="TOC23_02_2022_21_19_37_309"/>
      <w:bookmarkStart w:id="494" w:name="TOC15_08_2022_16_06_13_309"/>
      <w:bookmarkStart w:id="495" w:name="TOC06_09_2022_15_41_36_308"/>
      <w:bookmarkStart w:id="496" w:name="TOC04_10_2022_16_50_01_309"/>
      <w:bookmarkStart w:id="497" w:name="TOC23_11_2022_11_32_56_310"/>
      <w:bookmarkStart w:id="498" w:name="TOC10_01_2023_14_27_52_310"/>
      <w:bookmarkEnd w:id="486"/>
      <w:bookmarkEnd w:id="487"/>
      <w:bookmarkEnd w:id="488"/>
      <w:bookmarkEnd w:id="489"/>
      <w:bookmarkEnd w:id="490"/>
      <w:bookmarkEnd w:id="491"/>
      <w:bookmarkEnd w:id="492"/>
      <w:bookmarkEnd w:id="493"/>
      <w:bookmarkEnd w:id="494"/>
      <w:bookmarkEnd w:id="495"/>
      <w:bookmarkEnd w:id="496"/>
      <w:bookmarkEnd w:id="497"/>
      <w:bookmarkEnd w:id="498"/>
      <w:r>
        <w:t>POWERS</w:t>
      </w:r>
      <w:r w:rsidR="000D50D7" w:rsidRPr="000D50D7">
        <w:t xml:space="preserve"> </w:t>
      </w:r>
      <w:r>
        <w:t>OF</w:t>
      </w:r>
      <w:r w:rsidR="000D50D7" w:rsidRPr="000D50D7">
        <w:t xml:space="preserve"> </w:t>
      </w:r>
      <w:r>
        <w:t>ACQUISITION</w:t>
      </w:r>
    </w:p>
    <w:p w14:paraId="76CFA9C6" w14:textId="77777777" w:rsidR="00283174" w:rsidRDefault="00283174" w:rsidP="00283174">
      <w:pPr>
        <w:pStyle w:val="H1"/>
      </w:pPr>
      <w:bookmarkStart w:id="499" w:name="TOC27_07_2021_11_18_16_294"/>
      <w:bookmarkStart w:id="500" w:name="TOC27_07_2021_11_36_14_293"/>
      <w:bookmarkStart w:id="501" w:name="TOC27_07_2021_11_48_02_293"/>
      <w:bookmarkStart w:id="502" w:name="TOC27_07_2021_11_50_47_294"/>
      <w:bookmarkStart w:id="503" w:name="TOC01_02_2022_15_14_24_312"/>
      <w:bookmarkStart w:id="504" w:name="TOC02_02_2022_13_02_49_292"/>
      <w:bookmarkStart w:id="505" w:name="TOC18_02_2022_17_52_44_312"/>
      <w:bookmarkStart w:id="506" w:name="TOC23_02_2022_21_19_37_310"/>
      <w:bookmarkStart w:id="507" w:name="TOC15_08_2022_16_06_13_310"/>
      <w:bookmarkStart w:id="508" w:name="TOC06_09_2022_15_41_36_309"/>
      <w:bookmarkStart w:id="509" w:name="TOC04_10_2022_16_50_01_310"/>
      <w:bookmarkStart w:id="510" w:name="TOC23_11_2022_11_32_56_311"/>
      <w:bookmarkStart w:id="511" w:name="TOC10_01_2023_14_27_52_311"/>
      <w:bookmarkEnd w:id="499"/>
      <w:bookmarkEnd w:id="500"/>
      <w:bookmarkEnd w:id="501"/>
      <w:bookmarkEnd w:id="502"/>
      <w:bookmarkEnd w:id="503"/>
      <w:bookmarkEnd w:id="504"/>
      <w:bookmarkEnd w:id="505"/>
      <w:bookmarkEnd w:id="506"/>
      <w:bookmarkEnd w:id="507"/>
      <w:bookmarkEnd w:id="508"/>
      <w:bookmarkEnd w:id="509"/>
      <w:bookmarkEnd w:id="510"/>
      <w:bookmarkEnd w:id="511"/>
      <w:r>
        <w:t>Compulsory</w:t>
      </w:r>
      <w:r w:rsidR="000D50D7" w:rsidRPr="000D50D7">
        <w:t xml:space="preserve"> </w:t>
      </w:r>
      <w:r>
        <w:t>acquisition</w:t>
      </w:r>
      <w:r w:rsidR="000D50D7" w:rsidRPr="000D50D7">
        <w:t xml:space="preserve"> </w:t>
      </w:r>
      <w:r>
        <w:t>of</w:t>
      </w:r>
      <w:r w:rsidR="000D50D7" w:rsidRPr="000D50D7">
        <w:t xml:space="preserve"> </w:t>
      </w:r>
      <w:r>
        <w:t>land</w:t>
      </w:r>
    </w:p>
    <w:p w14:paraId="17B11A6D" w14:textId="77777777" w:rsidR="00283174" w:rsidRDefault="00283174" w:rsidP="00283174">
      <w:pPr>
        <w:pStyle w:val="N1"/>
      </w:pPr>
      <w:bookmarkStart w:id="512" w:name="_Ref77777754"/>
      <w:bookmarkStart w:id="513" w:name="_Ref94622628"/>
      <w:bookmarkStart w:id="514" w:name="_Ref111216097"/>
      <w:r>
        <w:t>—</w:t>
      </w:r>
      <w:r>
        <w:fldChar w:fldCharType="begin"/>
      </w:r>
      <w:bookmarkStart w:id="515" w:name="_Ref77780697"/>
      <w:bookmarkEnd w:id="515"/>
      <w:r>
        <w:instrText xml:space="preserve"> LISTNUM "SEQ1" \l 2 </w:instrText>
      </w:r>
      <w:r>
        <w:fldChar w:fldCharType="end"/>
      </w:r>
      <w:r w:rsidR="000D50D7" w:rsidRPr="000D50D7">
        <w:t> </w:t>
      </w:r>
      <w:r w:rsidRPr="00930BA6">
        <w:t>The</w:t>
      </w:r>
      <w:r w:rsidR="000D50D7" w:rsidRPr="000D50D7">
        <w:t xml:space="preserve"> </w:t>
      </w:r>
      <w:r w:rsidRPr="00930BA6">
        <w:t>undertaker</w:t>
      </w:r>
      <w:r w:rsidR="000D50D7" w:rsidRPr="000D50D7">
        <w:t xml:space="preserve"> </w:t>
      </w:r>
      <w:r w:rsidRPr="00930BA6">
        <w:t>may</w:t>
      </w:r>
      <w:bookmarkEnd w:id="513"/>
      <w:bookmarkEnd w:id="514"/>
      <w:r w:rsidR="000D50D7" w:rsidRPr="000D50D7">
        <w:t xml:space="preserve"> </w:t>
      </w:r>
      <w:r w:rsidRPr="00930BA6">
        <w:t>acquire</w:t>
      </w:r>
      <w:r w:rsidR="000D50D7" w:rsidRPr="000D50D7">
        <w:t xml:space="preserve"> </w:t>
      </w:r>
      <w:r w:rsidRPr="00930BA6">
        <w:t>compulsorily</w:t>
      </w:r>
      <w:r w:rsidR="000D50D7" w:rsidRPr="000D50D7">
        <w:t xml:space="preserve"> </w:t>
      </w:r>
      <w:r w:rsidRPr="00930BA6">
        <w:t>so</w:t>
      </w:r>
      <w:r w:rsidR="000D50D7" w:rsidRPr="000D50D7">
        <w:t xml:space="preserve"> </w:t>
      </w:r>
      <w:r w:rsidRPr="00930BA6">
        <w:t>much</w:t>
      </w:r>
      <w:r w:rsidR="000D50D7" w:rsidRPr="000D50D7">
        <w:t xml:space="preserve"> </w:t>
      </w:r>
      <w:r w:rsidRPr="00930BA6">
        <w:t>of</w:t>
      </w:r>
      <w:r w:rsidR="000D50D7" w:rsidRPr="000D50D7">
        <w:t xml:space="preserve"> </w:t>
      </w:r>
      <w:r w:rsidRPr="00930BA6">
        <w:t>the</w:t>
      </w:r>
      <w:r w:rsidR="000D50D7" w:rsidRPr="000D50D7">
        <w:t xml:space="preserve"> </w:t>
      </w:r>
      <w:r w:rsidRPr="00930BA6">
        <w:t>Order</w:t>
      </w:r>
      <w:r w:rsidR="000D50D7" w:rsidRPr="000D50D7">
        <w:t xml:space="preserve"> </w:t>
      </w:r>
      <w:r w:rsidRPr="00930BA6">
        <w:t>land</w:t>
      </w:r>
      <w:r w:rsidR="000D50D7" w:rsidRPr="000D50D7">
        <w:t xml:space="preserve"> </w:t>
      </w:r>
      <w:r w:rsidRPr="00930BA6">
        <w:t>as</w:t>
      </w:r>
      <w:r w:rsidR="000D50D7" w:rsidRPr="000D50D7">
        <w:t xml:space="preserve"> </w:t>
      </w:r>
      <w:r w:rsidRPr="00930BA6">
        <w:t>is</w:t>
      </w:r>
      <w:r w:rsidR="000D50D7" w:rsidRPr="000D50D7">
        <w:t xml:space="preserve"> </w:t>
      </w:r>
      <w:r w:rsidRPr="00930BA6">
        <w:t>required</w:t>
      </w:r>
      <w:r w:rsidR="000D50D7" w:rsidRPr="000D50D7">
        <w:t xml:space="preserve"> </w:t>
      </w:r>
      <w:r w:rsidRPr="00930BA6">
        <w:t>for</w:t>
      </w:r>
      <w:r w:rsidR="000D50D7" w:rsidRPr="000D50D7">
        <w:t xml:space="preserve"> </w:t>
      </w:r>
      <w:r w:rsidRPr="00930BA6">
        <w:t>the</w:t>
      </w:r>
      <w:r w:rsidR="000D50D7" w:rsidRPr="000D50D7">
        <w:t xml:space="preserve"> </w:t>
      </w:r>
      <w:r w:rsidRPr="00930BA6">
        <w:t>authorised</w:t>
      </w:r>
      <w:r w:rsidR="000D50D7" w:rsidRPr="000D50D7">
        <w:t xml:space="preserve"> </w:t>
      </w:r>
      <w:r w:rsidRPr="00930BA6">
        <w:t>development</w:t>
      </w:r>
      <w:r w:rsidR="007B18B3">
        <w:t>,</w:t>
      </w:r>
      <w:r w:rsidR="000D50D7" w:rsidRPr="000D50D7">
        <w:t xml:space="preserve"> </w:t>
      </w:r>
      <w:r w:rsidRPr="00930BA6">
        <w:t>or</w:t>
      </w:r>
      <w:r w:rsidR="000D50D7" w:rsidRPr="000D50D7">
        <w:t xml:space="preserve"> </w:t>
      </w:r>
      <w:r w:rsidRPr="00930BA6">
        <w:t>to</w:t>
      </w:r>
      <w:r w:rsidR="000D50D7" w:rsidRPr="000D50D7">
        <w:t xml:space="preserve"> </w:t>
      </w:r>
      <w:r w:rsidRPr="00930BA6">
        <w:t>facilitate</w:t>
      </w:r>
      <w:r w:rsidR="000D50D7" w:rsidRPr="000D50D7">
        <w:t xml:space="preserve"> </w:t>
      </w:r>
      <w:r w:rsidR="007B18B3">
        <w:t>it</w:t>
      </w:r>
      <w:r w:rsidRPr="00930BA6">
        <w:t>,</w:t>
      </w:r>
      <w:r w:rsidR="000D50D7" w:rsidRPr="000D50D7">
        <w:t xml:space="preserve"> </w:t>
      </w:r>
      <w:r w:rsidRPr="00930BA6">
        <w:t>or</w:t>
      </w:r>
      <w:r w:rsidR="000D50D7" w:rsidRPr="000D50D7">
        <w:t xml:space="preserve"> </w:t>
      </w:r>
      <w:r>
        <w:t>as</w:t>
      </w:r>
      <w:r w:rsidR="000D50D7" w:rsidRPr="000D50D7">
        <w:t xml:space="preserve"> </w:t>
      </w:r>
      <w:r w:rsidRPr="00930BA6">
        <w:t>is</w:t>
      </w:r>
      <w:r w:rsidR="000D50D7" w:rsidRPr="000D50D7">
        <w:t xml:space="preserve"> </w:t>
      </w:r>
      <w:r w:rsidRPr="00930BA6">
        <w:t>incidental</w:t>
      </w:r>
      <w:r w:rsidR="000D50D7" w:rsidRPr="000D50D7">
        <w:t xml:space="preserve"> </w:t>
      </w:r>
      <w:r w:rsidRPr="00930BA6">
        <w:t>to</w:t>
      </w:r>
      <w:r w:rsidR="000D50D7" w:rsidRPr="000D50D7">
        <w:t xml:space="preserve"> </w:t>
      </w:r>
      <w:r w:rsidRPr="00930BA6">
        <w:t>it</w:t>
      </w:r>
      <w:bookmarkEnd w:id="512"/>
      <w:r w:rsidR="00B1158B">
        <w:t>.</w:t>
      </w:r>
    </w:p>
    <w:p w14:paraId="004F8711" w14:textId="77777777" w:rsidR="00283174" w:rsidRDefault="00283174" w:rsidP="004D3AF6">
      <w:pPr>
        <w:pStyle w:val="N2"/>
      </w:pPr>
      <w:r>
        <w:t>This</w:t>
      </w:r>
      <w:r w:rsidR="000D50D7" w:rsidRPr="000D50D7">
        <w:t xml:space="preserve"> </w:t>
      </w:r>
      <w:r>
        <w:t>article</w:t>
      </w:r>
      <w:r w:rsidR="000D50D7" w:rsidRPr="000D50D7">
        <w:t xml:space="preserve"> </w:t>
      </w:r>
      <w:r>
        <w:t>is</w:t>
      </w:r>
      <w:r w:rsidR="000D50D7" w:rsidRPr="000D50D7">
        <w:t xml:space="preserve"> </w:t>
      </w:r>
      <w:r>
        <w:t>subject</w:t>
      </w:r>
      <w:r w:rsidR="000D50D7" w:rsidRPr="000D50D7">
        <w:t xml:space="preserve"> </w:t>
      </w:r>
      <w:r>
        <w:t>to</w:t>
      </w:r>
      <w:r w:rsidR="000D50D7" w:rsidRPr="000D50D7">
        <w:t xml:space="preserve"> </w:t>
      </w:r>
      <w:r w:rsidR="001D68FF">
        <w:t>article</w:t>
      </w:r>
      <w:r w:rsidR="000D50D7" w:rsidRPr="000D50D7">
        <w:t xml:space="preserve"> </w:t>
      </w:r>
      <w:r w:rsidR="001D68FF">
        <w:t>19</w:t>
      </w:r>
      <w:r w:rsidR="000D50D7" w:rsidRPr="000D50D7">
        <w:t xml:space="preserve"> </w:t>
      </w:r>
      <w:r w:rsidR="001D68FF">
        <w:t>(time</w:t>
      </w:r>
      <w:r w:rsidR="000D50D7" w:rsidRPr="000D50D7">
        <w:t xml:space="preserve"> </w:t>
      </w:r>
      <w:r w:rsidR="001D68FF">
        <w:t>limit</w:t>
      </w:r>
      <w:r w:rsidR="000D50D7" w:rsidRPr="000D50D7">
        <w:t xml:space="preserve"> </w:t>
      </w:r>
      <w:r w:rsidR="001D68FF">
        <w:t>for</w:t>
      </w:r>
      <w:r w:rsidR="000D50D7" w:rsidRPr="000D50D7">
        <w:t xml:space="preserve"> </w:t>
      </w:r>
      <w:r w:rsidR="001D68FF">
        <w:t>exercise</w:t>
      </w:r>
      <w:r w:rsidR="000D50D7" w:rsidRPr="000D50D7">
        <w:t xml:space="preserve"> </w:t>
      </w:r>
      <w:r w:rsidR="001D68FF">
        <w:t>of</w:t>
      </w:r>
      <w:r w:rsidR="000D50D7" w:rsidRPr="000D50D7">
        <w:t xml:space="preserve"> </w:t>
      </w:r>
      <w:r w:rsidR="001D68FF">
        <w:t>authority</w:t>
      </w:r>
      <w:r w:rsidR="000D50D7" w:rsidRPr="000D50D7">
        <w:t xml:space="preserve"> </w:t>
      </w:r>
      <w:r w:rsidR="001D68FF">
        <w:t>to</w:t>
      </w:r>
      <w:r w:rsidR="000D50D7" w:rsidRPr="000D50D7">
        <w:t xml:space="preserve"> </w:t>
      </w:r>
      <w:r w:rsidR="001D68FF">
        <w:t>acquire</w:t>
      </w:r>
      <w:r w:rsidR="000D50D7" w:rsidRPr="000D50D7">
        <w:t xml:space="preserve"> </w:t>
      </w:r>
      <w:r w:rsidR="001D68FF">
        <w:t>land</w:t>
      </w:r>
      <w:r w:rsidR="000D50D7" w:rsidRPr="000D50D7">
        <w:t xml:space="preserve"> </w:t>
      </w:r>
      <w:r w:rsidR="001D68FF">
        <w:t>compulsorily),</w:t>
      </w:r>
      <w:r w:rsidR="000D50D7" w:rsidRPr="000D50D7">
        <w:t xml:space="preserve"> </w:t>
      </w:r>
      <w:r>
        <w:t>article</w:t>
      </w:r>
      <w:r w:rsidR="000D50D7" w:rsidRPr="000D50D7">
        <w:t xml:space="preserve"> </w:t>
      </w:r>
      <w:r>
        <w:fldChar w:fldCharType="begin"/>
      </w:r>
      <w:r>
        <w:instrText xml:space="preserve"> REF _Ref77778416 \r \h </w:instrText>
      </w:r>
      <w:r>
        <w:fldChar w:fldCharType="separate"/>
      </w:r>
      <w:r w:rsidR="000D50D7">
        <w:t>20</w:t>
      </w:r>
      <w:r>
        <w:fldChar w:fldCharType="end"/>
      </w:r>
      <w:r w:rsidR="001D68FF">
        <w:t>(2)</w:t>
      </w:r>
      <w:r w:rsidR="000D50D7" w:rsidRPr="000D50D7">
        <w:t xml:space="preserve"> </w:t>
      </w:r>
      <w:r>
        <w:t>(compulsory</w:t>
      </w:r>
      <w:r w:rsidR="000D50D7" w:rsidRPr="000D50D7">
        <w:t xml:space="preserve"> </w:t>
      </w:r>
      <w:r>
        <w:t>acquisition</w:t>
      </w:r>
      <w:r w:rsidR="000D50D7" w:rsidRPr="000D50D7">
        <w:t xml:space="preserve"> </w:t>
      </w:r>
      <w:r>
        <w:t>of</w:t>
      </w:r>
      <w:r w:rsidR="000D50D7" w:rsidRPr="000D50D7">
        <w:t xml:space="preserve"> </w:t>
      </w:r>
      <w:r>
        <w:t>rights)</w:t>
      </w:r>
      <w:r w:rsidR="004D3AF6">
        <w:t>,</w:t>
      </w:r>
      <w:r w:rsidR="000D50D7" w:rsidRPr="000D50D7">
        <w:t xml:space="preserve"> </w:t>
      </w:r>
      <w:r w:rsidR="004D3AF6">
        <w:t>article</w:t>
      </w:r>
      <w:r w:rsidR="000D50D7" w:rsidRPr="000D50D7">
        <w:t xml:space="preserve"> </w:t>
      </w:r>
      <w:r w:rsidR="004D3AF6">
        <w:t>25</w:t>
      </w:r>
      <w:r w:rsidR="000D50D7" w:rsidRPr="000D50D7">
        <w:t xml:space="preserve"> </w:t>
      </w:r>
      <w:r w:rsidR="004D3AF6">
        <w:t>(acquisition</w:t>
      </w:r>
      <w:r w:rsidR="000D50D7" w:rsidRPr="000D50D7">
        <w:t xml:space="preserve"> </w:t>
      </w:r>
      <w:r w:rsidR="004D3AF6">
        <w:t>of</w:t>
      </w:r>
      <w:r w:rsidR="000D50D7" w:rsidRPr="000D50D7">
        <w:t xml:space="preserve"> </w:t>
      </w:r>
      <w:r w:rsidR="004D3AF6">
        <w:t>subsoil</w:t>
      </w:r>
      <w:r w:rsidR="000D50D7" w:rsidRPr="000D50D7">
        <w:t xml:space="preserve"> </w:t>
      </w:r>
      <w:r w:rsidR="004D3AF6">
        <w:t>only),</w:t>
      </w:r>
      <w:r w:rsidR="000D50D7" w:rsidRPr="000D50D7">
        <w:t xml:space="preserve"> </w:t>
      </w:r>
      <w:r w:rsidR="004D3AF6">
        <w:t>Article</w:t>
      </w:r>
      <w:r w:rsidR="000D50D7" w:rsidRPr="000D50D7">
        <w:t xml:space="preserve"> </w:t>
      </w:r>
      <w:r w:rsidR="004D3AF6">
        <w:t>26</w:t>
      </w:r>
      <w:r w:rsidR="000D50D7" w:rsidRPr="000D50D7">
        <w:t xml:space="preserve"> </w:t>
      </w:r>
      <w:r w:rsidR="004D3AF6">
        <w:t>(rights</w:t>
      </w:r>
      <w:r w:rsidR="000D50D7" w:rsidRPr="000D50D7">
        <w:t xml:space="preserve"> </w:t>
      </w:r>
      <w:r w:rsidR="004D3AF6">
        <w:t>under</w:t>
      </w:r>
      <w:r w:rsidR="000D50D7" w:rsidRPr="000D50D7">
        <w:t xml:space="preserve"> </w:t>
      </w:r>
      <w:r w:rsidR="004D3AF6">
        <w:t>or</w:t>
      </w:r>
      <w:r w:rsidR="000D50D7" w:rsidRPr="000D50D7">
        <w:t xml:space="preserve"> </w:t>
      </w:r>
      <w:r w:rsidR="004D3AF6">
        <w:t>over</w:t>
      </w:r>
      <w:r w:rsidR="000D50D7" w:rsidRPr="000D50D7">
        <w:t xml:space="preserve"> </w:t>
      </w:r>
      <w:r w:rsidR="004D3AF6">
        <w:t>streets),</w:t>
      </w:r>
      <w:r w:rsidR="000D50D7" w:rsidRPr="000D50D7">
        <w:t xml:space="preserve"> </w:t>
      </w:r>
      <w:r>
        <w:t>article</w:t>
      </w:r>
      <w:r w:rsidR="000D50D7" w:rsidRPr="000D50D7">
        <w:t xml:space="preserve"> </w:t>
      </w:r>
      <w:r>
        <w:fldChar w:fldCharType="begin"/>
      </w:r>
      <w:r>
        <w:instrText xml:space="preserve"> REF _Ref77873628 \r \h </w:instrText>
      </w:r>
      <w:r>
        <w:fldChar w:fldCharType="separate"/>
      </w:r>
      <w:r w:rsidR="000D50D7">
        <w:t>27</w:t>
      </w:r>
      <w:r>
        <w:fldChar w:fldCharType="end"/>
      </w:r>
      <w:r w:rsidR="000D50D7" w:rsidRPr="000D50D7">
        <w:t xml:space="preserve"> </w:t>
      </w:r>
      <w:r>
        <w:t>(temporary</w:t>
      </w:r>
      <w:r w:rsidR="000D50D7" w:rsidRPr="000D50D7">
        <w:t xml:space="preserve"> </w:t>
      </w:r>
      <w:r>
        <w:t>use</w:t>
      </w:r>
      <w:r w:rsidR="000D50D7" w:rsidRPr="000D50D7">
        <w:t xml:space="preserve"> </w:t>
      </w:r>
      <w:r>
        <w:t>of</w:t>
      </w:r>
      <w:r w:rsidR="000D50D7" w:rsidRPr="000D50D7">
        <w:t xml:space="preserve"> </w:t>
      </w:r>
      <w:r>
        <w:t>land</w:t>
      </w:r>
      <w:r w:rsidR="000D50D7" w:rsidRPr="000D50D7">
        <w:t xml:space="preserve"> </w:t>
      </w:r>
      <w:r>
        <w:t>for</w:t>
      </w:r>
      <w:r w:rsidR="000D50D7" w:rsidRPr="000D50D7">
        <w:t xml:space="preserve"> </w:t>
      </w:r>
      <w:r>
        <w:t>constructing</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rsidR="004D3AF6">
        <w:t>and</w:t>
      </w:r>
      <w:r w:rsidR="000D50D7" w:rsidRPr="000D50D7">
        <w:t xml:space="preserve"> </w:t>
      </w:r>
      <w:r w:rsidR="004D3AF6">
        <w:t>schedule</w:t>
      </w:r>
      <w:r w:rsidR="000D50D7" w:rsidRPr="000D50D7">
        <w:t xml:space="preserve"> </w:t>
      </w:r>
      <w:r w:rsidR="004D3AF6">
        <w:t>15</w:t>
      </w:r>
      <w:r w:rsidR="000D50D7" w:rsidRPr="000D50D7">
        <w:t xml:space="preserve"> </w:t>
      </w:r>
      <w:r w:rsidR="004D3AF6">
        <w:t>(protective</w:t>
      </w:r>
      <w:r w:rsidR="000D50D7" w:rsidRPr="000D50D7">
        <w:t xml:space="preserve"> </w:t>
      </w:r>
      <w:r w:rsidR="004D3AF6">
        <w:t>provisions)</w:t>
      </w:r>
      <w:r>
        <w:t>.</w:t>
      </w:r>
    </w:p>
    <w:p w14:paraId="05FD44E3" w14:textId="77777777" w:rsidR="00283174" w:rsidRPr="00B9605E" w:rsidRDefault="00283174" w:rsidP="00283174">
      <w:pPr>
        <w:pStyle w:val="H1"/>
      </w:pPr>
      <w:bookmarkStart w:id="516" w:name="TOC27_07_2021_11_50_47_297"/>
      <w:bookmarkStart w:id="517" w:name="TOC01_02_2022_15_14_24_317"/>
      <w:bookmarkStart w:id="518" w:name="TOC02_02_2022_13_02_49_297"/>
      <w:bookmarkStart w:id="519" w:name="TOC18_02_2022_17_52_44_317"/>
      <w:bookmarkStart w:id="520" w:name="TOC23_02_2022_21_19_37_315"/>
      <w:bookmarkStart w:id="521" w:name="TOC15_08_2022_16_06_13_313"/>
      <w:bookmarkStart w:id="522" w:name="TOC06_09_2022_15_41_36_312"/>
      <w:bookmarkStart w:id="523" w:name="TOC04_10_2022_16_50_01_313"/>
      <w:bookmarkStart w:id="524" w:name="TOC23_11_2022_11_32_56_314"/>
      <w:bookmarkStart w:id="525" w:name="TOC10_01_2023_14_27_52_314"/>
      <w:bookmarkEnd w:id="516"/>
      <w:bookmarkEnd w:id="517"/>
      <w:bookmarkEnd w:id="518"/>
      <w:bookmarkEnd w:id="519"/>
      <w:bookmarkEnd w:id="520"/>
      <w:bookmarkEnd w:id="521"/>
      <w:bookmarkEnd w:id="522"/>
      <w:bookmarkEnd w:id="523"/>
      <w:bookmarkEnd w:id="524"/>
      <w:bookmarkEnd w:id="525"/>
      <w:r>
        <w:t>Time</w:t>
      </w:r>
      <w:r w:rsidR="000D50D7" w:rsidRPr="000D50D7">
        <w:t xml:space="preserve"> </w:t>
      </w:r>
      <w:r>
        <w:t>limit</w:t>
      </w:r>
      <w:r w:rsidR="000D50D7" w:rsidRPr="000D50D7">
        <w:t xml:space="preserve"> </w:t>
      </w:r>
      <w:r>
        <w:t>for</w:t>
      </w:r>
      <w:r w:rsidR="000D50D7" w:rsidRPr="000D50D7">
        <w:t xml:space="preserve"> </w:t>
      </w:r>
      <w:r>
        <w:t>exercise</w:t>
      </w:r>
      <w:r w:rsidR="000D50D7" w:rsidRPr="000D50D7">
        <w:t xml:space="preserve"> </w:t>
      </w:r>
      <w:r>
        <w:t>of</w:t>
      </w:r>
      <w:r w:rsidR="000D50D7" w:rsidRPr="000D50D7">
        <w:t xml:space="preserve"> </w:t>
      </w:r>
      <w:r>
        <w:t>authority</w:t>
      </w:r>
      <w:r w:rsidR="000D50D7" w:rsidRPr="000D50D7">
        <w:t xml:space="preserve"> </w:t>
      </w:r>
      <w:r>
        <w:t>to</w:t>
      </w:r>
      <w:r w:rsidR="000D50D7" w:rsidRPr="000D50D7">
        <w:t xml:space="preserve"> </w:t>
      </w:r>
      <w:r>
        <w:t>acquire</w:t>
      </w:r>
      <w:r w:rsidR="000D50D7" w:rsidRPr="000D50D7">
        <w:t xml:space="preserve"> </w:t>
      </w:r>
      <w:r>
        <w:t>land</w:t>
      </w:r>
      <w:r w:rsidR="000D50D7" w:rsidRPr="000D50D7">
        <w:t xml:space="preserve"> </w:t>
      </w:r>
      <w:r>
        <w:t>compulsorily</w:t>
      </w:r>
    </w:p>
    <w:p w14:paraId="6048644C" w14:textId="77777777" w:rsidR="00283174" w:rsidRDefault="00283174" w:rsidP="00283174">
      <w:pPr>
        <w:pStyle w:val="N1"/>
      </w:pPr>
      <w:bookmarkStart w:id="526" w:name="_Ref77781855"/>
      <w:r>
        <w:t>—</w:t>
      </w:r>
      <w:r>
        <w:fldChar w:fldCharType="begin"/>
      </w:r>
      <w:bookmarkStart w:id="527" w:name="_Ref77777675"/>
      <w:bookmarkEnd w:id="527"/>
      <w:r>
        <w:instrText xml:space="preserve"> LISTNUM "SEQ1" \l 2 </w:instrText>
      </w:r>
      <w:r>
        <w:fldChar w:fldCharType="end"/>
      </w:r>
      <w:r w:rsidR="000D50D7" w:rsidRPr="000D50D7">
        <w:t> </w:t>
      </w:r>
      <w:r>
        <w:t>After</w:t>
      </w:r>
      <w:r w:rsidR="000D50D7" w:rsidRPr="000D50D7">
        <w:t xml:space="preserve"> </w:t>
      </w:r>
      <w:r>
        <w:t>the</w:t>
      </w:r>
      <w:r w:rsidR="000D50D7" w:rsidRPr="000D50D7">
        <w:t xml:space="preserve"> </w:t>
      </w:r>
      <w:r>
        <w:t>end</w:t>
      </w:r>
      <w:r w:rsidR="000D50D7" w:rsidRPr="000D50D7">
        <w:t xml:space="preserve"> </w:t>
      </w:r>
      <w:r>
        <w:t>of</w:t>
      </w:r>
      <w:r w:rsidR="000D50D7" w:rsidRPr="000D50D7">
        <w:t xml:space="preserve"> </w:t>
      </w:r>
      <w:r>
        <w:t>the</w:t>
      </w:r>
      <w:r w:rsidR="000D50D7" w:rsidRPr="000D50D7">
        <w:t xml:space="preserve"> </w:t>
      </w:r>
      <w:r>
        <w:t>period</w:t>
      </w:r>
      <w:r w:rsidR="000D50D7" w:rsidRPr="000D50D7">
        <w:t xml:space="preserve"> </w:t>
      </w:r>
      <w:r>
        <w:t>of</w:t>
      </w:r>
      <w:r w:rsidR="000D50D7" w:rsidRPr="000D50D7">
        <w:t xml:space="preserve"> </w:t>
      </w:r>
      <w:r>
        <w:t>five</w:t>
      </w:r>
      <w:r w:rsidR="000D50D7" w:rsidRPr="000D50D7">
        <w:t xml:space="preserve"> </w:t>
      </w:r>
      <w:r>
        <w:t>years</w:t>
      </w:r>
      <w:r w:rsidR="000D50D7" w:rsidRPr="000D50D7">
        <w:t xml:space="preserve"> </w:t>
      </w:r>
      <w:r>
        <w:t>beginning</w:t>
      </w:r>
      <w:r w:rsidR="000D50D7" w:rsidRPr="000D50D7">
        <w:t xml:space="preserve"> </w:t>
      </w:r>
      <w:r>
        <w:t>on</w:t>
      </w:r>
      <w:r w:rsidR="000D50D7" w:rsidRPr="000D50D7">
        <w:t xml:space="preserve"> </w:t>
      </w:r>
      <w:r>
        <w:t>the</w:t>
      </w:r>
      <w:r w:rsidR="000D50D7" w:rsidRPr="000D50D7">
        <w:t xml:space="preserve"> </w:t>
      </w:r>
      <w:r>
        <w:t>day</w:t>
      </w:r>
      <w:r w:rsidR="000D50D7" w:rsidRPr="000D50D7">
        <w:t xml:space="preserve"> </w:t>
      </w:r>
      <w:r>
        <w:t>on</w:t>
      </w:r>
      <w:r w:rsidR="000D50D7" w:rsidRPr="000D50D7">
        <w:t xml:space="preserve"> </w:t>
      </w:r>
      <w:r>
        <w:t>which</w:t>
      </w:r>
      <w:r w:rsidR="000D50D7" w:rsidRPr="000D50D7">
        <w:t xml:space="preserve"> </w:t>
      </w:r>
      <w:r>
        <w:t>this</w:t>
      </w:r>
      <w:r w:rsidR="000D50D7" w:rsidRPr="000D50D7">
        <w:t xml:space="preserve"> </w:t>
      </w:r>
      <w:r>
        <w:t>Order</w:t>
      </w:r>
      <w:r w:rsidR="000D50D7" w:rsidRPr="000D50D7">
        <w:t xml:space="preserve"> </w:t>
      </w:r>
      <w:r>
        <w:t>is</w:t>
      </w:r>
      <w:r w:rsidR="000D50D7" w:rsidRPr="000D50D7">
        <w:t xml:space="preserve"> </w:t>
      </w:r>
      <w:r>
        <w:t>made—</w:t>
      </w:r>
      <w:bookmarkEnd w:id="526"/>
    </w:p>
    <w:p w14:paraId="543CA9C9" w14:textId="77777777" w:rsidR="00283174" w:rsidRDefault="00283174" w:rsidP="00283174">
      <w:pPr>
        <w:pStyle w:val="N3"/>
      </w:pPr>
      <w:r>
        <w:t>no</w:t>
      </w:r>
      <w:r w:rsidR="000D50D7" w:rsidRPr="000D50D7">
        <w:t xml:space="preserve"> </w:t>
      </w:r>
      <w:r>
        <w:t>notice</w:t>
      </w:r>
      <w:r w:rsidR="000D50D7" w:rsidRPr="000D50D7">
        <w:t xml:space="preserve"> </w:t>
      </w:r>
      <w:r>
        <w:t>to</w:t>
      </w:r>
      <w:r w:rsidR="000D50D7" w:rsidRPr="000D50D7">
        <w:t xml:space="preserve"> </w:t>
      </w:r>
      <w:r>
        <w:t>treat</w:t>
      </w:r>
      <w:r w:rsidR="000D50D7" w:rsidRPr="000D50D7">
        <w:t xml:space="preserve"> </w:t>
      </w:r>
      <w:r w:rsidRPr="00930BA6">
        <w:t>is</w:t>
      </w:r>
      <w:r w:rsidR="000D50D7" w:rsidRPr="000D50D7">
        <w:t xml:space="preserve"> </w:t>
      </w:r>
      <w:r w:rsidRPr="00930BA6">
        <w:t>to</w:t>
      </w:r>
      <w:r w:rsidR="000D50D7" w:rsidRPr="000D50D7">
        <w:t xml:space="preserve"> </w:t>
      </w:r>
      <w:r w:rsidRPr="00930BA6">
        <w:t>be</w:t>
      </w:r>
      <w:r w:rsidR="000D50D7" w:rsidRPr="000D50D7">
        <w:t xml:space="preserve"> </w:t>
      </w:r>
      <w:r w:rsidRPr="00930BA6">
        <w:t>served</w:t>
      </w:r>
      <w:r w:rsidR="000D50D7" w:rsidRPr="000D50D7">
        <w:t xml:space="preserve"> </w:t>
      </w:r>
      <w:r w:rsidRPr="00930BA6">
        <w:t>under</w:t>
      </w:r>
      <w:r w:rsidR="000D50D7" w:rsidRPr="000D50D7">
        <w:t xml:space="preserve"> </w:t>
      </w:r>
      <w:r w:rsidRPr="00930BA6">
        <w:t>Part</w:t>
      </w:r>
      <w:r w:rsidR="000D50D7" w:rsidRPr="000D50D7">
        <w:t xml:space="preserve"> </w:t>
      </w:r>
      <w:r w:rsidRPr="00930BA6">
        <w:t>1</w:t>
      </w:r>
      <w:r w:rsidR="000D50D7" w:rsidRPr="000D50D7">
        <w:t xml:space="preserve"> </w:t>
      </w:r>
      <w:r w:rsidRPr="00930BA6">
        <w:t>(compulsory</w:t>
      </w:r>
      <w:r w:rsidR="000D50D7" w:rsidRPr="000D50D7">
        <w:t xml:space="preserve"> </w:t>
      </w:r>
      <w:r w:rsidRPr="00930BA6">
        <w:t>purchase</w:t>
      </w:r>
      <w:r w:rsidR="000D50D7" w:rsidRPr="000D50D7">
        <w:t xml:space="preserve"> </w:t>
      </w:r>
      <w:r w:rsidRPr="00930BA6">
        <w:t>under</w:t>
      </w:r>
      <w:r w:rsidR="000D50D7" w:rsidRPr="000D50D7">
        <w:t xml:space="preserve"> </w:t>
      </w:r>
      <w:r w:rsidRPr="00930BA6">
        <w:t>Acquisition</w:t>
      </w:r>
      <w:r w:rsidR="000D50D7" w:rsidRPr="000D50D7">
        <w:t xml:space="preserve"> </w:t>
      </w:r>
      <w:r w:rsidRPr="00930BA6">
        <w:t>of</w:t>
      </w:r>
      <w:r w:rsidR="000D50D7" w:rsidRPr="000D50D7">
        <w:t xml:space="preserve"> </w:t>
      </w:r>
      <w:r w:rsidRPr="00930BA6">
        <w:t>Land</w:t>
      </w:r>
      <w:r w:rsidR="000D50D7" w:rsidRPr="000D50D7">
        <w:t xml:space="preserve"> </w:t>
      </w:r>
      <w:r w:rsidRPr="00930BA6">
        <w:t>Act</w:t>
      </w:r>
      <w:r w:rsidR="000D50D7" w:rsidRPr="000D50D7">
        <w:t xml:space="preserve"> </w:t>
      </w:r>
      <w:r w:rsidRPr="00930BA6">
        <w:t>1946)</w:t>
      </w:r>
      <w:r w:rsidR="000D50D7" w:rsidRPr="000D50D7">
        <w:t xml:space="preserve"> </w:t>
      </w:r>
      <w:r>
        <w:t>of</w:t>
      </w:r>
      <w:r w:rsidR="000D50D7" w:rsidRPr="000D50D7">
        <w:t xml:space="preserve"> </w:t>
      </w:r>
      <w:r>
        <w:t>the</w:t>
      </w:r>
      <w:r w:rsidR="000D50D7" w:rsidRPr="000D50D7">
        <w:t xml:space="preserve"> </w:t>
      </w:r>
      <w:r>
        <w:t>1965</w:t>
      </w:r>
      <w:r w:rsidR="000D50D7" w:rsidRPr="000D50D7">
        <w:t xml:space="preserve"> </w:t>
      </w:r>
      <w:r>
        <w:t>Act;</w:t>
      </w:r>
      <w:r w:rsidR="000D50D7" w:rsidRPr="000D50D7">
        <w:t xml:space="preserve"> </w:t>
      </w:r>
      <w:r>
        <w:t>and</w:t>
      </w:r>
    </w:p>
    <w:p w14:paraId="364A667A" w14:textId="77777777" w:rsidR="00283174" w:rsidRDefault="00283174" w:rsidP="00283174">
      <w:pPr>
        <w:pStyle w:val="N3"/>
      </w:pPr>
      <w:r w:rsidRPr="00930BA6">
        <w:t>no</w:t>
      </w:r>
      <w:r w:rsidR="000D50D7" w:rsidRPr="000D50D7">
        <w:t xml:space="preserve"> </w:t>
      </w:r>
      <w:r w:rsidRPr="00930BA6">
        <w:t>declaration</w:t>
      </w:r>
      <w:r w:rsidR="000D50D7" w:rsidRPr="000D50D7">
        <w:t xml:space="preserve"> </w:t>
      </w:r>
      <w:r w:rsidRPr="00930BA6">
        <w:t>is</w:t>
      </w:r>
      <w:r w:rsidR="000D50D7" w:rsidRPr="000D50D7">
        <w:t xml:space="preserve"> </w:t>
      </w:r>
      <w:r w:rsidRPr="00930BA6">
        <w:t>to</w:t>
      </w:r>
      <w:r w:rsidR="000D50D7" w:rsidRPr="000D50D7">
        <w:t xml:space="preserve"> </w:t>
      </w:r>
      <w:r w:rsidRPr="00930BA6">
        <w:t>be</w:t>
      </w:r>
      <w:r w:rsidR="000D50D7" w:rsidRPr="000D50D7">
        <w:t xml:space="preserve"> </w:t>
      </w:r>
      <w:r w:rsidRPr="00930BA6">
        <w:t>executed</w:t>
      </w:r>
      <w:r w:rsidR="000D50D7" w:rsidRPr="000D50D7">
        <w:t xml:space="preserve"> </w:t>
      </w:r>
      <w:r w:rsidRPr="00930BA6">
        <w:t>under</w:t>
      </w:r>
      <w:r w:rsidR="000D50D7" w:rsidRPr="000D50D7">
        <w:t xml:space="preserve"> </w:t>
      </w:r>
      <w:r w:rsidRPr="00930BA6">
        <w:t>section</w:t>
      </w:r>
      <w:r w:rsidR="000D50D7" w:rsidRPr="000D50D7">
        <w:t xml:space="preserve"> </w:t>
      </w:r>
      <w:r w:rsidRPr="00930BA6">
        <w:t>4</w:t>
      </w:r>
      <w:r w:rsidR="000D50D7" w:rsidRPr="000D50D7">
        <w:t xml:space="preserve"> </w:t>
      </w:r>
      <w:r w:rsidRPr="00930BA6">
        <w:t>(execution</w:t>
      </w:r>
      <w:r w:rsidR="000D50D7" w:rsidRPr="000D50D7">
        <w:t xml:space="preserve"> </w:t>
      </w:r>
      <w:r w:rsidRPr="00930BA6">
        <w:t>of</w:t>
      </w:r>
      <w:r w:rsidR="000D50D7" w:rsidRPr="000D50D7">
        <w:t xml:space="preserve"> </w:t>
      </w:r>
      <w:r w:rsidRPr="00930BA6">
        <w:t>declaration)</w:t>
      </w:r>
      <w:r w:rsidR="000D50D7" w:rsidRPr="000D50D7">
        <w:t xml:space="preserve"> </w:t>
      </w:r>
      <w:r>
        <w:t>of</w:t>
      </w:r>
      <w:r w:rsidR="000D50D7" w:rsidRPr="000D50D7">
        <w:t xml:space="preserve"> </w:t>
      </w:r>
      <w:r>
        <w:t>the</w:t>
      </w:r>
      <w:r w:rsidR="000D50D7" w:rsidRPr="000D50D7">
        <w:t xml:space="preserve"> </w:t>
      </w:r>
      <w:r>
        <w:t>1981</w:t>
      </w:r>
      <w:r w:rsidR="000D50D7" w:rsidRPr="000D50D7">
        <w:t xml:space="preserve"> </w:t>
      </w:r>
      <w:r>
        <w:t>Act</w:t>
      </w:r>
      <w:r w:rsidR="000D50D7" w:rsidRPr="000D50D7">
        <w:t xml:space="preserve"> </w:t>
      </w:r>
      <w:r w:rsidRPr="00930BA6">
        <w:t>as</w:t>
      </w:r>
      <w:r w:rsidR="000D50D7" w:rsidRPr="000D50D7">
        <w:t xml:space="preserve"> </w:t>
      </w:r>
      <w:r w:rsidRPr="00930BA6">
        <w:t>applied</w:t>
      </w:r>
      <w:r w:rsidR="000D50D7" w:rsidRPr="000D50D7">
        <w:t xml:space="preserve"> </w:t>
      </w:r>
      <w:r w:rsidRPr="00930BA6">
        <w:t>by</w:t>
      </w:r>
      <w:r w:rsidR="000D50D7" w:rsidRPr="000D50D7">
        <w:t xml:space="preserve"> </w:t>
      </w:r>
      <w:r>
        <w:t>article</w:t>
      </w:r>
      <w:r w:rsidR="000D50D7" w:rsidRPr="000D50D7">
        <w:t xml:space="preserve"> </w:t>
      </w:r>
      <w:r>
        <w:fldChar w:fldCharType="begin"/>
      </w:r>
      <w:r>
        <w:instrText xml:space="preserve"> REF _Ref77947707 \r \h </w:instrText>
      </w:r>
      <w:r>
        <w:fldChar w:fldCharType="separate"/>
      </w:r>
      <w:r w:rsidR="000D50D7">
        <w:t>22</w:t>
      </w:r>
      <w:r>
        <w:fldChar w:fldCharType="end"/>
      </w:r>
      <w:r w:rsidR="000D50D7" w:rsidRPr="000D50D7">
        <w:t xml:space="preserve"> </w:t>
      </w:r>
      <w:r>
        <w:t>(application</w:t>
      </w:r>
      <w:r w:rsidR="000D50D7" w:rsidRPr="000D50D7">
        <w:t xml:space="preserve"> </w:t>
      </w:r>
      <w:r>
        <w:t>of</w:t>
      </w:r>
      <w:r w:rsidR="000D50D7" w:rsidRPr="000D50D7">
        <w:t xml:space="preserve"> </w:t>
      </w:r>
      <w:r>
        <w:t>the</w:t>
      </w:r>
      <w:r w:rsidR="000D50D7" w:rsidRPr="000D50D7">
        <w:t xml:space="preserve"> </w:t>
      </w:r>
      <w:r>
        <w:t>1981</w:t>
      </w:r>
      <w:r w:rsidR="000D50D7" w:rsidRPr="000D50D7">
        <w:t xml:space="preserve"> </w:t>
      </w:r>
      <w:r>
        <w:t>Act).</w:t>
      </w:r>
    </w:p>
    <w:p w14:paraId="5F4A23B8" w14:textId="77777777" w:rsidR="00283174" w:rsidRDefault="00283174" w:rsidP="00283174">
      <w:pPr>
        <w:pStyle w:val="N2"/>
      </w:pPr>
      <w:r>
        <w:t>The</w:t>
      </w:r>
      <w:r w:rsidR="000D50D7" w:rsidRPr="000D50D7">
        <w:t xml:space="preserve"> </w:t>
      </w:r>
      <w:r>
        <w:t>authority</w:t>
      </w:r>
      <w:r w:rsidR="000D50D7" w:rsidRPr="000D50D7">
        <w:t xml:space="preserve"> </w:t>
      </w:r>
      <w:r>
        <w:t>conferred</w:t>
      </w:r>
      <w:r w:rsidR="000D50D7" w:rsidRPr="000D50D7">
        <w:t xml:space="preserve"> </w:t>
      </w:r>
      <w:r>
        <w:t>by</w:t>
      </w:r>
      <w:r w:rsidR="000D50D7" w:rsidRPr="000D50D7">
        <w:t xml:space="preserve"> </w:t>
      </w:r>
      <w:r>
        <w:t>article</w:t>
      </w:r>
      <w:r w:rsidR="000D50D7" w:rsidRPr="000D50D7">
        <w:t xml:space="preserve"> </w:t>
      </w:r>
      <w:r>
        <w:fldChar w:fldCharType="begin"/>
      </w:r>
      <w:r>
        <w:instrText xml:space="preserve"> REF _Ref77873628 \r \h </w:instrText>
      </w:r>
      <w:r>
        <w:fldChar w:fldCharType="separate"/>
      </w:r>
      <w:r w:rsidR="000D50D7">
        <w:t>27</w:t>
      </w:r>
      <w:r>
        <w:fldChar w:fldCharType="end"/>
      </w:r>
      <w:r w:rsidR="000D50D7" w:rsidRPr="000D50D7">
        <w:t xml:space="preserve"> </w:t>
      </w:r>
      <w:r>
        <w:t>(temporary</w:t>
      </w:r>
      <w:r w:rsidR="000D50D7" w:rsidRPr="000D50D7">
        <w:t xml:space="preserve"> </w:t>
      </w:r>
      <w:r>
        <w:t>use</w:t>
      </w:r>
      <w:r w:rsidR="000D50D7" w:rsidRPr="000D50D7">
        <w:t xml:space="preserve"> </w:t>
      </w:r>
      <w:r>
        <w:t>of</w:t>
      </w:r>
      <w:r w:rsidR="000D50D7" w:rsidRPr="000D50D7">
        <w:t xml:space="preserve"> </w:t>
      </w:r>
      <w:r>
        <w:t>land</w:t>
      </w:r>
      <w:r w:rsidR="000D50D7" w:rsidRPr="000D50D7">
        <w:t xml:space="preserve"> </w:t>
      </w:r>
      <w:r>
        <w:t>for</w:t>
      </w:r>
      <w:r w:rsidR="000D50D7" w:rsidRPr="000D50D7">
        <w:t xml:space="preserve"> </w:t>
      </w:r>
      <w:r>
        <w:t>constructing</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ceases</w:t>
      </w:r>
      <w:r w:rsidR="000D50D7" w:rsidRPr="000D50D7">
        <w:t xml:space="preserve"> </w:t>
      </w:r>
      <w:r>
        <w:t>at</w:t>
      </w:r>
      <w:r w:rsidR="000D50D7" w:rsidRPr="000D50D7">
        <w:t xml:space="preserve"> </w:t>
      </w:r>
      <w:r>
        <w:t>the</w:t>
      </w:r>
      <w:r w:rsidR="000D50D7" w:rsidRPr="000D50D7">
        <w:t xml:space="preserve"> </w:t>
      </w:r>
      <w:r>
        <w:t>end</w:t>
      </w:r>
      <w:r w:rsidR="000D50D7" w:rsidRPr="000D50D7">
        <w:t xml:space="preserve"> </w:t>
      </w:r>
      <w:r>
        <w:t>of</w:t>
      </w:r>
      <w:r w:rsidR="000D50D7" w:rsidRPr="000D50D7">
        <w:t xml:space="preserve"> </w:t>
      </w:r>
      <w:r>
        <w:t>the</w:t>
      </w:r>
      <w:r w:rsidR="000D50D7" w:rsidRPr="000D50D7">
        <w:t xml:space="preserve"> </w:t>
      </w:r>
      <w:r>
        <w:t>period</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paragraph</w:t>
      </w:r>
      <w:r w:rsidR="000D50D7" w:rsidRPr="000D50D7">
        <w:t xml:space="preserve"> </w:t>
      </w:r>
      <w:r>
        <w:fldChar w:fldCharType="begin"/>
      </w:r>
      <w:r>
        <w:instrText xml:space="preserve"> REF _Ref77777675 \r \h </w:instrText>
      </w:r>
      <w:r>
        <w:fldChar w:fldCharType="separate"/>
      </w:r>
      <w:r w:rsidR="000D50D7">
        <w:t>(1)</w:t>
      </w:r>
      <w:r>
        <w:fldChar w:fldCharType="end"/>
      </w:r>
      <w:r>
        <w:t>,</w:t>
      </w:r>
      <w:r w:rsidR="000D50D7" w:rsidRPr="000D50D7">
        <w:t xml:space="preserve"> </w:t>
      </w:r>
      <w:r>
        <w:t>except</w:t>
      </w:r>
      <w:r w:rsidR="000D50D7" w:rsidRPr="000D50D7">
        <w:t xml:space="preserve"> </w:t>
      </w:r>
      <w:r>
        <w:t>that</w:t>
      </w:r>
      <w:r w:rsidR="000D50D7" w:rsidRPr="000D50D7">
        <w:t xml:space="preserve"> </w:t>
      </w:r>
      <w:r>
        <w:t>nothing</w:t>
      </w:r>
      <w:r w:rsidR="000D50D7" w:rsidRPr="000D50D7">
        <w:t xml:space="preserve"> </w:t>
      </w:r>
      <w:r w:rsidRPr="00930BA6">
        <w:t>in</w:t>
      </w:r>
      <w:r w:rsidR="000D50D7" w:rsidRPr="000D50D7">
        <w:t xml:space="preserve"> </w:t>
      </w:r>
      <w:r w:rsidRPr="00930BA6">
        <w:t>this</w:t>
      </w:r>
      <w:r w:rsidR="000D50D7" w:rsidRPr="000D50D7">
        <w:t xml:space="preserve"> </w:t>
      </w:r>
      <w:r w:rsidRPr="00930BA6">
        <w:t>paragraph</w:t>
      </w:r>
      <w:r w:rsidR="000D50D7" w:rsidRPr="000D50D7">
        <w:t xml:space="preserve"> </w:t>
      </w:r>
      <w:r w:rsidRPr="00930BA6">
        <w:t>prevents</w:t>
      </w:r>
      <w:r w:rsidR="000D50D7" w:rsidRPr="000D50D7">
        <w:t xml:space="preserve"> </w:t>
      </w:r>
      <w:r w:rsidRPr="00930BA6">
        <w:t>the</w:t>
      </w:r>
      <w:r w:rsidR="000D50D7" w:rsidRPr="000D50D7">
        <w:t xml:space="preserve"> </w:t>
      </w:r>
      <w:r w:rsidRPr="00930BA6">
        <w:t>undertaker</w:t>
      </w:r>
      <w:r w:rsidR="000D50D7" w:rsidRPr="000D50D7">
        <w:t xml:space="preserve"> </w:t>
      </w:r>
      <w:r w:rsidRPr="00930BA6">
        <w:t>remaining</w:t>
      </w:r>
      <w:r w:rsidR="000D50D7" w:rsidRPr="000D50D7">
        <w:t xml:space="preserve"> </w:t>
      </w:r>
      <w:r w:rsidRPr="00930BA6">
        <w:t>in</w:t>
      </w:r>
      <w:r w:rsidR="000D50D7" w:rsidRPr="000D50D7">
        <w:t xml:space="preserve"> </w:t>
      </w:r>
      <w:r w:rsidRPr="00930BA6">
        <w:t>possession</w:t>
      </w:r>
      <w:r w:rsidR="000D50D7" w:rsidRPr="000D50D7">
        <w:t xml:space="preserve"> </w:t>
      </w:r>
      <w:r w:rsidRPr="00930BA6">
        <w:t>of</w:t>
      </w:r>
      <w:r w:rsidR="000D50D7" w:rsidRPr="000D50D7">
        <w:t xml:space="preserve"> </w:t>
      </w:r>
      <w:r w:rsidRPr="00930BA6">
        <w:t>land</w:t>
      </w:r>
      <w:r w:rsidR="000D50D7" w:rsidRPr="000D50D7">
        <w:t xml:space="preserve"> </w:t>
      </w:r>
      <w:r w:rsidRPr="00930BA6">
        <w:t>after</w:t>
      </w:r>
      <w:r w:rsidR="000D50D7" w:rsidRPr="000D50D7">
        <w:t xml:space="preserve"> </w:t>
      </w:r>
      <w:r w:rsidRPr="00930BA6">
        <w:t>the</w:t>
      </w:r>
      <w:r w:rsidR="000D50D7" w:rsidRPr="000D50D7">
        <w:t xml:space="preserve"> </w:t>
      </w:r>
      <w:r w:rsidRPr="00930BA6">
        <w:t>end</w:t>
      </w:r>
      <w:r w:rsidR="000D50D7" w:rsidRPr="000D50D7">
        <w:t xml:space="preserve"> </w:t>
      </w:r>
      <w:r w:rsidRPr="00930BA6">
        <w:t>of</w:t>
      </w:r>
      <w:r w:rsidR="000D50D7" w:rsidRPr="000D50D7">
        <w:t xml:space="preserve"> </w:t>
      </w:r>
      <w:r w:rsidRPr="00930BA6">
        <w:t>that</w:t>
      </w:r>
      <w:r w:rsidR="000D50D7" w:rsidRPr="000D50D7">
        <w:t xml:space="preserve"> </w:t>
      </w:r>
      <w:r w:rsidRPr="00930BA6">
        <w:t>period,</w:t>
      </w:r>
      <w:r w:rsidR="000D50D7" w:rsidRPr="000D50D7">
        <w:t xml:space="preserve"> </w:t>
      </w:r>
      <w:r w:rsidRPr="00930BA6">
        <w:t>if</w:t>
      </w:r>
      <w:r w:rsidR="000D50D7" w:rsidRPr="000D50D7">
        <w:t xml:space="preserve"> </w:t>
      </w:r>
      <w:r w:rsidRPr="00930BA6">
        <w:t>the</w:t>
      </w:r>
      <w:r w:rsidR="000D50D7" w:rsidRPr="000D50D7">
        <w:t xml:space="preserve"> </w:t>
      </w:r>
      <w:r w:rsidRPr="00930BA6">
        <w:t>land</w:t>
      </w:r>
      <w:r w:rsidR="000D50D7" w:rsidRPr="000D50D7">
        <w:t xml:space="preserve"> </w:t>
      </w:r>
      <w:r w:rsidRPr="00930BA6">
        <w:t>was</w:t>
      </w:r>
      <w:r w:rsidR="000D50D7" w:rsidRPr="000D50D7">
        <w:t xml:space="preserve"> </w:t>
      </w:r>
      <w:r w:rsidRPr="00930BA6">
        <w:t>entered</w:t>
      </w:r>
      <w:r w:rsidR="000D50D7" w:rsidRPr="000D50D7">
        <w:t xml:space="preserve"> </w:t>
      </w:r>
      <w:r w:rsidRPr="00930BA6">
        <w:t>and</w:t>
      </w:r>
      <w:r w:rsidR="000D50D7" w:rsidRPr="000D50D7">
        <w:t xml:space="preserve"> </w:t>
      </w:r>
      <w:r w:rsidRPr="00930BA6">
        <w:t>possession</w:t>
      </w:r>
      <w:r w:rsidR="000D50D7" w:rsidRPr="000D50D7">
        <w:t xml:space="preserve"> </w:t>
      </w:r>
      <w:r w:rsidRPr="00930BA6">
        <w:t>was</w:t>
      </w:r>
      <w:r w:rsidR="000D50D7" w:rsidRPr="000D50D7">
        <w:t xml:space="preserve"> </w:t>
      </w:r>
      <w:r w:rsidRPr="00930BA6">
        <w:t>taken</w:t>
      </w:r>
      <w:r w:rsidR="000D50D7" w:rsidRPr="000D50D7">
        <w:t xml:space="preserve"> </w:t>
      </w:r>
      <w:r w:rsidRPr="00930BA6">
        <w:t>before</w:t>
      </w:r>
      <w:r w:rsidR="000D50D7" w:rsidRPr="000D50D7">
        <w:t xml:space="preserve"> </w:t>
      </w:r>
      <w:r w:rsidRPr="00930BA6">
        <w:t>the</w:t>
      </w:r>
      <w:r w:rsidR="000D50D7" w:rsidRPr="000D50D7">
        <w:t xml:space="preserve"> </w:t>
      </w:r>
      <w:r w:rsidRPr="00930BA6">
        <w:t>end</w:t>
      </w:r>
      <w:r w:rsidR="000D50D7" w:rsidRPr="000D50D7">
        <w:t xml:space="preserve"> </w:t>
      </w:r>
      <w:r w:rsidRPr="00930BA6">
        <w:t>of</w:t>
      </w:r>
      <w:r w:rsidR="000D50D7" w:rsidRPr="000D50D7">
        <w:t xml:space="preserve"> </w:t>
      </w:r>
      <w:r w:rsidRPr="00930BA6">
        <w:t>that</w:t>
      </w:r>
      <w:r w:rsidR="000D50D7" w:rsidRPr="000D50D7">
        <w:t xml:space="preserve"> </w:t>
      </w:r>
      <w:r w:rsidRPr="00930BA6">
        <w:t>period</w:t>
      </w:r>
      <w:r>
        <w:t>.</w:t>
      </w:r>
    </w:p>
    <w:p w14:paraId="3A493C09" w14:textId="77777777" w:rsidR="00283174" w:rsidRDefault="00283174" w:rsidP="00283174">
      <w:pPr>
        <w:pStyle w:val="H1"/>
      </w:pPr>
      <w:bookmarkStart w:id="528" w:name="TOC27_07_2021_11_18_16_301"/>
      <w:bookmarkStart w:id="529" w:name="TOC27_07_2021_11_36_14_300"/>
      <w:bookmarkStart w:id="530" w:name="TOC27_07_2021_11_48_02_300"/>
      <w:bookmarkStart w:id="531" w:name="TOC27_07_2021_11_50_47_302"/>
      <w:bookmarkStart w:id="532" w:name="TOC01_02_2022_15_14_24_322"/>
      <w:bookmarkStart w:id="533" w:name="TOC02_02_2022_13_02_49_302"/>
      <w:bookmarkStart w:id="534" w:name="TOC18_02_2022_17_52_44_322"/>
      <w:bookmarkStart w:id="535" w:name="TOC23_02_2022_21_19_37_320"/>
      <w:bookmarkStart w:id="536" w:name="TOC15_08_2022_16_06_13_318"/>
      <w:bookmarkStart w:id="537" w:name="TOC06_09_2022_15_41_36_317"/>
      <w:bookmarkStart w:id="538" w:name="TOC04_10_2022_16_50_01_318"/>
      <w:bookmarkStart w:id="539" w:name="TOC23_11_2022_11_32_56_319"/>
      <w:bookmarkStart w:id="540" w:name="TOC10_01_2023_14_27_52_319"/>
      <w:bookmarkEnd w:id="528"/>
      <w:bookmarkEnd w:id="529"/>
      <w:bookmarkEnd w:id="530"/>
      <w:bookmarkEnd w:id="531"/>
      <w:bookmarkEnd w:id="532"/>
      <w:bookmarkEnd w:id="533"/>
      <w:bookmarkEnd w:id="534"/>
      <w:bookmarkEnd w:id="535"/>
      <w:bookmarkEnd w:id="536"/>
      <w:bookmarkEnd w:id="537"/>
      <w:bookmarkEnd w:id="538"/>
      <w:bookmarkEnd w:id="539"/>
      <w:bookmarkEnd w:id="540"/>
      <w:r>
        <w:t>Compulsory</w:t>
      </w:r>
      <w:r w:rsidR="000D50D7" w:rsidRPr="000D50D7">
        <w:t xml:space="preserve"> </w:t>
      </w:r>
      <w:r>
        <w:t>acquisition</w:t>
      </w:r>
      <w:r w:rsidR="000D50D7" w:rsidRPr="000D50D7">
        <w:t xml:space="preserve"> </w:t>
      </w:r>
      <w:r>
        <w:t>of</w:t>
      </w:r>
      <w:r w:rsidR="000D50D7" w:rsidRPr="000D50D7">
        <w:t xml:space="preserve"> </w:t>
      </w:r>
      <w:r>
        <w:t>rights</w:t>
      </w:r>
    </w:p>
    <w:p w14:paraId="2690F838" w14:textId="77777777" w:rsidR="00283174" w:rsidRDefault="00283174" w:rsidP="00283174">
      <w:pPr>
        <w:pStyle w:val="N1"/>
      </w:pPr>
      <w:bookmarkStart w:id="541" w:name="_Ref77778416"/>
      <w:r>
        <w:t>—</w:t>
      </w:r>
      <w:r>
        <w:fldChar w:fldCharType="begin"/>
      </w:r>
      <w:bookmarkStart w:id="542" w:name="_Ref77777942"/>
      <w:bookmarkEnd w:id="542"/>
      <w:r>
        <w:instrText xml:space="preserve"> LISTNUM "SEQ1" \l 2 </w:instrText>
      </w:r>
      <w:r>
        <w:fldChar w:fldCharType="end"/>
      </w:r>
      <w:r w:rsidR="000D50D7" w:rsidRPr="000D50D7">
        <w:t> </w:t>
      </w:r>
      <w:r>
        <w:t>Subject</w:t>
      </w:r>
      <w:r w:rsidR="000D50D7" w:rsidRPr="000D50D7">
        <w:t xml:space="preserve"> </w:t>
      </w:r>
      <w:r>
        <w:t>to</w:t>
      </w:r>
      <w:r w:rsidR="000D50D7" w:rsidRPr="000D50D7">
        <w:t xml:space="preserve"> </w:t>
      </w:r>
      <w:r>
        <w:t>paragraph</w:t>
      </w:r>
      <w:r w:rsidR="000D50D7" w:rsidRPr="000D50D7">
        <w:t xml:space="preserve"> </w:t>
      </w:r>
      <w:r>
        <w:fldChar w:fldCharType="begin"/>
      </w:r>
      <w:r>
        <w:instrText xml:space="preserve"> REF _Ref77777956 \r \h </w:instrText>
      </w:r>
      <w:r>
        <w:fldChar w:fldCharType="separate"/>
      </w:r>
      <w:r w:rsidR="000D50D7">
        <w:t>(2)</w:t>
      </w:r>
      <w:r>
        <w:fldChar w:fldCharType="end"/>
      </w:r>
      <w:r w:rsidR="000D50D7" w:rsidRPr="000D50D7">
        <w:t xml:space="preserve"> </w:t>
      </w:r>
      <w:r>
        <w:t>and</w:t>
      </w:r>
      <w:r w:rsidR="000D50D7" w:rsidRPr="000D50D7">
        <w:t xml:space="preserve"> </w:t>
      </w:r>
      <w:r>
        <w:t>article</w:t>
      </w:r>
      <w:r w:rsidR="000D50D7" w:rsidRPr="000D50D7">
        <w:t xml:space="preserve"> </w:t>
      </w:r>
      <w:r>
        <w:fldChar w:fldCharType="begin"/>
      </w:r>
      <w:r>
        <w:instrText xml:space="preserve"> REF _Ref94621096 \n \h </w:instrText>
      </w:r>
      <w:r>
        <w:fldChar w:fldCharType="separate"/>
      </w:r>
      <w:r w:rsidR="000D50D7">
        <w:t>27</w:t>
      </w:r>
      <w:r>
        <w:fldChar w:fldCharType="end"/>
      </w:r>
      <w:r w:rsidR="000D50D7" w:rsidRPr="000D50D7">
        <w:t xml:space="preserve"> </w:t>
      </w:r>
      <w:r>
        <w:t>(temporary</w:t>
      </w:r>
      <w:r w:rsidR="000D50D7" w:rsidRPr="000D50D7">
        <w:t xml:space="preserve"> </w:t>
      </w:r>
      <w:r>
        <w:t>use</w:t>
      </w:r>
      <w:r w:rsidR="000D50D7" w:rsidRPr="000D50D7">
        <w:t xml:space="preserve"> </w:t>
      </w:r>
      <w:r>
        <w:t>of</w:t>
      </w:r>
      <w:r w:rsidR="000D50D7" w:rsidRPr="000D50D7">
        <w:t xml:space="preserve"> </w:t>
      </w:r>
      <w:r>
        <w:t>land</w:t>
      </w:r>
      <w:r w:rsidR="000D50D7" w:rsidRPr="000D50D7">
        <w:t xml:space="preserve"> </w:t>
      </w:r>
      <w:r>
        <w:t>for</w:t>
      </w:r>
      <w:r w:rsidR="000D50D7" w:rsidRPr="000D50D7">
        <w:t xml:space="preserve"> </w:t>
      </w:r>
      <w:r>
        <w:t>constructing</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the</w:t>
      </w:r>
      <w:r w:rsidR="000D50D7" w:rsidRPr="000D50D7">
        <w:t xml:space="preserve"> </w:t>
      </w:r>
      <w:r>
        <w:t>undertaker</w:t>
      </w:r>
      <w:r w:rsidR="000D50D7" w:rsidRPr="000D50D7">
        <w:t xml:space="preserve"> </w:t>
      </w:r>
      <w:r w:rsidRPr="00930BA6">
        <w:t>may</w:t>
      </w:r>
      <w:r w:rsidR="000D50D7" w:rsidRPr="000D50D7">
        <w:t xml:space="preserve"> </w:t>
      </w:r>
      <w:r w:rsidRPr="00930BA6">
        <w:t>acquire</w:t>
      </w:r>
      <w:r w:rsidR="000D50D7" w:rsidRPr="000D50D7">
        <w:t xml:space="preserve"> </w:t>
      </w:r>
      <w:r w:rsidRPr="00930BA6">
        <w:t>compulsorily</w:t>
      </w:r>
      <w:r w:rsidR="000D50D7" w:rsidRPr="000D50D7">
        <w:t xml:space="preserve"> </w:t>
      </w:r>
      <w:r w:rsidRPr="00930BA6">
        <w:t>such</w:t>
      </w:r>
      <w:r w:rsidR="000D50D7" w:rsidRPr="000D50D7">
        <w:t xml:space="preserve"> </w:t>
      </w:r>
      <w:r w:rsidRPr="00930BA6">
        <w:t>rights</w:t>
      </w:r>
      <w:r w:rsidR="000D50D7" w:rsidRPr="000D50D7">
        <w:t xml:space="preserve"> </w:t>
      </w:r>
      <w:r>
        <w:t>over</w:t>
      </w:r>
      <w:r w:rsidR="000D50D7" w:rsidRPr="000D50D7">
        <w:t xml:space="preserve"> </w:t>
      </w:r>
      <w:r>
        <w:t>the</w:t>
      </w:r>
      <w:r w:rsidR="000D50D7" w:rsidRPr="000D50D7">
        <w:t xml:space="preserve"> </w:t>
      </w:r>
      <w:r>
        <w:t>Order</w:t>
      </w:r>
      <w:r w:rsidR="000D50D7" w:rsidRPr="000D50D7">
        <w:t xml:space="preserve"> </w:t>
      </w:r>
      <w:r>
        <w:t>land</w:t>
      </w:r>
      <w:r w:rsidR="000D50D7" w:rsidRPr="000D50D7">
        <w:t xml:space="preserve"> </w:t>
      </w:r>
      <w:r w:rsidRPr="00930BA6">
        <w:t>or</w:t>
      </w:r>
      <w:r w:rsidR="000D50D7" w:rsidRPr="000D50D7">
        <w:t xml:space="preserve"> </w:t>
      </w:r>
      <w:r w:rsidRPr="00930BA6">
        <w:t>impose</w:t>
      </w:r>
      <w:r w:rsidR="000D50D7" w:rsidRPr="000D50D7">
        <w:t xml:space="preserve"> </w:t>
      </w:r>
      <w:r>
        <w:t>such</w:t>
      </w:r>
      <w:r w:rsidR="000D50D7" w:rsidRPr="000D50D7">
        <w:t xml:space="preserve"> </w:t>
      </w:r>
      <w:r w:rsidRPr="00930BA6">
        <w:t>restrictive</w:t>
      </w:r>
      <w:r w:rsidR="000D50D7" w:rsidRPr="000D50D7">
        <w:t xml:space="preserve"> </w:t>
      </w:r>
      <w:r w:rsidRPr="00930BA6">
        <w:t>covenants</w:t>
      </w:r>
      <w:r w:rsidR="000D50D7" w:rsidRPr="000D50D7">
        <w:t xml:space="preserve"> </w:t>
      </w:r>
      <w:r w:rsidRPr="00930BA6">
        <w:t>over</w:t>
      </w:r>
      <w:r w:rsidR="000D50D7" w:rsidRPr="000D50D7">
        <w:t xml:space="preserve"> </w:t>
      </w:r>
      <w:r w:rsidRPr="00930BA6">
        <w:t>the</w:t>
      </w:r>
      <w:r w:rsidR="000D50D7" w:rsidRPr="000D50D7">
        <w:t xml:space="preserve"> </w:t>
      </w:r>
      <w:r w:rsidRPr="00930BA6">
        <w:t>Order</w:t>
      </w:r>
      <w:r w:rsidR="000D50D7" w:rsidRPr="000D50D7">
        <w:t xml:space="preserve"> </w:t>
      </w:r>
      <w:r w:rsidRPr="00930BA6">
        <w:t>land</w:t>
      </w:r>
      <w:r w:rsidR="000D50D7" w:rsidRPr="000D50D7">
        <w:t xml:space="preserve"> </w:t>
      </w:r>
      <w:r w:rsidRPr="00930BA6">
        <w:t>as</w:t>
      </w:r>
      <w:r w:rsidR="000D50D7" w:rsidRPr="000D50D7">
        <w:t xml:space="preserve"> </w:t>
      </w:r>
      <w:r w:rsidRPr="00930BA6">
        <w:t>may</w:t>
      </w:r>
      <w:r w:rsidR="000D50D7" w:rsidRPr="000D50D7">
        <w:t xml:space="preserve"> </w:t>
      </w:r>
      <w:r w:rsidRPr="00930BA6">
        <w:t>be</w:t>
      </w:r>
      <w:r w:rsidR="000D50D7" w:rsidRPr="000D50D7">
        <w:t xml:space="preserve"> </w:t>
      </w:r>
      <w:r w:rsidRPr="00930BA6">
        <w:t>required</w:t>
      </w:r>
      <w:r w:rsidR="000D50D7" w:rsidRPr="000D50D7">
        <w:t xml:space="preserve"> </w:t>
      </w:r>
      <w:r w:rsidRPr="00930BA6">
        <w:t>for</w:t>
      </w:r>
      <w:r w:rsidR="000D50D7" w:rsidRPr="000D50D7">
        <w:t xml:space="preserve"> </w:t>
      </w:r>
      <w:r w:rsidRPr="00930BA6">
        <w:t>any</w:t>
      </w:r>
      <w:r w:rsidR="000D50D7" w:rsidRPr="000D50D7">
        <w:t xml:space="preserve"> </w:t>
      </w:r>
      <w:r w:rsidRPr="00930BA6">
        <w:t>purpose</w:t>
      </w:r>
      <w:r w:rsidR="000D50D7" w:rsidRPr="000D50D7">
        <w:t xml:space="preserve"> </w:t>
      </w:r>
      <w:r w:rsidRPr="00930BA6">
        <w:t>for</w:t>
      </w:r>
      <w:r w:rsidR="000D50D7" w:rsidRPr="000D50D7">
        <w:t xml:space="preserve"> </w:t>
      </w:r>
      <w:r w:rsidRPr="00930BA6">
        <w:t>which</w:t>
      </w:r>
      <w:r w:rsidR="000D50D7" w:rsidRPr="000D50D7">
        <w:t xml:space="preserve"> </w:t>
      </w:r>
      <w:r w:rsidRPr="00930BA6">
        <w:t>that</w:t>
      </w:r>
      <w:r w:rsidR="000D50D7" w:rsidRPr="000D50D7">
        <w:t xml:space="preserve"> </w:t>
      </w:r>
      <w:r w:rsidRPr="00930BA6">
        <w:t>land</w:t>
      </w:r>
      <w:r w:rsidR="000D50D7" w:rsidRPr="000D50D7">
        <w:t xml:space="preserve"> </w:t>
      </w:r>
      <w:r w:rsidRPr="00930BA6">
        <w:t>may</w:t>
      </w:r>
      <w:r w:rsidR="000D50D7" w:rsidRPr="000D50D7">
        <w:t xml:space="preserve"> </w:t>
      </w:r>
      <w:r w:rsidRPr="00930BA6">
        <w:t>be</w:t>
      </w:r>
      <w:r w:rsidR="000D50D7" w:rsidRPr="000D50D7">
        <w:t xml:space="preserve"> </w:t>
      </w:r>
      <w:r w:rsidRPr="00930BA6">
        <w:t>acquired</w:t>
      </w:r>
      <w:r w:rsidR="000D50D7" w:rsidRPr="000D50D7">
        <w:t xml:space="preserve"> </w:t>
      </w:r>
      <w:r w:rsidRPr="00930BA6">
        <w:t>under</w:t>
      </w:r>
      <w:r w:rsidR="000D50D7" w:rsidRPr="000D50D7">
        <w:t xml:space="preserve"> </w:t>
      </w:r>
      <w:r>
        <w:t>article</w:t>
      </w:r>
      <w:r w:rsidR="000D50D7" w:rsidRPr="000D50D7">
        <w:t xml:space="preserve"> </w:t>
      </w:r>
      <w:r>
        <w:fldChar w:fldCharType="begin"/>
      </w:r>
      <w:r>
        <w:instrText xml:space="preserve"> REF _Ref77777754 \r \h </w:instrText>
      </w:r>
      <w:r>
        <w:fldChar w:fldCharType="separate"/>
      </w:r>
      <w:r w:rsidR="000D50D7">
        <w:t>18</w:t>
      </w:r>
      <w:r>
        <w:fldChar w:fldCharType="end"/>
      </w:r>
      <w:r w:rsidR="000D50D7" w:rsidRPr="000D50D7">
        <w:t xml:space="preserve"> </w:t>
      </w:r>
      <w:r>
        <w:t>(compulsory</w:t>
      </w:r>
      <w:r w:rsidR="000D50D7" w:rsidRPr="000D50D7">
        <w:t xml:space="preserve"> </w:t>
      </w:r>
      <w:r>
        <w:t>acquisition</w:t>
      </w:r>
      <w:r w:rsidR="000D50D7" w:rsidRPr="000D50D7">
        <w:t xml:space="preserve"> </w:t>
      </w:r>
      <w:r>
        <w:t>of</w:t>
      </w:r>
      <w:r w:rsidR="000D50D7" w:rsidRPr="000D50D7">
        <w:t xml:space="preserve"> </w:t>
      </w:r>
      <w:r>
        <w:t>land),</w:t>
      </w:r>
      <w:r w:rsidR="000D50D7" w:rsidRPr="000D50D7">
        <w:t xml:space="preserve"> </w:t>
      </w:r>
      <w:r>
        <w:t>by</w:t>
      </w:r>
      <w:r w:rsidR="000D50D7" w:rsidRPr="000D50D7">
        <w:t xml:space="preserve"> </w:t>
      </w:r>
      <w:r>
        <w:t>creating</w:t>
      </w:r>
      <w:r w:rsidR="000D50D7" w:rsidRPr="000D50D7">
        <w:t xml:space="preserve"> </w:t>
      </w:r>
      <w:r>
        <w:t>them</w:t>
      </w:r>
      <w:r w:rsidR="000D50D7" w:rsidRPr="000D50D7">
        <w:t xml:space="preserve"> </w:t>
      </w:r>
      <w:r>
        <w:t>as</w:t>
      </w:r>
      <w:r w:rsidR="000D50D7" w:rsidRPr="000D50D7">
        <w:t xml:space="preserve"> </w:t>
      </w:r>
      <w:r>
        <w:t>well</w:t>
      </w:r>
      <w:r w:rsidR="000D50D7" w:rsidRPr="000D50D7">
        <w:t xml:space="preserve"> </w:t>
      </w:r>
      <w:r>
        <w:t>as</w:t>
      </w:r>
      <w:r w:rsidR="000D50D7" w:rsidRPr="000D50D7">
        <w:t xml:space="preserve"> </w:t>
      </w:r>
      <w:r>
        <w:t>by</w:t>
      </w:r>
      <w:r w:rsidR="000D50D7" w:rsidRPr="000D50D7">
        <w:t xml:space="preserve"> </w:t>
      </w:r>
      <w:r>
        <w:t>acquiring</w:t>
      </w:r>
      <w:r w:rsidR="000D50D7" w:rsidRPr="000D50D7">
        <w:t xml:space="preserve"> </w:t>
      </w:r>
      <w:r>
        <w:t>rights</w:t>
      </w:r>
      <w:r w:rsidR="000D50D7" w:rsidRPr="000D50D7">
        <w:t xml:space="preserve"> </w:t>
      </w:r>
      <w:r>
        <w:t>already</w:t>
      </w:r>
      <w:r w:rsidR="000D50D7" w:rsidRPr="000D50D7">
        <w:t xml:space="preserve"> </w:t>
      </w:r>
      <w:r>
        <w:t>in</w:t>
      </w:r>
      <w:r w:rsidR="000D50D7" w:rsidRPr="000D50D7">
        <w:t xml:space="preserve"> </w:t>
      </w:r>
      <w:r>
        <w:t>existence.</w:t>
      </w:r>
      <w:bookmarkEnd w:id="541"/>
    </w:p>
    <w:p w14:paraId="228F32BE" w14:textId="77777777" w:rsidR="00283174" w:rsidRDefault="00283174" w:rsidP="00283174">
      <w:pPr>
        <w:pStyle w:val="N2"/>
      </w:pPr>
      <w:bookmarkStart w:id="543" w:name="_Ref77777956"/>
      <w:r>
        <w:t>Subject</w:t>
      </w:r>
      <w:r w:rsidR="000D50D7" w:rsidRPr="000D50D7">
        <w:t xml:space="preserve"> </w:t>
      </w:r>
      <w:r>
        <w:t>to</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paragraph,</w:t>
      </w:r>
      <w:r w:rsidR="000D50D7" w:rsidRPr="000D50D7">
        <w:t xml:space="preserve"> </w:t>
      </w:r>
      <w:r>
        <w:t>article</w:t>
      </w:r>
      <w:r w:rsidR="000D50D7" w:rsidRPr="000D50D7">
        <w:t xml:space="preserve"> </w:t>
      </w:r>
      <w:r>
        <w:fldChar w:fldCharType="begin"/>
      </w:r>
      <w:r>
        <w:instrText xml:space="preserve"> REF _Ref77778929 \r \h </w:instrText>
      </w:r>
      <w:r>
        <w:fldChar w:fldCharType="separate"/>
      </w:r>
      <w:r w:rsidR="000D50D7">
        <w:t>21</w:t>
      </w:r>
      <w:r>
        <w:fldChar w:fldCharType="end"/>
      </w:r>
      <w:r w:rsidR="000D50D7" w:rsidRPr="000D50D7">
        <w:t xml:space="preserve"> </w:t>
      </w:r>
      <w:r>
        <w:t>(private</w:t>
      </w:r>
      <w:r w:rsidR="000D50D7" w:rsidRPr="000D50D7">
        <w:t xml:space="preserve"> </w:t>
      </w:r>
      <w:r>
        <w:t>rights)</w:t>
      </w:r>
      <w:r w:rsidR="000D50D7" w:rsidRPr="000D50D7">
        <w:t xml:space="preserve"> </w:t>
      </w:r>
      <w:r>
        <w:t>and</w:t>
      </w:r>
      <w:r w:rsidR="000D50D7" w:rsidRPr="000D50D7">
        <w:t xml:space="preserve"> </w:t>
      </w:r>
      <w:r>
        <w:t>article</w:t>
      </w:r>
      <w:r w:rsidR="000D50D7" w:rsidRPr="000D50D7">
        <w:t xml:space="preserve"> </w:t>
      </w:r>
      <w:r>
        <w:fldChar w:fldCharType="begin"/>
      </w:r>
      <w:r>
        <w:instrText xml:space="preserve"> REF _Ref77863967 \r \h </w:instrText>
      </w:r>
      <w:r>
        <w:fldChar w:fldCharType="separate"/>
      </w:r>
      <w:r w:rsidR="000D50D7">
        <w:t>29</w:t>
      </w:r>
      <w:r>
        <w:fldChar w:fldCharType="end"/>
      </w:r>
      <w:r w:rsidR="000D50D7" w:rsidRPr="000D50D7">
        <w:t xml:space="preserve"> </w:t>
      </w:r>
      <w:r>
        <w:t>(statutory</w:t>
      </w:r>
      <w:r w:rsidR="000D50D7" w:rsidRPr="000D50D7">
        <w:t xml:space="preserve"> </w:t>
      </w:r>
      <w:r>
        <w:t>undertakers),</w:t>
      </w:r>
      <w:r w:rsidR="000D50D7" w:rsidRPr="000D50D7">
        <w:t xml:space="preserve"> </w:t>
      </w:r>
      <w:r>
        <w:t>in</w:t>
      </w:r>
      <w:r w:rsidR="000D50D7" w:rsidRPr="000D50D7">
        <w:t xml:space="preserve"> </w:t>
      </w:r>
      <w:r>
        <w:t>the</w:t>
      </w:r>
      <w:r w:rsidR="000D50D7" w:rsidRPr="000D50D7">
        <w:t xml:space="preserve"> </w:t>
      </w:r>
      <w:r>
        <w:t>case</w:t>
      </w:r>
      <w:r w:rsidR="000D50D7" w:rsidRPr="000D50D7">
        <w:t xml:space="preserve"> </w:t>
      </w:r>
      <w:r>
        <w:t>of</w:t>
      </w:r>
      <w:r w:rsidR="000D50D7" w:rsidRPr="000D50D7">
        <w:t xml:space="preserve"> </w:t>
      </w:r>
      <w:r>
        <w:t>the</w:t>
      </w:r>
      <w:r w:rsidR="000D50D7" w:rsidRPr="000D50D7">
        <w:t xml:space="preserve"> </w:t>
      </w:r>
      <w:r>
        <w:t>Order</w:t>
      </w:r>
      <w:r w:rsidR="000D50D7" w:rsidRPr="000D50D7">
        <w:t xml:space="preserve"> </w:t>
      </w:r>
      <w:r>
        <w:t>land</w:t>
      </w:r>
      <w:r w:rsidR="000D50D7" w:rsidRPr="000D50D7">
        <w:t xml:space="preserve"> </w:t>
      </w:r>
      <w:r>
        <w:t>specified</w:t>
      </w:r>
      <w:r w:rsidR="000D50D7" w:rsidRPr="000D50D7">
        <w:t xml:space="preserve"> </w:t>
      </w:r>
      <w:r>
        <w:t>in</w:t>
      </w:r>
      <w:r w:rsidR="000D50D7" w:rsidRPr="000D50D7">
        <w:t xml:space="preserve"> </w:t>
      </w:r>
      <w:r>
        <w:t>column</w:t>
      </w:r>
      <w:r w:rsidR="000D50D7" w:rsidRPr="000D50D7">
        <w:t xml:space="preserve"> </w:t>
      </w:r>
      <w:r>
        <w:t>1</w:t>
      </w:r>
      <w:r w:rsidR="000D50D7" w:rsidRPr="000D50D7">
        <w:t xml:space="preserve"> </w:t>
      </w:r>
      <w:r>
        <w:t>of</w:t>
      </w:r>
      <w:r w:rsidR="000D50D7" w:rsidRPr="000D50D7">
        <w:t xml:space="preserve"> </w:t>
      </w:r>
      <w:r>
        <w:t>Schedule</w:t>
      </w:r>
      <w:r w:rsidR="000D50D7" w:rsidRPr="000D50D7">
        <w:t xml:space="preserve"> </w:t>
      </w:r>
      <w:r>
        <w:t>9</w:t>
      </w:r>
      <w:r w:rsidR="000D50D7" w:rsidRPr="000D50D7">
        <w:t xml:space="preserve"> </w:t>
      </w:r>
      <w:r w:rsidRPr="00651DB6">
        <w:t>(land</w:t>
      </w:r>
      <w:r w:rsidR="000D50D7" w:rsidRPr="000D50D7">
        <w:t xml:space="preserve"> </w:t>
      </w:r>
      <w:r w:rsidRPr="00651DB6">
        <w:t>in</w:t>
      </w:r>
      <w:r w:rsidR="000D50D7" w:rsidRPr="000D50D7">
        <w:t xml:space="preserve"> </w:t>
      </w:r>
      <w:r w:rsidRPr="00651DB6">
        <w:t>which</w:t>
      </w:r>
      <w:r w:rsidR="000D50D7" w:rsidRPr="000D50D7">
        <w:t xml:space="preserve"> </w:t>
      </w:r>
      <w:r w:rsidRPr="00651DB6">
        <w:t>only</w:t>
      </w:r>
      <w:r w:rsidR="000D50D7" w:rsidRPr="000D50D7">
        <w:t xml:space="preserve"> </w:t>
      </w:r>
      <w:r w:rsidRPr="00651DB6">
        <w:t>new</w:t>
      </w:r>
      <w:r w:rsidR="000D50D7" w:rsidRPr="000D50D7">
        <w:t xml:space="preserve"> </w:t>
      </w:r>
      <w:r w:rsidRPr="00651DB6">
        <w:t>rights</w:t>
      </w:r>
      <w:r w:rsidR="000D50D7" w:rsidRPr="000D50D7">
        <w:t xml:space="preserve"> </w:t>
      </w:r>
      <w:r w:rsidRPr="00651DB6">
        <w:t>etc.</w:t>
      </w:r>
      <w:r w:rsidR="000D50D7" w:rsidRPr="000D50D7">
        <w:t xml:space="preserve"> </w:t>
      </w:r>
      <w:r w:rsidRPr="00651DB6">
        <w:t>may</w:t>
      </w:r>
      <w:r w:rsidR="000D50D7" w:rsidRPr="000D50D7">
        <w:t xml:space="preserve"> </w:t>
      </w:r>
      <w:r w:rsidRPr="00651DB6">
        <w:t>be</w:t>
      </w:r>
      <w:r w:rsidR="000D50D7" w:rsidRPr="000D50D7">
        <w:t xml:space="preserve"> </w:t>
      </w:r>
      <w:r w:rsidRPr="00651DB6">
        <w:t>acquired)</w:t>
      </w:r>
      <w:r w:rsidR="000D50D7" w:rsidRPr="000D50D7">
        <w:t xml:space="preserve"> </w:t>
      </w:r>
      <w:r w:rsidRPr="00651DB6">
        <w:t>the</w:t>
      </w:r>
      <w:r w:rsidR="000D50D7" w:rsidRPr="000D50D7">
        <w:t xml:space="preserve"> </w:t>
      </w:r>
      <w:r w:rsidRPr="00651DB6">
        <w:t>undertaker’s</w:t>
      </w:r>
      <w:r w:rsidR="000D50D7" w:rsidRPr="000D50D7">
        <w:t xml:space="preserve"> </w:t>
      </w:r>
      <w:r w:rsidRPr="00651DB6">
        <w:t>powers</w:t>
      </w:r>
      <w:r w:rsidR="000D50D7" w:rsidRPr="000D50D7">
        <w:t xml:space="preserve"> </w:t>
      </w:r>
      <w:r w:rsidRPr="00651DB6">
        <w:t>of</w:t>
      </w:r>
      <w:r w:rsidR="000D50D7" w:rsidRPr="000D50D7">
        <w:t xml:space="preserve"> </w:t>
      </w:r>
      <w:r w:rsidRPr="00651DB6">
        <w:t>compulsory</w:t>
      </w:r>
      <w:r w:rsidR="000D50D7" w:rsidRPr="000D50D7">
        <w:t xml:space="preserve"> </w:t>
      </w:r>
      <w:r w:rsidRPr="00651DB6">
        <w:t>acquisition</w:t>
      </w:r>
      <w:r w:rsidR="000D50D7" w:rsidRPr="000D50D7">
        <w:t xml:space="preserve"> </w:t>
      </w:r>
      <w:r w:rsidRPr="00651DB6">
        <w:t>are</w:t>
      </w:r>
      <w:r w:rsidR="000D50D7" w:rsidRPr="000D50D7">
        <w:t xml:space="preserve"> </w:t>
      </w:r>
      <w:r w:rsidRPr="00651DB6">
        <w:t>limited</w:t>
      </w:r>
      <w:r w:rsidR="000D50D7" w:rsidRPr="000D50D7">
        <w:t xml:space="preserve"> </w:t>
      </w:r>
      <w:r w:rsidRPr="00651DB6">
        <w:t>to</w:t>
      </w:r>
      <w:r w:rsidR="000D50D7" w:rsidRPr="000D50D7">
        <w:t xml:space="preserve"> </w:t>
      </w:r>
      <w:r w:rsidRPr="00651DB6">
        <w:t>the</w:t>
      </w:r>
      <w:r w:rsidR="000D50D7" w:rsidRPr="000D50D7">
        <w:t xml:space="preserve"> </w:t>
      </w:r>
      <w:r w:rsidRPr="00651DB6">
        <w:t>acquisition</w:t>
      </w:r>
      <w:r w:rsidR="000D50D7" w:rsidRPr="000D50D7">
        <w:t xml:space="preserve"> </w:t>
      </w:r>
      <w:r w:rsidRPr="00651DB6">
        <w:t>of</w:t>
      </w:r>
      <w:r w:rsidR="000D50D7" w:rsidRPr="000D50D7">
        <w:t xml:space="preserve"> </w:t>
      </w:r>
      <w:r w:rsidRPr="00651DB6">
        <w:t>such</w:t>
      </w:r>
      <w:r w:rsidR="000D50D7" w:rsidRPr="000D50D7">
        <w:t xml:space="preserve"> </w:t>
      </w:r>
      <w:r w:rsidRPr="00651DB6">
        <w:t>new</w:t>
      </w:r>
      <w:r w:rsidR="000D50D7" w:rsidRPr="000D50D7">
        <w:t xml:space="preserve"> </w:t>
      </w:r>
      <w:r w:rsidRPr="00651DB6">
        <w:t>rights</w:t>
      </w:r>
      <w:r w:rsidR="000D50D7" w:rsidRPr="000D50D7">
        <w:t xml:space="preserve"> </w:t>
      </w:r>
      <w:r w:rsidRPr="00651DB6">
        <w:t>and</w:t>
      </w:r>
      <w:r w:rsidR="000D50D7" w:rsidRPr="000D50D7">
        <w:t xml:space="preserve"> </w:t>
      </w:r>
      <w:r w:rsidRPr="00651DB6">
        <w:t>the</w:t>
      </w:r>
      <w:r w:rsidR="000D50D7" w:rsidRPr="000D50D7">
        <w:t xml:space="preserve"> </w:t>
      </w:r>
      <w:r w:rsidRPr="00651DB6">
        <w:t>imposition</w:t>
      </w:r>
      <w:r w:rsidR="000D50D7" w:rsidRPr="000D50D7">
        <w:t xml:space="preserve"> </w:t>
      </w:r>
      <w:r w:rsidRPr="00651DB6">
        <w:t>of</w:t>
      </w:r>
      <w:r w:rsidR="000D50D7" w:rsidRPr="000D50D7">
        <w:t xml:space="preserve"> </w:t>
      </w:r>
      <w:r w:rsidRPr="00651DB6">
        <w:t>restrictive</w:t>
      </w:r>
      <w:r w:rsidR="000D50D7" w:rsidRPr="000D50D7">
        <w:t xml:space="preserve"> </w:t>
      </w:r>
      <w:r w:rsidRPr="00651DB6">
        <w:t>covenants</w:t>
      </w:r>
      <w:r w:rsidR="000D50D7" w:rsidRPr="000D50D7">
        <w:t xml:space="preserve"> </w:t>
      </w:r>
      <w:r w:rsidRPr="00651DB6">
        <w:t>for</w:t>
      </w:r>
      <w:r w:rsidR="000D50D7" w:rsidRPr="000D50D7">
        <w:t xml:space="preserve"> </w:t>
      </w:r>
      <w:r w:rsidRPr="00651DB6">
        <w:t>the</w:t>
      </w:r>
      <w:r w:rsidR="000D50D7" w:rsidRPr="000D50D7">
        <w:t xml:space="preserve"> </w:t>
      </w:r>
      <w:r w:rsidRPr="00651DB6">
        <w:t>purpose</w:t>
      </w:r>
      <w:r w:rsidR="000D50D7" w:rsidRPr="000D50D7">
        <w:t xml:space="preserve"> </w:t>
      </w:r>
      <w:r w:rsidRPr="00651DB6">
        <w:t>specified</w:t>
      </w:r>
      <w:r w:rsidR="000D50D7" w:rsidRPr="000D50D7">
        <w:t xml:space="preserve"> </w:t>
      </w:r>
      <w:r w:rsidRPr="00651DB6">
        <w:t>in</w:t>
      </w:r>
      <w:r w:rsidR="000D50D7" w:rsidRPr="000D50D7">
        <w:t xml:space="preserve"> </w:t>
      </w:r>
      <w:r w:rsidRPr="00651DB6">
        <w:t>relation</w:t>
      </w:r>
      <w:r w:rsidR="000D50D7" w:rsidRPr="000D50D7">
        <w:t xml:space="preserve"> </w:t>
      </w:r>
      <w:r w:rsidRPr="00651DB6">
        <w:t>to</w:t>
      </w:r>
      <w:r w:rsidR="000D50D7" w:rsidRPr="000D50D7">
        <w:t xml:space="preserve"> </w:t>
      </w:r>
      <w:r w:rsidRPr="00651DB6">
        <w:t>that</w:t>
      </w:r>
      <w:r w:rsidR="000D50D7" w:rsidRPr="000D50D7">
        <w:t xml:space="preserve"> </w:t>
      </w:r>
      <w:r w:rsidRPr="00651DB6">
        <w:t>land</w:t>
      </w:r>
      <w:r w:rsidR="000D50D7" w:rsidRPr="000D50D7">
        <w:t xml:space="preserve"> </w:t>
      </w:r>
      <w:r w:rsidRPr="00651DB6">
        <w:t>in</w:t>
      </w:r>
      <w:r w:rsidR="000D50D7" w:rsidRPr="000D50D7">
        <w:t xml:space="preserve"> </w:t>
      </w:r>
      <w:r w:rsidRPr="00651DB6">
        <w:t>column</w:t>
      </w:r>
      <w:r w:rsidR="000D50D7" w:rsidRPr="000D50D7">
        <w:t xml:space="preserve"> </w:t>
      </w:r>
      <w:r>
        <w:t>2</w:t>
      </w:r>
      <w:r w:rsidR="000D50D7" w:rsidRPr="000D50D7">
        <w:t xml:space="preserve"> </w:t>
      </w:r>
      <w:r w:rsidRPr="00651DB6">
        <w:t>of</w:t>
      </w:r>
      <w:r w:rsidR="000D50D7" w:rsidRPr="000D50D7">
        <w:t xml:space="preserve"> </w:t>
      </w:r>
      <w:r w:rsidRPr="00651DB6">
        <w:t>that</w:t>
      </w:r>
      <w:r w:rsidR="000D50D7" w:rsidRPr="000D50D7">
        <w:t xml:space="preserve"> </w:t>
      </w:r>
      <w:r w:rsidRPr="00651DB6">
        <w:t>Schedule</w:t>
      </w:r>
      <w:r>
        <w:t>.</w:t>
      </w:r>
      <w:bookmarkEnd w:id="543"/>
    </w:p>
    <w:p w14:paraId="6A9A77EA" w14:textId="77777777" w:rsidR="00283174" w:rsidRDefault="00283174" w:rsidP="00283174">
      <w:pPr>
        <w:pStyle w:val="N2"/>
      </w:pPr>
      <w:r>
        <w:t>Subject</w:t>
      </w:r>
      <w:r w:rsidR="000D50D7" w:rsidRPr="000D50D7">
        <w:t xml:space="preserve"> </w:t>
      </w:r>
      <w:r>
        <w:t>to</w:t>
      </w:r>
      <w:r w:rsidR="000D50D7" w:rsidRPr="000D50D7">
        <w:t xml:space="preserve"> </w:t>
      </w:r>
      <w:r>
        <w:t>section</w:t>
      </w:r>
      <w:r w:rsidR="000D50D7" w:rsidRPr="000D50D7">
        <w:t xml:space="preserve"> </w:t>
      </w:r>
      <w:r w:rsidRPr="00651DB6">
        <w:t>8</w:t>
      </w:r>
      <w:r w:rsidR="000D50D7" w:rsidRPr="000D50D7">
        <w:t xml:space="preserve"> </w:t>
      </w:r>
      <w:r w:rsidRPr="00651DB6">
        <w:t>(other</w:t>
      </w:r>
      <w:r w:rsidR="000D50D7" w:rsidRPr="000D50D7">
        <w:t xml:space="preserve"> </w:t>
      </w:r>
      <w:r w:rsidRPr="00651DB6">
        <w:t>provisions</w:t>
      </w:r>
      <w:r w:rsidR="000D50D7" w:rsidRPr="000D50D7">
        <w:t xml:space="preserve"> </w:t>
      </w:r>
      <w:r w:rsidRPr="00651DB6">
        <w:t>as</w:t>
      </w:r>
      <w:r w:rsidR="000D50D7" w:rsidRPr="000D50D7">
        <w:t xml:space="preserve"> </w:t>
      </w:r>
      <w:r w:rsidRPr="00651DB6">
        <w:t>to</w:t>
      </w:r>
      <w:r w:rsidR="000D50D7" w:rsidRPr="000D50D7">
        <w:t xml:space="preserve"> </w:t>
      </w:r>
      <w:r w:rsidRPr="00651DB6">
        <w:t>divided</w:t>
      </w:r>
      <w:r w:rsidR="000D50D7" w:rsidRPr="000D50D7">
        <w:t xml:space="preserve"> </w:t>
      </w:r>
      <w:r w:rsidRPr="00651DB6">
        <w:t>land)</w:t>
      </w:r>
      <w:r w:rsidR="000D50D7" w:rsidRPr="000D50D7">
        <w:t xml:space="preserve"> </w:t>
      </w:r>
      <w:r w:rsidRPr="00651DB6">
        <w:t>and</w:t>
      </w:r>
      <w:r w:rsidR="000D50D7" w:rsidRPr="000D50D7">
        <w:t xml:space="preserve"> </w:t>
      </w:r>
      <w:r w:rsidRPr="00651DB6">
        <w:t>Schedule</w:t>
      </w:r>
      <w:r w:rsidR="000D50D7" w:rsidRPr="000D50D7">
        <w:t xml:space="preserve"> </w:t>
      </w:r>
      <w:r w:rsidRPr="00651DB6">
        <w:t>2A</w:t>
      </w:r>
      <w:r w:rsidR="000D50D7" w:rsidRPr="000D50D7">
        <w:t xml:space="preserve"> </w:t>
      </w:r>
      <w:r w:rsidRPr="00651DB6">
        <w:t>(counter-notice</w:t>
      </w:r>
      <w:r w:rsidR="000D50D7" w:rsidRPr="000D50D7">
        <w:t xml:space="preserve"> </w:t>
      </w:r>
      <w:r w:rsidRPr="00651DB6">
        <w:t>requiring</w:t>
      </w:r>
      <w:r w:rsidR="000D50D7" w:rsidRPr="000D50D7">
        <w:t xml:space="preserve"> </w:t>
      </w:r>
      <w:r w:rsidRPr="00651DB6">
        <w:t>purchase</w:t>
      </w:r>
      <w:r w:rsidR="000D50D7" w:rsidRPr="000D50D7">
        <w:t xml:space="preserve"> </w:t>
      </w:r>
      <w:r w:rsidRPr="00651DB6">
        <w:t>of</w:t>
      </w:r>
      <w:r w:rsidR="000D50D7" w:rsidRPr="000D50D7">
        <w:t xml:space="preserve"> </w:t>
      </w:r>
      <w:r w:rsidRPr="00651DB6">
        <w:t>land)</w:t>
      </w:r>
      <w:r w:rsidR="000D50D7" w:rsidRPr="000D50D7">
        <w:t xml:space="preserve"> </w:t>
      </w:r>
      <w:r w:rsidRPr="00651DB6">
        <w:t>of</w:t>
      </w:r>
      <w:r w:rsidR="000D50D7" w:rsidRPr="000D50D7">
        <w:t xml:space="preserve"> </w:t>
      </w:r>
      <w:r w:rsidRPr="00651DB6">
        <w:t>the</w:t>
      </w:r>
      <w:r w:rsidR="000D50D7" w:rsidRPr="000D50D7">
        <w:t xml:space="preserve"> </w:t>
      </w:r>
      <w:r w:rsidRPr="00651DB6">
        <w:t>1965</w:t>
      </w:r>
      <w:r w:rsidR="000D50D7" w:rsidRPr="000D50D7">
        <w:t xml:space="preserve"> </w:t>
      </w:r>
      <w:r w:rsidRPr="00651DB6">
        <w:t>Act</w:t>
      </w:r>
      <w:r w:rsidR="000D50D7" w:rsidRPr="000D50D7">
        <w:t xml:space="preserve"> </w:t>
      </w:r>
      <w:r w:rsidRPr="00651DB6">
        <w:t>(as</w:t>
      </w:r>
      <w:r w:rsidR="000D50D7" w:rsidRPr="000D50D7">
        <w:t xml:space="preserve"> </w:t>
      </w:r>
      <w:r w:rsidRPr="00651DB6">
        <w:t>substituted</w:t>
      </w:r>
      <w:r w:rsidR="000D50D7" w:rsidRPr="000D50D7">
        <w:t xml:space="preserve"> </w:t>
      </w:r>
      <w:r w:rsidRPr="00651DB6">
        <w:t>by</w:t>
      </w:r>
      <w:r w:rsidR="000D50D7" w:rsidRPr="000D50D7">
        <w:t xml:space="preserve"> </w:t>
      </w:r>
      <w:r>
        <w:t>paragraph</w:t>
      </w:r>
      <w:r w:rsidR="000D50D7" w:rsidRPr="000D50D7">
        <w:t xml:space="preserve"> </w:t>
      </w:r>
      <w:r>
        <w:t>5(8)</w:t>
      </w:r>
      <w:r w:rsidR="000D50D7" w:rsidRPr="000D50D7">
        <w:t xml:space="preserve"> </w:t>
      </w:r>
      <w:r>
        <w:t>of</w:t>
      </w:r>
      <w:r w:rsidR="000D50D7" w:rsidRPr="000D50D7">
        <w:t xml:space="preserve"> </w:t>
      </w:r>
      <w:r>
        <w:t>Schedule</w:t>
      </w:r>
      <w:r w:rsidR="000D50D7" w:rsidRPr="000D50D7">
        <w:t xml:space="preserve"> </w:t>
      </w:r>
      <w:r>
        <w:t>10</w:t>
      </w:r>
      <w:r w:rsidR="000D50D7" w:rsidRPr="000D50D7">
        <w:t xml:space="preserve"> </w:t>
      </w:r>
      <w:r>
        <w:t>(modification</w:t>
      </w:r>
      <w:r w:rsidR="000D50D7" w:rsidRPr="000D50D7">
        <w:t xml:space="preserve"> </w:t>
      </w:r>
      <w:r>
        <w:t>of</w:t>
      </w:r>
      <w:r w:rsidR="000D50D7" w:rsidRPr="000D50D7">
        <w:t xml:space="preserve"> </w:t>
      </w:r>
      <w:r>
        <w:t>compensation</w:t>
      </w:r>
      <w:r w:rsidR="000D50D7" w:rsidRPr="000D50D7">
        <w:t xml:space="preserve"> </w:t>
      </w:r>
      <w:r>
        <w:t>and</w:t>
      </w:r>
      <w:r w:rsidR="000D50D7" w:rsidRPr="000D50D7">
        <w:t xml:space="preserve"> </w:t>
      </w:r>
      <w:r>
        <w:t>compulsory</w:t>
      </w:r>
      <w:r w:rsidR="000D50D7" w:rsidRPr="000D50D7">
        <w:t xml:space="preserve"> </w:t>
      </w:r>
      <w:r>
        <w:t>purchase</w:t>
      </w:r>
      <w:r w:rsidR="000D50D7" w:rsidRPr="000D50D7">
        <w:t xml:space="preserve"> </w:t>
      </w:r>
      <w:r>
        <w:t>enactments</w:t>
      </w:r>
      <w:r w:rsidR="000D50D7" w:rsidRPr="000D50D7">
        <w:t xml:space="preserve"> </w:t>
      </w:r>
      <w:r>
        <w:t>for</w:t>
      </w:r>
      <w:r w:rsidR="000D50D7" w:rsidRPr="000D50D7">
        <w:t xml:space="preserve"> </w:t>
      </w:r>
      <w:r>
        <w:t>the</w:t>
      </w:r>
      <w:r w:rsidR="000D50D7" w:rsidRPr="000D50D7">
        <w:t xml:space="preserve"> </w:t>
      </w:r>
      <w:r>
        <w:t>creation</w:t>
      </w:r>
      <w:r w:rsidR="000D50D7" w:rsidRPr="000D50D7">
        <w:t xml:space="preserve"> </w:t>
      </w:r>
      <w:r>
        <w:t>of</w:t>
      </w:r>
      <w:r w:rsidR="000D50D7" w:rsidRPr="000D50D7">
        <w:t xml:space="preserve"> </w:t>
      </w:r>
      <w:r>
        <w:t>new</w:t>
      </w:r>
      <w:r w:rsidR="000D50D7" w:rsidRPr="000D50D7">
        <w:t xml:space="preserve"> </w:t>
      </w:r>
      <w:r>
        <w:t>rights</w:t>
      </w:r>
      <w:r w:rsidR="000D50D7" w:rsidRPr="000D50D7">
        <w:t xml:space="preserve"> </w:t>
      </w:r>
      <w:r>
        <w:t>and</w:t>
      </w:r>
      <w:r w:rsidR="000D50D7" w:rsidRPr="000D50D7">
        <w:t xml:space="preserve"> </w:t>
      </w:r>
      <w:r>
        <w:t>imposition</w:t>
      </w:r>
      <w:r w:rsidR="000D50D7" w:rsidRPr="000D50D7">
        <w:t xml:space="preserve"> </w:t>
      </w:r>
      <w:r>
        <w:t>of</w:t>
      </w:r>
      <w:r w:rsidR="000D50D7" w:rsidRPr="000D50D7">
        <w:t xml:space="preserve"> </w:t>
      </w:r>
      <w:r>
        <w:t>new</w:t>
      </w:r>
      <w:r w:rsidR="000D50D7" w:rsidRPr="000D50D7">
        <w:t xml:space="preserve"> </w:t>
      </w:r>
      <w:r>
        <w:t>restrictive</w:t>
      </w:r>
      <w:r w:rsidR="000D50D7" w:rsidRPr="000D50D7">
        <w:t xml:space="preserve"> </w:t>
      </w:r>
      <w:r>
        <w:t>covenants)),</w:t>
      </w:r>
      <w:r w:rsidR="000D50D7" w:rsidRPr="000D50D7">
        <w:t xml:space="preserve"> </w:t>
      </w:r>
      <w:r>
        <w:t>where</w:t>
      </w:r>
      <w:r w:rsidR="000D50D7" w:rsidRPr="000D50D7">
        <w:t xml:space="preserve"> </w:t>
      </w:r>
      <w:r>
        <w:t>the</w:t>
      </w:r>
      <w:r w:rsidR="000D50D7" w:rsidRPr="000D50D7">
        <w:t xml:space="preserve"> </w:t>
      </w:r>
      <w:r>
        <w:t>undertaker</w:t>
      </w:r>
      <w:r w:rsidR="000D50D7" w:rsidRPr="000D50D7">
        <w:t xml:space="preserve"> </w:t>
      </w:r>
      <w:r>
        <w:t>creates</w:t>
      </w:r>
      <w:r w:rsidR="000D50D7" w:rsidRPr="000D50D7">
        <w:t xml:space="preserve"> </w:t>
      </w:r>
      <w:r>
        <w:t>or</w:t>
      </w:r>
      <w:r w:rsidR="000D50D7" w:rsidRPr="000D50D7">
        <w:t xml:space="preserve"> </w:t>
      </w:r>
      <w:r>
        <w:t>acquires</w:t>
      </w:r>
      <w:r w:rsidR="000D50D7" w:rsidRPr="000D50D7">
        <w:t xml:space="preserve"> </w:t>
      </w:r>
      <w:r>
        <w:t>an</w:t>
      </w:r>
      <w:r w:rsidR="000D50D7" w:rsidRPr="000D50D7">
        <w:t xml:space="preserve"> </w:t>
      </w:r>
      <w:r>
        <w:t>existing</w:t>
      </w:r>
      <w:r w:rsidR="000D50D7" w:rsidRPr="000D50D7">
        <w:t xml:space="preserve"> </w:t>
      </w:r>
      <w:r>
        <w:t>right</w:t>
      </w:r>
      <w:r w:rsidR="000D50D7" w:rsidRPr="000D50D7">
        <w:t xml:space="preserve"> </w:t>
      </w:r>
      <w:r>
        <w:t>over</w:t>
      </w:r>
      <w:r w:rsidR="000D50D7" w:rsidRPr="000D50D7">
        <w:t xml:space="preserve"> </w:t>
      </w:r>
      <w:r>
        <w:t>land</w:t>
      </w:r>
      <w:r w:rsidR="000D50D7" w:rsidRPr="000D50D7">
        <w:t xml:space="preserve"> </w:t>
      </w:r>
      <w:r>
        <w:t>or</w:t>
      </w:r>
      <w:r w:rsidR="000D50D7" w:rsidRPr="000D50D7">
        <w:t xml:space="preserve"> </w:t>
      </w:r>
      <w:r>
        <w:t>the</w:t>
      </w:r>
      <w:r w:rsidR="000D50D7" w:rsidRPr="000D50D7">
        <w:t xml:space="preserve"> </w:t>
      </w:r>
      <w:r>
        <w:t>benefit</w:t>
      </w:r>
      <w:r w:rsidR="000D50D7" w:rsidRPr="000D50D7">
        <w:t xml:space="preserve"> </w:t>
      </w:r>
      <w:r>
        <w:t>of</w:t>
      </w:r>
      <w:r w:rsidR="000D50D7" w:rsidRPr="000D50D7">
        <w:t xml:space="preserve"> </w:t>
      </w:r>
      <w:r>
        <w:t>a</w:t>
      </w:r>
      <w:r w:rsidR="000D50D7" w:rsidRPr="000D50D7">
        <w:t xml:space="preserve"> </w:t>
      </w:r>
      <w:r>
        <w:t>restrictive</w:t>
      </w:r>
      <w:r w:rsidR="000D50D7" w:rsidRPr="000D50D7">
        <w:t xml:space="preserve"> </w:t>
      </w:r>
      <w:r>
        <w:t>covenant</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_Ref77777942 \r \h </w:instrText>
      </w:r>
      <w:r>
        <w:fldChar w:fldCharType="separate"/>
      </w:r>
      <w:r w:rsidR="000D50D7">
        <w:t>(1)</w:t>
      </w:r>
      <w:r>
        <w:fldChar w:fldCharType="end"/>
      </w:r>
      <w:r w:rsidR="000D50D7" w:rsidRPr="000D50D7">
        <w:t xml:space="preserve"> </w:t>
      </w:r>
      <w:r>
        <w:t>or</w:t>
      </w:r>
      <w:r w:rsidR="000D50D7" w:rsidRPr="000D50D7">
        <w:t xml:space="preserve"> </w:t>
      </w:r>
      <w:r>
        <w:fldChar w:fldCharType="begin"/>
      </w:r>
      <w:r>
        <w:instrText xml:space="preserve"> REF _Ref77777956 \r \h </w:instrText>
      </w:r>
      <w:r>
        <w:fldChar w:fldCharType="separate"/>
      </w:r>
      <w:r w:rsidR="000D50D7">
        <w:t>(2)</w:t>
      </w:r>
      <w:r>
        <w:fldChar w:fldCharType="end"/>
      </w:r>
      <w:r>
        <w:t>,</w:t>
      </w:r>
      <w:r w:rsidR="000D50D7" w:rsidRPr="000D50D7">
        <w:t xml:space="preserve"> </w:t>
      </w:r>
      <w:r>
        <w:t>the</w:t>
      </w:r>
      <w:r w:rsidR="000D50D7" w:rsidRPr="000D50D7">
        <w:t xml:space="preserve"> </w:t>
      </w:r>
      <w:r>
        <w:t>undertaker</w:t>
      </w:r>
      <w:r w:rsidR="000D50D7" w:rsidRPr="000D50D7">
        <w:t xml:space="preserve"> </w:t>
      </w:r>
      <w:r>
        <w:t>is</w:t>
      </w:r>
      <w:r w:rsidR="000D50D7" w:rsidRPr="000D50D7">
        <w:t xml:space="preserve"> </w:t>
      </w:r>
      <w:r>
        <w:t>not</w:t>
      </w:r>
      <w:r w:rsidR="000D50D7" w:rsidRPr="000D50D7">
        <w:t xml:space="preserve"> </w:t>
      </w:r>
      <w:r>
        <w:t>required</w:t>
      </w:r>
      <w:r w:rsidR="000D50D7" w:rsidRPr="000D50D7">
        <w:t xml:space="preserve"> </w:t>
      </w:r>
      <w:r>
        <w:t>to</w:t>
      </w:r>
      <w:r w:rsidR="000D50D7" w:rsidRPr="000D50D7">
        <w:t xml:space="preserve"> </w:t>
      </w:r>
      <w:r>
        <w:t>acquire</w:t>
      </w:r>
      <w:r w:rsidR="000D50D7" w:rsidRPr="000D50D7">
        <w:t xml:space="preserve"> </w:t>
      </w:r>
      <w:r>
        <w:t>a</w:t>
      </w:r>
      <w:r w:rsidR="000D50D7" w:rsidRPr="000D50D7">
        <w:t xml:space="preserve"> </w:t>
      </w:r>
      <w:r>
        <w:t>greater</w:t>
      </w:r>
      <w:r w:rsidR="000D50D7" w:rsidRPr="000D50D7">
        <w:t xml:space="preserve"> </w:t>
      </w:r>
      <w:r>
        <w:t>interest</w:t>
      </w:r>
      <w:r w:rsidR="000D50D7" w:rsidRPr="000D50D7">
        <w:t xml:space="preserve"> </w:t>
      </w:r>
      <w:r>
        <w:t>in</w:t>
      </w:r>
      <w:r w:rsidR="000D50D7" w:rsidRPr="000D50D7">
        <w:t xml:space="preserve"> </w:t>
      </w:r>
      <w:r>
        <w:t>that</w:t>
      </w:r>
      <w:r w:rsidR="000D50D7" w:rsidRPr="000D50D7">
        <w:t xml:space="preserve"> </w:t>
      </w:r>
      <w:r>
        <w:t>land.</w:t>
      </w:r>
    </w:p>
    <w:p w14:paraId="42F7447E" w14:textId="77777777" w:rsidR="00283174" w:rsidRDefault="00283174" w:rsidP="00283174">
      <w:pPr>
        <w:pStyle w:val="N2"/>
      </w:pPr>
      <w:r w:rsidRPr="00651DB6">
        <w:t>Schedule</w:t>
      </w:r>
      <w:r w:rsidR="000D50D7" w:rsidRPr="000D50D7">
        <w:t xml:space="preserve"> </w:t>
      </w:r>
      <w:r>
        <w:t>10</w:t>
      </w:r>
      <w:r w:rsidR="000D50D7" w:rsidRPr="000D50D7">
        <w:t xml:space="preserve"> </w:t>
      </w:r>
      <w:r w:rsidRPr="00651DB6">
        <w:t>(modification</w:t>
      </w:r>
      <w:r w:rsidR="000D50D7" w:rsidRPr="000D50D7">
        <w:t xml:space="preserve"> </w:t>
      </w:r>
      <w:r w:rsidRPr="00651DB6">
        <w:t>of</w:t>
      </w:r>
      <w:r w:rsidR="000D50D7" w:rsidRPr="000D50D7">
        <w:t xml:space="preserve"> </w:t>
      </w:r>
      <w:r w:rsidRPr="00651DB6">
        <w:t>compensation</w:t>
      </w:r>
      <w:r w:rsidR="000D50D7" w:rsidRPr="000D50D7">
        <w:t xml:space="preserve"> </w:t>
      </w:r>
      <w:r w:rsidRPr="00651DB6">
        <w:t>and</w:t>
      </w:r>
      <w:r w:rsidR="000D50D7" w:rsidRPr="000D50D7">
        <w:t xml:space="preserve"> </w:t>
      </w:r>
      <w:r w:rsidRPr="00651DB6">
        <w:t>compulsory</w:t>
      </w:r>
      <w:r w:rsidR="000D50D7" w:rsidRPr="000D50D7">
        <w:t xml:space="preserve"> </w:t>
      </w:r>
      <w:r w:rsidRPr="00651DB6">
        <w:t>purchase</w:t>
      </w:r>
      <w:r w:rsidR="000D50D7" w:rsidRPr="000D50D7">
        <w:t xml:space="preserve"> </w:t>
      </w:r>
      <w:r w:rsidRPr="00651DB6">
        <w:t>enactments</w:t>
      </w:r>
      <w:r w:rsidR="000D50D7" w:rsidRPr="000D50D7">
        <w:t xml:space="preserve"> </w:t>
      </w:r>
      <w:r w:rsidRPr="00651DB6">
        <w:t>for</w:t>
      </w:r>
      <w:r w:rsidR="000D50D7" w:rsidRPr="000D50D7">
        <w:t xml:space="preserve"> </w:t>
      </w:r>
      <w:r w:rsidRPr="00651DB6">
        <w:t>the</w:t>
      </w:r>
      <w:r w:rsidR="000D50D7" w:rsidRPr="000D50D7">
        <w:t xml:space="preserve"> </w:t>
      </w:r>
      <w:r w:rsidRPr="00651DB6">
        <w:t>creation</w:t>
      </w:r>
      <w:r w:rsidR="000D50D7" w:rsidRPr="000D50D7">
        <w:t xml:space="preserve"> </w:t>
      </w:r>
      <w:r w:rsidRPr="00651DB6">
        <w:t>of</w:t>
      </w:r>
      <w:r w:rsidR="000D50D7" w:rsidRPr="000D50D7">
        <w:t xml:space="preserve"> </w:t>
      </w:r>
      <w:r w:rsidRPr="00651DB6">
        <w:t>new</w:t>
      </w:r>
      <w:r w:rsidR="000D50D7" w:rsidRPr="000D50D7">
        <w:t xml:space="preserve"> </w:t>
      </w:r>
      <w:r w:rsidRPr="00651DB6">
        <w:t>rights</w:t>
      </w:r>
      <w:r w:rsidR="000D50D7" w:rsidRPr="000D50D7">
        <w:t xml:space="preserve"> </w:t>
      </w:r>
      <w:r w:rsidRPr="00651DB6">
        <w:t>and</w:t>
      </w:r>
      <w:r w:rsidR="000D50D7" w:rsidRPr="000D50D7">
        <w:t xml:space="preserve"> </w:t>
      </w:r>
      <w:r w:rsidRPr="00651DB6">
        <w:t>imposition</w:t>
      </w:r>
      <w:r w:rsidR="000D50D7" w:rsidRPr="000D50D7">
        <w:t xml:space="preserve"> </w:t>
      </w:r>
      <w:r w:rsidRPr="00651DB6">
        <w:t>of</w:t>
      </w:r>
      <w:r w:rsidR="000D50D7" w:rsidRPr="000D50D7">
        <w:t xml:space="preserve"> </w:t>
      </w:r>
      <w:r w:rsidRPr="00651DB6">
        <w:t>new</w:t>
      </w:r>
      <w:r w:rsidR="000D50D7" w:rsidRPr="000D50D7">
        <w:t xml:space="preserve"> </w:t>
      </w:r>
      <w:r w:rsidRPr="00651DB6">
        <w:t>restrictive</w:t>
      </w:r>
      <w:r w:rsidR="000D50D7" w:rsidRPr="000D50D7">
        <w:t xml:space="preserve"> </w:t>
      </w:r>
      <w:r w:rsidRPr="00651DB6">
        <w:t>covenants)</w:t>
      </w:r>
      <w:r w:rsidR="000D50D7" w:rsidRPr="000D50D7">
        <w:t xml:space="preserve"> </w:t>
      </w:r>
      <w:r w:rsidRPr="00651DB6">
        <w:t>has</w:t>
      </w:r>
      <w:r w:rsidR="000D50D7" w:rsidRPr="000D50D7">
        <w:t xml:space="preserve"> </w:t>
      </w:r>
      <w:r w:rsidRPr="00651DB6">
        <w:t>effect</w:t>
      </w:r>
      <w:r w:rsidR="000D50D7" w:rsidRPr="000D50D7">
        <w:t xml:space="preserve"> </w:t>
      </w:r>
      <w:r w:rsidRPr="00651DB6">
        <w:t>for</w:t>
      </w:r>
      <w:r w:rsidR="000D50D7" w:rsidRPr="000D50D7">
        <w:t xml:space="preserve"> </w:t>
      </w:r>
      <w:r w:rsidRPr="00651DB6">
        <w:t>the</w:t>
      </w:r>
      <w:r w:rsidR="000D50D7" w:rsidRPr="000D50D7">
        <w:t xml:space="preserve"> </w:t>
      </w:r>
      <w:r w:rsidRPr="00651DB6">
        <w:t>purpose</w:t>
      </w:r>
      <w:r w:rsidR="000D50D7" w:rsidRPr="000D50D7">
        <w:t xml:space="preserve"> </w:t>
      </w:r>
      <w:r w:rsidRPr="00651DB6">
        <w:t>of</w:t>
      </w:r>
      <w:r w:rsidR="000D50D7" w:rsidRPr="000D50D7">
        <w:t xml:space="preserve"> </w:t>
      </w:r>
      <w:r w:rsidRPr="00651DB6">
        <w:t>modifying</w:t>
      </w:r>
      <w:r w:rsidR="000D50D7" w:rsidRPr="000D50D7">
        <w:t xml:space="preserve"> </w:t>
      </w:r>
      <w:r w:rsidRPr="00651DB6">
        <w:t>the</w:t>
      </w:r>
      <w:r w:rsidR="000D50D7" w:rsidRPr="000D50D7">
        <w:t xml:space="preserve"> </w:t>
      </w:r>
      <w:r w:rsidRPr="00651DB6">
        <w:t>enactments</w:t>
      </w:r>
      <w:r w:rsidR="000D50D7" w:rsidRPr="000D50D7">
        <w:t xml:space="preserve"> </w:t>
      </w:r>
      <w:r w:rsidRPr="00651DB6">
        <w:t>relating</w:t>
      </w:r>
      <w:r w:rsidR="000D50D7" w:rsidRPr="000D50D7">
        <w:t xml:space="preserve"> </w:t>
      </w:r>
      <w:r w:rsidRPr="00651DB6">
        <w:t>to</w:t>
      </w:r>
      <w:r w:rsidR="000D50D7" w:rsidRPr="000D50D7">
        <w:t xml:space="preserve"> </w:t>
      </w:r>
      <w:r w:rsidRPr="00651DB6">
        <w:t>compensation</w:t>
      </w:r>
      <w:r w:rsidR="000D50D7" w:rsidRPr="000D50D7">
        <w:t xml:space="preserve"> </w:t>
      </w:r>
      <w:r w:rsidRPr="00651DB6">
        <w:t>and</w:t>
      </w:r>
      <w:r w:rsidR="000D50D7" w:rsidRPr="000D50D7">
        <w:t xml:space="preserve"> </w:t>
      </w:r>
      <w:r w:rsidRPr="00651DB6">
        <w:t>the</w:t>
      </w:r>
      <w:r w:rsidR="000D50D7" w:rsidRPr="000D50D7">
        <w:t xml:space="preserve"> </w:t>
      </w:r>
      <w:r w:rsidRPr="00651DB6">
        <w:t>provisions</w:t>
      </w:r>
      <w:r w:rsidR="000D50D7" w:rsidRPr="000D50D7">
        <w:t xml:space="preserve"> </w:t>
      </w:r>
      <w:r w:rsidRPr="00651DB6">
        <w:t>of</w:t>
      </w:r>
      <w:r w:rsidR="000D50D7" w:rsidRPr="000D50D7">
        <w:t xml:space="preserve"> </w:t>
      </w:r>
      <w:r w:rsidRPr="00651DB6">
        <w:t>the</w:t>
      </w:r>
      <w:r w:rsidR="000D50D7" w:rsidRPr="000D50D7">
        <w:t xml:space="preserve"> </w:t>
      </w:r>
      <w:r w:rsidRPr="00651DB6">
        <w:t>1965</w:t>
      </w:r>
      <w:r w:rsidR="000D50D7" w:rsidRPr="000D50D7">
        <w:t xml:space="preserve"> </w:t>
      </w:r>
      <w:r w:rsidRPr="00651DB6">
        <w:t>Act</w:t>
      </w:r>
      <w:r w:rsidR="000D50D7" w:rsidRPr="000D50D7">
        <w:t xml:space="preserve"> </w:t>
      </w:r>
      <w:r w:rsidRPr="00651DB6">
        <w:t>in</w:t>
      </w:r>
      <w:r w:rsidR="000D50D7" w:rsidRPr="000D50D7">
        <w:t xml:space="preserve"> </w:t>
      </w:r>
      <w:r w:rsidRPr="00651DB6">
        <w:t>their</w:t>
      </w:r>
      <w:r w:rsidR="000D50D7" w:rsidRPr="000D50D7">
        <w:t xml:space="preserve"> </w:t>
      </w:r>
      <w:r w:rsidRPr="00651DB6">
        <w:t>application</w:t>
      </w:r>
      <w:r w:rsidR="000D50D7" w:rsidRPr="000D50D7">
        <w:t xml:space="preserve"> </w:t>
      </w:r>
      <w:r w:rsidRPr="00651DB6">
        <w:t>in</w:t>
      </w:r>
      <w:r w:rsidR="000D50D7" w:rsidRPr="000D50D7">
        <w:t xml:space="preserve"> </w:t>
      </w:r>
      <w:r w:rsidRPr="00651DB6">
        <w:t>relation</w:t>
      </w:r>
      <w:r w:rsidR="000D50D7" w:rsidRPr="000D50D7">
        <w:t xml:space="preserve"> </w:t>
      </w:r>
      <w:r w:rsidRPr="00651DB6">
        <w:t>to</w:t>
      </w:r>
      <w:r w:rsidR="000D50D7" w:rsidRPr="000D50D7">
        <w:t xml:space="preserve"> </w:t>
      </w:r>
      <w:r w:rsidRPr="00651DB6">
        <w:t>the</w:t>
      </w:r>
      <w:r w:rsidR="000D50D7" w:rsidRPr="000D50D7">
        <w:t xml:space="preserve"> </w:t>
      </w:r>
      <w:r w:rsidRPr="00651DB6">
        <w:t>compulsory</w:t>
      </w:r>
      <w:r w:rsidR="000D50D7" w:rsidRPr="000D50D7">
        <w:t xml:space="preserve"> </w:t>
      </w:r>
      <w:r w:rsidRPr="00651DB6">
        <w:t>acquisition</w:t>
      </w:r>
      <w:r w:rsidR="000D50D7" w:rsidRPr="000D50D7">
        <w:t xml:space="preserve"> </w:t>
      </w:r>
      <w:r w:rsidRPr="00651DB6">
        <w:t>under</w:t>
      </w:r>
      <w:r w:rsidR="000D50D7" w:rsidRPr="000D50D7">
        <w:t xml:space="preserve"> </w:t>
      </w:r>
      <w:r w:rsidRPr="00651DB6">
        <w:t>this</w:t>
      </w:r>
      <w:r w:rsidR="000D50D7" w:rsidRPr="000D50D7">
        <w:t xml:space="preserve"> </w:t>
      </w:r>
      <w:r w:rsidRPr="00651DB6">
        <w:t>article</w:t>
      </w:r>
      <w:r w:rsidR="000D50D7" w:rsidRPr="000D50D7">
        <w:t xml:space="preserve"> </w:t>
      </w:r>
      <w:r w:rsidRPr="00651DB6">
        <w:t>of</w:t>
      </w:r>
      <w:r w:rsidR="000D50D7" w:rsidRPr="000D50D7">
        <w:t xml:space="preserve"> </w:t>
      </w:r>
      <w:r w:rsidRPr="00651DB6">
        <w:t>a</w:t>
      </w:r>
      <w:r w:rsidR="000D50D7" w:rsidRPr="000D50D7">
        <w:t xml:space="preserve"> </w:t>
      </w:r>
      <w:r w:rsidRPr="00651DB6">
        <w:t>right</w:t>
      </w:r>
      <w:r w:rsidR="000D50D7" w:rsidRPr="000D50D7">
        <w:t xml:space="preserve"> </w:t>
      </w:r>
      <w:r w:rsidRPr="00651DB6">
        <w:t>over</w:t>
      </w:r>
      <w:r w:rsidR="000D50D7" w:rsidRPr="000D50D7">
        <w:t xml:space="preserve"> </w:t>
      </w:r>
      <w:r w:rsidRPr="00651DB6">
        <w:t>land</w:t>
      </w:r>
      <w:r w:rsidR="000D50D7" w:rsidRPr="000D50D7">
        <w:t xml:space="preserve"> </w:t>
      </w:r>
      <w:r w:rsidRPr="00651DB6">
        <w:t>by</w:t>
      </w:r>
      <w:r w:rsidR="000D50D7" w:rsidRPr="000D50D7">
        <w:t xml:space="preserve"> </w:t>
      </w:r>
      <w:r w:rsidRPr="00651DB6">
        <w:t>the</w:t>
      </w:r>
      <w:r w:rsidR="000D50D7" w:rsidRPr="000D50D7">
        <w:t xml:space="preserve"> </w:t>
      </w:r>
      <w:r w:rsidRPr="00651DB6">
        <w:t>creation</w:t>
      </w:r>
      <w:r w:rsidR="000D50D7" w:rsidRPr="000D50D7">
        <w:t xml:space="preserve"> </w:t>
      </w:r>
      <w:r w:rsidRPr="00651DB6">
        <w:t>of</w:t>
      </w:r>
      <w:r w:rsidR="000D50D7" w:rsidRPr="000D50D7">
        <w:t xml:space="preserve"> </w:t>
      </w:r>
      <w:r w:rsidRPr="00651DB6">
        <w:t>a</w:t>
      </w:r>
      <w:r w:rsidR="000D50D7" w:rsidRPr="000D50D7">
        <w:t xml:space="preserve"> </w:t>
      </w:r>
      <w:r w:rsidRPr="00651DB6">
        <w:t>new</w:t>
      </w:r>
      <w:r w:rsidR="000D50D7" w:rsidRPr="000D50D7">
        <w:t xml:space="preserve"> </w:t>
      </w:r>
      <w:r w:rsidRPr="00651DB6">
        <w:t>right</w:t>
      </w:r>
      <w:r w:rsidR="000D50D7" w:rsidRPr="000D50D7">
        <w:t xml:space="preserve"> </w:t>
      </w:r>
      <w:r w:rsidRPr="00651DB6">
        <w:t>or</w:t>
      </w:r>
      <w:r w:rsidR="000D50D7" w:rsidRPr="000D50D7">
        <w:t xml:space="preserve"> </w:t>
      </w:r>
      <w:r w:rsidRPr="00651DB6">
        <w:t>the</w:t>
      </w:r>
      <w:r w:rsidR="000D50D7" w:rsidRPr="000D50D7">
        <w:t xml:space="preserve"> </w:t>
      </w:r>
      <w:r w:rsidRPr="00651DB6">
        <w:t>imposition</w:t>
      </w:r>
      <w:r w:rsidR="000D50D7" w:rsidRPr="000D50D7">
        <w:t xml:space="preserve"> </w:t>
      </w:r>
      <w:r w:rsidRPr="00651DB6">
        <w:t>of</w:t>
      </w:r>
      <w:r w:rsidR="000D50D7" w:rsidRPr="000D50D7">
        <w:t xml:space="preserve"> </w:t>
      </w:r>
      <w:r w:rsidRPr="00651DB6">
        <w:t>restrictive</w:t>
      </w:r>
      <w:r w:rsidR="000D50D7" w:rsidRPr="000D50D7">
        <w:t xml:space="preserve"> </w:t>
      </w:r>
      <w:r w:rsidRPr="00651DB6">
        <w:t>covenants</w:t>
      </w:r>
      <w:r>
        <w:t>.</w:t>
      </w:r>
    </w:p>
    <w:p w14:paraId="230B729D" w14:textId="77777777" w:rsidR="00283174" w:rsidRDefault="00283174" w:rsidP="00283174">
      <w:pPr>
        <w:pStyle w:val="N2"/>
      </w:pPr>
      <w:bookmarkStart w:id="544" w:name="_Ref77778095"/>
      <w:r>
        <w:lastRenderedPageBreak/>
        <w:t>In</w:t>
      </w:r>
      <w:r w:rsidR="000D50D7" w:rsidRPr="000D50D7">
        <w:t xml:space="preserve"> </w:t>
      </w:r>
      <w:r>
        <w:t>any</w:t>
      </w:r>
      <w:r w:rsidR="000D50D7" w:rsidRPr="000D50D7">
        <w:t xml:space="preserve"> </w:t>
      </w:r>
      <w:r>
        <w:t>case</w:t>
      </w:r>
      <w:r w:rsidR="000D50D7" w:rsidRPr="000D50D7">
        <w:t xml:space="preserve"> </w:t>
      </w:r>
      <w:r w:rsidRPr="00651DB6">
        <w:t>where</w:t>
      </w:r>
      <w:r w:rsidR="000D50D7" w:rsidRPr="000D50D7">
        <w:t xml:space="preserve"> </w:t>
      </w:r>
      <w:r w:rsidRPr="00651DB6">
        <w:t>the</w:t>
      </w:r>
      <w:r w:rsidR="000D50D7" w:rsidRPr="000D50D7">
        <w:t xml:space="preserve"> </w:t>
      </w:r>
      <w:r w:rsidRPr="00651DB6">
        <w:t>acquisition</w:t>
      </w:r>
      <w:r w:rsidR="000D50D7" w:rsidRPr="000D50D7">
        <w:t xml:space="preserve"> </w:t>
      </w:r>
      <w:r w:rsidRPr="00651DB6">
        <w:t>of</w:t>
      </w:r>
      <w:r w:rsidR="000D50D7" w:rsidRPr="000D50D7">
        <w:t xml:space="preserve"> </w:t>
      </w:r>
      <w:r w:rsidRPr="00651DB6">
        <w:t>new</w:t>
      </w:r>
      <w:r w:rsidR="000D50D7" w:rsidRPr="000D50D7">
        <w:t xml:space="preserve"> </w:t>
      </w:r>
      <w:r w:rsidRPr="00651DB6">
        <w:t>rights</w:t>
      </w:r>
      <w:r w:rsidR="000D50D7" w:rsidRPr="000D50D7">
        <w:t xml:space="preserve"> </w:t>
      </w:r>
      <w:r w:rsidRPr="00651DB6">
        <w:t>or</w:t>
      </w:r>
      <w:r w:rsidR="000D50D7" w:rsidRPr="000D50D7">
        <w:t xml:space="preserve"> </w:t>
      </w:r>
      <w:r w:rsidRPr="00651DB6">
        <w:t>imposition</w:t>
      </w:r>
      <w:r w:rsidR="000D50D7" w:rsidRPr="000D50D7">
        <w:t xml:space="preserve"> </w:t>
      </w:r>
      <w:r w:rsidRPr="00651DB6">
        <w:t>of</w:t>
      </w:r>
      <w:r w:rsidR="000D50D7" w:rsidRPr="000D50D7">
        <w:t xml:space="preserve"> </w:t>
      </w:r>
      <w:r w:rsidRPr="00651DB6">
        <w:t>a</w:t>
      </w:r>
      <w:r w:rsidR="000D50D7" w:rsidRPr="000D50D7">
        <w:t xml:space="preserve"> </w:t>
      </w:r>
      <w:r w:rsidRPr="00651DB6">
        <w:t>restriction</w:t>
      </w:r>
      <w:r w:rsidR="000D50D7" w:rsidRPr="000D50D7">
        <w:t xml:space="preserve"> </w:t>
      </w:r>
      <w:r w:rsidRPr="00651DB6">
        <w:t>under</w:t>
      </w:r>
      <w:r w:rsidR="000D50D7" w:rsidRPr="000D50D7">
        <w:t xml:space="preserve"> </w:t>
      </w:r>
      <w:r w:rsidRPr="00651DB6">
        <w:t>paragraph</w:t>
      </w:r>
      <w:r w:rsidR="000D50D7" w:rsidRPr="000D50D7">
        <w:t xml:space="preserve"> </w:t>
      </w:r>
      <w:r>
        <w:fldChar w:fldCharType="begin"/>
      </w:r>
      <w:r>
        <w:instrText xml:space="preserve"> REF _Ref77777942 \r \h </w:instrText>
      </w:r>
      <w:r>
        <w:fldChar w:fldCharType="separate"/>
      </w:r>
      <w:r w:rsidR="000D50D7">
        <w:t>(1)</w:t>
      </w:r>
      <w:r>
        <w:fldChar w:fldCharType="end"/>
      </w:r>
      <w:r w:rsidR="000D50D7" w:rsidRPr="000D50D7">
        <w:t xml:space="preserve"> </w:t>
      </w:r>
      <w:r>
        <w:t>or</w:t>
      </w:r>
      <w:r w:rsidR="000D50D7" w:rsidRPr="000D50D7">
        <w:t xml:space="preserve"> </w:t>
      </w:r>
      <w:r>
        <w:fldChar w:fldCharType="begin"/>
      </w:r>
      <w:r>
        <w:instrText xml:space="preserve"> REF _Ref77777956 \r \h </w:instrText>
      </w:r>
      <w:r>
        <w:fldChar w:fldCharType="separate"/>
      </w:r>
      <w:r w:rsidR="000D50D7">
        <w:t>(2)</w:t>
      </w:r>
      <w:r>
        <w:fldChar w:fldCharType="end"/>
      </w:r>
      <w:r w:rsidR="000D50D7" w:rsidRPr="000D50D7">
        <w:t xml:space="preserve"> </w:t>
      </w:r>
      <w:r>
        <w:t>is</w:t>
      </w:r>
      <w:r w:rsidR="000D50D7" w:rsidRPr="000D50D7">
        <w:t xml:space="preserve"> </w:t>
      </w:r>
      <w:r>
        <w:t>required</w:t>
      </w:r>
      <w:r w:rsidR="000D50D7" w:rsidRPr="000D50D7">
        <w:t xml:space="preserve"> </w:t>
      </w:r>
      <w:r>
        <w:t>for</w:t>
      </w:r>
      <w:r w:rsidR="000D50D7" w:rsidRPr="000D50D7">
        <w:t xml:space="preserve"> </w:t>
      </w:r>
      <w:r>
        <w:t>the</w:t>
      </w:r>
      <w:r w:rsidR="000D50D7" w:rsidRPr="000D50D7">
        <w:t xml:space="preserve"> </w:t>
      </w:r>
      <w:r>
        <w:t>purpose</w:t>
      </w:r>
      <w:r w:rsidR="000D50D7" w:rsidRPr="000D50D7">
        <w:t xml:space="preserve"> </w:t>
      </w:r>
      <w:r>
        <w:t>of</w:t>
      </w:r>
      <w:r w:rsidR="000D50D7" w:rsidRPr="000D50D7">
        <w:t xml:space="preserve"> </w:t>
      </w:r>
      <w:r>
        <w:t>diverting,</w:t>
      </w:r>
      <w:r w:rsidR="000D50D7" w:rsidRPr="000D50D7">
        <w:t xml:space="preserve"> </w:t>
      </w:r>
      <w:r>
        <w:t>replacing</w:t>
      </w:r>
      <w:r w:rsidR="000D50D7" w:rsidRPr="000D50D7">
        <w:t xml:space="preserve"> </w:t>
      </w:r>
      <w:r>
        <w:t>or</w:t>
      </w:r>
      <w:r w:rsidR="000D50D7" w:rsidRPr="000D50D7">
        <w:t xml:space="preserve"> </w:t>
      </w:r>
      <w:r>
        <w:t>protecting</w:t>
      </w:r>
      <w:r w:rsidR="000D50D7" w:rsidRPr="000D50D7">
        <w:t xml:space="preserve"> </w:t>
      </w:r>
      <w:r>
        <w:t>apparatus</w:t>
      </w:r>
      <w:r w:rsidR="000D50D7" w:rsidRPr="000D50D7">
        <w:t xml:space="preserve"> </w:t>
      </w:r>
      <w:r>
        <w:t>of</w:t>
      </w:r>
      <w:r w:rsidR="000D50D7" w:rsidRPr="000D50D7">
        <w:t xml:space="preserve"> </w:t>
      </w:r>
      <w:r>
        <w:t>a</w:t>
      </w:r>
      <w:r w:rsidR="000D50D7" w:rsidRPr="000D50D7">
        <w:t xml:space="preserve"> </w:t>
      </w:r>
      <w:r>
        <w:t>statutory</w:t>
      </w:r>
      <w:r w:rsidR="000D50D7" w:rsidRPr="000D50D7">
        <w:t xml:space="preserve"> </w:t>
      </w:r>
      <w:r>
        <w:t>undertaker,</w:t>
      </w:r>
      <w:r w:rsidR="000D50D7" w:rsidRPr="000D50D7">
        <w:t xml:space="preserve"> </w:t>
      </w:r>
      <w:r>
        <w:t>the</w:t>
      </w:r>
      <w:r w:rsidR="000D50D7" w:rsidRPr="000D50D7">
        <w:t xml:space="preserve"> </w:t>
      </w:r>
      <w:r>
        <w:t>undertaker</w:t>
      </w:r>
      <w:r w:rsidR="000D50D7" w:rsidRPr="000D50D7">
        <w:t xml:space="preserve"> </w:t>
      </w:r>
      <w:r>
        <w:t>may,</w:t>
      </w:r>
      <w:r w:rsidR="000D50D7" w:rsidRPr="000D50D7">
        <w:t xml:space="preserve"> </w:t>
      </w:r>
      <w:r w:rsidRPr="00651DB6">
        <w:t>with</w:t>
      </w:r>
      <w:r w:rsidR="000D50D7" w:rsidRPr="000D50D7">
        <w:t xml:space="preserve"> </w:t>
      </w:r>
      <w:r w:rsidRPr="00651DB6">
        <w:t>the</w:t>
      </w:r>
      <w:r w:rsidR="000D50D7" w:rsidRPr="000D50D7">
        <w:t xml:space="preserve"> </w:t>
      </w:r>
      <w:r w:rsidRPr="00651DB6">
        <w:t>consent</w:t>
      </w:r>
      <w:r w:rsidR="000D50D7" w:rsidRPr="000D50D7">
        <w:t xml:space="preserve"> </w:t>
      </w:r>
      <w:r w:rsidRPr="00651DB6">
        <w:t>of</w:t>
      </w:r>
      <w:r w:rsidR="000D50D7" w:rsidRPr="000D50D7">
        <w:t xml:space="preserve"> </w:t>
      </w:r>
      <w:r w:rsidRPr="00651DB6">
        <w:t>the</w:t>
      </w:r>
      <w:r w:rsidR="000D50D7" w:rsidRPr="000D50D7">
        <w:t xml:space="preserve"> </w:t>
      </w:r>
      <w:r w:rsidRPr="00651DB6">
        <w:t>Secretary</w:t>
      </w:r>
      <w:r w:rsidR="000D50D7" w:rsidRPr="000D50D7">
        <w:t xml:space="preserve"> </w:t>
      </w:r>
      <w:r w:rsidRPr="00651DB6">
        <w:t>of</w:t>
      </w:r>
      <w:r w:rsidR="000D50D7" w:rsidRPr="000D50D7">
        <w:t xml:space="preserve"> </w:t>
      </w:r>
      <w:r w:rsidRPr="00651DB6">
        <w:t>State,</w:t>
      </w:r>
      <w:r w:rsidR="000D50D7" w:rsidRPr="000D50D7">
        <w:t xml:space="preserve"> </w:t>
      </w:r>
      <w:r w:rsidRPr="00651DB6">
        <w:t>transfer</w:t>
      </w:r>
      <w:r w:rsidR="000D50D7" w:rsidRPr="000D50D7">
        <w:t xml:space="preserve"> </w:t>
      </w:r>
      <w:r w:rsidRPr="00651DB6">
        <w:t>the</w:t>
      </w:r>
      <w:r w:rsidR="000D50D7" w:rsidRPr="000D50D7">
        <w:t xml:space="preserve"> </w:t>
      </w:r>
      <w:r w:rsidRPr="00651DB6">
        <w:t>power</w:t>
      </w:r>
      <w:r w:rsidR="000D50D7" w:rsidRPr="000D50D7">
        <w:t xml:space="preserve"> </w:t>
      </w:r>
      <w:r w:rsidRPr="00651DB6">
        <w:t>to</w:t>
      </w:r>
      <w:r w:rsidR="000D50D7" w:rsidRPr="000D50D7">
        <w:t xml:space="preserve"> </w:t>
      </w:r>
      <w:r w:rsidRPr="00651DB6">
        <w:t>acquire</w:t>
      </w:r>
      <w:r w:rsidR="000D50D7" w:rsidRPr="000D50D7">
        <w:t xml:space="preserve"> </w:t>
      </w:r>
      <w:r w:rsidRPr="00651DB6">
        <w:t>such</w:t>
      </w:r>
      <w:r w:rsidR="000D50D7" w:rsidRPr="000D50D7">
        <w:t xml:space="preserve"> </w:t>
      </w:r>
      <w:r w:rsidRPr="00651DB6">
        <w:t>rights</w:t>
      </w:r>
      <w:r w:rsidR="000D50D7" w:rsidRPr="000D50D7">
        <w:t xml:space="preserve"> </w:t>
      </w:r>
      <w:r w:rsidRPr="00651DB6">
        <w:t>to</w:t>
      </w:r>
      <w:r w:rsidR="000D50D7" w:rsidRPr="000D50D7">
        <w:t xml:space="preserve"> </w:t>
      </w:r>
      <w:r w:rsidRPr="00651DB6">
        <w:t>the</w:t>
      </w:r>
      <w:r w:rsidR="000D50D7" w:rsidRPr="000D50D7">
        <w:t xml:space="preserve"> </w:t>
      </w:r>
      <w:r w:rsidRPr="00651DB6">
        <w:t>statutory</w:t>
      </w:r>
      <w:r w:rsidR="000D50D7" w:rsidRPr="000D50D7">
        <w:t xml:space="preserve"> </w:t>
      </w:r>
      <w:r w:rsidRPr="00651DB6">
        <w:t>undertaker</w:t>
      </w:r>
      <w:r w:rsidR="000D50D7" w:rsidRPr="000D50D7">
        <w:t xml:space="preserve"> </w:t>
      </w:r>
      <w:r w:rsidRPr="00651DB6">
        <w:t>in</w:t>
      </w:r>
      <w:r w:rsidR="000D50D7" w:rsidRPr="000D50D7">
        <w:t xml:space="preserve"> </w:t>
      </w:r>
      <w:r w:rsidRPr="00651DB6">
        <w:t>question</w:t>
      </w:r>
      <w:r>
        <w:t>.</w:t>
      </w:r>
      <w:bookmarkEnd w:id="544"/>
    </w:p>
    <w:p w14:paraId="0938A68A" w14:textId="77777777" w:rsidR="00283174" w:rsidRDefault="00283174" w:rsidP="00283174">
      <w:pPr>
        <w:pStyle w:val="N2"/>
      </w:pPr>
      <w:r>
        <w:t>The</w:t>
      </w:r>
      <w:r w:rsidR="000D50D7" w:rsidRPr="000D50D7">
        <w:t xml:space="preserve"> </w:t>
      </w:r>
      <w:r>
        <w:t>exercise</w:t>
      </w:r>
      <w:r w:rsidR="000D50D7" w:rsidRPr="000D50D7">
        <w:t xml:space="preserve"> </w:t>
      </w:r>
      <w:r>
        <w:t>by</w:t>
      </w:r>
      <w:r w:rsidR="000D50D7" w:rsidRPr="000D50D7">
        <w:t xml:space="preserve"> </w:t>
      </w:r>
      <w:r>
        <w:t>a</w:t>
      </w:r>
      <w:r w:rsidR="000D50D7" w:rsidRPr="000D50D7">
        <w:t xml:space="preserve"> </w:t>
      </w:r>
      <w:r w:rsidRPr="00C560CB">
        <w:t>statutory</w:t>
      </w:r>
      <w:r w:rsidR="000D50D7" w:rsidRPr="000D50D7">
        <w:t xml:space="preserve"> </w:t>
      </w:r>
      <w:r w:rsidRPr="00C560CB">
        <w:t>undertaker</w:t>
      </w:r>
      <w:r w:rsidR="000D50D7" w:rsidRPr="000D50D7">
        <w:t xml:space="preserve"> </w:t>
      </w:r>
      <w:r w:rsidRPr="00C560CB">
        <w:t>of</w:t>
      </w:r>
      <w:r w:rsidR="000D50D7" w:rsidRPr="000D50D7">
        <w:t xml:space="preserve"> </w:t>
      </w:r>
      <w:r w:rsidRPr="00C560CB">
        <w:t>any</w:t>
      </w:r>
      <w:r w:rsidR="000D50D7" w:rsidRPr="000D50D7">
        <w:t xml:space="preserve"> </w:t>
      </w:r>
      <w:r w:rsidRPr="00C560CB">
        <w:t>power</w:t>
      </w:r>
      <w:r w:rsidR="000D50D7" w:rsidRPr="000D50D7">
        <w:t xml:space="preserve"> </w:t>
      </w:r>
      <w:r w:rsidRPr="00C560CB">
        <w:t>in</w:t>
      </w:r>
      <w:r w:rsidR="000D50D7" w:rsidRPr="000D50D7">
        <w:t xml:space="preserve"> </w:t>
      </w:r>
      <w:r w:rsidRPr="00C560CB">
        <w:t>accordance</w:t>
      </w:r>
      <w:r w:rsidR="000D50D7" w:rsidRPr="000D50D7">
        <w:t xml:space="preserve"> </w:t>
      </w:r>
      <w:r w:rsidRPr="00C560CB">
        <w:t>with</w:t>
      </w:r>
      <w:r w:rsidR="000D50D7" w:rsidRPr="000D50D7">
        <w:t xml:space="preserve"> </w:t>
      </w:r>
      <w:r w:rsidRPr="00C560CB">
        <w:t>a</w:t>
      </w:r>
      <w:r w:rsidR="000D50D7" w:rsidRPr="000D50D7">
        <w:t xml:space="preserve"> </w:t>
      </w:r>
      <w:r w:rsidRPr="00C560CB">
        <w:t>transfer</w:t>
      </w:r>
      <w:r w:rsidR="000D50D7" w:rsidRPr="000D50D7">
        <w:t xml:space="preserve"> </w:t>
      </w:r>
      <w:r w:rsidRPr="00C560CB">
        <w:t>under</w:t>
      </w:r>
      <w:r w:rsidR="000D50D7" w:rsidRPr="000D50D7">
        <w:t xml:space="preserve"> </w:t>
      </w:r>
      <w:r w:rsidRPr="00C560CB">
        <w:t>paragraph</w:t>
      </w:r>
      <w:r w:rsidR="000D50D7" w:rsidRPr="000D50D7">
        <w:t xml:space="preserve"> </w:t>
      </w:r>
      <w:r>
        <w:fldChar w:fldCharType="begin"/>
      </w:r>
      <w:r>
        <w:instrText xml:space="preserve"> REF _Ref77778095 \r \h </w:instrText>
      </w:r>
      <w:r>
        <w:fldChar w:fldCharType="separate"/>
      </w:r>
      <w:r w:rsidR="000D50D7">
        <w:t>(5)</w:t>
      </w:r>
      <w:r>
        <w:fldChar w:fldCharType="end"/>
      </w:r>
      <w:r w:rsidR="000D50D7" w:rsidRPr="000D50D7">
        <w:t xml:space="preserve"> </w:t>
      </w:r>
      <w:r>
        <w:t>is</w:t>
      </w:r>
      <w:r w:rsidR="000D50D7" w:rsidRPr="000D50D7">
        <w:t xml:space="preserve"> </w:t>
      </w:r>
      <w:r>
        <w:t>subject</w:t>
      </w:r>
      <w:r w:rsidR="000D50D7" w:rsidRPr="000D50D7">
        <w:t xml:space="preserve"> </w:t>
      </w:r>
      <w:r>
        <w:t>to</w:t>
      </w:r>
      <w:r w:rsidR="000D50D7" w:rsidRPr="000D50D7">
        <w:t xml:space="preserve"> </w:t>
      </w:r>
      <w:r>
        <w:t>the</w:t>
      </w:r>
      <w:r w:rsidR="000D50D7" w:rsidRPr="000D50D7">
        <w:t xml:space="preserve"> </w:t>
      </w:r>
      <w:r w:rsidRPr="00651DB6">
        <w:t>same</w:t>
      </w:r>
      <w:r w:rsidR="000D50D7" w:rsidRPr="000D50D7">
        <w:t xml:space="preserve"> </w:t>
      </w:r>
      <w:r w:rsidRPr="00651DB6">
        <w:t>restrictions,</w:t>
      </w:r>
      <w:r w:rsidR="000D50D7" w:rsidRPr="000D50D7">
        <w:t xml:space="preserve"> </w:t>
      </w:r>
      <w:r w:rsidRPr="00651DB6">
        <w:t>liabilities</w:t>
      </w:r>
      <w:r w:rsidR="000D50D7" w:rsidRPr="000D50D7">
        <w:t xml:space="preserve"> </w:t>
      </w:r>
      <w:r w:rsidRPr="00651DB6">
        <w:t>and</w:t>
      </w:r>
      <w:r w:rsidR="000D50D7" w:rsidRPr="000D50D7">
        <w:t xml:space="preserve"> </w:t>
      </w:r>
      <w:r w:rsidRPr="00651DB6">
        <w:t>obligations</w:t>
      </w:r>
      <w:r w:rsidR="000D50D7" w:rsidRPr="000D50D7">
        <w:t xml:space="preserve"> </w:t>
      </w:r>
      <w:r w:rsidRPr="00651DB6">
        <w:t>as</w:t>
      </w:r>
      <w:r w:rsidR="000D50D7" w:rsidRPr="000D50D7">
        <w:t xml:space="preserve"> </w:t>
      </w:r>
      <w:r w:rsidRPr="00651DB6">
        <w:t>would</w:t>
      </w:r>
      <w:r w:rsidR="000D50D7" w:rsidRPr="000D50D7">
        <w:t xml:space="preserve"> </w:t>
      </w:r>
      <w:r w:rsidRPr="00651DB6">
        <w:t>apply</w:t>
      </w:r>
      <w:r w:rsidR="000D50D7" w:rsidRPr="000D50D7">
        <w:t xml:space="preserve"> </w:t>
      </w:r>
      <w:r w:rsidRPr="00651DB6">
        <w:t>under</w:t>
      </w:r>
      <w:r w:rsidR="000D50D7" w:rsidRPr="000D50D7">
        <w:t xml:space="preserve"> </w:t>
      </w:r>
      <w:r w:rsidRPr="00651DB6">
        <w:t>this</w:t>
      </w:r>
      <w:r w:rsidR="000D50D7" w:rsidRPr="000D50D7">
        <w:t xml:space="preserve"> </w:t>
      </w:r>
      <w:r w:rsidRPr="00651DB6">
        <w:t>Order</w:t>
      </w:r>
      <w:r w:rsidR="000D50D7" w:rsidRPr="000D50D7">
        <w:t xml:space="preserve"> </w:t>
      </w:r>
      <w:r w:rsidRPr="00651DB6">
        <w:t>if</w:t>
      </w:r>
      <w:r w:rsidR="000D50D7" w:rsidRPr="000D50D7">
        <w:t xml:space="preserve"> </w:t>
      </w:r>
      <w:r w:rsidRPr="00651DB6">
        <w:t>that</w:t>
      </w:r>
      <w:r w:rsidR="000D50D7" w:rsidRPr="000D50D7">
        <w:t xml:space="preserve"> </w:t>
      </w:r>
      <w:r w:rsidRPr="00651DB6">
        <w:t>power</w:t>
      </w:r>
      <w:r w:rsidR="000D50D7" w:rsidRPr="000D50D7">
        <w:t xml:space="preserve"> </w:t>
      </w:r>
      <w:r w:rsidRPr="00651DB6">
        <w:t>were</w:t>
      </w:r>
      <w:r w:rsidR="000D50D7" w:rsidRPr="000D50D7">
        <w:t xml:space="preserve"> </w:t>
      </w:r>
      <w:r w:rsidRPr="00651DB6">
        <w:t>exercised</w:t>
      </w:r>
      <w:r w:rsidR="000D50D7" w:rsidRPr="000D50D7">
        <w:t xml:space="preserve"> </w:t>
      </w:r>
      <w:r w:rsidRPr="00651DB6">
        <w:t>by</w:t>
      </w:r>
      <w:r w:rsidR="000D50D7" w:rsidRPr="000D50D7">
        <w:t xml:space="preserve"> </w:t>
      </w:r>
      <w:r w:rsidRPr="00651DB6">
        <w:t>the</w:t>
      </w:r>
      <w:r w:rsidR="000D50D7" w:rsidRPr="000D50D7">
        <w:t xml:space="preserve"> </w:t>
      </w:r>
      <w:r w:rsidRPr="00651DB6">
        <w:t>undertaker</w:t>
      </w:r>
      <w:r>
        <w:t>.</w:t>
      </w:r>
    </w:p>
    <w:p w14:paraId="5D59A3C5" w14:textId="77777777" w:rsidR="00283174" w:rsidRDefault="00283174" w:rsidP="00283174">
      <w:pPr>
        <w:pStyle w:val="H1"/>
      </w:pPr>
      <w:bookmarkStart w:id="545" w:name="TOC27_07_2021_11_18_16_308"/>
      <w:bookmarkStart w:id="546" w:name="TOC27_07_2021_11_36_14_307"/>
      <w:bookmarkStart w:id="547" w:name="TOC27_07_2021_11_48_02_307"/>
      <w:bookmarkStart w:id="548" w:name="TOC27_07_2021_11_50_47_309"/>
      <w:bookmarkStart w:id="549" w:name="TOC01_02_2022_15_14_24_329"/>
      <w:bookmarkStart w:id="550" w:name="TOC02_02_2022_13_02_49_309"/>
      <w:bookmarkStart w:id="551" w:name="TOC18_02_2022_17_52_44_329"/>
      <w:bookmarkStart w:id="552" w:name="TOC23_02_2022_21_19_37_327"/>
      <w:bookmarkStart w:id="553" w:name="TOC15_08_2022_16_06_13_325"/>
      <w:bookmarkStart w:id="554" w:name="TOC06_09_2022_15_41_36_324"/>
      <w:bookmarkStart w:id="555" w:name="TOC04_10_2022_16_50_01_325"/>
      <w:bookmarkStart w:id="556" w:name="TOC23_11_2022_11_32_56_326"/>
      <w:bookmarkStart w:id="557" w:name="TOC10_01_2023_14_27_52_326"/>
      <w:bookmarkEnd w:id="545"/>
      <w:bookmarkEnd w:id="546"/>
      <w:bookmarkEnd w:id="547"/>
      <w:bookmarkEnd w:id="548"/>
      <w:bookmarkEnd w:id="549"/>
      <w:bookmarkEnd w:id="550"/>
      <w:bookmarkEnd w:id="551"/>
      <w:bookmarkEnd w:id="552"/>
      <w:bookmarkEnd w:id="553"/>
      <w:bookmarkEnd w:id="554"/>
      <w:bookmarkEnd w:id="555"/>
      <w:bookmarkEnd w:id="556"/>
      <w:bookmarkEnd w:id="557"/>
      <w:r w:rsidRPr="00A961A0">
        <w:t>Private</w:t>
      </w:r>
      <w:r w:rsidR="000D50D7" w:rsidRPr="000D50D7">
        <w:t xml:space="preserve"> </w:t>
      </w:r>
      <w:r w:rsidRPr="00A961A0">
        <w:t>rights</w:t>
      </w:r>
    </w:p>
    <w:p w14:paraId="52EC99C7" w14:textId="77777777" w:rsidR="00283174" w:rsidRDefault="00283174" w:rsidP="00283174">
      <w:pPr>
        <w:pStyle w:val="N1"/>
      </w:pPr>
      <w:bookmarkStart w:id="558" w:name="_Ref77778929"/>
      <w:r>
        <w:t>—</w:t>
      </w:r>
      <w:r>
        <w:fldChar w:fldCharType="begin"/>
      </w:r>
      <w:bookmarkStart w:id="559" w:name="_Ref77778654"/>
      <w:bookmarkEnd w:id="559"/>
      <w:r>
        <w:instrText xml:space="preserve"> LISTNUM "SEQ1" \l 2 </w:instrText>
      </w:r>
      <w:r>
        <w:fldChar w:fldCharType="end"/>
      </w:r>
      <w:r w:rsidR="000D50D7" w:rsidRPr="000D50D7">
        <w:t> </w:t>
      </w:r>
      <w:r w:rsidRPr="00E658E5">
        <w:t>Subject</w:t>
      </w:r>
      <w:r w:rsidR="000D50D7" w:rsidRPr="000D50D7">
        <w:t xml:space="preserve"> </w:t>
      </w:r>
      <w:r w:rsidRPr="00E658E5">
        <w:t>to</w:t>
      </w:r>
      <w:r w:rsidR="000D50D7" w:rsidRPr="000D50D7">
        <w:t xml:space="preserve"> </w:t>
      </w:r>
      <w:r w:rsidRPr="00E658E5">
        <w:t>the</w:t>
      </w:r>
      <w:r w:rsidR="000D50D7" w:rsidRPr="000D50D7">
        <w:t xml:space="preserve"> </w:t>
      </w:r>
      <w:r w:rsidRPr="00E658E5">
        <w:t>provisions</w:t>
      </w:r>
      <w:r w:rsidR="000D50D7" w:rsidRPr="000D50D7">
        <w:t xml:space="preserve"> </w:t>
      </w:r>
      <w:r w:rsidRPr="00E658E5">
        <w:t>of</w:t>
      </w:r>
      <w:r w:rsidR="000D50D7" w:rsidRPr="000D50D7">
        <w:t xml:space="preserve"> </w:t>
      </w:r>
      <w:r w:rsidRPr="00E658E5">
        <w:t>this</w:t>
      </w:r>
      <w:r w:rsidR="000D50D7" w:rsidRPr="000D50D7">
        <w:t xml:space="preserve"> </w:t>
      </w:r>
      <w:r w:rsidRPr="00E658E5">
        <w:t>article,</w:t>
      </w:r>
      <w:r w:rsidR="000D50D7" w:rsidRPr="000D50D7">
        <w:t xml:space="preserve"> </w:t>
      </w:r>
      <w:r w:rsidRPr="00E658E5">
        <w:t>all</w:t>
      </w:r>
      <w:r w:rsidR="000D50D7" w:rsidRPr="000D50D7">
        <w:t xml:space="preserve"> </w:t>
      </w:r>
      <w:r w:rsidRPr="00E658E5">
        <w:t>private</w:t>
      </w:r>
      <w:r w:rsidR="000D50D7" w:rsidRPr="000D50D7">
        <w:t xml:space="preserve"> </w:t>
      </w:r>
      <w:r w:rsidRPr="00E658E5">
        <w:t>rights</w:t>
      </w:r>
      <w:r w:rsidR="000D50D7" w:rsidRPr="000D50D7">
        <w:t xml:space="preserve"> </w:t>
      </w:r>
      <w:r w:rsidRPr="00E658E5">
        <w:t>over</w:t>
      </w:r>
      <w:r w:rsidR="000D50D7" w:rsidRPr="000D50D7">
        <w:t xml:space="preserve"> </w:t>
      </w:r>
      <w:r w:rsidRPr="00E658E5">
        <w:t>land</w:t>
      </w:r>
      <w:r w:rsidR="000D50D7" w:rsidRPr="000D50D7">
        <w:t xml:space="preserve"> </w:t>
      </w:r>
      <w:r w:rsidRPr="00E658E5">
        <w:t>subject</w:t>
      </w:r>
      <w:r w:rsidR="000D50D7" w:rsidRPr="000D50D7">
        <w:t xml:space="preserve"> </w:t>
      </w:r>
      <w:r w:rsidRPr="00E658E5">
        <w:t>to</w:t>
      </w:r>
      <w:r w:rsidR="000D50D7" w:rsidRPr="000D50D7">
        <w:t xml:space="preserve"> </w:t>
      </w:r>
      <w:r w:rsidRPr="00E658E5">
        <w:t>compulsory</w:t>
      </w:r>
      <w:r w:rsidR="000D50D7" w:rsidRPr="000D50D7">
        <w:t xml:space="preserve"> </w:t>
      </w:r>
      <w:r w:rsidRPr="00E658E5">
        <w:t>acquisition</w:t>
      </w:r>
      <w:r w:rsidR="000D50D7" w:rsidRPr="000D50D7">
        <w:t xml:space="preserve"> </w:t>
      </w:r>
      <w:r w:rsidRPr="00E658E5">
        <w:t>under</w:t>
      </w:r>
      <w:r w:rsidR="000D50D7" w:rsidRPr="000D50D7">
        <w:t xml:space="preserve"> </w:t>
      </w:r>
      <w:r w:rsidR="00A038A7">
        <w:t>article</w:t>
      </w:r>
      <w:r w:rsidR="000D50D7" w:rsidRPr="000D50D7">
        <w:t xml:space="preserve"> </w:t>
      </w:r>
      <w:r w:rsidR="00A038A7">
        <w:t>18</w:t>
      </w:r>
      <w:r w:rsidR="000D50D7" w:rsidRPr="000D50D7">
        <w:t xml:space="preserve"> </w:t>
      </w:r>
      <w:r w:rsidRPr="00E658E5">
        <w:t>are</w:t>
      </w:r>
      <w:r w:rsidR="000D50D7" w:rsidRPr="000D50D7">
        <w:t xml:space="preserve"> </w:t>
      </w:r>
      <w:r w:rsidRPr="00E658E5">
        <w:t>extinguished</w:t>
      </w:r>
      <w:r>
        <w:t>—</w:t>
      </w:r>
      <w:bookmarkEnd w:id="558"/>
    </w:p>
    <w:p w14:paraId="59D43FA2" w14:textId="77777777" w:rsidR="00283174" w:rsidRDefault="00283174" w:rsidP="00283174">
      <w:pPr>
        <w:pStyle w:val="N3"/>
      </w:pPr>
      <w:r w:rsidRPr="00E658E5">
        <w:t>from</w:t>
      </w:r>
      <w:r w:rsidR="000D50D7" w:rsidRPr="000D50D7">
        <w:t xml:space="preserve"> </w:t>
      </w:r>
      <w:r w:rsidRPr="00E658E5">
        <w:t>the</w:t>
      </w:r>
      <w:r w:rsidR="000D50D7" w:rsidRPr="000D50D7">
        <w:t xml:space="preserve"> </w:t>
      </w:r>
      <w:r w:rsidRPr="00E658E5">
        <w:t>date</w:t>
      </w:r>
      <w:r w:rsidR="000D50D7" w:rsidRPr="000D50D7">
        <w:t xml:space="preserve"> </w:t>
      </w:r>
      <w:r w:rsidRPr="00E658E5">
        <w:t>of</w:t>
      </w:r>
      <w:r w:rsidR="000D50D7" w:rsidRPr="000D50D7">
        <w:t xml:space="preserve"> </w:t>
      </w:r>
      <w:r w:rsidRPr="00E658E5">
        <w:t>acquisition</w:t>
      </w:r>
      <w:r w:rsidR="000D50D7" w:rsidRPr="000D50D7">
        <w:t xml:space="preserve"> </w:t>
      </w:r>
      <w:r w:rsidRPr="00E658E5">
        <w:t>of</w:t>
      </w:r>
      <w:r w:rsidR="000D50D7" w:rsidRPr="000D50D7">
        <w:t xml:space="preserve"> </w:t>
      </w:r>
      <w:r w:rsidRPr="00E658E5">
        <w:t>the</w:t>
      </w:r>
      <w:r w:rsidR="000D50D7" w:rsidRPr="000D50D7">
        <w:t xml:space="preserve"> </w:t>
      </w:r>
      <w:r w:rsidRPr="00E658E5">
        <w:t>land,</w:t>
      </w:r>
      <w:r w:rsidR="000D50D7" w:rsidRPr="000D50D7">
        <w:t xml:space="preserve"> </w:t>
      </w:r>
      <w:r w:rsidRPr="00E658E5">
        <w:t>or</w:t>
      </w:r>
      <w:r w:rsidR="000D50D7" w:rsidRPr="000D50D7">
        <w:t xml:space="preserve"> </w:t>
      </w:r>
      <w:r w:rsidRPr="00E658E5">
        <w:t>of</w:t>
      </w:r>
      <w:r w:rsidR="000D50D7" w:rsidRPr="000D50D7">
        <w:t xml:space="preserve"> </w:t>
      </w:r>
      <w:r w:rsidRPr="00E658E5">
        <w:t>the</w:t>
      </w:r>
      <w:r w:rsidR="000D50D7" w:rsidRPr="000D50D7">
        <w:t xml:space="preserve"> </w:t>
      </w:r>
      <w:r w:rsidRPr="00E658E5">
        <w:t>right,</w:t>
      </w:r>
      <w:r w:rsidR="000D50D7" w:rsidRPr="000D50D7">
        <w:t xml:space="preserve"> </w:t>
      </w:r>
      <w:r w:rsidRPr="00E658E5">
        <w:t>or</w:t>
      </w:r>
      <w:r w:rsidR="000D50D7" w:rsidRPr="000D50D7">
        <w:t xml:space="preserve"> </w:t>
      </w:r>
      <w:r w:rsidRPr="00E658E5">
        <w:t>of</w:t>
      </w:r>
      <w:r w:rsidR="000D50D7" w:rsidRPr="000D50D7">
        <w:t xml:space="preserve"> </w:t>
      </w:r>
      <w:r w:rsidRPr="00E658E5">
        <w:t>the</w:t>
      </w:r>
      <w:r w:rsidR="000D50D7" w:rsidRPr="000D50D7">
        <w:t xml:space="preserve"> </w:t>
      </w:r>
      <w:r w:rsidRPr="00E658E5">
        <w:t>benefit</w:t>
      </w:r>
      <w:r w:rsidR="000D50D7" w:rsidRPr="000D50D7">
        <w:t xml:space="preserve"> </w:t>
      </w:r>
      <w:r w:rsidRPr="00E658E5">
        <w:t>of</w:t>
      </w:r>
      <w:r w:rsidR="000D50D7" w:rsidRPr="000D50D7">
        <w:t xml:space="preserve"> </w:t>
      </w:r>
      <w:r w:rsidRPr="00E658E5">
        <w:t>the</w:t>
      </w:r>
      <w:r w:rsidR="000D50D7" w:rsidRPr="000D50D7">
        <w:t xml:space="preserve"> </w:t>
      </w:r>
      <w:r w:rsidRPr="00E658E5">
        <w:t>restrictive</w:t>
      </w:r>
      <w:r w:rsidR="000D50D7" w:rsidRPr="000D50D7">
        <w:t xml:space="preserve"> </w:t>
      </w:r>
      <w:r w:rsidRPr="00E658E5">
        <w:t>covenant</w:t>
      </w:r>
      <w:r w:rsidR="000D50D7" w:rsidRPr="000D50D7">
        <w:t xml:space="preserve"> </w:t>
      </w:r>
      <w:r w:rsidRPr="00E658E5">
        <w:t>by</w:t>
      </w:r>
      <w:r w:rsidR="000D50D7" w:rsidRPr="000D50D7">
        <w:t xml:space="preserve"> </w:t>
      </w:r>
      <w:r w:rsidRPr="00E658E5">
        <w:t>the</w:t>
      </w:r>
      <w:r w:rsidR="000D50D7" w:rsidRPr="000D50D7">
        <w:t xml:space="preserve"> </w:t>
      </w:r>
      <w:r w:rsidRPr="00E658E5">
        <w:t>undertaker,</w:t>
      </w:r>
      <w:r w:rsidR="000D50D7" w:rsidRPr="000D50D7">
        <w:t xml:space="preserve"> </w:t>
      </w:r>
      <w:r w:rsidRPr="00E658E5">
        <w:t>whether</w:t>
      </w:r>
      <w:r w:rsidR="000D50D7" w:rsidRPr="000D50D7">
        <w:t xml:space="preserve"> </w:t>
      </w:r>
      <w:r w:rsidRPr="00E658E5">
        <w:t>compulsorily</w:t>
      </w:r>
      <w:r w:rsidR="000D50D7" w:rsidRPr="000D50D7">
        <w:t xml:space="preserve"> </w:t>
      </w:r>
      <w:r w:rsidRPr="00E658E5">
        <w:t>or</w:t>
      </w:r>
      <w:r w:rsidR="000D50D7" w:rsidRPr="000D50D7">
        <w:t xml:space="preserve"> </w:t>
      </w:r>
      <w:r w:rsidRPr="00E658E5">
        <w:t>by</w:t>
      </w:r>
      <w:r w:rsidR="000D50D7" w:rsidRPr="000D50D7">
        <w:t xml:space="preserve"> </w:t>
      </w:r>
      <w:r w:rsidRPr="00E658E5">
        <w:t>agreement;</w:t>
      </w:r>
      <w:r w:rsidR="000D50D7" w:rsidRPr="000D50D7">
        <w:t xml:space="preserve"> </w:t>
      </w:r>
      <w:r>
        <w:t>or</w:t>
      </w:r>
    </w:p>
    <w:p w14:paraId="3E9A099C" w14:textId="77777777" w:rsidR="00283174" w:rsidRDefault="00283174" w:rsidP="00283174">
      <w:pPr>
        <w:pStyle w:val="N3"/>
      </w:pPr>
      <w:r w:rsidRPr="00E658E5">
        <w:t>on</w:t>
      </w:r>
      <w:r w:rsidR="000D50D7" w:rsidRPr="000D50D7">
        <w:t xml:space="preserve"> </w:t>
      </w:r>
      <w:r w:rsidRPr="00E658E5">
        <w:t>the</w:t>
      </w:r>
      <w:r w:rsidR="000D50D7" w:rsidRPr="000D50D7">
        <w:t xml:space="preserve"> </w:t>
      </w:r>
      <w:r w:rsidRPr="00E658E5">
        <w:t>date</w:t>
      </w:r>
      <w:r w:rsidR="000D50D7" w:rsidRPr="000D50D7">
        <w:t xml:space="preserve"> </w:t>
      </w:r>
      <w:r w:rsidRPr="00E658E5">
        <w:t>of</w:t>
      </w:r>
      <w:r w:rsidR="000D50D7" w:rsidRPr="000D50D7">
        <w:t xml:space="preserve"> </w:t>
      </w:r>
      <w:r w:rsidRPr="00E658E5">
        <w:t>entry</w:t>
      </w:r>
      <w:r w:rsidR="000D50D7" w:rsidRPr="000D50D7">
        <w:t xml:space="preserve"> </w:t>
      </w:r>
      <w:r w:rsidRPr="00E658E5">
        <w:t>on</w:t>
      </w:r>
      <w:r w:rsidR="000D50D7" w:rsidRPr="000D50D7">
        <w:t xml:space="preserve"> </w:t>
      </w:r>
      <w:r w:rsidRPr="00E658E5">
        <w:t>the</w:t>
      </w:r>
      <w:r w:rsidR="000D50D7" w:rsidRPr="000D50D7">
        <w:t xml:space="preserve"> </w:t>
      </w:r>
      <w:r w:rsidRPr="00E658E5">
        <w:t>land</w:t>
      </w:r>
      <w:r w:rsidR="000D50D7" w:rsidRPr="000D50D7">
        <w:t xml:space="preserve"> </w:t>
      </w:r>
      <w:r w:rsidRPr="00E658E5">
        <w:t>by</w:t>
      </w:r>
      <w:r w:rsidR="000D50D7" w:rsidRPr="000D50D7">
        <w:t xml:space="preserve"> </w:t>
      </w:r>
      <w:r w:rsidRPr="00E658E5">
        <w:t>the</w:t>
      </w:r>
      <w:r w:rsidR="000D50D7" w:rsidRPr="000D50D7">
        <w:t xml:space="preserve"> </w:t>
      </w:r>
      <w:r w:rsidRPr="00E658E5">
        <w:t>undertaker</w:t>
      </w:r>
      <w:r w:rsidR="000D50D7" w:rsidRPr="000D50D7">
        <w:t xml:space="preserve"> </w:t>
      </w:r>
      <w:r w:rsidRPr="00E658E5">
        <w:t>under</w:t>
      </w:r>
      <w:r w:rsidR="000D50D7" w:rsidRPr="000D50D7">
        <w:t xml:space="preserve"> </w:t>
      </w:r>
      <w:r w:rsidRPr="00E658E5">
        <w:t>section</w:t>
      </w:r>
      <w:r w:rsidR="000D50D7" w:rsidRPr="000D50D7">
        <w:t xml:space="preserve"> </w:t>
      </w:r>
      <w:r w:rsidRPr="00E658E5">
        <w:t>11(1)</w:t>
      </w:r>
      <w:r w:rsidR="000D50D7" w:rsidRPr="000D50D7">
        <w:t xml:space="preserve"> </w:t>
      </w:r>
      <w:r w:rsidRPr="00E658E5">
        <w:t>(power</w:t>
      </w:r>
      <w:r w:rsidR="000D50D7" w:rsidRPr="000D50D7">
        <w:t xml:space="preserve"> </w:t>
      </w:r>
      <w:r w:rsidRPr="00E658E5">
        <w:t>of</w:t>
      </w:r>
      <w:r w:rsidR="000D50D7" w:rsidRPr="000D50D7">
        <w:t xml:space="preserve"> </w:t>
      </w:r>
      <w:r w:rsidRPr="00E658E5">
        <w:t>entry)</w:t>
      </w:r>
      <w:r w:rsidR="000D50D7" w:rsidRPr="000D50D7">
        <w:t xml:space="preserve"> </w:t>
      </w:r>
      <w:r>
        <w:t>of</w:t>
      </w:r>
      <w:r w:rsidR="000D50D7" w:rsidRPr="000D50D7">
        <w:t xml:space="preserve"> </w:t>
      </w:r>
      <w:r>
        <w:t>the</w:t>
      </w:r>
      <w:r w:rsidR="000D50D7" w:rsidRPr="000D50D7">
        <w:t xml:space="preserve"> </w:t>
      </w:r>
      <w:r>
        <w:t>1965</w:t>
      </w:r>
      <w:r w:rsidR="000D50D7" w:rsidRPr="000D50D7">
        <w:t xml:space="preserve"> </w:t>
      </w:r>
      <w:r>
        <w:t>Act,</w:t>
      </w:r>
    </w:p>
    <w:p w14:paraId="366F84C2" w14:textId="77777777" w:rsidR="00283174" w:rsidRDefault="00283174" w:rsidP="00283174">
      <w:pPr>
        <w:pStyle w:val="T2"/>
      </w:pPr>
      <w:r>
        <w:t>whichever</w:t>
      </w:r>
      <w:r w:rsidR="000D50D7" w:rsidRPr="000D50D7">
        <w:t xml:space="preserve"> </w:t>
      </w:r>
      <w:r>
        <w:t>is</w:t>
      </w:r>
      <w:r w:rsidR="000D50D7" w:rsidRPr="000D50D7">
        <w:t xml:space="preserve"> </w:t>
      </w:r>
      <w:r>
        <w:t>the</w:t>
      </w:r>
      <w:r w:rsidR="000D50D7" w:rsidRPr="000D50D7">
        <w:t xml:space="preserve"> </w:t>
      </w:r>
      <w:r>
        <w:t>earliest.</w:t>
      </w:r>
    </w:p>
    <w:p w14:paraId="6F44CD35" w14:textId="77777777" w:rsidR="00283174" w:rsidRDefault="00283174" w:rsidP="00283174">
      <w:pPr>
        <w:pStyle w:val="N2"/>
      </w:pPr>
      <w:r>
        <w:t>Subject</w:t>
      </w:r>
      <w:r w:rsidR="000D50D7" w:rsidRPr="000D50D7">
        <w:t xml:space="preserve"> </w:t>
      </w:r>
      <w:r>
        <w:t>to</w:t>
      </w:r>
      <w:r w:rsidR="000D50D7" w:rsidRPr="000D50D7">
        <w:t xml:space="preserve"> </w:t>
      </w:r>
      <w:r w:rsidRPr="00E658E5">
        <w:t>the</w:t>
      </w:r>
      <w:r w:rsidR="000D50D7" w:rsidRPr="000D50D7">
        <w:t xml:space="preserve"> </w:t>
      </w:r>
      <w:r w:rsidRPr="00E658E5">
        <w:t>provisions</w:t>
      </w:r>
      <w:r w:rsidR="000D50D7" w:rsidRPr="000D50D7">
        <w:t xml:space="preserve"> </w:t>
      </w:r>
      <w:r w:rsidRPr="00E658E5">
        <w:t>of</w:t>
      </w:r>
      <w:r w:rsidR="000D50D7" w:rsidRPr="000D50D7">
        <w:t xml:space="preserve"> </w:t>
      </w:r>
      <w:r w:rsidRPr="00E658E5">
        <w:t>this</w:t>
      </w:r>
      <w:r w:rsidR="000D50D7" w:rsidRPr="000D50D7">
        <w:t xml:space="preserve"> </w:t>
      </w:r>
      <w:r w:rsidRPr="00E658E5">
        <w:t>article,</w:t>
      </w:r>
      <w:r w:rsidR="000D50D7" w:rsidRPr="000D50D7">
        <w:t xml:space="preserve"> </w:t>
      </w:r>
      <w:r w:rsidRPr="00E658E5">
        <w:t>all</w:t>
      </w:r>
      <w:r w:rsidR="000D50D7" w:rsidRPr="000D50D7">
        <w:t xml:space="preserve"> </w:t>
      </w:r>
      <w:r w:rsidRPr="00E658E5">
        <w:t>private</w:t>
      </w:r>
      <w:r w:rsidR="000D50D7" w:rsidRPr="000D50D7">
        <w:t xml:space="preserve"> </w:t>
      </w:r>
      <w:r w:rsidRPr="00E658E5">
        <w:t>rights</w:t>
      </w:r>
      <w:r w:rsidR="000D50D7" w:rsidRPr="000D50D7">
        <w:t xml:space="preserve"> </w:t>
      </w:r>
      <w:r w:rsidRPr="00E658E5">
        <w:t>or</w:t>
      </w:r>
      <w:r w:rsidR="000D50D7" w:rsidRPr="000D50D7">
        <w:t xml:space="preserve"> </w:t>
      </w:r>
      <w:r w:rsidRPr="00E658E5">
        <w:t>restrictive</w:t>
      </w:r>
      <w:r w:rsidR="000D50D7" w:rsidRPr="000D50D7">
        <w:t xml:space="preserve"> </w:t>
      </w:r>
      <w:r w:rsidRPr="00E658E5">
        <w:t>covenants</w:t>
      </w:r>
      <w:r w:rsidR="000D50D7" w:rsidRPr="000D50D7">
        <w:t xml:space="preserve"> </w:t>
      </w:r>
      <w:r w:rsidRPr="00E658E5">
        <w:t>over</w:t>
      </w:r>
      <w:r w:rsidR="000D50D7" w:rsidRPr="000D50D7">
        <w:t xml:space="preserve"> </w:t>
      </w:r>
      <w:r w:rsidRPr="00E658E5">
        <w:t>land</w:t>
      </w:r>
      <w:r w:rsidR="000D50D7" w:rsidRPr="000D50D7">
        <w:t xml:space="preserve"> </w:t>
      </w:r>
      <w:r w:rsidRPr="00E658E5">
        <w:t>subject</w:t>
      </w:r>
      <w:r w:rsidR="000D50D7" w:rsidRPr="000D50D7">
        <w:t xml:space="preserve"> </w:t>
      </w:r>
      <w:r w:rsidRPr="00E658E5">
        <w:t>to</w:t>
      </w:r>
      <w:r w:rsidR="000D50D7" w:rsidRPr="000D50D7">
        <w:t xml:space="preserve"> </w:t>
      </w:r>
      <w:r w:rsidRPr="00E658E5">
        <w:t>the</w:t>
      </w:r>
      <w:r w:rsidR="000D50D7" w:rsidRPr="000D50D7">
        <w:t xml:space="preserve"> </w:t>
      </w:r>
      <w:r w:rsidRPr="00E658E5">
        <w:t>compulsory</w:t>
      </w:r>
      <w:r w:rsidR="000D50D7" w:rsidRPr="000D50D7">
        <w:t xml:space="preserve"> </w:t>
      </w:r>
      <w:r w:rsidRPr="00E658E5">
        <w:t>acquisition</w:t>
      </w:r>
      <w:r w:rsidR="000D50D7" w:rsidRPr="000D50D7">
        <w:t xml:space="preserve"> </w:t>
      </w:r>
      <w:r w:rsidRPr="00E658E5">
        <w:t>of</w:t>
      </w:r>
      <w:r w:rsidR="000D50D7" w:rsidRPr="000D50D7">
        <w:t xml:space="preserve"> </w:t>
      </w:r>
      <w:r w:rsidRPr="00E658E5">
        <w:t>rights</w:t>
      </w:r>
      <w:r w:rsidR="000D50D7" w:rsidRPr="000D50D7">
        <w:t xml:space="preserve"> </w:t>
      </w:r>
      <w:r w:rsidRPr="00E658E5">
        <w:t>or</w:t>
      </w:r>
      <w:r w:rsidR="000D50D7" w:rsidRPr="000D50D7">
        <w:t xml:space="preserve"> </w:t>
      </w:r>
      <w:r w:rsidRPr="00E658E5">
        <w:t>the</w:t>
      </w:r>
      <w:r w:rsidR="000D50D7" w:rsidRPr="000D50D7">
        <w:t xml:space="preserve"> </w:t>
      </w:r>
      <w:r w:rsidRPr="00E658E5">
        <w:t>imposition</w:t>
      </w:r>
      <w:r w:rsidR="000D50D7" w:rsidRPr="000D50D7">
        <w:t xml:space="preserve"> </w:t>
      </w:r>
      <w:r w:rsidRPr="00E658E5">
        <w:t>of</w:t>
      </w:r>
      <w:r w:rsidR="000D50D7" w:rsidRPr="000D50D7">
        <w:t xml:space="preserve"> </w:t>
      </w:r>
      <w:r w:rsidRPr="00E658E5">
        <w:t>restrictive</w:t>
      </w:r>
      <w:r w:rsidR="000D50D7" w:rsidRPr="000D50D7">
        <w:t xml:space="preserve"> </w:t>
      </w:r>
      <w:r w:rsidRPr="00E658E5">
        <w:t>covenants</w:t>
      </w:r>
      <w:r w:rsidR="000D50D7" w:rsidRPr="000D50D7">
        <w:t xml:space="preserve"> </w:t>
      </w:r>
      <w:r w:rsidRPr="00E658E5">
        <w:t>under</w:t>
      </w:r>
      <w:r w:rsidR="000D50D7" w:rsidRPr="000D50D7">
        <w:t xml:space="preserve"> </w:t>
      </w:r>
      <w:r>
        <w:t>article</w:t>
      </w:r>
      <w:r w:rsidR="000D50D7" w:rsidRPr="000D50D7">
        <w:t xml:space="preserve"> </w:t>
      </w:r>
      <w:r>
        <w:fldChar w:fldCharType="begin"/>
      </w:r>
      <w:r>
        <w:instrText xml:space="preserve"> REF _Ref77778416 \r \h </w:instrText>
      </w:r>
      <w:r>
        <w:fldChar w:fldCharType="separate"/>
      </w:r>
      <w:r w:rsidR="000D50D7">
        <w:t>20</w:t>
      </w:r>
      <w:r>
        <w:fldChar w:fldCharType="end"/>
      </w:r>
      <w:r w:rsidR="000D50D7" w:rsidRPr="000D50D7">
        <w:t xml:space="preserve"> </w:t>
      </w:r>
      <w:r>
        <w:t>(compulsory</w:t>
      </w:r>
      <w:r w:rsidR="000D50D7" w:rsidRPr="000D50D7">
        <w:t xml:space="preserve"> </w:t>
      </w:r>
      <w:r w:rsidRPr="00E658E5">
        <w:t>acquisition</w:t>
      </w:r>
      <w:r w:rsidR="000D50D7" w:rsidRPr="000D50D7">
        <w:t xml:space="preserve"> </w:t>
      </w:r>
      <w:r w:rsidRPr="00E658E5">
        <w:t>of</w:t>
      </w:r>
      <w:r w:rsidR="000D50D7" w:rsidRPr="000D50D7">
        <w:t xml:space="preserve"> </w:t>
      </w:r>
      <w:r w:rsidRPr="00E658E5">
        <w:t>rights)</w:t>
      </w:r>
      <w:r w:rsidR="000D50D7" w:rsidRPr="000D50D7">
        <w:t xml:space="preserve"> </w:t>
      </w:r>
      <w:r w:rsidRPr="00E658E5">
        <w:t>cease</w:t>
      </w:r>
      <w:r w:rsidR="000D50D7" w:rsidRPr="000D50D7">
        <w:t xml:space="preserve"> </w:t>
      </w:r>
      <w:r w:rsidRPr="00E658E5">
        <w:t>to</w:t>
      </w:r>
      <w:r w:rsidR="000D50D7" w:rsidRPr="000D50D7">
        <w:t xml:space="preserve"> </w:t>
      </w:r>
      <w:r w:rsidRPr="00E658E5">
        <w:t>have</w:t>
      </w:r>
      <w:r w:rsidR="000D50D7" w:rsidRPr="000D50D7">
        <w:t xml:space="preserve"> </w:t>
      </w:r>
      <w:r w:rsidRPr="00E658E5">
        <w:t>effect</w:t>
      </w:r>
      <w:r w:rsidR="000D50D7" w:rsidRPr="000D50D7">
        <w:t xml:space="preserve"> </w:t>
      </w:r>
      <w:r w:rsidRPr="00E658E5">
        <w:t>in</w:t>
      </w:r>
      <w:r w:rsidR="000D50D7" w:rsidRPr="000D50D7">
        <w:t xml:space="preserve"> </w:t>
      </w:r>
      <w:r w:rsidRPr="00E658E5">
        <w:t>so</w:t>
      </w:r>
      <w:r w:rsidR="000D50D7" w:rsidRPr="000D50D7">
        <w:t xml:space="preserve"> </w:t>
      </w:r>
      <w:r w:rsidRPr="00E658E5">
        <w:t>far</w:t>
      </w:r>
      <w:r w:rsidR="000D50D7" w:rsidRPr="000D50D7">
        <w:t xml:space="preserve"> </w:t>
      </w:r>
      <w:r w:rsidRPr="00E658E5">
        <w:t>as</w:t>
      </w:r>
      <w:r w:rsidR="000D50D7" w:rsidRPr="000D50D7">
        <w:t xml:space="preserve"> </w:t>
      </w:r>
      <w:r w:rsidRPr="00E658E5">
        <w:t>their</w:t>
      </w:r>
      <w:r w:rsidR="000D50D7" w:rsidRPr="000D50D7">
        <w:t xml:space="preserve"> </w:t>
      </w:r>
      <w:r w:rsidRPr="00E658E5">
        <w:t>continuance</w:t>
      </w:r>
      <w:r w:rsidR="000D50D7" w:rsidRPr="000D50D7">
        <w:t xml:space="preserve"> </w:t>
      </w:r>
      <w:r w:rsidRPr="00E658E5">
        <w:t>would</w:t>
      </w:r>
      <w:r w:rsidR="000D50D7" w:rsidRPr="000D50D7">
        <w:t xml:space="preserve"> </w:t>
      </w:r>
      <w:r w:rsidRPr="00E658E5">
        <w:t>be</w:t>
      </w:r>
      <w:r w:rsidR="000D50D7" w:rsidRPr="000D50D7">
        <w:t xml:space="preserve"> </w:t>
      </w:r>
      <w:r w:rsidRPr="00E658E5">
        <w:t>inconsistent</w:t>
      </w:r>
      <w:r w:rsidR="000D50D7" w:rsidRPr="000D50D7">
        <w:t xml:space="preserve"> </w:t>
      </w:r>
      <w:r w:rsidRPr="00E658E5">
        <w:t>with</w:t>
      </w:r>
      <w:r w:rsidR="000D50D7" w:rsidRPr="000D50D7">
        <w:t xml:space="preserve"> </w:t>
      </w:r>
      <w:r w:rsidRPr="00E658E5">
        <w:t>the</w:t>
      </w:r>
      <w:r w:rsidR="000D50D7" w:rsidRPr="000D50D7">
        <w:t xml:space="preserve"> </w:t>
      </w:r>
      <w:r w:rsidRPr="00E658E5">
        <w:t>exercise</w:t>
      </w:r>
      <w:r w:rsidR="000D50D7" w:rsidRPr="000D50D7">
        <w:t xml:space="preserve"> </w:t>
      </w:r>
      <w:r w:rsidRPr="00E658E5">
        <w:t>of</w:t>
      </w:r>
      <w:r w:rsidR="000D50D7" w:rsidRPr="000D50D7">
        <w:t xml:space="preserve"> </w:t>
      </w:r>
      <w:r w:rsidRPr="00E658E5">
        <w:t>the</w:t>
      </w:r>
      <w:r w:rsidR="000D50D7" w:rsidRPr="000D50D7">
        <w:t xml:space="preserve"> </w:t>
      </w:r>
      <w:r w:rsidRPr="00E658E5">
        <w:t>right</w:t>
      </w:r>
      <w:r w:rsidR="000D50D7" w:rsidRPr="000D50D7">
        <w:t xml:space="preserve"> </w:t>
      </w:r>
      <w:r w:rsidRPr="00E658E5">
        <w:t>or</w:t>
      </w:r>
      <w:r w:rsidR="000D50D7" w:rsidRPr="000D50D7">
        <w:t xml:space="preserve"> </w:t>
      </w:r>
      <w:r w:rsidRPr="00E658E5">
        <w:t>compliance</w:t>
      </w:r>
      <w:r w:rsidR="000D50D7" w:rsidRPr="000D50D7">
        <w:t xml:space="preserve"> </w:t>
      </w:r>
      <w:r w:rsidRPr="00E658E5">
        <w:t>with</w:t>
      </w:r>
      <w:r w:rsidR="000D50D7" w:rsidRPr="000D50D7">
        <w:t xml:space="preserve"> </w:t>
      </w:r>
      <w:r w:rsidRPr="00E658E5">
        <w:t>the</w:t>
      </w:r>
      <w:r w:rsidR="000D50D7" w:rsidRPr="000D50D7">
        <w:t xml:space="preserve"> </w:t>
      </w:r>
      <w:r w:rsidRPr="00E658E5">
        <w:t>restrictive</w:t>
      </w:r>
      <w:r w:rsidR="000D50D7" w:rsidRPr="000D50D7">
        <w:t xml:space="preserve"> </w:t>
      </w:r>
      <w:r w:rsidRPr="00E658E5">
        <w:t>covenan</w:t>
      </w:r>
      <w:r>
        <w:t>t—</w:t>
      </w:r>
    </w:p>
    <w:p w14:paraId="3D815614" w14:textId="77777777" w:rsidR="00283174" w:rsidRDefault="00283174" w:rsidP="00283174">
      <w:pPr>
        <w:pStyle w:val="N3"/>
      </w:pPr>
      <w:r>
        <w:t>as</w:t>
      </w:r>
      <w:r w:rsidR="000D50D7" w:rsidRPr="000D50D7">
        <w:t xml:space="preserve"> </w:t>
      </w:r>
      <w:r>
        <w:t>from</w:t>
      </w:r>
      <w:r w:rsidR="000D50D7" w:rsidRPr="000D50D7">
        <w:t xml:space="preserve"> </w:t>
      </w:r>
      <w:r w:rsidRPr="00F81189">
        <w:t>the</w:t>
      </w:r>
      <w:r w:rsidR="000D50D7" w:rsidRPr="000D50D7">
        <w:t xml:space="preserve"> </w:t>
      </w:r>
      <w:r w:rsidRPr="00F81189">
        <w:t>date</w:t>
      </w:r>
      <w:r w:rsidR="000D50D7" w:rsidRPr="000D50D7">
        <w:t xml:space="preserve"> </w:t>
      </w:r>
      <w:r w:rsidRPr="00F81189">
        <w:t>of</w:t>
      </w:r>
      <w:r w:rsidR="000D50D7" w:rsidRPr="000D50D7">
        <w:t xml:space="preserve"> </w:t>
      </w:r>
      <w:r w:rsidRPr="00F81189">
        <w:t>the</w:t>
      </w:r>
      <w:r w:rsidR="000D50D7" w:rsidRPr="000D50D7">
        <w:t xml:space="preserve"> </w:t>
      </w:r>
      <w:r w:rsidRPr="00F81189">
        <w:t>acquisition</w:t>
      </w:r>
      <w:r w:rsidR="000D50D7" w:rsidRPr="000D50D7">
        <w:t xml:space="preserve"> </w:t>
      </w:r>
      <w:r w:rsidRPr="00F81189">
        <w:t>of</w:t>
      </w:r>
      <w:r w:rsidR="000D50D7" w:rsidRPr="000D50D7">
        <w:t xml:space="preserve"> </w:t>
      </w:r>
      <w:r w:rsidRPr="00F81189">
        <w:t>the</w:t>
      </w:r>
      <w:r w:rsidR="000D50D7" w:rsidRPr="000D50D7">
        <w:t xml:space="preserve"> </w:t>
      </w:r>
      <w:r w:rsidRPr="00F81189">
        <w:t>right</w:t>
      </w:r>
      <w:r w:rsidR="000D50D7" w:rsidRPr="000D50D7">
        <w:t xml:space="preserve"> </w:t>
      </w:r>
      <w:r w:rsidRPr="00F81189">
        <w:t>or</w:t>
      </w:r>
      <w:r w:rsidR="000D50D7" w:rsidRPr="000D50D7">
        <w:t xml:space="preserve"> </w:t>
      </w:r>
      <w:r w:rsidRPr="00F81189">
        <w:t>imposition</w:t>
      </w:r>
      <w:r w:rsidR="000D50D7" w:rsidRPr="000D50D7">
        <w:t xml:space="preserve"> </w:t>
      </w:r>
      <w:r w:rsidRPr="00F81189">
        <w:t>of</w:t>
      </w:r>
      <w:r w:rsidR="000D50D7" w:rsidRPr="000D50D7">
        <w:t xml:space="preserve"> </w:t>
      </w:r>
      <w:r w:rsidRPr="00F81189">
        <w:t>the</w:t>
      </w:r>
      <w:r w:rsidR="000D50D7" w:rsidRPr="000D50D7">
        <w:t xml:space="preserve"> </w:t>
      </w:r>
      <w:r w:rsidRPr="00F81189">
        <w:t>restrictive</w:t>
      </w:r>
      <w:r w:rsidR="000D50D7" w:rsidRPr="000D50D7">
        <w:t xml:space="preserve"> </w:t>
      </w:r>
      <w:r w:rsidRPr="00F81189">
        <w:t>covenant</w:t>
      </w:r>
      <w:r w:rsidR="000D50D7" w:rsidRPr="000D50D7">
        <w:t xml:space="preserve"> </w:t>
      </w:r>
      <w:r w:rsidRPr="00F81189">
        <w:t>by</w:t>
      </w:r>
      <w:r w:rsidR="000D50D7" w:rsidRPr="000D50D7">
        <w:t xml:space="preserve"> </w:t>
      </w:r>
      <w:r w:rsidRPr="00F81189">
        <w:t>the</w:t>
      </w:r>
      <w:r w:rsidR="000D50D7" w:rsidRPr="000D50D7">
        <w:t xml:space="preserve"> </w:t>
      </w:r>
      <w:r w:rsidRPr="00F81189">
        <w:t>undertaker</w:t>
      </w:r>
      <w:r w:rsidR="000D50D7" w:rsidRPr="000D50D7">
        <w:t xml:space="preserve"> </w:t>
      </w:r>
      <w:r w:rsidRPr="00F81189">
        <w:t>(whether</w:t>
      </w:r>
      <w:r w:rsidR="000D50D7" w:rsidRPr="000D50D7">
        <w:t xml:space="preserve"> </w:t>
      </w:r>
      <w:r w:rsidRPr="00F81189">
        <w:t>the</w:t>
      </w:r>
      <w:r w:rsidR="000D50D7" w:rsidRPr="000D50D7">
        <w:t xml:space="preserve"> </w:t>
      </w:r>
      <w:r w:rsidRPr="00F81189">
        <w:t>right</w:t>
      </w:r>
      <w:r w:rsidR="000D50D7" w:rsidRPr="000D50D7">
        <w:t xml:space="preserve"> </w:t>
      </w:r>
      <w:r w:rsidRPr="00F81189">
        <w:t>is</w:t>
      </w:r>
      <w:r w:rsidR="000D50D7" w:rsidRPr="000D50D7">
        <w:t xml:space="preserve"> </w:t>
      </w:r>
      <w:r w:rsidRPr="00F81189">
        <w:t>acquired</w:t>
      </w:r>
      <w:r w:rsidR="000D50D7" w:rsidRPr="000D50D7">
        <w:t xml:space="preserve"> </w:t>
      </w:r>
      <w:r w:rsidRPr="00F81189">
        <w:t>compulsorily,</w:t>
      </w:r>
      <w:r w:rsidR="000D50D7" w:rsidRPr="000D50D7">
        <w:t xml:space="preserve"> </w:t>
      </w:r>
      <w:r w:rsidRPr="00F81189">
        <w:t>by</w:t>
      </w:r>
      <w:r w:rsidR="000D50D7" w:rsidRPr="000D50D7">
        <w:t xml:space="preserve"> </w:t>
      </w:r>
      <w:r w:rsidRPr="00F81189">
        <w:t>agreement</w:t>
      </w:r>
      <w:r w:rsidR="000D50D7" w:rsidRPr="000D50D7">
        <w:t xml:space="preserve"> </w:t>
      </w:r>
      <w:r w:rsidRPr="00F81189">
        <w:t>or</w:t>
      </w:r>
      <w:r w:rsidR="000D50D7" w:rsidRPr="000D50D7">
        <w:t xml:space="preserve"> </w:t>
      </w:r>
      <w:r w:rsidRPr="00F81189">
        <w:t>through</w:t>
      </w:r>
      <w:r w:rsidR="000D50D7" w:rsidRPr="000D50D7">
        <w:t xml:space="preserve"> </w:t>
      </w:r>
      <w:r w:rsidRPr="00F81189">
        <w:t>the</w:t>
      </w:r>
      <w:r w:rsidR="000D50D7" w:rsidRPr="000D50D7">
        <w:t xml:space="preserve"> </w:t>
      </w:r>
      <w:r w:rsidRPr="00F81189">
        <w:t>grant</w:t>
      </w:r>
      <w:r w:rsidR="000D50D7" w:rsidRPr="000D50D7">
        <w:t xml:space="preserve"> </w:t>
      </w:r>
      <w:r w:rsidRPr="00F81189">
        <w:t>of</w:t>
      </w:r>
      <w:r w:rsidR="000D50D7" w:rsidRPr="000D50D7">
        <w:t xml:space="preserve"> </w:t>
      </w:r>
      <w:r w:rsidRPr="00F81189">
        <w:t>a</w:t>
      </w:r>
      <w:r w:rsidR="000D50D7" w:rsidRPr="000D50D7">
        <w:t xml:space="preserve"> </w:t>
      </w:r>
      <w:r w:rsidRPr="00F81189">
        <w:t>lease</w:t>
      </w:r>
      <w:r w:rsidR="000D50D7" w:rsidRPr="000D50D7">
        <w:t xml:space="preserve"> </w:t>
      </w:r>
      <w:r w:rsidRPr="00F81189">
        <w:t>of</w:t>
      </w:r>
      <w:r w:rsidR="000D50D7" w:rsidRPr="000D50D7">
        <w:t xml:space="preserve"> </w:t>
      </w:r>
      <w:r w:rsidRPr="00F81189">
        <w:t>the</w:t>
      </w:r>
      <w:r w:rsidR="000D50D7" w:rsidRPr="000D50D7">
        <w:t xml:space="preserve"> </w:t>
      </w:r>
      <w:r w:rsidRPr="00F81189">
        <w:t>land</w:t>
      </w:r>
      <w:r w:rsidR="000D50D7" w:rsidRPr="000D50D7">
        <w:t xml:space="preserve"> </w:t>
      </w:r>
      <w:r w:rsidRPr="00F81189">
        <w:t>by</w:t>
      </w:r>
      <w:r w:rsidR="000D50D7" w:rsidRPr="000D50D7">
        <w:t xml:space="preserve"> </w:t>
      </w:r>
      <w:r w:rsidRPr="00F81189">
        <w:t>agreement)</w:t>
      </w:r>
      <w:r>
        <w:t>;</w:t>
      </w:r>
      <w:r w:rsidR="000D50D7" w:rsidRPr="000D50D7">
        <w:t xml:space="preserve"> </w:t>
      </w:r>
      <w:r>
        <w:t>or</w:t>
      </w:r>
    </w:p>
    <w:p w14:paraId="25CFFF6E" w14:textId="77777777" w:rsidR="007364FD" w:rsidRDefault="00283174" w:rsidP="005D2841">
      <w:pPr>
        <w:pStyle w:val="N3"/>
      </w:pPr>
      <w:r>
        <w:t>on</w:t>
      </w:r>
      <w:r w:rsidR="000D50D7" w:rsidRPr="000D50D7">
        <w:t xml:space="preserve"> </w:t>
      </w:r>
      <w:r>
        <w:t>the</w:t>
      </w:r>
      <w:r w:rsidR="000D50D7" w:rsidRPr="000D50D7">
        <w:t xml:space="preserve"> </w:t>
      </w:r>
      <w:r w:rsidRPr="00F81189">
        <w:t>date</w:t>
      </w:r>
      <w:r w:rsidR="000D50D7" w:rsidRPr="000D50D7">
        <w:t xml:space="preserve"> </w:t>
      </w:r>
      <w:r w:rsidRPr="00F81189">
        <w:t>of</w:t>
      </w:r>
      <w:r w:rsidR="000D50D7" w:rsidRPr="000D50D7">
        <w:t xml:space="preserve"> </w:t>
      </w:r>
      <w:r w:rsidRPr="00F81189">
        <w:t>entry</w:t>
      </w:r>
      <w:r w:rsidR="000D50D7" w:rsidRPr="000D50D7">
        <w:t xml:space="preserve"> </w:t>
      </w:r>
      <w:r w:rsidRPr="00F81189">
        <w:t>on</w:t>
      </w:r>
      <w:r w:rsidR="000D50D7" w:rsidRPr="000D50D7">
        <w:t xml:space="preserve"> </w:t>
      </w:r>
      <w:r w:rsidRPr="00F81189">
        <w:t>the</w:t>
      </w:r>
      <w:r w:rsidR="000D50D7" w:rsidRPr="000D50D7">
        <w:t xml:space="preserve"> </w:t>
      </w:r>
      <w:r w:rsidRPr="00F81189">
        <w:t>land</w:t>
      </w:r>
      <w:r w:rsidR="000D50D7" w:rsidRPr="000D50D7">
        <w:t xml:space="preserve"> </w:t>
      </w:r>
      <w:r w:rsidRPr="00F81189">
        <w:t>by</w:t>
      </w:r>
      <w:r w:rsidR="000D50D7" w:rsidRPr="000D50D7">
        <w:t xml:space="preserve"> </w:t>
      </w:r>
      <w:r w:rsidRPr="00F81189">
        <w:t>the</w:t>
      </w:r>
      <w:r w:rsidR="000D50D7" w:rsidRPr="000D50D7">
        <w:t xml:space="preserve"> </w:t>
      </w:r>
      <w:r w:rsidRPr="00F81189">
        <w:t>undertaker</w:t>
      </w:r>
      <w:r w:rsidR="000D50D7" w:rsidRPr="000D50D7">
        <w:t xml:space="preserve"> </w:t>
      </w:r>
      <w:r w:rsidRPr="00F81189">
        <w:t>under</w:t>
      </w:r>
      <w:r w:rsidR="000D50D7" w:rsidRPr="000D50D7">
        <w:t xml:space="preserve"> </w:t>
      </w:r>
      <w:r w:rsidRPr="00F81189">
        <w:t>section</w:t>
      </w:r>
      <w:r w:rsidR="000D50D7" w:rsidRPr="000D50D7">
        <w:t xml:space="preserve"> </w:t>
      </w:r>
      <w:r w:rsidRPr="00F81189">
        <w:t>11(1)</w:t>
      </w:r>
      <w:r w:rsidR="000D50D7" w:rsidRPr="000D50D7">
        <w:t xml:space="preserve"> </w:t>
      </w:r>
      <w:r w:rsidRPr="00F81189">
        <w:t>(power</w:t>
      </w:r>
      <w:r w:rsidR="000D50D7" w:rsidRPr="000D50D7">
        <w:t xml:space="preserve"> </w:t>
      </w:r>
      <w:r w:rsidRPr="00F81189">
        <w:t>of</w:t>
      </w:r>
      <w:r w:rsidR="000D50D7" w:rsidRPr="000D50D7">
        <w:t xml:space="preserve"> </w:t>
      </w:r>
      <w:r w:rsidRPr="00F81189">
        <w:t>entry)</w:t>
      </w:r>
      <w:r w:rsidR="000D50D7" w:rsidRPr="000D50D7">
        <w:t xml:space="preserve"> </w:t>
      </w:r>
      <w:r>
        <w:t>of</w:t>
      </w:r>
      <w:r w:rsidR="000D50D7" w:rsidRPr="000D50D7">
        <w:t xml:space="preserve"> </w:t>
      </w:r>
      <w:r>
        <w:t>the</w:t>
      </w:r>
      <w:r w:rsidR="000D50D7" w:rsidRPr="000D50D7">
        <w:t xml:space="preserve"> </w:t>
      </w:r>
      <w:r>
        <w:t>1965</w:t>
      </w:r>
      <w:r w:rsidR="000D50D7" w:rsidRPr="000D50D7">
        <w:t xml:space="preserve"> </w:t>
      </w:r>
      <w:r>
        <w:t>Act</w:t>
      </w:r>
      <w:r w:rsidR="000D50D7" w:rsidRPr="000D50D7">
        <w:t xml:space="preserve"> </w:t>
      </w:r>
      <w:r w:rsidRPr="00F81189">
        <w:t>in</w:t>
      </w:r>
      <w:r w:rsidR="000D50D7" w:rsidRPr="000D50D7">
        <w:t xml:space="preserve"> </w:t>
      </w:r>
      <w:r w:rsidRPr="00F81189">
        <w:t>pursuance</w:t>
      </w:r>
      <w:r w:rsidR="000D50D7" w:rsidRPr="000D50D7">
        <w:t xml:space="preserve"> </w:t>
      </w:r>
      <w:r w:rsidRPr="00F81189">
        <w:t>of</w:t>
      </w:r>
      <w:r w:rsidR="000D50D7" w:rsidRPr="000D50D7">
        <w:t xml:space="preserve"> </w:t>
      </w:r>
      <w:r w:rsidRPr="00F81189">
        <w:t>the</w:t>
      </w:r>
      <w:r w:rsidR="000D50D7" w:rsidRPr="000D50D7">
        <w:t xml:space="preserve"> </w:t>
      </w:r>
      <w:r w:rsidRPr="00F81189">
        <w:t>right</w:t>
      </w:r>
      <w:r w:rsidR="005D2841">
        <w:t>,</w:t>
      </w:r>
    </w:p>
    <w:p w14:paraId="3786E159" w14:textId="77777777" w:rsidR="00283174" w:rsidRDefault="00283174" w:rsidP="00283174">
      <w:pPr>
        <w:pStyle w:val="T2"/>
      </w:pPr>
      <w:r>
        <w:t>whichever</w:t>
      </w:r>
      <w:r w:rsidR="000D50D7" w:rsidRPr="000D50D7">
        <w:t xml:space="preserve"> </w:t>
      </w:r>
      <w:r>
        <w:t>is</w:t>
      </w:r>
      <w:r w:rsidR="000D50D7" w:rsidRPr="000D50D7">
        <w:t xml:space="preserve"> </w:t>
      </w:r>
      <w:r>
        <w:t>the</w:t>
      </w:r>
      <w:r w:rsidR="000D50D7" w:rsidRPr="000D50D7">
        <w:t xml:space="preserve"> </w:t>
      </w:r>
      <w:r>
        <w:t>earliest.</w:t>
      </w:r>
    </w:p>
    <w:p w14:paraId="4C7FEAA0" w14:textId="77777777" w:rsidR="00283174" w:rsidRDefault="00283174" w:rsidP="00283174">
      <w:pPr>
        <w:pStyle w:val="N2"/>
      </w:pPr>
      <w:bookmarkStart w:id="560" w:name="_Ref77778663"/>
      <w:r>
        <w:t>Subject</w:t>
      </w:r>
      <w:r w:rsidR="000D50D7" w:rsidRPr="000D50D7">
        <w:t xml:space="preserve"> </w:t>
      </w:r>
      <w:r>
        <w:t>to</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article,</w:t>
      </w:r>
      <w:r w:rsidR="000D50D7" w:rsidRPr="000D50D7">
        <w:t xml:space="preserve"> </w:t>
      </w:r>
      <w:r w:rsidRPr="00F81189">
        <w:t>all</w:t>
      </w:r>
      <w:r w:rsidR="000D50D7" w:rsidRPr="000D50D7">
        <w:t xml:space="preserve"> </w:t>
      </w:r>
      <w:r w:rsidRPr="00F81189">
        <w:t>private</w:t>
      </w:r>
      <w:r w:rsidR="000D50D7" w:rsidRPr="000D50D7">
        <w:t xml:space="preserve"> </w:t>
      </w:r>
      <w:r w:rsidRPr="00F81189">
        <w:t>rights</w:t>
      </w:r>
      <w:r w:rsidR="000D50D7" w:rsidRPr="000D50D7">
        <w:t xml:space="preserve"> </w:t>
      </w:r>
      <w:r w:rsidRPr="00F81189">
        <w:t>or</w:t>
      </w:r>
      <w:r w:rsidR="000D50D7" w:rsidRPr="000D50D7">
        <w:t xml:space="preserve"> </w:t>
      </w:r>
      <w:r w:rsidRPr="00F81189">
        <w:t>restrictive</w:t>
      </w:r>
      <w:r w:rsidR="000D50D7" w:rsidRPr="000D50D7">
        <w:t xml:space="preserve"> </w:t>
      </w:r>
      <w:r w:rsidRPr="00F81189">
        <w:t>covenants</w:t>
      </w:r>
      <w:r w:rsidR="000D50D7" w:rsidRPr="000D50D7">
        <w:t xml:space="preserve"> </w:t>
      </w:r>
      <w:r w:rsidRPr="00F81189">
        <w:t>over</w:t>
      </w:r>
      <w:r w:rsidR="000D50D7" w:rsidRPr="000D50D7">
        <w:t xml:space="preserve"> </w:t>
      </w:r>
      <w:r w:rsidRPr="00F81189">
        <w:t>land</w:t>
      </w:r>
      <w:r w:rsidR="000D50D7" w:rsidRPr="000D50D7">
        <w:t xml:space="preserve"> </w:t>
      </w:r>
      <w:r w:rsidRPr="00F81189">
        <w:t>of</w:t>
      </w:r>
      <w:r w:rsidR="000D50D7" w:rsidRPr="000D50D7">
        <w:t xml:space="preserve"> </w:t>
      </w:r>
      <w:r w:rsidRPr="00F81189">
        <w:t>which</w:t>
      </w:r>
      <w:r w:rsidR="000D50D7" w:rsidRPr="000D50D7">
        <w:t xml:space="preserve"> </w:t>
      </w:r>
      <w:r w:rsidRPr="00F81189">
        <w:t>the</w:t>
      </w:r>
      <w:r w:rsidR="000D50D7" w:rsidRPr="000D50D7">
        <w:t xml:space="preserve"> </w:t>
      </w:r>
      <w:r w:rsidRPr="00F81189">
        <w:t>undertaker</w:t>
      </w:r>
      <w:r w:rsidR="000D50D7" w:rsidRPr="000D50D7">
        <w:t xml:space="preserve"> </w:t>
      </w:r>
      <w:r w:rsidRPr="00F81189">
        <w:t>takes</w:t>
      </w:r>
      <w:r w:rsidR="000D50D7" w:rsidRPr="000D50D7">
        <w:t xml:space="preserve"> </w:t>
      </w:r>
      <w:r w:rsidRPr="00F81189">
        <w:t>temporary</w:t>
      </w:r>
      <w:r w:rsidR="000D50D7" w:rsidRPr="000D50D7">
        <w:t xml:space="preserve"> </w:t>
      </w:r>
      <w:r w:rsidRPr="00F81189">
        <w:t>possession</w:t>
      </w:r>
      <w:r w:rsidR="000D50D7" w:rsidRPr="000D50D7">
        <w:t xml:space="preserve"> </w:t>
      </w:r>
      <w:r w:rsidRPr="00F81189">
        <w:t>under</w:t>
      </w:r>
      <w:r w:rsidR="000D50D7" w:rsidRPr="000D50D7">
        <w:t xml:space="preserve"> </w:t>
      </w:r>
      <w:r w:rsidRPr="00F81189">
        <w:t>this</w:t>
      </w:r>
      <w:r w:rsidR="000D50D7" w:rsidRPr="000D50D7">
        <w:t xml:space="preserve"> </w:t>
      </w:r>
      <w:r w:rsidRPr="00F81189">
        <w:t>Order</w:t>
      </w:r>
      <w:r w:rsidR="000D50D7" w:rsidRPr="000D50D7">
        <w:t xml:space="preserve"> </w:t>
      </w:r>
      <w:r w:rsidRPr="00F81189">
        <w:t>are</w:t>
      </w:r>
      <w:r w:rsidR="000D50D7" w:rsidRPr="000D50D7">
        <w:t xml:space="preserve"> </w:t>
      </w:r>
      <w:r w:rsidRPr="00F81189">
        <w:t>suspended</w:t>
      </w:r>
      <w:r w:rsidR="000D50D7" w:rsidRPr="000D50D7">
        <w:t xml:space="preserve"> </w:t>
      </w:r>
      <w:r w:rsidRPr="00F81189">
        <w:t>and</w:t>
      </w:r>
      <w:r w:rsidR="000D50D7" w:rsidRPr="000D50D7">
        <w:t xml:space="preserve"> </w:t>
      </w:r>
      <w:r w:rsidRPr="00F81189">
        <w:t>unenforceable,</w:t>
      </w:r>
      <w:r w:rsidR="000D50D7" w:rsidRPr="000D50D7">
        <w:t xml:space="preserve"> </w:t>
      </w:r>
      <w:r w:rsidRPr="00F81189">
        <w:t>in</w:t>
      </w:r>
      <w:r w:rsidR="000D50D7" w:rsidRPr="000D50D7">
        <w:t xml:space="preserve"> </w:t>
      </w:r>
      <w:r w:rsidRPr="00F81189">
        <w:t>so</w:t>
      </w:r>
      <w:r w:rsidR="000D50D7" w:rsidRPr="000D50D7">
        <w:t xml:space="preserve"> </w:t>
      </w:r>
      <w:r w:rsidRPr="00F81189">
        <w:t>far</w:t>
      </w:r>
      <w:r w:rsidR="000D50D7" w:rsidRPr="000D50D7">
        <w:t xml:space="preserve"> </w:t>
      </w:r>
      <w:r w:rsidRPr="00F81189">
        <w:t>as</w:t>
      </w:r>
      <w:r w:rsidR="000D50D7" w:rsidRPr="000D50D7">
        <w:t xml:space="preserve"> </w:t>
      </w:r>
      <w:r w:rsidRPr="00F81189">
        <w:t>their</w:t>
      </w:r>
      <w:r w:rsidR="000D50D7" w:rsidRPr="000D50D7">
        <w:t xml:space="preserve"> </w:t>
      </w:r>
      <w:r w:rsidRPr="00F81189">
        <w:t>continuance</w:t>
      </w:r>
      <w:r w:rsidR="000D50D7" w:rsidRPr="000D50D7">
        <w:t xml:space="preserve"> </w:t>
      </w:r>
      <w:r w:rsidRPr="00F81189">
        <w:t>would</w:t>
      </w:r>
      <w:r w:rsidR="000D50D7" w:rsidRPr="000D50D7">
        <w:t xml:space="preserve"> </w:t>
      </w:r>
      <w:r w:rsidRPr="00F81189">
        <w:t>be</w:t>
      </w:r>
      <w:r w:rsidR="000D50D7" w:rsidRPr="000D50D7">
        <w:t xml:space="preserve"> </w:t>
      </w:r>
      <w:r w:rsidRPr="00F81189">
        <w:t>inconsistent</w:t>
      </w:r>
      <w:r w:rsidR="000D50D7" w:rsidRPr="000D50D7">
        <w:t xml:space="preserve"> </w:t>
      </w:r>
      <w:r w:rsidRPr="00F81189">
        <w:t>with</w:t>
      </w:r>
      <w:r w:rsidR="000D50D7" w:rsidRPr="000D50D7">
        <w:t xml:space="preserve"> </w:t>
      </w:r>
      <w:r w:rsidRPr="00F81189">
        <w:t>the</w:t>
      </w:r>
      <w:r w:rsidR="000D50D7" w:rsidRPr="000D50D7">
        <w:t xml:space="preserve"> </w:t>
      </w:r>
      <w:r w:rsidRPr="00F81189">
        <w:t>purpose</w:t>
      </w:r>
      <w:r w:rsidR="000D50D7" w:rsidRPr="000D50D7">
        <w:t xml:space="preserve"> </w:t>
      </w:r>
      <w:r w:rsidRPr="00F81189">
        <w:t>for</w:t>
      </w:r>
      <w:r w:rsidR="000D50D7" w:rsidRPr="000D50D7">
        <w:t xml:space="preserve"> </w:t>
      </w:r>
      <w:r w:rsidRPr="00F81189">
        <w:t>which</w:t>
      </w:r>
      <w:r w:rsidR="000D50D7" w:rsidRPr="000D50D7">
        <w:t xml:space="preserve"> </w:t>
      </w:r>
      <w:r w:rsidRPr="00F81189">
        <w:t>temporary</w:t>
      </w:r>
      <w:r w:rsidR="000D50D7" w:rsidRPr="000D50D7">
        <w:t xml:space="preserve"> </w:t>
      </w:r>
      <w:r w:rsidRPr="00F81189">
        <w:t>possession</w:t>
      </w:r>
      <w:r w:rsidR="000D50D7" w:rsidRPr="000D50D7">
        <w:t xml:space="preserve"> </w:t>
      </w:r>
      <w:r w:rsidRPr="00F81189">
        <w:t>is</w:t>
      </w:r>
      <w:r w:rsidR="000D50D7" w:rsidRPr="000D50D7">
        <w:t xml:space="preserve"> </w:t>
      </w:r>
      <w:r w:rsidRPr="00F81189">
        <w:t>taken,</w:t>
      </w:r>
      <w:r w:rsidR="000D50D7" w:rsidRPr="000D50D7">
        <w:t xml:space="preserve"> </w:t>
      </w:r>
      <w:r w:rsidRPr="00F81189">
        <w:t>for</w:t>
      </w:r>
      <w:r w:rsidR="000D50D7" w:rsidRPr="000D50D7">
        <w:t xml:space="preserve"> </w:t>
      </w:r>
      <w:r w:rsidRPr="00F81189">
        <w:t>as</w:t>
      </w:r>
      <w:r w:rsidR="000D50D7" w:rsidRPr="000D50D7">
        <w:t xml:space="preserve"> </w:t>
      </w:r>
      <w:r w:rsidRPr="00F81189">
        <w:t>long</w:t>
      </w:r>
      <w:r w:rsidR="000D50D7" w:rsidRPr="000D50D7">
        <w:t xml:space="preserve"> </w:t>
      </w:r>
      <w:r w:rsidR="00DA366B">
        <w:t>It</w:t>
      </w:r>
      <w:r w:rsidRPr="00F81189">
        <w:t>as</w:t>
      </w:r>
      <w:r w:rsidR="000D50D7" w:rsidRPr="000D50D7">
        <w:t xml:space="preserve"> </w:t>
      </w:r>
      <w:r w:rsidRPr="00F81189">
        <w:t>the</w:t>
      </w:r>
      <w:r w:rsidR="000D50D7" w:rsidRPr="000D50D7">
        <w:t xml:space="preserve"> </w:t>
      </w:r>
      <w:r w:rsidRPr="00F81189">
        <w:t>undertaker</w:t>
      </w:r>
      <w:r w:rsidR="000D50D7" w:rsidRPr="000D50D7">
        <w:t xml:space="preserve"> </w:t>
      </w:r>
      <w:r w:rsidRPr="00F81189">
        <w:t>remains</w:t>
      </w:r>
      <w:r w:rsidR="000D50D7" w:rsidRPr="000D50D7">
        <w:t xml:space="preserve"> </w:t>
      </w:r>
      <w:r w:rsidRPr="00F81189">
        <w:t>in</w:t>
      </w:r>
      <w:r w:rsidR="000D50D7" w:rsidRPr="000D50D7">
        <w:t xml:space="preserve"> </w:t>
      </w:r>
      <w:r w:rsidRPr="00F81189">
        <w:t>lawful</w:t>
      </w:r>
      <w:r w:rsidR="000D50D7" w:rsidRPr="000D50D7">
        <w:t xml:space="preserve"> </w:t>
      </w:r>
      <w:r w:rsidRPr="00F81189">
        <w:t>possession</w:t>
      </w:r>
      <w:r w:rsidR="000D50D7" w:rsidRPr="000D50D7">
        <w:t xml:space="preserve"> </w:t>
      </w:r>
      <w:r w:rsidRPr="00F81189">
        <w:t>of</w:t>
      </w:r>
      <w:r w:rsidR="000D50D7" w:rsidRPr="000D50D7">
        <w:t xml:space="preserve"> </w:t>
      </w:r>
      <w:r w:rsidRPr="00F81189">
        <w:t>the</w:t>
      </w:r>
      <w:r w:rsidR="000D50D7" w:rsidRPr="000D50D7">
        <w:t xml:space="preserve"> </w:t>
      </w:r>
      <w:r w:rsidRPr="00F81189">
        <w:t>land</w:t>
      </w:r>
      <w:r>
        <w:t>.</w:t>
      </w:r>
      <w:bookmarkEnd w:id="560"/>
    </w:p>
    <w:p w14:paraId="6258C70D" w14:textId="77777777" w:rsidR="00283174" w:rsidRDefault="00283174" w:rsidP="00283174">
      <w:pPr>
        <w:pStyle w:val="N2"/>
      </w:pPr>
      <w:r w:rsidRPr="00F81189">
        <w:t>Any</w:t>
      </w:r>
      <w:r w:rsidR="000D50D7" w:rsidRPr="000D50D7">
        <w:t xml:space="preserve"> </w:t>
      </w:r>
      <w:r w:rsidRPr="00F81189">
        <w:t>person</w:t>
      </w:r>
      <w:r w:rsidR="000D50D7" w:rsidRPr="000D50D7">
        <w:t xml:space="preserve"> </w:t>
      </w:r>
      <w:r w:rsidRPr="00F81189">
        <w:t>who</w:t>
      </w:r>
      <w:r w:rsidR="000D50D7" w:rsidRPr="000D50D7">
        <w:t xml:space="preserve"> </w:t>
      </w:r>
      <w:r w:rsidRPr="00F81189">
        <w:t>suffers</w:t>
      </w:r>
      <w:r w:rsidR="000D50D7" w:rsidRPr="000D50D7">
        <w:t xml:space="preserve"> </w:t>
      </w:r>
      <w:r w:rsidRPr="00F81189">
        <w:t>loss</w:t>
      </w:r>
      <w:r w:rsidR="000D50D7" w:rsidRPr="000D50D7">
        <w:t xml:space="preserve"> </w:t>
      </w:r>
      <w:r w:rsidRPr="00F81189">
        <w:t>by</w:t>
      </w:r>
      <w:r w:rsidR="000D50D7" w:rsidRPr="000D50D7">
        <w:t xml:space="preserve"> </w:t>
      </w:r>
      <w:r w:rsidRPr="00F81189">
        <w:t>the</w:t>
      </w:r>
      <w:r w:rsidR="000D50D7" w:rsidRPr="000D50D7">
        <w:t xml:space="preserve"> </w:t>
      </w:r>
      <w:r w:rsidRPr="00F81189">
        <w:t>extinguishment</w:t>
      </w:r>
      <w:r w:rsidR="000D50D7" w:rsidRPr="000D50D7">
        <w:t xml:space="preserve"> </w:t>
      </w:r>
      <w:r w:rsidRPr="00F81189">
        <w:t>or</w:t>
      </w:r>
      <w:r w:rsidR="000D50D7" w:rsidRPr="000D50D7">
        <w:t xml:space="preserve"> </w:t>
      </w:r>
      <w:r w:rsidRPr="00F81189">
        <w:t>suspension</w:t>
      </w:r>
      <w:r w:rsidR="000D50D7" w:rsidRPr="000D50D7">
        <w:t xml:space="preserve"> </w:t>
      </w:r>
      <w:r w:rsidRPr="00F81189">
        <w:t>of</w:t>
      </w:r>
      <w:r w:rsidR="000D50D7" w:rsidRPr="000D50D7">
        <w:t xml:space="preserve"> </w:t>
      </w:r>
      <w:r w:rsidRPr="00F81189">
        <w:t>any</w:t>
      </w:r>
      <w:r w:rsidR="000D50D7" w:rsidRPr="000D50D7">
        <w:t xml:space="preserve"> </w:t>
      </w:r>
      <w:r w:rsidRPr="00F81189">
        <w:t>private</w:t>
      </w:r>
      <w:r w:rsidR="000D50D7" w:rsidRPr="000D50D7">
        <w:t xml:space="preserve"> </w:t>
      </w:r>
      <w:r w:rsidRPr="00F81189">
        <w:t>right</w:t>
      </w:r>
      <w:r w:rsidR="000D50D7" w:rsidRPr="000D50D7">
        <w:t xml:space="preserve"> </w:t>
      </w:r>
      <w:r w:rsidRPr="00F81189">
        <w:t>or</w:t>
      </w:r>
      <w:r w:rsidR="000D50D7" w:rsidRPr="000D50D7">
        <w:t xml:space="preserve"> </w:t>
      </w:r>
      <w:r w:rsidRPr="00F81189">
        <w:t>restrictive</w:t>
      </w:r>
      <w:r w:rsidR="000D50D7" w:rsidRPr="000D50D7">
        <w:t xml:space="preserve"> </w:t>
      </w:r>
      <w:r w:rsidRPr="00F81189">
        <w:t>covenant</w:t>
      </w:r>
      <w:r w:rsidR="000D50D7" w:rsidRPr="000D50D7">
        <w:t xml:space="preserve"> </w:t>
      </w:r>
      <w:r w:rsidRPr="00F81189">
        <w:t>under</w:t>
      </w:r>
      <w:r w:rsidR="000D50D7" w:rsidRPr="000D50D7">
        <w:t xml:space="preserve"> </w:t>
      </w:r>
      <w:r w:rsidRPr="00F81189">
        <w:t>this</w:t>
      </w:r>
      <w:r w:rsidR="000D50D7" w:rsidRPr="000D50D7">
        <w:t xml:space="preserve"> </w:t>
      </w:r>
      <w:r w:rsidRPr="00F81189">
        <w:t>article</w:t>
      </w:r>
      <w:r w:rsidR="000D50D7" w:rsidRPr="000D50D7">
        <w:t xml:space="preserve"> </w:t>
      </w:r>
      <w:r w:rsidRPr="00F81189">
        <w:t>is</w:t>
      </w:r>
      <w:r w:rsidR="000D50D7" w:rsidRPr="000D50D7">
        <w:t xml:space="preserve"> </w:t>
      </w:r>
      <w:r w:rsidRPr="00F81189">
        <w:t>entitled</w:t>
      </w:r>
      <w:r w:rsidR="000D50D7" w:rsidRPr="000D50D7">
        <w:t xml:space="preserve"> </w:t>
      </w:r>
      <w:r w:rsidRPr="00F81189">
        <w:t>to</w:t>
      </w:r>
      <w:r w:rsidR="000D50D7" w:rsidRPr="000D50D7">
        <w:t xml:space="preserve"> </w:t>
      </w:r>
      <w:r w:rsidRPr="00F81189">
        <w:t>compensation</w:t>
      </w:r>
      <w:r w:rsidR="000D50D7" w:rsidRPr="000D50D7">
        <w:t xml:space="preserve"> </w:t>
      </w:r>
      <w:r w:rsidRPr="00F81189">
        <w:t>in</w:t>
      </w:r>
      <w:r w:rsidR="000D50D7" w:rsidRPr="000D50D7">
        <w:t xml:space="preserve"> </w:t>
      </w:r>
      <w:r w:rsidRPr="00F81189">
        <w:t>accordance</w:t>
      </w:r>
      <w:r w:rsidR="000D50D7" w:rsidRPr="000D50D7">
        <w:t xml:space="preserve"> </w:t>
      </w:r>
      <w:r w:rsidRPr="00F81189">
        <w:t>with</w:t>
      </w:r>
      <w:r w:rsidR="000D50D7" w:rsidRPr="000D50D7">
        <w:t xml:space="preserve"> </w:t>
      </w:r>
      <w:r w:rsidRPr="00F81189">
        <w:t>the</w:t>
      </w:r>
      <w:r w:rsidR="000D50D7" w:rsidRPr="000D50D7">
        <w:t xml:space="preserve"> </w:t>
      </w:r>
      <w:r w:rsidRPr="00F81189">
        <w:t>terms</w:t>
      </w:r>
      <w:r w:rsidR="000D50D7" w:rsidRPr="000D50D7">
        <w:t xml:space="preserve"> </w:t>
      </w:r>
      <w:r w:rsidRPr="00F81189">
        <w:t>of</w:t>
      </w:r>
      <w:r w:rsidR="000D50D7" w:rsidRPr="000D50D7">
        <w:t xml:space="preserve"> </w:t>
      </w:r>
      <w:r w:rsidRPr="00F81189">
        <w:t>section</w:t>
      </w:r>
      <w:r w:rsidR="000D50D7" w:rsidRPr="000D50D7">
        <w:t xml:space="preserve"> </w:t>
      </w:r>
      <w:r w:rsidRPr="00F81189">
        <w:t>152</w:t>
      </w:r>
      <w:r w:rsidR="000D50D7" w:rsidRPr="000D50D7">
        <w:t xml:space="preserve"> </w:t>
      </w:r>
      <w:r>
        <w:t>(compensation</w:t>
      </w:r>
      <w:r w:rsidR="000D50D7" w:rsidRPr="000D50D7">
        <w:t xml:space="preserve"> </w:t>
      </w:r>
      <w:r>
        <w:t>in</w:t>
      </w:r>
      <w:r w:rsidR="000D50D7" w:rsidRPr="000D50D7">
        <w:t xml:space="preserve"> </w:t>
      </w:r>
      <w:r>
        <w:t>case</w:t>
      </w:r>
      <w:r w:rsidR="000D50D7" w:rsidRPr="000D50D7">
        <w:t xml:space="preserve"> </w:t>
      </w:r>
      <w:r>
        <w:t>where</w:t>
      </w:r>
      <w:r w:rsidR="000D50D7" w:rsidRPr="000D50D7">
        <w:t xml:space="preserve"> </w:t>
      </w:r>
      <w:r>
        <w:t>no</w:t>
      </w:r>
      <w:r w:rsidR="000D50D7" w:rsidRPr="000D50D7">
        <w:t xml:space="preserve"> </w:t>
      </w:r>
      <w:r>
        <w:t>right</w:t>
      </w:r>
      <w:r w:rsidR="000D50D7" w:rsidRPr="000D50D7">
        <w:t xml:space="preserve"> </w:t>
      </w:r>
      <w:r>
        <w:t>to</w:t>
      </w:r>
      <w:r w:rsidR="000D50D7" w:rsidRPr="000D50D7">
        <w:t xml:space="preserve"> </w:t>
      </w:r>
      <w:r>
        <w:t>claim</w:t>
      </w:r>
      <w:r w:rsidR="000D50D7" w:rsidRPr="000D50D7">
        <w:t xml:space="preserve"> </w:t>
      </w:r>
      <w:r>
        <w:t>in</w:t>
      </w:r>
      <w:r w:rsidR="000D50D7" w:rsidRPr="000D50D7">
        <w:t xml:space="preserve"> </w:t>
      </w:r>
      <w:r>
        <w:t>nuisance)</w:t>
      </w:r>
      <w:r w:rsidR="000D50D7" w:rsidRPr="000D50D7">
        <w:t xml:space="preserve"> </w:t>
      </w:r>
      <w:r w:rsidRPr="00F81189">
        <w:t>of</w:t>
      </w:r>
      <w:r w:rsidR="000D50D7" w:rsidRPr="000D50D7">
        <w:t xml:space="preserve"> </w:t>
      </w:r>
      <w:r w:rsidRPr="00F81189">
        <w:t>the</w:t>
      </w:r>
      <w:r w:rsidR="000D50D7" w:rsidRPr="000D50D7">
        <w:t xml:space="preserve"> </w:t>
      </w:r>
      <w:r w:rsidRPr="00F81189">
        <w:t>2008</w:t>
      </w:r>
      <w:r w:rsidR="000D50D7" w:rsidRPr="000D50D7">
        <w:t xml:space="preserve"> </w:t>
      </w:r>
      <w:r w:rsidRPr="00F81189">
        <w:t>Act</w:t>
      </w:r>
      <w:r w:rsidR="000D50D7" w:rsidRPr="000D50D7">
        <w:t xml:space="preserve"> </w:t>
      </w:r>
      <w:r w:rsidRPr="00F81189">
        <w:t>to</w:t>
      </w:r>
      <w:r w:rsidR="000D50D7" w:rsidRPr="000D50D7">
        <w:t xml:space="preserve"> </w:t>
      </w:r>
      <w:r w:rsidRPr="00F81189">
        <w:t>be</w:t>
      </w:r>
      <w:r w:rsidR="000D50D7" w:rsidRPr="000D50D7">
        <w:t xml:space="preserve"> </w:t>
      </w:r>
      <w:r w:rsidRPr="00F81189">
        <w:t>determined,</w:t>
      </w:r>
      <w:r w:rsidR="000D50D7" w:rsidRPr="000D50D7">
        <w:t xml:space="preserve"> </w:t>
      </w:r>
      <w:r w:rsidRPr="00F81189">
        <w:t>in</w:t>
      </w:r>
      <w:r w:rsidR="000D50D7" w:rsidRPr="000D50D7">
        <w:t xml:space="preserve"> </w:t>
      </w:r>
      <w:r w:rsidRPr="00F81189">
        <w:t>case</w:t>
      </w:r>
      <w:r w:rsidR="000D50D7" w:rsidRPr="000D50D7">
        <w:t xml:space="preserve"> </w:t>
      </w:r>
      <w:r w:rsidRPr="00F81189">
        <w:t>of</w:t>
      </w:r>
      <w:r w:rsidR="000D50D7" w:rsidRPr="000D50D7">
        <w:t xml:space="preserve"> </w:t>
      </w:r>
      <w:r w:rsidRPr="00F81189">
        <w:t>dispute,</w:t>
      </w:r>
      <w:r w:rsidR="000D50D7" w:rsidRPr="000D50D7">
        <w:t xml:space="preserve"> </w:t>
      </w:r>
      <w:r w:rsidRPr="00F81189">
        <w:t>under</w:t>
      </w:r>
      <w:r w:rsidR="000D50D7" w:rsidRPr="000D50D7">
        <w:t xml:space="preserve"> </w:t>
      </w:r>
      <w:r w:rsidRPr="00F81189">
        <w:t>Part</w:t>
      </w:r>
      <w:r w:rsidR="000D50D7" w:rsidRPr="000D50D7">
        <w:t xml:space="preserve"> </w:t>
      </w:r>
      <w:r w:rsidRPr="00F81189">
        <w:t>1</w:t>
      </w:r>
      <w:r w:rsidR="000D50D7" w:rsidRPr="000D50D7">
        <w:t xml:space="preserve"> </w:t>
      </w:r>
      <w:r w:rsidRPr="00F81189">
        <w:t>of</w:t>
      </w:r>
      <w:r w:rsidR="000D50D7" w:rsidRPr="000D50D7">
        <w:t xml:space="preserve"> </w:t>
      </w:r>
      <w:r w:rsidRPr="00F81189">
        <w:t>the</w:t>
      </w:r>
      <w:r w:rsidR="000D50D7" w:rsidRPr="000D50D7">
        <w:t xml:space="preserve"> </w:t>
      </w:r>
      <w:r w:rsidRPr="00F81189">
        <w:t>1961</w:t>
      </w:r>
      <w:r w:rsidR="000D50D7" w:rsidRPr="000D50D7">
        <w:t xml:space="preserve"> </w:t>
      </w:r>
      <w:r w:rsidRPr="00F81189">
        <w:t>Act</w:t>
      </w:r>
      <w:r>
        <w:t>.</w:t>
      </w:r>
    </w:p>
    <w:p w14:paraId="02D93024" w14:textId="77777777" w:rsidR="00283174" w:rsidRDefault="00283174" w:rsidP="00283174">
      <w:pPr>
        <w:pStyle w:val="N2"/>
      </w:pPr>
      <w:r>
        <w:t>This</w:t>
      </w:r>
      <w:r w:rsidR="000D50D7" w:rsidRPr="000D50D7">
        <w:t xml:space="preserve"> </w:t>
      </w:r>
      <w:r>
        <w:t>article</w:t>
      </w:r>
      <w:r w:rsidR="000D50D7" w:rsidRPr="000D50D7">
        <w:t xml:space="preserve"> </w:t>
      </w:r>
      <w:r>
        <w:t>does</w:t>
      </w:r>
      <w:r w:rsidR="000D50D7" w:rsidRPr="000D50D7">
        <w:t xml:space="preserve"> </w:t>
      </w:r>
      <w:r>
        <w:t>not</w:t>
      </w:r>
      <w:r w:rsidR="000D50D7" w:rsidRPr="000D50D7">
        <w:t xml:space="preserve"> </w:t>
      </w:r>
      <w:r>
        <w:t>apply</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any</w:t>
      </w:r>
      <w:r w:rsidR="000D50D7" w:rsidRPr="000D50D7">
        <w:t xml:space="preserve"> </w:t>
      </w:r>
      <w:r>
        <w:t>right</w:t>
      </w:r>
      <w:r w:rsidR="000D50D7" w:rsidRPr="000D50D7">
        <w:t xml:space="preserve"> </w:t>
      </w:r>
      <w:r>
        <w:t>to</w:t>
      </w:r>
      <w:r w:rsidR="000D50D7" w:rsidRPr="000D50D7">
        <w:t xml:space="preserve"> </w:t>
      </w:r>
      <w:r w:rsidRPr="00F81189">
        <w:t>which</w:t>
      </w:r>
      <w:r w:rsidR="000D50D7" w:rsidRPr="000D50D7">
        <w:t xml:space="preserve"> </w:t>
      </w:r>
      <w:r w:rsidRPr="00F81189">
        <w:t>section</w:t>
      </w:r>
      <w:r w:rsidR="000D50D7" w:rsidRPr="000D50D7">
        <w:t xml:space="preserve"> </w:t>
      </w:r>
      <w:r w:rsidRPr="00F81189">
        <w:t>138</w:t>
      </w:r>
      <w:r w:rsidR="000D50D7" w:rsidRPr="000D50D7">
        <w:t xml:space="preserve"> </w:t>
      </w:r>
      <w:r w:rsidRPr="00F81189">
        <w:t>(extinguishment</w:t>
      </w:r>
      <w:r w:rsidR="000D50D7" w:rsidRPr="000D50D7">
        <w:t xml:space="preserve"> </w:t>
      </w:r>
      <w:r w:rsidRPr="00F81189">
        <w:t>of</w:t>
      </w:r>
      <w:r w:rsidR="000D50D7" w:rsidRPr="000D50D7">
        <w:t xml:space="preserve"> </w:t>
      </w:r>
      <w:r w:rsidRPr="00F81189">
        <w:t>rights,</w:t>
      </w:r>
      <w:r w:rsidR="000D50D7" w:rsidRPr="000D50D7">
        <w:t xml:space="preserve"> </w:t>
      </w:r>
      <w:r w:rsidRPr="00F81189">
        <w:t>and</w:t>
      </w:r>
      <w:r w:rsidR="000D50D7" w:rsidRPr="000D50D7">
        <w:t xml:space="preserve"> </w:t>
      </w:r>
      <w:r w:rsidRPr="00F81189">
        <w:t>removal</w:t>
      </w:r>
      <w:r w:rsidR="000D50D7" w:rsidRPr="000D50D7">
        <w:t xml:space="preserve"> </w:t>
      </w:r>
      <w:r w:rsidRPr="00F81189">
        <w:t>of</w:t>
      </w:r>
      <w:r w:rsidR="000D50D7" w:rsidRPr="000D50D7">
        <w:t xml:space="preserve"> </w:t>
      </w:r>
      <w:r w:rsidRPr="00F81189">
        <w:t>apparatus,</w:t>
      </w:r>
      <w:r w:rsidR="000D50D7" w:rsidRPr="000D50D7">
        <w:t xml:space="preserve"> </w:t>
      </w:r>
      <w:r w:rsidRPr="00F81189">
        <w:t>of</w:t>
      </w:r>
      <w:r w:rsidR="000D50D7" w:rsidRPr="000D50D7">
        <w:t xml:space="preserve"> </w:t>
      </w:r>
      <w:r w:rsidRPr="00F81189">
        <w:t>statutory</w:t>
      </w:r>
      <w:r w:rsidR="000D50D7" w:rsidRPr="000D50D7">
        <w:t xml:space="preserve"> </w:t>
      </w:r>
      <w:r w:rsidRPr="00F81189">
        <w:t>undertakers</w:t>
      </w:r>
      <w:r w:rsidR="000D50D7" w:rsidRPr="000D50D7">
        <w:t xml:space="preserve"> </w:t>
      </w:r>
      <w:r w:rsidRPr="00F81189">
        <w:t>etc.)</w:t>
      </w:r>
      <w:r w:rsidR="000D50D7" w:rsidRPr="000D50D7">
        <w:t xml:space="preserve"> </w:t>
      </w:r>
      <w:r>
        <w:t>of</w:t>
      </w:r>
      <w:r w:rsidR="000D50D7" w:rsidRPr="000D50D7">
        <w:t xml:space="preserve"> </w:t>
      </w:r>
      <w:r>
        <w:t>the</w:t>
      </w:r>
      <w:r w:rsidR="000D50D7" w:rsidRPr="000D50D7">
        <w:t xml:space="preserve"> </w:t>
      </w:r>
      <w:r>
        <w:t>2008</w:t>
      </w:r>
      <w:r w:rsidR="000D50D7" w:rsidRPr="000D50D7">
        <w:t xml:space="preserve"> </w:t>
      </w:r>
      <w:r>
        <w:t>Act</w:t>
      </w:r>
      <w:r w:rsidR="000D50D7" w:rsidRPr="000D50D7">
        <w:t xml:space="preserve"> </w:t>
      </w:r>
      <w:r w:rsidRPr="00F81189">
        <w:t>or</w:t>
      </w:r>
      <w:r w:rsidR="000D50D7" w:rsidRPr="000D50D7">
        <w:t xml:space="preserve"> </w:t>
      </w:r>
      <w:r>
        <w:t>article</w:t>
      </w:r>
      <w:r w:rsidR="000D50D7" w:rsidRPr="000D50D7">
        <w:t xml:space="preserve"> </w:t>
      </w:r>
      <w:r>
        <w:fldChar w:fldCharType="begin"/>
      </w:r>
      <w:r>
        <w:instrText xml:space="preserve"> REF _Ref77863967 \r \h </w:instrText>
      </w:r>
      <w:r>
        <w:fldChar w:fldCharType="separate"/>
      </w:r>
      <w:r w:rsidR="000D50D7">
        <w:t>29</w:t>
      </w:r>
      <w:r>
        <w:fldChar w:fldCharType="end"/>
      </w:r>
      <w:r w:rsidR="000D50D7" w:rsidRPr="000D50D7">
        <w:t xml:space="preserve"> </w:t>
      </w:r>
      <w:r>
        <w:t>(statutory</w:t>
      </w:r>
      <w:r w:rsidR="000D50D7" w:rsidRPr="000D50D7">
        <w:t xml:space="preserve"> </w:t>
      </w:r>
      <w:r>
        <w:t>undertakers)</w:t>
      </w:r>
      <w:r w:rsidR="000D50D7" w:rsidRPr="000D50D7">
        <w:t xml:space="preserve"> </w:t>
      </w:r>
      <w:r>
        <w:t>applies.</w:t>
      </w:r>
    </w:p>
    <w:p w14:paraId="61189690" w14:textId="77777777" w:rsidR="00283174" w:rsidRDefault="00283174" w:rsidP="00283174">
      <w:pPr>
        <w:pStyle w:val="N2"/>
      </w:pPr>
      <w:r>
        <w:t>Paragraphs</w:t>
      </w:r>
      <w:r w:rsidR="000D50D7" w:rsidRPr="000D50D7">
        <w:t xml:space="preserve"> </w:t>
      </w:r>
      <w:r>
        <w:fldChar w:fldCharType="begin"/>
      </w:r>
      <w:r>
        <w:instrText xml:space="preserve"> REF _Ref77778654 \r \h </w:instrText>
      </w:r>
      <w:r>
        <w:fldChar w:fldCharType="separate"/>
      </w:r>
      <w:r w:rsidR="000D50D7">
        <w:t>(1)</w:t>
      </w:r>
      <w:r>
        <w:fldChar w:fldCharType="end"/>
      </w:r>
      <w:r w:rsidR="000D50D7" w:rsidRPr="000D50D7">
        <w:t xml:space="preserve"> </w:t>
      </w:r>
      <w:r>
        <w:t>to</w:t>
      </w:r>
      <w:r w:rsidR="000D50D7" w:rsidRPr="000D50D7">
        <w:t xml:space="preserve"> </w:t>
      </w:r>
      <w:r>
        <w:fldChar w:fldCharType="begin"/>
      </w:r>
      <w:r>
        <w:instrText xml:space="preserve"> REF _Ref77778663 \r \h </w:instrText>
      </w:r>
      <w:r>
        <w:fldChar w:fldCharType="separate"/>
      </w:r>
      <w:r w:rsidR="000D50D7">
        <w:t>(3)</w:t>
      </w:r>
      <w:r>
        <w:fldChar w:fldCharType="end"/>
      </w:r>
      <w:r w:rsidR="000D50D7" w:rsidRPr="000D50D7">
        <w:t xml:space="preserve"> </w:t>
      </w:r>
      <w:r>
        <w:t>have</w:t>
      </w:r>
      <w:r w:rsidR="000D50D7" w:rsidRPr="000D50D7">
        <w:t xml:space="preserve"> </w:t>
      </w:r>
      <w:r>
        <w:t>effect</w:t>
      </w:r>
      <w:r w:rsidR="000D50D7" w:rsidRPr="000D50D7">
        <w:t xml:space="preserve"> </w:t>
      </w:r>
      <w:r>
        <w:t>subject</w:t>
      </w:r>
      <w:r w:rsidR="000D50D7" w:rsidRPr="000D50D7">
        <w:t xml:space="preserve"> </w:t>
      </w:r>
      <w:r>
        <w:t>to—</w:t>
      </w:r>
    </w:p>
    <w:p w14:paraId="07550914" w14:textId="77777777" w:rsidR="00283174" w:rsidRDefault="00283174" w:rsidP="00283174">
      <w:pPr>
        <w:pStyle w:val="N3"/>
      </w:pPr>
      <w:r>
        <w:t>any</w:t>
      </w:r>
      <w:r w:rsidR="000D50D7" w:rsidRPr="000D50D7">
        <w:t xml:space="preserve"> </w:t>
      </w:r>
      <w:r>
        <w:t>notice</w:t>
      </w:r>
      <w:r w:rsidR="000D50D7" w:rsidRPr="000D50D7">
        <w:t xml:space="preserve"> </w:t>
      </w:r>
      <w:r>
        <w:t>given</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before—</w:t>
      </w:r>
    </w:p>
    <w:p w14:paraId="644A0AEC" w14:textId="77777777" w:rsidR="00283174" w:rsidRDefault="00283174" w:rsidP="00283174">
      <w:pPr>
        <w:pStyle w:val="N4"/>
      </w:pPr>
      <w:r>
        <w:t>the</w:t>
      </w:r>
      <w:r w:rsidR="000D50D7" w:rsidRPr="000D50D7">
        <w:t xml:space="preserve"> </w:t>
      </w:r>
      <w:r w:rsidRPr="00F81189">
        <w:t>completion</w:t>
      </w:r>
      <w:r w:rsidR="000D50D7" w:rsidRPr="000D50D7">
        <w:t xml:space="preserve"> </w:t>
      </w:r>
      <w:r w:rsidRPr="00F81189">
        <w:t>of</w:t>
      </w:r>
      <w:r w:rsidR="000D50D7" w:rsidRPr="000D50D7">
        <w:t xml:space="preserve"> </w:t>
      </w:r>
      <w:r w:rsidRPr="00F81189">
        <w:t>the</w:t>
      </w:r>
      <w:r w:rsidR="000D50D7" w:rsidRPr="000D50D7">
        <w:t xml:space="preserve"> </w:t>
      </w:r>
      <w:r w:rsidRPr="00F81189">
        <w:t>acquisition</w:t>
      </w:r>
      <w:r w:rsidR="000D50D7" w:rsidRPr="000D50D7">
        <w:t xml:space="preserve"> </w:t>
      </w:r>
      <w:r w:rsidRPr="00F81189">
        <w:t>of</w:t>
      </w:r>
      <w:r w:rsidR="000D50D7" w:rsidRPr="000D50D7">
        <w:t xml:space="preserve"> </w:t>
      </w:r>
      <w:r w:rsidRPr="00F81189">
        <w:t>the</w:t>
      </w:r>
      <w:r w:rsidR="000D50D7" w:rsidRPr="000D50D7">
        <w:t xml:space="preserve"> </w:t>
      </w:r>
      <w:r w:rsidRPr="00F81189">
        <w:t>land</w:t>
      </w:r>
      <w:r w:rsidR="000D50D7" w:rsidRPr="000D50D7">
        <w:t xml:space="preserve"> </w:t>
      </w:r>
      <w:r w:rsidRPr="00F81189">
        <w:t>or</w:t>
      </w:r>
      <w:r w:rsidR="000D50D7" w:rsidRPr="000D50D7">
        <w:t xml:space="preserve"> </w:t>
      </w:r>
      <w:r w:rsidRPr="00F81189">
        <w:t>the</w:t>
      </w:r>
      <w:r w:rsidR="000D50D7" w:rsidRPr="000D50D7">
        <w:t xml:space="preserve"> </w:t>
      </w:r>
      <w:r w:rsidRPr="00F81189">
        <w:t>acquisition</w:t>
      </w:r>
      <w:r w:rsidR="000D50D7" w:rsidRPr="000D50D7">
        <w:t xml:space="preserve"> </w:t>
      </w:r>
      <w:r w:rsidRPr="00F81189">
        <w:t>of</w:t>
      </w:r>
      <w:r w:rsidR="000D50D7" w:rsidRPr="000D50D7">
        <w:t xml:space="preserve"> </w:t>
      </w:r>
      <w:r w:rsidRPr="00F81189">
        <w:t>rights</w:t>
      </w:r>
      <w:r w:rsidR="000D50D7" w:rsidRPr="000D50D7">
        <w:t xml:space="preserve"> </w:t>
      </w:r>
      <w:r w:rsidRPr="00F81189">
        <w:t>or</w:t>
      </w:r>
      <w:r w:rsidR="000D50D7" w:rsidRPr="000D50D7">
        <w:t xml:space="preserve"> </w:t>
      </w:r>
      <w:r w:rsidRPr="00F81189">
        <w:t>the</w:t>
      </w:r>
      <w:r w:rsidR="000D50D7" w:rsidRPr="000D50D7">
        <w:t xml:space="preserve"> </w:t>
      </w:r>
      <w:r w:rsidRPr="00F81189">
        <w:t>imposition</w:t>
      </w:r>
      <w:r w:rsidR="000D50D7" w:rsidRPr="000D50D7">
        <w:t xml:space="preserve"> </w:t>
      </w:r>
      <w:r w:rsidRPr="00F81189">
        <w:t>of</w:t>
      </w:r>
      <w:r w:rsidR="000D50D7" w:rsidRPr="000D50D7">
        <w:t xml:space="preserve"> </w:t>
      </w:r>
      <w:r w:rsidRPr="00F81189">
        <w:t>restrictive</w:t>
      </w:r>
      <w:r w:rsidR="000D50D7" w:rsidRPr="000D50D7">
        <w:t xml:space="preserve"> </w:t>
      </w:r>
      <w:r w:rsidRPr="00F81189">
        <w:t>covenants</w:t>
      </w:r>
      <w:r w:rsidR="000D50D7" w:rsidRPr="000D50D7">
        <w:t xml:space="preserve"> </w:t>
      </w:r>
      <w:r w:rsidRPr="00F81189">
        <w:t>over</w:t>
      </w:r>
      <w:r w:rsidR="000D50D7" w:rsidRPr="000D50D7">
        <w:t xml:space="preserve"> </w:t>
      </w:r>
      <w:r w:rsidRPr="00F81189">
        <w:t>or</w:t>
      </w:r>
      <w:r w:rsidR="000D50D7" w:rsidRPr="000D50D7">
        <w:t xml:space="preserve"> </w:t>
      </w:r>
      <w:r w:rsidRPr="00F81189">
        <w:t>affecting</w:t>
      </w:r>
      <w:r w:rsidR="000D50D7" w:rsidRPr="000D50D7">
        <w:t xml:space="preserve"> </w:t>
      </w:r>
      <w:r w:rsidRPr="00F81189">
        <w:t>the</w:t>
      </w:r>
      <w:r w:rsidR="000D50D7" w:rsidRPr="000D50D7">
        <w:t xml:space="preserve"> </w:t>
      </w:r>
      <w:r w:rsidRPr="00F81189">
        <w:t>land</w:t>
      </w:r>
      <w:r>
        <w:t>;</w:t>
      </w:r>
    </w:p>
    <w:p w14:paraId="0791E497" w14:textId="77777777" w:rsidR="00283174" w:rsidRDefault="00283174" w:rsidP="00283174">
      <w:pPr>
        <w:pStyle w:val="N4"/>
      </w:pPr>
      <w:r>
        <w:t>the</w:t>
      </w:r>
      <w:r w:rsidR="000D50D7" w:rsidRPr="000D50D7">
        <w:t xml:space="preserve"> </w:t>
      </w:r>
      <w:r>
        <w:t>undertaker’s</w:t>
      </w:r>
      <w:r w:rsidR="000D50D7" w:rsidRPr="000D50D7">
        <w:t xml:space="preserve"> </w:t>
      </w:r>
      <w:r>
        <w:t>appropriation</w:t>
      </w:r>
      <w:r w:rsidR="000D50D7" w:rsidRPr="000D50D7">
        <w:t xml:space="preserve"> </w:t>
      </w:r>
      <w:r>
        <w:t>of</w:t>
      </w:r>
      <w:r w:rsidR="000D50D7" w:rsidRPr="000D50D7">
        <w:t xml:space="preserve"> </w:t>
      </w:r>
      <w:r>
        <w:t>the</w:t>
      </w:r>
      <w:r w:rsidR="000D50D7" w:rsidRPr="000D50D7">
        <w:t xml:space="preserve"> </w:t>
      </w:r>
      <w:r>
        <w:t>land;</w:t>
      </w:r>
    </w:p>
    <w:p w14:paraId="02FB3B11" w14:textId="77777777" w:rsidR="00283174" w:rsidRDefault="00283174" w:rsidP="00283174">
      <w:pPr>
        <w:pStyle w:val="N4"/>
      </w:pPr>
      <w:r>
        <w:t>the</w:t>
      </w:r>
      <w:r w:rsidR="000D50D7" w:rsidRPr="000D50D7">
        <w:t xml:space="preserve"> </w:t>
      </w:r>
      <w:r>
        <w:t>undertaker’s</w:t>
      </w:r>
      <w:r w:rsidR="000D50D7" w:rsidRPr="000D50D7">
        <w:t xml:space="preserve"> </w:t>
      </w:r>
      <w:r>
        <w:t>entry</w:t>
      </w:r>
      <w:r w:rsidR="000D50D7" w:rsidRPr="000D50D7">
        <w:t xml:space="preserve"> </w:t>
      </w:r>
      <w:r>
        <w:t>onto</w:t>
      </w:r>
      <w:r w:rsidR="000D50D7" w:rsidRPr="000D50D7">
        <w:t xml:space="preserve"> </w:t>
      </w:r>
      <w:r>
        <w:t>the</w:t>
      </w:r>
      <w:r w:rsidR="000D50D7" w:rsidRPr="000D50D7">
        <w:t xml:space="preserve"> </w:t>
      </w:r>
      <w:r>
        <w:t>land;</w:t>
      </w:r>
      <w:r w:rsidR="000D50D7" w:rsidRPr="000D50D7">
        <w:t xml:space="preserve"> </w:t>
      </w:r>
      <w:r>
        <w:t>or</w:t>
      </w:r>
    </w:p>
    <w:p w14:paraId="7B15B637" w14:textId="77777777" w:rsidR="00283174" w:rsidRDefault="00283174" w:rsidP="00283174">
      <w:pPr>
        <w:pStyle w:val="N4"/>
      </w:pPr>
      <w:r>
        <w:t>the</w:t>
      </w:r>
      <w:r w:rsidR="000D50D7" w:rsidRPr="000D50D7">
        <w:t xml:space="preserve"> </w:t>
      </w:r>
      <w:r>
        <w:t>undertaker’s</w:t>
      </w:r>
      <w:r w:rsidR="000D50D7" w:rsidRPr="000D50D7">
        <w:t xml:space="preserve"> </w:t>
      </w:r>
      <w:r>
        <w:t>taking</w:t>
      </w:r>
      <w:r w:rsidR="000D50D7" w:rsidRPr="000D50D7">
        <w:t xml:space="preserve"> </w:t>
      </w:r>
      <w:r>
        <w:t>temporary</w:t>
      </w:r>
      <w:r w:rsidR="000D50D7" w:rsidRPr="000D50D7">
        <w:t xml:space="preserve"> </w:t>
      </w:r>
      <w:r>
        <w:t>possession</w:t>
      </w:r>
      <w:r w:rsidR="000D50D7" w:rsidRPr="000D50D7">
        <w:t xml:space="preserve"> </w:t>
      </w:r>
      <w:r>
        <w:t>of</w:t>
      </w:r>
      <w:r w:rsidR="000D50D7" w:rsidRPr="000D50D7">
        <w:t xml:space="preserve"> </w:t>
      </w:r>
      <w:r>
        <w:t>the</w:t>
      </w:r>
      <w:r w:rsidR="000D50D7" w:rsidRPr="000D50D7">
        <w:t xml:space="preserve"> </w:t>
      </w:r>
      <w:r>
        <w:t>land,</w:t>
      </w:r>
    </w:p>
    <w:p w14:paraId="0AFC6149" w14:textId="77777777" w:rsidR="00283174" w:rsidRDefault="00283174" w:rsidP="00283174">
      <w:pPr>
        <w:pStyle w:val="T3"/>
      </w:pPr>
      <w:r>
        <w:t>that</w:t>
      </w:r>
      <w:r w:rsidR="000D50D7" w:rsidRPr="000D50D7">
        <w:t xml:space="preserve"> </w:t>
      </w:r>
      <w:r>
        <w:t>any</w:t>
      </w:r>
      <w:r w:rsidR="000D50D7" w:rsidRPr="000D50D7">
        <w:t xml:space="preserve"> </w:t>
      </w:r>
      <w:r>
        <w:t>or</w:t>
      </w:r>
      <w:r w:rsidR="000D50D7" w:rsidRPr="000D50D7">
        <w:t xml:space="preserve"> </w:t>
      </w:r>
      <w:r>
        <w:t>all</w:t>
      </w:r>
      <w:r w:rsidR="000D50D7" w:rsidRPr="000D50D7">
        <w:t xml:space="preserve"> </w:t>
      </w:r>
      <w:r>
        <w:t>of</w:t>
      </w:r>
      <w:r w:rsidR="000D50D7" w:rsidRPr="000D50D7">
        <w:t xml:space="preserve"> </w:t>
      </w:r>
      <w:r>
        <w:t>those</w:t>
      </w:r>
      <w:r w:rsidR="000D50D7" w:rsidRPr="000D50D7">
        <w:t xml:space="preserve"> </w:t>
      </w:r>
      <w:r>
        <w:t>paragraphs</w:t>
      </w:r>
      <w:r w:rsidR="000D50D7" w:rsidRPr="000D50D7">
        <w:t xml:space="preserve"> </w:t>
      </w:r>
      <w:r>
        <w:t>do</w:t>
      </w:r>
      <w:r w:rsidR="000D50D7" w:rsidRPr="000D50D7">
        <w:t xml:space="preserve"> </w:t>
      </w:r>
      <w:r>
        <w:t>not</w:t>
      </w:r>
      <w:r w:rsidR="000D50D7" w:rsidRPr="000D50D7">
        <w:t xml:space="preserve"> </w:t>
      </w:r>
      <w:r>
        <w:t>apply</w:t>
      </w:r>
      <w:r w:rsidR="000D50D7" w:rsidRPr="000D50D7">
        <w:t xml:space="preserve"> </w:t>
      </w:r>
      <w:r>
        <w:t>to</w:t>
      </w:r>
      <w:r w:rsidR="000D50D7" w:rsidRPr="000D50D7">
        <w:t xml:space="preserve"> </w:t>
      </w:r>
      <w:r>
        <w:t>any</w:t>
      </w:r>
      <w:r w:rsidR="000D50D7" w:rsidRPr="000D50D7">
        <w:t xml:space="preserve"> </w:t>
      </w:r>
      <w:r>
        <w:t>right</w:t>
      </w:r>
      <w:r w:rsidR="000D50D7" w:rsidRPr="000D50D7">
        <w:t xml:space="preserve"> </w:t>
      </w:r>
      <w:r>
        <w:t>specified</w:t>
      </w:r>
      <w:r w:rsidR="000D50D7" w:rsidRPr="000D50D7">
        <w:t xml:space="preserve"> </w:t>
      </w:r>
      <w:r>
        <w:t>in</w:t>
      </w:r>
      <w:r w:rsidR="000D50D7" w:rsidRPr="000D50D7">
        <w:t xml:space="preserve"> </w:t>
      </w:r>
      <w:r>
        <w:t>the</w:t>
      </w:r>
      <w:r w:rsidR="000D50D7" w:rsidRPr="000D50D7">
        <w:t xml:space="preserve"> </w:t>
      </w:r>
      <w:r>
        <w:t>notice;</w:t>
      </w:r>
      <w:r w:rsidR="000D50D7" w:rsidRPr="000D50D7">
        <w:t xml:space="preserve"> </w:t>
      </w:r>
      <w:r>
        <w:t>or</w:t>
      </w:r>
    </w:p>
    <w:p w14:paraId="0F2CD6F5" w14:textId="77777777" w:rsidR="00283174" w:rsidRDefault="00283174" w:rsidP="00283174">
      <w:pPr>
        <w:pStyle w:val="N3"/>
      </w:pPr>
      <w:bookmarkStart w:id="561" w:name="_Ref77778791"/>
      <w:r>
        <w:t>any</w:t>
      </w:r>
      <w:r w:rsidR="000D50D7" w:rsidRPr="000D50D7">
        <w:t xml:space="preserve"> </w:t>
      </w:r>
      <w:r>
        <w:t>agreement</w:t>
      </w:r>
      <w:r w:rsidR="000D50D7" w:rsidRPr="000D50D7">
        <w:t xml:space="preserve"> </w:t>
      </w:r>
      <w:r>
        <w:t>made</w:t>
      </w:r>
      <w:r w:rsidR="000D50D7" w:rsidRPr="000D50D7">
        <w:t xml:space="preserve"> </w:t>
      </w:r>
      <w:r>
        <w:t>at</w:t>
      </w:r>
      <w:r w:rsidR="000D50D7" w:rsidRPr="000D50D7">
        <w:t xml:space="preserve"> </w:t>
      </w:r>
      <w:r>
        <w:t>any</w:t>
      </w:r>
      <w:r w:rsidR="000D50D7" w:rsidRPr="000D50D7">
        <w:t xml:space="preserve"> </w:t>
      </w:r>
      <w:r>
        <w:t>time</w:t>
      </w:r>
      <w:r w:rsidR="000D50D7" w:rsidRPr="000D50D7">
        <w:t xml:space="preserve"> </w:t>
      </w:r>
      <w:r>
        <w:t>between</w:t>
      </w:r>
      <w:r w:rsidR="000D50D7" w:rsidRPr="000D50D7">
        <w:t xml:space="preserve"> </w:t>
      </w:r>
      <w:r>
        <w:t>the</w:t>
      </w:r>
      <w:r w:rsidR="000D50D7" w:rsidRPr="000D50D7">
        <w:t xml:space="preserve"> </w:t>
      </w:r>
      <w:r>
        <w:t>undertaker</w:t>
      </w:r>
      <w:r w:rsidR="000D50D7" w:rsidRPr="000D50D7">
        <w:t xml:space="preserve"> </w:t>
      </w:r>
      <w:r>
        <w:t>and</w:t>
      </w:r>
      <w:r w:rsidR="000D50D7" w:rsidRPr="000D50D7">
        <w:t xml:space="preserve"> </w:t>
      </w:r>
      <w:r>
        <w:t>the</w:t>
      </w:r>
      <w:r w:rsidR="000D50D7" w:rsidRPr="000D50D7">
        <w:t xml:space="preserve"> </w:t>
      </w:r>
      <w:r>
        <w:t>person</w:t>
      </w:r>
      <w:r w:rsidR="000D50D7" w:rsidRPr="000D50D7">
        <w:t xml:space="preserve"> </w:t>
      </w:r>
      <w:r>
        <w:t>in</w:t>
      </w:r>
      <w:r w:rsidR="000D50D7" w:rsidRPr="000D50D7">
        <w:t xml:space="preserve"> </w:t>
      </w:r>
      <w:r>
        <w:t>or</w:t>
      </w:r>
      <w:r w:rsidR="000D50D7" w:rsidRPr="000D50D7">
        <w:t xml:space="preserve"> </w:t>
      </w:r>
      <w:r>
        <w:t>to</w:t>
      </w:r>
      <w:r w:rsidR="000D50D7" w:rsidRPr="000D50D7">
        <w:t xml:space="preserve"> </w:t>
      </w:r>
      <w:r>
        <w:t>whom</w:t>
      </w:r>
      <w:r w:rsidR="000D50D7" w:rsidRPr="000D50D7">
        <w:t xml:space="preserve"> </w:t>
      </w:r>
      <w:r>
        <w:t>the</w:t>
      </w:r>
      <w:r w:rsidR="000D50D7" w:rsidRPr="000D50D7">
        <w:t xml:space="preserve"> </w:t>
      </w:r>
      <w:r>
        <w:t>right</w:t>
      </w:r>
      <w:r w:rsidR="000D50D7" w:rsidRPr="000D50D7">
        <w:t xml:space="preserve"> </w:t>
      </w:r>
      <w:r>
        <w:t>in</w:t>
      </w:r>
      <w:r w:rsidR="000D50D7" w:rsidRPr="000D50D7">
        <w:t xml:space="preserve"> </w:t>
      </w:r>
      <w:r>
        <w:t>question</w:t>
      </w:r>
      <w:r w:rsidR="000D50D7" w:rsidRPr="000D50D7">
        <w:t xml:space="preserve"> </w:t>
      </w:r>
      <w:r>
        <w:t>is</w:t>
      </w:r>
      <w:r w:rsidR="000D50D7" w:rsidRPr="000D50D7">
        <w:t xml:space="preserve"> </w:t>
      </w:r>
      <w:r>
        <w:t>vested</w:t>
      </w:r>
      <w:r w:rsidR="000D50D7" w:rsidRPr="000D50D7">
        <w:t xml:space="preserve"> </w:t>
      </w:r>
      <w:r>
        <w:t>or</w:t>
      </w:r>
      <w:r w:rsidR="000D50D7" w:rsidRPr="000D50D7">
        <w:t xml:space="preserve"> </w:t>
      </w:r>
      <w:r>
        <w:t>belongs.</w:t>
      </w:r>
      <w:bookmarkEnd w:id="561"/>
    </w:p>
    <w:p w14:paraId="463F39A3" w14:textId="77777777" w:rsidR="00283174" w:rsidRDefault="00283174" w:rsidP="00283174">
      <w:pPr>
        <w:pStyle w:val="N2"/>
      </w:pPr>
      <w:r>
        <w:t>If</w:t>
      </w:r>
      <w:r w:rsidR="000D50D7" w:rsidRPr="000D50D7">
        <w:t xml:space="preserve"> </w:t>
      </w:r>
      <w:r>
        <w:t>an</w:t>
      </w:r>
      <w:r w:rsidR="000D50D7" w:rsidRPr="000D50D7">
        <w:t xml:space="preserve"> </w:t>
      </w:r>
      <w:r>
        <w:t>agreement</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paragraph</w:t>
      </w:r>
      <w:r w:rsidR="000D50D7" w:rsidRPr="000D50D7">
        <w:t xml:space="preserve"> </w:t>
      </w:r>
      <w:r>
        <w:fldChar w:fldCharType="begin"/>
      </w:r>
      <w:r>
        <w:instrText xml:space="preserve"> REF _Ref77778791 \r \h </w:instrText>
      </w:r>
      <w:r>
        <w:fldChar w:fldCharType="separate"/>
      </w:r>
      <w:r w:rsidR="000D50D7">
        <w:t>(6)(b)</w:t>
      </w:r>
      <w:r>
        <w:fldChar w:fldCharType="end"/>
      </w:r>
      <w:r>
        <w:t>—</w:t>
      </w:r>
    </w:p>
    <w:p w14:paraId="02930ABE" w14:textId="77777777" w:rsidR="00283174" w:rsidRDefault="00283174" w:rsidP="00283174">
      <w:pPr>
        <w:pStyle w:val="N3"/>
      </w:pPr>
      <w:r>
        <w:lastRenderedPageBreak/>
        <w:t>is</w:t>
      </w:r>
      <w:r w:rsidR="000D50D7" w:rsidRPr="000D50D7">
        <w:t xml:space="preserve"> </w:t>
      </w:r>
      <w:r>
        <w:t>made</w:t>
      </w:r>
      <w:r w:rsidR="000D50D7" w:rsidRPr="000D50D7">
        <w:t xml:space="preserve"> </w:t>
      </w:r>
      <w:r>
        <w:t>with</w:t>
      </w:r>
      <w:r w:rsidR="000D50D7" w:rsidRPr="000D50D7">
        <w:t xml:space="preserve"> </w:t>
      </w:r>
      <w:r>
        <w:t>a</w:t>
      </w:r>
      <w:r w:rsidR="000D50D7" w:rsidRPr="000D50D7">
        <w:t xml:space="preserve"> </w:t>
      </w:r>
      <w:r>
        <w:t>person</w:t>
      </w:r>
      <w:r w:rsidR="000D50D7" w:rsidRPr="000D50D7">
        <w:t xml:space="preserve"> </w:t>
      </w:r>
      <w:r>
        <w:t>in</w:t>
      </w:r>
      <w:r w:rsidR="000D50D7" w:rsidRPr="000D50D7">
        <w:t xml:space="preserve"> </w:t>
      </w:r>
      <w:r>
        <w:t>or</w:t>
      </w:r>
      <w:r w:rsidR="000D50D7" w:rsidRPr="000D50D7">
        <w:t xml:space="preserve"> </w:t>
      </w:r>
      <w:r>
        <w:t>to</w:t>
      </w:r>
      <w:r w:rsidR="000D50D7" w:rsidRPr="000D50D7">
        <w:t xml:space="preserve"> </w:t>
      </w:r>
      <w:r>
        <w:t>whom</w:t>
      </w:r>
      <w:r w:rsidR="000D50D7" w:rsidRPr="000D50D7">
        <w:t xml:space="preserve"> </w:t>
      </w:r>
      <w:r>
        <w:t>the</w:t>
      </w:r>
      <w:r w:rsidR="000D50D7" w:rsidRPr="000D50D7">
        <w:t xml:space="preserve"> </w:t>
      </w:r>
      <w:r>
        <w:t>right</w:t>
      </w:r>
      <w:r w:rsidR="000D50D7" w:rsidRPr="000D50D7">
        <w:t xml:space="preserve"> </w:t>
      </w:r>
      <w:r>
        <w:t>is</w:t>
      </w:r>
      <w:r w:rsidR="000D50D7" w:rsidRPr="000D50D7">
        <w:t xml:space="preserve"> </w:t>
      </w:r>
      <w:r>
        <w:t>vested</w:t>
      </w:r>
      <w:r w:rsidR="000D50D7" w:rsidRPr="000D50D7">
        <w:t xml:space="preserve"> </w:t>
      </w:r>
      <w:r>
        <w:t>or</w:t>
      </w:r>
      <w:r w:rsidR="000D50D7" w:rsidRPr="000D50D7">
        <w:t xml:space="preserve"> </w:t>
      </w:r>
      <w:r>
        <w:t>belongs;</w:t>
      </w:r>
      <w:r w:rsidR="000D50D7" w:rsidRPr="000D50D7">
        <w:t xml:space="preserve"> </w:t>
      </w:r>
      <w:r>
        <w:t>and</w:t>
      </w:r>
    </w:p>
    <w:p w14:paraId="5E0FDD69" w14:textId="77777777" w:rsidR="00283174" w:rsidRDefault="00283174" w:rsidP="00283174">
      <w:pPr>
        <w:pStyle w:val="N3"/>
      </w:pPr>
      <w:r>
        <w:t>is</w:t>
      </w:r>
      <w:r w:rsidR="000D50D7" w:rsidRPr="000D50D7">
        <w:t xml:space="preserve"> </w:t>
      </w:r>
      <w:r>
        <w:t>expressed</w:t>
      </w:r>
      <w:r w:rsidR="000D50D7" w:rsidRPr="000D50D7">
        <w:t xml:space="preserve"> </w:t>
      </w:r>
      <w:r>
        <w:t>to</w:t>
      </w:r>
      <w:r w:rsidR="000D50D7" w:rsidRPr="000D50D7">
        <w:t xml:space="preserve"> </w:t>
      </w:r>
      <w:r>
        <w:t>have</w:t>
      </w:r>
      <w:r w:rsidR="000D50D7" w:rsidRPr="000D50D7">
        <w:t xml:space="preserve"> </w:t>
      </w:r>
      <w:r>
        <w:t>effect</w:t>
      </w:r>
      <w:r w:rsidR="000D50D7" w:rsidRPr="000D50D7">
        <w:t xml:space="preserve"> </w:t>
      </w:r>
      <w:r>
        <w:t>also</w:t>
      </w:r>
      <w:r w:rsidR="000D50D7" w:rsidRPr="000D50D7">
        <w:t xml:space="preserve"> </w:t>
      </w:r>
      <w:r>
        <w:t>for</w:t>
      </w:r>
      <w:r w:rsidR="000D50D7" w:rsidRPr="000D50D7">
        <w:t xml:space="preserve"> </w:t>
      </w:r>
      <w:r>
        <w:t>the</w:t>
      </w:r>
      <w:r w:rsidR="000D50D7" w:rsidRPr="000D50D7">
        <w:t xml:space="preserve"> </w:t>
      </w:r>
      <w:r>
        <w:t>benefit</w:t>
      </w:r>
      <w:r w:rsidR="000D50D7" w:rsidRPr="000D50D7">
        <w:t xml:space="preserve"> </w:t>
      </w:r>
      <w:r>
        <w:t>of</w:t>
      </w:r>
      <w:r w:rsidR="000D50D7" w:rsidRPr="000D50D7">
        <w:t xml:space="preserve"> </w:t>
      </w:r>
      <w:r>
        <w:t>those</w:t>
      </w:r>
      <w:r w:rsidR="000D50D7" w:rsidRPr="000D50D7">
        <w:t xml:space="preserve"> </w:t>
      </w:r>
      <w:r>
        <w:t>deriving</w:t>
      </w:r>
      <w:r w:rsidR="000D50D7" w:rsidRPr="000D50D7">
        <w:t xml:space="preserve"> </w:t>
      </w:r>
      <w:r>
        <w:t>title</w:t>
      </w:r>
      <w:r w:rsidR="000D50D7" w:rsidRPr="000D50D7">
        <w:t xml:space="preserve"> </w:t>
      </w:r>
      <w:r>
        <w:t>from</w:t>
      </w:r>
      <w:r w:rsidR="000D50D7" w:rsidRPr="000D50D7">
        <w:t xml:space="preserve"> </w:t>
      </w:r>
      <w:r>
        <w:t>or</w:t>
      </w:r>
      <w:r w:rsidR="000D50D7" w:rsidRPr="000D50D7">
        <w:t xml:space="preserve"> </w:t>
      </w:r>
      <w:r>
        <w:t>under</w:t>
      </w:r>
      <w:r w:rsidR="000D50D7" w:rsidRPr="000D50D7">
        <w:t xml:space="preserve"> </w:t>
      </w:r>
      <w:r>
        <w:t>that</w:t>
      </w:r>
      <w:r w:rsidR="000D50D7" w:rsidRPr="000D50D7">
        <w:t xml:space="preserve"> </w:t>
      </w:r>
      <w:r>
        <w:t>person,</w:t>
      </w:r>
    </w:p>
    <w:p w14:paraId="21ADDC71" w14:textId="77777777" w:rsidR="00283174" w:rsidRDefault="00283174" w:rsidP="00283174">
      <w:pPr>
        <w:pStyle w:val="T2"/>
      </w:pPr>
      <w:r>
        <w:t>the</w:t>
      </w:r>
      <w:r w:rsidR="000D50D7" w:rsidRPr="000D50D7">
        <w:t xml:space="preserve"> </w:t>
      </w:r>
      <w:r w:rsidRPr="00F81189">
        <w:t>agreement</w:t>
      </w:r>
      <w:r w:rsidR="000D50D7" w:rsidRPr="000D50D7">
        <w:t xml:space="preserve"> </w:t>
      </w:r>
      <w:r w:rsidRPr="00F81189">
        <w:t>is</w:t>
      </w:r>
      <w:r w:rsidR="000D50D7" w:rsidRPr="000D50D7">
        <w:t xml:space="preserve"> </w:t>
      </w:r>
      <w:r w:rsidRPr="00F81189">
        <w:t>effective</w:t>
      </w:r>
      <w:r w:rsidR="000D50D7" w:rsidRPr="000D50D7">
        <w:t xml:space="preserve"> </w:t>
      </w:r>
      <w:r w:rsidRPr="00F81189">
        <w:t>in</w:t>
      </w:r>
      <w:r w:rsidR="000D50D7" w:rsidRPr="000D50D7">
        <w:t xml:space="preserve"> </w:t>
      </w:r>
      <w:r w:rsidRPr="00F81189">
        <w:t>respect</w:t>
      </w:r>
      <w:r w:rsidR="000D50D7" w:rsidRPr="000D50D7">
        <w:t xml:space="preserve"> </w:t>
      </w:r>
      <w:r w:rsidRPr="00F81189">
        <w:t>of</w:t>
      </w:r>
      <w:r w:rsidR="000D50D7" w:rsidRPr="000D50D7">
        <w:t xml:space="preserve"> </w:t>
      </w:r>
      <w:r w:rsidRPr="00F81189">
        <w:t>the</w:t>
      </w:r>
      <w:r w:rsidR="000D50D7" w:rsidRPr="000D50D7">
        <w:t xml:space="preserve"> </w:t>
      </w:r>
      <w:r w:rsidRPr="00F81189">
        <w:t>persons</w:t>
      </w:r>
      <w:r w:rsidR="000D50D7" w:rsidRPr="000D50D7">
        <w:t xml:space="preserve"> </w:t>
      </w:r>
      <w:r w:rsidRPr="00F81189">
        <w:t>so</w:t>
      </w:r>
      <w:r w:rsidR="000D50D7" w:rsidRPr="000D50D7">
        <w:t xml:space="preserve"> </w:t>
      </w:r>
      <w:r w:rsidRPr="00F81189">
        <w:t>deriving</w:t>
      </w:r>
      <w:r w:rsidR="000D50D7" w:rsidRPr="000D50D7">
        <w:t xml:space="preserve"> </w:t>
      </w:r>
      <w:r w:rsidRPr="00F81189">
        <w:t>title,</w:t>
      </w:r>
      <w:r w:rsidR="000D50D7" w:rsidRPr="000D50D7">
        <w:t xml:space="preserve"> </w:t>
      </w:r>
      <w:r w:rsidRPr="00F81189">
        <w:t>whether</w:t>
      </w:r>
      <w:r w:rsidR="000D50D7" w:rsidRPr="000D50D7">
        <w:t xml:space="preserve"> </w:t>
      </w:r>
      <w:r w:rsidRPr="00F81189">
        <w:t>that</w:t>
      </w:r>
      <w:r w:rsidR="000D50D7" w:rsidRPr="000D50D7">
        <w:t xml:space="preserve"> </w:t>
      </w:r>
      <w:r w:rsidRPr="00F81189">
        <w:t>title</w:t>
      </w:r>
      <w:r w:rsidR="000D50D7" w:rsidRPr="000D50D7">
        <w:t xml:space="preserve"> </w:t>
      </w:r>
      <w:r w:rsidRPr="00F81189">
        <w:t>was</w:t>
      </w:r>
      <w:r w:rsidR="000D50D7" w:rsidRPr="000D50D7">
        <w:t xml:space="preserve"> </w:t>
      </w:r>
      <w:r w:rsidRPr="00F81189">
        <w:t>derived</w:t>
      </w:r>
      <w:r w:rsidR="000D50D7" w:rsidRPr="000D50D7">
        <w:t xml:space="preserve"> </w:t>
      </w:r>
      <w:r w:rsidRPr="00F81189">
        <w:t>before</w:t>
      </w:r>
      <w:r w:rsidR="000D50D7" w:rsidRPr="000D50D7">
        <w:t xml:space="preserve"> </w:t>
      </w:r>
      <w:r w:rsidRPr="00F81189">
        <w:t>or</w:t>
      </w:r>
      <w:r w:rsidR="000D50D7" w:rsidRPr="000D50D7">
        <w:t xml:space="preserve"> </w:t>
      </w:r>
      <w:r w:rsidRPr="00F81189">
        <w:t>after</w:t>
      </w:r>
      <w:r w:rsidR="000D50D7" w:rsidRPr="000D50D7">
        <w:t xml:space="preserve"> </w:t>
      </w:r>
      <w:r w:rsidRPr="00F81189">
        <w:t>the</w:t>
      </w:r>
      <w:r w:rsidR="000D50D7" w:rsidRPr="000D50D7">
        <w:t xml:space="preserve"> </w:t>
      </w:r>
      <w:r w:rsidRPr="00F81189">
        <w:t>making</w:t>
      </w:r>
      <w:r w:rsidR="000D50D7" w:rsidRPr="000D50D7">
        <w:t xml:space="preserve"> </w:t>
      </w:r>
      <w:r w:rsidRPr="00F81189">
        <w:t>of</w:t>
      </w:r>
      <w:r w:rsidR="000D50D7" w:rsidRPr="000D50D7">
        <w:t xml:space="preserve"> </w:t>
      </w:r>
      <w:r w:rsidRPr="00F81189">
        <w:t>the</w:t>
      </w:r>
      <w:r w:rsidR="000D50D7" w:rsidRPr="000D50D7">
        <w:t xml:space="preserve"> </w:t>
      </w:r>
      <w:r w:rsidRPr="00F81189">
        <w:t>agreement</w:t>
      </w:r>
      <w:r>
        <w:t>.</w:t>
      </w:r>
    </w:p>
    <w:p w14:paraId="25EE969F" w14:textId="77777777" w:rsidR="00283174" w:rsidRDefault="00283174" w:rsidP="00283174">
      <w:pPr>
        <w:pStyle w:val="N2"/>
      </w:pPr>
      <w:r>
        <w:t>References</w:t>
      </w:r>
      <w:r w:rsidR="000D50D7" w:rsidRPr="000D50D7">
        <w:t xml:space="preserve"> </w:t>
      </w:r>
      <w:r>
        <w:t>in</w:t>
      </w:r>
      <w:r w:rsidR="000D50D7" w:rsidRPr="000D50D7">
        <w:t xml:space="preserve"> </w:t>
      </w:r>
      <w:r w:rsidRPr="00F81189">
        <w:t>this</w:t>
      </w:r>
      <w:r w:rsidR="000D50D7" w:rsidRPr="000D50D7">
        <w:t xml:space="preserve"> </w:t>
      </w:r>
      <w:r w:rsidRPr="00F81189">
        <w:t>article</w:t>
      </w:r>
      <w:r w:rsidR="000D50D7" w:rsidRPr="000D50D7">
        <w:t xml:space="preserve"> </w:t>
      </w:r>
      <w:r w:rsidRPr="00F81189">
        <w:t>to</w:t>
      </w:r>
      <w:r w:rsidR="000D50D7" w:rsidRPr="000D50D7">
        <w:t xml:space="preserve"> </w:t>
      </w:r>
      <w:r w:rsidRPr="00F81189">
        <w:t>private</w:t>
      </w:r>
      <w:r w:rsidR="000D50D7" w:rsidRPr="000D50D7">
        <w:t xml:space="preserve"> </w:t>
      </w:r>
      <w:r w:rsidRPr="00F81189">
        <w:t>rights</w:t>
      </w:r>
      <w:r w:rsidR="000D50D7" w:rsidRPr="000D50D7">
        <w:t xml:space="preserve"> </w:t>
      </w:r>
      <w:r w:rsidRPr="00F81189">
        <w:t>over</w:t>
      </w:r>
      <w:r w:rsidR="000D50D7" w:rsidRPr="000D50D7">
        <w:t xml:space="preserve"> </w:t>
      </w:r>
      <w:r w:rsidRPr="00F81189">
        <w:t>land</w:t>
      </w:r>
      <w:r w:rsidR="000D50D7" w:rsidRPr="000D50D7">
        <w:t xml:space="preserve"> </w:t>
      </w:r>
      <w:r w:rsidRPr="00F81189">
        <w:t>include</w:t>
      </w:r>
      <w:r w:rsidR="000D50D7" w:rsidRPr="000D50D7">
        <w:t xml:space="preserve"> </w:t>
      </w:r>
      <w:r w:rsidRPr="00F81189">
        <w:t>any</w:t>
      </w:r>
      <w:r w:rsidR="000D50D7" w:rsidRPr="000D50D7">
        <w:t xml:space="preserve"> </w:t>
      </w:r>
      <w:r w:rsidRPr="00F81189">
        <w:t>right</w:t>
      </w:r>
      <w:r w:rsidR="000D50D7" w:rsidRPr="000D50D7">
        <w:t xml:space="preserve"> </w:t>
      </w:r>
      <w:r w:rsidRPr="00F81189">
        <w:t>of</w:t>
      </w:r>
      <w:r w:rsidR="000D50D7" w:rsidRPr="000D50D7">
        <w:t xml:space="preserve"> </w:t>
      </w:r>
      <w:r w:rsidRPr="00F81189">
        <w:t>way,</w:t>
      </w:r>
      <w:r w:rsidR="000D50D7" w:rsidRPr="000D50D7">
        <w:t xml:space="preserve"> </w:t>
      </w:r>
      <w:r w:rsidRPr="00F81189">
        <w:t>trust,</w:t>
      </w:r>
      <w:r w:rsidR="000D50D7" w:rsidRPr="000D50D7">
        <w:t xml:space="preserve"> </w:t>
      </w:r>
      <w:r w:rsidRPr="00F81189">
        <w:t>incident,</w:t>
      </w:r>
      <w:r w:rsidR="000D50D7" w:rsidRPr="000D50D7">
        <w:t xml:space="preserve"> </w:t>
      </w:r>
      <w:r>
        <w:t>restrictive</w:t>
      </w:r>
      <w:r w:rsidR="000D50D7" w:rsidRPr="000D50D7">
        <w:t xml:space="preserve"> </w:t>
      </w:r>
      <w:r>
        <w:t>covenant,</w:t>
      </w:r>
      <w:r w:rsidR="000D50D7" w:rsidRPr="000D50D7">
        <w:t xml:space="preserve"> </w:t>
      </w:r>
      <w:r w:rsidRPr="00F81189">
        <w:t>easement,</w:t>
      </w:r>
      <w:r w:rsidR="000D50D7" w:rsidRPr="000D50D7">
        <w:t xml:space="preserve"> </w:t>
      </w:r>
      <w:r w:rsidRPr="00F81189">
        <w:t>liberty,</w:t>
      </w:r>
      <w:r w:rsidR="000D50D7" w:rsidRPr="000D50D7">
        <w:t xml:space="preserve"> </w:t>
      </w:r>
      <w:r w:rsidRPr="00F81189">
        <w:t>privilege,</w:t>
      </w:r>
      <w:r w:rsidR="000D50D7" w:rsidRPr="000D50D7">
        <w:t xml:space="preserve"> </w:t>
      </w:r>
      <w:r w:rsidRPr="00F81189">
        <w:t>right</w:t>
      </w:r>
      <w:r w:rsidR="000D50D7" w:rsidRPr="000D50D7">
        <w:t xml:space="preserve"> </w:t>
      </w:r>
      <w:r w:rsidRPr="00F81189">
        <w:t>or</w:t>
      </w:r>
      <w:r w:rsidR="000D50D7" w:rsidRPr="000D50D7">
        <w:t xml:space="preserve"> </w:t>
      </w:r>
      <w:r w:rsidRPr="00F81189">
        <w:t>advantage</w:t>
      </w:r>
      <w:r w:rsidR="000D50D7" w:rsidRPr="000D50D7">
        <w:t xml:space="preserve"> </w:t>
      </w:r>
      <w:r w:rsidRPr="00F81189">
        <w:t>annexed</w:t>
      </w:r>
      <w:r w:rsidR="000D50D7" w:rsidRPr="000D50D7">
        <w:t xml:space="preserve"> </w:t>
      </w:r>
      <w:r w:rsidRPr="00F81189">
        <w:t>to</w:t>
      </w:r>
      <w:r w:rsidR="000D50D7" w:rsidRPr="000D50D7">
        <w:t xml:space="preserve"> </w:t>
      </w:r>
      <w:r w:rsidRPr="00F81189">
        <w:t>land</w:t>
      </w:r>
      <w:r w:rsidR="000D50D7" w:rsidRPr="000D50D7">
        <w:t xml:space="preserve"> </w:t>
      </w:r>
      <w:r w:rsidRPr="00F81189">
        <w:t>and</w:t>
      </w:r>
      <w:r w:rsidR="000D50D7" w:rsidRPr="000D50D7">
        <w:t xml:space="preserve"> </w:t>
      </w:r>
      <w:r w:rsidRPr="00F81189">
        <w:t>adversely</w:t>
      </w:r>
      <w:r w:rsidR="000D50D7" w:rsidRPr="000D50D7">
        <w:t xml:space="preserve"> </w:t>
      </w:r>
      <w:r w:rsidRPr="00F81189">
        <w:t>affecting</w:t>
      </w:r>
      <w:r w:rsidR="000D50D7" w:rsidRPr="000D50D7">
        <w:t xml:space="preserve"> </w:t>
      </w:r>
      <w:r w:rsidRPr="00F81189">
        <w:t>other</w:t>
      </w:r>
      <w:r w:rsidR="000D50D7" w:rsidRPr="000D50D7">
        <w:t xml:space="preserve"> </w:t>
      </w:r>
      <w:r w:rsidRPr="00F81189">
        <w:t>land,</w:t>
      </w:r>
      <w:r w:rsidR="000D50D7" w:rsidRPr="000D50D7">
        <w:t xml:space="preserve"> </w:t>
      </w:r>
      <w:r w:rsidRPr="00F81189">
        <w:t>including</w:t>
      </w:r>
      <w:r w:rsidR="000D50D7" w:rsidRPr="000D50D7">
        <w:t xml:space="preserve"> </w:t>
      </w:r>
      <w:r w:rsidRPr="00F81189">
        <w:t>any</w:t>
      </w:r>
      <w:r w:rsidR="000D50D7" w:rsidRPr="000D50D7">
        <w:t xml:space="preserve"> </w:t>
      </w:r>
      <w:r w:rsidRPr="00F81189">
        <w:t>natural</w:t>
      </w:r>
      <w:r w:rsidR="000D50D7" w:rsidRPr="000D50D7">
        <w:t xml:space="preserve"> </w:t>
      </w:r>
      <w:r w:rsidRPr="00F81189">
        <w:t>right</w:t>
      </w:r>
      <w:r w:rsidR="000D50D7" w:rsidRPr="000D50D7">
        <w:t xml:space="preserve"> </w:t>
      </w:r>
      <w:r w:rsidRPr="00F81189">
        <w:t>to</w:t>
      </w:r>
      <w:r w:rsidR="000D50D7" w:rsidRPr="000D50D7">
        <w:t xml:space="preserve"> </w:t>
      </w:r>
      <w:r w:rsidRPr="00F81189">
        <w:t>support;</w:t>
      </w:r>
      <w:r w:rsidR="000D50D7" w:rsidRPr="000D50D7">
        <w:t xml:space="preserve"> </w:t>
      </w:r>
      <w:r w:rsidRPr="00F81189">
        <w:t>and</w:t>
      </w:r>
      <w:r w:rsidR="000D50D7" w:rsidRPr="000D50D7">
        <w:t xml:space="preserve"> </w:t>
      </w:r>
      <w:r w:rsidRPr="00F81189">
        <w:t>include</w:t>
      </w:r>
      <w:r w:rsidR="000D50D7" w:rsidRPr="000D50D7">
        <w:t xml:space="preserve"> </w:t>
      </w:r>
      <w:r w:rsidRPr="00F81189">
        <w:t>restrictions</w:t>
      </w:r>
      <w:r w:rsidR="000D50D7" w:rsidRPr="000D50D7">
        <w:t xml:space="preserve"> </w:t>
      </w:r>
      <w:r w:rsidRPr="00F81189">
        <w:t>as</w:t>
      </w:r>
      <w:r w:rsidR="000D50D7" w:rsidRPr="000D50D7">
        <w:t xml:space="preserve"> </w:t>
      </w:r>
      <w:r w:rsidRPr="00F81189">
        <w:t>to</w:t>
      </w:r>
      <w:r w:rsidR="000D50D7" w:rsidRPr="000D50D7">
        <w:t xml:space="preserve"> </w:t>
      </w:r>
      <w:r w:rsidRPr="00F81189">
        <w:t>the</w:t>
      </w:r>
      <w:r w:rsidR="000D50D7" w:rsidRPr="000D50D7">
        <w:t xml:space="preserve"> </w:t>
      </w:r>
      <w:r w:rsidRPr="00F81189">
        <w:t>user</w:t>
      </w:r>
      <w:r w:rsidR="000D50D7" w:rsidRPr="000D50D7">
        <w:t xml:space="preserve"> </w:t>
      </w:r>
      <w:r w:rsidRPr="00F81189">
        <w:t>of</w:t>
      </w:r>
      <w:r w:rsidR="000D50D7" w:rsidRPr="000D50D7">
        <w:t xml:space="preserve"> </w:t>
      </w:r>
      <w:r w:rsidRPr="00F81189">
        <w:t>land</w:t>
      </w:r>
      <w:r w:rsidR="000D50D7" w:rsidRPr="000D50D7">
        <w:t xml:space="preserve"> </w:t>
      </w:r>
      <w:r w:rsidRPr="00F81189">
        <w:t>arising</w:t>
      </w:r>
      <w:r w:rsidR="000D50D7" w:rsidRPr="000D50D7">
        <w:t xml:space="preserve"> </w:t>
      </w:r>
      <w:r w:rsidRPr="00F81189">
        <w:t>by</w:t>
      </w:r>
      <w:r w:rsidR="000D50D7" w:rsidRPr="000D50D7">
        <w:t xml:space="preserve"> </w:t>
      </w:r>
      <w:r w:rsidRPr="00F81189">
        <w:t>virtue</w:t>
      </w:r>
      <w:r w:rsidR="000D50D7" w:rsidRPr="000D50D7">
        <w:t xml:space="preserve"> </w:t>
      </w:r>
      <w:r w:rsidRPr="00F81189">
        <w:t>of</w:t>
      </w:r>
      <w:r w:rsidR="000D50D7" w:rsidRPr="000D50D7">
        <w:t xml:space="preserve"> </w:t>
      </w:r>
      <w:r w:rsidRPr="00F81189">
        <w:t>a</w:t>
      </w:r>
      <w:r w:rsidR="000D50D7" w:rsidRPr="000D50D7">
        <w:t xml:space="preserve"> </w:t>
      </w:r>
      <w:r w:rsidRPr="00F81189">
        <w:t>contract,</w:t>
      </w:r>
      <w:r w:rsidR="000D50D7" w:rsidRPr="000D50D7">
        <w:t xml:space="preserve"> </w:t>
      </w:r>
      <w:r w:rsidRPr="00F81189">
        <w:t>agreement</w:t>
      </w:r>
      <w:r w:rsidR="000D50D7" w:rsidRPr="000D50D7">
        <w:t xml:space="preserve"> </w:t>
      </w:r>
      <w:r w:rsidRPr="00F81189">
        <w:t>or</w:t>
      </w:r>
      <w:r w:rsidR="000D50D7" w:rsidRPr="000D50D7">
        <w:t xml:space="preserve"> </w:t>
      </w:r>
      <w:r w:rsidRPr="00F81189">
        <w:t>undertaking</w:t>
      </w:r>
      <w:r w:rsidR="000D50D7" w:rsidRPr="000D50D7">
        <w:t xml:space="preserve"> </w:t>
      </w:r>
      <w:r w:rsidRPr="00F81189">
        <w:t>having</w:t>
      </w:r>
      <w:r w:rsidR="000D50D7" w:rsidRPr="000D50D7">
        <w:t xml:space="preserve"> </w:t>
      </w:r>
      <w:r w:rsidRPr="00F81189">
        <w:t>that</w:t>
      </w:r>
      <w:r w:rsidR="000D50D7" w:rsidRPr="000D50D7">
        <w:t xml:space="preserve"> </w:t>
      </w:r>
      <w:r w:rsidRPr="00F81189">
        <w:t>effect.</w:t>
      </w:r>
    </w:p>
    <w:p w14:paraId="4D1514BF" w14:textId="77777777" w:rsidR="00283174" w:rsidRDefault="00283174" w:rsidP="00283174">
      <w:pPr>
        <w:pStyle w:val="H1"/>
      </w:pPr>
      <w:bookmarkStart w:id="562" w:name="TOC27_07_2021_11_18_16_334"/>
      <w:bookmarkStart w:id="563" w:name="TOC27_07_2021_11_36_14_333"/>
      <w:bookmarkStart w:id="564" w:name="TOC27_07_2021_11_48_02_333"/>
      <w:bookmarkStart w:id="565" w:name="TOC27_07_2021_11_50_47_335"/>
      <w:bookmarkStart w:id="566" w:name="TOC01_02_2022_15_14_24_355"/>
      <w:bookmarkStart w:id="567" w:name="TOC02_02_2022_13_02_49_335"/>
      <w:bookmarkStart w:id="568" w:name="TOC18_02_2022_17_52_44_355"/>
      <w:bookmarkStart w:id="569" w:name="TOC23_02_2022_21_19_37_353"/>
      <w:bookmarkStart w:id="570" w:name="TOC15_08_2022_16_06_13_351"/>
      <w:bookmarkStart w:id="571" w:name="TOC06_09_2022_15_41_36_350"/>
      <w:bookmarkStart w:id="572" w:name="TOC04_10_2022_16_50_01_351"/>
      <w:bookmarkStart w:id="573" w:name="TOC23_11_2022_11_32_56_352"/>
      <w:bookmarkStart w:id="574" w:name="TOC10_01_2023_14_27_52_352"/>
      <w:bookmarkEnd w:id="562"/>
      <w:bookmarkEnd w:id="563"/>
      <w:bookmarkEnd w:id="564"/>
      <w:bookmarkEnd w:id="565"/>
      <w:bookmarkEnd w:id="566"/>
      <w:bookmarkEnd w:id="567"/>
      <w:bookmarkEnd w:id="568"/>
      <w:bookmarkEnd w:id="569"/>
      <w:bookmarkEnd w:id="570"/>
      <w:bookmarkEnd w:id="571"/>
      <w:bookmarkEnd w:id="572"/>
      <w:bookmarkEnd w:id="573"/>
      <w:bookmarkEnd w:id="574"/>
      <w:r>
        <w:t>Application</w:t>
      </w:r>
      <w:r w:rsidR="000D50D7" w:rsidRPr="000D50D7">
        <w:t xml:space="preserve"> </w:t>
      </w:r>
      <w:r>
        <w:t>of</w:t>
      </w:r>
      <w:r w:rsidR="000D50D7" w:rsidRPr="000D50D7">
        <w:t xml:space="preserve"> </w:t>
      </w:r>
      <w:r>
        <w:t>the</w:t>
      </w:r>
      <w:r w:rsidR="000D50D7" w:rsidRPr="000D50D7">
        <w:t xml:space="preserve"> </w:t>
      </w:r>
      <w:r>
        <w:t>1981</w:t>
      </w:r>
      <w:r w:rsidR="000D50D7" w:rsidRPr="000D50D7">
        <w:t xml:space="preserve"> </w:t>
      </w:r>
      <w:r>
        <w:t>Act</w:t>
      </w:r>
    </w:p>
    <w:p w14:paraId="3CC9CC10" w14:textId="77777777" w:rsidR="00283174" w:rsidRDefault="00283174" w:rsidP="00283174">
      <w:pPr>
        <w:pStyle w:val="N1"/>
      </w:pPr>
      <w:bookmarkStart w:id="575" w:name="_Ref77947707"/>
      <w:r>
        <w:t>—</w:t>
      </w:r>
      <w:r>
        <w:fldChar w:fldCharType="begin"/>
      </w:r>
      <w:bookmarkStart w:id="576" w:name="_Ref77779095"/>
      <w:bookmarkEnd w:id="576"/>
      <w:r>
        <w:instrText xml:space="preserve"> LISTNUM "SEQ1" \l 2 </w:instrText>
      </w:r>
      <w:r>
        <w:fldChar w:fldCharType="end"/>
      </w:r>
      <w:r w:rsidR="000D50D7" w:rsidRPr="000D50D7">
        <w:t> </w:t>
      </w:r>
      <w:r>
        <w:t>The</w:t>
      </w:r>
      <w:r w:rsidR="000D50D7" w:rsidRPr="000D50D7">
        <w:t xml:space="preserve"> </w:t>
      </w:r>
      <w:r>
        <w:t>1981</w:t>
      </w:r>
      <w:r w:rsidR="000D50D7" w:rsidRPr="000D50D7">
        <w:t xml:space="preserve"> </w:t>
      </w:r>
      <w:r>
        <w:t>Act</w:t>
      </w:r>
      <w:r w:rsidR="000D50D7" w:rsidRPr="000D50D7">
        <w:t xml:space="preserve"> </w:t>
      </w:r>
      <w:r>
        <w:t>applies</w:t>
      </w:r>
      <w:r w:rsidR="000D50D7" w:rsidRPr="000D50D7">
        <w:t xml:space="preserve"> </w:t>
      </w:r>
      <w:r>
        <w:t>as</w:t>
      </w:r>
      <w:r w:rsidR="000D50D7" w:rsidRPr="000D50D7">
        <w:t xml:space="preserve"> </w:t>
      </w:r>
      <w:r>
        <w:t>if</w:t>
      </w:r>
      <w:r w:rsidR="000D50D7" w:rsidRPr="000D50D7">
        <w:t xml:space="preserve"> </w:t>
      </w:r>
      <w:r>
        <w:t>this</w:t>
      </w:r>
      <w:r w:rsidR="000D50D7" w:rsidRPr="000D50D7">
        <w:t xml:space="preserve"> </w:t>
      </w:r>
      <w:r>
        <w:t>Order</w:t>
      </w:r>
      <w:r w:rsidR="000D50D7" w:rsidRPr="000D50D7">
        <w:t xml:space="preserve"> </w:t>
      </w:r>
      <w:r>
        <w:t>were</w:t>
      </w:r>
      <w:r w:rsidR="000D50D7" w:rsidRPr="000D50D7">
        <w:t xml:space="preserve"> </w:t>
      </w:r>
      <w:r>
        <w:t>a</w:t>
      </w:r>
      <w:r w:rsidR="000D50D7" w:rsidRPr="000D50D7">
        <w:t xml:space="preserve"> </w:t>
      </w:r>
      <w:r>
        <w:t>compulsory</w:t>
      </w:r>
      <w:r w:rsidR="000D50D7" w:rsidRPr="000D50D7">
        <w:t xml:space="preserve"> </w:t>
      </w:r>
      <w:r>
        <w:t>purchase</w:t>
      </w:r>
      <w:r w:rsidR="000D50D7" w:rsidRPr="000D50D7">
        <w:t xml:space="preserve"> </w:t>
      </w:r>
      <w:r>
        <w:t>order.</w:t>
      </w:r>
      <w:bookmarkEnd w:id="575"/>
    </w:p>
    <w:p w14:paraId="24A65223" w14:textId="77777777" w:rsidR="00283174" w:rsidRDefault="00283174" w:rsidP="00283174">
      <w:pPr>
        <w:pStyle w:val="N2"/>
      </w:pPr>
      <w:r>
        <w:t>The</w:t>
      </w:r>
      <w:r w:rsidR="000D50D7" w:rsidRPr="000D50D7">
        <w:t xml:space="preserve"> </w:t>
      </w:r>
      <w:r>
        <w:t>1981</w:t>
      </w:r>
      <w:r w:rsidR="000D50D7" w:rsidRPr="000D50D7">
        <w:t xml:space="preserve"> </w:t>
      </w:r>
      <w:r>
        <w:t>Act,</w:t>
      </w:r>
      <w:r w:rsidR="000D50D7" w:rsidRPr="000D50D7">
        <w:t xml:space="preserve"> </w:t>
      </w:r>
      <w:r>
        <w:t>as</w:t>
      </w:r>
      <w:r w:rsidR="000D50D7" w:rsidRPr="000D50D7">
        <w:t xml:space="preserve"> </w:t>
      </w:r>
      <w:r>
        <w:t>applied</w:t>
      </w:r>
      <w:r w:rsidR="000D50D7" w:rsidRPr="000D50D7">
        <w:t xml:space="preserve"> </w:t>
      </w:r>
      <w:r>
        <w:t>by</w:t>
      </w:r>
      <w:r w:rsidR="000D50D7" w:rsidRPr="000D50D7">
        <w:t xml:space="preserve"> </w:t>
      </w:r>
      <w:r>
        <w:t>paragraph</w:t>
      </w:r>
      <w:r w:rsidR="000D50D7" w:rsidRPr="000D50D7">
        <w:t xml:space="preserve"> </w:t>
      </w:r>
      <w:r>
        <w:fldChar w:fldCharType="begin"/>
      </w:r>
      <w:r>
        <w:instrText xml:space="preserve"> REF _Ref77779095 \r \h </w:instrText>
      </w:r>
      <w:r>
        <w:fldChar w:fldCharType="separate"/>
      </w:r>
      <w:r w:rsidR="000D50D7">
        <w:t>(1)</w:t>
      </w:r>
      <w:r>
        <w:fldChar w:fldCharType="end"/>
      </w:r>
      <w:r>
        <w:t>,</w:t>
      </w:r>
      <w:r w:rsidR="000D50D7" w:rsidRPr="000D50D7">
        <w:t xml:space="preserve"> </w:t>
      </w:r>
      <w:r>
        <w:t>has</w:t>
      </w:r>
      <w:r w:rsidR="000D50D7" w:rsidRPr="000D50D7">
        <w:t xml:space="preserve"> </w:t>
      </w:r>
      <w:r>
        <w:t>effect</w:t>
      </w:r>
      <w:r w:rsidR="000D50D7" w:rsidRPr="000D50D7">
        <w:t xml:space="preserve"> </w:t>
      </w:r>
      <w:r>
        <w:t>with</w:t>
      </w:r>
      <w:r w:rsidR="000D50D7" w:rsidRPr="000D50D7">
        <w:t xml:space="preserve"> </w:t>
      </w:r>
      <w:r>
        <w:t>the</w:t>
      </w:r>
      <w:r w:rsidR="000D50D7" w:rsidRPr="000D50D7">
        <w:t xml:space="preserve"> </w:t>
      </w:r>
      <w:r>
        <w:t>following</w:t>
      </w:r>
      <w:r w:rsidR="000D50D7" w:rsidRPr="000D50D7">
        <w:t xml:space="preserve"> </w:t>
      </w:r>
      <w:r>
        <w:t>modifications.</w:t>
      </w:r>
    </w:p>
    <w:p w14:paraId="1BA9D7C4" w14:textId="77777777" w:rsidR="00283174" w:rsidRDefault="00283174" w:rsidP="00283174">
      <w:pPr>
        <w:pStyle w:val="N2"/>
      </w:pPr>
      <w:r>
        <w:t>In</w:t>
      </w:r>
      <w:r w:rsidR="000D50D7" w:rsidRPr="000D50D7">
        <w:t xml:space="preserve"> </w:t>
      </w:r>
      <w:r>
        <w:t>section</w:t>
      </w:r>
      <w:r w:rsidR="000D50D7" w:rsidRPr="000D50D7">
        <w:t xml:space="preserve"> </w:t>
      </w:r>
      <w:r>
        <w:t>1</w:t>
      </w:r>
      <w:r w:rsidR="000D50D7" w:rsidRPr="000D50D7">
        <w:t xml:space="preserve"> </w:t>
      </w:r>
      <w:r>
        <w:t>(application</w:t>
      </w:r>
      <w:r w:rsidR="000D50D7" w:rsidRPr="000D50D7">
        <w:t xml:space="preserve"> </w:t>
      </w:r>
      <w:r>
        <w:t>of</w:t>
      </w:r>
      <w:r w:rsidR="000D50D7" w:rsidRPr="000D50D7">
        <w:t xml:space="preserve"> </w:t>
      </w:r>
      <w:r>
        <w:t>the</w:t>
      </w:r>
      <w:r w:rsidR="000D50D7" w:rsidRPr="000D50D7">
        <w:t xml:space="preserve"> </w:t>
      </w:r>
      <w:r>
        <w:t>Act),</w:t>
      </w:r>
      <w:r w:rsidR="000D50D7" w:rsidRPr="000D50D7">
        <w:t xml:space="preserve"> </w:t>
      </w:r>
      <w:r>
        <w:t>for</w:t>
      </w:r>
      <w:r w:rsidR="000D50D7" w:rsidRPr="000D50D7">
        <w:t xml:space="preserve"> </w:t>
      </w:r>
      <w:r>
        <w:t>subsection</w:t>
      </w:r>
      <w:r w:rsidR="000D50D7" w:rsidRPr="000D50D7">
        <w:t xml:space="preserve"> </w:t>
      </w:r>
      <w:r>
        <w:t>2</w:t>
      </w:r>
      <w:r w:rsidR="000D50D7" w:rsidRPr="000D50D7">
        <w:t xml:space="preserve"> </w:t>
      </w:r>
      <w:r>
        <w:t>substitute—</w:t>
      </w:r>
    </w:p>
    <w:p w14:paraId="5DC745E1" w14:textId="77777777" w:rsidR="00283174" w:rsidRDefault="00283174" w:rsidP="00283174">
      <w:pPr>
        <w:pStyle w:val="LQN2"/>
      </w:pPr>
      <w:r w:rsidRPr="00CE73B1">
        <w:fldChar w:fldCharType="begin"/>
      </w:r>
      <w:r w:rsidRPr="00CE73B1">
        <w:instrText xml:space="preserve"> SYMBOL 147 \* MERGEFORMAT </w:instrText>
      </w:r>
      <w:r w:rsidRPr="00CE73B1">
        <w:fldChar w:fldCharType="end"/>
      </w:r>
      <w:r>
        <w:t>(2)</w:t>
      </w:r>
      <w:r w:rsidR="000D50D7" w:rsidRPr="000D50D7">
        <w:t> </w:t>
      </w:r>
      <w:r>
        <w:t>This</w:t>
      </w:r>
      <w:r w:rsidR="000D50D7" w:rsidRPr="000D50D7">
        <w:t xml:space="preserve"> </w:t>
      </w:r>
      <w:r>
        <w:t>section</w:t>
      </w:r>
      <w:r w:rsidR="000D50D7" w:rsidRPr="000D50D7">
        <w:t xml:space="preserve"> </w:t>
      </w:r>
      <w:r>
        <w:t>applies</w:t>
      </w:r>
      <w:r w:rsidR="000D50D7" w:rsidRPr="000D50D7">
        <w:t xml:space="preserve"> </w:t>
      </w:r>
      <w:r>
        <w:t>to</w:t>
      </w:r>
      <w:r w:rsidR="000D50D7" w:rsidRPr="000D50D7">
        <w:t xml:space="preserve"> </w:t>
      </w:r>
      <w:r>
        <w:t>any</w:t>
      </w:r>
      <w:r w:rsidR="000D50D7" w:rsidRPr="000D50D7">
        <w:t xml:space="preserve"> </w:t>
      </w:r>
      <w:r>
        <w:t>Minister,</w:t>
      </w:r>
      <w:r w:rsidR="000D50D7" w:rsidRPr="000D50D7">
        <w:t xml:space="preserve"> </w:t>
      </w:r>
      <w:r>
        <w:t>any</w:t>
      </w:r>
      <w:r w:rsidR="000D50D7" w:rsidRPr="000D50D7">
        <w:t xml:space="preserve"> </w:t>
      </w:r>
      <w:r>
        <w:t>local</w:t>
      </w:r>
      <w:r w:rsidR="000D50D7" w:rsidRPr="000D50D7">
        <w:t xml:space="preserve"> </w:t>
      </w:r>
      <w:r>
        <w:t>or</w:t>
      </w:r>
      <w:r w:rsidR="000D50D7" w:rsidRPr="000D50D7">
        <w:t xml:space="preserve"> </w:t>
      </w:r>
      <w:r>
        <w:t>other</w:t>
      </w:r>
      <w:r w:rsidR="000D50D7" w:rsidRPr="000D50D7">
        <w:t xml:space="preserve"> </w:t>
      </w:r>
      <w:r>
        <w:t>public</w:t>
      </w:r>
      <w:r w:rsidR="000D50D7" w:rsidRPr="000D50D7">
        <w:t xml:space="preserve"> </w:t>
      </w:r>
      <w:r>
        <w:t>authority</w:t>
      </w:r>
      <w:r w:rsidR="000D50D7" w:rsidRPr="000D50D7">
        <w:t xml:space="preserve"> </w:t>
      </w:r>
      <w:r>
        <w:t>or</w:t>
      </w:r>
      <w:r w:rsidR="000D50D7" w:rsidRPr="000D50D7">
        <w:t xml:space="preserve"> </w:t>
      </w:r>
      <w:r>
        <w:t>any</w:t>
      </w:r>
      <w:r w:rsidR="000D50D7" w:rsidRPr="000D50D7">
        <w:t xml:space="preserve"> </w:t>
      </w:r>
      <w:r>
        <w:t>other</w:t>
      </w:r>
      <w:r w:rsidR="000D50D7" w:rsidRPr="000D50D7">
        <w:t xml:space="preserve"> </w:t>
      </w:r>
      <w:r>
        <w:t>body</w:t>
      </w:r>
      <w:r w:rsidR="000D50D7" w:rsidRPr="000D50D7">
        <w:t xml:space="preserve"> </w:t>
      </w:r>
      <w:r>
        <w:t>or</w:t>
      </w:r>
      <w:r w:rsidR="000D50D7" w:rsidRPr="000D50D7">
        <w:t xml:space="preserve"> </w:t>
      </w:r>
      <w:r>
        <w:t>person</w:t>
      </w:r>
      <w:r w:rsidR="000D50D7" w:rsidRPr="000D50D7">
        <w:t xml:space="preserve"> </w:t>
      </w:r>
      <w:r>
        <w:t>authorised</w:t>
      </w:r>
      <w:r w:rsidR="000D50D7" w:rsidRPr="000D50D7">
        <w:t xml:space="preserve"> </w:t>
      </w:r>
      <w:r>
        <w:t>to</w:t>
      </w:r>
      <w:r w:rsidR="000D50D7" w:rsidRPr="000D50D7">
        <w:t xml:space="preserve"> </w:t>
      </w:r>
      <w:r>
        <w:t>acquire</w:t>
      </w:r>
      <w:r w:rsidR="000D50D7" w:rsidRPr="000D50D7">
        <w:t xml:space="preserve"> </w:t>
      </w:r>
      <w:r>
        <w:t>land</w:t>
      </w:r>
      <w:r w:rsidR="000D50D7" w:rsidRPr="000D50D7">
        <w:t xml:space="preserve"> </w:t>
      </w:r>
      <w:r>
        <w:t>by</w:t>
      </w:r>
      <w:r w:rsidR="000D50D7" w:rsidRPr="000D50D7">
        <w:t xml:space="preserve"> </w:t>
      </w:r>
      <w:r>
        <w:t>means</w:t>
      </w:r>
      <w:r w:rsidR="000D50D7" w:rsidRPr="000D50D7">
        <w:t xml:space="preserve"> </w:t>
      </w:r>
      <w:r>
        <w:t>of</w:t>
      </w:r>
      <w:r w:rsidR="000D50D7" w:rsidRPr="000D50D7">
        <w:t xml:space="preserve"> </w:t>
      </w:r>
      <w:r>
        <w:t>a</w:t>
      </w:r>
      <w:r w:rsidR="000D50D7" w:rsidRPr="000D50D7">
        <w:t xml:space="preserve"> </w:t>
      </w:r>
      <w:r>
        <w:t>compulsory</w:t>
      </w:r>
      <w:r w:rsidR="000D50D7" w:rsidRPr="000D50D7">
        <w:t xml:space="preserve"> </w:t>
      </w:r>
      <w:r>
        <w:t>purchase</w:t>
      </w:r>
      <w:r w:rsidR="000D50D7" w:rsidRPr="000D50D7">
        <w:t xml:space="preserve"> </w:t>
      </w:r>
      <w:r>
        <w:t>order.</w:t>
      </w:r>
      <w:r w:rsidRPr="00CE73B1">
        <w:fldChar w:fldCharType="begin"/>
      </w:r>
      <w:r w:rsidRPr="00CE73B1">
        <w:instrText xml:space="preserve"> SYMBOL 148 \* MERGEFORMAT </w:instrText>
      </w:r>
      <w:r w:rsidRPr="00CE73B1">
        <w:fldChar w:fldCharType="end"/>
      </w:r>
      <w:r>
        <w:t>.</w:t>
      </w:r>
    </w:p>
    <w:p w14:paraId="40D0B41C" w14:textId="77777777" w:rsidR="00283174" w:rsidRDefault="00283174" w:rsidP="00283174">
      <w:pPr>
        <w:pStyle w:val="N2"/>
      </w:pPr>
      <w:r>
        <w:t>In</w:t>
      </w:r>
      <w:r w:rsidR="000D50D7" w:rsidRPr="000D50D7">
        <w:t xml:space="preserve"> </w:t>
      </w:r>
      <w:r>
        <w:t>section</w:t>
      </w:r>
      <w:r w:rsidR="000D50D7" w:rsidRPr="000D50D7">
        <w:t xml:space="preserve"> </w:t>
      </w:r>
      <w:r>
        <w:t>5(2)</w:t>
      </w:r>
      <w:r w:rsidR="000D50D7" w:rsidRPr="000D50D7">
        <w:t xml:space="preserve"> </w:t>
      </w:r>
      <w:r>
        <w:t>(earliest</w:t>
      </w:r>
      <w:r w:rsidR="000D50D7" w:rsidRPr="000D50D7">
        <w:t xml:space="preserve"> </w:t>
      </w:r>
      <w:r>
        <w:t>date</w:t>
      </w:r>
      <w:r w:rsidR="000D50D7" w:rsidRPr="000D50D7">
        <w:t xml:space="preserve"> </w:t>
      </w:r>
      <w:r>
        <w:t>for</w:t>
      </w:r>
      <w:r w:rsidR="000D50D7" w:rsidRPr="000D50D7">
        <w:t xml:space="preserve"> </w:t>
      </w:r>
      <w:r>
        <w:t>execution</w:t>
      </w:r>
      <w:r w:rsidR="000D50D7" w:rsidRPr="000D50D7">
        <w:t xml:space="preserve"> </w:t>
      </w:r>
      <w:r>
        <w:t>of</w:t>
      </w:r>
      <w:r w:rsidR="000D50D7" w:rsidRPr="000D50D7">
        <w:t xml:space="preserve"> </w:t>
      </w:r>
      <w:r>
        <w:t>declaration)</w:t>
      </w:r>
      <w:r w:rsidR="000D50D7" w:rsidRPr="000D50D7">
        <w:t xml:space="preserve"> </w:t>
      </w:r>
      <w:r>
        <w:t>omit</w:t>
      </w:r>
      <w:r w:rsidR="000D50D7" w:rsidRPr="000D50D7">
        <w:t xml:space="preserve"> </w:t>
      </w:r>
      <w:r>
        <w:t>the</w:t>
      </w:r>
      <w:r w:rsidR="000D50D7" w:rsidRPr="000D50D7">
        <w:t xml:space="preserve"> </w:t>
      </w:r>
      <w:r>
        <w:t>words</w:t>
      </w:r>
      <w:r w:rsidR="000D50D7" w:rsidRPr="000D50D7">
        <w:t xml:space="preserve"> </w:t>
      </w:r>
      <w:r>
        <w:t>from</w:t>
      </w:r>
      <w:r w:rsidR="000D50D7" w:rsidRPr="000D50D7">
        <w:t xml:space="preserve"> </w:t>
      </w:r>
      <w:r>
        <w:t>“and</w:t>
      </w:r>
      <w:r w:rsidR="000D50D7" w:rsidRPr="000D50D7">
        <w:t xml:space="preserve"> </w:t>
      </w:r>
      <w:r>
        <w:t>this</w:t>
      </w:r>
      <w:r w:rsidR="000D50D7" w:rsidRPr="000D50D7">
        <w:t xml:space="preserve"> </w:t>
      </w:r>
      <w:r>
        <w:t>subsection”</w:t>
      </w:r>
      <w:r w:rsidR="000D50D7" w:rsidRPr="000D50D7">
        <w:t xml:space="preserve"> </w:t>
      </w:r>
      <w:r>
        <w:t>to</w:t>
      </w:r>
      <w:r w:rsidR="000D50D7" w:rsidRPr="000D50D7">
        <w:t xml:space="preserve"> </w:t>
      </w:r>
      <w:r>
        <w:t>the</w:t>
      </w:r>
      <w:r w:rsidR="000D50D7" w:rsidRPr="000D50D7">
        <w:t xml:space="preserve"> </w:t>
      </w:r>
      <w:r>
        <w:t>end.</w:t>
      </w:r>
    </w:p>
    <w:p w14:paraId="219A7B2D" w14:textId="77777777" w:rsidR="00283174" w:rsidRDefault="00283174" w:rsidP="00283174">
      <w:pPr>
        <w:pStyle w:val="N2"/>
      </w:pPr>
      <w:r>
        <w:t>Section</w:t>
      </w:r>
      <w:r w:rsidR="000D50D7" w:rsidRPr="000D50D7">
        <w:t xml:space="preserve"> </w:t>
      </w:r>
      <w:r>
        <w:t>5A</w:t>
      </w:r>
      <w:r w:rsidR="000D50D7" w:rsidRPr="000D50D7">
        <w:t xml:space="preserve"> </w:t>
      </w:r>
      <w:r>
        <w:t>(time</w:t>
      </w:r>
      <w:r w:rsidR="000D50D7" w:rsidRPr="000D50D7">
        <w:t xml:space="preserve"> </w:t>
      </w:r>
      <w:r>
        <w:t>limit</w:t>
      </w:r>
      <w:r w:rsidR="000D50D7" w:rsidRPr="000D50D7">
        <w:t xml:space="preserve"> </w:t>
      </w:r>
      <w:r>
        <w:t>for</w:t>
      </w:r>
      <w:r w:rsidR="000D50D7" w:rsidRPr="000D50D7">
        <w:t xml:space="preserve"> </w:t>
      </w:r>
      <w:r>
        <w:t>general</w:t>
      </w:r>
      <w:r w:rsidR="000D50D7" w:rsidRPr="000D50D7">
        <w:t xml:space="preserve"> </w:t>
      </w:r>
      <w:r>
        <w:t>vesting</w:t>
      </w:r>
      <w:r w:rsidR="000D50D7" w:rsidRPr="000D50D7">
        <w:t xml:space="preserve"> </w:t>
      </w:r>
      <w:r>
        <w:t>declaration)</w:t>
      </w:r>
      <w:r w:rsidR="000D50D7" w:rsidRPr="000D50D7">
        <w:t xml:space="preserve"> </w:t>
      </w:r>
      <w:r>
        <w:t>is</w:t>
      </w:r>
      <w:r w:rsidR="000D50D7" w:rsidRPr="000D50D7">
        <w:t xml:space="preserve"> </w:t>
      </w:r>
      <w:r>
        <w:t>omitted(</w:t>
      </w:r>
      <w:r>
        <w:rPr>
          <w:rStyle w:val="FootnoteReference"/>
        </w:rPr>
        <w:footnoteReference w:id="44"/>
      </w:r>
      <w:r>
        <w:t>).</w:t>
      </w:r>
    </w:p>
    <w:p w14:paraId="3E74417E" w14:textId="77777777" w:rsidR="00283174" w:rsidRDefault="00283174" w:rsidP="00283174">
      <w:pPr>
        <w:pStyle w:val="N2"/>
      </w:pPr>
      <w:r w:rsidRPr="000B572E">
        <w:t>In</w:t>
      </w:r>
      <w:r w:rsidR="000D50D7" w:rsidRPr="000D50D7">
        <w:t xml:space="preserve"> </w:t>
      </w:r>
      <w:r w:rsidRPr="000B572E">
        <w:t>section</w:t>
      </w:r>
      <w:r w:rsidR="000D50D7" w:rsidRPr="000D50D7">
        <w:t xml:space="preserve"> </w:t>
      </w:r>
      <w:r w:rsidRPr="000B572E">
        <w:t>5B(1)</w:t>
      </w:r>
      <w:r w:rsidR="000D50D7" w:rsidRPr="000D50D7">
        <w:t xml:space="preserve"> </w:t>
      </w:r>
      <w:r w:rsidRPr="000B572E">
        <w:t>(extension</w:t>
      </w:r>
      <w:r w:rsidR="000D50D7" w:rsidRPr="000D50D7">
        <w:t xml:space="preserve"> </w:t>
      </w:r>
      <w:r w:rsidRPr="000B572E">
        <w:t>of</w:t>
      </w:r>
      <w:r w:rsidR="000D50D7" w:rsidRPr="000D50D7">
        <w:t xml:space="preserve"> </w:t>
      </w:r>
      <w:r w:rsidRPr="000B572E">
        <w:t>time</w:t>
      </w:r>
      <w:r w:rsidR="000D50D7" w:rsidRPr="000D50D7">
        <w:t xml:space="preserve"> </w:t>
      </w:r>
      <w:r w:rsidRPr="000B572E">
        <w:t>limit</w:t>
      </w:r>
      <w:r w:rsidR="000D50D7" w:rsidRPr="000D50D7">
        <w:t xml:space="preserve"> </w:t>
      </w:r>
      <w:r w:rsidRPr="000B572E">
        <w:t>during</w:t>
      </w:r>
      <w:r w:rsidR="000D50D7" w:rsidRPr="000D50D7">
        <w:t xml:space="preserve"> </w:t>
      </w:r>
      <w:r w:rsidRPr="000B572E">
        <w:t>challenge)</w:t>
      </w:r>
      <w:r w:rsidR="000D50D7" w:rsidRPr="000D50D7">
        <w:t xml:space="preserve"> </w:t>
      </w:r>
      <w:r w:rsidRPr="000B572E">
        <w:t>for</w:t>
      </w:r>
      <w:r w:rsidR="000D50D7" w:rsidRPr="000D50D7">
        <w:t xml:space="preserve"> </w:t>
      </w:r>
      <w:r w:rsidRPr="000B572E">
        <w:t>“section</w:t>
      </w:r>
      <w:r w:rsidR="000D50D7" w:rsidRPr="000D50D7">
        <w:t xml:space="preserve"> </w:t>
      </w:r>
      <w:r w:rsidRPr="000B572E">
        <w:t>23</w:t>
      </w:r>
      <w:r w:rsidR="000D50D7" w:rsidRPr="000D50D7">
        <w:t xml:space="preserve"> </w:t>
      </w:r>
      <w:r w:rsidRPr="000B572E">
        <w:t>of</w:t>
      </w:r>
      <w:r w:rsidR="000D50D7" w:rsidRPr="000D50D7">
        <w:t xml:space="preserve"> </w:t>
      </w:r>
      <w:r w:rsidRPr="000B572E">
        <w:t>the</w:t>
      </w:r>
      <w:r w:rsidR="000D50D7" w:rsidRPr="000D50D7">
        <w:t xml:space="preserve"> </w:t>
      </w:r>
      <w:r w:rsidRPr="000B572E">
        <w:t>Acquisition</w:t>
      </w:r>
      <w:r w:rsidR="000D50D7" w:rsidRPr="000D50D7">
        <w:t xml:space="preserve"> </w:t>
      </w:r>
      <w:r w:rsidRPr="000B572E">
        <w:t>of</w:t>
      </w:r>
      <w:r w:rsidR="000D50D7" w:rsidRPr="000D50D7">
        <w:t xml:space="preserve"> </w:t>
      </w:r>
      <w:r w:rsidRPr="000B572E">
        <w:t>Land</w:t>
      </w:r>
      <w:r w:rsidR="000D50D7" w:rsidRPr="000D50D7">
        <w:t xml:space="preserve"> </w:t>
      </w:r>
      <w:r w:rsidRPr="000B572E">
        <w:t>Act</w:t>
      </w:r>
      <w:r w:rsidR="000D50D7" w:rsidRPr="000D50D7">
        <w:t xml:space="preserve"> </w:t>
      </w:r>
      <w:r w:rsidRPr="000B572E">
        <w:t>1981</w:t>
      </w:r>
      <w:r w:rsidR="000D50D7" w:rsidRPr="000D50D7">
        <w:t xml:space="preserve"> </w:t>
      </w:r>
      <w:r w:rsidRPr="000B572E">
        <w:t>(application</w:t>
      </w:r>
      <w:r w:rsidR="000D50D7" w:rsidRPr="000D50D7">
        <w:t xml:space="preserve"> </w:t>
      </w:r>
      <w:r w:rsidRPr="000B572E">
        <w:t>to</w:t>
      </w:r>
      <w:r w:rsidR="000D50D7" w:rsidRPr="000D50D7">
        <w:t xml:space="preserve"> </w:t>
      </w:r>
      <w:r w:rsidRPr="000B572E">
        <w:t>High</w:t>
      </w:r>
      <w:r w:rsidR="000D50D7" w:rsidRPr="000D50D7">
        <w:t xml:space="preserve"> </w:t>
      </w:r>
      <w:r w:rsidRPr="000B572E">
        <w:t>Court</w:t>
      </w:r>
      <w:r w:rsidR="000D50D7" w:rsidRPr="000D50D7">
        <w:t xml:space="preserve"> </w:t>
      </w:r>
      <w:r w:rsidRPr="000B572E">
        <w:t>in</w:t>
      </w:r>
      <w:r w:rsidR="000D50D7" w:rsidRPr="000D50D7">
        <w:t xml:space="preserve"> </w:t>
      </w:r>
      <w:r w:rsidRPr="000B572E">
        <w:t>respect</w:t>
      </w:r>
      <w:r w:rsidR="000D50D7" w:rsidRPr="000D50D7">
        <w:t xml:space="preserve"> </w:t>
      </w:r>
      <w:r w:rsidRPr="000B572E">
        <w:t>of</w:t>
      </w:r>
      <w:r w:rsidR="000D50D7" w:rsidRPr="000D50D7">
        <w:t xml:space="preserve"> </w:t>
      </w:r>
      <w:r w:rsidRPr="000B572E">
        <w:t>compulsory</w:t>
      </w:r>
      <w:r w:rsidR="000D50D7" w:rsidRPr="000D50D7">
        <w:t xml:space="preserve"> </w:t>
      </w:r>
      <w:r w:rsidRPr="000B572E">
        <w:t>purchase</w:t>
      </w:r>
      <w:r w:rsidR="000D50D7" w:rsidRPr="000D50D7">
        <w:t xml:space="preserve"> </w:t>
      </w:r>
      <w:r w:rsidRPr="000B572E">
        <w:t>order),</w:t>
      </w:r>
      <w:r w:rsidR="000D50D7" w:rsidRPr="000D50D7">
        <w:t xml:space="preserve"> </w:t>
      </w:r>
      <w:r w:rsidRPr="000B572E">
        <w:t>the</w:t>
      </w:r>
      <w:r w:rsidR="000D50D7" w:rsidRPr="000D50D7">
        <w:t xml:space="preserve"> </w:t>
      </w:r>
      <w:r w:rsidRPr="000B572E">
        <w:t>three</w:t>
      </w:r>
      <w:r w:rsidR="000D50D7" w:rsidRPr="000D50D7">
        <w:t xml:space="preserve"> </w:t>
      </w:r>
      <w:r w:rsidRPr="000B572E">
        <w:t>year</w:t>
      </w:r>
      <w:r w:rsidR="000D50D7" w:rsidRPr="000D50D7">
        <w:t xml:space="preserve"> </w:t>
      </w:r>
      <w:r w:rsidRPr="000B572E">
        <w:t>period</w:t>
      </w:r>
      <w:r w:rsidR="000D50D7" w:rsidRPr="000D50D7">
        <w:t xml:space="preserve"> </w:t>
      </w:r>
      <w:r w:rsidRPr="000B572E">
        <w:t>mentioned</w:t>
      </w:r>
      <w:r w:rsidR="000D50D7" w:rsidRPr="000D50D7">
        <w:t xml:space="preserve"> </w:t>
      </w:r>
      <w:r w:rsidRPr="000B572E">
        <w:t>in</w:t>
      </w:r>
      <w:r w:rsidR="000D50D7" w:rsidRPr="000D50D7">
        <w:t xml:space="preserve"> </w:t>
      </w:r>
      <w:r w:rsidRPr="000B572E">
        <w:t>5A”</w:t>
      </w:r>
      <w:r w:rsidR="000D50D7" w:rsidRPr="000D50D7">
        <w:t xml:space="preserve"> </w:t>
      </w:r>
      <w:r w:rsidRPr="000B572E">
        <w:t>substitute</w:t>
      </w:r>
      <w:r w:rsidR="000D50D7" w:rsidRPr="000D50D7">
        <w:t xml:space="preserve"> </w:t>
      </w:r>
      <w:r w:rsidRPr="000B572E">
        <w:t>“section</w:t>
      </w:r>
      <w:r w:rsidR="000D50D7" w:rsidRPr="000D50D7">
        <w:t xml:space="preserve"> </w:t>
      </w:r>
      <w:r w:rsidRPr="000B572E">
        <w:t>118</w:t>
      </w:r>
      <w:r w:rsidR="000D50D7" w:rsidRPr="000D50D7">
        <w:t xml:space="preserve"> </w:t>
      </w:r>
      <w:r w:rsidRPr="000B572E">
        <w:t>(legal</w:t>
      </w:r>
      <w:r w:rsidR="000D50D7" w:rsidRPr="000D50D7">
        <w:t xml:space="preserve"> </w:t>
      </w:r>
      <w:r w:rsidRPr="000B572E">
        <w:t>challenges</w:t>
      </w:r>
      <w:r w:rsidR="000D50D7" w:rsidRPr="000D50D7">
        <w:t xml:space="preserve"> </w:t>
      </w:r>
      <w:r w:rsidRPr="000B572E">
        <w:t>relating</w:t>
      </w:r>
      <w:r w:rsidR="000D50D7" w:rsidRPr="000D50D7">
        <w:t xml:space="preserve"> </w:t>
      </w:r>
      <w:r w:rsidRPr="000B572E">
        <w:t>to</w:t>
      </w:r>
      <w:r w:rsidR="000D50D7" w:rsidRPr="000D50D7">
        <w:t xml:space="preserve"> </w:t>
      </w:r>
      <w:r w:rsidRPr="000B572E">
        <w:t>applications</w:t>
      </w:r>
      <w:r w:rsidR="000D50D7" w:rsidRPr="000D50D7">
        <w:t xml:space="preserve"> </w:t>
      </w:r>
      <w:r w:rsidRPr="000B572E">
        <w:t>for</w:t>
      </w:r>
      <w:r w:rsidR="000D50D7" w:rsidRPr="000D50D7">
        <w:t xml:space="preserve"> </w:t>
      </w:r>
      <w:r w:rsidRPr="000B572E">
        <w:t>orders</w:t>
      </w:r>
      <w:r w:rsidR="000D50D7" w:rsidRPr="000D50D7">
        <w:t xml:space="preserve"> </w:t>
      </w:r>
      <w:r w:rsidRPr="000B572E">
        <w:t>granting</w:t>
      </w:r>
      <w:r w:rsidR="000D50D7" w:rsidRPr="000D50D7">
        <w:t xml:space="preserve"> </w:t>
      </w:r>
      <w:r w:rsidRPr="000B572E">
        <w:t>development</w:t>
      </w:r>
      <w:r w:rsidR="000D50D7" w:rsidRPr="000D50D7">
        <w:t xml:space="preserve"> </w:t>
      </w:r>
      <w:r w:rsidRPr="000B572E">
        <w:t>consent)</w:t>
      </w:r>
      <w:r w:rsidR="000D50D7" w:rsidRPr="000D50D7">
        <w:t xml:space="preserve"> </w:t>
      </w:r>
      <w:r>
        <w:t>of</w:t>
      </w:r>
      <w:r w:rsidR="000D50D7" w:rsidRPr="000D50D7">
        <w:t xml:space="preserve"> </w:t>
      </w:r>
      <w:r>
        <w:t>the</w:t>
      </w:r>
      <w:r w:rsidR="000D50D7" w:rsidRPr="000D50D7">
        <w:t xml:space="preserve"> </w:t>
      </w:r>
      <w:r>
        <w:t>2008</w:t>
      </w:r>
      <w:r w:rsidR="000D50D7" w:rsidRPr="000D50D7">
        <w:t xml:space="preserve"> </w:t>
      </w:r>
      <w:r>
        <w:t>Act</w:t>
      </w:r>
      <w:r w:rsidRPr="000B572E">
        <w:t>,</w:t>
      </w:r>
      <w:r w:rsidR="000D50D7" w:rsidRPr="000D50D7">
        <w:t xml:space="preserve"> </w:t>
      </w:r>
      <w:r w:rsidRPr="000B572E">
        <w:t>the</w:t>
      </w:r>
      <w:r w:rsidR="000D50D7" w:rsidRPr="000D50D7">
        <w:t xml:space="preserve"> </w:t>
      </w:r>
      <w:r w:rsidRPr="000B572E">
        <w:t>five</w:t>
      </w:r>
      <w:r w:rsidR="000D50D7" w:rsidRPr="000D50D7">
        <w:t xml:space="preserve"> </w:t>
      </w:r>
      <w:r w:rsidRPr="000B572E">
        <w:t>year</w:t>
      </w:r>
      <w:r w:rsidR="000D50D7" w:rsidRPr="000D50D7">
        <w:t xml:space="preserve"> </w:t>
      </w:r>
      <w:r w:rsidRPr="000B572E">
        <w:t>period</w:t>
      </w:r>
      <w:r w:rsidR="000D50D7" w:rsidRPr="000D50D7">
        <w:t xml:space="preserve"> </w:t>
      </w:r>
      <w:r w:rsidRPr="000B572E">
        <w:t>mentioned</w:t>
      </w:r>
      <w:r w:rsidR="000D50D7" w:rsidRPr="000D50D7">
        <w:t xml:space="preserve"> </w:t>
      </w:r>
      <w:r w:rsidRPr="000B572E">
        <w:t>in</w:t>
      </w:r>
      <w:r w:rsidR="000D50D7" w:rsidRPr="000D50D7">
        <w:t xml:space="preserve"> </w:t>
      </w:r>
      <w:r w:rsidRPr="000B572E">
        <w:t>article</w:t>
      </w:r>
      <w:r w:rsidR="000D50D7" w:rsidRPr="000D50D7">
        <w:t xml:space="preserve"> </w:t>
      </w:r>
      <w:r>
        <w:fldChar w:fldCharType="begin"/>
      </w:r>
      <w:r>
        <w:instrText xml:space="preserve"> REF _Ref77781855 \w \h </w:instrText>
      </w:r>
      <w:r>
        <w:fldChar w:fldCharType="separate"/>
      </w:r>
      <w:r w:rsidR="000D50D7">
        <w:t>19</w:t>
      </w:r>
      <w:r>
        <w:fldChar w:fldCharType="end"/>
      </w:r>
      <w:r w:rsidR="000D50D7" w:rsidRPr="000D50D7">
        <w:t xml:space="preserve"> </w:t>
      </w:r>
      <w:r w:rsidRPr="000B572E">
        <w:t>(time</w:t>
      </w:r>
      <w:r w:rsidR="000D50D7" w:rsidRPr="000D50D7">
        <w:t xml:space="preserve"> </w:t>
      </w:r>
      <w:r w:rsidRPr="000B572E">
        <w:t>limit</w:t>
      </w:r>
      <w:r w:rsidR="000D50D7" w:rsidRPr="000D50D7">
        <w:t xml:space="preserve"> </w:t>
      </w:r>
      <w:r w:rsidRPr="000B572E">
        <w:t>for</w:t>
      </w:r>
      <w:r w:rsidR="000D50D7" w:rsidRPr="000D50D7">
        <w:t xml:space="preserve"> </w:t>
      </w:r>
      <w:r w:rsidRPr="000B572E">
        <w:t>exercise</w:t>
      </w:r>
      <w:r w:rsidR="000D50D7" w:rsidRPr="000D50D7">
        <w:t xml:space="preserve"> </w:t>
      </w:r>
      <w:r w:rsidRPr="000B572E">
        <w:t>of</w:t>
      </w:r>
      <w:r w:rsidR="000D50D7" w:rsidRPr="000D50D7">
        <w:t xml:space="preserve"> </w:t>
      </w:r>
      <w:r w:rsidRPr="000B572E">
        <w:t>authority</w:t>
      </w:r>
      <w:r w:rsidR="000D50D7" w:rsidRPr="000D50D7">
        <w:t xml:space="preserve"> </w:t>
      </w:r>
      <w:r w:rsidRPr="000B572E">
        <w:t>to</w:t>
      </w:r>
      <w:r w:rsidR="000D50D7" w:rsidRPr="000D50D7">
        <w:t xml:space="preserve"> </w:t>
      </w:r>
      <w:r w:rsidRPr="000B572E">
        <w:t>acquire</w:t>
      </w:r>
      <w:r w:rsidR="000D50D7" w:rsidRPr="000D50D7">
        <w:t xml:space="preserve"> </w:t>
      </w:r>
      <w:r w:rsidRPr="000B572E">
        <w:t>land</w:t>
      </w:r>
      <w:r w:rsidR="000D50D7" w:rsidRPr="000D50D7">
        <w:t xml:space="preserve"> </w:t>
      </w:r>
      <w:r w:rsidRPr="000B572E">
        <w:t>compulsorily)</w:t>
      </w:r>
      <w:r w:rsidR="000D50D7" w:rsidRPr="000D50D7">
        <w:t xml:space="preserve"> </w:t>
      </w:r>
      <w:r w:rsidRPr="000B572E">
        <w:t>of</w:t>
      </w:r>
      <w:r w:rsidR="000D50D7" w:rsidRPr="000D50D7">
        <w:t xml:space="preserve"> </w:t>
      </w:r>
      <w:r w:rsidRPr="000B572E">
        <w:t>the</w:t>
      </w:r>
      <w:r w:rsidR="000D50D7" w:rsidRPr="000D50D7">
        <w:t xml:space="preserve"> </w:t>
      </w:r>
      <w:r>
        <w:t>Longfield</w:t>
      </w:r>
      <w:r w:rsidR="000D50D7" w:rsidRPr="000D50D7">
        <w:t xml:space="preserve"> </w:t>
      </w:r>
      <w:r>
        <w:t>Solar</w:t>
      </w:r>
      <w:r w:rsidR="000D50D7" w:rsidRPr="000D50D7">
        <w:t xml:space="preserve"> </w:t>
      </w:r>
      <w:r w:rsidRPr="000B572E">
        <w:t>Farm</w:t>
      </w:r>
      <w:r w:rsidR="000D50D7" w:rsidRPr="000D50D7">
        <w:t xml:space="preserve"> </w:t>
      </w:r>
      <w:r w:rsidRPr="000B572E">
        <w:t>Order</w:t>
      </w:r>
      <w:r w:rsidR="000D50D7" w:rsidRPr="000D50D7">
        <w:t xml:space="preserve"> </w:t>
      </w:r>
      <w:r w:rsidRPr="000B572E">
        <w:t>20</w:t>
      </w:r>
      <w:r w:rsidR="0058220E">
        <w:t>23</w:t>
      </w:r>
      <w:r>
        <w:t>”.</w:t>
      </w:r>
    </w:p>
    <w:p w14:paraId="0D0157F1" w14:textId="77777777" w:rsidR="00283174" w:rsidRDefault="00283174" w:rsidP="00283174">
      <w:pPr>
        <w:pStyle w:val="N2"/>
      </w:pPr>
      <w:r>
        <w:t>In</w:t>
      </w:r>
      <w:r w:rsidR="000D50D7" w:rsidRPr="000D50D7">
        <w:t xml:space="preserve"> </w:t>
      </w:r>
      <w:r>
        <w:t>section</w:t>
      </w:r>
      <w:r w:rsidR="000D50D7" w:rsidRPr="000D50D7">
        <w:t xml:space="preserve"> </w:t>
      </w:r>
      <w:r w:rsidRPr="000B572E">
        <w:t>6</w:t>
      </w:r>
      <w:r w:rsidR="000D50D7" w:rsidRPr="000D50D7">
        <w:t xml:space="preserve"> </w:t>
      </w:r>
      <w:r w:rsidRPr="000B572E">
        <w:t>(notices</w:t>
      </w:r>
      <w:r w:rsidR="000D50D7" w:rsidRPr="000D50D7">
        <w:t xml:space="preserve"> </w:t>
      </w:r>
      <w:r w:rsidRPr="000B572E">
        <w:t>after</w:t>
      </w:r>
      <w:r w:rsidR="000D50D7" w:rsidRPr="000D50D7">
        <w:t xml:space="preserve"> </w:t>
      </w:r>
      <w:r w:rsidRPr="000B572E">
        <w:t>extension</w:t>
      </w:r>
      <w:r w:rsidR="000D50D7" w:rsidRPr="000D50D7">
        <w:t xml:space="preserve"> </w:t>
      </w:r>
      <w:r w:rsidRPr="000B572E">
        <w:t>of</w:t>
      </w:r>
      <w:r w:rsidR="000D50D7" w:rsidRPr="000D50D7">
        <w:t xml:space="preserve"> </w:t>
      </w:r>
      <w:r w:rsidRPr="000B572E">
        <w:t>declaration),</w:t>
      </w:r>
      <w:r w:rsidR="000D50D7" w:rsidRPr="000D50D7">
        <w:t xml:space="preserve"> </w:t>
      </w:r>
      <w:r w:rsidRPr="000B572E">
        <w:t>in</w:t>
      </w:r>
      <w:r w:rsidR="000D50D7" w:rsidRPr="000D50D7">
        <w:t xml:space="preserve"> </w:t>
      </w:r>
      <w:r w:rsidRPr="000B572E">
        <w:t>subsection</w:t>
      </w:r>
      <w:r w:rsidR="000D50D7" w:rsidRPr="000D50D7">
        <w:t xml:space="preserve"> </w:t>
      </w:r>
      <w:r w:rsidRPr="000B572E">
        <w:t>(1)(b)</w:t>
      </w:r>
      <w:r w:rsidR="000D50D7" w:rsidRPr="000D50D7">
        <w:t xml:space="preserve"> </w:t>
      </w:r>
      <w:r w:rsidRPr="000B572E">
        <w:t>for</w:t>
      </w:r>
      <w:r w:rsidR="000D50D7" w:rsidRPr="000D50D7">
        <w:t xml:space="preserve"> </w:t>
      </w:r>
      <w:r w:rsidRPr="000B572E">
        <w:t>“section</w:t>
      </w:r>
      <w:r w:rsidR="000D50D7" w:rsidRPr="000D50D7">
        <w:t xml:space="preserve"> </w:t>
      </w:r>
      <w:r w:rsidRPr="000B572E">
        <w:t>15</w:t>
      </w:r>
      <w:r w:rsidR="000D50D7" w:rsidRPr="000D50D7">
        <w:t xml:space="preserve"> </w:t>
      </w:r>
      <w:r w:rsidRPr="000B572E">
        <w:t>of,</w:t>
      </w:r>
      <w:r w:rsidR="000D50D7" w:rsidRPr="000D50D7">
        <w:t xml:space="preserve"> </w:t>
      </w:r>
      <w:r w:rsidRPr="000B572E">
        <w:t>or</w:t>
      </w:r>
      <w:r w:rsidR="000D50D7" w:rsidRPr="000D50D7">
        <w:t xml:space="preserve"> </w:t>
      </w:r>
      <w:r w:rsidRPr="000B572E">
        <w:t>paragraph</w:t>
      </w:r>
      <w:r w:rsidR="000D50D7" w:rsidRPr="000D50D7">
        <w:t xml:space="preserve"> </w:t>
      </w:r>
      <w:r w:rsidRPr="000B572E">
        <w:t>6</w:t>
      </w:r>
      <w:r w:rsidR="000D50D7" w:rsidRPr="000D50D7">
        <w:t xml:space="preserve"> </w:t>
      </w:r>
      <w:r w:rsidRPr="000B572E">
        <w:t>of</w:t>
      </w:r>
      <w:r w:rsidR="000D50D7" w:rsidRPr="000D50D7">
        <w:t xml:space="preserve"> </w:t>
      </w:r>
      <w:r w:rsidRPr="000B572E">
        <w:t>Schedule</w:t>
      </w:r>
      <w:r w:rsidR="000D50D7" w:rsidRPr="000D50D7">
        <w:t xml:space="preserve"> </w:t>
      </w:r>
      <w:r w:rsidRPr="000B572E">
        <w:t>1</w:t>
      </w:r>
      <w:r w:rsidR="000D50D7" w:rsidRPr="000D50D7">
        <w:t xml:space="preserve"> </w:t>
      </w:r>
      <w:r w:rsidRPr="000B572E">
        <w:t>to,</w:t>
      </w:r>
      <w:r w:rsidR="000D50D7" w:rsidRPr="000D50D7">
        <w:t xml:space="preserve"> </w:t>
      </w:r>
      <w:r w:rsidRPr="000B572E">
        <w:t>the</w:t>
      </w:r>
      <w:r w:rsidR="000D50D7" w:rsidRPr="000D50D7">
        <w:t xml:space="preserve"> </w:t>
      </w:r>
      <w:r w:rsidRPr="000B572E">
        <w:t>Acquisition</w:t>
      </w:r>
      <w:r w:rsidR="000D50D7" w:rsidRPr="000D50D7">
        <w:t xml:space="preserve"> </w:t>
      </w:r>
      <w:r w:rsidRPr="000B572E">
        <w:t>of</w:t>
      </w:r>
      <w:r w:rsidR="000D50D7" w:rsidRPr="000D50D7">
        <w:t xml:space="preserve"> </w:t>
      </w:r>
      <w:r w:rsidRPr="000B572E">
        <w:t>Land</w:t>
      </w:r>
      <w:r w:rsidR="000D50D7" w:rsidRPr="000D50D7">
        <w:t xml:space="preserve"> </w:t>
      </w:r>
      <w:r w:rsidRPr="000B572E">
        <w:t>Act</w:t>
      </w:r>
      <w:r w:rsidR="000D50D7" w:rsidRPr="000D50D7">
        <w:t xml:space="preserve"> </w:t>
      </w:r>
      <w:r w:rsidRPr="000B572E">
        <w:t>1981”</w:t>
      </w:r>
      <w:r w:rsidR="000D50D7" w:rsidRPr="000D50D7">
        <w:t xml:space="preserve"> </w:t>
      </w:r>
      <w:r w:rsidRPr="000B572E">
        <w:t>substitute</w:t>
      </w:r>
      <w:r w:rsidR="000D50D7" w:rsidRPr="000D50D7">
        <w:t xml:space="preserve"> </w:t>
      </w:r>
      <w:r w:rsidRPr="000B572E">
        <w:t>“section</w:t>
      </w:r>
      <w:r w:rsidR="000D50D7" w:rsidRPr="000D50D7">
        <w:t xml:space="preserve"> </w:t>
      </w:r>
      <w:r w:rsidRPr="000B572E">
        <w:t>134</w:t>
      </w:r>
      <w:r w:rsidR="000D50D7" w:rsidRPr="000D50D7">
        <w:t xml:space="preserve"> </w:t>
      </w:r>
      <w:r w:rsidRPr="000B572E">
        <w:t>(notice</w:t>
      </w:r>
      <w:r w:rsidR="000D50D7" w:rsidRPr="000D50D7">
        <w:t xml:space="preserve"> </w:t>
      </w:r>
      <w:r w:rsidRPr="000B572E">
        <w:t>of</w:t>
      </w:r>
      <w:r w:rsidR="000D50D7" w:rsidRPr="000D50D7">
        <w:t xml:space="preserve"> </w:t>
      </w:r>
      <w:r w:rsidRPr="000B572E">
        <w:t>authorisation</w:t>
      </w:r>
      <w:r w:rsidR="000D50D7" w:rsidRPr="000D50D7">
        <w:t xml:space="preserve"> </w:t>
      </w:r>
      <w:r w:rsidRPr="000B572E">
        <w:t>of</w:t>
      </w:r>
      <w:r w:rsidR="000D50D7" w:rsidRPr="000D50D7">
        <w:t xml:space="preserve"> </w:t>
      </w:r>
      <w:r w:rsidRPr="000B572E">
        <w:t>compulsory</w:t>
      </w:r>
      <w:r w:rsidR="000D50D7" w:rsidRPr="000D50D7">
        <w:t xml:space="preserve"> </w:t>
      </w:r>
      <w:r w:rsidRPr="000B572E">
        <w:t>acquisition)</w:t>
      </w:r>
      <w:r w:rsidR="000D50D7" w:rsidRPr="000D50D7">
        <w:t xml:space="preserve"> </w:t>
      </w:r>
      <w:r>
        <w:t>of</w:t>
      </w:r>
      <w:r w:rsidR="000D50D7" w:rsidRPr="000D50D7">
        <w:t xml:space="preserve"> </w:t>
      </w:r>
      <w:r>
        <w:t>the</w:t>
      </w:r>
      <w:r w:rsidR="000D50D7" w:rsidRPr="000D50D7">
        <w:t xml:space="preserve"> </w:t>
      </w:r>
      <w:r>
        <w:t>Planning</w:t>
      </w:r>
      <w:r w:rsidR="000D50D7" w:rsidRPr="000D50D7">
        <w:t xml:space="preserve"> </w:t>
      </w:r>
      <w:r>
        <w:t>Act</w:t>
      </w:r>
      <w:r w:rsidR="000D50D7" w:rsidRPr="000D50D7">
        <w:t xml:space="preserve"> </w:t>
      </w:r>
      <w:r>
        <w:t>2008</w:t>
      </w:r>
      <w:r w:rsidRPr="000B572E">
        <w:t>”</w:t>
      </w:r>
      <w:r>
        <w:t>.</w:t>
      </w:r>
    </w:p>
    <w:p w14:paraId="079771E0" w14:textId="77777777" w:rsidR="00283174" w:rsidRDefault="00283174" w:rsidP="00283174">
      <w:pPr>
        <w:pStyle w:val="N2"/>
      </w:pPr>
      <w:r>
        <w:t>In</w:t>
      </w:r>
      <w:r w:rsidR="000D50D7" w:rsidRPr="000D50D7">
        <w:t xml:space="preserve"> </w:t>
      </w:r>
      <w:r>
        <w:t>section</w:t>
      </w:r>
      <w:r w:rsidR="000D50D7" w:rsidRPr="000D50D7">
        <w:t xml:space="preserve"> </w:t>
      </w:r>
      <w:r>
        <w:t>7</w:t>
      </w:r>
      <w:r w:rsidR="000D50D7" w:rsidRPr="000D50D7">
        <w:t xml:space="preserve"> </w:t>
      </w:r>
      <w:r w:rsidRPr="000B572E">
        <w:t>(constructive</w:t>
      </w:r>
      <w:r w:rsidR="000D50D7" w:rsidRPr="000D50D7">
        <w:t xml:space="preserve"> </w:t>
      </w:r>
      <w:r w:rsidRPr="000B572E">
        <w:t>notice</w:t>
      </w:r>
      <w:r w:rsidR="000D50D7" w:rsidRPr="000D50D7">
        <w:t xml:space="preserve"> </w:t>
      </w:r>
      <w:r w:rsidRPr="000B572E">
        <w:t>to</w:t>
      </w:r>
      <w:r w:rsidR="000D50D7" w:rsidRPr="000D50D7">
        <w:t xml:space="preserve"> </w:t>
      </w:r>
      <w:r w:rsidRPr="000B572E">
        <w:t>treat),</w:t>
      </w:r>
      <w:r w:rsidR="000D50D7" w:rsidRPr="000D50D7">
        <w:t xml:space="preserve"> </w:t>
      </w:r>
      <w:r w:rsidRPr="000B572E">
        <w:t>in</w:t>
      </w:r>
      <w:r w:rsidR="000D50D7" w:rsidRPr="000D50D7">
        <w:t xml:space="preserve"> </w:t>
      </w:r>
      <w:r w:rsidRPr="000B572E">
        <w:t>subsection</w:t>
      </w:r>
      <w:r w:rsidR="000D50D7" w:rsidRPr="000D50D7">
        <w:t xml:space="preserve"> </w:t>
      </w:r>
      <w:r w:rsidRPr="000B572E">
        <w:t>(1)(a)</w:t>
      </w:r>
      <w:r w:rsidR="000D50D7" w:rsidRPr="000D50D7">
        <w:t xml:space="preserve"> </w:t>
      </w:r>
      <w:r w:rsidRPr="000B572E">
        <w:t>omit</w:t>
      </w:r>
      <w:r w:rsidR="000D50D7" w:rsidRPr="000D50D7">
        <w:t xml:space="preserve"> </w:t>
      </w:r>
      <w:r w:rsidRPr="000B572E">
        <w:t>the</w:t>
      </w:r>
      <w:r w:rsidR="000D50D7" w:rsidRPr="000D50D7">
        <w:t xml:space="preserve"> </w:t>
      </w:r>
      <w:r w:rsidRPr="000B572E">
        <w:t>words</w:t>
      </w:r>
      <w:r w:rsidR="000D50D7" w:rsidRPr="000D50D7">
        <w:t xml:space="preserve"> </w:t>
      </w:r>
      <w:r w:rsidRPr="000B572E">
        <w:t>“(as</w:t>
      </w:r>
      <w:r w:rsidR="000D50D7" w:rsidRPr="000D50D7">
        <w:t xml:space="preserve"> </w:t>
      </w:r>
      <w:r w:rsidRPr="000B572E">
        <w:t>modified</w:t>
      </w:r>
      <w:r w:rsidR="000D50D7" w:rsidRPr="000D50D7">
        <w:t xml:space="preserve"> </w:t>
      </w:r>
      <w:r w:rsidRPr="000B572E">
        <w:t>by</w:t>
      </w:r>
      <w:r w:rsidR="000D50D7" w:rsidRPr="000D50D7">
        <w:t xml:space="preserve"> </w:t>
      </w:r>
      <w:r w:rsidRPr="000B572E">
        <w:t>section</w:t>
      </w:r>
      <w:r w:rsidR="000D50D7" w:rsidRPr="000D50D7">
        <w:t xml:space="preserve"> </w:t>
      </w:r>
      <w:r w:rsidRPr="000B572E">
        <w:t>4</w:t>
      </w:r>
      <w:r w:rsidR="000D50D7" w:rsidRPr="000D50D7">
        <w:t xml:space="preserve"> </w:t>
      </w:r>
      <w:r w:rsidRPr="000B572E">
        <w:t>of</w:t>
      </w:r>
      <w:r w:rsidR="000D50D7" w:rsidRPr="000D50D7">
        <w:t xml:space="preserve"> </w:t>
      </w:r>
      <w:r w:rsidRPr="000B572E">
        <w:t>the</w:t>
      </w:r>
      <w:r w:rsidR="000D50D7" w:rsidRPr="000D50D7">
        <w:t xml:space="preserve"> </w:t>
      </w:r>
      <w:r w:rsidRPr="000B572E">
        <w:t>Acquisition</w:t>
      </w:r>
      <w:r w:rsidR="000D50D7" w:rsidRPr="000D50D7">
        <w:t xml:space="preserve"> </w:t>
      </w:r>
      <w:r w:rsidRPr="000B572E">
        <w:t>of</w:t>
      </w:r>
      <w:r w:rsidR="000D50D7" w:rsidRPr="000D50D7">
        <w:t xml:space="preserve"> </w:t>
      </w:r>
      <w:r w:rsidRPr="000B572E">
        <w:t>Land</w:t>
      </w:r>
      <w:r w:rsidR="000D50D7" w:rsidRPr="000D50D7">
        <w:t xml:space="preserve"> </w:t>
      </w:r>
      <w:r w:rsidRPr="000B572E">
        <w:t>Act</w:t>
      </w:r>
      <w:r w:rsidR="000D50D7" w:rsidRPr="000D50D7">
        <w:t xml:space="preserve"> </w:t>
      </w:r>
      <w:r w:rsidRPr="000B572E">
        <w:t>1981)”</w:t>
      </w:r>
      <w:r>
        <w:t>.</w:t>
      </w:r>
    </w:p>
    <w:p w14:paraId="57F85020" w14:textId="77777777" w:rsidR="00283174" w:rsidRDefault="00283174" w:rsidP="00283174">
      <w:pPr>
        <w:pStyle w:val="N2"/>
      </w:pPr>
      <w:r>
        <w:t>In</w:t>
      </w:r>
      <w:r w:rsidR="000D50D7" w:rsidRPr="000D50D7">
        <w:t xml:space="preserve"> </w:t>
      </w:r>
      <w:r>
        <w:t>Schedule</w:t>
      </w:r>
      <w:r w:rsidR="000D50D7" w:rsidRPr="000D50D7">
        <w:t xml:space="preserve"> </w:t>
      </w:r>
      <w:r>
        <w:t>A1</w:t>
      </w:r>
      <w:r w:rsidR="000D50D7" w:rsidRPr="000D50D7">
        <w:t xml:space="preserve"> </w:t>
      </w:r>
      <w:r>
        <w:t>(</w:t>
      </w:r>
      <w:r w:rsidRPr="000B572E">
        <w:t>counter-notice</w:t>
      </w:r>
      <w:r w:rsidR="000D50D7" w:rsidRPr="000D50D7">
        <w:t xml:space="preserve"> </w:t>
      </w:r>
      <w:r w:rsidRPr="000B572E">
        <w:t>requiring</w:t>
      </w:r>
      <w:r w:rsidR="000D50D7" w:rsidRPr="000D50D7">
        <w:t xml:space="preserve"> </w:t>
      </w:r>
      <w:r w:rsidRPr="000B572E">
        <w:t>purchase</w:t>
      </w:r>
      <w:r w:rsidR="000D50D7" w:rsidRPr="000D50D7">
        <w:t xml:space="preserve"> </w:t>
      </w:r>
      <w:r w:rsidRPr="000B572E">
        <w:t>of</w:t>
      </w:r>
      <w:r w:rsidR="000D50D7" w:rsidRPr="000D50D7">
        <w:t xml:space="preserve"> </w:t>
      </w:r>
      <w:r w:rsidRPr="000B572E">
        <w:t>land</w:t>
      </w:r>
      <w:r w:rsidR="000D50D7" w:rsidRPr="000D50D7">
        <w:t xml:space="preserve"> </w:t>
      </w:r>
      <w:r w:rsidRPr="000B572E">
        <w:t>not</w:t>
      </w:r>
      <w:r w:rsidR="000D50D7" w:rsidRPr="000D50D7">
        <w:t xml:space="preserve"> </w:t>
      </w:r>
      <w:r w:rsidRPr="000B572E">
        <w:t>in</w:t>
      </w:r>
      <w:r w:rsidR="000D50D7" w:rsidRPr="000D50D7">
        <w:t xml:space="preserve"> </w:t>
      </w:r>
      <w:r w:rsidRPr="000B572E">
        <w:t>general</w:t>
      </w:r>
      <w:r w:rsidR="000D50D7" w:rsidRPr="000D50D7">
        <w:t xml:space="preserve"> </w:t>
      </w:r>
      <w:r w:rsidRPr="000B572E">
        <w:t>vesting</w:t>
      </w:r>
      <w:r w:rsidR="000D50D7" w:rsidRPr="000D50D7">
        <w:t xml:space="preserve"> </w:t>
      </w:r>
      <w:r w:rsidRPr="000B572E">
        <w:t>declaration),</w:t>
      </w:r>
      <w:r w:rsidR="000D50D7" w:rsidRPr="000D50D7">
        <w:t xml:space="preserve"> </w:t>
      </w:r>
      <w:r w:rsidRPr="000B572E">
        <w:t>for</w:t>
      </w:r>
      <w:r w:rsidR="000D50D7" w:rsidRPr="000D50D7">
        <w:t xml:space="preserve"> </w:t>
      </w:r>
      <w:r w:rsidRPr="000B572E">
        <w:t>paragraph</w:t>
      </w:r>
      <w:r w:rsidR="000D50D7" w:rsidRPr="000D50D7">
        <w:t xml:space="preserve"> </w:t>
      </w:r>
      <w:r w:rsidRPr="000B572E">
        <w:t>1(2)</w:t>
      </w:r>
      <w:r w:rsidR="000D50D7" w:rsidRPr="000D50D7">
        <w:t xml:space="preserve"> </w:t>
      </w:r>
      <w:r>
        <w:t>substitute—</w:t>
      </w:r>
    </w:p>
    <w:p w14:paraId="6C26CCD7" w14:textId="77777777" w:rsidR="00283174" w:rsidRDefault="00283174" w:rsidP="00283174">
      <w:pPr>
        <w:pStyle w:val="LQN2"/>
      </w:pPr>
      <w:r w:rsidRPr="00CE73B1">
        <w:fldChar w:fldCharType="begin"/>
      </w:r>
      <w:r w:rsidRPr="00CE73B1">
        <w:instrText xml:space="preserve"> SYMBOL 147 \* MERGEFORMAT </w:instrText>
      </w:r>
      <w:r w:rsidRPr="00CE73B1">
        <w:fldChar w:fldCharType="end"/>
      </w:r>
      <w:r>
        <w:t>(2)</w:t>
      </w:r>
      <w:r w:rsidR="000D50D7" w:rsidRPr="000D50D7">
        <w:t> </w:t>
      </w:r>
      <w:r>
        <w:t>But</w:t>
      </w:r>
      <w:r w:rsidR="000D50D7" w:rsidRPr="000D50D7">
        <w:t xml:space="preserve"> </w:t>
      </w:r>
      <w:r>
        <w:t>see</w:t>
      </w:r>
      <w:r w:rsidR="000D50D7" w:rsidRPr="000D50D7">
        <w:t xml:space="preserve"> </w:t>
      </w:r>
      <w:r>
        <w:t>article</w:t>
      </w:r>
      <w:r w:rsidR="000D50D7" w:rsidRPr="000D50D7">
        <w:t xml:space="preserve"> </w:t>
      </w:r>
      <w:r>
        <w:fldChar w:fldCharType="begin"/>
      </w:r>
      <w:r>
        <w:instrText xml:space="preserve"> REF _Ref77781177 \r \h </w:instrText>
      </w:r>
      <w:r>
        <w:fldChar w:fldCharType="separate"/>
      </w:r>
      <w:r w:rsidR="000D50D7">
        <w:t>23(3)</w:t>
      </w:r>
      <w:r>
        <w:fldChar w:fldCharType="end"/>
      </w:r>
      <w:r w:rsidR="000D50D7" w:rsidRPr="000D50D7">
        <w:t xml:space="preserve"> </w:t>
      </w:r>
      <w:r>
        <w:t>(acquisition</w:t>
      </w:r>
      <w:r w:rsidR="000D50D7" w:rsidRPr="000D50D7">
        <w:t xml:space="preserve"> </w:t>
      </w:r>
      <w:r>
        <w:t>of</w:t>
      </w:r>
      <w:r w:rsidR="000D50D7" w:rsidRPr="000D50D7">
        <w:t xml:space="preserve"> </w:t>
      </w:r>
      <w:r>
        <w:t>subsoil</w:t>
      </w:r>
      <w:r w:rsidR="000D50D7" w:rsidRPr="000D50D7">
        <w:t xml:space="preserve"> </w:t>
      </w:r>
      <w:r>
        <w:t>only)</w:t>
      </w:r>
      <w:r w:rsidR="000D50D7" w:rsidRPr="000D50D7">
        <w:t xml:space="preserve"> </w:t>
      </w:r>
      <w:r>
        <w:t>of</w:t>
      </w:r>
      <w:r w:rsidR="000D50D7" w:rsidRPr="000D50D7">
        <w:t xml:space="preserve"> </w:t>
      </w:r>
      <w:r>
        <w:t>the</w:t>
      </w:r>
      <w:r w:rsidR="000D50D7" w:rsidRPr="000D50D7">
        <w:t xml:space="preserve"> </w:t>
      </w:r>
      <w:r>
        <w:t>Longfield</w:t>
      </w:r>
      <w:r w:rsidR="000D50D7" w:rsidRPr="000D50D7">
        <w:t xml:space="preserve"> </w:t>
      </w:r>
      <w:r>
        <w:t>Solar</w:t>
      </w:r>
      <w:r w:rsidR="000D50D7" w:rsidRPr="000D50D7">
        <w:t xml:space="preserve"> </w:t>
      </w:r>
      <w:r>
        <w:t>Farm</w:t>
      </w:r>
      <w:r w:rsidR="000D50D7" w:rsidRPr="000D50D7">
        <w:t xml:space="preserve"> </w:t>
      </w:r>
      <w:r>
        <w:t>Order</w:t>
      </w:r>
      <w:r w:rsidR="000D50D7" w:rsidRPr="000D50D7">
        <w:t xml:space="preserve"> </w:t>
      </w:r>
      <w:r w:rsidRPr="009125BA">
        <w:t>20</w:t>
      </w:r>
      <w:r w:rsidR="009125BA" w:rsidRPr="009125BA">
        <w:t>23</w:t>
      </w:r>
      <w:r w:rsidRPr="009125BA">
        <w:t>,</w:t>
      </w:r>
      <w:r w:rsidR="000D50D7" w:rsidRPr="000D50D7">
        <w:t xml:space="preserve"> </w:t>
      </w:r>
      <w:r>
        <w:t>which</w:t>
      </w:r>
      <w:r w:rsidR="000D50D7" w:rsidRPr="000D50D7">
        <w:t xml:space="preserve"> </w:t>
      </w:r>
      <w:r>
        <w:t>excludes</w:t>
      </w:r>
      <w:r w:rsidR="000D50D7" w:rsidRPr="000D50D7">
        <w:t xml:space="preserve"> </w:t>
      </w:r>
      <w:r>
        <w:t>the</w:t>
      </w:r>
      <w:r w:rsidR="000D50D7" w:rsidRPr="000D50D7">
        <w:t xml:space="preserve"> </w:t>
      </w:r>
      <w:r>
        <w:t>acquisition</w:t>
      </w:r>
      <w:r w:rsidR="000D50D7" w:rsidRPr="000D50D7">
        <w:t xml:space="preserve"> </w:t>
      </w:r>
      <w:r>
        <w:t>of</w:t>
      </w:r>
      <w:r w:rsidR="000D50D7" w:rsidRPr="000D50D7">
        <w:t xml:space="preserve"> </w:t>
      </w:r>
      <w:r>
        <w:t>subsoil</w:t>
      </w:r>
      <w:r w:rsidR="000D50D7" w:rsidRPr="000D50D7">
        <w:t xml:space="preserve"> </w:t>
      </w:r>
      <w:r>
        <w:t>only</w:t>
      </w:r>
      <w:r w:rsidR="000D50D7" w:rsidRPr="000D50D7">
        <w:t xml:space="preserve"> </w:t>
      </w:r>
      <w:r>
        <w:t>from</w:t>
      </w:r>
      <w:r w:rsidR="000D50D7" w:rsidRPr="000D50D7">
        <w:t xml:space="preserve"> </w:t>
      </w:r>
      <w:r>
        <w:t>this</w:t>
      </w:r>
      <w:r w:rsidR="000D50D7" w:rsidRPr="000D50D7">
        <w:t xml:space="preserve"> </w:t>
      </w:r>
      <w:r>
        <w:t>Schedule.</w:t>
      </w:r>
      <w:r w:rsidRPr="00CE73B1">
        <w:fldChar w:fldCharType="begin"/>
      </w:r>
      <w:r w:rsidRPr="00CE73B1">
        <w:instrText xml:space="preserve"> SYMBOL 148 \* MERGEFORMAT </w:instrText>
      </w:r>
      <w:r w:rsidRPr="00CE73B1">
        <w:fldChar w:fldCharType="end"/>
      </w:r>
      <w:r>
        <w:t>.</w:t>
      </w:r>
    </w:p>
    <w:p w14:paraId="278D3F8E" w14:textId="77777777" w:rsidR="00283174" w:rsidRDefault="00283174" w:rsidP="00283174">
      <w:pPr>
        <w:pStyle w:val="N2"/>
      </w:pPr>
      <w:r>
        <w:t>References</w:t>
      </w:r>
      <w:r w:rsidR="000D50D7" w:rsidRPr="000D50D7">
        <w:t xml:space="preserve"> </w:t>
      </w:r>
      <w:r>
        <w:t>to</w:t>
      </w:r>
      <w:r w:rsidR="000D50D7" w:rsidRPr="000D50D7">
        <w:t xml:space="preserve"> </w:t>
      </w:r>
      <w:r w:rsidRPr="000B572E">
        <w:t>the</w:t>
      </w:r>
      <w:r w:rsidR="000D50D7" w:rsidRPr="000D50D7">
        <w:t xml:space="preserve"> </w:t>
      </w:r>
      <w:r w:rsidRPr="000B572E">
        <w:t>1965</w:t>
      </w:r>
      <w:r w:rsidR="000D50D7" w:rsidRPr="000D50D7">
        <w:t xml:space="preserve"> </w:t>
      </w:r>
      <w:r w:rsidRPr="000B572E">
        <w:t>Act</w:t>
      </w:r>
      <w:r w:rsidR="000D50D7" w:rsidRPr="000D50D7">
        <w:t xml:space="preserve"> </w:t>
      </w:r>
      <w:r w:rsidRPr="000B572E">
        <w:t>in</w:t>
      </w:r>
      <w:r w:rsidR="000D50D7" w:rsidRPr="000D50D7">
        <w:t xml:space="preserve"> </w:t>
      </w:r>
      <w:r w:rsidRPr="000B572E">
        <w:t>the</w:t>
      </w:r>
      <w:r w:rsidR="000D50D7" w:rsidRPr="000D50D7">
        <w:t xml:space="preserve"> </w:t>
      </w:r>
      <w:r w:rsidRPr="000B572E">
        <w:t>1981</w:t>
      </w:r>
      <w:r w:rsidR="000D50D7" w:rsidRPr="000D50D7">
        <w:t xml:space="preserve"> </w:t>
      </w:r>
      <w:r w:rsidRPr="000B572E">
        <w:t>Act</w:t>
      </w:r>
      <w:r w:rsidR="000D50D7" w:rsidRPr="000D50D7">
        <w:t xml:space="preserve"> </w:t>
      </w:r>
      <w:r w:rsidRPr="000B572E">
        <w:t>must</w:t>
      </w:r>
      <w:r w:rsidR="000D50D7" w:rsidRPr="000D50D7">
        <w:t xml:space="preserve"> </w:t>
      </w:r>
      <w:r w:rsidRPr="000B572E">
        <w:t>be</w:t>
      </w:r>
      <w:r w:rsidR="000D50D7" w:rsidRPr="000D50D7">
        <w:t xml:space="preserve"> </w:t>
      </w:r>
      <w:r w:rsidRPr="000B572E">
        <w:t>construed</w:t>
      </w:r>
      <w:r w:rsidR="000D50D7" w:rsidRPr="000D50D7">
        <w:t xml:space="preserve"> </w:t>
      </w:r>
      <w:r w:rsidRPr="000B572E">
        <w:t>as</w:t>
      </w:r>
      <w:r w:rsidR="000D50D7" w:rsidRPr="000D50D7">
        <w:t xml:space="preserve"> </w:t>
      </w:r>
      <w:r w:rsidRPr="000B572E">
        <w:t>references</w:t>
      </w:r>
      <w:r w:rsidR="000D50D7" w:rsidRPr="000D50D7">
        <w:t xml:space="preserve"> </w:t>
      </w:r>
      <w:r w:rsidRPr="000B572E">
        <w:t>to</w:t>
      </w:r>
      <w:r w:rsidR="000D50D7" w:rsidRPr="000D50D7">
        <w:t xml:space="preserve"> </w:t>
      </w:r>
      <w:r w:rsidRPr="000B572E">
        <w:t>the</w:t>
      </w:r>
      <w:r w:rsidR="000D50D7" w:rsidRPr="000D50D7">
        <w:t xml:space="preserve"> </w:t>
      </w:r>
      <w:r w:rsidRPr="000B572E">
        <w:t>1965</w:t>
      </w:r>
      <w:r w:rsidR="000D50D7" w:rsidRPr="000D50D7">
        <w:t xml:space="preserve"> </w:t>
      </w:r>
      <w:r w:rsidRPr="000B572E">
        <w:t>Act</w:t>
      </w:r>
      <w:r w:rsidR="000D50D7" w:rsidRPr="000D50D7">
        <w:t xml:space="preserve"> </w:t>
      </w:r>
      <w:r w:rsidRPr="000B572E">
        <w:t>as</w:t>
      </w:r>
      <w:r w:rsidR="000D50D7" w:rsidRPr="000D50D7">
        <w:t xml:space="preserve"> </w:t>
      </w:r>
      <w:r w:rsidRPr="000B572E">
        <w:t>applied</w:t>
      </w:r>
      <w:r w:rsidR="000D50D7" w:rsidRPr="000D50D7">
        <w:t xml:space="preserve"> </w:t>
      </w:r>
      <w:r w:rsidRPr="000B572E">
        <w:t>by</w:t>
      </w:r>
      <w:r w:rsidR="000D50D7" w:rsidRPr="000D50D7">
        <w:t xml:space="preserve"> </w:t>
      </w:r>
      <w:r w:rsidRPr="000B572E">
        <w:t>section</w:t>
      </w:r>
      <w:r w:rsidR="000D50D7" w:rsidRPr="000D50D7">
        <w:t xml:space="preserve"> </w:t>
      </w:r>
      <w:r w:rsidRPr="000B572E">
        <w:t>125</w:t>
      </w:r>
      <w:r w:rsidR="000D50D7" w:rsidRPr="000D50D7">
        <w:t xml:space="preserve"> </w:t>
      </w:r>
      <w:r w:rsidRPr="000B572E">
        <w:t>(application</w:t>
      </w:r>
      <w:r w:rsidR="000D50D7" w:rsidRPr="000D50D7">
        <w:t xml:space="preserve"> </w:t>
      </w:r>
      <w:r w:rsidRPr="000B572E">
        <w:t>of</w:t>
      </w:r>
      <w:r w:rsidR="000D50D7" w:rsidRPr="000D50D7">
        <w:t xml:space="preserve"> </w:t>
      </w:r>
      <w:r w:rsidRPr="000B572E">
        <w:t>compulsory</w:t>
      </w:r>
      <w:r w:rsidR="000D50D7" w:rsidRPr="000D50D7">
        <w:t xml:space="preserve"> </w:t>
      </w:r>
      <w:r w:rsidRPr="000B572E">
        <w:t>acquisition</w:t>
      </w:r>
      <w:r w:rsidR="000D50D7" w:rsidRPr="000D50D7">
        <w:t xml:space="preserve"> </w:t>
      </w:r>
      <w:r w:rsidRPr="000B572E">
        <w:t>provisions)</w:t>
      </w:r>
      <w:r w:rsidR="000D50D7" w:rsidRPr="000D50D7">
        <w:t xml:space="preserve"> </w:t>
      </w:r>
      <w:r>
        <w:t>of</w:t>
      </w:r>
      <w:r w:rsidR="000D50D7" w:rsidRPr="000D50D7">
        <w:t xml:space="preserve"> </w:t>
      </w:r>
      <w:r>
        <w:t>the</w:t>
      </w:r>
      <w:r w:rsidR="000D50D7" w:rsidRPr="000D50D7">
        <w:t xml:space="preserve"> </w:t>
      </w:r>
      <w:r>
        <w:t>2008</w:t>
      </w:r>
      <w:r w:rsidR="000D50D7" w:rsidRPr="000D50D7">
        <w:t xml:space="preserve"> </w:t>
      </w:r>
      <w:r>
        <w:t>Act</w:t>
      </w:r>
      <w:r w:rsidR="000D50D7" w:rsidRPr="000D50D7">
        <w:t xml:space="preserve"> </w:t>
      </w:r>
      <w:r w:rsidRPr="000B572E">
        <w:t>(and</w:t>
      </w:r>
      <w:r w:rsidR="000D50D7" w:rsidRPr="000D50D7">
        <w:t xml:space="preserve"> </w:t>
      </w:r>
      <w:r w:rsidRPr="000B572E">
        <w:t>as</w:t>
      </w:r>
      <w:r w:rsidR="000D50D7" w:rsidRPr="000D50D7">
        <w:t xml:space="preserve"> </w:t>
      </w:r>
      <w:r w:rsidRPr="000B572E">
        <w:t>modified</w:t>
      </w:r>
      <w:r w:rsidR="000D50D7" w:rsidRPr="000D50D7">
        <w:t xml:space="preserve"> </w:t>
      </w:r>
      <w:r>
        <w:t>by</w:t>
      </w:r>
      <w:r w:rsidR="000D50D7" w:rsidRPr="000D50D7">
        <w:t xml:space="preserve"> </w:t>
      </w:r>
      <w:r>
        <w:t>article</w:t>
      </w:r>
      <w:r w:rsidR="000D50D7" w:rsidRPr="000D50D7">
        <w:t xml:space="preserve"> </w:t>
      </w:r>
      <w:r>
        <w:fldChar w:fldCharType="begin"/>
      </w:r>
      <w:r>
        <w:instrText xml:space="preserve"> REF _Ref77946242 \r \h </w:instrText>
      </w:r>
      <w:r>
        <w:fldChar w:fldCharType="separate"/>
      </w:r>
      <w:r w:rsidR="000D50D7">
        <w:t>25</w:t>
      </w:r>
      <w:r>
        <w:fldChar w:fldCharType="end"/>
      </w:r>
      <w:r w:rsidR="000D50D7" w:rsidRPr="000D50D7">
        <w:t xml:space="preserve"> </w:t>
      </w:r>
      <w:r>
        <w:t>(modification</w:t>
      </w:r>
      <w:r w:rsidR="000D50D7" w:rsidRPr="000D50D7">
        <w:t xml:space="preserve"> </w:t>
      </w:r>
      <w:r w:rsidRPr="000B572E">
        <w:t>of</w:t>
      </w:r>
      <w:r w:rsidR="000D50D7" w:rsidRPr="000D50D7">
        <w:t xml:space="preserve"> </w:t>
      </w:r>
      <w:r w:rsidRPr="000B572E">
        <w:t>Part</w:t>
      </w:r>
      <w:r w:rsidR="000D50D7" w:rsidRPr="000D50D7">
        <w:t xml:space="preserve"> </w:t>
      </w:r>
      <w:r w:rsidRPr="000B572E">
        <w:t>1</w:t>
      </w:r>
      <w:r w:rsidR="000D50D7" w:rsidRPr="000D50D7">
        <w:t xml:space="preserve"> </w:t>
      </w:r>
      <w:r w:rsidRPr="000B572E">
        <w:t>of</w:t>
      </w:r>
      <w:r w:rsidR="000D50D7" w:rsidRPr="000D50D7">
        <w:t xml:space="preserve"> </w:t>
      </w:r>
      <w:r w:rsidRPr="000B572E">
        <w:t>the</w:t>
      </w:r>
      <w:r w:rsidR="000D50D7" w:rsidRPr="000D50D7">
        <w:t xml:space="preserve"> </w:t>
      </w:r>
      <w:r w:rsidRPr="000B572E">
        <w:t>Compulsory</w:t>
      </w:r>
      <w:r w:rsidR="000D50D7" w:rsidRPr="000D50D7">
        <w:t xml:space="preserve"> </w:t>
      </w:r>
      <w:r w:rsidRPr="000B572E">
        <w:t>Purchase</w:t>
      </w:r>
      <w:r w:rsidR="000D50D7" w:rsidRPr="000D50D7">
        <w:t xml:space="preserve"> </w:t>
      </w:r>
      <w:r w:rsidRPr="000B572E">
        <w:t>Act</w:t>
      </w:r>
      <w:r w:rsidR="000D50D7" w:rsidRPr="000D50D7">
        <w:t xml:space="preserve"> </w:t>
      </w:r>
      <w:r w:rsidRPr="000B572E">
        <w:t>1965))</w:t>
      </w:r>
      <w:r w:rsidR="000D50D7" w:rsidRPr="000D50D7">
        <w:t xml:space="preserve"> </w:t>
      </w:r>
      <w:r w:rsidRPr="000B572E">
        <w:t>to</w:t>
      </w:r>
      <w:r w:rsidR="000D50D7" w:rsidRPr="000D50D7">
        <w:t xml:space="preserve"> </w:t>
      </w:r>
      <w:r w:rsidRPr="000B572E">
        <w:t>the</w:t>
      </w:r>
      <w:r w:rsidR="000D50D7" w:rsidRPr="000D50D7">
        <w:t xml:space="preserve"> </w:t>
      </w:r>
      <w:r w:rsidRPr="000B572E">
        <w:t>compulsory</w:t>
      </w:r>
      <w:r w:rsidR="000D50D7" w:rsidRPr="000D50D7">
        <w:t xml:space="preserve"> </w:t>
      </w:r>
      <w:r w:rsidRPr="000B572E">
        <w:t>acquisition</w:t>
      </w:r>
      <w:r w:rsidR="000D50D7" w:rsidRPr="000D50D7">
        <w:t xml:space="preserve"> </w:t>
      </w:r>
      <w:r w:rsidRPr="000B572E">
        <w:t>of</w:t>
      </w:r>
      <w:r w:rsidR="000D50D7" w:rsidRPr="000D50D7">
        <w:t xml:space="preserve"> </w:t>
      </w:r>
      <w:r w:rsidRPr="000B572E">
        <w:t>land</w:t>
      </w:r>
      <w:r w:rsidR="000D50D7" w:rsidRPr="000D50D7">
        <w:t xml:space="preserve"> </w:t>
      </w:r>
      <w:r w:rsidRPr="000B572E">
        <w:t>under</w:t>
      </w:r>
      <w:r w:rsidR="000D50D7" w:rsidRPr="000D50D7">
        <w:t xml:space="preserve"> </w:t>
      </w:r>
      <w:r w:rsidRPr="000B572E">
        <w:t>this</w:t>
      </w:r>
      <w:r w:rsidR="000D50D7" w:rsidRPr="000D50D7">
        <w:t xml:space="preserve"> </w:t>
      </w:r>
      <w:r w:rsidRPr="000B572E">
        <w:t>Order</w:t>
      </w:r>
      <w:r>
        <w:t>.</w:t>
      </w:r>
    </w:p>
    <w:p w14:paraId="70CBF057" w14:textId="77777777" w:rsidR="00283174" w:rsidRDefault="00283174" w:rsidP="00283174">
      <w:pPr>
        <w:pStyle w:val="H1"/>
      </w:pPr>
      <w:bookmarkStart w:id="577" w:name="TOC27_07_2021_11_18_16_347"/>
      <w:bookmarkStart w:id="578" w:name="TOC27_07_2021_11_36_14_346"/>
      <w:bookmarkStart w:id="579" w:name="TOC27_07_2021_11_48_02_346"/>
      <w:bookmarkStart w:id="580" w:name="TOC27_07_2021_11_50_47_348"/>
      <w:bookmarkStart w:id="581" w:name="TOC01_02_2022_15_14_24_368"/>
      <w:bookmarkStart w:id="582" w:name="TOC02_02_2022_13_02_49_348"/>
      <w:bookmarkStart w:id="583" w:name="TOC18_02_2022_17_52_44_368"/>
      <w:bookmarkStart w:id="584" w:name="TOC23_02_2022_21_19_37_366"/>
      <w:bookmarkStart w:id="585" w:name="TOC15_08_2022_16_06_13_364"/>
      <w:bookmarkStart w:id="586" w:name="TOC06_09_2022_15_41_36_363"/>
      <w:bookmarkStart w:id="587" w:name="TOC04_10_2022_16_50_01_364"/>
      <w:bookmarkStart w:id="588" w:name="TOC23_11_2022_11_32_56_365"/>
      <w:bookmarkStart w:id="589" w:name="TOC10_01_2023_14_27_52_365"/>
      <w:bookmarkEnd w:id="577"/>
      <w:bookmarkEnd w:id="578"/>
      <w:bookmarkEnd w:id="579"/>
      <w:bookmarkEnd w:id="580"/>
      <w:bookmarkEnd w:id="581"/>
      <w:bookmarkEnd w:id="582"/>
      <w:bookmarkEnd w:id="583"/>
      <w:bookmarkEnd w:id="584"/>
      <w:bookmarkEnd w:id="585"/>
      <w:bookmarkEnd w:id="586"/>
      <w:bookmarkEnd w:id="587"/>
      <w:bookmarkEnd w:id="588"/>
      <w:bookmarkEnd w:id="589"/>
      <w:r>
        <w:t>Acquisition</w:t>
      </w:r>
      <w:r w:rsidR="000D50D7" w:rsidRPr="000D50D7">
        <w:t xml:space="preserve"> </w:t>
      </w:r>
      <w:r>
        <w:t>of</w:t>
      </w:r>
      <w:r w:rsidR="000D50D7" w:rsidRPr="000D50D7">
        <w:t xml:space="preserve"> </w:t>
      </w:r>
      <w:r>
        <w:t>subsoil</w:t>
      </w:r>
      <w:r w:rsidR="000D50D7" w:rsidRPr="000D50D7">
        <w:t xml:space="preserve"> </w:t>
      </w:r>
      <w:r>
        <w:t>only</w:t>
      </w:r>
    </w:p>
    <w:p w14:paraId="5AD03DED" w14:textId="77777777" w:rsidR="00283174" w:rsidRDefault="00283174" w:rsidP="00283174">
      <w:pPr>
        <w:pStyle w:val="N1"/>
      </w:pPr>
      <w:bookmarkStart w:id="590" w:name="_Ref96327159"/>
      <w:r>
        <w:t>—</w:t>
      </w:r>
      <w:r>
        <w:fldChar w:fldCharType="begin"/>
      </w:r>
      <w:bookmarkStart w:id="591" w:name="_Ref77781078"/>
      <w:bookmarkEnd w:id="591"/>
      <w:r>
        <w:instrText xml:space="preserve"> LISTNUM "SEQ1" \l 2 </w:instrText>
      </w:r>
      <w:r>
        <w:fldChar w:fldCharType="end"/>
      </w:r>
      <w:r w:rsidR="000D50D7" w:rsidRPr="000D50D7">
        <w:t> </w:t>
      </w:r>
      <w:r>
        <w:t>The</w:t>
      </w:r>
      <w:r w:rsidR="000D50D7" w:rsidRPr="000D50D7">
        <w:t xml:space="preserve"> </w:t>
      </w:r>
      <w:r>
        <w:t>undertaker</w:t>
      </w:r>
      <w:r w:rsidR="000D50D7" w:rsidRPr="000D50D7">
        <w:t xml:space="preserve"> </w:t>
      </w:r>
      <w:r>
        <w:t>may</w:t>
      </w:r>
      <w:r w:rsidR="000D50D7" w:rsidRPr="000D50D7">
        <w:t xml:space="preserve"> </w:t>
      </w:r>
      <w:r>
        <w:t>acquire</w:t>
      </w:r>
      <w:r w:rsidR="000D50D7" w:rsidRPr="000D50D7">
        <w:t xml:space="preserve"> </w:t>
      </w:r>
      <w:r>
        <w:t>compulsorily</w:t>
      </w:r>
      <w:r w:rsidR="000D50D7" w:rsidRPr="000D50D7">
        <w:t xml:space="preserve"> </w:t>
      </w:r>
      <w:r w:rsidRPr="00D9300E">
        <w:t>so</w:t>
      </w:r>
      <w:r w:rsidR="000D50D7" w:rsidRPr="000D50D7">
        <w:t xml:space="preserve"> </w:t>
      </w:r>
      <w:r w:rsidRPr="00D9300E">
        <w:t>much</w:t>
      </w:r>
      <w:r w:rsidR="000D50D7" w:rsidRPr="000D50D7">
        <w:t xml:space="preserve"> </w:t>
      </w:r>
      <w:r w:rsidRPr="00D9300E">
        <w:t>of,</w:t>
      </w:r>
      <w:r w:rsidR="000D50D7" w:rsidRPr="000D50D7">
        <w:t xml:space="preserve"> </w:t>
      </w:r>
      <w:r w:rsidRPr="00D9300E">
        <w:t>or</w:t>
      </w:r>
      <w:r w:rsidR="000D50D7" w:rsidRPr="000D50D7">
        <w:t xml:space="preserve"> </w:t>
      </w:r>
      <w:r w:rsidRPr="00D9300E">
        <w:t>such</w:t>
      </w:r>
      <w:r w:rsidR="000D50D7" w:rsidRPr="000D50D7">
        <w:t xml:space="preserve"> </w:t>
      </w:r>
      <w:r w:rsidRPr="00D9300E">
        <w:t>rights</w:t>
      </w:r>
      <w:r w:rsidR="000D50D7" w:rsidRPr="000D50D7">
        <w:t xml:space="preserve"> </w:t>
      </w:r>
      <w:r w:rsidRPr="00D9300E">
        <w:t>in,</w:t>
      </w:r>
      <w:r w:rsidR="000D50D7" w:rsidRPr="000D50D7">
        <w:t xml:space="preserve"> </w:t>
      </w:r>
      <w:r w:rsidRPr="00D9300E">
        <w:t>the</w:t>
      </w:r>
      <w:r w:rsidR="000D50D7" w:rsidRPr="000D50D7">
        <w:t xml:space="preserve"> </w:t>
      </w:r>
      <w:r w:rsidRPr="00D9300E">
        <w:t>subsoil</w:t>
      </w:r>
      <w:r w:rsidR="000D50D7" w:rsidRPr="000D50D7">
        <w:t xml:space="preserve"> </w:t>
      </w:r>
      <w:r w:rsidRPr="00D9300E">
        <w:t>of</w:t>
      </w:r>
      <w:r w:rsidR="000D50D7" w:rsidRPr="000D50D7">
        <w:t xml:space="preserve"> </w:t>
      </w:r>
      <w:r w:rsidRPr="00D9300E">
        <w:t>the</w:t>
      </w:r>
      <w:r w:rsidR="000D50D7" w:rsidRPr="000D50D7">
        <w:t xml:space="preserve"> </w:t>
      </w:r>
      <w:r w:rsidRPr="00D9300E">
        <w:t>land</w:t>
      </w:r>
      <w:r w:rsidR="000D50D7" w:rsidRPr="000D50D7">
        <w:t xml:space="preserve"> </w:t>
      </w:r>
      <w:r w:rsidRPr="00D9300E">
        <w:t>referred</w:t>
      </w:r>
      <w:r w:rsidR="000D50D7" w:rsidRPr="000D50D7">
        <w:t xml:space="preserve"> </w:t>
      </w:r>
      <w:r w:rsidRPr="00D9300E">
        <w:t>to</w:t>
      </w:r>
      <w:r w:rsidR="000D50D7" w:rsidRPr="000D50D7">
        <w:t xml:space="preserve"> </w:t>
      </w:r>
      <w:r w:rsidRPr="00D9300E">
        <w:t>in</w:t>
      </w:r>
      <w:r w:rsidR="000D50D7" w:rsidRPr="000D50D7">
        <w:t xml:space="preserve"> </w:t>
      </w:r>
      <w:r w:rsidRPr="00D9300E">
        <w:t>paragraph</w:t>
      </w:r>
      <w:r w:rsidR="000D50D7" w:rsidRPr="000D50D7">
        <w:t xml:space="preserve"> </w:t>
      </w:r>
      <w:r>
        <w:fldChar w:fldCharType="begin"/>
      </w:r>
      <w:r>
        <w:instrText xml:space="preserve"> REF _Ref77780697 \n \h </w:instrText>
      </w:r>
      <w:r>
        <w:fldChar w:fldCharType="separate"/>
      </w:r>
      <w:r w:rsidR="000D50D7">
        <w:t>(1)</w:t>
      </w:r>
      <w:r>
        <w:fldChar w:fldCharType="end"/>
      </w:r>
      <w:r w:rsidR="000D50D7" w:rsidRPr="000D50D7">
        <w:t xml:space="preserve"> </w:t>
      </w:r>
      <w:r>
        <w:t>of</w:t>
      </w:r>
      <w:r w:rsidR="000D50D7" w:rsidRPr="000D50D7">
        <w:t xml:space="preserve"> </w:t>
      </w:r>
      <w:r>
        <w:t>article</w:t>
      </w:r>
      <w:r w:rsidR="000D50D7" w:rsidRPr="000D50D7">
        <w:t xml:space="preserve"> </w:t>
      </w:r>
      <w:r>
        <w:fldChar w:fldCharType="begin"/>
      </w:r>
      <w:r>
        <w:instrText xml:space="preserve"> REF _Ref94622628 \r \h </w:instrText>
      </w:r>
      <w:r>
        <w:fldChar w:fldCharType="separate"/>
      </w:r>
      <w:r w:rsidR="000D50D7">
        <w:t>18</w:t>
      </w:r>
      <w:r>
        <w:fldChar w:fldCharType="end"/>
      </w:r>
      <w:r w:rsidR="000D50D7" w:rsidRPr="000D50D7">
        <w:t xml:space="preserve"> </w:t>
      </w:r>
      <w:r>
        <w:t>(compulsory</w:t>
      </w:r>
      <w:r w:rsidR="000D50D7" w:rsidRPr="000D50D7">
        <w:t xml:space="preserve"> </w:t>
      </w:r>
      <w:r>
        <w:t>acquisition</w:t>
      </w:r>
      <w:r w:rsidR="000D50D7" w:rsidRPr="000D50D7">
        <w:t xml:space="preserve"> </w:t>
      </w:r>
      <w:r>
        <w:t>of</w:t>
      </w:r>
      <w:r w:rsidR="000D50D7" w:rsidRPr="000D50D7">
        <w:t xml:space="preserve"> </w:t>
      </w:r>
      <w:r>
        <w:t>land)</w:t>
      </w:r>
      <w:r w:rsidR="000D50D7" w:rsidRPr="000D50D7">
        <w:t xml:space="preserve"> </w:t>
      </w:r>
      <w:r>
        <w:t>or</w:t>
      </w:r>
      <w:r w:rsidR="000D50D7" w:rsidRPr="000D50D7">
        <w:t xml:space="preserve"> </w:t>
      </w:r>
      <w:r>
        <w:t>article</w:t>
      </w:r>
      <w:r w:rsidR="000D50D7" w:rsidRPr="000D50D7">
        <w:t xml:space="preserve"> </w:t>
      </w:r>
      <w:r>
        <w:fldChar w:fldCharType="begin"/>
      </w:r>
      <w:r>
        <w:instrText xml:space="preserve"> REF _Ref77778416 \r \h </w:instrText>
      </w:r>
      <w:r>
        <w:fldChar w:fldCharType="separate"/>
      </w:r>
      <w:r w:rsidR="000D50D7">
        <w:t>20</w:t>
      </w:r>
      <w:r>
        <w:fldChar w:fldCharType="end"/>
      </w:r>
      <w:r w:rsidR="000D50D7" w:rsidRPr="000D50D7">
        <w:t xml:space="preserve"> </w:t>
      </w:r>
      <w:r>
        <w:t>(compulsory</w:t>
      </w:r>
      <w:r w:rsidR="000D50D7" w:rsidRPr="000D50D7">
        <w:t xml:space="preserve"> </w:t>
      </w:r>
      <w:r>
        <w:t>acquisition</w:t>
      </w:r>
      <w:r w:rsidR="000D50D7" w:rsidRPr="000D50D7">
        <w:t xml:space="preserve"> </w:t>
      </w:r>
      <w:r>
        <w:t>of</w:t>
      </w:r>
      <w:r w:rsidR="000D50D7" w:rsidRPr="000D50D7">
        <w:t xml:space="preserve"> </w:t>
      </w:r>
      <w:r>
        <w:t>rights)</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required</w:t>
      </w:r>
      <w:r w:rsidR="000D50D7" w:rsidRPr="000D50D7">
        <w:t xml:space="preserve"> </w:t>
      </w:r>
      <w:r>
        <w:t>for</w:t>
      </w:r>
      <w:r w:rsidR="000D50D7" w:rsidRPr="000D50D7">
        <w:t xml:space="preserve"> </w:t>
      </w:r>
      <w:r>
        <w:t>any</w:t>
      </w:r>
      <w:r w:rsidR="000D50D7" w:rsidRPr="000D50D7">
        <w:t xml:space="preserve"> </w:t>
      </w:r>
      <w:r>
        <w:t>purpose</w:t>
      </w:r>
      <w:r w:rsidR="000D50D7" w:rsidRPr="000D50D7">
        <w:t xml:space="preserve"> </w:t>
      </w:r>
      <w:r>
        <w:t>for</w:t>
      </w:r>
      <w:r w:rsidR="000D50D7" w:rsidRPr="000D50D7">
        <w:t xml:space="preserve"> </w:t>
      </w:r>
      <w:r>
        <w:t>which</w:t>
      </w:r>
      <w:r w:rsidR="000D50D7" w:rsidRPr="000D50D7">
        <w:t xml:space="preserve"> </w:t>
      </w:r>
      <w:r>
        <w:t>that</w:t>
      </w:r>
      <w:r w:rsidR="000D50D7" w:rsidRPr="000D50D7">
        <w:t xml:space="preserve"> </w:t>
      </w:r>
      <w:r>
        <w:t>land</w:t>
      </w:r>
      <w:r w:rsidR="000D50D7" w:rsidRPr="000D50D7">
        <w:t xml:space="preserve"> </w:t>
      </w:r>
      <w:r>
        <w:t>may</w:t>
      </w:r>
      <w:r w:rsidR="000D50D7" w:rsidRPr="000D50D7">
        <w:t xml:space="preserve"> </w:t>
      </w:r>
      <w:r>
        <w:t>be</w:t>
      </w:r>
      <w:r w:rsidR="000D50D7" w:rsidRPr="000D50D7">
        <w:t xml:space="preserve"> </w:t>
      </w:r>
      <w:r>
        <w:t>acquired</w:t>
      </w:r>
      <w:r w:rsidR="000D50D7" w:rsidRPr="000D50D7">
        <w:t xml:space="preserve"> </w:t>
      </w:r>
      <w:r>
        <w:t>under</w:t>
      </w:r>
      <w:r w:rsidR="000D50D7" w:rsidRPr="000D50D7">
        <w:t xml:space="preserve"> </w:t>
      </w:r>
      <w:r>
        <w:t>that</w:t>
      </w:r>
      <w:r w:rsidR="000D50D7" w:rsidRPr="000D50D7">
        <w:t xml:space="preserve"> </w:t>
      </w:r>
      <w:r>
        <w:t>provision</w:t>
      </w:r>
      <w:r w:rsidR="000D50D7" w:rsidRPr="000D50D7">
        <w:t xml:space="preserve"> </w:t>
      </w:r>
      <w:r>
        <w:t>instead</w:t>
      </w:r>
      <w:r w:rsidR="000D50D7" w:rsidRPr="000D50D7">
        <w:t xml:space="preserve"> </w:t>
      </w:r>
      <w:r>
        <w:t>of</w:t>
      </w:r>
      <w:r w:rsidR="000D50D7" w:rsidRPr="000D50D7">
        <w:t xml:space="preserve"> </w:t>
      </w:r>
      <w:r>
        <w:t>acquiring</w:t>
      </w:r>
      <w:r w:rsidR="000D50D7" w:rsidRPr="000D50D7">
        <w:t xml:space="preserve"> </w:t>
      </w:r>
      <w:r>
        <w:t>the</w:t>
      </w:r>
      <w:r w:rsidR="000D50D7" w:rsidRPr="000D50D7">
        <w:t xml:space="preserve"> </w:t>
      </w:r>
      <w:r>
        <w:t>whole</w:t>
      </w:r>
      <w:r w:rsidR="000D50D7" w:rsidRPr="000D50D7">
        <w:t xml:space="preserve"> </w:t>
      </w:r>
      <w:r>
        <w:t>of</w:t>
      </w:r>
      <w:r w:rsidR="000D50D7" w:rsidRPr="000D50D7">
        <w:t xml:space="preserve"> </w:t>
      </w:r>
      <w:r>
        <w:t>the</w:t>
      </w:r>
      <w:r w:rsidR="000D50D7" w:rsidRPr="000D50D7">
        <w:t xml:space="preserve"> </w:t>
      </w:r>
      <w:r>
        <w:t>land.</w:t>
      </w:r>
      <w:bookmarkEnd w:id="590"/>
    </w:p>
    <w:p w14:paraId="01E4A4E9" w14:textId="77777777" w:rsidR="00283174" w:rsidRDefault="00283174" w:rsidP="00283174">
      <w:pPr>
        <w:pStyle w:val="N2"/>
      </w:pPr>
      <w:bookmarkStart w:id="592" w:name="_Ref77781168"/>
      <w:r w:rsidRPr="00D9300E">
        <w:t>Where</w:t>
      </w:r>
      <w:r w:rsidR="000D50D7" w:rsidRPr="000D50D7">
        <w:t xml:space="preserve"> </w:t>
      </w:r>
      <w:r w:rsidRPr="00D9300E">
        <w:t>the</w:t>
      </w:r>
      <w:r w:rsidR="000D50D7" w:rsidRPr="000D50D7">
        <w:t xml:space="preserve"> </w:t>
      </w:r>
      <w:r w:rsidRPr="00D9300E">
        <w:t>undertaker</w:t>
      </w:r>
      <w:r w:rsidR="000D50D7" w:rsidRPr="000D50D7">
        <w:t xml:space="preserve"> </w:t>
      </w:r>
      <w:r w:rsidRPr="00D9300E">
        <w:t>acquires</w:t>
      </w:r>
      <w:r w:rsidR="000D50D7" w:rsidRPr="000D50D7">
        <w:t xml:space="preserve"> </w:t>
      </w:r>
      <w:r w:rsidRPr="00D9300E">
        <w:t>any</w:t>
      </w:r>
      <w:r w:rsidR="000D50D7" w:rsidRPr="000D50D7">
        <w:t xml:space="preserve"> </w:t>
      </w:r>
      <w:r w:rsidRPr="00D9300E">
        <w:t>part</w:t>
      </w:r>
      <w:r w:rsidR="000D50D7" w:rsidRPr="000D50D7">
        <w:t xml:space="preserve"> </w:t>
      </w:r>
      <w:r w:rsidRPr="00D9300E">
        <w:t>of,</w:t>
      </w:r>
      <w:r w:rsidR="000D50D7" w:rsidRPr="000D50D7">
        <w:t xml:space="preserve"> </w:t>
      </w:r>
      <w:r w:rsidRPr="00D9300E">
        <w:t>or</w:t>
      </w:r>
      <w:r w:rsidR="000D50D7" w:rsidRPr="000D50D7">
        <w:t xml:space="preserve"> </w:t>
      </w:r>
      <w:r w:rsidRPr="00D9300E">
        <w:t>rights</w:t>
      </w:r>
      <w:r w:rsidR="000D50D7" w:rsidRPr="000D50D7">
        <w:t xml:space="preserve"> </w:t>
      </w:r>
      <w:r w:rsidRPr="00D9300E">
        <w:t>in,</w:t>
      </w:r>
      <w:r w:rsidR="000D50D7" w:rsidRPr="000D50D7">
        <w:t xml:space="preserve"> </w:t>
      </w:r>
      <w:r w:rsidRPr="00D9300E">
        <w:t>the</w:t>
      </w:r>
      <w:r w:rsidR="000D50D7" w:rsidRPr="000D50D7">
        <w:t xml:space="preserve"> </w:t>
      </w:r>
      <w:r w:rsidRPr="00D9300E">
        <w:t>subsoil</w:t>
      </w:r>
      <w:r w:rsidR="000D50D7" w:rsidRPr="000D50D7">
        <w:t xml:space="preserve"> </w:t>
      </w:r>
      <w:r w:rsidRPr="00D9300E">
        <w:t>of</w:t>
      </w:r>
      <w:r w:rsidR="000D50D7" w:rsidRPr="000D50D7">
        <w:t xml:space="preserve"> </w:t>
      </w:r>
      <w:r w:rsidRPr="00D9300E">
        <w:t>land,</w:t>
      </w:r>
      <w:r w:rsidR="000D50D7" w:rsidRPr="000D50D7">
        <w:t xml:space="preserve"> </w:t>
      </w:r>
      <w:r w:rsidRPr="00D9300E">
        <w:t>the</w:t>
      </w:r>
      <w:r w:rsidR="000D50D7" w:rsidRPr="000D50D7">
        <w:t xml:space="preserve"> </w:t>
      </w:r>
      <w:r w:rsidRPr="00D9300E">
        <w:t>undertaker</w:t>
      </w:r>
      <w:r w:rsidR="000D50D7" w:rsidRPr="000D50D7">
        <w:t xml:space="preserve"> </w:t>
      </w:r>
      <w:r w:rsidRPr="00D9300E">
        <w:t>is</w:t>
      </w:r>
      <w:r w:rsidR="000D50D7" w:rsidRPr="000D50D7">
        <w:t xml:space="preserve"> </w:t>
      </w:r>
      <w:r w:rsidRPr="00D9300E">
        <w:t>not</w:t>
      </w:r>
      <w:r w:rsidR="000D50D7" w:rsidRPr="000D50D7">
        <w:t xml:space="preserve"> </w:t>
      </w:r>
      <w:r w:rsidRPr="00D9300E">
        <w:t>required</w:t>
      </w:r>
      <w:r w:rsidR="000D50D7" w:rsidRPr="000D50D7">
        <w:t xml:space="preserve"> </w:t>
      </w:r>
      <w:r w:rsidRPr="00D9300E">
        <w:t>to</w:t>
      </w:r>
      <w:r w:rsidR="000D50D7" w:rsidRPr="000D50D7">
        <w:t xml:space="preserve"> </w:t>
      </w:r>
      <w:r w:rsidRPr="00D9300E">
        <w:t>acquire</w:t>
      </w:r>
      <w:r w:rsidR="000D50D7" w:rsidRPr="000D50D7">
        <w:t xml:space="preserve"> </w:t>
      </w:r>
      <w:r w:rsidRPr="00D9300E">
        <w:t>an</w:t>
      </w:r>
      <w:r w:rsidR="000D50D7" w:rsidRPr="000D50D7">
        <w:t xml:space="preserve"> </w:t>
      </w:r>
      <w:r w:rsidRPr="00D9300E">
        <w:t>interest</w:t>
      </w:r>
      <w:r w:rsidR="000D50D7" w:rsidRPr="000D50D7">
        <w:t xml:space="preserve"> </w:t>
      </w:r>
      <w:r w:rsidRPr="00D9300E">
        <w:t>in</w:t>
      </w:r>
      <w:r w:rsidR="000D50D7" w:rsidRPr="000D50D7">
        <w:t xml:space="preserve"> </w:t>
      </w:r>
      <w:r w:rsidRPr="00D9300E">
        <w:t>any</w:t>
      </w:r>
      <w:r w:rsidR="000D50D7" w:rsidRPr="000D50D7">
        <w:t xml:space="preserve"> </w:t>
      </w:r>
      <w:r w:rsidRPr="00D9300E">
        <w:t>other</w:t>
      </w:r>
      <w:r w:rsidR="000D50D7" w:rsidRPr="000D50D7">
        <w:t xml:space="preserve"> </w:t>
      </w:r>
      <w:r w:rsidRPr="00D9300E">
        <w:t>part</w:t>
      </w:r>
      <w:r w:rsidR="000D50D7" w:rsidRPr="000D50D7">
        <w:t xml:space="preserve"> </w:t>
      </w:r>
      <w:r w:rsidRPr="00D9300E">
        <w:t>of</w:t>
      </w:r>
      <w:r w:rsidR="000D50D7" w:rsidRPr="000D50D7">
        <w:t xml:space="preserve"> </w:t>
      </w:r>
      <w:r w:rsidRPr="00D9300E">
        <w:t>the</w:t>
      </w:r>
      <w:r w:rsidR="000D50D7" w:rsidRPr="000D50D7">
        <w:t xml:space="preserve"> </w:t>
      </w:r>
      <w:r w:rsidRPr="00D9300E">
        <w:t>land.</w:t>
      </w:r>
      <w:bookmarkEnd w:id="592"/>
    </w:p>
    <w:p w14:paraId="3B974321" w14:textId="77777777" w:rsidR="00283174" w:rsidRDefault="00283174" w:rsidP="00283174">
      <w:pPr>
        <w:pStyle w:val="N2"/>
      </w:pPr>
      <w:bookmarkStart w:id="593" w:name="_Ref77781177"/>
      <w:r>
        <w:lastRenderedPageBreak/>
        <w:t>The</w:t>
      </w:r>
      <w:r w:rsidR="000D50D7" w:rsidRPr="000D50D7">
        <w:t xml:space="preserve"> </w:t>
      </w:r>
      <w:r>
        <w:t>following</w:t>
      </w:r>
      <w:r w:rsidR="000D50D7" w:rsidRPr="000D50D7">
        <w:t xml:space="preserve"> </w:t>
      </w:r>
      <w:r>
        <w:t>do</w:t>
      </w:r>
      <w:r w:rsidR="000D50D7" w:rsidRPr="000D50D7">
        <w:t xml:space="preserve"> </w:t>
      </w:r>
      <w:r>
        <w:t>not</w:t>
      </w:r>
      <w:r w:rsidR="000D50D7" w:rsidRPr="000D50D7">
        <w:t xml:space="preserve"> </w:t>
      </w:r>
      <w:r>
        <w:t>apply</w:t>
      </w:r>
      <w:r w:rsidR="000D50D7" w:rsidRPr="000D50D7">
        <w:t xml:space="preserve"> </w:t>
      </w:r>
      <w:r w:rsidRPr="00B72750">
        <w:t>in</w:t>
      </w:r>
      <w:r w:rsidR="000D50D7" w:rsidRPr="000D50D7">
        <w:t xml:space="preserve"> </w:t>
      </w:r>
      <w:r w:rsidRPr="00B72750">
        <w:t>connection</w:t>
      </w:r>
      <w:r w:rsidR="000D50D7" w:rsidRPr="000D50D7">
        <w:t xml:space="preserve"> </w:t>
      </w:r>
      <w:r w:rsidRPr="00B72750">
        <w:t>with</w:t>
      </w:r>
      <w:r w:rsidR="000D50D7" w:rsidRPr="000D50D7">
        <w:t xml:space="preserve"> </w:t>
      </w:r>
      <w:r w:rsidRPr="00B72750">
        <w:t>the</w:t>
      </w:r>
      <w:r w:rsidR="000D50D7" w:rsidRPr="000D50D7">
        <w:t xml:space="preserve"> </w:t>
      </w:r>
      <w:r w:rsidRPr="00B72750">
        <w:t>exercise</w:t>
      </w:r>
      <w:r w:rsidR="000D50D7" w:rsidRPr="000D50D7">
        <w:t xml:space="preserve"> </w:t>
      </w:r>
      <w:r w:rsidRPr="00B72750">
        <w:t>of</w:t>
      </w:r>
      <w:r w:rsidR="000D50D7" w:rsidRPr="000D50D7">
        <w:t xml:space="preserve"> </w:t>
      </w:r>
      <w:r w:rsidRPr="00B72750">
        <w:t>the</w:t>
      </w:r>
      <w:r w:rsidR="000D50D7" w:rsidRPr="000D50D7">
        <w:t xml:space="preserve"> </w:t>
      </w:r>
      <w:r w:rsidRPr="00B72750">
        <w:t>power</w:t>
      </w:r>
      <w:r w:rsidR="000D50D7" w:rsidRPr="000D50D7">
        <w:t xml:space="preserve"> </w:t>
      </w:r>
      <w:r w:rsidRPr="00B72750">
        <w:t>under</w:t>
      </w:r>
      <w:r w:rsidR="000D50D7" w:rsidRPr="000D50D7">
        <w:t xml:space="preserve"> </w:t>
      </w:r>
      <w:r w:rsidRPr="00B72750">
        <w:t>paragraph</w:t>
      </w:r>
      <w:r w:rsidR="000D50D7" w:rsidRPr="000D50D7">
        <w:t xml:space="preserve"> </w:t>
      </w:r>
      <w:r>
        <w:fldChar w:fldCharType="begin"/>
      </w:r>
      <w:r>
        <w:instrText xml:space="preserve"> REF _Ref77781078 \r \h </w:instrText>
      </w:r>
      <w:r>
        <w:fldChar w:fldCharType="separate"/>
      </w:r>
      <w:r w:rsidR="000D50D7">
        <w:t>(1)</w:t>
      </w:r>
      <w:r>
        <w:fldChar w:fldCharType="end"/>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subsoil</w:t>
      </w:r>
      <w:r w:rsidR="000D50D7" w:rsidRPr="000D50D7">
        <w:t xml:space="preserve"> </w:t>
      </w:r>
      <w:r>
        <w:t>only—</w:t>
      </w:r>
      <w:bookmarkEnd w:id="593"/>
    </w:p>
    <w:p w14:paraId="34F72394" w14:textId="77777777" w:rsidR="00283174" w:rsidRDefault="00283174" w:rsidP="00386FF0">
      <w:pPr>
        <w:pStyle w:val="N3"/>
      </w:pPr>
      <w:r>
        <w:t>Schedule</w:t>
      </w:r>
      <w:r w:rsidR="000D50D7" w:rsidRPr="000D50D7">
        <w:t xml:space="preserve"> </w:t>
      </w:r>
      <w:r>
        <w:t>2A</w:t>
      </w:r>
      <w:r w:rsidR="000D50D7" w:rsidRPr="000D50D7">
        <w:t xml:space="preserve"> </w:t>
      </w:r>
      <w:r>
        <w:t>(counter-notice</w:t>
      </w:r>
      <w:r w:rsidR="000D50D7" w:rsidRPr="000D50D7">
        <w:t xml:space="preserve"> </w:t>
      </w:r>
      <w:r>
        <w:t>requiring</w:t>
      </w:r>
      <w:r w:rsidR="000D50D7" w:rsidRPr="000D50D7">
        <w:t xml:space="preserve"> </w:t>
      </w:r>
      <w:r>
        <w:t>purchase</w:t>
      </w:r>
      <w:r w:rsidR="000D50D7" w:rsidRPr="000D50D7">
        <w:t xml:space="preserve"> </w:t>
      </w:r>
      <w:r>
        <w:t>of</w:t>
      </w:r>
      <w:r w:rsidR="000D50D7" w:rsidRPr="000D50D7">
        <w:t xml:space="preserve"> </w:t>
      </w:r>
      <w:r>
        <w:t>land</w:t>
      </w:r>
      <w:r w:rsidR="000D50D7" w:rsidRPr="000D50D7">
        <w:t xml:space="preserve"> </w:t>
      </w:r>
      <w:r>
        <w:t>not</w:t>
      </w:r>
      <w:r w:rsidR="000D50D7" w:rsidRPr="000D50D7">
        <w:t xml:space="preserve"> </w:t>
      </w:r>
      <w:r>
        <w:t>in</w:t>
      </w:r>
      <w:r w:rsidR="000D50D7" w:rsidRPr="000D50D7">
        <w:t xml:space="preserve"> </w:t>
      </w:r>
      <w:r>
        <w:t>notice</w:t>
      </w:r>
      <w:r w:rsidR="000D50D7" w:rsidRPr="000D50D7">
        <w:t xml:space="preserve"> </w:t>
      </w:r>
      <w:r>
        <w:t>to</w:t>
      </w:r>
      <w:r w:rsidR="000D50D7" w:rsidRPr="000D50D7">
        <w:t xml:space="preserve"> </w:t>
      </w:r>
      <w:r>
        <w:t>treat)</w:t>
      </w:r>
      <w:r w:rsidR="000D50D7" w:rsidRPr="000D50D7">
        <w:t xml:space="preserve"> </w:t>
      </w:r>
      <w:r>
        <w:t>to</w:t>
      </w:r>
      <w:r w:rsidR="000D50D7" w:rsidRPr="000D50D7">
        <w:t xml:space="preserve"> </w:t>
      </w:r>
      <w:r>
        <w:t>the</w:t>
      </w:r>
      <w:r w:rsidR="000D50D7" w:rsidRPr="000D50D7">
        <w:t xml:space="preserve"> </w:t>
      </w:r>
      <w:r>
        <w:t>1965</w:t>
      </w:r>
      <w:r w:rsidR="000D50D7" w:rsidRPr="000D50D7">
        <w:t xml:space="preserve"> </w:t>
      </w:r>
      <w:r>
        <w:t>Act</w:t>
      </w:r>
      <w:r w:rsidR="000D50D7" w:rsidRPr="000D50D7">
        <w:t xml:space="preserve"> </w:t>
      </w:r>
      <w:r w:rsidR="00386FF0">
        <w:t>as</w:t>
      </w:r>
      <w:r w:rsidR="000D50D7" w:rsidRPr="000D50D7">
        <w:t xml:space="preserve"> </w:t>
      </w:r>
      <w:r w:rsidR="00386FF0">
        <w:t>modified</w:t>
      </w:r>
      <w:r w:rsidR="000D50D7" w:rsidRPr="000D50D7">
        <w:t xml:space="preserve"> </w:t>
      </w:r>
      <w:r w:rsidR="00386FF0">
        <w:t>by</w:t>
      </w:r>
      <w:r w:rsidR="000D50D7" w:rsidRPr="000D50D7">
        <w:t xml:space="preserve"> </w:t>
      </w:r>
      <w:r w:rsidR="00386FF0">
        <w:t>Schedule</w:t>
      </w:r>
      <w:r w:rsidR="000D50D7" w:rsidRPr="000D50D7">
        <w:t xml:space="preserve"> </w:t>
      </w:r>
      <w:r w:rsidR="00386FF0">
        <w:t>10</w:t>
      </w:r>
      <w:r w:rsidR="000D50D7" w:rsidRPr="000D50D7">
        <w:t xml:space="preserve"> </w:t>
      </w:r>
      <w:r w:rsidR="00386FF0">
        <w:t>(modification</w:t>
      </w:r>
      <w:r w:rsidR="000D50D7" w:rsidRPr="000D50D7">
        <w:t xml:space="preserve"> </w:t>
      </w:r>
      <w:r w:rsidR="00386FF0">
        <w:t>of</w:t>
      </w:r>
      <w:r w:rsidR="000D50D7" w:rsidRPr="000D50D7">
        <w:t xml:space="preserve"> </w:t>
      </w:r>
      <w:r w:rsidR="00386FF0">
        <w:t>compensation</w:t>
      </w:r>
      <w:r w:rsidR="000D50D7" w:rsidRPr="000D50D7">
        <w:t xml:space="preserve"> </w:t>
      </w:r>
      <w:r w:rsidR="00386FF0">
        <w:t>and</w:t>
      </w:r>
      <w:r w:rsidR="000D50D7" w:rsidRPr="000D50D7">
        <w:t xml:space="preserve"> </w:t>
      </w:r>
      <w:r w:rsidR="00386FF0">
        <w:t>compulsory</w:t>
      </w:r>
      <w:r w:rsidR="000D50D7" w:rsidRPr="000D50D7">
        <w:t xml:space="preserve"> </w:t>
      </w:r>
      <w:r w:rsidR="00386FF0">
        <w:t>purchase</w:t>
      </w:r>
      <w:r w:rsidR="000D50D7" w:rsidRPr="000D50D7">
        <w:t xml:space="preserve"> </w:t>
      </w:r>
      <w:r w:rsidR="00386FF0">
        <w:t>enactments</w:t>
      </w:r>
      <w:r w:rsidR="000D50D7" w:rsidRPr="000D50D7">
        <w:t xml:space="preserve"> </w:t>
      </w:r>
      <w:r w:rsidR="00386FF0">
        <w:t>for</w:t>
      </w:r>
      <w:r w:rsidR="000D50D7" w:rsidRPr="000D50D7">
        <w:t xml:space="preserve"> </w:t>
      </w:r>
      <w:r w:rsidR="00386FF0">
        <w:t>creation</w:t>
      </w:r>
      <w:r w:rsidR="000D50D7" w:rsidRPr="000D50D7">
        <w:t xml:space="preserve"> </w:t>
      </w:r>
      <w:r w:rsidR="00386FF0">
        <w:t>of</w:t>
      </w:r>
      <w:r w:rsidR="000D50D7" w:rsidRPr="000D50D7">
        <w:t xml:space="preserve"> </w:t>
      </w:r>
      <w:r w:rsidR="00386FF0">
        <w:t>new</w:t>
      </w:r>
      <w:r w:rsidR="000D50D7" w:rsidRPr="000D50D7">
        <w:t xml:space="preserve"> </w:t>
      </w:r>
      <w:r w:rsidR="00386FF0">
        <w:t>rights</w:t>
      </w:r>
      <w:r w:rsidR="000D50D7" w:rsidRPr="000D50D7">
        <w:t xml:space="preserve"> </w:t>
      </w:r>
      <w:r w:rsidR="00386FF0">
        <w:t>and</w:t>
      </w:r>
      <w:r w:rsidR="000D50D7" w:rsidRPr="000D50D7">
        <w:t xml:space="preserve"> </w:t>
      </w:r>
      <w:r w:rsidR="00386FF0">
        <w:t>imposition</w:t>
      </w:r>
      <w:r w:rsidR="000D50D7" w:rsidRPr="000D50D7">
        <w:t xml:space="preserve"> </w:t>
      </w:r>
      <w:r w:rsidR="00386FF0">
        <w:t>of</w:t>
      </w:r>
      <w:r w:rsidR="000D50D7" w:rsidRPr="000D50D7">
        <w:t xml:space="preserve"> </w:t>
      </w:r>
      <w:r w:rsidR="00386FF0">
        <w:t>new</w:t>
      </w:r>
      <w:r w:rsidR="000D50D7" w:rsidRPr="000D50D7">
        <w:t xml:space="preserve"> </w:t>
      </w:r>
      <w:r w:rsidR="00386FF0">
        <w:t>restrictive</w:t>
      </w:r>
      <w:r w:rsidR="000D50D7" w:rsidRPr="000D50D7">
        <w:t xml:space="preserve"> </w:t>
      </w:r>
      <w:r w:rsidR="00386FF0">
        <w:t>covenants)</w:t>
      </w:r>
      <w:r>
        <w:t>;</w:t>
      </w:r>
    </w:p>
    <w:p w14:paraId="081CC667" w14:textId="77777777" w:rsidR="00283174" w:rsidRDefault="00283174" w:rsidP="00283174">
      <w:pPr>
        <w:pStyle w:val="N3"/>
      </w:pPr>
      <w:r>
        <w:t>Schedule</w:t>
      </w:r>
      <w:r w:rsidR="000D50D7" w:rsidRPr="000D50D7">
        <w:t xml:space="preserve"> </w:t>
      </w:r>
      <w:r>
        <w:t>A1</w:t>
      </w:r>
      <w:r w:rsidR="000D50D7" w:rsidRPr="000D50D7">
        <w:t xml:space="preserve"> </w:t>
      </w:r>
      <w:r>
        <w:t>(counter-notice</w:t>
      </w:r>
      <w:r w:rsidR="000D50D7" w:rsidRPr="000D50D7">
        <w:t xml:space="preserve"> </w:t>
      </w:r>
      <w:r>
        <w:t>requiring</w:t>
      </w:r>
      <w:r w:rsidR="000D50D7" w:rsidRPr="000D50D7">
        <w:t xml:space="preserve"> </w:t>
      </w:r>
      <w:r>
        <w:t>purchase</w:t>
      </w:r>
      <w:r w:rsidR="000D50D7" w:rsidRPr="000D50D7">
        <w:t xml:space="preserve"> </w:t>
      </w:r>
      <w:r>
        <w:t>of</w:t>
      </w:r>
      <w:r w:rsidR="000D50D7" w:rsidRPr="000D50D7">
        <w:t xml:space="preserve"> </w:t>
      </w:r>
      <w:r>
        <w:t>land</w:t>
      </w:r>
      <w:r w:rsidR="000D50D7" w:rsidRPr="000D50D7">
        <w:t xml:space="preserve"> </w:t>
      </w:r>
      <w:r>
        <w:t>not</w:t>
      </w:r>
      <w:r w:rsidR="000D50D7" w:rsidRPr="000D50D7">
        <w:t xml:space="preserve"> </w:t>
      </w:r>
      <w:r>
        <w:t>in</w:t>
      </w:r>
      <w:r w:rsidR="000D50D7" w:rsidRPr="000D50D7">
        <w:t xml:space="preserve"> </w:t>
      </w:r>
      <w:r>
        <w:t>general</w:t>
      </w:r>
      <w:r w:rsidR="000D50D7" w:rsidRPr="000D50D7">
        <w:t xml:space="preserve"> </w:t>
      </w:r>
      <w:r>
        <w:t>vesting</w:t>
      </w:r>
      <w:r w:rsidR="000D50D7" w:rsidRPr="000D50D7">
        <w:t xml:space="preserve"> </w:t>
      </w:r>
      <w:r>
        <w:t>declaration)</w:t>
      </w:r>
      <w:r w:rsidR="000D50D7" w:rsidRPr="000D50D7">
        <w:t xml:space="preserve"> </w:t>
      </w:r>
      <w:r>
        <w:t>to</w:t>
      </w:r>
      <w:r w:rsidR="000D50D7" w:rsidRPr="000D50D7">
        <w:t xml:space="preserve"> </w:t>
      </w:r>
      <w:r>
        <w:t>the</w:t>
      </w:r>
      <w:r w:rsidR="000D50D7" w:rsidRPr="000D50D7">
        <w:t xml:space="preserve"> </w:t>
      </w:r>
      <w:r>
        <w:t>1981</w:t>
      </w:r>
      <w:r w:rsidR="000D50D7" w:rsidRPr="000D50D7">
        <w:t xml:space="preserve"> </w:t>
      </w:r>
      <w:r>
        <w:t>Act;</w:t>
      </w:r>
      <w:r w:rsidR="000D50D7" w:rsidRPr="000D50D7">
        <w:t xml:space="preserve"> </w:t>
      </w:r>
      <w:r>
        <w:t>and</w:t>
      </w:r>
    </w:p>
    <w:p w14:paraId="52F40488" w14:textId="77777777" w:rsidR="00283174" w:rsidRDefault="00283174" w:rsidP="00283174">
      <w:pPr>
        <w:pStyle w:val="N3"/>
      </w:pPr>
      <w:r>
        <w:t>section</w:t>
      </w:r>
      <w:r w:rsidR="000D50D7" w:rsidRPr="000D50D7">
        <w:t xml:space="preserve"> </w:t>
      </w:r>
      <w:r>
        <w:t>153(4A)</w:t>
      </w:r>
      <w:r w:rsidR="000D50D7" w:rsidRPr="000D50D7">
        <w:t xml:space="preserve"> </w:t>
      </w:r>
      <w:r>
        <w:t>(blighted</w:t>
      </w:r>
      <w:r w:rsidR="000D50D7" w:rsidRPr="000D50D7">
        <w:t xml:space="preserve"> </w:t>
      </w:r>
      <w:r>
        <w:t>land:</w:t>
      </w:r>
      <w:r w:rsidR="000D50D7" w:rsidRPr="000D50D7">
        <w:t xml:space="preserve"> </w:t>
      </w:r>
      <w:r>
        <w:t>proposed</w:t>
      </w:r>
      <w:r w:rsidR="000D50D7" w:rsidRPr="000D50D7">
        <w:t xml:space="preserve"> </w:t>
      </w:r>
      <w:r>
        <w:t>acquisition</w:t>
      </w:r>
      <w:r w:rsidR="000D50D7" w:rsidRPr="000D50D7">
        <w:t xml:space="preserve"> </w:t>
      </w:r>
      <w:r>
        <w:t>of</w:t>
      </w:r>
      <w:r w:rsidR="000D50D7" w:rsidRPr="000D50D7">
        <w:t xml:space="preserve"> </w:t>
      </w:r>
      <w:r>
        <w:t>part</w:t>
      </w:r>
      <w:r w:rsidR="000D50D7" w:rsidRPr="000D50D7">
        <w:t xml:space="preserve"> </w:t>
      </w:r>
      <w:r>
        <w:t>interest;</w:t>
      </w:r>
      <w:r w:rsidR="000D50D7" w:rsidRPr="000D50D7">
        <w:t xml:space="preserve"> </w:t>
      </w:r>
      <w:r>
        <w:t>material</w:t>
      </w:r>
      <w:r w:rsidR="000D50D7" w:rsidRPr="000D50D7">
        <w:t xml:space="preserve"> </w:t>
      </w:r>
      <w:r>
        <w:t>detriment</w:t>
      </w:r>
      <w:r w:rsidR="000D50D7" w:rsidRPr="000D50D7">
        <w:t xml:space="preserve"> </w:t>
      </w:r>
      <w:r>
        <w:t>test)</w:t>
      </w:r>
      <w:r w:rsidR="000D50D7" w:rsidRPr="000D50D7">
        <w:t xml:space="preserve"> </w:t>
      </w:r>
      <w:r>
        <w:t>of</w:t>
      </w:r>
      <w:r w:rsidR="000D50D7" w:rsidRPr="000D50D7">
        <w:t xml:space="preserve"> </w:t>
      </w:r>
      <w:r>
        <w:t>the</w:t>
      </w:r>
      <w:r w:rsidR="000D50D7" w:rsidRPr="000D50D7">
        <w:t xml:space="preserve"> </w:t>
      </w:r>
      <w:r>
        <w:t>1990</w:t>
      </w:r>
      <w:r w:rsidR="000D50D7" w:rsidRPr="000D50D7">
        <w:t xml:space="preserve"> </w:t>
      </w:r>
      <w:r>
        <w:t>Act.</w:t>
      </w:r>
    </w:p>
    <w:p w14:paraId="765EA833" w14:textId="77777777" w:rsidR="00283174" w:rsidRDefault="00283174" w:rsidP="00283174">
      <w:pPr>
        <w:pStyle w:val="N2"/>
      </w:pPr>
      <w:r>
        <w:t>Paragraphs</w:t>
      </w:r>
      <w:r w:rsidR="000D50D7" w:rsidRPr="000D50D7">
        <w:t xml:space="preserve"> </w:t>
      </w:r>
      <w:r>
        <w:fldChar w:fldCharType="begin"/>
      </w:r>
      <w:r>
        <w:instrText xml:space="preserve"> REF _Ref77781168 \r \h </w:instrText>
      </w:r>
      <w:r>
        <w:fldChar w:fldCharType="separate"/>
      </w:r>
      <w:r w:rsidR="000D50D7">
        <w:t>(2)</w:t>
      </w:r>
      <w:r>
        <w:fldChar w:fldCharType="end"/>
      </w:r>
      <w:r w:rsidR="000D50D7" w:rsidRPr="000D50D7">
        <w:t xml:space="preserve"> </w:t>
      </w:r>
      <w:r>
        <w:t>and</w:t>
      </w:r>
      <w:r w:rsidR="000D50D7" w:rsidRPr="000D50D7">
        <w:t xml:space="preserve"> </w:t>
      </w:r>
      <w:r>
        <w:fldChar w:fldCharType="begin"/>
      </w:r>
      <w:r>
        <w:instrText xml:space="preserve"> REF _Ref77781177 \r \h </w:instrText>
      </w:r>
      <w:r>
        <w:fldChar w:fldCharType="separate"/>
      </w:r>
      <w:r w:rsidR="000D50D7">
        <w:t>(3)</w:t>
      </w:r>
      <w:r>
        <w:fldChar w:fldCharType="end"/>
      </w:r>
      <w:r w:rsidR="000D50D7" w:rsidRPr="000D50D7">
        <w:t xml:space="preserve"> </w:t>
      </w:r>
      <w:r w:rsidR="00386FF0">
        <w:t>do</w:t>
      </w:r>
      <w:r w:rsidR="000D50D7" w:rsidRPr="000D50D7">
        <w:t xml:space="preserve"> </w:t>
      </w:r>
      <w:r w:rsidR="00386FF0">
        <w:t>not</w:t>
      </w:r>
      <w:r w:rsidR="000D50D7" w:rsidRPr="000D50D7">
        <w:t xml:space="preserve"> </w:t>
      </w:r>
      <w:r w:rsidR="00386FF0">
        <w:t>apply</w:t>
      </w:r>
      <w:r w:rsidR="000D50D7" w:rsidRPr="000D50D7">
        <w:t xml:space="preserve"> </w:t>
      </w:r>
      <w:r w:rsidRPr="00B72750">
        <w:t>where</w:t>
      </w:r>
      <w:r w:rsidR="000D50D7" w:rsidRPr="000D50D7">
        <w:t xml:space="preserve"> </w:t>
      </w:r>
      <w:r w:rsidRPr="00B72750">
        <w:t>the</w:t>
      </w:r>
      <w:r w:rsidR="000D50D7" w:rsidRPr="000D50D7">
        <w:t xml:space="preserve"> </w:t>
      </w:r>
      <w:r w:rsidRPr="00B72750">
        <w:t>undertaker</w:t>
      </w:r>
      <w:r w:rsidR="000D50D7" w:rsidRPr="000D50D7">
        <w:t xml:space="preserve"> </w:t>
      </w:r>
      <w:r w:rsidRPr="00B72750">
        <w:t>acquires</w:t>
      </w:r>
      <w:r w:rsidR="000D50D7" w:rsidRPr="000D50D7">
        <w:t xml:space="preserve"> </w:t>
      </w:r>
      <w:r w:rsidRPr="00B72750">
        <w:t>a</w:t>
      </w:r>
      <w:r w:rsidR="000D50D7" w:rsidRPr="000D50D7">
        <w:t xml:space="preserve"> </w:t>
      </w:r>
      <w:r w:rsidRPr="00B72750">
        <w:t>cellar,</w:t>
      </w:r>
      <w:r w:rsidR="000D50D7" w:rsidRPr="000D50D7">
        <w:t xml:space="preserve"> </w:t>
      </w:r>
      <w:r w:rsidRPr="00B72750">
        <w:t>vault,</w:t>
      </w:r>
      <w:r w:rsidR="000D50D7" w:rsidRPr="000D50D7">
        <w:t xml:space="preserve"> </w:t>
      </w:r>
      <w:r w:rsidRPr="00B72750">
        <w:t>arch</w:t>
      </w:r>
      <w:r w:rsidR="000D50D7" w:rsidRPr="000D50D7">
        <w:t xml:space="preserve"> </w:t>
      </w:r>
      <w:r w:rsidRPr="00B72750">
        <w:t>or</w:t>
      </w:r>
      <w:r w:rsidR="000D50D7" w:rsidRPr="000D50D7">
        <w:t xml:space="preserve"> </w:t>
      </w:r>
      <w:r w:rsidRPr="00B72750">
        <w:t>other</w:t>
      </w:r>
      <w:r w:rsidR="000D50D7" w:rsidRPr="000D50D7">
        <w:t xml:space="preserve"> </w:t>
      </w:r>
      <w:r w:rsidRPr="00B72750">
        <w:t>construction</w:t>
      </w:r>
      <w:r w:rsidR="000D50D7" w:rsidRPr="000D50D7">
        <w:t xml:space="preserve"> </w:t>
      </w:r>
      <w:r w:rsidRPr="00B72750">
        <w:t>forming</w:t>
      </w:r>
      <w:r w:rsidR="000D50D7" w:rsidRPr="000D50D7">
        <w:t xml:space="preserve"> </w:t>
      </w:r>
      <w:r w:rsidRPr="00B72750">
        <w:t>part</w:t>
      </w:r>
      <w:r w:rsidR="000D50D7" w:rsidRPr="000D50D7">
        <w:t xml:space="preserve"> </w:t>
      </w:r>
      <w:r w:rsidRPr="00B72750">
        <w:t>of</w:t>
      </w:r>
      <w:r w:rsidR="000D50D7" w:rsidRPr="000D50D7">
        <w:t xml:space="preserve"> </w:t>
      </w:r>
      <w:r w:rsidRPr="00B72750">
        <w:t>a</w:t>
      </w:r>
      <w:r w:rsidR="000D50D7" w:rsidRPr="000D50D7">
        <w:t xml:space="preserve"> </w:t>
      </w:r>
      <w:r w:rsidRPr="00B72750">
        <w:t>house,</w:t>
      </w:r>
      <w:r w:rsidR="000D50D7" w:rsidRPr="000D50D7">
        <w:t xml:space="preserve"> </w:t>
      </w:r>
      <w:r w:rsidRPr="00B72750">
        <w:t>building</w:t>
      </w:r>
      <w:r w:rsidR="000D50D7" w:rsidRPr="000D50D7">
        <w:t xml:space="preserve"> </w:t>
      </w:r>
      <w:r w:rsidRPr="00B72750">
        <w:t>or</w:t>
      </w:r>
      <w:r w:rsidR="000D50D7" w:rsidRPr="000D50D7">
        <w:t xml:space="preserve"> </w:t>
      </w:r>
      <w:r w:rsidRPr="00B72750">
        <w:t>factory</w:t>
      </w:r>
      <w:r>
        <w:t>.</w:t>
      </w:r>
    </w:p>
    <w:p w14:paraId="2867A1B8" w14:textId="77777777" w:rsidR="00283174" w:rsidRDefault="00283174" w:rsidP="00283174">
      <w:pPr>
        <w:pStyle w:val="H1"/>
      </w:pPr>
      <w:bookmarkStart w:id="594" w:name="TOC27_07_2021_11_18_16_355"/>
      <w:bookmarkStart w:id="595" w:name="TOC27_07_2021_11_36_14_354"/>
      <w:bookmarkStart w:id="596" w:name="TOC27_07_2021_11_48_02_354"/>
      <w:bookmarkStart w:id="597" w:name="TOC27_07_2021_11_50_47_356"/>
      <w:bookmarkStart w:id="598" w:name="TOC01_02_2022_15_14_24_376"/>
      <w:bookmarkStart w:id="599" w:name="TOC02_02_2022_13_02_49_356"/>
      <w:bookmarkStart w:id="600" w:name="TOC18_02_2022_17_52_44_376"/>
      <w:bookmarkStart w:id="601" w:name="TOC23_02_2022_21_19_37_374"/>
      <w:bookmarkStart w:id="602" w:name="TOC15_08_2022_16_06_13_372"/>
      <w:bookmarkStart w:id="603" w:name="TOC06_09_2022_15_41_36_371"/>
      <w:bookmarkStart w:id="604" w:name="TOC04_10_2022_16_50_01_372"/>
      <w:bookmarkStart w:id="605" w:name="TOC23_11_2022_11_32_56_373"/>
      <w:bookmarkStart w:id="606" w:name="TOC10_01_2023_14_27_52_373"/>
      <w:bookmarkEnd w:id="594"/>
      <w:bookmarkEnd w:id="595"/>
      <w:bookmarkEnd w:id="596"/>
      <w:bookmarkEnd w:id="597"/>
      <w:bookmarkEnd w:id="598"/>
      <w:bookmarkEnd w:id="599"/>
      <w:bookmarkEnd w:id="600"/>
      <w:bookmarkEnd w:id="601"/>
      <w:bookmarkEnd w:id="602"/>
      <w:bookmarkEnd w:id="603"/>
      <w:bookmarkEnd w:id="604"/>
      <w:bookmarkEnd w:id="605"/>
      <w:bookmarkEnd w:id="606"/>
      <w:r>
        <w:t>Power</w:t>
      </w:r>
      <w:r w:rsidR="000D50D7" w:rsidRPr="000D50D7">
        <w:t xml:space="preserve"> </w:t>
      </w:r>
      <w:r>
        <w:t>to</w:t>
      </w:r>
      <w:r w:rsidR="000D50D7" w:rsidRPr="000D50D7">
        <w:t xml:space="preserve"> </w:t>
      </w:r>
      <w:r>
        <w:t>override</w:t>
      </w:r>
      <w:r w:rsidR="000D50D7" w:rsidRPr="000D50D7">
        <w:t xml:space="preserve"> </w:t>
      </w:r>
      <w:r>
        <w:t>easements</w:t>
      </w:r>
      <w:r w:rsidR="000D50D7" w:rsidRPr="000D50D7">
        <w:t xml:space="preserve"> </w:t>
      </w:r>
      <w:r>
        <w:t>and</w:t>
      </w:r>
      <w:r w:rsidR="000D50D7" w:rsidRPr="000D50D7">
        <w:t xml:space="preserve"> </w:t>
      </w:r>
      <w:r>
        <w:t>other</w:t>
      </w:r>
      <w:r w:rsidR="000D50D7" w:rsidRPr="000D50D7">
        <w:t xml:space="preserve"> </w:t>
      </w:r>
      <w:r>
        <w:t>rights</w:t>
      </w:r>
    </w:p>
    <w:p w14:paraId="2AB3C69E" w14:textId="77777777" w:rsidR="00283174" w:rsidRDefault="00283174" w:rsidP="00283174">
      <w:pPr>
        <w:pStyle w:val="N1"/>
      </w:pPr>
      <w:bookmarkStart w:id="607" w:name="_Ref111216185"/>
      <w:r>
        <w:t>—</w:t>
      </w:r>
      <w:r>
        <w:fldChar w:fldCharType="begin"/>
      </w:r>
      <w:bookmarkStart w:id="608" w:name="_Ref77781353"/>
      <w:bookmarkEnd w:id="608"/>
      <w:r>
        <w:instrText xml:space="preserve"> LISTNUM "SEQ1" \l 2 </w:instrText>
      </w:r>
      <w:r>
        <w:fldChar w:fldCharType="end"/>
      </w:r>
      <w:r w:rsidR="000D50D7" w:rsidRPr="000D50D7">
        <w:t> </w:t>
      </w:r>
      <w:r w:rsidRPr="001E7DD1">
        <w:t>Any</w:t>
      </w:r>
      <w:r w:rsidR="000D50D7" w:rsidRPr="000D50D7">
        <w:t xml:space="preserve"> </w:t>
      </w:r>
      <w:r w:rsidRPr="001E7DD1">
        <w:t>authorised</w:t>
      </w:r>
      <w:r w:rsidR="000D50D7" w:rsidRPr="000D50D7">
        <w:t xml:space="preserve"> </w:t>
      </w:r>
      <w:r w:rsidRPr="001E7DD1">
        <w:t>activity</w:t>
      </w:r>
      <w:r w:rsidR="000D50D7" w:rsidRPr="000D50D7">
        <w:t xml:space="preserve"> </w:t>
      </w:r>
      <w:r w:rsidRPr="001E7DD1">
        <w:t>which</w:t>
      </w:r>
      <w:r w:rsidR="000D50D7" w:rsidRPr="000D50D7">
        <w:t xml:space="preserve"> </w:t>
      </w:r>
      <w:r w:rsidRPr="001E7DD1">
        <w:t>takes</w:t>
      </w:r>
      <w:r w:rsidR="000D50D7" w:rsidRPr="000D50D7">
        <w:t xml:space="preserve"> </w:t>
      </w:r>
      <w:r w:rsidRPr="001E7DD1">
        <w:t>place</w:t>
      </w:r>
      <w:r w:rsidR="000D50D7" w:rsidRPr="000D50D7">
        <w:t xml:space="preserve"> </w:t>
      </w:r>
      <w:r w:rsidRPr="001E7DD1">
        <w:t>on</w:t>
      </w:r>
      <w:r w:rsidR="000D50D7" w:rsidRPr="000D50D7">
        <w:t xml:space="preserve"> </w:t>
      </w:r>
      <w:r w:rsidRPr="001E7DD1">
        <w:t>land</w:t>
      </w:r>
      <w:r w:rsidR="000D50D7" w:rsidRPr="000D50D7">
        <w:t xml:space="preserve"> </w:t>
      </w:r>
      <w:r w:rsidRPr="001E7DD1">
        <w:t>within</w:t>
      </w:r>
      <w:r w:rsidR="000D50D7" w:rsidRPr="000D50D7">
        <w:t xml:space="preserve"> </w:t>
      </w:r>
      <w:r w:rsidRPr="001E7DD1">
        <w:t>the</w:t>
      </w:r>
      <w:r w:rsidR="000D50D7" w:rsidRPr="000D50D7">
        <w:t xml:space="preserve"> </w:t>
      </w:r>
      <w:r w:rsidRPr="001E7DD1">
        <w:t>Order</w:t>
      </w:r>
      <w:r w:rsidR="000D50D7" w:rsidRPr="000D50D7">
        <w:t xml:space="preserve"> </w:t>
      </w:r>
      <w:r w:rsidRPr="001E7DD1">
        <w:t>l</w:t>
      </w:r>
      <w:r>
        <w:t>and</w:t>
      </w:r>
      <w:r w:rsidR="000D50D7" w:rsidRPr="000D50D7">
        <w:t xml:space="preserve"> </w:t>
      </w:r>
      <w:r w:rsidRPr="001E7DD1">
        <w:t>(whether</w:t>
      </w:r>
      <w:r w:rsidR="000D50D7" w:rsidRPr="000D50D7">
        <w:t xml:space="preserve"> </w:t>
      </w:r>
      <w:r w:rsidRPr="001E7DD1">
        <w:t>the</w:t>
      </w:r>
      <w:r w:rsidR="000D50D7" w:rsidRPr="000D50D7">
        <w:t xml:space="preserve"> </w:t>
      </w:r>
      <w:r w:rsidRPr="001E7DD1">
        <w:t>activity</w:t>
      </w:r>
      <w:r w:rsidR="000D50D7" w:rsidRPr="000D50D7">
        <w:t xml:space="preserve"> </w:t>
      </w:r>
      <w:r w:rsidRPr="001E7DD1">
        <w:t>is</w:t>
      </w:r>
      <w:r w:rsidR="000D50D7" w:rsidRPr="000D50D7">
        <w:t xml:space="preserve"> </w:t>
      </w:r>
      <w:r w:rsidRPr="001E7DD1">
        <w:t>undertaken</w:t>
      </w:r>
      <w:r w:rsidR="000D50D7" w:rsidRPr="000D50D7">
        <w:t xml:space="preserve"> </w:t>
      </w:r>
      <w:r w:rsidRPr="001E7DD1">
        <w:t>by</w:t>
      </w:r>
      <w:r w:rsidR="000D50D7" w:rsidRPr="000D50D7">
        <w:t xml:space="preserve"> </w:t>
      </w:r>
      <w:r w:rsidRPr="001E7DD1">
        <w:t>the</w:t>
      </w:r>
      <w:r w:rsidR="000D50D7" w:rsidRPr="000D50D7">
        <w:t xml:space="preserve"> </w:t>
      </w:r>
      <w:r w:rsidRPr="001E7DD1">
        <w:t>undertaker</w:t>
      </w:r>
      <w:r w:rsidR="000D50D7" w:rsidRPr="000D50D7">
        <w:t xml:space="preserve"> </w:t>
      </w:r>
      <w:r w:rsidRPr="001E7DD1">
        <w:t>or</w:t>
      </w:r>
      <w:r w:rsidR="000D50D7" w:rsidRPr="000D50D7">
        <w:t xml:space="preserve"> </w:t>
      </w:r>
      <w:r w:rsidRPr="001E7DD1">
        <w:t>by</w:t>
      </w:r>
      <w:r w:rsidR="000D50D7" w:rsidRPr="000D50D7">
        <w:t xml:space="preserve"> </w:t>
      </w:r>
      <w:r w:rsidRPr="001E7DD1">
        <w:t>any</w:t>
      </w:r>
      <w:r w:rsidR="000D50D7" w:rsidRPr="000D50D7">
        <w:t xml:space="preserve"> </w:t>
      </w:r>
      <w:r w:rsidRPr="001E7DD1">
        <w:t>person</w:t>
      </w:r>
      <w:r w:rsidR="000D50D7" w:rsidRPr="000D50D7">
        <w:t xml:space="preserve"> </w:t>
      </w:r>
      <w:r w:rsidRPr="001E7DD1">
        <w:t>deriving</w:t>
      </w:r>
      <w:r w:rsidR="000D50D7" w:rsidRPr="000D50D7">
        <w:t xml:space="preserve"> </w:t>
      </w:r>
      <w:r w:rsidRPr="001E7DD1">
        <w:t>title</w:t>
      </w:r>
      <w:r w:rsidR="000D50D7" w:rsidRPr="000D50D7">
        <w:t xml:space="preserve"> </w:t>
      </w:r>
      <w:r w:rsidRPr="001E7DD1">
        <w:t>from</w:t>
      </w:r>
      <w:r w:rsidR="000D50D7" w:rsidRPr="000D50D7">
        <w:t xml:space="preserve"> </w:t>
      </w:r>
      <w:r w:rsidRPr="001E7DD1">
        <w:t>the</w:t>
      </w:r>
      <w:r w:rsidR="000D50D7" w:rsidRPr="000D50D7">
        <w:t xml:space="preserve"> </w:t>
      </w:r>
      <w:r w:rsidRPr="001E7DD1">
        <w:t>undertaker</w:t>
      </w:r>
      <w:r w:rsidR="000D50D7" w:rsidRPr="000D50D7">
        <w:t xml:space="preserve"> </w:t>
      </w:r>
      <w:r w:rsidRPr="001E7DD1">
        <w:t>or</w:t>
      </w:r>
      <w:r w:rsidR="000D50D7" w:rsidRPr="000D50D7">
        <w:t xml:space="preserve"> </w:t>
      </w:r>
      <w:r w:rsidRPr="001E7DD1">
        <w:t>by</w:t>
      </w:r>
      <w:r w:rsidR="000D50D7" w:rsidRPr="000D50D7">
        <w:t xml:space="preserve"> </w:t>
      </w:r>
      <w:r w:rsidRPr="001E7DD1">
        <w:t>any</w:t>
      </w:r>
      <w:r w:rsidR="000D50D7" w:rsidRPr="000D50D7">
        <w:t xml:space="preserve"> </w:t>
      </w:r>
      <w:r w:rsidRPr="001E7DD1">
        <w:t>contractors,</w:t>
      </w:r>
      <w:r w:rsidR="000D50D7" w:rsidRPr="000D50D7">
        <w:t xml:space="preserve"> </w:t>
      </w:r>
      <w:r w:rsidRPr="001E7DD1">
        <w:t>servants</w:t>
      </w:r>
      <w:r w:rsidR="000D50D7" w:rsidRPr="000D50D7">
        <w:t xml:space="preserve"> </w:t>
      </w:r>
      <w:r w:rsidRPr="001E7DD1">
        <w:t>or</w:t>
      </w:r>
      <w:r w:rsidR="000D50D7" w:rsidRPr="000D50D7">
        <w:t xml:space="preserve"> </w:t>
      </w:r>
      <w:r w:rsidRPr="001E7DD1">
        <w:t>agents</w:t>
      </w:r>
      <w:r w:rsidR="000D50D7" w:rsidRPr="000D50D7">
        <w:t xml:space="preserve"> </w:t>
      </w:r>
      <w:r w:rsidRPr="001E7DD1">
        <w:t>of</w:t>
      </w:r>
      <w:r w:rsidR="000D50D7" w:rsidRPr="000D50D7">
        <w:t xml:space="preserve"> </w:t>
      </w:r>
      <w:r w:rsidRPr="001E7DD1">
        <w:t>the</w:t>
      </w:r>
      <w:r w:rsidR="000D50D7" w:rsidRPr="000D50D7">
        <w:t xml:space="preserve"> </w:t>
      </w:r>
      <w:r w:rsidRPr="001E7DD1">
        <w:t>undertaker)</w:t>
      </w:r>
      <w:r w:rsidR="000D50D7" w:rsidRPr="000D50D7">
        <w:t xml:space="preserve"> </w:t>
      </w:r>
      <w:r w:rsidRPr="001E7DD1">
        <w:t>is</w:t>
      </w:r>
      <w:r w:rsidR="000D50D7" w:rsidRPr="000D50D7">
        <w:t xml:space="preserve"> </w:t>
      </w:r>
      <w:r w:rsidRPr="001E7DD1">
        <w:t>authorised</w:t>
      </w:r>
      <w:r w:rsidR="000D50D7" w:rsidRPr="000D50D7">
        <w:t xml:space="preserve"> </w:t>
      </w:r>
      <w:r w:rsidRPr="001E7DD1">
        <w:t>by</w:t>
      </w:r>
      <w:r w:rsidR="000D50D7" w:rsidRPr="000D50D7">
        <w:t xml:space="preserve"> </w:t>
      </w:r>
      <w:r w:rsidRPr="001E7DD1">
        <w:t>this</w:t>
      </w:r>
      <w:r w:rsidR="000D50D7" w:rsidRPr="000D50D7">
        <w:t xml:space="preserve"> </w:t>
      </w:r>
      <w:r w:rsidRPr="001E7DD1">
        <w:t>Order</w:t>
      </w:r>
      <w:r w:rsidR="000D50D7" w:rsidRPr="000D50D7">
        <w:t xml:space="preserve"> </w:t>
      </w:r>
      <w:r w:rsidRPr="001E7DD1">
        <w:t>if</w:t>
      </w:r>
      <w:r w:rsidR="000D50D7" w:rsidRPr="000D50D7">
        <w:t xml:space="preserve"> </w:t>
      </w:r>
      <w:r w:rsidRPr="001E7DD1">
        <w:t>it</w:t>
      </w:r>
      <w:r w:rsidR="000D50D7" w:rsidRPr="000D50D7">
        <w:t xml:space="preserve"> </w:t>
      </w:r>
      <w:r w:rsidRPr="001E7DD1">
        <w:t>is</w:t>
      </w:r>
      <w:r w:rsidR="000D50D7" w:rsidRPr="000D50D7">
        <w:t xml:space="preserve"> </w:t>
      </w:r>
      <w:r w:rsidRPr="001E7DD1">
        <w:t>done</w:t>
      </w:r>
      <w:r w:rsidR="000D50D7" w:rsidRPr="000D50D7">
        <w:t xml:space="preserve"> </w:t>
      </w:r>
      <w:r w:rsidRPr="001E7DD1">
        <w:t>in</w:t>
      </w:r>
      <w:r w:rsidR="000D50D7" w:rsidRPr="000D50D7">
        <w:t xml:space="preserve"> </w:t>
      </w:r>
      <w:r w:rsidRPr="001E7DD1">
        <w:t>accordance</w:t>
      </w:r>
      <w:r w:rsidR="000D50D7" w:rsidRPr="000D50D7">
        <w:t xml:space="preserve"> </w:t>
      </w:r>
      <w:r w:rsidRPr="001E7DD1">
        <w:t>with</w:t>
      </w:r>
      <w:r w:rsidR="000D50D7" w:rsidRPr="000D50D7">
        <w:t xml:space="preserve"> </w:t>
      </w:r>
      <w:r w:rsidRPr="001E7DD1">
        <w:t>the</w:t>
      </w:r>
      <w:r w:rsidR="000D50D7" w:rsidRPr="000D50D7">
        <w:t xml:space="preserve"> </w:t>
      </w:r>
      <w:r w:rsidRPr="001E7DD1">
        <w:t>terms</w:t>
      </w:r>
      <w:r w:rsidR="000D50D7" w:rsidRPr="000D50D7">
        <w:t xml:space="preserve"> </w:t>
      </w:r>
      <w:r w:rsidRPr="001E7DD1">
        <w:t>of</w:t>
      </w:r>
      <w:r w:rsidR="000D50D7" w:rsidRPr="000D50D7">
        <w:t xml:space="preserve"> </w:t>
      </w:r>
      <w:r w:rsidRPr="001E7DD1">
        <w:t>this</w:t>
      </w:r>
      <w:r w:rsidR="000D50D7" w:rsidRPr="000D50D7">
        <w:t xml:space="preserve"> </w:t>
      </w:r>
      <w:r w:rsidRPr="001E7DD1">
        <w:t>Order,</w:t>
      </w:r>
      <w:r w:rsidR="000D50D7" w:rsidRPr="000D50D7">
        <w:t xml:space="preserve"> </w:t>
      </w:r>
      <w:r w:rsidRPr="001E7DD1">
        <w:t>notwithstanding</w:t>
      </w:r>
      <w:r w:rsidR="000D50D7" w:rsidRPr="000D50D7">
        <w:t xml:space="preserve"> </w:t>
      </w:r>
      <w:r w:rsidRPr="001E7DD1">
        <w:t>that</w:t>
      </w:r>
      <w:r w:rsidR="000D50D7" w:rsidRPr="000D50D7">
        <w:t xml:space="preserve"> </w:t>
      </w:r>
      <w:r w:rsidRPr="001E7DD1">
        <w:t>it</w:t>
      </w:r>
      <w:r w:rsidR="000D50D7" w:rsidRPr="000D50D7">
        <w:t xml:space="preserve"> </w:t>
      </w:r>
      <w:r w:rsidRPr="001E7DD1">
        <w:t>involves</w:t>
      </w:r>
      <w:r>
        <w:t>—</w:t>
      </w:r>
      <w:bookmarkEnd w:id="607"/>
    </w:p>
    <w:p w14:paraId="4DD76CC5" w14:textId="77777777" w:rsidR="00283174" w:rsidRDefault="00283174" w:rsidP="00283174">
      <w:pPr>
        <w:pStyle w:val="N3"/>
      </w:pPr>
      <w:r>
        <w:t>an</w:t>
      </w:r>
      <w:r w:rsidR="000D50D7" w:rsidRPr="000D50D7">
        <w:t xml:space="preserve"> </w:t>
      </w:r>
      <w:r>
        <w:t>interference</w:t>
      </w:r>
      <w:r w:rsidR="000D50D7" w:rsidRPr="000D50D7">
        <w:t xml:space="preserve"> </w:t>
      </w:r>
      <w:r>
        <w:t>with</w:t>
      </w:r>
      <w:r w:rsidR="000D50D7" w:rsidRPr="000D50D7">
        <w:t xml:space="preserve"> </w:t>
      </w:r>
      <w:r>
        <w:t>an</w:t>
      </w:r>
      <w:r w:rsidR="000D50D7" w:rsidRPr="000D50D7">
        <w:t xml:space="preserve"> </w:t>
      </w:r>
      <w:r>
        <w:t>interest</w:t>
      </w:r>
      <w:r w:rsidR="000D50D7" w:rsidRPr="000D50D7">
        <w:t xml:space="preserve"> </w:t>
      </w:r>
      <w:r>
        <w:t>or</w:t>
      </w:r>
      <w:r w:rsidR="000D50D7" w:rsidRPr="000D50D7">
        <w:t xml:space="preserve"> </w:t>
      </w:r>
      <w:r>
        <w:t>right</w:t>
      </w:r>
      <w:r w:rsidR="000D50D7" w:rsidRPr="000D50D7">
        <w:t xml:space="preserve"> </w:t>
      </w:r>
      <w:r>
        <w:t>to</w:t>
      </w:r>
      <w:r w:rsidR="000D50D7" w:rsidRPr="000D50D7">
        <w:t xml:space="preserve"> </w:t>
      </w:r>
      <w:r>
        <w:t>which</w:t>
      </w:r>
      <w:r w:rsidR="000D50D7" w:rsidRPr="000D50D7">
        <w:t xml:space="preserve"> </w:t>
      </w:r>
      <w:r>
        <w:t>this</w:t>
      </w:r>
      <w:r w:rsidR="000D50D7" w:rsidRPr="000D50D7">
        <w:t xml:space="preserve"> </w:t>
      </w:r>
      <w:r>
        <w:t>article</w:t>
      </w:r>
      <w:r w:rsidR="000D50D7" w:rsidRPr="000D50D7">
        <w:t xml:space="preserve"> </w:t>
      </w:r>
      <w:r>
        <w:t>applies;</w:t>
      </w:r>
      <w:r w:rsidR="000D50D7" w:rsidRPr="000D50D7">
        <w:t xml:space="preserve"> </w:t>
      </w:r>
      <w:r>
        <w:t>or</w:t>
      </w:r>
    </w:p>
    <w:p w14:paraId="5C74A572" w14:textId="77777777" w:rsidR="00283174" w:rsidRDefault="00283174" w:rsidP="00283174">
      <w:pPr>
        <w:pStyle w:val="N3"/>
      </w:pPr>
      <w:r>
        <w:t>a</w:t>
      </w:r>
      <w:r w:rsidR="000D50D7" w:rsidRPr="000D50D7">
        <w:t xml:space="preserve"> </w:t>
      </w:r>
      <w:r>
        <w:t>breach</w:t>
      </w:r>
      <w:r w:rsidR="000D50D7" w:rsidRPr="000D50D7">
        <w:t xml:space="preserve"> </w:t>
      </w:r>
      <w:r>
        <w:t>of</w:t>
      </w:r>
      <w:r w:rsidR="000D50D7" w:rsidRPr="000D50D7">
        <w:t xml:space="preserve"> </w:t>
      </w:r>
      <w:r>
        <w:t>a</w:t>
      </w:r>
      <w:r w:rsidR="000D50D7" w:rsidRPr="000D50D7">
        <w:t xml:space="preserve"> </w:t>
      </w:r>
      <w:r>
        <w:t>restriction</w:t>
      </w:r>
      <w:r w:rsidR="000D50D7" w:rsidRPr="000D50D7">
        <w:t xml:space="preserve"> </w:t>
      </w:r>
      <w:r>
        <w:t>as</w:t>
      </w:r>
      <w:r w:rsidR="000D50D7" w:rsidRPr="000D50D7">
        <w:t xml:space="preserve"> </w:t>
      </w:r>
      <w:r>
        <w:t>to</w:t>
      </w:r>
      <w:r w:rsidR="000D50D7" w:rsidRPr="000D50D7">
        <w:t xml:space="preserve"> </w:t>
      </w:r>
      <w:r>
        <w:t>the</w:t>
      </w:r>
      <w:r w:rsidR="000D50D7" w:rsidRPr="000D50D7">
        <w:t xml:space="preserve"> </w:t>
      </w:r>
      <w:r>
        <w:t>user</w:t>
      </w:r>
      <w:r w:rsidR="000D50D7" w:rsidRPr="000D50D7">
        <w:t xml:space="preserve"> </w:t>
      </w:r>
      <w:r>
        <w:t>of</w:t>
      </w:r>
      <w:r w:rsidR="000D50D7" w:rsidRPr="000D50D7">
        <w:t xml:space="preserve"> </w:t>
      </w:r>
      <w:r>
        <w:t>land</w:t>
      </w:r>
      <w:r w:rsidR="000D50D7" w:rsidRPr="000D50D7">
        <w:t xml:space="preserve"> </w:t>
      </w:r>
      <w:r>
        <w:t>arising</w:t>
      </w:r>
      <w:r w:rsidR="000D50D7" w:rsidRPr="000D50D7">
        <w:t xml:space="preserve"> </w:t>
      </w:r>
      <w:r>
        <w:t>by</w:t>
      </w:r>
      <w:r w:rsidR="000D50D7" w:rsidRPr="000D50D7">
        <w:t xml:space="preserve"> </w:t>
      </w:r>
      <w:r>
        <w:t>virtue</w:t>
      </w:r>
      <w:r w:rsidR="000D50D7" w:rsidRPr="000D50D7">
        <w:t xml:space="preserve"> </w:t>
      </w:r>
      <w:r>
        <w:t>of</w:t>
      </w:r>
      <w:r w:rsidR="000D50D7" w:rsidRPr="000D50D7">
        <w:t xml:space="preserve"> </w:t>
      </w:r>
      <w:r>
        <w:t>a</w:t>
      </w:r>
      <w:r w:rsidR="000D50D7" w:rsidRPr="000D50D7">
        <w:t xml:space="preserve"> </w:t>
      </w:r>
      <w:r>
        <w:t>contract.</w:t>
      </w:r>
    </w:p>
    <w:p w14:paraId="01FBE521" w14:textId="77777777" w:rsidR="00283174" w:rsidRDefault="00283174" w:rsidP="00283174">
      <w:pPr>
        <w:pStyle w:val="N2"/>
      </w:pPr>
      <w:r>
        <w:t>In</w:t>
      </w:r>
      <w:r w:rsidR="000D50D7" w:rsidRPr="000D50D7">
        <w:t xml:space="preserve"> </w:t>
      </w:r>
      <w:r>
        <w:t>this</w:t>
      </w:r>
      <w:r w:rsidR="000D50D7" w:rsidRPr="000D50D7">
        <w:t xml:space="preserve"> </w:t>
      </w:r>
      <w:r>
        <w:t>article</w:t>
      </w:r>
      <w:r w:rsidR="000D50D7" w:rsidRPr="000D50D7">
        <w:t xml:space="preserve"> </w:t>
      </w:r>
      <w:r>
        <w:t>“authorised</w:t>
      </w:r>
      <w:r w:rsidR="000D50D7" w:rsidRPr="000D50D7">
        <w:t xml:space="preserve"> </w:t>
      </w:r>
      <w:r>
        <w:t>activity”</w:t>
      </w:r>
      <w:r w:rsidR="000D50D7" w:rsidRPr="000D50D7">
        <w:t xml:space="preserve"> </w:t>
      </w:r>
      <w:r>
        <w:t>means—</w:t>
      </w:r>
    </w:p>
    <w:p w14:paraId="3791C6E1" w14:textId="77777777" w:rsidR="00283174" w:rsidRDefault="00283174" w:rsidP="00283174">
      <w:pPr>
        <w:pStyle w:val="N3"/>
      </w:pPr>
      <w:r>
        <w:t>the</w:t>
      </w:r>
      <w:r w:rsidR="000D50D7" w:rsidRPr="000D50D7">
        <w:t xml:space="preserve"> </w:t>
      </w:r>
      <w:r w:rsidRPr="001E7DD1">
        <w:t>erection,</w:t>
      </w:r>
      <w:r w:rsidR="000D50D7" w:rsidRPr="000D50D7">
        <w:t xml:space="preserve"> </w:t>
      </w:r>
      <w:r w:rsidRPr="001E7DD1">
        <w:t>construction</w:t>
      </w:r>
      <w:r w:rsidR="000D50D7" w:rsidRPr="000D50D7">
        <w:t xml:space="preserve"> </w:t>
      </w:r>
      <w:r w:rsidRPr="001E7DD1">
        <w:t>or</w:t>
      </w:r>
      <w:r w:rsidR="000D50D7" w:rsidRPr="000D50D7">
        <w:t xml:space="preserve"> </w:t>
      </w:r>
      <w:r w:rsidRPr="001E7DD1">
        <w:t>maintenance</w:t>
      </w:r>
      <w:r w:rsidR="000D50D7" w:rsidRPr="000D50D7">
        <w:t xml:space="preserve"> </w:t>
      </w:r>
      <w:r w:rsidRPr="001E7DD1">
        <w:t>of</w:t>
      </w:r>
      <w:r w:rsidR="000D50D7" w:rsidRPr="000D50D7">
        <w:t xml:space="preserve"> </w:t>
      </w:r>
      <w:r w:rsidRPr="001E7DD1">
        <w:t>any</w:t>
      </w:r>
      <w:r w:rsidR="000D50D7" w:rsidRPr="000D50D7">
        <w:t xml:space="preserve"> </w:t>
      </w:r>
      <w:r w:rsidRPr="001E7DD1">
        <w:t>part</w:t>
      </w:r>
      <w:r w:rsidR="000D50D7" w:rsidRPr="000D50D7">
        <w:t xml:space="preserve"> </w:t>
      </w:r>
      <w:r w:rsidRPr="001E7DD1">
        <w:t>of</w:t>
      </w:r>
      <w:r w:rsidR="000D50D7" w:rsidRPr="000D50D7">
        <w:t xml:space="preserve"> </w:t>
      </w:r>
      <w:r w:rsidRPr="001E7DD1">
        <w:t>the</w:t>
      </w:r>
      <w:r w:rsidR="000D50D7" w:rsidRPr="000D50D7">
        <w:t xml:space="preserve"> </w:t>
      </w:r>
      <w:r w:rsidRPr="001E7DD1">
        <w:t>authorised</w:t>
      </w:r>
      <w:r w:rsidR="000D50D7" w:rsidRPr="000D50D7">
        <w:t xml:space="preserve"> </w:t>
      </w:r>
      <w:r w:rsidRPr="001E7DD1">
        <w:t>development</w:t>
      </w:r>
      <w:r>
        <w:t>;</w:t>
      </w:r>
    </w:p>
    <w:p w14:paraId="6E877FCD" w14:textId="77777777" w:rsidR="00283174" w:rsidRDefault="00283174" w:rsidP="00283174">
      <w:pPr>
        <w:pStyle w:val="N3"/>
      </w:pPr>
      <w:r>
        <w:t>the</w:t>
      </w:r>
      <w:r w:rsidR="000D50D7" w:rsidRPr="000D50D7">
        <w:t xml:space="preserve"> </w:t>
      </w:r>
      <w:r w:rsidRPr="001E7DD1">
        <w:t>exercise</w:t>
      </w:r>
      <w:r w:rsidR="000D50D7" w:rsidRPr="000D50D7">
        <w:t xml:space="preserve"> </w:t>
      </w:r>
      <w:r w:rsidRPr="001E7DD1">
        <w:t>of</w:t>
      </w:r>
      <w:r w:rsidR="000D50D7" w:rsidRPr="000D50D7">
        <w:t xml:space="preserve"> </w:t>
      </w:r>
      <w:r w:rsidRPr="001E7DD1">
        <w:t>any</w:t>
      </w:r>
      <w:r w:rsidR="000D50D7" w:rsidRPr="000D50D7">
        <w:t xml:space="preserve"> </w:t>
      </w:r>
      <w:r w:rsidRPr="001E7DD1">
        <w:t>power</w:t>
      </w:r>
      <w:r w:rsidR="000D50D7" w:rsidRPr="000D50D7">
        <w:t xml:space="preserve"> </w:t>
      </w:r>
      <w:r w:rsidRPr="001E7DD1">
        <w:t>authorised</w:t>
      </w:r>
      <w:r w:rsidR="000D50D7" w:rsidRPr="000D50D7">
        <w:t xml:space="preserve"> </w:t>
      </w:r>
      <w:r w:rsidRPr="001E7DD1">
        <w:t>by</w:t>
      </w:r>
      <w:r w:rsidR="000D50D7" w:rsidRPr="000D50D7">
        <w:t xml:space="preserve"> </w:t>
      </w:r>
      <w:r w:rsidRPr="001E7DD1">
        <w:t>the</w:t>
      </w:r>
      <w:r w:rsidR="000D50D7" w:rsidRPr="000D50D7">
        <w:t xml:space="preserve"> </w:t>
      </w:r>
      <w:r w:rsidRPr="001E7DD1">
        <w:t>Order;</w:t>
      </w:r>
      <w:r w:rsidR="000D50D7" w:rsidRPr="000D50D7">
        <w:t xml:space="preserve"> </w:t>
      </w:r>
      <w:r w:rsidRPr="001E7DD1">
        <w:t>or</w:t>
      </w:r>
    </w:p>
    <w:p w14:paraId="5F3ED90D" w14:textId="77777777" w:rsidR="00283174" w:rsidRDefault="00283174" w:rsidP="00283174">
      <w:pPr>
        <w:pStyle w:val="N3"/>
      </w:pPr>
      <w:r w:rsidRPr="001E7DD1">
        <w:t>the</w:t>
      </w:r>
      <w:r w:rsidR="000D50D7" w:rsidRPr="000D50D7">
        <w:t xml:space="preserve"> </w:t>
      </w:r>
      <w:r w:rsidRPr="001E7DD1">
        <w:t>use</w:t>
      </w:r>
      <w:r w:rsidR="000D50D7" w:rsidRPr="000D50D7">
        <w:t xml:space="preserve"> </w:t>
      </w:r>
      <w:r w:rsidRPr="001E7DD1">
        <w:t>of</w:t>
      </w:r>
      <w:r w:rsidR="000D50D7" w:rsidRPr="000D50D7">
        <w:t xml:space="preserve"> </w:t>
      </w:r>
      <w:r w:rsidRPr="001E7DD1">
        <w:t>any</w:t>
      </w:r>
      <w:r w:rsidR="000D50D7" w:rsidRPr="000D50D7">
        <w:t xml:space="preserve"> </w:t>
      </w:r>
      <w:r w:rsidRPr="001E7DD1">
        <w:t>land</w:t>
      </w:r>
      <w:r w:rsidR="000D50D7" w:rsidRPr="000D50D7">
        <w:t xml:space="preserve"> </w:t>
      </w:r>
      <w:r w:rsidRPr="001E7DD1">
        <w:t>within</w:t>
      </w:r>
      <w:r w:rsidR="000D50D7" w:rsidRPr="000D50D7">
        <w:t xml:space="preserve"> </w:t>
      </w:r>
      <w:r w:rsidRPr="001E7DD1">
        <w:t>the</w:t>
      </w:r>
      <w:r w:rsidR="000D50D7" w:rsidRPr="000D50D7">
        <w:t xml:space="preserve"> </w:t>
      </w:r>
      <w:r w:rsidRPr="001E7DD1">
        <w:t>Order</w:t>
      </w:r>
      <w:r w:rsidR="000D50D7" w:rsidRPr="000D50D7">
        <w:t xml:space="preserve"> </w:t>
      </w:r>
      <w:r>
        <w:t>land</w:t>
      </w:r>
      <w:r w:rsidR="000D50D7" w:rsidRPr="000D50D7">
        <w:t xml:space="preserve"> </w:t>
      </w:r>
      <w:r w:rsidRPr="001E7DD1">
        <w:t>(including</w:t>
      </w:r>
      <w:r w:rsidR="000D50D7" w:rsidRPr="000D50D7">
        <w:t xml:space="preserve"> </w:t>
      </w:r>
      <w:r w:rsidRPr="001E7DD1">
        <w:t>the</w:t>
      </w:r>
      <w:r w:rsidR="000D50D7" w:rsidRPr="000D50D7">
        <w:t xml:space="preserve"> </w:t>
      </w:r>
      <w:r w:rsidRPr="001E7DD1">
        <w:t>temporary</w:t>
      </w:r>
      <w:r w:rsidR="000D50D7" w:rsidRPr="000D50D7">
        <w:t xml:space="preserve"> </w:t>
      </w:r>
      <w:r w:rsidRPr="001E7DD1">
        <w:t>use</w:t>
      </w:r>
      <w:r w:rsidR="000D50D7" w:rsidRPr="000D50D7">
        <w:t xml:space="preserve"> </w:t>
      </w:r>
      <w:r w:rsidRPr="001E7DD1">
        <w:t>of</w:t>
      </w:r>
      <w:r w:rsidR="000D50D7" w:rsidRPr="000D50D7">
        <w:t xml:space="preserve"> </w:t>
      </w:r>
      <w:r w:rsidRPr="001E7DD1">
        <w:t>land).</w:t>
      </w:r>
    </w:p>
    <w:p w14:paraId="0919B20D" w14:textId="77777777" w:rsidR="00283174" w:rsidRDefault="00283174" w:rsidP="00283174">
      <w:pPr>
        <w:pStyle w:val="N2"/>
      </w:pPr>
      <w:r>
        <w:t>The</w:t>
      </w:r>
      <w:r w:rsidR="000D50D7" w:rsidRPr="000D50D7">
        <w:t xml:space="preserve"> </w:t>
      </w:r>
      <w:r w:rsidRPr="001E7DD1">
        <w:t>interests</w:t>
      </w:r>
      <w:r w:rsidR="000D50D7" w:rsidRPr="000D50D7">
        <w:t xml:space="preserve"> </w:t>
      </w:r>
      <w:r w:rsidRPr="001E7DD1">
        <w:t>and</w:t>
      </w:r>
      <w:r w:rsidR="000D50D7" w:rsidRPr="000D50D7">
        <w:t xml:space="preserve"> </w:t>
      </w:r>
      <w:r w:rsidRPr="001E7DD1">
        <w:t>rights</w:t>
      </w:r>
      <w:r w:rsidR="000D50D7" w:rsidRPr="000D50D7">
        <w:t xml:space="preserve"> </w:t>
      </w:r>
      <w:r w:rsidRPr="001E7DD1">
        <w:t>to</w:t>
      </w:r>
      <w:r w:rsidR="000D50D7" w:rsidRPr="000D50D7">
        <w:t xml:space="preserve"> </w:t>
      </w:r>
      <w:r w:rsidRPr="001E7DD1">
        <w:t>which</w:t>
      </w:r>
      <w:r w:rsidR="000D50D7" w:rsidRPr="000D50D7">
        <w:t xml:space="preserve"> </w:t>
      </w:r>
      <w:r w:rsidRPr="001E7DD1">
        <w:t>this</w:t>
      </w:r>
      <w:r w:rsidR="000D50D7" w:rsidRPr="000D50D7">
        <w:t xml:space="preserve"> </w:t>
      </w:r>
      <w:r w:rsidRPr="001E7DD1">
        <w:t>article</w:t>
      </w:r>
      <w:r w:rsidR="000D50D7" w:rsidRPr="000D50D7">
        <w:t xml:space="preserve"> </w:t>
      </w:r>
      <w:r w:rsidRPr="001E7DD1">
        <w:t>applies</w:t>
      </w:r>
      <w:r w:rsidR="000D50D7" w:rsidRPr="000D50D7">
        <w:t xml:space="preserve"> </w:t>
      </w:r>
      <w:r w:rsidRPr="001E7DD1">
        <w:t>include</w:t>
      </w:r>
      <w:r w:rsidR="000D50D7" w:rsidRPr="000D50D7">
        <w:t xml:space="preserve"> </w:t>
      </w:r>
      <w:r w:rsidRPr="001E7DD1">
        <w:t>any</w:t>
      </w:r>
      <w:r w:rsidR="000D50D7" w:rsidRPr="000D50D7">
        <w:t xml:space="preserve"> </w:t>
      </w:r>
      <w:r w:rsidRPr="001E7DD1">
        <w:t>easement,</w:t>
      </w:r>
      <w:r w:rsidR="000D50D7" w:rsidRPr="000D50D7">
        <w:t xml:space="preserve"> </w:t>
      </w:r>
      <w:r w:rsidRPr="001E7DD1">
        <w:t>liberty,</w:t>
      </w:r>
      <w:r w:rsidR="000D50D7" w:rsidRPr="000D50D7">
        <w:t xml:space="preserve"> </w:t>
      </w:r>
      <w:r w:rsidRPr="001E7DD1">
        <w:t>privilege,</w:t>
      </w:r>
      <w:r w:rsidR="000D50D7" w:rsidRPr="000D50D7">
        <w:t xml:space="preserve"> </w:t>
      </w:r>
      <w:r w:rsidRPr="001E7DD1">
        <w:t>right</w:t>
      </w:r>
      <w:r w:rsidR="000D50D7" w:rsidRPr="000D50D7">
        <w:t xml:space="preserve"> </w:t>
      </w:r>
      <w:r w:rsidRPr="001E7DD1">
        <w:t>or</w:t>
      </w:r>
      <w:r w:rsidR="000D50D7" w:rsidRPr="000D50D7">
        <w:t xml:space="preserve"> </w:t>
      </w:r>
      <w:r w:rsidRPr="001E7DD1">
        <w:t>advantage</w:t>
      </w:r>
      <w:r w:rsidR="000D50D7" w:rsidRPr="000D50D7">
        <w:t xml:space="preserve"> </w:t>
      </w:r>
      <w:r w:rsidRPr="001E7DD1">
        <w:t>annexed</w:t>
      </w:r>
      <w:r w:rsidR="000D50D7" w:rsidRPr="000D50D7">
        <w:t xml:space="preserve"> </w:t>
      </w:r>
      <w:r w:rsidRPr="001E7DD1">
        <w:t>to</w:t>
      </w:r>
      <w:r w:rsidR="000D50D7" w:rsidRPr="000D50D7">
        <w:t xml:space="preserve"> </w:t>
      </w:r>
      <w:r w:rsidRPr="001E7DD1">
        <w:t>land</w:t>
      </w:r>
      <w:r w:rsidR="000D50D7" w:rsidRPr="000D50D7">
        <w:t xml:space="preserve"> </w:t>
      </w:r>
      <w:r w:rsidRPr="001E7DD1">
        <w:t>and</w:t>
      </w:r>
      <w:r w:rsidR="000D50D7" w:rsidRPr="000D50D7">
        <w:t xml:space="preserve"> </w:t>
      </w:r>
      <w:r w:rsidRPr="001E7DD1">
        <w:t>adversely</w:t>
      </w:r>
      <w:r w:rsidR="000D50D7" w:rsidRPr="000D50D7">
        <w:t xml:space="preserve"> </w:t>
      </w:r>
      <w:r w:rsidRPr="001E7DD1">
        <w:t>affecting</w:t>
      </w:r>
      <w:r w:rsidR="000D50D7" w:rsidRPr="000D50D7">
        <w:t xml:space="preserve"> </w:t>
      </w:r>
      <w:r w:rsidRPr="001E7DD1">
        <w:t>other</w:t>
      </w:r>
      <w:r w:rsidR="000D50D7" w:rsidRPr="000D50D7">
        <w:t xml:space="preserve"> </w:t>
      </w:r>
      <w:r w:rsidRPr="001E7DD1">
        <w:t>land,</w:t>
      </w:r>
      <w:r w:rsidR="000D50D7" w:rsidRPr="000D50D7">
        <w:t xml:space="preserve"> </w:t>
      </w:r>
      <w:r w:rsidRPr="001E7DD1">
        <w:t>including</w:t>
      </w:r>
      <w:r w:rsidR="000D50D7" w:rsidRPr="000D50D7">
        <w:t xml:space="preserve"> </w:t>
      </w:r>
      <w:r w:rsidRPr="001E7DD1">
        <w:t>any</w:t>
      </w:r>
      <w:r w:rsidR="000D50D7" w:rsidRPr="000D50D7">
        <w:t xml:space="preserve"> </w:t>
      </w:r>
      <w:r w:rsidRPr="001E7DD1">
        <w:t>natural</w:t>
      </w:r>
      <w:r w:rsidR="000D50D7" w:rsidRPr="000D50D7">
        <w:t xml:space="preserve"> </w:t>
      </w:r>
      <w:r w:rsidRPr="001E7DD1">
        <w:t>right</w:t>
      </w:r>
      <w:r w:rsidR="000D50D7" w:rsidRPr="000D50D7">
        <w:t xml:space="preserve"> </w:t>
      </w:r>
      <w:r w:rsidRPr="001E7DD1">
        <w:t>to</w:t>
      </w:r>
      <w:r w:rsidR="000D50D7" w:rsidRPr="000D50D7">
        <w:t xml:space="preserve"> </w:t>
      </w:r>
      <w:r w:rsidRPr="001E7DD1">
        <w:t>support</w:t>
      </w:r>
      <w:r w:rsidR="000D50D7" w:rsidRPr="000D50D7">
        <w:t xml:space="preserve"> </w:t>
      </w:r>
      <w:r w:rsidRPr="001E7DD1">
        <w:t>and</w:t>
      </w:r>
      <w:r w:rsidR="000D50D7" w:rsidRPr="000D50D7">
        <w:t xml:space="preserve"> </w:t>
      </w:r>
      <w:r w:rsidRPr="001E7DD1">
        <w:t>include</w:t>
      </w:r>
      <w:r w:rsidR="000D50D7" w:rsidRPr="000D50D7">
        <w:t xml:space="preserve"> </w:t>
      </w:r>
      <w:r w:rsidRPr="001E7DD1">
        <w:t>restrictions</w:t>
      </w:r>
      <w:r w:rsidR="000D50D7" w:rsidRPr="000D50D7">
        <w:t xml:space="preserve"> </w:t>
      </w:r>
      <w:r w:rsidRPr="001E7DD1">
        <w:t>as</w:t>
      </w:r>
      <w:r w:rsidR="000D50D7" w:rsidRPr="000D50D7">
        <w:t xml:space="preserve"> </w:t>
      </w:r>
      <w:r w:rsidRPr="001E7DD1">
        <w:t>to</w:t>
      </w:r>
      <w:r w:rsidR="000D50D7" w:rsidRPr="000D50D7">
        <w:t xml:space="preserve"> </w:t>
      </w:r>
      <w:r w:rsidRPr="001E7DD1">
        <w:t>the</w:t>
      </w:r>
      <w:r w:rsidR="000D50D7" w:rsidRPr="000D50D7">
        <w:t xml:space="preserve"> </w:t>
      </w:r>
      <w:r w:rsidRPr="001E7DD1">
        <w:t>user</w:t>
      </w:r>
      <w:r w:rsidR="000D50D7" w:rsidRPr="000D50D7">
        <w:t xml:space="preserve"> </w:t>
      </w:r>
      <w:r w:rsidRPr="001E7DD1">
        <w:t>of</w:t>
      </w:r>
      <w:r w:rsidR="000D50D7" w:rsidRPr="000D50D7">
        <w:t xml:space="preserve"> </w:t>
      </w:r>
      <w:r w:rsidRPr="001E7DD1">
        <w:t>land</w:t>
      </w:r>
      <w:r w:rsidR="000D50D7" w:rsidRPr="000D50D7">
        <w:t xml:space="preserve"> </w:t>
      </w:r>
      <w:r w:rsidRPr="001E7DD1">
        <w:t>arising</w:t>
      </w:r>
      <w:r w:rsidR="000D50D7" w:rsidRPr="000D50D7">
        <w:t xml:space="preserve"> </w:t>
      </w:r>
      <w:r w:rsidRPr="001E7DD1">
        <w:t>by</w:t>
      </w:r>
      <w:r w:rsidR="000D50D7" w:rsidRPr="000D50D7">
        <w:t xml:space="preserve"> </w:t>
      </w:r>
      <w:r w:rsidRPr="001E7DD1">
        <w:t>the</w:t>
      </w:r>
      <w:r w:rsidR="000D50D7" w:rsidRPr="000D50D7">
        <w:t xml:space="preserve"> </w:t>
      </w:r>
      <w:r w:rsidRPr="001E7DD1">
        <w:t>virtue</w:t>
      </w:r>
      <w:r w:rsidR="000D50D7" w:rsidRPr="000D50D7">
        <w:t xml:space="preserve"> </w:t>
      </w:r>
      <w:r w:rsidRPr="001E7DD1">
        <w:t>of</w:t>
      </w:r>
      <w:r w:rsidR="000D50D7" w:rsidRPr="000D50D7">
        <w:t xml:space="preserve"> </w:t>
      </w:r>
      <w:r w:rsidRPr="001E7DD1">
        <w:t>a</w:t>
      </w:r>
      <w:r w:rsidR="000D50D7" w:rsidRPr="000D50D7">
        <w:t xml:space="preserve"> </w:t>
      </w:r>
      <w:r w:rsidRPr="001E7DD1">
        <w:t>contract</w:t>
      </w:r>
      <w:r>
        <w:t>.</w:t>
      </w:r>
    </w:p>
    <w:p w14:paraId="39D04689" w14:textId="77777777" w:rsidR="00283174" w:rsidRDefault="00283174" w:rsidP="00283174">
      <w:pPr>
        <w:pStyle w:val="N2"/>
      </w:pPr>
      <w:bookmarkStart w:id="609" w:name="_Ref77781538"/>
      <w:r>
        <w:t>Where</w:t>
      </w:r>
      <w:r w:rsidR="000D50D7" w:rsidRPr="000D50D7">
        <w:t xml:space="preserve"> </w:t>
      </w:r>
      <w:r>
        <w:t>an</w:t>
      </w:r>
      <w:r w:rsidR="000D50D7" w:rsidRPr="000D50D7">
        <w:t xml:space="preserve"> </w:t>
      </w:r>
      <w:r>
        <w:t>interest,</w:t>
      </w:r>
      <w:r w:rsidR="000D50D7" w:rsidRPr="000D50D7">
        <w:t xml:space="preserve"> </w:t>
      </w:r>
      <w:r>
        <w:t>right</w:t>
      </w:r>
      <w:r w:rsidR="000D50D7" w:rsidRPr="000D50D7">
        <w:t xml:space="preserve"> </w:t>
      </w:r>
      <w:r>
        <w:t>or</w:t>
      </w:r>
      <w:r w:rsidR="000D50D7" w:rsidRPr="000D50D7">
        <w:t xml:space="preserve"> </w:t>
      </w:r>
      <w:r>
        <w:t>restriction</w:t>
      </w:r>
      <w:r w:rsidR="000D50D7" w:rsidRPr="000D50D7">
        <w:t xml:space="preserve"> </w:t>
      </w:r>
      <w:r>
        <w:t>is</w:t>
      </w:r>
      <w:r w:rsidR="000D50D7" w:rsidRPr="000D50D7">
        <w:t xml:space="preserve"> </w:t>
      </w:r>
      <w:r>
        <w:t>overridden</w:t>
      </w:r>
      <w:r w:rsidR="000D50D7" w:rsidRPr="000D50D7">
        <w:t xml:space="preserve"> </w:t>
      </w:r>
      <w:r>
        <w:t>by</w:t>
      </w:r>
      <w:r w:rsidR="000D50D7" w:rsidRPr="000D50D7">
        <w:t xml:space="preserve"> </w:t>
      </w:r>
      <w:r>
        <w:t>paragraph</w:t>
      </w:r>
      <w:r w:rsidR="000D50D7" w:rsidRPr="000D50D7">
        <w:t xml:space="preserve"> </w:t>
      </w:r>
      <w:r>
        <w:fldChar w:fldCharType="begin"/>
      </w:r>
      <w:r>
        <w:instrText xml:space="preserve"> REF _Ref77781353 \r \h </w:instrText>
      </w:r>
      <w:r>
        <w:fldChar w:fldCharType="separate"/>
      </w:r>
      <w:r w:rsidR="000D50D7">
        <w:t>(1)</w:t>
      </w:r>
      <w:r>
        <w:fldChar w:fldCharType="end"/>
      </w:r>
      <w:r>
        <w:t>,</w:t>
      </w:r>
      <w:r w:rsidR="000D50D7" w:rsidRPr="000D50D7">
        <w:t xml:space="preserve"> </w:t>
      </w:r>
      <w:r>
        <w:t>compensation—</w:t>
      </w:r>
      <w:bookmarkEnd w:id="609"/>
    </w:p>
    <w:p w14:paraId="062EB6E3" w14:textId="77777777" w:rsidR="00283174" w:rsidRDefault="00283174" w:rsidP="00283174">
      <w:pPr>
        <w:pStyle w:val="N3"/>
      </w:pPr>
      <w:r>
        <w:t>is</w:t>
      </w:r>
      <w:r w:rsidR="000D50D7" w:rsidRPr="000D50D7">
        <w:t xml:space="preserve"> </w:t>
      </w:r>
      <w:r>
        <w:t>payable</w:t>
      </w:r>
      <w:r w:rsidR="000D50D7" w:rsidRPr="000D50D7">
        <w:t xml:space="preserve"> </w:t>
      </w:r>
      <w:r>
        <w:t>under</w:t>
      </w:r>
      <w:r w:rsidR="000D50D7" w:rsidRPr="000D50D7">
        <w:t xml:space="preserve"> </w:t>
      </w:r>
      <w:r>
        <w:t>section</w:t>
      </w:r>
      <w:r w:rsidR="000D50D7" w:rsidRPr="000D50D7">
        <w:t xml:space="preserve"> </w:t>
      </w:r>
      <w:r>
        <w:t>7</w:t>
      </w:r>
      <w:r w:rsidR="000D50D7" w:rsidRPr="000D50D7">
        <w:t xml:space="preserve"> </w:t>
      </w:r>
      <w:r w:rsidRPr="001E7DD1">
        <w:t>(measure</w:t>
      </w:r>
      <w:r w:rsidR="000D50D7" w:rsidRPr="000D50D7">
        <w:t xml:space="preserve"> </w:t>
      </w:r>
      <w:r w:rsidRPr="001E7DD1">
        <w:t>of</w:t>
      </w:r>
      <w:r w:rsidR="000D50D7" w:rsidRPr="000D50D7">
        <w:t xml:space="preserve"> </w:t>
      </w:r>
      <w:r w:rsidRPr="001E7DD1">
        <w:t>compensation</w:t>
      </w:r>
      <w:r w:rsidR="000D50D7" w:rsidRPr="000D50D7">
        <w:t xml:space="preserve"> </w:t>
      </w:r>
      <w:r w:rsidRPr="001E7DD1">
        <w:t>in</w:t>
      </w:r>
      <w:r w:rsidR="000D50D7" w:rsidRPr="000D50D7">
        <w:t xml:space="preserve"> </w:t>
      </w:r>
      <w:r w:rsidRPr="001E7DD1">
        <w:t>case</w:t>
      </w:r>
      <w:r w:rsidR="000D50D7" w:rsidRPr="000D50D7">
        <w:t xml:space="preserve"> </w:t>
      </w:r>
      <w:r w:rsidRPr="001E7DD1">
        <w:t>of</w:t>
      </w:r>
      <w:r w:rsidR="000D50D7" w:rsidRPr="000D50D7">
        <w:t xml:space="preserve"> </w:t>
      </w:r>
      <w:r w:rsidRPr="001E7DD1">
        <w:t>severance)</w:t>
      </w:r>
      <w:r w:rsidR="000D50D7" w:rsidRPr="000D50D7">
        <w:t xml:space="preserve"> </w:t>
      </w:r>
      <w:r w:rsidRPr="001E7DD1">
        <w:t>or</w:t>
      </w:r>
      <w:r w:rsidR="000D50D7" w:rsidRPr="000D50D7">
        <w:t xml:space="preserve"> </w:t>
      </w:r>
      <w:r w:rsidRPr="001E7DD1">
        <w:t>10</w:t>
      </w:r>
      <w:r w:rsidR="000D50D7" w:rsidRPr="000D50D7">
        <w:t xml:space="preserve"> </w:t>
      </w:r>
      <w:r w:rsidRPr="001E7DD1">
        <w:t>(further</w:t>
      </w:r>
      <w:r w:rsidR="000D50D7" w:rsidRPr="000D50D7">
        <w:t xml:space="preserve"> </w:t>
      </w:r>
      <w:r w:rsidRPr="001E7DD1">
        <w:t>provision</w:t>
      </w:r>
      <w:r w:rsidR="000D50D7" w:rsidRPr="000D50D7">
        <w:t xml:space="preserve"> </w:t>
      </w:r>
      <w:r w:rsidRPr="001E7DD1">
        <w:t>as</w:t>
      </w:r>
      <w:r w:rsidR="000D50D7" w:rsidRPr="000D50D7">
        <w:t xml:space="preserve"> </w:t>
      </w:r>
      <w:r w:rsidRPr="001E7DD1">
        <w:t>to</w:t>
      </w:r>
      <w:r w:rsidR="000D50D7" w:rsidRPr="000D50D7">
        <w:t xml:space="preserve"> </w:t>
      </w:r>
      <w:r w:rsidRPr="001E7DD1">
        <w:t>compensation</w:t>
      </w:r>
      <w:r w:rsidR="000D50D7" w:rsidRPr="000D50D7">
        <w:t xml:space="preserve"> </w:t>
      </w:r>
      <w:r w:rsidRPr="001E7DD1">
        <w:t>for</w:t>
      </w:r>
      <w:r w:rsidR="000D50D7" w:rsidRPr="000D50D7">
        <w:t xml:space="preserve"> </w:t>
      </w:r>
      <w:r w:rsidRPr="001E7DD1">
        <w:t>injurious</w:t>
      </w:r>
      <w:r w:rsidR="000D50D7" w:rsidRPr="000D50D7">
        <w:t xml:space="preserve"> </w:t>
      </w:r>
      <w:r w:rsidRPr="001E7DD1">
        <w:t>affection)</w:t>
      </w:r>
      <w:r w:rsidR="000D50D7" w:rsidRPr="000D50D7">
        <w:t xml:space="preserve"> </w:t>
      </w:r>
      <w:r w:rsidRPr="001E7DD1">
        <w:t>of</w:t>
      </w:r>
      <w:r w:rsidR="000D50D7" w:rsidRPr="000D50D7">
        <w:t xml:space="preserve"> </w:t>
      </w:r>
      <w:r w:rsidRPr="001E7DD1">
        <w:t>the</w:t>
      </w:r>
      <w:r w:rsidR="000D50D7" w:rsidRPr="000D50D7">
        <w:t xml:space="preserve"> </w:t>
      </w:r>
      <w:r w:rsidRPr="001E7DD1">
        <w:t>1965</w:t>
      </w:r>
      <w:r w:rsidR="000D50D7" w:rsidRPr="000D50D7">
        <w:t xml:space="preserve"> </w:t>
      </w:r>
      <w:r w:rsidRPr="001E7DD1">
        <w:t>Act;</w:t>
      </w:r>
      <w:r w:rsidR="000D50D7" w:rsidRPr="000D50D7">
        <w:t xml:space="preserve"> </w:t>
      </w:r>
      <w:r w:rsidRPr="001E7DD1">
        <w:t>and</w:t>
      </w:r>
    </w:p>
    <w:p w14:paraId="492AD005" w14:textId="77777777" w:rsidR="00283174" w:rsidRDefault="00283174" w:rsidP="00283174">
      <w:pPr>
        <w:pStyle w:val="N3"/>
      </w:pPr>
      <w:r>
        <w:t>is</w:t>
      </w:r>
      <w:r w:rsidR="000D50D7" w:rsidRPr="000D50D7">
        <w:t xml:space="preserve"> </w:t>
      </w:r>
      <w:r>
        <w:t>to</w:t>
      </w:r>
      <w:r w:rsidR="000D50D7" w:rsidRPr="000D50D7">
        <w:t xml:space="preserve"> </w:t>
      </w:r>
      <w:r>
        <w:t>be</w:t>
      </w:r>
      <w:r w:rsidR="000D50D7" w:rsidRPr="000D50D7">
        <w:t xml:space="preserve"> </w:t>
      </w:r>
      <w:r w:rsidRPr="001E7DD1">
        <w:t>assessed</w:t>
      </w:r>
      <w:r w:rsidR="000D50D7" w:rsidRPr="000D50D7">
        <w:t xml:space="preserve"> </w:t>
      </w:r>
      <w:r w:rsidRPr="001E7DD1">
        <w:t>in</w:t>
      </w:r>
      <w:r w:rsidR="000D50D7" w:rsidRPr="000D50D7">
        <w:t xml:space="preserve"> </w:t>
      </w:r>
      <w:r w:rsidRPr="001E7DD1">
        <w:t>the</w:t>
      </w:r>
      <w:r w:rsidR="000D50D7" w:rsidRPr="000D50D7">
        <w:t xml:space="preserve"> </w:t>
      </w:r>
      <w:r w:rsidRPr="001E7DD1">
        <w:t>same</w:t>
      </w:r>
      <w:r w:rsidR="000D50D7" w:rsidRPr="000D50D7">
        <w:t xml:space="preserve"> </w:t>
      </w:r>
      <w:r w:rsidRPr="001E7DD1">
        <w:t>manner</w:t>
      </w:r>
      <w:r w:rsidR="000D50D7" w:rsidRPr="000D50D7">
        <w:t xml:space="preserve"> </w:t>
      </w:r>
      <w:r w:rsidRPr="001E7DD1">
        <w:t>and</w:t>
      </w:r>
      <w:r w:rsidR="000D50D7" w:rsidRPr="000D50D7">
        <w:t xml:space="preserve"> </w:t>
      </w:r>
      <w:r w:rsidRPr="001E7DD1">
        <w:t>subject</w:t>
      </w:r>
      <w:r w:rsidR="000D50D7" w:rsidRPr="000D50D7">
        <w:t xml:space="preserve"> </w:t>
      </w:r>
      <w:r w:rsidRPr="001E7DD1">
        <w:t>to</w:t>
      </w:r>
      <w:r w:rsidR="000D50D7" w:rsidRPr="000D50D7">
        <w:t xml:space="preserve"> </w:t>
      </w:r>
      <w:r w:rsidRPr="001E7DD1">
        <w:t>the</w:t>
      </w:r>
      <w:r w:rsidR="000D50D7" w:rsidRPr="000D50D7">
        <w:t xml:space="preserve"> </w:t>
      </w:r>
      <w:r w:rsidRPr="001E7DD1">
        <w:t>same</w:t>
      </w:r>
      <w:r w:rsidR="000D50D7" w:rsidRPr="000D50D7">
        <w:t xml:space="preserve"> </w:t>
      </w:r>
      <w:r w:rsidRPr="001E7DD1">
        <w:t>rules</w:t>
      </w:r>
      <w:r w:rsidR="000D50D7" w:rsidRPr="000D50D7">
        <w:t xml:space="preserve"> </w:t>
      </w:r>
      <w:r w:rsidRPr="001E7DD1">
        <w:t>as</w:t>
      </w:r>
      <w:r w:rsidR="000D50D7" w:rsidRPr="000D50D7">
        <w:t xml:space="preserve"> </w:t>
      </w:r>
      <w:r w:rsidRPr="001E7DD1">
        <w:t>in</w:t>
      </w:r>
      <w:r w:rsidR="000D50D7" w:rsidRPr="000D50D7">
        <w:t xml:space="preserve"> </w:t>
      </w:r>
      <w:r w:rsidRPr="001E7DD1">
        <w:t>the</w:t>
      </w:r>
      <w:r w:rsidR="000D50D7" w:rsidRPr="000D50D7">
        <w:t xml:space="preserve"> </w:t>
      </w:r>
      <w:r w:rsidRPr="001E7DD1">
        <w:t>case</w:t>
      </w:r>
      <w:r w:rsidR="000D50D7" w:rsidRPr="000D50D7">
        <w:t xml:space="preserve"> </w:t>
      </w:r>
      <w:r w:rsidRPr="001E7DD1">
        <w:t>of</w:t>
      </w:r>
      <w:r w:rsidR="000D50D7" w:rsidRPr="000D50D7">
        <w:t xml:space="preserve"> </w:t>
      </w:r>
      <w:r w:rsidRPr="001E7DD1">
        <w:t>other</w:t>
      </w:r>
      <w:r w:rsidR="000D50D7" w:rsidRPr="000D50D7">
        <w:t xml:space="preserve"> </w:t>
      </w:r>
      <w:r w:rsidRPr="001E7DD1">
        <w:t>compensation</w:t>
      </w:r>
      <w:r w:rsidR="000D50D7" w:rsidRPr="000D50D7">
        <w:t xml:space="preserve"> </w:t>
      </w:r>
      <w:r w:rsidRPr="001E7DD1">
        <w:t>under</w:t>
      </w:r>
      <w:r w:rsidR="000D50D7" w:rsidRPr="000D50D7">
        <w:t xml:space="preserve"> </w:t>
      </w:r>
      <w:r w:rsidRPr="001E7DD1">
        <w:t>those</w:t>
      </w:r>
      <w:r w:rsidR="000D50D7" w:rsidRPr="000D50D7">
        <w:t xml:space="preserve"> </w:t>
      </w:r>
      <w:r w:rsidRPr="001E7DD1">
        <w:t>sections</w:t>
      </w:r>
      <w:r w:rsidR="000D50D7" w:rsidRPr="000D50D7">
        <w:t xml:space="preserve"> </w:t>
      </w:r>
      <w:r w:rsidRPr="001E7DD1">
        <w:t>where</w:t>
      </w:r>
      <w:r>
        <w:t>—</w:t>
      </w:r>
    </w:p>
    <w:p w14:paraId="0A7B3A71" w14:textId="77777777" w:rsidR="00283174" w:rsidRDefault="00283174" w:rsidP="00283174">
      <w:pPr>
        <w:pStyle w:val="N4"/>
      </w:pPr>
      <w:r>
        <w:t>the</w:t>
      </w:r>
      <w:r w:rsidR="000D50D7" w:rsidRPr="000D50D7">
        <w:t xml:space="preserve"> </w:t>
      </w:r>
      <w:r>
        <w:t>compensation</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estimated</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a</w:t>
      </w:r>
      <w:r w:rsidR="000D50D7" w:rsidRPr="000D50D7">
        <w:t xml:space="preserve"> </w:t>
      </w:r>
      <w:r>
        <w:t>purchase</w:t>
      </w:r>
      <w:r w:rsidR="000D50D7" w:rsidRPr="000D50D7">
        <w:t xml:space="preserve"> </w:t>
      </w:r>
      <w:r>
        <w:t>under</w:t>
      </w:r>
      <w:r w:rsidR="000D50D7" w:rsidRPr="000D50D7">
        <w:t xml:space="preserve"> </w:t>
      </w:r>
      <w:r>
        <w:t>that</w:t>
      </w:r>
      <w:r w:rsidR="000D50D7" w:rsidRPr="000D50D7">
        <w:t xml:space="preserve"> </w:t>
      </w:r>
      <w:r>
        <w:t>Act;</w:t>
      </w:r>
      <w:r w:rsidR="000D50D7" w:rsidRPr="000D50D7">
        <w:t xml:space="preserve"> </w:t>
      </w:r>
      <w:r>
        <w:t>or</w:t>
      </w:r>
    </w:p>
    <w:p w14:paraId="347DC6BC" w14:textId="77777777" w:rsidR="00283174" w:rsidRDefault="00283174" w:rsidP="00283174">
      <w:pPr>
        <w:pStyle w:val="N4"/>
      </w:pPr>
      <w:r>
        <w:t>the</w:t>
      </w:r>
      <w:r w:rsidR="000D50D7" w:rsidRPr="000D50D7">
        <w:t xml:space="preserve"> </w:t>
      </w:r>
      <w:r>
        <w:t>injury</w:t>
      </w:r>
      <w:r w:rsidR="000D50D7" w:rsidRPr="000D50D7">
        <w:t xml:space="preserve"> </w:t>
      </w:r>
      <w:r>
        <w:t>arises</w:t>
      </w:r>
      <w:r w:rsidR="000D50D7" w:rsidRPr="000D50D7">
        <w:t xml:space="preserve"> </w:t>
      </w:r>
      <w:r>
        <w:t>from</w:t>
      </w:r>
      <w:r w:rsidR="000D50D7" w:rsidRPr="000D50D7">
        <w:t xml:space="preserve"> </w:t>
      </w:r>
      <w:r>
        <w:t>the</w:t>
      </w:r>
      <w:r w:rsidR="000D50D7" w:rsidRPr="000D50D7">
        <w:t xml:space="preserve"> </w:t>
      </w:r>
      <w:r>
        <w:t>execution</w:t>
      </w:r>
      <w:r w:rsidR="000D50D7" w:rsidRPr="000D50D7">
        <w:t xml:space="preserve"> </w:t>
      </w:r>
      <w:r>
        <w:t>of</w:t>
      </w:r>
      <w:r w:rsidR="000D50D7" w:rsidRPr="000D50D7">
        <w:t xml:space="preserve"> </w:t>
      </w:r>
      <w:r>
        <w:t>works</w:t>
      </w:r>
      <w:r w:rsidR="000D50D7" w:rsidRPr="000D50D7">
        <w:t xml:space="preserve"> </w:t>
      </w:r>
      <w:r>
        <w:t>on</w:t>
      </w:r>
      <w:r w:rsidR="000D50D7" w:rsidRPr="000D50D7">
        <w:t xml:space="preserve"> </w:t>
      </w:r>
      <w:r>
        <w:t>or</w:t>
      </w:r>
      <w:r w:rsidR="000D50D7" w:rsidRPr="000D50D7">
        <w:t xml:space="preserve"> </w:t>
      </w:r>
      <w:r>
        <w:t>use</w:t>
      </w:r>
      <w:r w:rsidR="000D50D7" w:rsidRPr="000D50D7">
        <w:t xml:space="preserve"> </w:t>
      </w:r>
      <w:r>
        <w:t>of</w:t>
      </w:r>
      <w:r w:rsidR="000D50D7" w:rsidRPr="000D50D7">
        <w:t xml:space="preserve"> </w:t>
      </w:r>
      <w:r>
        <w:t>land</w:t>
      </w:r>
      <w:r w:rsidR="000D50D7" w:rsidRPr="000D50D7">
        <w:t xml:space="preserve"> </w:t>
      </w:r>
      <w:r>
        <w:t>acquired</w:t>
      </w:r>
      <w:r w:rsidR="000D50D7" w:rsidRPr="000D50D7">
        <w:t xml:space="preserve"> </w:t>
      </w:r>
      <w:r>
        <w:t>under</w:t>
      </w:r>
      <w:r w:rsidR="000D50D7" w:rsidRPr="000D50D7">
        <w:t xml:space="preserve"> </w:t>
      </w:r>
      <w:r>
        <w:t>that</w:t>
      </w:r>
      <w:r w:rsidR="000D50D7" w:rsidRPr="000D50D7">
        <w:t xml:space="preserve"> </w:t>
      </w:r>
      <w:r>
        <w:t>Act.</w:t>
      </w:r>
    </w:p>
    <w:p w14:paraId="583DF14A" w14:textId="77777777" w:rsidR="00283174" w:rsidRDefault="00283174" w:rsidP="00E76196">
      <w:pPr>
        <w:pStyle w:val="N2"/>
      </w:pPr>
      <w:r>
        <w:t>Where</w:t>
      </w:r>
      <w:r w:rsidR="000D50D7" w:rsidRPr="000D50D7">
        <w:t xml:space="preserve"> </w:t>
      </w:r>
      <w:r>
        <w:t>a</w:t>
      </w:r>
      <w:r w:rsidR="000D50D7" w:rsidRPr="000D50D7">
        <w:t xml:space="preserve"> </w:t>
      </w:r>
      <w:r>
        <w:t>person</w:t>
      </w:r>
      <w:r w:rsidR="000D50D7" w:rsidRPr="000D50D7">
        <w:t xml:space="preserve"> </w:t>
      </w:r>
      <w:r>
        <w:t>deriving</w:t>
      </w:r>
      <w:r w:rsidR="000D50D7" w:rsidRPr="000D50D7">
        <w:t xml:space="preserve"> </w:t>
      </w:r>
      <w:r>
        <w:t>title</w:t>
      </w:r>
      <w:r w:rsidR="000D50D7" w:rsidRPr="000D50D7">
        <w:t xml:space="preserve"> </w:t>
      </w:r>
      <w:r>
        <w:t>under</w:t>
      </w:r>
      <w:r w:rsidR="000D50D7" w:rsidRPr="000D50D7">
        <w:t xml:space="preserve"> </w:t>
      </w:r>
      <w:r>
        <w:t>the</w:t>
      </w:r>
      <w:r w:rsidR="000D50D7" w:rsidRPr="000D50D7">
        <w:t xml:space="preserve"> </w:t>
      </w:r>
      <w:r>
        <w:t>undertaker</w:t>
      </w:r>
      <w:r w:rsidR="000D50D7" w:rsidRPr="000D50D7">
        <w:t xml:space="preserve"> </w:t>
      </w:r>
      <w:r w:rsidR="00E76196">
        <w:t>or</w:t>
      </w:r>
      <w:r w:rsidR="000D50D7" w:rsidRPr="000D50D7">
        <w:t xml:space="preserve"> </w:t>
      </w:r>
      <w:r w:rsidR="00E76196" w:rsidRPr="001E7DD1">
        <w:t>any</w:t>
      </w:r>
      <w:r w:rsidR="000D50D7" w:rsidRPr="000D50D7">
        <w:t xml:space="preserve"> </w:t>
      </w:r>
      <w:r w:rsidR="00E76196" w:rsidRPr="001E7DD1">
        <w:t>contractors,</w:t>
      </w:r>
      <w:r w:rsidR="000D50D7" w:rsidRPr="000D50D7">
        <w:t xml:space="preserve"> </w:t>
      </w:r>
      <w:r w:rsidR="00E76196" w:rsidRPr="001E7DD1">
        <w:t>servants</w:t>
      </w:r>
      <w:r w:rsidR="000D50D7" w:rsidRPr="000D50D7">
        <w:t xml:space="preserve"> </w:t>
      </w:r>
      <w:r w:rsidR="00E76196" w:rsidRPr="001E7DD1">
        <w:t>or</w:t>
      </w:r>
      <w:r w:rsidR="000D50D7" w:rsidRPr="000D50D7">
        <w:t xml:space="preserve"> </w:t>
      </w:r>
      <w:r w:rsidR="00E76196" w:rsidRPr="001E7DD1">
        <w:t>agents</w:t>
      </w:r>
      <w:r w:rsidR="000D50D7" w:rsidRPr="000D50D7">
        <w:t xml:space="preserve"> </w:t>
      </w:r>
      <w:r w:rsidR="00E76196" w:rsidRPr="001E7DD1">
        <w:t>of</w:t>
      </w:r>
      <w:r w:rsidR="000D50D7" w:rsidRPr="000D50D7">
        <w:t xml:space="preserve"> </w:t>
      </w:r>
      <w:r w:rsidR="00E76196" w:rsidRPr="001E7DD1">
        <w:t>the</w:t>
      </w:r>
      <w:r w:rsidR="000D50D7" w:rsidRPr="000D50D7">
        <w:t xml:space="preserve"> </w:t>
      </w:r>
      <w:r w:rsidR="00E76196" w:rsidRPr="001E7DD1">
        <w:t>undertaker</w:t>
      </w:r>
      <w:r w:rsidR="000D50D7" w:rsidRPr="000D50D7">
        <w:t xml:space="preserve"> </w:t>
      </w:r>
      <w:r>
        <w:t>by</w:t>
      </w:r>
      <w:r w:rsidR="000D50D7" w:rsidRPr="000D50D7">
        <w:t xml:space="preserve"> </w:t>
      </w:r>
      <w:r>
        <w:t>whom</w:t>
      </w:r>
      <w:r w:rsidR="000D50D7" w:rsidRPr="000D50D7">
        <w:t xml:space="preserve"> </w:t>
      </w:r>
      <w:r>
        <w:t>the</w:t>
      </w:r>
      <w:r w:rsidR="000D50D7" w:rsidRPr="000D50D7">
        <w:t xml:space="preserve"> </w:t>
      </w:r>
      <w:r>
        <w:t>land</w:t>
      </w:r>
      <w:r w:rsidR="000D50D7" w:rsidRPr="000D50D7">
        <w:t xml:space="preserve"> </w:t>
      </w:r>
      <w:r>
        <w:t>in</w:t>
      </w:r>
      <w:r w:rsidR="000D50D7" w:rsidRPr="000D50D7">
        <w:t xml:space="preserve"> </w:t>
      </w:r>
      <w:r>
        <w:t>question</w:t>
      </w:r>
      <w:r w:rsidR="000D50D7" w:rsidRPr="000D50D7">
        <w:t xml:space="preserve"> </w:t>
      </w:r>
      <w:r>
        <w:t>was</w:t>
      </w:r>
      <w:r w:rsidR="000D50D7" w:rsidRPr="000D50D7">
        <w:t xml:space="preserve"> </w:t>
      </w:r>
      <w:r>
        <w:t>acquired—</w:t>
      </w:r>
    </w:p>
    <w:p w14:paraId="5B5E794D" w14:textId="77777777" w:rsidR="00283174" w:rsidRDefault="00283174" w:rsidP="00283174">
      <w:pPr>
        <w:pStyle w:val="N3"/>
      </w:pPr>
      <w:r>
        <w:t>is</w:t>
      </w:r>
      <w:r w:rsidR="000D50D7" w:rsidRPr="000D50D7">
        <w:t xml:space="preserve"> </w:t>
      </w:r>
      <w:r>
        <w:t>liable</w:t>
      </w:r>
      <w:r w:rsidR="000D50D7" w:rsidRPr="000D50D7">
        <w:t xml:space="preserve"> </w:t>
      </w:r>
      <w:r>
        <w:t>to</w:t>
      </w:r>
      <w:r w:rsidR="000D50D7" w:rsidRPr="000D50D7">
        <w:t xml:space="preserve"> </w:t>
      </w:r>
      <w:r>
        <w:t>pay</w:t>
      </w:r>
      <w:r w:rsidR="000D50D7" w:rsidRPr="000D50D7">
        <w:t xml:space="preserve"> </w:t>
      </w:r>
      <w:r>
        <w:t>compensation</w:t>
      </w:r>
      <w:r w:rsidR="000D50D7" w:rsidRPr="000D50D7">
        <w:t xml:space="preserve"> </w:t>
      </w:r>
      <w:r>
        <w:t>by</w:t>
      </w:r>
      <w:r w:rsidR="000D50D7" w:rsidRPr="000D50D7">
        <w:t xml:space="preserve"> </w:t>
      </w:r>
      <w:r>
        <w:t>virtue</w:t>
      </w:r>
      <w:r w:rsidR="000D50D7" w:rsidRPr="000D50D7">
        <w:t xml:space="preserve"> </w:t>
      </w:r>
      <w:r>
        <w:t>of</w:t>
      </w:r>
      <w:r w:rsidR="000D50D7" w:rsidRPr="000D50D7">
        <w:t xml:space="preserve"> </w:t>
      </w:r>
      <w:r>
        <w:t>paragraph</w:t>
      </w:r>
      <w:r w:rsidR="000D50D7" w:rsidRPr="000D50D7">
        <w:t xml:space="preserve"> </w:t>
      </w:r>
      <w:r>
        <w:fldChar w:fldCharType="begin"/>
      </w:r>
      <w:r>
        <w:instrText xml:space="preserve"> REF _Ref77781538 \r \h </w:instrText>
      </w:r>
      <w:r>
        <w:fldChar w:fldCharType="separate"/>
      </w:r>
      <w:r w:rsidR="000D50D7">
        <w:t>(4)</w:t>
      </w:r>
      <w:r>
        <w:fldChar w:fldCharType="end"/>
      </w:r>
      <w:r>
        <w:t>;</w:t>
      </w:r>
      <w:r w:rsidR="000D50D7" w:rsidRPr="000D50D7">
        <w:t xml:space="preserve"> </w:t>
      </w:r>
      <w:r>
        <w:t>and</w:t>
      </w:r>
    </w:p>
    <w:p w14:paraId="52605B82" w14:textId="77777777" w:rsidR="00283174" w:rsidRDefault="00283174" w:rsidP="00283174">
      <w:pPr>
        <w:pStyle w:val="N3"/>
      </w:pPr>
      <w:r>
        <w:t>fails</w:t>
      </w:r>
      <w:r w:rsidR="000D50D7" w:rsidRPr="000D50D7">
        <w:t xml:space="preserve"> </w:t>
      </w:r>
      <w:r>
        <w:t>to</w:t>
      </w:r>
      <w:r w:rsidR="000D50D7" w:rsidRPr="000D50D7">
        <w:t xml:space="preserve"> </w:t>
      </w:r>
      <w:r>
        <w:t>discharge</w:t>
      </w:r>
      <w:r w:rsidR="000D50D7" w:rsidRPr="000D50D7">
        <w:t xml:space="preserve"> </w:t>
      </w:r>
      <w:r>
        <w:t>that</w:t>
      </w:r>
      <w:r w:rsidR="000D50D7" w:rsidRPr="000D50D7">
        <w:t xml:space="preserve"> </w:t>
      </w:r>
      <w:r>
        <w:t>liability,</w:t>
      </w:r>
    </w:p>
    <w:p w14:paraId="55A37094" w14:textId="77777777" w:rsidR="00283174" w:rsidRDefault="00283174" w:rsidP="00283174">
      <w:pPr>
        <w:pStyle w:val="T2"/>
      </w:pPr>
      <w:r>
        <w:t>the</w:t>
      </w:r>
      <w:r w:rsidR="000D50D7" w:rsidRPr="000D50D7">
        <w:t xml:space="preserve"> </w:t>
      </w:r>
      <w:r>
        <w:t>liability</w:t>
      </w:r>
      <w:r w:rsidR="000D50D7" w:rsidRPr="000D50D7">
        <w:t xml:space="preserve"> </w:t>
      </w:r>
      <w:r>
        <w:t>is</w:t>
      </w:r>
      <w:r w:rsidR="000D50D7" w:rsidRPr="000D50D7">
        <w:t xml:space="preserve"> </w:t>
      </w:r>
      <w:r>
        <w:t>enforceable</w:t>
      </w:r>
      <w:r w:rsidR="000D50D7" w:rsidRPr="000D50D7">
        <w:t xml:space="preserve"> </w:t>
      </w:r>
      <w:r>
        <w:t>against</w:t>
      </w:r>
      <w:r w:rsidR="000D50D7" w:rsidRPr="000D50D7">
        <w:t xml:space="preserve"> </w:t>
      </w:r>
      <w:r>
        <w:t>the</w:t>
      </w:r>
      <w:r w:rsidR="000D50D7" w:rsidRPr="000D50D7">
        <w:t xml:space="preserve"> </w:t>
      </w:r>
      <w:r>
        <w:t>undertaker.</w:t>
      </w:r>
    </w:p>
    <w:p w14:paraId="7A22BC3F" w14:textId="77777777" w:rsidR="00283174" w:rsidRDefault="00283174" w:rsidP="00283174">
      <w:pPr>
        <w:pStyle w:val="N2"/>
      </w:pPr>
      <w:r>
        <w:t>Nothing</w:t>
      </w:r>
      <w:r w:rsidR="000D50D7" w:rsidRPr="000D50D7">
        <w:t xml:space="preserve"> </w:t>
      </w:r>
      <w:r>
        <w:t>in</w:t>
      </w:r>
      <w:r w:rsidR="000D50D7" w:rsidRPr="000D50D7">
        <w:t xml:space="preserve"> </w:t>
      </w:r>
      <w:r>
        <w:t>this</w:t>
      </w:r>
      <w:r w:rsidR="000D50D7" w:rsidRPr="000D50D7">
        <w:t xml:space="preserve"> </w:t>
      </w:r>
      <w:r w:rsidRPr="00A23A1A">
        <w:t>article</w:t>
      </w:r>
      <w:r w:rsidR="000D50D7" w:rsidRPr="000D50D7">
        <w:t xml:space="preserve"> </w:t>
      </w:r>
      <w:r w:rsidRPr="00A23A1A">
        <w:t>is</w:t>
      </w:r>
      <w:r w:rsidR="000D50D7" w:rsidRPr="000D50D7">
        <w:t xml:space="preserve"> </w:t>
      </w:r>
      <w:r w:rsidRPr="00A23A1A">
        <w:t>to</w:t>
      </w:r>
      <w:r w:rsidR="000D50D7" w:rsidRPr="000D50D7">
        <w:t xml:space="preserve"> </w:t>
      </w:r>
      <w:r w:rsidRPr="00A23A1A">
        <w:t>be</w:t>
      </w:r>
      <w:r w:rsidR="000D50D7" w:rsidRPr="000D50D7">
        <w:t xml:space="preserve"> </w:t>
      </w:r>
      <w:r w:rsidRPr="00A23A1A">
        <w:t>construed</w:t>
      </w:r>
      <w:r w:rsidR="000D50D7" w:rsidRPr="000D50D7">
        <w:t xml:space="preserve"> </w:t>
      </w:r>
      <w:r w:rsidRPr="00A23A1A">
        <w:t>as</w:t>
      </w:r>
      <w:r w:rsidR="000D50D7" w:rsidRPr="000D50D7">
        <w:t xml:space="preserve"> </w:t>
      </w:r>
      <w:r w:rsidRPr="00A23A1A">
        <w:t>authorising</w:t>
      </w:r>
      <w:r w:rsidR="000D50D7" w:rsidRPr="000D50D7">
        <w:t xml:space="preserve"> </w:t>
      </w:r>
      <w:r w:rsidRPr="00A23A1A">
        <w:t>any</w:t>
      </w:r>
      <w:r w:rsidR="000D50D7" w:rsidRPr="000D50D7">
        <w:t xml:space="preserve"> </w:t>
      </w:r>
      <w:r w:rsidRPr="00A23A1A">
        <w:t>act</w:t>
      </w:r>
      <w:r w:rsidR="000D50D7" w:rsidRPr="000D50D7">
        <w:t xml:space="preserve"> </w:t>
      </w:r>
      <w:r w:rsidRPr="00A23A1A">
        <w:t>or</w:t>
      </w:r>
      <w:r w:rsidR="000D50D7" w:rsidRPr="000D50D7">
        <w:t xml:space="preserve"> </w:t>
      </w:r>
      <w:r w:rsidRPr="00A23A1A">
        <w:t>omission</w:t>
      </w:r>
      <w:r w:rsidR="000D50D7" w:rsidRPr="000D50D7">
        <w:t xml:space="preserve"> </w:t>
      </w:r>
      <w:r w:rsidRPr="00A23A1A">
        <w:t>on</w:t>
      </w:r>
      <w:r w:rsidR="000D50D7" w:rsidRPr="000D50D7">
        <w:t xml:space="preserve"> </w:t>
      </w:r>
      <w:r w:rsidRPr="00A23A1A">
        <w:t>the</w:t>
      </w:r>
      <w:r w:rsidR="000D50D7" w:rsidRPr="000D50D7">
        <w:t xml:space="preserve"> </w:t>
      </w:r>
      <w:r w:rsidRPr="00A23A1A">
        <w:t>part</w:t>
      </w:r>
      <w:r w:rsidR="000D50D7" w:rsidRPr="000D50D7">
        <w:t xml:space="preserve"> </w:t>
      </w:r>
      <w:r w:rsidRPr="00A23A1A">
        <w:t>of</w:t>
      </w:r>
      <w:r w:rsidR="000D50D7" w:rsidRPr="000D50D7">
        <w:t xml:space="preserve"> </w:t>
      </w:r>
      <w:r w:rsidRPr="00A23A1A">
        <w:t>any</w:t>
      </w:r>
      <w:r w:rsidR="000D50D7" w:rsidRPr="000D50D7">
        <w:t xml:space="preserve"> </w:t>
      </w:r>
      <w:r w:rsidRPr="00A23A1A">
        <w:t>person</w:t>
      </w:r>
      <w:r w:rsidR="000D50D7" w:rsidRPr="000D50D7">
        <w:t xml:space="preserve"> </w:t>
      </w:r>
      <w:r w:rsidRPr="00A23A1A">
        <w:t>which</w:t>
      </w:r>
      <w:r w:rsidR="000D50D7" w:rsidRPr="000D50D7">
        <w:t xml:space="preserve"> </w:t>
      </w:r>
      <w:r w:rsidRPr="00A23A1A">
        <w:t>is</w:t>
      </w:r>
      <w:r w:rsidR="000D50D7" w:rsidRPr="000D50D7">
        <w:t xml:space="preserve"> </w:t>
      </w:r>
      <w:r w:rsidRPr="00A23A1A">
        <w:t>actionable</w:t>
      </w:r>
      <w:r w:rsidR="000D50D7" w:rsidRPr="000D50D7">
        <w:t xml:space="preserve"> </w:t>
      </w:r>
      <w:r w:rsidRPr="00A23A1A">
        <w:t>at</w:t>
      </w:r>
      <w:r w:rsidR="000D50D7" w:rsidRPr="000D50D7">
        <w:t xml:space="preserve"> </w:t>
      </w:r>
      <w:r w:rsidRPr="00A23A1A">
        <w:t>the</w:t>
      </w:r>
      <w:r w:rsidR="000D50D7" w:rsidRPr="000D50D7">
        <w:t xml:space="preserve"> </w:t>
      </w:r>
      <w:r w:rsidRPr="00A23A1A">
        <w:t>suit</w:t>
      </w:r>
      <w:r w:rsidR="000D50D7" w:rsidRPr="000D50D7">
        <w:t xml:space="preserve"> </w:t>
      </w:r>
      <w:r w:rsidRPr="00A23A1A">
        <w:t>of</w:t>
      </w:r>
      <w:r w:rsidR="000D50D7" w:rsidRPr="000D50D7">
        <w:t xml:space="preserve"> </w:t>
      </w:r>
      <w:r w:rsidRPr="00A23A1A">
        <w:t>any</w:t>
      </w:r>
      <w:r w:rsidR="000D50D7" w:rsidRPr="000D50D7">
        <w:t xml:space="preserve"> </w:t>
      </w:r>
      <w:r w:rsidRPr="00A23A1A">
        <w:t>person</w:t>
      </w:r>
      <w:r w:rsidR="000D50D7" w:rsidRPr="000D50D7">
        <w:t xml:space="preserve"> </w:t>
      </w:r>
      <w:r w:rsidRPr="00A23A1A">
        <w:t>on</w:t>
      </w:r>
      <w:r w:rsidR="000D50D7" w:rsidRPr="000D50D7">
        <w:t xml:space="preserve"> </w:t>
      </w:r>
      <w:r w:rsidRPr="00A23A1A">
        <w:t>any</w:t>
      </w:r>
      <w:r w:rsidR="000D50D7" w:rsidRPr="000D50D7">
        <w:t xml:space="preserve"> </w:t>
      </w:r>
      <w:r w:rsidRPr="00A23A1A">
        <w:t>grounds</w:t>
      </w:r>
      <w:r w:rsidR="000D50D7" w:rsidRPr="000D50D7">
        <w:t xml:space="preserve"> </w:t>
      </w:r>
      <w:r w:rsidRPr="00A23A1A">
        <w:t>other</w:t>
      </w:r>
      <w:r w:rsidR="000D50D7" w:rsidRPr="000D50D7">
        <w:t xml:space="preserve"> </w:t>
      </w:r>
      <w:r w:rsidRPr="00A23A1A">
        <w:t>than</w:t>
      </w:r>
      <w:r w:rsidR="000D50D7" w:rsidRPr="000D50D7">
        <w:t xml:space="preserve"> </w:t>
      </w:r>
      <w:r w:rsidRPr="00A23A1A">
        <w:t>such</w:t>
      </w:r>
      <w:r w:rsidR="000D50D7" w:rsidRPr="000D50D7">
        <w:t xml:space="preserve"> </w:t>
      </w:r>
      <w:r w:rsidRPr="00A23A1A">
        <w:t>an</w:t>
      </w:r>
      <w:r w:rsidR="000D50D7" w:rsidRPr="000D50D7">
        <w:t xml:space="preserve"> </w:t>
      </w:r>
      <w:r w:rsidRPr="00A23A1A">
        <w:t>interference</w:t>
      </w:r>
      <w:r w:rsidR="000D50D7" w:rsidRPr="000D50D7">
        <w:t xml:space="preserve"> </w:t>
      </w:r>
      <w:r w:rsidRPr="00A23A1A">
        <w:t>or</w:t>
      </w:r>
      <w:r w:rsidR="000D50D7" w:rsidRPr="000D50D7">
        <w:t xml:space="preserve"> </w:t>
      </w:r>
      <w:r w:rsidRPr="00A23A1A">
        <w:t>breach</w:t>
      </w:r>
      <w:r w:rsidR="000D50D7" w:rsidRPr="000D50D7">
        <w:t xml:space="preserve"> </w:t>
      </w:r>
      <w:r w:rsidRPr="00A23A1A">
        <w:t>as</w:t>
      </w:r>
      <w:r w:rsidR="000D50D7" w:rsidRPr="000D50D7">
        <w:t xml:space="preserve"> </w:t>
      </w:r>
      <w:r w:rsidRPr="00A23A1A">
        <w:t>is</w:t>
      </w:r>
      <w:r w:rsidR="000D50D7" w:rsidRPr="000D50D7">
        <w:t xml:space="preserve"> </w:t>
      </w:r>
      <w:r w:rsidRPr="00A23A1A">
        <w:t>mentioned</w:t>
      </w:r>
      <w:r w:rsidR="000D50D7" w:rsidRPr="000D50D7">
        <w:t xml:space="preserve"> </w:t>
      </w:r>
      <w:r w:rsidRPr="00A23A1A">
        <w:t>in</w:t>
      </w:r>
      <w:r w:rsidR="000D50D7" w:rsidRPr="000D50D7">
        <w:t xml:space="preserve"> </w:t>
      </w:r>
      <w:r>
        <w:t>paragraph</w:t>
      </w:r>
      <w:r w:rsidR="000D50D7" w:rsidRPr="000D50D7">
        <w:t xml:space="preserve"> </w:t>
      </w:r>
      <w:r>
        <w:fldChar w:fldCharType="begin"/>
      </w:r>
      <w:r>
        <w:instrText xml:space="preserve"> REF _Ref77781353 \r \h </w:instrText>
      </w:r>
      <w:r>
        <w:fldChar w:fldCharType="separate"/>
      </w:r>
      <w:r w:rsidR="000D50D7">
        <w:t>(1)</w:t>
      </w:r>
      <w:r>
        <w:fldChar w:fldCharType="end"/>
      </w:r>
      <w:r>
        <w:t>.</w:t>
      </w:r>
    </w:p>
    <w:p w14:paraId="219CBEF7" w14:textId="77777777" w:rsidR="00283174" w:rsidRDefault="00283174" w:rsidP="00283174">
      <w:pPr>
        <w:pStyle w:val="H1"/>
      </w:pPr>
      <w:bookmarkStart w:id="610" w:name="TOC27_07_2021_11_18_16_374"/>
      <w:bookmarkStart w:id="611" w:name="TOC27_07_2021_11_36_14_373"/>
      <w:bookmarkStart w:id="612" w:name="TOC27_07_2021_11_48_02_373"/>
      <w:bookmarkStart w:id="613" w:name="TOC27_07_2021_11_50_47_375"/>
      <w:bookmarkStart w:id="614" w:name="TOC01_02_2022_15_14_24_395"/>
      <w:bookmarkStart w:id="615" w:name="TOC02_02_2022_13_02_49_375"/>
      <w:bookmarkStart w:id="616" w:name="TOC18_02_2022_17_52_44_395"/>
      <w:bookmarkStart w:id="617" w:name="TOC23_02_2022_21_19_37_393"/>
      <w:bookmarkStart w:id="618" w:name="TOC15_08_2022_16_06_13_391"/>
      <w:bookmarkStart w:id="619" w:name="TOC06_09_2022_15_41_36_390"/>
      <w:bookmarkStart w:id="620" w:name="TOC04_10_2022_16_50_01_391"/>
      <w:bookmarkStart w:id="621" w:name="TOC23_11_2022_11_32_56_392"/>
      <w:bookmarkStart w:id="622" w:name="TOC10_01_2023_14_27_52_392"/>
      <w:bookmarkEnd w:id="610"/>
      <w:bookmarkEnd w:id="611"/>
      <w:bookmarkEnd w:id="612"/>
      <w:bookmarkEnd w:id="613"/>
      <w:bookmarkEnd w:id="614"/>
      <w:bookmarkEnd w:id="615"/>
      <w:bookmarkEnd w:id="616"/>
      <w:bookmarkEnd w:id="617"/>
      <w:bookmarkEnd w:id="618"/>
      <w:bookmarkEnd w:id="619"/>
      <w:bookmarkEnd w:id="620"/>
      <w:bookmarkEnd w:id="621"/>
      <w:bookmarkEnd w:id="622"/>
      <w:r>
        <w:t>Modification</w:t>
      </w:r>
      <w:r w:rsidR="000D50D7" w:rsidRPr="000D50D7">
        <w:t xml:space="preserve"> </w:t>
      </w:r>
      <w:r>
        <w:t>of</w:t>
      </w:r>
      <w:r w:rsidR="000D50D7" w:rsidRPr="000D50D7">
        <w:t xml:space="preserve"> </w:t>
      </w:r>
      <w:r>
        <w:t>Part</w:t>
      </w:r>
      <w:r w:rsidR="000D50D7" w:rsidRPr="000D50D7">
        <w:t xml:space="preserve"> </w:t>
      </w:r>
      <w:r>
        <w:t>1</w:t>
      </w:r>
      <w:r w:rsidR="000D50D7" w:rsidRPr="000D50D7">
        <w:t xml:space="preserve"> </w:t>
      </w:r>
      <w:r>
        <w:t>of</w:t>
      </w:r>
      <w:r w:rsidR="000D50D7" w:rsidRPr="000D50D7">
        <w:t xml:space="preserve"> </w:t>
      </w:r>
      <w:r>
        <w:t>the</w:t>
      </w:r>
      <w:r w:rsidR="000D50D7" w:rsidRPr="000D50D7">
        <w:t xml:space="preserve"> </w:t>
      </w:r>
      <w:r>
        <w:t>Compulsory</w:t>
      </w:r>
      <w:r w:rsidR="000D50D7" w:rsidRPr="000D50D7">
        <w:t xml:space="preserve"> </w:t>
      </w:r>
      <w:r>
        <w:t>Purchase</w:t>
      </w:r>
      <w:r w:rsidR="000D50D7" w:rsidRPr="000D50D7">
        <w:t xml:space="preserve"> </w:t>
      </w:r>
      <w:r>
        <w:t>Act</w:t>
      </w:r>
      <w:r w:rsidR="000D50D7" w:rsidRPr="000D50D7">
        <w:t xml:space="preserve"> </w:t>
      </w:r>
      <w:r>
        <w:t>1965</w:t>
      </w:r>
    </w:p>
    <w:p w14:paraId="1556C9CC" w14:textId="77777777" w:rsidR="00283174" w:rsidRDefault="00283174" w:rsidP="00283174">
      <w:pPr>
        <w:pStyle w:val="N1"/>
      </w:pPr>
      <w:bookmarkStart w:id="623" w:name="_Ref77946242"/>
      <w:r>
        <w:t>—</w:t>
      </w:r>
      <w:r>
        <w:fldChar w:fldCharType="begin"/>
      </w:r>
      <w:r>
        <w:instrText xml:space="preserve"> LISTNUM "SEQ1" \l 2 </w:instrText>
      </w:r>
      <w:r>
        <w:fldChar w:fldCharType="end"/>
      </w:r>
      <w:r w:rsidR="000D50D7" w:rsidRPr="000D50D7">
        <w:t> </w:t>
      </w:r>
      <w:r w:rsidRPr="00A23A1A">
        <w:t>Part</w:t>
      </w:r>
      <w:r w:rsidR="000D50D7" w:rsidRPr="000D50D7">
        <w:t xml:space="preserve"> </w:t>
      </w:r>
      <w:r w:rsidRPr="00A23A1A">
        <w:t>1</w:t>
      </w:r>
      <w:r w:rsidR="000D50D7" w:rsidRPr="000D50D7">
        <w:t xml:space="preserve"> </w:t>
      </w:r>
      <w:r w:rsidRPr="00A23A1A">
        <w:t>of</w:t>
      </w:r>
      <w:r w:rsidR="000D50D7" w:rsidRPr="000D50D7">
        <w:t xml:space="preserve"> </w:t>
      </w:r>
      <w:r w:rsidRPr="00A23A1A">
        <w:t>the</w:t>
      </w:r>
      <w:r w:rsidR="000D50D7" w:rsidRPr="000D50D7">
        <w:t xml:space="preserve"> </w:t>
      </w:r>
      <w:r w:rsidRPr="00A23A1A">
        <w:t>1965</w:t>
      </w:r>
      <w:r w:rsidR="000D50D7" w:rsidRPr="000D50D7">
        <w:t xml:space="preserve"> </w:t>
      </w:r>
      <w:r w:rsidRPr="00A23A1A">
        <w:t>Act</w:t>
      </w:r>
      <w:r w:rsidR="000D50D7" w:rsidRPr="000D50D7">
        <w:t xml:space="preserve"> </w:t>
      </w:r>
      <w:r w:rsidRPr="00A23A1A">
        <w:t>(compulsory</w:t>
      </w:r>
      <w:r w:rsidR="000D50D7" w:rsidRPr="000D50D7">
        <w:t xml:space="preserve"> </w:t>
      </w:r>
      <w:r w:rsidRPr="00A23A1A">
        <w:t>acquisition</w:t>
      </w:r>
      <w:r w:rsidR="000D50D7" w:rsidRPr="000D50D7">
        <w:t xml:space="preserve"> </w:t>
      </w:r>
      <w:r w:rsidRPr="00A23A1A">
        <w:t>under</w:t>
      </w:r>
      <w:r w:rsidR="000D50D7" w:rsidRPr="000D50D7">
        <w:t xml:space="preserve"> </w:t>
      </w:r>
      <w:r w:rsidRPr="00A23A1A">
        <w:t>Acquisition</w:t>
      </w:r>
      <w:r w:rsidR="000D50D7" w:rsidRPr="000D50D7">
        <w:t xml:space="preserve"> </w:t>
      </w:r>
      <w:r w:rsidRPr="00A23A1A">
        <w:t>of</w:t>
      </w:r>
      <w:r w:rsidR="000D50D7" w:rsidRPr="000D50D7">
        <w:t xml:space="preserve"> </w:t>
      </w:r>
      <w:r w:rsidRPr="00A23A1A">
        <w:t>Land</w:t>
      </w:r>
      <w:r w:rsidR="000D50D7" w:rsidRPr="000D50D7">
        <w:t xml:space="preserve"> </w:t>
      </w:r>
      <w:r w:rsidRPr="00A23A1A">
        <w:t>Act</w:t>
      </w:r>
      <w:r w:rsidR="000D50D7" w:rsidRPr="000D50D7">
        <w:t xml:space="preserve"> </w:t>
      </w:r>
      <w:r w:rsidRPr="00A23A1A">
        <w:t>1946),</w:t>
      </w:r>
      <w:r w:rsidR="000D50D7" w:rsidRPr="000D50D7">
        <w:t xml:space="preserve"> </w:t>
      </w:r>
      <w:r w:rsidRPr="00A23A1A">
        <w:t>as</w:t>
      </w:r>
      <w:r w:rsidR="000D50D7" w:rsidRPr="000D50D7">
        <w:t xml:space="preserve"> </w:t>
      </w:r>
      <w:r w:rsidRPr="00A23A1A">
        <w:t>applied</w:t>
      </w:r>
      <w:r w:rsidR="000D50D7" w:rsidRPr="000D50D7">
        <w:t xml:space="preserve"> </w:t>
      </w:r>
      <w:r w:rsidRPr="00A23A1A">
        <w:t>to</w:t>
      </w:r>
      <w:r w:rsidR="000D50D7" w:rsidRPr="000D50D7">
        <w:t xml:space="preserve"> </w:t>
      </w:r>
      <w:r w:rsidRPr="00A23A1A">
        <w:t>this</w:t>
      </w:r>
      <w:r w:rsidR="000D50D7" w:rsidRPr="000D50D7">
        <w:t xml:space="preserve"> </w:t>
      </w:r>
      <w:r w:rsidRPr="00A23A1A">
        <w:t>Order</w:t>
      </w:r>
      <w:r w:rsidR="000D50D7" w:rsidRPr="000D50D7">
        <w:t xml:space="preserve"> </w:t>
      </w:r>
      <w:r w:rsidRPr="00A23A1A">
        <w:t>by</w:t>
      </w:r>
      <w:r w:rsidR="000D50D7" w:rsidRPr="000D50D7">
        <w:t xml:space="preserve"> </w:t>
      </w:r>
      <w:r w:rsidRPr="00A23A1A">
        <w:t>section</w:t>
      </w:r>
      <w:r w:rsidR="000D50D7" w:rsidRPr="000D50D7">
        <w:t xml:space="preserve"> </w:t>
      </w:r>
      <w:r w:rsidRPr="00A23A1A">
        <w:t>125</w:t>
      </w:r>
      <w:r w:rsidR="000D50D7" w:rsidRPr="000D50D7">
        <w:t xml:space="preserve"> </w:t>
      </w:r>
      <w:r w:rsidRPr="00A23A1A">
        <w:t>(application</w:t>
      </w:r>
      <w:r w:rsidR="000D50D7" w:rsidRPr="000D50D7">
        <w:t xml:space="preserve"> </w:t>
      </w:r>
      <w:r w:rsidRPr="00A23A1A">
        <w:t>of</w:t>
      </w:r>
      <w:r w:rsidR="000D50D7" w:rsidRPr="000D50D7">
        <w:t xml:space="preserve"> </w:t>
      </w:r>
      <w:r w:rsidRPr="00A23A1A">
        <w:t>compulsory</w:t>
      </w:r>
      <w:r w:rsidR="000D50D7" w:rsidRPr="000D50D7">
        <w:t xml:space="preserve"> </w:t>
      </w:r>
      <w:r w:rsidRPr="00A23A1A">
        <w:t>acquisition</w:t>
      </w:r>
      <w:r w:rsidR="000D50D7" w:rsidRPr="000D50D7">
        <w:t xml:space="preserve"> </w:t>
      </w:r>
      <w:r w:rsidRPr="00A23A1A">
        <w:t>provisions)</w:t>
      </w:r>
      <w:r w:rsidR="000D50D7" w:rsidRPr="000D50D7">
        <w:t xml:space="preserve"> </w:t>
      </w:r>
      <w:r>
        <w:t>of</w:t>
      </w:r>
      <w:r w:rsidR="000D50D7" w:rsidRPr="000D50D7">
        <w:t xml:space="preserve"> </w:t>
      </w:r>
      <w:r>
        <w:t>the</w:t>
      </w:r>
      <w:r w:rsidR="000D50D7" w:rsidRPr="000D50D7">
        <w:t xml:space="preserve"> </w:t>
      </w:r>
      <w:r>
        <w:t>2008</w:t>
      </w:r>
      <w:r w:rsidR="000D50D7" w:rsidRPr="000D50D7">
        <w:t xml:space="preserve"> </w:t>
      </w:r>
      <w:r>
        <w:t>Act</w:t>
      </w:r>
      <w:r w:rsidRPr="00A23A1A">
        <w:t>,</w:t>
      </w:r>
      <w:r w:rsidR="000D50D7" w:rsidRPr="000D50D7">
        <w:t xml:space="preserve"> </w:t>
      </w:r>
      <w:r w:rsidRPr="00A23A1A">
        <w:t>is</w:t>
      </w:r>
      <w:r w:rsidR="000D50D7" w:rsidRPr="000D50D7">
        <w:t xml:space="preserve"> </w:t>
      </w:r>
      <w:r w:rsidRPr="00A23A1A">
        <w:t>modified</w:t>
      </w:r>
      <w:r w:rsidR="000D50D7" w:rsidRPr="000D50D7">
        <w:t xml:space="preserve"> </w:t>
      </w:r>
      <w:r w:rsidRPr="00A23A1A">
        <w:t>as</w:t>
      </w:r>
      <w:r w:rsidR="000D50D7" w:rsidRPr="000D50D7">
        <w:t xml:space="preserve"> </w:t>
      </w:r>
      <w:r w:rsidRPr="00A23A1A">
        <w:t>follows</w:t>
      </w:r>
      <w:r>
        <w:t>.</w:t>
      </w:r>
      <w:bookmarkEnd w:id="623"/>
    </w:p>
    <w:p w14:paraId="3D885633" w14:textId="77777777" w:rsidR="00283174" w:rsidRDefault="00283174" w:rsidP="00283174">
      <w:pPr>
        <w:pStyle w:val="N2"/>
      </w:pPr>
      <w:r>
        <w:t>In</w:t>
      </w:r>
      <w:r w:rsidR="000D50D7" w:rsidRPr="000D50D7">
        <w:t xml:space="preserve"> </w:t>
      </w:r>
      <w:r>
        <w:t>section</w:t>
      </w:r>
      <w:r w:rsidR="000D50D7" w:rsidRPr="000D50D7">
        <w:t xml:space="preserve"> </w:t>
      </w:r>
      <w:r>
        <w:t>4A(1)</w:t>
      </w:r>
      <w:r w:rsidR="000D50D7" w:rsidRPr="000D50D7">
        <w:t xml:space="preserve"> </w:t>
      </w:r>
      <w:r>
        <w:t>(extension</w:t>
      </w:r>
      <w:r w:rsidR="000D50D7" w:rsidRPr="000D50D7">
        <w:t xml:space="preserve"> </w:t>
      </w:r>
      <w:r>
        <w:t>of</w:t>
      </w:r>
      <w:r w:rsidR="000D50D7" w:rsidRPr="000D50D7">
        <w:t xml:space="preserve"> </w:t>
      </w:r>
      <w:r>
        <w:t>time</w:t>
      </w:r>
      <w:r w:rsidR="000D50D7" w:rsidRPr="000D50D7">
        <w:t xml:space="preserve"> </w:t>
      </w:r>
      <w:r>
        <w:t>limit</w:t>
      </w:r>
      <w:r w:rsidR="000D50D7" w:rsidRPr="000D50D7">
        <w:t xml:space="preserve"> </w:t>
      </w:r>
      <w:r>
        <w:t>during</w:t>
      </w:r>
      <w:r w:rsidR="000D50D7" w:rsidRPr="000D50D7">
        <w:t xml:space="preserve"> </w:t>
      </w:r>
      <w:r>
        <w:t>challenge)—</w:t>
      </w:r>
    </w:p>
    <w:p w14:paraId="325FBA1F" w14:textId="77777777" w:rsidR="00283174" w:rsidRDefault="00283174" w:rsidP="00283174">
      <w:pPr>
        <w:pStyle w:val="T2"/>
      </w:pPr>
      <w:r w:rsidRPr="00A23A1A">
        <w:lastRenderedPageBreak/>
        <w:t>for</w:t>
      </w:r>
      <w:r w:rsidR="000D50D7" w:rsidRPr="000D50D7">
        <w:t xml:space="preserve"> </w:t>
      </w:r>
      <w:r w:rsidRPr="00A23A1A">
        <w:t>“section</w:t>
      </w:r>
      <w:r w:rsidR="000D50D7" w:rsidRPr="000D50D7">
        <w:t xml:space="preserve"> </w:t>
      </w:r>
      <w:r w:rsidRPr="00A23A1A">
        <w:t>23</w:t>
      </w:r>
      <w:r w:rsidR="000D50D7" w:rsidRPr="000D50D7">
        <w:t xml:space="preserve"> </w:t>
      </w:r>
      <w:r w:rsidRPr="00A23A1A">
        <w:t>of</w:t>
      </w:r>
      <w:r w:rsidR="000D50D7" w:rsidRPr="000D50D7">
        <w:t xml:space="preserve"> </w:t>
      </w:r>
      <w:r w:rsidRPr="00A23A1A">
        <w:t>the</w:t>
      </w:r>
      <w:r w:rsidR="000D50D7" w:rsidRPr="000D50D7">
        <w:t xml:space="preserve"> </w:t>
      </w:r>
      <w:r w:rsidRPr="00A23A1A">
        <w:t>Acquisition</w:t>
      </w:r>
      <w:r w:rsidR="000D50D7" w:rsidRPr="000D50D7">
        <w:t xml:space="preserve"> </w:t>
      </w:r>
      <w:r w:rsidRPr="00A23A1A">
        <w:t>of</w:t>
      </w:r>
      <w:r w:rsidR="000D50D7" w:rsidRPr="000D50D7">
        <w:t xml:space="preserve"> </w:t>
      </w:r>
      <w:r w:rsidRPr="00A23A1A">
        <w:t>Land</w:t>
      </w:r>
      <w:r w:rsidR="000D50D7" w:rsidRPr="000D50D7">
        <w:t xml:space="preserve"> </w:t>
      </w:r>
      <w:r w:rsidRPr="00A23A1A">
        <w:t>Act</w:t>
      </w:r>
      <w:r w:rsidR="000D50D7" w:rsidRPr="000D50D7">
        <w:t xml:space="preserve"> </w:t>
      </w:r>
      <w:r w:rsidRPr="00A23A1A">
        <w:t>1981</w:t>
      </w:r>
      <w:r w:rsidR="000D50D7" w:rsidRPr="000D50D7">
        <w:t xml:space="preserve"> </w:t>
      </w:r>
      <w:r w:rsidRPr="00A23A1A">
        <w:t>(application</w:t>
      </w:r>
      <w:r w:rsidR="000D50D7" w:rsidRPr="000D50D7">
        <w:t xml:space="preserve"> </w:t>
      </w:r>
      <w:r w:rsidRPr="00A23A1A">
        <w:t>to</w:t>
      </w:r>
      <w:r w:rsidR="000D50D7" w:rsidRPr="000D50D7">
        <w:t xml:space="preserve"> </w:t>
      </w:r>
      <w:r w:rsidRPr="00A23A1A">
        <w:t>High</w:t>
      </w:r>
      <w:r w:rsidR="000D50D7" w:rsidRPr="000D50D7">
        <w:t xml:space="preserve"> </w:t>
      </w:r>
      <w:r w:rsidRPr="00A23A1A">
        <w:t>Court</w:t>
      </w:r>
      <w:r w:rsidR="000D50D7" w:rsidRPr="000D50D7">
        <w:t xml:space="preserve"> </w:t>
      </w:r>
      <w:r w:rsidRPr="00A23A1A">
        <w:t>in</w:t>
      </w:r>
      <w:r w:rsidR="000D50D7" w:rsidRPr="000D50D7">
        <w:t xml:space="preserve"> </w:t>
      </w:r>
      <w:r w:rsidRPr="00A23A1A">
        <w:t>respect</w:t>
      </w:r>
      <w:r w:rsidR="000D50D7" w:rsidRPr="000D50D7">
        <w:t xml:space="preserve"> </w:t>
      </w:r>
      <w:r w:rsidRPr="00A23A1A">
        <w:t>of</w:t>
      </w:r>
      <w:r w:rsidR="000D50D7" w:rsidRPr="000D50D7">
        <w:t xml:space="preserve"> </w:t>
      </w:r>
      <w:r w:rsidRPr="00A23A1A">
        <w:t>compulsory</w:t>
      </w:r>
      <w:r w:rsidR="000D50D7" w:rsidRPr="000D50D7">
        <w:t xml:space="preserve"> </w:t>
      </w:r>
      <w:r w:rsidRPr="00A23A1A">
        <w:t>purchase</w:t>
      </w:r>
      <w:r w:rsidR="000D50D7" w:rsidRPr="000D50D7">
        <w:t xml:space="preserve"> </w:t>
      </w:r>
      <w:r w:rsidRPr="00A23A1A">
        <w:t>order),</w:t>
      </w:r>
      <w:r w:rsidR="000D50D7" w:rsidRPr="000D50D7">
        <w:t xml:space="preserve"> </w:t>
      </w:r>
      <w:r w:rsidRPr="00A23A1A">
        <w:t>the</w:t>
      </w:r>
      <w:r w:rsidR="000D50D7" w:rsidRPr="000D50D7">
        <w:t xml:space="preserve"> </w:t>
      </w:r>
      <w:r w:rsidRPr="00A23A1A">
        <w:t>three</w:t>
      </w:r>
      <w:r w:rsidR="000D50D7" w:rsidRPr="000D50D7">
        <w:t xml:space="preserve"> </w:t>
      </w:r>
      <w:r w:rsidRPr="00A23A1A">
        <w:t>year</w:t>
      </w:r>
      <w:r w:rsidR="000D50D7" w:rsidRPr="000D50D7">
        <w:t xml:space="preserve"> </w:t>
      </w:r>
      <w:r w:rsidRPr="00A23A1A">
        <w:t>period</w:t>
      </w:r>
      <w:r w:rsidR="000D50D7" w:rsidRPr="000D50D7">
        <w:t xml:space="preserve"> </w:t>
      </w:r>
      <w:r w:rsidRPr="00A23A1A">
        <w:t>mentioned</w:t>
      </w:r>
      <w:r w:rsidR="000D50D7" w:rsidRPr="000D50D7">
        <w:t xml:space="preserve"> </w:t>
      </w:r>
      <w:r w:rsidRPr="00A23A1A">
        <w:t>in</w:t>
      </w:r>
      <w:r w:rsidR="000D50D7" w:rsidRPr="000D50D7">
        <w:t xml:space="preserve"> </w:t>
      </w:r>
      <w:r w:rsidRPr="00A23A1A">
        <w:t>section</w:t>
      </w:r>
      <w:r w:rsidR="000D50D7" w:rsidRPr="000D50D7">
        <w:t xml:space="preserve"> </w:t>
      </w:r>
      <w:r w:rsidRPr="00A23A1A">
        <w:t>4”</w:t>
      </w:r>
      <w:r w:rsidR="000D50D7" w:rsidRPr="000D50D7">
        <w:t xml:space="preserve"> </w:t>
      </w:r>
      <w:r w:rsidRPr="00A23A1A">
        <w:t>substitute</w:t>
      </w:r>
      <w:r w:rsidR="000D50D7" w:rsidRPr="000D50D7">
        <w:t xml:space="preserve"> </w:t>
      </w:r>
      <w:r w:rsidRPr="00A23A1A">
        <w:t>“section</w:t>
      </w:r>
      <w:r w:rsidR="000D50D7" w:rsidRPr="000D50D7">
        <w:t xml:space="preserve"> </w:t>
      </w:r>
      <w:r w:rsidRPr="00A23A1A">
        <w:t>118</w:t>
      </w:r>
      <w:r w:rsidR="000D50D7" w:rsidRPr="000D50D7">
        <w:t xml:space="preserve"> </w:t>
      </w:r>
      <w:r w:rsidRPr="00A23A1A">
        <w:t>(legal</w:t>
      </w:r>
      <w:r w:rsidR="000D50D7" w:rsidRPr="000D50D7">
        <w:t xml:space="preserve"> </w:t>
      </w:r>
      <w:r w:rsidRPr="00A23A1A">
        <w:t>challenges</w:t>
      </w:r>
      <w:r w:rsidR="000D50D7" w:rsidRPr="000D50D7">
        <w:t xml:space="preserve"> </w:t>
      </w:r>
      <w:r w:rsidRPr="00A23A1A">
        <w:t>relating</w:t>
      </w:r>
      <w:r w:rsidR="000D50D7" w:rsidRPr="000D50D7">
        <w:t xml:space="preserve"> </w:t>
      </w:r>
      <w:r w:rsidRPr="00A23A1A">
        <w:t>to</w:t>
      </w:r>
      <w:r w:rsidR="000D50D7" w:rsidRPr="000D50D7">
        <w:t xml:space="preserve"> </w:t>
      </w:r>
      <w:r w:rsidRPr="00A23A1A">
        <w:t>applications</w:t>
      </w:r>
      <w:r w:rsidR="000D50D7" w:rsidRPr="000D50D7">
        <w:t xml:space="preserve"> </w:t>
      </w:r>
      <w:r w:rsidRPr="00A23A1A">
        <w:t>for</w:t>
      </w:r>
      <w:r w:rsidR="000D50D7" w:rsidRPr="000D50D7">
        <w:t xml:space="preserve"> </w:t>
      </w:r>
      <w:r w:rsidRPr="00A23A1A">
        <w:t>orders</w:t>
      </w:r>
      <w:r w:rsidR="000D50D7" w:rsidRPr="000D50D7">
        <w:t xml:space="preserve"> </w:t>
      </w:r>
      <w:r w:rsidRPr="00A23A1A">
        <w:t>granting</w:t>
      </w:r>
      <w:r w:rsidR="000D50D7" w:rsidRPr="000D50D7">
        <w:t xml:space="preserve"> </w:t>
      </w:r>
      <w:r w:rsidRPr="00A23A1A">
        <w:t>development</w:t>
      </w:r>
      <w:r w:rsidR="000D50D7" w:rsidRPr="000D50D7">
        <w:t xml:space="preserve"> </w:t>
      </w:r>
      <w:r w:rsidRPr="00A23A1A">
        <w:t>consent)</w:t>
      </w:r>
      <w:r w:rsidR="000D50D7" w:rsidRPr="000D50D7">
        <w:t xml:space="preserve"> </w:t>
      </w:r>
      <w:r>
        <w:t>of</w:t>
      </w:r>
      <w:r w:rsidR="000D50D7" w:rsidRPr="000D50D7">
        <w:t xml:space="preserve"> </w:t>
      </w:r>
      <w:r>
        <w:t>the</w:t>
      </w:r>
      <w:r w:rsidR="000D50D7" w:rsidRPr="000D50D7">
        <w:t xml:space="preserve"> </w:t>
      </w:r>
      <w:r>
        <w:t>2008</w:t>
      </w:r>
      <w:r w:rsidR="000D50D7" w:rsidRPr="000D50D7">
        <w:t xml:space="preserve"> </w:t>
      </w:r>
      <w:r>
        <w:t>Act</w:t>
      </w:r>
      <w:r w:rsidRPr="00A23A1A">
        <w:t>,</w:t>
      </w:r>
      <w:r w:rsidR="000D50D7" w:rsidRPr="000D50D7">
        <w:t xml:space="preserve"> </w:t>
      </w:r>
      <w:r w:rsidRPr="00A23A1A">
        <w:t>the</w:t>
      </w:r>
      <w:r w:rsidR="000D50D7" w:rsidRPr="000D50D7">
        <w:t xml:space="preserve"> </w:t>
      </w:r>
      <w:r w:rsidRPr="00A23A1A">
        <w:t>five</w:t>
      </w:r>
      <w:r w:rsidR="000D50D7" w:rsidRPr="000D50D7">
        <w:t xml:space="preserve"> </w:t>
      </w:r>
      <w:r w:rsidRPr="00A23A1A">
        <w:t>year</w:t>
      </w:r>
      <w:r w:rsidR="000D50D7" w:rsidRPr="000D50D7">
        <w:t xml:space="preserve"> </w:t>
      </w:r>
      <w:r w:rsidRPr="00A23A1A">
        <w:t>period</w:t>
      </w:r>
      <w:r w:rsidR="000D50D7" w:rsidRPr="000D50D7">
        <w:t xml:space="preserve"> </w:t>
      </w:r>
      <w:r w:rsidRPr="00A23A1A">
        <w:t>mentioned</w:t>
      </w:r>
      <w:r w:rsidR="000D50D7" w:rsidRPr="000D50D7">
        <w:t xml:space="preserve"> </w:t>
      </w:r>
      <w:r w:rsidRPr="00A23A1A">
        <w:t>in</w:t>
      </w:r>
      <w:r w:rsidR="000D50D7" w:rsidRPr="000D50D7">
        <w:t xml:space="preserve"> </w:t>
      </w:r>
      <w:r w:rsidRPr="00A23A1A">
        <w:t>article</w:t>
      </w:r>
      <w:r w:rsidR="000D50D7" w:rsidRPr="000D50D7">
        <w:t xml:space="preserve"> </w:t>
      </w:r>
      <w:r>
        <w:fldChar w:fldCharType="begin"/>
      </w:r>
      <w:r>
        <w:instrText xml:space="preserve"> REF _Ref77781855 \r \h </w:instrText>
      </w:r>
      <w:r>
        <w:fldChar w:fldCharType="separate"/>
      </w:r>
      <w:r w:rsidR="000D50D7">
        <w:t>19</w:t>
      </w:r>
      <w:r>
        <w:fldChar w:fldCharType="end"/>
      </w:r>
      <w:r w:rsidR="000D50D7" w:rsidRPr="000D50D7">
        <w:t xml:space="preserve"> </w:t>
      </w:r>
      <w:r w:rsidRPr="00A23A1A">
        <w:t>(time</w:t>
      </w:r>
      <w:r w:rsidR="000D50D7" w:rsidRPr="000D50D7">
        <w:t xml:space="preserve"> </w:t>
      </w:r>
      <w:r w:rsidRPr="00A23A1A">
        <w:t>limit</w:t>
      </w:r>
      <w:r w:rsidR="000D50D7" w:rsidRPr="000D50D7">
        <w:t xml:space="preserve"> </w:t>
      </w:r>
      <w:r w:rsidRPr="00A23A1A">
        <w:t>for</w:t>
      </w:r>
      <w:r w:rsidR="000D50D7" w:rsidRPr="000D50D7">
        <w:t xml:space="preserve"> </w:t>
      </w:r>
      <w:r w:rsidRPr="00A23A1A">
        <w:t>exercise</w:t>
      </w:r>
      <w:r w:rsidR="000D50D7" w:rsidRPr="000D50D7">
        <w:t xml:space="preserve"> </w:t>
      </w:r>
      <w:r w:rsidRPr="00A23A1A">
        <w:t>of</w:t>
      </w:r>
      <w:r w:rsidR="000D50D7" w:rsidRPr="000D50D7">
        <w:t xml:space="preserve"> </w:t>
      </w:r>
      <w:r w:rsidRPr="00A23A1A">
        <w:t>authority</w:t>
      </w:r>
      <w:r w:rsidR="000D50D7" w:rsidRPr="000D50D7">
        <w:t xml:space="preserve"> </w:t>
      </w:r>
      <w:r w:rsidRPr="00A23A1A">
        <w:t>to</w:t>
      </w:r>
      <w:r w:rsidR="000D50D7" w:rsidRPr="000D50D7">
        <w:t xml:space="preserve"> </w:t>
      </w:r>
      <w:r w:rsidRPr="00A23A1A">
        <w:t>acquire</w:t>
      </w:r>
      <w:r w:rsidR="000D50D7" w:rsidRPr="000D50D7">
        <w:t xml:space="preserve"> </w:t>
      </w:r>
      <w:r w:rsidRPr="00A23A1A">
        <w:t>land</w:t>
      </w:r>
      <w:r w:rsidR="000D50D7" w:rsidRPr="000D50D7">
        <w:t xml:space="preserve"> </w:t>
      </w:r>
      <w:r w:rsidRPr="00A23A1A">
        <w:t>compulsorily)</w:t>
      </w:r>
      <w:r w:rsidR="000D50D7" w:rsidRPr="000D50D7">
        <w:t xml:space="preserve"> </w:t>
      </w:r>
      <w:r w:rsidRPr="00A23A1A">
        <w:t>of</w:t>
      </w:r>
      <w:r w:rsidR="000D50D7" w:rsidRPr="000D50D7">
        <w:t xml:space="preserve"> </w:t>
      </w:r>
      <w:r w:rsidRPr="00A23A1A">
        <w:t>the</w:t>
      </w:r>
      <w:r w:rsidR="000D50D7" w:rsidRPr="000D50D7">
        <w:t xml:space="preserve"> </w:t>
      </w:r>
      <w:r w:rsidRPr="00A23A1A">
        <w:t>Longfield</w:t>
      </w:r>
      <w:r w:rsidR="000D50D7" w:rsidRPr="000D50D7">
        <w:t xml:space="preserve"> </w:t>
      </w:r>
      <w:r w:rsidRPr="00A23A1A">
        <w:t>Solar</w:t>
      </w:r>
      <w:r w:rsidR="000D50D7" w:rsidRPr="000D50D7">
        <w:t xml:space="preserve"> </w:t>
      </w:r>
      <w:r w:rsidRPr="00A23A1A">
        <w:t>Farm</w:t>
      </w:r>
      <w:r w:rsidR="000D50D7" w:rsidRPr="000D50D7">
        <w:t xml:space="preserve"> </w:t>
      </w:r>
      <w:r w:rsidRPr="00A23A1A">
        <w:t>Order</w:t>
      </w:r>
      <w:r w:rsidR="000D50D7" w:rsidRPr="000D50D7">
        <w:t xml:space="preserve"> </w:t>
      </w:r>
      <w:r w:rsidRPr="009125BA">
        <w:t>20</w:t>
      </w:r>
      <w:r w:rsidR="009125BA" w:rsidRPr="009125BA">
        <w:t>23</w:t>
      </w:r>
      <w:r w:rsidRPr="009125BA">
        <w:t>”.</w:t>
      </w:r>
    </w:p>
    <w:p w14:paraId="1D73F7B4" w14:textId="77777777" w:rsidR="00283174" w:rsidRDefault="00283174" w:rsidP="00283174">
      <w:pPr>
        <w:pStyle w:val="N2"/>
      </w:pPr>
      <w:r>
        <w:t>In</w:t>
      </w:r>
      <w:r w:rsidR="000D50D7" w:rsidRPr="000D50D7">
        <w:t xml:space="preserve"> </w:t>
      </w:r>
      <w:r>
        <w:t>section</w:t>
      </w:r>
      <w:r w:rsidR="000D50D7" w:rsidRPr="000D50D7">
        <w:t xml:space="preserve"> </w:t>
      </w:r>
      <w:r>
        <w:t>11A</w:t>
      </w:r>
      <w:r w:rsidR="000D50D7" w:rsidRPr="000D50D7">
        <w:t xml:space="preserve"> </w:t>
      </w:r>
      <w:r>
        <w:t>(powers</w:t>
      </w:r>
      <w:r w:rsidR="000D50D7" w:rsidRPr="000D50D7">
        <w:t xml:space="preserve"> </w:t>
      </w:r>
      <w:r>
        <w:t>of</w:t>
      </w:r>
      <w:r w:rsidR="000D50D7" w:rsidRPr="000D50D7">
        <w:t xml:space="preserve"> </w:t>
      </w:r>
      <w:r>
        <w:t>entry:</w:t>
      </w:r>
      <w:r w:rsidR="000D50D7" w:rsidRPr="000D50D7">
        <w:t xml:space="preserve"> </w:t>
      </w:r>
      <w:r>
        <w:t>further</w:t>
      </w:r>
      <w:r w:rsidR="000D50D7" w:rsidRPr="000D50D7">
        <w:t xml:space="preserve"> </w:t>
      </w:r>
      <w:r>
        <w:t>notice</w:t>
      </w:r>
      <w:r w:rsidR="000D50D7" w:rsidRPr="000D50D7">
        <w:t xml:space="preserve"> </w:t>
      </w:r>
      <w:r>
        <w:t>of</w:t>
      </w:r>
      <w:r w:rsidR="000D50D7" w:rsidRPr="000D50D7">
        <w:t xml:space="preserve"> </w:t>
      </w:r>
      <w:r>
        <w:t>entry)—</w:t>
      </w:r>
    </w:p>
    <w:p w14:paraId="04F26FF6" w14:textId="77777777" w:rsidR="00283174" w:rsidRDefault="00283174" w:rsidP="00283174">
      <w:pPr>
        <w:pStyle w:val="N3"/>
      </w:pPr>
      <w:r>
        <w:t>in</w:t>
      </w:r>
      <w:r w:rsidR="000D50D7" w:rsidRPr="000D50D7">
        <w:t xml:space="preserve"> </w:t>
      </w:r>
      <w:r>
        <w:t>subsection</w:t>
      </w:r>
      <w:r w:rsidR="000D50D7" w:rsidRPr="000D50D7">
        <w:t xml:space="preserve"> </w:t>
      </w:r>
      <w:r>
        <w:t>(1)(a),</w:t>
      </w:r>
      <w:r w:rsidR="000D50D7" w:rsidRPr="000D50D7">
        <w:t xml:space="preserve"> </w:t>
      </w:r>
      <w:r>
        <w:t>after</w:t>
      </w:r>
      <w:r w:rsidR="000D50D7" w:rsidRPr="000D50D7">
        <w:t xml:space="preserve"> </w:t>
      </w:r>
      <w:r>
        <w:t>“land”</w:t>
      </w:r>
      <w:r w:rsidR="000D50D7" w:rsidRPr="000D50D7">
        <w:t xml:space="preserve"> </w:t>
      </w:r>
      <w:r>
        <w:t>insert</w:t>
      </w:r>
      <w:r w:rsidR="000D50D7" w:rsidRPr="000D50D7">
        <w:t xml:space="preserve"> </w:t>
      </w:r>
      <w:r>
        <w:t>“under</w:t>
      </w:r>
      <w:r w:rsidR="000D50D7" w:rsidRPr="000D50D7">
        <w:t xml:space="preserve"> </w:t>
      </w:r>
      <w:r>
        <w:t>that</w:t>
      </w:r>
      <w:r w:rsidR="000D50D7" w:rsidRPr="000D50D7">
        <w:t xml:space="preserve"> </w:t>
      </w:r>
      <w:r>
        <w:t>provision”;</w:t>
      </w:r>
      <w:r w:rsidR="000D50D7" w:rsidRPr="000D50D7">
        <w:t xml:space="preserve"> </w:t>
      </w:r>
      <w:r>
        <w:t>and</w:t>
      </w:r>
    </w:p>
    <w:p w14:paraId="63BDF35A" w14:textId="77777777" w:rsidR="00283174" w:rsidRDefault="00283174" w:rsidP="00283174">
      <w:pPr>
        <w:pStyle w:val="N3"/>
      </w:pPr>
      <w:r>
        <w:t>in</w:t>
      </w:r>
      <w:r w:rsidR="000D50D7" w:rsidRPr="000D50D7">
        <w:t xml:space="preserve"> </w:t>
      </w:r>
      <w:r>
        <w:t>subsection</w:t>
      </w:r>
      <w:r w:rsidR="000D50D7" w:rsidRPr="000D50D7">
        <w:t xml:space="preserve"> </w:t>
      </w:r>
      <w:r>
        <w:t>(2),</w:t>
      </w:r>
      <w:r w:rsidR="000D50D7" w:rsidRPr="000D50D7">
        <w:t xml:space="preserve"> </w:t>
      </w:r>
      <w:r>
        <w:t>after</w:t>
      </w:r>
      <w:r w:rsidR="000D50D7" w:rsidRPr="000D50D7">
        <w:t xml:space="preserve"> </w:t>
      </w:r>
      <w:r>
        <w:t>“land”</w:t>
      </w:r>
      <w:r w:rsidR="000D50D7" w:rsidRPr="000D50D7">
        <w:t xml:space="preserve"> </w:t>
      </w:r>
      <w:r>
        <w:t>insert</w:t>
      </w:r>
      <w:r w:rsidR="000D50D7" w:rsidRPr="000D50D7">
        <w:t xml:space="preserve"> </w:t>
      </w:r>
      <w:r>
        <w:t>“under</w:t>
      </w:r>
      <w:r w:rsidR="000D50D7" w:rsidRPr="000D50D7">
        <w:t xml:space="preserve"> </w:t>
      </w:r>
      <w:r>
        <w:t>that</w:t>
      </w:r>
      <w:r w:rsidR="000D50D7" w:rsidRPr="000D50D7">
        <w:t xml:space="preserve"> </w:t>
      </w:r>
      <w:r>
        <w:t>provision”.</w:t>
      </w:r>
    </w:p>
    <w:p w14:paraId="092DAC60" w14:textId="77777777" w:rsidR="00283174" w:rsidRDefault="00283174" w:rsidP="00283174">
      <w:pPr>
        <w:pStyle w:val="N2"/>
      </w:pPr>
      <w:bookmarkStart w:id="624" w:name="_Ref77947307"/>
      <w:r>
        <w:t>In</w:t>
      </w:r>
      <w:r w:rsidR="000D50D7" w:rsidRPr="000D50D7">
        <w:t xml:space="preserve"> </w:t>
      </w:r>
      <w:r>
        <w:t>section</w:t>
      </w:r>
      <w:r w:rsidR="000D50D7" w:rsidRPr="000D50D7">
        <w:t xml:space="preserve"> </w:t>
      </w:r>
      <w:r>
        <w:t>22(2)</w:t>
      </w:r>
      <w:r w:rsidR="000D50D7" w:rsidRPr="000D50D7">
        <w:t xml:space="preserve"> </w:t>
      </w:r>
      <w:r>
        <w:t>(expiry</w:t>
      </w:r>
      <w:r w:rsidR="000D50D7" w:rsidRPr="000D50D7">
        <w:t xml:space="preserve"> </w:t>
      </w:r>
      <w:r>
        <w:t>of</w:t>
      </w:r>
      <w:r w:rsidR="000D50D7" w:rsidRPr="000D50D7">
        <w:t xml:space="preserve"> </w:t>
      </w:r>
      <w:r>
        <w:t>time</w:t>
      </w:r>
      <w:r w:rsidR="000D50D7" w:rsidRPr="000D50D7">
        <w:t xml:space="preserve"> </w:t>
      </w:r>
      <w:r>
        <w:t>limit</w:t>
      </w:r>
      <w:r w:rsidR="000D50D7" w:rsidRPr="000D50D7">
        <w:t xml:space="preserve"> </w:t>
      </w:r>
      <w:r>
        <w:t>for</w:t>
      </w:r>
      <w:r w:rsidR="000D50D7" w:rsidRPr="000D50D7">
        <w:t xml:space="preserve"> </w:t>
      </w:r>
      <w:r>
        <w:t>exercise</w:t>
      </w:r>
      <w:r w:rsidR="000D50D7" w:rsidRPr="000D50D7">
        <w:t xml:space="preserve"> </w:t>
      </w:r>
      <w:r>
        <w:t>of</w:t>
      </w:r>
      <w:r w:rsidR="000D50D7" w:rsidRPr="000D50D7">
        <w:t xml:space="preserve"> </w:t>
      </w:r>
      <w:r>
        <w:t>compulsory</w:t>
      </w:r>
      <w:r w:rsidR="000D50D7" w:rsidRPr="000D50D7">
        <w:t xml:space="preserve"> </w:t>
      </w:r>
      <w:r>
        <w:t>purchase</w:t>
      </w:r>
      <w:r w:rsidR="000D50D7" w:rsidRPr="000D50D7">
        <w:t xml:space="preserve"> </w:t>
      </w:r>
      <w:r>
        <w:t>power</w:t>
      </w:r>
      <w:r w:rsidR="000D50D7" w:rsidRPr="000D50D7">
        <w:t xml:space="preserve"> </w:t>
      </w:r>
      <w:r>
        <w:t>not</w:t>
      </w:r>
      <w:r w:rsidR="000D50D7" w:rsidRPr="000D50D7">
        <w:t xml:space="preserve"> </w:t>
      </w:r>
      <w:r>
        <w:t>to</w:t>
      </w:r>
      <w:r w:rsidR="000D50D7" w:rsidRPr="000D50D7">
        <w:t xml:space="preserve"> </w:t>
      </w:r>
      <w:r>
        <w:t>affect</w:t>
      </w:r>
      <w:r w:rsidR="000D50D7" w:rsidRPr="000D50D7">
        <w:t xml:space="preserve"> </w:t>
      </w:r>
      <w:r>
        <w:t>acquisition</w:t>
      </w:r>
      <w:r w:rsidR="000D50D7" w:rsidRPr="000D50D7">
        <w:t xml:space="preserve"> </w:t>
      </w:r>
      <w:r>
        <w:t>of</w:t>
      </w:r>
      <w:r w:rsidR="000D50D7" w:rsidRPr="000D50D7">
        <w:t xml:space="preserve"> </w:t>
      </w:r>
      <w:r>
        <w:t>interests</w:t>
      </w:r>
      <w:r w:rsidR="000D50D7" w:rsidRPr="000D50D7">
        <w:t xml:space="preserve"> </w:t>
      </w:r>
      <w:r>
        <w:t>omitted</w:t>
      </w:r>
      <w:r w:rsidR="000D50D7" w:rsidRPr="000D50D7">
        <w:t xml:space="preserve"> </w:t>
      </w:r>
      <w:r>
        <w:t>from</w:t>
      </w:r>
      <w:r w:rsidR="000D50D7" w:rsidRPr="000D50D7">
        <w:t xml:space="preserve"> </w:t>
      </w:r>
      <w:r>
        <w:t>purchase),</w:t>
      </w:r>
      <w:r w:rsidR="000D50D7" w:rsidRPr="000D50D7">
        <w:t xml:space="preserve"> </w:t>
      </w:r>
      <w:r>
        <w:t>for</w:t>
      </w:r>
      <w:r w:rsidR="000D50D7" w:rsidRPr="000D50D7">
        <w:t xml:space="preserve"> </w:t>
      </w:r>
      <w:r>
        <w:t>“section</w:t>
      </w:r>
      <w:r w:rsidR="000D50D7" w:rsidRPr="000D50D7">
        <w:t xml:space="preserve"> </w:t>
      </w:r>
      <w:r>
        <w:t>4</w:t>
      </w:r>
      <w:r w:rsidR="000D50D7" w:rsidRPr="000D50D7">
        <w:t xml:space="preserve"> </w:t>
      </w:r>
      <w:r>
        <w:t>of</w:t>
      </w:r>
      <w:r w:rsidR="000D50D7" w:rsidRPr="000D50D7">
        <w:t xml:space="preserve"> </w:t>
      </w:r>
      <w:r>
        <w:t>this</w:t>
      </w:r>
      <w:r w:rsidR="000D50D7" w:rsidRPr="000D50D7">
        <w:t xml:space="preserve"> </w:t>
      </w:r>
      <w:r>
        <w:t>Act”</w:t>
      </w:r>
      <w:r w:rsidR="000D50D7" w:rsidRPr="000D50D7">
        <w:t xml:space="preserve"> </w:t>
      </w:r>
      <w:r>
        <w:t>substitute</w:t>
      </w:r>
      <w:r w:rsidR="000D50D7" w:rsidRPr="000D50D7">
        <w:t xml:space="preserve"> </w:t>
      </w:r>
      <w:r>
        <w:t>“article</w:t>
      </w:r>
      <w:r w:rsidR="000D50D7" w:rsidRPr="000D50D7">
        <w:t xml:space="preserve"> </w:t>
      </w:r>
      <w:r>
        <w:fldChar w:fldCharType="begin"/>
      </w:r>
      <w:r>
        <w:instrText xml:space="preserve"> REF _Ref77781855 \r \h </w:instrText>
      </w:r>
      <w:r>
        <w:fldChar w:fldCharType="separate"/>
      </w:r>
      <w:r w:rsidR="000D50D7">
        <w:t>19</w:t>
      </w:r>
      <w:r>
        <w:fldChar w:fldCharType="end"/>
      </w:r>
      <w:r w:rsidR="000D50D7" w:rsidRPr="000D50D7">
        <w:t xml:space="preserve"> </w:t>
      </w:r>
      <w:r>
        <w:t>(time</w:t>
      </w:r>
      <w:r w:rsidR="000D50D7" w:rsidRPr="000D50D7">
        <w:t xml:space="preserve"> </w:t>
      </w:r>
      <w:r>
        <w:t>limit</w:t>
      </w:r>
      <w:r w:rsidR="000D50D7" w:rsidRPr="000D50D7">
        <w:t xml:space="preserve"> </w:t>
      </w:r>
      <w:r>
        <w:t>for</w:t>
      </w:r>
      <w:r w:rsidR="000D50D7" w:rsidRPr="000D50D7">
        <w:t xml:space="preserve"> </w:t>
      </w:r>
      <w:r>
        <w:t>exercise</w:t>
      </w:r>
      <w:r w:rsidR="000D50D7" w:rsidRPr="000D50D7">
        <w:t xml:space="preserve"> </w:t>
      </w:r>
      <w:r>
        <w:t>of</w:t>
      </w:r>
      <w:r w:rsidR="000D50D7" w:rsidRPr="000D50D7">
        <w:t xml:space="preserve"> </w:t>
      </w:r>
      <w:r>
        <w:t>authority</w:t>
      </w:r>
      <w:r w:rsidR="000D50D7" w:rsidRPr="000D50D7">
        <w:t xml:space="preserve"> </w:t>
      </w:r>
      <w:r>
        <w:t>to</w:t>
      </w:r>
      <w:r w:rsidR="000D50D7" w:rsidRPr="000D50D7">
        <w:t xml:space="preserve"> </w:t>
      </w:r>
      <w:r>
        <w:t>acquire</w:t>
      </w:r>
      <w:r w:rsidR="000D50D7" w:rsidRPr="000D50D7">
        <w:t xml:space="preserve"> </w:t>
      </w:r>
      <w:r>
        <w:t>land</w:t>
      </w:r>
      <w:r w:rsidR="000D50D7" w:rsidRPr="000D50D7">
        <w:t xml:space="preserve"> </w:t>
      </w:r>
      <w:r>
        <w:t>compulsorily)</w:t>
      </w:r>
      <w:r w:rsidR="000D50D7" w:rsidRPr="000D50D7">
        <w:t xml:space="preserve"> </w:t>
      </w:r>
      <w:r>
        <w:t>of</w:t>
      </w:r>
      <w:r w:rsidR="000D50D7" w:rsidRPr="000D50D7">
        <w:t xml:space="preserve"> </w:t>
      </w:r>
      <w:r>
        <w:t>the</w:t>
      </w:r>
      <w:r w:rsidR="000D50D7" w:rsidRPr="000D50D7">
        <w:t xml:space="preserve"> </w:t>
      </w:r>
      <w:r>
        <w:t>Longfield</w:t>
      </w:r>
      <w:r w:rsidR="000D50D7" w:rsidRPr="000D50D7">
        <w:t xml:space="preserve"> </w:t>
      </w:r>
      <w:r>
        <w:t>Solar</w:t>
      </w:r>
      <w:r w:rsidR="000D50D7" w:rsidRPr="000D50D7">
        <w:t xml:space="preserve"> </w:t>
      </w:r>
      <w:r>
        <w:t>Farm</w:t>
      </w:r>
      <w:r w:rsidR="000D50D7" w:rsidRPr="000D50D7">
        <w:t xml:space="preserve"> </w:t>
      </w:r>
      <w:r>
        <w:t>Order</w:t>
      </w:r>
      <w:r w:rsidR="000D50D7" w:rsidRPr="000D50D7">
        <w:t xml:space="preserve"> </w:t>
      </w:r>
      <w:r w:rsidRPr="009125BA">
        <w:t>20</w:t>
      </w:r>
      <w:r w:rsidR="009125BA" w:rsidRPr="009125BA">
        <w:t>23</w:t>
      </w:r>
      <w:r>
        <w:t>”.</w:t>
      </w:r>
      <w:bookmarkEnd w:id="624"/>
    </w:p>
    <w:p w14:paraId="383A88D6" w14:textId="77777777" w:rsidR="00283174" w:rsidRDefault="00283174" w:rsidP="00283174">
      <w:pPr>
        <w:pStyle w:val="H1"/>
      </w:pPr>
      <w:r>
        <w:t>Rights</w:t>
      </w:r>
      <w:r w:rsidR="000D50D7" w:rsidRPr="000D50D7">
        <w:t xml:space="preserve"> </w:t>
      </w:r>
      <w:r>
        <w:t>under</w:t>
      </w:r>
      <w:r w:rsidR="000D50D7" w:rsidRPr="000D50D7">
        <w:t xml:space="preserve"> </w:t>
      </w:r>
      <w:r>
        <w:t>or</w:t>
      </w:r>
      <w:r w:rsidR="000D50D7" w:rsidRPr="000D50D7">
        <w:t xml:space="preserve"> </w:t>
      </w:r>
      <w:r>
        <w:t>over</w:t>
      </w:r>
      <w:r w:rsidR="000D50D7" w:rsidRPr="000D50D7">
        <w:t xml:space="preserve"> </w:t>
      </w:r>
      <w:r>
        <w:t>streets</w:t>
      </w:r>
    </w:p>
    <w:p w14:paraId="38A048CB" w14:textId="77777777" w:rsidR="00283174" w:rsidRDefault="00283174" w:rsidP="00283174">
      <w:pPr>
        <w:pStyle w:val="N1"/>
      </w:pPr>
      <w:bookmarkStart w:id="625" w:name="_Ref77873612"/>
      <w:r>
        <w:t>—</w:t>
      </w:r>
      <w:r>
        <w:fldChar w:fldCharType="begin"/>
      </w:r>
      <w:bookmarkStart w:id="626" w:name="_Ref77862403"/>
      <w:bookmarkEnd w:id="626"/>
      <w:r>
        <w:instrText xml:space="preserve"> LISTNUM "SEQ1" \l 2 </w:instrText>
      </w:r>
      <w:r>
        <w:fldChar w:fldCharType="end"/>
      </w:r>
      <w:r w:rsidR="000D50D7" w:rsidRPr="000D50D7">
        <w:t> </w:t>
      </w:r>
      <w:r>
        <w:t>The</w:t>
      </w:r>
      <w:r w:rsidR="000D50D7" w:rsidRPr="000D50D7">
        <w:t xml:space="preserve"> </w:t>
      </w:r>
      <w:r>
        <w:t>undertaker</w:t>
      </w:r>
      <w:r w:rsidR="000D50D7" w:rsidRPr="000D50D7">
        <w:t xml:space="preserve"> </w:t>
      </w:r>
      <w:r>
        <w:t>may</w:t>
      </w:r>
      <w:r w:rsidR="000D50D7" w:rsidRPr="000D50D7">
        <w:t xml:space="preserve"> </w:t>
      </w:r>
      <w:r>
        <w:t>enter</w:t>
      </w:r>
      <w:r w:rsidR="000D50D7" w:rsidRPr="000D50D7">
        <w:t xml:space="preserve"> </w:t>
      </w:r>
      <w:r>
        <w:t>on</w:t>
      </w:r>
      <w:r w:rsidRPr="0045799C">
        <w:t>,</w:t>
      </w:r>
      <w:r w:rsidR="000D50D7" w:rsidRPr="000D50D7">
        <w:t xml:space="preserve"> </w:t>
      </w:r>
      <w:r w:rsidRPr="0045799C">
        <w:t>appropriate</w:t>
      </w:r>
      <w:r w:rsidR="000D50D7" w:rsidRPr="000D50D7">
        <w:t xml:space="preserve"> </w:t>
      </w:r>
      <w:r w:rsidRPr="0045799C">
        <w:t>and</w:t>
      </w:r>
      <w:r w:rsidR="000D50D7" w:rsidRPr="000D50D7">
        <w:t xml:space="preserve"> </w:t>
      </w:r>
      <w:r w:rsidRPr="0045799C">
        <w:t>use</w:t>
      </w:r>
      <w:r w:rsidR="000D50D7" w:rsidRPr="000D50D7">
        <w:t xml:space="preserve"> </w:t>
      </w:r>
      <w:r w:rsidRPr="0045799C">
        <w:t>so</w:t>
      </w:r>
      <w:r w:rsidR="000D50D7" w:rsidRPr="000D50D7">
        <w:t xml:space="preserve"> </w:t>
      </w:r>
      <w:r w:rsidRPr="0045799C">
        <w:t>much</w:t>
      </w:r>
      <w:r w:rsidR="000D50D7" w:rsidRPr="000D50D7">
        <w:t xml:space="preserve"> </w:t>
      </w:r>
      <w:r w:rsidRPr="0045799C">
        <w:t>of</w:t>
      </w:r>
      <w:r w:rsidR="000D50D7" w:rsidRPr="000D50D7">
        <w:t xml:space="preserve"> </w:t>
      </w:r>
      <w:r w:rsidRPr="0045799C">
        <w:t>the</w:t>
      </w:r>
      <w:r w:rsidR="000D50D7" w:rsidRPr="000D50D7">
        <w:t xml:space="preserve"> </w:t>
      </w:r>
      <w:r w:rsidRPr="0045799C">
        <w:t>subsoil</w:t>
      </w:r>
      <w:r w:rsidR="000D50D7" w:rsidRPr="000D50D7">
        <w:t xml:space="preserve"> </w:t>
      </w:r>
      <w:r w:rsidRPr="0045799C">
        <w:t>of</w:t>
      </w:r>
      <w:r w:rsidR="000D50D7" w:rsidRPr="000D50D7">
        <w:t xml:space="preserve"> </w:t>
      </w:r>
      <w:r w:rsidRPr="0045799C">
        <w:t>or</w:t>
      </w:r>
      <w:r w:rsidR="000D50D7" w:rsidRPr="000D50D7">
        <w:t xml:space="preserve"> </w:t>
      </w:r>
      <w:r w:rsidRPr="0045799C">
        <w:t>airspace</w:t>
      </w:r>
      <w:r w:rsidR="000D50D7" w:rsidRPr="000D50D7">
        <w:t xml:space="preserve"> </w:t>
      </w:r>
      <w:r w:rsidRPr="0045799C">
        <w:t>over</w:t>
      </w:r>
      <w:r w:rsidR="000D50D7" w:rsidRPr="000D50D7">
        <w:t xml:space="preserve"> </w:t>
      </w:r>
      <w:r w:rsidRPr="0045799C">
        <w:t>any</w:t>
      </w:r>
      <w:r w:rsidR="000D50D7" w:rsidRPr="000D50D7">
        <w:t xml:space="preserve"> </w:t>
      </w:r>
      <w:r w:rsidRPr="0045799C">
        <w:t>street</w:t>
      </w:r>
      <w:r w:rsidR="000D50D7" w:rsidRPr="000D50D7">
        <w:t xml:space="preserve"> </w:t>
      </w:r>
      <w:r w:rsidRPr="0045799C">
        <w:t>within</w:t>
      </w:r>
      <w:r w:rsidR="000D50D7" w:rsidRPr="000D50D7">
        <w:t xml:space="preserve"> </w:t>
      </w:r>
      <w:r w:rsidRPr="0045799C">
        <w:t>the</w:t>
      </w:r>
      <w:r w:rsidR="000D50D7" w:rsidRPr="000D50D7">
        <w:t xml:space="preserve"> </w:t>
      </w:r>
      <w:r w:rsidRPr="0045799C">
        <w:t>Order</w:t>
      </w:r>
      <w:r w:rsidR="000D50D7" w:rsidRPr="000D50D7">
        <w:t xml:space="preserve"> </w:t>
      </w:r>
      <w:r w:rsidRPr="0045799C">
        <w:t>limits</w:t>
      </w:r>
      <w:r w:rsidR="000D50D7" w:rsidRPr="000D50D7">
        <w:t xml:space="preserve"> </w:t>
      </w:r>
      <w:r w:rsidRPr="0045799C">
        <w:t>as</w:t>
      </w:r>
      <w:r w:rsidR="000D50D7" w:rsidRPr="000D50D7">
        <w:t xml:space="preserve"> </w:t>
      </w:r>
      <w:r w:rsidRPr="0045799C">
        <w:t>may</w:t>
      </w:r>
      <w:r w:rsidR="000D50D7" w:rsidRPr="000D50D7">
        <w:t xml:space="preserve"> </w:t>
      </w:r>
      <w:r w:rsidRPr="0045799C">
        <w:t>be</w:t>
      </w:r>
      <w:r w:rsidR="000D50D7" w:rsidRPr="000D50D7">
        <w:t xml:space="preserve"> </w:t>
      </w:r>
      <w:r w:rsidRPr="0045799C">
        <w:t>required</w:t>
      </w:r>
      <w:r w:rsidR="000D50D7" w:rsidRPr="000D50D7">
        <w:t xml:space="preserve"> </w:t>
      </w:r>
      <w:r w:rsidRPr="0045799C">
        <w:t>for</w:t>
      </w:r>
      <w:r w:rsidR="000D50D7" w:rsidRPr="000D50D7">
        <w:t xml:space="preserve"> </w:t>
      </w:r>
      <w:r w:rsidRPr="0045799C">
        <w:t>the</w:t>
      </w:r>
      <w:r w:rsidR="000D50D7" w:rsidRPr="000D50D7">
        <w:t xml:space="preserve"> </w:t>
      </w:r>
      <w:r w:rsidRPr="0045799C">
        <w:t>purposes</w:t>
      </w:r>
      <w:r w:rsidR="000D50D7" w:rsidRPr="000D50D7">
        <w:t xml:space="preserve"> </w:t>
      </w:r>
      <w:r w:rsidRPr="0045799C">
        <w:t>of</w:t>
      </w:r>
      <w:r w:rsidR="000D50D7" w:rsidRPr="000D50D7">
        <w:t xml:space="preserve"> </w:t>
      </w:r>
      <w:r w:rsidRPr="0045799C">
        <w:t>the</w:t>
      </w:r>
      <w:r w:rsidR="000D50D7" w:rsidRPr="000D50D7">
        <w:t xml:space="preserve"> </w:t>
      </w:r>
      <w:r w:rsidRPr="0045799C">
        <w:t>authorised</w:t>
      </w:r>
      <w:r w:rsidR="000D50D7" w:rsidRPr="000D50D7">
        <w:t xml:space="preserve"> </w:t>
      </w:r>
      <w:r w:rsidRPr="0045799C">
        <w:t>development</w:t>
      </w:r>
      <w:r w:rsidR="000D50D7" w:rsidRPr="000D50D7">
        <w:t xml:space="preserve"> </w:t>
      </w:r>
      <w:r w:rsidRPr="0045799C">
        <w:t>and</w:t>
      </w:r>
      <w:r w:rsidR="000D50D7" w:rsidRPr="000D50D7">
        <w:t xml:space="preserve"> </w:t>
      </w:r>
      <w:r w:rsidRPr="0045799C">
        <w:t>may</w:t>
      </w:r>
      <w:r w:rsidR="000D50D7" w:rsidRPr="000D50D7">
        <w:t xml:space="preserve"> </w:t>
      </w:r>
      <w:r w:rsidRPr="0045799C">
        <w:t>use</w:t>
      </w:r>
      <w:r w:rsidR="000D50D7" w:rsidRPr="000D50D7">
        <w:t xml:space="preserve"> </w:t>
      </w:r>
      <w:r w:rsidRPr="0045799C">
        <w:t>the</w:t>
      </w:r>
      <w:r w:rsidR="000D50D7" w:rsidRPr="000D50D7">
        <w:t xml:space="preserve"> </w:t>
      </w:r>
      <w:r w:rsidRPr="0045799C">
        <w:t>subsoil</w:t>
      </w:r>
      <w:r w:rsidR="000D50D7" w:rsidRPr="000D50D7">
        <w:t xml:space="preserve"> </w:t>
      </w:r>
      <w:r w:rsidRPr="0045799C">
        <w:t>or</w:t>
      </w:r>
      <w:r w:rsidR="000D50D7" w:rsidRPr="000D50D7">
        <w:t xml:space="preserve"> </w:t>
      </w:r>
      <w:r w:rsidRPr="0045799C">
        <w:t>airspace</w:t>
      </w:r>
      <w:r w:rsidR="000D50D7" w:rsidRPr="000D50D7">
        <w:t xml:space="preserve"> </w:t>
      </w:r>
      <w:r w:rsidRPr="0045799C">
        <w:t>for</w:t>
      </w:r>
      <w:r w:rsidR="000D50D7" w:rsidRPr="000D50D7">
        <w:t xml:space="preserve"> </w:t>
      </w:r>
      <w:r w:rsidRPr="0045799C">
        <w:t>those</w:t>
      </w:r>
      <w:r w:rsidR="000D50D7" w:rsidRPr="000D50D7">
        <w:t xml:space="preserve"> </w:t>
      </w:r>
      <w:r w:rsidRPr="0045799C">
        <w:t>purposes</w:t>
      </w:r>
      <w:r w:rsidR="000D50D7" w:rsidRPr="000D50D7">
        <w:t xml:space="preserve"> </w:t>
      </w:r>
      <w:r w:rsidRPr="0045799C">
        <w:t>or</w:t>
      </w:r>
      <w:r w:rsidR="000D50D7" w:rsidRPr="000D50D7">
        <w:t xml:space="preserve"> </w:t>
      </w:r>
      <w:r w:rsidRPr="0045799C">
        <w:t>any</w:t>
      </w:r>
      <w:r w:rsidR="000D50D7" w:rsidRPr="000D50D7">
        <w:t xml:space="preserve"> </w:t>
      </w:r>
      <w:r w:rsidRPr="0045799C">
        <w:t>other</w:t>
      </w:r>
      <w:r w:rsidR="000D50D7" w:rsidRPr="000D50D7">
        <w:t xml:space="preserve"> </w:t>
      </w:r>
      <w:r w:rsidRPr="0045799C">
        <w:t>purpose</w:t>
      </w:r>
      <w:r w:rsidR="000D50D7" w:rsidRPr="000D50D7">
        <w:t xml:space="preserve"> </w:t>
      </w:r>
      <w:r w:rsidRPr="0045799C">
        <w:t>ancillary</w:t>
      </w:r>
      <w:r w:rsidR="000D50D7" w:rsidRPr="000D50D7">
        <w:t xml:space="preserve"> </w:t>
      </w:r>
      <w:r w:rsidRPr="0045799C">
        <w:t>to</w:t>
      </w:r>
      <w:r w:rsidR="000D50D7" w:rsidRPr="000D50D7">
        <w:t xml:space="preserve"> </w:t>
      </w:r>
      <w:r w:rsidRPr="0045799C">
        <w:t>the</w:t>
      </w:r>
      <w:r w:rsidR="000D50D7" w:rsidRPr="000D50D7">
        <w:t xml:space="preserve"> </w:t>
      </w:r>
      <w:r w:rsidRPr="0045799C">
        <w:t>authorised</w:t>
      </w:r>
      <w:r w:rsidR="000D50D7" w:rsidRPr="000D50D7">
        <w:t xml:space="preserve"> </w:t>
      </w:r>
      <w:r w:rsidRPr="0045799C">
        <w:t>development</w:t>
      </w:r>
      <w:r>
        <w:t>.</w:t>
      </w:r>
      <w:bookmarkEnd w:id="625"/>
    </w:p>
    <w:p w14:paraId="78155F6C" w14:textId="77777777" w:rsidR="00283174" w:rsidRDefault="00283174" w:rsidP="00283174">
      <w:pPr>
        <w:pStyle w:val="N2"/>
      </w:pPr>
      <w:bookmarkStart w:id="627" w:name="_Ref77862428"/>
      <w:r>
        <w:t>Subject</w:t>
      </w:r>
      <w:r w:rsidR="000D50D7" w:rsidRPr="000D50D7">
        <w:t xml:space="preserve"> </w:t>
      </w:r>
      <w:r>
        <w:t>to</w:t>
      </w:r>
      <w:r w:rsidR="000D50D7" w:rsidRPr="000D50D7">
        <w:t xml:space="preserve"> </w:t>
      </w:r>
      <w:r>
        <w:t>paragraph</w:t>
      </w:r>
      <w:r w:rsidR="000D50D7" w:rsidRPr="000D50D7">
        <w:t xml:space="preserve"> </w:t>
      </w:r>
      <w:r>
        <w:fldChar w:fldCharType="begin"/>
      </w:r>
      <w:r>
        <w:instrText xml:space="preserve"> REF _Ref77862600 \r \h </w:instrText>
      </w:r>
      <w:r>
        <w:fldChar w:fldCharType="separate"/>
      </w:r>
      <w:r w:rsidR="000D50D7">
        <w:t>(3)</w:t>
      </w:r>
      <w:r>
        <w:fldChar w:fldCharType="end"/>
      </w:r>
      <w:r>
        <w:t>,</w:t>
      </w:r>
      <w:r w:rsidR="000D50D7" w:rsidRPr="000D50D7">
        <w:t xml:space="preserve"> </w:t>
      </w:r>
      <w:r>
        <w:t>the</w:t>
      </w:r>
      <w:r w:rsidR="000D50D7" w:rsidRPr="000D50D7">
        <w:t xml:space="preserve"> </w:t>
      </w:r>
      <w:r>
        <w:t>undertaker</w:t>
      </w:r>
      <w:r w:rsidR="000D50D7" w:rsidRPr="000D50D7">
        <w:t xml:space="preserve"> </w:t>
      </w:r>
      <w:r>
        <w:t>may</w:t>
      </w:r>
      <w:r w:rsidR="000D50D7" w:rsidRPr="000D50D7">
        <w:t xml:space="preserve"> </w:t>
      </w:r>
      <w:r>
        <w:t>exercise</w:t>
      </w:r>
      <w:r w:rsidR="000D50D7" w:rsidRPr="000D50D7">
        <w:t xml:space="preserve"> </w:t>
      </w:r>
      <w:r>
        <w:t>any</w:t>
      </w:r>
      <w:r w:rsidR="000D50D7" w:rsidRPr="000D50D7">
        <w:t xml:space="preserve"> </w:t>
      </w:r>
      <w:r>
        <w:t>power</w:t>
      </w:r>
      <w:r w:rsidR="000D50D7" w:rsidRPr="000D50D7">
        <w:t xml:space="preserve"> </w:t>
      </w:r>
      <w:r>
        <w:t>conferred</w:t>
      </w:r>
      <w:r w:rsidR="000D50D7" w:rsidRPr="000D50D7">
        <w:t xml:space="preserve"> </w:t>
      </w:r>
      <w:r>
        <w:t>by</w:t>
      </w:r>
      <w:r w:rsidR="000D50D7" w:rsidRPr="000D50D7">
        <w:t xml:space="preserve"> </w:t>
      </w:r>
      <w:r>
        <w:t>paragraph</w:t>
      </w:r>
      <w:r w:rsidR="000D50D7" w:rsidRPr="000D50D7">
        <w:t xml:space="preserve"> </w:t>
      </w:r>
      <w:r>
        <w:fldChar w:fldCharType="begin"/>
      </w:r>
      <w:r>
        <w:instrText xml:space="preserve"> REF _Ref77862403 \r \h </w:instrText>
      </w:r>
      <w:r>
        <w:fldChar w:fldCharType="separate"/>
      </w:r>
      <w:r w:rsidR="000D50D7">
        <w:t>(1)</w:t>
      </w:r>
      <w:r>
        <w:fldChar w:fldCharType="end"/>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a</w:t>
      </w:r>
      <w:r w:rsidR="000D50D7" w:rsidRPr="000D50D7">
        <w:t xml:space="preserve"> </w:t>
      </w:r>
      <w:r>
        <w:t>street</w:t>
      </w:r>
      <w:r w:rsidR="000D50D7" w:rsidRPr="000D50D7">
        <w:t xml:space="preserve"> </w:t>
      </w:r>
      <w:r>
        <w:t>without</w:t>
      </w:r>
      <w:r w:rsidR="000D50D7" w:rsidRPr="000D50D7">
        <w:t xml:space="preserve"> </w:t>
      </w:r>
      <w:r>
        <w:t>being</w:t>
      </w:r>
      <w:r w:rsidR="000D50D7" w:rsidRPr="000D50D7">
        <w:t xml:space="preserve"> </w:t>
      </w:r>
      <w:r>
        <w:t>required</w:t>
      </w:r>
      <w:r w:rsidR="000D50D7" w:rsidRPr="000D50D7">
        <w:t xml:space="preserve"> </w:t>
      </w:r>
      <w:r>
        <w:t>to</w:t>
      </w:r>
      <w:r w:rsidR="000D50D7" w:rsidRPr="000D50D7">
        <w:t xml:space="preserve"> </w:t>
      </w:r>
      <w:r>
        <w:t>acquire</w:t>
      </w:r>
      <w:r w:rsidR="000D50D7" w:rsidRPr="000D50D7">
        <w:t xml:space="preserve"> </w:t>
      </w:r>
      <w:r>
        <w:t>any</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or</w:t>
      </w:r>
      <w:r w:rsidR="000D50D7" w:rsidRPr="000D50D7">
        <w:t xml:space="preserve"> </w:t>
      </w:r>
      <w:r>
        <w:t>any</w:t>
      </w:r>
      <w:r w:rsidR="000D50D7" w:rsidRPr="000D50D7">
        <w:t xml:space="preserve"> </w:t>
      </w:r>
      <w:r>
        <w:t>easement</w:t>
      </w:r>
      <w:r w:rsidR="000D50D7" w:rsidRPr="000D50D7">
        <w:t xml:space="preserve"> </w:t>
      </w:r>
      <w:r>
        <w:t>or</w:t>
      </w:r>
      <w:r w:rsidR="000D50D7" w:rsidRPr="000D50D7">
        <w:t xml:space="preserve"> </w:t>
      </w:r>
      <w:r>
        <w:t>right</w:t>
      </w:r>
      <w:r w:rsidR="000D50D7" w:rsidRPr="000D50D7">
        <w:t xml:space="preserve"> </w:t>
      </w:r>
      <w:r>
        <w:t>in</w:t>
      </w:r>
      <w:r w:rsidR="000D50D7" w:rsidRPr="000D50D7">
        <w:t xml:space="preserve"> </w:t>
      </w:r>
      <w:r>
        <w:t>the</w:t>
      </w:r>
      <w:r w:rsidR="000D50D7" w:rsidRPr="000D50D7">
        <w:t xml:space="preserve"> </w:t>
      </w:r>
      <w:r>
        <w:t>street.</w:t>
      </w:r>
      <w:bookmarkEnd w:id="627"/>
    </w:p>
    <w:p w14:paraId="66FA9D9B" w14:textId="77777777" w:rsidR="00283174" w:rsidRDefault="00283174" w:rsidP="00283174">
      <w:pPr>
        <w:pStyle w:val="N2"/>
      </w:pPr>
      <w:bookmarkStart w:id="628" w:name="_Ref77862600"/>
      <w:r>
        <w:t>Paragraph</w:t>
      </w:r>
      <w:r w:rsidR="000D50D7" w:rsidRPr="000D50D7">
        <w:t xml:space="preserve"> </w:t>
      </w:r>
      <w:r>
        <w:fldChar w:fldCharType="begin"/>
      </w:r>
      <w:r>
        <w:instrText xml:space="preserve"> REF _Ref77862428 \r \h </w:instrText>
      </w:r>
      <w:r>
        <w:fldChar w:fldCharType="separate"/>
      </w:r>
      <w:r w:rsidR="000D50D7">
        <w:t>(2)</w:t>
      </w:r>
      <w:r>
        <w:fldChar w:fldCharType="end"/>
      </w:r>
      <w:r w:rsidR="000D50D7" w:rsidRPr="000D50D7">
        <w:t xml:space="preserve"> </w:t>
      </w:r>
      <w:r>
        <w:t>does</w:t>
      </w:r>
      <w:r w:rsidR="000D50D7" w:rsidRPr="000D50D7">
        <w:t xml:space="preserve"> </w:t>
      </w:r>
      <w:r>
        <w:t>not</w:t>
      </w:r>
      <w:r w:rsidR="000D50D7" w:rsidRPr="000D50D7">
        <w:t xml:space="preserve"> </w:t>
      </w:r>
      <w:r>
        <w:t>apply</w:t>
      </w:r>
      <w:r w:rsidR="000D50D7" w:rsidRPr="000D50D7">
        <w:t xml:space="preserve"> </w:t>
      </w:r>
      <w:r>
        <w:t>in</w:t>
      </w:r>
      <w:r w:rsidR="000D50D7" w:rsidRPr="000D50D7">
        <w:t xml:space="preserve"> </w:t>
      </w:r>
      <w:r>
        <w:t>relation</w:t>
      </w:r>
      <w:r w:rsidR="000D50D7" w:rsidRPr="000D50D7">
        <w:t xml:space="preserve"> </w:t>
      </w:r>
      <w:r>
        <w:t>to—</w:t>
      </w:r>
      <w:bookmarkEnd w:id="628"/>
    </w:p>
    <w:p w14:paraId="377D2863" w14:textId="77777777" w:rsidR="00283174" w:rsidRDefault="00283174" w:rsidP="00283174">
      <w:pPr>
        <w:pStyle w:val="N3"/>
      </w:pPr>
      <w:r>
        <w:t>any</w:t>
      </w:r>
      <w:r w:rsidR="000D50D7" w:rsidRPr="000D50D7">
        <w:t xml:space="preserve"> </w:t>
      </w:r>
      <w:r>
        <w:t>subway</w:t>
      </w:r>
      <w:r w:rsidR="000D50D7" w:rsidRPr="000D50D7">
        <w:t xml:space="preserve"> </w:t>
      </w:r>
      <w:r>
        <w:t>or</w:t>
      </w:r>
      <w:r w:rsidR="000D50D7" w:rsidRPr="000D50D7">
        <w:t xml:space="preserve"> </w:t>
      </w:r>
      <w:r>
        <w:t>underground</w:t>
      </w:r>
      <w:r w:rsidR="000D50D7" w:rsidRPr="000D50D7">
        <w:t xml:space="preserve"> </w:t>
      </w:r>
      <w:r>
        <w:t>building;</w:t>
      </w:r>
      <w:r w:rsidR="000D50D7" w:rsidRPr="000D50D7">
        <w:t xml:space="preserve"> </w:t>
      </w:r>
      <w:r>
        <w:t>or</w:t>
      </w:r>
    </w:p>
    <w:p w14:paraId="57833914" w14:textId="77777777" w:rsidR="00283174" w:rsidRDefault="00283174" w:rsidP="00283174">
      <w:pPr>
        <w:pStyle w:val="N3"/>
      </w:pPr>
      <w:r>
        <w:t>any</w:t>
      </w:r>
      <w:r w:rsidR="000D50D7" w:rsidRPr="000D50D7">
        <w:t xml:space="preserve"> </w:t>
      </w:r>
      <w:r>
        <w:t>cellar,</w:t>
      </w:r>
      <w:r w:rsidR="000D50D7" w:rsidRPr="000D50D7">
        <w:t xml:space="preserve"> </w:t>
      </w:r>
      <w:r>
        <w:t>vault,</w:t>
      </w:r>
      <w:r w:rsidR="000D50D7" w:rsidRPr="000D50D7">
        <w:t xml:space="preserve"> </w:t>
      </w:r>
      <w:r>
        <w:t>arch</w:t>
      </w:r>
      <w:r w:rsidR="000D50D7" w:rsidRPr="000D50D7">
        <w:t xml:space="preserve"> </w:t>
      </w:r>
      <w:r>
        <w:t>or</w:t>
      </w:r>
      <w:r w:rsidR="000D50D7" w:rsidRPr="000D50D7">
        <w:t xml:space="preserve"> </w:t>
      </w:r>
      <w:r>
        <w:t>other</w:t>
      </w:r>
      <w:r w:rsidR="000D50D7" w:rsidRPr="000D50D7">
        <w:t xml:space="preserve"> </w:t>
      </w:r>
      <w:r>
        <w:t>construction</w:t>
      </w:r>
      <w:r w:rsidR="000D50D7" w:rsidRPr="000D50D7">
        <w:t xml:space="preserve"> </w:t>
      </w:r>
      <w:r>
        <w:t>in,</w:t>
      </w:r>
      <w:r w:rsidR="000D50D7" w:rsidRPr="000D50D7">
        <w:t xml:space="preserve"> </w:t>
      </w:r>
      <w:r>
        <w:t>on</w:t>
      </w:r>
      <w:r w:rsidR="000D50D7" w:rsidRPr="000D50D7">
        <w:t xml:space="preserve"> </w:t>
      </w:r>
      <w:r>
        <w:t>or</w:t>
      </w:r>
      <w:r w:rsidR="000D50D7" w:rsidRPr="000D50D7">
        <w:t xml:space="preserve"> </w:t>
      </w:r>
      <w:r>
        <w:t>under</w:t>
      </w:r>
      <w:r w:rsidR="000D50D7" w:rsidRPr="000D50D7">
        <w:t xml:space="preserve"> </w:t>
      </w:r>
      <w:r>
        <w:t>a</w:t>
      </w:r>
      <w:r w:rsidR="000D50D7" w:rsidRPr="000D50D7">
        <w:t xml:space="preserve"> </w:t>
      </w:r>
      <w:r>
        <w:t>street</w:t>
      </w:r>
      <w:r w:rsidR="000D50D7" w:rsidRPr="000D50D7">
        <w:t xml:space="preserve"> </w:t>
      </w:r>
      <w:r>
        <w:t>which</w:t>
      </w:r>
      <w:r w:rsidR="000D50D7" w:rsidRPr="000D50D7">
        <w:t xml:space="preserve"> </w:t>
      </w:r>
      <w:r>
        <w:t>forms</w:t>
      </w:r>
      <w:r w:rsidR="000D50D7" w:rsidRPr="000D50D7">
        <w:t xml:space="preserve"> </w:t>
      </w:r>
      <w:r>
        <w:t>part</w:t>
      </w:r>
      <w:r w:rsidR="000D50D7" w:rsidRPr="000D50D7">
        <w:t xml:space="preserve"> </w:t>
      </w:r>
      <w:r>
        <w:t>of</w:t>
      </w:r>
      <w:r w:rsidR="000D50D7" w:rsidRPr="000D50D7">
        <w:t xml:space="preserve"> </w:t>
      </w:r>
      <w:r>
        <w:t>a</w:t>
      </w:r>
      <w:r w:rsidR="000D50D7" w:rsidRPr="000D50D7">
        <w:t xml:space="preserve"> </w:t>
      </w:r>
      <w:r>
        <w:t>building</w:t>
      </w:r>
      <w:r w:rsidR="000D50D7" w:rsidRPr="000D50D7">
        <w:t xml:space="preserve"> </w:t>
      </w:r>
      <w:r>
        <w:t>fronting</w:t>
      </w:r>
      <w:r w:rsidR="000D50D7" w:rsidRPr="000D50D7">
        <w:t xml:space="preserve"> </w:t>
      </w:r>
      <w:r>
        <w:t>onto</w:t>
      </w:r>
      <w:r w:rsidR="000D50D7" w:rsidRPr="000D50D7">
        <w:t xml:space="preserve"> </w:t>
      </w:r>
      <w:r>
        <w:t>the</w:t>
      </w:r>
      <w:r w:rsidR="000D50D7" w:rsidRPr="000D50D7">
        <w:t xml:space="preserve"> </w:t>
      </w:r>
      <w:r>
        <w:t>street.</w:t>
      </w:r>
    </w:p>
    <w:p w14:paraId="6031894F" w14:textId="77777777" w:rsidR="00283174" w:rsidRDefault="00283174" w:rsidP="00283174">
      <w:pPr>
        <w:pStyle w:val="N2"/>
      </w:pPr>
      <w:bookmarkStart w:id="629" w:name="_Ref77862553"/>
      <w:r>
        <w:t>Subject</w:t>
      </w:r>
      <w:r w:rsidR="000D50D7" w:rsidRPr="000D50D7">
        <w:t xml:space="preserve"> </w:t>
      </w:r>
      <w:r>
        <w:t>to</w:t>
      </w:r>
      <w:r w:rsidR="000D50D7" w:rsidRPr="000D50D7">
        <w:t xml:space="preserve"> </w:t>
      </w:r>
      <w:r>
        <w:t>paragraph</w:t>
      </w:r>
      <w:r w:rsidR="000D50D7" w:rsidRPr="000D50D7">
        <w:t xml:space="preserve"> </w:t>
      </w:r>
      <w:r>
        <w:fldChar w:fldCharType="begin"/>
      </w:r>
      <w:r>
        <w:instrText xml:space="preserve"> REF _Ref77862584 \r \h </w:instrText>
      </w:r>
      <w:r>
        <w:fldChar w:fldCharType="separate"/>
      </w:r>
      <w:r w:rsidR="000D50D7">
        <w:t>(5)</w:t>
      </w:r>
      <w:r>
        <w:fldChar w:fldCharType="end"/>
      </w:r>
      <w:r>
        <w:t>,</w:t>
      </w:r>
      <w:r w:rsidR="000D50D7" w:rsidRPr="000D50D7">
        <w:t xml:space="preserve"> </w:t>
      </w:r>
      <w:r>
        <w:t>any</w:t>
      </w:r>
      <w:r w:rsidR="000D50D7" w:rsidRPr="000D50D7">
        <w:t xml:space="preserve"> </w:t>
      </w:r>
      <w:r>
        <w:t>person</w:t>
      </w:r>
      <w:r w:rsidR="000D50D7" w:rsidRPr="000D50D7">
        <w:t xml:space="preserve"> </w:t>
      </w:r>
      <w:r>
        <w:t>who</w:t>
      </w:r>
      <w:r w:rsidR="000D50D7" w:rsidRPr="000D50D7">
        <w:t xml:space="preserve"> </w:t>
      </w:r>
      <w:r>
        <w:t>is</w:t>
      </w:r>
      <w:r w:rsidR="000D50D7" w:rsidRPr="000D50D7">
        <w:t xml:space="preserve"> </w:t>
      </w:r>
      <w:r>
        <w:t>an</w:t>
      </w:r>
      <w:r w:rsidR="000D50D7" w:rsidRPr="000D50D7">
        <w:t xml:space="preserve"> </w:t>
      </w:r>
      <w:r>
        <w:t>owner</w:t>
      </w:r>
      <w:r w:rsidR="000D50D7" w:rsidRPr="000D50D7">
        <w:t xml:space="preserve"> </w:t>
      </w:r>
      <w:r>
        <w:t>or</w:t>
      </w:r>
      <w:r w:rsidR="000D50D7" w:rsidRPr="000D50D7">
        <w:t xml:space="preserve"> </w:t>
      </w:r>
      <w:r>
        <w:t>occupier</w:t>
      </w:r>
      <w:r w:rsidR="000D50D7" w:rsidRPr="000D50D7">
        <w:t xml:space="preserve"> </w:t>
      </w:r>
      <w:r>
        <w:t>of</w:t>
      </w:r>
      <w:r w:rsidR="000D50D7" w:rsidRPr="000D50D7">
        <w:t xml:space="preserve"> </w:t>
      </w:r>
      <w:r>
        <w:t>land</w:t>
      </w:r>
      <w:r w:rsidR="000D50D7" w:rsidRPr="000D50D7">
        <w:t xml:space="preserve"> </w:t>
      </w:r>
      <w:r>
        <w:t>appropriated</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_Ref77862403 \r \h </w:instrText>
      </w:r>
      <w:r>
        <w:fldChar w:fldCharType="separate"/>
      </w:r>
      <w:r w:rsidR="000D50D7">
        <w:t>(1)</w:t>
      </w:r>
      <w:r>
        <w:fldChar w:fldCharType="end"/>
      </w:r>
      <w:r w:rsidR="000D50D7" w:rsidRPr="000D50D7">
        <w:t xml:space="preserve"> </w:t>
      </w:r>
      <w:r>
        <w:t>without</w:t>
      </w:r>
      <w:r w:rsidR="000D50D7" w:rsidRPr="000D50D7">
        <w:t xml:space="preserve"> </w:t>
      </w:r>
      <w:r w:rsidRPr="0045799C">
        <w:t>the</w:t>
      </w:r>
      <w:r w:rsidR="000D50D7" w:rsidRPr="000D50D7">
        <w:t xml:space="preserve"> </w:t>
      </w:r>
      <w:r w:rsidRPr="0045799C">
        <w:t>undertaker</w:t>
      </w:r>
      <w:r w:rsidR="000D50D7" w:rsidRPr="000D50D7">
        <w:t xml:space="preserve"> </w:t>
      </w:r>
      <w:r w:rsidRPr="0045799C">
        <w:t>acquiring</w:t>
      </w:r>
      <w:r w:rsidR="000D50D7" w:rsidRPr="000D50D7">
        <w:t xml:space="preserve"> </w:t>
      </w:r>
      <w:r w:rsidRPr="0045799C">
        <w:t>any</w:t>
      </w:r>
      <w:r w:rsidR="000D50D7" w:rsidRPr="000D50D7">
        <w:t xml:space="preserve"> </w:t>
      </w:r>
      <w:r w:rsidRPr="0045799C">
        <w:t>part</w:t>
      </w:r>
      <w:r w:rsidR="000D50D7" w:rsidRPr="000D50D7">
        <w:t xml:space="preserve"> </w:t>
      </w:r>
      <w:r w:rsidRPr="0045799C">
        <w:t>of</w:t>
      </w:r>
      <w:r w:rsidR="000D50D7" w:rsidRPr="000D50D7">
        <w:t xml:space="preserve"> </w:t>
      </w:r>
      <w:r w:rsidRPr="0045799C">
        <w:t>that</w:t>
      </w:r>
      <w:r w:rsidR="000D50D7" w:rsidRPr="000D50D7">
        <w:t xml:space="preserve"> </w:t>
      </w:r>
      <w:r w:rsidRPr="0045799C">
        <w:t>person’s</w:t>
      </w:r>
      <w:r w:rsidR="000D50D7" w:rsidRPr="000D50D7">
        <w:t xml:space="preserve"> </w:t>
      </w:r>
      <w:r w:rsidRPr="0045799C">
        <w:t>interest</w:t>
      </w:r>
      <w:r w:rsidR="000D50D7" w:rsidRPr="000D50D7">
        <w:t xml:space="preserve"> </w:t>
      </w:r>
      <w:r w:rsidRPr="0045799C">
        <w:t>in</w:t>
      </w:r>
      <w:r w:rsidR="000D50D7" w:rsidRPr="000D50D7">
        <w:t xml:space="preserve"> </w:t>
      </w:r>
      <w:r w:rsidRPr="0045799C">
        <w:t>the</w:t>
      </w:r>
      <w:r w:rsidR="000D50D7" w:rsidRPr="000D50D7">
        <w:t xml:space="preserve"> </w:t>
      </w:r>
      <w:r w:rsidRPr="0045799C">
        <w:t>land,</w:t>
      </w:r>
      <w:r w:rsidR="000D50D7" w:rsidRPr="000D50D7">
        <w:t xml:space="preserve"> </w:t>
      </w:r>
      <w:r w:rsidRPr="0045799C">
        <w:t>and</w:t>
      </w:r>
      <w:r w:rsidR="000D50D7" w:rsidRPr="000D50D7">
        <w:t xml:space="preserve"> </w:t>
      </w:r>
      <w:r w:rsidRPr="0045799C">
        <w:t>who</w:t>
      </w:r>
      <w:r w:rsidR="000D50D7" w:rsidRPr="000D50D7">
        <w:t xml:space="preserve"> </w:t>
      </w:r>
      <w:r w:rsidRPr="0045799C">
        <w:t>suffers</w:t>
      </w:r>
      <w:r w:rsidR="000D50D7" w:rsidRPr="000D50D7">
        <w:t xml:space="preserve"> </w:t>
      </w:r>
      <w:r w:rsidRPr="0045799C">
        <w:t>loss</w:t>
      </w:r>
      <w:r w:rsidR="000D50D7" w:rsidRPr="000D50D7">
        <w:t xml:space="preserve"> </w:t>
      </w:r>
      <w:r w:rsidRPr="0045799C">
        <w:t>as</w:t>
      </w:r>
      <w:r w:rsidR="000D50D7" w:rsidRPr="000D50D7">
        <w:t xml:space="preserve"> </w:t>
      </w:r>
      <w:r w:rsidRPr="0045799C">
        <w:t>a</w:t>
      </w:r>
      <w:r w:rsidR="000D50D7" w:rsidRPr="000D50D7">
        <w:t xml:space="preserve"> </w:t>
      </w:r>
      <w:r w:rsidRPr="0045799C">
        <w:t>result,</w:t>
      </w:r>
      <w:r w:rsidR="000D50D7" w:rsidRPr="000D50D7">
        <w:t xml:space="preserve"> </w:t>
      </w:r>
      <w:r w:rsidRPr="0045799C">
        <w:t>is</w:t>
      </w:r>
      <w:r w:rsidR="000D50D7" w:rsidRPr="000D50D7">
        <w:t xml:space="preserve"> </w:t>
      </w:r>
      <w:r w:rsidRPr="0045799C">
        <w:t>entitled</w:t>
      </w:r>
      <w:r w:rsidR="000D50D7" w:rsidRPr="000D50D7">
        <w:t xml:space="preserve"> </w:t>
      </w:r>
      <w:r w:rsidRPr="0045799C">
        <w:t>to</w:t>
      </w:r>
      <w:r w:rsidR="000D50D7" w:rsidRPr="000D50D7">
        <w:t xml:space="preserve"> </w:t>
      </w:r>
      <w:r w:rsidRPr="0045799C">
        <w:t>compensation</w:t>
      </w:r>
      <w:r w:rsidR="000D50D7" w:rsidRPr="000D50D7">
        <w:t xml:space="preserve"> </w:t>
      </w:r>
      <w:r w:rsidRPr="0045799C">
        <w:t>to</w:t>
      </w:r>
      <w:r w:rsidR="000D50D7" w:rsidRPr="000D50D7">
        <w:t xml:space="preserve"> </w:t>
      </w:r>
      <w:r w:rsidRPr="0045799C">
        <w:t>be</w:t>
      </w:r>
      <w:r w:rsidR="000D50D7" w:rsidRPr="000D50D7">
        <w:t xml:space="preserve"> </w:t>
      </w:r>
      <w:r w:rsidRPr="0045799C">
        <w:t>determined,</w:t>
      </w:r>
      <w:r w:rsidR="000D50D7" w:rsidRPr="000D50D7">
        <w:t xml:space="preserve"> </w:t>
      </w:r>
      <w:r w:rsidRPr="0045799C">
        <w:t>in</w:t>
      </w:r>
      <w:r w:rsidR="000D50D7" w:rsidRPr="000D50D7">
        <w:t xml:space="preserve"> </w:t>
      </w:r>
      <w:r w:rsidRPr="0045799C">
        <w:t>case</w:t>
      </w:r>
      <w:r w:rsidR="000D50D7" w:rsidRPr="000D50D7">
        <w:t xml:space="preserve"> </w:t>
      </w:r>
      <w:r w:rsidRPr="0045799C">
        <w:t>of</w:t>
      </w:r>
      <w:r w:rsidR="000D50D7" w:rsidRPr="000D50D7">
        <w:t xml:space="preserve"> </w:t>
      </w:r>
      <w:r w:rsidRPr="0045799C">
        <w:t>dispute,</w:t>
      </w:r>
      <w:r w:rsidR="000D50D7" w:rsidRPr="000D50D7">
        <w:t xml:space="preserve"> </w:t>
      </w:r>
      <w:r w:rsidRPr="0045799C">
        <w:t>under</w:t>
      </w:r>
      <w:r w:rsidR="000D50D7" w:rsidRPr="000D50D7">
        <w:t xml:space="preserve"> </w:t>
      </w:r>
      <w:r w:rsidRPr="0045799C">
        <w:t>Part</w:t>
      </w:r>
      <w:r w:rsidR="000D50D7" w:rsidRPr="000D50D7">
        <w:t xml:space="preserve"> </w:t>
      </w:r>
      <w:r w:rsidRPr="0045799C">
        <w:t>1</w:t>
      </w:r>
      <w:r w:rsidR="000D50D7" w:rsidRPr="000D50D7">
        <w:t xml:space="preserve"> </w:t>
      </w:r>
      <w:r w:rsidRPr="0045799C">
        <w:t>(determination</w:t>
      </w:r>
      <w:r w:rsidR="000D50D7" w:rsidRPr="000D50D7">
        <w:t xml:space="preserve"> </w:t>
      </w:r>
      <w:r w:rsidRPr="0045799C">
        <w:t>of</w:t>
      </w:r>
      <w:r w:rsidR="000D50D7" w:rsidRPr="000D50D7">
        <w:t xml:space="preserve"> </w:t>
      </w:r>
      <w:r w:rsidRPr="0045799C">
        <w:t>questions</w:t>
      </w:r>
      <w:r w:rsidR="000D50D7" w:rsidRPr="000D50D7">
        <w:t xml:space="preserve"> </w:t>
      </w:r>
      <w:r w:rsidRPr="0045799C">
        <w:t>of</w:t>
      </w:r>
      <w:r w:rsidR="000D50D7" w:rsidRPr="000D50D7">
        <w:t xml:space="preserve"> </w:t>
      </w:r>
      <w:r w:rsidRPr="0045799C">
        <w:t>disputed</w:t>
      </w:r>
      <w:r w:rsidR="000D50D7" w:rsidRPr="000D50D7">
        <w:t xml:space="preserve"> </w:t>
      </w:r>
      <w:r w:rsidRPr="0045799C">
        <w:t>compensation)</w:t>
      </w:r>
      <w:r w:rsidR="000D50D7" w:rsidRPr="000D50D7">
        <w:t xml:space="preserve"> </w:t>
      </w:r>
      <w:r w:rsidRPr="0045799C">
        <w:t>of</w:t>
      </w:r>
      <w:r w:rsidR="000D50D7" w:rsidRPr="000D50D7">
        <w:t xml:space="preserve"> </w:t>
      </w:r>
      <w:r w:rsidRPr="0045799C">
        <w:t>the</w:t>
      </w:r>
      <w:r w:rsidR="000D50D7" w:rsidRPr="000D50D7">
        <w:t xml:space="preserve"> </w:t>
      </w:r>
      <w:r w:rsidRPr="0045799C">
        <w:t>1961</w:t>
      </w:r>
      <w:r w:rsidR="000D50D7" w:rsidRPr="000D50D7">
        <w:t xml:space="preserve"> </w:t>
      </w:r>
      <w:r w:rsidRPr="0045799C">
        <w:t>Act</w:t>
      </w:r>
      <w:r>
        <w:t>.</w:t>
      </w:r>
      <w:bookmarkEnd w:id="629"/>
    </w:p>
    <w:p w14:paraId="676D7BC1" w14:textId="77777777" w:rsidR="00283174" w:rsidRDefault="00283174" w:rsidP="00283174">
      <w:pPr>
        <w:pStyle w:val="N2"/>
      </w:pPr>
      <w:bookmarkStart w:id="630" w:name="_Ref77862584"/>
      <w:r>
        <w:t>Compensation</w:t>
      </w:r>
      <w:r w:rsidR="000D50D7" w:rsidRPr="000D50D7">
        <w:t xml:space="preserve"> </w:t>
      </w:r>
      <w:r>
        <w:t>is</w:t>
      </w:r>
      <w:r w:rsidR="000D50D7" w:rsidRPr="000D50D7">
        <w:t xml:space="preserve"> </w:t>
      </w:r>
      <w:r>
        <w:t>not</w:t>
      </w:r>
      <w:r w:rsidR="000D50D7" w:rsidRPr="000D50D7">
        <w:t xml:space="preserve"> </w:t>
      </w:r>
      <w:r>
        <w:t>payable</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_Ref77862553 \r \h </w:instrText>
      </w:r>
      <w:r>
        <w:fldChar w:fldCharType="separate"/>
      </w:r>
      <w:r w:rsidR="000D50D7">
        <w:t>(4)</w:t>
      </w:r>
      <w:r>
        <w:fldChar w:fldCharType="end"/>
      </w:r>
      <w:r w:rsidR="000D50D7" w:rsidRPr="000D50D7">
        <w:t xml:space="preserve"> </w:t>
      </w:r>
      <w:r w:rsidRPr="0045799C">
        <w:t>to</w:t>
      </w:r>
      <w:r w:rsidR="000D50D7" w:rsidRPr="000D50D7">
        <w:t xml:space="preserve"> </w:t>
      </w:r>
      <w:r w:rsidRPr="0045799C">
        <w:t>any</w:t>
      </w:r>
      <w:r w:rsidR="000D50D7" w:rsidRPr="000D50D7">
        <w:t xml:space="preserve"> </w:t>
      </w:r>
      <w:r w:rsidRPr="0045799C">
        <w:t>person</w:t>
      </w:r>
      <w:r w:rsidR="000D50D7" w:rsidRPr="000D50D7">
        <w:t xml:space="preserve"> </w:t>
      </w:r>
      <w:r w:rsidRPr="0045799C">
        <w:t>who</w:t>
      </w:r>
      <w:r w:rsidR="000D50D7" w:rsidRPr="000D50D7">
        <w:t xml:space="preserve"> </w:t>
      </w:r>
      <w:r w:rsidRPr="0045799C">
        <w:t>is</w:t>
      </w:r>
      <w:r w:rsidR="000D50D7" w:rsidRPr="000D50D7">
        <w:t xml:space="preserve"> </w:t>
      </w:r>
      <w:r w:rsidRPr="0045799C">
        <w:t>an</w:t>
      </w:r>
      <w:r w:rsidR="000D50D7" w:rsidRPr="000D50D7">
        <w:t xml:space="preserve"> </w:t>
      </w:r>
      <w:r w:rsidRPr="0045799C">
        <w:t>undertaker</w:t>
      </w:r>
      <w:r w:rsidR="000D50D7" w:rsidRPr="000D50D7">
        <w:t xml:space="preserve"> </w:t>
      </w:r>
      <w:r w:rsidRPr="0045799C">
        <w:t>to</w:t>
      </w:r>
      <w:r w:rsidR="000D50D7" w:rsidRPr="000D50D7">
        <w:t xml:space="preserve"> </w:t>
      </w:r>
      <w:r w:rsidRPr="0045799C">
        <w:t>whom</w:t>
      </w:r>
      <w:r w:rsidR="000D50D7" w:rsidRPr="000D50D7">
        <w:t xml:space="preserve"> </w:t>
      </w:r>
      <w:r w:rsidRPr="0045799C">
        <w:t>section</w:t>
      </w:r>
      <w:r w:rsidR="000D50D7" w:rsidRPr="000D50D7">
        <w:t xml:space="preserve"> </w:t>
      </w:r>
      <w:r w:rsidRPr="0045799C">
        <w:t>85</w:t>
      </w:r>
      <w:r w:rsidR="000D50D7" w:rsidRPr="000D50D7">
        <w:t xml:space="preserve"> </w:t>
      </w:r>
      <w:r w:rsidRPr="0045799C">
        <w:t>(sharing</w:t>
      </w:r>
      <w:r w:rsidR="000D50D7" w:rsidRPr="000D50D7">
        <w:t xml:space="preserve"> </w:t>
      </w:r>
      <w:r w:rsidRPr="0045799C">
        <w:t>cost</w:t>
      </w:r>
      <w:r w:rsidR="000D50D7" w:rsidRPr="000D50D7">
        <w:t xml:space="preserve"> </w:t>
      </w:r>
      <w:r w:rsidRPr="0045799C">
        <w:t>of</w:t>
      </w:r>
      <w:r w:rsidR="000D50D7" w:rsidRPr="000D50D7">
        <w:t xml:space="preserve"> </w:t>
      </w:r>
      <w:r w:rsidRPr="0045799C">
        <w:t>necessary</w:t>
      </w:r>
      <w:r w:rsidR="000D50D7" w:rsidRPr="000D50D7">
        <w:t xml:space="preserve"> </w:t>
      </w:r>
      <w:r w:rsidRPr="0045799C">
        <w:t>measures)</w:t>
      </w:r>
      <w:r w:rsidR="000D50D7" w:rsidRPr="000D50D7">
        <w:t xml:space="preserve"> </w:t>
      </w:r>
      <w:r>
        <w:t>of</w:t>
      </w:r>
      <w:r w:rsidR="000D50D7" w:rsidRPr="000D50D7">
        <w:t xml:space="preserve"> </w:t>
      </w:r>
      <w:r>
        <w:t>the</w:t>
      </w:r>
      <w:r w:rsidR="000D50D7" w:rsidRPr="000D50D7">
        <w:t xml:space="preserve"> </w:t>
      </w:r>
      <w:r>
        <w:t>1991</w:t>
      </w:r>
      <w:r w:rsidR="000D50D7" w:rsidRPr="000D50D7">
        <w:t xml:space="preserve"> </w:t>
      </w:r>
      <w:r>
        <w:t>Act</w:t>
      </w:r>
      <w:r w:rsidR="000D50D7" w:rsidRPr="000D50D7">
        <w:t xml:space="preserve"> </w:t>
      </w:r>
      <w:r w:rsidRPr="0045799C">
        <w:t>applies</w:t>
      </w:r>
      <w:r w:rsidR="000D50D7" w:rsidRPr="000D50D7">
        <w:t xml:space="preserve"> </w:t>
      </w:r>
      <w:r w:rsidRPr="0045799C">
        <w:t>in</w:t>
      </w:r>
      <w:r w:rsidR="000D50D7" w:rsidRPr="000D50D7">
        <w:t xml:space="preserve"> </w:t>
      </w:r>
      <w:r w:rsidRPr="0045799C">
        <w:t>respect</w:t>
      </w:r>
      <w:r w:rsidR="000D50D7" w:rsidRPr="000D50D7">
        <w:t xml:space="preserve"> </w:t>
      </w:r>
      <w:r w:rsidRPr="0045799C">
        <w:t>of</w:t>
      </w:r>
      <w:r w:rsidR="000D50D7" w:rsidRPr="000D50D7">
        <w:t xml:space="preserve"> </w:t>
      </w:r>
      <w:r w:rsidRPr="0045799C">
        <w:t>measures</w:t>
      </w:r>
      <w:r w:rsidR="000D50D7" w:rsidRPr="000D50D7">
        <w:t xml:space="preserve"> </w:t>
      </w:r>
      <w:r w:rsidRPr="0045799C">
        <w:t>of</w:t>
      </w:r>
      <w:r w:rsidR="000D50D7" w:rsidRPr="000D50D7">
        <w:t xml:space="preserve"> </w:t>
      </w:r>
      <w:r w:rsidRPr="0045799C">
        <w:t>which</w:t>
      </w:r>
      <w:r w:rsidR="000D50D7" w:rsidRPr="000D50D7">
        <w:t xml:space="preserve"> </w:t>
      </w:r>
      <w:r w:rsidRPr="0045799C">
        <w:t>the</w:t>
      </w:r>
      <w:r w:rsidR="000D50D7" w:rsidRPr="000D50D7">
        <w:t xml:space="preserve"> </w:t>
      </w:r>
      <w:r w:rsidRPr="0045799C">
        <w:t>allowable</w:t>
      </w:r>
      <w:r w:rsidR="000D50D7" w:rsidRPr="000D50D7">
        <w:t xml:space="preserve"> </w:t>
      </w:r>
      <w:r w:rsidRPr="0045799C">
        <w:t>costs</w:t>
      </w:r>
      <w:r w:rsidR="000D50D7" w:rsidRPr="000D50D7">
        <w:t xml:space="preserve"> </w:t>
      </w:r>
      <w:r w:rsidRPr="0045799C">
        <w:t>are</w:t>
      </w:r>
      <w:r w:rsidR="000D50D7" w:rsidRPr="000D50D7">
        <w:t xml:space="preserve"> </w:t>
      </w:r>
      <w:r w:rsidRPr="0045799C">
        <w:t>to</w:t>
      </w:r>
      <w:r w:rsidR="000D50D7" w:rsidRPr="000D50D7">
        <w:t xml:space="preserve"> </w:t>
      </w:r>
      <w:r w:rsidRPr="0045799C">
        <w:t>be</w:t>
      </w:r>
      <w:r w:rsidR="000D50D7" w:rsidRPr="000D50D7">
        <w:t xml:space="preserve"> </w:t>
      </w:r>
      <w:r w:rsidRPr="0045799C">
        <w:t>borne</w:t>
      </w:r>
      <w:r w:rsidR="000D50D7" w:rsidRPr="000D50D7">
        <w:t xml:space="preserve"> </w:t>
      </w:r>
      <w:r w:rsidRPr="0045799C">
        <w:t>in</w:t>
      </w:r>
      <w:r w:rsidR="000D50D7" w:rsidRPr="000D50D7">
        <w:t xml:space="preserve"> </w:t>
      </w:r>
      <w:r w:rsidRPr="0045799C">
        <w:t>accordance</w:t>
      </w:r>
      <w:r w:rsidR="000D50D7" w:rsidRPr="000D50D7">
        <w:t xml:space="preserve"> </w:t>
      </w:r>
      <w:r w:rsidRPr="0045799C">
        <w:t>with</w:t>
      </w:r>
      <w:r w:rsidR="000D50D7" w:rsidRPr="000D50D7">
        <w:t xml:space="preserve"> </w:t>
      </w:r>
      <w:r w:rsidRPr="0045799C">
        <w:t>that</w:t>
      </w:r>
      <w:r w:rsidR="000D50D7" w:rsidRPr="000D50D7">
        <w:t xml:space="preserve"> </w:t>
      </w:r>
      <w:r w:rsidRPr="0045799C">
        <w:t>section</w:t>
      </w:r>
      <w:r>
        <w:t>.</w:t>
      </w:r>
      <w:bookmarkEnd w:id="630"/>
    </w:p>
    <w:p w14:paraId="6E319611" w14:textId="77777777" w:rsidR="00283174" w:rsidRDefault="00283174" w:rsidP="00283174">
      <w:pPr>
        <w:pStyle w:val="H1"/>
      </w:pPr>
      <w:bookmarkStart w:id="631" w:name="TOC27_07_2021_11_18_16_397"/>
      <w:bookmarkStart w:id="632" w:name="TOC27_07_2021_11_36_14_396"/>
      <w:bookmarkStart w:id="633" w:name="TOC27_07_2021_11_48_02_396"/>
      <w:bookmarkStart w:id="634" w:name="TOC27_07_2021_11_50_47_398"/>
      <w:bookmarkStart w:id="635" w:name="TOC01_02_2022_15_14_24_418"/>
      <w:bookmarkStart w:id="636" w:name="TOC02_02_2022_13_02_49_398"/>
      <w:bookmarkStart w:id="637" w:name="TOC18_02_2022_17_52_44_418"/>
      <w:bookmarkStart w:id="638" w:name="TOC23_02_2022_21_19_37_416"/>
      <w:bookmarkStart w:id="639" w:name="TOC15_08_2022_16_06_13_414"/>
      <w:bookmarkStart w:id="640" w:name="TOC06_09_2022_15_41_36_413"/>
      <w:bookmarkStart w:id="641" w:name="TOC04_10_2022_16_50_01_414"/>
      <w:bookmarkStart w:id="642" w:name="TOC23_11_2022_11_32_56_415"/>
      <w:bookmarkStart w:id="643" w:name="TOC10_01_2023_14_27_52_415"/>
      <w:bookmarkEnd w:id="631"/>
      <w:bookmarkEnd w:id="632"/>
      <w:bookmarkEnd w:id="633"/>
      <w:bookmarkEnd w:id="634"/>
      <w:bookmarkEnd w:id="635"/>
      <w:bookmarkEnd w:id="636"/>
      <w:bookmarkEnd w:id="637"/>
      <w:bookmarkEnd w:id="638"/>
      <w:bookmarkEnd w:id="639"/>
      <w:bookmarkEnd w:id="640"/>
      <w:bookmarkEnd w:id="641"/>
      <w:bookmarkEnd w:id="642"/>
      <w:bookmarkEnd w:id="643"/>
      <w:r>
        <w:t>Temporary</w:t>
      </w:r>
      <w:r w:rsidR="000D50D7" w:rsidRPr="000D50D7">
        <w:t xml:space="preserve"> </w:t>
      </w:r>
      <w:r>
        <w:t>use</w:t>
      </w:r>
      <w:r w:rsidR="000D50D7" w:rsidRPr="000D50D7">
        <w:t xml:space="preserve"> </w:t>
      </w:r>
      <w:r>
        <w:t>of</w:t>
      </w:r>
      <w:r w:rsidR="000D50D7" w:rsidRPr="000D50D7">
        <w:t xml:space="preserve"> </w:t>
      </w:r>
      <w:r>
        <w:t>land</w:t>
      </w:r>
      <w:r w:rsidR="000D50D7" w:rsidRPr="000D50D7">
        <w:t xml:space="preserve"> </w:t>
      </w:r>
      <w:r>
        <w:t>for</w:t>
      </w:r>
      <w:r w:rsidR="000D50D7" w:rsidRPr="000D50D7">
        <w:t xml:space="preserve"> </w:t>
      </w:r>
      <w:r>
        <w:t>constructing</w:t>
      </w:r>
      <w:r w:rsidR="000D50D7" w:rsidRPr="000D50D7">
        <w:t xml:space="preserve"> </w:t>
      </w:r>
      <w:r>
        <w:t>the</w:t>
      </w:r>
      <w:r w:rsidR="000D50D7" w:rsidRPr="000D50D7">
        <w:t xml:space="preserve"> </w:t>
      </w:r>
      <w:r>
        <w:t>authorised</w:t>
      </w:r>
      <w:r w:rsidR="000D50D7" w:rsidRPr="000D50D7">
        <w:t xml:space="preserve"> </w:t>
      </w:r>
      <w:r>
        <w:t>development</w:t>
      </w:r>
    </w:p>
    <w:p w14:paraId="7F570D26" w14:textId="77777777" w:rsidR="00283174" w:rsidRDefault="00283174" w:rsidP="00283174">
      <w:pPr>
        <w:pStyle w:val="N1"/>
      </w:pPr>
      <w:bookmarkStart w:id="644" w:name="_Ref77873628"/>
      <w:bookmarkStart w:id="645" w:name="_Ref94621096"/>
      <w:bookmarkStart w:id="646" w:name="_Ref96327134"/>
      <w:r>
        <w:t>—</w:t>
      </w:r>
      <w:r>
        <w:fldChar w:fldCharType="begin"/>
      </w:r>
      <w:bookmarkStart w:id="647" w:name="_Ref77862758"/>
      <w:bookmarkEnd w:id="647"/>
      <w:r>
        <w:instrText xml:space="preserve"> LISTNUM "SEQ1" \l 2 </w:instrText>
      </w:r>
      <w:r>
        <w:fldChar w:fldCharType="end"/>
      </w:r>
      <w:r w:rsidR="000D50D7" w:rsidRPr="000D50D7">
        <w:t> </w:t>
      </w:r>
      <w:r>
        <w:t>The</w:t>
      </w:r>
      <w:r w:rsidR="000D50D7" w:rsidRPr="000D50D7">
        <w:t xml:space="preserve"> </w:t>
      </w:r>
      <w:r>
        <w:t>undertaker</w:t>
      </w:r>
      <w:r w:rsidR="000D50D7" w:rsidRPr="000D50D7">
        <w:t xml:space="preserve"> </w:t>
      </w:r>
      <w:r w:rsidRPr="0045799C">
        <w:t>may,</w:t>
      </w:r>
      <w:r w:rsidR="000D50D7" w:rsidRPr="000D50D7">
        <w:t xml:space="preserve"> </w:t>
      </w:r>
      <w:r w:rsidRPr="0045799C">
        <w:t>in</w:t>
      </w:r>
      <w:r w:rsidR="000D50D7" w:rsidRPr="000D50D7">
        <w:t xml:space="preserve"> </w:t>
      </w:r>
      <w:r w:rsidRPr="0045799C">
        <w:t>connection</w:t>
      </w:r>
      <w:r w:rsidR="000D50D7" w:rsidRPr="000D50D7">
        <w:t xml:space="preserve"> </w:t>
      </w:r>
      <w:r w:rsidRPr="0045799C">
        <w:t>with</w:t>
      </w:r>
      <w:r w:rsidR="000D50D7" w:rsidRPr="000D50D7">
        <w:t xml:space="preserve"> </w:t>
      </w:r>
      <w:r w:rsidRPr="0045799C">
        <w:t>the</w:t>
      </w:r>
      <w:r w:rsidR="000D50D7" w:rsidRPr="000D50D7">
        <w:t xml:space="preserve"> </w:t>
      </w:r>
      <w:r w:rsidRPr="0045799C">
        <w:t>construction</w:t>
      </w:r>
      <w:r w:rsidR="000D50D7" w:rsidRPr="000D50D7">
        <w:t xml:space="preserve"> </w:t>
      </w:r>
      <w:r w:rsidRPr="0045799C">
        <w:t>of</w:t>
      </w:r>
      <w:r w:rsidR="000D50D7" w:rsidRPr="000D50D7">
        <w:t xml:space="preserve"> </w:t>
      </w:r>
      <w:r w:rsidRPr="0045799C">
        <w:t>the</w:t>
      </w:r>
      <w:r w:rsidR="000D50D7" w:rsidRPr="000D50D7">
        <w:t xml:space="preserve"> </w:t>
      </w:r>
      <w:r w:rsidRPr="0045799C">
        <w:t>authorised</w:t>
      </w:r>
      <w:r w:rsidR="000D50D7" w:rsidRPr="000D50D7">
        <w:t xml:space="preserve"> </w:t>
      </w:r>
      <w:r w:rsidRPr="0045799C">
        <w:t>development</w:t>
      </w:r>
      <w:bookmarkEnd w:id="645"/>
      <w:r>
        <w:t>—</w:t>
      </w:r>
      <w:bookmarkEnd w:id="646"/>
    </w:p>
    <w:p w14:paraId="49A05820" w14:textId="77777777" w:rsidR="00283174" w:rsidRDefault="00283174" w:rsidP="00283174">
      <w:pPr>
        <w:pStyle w:val="N3"/>
      </w:pPr>
      <w:r w:rsidRPr="0045799C">
        <w:t>enter</w:t>
      </w:r>
      <w:r w:rsidR="000D50D7" w:rsidRPr="000D50D7">
        <w:t xml:space="preserve"> </w:t>
      </w:r>
      <w:r w:rsidRPr="0045799C">
        <w:t>on</w:t>
      </w:r>
      <w:r w:rsidR="000D50D7" w:rsidRPr="000D50D7">
        <w:t xml:space="preserve"> </w:t>
      </w:r>
      <w:r w:rsidRPr="0045799C">
        <w:t>and</w:t>
      </w:r>
      <w:r w:rsidR="000D50D7" w:rsidRPr="000D50D7">
        <w:t xml:space="preserve"> </w:t>
      </w:r>
      <w:r w:rsidRPr="0045799C">
        <w:t>take</w:t>
      </w:r>
      <w:r w:rsidR="000D50D7" w:rsidRPr="000D50D7">
        <w:t xml:space="preserve"> </w:t>
      </w:r>
      <w:r w:rsidRPr="0045799C">
        <w:t>temporary</w:t>
      </w:r>
      <w:r w:rsidR="000D50D7" w:rsidRPr="000D50D7">
        <w:t xml:space="preserve"> </w:t>
      </w:r>
      <w:r w:rsidRPr="0045799C">
        <w:t>possession</w:t>
      </w:r>
      <w:r w:rsidR="000D50D7" w:rsidRPr="000D50D7">
        <w:t xml:space="preserve"> </w:t>
      </w:r>
      <w:r w:rsidRPr="0045799C">
        <w:t>of</w:t>
      </w:r>
      <w:r w:rsidR="004C7FF3">
        <w:t>—</w:t>
      </w:r>
    </w:p>
    <w:p w14:paraId="27619E11" w14:textId="77777777" w:rsidR="00283174" w:rsidRDefault="00283174" w:rsidP="00283174">
      <w:pPr>
        <w:pStyle w:val="N4"/>
      </w:pPr>
      <w:bookmarkStart w:id="648" w:name="_Ref94621537"/>
      <w:r>
        <w:t>so</w:t>
      </w:r>
      <w:r w:rsidR="000D50D7" w:rsidRPr="000D50D7">
        <w:t xml:space="preserve"> </w:t>
      </w:r>
      <w:r>
        <w:t>much</w:t>
      </w:r>
      <w:r w:rsidR="000D50D7" w:rsidRPr="000D50D7">
        <w:t xml:space="preserve"> </w:t>
      </w:r>
      <w:r>
        <w:t>of</w:t>
      </w:r>
      <w:r w:rsidR="000D50D7" w:rsidRPr="000D50D7">
        <w:t xml:space="preserve"> </w:t>
      </w:r>
      <w:r>
        <w:t>the</w:t>
      </w:r>
      <w:r w:rsidR="000D50D7" w:rsidRPr="000D50D7">
        <w:t xml:space="preserve"> </w:t>
      </w:r>
      <w:r>
        <w:t>land</w:t>
      </w:r>
      <w:r w:rsidR="000D50D7" w:rsidRPr="000D50D7">
        <w:t xml:space="preserve"> </w:t>
      </w:r>
      <w:r>
        <w:t>specified</w:t>
      </w:r>
      <w:r w:rsidR="000D50D7" w:rsidRPr="000D50D7">
        <w:t xml:space="preserve"> </w:t>
      </w:r>
      <w:r>
        <w:t>in</w:t>
      </w:r>
      <w:r w:rsidR="000D50D7" w:rsidRPr="000D50D7">
        <w:t xml:space="preserve"> </w:t>
      </w:r>
      <w:r>
        <w:t>column</w:t>
      </w:r>
      <w:r w:rsidR="000D50D7" w:rsidRPr="000D50D7">
        <w:t xml:space="preserve"> </w:t>
      </w:r>
      <w:r>
        <w:t>(1)</w:t>
      </w:r>
      <w:r w:rsidR="000D50D7" w:rsidRPr="000D50D7">
        <w:t xml:space="preserve"> </w:t>
      </w:r>
      <w:r>
        <w:t>of</w:t>
      </w:r>
      <w:r w:rsidR="000D50D7" w:rsidRPr="000D50D7">
        <w:t xml:space="preserve"> </w:t>
      </w:r>
      <w:r>
        <w:t>the</w:t>
      </w:r>
      <w:r w:rsidR="000D50D7" w:rsidRPr="000D50D7">
        <w:t xml:space="preserve"> </w:t>
      </w:r>
      <w:r>
        <w:t>table</w:t>
      </w:r>
      <w:r w:rsidR="000D50D7" w:rsidRPr="000D50D7">
        <w:t xml:space="preserve"> </w:t>
      </w:r>
      <w:r>
        <w:t>in</w:t>
      </w:r>
      <w:r w:rsidR="000D50D7" w:rsidRPr="000D50D7">
        <w:t xml:space="preserve"> </w:t>
      </w:r>
      <w:r>
        <w:t>Schedule</w:t>
      </w:r>
      <w:r w:rsidR="000D50D7" w:rsidRPr="000D50D7">
        <w:t xml:space="preserve"> </w:t>
      </w:r>
      <w:r>
        <w:t>11</w:t>
      </w:r>
      <w:r w:rsidR="000D50D7" w:rsidRPr="000D50D7">
        <w:t xml:space="preserve"> </w:t>
      </w:r>
      <w:r>
        <w:t>(land</w:t>
      </w:r>
      <w:r w:rsidR="000D50D7" w:rsidRPr="000D50D7">
        <w:t xml:space="preserve"> </w:t>
      </w:r>
      <w:r>
        <w:t>of</w:t>
      </w:r>
      <w:r w:rsidR="000D50D7" w:rsidRPr="000D50D7">
        <w:t xml:space="preserve"> </w:t>
      </w:r>
      <w:r>
        <w:t>which</w:t>
      </w:r>
      <w:r w:rsidR="000D50D7" w:rsidRPr="000D50D7">
        <w:t xml:space="preserve"> </w:t>
      </w:r>
      <w:r>
        <w:t>temporary</w:t>
      </w:r>
      <w:r w:rsidR="000D50D7" w:rsidRPr="000D50D7">
        <w:t xml:space="preserve"> </w:t>
      </w:r>
      <w:r>
        <w:t>possession</w:t>
      </w:r>
      <w:r w:rsidR="000D50D7" w:rsidRPr="000D50D7">
        <w:t xml:space="preserve"> </w:t>
      </w:r>
      <w:r>
        <w:t>may</w:t>
      </w:r>
      <w:r w:rsidR="000D50D7" w:rsidRPr="000D50D7">
        <w:t xml:space="preserve"> </w:t>
      </w:r>
      <w:r>
        <w:t>be</w:t>
      </w:r>
      <w:r w:rsidR="000D50D7" w:rsidRPr="000D50D7">
        <w:t xml:space="preserve"> </w:t>
      </w:r>
      <w:r>
        <w:t>taken)</w:t>
      </w:r>
      <w:r w:rsidR="000D50D7" w:rsidRPr="000D50D7">
        <w:t xml:space="preserve"> </w:t>
      </w:r>
      <w:r>
        <w:t>for</w:t>
      </w:r>
      <w:r w:rsidR="000D50D7" w:rsidRPr="000D50D7">
        <w:t xml:space="preserve"> </w:t>
      </w:r>
      <w:r>
        <w:t>the</w:t>
      </w:r>
      <w:r w:rsidR="000D50D7" w:rsidRPr="000D50D7">
        <w:t xml:space="preserve"> </w:t>
      </w:r>
      <w:r>
        <w:t>purpose</w:t>
      </w:r>
      <w:r w:rsidR="000D50D7" w:rsidRPr="000D50D7">
        <w:t xml:space="preserve"> </w:t>
      </w:r>
      <w:r>
        <w:t>specified</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the</w:t>
      </w:r>
      <w:r w:rsidR="000D50D7" w:rsidRPr="000D50D7">
        <w:t xml:space="preserve"> </w:t>
      </w:r>
      <w:r>
        <w:t>land</w:t>
      </w:r>
      <w:r w:rsidR="000D50D7" w:rsidRPr="000D50D7">
        <w:t xml:space="preserve"> </w:t>
      </w:r>
      <w:r>
        <w:t>in</w:t>
      </w:r>
      <w:r w:rsidR="000D50D7" w:rsidRPr="000D50D7">
        <w:t xml:space="preserve"> </w:t>
      </w:r>
      <w:r>
        <w:t>column</w:t>
      </w:r>
      <w:r w:rsidR="000D50D7" w:rsidRPr="000D50D7">
        <w:t xml:space="preserve"> </w:t>
      </w:r>
      <w:r>
        <w:t>(2)</w:t>
      </w:r>
      <w:r w:rsidR="000D50D7" w:rsidRPr="000D50D7">
        <w:t xml:space="preserve"> </w:t>
      </w:r>
      <w:r>
        <w:t>of</w:t>
      </w:r>
      <w:r w:rsidR="000D50D7" w:rsidRPr="000D50D7">
        <w:t xml:space="preserve"> </w:t>
      </w:r>
      <w:r>
        <w:t>that</w:t>
      </w:r>
      <w:r w:rsidR="000D50D7" w:rsidRPr="000D50D7">
        <w:t xml:space="preserve"> </w:t>
      </w:r>
      <w:r>
        <w:t>table;</w:t>
      </w:r>
      <w:r w:rsidR="000D50D7" w:rsidRPr="000D50D7">
        <w:t xml:space="preserve"> </w:t>
      </w:r>
      <w:r>
        <w:t>and</w:t>
      </w:r>
      <w:bookmarkEnd w:id="648"/>
    </w:p>
    <w:p w14:paraId="66F9AEDE" w14:textId="77777777" w:rsidR="00283174" w:rsidRDefault="00283174" w:rsidP="00984096">
      <w:pPr>
        <w:pStyle w:val="N4"/>
      </w:pPr>
      <w:bookmarkStart w:id="649" w:name="_Ref95913745"/>
      <w:r>
        <w:t>any</w:t>
      </w:r>
      <w:r w:rsidR="000D50D7" w:rsidRPr="000D50D7">
        <w:t xml:space="preserve"> </w:t>
      </w:r>
      <w:r>
        <w:t>other</w:t>
      </w:r>
      <w:r w:rsidR="000D50D7" w:rsidRPr="000D50D7">
        <w:t xml:space="preserve"> </w:t>
      </w:r>
      <w:r w:rsidRPr="0045799C">
        <w:t>Order</w:t>
      </w:r>
      <w:r w:rsidR="000D50D7" w:rsidRPr="000D50D7">
        <w:t xml:space="preserve"> </w:t>
      </w:r>
      <w:r w:rsidRPr="0045799C">
        <w:t>land</w:t>
      </w:r>
      <w:r w:rsidR="000D50D7" w:rsidRPr="000D50D7">
        <w:t xml:space="preserve"> </w:t>
      </w:r>
      <w:r w:rsidRPr="0045799C">
        <w:t>in</w:t>
      </w:r>
      <w:r w:rsidR="000D50D7" w:rsidRPr="000D50D7">
        <w:t xml:space="preserve"> </w:t>
      </w:r>
      <w:r w:rsidRPr="0045799C">
        <w:t>respect</w:t>
      </w:r>
      <w:r w:rsidR="000D50D7" w:rsidRPr="000D50D7">
        <w:t xml:space="preserve"> </w:t>
      </w:r>
      <w:r w:rsidRPr="0045799C">
        <w:t>of</w:t>
      </w:r>
      <w:r w:rsidR="000D50D7" w:rsidRPr="000D50D7">
        <w:t xml:space="preserve"> </w:t>
      </w:r>
      <w:r w:rsidRPr="0045799C">
        <w:t>which</w:t>
      </w:r>
      <w:r w:rsidR="000D50D7" w:rsidRPr="000D50D7">
        <w:t xml:space="preserve"> </w:t>
      </w:r>
      <w:r w:rsidRPr="0045799C">
        <w:t>no</w:t>
      </w:r>
      <w:r w:rsidR="000D50D7" w:rsidRPr="000D50D7">
        <w:t xml:space="preserve"> </w:t>
      </w:r>
      <w:r w:rsidRPr="0045799C">
        <w:t>notice</w:t>
      </w:r>
      <w:r w:rsidR="000D50D7" w:rsidRPr="000D50D7">
        <w:t xml:space="preserve"> </w:t>
      </w:r>
      <w:r w:rsidRPr="0045799C">
        <w:t>of</w:t>
      </w:r>
      <w:r w:rsidR="000D50D7" w:rsidRPr="000D50D7">
        <w:t xml:space="preserve"> </w:t>
      </w:r>
      <w:r w:rsidRPr="0045799C">
        <w:t>entry</w:t>
      </w:r>
      <w:r w:rsidR="000D50D7" w:rsidRPr="000D50D7">
        <w:t xml:space="preserve"> </w:t>
      </w:r>
      <w:r w:rsidRPr="0045799C">
        <w:t>has</w:t>
      </w:r>
      <w:r w:rsidR="000D50D7" w:rsidRPr="000D50D7">
        <w:t xml:space="preserve"> </w:t>
      </w:r>
      <w:r w:rsidRPr="0045799C">
        <w:t>been</w:t>
      </w:r>
      <w:r w:rsidR="000D50D7" w:rsidRPr="000D50D7">
        <w:t xml:space="preserve"> </w:t>
      </w:r>
      <w:r w:rsidRPr="0045799C">
        <w:t>served</w:t>
      </w:r>
      <w:r w:rsidR="000D50D7" w:rsidRPr="000D50D7">
        <w:t xml:space="preserve"> </w:t>
      </w:r>
      <w:r w:rsidRPr="0045799C">
        <w:t>under</w:t>
      </w:r>
      <w:r w:rsidR="000D50D7" w:rsidRPr="000D50D7">
        <w:t xml:space="preserve"> </w:t>
      </w:r>
      <w:r w:rsidRPr="0045799C">
        <w:t>section</w:t>
      </w:r>
      <w:r w:rsidR="000D50D7" w:rsidRPr="000D50D7">
        <w:t xml:space="preserve"> </w:t>
      </w:r>
      <w:r w:rsidRPr="0045799C">
        <w:t>11</w:t>
      </w:r>
      <w:r w:rsidR="000D50D7" w:rsidRPr="000D50D7">
        <w:t xml:space="preserve"> </w:t>
      </w:r>
      <w:r w:rsidR="00984096" w:rsidRPr="0045799C">
        <w:t>(powers</w:t>
      </w:r>
      <w:r w:rsidR="000D50D7" w:rsidRPr="000D50D7">
        <w:t xml:space="preserve"> </w:t>
      </w:r>
      <w:r w:rsidR="00984096" w:rsidRPr="0045799C">
        <w:t>of</w:t>
      </w:r>
      <w:r w:rsidR="000D50D7" w:rsidRPr="000D50D7">
        <w:t xml:space="preserve"> </w:t>
      </w:r>
      <w:r w:rsidR="00984096" w:rsidRPr="0045799C">
        <w:t>entry)</w:t>
      </w:r>
      <w:r w:rsidR="000D50D7" w:rsidRPr="000D50D7">
        <w:t xml:space="preserve"> </w:t>
      </w:r>
      <w:r w:rsidRPr="0045799C">
        <w:t>of</w:t>
      </w:r>
      <w:r w:rsidR="000D50D7" w:rsidRPr="000D50D7">
        <w:t xml:space="preserve"> </w:t>
      </w:r>
      <w:r w:rsidRPr="0045799C">
        <w:t>the</w:t>
      </w:r>
      <w:r w:rsidR="000D50D7" w:rsidRPr="000D50D7">
        <w:t xml:space="preserve"> </w:t>
      </w:r>
      <w:r w:rsidRPr="0045799C">
        <w:t>1965</w:t>
      </w:r>
      <w:r w:rsidR="000D50D7" w:rsidRPr="000D50D7">
        <w:t xml:space="preserve"> </w:t>
      </w:r>
      <w:r w:rsidRPr="0045799C">
        <w:t>Act</w:t>
      </w:r>
      <w:r w:rsidR="000D50D7" w:rsidRPr="000D50D7">
        <w:t xml:space="preserve"> </w:t>
      </w:r>
      <w:r w:rsidRPr="0045799C">
        <w:t>and</w:t>
      </w:r>
      <w:r w:rsidR="000D50D7" w:rsidRPr="000D50D7">
        <w:t xml:space="preserve"> </w:t>
      </w:r>
      <w:r w:rsidRPr="0045799C">
        <w:t>no</w:t>
      </w:r>
      <w:r w:rsidR="000D50D7" w:rsidRPr="000D50D7">
        <w:t xml:space="preserve"> </w:t>
      </w:r>
      <w:r w:rsidRPr="0045799C">
        <w:t>declaration</w:t>
      </w:r>
      <w:r w:rsidR="000D50D7" w:rsidRPr="000D50D7">
        <w:t xml:space="preserve"> </w:t>
      </w:r>
      <w:r w:rsidRPr="0045799C">
        <w:t>has</w:t>
      </w:r>
      <w:r w:rsidR="000D50D7" w:rsidRPr="000D50D7">
        <w:t xml:space="preserve"> </w:t>
      </w:r>
      <w:r w:rsidRPr="0045799C">
        <w:t>been</w:t>
      </w:r>
      <w:r w:rsidR="000D50D7" w:rsidRPr="000D50D7">
        <w:t xml:space="preserve"> </w:t>
      </w:r>
      <w:r w:rsidRPr="0045799C">
        <w:t>made</w:t>
      </w:r>
      <w:r w:rsidR="000D50D7" w:rsidRPr="000D50D7">
        <w:t xml:space="preserve"> </w:t>
      </w:r>
      <w:r w:rsidRPr="0045799C">
        <w:t>under</w:t>
      </w:r>
      <w:r w:rsidR="000D50D7" w:rsidRPr="000D50D7">
        <w:t xml:space="preserve"> </w:t>
      </w:r>
      <w:r w:rsidRPr="0045799C">
        <w:t>section</w:t>
      </w:r>
      <w:r w:rsidR="000D50D7" w:rsidRPr="000D50D7">
        <w:t xml:space="preserve"> </w:t>
      </w:r>
      <w:r w:rsidRPr="0045799C">
        <w:t>4</w:t>
      </w:r>
      <w:r w:rsidR="000D50D7" w:rsidRPr="000D50D7">
        <w:t xml:space="preserve"> </w:t>
      </w:r>
      <w:r w:rsidR="00984096" w:rsidRPr="0045799C">
        <w:t>(execution</w:t>
      </w:r>
      <w:r w:rsidR="000D50D7" w:rsidRPr="000D50D7">
        <w:t xml:space="preserve"> </w:t>
      </w:r>
      <w:r w:rsidR="00984096" w:rsidRPr="0045799C">
        <w:t>of</w:t>
      </w:r>
      <w:r w:rsidR="000D50D7" w:rsidRPr="000D50D7">
        <w:t xml:space="preserve"> </w:t>
      </w:r>
      <w:r w:rsidR="00984096" w:rsidRPr="0045799C">
        <w:t>declaration)</w:t>
      </w:r>
      <w:r w:rsidR="000D50D7" w:rsidRPr="000D50D7">
        <w:t xml:space="preserve"> </w:t>
      </w:r>
      <w:r w:rsidRPr="0045799C">
        <w:t>of</w:t>
      </w:r>
      <w:r w:rsidR="000D50D7" w:rsidRPr="000D50D7">
        <w:t xml:space="preserve"> </w:t>
      </w:r>
      <w:r w:rsidRPr="0045799C">
        <w:t>the</w:t>
      </w:r>
      <w:r w:rsidR="000D50D7" w:rsidRPr="000D50D7">
        <w:t xml:space="preserve"> </w:t>
      </w:r>
      <w:r w:rsidRPr="0045799C">
        <w:t>1981</w:t>
      </w:r>
      <w:r w:rsidR="000D50D7" w:rsidRPr="000D50D7">
        <w:t xml:space="preserve"> </w:t>
      </w:r>
      <w:r w:rsidRPr="0045799C">
        <w:t>Act</w:t>
      </w:r>
      <w:bookmarkEnd w:id="644"/>
      <w:r>
        <w:t>;</w:t>
      </w:r>
      <w:bookmarkEnd w:id="649"/>
    </w:p>
    <w:p w14:paraId="13B65970" w14:textId="77777777" w:rsidR="00283174" w:rsidRDefault="00283174" w:rsidP="00283174">
      <w:pPr>
        <w:pStyle w:val="N3"/>
      </w:pPr>
      <w:r w:rsidRPr="0045799C">
        <w:t>remove</w:t>
      </w:r>
      <w:r w:rsidR="000D50D7" w:rsidRPr="000D50D7">
        <w:t xml:space="preserve"> </w:t>
      </w:r>
      <w:r w:rsidRPr="0045799C">
        <w:t>any</w:t>
      </w:r>
      <w:r w:rsidR="000D50D7" w:rsidRPr="000D50D7">
        <w:t xml:space="preserve"> </w:t>
      </w:r>
      <w:r w:rsidRPr="0045799C">
        <w:t>agricultural</w:t>
      </w:r>
      <w:r w:rsidR="000D50D7" w:rsidRPr="000D50D7">
        <w:t xml:space="preserve"> </w:t>
      </w:r>
      <w:r w:rsidRPr="0045799C">
        <w:t>plant</w:t>
      </w:r>
      <w:r w:rsidR="000D50D7" w:rsidRPr="000D50D7">
        <w:t xml:space="preserve"> </w:t>
      </w:r>
      <w:r w:rsidRPr="0045799C">
        <w:t>and</w:t>
      </w:r>
      <w:r w:rsidR="000D50D7" w:rsidRPr="000D50D7">
        <w:t xml:space="preserve"> </w:t>
      </w:r>
      <w:r w:rsidRPr="0045799C">
        <w:t>apparatus,</w:t>
      </w:r>
      <w:r w:rsidR="000D50D7" w:rsidRPr="000D50D7">
        <w:t xml:space="preserve"> </w:t>
      </w:r>
      <w:r w:rsidRPr="0045799C">
        <w:t>fences,</w:t>
      </w:r>
      <w:r w:rsidR="000D50D7" w:rsidRPr="000D50D7">
        <w:t xml:space="preserve"> </w:t>
      </w:r>
      <w:r w:rsidRPr="0045799C">
        <w:t>debris</w:t>
      </w:r>
      <w:r w:rsidR="000D50D7" w:rsidRPr="000D50D7">
        <w:t xml:space="preserve"> </w:t>
      </w:r>
      <w:r w:rsidRPr="0045799C">
        <w:t>and</w:t>
      </w:r>
      <w:r w:rsidR="000D50D7" w:rsidRPr="000D50D7">
        <w:t xml:space="preserve"> </w:t>
      </w:r>
      <w:r w:rsidRPr="0045799C">
        <w:t>vegetation</w:t>
      </w:r>
      <w:r w:rsidR="000D50D7" w:rsidRPr="000D50D7">
        <w:t xml:space="preserve"> </w:t>
      </w:r>
      <w:r w:rsidRPr="0045799C">
        <w:t>from</w:t>
      </w:r>
      <w:r w:rsidR="000D50D7" w:rsidRPr="000D50D7">
        <w:t xml:space="preserve"> </w:t>
      </w:r>
      <w:r w:rsidRPr="0045799C">
        <w:t>that</w:t>
      </w:r>
      <w:r w:rsidR="000D50D7" w:rsidRPr="000D50D7">
        <w:t xml:space="preserve"> </w:t>
      </w:r>
      <w:r w:rsidRPr="0045799C">
        <w:t>land</w:t>
      </w:r>
      <w:r>
        <w:t>;</w:t>
      </w:r>
    </w:p>
    <w:p w14:paraId="5591C88C" w14:textId="77777777" w:rsidR="00283174" w:rsidRDefault="00283174" w:rsidP="00283174">
      <w:pPr>
        <w:pStyle w:val="N3"/>
      </w:pPr>
      <w:r w:rsidRPr="0045799C">
        <w:t>construct</w:t>
      </w:r>
      <w:r w:rsidR="000D50D7" w:rsidRPr="000D50D7">
        <w:t xml:space="preserve"> </w:t>
      </w:r>
      <w:r w:rsidRPr="0045799C">
        <w:t>temporary</w:t>
      </w:r>
      <w:r w:rsidR="000D50D7" w:rsidRPr="000D50D7">
        <w:t xml:space="preserve"> </w:t>
      </w:r>
      <w:r w:rsidRPr="0045799C">
        <w:t>works,</w:t>
      </w:r>
      <w:r w:rsidR="000D50D7" w:rsidRPr="000D50D7">
        <w:t xml:space="preserve"> </w:t>
      </w:r>
      <w:r w:rsidRPr="0045799C">
        <w:t>haul</w:t>
      </w:r>
      <w:r w:rsidR="000D50D7" w:rsidRPr="000D50D7">
        <w:t xml:space="preserve"> </w:t>
      </w:r>
      <w:r w:rsidRPr="0045799C">
        <w:t>roads,</w:t>
      </w:r>
      <w:r w:rsidR="000D50D7" w:rsidRPr="000D50D7">
        <w:t xml:space="preserve"> </w:t>
      </w:r>
      <w:r w:rsidRPr="0045799C">
        <w:t>security</w:t>
      </w:r>
      <w:r w:rsidR="000D50D7" w:rsidRPr="000D50D7">
        <w:t xml:space="preserve"> </w:t>
      </w:r>
      <w:r w:rsidRPr="0045799C">
        <w:t>fencing,</w:t>
      </w:r>
      <w:r w:rsidR="000D50D7" w:rsidRPr="000D50D7">
        <w:t xml:space="preserve"> </w:t>
      </w:r>
      <w:r w:rsidRPr="0045799C">
        <w:t>bridges,</w:t>
      </w:r>
      <w:r w:rsidR="000D50D7" w:rsidRPr="000D50D7">
        <w:t xml:space="preserve"> </w:t>
      </w:r>
      <w:r w:rsidRPr="0045799C">
        <w:t>structures</w:t>
      </w:r>
      <w:r w:rsidR="000D50D7" w:rsidRPr="000D50D7">
        <w:t xml:space="preserve"> </w:t>
      </w:r>
      <w:r w:rsidRPr="0045799C">
        <w:t>and</w:t>
      </w:r>
      <w:r w:rsidR="000D50D7" w:rsidRPr="000D50D7">
        <w:t xml:space="preserve"> </w:t>
      </w:r>
      <w:r w:rsidRPr="0045799C">
        <w:t>buildings</w:t>
      </w:r>
      <w:r w:rsidR="000D50D7" w:rsidRPr="000D50D7">
        <w:t xml:space="preserve"> </w:t>
      </w:r>
      <w:r w:rsidRPr="0045799C">
        <w:t>on</w:t>
      </w:r>
      <w:r w:rsidR="000D50D7" w:rsidRPr="000D50D7">
        <w:t xml:space="preserve"> </w:t>
      </w:r>
      <w:r w:rsidRPr="0045799C">
        <w:t>that</w:t>
      </w:r>
      <w:r w:rsidR="000D50D7" w:rsidRPr="000D50D7">
        <w:t xml:space="preserve"> </w:t>
      </w:r>
      <w:r w:rsidRPr="0045799C">
        <w:t>land</w:t>
      </w:r>
      <w:r>
        <w:t>;</w:t>
      </w:r>
    </w:p>
    <w:p w14:paraId="54C778CD" w14:textId="77777777" w:rsidR="00283174" w:rsidRDefault="00283174" w:rsidP="00283174">
      <w:pPr>
        <w:pStyle w:val="N3"/>
      </w:pPr>
      <w:r w:rsidRPr="0045799C">
        <w:t>use</w:t>
      </w:r>
      <w:r w:rsidR="000D50D7" w:rsidRPr="000D50D7">
        <w:t xml:space="preserve"> </w:t>
      </w:r>
      <w:r w:rsidRPr="0045799C">
        <w:t>the</w:t>
      </w:r>
      <w:r w:rsidR="000D50D7" w:rsidRPr="000D50D7">
        <w:t xml:space="preserve"> </w:t>
      </w:r>
      <w:r w:rsidRPr="0045799C">
        <w:t>land</w:t>
      </w:r>
      <w:r w:rsidR="000D50D7" w:rsidRPr="000D50D7">
        <w:t xml:space="preserve"> </w:t>
      </w:r>
      <w:r w:rsidRPr="0045799C">
        <w:t>for</w:t>
      </w:r>
      <w:r w:rsidR="000D50D7" w:rsidRPr="000D50D7">
        <w:t xml:space="preserve"> </w:t>
      </w:r>
      <w:r w:rsidRPr="0045799C">
        <w:t>the</w:t>
      </w:r>
      <w:r w:rsidR="000D50D7" w:rsidRPr="000D50D7">
        <w:t xml:space="preserve"> </w:t>
      </w:r>
      <w:r w:rsidRPr="0045799C">
        <w:t>purposes</w:t>
      </w:r>
      <w:r w:rsidR="000D50D7" w:rsidRPr="000D50D7">
        <w:t xml:space="preserve"> </w:t>
      </w:r>
      <w:r w:rsidRPr="0045799C">
        <w:t>of</w:t>
      </w:r>
      <w:r w:rsidR="000D50D7" w:rsidRPr="000D50D7">
        <w:t xml:space="preserve"> </w:t>
      </w:r>
      <w:r w:rsidRPr="0045799C">
        <w:t>a</w:t>
      </w:r>
      <w:r w:rsidR="000D50D7" w:rsidRPr="000D50D7">
        <w:t xml:space="preserve"> </w:t>
      </w:r>
      <w:r w:rsidRPr="0045799C">
        <w:t>temporary</w:t>
      </w:r>
      <w:r w:rsidR="000D50D7" w:rsidRPr="000D50D7">
        <w:t xml:space="preserve"> </w:t>
      </w:r>
      <w:r w:rsidRPr="0045799C">
        <w:t>working</w:t>
      </w:r>
      <w:r w:rsidR="000D50D7" w:rsidRPr="000D50D7">
        <w:t xml:space="preserve"> </w:t>
      </w:r>
      <w:r w:rsidRPr="0045799C">
        <w:t>site</w:t>
      </w:r>
      <w:r w:rsidR="000D50D7" w:rsidRPr="000D50D7">
        <w:t xml:space="preserve"> </w:t>
      </w:r>
      <w:r w:rsidRPr="0045799C">
        <w:t>with</w:t>
      </w:r>
      <w:r w:rsidR="000D50D7" w:rsidRPr="000D50D7">
        <w:t xml:space="preserve"> </w:t>
      </w:r>
      <w:r w:rsidRPr="0045799C">
        <w:t>access</w:t>
      </w:r>
      <w:r w:rsidR="000D50D7" w:rsidRPr="000D50D7">
        <w:t xml:space="preserve"> </w:t>
      </w:r>
      <w:r w:rsidRPr="0045799C">
        <w:t>to</w:t>
      </w:r>
      <w:r w:rsidR="000D50D7" w:rsidRPr="000D50D7">
        <w:t xml:space="preserve"> </w:t>
      </w:r>
      <w:r w:rsidRPr="0045799C">
        <w:t>the</w:t>
      </w:r>
      <w:r w:rsidR="000D50D7" w:rsidRPr="000D50D7">
        <w:t xml:space="preserve"> </w:t>
      </w:r>
      <w:r w:rsidRPr="0045799C">
        <w:t>working</w:t>
      </w:r>
      <w:r w:rsidR="000D50D7" w:rsidRPr="000D50D7">
        <w:t xml:space="preserve"> </w:t>
      </w:r>
      <w:r w:rsidRPr="0045799C">
        <w:t>site</w:t>
      </w:r>
      <w:r w:rsidR="000D50D7" w:rsidRPr="000D50D7">
        <w:t xml:space="preserve"> </w:t>
      </w:r>
      <w:r w:rsidRPr="0045799C">
        <w:t>in</w:t>
      </w:r>
      <w:r w:rsidR="000D50D7" w:rsidRPr="000D50D7">
        <w:t xml:space="preserve"> </w:t>
      </w:r>
      <w:r w:rsidRPr="0045799C">
        <w:t>connection</w:t>
      </w:r>
      <w:r w:rsidR="000D50D7" w:rsidRPr="000D50D7">
        <w:t xml:space="preserve"> </w:t>
      </w:r>
      <w:r w:rsidRPr="0045799C">
        <w:t>with</w:t>
      </w:r>
      <w:r w:rsidR="000D50D7" w:rsidRPr="000D50D7">
        <w:t xml:space="preserve"> </w:t>
      </w:r>
      <w:r w:rsidRPr="0045799C">
        <w:t>the</w:t>
      </w:r>
      <w:r w:rsidR="000D50D7" w:rsidRPr="000D50D7">
        <w:t xml:space="preserve"> </w:t>
      </w:r>
      <w:r w:rsidRPr="0045799C">
        <w:t>authorised</w:t>
      </w:r>
      <w:r w:rsidR="000D50D7" w:rsidRPr="000D50D7">
        <w:t xml:space="preserve"> </w:t>
      </w:r>
      <w:r w:rsidRPr="0045799C">
        <w:t>development</w:t>
      </w:r>
      <w:r>
        <w:t>;</w:t>
      </w:r>
    </w:p>
    <w:p w14:paraId="0372376E" w14:textId="77777777" w:rsidR="00283174" w:rsidRPr="00122771" w:rsidRDefault="00283174" w:rsidP="00283174">
      <w:pPr>
        <w:pStyle w:val="N3"/>
      </w:pPr>
      <w:r w:rsidRPr="00122771">
        <w:t>construct</w:t>
      </w:r>
      <w:r w:rsidR="000D50D7" w:rsidRPr="000D50D7">
        <w:t xml:space="preserve"> </w:t>
      </w:r>
      <w:r w:rsidRPr="00122771">
        <w:t>any</w:t>
      </w:r>
      <w:r w:rsidR="000D50D7" w:rsidRPr="000D50D7">
        <w:t xml:space="preserve"> </w:t>
      </w:r>
      <w:r w:rsidRPr="00122771">
        <w:t>works</w:t>
      </w:r>
      <w:r w:rsidR="000D50D7" w:rsidRPr="000D50D7">
        <w:t xml:space="preserve"> </w:t>
      </w:r>
      <w:r w:rsidRPr="00122771">
        <w:t>on</w:t>
      </w:r>
      <w:r w:rsidR="000D50D7" w:rsidRPr="000D50D7">
        <w:t xml:space="preserve"> </w:t>
      </w:r>
      <w:r w:rsidRPr="00122771">
        <w:t>that</w:t>
      </w:r>
      <w:r w:rsidR="000D50D7" w:rsidRPr="000D50D7">
        <w:t xml:space="preserve"> </w:t>
      </w:r>
      <w:r w:rsidRPr="00122771">
        <w:t>land</w:t>
      </w:r>
      <w:r w:rsidR="000D50D7" w:rsidRPr="000D50D7">
        <w:t xml:space="preserve"> </w:t>
      </w:r>
      <w:r w:rsidRPr="00122771">
        <w:t>as</w:t>
      </w:r>
      <w:r w:rsidR="000D50D7" w:rsidRPr="000D50D7">
        <w:t xml:space="preserve"> </w:t>
      </w:r>
      <w:r w:rsidRPr="00122771">
        <w:t>are</w:t>
      </w:r>
      <w:r w:rsidR="000D50D7" w:rsidRPr="000D50D7">
        <w:t xml:space="preserve"> </w:t>
      </w:r>
      <w:r w:rsidRPr="00122771">
        <w:t>mentioned</w:t>
      </w:r>
      <w:r w:rsidR="000D50D7" w:rsidRPr="000D50D7">
        <w:t xml:space="preserve"> </w:t>
      </w:r>
      <w:r w:rsidRPr="00122771">
        <w:t>in</w:t>
      </w:r>
      <w:r w:rsidR="000D50D7" w:rsidRPr="000D50D7">
        <w:t xml:space="preserve"> </w:t>
      </w:r>
      <w:r w:rsidRPr="00122771">
        <w:t>Schedule</w:t>
      </w:r>
      <w:r w:rsidR="000D50D7" w:rsidRPr="000D50D7">
        <w:t xml:space="preserve"> </w:t>
      </w:r>
      <w:r w:rsidRPr="00122771">
        <w:t>1</w:t>
      </w:r>
      <w:r w:rsidR="000D50D7" w:rsidRPr="000D50D7">
        <w:t xml:space="preserve"> </w:t>
      </w:r>
      <w:r w:rsidRPr="00122771">
        <w:t>(authorised</w:t>
      </w:r>
      <w:r w:rsidR="000D50D7" w:rsidRPr="000D50D7">
        <w:t xml:space="preserve"> </w:t>
      </w:r>
      <w:r w:rsidRPr="00122771">
        <w:t>development);</w:t>
      </w:r>
      <w:r w:rsidR="000D50D7" w:rsidRPr="000D50D7">
        <w:t xml:space="preserve"> </w:t>
      </w:r>
      <w:r w:rsidRPr="00122771">
        <w:t>and</w:t>
      </w:r>
    </w:p>
    <w:p w14:paraId="4FC51A1A" w14:textId="77777777" w:rsidR="00283174" w:rsidRDefault="00283174" w:rsidP="00283174">
      <w:pPr>
        <w:pStyle w:val="N3"/>
      </w:pPr>
      <w:bookmarkStart w:id="650" w:name="_Ref77862935"/>
      <w:r>
        <w:lastRenderedPageBreak/>
        <w:t>c</w:t>
      </w:r>
      <w:r w:rsidRPr="0045799C">
        <w:t>arry</w:t>
      </w:r>
      <w:r w:rsidR="000D50D7" w:rsidRPr="000D50D7">
        <w:t xml:space="preserve"> </w:t>
      </w:r>
      <w:r w:rsidRPr="0045799C">
        <w:t>out</w:t>
      </w:r>
      <w:r w:rsidR="000D50D7" w:rsidRPr="000D50D7">
        <w:t xml:space="preserve"> </w:t>
      </w:r>
      <w:r w:rsidRPr="0045799C">
        <w:t>mitigation</w:t>
      </w:r>
      <w:r w:rsidR="000D50D7" w:rsidRPr="000D50D7">
        <w:t xml:space="preserve"> </w:t>
      </w:r>
      <w:r w:rsidRPr="0045799C">
        <w:t>works</w:t>
      </w:r>
      <w:r w:rsidR="000D50D7" w:rsidRPr="000D50D7">
        <w:t xml:space="preserve"> </w:t>
      </w:r>
      <w:r w:rsidRPr="0045799C">
        <w:t>required</w:t>
      </w:r>
      <w:r w:rsidR="000D50D7" w:rsidRPr="000D50D7">
        <w:t xml:space="preserve"> </w:t>
      </w:r>
      <w:r w:rsidRPr="0045799C">
        <w:t>under</w:t>
      </w:r>
      <w:r w:rsidR="000D50D7" w:rsidRPr="000D50D7">
        <w:t xml:space="preserve"> </w:t>
      </w:r>
      <w:r w:rsidRPr="0045799C">
        <w:t>the</w:t>
      </w:r>
      <w:r w:rsidR="000D50D7" w:rsidRPr="000D50D7">
        <w:t xml:space="preserve"> </w:t>
      </w:r>
      <w:r w:rsidRPr="0045799C">
        <w:t>requirements</w:t>
      </w:r>
      <w:r w:rsidR="000D50D7" w:rsidRPr="000D50D7">
        <w:t xml:space="preserve"> </w:t>
      </w:r>
      <w:r w:rsidRPr="0045799C">
        <w:t>in</w:t>
      </w:r>
      <w:r w:rsidR="000D50D7" w:rsidRPr="000D50D7">
        <w:t xml:space="preserve"> </w:t>
      </w:r>
      <w:r w:rsidRPr="0045799C">
        <w:t>Schedule</w:t>
      </w:r>
      <w:r w:rsidR="000D50D7" w:rsidRPr="000D50D7">
        <w:t xml:space="preserve"> </w:t>
      </w:r>
      <w:r w:rsidRPr="0045799C">
        <w:t>2</w:t>
      </w:r>
      <w:r w:rsidR="000D50D7" w:rsidRPr="000D50D7">
        <w:t xml:space="preserve"> </w:t>
      </w:r>
      <w:r>
        <w:t>(requirements).</w:t>
      </w:r>
      <w:bookmarkEnd w:id="650"/>
    </w:p>
    <w:p w14:paraId="5787388D" w14:textId="77777777" w:rsidR="00283174" w:rsidRDefault="00283174" w:rsidP="00283174">
      <w:pPr>
        <w:pStyle w:val="N2"/>
      </w:pPr>
      <w:r>
        <w:t>Paragraph</w:t>
      </w:r>
      <w:r w:rsidR="000D50D7" w:rsidRPr="000D50D7">
        <w:t xml:space="preserve"> </w:t>
      </w:r>
      <w:r>
        <w:fldChar w:fldCharType="begin"/>
      </w:r>
      <w:r>
        <w:instrText xml:space="preserve"> REF _Ref77862758 \r \h </w:instrText>
      </w:r>
      <w:r>
        <w:fldChar w:fldCharType="separate"/>
      </w:r>
      <w:r w:rsidR="000D50D7">
        <w:t>(1)</w:t>
      </w:r>
      <w:r>
        <w:fldChar w:fldCharType="end"/>
      </w:r>
      <w:r w:rsidR="000D50D7" w:rsidRPr="000D50D7">
        <w:t xml:space="preserve"> </w:t>
      </w:r>
      <w:r>
        <w:t>does</w:t>
      </w:r>
      <w:r w:rsidR="000D50D7" w:rsidRPr="000D50D7">
        <w:t xml:space="preserve"> </w:t>
      </w:r>
      <w:r>
        <w:t>not</w:t>
      </w:r>
      <w:r w:rsidR="000D50D7" w:rsidRPr="000D50D7">
        <w:t xml:space="preserve"> </w:t>
      </w:r>
      <w:r>
        <w:t>authorise</w:t>
      </w:r>
      <w:r w:rsidR="000D50D7" w:rsidRPr="000D50D7">
        <w:t xml:space="preserve"> </w:t>
      </w:r>
      <w:r>
        <w:t>the</w:t>
      </w:r>
      <w:r w:rsidR="000D50D7" w:rsidRPr="000D50D7">
        <w:t xml:space="preserve"> </w:t>
      </w:r>
      <w:r>
        <w:t>undertaker</w:t>
      </w:r>
      <w:r w:rsidR="000D50D7" w:rsidRPr="000D50D7">
        <w:t xml:space="preserve"> </w:t>
      </w:r>
      <w:r>
        <w:t>to</w:t>
      </w:r>
      <w:r w:rsidR="000D50D7" w:rsidRPr="000D50D7">
        <w:t xml:space="preserve"> </w:t>
      </w:r>
      <w:r>
        <w:t>take</w:t>
      </w:r>
      <w:r w:rsidR="000D50D7" w:rsidRPr="000D50D7">
        <w:t xml:space="preserve"> </w:t>
      </w:r>
      <w:r>
        <w:t>temporary</w:t>
      </w:r>
      <w:r w:rsidR="000D50D7" w:rsidRPr="000D50D7">
        <w:t xml:space="preserve"> </w:t>
      </w:r>
      <w:r>
        <w:t>possession</w:t>
      </w:r>
      <w:r w:rsidR="000D50D7" w:rsidRPr="000D50D7">
        <w:t xml:space="preserve"> </w:t>
      </w:r>
      <w:r>
        <w:t>of—</w:t>
      </w:r>
    </w:p>
    <w:p w14:paraId="799162A5" w14:textId="77777777" w:rsidR="00283174" w:rsidRDefault="00283174" w:rsidP="00283174">
      <w:pPr>
        <w:pStyle w:val="N3"/>
      </w:pPr>
      <w:r>
        <w:t>any</w:t>
      </w:r>
      <w:r w:rsidR="000D50D7" w:rsidRPr="000D50D7">
        <w:t xml:space="preserve"> </w:t>
      </w:r>
      <w:r>
        <w:t>house</w:t>
      </w:r>
      <w:r w:rsidR="000D50D7" w:rsidRPr="000D50D7">
        <w:t xml:space="preserve"> </w:t>
      </w:r>
      <w:r>
        <w:t>or</w:t>
      </w:r>
      <w:r w:rsidR="000D50D7" w:rsidRPr="000D50D7">
        <w:t xml:space="preserve"> </w:t>
      </w:r>
      <w:r>
        <w:t>garden</w:t>
      </w:r>
      <w:r w:rsidR="000D50D7" w:rsidRPr="000D50D7">
        <w:t xml:space="preserve"> </w:t>
      </w:r>
      <w:r>
        <w:t>belonging</w:t>
      </w:r>
      <w:r w:rsidR="000D50D7" w:rsidRPr="000D50D7">
        <w:t xml:space="preserve"> </w:t>
      </w:r>
      <w:r>
        <w:t>to</w:t>
      </w:r>
      <w:r w:rsidR="000D50D7" w:rsidRPr="000D50D7">
        <w:t xml:space="preserve"> </w:t>
      </w:r>
      <w:r>
        <w:t>a</w:t>
      </w:r>
      <w:r w:rsidR="000D50D7" w:rsidRPr="000D50D7">
        <w:t xml:space="preserve"> </w:t>
      </w:r>
      <w:r>
        <w:t>house;</w:t>
      </w:r>
      <w:r w:rsidR="000D50D7" w:rsidRPr="000D50D7">
        <w:t xml:space="preserve"> </w:t>
      </w:r>
      <w:r>
        <w:t>or</w:t>
      </w:r>
    </w:p>
    <w:p w14:paraId="59824395" w14:textId="77777777" w:rsidR="00283174" w:rsidRDefault="00283174" w:rsidP="00283174">
      <w:pPr>
        <w:pStyle w:val="N3"/>
      </w:pPr>
      <w:r>
        <w:t>any</w:t>
      </w:r>
      <w:r w:rsidR="000D50D7" w:rsidRPr="000D50D7">
        <w:t xml:space="preserve"> </w:t>
      </w:r>
      <w:r>
        <w:t>building</w:t>
      </w:r>
      <w:r w:rsidR="000D50D7" w:rsidRPr="000D50D7">
        <w:t xml:space="preserve"> </w:t>
      </w:r>
      <w:r>
        <w:t>(other</w:t>
      </w:r>
      <w:r w:rsidR="000D50D7" w:rsidRPr="000D50D7">
        <w:t xml:space="preserve"> </w:t>
      </w:r>
      <w:r>
        <w:t>than</w:t>
      </w:r>
      <w:r w:rsidR="000D50D7" w:rsidRPr="000D50D7">
        <w:t xml:space="preserve"> </w:t>
      </w:r>
      <w:r>
        <w:t>a</w:t>
      </w:r>
      <w:r w:rsidR="000D50D7" w:rsidRPr="000D50D7">
        <w:t xml:space="preserve"> </w:t>
      </w:r>
      <w:r>
        <w:t>house)</w:t>
      </w:r>
      <w:r w:rsidR="000D50D7" w:rsidRPr="000D50D7">
        <w:t xml:space="preserve"> </w:t>
      </w:r>
      <w:r>
        <w:t>if</w:t>
      </w:r>
      <w:r w:rsidR="000D50D7" w:rsidRPr="000D50D7">
        <w:t xml:space="preserve"> </w:t>
      </w:r>
      <w:r>
        <w:t>it</w:t>
      </w:r>
      <w:r w:rsidR="000D50D7" w:rsidRPr="000D50D7">
        <w:t xml:space="preserve"> </w:t>
      </w:r>
      <w:r>
        <w:t>is</w:t>
      </w:r>
      <w:r w:rsidR="000D50D7" w:rsidRPr="000D50D7">
        <w:t xml:space="preserve"> </w:t>
      </w:r>
      <w:r>
        <w:t>for</w:t>
      </w:r>
      <w:r w:rsidR="000D50D7" w:rsidRPr="000D50D7">
        <w:t xml:space="preserve"> </w:t>
      </w:r>
      <w:r>
        <w:t>the</w:t>
      </w:r>
      <w:r w:rsidR="000D50D7" w:rsidRPr="000D50D7">
        <w:t xml:space="preserve"> </w:t>
      </w:r>
      <w:r>
        <w:t>time</w:t>
      </w:r>
      <w:r w:rsidR="000D50D7" w:rsidRPr="000D50D7">
        <w:t xml:space="preserve"> </w:t>
      </w:r>
      <w:r>
        <w:t>being</w:t>
      </w:r>
      <w:r w:rsidR="000D50D7" w:rsidRPr="000D50D7">
        <w:t xml:space="preserve"> </w:t>
      </w:r>
      <w:r>
        <w:t>occupied.</w:t>
      </w:r>
    </w:p>
    <w:p w14:paraId="75679DD7" w14:textId="77777777" w:rsidR="00283174" w:rsidRDefault="00283174" w:rsidP="00283174">
      <w:pPr>
        <w:pStyle w:val="N2"/>
      </w:pPr>
      <w:r w:rsidRPr="0045799C">
        <w:t>Not</w:t>
      </w:r>
      <w:r w:rsidR="000D50D7" w:rsidRPr="000D50D7">
        <w:t xml:space="preserve"> </w:t>
      </w:r>
      <w:r w:rsidRPr="0045799C">
        <w:t>less</w:t>
      </w:r>
      <w:r w:rsidR="000D50D7" w:rsidRPr="000D50D7">
        <w:t xml:space="preserve"> </w:t>
      </w:r>
      <w:r w:rsidRPr="0045799C">
        <w:t>than</w:t>
      </w:r>
      <w:r w:rsidR="000D50D7" w:rsidRPr="000D50D7">
        <w:t xml:space="preserve"> </w:t>
      </w:r>
      <w:r w:rsidR="002E471C">
        <w:t>28</w:t>
      </w:r>
      <w:r w:rsidR="000D50D7" w:rsidRPr="000D50D7">
        <w:t xml:space="preserve"> </w:t>
      </w:r>
      <w:r w:rsidRPr="0045799C">
        <w:t>days</w:t>
      </w:r>
      <w:r w:rsidR="000D50D7" w:rsidRPr="000D50D7">
        <w:t xml:space="preserve"> </w:t>
      </w:r>
      <w:r w:rsidRPr="0045799C">
        <w:t>before</w:t>
      </w:r>
      <w:r w:rsidR="000D50D7" w:rsidRPr="000D50D7">
        <w:t xml:space="preserve"> </w:t>
      </w:r>
      <w:r w:rsidRPr="0045799C">
        <w:t>entering</w:t>
      </w:r>
      <w:r w:rsidR="000D50D7" w:rsidRPr="000D50D7">
        <w:t xml:space="preserve"> </w:t>
      </w:r>
      <w:r w:rsidRPr="0045799C">
        <w:t>on</w:t>
      </w:r>
      <w:r w:rsidR="000D50D7" w:rsidRPr="000D50D7">
        <w:t xml:space="preserve"> </w:t>
      </w:r>
      <w:r w:rsidRPr="0045799C">
        <w:t>and</w:t>
      </w:r>
      <w:r w:rsidR="000D50D7" w:rsidRPr="000D50D7">
        <w:t xml:space="preserve"> </w:t>
      </w:r>
      <w:r w:rsidRPr="0045799C">
        <w:t>taking</w:t>
      </w:r>
      <w:r w:rsidR="000D50D7" w:rsidRPr="000D50D7">
        <w:t xml:space="preserve"> </w:t>
      </w:r>
      <w:r w:rsidRPr="0045799C">
        <w:t>temporary</w:t>
      </w:r>
      <w:r w:rsidR="000D50D7" w:rsidRPr="000D50D7">
        <w:t xml:space="preserve"> </w:t>
      </w:r>
      <w:r w:rsidRPr="0045799C">
        <w:t>possession</w:t>
      </w:r>
      <w:r w:rsidR="000D50D7" w:rsidRPr="000D50D7">
        <w:t xml:space="preserve"> </w:t>
      </w:r>
      <w:r w:rsidRPr="0045799C">
        <w:t>of</w:t>
      </w:r>
      <w:r w:rsidR="000D50D7" w:rsidRPr="000D50D7">
        <w:t xml:space="preserve"> </w:t>
      </w:r>
      <w:r w:rsidRPr="0045799C">
        <w:t>land</w:t>
      </w:r>
      <w:r w:rsidR="000D50D7" w:rsidRPr="000D50D7">
        <w:t xml:space="preserve"> </w:t>
      </w:r>
      <w:r w:rsidRPr="0045799C">
        <w:t>under</w:t>
      </w:r>
      <w:r w:rsidR="000D50D7" w:rsidRPr="000D50D7">
        <w:t xml:space="preserve"> </w:t>
      </w:r>
      <w:r w:rsidRPr="0045799C">
        <w:t>this</w:t>
      </w:r>
      <w:r w:rsidR="000D50D7" w:rsidRPr="000D50D7">
        <w:t xml:space="preserve"> </w:t>
      </w:r>
      <w:r w:rsidRPr="0045799C">
        <w:t>article</w:t>
      </w:r>
      <w:r w:rsidR="000D50D7" w:rsidRPr="000D50D7">
        <w:t xml:space="preserve"> </w:t>
      </w:r>
      <w:r w:rsidRPr="0045799C">
        <w:t>the</w:t>
      </w:r>
      <w:r w:rsidR="000D50D7" w:rsidRPr="000D50D7">
        <w:t xml:space="preserve"> </w:t>
      </w:r>
      <w:r w:rsidRPr="0045799C">
        <w:t>undertaker</w:t>
      </w:r>
      <w:r w:rsidR="000D50D7" w:rsidRPr="000D50D7">
        <w:t xml:space="preserve"> </w:t>
      </w:r>
      <w:r w:rsidRPr="0045799C">
        <w:t>must</w:t>
      </w:r>
      <w:r w:rsidR="000D50D7" w:rsidRPr="000D50D7">
        <w:t xml:space="preserve"> </w:t>
      </w:r>
      <w:r w:rsidRPr="0045799C">
        <w:t>serve</w:t>
      </w:r>
      <w:r w:rsidR="000D50D7" w:rsidRPr="000D50D7">
        <w:t xml:space="preserve"> </w:t>
      </w:r>
      <w:r w:rsidRPr="0045799C">
        <w:t>notice</w:t>
      </w:r>
      <w:r w:rsidR="000D50D7" w:rsidRPr="000D50D7">
        <w:t xml:space="preserve"> </w:t>
      </w:r>
      <w:r w:rsidRPr="0045799C">
        <w:t>of</w:t>
      </w:r>
      <w:r w:rsidR="000D50D7" w:rsidRPr="000D50D7">
        <w:t xml:space="preserve"> </w:t>
      </w:r>
      <w:r w:rsidRPr="0045799C">
        <w:t>the</w:t>
      </w:r>
      <w:r w:rsidR="000D50D7" w:rsidRPr="000D50D7">
        <w:t xml:space="preserve"> </w:t>
      </w:r>
      <w:r w:rsidRPr="0045799C">
        <w:t>intended</w:t>
      </w:r>
      <w:r w:rsidR="000D50D7" w:rsidRPr="000D50D7">
        <w:t xml:space="preserve"> </w:t>
      </w:r>
      <w:r w:rsidRPr="0045799C">
        <w:t>entry</w:t>
      </w:r>
      <w:r w:rsidR="000D50D7" w:rsidRPr="000D50D7">
        <w:t xml:space="preserve"> </w:t>
      </w:r>
      <w:r w:rsidRPr="0045799C">
        <w:t>on</w:t>
      </w:r>
      <w:r w:rsidR="000D50D7" w:rsidRPr="000D50D7">
        <w:t xml:space="preserve"> </w:t>
      </w:r>
      <w:r w:rsidRPr="0045799C">
        <w:t>the</w:t>
      </w:r>
      <w:r w:rsidR="000D50D7" w:rsidRPr="000D50D7">
        <w:t xml:space="preserve"> </w:t>
      </w:r>
      <w:r w:rsidRPr="0045799C">
        <w:t>owners</w:t>
      </w:r>
      <w:r w:rsidR="000D50D7" w:rsidRPr="000D50D7">
        <w:t xml:space="preserve"> </w:t>
      </w:r>
      <w:r w:rsidRPr="0045799C">
        <w:t>and</w:t>
      </w:r>
      <w:r w:rsidR="000D50D7" w:rsidRPr="000D50D7">
        <w:t xml:space="preserve"> </w:t>
      </w:r>
      <w:r w:rsidRPr="0045799C">
        <w:t>occupiers</w:t>
      </w:r>
      <w:r w:rsidR="000D50D7" w:rsidRPr="000D50D7">
        <w:t xml:space="preserve"> </w:t>
      </w:r>
      <w:r w:rsidRPr="0045799C">
        <w:t>of</w:t>
      </w:r>
      <w:r w:rsidR="000D50D7" w:rsidRPr="000D50D7">
        <w:t xml:space="preserve"> </w:t>
      </w:r>
      <w:r w:rsidRPr="0045799C">
        <w:t>the</w:t>
      </w:r>
      <w:r w:rsidR="000D50D7" w:rsidRPr="000D50D7">
        <w:t xml:space="preserve"> </w:t>
      </w:r>
      <w:r w:rsidRPr="0045799C">
        <w:t>land</w:t>
      </w:r>
      <w:r>
        <w:t>.</w:t>
      </w:r>
    </w:p>
    <w:p w14:paraId="231F44D5" w14:textId="77777777" w:rsidR="00283174" w:rsidRDefault="00283174" w:rsidP="00283174">
      <w:pPr>
        <w:pStyle w:val="N2"/>
      </w:pPr>
      <w:r w:rsidRPr="0045799C">
        <w:t>The</w:t>
      </w:r>
      <w:r w:rsidR="000D50D7" w:rsidRPr="000D50D7">
        <w:t xml:space="preserve"> </w:t>
      </w:r>
      <w:r w:rsidRPr="0045799C">
        <w:t>undertaker</w:t>
      </w:r>
      <w:r w:rsidR="000D50D7" w:rsidRPr="000D50D7">
        <w:t xml:space="preserve"> </w:t>
      </w:r>
      <w:r w:rsidRPr="0045799C">
        <w:t>must</w:t>
      </w:r>
      <w:r w:rsidR="000D50D7" w:rsidRPr="000D50D7">
        <w:t xml:space="preserve"> </w:t>
      </w:r>
      <w:r w:rsidRPr="0045799C">
        <w:t>not</w:t>
      </w:r>
      <w:r w:rsidR="000D50D7" w:rsidRPr="000D50D7">
        <w:t xml:space="preserve"> </w:t>
      </w:r>
      <w:r w:rsidR="007A48EF">
        <w:t>remain</w:t>
      </w:r>
      <w:r w:rsidR="000D50D7" w:rsidRPr="000D50D7">
        <w:t xml:space="preserve"> </w:t>
      </w:r>
      <w:r w:rsidR="007A48EF">
        <w:t>in</w:t>
      </w:r>
      <w:r w:rsidR="000D50D7" w:rsidRPr="000D50D7">
        <w:t xml:space="preserve"> </w:t>
      </w:r>
      <w:r w:rsidR="007A48EF">
        <w:t>possession</w:t>
      </w:r>
      <w:r w:rsidR="000D50D7" w:rsidRPr="000D50D7">
        <w:t xml:space="preserve"> </w:t>
      </w:r>
      <w:r w:rsidR="007A48EF">
        <w:t>of</w:t>
      </w:r>
      <w:r w:rsidR="000D50D7" w:rsidRPr="000D50D7">
        <w:t xml:space="preserve"> </w:t>
      </w:r>
      <w:r w:rsidR="007A48EF">
        <w:t>any</w:t>
      </w:r>
      <w:r w:rsidR="000D50D7" w:rsidRPr="000D50D7">
        <w:t xml:space="preserve"> </w:t>
      </w:r>
      <w:r w:rsidR="007A48EF">
        <w:t>land</w:t>
      </w:r>
      <w:r w:rsidR="000D50D7" w:rsidRPr="000D50D7">
        <w:t xml:space="preserve"> </w:t>
      </w:r>
      <w:r w:rsidR="007A48EF">
        <w:t>under</w:t>
      </w:r>
      <w:r w:rsidR="000D50D7" w:rsidRPr="000D50D7">
        <w:t xml:space="preserve"> </w:t>
      </w:r>
      <w:r w:rsidR="007A48EF">
        <w:t>this</w:t>
      </w:r>
      <w:r w:rsidR="000D50D7" w:rsidRPr="000D50D7">
        <w:t xml:space="preserve"> </w:t>
      </w:r>
      <w:r w:rsidR="007A48EF">
        <w:t>article</w:t>
      </w:r>
      <w:r w:rsidR="000D50D7" w:rsidRPr="000D50D7">
        <w:t xml:space="preserve"> </w:t>
      </w:r>
      <w:r w:rsidR="007A48EF">
        <w:t>for</w:t>
      </w:r>
      <w:r w:rsidR="000D50D7" w:rsidRPr="000D50D7">
        <w:t xml:space="preserve"> </w:t>
      </w:r>
      <w:r w:rsidR="007A48EF">
        <w:t>longer</w:t>
      </w:r>
      <w:r w:rsidR="000D50D7" w:rsidRPr="000D50D7">
        <w:t xml:space="preserve"> </w:t>
      </w:r>
      <w:r w:rsidR="007A48EF">
        <w:t>than</w:t>
      </w:r>
      <w:r w:rsidR="000D50D7" w:rsidRPr="000D50D7">
        <w:t xml:space="preserve"> </w:t>
      </w:r>
      <w:r w:rsidR="007A48EF">
        <w:t>reasonably</w:t>
      </w:r>
      <w:r w:rsidR="000D50D7" w:rsidRPr="000D50D7">
        <w:t xml:space="preserve"> </w:t>
      </w:r>
      <w:r w:rsidR="007A48EF">
        <w:t>necessary</w:t>
      </w:r>
      <w:r w:rsidRPr="0045799C">
        <w:t>,</w:t>
      </w:r>
      <w:r w:rsidR="000D50D7" w:rsidRPr="000D50D7">
        <w:t xml:space="preserve"> </w:t>
      </w:r>
      <w:r w:rsidR="007A48EF">
        <w:t>and</w:t>
      </w:r>
      <w:r w:rsidR="000D50D7" w:rsidRPr="000D50D7">
        <w:t xml:space="preserve"> </w:t>
      </w:r>
      <w:r w:rsidR="007A48EF">
        <w:t>in</w:t>
      </w:r>
      <w:r w:rsidR="000D50D7" w:rsidRPr="000D50D7">
        <w:t xml:space="preserve"> </w:t>
      </w:r>
      <w:r w:rsidR="007A48EF">
        <w:t>any</w:t>
      </w:r>
      <w:r w:rsidR="000D50D7" w:rsidRPr="000D50D7">
        <w:t xml:space="preserve"> </w:t>
      </w:r>
      <w:r w:rsidR="007A48EF">
        <w:t>event</w:t>
      </w:r>
      <w:r w:rsidR="000D50D7" w:rsidRPr="000D50D7">
        <w:t xml:space="preserve"> </w:t>
      </w:r>
      <w:r w:rsidR="007A48EF">
        <w:t>must</w:t>
      </w:r>
      <w:r w:rsidR="000D50D7" w:rsidRPr="000D50D7">
        <w:t xml:space="preserve"> </w:t>
      </w:r>
      <w:r w:rsidR="007A48EF">
        <w:t>not,</w:t>
      </w:r>
      <w:r w:rsidR="000D50D7" w:rsidRPr="000D50D7">
        <w:t xml:space="preserve"> </w:t>
      </w:r>
      <w:r w:rsidRPr="0045799C">
        <w:t>without</w:t>
      </w:r>
      <w:r w:rsidR="000D50D7" w:rsidRPr="000D50D7">
        <w:t xml:space="preserve"> </w:t>
      </w:r>
      <w:r w:rsidRPr="0045799C">
        <w:t>the</w:t>
      </w:r>
      <w:r w:rsidR="000D50D7" w:rsidRPr="000D50D7">
        <w:t xml:space="preserve"> </w:t>
      </w:r>
      <w:r w:rsidRPr="0045799C">
        <w:t>agreement</w:t>
      </w:r>
      <w:r w:rsidR="000D50D7" w:rsidRPr="000D50D7">
        <w:t xml:space="preserve"> </w:t>
      </w:r>
      <w:r w:rsidRPr="0045799C">
        <w:t>of</w:t>
      </w:r>
      <w:r w:rsidR="000D50D7" w:rsidRPr="000D50D7">
        <w:t xml:space="preserve"> </w:t>
      </w:r>
      <w:r w:rsidRPr="0045799C">
        <w:t>the</w:t>
      </w:r>
      <w:r w:rsidR="000D50D7" w:rsidRPr="000D50D7">
        <w:t xml:space="preserve"> </w:t>
      </w:r>
      <w:r w:rsidRPr="0045799C">
        <w:t>owners</w:t>
      </w:r>
      <w:r w:rsidR="000D50D7" w:rsidRPr="000D50D7">
        <w:t xml:space="preserve"> </w:t>
      </w:r>
      <w:r w:rsidRPr="0045799C">
        <w:t>of</w:t>
      </w:r>
      <w:r w:rsidR="000D50D7" w:rsidRPr="000D50D7">
        <w:t xml:space="preserve"> </w:t>
      </w:r>
      <w:r w:rsidRPr="0045799C">
        <w:t>the</w:t>
      </w:r>
      <w:r w:rsidR="000D50D7" w:rsidRPr="000D50D7">
        <w:t xml:space="preserve"> </w:t>
      </w:r>
      <w:r w:rsidRPr="0045799C">
        <w:t>land,</w:t>
      </w:r>
      <w:r w:rsidR="000D50D7" w:rsidRPr="000D50D7">
        <w:t xml:space="preserve"> </w:t>
      </w:r>
      <w:r w:rsidRPr="0045799C">
        <w:t>remain</w:t>
      </w:r>
      <w:r w:rsidR="000D50D7" w:rsidRPr="000D50D7">
        <w:t xml:space="preserve"> </w:t>
      </w:r>
      <w:r w:rsidRPr="0045799C">
        <w:t>in</w:t>
      </w:r>
      <w:r w:rsidR="000D50D7" w:rsidRPr="000D50D7">
        <w:t xml:space="preserve"> </w:t>
      </w:r>
      <w:r w:rsidRPr="0045799C">
        <w:t>possession</w:t>
      </w:r>
      <w:r w:rsidR="000D50D7" w:rsidRPr="000D50D7">
        <w:t xml:space="preserve"> </w:t>
      </w:r>
      <w:r w:rsidRPr="0045799C">
        <w:t>of</w:t>
      </w:r>
      <w:r w:rsidR="000D50D7" w:rsidRPr="000D50D7">
        <w:t xml:space="preserve"> </w:t>
      </w:r>
      <w:r w:rsidRPr="0045799C">
        <w:t>any</w:t>
      </w:r>
      <w:r w:rsidR="000D50D7" w:rsidRPr="000D50D7">
        <w:t xml:space="preserve"> </w:t>
      </w:r>
      <w:r w:rsidRPr="0045799C">
        <w:t>land</w:t>
      </w:r>
      <w:r w:rsidR="000D50D7" w:rsidRPr="000D50D7">
        <w:t xml:space="preserve"> </w:t>
      </w:r>
      <w:r w:rsidRPr="0045799C">
        <w:t>under</w:t>
      </w:r>
      <w:r w:rsidR="000D50D7" w:rsidRPr="000D50D7">
        <w:t xml:space="preserve"> </w:t>
      </w:r>
      <w:r w:rsidRPr="0045799C">
        <w:t>this</w:t>
      </w:r>
      <w:r w:rsidR="000D50D7" w:rsidRPr="000D50D7">
        <w:t xml:space="preserve"> </w:t>
      </w:r>
      <w:r w:rsidRPr="0045799C">
        <w:t>article</w:t>
      </w:r>
      <w:r w:rsidR="004C7FF3">
        <w:t>—</w:t>
      </w:r>
    </w:p>
    <w:p w14:paraId="01A05F72" w14:textId="77777777" w:rsidR="00283174" w:rsidRDefault="00283174" w:rsidP="00283174">
      <w:pPr>
        <w:pStyle w:val="N3"/>
      </w:pPr>
      <w:r>
        <w:t>in</w:t>
      </w:r>
      <w:r w:rsidR="000D50D7" w:rsidRPr="000D50D7">
        <w:t xml:space="preserve"> </w:t>
      </w:r>
      <w:r>
        <w:t>the</w:t>
      </w:r>
      <w:r w:rsidR="000D50D7" w:rsidRPr="000D50D7">
        <w:t xml:space="preserve"> </w:t>
      </w:r>
      <w:r>
        <w:t>case</w:t>
      </w:r>
      <w:r w:rsidR="000D50D7" w:rsidRPr="000D50D7">
        <w:t xml:space="preserve"> </w:t>
      </w:r>
      <w:r>
        <w:t>of</w:t>
      </w:r>
      <w:r w:rsidR="000D50D7" w:rsidRPr="000D50D7">
        <w:t xml:space="preserve"> </w:t>
      </w:r>
      <w:r>
        <w:t>the</w:t>
      </w:r>
      <w:r w:rsidR="000D50D7" w:rsidRPr="000D50D7">
        <w:t xml:space="preserve"> </w:t>
      </w:r>
      <w:r>
        <w:t>land</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paragraph</w:t>
      </w:r>
      <w:r w:rsidR="000D50D7" w:rsidRPr="000D50D7">
        <w:t xml:space="preserve"> </w:t>
      </w:r>
      <w:r w:rsidR="00CE0ED9">
        <w:t>(1)(a)(i)</w:t>
      </w:r>
      <w:r w:rsidR="000D50D7" w:rsidRPr="000D50D7">
        <w:t xml:space="preserve"> </w:t>
      </w:r>
      <w:r>
        <w:t>after</w:t>
      </w:r>
      <w:r w:rsidR="000D50D7" w:rsidRPr="000D50D7">
        <w:t xml:space="preserve"> </w:t>
      </w:r>
      <w:r>
        <w:t>the</w:t>
      </w:r>
      <w:r w:rsidR="000D50D7" w:rsidRPr="000D50D7">
        <w:t xml:space="preserve"> </w:t>
      </w:r>
      <w:r>
        <w:t>end</w:t>
      </w:r>
      <w:r w:rsidR="000D50D7" w:rsidRPr="000D50D7">
        <w:t xml:space="preserve"> </w:t>
      </w:r>
      <w:r>
        <w:t>of</w:t>
      </w:r>
      <w:r w:rsidR="000D50D7" w:rsidRPr="000D50D7">
        <w:t xml:space="preserve"> </w:t>
      </w:r>
      <w:r>
        <w:t>the</w:t>
      </w:r>
      <w:r w:rsidR="000D50D7" w:rsidRPr="000D50D7">
        <w:t xml:space="preserve"> </w:t>
      </w:r>
      <w:r>
        <w:t>period</w:t>
      </w:r>
      <w:r w:rsidR="000D50D7" w:rsidRPr="000D50D7">
        <w:t xml:space="preserve"> </w:t>
      </w:r>
      <w:r>
        <w:t>of</w:t>
      </w:r>
      <w:r w:rsidR="000D50D7" w:rsidRPr="000D50D7">
        <w:t xml:space="preserve"> </w:t>
      </w:r>
      <w:r>
        <w:t>one</w:t>
      </w:r>
      <w:r w:rsidR="000D50D7" w:rsidRPr="000D50D7">
        <w:t xml:space="preserve"> </w:t>
      </w:r>
      <w:r>
        <w:t>year</w:t>
      </w:r>
      <w:r w:rsidR="000D50D7" w:rsidRPr="000D50D7">
        <w:t xml:space="preserve"> </w:t>
      </w:r>
      <w:r>
        <w:t>beginning</w:t>
      </w:r>
      <w:r w:rsidR="000D50D7" w:rsidRPr="000D50D7">
        <w:t xml:space="preserve"> </w:t>
      </w:r>
      <w:r>
        <w:t>with</w:t>
      </w:r>
      <w:r w:rsidR="000D50D7" w:rsidRPr="000D50D7">
        <w:t xml:space="preserve"> </w:t>
      </w:r>
      <w:r>
        <w:t>the</w:t>
      </w:r>
      <w:r w:rsidR="000D50D7" w:rsidRPr="000D50D7">
        <w:t xml:space="preserve"> </w:t>
      </w:r>
      <w:r>
        <w:t>date</w:t>
      </w:r>
      <w:r w:rsidR="000D50D7" w:rsidRPr="000D50D7">
        <w:t xml:space="preserve"> </w:t>
      </w:r>
      <w:r>
        <w:t>of</w:t>
      </w:r>
      <w:r w:rsidR="000D50D7" w:rsidRPr="000D50D7">
        <w:t xml:space="preserve"> </w:t>
      </w:r>
      <w:r>
        <w:t>final</w:t>
      </w:r>
      <w:r w:rsidR="000D50D7" w:rsidRPr="000D50D7">
        <w:t xml:space="preserve"> </w:t>
      </w:r>
      <w:r>
        <w:t>commissioning</w:t>
      </w:r>
      <w:r w:rsidR="000D50D7" w:rsidRPr="000D50D7">
        <w:t xml:space="preserve"> </w:t>
      </w:r>
      <w:r>
        <w:t>of</w:t>
      </w:r>
      <w:r w:rsidR="000D50D7" w:rsidRPr="000D50D7">
        <w:t xml:space="preserve"> </w:t>
      </w:r>
      <w:r>
        <w:t>the</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for</w:t>
      </w:r>
      <w:r w:rsidR="000D50D7" w:rsidRPr="000D50D7">
        <w:t xml:space="preserve"> </w:t>
      </w:r>
      <w:r>
        <w:t>which</w:t>
      </w:r>
      <w:r w:rsidR="000D50D7" w:rsidRPr="000D50D7">
        <w:t xml:space="preserve"> </w:t>
      </w:r>
      <w:r>
        <w:t>temporary</w:t>
      </w:r>
      <w:r w:rsidR="000D50D7" w:rsidRPr="000D50D7">
        <w:t xml:space="preserve"> </w:t>
      </w:r>
      <w:r>
        <w:t>possession</w:t>
      </w:r>
      <w:r w:rsidR="000D50D7" w:rsidRPr="000D50D7">
        <w:t xml:space="preserve"> </w:t>
      </w:r>
      <w:r>
        <w:t>of</w:t>
      </w:r>
      <w:r w:rsidR="000D50D7" w:rsidRPr="000D50D7">
        <w:t xml:space="preserve"> </w:t>
      </w:r>
      <w:r>
        <w:t>the</w:t>
      </w:r>
      <w:r w:rsidR="000D50D7" w:rsidRPr="000D50D7">
        <w:t xml:space="preserve"> </w:t>
      </w:r>
      <w:r>
        <w:t>land</w:t>
      </w:r>
      <w:r w:rsidR="000D50D7" w:rsidRPr="000D50D7">
        <w:t xml:space="preserve"> </w:t>
      </w:r>
      <w:r>
        <w:t>was</w:t>
      </w:r>
      <w:r w:rsidR="000D50D7" w:rsidRPr="000D50D7">
        <w:t xml:space="preserve"> </w:t>
      </w:r>
      <w:r>
        <w:t>taken;</w:t>
      </w:r>
      <w:r w:rsidR="000D50D7" w:rsidRPr="000D50D7">
        <w:t xml:space="preserve"> </w:t>
      </w:r>
      <w:r>
        <w:t>or</w:t>
      </w:r>
    </w:p>
    <w:p w14:paraId="007A5782" w14:textId="77777777" w:rsidR="00283174" w:rsidRDefault="00283174" w:rsidP="00283174">
      <w:pPr>
        <w:pStyle w:val="N3"/>
      </w:pPr>
      <w:r>
        <w:t>in</w:t>
      </w:r>
      <w:r w:rsidR="000D50D7" w:rsidRPr="000D50D7">
        <w:t xml:space="preserve"> </w:t>
      </w:r>
      <w:r>
        <w:t>the</w:t>
      </w:r>
      <w:r w:rsidR="000D50D7" w:rsidRPr="000D50D7">
        <w:t xml:space="preserve"> </w:t>
      </w:r>
      <w:r>
        <w:t>case</w:t>
      </w:r>
      <w:r w:rsidR="000D50D7" w:rsidRPr="000D50D7">
        <w:t xml:space="preserve"> </w:t>
      </w:r>
      <w:r>
        <w:t>of</w:t>
      </w:r>
      <w:r w:rsidR="000D50D7" w:rsidRPr="000D50D7">
        <w:t xml:space="preserve"> </w:t>
      </w:r>
      <w:r>
        <w:t>land</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paragraph</w:t>
      </w:r>
      <w:r w:rsidR="000D50D7" w:rsidRPr="000D50D7">
        <w:t xml:space="preserve"> </w:t>
      </w:r>
      <w:r w:rsidR="00CE0ED9">
        <w:t>(1)(a)(ii)</w:t>
      </w:r>
      <w:r w:rsidR="000D50D7" w:rsidRPr="000D50D7">
        <w:t xml:space="preserve"> </w:t>
      </w:r>
      <w:r>
        <w:t>after</w:t>
      </w:r>
      <w:r w:rsidR="000D50D7" w:rsidRPr="000D50D7">
        <w:t xml:space="preserve"> </w:t>
      </w:r>
      <w:r>
        <w:t>the</w:t>
      </w:r>
      <w:r w:rsidR="000D50D7" w:rsidRPr="000D50D7">
        <w:t xml:space="preserve"> </w:t>
      </w:r>
      <w:r>
        <w:t>end</w:t>
      </w:r>
      <w:r w:rsidR="000D50D7" w:rsidRPr="000D50D7">
        <w:t xml:space="preserve"> </w:t>
      </w:r>
      <w:r>
        <w:t>of</w:t>
      </w:r>
      <w:r w:rsidR="000D50D7" w:rsidRPr="000D50D7">
        <w:t xml:space="preserve"> </w:t>
      </w:r>
      <w:r>
        <w:t>the</w:t>
      </w:r>
      <w:r w:rsidR="000D50D7" w:rsidRPr="000D50D7">
        <w:t xml:space="preserve"> </w:t>
      </w:r>
      <w:r>
        <w:t>period</w:t>
      </w:r>
      <w:r w:rsidR="000D50D7" w:rsidRPr="000D50D7">
        <w:t xml:space="preserve"> </w:t>
      </w:r>
      <w:r>
        <w:t>of</w:t>
      </w:r>
      <w:r w:rsidR="000D50D7" w:rsidRPr="000D50D7">
        <w:t xml:space="preserve"> </w:t>
      </w:r>
      <w:r>
        <w:t>one</w:t>
      </w:r>
      <w:r w:rsidR="000D50D7" w:rsidRPr="000D50D7">
        <w:t xml:space="preserve"> </w:t>
      </w:r>
      <w:r>
        <w:t>year</w:t>
      </w:r>
      <w:r w:rsidR="000D50D7" w:rsidRPr="000D50D7">
        <w:t xml:space="preserve"> </w:t>
      </w:r>
      <w:r>
        <w:t>beginning</w:t>
      </w:r>
      <w:r w:rsidR="000D50D7" w:rsidRPr="000D50D7">
        <w:t xml:space="preserve"> </w:t>
      </w:r>
      <w:r>
        <w:t>with</w:t>
      </w:r>
      <w:r w:rsidR="000D50D7" w:rsidRPr="000D50D7">
        <w:t xml:space="preserve"> </w:t>
      </w:r>
      <w:r>
        <w:t>the</w:t>
      </w:r>
      <w:r w:rsidR="000D50D7" w:rsidRPr="000D50D7">
        <w:t xml:space="preserve"> </w:t>
      </w:r>
      <w:r>
        <w:t>date</w:t>
      </w:r>
      <w:r w:rsidR="000D50D7" w:rsidRPr="000D50D7">
        <w:t xml:space="preserve"> </w:t>
      </w:r>
      <w:r>
        <w:t>of</w:t>
      </w:r>
      <w:r w:rsidR="000D50D7" w:rsidRPr="000D50D7">
        <w:t xml:space="preserve"> </w:t>
      </w:r>
      <w:r>
        <w:t>final</w:t>
      </w:r>
      <w:r w:rsidR="000D50D7" w:rsidRPr="000D50D7">
        <w:t xml:space="preserve"> </w:t>
      </w:r>
      <w:r>
        <w:t>commissioning</w:t>
      </w:r>
      <w:r w:rsidR="000D50D7" w:rsidRPr="000D50D7">
        <w:t xml:space="preserve"> </w:t>
      </w:r>
      <w:r w:rsidRPr="0045799C">
        <w:t>of</w:t>
      </w:r>
      <w:r w:rsidR="000D50D7" w:rsidRPr="000D50D7">
        <w:t xml:space="preserve"> </w:t>
      </w:r>
      <w:r w:rsidRPr="0045799C">
        <w:t>the</w:t>
      </w:r>
      <w:r w:rsidR="000D50D7" w:rsidRPr="000D50D7">
        <w:t xml:space="preserve"> </w:t>
      </w:r>
      <w:r w:rsidRPr="0045799C">
        <w:t>part</w:t>
      </w:r>
      <w:r w:rsidR="000D50D7" w:rsidRPr="000D50D7">
        <w:t xml:space="preserve"> </w:t>
      </w:r>
      <w:r w:rsidRPr="0045799C">
        <w:t>of</w:t>
      </w:r>
      <w:r w:rsidR="000D50D7" w:rsidRPr="000D50D7">
        <w:t xml:space="preserve"> </w:t>
      </w:r>
      <w:r w:rsidRPr="0045799C">
        <w:t>the</w:t>
      </w:r>
      <w:r w:rsidR="000D50D7" w:rsidRPr="000D50D7">
        <w:t xml:space="preserve"> </w:t>
      </w:r>
      <w:r w:rsidRPr="0045799C">
        <w:t>authorised</w:t>
      </w:r>
      <w:r w:rsidR="000D50D7" w:rsidRPr="000D50D7">
        <w:t xml:space="preserve"> </w:t>
      </w:r>
      <w:r w:rsidRPr="0045799C">
        <w:t>development</w:t>
      </w:r>
      <w:r w:rsidR="000D50D7" w:rsidRPr="000D50D7">
        <w:t xml:space="preserve"> </w:t>
      </w:r>
      <w:r w:rsidRPr="0045799C">
        <w:t>for</w:t>
      </w:r>
      <w:r w:rsidR="000D50D7" w:rsidRPr="000D50D7">
        <w:t xml:space="preserve"> </w:t>
      </w:r>
      <w:r w:rsidRPr="0045799C">
        <w:t>which</w:t>
      </w:r>
      <w:r w:rsidR="000D50D7" w:rsidRPr="000D50D7">
        <w:t xml:space="preserve"> </w:t>
      </w:r>
      <w:r w:rsidRPr="0045799C">
        <w:t>temporary</w:t>
      </w:r>
      <w:r w:rsidR="000D50D7" w:rsidRPr="000D50D7">
        <w:t xml:space="preserve"> </w:t>
      </w:r>
      <w:r w:rsidRPr="0045799C">
        <w:t>possession</w:t>
      </w:r>
      <w:r w:rsidR="000D50D7" w:rsidRPr="000D50D7">
        <w:t xml:space="preserve"> </w:t>
      </w:r>
      <w:r w:rsidRPr="0045799C">
        <w:t>of</w:t>
      </w:r>
      <w:r w:rsidR="000D50D7" w:rsidRPr="000D50D7">
        <w:t xml:space="preserve"> </w:t>
      </w:r>
      <w:r w:rsidRPr="0045799C">
        <w:t>the</w:t>
      </w:r>
      <w:r w:rsidR="000D50D7" w:rsidRPr="000D50D7">
        <w:t xml:space="preserve"> </w:t>
      </w:r>
      <w:r w:rsidRPr="0045799C">
        <w:t>land</w:t>
      </w:r>
      <w:r w:rsidR="000D50D7" w:rsidRPr="000D50D7">
        <w:t xml:space="preserve"> </w:t>
      </w:r>
      <w:r w:rsidRPr="0045799C">
        <w:t>was</w:t>
      </w:r>
      <w:r w:rsidR="000D50D7" w:rsidRPr="000D50D7">
        <w:t xml:space="preserve"> </w:t>
      </w:r>
      <w:r w:rsidRPr="0045799C">
        <w:t>taken</w:t>
      </w:r>
      <w:r w:rsidR="000D50D7" w:rsidRPr="000D50D7">
        <w:t xml:space="preserve"> </w:t>
      </w:r>
      <w:r w:rsidRPr="0045799C">
        <w:t>unless</w:t>
      </w:r>
      <w:r w:rsidR="000D50D7" w:rsidRPr="000D50D7">
        <w:t xml:space="preserve"> </w:t>
      </w:r>
      <w:r w:rsidRPr="0045799C">
        <w:t>the</w:t>
      </w:r>
      <w:r w:rsidR="000D50D7" w:rsidRPr="000D50D7">
        <w:t xml:space="preserve"> </w:t>
      </w:r>
      <w:r w:rsidRPr="0045799C">
        <w:t>undertaker</w:t>
      </w:r>
      <w:r w:rsidR="000D50D7" w:rsidRPr="000D50D7">
        <w:t xml:space="preserve"> </w:t>
      </w:r>
      <w:r w:rsidRPr="0045799C">
        <w:t>has,</w:t>
      </w:r>
      <w:r w:rsidR="000D50D7" w:rsidRPr="000D50D7">
        <w:t xml:space="preserve"> </w:t>
      </w:r>
      <w:r w:rsidRPr="0045799C">
        <w:t>before</w:t>
      </w:r>
      <w:r w:rsidR="000D50D7" w:rsidRPr="000D50D7">
        <w:t xml:space="preserve"> </w:t>
      </w:r>
      <w:r w:rsidRPr="0045799C">
        <w:t>the</w:t>
      </w:r>
      <w:r w:rsidR="000D50D7" w:rsidRPr="000D50D7">
        <w:t xml:space="preserve"> </w:t>
      </w:r>
      <w:r w:rsidRPr="0045799C">
        <w:t>end</w:t>
      </w:r>
      <w:r w:rsidR="000D50D7" w:rsidRPr="000D50D7">
        <w:t xml:space="preserve"> </w:t>
      </w:r>
      <w:r w:rsidRPr="0045799C">
        <w:t>of</w:t>
      </w:r>
      <w:r w:rsidR="000D50D7" w:rsidRPr="000D50D7">
        <w:t xml:space="preserve"> </w:t>
      </w:r>
      <w:r w:rsidRPr="0045799C">
        <w:t>that</w:t>
      </w:r>
      <w:r w:rsidR="000D50D7" w:rsidRPr="000D50D7">
        <w:t xml:space="preserve"> </w:t>
      </w:r>
      <w:r w:rsidRPr="0045799C">
        <w:t>period,</w:t>
      </w:r>
      <w:r w:rsidR="000D50D7" w:rsidRPr="000D50D7">
        <w:t xml:space="preserve"> </w:t>
      </w:r>
      <w:r w:rsidRPr="0045799C">
        <w:t>served</w:t>
      </w:r>
      <w:r w:rsidR="000D50D7" w:rsidRPr="000D50D7">
        <w:t xml:space="preserve"> </w:t>
      </w:r>
      <w:r w:rsidRPr="0045799C">
        <w:t>a</w:t>
      </w:r>
      <w:r w:rsidR="000D50D7" w:rsidRPr="000D50D7">
        <w:t xml:space="preserve"> </w:t>
      </w:r>
      <w:r w:rsidRPr="0045799C">
        <w:t>notice</w:t>
      </w:r>
      <w:r w:rsidR="000D50D7" w:rsidRPr="000D50D7">
        <w:t xml:space="preserve"> </w:t>
      </w:r>
      <w:r w:rsidRPr="0045799C">
        <w:t>of</w:t>
      </w:r>
      <w:r w:rsidR="000D50D7" w:rsidRPr="000D50D7">
        <w:t xml:space="preserve"> </w:t>
      </w:r>
      <w:r w:rsidRPr="0045799C">
        <w:t>entry</w:t>
      </w:r>
      <w:r w:rsidR="000D50D7" w:rsidRPr="000D50D7">
        <w:t xml:space="preserve"> </w:t>
      </w:r>
      <w:r w:rsidRPr="0045799C">
        <w:t>under</w:t>
      </w:r>
      <w:r w:rsidR="000D50D7" w:rsidRPr="000D50D7">
        <w:t xml:space="preserve"> </w:t>
      </w:r>
      <w:r w:rsidRPr="0045799C">
        <w:t>section</w:t>
      </w:r>
      <w:r w:rsidR="000D50D7" w:rsidRPr="000D50D7">
        <w:t xml:space="preserve"> </w:t>
      </w:r>
      <w:r w:rsidRPr="0045799C">
        <w:t>11</w:t>
      </w:r>
      <w:r w:rsidR="000D50D7" w:rsidRPr="000D50D7">
        <w:t xml:space="preserve"> </w:t>
      </w:r>
      <w:r w:rsidRPr="0045799C">
        <w:t>of</w:t>
      </w:r>
      <w:r w:rsidR="000D50D7" w:rsidRPr="000D50D7">
        <w:t xml:space="preserve"> </w:t>
      </w:r>
      <w:r w:rsidRPr="0045799C">
        <w:t>the</w:t>
      </w:r>
      <w:r w:rsidR="000D50D7" w:rsidRPr="000D50D7">
        <w:t xml:space="preserve"> </w:t>
      </w:r>
      <w:r w:rsidRPr="0045799C">
        <w:t>1965</w:t>
      </w:r>
      <w:r w:rsidR="000D50D7" w:rsidRPr="000D50D7">
        <w:t xml:space="preserve"> </w:t>
      </w:r>
      <w:r w:rsidRPr="0045799C">
        <w:t>Act</w:t>
      </w:r>
      <w:r w:rsidR="000D50D7" w:rsidRPr="000D50D7">
        <w:t xml:space="preserve"> </w:t>
      </w:r>
      <w:r w:rsidRPr="0045799C">
        <w:t>or</w:t>
      </w:r>
      <w:r w:rsidR="000D50D7" w:rsidRPr="000D50D7">
        <w:t xml:space="preserve"> </w:t>
      </w:r>
      <w:r w:rsidRPr="0045799C">
        <w:t>made</w:t>
      </w:r>
      <w:r w:rsidR="000D50D7" w:rsidRPr="000D50D7">
        <w:t xml:space="preserve"> </w:t>
      </w:r>
      <w:r w:rsidRPr="0045799C">
        <w:t>a</w:t>
      </w:r>
      <w:r w:rsidR="000D50D7" w:rsidRPr="000D50D7">
        <w:t xml:space="preserve"> </w:t>
      </w:r>
      <w:r w:rsidRPr="0045799C">
        <w:t>declaration</w:t>
      </w:r>
      <w:r w:rsidR="000D50D7" w:rsidRPr="000D50D7">
        <w:t xml:space="preserve"> </w:t>
      </w:r>
      <w:r w:rsidRPr="0045799C">
        <w:t>under</w:t>
      </w:r>
      <w:r w:rsidR="000D50D7" w:rsidRPr="000D50D7">
        <w:t xml:space="preserve"> </w:t>
      </w:r>
      <w:r w:rsidRPr="0045799C">
        <w:t>section</w:t>
      </w:r>
      <w:r w:rsidR="000D50D7" w:rsidRPr="000D50D7">
        <w:t xml:space="preserve"> </w:t>
      </w:r>
      <w:r w:rsidRPr="0045799C">
        <w:t>4</w:t>
      </w:r>
      <w:r w:rsidR="000D50D7" w:rsidRPr="000D50D7">
        <w:t xml:space="preserve"> </w:t>
      </w:r>
      <w:r w:rsidRPr="0045799C">
        <w:t>of</w:t>
      </w:r>
      <w:r w:rsidR="000D50D7" w:rsidRPr="000D50D7">
        <w:t xml:space="preserve"> </w:t>
      </w:r>
      <w:r w:rsidRPr="0045799C">
        <w:t>the</w:t>
      </w:r>
      <w:r w:rsidR="000D50D7" w:rsidRPr="000D50D7">
        <w:t xml:space="preserve"> </w:t>
      </w:r>
      <w:r w:rsidRPr="0045799C">
        <w:t>1981</w:t>
      </w:r>
      <w:r w:rsidR="000D50D7" w:rsidRPr="000D50D7">
        <w:t xml:space="preserve"> </w:t>
      </w:r>
      <w:r w:rsidRPr="0045799C">
        <w:t>Act</w:t>
      </w:r>
      <w:r w:rsidR="000D50D7" w:rsidRPr="000D50D7">
        <w:t xml:space="preserve"> </w:t>
      </w:r>
      <w:r w:rsidRPr="0045799C">
        <w:t>in</w:t>
      </w:r>
      <w:r w:rsidR="000D50D7" w:rsidRPr="000D50D7">
        <w:t xml:space="preserve"> </w:t>
      </w:r>
      <w:r w:rsidRPr="0045799C">
        <w:t>relation</w:t>
      </w:r>
      <w:r w:rsidR="000D50D7" w:rsidRPr="000D50D7">
        <w:t xml:space="preserve"> </w:t>
      </w:r>
      <w:r w:rsidRPr="0045799C">
        <w:t>to</w:t>
      </w:r>
      <w:r w:rsidR="000D50D7" w:rsidRPr="000D50D7">
        <w:t xml:space="preserve"> </w:t>
      </w:r>
      <w:r w:rsidRPr="0045799C">
        <w:t>that</w:t>
      </w:r>
      <w:r w:rsidR="000D50D7" w:rsidRPr="000D50D7">
        <w:t xml:space="preserve"> </w:t>
      </w:r>
      <w:r w:rsidRPr="0045799C">
        <w:t>land.</w:t>
      </w:r>
    </w:p>
    <w:p w14:paraId="707BC774" w14:textId="77777777" w:rsidR="00283174" w:rsidRDefault="00283174" w:rsidP="00283174">
      <w:pPr>
        <w:pStyle w:val="N2"/>
      </w:pPr>
      <w:r w:rsidRPr="0045799C">
        <w:t>Unless</w:t>
      </w:r>
      <w:r w:rsidR="000D50D7" w:rsidRPr="000D50D7">
        <w:t xml:space="preserve"> </w:t>
      </w:r>
      <w:r w:rsidRPr="0045799C">
        <w:t>the</w:t>
      </w:r>
      <w:r w:rsidR="000D50D7" w:rsidRPr="000D50D7">
        <w:t xml:space="preserve"> </w:t>
      </w:r>
      <w:r w:rsidRPr="0045799C">
        <w:t>undertaker</w:t>
      </w:r>
      <w:r w:rsidR="000D50D7" w:rsidRPr="000D50D7">
        <w:t xml:space="preserve"> </w:t>
      </w:r>
      <w:r w:rsidRPr="0045799C">
        <w:t>has</w:t>
      </w:r>
      <w:r w:rsidR="000D50D7" w:rsidRPr="000D50D7">
        <w:t xml:space="preserve"> </w:t>
      </w:r>
      <w:r w:rsidRPr="0045799C">
        <w:t>served</w:t>
      </w:r>
      <w:r w:rsidR="000D50D7" w:rsidRPr="000D50D7">
        <w:t xml:space="preserve"> </w:t>
      </w:r>
      <w:r w:rsidRPr="0045799C">
        <w:t>notice</w:t>
      </w:r>
      <w:r w:rsidR="000D50D7" w:rsidRPr="000D50D7">
        <w:t xml:space="preserve"> </w:t>
      </w:r>
      <w:r w:rsidRPr="0045799C">
        <w:t>of</w:t>
      </w:r>
      <w:r w:rsidR="000D50D7" w:rsidRPr="000D50D7">
        <w:t xml:space="preserve"> </w:t>
      </w:r>
      <w:r w:rsidRPr="0045799C">
        <w:t>entry</w:t>
      </w:r>
      <w:r w:rsidR="000D50D7" w:rsidRPr="000D50D7">
        <w:t xml:space="preserve"> </w:t>
      </w:r>
      <w:r w:rsidRPr="0045799C">
        <w:t>under</w:t>
      </w:r>
      <w:r w:rsidR="000D50D7" w:rsidRPr="000D50D7">
        <w:t xml:space="preserve"> </w:t>
      </w:r>
      <w:r w:rsidRPr="0045799C">
        <w:t>section</w:t>
      </w:r>
      <w:r w:rsidR="000D50D7" w:rsidRPr="000D50D7">
        <w:t xml:space="preserve"> </w:t>
      </w:r>
      <w:r w:rsidRPr="0045799C">
        <w:t>11</w:t>
      </w:r>
      <w:r w:rsidR="000D50D7" w:rsidRPr="000D50D7">
        <w:t xml:space="preserve"> </w:t>
      </w:r>
      <w:r w:rsidRPr="0045799C">
        <w:t>of</w:t>
      </w:r>
      <w:r w:rsidR="000D50D7" w:rsidRPr="000D50D7">
        <w:t xml:space="preserve"> </w:t>
      </w:r>
      <w:r w:rsidRPr="0045799C">
        <w:t>the</w:t>
      </w:r>
      <w:r w:rsidR="000D50D7" w:rsidRPr="000D50D7">
        <w:t xml:space="preserve"> </w:t>
      </w:r>
      <w:r w:rsidRPr="0045799C">
        <w:t>1965</w:t>
      </w:r>
      <w:r w:rsidR="000D50D7" w:rsidRPr="000D50D7">
        <w:t xml:space="preserve"> </w:t>
      </w:r>
      <w:r w:rsidRPr="0045799C">
        <w:t>Act</w:t>
      </w:r>
      <w:r w:rsidR="000D50D7" w:rsidRPr="000D50D7">
        <w:t xml:space="preserve"> </w:t>
      </w:r>
      <w:r w:rsidRPr="0045799C">
        <w:t>or</w:t>
      </w:r>
      <w:r w:rsidR="000D50D7" w:rsidRPr="000D50D7">
        <w:t xml:space="preserve"> </w:t>
      </w:r>
      <w:r w:rsidRPr="0045799C">
        <w:t>made</w:t>
      </w:r>
      <w:r w:rsidR="000D50D7" w:rsidRPr="000D50D7">
        <w:t xml:space="preserve"> </w:t>
      </w:r>
      <w:r w:rsidRPr="0045799C">
        <w:t>a</w:t>
      </w:r>
      <w:r w:rsidR="000D50D7" w:rsidRPr="000D50D7">
        <w:t xml:space="preserve"> </w:t>
      </w:r>
      <w:r w:rsidRPr="0045799C">
        <w:t>declaration</w:t>
      </w:r>
      <w:r w:rsidR="000D50D7" w:rsidRPr="000D50D7">
        <w:t xml:space="preserve"> </w:t>
      </w:r>
      <w:r w:rsidRPr="0045799C">
        <w:t>under</w:t>
      </w:r>
      <w:r w:rsidR="000D50D7" w:rsidRPr="000D50D7">
        <w:t xml:space="preserve"> </w:t>
      </w:r>
      <w:r w:rsidRPr="0045799C">
        <w:t>section</w:t>
      </w:r>
      <w:r w:rsidR="000D50D7" w:rsidRPr="000D50D7">
        <w:t xml:space="preserve"> </w:t>
      </w:r>
      <w:r w:rsidRPr="0045799C">
        <w:t>4</w:t>
      </w:r>
      <w:r w:rsidR="000D50D7" w:rsidRPr="000D50D7">
        <w:t xml:space="preserve"> </w:t>
      </w:r>
      <w:r w:rsidRPr="0045799C">
        <w:t>of</w:t>
      </w:r>
      <w:r w:rsidR="000D50D7" w:rsidRPr="000D50D7">
        <w:t xml:space="preserve"> </w:t>
      </w:r>
      <w:r w:rsidRPr="0045799C">
        <w:t>the</w:t>
      </w:r>
      <w:r w:rsidR="000D50D7" w:rsidRPr="000D50D7">
        <w:t xml:space="preserve"> </w:t>
      </w:r>
      <w:r w:rsidRPr="0045799C">
        <w:t>1981</w:t>
      </w:r>
      <w:r w:rsidR="000D50D7" w:rsidRPr="000D50D7">
        <w:t xml:space="preserve"> </w:t>
      </w:r>
      <w:r w:rsidRPr="0045799C">
        <w:t>Act</w:t>
      </w:r>
      <w:r w:rsidR="000D50D7" w:rsidRPr="000D50D7">
        <w:t xml:space="preserve"> </w:t>
      </w:r>
      <w:r w:rsidRPr="0045799C">
        <w:t>or</w:t>
      </w:r>
      <w:r w:rsidR="000D50D7" w:rsidRPr="000D50D7">
        <w:t xml:space="preserve"> </w:t>
      </w:r>
      <w:r w:rsidRPr="0045799C">
        <w:t>otherwise</w:t>
      </w:r>
      <w:r w:rsidR="000D50D7" w:rsidRPr="000D50D7">
        <w:t xml:space="preserve"> </w:t>
      </w:r>
      <w:r w:rsidRPr="0045799C">
        <w:t>acquired</w:t>
      </w:r>
      <w:r w:rsidR="000D50D7" w:rsidRPr="000D50D7">
        <w:t xml:space="preserve"> </w:t>
      </w:r>
      <w:r w:rsidRPr="0045799C">
        <w:t>the</w:t>
      </w:r>
      <w:r w:rsidR="000D50D7" w:rsidRPr="000D50D7">
        <w:t xml:space="preserve"> </w:t>
      </w:r>
      <w:r w:rsidRPr="0045799C">
        <w:t>land</w:t>
      </w:r>
      <w:r w:rsidR="000D50D7" w:rsidRPr="000D50D7">
        <w:t xml:space="preserve"> </w:t>
      </w:r>
      <w:r w:rsidRPr="0045799C">
        <w:t>or</w:t>
      </w:r>
      <w:r w:rsidR="000D50D7" w:rsidRPr="000D50D7">
        <w:t xml:space="preserve"> </w:t>
      </w:r>
      <w:r w:rsidRPr="0045799C">
        <w:t>rights</w:t>
      </w:r>
      <w:r w:rsidR="000D50D7" w:rsidRPr="000D50D7">
        <w:t xml:space="preserve"> </w:t>
      </w:r>
      <w:r w:rsidRPr="0045799C">
        <w:t>over</w:t>
      </w:r>
      <w:r w:rsidR="000D50D7" w:rsidRPr="000D50D7">
        <w:t xml:space="preserve"> </w:t>
      </w:r>
      <w:r w:rsidRPr="0045799C">
        <w:t>land</w:t>
      </w:r>
      <w:r w:rsidR="000D50D7" w:rsidRPr="000D50D7">
        <w:t xml:space="preserve"> </w:t>
      </w:r>
      <w:r w:rsidRPr="0045799C">
        <w:t>subject</w:t>
      </w:r>
      <w:r w:rsidR="000D50D7" w:rsidRPr="000D50D7">
        <w:t xml:space="preserve"> </w:t>
      </w:r>
      <w:r w:rsidRPr="0045799C">
        <w:t>to</w:t>
      </w:r>
      <w:r w:rsidR="000D50D7" w:rsidRPr="000D50D7">
        <w:t xml:space="preserve"> </w:t>
      </w:r>
      <w:r w:rsidRPr="0045799C">
        <w:t>temporary</w:t>
      </w:r>
      <w:r w:rsidR="000D50D7" w:rsidRPr="000D50D7">
        <w:t xml:space="preserve"> </w:t>
      </w:r>
      <w:r w:rsidRPr="0045799C">
        <w:t>possession,</w:t>
      </w:r>
      <w:r w:rsidR="000D50D7" w:rsidRPr="000D50D7">
        <w:t xml:space="preserve"> </w:t>
      </w:r>
      <w:r w:rsidRPr="0045799C">
        <w:t>the</w:t>
      </w:r>
      <w:r w:rsidR="000D50D7" w:rsidRPr="000D50D7">
        <w:t xml:space="preserve"> </w:t>
      </w:r>
      <w:r w:rsidRPr="0045799C">
        <w:t>undertaker</w:t>
      </w:r>
      <w:r w:rsidR="000D50D7" w:rsidRPr="000D50D7">
        <w:t xml:space="preserve"> </w:t>
      </w:r>
      <w:r w:rsidRPr="0045799C">
        <w:t>must</w:t>
      </w:r>
      <w:r w:rsidR="000D50D7" w:rsidRPr="000D50D7">
        <w:t xml:space="preserve"> </w:t>
      </w:r>
      <w:r w:rsidRPr="0045799C">
        <w:t>before</w:t>
      </w:r>
      <w:r w:rsidR="000D50D7" w:rsidRPr="000D50D7">
        <w:t xml:space="preserve"> </w:t>
      </w:r>
      <w:r w:rsidRPr="0045799C">
        <w:t>giving</w:t>
      </w:r>
      <w:r w:rsidR="000D50D7" w:rsidRPr="000D50D7">
        <w:t xml:space="preserve"> </w:t>
      </w:r>
      <w:r w:rsidRPr="0045799C">
        <w:t>up</w:t>
      </w:r>
      <w:r w:rsidR="000D50D7" w:rsidRPr="000D50D7">
        <w:t xml:space="preserve"> </w:t>
      </w:r>
      <w:r w:rsidRPr="0045799C">
        <w:t>possession</w:t>
      </w:r>
      <w:r w:rsidR="000D50D7" w:rsidRPr="000D50D7">
        <w:t xml:space="preserve"> </w:t>
      </w:r>
      <w:r w:rsidRPr="0045799C">
        <w:t>of</w:t>
      </w:r>
      <w:r w:rsidR="000D50D7" w:rsidRPr="000D50D7">
        <w:t xml:space="preserve"> </w:t>
      </w:r>
      <w:r w:rsidRPr="0045799C">
        <w:t>land</w:t>
      </w:r>
      <w:r w:rsidR="000D50D7" w:rsidRPr="000D50D7">
        <w:t xml:space="preserve"> </w:t>
      </w:r>
      <w:r w:rsidRPr="0045799C">
        <w:t>of</w:t>
      </w:r>
      <w:r w:rsidR="000D50D7" w:rsidRPr="000D50D7">
        <w:t xml:space="preserve"> </w:t>
      </w:r>
      <w:r w:rsidRPr="0045799C">
        <w:t>which</w:t>
      </w:r>
      <w:r w:rsidR="000D50D7" w:rsidRPr="000D50D7">
        <w:t xml:space="preserve"> </w:t>
      </w:r>
      <w:r w:rsidRPr="0045799C">
        <w:t>temporary</w:t>
      </w:r>
      <w:r w:rsidR="000D50D7" w:rsidRPr="000D50D7">
        <w:t xml:space="preserve"> </w:t>
      </w:r>
      <w:r w:rsidRPr="0045799C">
        <w:t>possession</w:t>
      </w:r>
      <w:r w:rsidR="000D50D7" w:rsidRPr="000D50D7">
        <w:t xml:space="preserve"> </w:t>
      </w:r>
      <w:r w:rsidRPr="0045799C">
        <w:t>has</w:t>
      </w:r>
      <w:r w:rsidR="000D50D7" w:rsidRPr="000D50D7">
        <w:t xml:space="preserve"> </w:t>
      </w:r>
      <w:r w:rsidRPr="0045799C">
        <w:t>been</w:t>
      </w:r>
      <w:r w:rsidR="000D50D7" w:rsidRPr="000D50D7">
        <w:t xml:space="preserve"> </w:t>
      </w:r>
      <w:r w:rsidRPr="0045799C">
        <w:t>taken</w:t>
      </w:r>
      <w:r w:rsidR="000D50D7" w:rsidRPr="000D50D7">
        <w:t xml:space="preserve"> </w:t>
      </w:r>
      <w:r w:rsidRPr="0045799C">
        <w:t>under</w:t>
      </w:r>
      <w:r w:rsidR="000D50D7" w:rsidRPr="000D50D7">
        <w:t xml:space="preserve"> </w:t>
      </w:r>
      <w:r w:rsidRPr="0045799C">
        <w:t>this</w:t>
      </w:r>
      <w:r w:rsidR="000D50D7" w:rsidRPr="000D50D7">
        <w:t xml:space="preserve"> </w:t>
      </w:r>
      <w:r w:rsidRPr="0045799C">
        <w:t>article,</w:t>
      </w:r>
      <w:r w:rsidR="000D50D7" w:rsidRPr="000D50D7">
        <w:t xml:space="preserve"> </w:t>
      </w:r>
      <w:r w:rsidRPr="0045799C">
        <w:t>remove</w:t>
      </w:r>
      <w:r w:rsidR="000D50D7" w:rsidRPr="000D50D7">
        <w:t xml:space="preserve"> </w:t>
      </w:r>
      <w:r w:rsidRPr="0045799C">
        <w:t>all</w:t>
      </w:r>
      <w:r w:rsidR="000D50D7" w:rsidRPr="000D50D7">
        <w:t xml:space="preserve"> </w:t>
      </w:r>
      <w:r w:rsidRPr="0045799C">
        <w:t>works</w:t>
      </w:r>
      <w:r w:rsidR="000D50D7" w:rsidRPr="000D50D7">
        <w:t xml:space="preserve"> </w:t>
      </w:r>
      <w:r w:rsidRPr="0045799C">
        <w:t>and</w:t>
      </w:r>
      <w:r w:rsidR="000D50D7" w:rsidRPr="000D50D7">
        <w:t xml:space="preserve"> </w:t>
      </w:r>
      <w:r w:rsidRPr="0045799C">
        <w:t>restore</w:t>
      </w:r>
      <w:r w:rsidR="000D50D7" w:rsidRPr="000D50D7">
        <w:t xml:space="preserve"> </w:t>
      </w:r>
      <w:r w:rsidRPr="0045799C">
        <w:t>the</w:t>
      </w:r>
      <w:r w:rsidR="000D50D7" w:rsidRPr="000D50D7">
        <w:t xml:space="preserve"> </w:t>
      </w:r>
      <w:r w:rsidRPr="0045799C">
        <w:t>land</w:t>
      </w:r>
      <w:r w:rsidR="000D50D7" w:rsidRPr="000D50D7">
        <w:t xml:space="preserve"> </w:t>
      </w:r>
      <w:r w:rsidRPr="0045799C">
        <w:t>to</w:t>
      </w:r>
      <w:r w:rsidR="000D50D7" w:rsidRPr="000D50D7">
        <w:t xml:space="preserve"> </w:t>
      </w:r>
      <w:r w:rsidRPr="0045799C">
        <w:t>the</w:t>
      </w:r>
      <w:r w:rsidR="000D50D7" w:rsidRPr="000D50D7">
        <w:t xml:space="preserve"> </w:t>
      </w:r>
      <w:r w:rsidRPr="0045799C">
        <w:t>reasonable</w:t>
      </w:r>
      <w:r w:rsidR="000D50D7" w:rsidRPr="000D50D7">
        <w:t xml:space="preserve"> </w:t>
      </w:r>
      <w:r w:rsidRPr="0045799C">
        <w:t>satisfaction</w:t>
      </w:r>
      <w:r w:rsidR="000D50D7" w:rsidRPr="000D50D7">
        <w:t xml:space="preserve"> </w:t>
      </w:r>
      <w:r w:rsidRPr="0045799C">
        <w:t>of</w:t>
      </w:r>
      <w:r w:rsidR="000D50D7" w:rsidRPr="000D50D7">
        <w:t xml:space="preserve"> </w:t>
      </w:r>
      <w:r w:rsidRPr="0045799C">
        <w:t>the</w:t>
      </w:r>
      <w:r w:rsidR="000D50D7" w:rsidRPr="000D50D7">
        <w:t xml:space="preserve"> </w:t>
      </w:r>
      <w:r w:rsidRPr="0045799C">
        <w:t>owners</w:t>
      </w:r>
      <w:r w:rsidR="000D50D7" w:rsidRPr="000D50D7">
        <w:t xml:space="preserve"> </w:t>
      </w:r>
      <w:r w:rsidRPr="0045799C">
        <w:t>of</w:t>
      </w:r>
      <w:r w:rsidR="000D50D7" w:rsidRPr="000D50D7">
        <w:t xml:space="preserve"> </w:t>
      </w:r>
      <w:r w:rsidRPr="0045799C">
        <w:t>the</w:t>
      </w:r>
      <w:r w:rsidR="000D50D7" w:rsidRPr="000D50D7">
        <w:t xml:space="preserve"> </w:t>
      </w:r>
      <w:r w:rsidRPr="0045799C">
        <w:t>land;</w:t>
      </w:r>
      <w:r w:rsidR="000D50D7" w:rsidRPr="000D50D7">
        <w:t xml:space="preserve"> </w:t>
      </w:r>
      <w:r w:rsidRPr="0045799C">
        <w:t>but</w:t>
      </w:r>
      <w:r w:rsidR="000D50D7" w:rsidRPr="000D50D7">
        <w:t xml:space="preserve"> </w:t>
      </w:r>
      <w:r w:rsidRPr="0045799C">
        <w:t>the</w:t>
      </w:r>
      <w:r w:rsidR="000D50D7" w:rsidRPr="000D50D7">
        <w:t xml:space="preserve"> </w:t>
      </w:r>
      <w:r w:rsidRPr="0045799C">
        <w:t>undertaker</w:t>
      </w:r>
      <w:r w:rsidR="000D50D7" w:rsidRPr="000D50D7">
        <w:t xml:space="preserve"> </w:t>
      </w:r>
      <w:r w:rsidRPr="0045799C">
        <w:t>is</w:t>
      </w:r>
      <w:r w:rsidR="000D50D7" w:rsidRPr="000D50D7">
        <w:t xml:space="preserve"> </w:t>
      </w:r>
      <w:r w:rsidRPr="0045799C">
        <w:t>not</w:t>
      </w:r>
      <w:r w:rsidR="000D50D7" w:rsidRPr="000D50D7">
        <w:t xml:space="preserve"> </w:t>
      </w:r>
      <w:r w:rsidRPr="0045799C">
        <w:t>required</w:t>
      </w:r>
      <w:r w:rsidR="000D50D7" w:rsidRPr="000D50D7">
        <w:t xml:space="preserve"> </w:t>
      </w:r>
      <w:r>
        <w:t>to—</w:t>
      </w:r>
    </w:p>
    <w:p w14:paraId="579F9F71" w14:textId="77777777" w:rsidR="00283174" w:rsidRDefault="00283174" w:rsidP="00283174">
      <w:pPr>
        <w:pStyle w:val="N3"/>
      </w:pPr>
      <w:r>
        <w:t>replace</w:t>
      </w:r>
      <w:r w:rsidR="000D50D7" w:rsidRPr="000D50D7">
        <w:t xml:space="preserve"> </w:t>
      </w:r>
      <w:r>
        <w:t>any</w:t>
      </w:r>
      <w:r w:rsidR="000D50D7" w:rsidRPr="000D50D7">
        <w:t xml:space="preserve"> </w:t>
      </w:r>
      <w:r>
        <w:t>building,</w:t>
      </w:r>
      <w:r w:rsidR="000D50D7" w:rsidRPr="000D50D7">
        <w:t xml:space="preserve"> </w:t>
      </w:r>
      <w:r>
        <w:t>structure,</w:t>
      </w:r>
      <w:r w:rsidR="000D50D7" w:rsidRPr="000D50D7">
        <w:t xml:space="preserve"> </w:t>
      </w:r>
      <w:r>
        <w:t>drain</w:t>
      </w:r>
      <w:r w:rsidR="000D50D7" w:rsidRPr="000D50D7">
        <w:t xml:space="preserve"> </w:t>
      </w:r>
      <w:r>
        <w:t>or</w:t>
      </w:r>
      <w:r w:rsidR="000D50D7" w:rsidRPr="000D50D7">
        <w:t xml:space="preserve"> </w:t>
      </w:r>
      <w:r>
        <w:t>electric</w:t>
      </w:r>
      <w:r w:rsidR="000D50D7" w:rsidRPr="000D50D7">
        <w:t xml:space="preserve"> </w:t>
      </w:r>
      <w:r>
        <w:t>line</w:t>
      </w:r>
      <w:r w:rsidR="000D50D7" w:rsidRPr="000D50D7">
        <w:t xml:space="preserve"> </w:t>
      </w:r>
      <w:r>
        <w:t>removed</w:t>
      </w:r>
      <w:r w:rsidR="000D50D7" w:rsidRPr="000D50D7">
        <w:t xml:space="preserve"> </w:t>
      </w:r>
      <w:r>
        <w:t>under</w:t>
      </w:r>
      <w:r w:rsidR="000D50D7" w:rsidRPr="000D50D7">
        <w:t xml:space="preserve"> </w:t>
      </w:r>
      <w:r>
        <w:t>this</w:t>
      </w:r>
      <w:r w:rsidR="000D50D7" w:rsidRPr="000D50D7">
        <w:t xml:space="preserve"> </w:t>
      </w:r>
      <w:r>
        <w:t>article;</w:t>
      </w:r>
    </w:p>
    <w:p w14:paraId="21B48BBE" w14:textId="77777777" w:rsidR="00283174" w:rsidRDefault="00283174" w:rsidP="00283174">
      <w:pPr>
        <w:pStyle w:val="N3"/>
      </w:pPr>
      <w:r>
        <w:t>remove</w:t>
      </w:r>
      <w:r w:rsidR="000D50D7" w:rsidRPr="000D50D7">
        <w:t xml:space="preserve"> </w:t>
      </w:r>
      <w:r>
        <w:t>any</w:t>
      </w:r>
      <w:r w:rsidR="000D50D7" w:rsidRPr="000D50D7">
        <w:t xml:space="preserve"> </w:t>
      </w:r>
      <w:r>
        <w:t>drainage</w:t>
      </w:r>
      <w:r w:rsidR="000D50D7" w:rsidRPr="000D50D7">
        <w:t xml:space="preserve"> </w:t>
      </w:r>
      <w:r>
        <w:t>works</w:t>
      </w:r>
      <w:r w:rsidR="000D50D7" w:rsidRPr="000D50D7">
        <w:t xml:space="preserve"> </w:t>
      </w:r>
      <w:r>
        <w:t>installed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under</w:t>
      </w:r>
      <w:r w:rsidR="000D50D7" w:rsidRPr="000D50D7">
        <w:t xml:space="preserve"> </w:t>
      </w:r>
      <w:r>
        <w:t>this</w:t>
      </w:r>
      <w:r w:rsidR="000D50D7" w:rsidRPr="000D50D7">
        <w:t xml:space="preserve"> </w:t>
      </w:r>
      <w:r>
        <w:t>article;</w:t>
      </w:r>
    </w:p>
    <w:p w14:paraId="2661BBC3" w14:textId="77777777" w:rsidR="00283174" w:rsidRDefault="00283174" w:rsidP="00283174">
      <w:pPr>
        <w:pStyle w:val="N3"/>
      </w:pPr>
      <w:r>
        <w:t>remove</w:t>
      </w:r>
      <w:r w:rsidR="000D50D7" w:rsidRPr="000D50D7">
        <w:t xml:space="preserve"> </w:t>
      </w:r>
      <w:r>
        <w:t>any</w:t>
      </w:r>
      <w:r w:rsidR="000D50D7" w:rsidRPr="000D50D7">
        <w:t xml:space="preserve"> </w:t>
      </w:r>
      <w:r>
        <w:t>new</w:t>
      </w:r>
      <w:r w:rsidR="000D50D7" w:rsidRPr="000D50D7">
        <w:t xml:space="preserve"> </w:t>
      </w:r>
      <w:r>
        <w:t>road</w:t>
      </w:r>
      <w:r w:rsidR="000D50D7" w:rsidRPr="000D50D7">
        <w:t xml:space="preserve"> </w:t>
      </w:r>
      <w:r>
        <w:t>surface</w:t>
      </w:r>
      <w:r w:rsidR="000D50D7" w:rsidRPr="000D50D7">
        <w:t xml:space="preserve"> </w:t>
      </w:r>
      <w:r>
        <w:t>or</w:t>
      </w:r>
      <w:r w:rsidR="000D50D7" w:rsidRPr="000D50D7">
        <w:t xml:space="preserve"> </w:t>
      </w:r>
      <w:r>
        <w:t>other</w:t>
      </w:r>
      <w:r w:rsidR="000D50D7" w:rsidRPr="000D50D7">
        <w:t xml:space="preserve"> </w:t>
      </w:r>
      <w:r>
        <w:t>improvements</w:t>
      </w:r>
      <w:r w:rsidR="000D50D7" w:rsidRPr="000D50D7">
        <w:t xml:space="preserve"> </w:t>
      </w:r>
      <w:r>
        <w:t>carried</w:t>
      </w:r>
      <w:r w:rsidR="000D50D7" w:rsidRPr="000D50D7">
        <w:t xml:space="preserve"> </w:t>
      </w:r>
      <w:r>
        <w:t>out</w:t>
      </w:r>
      <w:r w:rsidR="000D50D7" w:rsidRPr="000D50D7">
        <w:t xml:space="preserve"> </w:t>
      </w:r>
      <w:r>
        <w:t>under</w:t>
      </w:r>
      <w:r w:rsidR="000D50D7" w:rsidRPr="000D50D7">
        <w:t xml:space="preserve"> </w:t>
      </w:r>
      <w:r>
        <w:t>this</w:t>
      </w:r>
      <w:r w:rsidR="000D50D7" w:rsidRPr="000D50D7">
        <w:t xml:space="preserve"> </w:t>
      </w:r>
      <w:r>
        <w:t>article</w:t>
      </w:r>
      <w:r w:rsidR="000D50D7" w:rsidRPr="000D50D7">
        <w:t xml:space="preserve"> </w:t>
      </w:r>
      <w:r>
        <w:t>to</w:t>
      </w:r>
      <w:r w:rsidR="000D50D7" w:rsidRPr="000D50D7">
        <w:t xml:space="preserve"> </w:t>
      </w:r>
      <w:r>
        <w:t>any</w:t>
      </w:r>
      <w:r w:rsidR="000D50D7" w:rsidRPr="000D50D7">
        <w:t xml:space="preserve"> </w:t>
      </w:r>
      <w:r>
        <w:t>street</w:t>
      </w:r>
      <w:r w:rsidR="000D50D7" w:rsidRPr="000D50D7">
        <w:t xml:space="preserve"> </w:t>
      </w:r>
      <w:r>
        <w:t>specified</w:t>
      </w:r>
      <w:r w:rsidR="000D50D7" w:rsidRPr="000D50D7">
        <w:t xml:space="preserve"> </w:t>
      </w:r>
      <w:r>
        <w:t>in</w:t>
      </w:r>
      <w:r w:rsidR="000D50D7" w:rsidRPr="000D50D7">
        <w:t xml:space="preserve"> </w:t>
      </w:r>
      <w:r>
        <w:t>Schedule</w:t>
      </w:r>
      <w:r w:rsidR="000D50D7" w:rsidRPr="000D50D7">
        <w:t xml:space="preserve"> </w:t>
      </w:r>
      <w:r>
        <w:t>4</w:t>
      </w:r>
      <w:r w:rsidR="000D50D7" w:rsidRPr="000D50D7">
        <w:t xml:space="preserve"> </w:t>
      </w:r>
      <w:r>
        <w:t>(streets</w:t>
      </w:r>
      <w:r w:rsidR="000D50D7" w:rsidRPr="000D50D7">
        <w:t xml:space="preserve"> </w:t>
      </w:r>
      <w:r>
        <w:t>subject</w:t>
      </w:r>
      <w:r w:rsidR="000D50D7" w:rsidRPr="000D50D7">
        <w:t xml:space="preserve"> </w:t>
      </w:r>
      <w:r>
        <w:t>to</w:t>
      </w:r>
      <w:r w:rsidR="000D50D7" w:rsidRPr="000D50D7">
        <w:t xml:space="preserve"> </w:t>
      </w:r>
      <w:r>
        <w:t>street</w:t>
      </w:r>
      <w:r w:rsidR="000D50D7" w:rsidRPr="000D50D7">
        <w:t xml:space="preserve"> </w:t>
      </w:r>
      <w:r>
        <w:t>works);</w:t>
      </w:r>
      <w:r w:rsidR="000D50D7" w:rsidRPr="000D50D7">
        <w:t xml:space="preserve"> </w:t>
      </w:r>
      <w:r>
        <w:t>or</w:t>
      </w:r>
    </w:p>
    <w:p w14:paraId="0E6CE31D" w14:textId="77777777" w:rsidR="00283174" w:rsidRDefault="00283174" w:rsidP="00283174">
      <w:pPr>
        <w:pStyle w:val="N3"/>
      </w:pPr>
      <w:r>
        <w:t>restore</w:t>
      </w:r>
      <w:r w:rsidR="000D50D7" w:rsidRPr="000D50D7">
        <w:t xml:space="preserve"> </w:t>
      </w:r>
      <w:r>
        <w:t>the</w:t>
      </w:r>
      <w:r w:rsidR="000D50D7" w:rsidRPr="000D50D7">
        <w:t xml:space="preserve"> </w:t>
      </w:r>
      <w:r>
        <w:t>land</w:t>
      </w:r>
      <w:r w:rsidR="000D50D7" w:rsidRPr="000D50D7">
        <w:t xml:space="preserve"> </w:t>
      </w:r>
      <w:r>
        <w:t>on</w:t>
      </w:r>
      <w:r w:rsidR="000D50D7" w:rsidRPr="000D50D7">
        <w:t xml:space="preserve"> </w:t>
      </w:r>
      <w:r>
        <w:t>which</w:t>
      </w:r>
      <w:r w:rsidR="000D50D7" w:rsidRPr="000D50D7">
        <w:t xml:space="preserve"> </w:t>
      </w:r>
      <w:r>
        <w:t>any</w:t>
      </w:r>
      <w:r w:rsidR="000D50D7" w:rsidRPr="000D50D7">
        <w:t xml:space="preserve"> </w:t>
      </w:r>
      <w:r>
        <w:t>works</w:t>
      </w:r>
      <w:r w:rsidR="000D50D7" w:rsidRPr="000D50D7">
        <w:t xml:space="preserve"> </w:t>
      </w:r>
      <w:r>
        <w:t>have</w:t>
      </w:r>
      <w:r w:rsidR="000D50D7" w:rsidRPr="000D50D7">
        <w:t xml:space="preserve"> </w:t>
      </w:r>
      <w:r>
        <w:t>been</w:t>
      </w:r>
      <w:r w:rsidR="000D50D7" w:rsidRPr="000D50D7">
        <w:t xml:space="preserve"> </w:t>
      </w:r>
      <w:r>
        <w:t>carried</w:t>
      </w:r>
      <w:r w:rsidR="000D50D7" w:rsidRPr="000D50D7">
        <w:t xml:space="preserve"> </w:t>
      </w:r>
      <w:r>
        <w:t>out</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_Ref77862935 \r \h </w:instrText>
      </w:r>
      <w:r>
        <w:fldChar w:fldCharType="separate"/>
      </w:r>
      <w:r w:rsidR="000D50D7">
        <w:t>(1)(f)</w:t>
      </w:r>
      <w:r>
        <w:fldChar w:fldCharType="end"/>
      </w:r>
      <w:r w:rsidR="000D50D7" w:rsidRPr="000D50D7">
        <w:t xml:space="preserve"> </w:t>
      </w:r>
      <w:r>
        <w:t>insofar</w:t>
      </w:r>
      <w:r w:rsidR="000D50D7" w:rsidRPr="000D50D7">
        <w:t xml:space="preserve"> </w:t>
      </w:r>
      <w:r>
        <w:t>as</w:t>
      </w:r>
      <w:r w:rsidR="000D50D7" w:rsidRPr="000D50D7">
        <w:t xml:space="preserve"> </w:t>
      </w:r>
      <w:r>
        <w:t>the</w:t>
      </w:r>
      <w:r w:rsidR="000D50D7" w:rsidRPr="000D50D7">
        <w:t xml:space="preserve"> </w:t>
      </w:r>
      <w:r>
        <w:t>works</w:t>
      </w:r>
      <w:r w:rsidR="000D50D7" w:rsidRPr="000D50D7">
        <w:t xml:space="preserve"> </w:t>
      </w:r>
      <w:r>
        <w:t>relate</w:t>
      </w:r>
      <w:r w:rsidR="000D50D7" w:rsidRPr="000D50D7">
        <w:t xml:space="preserve"> </w:t>
      </w:r>
      <w:r>
        <w:t>to</w:t>
      </w:r>
      <w:r w:rsidR="000D50D7" w:rsidRPr="000D50D7">
        <w:t xml:space="preserve"> </w:t>
      </w:r>
      <w:r>
        <w:t>mitigation</w:t>
      </w:r>
      <w:r w:rsidR="000D50D7" w:rsidRPr="000D50D7">
        <w:t xml:space="preserve"> </w:t>
      </w:r>
      <w:r>
        <w:t>works</w:t>
      </w:r>
      <w:r w:rsidR="000D50D7" w:rsidRPr="000D50D7">
        <w:t xml:space="preserve"> </w:t>
      </w:r>
      <w:r>
        <w:t>identified</w:t>
      </w:r>
      <w:r w:rsidR="000D50D7" w:rsidRPr="000D50D7">
        <w:t xml:space="preserve"> </w:t>
      </w:r>
      <w:r>
        <w:t>in</w:t>
      </w:r>
      <w:r w:rsidR="000D50D7" w:rsidRPr="000D50D7">
        <w:t xml:space="preserve"> </w:t>
      </w:r>
      <w:r>
        <w:t>the</w:t>
      </w:r>
      <w:r w:rsidR="000D50D7" w:rsidRPr="000D50D7">
        <w:t xml:space="preserve"> </w:t>
      </w:r>
      <w:r>
        <w:t>environmental</w:t>
      </w:r>
      <w:r w:rsidR="000D50D7" w:rsidRPr="000D50D7">
        <w:t xml:space="preserve"> </w:t>
      </w:r>
      <w:r>
        <w:t>statement</w:t>
      </w:r>
      <w:r w:rsidR="000D50D7" w:rsidRPr="000D50D7">
        <w:t xml:space="preserve"> </w:t>
      </w:r>
      <w:r>
        <w:t>or</w:t>
      </w:r>
      <w:r w:rsidR="000D50D7" w:rsidRPr="000D50D7">
        <w:t xml:space="preserve"> </w:t>
      </w:r>
      <w:r>
        <w:t>required</w:t>
      </w:r>
      <w:r w:rsidR="000D50D7" w:rsidRPr="000D50D7">
        <w:t xml:space="preserve"> </w:t>
      </w:r>
      <w:r>
        <w:t>pursuant</w:t>
      </w:r>
      <w:r w:rsidR="000D50D7" w:rsidRPr="000D50D7">
        <w:t xml:space="preserve"> </w:t>
      </w:r>
      <w:r>
        <w:t>to</w:t>
      </w:r>
      <w:r w:rsidR="000D50D7" w:rsidRPr="000D50D7">
        <w:t xml:space="preserve"> </w:t>
      </w:r>
      <w:r>
        <w:t>the</w:t>
      </w:r>
      <w:r w:rsidR="000D50D7" w:rsidRPr="000D50D7">
        <w:t xml:space="preserve"> </w:t>
      </w:r>
      <w:r>
        <w:t>requirements</w:t>
      </w:r>
      <w:r w:rsidR="000D50D7" w:rsidRPr="000D50D7">
        <w:t xml:space="preserve"> </w:t>
      </w:r>
      <w:r>
        <w:t>in</w:t>
      </w:r>
      <w:r w:rsidR="000D50D7" w:rsidRPr="000D50D7">
        <w:t xml:space="preserve"> </w:t>
      </w:r>
      <w:r>
        <w:t>Schedule</w:t>
      </w:r>
      <w:r w:rsidR="000D50D7" w:rsidRPr="000D50D7">
        <w:t xml:space="preserve"> </w:t>
      </w:r>
      <w:r>
        <w:t>2</w:t>
      </w:r>
      <w:r w:rsidR="000D50D7" w:rsidRPr="000D50D7">
        <w:t xml:space="preserve"> </w:t>
      </w:r>
      <w:r>
        <w:t>(requirements).</w:t>
      </w:r>
    </w:p>
    <w:p w14:paraId="025176A7" w14:textId="77777777" w:rsidR="00283174" w:rsidRDefault="00283174" w:rsidP="00283174">
      <w:pPr>
        <w:pStyle w:val="N2"/>
      </w:pPr>
      <w:bookmarkStart w:id="651" w:name="_Ref77863005"/>
      <w:r>
        <w:t>The</w:t>
      </w:r>
      <w:r w:rsidR="000D50D7" w:rsidRPr="000D50D7">
        <w:t xml:space="preserve"> </w:t>
      </w:r>
      <w:r>
        <w:t>undertaker</w:t>
      </w:r>
      <w:r w:rsidR="000D50D7" w:rsidRPr="000D50D7">
        <w:t xml:space="preserve"> </w:t>
      </w:r>
      <w:r w:rsidRPr="0045799C">
        <w:t>must</w:t>
      </w:r>
      <w:r w:rsidR="000D50D7" w:rsidRPr="000D50D7">
        <w:t xml:space="preserve"> </w:t>
      </w:r>
      <w:r w:rsidRPr="0045799C">
        <w:t>pay</w:t>
      </w:r>
      <w:r w:rsidR="000D50D7" w:rsidRPr="000D50D7">
        <w:t xml:space="preserve"> </w:t>
      </w:r>
      <w:r w:rsidRPr="0045799C">
        <w:t>compensation</w:t>
      </w:r>
      <w:r w:rsidR="000D50D7" w:rsidRPr="000D50D7">
        <w:t xml:space="preserve"> </w:t>
      </w:r>
      <w:r w:rsidRPr="0045799C">
        <w:t>to</w:t>
      </w:r>
      <w:r w:rsidR="000D50D7" w:rsidRPr="000D50D7">
        <w:t xml:space="preserve"> </w:t>
      </w:r>
      <w:r w:rsidRPr="0045799C">
        <w:t>the</w:t>
      </w:r>
      <w:r w:rsidR="000D50D7" w:rsidRPr="000D50D7">
        <w:t xml:space="preserve"> </w:t>
      </w:r>
      <w:r w:rsidRPr="0045799C">
        <w:t>owners</w:t>
      </w:r>
      <w:r w:rsidR="000D50D7" w:rsidRPr="000D50D7">
        <w:t xml:space="preserve"> </w:t>
      </w:r>
      <w:r w:rsidRPr="0045799C">
        <w:t>and</w:t>
      </w:r>
      <w:r w:rsidR="000D50D7" w:rsidRPr="000D50D7">
        <w:t xml:space="preserve"> </w:t>
      </w:r>
      <w:r w:rsidRPr="0045799C">
        <w:t>occupiers</w:t>
      </w:r>
      <w:r w:rsidR="000D50D7" w:rsidRPr="000D50D7">
        <w:t xml:space="preserve"> </w:t>
      </w:r>
      <w:r w:rsidRPr="0045799C">
        <w:t>of</w:t>
      </w:r>
      <w:r w:rsidR="000D50D7" w:rsidRPr="000D50D7">
        <w:t xml:space="preserve"> </w:t>
      </w:r>
      <w:r w:rsidRPr="0045799C">
        <w:t>land</w:t>
      </w:r>
      <w:r w:rsidR="000D50D7" w:rsidRPr="000D50D7">
        <w:t xml:space="preserve"> </w:t>
      </w:r>
      <w:r>
        <w:t>of</w:t>
      </w:r>
      <w:r w:rsidR="000D50D7" w:rsidRPr="000D50D7">
        <w:t xml:space="preserve"> </w:t>
      </w:r>
      <w:r w:rsidRPr="0045799C">
        <w:t>which</w:t>
      </w:r>
      <w:r w:rsidR="000D50D7" w:rsidRPr="000D50D7">
        <w:t xml:space="preserve"> </w:t>
      </w:r>
      <w:r w:rsidRPr="0045799C">
        <w:t>temporary</w:t>
      </w:r>
      <w:r w:rsidR="000D50D7" w:rsidRPr="000D50D7">
        <w:t xml:space="preserve"> </w:t>
      </w:r>
      <w:r w:rsidRPr="0045799C">
        <w:t>possession</w:t>
      </w:r>
      <w:r w:rsidR="000D50D7" w:rsidRPr="000D50D7">
        <w:t xml:space="preserve"> </w:t>
      </w:r>
      <w:r w:rsidRPr="0045799C">
        <w:t>is</w:t>
      </w:r>
      <w:r w:rsidR="000D50D7" w:rsidRPr="000D50D7">
        <w:t xml:space="preserve"> </w:t>
      </w:r>
      <w:r w:rsidRPr="0045799C">
        <w:t>taken</w:t>
      </w:r>
      <w:r w:rsidR="000D50D7" w:rsidRPr="000D50D7">
        <w:t xml:space="preserve"> </w:t>
      </w:r>
      <w:r w:rsidRPr="0045799C">
        <w:t>under</w:t>
      </w:r>
      <w:r w:rsidR="000D50D7" w:rsidRPr="000D50D7">
        <w:t xml:space="preserve"> </w:t>
      </w:r>
      <w:r w:rsidRPr="0045799C">
        <w:t>this</w:t>
      </w:r>
      <w:r w:rsidR="000D50D7" w:rsidRPr="000D50D7">
        <w:t xml:space="preserve"> </w:t>
      </w:r>
      <w:r w:rsidRPr="0045799C">
        <w:t>article</w:t>
      </w:r>
      <w:r w:rsidR="000D50D7" w:rsidRPr="000D50D7">
        <w:t xml:space="preserve"> </w:t>
      </w:r>
      <w:r w:rsidRPr="0045799C">
        <w:t>for</w:t>
      </w:r>
      <w:r w:rsidR="000D50D7" w:rsidRPr="000D50D7">
        <w:t xml:space="preserve"> </w:t>
      </w:r>
      <w:r w:rsidRPr="0045799C">
        <w:t>any</w:t>
      </w:r>
      <w:r w:rsidR="000D50D7" w:rsidRPr="000D50D7">
        <w:t xml:space="preserve"> </w:t>
      </w:r>
      <w:r w:rsidRPr="0045799C">
        <w:t>loss</w:t>
      </w:r>
      <w:r w:rsidR="000D50D7" w:rsidRPr="000D50D7">
        <w:t xml:space="preserve"> </w:t>
      </w:r>
      <w:r w:rsidRPr="0045799C">
        <w:t>or</w:t>
      </w:r>
      <w:r w:rsidR="000D50D7" w:rsidRPr="000D50D7">
        <w:t xml:space="preserve"> </w:t>
      </w:r>
      <w:r w:rsidRPr="0045799C">
        <w:t>damage</w:t>
      </w:r>
      <w:r w:rsidR="000D50D7" w:rsidRPr="000D50D7">
        <w:t xml:space="preserve"> </w:t>
      </w:r>
      <w:r w:rsidRPr="0045799C">
        <w:t>arising</w:t>
      </w:r>
      <w:r w:rsidR="000D50D7" w:rsidRPr="000D50D7">
        <w:t xml:space="preserve"> </w:t>
      </w:r>
      <w:r w:rsidRPr="0045799C">
        <w:t>from</w:t>
      </w:r>
      <w:r w:rsidR="000D50D7" w:rsidRPr="000D50D7">
        <w:t xml:space="preserve"> </w:t>
      </w:r>
      <w:r w:rsidRPr="0045799C">
        <w:t>the</w:t>
      </w:r>
      <w:r w:rsidR="000D50D7" w:rsidRPr="000D50D7">
        <w:t xml:space="preserve"> </w:t>
      </w:r>
      <w:r w:rsidRPr="0045799C">
        <w:t>exercise</w:t>
      </w:r>
      <w:r w:rsidR="000D50D7" w:rsidRPr="000D50D7">
        <w:t xml:space="preserve"> </w:t>
      </w:r>
      <w:r w:rsidRPr="0045799C">
        <w:t>in</w:t>
      </w:r>
      <w:r w:rsidR="000D50D7" w:rsidRPr="000D50D7">
        <w:t xml:space="preserve"> </w:t>
      </w:r>
      <w:r w:rsidRPr="0045799C">
        <w:t>relation</w:t>
      </w:r>
      <w:r w:rsidR="000D50D7" w:rsidRPr="000D50D7">
        <w:t xml:space="preserve"> </w:t>
      </w:r>
      <w:r w:rsidRPr="0045799C">
        <w:t>to</w:t>
      </w:r>
      <w:r w:rsidR="000D50D7" w:rsidRPr="000D50D7">
        <w:t xml:space="preserve"> </w:t>
      </w:r>
      <w:r w:rsidRPr="0045799C">
        <w:t>the</w:t>
      </w:r>
      <w:r w:rsidR="000D50D7" w:rsidRPr="000D50D7">
        <w:t xml:space="preserve"> </w:t>
      </w:r>
      <w:r w:rsidRPr="0045799C">
        <w:t>land</w:t>
      </w:r>
      <w:r w:rsidR="000D50D7" w:rsidRPr="000D50D7">
        <w:t xml:space="preserve"> </w:t>
      </w:r>
      <w:r w:rsidRPr="0045799C">
        <w:t>of</w:t>
      </w:r>
      <w:r w:rsidR="000D50D7" w:rsidRPr="000D50D7">
        <w:t xml:space="preserve"> </w:t>
      </w:r>
      <w:r w:rsidRPr="0045799C">
        <w:t>the</w:t>
      </w:r>
      <w:r w:rsidR="000D50D7" w:rsidRPr="000D50D7">
        <w:t xml:space="preserve"> </w:t>
      </w:r>
      <w:r w:rsidRPr="0045799C">
        <w:t>provisions</w:t>
      </w:r>
      <w:r w:rsidR="000D50D7" w:rsidRPr="000D50D7">
        <w:t xml:space="preserve"> </w:t>
      </w:r>
      <w:r w:rsidRPr="0045799C">
        <w:t>of</w:t>
      </w:r>
      <w:r w:rsidR="000D50D7" w:rsidRPr="000D50D7">
        <w:t xml:space="preserve"> </w:t>
      </w:r>
      <w:r w:rsidRPr="0045799C">
        <w:t>any</w:t>
      </w:r>
      <w:r w:rsidR="000D50D7" w:rsidRPr="000D50D7">
        <w:t xml:space="preserve"> </w:t>
      </w:r>
      <w:r w:rsidRPr="0045799C">
        <w:t>power</w:t>
      </w:r>
      <w:r w:rsidR="000D50D7" w:rsidRPr="000D50D7">
        <w:t xml:space="preserve"> </w:t>
      </w:r>
      <w:r w:rsidRPr="0045799C">
        <w:t>conferred</w:t>
      </w:r>
      <w:r w:rsidR="000D50D7" w:rsidRPr="000D50D7">
        <w:t xml:space="preserve"> </w:t>
      </w:r>
      <w:r w:rsidRPr="0045799C">
        <w:t>by</w:t>
      </w:r>
      <w:r w:rsidR="000D50D7" w:rsidRPr="000D50D7">
        <w:t xml:space="preserve"> </w:t>
      </w:r>
      <w:r w:rsidRPr="0045799C">
        <w:t>this</w:t>
      </w:r>
      <w:r w:rsidR="000D50D7" w:rsidRPr="000D50D7">
        <w:t xml:space="preserve"> </w:t>
      </w:r>
      <w:r w:rsidRPr="0045799C">
        <w:t>article</w:t>
      </w:r>
      <w:r>
        <w:t>.</w:t>
      </w:r>
      <w:bookmarkEnd w:id="651"/>
    </w:p>
    <w:p w14:paraId="0A41911B" w14:textId="77777777" w:rsidR="00283174" w:rsidRDefault="00283174" w:rsidP="00283174">
      <w:pPr>
        <w:pStyle w:val="N2"/>
      </w:pPr>
      <w:r w:rsidRPr="0045799C">
        <w:t>Any</w:t>
      </w:r>
      <w:r w:rsidR="000D50D7" w:rsidRPr="000D50D7">
        <w:t xml:space="preserve"> </w:t>
      </w:r>
      <w:r w:rsidRPr="0045799C">
        <w:t>dispute</w:t>
      </w:r>
      <w:r w:rsidR="000D50D7" w:rsidRPr="000D50D7">
        <w:t xml:space="preserve"> </w:t>
      </w:r>
      <w:r w:rsidRPr="0045799C">
        <w:t>as</w:t>
      </w:r>
      <w:r w:rsidR="000D50D7" w:rsidRPr="000D50D7">
        <w:t xml:space="preserve"> </w:t>
      </w:r>
      <w:r w:rsidRPr="0045799C">
        <w:t>to</w:t>
      </w:r>
      <w:r w:rsidR="000D50D7" w:rsidRPr="000D50D7">
        <w:t xml:space="preserve"> </w:t>
      </w:r>
      <w:r w:rsidRPr="0045799C">
        <w:t>a</w:t>
      </w:r>
      <w:r w:rsidR="000D50D7" w:rsidRPr="000D50D7">
        <w:t xml:space="preserve"> </w:t>
      </w:r>
      <w:r w:rsidRPr="0045799C">
        <w:t>person’s</w:t>
      </w:r>
      <w:r w:rsidR="000D50D7" w:rsidRPr="000D50D7">
        <w:t xml:space="preserve"> </w:t>
      </w:r>
      <w:r w:rsidRPr="0045799C">
        <w:t>entitlement</w:t>
      </w:r>
      <w:r w:rsidR="000D50D7" w:rsidRPr="000D50D7">
        <w:t xml:space="preserve"> </w:t>
      </w:r>
      <w:r w:rsidRPr="0045799C">
        <w:t>to</w:t>
      </w:r>
      <w:r w:rsidR="000D50D7" w:rsidRPr="000D50D7">
        <w:t xml:space="preserve"> </w:t>
      </w:r>
      <w:r w:rsidRPr="0045799C">
        <w:t>compensation</w:t>
      </w:r>
      <w:r w:rsidR="000D50D7" w:rsidRPr="000D50D7">
        <w:t xml:space="preserve"> </w:t>
      </w:r>
      <w:r w:rsidRPr="0045799C">
        <w:t>under</w:t>
      </w:r>
      <w:r w:rsidR="000D50D7" w:rsidRPr="000D50D7">
        <w:t xml:space="preserve"> </w:t>
      </w:r>
      <w:r w:rsidRPr="0045799C">
        <w:t>paragraph</w:t>
      </w:r>
      <w:r w:rsidR="000D50D7" w:rsidRPr="000D50D7">
        <w:t xml:space="preserve"> </w:t>
      </w:r>
      <w:r>
        <w:fldChar w:fldCharType="begin"/>
      </w:r>
      <w:r>
        <w:instrText xml:space="preserve"> REF _Ref77863005 \r \h </w:instrText>
      </w:r>
      <w:r>
        <w:fldChar w:fldCharType="separate"/>
      </w:r>
      <w:r w:rsidR="000D50D7">
        <w:t>(6)</w:t>
      </w:r>
      <w:r>
        <w:fldChar w:fldCharType="end"/>
      </w:r>
      <w:r>
        <w:t>,</w:t>
      </w:r>
      <w:r w:rsidR="000D50D7" w:rsidRPr="000D50D7">
        <w:t xml:space="preserve"> </w:t>
      </w:r>
      <w:r>
        <w:t>or</w:t>
      </w:r>
      <w:r w:rsidR="000D50D7" w:rsidRPr="000D50D7">
        <w:t xml:space="preserve"> </w:t>
      </w:r>
      <w:r w:rsidRPr="0045799C">
        <w:t>as</w:t>
      </w:r>
      <w:r w:rsidR="000D50D7" w:rsidRPr="000D50D7">
        <w:t xml:space="preserve"> </w:t>
      </w:r>
      <w:r w:rsidRPr="0045799C">
        <w:t>to</w:t>
      </w:r>
      <w:r w:rsidR="000D50D7" w:rsidRPr="000D50D7">
        <w:t xml:space="preserve"> </w:t>
      </w:r>
      <w:r w:rsidRPr="0045799C">
        <w:t>the</w:t>
      </w:r>
      <w:r w:rsidR="000D50D7" w:rsidRPr="000D50D7">
        <w:t xml:space="preserve"> </w:t>
      </w:r>
      <w:r w:rsidRPr="0045799C">
        <w:t>amount</w:t>
      </w:r>
      <w:r w:rsidR="000D50D7" w:rsidRPr="000D50D7">
        <w:t xml:space="preserve"> </w:t>
      </w:r>
      <w:r w:rsidRPr="0045799C">
        <w:t>of</w:t>
      </w:r>
      <w:r w:rsidR="000D50D7" w:rsidRPr="000D50D7">
        <w:t xml:space="preserve"> </w:t>
      </w:r>
      <w:r w:rsidRPr="0045799C">
        <w:t>the</w:t>
      </w:r>
      <w:r w:rsidR="000D50D7" w:rsidRPr="000D50D7">
        <w:t xml:space="preserve"> </w:t>
      </w:r>
      <w:r w:rsidRPr="0045799C">
        <w:t>compensation,</w:t>
      </w:r>
      <w:r w:rsidR="000D50D7" w:rsidRPr="000D50D7">
        <w:t xml:space="preserve"> </w:t>
      </w:r>
      <w:r w:rsidRPr="0045799C">
        <w:t>must</w:t>
      </w:r>
      <w:r w:rsidR="000D50D7" w:rsidRPr="000D50D7">
        <w:t xml:space="preserve"> </w:t>
      </w:r>
      <w:r w:rsidRPr="0045799C">
        <w:t>be</w:t>
      </w:r>
      <w:r w:rsidR="000D50D7" w:rsidRPr="000D50D7">
        <w:t xml:space="preserve"> </w:t>
      </w:r>
      <w:r w:rsidRPr="0045799C">
        <w:t>determined</w:t>
      </w:r>
      <w:r w:rsidR="000D50D7" w:rsidRPr="000D50D7">
        <w:t xml:space="preserve"> </w:t>
      </w:r>
      <w:r w:rsidRPr="0045799C">
        <w:t>under</w:t>
      </w:r>
      <w:r w:rsidR="000D50D7" w:rsidRPr="000D50D7">
        <w:t xml:space="preserve"> </w:t>
      </w:r>
      <w:r w:rsidRPr="0045799C">
        <w:t>Part</w:t>
      </w:r>
      <w:r w:rsidR="000D50D7" w:rsidRPr="000D50D7">
        <w:t xml:space="preserve"> </w:t>
      </w:r>
      <w:r w:rsidRPr="0045799C">
        <w:t>1</w:t>
      </w:r>
      <w:r w:rsidR="000D50D7" w:rsidRPr="000D50D7">
        <w:t xml:space="preserve"> </w:t>
      </w:r>
      <w:r w:rsidRPr="0045799C">
        <w:t>(determination</w:t>
      </w:r>
      <w:r w:rsidR="000D50D7" w:rsidRPr="000D50D7">
        <w:t xml:space="preserve"> </w:t>
      </w:r>
      <w:r w:rsidRPr="0045799C">
        <w:t>of</w:t>
      </w:r>
      <w:r w:rsidR="000D50D7" w:rsidRPr="000D50D7">
        <w:t xml:space="preserve"> </w:t>
      </w:r>
      <w:r w:rsidRPr="0045799C">
        <w:t>questions</w:t>
      </w:r>
      <w:r w:rsidR="000D50D7" w:rsidRPr="000D50D7">
        <w:t xml:space="preserve"> </w:t>
      </w:r>
      <w:r w:rsidRPr="0045799C">
        <w:t>of</w:t>
      </w:r>
      <w:r w:rsidR="000D50D7" w:rsidRPr="000D50D7">
        <w:t xml:space="preserve"> </w:t>
      </w:r>
      <w:r w:rsidRPr="0045799C">
        <w:t>disputed</w:t>
      </w:r>
      <w:r w:rsidR="000D50D7" w:rsidRPr="000D50D7">
        <w:t xml:space="preserve"> </w:t>
      </w:r>
      <w:r w:rsidRPr="0045799C">
        <w:t>compensation)</w:t>
      </w:r>
      <w:r w:rsidR="000D50D7" w:rsidRPr="000D50D7">
        <w:t xml:space="preserve"> </w:t>
      </w:r>
      <w:r>
        <w:t>of</w:t>
      </w:r>
      <w:r w:rsidR="000D50D7" w:rsidRPr="000D50D7">
        <w:t xml:space="preserve"> </w:t>
      </w:r>
      <w:r>
        <w:t>the</w:t>
      </w:r>
      <w:r w:rsidR="000D50D7" w:rsidRPr="000D50D7">
        <w:t xml:space="preserve"> </w:t>
      </w:r>
      <w:r>
        <w:t>1961</w:t>
      </w:r>
      <w:r w:rsidR="000D50D7" w:rsidRPr="000D50D7">
        <w:t xml:space="preserve"> </w:t>
      </w:r>
      <w:r>
        <w:t>Act.</w:t>
      </w:r>
    </w:p>
    <w:p w14:paraId="10686147" w14:textId="77777777" w:rsidR="00283174" w:rsidRDefault="00283174" w:rsidP="00283174">
      <w:pPr>
        <w:pStyle w:val="N2"/>
      </w:pPr>
      <w:r>
        <w:t>Nothing</w:t>
      </w:r>
      <w:r w:rsidR="000D50D7" w:rsidRPr="000D50D7">
        <w:t xml:space="preserve"> </w:t>
      </w:r>
      <w:r>
        <w:t>in</w:t>
      </w:r>
      <w:r w:rsidR="000D50D7" w:rsidRPr="000D50D7">
        <w:t xml:space="preserve"> </w:t>
      </w:r>
      <w:r>
        <w:t>this</w:t>
      </w:r>
      <w:r w:rsidR="000D50D7" w:rsidRPr="000D50D7">
        <w:t xml:space="preserve"> </w:t>
      </w:r>
      <w:r>
        <w:t>article</w:t>
      </w:r>
      <w:r w:rsidR="000D50D7" w:rsidRPr="000D50D7">
        <w:t xml:space="preserve"> </w:t>
      </w:r>
      <w:r w:rsidRPr="0045799C">
        <w:t>affects</w:t>
      </w:r>
      <w:r w:rsidR="000D50D7" w:rsidRPr="000D50D7">
        <w:t xml:space="preserve"> </w:t>
      </w:r>
      <w:r w:rsidRPr="0045799C">
        <w:t>any</w:t>
      </w:r>
      <w:r w:rsidR="000D50D7" w:rsidRPr="000D50D7">
        <w:t xml:space="preserve"> </w:t>
      </w:r>
      <w:r w:rsidRPr="0045799C">
        <w:t>liability</w:t>
      </w:r>
      <w:r w:rsidR="000D50D7" w:rsidRPr="000D50D7">
        <w:t xml:space="preserve"> </w:t>
      </w:r>
      <w:r w:rsidRPr="0045799C">
        <w:t>to</w:t>
      </w:r>
      <w:r w:rsidR="000D50D7" w:rsidRPr="000D50D7">
        <w:t xml:space="preserve"> </w:t>
      </w:r>
      <w:r w:rsidRPr="0045799C">
        <w:t>pay</w:t>
      </w:r>
      <w:r w:rsidR="000D50D7" w:rsidRPr="000D50D7">
        <w:t xml:space="preserve"> </w:t>
      </w:r>
      <w:r w:rsidRPr="0045799C">
        <w:t>compensation</w:t>
      </w:r>
      <w:r w:rsidR="000D50D7" w:rsidRPr="000D50D7">
        <w:t xml:space="preserve"> </w:t>
      </w:r>
      <w:r w:rsidRPr="0045799C">
        <w:t>under</w:t>
      </w:r>
      <w:r w:rsidR="000D50D7" w:rsidRPr="000D50D7">
        <w:t xml:space="preserve"> </w:t>
      </w:r>
      <w:r w:rsidRPr="0045799C">
        <w:t>section</w:t>
      </w:r>
      <w:r w:rsidR="000D50D7" w:rsidRPr="000D50D7">
        <w:t xml:space="preserve"> </w:t>
      </w:r>
      <w:r w:rsidRPr="0045799C">
        <w:t>152</w:t>
      </w:r>
      <w:r w:rsidR="000D50D7" w:rsidRPr="000D50D7">
        <w:t xml:space="preserve"> </w:t>
      </w:r>
      <w:r w:rsidRPr="0045799C">
        <w:t>(compensation</w:t>
      </w:r>
      <w:r w:rsidR="000D50D7" w:rsidRPr="000D50D7">
        <w:t xml:space="preserve"> </w:t>
      </w:r>
      <w:r w:rsidRPr="0045799C">
        <w:t>in</w:t>
      </w:r>
      <w:r w:rsidR="000D50D7" w:rsidRPr="000D50D7">
        <w:t xml:space="preserve"> </w:t>
      </w:r>
      <w:r w:rsidRPr="0045799C">
        <w:t>case</w:t>
      </w:r>
      <w:r w:rsidR="000D50D7" w:rsidRPr="000D50D7">
        <w:t xml:space="preserve"> </w:t>
      </w:r>
      <w:r w:rsidRPr="0045799C">
        <w:t>where</w:t>
      </w:r>
      <w:r w:rsidR="000D50D7" w:rsidRPr="000D50D7">
        <w:t xml:space="preserve"> </w:t>
      </w:r>
      <w:r w:rsidRPr="0045799C">
        <w:t>no</w:t>
      </w:r>
      <w:r w:rsidR="000D50D7" w:rsidRPr="000D50D7">
        <w:t xml:space="preserve"> </w:t>
      </w:r>
      <w:r w:rsidRPr="0045799C">
        <w:t>right</w:t>
      </w:r>
      <w:r w:rsidR="000D50D7" w:rsidRPr="000D50D7">
        <w:t xml:space="preserve"> </w:t>
      </w:r>
      <w:r w:rsidRPr="0045799C">
        <w:t>to</w:t>
      </w:r>
      <w:r w:rsidR="000D50D7" w:rsidRPr="000D50D7">
        <w:t xml:space="preserve"> </w:t>
      </w:r>
      <w:r w:rsidRPr="0045799C">
        <w:t>claim</w:t>
      </w:r>
      <w:r w:rsidR="000D50D7" w:rsidRPr="000D50D7">
        <w:t xml:space="preserve"> </w:t>
      </w:r>
      <w:r w:rsidRPr="0045799C">
        <w:t>in</w:t>
      </w:r>
      <w:r w:rsidR="000D50D7" w:rsidRPr="000D50D7">
        <w:t xml:space="preserve"> </w:t>
      </w:r>
      <w:r w:rsidRPr="0045799C">
        <w:t>nuisance)</w:t>
      </w:r>
      <w:r w:rsidR="000D50D7" w:rsidRPr="000D50D7">
        <w:t xml:space="preserve"> </w:t>
      </w:r>
      <w:r>
        <w:t>of</w:t>
      </w:r>
      <w:r w:rsidR="000D50D7" w:rsidRPr="000D50D7">
        <w:t xml:space="preserve"> </w:t>
      </w:r>
      <w:r>
        <w:t>the</w:t>
      </w:r>
      <w:r w:rsidR="000D50D7" w:rsidRPr="000D50D7">
        <w:t xml:space="preserve"> </w:t>
      </w:r>
      <w:r>
        <w:t>2008</w:t>
      </w:r>
      <w:r w:rsidR="000D50D7" w:rsidRPr="000D50D7">
        <w:t xml:space="preserve"> </w:t>
      </w:r>
      <w:r>
        <w:t>Act</w:t>
      </w:r>
      <w:r w:rsidR="000D50D7" w:rsidRPr="000D50D7">
        <w:t xml:space="preserve"> </w:t>
      </w:r>
      <w:r w:rsidRPr="0045799C">
        <w:t>or</w:t>
      </w:r>
      <w:r w:rsidR="000D50D7" w:rsidRPr="000D50D7">
        <w:t xml:space="preserve"> </w:t>
      </w:r>
      <w:r w:rsidRPr="0045799C">
        <w:t>under</w:t>
      </w:r>
      <w:r w:rsidR="000D50D7" w:rsidRPr="000D50D7">
        <w:t xml:space="preserve"> </w:t>
      </w:r>
      <w:r w:rsidRPr="0045799C">
        <w:t>any</w:t>
      </w:r>
      <w:r w:rsidR="000D50D7" w:rsidRPr="000D50D7">
        <w:t xml:space="preserve"> </w:t>
      </w:r>
      <w:r w:rsidRPr="0045799C">
        <w:t>other</w:t>
      </w:r>
      <w:r w:rsidR="000D50D7" w:rsidRPr="000D50D7">
        <w:t xml:space="preserve"> </w:t>
      </w:r>
      <w:r w:rsidRPr="0045799C">
        <w:t>enactment</w:t>
      </w:r>
      <w:r w:rsidR="000D50D7" w:rsidRPr="000D50D7">
        <w:t xml:space="preserve"> </w:t>
      </w:r>
      <w:r w:rsidRPr="0045799C">
        <w:t>in</w:t>
      </w:r>
      <w:r w:rsidR="000D50D7" w:rsidRPr="000D50D7">
        <w:t xml:space="preserve"> </w:t>
      </w:r>
      <w:r w:rsidRPr="0045799C">
        <w:t>respect</w:t>
      </w:r>
      <w:r w:rsidR="000D50D7" w:rsidRPr="000D50D7">
        <w:t xml:space="preserve"> </w:t>
      </w:r>
      <w:r w:rsidRPr="0045799C">
        <w:t>of</w:t>
      </w:r>
      <w:r w:rsidR="000D50D7" w:rsidRPr="000D50D7">
        <w:t xml:space="preserve"> </w:t>
      </w:r>
      <w:r w:rsidRPr="0045799C">
        <w:t>loss</w:t>
      </w:r>
      <w:r w:rsidR="000D50D7" w:rsidRPr="000D50D7">
        <w:t xml:space="preserve"> </w:t>
      </w:r>
      <w:r w:rsidRPr="0045799C">
        <w:t>or</w:t>
      </w:r>
      <w:r w:rsidR="000D50D7" w:rsidRPr="000D50D7">
        <w:t xml:space="preserve"> </w:t>
      </w:r>
      <w:r w:rsidRPr="0045799C">
        <w:t>damage</w:t>
      </w:r>
      <w:r w:rsidR="000D50D7" w:rsidRPr="000D50D7">
        <w:t xml:space="preserve"> </w:t>
      </w:r>
      <w:r w:rsidRPr="0045799C">
        <w:t>arising</w:t>
      </w:r>
      <w:r w:rsidR="000D50D7" w:rsidRPr="000D50D7">
        <w:t xml:space="preserve"> </w:t>
      </w:r>
      <w:r w:rsidRPr="0045799C">
        <w:t>from</w:t>
      </w:r>
      <w:r w:rsidR="000D50D7" w:rsidRPr="000D50D7">
        <w:t xml:space="preserve"> </w:t>
      </w:r>
      <w:r w:rsidRPr="0045799C">
        <w:t>the</w:t>
      </w:r>
      <w:r w:rsidR="000D50D7" w:rsidRPr="000D50D7">
        <w:t xml:space="preserve"> </w:t>
      </w:r>
      <w:r w:rsidRPr="0045799C">
        <w:t>carrying</w:t>
      </w:r>
      <w:r w:rsidR="000D50D7" w:rsidRPr="000D50D7">
        <w:t xml:space="preserve"> </w:t>
      </w:r>
      <w:r w:rsidRPr="0045799C">
        <w:t>out</w:t>
      </w:r>
      <w:r w:rsidR="000D50D7" w:rsidRPr="000D50D7">
        <w:t xml:space="preserve"> </w:t>
      </w:r>
      <w:r w:rsidRPr="0045799C">
        <w:t>of</w:t>
      </w:r>
      <w:r w:rsidR="000D50D7" w:rsidRPr="000D50D7">
        <w:t xml:space="preserve"> </w:t>
      </w:r>
      <w:r w:rsidRPr="0045799C">
        <w:t>the</w:t>
      </w:r>
      <w:r w:rsidR="000D50D7" w:rsidRPr="000D50D7">
        <w:t xml:space="preserve"> </w:t>
      </w:r>
      <w:r w:rsidRPr="0045799C">
        <w:t>authorised</w:t>
      </w:r>
      <w:r w:rsidR="000D50D7" w:rsidRPr="000D50D7">
        <w:t xml:space="preserve"> </w:t>
      </w:r>
      <w:r w:rsidRPr="0045799C">
        <w:t>development,</w:t>
      </w:r>
      <w:r w:rsidR="000D50D7" w:rsidRPr="000D50D7">
        <w:t xml:space="preserve"> </w:t>
      </w:r>
      <w:r w:rsidRPr="0045799C">
        <w:t>other</w:t>
      </w:r>
      <w:r w:rsidR="000D50D7" w:rsidRPr="000D50D7">
        <w:t xml:space="preserve"> </w:t>
      </w:r>
      <w:r w:rsidRPr="0045799C">
        <w:t>than</w:t>
      </w:r>
      <w:r w:rsidR="000D50D7" w:rsidRPr="000D50D7">
        <w:t xml:space="preserve"> </w:t>
      </w:r>
      <w:r w:rsidRPr="0045799C">
        <w:t>loss</w:t>
      </w:r>
      <w:r w:rsidR="000D50D7" w:rsidRPr="000D50D7">
        <w:t xml:space="preserve"> </w:t>
      </w:r>
      <w:r w:rsidRPr="0045799C">
        <w:t>or</w:t>
      </w:r>
      <w:r w:rsidR="000D50D7" w:rsidRPr="000D50D7">
        <w:t xml:space="preserve"> </w:t>
      </w:r>
      <w:r w:rsidRPr="0045799C">
        <w:t>damage</w:t>
      </w:r>
      <w:r w:rsidR="000D50D7" w:rsidRPr="000D50D7">
        <w:t xml:space="preserve"> </w:t>
      </w:r>
      <w:r w:rsidRPr="0045799C">
        <w:t>for</w:t>
      </w:r>
      <w:r w:rsidR="000D50D7" w:rsidRPr="000D50D7">
        <w:t xml:space="preserve"> </w:t>
      </w:r>
      <w:r w:rsidRPr="0045799C">
        <w:t>which</w:t>
      </w:r>
      <w:r w:rsidR="000D50D7" w:rsidRPr="000D50D7">
        <w:t xml:space="preserve"> </w:t>
      </w:r>
      <w:r w:rsidRPr="0045799C">
        <w:t>compensation</w:t>
      </w:r>
      <w:r w:rsidR="000D50D7" w:rsidRPr="000D50D7">
        <w:t xml:space="preserve"> </w:t>
      </w:r>
      <w:r w:rsidRPr="0045799C">
        <w:t>is</w:t>
      </w:r>
      <w:r w:rsidR="000D50D7" w:rsidRPr="000D50D7">
        <w:t xml:space="preserve"> </w:t>
      </w:r>
      <w:r w:rsidRPr="0045799C">
        <w:t>payable</w:t>
      </w:r>
      <w:r w:rsidR="000D50D7" w:rsidRPr="000D50D7">
        <w:t xml:space="preserve"> </w:t>
      </w:r>
      <w:r w:rsidRPr="0045799C">
        <w:t>under</w:t>
      </w:r>
      <w:r w:rsidR="000D50D7" w:rsidRPr="000D50D7">
        <w:t xml:space="preserve"> </w:t>
      </w:r>
      <w:r>
        <w:t>paragraph</w:t>
      </w:r>
      <w:r w:rsidR="000D50D7" w:rsidRPr="000D50D7">
        <w:t xml:space="preserve"> </w:t>
      </w:r>
      <w:r>
        <w:fldChar w:fldCharType="begin"/>
      </w:r>
      <w:r>
        <w:instrText xml:space="preserve"> REF _Ref77863005 \r \h </w:instrText>
      </w:r>
      <w:r>
        <w:fldChar w:fldCharType="separate"/>
      </w:r>
      <w:r w:rsidR="000D50D7">
        <w:t>(6)</w:t>
      </w:r>
      <w:r>
        <w:fldChar w:fldCharType="end"/>
      </w:r>
      <w:r>
        <w:t>.</w:t>
      </w:r>
    </w:p>
    <w:p w14:paraId="0F688833" w14:textId="77777777" w:rsidR="00283174" w:rsidRDefault="00283174" w:rsidP="00283174">
      <w:pPr>
        <w:pStyle w:val="N2"/>
      </w:pPr>
      <w:r>
        <w:t>Where</w:t>
      </w:r>
      <w:r w:rsidR="000D50D7" w:rsidRPr="000D50D7">
        <w:t xml:space="preserve"> </w:t>
      </w:r>
      <w:r>
        <w:t>the</w:t>
      </w:r>
      <w:r w:rsidR="000D50D7" w:rsidRPr="000D50D7">
        <w:t xml:space="preserve"> </w:t>
      </w:r>
      <w:r>
        <w:t>undertaker</w:t>
      </w:r>
      <w:r w:rsidR="000D50D7" w:rsidRPr="000D50D7">
        <w:t xml:space="preserve"> </w:t>
      </w:r>
      <w:r>
        <w:t>takes</w:t>
      </w:r>
      <w:r w:rsidR="000D50D7" w:rsidRPr="000D50D7">
        <w:t xml:space="preserve"> </w:t>
      </w:r>
      <w:r w:rsidRPr="0045799C">
        <w:t>possession</w:t>
      </w:r>
      <w:r w:rsidR="000D50D7" w:rsidRPr="000D50D7">
        <w:t xml:space="preserve"> </w:t>
      </w:r>
      <w:r w:rsidRPr="0045799C">
        <w:t>of</w:t>
      </w:r>
      <w:r w:rsidR="000D50D7" w:rsidRPr="000D50D7">
        <w:t xml:space="preserve"> </w:t>
      </w:r>
      <w:r w:rsidRPr="0045799C">
        <w:t>land</w:t>
      </w:r>
      <w:r w:rsidR="000D50D7" w:rsidRPr="000D50D7">
        <w:t xml:space="preserve"> </w:t>
      </w:r>
      <w:r w:rsidRPr="0045799C">
        <w:t>under</w:t>
      </w:r>
      <w:r w:rsidR="000D50D7" w:rsidRPr="000D50D7">
        <w:t xml:space="preserve"> </w:t>
      </w:r>
      <w:r w:rsidRPr="0045799C">
        <w:t>this</w:t>
      </w:r>
      <w:r w:rsidR="000D50D7" w:rsidRPr="000D50D7">
        <w:t xml:space="preserve"> </w:t>
      </w:r>
      <w:r w:rsidRPr="0045799C">
        <w:t>article,</w:t>
      </w:r>
      <w:r w:rsidR="000D50D7" w:rsidRPr="000D50D7">
        <w:t xml:space="preserve"> </w:t>
      </w:r>
      <w:r w:rsidRPr="0045799C">
        <w:t>the</w:t>
      </w:r>
      <w:r w:rsidR="000D50D7" w:rsidRPr="000D50D7">
        <w:t xml:space="preserve"> </w:t>
      </w:r>
      <w:r w:rsidRPr="0045799C">
        <w:t>undertaker</w:t>
      </w:r>
      <w:r w:rsidR="000D50D7" w:rsidRPr="000D50D7">
        <w:t xml:space="preserve"> </w:t>
      </w:r>
      <w:r w:rsidRPr="0045799C">
        <w:t>is</w:t>
      </w:r>
      <w:r w:rsidR="000D50D7" w:rsidRPr="000D50D7">
        <w:t xml:space="preserve"> </w:t>
      </w:r>
      <w:r w:rsidRPr="0045799C">
        <w:t>not</w:t>
      </w:r>
      <w:r w:rsidR="000D50D7" w:rsidRPr="000D50D7">
        <w:t xml:space="preserve"> </w:t>
      </w:r>
      <w:r w:rsidRPr="0045799C">
        <w:t>required</w:t>
      </w:r>
      <w:r w:rsidR="000D50D7" w:rsidRPr="000D50D7">
        <w:t xml:space="preserve"> </w:t>
      </w:r>
      <w:r w:rsidRPr="0045799C">
        <w:t>to</w:t>
      </w:r>
      <w:r w:rsidR="000D50D7" w:rsidRPr="000D50D7">
        <w:t xml:space="preserve"> </w:t>
      </w:r>
      <w:r w:rsidRPr="0045799C">
        <w:t>acquire</w:t>
      </w:r>
      <w:r w:rsidR="000D50D7" w:rsidRPr="000D50D7">
        <w:t xml:space="preserve"> </w:t>
      </w:r>
      <w:r w:rsidRPr="0045799C">
        <w:t>the</w:t>
      </w:r>
      <w:r w:rsidR="000D50D7" w:rsidRPr="000D50D7">
        <w:t xml:space="preserve"> </w:t>
      </w:r>
      <w:r w:rsidRPr="0045799C">
        <w:t>land</w:t>
      </w:r>
      <w:r w:rsidR="000D50D7" w:rsidRPr="000D50D7">
        <w:t xml:space="preserve"> </w:t>
      </w:r>
      <w:r w:rsidRPr="0045799C">
        <w:t>or</w:t>
      </w:r>
      <w:r w:rsidR="000D50D7" w:rsidRPr="000D50D7">
        <w:t xml:space="preserve"> </w:t>
      </w:r>
      <w:r w:rsidRPr="0045799C">
        <w:t>any</w:t>
      </w:r>
      <w:r w:rsidR="000D50D7" w:rsidRPr="000D50D7">
        <w:t xml:space="preserve"> </w:t>
      </w:r>
      <w:r w:rsidRPr="0045799C">
        <w:t>interest</w:t>
      </w:r>
      <w:r w:rsidR="000D50D7" w:rsidRPr="000D50D7">
        <w:t xml:space="preserve"> </w:t>
      </w:r>
      <w:r w:rsidRPr="0045799C">
        <w:t>in</w:t>
      </w:r>
      <w:r w:rsidR="000D50D7" w:rsidRPr="000D50D7">
        <w:t xml:space="preserve"> </w:t>
      </w:r>
      <w:r w:rsidRPr="0045799C">
        <w:t>it.</w:t>
      </w:r>
    </w:p>
    <w:p w14:paraId="383DC596" w14:textId="77777777" w:rsidR="00283174" w:rsidRDefault="00283174" w:rsidP="00283174">
      <w:pPr>
        <w:pStyle w:val="N2"/>
      </w:pPr>
      <w:r>
        <w:t>The</w:t>
      </w:r>
      <w:r w:rsidR="000D50D7" w:rsidRPr="000D50D7">
        <w:t xml:space="preserve"> </w:t>
      </w:r>
      <w:r>
        <w:t>undertaker</w:t>
      </w:r>
      <w:r w:rsidR="000D50D7" w:rsidRPr="000D50D7">
        <w:t xml:space="preserve"> </w:t>
      </w:r>
      <w:r>
        <w:t>must</w:t>
      </w:r>
      <w:r w:rsidR="000D50D7" w:rsidRPr="000D50D7">
        <w:t xml:space="preserve"> </w:t>
      </w:r>
      <w:r>
        <w:t>not</w:t>
      </w:r>
      <w:r w:rsidR="000D50D7" w:rsidRPr="000D50D7">
        <w:t xml:space="preserve"> </w:t>
      </w:r>
      <w:r>
        <w:t>compulsorily</w:t>
      </w:r>
      <w:r w:rsidR="000D50D7" w:rsidRPr="000D50D7">
        <w:t xml:space="preserve"> </w:t>
      </w:r>
      <w:r>
        <w:t>acquire,</w:t>
      </w:r>
      <w:r w:rsidR="000D50D7" w:rsidRPr="000D50D7">
        <w:t xml:space="preserve"> </w:t>
      </w:r>
      <w:r>
        <w:t>acquire</w:t>
      </w:r>
      <w:r w:rsidR="000D50D7" w:rsidRPr="000D50D7">
        <w:t xml:space="preserve"> </w:t>
      </w:r>
      <w:r>
        <w:t>new</w:t>
      </w:r>
      <w:r w:rsidR="000D50D7" w:rsidRPr="000D50D7">
        <w:t xml:space="preserve"> </w:t>
      </w:r>
      <w:r>
        <w:t>rights</w:t>
      </w:r>
      <w:r w:rsidR="000D50D7" w:rsidRPr="000D50D7">
        <w:t xml:space="preserve"> </w:t>
      </w:r>
      <w:r>
        <w:t>over</w:t>
      </w:r>
      <w:r w:rsidR="000D50D7" w:rsidRPr="000D50D7">
        <w:t xml:space="preserve"> </w:t>
      </w:r>
      <w:r>
        <w:t>or</w:t>
      </w:r>
      <w:r w:rsidR="000D50D7" w:rsidRPr="000D50D7">
        <w:t xml:space="preserve"> </w:t>
      </w:r>
      <w:r>
        <w:t>impose</w:t>
      </w:r>
      <w:r w:rsidR="000D50D7" w:rsidRPr="000D50D7">
        <w:t xml:space="preserve"> </w:t>
      </w:r>
      <w:r>
        <w:t>restrictive</w:t>
      </w:r>
      <w:r w:rsidR="000D50D7" w:rsidRPr="000D50D7">
        <w:t xml:space="preserve"> </w:t>
      </w:r>
      <w:r>
        <w:t>covenants</w:t>
      </w:r>
      <w:r w:rsidR="000D50D7" w:rsidRPr="000D50D7">
        <w:t xml:space="preserve"> </w:t>
      </w:r>
      <w:r>
        <w:t>over,</w:t>
      </w:r>
      <w:r w:rsidR="000D50D7" w:rsidRPr="000D50D7">
        <w:t xml:space="preserve"> </w:t>
      </w:r>
      <w:r>
        <w:t>the</w:t>
      </w:r>
      <w:r w:rsidR="000D50D7" w:rsidRPr="000D50D7">
        <w:t xml:space="preserve"> </w:t>
      </w:r>
      <w:r>
        <w:t>land</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paragraph</w:t>
      </w:r>
      <w:r w:rsidR="000D50D7" w:rsidRPr="000D50D7">
        <w:t xml:space="preserve"> </w:t>
      </w:r>
      <w:r>
        <w:fldChar w:fldCharType="begin"/>
      </w:r>
      <w:r>
        <w:instrText xml:space="preserve"> REF _Ref94621537 \w \h </w:instrText>
      </w:r>
      <w:r>
        <w:fldChar w:fldCharType="separate"/>
      </w:r>
      <w:r w:rsidR="000D50D7">
        <w:t>(1)(a)(i)</w:t>
      </w:r>
      <w:r>
        <w:fldChar w:fldCharType="end"/>
      </w:r>
      <w:r w:rsidR="000D50D7" w:rsidRPr="000D50D7">
        <w:t xml:space="preserve"> </w:t>
      </w:r>
      <w:r>
        <w:t>under</w:t>
      </w:r>
      <w:r w:rsidR="000D50D7" w:rsidRPr="000D50D7">
        <w:t xml:space="preserve"> </w:t>
      </w:r>
      <w:r>
        <w:t>this</w:t>
      </w:r>
      <w:r w:rsidR="000D50D7" w:rsidRPr="000D50D7">
        <w:t xml:space="preserve"> </w:t>
      </w:r>
      <w:r>
        <w:t>Order.</w:t>
      </w:r>
    </w:p>
    <w:p w14:paraId="34D1DE67" w14:textId="77777777" w:rsidR="00283174" w:rsidRDefault="00283174" w:rsidP="00283174">
      <w:pPr>
        <w:pStyle w:val="N2"/>
      </w:pPr>
      <w:r>
        <w:t>Nothing</w:t>
      </w:r>
      <w:r w:rsidR="000D50D7" w:rsidRPr="000D50D7">
        <w:t xml:space="preserve"> </w:t>
      </w:r>
      <w:r>
        <w:t>in</w:t>
      </w:r>
      <w:r w:rsidR="000D50D7" w:rsidRPr="000D50D7">
        <w:t xml:space="preserve"> </w:t>
      </w:r>
      <w:r>
        <w:t>this</w:t>
      </w:r>
      <w:r w:rsidR="000D50D7" w:rsidRPr="000D50D7">
        <w:t xml:space="preserve"> </w:t>
      </w:r>
      <w:r>
        <w:t>article</w:t>
      </w:r>
      <w:r w:rsidR="000D50D7" w:rsidRPr="000D50D7">
        <w:t xml:space="preserve"> </w:t>
      </w:r>
      <w:r>
        <w:t>precludes</w:t>
      </w:r>
      <w:r w:rsidR="000D50D7" w:rsidRPr="000D50D7">
        <w:t xml:space="preserve"> </w:t>
      </w:r>
      <w:r>
        <w:t>the</w:t>
      </w:r>
      <w:r w:rsidR="000D50D7" w:rsidRPr="000D50D7">
        <w:t xml:space="preserve"> </w:t>
      </w:r>
      <w:r>
        <w:t>undertaker</w:t>
      </w:r>
      <w:r w:rsidR="000D50D7" w:rsidRPr="000D50D7">
        <w:t xml:space="preserve"> </w:t>
      </w:r>
      <w:r>
        <w:t>from</w:t>
      </w:r>
      <w:r w:rsidR="004C7FF3">
        <w:t>—</w:t>
      </w:r>
    </w:p>
    <w:p w14:paraId="724DDB8C" w14:textId="77777777" w:rsidR="00283174" w:rsidRDefault="00283174" w:rsidP="00283174">
      <w:pPr>
        <w:pStyle w:val="N3"/>
      </w:pPr>
      <w:r>
        <w:t>creating</w:t>
      </w:r>
      <w:r w:rsidR="000D50D7" w:rsidRPr="000D50D7">
        <w:t xml:space="preserve"> </w:t>
      </w:r>
      <w:r>
        <w:t>and</w:t>
      </w:r>
      <w:r w:rsidR="000D50D7" w:rsidRPr="000D50D7">
        <w:t xml:space="preserve"> </w:t>
      </w:r>
      <w:r>
        <w:t>acquiring</w:t>
      </w:r>
      <w:r w:rsidR="000D50D7" w:rsidRPr="000D50D7">
        <w:t xml:space="preserve"> </w:t>
      </w:r>
      <w:r>
        <w:t>new</w:t>
      </w:r>
      <w:r w:rsidR="000D50D7" w:rsidRPr="000D50D7">
        <w:t xml:space="preserve"> </w:t>
      </w:r>
      <w:r>
        <w:t>rights</w:t>
      </w:r>
      <w:r w:rsidR="000D50D7" w:rsidRPr="000D50D7">
        <w:t xml:space="preserve"> </w:t>
      </w:r>
      <w:r>
        <w:t>or</w:t>
      </w:r>
      <w:r w:rsidR="000D50D7" w:rsidRPr="000D50D7">
        <w:t xml:space="preserve"> </w:t>
      </w:r>
      <w:r>
        <w:t>imposing</w:t>
      </w:r>
      <w:r w:rsidR="000D50D7" w:rsidRPr="000D50D7">
        <w:t xml:space="preserve"> </w:t>
      </w:r>
      <w:r>
        <w:t>restrictions</w:t>
      </w:r>
      <w:r w:rsidR="000D50D7" w:rsidRPr="000D50D7">
        <w:t xml:space="preserve"> </w:t>
      </w:r>
      <w:r>
        <w:t>over</w:t>
      </w:r>
      <w:r w:rsidR="000D50D7" w:rsidRPr="000D50D7">
        <w:t xml:space="preserve"> </w:t>
      </w:r>
      <w:r>
        <w:t>any</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Order</w:t>
      </w:r>
      <w:r w:rsidR="000D50D7" w:rsidRPr="000D50D7">
        <w:t xml:space="preserve"> </w:t>
      </w:r>
      <w:r>
        <w:t>land</w:t>
      </w:r>
      <w:r w:rsidR="000D50D7" w:rsidRPr="000D50D7">
        <w:t xml:space="preserve"> </w:t>
      </w:r>
      <w:r>
        <w:t>identified</w:t>
      </w:r>
      <w:r w:rsidR="000D50D7" w:rsidRPr="000D50D7">
        <w:t xml:space="preserve"> </w:t>
      </w:r>
      <w:r>
        <w:t>in</w:t>
      </w:r>
      <w:r w:rsidR="000D50D7" w:rsidRPr="000D50D7">
        <w:t xml:space="preserve"> </w:t>
      </w:r>
      <w:r>
        <w:t>Schedule</w:t>
      </w:r>
      <w:r w:rsidR="000D50D7" w:rsidRPr="000D50D7">
        <w:t xml:space="preserve"> </w:t>
      </w:r>
      <w:r>
        <w:t>9</w:t>
      </w:r>
      <w:r w:rsidR="000D50D7" w:rsidRPr="000D50D7">
        <w:t xml:space="preserve"> </w:t>
      </w:r>
      <w:r>
        <w:t>(land</w:t>
      </w:r>
      <w:r w:rsidR="000D50D7" w:rsidRPr="000D50D7">
        <w:t xml:space="preserve"> </w:t>
      </w:r>
      <w:r>
        <w:t>in</w:t>
      </w:r>
      <w:r w:rsidR="000D50D7" w:rsidRPr="000D50D7">
        <w:t xml:space="preserve"> </w:t>
      </w:r>
      <w:r>
        <w:t>which</w:t>
      </w:r>
      <w:r w:rsidR="000D50D7" w:rsidRPr="000D50D7">
        <w:t xml:space="preserve"> </w:t>
      </w:r>
      <w:r>
        <w:t>only</w:t>
      </w:r>
      <w:r w:rsidR="000D50D7" w:rsidRPr="000D50D7">
        <w:t xml:space="preserve"> </w:t>
      </w:r>
      <w:r>
        <w:t>new</w:t>
      </w:r>
      <w:r w:rsidR="000D50D7" w:rsidRPr="000D50D7">
        <w:t xml:space="preserve"> </w:t>
      </w:r>
      <w:r>
        <w:t>rights</w:t>
      </w:r>
      <w:r w:rsidR="000D50D7" w:rsidRPr="000D50D7">
        <w:t xml:space="preserve"> </w:t>
      </w:r>
      <w:r>
        <w:t>etc.</w:t>
      </w:r>
      <w:r w:rsidR="000D50D7" w:rsidRPr="000D50D7">
        <w:t xml:space="preserve"> </w:t>
      </w:r>
      <w:r>
        <w:t>may</w:t>
      </w:r>
      <w:r w:rsidR="000D50D7" w:rsidRPr="000D50D7">
        <w:t xml:space="preserve"> </w:t>
      </w:r>
      <w:r>
        <w:t>be</w:t>
      </w:r>
      <w:r w:rsidR="000D50D7" w:rsidRPr="000D50D7">
        <w:t xml:space="preserve"> </w:t>
      </w:r>
      <w:r>
        <w:t>acquired);</w:t>
      </w:r>
      <w:r w:rsidR="000D50D7" w:rsidRPr="000D50D7">
        <w:t xml:space="preserve"> </w:t>
      </w:r>
      <w:r>
        <w:t>or</w:t>
      </w:r>
    </w:p>
    <w:p w14:paraId="2FEC8AAA" w14:textId="77777777" w:rsidR="00283174" w:rsidRPr="0083760F" w:rsidRDefault="00283174" w:rsidP="00283174">
      <w:pPr>
        <w:pStyle w:val="N3"/>
      </w:pPr>
      <w:r>
        <w:t>acquiring</w:t>
      </w:r>
      <w:r w:rsidR="000D50D7" w:rsidRPr="000D50D7">
        <w:t xml:space="preserve"> </w:t>
      </w:r>
      <w:r>
        <w:t>any</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subsoil</w:t>
      </w:r>
      <w:r w:rsidR="000D50D7" w:rsidRPr="000D50D7">
        <w:t xml:space="preserve"> </w:t>
      </w:r>
      <w:r>
        <w:t>of</w:t>
      </w:r>
      <w:r w:rsidR="000D50D7" w:rsidRPr="000D50D7">
        <w:t xml:space="preserve"> </w:t>
      </w:r>
      <w:r>
        <w:t>(or</w:t>
      </w:r>
      <w:r w:rsidR="000D50D7" w:rsidRPr="000D50D7">
        <w:t xml:space="preserve"> </w:t>
      </w:r>
      <w:r>
        <w:t>rights</w:t>
      </w:r>
      <w:r w:rsidR="000D50D7" w:rsidRPr="000D50D7">
        <w:t xml:space="preserve"> </w:t>
      </w:r>
      <w:r>
        <w:t>in</w:t>
      </w:r>
      <w:r w:rsidR="000D50D7" w:rsidRPr="000D50D7">
        <w:t xml:space="preserve"> </w:t>
      </w:r>
      <w:r>
        <w:t>the</w:t>
      </w:r>
      <w:r w:rsidR="000D50D7" w:rsidRPr="000D50D7">
        <w:t xml:space="preserve"> </w:t>
      </w:r>
      <w:r>
        <w:t>subsoil</w:t>
      </w:r>
      <w:r w:rsidR="000D50D7" w:rsidRPr="000D50D7">
        <w:t xml:space="preserve"> </w:t>
      </w:r>
      <w:r>
        <w:t>of)</w:t>
      </w:r>
      <w:r w:rsidR="000D50D7" w:rsidRPr="000D50D7">
        <w:t xml:space="preserve"> </w:t>
      </w:r>
      <w:r>
        <w:t>that</w:t>
      </w:r>
      <w:r w:rsidR="000D50D7" w:rsidRPr="000D50D7">
        <w:t xml:space="preserve"> </w:t>
      </w:r>
      <w:r>
        <w:t>land</w:t>
      </w:r>
      <w:r w:rsidR="000D50D7" w:rsidRPr="000D50D7">
        <w:t xml:space="preserve"> </w:t>
      </w:r>
      <w:r>
        <w:t>under</w:t>
      </w:r>
      <w:r w:rsidR="000D50D7" w:rsidRPr="000D50D7">
        <w:t xml:space="preserve"> </w:t>
      </w:r>
      <w:r>
        <w:t>article</w:t>
      </w:r>
      <w:r w:rsidR="000D50D7" w:rsidRPr="000D50D7">
        <w:t xml:space="preserve"> </w:t>
      </w:r>
      <w:r>
        <w:fldChar w:fldCharType="begin"/>
      </w:r>
      <w:r>
        <w:instrText xml:space="preserve"> REF _Ref96327159 \w \h </w:instrText>
      </w:r>
      <w:r>
        <w:fldChar w:fldCharType="separate"/>
      </w:r>
      <w:r w:rsidR="000D50D7">
        <w:t>23</w:t>
      </w:r>
      <w:r>
        <w:fldChar w:fldCharType="end"/>
      </w:r>
      <w:r w:rsidR="000D50D7" w:rsidRPr="000D50D7">
        <w:t xml:space="preserve"> </w:t>
      </w:r>
      <w:r>
        <w:t>(acquisition</w:t>
      </w:r>
      <w:r w:rsidR="000D50D7" w:rsidRPr="000D50D7">
        <w:t xml:space="preserve"> </w:t>
      </w:r>
      <w:r>
        <w:t>of</w:t>
      </w:r>
      <w:r w:rsidR="000D50D7" w:rsidRPr="000D50D7">
        <w:t xml:space="preserve"> </w:t>
      </w:r>
      <w:r>
        <w:t>subsoil</w:t>
      </w:r>
      <w:r w:rsidR="000D50D7" w:rsidRPr="000D50D7">
        <w:t xml:space="preserve"> </w:t>
      </w:r>
      <w:r>
        <w:t>only)</w:t>
      </w:r>
      <w:r w:rsidR="000D50D7" w:rsidRPr="000D50D7">
        <w:t xml:space="preserve"> </w:t>
      </w:r>
      <w:r>
        <w:t>or</w:t>
      </w:r>
      <w:r w:rsidR="000D50D7" w:rsidRPr="000D50D7">
        <w:t xml:space="preserve"> </w:t>
      </w:r>
      <w:r>
        <w:t>any</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subsoil</w:t>
      </w:r>
      <w:r w:rsidR="000D50D7" w:rsidRPr="000D50D7">
        <w:t xml:space="preserve"> </w:t>
      </w:r>
      <w:r>
        <w:t>of</w:t>
      </w:r>
      <w:r w:rsidR="000D50D7" w:rsidRPr="000D50D7">
        <w:t xml:space="preserve"> </w:t>
      </w:r>
      <w:r>
        <w:t>or</w:t>
      </w:r>
      <w:r w:rsidR="000D50D7" w:rsidRPr="000D50D7">
        <w:t xml:space="preserve"> </w:t>
      </w:r>
      <w:r>
        <w:t>airspace</w:t>
      </w:r>
      <w:r w:rsidR="000D50D7" w:rsidRPr="000D50D7">
        <w:t xml:space="preserve"> </w:t>
      </w:r>
      <w:r>
        <w:t>over</w:t>
      </w:r>
      <w:r w:rsidR="000D50D7" w:rsidRPr="000D50D7">
        <w:t xml:space="preserve"> </w:t>
      </w:r>
      <w:r>
        <w:t>that</w:t>
      </w:r>
      <w:r w:rsidR="000D50D7" w:rsidRPr="000D50D7">
        <w:t xml:space="preserve"> </w:t>
      </w:r>
      <w:r>
        <w:t>land</w:t>
      </w:r>
      <w:r w:rsidR="000D50D7" w:rsidRPr="000D50D7">
        <w:t xml:space="preserve"> </w:t>
      </w:r>
      <w:r>
        <w:t>under</w:t>
      </w:r>
      <w:r w:rsidR="000D50D7" w:rsidRPr="000D50D7">
        <w:t xml:space="preserve"> </w:t>
      </w:r>
      <w:r>
        <w:t>article</w:t>
      </w:r>
      <w:r w:rsidR="000D50D7" w:rsidRPr="000D50D7">
        <w:t xml:space="preserve"> </w:t>
      </w:r>
      <w:r>
        <w:fldChar w:fldCharType="begin"/>
      </w:r>
      <w:r>
        <w:instrText xml:space="preserve"> REF _Ref77873612 \w \h </w:instrText>
      </w:r>
      <w:r>
        <w:fldChar w:fldCharType="separate"/>
      </w:r>
      <w:r w:rsidR="000D50D7">
        <w:t>26</w:t>
      </w:r>
      <w:r>
        <w:fldChar w:fldCharType="end"/>
      </w:r>
      <w:r w:rsidR="000D50D7" w:rsidRPr="000D50D7">
        <w:t xml:space="preserve"> </w:t>
      </w:r>
      <w:r>
        <w:t>(rights</w:t>
      </w:r>
      <w:r w:rsidR="000D50D7" w:rsidRPr="000D50D7">
        <w:t xml:space="preserve"> </w:t>
      </w:r>
      <w:r>
        <w:t>under</w:t>
      </w:r>
      <w:r w:rsidR="000D50D7" w:rsidRPr="000D50D7">
        <w:t xml:space="preserve"> </w:t>
      </w:r>
      <w:r>
        <w:t>or</w:t>
      </w:r>
      <w:r w:rsidR="000D50D7" w:rsidRPr="000D50D7">
        <w:t xml:space="preserve"> </w:t>
      </w:r>
      <w:r>
        <w:t>over</w:t>
      </w:r>
      <w:r w:rsidR="000D50D7" w:rsidRPr="000D50D7">
        <w:t xml:space="preserve"> </w:t>
      </w:r>
      <w:r>
        <w:t>streets).</w:t>
      </w:r>
    </w:p>
    <w:p w14:paraId="20905887" w14:textId="77777777" w:rsidR="00283174" w:rsidRDefault="00283174" w:rsidP="00283174">
      <w:pPr>
        <w:pStyle w:val="N2"/>
      </w:pPr>
      <w:r w:rsidRPr="0045799C">
        <w:lastRenderedPageBreak/>
        <w:t>Section</w:t>
      </w:r>
      <w:r w:rsidR="000D50D7" w:rsidRPr="000D50D7">
        <w:t xml:space="preserve"> </w:t>
      </w:r>
      <w:r w:rsidRPr="0045799C">
        <w:t>13</w:t>
      </w:r>
      <w:r w:rsidR="000D50D7" w:rsidRPr="000D50D7">
        <w:t xml:space="preserve"> </w:t>
      </w:r>
      <w:r w:rsidRPr="0045799C">
        <w:t>(refusal</w:t>
      </w:r>
      <w:r w:rsidR="000D50D7" w:rsidRPr="000D50D7">
        <w:t xml:space="preserve"> </w:t>
      </w:r>
      <w:r w:rsidRPr="0045799C">
        <w:t>to</w:t>
      </w:r>
      <w:r w:rsidR="000D50D7" w:rsidRPr="000D50D7">
        <w:t xml:space="preserve"> </w:t>
      </w:r>
      <w:r w:rsidRPr="0045799C">
        <w:t>give</w:t>
      </w:r>
      <w:r w:rsidR="000D50D7" w:rsidRPr="000D50D7">
        <w:t xml:space="preserve"> </w:t>
      </w:r>
      <w:r w:rsidRPr="0045799C">
        <w:t>possession</w:t>
      </w:r>
      <w:r w:rsidR="000D50D7" w:rsidRPr="000D50D7">
        <w:t xml:space="preserve"> </w:t>
      </w:r>
      <w:r w:rsidRPr="0045799C">
        <w:t>to</w:t>
      </w:r>
      <w:r w:rsidR="000D50D7" w:rsidRPr="000D50D7">
        <w:t xml:space="preserve"> </w:t>
      </w:r>
      <w:r w:rsidRPr="0045799C">
        <w:t>acquiring</w:t>
      </w:r>
      <w:r w:rsidR="000D50D7" w:rsidRPr="000D50D7">
        <w:t xml:space="preserve"> </w:t>
      </w:r>
      <w:r w:rsidRPr="0045799C">
        <w:t>authority)</w:t>
      </w:r>
      <w:r w:rsidR="000D50D7" w:rsidRPr="000D50D7">
        <w:t xml:space="preserve"> </w:t>
      </w:r>
      <w:r>
        <w:t>of</w:t>
      </w:r>
      <w:r w:rsidR="000D50D7" w:rsidRPr="000D50D7">
        <w:t xml:space="preserve"> </w:t>
      </w:r>
      <w:r>
        <w:t>the</w:t>
      </w:r>
      <w:r w:rsidR="000D50D7" w:rsidRPr="000D50D7">
        <w:t xml:space="preserve"> </w:t>
      </w:r>
      <w:r>
        <w:t>1965</w:t>
      </w:r>
      <w:r w:rsidR="000D50D7" w:rsidRPr="000D50D7">
        <w:t xml:space="preserve"> </w:t>
      </w:r>
      <w:r>
        <w:t>Act</w:t>
      </w:r>
      <w:r w:rsidR="000D50D7" w:rsidRPr="000D50D7">
        <w:t xml:space="preserve"> </w:t>
      </w:r>
      <w:r w:rsidRPr="0045799C">
        <w:t>applies</w:t>
      </w:r>
      <w:r w:rsidR="000D50D7" w:rsidRPr="000D50D7">
        <w:t xml:space="preserve"> </w:t>
      </w:r>
      <w:r w:rsidRPr="0045799C">
        <w:t>to</w:t>
      </w:r>
      <w:r w:rsidR="000D50D7" w:rsidRPr="000D50D7">
        <w:t xml:space="preserve"> </w:t>
      </w:r>
      <w:r w:rsidRPr="0045799C">
        <w:t>the</w:t>
      </w:r>
      <w:r w:rsidR="000D50D7" w:rsidRPr="000D50D7">
        <w:t xml:space="preserve"> </w:t>
      </w:r>
      <w:r w:rsidRPr="0045799C">
        <w:t>temporary</w:t>
      </w:r>
      <w:r w:rsidR="000D50D7" w:rsidRPr="000D50D7">
        <w:t xml:space="preserve"> </w:t>
      </w:r>
      <w:r w:rsidRPr="0045799C">
        <w:t>use</w:t>
      </w:r>
      <w:r w:rsidR="000D50D7" w:rsidRPr="000D50D7">
        <w:t xml:space="preserve"> </w:t>
      </w:r>
      <w:r w:rsidRPr="0045799C">
        <w:t>of</w:t>
      </w:r>
      <w:r w:rsidR="000D50D7" w:rsidRPr="000D50D7">
        <w:t xml:space="preserve"> </w:t>
      </w:r>
      <w:r w:rsidRPr="0045799C">
        <w:t>land</w:t>
      </w:r>
      <w:r w:rsidR="000D50D7" w:rsidRPr="000D50D7">
        <w:t xml:space="preserve"> </w:t>
      </w:r>
      <w:r w:rsidRPr="0045799C">
        <w:t>under</w:t>
      </w:r>
      <w:r w:rsidR="000D50D7" w:rsidRPr="000D50D7">
        <w:t xml:space="preserve"> </w:t>
      </w:r>
      <w:r w:rsidRPr="0045799C">
        <w:t>this</w:t>
      </w:r>
      <w:r w:rsidR="000D50D7" w:rsidRPr="000D50D7">
        <w:t xml:space="preserve"> </w:t>
      </w:r>
      <w:r w:rsidRPr="0045799C">
        <w:t>article</w:t>
      </w:r>
      <w:r w:rsidR="000D50D7" w:rsidRPr="000D50D7">
        <w:t xml:space="preserve"> </w:t>
      </w:r>
      <w:r w:rsidRPr="0045799C">
        <w:t>to</w:t>
      </w:r>
      <w:r w:rsidR="000D50D7" w:rsidRPr="000D50D7">
        <w:t xml:space="preserve"> </w:t>
      </w:r>
      <w:r w:rsidRPr="0045799C">
        <w:t>the</w:t>
      </w:r>
      <w:r w:rsidR="000D50D7" w:rsidRPr="000D50D7">
        <w:t xml:space="preserve"> </w:t>
      </w:r>
      <w:r w:rsidRPr="0045799C">
        <w:t>same</w:t>
      </w:r>
      <w:r w:rsidR="000D50D7" w:rsidRPr="000D50D7">
        <w:t xml:space="preserve"> </w:t>
      </w:r>
      <w:r w:rsidRPr="0045799C">
        <w:t>extent</w:t>
      </w:r>
      <w:r w:rsidR="000D50D7" w:rsidRPr="000D50D7">
        <w:t xml:space="preserve"> </w:t>
      </w:r>
      <w:r w:rsidRPr="0045799C">
        <w:t>as</w:t>
      </w:r>
      <w:r w:rsidR="000D50D7" w:rsidRPr="000D50D7">
        <w:t xml:space="preserve"> </w:t>
      </w:r>
      <w:r w:rsidRPr="0045799C">
        <w:t>it</w:t>
      </w:r>
      <w:r w:rsidR="000D50D7" w:rsidRPr="000D50D7">
        <w:t xml:space="preserve"> </w:t>
      </w:r>
      <w:r w:rsidRPr="0045799C">
        <w:t>applies</w:t>
      </w:r>
      <w:r w:rsidR="000D50D7" w:rsidRPr="000D50D7">
        <w:t xml:space="preserve"> </w:t>
      </w:r>
      <w:r w:rsidRPr="0045799C">
        <w:t>to</w:t>
      </w:r>
      <w:r w:rsidR="000D50D7" w:rsidRPr="000D50D7">
        <w:t xml:space="preserve"> </w:t>
      </w:r>
      <w:r w:rsidRPr="0045799C">
        <w:t>the</w:t>
      </w:r>
      <w:r w:rsidR="000D50D7" w:rsidRPr="000D50D7">
        <w:t xml:space="preserve"> </w:t>
      </w:r>
      <w:r w:rsidRPr="0045799C">
        <w:t>compulsory</w:t>
      </w:r>
      <w:r w:rsidR="000D50D7" w:rsidRPr="000D50D7">
        <w:t xml:space="preserve"> </w:t>
      </w:r>
      <w:r w:rsidRPr="0045799C">
        <w:t>acquisition</w:t>
      </w:r>
      <w:r w:rsidR="000D50D7" w:rsidRPr="000D50D7">
        <w:t xml:space="preserve"> </w:t>
      </w:r>
      <w:r w:rsidRPr="0045799C">
        <w:t>of</w:t>
      </w:r>
      <w:r w:rsidR="000D50D7" w:rsidRPr="000D50D7">
        <w:t xml:space="preserve"> </w:t>
      </w:r>
      <w:r w:rsidRPr="0045799C">
        <w:t>land</w:t>
      </w:r>
      <w:r w:rsidR="000D50D7" w:rsidRPr="000D50D7">
        <w:t xml:space="preserve"> </w:t>
      </w:r>
      <w:r w:rsidRPr="0045799C">
        <w:t>under</w:t>
      </w:r>
      <w:r w:rsidR="000D50D7" w:rsidRPr="000D50D7">
        <w:t xml:space="preserve"> </w:t>
      </w:r>
      <w:r w:rsidRPr="0045799C">
        <w:t>this</w:t>
      </w:r>
      <w:r w:rsidR="000D50D7" w:rsidRPr="000D50D7">
        <w:t xml:space="preserve"> </w:t>
      </w:r>
      <w:r w:rsidRPr="0045799C">
        <w:t>Order</w:t>
      </w:r>
      <w:r w:rsidR="000D50D7" w:rsidRPr="000D50D7">
        <w:t xml:space="preserve"> </w:t>
      </w:r>
      <w:r w:rsidRPr="0045799C">
        <w:t>by</w:t>
      </w:r>
      <w:r w:rsidR="000D50D7" w:rsidRPr="000D50D7">
        <w:t xml:space="preserve"> </w:t>
      </w:r>
      <w:r w:rsidRPr="0045799C">
        <w:t>virtue</w:t>
      </w:r>
      <w:r w:rsidR="000D50D7" w:rsidRPr="000D50D7">
        <w:t xml:space="preserve"> </w:t>
      </w:r>
      <w:r w:rsidRPr="0045799C">
        <w:t>of</w:t>
      </w:r>
      <w:r w:rsidR="000D50D7" w:rsidRPr="000D50D7">
        <w:t xml:space="preserve"> </w:t>
      </w:r>
      <w:r w:rsidRPr="0045799C">
        <w:t>section</w:t>
      </w:r>
      <w:r w:rsidR="000D50D7" w:rsidRPr="000D50D7">
        <w:t xml:space="preserve"> </w:t>
      </w:r>
      <w:r w:rsidRPr="0045799C">
        <w:t>125</w:t>
      </w:r>
      <w:r w:rsidR="000D50D7" w:rsidRPr="000D50D7">
        <w:t xml:space="preserve"> </w:t>
      </w:r>
      <w:r w:rsidRPr="0045799C">
        <w:t>(application</w:t>
      </w:r>
      <w:r w:rsidR="000D50D7" w:rsidRPr="000D50D7">
        <w:t xml:space="preserve"> </w:t>
      </w:r>
      <w:r w:rsidRPr="0045799C">
        <w:t>of</w:t>
      </w:r>
      <w:r w:rsidR="000D50D7" w:rsidRPr="000D50D7">
        <w:t xml:space="preserve"> </w:t>
      </w:r>
      <w:r w:rsidRPr="0045799C">
        <w:t>compulsory</w:t>
      </w:r>
      <w:r w:rsidR="000D50D7" w:rsidRPr="000D50D7">
        <w:t xml:space="preserve"> </w:t>
      </w:r>
      <w:r w:rsidRPr="0045799C">
        <w:t>acquisition</w:t>
      </w:r>
      <w:r w:rsidR="000D50D7" w:rsidRPr="000D50D7">
        <w:t xml:space="preserve"> </w:t>
      </w:r>
      <w:r w:rsidRPr="0045799C">
        <w:t>provisions)</w:t>
      </w:r>
      <w:r w:rsidR="000D50D7" w:rsidRPr="000D50D7">
        <w:t xml:space="preserve"> </w:t>
      </w:r>
      <w:r>
        <w:t>of</w:t>
      </w:r>
      <w:r w:rsidR="000D50D7" w:rsidRPr="000D50D7">
        <w:t xml:space="preserve"> </w:t>
      </w:r>
      <w:r>
        <w:t>the</w:t>
      </w:r>
      <w:r w:rsidR="000D50D7" w:rsidRPr="000D50D7">
        <w:t xml:space="preserve"> </w:t>
      </w:r>
      <w:r>
        <w:t>2008</w:t>
      </w:r>
      <w:r w:rsidR="000D50D7" w:rsidRPr="000D50D7">
        <w:t xml:space="preserve"> </w:t>
      </w:r>
      <w:r>
        <w:t>Act</w:t>
      </w:r>
      <w:r w:rsidRPr="0045799C">
        <w:t>.</w:t>
      </w:r>
    </w:p>
    <w:p w14:paraId="5CA0F26E" w14:textId="77777777" w:rsidR="00283174" w:rsidRDefault="00283174" w:rsidP="00283174">
      <w:pPr>
        <w:pStyle w:val="N2"/>
      </w:pPr>
      <w:r>
        <w:t>Nothing</w:t>
      </w:r>
      <w:r w:rsidR="000D50D7" w:rsidRPr="000D50D7">
        <w:t xml:space="preserve"> </w:t>
      </w:r>
      <w:r>
        <w:t>in</w:t>
      </w:r>
      <w:r w:rsidR="000D50D7" w:rsidRPr="000D50D7">
        <w:t xml:space="preserve"> </w:t>
      </w:r>
      <w:r>
        <w:t>this</w:t>
      </w:r>
      <w:r w:rsidR="000D50D7" w:rsidRPr="000D50D7">
        <w:t xml:space="preserve"> </w:t>
      </w:r>
      <w:r>
        <w:t>article</w:t>
      </w:r>
      <w:r w:rsidR="000D50D7" w:rsidRPr="000D50D7">
        <w:t xml:space="preserve"> </w:t>
      </w:r>
      <w:r w:rsidRPr="0045799C">
        <w:t>prevents</w:t>
      </w:r>
      <w:r w:rsidR="000D50D7" w:rsidRPr="000D50D7">
        <w:t xml:space="preserve"> </w:t>
      </w:r>
      <w:r w:rsidRPr="0045799C">
        <w:t>the</w:t>
      </w:r>
      <w:r w:rsidR="000D50D7" w:rsidRPr="000D50D7">
        <w:t xml:space="preserve"> </w:t>
      </w:r>
      <w:r w:rsidRPr="0045799C">
        <w:t>taking</w:t>
      </w:r>
      <w:r w:rsidR="000D50D7" w:rsidRPr="000D50D7">
        <w:t xml:space="preserve"> </w:t>
      </w:r>
      <w:r w:rsidRPr="0045799C">
        <w:t>of</w:t>
      </w:r>
      <w:r w:rsidR="000D50D7" w:rsidRPr="000D50D7">
        <w:t xml:space="preserve"> </w:t>
      </w:r>
      <w:r w:rsidRPr="0045799C">
        <w:t>temporary</w:t>
      </w:r>
      <w:r w:rsidR="000D50D7" w:rsidRPr="000D50D7">
        <w:t xml:space="preserve"> </w:t>
      </w:r>
      <w:r w:rsidRPr="0045799C">
        <w:t>possession</w:t>
      </w:r>
      <w:r w:rsidR="000D50D7" w:rsidRPr="000D50D7">
        <w:t xml:space="preserve"> </w:t>
      </w:r>
      <w:r w:rsidRPr="0045799C">
        <w:t>more</w:t>
      </w:r>
      <w:r w:rsidR="000D50D7" w:rsidRPr="000D50D7">
        <w:t xml:space="preserve"> </w:t>
      </w:r>
      <w:r w:rsidRPr="0045799C">
        <w:t>than</w:t>
      </w:r>
      <w:r w:rsidR="000D50D7" w:rsidRPr="000D50D7">
        <w:t xml:space="preserve"> </w:t>
      </w:r>
      <w:r w:rsidRPr="0045799C">
        <w:t>once</w:t>
      </w:r>
      <w:r w:rsidR="000D50D7" w:rsidRPr="000D50D7">
        <w:t xml:space="preserve"> </w:t>
      </w:r>
      <w:r w:rsidRPr="0045799C">
        <w:t>in</w:t>
      </w:r>
      <w:r w:rsidR="000D50D7" w:rsidRPr="000D50D7">
        <w:t xml:space="preserve"> </w:t>
      </w:r>
      <w:r w:rsidRPr="0045799C">
        <w:t>relation</w:t>
      </w:r>
      <w:r w:rsidR="000D50D7" w:rsidRPr="000D50D7">
        <w:t xml:space="preserve"> </w:t>
      </w:r>
      <w:r w:rsidRPr="0045799C">
        <w:t>to</w:t>
      </w:r>
      <w:r w:rsidR="000D50D7" w:rsidRPr="000D50D7">
        <w:t xml:space="preserve"> </w:t>
      </w:r>
      <w:r w:rsidRPr="0045799C">
        <w:t>any</w:t>
      </w:r>
      <w:r w:rsidR="000D50D7" w:rsidRPr="000D50D7">
        <w:t xml:space="preserve"> </w:t>
      </w:r>
      <w:r w:rsidRPr="0045799C">
        <w:t>land</w:t>
      </w:r>
      <w:r w:rsidR="000D50D7" w:rsidRPr="000D50D7">
        <w:t xml:space="preserve"> </w:t>
      </w:r>
      <w:r w:rsidRPr="0045799C">
        <w:t>that</w:t>
      </w:r>
      <w:r w:rsidR="000D50D7" w:rsidRPr="000D50D7">
        <w:t xml:space="preserve"> </w:t>
      </w:r>
      <w:r w:rsidRPr="0045799C">
        <w:t>the</w:t>
      </w:r>
      <w:r w:rsidR="000D50D7" w:rsidRPr="000D50D7">
        <w:t xml:space="preserve"> </w:t>
      </w:r>
      <w:r w:rsidRPr="0045799C">
        <w:t>undertaker</w:t>
      </w:r>
      <w:r w:rsidR="000D50D7" w:rsidRPr="000D50D7">
        <w:t xml:space="preserve"> </w:t>
      </w:r>
      <w:r w:rsidRPr="0045799C">
        <w:t>takes</w:t>
      </w:r>
      <w:r w:rsidR="000D50D7" w:rsidRPr="000D50D7">
        <w:t xml:space="preserve"> </w:t>
      </w:r>
      <w:r w:rsidRPr="0045799C">
        <w:t>temporary</w:t>
      </w:r>
      <w:r w:rsidR="000D50D7" w:rsidRPr="000D50D7">
        <w:t xml:space="preserve"> </w:t>
      </w:r>
      <w:r w:rsidRPr="0045799C">
        <w:t>possession</w:t>
      </w:r>
      <w:r w:rsidR="000D50D7" w:rsidRPr="000D50D7">
        <w:t xml:space="preserve"> </w:t>
      </w:r>
      <w:r w:rsidRPr="0045799C">
        <w:t>of</w:t>
      </w:r>
      <w:r w:rsidR="000D50D7" w:rsidRPr="000D50D7">
        <w:t xml:space="preserve"> </w:t>
      </w:r>
      <w:r w:rsidRPr="0045799C">
        <w:t>under</w:t>
      </w:r>
      <w:r w:rsidR="000D50D7" w:rsidRPr="000D50D7">
        <w:t xml:space="preserve"> </w:t>
      </w:r>
      <w:r w:rsidRPr="0045799C">
        <w:t>this</w:t>
      </w:r>
      <w:r w:rsidR="000D50D7" w:rsidRPr="000D50D7">
        <w:t xml:space="preserve"> </w:t>
      </w:r>
      <w:r w:rsidRPr="0045799C">
        <w:t>article</w:t>
      </w:r>
      <w:r>
        <w:t>.</w:t>
      </w:r>
    </w:p>
    <w:p w14:paraId="2581596D" w14:textId="77777777" w:rsidR="00283174" w:rsidRDefault="00283174" w:rsidP="00283174">
      <w:pPr>
        <w:pStyle w:val="H1"/>
      </w:pPr>
      <w:bookmarkStart w:id="652" w:name="TOC27_07_2021_11_18_16_420"/>
      <w:bookmarkStart w:id="653" w:name="TOC27_07_2021_11_36_14_419"/>
      <w:bookmarkStart w:id="654" w:name="TOC27_07_2021_11_48_02_419"/>
      <w:bookmarkStart w:id="655" w:name="TOC27_07_2021_11_50_47_421"/>
      <w:bookmarkStart w:id="656" w:name="TOC01_02_2022_15_14_24_450"/>
      <w:bookmarkStart w:id="657" w:name="TOC02_02_2022_13_02_49_430"/>
      <w:bookmarkStart w:id="658" w:name="TOC18_02_2022_17_52_44_450"/>
      <w:bookmarkStart w:id="659" w:name="TOC23_02_2022_21_19_37_448"/>
      <w:bookmarkStart w:id="660" w:name="TOC15_08_2022_16_06_13_446"/>
      <w:bookmarkStart w:id="661" w:name="TOC06_09_2022_15_41_36_445"/>
      <w:bookmarkStart w:id="662" w:name="TOC04_10_2022_16_50_01_446"/>
      <w:bookmarkStart w:id="663" w:name="TOC23_11_2022_11_32_56_447"/>
      <w:bookmarkStart w:id="664" w:name="TOC10_01_2023_14_27_52_447"/>
      <w:bookmarkEnd w:id="652"/>
      <w:bookmarkEnd w:id="653"/>
      <w:bookmarkEnd w:id="654"/>
      <w:bookmarkEnd w:id="655"/>
      <w:bookmarkEnd w:id="656"/>
      <w:bookmarkEnd w:id="657"/>
      <w:bookmarkEnd w:id="658"/>
      <w:bookmarkEnd w:id="659"/>
      <w:bookmarkEnd w:id="660"/>
      <w:bookmarkEnd w:id="661"/>
      <w:bookmarkEnd w:id="662"/>
      <w:bookmarkEnd w:id="663"/>
      <w:bookmarkEnd w:id="664"/>
      <w:r>
        <w:t>Temporary</w:t>
      </w:r>
      <w:r w:rsidR="000D50D7" w:rsidRPr="000D50D7">
        <w:t xml:space="preserve"> </w:t>
      </w:r>
      <w:r>
        <w:t>use</w:t>
      </w:r>
      <w:r w:rsidR="000D50D7" w:rsidRPr="000D50D7">
        <w:t xml:space="preserve"> </w:t>
      </w:r>
      <w:r>
        <w:t>of</w:t>
      </w:r>
      <w:r w:rsidR="000D50D7" w:rsidRPr="000D50D7">
        <w:t xml:space="preserve"> </w:t>
      </w:r>
      <w:r>
        <w:t>land</w:t>
      </w:r>
      <w:r w:rsidR="000D50D7" w:rsidRPr="000D50D7">
        <w:t xml:space="preserve"> </w:t>
      </w:r>
      <w:r>
        <w:t>for</w:t>
      </w:r>
      <w:r w:rsidR="000D50D7" w:rsidRPr="000D50D7">
        <w:t xml:space="preserve"> </w:t>
      </w:r>
      <w:r>
        <w:t>maintaining</w:t>
      </w:r>
      <w:r w:rsidR="000D50D7" w:rsidRPr="000D50D7">
        <w:t xml:space="preserve"> </w:t>
      </w:r>
      <w:r>
        <w:t>the</w:t>
      </w:r>
      <w:r w:rsidR="000D50D7" w:rsidRPr="000D50D7">
        <w:t xml:space="preserve"> </w:t>
      </w:r>
      <w:r>
        <w:t>authorised</w:t>
      </w:r>
      <w:r w:rsidR="000D50D7" w:rsidRPr="000D50D7">
        <w:t xml:space="preserve"> </w:t>
      </w:r>
      <w:r>
        <w:t>development</w:t>
      </w:r>
    </w:p>
    <w:p w14:paraId="6E5080EA" w14:textId="77777777" w:rsidR="00283174" w:rsidRDefault="00283174" w:rsidP="00283174">
      <w:pPr>
        <w:pStyle w:val="N1"/>
      </w:pPr>
      <w:bookmarkStart w:id="665" w:name="_Ref77873649"/>
      <w:r>
        <w:t>—</w:t>
      </w:r>
      <w:r>
        <w:fldChar w:fldCharType="begin"/>
      </w:r>
      <w:bookmarkStart w:id="666" w:name="_Ref77863239"/>
      <w:bookmarkEnd w:id="666"/>
      <w:r>
        <w:instrText xml:space="preserve"> LISTNUM "SEQ1" \l 2 </w:instrText>
      </w:r>
      <w:r>
        <w:fldChar w:fldCharType="end"/>
      </w:r>
      <w:r w:rsidR="000D50D7" w:rsidRPr="000D50D7">
        <w:t> </w:t>
      </w:r>
      <w:r>
        <w:t>Subject</w:t>
      </w:r>
      <w:r w:rsidR="000D50D7" w:rsidRPr="000D50D7">
        <w:t xml:space="preserve"> </w:t>
      </w:r>
      <w:r>
        <w:t>to</w:t>
      </w:r>
      <w:r w:rsidR="000D50D7" w:rsidRPr="000D50D7">
        <w:t xml:space="preserve"> </w:t>
      </w:r>
      <w:r>
        <w:t>paragraph</w:t>
      </w:r>
      <w:r w:rsidR="000D50D7" w:rsidRPr="000D50D7">
        <w:t xml:space="preserve"> </w:t>
      </w:r>
      <w:r>
        <w:fldChar w:fldCharType="begin"/>
      </w:r>
      <w:r>
        <w:instrText xml:space="preserve"> REF _Ref77863249 \r \h </w:instrText>
      </w:r>
      <w:r>
        <w:fldChar w:fldCharType="separate"/>
      </w:r>
      <w:r w:rsidR="000D50D7">
        <w:t>(2)</w:t>
      </w:r>
      <w:r>
        <w:fldChar w:fldCharType="end"/>
      </w:r>
      <w:r>
        <w:t>,</w:t>
      </w:r>
      <w:r w:rsidR="000D50D7" w:rsidRPr="000D50D7">
        <w:t xml:space="preserve"> </w:t>
      </w:r>
      <w:r>
        <w:t>at</w:t>
      </w:r>
      <w:r w:rsidR="000D50D7" w:rsidRPr="000D50D7">
        <w:t xml:space="preserve"> </w:t>
      </w:r>
      <w:r>
        <w:t>any</w:t>
      </w:r>
      <w:r w:rsidR="000D50D7" w:rsidRPr="000D50D7">
        <w:t xml:space="preserve"> </w:t>
      </w:r>
      <w:r>
        <w:t>time</w:t>
      </w:r>
      <w:r w:rsidR="000D50D7" w:rsidRPr="000D50D7">
        <w:t xml:space="preserve"> </w:t>
      </w:r>
      <w:r>
        <w:t>during</w:t>
      </w:r>
      <w:r w:rsidR="000D50D7" w:rsidRPr="000D50D7">
        <w:t xml:space="preserve"> </w:t>
      </w:r>
      <w:r>
        <w:t>the</w:t>
      </w:r>
      <w:r w:rsidR="000D50D7" w:rsidRPr="000D50D7">
        <w:t xml:space="preserve"> </w:t>
      </w:r>
      <w:r>
        <w:t>maintenance</w:t>
      </w:r>
      <w:r w:rsidR="000D50D7" w:rsidRPr="000D50D7">
        <w:t xml:space="preserve"> </w:t>
      </w:r>
      <w:r>
        <w:t>period</w:t>
      </w:r>
      <w:r w:rsidR="000D50D7" w:rsidRPr="000D50D7">
        <w:t xml:space="preserve"> </w:t>
      </w:r>
      <w:r>
        <w:t>relating</w:t>
      </w:r>
      <w:r w:rsidR="000D50D7" w:rsidRPr="000D50D7">
        <w:t xml:space="preserve"> </w:t>
      </w:r>
      <w:r>
        <w:t>to</w:t>
      </w:r>
      <w:r w:rsidR="000D50D7" w:rsidRPr="000D50D7">
        <w:t xml:space="preserve"> </w:t>
      </w:r>
      <w:r>
        <w:t>any</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the</w:t>
      </w:r>
      <w:r w:rsidR="000D50D7" w:rsidRPr="000D50D7">
        <w:t xml:space="preserve"> </w:t>
      </w:r>
      <w:r>
        <w:t>undertaker</w:t>
      </w:r>
      <w:r w:rsidR="000D50D7" w:rsidRPr="000D50D7">
        <w:t xml:space="preserve"> </w:t>
      </w:r>
      <w:r>
        <w:t>may—</w:t>
      </w:r>
      <w:bookmarkEnd w:id="665"/>
    </w:p>
    <w:p w14:paraId="216E7471" w14:textId="77777777" w:rsidR="00283174" w:rsidRDefault="00283174" w:rsidP="00283174">
      <w:pPr>
        <w:pStyle w:val="N3"/>
      </w:pPr>
      <w:r w:rsidRPr="0045799C">
        <w:t>enter</w:t>
      </w:r>
      <w:r w:rsidR="000D50D7" w:rsidRPr="000D50D7">
        <w:t xml:space="preserve"> </w:t>
      </w:r>
      <w:r w:rsidRPr="0045799C">
        <w:t>on</w:t>
      </w:r>
      <w:r w:rsidR="000D50D7" w:rsidRPr="000D50D7">
        <w:t xml:space="preserve"> </w:t>
      </w:r>
      <w:r w:rsidRPr="0045799C">
        <w:t>and</w:t>
      </w:r>
      <w:r w:rsidR="000D50D7" w:rsidRPr="000D50D7">
        <w:t xml:space="preserve"> </w:t>
      </w:r>
      <w:r w:rsidRPr="0045799C">
        <w:t>take</w:t>
      </w:r>
      <w:r w:rsidR="000D50D7" w:rsidRPr="000D50D7">
        <w:t xml:space="preserve"> </w:t>
      </w:r>
      <w:r w:rsidRPr="0045799C">
        <w:t>temporary</w:t>
      </w:r>
      <w:r w:rsidR="000D50D7" w:rsidRPr="000D50D7">
        <w:t xml:space="preserve"> </w:t>
      </w:r>
      <w:r w:rsidRPr="0045799C">
        <w:t>possession</w:t>
      </w:r>
      <w:r w:rsidR="000D50D7" w:rsidRPr="000D50D7">
        <w:t xml:space="preserve"> </w:t>
      </w:r>
      <w:r w:rsidRPr="0045799C">
        <w:t>of</w:t>
      </w:r>
      <w:r w:rsidR="000D50D7" w:rsidRPr="000D50D7">
        <w:t xml:space="preserve"> </w:t>
      </w:r>
      <w:r w:rsidRPr="0045799C">
        <w:t>any</w:t>
      </w:r>
      <w:r w:rsidR="000D50D7" w:rsidRPr="000D50D7">
        <w:t xml:space="preserve"> </w:t>
      </w:r>
      <w:r w:rsidRPr="0045799C">
        <w:t>land</w:t>
      </w:r>
      <w:r w:rsidR="000D50D7" w:rsidRPr="000D50D7">
        <w:t xml:space="preserve"> </w:t>
      </w:r>
      <w:r w:rsidRPr="0045799C">
        <w:t>within</w:t>
      </w:r>
      <w:r w:rsidR="000D50D7" w:rsidRPr="000D50D7">
        <w:t xml:space="preserve"> </w:t>
      </w:r>
      <w:r w:rsidRPr="0045799C">
        <w:t>the</w:t>
      </w:r>
      <w:r w:rsidR="000D50D7" w:rsidRPr="000D50D7">
        <w:t xml:space="preserve"> </w:t>
      </w:r>
      <w:r w:rsidRPr="0045799C">
        <w:t>Order</w:t>
      </w:r>
      <w:r w:rsidR="000D50D7" w:rsidRPr="000D50D7">
        <w:t xml:space="preserve"> </w:t>
      </w:r>
      <w:r w:rsidRPr="0045799C">
        <w:t>land</w:t>
      </w:r>
      <w:r w:rsidR="000D50D7" w:rsidRPr="000D50D7">
        <w:t xml:space="preserve"> </w:t>
      </w:r>
      <w:r w:rsidRPr="0045799C">
        <w:t>if</w:t>
      </w:r>
      <w:r w:rsidR="000D50D7" w:rsidRPr="000D50D7">
        <w:t xml:space="preserve"> </w:t>
      </w:r>
      <w:r w:rsidRPr="0045799C">
        <w:t>such</w:t>
      </w:r>
      <w:r w:rsidR="000D50D7" w:rsidRPr="000D50D7">
        <w:t xml:space="preserve"> </w:t>
      </w:r>
      <w:r w:rsidRPr="0045799C">
        <w:t>possession</w:t>
      </w:r>
      <w:r w:rsidR="000D50D7" w:rsidRPr="000D50D7">
        <w:t xml:space="preserve"> </w:t>
      </w:r>
      <w:r w:rsidRPr="0045799C">
        <w:t>is</w:t>
      </w:r>
      <w:r w:rsidR="000D50D7" w:rsidRPr="000D50D7">
        <w:t xml:space="preserve"> </w:t>
      </w:r>
      <w:r w:rsidRPr="0045799C">
        <w:t>reasonably</w:t>
      </w:r>
      <w:r w:rsidR="000D50D7" w:rsidRPr="000D50D7">
        <w:t xml:space="preserve"> </w:t>
      </w:r>
      <w:r w:rsidRPr="0045799C">
        <w:t>required</w:t>
      </w:r>
      <w:r w:rsidR="000D50D7" w:rsidRPr="000D50D7">
        <w:t xml:space="preserve"> </w:t>
      </w:r>
      <w:r w:rsidRPr="0045799C">
        <w:t>for</w:t>
      </w:r>
      <w:r w:rsidR="000D50D7" w:rsidRPr="000D50D7">
        <w:t xml:space="preserve"> </w:t>
      </w:r>
      <w:r w:rsidRPr="0045799C">
        <w:t>the</w:t>
      </w:r>
      <w:r w:rsidR="000D50D7" w:rsidRPr="000D50D7">
        <w:t xml:space="preserve"> </w:t>
      </w:r>
      <w:r w:rsidRPr="0045799C">
        <w:t>purpose</w:t>
      </w:r>
      <w:r w:rsidR="000D50D7" w:rsidRPr="000D50D7">
        <w:t xml:space="preserve"> </w:t>
      </w:r>
      <w:r w:rsidRPr="0045799C">
        <w:t>of</w:t>
      </w:r>
      <w:r w:rsidR="000D50D7" w:rsidRPr="000D50D7">
        <w:t xml:space="preserve"> </w:t>
      </w:r>
      <w:r w:rsidRPr="0045799C">
        <w:t>maintaining</w:t>
      </w:r>
      <w:r w:rsidR="000D50D7" w:rsidRPr="000D50D7">
        <w:t xml:space="preserve"> </w:t>
      </w:r>
      <w:r w:rsidRPr="0045799C">
        <w:t>the</w:t>
      </w:r>
      <w:r w:rsidR="000D50D7" w:rsidRPr="000D50D7">
        <w:t xml:space="preserve"> </w:t>
      </w:r>
      <w:r w:rsidRPr="0045799C">
        <w:t>authorised</w:t>
      </w:r>
      <w:r w:rsidR="000D50D7" w:rsidRPr="000D50D7">
        <w:t xml:space="preserve"> </w:t>
      </w:r>
      <w:r w:rsidRPr="0045799C">
        <w:t>development</w:t>
      </w:r>
      <w:r>
        <w:t>;</w:t>
      </w:r>
    </w:p>
    <w:p w14:paraId="2575C807" w14:textId="77777777" w:rsidR="00283174" w:rsidRDefault="00283174" w:rsidP="00283174">
      <w:pPr>
        <w:pStyle w:val="N3"/>
      </w:pPr>
      <w:r w:rsidRPr="0045799C">
        <w:t>enter</w:t>
      </w:r>
      <w:r w:rsidR="000D50D7" w:rsidRPr="000D50D7">
        <w:t xml:space="preserve"> </w:t>
      </w:r>
      <w:r w:rsidRPr="0045799C">
        <w:t>on</w:t>
      </w:r>
      <w:r w:rsidR="000D50D7" w:rsidRPr="000D50D7">
        <w:t xml:space="preserve"> </w:t>
      </w:r>
      <w:r w:rsidRPr="0045799C">
        <w:t>any</w:t>
      </w:r>
      <w:r w:rsidR="000D50D7" w:rsidRPr="000D50D7">
        <w:t xml:space="preserve"> </w:t>
      </w:r>
      <w:r w:rsidRPr="0045799C">
        <w:t>land</w:t>
      </w:r>
      <w:r w:rsidR="000D50D7" w:rsidRPr="000D50D7">
        <w:t xml:space="preserve"> </w:t>
      </w:r>
      <w:r w:rsidRPr="0045799C">
        <w:t>within</w:t>
      </w:r>
      <w:r w:rsidR="000D50D7" w:rsidRPr="000D50D7">
        <w:t xml:space="preserve"> </w:t>
      </w:r>
      <w:r w:rsidRPr="0045799C">
        <w:t>the</w:t>
      </w:r>
      <w:r w:rsidR="000D50D7" w:rsidRPr="000D50D7">
        <w:t xml:space="preserve"> </w:t>
      </w:r>
      <w:r w:rsidRPr="0045799C">
        <w:t>Order</w:t>
      </w:r>
      <w:r w:rsidR="000D50D7" w:rsidRPr="000D50D7">
        <w:t xml:space="preserve"> </w:t>
      </w:r>
      <w:r w:rsidRPr="0045799C">
        <w:t>land</w:t>
      </w:r>
      <w:r w:rsidR="000D50D7" w:rsidRPr="000D50D7">
        <w:t xml:space="preserve"> </w:t>
      </w:r>
      <w:r w:rsidRPr="0045799C">
        <w:t>for</w:t>
      </w:r>
      <w:r w:rsidR="000D50D7" w:rsidRPr="000D50D7">
        <w:t xml:space="preserve"> </w:t>
      </w:r>
      <w:r w:rsidRPr="0045799C">
        <w:t>the</w:t>
      </w:r>
      <w:r w:rsidR="000D50D7" w:rsidRPr="000D50D7">
        <w:t xml:space="preserve"> </w:t>
      </w:r>
      <w:r w:rsidRPr="0045799C">
        <w:t>purpose</w:t>
      </w:r>
      <w:r w:rsidR="000D50D7" w:rsidRPr="000D50D7">
        <w:t xml:space="preserve"> </w:t>
      </w:r>
      <w:r w:rsidRPr="0045799C">
        <w:t>of</w:t>
      </w:r>
      <w:r w:rsidR="000D50D7" w:rsidRPr="000D50D7">
        <w:t xml:space="preserve"> </w:t>
      </w:r>
      <w:r w:rsidRPr="0045799C">
        <w:t>gaining</w:t>
      </w:r>
      <w:r w:rsidR="000D50D7" w:rsidRPr="000D50D7">
        <w:t xml:space="preserve"> </w:t>
      </w:r>
      <w:r w:rsidRPr="0045799C">
        <w:t>such</w:t>
      </w:r>
      <w:r w:rsidR="000D50D7" w:rsidRPr="000D50D7">
        <w:t xml:space="preserve"> </w:t>
      </w:r>
      <w:r w:rsidRPr="0045799C">
        <w:t>access</w:t>
      </w:r>
      <w:r w:rsidR="000D50D7" w:rsidRPr="000D50D7">
        <w:t xml:space="preserve"> </w:t>
      </w:r>
      <w:r w:rsidRPr="0045799C">
        <w:t>as</w:t>
      </w:r>
      <w:r w:rsidR="000D50D7" w:rsidRPr="000D50D7">
        <w:t xml:space="preserve"> </w:t>
      </w:r>
      <w:r w:rsidRPr="0045799C">
        <w:t>is</w:t>
      </w:r>
      <w:r w:rsidR="000D50D7" w:rsidRPr="000D50D7">
        <w:t xml:space="preserve"> </w:t>
      </w:r>
      <w:r w:rsidRPr="0045799C">
        <w:t>reasonably</w:t>
      </w:r>
      <w:r w:rsidR="000D50D7" w:rsidRPr="000D50D7">
        <w:t xml:space="preserve"> </w:t>
      </w:r>
      <w:r w:rsidRPr="0045799C">
        <w:t>required</w:t>
      </w:r>
      <w:r w:rsidR="000D50D7" w:rsidRPr="000D50D7">
        <w:t xml:space="preserve"> </w:t>
      </w:r>
      <w:r w:rsidRPr="0045799C">
        <w:t>for</w:t>
      </w:r>
      <w:r w:rsidR="000D50D7" w:rsidRPr="000D50D7">
        <w:t xml:space="preserve"> </w:t>
      </w:r>
      <w:r w:rsidRPr="0045799C">
        <w:t>the</w:t>
      </w:r>
      <w:r w:rsidR="000D50D7" w:rsidRPr="000D50D7">
        <w:t xml:space="preserve"> </w:t>
      </w:r>
      <w:r w:rsidRPr="0045799C">
        <w:t>purpose</w:t>
      </w:r>
      <w:r w:rsidR="000D50D7" w:rsidRPr="000D50D7">
        <w:t xml:space="preserve"> </w:t>
      </w:r>
      <w:r w:rsidRPr="0045799C">
        <w:t>of</w:t>
      </w:r>
      <w:r w:rsidR="000D50D7" w:rsidRPr="000D50D7">
        <w:t xml:space="preserve"> </w:t>
      </w:r>
      <w:r w:rsidRPr="0045799C">
        <w:t>maintaining</w:t>
      </w:r>
      <w:r w:rsidR="000D50D7" w:rsidRPr="000D50D7">
        <w:t xml:space="preserve"> </w:t>
      </w:r>
      <w:r w:rsidRPr="0045799C">
        <w:t>the</w:t>
      </w:r>
      <w:r w:rsidR="000D50D7" w:rsidRPr="000D50D7">
        <w:t xml:space="preserve"> </w:t>
      </w:r>
      <w:r w:rsidRPr="0045799C">
        <w:t>authorised</w:t>
      </w:r>
      <w:r w:rsidR="000D50D7" w:rsidRPr="000D50D7">
        <w:t xml:space="preserve"> </w:t>
      </w:r>
      <w:r w:rsidRPr="0045799C">
        <w:t>development;</w:t>
      </w:r>
      <w:r w:rsidR="000D50D7" w:rsidRPr="000D50D7">
        <w:t xml:space="preserve"> </w:t>
      </w:r>
      <w:r>
        <w:t>and</w:t>
      </w:r>
    </w:p>
    <w:p w14:paraId="32877821" w14:textId="77777777" w:rsidR="00283174" w:rsidRDefault="00283174" w:rsidP="00283174">
      <w:pPr>
        <w:pStyle w:val="N3"/>
      </w:pPr>
      <w:r w:rsidRPr="0045799C">
        <w:t>construct</w:t>
      </w:r>
      <w:r w:rsidR="000D50D7" w:rsidRPr="000D50D7">
        <w:t xml:space="preserve"> </w:t>
      </w:r>
      <w:r w:rsidRPr="0045799C">
        <w:t>such</w:t>
      </w:r>
      <w:r w:rsidR="000D50D7" w:rsidRPr="000D50D7">
        <w:t xml:space="preserve"> </w:t>
      </w:r>
      <w:r w:rsidRPr="0045799C">
        <w:t>temporary</w:t>
      </w:r>
      <w:r w:rsidR="000D50D7" w:rsidRPr="000D50D7">
        <w:t xml:space="preserve"> </w:t>
      </w:r>
      <w:r w:rsidRPr="0045799C">
        <w:t>works</w:t>
      </w:r>
      <w:r w:rsidR="000D50D7" w:rsidRPr="000D50D7">
        <w:t xml:space="preserve"> </w:t>
      </w:r>
      <w:r w:rsidRPr="0045799C">
        <w:t>(including</w:t>
      </w:r>
      <w:r w:rsidR="000D50D7" w:rsidRPr="000D50D7">
        <w:t xml:space="preserve"> </w:t>
      </w:r>
      <w:r w:rsidRPr="0045799C">
        <w:t>the</w:t>
      </w:r>
      <w:r w:rsidR="000D50D7" w:rsidRPr="000D50D7">
        <w:t xml:space="preserve"> </w:t>
      </w:r>
      <w:r w:rsidRPr="0045799C">
        <w:t>provision</w:t>
      </w:r>
      <w:r w:rsidR="000D50D7" w:rsidRPr="000D50D7">
        <w:t xml:space="preserve"> </w:t>
      </w:r>
      <w:r w:rsidRPr="0045799C">
        <w:t>of</w:t>
      </w:r>
      <w:r w:rsidR="000D50D7" w:rsidRPr="000D50D7">
        <w:t xml:space="preserve"> </w:t>
      </w:r>
      <w:r w:rsidRPr="0045799C">
        <w:t>means</w:t>
      </w:r>
      <w:r w:rsidR="000D50D7" w:rsidRPr="000D50D7">
        <w:t xml:space="preserve"> </w:t>
      </w:r>
      <w:r w:rsidRPr="0045799C">
        <w:t>of</w:t>
      </w:r>
      <w:r w:rsidR="000D50D7" w:rsidRPr="000D50D7">
        <w:t xml:space="preserve"> </w:t>
      </w:r>
      <w:r w:rsidRPr="0045799C">
        <w:t>access)</w:t>
      </w:r>
      <w:r w:rsidR="000D50D7" w:rsidRPr="000D50D7">
        <w:t xml:space="preserve"> </w:t>
      </w:r>
      <w:r w:rsidRPr="0045799C">
        <w:t>and</w:t>
      </w:r>
      <w:r w:rsidR="000D50D7" w:rsidRPr="000D50D7">
        <w:t xml:space="preserve"> </w:t>
      </w:r>
      <w:r w:rsidRPr="0045799C">
        <w:t>buildings</w:t>
      </w:r>
      <w:r w:rsidR="000D50D7" w:rsidRPr="000D50D7">
        <w:t xml:space="preserve"> </w:t>
      </w:r>
      <w:r w:rsidRPr="0045799C">
        <w:t>on</w:t>
      </w:r>
      <w:r w:rsidR="000D50D7" w:rsidRPr="000D50D7">
        <w:t xml:space="preserve"> </w:t>
      </w:r>
      <w:r w:rsidRPr="0045799C">
        <w:t>the</w:t>
      </w:r>
      <w:r w:rsidR="000D50D7" w:rsidRPr="000D50D7">
        <w:t xml:space="preserve"> </w:t>
      </w:r>
      <w:r w:rsidRPr="0045799C">
        <w:t>land</w:t>
      </w:r>
      <w:r w:rsidR="000D50D7" w:rsidRPr="000D50D7">
        <w:t xml:space="preserve"> </w:t>
      </w:r>
      <w:r w:rsidRPr="0045799C">
        <w:t>as</w:t>
      </w:r>
      <w:r w:rsidR="000D50D7" w:rsidRPr="000D50D7">
        <w:t xml:space="preserve"> </w:t>
      </w:r>
      <w:r w:rsidRPr="0045799C">
        <w:t>may</w:t>
      </w:r>
      <w:r w:rsidR="000D50D7" w:rsidRPr="000D50D7">
        <w:t xml:space="preserve"> </w:t>
      </w:r>
      <w:r w:rsidRPr="0045799C">
        <w:t>be</w:t>
      </w:r>
      <w:r w:rsidR="000D50D7" w:rsidRPr="000D50D7">
        <w:t xml:space="preserve"> </w:t>
      </w:r>
      <w:r w:rsidRPr="0045799C">
        <w:t>reasonably</w:t>
      </w:r>
      <w:r w:rsidR="000D50D7" w:rsidRPr="000D50D7">
        <w:t xml:space="preserve"> </w:t>
      </w:r>
      <w:r w:rsidRPr="0045799C">
        <w:t>necessary</w:t>
      </w:r>
      <w:r w:rsidR="000D50D7" w:rsidRPr="000D50D7">
        <w:t xml:space="preserve"> </w:t>
      </w:r>
      <w:r w:rsidRPr="0045799C">
        <w:t>for</w:t>
      </w:r>
      <w:r w:rsidR="000D50D7" w:rsidRPr="000D50D7">
        <w:t xml:space="preserve"> </w:t>
      </w:r>
      <w:r w:rsidRPr="0045799C">
        <w:t>that</w:t>
      </w:r>
      <w:r w:rsidR="000D50D7" w:rsidRPr="000D50D7">
        <w:t xml:space="preserve"> </w:t>
      </w:r>
      <w:r w:rsidRPr="0045799C">
        <w:t>purpos</w:t>
      </w:r>
      <w:r>
        <w:t>e.</w:t>
      </w:r>
    </w:p>
    <w:p w14:paraId="12185DB0" w14:textId="77777777" w:rsidR="00283174" w:rsidRDefault="00283174" w:rsidP="00283174">
      <w:pPr>
        <w:pStyle w:val="N2"/>
      </w:pPr>
      <w:bookmarkStart w:id="667" w:name="_Ref77863249"/>
      <w:r>
        <w:t>Paragraph</w:t>
      </w:r>
      <w:r w:rsidR="000D50D7" w:rsidRPr="000D50D7">
        <w:t xml:space="preserve"> </w:t>
      </w:r>
      <w:r>
        <w:fldChar w:fldCharType="begin"/>
      </w:r>
      <w:r>
        <w:instrText xml:space="preserve"> REF _Ref77863239 \r \h </w:instrText>
      </w:r>
      <w:r>
        <w:fldChar w:fldCharType="separate"/>
      </w:r>
      <w:r w:rsidR="000D50D7">
        <w:t>(1)</w:t>
      </w:r>
      <w:r>
        <w:fldChar w:fldCharType="end"/>
      </w:r>
      <w:bookmarkEnd w:id="667"/>
      <w:r w:rsidR="000D50D7" w:rsidRPr="000D50D7">
        <w:t xml:space="preserve"> </w:t>
      </w:r>
      <w:r>
        <w:t>does</w:t>
      </w:r>
      <w:r w:rsidR="000D50D7" w:rsidRPr="000D50D7">
        <w:t xml:space="preserve"> </w:t>
      </w:r>
      <w:r>
        <w:t>not</w:t>
      </w:r>
      <w:r w:rsidR="000D50D7" w:rsidRPr="000D50D7">
        <w:t xml:space="preserve"> </w:t>
      </w:r>
      <w:r>
        <w:t>authorise</w:t>
      </w:r>
      <w:r w:rsidR="000D50D7" w:rsidRPr="000D50D7">
        <w:t xml:space="preserve"> </w:t>
      </w:r>
      <w:r>
        <w:t>the</w:t>
      </w:r>
      <w:r w:rsidR="000D50D7" w:rsidRPr="000D50D7">
        <w:t xml:space="preserve"> </w:t>
      </w:r>
      <w:r>
        <w:t>undertaker</w:t>
      </w:r>
      <w:r w:rsidR="000D50D7" w:rsidRPr="000D50D7">
        <w:t xml:space="preserve"> </w:t>
      </w:r>
      <w:r>
        <w:t>to</w:t>
      </w:r>
      <w:r w:rsidR="000D50D7" w:rsidRPr="000D50D7">
        <w:t xml:space="preserve"> </w:t>
      </w:r>
      <w:r>
        <w:t>take</w:t>
      </w:r>
      <w:r w:rsidR="000D50D7" w:rsidRPr="000D50D7">
        <w:t xml:space="preserve"> </w:t>
      </w:r>
      <w:r>
        <w:t>temporary</w:t>
      </w:r>
      <w:r w:rsidR="000D50D7" w:rsidRPr="000D50D7">
        <w:t xml:space="preserve"> </w:t>
      </w:r>
      <w:r>
        <w:t>possession</w:t>
      </w:r>
      <w:r w:rsidR="000D50D7" w:rsidRPr="000D50D7">
        <w:t xml:space="preserve"> </w:t>
      </w:r>
      <w:r>
        <w:t>of—</w:t>
      </w:r>
    </w:p>
    <w:p w14:paraId="4BCED84B" w14:textId="77777777" w:rsidR="00283174" w:rsidRDefault="00283174" w:rsidP="00283174">
      <w:pPr>
        <w:pStyle w:val="N3"/>
      </w:pPr>
      <w:r>
        <w:t>any</w:t>
      </w:r>
      <w:r w:rsidR="000D50D7" w:rsidRPr="000D50D7">
        <w:t xml:space="preserve"> </w:t>
      </w:r>
      <w:r>
        <w:t>house</w:t>
      </w:r>
      <w:r w:rsidR="000D50D7" w:rsidRPr="000D50D7">
        <w:t xml:space="preserve"> </w:t>
      </w:r>
      <w:r>
        <w:t>or</w:t>
      </w:r>
      <w:r w:rsidR="000D50D7" w:rsidRPr="000D50D7">
        <w:t xml:space="preserve"> </w:t>
      </w:r>
      <w:r>
        <w:t>garden</w:t>
      </w:r>
      <w:r w:rsidR="000D50D7" w:rsidRPr="000D50D7">
        <w:t xml:space="preserve"> </w:t>
      </w:r>
      <w:r>
        <w:t>belonging</w:t>
      </w:r>
      <w:r w:rsidR="000D50D7" w:rsidRPr="000D50D7">
        <w:t xml:space="preserve"> </w:t>
      </w:r>
      <w:r>
        <w:t>to</w:t>
      </w:r>
      <w:r w:rsidR="000D50D7" w:rsidRPr="000D50D7">
        <w:t xml:space="preserve"> </w:t>
      </w:r>
      <w:r>
        <w:t>a</w:t>
      </w:r>
      <w:r w:rsidR="000D50D7" w:rsidRPr="000D50D7">
        <w:t xml:space="preserve"> </w:t>
      </w:r>
      <w:r>
        <w:t>house;</w:t>
      </w:r>
      <w:r w:rsidR="000D50D7" w:rsidRPr="000D50D7">
        <w:t xml:space="preserve"> </w:t>
      </w:r>
      <w:r>
        <w:t>or</w:t>
      </w:r>
    </w:p>
    <w:p w14:paraId="594C874B" w14:textId="77777777" w:rsidR="00283174" w:rsidRDefault="00283174" w:rsidP="00283174">
      <w:pPr>
        <w:pStyle w:val="N3"/>
      </w:pPr>
      <w:r>
        <w:t>any</w:t>
      </w:r>
      <w:r w:rsidR="000D50D7" w:rsidRPr="000D50D7">
        <w:t xml:space="preserve"> </w:t>
      </w:r>
      <w:r>
        <w:t>building</w:t>
      </w:r>
      <w:r w:rsidR="000D50D7" w:rsidRPr="000D50D7">
        <w:t xml:space="preserve"> </w:t>
      </w:r>
      <w:r>
        <w:t>(other</w:t>
      </w:r>
      <w:r w:rsidR="000D50D7" w:rsidRPr="000D50D7">
        <w:t xml:space="preserve"> </w:t>
      </w:r>
      <w:r>
        <w:t>than</w:t>
      </w:r>
      <w:r w:rsidR="000D50D7" w:rsidRPr="000D50D7">
        <w:t xml:space="preserve"> </w:t>
      </w:r>
      <w:r>
        <w:t>a</w:t>
      </w:r>
      <w:r w:rsidR="000D50D7" w:rsidRPr="000D50D7">
        <w:t xml:space="preserve"> </w:t>
      </w:r>
      <w:r>
        <w:t>house)</w:t>
      </w:r>
      <w:r w:rsidR="000D50D7" w:rsidRPr="000D50D7">
        <w:t xml:space="preserve"> </w:t>
      </w:r>
      <w:r>
        <w:t>if</w:t>
      </w:r>
      <w:r w:rsidR="000D50D7" w:rsidRPr="000D50D7">
        <w:t xml:space="preserve"> </w:t>
      </w:r>
      <w:r>
        <w:t>it</w:t>
      </w:r>
      <w:r w:rsidR="000D50D7" w:rsidRPr="000D50D7">
        <w:t xml:space="preserve"> </w:t>
      </w:r>
      <w:r>
        <w:t>is</w:t>
      </w:r>
      <w:r w:rsidR="000D50D7" w:rsidRPr="000D50D7">
        <w:t xml:space="preserve"> </w:t>
      </w:r>
      <w:r>
        <w:t>for</w:t>
      </w:r>
      <w:r w:rsidR="000D50D7" w:rsidRPr="000D50D7">
        <w:t xml:space="preserve"> </w:t>
      </w:r>
      <w:r>
        <w:t>the</w:t>
      </w:r>
      <w:r w:rsidR="000D50D7" w:rsidRPr="000D50D7">
        <w:t xml:space="preserve"> </w:t>
      </w:r>
      <w:r>
        <w:t>time</w:t>
      </w:r>
      <w:r w:rsidR="000D50D7" w:rsidRPr="000D50D7">
        <w:t xml:space="preserve"> </w:t>
      </w:r>
      <w:r>
        <w:t>being</w:t>
      </w:r>
      <w:r w:rsidR="000D50D7" w:rsidRPr="000D50D7">
        <w:t xml:space="preserve"> </w:t>
      </w:r>
      <w:r>
        <w:t>occupied.</w:t>
      </w:r>
    </w:p>
    <w:p w14:paraId="67EF1E1D" w14:textId="77777777" w:rsidR="00283174" w:rsidRDefault="00283174" w:rsidP="00283174">
      <w:pPr>
        <w:pStyle w:val="N2"/>
      </w:pPr>
      <w:r>
        <w:t>Not</w:t>
      </w:r>
      <w:r w:rsidR="000D50D7" w:rsidRPr="000D50D7">
        <w:t xml:space="preserve"> </w:t>
      </w:r>
      <w:r>
        <w:t>less</w:t>
      </w:r>
      <w:r w:rsidR="000D50D7" w:rsidRPr="000D50D7">
        <w:t xml:space="preserve"> </w:t>
      </w:r>
      <w:r>
        <w:t>than</w:t>
      </w:r>
      <w:r w:rsidR="000D50D7" w:rsidRPr="000D50D7">
        <w:t xml:space="preserve"> </w:t>
      </w:r>
      <w:r w:rsidRPr="0045799C">
        <w:t>28</w:t>
      </w:r>
      <w:r w:rsidR="000D50D7" w:rsidRPr="000D50D7">
        <w:t xml:space="preserve"> </w:t>
      </w:r>
      <w:r w:rsidRPr="0045799C">
        <w:t>days</w:t>
      </w:r>
      <w:r w:rsidR="000D50D7" w:rsidRPr="000D50D7">
        <w:t xml:space="preserve"> </w:t>
      </w:r>
      <w:r w:rsidRPr="0045799C">
        <w:t>before</w:t>
      </w:r>
      <w:r w:rsidR="000D50D7" w:rsidRPr="000D50D7">
        <w:t xml:space="preserve"> </w:t>
      </w:r>
      <w:r w:rsidRPr="0045799C">
        <w:t>entering</w:t>
      </w:r>
      <w:r w:rsidR="000D50D7" w:rsidRPr="000D50D7">
        <w:t xml:space="preserve"> </w:t>
      </w:r>
      <w:r w:rsidRPr="0045799C">
        <w:t>on</w:t>
      </w:r>
      <w:r w:rsidR="000D50D7" w:rsidRPr="000D50D7">
        <w:t xml:space="preserve"> </w:t>
      </w:r>
      <w:r w:rsidRPr="0045799C">
        <w:t>and</w:t>
      </w:r>
      <w:r w:rsidR="000D50D7" w:rsidRPr="000D50D7">
        <w:t xml:space="preserve"> </w:t>
      </w:r>
      <w:r w:rsidRPr="0045799C">
        <w:t>taking</w:t>
      </w:r>
      <w:r w:rsidR="000D50D7" w:rsidRPr="000D50D7">
        <w:t xml:space="preserve"> </w:t>
      </w:r>
      <w:r w:rsidRPr="0045799C">
        <w:t>temporary</w:t>
      </w:r>
      <w:r w:rsidR="000D50D7" w:rsidRPr="000D50D7">
        <w:t xml:space="preserve"> </w:t>
      </w:r>
      <w:r w:rsidRPr="0045799C">
        <w:t>possession</w:t>
      </w:r>
      <w:r w:rsidR="000D50D7" w:rsidRPr="000D50D7">
        <w:t xml:space="preserve"> </w:t>
      </w:r>
      <w:r w:rsidRPr="0045799C">
        <w:t>of</w:t>
      </w:r>
      <w:r w:rsidR="000D50D7" w:rsidRPr="000D50D7">
        <w:t xml:space="preserve"> </w:t>
      </w:r>
      <w:r w:rsidRPr="0045799C">
        <w:t>land</w:t>
      </w:r>
      <w:r w:rsidR="000D50D7" w:rsidRPr="000D50D7">
        <w:t xml:space="preserve"> </w:t>
      </w:r>
      <w:r w:rsidRPr="0045799C">
        <w:t>under</w:t>
      </w:r>
      <w:r w:rsidR="000D50D7" w:rsidRPr="000D50D7">
        <w:t xml:space="preserve"> </w:t>
      </w:r>
      <w:r w:rsidRPr="0045799C">
        <w:t>this</w:t>
      </w:r>
      <w:r w:rsidR="000D50D7" w:rsidRPr="000D50D7">
        <w:t xml:space="preserve"> </w:t>
      </w:r>
      <w:r w:rsidRPr="0045799C">
        <w:t>article</w:t>
      </w:r>
      <w:r w:rsidR="000D50D7" w:rsidRPr="000D50D7">
        <w:t xml:space="preserve"> </w:t>
      </w:r>
      <w:r w:rsidRPr="0045799C">
        <w:t>the</w:t>
      </w:r>
      <w:r w:rsidR="000D50D7" w:rsidRPr="000D50D7">
        <w:t xml:space="preserve"> </w:t>
      </w:r>
      <w:r w:rsidRPr="0045799C">
        <w:t>undertaker</w:t>
      </w:r>
      <w:r w:rsidR="000D50D7" w:rsidRPr="000D50D7">
        <w:t xml:space="preserve"> </w:t>
      </w:r>
      <w:r w:rsidRPr="0045799C">
        <w:t>must</w:t>
      </w:r>
      <w:r w:rsidR="000D50D7" w:rsidRPr="000D50D7">
        <w:t xml:space="preserve"> </w:t>
      </w:r>
      <w:r w:rsidRPr="0045799C">
        <w:t>serve</w:t>
      </w:r>
      <w:r w:rsidR="000D50D7" w:rsidRPr="000D50D7">
        <w:t xml:space="preserve"> </w:t>
      </w:r>
      <w:r w:rsidRPr="0045799C">
        <w:t>notice</w:t>
      </w:r>
      <w:r w:rsidR="000D50D7" w:rsidRPr="000D50D7">
        <w:t xml:space="preserve"> </w:t>
      </w:r>
      <w:r w:rsidRPr="0045799C">
        <w:t>of</w:t>
      </w:r>
      <w:r w:rsidR="000D50D7" w:rsidRPr="000D50D7">
        <w:t xml:space="preserve"> </w:t>
      </w:r>
      <w:r w:rsidRPr="0045799C">
        <w:t>the</w:t>
      </w:r>
      <w:r w:rsidR="000D50D7" w:rsidRPr="000D50D7">
        <w:t xml:space="preserve"> </w:t>
      </w:r>
      <w:r w:rsidRPr="0045799C">
        <w:t>intended</w:t>
      </w:r>
      <w:r w:rsidR="000D50D7" w:rsidRPr="000D50D7">
        <w:t xml:space="preserve"> </w:t>
      </w:r>
      <w:r w:rsidRPr="0045799C">
        <w:t>entry</w:t>
      </w:r>
      <w:r w:rsidR="000D50D7" w:rsidRPr="000D50D7">
        <w:t xml:space="preserve"> </w:t>
      </w:r>
      <w:r w:rsidRPr="0045799C">
        <w:t>on</w:t>
      </w:r>
      <w:r w:rsidR="000D50D7" w:rsidRPr="000D50D7">
        <w:t xml:space="preserve"> </w:t>
      </w:r>
      <w:r w:rsidRPr="0045799C">
        <w:t>the</w:t>
      </w:r>
      <w:r w:rsidR="000D50D7" w:rsidRPr="000D50D7">
        <w:t xml:space="preserve"> </w:t>
      </w:r>
      <w:r w:rsidRPr="0045799C">
        <w:t>owners</w:t>
      </w:r>
      <w:r w:rsidR="000D50D7" w:rsidRPr="000D50D7">
        <w:t xml:space="preserve"> </w:t>
      </w:r>
      <w:r w:rsidRPr="0045799C">
        <w:t>and</w:t>
      </w:r>
      <w:r w:rsidR="000D50D7" w:rsidRPr="000D50D7">
        <w:t xml:space="preserve"> </w:t>
      </w:r>
      <w:r w:rsidRPr="0045799C">
        <w:t>occupiers</w:t>
      </w:r>
      <w:r w:rsidR="000D50D7" w:rsidRPr="000D50D7">
        <w:t xml:space="preserve"> </w:t>
      </w:r>
      <w:r w:rsidRPr="0045799C">
        <w:t>of</w:t>
      </w:r>
      <w:r w:rsidR="000D50D7" w:rsidRPr="000D50D7">
        <w:t xml:space="preserve"> </w:t>
      </w:r>
      <w:r w:rsidRPr="0045799C">
        <w:t>the</w:t>
      </w:r>
      <w:r w:rsidR="000D50D7" w:rsidRPr="000D50D7">
        <w:t xml:space="preserve"> </w:t>
      </w:r>
      <w:r w:rsidRPr="0045799C">
        <w:t>land</w:t>
      </w:r>
      <w:r>
        <w:t>.</w:t>
      </w:r>
    </w:p>
    <w:p w14:paraId="5B631E84" w14:textId="77777777" w:rsidR="00283174" w:rsidRDefault="00283174" w:rsidP="00283174">
      <w:pPr>
        <w:pStyle w:val="N2"/>
      </w:pPr>
      <w:r>
        <w:t>T</w:t>
      </w:r>
      <w:r w:rsidRPr="0045799C">
        <w:t>he</w:t>
      </w:r>
      <w:r w:rsidR="000D50D7" w:rsidRPr="000D50D7">
        <w:t xml:space="preserve"> </w:t>
      </w:r>
      <w:r w:rsidRPr="0045799C">
        <w:t>undertaker</w:t>
      </w:r>
      <w:r w:rsidR="000D50D7" w:rsidRPr="000D50D7">
        <w:t xml:space="preserve"> </w:t>
      </w:r>
      <w:r w:rsidRPr="0045799C">
        <w:t>may</w:t>
      </w:r>
      <w:r w:rsidR="000D50D7" w:rsidRPr="000D50D7">
        <w:t xml:space="preserve"> </w:t>
      </w:r>
      <w:r w:rsidRPr="0045799C">
        <w:t>only</w:t>
      </w:r>
      <w:r w:rsidR="000D50D7" w:rsidRPr="000D50D7">
        <w:t xml:space="preserve"> </w:t>
      </w:r>
      <w:r w:rsidRPr="0045799C">
        <w:t>remain</w:t>
      </w:r>
      <w:r w:rsidR="000D50D7" w:rsidRPr="000D50D7">
        <w:t xml:space="preserve"> </w:t>
      </w:r>
      <w:r w:rsidRPr="0045799C">
        <w:t>in</w:t>
      </w:r>
      <w:r w:rsidR="000D50D7" w:rsidRPr="000D50D7">
        <w:t xml:space="preserve"> </w:t>
      </w:r>
      <w:r w:rsidRPr="0045799C">
        <w:t>possession</w:t>
      </w:r>
      <w:r w:rsidR="000D50D7" w:rsidRPr="000D50D7">
        <w:t xml:space="preserve"> </w:t>
      </w:r>
      <w:r w:rsidRPr="0045799C">
        <w:t>of</w:t>
      </w:r>
      <w:r w:rsidR="000D50D7" w:rsidRPr="000D50D7">
        <w:t xml:space="preserve"> </w:t>
      </w:r>
      <w:r w:rsidRPr="0045799C">
        <w:t>land</w:t>
      </w:r>
      <w:r w:rsidR="000D50D7" w:rsidRPr="000D50D7">
        <w:t xml:space="preserve"> </w:t>
      </w:r>
      <w:r w:rsidRPr="0045799C">
        <w:t>under</w:t>
      </w:r>
      <w:r w:rsidR="000D50D7" w:rsidRPr="000D50D7">
        <w:t xml:space="preserve"> </w:t>
      </w:r>
      <w:r w:rsidRPr="0045799C">
        <w:t>this</w:t>
      </w:r>
      <w:r w:rsidR="000D50D7" w:rsidRPr="000D50D7">
        <w:t xml:space="preserve"> </w:t>
      </w:r>
      <w:r w:rsidRPr="0045799C">
        <w:t>article</w:t>
      </w:r>
      <w:r w:rsidR="000D50D7" w:rsidRPr="000D50D7">
        <w:t xml:space="preserve"> </w:t>
      </w:r>
      <w:r w:rsidRPr="0045799C">
        <w:t>for</w:t>
      </w:r>
      <w:r w:rsidR="000D50D7" w:rsidRPr="000D50D7">
        <w:t xml:space="preserve"> </w:t>
      </w:r>
      <w:r w:rsidRPr="0045799C">
        <w:t>so</w:t>
      </w:r>
      <w:r w:rsidR="000D50D7" w:rsidRPr="000D50D7">
        <w:t xml:space="preserve"> </w:t>
      </w:r>
      <w:r w:rsidRPr="0045799C">
        <w:t>long</w:t>
      </w:r>
      <w:r w:rsidR="000D50D7" w:rsidRPr="000D50D7">
        <w:t xml:space="preserve"> </w:t>
      </w:r>
      <w:r w:rsidRPr="0045799C">
        <w:t>as</w:t>
      </w:r>
      <w:r w:rsidR="000D50D7" w:rsidRPr="000D50D7">
        <w:t xml:space="preserve"> </w:t>
      </w:r>
      <w:r w:rsidRPr="0045799C">
        <w:t>may</w:t>
      </w:r>
      <w:r w:rsidR="000D50D7" w:rsidRPr="000D50D7">
        <w:t xml:space="preserve"> </w:t>
      </w:r>
      <w:r w:rsidRPr="0045799C">
        <w:t>be</w:t>
      </w:r>
      <w:r w:rsidR="000D50D7" w:rsidRPr="000D50D7">
        <w:t xml:space="preserve"> </w:t>
      </w:r>
      <w:r w:rsidRPr="0045799C">
        <w:t>reasonably</w:t>
      </w:r>
      <w:r w:rsidR="000D50D7" w:rsidRPr="000D50D7">
        <w:t xml:space="preserve"> </w:t>
      </w:r>
      <w:r w:rsidRPr="0045799C">
        <w:t>necessary</w:t>
      </w:r>
      <w:r w:rsidR="000D50D7" w:rsidRPr="000D50D7">
        <w:t xml:space="preserve"> </w:t>
      </w:r>
      <w:r w:rsidRPr="0045799C">
        <w:t>to</w:t>
      </w:r>
      <w:r w:rsidR="000D50D7" w:rsidRPr="000D50D7">
        <w:t xml:space="preserve"> </w:t>
      </w:r>
      <w:r w:rsidRPr="0045799C">
        <w:t>carry</w:t>
      </w:r>
      <w:r w:rsidR="000D50D7" w:rsidRPr="000D50D7">
        <w:t xml:space="preserve"> </w:t>
      </w:r>
      <w:r w:rsidRPr="0045799C">
        <w:t>out</w:t>
      </w:r>
      <w:r w:rsidR="000D50D7" w:rsidRPr="000D50D7">
        <w:t xml:space="preserve"> </w:t>
      </w:r>
      <w:r w:rsidRPr="0045799C">
        <w:t>the</w:t>
      </w:r>
      <w:r w:rsidR="000D50D7" w:rsidRPr="000D50D7">
        <w:t xml:space="preserve"> </w:t>
      </w:r>
      <w:r w:rsidRPr="0045799C">
        <w:t>maintenance</w:t>
      </w:r>
      <w:r w:rsidR="000D50D7" w:rsidRPr="000D50D7">
        <w:t xml:space="preserve"> </w:t>
      </w:r>
      <w:r w:rsidRPr="0045799C">
        <w:t>of</w:t>
      </w:r>
      <w:r w:rsidR="000D50D7" w:rsidRPr="000D50D7">
        <w:t xml:space="preserve"> </w:t>
      </w:r>
      <w:r w:rsidRPr="0045799C">
        <w:t>the</w:t>
      </w:r>
      <w:r w:rsidR="000D50D7" w:rsidRPr="000D50D7">
        <w:t xml:space="preserve"> </w:t>
      </w:r>
      <w:r w:rsidRPr="0045799C">
        <w:t>part</w:t>
      </w:r>
      <w:r w:rsidR="000D50D7" w:rsidRPr="000D50D7">
        <w:t xml:space="preserve"> </w:t>
      </w:r>
      <w:r w:rsidRPr="0045799C">
        <w:t>of</w:t>
      </w:r>
      <w:r w:rsidR="000D50D7" w:rsidRPr="000D50D7">
        <w:t xml:space="preserve"> </w:t>
      </w:r>
      <w:r w:rsidRPr="0045799C">
        <w:t>the</w:t>
      </w:r>
      <w:r w:rsidR="000D50D7" w:rsidRPr="000D50D7">
        <w:t xml:space="preserve"> </w:t>
      </w:r>
      <w:r w:rsidRPr="0045799C">
        <w:t>authorised</w:t>
      </w:r>
      <w:r w:rsidR="000D50D7" w:rsidRPr="000D50D7">
        <w:t xml:space="preserve"> </w:t>
      </w:r>
      <w:r w:rsidRPr="0045799C">
        <w:t>development</w:t>
      </w:r>
      <w:r w:rsidR="000D50D7" w:rsidRPr="000D50D7">
        <w:t xml:space="preserve"> </w:t>
      </w:r>
      <w:r w:rsidRPr="0045799C">
        <w:t>for</w:t>
      </w:r>
      <w:r w:rsidR="000D50D7" w:rsidRPr="000D50D7">
        <w:t xml:space="preserve"> </w:t>
      </w:r>
      <w:r w:rsidRPr="0045799C">
        <w:t>which</w:t>
      </w:r>
      <w:r w:rsidR="000D50D7" w:rsidRPr="000D50D7">
        <w:t xml:space="preserve"> </w:t>
      </w:r>
      <w:r w:rsidRPr="0045799C">
        <w:t>possession</w:t>
      </w:r>
      <w:r w:rsidR="000D50D7" w:rsidRPr="000D50D7">
        <w:t xml:space="preserve"> </w:t>
      </w:r>
      <w:r w:rsidRPr="0045799C">
        <w:t>of</w:t>
      </w:r>
      <w:r w:rsidR="000D50D7" w:rsidRPr="000D50D7">
        <w:t xml:space="preserve"> </w:t>
      </w:r>
      <w:r w:rsidRPr="0045799C">
        <w:t>the</w:t>
      </w:r>
      <w:r w:rsidR="000D50D7" w:rsidRPr="000D50D7">
        <w:t xml:space="preserve"> </w:t>
      </w:r>
      <w:r w:rsidRPr="0045799C">
        <w:t>land</w:t>
      </w:r>
      <w:r w:rsidR="000D50D7" w:rsidRPr="000D50D7">
        <w:t xml:space="preserve"> </w:t>
      </w:r>
      <w:r w:rsidRPr="0045799C">
        <w:t>was</w:t>
      </w:r>
      <w:r w:rsidR="000D50D7" w:rsidRPr="000D50D7">
        <w:t xml:space="preserve"> </w:t>
      </w:r>
      <w:r w:rsidRPr="0045799C">
        <w:t>taken</w:t>
      </w:r>
      <w:r>
        <w:t>.</w:t>
      </w:r>
    </w:p>
    <w:p w14:paraId="0496A1F2" w14:textId="77777777" w:rsidR="00283174" w:rsidRDefault="00283174" w:rsidP="00283174">
      <w:pPr>
        <w:pStyle w:val="N2"/>
      </w:pPr>
      <w:r w:rsidRPr="0045799C">
        <w:t>Before</w:t>
      </w:r>
      <w:r w:rsidR="000D50D7" w:rsidRPr="000D50D7">
        <w:t xml:space="preserve"> </w:t>
      </w:r>
      <w:r w:rsidRPr="0045799C">
        <w:t>giving</w:t>
      </w:r>
      <w:r w:rsidR="000D50D7" w:rsidRPr="000D50D7">
        <w:t xml:space="preserve"> </w:t>
      </w:r>
      <w:r w:rsidRPr="0045799C">
        <w:t>up</w:t>
      </w:r>
      <w:r w:rsidR="000D50D7" w:rsidRPr="000D50D7">
        <w:t xml:space="preserve"> </w:t>
      </w:r>
      <w:r w:rsidRPr="0045799C">
        <w:t>possession</w:t>
      </w:r>
      <w:r w:rsidR="000D50D7" w:rsidRPr="000D50D7">
        <w:t xml:space="preserve"> </w:t>
      </w:r>
      <w:r w:rsidRPr="0045799C">
        <w:t>of</w:t>
      </w:r>
      <w:r w:rsidR="000D50D7" w:rsidRPr="000D50D7">
        <w:t xml:space="preserve"> </w:t>
      </w:r>
      <w:r w:rsidRPr="0045799C">
        <w:t>land</w:t>
      </w:r>
      <w:r w:rsidR="000D50D7" w:rsidRPr="000D50D7">
        <w:t xml:space="preserve"> </w:t>
      </w:r>
      <w:r w:rsidRPr="0045799C">
        <w:t>of</w:t>
      </w:r>
      <w:r w:rsidR="000D50D7" w:rsidRPr="000D50D7">
        <w:t xml:space="preserve"> </w:t>
      </w:r>
      <w:r w:rsidRPr="0045799C">
        <w:t>which</w:t>
      </w:r>
      <w:r w:rsidR="000D50D7" w:rsidRPr="000D50D7">
        <w:t xml:space="preserve"> </w:t>
      </w:r>
      <w:r w:rsidRPr="0045799C">
        <w:t>temporary</w:t>
      </w:r>
      <w:r w:rsidR="000D50D7" w:rsidRPr="000D50D7">
        <w:t xml:space="preserve"> </w:t>
      </w:r>
      <w:r w:rsidRPr="0045799C">
        <w:t>possession</w:t>
      </w:r>
      <w:r w:rsidR="000D50D7" w:rsidRPr="000D50D7">
        <w:t xml:space="preserve"> </w:t>
      </w:r>
      <w:r w:rsidRPr="0045799C">
        <w:t>has</w:t>
      </w:r>
      <w:r w:rsidR="000D50D7" w:rsidRPr="000D50D7">
        <w:t xml:space="preserve"> </w:t>
      </w:r>
      <w:r w:rsidRPr="0045799C">
        <w:t>been</w:t>
      </w:r>
      <w:r w:rsidR="000D50D7" w:rsidRPr="000D50D7">
        <w:t xml:space="preserve"> </w:t>
      </w:r>
      <w:r w:rsidRPr="0045799C">
        <w:t>taken</w:t>
      </w:r>
      <w:r w:rsidR="000D50D7" w:rsidRPr="000D50D7">
        <w:t xml:space="preserve"> </w:t>
      </w:r>
      <w:r w:rsidRPr="0045799C">
        <w:t>under</w:t>
      </w:r>
      <w:r w:rsidR="000D50D7" w:rsidRPr="000D50D7">
        <w:t xml:space="preserve"> </w:t>
      </w:r>
      <w:r w:rsidRPr="0045799C">
        <w:t>this</w:t>
      </w:r>
      <w:r w:rsidR="000D50D7" w:rsidRPr="000D50D7">
        <w:t xml:space="preserve"> </w:t>
      </w:r>
      <w:r w:rsidRPr="0045799C">
        <w:t>article,</w:t>
      </w:r>
      <w:r w:rsidR="000D50D7" w:rsidRPr="000D50D7">
        <w:t xml:space="preserve"> </w:t>
      </w:r>
      <w:r w:rsidRPr="0045799C">
        <w:t>the</w:t>
      </w:r>
      <w:r w:rsidR="000D50D7" w:rsidRPr="000D50D7">
        <w:t xml:space="preserve"> </w:t>
      </w:r>
      <w:r w:rsidRPr="0045799C">
        <w:t>undertaker</w:t>
      </w:r>
      <w:r w:rsidR="000D50D7" w:rsidRPr="000D50D7">
        <w:t xml:space="preserve"> </w:t>
      </w:r>
      <w:r w:rsidRPr="0045799C">
        <w:t>must</w:t>
      </w:r>
      <w:r w:rsidR="000D50D7" w:rsidRPr="000D50D7">
        <w:t xml:space="preserve"> </w:t>
      </w:r>
      <w:r w:rsidRPr="0045799C">
        <w:t>remove</w:t>
      </w:r>
      <w:r w:rsidR="000D50D7" w:rsidRPr="000D50D7">
        <w:t xml:space="preserve"> </w:t>
      </w:r>
      <w:r w:rsidRPr="0045799C">
        <w:t>all</w:t>
      </w:r>
      <w:r w:rsidR="000D50D7" w:rsidRPr="000D50D7">
        <w:t xml:space="preserve"> </w:t>
      </w:r>
      <w:r w:rsidRPr="0045799C">
        <w:t>temporary</w:t>
      </w:r>
      <w:r w:rsidR="000D50D7" w:rsidRPr="000D50D7">
        <w:t xml:space="preserve"> </w:t>
      </w:r>
      <w:r w:rsidRPr="0045799C">
        <w:t>works</w:t>
      </w:r>
      <w:r w:rsidR="000D50D7" w:rsidRPr="000D50D7">
        <w:t xml:space="preserve"> </w:t>
      </w:r>
      <w:r w:rsidRPr="0045799C">
        <w:t>and</w:t>
      </w:r>
      <w:r w:rsidR="000D50D7" w:rsidRPr="000D50D7">
        <w:t xml:space="preserve"> </w:t>
      </w:r>
      <w:r w:rsidRPr="0045799C">
        <w:t>restore</w:t>
      </w:r>
      <w:r w:rsidR="000D50D7" w:rsidRPr="000D50D7">
        <w:t xml:space="preserve"> </w:t>
      </w:r>
      <w:r w:rsidRPr="0045799C">
        <w:t>the</w:t>
      </w:r>
      <w:r w:rsidR="000D50D7" w:rsidRPr="000D50D7">
        <w:t xml:space="preserve"> </w:t>
      </w:r>
      <w:r w:rsidRPr="0045799C">
        <w:t>land</w:t>
      </w:r>
      <w:r w:rsidR="000D50D7" w:rsidRPr="000D50D7">
        <w:t xml:space="preserve"> </w:t>
      </w:r>
      <w:r w:rsidRPr="0045799C">
        <w:t>to</w:t>
      </w:r>
      <w:r w:rsidR="000D50D7" w:rsidRPr="000D50D7">
        <w:t xml:space="preserve"> </w:t>
      </w:r>
      <w:r w:rsidRPr="0045799C">
        <w:t>the</w:t>
      </w:r>
      <w:r w:rsidR="000D50D7" w:rsidRPr="000D50D7">
        <w:t xml:space="preserve"> </w:t>
      </w:r>
      <w:r w:rsidRPr="0045799C">
        <w:t>reasonable</w:t>
      </w:r>
      <w:r w:rsidR="000D50D7" w:rsidRPr="000D50D7">
        <w:t xml:space="preserve"> </w:t>
      </w:r>
      <w:r w:rsidRPr="0045799C">
        <w:t>satisfaction</w:t>
      </w:r>
      <w:r w:rsidR="000D50D7" w:rsidRPr="000D50D7">
        <w:t xml:space="preserve"> </w:t>
      </w:r>
      <w:r w:rsidRPr="0045799C">
        <w:t>of</w:t>
      </w:r>
      <w:r w:rsidR="000D50D7" w:rsidRPr="000D50D7">
        <w:t xml:space="preserve"> </w:t>
      </w:r>
      <w:r w:rsidRPr="0045799C">
        <w:t>the</w:t>
      </w:r>
      <w:r w:rsidR="000D50D7" w:rsidRPr="000D50D7">
        <w:t xml:space="preserve"> </w:t>
      </w:r>
      <w:r w:rsidRPr="0045799C">
        <w:t>owners</w:t>
      </w:r>
      <w:r w:rsidR="000D50D7" w:rsidRPr="000D50D7">
        <w:t xml:space="preserve"> </w:t>
      </w:r>
      <w:r w:rsidRPr="0045799C">
        <w:t>of</w:t>
      </w:r>
      <w:r w:rsidR="000D50D7" w:rsidRPr="000D50D7">
        <w:t xml:space="preserve"> </w:t>
      </w:r>
      <w:r w:rsidRPr="0045799C">
        <w:t>the</w:t>
      </w:r>
      <w:r w:rsidR="000D50D7" w:rsidRPr="000D50D7">
        <w:t xml:space="preserve"> </w:t>
      </w:r>
      <w:r w:rsidRPr="0045799C">
        <w:t>land</w:t>
      </w:r>
      <w:r>
        <w:t>.</w:t>
      </w:r>
    </w:p>
    <w:p w14:paraId="21CF7B49" w14:textId="77777777" w:rsidR="00283174" w:rsidRDefault="00283174" w:rsidP="00283174">
      <w:pPr>
        <w:pStyle w:val="N2"/>
      </w:pPr>
      <w:bookmarkStart w:id="668" w:name="_Ref77863393"/>
      <w:r w:rsidRPr="0045799C">
        <w:t>The</w:t>
      </w:r>
      <w:r w:rsidR="000D50D7" w:rsidRPr="000D50D7">
        <w:t xml:space="preserve"> </w:t>
      </w:r>
      <w:r w:rsidRPr="0045799C">
        <w:t>undertaker</w:t>
      </w:r>
      <w:r w:rsidR="000D50D7" w:rsidRPr="000D50D7">
        <w:t xml:space="preserve"> </w:t>
      </w:r>
      <w:r w:rsidRPr="0045799C">
        <w:t>must</w:t>
      </w:r>
      <w:r w:rsidR="000D50D7" w:rsidRPr="000D50D7">
        <w:t xml:space="preserve"> </w:t>
      </w:r>
      <w:r w:rsidRPr="0045799C">
        <w:t>pay</w:t>
      </w:r>
      <w:r w:rsidR="000D50D7" w:rsidRPr="000D50D7">
        <w:t xml:space="preserve"> </w:t>
      </w:r>
      <w:r w:rsidRPr="0045799C">
        <w:t>compensation</w:t>
      </w:r>
      <w:r w:rsidR="000D50D7" w:rsidRPr="000D50D7">
        <w:t xml:space="preserve"> </w:t>
      </w:r>
      <w:r w:rsidRPr="0045799C">
        <w:t>to</w:t>
      </w:r>
      <w:r w:rsidR="000D50D7" w:rsidRPr="000D50D7">
        <w:t xml:space="preserve"> </w:t>
      </w:r>
      <w:r w:rsidRPr="0045799C">
        <w:t>the</w:t>
      </w:r>
      <w:r w:rsidR="000D50D7" w:rsidRPr="000D50D7">
        <w:t xml:space="preserve"> </w:t>
      </w:r>
      <w:r w:rsidRPr="0045799C">
        <w:t>owners</w:t>
      </w:r>
      <w:r w:rsidR="000D50D7" w:rsidRPr="000D50D7">
        <w:t xml:space="preserve"> </w:t>
      </w:r>
      <w:r w:rsidRPr="0045799C">
        <w:t>and</w:t>
      </w:r>
      <w:r w:rsidR="000D50D7" w:rsidRPr="000D50D7">
        <w:t xml:space="preserve"> </w:t>
      </w:r>
      <w:r w:rsidRPr="0045799C">
        <w:t>occupiers</w:t>
      </w:r>
      <w:r w:rsidR="000D50D7" w:rsidRPr="000D50D7">
        <w:t xml:space="preserve"> </w:t>
      </w:r>
      <w:r w:rsidRPr="0045799C">
        <w:t>of</w:t>
      </w:r>
      <w:r w:rsidR="000D50D7" w:rsidRPr="000D50D7">
        <w:t xml:space="preserve"> </w:t>
      </w:r>
      <w:r w:rsidRPr="0045799C">
        <w:t>land</w:t>
      </w:r>
      <w:r w:rsidR="000D50D7" w:rsidRPr="000D50D7">
        <w:t xml:space="preserve"> </w:t>
      </w:r>
      <w:r w:rsidRPr="0045799C">
        <w:t>of</w:t>
      </w:r>
      <w:r w:rsidR="000D50D7" w:rsidRPr="000D50D7">
        <w:t xml:space="preserve"> </w:t>
      </w:r>
      <w:r w:rsidRPr="0045799C">
        <w:t>which</w:t>
      </w:r>
      <w:r w:rsidR="000D50D7" w:rsidRPr="000D50D7">
        <w:t xml:space="preserve"> </w:t>
      </w:r>
      <w:r w:rsidRPr="0045799C">
        <w:t>temporary</w:t>
      </w:r>
      <w:r w:rsidR="000D50D7" w:rsidRPr="000D50D7">
        <w:t xml:space="preserve"> </w:t>
      </w:r>
      <w:r w:rsidRPr="0045799C">
        <w:t>possession</w:t>
      </w:r>
      <w:r w:rsidR="000D50D7" w:rsidRPr="000D50D7">
        <w:t xml:space="preserve"> </w:t>
      </w:r>
      <w:r w:rsidRPr="0045799C">
        <w:t>is</w:t>
      </w:r>
      <w:r w:rsidR="000D50D7" w:rsidRPr="000D50D7">
        <w:t xml:space="preserve"> </w:t>
      </w:r>
      <w:r w:rsidRPr="0045799C">
        <w:t>taken</w:t>
      </w:r>
      <w:r w:rsidR="000D50D7" w:rsidRPr="000D50D7">
        <w:t xml:space="preserve"> </w:t>
      </w:r>
      <w:r w:rsidRPr="0045799C">
        <w:t>under</w:t>
      </w:r>
      <w:r w:rsidR="000D50D7" w:rsidRPr="000D50D7">
        <w:t xml:space="preserve"> </w:t>
      </w:r>
      <w:r w:rsidRPr="0045799C">
        <w:t>this</w:t>
      </w:r>
      <w:r w:rsidR="000D50D7" w:rsidRPr="000D50D7">
        <w:t xml:space="preserve"> </w:t>
      </w:r>
      <w:r w:rsidRPr="0045799C">
        <w:t>article</w:t>
      </w:r>
      <w:r w:rsidR="000D50D7" w:rsidRPr="000D50D7">
        <w:t xml:space="preserve"> </w:t>
      </w:r>
      <w:r w:rsidRPr="0045799C">
        <w:t>for</w:t>
      </w:r>
      <w:r w:rsidR="000D50D7" w:rsidRPr="000D50D7">
        <w:t xml:space="preserve"> </w:t>
      </w:r>
      <w:r w:rsidRPr="0045799C">
        <w:t>any</w:t>
      </w:r>
      <w:r w:rsidR="000D50D7" w:rsidRPr="000D50D7">
        <w:t xml:space="preserve"> </w:t>
      </w:r>
      <w:r w:rsidRPr="0045799C">
        <w:t>loss</w:t>
      </w:r>
      <w:r w:rsidR="000D50D7" w:rsidRPr="000D50D7">
        <w:t xml:space="preserve"> </w:t>
      </w:r>
      <w:r w:rsidRPr="0045799C">
        <w:t>or</w:t>
      </w:r>
      <w:r w:rsidR="000D50D7" w:rsidRPr="000D50D7">
        <w:t xml:space="preserve"> </w:t>
      </w:r>
      <w:r w:rsidRPr="0045799C">
        <w:t>damage</w:t>
      </w:r>
      <w:r w:rsidR="000D50D7" w:rsidRPr="000D50D7">
        <w:t xml:space="preserve"> </w:t>
      </w:r>
      <w:r w:rsidRPr="0045799C">
        <w:t>arising</w:t>
      </w:r>
      <w:r w:rsidR="000D50D7" w:rsidRPr="000D50D7">
        <w:t xml:space="preserve"> </w:t>
      </w:r>
      <w:r w:rsidRPr="0045799C">
        <w:t>from</w:t>
      </w:r>
      <w:r w:rsidR="000D50D7" w:rsidRPr="000D50D7">
        <w:t xml:space="preserve"> </w:t>
      </w:r>
      <w:r w:rsidRPr="0045799C">
        <w:t>the</w:t>
      </w:r>
      <w:r w:rsidR="000D50D7" w:rsidRPr="000D50D7">
        <w:t xml:space="preserve"> </w:t>
      </w:r>
      <w:r w:rsidRPr="0045799C">
        <w:t>exercise</w:t>
      </w:r>
      <w:r w:rsidR="000D50D7" w:rsidRPr="000D50D7">
        <w:t xml:space="preserve"> </w:t>
      </w:r>
      <w:r w:rsidRPr="0045799C">
        <w:t>in</w:t>
      </w:r>
      <w:r w:rsidR="000D50D7" w:rsidRPr="000D50D7">
        <w:t xml:space="preserve"> </w:t>
      </w:r>
      <w:r w:rsidRPr="0045799C">
        <w:t>relation</w:t>
      </w:r>
      <w:r w:rsidR="000D50D7" w:rsidRPr="000D50D7">
        <w:t xml:space="preserve"> </w:t>
      </w:r>
      <w:r w:rsidRPr="0045799C">
        <w:t>to</w:t>
      </w:r>
      <w:r w:rsidR="000D50D7" w:rsidRPr="000D50D7">
        <w:t xml:space="preserve"> </w:t>
      </w:r>
      <w:r w:rsidRPr="0045799C">
        <w:t>the</w:t>
      </w:r>
      <w:r w:rsidR="000D50D7" w:rsidRPr="000D50D7">
        <w:t xml:space="preserve"> </w:t>
      </w:r>
      <w:r w:rsidRPr="0045799C">
        <w:t>land</w:t>
      </w:r>
      <w:r w:rsidR="000D50D7" w:rsidRPr="000D50D7">
        <w:t xml:space="preserve"> </w:t>
      </w:r>
      <w:r w:rsidRPr="0045799C">
        <w:t>of</w:t>
      </w:r>
      <w:r w:rsidR="000D50D7" w:rsidRPr="000D50D7">
        <w:t xml:space="preserve"> </w:t>
      </w:r>
      <w:r w:rsidRPr="0045799C">
        <w:t>the</w:t>
      </w:r>
      <w:r w:rsidR="000D50D7" w:rsidRPr="000D50D7">
        <w:t xml:space="preserve"> </w:t>
      </w:r>
      <w:r w:rsidRPr="0045799C">
        <w:t>provisions</w:t>
      </w:r>
      <w:r w:rsidR="000D50D7" w:rsidRPr="000D50D7">
        <w:t xml:space="preserve"> </w:t>
      </w:r>
      <w:r w:rsidRPr="0045799C">
        <w:t>of</w:t>
      </w:r>
      <w:r w:rsidR="000D50D7" w:rsidRPr="000D50D7">
        <w:t xml:space="preserve"> </w:t>
      </w:r>
      <w:r w:rsidRPr="0045799C">
        <w:t>this</w:t>
      </w:r>
      <w:r w:rsidR="000D50D7" w:rsidRPr="000D50D7">
        <w:t xml:space="preserve"> </w:t>
      </w:r>
      <w:r w:rsidRPr="0045799C">
        <w:t>article</w:t>
      </w:r>
      <w:r>
        <w:t>.</w:t>
      </w:r>
      <w:bookmarkEnd w:id="668"/>
    </w:p>
    <w:p w14:paraId="2FB9661A" w14:textId="77777777" w:rsidR="00283174" w:rsidRDefault="00283174" w:rsidP="00283174">
      <w:pPr>
        <w:pStyle w:val="N2"/>
      </w:pPr>
      <w:r w:rsidRPr="0045799C">
        <w:t>Any</w:t>
      </w:r>
      <w:r w:rsidR="000D50D7" w:rsidRPr="000D50D7">
        <w:t xml:space="preserve"> </w:t>
      </w:r>
      <w:r w:rsidRPr="0045799C">
        <w:t>dispute</w:t>
      </w:r>
      <w:r w:rsidR="000D50D7" w:rsidRPr="000D50D7">
        <w:t xml:space="preserve"> </w:t>
      </w:r>
      <w:r w:rsidRPr="0045799C">
        <w:t>as</w:t>
      </w:r>
      <w:r w:rsidR="000D50D7" w:rsidRPr="000D50D7">
        <w:t xml:space="preserve"> </w:t>
      </w:r>
      <w:r w:rsidRPr="0045799C">
        <w:t>to</w:t>
      </w:r>
      <w:r w:rsidR="000D50D7" w:rsidRPr="000D50D7">
        <w:t xml:space="preserve"> </w:t>
      </w:r>
      <w:r w:rsidRPr="0045799C">
        <w:t>a</w:t>
      </w:r>
      <w:r w:rsidR="000D50D7" w:rsidRPr="000D50D7">
        <w:t xml:space="preserve"> </w:t>
      </w:r>
      <w:r w:rsidRPr="0045799C">
        <w:t>person’s</w:t>
      </w:r>
      <w:r w:rsidR="000D50D7" w:rsidRPr="000D50D7">
        <w:t xml:space="preserve"> </w:t>
      </w:r>
      <w:r w:rsidRPr="0045799C">
        <w:t>entitlement</w:t>
      </w:r>
      <w:r w:rsidR="000D50D7" w:rsidRPr="000D50D7">
        <w:t xml:space="preserve"> </w:t>
      </w:r>
      <w:r w:rsidRPr="0045799C">
        <w:t>to</w:t>
      </w:r>
      <w:r w:rsidR="000D50D7" w:rsidRPr="000D50D7">
        <w:t xml:space="preserve"> </w:t>
      </w:r>
      <w:r w:rsidRPr="0045799C">
        <w:t>compensation</w:t>
      </w:r>
      <w:r w:rsidR="000D50D7" w:rsidRPr="000D50D7">
        <w:t xml:space="preserve"> </w:t>
      </w:r>
      <w:r w:rsidRPr="0045799C">
        <w:t>under</w:t>
      </w:r>
      <w:r w:rsidR="000D50D7" w:rsidRPr="000D50D7">
        <w:t xml:space="preserve"> </w:t>
      </w:r>
      <w:r w:rsidRPr="0045799C">
        <w:t>paragraph</w:t>
      </w:r>
      <w:r w:rsidR="000D50D7" w:rsidRPr="000D50D7">
        <w:t xml:space="preserve"> </w:t>
      </w:r>
      <w:r>
        <w:fldChar w:fldCharType="begin"/>
      </w:r>
      <w:r>
        <w:instrText xml:space="preserve"> REF _Ref77863393 \r \h </w:instrText>
      </w:r>
      <w:r>
        <w:fldChar w:fldCharType="separate"/>
      </w:r>
      <w:r w:rsidR="000D50D7">
        <w:t>(6)</w:t>
      </w:r>
      <w:r>
        <w:fldChar w:fldCharType="end"/>
      </w:r>
      <w:r>
        <w:t>,</w:t>
      </w:r>
      <w:r w:rsidR="000D50D7" w:rsidRPr="000D50D7">
        <w:t xml:space="preserve"> </w:t>
      </w:r>
      <w:r>
        <w:t>or</w:t>
      </w:r>
      <w:r w:rsidR="000D50D7" w:rsidRPr="000D50D7">
        <w:t xml:space="preserve"> </w:t>
      </w:r>
      <w:r>
        <w:t>as</w:t>
      </w:r>
      <w:r w:rsidR="000D50D7" w:rsidRPr="000D50D7">
        <w:t xml:space="preserve"> </w:t>
      </w:r>
      <w:r>
        <w:t>to</w:t>
      </w:r>
      <w:r w:rsidR="000D50D7" w:rsidRPr="000D50D7">
        <w:t xml:space="preserve"> </w:t>
      </w:r>
      <w:r>
        <w:t>the</w:t>
      </w:r>
      <w:r w:rsidR="000D50D7" w:rsidRPr="000D50D7">
        <w:t xml:space="preserve"> </w:t>
      </w:r>
      <w:r>
        <w:t>amount</w:t>
      </w:r>
      <w:r w:rsidR="000D50D7" w:rsidRPr="000D50D7">
        <w:t xml:space="preserve"> </w:t>
      </w:r>
      <w:r w:rsidRPr="0045799C">
        <w:t>of</w:t>
      </w:r>
      <w:r w:rsidR="000D50D7" w:rsidRPr="000D50D7">
        <w:t xml:space="preserve"> </w:t>
      </w:r>
      <w:r w:rsidRPr="0045799C">
        <w:t>the</w:t>
      </w:r>
      <w:r w:rsidR="000D50D7" w:rsidRPr="000D50D7">
        <w:t xml:space="preserve"> </w:t>
      </w:r>
      <w:r w:rsidRPr="0045799C">
        <w:t>compensation,</w:t>
      </w:r>
      <w:r w:rsidR="000D50D7" w:rsidRPr="000D50D7">
        <w:t xml:space="preserve"> </w:t>
      </w:r>
      <w:r w:rsidRPr="0045799C">
        <w:t>must</w:t>
      </w:r>
      <w:r w:rsidR="000D50D7" w:rsidRPr="000D50D7">
        <w:t xml:space="preserve"> </w:t>
      </w:r>
      <w:r w:rsidRPr="0045799C">
        <w:t>be</w:t>
      </w:r>
      <w:r w:rsidR="000D50D7" w:rsidRPr="000D50D7">
        <w:t xml:space="preserve"> </w:t>
      </w:r>
      <w:r w:rsidRPr="0045799C">
        <w:t>determined</w:t>
      </w:r>
      <w:r w:rsidR="000D50D7" w:rsidRPr="000D50D7">
        <w:t xml:space="preserve"> </w:t>
      </w:r>
      <w:r w:rsidRPr="0045799C">
        <w:t>under</w:t>
      </w:r>
      <w:r w:rsidR="000D50D7" w:rsidRPr="000D50D7">
        <w:t xml:space="preserve"> </w:t>
      </w:r>
      <w:r w:rsidRPr="0045799C">
        <w:t>Part</w:t>
      </w:r>
      <w:r w:rsidR="000D50D7" w:rsidRPr="000D50D7">
        <w:t xml:space="preserve"> </w:t>
      </w:r>
      <w:r w:rsidRPr="0045799C">
        <w:t>1</w:t>
      </w:r>
      <w:r w:rsidR="000D50D7" w:rsidRPr="000D50D7">
        <w:t xml:space="preserve"> </w:t>
      </w:r>
      <w:r w:rsidRPr="0045799C">
        <w:t>(determination</w:t>
      </w:r>
      <w:r w:rsidR="000D50D7" w:rsidRPr="000D50D7">
        <w:t xml:space="preserve"> </w:t>
      </w:r>
      <w:r w:rsidRPr="0045799C">
        <w:t>of</w:t>
      </w:r>
      <w:r w:rsidR="000D50D7" w:rsidRPr="000D50D7">
        <w:t xml:space="preserve"> </w:t>
      </w:r>
      <w:r w:rsidRPr="0045799C">
        <w:t>questions</w:t>
      </w:r>
      <w:r w:rsidR="000D50D7" w:rsidRPr="000D50D7">
        <w:t xml:space="preserve"> </w:t>
      </w:r>
      <w:r w:rsidRPr="0045799C">
        <w:t>of</w:t>
      </w:r>
      <w:r w:rsidR="000D50D7" w:rsidRPr="000D50D7">
        <w:t xml:space="preserve"> </w:t>
      </w:r>
      <w:r w:rsidRPr="0045799C">
        <w:t>disputed</w:t>
      </w:r>
      <w:r w:rsidR="000D50D7" w:rsidRPr="000D50D7">
        <w:t xml:space="preserve"> </w:t>
      </w:r>
      <w:r w:rsidRPr="0045799C">
        <w:t>compensation</w:t>
      </w:r>
      <w:r>
        <w:t>)</w:t>
      </w:r>
      <w:r w:rsidR="000D50D7" w:rsidRPr="000D50D7">
        <w:t xml:space="preserve"> </w:t>
      </w:r>
      <w:r>
        <w:t>of</w:t>
      </w:r>
      <w:r w:rsidR="000D50D7" w:rsidRPr="000D50D7">
        <w:t xml:space="preserve"> </w:t>
      </w:r>
      <w:r>
        <w:t>the</w:t>
      </w:r>
      <w:r w:rsidR="000D50D7" w:rsidRPr="000D50D7">
        <w:t xml:space="preserve"> </w:t>
      </w:r>
      <w:r>
        <w:t>1961</w:t>
      </w:r>
      <w:r w:rsidR="000D50D7" w:rsidRPr="000D50D7">
        <w:t xml:space="preserve"> </w:t>
      </w:r>
      <w:r>
        <w:t>Act.</w:t>
      </w:r>
    </w:p>
    <w:p w14:paraId="768ED154" w14:textId="77777777" w:rsidR="00283174" w:rsidRDefault="00283174" w:rsidP="00283174">
      <w:pPr>
        <w:pStyle w:val="N2"/>
      </w:pPr>
      <w:r w:rsidRPr="0045799C">
        <w:t>Nothing</w:t>
      </w:r>
      <w:r w:rsidR="000D50D7" w:rsidRPr="000D50D7">
        <w:t xml:space="preserve"> </w:t>
      </w:r>
      <w:r w:rsidRPr="0045799C">
        <w:t>in</w:t>
      </w:r>
      <w:r w:rsidR="000D50D7" w:rsidRPr="000D50D7">
        <w:t xml:space="preserve"> </w:t>
      </w:r>
      <w:r w:rsidRPr="0045799C">
        <w:t>this</w:t>
      </w:r>
      <w:r w:rsidR="000D50D7" w:rsidRPr="000D50D7">
        <w:t xml:space="preserve"> </w:t>
      </w:r>
      <w:r w:rsidRPr="0045799C">
        <w:t>article</w:t>
      </w:r>
      <w:r w:rsidR="000D50D7" w:rsidRPr="000D50D7">
        <w:t xml:space="preserve"> </w:t>
      </w:r>
      <w:r w:rsidRPr="0045799C">
        <w:t>affects</w:t>
      </w:r>
      <w:r w:rsidR="000D50D7" w:rsidRPr="000D50D7">
        <w:t xml:space="preserve"> </w:t>
      </w:r>
      <w:r w:rsidRPr="0045799C">
        <w:t>any</w:t>
      </w:r>
      <w:r w:rsidR="000D50D7" w:rsidRPr="000D50D7">
        <w:t xml:space="preserve"> </w:t>
      </w:r>
      <w:r w:rsidRPr="0045799C">
        <w:t>liability</w:t>
      </w:r>
      <w:r w:rsidR="000D50D7" w:rsidRPr="000D50D7">
        <w:t xml:space="preserve"> </w:t>
      </w:r>
      <w:r w:rsidRPr="0045799C">
        <w:t>to</w:t>
      </w:r>
      <w:r w:rsidR="000D50D7" w:rsidRPr="000D50D7">
        <w:t xml:space="preserve"> </w:t>
      </w:r>
      <w:r w:rsidRPr="0045799C">
        <w:t>pay</w:t>
      </w:r>
      <w:r w:rsidR="000D50D7" w:rsidRPr="000D50D7">
        <w:t xml:space="preserve"> </w:t>
      </w:r>
      <w:r w:rsidRPr="0045799C">
        <w:t>compensation</w:t>
      </w:r>
      <w:r w:rsidR="000D50D7" w:rsidRPr="000D50D7">
        <w:t xml:space="preserve"> </w:t>
      </w:r>
      <w:r w:rsidRPr="0045799C">
        <w:t>under</w:t>
      </w:r>
      <w:r w:rsidR="000D50D7" w:rsidRPr="000D50D7">
        <w:t xml:space="preserve"> </w:t>
      </w:r>
      <w:r w:rsidRPr="0045799C">
        <w:t>section</w:t>
      </w:r>
      <w:r w:rsidR="000D50D7" w:rsidRPr="000D50D7">
        <w:t xml:space="preserve"> </w:t>
      </w:r>
      <w:r w:rsidRPr="0045799C">
        <w:t>152</w:t>
      </w:r>
      <w:r w:rsidR="000D50D7" w:rsidRPr="000D50D7">
        <w:t xml:space="preserve"> </w:t>
      </w:r>
      <w:r w:rsidRPr="0045799C">
        <w:t>(compensation</w:t>
      </w:r>
      <w:r w:rsidR="000D50D7" w:rsidRPr="000D50D7">
        <w:t xml:space="preserve"> </w:t>
      </w:r>
      <w:r w:rsidRPr="0045799C">
        <w:t>in</w:t>
      </w:r>
      <w:r w:rsidR="000D50D7" w:rsidRPr="000D50D7">
        <w:t xml:space="preserve"> </w:t>
      </w:r>
      <w:r w:rsidRPr="0045799C">
        <w:t>case</w:t>
      </w:r>
      <w:r w:rsidR="000D50D7" w:rsidRPr="000D50D7">
        <w:t xml:space="preserve"> </w:t>
      </w:r>
      <w:r w:rsidRPr="0045799C">
        <w:t>where</w:t>
      </w:r>
      <w:r w:rsidR="000D50D7" w:rsidRPr="000D50D7">
        <w:t xml:space="preserve"> </w:t>
      </w:r>
      <w:r w:rsidRPr="0045799C">
        <w:t>no</w:t>
      </w:r>
      <w:r w:rsidR="000D50D7" w:rsidRPr="000D50D7">
        <w:t xml:space="preserve"> </w:t>
      </w:r>
      <w:r w:rsidRPr="0045799C">
        <w:t>right</w:t>
      </w:r>
      <w:r w:rsidR="000D50D7" w:rsidRPr="000D50D7">
        <w:t xml:space="preserve"> </w:t>
      </w:r>
      <w:r w:rsidRPr="0045799C">
        <w:t>to</w:t>
      </w:r>
      <w:r w:rsidR="000D50D7" w:rsidRPr="000D50D7">
        <w:t xml:space="preserve"> </w:t>
      </w:r>
      <w:r w:rsidRPr="0045799C">
        <w:t>claim</w:t>
      </w:r>
      <w:r w:rsidR="000D50D7" w:rsidRPr="000D50D7">
        <w:t xml:space="preserve"> </w:t>
      </w:r>
      <w:r w:rsidRPr="0045799C">
        <w:t>in</w:t>
      </w:r>
      <w:r w:rsidR="000D50D7" w:rsidRPr="000D50D7">
        <w:t xml:space="preserve"> </w:t>
      </w:r>
      <w:r w:rsidRPr="0045799C">
        <w:t>nuisance)</w:t>
      </w:r>
      <w:r w:rsidR="000D50D7" w:rsidRPr="000D50D7">
        <w:t xml:space="preserve"> </w:t>
      </w:r>
      <w:r>
        <w:t>of</w:t>
      </w:r>
      <w:r w:rsidR="000D50D7" w:rsidRPr="000D50D7">
        <w:t xml:space="preserve"> </w:t>
      </w:r>
      <w:r>
        <w:t>the</w:t>
      </w:r>
      <w:r w:rsidR="000D50D7" w:rsidRPr="000D50D7">
        <w:t xml:space="preserve"> </w:t>
      </w:r>
      <w:r>
        <w:t>2008</w:t>
      </w:r>
      <w:r w:rsidR="000D50D7" w:rsidRPr="000D50D7">
        <w:t xml:space="preserve"> </w:t>
      </w:r>
      <w:r>
        <w:t>Act</w:t>
      </w:r>
      <w:r w:rsidR="000D50D7" w:rsidRPr="000D50D7">
        <w:t xml:space="preserve"> </w:t>
      </w:r>
      <w:r w:rsidRPr="0045799C">
        <w:t>or</w:t>
      </w:r>
      <w:r w:rsidR="000D50D7" w:rsidRPr="000D50D7">
        <w:t xml:space="preserve"> </w:t>
      </w:r>
      <w:r w:rsidRPr="0045799C">
        <w:t>under</w:t>
      </w:r>
      <w:r w:rsidR="000D50D7" w:rsidRPr="000D50D7">
        <w:t xml:space="preserve"> </w:t>
      </w:r>
      <w:r w:rsidRPr="0045799C">
        <w:t>any</w:t>
      </w:r>
      <w:r w:rsidR="000D50D7" w:rsidRPr="000D50D7">
        <w:t xml:space="preserve"> </w:t>
      </w:r>
      <w:r w:rsidRPr="0045799C">
        <w:t>other</w:t>
      </w:r>
      <w:r w:rsidR="000D50D7" w:rsidRPr="000D50D7">
        <w:t xml:space="preserve"> </w:t>
      </w:r>
      <w:r w:rsidRPr="0045799C">
        <w:t>enactment</w:t>
      </w:r>
      <w:r w:rsidR="000D50D7" w:rsidRPr="000D50D7">
        <w:t xml:space="preserve"> </w:t>
      </w:r>
      <w:r w:rsidRPr="0045799C">
        <w:t>in</w:t>
      </w:r>
      <w:r w:rsidR="000D50D7" w:rsidRPr="000D50D7">
        <w:t xml:space="preserve"> </w:t>
      </w:r>
      <w:r w:rsidRPr="0045799C">
        <w:t>respect</w:t>
      </w:r>
      <w:r w:rsidR="000D50D7" w:rsidRPr="000D50D7">
        <w:t xml:space="preserve"> </w:t>
      </w:r>
      <w:r w:rsidRPr="0045799C">
        <w:t>of</w:t>
      </w:r>
      <w:r w:rsidR="000D50D7" w:rsidRPr="000D50D7">
        <w:t xml:space="preserve"> </w:t>
      </w:r>
      <w:r w:rsidRPr="0045799C">
        <w:t>loss</w:t>
      </w:r>
      <w:r w:rsidR="000D50D7" w:rsidRPr="000D50D7">
        <w:t xml:space="preserve"> </w:t>
      </w:r>
      <w:r w:rsidRPr="0045799C">
        <w:t>or</w:t>
      </w:r>
      <w:r w:rsidR="000D50D7" w:rsidRPr="000D50D7">
        <w:t xml:space="preserve"> </w:t>
      </w:r>
      <w:r w:rsidRPr="0045799C">
        <w:t>damage</w:t>
      </w:r>
      <w:r w:rsidR="000D50D7" w:rsidRPr="000D50D7">
        <w:t xml:space="preserve"> </w:t>
      </w:r>
      <w:r w:rsidRPr="0045799C">
        <w:t>arising</w:t>
      </w:r>
      <w:r w:rsidR="000D50D7" w:rsidRPr="000D50D7">
        <w:t xml:space="preserve"> </w:t>
      </w:r>
      <w:r w:rsidRPr="0045799C">
        <w:t>from</w:t>
      </w:r>
      <w:r w:rsidR="000D50D7" w:rsidRPr="000D50D7">
        <w:t xml:space="preserve"> </w:t>
      </w:r>
      <w:r w:rsidRPr="0045799C">
        <w:t>the</w:t>
      </w:r>
      <w:r w:rsidR="000D50D7" w:rsidRPr="000D50D7">
        <w:t xml:space="preserve"> </w:t>
      </w:r>
      <w:r w:rsidRPr="0045799C">
        <w:t>maintenance</w:t>
      </w:r>
      <w:r w:rsidR="000D50D7" w:rsidRPr="000D50D7">
        <w:t xml:space="preserve"> </w:t>
      </w:r>
      <w:r w:rsidRPr="0045799C">
        <w:t>of</w:t>
      </w:r>
      <w:r w:rsidR="000D50D7" w:rsidRPr="000D50D7">
        <w:t xml:space="preserve"> </w:t>
      </w:r>
      <w:r w:rsidRPr="0045799C">
        <w:t>the</w:t>
      </w:r>
      <w:r w:rsidR="000D50D7" w:rsidRPr="000D50D7">
        <w:t xml:space="preserve"> </w:t>
      </w:r>
      <w:r w:rsidRPr="0045799C">
        <w:t>authorised</w:t>
      </w:r>
      <w:r w:rsidR="000D50D7" w:rsidRPr="000D50D7">
        <w:t xml:space="preserve"> </w:t>
      </w:r>
      <w:r w:rsidRPr="0045799C">
        <w:t>development,</w:t>
      </w:r>
      <w:r w:rsidR="000D50D7" w:rsidRPr="000D50D7">
        <w:t xml:space="preserve"> </w:t>
      </w:r>
      <w:r w:rsidRPr="0045799C">
        <w:t>other</w:t>
      </w:r>
      <w:r w:rsidR="000D50D7" w:rsidRPr="000D50D7">
        <w:t xml:space="preserve"> </w:t>
      </w:r>
      <w:r w:rsidRPr="0045799C">
        <w:t>than</w:t>
      </w:r>
      <w:r w:rsidR="000D50D7" w:rsidRPr="000D50D7">
        <w:t xml:space="preserve"> </w:t>
      </w:r>
      <w:r w:rsidRPr="0045799C">
        <w:t>loss</w:t>
      </w:r>
      <w:r w:rsidR="000D50D7" w:rsidRPr="000D50D7">
        <w:t xml:space="preserve"> </w:t>
      </w:r>
      <w:r w:rsidRPr="0045799C">
        <w:t>or</w:t>
      </w:r>
      <w:r w:rsidR="000D50D7" w:rsidRPr="000D50D7">
        <w:t xml:space="preserve"> </w:t>
      </w:r>
      <w:r w:rsidRPr="0045799C">
        <w:t>damage</w:t>
      </w:r>
      <w:r w:rsidR="000D50D7" w:rsidRPr="000D50D7">
        <w:t xml:space="preserve"> </w:t>
      </w:r>
      <w:r w:rsidRPr="0045799C">
        <w:t>for</w:t>
      </w:r>
      <w:r w:rsidR="000D50D7" w:rsidRPr="000D50D7">
        <w:t xml:space="preserve"> </w:t>
      </w:r>
      <w:r w:rsidRPr="0045799C">
        <w:t>which</w:t>
      </w:r>
      <w:r w:rsidR="000D50D7" w:rsidRPr="000D50D7">
        <w:t xml:space="preserve"> </w:t>
      </w:r>
      <w:r w:rsidRPr="0045799C">
        <w:t>compensation</w:t>
      </w:r>
      <w:r w:rsidR="000D50D7" w:rsidRPr="000D50D7">
        <w:t xml:space="preserve"> </w:t>
      </w:r>
      <w:r w:rsidRPr="0045799C">
        <w:t>is</w:t>
      </w:r>
      <w:r w:rsidR="000D50D7" w:rsidRPr="000D50D7">
        <w:t xml:space="preserve"> </w:t>
      </w:r>
      <w:r w:rsidRPr="0045799C">
        <w:t>payable</w:t>
      </w:r>
      <w:r w:rsidR="000D50D7" w:rsidRPr="000D50D7">
        <w:t xml:space="preserve"> </w:t>
      </w:r>
      <w:r w:rsidRPr="0045799C">
        <w:t>under</w:t>
      </w:r>
      <w:r w:rsidR="000D50D7" w:rsidRPr="000D50D7">
        <w:t xml:space="preserve"> </w:t>
      </w:r>
      <w:r w:rsidRPr="0045799C">
        <w:t>paragraph</w:t>
      </w:r>
      <w:r w:rsidR="000D50D7" w:rsidRPr="000D50D7">
        <w:t xml:space="preserve"> </w:t>
      </w:r>
      <w:r>
        <w:fldChar w:fldCharType="begin"/>
      </w:r>
      <w:r>
        <w:instrText xml:space="preserve"> REF _Ref77863393 \r \h </w:instrText>
      </w:r>
      <w:r>
        <w:fldChar w:fldCharType="separate"/>
      </w:r>
      <w:r w:rsidR="000D50D7">
        <w:t>(6)</w:t>
      </w:r>
      <w:r>
        <w:fldChar w:fldCharType="end"/>
      </w:r>
      <w:r>
        <w:t>.</w:t>
      </w:r>
    </w:p>
    <w:p w14:paraId="60017435" w14:textId="77777777" w:rsidR="00283174" w:rsidRDefault="00283174" w:rsidP="00283174">
      <w:pPr>
        <w:pStyle w:val="N2"/>
      </w:pPr>
      <w:r w:rsidRPr="0045799C">
        <w:t>Where</w:t>
      </w:r>
      <w:r w:rsidR="000D50D7" w:rsidRPr="000D50D7">
        <w:t xml:space="preserve"> </w:t>
      </w:r>
      <w:r w:rsidRPr="0045799C">
        <w:t>the</w:t>
      </w:r>
      <w:r w:rsidR="000D50D7" w:rsidRPr="000D50D7">
        <w:t xml:space="preserve"> </w:t>
      </w:r>
      <w:r w:rsidRPr="0045799C">
        <w:t>undertaker</w:t>
      </w:r>
      <w:r w:rsidR="000D50D7" w:rsidRPr="000D50D7">
        <w:t xml:space="preserve"> </w:t>
      </w:r>
      <w:r w:rsidRPr="0045799C">
        <w:t>takes</w:t>
      </w:r>
      <w:r w:rsidR="000D50D7" w:rsidRPr="000D50D7">
        <w:t xml:space="preserve"> </w:t>
      </w:r>
      <w:r w:rsidRPr="0045799C">
        <w:t>possession</w:t>
      </w:r>
      <w:r w:rsidR="000D50D7" w:rsidRPr="000D50D7">
        <w:t xml:space="preserve"> </w:t>
      </w:r>
      <w:r w:rsidRPr="0045799C">
        <w:t>of</w:t>
      </w:r>
      <w:r w:rsidR="000D50D7" w:rsidRPr="000D50D7">
        <w:t xml:space="preserve"> </w:t>
      </w:r>
      <w:r w:rsidRPr="0045799C">
        <w:t>land</w:t>
      </w:r>
      <w:r w:rsidR="000D50D7" w:rsidRPr="000D50D7">
        <w:t xml:space="preserve"> </w:t>
      </w:r>
      <w:r w:rsidRPr="0045799C">
        <w:t>under</w:t>
      </w:r>
      <w:r w:rsidR="000D50D7" w:rsidRPr="000D50D7">
        <w:t xml:space="preserve"> </w:t>
      </w:r>
      <w:r w:rsidRPr="0045799C">
        <w:t>this</w:t>
      </w:r>
      <w:r w:rsidR="000D50D7" w:rsidRPr="000D50D7">
        <w:t xml:space="preserve"> </w:t>
      </w:r>
      <w:r w:rsidRPr="0045799C">
        <w:t>article,</w:t>
      </w:r>
      <w:r w:rsidR="000D50D7" w:rsidRPr="000D50D7">
        <w:t xml:space="preserve"> </w:t>
      </w:r>
      <w:r w:rsidRPr="0045799C">
        <w:t>the</w:t>
      </w:r>
      <w:r w:rsidR="000D50D7" w:rsidRPr="000D50D7">
        <w:t xml:space="preserve"> </w:t>
      </w:r>
      <w:r w:rsidRPr="0045799C">
        <w:t>undertaker</w:t>
      </w:r>
      <w:r w:rsidR="000D50D7" w:rsidRPr="000D50D7">
        <w:t xml:space="preserve"> </w:t>
      </w:r>
      <w:r w:rsidRPr="0045799C">
        <w:t>is</w:t>
      </w:r>
      <w:r w:rsidR="000D50D7" w:rsidRPr="000D50D7">
        <w:t xml:space="preserve"> </w:t>
      </w:r>
      <w:r w:rsidRPr="0045799C">
        <w:t>not</w:t>
      </w:r>
      <w:r w:rsidR="000D50D7" w:rsidRPr="000D50D7">
        <w:t xml:space="preserve"> </w:t>
      </w:r>
      <w:r w:rsidRPr="0045799C">
        <w:t>required</w:t>
      </w:r>
      <w:r w:rsidR="000D50D7" w:rsidRPr="000D50D7">
        <w:t xml:space="preserve"> </w:t>
      </w:r>
      <w:r w:rsidRPr="0045799C">
        <w:t>to</w:t>
      </w:r>
      <w:r w:rsidR="000D50D7" w:rsidRPr="000D50D7">
        <w:t xml:space="preserve"> </w:t>
      </w:r>
      <w:r w:rsidRPr="0045799C">
        <w:t>acquire</w:t>
      </w:r>
      <w:r w:rsidR="000D50D7" w:rsidRPr="000D50D7">
        <w:t xml:space="preserve"> </w:t>
      </w:r>
      <w:r w:rsidRPr="0045799C">
        <w:t>the</w:t>
      </w:r>
      <w:r w:rsidR="000D50D7" w:rsidRPr="000D50D7">
        <w:t xml:space="preserve"> </w:t>
      </w:r>
      <w:r w:rsidRPr="0045799C">
        <w:t>land</w:t>
      </w:r>
      <w:r w:rsidR="000D50D7" w:rsidRPr="000D50D7">
        <w:t xml:space="preserve"> </w:t>
      </w:r>
      <w:r w:rsidRPr="0045799C">
        <w:t>or</w:t>
      </w:r>
      <w:r w:rsidR="000D50D7" w:rsidRPr="000D50D7">
        <w:t xml:space="preserve"> </w:t>
      </w:r>
      <w:r w:rsidRPr="0045799C">
        <w:t>any</w:t>
      </w:r>
      <w:r w:rsidR="000D50D7" w:rsidRPr="000D50D7">
        <w:t xml:space="preserve"> </w:t>
      </w:r>
      <w:r w:rsidRPr="0045799C">
        <w:t>interest</w:t>
      </w:r>
      <w:r w:rsidR="000D50D7" w:rsidRPr="000D50D7">
        <w:t xml:space="preserve"> </w:t>
      </w:r>
      <w:r w:rsidRPr="0045799C">
        <w:t>in</w:t>
      </w:r>
      <w:r w:rsidR="000D50D7" w:rsidRPr="000D50D7">
        <w:t xml:space="preserve"> </w:t>
      </w:r>
      <w:r w:rsidRPr="0045799C">
        <w:t>it.</w:t>
      </w:r>
    </w:p>
    <w:p w14:paraId="32D3F64A" w14:textId="77777777" w:rsidR="00283174" w:rsidRDefault="00283174" w:rsidP="00283174">
      <w:pPr>
        <w:pStyle w:val="N2"/>
      </w:pPr>
      <w:r w:rsidRPr="0045799C">
        <w:t>Section</w:t>
      </w:r>
      <w:r w:rsidR="000D50D7" w:rsidRPr="000D50D7">
        <w:t xml:space="preserve"> </w:t>
      </w:r>
      <w:r w:rsidRPr="0045799C">
        <w:t>13</w:t>
      </w:r>
      <w:r w:rsidR="000D50D7" w:rsidRPr="000D50D7">
        <w:t xml:space="preserve"> </w:t>
      </w:r>
      <w:r w:rsidRPr="0045799C">
        <w:t>(refusal</w:t>
      </w:r>
      <w:r w:rsidR="000D50D7" w:rsidRPr="000D50D7">
        <w:t xml:space="preserve"> </w:t>
      </w:r>
      <w:r w:rsidRPr="0045799C">
        <w:t>to</w:t>
      </w:r>
      <w:r w:rsidR="000D50D7" w:rsidRPr="000D50D7">
        <w:t xml:space="preserve"> </w:t>
      </w:r>
      <w:r w:rsidRPr="0045799C">
        <w:t>give</w:t>
      </w:r>
      <w:r w:rsidR="000D50D7" w:rsidRPr="000D50D7">
        <w:t xml:space="preserve"> </w:t>
      </w:r>
      <w:r w:rsidRPr="0045799C">
        <w:t>possession</w:t>
      </w:r>
      <w:r w:rsidR="000D50D7" w:rsidRPr="000D50D7">
        <w:t xml:space="preserve"> </w:t>
      </w:r>
      <w:r w:rsidRPr="0045799C">
        <w:t>to</w:t>
      </w:r>
      <w:r w:rsidR="000D50D7" w:rsidRPr="000D50D7">
        <w:t xml:space="preserve"> </w:t>
      </w:r>
      <w:r w:rsidRPr="0045799C">
        <w:t>acquiring</w:t>
      </w:r>
      <w:r w:rsidR="000D50D7" w:rsidRPr="000D50D7">
        <w:t xml:space="preserve"> </w:t>
      </w:r>
      <w:r w:rsidRPr="0045799C">
        <w:t>authority)</w:t>
      </w:r>
      <w:r w:rsidR="000D50D7" w:rsidRPr="000D50D7">
        <w:t xml:space="preserve"> </w:t>
      </w:r>
      <w:r>
        <w:t>of</w:t>
      </w:r>
      <w:r w:rsidR="000D50D7" w:rsidRPr="000D50D7">
        <w:t xml:space="preserve"> </w:t>
      </w:r>
      <w:r>
        <w:t>the</w:t>
      </w:r>
      <w:r w:rsidR="000D50D7" w:rsidRPr="000D50D7">
        <w:t xml:space="preserve"> </w:t>
      </w:r>
      <w:r>
        <w:t>1965</w:t>
      </w:r>
      <w:r w:rsidR="000D50D7" w:rsidRPr="000D50D7">
        <w:t xml:space="preserve"> </w:t>
      </w:r>
      <w:r>
        <w:t>Act</w:t>
      </w:r>
      <w:r w:rsidR="000D50D7" w:rsidRPr="000D50D7">
        <w:t xml:space="preserve"> </w:t>
      </w:r>
      <w:r w:rsidRPr="0045799C">
        <w:t>applies</w:t>
      </w:r>
      <w:r w:rsidR="000D50D7" w:rsidRPr="000D50D7">
        <w:t xml:space="preserve"> </w:t>
      </w:r>
      <w:r w:rsidRPr="0045799C">
        <w:t>to</w:t>
      </w:r>
      <w:r w:rsidR="000D50D7" w:rsidRPr="000D50D7">
        <w:t xml:space="preserve"> </w:t>
      </w:r>
      <w:r w:rsidRPr="0045799C">
        <w:t>the</w:t>
      </w:r>
      <w:r w:rsidR="000D50D7" w:rsidRPr="000D50D7">
        <w:t xml:space="preserve"> </w:t>
      </w:r>
      <w:r w:rsidRPr="0045799C">
        <w:t>temporary</w:t>
      </w:r>
      <w:r w:rsidR="000D50D7" w:rsidRPr="000D50D7">
        <w:t xml:space="preserve"> </w:t>
      </w:r>
      <w:r w:rsidRPr="0045799C">
        <w:t>use</w:t>
      </w:r>
      <w:r w:rsidR="000D50D7" w:rsidRPr="000D50D7">
        <w:t xml:space="preserve"> </w:t>
      </w:r>
      <w:r w:rsidRPr="0045799C">
        <w:t>of</w:t>
      </w:r>
      <w:r w:rsidR="000D50D7" w:rsidRPr="000D50D7">
        <w:t xml:space="preserve"> </w:t>
      </w:r>
      <w:r w:rsidRPr="0045799C">
        <w:t>land</w:t>
      </w:r>
      <w:r w:rsidR="000D50D7" w:rsidRPr="000D50D7">
        <w:t xml:space="preserve"> </w:t>
      </w:r>
      <w:r w:rsidRPr="0045799C">
        <w:t>under</w:t>
      </w:r>
      <w:r w:rsidR="000D50D7" w:rsidRPr="000D50D7">
        <w:t xml:space="preserve"> </w:t>
      </w:r>
      <w:r w:rsidRPr="0045799C">
        <w:t>this</w:t>
      </w:r>
      <w:r w:rsidR="000D50D7" w:rsidRPr="000D50D7">
        <w:t xml:space="preserve"> </w:t>
      </w:r>
      <w:r w:rsidRPr="0045799C">
        <w:t>article</w:t>
      </w:r>
      <w:r w:rsidR="000D50D7" w:rsidRPr="000D50D7">
        <w:t xml:space="preserve"> </w:t>
      </w:r>
      <w:r w:rsidRPr="0045799C">
        <w:t>to</w:t>
      </w:r>
      <w:r w:rsidR="000D50D7" w:rsidRPr="000D50D7">
        <w:t xml:space="preserve"> </w:t>
      </w:r>
      <w:r w:rsidRPr="0045799C">
        <w:t>the</w:t>
      </w:r>
      <w:r w:rsidR="000D50D7" w:rsidRPr="000D50D7">
        <w:t xml:space="preserve"> </w:t>
      </w:r>
      <w:r w:rsidRPr="0045799C">
        <w:t>same</w:t>
      </w:r>
      <w:r w:rsidR="000D50D7" w:rsidRPr="000D50D7">
        <w:t xml:space="preserve"> </w:t>
      </w:r>
      <w:r w:rsidRPr="0045799C">
        <w:t>extent</w:t>
      </w:r>
      <w:r w:rsidR="000D50D7" w:rsidRPr="000D50D7">
        <w:t xml:space="preserve"> </w:t>
      </w:r>
      <w:r w:rsidRPr="0045799C">
        <w:t>as</w:t>
      </w:r>
      <w:r w:rsidR="000D50D7" w:rsidRPr="000D50D7">
        <w:t xml:space="preserve"> </w:t>
      </w:r>
      <w:r w:rsidRPr="0045799C">
        <w:t>it</w:t>
      </w:r>
      <w:r w:rsidR="000D50D7" w:rsidRPr="000D50D7">
        <w:t xml:space="preserve"> </w:t>
      </w:r>
      <w:r w:rsidRPr="0045799C">
        <w:t>applies</w:t>
      </w:r>
      <w:r w:rsidR="000D50D7" w:rsidRPr="000D50D7">
        <w:t xml:space="preserve"> </w:t>
      </w:r>
      <w:r w:rsidRPr="0045799C">
        <w:t>to</w:t>
      </w:r>
      <w:r w:rsidR="000D50D7" w:rsidRPr="000D50D7">
        <w:t xml:space="preserve"> </w:t>
      </w:r>
      <w:r w:rsidRPr="0045799C">
        <w:t>the</w:t>
      </w:r>
      <w:r w:rsidR="000D50D7" w:rsidRPr="000D50D7">
        <w:t xml:space="preserve"> </w:t>
      </w:r>
      <w:r w:rsidRPr="0045799C">
        <w:t>compulsory</w:t>
      </w:r>
      <w:r w:rsidR="000D50D7" w:rsidRPr="000D50D7">
        <w:t xml:space="preserve"> </w:t>
      </w:r>
      <w:r w:rsidRPr="0045799C">
        <w:t>acquisition</w:t>
      </w:r>
      <w:r w:rsidR="000D50D7" w:rsidRPr="000D50D7">
        <w:t xml:space="preserve"> </w:t>
      </w:r>
      <w:r w:rsidRPr="0045799C">
        <w:t>of</w:t>
      </w:r>
      <w:r w:rsidR="000D50D7" w:rsidRPr="000D50D7">
        <w:t xml:space="preserve"> </w:t>
      </w:r>
      <w:r w:rsidRPr="0045799C">
        <w:t>land</w:t>
      </w:r>
      <w:r w:rsidR="000D50D7" w:rsidRPr="000D50D7">
        <w:t xml:space="preserve"> </w:t>
      </w:r>
      <w:r w:rsidRPr="0045799C">
        <w:t>under</w:t>
      </w:r>
      <w:r w:rsidR="000D50D7" w:rsidRPr="000D50D7">
        <w:t xml:space="preserve"> </w:t>
      </w:r>
      <w:r w:rsidRPr="0045799C">
        <w:t>this</w:t>
      </w:r>
      <w:r w:rsidR="000D50D7" w:rsidRPr="000D50D7">
        <w:t xml:space="preserve"> </w:t>
      </w:r>
      <w:r w:rsidRPr="0045799C">
        <w:t>Order</w:t>
      </w:r>
      <w:r w:rsidR="000D50D7" w:rsidRPr="000D50D7">
        <w:t xml:space="preserve"> </w:t>
      </w:r>
      <w:r w:rsidRPr="0045799C">
        <w:t>by</w:t>
      </w:r>
      <w:r w:rsidR="000D50D7" w:rsidRPr="000D50D7">
        <w:t xml:space="preserve"> </w:t>
      </w:r>
      <w:r w:rsidRPr="0045799C">
        <w:t>virtue</w:t>
      </w:r>
      <w:r w:rsidR="000D50D7" w:rsidRPr="000D50D7">
        <w:t xml:space="preserve"> </w:t>
      </w:r>
      <w:r w:rsidRPr="0045799C">
        <w:t>of</w:t>
      </w:r>
      <w:r w:rsidR="000D50D7" w:rsidRPr="000D50D7">
        <w:t xml:space="preserve"> </w:t>
      </w:r>
      <w:r w:rsidRPr="0045799C">
        <w:t>section</w:t>
      </w:r>
      <w:r w:rsidR="000D50D7" w:rsidRPr="000D50D7">
        <w:t xml:space="preserve"> </w:t>
      </w:r>
      <w:r w:rsidRPr="0045799C">
        <w:t>125</w:t>
      </w:r>
      <w:r w:rsidR="000D50D7" w:rsidRPr="000D50D7">
        <w:t xml:space="preserve"> </w:t>
      </w:r>
      <w:r w:rsidRPr="0045799C">
        <w:t>(application</w:t>
      </w:r>
      <w:r w:rsidR="000D50D7" w:rsidRPr="000D50D7">
        <w:t xml:space="preserve"> </w:t>
      </w:r>
      <w:r w:rsidRPr="0045799C">
        <w:t>of</w:t>
      </w:r>
      <w:r w:rsidR="000D50D7" w:rsidRPr="000D50D7">
        <w:t xml:space="preserve"> </w:t>
      </w:r>
      <w:r w:rsidRPr="0045799C">
        <w:t>compulsory</w:t>
      </w:r>
      <w:r w:rsidR="000D50D7" w:rsidRPr="000D50D7">
        <w:t xml:space="preserve"> </w:t>
      </w:r>
      <w:r w:rsidRPr="0045799C">
        <w:t>acquisition</w:t>
      </w:r>
      <w:r w:rsidR="000D50D7" w:rsidRPr="000D50D7">
        <w:t xml:space="preserve"> </w:t>
      </w:r>
      <w:r w:rsidRPr="0045799C">
        <w:t>provisions)</w:t>
      </w:r>
      <w:r w:rsidR="000D50D7" w:rsidRPr="000D50D7">
        <w:t xml:space="preserve"> </w:t>
      </w:r>
      <w:r>
        <w:t>of</w:t>
      </w:r>
      <w:r w:rsidR="000D50D7" w:rsidRPr="000D50D7">
        <w:t xml:space="preserve"> </w:t>
      </w:r>
      <w:r>
        <w:t>the</w:t>
      </w:r>
      <w:r w:rsidR="000D50D7" w:rsidRPr="000D50D7">
        <w:t xml:space="preserve"> </w:t>
      </w:r>
      <w:r>
        <w:t>2008</w:t>
      </w:r>
      <w:r w:rsidR="000D50D7" w:rsidRPr="000D50D7">
        <w:t xml:space="preserve"> </w:t>
      </w:r>
      <w:r>
        <w:t>Act.</w:t>
      </w:r>
    </w:p>
    <w:p w14:paraId="089C30FB" w14:textId="77777777" w:rsidR="00283174" w:rsidRDefault="00283174" w:rsidP="00283174">
      <w:pPr>
        <w:pStyle w:val="N2"/>
      </w:pPr>
      <w:r w:rsidRPr="0045799C">
        <w:t>In</w:t>
      </w:r>
      <w:r w:rsidR="000D50D7" w:rsidRPr="000D50D7">
        <w:t xml:space="preserve"> </w:t>
      </w:r>
      <w:r w:rsidRPr="0045799C">
        <w:t>this</w:t>
      </w:r>
      <w:r w:rsidR="000D50D7" w:rsidRPr="000D50D7">
        <w:t xml:space="preserve"> </w:t>
      </w:r>
      <w:r w:rsidRPr="0045799C">
        <w:t>article</w:t>
      </w:r>
      <w:r w:rsidR="000D50D7" w:rsidRPr="000D50D7">
        <w:t xml:space="preserve"> </w:t>
      </w:r>
      <w:r w:rsidRPr="0045799C">
        <w:t>“the</w:t>
      </w:r>
      <w:r w:rsidR="000D50D7" w:rsidRPr="000D50D7">
        <w:t xml:space="preserve"> </w:t>
      </w:r>
      <w:r w:rsidRPr="0045799C">
        <w:t>maintenance</w:t>
      </w:r>
      <w:r w:rsidR="000D50D7" w:rsidRPr="000D50D7">
        <w:t xml:space="preserve"> </w:t>
      </w:r>
      <w:r w:rsidRPr="0045799C">
        <w:t>period”</w:t>
      </w:r>
      <w:r w:rsidR="000D50D7" w:rsidRPr="000D50D7">
        <w:t xml:space="preserve"> </w:t>
      </w:r>
      <w:r w:rsidRPr="0045799C">
        <w:t>means</w:t>
      </w:r>
      <w:r w:rsidR="000D50D7" w:rsidRPr="000D50D7">
        <w:t xml:space="preserve"> </w:t>
      </w:r>
      <w:r w:rsidRPr="0045799C">
        <w:t>the</w:t>
      </w:r>
      <w:r w:rsidR="000D50D7" w:rsidRPr="000D50D7">
        <w:t xml:space="preserve"> </w:t>
      </w:r>
      <w:r w:rsidRPr="0045799C">
        <w:t>period</w:t>
      </w:r>
      <w:r w:rsidR="000D50D7" w:rsidRPr="000D50D7">
        <w:t xml:space="preserve"> </w:t>
      </w:r>
      <w:r w:rsidRPr="0045799C">
        <w:t>of</w:t>
      </w:r>
      <w:r w:rsidR="000D50D7" w:rsidRPr="000D50D7">
        <w:t xml:space="preserve"> </w:t>
      </w:r>
      <w:r w:rsidRPr="0045799C">
        <w:t>five</w:t>
      </w:r>
      <w:r w:rsidR="000D50D7" w:rsidRPr="000D50D7">
        <w:t xml:space="preserve"> </w:t>
      </w:r>
      <w:r w:rsidRPr="0045799C">
        <w:t>years</w:t>
      </w:r>
      <w:r w:rsidR="000D50D7" w:rsidRPr="000D50D7">
        <w:t xml:space="preserve"> </w:t>
      </w:r>
      <w:r w:rsidRPr="0045799C">
        <w:t>beginning</w:t>
      </w:r>
      <w:r w:rsidR="000D50D7" w:rsidRPr="000D50D7">
        <w:t xml:space="preserve"> </w:t>
      </w:r>
      <w:r w:rsidRPr="0045799C">
        <w:t>with</w:t>
      </w:r>
      <w:r w:rsidR="000D50D7" w:rsidRPr="000D50D7">
        <w:t xml:space="preserve"> </w:t>
      </w:r>
      <w:r w:rsidRPr="0045799C">
        <w:t>the</w:t>
      </w:r>
      <w:r w:rsidR="000D50D7" w:rsidRPr="000D50D7">
        <w:t xml:space="preserve"> </w:t>
      </w:r>
      <w:r w:rsidRPr="0045799C">
        <w:t>date</w:t>
      </w:r>
      <w:r w:rsidR="000D50D7" w:rsidRPr="000D50D7">
        <w:t xml:space="preserve"> </w:t>
      </w:r>
      <w:r w:rsidRPr="0045799C">
        <w:t>of</w:t>
      </w:r>
      <w:r w:rsidR="000D50D7" w:rsidRPr="000D50D7">
        <w:t xml:space="preserve"> </w:t>
      </w:r>
      <w:r>
        <w:t>final</w:t>
      </w:r>
      <w:r w:rsidR="000D50D7" w:rsidRPr="000D50D7">
        <w:t xml:space="preserve"> </w:t>
      </w:r>
      <w:r>
        <w:t>commissioning</w:t>
      </w:r>
      <w:r w:rsidR="000D50D7" w:rsidRPr="000D50D7">
        <w:t xml:space="preserve"> </w:t>
      </w:r>
      <w:r w:rsidRPr="0045799C">
        <w:t>of</w:t>
      </w:r>
      <w:r w:rsidR="000D50D7" w:rsidRPr="000D50D7">
        <w:t xml:space="preserve"> </w:t>
      </w:r>
      <w:r w:rsidRPr="0045799C">
        <w:t>the</w:t>
      </w:r>
      <w:r w:rsidR="000D50D7" w:rsidRPr="000D50D7">
        <w:t xml:space="preserve"> </w:t>
      </w:r>
      <w:r w:rsidRPr="0045799C">
        <w:t>part</w:t>
      </w:r>
      <w:r w:rsidR="000D50D7" w:rsidRPr="000D50D7">
        <w:t xml:space="preserve"> </w:t>
      </w:r>
      <w:r w:rsidRPr="0045799C">
        <w:t>of</w:t>
      </w:r>
      <w:r w:rsidR="000D50D7" w:rsidRPr="000D50D7">
        <w:t xml:space="preserve"> </w:t>
      </w:r>
      <w:r w:rsidRPr="0045799C">
        <w:t>the</w:t>
      </w:r>
      <w:r w:rsidR="000D50D7" w:rsidRPr="000D50D7">
        <w:t xml:space="preserve"> </w:t>
      </w:r>
      <w:r w:rsidRPr="0045799C">
        <w:t>authorised</w:t>
      </w:r>
      <w:r w:rsidR="000D50D7" w:rsidRPr="000D50D7">
        <w:t xml:space="preserve"> </w:t>
      </w:r>
      <w:r w:rsidRPr="0045799C">
        <w:t>development</w:t>
      </w:r>
      <w:r w:rsidR="000D50D7" w:rsidRPr="000D50D7">
        <w:t xml:space="preserve"> </w:t>
      </w:r>
      <w:r w:rsidRPr="0045799C">
        <w:t>for</w:t>
      </w:r>
      <w:r w:rsidR="000D50D7" w:rsidRPr="000D50D7">
        <w:t xml:space="preserve"> </w:t>
      </w:r>
      <w:r w:rsidRPr="0045799C">
        <w:t>which</w:t>
      </w:r>
      <w:r w:rsidR="000D50D7" w:rsidRPr="000D50D7">
        <w:t xml:space="preserve"> </w:t>
      </w:r>
      <w:r w:rsidRPr="0045799C">
        <w:t>temporary</w:t>
      </w:r>
      <w:r w:rsidR="000D50D7" w:rsidRPr="000D50D7">
        <w:t xml:space="preserve"> </w:t>
      </w:r>
      <w:r w:rsidRPr="0045799C">
        <w:t>possession</w:t>
      </w:r>
      <w:r w:rsidR="000D50D7" w:rsidRPr="000D50D7">
        <w:t xml:space="preserve"> </w:t>
      </w:r>
      <w:r>
        <w:t>is</w:t>
      </w:r>
      <w:r w:rsidR="000D50D7" w:rsidRPr="000D50D7">
        <w:t xml:space="preserve"> </w:t>
      </w:r>
      <w:r>
        <w:t>required</w:t>
      </w:r>
      <w:r w:rsidR="000D50D7" w:rsidRPr="000D50D7">
        <w:t xml:space="preserve"> </w:t>
      </w:r>
      <w:r>
        <w:t>under</w:t>
      </w:r>
      <w:r w:rsidR="000D50D7" w:rsidRPr="000D50D7">
        <w:t xml:space="preserve"> </w:t>
      </w:r>
      <w:r>
        <w:t>this</w:t>
      </w:r>
      <w:r w:rsidR="000D50D7" w:rsidRPr="000D50D7">
        <w:t xml:space="preserve"> </w:t>
      </w:r>
      <w:r>
        <w:t>article</w:t>
      </w:r>
      <w:r w:rsidRPr="0045799C">
        <w:t>.</w:t>
      </w:r>
    </w:p>
    <w:p w14:paraId="6B0FB438" w14:textId="77777777" w:rsidR="00283174" w:rsidRDefault="00283174" w:rsidP="00283174">
      <w:pPr>
        <w:pStyle w:val="H1"/>
      </w:pPr>
      <w:bookmarkStart w:id="669" w:name="TOC27_07_2021_11_18_16_437"/>
      <w:bookmarkStart w:id="670" w:name="TOC27_07_2021_11_36_14_436"/>
      <w:bookmarkStart w:id="671" w:name="TOC27_07_2021_11_48_02_436"/>
      <w:bookmarkStart w:id="672" w:name="TOC27_07_2021_11_50_47_438"/>
      <w:bookmarkStart w:id="673" w:name="TOC01_02_2022_15_14_24_467"/>
      <w:bookmarkStart w:id="674" w:name="TOC02_02_2022_13_02_49_447"/>
      <w:bookmarkStart w:id="675" w:name="TOC18_02_2022_17_52_44_467"/>
      <w:bookmarkStart w:id="676" w:name="TOC23_02_2022_21_19_37_465"/>
      <w:bookmarkStart w:id="677" w:name="TOC15_08_2022_16_06_13_463"/>
      <w:bookmarkStart w:id="678" w:name="TOC06_09_2022_15_41_36_462"/>
      <w:bookmarkStart w:id="679" w:name="TOC04_10_2022_16_50_01_463"/>
      <w:bookmarkStart w:id="680" w:name="TOC23_11_2022_11_32_56_464"/>
      <w:bookmarkStart w:id="681" w:name="TOC10_01_2023_14_27_52_464"/>
      <w:bookmarkEnd w:id="669"/>
      <w:bookmarkEnd w:id="670"/>
      <w:bookmarkEnd w:id="671"/>
      <w:bookmarkEnd w:id="672"/>
      <w:bookmarkEnd w:id="673"/>
      <w:bookmarkEnd w:id="674"/>
      <w:bookmarkEnd w:id="675"/>
      <w:bookmarkEnd w:id="676"/>
      <w:bookmarkEnd w:id="677"/>
      <w:bookmarkEnd w:id="678"/>
      <w:bookmarkEnd w:id="679"/>
      <w:bookmarkEnd w:id="680"/>
      <w:bookmarkEnd w:id="681"/>
      <w:r>
        <w:lastRenderedPageBreak/>
        <w:t>Statutory</w:t>
      </w:r>
      <w:r w:rsidR="000D50D7" w:rsidRPr="000D50D7">
        <w:t xml:space="preserve"> </w:t>
      </w:r>
      <w:r>
        <w:t>undertakers</w:t>
      </w:r>
    </w:p>
    <w:p w14:paraId="5481BA89" w14:textId="77777777" w:rsidR="00283174" w:rsidRDefault="00283174" w:rsidP="00283174">
      <w:pPr>
        <w:pStyle w:val="N1"/>
      </w:pPr>
      <w:bookmarkStart w:id="682" w:name="_Ref77863967"/>
      <w:r>
        <w:t>—</w:t>
      </w:r>
      <w:r>
        <w:fldChar w:fldCharType="begin"/>
      </w:r>
      <w:r>
        <w:instrText xml:space="preserve"> LISTNUM "SEQ1" \l 2 </w:instrText>
      </w:r>
      <w:r>
        <w:fldChar w:fldCharType="end"/>
      </w:r>
      <w:r w:rsidR="000D50D7" w:rsidRPr="000D50D7">
        <w:t> </w:t>
      </w:r>
      <w:r>
        <w:t>Subject</w:t>
      </w:r>
      <w:r w:rsidR="000D50D7" w:rsidRPr="000D50D7">
        <w:t xml:space="preserve"> </w:t>
      </w:r>
      <w:r>
        <w:t>to</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Schedule</w:t>
      </w:r>
      <w:r w:rsidR="000D50D7" w:rsidRPr="000D50D7">
        <w:t xml:space="preserve"> </w:t>
      </w:r>
      <w:r>
        <w:t>15</w:t>
      </w:r>
      <w:r w:rsidR="000D50D7" w:rsidRPr="000D50D7">
        <w:t xml:space="preserve"> </w:t>
      </w:r>
      <w:r>
        <w:t>(protective</w:t>
      </w:r>
      <w:r w:rsidR="000D50D7" w:rsidRPr="000D50D7">
        <w:t xml:space="preserve"> </w:t>
      </w:r>
      <w:r>
        <w:t>provisions)</w:t>
      </w:r>
      <w:r w:rsidR="000D50D7" w:rsidRPr="000D50D7">
        <w:t xml:space="preserve"> </w:t>
      </w:r>
      <w:r>
        <w:t>the</w:t>
      </w:r>
      <w:r w:rsidR="000D50D7" w:rsidRPr="000D50D7">
        <w:t xml:space="preserve"> </w:t>
      </w:r>
      <w:r>
        <w:t>undertaker</w:t>
      </w:r>
      <w:r w:rsidR="000D50D7" w:rsidRPr="000D50D7">
        <w:t xml:space="preserve"> </w:t>
      </w:r>
      <w:r>
        <w:t>may—</w:t>
      </w:r>
      <w:bookmarkEnd w:id="682"/>
    </w:p>
    <w:p w14:paraId="0FDDECB8" w14:textId="77777777" w:rsidR="00283174" w:rsidRDefault="00283174" w:rsidP="00283174">
      <w:pPr>
        <w:pStyle w:val="N3"/>
      </w:pPr>
      <w:r>
        <w:t>acquire</w:t>
      </w:r>
      <w:r w:rsidR="000D50D7" w:rsidRPr="000D50D7">
        <w:t xml:space="preserve"> </w:t>
      </w:r>
      <w:r>
        <w:t>compulsorily,</w:t>
      </w:r>
      <w:r w:rsidR="000D50D7" w:rsidRPr="000D50D7">
        <w:t xml:space="preserve"> </w:t>
      </w:r>
      <w:r w:rsidRPr="0045799C">
        <w:t>or</w:t>
      </w:r>
      <w:r w:rsidR="000D50D7" w:rsidRPr="000D50D7">
        <w:t xml:space="preserve"> </w:t>
      </w:r>
      <w:r w:rsidRPr="0045799C">
        <w:t>acquire</w:t>
      </w:r>
      <w:r w:rsidR="000D50D7" w:rsidRPr="000D50D7">
        <w:t xml:space="preserve"> </w:t>
      </w:r>
      <w:r w:rsidRPr="0045799C">
        <w:t>new</w:t>
      </w:r>
      <w:r w:rsidR="000D50D7" w:rsidRPr="000D50D7">
        <w:t xml:space="preserve"> </w:t>
      </w:r>
      <w:r w:rsidRPr="0045799C">
        <w:t>rights</w:t>
      </w:r>
      <w:r w:rsidR="000D50D7" w:rsidRPr="000D50D7">
        <w:t xml:space="preserve"> </w:t>
      </w:r>
      <w:r w:rsidRPr="0045799C">
        <w:t>or</w:t>
      </w:r>
      <w:r w:rsidR="000D50D7" w:rsidRPr="000D50D7">
        <w:t xml:space="preserve"> </w:t>
      </w:r>
      <w:r w:rsidRPr="0045799C">
        <w:t>impose</w:t>
      </w:r>
      <w:r w:rsidR="000D50D7" w:rsidRPr="000D50D7">
        <w:t xml:space="preserve"> </w:t>
      </w:r>
      <w:r w:rsidRPr="0045799C">
        <w:t>restrictive</w:t>
      </w:r>
      <w:r w:rsidR="000D50D7" w:rsidRPr="000D50D7">
        <w:t xml:space="preserve"> </w:t>
      </w:r>
      <w:r w:rsidRPr="0045799C">
        <w:t>covenants</w:t>
      </w:r>
      <w:r w:rsidR="000D50D7" w:rsidRPr="000D50D7">
        <w:t xml:space="preserve"> </w:t>
      </w:r>
      <w:r w:rsidRPr="0045799C">
        <w:t>over,</w:t>
      </w:r>
      <w:r w:rsidR="000D50D7" w:rsidRPr="000D50D7">
        <w:t xml:space="preserve"> </w:t>
      </w:r>
      <w:r w:rsidRPr="0045799C">
        <w:t>the</w:t>
      </w:r>
      <w:r w:rsidR="000D50D7" w:rsidRPr="000D50D7">
        <w:t xml:space="preserve"> </w:t>
      </w:r>
      <w:r w:rsidRPr="0045799C">
        <w:t>land</w:t>
      </w:r>
      <w:r w:rsidR="000D50D7" w:rsidRPr="000D50D7">
        <w:t xml:space="preserve"> </w:t>
      </w:r>
      <w:r w:rsidRPr="0045799C">
        <w:t>belonging</w:t>
      </w:r>
      <w:r w:rsidR="000D50D7" w:rsidRPr="000D50D7">
        <w:t xml:space="preserve"> </w:t>
      </w:r>
      <w:r w:rsidRPr="0045799C">
        <w:t>to</w:t>
      </w:r>
      <w:r w:rsidR="000D50D7" w:rsidRPr="000D50D7">
        <w:t xml:space="preserve"> </w:t>
      </w:r>
      <w:r w:rsidRPr="0045799C">
        <w:t>statutory</w:t>
      </w:r>
      <w:r w:rsidR="000D50D7" w:rsidRPr="000D50D7">
        <w:t xml:space="preserve"> </w:t>
      </w:r>
      <w:r w:rsidRPr="0045799C">
        <w:t>undertakers</w:t>
      </w:r>
      <w:r w:rsidR="000D50D7" w:rsidRPr="000D50D7">
        <w:t xml:space="preserve"> </w:t>
      </w:r>
      <w:r w:rsidRPr="0045799C">
        <w:t>shown</w:t>
      </w:r>
      <w:r w:rsidR="000D50D7" w:rsidRPr="000D50D7">
        <w:t xml:space="preserve"> </w:t>
      </w:r>
      <w:r w:rsidRPr="0045799C">
        <w:t>on</w:t>
      </w:r>
      <w:r w:rsidR="000D50D7" w:rsidRPr="000D50D7">
        <w:t xml:space="preserve"> </w:t>
      </w:r>
      <w:r w:rsidRPr="0045799C">
        <w:t>the</w:t>
      </w:r>
      <w:r w:rsidR="000D50D7" w:rsidRPr="000D50D7">
        <w:t xml:space="preserve"> </w:t>
      </w:r>
      <w:r w:rsidRPr="0045799C">
        <w:t>land</w:t>
      </w:r>
      <w:r w:rsidR="000D50D7" w:rsidRPr="000D50D7">
        <w:t xml:space="preserve"> </w:t>
      </w:r>
      <w:r w:rsidRPr="0045799C">
        <w:t>plans</w:t>
      </w:r>
      <w:r w:rsidR="000D50D7" w:rsidRPr="000D50D7">
        <w:t xml:space="preserve"> </w:t>
      </w:r>
      <w:r w:rsidRPr="0045799C">
        <w:t>within</w:t>
      </w:r>
      <w:r w:rsidR="000D50D7" w:rsidRPr="000D50D7">
        <w:t xml:space="preserve"> </w:t>
      </w:r>
      <w:r w:rsidRPr="0045799C">
        <w:t>the</w:t>
      </w:r>
      <w:r w:rsidR="000D50D7" w:rsidRPr="000D50D7">
        <w:t xml:space="preserve"> </w:t>
      </w:r>
      <w:r w:rsidRPr="0045799C">
        <w:t>Order</w:t>
      </w:r>
      <w:r w:rsidR="000D50D7" w:rsidRPr="000D50D7">
        <w:t xml:space="preserve"> </w:t>
      </w:r>
      <w:r w:rsidRPr="0045799C">
        <w:t>land</w:t>
      </w:r>
      <w:r>
        <w:t>;</w:t>
      </w:r>
      <w:r w:rsidR="000D50D7" w:rsidRPr="000D50D7">
        <w:t xml:space="preserve"> </w:t>
      </w:r>
      <w:r>
        <w:t>and</w:t>
      </w:r>
    </w:p>
    <w:p w14:paraId="4FCF053E" w14:textId="77777777" w:rsidR="00283174" w:rsidRDefault="00283174" w:rsidP="00283174">
      <w:pPr>
        <w:pStyle w:val="N3"/>
      </w:pPr>
      <w:r w:rsidRPr="0045799C">
        <w:t>extinguish</w:t>
      </w:r>
      <w:r w:rsidR="000D50D7" w:rsidRPr="000D50D7">
        <w:t xml:space="preserve"> </w:t>
      </w:r>
      <w:r w:rsidRPr="0045799C">
        <w:t>the</w:t>
      </w:r>
      <w:r w:rsidR="000D50D7" w:rsidRPr="000D50D7">
        <w:t xml:space="preserve"> </w:t>
      </w:r>
      <w:r w:rsidRPr="0045799C">
        <w:t>rights</w:t>
      </w:r>
      <w:r w:rsidR="000D50D7" w:rsidRPr="000D50D7">
        <w:t xml:space="preserve"> </w:t>
      </w:r>
      <w:r w:rsidRPr="0045799C">
        <w:t>of,</w:t>
      </w:r>
      <w:r w:rsidR="000D50D7" w:rsidRPr="000D50D7">
        <w:t xml:space="preserve"> </w:t>
      </w:r>
      <w:r w:rsidRPr="0045799C">
        <w:t>remove,</w:t>
      </w:r>
      <w:r w:rsidR="000D50D7" w:rsidRPr="000D50D7">
        <w:t xml:space="preserve"> </w:t>
      </w:r>
      <w:r w:rsidRPr="0045799C">
        <w:t>relocate</w:t>
      </w:r>
      <w:r w:rsidR="000D50D7" w:rsidRPr="000D50D7">
        <w:t xml:space="preserve"> </w:t>
      </w:r>
      <w:r w:rsidRPr="0045799C">
        <w:t>the</w:t>
      </w:r>
      <w:r w:rsidR="000D50D7" w:rsidRPr="000D50D7">
        <w:t xml:space="preserve"> </w:t>
      </w:r>
      <w:r w:rsidRPr="0045799C">
        <w:t>rights</w:t>
      </w:r>
      <w:r w:rsidR="000D50D7" w:rsidRPr="000D50D7">
        <w:t xml:space="preserve"> </w:t>
      </w:r>
      <w:r w:rsidRPr="0045799C">
        <w:t>of</w:t>
      </w:r>
      <w:r w:rsidR="000D50D7" w:rsidRPr="000D50D7">
        <w:t xml:space="preserve"> </w:t>
      </w:r>
      <w:r w:rsidRPr="0045799C">
        <w:t>or</w:t>
      </w:r>
      <w:r w:rsidR="000D50D7" w:rsidRPr="000D50D7">
        <w:t xml:space="preserve"> </w:t>
      </w:r>
      <w:r w:rsidRPr="0045799C">
        <w:t>reposition</w:t>
      </w:r>
      <w:r w:rsidR="000D50D7" w:rsidRPr="000D50D7">
        <w:t xml:space="preserve"> </w:t>
      </w:r>
      <w:r w:rsidRPr="0045799C">
        <w:t>the</w:t>
      </w:r>
      <w:r w:rsidR="000D50D7" w:rsidRPr="000D50D7">
        <w:t xml:space="preserve"> </w:t>
      </w:r>
      <w:r w:rsidRPr="0045799C">
        <w:t>apparatus</w:t>
      </w:r>
      <w:r w:rsidR="000D50D7" w:rsidRPr="000D50D7">
        <w:t xml:space="preserve"> </w:t>
      </w:r>
      <w:r w:rsidRPr="0045799C">
        <w:t>belonging</w:t>
      </w:r>
      <w:r w:rsidR="000D50D7" w:rsidRPr="000D50D7">
        <w:t xml:space="preserve"> </w:t>
      </w:r>
      <w:r w:rsidRPr="0045799C">
        <w:t>to</w:t>
      </w:r>
      <w:r w:rsidR="000D50D7" w:rsidRPr="000D50D7">
        <w:t xml:space="preserve"> </w:t>
      </w:r>
      <w:r w:rsidRPr="0045799C">
        <w:t>statutory</w:t>
      </w:r>
      <w:r w:rsidR="000D50D7" w:rsidRPr="000D50D7">
        <w:t xml:space="preserve"> </w:t>
      </w:r>
      <w:r w:rsidRPr="0045799C">
        <w:t>undertakers</w:t>
      </w:r>
      <w:r w:rsidR="000D50D7" w:rsidRPr="000D50D7">
        <w:t xml:space="preserve"> </w:t>
      </w:r>
      <w:r w:rsidRPr="0045799C">
        <w:t>over</w:t>
      </w:r>
      <w:r w:rsidR="000D50D7" w:rsidRPr="000D50D7">
        <w:t xml:space="preserve"> </w:t>
      </w:r>
      <w:r w:rsidRPr="0045799C">
        <w:t>or</w:t>
      </w:r>
      <w:r w:rsidR="000D50D7" w:rsidRPr="000D50D7">
        <w:t xml:space="preserve"> </w:t>
      </w:r>
      <w:r w:rsidRPr="0045799C">
        <w:t>within</w:t>
      </w:r>
      <w:r w:rsidR="000D50D7" w:rsidRPr="000D50D7">
        <w:t xml:space="preserve"> </w:t>
      </w:r>
      <w:r w:rsidRPr="0045799C">
        <w:t>the</w:t>
      </w:r>
      <w:r w:rsidR="000D50D7" w:rsidRPr="000D50D7">
        <w:t xml:space="preserve"> </w:t>
      </w:r>
      <w:r w:rsidRPr="0045799C">
        <w:t>Order</w:t>
      </w:r>
      <w:r w:rsidR="000D50D7" w:rsidRPr="000D50D7">
        <w:t xml:space="preserve"> </w:t>
      </w:r>
      <w:r w:rsidRPr="0045799C">
        <w:t>land</w:t>
      </w:r>
      <w:r>
        <w:t>.</w:t>
      </w:r>
    </w:p>
    <w:p w14:paraId="5408F06B" w14:textId="77777777" w:rsidR="00283174" w:rsidRDefault="00283174" w:rsidP="00283174">
      <w:pPr>
        <w:pStyle w:val="H1"/>
      </w:pPr>
      <w:bookmarkStart w:id="683" w:name="TOC27_07_2021_11_18_16_441"/>
      <w:bookmarkStart w:id="684" w:name="TOC27_07_2021_11_36_14_440"/>
      <w:bookmarkStart w:id="685" w:name="TOC27_07_2021_11_48_02_440"/>
      <w:bookmarkStart w:id="686" w:name="TOC27_07_2021_11_50_47_442"/>
      <w:bookmarkStart w:id="687" w:name="TOC01_02_2022_15_14_24_471"/>
      <w:bookmarkStart w:id="688" w:name="TOC02_02_2022_13_02_49_451"/>
      <w:bookmarkStart w:id="689" w:name="TOC18_02_2022_17_52_44_471"/>
      <w:bookmarkStart w:id="690" w:name="TOC23_02_2022_21_19_37_469"/>
      <w:bookmarkStart w:id="691" w:name="TOC15_08_2022_16_06_13_467"/>
      <w:bookmarkStart w:id="692" w:name="TOC06_09_2022_15_41_36_466"/>
      <w:bookmarkStart w:id="693" w:name="TOC04_10_2022_16_50_01_467"/>
      <w:bookmarkStart w:id="694" w:name="TOC23_11_2022_11_32_56_468"/>
      <w:bookmarkStart w:id="695" w:name="TOC10_01_2023_14_27_52_468"/>
      <w:bookmarkEnd w:id="683"/>
      <w:bookmarkEnd w:id="684"/>
      <w:bookmarkEnd w:id="685"/>
      <w:bookmarkEnd w:id="686"/>
      <w:bookmarkEnd w:id="687"/>
      <w:bookmarkEnd w:id="688"/>
      <w:bookmarkEnd w:id="689"/>
      <w:bookmarkEnd w:id="690"/>
      <w:bookmarkEnd w:id="691"/>
      <w:bookmarkEnd w:id="692"/>
      <w:bookmarkEnd w:id="693"/>
      <w:bookmarkEnd w:id="694"/>
      <w:bookmarkEnd w:id="695"/>
      <w:r>
        <w:t>Apparatus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statutory</w:t>
      </w:r>
      <w:r w:rsidR="000D50D7" w:rsidRPr="000D50D7">
        <w:t xml:space="preserve"> </w:t>
      </w:r>
      <w:r>
        <w:t>undertakers</w:t>
      </w:r>
      <w:r w:rsidR="000D50D7" w:rsidRPr="000D50D7">
        <w:t xml:space="preserve"> </w:t>
      </w:r>
      <w:r>
        <w:t>in</w:t>
      </w:r>
      <w:r w:rsidR="000D50D7" w:rsidRPr="000D50D7">
        <w:t xml:space="preserve"> </w:t>
      </w:r>
      <w:r w:rsidR="00FA6C6A">
        <w:t>closed</w:t>
      </w:r>
      <w:r w:rsidR="000D50D7" w:rsidRPr="000D50D7">
        <w:t xml:space="preserve"> </w:t>
      </w:r>
      <w:r>
        <w:t>streets</w:t>
      </w:r>
    </w:p>
    <w:p w14:paraId="75FC0AFD" w14:textId="77777777" w:rsidR="00283174" w:rsidRDefault="000D50D7" w:rsidP="00283174">
      <w:pPr>
        <w:pStyle w:val="N1"/>
      </w:pPr>
      <w:r w:rsidRPr="000D50D7">
        <w:t> </w:t>
      </w:r>
      <w:r w:rsidR="00283174">
        <w:t>Where</w:t>
      </w:r>
      <w:r w:rsidRPr="000D50D7">
        <w:t xml:space="preserve"> </w:t>
      </w:r>
      <w:r w:rsidR="00283174">
        <w:t>a</w:t>
      </w:r>
      <w:r w:rsidRPr="000D50D7">
        <w:t xml:space="preserve"> </w:t>
      </w:r>
      <w:r w:rsidR="00283174">
        <w:t>street</w:t>
      </w:r>
      <w:r w:rsidRPr="000D50D7">
        <w:t xml:space="preserve"> </w:t>
      </w:r>
      <w:r w:rsidR="00283174">
        <w:t>is</w:t>
      </w:r>
      <w:r w:rsidRPr="000D50D7">
        <w:t xml:space="preserve"> </w:t>
      </w:r>
      <w:r w:rsidR="00283174">
        <w:t>altered</w:t>
      </w:r>
      <w:r w:rsidRPr="000D50D7">
        <w:t xml:space="preserve"> </w:t>
      </w:r>
      <w:r w:rsidR="00283174">
        <w:t>or</w:t>
      </w:r>
      <w:r w:rsidRPr="000D50D7">
        <w:t xml:space="preserve"> </w:t>
      </w:r>
      <w:r w:rsidR="00283174">
        <w:t>diverted</w:t>
      </w:r>
      <w:r w:rsidRPr="000D50D7">
        <w:t xml:space="preserve"> </w:t>
      </w:r>
      <w:r w:rsidR="00283174">
        <w:t>or</w:t>
      </w:r>
      <w:r w:rsidRPr="000D50D7">
        <w:t xml:space="preserve"> </w:t>
      </w:r>
      <w:r w:rsidR="00283174">
        <w:t>its</w:t>
      </w:r>
      <w:r w:rsidRPr="000D50D7">
        <w:t xml:space="preserve"> </w:t>
      </w:r>
      <w:r w:rsidR="00283174">
        <w:t>use</w:t>
      </w:r>
      <w:r w:rsidRPr="000D50D7">
        <w:t xml:space="preserve"> </w:t>
      </w:r>
      <w:r w:rsidR="00283174">
        <w:t>is</w:t>
      </w:r>
      <w:r w:rsidRPr="000D50D7">
        <w:t xml:space="preserve"> </w:t>
      </w:r>
      <w:r w:rsidR="00283174">
        <w:t>temporarily</w:t>
      </w:r>
      <w:r w:rsidRPr="000D50D7">
        <w:t xml:space="preserve"> </w:t>
      </w:r>
      <w:r w:rsidR="00283174">
        <w:t>prohibited</w:t>
      </w:r>
      <w:r w:rsidRPr="000D50D7">
        <w:t xml:space="preserve"> </w:t>
      </w:r>
      <w:r w:rsidR="00283174">
        <w:t>or</w:t>
      </w:r>
      <w:r w:rsidRPr="000D50D7">
        <w:t xml:space="preserve"> </w:t>
      </w:r>
      <w:r w:rsidR="00283174">
        <w:t>restricted</w:t>
      </w:r>
      <w:r w:rsidRPr="000D50D7">
        <w:t xml:space="preserve"> </w:t>
      </w:r>
      <w:r w:rsidR="00283174">
        <w:t>under</w:t>
      </w:r>
      <w:r w:rsidRPr="000D50D7">
        <w:t xml:space="preserve"> </w:t>
      </w:r>
      <w:r w:rsidR="00283174">
        <w:t>article</w:t>
      </w:r>
      <w:r w:rsidRPr="000D50D7">
        <w:t xml:space="preserve"> </w:t>
      </w:r>
      <w:r w:rsidR="00283174">
        <w:fldChar w:fldCharType="begin"/>
      </w:r>
      <w:r w:rsidR="00283174">
        <w:instrText xml:space="preserve"> REF _Ref77863683 \r \h </w:instrText>
      </w:r>
      <w:r w:rsidR="00283174">
        <w:fldChar w:fldCharType="separate"/>
      </w:r>
      <w:r>
        <w:t>8</w:t>
      </w:r>
      <w:r w:rsidR="00283174">
        <w:fldChar w:fldCharType="end"/>
      </w:r>
      <w:r w:rsidRPr="000D50D7">
        <w:t xml:space="preserve"> </w:t>
      </w:r>
      <w:r w:rsidR="00283174">
        <w:t>(street</w:t>
      </w:r>
      <w:r w:rsidRPr="000D50D7">
        <w:t xml:space="preserve"> </w:t>
      </w:r>
      <w:r w:rsidR="00283174">
        <w:t>works),</w:t>
      </w:r>
      <w:r w:rsidRPr="000D50D7">
        <w:t xml:space="preserve"> </w:t>
      </w:r>
      <w:r w:rsidR="00283174">
        <w:t>article</w:t>
      </w:r>
      <w:r w:rsidRPr="000D50D7">
        <w:t xml:space="preserve"> </w:t>
      </w:r>
      <w:r w:rsidR="00283174">
        <w:fldChar w:fldCharType="begin"/>
      </w:r>
      <w:r w:rsidR="00283174">
        <w:instrText xml:space="preserve"> REF _Ref77772482 \r \h </w:instrText>
      </w:r>
      <w:r w:rsidR="00283174">
        <w:fldChar w:fldCharType="separate"/>
      </w:r>
      <w:r>
        <w:t>9</w:t>
      </w:r>
      <w:r w:rsidR="00283174">
        <w:fldChar w:fldCharType="end"/>
      </w:r>
      <w:r w:rsidRPr="000D50D7">
        <w:t xml:space="preserve"> </w:t>
      </w:r>
      <w:r w:rsidR="00283174">
        <w:t>(power</w:t>
      </w:r>
      <w:r w:rsidRPr="000D50D7">
        <w:t xml:space="preserve"> </w:t>
      </w:r>
      <w:r w:rsidR="00283174">
        <w:t>to</w:t>
      </w:r>
      <w:r w:rsidRPr="000D50D7">
        <w:t xml:space="preserve"> </w:t>
      </w:r>
      <w:r w:rsidR="00283174">
        <w:t>alter</w:t>
      </w:r>
      <w:r w:rsidRPr="000D50D7">
        <w:t xml:space="preserve"> </w:t>
      </w:r>
      <w:r w:rsidR="00283174">
        <w:t>layout,</w:t>
      </w:r>
      <w:r w:rsidRPr="000D50D7">
        <w:t xml:space="preserve"> </w:t>
      </w:r>
      <w:r w:rsidR="00283174">
        <w:t>etc.,</w:t>
      </w:r>
      <w:r w:rsidRPr="000D50D7">
        <w:t xml:space="preserve"> </w:t>
      </w:r>
      <w:r w:rsidR="00283174">
        <w:t>of</w:t>
      </w:r>
      <w:r w:rsidRPr="000D50D7">
        <w:t xml:space="preserve"> </w:t>
      </w:r>
      <w:r w:rsidR="00283174">
        <w:t>streets),</w:t>
      </w:r>
      <w:r w:rsidRPr="000D50D7">
        <w:t xml:space="preserve"> </w:t>
      </w:r>
      <w:r w:rsidR="00283174">
        <w:t>article</w:t>
      </w:r>
      <w:r w:rsidRPr="000D50D7">
        <w:t xml:space="preserve"> </w:t>
      </w:r>
      <w:r w:rsidR="00283174">
        <w:fldChar w:fldCharType="begin"/>
      </w:r>
      <w:r w:rsidR="00283174">
        <w:instrText xml:space="preserve"> REF _Ref77863730 \r \h </w:instrText>
      </w:r>
      <w:r w:rsidR="00283174">
        <w:fldChar w:fldCharType="separate"/>
      </w:r>
      <w:r>
        <w:t>10</w:t>
      </w:r>
      <w:r w:rsidR="00283174">
        <w:fldChar w:fldCharType="end"/>
      </w:r>
      <w:r w:rsidRPr="000D50D7">
        <w:t xml:space="preserve"> </w:t>
      </w:r>
      <w:r w:rsidR="00283174">
        <w:t>(construction</w:t>
      </w:r>
      <w:r w:rsidRPr="000D50D7">
        <w:t xml:space="preserve"> </w:t>
      </w:r>
      <w:r w:rsidR="00283174">
        <w:t>and</w:t>
      </w:r>
      <w:r w:rsidRPr="000D50D7">
        <w:t xml:space="preserve"> </w:t>
      </w:r>
      <w:r w:rsidR="00283174">
        <w:t>maintenance</w:t>
      </w:r>
      <w:r w:rsidRPr="000D50D7">
        <w:t xml:space="preserve"> </w:t>
      </w:r>
      <w:r w:rsidR="00283174">
        <w:t>of</w:t>
      </w:r>
      <w:r w:rsidRPr="000D50D7">
        <w:t xml:space="preserve"> </w:t>
      </w:r>
      <w:r w:rsidR="00283174">
        <w:t>altered</w:t>
      </w:r>
      <w:r w:rsidRPr="000D50D7">
        <w:t xml:space="preserve"> </w:t>
      </w:r>
      <w:r w:rsidR="00283174">
        <w:t>streets)</w:t>
      </w:r>
      <w:r w:rsidRPr="000D50D7">
        <w:t xml:space="preserve"> </w:t>
      </w:r>
      <w:r w:rsidR="00283174">
        <w:t>or</w:t>
      </w:r>
      <w:r w:rsidRPr="000D50D7">
        <w:t xml:space="preserve"> </w:t>
      </w:r>
      <w:r w:rsidR="00283174">
        <w:t>article</w:t>
      </w:r>
      <w:r w:rsidRPr="000D50D7">
        <w:t xml:space="preserve"> </w:t>
      </w:r>
      <w:r w:rsidR="00283174">
        <w:fldChar w:fldCharType="begin"/>
      </w:r>
      <w:r w:rsidR="00283174">
        <w:instrText xml:space="preserve"> REF _Ref77863755 \r \h </w:instrText>
      </w:r>
      <w:r w:rsidR="00283174">
        <w:fldChar w:fldCharType="separate"/>
      </w:r>
      <w:r>
        <w:t>11</w:t>
      </w:r>
      <w:r w:rsidR="00283174">
        <w:fldChar w:fldCharType="end"/>
      </w:r>
      <w:r w:rsidRPr="000D50D7">
        <w:t xml:space="preserve"> </w:t>
      </w:r>
      <w:r w:rsidR="00283174">
        <w:t>(temporary</w:t>
      </w:r>
      <w:r w:rsidRPr="000D50D7">
        <w:t xml:space="preserve"> </w:t>
      </w:r>
      <w:r w:rsidR="00FA6C6A">
        <w:t>closure</w:t>
      </w:r>
      <w:r w:rsidRPr="000D50D7">
        <w:t xml:space="preserve"> </w:t>
      </w:r>
      <w:r w:rsidR="00283174">
        <w:t>of</w:t>
      </w:r>
      <w:r w:rsidRPr="000D50D7">
        <w:t xml:space="preserve"> </w:t>
      </w:r>
      <w:r w:rsidR="00283174">
        <w:t>public</w:t>
      </w:r>
      <w:r w:rsidRPr="000D50D7">
        <w:t xml:space="preserve"> </w:t>
      </w:r>
      <w:r w:rsidR="00283174">
        <w:t>rights</w:t>
      </w:r>
      <w:r w:rsidRPr="000D50D7">
        <w:t xml:space="preserve"> </w:t>
      </w:r>
      <w:r w:rsidR="00283174">
        <w:t>of</w:t>
      </w:r>
      <w:r w:rsidRPr="000D50D7">
        <w:t xml:space="preserve"> </w:t>
      </w:r>
      <w:r w:rsidR="00283174">
        <w:t>way)</w:t>
      </w:r>
      <w:r w:rsidRPr="000D50D7">
        <w:t xml:space="preserve"> </w:t>
      </w:r>
      <w:r w:rsidR="00283174">
        <w:t>any</w:t>
      </w:r>
      <w:r w:rsidRPr="000D50D7">
        <w:t xml:space="preserve"> </w:t>
      </w:r>
      <w:r w:rsidR="00283174">
        <w:t>statutory</w:t>
      </w:r>
      <w:r w:rsidRPr="000D50D7">
        <w:t xml:space="preserve"> </w:t>
      </w:r>
      <w:r w:rsidR="00283174">
        <w:t>undertaker</w:t>
      </w:r>
      <w:r w:rsidRPr="000D50D7">
        <w:t xml:space="preserve"> </w:t>
      </w:r>
      <w:r w:rsidR="00283174">
        <w:t>whose</w:t>
      </w:r>
      <w:r w:rsidRPr="000D50D7">
        <w:t xml:space="preserve"> </w:t>
      </w:r>
      <w:r w:rsidR="00283174">
        <w:t>apparatus</w:t>
      </w:r>
      <w:r w:rsidRPr="000D50D7">
        <w:t xml:space="preserve"> </w:t>
      </w:r>
      <w:r w:rsidR="00283174">
        <w:t>is</w:t>
      </w:r>
      <w:r w:rsidRPr="000D50D7">
        <w:t xml:space="preserve"> </w:t>
      </w:r>
      <w:r w:rsidR="00283174">
        <w:t>under,</w:t>
      </w:r>
      <w:r w:rsidRPr="000D50D7">
        <w:t xml:space="preserve"> </w:t>
      </w:r>
      <w:r w:rsidR="00283174">
        <w:t>in,</w:t>
      </w:r>
      <w:r w:rsidRPr="000D50D7">
        <w:t xml:space="preserve"> </w:t>
      </w:r>
      <w:r w:rsidR="00283174">
        <w:t>on,</w:t>
      </w:r>
      <w:r w:rsidRPr="000D50D7">
        <w:t xml:space="preserve"> </w:t>
      </w:r>
      <w:r w:rsidR="00283174">
        <w:t>along</w:t>
      </w:r>
      <w:r w:rsidRPr="000D50D7">
        <w:t xml:space="preserve"> </w:t>
      </w:r>
      <w:r w:rsidR="00283174">
        <w:t>or</w:t>
      </w:r>
      <w:r w:rsidRPr="000D50D7">
        <w:t xml:space="preserve"> </w:t>
      </w:r>
      <w:r w:rsidR="00283174">
        <w:t>across</w:t>
      </w:r>
      <w:r w:rsidRPr="000D50D7">
        <w:t xml:space="preserve"> </w:t>
      </w:r>
      <w:r w:rsidR="00283174">
        <w:t>the</w:t>
      </w:r>
      <w:r w:rsidRPr="000D50D7">
        <w:t xml:space="preserve"> </w:t>
      </w:r>
      <w:r w:rsidR="00283174">
        <w:t>street</w:t>
      </w:r>
      <w:r w:rsidRPr="000D50D7">
        <w:t xml:space="preserve"> </w:t>
      </w:r>
      <w:r w:rsidR="00283174">
        <w:t>has</w:t>
      </w:r>
      <w:r w:rsidRPr="000D50D7">
        <w:t xml:space="preserve"> </w:t>
      </w:r>
      <w:r w:rsidR="00283174">
        <w:t>the</w:t>
      </w:r>
      <w:r w:rsidRPr="000D50D7">
        <w:t xml:space="preserve"> </w:t>
      </w:r>
      <w:r w:rsidR="00283174">
        <w:t>same</w:t>
      </w:r>
      <w:r w:rsidRPr="000D50D7">
        <w:t xml:space="preserve"> </w:t>
      </w:r>
      <w:r w:rsidR="00283174">
        <w:t>powers</w:t>
      </w:r>
      <w:r w:rsidRPr="000D50D7">
        <w:t xml:space="preserve"> </w:t>
      </w:r>
      <w:r w:rsidR="00283174">
        <w:t>and</w:t>
      </w:r>
      <w:r w:rsidRPr="000D50D7">
        <w:t xml:space="preserve"> </w:t>
      </w:r>
      <w:r w:rsidR="00283174">
        <w:t>rights</w:t>
      </w:r>
      <w:r w:rsidRPr="000D50D7">
        <w:t xml:space="preserve"> </w:t>
      </w:r>
      <w:r w:rsidR="00283174">
        <w:t>in</w:t>
      </w:r>
      <w:r w:rsidRPr="000D50D7">
        <w:t xml:space="preserve"> </w:t>
      </w:r>
      <w:r w:rsidR="00283174">
        <w:t>respect</w:t>
      </w:r>
      <w:r w:rsidRPr="000D50D7">
        <w:t xml:space="preserve"> </w:t>
      </w:r>
      <w:r w:rsidR="00283174">
        <w:t>of</w:t>
      </w:r>
      <w:r w:rsidRPr="000D50D7">
        <w:t xml:space="preserve"> </w:t>
      </w:r>
      <w:r w:rsidR="00283174">
        <w:t>that</w:t>
      </w:r>
      <w:r w:rsidRPr="000D50D7">
        <w:t xml:space="preserve"> </w:t>
      </w:r>
      <w:r w:rsidR="00283174">
        <w:t>apparatus,</w:t>
      </w:r>
      <w:r w:rsidRPr="000D50D7">
        <w:t xml:space="preserve"> </w:t>
      </w:r>
      <w:r w:rsidR="00283174">
        <w:t>subject</w:t>
      </w:r>
      <w:r w:rsidRPr="000D50D7">
        <w:t xml:space="preserve"> </w:t>
      </w:r>
      <w:r w:rsidR="00283174">
        <w:t>to</w:t>
      </w:r>
      <w:r w:rsidRPr="000D50D7">
        <w:t xml:space="preserve"> </w:t>
      </w:r>
      <w:r w:rsidR="00283174">
        <w:t>Schedule</w:t>
      </w:r>
      <w:r w:rsidRPr="000D50D7">
        <w:t xml:space="preserve"> </w:t>
      </w:r>
      <w:r w:rsidR="00283174">
        <w:t>15</w:t>
      </w:r>
      <w:r w:rsidRPr="000D50D7">
        <w:t xml:space="preserve"> </w:t>
      </w:r>
      <w:r w:rsidR="00283174">
        <w:t>(protective</w:t>
      </w:r>
      <w:r w:rsidRPr="000D50D7">
        <w:t xml:space="preserve"> </w:t>
      </w:r>
      <w:r w:rsidR="00283174">
        <w:t>provisions),</w:t>
      </w:r>
      <w:r w:rsidRPr="000D50D7">
        <w:t xml:space="preserve"> </w:t>
      </w:r>
      <w:r w:rsidR="00283174">
        <w:t>as</w:t>
      </w:r>
      <w:r w:rsidRPr="000D50D7">
        <w:t xml:space="preserve"> </w:t>
      </w:r>
      <w:r w:rsidR="00283174">
        <w:t>if</w:t>
      </w:r>
      <w:r w:rsidRPr="000D50D7">
        <w:t xml:space="preserve"> </w:t>
      </w:r>
      <w:r w:rsidR="00283174">
        <w:t>this</w:t>
      </w:r>
      <w:r w:rsidRPr="000D50D7">
        <w:t xml:space="preserve"> </w:t>
      </w:r>
      <w:r w:rsidR="00283174">
        <w:t>Order</w:t>
      </w:r>
      <w:r w:rsidRPr="000D50D7">
        <w:t xml:space="preserve"> </w:t>
      </w:r>
      <w:r w:rsidR="00283174">
        <w:t>had</w:t>
      </w:r>
      <w:r w:rsidRPr="000D50D7">
        <w:t xml:space="preserve"> </w:t>
      </w:r>
      <w:r w:rsidR="00283174">
        <w:t>not</w:t>
      </w:r>
      <w:r w:rsidRPr="000D50D7">
        <w:t xml:space="preserve"> </w:t>
      </w:r>
      <w:r w:rsidR="00283174">
        <w:t>been</w:t>
      </w:r>
      <w:r w:rsidRPr="000D50D7">
        <w:t xml:space="preserve"> </w:t>
      </w:r>
      <w:r w:rsidR="00283174">
        <w:t>made.</w:t>
      </w:r>
    </w:p>
    <w:p w14:paraId="613E8F1C" w14:textId="77777777" w:rsidR="00283174" w:rsidRDefault="00283174" w:rsidP="00283174">
      <w:pPr>
        <w:pStyle w:val="H1"/>
      </w:pPr>
      <w:bookmarkStart w:id="696" w:name="TOC27_07_2021_11_18_16_443"/>
      <w:bookmarkStart w:id="697" w:name="TOC27_07_2021_11_36_14_442"/>
      <w:bookmarkStart w:id="698" w:name="TOC27_07_2021_11_48_02_442"/>
      <w:bookmarkStart w:id="699" w:name="TOC27_07_2021_11_50_47_444"/>
      <w:bookmarkStart w:id="700" w:name="TOC01_02_2022_15_14_24_473"/>
      <w:bookmarkStart w:id="701" w:name="TOC02_02_2022_13_02_49_453"/>
      <w:bookmarkStart w:id="702" w:name="TOC18_02_2022_17_52_44_473"/>
      <w:bookmarkStart w:id="703" w:name="TOC23_02_2022_21_19_37_471"/>
      <w:bookmarkStart w:id="704" w:name="TOC15_08_2022_16_06_13_469"/>
      <w:bookmarkStart w:id="705" w:name="TOC06_09_2022_15_41_36_468"/>
      <w:bookmarkStart w:id="706" w:name="TOC04_10_2022_16_50_01_469"/>
      <w:bookmarkStart w:id="707" w:name="TOC23_11_2022_11_32_56_470"/>
      <w:bookmarkStart w:id="708" w:name="TOC10_01_2023_14_27_52_470"/>
      <w:bookmarkEnd w:id="696"/>
      <w:bookmarkEnd w:id="697"/>
      <w:bookmarkEnd w:id="698"/>
      <w:bookmarkEnd w:id="699"/>
      <w:bookmarkEnd w:id="700"/>
      <w:bookmarkEnd w:id="701"/>
      <w:bookmarkEnd w:id="702"/>
      <w:bookmarkEnd w:id="703"/>
      <w:bookmarkEnd w:id="704"/>
      <w:bookmarkEnd w:id="705"/>
      <w:bookmarkEnd w:id="706"/>
      <w:bookmarkEnd w:id="707"/>
      <w:bookmarkEnd w:id="708"/>
      <w:r>
        <w:t>Recovery</w:t>
      </w:r>
      <w:r w:rsidR="000D50D7" w:rsidRPr="000D50D7">
        <w:t xml:space="preserve"> </w:t>
      </w:r>
      <w:r>
        <w:t>of</w:t>
      </w:r>
      <w:r w:rsidR="000D50D7" w:rsidRPr="000D50D7">
        <w:t xml:space="preserve"> </w:t>
      </w:r>
      <w:r>
        <w:t>costs</w:t>
      </w:r>
      <w:r w:rsidR="000D50D7" w:rsidRPr="000D50D7">
        <w:t xml:space="preserve"> </w:t>
      </w:r>
      <w:r>
        <w:t>of</w:t>
      </w:r>
      <w:r w:rsidR="000D50D7" w:rsidRPr="000D50D7">
        <w:t xml:space="preserve"> </w:t>
      </w:r>
      <w:r>
        <w:t>new</w:t>
      </w:r>
      <w:r w:rsidR="000D50D7" w:rsidRPr="000D50D7">
        <w:t xml:space="preserve"> </w:t>
      </w:r>
      <w:r>
        <w:t>connections</w:t>
      </w:r>
    </w:p>
    <w:p w14:paraId="3805011C" w14:textId="77777777" w:rsidR="00283174" w:rsidRDefault="00283174" w:rsidP="00283174">
      <w:pPr>
        <w:pStyle w:val="N1"/>
      </w:pPr>
      <w:r>
        <w:t>—</w:t>
      </w:r>
      <w:r>
        <w:fldChar w:fldCharType="begin"/>
      </w:r>
      <w:bookmarkStart w:id="709" w:name="_Ref77864008"/>
      <w:bookmarkEnd w:id="709"/>
      <w:r>
        <w:instrText xml:space="preserve"> LISTNUM "SEQ1" \l 2 </w:instrText>
      </w:r>
      <w:r>
        <w:fldChar w:fldCharType="end"/>
      </w:r>
      <w:r w:rsidR="000D50D7" w:rsidRPr="000D50D7">
        <w:t> </w:t>
      </w:r>
      <w:r>
        <w:t>Where</w:t>
      </w:r>
      <w:r w:rsidR="000D50D7" w:rsidRPr="000D50D7">
        <w:t xml:space="preserve"> </w:t>
      </w:r>
      <w:r>
        <w:t>any</w:t>
      </w:r>
      <w:r w:rsidR="000D50D7" w:rsidRPr="000D50D7">
        <w:t xml:space="preserve"> </w:t>
      </w:r>
      <w:r>
        <w:t>apparatus</w:t>
      </w:r>
      <w:r w:rsidR="000D50D7" w:rsidRPr="000D50D7">
        <w:t xml:space="preserve"> </w:t>
      </w:r>
      <w:r>
        <w:t>of</w:t>
      </w:r>
      <w:r w:rsidR="000D50D7" w:rsidRPr="000D50D7">
        <w:t xml:space="preserve"> </w:t>
      </w:r>
      <w:r>
        <w:t>a</w:t>
      </w:r>
      <w:r w:rsidR="000D50D7" w:rsidRPr="000D50D7">
        <w:t xml:space="preserve"> </w:t>
      </w:r>
      <w:r>
        <w:t>public</w:t>
      </w:r>
      <w:r w:rsidR="000D50D7" w:rsidRPr="000D50D7">
        <w:t xml:space="preserve"> </w:t>
      </w:r>
      <w:r>
        <w:t>utility</w:t>
      </w:r>
      <w:r w:rsidR="000D50D7" w:rsidRPr="000D50D7">
        <w:t xml:space="preserve"> </w:t>
      </w:r>
      <w:r>
        <w:t>undertaker</w:t>
      </w:r>
      <w:r w:rsidR="000D50D7" w:rsidRPr="000D50D7">
        <w:t xml:space="preserve"> </w:t>
      </w:r>
      <w:r>
        <w:t>or</w:t>
      </w:r>
      <w:r w:rsidR="000D50D7" w:rsidRPr="000D50D7">
        <w:t xml:space="preserve"> </w:t>
      </w:r>
      <w:r>
        <w:t>of</w:t>
      </w:r>
      <w:r w:rsidR="000D50D7" w:rsidRPr="000D50D7">
        <w:t xml:space="preserve"> </w:t>
      </w:r>
      <w:r>
        <w:t>a</w:t>
      </w:r>
      <w:r w:rsidR="000D50D7" w:rsidRPr="000D50D7">
        <w:t xml:space="preserve"> </w:t>
      </w:r>
      <w:r>
        <w:t>public</w:t>
      </w:r>
      <w:r w:rsidR="000D50D7" w:rsidRPr="000D50D7">
        <w:t xml:space="preserve"> </w:t>
      </w:r>
      <w:r>
        <w:t>communications</w:t>
      </w:r>
      <w:r w:rsidR="000D50D7" w:rsidRPr="000D50D7">
        <w:t xml:space="preserve"> </w:t>
      </w:r>
      <w:r>
        <w:t>provider</w:t>
      </w:r>
      <w:r w:rsidR="000D50D7" w:rsidRPr="000D50D7">
        <w:t xml:space="preserve"> </w:t>
      </w:r>
      <w:r>
        <w:t>is</w:t>
      </w:r>
      <w:r w:rsidR="000D50D7" w:rsidRPr="000D50D7">
        <w:t xml:space="preserve"> </w:t>
      </w:r>
      <w:r>
        <w:t>removed</w:t>
      </w:r>
      <w:r w:rsidR="000D50D7" w:rsidRPr="000D50D7">
        <w:t xml:space="preserve"> </w:t>
      </w:r>
      <w:r>
        <w:t>under</w:t>
      </w:r>
      <w:r w:rsidR="000D50D7" w:rsidRPr="000D50D7">
        <w:t xml:space="preserve"> </w:t>
      </w:r>
      <w:r>
        <w:t>article</w:t>
      </w:r>
      <w:r w:rsidR="000D50D7" w:rsidRPr="000D50D7">
        <w:t xml:space="preserve"> </w:t>
      </w:r>
      <w:r>
        <w:fldChar w:fldCharType="begin"/>
      </w:r>
      <w:r>
        <w:instrText xml:space="preserve"> REF _Ref77863967 \r \h </w:instrText>
      </w:r>
      <w:r>
        <w:fldChar w:fldCharType="separate"/>
      </w:r>
      <w:r w:rsidR="000D50D7">
        <w:t>29</w:t>
      </w:r>
      <w:r>
        <w:fldChar w:fldCharType="end"/>
      </w:r>
      <w:r w:rsidR="000D50D7" w:rsidRPr="000D50D7">
        <w:t xml:space="preserve"> </w:t>
      </w:r>
      <w:r>
        <w:t>(statutory</w:t>
      </w:r>
      <w:r w:rsidR="000D50D7" w:rsidRPr="000D50D7">
        <w:t xml:space="preserve"> </w:t>
      </w:r>
      <w:r>
        <w:t>undertakers)</w:t>
      </w:r>
      <w:r w:rsidR="000D50D7" w:rsidRPr="000D50D7">
        <w:t xml:space="preserve"> </w:t>
      </w:r>
      <w:r w:rsidRPr="005612B4">
        <w:t>any</w:t>
      </w:r>
      <w:r w:rsidR="000D50D7" w:rsidRPr="000D50D7">
        <w:t xml:space="preserve"> </w:t>
      </w:r>
      <w:r w:rsidRPr="005612B4">
        <w:t>person</w:t>
      </w:r>
      <w:r w:rsidR="000D50D7" w:rsidRPr="000D50D7">
        <w:t xml:space="preserve"> </w:t>
      </w:r>
      <w:r w:rsidRPr="005612B4">
        <w:t>who</w:t>
      </w:r>
      <w:r w:rsidR="000D50D7" w:rsidRPr="000D50D7">
        <w:t xml:space="preserve"> </w:t>
      </w:r>
      <w:r w:rsidRPr="005612B4">
        <w:t>is</w:t>
      </w:r>
      <w:r w:rsidR="000D50D7" w:rsidRPr="000D50D7">
        <w:t xml:space="preserve"> </w:t>
      </w:r>
      <w:r w:rsidRPr="005612B4">
        <w:t>the</w:t>
      </w:r>
      <w:r w:rsidR="000D50D7" w:rsidRPr="000D50D7">
        <w:t xml:space="preserve"> </w:t>
      </w:r>
      <w:r w:rsidRPr="005612B4">
        <w:t>owner</w:t>
      </w:r>
      <w:r w:rsidR="000D50D7" w:rsidRPr="000D50D7">
        <w:t xml:space="preserve"> </w:t>
      </w:r>
      <w:r w:rsidRPr="005612B4">
        <w:t>or</w:t>
      </w:r>
      <w:r w:rsidR="000D50D7" w:rsidRPr="000D50D7">
        <w:t xml:space="preserve"> </w:t>
      </w:r>
      <w:r w:rsidRPr="005612B4">
        <w:t>occupier</w:t>
      </w:r>
      <w:r w:rsidR="000D50D7" w:rsidRPr="000D50D7">
        <w:t xml:space="preserve"> </w:t>
      </w:r>
      <w:r w:rsidRPr="005612B4">
        <w:t>of</w:t>
      </w:r>
      <w:r w:rsidR="000D50D7" w:rsidRPr="000D50D7">
        <w:t xml:space="preserve"> </w:t>
      </w:r>
      <w:r w:rsidRPr="005612B4">
        <w:t>premises</w:t>
      </w:r>
      <w:r w:rsidR="000D50D7" w:rsidRPr="000D50D7">
        <w:t xml:space="preserve"> </w:t>
      </w:r>
      <w:r w:rsidRPr="005612B4">
        <w:t>to</w:t>
      </w:r>
      <w:r w:rsidR="000D50D7" w:rsidRPr="000D50D7">
        <w:t xml:space="preserve"> </w:t>
      </w:r>
      <w:r w:rsidRPr="005612B4">
        <w:t>which</w:t>
      </w:r>
      <w:r w:rsidR="000D50D7" w:rsidRPr="000D50D7">
        <w:t xml:space="preserve"> </w:t>
      </w:r>
      <w:r w:rsidRPr="005612B4">
        <w:t>a</w:t>
      </w:r>
      <w:r w:rsidR="000D50D7" w:rsidRPr="000D50D7">
        <w:t xml:space="preserve"> </w:t>
      </w:r>
      <w:r w:rsidRPr="005612B4">
        <w:t>supply</w:t>
      </w:r>
      <w:r w:rsidR="000D50D7" w:rsidRPr="000D50D7">
        <w:t xml:space="preserve"> </w:t>
      </w:r>
      <w:r w:rsidRPr="005612B4">
        <w:t>was</w:t>
      </w:r>
      <w:r w:rsidR="000D50D7" w:rsidRPr="000D50D7">
        <w:t xml:space="preserve"> </w:t>
      </w:r>
      <w:r w:rsidRPr="005612B4">
        <w:t>given</w:t>
      </w:r>
      <w:r w:rsidR="000D50D7" w:rsidRPr="000D50D7">
        <w:t xml:space="preserve"> </w:t>
      </w:r>
      <w:r w:rsidRPr="005612B4">
        <w:t>from</w:t>
      </w:r>
      <w:r w:rsidR="000D50D7" w:rsidRPr="000D50D7">
        <w:t xml:space="preserve"> </w:t>
      </w:r>
      <w:r w:rsidRPr="005612B4">
        <w:t>that</w:t>
      </w:r>
      <w:r w:rsidR="000D50D7" w:rsidRPr="000D50D7">
        <w:t xml:space="preserve"> </w:t>
      </w:r>
      <w:r w:rsidRPr="005612B4">
        <w:t>apparatus</w:t>
      </w:r>
      <w:r w:rsidR="000D50D7" w:rsidRPr="000D50D7">
        <w:t xml:space="preserve"> </w:t>
      </w:r>
      <w:r w:rsidRPr="005612B4">
        <w:t>is</w:t>
      </w:r>
      <w:r w:rsidR="000D50D7" w:rsidRPr="000D50D7">
        <w:t xml:space="preserve"> </w:t>
      </w:r>
      <w:r w:rsidRPr="005612B4">
        <w:t>entitled</w:t>
      </w:r>
      <w:r w:rsidR="000D50D7" w:rsidRPr="000D50D7">
        <w:t xml:space="preserve"> </w:t>
      </w:r>
      <w:r w:rsidRPr="005612B4">
        <w:t>to</w:t>
      </w:r>
      <w:r w:rsidR="000D50D7" w:rsidRPr="000D50D7">
        <w:t xml:space="preserve"> </w:t>
      </w:r>
      <w:r w:rsidRPr="005612B4">
        <w:t>recover</w:t>
      </w:r>
      <w:r w:rsidR="000D50D7" w:rsidRPr="000D50D7">
        <w:t xml:space="preserve"> </w:t>
      </w:r>
      <w:r w:rsidRPr="005612B4">
        <w:t>from</w:t>
      </w:r>
      <w:r w:rsidR="000D50D7" w:rsidRPr="000D50D7">
        <w:t xml:space="preserve"> </w:t>
      </w:r>
      <w:r w:rsidRPr="005612B4">
        <w:t>the</w:t>
      </w:r>
      <w:r w:rsidR="000D50D7" w:rsidRPr="000D50D7">
        <w:t xml:space="preserve"> </w:t>
      </w:r>
      <w:r w:rsidRPr="005612B4">
        <w:t>undertaker</w:t>
      </w:r>
      <w:r w:rsidR="000D50D7" w:rsidRPr="000D50D7">
        <w:t xml:space="preserve"> </w:t>
      </w:r>
      <w:r w:rsidRPr="005612B4">
        <w:t>compensation</w:t>
      </w:r>
      <w:r w:rsidR="000D50D7" w:rsidRPr="000D50D7">
        <w:t xml:space="preserve"> </w:t>
      </w:r>
      <w:r w:rsidRPr="005612B4">
        <w:t>in</w:t>
      </w:r>
      <w:r w:rsidR="000D50D7" w:rsidRPr="000D50D7">
        <w:t xml:space="preserve"> </w:t>
      </w:r>
      <w:r w:rsidRPr="005612B4">
        <w:t>respect</w:t>
      </w:r>
      <w:r w:rsidR="000D50D7" w:rsidRPr="000D50D7">
        <w:t xml:space="preserve"> </w:t>
      </w:r>
      <w:r w:rsidRPr="005612B4">
        <w:t>of</w:t>
      </w:r>
      <w:r w:rsidR="000D50D7" w:rsidRPr="000D50D7">
        <w:t xml:space="preserve"> </w:t>
      </w:r>
      <w:r w:rsidRPr="005612B4">
        <w:t>expenditure</w:t>
      </w:r>
      <w:r w:rsidR="000D50D7" w:rsidRPr="000D50D7">
        <w:t xml:space="preserve"> </w:t>
      </w:r>
      <w:r w:rsidRPr="005612B4">
        <w:t>reasonably</w:t>
      </w:r>
      <w:r w:rsidR="000D50D7" w:rsidRPr="000D50D7">
        <w:t xml:space="preserve"> </w:t>
      </w:r>
      <w:r w:rsidRPr="005612B4">
        <w:t>incurred</w:t>
      </w:r>
      <w:r w:rsidR="000D50D7" w:rsidRPr="000D50D7">
        <w:t xml:space="preserve"> </w:t>
      </w:r>
      <w:r w:rsidRPr="005612B4">
        <w:t>by</w:t>
      </w:r>
      <w:r w:rsidR="000D50D7" w:rsidRPr="000D50D7">
        <w:t xml:space="preserve"> </w:t>
      </w:r>
      <w:r w:rsidRPr="005612B4">
        <w:t>that</w:t>
      </w:r>
      <w:r w:rsidR="000D50D7" w:rsidRPr="000D50D7">
        <w:t xml:space="preserve"> </w:t>
      </w:r>
      <w:r w:rsidRPr="005612B4">
        <w:t>person,</w:t>
      </w:r>
      <w:r w:rsidR="000D50D7" w:rsidRPr="000D50D7">
        <w:t xml:space="preserve"> </w:t>
      </w:r>
      <w:r w:rsidRPr="005612B4">
        <w:t>in</w:t>
      </w:r>
      <w:r w:rsidR="000D50D7" w:rsidRPr="000D50D7">
        <w:t xml:space="preserve"> </w:t>
      </w:r>
      <w:r w:rsidRPr="005612B4">
        <w:t>consequence</w:t>
      </w:r>
      <w:r w:rsidR="000D50D7" w:rsidRPr="000D50D7">
        <w:t xml:space="preserve"> </w:t>
      </w:r>
      <w:r w:rsidRPr="005612B4">
        <w:t>of</w:t>
      </w:r>
      <w:r w:rsidR="000D50D7" w:rsidRPr="000D50D7">
        <w:t xml:space="preserve"> </w:t>
      </w:r>
      <w:r w:rsidRPr="005612B4">
        <w:t>the</w:t>
      </w:r>
      <w:r w:rsidR="000D50D7" w:rsidRPr="000D50D7">
        <w:t xml:space="preserve"> </w:t>
      </w:r>
      <w:r w:rsidRPr="005612B4">
        <w:t>removal,</w:t>
      </w:r>
      <w:r w:rsidR="000D50D7" w:rsidRPr="000D50D7">
        <w:t xml:space="preserve"> </w:t>
      </w:r>
      <w:r w:rsidRPr="005612B4">
        <w:t>for</w:t>
      </w:r>
      <w:r w:rsidR="000D50D7" w:rsidRPr="000D50D7">
        <w:t xml:space="preserve"> </w:t>
      </w:r>
      <w:r w:rsidRPr="005612B4">
        <w:t>the</w:t>
      </w:r>
      <w:r w:rsidR="000D50D7" w:rsidRPr="000D50D7">
        <w:t xml:space="preserve"> </w:t>
      </w:r>
      <w:r w:rsidRPr="005612B4">
        <w:t>purpose</w:t>
      </w:r>
      <w:r w:rsidR="000D50D7" w:rsidRPr="000D50D7">
        <w:t xml:space="preserve"> </w:t>
      </w:r>
      <w:r w:rsidRPr="005612B4">
        <w:t>of</w:t>
      </w:r>
      <w:r w:rsidR="000D50D7" w:rsidRPr="000D50D7">
        <w:t xml:space="preserve"> </w:t>
      </w:r>
      <w:r w:rsidRPr="005612B4">
        <w:t>effecting</w:t>
      </w:r>
      <w:r w:rsidR="000D50D7" w:rsidRPr="000D50D7">
        <w:t xml:space="preserve"> </w:t>
      </w:r>
      <w:r w:rsidRPr="005612B4">
        <w:t>a</w:t>
      </w:r>
      <w:r w:rsidR="000D50D7" w:rsidRPr="000D50D7">
        <w:t xml:space="preserve"> </w:t>
      </w:r>
      <w:r w:rsidRPr="005612B4">
        <w:t>connection</w:t>
      </w:r>
      <w:r w:rsidR="000D50D7" w:rsidRPr="000D50D7">
        <w:t xml:space="preserve"> </w:t>
      </w:r>
      <w:r w:rsidRPr="005612B4">
        <w:t>between</w:t>
      </w:r>
      <w:r w:rsidR="000D50D7" w:rsidRPr="000D50D7">
        <w:t xml:space="preserve"> </w:t>
      </w:r>
      <w:r w:rsidRPr="005612B4">
        <w:t>the</w:t>
      </w:r>
      <w:r w:rsidR="000D50D7" w:rsidRPr="000D50D7">
        <w:t xml:space="preserve"> </w:t>
      </w:r>
      <w:r w:rsidRPr="005612B4">
        <w:t>premises</w:t>
      </w:r>
      <w:r w:rsidR="000D50D7" w:rsidRPr="000D50D7">
        <w:t xml:space="preserve"> </w:t>
      </w:r>
      <w:r w:rsidRPr="005612B4">
        <w:t>and</w:t>
      </w:r>
      <w:r w:rsidR="000D50D7" w:rsidRPr="000D50D7">
        <w:t xml:space="preserve"> </w:t>
      </w:r>
      <w:r w:rsidRPr="005612B4">
        <w:t>any</w:t>
      </w:r>
      <w:r w:rsidR="000D50D7" w:rsidRPr="000D50D7">
        <w:t xml:space="preserve"> </w:t>
      </w:r>
      <w:r w:rsidRPr="005612B4">
        <w:t>other</w:t>
      </w:r>
      <w:r w:rsidR="000D50D7" w:rsidRPr="000D50D7">
        <w:t xml:space="preserve"> </w:t>
      </w:r>
      <w:r w:rsidRPr="005612B4">
        <w:t>apparatus</w:t>
      </w:r>
      <w:r w:rsidR="000D50D7" w:rsidRPr="000D50D7">
        <w:t xml:space="preserve"> </w:t>
      </w:r>
      <w:r w:rsidRPr="005612B4">
        <w:t>from</w:t>
      </w:r>
      <w:r w:rsidR="000D50D7" w:rsidRPr="000D50D7">
        <w:t xml:space="preserve"> </w:t>
      </w:r>
      <w:r w:rsidRPr="005612B4">
        <w:t>which</w:t>
      </w:r>
      <w:r w:rsidR="000D50D7" w:rsidRPr="000D50D7">
        <w:t xml:space="preserve"> </w:t>
      </w:r>
      <w:r w:rsidRPr="005612B4">
        <w:t>a</w:t>
      </w:r>
      <w:r w:rsidR="000D50D7" w:rsidRPr="000D50D7">
        <w:t xml:space="preserve"> </w:t>
      </w:r>
      <w:r w:rsidRPr="005612B4">
        <w:t>supply</w:t>
      </w:r>
      <w:r w:rsidR="000D50D7" w:rsidRPr="000D50D7">
        <w:t xml:space="preserve"> </w:t>
      </w:r>
      <w:r w:rsidRPr="005612B4">
        <w:t>is</w:t>
      </w:r>
      <w:r w:rsidR="000D50D7" w:rsidRPr="000D50D7">
        <w:t xml:space="preserve"> </w:t>
      </w:r>
      <w:r w:rsidRPr="005612B4">
        <w:t>given</w:t>
      </w:r>
      <w:r>
        <w:t>.</w:t>
      </w:r>
    </w:p>
    <w:p w14:paraId="33086424" w14:textId="77777777" w:rsidR="00283174" w:rsidRDefault="00283174" w:rsidP="00283174">
      <w:pPr>
        <w:pStyle w:val="N2"/>
      </w:pPr>
      <w:r>
        <w:t>Paragraph</w:t>
      </w:r>
      <w:r w:rsidR="000D50D7" w:rsidRPr="000D50D7">
        <w:t xml:space="preserve"> </w:t>
      </w:r>
      <w:r>
        <w:fldChar w:fldCharType="begin"/>
      </w:r>
      <w:r>
        <w:instrText xml:space="preserve"> REF _Ref77864008 \r \h </w:instrText>
      </w:r>
      <w:r>
        <w:fldChar w:fldCharType="separate"/>
      </w:r>
      <w:r w:rsidR="000D50D7">
        <w:t>(1)</w:t>
      </w:r>
      <w:r>
        <w:fldChar w:fldCharType="end"/>
      </w:r>
      <w:r w:rsidR="000D50D7" w:rsidRPr="000D50D7">
        <w:t xml:space="preserve"> </w:t>
      </w:r>
      <w:r>
        <w:t>does</w:t>
      </w:r>
      <w:r w:rsidR="000D50D7" w:rsidRPr="000D50D7">
        <w:t xml:space="preserve"> </w:t>
      </w:r>
      <w:r>
        <w:t>not</w:t>
      </w:r>
      <w:r w:rsidR="000D50D7" w:rsidRPr="000D50D7">
        <w:t xml:space="preserve"> </w:t>
      </w:r>
      <w:r>
        <w:t>apply</w:t>
      </w:r>
      <w:r w:rsidR="000D50D7" w:rsidRPr="000D50D7">
        <w:t xml:space="preserve"> </w:t>
      </w:r>
      <w:r>
        <w:t>in</w:t>
      </w:r>
      <w:r w:rsidR="000D50D7" w:rsidRPr="000D50D7">
        <w:t xml:space="preserve"> </w:t>
      </w:r>
      <w:r>
        <w:t>the</w:t>
      </w:r>
      <w:r w:rsidR="000D50D7" w:rsidRPr="000D50D7">
        <w:t xml:space="preserve"> </w:t>
      </w:r>
      <w:r>
        <w:t>case</w:t>
      </w:r>
      <w:r w:rsidR="000D50D7" w:rsidRPr="000D50D7">
        <w:t xml:space="preserve"> </w:t>
      </w:r>
      <w:r>
        <w:t>of</w:t>
      </w:r>
      <w:r w:rsidR="000D50D7" w:rsidRPr="000D50D7">
        <w:t xml:space="preserve"> </w:t>
      </w:r>
      <w:r>
        <w:t>the</w:t>
      </w:r>
      <w:r w:rsidR="000D50D7" w:rsidRPr="000D50D7">
        <w:t xml:space="preserve"> </w:t>
      </w:r>
      <w:r>
        <w:t>removal</w:t>
      </w:r>
      <w:r w:rsidR="000D50D7" w:rsidRPr="000D50D7">
        <w:t xml:space="preserve"> </w:t>
      </w:r>
      <w:r>
        <w:t>of</w:t>
      </w:r>
      <w:r w:rsidR="000D50D7" w:rsidRPr="000D50D7">
        <w:t xml:space="preserve"> </w:t>
      </w:r>
      <w:r>
        <w:t>a</w:t>
      </w:r>
      <w:r w:rsidR="000D50D7" w:rsidRPr="000D50D7">
        <w:t xml:space="preserve"> </w:t>
      </w:r>
      <w:r>
        <w:t>public</w:t>
      </w:r>
      <w:r w:rsidR="000D50D7" w:rsidRPr="000D50D7">
        <w:t xml:space="preserve"> </w:t>
      </w:r>
      <w:r>
        <w:t>sewer</w:t>
      </w:r>
      <w:r w:rsidR="000D50D7" w:rsidRPr="000D50D7">
        <w:t xml:space="preserve"> </w:t>
      </w:r>
      <w:r>
        <w:t>but</w:t>
      </w:r>
      <w:r w:rsidR="000D50D7" w:rsidRPr="000D50D7">
        <w:t xml:space="preserve"> </w:t>
      </w:r>
      <w:r>
        <w:t>where</w:t>
      </w:r>
      <w:r w:rsidR="000D50D7" w:rsidRPr="000D50D7">
        <w:t xml:space="preserve"> </w:t>
      </w:r>
      <w:r>
        <w:t>such</w:t>
      </w:r>
      <w:r w:rsidR="000D50D7" w:rsidRPr="000D50D7">
        <w:t xml:space="preserve"> </w:t>
      </w:r>
      <w:r>
        <w:t>a</w:t>
      </w:r>
      <w:r w:rsidR="000D50D7" w:rsidRPr="000D50D7">
        <w:t xml:space="preserve"> </w:t>
      </w:r>
      <w:r>
        <w:t>sewer</w:t>
      </w:r>
      <w:r w:rsidR="000D50D7" w:rsidRPr="000D50D7">
        <w:t xml:space="preserve"> </w:t>
      </w:r>
      <w:r>
        <w:t>is</w:t>
      </w:r>
      <w:r w:rsidR="000D50D7" w:rsidRPr="000D50D7">
        <w:t xml:space="preserve"> </w:t>
      </w:r>
      <w:r>
        <w:t>removed</w:t>
      </w:r>
      <w:r w:rsidR="000D50D7" w:rsidRPr="000D50D7">
        <w:t xml:space="preserve"> </w:t>
      </w:r>
      <w:r>
        <w:t>under</w:t>
      </w:r>
      <w:r w:rsidR="000D50D7" w:rsidRPr="000D50D7">
        <w:t xml:space="preserve"> </w:t>
      </w:r>
      <w:r>
        <w:t>article</w:t>
      </w:r>
      <w:r w:rsidR="000D50D7" w:rsidRPr="000D50D7">
        <w:t xml:space="preserve"> </w:t>
      </w:r>
      <w:r>
        <w:fldChar w:fldCharType="begin"/>
      </w:r>
      <w:r>
        <w:instrText xml:space="preserve"> REF _Ref77863967 \r \h </w:instrText>
      </w:r>
      <w:r>
        <w:fldChar w:fldCharType="separate"/>
      </w:r>
      <w:r w:rsidR="000D50D7">
        <w:t>29</w:t>
      </w:r>
      <w:r>
        <w:fldChar w:fldCharType="end"/>
      </w:r>
      <w:r w:rsidR="000D50D7" w:rsidRPr="000D50D7">
        <w:t xml:space="preserve"> </w:t>
      </w:r>
      <w:r>
        <w:t>(statutory</w:t>
      </w:r>
      <w:r w:rsidR="000D50D7" w:rsidRPr="000D50D7">
        <w:t xml:space="preserve"> </w:t>
      </w:r>
      <w:r>
        <w:t>undertakers),</w:t>
      </w:r>
      <w:r w:rsidR="000D50D7" w:rsidRPr="000D50D7">
        <w:t xml:space="preserve"> </w:t>
      </w:r>
      <w:r>
        <w:t>any</w:t>
      </w:r>
      <w:r w:rsidR="000D50D7" w:rsidRPr="000D50D7">
        <w:t xml:space="preserve"> </w:t>
      </w:r>
      <w:r>
        <w:t>person</w:t>
      </w:r>
      <w:r w:rsidR="000D50D7" w:rsidRPr="000D50D7">
        <w:t xml:space="preserve"> </w:t>
      </w:r>
      <w:r>
        <w:t>who</w:t>
      </w:r>
      <w:r w:rsidR="000D50D7" w:rsidRPr="000D50D7">
        <w:t xml:space="preserve"> </w:t>
      </w:r>
      <w:r>
        <w:t>is—</w:t>
      </w:r>
    </w:p>
    <w:p w14:paraId="63F6922A" w14:textId="77777777" w:rsidR="00283174" w:rsidRDefault="00283174" w:rsidP="00283174">
      <w:pPr>
        <w:pStyle w:val="N3"/>
      </w:pPr>
      <w:r>
        <w:t>the</w:t>
      </w:r>
      <w:r w:rsidR="000D50D7" w:rsidRPr="000D50D7">
        <w:t xml:space="preserve"> </w:t>
      </w:r>
      <w:r>
        <w:t>owner</w:t>
      </w:r>
      <w:r w:rsidR="000D50D7" w:rsidRPr="000D50D7">
        <w:t xml:space="preserve"> </w:t>
      </w:r>
      <w:r>
        <w:t>or</w:t>
      </w:r>
      <w:r w:rsidR="000D50D7" w:rsidRPr="000D50D7">
        <w:t xml:space="preserve"> </w:t>
      </w:r>
      <w:r>
        <w:t>occupier</w:t>
      </w:r>
      <w:r w:rsidR="000D50D7" w:rsidRPr="000D50D7">
        <w:t xml:space="preserve"> </w:t>
      </w:r>
      <w:r>
        <w:t>of</w:t>
      </w:r>
      <w:r w:rsidR="000D50D7" w:rsidRPr="000D50D7">
        <w:t xml:space="preserve"> </w:t>
      </w:r>
      <w:r>
        <w:t>premises</w:t>
      </w:r>
      <w:r w:rsidR="000D50D7" w:rsidRPr="000D50D7">
        <w:t xml:space="preserve"> </w:t>
      </w:r>
      <w:r>
        <w:t>the</w:t>
      </w:r>
      <w:r w:rsidR="000D50D7" w:rsidRPr="000D50D7">
        <w:t xml:space="preserve"> </w:t>
      </w:r>
      <w:r>
        <w:t>drains</w:t>
      </w:r>
      <w:r w:rsidR="000D50D7" w:rsidRPr="000D50D7">
        <w:t xml:space="preserve"> </w:t>
      </w:r>
      <w:r>
        <w:t>of</w:t>
      </w:r>
      <w:r w:rsidR="000D50D7" w:rsidRPr="000D50D7">
        <w:t xml:space="preserve"> </w:t>
      </w:r>
      <w:r>
        <w:t>which</w:t>
      </w:r>
      <w:r w:rsidR="000D50D7" w:rsidRPr="000D50D7">
        <w:t xml:space="preserve"> </w:t>
      </w:r>
      <w:r>
        <w:t>communicated</w:t>
      </w:r>
      <w:r w:rsidR="000D50D7" w:rsidRPr="000D50D7">
        <w:t xml:space="preserve"> </w:t>
      </w:r>
      <w:r>
        <w:t>with</w:t>
      </w:r>
      <w:r w:rsidR="000D50D7" w:rsidRPr="000D50D7">
        <w:t xml:space="preserve"> </w:t>
      </w:r>
      <w:r>
        <w:t>that</w:t>
      </w:r>
      <w:r w:rsidR="000D50D7" w:rsidRPr="000D50D7">
        <w:t xml:space="preserve"> </w:t>
      </w:r>
      <w:r>
        <w:t>sewer;</w:t>
      </w:r>
      <w:r w:rsidR="000D50D7" w:rsidRPr="000D50D7">
        <w:t xml:space="preserve"> </w:t>
      </w:r>
      <w:r>
        <w:t>or</w:t>
      </w:r>
    </w:p>
    <w:p w14:paraId="05525457" w14:textId="77777777" w:rsidR="00283174" w:rsidRDefault="00283174" w:rsidP="00283174">
      <w:pPr>
        <w:pStyle w:val="N3"/>
      </w:pPr>
      <w:r>
        <w:t>the</w:t>
      </w:r>
      <w:r w:rsidR="000D50D7" w:rsidRPr="000D50D7">
        <w:t xml:space="preserve"> </w:t>
      </w:r>
      <w:r>
        <w:t>owner</w:t>
      </w:r>
      <w:r w:rsidR="000D50D7" w:rsidRPr="000D50D7">
        <w:t xml:space="preserve"> </w:t>
      </w:r>
      <w:r>
        <w:t>of</w:t>
      </w:r>
      <w:r w:rsidR="000D50D7" w:rsidRPr="000D50D7">
        <w:t xml:space="preserve"> </w:t>
      </w:r>
      <w:r>
        <w:t>a</w:t>
      </w:r>
      <w:r w:rsidR="000D50D7" w:rsidRPr="000D50D7">
        <w:t xml:space="preserve"> </w:t>
      </w:r>
      <w:r>
        <w:t>private</w:t>
      </w:r>
      <w:r w:rsidR="000D50D7" w:rsidRPr="000D50D7">
        <w:t xml:space="preserve"> </w:t>
      </w:r>
      <w:r>
        <w:t>sewer</w:t>
      </w:r>
      <w:r w:rsidR="000D50D7" w:rsidRPr="000D50D7">
        <w:t xml:space="preserve"> </w:t>
      </w:r>
      <w:r>
        <w:t>which</w:t>
      </w:r>
      <w:r w:rsidR="000D50D7" w:rsidRPr="000D50D7">
        <w:t xml:space="preserve"> </w:t>
      </w:r>
      <w:r>
        <w:t>communicated</w:t>
      </w:r>
      <w:r w:rsidR="000D50D7" w:rsidRPr="000D50D7">
        <w:t xml:space="preserve"> </w:t>
      </w:r>
      <w:r>
        <w:t>with</w:t>
      </w:r>
      <w:r w:rsidR="000D50D7" w:rsidRPr="000D50D7">
        <w:t xml:space="preserve"> </w:t>
      </w:r>
      <w:r>
        <w:t>that</w:t>
      </w:r>
      <w:r w:rsidR="000D50D7" w:rsidRPr="000D50D7">
        <w:t xml:space="preserve"> </w:t>
      </w:r>
      <w:r>
        <w:t>sewer,</w:t>
      </w:r>
    </w:p>
    <w:p w14:paraId="427A437B" w14:textId="77777777" w:rsidR="00283174" w:rsidRDefault="00283174" w:rsidP="00283174">
      <w:pPr>
        <w:pStyle w:val="T2"/>
      </w:pPr>
      <w:r>
        <w:t>is</w:t>
      </w:r>
      <w:r w:rsidR="000D50D7" w:rsidRPr="000D50D7">
        <w:t xml:space="preserve"> </w:t>
      </w:r>
      <w:r>
        <w:t>entitled</w:t>
      </w:r>
      <w:r w:rsidR="000D50D7" w:rsidRPr="000D50D7">
        <w:t xml:space="preserve"> </w:t>
      </w:r>
      <w:r>
        <w:t>to</w:t>
      </w:r>
      <w:r w:rsidR="000D50D7" w:rsidRPr="000D50D7">
        <w:t xml:space="preserve"> </w:t>
      </w:r>
      <w:r w:rsidRPr="005612B4">
        <w:t>recover</w:t>
      </w:r>
      <w:r w:rsidR="000D50D7" w:rsidRPr="000D50D7">
        <w:t xml:space="preserve"> </w:t>
      </w:r>
      <w:r w:rsidRPr="005612B4">
        <w:t>from</w:t>
      </w:r>
      <w:r w:rsidR="000D50D7" w:rsidRPr="000D50D7">
        <w:t xml:space="preserve"> </w:t>
      </w:r>
      <w:r w:rsidRPr="005612B4">
        <w:t>the</w:t>
      </w:r>
      <w:r w:rsidR="000D50D7" w:rsidRPr="000D50D7">
        <w:t xml:space="preserve"> </w:t>
      </w:r>
      <w:r w:rsidRPr="005612B4">
        <w:t>undertaker</w:t>
      </w:r>
      <w:r w:rsidR="000D50D7" w:rsidRPr="000D50D7">
        <w:t xml:space="preserve"> </w:t>
      </w:r>
      <w:r w:rsidRPr="005612B4">
        <w:t>compensation</w:t>
      </w:r>
      <w:r w:rsidR="000D50D7" w:rsidRPr="000D50D7">
        <w:t xml:space="preserve"> </w:t>
      </w:r>
      <w:r w:rsidRPr="005612B4">
        <w:t>in</w:t>
      </w:r>
      <w:r w:rsidR="000D50D7" w:rsidRPr="000D50D7">
        <w:t xml:space="preserve"> </w:t>
      </w:r>
      <w:r w:rsidRPr="005612B4">
        <w:t>respect</w:t>
      </w:r>
      <w:r w:rsidR="000D50D7" w:rsidRPr="000D50D7">
        <w:t xml:space="preserve"> </w:t>
      </w:r>
      <w:r w:rsidRPr="005612B4">
        <w:t>of</w:t>
      </w:r>
      <w:r w:rsidR="000D50D7" w:rsidRPr="000D50D7">
        <w:t xml:space="preserve"> </w:t>
      </w:r>
      <w:r w:rsidRPr="005612B4">
        <w:t>expenditure</w:t>
      </w:r>
      <w:r w:rsidR="000D50D7" w:rsidRPr="000D50D7">
        <w:t xml:space="preserve"> </w:t>
      </w:r>
      <w:r w:rsidRPr="005612B4">
        <w:t>reasonably</w:t>
      </w:r>
      <w:r w:rsidR="000D50D7" w:rsidRPr="000D50D7">
        <w:t xml:space="preserve"> </w:t>
      </w:r>
      <w:r w:rsidRPr="005612B4">
        <w:t>incurred</w:t>
      </w:r>
      <w:r w:rsidR="000D50D7" w:rsidRPr="000D50D7">
        <w:t xml:space="preserve"> </w:t>
      </w:r>
      <w:r w:rsidRPr="005612B4">
        <w:t>by</w:t>
      </w:r>
      <w:r w:rsidR="000D50D7" w:rsidRPr="000D50D7">
        <w:t xml:space="preserve"> </w:t>
      </w:r>
      <w:r w:rsidRPr="005612B4">
        <w:t>that</w:t>
      </w:r>
      <w:r w:rsidR="000D50D7" w:rsidRPr="000D50D7">
        <w:t xml:space="preserve"> </w:t>
      </w:r>
      <w:r w:rsidRPr="005612B4">
        <w:t>person,</w:t>
      </w:r>
      <w:r w:rsidR="000D50D7" w:rsidRPr="000D50D7">
        <w:t xml:space="preserve"> </w:t>
      </w:r>
      <w:r w:rsidRPr="005612B4">
        <w:t>in</w:t>
      </w:r>
      <w:r w:rsidR="000D50D7" w:rsidRPr="000D50D7">
        <w:t xml:space="preserve"> </w:t>
      </w:r>
      <w:r w:rsidRPr="005612B4">
        <w:t>consequence</w:t>
      </w:r>
      <w:r w:rsidR="000D50D7" w:rsidRPr="000D50D7">
        <w:t xml:space="preserve"> </w:t>
      </w:r>
      <w:r w:rsidRPr="005612B4">
        <w:t>of</w:t>
      </w:r>
      <w:r w:rsidR="000D50D7" w:rsidRPr="000D50D7">
        <w:t xml:space="preserve"> </w:t>
      </w:r>
      <w:r w:rsidRPr="005612B4">
        <w:t>the</w:t>
      </w:r>
      <w:r w:rsidR="000D50D7" w:rsidRPr="000D50D7">
        <w:t xml:space="preserve"> </w:t>
      </w:r>
      <w:r w:rsidRPr="005612B4">
        <w:t>removal,</w:t>
      </w:r>
      <w:r w:rsidR="000D50D7" w:rsidRPr="000D50D7">
        <w:t xml:space="preserve"> </w:t>
      </w:r>
      <w:r w:rsidRPr="005612B4">
        <w:t>for</w:t>
      </w:r>
      <w:r w:rsidR="000D50D7" w:rsidRPr="000D50D7">
        <w:t xml:space="preserve"> </w:t>
      </w:r>
      <w:r w:rsidRPr="005612B4">
        <w:t>the</w:t>
      </w:r>
      <w:r w:rsidR="000D50D7" w:rsidRPr="000D50D7">
        <w:t xml:space="preserve"> </w:t>
      </w:r>
      <w:r w:rsidRPr="005612B4">
        <w:t>purpose</w:t>
      </w:r>
      <w:r w:rsidR="000D50D7" w:rsidRPr="000D50D7">
        <w:t xml:space="preserve"> </w:t>
      </w:r>
      <w:r w:rsidRPr="005612B4">
        <w:t>of</w:t>
      </w:r>
      <w:r w:rsidR="000D50D7" w:rsidRPr="000D50D7">
        <w:t xml:space="preserve"> </w:t>
      </w:r>
      <w:r w:rsidRPr="005612B4">
        <w:t>making</w:t>
      </w:r>
      <w:r w:rsidR="000D50D7" w:rsidRPr="000D50D7">
        <w:t xml:space="preserve"> </w:t>
      </w:r>
      <w:r w:rsidRPr="005612B4">
        <w:t>the</w:t>
      </w:r>
      <w:r w:rsidR="000D50D7" w:rsidRPr="000D50D7">
        <w:t xml:space="preserve"> </w:t>
      </w:r>
      <w:r w:rsidRPr="005612B4">
        <w:t>drain</w:t>
      </w:r>
      <w:r w:rsidR="000D50D7" w:rsidRPr="000D50D7">
        <w:t xml:space="preserve"> </w:t>
      </w:r>
      <w:r w:rsidRPr="005612B4">
        <w:t>or</w:t>
      </w:r>
      <w:r w:rsidR="000D50D7" w:rsidRPr="000D50D7">
        <w:t xml:space="preserve"> </w:t>
      </w:r>
      <w:r w:rsidRPr="005612B4">
        <w:t>sewer</w:t>
      </w:r>
      <w:r w:rsidR="000D50D7" w:rsidRPr="000D50D7">
        <w:t xml:space="preserve"> </w:t>
      </w:r>
      <w:r w:rsidRPr="005612B4">
        <w:t>belonging</w:t>
      </w:r>
      <w:r w:rsidR="000D50D7" w:rsidRPr="000D50D7">
        <w:t xml:space="preserve"> </w:t>
      </w:r>
      <w:r w:rsidRPr="005612B4">
        <w:t>to</w:t>
      </w:r>
      <w:r w:rsidR="000D50D7" w:rsidRPr="000D50D7">
        <w:t xml:space="preserve"> </w:t>
      </w:r>
      <w:r w:rsidRPr="005612B4">
        <w:t>that</w:t>
      </w:r>
      <w:r w:rsidR="000D50D7" w:rsidRPr="000D50D7">
        <w:t xml:space="preserve"> </w:t>
      </w:r>
      <w:r w:rsidRPr="005612B4">
        <w:t>person</w:t>
      </w:r>
      <w:r w:rsidR="000D50D7" w:rsidRPr="000D50D7">
        <w:t xml:space="preserve"> </w:t>
      </w:r>
      <w:r w:rsidRPr="005612B4">
        <w:t>communicate</w:t>
      </w:r>
      <w:r w:rsidR="000D50D7" w:rsidRPr="000D50D7">
        <w:t xml:space="preserve"> </w:t>
      </w:r>
      <w:r w:rsidRPr="005612B4">
        <w:t>with</w:t>
      </w:r>
      <w:r w:rsidR="000D50D7" w:rsidRPr="000D50D7">
        <w:t xml:space="preserve"> </w:t>
      </w:r>
      <w:r w:rsidRPr="005612B4">
        <w:t>any</w:t>
      </w:r>
      <w:r w:rsidR="000D50D7" w:rsidRPr="000D50D7">
        <w:t xml:space="preserve"> </w:t>
      </w:r>
      <w:r w:rsidRPr="005612B4">
        <w:t>other</w:t>
      </w:r>
      <w:r w:rsidR="000D50D7" w:rsidRPr="000D50D7">
        <w:t xml:space="preserve"> </w:t>
      </w:r>
      <w:r w:rsidRPr="005612B4">
        <w:t>public</w:t>
      </w:r>
      <w:r w:rsidR="000D50D7" w:rsidRPr="000D50D7">
        <w:t xml:space="preserve"> </w:t>
      </w:r>
      <w:r w:rsidRPr="005612B4">
        <w:t>sewer</w:t>
      </w:r>
      <w:r w:rsidR="000D50D7" w:rsidRPr="000D50D7">
        <w:t xml:space="preserve"> </w:t>
      </w:r>
      <w:r w:rsidRPr="005612B4">
        <w:t>or</w:t>
      </w:r>
      <w:r w:rsidR="000D50D7" w:rsidRPr="000D50D7">
        <w:t xml:space="preserve"> </w:t>
      </w:r>
      <w:r w:rsidRPr="005612B4">
        <w:t>with</w:t>
      </w:r>
      <w:r w:rsidR="000D50D7" w:rsidRPr="000D50D7">
        <w:t xml:space="preserve"> </w:t>
      </w:r>
      <w:r w:rsidRPr="005612B4">
        <w:t>a</w:t>
      </w:r>
      <w:r w:rsidR="000D50D7" w:rsidRPr="000D50D7">
        <w:t xml:space="preserve"> </w:t>
      </w:r>
      <w:r w:rsidRPr="005612B4">
        <w:t>private</w:t>
      </w:r>
      <w:r w:rsidR="000D50D7" w:rsidRPr="000D50D7">
        <w:t xml:space="preserve"> </w:t>
      </w:r>
      <w:r w:rsidRPr="005612B4">
        <w:t>sewerage</w:t>
      </w:r>
      <w:r w:rsidR="000D50D7" w:rsidRPr="000D50D7">
        <w:t xml:space="preserve"> </w:t>
      </w:r>
      <w:r w:rsidRPr="005612B4">
        <w:t>disposal</w:t>
      </w:r>
      <w:r w:rsidR="000D50D7" w:rsidRPr="000D50D7">
        <w:t xml:space="preserve"> </w:t>
      </w:r>
      <w:r w:rsidRPr="005612B4">
        <w:t>plant</w:t>
      </w:r>
      <w:r>
        <w:t>.</w:t>
      </w:r>
    </w:p>
    <w:p w14:paraId="677B9029" w14:textId="77777777" w:rsidR="00283174" w:rsidRDefault="00283174" w:rsidP="00283174">
      <w:pPr>
        <w:pStyle w:val="N2"/>
      </w:pPr>
      <w:r w:rsidRPr="005612B4">
        <w:t>This</w:t>
      </w:r>
      <w:r w:rsidR="000D50D7" w:rsidRPr="000D50D7">
        <w:t xml:space="preserve"> </w:t>
      </w:r>
      <w:r w:rsidRPr="005612B4">
        <w:t>article</w:t>
      </w:r>
      <w:r w:rsidR="000D50D7" w:rsidRPr="000D50D7">
        <w:t xml:space="preserve"> </w:t>
      </w:r>
      <w:r w:rsidRPr="005612B4">
        <w:t>does</w:t>
      </w:r>
      <w:r w:rsidR="000D50D7" w:rsidRPr="000D50D7">
        <w:t xml:space="preserve"> </w:t>
      </w:r>
      <w:r w:rsidRPr="005612B4">
        <w:t>not</w:t>
      </w:r>
      <w:r w:rsidR="000D50D7" w:rsidRPr="000D50D7">
        <w:t xml:space="preserve"> </w:t>
      </w:r>
      <w:r w:rsidRPr="005612B4">
        <w:t>have</w:t>
      </w:r>
      <w:r w:rsidR="000D50D7" w:rsidRPr="000D50D7">
        <w:t xml:space="preserve"> </w:t>
      </w:r>
      <w:r w:rsidRPr="005612B4">
        <w:t>effect</w:t>
      </w:r>
      <w:r w:rsidR="000D50D7" w:rsidRPr="000D50D7">
        <w:t xml:space="preserve"> </w:t>
      </w:r>
      <w:r w:rsidRPr="005612B4">
        <w:t>in</w:t>
      </w:r>
      <w:r w:rsidR="000D50D7" w:rsidRPr="000D50D7">
        <w:t xml:space="preserve"> </w:t>
      </w:r>
      <w:r w:rsidRPr="005612B4">
        <w:t>relation</w:t>
      </w:r>
      <w:r w:rsidR="000D50D7" w:rsidRPr="000D50D7">
        <w:t xml:space="preserve"> </w:t>
      </w:r>
      <w:r w:rsidRPr="005612B4">
        <w:t>to</w:t>
      </w:r>
      <w:r w:rsidR="000D50D7" w:rsidRPr="000D50D7">
        <w:t xml:space="preserve"> </w:t>
      </w:r>
      <w:r w:rsidRPr="005612B4">
        <w:t>apparatus</w:t>
      </w:r>
      <w:r w:rsidR="000D50D7" w:rsidRPr="000D50D7">
        <w:t xml:space="preserve"> </w:t>
      </w:r>
      <w:r w:rsidRPr="005612B4">
        <w:t>to</w:t>
      </w:r>
      <w:r w:rsidR="000D50D7" w:rsidRPr="000D50D7">
        <w:t xml:space="preserve"> </w:t>
      </w:r>
      <w:r w:rsidRPr="005612B4">
        <w:t>which</w:t>
      </w:r>
      <w:r w:rsidR="000D50D7" w:rsidRPr="000D50D7">
        <w:t xml:space="preserve"> </w:t>
      </w:r>
      <w:r w:rsidRPr="005612B4">
        <w:t>Part</w:t>
      </w:r>
      <w:r w:rsidR="000D50D7" w:rsidRPr="000D50D7">
        <w:t xml:space="preserve"> </w:t>
      </w:r>
      <w:r w:rsidRPr="005612B4">
        <w:t>3</w:t>
      </w:r>
      <w:r w:rsidR="000D50D7" w:rsidRPr="000D50D7">
        <w:t xml:space="preserve"> </w:t>
      </w:r>
      <w:r w:rsidRPr="005612B4">
        <w:t>(street</w:t>
      </w:r>
      <w:r w:rsidR="000D50D7" w:rsidRPr="000D50D7">
        <w:t xml:space="preserve"> </w:t>
      </w:r>
      <w:r w:rsidRPr="005612B4">
        <w:t>works</w:t>
      </w:r>
      <w:r w:rsidR="000D50D7" w:rsidRPr="000D50D7">
        <w:t xml:space="preserve"> </w:t>
      </w:r>
      <w:r w:rsidRPr="005612B4">
        <w:t>in</w:t>
      </w:r>
      <w:r w:rsidR="000D50D7" w:rsidRPr="000D50D7">
        <w:t xml:space="preserve"> </w:t>
      </w:r>
      <w:r w:rsidRPr="005612B4">
        <w:t>England</w:t>
      </w:r>
      <w:r w:rsidR="000D50D7" w:rsidRPr="000D50D7">
        <w:t xml:space="preserve"> </w:t>
      </w:r>
      <w:r w:rsidRPr="005612B4">
        <w:t>and</w:t>
      </w:r>
      <w:r w:rsidR="000D50D7" w:rsidRPr="000D50D7">
        <w:t xml:space="preserve"> </w:t>
      </w:r>
      <w:r w:rsidRPr="005612B4">
        <w:t>Wales)</w:t>
      </w:r>
      <w:r w:rsidR="000D50D7" w:rsidRPr="000D50D7">
        <w:t xml:space="preserve"> </w:t>
      </w:r>
      <w:r>
        <w:t>of</w:t>
      </w:r>
      <w:r w:rsidR="000D50D7" w:rsidRPr="000D50D7">
        <w:t xml:space="preserve"> </w:t>
      </w:r>
      <w:r>
        <w:t>the</w:t>
      </w:r>
      <w:r w:rsidR="000D50D7" w:rsidRPr="000D50D7">
        <w:t xml:space="preserve"> </w:t>
      </w:r>
      <w:r>
        <w:t>1991</w:t>
      </w:r>
      <w:r w:rsidR="000D50D7" w:rsidRPr="000D50D7">
        <w:t xml:space="preserve"> </w:t>
      </w:r>
      <w:r>
        <w:t>Act</w:t>
      </w:r>
      <w:r w:rsidR="000D50D7" w:rsidRPr="000D50D7">
        <w:t xml:space="preserve"> </w:t>
      </w:r>
      <w:r w:rsidRPr="005612B4">
        <w:t>applies</w:t>
      </w:r>
      <w:r>
        <w:t>.</w:t>
      </w:r>
    </w:p>
    <w:p w14:paraId="0A5663DE" w14:textId="77777777" w:rsidR="00283174" w:rsidRDefault="00283174" w:rsidP="00283174">
      <w:pPr>
        <w:pStyle w:val="N2"/>
      </w:pPr>
      <w:r>
        <w:t>In</w:t>
      </w:r>
      <w:r w:rsidR="000D50D7" w:rsidRPr="000D50D7">
        <w:t xml:space="preserve"> </w:t>
      </w:r>
      <w:r>
        <w:t>this</w:t>
      </w:r>
      <w:r w:rsidR="000D50D7" w:rsidRPr="000D50D7">
        <w:t xml:space="preserve"> </w:t>
      </w:r>
      <w:r>
        <w:t>article—</w:t>
      </w:r>
    </w:p>
    <w:p w14:paraId="2F41EF80" w14:textId="77777777" w:rsidR="00283174" w:rsidRDefault="00283174" w:rsidP="00283174">
      <w:pPr>
        <w:pStyle w:val="DefPara"/>
      </w:pPr>
      <w:r>
        <w:t>“public</w:t>
      </w:r>
      <w:r w:rsidR="000D50D7" w:rsidRPr="000D50D7">
        <w:t xml:space="preserve"> </w:t>
      </w:r>
      <w:r>
        <w:t>communications</w:t>
      </w:r>
      <w:r w:rsidR="000D50D7" w:rsidRPr="000D50D7">
        <w:t xml:space="preserve"> </w:t>
      </w:r>
      <w:r>
        <w:t>provider”</w:t>
      </w:r>
      <w:r w:rsidR="000D50D7" w:rsidRPr="000D50D7">
        <w:t xml:space="preserve"> </w:t>
      </w:r>
      <w:r>
        <w:t>has</w:t>
      </w:r>
      <w:r w:rsidR="000D50D7" w:rsidRPr="000D50D7">
        <w:t xml:space="preserve"> </w:t>
      </w:r>
      <w:r>
        <w:t>the</w:t>
      </w:r>
      <w:r w:rsidR="000D50D7" w:rsidRPr="000D50D7">
        <w:t xml:space="preserve"> </w:t>
      </w:r>
      <w:r>
        <w:t>same</w:t>
      </w:r>
      <w:r w:rsidR="000D50D7" w:rsidRPr="000D50D7">
        <w:t xml:space="preserve"> </w:t>
      </w:r>
      <w:r>
        <w:t>meaning</w:t>
      </w:r>
      <w:r w:rsidR="000D50D7" w:rsidRPr="000D50D7">
        <w:t xml:space="preserve"> </w:t>
      </w:r>
      <w:r>
        <w:t>as</w:t>
      </w:r>
      <w:r w:rsidR="000D50D7" w:rsidRPr="000D50D7">
        <w:t xml:space="preserve"> </w:t>
      </w:r>
      <w:r>
        <w:t>in</w:t>
      </w:r>
      <w:r w:rsidR="000D50D7" w:rsidRPr="000D50D7">
        <w:t xml:space="preserve"> </w:t>
      </w:r>
      <w:r>
        <w:t>section</w:t>
      </w:r>
      <w:r w:rsidR="000D50D7" w:rsidRPr="000D50D7">
        <w:t xml:space="preserve"> </w:t>
      </w:r>
      <w:r>
        <w:t>151(1)</w:t>
      </w:r>
      <w:r w:rsidR="000D50D7" w:rsidRPr="000D50D7">
        <w:t xml:space="preserve"> </w:t>
      </w:r>
      <w:r>
        <w:t>(interpretation</w:t>
      </w:r>
      <w:r w:rsidR="000D50D7" w:rsidRPr="000D50D7">
        <w:t xml:space="preserve"> </w:t>
      </w:r>
      <w:r>
        <w:t>of</w:t>
      </w:r>
      <w:r w:rsidR="000D50D7" w:rsidRPr="000D50D7">
        <w:t xml:space="preserve"> </w:t>
      </w:r>
      <w:r>
        <w:t>Chapter</w:t>
      </w:r>
      <w:r w:rsidR="000D50D7" w:rsidRPr="000D50D7">
        <w:t xml:space="preserve"> </w:t>
      </w:r>
      <w:r>
        <w:t>1)</w:t>
      </w:r>
      <w:r w:rsidR="000D50D7" w:rsidRPr="000D50D7">
        <w:t xml:space="preserve"> </w:t>
      </w:r>
      <w:r>
        <w:t>of</w:t>
      </w:r>
      <w:r w:rsidR="000D50D7" w:rsidRPr="000D50D7">
        <w:t xml:space="preserve"> </w:t>
      </w:r>
      <w:r>
        <w:t>the</w:t>
      </w:r>
      <w:r w:rsidR="000D50D7" w:rsidRPr="000D50D7">
        <w:t xml:space="preserve"> </w:t>
      </w:r>
      <w:r>
        <w:t>Communications</w:t>
      </w:r>
      <w:r w:rsidR="000D50D7" w:rsidRPr="000D50D7">
        <w:t xml:space="preserve"> </w:t>
      </w:r>
      <w:r>
        <w:t>Act</w:t>
      </w:r>
      <w:r w:rsidR="000D50D7" w:rsidRPr="000D50D7">
        <w:t xml:space="preserve"> </w:t>
      </w:r>
      <w:r>
        <w:t>2003(</w:t>
      </w:r>
      <w:r>
        <w:rPr>
          <w:rStyle w:val="FootnoteReference"/>
        </w:rPr>
        <w:footnoteReference w:id="45"/>
      </w:r>
      <w:r>
        <w:t>);</w:t>
      </w:r>
      <w:r w:rsidR="000D50D7" w:rsidRPr="000D50D7">
        <w:t xml:space="preserve"> </w:t>
      </w:r>
      <w:r>
        <w:t>and</w:t>
      </w:r>
    </w:p>
    <w:p w14:paraId="0F8DCFA7" w14:textId="77777777" w:rsidR="00283174" w:rsidRDefault="00283174" w:rsidP="00283174">
      <w:pPr>
        <w:pStyle w:val="DefPara"/>
      </w:pPr>
      <w:r>
        <w:t>“public</w:t>
      </w:r>
      <w:r w:rsidR="000D50D7" w:rsidRPr="000D50D7">
        <w:t xml:space="preserve"> </w:t>
      </w:r>
      <w:r>
        <w:t>utility</w:t>
      </w:r>
      <w:r w:rsidR="000D50D7" w:rsidRPr="000D50D7">
        <w:t xml:space="preserve"> </w:t>
      </w:r>
      <w:r>
        <w:t>undertaker”</w:t>
      </w:r>
      <w:r w:rsidR="000D50D7" w:rsidRPr="000D50D7">
        <w:t xml:space="preserve"> </w:t>
      </w:r>
      <w:r>
        <w:t>has</w:t>
      </w:r>
      <w:r w:rsidR="000D50D7" w:rsidRPr="000D50D7">
        <w:t xml:space="preserve"> </w:t>
      </w:r>
      <w:r>
        <w:t>the</w:t>
      </w:r>
      <w:r w:rsidR="000D50D7" w:rsidRPr="000D50D7">
        <w:t xml:space="preserve"> </w:t>
      </w:r>
      <w:r>
        <w:t>same</w:t>
      </w:r>
      <w:r w:rsidR="000D50D7" w:rsidRPr="000D50D7">
        <w:t xml:space="preserve"> </w:t>
      </w:r>
      <w:r>
        <w:t>meaning</w:t>
      </w:r>
      <w:r w:rsidR="000D50D7" w:rsidRPr="000D50D7">
        <w:t xml:space="preserve"> </w:t>
      </w:r>
      <w:r>
        <w:t>as</w:t>
      </w:r>
      <w:r w:rsidR="000D50D7" w:rsidRPr="000D50D7">
        <w:t xml:space="preserve"> </w:t>
      </w:r>
      <w:r>
        <w:t>in</w:t>
      </w:r>
      <w:r w:rsidR="000D50D7" w:rsidRPr="000D50D7">
        <w:t xml:space="preserve"> </w:t>
      </w:r>
      <w:r>
        <w:t>the</w:t>
      </w:r>
      <w:r w:rsidR="000D50D7" w:rsidRPr="000D50D7">
        <w:t xml:space="preserve"> </w:t>
      </w:r>
      <w:r>
        <w:t>1980</w:t>
      </w:r>
      <w:r w:rsidR="000D50D7" w:rsidRPr="000D50D7">
        <w:t xml:space="preserve"> </w:t>
      </w:r>
      <w:r>
        <w:t>Act.</w:t>
      </w:r>
    </w:p>
    <w:p w14:paraId="4E63FE74" w14:textId="77777777" w:rsidR="00283174" w:rsidRDefault="00283174" w:rsidP="00283174">
      <w:pPr>
        <w:pStyle w:val="Part"/>
        <w:rPr>
          <w:sz w:val="21"/>
        </w:rPr>
      </w:pPr>
      <w:bookmarkStart w:id="710" w:name="TOC27_07_2021_11_18_16_453"/>
      <w:bookmarkStart w:id="711" w:name="TOC27_07_2021_11_36_14_452"/>
      <w:bookmarkStart w:id="712" w:name="TOC27_07_2021_11_48_02_452"/>
      <w:bookmarkStart w:id="713" w:name="TOC27_07_2021_11_50_47_454"/>
      <w:bookmarkStart w:id="714" w:name="TOC01_02_2022_15_14_24_483"/>
      <w:bookmarkStart w:id="715" w:name="TOC02_02_2022_13_02_49_463"/>
      <w:bookmarkStart w:id="716" w:name="TOC18_02_2022_17_52_44_483"/>
      <w:bookmarkStart w:id="717" w:name="TOC23_02_2022_21_19_37_481"/>
      <w:bookmarkStart w:id="718" w:name="TOC15_08_2022_16_06_13_479"/>
      <w:bookmarkStart w:id="719" w:name="TOC06_09_2022_15_41_36_478"/>
      <w:bookmarkStart w:id="720" w:name="TOC04_10_2022_16_50_01_479"/>
      <w:bookmarkStart w:id="721" w:name="TOC23_11_2022_11_32_56_480"/>
      <w:bookmarkStart w:id="722" w:name="TOC10_01_2023_14_27_52_480"/>
      <w:bookmarkEnd w:id="710"/>
      <w:bookmarkEnd w:id="711"/>
      <w:bookmarkEnd w:id="712"/>
      <w:bookmarkEnd w:id="713"/>
      <w:bookmarkEnd w:id="714"/>
      <w:bookmarkEnd w:id="715"/>
      <w:bookmarkEnd w:id="716"/>
      <w:bookmarkEnd w:id="717"/>
      <w:bookmarkEnd w:id="718"/>
      <w:bookmarkEnd w:id="719"/>
      <w:bookmarkEnd w:id="720"/>
      <w:bookmarkEnd w:id="721"/>
      <w:bookmarkEnd w:id="722"/>
      <w:r>
        <w:t>PART</w:t>
      </w:r>
      <w:r w:rsidR="000D50D7" w:rsidRPr="000D50D7">
        <w:t xml:space="preserve"> </w:t>
      </w:r>
      <w:r>
        <w:fldChar w:fldCharType="begin"/>
      </w:r>
      <w:r>
        <w:instrText xml:space="preserve"> SEQ Part_ \* arabic </w:instrText>
      </w:r>
      <w:r>
        <w:fldChar w:fldCharType="separate"/>
      </w:r>
      <w:r w:rsidR="000D50D7">
        <w:rPr>
          <w:noProof/>
        </w:rPr>
        <w:t>6</w:t>
      </w:r>
      <w:r>
        <w:rPr>
          <w:noProof/>
        </w:rPr>
        <w:fldChar w:fldCharType="end"/>
      </w:r>
    </w:p>
    <w:p w14:paraId="6D25783D" w14:textId="77777777" w:rsidR="00283174" w:rsidRDefault="00283174" w:rsidP="00283174">
      <w:pPr>
        <w:pStyle w:val="PartHead"/>
      </w:pPr>
      <w:bookmarkStart w:id="723" w:name="TOC27_07_2021_11_18_16_454"/>
      <w:bookmarkStart w:id="724" w:name="TOC27_07_2021_11_36_14_453"/>
      <w:bookmarkStart w:id="725" w:name="TOC27_07_2021_11_48_02_453"/>
      <w:bookmarkStart w:id="726" w:name="TOC27_07_2021_11_50_47_455"/>
      <w:bookmarkStart w:id="727" w:name="TOC01_02_2022_15_14_24_484"/>
      <w:bookmarkStart w:id="728" w:name="TOC02_02_2022_13_02_49_464"/>
      <w:bookmarkStart w:id="729" w:name="TOC18_02_2022_17_52_44_484"/>
      <w:bookmarkStart w:id="730" w:name="TOC23_02_2022_21_19_37_482"/>
      <w:bookmarkStart w:id="731" w:name="TOC15_08_2022_16_06_13_480"/>
      <w:bookmarkStart w:id="732" w:name="TOC06_09_2022_15_41_36_479"/>
      <w:bookmarkStart w:id="733" w:name="TOC04_10_2022_16_50_01_480"/>
      <w:bookmarkStart w:id="734" w:name="TOC23_11_2022_11_32_56_481"/>
      <w:bookmarkStart w:id="735" w:name="TOC10_01_2023_14_27_52_481"/>
      <w:bookmarkEnd w:id="723"/>
      <w:bookmarkEnd w:id="724"/>
      <w:bookmarkEnd w:id="725"/>
      <w:bookmarkEnd w:id="726"/>
      <w:bookmarkEnd w:id="727"/>
      <w:bookmarkEnd w:id="728"/>
      <w:bookmarkEnd w:id="729"/>
      <w:bookmarkEnd w:id="730"/>
      <w:bookmarkEnd w:id="731"/>
      <w:bookmarkEnd w:id="732"/>
      <w:bookmarkEnd w:id="733"/>
      <w:bookmarkEnd w:id="734"/>
      <w:bookmarkEnd w:id="735"/>
      <w:r>
        <w:t>MISCELLANEOUS</w:t>
      </w:r>
      <w:r w:rsidR="000D50D7" w:rsidRPr="000D50D7">
        <w:t xml:space="preserve"> </w:t>
      </w:r>
      <w:r>
        <w:t>AND</w:t>
      </w:r>
      <w:r w:rsidR="000D50D7" w:rsidRPr="000D50D7">
        <w:t xml:space="preserve"> </w:t>
      </w:r>
      <w:r>
        <w:t>GENERAL</w:t>
      </w:r>
    </w:p>
    <w:p w14:paraId="51829CAB" w14:textId="77777777" w:rsidR="00283174" w:rsidRDefault="00283174" w:rsidP="00283174">
      <w:pPr>
        <w:pStyle w:val="H1"/>
      </w:pPr>
      <w:bookmarkStart w:id="736" w:name="TOC27_07_2021_11_18_16_455"/>
      <w:bookmarkStart w:id="737" w:name="TOC27_07_2021_11_36_14_454"/>
      <w:bookmarkStart w:id="738" w:name="TOC27_07_2021_11_48_02_454"/>
      <w:bookmarkStart w:id="739" w:name="TOC27_07_2021_11_50_47_456"/>
      <w:bookmarkStart w:id="740" w:name="TOC01_02_2022_15_14_24_485"/>
      <w:bookmarkStart w:id="741" w:name="TOC02_02_2022_13_02_49_465"/>
      <w:bookmarkStart w:id="742" w:name="TOC18_02_2022_17_52_44_485"/>
      <w:bookmarkStart w:id="743" w:name="TOC23_02_2022_21_19_37_483"/>
      <w:bookmarkStart w:id="744" w:name="TOC15_08_2022_16_06_13_481"/>
      <w:bookmarkStart w:id="745" w:name="TOC06_09_2022_15_41_36_480"/>
      <w:bookmarkStart w:id="746" w:name="TOC04_10_2022_16_50_01_481"/>
      <w:bookmarkStart w:id="747" w:name="TOC23_11_2022_11_32_56_482"/>
      <w:bookmarkStart w:id="748" w:name="TOC10_01_2023_14_27_52_482"/>
      <w:bookmarkEnd w:id="736"/>
      <w:bookmarkEnd w:id="737"/>
      <w:bookmarkEnd w:id="738"/>
      <w:bookmarkEnd w:id="739"/>
      <w:bookmarkEnd w:id="740"/>
      <w:bookmarkEnd w:id="741"/>
      <w:bookmarkEnd w:id="742"/>
      <w:bookmarkEnd w:id="743"/>
      <w:bookmarkEnd w:id="744"/>
      <w:bookmarkEnd w:id="745"/>
      <w:bookmarkEnd w:id="746"/>
      <w:bookmarkEnd w:id="747"/>
      <w:bookmarkEnd w:id="748"/>
      <w:r>
        <w:t>Benefit</w:t>
      </w:r>
      <w:r w:rsidR="000D50D7" w:rsidRPr="000D50D7">
        <w:t xml:space="preserve"> </w:t>
      </w:r>
      <w:r>
        <w:t>of</w:t>
      </w:r>
      <w:r w:rsidR="000D50D7" w:rsidRPr="000D50D7">
        <w:t xml:space="preserve"> </w:t>
      </w:r>
      <w:r>
        <w:t>the</w:t>
      </w:r>
      <w:r w:rsidR="000D50D7" w:rsidRPr="000D50D7">
        <w:t xml:space="preserve"> </w:t>
      </w:r>
      <w:r>
        <w:t>Order</w:t>
      </w:r>
    </w:p>
    <w:p w14:paraId="1AC1242A" w14:textId="77777777" w:rsidR="00283174" w:rsidRDefault="000D50D7" w:rsidP="00283174">
      <w:pPr>
        <w:pStyle w:val="N1"/>
      </w:pPr>
      <w:r w:rsidRPr="000D50D7">
        <w:t> </w:t>
      </w:r>
      <w:r w:rsidR="00283174">
        <w:t>Subject</w:t>
      </w:r>
      <w:r w:rsidRPr="000D50D7">
        <w:t xml:space="preserve"> </w:t>
      </w:r>
      <w:r w:rsidR="00283174">
        <w:t>to</w:t>
      </w:r>
      <w:r w:rsidRPr="000D50D7">
        <w:t xml:space="preserve"> </w:t>
      </w:r>
      <w:r w:rsidR="00283174">
        <w:t>article</w:t>
      </w:r>
      <w:r w:rsidRPr="000D50D7">
        <w:t xml:space="preserve"> </w:t>
      </w:r>
      <w:r w:rsidR="00283174">
        <w:fldChar w:fldCharType="begin"/>
      </w:r>
      <w:r w:rsidR="00283174">
        <w:instrText xml:space="preserve"> REF _Ref77864340 \r \h </w:instrText>
      </w:r>
      <w:r w:rsidR="00283174">
        <w:fldChar w:fldCharType="separate"/>
      </w:r>
      <w:r>
        <w:t>33</w:t>
      </w:r>
      <w:r w:rsidR="00283174">
        <w:fldChar w:fldCharType="end"/>
      </w:r>
      <w:r w:rsidRPr="000D50D7">
        <w:t xml:space="preserve"> </w:t>
      </w:r>
      <w:r w:rsidR="00283174" w:rsidRPr="000A33D7">
        <w:t>(consent</w:t>
      </w:r>
      <w:r w:rsidRPr="000D50D7">
        <w:t xml:space="preserve"> </w:t>
      </w:r>
      <w:r w:rsidR="00283174" w:rsidRPr="000A33D7">
        <w:t>to</w:t>
      </w:r>
      <w:r w:rsidRPr="000D50D7">
        <w:t xml:space="preserve"> </w:t>
      </w:r>
      <w:r w:rsidR="00283174" w:rsidRPr="000A33D7">
        <w:t>transfer</w:t>
      </w:r>
      <w:r w:rsidRPr="000D50D7">
        <w:t xml:space="preserve"> </w:t>
      </w:r>
      <w:r w:rsidR="00283174" w:rsidRPr="000A33D7">
        <w:t>the</w:t>
      </w:r>
      <w:r w:rsidRPr="000D50D7">
        <w:t xml:space="preserve"> </w:t>
      </w:r>
      <w:r w:rsidR="00283174" w:rsidRPr="000A33D7">
        <w:t>benefit</w:t>
      </w:r>
      <w:r w:rsidRPr="000D50D7">
        <w:t xml:space="preserve"> </w:t>
      </w:r>
      <w:r w:rsidR="00283174" w:rsidRPr="000A33D7">
        <w:t>of</w:t>
      </w:r>
      <w:r w:rsidRPr="000D50D7">
        <w:t xml:space="preserve"> </w:t>
      </w:r>
      <w:r w:rsidR="00283174" w:rsidRPr="000A33D7">
        <w:t>the</w:t>
      </w:r>
      <w:r w:rsidRPr="000D50D7">
        <w:t xml:space="preserve"> </w:t>
      </w:r>
      <w:r w:rsidR="00283174" w:rsidRPr="000A33D7">
        <w:t>Order),</w:t>
      </w:r>
      <w:r w:rsidRPr="000D50D7">
        <w:t xml:space="preserve"> </w:t>
      </w:r>
      <w:r w:rsidR="00283174" w:rsidRPr="000A33D7">
        <w:t>the</w:t>
      </w:r>
      <w:r w:rsidRPr="000D50D7">
        <w:t xml:space="preserve"> </w:t>
      </w:r>
      <w:r w:rsidR="00283174" w:rsidRPr="000A33D7">
        <w:t>provisions</w:t>
      </w:r>
      <w:r w:rsidRPr="000D50D7">
        <w:t xml:space="preserve"> </w:t>
      </w:r>
      <w:r w:rsidR="00283174" w:rsidRPr="000A33D7">
        <w:t>of</w:t>
      </w:r>
      <w:r w:rsidRPr="000D50D7">
        <w:t xml:space="preserve"> </w:t>
      </w:r>
      <w:r w:rsidR="00283174" w:rsidRPr="000A33D7">
        <w:t>this</w:t>
      </w:r>
      <w:r w:rsidRPr="000D50D7">
        <w:t xml:space="preserve"> </w:t>
      </w:r>
      <w:r w:rsidR="00283174" w:rsidRPr="000A33D7">
        <w:t>Order</w:t>
      </w:r>
      <w:r w:rsidRPr="000D50D7">
        <w:t xml:space="preserve"> </w:t>
      </w:r>
      <w:r w:rsidR="00283174" w:rsidRPr="000A33D7">
        <w:t>have</w:t>
      </w:r>
      <w:r w:rsidRPr="000D50D7">
        <w:t xml:space="preserve"> </w:t>
      </w:r>
      <w:r w:rsidR="00283174" w:rsidRPr="000A33D7">
        <w:t>effect</w:t>
      </w:r>
      <w:r w:rsidRPr="000D50D7">
        <w:t xml:space="preserve"> </w:t>
      </w:r>
      <w:r w:rsidR="00283174" w:rsidRPr="000A33D7">
        <w:t>solely</w:t>
      </w:r>
      <w:r w:rsidRPr="000D50D7">
        <w:t xml:space="preserve"> </w:t>
      </w:r>
      <w:r w:rsidR="00283174" w:rsidRPr="000A33D7">
        <w:t>for</w:t>
      </w:r>
      <w:r w:rsidRPr="000D50D7">
        <w:t xml:space="preserve"> </w:t>
      </w:r>
      <w:r w:rsidR="00283174" w:rsidRPr="000A33D7">
        <w:t>the</w:t>
      </w:r>
      <w:r w:rsidRPr="000D50D7">
        <w:t xml:space="preserve"> </w:t>
      </w:r>
      <w:r w:rsidR="00283174" w:rsidRPr="000A33D7">
        <w:t>benefit</w:t>
      </w:r>
      <w:r w:rsidRPr="000D50D7">
        <w:t xml:space="preserve"> </w:t>
      </w:r>
      <w:r w:rsidR="00283174" w:rsidRPr="000A33D7">
        <w:t>of</w:t>
      </w:r>
      <w:r w:rsidRPr="000D50D7">
        <w:t xml:space="preserve"> </w:t>
      </w:r>
      <w:r w:rsidR="00283174" w:rsidRPr="000A33D7">
        <w:t>the</w:t>
      </w:r>
      <w:r w:rsidRPr="000D50D7">
        <w:t xml:space="preserve"> </w:t>
      </w:r>
      <w:r w:rsidR="00283174" w:rsidRPr="000A33D7">
        <w:t>undertaker</w:t>
      </w:r>
      <w:r w:rsidRPr="000D50D7">
        <w:t xml:space="preserve"> </w:t>
      </w:r>
      <w:r w:rsidR="00283174">
        <w:t>save</w:t>
      </w:r>
      <w:r w:rsidRPr="000D50D7">
        <w:t xml:space="preserve"> </w:t>
      </w:r>
      <w:r w:rsidR="00283174">
        <w:t>for</w:t>
      </w:r>
      <w:r w:rsidRPr="000D50D7">
        <w:t xml:space="preserve"> </w:t>
      </w:r>
      <w:r w:rsidR="00283174">
        <w:t>the</w:t>
      </w:r>
      <w:r w:rsidRPr="000D50D7">
        <w:t xml:space="preserve"> </w:t>
      </w:r>
      <w:r w:rsidR="00283174">
        <w:t>Bulls</w:t>
      </w:r>
      <w:r w:rsidRPr="000D50D7">
        <w:t xml:space="preserve"> </w:t>
      </w:r>
      <w:r w:rsidR="00283174">
        <w:t>Lodge</w:t>
      </w:r>
      <w:r w:rsidRPr="000D50D7">
        <w:t xml:space="preserve"> </w:t>
      </w:r>
      <w:r w:rsidR="00283174">
        <w:t>substation</w:t>
      </w:r>
      <w:r w:rsidRPr="000D50D7">
        <w:t xml:space="preserve"> </w:t>
      </w:r>
      <w:r w:rsidR="00283174">
        <w:t>works</w:t>
      </w:r>
      <w:r w:rsidRPr="000D50D7">
        <w:t xml:space="preserve"> </w:t>
      </w:r>
      <w:r w:rsidR="00283174" w:rsidRPr="000A33D7">
        <w:t>in</w:t>
      </w:r>
      <w:r w:rsidRPr="000D50D7">
        <w:t xml:space="preserve"> </w:t>
      </w:r>
      <w:r w:rsidR="00283174" w:rsidRPr="000A33D7">
        <w:t>relation</w:t>
      </w:r>
      <w:r w:rsidRPr="000D50D7">
        <w:t xml:space="preserve"> </w:t>
      </w:r>
      <w:r w:rsidR="00283174" w:rsidRPr="000A33D7">
        <w:t>to</w:t>
      </w:r>
      <w:r w:rsidRPr="000D50D7">
        <w:t xml:space="preserve"> </w:t>
      </w:r>
      <w:r w:rsidR="00283174" w:rsidRPr="000A33D7">
        <w:t>which</w:t>
      </w:r>
      <w:r w:rsidRPr="000D50D7">
        <w:t xml:space="preserve"> </w:t>
      </w:r>
      <w:r w:rsidR="00283174" w:rsidRPr="000A33D7">
        <w:t>the</w:t>
      </w:r>
      <w:r w:rsidRPr="000D50D7">
        <w:t xml:space="preserve"> </w:t>
      </w:r>
      <w:r w:rsidR="00283174" w:rsidRPr="000A33D7">
        <w:t>provisions</w:t>
      </w:r>
      <w:r w:rsidRPr="000D50D7">
        <w:t xml:space="preserve"> </w:t>
      </w:r>
      <w:r w:rsidR="00283174" w:rsidRPr="000A33D7">
        <w:t>of</w:t>
      </w:r>
      <w:r w:rsidRPr="000D50D7">
        <w:t xml:space="preserve"> </w:t>
      </w:r>
      <w:r w:rsidR="00283174" w:rsidRPr="000A33D7">
        <w:t>this</w:t>
      </w:r>
      <w:r w:rsidRPr="000D50D7">
        <w:t xml:space="preserve"> </w:t>
      </w:r>
      <w:r w:rsidR="00283174" w:rsidRPr="000A33D7">
        <w:t>Order</w:t>
      </w:r>
      <w:r w:rsidRPr="000D50D7">
        <w:t xml:space="preserve"> </w:t>
      </w:r>
      <w:r w:rsidR="00283174" w:rsidRPr="000A33D7">
        <w:t>have</w:t>
      </w:r>
      <w:r w:rsidRPr="000D50D7">
        <w:t xml:space="preserve"> </w:t>
      </w:r>
      <w:r w:rsidR="00283174" w:rsidRPr="000A33D7">
        <w:t>effect</w:t>
      </w:r>
      <w:r w:rsidRPr="000D50D7">
        <w:t xml:space="preserve"> </w:t>
      </w:r>
      <w:r w:rsidR="00283174" w:rsidRPr="000A33D7">
        <w:t>for</w:t>
      </w:r>
      <w:r w:rsidRPr="000D50D7">
        <w:t xml:space="preserve"> </w:t>
      </w:r>
      <w:r w:rsidR="00283174" w:rsidRPr="000A33D7">
        <w:t>the</w:t>
      </w:r>
      <w:r w:rsidRPr="000D50D7">
        <w:t xml:space="preserve"> </w:t>
      </w:r>
      <w:r w:rsidR="00283174" w:rsidRPr="000A33D7">
        <w:t>benefit</w:t>
      </w:r>
      <w:r w:rsidRPr="000D50D7">
        <w:t xml:space="preserve"> </w:t>
      </w:r>
      <w:r w:rsidR="00283174" w:rsidRPr="000A33D7">
        <w:t>of</w:t>
      </w:r>
      <w:r w:rsidRPr="000D50D7">
        <w:t xml:space="preserve"> </w:t>
      </w:r>
      <w:r w:rsidR="00283174" w:rsidRPr="000A33D7">
        <w:t>the</w:t>
      </w:r>
      <w:r w:rsidRPr="000D50D7">
        <w:t xml:space="preserve"> </w:t>
      </w:r>
      <w:r w:rsidR="00283174" w:rsidRPr="000A33D7">
        <w:t>undertaker</w:t>
      </w:r>
      <w:r w:rsidRPr="000D50D7">
        <w:t xml:space="preserve"> </w:t>
      </w:r>
      <w:r w:rsidR="00283174" w:rsidRPr="000A33D7">
        <w:lastRenderedPageBreak/>
        <w:t>and</w:t>
      </w:r>
      <w:r w:rsidRPr="000D50D7">
        <w:t xml:space="preserve"> </w:t>
      </w:r>
      <w:r w:rsidR="00283174" w:rsidRPr="000A33D7">
        <w:t>NGET</w:t>
      </w:r>
      <w:r w:rsidRPr="000D50D7">
        <w:t xml:space="preserve"> </w:t>
      </w:r>
      <w:r w:rsidR="00283174">
        <w:t>and</w:t>
      </w:r>
      <w:r w:rsidRPr="000D50D7">
        <w:t xml:space="preserve"> </w:t>
      </w:r>
      <w:r w:rsidR="00283174">
        <w:t>Work</w:t>
      </w:r>
      <w:r w:rsidRPr="000D50D7">
        <w:t xml:space="preserve"> </w:t>
      </w:r>
      <w:r w:rsidR="00283174">
        <w:t>No.</w:t>
      </w:r>
      <w:r w:rsidRPr="000D50D7">
        <w:t xml:space="preserve"> </w:t>
      </w:r>
      <w:r w:rsidR="00283174">
        <w:t>6(k)</w:t>
      </w:r>
      <w:r w:rsidRPr="000D50D7">
        <w:t xml:space="preserve"> </w:t>
      </w:r>
      <w:r w:rsidR="00283174">
        <w:t>in</w:t>
      </w:r>
      <w:r w:rsidRPr="000D50D7">
        <w:t xml:space="preserve"> </w:t>
      </w:r>
      <w:r w:rsidR="00283174">
        <w:t>relation</w:t>
      </w:r>
      <w:r w:rsidRPr="000D50D7">
        <w:t xml:space="preserve"> </w:t>
      </w:r>
      <w:r w:rsidR="00283174">
        <w:t>to</w:t>
      </w:r>
      <w:r w:rsidRPr="000D50D7">
        <w:t xml:space="preserve"> </w:t>
      </w:r>
      <w:r w:rsidR="00283174">
        <w:t>which</w:t>
      </w:r>
      <w:r w:rsidRPr="000D50D7">
        <w:t xml:space="preserve"> </w:t>
      </w:r>
      <w:r w:rsidR="00283174">
        <w:t>the</w:t>
      </w:r>
      <w:r w:rsidRPr="000D50D7">
        <w:t xml:space="preserve"> </w:t>
      </w:r>
      <w:r w:rsidR="00283174">
        <w:t>provisions</w:t>
      </w:r>
      <w:r w:rsidRPr="000D50D7">
        <w:t xml:space="preserve"> </w:t>
      </w:r>
      <w:r w:rsidR="00283174">
        <w:t>of</w:t>
      </w:r>
      <w:r w:rsidRPr="000D50D7">
        <w:t xml:space="preserve"> </w:t>
      </w:r>
      <w:r w:rsidR="00283174">
        <w:t>this</w:t>
      </w:r>
      <w:r w:rsidRPr="000D50D7">
        <w:t xml:space="preserve"> </w:t>
      </w:r>
      <w:r w:rsidR="00283174">
        <w:t>Order</w:t>
      </w:r>
      <w:r w:rsidRPr="000D50D7">
        <w:t xml:space="preserve"> </w:t>
      </w:r>
      <w:r w:rsidR="00283174">
        <w:t>have</w:t>
      </w:r>
      <w:r w:rsidRPr="000D50D7">
        <w:t xml:space="preserve"> </w:t>
      </w:r>
      <w:r w:rsidR="00283174">
        <w:t>effect</w:t>
      </w:r>
      <w:r w:rsidRPr="000D50D7">
        <w:t xml:space="preserve"> </w:t>
      </w:r>
      <w:r w:rsidR="00283174">
        <w:t>for</w:t>
      </w:r>
      <w:r w:rsidRPr="000D50D7">
        <w:t xml:space="preserve"> </w:t>
      </w:r>
      <w:r w:rsidR="00283174">
        <w:t>the</w:t>
      </w:r>
      <w:r w:rsidRPr="000D50D7">
        <w:t xml:space="preserve"> </w:t>
      </w:r>
      <w:r w:rsidR="00283174">
        <w:t>benefit</w:t>
      </w:r>
      <w:r w:rsidRPr="000D50D7">
        <w:t xml:space="preserve"> </w:t>
      </w:r>
      <w:r w:rsidR="00283174">
        <w:t>of</w:t>
      </w:r>
      <w:r w:rsidRPr="000D50D7">
        <w:t xml:space="preserve"> </w:t>
      </w:r>
      <w:r w:rsidR="00283174">
        <w:t>the</w:t>
      </w:r>
      <w:r w:rsidRPr="000D50D7">
        <w:t xml:space="preserve"> </w:t>
      </w:r>
      <w:r w:rsidR="00283174">
        <w:t>undertaker</w:t>
      </w:r>
      <w:r w:rsidRPr="000D50D7">
        <w:t xml:space="preserve"> </w:t>
      </w:r>
      <w:r w:rsidR="00283174">
        <w:t>and</w:t>
      </w:r>
      <w:r w:rsidRPr="000D50D7">
        <w:t xml:space="preserve"> </w:t>
      </w:r>
      <w:r w:rsidR="00283174">
        <w:t>UK</w:t>
      </w:r>
      <w:r w:rsidRPr="000D50D7">
        <w:t xml:space="preserve"> </w:t>
      </w:r>
      <w:r w:rsidR="00283174">
        <w:t>Power</w:t>
      </w:r>
      <w:r w:rsidRPr="000D50D7">
        <w:t xml:space="preserve"> </w:t>
      </w:r>
      <w:r w:rsidR="00283174">
        <w:t>Networks</w:t>
      </w:r>
      <w:r w:rsidRPr="000D50D7">
        <w:t xml:space="preserve"> </w:t>
      </w:r>
      <w:r w:rsidR="00283174">
        <w:t>Limited.</w:t>
      </w:r>
    </w:p>
    <w:p w14:paraId="7E952324" w14:textId="77777777" w:rsidR="00283174" w:rsidRDefault="00283174" w:rsidP="00283174">
      <w:pPr>
        <w:pStyle w:val="H1"/>
      </w:pPr>
      <w:bookmarkStart w:id="749" w:name="TOC27_07_2021_11_18_16_457"/>
      <w:bookmarkStart w:id="750" w:name="TOC27_07_2021_11_36_14_456"/>
      <w:bookmarkStart w:id="751" w:name="TOC27_07_2021_11_48_02_456"/>
      <w:bookmarkStart w:id="752" w:name="TOC27_07_2021_11_50_47_458"/>
      <w:bookmarkStart w:id="753" w:name="TOC01_02_2022_15_14_24_487"/>
      <w:bookmarkStart w:id="754" w:name="TOC02_02_2022_13_02_49_467"/>
      <w:bookmarkStart w:id="755" w:name="TOC18_02_2022_17_52_44_487"/>
      <w:bookmarkStart w:id="756" w:name="TOC23_02_2022_21_19_37_485"/>
      <w:bookmarkStart w:id="757" w:name="TOC15_08_2022_16_06_13_483"/>
      <w:bookmarkStart w:id="758" w:name="TOC06_09_2022_15_41_36_482"/>
      <w:bookmarkStart w:id="759" w:name="TOC04_10_2022_16_50_01_483"/>
      <w:bookmarkStart w:id="760" w:name="TOC23_11_2022_11_32_56_484"/>
      <w:bookmarkStart w:id="761" w:name="TOC10_01_2023_14_27_52_484"/>
      <w:bookmarkEnd w:id="749"/>
      <w:bookmarkEnd w:id="750"/>
      <w:bookmarkEnd w:id="751"/>
      <w:bookmarkEnd w:id="752"/>
      <w:bookmarkEnd w:id="753"/>
      <w:bookmarkEnd w:id="754"/>
      <w:bookmarkEnd w:id="755"/>
      <w:bookmarkEnd w:id="756"/>
      <w:bookmarkEnd w:id="757"/>
      <w:bookmarkEnd w:id="758"/>
      <w:bookmarkEnd w:id="759"/>
      <w:bookmarkEnd w:id="760"/>
      <w:bookmarkEnd w:id="761"/>
      <w:r>
        <w:t>Consent</w:t>
      </w:r>
      <w:r w:rsidR="000D50D7" w:rsidRPr="000D50D7">
        <w:t xml:space="preserve"> </w:t>
      </w:r>
      <w:r>
        <w:t>to</w:t>
      </w:r>
      <w:r w:rsidR="000D50D7" w:rsidRPr="000D50D7">
        <w:t xml:space="preserve"> </w:t>
      </w:r>
      <w:r>
        <w:t>transfer</w:t>
      </w:r>
      <w:r w:rsidR="000D50D7" w:rsidRPr="000D50D7">
        <w:t xml:space="preserve"> </w:t>
      </w:r>
      <w:r>
        <w:t>the</w:t>
      </w:r>
      <w:r w:rsidR="000D50D7" w:rsidRPr="000D50D7">
        <w:t xml:space="preserve"> </w:t>
      </w:r>
      <w:r>
        <w:t>benefit</w:t>
      </w:r>
      <w:r w:rsidR="000D50D7" w:rsidRPr="000D50D7">
        <w:t xml:space="preserve"> </w:t>
      </w:r>
      <w:r>
        <w:t>of</w:t>
      </w:r>
      <w:r w:rsidR="000D50D7" w:rsidRPr="000D50D7">
        <w:t xml:space="preserve"> </w:t>
      </w:r>
      <w:r>
        <w:t>the</w:t>
      </w:r>
      <w:r w:rsidR="000D50D7" w:rsidRPr="000D50D7">
        <w:t xml:space="preserve"> </w:t>
      </w:r>
      <w:r>
        <w:t>Order</w:t>
      </w:r>
    </w:p>
    <w:p w14:paraId="3A720BA6" w14:textId="77777777" w:rsidR="00283174" w:rsidRDefault="00283174" w:rsidP="00283174">
      <w:pPr>
        <w:pStyle w:val="N1"/>
      </w:pPr>
      <w:bookmarkStart w:id="762" w:name="_Ref77864340"/>
      <w:r>
        <w:t>—</w:t>
      </w:r>
      <w:r>
        <w:fldChar w:fldCharType="begin"/>
      </w:r>
      <w:bookmarkStart w:id="763" w:name="_Ref77864459"/>
      <w:bookmarkEnd w:id="763"/>
      <w:r>
        <w:instrText xml:space="preserve"> LISTNUM "SEQ1" \l 2 </w:instrText>
      </w:r>
      <w:r>
        <w:fldChar w:fldCharType="end"/>
      </w:r>
      <w:r w:rsidR="000D50D7" w:rsidRPr="000D50D7">
        <w:t> </w:t>
      </w:r>
      <w:r>
        <w:t>Subject</w:t>
      </w:r>
      <w:r w:rsidR="000D50D7" w:rsidRPr="000D50D7">
        <w:t xml:space="preserve"> </w:t>
      </w:r>
      <w:r>
        <w:t>to</w:t>
      </w:r>
      <w:r w:rsidR="000D50D7" w:rsidRPr="000D50D7">
        <w:t xml:space="preserve"> </w:t>
      </w:r>
      <w:r w:rsidR="00122771">
        <w:t>paragraph</w:t>
      </w:r>
      <w:r w:rsidR="000D50D7" w:rsidRPr="000D50D7">
        <w:t xml:space="preserve"> </w:t>
      </w:r>
      <w:r w:rsidR="00122771">
        <w:t>(3)</w:t>
      </w:r>
      <w:r>
        <w:t>,</w:t>
      </w:r>
      <w:r w:rsidR="000D50D7" w:rsidRPr="000D50D7">
        <w:t xml:space="preserve"> </w:t>
      </w:r>
      <w:r>
        <w:t>the</w:t>
      </w:r>
      <w:r w:rsidR="000D50D7" w:rsidRPr="000D50D7">
        <w:t xml:space="preserve"> </w:t>
      </w:r>
      <w:r>
        <w:t>undertaker</w:t>
      </w:r>
      <w:r w:rsidR="000D50D7" w:rsidRPr="000D50D7">
        <w:t xml:space="preserve"> </w:t>
      </w:r>
      <w:r>
        <w:t>may—</w:t>
      </w:r>
      <w:bookmarkEnd w:id="762"/>
    </w:p>
    <w:p w14:paraId="4435A49D" w14:textId="77777777" w:rsidR="00283174" w:rsidRDefault="00283174" w:rsidP="00283174">
      <w:pPr>
        <w:pStyle w:val="N3"/>
      </w:pPr>
      <w:r w:rsidRPr="000A33D7">
        <w:t>transfer</w:t>
      </w:r>
      <w:r w:rsidR="000D50D7" w:rsidRPr="000D50D7">
        <w:t xml:space="preserve"> </w:t>
      </w:r>
      <w:r w:rsidRPr="000A33D7">
        <w:t>to</w:t>
      </w:r>
      <w:r w:rsidR="000D50D7" w:rsidRPr="000D50D7">
        <w:t xml:space="preserve"> </w:t>
      </w:r>
      <w:r w:rsidRPr="000A33D7">
        <w:t>another</w:t>
      </w:r>
      <w:r w:rsidR="000D50D7" w:rsidRPr="000D50D7">
        <w:t xml:space="preserve"> </w:t>
      </w:r>
      <w:r w:rsidRPr="000A33D7">
        <w:t>person</w:t>
      </w:r>
      <w:r w:rsidR="000D50D7" w:rsidRPr="000D50D7">
        <w:t xml:space="preserve"> </w:t>
      </w:r>
      <w:r w:rsidRPr="000A33D7">
        <w:t>(“the</w:t>
      </w:r>
      <w:r w:rsidR="000D50D7" w:rsidRPr="000D50D7">
        <w:t xml:space="preserve"> </w:t>
      </w:r>
      <w:r w:rsidRPr="000A33D7">
        <w:t>transferee”)</w:t>
      </w:r>
      <w:r w:rsidR="000D50D7" w:rsidRPr="000D50D7">
        <w:t xml:space="preserve"> </w:t>
      </w:r>
      <w:r w:rsidRPr="000A33D7">
        <w:t>any</w:t>
      </w:r>
      <w:r w:rsidR="000D50D7" w:rsidRPr="000D50D7">
        <w:t xml:space="preserve"> </w:t>
      </w:r>
      <w:r w:rsidRPr="000A33D7">
        <w:t>or</w:t>
      </w:r>
      <w:r w:rsidR="000D50D7" w:rsidRPr="000D50D7">
        <w:t xml:space="preserve"> </w:t>
      </w:r>
      <w:r w:rsidRPr="000A33D7">
        <w:t>all</w:t>
      </w:r>
      <w:r w:rsidR="000D50D7" w:rsidRPr="000D50D7">
        <w:t xml:space="preserve"> </w:t>
      </w:r>
      <w:r w:rsidRPr="000A33D7">
        <w:t>of</w:t>
      </w:r>
      <w:r w:rsidR="000D50D7" w:rsidRPr="000D50D7">
        <w:t xml:space="preserve"> </w:t>
      </w:r>
      <w:r w:rsidRPr="000A33D7">
        <w:t>the</w:t>
      </w:r>
      <w:r w:rsidR="000D50D7" w:rsidRPr="000D50D7">
        <w:t xml:space="preserve"> </w:t>
      </w:r>
      <w:r w:rsidRPr="000A33D7">
        <w:t>benefit</w:t>
      </w:r>
      <w:r w:rsidR="000D50D7" w:rsidRPr="000D50D7">
        <w:t xml:space="preserve"> </w:t>
      </w:r>
      <w:r w:rsidRPr="000A33D7">
        <w:t>of</w:t>
      </w:r>
      <w:r w:rsidR="000D50D7" w:rsidRPr="000D50D7">
        <w:t xml:space="preserve"> </w:t>
      </w:r>
      <w:r w:rsidRPr="000A33D7">
        <w:t>the</w:t>
      </w:r>
      <w:r w:rsidR="000D50D7" w:rsidRPr="000D50D7">
        <w:t xml:space="preserve"> </w:t>
      </w:r>
      <w:r w:rsidRPr="000A33D7">
        <w:t>provisions</w:t>
      </w:r>
      <w:r w:rsidR="000D50D7" w:rsidRPr="000D50D7">
        <w:t xml:space="preserve"> </w:t>
      </w:r>
      <w:r w:rsidRPr="000A33D7">
        <w:t>of</w:t>
      </w:r>
      <w:r w:rsidR="000D50D7" w:rsidRPr="000D50D7">
        <w:t xml:space="preserve"> </w:t>
      </w:r>
      <w:r w:rsidRPr="000A33D7">
        <w:t>this</w:t>
      </w:r>
      <w:r w:rsidR="000D50D7" w:rsidRPr="000D50D7">
        <w:t xml:space="preserve"> </w:t>
      </w:r>
      <w:r w:rsidRPr="000A33D7">
        <w:t>Order</w:t>
      </w:r>
      <w:r w:rsidR="000D50D7" w:rsidRPr="000D50D7">
        <w:t xml:space="preserve"> </w:t>
      </w:r>
      <w:r w:rsidRPr="000A33D7">
        <w:t>and</w:t>
      </w:r>
      <w:r w:rsidR="000D50D7" w:rsidRPr="000D50D7">
        <w:t xml:space="preserve"> </w:t>
      </w:r>
      <w:r w:rsidRPr="000A33D7">
        <w:t>such</w:t>
      </w:r>
      <w:r w:rsidR="000D50D7" w:rsidRPr="000D50D7">
        <w:t xml:space="preserve"> </w:t>
      </w:r>
      <w:r w:rsidRPr="000A33D7">
        <w:t>related</w:t>
      </w:r>
      <w:r w:rsidR="000D50D7" w:rsidRPr="000D50D7">
        <w:t xml:space="preserve"> </w:t>
      </w:r>
      <w:r w:rsidRPr="000A33D7">
        <w:t>statutory</w:t>
      </w:r>
      <w:r w:rsidR="000D50D7" w:rsidRPr="000D50D7">
        <w:t xml:space="preserve"> </w:t>
      </w:r>
      <w:r w:rsidRPr="000A33D7">
        <w:t>rights</w:t>
      </w:r>
      <w:r w:rsidR="000D50D7" w:rsidRPr="000D50D7">
        <w:t xml:space="preserve"> </w:t>
      </w:r>
      <w:r w:rsidRPr="000A33D7">
        <w:t>as</w:t>
      </w:r>
      <w:r w:rsidR="000D50D7" w:rsidRPr="000D50D7">
        <w:t xml:space="preserve"> </w:t>
      </w:r>
      <w:r w:rsidRPr="000A33D7">
        <w:t>may</w:t>
      </w:r>
      <w:r w:rsidR="000D50D7" w:rsidRPr="000D50D7">
        <w:t xml:space="preserve"> </w:t>
      </w:r>
      <w:r w:rsidRPr="000A33D7">
        <w:t>be</w:t>
      </w:r>
      <w:r w:rsidR="000D50D7" w:rsidRPr="000D50D7">
        <w:t xml:space="preserve"> </w:t>
      </w:r>
      <w:r w:rsidRPr="000A33D7">
        <w:t>agreed</w:t>
      </w:r>
      <w:r w:rsidR="000D50D7" w:rsidRPr="000D50D7">
        <w:t xml:space="preserve"> </w:t>
      </w:r>
      <w:r w:rsidRPr="000A33D7">
        <w:t>between</w:t>
      </w:r>
      <w:r w:rsidR="000D50D7" w:rsidRPr="000D50D7">
        <w:t xml:space="preserve"> </w:t>
      </w:r>
      <w:r w:rsidRPr="000A33D7">
        <w:t>the</w:t>
      </w:r>
      <w:r w:rsidR="000D50D7" w:rsidRPr="000D50D7">
        <w:t xml:space="preserve"> </w:t>
      </w:r>
      <w:r w:rsidRPr="000A33D7">
        <w:t>undertaker</w:t>
      </w:r>
      <w:r w:rsidR="000D50D7" w:rsidRPr="000D50D7">
        <w:t xml:space="preserve"> </w:t>
      </w:r>
      <w:r w:rsidRPr="000A33D7">
        <w:t>and</w:t>
      </w:r>
      <w:r w:rsidR="000D50D7" w:rsidRPr="000D50D7">
        <w:t xml:space="preserve"> </w:t>
      </w:r>
      <w:r w:rsidRPr="000A33D7">
        <w:t>the</w:t>
      </w:r>
      <w:r w:rsidR="000D50D7" w:rsidRPr="000D50D7">
        <w:t xml:space="preserve"> </w:t>
      </w:r>
      <w:r w:rsidRPr="000A33D7">
        <w:t>transferee</w:t>
      </w:r>
      <w:r>
        <w:t>;</w:t>
      </w:r>
      <w:r w:rsidR="000D50D7" w:rsidRPr="000D50D7">
        <w:t xml:space="preserve"> </w:t>
      </w:r>
      <w:r>
        <w:t>and</w:t>
      </w:r>
    </w:p>
    <w:p w14:paraId="58F8F58C" w14:textId="77777777" w:rsidR="00283174" w:rsidRDefault="00283174" w:rsidP="00283174">
      <w:pPr>
        <w:pStyle w:val="N3"/>
      </w:pPr>
      <w:r>
        <w:t>grant</w:t>
      </w:r>
      <w:r w:rsidR="000D50D7" w:rsidRPr="000D50D7">
        <w:t xml:space="preserve"> </w:t>
      </w:r>
      <w:r>
        <w:t>to</w:t>
      </w:r>
      <w:r w:rsidR="000D50D7" w:rsidRPr="000D50D7">
        <w:t xml:space="preserve"> </w:t>
      </w:r>
      <w:r>
        <w:t>another</w:t>
      </w:r>
      <w:r w:rsidR="000D50D7" w:rsidRPr="000D50D7">
        <w:t xml:space="preserve"> </w:t>
      </w:r>
      <w:r>
        <w:t>person</w:t>
      </w:r>
      <w:r w:rsidR="000D50D7" w:rsidRPr="000D50D7">
        <w:t xml:space="preserve"> </w:t>
      </w:r>
      <w:r>
        <w:t>(“the</w:t>
      </w:r>
      <w:r w:rsidR="000D50D7" w:rsidRPr="000D50D7">
        <w:t xml:space="preserve"> </w:t>
      </w:r>
      <w:r>
        <w:t>lessee”)</w:t>
      </w:r>
      <w:r w:rsidR="000D50D7" w:rsidRPr="000D50D7">
        <w:t xml:space="preserve"> </w:t>
      </w:r>
      <w:r w:rsidRPr="000A33D7">
        <w:t>for</w:t>
      </w:r>
      <w:r w:rsidR="000D50D7" w:rsidRPr="000D50D7">
        <w:t xml:space="preserve"> </w:t>
      </w:r>
      <w:r w:rsidRPr="000A33D7">
        <w:t>a</w:t>
      </w:r>
      <w:r w:rsidR="000D50D7" w:rsidRPr="000D50D7">
        <w:t xml:space="preserve"> </w:t>
      </w:r>
      <w:r w:rsidRPr="000A33D7">
        <w:t>period</w:t>
      </w:r>
      <w:r w:rsidR="000D50D7" w:rsidRPr="000D50D7">
        <w:t xml:space="preserve"> </w:t>
      </w:r>
      <w:r w:rsidRPr="000A33D7">
        <w:t>agreed</w:t>
      </w:r>
      <w:r w:rsidR="000D50D7" w:rsidRPr="000D50D7">
        <w:t xml:space="preserve"> </w:t>
      </w:r>
      <w:r w:rsidRPr="000A33D7">
        <w:t>between</w:t>
      </w:r>
      <w:r w:rsidR="000D50D7" w:rsidRPr="000D50D7">
        <w:t xml:space="preserve"> </w:t>
      </w:r>
      <w:r w:rsidRPr="000A33D7">
        <w:t>the</w:t>
      </w:r>
      <w:r w:rsidR="000D50D7" w:rsidRPr="000D50D7">
        <w:t xml:space="preserve"> </w:t>
      </w:r>
      <w:r w:rsidRPr="000A33D7">
        <w:t>undertaker</w:t>
      </w:r>
      <w:r w:rsidR="000D50D7" w:rsidRPr="000D50D7">
        <w:t xml:space="preserve"> </w:t>
      </w:r>
      <w:r w:rsidRPr="000A33D7">
        <w:t>and</w:t>
      </w:r>
      <w:r w:rsidR="000D50D7" w:rsidRPr="000D50D7">
        <w:t xml:space="preserve"> </w:t>
      </w:r>
      <w:r w:rsidRPr="000A33D7">
        <w:t>the</w:t>
      </w:r>
      <w:r w:rsidR="000D50D7" w:rsidRPr="000D50D7">
        <w:t xml:space="preserve"> </w:t>
      </w:r>
      <w:r w:rsidRPr="000A33D7">
        <w:t>lessee</w:t>
      </w:r>
      <w:r w:rsidR="000D50D7" w:rsidRPr="000D50D7">
        <w:t xml:space="preserve"> </w:t>
      </w:r>
      <w:r w:rsidRPr="000A33D7">
        <w:t>any</w:t>
      </w:r>
      <w:r w:rsidR="000D50D7" w:rsidRPr="000D50D7">
        <w:t xml:space="preserve"> </w:t>
      </w:r>
      <w:r w:rsidRPr="000A33D7">
        <w:t>or</w:t>
      </w:r>
      <w:r w:rsidR="000D50D7" w:rsidRPr="000D50D7">
        <w:t xml:space="preserve"> </w:t>
      </w:r>
      <w:r w:rsidRPr="000A33D7">
        <w:t>all</w:t>
      </w:r>
      <w:r w:rsidR="000D50D7" w:rsidRPr="000D50D7">
        <w:t xml:space="preserve"> </w:t>
      </w:r>
      <w:r w:rsidRPr="000A33D7">
        <w:t>of</w:t>
      </w:r>
      <w:r w:rsidR="000D50D7" w:rsidRPr="000D50D7">
        <w:t xml:space="preserve"> </w:t>
      </w:r>
      <w:r w:rsidRPr="000A33D7">
        <w:t>the</w:t>
      </w:r>
      <w:r w:rsidR="000D50D7" w:rsidRPr="000D50D7">
        <w:t xml:space="preserve"> </w:t>
      </w:r>
      <w:r w:rsidRPr="000A33D7">
        <w:t>benefit</w:t>
      </w:r>
      <w:r w:rsidR="000D50D7" w:rsidRPr="000D50D7">
        <w:t xml:space="preserve"> </w:t>
      </w:r>
      <w:r w:rsidRPr="000A33D7">
        <w:t>of</w:t>
      </w:r>
      <w:r w:rsidR="000D50D7" w:rsidRPr="000D50D7">
        <w:t xml:space="preserve"> </w:t>
      </w:r>
      <w:r w:rsidRPr="000A33D7">
        <w:t>the</w:t>
      </w:r>
      <w:r w:rsidR="000D50D7" w:rsidRPr="000D50D7">
        <w:t xml:space="preserve"> </w:t>
      </w:r>
      <w:r w:rsidRPr="000A33D7">
        <w:t>provisions</w:t>
      </w:r>
      <w:r w:rsidR="000D50D7" w:rsidRPr="000D50D7">
        <w:t xml:space="preserve"> </w:t>
      </w:r>
      <w:r w:rsidRPr="000A33D7">
        <w:t>of</w:t>
      </w:r>
      <w:r w:rsidR="000D50D7" w:rsidRPr="000D50D7">
        <w:t xml:space="preserve"> </w:t>
      </w:r>
      <w:r w:rsidRPr="000A33D7">
        <w:t>this</w:t>
      </w:r>
      <w:r w:rsidR="000D50D7" w:rsidRPr="000D50D7">
        <w:t xml:space="preserve"> </w:t>
      </w:r>
      <w:r w:rsidRPr="000A33D7">
        <w:t>Order</w:t>
      </w:r>
      <w:r w:rsidR="000D50D7" w:rsidRPr="000D50D7">
        <w:t xml:space="preserve"> </w:t>
      </w:r>
      <w:r w:rsidRPr="000A33D7">
        <w:t>and</w:t>
      </w:r>
      <w:r w:rsidR="000D50D7" w:rsidRPr="000D50D7">
        <w:t xml:space="preserve"> </w:t>
      </w:r>
      <w:r w:rsidRPr="000A33D7">
        <w:t>such</w:t>
      </w:r>
      <w:r w:rsidR="000D50D7" w:rsidRPr="000D50D7">
        <w:t xml:space="preserve"> </w:t>
      </w:r>
      <w:r w:rsidRPr="000A33D7">
        <w:t>related</w:t>
      </w:r>
      <w:r w:rsidR="000D50D7" w:rsidRPr="000D50D7">
        <w:t xml:space="preserve"> </w:t>
      </w:r>
      <w:r w:rsidRPr="000A33D7">
        <w:t>statutory</w:t>
      </w:r>
      <w:r w:rsidR="000D50D7" w:rsidRPr="000D50D7">
        <w:t xml:space="preserve"> </w:t>
      </w:r>
      <w:r w:rsidRPr="000A33D7">
        <w:t>rights</w:t>
      </w:r>
      <w:r w:rsidR="000D50D7" w:rsidRPr="000D50D7">
        <w:t xml:space="preserve"> </w:t>
      </w:r>
      <w:r w:rsidRPr="000A33D7">
        <w:t>as</w:t>
      </w:r>
      <w:r w:rsidR="000D50D7" w:rsidRPr="000D50D7">
        <w:t xml:space="preserve"> </w:t>
      </w:r>
      <w:r w:rsidRPr="000A33D7">
        <w:t>may</w:t>
      </w:r>
      <w:r w:rsidR="000D50D7" w:rsidRPr="000D50D7">
        <w:t xml:space="preserve"> </w:t>
      </w:r>
      <w:r w:rsidRPr="000A33D7">
        <w:t>be</w:t>
      </w:r>
      <w:r w:rsidR="000D50D7" w:rsidRPr="000D50D7">
        <w:t xml:space="preserve"> </w:t>
      </w:r>
      <w:r w:rsidRPr="000A33D7">
        <w:t>so</w:t>
      </w:r>
      <w:r w:rsidR="000D50D7" w:rsidRPr="000D50D7">
        <w:t xml:space="preserve"> </w:t>
      </w:r>
      <w:r w:rsidRPr="000A33D7">
        <w:t>agreed</w:t>
      </w:r>
      <w:r>
        <w:t>.</w:t>
      </w:r>
    </w:p>
    <w:p w14:paraId="61F0E5E2" w14:textId="77777777" w:rsidR="00283174" w:rsidRDefault="00283174" w:rsidP="00283174">
      <w:pPr>
        <w:pStyle w:val="N2"/>
      </w:pPr>
      <w:r>
        <w:t>Where</w:t>
      </w:r>
      <w:r w:rsidR="000D50D7" w:rsidRPr="000D50D7">
        <w:t xml:space="preserve"> </w:t>
      </w:r>
      <w:r w:rsidRPr="000A33D7">
        <w:t>a</w:t>
      </w:r>
      <w:r w:rsidR="000D50D7" w:rsidRPr="000D50D7">
        <w:t xml:space="preserve"> </w:t>
      </w:r>
      <w:r w:rsidRPr="000A33D7">
        <w:t>transfer</w:t>
      </w:r>
      <w:r w:rsidR="000D50D7" w:rsidRPr="000D50D7">
        <w:t xml:space="preserve"> </w:t>
      </w:r>
      <w:r w:rsidRPr="000A33D7">
        <w:t>or</w:t>
      </w:r>
      <w:r w:rsidR="000D50D7" w:rsidRPr="000D50D7">
        <w:t xml:space="preserve"> </w:t>
      </w:r>
      <w:r w:rsidRPr="000A33D7">
        <w:t>grant</w:t>
      </w:r>
      <w:r w:rsidR="000D50D7" w:rsidRPr="000D50D7">
        <w:t xml:space="preserve"> </w:t>
      </w:r>
      <w:r w:rsidRPr="000A33D7">
        <w:t>has</w:t>
      </w:r>
      <w:r w:rsidR="000D50D7" w:rsidRPr="000D50D7">
        <w:t xml:space="preserve"> </w:t>
      </w:r>
      <w:r w:rsidRPr="000A33D7">
        <w:t>been</w:t>
      </w:r>
      <w:r w:rsidR="000D50D7" w:rsidRPr="000D50D7">
        <w:t xml:space="preserve"> </w:t>
      </w:r>
      <w:r w:rsidRPr="000A33D7">
        <w:t>made</w:t>
      </w:r>
      <w:r w:rsidR="000D50D7" w:rsidRPr="000D50D7">
        <w:t xml:space="preserve"> </w:t>
      </w:r>
      <w:r w:rsidRPr="000A33D7">
        <w:t>references</w:t>
      </w:r>
      <w:r w:rsidR="000D50D7" w:rsidRPr="000D50D7">
        <w:t xml:space="preserve"> </w:t>
      </w:r>
      <w:r w:rsidRPr="000A33D7">
        <w:t>in</w:t>
      </w:r>
      <w:r w:rsidR="000D50D7" w:rsidRPr="000D50D7">
        <w:t xml:space="preserve"> </w:t>
      </w:r>
      <w:r w:rsidRPr="000A33D7">
        <w:t>this</w:t>
      </w:r>
      <w:r w:rsidR="000D50D7" w:rsidRPr="000D50D7">
        <w:t xml:space="preserve"> </w:t>
      </w:r>
      <w:r w:rsidRPr="000A33D7">
        <w:t>Order</w:t>
      </w:r>
      <w:r w:rsidR="000D50D7" w:rsidRPr="000D50D7">
        <w:t xml:space="preserve"> </w:t>
      </w:r>
      <w:r w:rsidRPr="000A33D7">
        <w:t>to</w:t>
      </w:r>
      <w:r w:rsidR="000D50D7" w:rsidRPr="000D50D7">
        <w:t xml:space="preserve"> </w:t>
      </w:r>
      <w:r w:rsidRPr="000A33D7">
        <w:t>the</w:t>
      </w:r>
      <w:r w:rsidR="000D50D7" w:rsidRPr="000D50D7">
        <w:t xml:space="preserve"> </w:t>
      </w:r>
      <w:r w:rsidRPr="000A33D7">
        <w:t>undertaker,</w:t>
      </w:r>
      <w:r w:rsidR="000D50D7" w:rsidRPr="000D50D7">
        <w:t xml:space="preserve"> </w:t>
      </w:r>
      <w:r w:rsidRPr="000A33D7">
        <w:t>except</w:t>
      </w:r>
      <w:r w:rsidR="000D50D7" w:rsidRPr="000D50D7">
        <w:t xml:space="preserve"> </w:t>
      </w:r>
      <w:r w:rsidRPr="000A33D7">
        <w:t>in</w:t>
      </w:r>
      <w:r w:rsidR="000D50D7" w:rsidRPr="000D50D7">
        <w:t xml:space="preserve"> </w:t>
      </w:r>
      <w:r w:rsidRPr="000A33D7">
        <w:t>paragraph</w:t>
      </w:r>
      <w:r w:rsidR="000D50D7" w:rsidRPr="000D50D7">
        <w:t xml:space="preserve"> </w:t>
      </w:r>
      <w:r>
        <w:fldChar w:fldCharType="begin"/>
      </w:r>
      <w:r>
        <w:instrText xml:space="preserve"> REF _Ref77871905 \r \h </w:instrText>
      </w:r>
      <w:r>
        <w:fldChar w:fldCharType="separate"/>
      </w:r>
      <w:r w:rsidR="000D50D7">
        <w:t>(8)</w:t>
      </w:r>
      <w:r>
        <w:fldChar w:fldCharType="end"/>
      </w:r>
      <w:r>
        <w:t>,</w:t>
      </w:r>
      <w:r w:rsidR="000D50D7" w:rsidRPr="000D50D7">
        <w:t xml:space="preserve"> </w:t>
      </w:r>
      <w:r>
        <w:t>are</w:t>
      </w:r>
      <w:r w:rsidR="000D50D7" w:rsidRPr="000D50D7">
        <w:t xml:space="preserve"> </w:t>
      </w:r>
      <w:r>
        <w:t>to</w:t>
      </w:r>
      <w:r w:rsidR="000D50D7" w:rsidRPr="000D50D7">
        <w:t xml:space="preserve"> </w:t>
      </w:r>
      <w:r>
        <w:t>include</w:t>
      </w:r>
      <w:r w:rsidR="000D50D7" w:rsidRPr="000D50D7">
        <w:t xml:space="preserve"> </w:t>
      </w:r>
      <w:r>
        <w:t>references</w:t>
      </w:r>
      <w:r w:rsidR="000D50D7" w:rsidRPr="000D50D7">
        <w:t xml:space="preserve"> </w:t>
      </w:r>
      <w:r>
        <w:t>to</w:t>
      </w:r>
      <w:r w:rsidR="000D50D7" w:rsidRPr="000D50D7">
        <w:t xml:space="preserve"> </w:t>
      </w:r>
      <w:r>
        <w:t>the</w:t>
      </w:r>
      <w:r w:rsidR="000D50D7" w:rsidRPr="000D50D7">
        <w:t xml:space="preserve"> </w:t>
      </w:r>
      <w:r>
        <w:t>transferee</w:t>
      </w:r>
      <w:r w:rsidR="000D50D7" w:rsidRPr="000D50D7">
        <w:t xml:space="preserve"> </w:t>
      </w:r>
      <w:r>
        <w:t>or</w:t>
      </w:r>
      <w:r w:rsidR="000D50D7" w:rsidRPr="000D50D7">
        <w:t xml:space="preserve"> </w:t>
      </w:r>
      <w:r>
        <w:t>lessee.</w:t>
      </w:r>
    </w:p>
    <w:p w14:paraId="71AFE9C3" w14:textId="77777777" w:rsidR="00283174" w:rsidRDefault="00283174" w:rsidP="00283174">
      <w:pPr>
        <w:pStyle w:val="N2"/>
      </w:pPr>
      <w:r>
        <w:t>The</w:t>
      </w:r>
      <w:r w:rsidR="000D50D7" w:rsidRPr="000D50D7">
        <w:t xml:space="preserve"> </w:t>
      </w:r>
      <w:r w:rsidR="006A7862">
        <w:t>prior</w:t>
      </w:r>
      <w:r w:rsidR="000D50D7" w:rsidRPr="000D50D7">
        <w:t xml:space="preserve"> </w:t>
      </w:r>
      <w:r w:rsidR="00363E38">
        <w:t>written</w:t>
      </w:r>
      <w:r w:rsidR="000D50D7" w:rsidRPr="000D50D7">
        <w:t xml:space="preserve"> </w:t>
      </w:r>
      <w:r>
        <w:t>consent</w:t>
      </w:r>
      <w:r w:rsidR="000D50D7" w:rsidRPr="000D50D7">
        <w:t xml:space="preserve"> </w:t>
      </w:r>
      <w:r>
        <w:t>of</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is</w:t>
      </w:r>
      <w:r w:rsidR="000D50D7" w:rsidRPr="000D50D7">
        <w:t xml:space="preserve"> </w:t>
      </w:r>
      <w:r>
        <w:t>required</w:t>
      </w:r>
      <w:r w:rsidR="000D50D7" w:rsidRPr="000D50D7">
        <w:t xml:space="preserve"> </w:t>
      </w:r>
      <w:r>
        <w:t>for</w:t>
      </w:r>
      <w:r w:rsidR="000D50D7" w:rsidRPr="000D50D7">
        <w:t xml:space="preserve"> </w:t>
      </w:r>
      <w:r>
        <w:t>the</w:t>
      </w:r>
      <w:r w:rsidR="000D50D7" w:rsidRPr="000D50D7">
        <w:t xml:space="preserve"> </w:t>
      </w:r>
      <w:r>
        <w:t>exercise</w:t>
      </w:r>
      <w:r w:rsidR="000D50D7" w:rsidRPr="000D50D7">
        <w:t xml:space="preserve"> </w:t>
      </w:r>
      <w:r>
        <w:t>of</w:t>
      </w:r>
      <w:r w:rsidR="000D50D7" w:rsidRPr="000D50D7">
        <w:t xml:space="preserve"> </w:t>
      </w:r>
      <w:r>
        <w:t>the</w:t>
      </w:r>
      <w:r w:rsidR="000D50D7" w:rsidRPr="000D50D7">
        <w:t xml:space="preserve"> </w:t>
      </w:r>
      <w:r>
        <w:t>powers</w:t>
      </w:r>
      <w:r w:rsidR="000D50D7" w:rsidRPr="000D50D7">
        <w:t xml:space="preserve"> </w:t>
      </w:r>
      <w:r>
        <w:t>of</w:t>
      </w:r>
      <w:r w:rsidR="000D50D7" w:rsidRPr="000D50D7">
        <w:t xml:space="preserve"> </w:t>
      </w:r>
      <w:r>
        <w:t>paragraph</w:t>
      </w:r>
      <w:r w:rsidR="000D50D7" w:rsidRPr="000D50D7">
        <w:t xml:space="preserve"> </w:t>
      </w:r>
      <w:r>
        <w:fldChar w:fldCharType="begin"/>
      </w:r>
      <w:r>
        <w:instrText xml:space="preserve"> REF _Ref77864459 \r \h </w:instrText>
      </w:r>
      <w:r>
        <w:fldChar w:fldCharType="separate"/>
      </w:r>
      <w:r w:rsidR="000D50D7">
        <w:t>(1)</w:t>
      </w:r>
      <w:r>
        <w:fldChar w:fldCharType="end"/>
      </w:r>
      <w:r w:rsidR="000D50D7" w:rsidRPr="000D50D7">
        <w:t xml:space="preserve"> </w:t>
      </w:r>
      <w:r>
        <w:t>except</w:t>
      </w:r>
      <w:r w:rsidR="000D50D7" w:rsidRPr="000D50D7">
        <w:t xml:space="preserve"> </w:t>
      </w:r>
      <w:r>
        <w:t>where—</w:t>
      </w:r>
    </w:p>
    <w:p w14:paraId="04A7D5CE" w14:textId="77777777" w:rsidR="00283174" w:rsidRDefault="00283174" w:rsidP="00283174">
      <w:pPr>
        <w:pStyle w:val="N3"/>
      </w:pPr>
      <w:r>
        <w:t>the</w:t>
      </w:r>
      <w:r w:rsidR="000D50D7" w:rsidRPr="000D50D7">
        <w:t xml:space="preserve"> </w:t>
      </w:r>
      <w:r>
        <w:t>transferee</w:t>
      </w:r>
      <w:r w:rsidR="000D50D7" w:rsidRPr="000D50D7">
        <w:t xml:space="preserve"> </w:t>
      </w:r>
      <w:r>
        <w:t>or</w:t>
      </w:r>
      <w:r w:rsidR="000D50D7" w:rsidRPr="000D50D7">
        <w:t xml:space="preserve"> </w:t>
      </w:r>
      <w:r>
        <w:t>lessee</w:t>
      </w:r>
      <w:r w:rsidR="000D50D7" w:rsidRPr="000D50D7">
        <w:t xml:space="preserve"> </w:t>
      </w:r>
      <w:r>
        <w:t>is</w:t>
      </w:r>
      <w:r w:rsidR="000D50D7" w:rsidRPr="000D50D7">
        <w:t xml:space="preserve"> </w:t>
      </w:r>
      <w:r>
        <w:t>NGET;</w:t>
      </w:r>
    </w:p>
    <w:p w14:paraId="35C1EBF8" w14:textId="77777777" w:rsidR="007364FD" w:rsidRDefault="00283174" w:rsidP="00283174">
      <w:pPr>
        <w:pStyle w:val="N3"/>
      </w:pPr>
      <w:r>
        <w:t>the</w:t>
      </w:r>
      <w:r w:rsidR="000D50D7" w:rsidRPr="000D50D7">
        <w:t xml:space="preserve"> </w:t>
      </w:r>
      <w:r>
        <w:t>transferee</w:t>
      </w:r>
      <w:r w:rsidR="000D50D7" w:rsidRPr="000D50D7">
        <w:t xml:space="preserve"> </w:t>
      </w:r>
      <w:r>
        <w:t>or</w:t>
      </w:r>
      <w:r w:rsidR="000D50D7" w:rsidRPr="000D50D7">
        <w:t xml:space="preserve"> </w:t>
      </w:r>
      <w:r>
        <w:t>lessee</w:t>
      </w:r>
      <w:r w:rsidR="000D50D7" w:rsidRPr="000D50D7">
        <w:t xml:space="preserve"> </w:t>
      </w:r>
      <w:r>
        <w:t>is</w:t>
      </w:r>
      <w:r w:rsidR="000D50D7" w:rsidRPr="000D50D7">
        <w:t xml:space="preserve"> </w:t>
      </w:r>
      <w:r>
        <w:t>the</w:t>
      </w:r>
      <w:r w:rsidR="000D50D7" w:rsidRPr="000D50D7">
        <w:t xml:space="preserve"> </w:t>
      </w:r>
      <w:r>
        <w:t>holder</w:t>
      </w:r>
      <w:r w:rsidR="000D50D7" w:rsidRPr="000D50D7">
        <w:t xml:space="preserve"> </w:t>
      </w:r>
      <w:r>
        <w:t>of</w:t>
      </w:r>
      <w:r w:rsidR="000D50D7" w:rsidRPr="000D50D7">
        <w:t xml:space="preserve"> </w:t>
      </w:r>
      <w:r>
        <w:t>a</w:t>
      </w:r>
      <w:r w:rsidR="000D50D7" w:rsidRPr="000D50D7">
        <w:t xml:space="preserve"> </w:t>
      </w:r>
      <w:r>
        <w:t>licence</w:t>
      </w:r>
      <w:r w:rsidR="000D50D7" w:rsidRPr="000D50D7">
        <w:t xml:space="preserve"> </w:t>
      </w:r>
      <w:r>
        <w:t>under</w:t>
      </w:r>
      <w:r w:rsidR="000D50D7" w:rsidRPr="000D50D7">
        <w:t xml:space="preserve"> </w:t>
      </w:r>
      <w:r>
        <w:t>section</w:t>
      </w:r>
      <w:r w:rsidR="000D50D7" w:rsidRPr="000D50D7">
        <w:t xml:space="preserve"> </w:t>
      </w:r>
      <w:r>
        <w:t>6</w:t>
      </w:r>
      <w:r w:rsidR="000D50D7" w:rsidRPr="000D50D7">
        <w:t xml:space="preserve"> </w:t>
      </w:r>
      <w:r>
        <w:t>(licences</w:t>
      </w:r>
      <w:r w:rsidR="000D50D7" w:rsidRPr="000D50D7">
        <w:t xml:space="preserve"> </w:t>
      </w:r>
      <w:r>
        <w:t>authorising</w:t>
      </w:r>
      <w:r w:rsidR="000D50D7" w:rsidRPr="000D50D7">
        <w:t xml:space="preserve"> </w:t>
      </w:r>
      <w:r>
        <w:t>supply</w:t>
      </w:r>
      <w:r w:rsidR="000D50D7" w:rsidRPr="000D50D7">
        <w:t xml:space="preserve"> </w:t>
      </w:r>
      <w:r>
        <w:t>etc.)</w:t>
      </w:r>
      <w:r w:rsidR="000D50D7" w:rsidRPr="000D50D7">
        <w:t xml:space="preserve"> </w:t>
      </w:r>
      <w:r>
        <w:t>of</w:t>
      </w:r>
      <w:r w:rsidR="000D50D7" w:rsidRPr="000D50D7">
        <w:t xml:space="preserve"> </w:t>
      </w:r>
      <w:r>
        <w:t>the</w:t>
      </w:r>
      <w:r w:rsidR="000D50D7" w:rsidRPr="000D50D7">
        <w:t xml:space="preserve"> </w:t>
      </w:r>
      <w:r>
        <w:t>1989</w:t>
      </w:r>
      <w:r w:rsidR="000D50D7" w:rsidRPr="000D50D7">
        <w:t xml:space="preserve"> </w:t>
      </w:r>
      <w:r>
        <w:t>Act;</w:t>
      </w:r>
      <w:r w:rsidR="000D50D7" w:rsidRPr="000D50D7">
        <w:t xml:space="preserve"> </w:t>
      </w:r>
      <w:r w:rsidR="0072281A">
        <w:t>or</w:t>
      </w:r>
    </w:p>
    <w:p w14:paraId="6B866268" w14:textId="77777777" w:rsidR="00283174" w:rsidRDefault="00283174" w:rsidP="00283174">
      <w:pPr>
        <w:pStyle w:val="N3"/>
      </w:pPr>
      <w:r>
        <w:t>the</w:t>
      </w:r>
      <w:r w:rsidR="000D50D7" w:rsidRPr="000D50D7">
        <w:t xml:space="preserve"> </w:t>
      </w:r>
      <w:r>
        <w:t>time</w:t>
      </w:r>
      <w:r w:rsidR="000D50D7" w:rsidRPr="000D50D7">
        <w:t xml:space="preserve"> </w:t>
      </w:r>
      <w:r>
        <w:t>limits</w:t>
      </w:r>
      <w:r w:rsidR="000D50D7" w:rsidRPr="000D50D7">
        <w:t xml:space="preserve"> </w:t>
      </w:r>
      <w:r>
        <w:t>for</w:t>
      </w:r>
      <w:r w:rsidR="000D50D7" w:rsidRPr="000D50D7">
        <w:t xml:space="preserve"> </w:t>
      </w:r>
      <w:r>
        <w:t>claims</w:t>
      </w:r>
      <w:r w:rsidR="000D50D7" w:rsidRPr="000D50D7">
        <w:t xml:space="preserve"> </w:t>
      </w:r>
      <w:r>
        <w:t>for</w:t>
      </w:r>
      <w:r w:rsidR="000D50D7" w:rsidRPr="000D50D7">
        <w:t xml:space="preserve"> </w:t>
      </w:r>
      <w:r>
        <w:t>compensation</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the</w:t>
      </w:r>
      <w:r w:rsidR="000D50D7" w:rsidRPr="000D50D7">
        <w:t xml:space="preserve"> </w:t>
      </w:r>
      <w:r>
        <w:t>acquisition</w:t>
      </w:r>
      <w:r w:rsidR="000D50D7" w:rsidRPr="000D50D7">
        <w:t xml:space="preserve"> </w:t>
      </w:r>
      <w:r>
        <w:t>of</w:t>
      </w:r>
      <w:r w:rsidR="000D50D7" w:rsidRPr="000D50D7">
        <w:t xml:space="preserve"> </w:t>
      </w:r>
      <w:r>
        <w:t>land</w:t>
      </w:r>
      <w:r w:rsidR="000D50D7" w:rsidRPr="000D50D7">
        <w:t xml:space="preserve"> </w:t>
      </w:r>
      <w:r>
        <w:t>or</w:t>
      </w:r>
      <w:r w:rsidR="000D50D7" w:rsidRPr="000D50D7">
        <w:t xml:space="preserve"> </w:t>
      </w:r>
      <w:r>
        <w:t>effects</w:t>
      </w:r>
      <w:r w:rsidR="000D50D7" w:rsidRPr="000D50D7">
        <w:t xml:space="preserve"> </w:t>
      </w:r>
      <w:r>
        <w:t>upon</w:t>
      </w:r>
      <w:r w:rsidR="000D50D7" w:rsidRPr="000D50D7">
        <w:t xml:space="preserve"> </w:t>
      </w:r>
      <w:r>
        <w:t>land</w:t>
      </w:r>
      <w:r w:rsidR="000D50D7" w:rsidRPr="000D50D7">
        <w:t xml:space="preserve"> </w:t>
      </w:r>
      <w:r>
        <w:t>under</w:t>
      </w:r>
      <w:r w:rsidR="000D50D7" w:rsidRPr="000D50D7">
        <w:t xml:space="preserve"> </w:t>
      </w:r>
      <w:r>
        <w:t>this</w:t>
      </w:r>
      <w:r w:rsidR="000D50D7" w:rsidRPr="000D50D7">
        <w:t xml:space="preserve"> </w:t>
      </w:r>
      <w:r>
        <w:t>Order</w:t>
      </w:r>
      <w:r w:rsidR="000D50D7" w:rsidRPr="000D50D7">
        <w:t xml:space="preserve"> </w:t>
      </w:r>
      <w:r>
        <w:t>have</w:t>
      </w:r>
      <w:r w:rsidR="000D50D7" w:rsidRPr="000D50D7">
        <w:t xml:space="preserve"> </w:t>
      </w:r>
      <w:r>
        <w:t>elapsed</w:t>
      </w:r>
      <w:r w:rsidR="000D50D7" w:rsidRPr="000D50D7">
        <w:t xml:space="preserve"> </w:t>
      </w:r>
      <w:r>
        <w:t>and—</w:t>
      </w:r>
    </w:p>
    <w:p w14:paraId="1D7A1D67" w14:textId="77777777" w:rsidR="00283174" w:rsidRDefault="00283174" w:rsidP="00283174">
      <w:pPr>
        <w:pStyle w:val="N4"/>
      </w:pPr>
      <w:r>
        <w:t>no</w:t>
      </w:r>
      <w:r w:rsidR="000D50D7" w:rsidRPr="000D50D7">
        <w:t xml:space="preserve"> </w:t>
      </w:r>
      <w:r>
        <w:t>such</w:t>
      </w:r>
      <w:r w:rsidR="000D50D7" w:rsidRPr="000D50D7">
        <w:t xml:space="preserve"> </w:t>
      </w:r>
      <w:r>
        <w:t>claims</w:t>
      </w:r>
      <w:r w:rsidR="000D50D7" w:rsidRPr="000D50D7">
        <w:t xml:space="preserve"> </w:t>
      </w:r>
      <w:r>
        <w:t>have</w:t>
      </w:r>
      <w:r w:rsidR="000D50D7" w:rsidRPr="000D50D7">
        <w:t xml:space="preserve"> </w:t>
      </w:r>
      <w:r>
        <w:t>been</w:t>
      </w:r>
      <w:r w:rsidR="000D50D7" w:rsidRPr="000D50D7">
        <w:t xml:space="preserve"> </w:t>
      </w:r>
      <w:r>
        <w:t>made;</w:t>
      </w:r>
    </w:p>
    <w:p w14:paraId="70C6C85D" w14:textId="77777777" w:rsidR="00283174" w:rsidRDefault="00283174" w:rsidP="00283174">
      <w:pPr>
        <w:pStyle w:val="N4"/>
      </w:pPr>
      <w:r>
        <w:t>any</w:t>
      </w:r>
      <w:r w:rsidR="000D50D7" w:rsidRPr="000D50D7">
        <w:t xml:space="preserve"> </w:t>
      </w:r>
      <w:r>
        <w:t>such</w:t>
      </w:r>
      <w:r w:rsidR="000D50D7" w:rsidRPr="000D50D7">
        <w:t xml:space="preserve"> </w:t>
      </w:r>
      <w:r>
        <w:t>claim</w:t>
      </w:r>
      <w:r w:rsidR="000D50D7" w:rsidRPr="000D50D7">
        <w:t xml:space="preserve"> </w:t>
      </w:r>
      <w:r>
        <w:t>has</w:t>
      </w:r>
      <w:r w:rsidR="000D50D7" w:rsidRPr="000D50D7">
        <w:t xml:space="preserve"> </w:t>
      </w:r>
      <w:r>
        <w:t>been</w:t>
      </w:r>
      <w:r w:rsidR="000D50D7" w:rsidRPr="000D50D7">
        <w:t xml:space="preserve"> </w:t>
      </w:r>
      <w:r>
        <w:t>made</w:t>
      </w:r>
      <w:r w:rsidR="000D50D7" w:rsidRPr="000D50D7">
        <w:t xml:space="preserve"> </w:t>
      </w:r>
      <w:r>
        <w:t>and</w:t>
      </w:r>
      <w:r w:rsidR="000D50D7" w:rsidRPr="000D50D7">
        <w:t xml:space="preserve"> </w:t>
      </w:r>
      <w:r>
        <w:t>has</w:t>
      </w:r>
      <w:r w:rsidR="000D50D7" w:rsidRPr="000D50D7">
        <w:t xml:space="preserve"> </w:t>
      </w:r>
      <w:r>
        <w:t>been</w:t>
      </w:r>
      <w:r w:rsidR="000D50D7" w:rsidRPr="000D50D7">
        <w:t xml:space="preserve"> </w:t>
      </w:r>
      <w:r>
        <w:t>compromised</w:t>
      </w:r>
      <w:r w:rsidR="000D50D7" w:rsidRPr="000D50D7">
        <w:t xml:space="preserve"> </w:t>
      </w:r>
      <w:r>
        <w:t>or</w:t>
      </w:r>
      <w:r w:rsidR="000D50D7" w:rsidRPr="000D50D7">
        <w:t xml:space="preserve"> </w:t>
      </w:r>
      <w:r>
        <w:t>withdrawn;</w:t>
      </w:r>
    </w:p>
    <w:p w14:paraId="150190B9" w14:textId="77777777" w:rsidR="00283174" w:rsidRDefault="00283174" w:rsidP="00283174">
      <w:pPr>
        <w:pStyle w:val="N4"/>
      </w:pPr>
      <w:r>
        <w:t>compensation</w:t>
      </w:r>
      <w:r w:rsidR="000D50D7" w:rsidRPr="000D50D7">
        <w:t xml:space="preserve"> </w:t>
      </w:r>
      <w:r>
        <w:t>has</w:t>
      </w:r>
      <w:r w:rsidR="000D50D7" w:rsidRPr="000D50D7">
        <w:t xml:space="preserve"> </w:t>
      </w:r>
      <w:r>
        <w:t>been</w:t>
      </w:r>
      <w:r w:rsidR="000D50D7" w:rsidRPr="000D50D7">
        <w:t xml:space="preserve"> </w:t>
      </w:r>
      <w:r>
        <w:t>paid</w:t>
      </w:r>
      <w:r w:rsidR="000D50D7" w:rsidRPr="000D50D7">
        <w:t xml:space="preserve"> </w:t>
      </w:r>
      <w:r>
        <w:t>in</w:t>
      </w:r>
      <w:r w:rsidR="000D50D7" w:rsidRPr="000D50D7">
        <w:t xml:space="preserve"> </w:t>
      </w:r>
      <w:r>
        <w:t>full</w:t>
      </w:r>
      <w:r w:rsidR="000D50D7" w:rsidRPr="000D50D7">
        <w:t xml:space="preserve"> </w:t>
      </w:r>
      <w:r>
        <w:t>and</w:t>
      </w:r>
      <w:r w:rsidR="000D50D7" w:rsidRPr="000D50D7">
        <w:t xml:space="preserve"> </w:t>
      </w:r>
      <w:r>
        <w:t>final</w:t>
      </w:r>
      <w:r w:rsidR="000D50D7" w:rsidRPr="000D50D7">
        <w:t xml:space="preserve"> </w:t>
      </w:r>
      <w:r>
        <w:t>settlement</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claim;</w:t>
      </w:r>
    </w:p>
    <w:p w14:paraId="7819C346" w14:textId="77777777" w:rsidR="00283174" w:rsidRDefault="00283174" w:rsidP="00283174">
      <w:pPr>
        <w:pStyle w:val="N4"/>
      </w:pPr>
      <w:r>
        <w:t>payment</w:t>
      </w:r>
      <w:r w:rsidR="000D50D7" w:rsidRPr="000D50D7">
        <w:t xml:space="preserve"> </w:t>
      </w:r>
      <w:r>
        <w:t>of</w:t>
      </w:r>
      <w:r w:rsidR="000D50D7" w:rsidRPr="000D50D7">
        <w:t xml:space="preserve"> </w:t>
      </w:r>
      <w:r>
        <w:t>compensation</w:t>
      </w:r>
      <w:r w:rsidR="000D50D7" w:rsidRPr="000D50D7">
        <w:t xml:space="preserve"> </w:t>
      </w:r>
      <w:r>
        <w:t>into</w:t>
      </w:r>
      <w:r w:rsidR="000D50D7" w:rsidRPr="000D50D7">
        <w:t xml:space="preserve"> </w:t>
      </w:r>
      <w:r>
        <w:t>court</w:t>
      </w:r>
      <w:r w:rsidR="000D50D7" w:rsidRPr="000D50D7">
        <w:t xml:space="preserve"> </w:t>
      </w:r>
      <w:r>
        <w:t>has</w:t>
      </w:r>
      <w:r w:rsidR="000D50D7" w:rsidRPr="000D50D7">
        <w:t xml:space="preserve"> </w:t>
      </w:r>
      <w:r>
        <w:t>taken</w:t>
      </w:r>
      <w:r w:rsidR="000D50D7" w:rsidRPr="000D50D7">
        <w:t xml:space="preserve"> </w:t>
      </w:r>
      <w:r>
        <w:t>place</w:t>
      </w:r>
      <w:r w:rsidR="000D50D7" w:rsidRPr="000D50D7">
        <w:t xml:space="preserve"> </w:t>
      </w:r>
      <w:r>
        <w:t>in</w:t>
      </w:r>
      <w:r w:rsidR="000D50D7" w:rsidRPr="000D50D7">
        <w:t xml:space="preserve"> </w:t>
      </w:r>
      <w:r>
        <w:t>lieu</w:t>
      </w:r>
      <w:r w:rsidR="000D50D7" w:rsidRPr="000D50D7">
        <w:t xml:space="preserve"> </w:t>
      </w:r>
      <w:r>
        <w:t>of</w:t>
      </w:r>
      <w:r w:rsidR="000D50D7" w:rsidRPr="000D50D7">
        <w:t xml:space="preserve"> </w:t>
      </w:r>
      <w:r>
        <w:t>settlement</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claim;</w:t>
      </w:r>
      <w:r w:rsidR="000D50D7" w:rsidRPr="000D50D7">
        <w:t xml:space="preserve"> </w:t>
      </w:r>
      <w:r>
        <w:t>or</w:t>
      </w:r>
    </w:p>
    <w:p w14:paraId="0F654BDE" w14:textId="77777777" w:rsidR="00283174" w:rsidRDefault="00283174" w:rsidP="00283174">
      <w:pPr>
        <w:pStyle w:val="N4"/>
      </w:pPr>
      <w:r>
        <w:t>it</w:t>
      </w:r>
      <w:r w:rsidR="000D50D7" w:rsidRPr="000D50D7">
        <w:t xml:space="preserve"> </w:t>
      </w:r>
      <w:r>
        <w:t>has</w:t>
      </w:r>
      <w:r w:rsidR="000D50D7" w:rsidRPr="000D50D7">
        <w:t xml:space="preserve"> </w:t>
      </w:r>
      <w:r>
        <w:t>been</w:t>
      </w:r>
      <w:r w:rsidR="000D50D7" w:rsidRPr="000D50D7">
        <w:t xml:space="preserve"> </w:t>
      </w:r>
      <w:r>
        <w:t>determined</w:t>
      </w:r>
      <w:r w:rsidR="000D50D7" w:rsidRPr="000D50D7">
        <w:t xml:space="preserve"> </w:t>
      </w:r>
      <w:r>
        <w:t>by</w:t>
      </w:r>
      <w:r w:rsidR="000D50D7" w:rsidRPr="000D50D7">
        <w:t xml:space="preserve"> </w:t>
      </w:r>
      <w:r>
        <w:t>a</w:t>
      </w:r>
      <w:r w:rsidR="000D50D7" w:rsidRPr="000D50D7">
        <w:t xml:space="preserve"> </w:t>
      </w:r>
      <w:r>
        <w:t>tribunal</w:t>
      </w:r>
      <w:r w:rsidR="000D50D7" w:rsidRPr="000D50D7">
        <w:t xml:space="preserve"> </w:t>
      </w:r>
      <w:r>
        <w:t>or</w:t>
      </w:r>
      <w:r w:rsidR="000D50D7" w:rsidRPr="000D50D7">
        <w:t xml:space="preserve"> </w:t>
      </w:r>
      <w:r>
        <w:t>court</w:t>
      </w:r>
      <w:r w:rsidR="000D50D7" w:rsidRPr="000D50D7">
        <w:t xml:space="preserve"> </w:t>
      </w:r>
      <w:r>
        <w:t>of</w:t>
      </w:r>
      <w:r w:rsidR="000D50D7" w:rsidRPr="000D50D7">
        <w:t xml:space="preserve"> </w:t>
      </w:r>
      <w:r>
        <w:t>competent</w:t>
      </w:r>
      <w:r w:rsidR="000D50D7" w:rsidRPr="000D50D7">
        <w:t xml:space="preserve"> </w:t>
      </w:r>
      <w:r>
        <w:t>jurisdiction</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claim</w:t>
      </w:r>
      <w:r w:rsidR="000D50D7" w:rsidRPr="000D50D7">
        <w:t xml:space="preserve"> </w:t>
      </w:r>
      <w:r>
        <w:t>that</w:t>
      </w:r>
      <w:r w:rsidR="000D50D7" w:rsidRPr="000D50D7">
        <w:t xml:space="preserve"> </w:t>
      </w:r>
      <w:r>
        <w:t>no</w:t>
      </w:r>
      <w:r w:rsidR="000D50D7" w:rsidRPr="000D50D7">
        <w:t xml:space="preserve"> </w:t>
      </w:r>
      <w:r>
        <w:t>compensation</w:t>
      </w:r>
      <w:r w:rsidR="000D50D7" w:rsidRPr="000D50D7">
        <w:t xml:space="preserve"> </w:t>
      </w:r>
      <w:r>
        <w:t>is</w:t>
      </w:r>
      <w:r w:rsidR="000D50D7" w:rsidRPr="000D50D7">
        <w:t xml:space="preserve"> </w:t>
      </w:r>
      <w:r>
        <w:t>payable.</w:t>
      </w:r>
    </w:p>
    <w:p w14:paraId="3C1C4BCE" w14:textId="77777777" w:rsidR="00283174" w:rsidRDefault="00283174" w:rsidP="00283174">
      <w:pPr>
        <w:pStyle w:val="N2"/>
      </w:pPr>
      <w:bookmarkStart w:id="764" w:name="_Ref77871610"/>
      <w:r w:rsidRPr="00D7483D">
        <w:t>Where</w:t>
      </w:r>
      <w:r w:rsidR="000D50D7" w:rsidRPr="000D50D7">
        <w:t xml:space="preserve"> </w:t>
      </w:r>
      <w:r w:rsidRPr="00D7483D">
        <w:t>the</w:t>
      </w:r>
      <w:r w:rsidR="000D50D7" w:rsidRPr="000D50D7">
        <w:t xml:space="preserve"> </w:t>
      </w:r>
      <w:r w:rsidRPr="00D7483D">
        <w:t>consent</w:t>
      </w:r>
      <w:r w:rsidR="000D50D7" w:rsidRPr="000D50D7">
        <w:t xml:space="preserve"> </w:t>
      </w:r>
      <w:r w:rsidRPr="00D7483D">
        <w:t>of</w:t>
      </w:r>
      <w:r w:rsidR="000D50D7" w:rsidRPr="000D50D7">
        <w:t xml:space="preserve"> </w:t>
      </w:r>
      <w:r w:rsidRPr="00D7483D">
        <w:t>the</w:t>
      </w:r>
      <w:r w:rsidR="000D50D7" w:rsidRPr="000D50D7">
        <w:t xml:space="preserve"> </w:t>
      </w:r>
      <w:r w:rsidRPr="00D7483D">
        <w:t>Secretary</w:t>
      </w:r>
      <w:r w:rsidR="000D50D7" w:rsidRPr="000D50D7">
        <w:t xml:space="preserve"> </w:t>
      </w:r>
      <w:r w:rsidRPr="00D7483D">
        <w:t>of</w:t>
      </w:r>
      <w:r w:rsidR="000D50D7" w:rsidRPr="000D50D7">
        <w:t xml:space="preserve"> </w:t>
      </w:r>
      <w:r w:rsidRPr="00D7483D">
        <w:t>State</w:t>
      </w:r>
      <w:r w:rsidR="000D50D7" w:rsidRPr="000D50D7">
        <w:t xml:space="preserve"> </w:t>
      </w:r>
      <w:r w:rsidRPr="00D7483D">
        <w:t>is</w:t>
      </w:r>
      <w:r w:rsidR="000D50D7" w:rsidRPr="000D50D7">
        <w:t xml:space="preserve"> </w:t>
      </w:r>
      <w:r w:rsidRPr="00D7483D">
        <w:t>not</w:t>
      </w:r>
      <w:r w:rsidR="000D50D7" w:rsidRPr="000D50D7">
        <w:t xml:space="preserve"> </w:t>
      </w:r>
      <w:r w:rsidRPr="00D7483D">
        <w:t>required,</w:t>
      </w:r>
      <w:r w:rsidR="000D50D7" w:rsidRPr="000D50D7">
        <w:t xml:space="preserve"> </w:t>
      </w:r>
      <w:r w:rsidRPr="00D7483D">
        <w:t>the</w:t>
      </w:r>
      <w:r w:rsidR="000D50D7" w:rsidRPr="000D50D7">
        <w:t xml:space="preserve"> </w:t>
      </w:r>
      <w:r w:rsidRPr="00D7483D">
        <w:t>undertaker</w:t>
      </w:r>
      <w:r w:rsidR="000D50D7" w:rsidRPr="000D50D7">
        <w:t xml:space="preserve"> </w:t>
      </w:r>
      <w:r w:rsidRPr="00D7483D">
        <w:t>must</w:t>
      </w:r>
      <w:r w:rsidR="000D50D7" w:rsidRPr="000D50D7">
        <w:t xml:space="preserve"> </w:t>
      </w:r>
      <w:r w:rsidRPr="00D7483D">
        <w:t>notify</w:t>
      </w:r>
      <w:r w:rsidR="000D50D7" w:rsidRPr="000D50D7">
        <w:t xml:space="preserve"> </w:t>
      </w:r>
      <w:r w:rsidRPr="00D7483D">
        <w:t>the</w:t>
      </w:r>
      <w:r w:rsidR="000D50D7" w:rsidRPr="000D50D7">
        <w:t xml:space="preserve"> </w:t>
      </w:r>
      <w:r w:rsidRPr="00D7483D">
        <w:t>Secretary</w:t>
      </w:r>
      <w:r w:rsidR="000D50D7" w:rsidRPr="000D50D7">
        <w:t xml:space="preserve"> </w:t>
      </w:r>
      <w:r w:rsidRPr="00D7483D">
        <w:t>of</w:t>
      </w:r>
      <w:r w:rsidR="000D50D7" w:rsidRPr="000D50D7">
        <w:t xml:space="preserve"> </w:t>
      </w:r>
      <w:r w:rsidRPr="00D7483D">
        <w:t>State</w:t>
      </w:r>
      <w:r w:rsidR="007A48EF">
        <w:t>,</w:t>
      </w:r>
      <w:r w:rsidR="000D50D7" w:rsidRPr="000D50D7">
        <w:t xml:space="preserve"> </w:t>
      </w:r>
      <w:r w:rsidR="007A48EF">
        <w:t>the</w:t>
      </w:r>
      <w:r w:rsidR="000D50D7" w:rsidRPr="000D50D7">
        <w:t xml:space="preserve"> </w:t>
      </w:r>
      <w:r w:rsidR="007A48EF">
        <w:t>relevant</w:t>
      </w:r>
      <w:r w:rsidR="000D50D7" w:rsidRPr="000D50D7">
        <w:t xml:space="preserve"> </w:t>
      </w:r>
      <w:r w:rsidR="007A48EF">
        <w:t>planning</w:t>
      </w:r>
      <w:r w:rsidR="000D50D7" w:rsidRPr="000D50D7">
        <w:t xml:space="preserve"> </w:t>
      </w:r>
      <w:r w:rsidR="007A48EF">
        <w:t>authorities</w:t>
      </w:r>
      <w:r w:rsidR="000D50D7" w:rsidRPr="000D50D7">
        <w:t xml:space="preserve"> </w:t>
      </w:r>
      <w:r w:rsidR="007A48EF">
        <w:t>and</w:t>
      </w:r>
      <w:r w:rsidR="000D50D7" w:rsidRPr="000D50D7">
        <w:t xml:space="preserve"> </w:t>
      </w:r>
      <w:r w:rsidR="007A48EF">
        <w:t>Essex</w:t>
      </w:r>
      <w:r w:rsidR="000D50D7" w:rsidRPr="000D50D7">
        <w:t xml:space="preserve"> </w:t>
      </w:r>
      <w:r w:rsidR="007A48EF">
        <w:t>County</w:t>
      </w:r>
      <w:r w:rsidR="000D50D7" w:rsidRPr="000D50D7">
        <w:t xml:space="preserve"> </w:t>
      </w:r>
      <w:r w:rsidR="007A48EF">
        <w:t>Council</w:t>
      </w:r>
      <w:r w:rsidR="000D50D7" w:rsidRPr="000D50D7">
        <w:t xml:space="preserve"> </w:t>
      </w:r>
      <w:r w:rsidRPr="00D7483D">
        <w:t>in</w:t>
      </w:r>
      <w:r w:rsidR="000D50D7" w:rsidRPr="000D50D7">
        <w:t xml:space="preserve"> </w:t>
      </w:r>
      <w:r w:rsidRPr="00D7483D">
        <w:t>writing</w:t>
      </w:r>
      <w:r w:rsidR="000D50D7" w:rsidRPr="000D50D7">
        <w:t xml:space="preserve"> </w:t>
      </w:r>
      <w:r w:rsidRPr="00D7483D">
        <w:t>before</w:t>
      </w:r>
      <w:r w:rsidR="000D50D7" w:rsidRPr="000D50D7">
        <w:t xml:space="preserve"> </w:t>
      </w:r>
      <w:r w:rsidRPr="00D7483D">
        <w:t>transferring</w:t>
      </w:r>
      <w:r w:rsidR="000D50D7" w:rsidRPr="000D50D7">
        <w:t xml:space="preserve"> </w:t>
      </w:r>
      <w:r w:rsidRPr="00D7483D">
        <w:t>or</w:t>
      </w:r>
      <w:r w:rsidR="000D50D7" w:rsidRPr="000D50D7">
        <w:t xml:space="preserve"> </w:t>
      </w:r>
      <w:r w:rsidRPr="00D7483D">
        <w:t>granting</w:t>
      </w:r>
      <w:r w:rsidR="000D50D7" w:rsidRPr="000D50D7">
        <w:t xml:space="preserve"> </w:t>
      </w:r>
      <w:r w:rsidRPr="00D7483D">
        <w:t>a</w:t>
      </w:r>
      <w:r w:rsidR="000D50D7" w:rsidRPr="000D50D7">
        <w:t xml:space="preserve"> </w:t>
      </w:r>
      <w:r w:rsidRPr="00D7483D">
        <w:t>benefit</w:t>
      </w:r>
      <w:r w:rsidR="000D50D7" w:rsidRPr="000D50D7">
        <w:t xml:space="preserve"> </w:t>
      </w:r>
      <w:r w:rsidRPr="00D7483D">
        <w:t>referred</w:t>
      </w:r>
      <w:r w:rsidR="000D50D7" w:rsidRPr="000D50D7">
        <w:t xml:space="preserve"> </w:t>
      </w:r>
      <w:r w:rsidRPr="00D7483D">
        <w:t>to</w:t>
      </w:r>
      <w:r w:rsidR="000D50D7" w:rsidRPr="000D50D7">
        <w:t xml:space="preserve"> </w:t>
      </w:r>
      <w:r w:rsidRPr="00D7483D">
        <w:t>in</w:t>
      </w:r>
      <w:r w:rsidR="000D50D7" w:rsidRPr="000D50D7">
        <w:t xml:space="preserve"> </w:t>
      </w:r>
      <w:r w:rsidRPr="00D7483D">
        <w:t>paragraph</w:t>
      </w:r>
      <w:r w:rsidR="000D50D7" w:rsidRPr="000D50D7">
        <w:t xml:space="preserve"> </w:t>
      </w:r>
      <w:r>
        <w:fldChar w:fldCharType="begin"/>
      </w:r>
      <w:r>
        <w:instrText xml:space="preserve"> REF _Ref77864459 \r \h </w:instrText>
      </w:r>
      <w:r>
        <w:fldChar w:fldCharType="separate"/>
      </w:r>
      <w:r w:rsidR="000D50D7">
        <w:t>(1)</w:t>
      </w:r>
      <w:r>
        <w:fldChar w:fldCharType="end"/>
      </w:r>
      <w:r>
        <w:t>.</w:t>
      </w:r>
      <w:bookmarkEnd w:id="764"/>
    </w:p>
    <w:p w14:paraId="2494F49B" w14:textId="77777777" w:rsidR="00283174" w:rsidRDefault="00283174" w:rsidP="00283174">
      <w:pPr>
        <w:pStyle w:val="N2"/>
      </w:pPr>
      <w:r>
        <w:t>The</w:t>
      </w:r>
      <w:r w:rsidR="000D50D7" w:rsidRPr="000D50D7">
        <w:t xml:space="preserve"> </w:t>
      </w:r>
      <w:r>
        <w:t>notification</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paragraph</w:t>
      </w:r>
      <w:r w:rsidR="000D50D7" w:rsidRPr="000D50D7">
        <w:t xml:space="preserve"> </w:t>
      </w:r>
      <w:r>
        <w:fldChar w:fldCharType="begin"/>
      </w:r>
      <w:r>
        <w:instrText xml:space="preserve"> REF _Ref77871610 \r \h </w:instrText>
      </w:r>
      <w:r>
        <w:fldChar w:fldCharType="separate"/>
      </w:r>
      <w:r w:rsidR="000D50D7">
        <w:t>(4)</w:t>
      </w:r>
      <w:r>
        <w:fldChar w:fldCharType="end"/>
      </w:r>
      <w:r w:rsidR="000D50D7" w:rsidRPr="000D50D7">
        <w:t xml:space="preserve"> </w:t>
      </w:r>
      <w:r>
        <w:t>must</w:t>
      </w:r>
      <w:r w:rsidR="000D50D7" w:rsidRPr="000D50D7">
        <w:t xml:space="preserve"> </w:t>
      </w:r>
      <w:r>
        <w:t>state—</w:t>
      </w:r>
    </w:p>
    <w:p w14:paraId="01789ED3" w14:textId="77777777" w:rsidR="00283174" w:rsidRDefault="00283174" w:rsidP="00283174">
      <w:pPr>
        <w:pStyle w:val="N3"/>
      </w:pPr>
      <w:r>
        <w:t>the</w:t>
      </w:r>
      <w:r w:rsidR="000D50D7" w:rsidRPr="000D50D7">
        <w:t xml:space="preserve"> </w:t>
      </w:r>
      <w:r>
        <w:t>name</w:t>
      </w:r>
      <w:r w:rsidR="000D50D7" w:rsidRPr="000D50D7">
        <w:t xml:space="preserve"> </w:t>
      </w:r>
      <w:r>
        <w:t>and</w:t>
      </w:r>
      <w:r w:rsidR="000D50D7" w:rsidRPr="000D50D7">
        <w:t xml:space="preserve"> </w:t>
      </w:r>
      <w:r w:rsidRPr="00D7483D">
        <w:t>contact</w:t>
      </w:r>
      <w:r w:rsidR="000D50D7" w:rsidRPr="000D50D7">
        <w:t xml:space="preserve"> </w:t>
      </w:r>
      <w:r w:rsidRPr="00D7483D">
        <w:t>details</w:t>
      </w:r>
      <w:r w:rsidR="000D50D7" w:rsidRPr="000D50D7">
        <w:t xml:space="preserve"> </w:t>
      </w:r>
      <w:r>
        <w:t>of</w:t>
      </w:r>
      <w:r w:rsidR="000D50D7" w:rsidRPr="000D50D7">
        <w:t xml:space="preserve"> </w:t>
      </w:r>
      <w:r w:rsidRPr="00D7483D">
        <w:t>the</w:t>
      </w:r>
      <w:r w:rsidR="000D50D7" w:rsidRPr="000D50D7">
        <w:t xml:space="preserve"> </w:t>
      </w:r>
      <w:r w:rsidRPr="00D7483D">
        <w:t>person</w:t>
      </w:r>
      <w:r w:rsidR="000D50D7" w:rsidRPr="000D50D7">
        <w:t xml:space="preserve"> </w:t>
      </w:r>
      <w:r w:rsidRPr="00D7483D">
        <w:t>to</w:t>
      </w:r>
      <w:r w:rsidR="000D50D7" w:rsidRPr="000D50D7">
        <w:t xml:space="preserve"> </w:t>
      </w:r>
      <w:r w:rsidRPr="00D7483D">
        <w:t>whom</w:t>
      </w:r>
      <w:r w:rsidR="000D50D7" w:rsidRPr="000D50D7">
        <w:t xml:space="preserve"> </w:t>
      </w:r>
      <w:r w:rsidRPr="00D7483D">
        <w:t>the</w:t>
      </w:r>
      <w:r w:rsidR="000D50D7" w:rsidRPr="000D50D7">
        <w:t xml:space="preserve"> </w:t>
      </w:r>
      <w:r w:rsidRPr="00D7483D">
        <w:t>benefit</w:t>
      </w:r>
      <w:r w:rsidR="000D50D7" w:rsidRPr="000D50D7">
        <w:t xml:space="preserve"> </w:t>
      </w:r>
      <w:r w:rsidRPr="00D7483D">
        <w:t>of</w:t>
      </w:r>
      <w:r w:rsidR="000D50D7" w:rsidRPr="000D50D7">
        <w:t xml:space="preserve"> </w:t>
      </w:r>
      <w:r w:rsidRPr="00D7483D">
        <w:t>the</w:t>
      </w:r>
      <w:r w:rsidR="000D50D7" w:rsidRPr="000D50D7">
        <w:t xml:space="preserve"> </w:t>
      </w:r>
      <w:r w:rsidRPr="00D7483D">
        <w:t>powers</w:t>
      </w:r>
      <w:r w:rsidR="000D50D7" w:rsidRPr="000D50D7">
        <w:t xml:space="preserve"> </w:t>
      </w:r>
      <w:r w:rsidRPr="00D7483D">
        <w:t>will</w:t>
      </w:r>
      <w:r w:rsidR="000D50D7" w:rsidRPr="000D50D7">
        <w:t xml:space="preserve"> </w:t>
      </w:r>
      <w:r w:rsidRPr="00D7483D">
        <w:t>be</w:t>
      </w:r>
      <w:r w:rsidR="000D50D7" w:rsidRPr="000D50D7">
        <w:t xml:space="preserve"> </w:t>
      </w:r>
      <w:r w:rsidRPr="00D7483D">
        <w:t>transferred</w:t>
      </w:r>
      <w:r w:rsidR="000D50D7" w:rsidRPr="000D50D7">
        <w:t xml:space="preserve"> </w:t>
      </w:r>
      <w:r w:rsidRPr="00D7483D">
        <w:t>or</w:t>
      </w:r>
      <w:r w:rsidR="000D50D7" w:rsidRPr="000D50D7">
        <w:t xml:space="preserve"> </w:t>
      </w:r>
      <w:r w:rsidRPr="00D7483D">
        <w:t>granted</w:t>
      </w:r>
      <w:r>
        <w:t>;</w:t>
      </w:r>
    </w:p>
    <w:p w14:paraId="0B71C731" w14:textId="77777777" w:rsidR="00283174" w:rsidRDefault="00283174" w:rsidP="00283174">
      <w:pPr>
        <w:pStyle w:val="N3"/>
      </w:pPr>
      <w:bookmarkStart w:id="765" w:name="_Ref77871714"/>
      <w:r>
        <w:t>subject</w:t>
      </w:r>
      <w:r w:rsidR="000D50D7" w:rsidRPr="000D50D7">
        <w:t xml:space="preserve"> </w:t>
      </w:r>
      <w:r>
        <w:t>to</w:t>
      </w:r>
      <w:r w:rsidR="000D50D7" w:rsidRPr="000D50D7">
        <w:t xml:space="preserve"> </w:t>
      </w:r>
      <w:r>
        <w:t>paragraph</w:t>
      </w:r>
      <w:r w:rsidR="000D50D7" w:rsidRPr="000D50D7">
        <w:t xml:space="preserve"> </w:t>
      </w:r>
      <w:r>
        <w:fldChar w:fldCharType="begin"/>
      </w:r>
      <w:r>
        <w:instrText xml:space="preserve"> REF _Ref77871726 \r \h </w:instrText>
      </w:r>
      <w:r>
        <w:fldChar w:fldCharType="separate"/>
      </w:r>
      <w:r w:rsidR="000D50D7">
        <w:t>(6)</w:t>
      </w:r>
      <w:r>
        <w:fldChar w:fldCharType="end"/>
      </w:r>
      <w:r>
        <w:t>,</w:t>
      </w:r>
      <w:r w:rsidR="000D50D7" w:rsidRPr="000D50D7">
        <w:t xml:space="preserve"> </w:t>
      </w:r>
      <w:r>
        <w:t>the</w:t>
      </w:r>
      <w:r w:rsidR="000D50D7" w:rsidRPr="000D50D7">
        <w:t xml:space="preserve"> </w:t>
      </w:r>
      <w:r>
        <w:t>date</w:t>
      </w:r>
      <w:r w:rsidR="000D50D7" w:rsidRPr="000D50D7">
        <w:t xml:space="preserve"> </w:t>
      </w:r>
      <w:r>
        <w:t>on</w:t>
      </w:r>
      <w:r w:rsidR="000D50D7" w:rsidRPr="000D50D7">
        <w:t xml:space="preserve"> </w:t>
      </w:r>
      <w:r>
        <w:t>which</w:t>
      </w:r>
      <w:r w:rsidR="000D50D7" w:rsidRPr="000D50D7">
        <w:t xml:space="preserve"> </w:t>
      </w:r>
      <w:r>
        <w:t>the</w:t>
      </w:r>
      <w:r w:rsidR="000D50D7" w:rsidRPr="000D50D7">
        <w:t xml:space="preserve"> </w:t>
      </w:r>
      <w:r>
        <w:t>transfer</w:t>
      </w:r>
      <w:r w:rsidR="000D50D7" w:rsidRPr="000D50D7">
        <w:t xml:space="preserve"> </w:t>
      </w:r>
      <w:r>
        <w:t>will</w:t>
      </w:r>
      <w:r w:rsidR="000D50D7" w:rsidRPr="000D50D7">
        <w:t xml:space="preserve"> </w:t>
      </w:r>
      <w:r>
        <w:t>take</w:t>
      </w:r>
      <w:r w:rsidR="000D50D7" w:rsidRPr="000D50D7">
        <w:t xml:space="preserve"> </w:t>
      </w:r>
      <w:r>
        <w:t>effect;</w:t>
      </w:r>
      <w:bookmarkEnd w:id="765"/>
    </w:p>
    <w:p w14:paraId="26F361AB" w14:textId="77777777" w:rsidR="00283174" w:rsidRDefault="00283174" w:rsidP="00283174">
      <w:pPr>
        <w:pStyle w:val="N3"/>
      </w:pPr>
      <w:r>
        <w:t>the</w:t>
      </w:r>
      <w:r w:rsidR="000D50D7" w:rsidRPr="000D50D7">
        <w:t xml:space="preserve"> </w:t>
      </w:r>
      <w:r>
        <w:t>powers</w:t>
      </w:r>
      <w:r w:rsidR="000D50D7" w:rsidRPr="000D50D7">
        <w:t xml:space="preserve"> </w:t>
      </w:r>
      <w:r>
        <w:t>to</w:t>
      </w:r>
      <w:r w:rsidR="000D50D7" w:rsidRPr="000D50D7">
        <w:t xml:space="preserve"> </w:t>
      </w:r>
      <w:r>
        <w:t>be</w:t>
      </w:r>
      <w:r w:rsidR="000D50D7" w:rsidRPr="000D50D7">
        <w:t xml:space="preserve"> </w:t>
      </w:r>
      <w:r>
        <w:t>transferred</w:t>
      </w:r>
      <w:r w:rsidR="000D50D7" w:rsidRPr="000D50D7">
        <w:t xml:space="preserve"> </w:t>
      </w:r>
      <w:r>
        <w:t>or</w:t>
      </w:r>
      <w:r w:rsidR="000D50D7" w:rsidRPr="000D50D7">
        <w:t xml:space="preserve"> </w:t>
      </w:r>
      <w:r>
        <w:t>granted;</w:t>
      </w:r>
    </w:p>
    <w:p w14:paraId="61F6AB4F" w14:textId="77777777" w:rsidR="00283174" w:rsidRDefault="00283174" w:rsidP="00283174">
      <w:pPr>
        <w:pStyle w:val="N3"/>
      </w:pPr>
      <w:r>
        <w:t>pursuant</w:t>
      </w:r>
      <w:r w:rsidR="000D50D7" w:rsidRPr="000D50D7">
        <w:t xml:space="preserve"> </w:t>
      </w:r>
      <w:r>
        <w:t>to</w:t>
      </w:r>
      <w:r w:rsidR="000D50D7" w:rsidRPr="000D50D7">
        <w:t xml:space="preserve"> </w:t>
      </w:r>
      <w:r>
        <w:t>paragraph</w:t>
      </w:r>
      <w:r w:rsidR="000D50D7" w:rsidRPr="000D50D7">
        <w:t xml:space="preserve"> </w:t>
      </w:r>
      <w:r>
        <w:fldChar w:fldCharType="begin"/>
      </w:r>
      <w:r>
        <w:instrText xml:space="preserve"> REF _Ref77871905 \r \h </w:instrText>
      </w:r>
      <w:r>
        <w:fldChar w:fldCharType="separate"/>
      </w:r>
      <w:r w:rsidR="000D50D7">
        <w:t>(8)</w:t>
      </w:r>
      <w:r>
        <w:fldChar w:fldCharType="end"/>
      </w:r>
      <w:r>
        <w:t>,</w:t>
      </w:r>
      <w:r w:rsidR="000D50D7" w:rsidRPr="000D50D7">
        <w:t xml:space="preserve"> </w:t>
      </w:r>
      <w:r>
        <w:t>the</w:t>
      </w:r>
      <w:r w:rsidR="000D50D7" w:rsidRPr="000D50D7">
        <w:t xml:space="preserve"> </w:t>
      </w:r>
      <w:r>
        <w:t>restrictions,</w:t>
      </w:r>
      <w:r w:rsidR="000D50D7" w:rsidRPr="000D50D7">
        <w:t xml:space="preserve"> </w:t>
      </w:r>
      <w:r w:rsidRPr="00D7483D">
        <w:t>liabilities</w:t>
      </w:r>
      <w:r w:rsidR="000D50D7" w:rsidRPr="000D50D7">
        <w:t xml:space="preserve"> </w:t>
      </w:r>
      <w:r w:rsidRPr="00D7483D">
        <w:t>and</w:t>
      </w:r>
      <w:r w:rsidR="000D50D7" w:rsidRPr="000D50D7">
        <w:t xml:space="preserve"> </w:t>
      </w:r>
      <w:r w:rsidRPr="00D7483D">
        <w:t>obligations</w:t>
      </w:r>
      <w:r w:rsidR="000D50D7" w:rsidRPr="000D50D7">
        <w:t xml:space="preserve"> </w:t>
      </w:r>
      <w:r w:rsidRPr="00D7483D">
        <w:t>that</w:t>
      </w:r>
      <w:r w:rsidR="000D50D7" w:rsidRPr="000D50D7">
        <w:t xml:space="preserve"> </w:t>
      </w:r>
      <w:r w:rsidRPr="00D7483D">
        <w:t>will</w:t>
      </w:r>
      <w:r w:rsidR="000D50D7" w:rsidRPr="000D50D7">
        <w:t xml:space="preserve"> </w:t>
      </w:r>
      <w:r w:rsidRPr="00D7483D">
        <w:t>apply</w:t>
      </w:r>
      <w:r w:rsidR="000D50D7" w:rsidRPr="000D50D7">
        <w:t xml:space="preserve"> </w:t>
      </w:r>
      <w:r w:rsidRPr="00D7483D">
        <w:t>to</w:t>
      </w:r>
      <w:r w:rsidR="000D50D7" w:rsidRPr="000D50D7">
        <w:t xml:space="preserve"> </w:t>
      </w:r>
      <w:r w:rsidRPr="00D7483D">
        <w:t>the</w:t>
      </w:r>
      <w:r w:rsidR="000D50D7" w:rsidRPr="000D50D7">
        <w:t xml:space="preserve"> </w:t>
      </w:r>
      <w:r w:rsidRPr="00D7483D">
        <w:t>person</w:t>
      </w:r>
      <w:r w:rsidR="000D50D7" w:rsidRPr="000D50D7">
        <w:t xml:space="preserve"> </w:t>
      </w:r>
      <w:r w:rsidRPr="00D7483D">
        <w:t>exercising</w:t>
      </w:r>
      <w:r w:rsidR="000D50D7" w:rsidRPr="000D50D7">
        <w:t xml:space="preserve"> </w:t>
      </w:r>
      <w:r w:rsidRPr="00D7483D">
        <w:t>the</w:t>
      </w:r>
      <w:r w:rsidR="000D50D7" w:rsidRPr="000D50D7">
        <w:t xml:space="preserve"> </w:t>
      </w:r>
      <w:r w:rsidRPr="00D7483D">
        <w:t>powers</w:t>
      </w:r>
      <w:r w:rsidR="000D50D7" w:rsidRPr="000D50D7">
        <w:t xml:space="preserve"> </w:t>
      </w:r>
      <w:r w:rsidRPr="00D7483D">
        <w:t>transferred</w:t>
      </w:r>
      <w:r w:rsidR="000D50D7" w:rsidRPr="000D50D7">
        <w:t xml:space="preserve"> </w:t>
      </w:r>
      <w:r w:rsidRPr="00D7483D">
        <w:t>or</w:t>
      </w:r>
      <w:r w:rsidR="000D50D7" w:rsidRPr="000D50D7">
        <w:t xml:space="preserve"> </w:t>
      </w:r>
      <w:r w:rsidRPr="00D7483D">
        <w:t>granted</w:t>
      </w:r>
      <w:r>
        <w:t>;</w:t>
      </w:r>
      <w:r w:rsidR="000D50D7" w:rsidRPr="000D50D7">
        <w:t xml:space="preserve"> </w:t>
      </w:r>
      <w:r>
        <w:t>and</w:t>
      </w:r>
    </w:p>
    <w:p w14:paraId="4F16D126" w14:textId="77777777" w:rsidR="00283174" w:rsidRDefault="00283174" w:rsidP="00283174">
      <w:pPr>
        <w:pStyle w:val="N3"/>
      </w:pPr>
      <w:r>
        <w:t>where</w:t>
      </w:r>
      <w:r w:rsidR="000D50D7" w:rsidRPr="000D50D7">
        <w:t xml:space="preserve"> </w:t>
      </w:r>
      <w:r>
        <w:t>relevant,</w:t>
      </w:r>
      <w:r w:rsidR="000D50D7" w:rsidRPr="000D50D7">
        <w:t xml:space="preserve"> </w:t>
      </w:r>
      <w:r>
        <w:t>a</w:t>
      </w:r>
      <w:r w:rsidR="000D50D7" w:rsidRPr="000D50D7">
        <w:t xml:space="preserve"> </w:t>
      </w:r>
      <w:r>
        <w:t>plan</w:t>
      </w:r>
      <w:r w:rsidR="000D50D7" w:rsidRPr="000D50D7">
        <w:t xml:space="preserve"> </w:t>
      </w:r>
      <w:r>
        <w:t>showing</w:t>
      </w:r>
      <w:r w:rsidR="000D50D7" w:rsidRPr="000D50D7">
        <w:t xml:space="preserve"> </w:t>
      </w:r>
      <w:r>
        <w:t>the</w:t>
      </w:r>
      <w:r w:rsidR="000D50D7" w:rsidRPr="000D50D7">
        <w:t xml:space="preserve"> </w:t>
      </w:r>
      <w:r>
        <w:t>works</w:t>
      </w:r>
      <w:r w:rsidR="000D50D7" w:rsidRPr="000D50D7">
        <w:t xml:space="preserve"> </w:t>
      </w:r>
      <w:r>
        <w:t>or</w:t>
      </w:r>
      <w:r w:rsidR="000D50D7" w:rsidRPr="000D50D7">
        <w:t xml:space="preserve"> </w:t>
      </w:r>
      <w:r>
        <w:t>areas</w:t>
      </w:r>
      <w:r w:rsidR="000D50D7" w:rsidRPr="000D50D7">
        <w:t xml:space="preserve"> </w:t>
      </w:r>
      <w:r>
        <w:t>to</w:t>
      </w:r>
      <w:r w:rsidR="000D50D7" w:rsidRPr="000D50D7">
        <w:t xml:space="preserve"> </w:t>
      </w:r>
      <w:r>
        <w:t>which</w:t>
      </w:r>
      <w:r w:rsidR="000D50D7" w:rsidRPr="000D50D7">
        <w:t xml:space="preserve"> </w:t>
      </w:r>
      <w:r>
        <w:t>the</w:t>
      </w:r>
      <w:r w:rsidR="000D50D7" w:rsidRPr="000D50D7">
        <w:t xml:space="preserve"> </w:t>
      </w:r>
      <w:r>
        <w:t>transfer</w:t>
      </w:r>
      <w:r w:rsidR="000D50D7" w:rsidRPr="000D50D7">
        <w:t xml:space="preserve"> </w:t>
      </w:r>
      <w:r>
        <w:t>or</w:t>
      </w:r>
      <w:r w:rsidR="000D50D7" w:rsidRPr="000D50D7">
        <w:t xml:space="preserve"> </w:t>
      </w:r>
      <w:r>
        <w:t>grant</w:t>
      </w:r>
      <w:r w:rsidR="000D50D7" w:rsidRPr="000D50D7">
        <w:t xml:space="preserve"> </w:t>
      </w:r>
      <w:r>
        <w:t>relates.</w:t>
      </w:r>
    </w:p>
    <w:p w14:paraId="39628010" w14:textId="77777777" w:rsidR="00283174" w:rsidRDefault="00283174" w:rsidP="00283174">
      <w:pPr>
        <w:pStyle w:val="N2"/>
      </w:pPr>
      <w:bookmarkStart w:id="766" w:name="_Ref77871726"/>
      <w:r>
        <w:t>The</w:t>
      </w:r>
      <w:r w:rsidR="000D50D7" w:rsidRPr="000D50D7">
        <w:t xml:space="preserve"> </w:t>
      </w:r>
      <w:r>
        <w:t>date</w:t>
      </w:r>
      <w:r w:rsidR="000D50D7" w:rsidRPr="000D50D7">
        <w:t xml:space="preserve"> </w:t>
      </w:r>
      <w:r>
        <w:t>specified</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_Ref77871714 \r \h </w:instrText>
      </w:r>
      <w:r>
        <w:fldChar w:fldCharType="separate"/>
      </w:r>
      <w:r w:rsidR="000D50D7">
        <w:t>(5)(b)</w:t>
      </w:r>
      <w:r>
        <w:fldChar w:fldCharType="end"/>
      </w:r>
      <w:bookmarkEnd w:id="766"/>
      <w:r w:rsidR="000D50D7" w:rsidRPr="000D50D7">
        <w:t xml:space="preserve"> </w:t>
      </w:r>
      <w:r>
        <w:t>must</w:t>
      </w:r>
      <w:r w:rsidR="000D50D7" w:rsidRPr="000D50D7">
        <w:t xml:space="preserve"> </w:t>
      </w:r>
      <w:r>
        <w:t>not</w:t>
      </w:r>
      <w:r w:rsidR="000D50D7" w:rsidRPr="000D50D7">
        <w:t xml:space="preserve"> </w:t>
      </w:r>
      <w:r>
        <w:t>be</w:t>
      </w:r>
      <w:r w:rsidR="000D50D7" w:rsidRPr="000D50D7">
        <w:t xml:space="preserve"> </w:t>
      </w:r>
      <w:r>
        <w:t>earlier</w:t>
      </w:r>
      <w:r w:rsidR="000D50D7" w:rsidRPr="000D50D7">
        <w:t xml:space="preserve"> </w:t>
      </w:r>
      <w:r>
        <w:t>than</w:t>
      </w:r>
      <w:r w:rsidR="000D50D7" w:rsidRPr="000D50D7">
        <w:t xml:space="preserve"> </w:t>
      </w:r>
      <w:r>
        <w:t>the</w:t>
      </w:r>
      <w:r w:rsidR="000D50D7" w:rsidRPr="000D50D7">
        <w:t xml:space="preserve"> </w:t>
      </w:r>
      <w:r>
        <w:t>expiry</w:t>
      </w:r>
      <w:r w:rsidR="000D50D7" w:rsidRPr="000D50D7">
        <w:t xml:space="preserve"> </w:t>
      </w:r>
      <w:r>
        <w:t>of</w:t>
      </w:r>
      <w:r w:rsidR="000D50D7" w:rsidRPr="000D50D7">
        <w:t xml:space="preserve"> </w:t>
      </w:r>
      <w:r w:rsidR="00B1158B">
        <w:t>14</w:t>
      </w:r>
      <w:r w:rsidR="000D50D7" w:rsidRPr="000D50D7">
        <w:t xml:space="preserve"> </w:t>
      </w:r>
      <w:r>
        <w:t>working</w:t>
      </w:r>
      <w:r w:rsidR="000D50D7" w:rsidRPr="000D50D7">
        <w:t xml:space="preserve"> </w:t>
      </w:r>
      <w:r>
        <w:t>days</w:t>
      </w:r>
      <w:r w:rsidR="000D50D7" w:rsidRPr="000D50D7">
        <w:t xml:space="preserve"> </w:t>
      </w:r>
      <w:r>
        <w:t>from</w:t>
      </w:r>
      <w:r w:rsidR="000D50D7" w:rsidRPr="000D50D7">
        <w:t xml:space="preserve"> </w:t>
      </w:r>
      <w:r>
        <w:t>the</w:t>
      </w:r>
      <w:r w:rsidR="000D50D7" w:rsidRPr="000D50D7">
        <w:t xml:space="preserve"> </w:t>
      </w:r>
      <w:r>
        <w:t>date</w:t>
      </w:r>
      <w:r w:rsidR="000D50D7" w:rsidRPr="000D50D7">
        <w:t xml:space="preserve"> </w:t>
      </w:r>
      <w:r>
        <w:t>of</w:t>
      </w:r>
      <w:r w:rsidR="000D50D7" w:rsidRPr="000D50D7">
        <w:t xml:space="preserve"> </w:t>
      </w:r>
      <w:r>
        <w:t>the</w:t>
      </w:r>
      <w:r w:rsidR="000D50D7" w:rsidRPr="000D50D7">
        <w:t xml:space="preserve"> </w:t>
      </w:r>
      <w:r>
        <w:t>receipt</w:t>
      </w:r>
      <w:r w:rsidR="000D50D7" w:rsidRPr="000D50D7">
        <w:t xml:space="preserve"> </w:t>
      </w:r>
      <w:r>
        <w:t>of</w:t>
      </w:r>
      <w:r w:rsidR="000D50D7" w:rsidRPr="000D50D7">
        <w:t xml:space="preserve"> </w:t>
      </w:r>
      <w:r>
        <w:t>the</w:t>
      </w:r>
      <w:r w:rsidR="000D50D7" w:rsidRPr="000D50D7">
        <w:t xml:space="preserve"> </w:t>
      </w:r>
      <w:r>
        <w:t>notification.</w:t>
      </w:r>
    </w:p>
    <w:p w14:paraId="12D7B6D0" w14:textId="77777777" w:rsidR="00283174" w:rsidRDefault="00283174" w:rsidP="00283174">
      <w:pPr>
        <w:pStyle w:val="N2"/>
      </w:pPr>
      <w:r w:rsidRPr="00D7483D">
        <w:t>The</w:t>
      </w:r>
      <w:r w:rsidR="000D50D7" w:rsidRPr="000D50D7">
        <w:t xml:space="preserve"> </w:t>
      </w:r>
      <w:r w:rsidRPr="00D7483D">
        <w:t>notification</w:t>
      </w:r>
      <w:r w:rsidR="000D50D7" w:rsidRPr="000D50D7">
        <w:t xml:space="preserve"> </w:t>
      </w:r>
      <w:r w:rsidRPr="00D7483D">
        <w:t>given</w:t>
      </w:r>
      <w:r w:rsidR="000D50D7" w:rsidRPr="000D50D7">
        <w:t xml:space="preserve"> </w:t>
      </w:r>
      <w:r w:rsidRPr="00D7483D">
        <w:t>must</w:t>
      </w:r>
      <w:r w:rsidR="000D50D7" w:rsidRPr="000D50D7">
        <w:t xml:space="preserve"> </w:t>
      </w:r>
      <w:r w:rsidRPr="00D7483D">
        <w:t>be</w:t>
      </w:r>
      <w:r w:rsidR="000D50D7" w:rsidRPr="000D50D7">
        <w:t xml:space="preserve"> </w:t>
      </w:r>
      <w:r w:rsidRPr="00D7483D">
        <w:t>signed</w:t>
      </w:r>
      <w:r w:rsidR="000D50D7" w:rsidRPr="000D50D7">
        <w:t xml:space="preserve"> </w:t>
      </w:r>
      <w:r w:rsidRPr="00D7483D">
        <w:t>by</w:t>
      </w:r>
      <w:r w:rsidR="000D50D7" w:rsidRPr="000D50D7">
        <w:t xml:space="preserve"> </w:t>
      </w:r>
      <w:r w:rsidRPr="00D7483D">
        <w:t>the</w:t>
      </w:r>
      <w:r w:rsidR="000D50D7" w:rsidRPr="000D50D7">
        <w:t xml:space="preserve"> </w:t>
      </w:r>
      <w:r w:rsidRPr="00D7483D">
        <w:t>undertaker</w:t>
      </w:r>
      <w:r w:rsidR="000D50D7" w:rsidRPr="000D50D7">
        <w:t xml:space="preserve"> </w:t>
      </w:r>
      <w:r w:rsidRPr="00D7483D">
        <w:t>and</w:t>
      </w:r>
      <w:r w:rsidR="000D50D7" w:rsidRPr="000D50D7">
        <w:t xml:space="preserve"> </w:t>
      </w:r>
      <w:r w:rsidRPr="00D7483D">
        <w:t>the</w:t>
      </w:r>
      <w:r w:rsidR="000D50D7" w:rsidRPr="000D50D7">
        <w:t xml:space="preserve"> </w:t>
      </w:r>
      <w:r w:rsidRPr="00D7483D">
        <w:t>person</w:t>
      </w:r>
      <w:r w:rsidR="000D50D7" w:rsidRPr="000D50D7">
        <w:t xml:space="preserve"> </w:t>
      </w:r>
      <w:r w:rsidRPr="00D7483D">
        <w:t>to</w:t>
      </w:r>
      <w:r w:rsidR="000D50D7" w:rsidRPr="000D50D7">
        <w:t xml:space="preserve"> </w:t>
      </w:r>
      <w:r w:rsidRPr="00D7483D">
        <w:t>whom</w:t>
      </w:r>
      <w:r w:rsidR="000D50D7" w:rsidRPr="000D50D7">
        <w:t xml:space="preserve"> </w:t>
      </w:r>
      <w:r w:rsidRPr="00D7483D">
        <w:t>the</w:t>
      </w:r>
      <w:r w:rsidR="000D50D7" w:rsidRPr="000D50D7">
        <w:t xml:space="preserve"> </w:t>
      </w:r>
      <w:r w:rsidRPr="00D7483D">
        <w:t>benefit</w:t>
      </w:r>
      <w:r w:rsidR="000D50D7" w:rsidRPr="000D50D7">
        <w:t xml:space="preserve"> </w:t>
      </w:r>
      <w:r w:rsidRPr="00D7483D">
        <w:t>of</w:t>
      </w:r>
      <w:r w:rsidR="000D50D7" w:rsidRPr="000D50D7">
        <w:t xml:space="preserve"> </w:t>
      </w:r>
      <w:r w:rsidRPr="00D7483D">
        <w:t>the</w:t>
      </w:r>
      <w:r w:rsidR="000D50D7" w:rsidRPr="000D50D7">
        <w:t xml:space="preserve"> </w:t>
      </w:r>
      <w:r w:rsidRPr="00D7483D">
        <w:t>powers</w:t>
      </w:r>
      <w:r w:rsidR="000D50D7" w:rsidRPr="000D50D7">
        <w:t xml:space="preserve"> </w:t>
      </w:r>
      <w:r w:rsidRPr="00D7483D">
        <w:t>will</w:t>
      </w:r>
      <w:r w:rsidR="000D50D7" w:rsidRPr="000D50D7">
        <w:t xml:space="preserve"> </w:t>
      </w:r>
      <w:r w:rsidRPr="00D7483D">
        <w:t>be</w:t>
      </w:r>
      <w:r w:rsidR="000D50D7" w:rsidRPr="000D50D7">
        <w:t xml:space="preserve"> </w:t>
      </w:r>
      <w:r w:rsidRPr="00D7483D">
        <w:t>transferred</w:t>
      </w:r>
      <w:r w:rsidR="000D50D7" w:rsidRPr="000D50D7">
        <w:t xml:space="preserve"> </w:t>
      </w:r>
      <w:r w:rsidRPr="00D7483D">
        <w:t>or</w:t>
      </w:r>
      <w:r w:rsidR="000D50D7" w:rsidRPr="000D50D7">
        <w:t xml:space="preserve"> </w:t>
      </w:r>
      <w:r w:rsidRPr="00D7483D">
        <w:t>granted</w:t>
      </w:r>
      <w:r w:rsidR="000D50D7" w:rsidRPr="000D50D7">
        <w:t xml:space="preserve"> </w:t>
      </w:r>
      <w:r w:rsidRPr="00D7483D">
        <w:t>as</w:t>
      </w:r>
      <w:r w:rsidR="000D50D7" w:rsidRPr="000D50D7">
        <w:t xml:space="preserve"> </w:t>
      </w:r>
      <w:r w:rsidRPr="00D7483D">
        <w:t>specified</w:t>
      </w:r>
      <w:r w:rsidR="000D50D7" w:rsidRPr="000D50D7">
        <w:t xml:space="preserve"> </w:t>
      </w:r>
      <w:r w:rsidRPr="00D7483D">
        <w:t>in</w:t>
      </w:r>
      <w:r w:rsidR="000D50D7" w:rsidRPr="000D50D7">
        <w:t xml:space="preserve"> </w:t>
      </w:r>
      <w:r w:rsidRPr="00D7483D">
        <w:t>that</w:t>
      </w:r>
      <w:r w:rsidR="000D50D7" w:rsidRPr="000D50D7">
        <w:t xml:space="preserve"> </w:t>
      </w:r>
      <w:r w:rsidRPr="00D7483D">
        <w:t>notification</w:t>
      </w:r>
      <w:r>
        <w:t>.</w:t>
      </w:r>
    </w:p>
    <w:p w14:paraId="788D0A99" w14:textId="77777777" w:rsidR="00283174" w:rsidRDefault="00283174" w:rsidP="00283174">
      <w:pPr>
        <w:pStyle w:val="N2"/>
      </w:pPr>
      <w:bookmarkStart w:id="767" w:name="_Ref77871905"/>
      <w:r>
        <w:t>Where</w:t>
      </w:r>
      <w:r w:rsidR="000D50D7" w:rsidRPr="000D50D7">
        <w:t xml:space="preserve"> </w:t>
      </w:r>
      <w:r>
        <w:t>the</w:t>
      </w:r>
      <w:r w:rsidR="000D50D7" w:rsidRPr="000D50D7">
        <w:t xml:space="preserve"> </w:t>
      </w:r>
      <w:r>
        <w:t>undertaker</w:t>
      </w:r>
      <w:r w:rsidR="000D50D7" w:rsidRPr="000D50D7">
        <w:t xml:space="preserve"> </w:t>
      </w:r>
      <w:r>
        <w:t>has</w:t>
      </w:r>
      <w:r w:rsidR="000D50D7" w:rsidRPr="000D50D7">
        <w:t xml:space="preserve"> </w:t>
      </w:r>
      <w:r w:rsidRPr="00D7483D">
        <w:t>transferred</w:t>
      </w:r>
      <w:r w:rsidR="000D50D7" w:rsidRPr="000D50D7">
        <w:t xml:space="preserve"> </w:t>
      </w:r>
      <w:r w:rsidRPr="00D7483D">
        <w:t>any</w:t>
      </w:r>
      <w:r w:rsidR="000D50D7" w:rsidRPr="000D50D7">
        <w:t xml:space="preserve"> </w:t>
      </w:r>
      <w:r w:rsidRPr="00D7483D">
        <w:t>benefit,</w:t>
      </w:r>
      <w:r w:rsidR="000D50D7" w:rsidRPr="000D50D7">
        <w:t xml:space="preserve"> </w:t>
      </w:r>
      <w:r w:rsidRPr="00D7483D">
        <w:t>or</w:t>
      </w:r>
      <w:r w:rsidR="000D50D7" w:rsidRPr="000D50D7">
        <w:t xml:space="preserve"> </w:t>
      </w:r>
      <w:r w:rsidRPr="00D7483D">
        <w:t>for</w:t>
      </w:r>
      <w:r w:rsidR="000D50D7" w:rsidRPr="000D50D7">
        <w:t xml:space="preserve"> </w:t>
      </w:r>
      <w:r w:rsidRPr="00D7483D">
        <w:t>the</w:t>
      </w:r>
      <w:r w:rsidR="000D50D7" w:rsidRPr="000D50D7">
        <w:t xml:space="preserve"> </w:t>
      </w:r>
      <w:r w:rsidRPr="00D7483D">
        <w:t>duration</w:t>
      </w:r>
      <w:r w:rsidR="000D50D7" w:rsidRPr="000D50D7">
        <w:t xml:space="preserve"> </w:t>
      </w:r>
      <w:r w:rsidRPr="00D7483D">
        <w:t>of</w:t>
      </w:r>
      <w:r w:rsidR="000D50D7" w:rsidRPr="000D50D7">
        <w:t xml:space="preserve"> </w:t>
      </w:r>
      <w:r w:rsidRPr="00D7483D">
        <w:t>any</w:t>
      </w:r>
      <w:r w:rsidR="000D50D7" w:rsidRPr="000D50D7">
        <w:t xml:space="preserve"> </w:t>
      </w:r>
      <w:r w:rsidRPr="00D7483D">
        <w:t>period</w:t>
      </w:r>
      <w:r w:rsidR="000D50D7" w:rsidRPr="000D50D7">
        <w:t xml:space="preserve"> </w:t>
      </w:r>
      <w:r w:rsidRPr="00D7483D">
        <w:t>during</w:t>
      </w:r>
      <w:r w:rsidR="000D50D7" w:rsidRPr="000D50D7">
        <w:t xml:space="preserve"> </w:t>
      </w:r>
      <w:r w:rsidRPr="00D7483D">
        <w:t>which</w:t>
      </w:r>
      <w:r w:rsidR="000D50D7" w:rsidRPr="000D50D7">
        <w:t xml:space="preserve"> </w:t>
      </w:r>
      <w:r w:rsidRPr="00D7483D">
        <w:t>the</w:t>
      </w:r>
      <w:r w:rsidR="000D50D7" w:rsidRPr="000D50D7">
        <w:t xml:space="preserve"> </w:t>
      </w:r>
      <w:r w:rsidRPr="00D7483D">
        <w:t>undertaker</w:t>
      </w:r>
      <w:r w:rsidR="000D50D7" w:rsidRPr="000D50D7">
        <w:t xml:space="preserve"> </w:t>
      </w:r>
      <w:r w:rsidRPr="00D7483D">
        <w:t>has</w:t>
      </w:r>
      <w:r w:rsidR="000D50D7" w:rsidRPr="000D50D7">
        <w:t xml:space="preserve"> </w:t>
      </w:r>
      <w:r w:rsidRPr="00D7483D">
        <w:t>granted</w:t>
      </w:r>
      <w:r w:rsidR="000D50D7" w:rsidRPr="000D50D7">
        <w:t xml:space="preserve"> </w:t>
      </w:r>
      <w:r w:rsidRPr="00D7483D">
        <w:t>any</w:t>
      </w:r>
      <w:r w:rsidR="000D50D7" w:rsidRPr="000D50D7">
        <w:t xml:space="preserve"> </w:t>
      </w:r>
      <w:r w:rsidRPr="00D7483D">
        <w:t>benefit</w:t>
      </w:r>
      <w:r>
        <w:t>—</w:t>
      </w:r>
      <w:bookmarkEnd w:id="767"/>
    </w:p>
    <w:p w14:paraId="55DC82E5" w14:textId="77777777" w:rsidR="00283174" w:rsidRDefault="00283174" w:rsidP="00283174">
      <w:pPr>
        <w:pStyle w:val="N3"/>
      </w:pPr>
      <w:r>
        <w:t>the</w:t>
      </w:r>
      <w:r w:rsidR="000D50D7" w:rsidRPr="000D50D7">
        <w:t xml:space="preserve"> </w:t>
      </w:r>
      <w:r>
        <w:t>benefit</w:t>
      </w:r>
      <w:r w:rsidR="000D50D7" w:rsidRPr="000D50D7">
        <w:t xml:space="preserve"> </w:t>
      </w:r>
      <w:r>
        <w:t>transferred</w:t>
      </w:r>
      <w:r w:rsidR="000D50D7" w:rsidRPr="000D50D7">
        <w:t xml:space="preserve"> </w:t>
      </w:r>
      <w:r>
        <w:t>or</w:t>
      </w:r>
      <w:r w:rsidR="000D50D7" w:rsidRPr="000D50D7">
        <w:t xml:space="preserve"> </w:t>
      </w:r>
      <w:r>
        <w:t>granted</w:t>
      </w:r>
      <w:r w:rsidR="000D50D7" w:rsidRPr="000D50D7">
        <w:t xml:space="preserve"> </w:t>
      </w:r>
      <w:r>
        <w:t>(“the</w:t>
      </w:r>
      <w:r w:rsidR="000D50D7" w:rsidRPr="000D50D7">
        <w:t xml:space="preserve"> </w:t>
      </w:r>
      <w:r>
        <w:t>transferred</w:t>
      </w:r>
      <w:r w:rsidR="000D50D7" w:rsidRPr="000D50D7">
        <w:t xml:space="preserve"> </w:t>
      </w:r>
      <w:r>
        <w:t>benefit”)</w:t>
      </w:r>
      <w:r w:rsidR="000D50D7" w:rsidRPr="000D50D7">
        <w:t xml:space="preserve"> </w:t>
      </w:r>
      <w:r>
        <w:t>must</w:t>
      </w:r>
      <w:r w:rsidR="000D50D7" w:rsidRPr="000D50D7">
        <w:t xml:space="preserve"> </w:t>
      </w:r>
      <w:r>
        <w:t>include</w:t>
      </w:r>
      <w:r w:rsidR="000D50D7" w:rsidRPr="000D50D7">
        <w:t xml:space="preserve"> </w:t>
      </w:r>
      <w:r>
        <w:t>any</w:t>
      </w:r>
      <w:r w:rsidR="000D50D7" w:rsidRPr="000D50D7">
        <w:t xml:space="preserve"> </w:t>
      </w:r>
      <w:r>
        <w:t>rights</w:t>
      </w:r>
      <w:r w:rsidR="000D50D7" w:rsidRPr="000D50D7">
        <w:t xml:space="preserve"> </w:t>
      </w:r>
      <w:r>
        <w:t>that</w:t>
      </w:r>
      <w:r w:rsidR="000D50D7" w:rsidRPr="000D50D7">
        <w:t xml:space="preserve"> </w:t>
      </w:r>
      <w:r>
        <w:t>are</w:t>
      </w:r>
      <w:r w:rsidR="000D50D7" w:rsidRPr="000D50D7">
        <w:t xml:space="preserve"> </w:t>
      </w:r>
      <w:r>
        <w:t>conferred,</w:t>
      </w:r>
      <w:r w:rsidR="000D50D7" w:rsidRPr="000D50D7">
        <w:t xml:space="preserve"> </w:t>
      </w:r>
      <w:r>
        <w:t>and</w:t>
      </w:r>
      <w:r w:rsidR="000D50D7" w:rsidRPr="000D50D7">
        <w:t xml:space="preserve"> </w:t>
      </w:r>
      <w:r>
        <w:t>any</w:t>
      </w:r>
      <w:r w:rsidR="000D50D7" w:rsidRPr="000D50D7">
        <w:t xml:space="preserve"> </w:t>
      </w:r>
      <w:r>
        <w:t>obligations</w:t>
      </w:r>
      <w:r w:rsidR="000D50D7" w:rsidRPr="000D50D7">
        <w:t xml:space="preserve"> </w:t>
      </w:r>
      <w:r>
        <w:t>that</w:t>
      </w:r>
      <w:r w:rsidR="000D50D7" w:rsidRPr="000D50D7">
        <w:t xml:space="preserve"> </w:t>
      </w:r>
      <w:r>
        <w:t>are</w:t>
      </w:r>
      <w:r w:rsidR="000D50D7" w:rsidRPr="000D50D7">
        <w:t xml:space="preserve"> </w:t>
      </w:r>
      <w:r>
        <w:t>imposed,</w:t>
      </w:r>
      <w:r w:rsidR="000D50D7" w:rsidRPr="000D50D7">
        <w:t xml:space="preserve"> </w:t>
      </w:r>
      <w:r>
        <w:t>by</w:t>
      </w:r>
      <w:r w:rsidR="000D50D7" w:rsidRPr="000D50D7">
        <w:t xml:space="preserve"> </w:t>
      </w:r>
      <w:r>
        <w:t>virtue</w:t>
      </w:r>
      <w:r w:rsidR="000D50D7" w:rsidRPr="000D50D7">
        <w:t xml:space="preserve"> </w:t>
      </w:r>
      <w:r>
        <w:t>of</w:t>
      </w:r>
      <w:r w:rsidR="000D50D7" w:rsidRPr="000D50D7">
        <w:t xml:space="preserve"> </w:t>
      </w:r>
      <w:r>
        <w:t>the</w:t>
      </w:r>
      <w:r w:rsidR="000D50D7" w:rsidRPr="000D50D7">
        <w:t xml:space="preserve"> </w:t>
      </w:r>
      <w:r>
        <w:t>provisions</w:t>
      </w:r>
      <w:r w:rsidR="000D50D7" w:rsidRPr="000D50D7">
        <w:t xml:space="preserve"> </w:t>
      </w:r>
      <w:r>
        <w:t>to</w:t>
      </w:r>
      <w:r w:rsidR="000D50D7" w:rsidRPr="000D50D7">
        <w:t xml:space="preserve"> </w:t>
      </w:r>
      <w:r>
        <w:t>which</w:t>
      </w:r>
      <w:r w:rsidR="000D50D7" w:rsidRPr="000D50D7">
        <w:t xml:space="preserve"> </w:t>
      </w:r>
      <w:r>
        <w:t>the</w:t>
      </w:r>
      <w:r w:rsidR="000D50D7" w:rsidRPr="000D50D7">
        <w:t xml:space="preserve"> </w:t>
      </w:r>
      <w:r>
        <w:t>benefit</w:t>
      </w:r>
      <w:r w:rsidR="000D50D7" w:rsidRPr="000D50D7">
        <w:t xml:space="preserve"> </w:t>
      </w:r>
      <w:r>
        <w:t>relates;</w:t>
      </w:r>
    </w:p>
    <w:p w14:paraId="07967A04" w14:textId="77777777" w:rsidR="00283174" w:rsidRDefault="00283174" w:rsidP="00283174">
      <w:pPr>
        <w:pStyle w:val="N3"/>
      </w:pPr>
      <w:r>
        <w:lastRenderedPageBreak/>
        <w:t>the</w:t>
      </w:r>
      <w:r w:rsidR="000D50D7" w:rsidRPr="000D50D7">
        <w:t xml:space="preserve"> </w:t>
      </w:r>
      <w:r>
        <w:t>transferred</w:t>
      </w:r>
      <w:r w:rsidR="000D50D7" w:rsidRPr="000D50D7">
        <w:t xml:space="preserve"> </w:t>
      </w:r>
      <w:r>
        <w:t>benefit</w:t>
      </w:r>
      <w:r w:rsidR="000D50D7" w:rsidRPr="000D50D7">
        <w:t xml:space="preserve"> </w:t>
      </w:r>
      <w:r>
        <w:t>will</w:t>
      </w:r>
      <w:r w:rsidR="000D50D7" w:rsidRPr="000D50D7">
        <w:t xml:space="preserve"> </w:t>
      </w:r>
      <w:r>
        <w:t>reside</w:t>
      </w:r>
      <w:r w:rsidR="000D50D7" w:rsidRPr="000D50D7">
        <w:t xml:space="preserve"> </w:t>
      </w:r>
      <w:r>
        <w:t>exclusively</w:t>
      </w:r>
      <w:r w:rsidR="000D50D7" w:rsidRPr="000D50D7">
        <w:t xml:space="preserve"> </w:t>
      </w:r>
      <w:r>
        <w:t>with</w:t>
      </w:r>
      <w:r w:rsidR="000D50D7" w:rsidRPr="000D50D7">
        <w:t xml:space="preserve"> </w:t>
      </w:r>
      <w:r>
        <w:t>the</w:t>
      </w:r>
      <w:r w:rsidR="000D50D7" w:rsidRPr="000D50D7">
        <w:t xml:space="preserve"> </w:t>
      </w:r>
      <w:r>
        <w:t>transferee</w:t>
      </w:r>
      <w:r w:rsidR="000D50D7" w:rsidRPr="000D50D7">
        <w:t xml:space="preserve"> </w:t>
      </w:r>
      <w:r>
        <w:t>or,</w:t>
      </w:r>
      <w:r w:rsidR="000D50D7" w:rsidRPr="000D50D7">
        <w:t xml:space="preserve"> </w:t>
      </w:r>
      <w:r>
        <w:t>as</w:t>
      </w:r>
      <w:r w:rsidR="000D50D7" w:rsidRPr="000D50D7">
        <w:t xml:space="preserve"> </w:t>
      </w:r>
      <w:r>
        <w:t>the</w:t>
      </w:r>
      <w:r w:rsidR="000D50D7" w:rsidRPr="000D50D7">
        <w:t xml:space="preserve"> </w:t>
      </w:r>
      <w:r>
        <w:t>case</w:t>
      </w:r>
      <w:r w:rsidR="000D50D7" w:rsidRPr="000D50D7">
        <w:t xml:space="preserve"> </w:t>
      </w:r>
      <w:r>
        <w:t>may</w:t>
      </w:r>
      <w:r w:rsidR="000D50D7" w:rsidRPr="000D50D7">
        <w:t xml:space="preserve"> </w:t>
      </w:r>
      <w:r>
        <w:t>be,</w:t>
      </w:r>
      <w:r w:rsidR="000D50D7" w:rsidRPr="000D50D7">
        <w:t xml:space="preserve"> </w:t>
      </w:r>
      <w:r>
        <w:t>the</w:t>
      </w:r>
      <w:r w:rsidR="000D50D7" w:rsidRPr="000D50D7">
        <w:t xml:space="preserve"> </w:t>
      </w:r>
      <w:r>
        <w:t>lessee</w:t>
      </w:r>
      <w:r w:rsidR="000D50D7" w:rsidRPr="000D50D7">
        <w:t xml:space="preserve"> </w:t>
      </w:r>
      <w:r>
        <w:t>and</w:t>
      </w:r>
      <w:r w:rsidR="000D50D7" w:rsidRPr="000D50D7">
        <w:t xml:space="preserve"> </w:t>
      </w:r>
      <w:r>
        <w:t>the</w:t>
      </w:r>
      <w:r w:rsidR="000D50D7" w:rsidRPr="000D50D7">
        <w:t xml:space="preserve"> </w:t>
      </w:r>
      <w:r>
        <w:t>transferred</w:t>
      </w:r>
      <w:r w:rsidR="000D50D7" w:rsidRPr="000D50D7">
        <w:t xml:space="preserve"> </w:t>
      </w:r>
      <w:r>
        <w:t>benefit</w:t>
      </w:r>
      <w:r w:rsidR="000D50D7" w:rsidRPr="000D50D7">
        <w:t xml:space="preserve"> </w:t>
      </w:r>
      <w:r>
        <w:t>will</w:t>
      </w:r>
      <w:r w:rsidR="000D50D7" w:rsidRPr="000D50D7">
        <w:t xml:space="preserve"> </w:t>
      </w:r>
      <w:r>
        <w:t>not</w:t>
      </w:r>
      <w:r w:rsidR="000D50D7" w:rsidRPr="000D50D7">
        <w:t xml:space="preserve"> </w:t>
      </w:r>
      <w:r>
        <w:t>be</w:t>
      </w:r>
      <w:r w:rsidR="000D50D7" w:rsidRPr="000D50D7">
        <w:t xml:space="preserve"> </w:t>
      </w:r>
      <w:r>
        <w:t>enforceable</w:t>
      </w:r>
      <w:r w:rsidR="000D50D7" w:rsidRPr="000D50D7">
        <w:t xml:space="preserve"> </w:t>
      </w:r>
      <w:r>
        <w:t>against</w:t>
      </w:r>
      <w:r w:rsidR="000D50D7" w:rsidRPr="000D50D7">
        <w:t xml:space="preserve"> </w:t>
      </w:r>
      <w:r>
        <w:t>the</w:t>
      </w:r>
      <w:r w:rsidR="000D50D7" w:rsidRPr="000D50D7">
        <w:t xml:space="preserve"> </w:t>
      </w:r>
      <w:r>
        <w:t>undertaker;</w:t>
      </w:r>
      <w:r w:rsidR="000D50D7" w:rsidRPr="000D50D7">
        <w:t xml:space="preserve"> </w:t>
      </w:r>
      <w:r>
        <w:t>and</w:t>
      </w:r>
    </w:p>
    <w:p w14:paraId="32D3915E" w14:textId="77777777" w:rsidR="00283174" w:rsidRDefault="00283174" w:rsidP="00283174">
      <w:pPr>
        <w:pStyle w:val="N3"/>
      </w:pPr>
      <w:r>
        <w:t>the</w:t>
      </w:r>
      <w:r w:rsidR="000D50D7" w:rsidRPr="000D50D7">
        <w:t xml:space="preserve"> </w:t>
      </w:r>
      <w:r>
        <w:t>exercise</w:t>
      </w:r>
      <w:r w:rsidR="000D50D7" w:rsidRPr="000D50D7">
        <w:t xml:space="preserve"> </w:t>
      </w:r>
      <w:r>
        <w:t>by</w:t>
      </w:r>
      <w:r w:rsidR="000D50D7" w:rsidRPr="000D50D7">
        <w:t xml:space="preserve"> </w:t>
      </w:r>
      <w:r>
        <w:t>a</w:t>
      </w:r>
      <w:r w:rsidR="000D50D7" w:rsidRPr="000D50D7">
        <w:t xml:space="preserve"> </w:t>
      </w:r>
      <w:r>
        <w:t>person</w:t>
      </w:r>
      <w:r w:rsidR="000D50D7" w:rsidRPr="000D50D7">
        <w:t xml:space="preserve"> </w:t>
      </w:r>
      <w:r>
        <w:t>of</w:t>
      </w:r>
      <w:r w:rsidR="000D50D7" w:rsidRPr="000D50D7">
        <w:t xml:space="preserve"> </w:t>
      </w:r>
      <w:r>
        <w:t>any</w:t>
      </w:r>
      <w:r w:rsidR="000D50D7" w:rsidRPr="000D50D7">
        <w:t xml:space="preserve"> </w:t>
      </w:r>
      <w:r>
        <w:t>benefits</w:t>
      </w:r>
      <w:r w:rsidR="000D50D7" w:rsidRPr="000D50D7">
        <w:t xml:space="preserve"> </w:t>
      </w:r>
      <w:r>
        <w:t>or</w:t>
      </w:r>
      <w:r w:rsidR="000D50D7" w:rsidRPr="000D50D7">
        <w:t xml:space="preserve"> </w:t>
      </w:r>
      <w:r>
        <w:t>rights</w:t>
      </w:r>
      <w:r w:rsidR="000D50D7" w:rsidRPr="000D50D7">
        <w:t xml:space="preserve"> </w:t>
      </w:r>
      <w:r>
        <w:t>conferred</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any</w:t>
      </w:r>
      <w:r w:rsidR="000D50D7" w:rsidRPr="000D50D7">
        <w:t xml:space="preserve"> </w:t>
      </w:r>
      <w:r>
        <w:t>transfer</w:t>
      </w:r>
      <w:r w:rsidR="000D50D7" w:rsidRPr="000D50D7">
        <w:t xml:space="preserve"> </w:t>
      </w:r>
      <w:r>
        <w:t>or</w:t>
      </w:r>
      <w:r w:rsidR="000D50D7" w:rsidRPr="000D50D7">
        <w:t xml:space="preserve"> </w:t>
      </w:r>
      <w:r>
        <w:t>grant</w:t>
      </w:r>
      <w:r w:rsidR="000D50D7" w:rsidRPr="000D50D7">
        <w:t xml:space="preserve"> </w:t>
      </w:r>
      <w:r>
        <w:t>is</w:t>
      </w:r>
      <w:r w:rsidR="000D50D7" w:rsidRPr="000D50D7">
        <w:t xml:space="preserve"> </w:t>
      </w:r>
      <w:r>
        <w:t>subject</w:t>
      </w:r>
      <w:r w:rsidR="000D50D7" w:rsidRPr="000D50D7">
        <w:t xml:space="preserve"> </w:t>
      </w:r>
      <w:r>
        <w:t>to</w:t>
      </w:r>
      <w:r w:rsidR="000D50D7" w:rsidRPr="000D50D7">
        <w:t xml:space="preserve"> </w:t>
      </w:r>
      <w:r>
        <w:t>the</w:t>
      </w:r>
      <w:r w:rsidR="000D50D7" w:rsidRPr="000D50D7">
        <w:t xml:space="preserve"> </w:t>
      </w:r>
      <w:r>
        <w:t>same</w:t>
      </w:r>
      <w:r w:rsidR="000D50D7" w:rsidRPr="000D50D7">
        <w:t xml:space="preserve"> </w:t>
      </w:r>
      <w:r>
        <w:t>restrictions,</w:t>
      </w:r>
      <w:r w:rsidR="000D50D7" w:rsidRPr="000D50D7">
        <w:t xml:space="preserve"> </w:t>
      </w:r>
      <w:r>
        <w:t>liabilities</w:t>
      </w:r>
      <w:r w:rsidR="000D50D7" w:rsidRPr="000D50D7">
        <w:t xml:space="preserve"> </w:t>
      </w:r>
      <w:r>
        <w:t>and</w:t>
      </w:r>
      <w:r w:rsidR="000D50D7" w:rsidRPr="000D50D7">
        <w:t xml:space="preserve"> </w:t>
      </w:r>
      <w:r>
        <w:t>obligations</w:t>
      </w:r>
      <w:r w:rsidR="000D50D7" w:rsidRPr="000D50D7">
        <w:t xml:space="preserve"> </w:t>
      </w:r>
      <w:r>
        <w:t>as</w:t>
      </w:r>
      <w:r w:rsidR="000D50D7" w:rsidRPr="000D50D7">
        <w:t xml:space="preserve"> </w:t>
      </w:r>
      <w:r>
        <w:t>would</w:t>
      </w:r>
      <w:r w:rsidR="000D50D7" w:rsidRPr="000D50D7">
        <w:t xml:space="preserve"> </w:t>
      </w:r>
      <w:r>
        <w:t>apply</w:t>
      </w:r>
      <w:r w:rsidR="000D50D7" w:rsidRPr="000D50D7">
        <w:t xml:space="preserve"> </w:t>
      </w:r>
      <w:r>
        <w:t>under</w:t>
      </w:r>
      <w:r w:rsidR="000D50D7" w:rsidRPr="000D50D7">
        <w:t xml:space="preserve"> </w:t>
      </w:r>
      <w:r>
        <w:t>this</w:t>
      </w:r>
      <w:r w:rsidR="000D50D7" w:rsidRPr="000D50D7">
        <w:t xml:space="preserve"> </w:t>
      </w:r>
      <w:r>
        <w:t>Order</w:t>
      </w:r>
      <w:r w:rsidR="000D50D7" w:rsidRPr="000D50D7">
        <w:t xml:space="preserve"> </w:t>
      </w:r>
      <w:r>
        <w:t>if</w:t>
      </w:r>
      <w:r w:rsidR="000D50D7" w:rsidRPr="000D50D7">
        <w:t xml:space="preserve"> </w:t>
      </w:r>
      <w:r>
        <w:t>those</w:t>
      </w:r>
      <w:r w:rsidR="000D50D7" w:rsidRPr="000D50D7">
        <w:t xml:space="preserve"> </w:t>
      </w:r>
      <w:r>
        <w:t>benefits</w:t>
      </w:r>
      <w:r w:rsidR="000D50D7" w:rsidRPr="000D50D7">
        <w:t xml:space="preserve"> </w:t>
      </w:r>
      <w:r>
        <w:t>or</w:t>
      </w:r>
      <w:r w:rsidR="000D50D7" w:rsidRPr="000D50D7">
        <w:t xml:space="preserve"> </w:t>
      </w:r>
      <w:r>
        <w:t>rights</w:t>
      </w:r>
      <w:r w:rsidR="000D50D7" w:rsidRPr="000D50D7">
        <w:t xml:space="preserve"> </w:t>
      </w:r>
      <w:r>
        <w:t>were</w:t>
      </w:r>
      <w:r w:rsidR="000D50D7" w:rsidRPr="000D50D7">
        <w:t xml:space="preserve"> </w:t>
      </w:r>
      <w:r>
        <w:t>exercised</w:t>
      </w:r>
      <w:r w:rsidR="000D50D7" w:rsidRPr="000D50D7">
        <w:t xml:space="preserve"> </w:t>
      </w:r>
      <w:r>
        <w:t>by</w:t>
      </w:r>
      <w:r w:rsidR="000D50D7" w:rsidRPr="000D50D7">
        <w:t xml:space="preserve"> </w:t>
      </w:r>
      <w:r>
        <w:t>the</w:t>
      </w:r>
      <w:r w:rsidR="000D50D7" w:rsidRPr="000D50D7">
        <w:t xml:space="preserve"> </w:t>
      </w:r>
      <w:r>
        <w:t>undertaker.</w:t>
      </w:r>
    </w:p>
    <w:p w14:paraId="797C998A" w14:textId="77777777" w:rsidR="00283174" w:rsidRDefault="00283174" w:rsidP="00283174">
      <w:pPr>
        <w:pStyle w:val="H1"/>
      </w:pPr>
      <w:bookmarkStart w:id="768" w:name="TOC27_07_2021_11_18_16_484"/>
      <w:bookmarkStart w:id="769" w:name="TOC27_07_2021_11_36_14_483"/>
      <w:bookmarkStart w:id="770" w:name="TOC27_07_2021_11_48_02_483"/>
      <w:bookmarkStart w:id="771" w:name="TOC27_07_2021_11_50_47_485"/>
      <w:bookmarkStart w:id="772" w:name="TOC01_02_2022_15_14_24_515"/>
      <w:bookmarkStart w:id="773" w:name="TOC02_02_2022_13_02_49_495"/>
      <w:bookmarkStart w:id="774" w:name="TOC18_02_2022_17_52_44_515"/>
      <w:bookmarkStart w:id="775" w:name="TOC23_02_2022_21_19_37_513"/>
      <w:bookmarkStart w:id="776" w:name="TOC15_08_2022_16_06_13_511"/>
      <w:bookmarkStart w:id="777" w:name="TOC06_09_2022_15_41_36_510"/>
      <w:bookmarkStart w:id="778" w:name="TOC04_10_2022_16_50_01_511"/>
      <w:bookmarkStart w:id="779" w:name="TOC23_11_2022_11_32_56_512"/>
      <w:bookmarkStart w:id="780" w:name="TOC10_01_2023_14_27_52_512"/>
      <w:bookmarkEnd w:id="768"/>
      <w:bookmarkEnd w:id="769"/>
      <w:bookmarkEnd w:id="770"/>
      <w:bookmarkEnd w:id="771"/>
      <w:bookmarkEnd w:id="772"/>
      <w:bookmarkEnd w:id="773"/>
      <w:bookmarkEnd w:id="774"/>
      <w:bookmarkEnd w:id="775"/>
      <w:bookmarkEnd w:id="776"/>
      <w:bookmarkEnd w:id="777"/>
      <w:bookmarkEnd w:id="778"/>
      <w:bookmarkEnd w:id="779"/>
      <w:bookmarkEnd w:id="780"/>
      <w:r>
        <w:t>Application</w:t>
      </w:r>
      <w:r w:rsidR="000D50D7" w:rsidRPr="000D50D7">
        <w:t xml:space="preserve"> </w:t>
      </w:r>
      <w:r>
        <w:t>of</w:t>
      </w:r>
      <w:r w:rsidR="000D50D7" w:rsidRPr="000D50D7">
        <w:t xml:space="preserve"> </w:t>
      </w:r>
      <w:r>
        <w:t>landlord</w:t>
      </w:r>
      <w:r w:rsidR="000D50D7" w:rsidRPr="000D50D7">
        <w:t xml:space="preserve"> </w:t>
      </w:r>
      <w:r>
        <w:t>and</w:t>
      </w:r>
      <w:r w:rsidR="000D50D7" w:rsidRPr="000D50D7">
        <w:t xml:space="preserve"> </w:t>
      </w:r>
      <w:r>
        <w:t>tenant</w:t>
      </w:r>
      <w:r w:rsidR="000D50D7" w:rsidRPr="000D50D7">
        <w:t xml:space="preserve"> </w:t>
      </w:r>
      <w:r>
        <w:t>law</w:t>
      </w:r>
    </w:p>
    <w:p w14:paraId="3C1B2D88"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This</w:t>
      </w:r>
      <w:r w:rsidR="000D50D7" w:rsidRPr="000D50D7">
        <w:t xml:space="preserve"> </w:t>
      </w:r>
      <w:r>
        <w:t>article</w:t>
      </w:r>
      <w:r w:rsidR="000D50D7" w:rsidRPr="000D50D7">
        <w:t xml:space="preserve"> </w:t>
      </w:r>
      <w:r>
        <w:t>applies</w:t>
      </w:r>
      <w:r w:rsidR="000D50D7" w:rsidRPr="000D50D7">
        <w:t xml:space="preserve"> </w:t>
      </w:r>
      <w:r>
        <w:t>to—</w:t>
      </w:r>
    </w:p>
    <w:p w14:paraId="79AE918B" w14:textId="77777777" w:rsidR="00283174" w:rsidRDefault="00283174" w:rsidP="00283174">
      <w:pPr>
        <w:pStyle w:val="N3"/>
      </w:pPr>
      <w:r>
        <w:t>any</w:t>
      </w:r>
      <w:r w:rsidR="000D50D7" w:rsidRPr="000D50D7">
        <w:t xml:space="preserve"> </w:t>
      </w:r>
      <w:r w:rsidRPr="00D7483D">
        <w:t>agreement</w:t>
      </w:r>
      <w:r w:rsidR="000D50D7" w:rsidRPr="000D50D7">
        <w:t xml:space="preserve"> </w:t>
      </w:r>
      <w:r w:rsidRPr="00D7483D">
        <w:t>for</w:t>
      </w:r>
      <w:r w:rsidR="000D50D7" w:rsidRPr="000D50D7">
        <w:t xml:space="preserve"> </w:t>
      </w:r>
      <w:r w:rsidRPr="00D7483D">
        <w:t>leasing</w:t>
      </w:r>
      <w:r w:rsidR="000D50D7" w:rsidRPr="000D50D7">
        <w:t xml:space="preserve"> </w:t>
      </w:r>
      <w:r w:rsidRPr="00D7483D">
        <w:t>to</w:t>
      </w:r>
      <w:r w:rsidR="000D50D7" w:rsidRPr="000D50D7">
        <w:t xml:space="preserve"> </w:t>
      </w:r>
      <w:r w:rsidRPr="00D7483D">
        <w:t>any</w:t>
      </w:r>
      <w:r w:rsidR="000D50D7" w:rsidRPr="000D50D7">
        <w:t xml:space="preserve"> </w:t>
      </w:r>
      <w:r w:rsidRPr="00D7483D">
        <w:t>person</w:t>
      </w:r>
      <w:r w:rsidR="000D50D7" w:rsidRPr="000D50D7">
        <w:t xml:space="preserve"> </w:t>
      </w:r>
      <w:r w:rsidRPr="00D7483D">
        <w:t>the</w:t>
      </w:r>
      <w:r w:rsidR="000D50D7" w:rsidRPr="000D50D7">
        <w:t xml:space="preserve"> </w:t>
      </w:r>
      <w:r w:rsidRPr="00D7483D">
        <w:t>whole</w:t>
      </w:r>
      <w:r w:rsidR="000D50D7" w:rsidRPr="000D50D7">
        <w:t xml:space="preserve"> </w:t>
      </w:r>
      <w:r w:rsidRPr="00D7483D">
        <w:t>or</w:t>
      </w:r>
      <w:r w:rsidR="000D50D7" w:rsidRPr="000D50D7">
        <w:t xml:space="preserve"> </w:t>
      </w:r>
      <w:r w:rsidRPr="00D7483D">
        <w:t>any</w:t>
      </w:r>
      <w:r w:rsidR="000D50D7" w:rsidRPr="000D50D7">
        <w:t xml:space="preserve"> </w:t>
      </w:r>
      <w:r w:rsidRPr="00D7483D">
        <w:t>part</w:t>
      </w:r>
      <w:r w:rsidR="000D50D7" w:rsidRPr="000D50D7">
        <w:t xml:space="preserve"> </w:t>
      </w:r>
      <w:r w:rsidRPr="00D7483D">
        <w:t>of</w:t>
      </w:r>
      <w:r w:rsidR="000D50D7" w:rsidRPr="000D50D7">
        <w:t xml:space="preserve"> </w:t>
      </w:r>
      <w:r w:rsidRPr="00D7483D">
        <w:t>the</w:t>
      </w:r>
      <w:r w:rsidR="000D50D7" w:rsidRPr="000D50D7">
        <w:t xml:space="preserve"> </w:t>
      </w:r>
      <w:r w:rsidRPr="00D7483D">
        <w:t>authorised</w:t>
      </w:r>
      <w:r w:rsidR="000D50D7" w:rsidRPr="000D50D7">
        <w:t xml:space="preserve"> </w:t>
      </w:r>
      <w:r w:rsidRPr="00D7483D">
        <w:t>development</w:t>
      </w:r>
      <w:r w:rsidR="000D50D7" w:rsidRPr="000D50D7">
        <w:t xml:space="preserve"> </w:t>
      </w:r>
      <w:r w:rsidRPr="00D7483D">
        <w:t>or</w:t>
      </w:r>
      <w:r w:rsidR="000D50D7" w:rsidRPr="000D50D7">
        <w:t xml:space="preserve"> </w:t>
      </w:r>
      <w:r w:rsidRPr="00D7483D">
        <w:t>the</w:t>
      </w:r>
      <w:r w:rsidR="000D50D7" w:rsidRPr="000D50D7">
        <w:t xml:space="preserve"> </w:t>
      </w:r>
      <w:r w:rsidRPr="00D7483D">
        <w:t>right</w:t>
      </w:r>
      <w:r w:rsidR="000D50D7" w:rsidRPr="000D50D7">
        <w:t xml:space="preserve"> </w:t>
      </w:r>
      <w:r w:rsidRPr="00D7483D">
        <w:t>to</w:t>
      </w:r>
      <w:r w:rsidR="000D50D7" w:rsidRPr="000D50D7">
        <w:t xml:space="preserve"> </w:t>
      </w:r>
      <w:r w:rsidRPr="00D7483D">
        <w:t>operate</w:t>
      </w:r>
      <w:r w:rsidR="000D50D7" w:rsidRPr="000D50D7">
        <w:t xml:space="preserve"> </w:t>
      </w:r>
      <w:r w:rsidRPr="00D7483D">
        <w:t>the</w:t>
      </w:r>
      <w:r w:rsidR="000D50D7" w:rsidRPr="000D50D7">
        <w:t xml:space="preserve"> </w:t>
      </w:r>
      <w:r w:rsidRPr="00D7483D">
        <w:t>same</w:t>
      </w:r>
      <w:r>
        <w:t>;</w:t>
      </w:r>
      <w:r w:rsidR="000D50D7" w:rsidRPr="000D50D7">
        <w:t xml:space="preserve"> </w:t>
      </w:r>
      <w:r>
        <w:t>and</w:t>
      </w:r>
    </w:p>
    <w:p w14:paraId="39128B37" w14:textId="77777777" w:rsidR="00283174" w:rsidRDefault="00283174" w:rsidP="00283174">
      <w:pPr>
        <w:pStyle w:val="N3"/>
      </w:pPr>
      <w:r w:rsidRPr="00D7483D">
        <w:t>any</w:t>
      </w:r>
      <w:r w:rsidR="000D50D7" w:rsidRPr="000D50D7">
        <w:t xml:space="preserve"> </w:t>
      </w:r>
      <w:r w:rsidRPr="00D7483D">
        <w:t>agreement</w:t>
      </w:r>
      <w:r w:rsidR="000D50D7" w:rsidRPr="000D50D7">
        <w:t xml:space="preserve"> </w:t>
      </w:r>
      <w:r w:rsidRPr="00D7483D">
        <w:t>entered</w:t>
      </w:r>
      <w:r w:rsidR="000D50D7" w:rsidRPr="000D50D7">
        <w:t xml:space="preserve"> </w:t>
      </w:r>
      <w:r w:rsidRPr="00D7483D">
        <w:t>into</w:t>
      </w:r>
      <w:r w:rsidR="000D50D7" w:rsidRPr="000D50D7">
        <w:t xml:space="preserve"> </w:t>
      </w:r>
      <w:r w:rsidRPr="00D7483D">
        <w:t>by</w:t>
      </w:r>
      <w:r w:rsidR="000D50D7" w:rsidRPr="000D50D7">
        <w:t xml:space="preserve"> </w:t>
      </w:r>
      <w:r w:rsidRPr="00D7483D">
        <w:t>the</w:t>
      </w:r>
      <w:r w:rsidR="000D50D7" w:rsidRPr="000D50D7">
        <w:t xml:space="preserve"> </w:t>
      </w:r>
      <w:r w:rsidRPr="00D7483D">
        <w:t>undertaker</w:t>
      </w:r>
      <w:r w:rsidR="000D50D7" w:rsidRPr="000D50D7">
        <w:t xml:space="preserve"> </w:t>
      </w:r>
      <w:r w:rsidRPr="00D7483D">
        <w:t>with</w:t>
      </w:r>
      <w:r w:rsidR="000D50D7" w:rsidRPr="000D50D7">
        <w:t xml:space="preserve"> </w:t>
      </w:r>
      <w:r w:rsidRPr="00D7483D">
        <w:t>any</w:t>
      </w:r>
      <w:r w:rsidR="000D50D7" w:rsidRPr="000D50D7">
        <w:t xml:space="preserve"> </w:t>
      </w:r>
      <w:r w:rsidRPr="00D7483D">
        <w:t>person</w:t>
      </w:r>
      <w:r w:rsidR="000D50D7" w:rsidRPr="000D50D7">
        <w:t xml:space="preserve"> </w:t>
      </w:r>
      <w:r w:rsidRPr="00D7483D">
        <w:t>for</w:t>
      </w:r>
      <w:r w:rsidR="000D50D7" w:rsidRPr="000D50D7">
        <w:t xml:space="preserve"> </w:t>
      </w:r>
      <w:r w:rsidRPr="00D7483D">
        <w:t>the</w:t>
      </w:r>
      <w:r w:rsidR="000D50D7" w:rsidRPr="000D50D7">
        <w:t xml:space="preserve"> </w:t>
      </w:r>
      <w:r w:rsidRPr="00D7483D">
        <w:t>construction,</w:t>
      </w:r>
      <w:r w:rsidR="000D50D7" w:rsidRPr="000D50D7">
        <w:t xml:space="preserve"> </w:t>
      </w:r>
      <w:r w:rsidRPr="00D7483D">
        <w:t>maintenance,</w:t>
      </w:r>
      <w:r w:rsidR="000D50D7" w:rsidRPr="000D50D7">
        <w:t xml:space="preserve"> </w:t>
      </w:r>
      <w:r w:rsidRPr="00D7483D">
        <w:t>use</w:t>
      </w:r>
      <w:r w:rsidR="000D50D7" w:rsidRPr="000D50D7">
        <w:t xml:space="preserve"> </w:t>
      </w:r>
      <w:r w:rsidRPr="00D7483D">
        <w:t>or</w:t>
      </w:r>
      <w:r w:rsidR="000D50D7" w:rsidRPr="000D50D7">
        <w:t xml:space="preserve"> </w:t>
      </w:r>
      <w:r w:rsidRPr="00D7483D">
        <w:t>operation</w:t>
      </w:r>
      <w:r w:rsidR="000D50D7" w:rsidRPr="000D50D7">
        <w:t xml:space="preserve"> </w:t>
      </w:r>
      <w:r w:rsidRPr="00D7483D">
        <w:t>of</w:t>
      </w:r>
      <w:r w:rsidR="000D50D7" w:rsidRPr="000D50D7">
        <w:t xml:space="preserve"> </w:t>
      </w:r>
      <w:r w:rsidRPr="00D7483D">
        <w:t>the</w:t>
      </w:r>
      <w:r w:rsidR="000D50D7" w:rsidRPr="000D50D7">
        <w:t xml:space="preserve"> </w:t>
      </w:r>
      <w:r w:rsidRPr="00D7483D">
        <w:t>authorised</w:t>
      </w:r>
      <w:r w:rsidR="000D50D7" w:rsidRPr="000D50D7">
        <w:t xml:space="preserve"> </w:t>
      </w:r>
      <w:r w:rsidRPr="00D7483D">
        <w:t>development,</w:t>
      </w:r>
      <w:r w:rsidR="000D50D7" w:rsidRPr="000D50D7">
        <w:t xml:space="preserve"> </w:t>
      </w:r>
      <w:r w:rsidRPr="00D7483D">
        <w:t>or</w:t>
      </w:r>
      <w:r w:rsidR="000D50D7" w:rsidRPr="000D50D7">
        <w:t xml:space="preserve"> </w:t>
      </w:r>
      <w:r w:rsidRPr="00D7483D">
        <w:t>any</w:t>
      </w:r>
      <w:r w:rsidR="000D50D7" w:rsidRPr="000D50D7">
        <w:t xml:space="preserve"> </w:t>
      </w:r>
      <w:r w:rsidRPr="00D7483D">
        <w:t>part</w:t>
      </w:r>
      <w:r w:rsidR="000D50D7" w:rsidRPr="000D50D7">
        <w:t xml:space="preserve"> </w:t>
      </w:r>
      <w:r w:rsidRPr="00D7483D">
        <w:t>of</w:t>
      </w:r>
      <w:r w:rsidR="000D50D7" w:rsidRPr="000D50D7">
        <w:t xml:space="preserve"> </w:t>
      </w:r>
      <w:r w:rsidRPr="00D7483D">
        <w:t>it</w:t>
      </w:r>
      <w:r>
        <w:t>,</w:t>
      </w:r>
    </w:p>
    <w:p w14:paraId="1773916D" w14:textId="77777777" w:rsidR="00283174" w:rsidRDefault="00283174" w:rsidP="00283174">
      <w:pPr>
        <w:pStyle w:val="T2"/>
      </w:pPr>
      <w:r>
        <w:t>so</w:t>
      </w:r>
      <w:r w:rsidR="000D50D7" w:rsidRPr="000D50D7">
        <w:t xml:space="preserve"> </w:t>
      </w:r>
      <w:r>
        <w:t>far</w:t>
      </w:r>
      <w:r w:rsidR="000D50D7" w:rsidRPr="000D50D7">
        <w:t xml:space="preserve"> </w:t>
      </w:r>
      <w:r>
        <w:t>as</w:t>
      </w:r>
      <w:r w:rsidR="000D50D7" w:rsidRPr="000D50D7">
        <w:t xml:space="preserve"> </w:t>
      </w:r>
      <w:r w:rsidRPr="00D7483D">
        <w:t>any</w:t>
      </w:r>
      <w:r w:rsidR="000D50D7" w:rsidRPr="000D50D7">
        <w:t xml:space="preserve"> </w:t>
      </w:r>
      <w:r w:rsidRPr="00D7483D">
        <w:t>such</w:t>
      </w:r>
      <w:r w:rsidR="000D50D7" w:rsidRPr="000D50D7">
        <w:t xml:space="preserve"> </w:t>
      </w:r>
      <w:r w:rsidRPr="00D7483D">
        <w:t>agreement</w:t>
      </w:r>
      <w:r w:rsidR="000D50D7" w:rsidRPr="000D50D7">
        <w:t xml:space="preserve"> </w:t>
      </w:r>
      <w:r w:rsidRPr="00D7483D">
        <w:t>relates</w:t>
      </w:r>
      <w:r w:rsidR="000D50D7" w:rsidRPr="000D50D7">
        <w:t xml:space="preserve"> </w:t>
      </w:r>
      <w:r w:rsidRPr="00D7483D">
        <w:t>to</w:t>
      </w:r>
      <w:r w:rsidR="000D50D7" w:rsidRPr="000D50D7">
        <w:t xml:space="preserve"> </w:t>
      </w:r>
      <w:r w:rsidRPr="00D7483D">
        <w:t>the</w:t>
      </w:r>
      <w:r w:rsidR="000D50D7" w:rsidRPr="000D50D7">
        <w:t xml:space="preserve"> </w:t>
      </w:r>
      <w:r w:rsidRPr="00D7483D">
        <w:t>terms</w:t>
      </w:r>
      <w:r w:rsidR="000D50D7" w:rsidRPr="000D50D7">
        <w:t xml:space="preserve"> </w:t>
      </w:r>
      <w:r w:rsidRPr="00D7483D">
        <w:t>on</w:t>
      </w:r>
      <w:r w:rsidR="000D50D7" w:rsidRPr="000D50D7">
        <w:t xml:space="preserve"> </w:t>
      </w:r>
      <w:r w:rsidRPr="00D7483D">
        <w:t>which</w:t>
      </w:r>
      <w:r w:rsidR="000D50D7" w:rsidRPr="000D50D7">
        <w:t xml:space="preserve"> </w:t>
      </w:r>
      <w:r w:rsidRPr="00D7483D">
        <w:t>any</w:t>
      </w:r>
      <w:r w:rsidR="000D50D7" w:rsidRPr="000D50D7">
        <w:t xml:space="preserve"> </w:t>
      </w:r>
      <w:r w:rsidRPr="00D7483D">
        <w:t>land</w:t>
      </w:r>
      <w:r w:rsidR="000D50D7" w:rsidRPr="000D50D7">
        <w:t xml:space="preserve"> </w:t>
      </w:r>
      <w:r w:rsidRPr="00D7483D">
        <w:t>which</w:t>
      </w:r>
      <w:r w:rsidR="000D50D7" w:rsidRPr="000D50D7">
        <w:t xml:space="preserve"> </w:t>
      </w:r>
      <w:r w:rsidRPr="00D7483D">
        <w:t>is</w:t>
      </w:r>
      <w:r w:rsidR="000D50D7" w:rsidRPr="000D50D7">
        <w:t xml:space="preserve"> </w:t>
      </w:r>
      <w:r w:rsidRPr="00D7483D">
        <w:t>the</w:t>
      </w:r>
      <w:r w:rsidR="000D50D7" w:rsidRPr="000D50D7">
        <w:t xml:space="preserve"> </w:t>
      </w:r>
      <w:r w:rsidRPr="00D7483D">
        <w:t>subject</w:t>
      </w:r>
      <w:r w:rsidR="000D50D7" w:rsidRPr="000D50D7">
        <w:t xml:space="preserve"> </w:t>
      </w:r>
      <w:r w:rsidRPr="00D7483D">
        <w:t>of</w:t>
      </w:r>
      <w:r w:rsidR="000D50D7" w:rsidRPr="000D50D7">
        <w:t xml:space="preserve"> </w:t>
      </w:r>
      <w:r w:rsidRPr="00D7483D">
        <w:t>a</w:t>
      </w:r>
      <w:r w:rsidR="000D50D7" w:rsidRPr="000D50D7">
        <w:t xml:space="preserve"> </w:t>
      </w:r>
      <w:r w:rsidRPr="00D7483D">
        <w:t>lease</w:t>
      </w:r>
      <w:r w:rsidR="000D50D7" w:rsidRPr="000D50D7">
        <w:t xml:space="preserve"> </w:t>
      </w:r>
      <w:r w:rsidRPr="00D7483D">
        <w:t>granted</w:t>
      </w:r>
      <w:r w:rsidR="000D50D7" w:rsidRPr="000D50D7">
        <w:t xml:space="preserve"> </w:t>
      </w:r>
      <w:r w:rsidRPr="00D7483D">
        <w:t>by</w:t>
      </w:r>
      <w:r w:rsidR="000D50D7" w:rsidRPr="000D50D7">
        <w:t xml:space="preserve"> </w:t>
      </w:r>
      <w:r w:rsidRPr="00D7483D">
        <w:t>or</w:t>
      </w:r>
      <w:r w:rsidR="000D50D7" w:rsidRPr="000D50D7">
        <w:t xml:space="preserve"> </w:t>
      </w:r>
      <w:r w:rsidRPr="00D7483D">
        <w:t>under</w:t>
      </w:r>
      <w:r w:rsidR="000D50D7" w:rsidRPr="000D50D7">
        <w:t xml:space="preserve"> </w:t>
      </w:r>
      <w:r w:rsidRPr="00D7483D">
        <w:t>that</w:t>
      </w:r>
      <w:r w:rsidR="000D50D7" w:rsidRPr="000D50D7">
        <w:t xml:space="preserve"> </w:t>
      </w:r>
      <w:r w:rsidRPr="00D7483D">
        <w:t>agreement</w:t>
      </w:r>
      <w:r w:rsidR="000D50D7" w:rsidRPr="000D50D7">
        <w:t xml:space="preserve"> </w:t>
      </w:r>
      <w:r w:rsidRPr="00D7483D">
        <w:t>is</w:t>
      </w:r>
      <w:r w:rsidR="000D50D7" w:rsidRPr="000D50D7">
        <w:t xml:space="preserve"> </w:t>
      </w:r>
      <w:r w:rsidRPr="00D7483D">
        <w:t>to</w:t>
      </w:r>
      <w:r w:rsidR="000D50D7" w:rsidRPr="000D50D7">
        <w:t xml:space="preserve"> </w:t>
      </w:r>
      <w:r w:rsidRPr="00D7483D">
        <w:t>be</w:t>
      </w:r>
      <w:r w:rsidR="000D50D7" w:rsidRPr="000D50D7">
        <w:t xml:space="preserve"> </w:t>
      </w:r>
      <w:r w:rsidRPr="00D7483D">
        <w:t>provided</w:t>
      </w:r>
      <w:r w:rsidR="000D50D7" w:rsidRPr="000D50D7">
        <w:t xml:space="preserve"> </w:t>
      </w:r>
      <w:r w:rsidRPr="00D7483D">
        <w:t>for</w:t>
      </w:r>
      <w:r w:rsidR="000D50D7" w:rsidRPr="000D50D7">
        <w:t xml:space="preserve"> </w:t>
      </w:r>
      <w:r w:rsidRPr="00D7483D">
        <w:t>that</w:t>
      </w:r>
      <w:r w:rsidR="000D50D7" w:rsidRPr="000D50D7">
        <w:t xml:space="preserve"> </w:t>
      </w:r>
      <w:r w:rsidRPr="00D7483D">
        <w:t>person’s</w:t>
      </w:r>
      <w:r w:rsidR="000D50D7" w:rsidRPr="000D50D7">
        <w:t xml:space="preserve"> </w:t>
      </w:r>
      <w:r w:rsidRPr="00D7483D">
        <w:t>use</w:t>
      </w:r>
      <w:r>
        <w:t>.</w:t>
      </w:r>
    </w:p>
    <w:p w14:paraId="479ED146" w14:textId="77777777" w:rsidR="00283174" w:rsidRDefault="00283174" w:rsidP="00283174">
      <w:pPr>
        <w:pStyle w:val="N2"/>
      </w:pPr>
      <w:r>
        <w:t>No</w:t>
      </w:r>
      <w:r w:rsidR="000D50D7" w:rsidRPr="000D50D7">
        <w:t xml:space="preserve"> </w:t>
      </w:r>
      <w:r>
        <w:t>enactment</w:t>
      </w:r>
      <w:r w:rsidR="000D50D7" w:rsidRPr="000D50D7">
        <w:t xml:space="preserve"> </w:t>
      </w:r>
      <w:r w:rsidRPr="00D7483D">
        <w:t>or</w:t>
      </w:r>
      <w:r w:rsidR="000D50D7" w:rsidRPr="000D50D7">
        <w:t xml:space="preserve"> </w:t>
      </w:r>
      <w:r w:rsidRPr="00D7483D">
        <w:t>rule</w:t>
      </w:r>
      <w:r w:rsidR="000D50D7" w:rsidRPr="000D50D7">
        <w:t xml:space="preserve"> </w:t>
      </w:r>
      <w:r w:rsidRPr="00D7483D">
        <w:t>of</w:t>
      </w:r>
      <w:r w:rsidR="000D50D7" w:rsidRPr="000D50D7">
        <w:t xml:space="preserve"> </w:t>
      </w:r>
      <w:r w:rsidRPr="00D7483D">
        <w:t>law</w:t>
      </w:r>
      <w:r w:rsidR="000D50D7" w:rsidRPr="000D50D7">
        <w:t xml:space="preserve"> </w:t>
      </w:r>
      <w:r w:rsidRPr="00D7483D">
        <w:t>regulating</w:t>
      </w:r>
      <w:r w:rsidR="000D50D7" w:rsidRPr="000D50D7">
        <w:t xml:space="preserve"> </w:t>
      </w:r>
      <w:r w:rsidRPr="00D7483D">
        <w:t>the</w:t>
      </w:r>
      <w:r w:rsidR="000D50D7" w:rsidRPr="000D50D7">
        <w:t xml:space="preserve"> </w:t>
      </w:r>
      <w:r w:rsidRPr="00D7483D">
        <w:t>rights</w:t>
      </w:r>
      <w:r w:rsidR="000D50D7" w:rsidRPr="000D50D7">
        <w:t xml:space="preserve"> </w:t>
      </w:r>
      <w:r w:rsidRPr="00D7483D">
        <w:t>and</w:t>
      </w:r>
      <w:r w:rsidR="000D50D7" w:rsidRPr="000D50D7">
        <w:t xml:space="preserve"> </w:t>
      </w:r>
      <w:r w:rsidRPr="00D7483D">
        <w:t>obligations</w:t>
      </w:r>
      <w:r w:rsidR="000D50D7" w:rsidRPr="000D50D7">
        <w:t xml:space="preserve"> </w:t>
      </w:r>
      <w:r w:rsidRPr="00D7483D">
        <w:t>of</w:t>
      </w:r>
      <w:r w:rsidR="000D50D7" w:rsidRPr="000D50D7">
        <w:t xml:space="preserve"> </w:t>
      </w:r>
      <w:r w:rsidRPr="00D7483D">
        <w:t>landlords</w:t>
      </w:r>
      <w:r w:rsidR="000D50D7" w:rsidRPr="000D50D7">
        <w:t xml:space="preserve"> </w:t>
      </w:r>
      <w:r w:rsidRPr="00D7483D">
        <w:t>and</w:t>
      </w:r>
      <w:r w:rsidR="000D50D7" w:rsidRPr="000D50D7">
        <w:t xml:space="preserve"> </w:t>
      </w:r>
      <w:r w:rsidRPr="00D7483D">
        <w:t>tenants</w:t>
      </w:r>
      <w:r w:rsidR="000D50D7" w:rsidRPr="000D50D7">
        <w:t xml:space="preserve"> </w:t>
      </w:r>
      <w:r w:rsidRPr="00D7483D">
        <w:t>prejudices</w:t>
      </w:r>
      <w:r w:rsidR="000D50D7" w:rsidRPr="000D50D7">
        <w:t xml:space="preserve"> </w:t>
      </w:r>
      <w:r w:rsidRPr="00D7483D">
        <w:t>the</w:t>
      </w:r>
      <w:r w:rsidR="000D50D7" w:rsidRPr="000D50D7">
        <w:t xml:space="preserve"> </w:t>
      </w:r>
      <w:r w:rsidRPr="00D7483D">
        <w:t>operation</w:t>
      </w:r>
      <w:r w:rsidR="000D50D7" w:rsidRPr="000D50D7">
        <w:t xml:space="preserve"> </w:t>
      </w:r>
      <w:r w:rsidRPr="00D7483D">
        <w:t>of</w:t>
      </w:r>
      <w:r w:rsidR="000D50D7" w:rsidRPr="000D50D7">
        <w:t xml:space="preserve"> </w:t>
      </w:r>
      <w:r w:rsidRPr="00D7483D">
        <w:t>any</w:t>
      </w:r>
      <w:r w:rsidR="000D50D7" w:rsidRPr="000D50D7">
        <w:t xml:space="preserve"> </w:t>
      </w:r>
      <w:r w:rsidRPr="00D7483D">
        <w:t>agreement</w:t>
      </w:r>
      <w:r w:rsidR="000D50D7" w:rsidRPr="000D50D7">
        <w:t xml:space="preserve"> </w:t>
      </w:r>
      <w:r w:rsidRPr="00D7483D">
        <w:t>to</w:t>
      </w:r>
      <w:r w:rsidR="000D50D7" w:rsidRPr="000D50D7">
        <w:t xml:space="preserve"> </w:t>
      </w:r>
      <w:r w:rsidRPr="00D7483D">
        <w:t>which</w:t>
      </w:r>
      <w:r w:rsidR="000D50D7" w:rsidRPr="000D50D7">
        <w:t xml:space="preserve"> </w:t>
      </w:r>
      <w:r w:rsidRPr="00D7483D">
        <w:t>this</w:t>
      </w:r>
      <w:r w:rsidR="000D50D7" w:rsidRPr="000D50D7">
        <w:t xml:space="preserve"> </w:t>
      </w:r>
      <w:r w:rsidRPr="00D7483D">
        <w:t>article</w:t>
      </w:r>
      <w:r w:rsidR="000D50D7" w:rsidRPr="000D50D7">
        <w:t xml:space="preserve"> </w:t>
      </w:r>
      <w:r w:rsidRPr="00D7483D">
        <w:t>applies</w:t>
      </w:r>
      <w:r>
        <w:t>.</w:t>
      </w:r>
    </w:p>
    <w:p w14:paraId="32CF39A1" w14:textId="77777777" w:rsidR="00283174" w:rsidRDefault="00283174" w:rsidP="00283174">
      <w:pPr>
        <w:pStyle w:val="N2"/>
      </w:pPr>
      <w:r>
        <w:t>Accordingly,</w:t>
      </w:r>
      <w:r w:rsidR="000D50D7" w:rsidRPr="000D50D7">
        <w:t xml:space="preserve"> </w:t>
      </w:r>
      <w:r w:rsidRPr="00D7483D">
        <w:t>no</w:t>
      </w:r>
      <w:r w:rsidR="000D50D7" w:rsidRPr="000D50D7">
        <w:t xml:space="preserve"> </w:t>
      </w:r>
      <w:r w:rsidRPr="00D7483D">
        <w:t>such</w:t>
      </w:r>
      <w:r w:rsidR="000D50D7" w:rsidRPr="000D50D7">
        <w:t xml:space="preserve"> </w:t>
      </w:r>
      <w:r w:rsidRPr="00D7483D">
        <w:t>enactment</w:t>
      </w:r>
      <w:r w:rsidR="000D50D7" w:rsidRPr="000D50D7">
        <w:t xml:space="preserve"> </w:t>
      </w:r>
      <w:r w:rsidRPr="00D7483D">
        <w:t>or</w:t>
      </w:r>
      <w:r w:rsidR="000D50D7" w:rsidRPr="000D50D7">
        <w:t xml:space="preserve"> </w:t>
      </w:r>
      <w:r w:rsidRPr="00D7483D">
        <w:t>rule</w:t>
      </w:r>
      <w:r w:rsidR="000D50D7" w:rsidRPr="000D50D7">
        <w:t xml:space="preserve"> </w:t>
      </w:r>
      <w:r w:rsidRPr="00D7483D">
        <w:t>of</w:t>
      </w:r>
      <w:r w:rsidR="000D50D7" w:rsidRPr="000D50D7">
        <w:t xml:space="preserve"> </w:t>
      </w:r>
      <w:r w:rsidRPr="00D7483D">
        <w:t>law</w:t>
      </w:r>
      <w:r w:rsidR="000D50D7" w:rsidRPr="000D50D7">
        <w:t xml:space="preserve"> </w:t>
      </w:r>
      <w:r w:rsidRPr="00D7483D">
        <w:t>applies</w:t>
      </w:r>
      <w:r w:rsidR="000D50D7" w:rsidRPr="000D50D7">
        <w:t xml:space="preserve"> </w:t>
      </w:r>
      <w:r w:rsidRPr="00D7483D">
        <w:t>in</w:t>
      </w:r>
      <w:r w:rsidR="000D50D7" w:rsidRPr="000D50D7">
        <w:t xml:space="preserve"> </w:t>
      </w:r>
      <w:r w:rsidRPr="00D7483D">
        <w:t>relation</w:t>
      </w:r>
      <w:r w:rsidR="000D50D7" w:rsidRPr="000D50D7">
        <w:t xml:space="preserve"> </w:t>
      </w:r>
      <w:r w:rsidRPr="00D7483D">
        <w:t>to</w:t>
      </w:r>
      <w:r w:rsidR="000D50D7" w:rsidRPr="000D50D7">
        <w:t xml:space="preserve"> </w:t>
      </w:r>
      <w:r w:rsidRPr="00D7483D">
        <w:t>the</w:t>
      </w:r>
      <w:r w:rsidR="000D50D7" w:rsidRPr="000D50D7">
        <w:t xml:space="preserve"> </w:t>
      </w:r>
      <w:r w:rsidRPr="00D7483D">
        <w:t>rights</w:t>
      </w:r>
      <w:r w:rsidR="000D50D7" w:rsidRPr="000D50D7">
        <w:t xml:space="preserve"> </w:t>
      </w:r>
      <w:r w:rsidRPr="00D7483D">
        <w:t>and</w:t>
      </w:r>
      <w:r w:rsidR="000D50D7" w:rsidRPr="000D50D7">
        <w:t xml:space="preserve"> </w:t>
      </w:r>
      <w:r w:rsidRPr="00D7483D">
        <w:t>obligations</w:t>
      </w:r>
      <w:r w:rsidR="000D50D7" w:rsidRPr="000D50D7">
        <w:t xml:space="preserve"> </w:t>
      </w:r>
      <w:r w:rsidRPr="00D7483D">
        <w:t>of</w:t>
      </w:r>
      <w:r w:rsidR="000D50D7" w:rsidRPr="000D50D7">
        <w:t xml:space="preserve"> </w:t>
      </w:r>
      <w:r w:rsidRPr="00D7483D">
        <w:t>the</w:t>
      </w:r>
      <w:r w:rsidR="000D50D7" w:rsidRPr="000D50D7">
        <w:t xml:space="preserve"> </w:t>
      </w:r>
      <w:r w:rsidRPr="00D7483D">
        <w:t>parties</w:t>
      </w:r>
      <w:r w:rsidR="000D50D7" w:rsidRPr="000D50D7">
        <w:t xml:space="preserve"> </w:t>
      </w:r>
      <w:r w:rsidRPr="00D7483D">
        <w:t>to</w:t>
      </w:r>
      <w:r w:rsidR="000D50D7" w:rsidRPr="000D50D7">
        <w:t xml:space="preserve"> </w:t>
      </w:r>
      <w:r w:rsidRPr="00D7483D">
        <w:t>any</w:t>
      </w:r>
      <w:r w:rsidR="000D50D7" w:rsidRPr="000D50D7">
        <w:t xml:space="preserve"> </w:t>
      </w:r>
      <w:r w:rsidRPr="00D7483D">
        <w:t>lease</w:t>
      </w:r>
      <w:r w:rsidR="000D50D7" w:rsidRPr="000D50D7">
        <w:t xml:space="preserve"> </w:t>
      </w:r>
      <w:r w:rsidRPr="00D7483D">
        <w:t>granted</w:t>
      </w:r>
      <w:r w:rsidR="000D50D7" w:rsidRPr="000D50D7">
        <w:t xml:space="preserve"> </w:t>
      </w:r>
      <w:r w:rsidRPr="00D7483D">
        <w:t>by</w:t>
      </w:r>
      <w:r w:rsidR="000D50D7" w:rsidRPr="000D50D7">
        <w:t xml:space="preserve"> </w:t>
      </w:r>
      <w:r w:rsidRPr="00D7483D">
        <w:t>or</w:t>
      </w:r>
      <w:r w:rsidR="000D50D7" w:rsidRPr="000D50D7">
        <w:t xml:space="preserve"> </w:t>
      </w:r>
      <w:r w:rsidRPr="00D7483D">
        <w:t>under</w:t>
      </w:r>
      <w:r w:rsidR="000D50D7" w:rsidRPr="000D50D7">
        <w:t xml:space="preserve"> </w:t>
      </w:r>
      <w:r w:rsidRPr="00D7483D">
        <w:t>any</w:t>
      </w:r>
      <w:r w:rsidR="000D50D7" w:rsidRPr="000D50D7">
        <w:t xml:space="preserve"> </w:t>
      </w:r>
      <w:r w:rsidRPr="00D7483D">
        <w:t>such</w:t>
      </w:r>
      <w:r w:rsidR="000D50D7" w:rsidRPr="000D50D7">
        <w:t xml:space="preserve"> </w:t>
      </w:r>
      <w:r w:rsidRPr="00D7483D">
        <w:t>agreement</w:t>
      </w:r>
      <w:r>
        <w:t>,</w:t>
      </w:r>
      <w:r w:rsidR="000D50D7" w:rsidRPr="000D50D7">
        <w:t xml:space="preserve"> </w:t>
      </w:r>
      <w:r>
        <w:t>so</w:t>
      </w:r>
      <w:r w:rsidR="000D50D7" w:rsidRPr="000D50D7">
        <w:t xml:space="preserve"> </w:t>
      </w:r>
      <w:r>
        <w:t>as</w:t>
      </w:r>
      <w:r w:rsidR="000D50D7" w:rsidRPr="000D50D7">
        <w:t xml:space="preserve"> </w:t>
      </w:r>
      <w:r>
        <w:t>to—</w:t>
      </w:r>
    </w:p>
    <w:p w14:paraId="52E2AF1A" w14:textId="77777777" w:rsidR="00283174" w:rsidRDefault="00283174" w:rsidP="00283174">
      <w:pPr>
        <w:pStyle w:val="N3"/>
      </w:pPr>
      <w:r>
        <w:t>exclude</w:t>
      </w:r>
      <w:r w:rsidR="000D50D7" w:rsidRPr="000D50D7">
        <w:t xml:space="preserve"> </w:t>
      </w:r>
      <w:r w:rsidRPr="00D7483D">
        <w:t>or</w:t>
      </w:r>
      <w:r w:rsidR="000D50D7" w:rsidRPr="000D50D7">
        <w:t xml:space="preserve"> </w:t>
      </w:r>
      <w:r w:rsidRPr="00D7483D">
        <w:t>in</w:t>
      </w:r>
      <w:r w:rsidR="000D50D7" w:rsidRPr="000D50D7">
        <w:t xml:space="preserve"> </w:t>
      </w:r>
      <w:r w:rsidRPr="00D7483D">
        <w:t>any</w:t>
      </w:r>
      <w:r w:rsidR="000D50D7" w:rsidRPr="000D50D7">
        <w:t xml:space="preserve"> </w:t>
      </w:r>
      <w:r w:rsidRPr="00D7483D">
        <w:t>respect</w:t>
      </w:r>
      <w:r w:rsidR="000D50D7" w:rsidRPr="000D50D7">
        <w:t xml:space="preserve"> </w:t>
      </w:r>
      <w:r w:rsidRPr="00D7483D">
        <w:t>modify</w:t>
      </w:r>
      <w:r w:rsidR="000D50D7" w:rsidRPr="000D50D7">
        <w:t xml:space="preserve"> </w:t>
      </w:r>
      <w:r w:rsidRPr="00D7483D">
        <w:t>any</w:t>
      </w:r>
      <w:r w:rsidR="000D50D7" w:rsidRPr="000D50D7">
        <w:t xml:space="preserve"> </w:t>
      </w:r>
      <w:r w:rsidRPr="00D7483D">
        <w:t>of</w:t>
      </w:r>
      <w:r w:rsidR="000D50D7" w:rsidRPr="000D50D7">
        <w:t xml:space="preserve"> </w:t>
      </w:r>
      <w:r w:rsidRPr="00D7483D">
        <w:t>the</w:t>
      </w:r>
      <w:r w:rsidR="000D50D7" w:rsidRPr="000D50D7">
        <w:t xml:space="preserve"> </w:t>
      </w:r>
      <w:r w:rsidRPr="00D7483D">
        <w:t>rights</w:t>
      </w:r>
      <w:r w:rsidR="000D50D7" w:rsidRPr="000D50D7">
        <w:t xml:space="preserve"> </w:t>
      </w:r>
      <w:r w:rsidRPr="00D7483D">
        <w:t>and</w:t>
      </w:r>
      <w:r w:rsidR="000D50D7" w:rsidRPr="000D50D7">
        <w:t xml:space="preserve"> </w:t>
      </w:r>
      <w:r w:rsidRPr="00D7483D">
        <w:t>obligations</w:t>
      </w:r>
      <w:r w:rsidR="000D50D7" w:rsidRPr="000D50D7">
        <w:t xml:space="preserve"> </w:t>
      </w:r>
      <w:r w:rsidRPr="00D7483D">
        <w:t>of</w:t>
      </w:r>
      <w:r w:rsidR="000D50D7" w:rsidRPr="000D50D7">
        <w:t xml:space="preserve"> </w:t>
      </w:r>
      <w:r w:rsidRPr="00D7483D">
        <w:t>those</w:t>
      </w:r>
      <w:r w:rsidR="000D50D7" w:rsidRPr="000D50D7">
        <w:t xml:space="preserve"> </w:t>
      </w:r>
      <w:r w:rsidRPr="00D7483D">
        <w:t>parties</w:t>
      </w:r>
      <w:r w:rsidR="000D50D7" w:rsidRPr="000D50D7">
        <w:t xml:space="preserve"> </w:t>
      </w:r>
      <w:r w:rsidRPr="00D7483D">
        <w:t>under</w:t>
      </w:r>
      <w:r w:rsidR="000D50D7" w:rsidRPr="000D50D7">
        <w:t xml:space="preserve"> </w:t>
      </w:r>
      <w:r w:rsidRPr="00D7483D">
        <w:t>the</w:t>
      </w:r>
      <w:r w:rsidR="000D50D7" w:rsidRPr="000D50D7">
        <w:t xml:space="preserve"> </w:t>
      </w:r>
      <w:r w:rsidRPr="00D7483D">
        <w:t>terms</w:t>
      </w:r>
      <w:r w:rsidR="000D50D7" w:rsidRPr="000D50D7">
        <w:t xml:space="preserve"> </w:t>
      </w:r>
      <w:r w:rsidRPr="00D7483D">
        <w:t>of</w:t>
      </w:r>
      <w:r w:rsidR="000D50D7" w:rsidRPr="000D50D7">
        <w:t xml:space="preserve"> </w:t>
      </w:r>
      <w:r w:rsidRPr="00D7483D">
        <w:t>the</w:t>
      </w:r>
      <w:r w:rsidR="000D50D7" w:rsidRPr="000D50D7">
        <w:t xml:space="preserve"> </w:t>
      </w:r>
      <w:r w:rsidRPr="00D7483D">
        <w:t>lease,</w:t>
      </w:r>
      <w:r w:rsidR="000D50D7" w:rsidRPr="000D50D7">
        <w:t xml:space="preserve"> </w:t>
      </w:r>
      <w:r w:rsidRPr="00D7483D">
        <w:t>whether</w:t>
      </w:r>
      <w:r w:rsidR="000D50D7" w:rsidRPr="000D50D7">
        <w:t xml:space="preserve"> </w:t>
      </w:r>
      <w:r w:rsidRPr="00D7483D">
        <w:t>with</w:t>
      </w:r>
      <w:r w:rsidR="000D50D7" w:rsidRPr="000D50D7">
        <w:t xml:space="preserve"> </w:t>
      </w:r>
      <w:r w:rsidRPr="00D7483D">
        <w:t>respect</w:t>
      </w:r>
      <w:r w:rsidR="000D50D7" w:rsidRPr="000D50D7">
        <w:t xml:space="preserve"> </w:t>
      </w:r>
      <w:r w:rsidRPr="00D7483D">
        <w:t>to</w:t>
      </w:r>
      <w:r w:rsidR="000D50D7" w:rsidRPr="000D50D7">
        <w:t xml:space="preserve"> </w:t>
      </w:r>
      <w:r w:rsidRPr="00D7483D">
        <w:t>the</w:t>
      </w:r>
      <w:r w:rsidR="000D50D7" w:rsidRPr="000D50D7">
        <w:t xml:space="preserve"> </w:t>
      </w:r>
      <w:r w:rsidRPr="00D7483D">
        <w:t>termination</w:t>
      </w:r>
      <w:r w:rsidR="000D50D7" w:rsidRPr="000D50D7">
        <w:t xml:space="preserve"> </w:t>
      </w:r>
      <w:r w:rsidRPr="00D7483D">
        <w:t>of</w:t>
      </w:r>
      <w:r w:rsidR="000D50D7" w:rsidRPr="000D50D7">
        <w:t xml:space="preserve"> </w:t>
      </w:r>
      <w:r w:rsidRPr="00D7483D">
        <w:t>the</w:t>
      </w:r>
      <w:r w:rsidR="000D50D7" w:rsidRPr="000D50D7">
        <w:t xml:space="preserve"> </w:t>
      </w:r>
      <w:r w:rsidRPr="00D7483D">
        <w:t>tenancy</w:t>
      </w:r>
      <w:r w:rsidR="000D50D7" w:rsidRPr="000D50D7">
        <w:t xml:space="preserve"> </w:t>
      </w:r>
      <w:r w:rsidRPr="00D7483D">
        <w:t>or</w:t>
      </w:r>
      <w:r w:rsidR="000D50D7" w:rsidRPr="000D50D7">
        <w:t xml:space="preserve"> </w:t>
      </w:r>
      <w:r w:rsidRPr="00D7483D">
        <w:t>any</w:t>
      </w:r>
      <w:r w:rsidR="000D50D7" w:rsidRPr="000D50D7">
        <w:t xml:space="preserve"> </w:t>
      </w:r>
      <w:r w:rsidRPr="00D7483D">
        <w:t>other</w:t>
      </w:r>
      <w:r w:rsidR="000D50D7" w:rsidRPr="000D50D7">
        <w:t xml:space="preserve"> </w:t>
      </w:r>
      <w:r w:rsidRPr="00D7483D">
        <w:t>matter</w:t>
      </w:r>
      <w:r>
        <w:t>;</w:t>
      </w:r>
    </w:p>
    <w:p w14:paraId="5D645B93" w14:textId="77777777" w:rsidR="00283174" w:rsidRDefault="00283174" w:rsidP="00283174">
      <w:pPr>
        <w:pStyle w:val="N3"/>
      </w:pPr>
      <w:r>
        <w:t>confer</w:t>
      </w:r>
      <w:r w:rsidR="000D50D7" w:rsidRPr="000D50D7">
        <w:t xml:space="preserve"> </w:t>
      </w:r>
      <w:r w:rsidRPr="00D7483D">
        <w:t>or</w:t>
      </w:r>
      <w:r w:rsidR="000D50D7" w:rsidRPr="000D50D7">
        <w:t xml:space="preserve"> </w:t>
      </w:r>
      <w:r w:rsidRPr="00D7483D">
        <w:t>impose</w:t>
      </w:r>
      <w:r w:rsidR="000D50D7" w:rsidRPr="000D50D7">
        <w:t xml:space="preserve"> </w:t>
      </w:r>
      <w:r w:rsidRPr="00D7483D">
        <w:t>on</w:t>
      </w:r>
      <w:r w:rsidR="000D50D7" w:rsidRPr="000D50D7">
        <w:t xml:space="preserve"> </w:t>
      </w:r>
      <w:r w:rsidRPr="00D7483D">
        <w:t>any</w:t>
      </w:r>
      <w:r w:rsidR="000D50D7" w:rsidRPr="000D50D7">
        <w:t xml:space="preserve"> </w:t>
      </w:r>
      <w:r w:rsidRPr="00D7483D">
        <w:t>such</w:t>
      </w:r>
      <w:r w:rsidR="000D50D7" w:rsidRPr="000D50D7">
        <w:t xml:space="preserve"> </w:t>
      </w:r>
      <w:r w:rsidRPr="00D7483D">
        <w:t>party</w:t>
      </w:r>
      <w:r w:rsidR="000D50D7" w:rsidRPr="000D50D7">
        <w:t xml:space="preserve"> </w:t>
      </w:r>
      <w:r w:rsidRPr="00D7483D">
        <w:t>any</w:t>
      </w:r>
      <w:r w:rsidR="000D50D7" w:rsidRPr="000D50D7">
        <w:t xml:space="preserve"> </w:t>
      </w:r>
      <w:r w:rsidRPr="00D7483D">
        <w:t>right</w:t>
      </w:r>
      <w:r w:rsidR="000D50D7" w:rsidRPr="000D50D7">
        <w:t xml:space="preserve"> </w:t>
      </w:r>
      <w:r w:rsidRPr="00D7483D">
        <w:t>or</w:t>
      </w:r>
      <w:r w:rsidR="000D50D7" w:rsidRPr="000D50D7">
        <w:t xml:space="preserve"> </w:t>
      </w:r>
      <w:r w:rsidRPr="00D7483D">
        <w:t>obligation</w:t>
      </w:r>
      <w:r w:rsidR="000D50D7" w:rsidRPr="000D50D7">
        <w:t xml:space="preserve"> </w:t>
      </w:r>
      <w:r w:rsidRPr="00D7483D">
        <w:t>arising</w:t>
      </w:r>
      <w:r w:rsidR="000D50D7" w:rsidRPr="000D50D7">
        <w:t xml:space="preserve"> </w:t>
      </w:r>
      <w:r w:rsidRPr="00D7483D">
        <w:t>out</w:t>
      </w:r>
      <w:r w:rsidR="000D50D7" w:rsidRPr="000D50D7">
        <w:t xml:space="preserve"> </w:t>
      </w:r>
      <w:r w:rsidRPr="00D7483D">
        <w:t>of</w:t>
      </w:r>
      <w:r w:rsidR="000D50D7" w:rsidRPr="000D50D7">
        <w:t xml:space="preserve"> </w:t>
      </w:r>
      <w:r w:rsidRPr="00D7483D">
        <w:t>or</w:t>
      </w:r>
      <w:r w:rsidR="000D50D7" w:rsidRPr="000D50D7">
        <w:t xml:space="preserve"> </w:t>
      </w:r>
      <w:r w:rsidRPr="00D7483D">
        <w:t>connected</w:t>
      </w:r>
      <w:r w:rsidR="000D50D7" w:rsidRPr="000D50D7">
        <w:t xml:space="preserve"> </w:t>
      </w:r>
      <w:r w:rsidRPr="00D7483D">
        <w:t>with</w:t>
      </w:r>
      <w:r w:rsidR="000D50D7" w:rsidRPr="000D50D7">
        <w:t xml:space="preserve"> </w:t>
      </w:r>
      <w:r w:rsidRPr="00D7483D">
        <w:t>anything</w:t>
      </w:r>
      <w:r w:rsidR="000D50D7" w:rsidRPr="000D50D7">
        <w:t xml:space="preserve"> </w:t>
      </w:r>
      <w:r w:rsidRPr="00D7483D">
        <w:t>done</w:t>
      </w:r>
      <w:r w:rsidR="000D50D7" w:rsidRPr="000D50D7">
        <w:t xml:space="preserve"> </w:t>
      </w:r>
      <w:r w:rsidRPr="00D7483D">
        <w:t>or</w:t>
      </w:r>
      <w:r w:rsidR="000D50D7" w:rsidRPr="000D50D7">
        <w:t xml:space="preserve"> </w:t>
      </w:r>
      <w:r w:rsidRPr="00D7483D">
        <w:t>omitted</w:t>
      </w:r>
      <w:r w:rsidR="000D50D7" w:rsidRPr="000D50D7">
        <w:t xml:space="preserve"> </w:t>
      </w:r>
      <w:r w:rsidRPr="00D7483D">
        <w:t>on</w:t>
      </w:r>
      <w:r w:rsidR="000D50D7" w:rsidRPr="000D50D7">
        <w:t xml:space="preserve"> </w:t>
      </w:r>
      <w:r w:rsidRPr="00D7483D">
        <w:t>or</w:t>
      </w:r>
      <w:r w:rsidR="000D50D7" w:rsidRPr="000D50D7">
        <w:t xml:space="preserve"> </w:t>
      </w:r>
      <w:r w:rsidRPr="00D7483D">
        <w:t>in</w:t>
      </w:r>
      <w:r w:rsidR="000D50D7" w:rsidRPr="000D50D7">
        <w:t xml:space="preserve"> </w:t>
      </w:r>
      <w:r w:rsidRPr="00D7483D">
        <w:t>relation</w:t>
      </w:r>
      <w:r w:rsidR="000D50D7" w:rsidRPr="000D50D7">
        <w:t xml:space="preserve"> </w:t>
      </w:r>
      <w:r w:rsidRPr="00D7483D">
        <w:t>to</w:t>
      </w:r>
      <w:r w:rsidR="000D50D7" w:rsidRPr="000D50D7">
        <w:t xml:space="preserve"> </w:t>
      </w:r>
      <w:r w:rsidRPr="00D7483D">
        <w:t>land</w:t>
      </w:r>
      <w:r w:rsidR="000D50D7" w:rsidRPr="000D50D7">
        <w:t xml:space="preserve"> </w:t>
      </w:r>
      <w:r w:rsidRPr="00D7483D">
        <w:t>which</w:t>
      </w:r>
      <w:r w:rsidR="000D50D7" w:rsidRPr="000D50D7">
        <w:t xml:space="preserve"> </w:t>
      </w:r>
      <w:r w:rsidRPr="00D7483D">
        <w:t>is</w:t>
      </w:r>
      <w:r w:rsidR="000D50D7" w:rsidRPr="000D50D7">
        <w:t xml:space="preserve"> </w:t>
      </w:r>
      <w:r w:rsidRPr="00D7483D">
        <w:t>the</w:t>
      </w:r>
      <w:r w:rsidR="000D50D7" w:rsidRPr="000D50D7">
        <w:t xml:space="preserve"> </w:t>
      </w:r>
      <w:r w:rsidRPr="00D7483D">
        <w:t>subject</w:t>
      </w:r>
      <w:r w:rsidR="000D50D7" w:rsidRPr="000D50D7">
        <w:t xml:space="preserve"> </w:t>
      </w:r>
      <w:r w:rsidRPr="00D7483D">
        <w:t>of</w:t>
      </w:r>
      <w:r w:rsidR="000D50D7" w:rsidRPr="000D50D7">
        <w:t xml:space="preserve"> </w:t>
      </w:r>
      <w:r w:rsidRPr="00D7483D">
        <w:t>the</w:t>
      </w:r>
      <w:r w:rsidR="000D50D7" w:rsidRPr="000D50D7">
        <w:t xml:space="preserve"> </w:t>
      </w:r>
      <w:r w:rsidRPr="00D7483D">
        <w:t>lease,</w:t>
      </w:r>
      <w:r w:rsidR="000D50D7" w:rsidRPr="000D50D7">
        <w:t xml:space="preserve"> </w:t>
      </w:r>
      <w:r w:rsidRPr="00D7483D">
        <w:t>in</w:t>
      </w:r>
      <w:r w:rsidR="000D50D7" w:rsidRPr="000D50D7">
        <w:t xml:space="preserve"> </w:t>
      </w:r>
      <w:r w:rsidRPr="00D7483D">
        <w:t>addition</w:t>
      </w:r>
      <w:r w:rsidR="000D50D7" w:rsidRPr="000D50D7">
        <w:t xml:space="preserve"> </w:t>
      </w:r>
      <w:r w:rsidRPr="00D7483D">
        <w:t>to</w:t>
      </w:r>
      <w:r w:rsidR="000D50D7" w:rsidRPr="000D50D7">
        <w:t xml:space="preserve"> </w:t>
      </w:r>
      <w:r w:rsidRPr="00D7483D">
        <w:t>any</w:t>
      </w:r>
      <w:r w:rsidR="000D50D7" w:rsidRPr="000D50D7">
        <w:t xml:space="preserve"> </w:t>
      </w:r>
      <w:r w:rsidRPr="00D7483D">
        <w:t>such</w:t>
      </w:r>
      <w:r w:rsidR="000D50D7" w:rsidRPr="000D50D7">
        <w:t xml:space="preserve"> </w:t>
      </w:r>
      <w:r w:rsidRPr="00D7483D">
        <w:t>right</w:t>
      </w:r>
      <w:r w:rsidR="000D50D7" w:rsidRPr="000D50D7">
        <w:t xml:space="preserve"> </w:t>
      </w:r>
      <w:r w:rsidRPr="00D7483D">
        <w:t>or</w:t>
      </w:r>
      <w:r w:rsidR="000D50D7" w:rsidRPr="000D50D7">
        <w:t xml:space="preserve"> </w:t>
      </w:r>
      <w:r w:rsidRPr="00D7483D">
        <w:t>obligation</w:t>
      </w:r>
      <w:r w:rsidR="000D50D7" w:rsidRPr="000D50D7">
        <w:t xml:space="preserve"> </w:t>
      </w:r>
      <w:r w:rsidRPr="00D7483D">
        <w:t>provided</w:t>
      </w:r>
      <w:r w:rsidR="000D50D7" w:rsidRPr="000D50D7">
        <w:t xml:space="preserve"> </w:t>
      </w:r>
      <w:r w:rsidRPr="00D7483D">
        <w:t>for</w:t>
      </w:r>
      <w:r w:rsidR="000D50D7" w:rsidRPr="000D50D7">
        <w:t xml:space="preserve"> </w:t>
      </w:r>
      <w:r w:rsidRPr="00D7483D">
        <w:t>by</w:t>
      </w:r>
      <w:r w:rsidR="000D50D7" w:rsidRPr="000D50D7">
        <w:t xml:space="preserve"> </w:t>
      </w:r>
      <w:r w:rsidRPr="00D7483D">
        <w:t>the</w:t>
      </w:r>
      <w:r w:rsidR="000D50D7" w:rsidRPr="000D50D7">
        <w:t xml:space="preserve"> </w:t>
      </w:r>
      <w:r w:rsidRPr="00D7483D">
        <w:t>terms</w:t>
      </w:r>
      <w:r w:rsidR="000D50D7" w:rsidRPr="000D50D7">
        <w:t xml:space="preserve"> </w:t>
      </w:r>
      <w:r w:rsidRPr="00D7483D">
        <w:t>of</w:t>
      </w:r>
      <w:r w:rsidR="000D50D7" w:rsidRPr="000D50D7">
        <w:t xml:space="preserve"> </w:t>
      </w:r>
      <w:r w:rsidRPr="00D7483D">
        <w:t>the</w:t>
      </w:r>
      <w:r w:rsidR="000D50D7" w:rsidRPr="000D50D7">
        <w:t xml:space="preserve"> </w:t>
      </w:r>
      <w:r w:rsidRPr="00D7483D">
        <w:t>lease;</w:t>
      </w:r>
      <w:r w:rsidR="000D50D7" w:rsidRPr="000D50D7">
        <w:t xml:space="preserve"> </w:t>
      </w:r>
      <w:r>
        <w:t>or</w:t>
      </w:r>
    </w:p>
    <w:p w14:paraId="6E19FC27" w14:textId="77777777" w:rsidR="00283174" w:rsidRDefault="00283174" w:rsidP="00283174">
      <w:pPr>
        <w:pStyle w:val="N3"/>
      </w:pPr>
      <w:r>
        <w:t>restrict</w:t>
      </w:r>
      <w:r w:rsidR="000D50D7" w:rsidRPr="000D50D7">
        <w:t xml:space="preserve"> </w:t>
      </w:r>
      <w:r w:rsidRPr="00D7483D">
        <w:t>the</w:t>
      </w:r>
      <w:r w:rsidR="000D50D7" w:rsidRPr="000D50D7">
        <w:t xml:space="preserve"> </w:t>
      </w:r>
      <w:r w:rsidRPr="00D7483D">
        <w:t>enforcement</w:t>
      </w:r>
      <w:r w:rsidR="000D50D7" w:rsidRPr="000D50D7">
        <w:t xml:space="preserve"> </w:t>
      </w:r>
      <w:r w:rsidRPr="00D7483D">
        <w:t>(whether</w:t>
      </w:r>
      <w:r w:rsidR="000D50D7" w:rsidRPr="000D50D7">
        <w:t xml:space="preserve"> </w:t>
      </w:r>
      <w:r w:rsidRPr="00D7483D">
        <w:t>by</w:t>
      </w:r>
      <w:r w:rsidR="000D50D7" w:rsidRPr="000D50D7">
        <w:t xml:space="preserve"> </w:t>
      </w:r>
      <w:r w:rsidRPr="00D7483D">
        <w:t>action</w:t>
      </w:r>
      <w:r w:rsidR="000D50D7" w:rsidRPr="000D50D7">
        <w:t xml:space="preserve"> </w:t>
      </w:r>
      <w:r w:rsidRPr="00D7483D">
        <w:t>for</w:t>
      </w:r>
      <w:r w:rsidR="000D50D7" w:rsidRPr="000D50D7">
        <w:t xml:space="preserve"> </w:t>
      </w:r>
      <w:r w:rsidRPr="00D7483D">
        <w:t>damages</w:t>
      </w:r>
      <w:r w:rsidR="000D50D7" w:rsidRPr="000D50D7">
        <w:t xml:space="preserve"> </w:t>
      </w:r>
      <w:r w:rsidRPr="00D7483D">
        <w:t>or</w:t>
      </w:r>
      <w:r w:rsidR="000D50D7" w:rsidRPr="000D50D7">
        <w:t xml:space="preserve"> </w:t>
      </w:r>
      <w:r w:rsidRPr="00D7483D">
        <w:t>otherwise)</w:t>
      </w:r>
      <w:r w:rsidR="000D50D7" w:rsidRPr="000D50D7">
        <w:t xml:space="preserve"> </w:t>
      </w:r>
      <w:r w:rsidRPr="00D7483D">
        <w:t>by</w:t>
      </w:r>
      <w:r w:rsidR="000D50D7" w:rsidRPr="000D50D7">
        <w:t xml:space="preserve"> </w:t>
      </w:r>
      <w:r w:rsidRPr="00D7483D">
        <w:t>any</w:t>
      </w:r>
      <w:r w:rsidR="000D50D7" w:rsidRPr="000D50D7">
        <w:t xml:space="preserve"> </w:t>
      </w:r>
      <w:r w:rsidRPr="00D7483D">
        <w:t>party</w:t>
      </w:r>
      <w:r w:rsidR="000D50D7" w:rsidRPr="000D50D7">
        <w:t xml:space="preserve"> </w:t>
      </w:r>
      <w:r w:rsidRPr="00D7483D">
        <w:t>to</w:t>
      </w:r>
      <w:r w:rsidR="000D50D7" w:rsidRPr="000D50D7">
        <w:t xml:space="preserve"> </w:t>
      </w:r>
      <w:r w:rsidRPr="00D7483D">
        <w:t>the</w:t>
      </w:r>
      <w:r w:rsidR="000D50D7" w:rsidRPr="000D50D7">
        <w:t xml:space="preserve"> </w:t>
      </w:r>
      <w:r w:rsidRPr="00D7483D">
        <w:t>lease</w:t>
      </w:r>
      <w:r w:rsidR="000D50D7" w:rsidRPr="000D50D7">
        <w:t xml:space="preserve"> </w:t>
      </w:r>
      <w:r w:rsidRPr="00D7483D">
        <w:t>of</w:t>
      </w:r>
      <w:r w:rsidR="000D50D7" w:rsidRPr="000D50D7">
        <w:t xml:space="preserve"> </w:t>
      </w:r>
      <w:r w:rsidRPr="00D7483D">
        <w:t>any</w:t>
      </w:r>
      <w:r w:rsidR="000D50D7" w:rsidRPr="000D50D7">
        <w:t xml:space="preserve"> </w:t>
      </w:r>
      <w:r w:rsidRPr="00D7483D">
        <w:t>obligation</w:t>
      </w:r>
      <w:r w:rsidR="000D50D7" w:rsidRPr="000D50D7">
        <w:t xml:space="preserve"> </w:t>
      </w:r>
      <w:r w:rsidRPr="00D7483D">
        <w:t>of</w:t>
      </w:r>
      <w:r w:rsidR="000D50D7" w:rsidRPr="000D50D7">
        <w:t xml:space="preserve"> </w:t>
      </w:r>
      <w:r w:rsidRPr="00D7483D">
        <w:t>any</w:t>
      </w:r>
      <w:r w:rsidR="000D50D7" w:rsidRPr="000D50D7">
        <w:t xml:space="preserve"> </w:t>
      </w:r>
      <w:r w:rsidRPr="00D7483D">
        <w:t>other</w:t>
      </w:r>
      <w:r w:rsidR="000D50D7" w:rsidRPr="000D50D7">
        <w:t xml:space="preserve"> </w:t>
      </w:r>
      <w:r w:rsidRPr="00D7483D">
        <w:t>party</w:t>
      </w:r>
      <w:r w:rsidR="000D50D7" w:rsidRPr="000D50D7">
        <w:t xml:space="preserve"> </w:t>
      </w:r>
      <w:r w:rsidRPr="00D7483D">
        <w:t>under</w:t>
      </w:r>
      <w:r w:rsidR="000D50D7" w:rsidRPr="000D50D7">
        <w:t xml:space="preserve"> </w:t>
      </w:r>
      <w:r w:rsidRPr="00D7483D">
        <w:t>the</w:t>
      </w:r>
      <w:r w:rsidR="000D50D7" w:rsidRPr="000D50D7">
        <w:t xml:space="preserve"> </w:t>
      </w:r>
      <w:r w:rsidRPr="00D7483D">
        <w:t>lease</w:t>
      </w:r>
      <w:r>
        <w:t>.</w:t>
      </w:r>
    </w:p>
    <w:p w14:paraId="75EB57A1" w14:textId="77777777" w:rsidR="00283174" w:rsidRDefault="00283174" w:rsidP="00283174">
      <w:pPr>
        <w:pStyle w:val="H1"/>
      </w:pPr>
      <w:bookmarkStart w:id="781" w:name="TOC27_07_2021_11_18_16_494"/>
      <w:bookmarkStart w:id="782" w:name="TOC27_07_2021_11_36_14_493"/>
      <w:bookmarkStart w:id="783" w:name="TOC27_07_2021_11_48_02_493"/>
      <w:bookmarkStart w:id="784" w:name="TOC27_07_2021_11_50_47_495"/>
      <w:bookmarkStart w:id="785" w:name="TOC01_02_2022_15_14_24_525"/>
      <w:bookmarkStart w:id="786" w:name="TOC02_02_2022_13_02_49_505"/>
      <w:bookmarkStart w:id="787" w:name="TOC18_02_2022_17_52_44_525"/>
      <w:bookmarkStart w:id="788" w:name="TOC23_02_2022_21_19_37_523"/>
      <w:bookmarkStart w:id="789" w:name="TOC15_08_2022_16_06_13_521"/>
      <w:bookmarkStart w:id="790" w:name="TOC06_09_2022_15_41_36_520"/>
      <w:bookmarkStart w:id="791" w:name="TOC04_10_2022_16_50_01_521"/>
      <w:bookmarkStart w:id="792" w:name="TOC23_11_2022_11_32_56_522"/>
      <w:bookmarkStart w:id="793" w:name="TOC10_01_2023_14_27_52_522"/>
      <w:bookmarkEnd w:id="781"/>
      <w:bookmarkEnd w:id="782"/>
      <w:bookmarkEnd w:id="783"/>
      <w:bookmarkEnd w:id="784"/>
      <w:bookmarkEnd w:id="785"/>
      <w:bookmarkEnd w:id="786"/>
      <w:bookmarkEnd w:id="787"/>
      <w:bookmarkEnd w:id="788"/>
      <w:bookmarkEnd w:id="789"/>
      <w:bookmarkEnd w:id="790"/>
      <w:bookmarkEnd w:id="791"/>
      <w:bookmarkEnd w:id="792"/>
      <w:bookmarkEnd w:id="793"/>
      <w:r>
        <w:t>Operational</w:t>
      </w:r>
      <w:r w:rsidR="000D50D7" w:rsidRPr="000D50D7">
        <w:t xml:space="preserve"> </w:t>
      </w:r>
      <w:r>
        <w:t>land</w:t>
      </w:r>
      <w:r w:rsidR="000D50D7" w:rsidRPr="000D50D7">
        <w:t xml:space="preserve"> </w:t>
      </w:r>
      <w:r>
        <w:t>for</w:t>
      </w:r>
      <w:r w:rsidR="000D50D7" w:rsidRPr="000D50D7">
        <w:t xml:space="preserve"> </w:t>
      </w:r>
      <w:r>
        <w:t>purposes</w:t>
      </w:r>
      <w:r w:rsidR="000D50D7" w:rsidRPr="000D50D7">
        <w:t xml:space="preserve"> </w:t>
      </w:r>
      <w:r>
        <w:t>of</w:t>
      </w:r>
      <w:r w:rsidR="000D50D7" w:rsidRPr="000D50D7">
        <w:t xml:space="preserve"> </w:t>
      </w:r>
      <w:r>
        <w:t>the</w:t>
      </w:r>
      <w:r w:rsidR="000D50D7" w:rsidRPr="000D50D7">
        <w:t xml:space="preserve"> </w:t>
      </w:r>
      <w:r>
        <w:t>1990</w:t>
      </w:r>
      <w:r w:rsidR="000D50D7" w:rsidRPr="000D50D7">
        <w:t xml:space="preserve"> </w:t>
      </w:r>
      <w:r>
        <w:t>Act</w:t>
      </w:r>
    </w:p>
    <w:p w14:paraId="608DB83E" w14:textId="77777777" w:rsidR="00283174" w:rsidRDefault="000D50D7" w:rsidP="00283174">
      <w:pPr>
        <w:pStyle w:val="N1"/>
      </w:pPr>
      <w:r w:rsidRPr="000D50D7">
        <w:t> </w:t>
      </w:r>
      <w:r w:rsidR="00283174">
        <w:t>Development</w:t>
      </w:r>
      <w:r w:rsidRPr="000D50D7">
        <w:t xml:space="preserve"> </w:t>
      </w:r>
      <w:r w:rsidR="00283174" w:rsidRPr="00D7483D">
        <w:t>consent</w:t>
      </w:r>
      <w:r w:rsidRPr="000D50D7">
        <w:t xml:space="preserve"> </w:t>
      </w:r>
      <w:r w:rsidR="00283174" w:rsidRPr="00D7483D">
        <w:t>granted</w:t>
      </w:r>
      <w:r w:rsidRPr="000D50D7">
        <w:t xml:space="preserve"> </w:t>
      </w:r>
      <w:r w:rsidR="00283174" w:rsidRPr="00D7483D">
        <w:t>by</w:t>
      </w:r>
      <w:r w:rsidRPr="000D50D7">
        <w:t xml:space="preserve"> </w:t>
      </w:r>
      <w:r w:rsidR="00283174" w:rsidRPr="00D7483D">
        <w:t>this</w:t>
      </w:r>
      <w:r w:rsidRPr="000D50D7">
        <w:t xml:space="preserve"> </w:t>
      </w:r>
      <w:r w:rsidR="00283174" w:rsidRPr="00D7483D">
        <w:t>Order</w:t>
      </w:r>
      <w:r w:rsidRPr="000D50D7">
        <w:t xml:space="preserve"> </w:t>
      </w:r>
      <w:r w:rsidR="00283174" w:rsidRPr="00D7483D">
        <w:t>is</w:t>
      </w:r>
      <w:r w:rsidRPr="000D50D7">
        <w:t xml:space="preserve"> </w:t>
      </w:r>
      <w:r w:rsidR="00283174" w:rsidRPr="00D7483D">
        <w:t>to</w:t>
      </w:r>
      <w:r w:rsidRPr="000D50D7">
        <w:t xml:space="preserve"> </w:t>
      </w:r>
      <w:r w:rsidR="00283174" w:rsidRPr="00D7483D">
        <w:t>be</w:t>
      </w:r>
      <w:r w:rsidRPr="000D50D7">
        <w:t xml:space="preserve"> </w:t>
      </w:r>
      <w:r w:rsidR="00283174" w:rsidRPr="00D7483D">
        <w:t>treated</w:t>
      </w:r>
      <w:r w:rsidRPr="000D50D7">
        <w:t xml:space="preserve"> </w:t>
      </w:r>
      <w:r w:rsidR="00283174" w:rsidRPr="00D7483D">
        <w:t>as</w:t>
      </w:r>
      <w:r w:rsidRPr="000D50D7">
        <w:t xml:space="preserve"> </w:t>
      </w:r>
      <w:r w:rsidR="00283174" w:rsidRPr="00D7483D">
        <w:t>specific</w:t>
      </w:r>
      <w:r w:rsidRPr="000D50D7">
        <w:t xml:space="preserve"> </w:t>
      </w:r>
      <w:r w:rsidR="00283174" w:rsidRPr="00D7483D">
        <w:t>planning</w:t>
      </w:r>
      <w:r w:rsidRPr="000D50D7">
        <w:t xml:space="preserve"> </w:t>
      </w:r>
      <w:r w:rsidR="00283174" w:rsidRPr="00D7483D">
        <w:t>permission</w:t>
      </w:r>
      <w:r w:rsidRPr="000D50D7">
        <w:t xml:space="preserve"> </w:t>
      </w:r>
      <w:r w:rsidR="00283174" w:rsidRPr="00D7483D">
        <w:t>for</w:t>
      </w:r>
      <w:r w:rsidRPr="000D50D7">
        <w:t xml:space="preserve"> </w:t>
      </w:r>
      <w:r w:rsidR="00283174" w:rsidRPr="00D7483D">
        <w:t>the</w:t>
      </w:r>
      <w:r w:rsidRPr="000D50D7">
        <w:t xml:space="preserve"> </w:t>
      </w:r>
      <w:r w:rsidR="00283174" w:rsidRPr="00D7483D">
        <w:t>purposes</w:t>
      </w:r>
      <w:r w:rsidRPr="000D50D7">
        <w:t xml:space="preserve"> </w:t>
      </w:r>
      <w:r w:rsidR="00283174" w:rsidRPr="00D7483D">
        <w:t>of</w:t>
      </w:r>
      <w:r w:rsidRPr="000D50D7">
        <w:t xml:space="preserve"> </w:t>
      </w:r>
      <w:r w:rsidR="00283174" w:rsidRPr="00D7483D">
        <w:t>section</w:t>
      </w:r>
      <w:r w:rsidRPr="000D50D7">
        <w:t xml:space="preserve"> </w:t>
      </w:r>
      <w:r w:rsidR="00283174" w:rsidRPr="00D7483D">
        <w:t>264(3</w:t>
      </w:r>
      <w:r w:rsidR="00283174" w:rsidRPr="001F0481">
        <w:t>)(a)</w:t>
      </w:r>
      <w:r w:rsidRPr="000D50D7">
        <w:t xml:space="preserve"> </w:t>
      </w:r>
      <w:r w:rsidR="00283174" w:rsidRPr="00D7483D">
        <w:t>(cases</w:t>
      </w:r>
      <w:r w:rsidRPr="000D50D7">
        <w:t xml:space="preserve"> </w:t>
      </w:r>
      <w:r w:rsidR="00283174" w:rsidRPr="00D7483D">
        <w:t>in</w:t>
      </w:r>
      <w:r w:rsidRPr="000D50D7">
        <w:t xml:space="preserve"> </w:t>
      </w:r>
      <w:r w:rsidR="00283174" w:rsidRPr="00D7483D">
        <w:t>which</w:t>
      </w:r>
      <w:r w:rsidRPr="000D50D7">
        <w:t xml:space="preserve"> </w:t>
      </w:r>
      <w:r w:rsidR="00283174" w:rsidRPr="00D7483D">
        <w:t>land</w:t>
      </w:r>
      <w:r w:rsidRPr="000D50D7">
        <w:t xml:space="preserve"> </w:t>
      </w:r>
      <w:r w:rsidR="00283174" w:rsidRPr="00D7483D">
        <w:t>is</w:t>
      </w:r>
      <w:r w:rsidRPr="000D50D7">
        <w:t xml:space="preserve"> </w:t>
      </w:r>
      <w:r w:rsidR="00283174" w:rsidRPr="00D7483D">
        <w:t>to</w:t>
      </w:r>
      <w:r w:rsidRPr="000D50D7">
        <w:t xml:space="preserve"> </w:t>
      </w:r>
      <w:r w:rsidR="00283174" w:rsidRPr="00D7483D">
        <w:t>be</w:t>
      </w:r>
      <w:r w:rsidRPr="000D50D7">
        <w:t xml:space="preserve"> </w:t>
      </w:r>
      <w:r w:rsidR="00283174" w:rsidRPr="00D7483D">
        <w:t>treated</w:t>
      </w:r>
      <w:r w:rsidRPr="000D50D7">
        <w:t xml:space="preserve"> </w:t>
      </w:r>
      <w:r w:rsidR="00283174" w:rsidRPr="00D7483D">
        <w:t>as</w:t>
      </w:r>
      <w:r w:rsidRPr="000D50D7">
        <w:t xml:space="preserve"> </w:t>
      </w:r>
      <w:r w:rsidR="00283174" w:rsidRPr="00D7483D">
        <w:t>operational</w:t>
      </w:r>
      <w:r w:rsidRPr="000D50D7">
        <w:t xml:space="preserve"> </w:t>
      </w:r>
      <w:r w:rsidR="00283174" w:rsidRPr="00D7483D">
        <w:t>land)</w:t>
      </w:r>
      <w:r w:rsidRPr="000D50D7">
        <w:t xml:space="preserve"> </w:t>
      </w:r>
      <w:r w:rsidR="00283174">
        <w:t>of</w:t>
      </w:r>
      <w:r w:rsidRPr="000D50D7">
        <w:t xml:space="preserve"> </w:t>
      </w:r>
      <w:r w:rsidR="00283174">
        <w:t>the</w:t>
      </w:r>
      <w:r w:rsidRPr="000D50D7">
        <w:t xml:space="preserve"> </w:t>
      </w:r>
      <w:r w:rsidR="00283174">
        <w:t>1990</w:t>
      </w:r>
      <w:r w:rsidRPr="000D50D7">
        <w:t xml:space="preserve"> </w:t>
      </w:r>
      <w:r w:rsidR="00283174">
        <w:t>Act.</w:t>
      </w:r>
    </w:p>
    <w:p w14:paraId="37E20CFF" w14:textId="77777777" w:rsidR="00283174" w:rsidRDefault="00283174" w:rsidP="00283174">
      <w:pPr>
        <w:pStyle w:val="H1"/>
      </w:pPr>
      <w:bookmarkStart w:id="794" w:name="TOC27_07_2021_11_18_16_496"/>
      <w:bookmarkStart w:id="795" w:name="TOC27_07_2021_11_36_14_495"/>
      <w:bookmarkStart w:id="796" w:name="TOC27_07_2021_11_48_02_495"/>
      <w:bookmarkStart w:id="797" w:name="TOC27_07_2021_11_50_47_497"/>
      <w:bookmarkStart w:id="798" w:name="TOC01_02_2022_15_14_24_527"/>
      <w:bookmarkStart w:id="799" w:name="TOC02_02_2022_13_02_49_507"/>
      <w:bookmarkStart w:id="800" w:name="TOC18_02_2022_17_52_44_527"/>
      <w:bookmarkStart w:id="801" w:name="TOC23_02_2022_21_19_37_525"/>
      <w:bookmarkStart w:id="802" w:name="TOC15_08_2022_16_06_13_523"/>
      <w:bookmarkStart w:id="803" w:name="TOC06_09_2022_15_41_36_522"/>
      <w:bookmarkStart w:id="804" w:name="TOC04_10_2022_16_50_01_523"/>
      <w:bookmarkStart w:id="805" w:name="TOC23_11_2022_11_32_56_524"/>
      <w:bookmarkStart w:id="806" w:name="TOC10_01_2023_14_27_52_524"/>
      <w:bookmarkEnd w:id="794"/>
      <w:bookmarkEnd w:id="795"/>
      <w:bookmarkEnd w:id="796"/>
      <w:bookmarkEnd w:id="797"/>
      <w:bookmarkEnd w:id="798"/>
      <w:bookmarkEnd w:id="799"/>
      <w:bookmarkEnd w:id="800"/>
      <w:bookmarkEnd w:id="801"/>
      <w:bookmarkEnd w:id="802"/>
      <w:bookmarkEnd w:id="803"/>
      <w:bookmarkEnd w:id="804"/>
      <w:bookmarkEnd w:id="805"/>
      <w:bookmarkEnd w:id="806"/>
      <w:r>
        <w:t>Felling</w:t>
      </w:r>
      <w:r w:rsidR="000D50D7" w:rsidRPr="000D50D7">
        <w:t xml:space="preserve"> </w:t>
      </w:r>
      <w:r>
        <w:t>or</w:t>
      </w:r>
      <w:r w:rsidR="000D50D7" w:rsidRPr="000D50D7">
        <w:t xml:space="preserve"> </w:t>
      </w:r>
      <w:r>
        <w:t>lopping</w:t>
      </w:r>
      <w:r w:rsidR="000D50D7" w:rsidRPr="000D50D7">
        <w:t xml:space="preserve"> </w:t>
      </w:r>
      <w:r>
        <w:t>of</w:t>
      </w:r>
      <w:r w:rsidR="000D50D7" w:rsidRPr="000D50D7">
        <w:t xml:space="preserve"> </w:t>
      </w:r>
      <w:r>
        <w:t>trees</w:t>
      </w:r>
      <w:r w:rsidR="000D50D7" w:rsidRPr="000D50D7">
        <w:t xml:space="preserve"> </w:t>
      </w:r>
      <w:r>
        <w:t>and</w:t>
      </w:r>
      <w:r w:rsidR="000D50D7" w:rsidRPr="000D50D7">
        <w:t xml:space="preserve"> </w:t>
      </w:r>
      <w:r>
        <w:t>removal</w:t>
      </w:r>
      <w:r w:rsidR="000D50D7" w:rsidRPr="000D50D7">
        <w:t xml:space="preserve"> </w:t>
      </w:r>
      <w:r>
        <w:t>of</w:t>
      </w:r>
      <w:r w:rsidR="000D50D7" w:rsidRPr="000D50D7">
        <w:t xml:space="preserve"> </w:t>
      </w:r>
      <w:r>
        <w:t>hedgerows</w:t>
      </w:r>
    </w:p>
    <w:p w14:paraId="761970BE" w14:textId="77777777" w:rsidR="00283174" w:rsidRDefault="00283174" w:rsidP="001F0481">
      <w:pPr>
        <w:pStyle w:val="N1"/>
      </w:pPr>
      <w:bookmarkStart w:id="807" w:name="_Ref94698793"/>
      <w:r>
        <w:t>—</w:t>
      </w:r>
      <w:r>
        <w:fldChar w:fldCharType="begin"/>
      </w:r>
      <w:bookmarkStart w:id="808" w:name="_Ref77872256"/>
      <w:bookmarkEnd w:id="808"/>
      <w:r>
        <w:instrText xml:space="preserve"> LISTNUM "SEQ1" \l 2 </w:instrText>
      </w:r>
      <w:r>
        <w:fldChar w:fldCharType="end"/>
      </w:r>
      <w:r w:rsidR="000D50D7" w:rsidRPr="000D50D7">
        <w:t> </w:t>
      </w:r>
      <w:r w:rsidR="001F0481">
        <w:t>Subject</w:t>
      </w:r>
      <w:r w:rsidR="000D50D7" w:rsidRPr="000D50D7">
        <w:t xml:space="preserve"> </w:t>
      </w:r>
      <w:r w:rsidR="001F0481">
        <w:t>to</w:t>
      </w:r>
      <w:r w:rsidR="000D50D7" w:rsidRPr="000D50D7">
        <w:t xml:space="preserve"> </w:t>
      </w:r>
      <w:r w:rsidR="001F0481">
        <w:t>paragraph</w:t>
      </w:r>
      <w:r w:rsidR="000D50D7" w:rsidRPr="000D50D7">
        <w:t xml:space="preserve"> </w:t>
      </w:r>
      <w:r w:rsidR="001F0481">
        <w:t>(2)</w:t>
      </w:r>
      <w:r w:rsidR="000D50D7" w:rsidRPr="000D50D7">
        <w:t xml:space="preserve"> </w:t>
      </w:r>
      <w:r w:rsidR="001F0481">
        <w:t>and</w:t>
      </w:r>
      <w:r w:rsidR="000D50D7" w:rsidRPr="000D50D7">
        <w:t xml:space="preserve"> </w:t>
      </w:r>
      <w:r w:rsidR="001F0481">
        <w:t>article</w:t>
      </w:r>
      <w:r w:rsidR="000D50D7" w:rsidRPr="000D50D7">
        <w:t xml:space="preserve"> </w:t>
      </w:r>
      <w:r w:rsidR="001F0481">
        <w:t>37</w:t>
      </w:r>
      <w:r w:rsidR="000D50D7" w:rsidRPr="000D50D7">
        <w:t xml:space="preserve"> </w:t>
      </w:r>
      <w:r w:rsidR="001F0481">
        <w:t>(trees</w:t>
      </w:r>
      <w:r w:rsidR="000D50D7" w:rsidRPr="000D50D7">
        <w:t xml:space="preserve"> </w:t>
      </w:r>
      <w:r w:rsidR="001F0481">
        <w:t>subject</w:t>
      </w:r>
      <w:r w:rsidR="000D50D7" w:rsidRPr="000D50D7">
        <w:t xml:space="preserve"> </w:t>
      </w:r>
      <w:r w:rsidR="001F0481">
        <w:t>to</w:t>
      </w:r>
      <w:r w:rsidR="000D50D7" w:rsidRPr="000D50D7">
        <w:t xml:space="preserve"> </w:t>
      </w:r>
      <w:r w:rsidR="001F0481">
        <w:t>tree</w:t>
      </w:r>
      <w:r w:rsidR="000D50D7" w:rsidRPr="000D50D7">
        <w:t xml:space="preserve"> </w:t>
      </w:r>
      <w:r w:rsidR="001F0481">
        <w:t>preservation</w:t>
      </w:r>
      <w:r w:rsidR="000D50D7" w:rsidRPr="000D50D7">
        <w:t xml:space="preserve"> </w:t>
      </w:r>
      <w:r w:rsidR="001F0481">
        <w:t>orders)</w:t>
      </w:r>
      <w:r w:rsidR="000D50D7" w:rsidRPr="000D50D7">
        <w:t xml:space="preserve"> </w:t>
      </w:r>
      <w:r w:rsidR="001F0481">
        <w:t>t</w:t>
      </w:r>
      <w:r>
        <w:t>he</w:t>
      </w:r>
      <w:r w:rsidR="000D50D7" w:rsidRPr="000D50D7">
        <w:t xml:space="preserve"> </w:t>
      </w:r>
      <w:r>
        <w:t>undertaker</w:t>
      </w:r>
      <w:r w:rsidR="000D50D7" w:rsidRPr="000D50D7">
        <w:t xml:space="preserve"> </w:t>
      </w:r>
      <w:r>
        <w:t>may</w:t>
      </w:r>
      <w:r w:rsidR="000D50D7" w:rsidRPr="000D50D7">
        <w:t xml:space="preserve"> </w:t>
      </w:r>
      <w:r>
        <w:t>fell</w:t>
      </w:r>
      <w:r w:rsidR="000D50D7" w:rsidRPr="000D50D7">
        <w:t xml:space="preserve"> </w:t>
      </w:r>
      <w:r>
        <w:t>or</w:t>
      </w:r>
      <w:r w:rsidR="000D50D7" w:rsidRPr="000D50D7">
        <w:t xml:space="preserve"> </w:t>
      </w:r>
      <w:r>
        <w:t>lop</w:t>
      </w:r>
      <w:r w:rsidR="000D50D7" w:rsidRPr="000D50D7">
        <w:t xml:space="preserve"> </w:t>
      </w:r>
      <w:r>
        <w:t>any</w:t>
      </w:r>
      <w:r w:rsidR="000D50D7" w:rsidRPr="000D50D7">
        <w:t xml:space="preserve"> </w:t>
      </w:r>
      <w:r>
        <w:t>tree</w:t>
      </w:r>
      <w:r w:rsidR="000D50D7" w:rsidRPr="000D50D7">
        <w:t xml:space="preserve"> </w:t>
      </w:r>
      <w:r>
        <w:t>or</w:t>
      </w:r>
      <w:r w:rsidR="000D50D7" w:rsidRPr="000D50D7">
        <w:t xml:space="preserve"> </w:t>
      </w:r>
      <w:r>
        <w:t>shrub</w:t>
      </w:r>
      <w:r w:rsidR="000D50D7" w:rsidRPr="000D50D7">
        <w:t xml:space="preserve"> </w:t>
      </w:r>
      <w:r w:rsidRPr="00D7483D">
        <w:t>near</w:t>
      </w:r>
      <w:r w:rsidR="000D50D7" w:rsidRPr="000D50D7">
        <w:t xml:space="preserve"> </w:t>
      </w:r>
      <w:r w:rsidRPr="00D7483D">
        <w:t>any</w:t>
      </w:r>
      <w:r w:rsidR="000D50D7" w:rsidRPr="000D50D7">
        <w:t xml:space="preserve"> </w:t>
      </w:r>
      <w:r w:rsidRPr="00D7483D">
        <w:t>part</w:t>
      </w:r>
      <w:r w:rsidR="000D50D7" w:rsidRPr="000D50D7">
        <w:t xml:space="preserve"> </w:t>
      </w:r>
      <w:r w:rsidRPr="00D7483D">
        <w:t>of</w:t>
      </w:r>
      <w:r w:rsidR="000D50D7" w:rsidRPr="000D50D7">
        <w:t xml:space="preserve"> </w:t>
      </w:r>
      <w:r w:rsidRPr="00D7483D">
        <w:t>the</w:t>
      </w:r>
      <w:r w:rsidR="000D50D7" w:rsidRPr="000D50D7">
        <w:t xml:space="preserve"> </w:t>
      </w:r>
      <w:r w:rsidRPr="00D7483D">
        <w:t>authorised</w:t>
      </w:r>
      <w:r w:rsidR="000D50D7" w:rsidRPr="000D50D7">
        <w:t xml:space="preserve"> </w:t>
      </w:r>
      <w:r w:rsidRPr="00D7483D">
        <w:t>development</w:t>
      </w:r>
      <w:r w:rsidR="000D50D7" w:rsidRPr="000D50D7">
        <w:t xml:space="preserve"> </w:t>
      </w:r>
      <w:r w:rsidRPr="00D7483D">
        <w:t>or</w:t>
      </w:r>
      <w:r w:rsidR="000D50D7" w:rsidRPr="000D50D7">
        <w:t xml:space="preserve"> </w:t>
      </w:r>
      <w:r w:rsidRPr="00D7483D">
        <w:t>cut</w:t>
      </w:r>
      <w:r w:rsidR="000D50D7" w:rsidRPr="000D50D7">
        <w:t xml:space="preserve"> </w:t>
      </w:r>
      <w:r w:rsidRPr="00D7483D">
        <w:t>back</w:t>
      </w:r>
      <w:r w:rsidR="000D50D7" w:rsidRPr="000D50D7">
        <w:t xml:space="preserve"> </w:t>
      </w:r>
      <w:r w:rsidRPr="00D7483D">
        <w:t>its</w:t>
      </w:r>
      <w:r w:rsidR="000D50D7" w:rsidRPr="000D50D7">
        <w:t xml:space="preserve"> </w:t>
      </w:r>
      <w:r w:rsidRPr="00D7483D">
        <w:t>roots,</w:t>
      </w:r>
      <w:r w:rsidR="000D50D7" w:rsidRPr="000D50D7">
        <w:t xml:space="preserve"> </w:t>
      </w:r>
      <w:r w:rsidRPr="00D7483D">
        <w:t>if</w:t>
      </w:r>
      <w:r w:rsidR="000D50D7" w:rsidRPr="000D50D7">
        <w:t xml:space="preserve"> </w:t>
      </w:r>
      <w:r w:rsidRPr="00D7483D">
        <w:t>it</w:t>
      </w:r>
      <w:r w:rsidR="000D50D7" w:rsidRPr="000D50D7">
        <w:t xml:space="preserve"> </w:t>
      </w:r>
      <w:r w:rsidRPr="00D7483D">
        <w:t>reasonably</w:t>
      </w:r>
      <w:r w:rsidR="000D50D7" w:rsidRPr="000D50D7">
        <w:t xml:space="preserve"> </w:t>
      </w:r>
      <w:r w:rsidRPr="00D7483D">
        <w:t>believes</w:t>
      </w:r>
      <w:r w:rsidR="000D50D7" w:rsidRPr="000D50D7">
        <w:t xml:space="preserve"> </w:t>
      </w:r>
      <w:r w:rsidRPr="00D7483D">
        <w:t>it</w:t>
      </w:r>
      <w:r w:rsidR="000D50D7" w:rsidRPr="000D50D7">
        <w:t xml:space="preserve"> </w:t>
      </w:r>
      <w:r w:rsidRPr="00D7483D">
        <w:t>to</w:t>
      </w:r>
      <w:r w:rsidR="000D50D7" w:rsidRPr="000D50D7">
        <w:t xml:space="preserve"> </w:t>
      </w:r>
      <w:r w:rsidRPr="00D7483D">
        <w:t>be</w:t>
      </w:r>
      <w:r w:rsidR="000D50D7" w:rsidRPr="000D50D7">
        <w:t xml:space="preserve"> </w:t>
      </w:r>
      <w:r w:rsidRPr="00D7483D">
        <w:t>necessary</w:t>
      </w:r>
      <w:r w:rsidR="000D50D7" w:rsidRPr="000D50D7">
        <w:t xml:space="preserve"> </w:t>
      </w:r>
      <w:r w:rsidRPr="00D7483D">
        <w:t>to</w:t>
      </w:r>
      <w:r w:rsidR="000D50D7" w:rsidRPr="000D50D7">
        <w:t xml:space="preserve"> </w:t>
      </w:r>
      <w:r w:rsidRPr="00D7483D">
        <w:t>do</w:t>
      </w:r>
      <w:r w:rsidR="000D50D7" w:rsidRPr="000D50D7">
        <w:t xml:space="preserve"> </w:t>
      </w:r>
      <w:r w:rsidRPr="00D7483D">
        <w:t>so</w:t>
      </w:r>
      <w:r w:rsidR="000D50D7" w:rsidRPr="000D50D7">
        <w:t xml:space="preserve"> </w:t>
      </w:r>
      <w:r w:rsidRPr="00D7483D">
        <w:t>to</w:t>
      </w:r>
      <w:r w:rsidR="000D50D7" w:rsidRPr="000D50D7">
        <w:t xml:space="preserve"> </w:t>
      </w:r>
      <w:r w:rsidRPr="00D7483D">
        <w:t>prevent</w:t>
      </w:r>
      <w:r w:rsidR="000D50D7" w:rsidRPr="000D50D7">
        <w:t xml:space="preserve"> </w:t>
      </w:r>
      <w:r w:rsidRPr="00D7483D">
        <w:t>the</w:t>
      </w:r>
      <w:r w:rsidR="000D50D7" w:rsidRPr="000D50D7">
        <w:t xml:space="preserve"> </w:t>
      </w:r>
      <w:r w:rsidRPr="00D7483D">
        <w:t>tree</w:t>
      </w:r>
      <w:r w:rsidR="000D50D7" w:rsidRPr="000D50D7">
        <w:t xml:space="preserve"> </w:t>
      </w:r>
      <w:r w:rsidRPr="00D7483D">
        <w:t>or</w:t>
      </w:r>
      <w:r w:rsidR="000D50D7" w:rsidRPr="000D50D7">
        <w:t xml:space="preserve"> </w:t>
      </w:r>
      <w:r w:rsidRPr="00D7483D">
        <w:t>shrub</w:t>
      </w:r>
      <w:r w:rsidR="000D50D7" w:rsidRPr="000D50D7">
        <w:t xml:space="preserve"> </w:t>
      </w:r>
      <w:r w:rsidRPr="00D7483D">
        <w:t>from</w:t>
      </w:r>
      <w:r>
        <w:t>—</w:t>
      </w:r>
      <w:bookmarkEnd w:id="807"/>
    </w:p>
    <w:p w14:paraId="49072E9F" w14:textId="77777777" w:rsidR="00283174" w:rsidRDefault="00283174" w:rsidP="00283174">
      <w:pPr>
        <w:pStyle w:val="N3"/>
      </w:pPr>
      <w:r>
        <w:t>obstructing</w:t>
      </w:r>
      <w:r w:rsidR="000D50D7" w:rsidRPr="000D50D7">
        <w:t xml:space="preserve"> </w:t>
      </w:r>
      <w:r w:rsidRPr="00D7483D">
        <w:t>or</w:t>
      </w:r>
      <w:r w:rsidR="000D50D7" w:rsidRPr="000D50D7">
        <w:t xml:space="preserve"> </w:t>
      </w:r>
      <w:r w:rsidRPr="00D7483D">
        <w:t>interfering</w:t>
      </w:r>
      <w:r w:rsidR="000D50D7" w:rsidRPr="000D50D7">
        <w:t xml:space="preserve"> </w:t>
      </w:r>
      <w:r w:rsidRPr="00D7483D">
        <w:t>with</w:t>
      </w:r>
      <w:r w:rsidR="000D50D7" w:rsidRPr="000D50D7">
        <w:t xml:space="preserve"> </w:t>
      </w:r>
      <w:r w:rsidRPr="00D7483D">
        <w:t>the</w:t>
      </w:r>
      <w:r w:rsidR="000D50D7" w:rsidRPr="000D50D7">
        <w:t xml:space="preserve"> </w:t>
      </w:r>
      <w:r w:rsidRPr="00D7483D">
        <w:t>construction,</w:t>
      </w:r>
      <w:r w:rsidR="000D50D7" w:rsidRPr="000D50D7">
        <w:t xml:space="preserve"> </w:t>
      </w:r>
      <w:r w:rsidRPr="00D7483D">
        <w:t>maintenance</w:t>
      </w:r>
      <w:r w:rsidR="001204EC">
        <w:t>,</w:t>
      </w:r>
      <w:r w:rsidR="000D50D7" w:rsidRPr="000D50D7">
        <w:t xml:space="preserve"> </w:t>
      </w:r>
      <w:r w:rsidRPr="00D7483D">
        <w:t>operation</w:t>
      </w:r>
      <w:r w:rsidR="000D50D7" w:rsidRPr="000D50D7">
        <w:t xml:space="preserve"> </w:t>
      </w:r>
      <w:r w:rsidR="001204EC">
        <w:t>or</w:t>
      </w:r>
      <w:r w:rsidR="000D50D7" w:rsidRPr="000D50D7">
        <w:t xml:space="preserve"> </w:t>
      </w:r>
      <w:r w:rsidR="001204EC">
        <w:t>decommissioning</w:t>
      </w:r>
      <w:r w:rsidR="000D50D7" w:rsidRPr="000D50D7">
        <w:t xml:space="preserve"> </w:t>
      </w:r>
      <w:r w:rsidRPr="00D7483D">
        <w:t>of</w:t>
      </w:r>
      <w:r w:rsidR="000D50D7" w:rsidRPr="000D50D7">
        <w:t xml:space="preserve"> </w:t>
      </w:r>
      <w:r w:rsidRPr="00D7483D">
        <w:t>the</w:t>
      </w:r>
      <w:r w:rsidR="000D50D7" w:rsidRPr="000D50D7">
        <w:t xml:space="preserve"> </w:t>
      </w:r>
      <w:r w:rsidRPr="00D7483D">
        <w:t>authorised</w:t>
      </w:r>
      <w:r w:rsidR="000D50D7" w:rsidRPr="000D50D7">
        <w:t xml:space="preserve"> </w:t>
      </w:r>
      <w:r w:rsidRPr="00D7483D">
        <w:t>development</w:t>
      </w:r>
      <w:r w:rsidR="000D50D7" w:rsidRPr="000D50D7">
        <w:t xml:space="preserve"> </w:t>
      </w:r>
      <w:r w:rsidRPr="00D7483D">
        <w:t>or</w:t>
      </w:r>
      <w:r w:rsidR="000D50D7" w:rsidRPr="000D50D7">
        <w:t xml:space="preserve"> </w:t>
      </w:r>
      <w:r w:rsidRPr="00D7483D">
        <w:t>any</w:t>
      </w:r>
      <w:r w:rsidR="000D50D7" w:rsidRPr="000D50D7">
        <w:t xml:space="preserve"> </w:t>
      </w:r>
      <w:r w:rsidRPr="00D7483D">
        <w:t>apparatus</w:t>
      </w:r>
      <w:r w:rsidR="000D50D7" w:rsidRPr="000D50D7">
        <w:t xml:space="preserve"> </w:t>
      </w:r>
      <w:r w:rsidRPr="00D7483D">
        <w:t>used</w:t>
      </w:r>
      <w:r w:rsidR="000D50D7" w:rsidRPr="000D50D7">
        <w:t xml:space="preserve"> </w:t>
      </w:r>
      <w:r w:rsidRPr="00D7483D">
        <w:t>in</w:t>
      </w:r>
      <w:r w:rsidR="000D50D7" w:rsidRPr="000D50D7">
        <w:t xml:space="preserve"> </w:t>
      </w:r>
      <w:r w:rsidRPr="00D7483D">
        <w:t>connection</w:t>
      </w:r>
      <w:r w:rsidR="000D50D7" w:rsidRPr="000D50D7">
        <w:t xml:space="preserve"> </w:t>
      </w:r>
      <w:r w:rsidRPr="00D7483D">
        <w:t>with</w:t>
      </w:r>
      <w:r w:rsidR="000D50D7" w:rsidRPr="000D50D7">
        <w:t xml:space="preserve"> </w:t>
      </w:r>
      <w:r w:rsidRPr="00D7483D">
        <w:t>the</w:t>
      </w:r>
      <w:r w:rsidR="000D50D7" w:rsidRPr="000D50D7">
        <w:t xml:space="preserve"> </w:t>
      </w:r>
      <w:r w:rsidRPr="00D7483D">
        <w:t>authorised</w:t>
      </w:r>
      <w:r w:rsidR="000D50D7" w:rsidRPr="000D50D7">
        <w:t xml:space="preserve"> </w:t>
      </w:r>
      <w:r w:rsidRPr="00D7483D">
        <w:t>development</w:t>
      </w:r>
      <w:r>
        <w:t>;</w:t>
      </w:r>
    </w:p>
    <w:p w14:paraId="33945E82" w14:textId="77777777" w:rsidR="00283174" w:rsidRDefault="00283174" w:rsidP="00283174">
      <w:pPr>
        <w:pStyle w:val="N3"/>
      </w:pPr>
      <w:r>
        <w:t>constituting</w:t>
      </w:r>
      <w:r w:rsidR="000D50D7" w:rsidRPr="000D50D7">
        <w:t xml:space="preserve"> </w:t>
      </w:r>
      <w:r>
        <w:t>a</w:t>
      </w:r>
      <w:r w:rsidR="000D50D7" w:rsidRPr="000D50D7">
        <w:t xml:space="preserve"> </w:t>
      </w:r>
      <w:r>
        <w:t>danger</w:t>
      </w:r>
      <w:r w:rsidR="000D50D7" w:rsidRPr="000D50D7">
        <w:t xml:space="preserve"> </w:t>
      </w:r>
      <w:r>
        <w:t>to</w:t>
      </w:r>
      <w:r w:rsidR="000D50D7" w:rsidRPr="000D50D7">
        <w:t xml:space="preserve"> </w:t>
      </w:r>
      <w:r>
        <w:t>persons</w:t>
      </w:r>
      <w:r w:rsidR="000D50D7" w:rsidRPr="000D50D7">
        <w:t xml:space="preserve"> </w:t>
      </w:r>
      <w:r>
        <w:t>using</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or</w:t>
      </w:r>
    </w:p>
    <w:p w14:paraId="5DFA6569" w14:textId="77777777" w:rsidR="00283174" w:rsidRDefault="00283174" w:rsidP="00283174">
      <w:pPr>
        <w:pStyle w:val="N3"/>
      </w:pPr>
      <w:r w:rsidRPr="00A66BC9">
        <w:t>obstructing</w:t>
      </w:r>
      <w:r w:rsidR="000D50D7" w:rsidRPr="000D50D7">
        <w:t xml:space="preserve"> </w:t>
      </w:r>
      <w:r w:rsidRPr="00A66BC9">
        <w:t>or</w:t>
      </w:r>
      <w:r w:rsidR="000D50D7" w:rsidRPr="000D50D7">
        <w:t xml:space="preserve"> </w:t>
      </w:r>
      <w:r w:rsidRPr="00A66BC9">
        <w:t>interfering</w:t>
      </w:r>
      <w:r w:rsidR="000D50D7" w:rsidRPr="000D50D7">
        <w:t xml:space="preserve"> </w:t>
      </w:r>
      <w:r w:rsidRPr="00A66BC9">
        <w:t>with</w:t>
      </w:r>
      <w:r w:rsidR="000D50D7" w:rsidRPr="000D50D7">
        <w:t xml:space="preserve"> </w:t>
      </w:r>
      <w:r w:rsidRPr="00A66BC9">
        <w:t>the</w:t>
      </w:r>
      <w:r w:rsidR="000D50D7" w:rsidRPr="000D50D7">
        <w:t xml:space="preserve"> </w:t>
      </w:r>
      <w:r w:rsidRPr="00A66BC9">
        <w:t>passage</w:t>
      </w:r>
      <w:r w:rsidR="000D50D7" w:rsidRPr="000D50D7">
        <w:t xml:space="preserve"> </w:t>
      </w:r>
      <w:r w:rsidRPr="00A66BC9">
        <w:t>of</w:t>
      </w:r>
      <w:r w:rsidR="000D50D7" w:rsidRPr="000D50D7">
        <w:t xml:space="preserve"> </w:t>
      </w:r>
      <w:r w:rsidRPr="00A66BC9">
        <w:t>construction</w:t>
      </w:r>
      <w:r w:rsidR="000D50D7" w:rsidRPr="000D50D7">
        <w:t xml:space="preserve"> </w:t>
      </w:r>
      <w:r w:rsidRPr="00A66BC9">
        <w:t>vehicles</w:t>
      </w:r>
      <w:r w:rsidR="000D50D7" w:rsidRPr="000D50D7">
        <w:t xml:space="preserve"> </w:t>
      </w:r>
      <w:r w:rsidRPr="00A66BC9">
        <w:t>to</w:t>
      </w:r>
      <w:r w:rsidR="000D50D7" w:rsidRPr="000D50D7">
        <w:t xml:space="preserve"> </w:t>
      </w:r>
      <w:r w:rsidRPr="00A66BC9">
        <w:t>the</w:t>
      </w:r>
      <w:r w:rsidR="000D50D7" w:rsidRPr="000D50D7">
        <w:t xml:space="preserve"> </w:t>
      </w:r>
      <w:r w:rsidRPr="00A66BC9">
        <w:t>extent</w:t>
      </w:r>
      <w:r w:rsidR="000D50D7" w:rsidRPr="000D50D7">
        <w:t xml:space="preserve"> </w:t>
      </w:r>
      <w:r w:rsidRPr="00A66BC9">
        <w:t>necessary</w:t>
      </w:r>
      <w:bookmarkStart w:id="809" w:name="_9kMHG5YVt9ID8HIzqfp16DDF1184AB4"/>
      <w:bookmarkStart w:id="810" w:name="_9kMHG5YVt9ID9FM6qfp16DDF1184AB4"/>
      <w:r w:rsidR="000D50D7" w:rsidRPr="000D50D7">
        <w:t xml:space="preserve"> </w:t>
      </w:r>
      <w:r w:rsidRPr="00A66BC9">
        <w:t>for</w:t>
      </w:r>
      <w:r w:rsidR="000D50D7" w:rsidRPr="000D50D7">
        <w:t xml:space="preserve"> </w:t>
      </w:r>
      <w:r w:rsidRPr="00A66BC9">
        <w:t>the</w:t>
      </w:r>
      <w:r w:rsidR="000D50D7" w:rsidRPr="000D50D7">
        <w:t xml:space="preserve"> </w:t>
      </w:r>
      <w:r w:rsidRPr="00A66BC9">
        <w:t>purposes</w:t>
      </w:r>
      <w:r w:rsidR="000D50D7" w:rsidRPr="000D50D7">
        <w:t xml:space="preserve"> </w:t>
      </w:r>
      <w:r w:rsidRPr="00A66BC9">
        <w:t>of</w:t>
      </w:r>
      <w:r w:rsidR="000D50D7" w:rsidRPr="000D50D7">
        <w:t xml:space="preserve"> </w:t>
      </w:r>
      <w:r w:rsidRPr="00A66BC9">
        <w:t>construction</w:t>
      </w:r>
      <w:r w:rsidR="000D50D7" w:rsidRPr="000D50D7">
        <w:t xml:space="preserve"> </w:t>
      </w:r>
      <w:r w:rsidR="001204EC">
        <w:t>or</w:t>
      </w:r>
      <w:r w:rsidR="000D50D7" w:rsidRPr="000D50D7">
        <w:t xml:space="preserve"> </w:t>
      </w:r>
      <w:r w:rsidR="001204EC">
        <w:t>decommissioning</w:t>
      </w:r>
      <w:r w:rsidR="000D50D7" w:rsidRPr="000D50D7">
        <w:t xml:space="preserve"> </w:t>
      </w:r>
      <w:r w:rsidRPr="00A66BC9">
        <w:t>of</w:t>
      </w:r>
      <w:r w:rsidR="000D50D7" w:rsidRPr="000D50D7">
        <w:t xml:space="preserve"> </w:t>
      </w:r>
      <w:r w:rsidRPr="00A66BC9">
        <w:t>the</w:t>
      </w:r>
      <w:r w:rsidR="000D50D7" w:rsidRPr="000D50D7">
        <w:t xml:space="preserve"> </w:t>
      </w:r>
      <w:r w:rsidRPr="00A66BC9">
        <w:t>authorised</w:t>
      </w:r>
      <w:r w:rsidR="000D50D7" w:rsidRPr="000D50D7">
        <w:t xml:space="preserve"> </w:t>
      </w:r>
      <w:r w:rsidRPr="00A66BC9">
        <w:t>development</w:t>
      </w:r>
      <w:bookmarkEnd w:id="809"/>
      <w:bookmarkEnd w:id="810"/>
      <w:r>
        <w:t>.</w:t>
      </w:r>
    </w:p>
    <w:p w14:paraId="6A115238" w14:textId="77777777" w:rsidR="00283174" w:rsidRDefault="00283174" w:rsidP="00283174">
      <w:pPr>
        <w:pStyle w:val="N2"/>
      </w:pPr>
      <w:bookmarkStart w:id="811" w:name="_Ref77872303"/>
      <w:r>
        <w:t>In</w:t>
      </w:r>
      <w:r w:rsidR="000D50D7" w:rsidRPr="000D50D7">
        <w:t xml:space="preserve"> </w:t>
      </w:r>
      <w:r>
        <w:t>carrying</w:t>
      </w:r>
      <w:r w:rsidR="000D50D7" w:rsidRPr="000D50D7">
        <w:t xml:space="preserve"> </w:t>
      </w:r>
      <w:r>
        <w:t>out</w:t>
      </w:r>
      <w:r w:rsidR="000D50D7" w:rsidRPr="000D50D7">
        <w:t xml:space="preserve"> </w:t>
      </w:r>
      <w:r>
        <w:t>any</w:t>
      </w:r>
      <w:r w:rsidR="000D50D7" w:rsidRPr="000D50D7">
        <w:t xml:space="preserve"> </w:t>
      </w:r>
      <w:r>
        <w:t>activity</w:t>
      </w:r>
      <w:r w:rsidR="000D50D7" w:rsidRPr="000D50D7">
        <w:t xml:space="preserve"> </w:t>
      </w:r>
      <w:r>
        <w:t>authorised</w:t>
      </w:r>
      <w:r w:rsidR="000D50D7" w:rsidRPr="000D50D7">
        <w:t xml:space="preserve"> </w:t>
      </w:r>
      <w:r>
        <w:t>by</w:t>
      </w:r>
      <w:r w:rsidR="000D50D7" w:rsidRPr="000D50D7">
        <w:t xml:space="preserve"> </w:t>
      </w:r>
      <w:r>
        <w:t>paragraph</w:t>
      </w:r>
      <w:r w:rsidR="000D50D7" w:rsidRPr="000D50D7">
        <w:t xml:space="preserve"> </w:t>
      </w:r>
      <w:r>
        <w:fldChar w:fldCharType="begin"/>
      </w:r>
      <w:r>
        <w:instrText xml:space="preserve"> REF _Ref77872256 \r \h </w:instrText>
      </w:r>
      <w:r>
        <w:fldChar w:fldCharType="separate"/>
      </w:r>
      <w:r w:rsidR="000D50D7">
        <w:t>(1)</w:t>
      </w:r>
      <w:r>
        <w:fldChar w:fldCharType="end"/>
      </w:r>
      <w:r w:rsidR="000D50D7" w:rsidRPr="000D50D7">
        <w:t xml:space="preserve"> </w:t>
      </w:r>
      <w:r w:rsidRPr="00D7483D">
        <w:t>the</w:t>
      </w:r>
      <w:r w:rsidR="000D50D7" w:rsidRPr="000D50D7">
        <w:t xml:space="preserve"> </w:t>
      </w:r>
      <w:r w:rsidRPr="00D7483D">
        <w:t>undertaker</w:t>
      </w:r>
      <w:r w:rsidR="000D50D7" w:rsidRPr="000D50D7">
        <w:t xml:space="preserve"> </w:t>
      </w:r>
      <w:r w:rsidRPr="00D7483D">
        <w:t>must</w:t>
      </w:r>
      <w:r w:rsidR="000D50D7" w:rsidRPr="000D50D7">
        <w:t xml:space="preserve"> </w:t>
      </w:r>
      <w:r w:rsidRPr="00D7483D">
        <w:t>do</w:t>
      </w:r>
      <w:r w:rsidR="000D50D7" w:rsidRPr="000D50D7">
        <w:t xml:space="preserve"> </w:t>
      </w:r>
      <w:r w:rsidRPr="00D7483D">
        <w:t>no</w:t>
      </w:r>
      <w:r w:rsidR="000D50D7" w:rsidRPr="000D50D7">
        <w:t xml:space="preserve"> </w:t>
      </w:r>
      <w:r w:rsidRPr="00D7483D">
        <w:t>unnecessary</w:t>
      </w:r>
      <w:r w:rsidR="000D50D7" w:rsidRPr="000D50D7">
        <w:t xml:space="preserve"> </w:t>
      </w:r>
      <w:r w:rsidRPr="00D7483D">
        <w:t>damage</w:t>
      </w:r>
      <w:r w:rsidR="000D50D7" w:rsidRPr="000D50D7">
        <w:t xml:space="preserve"> </w:t>
      </w:r>
      <w:r w:rsidRPr="00D7483D">
        <w:t>to</w:t>
      </w:r>
      <w:r w:rsidR="000D50D7" w:rsidRPr="000D50D7">
        <w:t xml:space="preserve"> </w:t>
      </w:r>
      <w:r w:rsidRPr="00D7483D">
        <w:t>any</w:t>
      </w:r>
      <w:r w:rsidR="000D50D7" w:rsidRPr="000D50D7">
        <w:t xml:space="preserve"> </w:t>
      </w:r>
      <w:r w:rsidRPr="00D7483D">
        <w:t>tree</w:t>
      </w:r>
      <w:r w:rsidR="000D50D7" w:rsidRPr="000D50D7">
        <w:t xml:space="preserve"> </w:t>
      </w:r>
      <w:r w:rsidRPr="00D7483D">
        <w:t>or</w:t>
      </w:r>
      <w:r w:rsidR="000D50D7" w:rsidRPr="000D50D7">
        <w:t xml:space="preserve"> </w:t>
      </w:r>
      <w:r w:rsidRPr="00D7483D">
        <w:t>shrub</w:t>
      </w:r>
      <w:r w:rsidR="000D50D7" w:rsidRPr="000D50D7">
        <w:t xml:space="preserve"> </w:t>
      </w:r>
      <w:r w:rsidRPr="00D7483D">
        <w:t>and</w:t>
      </w:r>
      <w:r w:rsidR="000D50D7" w:rsidRPr="000D50D7">
        <w:t xml:space="preserve"> </w:t>
      </w:r>
      <w:r w:rsidRPr="00D7483D">
        <w:t>must</w:t>
      </w:r>
      <w:r w:rsidR="000D50D7" w:rsidRPr="000D50D7">
        <w:t xml:space="preserve"> </w:t>
      </w:r>
      <w:r w:rsidRPr="00D7483D">
        <w:t>pay</w:t>
      </w:r>
      <w:r w:rsidR="000D50D7" w:rsidRPr="000D50D7">
        <w:t xml:space="preserve"> </w:t>
      </w:r>
      <w:r w:rsidRPr="00D7483D">
        <w:t>compensation</w:t>
      </w:r>
      <w:r w:rsidR="000D50D7" w:rsidRPr="000D50D7">
        <w:t xml:space="preserve"> </w:t>
      </w:r>
      <w:r w:rsidRPr="00D7483D">
        <w:t>to</w:t>
      </w:r>
      <w:r w:rsidR="000D50D7" w:rsidRPr="000D50D7">
        <w:t xml:space="preserve"> </w:t>
      </w:r>
      <w:r w:rsidRPr="00D7483D">
        <w:t>any</w:t>
      </w:r>
      <w:r w:rsidR="000D50D7" w:rsidRPr="000D50D7">
        <w:t xml:space="preserve"> </w:t>
      </w:r>
      <w:r w:rsidRPr="00D7483D">
        <w:t>person</w:t>
      </w:r>
      <w:r w:rsidR="000D50D7" w:rsidRPr="000D50D7">
        <w:t xml:space="preserve"> </w:t>
      </w:r>
      <w:r w:rsidRPr="00D7483D">
        <w:t>for</w:t>
      </w:r>
      <w:r w:rsidR="000D50D7" w:rsidRPr="000D50D7">
        <w:t xml:space="preserve"> </w:t>
      </w:r>
      <w:r w:rsidRPr="00D7483D">
        <w:t>any</w:t>
      </w:r>
      <w:r w:rsidR="000D50D7" w:rsidRPr="000D50D7">
        <w:t xml:space="preserve"> </w:t>
      </w:r>
      <w:r w:rsidRPr="00D7483D">
        <w:t>loss</w:t>
      </w:r>
      <w:r w:rsidR="000D50D7" w:rsidRPr="000D50D7">
        <w:t xml:space="preserve"> </w:t>
      </w:r>
      <w:r w:rsidRPr="00D7483D">
        <w:t>or</w:t>
      </w:r>
      <w:r w:rsidR="000D50D7" w:rsidRPr="000D50D7">
        <w:t xml:space="preserve"> </w:t>
      </w:r>
      <w:r w:rsidRPr="00D7483D">
        <w:t>damage</w:t>
      </w:r>
      <w:r w:rsidR="000D50D7" w:rsidRPr="000D50D7">
        <w:t xml:space="preserve"> </w:t>
      </w:r>
      <w:r w:rsidRPr="00D7483D">
        <w:t>arising</w:t>
      </w:r>
      <w:r w:rsidR="000D50D7" w:rsidRPr="000D50D7">
        <w:t xml:space="preserve"> </w:t>
      </w:r>
      <w:r w:rsidRPr="00D7483D">
        <w:t>from</w:t>
      </w:r>
      <w:r w:rsidR="000D50D7" w:rsidRPr="000D50D7">
        <w:t xml:space="preserve"> </w:t>
      </w:r>
      <w:r w:rsidRPr="00D7483D">
        <w:t>such</w:t>
      </w:r>
      <w:r w:rsidR="000D50D7" w:rsidRPr="000D50D7">
        <w:t xml:space="preserve"> </w:t>
      </w:r>
      <w:r w:rsidRPr="00D7483D">
        <w:t>activity</w:t>
      </w:r>
      <w:r>
        <w:t>.</w:t>
      </w:r>
      <w:bookmarkEnd w:id="811"/>
    </w:p>
    <w:p w14:paraId="358C2FD2" w14:textId="77777777" w:rsidR="00283174" w:rsidRDefault="00283174" w:rsidP="001F0481">
      <w:pPr>
        <w:pStyle w:val="N2"/>
      </w:pPr>
      <w:r>
        <w:t>Any</w:t>
      </w:r>
      <w:r w:rsidR="000D50D7" w:rsidRPr="000D50D7">
        <w:t xml:space="preserve"> </w:t>
      </w:r>
      <w:r>
        <w:t>dispute</w:t>
      </w:r>
      <w:r w:rsidR="000D50D7" w:rsidRPr="000D50D7">
        <w:t xml:space="preserve"> </w:t>
      </w:r>
      <w:r>
        <w:t>as</w:t>
      </w:r>
      <w:r w:rsidR="000D50D7" w:rsidRPr="000D50D7">
        <w:t xml:space="preserve"> </w:t>
      </w:r>
      <w:r>
        <w:t>to</w:t>
      </w:r>
      <w:r w:rsidR="000D50D7" w:rsidRPr="000D50D7">
        <w:t xml:space="preserve"> </w:t>
      </w:r>
      <w:r>
        <w:t>a</w:t>
      </w:r>
      <w:r w:rsidR="000D50D7" w:rsidRPr="000D50D7">
        <w:t xml:space="preserve"> </w:t>
      </w:r>
      <w:r>
        <w:t>person’s</w:t>
      </w:r>
      <w:r w:rsidR="000D50D7" w:rsidRPr="000D50D7">
        <w:t xml:space="preserve"> </w:t>
      </w:r>
      <w:r>
        <w:t>entitlement</w:t>
      </w:r>
      <w:r w:rsidR="000D50D7" w:rsidRPr="000D50D7">
        <w:t xml:space="preserve"> </w:t>
      </w:r>
      <w:r>
        <w:t>to</w:t>
      </w:r>
      <w:r w:rsidR="000D50D7" w:rsidRPr="000D50D7">
        <w:t xml:space="preserve"> </w:t>
      </w:r>
      <w:r>
        <w:t>compensation</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_Ref77872303 \r \h </w:instrText>
      </w:r>
      <w:r>
        <w:fldChar w:fldCharType="separate"/>
      </w:r>
      <w:r w:rsidR="000D50D7">
        <w:t>(2)</w:t>
      </w:r>
      <w:r>
        <w:fldChar w:fldCharType="end"/>
      </w:r>
      <w:r>
        <w:t>,</w:t>
      </w:r>
      <w:r w:rsidR="000D50D7" w:rsidRPr="000D50D7">
        <w:t xml:space="preserve"> </w:t>
      </w:r>
      <w:r>
        <w:t>or</w:t>
      </w:r>
      <w:r w:rsidR="000D50D7" w:rsidRPr="000D50D7">
        <w:t xml:space="preserve"> </w:t>
      </w:r>
      <w:r>
        <w:t>as</w:t>
      </w:r>
      <w:r w:rsidR="000D50D7" w:rsidRPr="000D50D7">
        <w:t xml:space="preserve"> </w:t>
      </w:r>
      <w:r>
        <w:t>to</w:t>
      </w:r>
      <w:r w:rsidR="000D50D7" w:rsidRPr="000D50D7">
        <w:t xml:space="preserve"> </w:t>
      </w:r>
      <w:r>
        <w:t>the</w:t>
      </w:r>
      <w:r w:rsidR="000D50D7" w:rsidRPr="000D50D7">
        <w:t xml:space="preserve"> </w:t>
      </w:r>
      <w:r>
        <w:t>amount</w:t>
      </w:r>
      <w:r w:rsidR="000D50D7" w:rsidRPr="000D50D7">
        <w:t xml:space="preserve"> </w:t>
      </w:r>
      <w:r>
        <w:t>of</w:t>
      </w:r>
      <w:r w:rsidR="000D50D7" w:rsidRPr="000D50D7">
        <w:t xml:space="preserve"> </w:t>
      </w:r>
      <w:r>
        <w:t>compensation,</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determined</w:t>
      </w:r>
      <w:r w:rsidR="000D50D7" w:rsidRPr="000D50D7">
        <w:t xml:space="preserve"> </w:t>
      </w:r>
      <w:r>
        <w:t>under</w:t>
      </w:r>
      <w:r w:rsidR="000D50D7" w:rsidRPr="000D50D7">
        <w:t xml:space="preserve"> </w:t>
      </w:r>
      <w:r>
        <w:t>Part</w:t>
      </w:r>
      <w:r w:rsidR="000D50D7" w:rsidRPr="000D50D7">
        <w:t xml:space="preserve"> </w:t>
      </w:r>
      <w:r>
        <w:t>1</w:t>
      </w:r>
      <w:r w:rsidR="000D50D7" w:rsidRPr="000D50D7">
        <w:t xml:space="preserve"> </w:t>
      </w:r>
      <w:r w:rsidR="001F0481">
        <w:t>(determination</w:t>
      </w:r>
      <w:r w:rsidR="000D50D7" w:rsidRPr="000D50D7">
        <w:t xml:space="preserve"> </w:t>
      </w:r>
      <w:r w:rsidR="001F0481">
        <w:t>of</w:t>
      </w:r>
      <w:r w:rsidR="000D50D7" w:rsidRPr="000D50D7">
        <w:t xml:space="preserve"> </w:t>
      </w:r>
      <w:r w:rsidR="001F0481">
        <w:t>questions</w:t>
      </w:r>
      <w:r w:rsidR="000D50D7" w:rsidRPr="000D50D7">
        <w:t xml:space="preserve"> </w:t>
      </w:r>
      <w:r w:rsidR="001F0481">
        <w:t>of</w:t>
      </w:r>
      <w:r w:rsidR="000D50D7" w:rsidRPr="000D50D7">
        <w:t xml:space="preserve"> </w:t>
      </w:r>
      <w:r w:rsidR="001F0481">
        <w:t>disputed</w:t>
      </w:r>
      <w:r w:rsidR="000D50D7" w:rsidRPr="000D50D7">
        <w:t xml:space="preserve"> </w:t>
      </w:r>
      <w:r w:rsidR="001F0481">
        <w:t>compensation)</w:t>
      </w:r>
      <w:r w:rsidR="000D50D7" w:rsidRPr="000D50D7">
        <w:t xml:space="preserve"> </w:t>
      </w:r>
      <w:r>
        <w:t>of</w:t>
      </w:r>
      <w:r w:rsidR="000D50D7" w:rsidRPr="000D50D7">
        <w:t xml:space="preserve"> </w:t>
      </w:r>
      <w:r>
        <w:t>the</w:t>
      </w:r>
      <w:r w:rsidR="000D50D7" w:rsidRPr="000D50D7">
        <w:t xml:space="preserve"> </w:t>
      </w:r>
      <w:r>
        <w:t>1961</w:t>
      </w:r>
      <w:r w:rsidR="000D50D7" w:rsidRPr="000D50D7">
        <w:t xml:space="preserve"> </w:t>
      </w:r>
      <w:r>
        <w:t>Act.</w:t>
      </w:r>
    </w:p>
    <w:p w14:paraId="5E136055" w14:textId="77777777" w:rsidR="00283174" w:rsidRDefault="00283174" w:rsidP="00283174">
      <w:pPr>
        <w:pStyle w:val="N2"/>
      </w:pPr>
      <w:bookmarkStart w:id="812" w:name="_Ref77872390"/>
      <w:r>
        <w:lastRenderedPageBreak/>
        <w:t>The</w:t>
      </w:r>
      <w:r w:rsidR="000D50D7" w:rsidRPr="000D50D7">
        <w:t xml:space="preserve"> </w:t>
      </w:r>
      <w:r>
        <w:t>undertaker</w:t>
      </w:r>
      <w:r w:rsidR="000D50D7" w:rsidRPr="000D50D7">
        <w:t xml:space="preserve"> </w:t>
      </w:r>
      <w:r>
        <w:t>may,</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and</w:t>
      </w:r>
      <w:r w:rsidR="000D50D7" w:rsidRPr="000D50D7">
        <w:t xml:space="preserve"> </w:t>
      </w:r>
      <w:r>
        <w:t>subject</w:t>
      </w:r>
      <w:r w:rsidR="000D50D7" w:rsidRPr="000D50D7">
        <w:t xml:space="preserve"> </w:t>
      </w:r>
      <w:r>
        <w:t>to</w:t>
      </w:r>
      <w:r w:rsidR="000D50D7" w:rsidRPr="000D50D7">
        <w:t xml:space="preserve"> </w:t>
      </w:r>
      <w:r>
        <w:t>paragraph</w:t>
      </w:r>
      <w:r w:rsidR="000D50D7" w:rsidRPr="000D50D7">
        <w:t xml:space="preserve"> </w:t>
      </w:r>
      <w:r>
        <w:fldChar w:fldCharType="begin"/>
      </w:r>
      <w:r>
        <w:instrText xml:space="preserve"> REF _Ref77872303 \r \h </w:instrText>
      </w:r>
      <w:r>
        <w:fldChar w:fldCharType="separate"/>
      </w:r>
      <w:r w:rsidR="000D50D7">
        <w:t>(2)</w:t>
      </w:r>
      <w:r>
        <w:fldChar w:fldCharType="end"/>
      </w:r>
      <w:r w:rsidR="000D50D7" w:rsidRPr="000D50D7">
        <w:t xml:space="preserve"> </w:t>
      </w:r>
      <w:r w:rsidRPr="00D7483D">
        <w:t>remove</w:t>
      </w:r>
      <w:r w:rsidR="000D50D7" w:rsidRPr="000D50D7">
        <w:t xml:space="preserve"> </w:t>
      </w:r>
      <w:r>
        <w:t>the</w:t>
      </w:r>
      <w:r w:rsidR="000D50D7" w:rsidRPr="000D50D7">
        <w:t xml:space="preserve"> </w:t>
      </w:r>
      <w:r w:rsidRPr="00D7483D">
        <w:t>hedgerows</w:t>
      </w:r>
      <w:r w:rsidR="000D50D7" w:rsidRPr="000D50D7">
        <w:t xml:space="preserve"> </w:t>
      </w:r>
      <w:r>
        <w:t>specified</w:t>
      </w:r>
      <w:r w:rsidR="000D50D7" w:rsidRPr="000D50D7">
        <w:t xml:space="preserve"> </w:t>
      </w:r>
      <w:r>
        <w:t>in</w:t>
      </w:r>
      <w:r w:rsidR="000D50D7" w:rsidRPr="000D50D7">
        <w:t xml:space="preserve"> </w:t>
      </w:r>
      <w:r>
        <w:t>column</w:t>
      </w:r>
      <w:r w:rsidR="000D50D7" w:rsidRPr="000D50D7">
        <w:t xml:space="preserve"> </w:t>
      </w:r>
      <w:r>
        <w:t>2</w:t>
      </w:r>
      <w:r w:rsidR="000D50D7" w:rsidRPr="000D50D7">
        <w:t xml:space="preserve"> </w:t>
      </w:r>
      <w:r>
        <w:t>of</w:t>
      </w:r>
      <w:r w:rsidR="000D50D7" w:rsidRPr="000D50D7">
        <w:t xml:space="preserve"> </w:t>
      </w:r>
      <w:r>
        <w:t>the</w:t>
      </w:r>
      <w:r w:rsidR="000D50D7" w:rsidRPr="000D50D7">
        <w:t xml:space="preserve"> </w:t>
      </w:r>
      <w:r>
        <w:t>table</w:t>
      </w:r>
      <w:r w:rsidR="000D50D7" w:rsidRPr="000D50D7">
        <w:t xml:space="preserve"> </w:t>
      </w:r>
      <w:r>
        <w:t>in</w:t>
      </w:r>
      <w:r w:rsidR="000D50D7" w:rsidRPr="000D50D7">
        <w:t xml:space="preserve"> </w:t>
      </w:r>
      <w:r>
        <w:t>Schedule</w:t>
      </w:r>
      <w:r w:rsidR="000D50D7" w:rsidRPr="000D50D7">
        <w:t xml:space="preserve"> </w:t>
      </w:r>
      <w:r>
        <w:t>12</w:t>
      </w:r>
      <w:r w:rsidR="000D50D7" w:rsidRPr="000D50D7">
        <w:t xml:space="preserve"> </w:t>
      </w:r>
      <w:r>
        <w:t>(hedgerows</w:t>
      </w:r>
      <w:r w:rsidR="000D50D7" w:rsidRPr="000D50D7">
        <w:t xml:space="preserve"> </w:t>
      </w:r>
      <w:r>
        <w:t>to</w:t>
      </w:r>
      <w:r w:rsidR="000D50D7" w:rsidRPr="000D50D7">
        <w:t xml:space="preserve"> </w:t>
      </w:r>
      <w:r>
        <w:t>be</w:t>
      </w:r>
      <w:r w:rsidR="000D50D7" w:rsidRPr="000D50D7">
        <w:t xml:space="preserve"> </w:t>
      </w:r>
      <w:r>
        <w:t>removed)</w:t>
      </w:r>
      <w:r w:rsidR="000D50D7" w:rsidRPr="000D50D7">
        <w:t xml:space="preserve"> </w:t>
      </w:r>
      <w:r w:rsidRPr="00D7483D">
        <w:t>for</w:t>
      </w:r>
      <w:r w:rsidR="000D50D7" w:rsidRPr="000D50D7">
        <w:t xml:space="preserve"> </w:t>
      </w:r>
      <w:r w:rsidRPr="00D7483D">
        <w:t>the</w:t>
      </w:r>
      <w:r w:rsidR="000D50D7" w:rsidRPr="000D50D7">
        <w:t xml:space="preserve"> </w:t>
      </w:r>
      <w:r w:rsidRPr="00D7483D">
        <w:t>purpose</w:t>
      </w:r>
      <w:r w:rsidR="000D50D7" w:rsidRPr="000D50D7">
        <w:t xml:space="preserve"> </w:t>
      </w:r>
      <w:r>
        <w:t>specified</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the</w:t>
      </w:r>
      <w:r w:rsidR="000D50D7" w:rsidRPr="000D50D7">
        <w:t xml:space="preserve"> </w:t>
      </w:r>
      <w:r>
        <w:t>relevant</w:t>
      </w:r>
      <w:r w:rsidR="000D50D7" w:rsidRPr="000D50D7">
        <w:t xml:space="preserve"> </w:t>
      </w:r>
      <w:r>
        <w:t>hedgerow</w:t>
      </w:r>
      <w:r w:rsidR="000D50D7" w:rsidRPr="000D50D7">
        <w:t xml:space="preserve"> </w:t>
      </w:r>
      <w:r>
        <w:t>in</w:t>
      </w:r>
      <w:r w:rsidR="000D50D7" w:rsidRPr="000D50D7">
        <w:t xml:space="preserve"> </w:t>
      </w:r>
      <w:r>
        <w:t>column</w:t>
      </w:r>
      <w:r w:rsidR="000D50D7" w:rsidRPr="000D50D7">
        <w:t xml:space="preserve"> </w:t>
      </w:r>
      <w:r>
        <w:t>3</w:t>
      </w:r>
      <w:r w:rsidR="000D50D7" w:rsidRPr="000D50D7">
        <w:t xml:space="preserve"> </w:t>
      </w:r>
      <w:r>
        <w:t>of</w:t>
      </w:r>
      <w:r w:rsidR="000D50D7" w:rsidRPr="000D50D7">
        <w:t xml:space="preserve"> </w:t>
      </w:r>
      <w:r>
        <w:t>that</w:t>
      </w:r>
      <w:r w:rsidR="000D50D7" w:rsidRPr="000D50D7">
        <w:t xml:space="preserve"> </w:t>
      </w:r>
      <w:r>
        <w:t>table.</w:t>
      </w:r>
      <w:bookmarkEnd w:id="812"/>
    </w:p>
    <w:p w14:paraId="28637CF0" w14:textId="77777777" w:rsidR="00283174" w:rsidRDefault="00283174" w:rsidP="00283174">
      <w:pPr>
        <w:pStyle w:val="N2"/>
      </w:pPr>
      <w:r>
        <w:t>The</w:t>
      </w:r>
      <w:r w:rsidR="000D50D7" w:rsidRPr="000D50D7">
        <w:t xml:space="preserve"> </w:t>
      </w:r>
      <w:r>
        <w:t>undertaker</w:t>
      </w:r>
      <w:r w:rsidR="000D50D7" w:rsidRPr="000D50D7">
        <w:t xml:space="preserve"> </w:t>
      </w:r>
      <w:r>
        <w:t>may</w:t>
      </w:r>
      <w:r w:rsidR="000D50D7" w:rsidRPr="000D50D7">
        <w:t xml:space="preserve"> </w:t>
      </w:r>
      <w:r>
        <w:t>not</w:t>
      </w:r>
      <w:r w:rsidR="000D50D7" w:rsidRPr="000D50D7">
        <w:t xml:space="preserve"> </w:t>
      </w:r>
      <w:r>
        <w:t>pursuant</w:t>
      </w:r>
      <w:r w:rsidR="000D50D7" w:rsidRPr="000D50D7">
        <w:t xml:space="preserve"> </w:t>
      </w:r>
      <w:r>
        <w:t>to</w:t>
      </w:r>
      <w:r w:rsidR="000D50D7" w:rsidRPr="000D50D7">
        <w:t xml:space="preserve"> </w:t>
      </w:r>
      <w:r>
        <w:t>paragraphs</w:t>
      </w:r>
      <w:r w:rsidR="000D50D7" w:rsidRPr="000D50D7">
        <w:t xml:space="preserve"> </w:t>
      </w:r>
      <w:r>
        <w:fldChar w:fldCharType="begin"/>
      </w:r>
      <w:r>
        <w:instrText xml:space="preserve"> REF _Ref77872256 \r \h </w:instrText>
      </w:r>
      <w:r>
        <w:fldChar w:fldCharType="separate"/>
      </w:r>
      <w:r w:rsidR="000D50D7">
        <w:t>(1)</w:t>
      </w:r>
      <w:r>
        <w:fldChar w:fldCharType="end"/>
      </w:r>
      <w:r w:rsidR="000D50D7" w:rsidRPr="000D50D7">
        <w:t xml:space="preserve"> </w:t>
      </w:r>
      <w:r>
        <w:t>and</w:t>
      </w:r>
      <w:r w:rsidR="000D50D7" w:rsidRPr="000D50D7">
        <w:t xml:space="preserve"> </w:t>
      </w:r>
      <w:r>
        <w:fldChar w:fldCharType="begin"/>
      </w:r>
      <w:r>
        <w:instrText xml:space="preserve"> REF _Ref77872390 \r \h </w:instrText>
      </w:r>
      <w:r>
        <w:fldChar w:fldCharType="separate"/>
      </w:r>
      <w:r w:rsidR="000D50D7">
        <w:t>(4)</w:t>
      </w:r>
      <w:r>
        <w:fldChar w:fldCharType="end"/>
      </w:r>
      <w:r w:rsidR="000D50D7" w:rsidRPr="000D50D7">
        <w:t xml:space="preserve"> </w:t>
      </w:r>
      <w:r>
        <w:t>fell</w:t>
      </w:r>
      <w:r w:rsidR="000D50D7" w:rsidRPr="000D50D7">
        <w:t xml:space="preserve"> </w:t>
      </w:r>
      <w:r>
        <w:t>or</w:t>
      </w:r>
      <w:r w:rsidR="000D50D7" w:rsidRPr="000D50D7">
        <w:t xml:space="preserve"> </w:t>
      </w:r>
      <w:r>
        <w:t>lop</w:t>
      </w:r>
      <w:r w:rsidR="000D50D7" w:rsidRPr="000D50D7">
        <w:t xml:space="preserve"> </w:t>
      </w:r>
      <w:r>
        <w:t>a</w:t>
      </w:r>
      <w:r w:rsidR="000D50D7" w:rsidRPr="000D50D7">
        <w:t xml:space="preserve"> </w:t>
      </w:r>
      <w:r>
        <w:t>tree</w:t>
      </w:r>
      <w:r w:rsidR="000D50D7" w:rsidRPr="000D50D7">
        <w:t xml:space="preserve"> </w:t>
      </w:r>
      <w:r>
        <w:t>or</w:t>
      </w:r>
      <w:r w:rsidR="000D50D7" w:rsidRPr="000D50D7">
        <w:t xml:space="preserve"> </w:t>
      </w:r>
      <w:r>
        <w:t>remove</w:t>
      </w:r>
      <w:r w:rsidR="000D50D7" w:rsidRPr="000D50D7">
        <w:t xml:space="preserve"> </w:t>
      </w:r>
      <w:r>
        <w:t>hedgerows</w:t>
      </w:r>
      <w:r w:rsidR="000D50D7" w:rsidRPr="000D50D7">
        <w:t xml:space="preserve"> </w:t>
      </w:r>
      <w:r>
        <w:t>within</w:t>
      </w:r>
      <w:r w:rsidR="000D50D7" w:rsidRPr="000D50D7">
        <w:t xml:space="preserve"> </w:t>
      </w:r>
      <w:r>
        <w:t>the</w:t>
      </w:r>
      <w:r w:rsidR="000D50D7" w:rsidRPr="000D50D7">
        <w:t xml:space="preserve"> </w:t>
      </w:r>
      <w:r>
        <w:t>extent</w:t>
      </w:r>
      <w:r w:rsidR="000D50D7" w:rsidRPr="000D50D7">
        <w:t xml:space="preserve"> </w:t>
      </w:r>
      <w:r>
        <w:t>of</w:t>
      </w:r>
      <w:r w:rsidR="000D50D7" w:rsidRPr="000D50D7">
        <w:t xml:space="preserve"> </w:t>
      </w:r>
      <w:r>
        <w:t>the</w:t>
      </w:r>
      <w:r w:rsidR="000D50D7" w:rsidRPr="000D50D7">
        <w:t xml:space="preserve"> </w:t>
      </w:r>
      <w:r>
        <w:t>publicly</w:t>
      </w:r>
      <w:r w:rsidR="000D50D7" w:rsidRPr="000D50D7">
        <w:t xml:space="preserve"> </w:t>
      </w:r>
      <w:r>
        <w:t>maintainable</w:t>
      </w:r>
      <w:r w:rsidR="000D50D7" w:rsidRPr="000D50D7">
        <w:t xml:space="preserve"> </w:t>
      </w:r>
      <w:r>
        <w:t>highway</w:t>
      </w:r>
      <w:r w:rsidR="000D50D7" w:rsidRPr="000D50D7">
        <w:t xml:space="preserve"> </w:t>
      </w:r>
      <w:r>
        <w:t>without</w:t>
      </w:r>
      <w:r w:rsidR="000D50D7" w:rsidRPr="000D50D7">
        <w:t xml:space="preserve"> </w:t>
      </w:r>
      <w:r>
        <w:t>the</w:t>
      </w:r>
      <w:r w:rsidR="000D50D7" w:rsidRPr="000D50D7">
        <w:t xml:space="preserve"> </w:t>
      </w:r>
      <w:r>
        <w:t>prior</w:t>
      </w:r>
      <w:r w:rsidR="000D50D7" w:rsidRPr="000D50D7">
        <w:t xml:space="preserve"> </w:t>
      </w:r>
      <w:r>
        <w:t>consent</w:t>
      </w:r>
      <w:r w:rsidR="000D50D7" w:rsidRPr="000D50D7">
        <w:t xml:space="preserve"> </w:t>
      </w:r>
      <w:r>
        <w:t>of</w:t>
      </w:r>
      <w:r w:rsidR="000D50D7" w:rsidRPr="000D50D7">
        <w:t xml:space="preserve"> </w:t>
      </w:r>
      <w:r>
        <w:t>the</w:t>
      </w:r>
      <w:r w:rsidR="000D50D7" w:rsidRPr="000D50D7">
        <w:t xml:space="preserve"> </w:t>
      </w:r>
      <w:r>
        <w:t>highway</w:t>
      </w:r>
      <w:r w:rsidR="000D50D7" w:rsidRPr="000D50D7">
        <w:t xml:space="preserve"> </w:t>
      </w:r>
      <w:r>
        <w:t>authority.</w:t>
      </w:r>
    </w:p>
    <w:p w14:paraId="0BBCD7C9" w14:textId="77777777" w:rsidR="00283174" w:rsidRDefault="00283174" w:rsidP="00283174">
      <w:pPr>
        <w:pStyle w:val="N2"/>
      </w:pPr>
      <w:r>
        <w:t>In</w:t>
      </w:r>
      <w:r w:rsidR="000D50D7" w:rsidRPr="000D50D7">
        <w:t xml:space="preserve"> </w:t>
      </w:r>
      <w:r>
        <w:t>this</w:t>
      </w:r>
      <w:r w:rsidR="000D50D7" w:rsidRPr="000D50D7">
        <w:t xml:space="preserve"> </w:t>
      </w:r>
      <w:r>
        <w:t>article</w:t>
      </w:r>
      <w:r w:rsidR="000D50D7" w:rsidRPr="000D50D7">
        <w:t xml:space="preserve"> </w:t>
      </w:r>
      <w:r>
        <w:t>“hedgerow”</w:t>
      </w:r>
      <w:r w:rsidR="000D50D7" w:rsidRPr="000D50D7">
        <w:t xml:space="preserve"> </w:t>
      </w:r>
      <w:r>
        <w:t>has</w:t>
      </w:r>
      <w:r w:rsidR="000D50D7" w:rsidRPr="000D50D7">
        <w:t xml:space="preserve"> </w:t>
      </w:r>
      <w:r>
        <w:t>the</w:t>
      </w:r>
      <w:r w:rsidR="000D50D7" w:rsidRPr="000D50D7">
        <w:t xml:space="preserve"> </w:t>
      </w:r>
      <w:r>
        <w:t>same</w:t>
      </w:r>
      <w:r w:rsidR="000D50D7" w:rsidRPr="000D50D7">
        <w:t xml:space="preserve"> </w:t>
      </w:r>
      <w:r>
        <w:t>meaning</w:t>
      </w:r>
      <w:r w:rsidR="000D50D7" w:rsidRPr="000D50D7">
        <w:t xml:space="preserve"> </w:t>
      </w:r>
      <w:r>
        <w:t>as</w:t>
      </w:r>
      <w:r w:rsidR="000D50D7" w:rsidRPr="000D50D7">
        <w:t xml:space="preserve"> </w:t>
      </w:r>
      <w:r>
        <w:t>in</w:t>
      </w:r>
      <w:r w:rsidR="000D50D7" w:rsidRPr="000D50D7">
        <w:t xml:space="preserve"> </w:t>
      </w:r>
      <w:r>
        <w:t>the</w:t>
      </w:r>
      <w:r w:rsidR="000D50D7" w:rsidRPr="000D50D7">
        <w:t xml:space="preserve"> </w:t>
      </w:r>
      <w:r>
        <w:t>Hedgerows</w:t>
      </w:r>
      <w:r w:rsidR="000D50D7" w:rsidRPr="000D50D7">
        <w:t xml:space="preserve"> </w:t>
      </w:r>
      <w:r>
        <w:t>Regulations</w:t>
      </w:r>
      <w:r w:rsidR="000D50D7" w:rsidRPr="000D50D7">
        <w:t xml:space="preserve"> </w:t>
      </w:r>
      <w:r>
        <w:t>1997(</w:t>
      </w:r>
      <w:r>
        <w:rPr>
          <w:rStyle w:val="FootnoteReference"/>
        </w:rPr>
        <w:footnoteReference w:id="46"/>
      </w:r>
      <w:r>
        <w:t>).</w:t>
      </w:r>
    </w:p>
    <w:p w14:paraId="66AEF044" w14:textId="77777777" w:rsidR="00283174" w:rsidRDefault="00283174" w:rsidP="00283174">
      <w:pPr>
        <w:pStyle w:val="H1"/>
      </w:pPr>
      <w:bookmarkStart w:id="813" w:name="TOC27_07_2021_11_18_16_506"/>
      <w:bookmarkStart w:id="814" w:name="TOC27_07_2021_11_36_14_505"/>
      <w:bookmarkStart w:id="815" w:name="TOC27_07_2021_11_48_02_505"/>
      <w:bookmarkStart w:id="816" w:name="TOC27_07_2021_11_50_47_507"/>
      <w:bookmarkStart w:id="817" w:name="TOC01_02_2022_15_14_24_537"/>
      <w:bookmarkStart w:id="818" w:name="TOC02_02_2022_13_02_49_517"/>
      <w:bookmarkStart w:id="819" w:name="TOC18_02_2022_17_52_44_537"/>
      <w:bookmarkStart w:id="820" w:name="TOC23_02_2022_21_19_37_535"/>
      <w:bookmarkStart w:id="821" w:name="TOC15_08_2022_16_06_13_533"/>
      <w:bookmarkStart w:id="822" w:name="TOC06_09_2022_15_41_36_532"/>
      <w:bookmarkStart w:id="823" w:name="TOC04_10_2022_16_50_01_533"/>
      <w:bookmarkStart w:id="824" w:name="TOC23_11_2022_11_32_56_534"/>
      <w:bookmarkStart w:id="825" w:name="TOC10_01_2023_14_27_52_534"/>
      <w:bookmarkEnd w:id="813"/>
      <w:bookmarkEnd w:id="814"/>
      <w:bookmarkEnd w:id="815"/>
      <w:bookmarkEnd w:id="816"/>
      <w:bookmarkEnd w:id="817"/>
      <w:bookmarkEnd w:id="818"/>
      <w:bookmarkEnd w:id="819"/>
      <w:bookmarkEnd w:id="820"/>
      <w:bookmarkEnd w:id="821"/>
      <w:bookmarkEnd w:id="822"/>
      <w:bookmarkEnd w:id="823"/>
      <w:bookmarkEnd w:id="824"/>
      <w:bookmarkEnd w:id="825"/>
      <w:r>
        <w:t>Trees</w:t>
      </w:r>
      <w:r w:rsidR="000D50D7" w:rsidRPr="000D50D7">
        <w:t xml:space="preserve"> </w:t>
      </w:r>
      <w:r>
        <w:t>subject</w:t>
      </w:r>
      <w:r w:rsidR="000D50D7" w:rsidRPr="000D50D7">
        <w:t xml:space="preserve"> </w:t>
      </w:r>
      <w:r>
        <w:t>to</w:t>
      </w:r>
      <w:r w:rsidR="000D50D7" w:rsidRPr="000D50D7">
        <w:t xml:space="preserve"> </w:t>
      </w:r>
      <w:r>
        <w:t>tree</w:t>
      </w:r>
      <w:r w:rsidR="000D50D7" w:rsidRPr="000D50D7">
        <w:t xml:space="preserve"> </w:t>
      </w:r>
      <w:r>
        <w:t>preservation</w:t>
      </w:r>
      <w:r w:rsidR="000D50D7" w:rsidRPr="000D50D7">
        <w:t xml:space="preserve"> </w:t>
      </w:r>
      <w:r>
        <w:t>orders</w:t>
      </w:r>
    </w:p>
    <w:p w14:paraId="60444E06" w14:textId="77777777" w:rsidR="00283174" w:rsidRDefault="00283174" w:rsidP="00283174">
      <w:pPr>
        <w:pStyle w:val="N1"/>
      </w:pPr>
      <w:bookmarkStart w:id="826" w:name="_Ref111216350"/>
      <w:r>
        <w:t>—</w:t>
      </w:r>
      <w:r>
        <w:fldChar w:fldCharType="begin"/>
      </w:r>
      <w:bookmarkStart w:id="827" w:name="_Ref77872535"/>
      <w:bookmarkEnd w:id="827"/>
      <w:r>
        <w:instrText xml:space="preserve"> LISTNUM "SEQ1" \l 2 </w:instrText>
      </w:r>
      <w:r>
        <w:fldChar w:fldCharType="end"/>
      </w:r>
      <w:r w:rsidR="000D50D7" w:rsidRPr="000D50D7">
        <w:t> </w:t>
      </w:r>
      <w:r>
        <w:t>The</w:t>
      </w:r>
      <w:r w:rsidR="000D50D7" w:rsidRPr="000D50D7">
        <w:t xml:space="preserve"> </w:t>
      </w:r>
      <w:r>
        <w:t>undertaker</w:t>
      </w:r>
      <w:r w:rsidR="000D50D7" w:rsidRPr="000D50D7">
        <w:t xml:space="preserve"> </w:t>
      </w:r>
      <w:r w:rsidRPr="00610010">
        <w:t>may</w:t>
      </w:r>
      <w:r w:rsidR="000D50D7" w:rsidRPr="000D50D7">
        <w:t xml:space="preserve"> </w:t>
      </w:r>
      <w:r w:rsidRPr="00610010">
        <w:t>fell</w:t>
      </w:r>
      <w:r w:rsidR="000D50D7" w:rsidRPr="000D50D7">
        <w:t xml:space="preserve"> </w:t>
      </w:r>
      <w:r w:rsidRPr="00610010">
        <w:t>or</w:t>
      </w:r>
      <w:r w:rsidR="000D50D7" w:rsidRPr="000D50D7">
        <w:t xml:space="preserve"> </w:t>
      </w:r>
      <w:r w:rsidRPr="00610010">
        <w:t>lop</w:t>
      </w:r>
      <w:r w:rsidR="000D50D7" w:rsidRPr="000D50D7">
        <w:t xml:space="preserve"> </w:t>
      </w:r>
      <w:r w:rsidRPr="00610010">
        <w:t>any</w:t>
      </w:r>
      <w:r w:rsidR="000D50D7" w:rsidRPr="000D50D7">
        <w:t xml:space="preserve"> </w:t>
      </w:r>
      <w:r w:rsidRPr="00610010">
        <w:t>tree</w:t>
      </w:r>
      <w:r w:rsidR="000D50D7" w:rsidRPr="000D50D7">
        <w:t xml:space="preserve"> </w:t>
      </w:r>
      <w:r>
        <w:t>that</w:t>
      </w:r>
      <w:r w:rsidR="000D50D7" w:rsidRPr="000D50D7">
        <w:t xml:space="preserve"> </w:t>
      </w:r>
      <w:r>
        <w:t>is</w:t>
      </w:r>
      <w:r w:rsidR="000D50D7" w:rsidRPr="000D50D7">
        <w:t xml:space="preserve"> </w:t>
      </w:r>
      <w:r>
        <w:t>subject</w:t>
      </w:r>
      <w:r w:rsidR="000D50D7" w:rsidRPr="000D50D7">
        <w:t xml:space="preserve"> </w:t>
      </w:r>
      <w:r>
        <w:t>to</w:t>
      </w:r>
      <w:r w:rsidR="000D50D7" w:rsidRPr="000D50D7">
        <w:t xml:space="preserve"> </w:t>
      </w:r>
      <w:r>
        <w:t>a</w:t>
      </w:r>
      <w:r w:rsidR="000D50D7" w:rsidRPr="000D50D7">
        <w:t xml:space="preserve"> </w:t>
      </w:r>
      <w:r>
        <w:t>tree</w:t>
      </w:r>
      <w:r w:rsidR="000D50D7" w:rsidRPr="000D50D7">
        <w:t xml:space="preserve"> </w:t>
      </w:r>
      <w:r>
        <w:t>preservation</w:t>
      </w:r>
      <w:r w:rsidR="000D50D7" w:rsidRPr="000D50D7">
        <w:t xml:space="preserve"> </w:t>
      </w:r>
      <w:r>
        <w:t>order</w:t>
      </w:r>
      <w:r w:rsidR="000D50D7" w:rsidRPr="000D50D7">
        <w:t xml:space="preserve"> </w:t>
      </w:r>
      <w:r w:rsidRPr="00610010">
        <w:t>within</w:t>
      </w:r>
      <w:r w:rsidR="000D50D7" w:rsidRPr="000D50D7">
        <w:t xml:space="preserve"> </w:t>
      </w:r>
      <w:r w:rsidRPr="00610010">
        <w:t>or</w:t>
      </w:r>
      <w:r w:rsidR="000D50D7" w:rsidRPr="000D50D7">
        <w:t xml:space="preserve"> </w:t>
      </w:r>
      <w:r w:rsidRPr="00610010">
        <w:t>overhanging</w:t>
      </w:r>
      <w:r w:rsidR="000D50D7" w:rsidRPr="000D50D7">
        <w:t xml:space="preserve"> </w:t>
      </w:r>
      <w:r w:rsidRPr="00610010">
        <w:t>land</w:t>
      </w:r>
      <w:r w:rsidR="000D50D7" w:rsidRPr="000D50D7">
        <w:t xml:space="preserve"> </w:t>
      </w:r>
      <w:r w:rsidRPr="00610010">
        <w:t>within</w:t>
      </w:r>
      <w:r w:rsidR="000D50D7" w:rsidRPr="000D50D7">
        <w:t xml:space="preserve"> </w:t>
      </w:r>
      <w:r w:rsidRPr="00610010">
        <w:t>the</w:t>
      </w:r>
      <w:r w:rsidR="000D50D7" w:rsidRPr="000D50D7">
        <w:t xml:space="preserve"> </w:t>
      </w:r>
      <w:r w:rsidRPr="00610010">
        <w:t>Order</w:t>
      </w:r>
      <w:r w:rsidR="000D50D7" w:rsidRPr="000D50D7">
        <w:t xml:space="preserve"> </w:t>
      </w:r>
      <w:r w:rsidRPr="00610010">
        <w:t>limits</w:t>
      </w:r>
      <w:r w:rsidR="000D50D7" w:rsidRPr="000D50D7">
        <w:t xml:space="preserve"> </w:t>
      </w:r>
      <w:r w:rsidRPr="00610010">
        <w:t>or</w:t>
      </w:r>
      <w:r w:rsidR="000D50D7" w:rsidRPr="000D50D7">
        <w:t xml:space="preserve"> </w:t>
      </w:r>
      <w:r w:rsidRPr="00610010">
        <w:t>cut</w:t>
      </w:r>
      <w:r w:rsidR="000D50D7" w:rsidRPr="000D50D7">
        <w:t xml:space="preserve"> </w:t>
      </w:r>
      <w:r w:rsidRPr="00610010">
        <w:t>back</w:t>
      </w:r>
      <w:r w:rsidR="000D50D7" w:rsidRPr="000D50D7">
        <w:t xml:space="preserve"> </w:t>
      </w:r>
      <w:r w:rsidRPr="00610010">
        <w:t>its</w:t>
      </w:r>
      <w:r w:rsidR="000D50D7" w:rsidRPr="000D50D7">
        <w:t xml:space="preserve"> </w:t>
      </w:r>
      <w:r w:rsidRPr="00610010">
        <w:t>roots,</w:t>
      </w:r>
      <w:r w:rsidR="000D50D7" w:rsidRPr="000D50D7">
        <w:t xml:space="preserve"> </w:t>
      </w:r>
      <w:r w:rsidRPr="00610010">
        <w:t>if</w:t>
      </w:r>
      <w:r w:rsidR="000D50D7" w:rsidRPr="000D50D7">
        <w:t xml:space="preserve"> </w:t>
      </w:r>
      <w:r w:rsidRPr="00610010">
        <w:t>it</w:t>
      </w:r>
      <w:r w:rsidR="000D50D7" w:rsidRPr="000D50D7">
        <w:t xml:space="preserve"> </w:t>
      </w:r>
      <w:r w:rsidRPr="00610010">
        <w:t>reasonably</w:t>
      </w:r>
      <w:r w:rsidR="000D50D7" w:rsidRPr="000D50D7">
        <w:t xml:space="preserve"> </w:t>
      </w:r>
      <w:r w:rsidRPr="00610010">
        <w:t>believes</w:t>
      </w:r>
      <w:r w:rsidR="000D50D7" w:rsidRPr="000D50D7">
        <w:t xml:space="preserve"> </w:t>
      </w:r>
      <w:r w:rsidRPr="00610010">
        <w:t>it</w:t>
      </w:r>
      <w:r w:rsidR="000D50D7" w:rsidRPr="000D50D7">
        <w:t xml:space="preserve"> </w:t>
      </w:r>
      <w:r w:rsidRPr="00610010">
        <w:t>to</w:t>
      </w:r>
      <w:r w:rsidR="000D50D7" w:rsidRPr="000D50D7">
        <w:t xml:space="preserve"> </w:t>
      </w:r>
      <w:r w:rsidRPr="00610010">
        <w:t>be</w:t>
      </w:r>
      <w:r w:rsidR="000D50D7" w:rsidRPr="000D50D7">
        <w:t xml:space="preserve"> </w:t>
      </w:r>
      <w:r w:rsidRPr="00610010">
        <w:t>necessary</w:t>
      </w:r>
      <w:r w:rsidR="000D50D7" w:rsidRPr="000D50D7">
        <w:t xml:space="preserve"> </w:t>
      </w:r>
      <w:r w:rsidRPr="00610010">
        <w:t>to</w:t>
      </w:r>
      <w:r w:rsidR="000D50D7" w:rsidRPr="000D50D7">
        <w:t xml:space="preserve"> </w:t>
      </w:r>
      <w:r w:rsidRPr="00610010">
        <w:t>do</w:t>
      </w:r>
      <w:r w:rsidR="000D50D7" w:rsidRPr="000D50D7">
        <w:t xml:space="preserve"> </w:t>
      </w:r>
      <w:r w:rsidRPr="00610010">
        <w:t>so</w:t>
      </w:r>
      <w:r w:rsidR="000D50D7" w:rsidRPr="000D50D7">
        <w:t xml:space="preserve"> </w:t>
      </w:r>
      <w:r w:rsidRPr="00610010">
        <w:t>in</w:t>
      </w:r>
      <w:r w:rsidR="000D50D7" w:rsidRPr="000D50D7">
        <w:t xml:space="preserve"> </w:t>
      </w:r>
      <w:r w:rsidRPr="00610010">
        <w:t>order</w:t>
      </w:r>
      <w:r w:rsidR="000D50D7" w:rsidRPr="000D50D7">
        <w:t xml:space="preserve"> </w:t>
      </w:r>
      <w:r w:rsidRPr="00610010">
        <w:t>to</w:t>
      </w:r>
      <w:r w:rsidR="000D50D7" w:rsidRPr="000D50D7">
        <w:t xml:space="preserve"> </w:t>
      </w:r>
      <w:r w:rsidRPr="00610010">
        <w:t>prevent</w:t>
      </w:r>
      <w:r w:rsidR="000D50D7" w:rsidRPr="000D50D7">
        <w:t xml:space="preserve"> </w:t>
      </w:r>
      <w:r w:rsidRPr="00610010">
        <w:t>the</w:t>
      </w:r>
      <w:r w:rsidR="000D50D7" w:rsidRPr="000D50D7">
        <w:t xml:space="preserve"> </w:t>
      </w:r>
      <w:r w:rsidRPr="00610010">
        <w:t>tree</w:t>
      </w:r>
      <w:r w:rsidR="000D50D7" w:rsidRPr="000D50D7">
        <w:t xml:space="preserve"> </w:t>
      </w:r>
      <w:r w:rsidRPr="00610010">
        <w:t>from</w:t>
      </w:r>
      <w:r w:rsidR="000D50D7" w:rsidRPr="000D50D7">
        <w:t xml:space="preserve"> </w:t>
      </w:r>
      <w:r w:rsidRPr="00610010">
        <w:t>obstructing</w:t>
      </w:r>
      <w:r w:rsidR="000D50D7" w:rsidRPr="000D50D7">
        <w:t xml:space="preserve"> </w:t>
      </w:r>
      <w:r w:rsidRPr="00610010">
        <w:t>or</w:t>
      </w:r>
      <w:r w:rsidR="000D50D7" w:rsidRPr="000D50D7">
        <w:t xml:space="preserve"> </w:t>
      </w:r>
      <w:r w:rsidRPr="00610010">
        <w:t>interfering</w:t>
      </w:r>
      <w:r w:rsidR="000D50D7" w:rsidRPr="000D50D7">
        <w:t xml:space="preserve"> </w:t>
      </w:r>
      <w:r w:rsidRPr="00610010">
        <w:t>with</w:t>
      </w:r>
      <w:r w:rsidR="000D50D7" w:rsidRPr="000D50D7">
        <w:t xml:space="preserve"> </w:t>
      </w:r>
      <w:r w:rsidRPr="00610010">
        <w:t>the</w:t>
      </w:r>
      <w:r w:rsidR="000D50D7" w:rsidRPr="000D50D7">
        <w:t xml:space="preserve"> </w:t>
      </w:r>
      <w:r w:rsidRPr="00610010">
        <w:t>construction,</w:t>
      </w:r>
      <w:r w:rsidR="000D50D7" w:rsidRPr="000D50D7">
        <w:t xml:space="preserve"> </w:t>
      </w:r>
      <w:r w:rsidRPr="00610010">
        <w:t>maintenance</w:t>
      </w:r>
      <w:r w:rsidR="001204EC">
        <w:t>,</w:t>
      </w:r>
      <w:r w:rsidR="000D50D7" w:rsidRPr="000D50D7">
        <w:t xml:space="preserve"> </w:t>
      </w:r>
      <w:r w:rsidRPr="00610010">
        <w:t>operation</w:t>
      </w:r>
      <w:r w:rsidR="000D50D7" w:rsidRPr="000D50D7">
        <w:t xml:space="preserve"> </w:t>
      </w:r>
      <w:r w:rsidR="001204EC">
        <w:t>or</w:t>
      </w:r>
      <w:r w:rsidR="000D50D7" w:rsidRPr="000D50D7">
        <w:t xml:space="preserve"> </w:t>
      </w:r>
      <w:r w:rsidR="001204EC">
        <w:t>decommissioning</w:t>
      </w:r>
      <w:r w:rsidR="000D50D7" w:rsidRPr="000D50D7">
        <w:t xml:space="preserve"> </w:t>
      </w:r>
      <w:r w:rsidRPr="00610010">
        <w:t>of</w:t>
      </w:r>
      <w:r w:rsidR="000D50D7" w:rsidRPr="000D50D7">
        <w:t xml:space="preserve"> </w:t>
      </w:r>
      <w:r w:rsidRPr="00610010">
        <w:t>the</w:t>
      </w:r>
      <w:r w:rsidR="000D50D7" w:rsidRPr="000D50D7">
        <w:t xml:space="preserve"> </w:t>
      </w:r>
      <w:r w:rsidRPr="00610010">
        <w:t>authorised</w:t>
      </w:r>
      <w:r w:rsidR="000D50D7" w:rsidRPr="000D50D7">
        <w:t xml:space="preserve"> </w:t>
      </w:r>
      <w:r w:rsidRPr="00610010">
        <w:t>development</w:t>
      </w:r>
      <w:r w:rsidR="000D50D7" w:rsidRPr="000D50D7">
        <w:t xml:space="preserve"> </w:t>
      </w:r>
      <w:r w:rsidRPr="00610010">
        <w:t>or</w:t>
      </w:r>
      <w:r w:rsidR="000D50D7" w:rsidRPr="000D50D7">
        <w:t xml:space="preserve"> </w:t>
      </w:r>
      <w:r w:rsidRPr="00610010">
        <w:t>any</w:t>
      </w:r>
      <w:r w:rsidR="000D50D7" w:rsidRPr="000D50D7">
        <w:t xml:space="preserve"> </w:t>
      </w:r>
      <w:r w:rsidRPr="00610010">
        <w:t>apparatus</w:t>
      </w:r>
      <w:r w:rsidR="000D50D7" w:rsidRPr="000D50D7">
        <w:t xml:space="preserve"> </w:t>
      </w:r>
      <w:r w:rsidRPr="00610010">
        <w:t>used</w:t>
      </w:r>
      <w:r w:rsidR="000D50D7" w:rsidRPr="000D50D7">
        <w:t xml:space="preserve"> </w:t>
      </w:r>
      <w:r w:rsidRPr="00610010">
        <w:t>in</w:t>
      </w:r>
      <w:r w:rsidR="000D50D7" w:rsidRPr="000D50D7">
        <w:t xml:space="preserve"> </w:t>
      </w:r>
      <w:r w:rsidRPr="00610010">
        <w:t>connection</w:t>
      </w:r>
      <w:r w:rsidR="000D50D7" w:rsidRPr="000D50D7">
        <w:t xml:space="preserve"> </w:t>
      </w:r>
      <w:r w:rsidRPr="00610010">
        <w:t>with</w:t>
      </w:r>
      <w:r w:rsidR="000D50D7" w:rsidRPr="000D50D7">
        <w:t xml:space="preserve"> </w:t>
      </w:r>
      <w:r w:rsidRPr="00610010">
        <w:t>the</w:t>
      </w:r>
      <w:r w:rsidR="000D50D7" w:rsidRPr="000D50D7">
        <w:t xml:space="preserve"> </w:t>
      </w:r>
      <w:r w:rsidRPr="00610010">
        <w:t>authorised</w:t>
      </w:r>
      <w:r w:rsidR="000D50D7" w:rsidRPr="000D50D7">
        <w:t xml:space="preserve"> </w:t>
      </w:r>
      <w:r w:rsidRPr="00610010">
        <w:t>development</w:t>
      </w:r>
      <w:r>
        <w:t>.</w:t>
      </w:r>
      <w:bookmarkEnd w:id="826"/>
    </w:p>
    <w:p w14:paraId="3772168B" w14:textId="77777777" w:rsidR="00283174" w:rsidRDefault="00283174" w:rsidP="00283174">
      <w:pPr>
        <w:pStyle w:val="N2"/>
      </w:pPr>
      <w:bookmarkStart w:id="828" w:name="_Ref77872625"/>
      <w:r>
        <w:t>In</w:t>
      </w:r>
      <w:r w:rsidR="000D50D7" w:rsidRPr="000D50D7">
        <w:t xml:space="preserve"> </w:t>
      </w:r>
      <w:r>
        <w:t>carrying</w:t>
      </w:r>
      <w:r w:rsidR="000D50D7" w:rsidRPr="000D50D7">
        <w:t xml:space="preserve"> </w:t>
      </w:r>
      <w:r>
        <w:t>out</w:t>
      </w:r>
      <w:r w:rsidR="000D50D7" w:rsidRPr="000D50D7">
        <w:t xml:space="preserve"> </w:t>
      </w:r>
      <w:r>
        <w:t>any</w:t>
      </w:r>
      <w:r w:rsidR="000D50D7" w:rsidRPr="000D50D7">
        <w:t xml:space="preserve"> </w:t>
      </w:r>
      <w:r>
        <w:t>activity</w:t>
      </w:r>
      <w:r w:rsidR="000D50D7" w:rsidRPr="000D50D7">
        <w:t xml:space="preserve"> </w:t>
      </w:r>
      <w:r>
        <w:t>authorised</w:t>
      </w:r>
      <w:r w:rsidR="000D50D7" w:rsidRPr="000D50D7">
        <w:t xml:space="preserve"> </w:t>
      </w:r>
      <w:r>
        <w:t>by</w:t>
      </w:r>
      <w:r w:rsidR="000D50D7" w:rsidRPr="000D50D7">
        <w:t xml:space="preserve"> </w:t>
      </w:r>
      <w:r>
        <w:t>paragraph</w:t>
      </w:r>
      <w:r w:rsidR="000D50D7" w:rsidRPr="000D50D7">
        <w:t xml:space="preserve"> </w:t>
      </w:r>
      <w:r>
        <w:fldChar w:fldCharType="begin"/>
      </w:r>
      <w:r>
        <w:instrText xml:space="preserve"> REF _Ref77872535 \r \h </w:instrText>
      </w:r>
      <w:r>
        <w:fldChar w:fldCharType="separate"/>
      </w:r>
      <w:r w:rsidR="000D50D7">
        <w:t>(1)</w:t>
      </w:r>
      <w:r>
        <w:fldChar w:fldCharType="end"/>
      </w:r>
      <w:r>
        <w:t>—</w:t>
      </w:r>
      <w:bookmarkEnd w:id="828"/>
    </w:p>
    <w:p w14:paraId="2ED7AE96" w14:textId="77777777" w:rsidR="00283174" w:rsidRDefault="00283174" w:rsidP="00283174">
      <w:pPr>
        <w:pStyle w:val="N3"/>
      </w:pPr>
      <w:r>
        <w:t>the</w:t>
      </w:r>
      <w:r w:rsidR="000D50D7" w:rsidRPr="000D50D7">
        <w:t xml:space="preserve"> </w:t>
      </w:r>
      <w:r w:rsidRPr="00F73049">
        <w:t>undertaker</w:t>
      </w:r>
      <w:r w:rsidR="000D50D7" w:rsidRPr="000D50D7">
        <w:t xml:space="preserve"> </w:t>
      </w:r>
      <w:r w:rsidRPr="00F73049">
        <w:t>must</w:t>
      </w:r>
      <w:r w:rsidR="000D50D7" w:rsidRPr="000D50D7">
        <w:t xml:space="preserve"> </w:t>
      </w:r>
      <w:r w:rsidRPr="00F73049">
        <w:t>do</w:t>
      </w:r>
      <w:r w:rsidR="000D50D7" w:rsidRPr="000D50D7">
        <w:t xml:space="preserve"> </w:t>
      </w:r>
      <w:r w:rsidRPr="00F73049">
        <w:t>no</w:t>
      </w:r>
      <w:r w:rsidR="000D50D7" w:rsidRPr="000D50D7">
        <w:t xml:space="preserve"> </w:t>
      </w:r>
      <w:r w:rsidRPr="00F73049">
        <w:t>unnecessary</w:t>
      </w:r>
      <w:r w:rsidR="000D50D7" w:rsidRPr="000D50D7">
        <w:t xml:space="preserve"> </w:t>
      </w:r>
      <w:r w:rsidRPr="00F73049">
        <w:t>damage</w:t>
      </w:r>
      <w:r w:rsidR="000D50D7" w:rsidRPr="000D50D7">
        <w:t xml:space="preserve"> </w:t>
      </w:r>
      <w:r w:rsidRPr="00F73049">
        <w:t>to</w:t>
      </w:r>
      <w:r w:rsidR="000D50D7" w:rsidRPr="000D50D7">
        <w:t xml:space="preserve"> </w:t>
      </w:r>
      <w:r w:rsidRPr="00F73049">
        <w:t>any</w:t>
      </w:r>
      <w:r w:rsidR="000D50D7" w:rsidRPr="000D50D7">
        <w:t xml:space="preserve"> </w:t>
      </w:r>
      <w:r w:rsidRPr="00F73049">
        <w:t>tree</w:t>
      </w:r>
      <w:r w:rsidR="000D50D7" w:rsidRPr="000D50D7">
        <w:t xml:space="preserve"> </w:t>
      </w:r>
      <w:r w:rsidRPr="00F73049">
        <w:t>and</w:t>
      </w:r>
      <w:r w:rsidR="000D50D7" w:rsidRPr="000D50D7">
        <w:t xml:space="preserve"> </w:t>
      </w:r>
      <w:r w:rsidRPr="00F73049">
        <w:t>must</w:t>
      </w:r>
      <w:r w:rsidR="000D50D7" w:rsidRPr="000D50D7">
        <w:t xml:space="preserve"> </w:t>
      </w:r>
      <w:r w:rsidRPr="00F73049">
        <w:t>pay</w:t>
      </w:r>
      <w:r w:rsidR="000D50D7" w:rsidRPr="000D50D7">
        <w:t xml:space="preserve"> </w:t>
      </w:r>
      <w:r w:rsidRPr="00F73049">
        <w:t>compensation</w:t>
      </w:r>
      <w:r w:rsidR="000D50D7" w:rsidRPr="000D50D7">
        <w:t xml:space="preserve"> </w:t>
      </w:r>
      <w:r w:rsidRPr="00F73049">
        <w:t>to</w:t>
      </w:r>
      <w:r w:rsidR="000D50D7" w:rsidRPr="000D50D7">
        <w:t xml:space="preserve"> </w:t>
      </w:r>
      <w:r w:rsidRPr="00F73049">
        <w:t>any</w:t>
      </w:r>
      <w:r w:rsidR="000D50D7" w:rsidRPr="000D50D7">
        <w:t xml:space="preserve"> </w:t>
      </w:r>
      <w:r w:rsidRPr="00F73049">
        <w:t>person</w:t>
      </w:r>
      <w:r w:rsidR="000D50D7" w:rsidRPr="000D50D7">
        <w:t xml:space="preserve"> </w:t>
      </w:r>
      <w:r w:rsidRPr="00F73049">
        <w:t>for</w:t>
      </w:r>
      <w:r w:rsidR="000D50D7" w:rsidRPr="000D50D7">
        <w:t xml:space="preserve"> </w:t>
      </w:r>
      <w:r w:rsidRPr="00F73049">
        <w:t>any</w:t>
      </w:r>
      <w:r w:rsidR="000D50D7" w:rsidRPr="000D50D7">
        <w:t xml:space="preserve"> </w:t>
      </w:r>
      <w:r w:rsidRPr="00F73049">
        <w:t>loss</w:t>
      </w:r>
      <w:r w:rsidR="000D50D7" w:rsidRPr="000D50D7">
        <w:t xml:space="preserve"> </w:t>
      </w:r>
      <w:r w:rsidRPr="00F73049">
        <w:t>or</w:t>
      </w:r>
      <w:r w:rsidR="000D50D7" w:rsidRPr="000D50D7">
        <w:t xml:space="preserve"> </w:t>
      </w:r>
      <w:r w:rsidRPr="00F73049">
        <w:t>damage</w:t>
      </w:r>
      <w:r w:rsidR="000D50D7" w:rsidRPr="000D50D7">
        <w:t xml:space="preserve"> </w:t>
      </w:r>
      <w:r w:rsidRPr="00F73049">
        <w:t>arising</w:t>
      </w:r>
      <w:r w:rsidR="000D50D7" w:rsidRPr="000D50D7">
        <w:t xml:space="preserve"> </w:t>
      </w:r>
      <w:r w:rsidRPr="00F73049">
        <w:t>from</w:t>
      </w:r>
      <w:r w:rsidR="000D50D7" w:rsidRPr="000D50D7">
        <w:t xml:space="preserve"> </w:t>
      </w:r>
      <w:r w:rsidRPr="00F73049">
        <w:t>such</w:t>
      </w:r>
      <w:r w:rsidR="000D50D7" w:rsidRPr="000D50D7">
        <w:t xml:space="preserve"> </w:t>
      </w:r>
      <w:r w:rsidRPr="00F73049">
        <w:t>activity;</w:t>
      </w:r>
      <w:r w:rsidR="000D50D7" w:rsidRPr="000D50D7">
        <w:t xml:space="preserve"> </w:t>
      </w:r>
      <w:r>
        <w:t>and</w:t>
      </w:r>
    </w:p>
    <w:p w14:paraId="23516D09" w14:textId="77777777" w:rsidR="00283174" w:rsidRDefault="00283174" w:rsidP="00283174">
      <w:pPr>
        <w:pStyle w:val="N3"/>
      </w:pPr>
      <w:r>
        <w:t>the</w:t>
      </w:r>
      <w:r w:rsidR="000D50D7" w:rsidRPr="000D50D7">
        <w:t xml:space="preserve"> </w:t>
      </w:r>
      <w:r>
        <w:t>duty</w:t>
      </w:r>
      <w:r w:rsidR="000D50D7" w:rsidRPr="000D50D7">
        <w:t xml:space="preserve"> </w:t>
      </w:r>
      <w:r>
        <w:t>contained</w:t>
      </w:r>
      <w:r w:rsidR="000D50D7" w:rsidRPr="000D50D7">
        <w:t xml:space="preserve"> </w:t>
      </w:r>
      <w:r>
        <w:t>in</w:t>
      </w:r>
      <w:r w:rsidR="000D50D7" w:rsidRPr="000D50D7">
        <w:t xml:space="preserve"> </w:t>
      </w:r>
      <w:r>
        <w:t>section</w:t>
      </w:r>
      <w:r w:rsidR="000D50D7" w:rsidRPr="000D50D7">
        <w:t xml:space="preserve"> </w:t>
      </w:r>
      <w:r>
        <w:t>206(1)</w:t>
      </w:r>
      <w:r w:rsidR="000D50D7" w:rsidRPr="000D50D7">
        <w:t xml:space="preserve"> </w:t>
      </w:r>
      <w:r>
        <w:t>(replacement</w:t>
      </w:r>
      <w:r w:rsidR="000D50D7" w:rsidRPr="000D50D7">
        <w:t xml:space="preserve"> </w:t>
      </w:r>
      <w:r>
        <w:t>of</w:t>
      </w:r>
      <w:r w:rsidR="000D50D7" w:rsidRPr="000D50D7">
        <w:t xml:space="preserve"> </w:t>
      </w:r>
      <w:r>
        <w:t>trees)</w:t>
      </w:r>
      <w:r w:rsidR="000D50D7" w:rsidRPr="000D50D7">
        <w:t xml:space="preserve"> </w:t>
      </w:r>
      <w:r>
        <w:t>of</w:t>
      </w:r>
      <w:r w:rsidR="000D50D7" w:rsidRPr="000D50D7">
        <w:t xml:space="preserve"> </w:t>
      </w:r>
      <w:r>
        <w:t>the</w:t>
      </w:r>
      <w:r w:rsidR="000D50D7" w:rsidRPr="000D50D7">
        <w:t xml:space="preserve"> </w:t>
      </w:r>
      <w:r>
        <w:t>1990</w:t>
      </w:r>
      <w:r w:rsidR="000D50D7" w:rsidRPr="000D50D7">
        <w:t xml:space="preserve"> </w:t>
      </w:r>
      <w:r>
        <w:t>Act</w:t>
      </w:r>
      <w:r w:rsidR="000D50D7" w:rsidRPr="000D50D7">
        <w:t xml:space="preserve"> </w:t>
      </w:r>
      <w:r>
        <w:t>does</w:t>
      </w:r>
      <w:r w:rsidR="000D50D7" w:rsidRPr="000D50D7">
        <w:t xml:space="preserve"> </w:t>
      </w:r>
      <w:r>
        <w:t>not</w:t>
      </w:r>
      <w:r w:rsidR="000D50D7" w:rsidRPr="000D50D7">
        <w:t xml:space="preserve"> </w:t>
      </w:r>
      <w:r>
        <w:t>apply.</w:t>
      </w:r>
    </w:p>
    <w:p w14:paraId="05D0C31F" w14:textId="77777777" w:rsidR="00283174" w:rsidRDefault="00283174" w:rsidP="00283174">
      <w:pPr>
        <w:pStyle w:val="N2"/>
      </w:pPr>
      <w:r>
        <w:t>The</w:t>
      </w:r>
      <w:r w:rsidR="000D50D7" w:rsidRPr="000D50D7">
        <w:t xml:space="preserve"> </w:t>
      </w:r>
      <w:r>
        <w:t>authority</w:t>
      </w:r>
      <w:r w:rsidR="000D50D7" w:rsidRPr="000D50D7">
        <w:t xml:space="preserve"> </w:t>
      </w:r>
      <w:r>
        <w:t>given</w:t>
      </w:r>
      <w:r w:rsidR="000D50D7" w:rsidRPr="000D50D7">
        <w:t xml:space="preserve"> </w:t>
      </w:r>
      <w:r>
        <w:t>by</w:t>
      </w:r>
      <w:r w:rsidR="000D50D7" w:rsidRPr="000D50D7">
        <w:t xml:space="preserve"> </w:t>
      </w:r>
      <w:r>
        <w:t>paragraph</w:t>
      </w:r>
      <w:r w:rsidR="000D50D7" w:rsidRPr="000D50D7">
        <w:t xml:space="preserve"> </w:t>
      </w:r>
      <w:r>
        <w:fldChar w:fldCharType="begin"/>
      </w:r>
      <w:r>
        <w:instrText xml:space="preserve"> REF _Ref77872535 \r \h </w:instrText>
      </w:r>
      <w:r>
        <w:fldChar w:fldCharType="separate"/>
      </w:r>
      <w:r w:rsidR="000D50D7">
        <w:t>(1)</w:t>
      </w:r>
      <w:r>
        <w:fldChar w:fldCharType="end"/>
      </w:r>
      <w:r w:rsidR="000D50D7" w:rsidRPr="000D50D7">
        <w:t xml:space="preserve"> </w:t>
      </w:r>
      <w:r>
        <w:t>constitutes</w:t>
      </w:r>
      <w:r w:rsidR="000D50D7" w:rsidRPr="000D50D7">
        <w:t xml:space="preserve"> </w:t>
      </w:r>
      <w:r>
        <w:t>a</w:t>
      </w:r>
      <w:r w:rsidR="000D50D7" w:rsidRPr="000D50D7">
        <w:t xml:space="preserve"> </w:t>
      </w:r>
      <w:r>
        <w:t>deemed</w:t>
      </w:r>
      <w:r w:rsidR="000D50D7" w:rsidRPr="000D50D7">
        <w:t xml:space="preserve"> </w:t>
      </w:r>
      <w:r>
        <w:t>consent</w:t>
      </w:r>
      <w:r w:rsidR="000D50D7" w:rsidRPr="000D50D7">
        <w:t xml:space="preserve"> </w:t>
      </w:r>
      <w:r>
        <w:t>under</w:t>
      </w:r>
      <w:r w:rsidR="000D50D7" w:rsidRPr="000D50D7">
        <w:t xml:space="preserve"> </w:t>
      </w:r>
      <w:r>
        <w:t>the</w:t>
      </w:r>
      <w:r w:rsidR="000D50D7" w:rsidRPr="000D50D7">
        <w:t xml:space="preserve"> </w:t>
      </w:r>
      <w:r>
        <w:t>relevant</w:t>
      </w:r>
      <w:r w:rsidR="000D50D7" w:rsidRPr="000D50D7">
        <w:t xml:space="preserve"> </w:t>
      </w:r>
      <w:r>
        <w:t>tree</w:t>
      </w:r>
      <w:r w:rsidR="000D50D7" w:rsidRPr="000D50D7">
        <w:t xml:space="preserve"> </w:t>
      </w:r>
      <w:r>
        <w:t>preservation</w:t>
      </w:r>
      <w:r w:rsidR="000D50D7" w:rsidRPr="000D50D7">
        <w:t xml:space="preserve"> </w:t>
      </w:r>
      <w:r>
        <w:t>order.</w:t>
      </w:r>
    </w:p>
    <w:p w14:paraId="34DA2F5D" w14:textId="77777777" w:rsidR="00283174" w:rsidRDefault="00283174" w:rsidP="001F0481">
      <w:pPr>
        <w:pStyle w:val="N2"/>
      </w:pPr>
      <w:r>
        <w:t>Any</w:t>
      </w:r>
      <w:r w:rsidR="000D50D7" w:rsidRPr="000D50D7">
        <w:t xml:space="preserve"> </w:t>
      </w:r>
      <w:r>
        <w:t>dispute</w:t>
      </w:r>
      <w:r w:rsidR="000D50D7" w:rsidRPr="000D50D7">
        <w:t xml:space="preserve"> </w:t>
      </w:r>
      <w:r>
        <w:t>as</w:t>
      </w:r>
      <w:r w:rsidR="000D50D7" w:rsidRPr="000D50D7">
        <w:t xml:space="preserve"> </w:t>
      </w:r>
      <w:r>
        <w:t>to</w:t>
      </w:r>
      <w:r w:rsidR="000D50D7" w:rsidRPr="000D50D7">
        <w:t xml:space="preserve"> </w:t>
      </w:r>
      <w:r>
        <w:t>a</w:t>
      </w:r>
      <w:r w:rsidR="000D50D7" w:rsidRPr="000D50D7">
        <w:t xml:space="preserve"> </w:t>
      </w:r>
      <w:r>
        <w:t>person’s</w:t>
      </w:r>
      <w:r w:rsidR="000D50D7" w:rsidRPr="000D50D7">
        <w:t xml:space="preserve"> </w:t>
      </w:r>
      <w:r>
        <w:t>entitlement</w:t>
      </w:r>
      <w:r w:rsidR="000D50D7" w:rsidRPr="000D50D7">
        <w:t xml:space="preserve"> </w:t>
      </w:r>
      <w:r>
        <w:t>to</w:t>
      </w:r>
      <w:r w:rsidR="000D50D7" w:rsidRPr="000D50D7">
        <w:t xml:space="preserve"> </w:t>
      </w:r>
      <w:r>
        <w:t>compensation</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_Ref77872625 \r \h </w:instrText>
      </w:r>
      <w:r>
        <w:fldChar w:fldCharType="separate"/>
      </w:r>
      <w:r w:rsidR="000D50D7">
        <w:t>(2)</w:t>
      </w:r>
      <w:r>
        <w:fldChar w:fldCharType="end"/>
      </w:r>
      <w:r>
        <w:t>,</w:t>
      </w:r>
      <w:r w:rsidR="000D50D7" w:rsidRPr="000D50D7">
        <w:t xml:space="preserve"> </w:t>
      </w:r>
      <w:r>
        <w:t>or</w:t>
      </w:r>
      <w:r w:rsidR="000D50D7" w:rsidRPr="000D50D7">
        <w:t xml:space="preserve"> </w:t>
      </w:r>
      <w:r>
        <w:t>as</w:t>
      </w:r>
      <w:r w:rsidR="000D50D7" w:rsidRPr="000D50D7">
        <w:t xml:space="preserve"> </w:t>
      </w:r>
      <w:r>
        <w:t>to</w:t>
      </w:r>
      <w:r w:rsidR="000D50D7" w:rsidRPr="000D50D7">
        <w:t xml:space="preserve"> </w:t>
      </w:r>
      <w:r>
        <w:t>the</w:t>
      </w:r>
      <w:r w:rsidR="000D50D7" w:rsidRPr="000D50D7">
        <w:t xml:space="preserve"> </w:t>
      </w:r>
      <w:r>
        <w:t>amount</w:t>
      </w:r>
      <w:r w:rsidR="000D50D7" w:rsidRPr="000D50D7">
        <w:t xml:space="preserve"> </w:t>
      </w:r>
      <w:r>
        <w:t>of</w:t>
      </w:r>
      <w:r w:rsidR="000D50D7" w:rsidRPr="000D50D7">
        <w:t xml:space="preserve"> </w:t>
      </w:r>
      <w:r>
        <w:t>compensation,</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determined</w:t>
      </w:r>
      <w:r w:rsidR="000D50D7" w:rsidRPr="000D50D7">
        <w:t xml:space="preserve"> </w:t>
      </w:r>
      <w:r>
        <w:t>under</w:t>
      </w:r>
      <w:r w:rsidR="000D50D7" w:rsidRPr="000D50D7">
        <w:t xml:space="preserve"> </w:t>
      </w:r>
      <w:r>
        <w:t>Part</w:t>
      </w:r>
      <w:r w:rsidR="000D50D7" w:rsidRPr="000D50D7">
        <w:t xml:space="preserve"> </w:t>
      </w:r>
      <w:r>
        <w:t>1</w:t>
      </w:r>
      <w:r w:rsidR="000D50D7" w:rsidRPr="000D50D7">
        <w:t xml:space="preserve"> </w:t>
      </w:r>
      <w:r w:rsidR="001F0481">
        <w:t>(determination</w:t>
      </w:r>
      <w:r w:rsidR="000D50D7" w:rsidRPr="000D50D7">
        <w:t xml:space="preserve"> </w:t>
      </w:r>
      <w:r w:rsidR="001F0481">
        <w:t>of</w:t>
      </w:r>
      <w:r w:rsidR="000D50D7" w:rsidRPr="000D50D7">
        <w:t xml:space="preserve"> </w:t>
      </w:r>
      <w:r w:rsidR="001F0481">
        <w:t>questions</w:t>
      </w:r>
      <w:r w:rsidR="000D50D7" w:rsidRPr="000D50D7">
        <w:t xml:space="preserve"> </w:t>
      </w:r>
      <w:r w:rsidR="001F0481">
        <w:t>of</w:t>
      </w:r>
      <w:r w:rsidR="000D50D7" w:rsidRPr="000D50D7">
        <w:t xml:space="preserve"> </w:t>
      </w:r>
      <w:r w:rsidR="001F0481">
        <w:t>disputed</w:t>
      </w:r>
      <w:r w:rsidR="000D50D7" w:rsidRPr="000D50D7">
        <w:t xml:space="preserve"> </w:t>
      </w:r>
      <w:r w:rsidR="001F0481">
        <w:t>compensation)</w:t>
      </w:r>
      <w:r w:rsidR="000D50D7" w:rsidRPr="000D50D7">
        <w:t xml:space="preserve"> </w:t>
      </w:r>
      <w:r>
        <w:t>of</w:t>
      </w:r>
      <w:r w:rsidR="000D50D7" w:rsidRPr="000D50D7">
        <w:t xml:space="preserve"> </w:t>
      </w:r>
      <w:r>
        <w:t>the</w:t>
      </w:r>
      <w:r w:rsidR="000D50D7" w:rsidRPr="000D50D7">
        <w:t xml:space="preserve"> </w:t>
      </w:r>
      <w:r>
        <w:t>1961</w:t>
      </w:r>
      <w:r w:rsidR="000D50D7" w:rsidRPr="000D50D7">
        <w:t xml:space="preserve"> </w:t>
      </w:r>
      <w:r>
        <w:t>Act.</w:t>
      </w:r>
    </w:p>
    <w:p w14:paraId="3157D7FB" w14:textId="77777777" w:rsidR="00283174" w:rsidRDefault="00283174" w:rsidP="00283174">
      <w:pPr>
        <w:pStyle w:val="H1"/>
      </w:pPr>
      <w:bookmarkStart w:id="829" w:name="TOC27_07_2021_11_18_16_513"/>
      <w:bookmarkStart w:id="830" w:name="TOC27_07_2021_11_36_14_512"/>
      <w:bookmarkStart w:id="831" w:name="TOC27_07_2021_11_48_02_512"/>
      <w:bookmarkStart w:id="832" w:name="TOC27_07_2021_11_50_47_514"/>
      <w:bookmarkStart w:id="833" w:name="TOC01_02_2022_15_14_24_544"/>
      <w:bookmarkStart w:id="834" w:name="TOC02_02_2022_13_02_49_524"/>
      <w:bookmarkStart w:id="835" w:name="TOC18_02_2022_17_52_44_544"/>
      <w:bookmarkStart w:id="836" w:name="TOC23_02_2022_21_19_37_542"/>
      <w:bookmarkStart w:id="837" w:name="TOC15_08_2022_16_06_13_540"/>
      <w:bookmarkStart w:id="838" w:name="TOC06_09_2022_15_41_36_539"/>
      <w:bookmarkStart w:id="839" w:name="TOC04_10_2022_16_50_01_540"/>
      <w:bookmarkStart w:id="840" w:name="TOC23_11_2022_11_32_56_541"/>
      <w:bookmarkStart w:id="841" w:name="TOC10_01_2023_14_27_52_541"/>
      <w:bookmarkEnd w:id="829"/>
      <w:bookmarkEnd w:id="830"/>
      <w:bookmarkEnd w:id="831"/>
      <w:bookmarkEnd w:id="832"/>
      <w:bookmarkEnd w:id="833"/>
      <w:bookmarkEnd w:id="834"/>
      <w:bookmarkEnd w:id="835"/>
      <w:bookmarkEnd w:id="836"/>
      <w:bookmarkEnd w:id="837"/>
      <w:bookmarkEnd w:id="838"/>
      <w:bookmarkEnd w:id="839"/>
      <w:bookmarkEnd w:id="840"/>
      <w:bookmarkEnd w:id="841"/>
      <w:r>
        <w:t>Certification</w:t>
      </w:r>
      <w:r w:rsidR="000D50D7" w:rsidRPr="000D50D7">
        <w:t xml:space="preserve"> </w:t>
      </w:r>
      <w:r>
        <w:t>of</w:t>
      </w:r>
      <w:r w:rsidR="000D50D7" w:rsidRPr="000D50D7">
        <w:t xml:space="preserve"> </w:t>
      </w:r>
      <w:r>
        <w:t>plans</w:t>
      </w:r>
      <w:r w:rsidR="000D50D7" w:rsidRPr="000D50D7">
        <w:t xml:space="preserve"> </w:t>
      </w:r>
      <w:r>
        <w:t>and</w:t>
      </w:r>
      <w:r w:rsidR="000D50D7" w:rsidRPr="000D50D7">
        <w:t xml:space="preserve"> </w:t>
      </w:r>
      <w:r>
        <w:t>documents,</w:t>
      </w:r>
      <w:r w:rsidR="000D50D7" w:rsidRPr="000D50D7">
        <w:t xml:space="preserve"> </w:t>
      </w:r>
      <w:r>
        <w:t>etc.</w:t>
      </w:r>
    </w:p>
    <w:p w14:paraId="12057FD1" w14:textId="77777777" w:rsidR="00283174" w:rsidRDefault="00283174" w:rsidP="00283174">
      <w:pPr>
        <w:pStyle w:val="N1"/>
      </w:pPr>
      <w:bookmarkStart w:id="842" w:name="_Ref78126118"/>
      <w:r>
        <w:t>—</w:t>
      </w:r>
      <w:r>
        <w:fldChar w:fldCharType="begin"/>
      </w:r>
      <w:r>
        <w:instrText xml:space="preserve"> LISTNUM "SEQ1" \l 2 </w:instrText>
      </w:r>
      <w:r>
        <w:fldChar w:fldCharType="end"/>
      </w:r>
      <w:r w:rsidR="000D50D7" w:rsidRPr="000D50D7">
        <w:t> </w:t>
      </w:r>
      <w:r>
        <w:t>The</w:t>
      </w:r>
      <w:r w:rsidR="000D50D7" w:rsidRPr="000D50D7">
        <w:t xml:space="preserve"> </w:t>
      </w:r>
      <w:r>
        <w:t>undertaker</w:t>
      </w:r>
      <w:r w:rsidR="000D50D7" w:rsidRPr="000D50D7">
        <w:t xml:space="preserve"> </w:t>
      </w:r>
      <w:r>
        <w:t>must,</w:t>
      </w:r>
      <w:r w:rsidR="000D50D7" w:rsidRPr="000D50D7">
        <w:t xml:space="preserve"> </w:t>
      </w:r>
      <w:r>
        <w:t>as</w:t>
      </w:r>
      <w:r w:rsidR="000D50D7" w:rsidRPr="000D50D7">
        <w:t xml:space="preserve"> </w:t>
      </w:r>
      <w:r>
        <w:t>soon</w:t>
      </w:r>
      <w:r w:rsidR="000D50D7" w:rsidRPr="000D50D7">
        <w:t xml:space="preserve"> </w:t>
      </w:r>
      <w:r>
        <w:t>as</w:t>
      </w:r>
      <w:r w:rsidR="000D50D7" w:rsidRPr="000D50D7">
        <w:t xml:space="preserve"> </w:t>
      </w:r>
      <w:r w:rsidRPr="00F73049">
        <w:t>practicable</w:t>
      </w:r>
      <w:r w:rsidR="000D50D7" w:rsidRPr="000D50D7">
        <w:t xml:space="preserve"> </w:t>
      </w:r>
      <w:r w:rsidRPr="00F73049">
        <w:t>after</w:t>
      </w:r>
      <w:r w:rsidR="000D50D7" w:rsidRPr="000D50D7">
        <w:t xml:space="preserve"> </w:t>
      </w:r>
      <w:r w:rsidRPr="00F73049">
        <w:t>the</w:t>
      </w:r>
      <w:r w:rsidR="000D50D7" w:rsidRPr="000D50D7">
        <w:t xml:space="preserve"> </w:t>
      </w:r>
      <w:r w:rsidRPr="00F73049">
        <w:t>making</w:t>
      </w:r>
      <w:r w:rsidR="000D50D7" w:rsidRPr="000D50D7">
        <w:t xml:space="preserve"> </w:t>
      </w:r>
      <w:r w:rsidRPr="00F73049">
        <w:t>of</w:t>
      </w:r>
      <w:r w:rsidR="000D50D7" w:rsidRPr="000D50D7">
        <w:t xml:space="preserve"> </w:t>
      </w:r>
      <w:r w:rsidRPr="00F73049">
        <w:t>this</w:t>
      </w:r>
      <w:r w:rsidR="000D50D7" w:rsidRPr="000D50D7">
        <w:t xml:space="preserve"> </w:t>
      </w:r>
      <w:r w:rsidRPr="00F73049">
        <w:t>Order,</w:t>
      </w:r>
      <w:r w:rsidR="000D50D7" w:rsidRPr="000D50D7">
        <w:t xml:space="preserve"> </w:t>
      </w:r>
      <w:r w:rsidRPr="00F73049">
        <w:t>submit</w:t>
      </w:r>
      <w:r w:rsidR="000D50D7" w:rsidRPr="000D50D7">
        <w:t xml:space="preserve"> </w:t>
      </w:r>
      <w:r w:rsidRPr="00F73049">
        <w:t>to</w:t>
      </w:r>
      <w:r w:rsidR="000D50D7" w:rsidRPr="000D50D7">
        <w:t xml:space="preserve"> </w:t>
      </w:r>
      <w:r w:rsidRPr="00F73049">
        <w:t>the</w:t>
      </w:r>
      <w:r w:rsidR="000D50D7" w:rsidRPr="000D50D7">
        <w:t xml:space="preserve"> </w:t>
      </w:r>
      <w:r w:rsidRPr="00F73049">
        <w:t>Secretary</w:t>
      </w:r>
      <w:r w:rsidR="000D50D7" w:rsidRPr="000D50D7">
        <w:t xml:space="preserve"> </w:t>
      </w:r>
      <w:r w:rsidRPr="00F73049">
        <w:t>of</w:t>
      </w:r>
      <w:r w:rsidR="000D50D7" w:rsidRPr="000D50D7">
        <w:t xml:space="preserve"> </w:t>
      </w:r>
      <w:r w:rsidRPr="00F73049">
        <w:t>State</w:t>
      </w:r>
      <w:r w:rsidR="000D50D7" w:rsidRPr="000D50D7">
        <w:t xml:space="preserve"> </w:t>
      </w:r>
      <w:r w:rsidRPr="00F73049">
        <w:t>copies</w:t>
      </w:r>
      <w:r w:rsidR="000D50D7" w:rsidRPr="000D50D7">
        <w:t xml:space="preserve"> </w:t>
      </w:r>
      <w:r w:rsidRPr="00F73049">
        <w:t>of</w:t>
      </w:r>
      <w:r w:rsidR="000D50D7" w:rsidRPr="000D50D7">
        <w:t xml:space="preserve"> </w:t>
      </w:r>
      <w:r w:rsidRPr="00F73049">
        <w:t>all</w:t>
      </w:r>
      <w:r w:rsidR="000D50D7" w:rsidRPr="000D50D7">
        <w:t xml:space="preserve"> </w:t>
      </w:r>
      <w:r w:rsidRPr="00F73049">
        <w:t>documents</w:t>
      </w:r>
      <w:r w:rsidR="000D50D7" w:rsidRPr="000D50D7">
        <w:t xml:space="preserve"> </w:t>
      </w:r>
      <w:r w:rsidRPr="00F73049">
        <w:t>and</w:t>
      </w:r>
      <w:r w:rsidR="000D50D7" w:rsidRPr="000D50D7">
        <w:t xml:space="preserve"> </w:t>
      </w:r>
      <w:r w:rsidRPr="00F73049">
        <w:t>plans</w:t>
      </w:r>
      <w:r w:rsidR="000D50D7" w:rsidRPr="000D50D7">
        <w:t xml:space="preserve"> </w:t>
      </w:r>
      <w:r w:rsidRPr="00F73049">
        <w:t>listed</w:t>
      </w:r>
      <w:r w:rsidR="000D50D7" w:rsidRPr="000D50D7">
        <w:t xml:space="preserve"> </w:t>
      </w:r>
      <w:r w:rsidRPr="00F73049">
        <w:t>in</w:t>
      </w:r>
      <w:r w:rsidR="000D50D7" w:rsidRPr="000D50D7">
        <w:t xml:space="preserve"> </w:t>
      </w:r>
      <w:r w:rsidRPr="00F73049">
        <w:t>the</w:t>
      </w:r>
      <w:r w:rsidR="000D50D7" w:rsidRPr="000D50D7">
        <w:t xml:space="preserve"> </w:t>
      </w:r>
      <w:r w:rsidRPr="00F73049">
        <w:t>table</w:t>
      </w:r>
      <w:r w:rsidR="000D50D7" w:rsidRPr="000D50D7">
        <w:t xml:space="preserve"> </w:t>
      </w:r>
      <w:r>
        <w:t>at</w:t>
      </w:r>
      <w:r w:rsidR="000D50D7" w:rsidRPr="000D50D7">
        <w:t xml:space="preserve"> </w:t>
      </w:r>
      <w:r w:rsidRPr="00F73049">
        <w:t>Schedule</w:t>
      </w:r>
      <w:r w:rsidR="000D50D7" w:rsidRPr="000D50D7">
        <w:t xml:space="preserve"> </w:t>
      </w:r>
      <w:r w:rsidRPr="00F73049">
        <w:t>1</w:t>
      </w:r>
      <w:r>
        <w:t>3</w:t>
      </w:r>
      <w:r w:rsidR="000D50D7" w:rsidRPr="000D50D7">
        <w:t xml:space="preserve"> </w:t>
      </w:r>
      <w:r w:rsidRPr="00F73049">
        <w:t>(documents</w:t>
      </w:r>
      <w:r w:rsidR="000D50D7" w:rsidRPr="000D50D7">
        <w:t xml:space="preserve"> </w:t>
      </w:r>
      <w:r w:rsidRPr="00F73049">
        <w:t>and</w:t>
      </w:r>
      <w:r w:rsidR="000D50D7" w:rsidRPr="000D50D7">
        <w:t xml:space="preserve"> </w:t>
      </w:r>
      <w:r w:rsidRPr="00F73049">
        <w:t>plans</w:t>
      </w:r>
      <w:r w:rsidR="000D50D7" w:rsidRPr="000D50D7">
        <w:t xml:space="preserve"> </w:t>
      </w:r>
      <w:r w:rsidRPr="00F73049">
        <w:t>to</w:t>
      </w:r>
      <w:r w:rsidR="000D50D7" w:rsidRPr="000D50D7">
        <w:t xml:space="preserve"> </w:t>
      </w:r>
      <w:r w:rsidRPr="00F73049">
        <w:t>be</w:t>
      </w:r>
      <w:r w:rsidR="000D50D7" w:rsidRPr="000D50D7">
        <w:t xml:space="preserve"> </w:t>
      </w:r>
      <w:r w:rsidRPr="00F73049">
        <w:t>certified)</w:t>
      </w:r>
      <w:r w:rsidR="000D50D7" w:rsidRPr="000D50D7">
        <w:t xml:space="preserve"> </w:t>
      </w:r>
      <w:r w:rsidRPr="00F73049">
        <w:t>for</w:t>
      </w:r>
      <w:r w:rsidR="000D50D7" w:rsidRPr="000D50D7">
        <w:t xml:space="preserve"> </w:t>
      </w:r>
      <w:r w:rsidRPr="00F73049">
        <w:t>certification</w:t>
      </w:r>
      <w:r w:rsidR="000D50D7" w:rsidRPr="000D50D7">
        <w:t xml:space="preserve"> </w:t>
      </w:r>
      <w:r w:rsidRPr="00F73049">
        <w:t>that</w:t>
      </w:r>
      <w:r w:rsidR="000D50D7" w:rsidRPr="000D50D7">
        <w:t xml:space="preserve"> </w:t>
      </w:r>
      <w:r w:rsidRPr="00F73049">
        <w:t>they</w:t>
      </w:r>
      <w:r w:rsidR="000D50D7" w:rsidRPr="000D50D7">
        <w:t xml:space="preserve"> </w:t>
      </w:r>
      <w:r w:rsidRPr="00F73049">
        <w:t>are</w:t>
      </w:r>
      <w:r w:rsidR="000D50D7" w:rsidRPr="000D50D7">
        <w:t xml:space="preserve"> </w:t>
      </w:r>
      <w:r w:rsidRPr="00F73049">
        <w:t>true</w:t>
      </w:r>
      <w:r w:rsidR="000D50D7" w:rsidRPr="000D50D7">
        <w:t xml:space="preserve"> </w:t>
      </w:r>
      <w:r w:rsidRPr="00F73049">
        <w:t>copies</w:t>
      </w:r>
      <w:r w:rsidR="000D50D7" w:rsidRPr="000D50D7">
        <w:t xml:space="preserve"> </w:t>
      </w:r>
      <w:r w:rsidRPr="00F73049">
        <w:t>of</w:t>
      </w:r>
      <w:r w:rsidR="000D50D7" w:rsidRPr="000D50D7">
        <w:t xml:space="preserve"> </w:t>
      </w:r>
      <w:r w:rsidRPr="00F73049">
        <w:t>the</w:t>
      </w:r>
      <w:r w:rsidR="000D50D7" w:rsidRPr="000D50D7">
        <w:t xml:space="preserve"> </w:t>
      </w:r>
      <w:r w:rsidRPr="00F73049">
        <w:t>documents</w:t>
      </w:r>
      <w:r w:rsidR="000D50D7" w:rsidRPr="000D50D7">
        <w:t xml:space="preserve"> </w:t>
      </w:r>
      <w:r w:rsidRPr="00F73049">
        <w:t>referred</w:t>
      </w:r>
      <w:r w:rsidR="000D50D7" w:rsidRPr="000D50D7">
        <w:t xml:space="preserve"> </w:t>
      </w:r>
      <w:r w:rsidRPr="00F73049">
        <w:t>to</w:t>
      </w:r>
      <w:r w:rsidR="000D50D7" w:rsidRPr="000D50D7">
        <w:t xml:space="preserve"> </w:t>
      </w:r>
      <w:r w:rsidRPr="00F73049">
        <w:t>in</w:t>
      </w:r>
      <w:r w:rsidR="000D50D7" w:rsidRPr="000D50D7">
        <w:t xml:space="preserve"> </w:t>
      </w:r>
      <w:r w:rsidRPr="00F73049">
        <w:t>this</w:t>
      </w:r>
      <w:r w:rsidR="000D50D7" w:rsidRPr="000D50D7">
        <w:t xml:space="preserve"> </w:t>
      </w:r>
      <w:r w:rsidRPr="00F73049">
        <w:t>Order</w:t>
      </w:r>
      <w:r>
        <w:t>.</w:t>
      </w:r>
      <w:bookmarkEnd w:id="842"/>
    </w:p>
    <w:p w14:paraId="78054146" w14:textId="77777777" w:rsidR="00283174" w:rsidRDefault="00283174" w:rsidP="00283174">
      <w:pPr>
        <w:pStyle w:val="N2"/>
      </w:pPr>
      <w:r>
        <w:t>A</w:t>
      </w:r>
      <w:r w:rsidR="000D50D7" w:rsidRPr="000D50D7">
        <w:t xml:space="preserve"> </w:t>
      </w:r>
      <w:r>
        <w:t>plan</w:t>
      </w:r>
      <w:r w:rsidR="000D50D7" w:rsidRPr="000D50D7">
        <w:t xml:space="preserve"> </w:t>
      </w:r>
      <w:r>
        <w:t>or</w:t>
      </w:r>
      <w:r w:rsidR="000D50D7" w:rsidRPr="000D50D7">
        <w:t xml:space="preserve"> </w:t>
      </w:r>
      <w:r>
        <w:t>document</w:t>
      </w:r>
      <w:r w:rsidR="000D50D7" w:rsidRPr="000D50D7">
        <w:t xml:space="preserve"> </w:t>
      </w:r>
      <w:r>
        <w:t>so</w:t>
      </w:r>
      <w:r w:rsidR="000D50D7" w:rsidRPr="000D50D7">
        <w:t xml:space="preserve"> </w:t>
      </w:r>
      <w:r>
        <w:t>certified</w:t>
      </w:r>
      <w:r w:rsidR="000D50D7" w:rsidRPr="000D50D7">
        <w:t xml:space="preserve"> </w:t>
      </w:r>
      <w:r w:rsidRPr="00F73049">
        <w:t>is</w:t>
      </w:r>
      <w:r w:rsidR="000D50D7" w:rsidRPr="000D50D7">
        <w:t xml:space="preserve"> </w:t>
      </w:r>
      <w:r w:rsidRPr="00F73049">
        <w:t>admissible</w:t>
      </w:r>
      <w:r w:rsidR="000D50D7" w:rsidRPr="000D50D7">
        <w:t xml:space="preserve"> </w:t>
      </w:r>
      <w:r w:rsidRPr="00F73049">
        <w:t>in</w:t>
      </w:r>
      <w:r w:rsidR="000D50D7" w:rsidRPr="000D50D7">
        <w:t xml:space="preserve"> </w:t>
      </w:r>
      <w:r w:rsidRPr="00F73049">
        <w:t>any</w:t>
      </w:r>
      <w:r w:rsidR="000D50D7" w:rsidRPr="000D50D7">
        <w:t xml:space="preserve"> </w:t>
      </w:r>
      <w:r w:rsidRPr="00F73049">
        <w:t>proceedings</w:t>
      </w:r>
      <w:r w:rsidR="000D50D7" w:rsidRPr="000D50D7">
        <w:t xml:space="preserve"> </w:t>
      </w:r>
      <w:r w:rsidRPr="00F73049">
        <w:t>as</w:t>
      </w:r>
      <w:r w:rsidR="000D50D7" w:rsidRPr="000D50D7">
        <w:t xml:space="preserve"> </w:t>
      </w:r>
      <w:r w:rsidRPr="00F73049">
        <w:t>evidence</w:t>
      </w:r>
      <w:r w:rsidR="000D50D7" w:rsidRPr="000D50D7">
        <w:t xml:space="preserve"> </w:t>
      </w:r>
      <w:r w:rsidRPr="00F73049">
        <w:t>of</w:t>
      </w:r>
      <w:r w:rsidR="000D50D7" w:rsidRPr="000D50D7">
        <w:t xml:space="preserve"> </w:t>
      </w:r>
      <w:r w:rsidRPr="00F73049">
        <w:t>the</w:t>
      </w:r>
      <w:r w:rsidR="000D50D7" w:rsidRPr="000D50D7">
        <w:t xml:space="preserve"> </w:t>
      </w:r>
      <w:r w:rsidRPr="00F73049">
        <w:t>contents</w:t>
      </w:r>
      <w:r w:rsidR="000D50D7" w:rsidRPr="000D50D7">
        <w:t xml:space="preserve"> </w:t>
      </w:r>
      <w:r w:rsidRPr="00F73049">
        <w:t>of</w:t>
      </w:r>
      <w:r w:rsidR="000D50D7" w:rsidRPr="000D50D7">
        <w:t xml:space="preserve"> </w:t>
      </w:r>
      <w:r w:rsidRPr="00F73049">
        <w:t>the</w:t>
      </w:r>
      <w:r w:rsidR="000D50D7" w:rsidRPr="000D50D7">
        <w:t xml:space="preserve"> </w:t>
      </w:r>
      <w:r w:rsidRPr="00F73049">
        <w:t>document</w:t>
      </w:r>
      <w:r w:rsidR="000D50D7" w:rsidRPr="000D50D7">
        <w:t xml:space="preserve"> </w:t>
      </w:r>
      <w:r w:rsidRPr="00F73049">
        <w:t>of</w:t>
      </w:r>
      <w:r w:rsidR="000D50D7" w:rsidRPr="000D50D7">
        <w:t xml:space="preserve"> </w:t>
      </w:r>
      <w:r w:rsidRPr="00F73049">
        <w:t>which</w:t>
      </w:r>
      <w:r w:rsidR="000D50D7" w:rsidRPr="000D50D7">
        <w:t xml:space="preserve"> </w:t>
      </w:r>
      <w:r w:rsidRPr="00F73049">
        <w:t>it</w:t>
      </w:r>
      <w:r w:rsidR="000D50D7" w:rsidRPr="000D50D7">
        <w:t xml:space="preserve"> </w:t>
      </w:r>
      <w:r w:rsidRPr="00F73049">
        <w:t>is</w:t>
      </w:r>
      <w:r w:rsidR="000D50D7" w:rsidRPr="000D50D7">
        <w:t xml:space="preserve"> </w:t>
      </w:r>
      <w:r w:rsidRPr="00F73049">
        <w:t>a</w:t>
      </w:r>
      <w:r w:rsidR="000D50D7" w:rsidRPr="000D50D7">
        <w:t xml:space="preserve"> </w:t>
      </w:r>
      <w:r w:rsidRPr="00F73049">
        <w:t>copy</w:t>
      </w:r>
      <w:r>
        <w:t>.</w:t>
      </w:r>
    </w:p>
    <w:p w14:paraId="7CA61E26" w14:textId="77777777" w:rsidR="00283174" w:rsidRDefault="00283174" w:rsidP="00283174">
      <w:pPr>
        <w:pStyle w:val="H1"/>
      </w:pPr>
      <w:bookmarkStart w:id="843" w:name="TOC27_07_2021_11_18_16_516"/>
      <w:bookmarkStart w:id="844" w:name="TOC27_07_2021_11_36_14_515"/>
      <w:bookmarkStart w:id="845" w:name="TOC27_07_2021_11_48_02_515"/>
      <w:bookmarkStart w:id="846" w:name="TOC27_07_2021_11_50_47_517"/>
      <w:bookmarkStart w:id="847" w:name="TOC01_02_2022_15_14_24_547"/>
      <w:bookmarkStart w:id="848" w:name="TOC02_02_2022_13_02_49_527"/>
      <w:bookmarkStart w:id="849" w:name="TOC18_02_2022_17_52_44_547"/>
      <w:bookmarkStart w:id="850" w:name="TOC23_02_2022_21_19_37_545"/>
      <w:bookmarkStart w:id="851" w:name="TOC15_08_2022_16_06_13_543"/>
      <w:bookmarkStart w:id="852" w:name="TOC06_09_2022_15_41_36_542"/>
      <w:bookmarkStart w:id="853" w:name="TOC04_10_2022_16_50_01_543"/>
      <w:bookmarkStart w:id="854" w:name="TOC23_11_2022_11_32_56_544"/>
      <w:bookmarkStart w:id="855" w:name="TOC10_01_2023_14_27_52_544"/>
      <w:bookmarkEnd w:id="843"/>
      <w:bookmarkEnd w:id="844"/>
      <w:bookmarkEnd w:id="845"/>
      <w:bookmarkEnd w:id="846"/>
      <w:bookmarkEnd w:id="847"/>
      <w:bookmarkEnd w:id="848"/>
      <w:bookmarkEnd w:id="849"/>
      <w:bookmarkEnd w:id="850"/>
      <w:bookmarkEnd w:id="851"/>
      <w:bookmarkEnd w:id="852"/>
      <w:bookmarkEnd w:id="853"/>
      <w:bookmarkEnd w:id="854"/>
      <w:bookmarkEnd w:id="855"/>
      <w:r>
        <w:t>Arbitration</w:t>
      </w:r>
    </w:p>
    <w:p w14:paraId="0BDFA499" w14:textId="77777777" w:rsidR="00283174" w:rsidRDefault="00283174" w:rsidP="00283174">
      <w:pPr>
        <w:pStyle w:val="N1"/>
      </w:pPr>
      <w:bookmarkStart w:id="856" w:name="_Ref78124676"/>
      <w:r>
        <w:t>—</w:t>
      </w:r>
      <w:r>
        <w:fldChar w:fldCharType="begin"/>
      </w:r>
      <w:r>
        <w:instrText xml:space="preserve"> LISTNUM "SEQ1" \l 2 </w:instrText>
      </w:r>
      <w:r>
        <w:fldChar w:fldCharType="end"/>
      </w:r>
      <w:r w:rsidR="000D50D7" w:rsidRPr="000D50D7">
        <w:t> </w:t>
      </w:r>
      <w:r>
        <w:t>Any</w:t>
      </w:r>
      <w:r w:rsidR="000D50D7" w:rsidRPr="000D50D7">
        <w:t xml:space="preserve"> </w:t>
      </w:r>
      <w:r>
        <w:t>difference</w:t>
      </w:r>
      <w:r w:rsidR="000D50D7" w:rsidRPr="000D50D7">
        <w:t xml:space="preserve"> </w:t>
      </w:r>
      <w:r w:rsidRPr="00F73049">
        <w:t>under</w:t>
      </w:r>
      <w:r w:rsidR="000D50D7" w:rsidRPr="000D50D7">
        <w:t xml:space="preserve"> </w:t>
      </w:r>
      <w:r w:rsidRPr="00F73049">
        <w:t>any</w:t>
      </w:r>
      <w:r w:rsidR="000D50D7" w:rsidRPr="000D50D7">
        <w:t xml:space="preserve"> </w:t>
      </w:r>
      <w:r w:rsidRPr="00F73049">
        <w:t>provision</w:t>
      </w:r>
      <w:r w:rsidR="000D50D7" w:rsidRPr="000D50D7">
        <w:t xml:space="preserve"> </w:t>
      </w:r>
      <w:r w:rsidRPr="00F73049">
        <w:t>of</w:t>
      </w:r>
      <w:r w:rsidR="000D50D7" w:rsidRPr="000D50D7">
        <w:t xml:space="preserve"> </w:t>
      </w:r>
      <w:r w:rsidRPr="00F73049">
        <w:t>this</w:t>
      </w:r>
      <w:r w:rsidR="000D50D7" w:rsidRPr="000D50D7">
        <w:t xml:space="preserve"> </w:t>
      </w:r>
      <w:r w:rsidRPr="00F73049">
        <w:t>Order,</w:t>
      </w:r>
      <w:r w:rsidR="000D50D7" w:rsidRPr="000D50D7">
        <w:t xml:space="preserve"> </w:t>
      </w:r>
      <w:r w:rsidRPr="00F73049">
        <w:t>unless</w:t>
      </w:r>
      <w:r w:rsidR="000D50D7" w:rsidRPr="000D50D7">
        <w:t xml:space="preserve"> </w:t>
      </w:r>
      <w:r w:rsidRPr="00F73049">
        <w:t>otherwise</w:t>
      </w:r>
      <w:r w:rsidR="000D50D7" w:rsidRPr="000D50D7">
        <w:t xml:space="preserve"> </w:t>
      </w:r>
      <w:r w:rsidRPr="00F73049">
        <w:t>provided</w:t>
      </w:r>
      <w:r w:rsidR="000D50D7" w:rsidRPr="000D50D7">
        <w:t xml:space="preserve"> </w:t>
      </w:r>
      <w:r w:rsidRPr="00F73049">
        <w:t>for,</w:t>
      </w:r>
      <w:r w:rsidR="000D50D7" w:rsidRPr="000D50D7">
        <w:t xml:space="preserve"> </w:t>
      </w:r>
      <w:r w:rsidRPr="00F73049">
        <w:t>is</w:t>
      </w:r>
      <w:r w:rsidR="000D50D7" w:rsidRPr="000D50D7">
        <w:t xml:space="preserve"> </w:t>
      </w:r>
      <w:r w:rsidRPr="00F73049">
        <w:t>to</w:t>
      </w:r>
      <w:r w:rsidR="000D50D7" w:rsidRPr="000D50D7">
        <w:t xml:space="preserve"> </w:t>
      </w:r>
      <w:r w:rsidRPr="00F73049">
        <w:t>be</w:t>
      </w:r>
      <w:r w:rsidR="000D50D7" w:rsidRPr="000D50D7">
        <w:t xml:space="preserve"> </w:t>
      </w:r>
      <w:r w:rsidRPr="00F73049">
        <w:t>referred</w:t>
      </w:r>
      <w:r w:rsidR="000D50D7" w:rsidRPr="000D50D7">
        <w:t xml:space="preserve"> </w:t>
      </w:r>
      <w:r w:rsidRPr="00F73049">
        <w:t>to</w:t>
      </w:r>
      <w:r w:rsidR="000D50D7" w:rsidRPr="000D50D7">
        <w:t xml:space="preserve"> </w:t>
      </w:r>
      <w:r w:rsidRPr="00F73049">
        <w:t>and</w:t>
      </w:r>
      <w:r w:rsidR="000D50D7" w:rsidRPr="000D50D7">
        <w:t xml:space="preserve"> </w:t>
      </w:r>
      <w:r w:rsidRPr="00F73049">
        <w:t>settled</w:t>
      </w:r>
      <w:r w:rsidR="000D50D7" w:rsidRPr="000D50D7">
        <w:t xml:space="preserve"> </w:t>
      </w:r>
      <w:r w:rsidRPr="00F73049">
        <w:t>in</w:t>
      </w:r>
      <w:r w:rsidR="000D50D7" w:rsidRPr="000D50D7">
        <w:t xml:space="preserve"> </w:t>
      </w:r>
      <w:r w:rsidRPr="00F73049">
        <w:t>arbitration</w:t>
      </w:r>
      <w:r w:rsidR="000D50D7" w:rsidRPr="000D50D7">
        <w:t xml:space="preserve"> </w:t>
      </w:r>
      <w:r w:rsidRPr="00F73049">
        <w:t>in</w:t>
      </w:r>
      <w:r w:rsidR="000D50D7" w:rsidRPr="000D50D7">
        <w:t xml:space="preserve"> </w:t>
      </w:r>
      <w:r w:rsidRPr="00F73049">
        <w:t>accordance</w:t>
      </w:r>
      <w:r w:rsidR="000D50D7" w:rsidRPr="000D50D7">
        <w:t xml:space="preserve"> </w:t>
      </w:r>
      <w:r w:rsidRPr="00F73049">
        <w:t>with</w:t>
      </w:r>
      <w:r w:rsidR="000D50D7" w:rsidRPr="000D50D7">
        <w:t xml:space="preserve"> </w:t>
      </w:r>
      <w:r w:rsidRPr="00F73049">
        <w:t>the</w:t>
      </w:r>
      <w:r w:rsidR="000D50D7" w:rsidRPr="000D50D7">
        <w:t xml:space="preserve"> </w:t>
      </w:r>
      <w:r w:rsidRPr="00F73049">
        <w:t>rules</w:t>
      </w:r>
      <w:r w:rsidR="000D50D7" w:rsidRPr="000D50D7">
        <w:t xml:space="preserve"> </w:t>
      </w:r>
      <w:r w:rsidRPr="00F73049">
        <w:t>set</w:t>
      </w:r>
      <w:r w:rsidR="000D50D7" w:rsidRPr="000D50D7">
        <w:t xml:space="preserve"> </w:t>
      </w:r>
      <w:r w:rsidRPr="00F73049">
        <w:t>out</w:t>
      </w:r>
      <w:r w:rsidR="000D50D7" w:rsidRPr="000D50D7">
        <w:t xml:space="preserve"> </w:t>
      </w:r>
      <w:r w:rsidRPr="00F73049">
        <w:t>in</w:t>
      </w:r>
      <w:r w:rsidR="000D50D7" w:rsidRPr="000D50D7">
        <w:t xml:space="preserve"> </w:t>
      </w:r>
      <w:r w:rsidRPr="00F73049">
        <w:t>Schedule</w:t>
      </w:r>
      <w:r w:rsidR="000D50D7" w:rsidRPr="000D50D7">
        <w:t xml:space="preserve"> </w:t>
      </w:r>
      <w:r w:rsidRPr="00F73049">
        <w:t>1</w:t>
      </w:r>
      <w:r>
        <w:t>4</w:t>
      </w:r>
      <w:r w:rsidR="000D50D7" w:rsidRPr="000D50D7">
        <w:t xml:space="preserve"> </w:t>
      </w:r>
      <w:r w:rsidRPr="00F73049">
        <w:t>(arbitration</w:t>
      </w:r>
      <w:r w:rsidR="000D50D7" w:rsidRPr="000D50D7">
        <w:t xml:space="preserve"> </w:t>
      </w:r>
      <w:r w:rsidRPr="00F73049">
        <w:t>rules)</w:t>
      </w:r>
      <w:r w:rsidR="000D50D7" w:rsidRPr="000D50D7">
        <w:t xml:space="preserve"> </w:t>
      </w:r>
      <w:r w:rsidRPr="00F73049">
        <w:t>of</w:t>
      </w:r>
      <w:r w:rsidR="000D50D7" w:rsidRPr="000D50D7">
        <w:t xml:space="preserve"> </w:t>
      </w:r>
      <w:r w:rsidRPr="00F73049">
        <w:t>this</w:t>
      </w:r>
      <w:r w:rsidR="000D50D7" w:rsidRPr="000D50D7">
        <w:t xml:space="preserve"> </w:t>
      </w:r>
      <w:r w:rsidRPr="00F73049">
        <w:t>Order,</w:t>
      </w:r>
      <w:r w:rsidR="000D50D7" w:rsidRPr="000D50D7">
        <w:t xml:space="preserve"> </w:t>
      </w:r>
      <w:r w:rsidRPr="00F73049">
        <w:t>by</w:t>
      </w:r>
      <w:r w:rsidR="000D50D7" w:rsidRPr="000D50D7">
        <w:t xml:space="preserve"> </w:t>
      </w:r>
      <w:r w:rsidRPr="00F73049">
        <w:t>a</w:t>
      </w:r>
      <w:r w:rsidR="000D50D7" w:rsidRPr="000D50D7">
        <w:t xml:space="preserve"> </w:t>
      </w:r>
      <w:r w:rsidRPr="00F73049">
        <w:t>single</w:t>
      </w:r>
      <w:r w:rsidR="000D50D7" w:rsidRPr="000D50D7">
        <w:t xml:space="preserve"> </w:t>
      </w:r>
      <w:r w:rsidRPr="00F73049">
        <w:t>arbitrator</w:t>
      </w:r>
      <w:r w:rsidR="000D50D7" w:rsidRPr="000D50D7">
        <w:t xml:space="preserve"> </w:t>
      </w:r>
      <w:r w:rsidRPr="00F73049">
        <w:t>to</w:t>
      </w:r>
      <w:r w:rsidR="000D50D7" w:rsidRPr="000D50D7">
        <w:t xml:space="preserve"> </w:t>
      </w:r>
      <w:r w:rsidRPr="00F73049">
        <w:t>be</w:t>
      </w:r>
      <w:r w:rsidR="000D50D7" w:rsidRPr="000D50D7">
        <w:t xml:space="preserve"> </w:t>
      </w:r>
      <w:r w:rsidRPr="00F73049">
        <w:t>agreed</w:t>
      </w:r>
      <w:r w:rsidR="000D50D7" w:rsidRPr="000D50D7">
        <w:t xml:space="preserve"> </w:t>
      </w:r>
      <w:r w:rsidRPr="00F73049">
        <w:t>upon</w:t>
      </w:r>
      <w:r w:rsidR="000D50D7" w:rsidRPr="000D50D7">
        <w:t xml:space="preserve"> </w:t>
      </w:r>
      <w:r w:rsidRPr="00F73049">
        <w:t>by</w:t>
      </w:r>
      <w:r w:rsidR="000D50D7" w:rsidRPr="000D50D7">
        <w:t xml:space="preserve"> </w:t>
      </w:r>
      <w:r w:rsidRPr="00F73049">
        <w:t>the</w:t>
      </w:r>
      <w:r w:rsidR="000D50D7" w:rsidRPr="000D50D7">
        <w:t xml:space="preserve"> </w:t>
      </w:r>
      <w:r w:rsidRPr="00F73049">
        <w:t>parties,</w:t>
      </w:r>
      <w:r w:rsidR="000D50D7" w:rsidRPr="000D50D7">
        <w:t xml:space="preserve"> </w:t>
      </w:r>
      <w:r w:rsidRPr="00F73049">
        <w:t>within</w:t>
      </w:r>
      <w:r w:rsidR="000D50D7" w:rsidRPr="000D50D7">
        <w:t xml:space="preserve"> </w:t>
      </w:r>
      <w:r w:rsidRPr="00F73049">
        <w:t>14</w:t>
      </w:r>
      <w:r w:rsidR="000D50D7" w:rsidRPr="000D50D7">
        <w:t xml:space="preserve"> </w:t>
      </w:r>
      <w:r w:rsidRPr="00F73049">
        <w:t>days</w:t>
      </w:r>
      <w:r w:rsidR="000D50D7" w:rsidRPr="000D50D7">
        <w:t xml:space="preserve"> </w:t>
      </w:r>
      <w:r w:rsidRPr="00F73049">
        <w:t>of</w:t>
      </w:r>
      <w:r w:rsidR="000D50D7" w:rsidRPr="000D50D7">
        <w:t xml:space="preserve"> </w:t>
      </w:r>
      <w:r w:rsidRPr="00F73049">
        <w:t>receipt</w:t>
      </w:r>
      <w:r w:rsidR="000D50D7" w:rsidRPr="000D50D7">
        <w:t xml:space="preserve"> </w:t>
      </w:r>
      <w:r w:rsidRPr="00F73049">
        <w:t>of</w:t>
      </w:r>
      <w:r w:rsidR="000D50D7" w:rsidRPr="000D50D7">
        <w:t xml:space="preserve"> </w:t>
      </w:r>
      <w:r w:rsidRPr="00F73049">
        <w:t>the</w:t>
      </w:r>
      <w:r w:rsidR="000D50D7" w:rsidRPr="000D50D7">
        <w:t xml:space="preserve"> </w:t>
      </w:r>
      <w:r w:rsidRPr="00F73049">
        <w:t>notice</w:t>
      </w:r>
      <w:r w:rsidR="000D50D7" w:rsidRPr="000D50D7">
        <w:t xml:space="preserve"> </w:t>
      </w:r>
      <w:r w:rsidRPr="00F73049">
        <w:t>of</w:t>
      </w:r>
      <w:r w:rsidR="000D50D7" w:rsidRPr="000D50D7">
        <w:t xml:space="preserve"> </w:t>
      </w:r>
      <w:r w:rsidRPr="00F73049">
        <w:t>arbitration,</w:t>
      </w:r>
      <w:r w:rsidR="000D50D7" w:rsidRPr="000D50D7">
        <w:t xml:space="preserve"> </w:t>
      </w:r>
      <w:r w:rsidRPr="00F73049">
        <w:t>or</w:t>
      </w:r>
      <w:r w:rsidR="000D50D7" w:rsidRPr="000D50D7">
        <w:t xml:space="preserve"> </w:t>
      </w:r>
      <w:r w:rsidRPr="00F73049">
        <w:t>if</w:t>
      </w:r>
      <w:r w:rsidR="000D50D7" w:rsidRPr="000D50D7">
        <w:t xml:space="preserve"> </w:t>
      </w:r>
      <w:r w:rsidRPr="00F73049">
        <w:t>the</w:t>
      </w:r>
      <w:r w:rsidR="000D50D7" w:rsidRPr="000D50D7">
        <w:t xml:space="preserve"> </w:t>
      </w:r>
      <w:r w:rsidRPr="00F73049">
        <w:t>parties</w:t>
      </w:r>
      <w:r w:rsidR="000D50D7" w:rsidRPr="000D50D7">
        <w:t xml:space="preserve"> </w:t>
      </w:r>
      <w:r w:rsidRPr="00F73049">
        <w:t>fail</w:t>
      </w:r>
      <w:r w:rsidR="000D50D7" w:rsidRPr="000D50D7">
        <w:t xml:space="preserve"> </w:t>
      </w:r>
      <w:r w:rsidRPr="00F73049">
        <w:t>to</w:t>
      </w:r>
      <w:r w:rsidR="000D50D7" w:rsidRPr="000D50D7">
        <w:t xml:space="preserve"> </w:t>
      </w:r>
      <w:r w:rsidRPr="00F73049">
        <w:t>agree</w:t>
      </w:r>
      <w:r w:rsidR="000D50D7" w:rsidRPr="000D50D7">
        <w:t xml:space="preserve"> </w:t>
      </w:r>
      <w:r w:rsidRPr="00F73049">
        <w:t>within</w:t>
      </w:r>
      <w:r w:rsidR="000D50D7" w:rsidRPr="000D50D7">
        <w:t xml:space="preserve"> </w:t>
      </w:r>
      <w:r w:rsidRPr="00F73049">
        <w:t>the</w:t>
      </w:r>
      <w:r w:rsidR="000D50D7" w:rsidRPr="000D50D7">
        <w:t xml:space="preserve"> </w:t>
      </w:r>
      <w:r w:rsidRPr="00F73049">
        <w:t>time</w:t>
      </w:r>
      <w:r w:rsidR="000D50D7" w:rsidRPr="000D50D7">
        <w:t xml:space="preserve"> </w:t>
      </w:r>
      <w:r w:rsidRPr="00F73049">
        <w:t>period</w:t>
      </w:r>
      <w:r w:rsidR="000D50D7" w:rsidRPr="000D50D7">
        <w:t xml:space="preserve"> </w:t>
      </w:r>
      <w:r w:rsidRPr="00F73049">
        <w:t>stipulated,</w:t>
      </w:r>
      <w:r w:rsidR="000D50D7" w:rsidRPr="000D50D7">
        <w:t xml:space="preserve"> </w:t>
      </w:r>
      <w:r w:rsidRPr="00F73049">
        <w:t>to</w:t>
      </w:r>
      <w:r w:rsidR="000D50D7" w:rsidRPr="000D50D7">
        <w:t xml:space="preserve"> </w:t>
      </w:r>
      <w:r w:rsidRPr="00F73049">
        <w:t>be</w:t>
      </w:r>
      <w:r w:rsidR="000D50D7" w:rsidRPr="000D50D7">
        <w:t xml:space="preserve"> </w:t>
      </w:r>
      <w:r w:rsidRPr="00F73049">
        <w:t>appointed</w:t>
      </w:r>
      <w:r w:rsidR="000D50D7" w:rsidRPr="000D50D7">
        <w:t xml:space="preserve"> </w:t>
      </w:r>
      <w:r w:rsidRPr="00F73049">
        <w:t>on</w:t>
      </w:r>
      <w:r w:rsidR="000D50D7" w:rsidRPr="000D50D7">
        <w:t xml:space="preserve"> </w:t>
      </w:r>
      <w:r w:rsidRPr="00F73049">
        <w:t>application</w:t>
      </w:r>
      <w:r w:rsidR="000D50D7" w:rsidRPr="000D50D7">
        <w:t xml:space="preserve"> </w:t>
      </w:r>
      <w:r w:rsidRPr="00F73049">
        <w:t>of</w:t>
      </w:r>
      <w:r w:rsidR="000D50D7" w:rsidRPr="000D50D7">
        <w:t xml:space="preserve"> </w:t>
      </w:r>
      <w:r w:rsidRPr="00F73049">
        <w:t>either</w:t>
      </w:r>
      <w:r w:rsidR="000D50D7" w:rsidRPr="000D50D7">
        <w:t xml:space="preserve"> </w:t>
      </w:r>
      <w:r w:rsidRPr="00F73049">
        <w:t>party</w:t>
      </w:r>
      <w:r w:rsidR="000D50D7" w:rsidRPr="000D50D7">
        <w:t xml:space="preserve"> </w:t>
      </w:r>
      <w:r w:rsidRPr="00F73049">
        <w:t>(after</w:t>
      </w:r>
      <w:r w:rsidR="000D50D7" w:rsidRPr="000D50D7">
        <w:t xml:space="preserve"> </w:t>
      </w:r>
      <w:r w:rsidRPr="00F73049">
        <w:t>giving</w:t>
      </w:r>
      <w:r w:rsidR="000D50D7" w:rsidRPr="000D50D7">
        <w:t xml:space="preserve"> </w:t>
      </w:r>
      <w:r w:rsidRPr="00F73049">
        <w:t>written</w:t>
      </w:r>
      <w:r w:rsidR="000D50D7" w:rsidRPr="000D50D7">
        <w:t xml:space="preserve"> </w:t>
      </w:r>
      <w:r w:rsidRPr="00F73049">
        <w:t>notice</w:t>
      </w:r>
      <w:r w:rsidR="000D50D7" w:rsidRPr="000D50D7">
        <w:t xml:space="preserve"> </w:t>
      </w:r>
      <w:r w:rsidRPr="00F73049">
        <w:t>to</w:t>
      </w:r>
      <w:r w:rsidR="000D50D7" w:rsidRPr="000D50D7">
        <w:t xml:space="preserve"> </w:t>
      </w:r>
      <w:r w:rsidRPr="00F73049">
        <w:t>the</w:t>
      </w:r>
      <w:r w:rsidR="000D50D7" w:rsidRPr="000D50D7">
        <w:t xml:space="preserve"> </w:t>
      </w:r>
      <w:r w:rsidRPr="00F73049">
        <w:t>other)</w:t>
      </w:r>
      <w:r w:rsidR="000D50D7" w:rsidRPr="000D50D7">
        <w:t xml:space="preserve"> </w:t>
      </w:r>
      <w:r w:rsidRPr="00F73049">
        <w:t>by</w:t>
      </w:r>
      <w:r w:rsidR="000D50D7" w:rsidRPr="000D50D7">
        <w:t xml:space="preserve"> </w:t>
      </w:r>
      <w:r w:rsidRPr="00F73049">
        <w:t>the</w:t>
      </w:r>
      <w:r w:rsidR="000D50D7" w:rsidRPr="000D50D7">
        <w:t xml:space="preserve"> </w:t>
      </w:r>
      <w:r w:rsidRPr="00F73049">
        <w:t>Secretary</w:t>
      </w:r>
      <w:r w:rsidR="000D50D7" w:rsidRPr="000D50D7">
        <w:t xml:space="preserve"> </w:t>
      </w:r>
      <w:r w:rsidRPr="00F73049">
        <w:t>of</w:t>
      </w:r>
      <w:r w:rsidR="000D50D7" w:rsidRPr="000D50D7">
        <w:t xml:space="preserve"> </w:t>
      </w:r>
      <w:r w:rsidRPr="00F73049">
        <w:t>State</w:t>
      </w:r>
      <w:r>
        <w:t>.</w:t>
      </w:r>
      <w:bookmarkEnd w:id="856"/>
    </w:p>
    <w:p w14:paraId="1DBA40C0" w14:textId="77777777" w:rsidR="00283174" w:rsidRPr="0053386C" w:rsidRDefault="00283174" w:rsidP="00283174">
      <w:pPr>
        <w:pStyle w:val="N2"/>
      </w:pPr>
      <w:r>
        <w:t>Any</w:t>
      </w:r>
      <w:r w:rsidR="000D50D7" w:rsidRPr="000D50D7">
        <w:t xml:space="preserve"> </w:t>
      </w:r>
      <w:r>
        <w:t>matter</w:t>
      </w:r>
      <w:r w:rsidR="000D50D7" w:rsidRPr="000D50D7">
        <w:t xml:space="preserve"> </w:t>
      </w:r>
      <w:r>
        <w:t>for</w:t>
      </w:r>
      <w:r w:rsidR="000D50D7" w:rsidRPr="000D50D7">
        <w:t xml:space="preserve"> </w:t>
      </w:r>
      <w:r>
        <w:t>which</w:t>
      </w:r>
      <w:r w:rsidR="000D50D7" w:rsidRPr="000D50D7">
        <w:t xml:space="preserve"> </w:t>
      </w:r>
      <w:r>
        <w:t>the</w:t>
      </w:r>
      <w:r w:rsidR="000D50D7" w:rsidRPr="000D50D7">
        <w:t xml:space="preserve"> </w:t>
      </w:r>
      <w:r>
        <w:t>consent</w:t>
      </w:r>
      <w:r w:rsidR="000D50D7" w:rsidRPr="000D50D7">
        <w:t xml:space="preserve"> </w:t>
      </w:r>
      <w:r>
        <w:t>or</w:t>
      </w:r>
      <w:r w:rsidR="000D50D7" w:rsidRPr="000D50D7">
        <w:t xml:space="preserve"> </w:t>
      </w:r>
      <w:r>
        <w:t>approval</w:t>
      </w:r>
      <w:r w:rsidR="000D50D7" w:rsidRPr="000D50D7">
        <w:t xml:space="preserve"> </w:t>
      </w:r>
      <w:r>
        <w:t>of</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is</w:t>
      </w:r>
      <w:r w:rsidR="000D50D7" w:rsidRPr="000D50D7">
        <w:t xml:space="preserve"> </w:t>
      </w:r>
      <w:r>
        <w:t>required</w:t>
      </w:r>
      <w:r w:rsidR="000D50D7" w:rsidRPr="000D50D7">
        <w:t xml:space="preserve"> </w:t>
      </w:r>
      <w:r>
        <w:t>under</w:t>
      </w:r>
      <w:r w:rsidR="000D50D7" w:rsidRPr="000D50D7">
        <w:t xml:space="preserve"> </w:t>
      </w:r>
      <w:r>
        <w:t>any</w:t>
      </w:r>
      <w:r w:rsidR="000D50D7" w:rsidRPr="000D50D7">
        <w:t xml:space="preserve"> </w:t>
      </w:r>
      <w:r>
        <w:t>provision</w:t>
      </w:r>
      <w:r w:rsidR="000D50D7" w:rsidRPr="000D50D7">
        <w:t xml:space="preserve"> </w:t>
      </w:r>
      <w:r>
        <w:t>of</w:t>
      </w:r>
      <w:r w:rsidR="000D50D7" w:rsidRPr="000D50D7">
        <w:t xml:space="preserve"> </w:t>
      </w:r>
      <w:r>
        <w:t>this</w:t>
      </w:r>
      <w:r w:rsidR="000D50D7" w:rsidRPr="000D50D7">
        <w:t xml:space="preserve"> </w:t>
      </w:r>
      <w:r>
        <w:t>Order</w:t>
      </w:r>
      <w:r w:rsidR="000D50D7" w:rsidRPr="000D50D7">
        <w:t xml:space="preserve"> </w:t>
      </w:r>
      <w:r>
        <w:t>is</w:t>
      </w:r>
      <w:r w:rsidR="000D50D7" w:rsidRPr="000D50D7">
        <w:t xml:space="preserve"> </w:t>
      </w:r>
      <w:r>
        <w:t>not</w:t>
      </w:r>
      <w:r w:rsidR="000D50D7" w:rsidRPr="000D50D7">
        <w:t xml:space="preserve"> </w:t>
      </w:r>
      <w:r>
        <w:t>subject</w:t>
      </w:r>
      <w:r w:rsidR="000D50D7" w:rsidRPr="000D50D7">
        <w:t xml:space="preserve"> </w:t>
      </w:r>
      <w:r>
        <w:t>to</w:t>
      </w:r>
      <w:r w:rsidR="000D50D7" w:rsidRPr="000D50D7">
        <w:t xml:space="preserve"> </w:t>
      </w:r>
      <w:r>
        <w:t>arbitration.</w:t>
      </w:r>
    </w:p>
    <w:p w14:paraId="0D52BDF3" w14:textId="77777777" w:rsidR="00283174" w:rsidRDefault="00283174" w:rsidP="00283174">
      <w:pPr>
        <w:pStyle w:val="H1"/>
      </w:pPr>
      <w:bookmarkStart w:id="857" w:name="TOC27_07_2021_11_18_16_518"/>
      <w:bookmarkStart w:id="858" w:name="TOC27_07_2021_11_36_14_517"/>
      <w:bookmarkStart w:id="859" w:name="TOC27_07_2021_11_48_02_517"/>
      <w:bookmarkStart w:id="860" w:name="TOC27_07_2021_11_50_47_519"/>
      <w:bookmarkStart w:id="861" w:name="TOC01_02_2022_15_14_24_550"/>
      <w:bookmarkStart w:id="862" w:name="TOC02_02_2022_13_02_49_530"/>
      <w:bookmarkStart w:id="863" w:name="TOC18_02_2022_17_52_44_550"/>
      <w:bookmarkStart w:id="864" w:name="TOC23_02_2022_21_19_37_548"/>
      <w:bookmarkStart w:id="865" w:name="TOC15_08_2022_16_06_13_546"/>
      <w:bookmarkStart w:id="866" w:name="TOC06_09_2022_15_41_36_545"/>
      <w:bookmarkStart w:id="867" w:name="TOC04_10_2022_16_50_01_546"/>
      <w:bookmarkStart w:id="868" w:name="TOC23_11_2022_11_32_56_547"/>
      <w:bookmarkStart w:id="869" w:name="TOC10_01_2023_14_27_52_547"/>
      <w:bookmarkEnd w:id="857"/>
      <w:bookmarkEnd w:id="858"/>
      <w:bookmarkEnd w:id="859"/>
      <w:bookmarkEnd w:id="860"/>
      <w:bookmarkEnd w:id="861"/>
      <w:bookmarkEnd w:id="862"/>
      <w:bookmarkEnd w:id="863"/>
      <w:bookmarkEnd w:id="864"/>
      <w:bookmarkEnd w:id="865"/>
      <w:bookmarkEnd w:id="866"/>
      <w:bookmarkEnd w:id="867"/>
      <w:bookmarkEnd w:id="868"/>
      <w:bookmarkEnd w:id="869"/>
      <w:r>
        <w:t>Protective</w:t>
      </w:r>
      <w:r w:rsidR="000D50D7" w:rsidRPr="000D50D7">
        <w:t xml:space="preserve"> </w:t>
      </w:r>
      <w:r>
        <w:t>Provisions</w:t>
      </w:r>
    </w:p>
    <w:p w14:paraId="3A4DCF98" w14:textId="77777777" w:rsidR="00283174" w:rsidRDefault="000D50D7" w:rsidP="00283174">
      <w:pPr>
        <w:pStyle w:val="N1"/>
      </w:pPr>
      <w:bookmarkStart w:id="870" w:name="_Ref78124604"/>
      <w:bookmarkStart w:id="871" w:name="_Ref94698642"/>
      <w:r w:rsidRPr="000D50D7">
        <w:t> </w:t>
      </w:r>
      <w:r w:rsidR="00283174">
        <w:t>Schedule</w:t>
      </w:r>
      <w:r w:rsidRPr="000D50D7">
        <w:t xml:space="preserve"> </w:t>
      </w:r>
      <w:r w:rsidR="00283174">
        <w:t>15</w:t>
      </w:r>
      <w:r w:rsidRPr="000D50D7">
        <w:t xml:space="preserve"> </w:t>
      </w:r>
      <w:r w:rsidR="00283174">
        <w:t>(protective</w:t>
      </w:r>
      <w:r w:rsidRPr="000D50D7">
        <w:t xml:space="preserve"> </w:t>
      </w:r>
      <w:r w:rsidR="00283174">
        <w:t>provisions)</w:t>
      </w:r>
      <w:r w:rsidRPr="000D50D7">
        <w:t xml:space="preserve"> </w:t>
      </w:r>
      <w:r w:rsidR="00283174">
        <w:t>has</w:t>
      </w:r>
      <w:r w:rsidRPr="000D50D7">
        <w:t xml:space="preserve"> </w:t>
      </w:r>
      <w:r w:rsidR="00283174">
        <w:t>effect.</w:t>
      </w:r>
      <w:bookmarkEnd w:id="870"/>
      <w:bookmarkEnd w:id="871"/>
    </w:p>
    <w:p w14:paraId="5621DC86" w14:textId="77777777" w:rsidR="00283174" w:rsidRDefault="00283174" w:rsidP="00283174">
      <w:pPr>
        <w:pStyle w:val="H1"/>
      </w:pPr>
      <w:bookmarkStart w:id="872" w:name="TOC27_07_2021_11_18_16_520"/>
      <w:bookmarkStart w:id="873" w:name="TOC27_07_2021_11_36_14_519"/>
      <w:bookmarkStart w:id="874" w:name="TOC27_07_2021_11_48_02_519"/>
      <w:bookmarkStart w:id="875" w:name="TOC27_07_2021_11_50_47_521"/>
      <w:bookmarkStart w:id="876" w:name="TOC01_02_2022_15_14_24_552"/>
      <w:bookmarkStart w:id="877" w:name="TOC02_02_2022_13_02_49_532"/>
      <w:bookmarkStart w:id="878" w:name="TOC18_02_2022_17_52_44_552"/>
      <w:bookmarkStart w:id="879" w:name="TOC23_02_2022_21_19_37_550"/>
      <w:bookmarkStart w:id="880" w:name="TOC15_08_2022_16_06_13_548"/>
      <w:bookmarkStart w:id="881" w:name="TOC06_09_2022_15_41_36_547"/>
      <w:bookmarkStart w:id="882" w:name="TOC04_10_2022_16_50_01_548"/>
      <w:bookmarkStart w:id="883" w:name="TOC23_11_2022_11_32_56_549"/>
      <w:bookmarkStart w:id="884" w:name="TOC10_01_2023_14_27_52_549"/>
      <w:bookmarkEnd w:id="872"/>
      <w:bookmarkEnd w:id="873"/>
      <w:bookmarkEnd w:id="874"/>
      <w:bookmarkEnd w:id="875"/>
      <w:bookmarkEnd w:id="876"/>
      <w:bookmarkEnd w:id="877"/>
      <w:bookmarkEnd w:id="878"/>
      <w:bookmarkEnd w:id="879"/>
      <w:bookmarkEnd w:id="880"/>
      <w:bookmarkEnd w:id="881"/>
      <w:bookmarkEnd w:id="882"/>
      <w:bookmarkEnd w:id="883"/>
      <w:bookmarkEnd w:id="884"/>
      <w:r>
        <w:lastRenderedPageBreak/>
        <w:t>Service</w:t>
      </w:r>
      <w:r w:rsidR="000D50D7" w:rsidRPr="000D50D7">
        <w:t xml:space="preserve"> </w:t>
      </w:r>
      <w:r>
        <w:t>of</w:t>
      </w:r>
      <w:r w:rsidR="000D50D7" w:rsidRPr="000D50D7">
        <w:t xml:space="preserve"> </w:t>
      </w:r>
      <w:r>
        <w:t>notices</w:t>
      </w:r>
    </w:p>
    <w:p w14:paraId="6C15E681" w14:textId="77777777" w:rsidR="00283174" w:rsidRDefault="00283174" w:rsidP="00283174">
      <w:pPr>
        <w:pStyle w:val="N1"/>
      </w:pPr>
      <w:r>
        <w:t>—</w:t>
      </w:r>
      <w:r>
        <w:fldChar w:fldCharType="begin"/>
      </w:r>
      <w:bookmarkStart w:id="885" w:name="_Ref77872964"/>
      <w:bookmarkEnd w:id="885"/>
      <w:r>
        <w:instrText xml:space="preserve"> LISTNUM "SEQ1" \l 2 </w:instrText>
      </w:r>
      <w:r>
        <w:fldChar w:fldCharType="end"/>
      </w:r>
      <w:r w:rsidR="000D50D7" w:rsidRPr="000D50D7">
        <w:t> </w:t>
      </w:r>
      <w:r>
        <w:t>A</w:t>
      </w:r>
      <w:r w:rsidR="000D50D7" w:rsidRPr="000D50D7">
        <w:t xml:space="preserve"> </w:t>
      </w:r>
      <w:r>
        <w:t>notice</w:t>
      </w:r>
      <w:r w:rsidR="000D50D7" w:rsidRPr="000D50D7">
        <w:t xml:space="preserve"> </w:t>
      </w:r>
      <w:r>
        <w:t>or</w:t>
      </w:r>
      <w:r w:rsidR="000D50D7" w:rsidRPr="000D50D7">
        <w:t xml:space="preserve"> </w:t>
      </w:r>
      <w:r>
        <w:t>other</w:t>
      </w:r>
      <w:r w:rsidR="000D50D7" w:rsidRPr="000D50D7">
        <w:t xml:space="preserve"> </w:t>
      </w:r>
      <w:r>
        <w:t>document</w:t>
      </w:r>
      <w:r w:rsidR="000D50D7" w:rsidRPr="000D50D7">
        <w:t xml:space="preserve"> </w:t>
      </w:r>
      <w:r>
        <w:t>required</w:t>
      </w:r>
      <w:r w:rsidR="000D50D7" w:rsidRPr="000D50D7">
        <w:t xml:space="preserve"> </w:t>
      </w:r>
      <w:r>
        <w:t>or</w:t>
      </w:r>
      <w:r w:rsidR="000D50D7" w:rsidRPr="000D50D7">
        <w:t xml:space="preserve"> </w:t>
      </w:r>
      <w:r>
        <w:t>authorised</w:t>
      </w:r>
      <w:r w:rsidR="000D50D7" w:rsidRPr="000D50D7">
        <w:t xml:space="preserve"> </w:t>
      </w:r>
      <w:r>
        <w:t>to</w:t>
      </w:r>
      <w:r w:rsidR="000D50D7" w:rsidRPr="000D50D7">
        <w:t xml:space="preserve"> </w:t>
      </w:r>
      <w:r>
        <w:t>be</w:t>
      </w:r>
      <w:r w:rsidR="000D50D7" w:rsidRPr="000D50D7">
        <w:t xml:space="preserve"> </w:t>
      </w:r>
      <w:r>
        <w:t>served</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this</w:t>
      </w:r>
      <w:r w:rsidR="000D50D7" w:rsidRPr="000D50D7">
        <w:t xml:space="preserve"> </w:t>
      </w:r>
      <w:r>
        <w:t>Order</w:t>
      </w:r>
      <w:r w:rsidR="000D50D7" w:rsidRPr="000D50D7">
        <w:t xml:space="preserve"> </w:t>
      </w:r>
      <w:r>
        <w:t>may</w:t>
      </w:r>
      <w:r w:rsidR="000D50D7" w:rsidRPr="000D50D7">
        <w:t xml:space="preserve"> </w:t>
      </w:r>
      <w:r>
        <w:t>be</w:t>
      </w:r>
      <w:r w:rsidR="000D50D7" w:rsidRPr="000D50D7">
        <w:t xml:space="preserve"> </w:t>
      </w:r>
      <w:r>
        <w:t>served—</w:t>
      </w:r>
    </w:p>
    <w:p w14:paraId="1F38DD4C" w14:textId="77777777" w:rsidR="00283174" w:rsidRDefault="00283174" w:rsidP="00283174">
      <w:pPr>
        <w:pStyle w:val="N3"/>
      </w:pPr>
      <w:r>
        <w:t>by</w:t>
      </w:r>
      <w:r w:rsidR="000D50D7" w:rsidRPr="000D50D7">
        <w:t xml:space="preserve"> </w:t>
      </w:r>
      <w:r>
        <w:t>post;</w:t>
      </w:r>
    </w:p>
    <w:p w14:paraId="638E7EF4" w14:textId="77777777" w:rsidR="00283174" w:rsidRDefault="00283174" w:rsidP="00283174">
      <w:pPr>
        <w:pStyle w:val="N3"/>
      </w:pPr>
      <w:r>
        <w:t>by</w:t>
      </w:r>
      <w:r w:rsidR="000D50D7" w:rsidRPr="000D50D7">
        <w:t xml:space="preserve"> </w:t>
      </w:r>
      <w:r>
        <w:t>delivering</w:t>
      </w:r>
      <w:r w:rsidR="000D50D7" w:rsidRPr="000D50D7">
        <w:t xml:space="preserve"> </w:t>
      </w:r>
      <w:r>
        <w:t>it</w:t>
      </w:r>
      <w:r w:rsidR="000D50D7" w:rsidRPr="000D50D7">
        <w:t xml:space="preserve"> </w:t>
      </w:r>
      <w:r>
        <w:t>to</w:t>
      </w:r>
      <w:r w:rsidR="000D50D7" w:rsidRPr="000D50D7">
        <w:t xml:space="preserve"> </w:t>
      </w:r>
      <w:r>
        <w:t>the</w:t>
      </w:r>
      <w:r w:rsidR="000D50D7" w:rsidRPr="000D50D7">
        <w:t xml:space="preserve"> </w:t>
      </w:r>
      <w:r>
        <w:t>person</w:t>
      </w:r>
      <w:r w:rsidR="000D50D7" w:rsidRPr="000D50D7">
        <w:t xml:space="preserve"> </w:t>
      </w:r>
      <w:r>
        <w:t>on</w:t>
      </w:r>
      <w:r w:rsidR="000D50D7" w:rsidRPr="000D50D7">
        <w:t xml:space="preserve"> </w:t>
      </w:r>
      <w:r>
        <w:t>whom</w:t>
      </w:r>
      <w:r w:rsidR="000D50D7" w:rsidRPr="000D50D7">
        <w:t xml:space="preserve"> </w:t>
      </w:r>
      <w:r>
        <w:t>it</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served</w:t>
      </w:r>
      <w:r w:rsidR="000D50D7" w:rsidRPr="000D50D7">
        <w:t xml:space="preserve"> </w:t>
      </w:r>
      <w:r>
        <w:t>or</w:t>
      </w:r>
      <w:r w:rsidR="000D50D7" w:rsidRPr="000D50D7">
        <w:t xml:space="preserve"> </w:t>
      </w:r>
      <w:r>
        <w:t>to</w:t>
      </w:r>
      <w:r w:rsidR="000D50D7" w:rsidRPr="000D50D7">
        <w:t xml:space="preserve"> </w:t>
      </w:r>
      <w:r>
        <w:t>whom</w:t>
      </w:r>
      <w:r w:rsidR="000D50D7" w:rsidRPr="000D50D7">
        <w:t xml:space="preserve"> </w:t>
      </w:r>
      <w:r>
        <w:t>it</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given</w:t>
      </w:r>
      <w:r w:rsidR="000D50D7" w:rsidRPr="000D50D7">
        <w:t xml:space="preserve"> </w:t>
      </w:r>
      <w:r>
        <w:t>or</w:t>
      </w:r>
      <w:r w:rsidR="000D50D7" w:rsidRPr="000D50D7">
        <w:t xml:space="preserve"> </w:t>
      </w:r>
      <w:r>
        <w:t>supplied;</w:t>
      </w:r>
      <w:r w:rsidR="000D50D7" w:rsidRPr="000D50D7">
        <w:t xml:space="preserve"> </w:t>
      </w:r>
      <w:r>
        <w:t>or</w:t>
      </w:r>
    </w:p>
    <w:p w14:paraId="6CA94861" w14:textId="77777777" w:rsidR="00283174" w:rsidRDefault="00283174" w:rsidP="00283174">
      <w:pPr>
        <w:pStyle w:val="N3"/>
      </w:pPr>
      <w:r>
        <w:t>with</w:t>
      </w:r>
      <w:r w:rsidR="000D50D7" w:rsidRPr="000D50D7">
        <w:t xml:space="preserve"> </w:t>
      </w:r>
      <w:r>
        <w:t>the</w:t>
      </w:r>
      <w:r w:rsidR="000D50D7" w:rsidRPr="000D50D7">
        <w:t xml:space="preserve"> </w:t>
      </w:r>
      <w:r>
        <w:t>consent</w:t>
      </w:r>
      <w:r w:rsidR="000D50D7" w:rsidRPr="000D50D7">
        <w:t xml:space="preserve"> </w:t>
      </w:r>
      <w:r>
        <w:t>of</w:t>
      </w:r>
      <w:r w:rsidR="000D50D7" w:rsidRPr="000D50D7">
        <w:t xml:space="preserve"> </w:t>
      </w:r>
      <w:r>
        <w:t>the</w:t>
      </w:r>
      <w:r w:rsidR="000D50D7" w:rsidRPr="000D50D7">
        <w:t xml:space="preserve"> </w:t>
      </w:r>
      <w:r>
        <w:t>recipient</w:t>
      </w:r>
      <w:r w:rsidR="000D50D7" w:rsidRPr="000D50D7">
        <w:t xml:space="preserve"> </w:t>
      </w:r>
      <w:r>
        <w:t>and</w:t>
      </w:r>
      <w:r w:rsidR="000D50D7" w:rsidRPr="000D50D7">
        <w:t xml:space="preserve"> </w:t>
      </w:r>
      <w:r>
        <w:t>subject</w:t>
      </w:r>
      <w:r w:rsidR="000D50D7" w:rsidRPr="000D50D7">
        <w:t xml:space="preserve"> </w:t>
      </w:r>
      <w:r>
        <w:t>to</w:t>
      </w:r>
      <w:r w:rsidR="000D50D7" w:rsidRPr="000D50D7">
        <w:t xml:space="preserve"> </w:t>
      </w:r>
      <w:r>
        <w:t>paragraphs</w:t>
      </w:r>
      <w:r w:rsidR="000D50D7" w:rsidRPr="000D50D7">
        <w:t xml:space="preserve"> </w:t>
      </w:r>
      <w:r>
        <w:fldChar w:fldCharType="begin"/>
      </w:r>
      <w:r>
        <w:instrText xml:space="preserve"> REF _Ref78361676 \r \h </w:instrText>
      </w:r>
      <w:r>
        <w:fldChar w:fldCharType="separate"/>
      </w:r>
      <w:r w:rsidR="000D50D7">
        <w:t>(6)</w:t>
      </w:r>
      <w:r>
        <w:fldChar w:fldCharType="end"/>
      </w:r>
      <w:r w:rsidR="000D50D7" w:rsidRPr="000D50D7">
        <w:t xml:space="preserve"> </w:t>
      </w:r>
      <w:r>
        <w:t>to</w:t>
      </w:r>
      <w:r w:rsidR="000D50D7" w:rsidRPr="000D50D7">
        <w:t xml:space="preserve"> </w:t>
      </w:r>
      <w:r>
        <w:fldChar w:fldCharType="begin"/>
      </w:r>
      <w:r>
        <w:instrText xml:space="preserve"> REF _Ref78361688 \r \h </w:instrText>
      </w:r>
      <w:r>
        <w:fldChar w:fldCharType="separate"/>
      </w:r>
      <w:r w:rsidR="000D50D7">
        <w:t>(8)</w:t>
      </w:r>
      <w:r>
        <w:fldChar w:fldCharType="end"/>
      </w:r>
      <w:r>
        <w:t>,</w:t>
      </w:r>
      <w:r w:rsidR="000D50D7" w:rsidRPr="000D50D7">
        <w:t xml:space="preserve"> </w:t>
      </w:r>
      <w:r>
        <w:t>by</w:t>
      </w:r>
      <w:r w:rsidR="000D50D7" w:rsidRPr="000D50D7">
        <w:t xml:space="preserve"> </w:t>
      </w:r>
      <w:r>
        <w:t>electronic</w:t>
      </w:r>
      <w:r w:rsidR="000D50D7" w:rsidRPr="000D50D7">
        <w:t xml:space="preserve"> </w:t>
      </w:r>
      <w:r>
        <w:t>transmission.</w:t>
      </w:r>
    </w:p>
    <w:p w14:paraId="354AA71A" w14:textId="77777777" w:rsidR="00283174" w:rsidRDefault="00283174" w:rsidP="00283174">
      <w:pPr>
        <w:pStyle w:val="N2"/>
      </w:pPr>
      <w:r>
        <w:t>Where</w:t>
      </w:r>
      <w:r w:rsidR="000D50D7" w:rsidRPr="000D50D7">
        <w:t xml:space="preserve"> </w:t>
      </w:r>
      <w:r>
        <w:t>the</w:t>
      </w:r>
      <w:r w:rsidR="000D50D7" w:rsidRPr="000D50D7">
        <w:t xml:space="preserve"> </w:t>
      </w:r>
      <w:r>
        <w:t>person</w:t>
      </w:r>
      <w:r w:rsidR="000D50D7" w:rsidRPr="000D50D7">
        <w:t xml:space="preserve"> </w:t>
      </w:r>
      <w:r w:rsidRPr="00F73049">
        <w:t>on</w:t>
      </w:r>
      <w:r w:rsidR="000D50D7" w:rsidRPr="000D50D7">
        <w:t xml:space="preserve"> </w:t>
      </w:r>
      <w:r w:rsidRPr="00F73049">
        <w:t>whom</w:t>
      </w:r>
      <w:r w:rsidR="000D50D7" w:rsidRPr="000D50D7">
        <w:t xml:space="preserve"> </w:t>
      </w:r>
      <w:r w:rsidRPr="00F73049">
        <w:t>a</w:t>
      </w:r>
      <w:r w:rsidR="000D50D7" w:rsidRPr="000D50D7">
        <w:t xml:space="preserve"> </w:t>
      </w:r>
      <w:r w:rsidRPr="00F73049">
        <w:t>notice</w:t>
      </w:r>
      <w:r w:rsidR="000D50D7" w:rsidRPr="000D50D7">
        <w:t xml:space="preserve"> </w:t>
      </w:r>
      <w:r w:rsidRPr="00F73049">
        <w:t>or</w:t>
      </w:r>
      <w:r w:rsidR="000D50D7" w:rsidRPr="000D50D7">
        <w:t xml:space="preserve"> </w:t>
      </w:r>
      <w:r w:rsidRPr="00F73049">
        <w:t>other</w:t>
      </w:r>
      <w:r w:rsidR="000D50D7" w:rsidRPr="000D50D7">
        <w:t xml:space="preserve"> </w:t>
      </w:r>
      <w:r w:rsidRPr="00F73049">
        <w:t>document</w:t>
      </w:r>
      <w:r w:rsidR="000D50D7" w:rsidRPr="000D50D7">
        <w:t xml:space="preserve"> </w:t>
      </w:r>
      <w:r w:rsidRPr="00F73049">
        <w:t>to</w:t>
      </w:r>
      <w:r w:rsidR="000D50D7" w:rsidRPr="000D50D7">
        <w:t xml:space="preserve"> </w:t>
      </w:r>
      <w:r w:rsidRPr="00F73049">
        <w:t>be</w:t>
      </w:r>
      <w:r w:rsidR="000D50D7" w:rsidRPr="000D50D7">
        <w:t xml:space="preserve"> </w:t>
      </w:r>
      <w:r w:rsidRPr="00F73049">
        <w:t>served</w:t>
      </w:r>
      <w:r w:rsidR="000D50D7" w:rsidRPr="000D50D7">
        <w:t xml:space="preserve"> </w:t>
      </w:r>
      <w:r w:rsidRPr="00F73049">
        <w:t>for</w:t>
      </w:r>
      <w:r w:rsidR="000D50D7" w:rsidRPr="000D50D7">
        <w:t xml:space="preserve"> </w:t>
      </w:r>
      <w:r w:rsidRPr="00F73049">
        <w:t>the</w:t>
      </w:r>
      <w:r w:rsidR="000D50D7" w:rsidRPr="000D50D7">
        <w:t xml:space="preserve"> </w:t>
      </w:r>
      <w:r w:rsidRPr="00F73049">
        <w:t>purposes</w:t>
      </w:r>
      <w:r w:rsidR="000D50D7" w:rsidRPr="000D50D7">
        <w:t xml:space="preserve"> </w:t>
      </w:r>
      <w:r w:rsidRPr="00F73049">
        <w:t>of</w:t>
      </w:r>
      <w:r w:rsidR="000D50D7" w:rsidRPr="000D50D7">
        <w:t xml:space="preserve"> </w:t>
      </w:r>
      <w:r w:rsidRPr="00F73049">
        <w:t>this</w:t>
      </w:r>
      <w:r w:rsidR="000D50D7" w:rsidRPr="000D50D7">
        <w:t xml:space="preserve"> </w:t>
      </w:r>
      <w:r w:rsidRPr="00F73049">
        <w:t>Order</w:t>
      </w:r>
      <w:r w:rsidR="000D50D7" w:rsidRPr="000D50D7">
        <w:t xml:space="preserve"> </w:t>
      </w:r>
      <w:r w:rsidRPr="00F73049">
        <w:t>is</w:t>
      </w:r>
      <w:r w:rsidR="000D50D7" w:rsidRPr="000D50D7">
        <w:t xml:space="preserve"> </w:t>
      </w:r>
      <w:r w:rsidRPr="00F73049">
        <w:t>a</w:t>
      </w:r>
      <w:r w:rsidR="000D50D7" w:rsidRPr="000D50D7">
        <w:t xml:space="preserve"> </w:t>
      </w:r>
      <w:r w:rsidRPr="00F73049">
        <w:t>body</w:t>
      </w:r>
      <w:r w:rsidR="000D50D7" w:rsidRPr="000D50D7">
        <w:t xml:space="preserve"> </w:t>
      </w:r>
      <w:r w:rsidRPr="00F73049">
        <w:t>corporate,</w:t>
      </w:r>
      <w:r w:rsidR="000D50D7" w:rsidRPr="000D50D7">
        <w:t xml:space="preserve"> </w:t>
      </w:r>
      <w:r w:rsidRPr="00F73049">
        <w:t>the</w:t>
      </w:r>
      <w:r w:rsidR="000D50D7" w:rsidRPr="000D50D7">
        <w:t xml:space="preserve"> </w:t>
      </w:r>
      <w:r w:rsidRPr="00F73049">
        <w:t>notice</w:t>
      </w:r>
      <w:r w:rsidR="000D50D7" w:rsidRPr="000D50D7">
        <w:t xml:space="preserve"> </w:t>
      </w:r>
      <w:r w:rsidRPr="00F73049">
        <w:t>or</w:t>
      </w:r>
      <w:r w:rsidR="000D50D7" w:rsidRPr="000D50D7">
        <w:t xml:space="preserve"> </w:t>
      </w:r>
      <w:r w:rsidRPr="00F73049">
        <w:t>document</w:t>
      </w:r>
      <w:r w:rsidR="000D50D7" w:rsidRPr="000D50D7">
        <w:t xml:space="preserve"> </w:t>
      </w:r>
      <w:r w:rsidRPr="00F73049">
        <w:t>is</w:t>
      </w:r>
      <w:r w:rsidR="000D50D7" w:rsidRPr="000D50D7">
        <w:t xml:space="preserve"> </w:t>
      </w:r>
      <w:r w:rsidRPr="00F73049">
        <w:t>duly</w:t>
      </w:r>
      <w:r w:rsidR="000D50D7" w:rsidRPr="000D50D7">
        <w:t xml:space="preserve"> </w:t>
      </w:r>
      <w:r w:rsidRPr="00F73049">
        <w:t>served</w:t>
      </w:r>
      <w:r w:rsidR="000D50D7" w:rsidRPr="000D50D7">
        <w:t xml:space="preserve"> </w:t>
      </w:r>
      <w:r w:rsidRPr="00F73049">
        <w:t>if</w:t>
      </w:r>
      <w:r w:rsidR="000D50D7" w:rsidRPr="000D50D7">
        <w:t xml:space="preserve"> </w:t>
      </w:r>
      <w:r w:rsidRPr="00F73049">
        <w:t>it</w:t>
      </w:r>
      <w:r w:rsidR="000D50D7" w:rsidRPr="000D50D7">
        <w:t xml:space="preserve"> </w:t>
      </w:r>
      <w:r w:rsidRPr="00F73049">
        <w:t>is</w:t>
      </w:r>
      <w:r w:rsidR="000D50D7" w:rsidRPr="000D50D7">
        <w:t xml:space="preserve"> </w:t>
      </w:r>
      <w:r w:rsidRPr="00F73049">
        <w:t>served</w:t>
      </w:r>
      <w:r w:rsidR="000D50D7" w:rsidRPr="000D50D7">
        <w:t xml:space="preserve"> </w:t>
      </w:r>
      <w:r w:rsidRPr="00F73049">
        <w:t>on</w:t>
      </w:r>
      <w:r w:rsidR="000D50D7" w:rsidRPr="000D50D7">
        <w:t xml:space="preserve"> </w:t>
      </w:r>
      <w:r w:rsidRPr="00F73049">
        <w:t>the</w:t>
      </w:r>
      <w:r w:rsidR="000D50D7" w:rsidRPr="000D50D7">
        <w:t xml:space="preserve"> </w:t>
      </w:r>
      <w:r w:rsidRPr="00F73049">
        <w:t>secretary</w:t>
      </w:r>
      <w:r w:rsidR="000D50D7" w:rsidRPr="000D50D7">
        <w:t xml:space="preserve"> </w:t>
      </w:r>
      <w:r w:rsidRPr="00F73049">
        <w:t>or</w:t>
      </w:r>
      <w:r w:rsidR="000D50D7" w:rsidRPr="000D50D7">
        <w:t xml:space="preserve"> </w:t>
      </w:r>
      <w:r w:rsidRPr="00F73049">
        <w:t>clerk</w:t>
      </w:r>
      <w:r w:rsidR="000D50D7" w:rsidRPr="000D50D7">
        <w:t xml:space="preserve"> </w:t>
      </w:r>
      <w:r w:rsidRPr="00F73049">
        <w:t>of</w:t>
      </w:r>
      <w:r w:rsidR="000D50D7" w:rsidRPr="000D50D7">
        <w:t xml:space="preserve"> </w:t>
      </w:r>
      <w:r w:rsidRPr="00F73049">
        <w:t>that</w:t>
      </w:r>
      <w:r w:rsidR="000D50D7" w:rsidRPr="000D50D7">
        <w:t xml:space="preserve"> </w:t>
      </w:r>
      <w:r w:rsidRPr="00F73049">
        <w:t>body</w:t>
      </w:r>
      <w:r>
        <w:t>.</w:t>
      </w:r>
    </w:p>
    <w:p w14:paraId="0BF95FA6" w14:textId="77777777" w:rsidR="00283174" w:rsidRDefault="00283174" w:rsidP="00283174">
      <w:pPr>
        <w:pStyle w:val="N2"/>
      </w:pP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section</w:t>
      </w:r>
      <w:r w:rsidR="000D50D7" w:rsidRPr="000D50D7">
        <w:t xml:space="preserve"> </w:t>
      </w:r>
      <w:r>
        <w:t>7</w:t>
      </w:r>
      <w:r w:rsidR="000D50D7" w:rsidRPr="000D50D7">
        <w:t xml:space="preserve"> </w:t>
      </w:r>
      <w:r>
        <w:t>(references</w:t>
      </w:r>
      <w:r w:rsidR="000D50D7" w:rsidRPr="000D50D7">
        <w:t xml:space="preserve"> </w:t>
      </w:r>
      <w:r>
        <w:t>to</w:t>
      </w:r>
      <w:r w:rsidR="000D50D7" w:rsidRPr="000D50D7">
        <w:t xml:space="preserve"> </w:t>
      </w:r>
      <w:r>
        <w:t>service</w:t>
      </w:r>
      <w:r w:rsidR="000D50D7" w:rsidRPr="000D50D7">
        <w:t xml:space="preserve"> </w:t>
      </w:r>
      <w:r>
        <w:t>by</w:t>
      </w:r>
      <w:r w:rsidR="000D50D7" w:rsidRPr="000D50D7">
        <w:t xml:space="preserve"> </w:t>
      </w:r>
      <w:r>
        <w:t>post)</w:t>
      </w:r>
      <w:r w:rsidR="000D50D7" w:rsidRPr="000D50D7">
        <w:t xml:space="preserve"> </w:t>
      </w:r>
      <w:r>
        <w:t>of</w:t>
      </w:r>
      <w:r w:rsidR="000D50D7" w:rsidRPr="000D50D7">
        <w:t xml:space="preserve"> </w:t>
      </w:r>
      <w:r>
        <w:t>the</w:t>
      </w:r>
      <w:r w:rsidR="000D50D7" w:rsidRPr="000D50D7">
        <w:t xml:space="preserve"> </w:t>
      </w:r>
      <w:r>
        <w:t>Interpretation</w:t>
      </w:r>
      <w:r w:rsidR="000D50D7" w:rsidRPr="000D50D7">
        <w:t xml:space="preserve"> </w:t>
      </w:r>
      <w:r>
        <w:t>Act</w:t>
      </w:r>
      <w:r w:rsidR="000D50D7" w:rsidRPr="000D50D7">
        <w:t xml:space="preserve"> </w:t>
      </w:r>
      <w:r>
        <w:t>1978(</w:t>
      </w:r>
      <w:r>
        <w:rPr>
          <w:rStyle w:val="FootnoteReference"/>
        </w:rPr>
        <w:footnoteReference w:id="47"/>
      </w:r>
      <w:r>
        <w:t>)</w:t>
      </w:r>
      <w:r w:rsidR="000D50D7" w:rsidRPr="000D50D7">
        <w:t xml:space="preserve"> </w:t>
      </w:r>
      <w:r w:rsidRPr="00F73049">
        <w:t>as</w:t>
      </w:r>
      <w:r w:rsidR="000D50D7" w:rsidRPr="000D50D7">
        <w:t xml:space="preserve"> </w:t>
      </w:r>
      <w:r w:rsidRPr="00F73049">
        <w:t>it</w:t>
      </w:r>
      <w:r w:rsidR="000D50D7" w:rsidRPr="000D50D7">
        <w:t xml:space="preserve"> </w:t>
      </w:r>
      <w:r w:rsidRPr="00F73049">
        <w:t>applies</w:t>
      </w:r>
      <w:r w:rsidR="000D50D7" w:rsidRPr="000D50D7">
        <w:t xml:space="preserve"> </w:t>
      </w:r>
      <w:r w:rsidRPr="00F73049">
        <w:t>for</w:t>
      </w:r>
      <w:r w:rsidR="000D50D7" w:rsidRPr="000D50D7">
        <w:t xml:space="preserve"> </w:t>
      </w:r>
      <w:r w:rsidRPr="00F73049">
        <w:t>the</w:t>
      </w:r>
      <w:r w:rsidR="000D50D7" w:rsidRPr="000D50D7">
        <w:t xml:space="preserve"> </w:t>
      </w:r>
      <w:r w:rsidRPr="00F73049">
        <w:t>purposes</w:t>
      </w:r>
      <w:r w:rsidR="000D50D7" w:rsidRPr="000D50D7">
        <w:t xml:space="preserve"> </w:t>
      </w:r>
      <w:r w:rsidRPr="00F73049">
        <w:t>of</w:t>
      </w:r>
      <w:r w:rsidR="000D50D7" w:rsidRPr="000D50D7">
        <w:t xml:space="preserve"> </w:t>
      </w:r>
      <w:r w:rsidRPr="00F73049">
        <w:t>this</w:t>
      </w:r>
      <w:r w:rsidR="000D50D7" w:rsidRPr="000D50D7">
        <w:t xml:space="preserve"> </w:t>
      </w:r>
      <w:r w:rsidRPr="00F73049">
        <w:t>article,</w:t>
      </w:r>
      <w:r w:rsidR="000D50D7" w:rsidRPr="000D50D7">
        <w:t xml:space="preserve"> </w:t>
      </w:r>
      <w:r w:rsidRPr="00F73049">
        <w:t>the</w:t>
      </w:r>
      <w:r w:rsidR="000D50D7" w:rsidRPr="000D50D7">
        <w:t xml:space="preserve"> </w:t>
      </w:r>
      <w:r w:rsidRPr="00F73049">
        <w:t>proper</w:t>
      </w:r>
      <w:r w:rsidR="000D50D7" w:rsidRPr="000D50D7">
        <w:t xml:space="preserve"> </w:t>
      </w:r>
      <w:r w:rsidRPr="00F73049">
        <w:t>address</w:t>
      </w:r>
      <w:r w:rsidR="000D50D7" w:rsidRPr="000D50D7">
        <w:t xml:space="preserve"> </w:t>
      </w:r>
      <w:r w:rsidRPr="00F73049">
        <w:t>of</w:t>
      </w:r>
      <w:r w:rsidR="000D50D7" w:rsidRPr="000D50D7">
        <w:t xml:space="preserve"> </w:t>
      </w:r>
      <w:r w:rsidRPr="00F73049">
        <w:t>any</w:t>
      </w:r>
      <w:r w:rsidR="000D50D7" w:rsidRPr="000D50D7">
        <w:t xml:space="preserve"> </w:t>
      </w:r>
      <w:r w:rsidRPr="00F73049">
        <w:t>person</w:t>
      </w:r>
      <w:r w:rsidR="000D50D7" w:rsidRPr="000D50D7">
        <w:t xml:space="preserve"> </w:t>
      </w:r>
      <w:r w:rsidRPr="00F73049">
        <w:t>in</w:t>
      </w:r>
      <w:r w:rsidR="000D50D7" w:rsidRPr="000D50D7">
        <w:t xml:space="preserve"> </w:t>
      </w:r>
      <w:r w:rsidRPr="00F73049">
        <w:t>relation</w:t>
      </w:r>
      <w:r w:rsidR="000D50D7" w:rsidRPr="000D50D7">
        <w:t xml:space="preserve"> </w:t>
      </w:r>
      <w:r w:rsidRPr="00F73049">
        <w:t>to</w:t>
      </w:r>
      <w:r w:rsidR="000D50D7" w:rsidRPr="000D50D7">
        <w:t xml:space="preserve"> </w:t>
      </w:r>
      <w:r w:rsidRPr="00F73049">
        <w:t>the</w:t>
      </w:r>
      <w:r w:rsidR="000D50D7" w:rsidRPr="000D50D7">
        <w:t xml:space="preserve"> </w:t>
      </w:r>
      <w:r w:rsidRPr="00F73049">
        <w:t>service</w:t>
      </w:r>
      <w:r w:rsidR="000D50D7" w:rsidRPr="000D50D7">
        <w:t xml:space="preserve"> </w:t>
      </w:r>
      <w:r w:rsidRPr="00F73049">
        <w:t>on</w:t>
      </w:r>
      <w:r w:rsidR="000D50D7" w:rsidRPr="000D50D7">
        <w:t xml:space="preserve"> </w:t>
      </w:r>
      <w:r w:rsidRPr="00F73049">
        <w:t>that</w:t>
      </w:r>
      <w:r w:rsidR="000D50D7" w:rsidRPr="000D50D7">
        <w:t xml:space="preserve"> </w:t>
      </w:r>
      <w:r w:rsidRPr="00F73049">
        <w:t>person</w:t>
      </w:r>
      <w:r w:rsidR="000D50D7" w:rsidRPr="000D50D7">
        <w:t xml:space="preserve"> </w:t>
      </w:r>
      <w:r w:rsidRPr="00F73049">
        <w:t>of</w:t>
      </w:r>
      <w:r w:rsidR="000D50D7" w:rsidRPr="000D50D7">
        <w:t xml:space="preserve"> </w:t>
      </w:r>
      <w:r w:rsidRPr="00F73049">
        <w:t>a</w:t>
      </w:r>
      <w:r w:rsidR="000D50D7" w:rsidRPr="000D50D7">
        <w:t xml:space="preserve"> </w:t>
      </w:r>
      <w:r w:rsidRPr="00F73049">
        <w:t>notice</w:t>
      </w:r>
      <w:r w:rsidR="000D50D7" w:rsidRPr="000D50D7">
        <w:t xml:space="preserve"> </w:t>
      </w:r>
      <w:r w:rsidRPr="00F73049">
        <w:t>or</w:t>
      </w:r>
      <w:r w:rsidR="000D50D7" w:rsidRPr="000D50D7">
        <w:t xml:space="preserve"> </w:t>
      </w:r>
      <w:r w:rsidRPr="00F73049">
        <w:t>document</w:t>
      </w:r>
      <w:r w:rsidR="000D50D7" w:rsidRPr="000D50D7">
        <w:t xml:space="preserve"> </w:t>
      </w:r>
      <w:r w:rsidRPr="00F73049">
        <w:t>under</w:t>
      </w:r>
      <w:r w:rsidR="000D50D7" w:rsidRPr="000D50D7">
        <w:t xml:space="preserve"> </w:t>
      </w:r>
      <w:r>
        <w:t>paragraph</w:t>
      </w:r>
      <w:r w:rsidR="000D50D7" w:rsidRPr="000D50D7">
        <w:t xml:space="preserve"> </w:t>
      </w:r>
      <w:r>
        <w:fldChar w:fldCharType="begin"/>
      </w:r>
      <w:r>
        <w:instrText xml:space="preserve"> REF _Ref77872964 \r \h </w:instrText>
      </w:r>
      <w:r>
        <w:fldChar w:fldCharType="separate"/>
      </w:r>
      <w:r w:rsidR="000D50D7">
        <w:t>(1)</w:t>
      </w:r>
      <w:r>
        <w:fldChar w:fldCharType="end"/>
      </w:r>
      <w:r w:rsidR="000D50D7" w:rsidRPr="000D50D7">
        <w:t xml:space="preserve"> </w:t>
      </w:r>
      <w:r>
        <w:t>is,</w:t>
      </w:r>
      <w:r w:rsidR="000D50D7" w:rsidRPr="000D50D7">
        <w:t xml:space="preserve"> </w:t>
      </w:r>
      <w:r>
        <w:t>if</w:t>
      </w:r>
      <w:r w:rsidR="000D50D7" w:rsidRPr="000D50D7">
        <w:t xml:space="preserve"> </w:t>
      </w:r>
      <w:r>
        <w:t>that</w:t>
      </w:r>
      <w:r w:rsidR="000D50D7" w:rsidRPr="000D50D7">
        <w:t xml:space="preserve"> </w:t>
      </w:r>
      <w:r>
        <w:t>person</w:t>
      </w:r>
      <w:r w:rsidR="000D50D7" w:rsidRPr="000D50D7">
        <w:t xml:space="preserve"> </w:t>
      </w:r>
      <w:r>
        <w:t>has</w:t>
      </w:r>
      <w:r w:rsidR="000D50D7" w:rsidRPr="000D50D7">
        <w:t xml:space="preserve"> </w:t>
      </w:r>
      <w:r>
        <w:t>given</w:t>
      </w:r>
      <w:r w:rsidR="000D50D7" w:rsidRPr="000D50D7">
        <w:t xml:space="preserve"> </w:t>
      </w:r>
      <w:r>
        <w:t>an</w:t>
      </w:r>
      <w:r w:rsidR="000D50D7" w:rsidRPr="000D50D7">
        <w:t xml:space="preserve"> </w:t>
      </w:r>
      <w:r>
        <w:t>address</w:t>
      </w:r>
      <w:r w:rsidR="000D50D7" w:rsidRPr="000D50D7">
        <w:t xml:space="preserve"> </w:t>
      </w:r>
      <w:r>
        <w:t>for</w:t>
      </w:r>
      <w:r w:rsidR="000D50D7" w:rsidRPr="000D50D7">
        <w:t xml:space="preserve"> </w:t>
      </w:r>
      <w:r>
        <w:t>service,</w:t>
      </w:r>
      <w:r w:rsidR="000D50D7" w:rsidRPr="000D50D7">
        <w:t xml:space="preserve"> </w:t>
      </w:r>
      <w:r>
        <w:t>that</w:t>
      </w:r>
      <w:r w:rsidR="000D50D7" w:rsidRPr="000D50D7">
        <w:t xml:space="preserve"> </w:t>
      </w:r>
      <w:r>
        <w:t>address</w:t>
      </w:r>
      <w:r w:rsidR="000D50D7" w:rsidRPr="000D50D7">
        <w:t xml:space="preserve"> </w:t>
      </w:r>
      <w:r>
        <w:t>and</w:t>
      </w:r>
      <w:r w:rsidR="000D50D7" w:rsidRPr="000D50D7">
        <w:t xml:space="preserve"> </w:t>
      </w:r>
      <w:r>
        <w:t>otherwise—</w:t>
      </w:r>
    </w:p>
    <w:p w14:paraId="78D7168D" w14:textId="77777777" w:rsidR="00283174" w:rsidRDefault="00283174" w:rsidP="00283174">
      <w:pPr>
        <w:pStyle w:val="N3"/>
      </w:pPr>
      <w:r>
        <w:t>in</w:t>
      </w:r>
      <w:r w:rsidR="000D50D7" w:rsidRPr="000D50D7">
        <w:t xml:space="preserve"> </w:t>
      </w:r>
      <w:r>
        <w:t>the</w:t>
      </w:r>
      <w:r w:rsidR="000D50D7" w:rsidRPr="000D50D7">
        <w:t xml:space="preserve"> </w:t>
      </w:r>
      <w:r>
        <w:t>case</w:t>
      </w:r>
      <w:r w:rsidR="000D50D7" w:rsidRPr="000D50D7">
        <w:t xml:space="preserve"> </w:t>
      </w:r>
      <w:r>
        <w:t>of</w:t>
      </w:r>
      <w:r w:rsidR="000D50D7" w:rsidRPr="000D50D7">
        <w:t xml:space="preserve"> </w:t>
      </w:r>
      <w:r w:rsidRPr="00F73049">
        <w:t>the</w:t>
      </w:r>
      <w:r w:rsidR="000D50D7" w:rsidRPr="000D50D7">
        <w:t xml:space="preserve"> </w:t>
      </w:r>
      <w:r w:rsidRPr="00F73049">
        <w:t>secretary</w:t>
      </w:r>
      <w:r w:rsidR="000D50D7" w:rsidRPr="000D50D7">
        <w:t xml:space="preserve"> </w:t>
      </w:r>
      <w:r w:rsidRPr="00F73049">
        <w:t>or</w:t>
      </w:r>
      <w:r w:rsidR="000D50D7" w:rsidRPr="000D50D7">
        <w:t xml:space="preserve"> </w:t>
      </w:r>
      <w:r w:rsidRPr="00F73049">
        <w:t>clerk</w:t>
      </w:r>
      <w:r w:rsidR="000D50D7" w:rsidRPr="000D50D7">
        <w:t xml:space="preserve"> </w:t>
      </w:r>
      <w:r w:rsidRPr="00F73049">
        <w:t>of</w:t>
      </w:r>
      <w:r w:rsidR="000D50D7" w:rsidRPr="000D50D7">
        <w:t xml:space="preserve"> </w:t>
      </w:r>
      <w:r w:rsidRPr="00F73049">
        <w:t>a</w:t>
      </w:r>
      <w:r w:rsidR="000D50D7" w:rsidRPr="000D50D7">
        <w:t xml:space="preserve"> </w:t>
      </w:r>
      <w:r w:rsidRPr="00F73049">
        <w:t>body</w:t>
      </w:r>
      <w:r w:rsidR="000D50D7" w:rsidRPr="000D50D7">
        <w:t xml:space="preserve"> </w:t>
      </w:r>
      <w:r w:rsidRPr="00F73049">
        <w:t>corporate,</w:t>
      </w:r>
      <w:r w:rsidR="000D50D7" w:rsidRPr="000D50D7">
        <w:t xml:space="preserve"> </w:t>
      </w:r>
      <w:r w:rsidRPr="00F73049">
        <w:t>the</w:t>
      </w:r>
      <w:r w:rsidR="000D50D7" w:rsidRPr="000D50D7">
        <w:t xml:space="preserve"> </w:t>
      </w:r>
      <w:r w:rsidRPr="00F73049">
        <w:t>registered</w:t>
      </w:r>
      <w:r w:rsidR="000D50D7" w:rsidRPr="000D50D7">
        <w:t xml:space="preserve"> </w:t>
      </w:r>
      <w:r w:rsidRPr="00F73049">
        <w:t>or</w:t>
      </w:r>
      <w:r w:rsidR="000D50D7" w:rsidRPr="000D50D7">
        <w:t xml:space="preserve"> </w:t>
      </w:r>
      <w:r w:rsidRPr="00F73049">
        <w:t>principal</w:t>
      </w:r>
      <w:r w:rsidR="000D50D7" w:rsidRPr="000D50D7">
        <w:t xml:space="preserve"> </w:t>
      </w:r>
      <w:r w:rsidRPr="00F73049">
        <w:t>office</w:t>
      </w:r>
      <w:r w:rsidR="000D50D7" w:rsidRPr="000D50D7">
        <w:t xml:space="preserve"> </w:t>
      </w:r>
      <w:r w:rsidRPr="00F73049">
        <w:t>of</w:t>
      </w:r>
      <w:r w:rsidR="000D50D7" w:rsidRPr="000D50D7">
        <w:t xml:space="preserve"> </w:t>
      </w:r>
      <w:r w:rsidRPr="00F73049">
        <w:t>that</w:t>
      </w:r>
      <w:r w:rsidR="000D50D7" w:rsidRPr="000D50D7">
        <w:t xml:space="preserve"> </w:t>
      </w:r>
      <w:r w:rsidRPr="00F73049">
        <w:t>body</w:t>
      </w:r>
      <w:r>
        <w:t>;</w:t>
      </w:r>
      <w:r w:rsidR="000D50D7" w:rsidRPr="000D50D7">
        <w:t xml:space="preserve"> </w:t>
      </w:r>
      <w:r>
        <w:t>and</w:t>
      </w:r>
    </w:p>
    <w:p w14:paraId="6E8928B7" w14:textId="77777777" w:rsidR="00283174" w:rsidRDefault="00283174" w:rsidP="00283174">
      <w:pPr>
        <w:pStyle w:val="N3"/>
      </w:pPr>
      <w:r>
        <w:t>in</w:t>
      </w:r>
      <w:r w:rsidR="000D50D7" w:rsidRPr="000D50D7">
        <w:t xml:space="preserve"> </w:t>
      </w:r>
      <w:r>
        <w:t>any</w:t>
      </w:r>
      <w:r w:rsidR="000D50D7" w:rsidRPr="000D50D7">
        <w:t xml:space="preserve"> </w:t>
      </w:r>
      <w:r>
        <w:t>other</w:t>
      </w:r>
      <w:r w:rsidR="000D50D7" w:rsidRPr="000D50D7">
        <w:t xml:space="preserve"> </w:t>
      </w:r>
      <w:r>
        <w:t>case,</w:t>
      </w:r>
      <w:r w:rsidR="000D50D7" w:rsidRPr="000D50D7">
        <w:t xml:space="preserve"> </w:t>
      </w:r>
      <w:r>
        <w:t>the</w:t>
      </w:r>
      <w:r w:rsidR="000D50D7" w:rsidRPr="000D50D7">
        <w:t xml:space="preserve"> </w:t>
      </w:r>
      <w:r>
        <w:t>last</w:t>
      </w:r>
      <w:r w:rsidR="000D50D7" w:rsidRPr="000D50D7">
        <w:t xml:space="preserve"> </w:t>
      </w:r>
      <w:r>
        <w:t>known</w:t>
      </w:r>
      <w:r w:rsidR="000D50D7" w:rsidRPr="000D50D7">
        <w:t xml:space="preserve"> </w:t>
      </w:r>
      <w:r>
        <w:t>address</w:t>
      </w:r>
      <w:r w:rsidR="000D50D7" w:rsidRPr="000D50D7">
        <w:t xml:space="preserve"> </w:t>
      </w:r>
      <w:r>
        <w:t>of</w:t>
      </w:r>
      <w:r w:rsidR="000D50D7" w:rsidRPr="000D50D7">
        <w:t xml:space="preserve"> </w:t>
      </w:r>
      <w:r>
        <w:t>that</w:t>
      </w:r>
      <w:r w:rsidR="000D50D7" w:rsidRPr="000D50D7">
        <w:t xml:space="preserve"> </w:t>
      </w:r>
      <w:r>
        <w:t>person</w:t>
      </w:r>
      <w:r w:rsidR="000D50D7" w:rsidRPr="000D50D7">
        <w:t xml:space="preserve"> </w:t>
      </w:r>
      <w:r>
        <w:t>at</w:t>
      </w:r>
      <w:r w:rsidR="000D50D7" w:rsidRPr="000D50D7">
        <w:t xml:space="preserve"> </w:t>
      </w:r>
      <w:r>
        <w:t>that</w:t>
      </w:r>
      <w:r w:rsidR="000D50D7" w:rsidRPr="000D50D7">
        <w:t xml:space="preserve"> </w:t>
      </w:r>
      <w:r>
        <w:t>time</w:t>
      </w:r>
      <w:r w:rsidR="000D50D7" w:rsidRPr="000D50D7">
        <w:t xml:space="preserve"> </w:t>
      </w:r>
      <w:r>
        <w:t>of</w:t>
      </w:r>
      <w:r w:rsidR="000D50D7" w:rsidRPr="000D50D7">
        <w:t xml:space="preserve"> </w:t>
      </w:r>
      <w:r>
        <w:t>service.</w:t>
      </w:r>
    </w:p>
    <w:p w14:paraId="1EEBDA4F" w14:textId="77777777" w:rsidR="00283174" w:rsidRDefault="00283174" w:rsidP="00283174">
      <w:pPr>
        <w:pStyle w:val="N2"/>
      </w:pPr>
      <w:r>
        <w:t>Where</w:t>
      </w:r>
      <w:r w:rsidR="000D50D7" w:rsidRPr="000D50D7">
        <w:t xml:space="preserve"> </w:t>
      </w:r>
      <w:r w:rsidRPr="00F73049">
        <w:t>for</w:t>
      </w:r>
      <w:r w:rsidR="000D50D7" w:rsidRPr="000D50D7">
        <w:t xml:space="preserve"> </w:t>
      </w:r>
      <w:r w:rsidRPr="00F73049">
        <w:t>the</w:t>
      </w:r>
      <w:r w:rsidR="000D50D7" w:rsidRPr="000D50D7">
        <w:t xml:space="preserve"> </w:t>
      </w:r>
      <w:r w:rsidRPr="00F73049">
        <w:t>purpose</w:t>
      </w:r>
      <w:r w:rsidR="000D50D7" w:rsidRPr="000D50D7">
        <w:t xml:space="preserve"> </w:t>
      </w:r>
      <w:r w:rsidRPr="00F73049">
        <w:t>of</w:t>
      </w:r>
      <w:r w:rsidR="000D50D7" w:rsidRPr="000D50D7">
        <w:t xml:space="preserve"> </w:t>
      </w:r>
      <w:r w:rsidRPr="00F73049">
        <w:t>this</w:t>
      </w:r>
      <w:r w:rsidR="000D50D7" w:rsidRPr="000D50D7">
        <w:t xml:space="preserve"> </w:t>
      </w:r>
      <w:r w:rsidRPr="00F73049">
        <w:t>Order</w:t>
      </w:r>
      <w:r w:rsidR="000D50D7" w:rsidRPr="000D50D7">
        <w:t xml:space="preserve"> </w:t>
      </w:r>
      <w:r w:rsidRPr="00F73049">
        <w:t>a</w:t>
      </w:r>
      <w:r w:rsidR="000D50D7" w:rsidRPr="000D50D7">
        <w:t xml:space="preserve"> </w:t>
      </w:r>
      <w:r w:rsidRPr="00F73049">
        <w:t>notice</w:t>
      </w:r>
      <w:r w:rsidR="000D50D7" w:rsidRPr="000D50D7">
        <w:t xml:space="preserve"> </w:t>
      </w:r>
      <w:r w:rsidRPr="00F73049">
        <w:t>or</w:t>
      </w:r>
      <w:r w:rsidR="000D50D7" w:rsidRPr="000D50D7">
        <w:t xml:space="preserve"> </w:t>
      </w:r>
      <w:r w:rsidRPr="00F73049">
        <w:t>other</w:t>
      </w:r>
      <w:r w:rsidR="000D50D7" w:rsidRPr="000D50D7">
        <w:t xml:space="preserve"> </w:t>
      </w:r>
      <w:r w:rsidRPr="00F73049">
        <w:t>document</w:t>
      </w:r>
      <w:r w:rsidR="000D50D7" w:rsidRPr="000D50D7">
        <w:t xml:space="preserve"> </w:t>
      </w:r>
      <w:r w:rsidRPr="00F73049">
        <w:t>is</w:t>
      </w:r>
      <w:r w:rsidR="000D50D7" w:rsidRPr="000D50D7">
        <w:t xml:space="preserve"> </w:t>
      </w:r>
      <w:r w:rsidRPr="00F73049">
        <w:t>required</w:t>
      </w:r>
      <w:r w:rsidR="000D50D7" w:rsidRPr="000D50D7">
        <w:t xml:space="preserve"> </w:t>
      </w:r>
      <w:r w:rsidRPr="00F73049">
        <w:t>or</w:t>
      </w:r>
      <w:r w:rsidR="000D50D7" w:rsidRPr="000D50D7">
        <w:t xml:space="preserve"> </w:t>
      </w:r>
      <w:r w:rsidRPr="00F73049">
        <w:t>authorised</w:t>
      </w:r>
      <w:r w:rsidR="000D50D7" w:rsidRPr="000D50D7">
        <w:t xml:space="preserve"> </w:t>
      </w:r>
      <w:r w:rsidRPr="00F73049">
        <w:t>to</w:t>
      </w:r>
      <w:r w:rsidR="000D50D7" w:rsidRPr="000D50D7">
        <w:t xml:space="preserve"> </w:t>
      </w:r>
      <w:r w:rsidRPr="00F73049">
        <w:t>be</w:t>
      </w:r>
      <w:r w:rsidR="000D50D7" w:rsidRPr="000D50D7">
        <w:t xml:space="preserve"> </w:t>
      </w:r>
      <w:r w:rsidRPr="00F73049">
        <w:t>served</w:t>
      </w:r>
      <w:r w:rsidR="000D50D7" w:rsidRPr="000D50D7">
        <w:t xml:space="preserve"> </w:t>
      </w:r>
      <w:r w:rsidRPr="00F73049">
        <w:t>on</w:t>
      </w:r>
      <w:r w:rsidR="000D50D7" w:rsidRPr="000D50D7">
        <w:t xml:space="preserve"> </w:t>
      </w:r>
      <w:r w:rsidRPr="00F73049">
        <w:t>a</w:t>
      </w:r>
      <w:r w:rsidR="000D50D7" w:rsidRPr="000D50D7">
        <w:t xml:space="preserve"> </w:t>
      </w:r>
      <w:r w:rsidRPr="00F73049">
        <w:t>person</w:t>
      </w:r>
      <w:r w:rsidR="000D50D7" w:rsidRPr="000D50D7">
        <w:t xml:space="preserve"> </w:t>
      </w:r>
      <w:r w:rsidRPr="00F73049">
        <w:t>as</w:t>
      </w:r>
      <w:r w:rsidR="000D50D7" w:rsidRPr="000D50D7">
        <w:t xml:space="preserve"> </w:t>
      </w:r>
      <w:r w:rsidRPr="00F73049">
        <w:t>having</w:t>
      </w:r>
      <w:r w:rsidR="000D50D7" w:rsidRPr="000D50D7">
        <w:t xml:space="preserve"> </w:t>
      </w:r>
      <w:r w:rsidRPr="00F73049">
        <w:t>an</w:t>
      </w:r>
      <w:r w:rsidR="000D50D7" w:rsidRPr="000D50D7">
        <w:t xml:space="preserve"> </w:t>
      </w:r>
      <w:r w:rsidRPr="00F73049">
        <w:t>interest</w:t>
      </w:r>
      <w:r w:rsidR="000D50D7" w:rsidRPr="000D50D7">
        <w:t xml:space="preserve"> </w:t>
      </w:r>
      <w:r w:rsidRPr="00F73049">
        <w:t>in,</w:t>
      </w:r>
      <w:r w:rsidR="000D50D7" w:rsidRPr="000D50D7">
        <w:t xml:space="preserve"> </w:t>
      </w:r>
      <w:r w:rsidRPr="00F73049">
        <w:t>or</w:t>
      </w:r>
      <w:r w:rsidR="000D50D7" w:rsidRPr="000D50D7">
        <w:t xml:space="preserve"> </w:t>
      </w:r>
      <w:r w:rsidRPr="00F73049">
        <w:t>as</w:t>
      </w:r>
      <w:r w:rsidR="000D50D7" w:rsidRPr="000D50D7">
        <w:t xml:space="preserve"> </w:t>
      </w:r>
      <w:r w:rsidRPr="00F73049">
        <w:t>the</w:t>
      </w:r>
      <w:r w:rsidR="000D50D7" w:rsidRPr="000D50D7">
        <w:t xml:space="preserve"> </w:t>
      </w:r>
      <w:r w:rsidRPr="00F73049">
        <w:t>occupier</w:t>
      </w:r>
      <w:r w:rsidR="000D50D7" w:rsidRPr="000D50D7">
        <w:t xml:space="preserve"> </w:t>
      </w:r>
      <w:r w:rsidRPr="00F73049">
        <w:t>of,</w:t>
      </w:r>
      <w:r w:rsidR="000D50D7" w:rsidRPr="000D50D7">
        <w:t xml:space="preserve"> </w:t>
      </w:r>
      <w:r w:rsidRPr="00F73049">
        <w:t>land</w:t>
      </w:r>
      <w:r w:rsidR="000D50D7" w:rsidRPr="000D50D7">
        <w:t xml:space="preserve"> </w:t>
      </w:r>
      <w:r w:rsidRPr="00F73049">
        <w:t>and</w:t>
      </w:r>
      <w:r w:rsidR="000D50D7" w:rsidRPr="000D50D7">
        <w:t xml:space="preserve"> </w:t>
      </w:r>
      <w:r w:rsidRPr="00F73049">
        <w:t>the</w:t>
      </w:r>
      <w:r w:rsidR="000D50D7" w:rsidRPr="000D50D7">
        <w:t xml:space="preserve"> </w:t>
      </w:r>
      <w:r w:rsidRPr="00F73049">
        <w:t>name</w:t>
      </w:r>
      <w:r w:rsidR="000D50D7" w:rsidRPr="000D50D7">
        <w:t xml:space="preserve"> </w:t>
      </w:r>
      <w:r w:rsidRPr="00F73049">
        <w:t>or</w:t>
      </w:r>
      <w:r w:rsidR="000D50D7" w:rsidRPr="000D50D7">
        <w:t xml:space="preserve"> </w:t>
      </w:r>
      <w:r w:rsidRPr="00F73049">
        <w:t>address</w:t>
      </w:r>
      <w:r w:rsidR="000D50D7" w:rsidRPr="000D50D7">
        <w:t xml:space="preserve"> </w:t>
      </w:r>
      <w:r w:rsidRPr="00F73049">
        <w:t>of</w:t>
      </w:r>
      <w:r w:rsidR="000D50D7" w:rsidRPr="000D50D7">
        <w:t xml:space="preserve"> </w:t>
      </w:r>
      <w:r w:rsidRPr="00F73049">
        <w:t>that</w:t>
      </w:r>
      <w:r w:rsidR="000D50D7" w:rsidRPr="000D50D7">
        <w:t xml:space="preserve"> </w:t>
      </w:r>
      <w:r w:rsidRPr="00F73049">
        <w:t>person</w:t>
      </w:r>
      <w:r w:rsidR="000D50D7" w:rsidRPr="000D50D7">
        <w:t xml:space="preserve"> </w:t>
      </w:r>
      <w:r w:rsidRPr="00F73049">
        <w:t>cannot</w:t>
      </w:r>
      <w:r w:rsidR="000D50D7" w:rsidRPr="000D50D7">
        <w:t xml:space="preserve"> </w:t>
      </w:r>
      <w:r w:rsidRPr="00F73049">
        <w:t>be</w:t>
      </w:r>
      <w:r w:rsidR="000D50D7" w:rsidRPr="000D50D7">
        <w:t xml:space="preserve"> </w:t>
      </w:r>
      <w:r w:rsidRPr="00F73049">
        <w:t>ascertained</w:t>
      </w:r>
      <w:r w:rsidR="000D50D7" w:rsidRPr="000D50D7">
        <w:t xml:space="preserve"> </w:t>
      </w:r>
      <w:r w:rsidRPr="00F73049">
        <w:t>after</w:t>
      </w:r>
      <w:r w:rsidR="000D50D7" w:rsidRPr="000D50D7">
        <w:t xml:space="preserve"> </w:t>
      </w:r>
      <w:r w:rsidRPr="00F73049">
        <w:t>reasonable</w:t>
      </w:r>
      <w:r w:rsidR="000D50D7" w:rsidRPr="000D50D7">
        <w:t xml:space="preserve"> </w:t>
      </w:r>
      <w:r w:rsidRPr="00F73049">
        <w:t>enquiry,</w:t>
      </w:r>
      <w:r w:rsidR="000D50D7" w:rsidRPr="000D50D7">
        <w:t xml:space="preserve"> </w:t>
      </w:r>
      <w:r w:rsidRPr="00F73049">
        <w:t>the</w:t>
      </w:r>
      <w:r w:rsidR="000D50D7" w:rsidRPr="000D50D7">
        <w:t xml:space="preserve"> </w:t>
      </w:r>
      <w:r w:rsidRPr="00F73049">
        <w:t>notice</w:t>
      </w:r>
      <w:r w:rsidR="000D50D7" w:rsidRPr="000D50D7">
        <w:t xml:space="preserve"> </w:t>
      </w:r>
      <w:r w:rsidRPr="00F73049">
        <w:t>may</w:t>
      </w:r>
      <w:r w:rsidR="000D50D7" w:rsidRPr="000D50D7">
        <w:t xml:space="preserve"> </w:t>
      </w:r>
      <w:r w:rsidRPr="00F73049">
        <w:t>be</w:t>
      </w:r>
      <w:r w:rsidR="000D50D7" w:rsidRPr="000D50D7">
        <w:t xml:space="preserve"> </w:t>
      </w:r>
      <w:r w:rsidRPr="00F73049">
        <w:t>served</w:t>
      </w:r>
      <w:r w:rsidR="000D50D7" w:rsidRPr="000D50D7">
        <w:t xml:space="preserve"> </w:t>
      </w:r>
      <w:r>
        <w:t>by—</w:t>
      </w:r>
    </w:p>
    <w:p w14:paraId="5922DCD8" w14:textId="77777777" w:rsidR="00283174" w:rsidRDefault="00283174" w:rsidP="00283174">
      <w:pPr>
        <w:pStyle w:val="N3"/>
      </w:pPr>
      <w:r>
        <w:t>addressing</w:t>
      </w:r>
      <w:r w:rsidR="000D50D7" w:rsidRPr="000D50D7">
        <w:t xml:space="preserve"> </w:t>
      </w:r>
      <w:r w:rsidRPr="00F73049">
        <w:t>it</w:t>
      </w:r>
      <w:r w:rsidR="000D50D7" w:rsidRPr="000D50D7">
        <w:t xml:space="preserve"> </w:t>
      </w:r>
      <w:r w:rsidRPr="00F73049">
        <w:t>to</w:t>
      </w:r>
      <w:r w:rsidR="000D50D7" w:rsidRPr="000D50D7">
        <w:t xml:space="preserve"> </w:t>
      </w:r>
      <w:r w:rsidRPr="00F73049">
        <w:t>that</w:t>
      </w:r>
      <w:r w:rsidR="000D50D7" w:rsidRPr="000D50D7">
        <w:t xml:space="preserve"> </w:t>
      </w:r>
      <w:r w:rsidRPr="00F73049">
        <w:t>person</w:t>
      </w:r>
      <w:r w:rsidR="000D50D7" w:rsidRPr="000D50D7">
        <w:t xml:space="preserve"> </w:t>
      </w:r>
      <w:r w:rsidRPr="00F73049">
        <w:t>by</w:t>
      </w:r>
      <w:r w:rsidR="000D50D7" w:rsidRPr="000D50D7">
        <w:t xml:space="preserve"> </w:t>
      </w:r>
      <w:r w:rsidRPr="00F73049">
        <w:t>the</w:t>
      </w:r>
      <w:r w:rsidR="000D50D7" w:rsidRPr="000D50D7">
        <w:t xml:space="preserve"> </w:t>
      </w:r>
      <w:r w:rsidRPr="00F73049">
        <w:t>description</w:t>
      </w:r>
      <w:r w:rsidR="000D50D7" w:rsidRPr="000D50D7">
        <w:t xml:space="preserve"> </w:t>
      </w:r>
      <w:r w:rsidRPr="00F73049">
        <w:t>of</w:t>
      </w:r>
      <w:r w:rsidR="000D50D7" w:rsidRPr="000D50D7">
        <w:t xml:space="preserve"> </w:t>
      </w:r>
      <w:r w:rsidRPr="00F73049">
        <w:t>“owner”,</w:t>
      </w:r>
      <w:r w:rsidR="000D50D7" w:rsidRPr="000D50D7">
        <w:t xml:space="preserve"> </w:t>
      </w:r>
      <w:r w:rsidRPr="00F73049">
        <w:t>or</w:t>
      </w:r>
      <w:r w:rsidR="000D50D7" w:rsidRPr="000D50D7">
        <w:t xml:space="preserve"> </w:t>
      </w:r>
      <w:r w:rsidRPr="00F73049">
        <w:t>as</w:t>
      </w:r>
      <w:r w:rsidR="000D50D7" w:rsidRPr="000D50D7">
        <w:t xml:space="preserve"> </w:t>
      </w:r>
      <w:r w:rsidRPr="00F73049">
        <w:t>the</w:t>
      </w:r>
      <w:r w:rsidR="000D50D7" w:rsidRPr="000D50D7">
        <w:t xml:space="preserve"> </w:t>
      </w:r>
      <w:r w:rsidRPr="00F73049">
        <w:t>case</w:t>
      </w:r>
      <w:r w:rsidR="000D50D7" w:rsidRPr="000D50D7">
        <w:t xml:space="preserve"> </w:t>
      </w:r>
      <w:r w:rsidRPr="00F73049">
        <w:t>may</w:t>
      </w:r>
      <w:r w:rsidR="000D50D7" w:rsidRPr="000D50D7">
        <w:t xml:space="preserve"> </w:t>
      </w:r>
      <w:r w:rsidRPr="00F73049">
        <w:t>be</w:t>
      </w:r>
      <w:r w:rsidR="000D50D7" w:rsidRPr="000D50D7">
        <w:t xml:space="preserve"> </w:t>
      </w:r>
      <w:r w:rsidRPr="00F73049">
        <w:t>“occupier”</w:t>
      </w:r>
      <w:r w:rsidR="000D50D7" w:rsidRPr="000D50D7">
        <w:t xml:space="preserve"> </w:t>
      </w:r>
      <w:r w:rsidRPr="00F73049">
        <w:t>of</w:t>
      </w:r>
      <w:r w:rsidR="000D50D7" w:rsidRPr="000D50D7">
        <w:t xml:space="preserve"> </w:t>
      </w:r>
      <w:r w:rsidRPr="00F73049">
        <w:t>the</w:t>
      </w:r>
      <w:r w:rsidR="000D50D7" w:rsidRPr="000D50D7">
        <w:t xml:space="preserve"> </w:t>
      </w:r>
      <w:r w:rsidRPr="00F73049">
        <w:t>land</w:t>
      </w:r>
      <w:r w:rsidR="000D50D7" w:rsidRPr="000D50D7">
        <w:t xml:space="preserve"> </w:t>
      </w:r>
      <w:r w:rsidRPr="00F73049">
        <w:t>(describing</w:t>
      </w:r>
      <w:r w:rsidR="000D50D7" w:rsidRPr="000D50D7">
        <w:t xml:space="preserve"> </w:t>
      </w:r>
      <w:r w:rsidRPr="00F73049">
        <w:t>it);</w:t>
      </w:r>
      <w:r w:rsidR="000D50D7" w:rsidRPr="000D50D7">
        <w:t xml:space="preserve"> </w:t>
      </w:r>
      <w:r>
        <w:t>and</w:t>
      </w:r>
    </w:p>
    <w:p w14:paraId="297F23A3" w14:textId="77777777" w:rsidR="00283174" w:rsidRDefault="00283174" w:rsidP="00283174">
      <w:pPr>
        <w:pStyle w:val="N3"/>
      </w:pPr>
      <w:r w:rsidRPr="00F73049">
        <w:t>either</w:t>
      </w:r>
      <w:r w:rsidR="000D50D7" w:rsidRPr="000D50D7">
        <w:t xml:space="preserve"> </w:t>
      </w:r>
      <w:r w:rsidRPr="00F73049">
        <w:t>leaving</w:t>
      </w:r>
      <w:r w:rsidR="000D50D7" w:rsidRPr="000D50D7">
        <w:t xml:space="preserve"> </w:t>
      </w:r>
      <w:r w:rsidRPr="00F73049">
        <w:t>it</w:t>
      </w:r>
      <w:r w:rsidR="000D50D7" w:rsidRPr="000D50D7">
        <w:t xml:space="preserve"> </w:t>
      </w:r>
      <w:r w:rsidRPr="00F73049">
        <w:t>in</w:t>
      </w:r>
      <w:r w:rsidR="000D50D7" w:rsidRPr="000D50D7">
        <w:t xml:space="preserve"> </w:t>
      </w:r>
      <w:r w:rsidRPr="00F73049">
        <w:t>the</w:t>
      </w:r>
      <w:r w:rsidR="000D50D7" w:rsidRPr="000D50D7">
        <w:t xml:space="preserve"> </w:t>
      </w:r>
      <w:r w:rsidRPr="00F73049">
        <w:t>hands</w:t>
      </w:r>
      <w:r w:rsidR="000D50D7" w:rsidRPr="000D50D7">
        <w:t xml:space="preserve"> </w:t>
      </w:r>
      <w:r w:rsidRPr="00F73049">
        <w:t>of</w:t>
      </w:r>
      <w:r w:rsidR="000D50D7" w:rsidRPr="000D50D7">
        <w:t xml:space="preserve"> </w:t>
      </w:r>
      <w:r w:rsidRPr="00F73049">
        <w:t>the</w:t>
      </w:r>
      <w:r w:rsidR="000D50D7" w:rsidRPr="000D50D7">
        <w:t xml:space="preserve"> </w:t>
      </w:r>
      <w:r w:rsidRPr="00F73049">
        <w:t>person</w:t>
      </w:r>
      <w:r w:rsidR="000D50D7" w:rsidRPr="000D50D7">
        <w:t xml:space="preserve"> </w:t>
      </w:r>
      <w:r w:rsidRPr="00F73049">
        <w:t>who</w:t>
      </w:r>
      <w:r w:rsidR="000D50D7" w:rsidRPr="000D50D7">
        <w:t xml:space="preserve"> </w:t>
      </w:r>
      <w:r w:rsidRPr="00F73049">
        <w:t>is</w:t>
      </w:r>
      <w:r w:rsidR="000D50D7" w:rsidRPr="000D50D7">
        <w:t xml:space="preserve"> </w:t>
      </w:r>
      <w:r w:rsidRPr="00F73049">
        <w:t>or</w:t>
      </w:r>
      <w:r w:rsidR="000D50D7" w:rsidRPr="000D50D7">
        <w:t xml:space="preserve"> </w:t>
      </w:r>
      <w:r w:rsidRPr="00F73049">
        <w:t>appears</w:t>
      </w:r>
      <w:r w:rsidR="000D50D7" w:rsidRPr="000D50D7">
        <w:t xml:space="preserve"> </w:t>
      </w:r>
      <w:r w:rsidRPr="00F73049">
        <w:t>to</w:t>
      </w:r>
      <w:r w:rsidR="000D50D7" w:rsidRPr="000D50D7">
        <w:t xml:space="preserve"> </w:t>
      </w:r>
      <w:r w:rsidRPr="00F73049">
        <w:t>be</w:t>
      </w:r>
      <w:r w:rsidR="000D50D7" w:rsidRPr="000D50D7">
        <w:t xml:space="preserve"> </w:t>
      </w:r>
      <w:r w:rsidRPr="00F73049">
        <w:t>resident</w:t>
      </w:r>
      <w:r w:rsidR="000D50D7" w:rsidRPr="000D50D7">
        <w:t xml:space="preserve"> </w:t>
      </w:r>
      <w:r w:rsidRPr="00F73049">
        <w:t>or</w:t>
      </w:r>
      <w:r w:rsidR="000D50D7" w:rsidRPr="000D50D7">
        <w:t xml:space="preserve"> </w:t>
      </w:r>
      <w:r w:rsidRPr="00F73049">
        <w:t>employed</w:t>
      </w:r>
      <w:r w:rsidR="000D50D7" w:rsidRPr="000D50D7">
        <w:t xml:space="preserve"> </w:t>
      </w:r>
      <w:r w:rsidRPr="00F73049">
        <w:t>on</w:t>
      </w:r>
      <w:r w:rsidR="000D50D7" w:rsidRPr="000D50D7">
        <w:t xml:space="preserve"> </w:t>
      </w:r>
      <w:r w:rsidRPr="00F73049">
        <w:t>the</w:t>
      </w:r>
      <w:r w:rsidR="000D50D7" w:rsidRPr="000D50D7">
        <w:t xml:space="preserve"> </w:t>
      </w:r>
      <w:r w:rsidRPr="00F73049">
        <w:t>land</w:t>
      </w:r>
      <w:r w:rsidR="000D50D7" w:rsidRPr="000D50D7">
        <w:t xml:space="preserve"> </w:t>
      </w:r>
      <w:r w:rsidRPr="00F73049">
        <w:t>or</w:t>
      </w:r>
      <w:r w:rsidR="000D50D7" w:rsidRPr="000D50D7">
        <w:t xml:space="preserve"> </w:t>
      </w:r>
      <w:r w:rsidRPr="00F73049">
        <w:t>leaving</w:t>
      </w:r>
      <w:r w:rsidR="000D50D7" w:rsidRPr="000D50D7">
        <w:t xml:space="preserve"> </w:t>
      </w:r>
      <w:r w:rsidRPr="00F73049">
        <w:t>it</w:t>
      </w:r>
      <w:r w:rsidR="000D50D7" w:rsidRPr="000D50D7">
        <w:t xml:space="preserve"> </w:t>
      </w:r>
      <w:r w:rsidRPr="00F73049">
        <w:t>conspicuously</w:t>
      </w:r>
      <w:r w:rsidR="000D50D7" w:rsidRPr="000D50D7">
        <w:t xml:space="preserve"> </w:t>
      </w:r>
      <w:r w:rsidRPr="00F73049">
        <w:t>affixed</w:t>
      </w:r>
      <w:r w:rsidR="000D50D7" w:rsidRPr="000D50D7">
        <w:t xml:space="preserve"> </w:t>
      </w:r>
      <w:r w:rsidRPr="00F73049">
        <w:t>to</w:t>
      </w:r>
      <w:r w:rsidR="000D50D7" w:rsidRPr="000D50D7">
        <w:t xml:space="preserve"> </w:t>
      </w:r>
      <w:r w:rsidRPr="00F73049">
        <w:t>some</w:t>
      </w:r>
      <w:r w:rsidR="000D50D7" w:rsidRPr="000D50D7">
        <w:t xml:space="preserve"> </w:t>
      </w:r>
      <w:r w:rsidRPr="00F73049">
        <w:t>building</w:t>
      </w:r>
      <w:r w:rsidR="000D50D7" w:rsidRPr="000D50D7">
        <w:t xml:space="preserve"> </w:t>
      </w:r>
      <w:r w:rsidRPr="00F73049">
        <w:t>or</w:t>
      </w:r>
      <w:r w:rsidR="000D50D7" w:rsidRPr="000D50D7">
        <w:t xml:space="preserve"> </w:t>
      </w:r>
      <w:r w:rsidRPr="00F73049">
        <w:t>object</w:t>
      </w:r>
      <w:r w:rsidR="000D50D7" w:rsidRPr="000D50D7">
        <w:t xml:space="preserve"> </w:t>
      </w:r>
      <w:r w:rsidRPr="00F73049">
        <w:t>on</w:t>
      </w:r>
      <w:r w:rsidR="000D50D7" w:rsidRPr="000D50D7">
        <w:t xml:space="preserve"> </w:t>
      </w:r>
      <w:r w:rsidRPr="00F73049">
        <w:t>or</w:t>
      </w:r>
      <w:r w:rsidR="000D50D7" w:rsidRPr="000D50D7">
        <w:t xml:space="preserve"> </w:t>
      </w:r>
      <w:r w:rsidRPr="00F73049">
        <w:t>near</w:t>
      </w:r>
      <w:r w:rsidR="000D50D7" w:rsidRPr="000D50D7">
        <w:t xml:space="preserve"> </w:t>
      </w:r>
      <w:r w:rsidRPr="00F73049">
        <w:t>the</w:t>
      </w:r>
      <w:r w:rsidR="000D50D7" w:rsidRPr="000D50D7">
        <w:t xml:space="preserve"> </w:t>
      </w:r>
      <w:r w:rsidRPr="00F73049">
        <w:t>land</w:t>
      </w:r>
      <w:r>
        <w:t>.</w:t>
      </w:r>
    </w:p>
    <w:p w14:paraId="0D86DD8A" w14:textId="77777777" w:rsidR="00283174" w:rsidRDefault="00283174" w:rsidP="00283174">
      <w:pPr>
        <w:pStyle w:val="N2"/>
      </w:pPr>
      <w:r>
        <w:t>Where</w:t>
      </w:r>
      <w:r w:rsidR="000D50D7" w:rsidRPr="000D50D7">
        <w:t xml:space="preserve"> </w:t>
      </w:r>
      <w:r w:rsidRPr="00F73049">
        <w:t>a</w:t>
      </w:r>
      <w:r w:rsidR="000D50D7" w:rsidRPr="000D50D7">
        <w:t xml:space="preserve"> </w:t>
      </w:r>
      <w:r w:rsidRPr="00F73049">
        <w:t>notice</w:t>
      </w:r>
      <w:r w:rsidR="000D50D7" w:rsidRPr="000D50D7">
        <w:t xml:space="preserve"> </w:t>
      </w:r>
      <w:r w:rsidRPr="00F73049">
        <w:t>or</w:t>
      </w:r>
      <w:r w:rsidR="000D50D7" w:rsidRPr="000D50D7">
        <w:t xml:space="preserve"> </w:t>
      </w:r>
      <w:r w:rsidRPr="00F73049">
        <w:t>other</w:t>
      </w:r>
      <w:r w:rsidR="000D50D7" w:rsidRPr="000D50D7">
        <w:t xml:space="preserve"> </w:t>
      </w:r>
      <w:r w:rsidRPr="00F73049">
        <w:t>document</w:t>
      </w:r>
      <w:r w:rsidR="000D50D7" w:rsidRPr="000D50D7">
        <w:t xml:space="preserve"> </w:t>
      </w:r>
      <w:r w:rsidRPr="00F73049">
        <w:t>required</w:t>
      </w:r>
      <w:r w:rsidR="000D50D7" w:rsidRPr="000D50D7">
        <w:t xml:space="preserve"> </w:t>
      </w:r>
      <w:r w:rsidRPr="00F73049">
        <w:t>to</w:t>
      </w:r>
      <w:r w:rsidR="000D50D7" w:rsidRPr="000D50D7">
        <w:t xml:space="preserve"> </w:t>
      </w:r>
      <w:r w:rsidRPr="00F73049">
        <w:t>be</w:t>
      </w:r>
      <w:r w:rsidR="000D50D7" w:rsidRPr="000D50D7">
        <w:t xml:space="preserve"> </w:t>
      </w:r>
      <w:r w:rsidRPr="00F73049">
        <w:t>served</w:t>
      </w:r>
      <w:r w:rsidR="000D50D7" w:rsidRPr="000D50D7">
        <w:t xml:space="preserve"> </w:t>
      </w:r>
      <w:r w:rsidRPr="00F73049">
        <w:t>or</w:t>
      </w:r>
      <w:r w:rsidR="000D50D7" w:rsidRPr="000D50D7">
        <w:t xml:space="preserve"> </w:t>
      </w:r>
      <w:r w:rsidRPr="00F73049">
        <w:t>sent</w:t>
      </w:r>
      <w:r w:rsidR="000D50D7" w:rsidRPr="000D50D7">
        <w:t xml:space="preserve"> </w:t>
      </w:r>
      <w:r w:rsidRPr="00F73049">
        <w:t>for</w:t>
      </w:r>
      <w:r w:rsidR="000D50D7" w:rsidRPr="000D50D7">
        <w:t xml:space="preserve"> </w:t>
      </w:r>
      <w:r w:rsidRPr="00F73049">
        <w:t>the</w:t>
      </w:r>
      <w:r w:rsidR="000D50D7" w:rsidRPr="000D50D7">
        <w:t xml:space="preserve"> </w:t>
      </w:r>
      <w:r w:rsidRPr="00F73049">
        <w:t>purposes</w:t>
      </w:r>
      <w:r w:rsidR="000D50D7" w:rsidRPr="000D50D7">
        <w:t xml:space="preserve"> </w:t>
      </w:r>
      <w:r w:rsidRPr="00F73049">
        <w:t>of</w:t>
      </w:r>
      <w:r w:rsidR="000D50D7" w:rsidRPr="000D50D7">
        <w:t xml:space="preserve"> </w:t>
      </w:r>
      <w:r w:rsidRPr="00F73049">
        <w:t>this</w:t>
      </w:r>
      <w:r w:rsidR="000D50D7" w:rsidRPr="000D50D7">
        <w:t xml:space="preserve"> </w:t>
      </w:r>
      <w:r w:rsidRPr="00F73049">
        <w:t>Order</w:t>
      </w:r>
      <w:r w:rsidR="000D50D7" w:rsidRPr="000D50D7">
        <w:t xml:space="preserve"> </w:t>
      </w:r>
      <w:r w:rsidRPr="00F73049">
        <w:t>is</w:t>
      </w:r>
      <w:r w:rsidR="000D50D7" w:rsidRPr="000D50D7">
        <w:t xml:space="preserve"> </w:t>
      </w:r>
      <w:r w:rsidRPr="00F73049">
        <w:t>served</w:t>
      </w:r>
      <w:r w:rsidR="000D50D7" w:rsidRPr="000D50D7">
        <w:t xml:space="preserve"> </w:t>
      </w:r>
      <w:r w:rsidRPr="00F73049">
        <w:t>or</w:t>
      </w:r>
      <w:r w:rsidR="000D50D7" w:rsidRPr="000D50D7">
        <w:t xml:space="preserve"> </w:t>
      </w:r>
      <w:r w:rsidRPr="00F73049">
        <w:t>sent</w:t>
      </w:r>
      <w:r w:rsidR="000D50D7" w:rsidRPr="000D50D7">
        <w:t xml:space="preserve"> </w:t>
      </w:r>
      <w:r w:rsidRPr="00F73049">
        <w:t>by</w:t>
      </w:r>
      <w:r w:rsidR="000D50D7" w:rsidRPr="000D50D7">
        <w:t xml:space="preserve"> </w:t>
      </w:r>
      <w:r w:rsidRPr="00F73049">
        <w:t>electronic</w:t>
      </w:r>
      <w:r w:rsidR="000D50D7" w:rsidRPr="000D50D7">
        <w:t xml:space="preserve"> </w:t>
      </w:r>
      <w:r w:rsidRPr="00F73049">
        <w:t>transmission</w:t>
      </w:r>
      <w:r w:rsidR="000D50D7" w:rsidRPr="000D50D7">
        <w:t xml:space="preserve"> </w:t>
      </w:r>
      <w:r w:rsidRPr="00F73049">
        <w:t>the</w:t>
      </w:r>
      <w:r w:rsidR="000D50D7" w:rsidRPr="000D50D7">
        <w:t xml:space="preserve"> </w:t>
      </w:r>
      <w:r w:rsidRPr="00F73049">
        <w:t>requirement</w:t>
      </w:r>
      <w:r w:rsidR="000D50D7" w:rsidRPr="000D50D7">
        <w:t xml:space="preserve"> </w:t>
      </w:r>
      <w:r w:rsidRPr="00F73049">
        <w:t>is</w:t>
      </w:r>
      <w:r w:rsidR="000D50D7" w:rsidRPr="000D50D7">
        <w:t xml:space="preserve"> </w:t>
      </w:r>
      <w:r w:rsidRPr="00F73049">
        <w:t>to</w:t>
      </w:r>
      <w:r w:rsidR="000D50D7" w:rsidRPr="000D50D7">
        <w:t xml:space="preserve"> </w:t>
      </w:r>
      <w:r w:rsidRPr="00F73049">
        <w:t>be</w:t>
      </w:r>
      <w:r w:rsidR="000D50D7" w:rsidRPr="000D50D7">
        <w:t xml:space="preserve"> </w:t>
      </w:r>
      <w:r w:rsidRPr="00F73049">
        <w:t>taken</w:t>
      </w:r>
      <w:r w:rsidR="000D50D7" w:rsidRPr="000D50D7">
        <w:t xml:space="preserve"> </w:t>
      </w:r>
      <w:r w:rsidRPr="00F73049">
        <w:t>to</w:t>
      </w:r>
      <w:r w:rsidR="000D50D7" w:rsidRPr="000D50D7">
        <w:t xml:space="preserve"> </w:t>
      </w:r>
      <w:r w:rsidRPr="00F73049">
        <w:t>be</w:t>
      </w:r>
      <w:r w:rsidR="000D50D7" w:rsidRPr="000D50D7">
        <w:t xml:space="preserve"> </w:t>
      </w:r>
      <w:r w:rsidRPr="00F73049">
        <w:t>fulfilled</w:t>
      </w:r>
      <w:r w:rsidR="000D50D7" w:rsidRPr="000D50D7">
        <w:t xml:space="preserve"> </w:t>
      </w:r>
      <w:r w:rsidRPr="00F73049">
        <w:t>only</w:t>
      </w:r>
      <w:r w:rsidR="000D50D7" w:rsidRPr="000D50D7">
        <w:t xml:space="preserve"> </w:t>
      </w:r>
      <w:r w:rsidRPr="00F73049">
        <w:t>where</w:t>
      </w:r>
      <w:r>
        <w:t>—</w:t>
      </w:r>
    </w:p>
    <w:p w14:paraId="09EDA8E4" w14:textId="77777777" w:rsidR="00283174" w:rsidRDefault="00283174" w:rsidP="00283174">
      <w:pPr>
        <w:pStyle w:val="N3"/>
      </w:pPr>
      <w:r>
        <w:t>the</w:t>
      </w:r>
      <w:r w:rsidR="000D50D7" w:rsidRPr="000D50D7">
        <w:t xml:space="preserve"> </w:t>
      </w:r>
      <w:r>
        <w:t>recipient</w:t>
      </w:r>
      <w:r w:rsidR="000D50D7" w:rsidRPr="000D50D7">
        <w:t xml:space="preserve"> </w:t>
      </w:r>
      <w:r>
        <w:t>of</w:t>
      </w:r>
      <w:r w:rsidR="000D50D7" w:rsidRPr="000D50D7">
        <w:t xml:space="preserve"> </w:t>
      </w:r>
      <w:r>
        <w:t>the</w:t>
      </w:r>
      <w:r w:rsidR="000D50D7" w:rsidRPr="000D50D7">
        <w:t xml:space="preserve"> </w:t>
      </w:r>
      <w:r>
        <w:t>notice</w:t>
      </w:r>
      <w:r w:rsidR="000D50D7" w:rsidRPr="000D50D7">
        <w:t xml:space="preserve"> </w:t>
      </w:r>
      <w:r>
        <w:t>or</w:t>
      </w:r>
      <w:r w:rsidR="000D50D7" w:rsidRPr="000D50D7">
        <w:t xml:space="preserve"> </w:t>
      </w:r>
      <w:r>
        <w:t>other</w:t>
      </w:r>
      <w:r w:rsidR="000D50D7" w:rsidRPr="000D50D7">
        <w:t xml:space="preserve"> </w:t>
      </w:r>
      <w:r>
        <w:t>document</w:t>
      </w:r>
      <w:r w:rsidR="000D50D7" w:rsidRPr="000D50D7">
        <w:t xml:space="preserve"> </w:t>
      </w:r>
      <w:r w:rsidRPr="00E015BA">
        <w:t>to</w:t>
      </w:r>
      <w:r w:rsidR="000D50D7" w:rsidRPr="000D50D7">
        <w:t xml:space="preserve"> </w:t>
      </w:r>
      <w:r w:rsidRPr="00E015BA">
        <w:t>be</w:t>
      </w:r>
      <w:r w:rsidR="000D50D7" w:rsidRPr="000D50D7">
        <w:t xml:space="preserve"> </w:t>
      </w:r>
      <w:r w:rsidRPr="00E015BA">
        <w:t>transmitted</w:t>
      </w:r>
      <w:r w:rsidR="000D50D7" w:rsidRPr="000D50D7">
        <w:t xml:space="preserve"> </w:t>
      </w:r>
      <w:r w:rsidRPr="00E015BA">
        <w:t>has</w:t>
      </w:r>
      <w:r w:rsidR="000D50D7" w:rsidRPr="000D50D7">
        <w:t xml:space="preserve"> </w:t>
      </w:r>
      <w:r w:rsidRPr="00E015BA">
        <w:t>given</w:t>
      </w:r>
      <w:r w:rsidR="000D50D7" w:rsidRPr="000D50D7">
        <w:t xml:space="preserve"> </w:t>
      </w:r>
      <w:r w:rsidRPr="00E015BA">
        <w:t>consent</w:t>
      </w:r>
      <w:r w:rsidR="000D50D7" w:rsidRPr="000D50D7">
        <w:t xml:space="preserve"> </w:t>
      </w:r>
      <w:r w:rsidRPr="00E015BA">
        <w:t>to</w:t>
      </w:r>
      <w:r w:rsidR="000D50D7" w:rsidRPr="000D50D7">
        <w:t xml:space="preserve"> </w:t>
      </w:r>
      <w:r w:rsidRPr="00E015BA">
        <w:t>the</w:t>
      </w:r>
      <w:r w:rsidR="000D50D7" w:rsidRPr="000D50D7">
        <w:t xml:space="preserve"> </w:t>
      </w:r>
      <w:r w:rsidRPr="00E015BA">
        <w:t>use</w:t>
      </w:r>
      <w:r w:rsidR="000D50D7" w:rsidRPr="000D50D7">
        <w:t xml:space="preserve"> </w:t>
      </w:r>
      <w:r w:rsidRPr="00E015BA">
        <w:t>of</w:t>
      </w:r>
      <w:r w:rsidR="000D50D7" w:rsidRPr="000D50D7">
        <w:t xml:space="preserve"> </w:t>
      </w:r>
      <w:r w:rsidRPr="00E015BA">
        <w:t>electronic</w:t>
      </w:r>
      <w:r w:rsidR="000D50D7" w:rsidRPr="000D50D7">
        <w:t xml:space="preserve"> </w:t>
      </w:r>
      <w:r w:rsidRPr="00E015BA">
        <w:t>transmission</w:t>
      </w:r>
      <w:r w:rsidR="000D50D7" w:rsidRPr="000D50D7">
        <w:t xml:space="preserve"> </w:t>
      </w:r>
      <w:r w:rsidRPr="00E015BA">
        <w:t>in</w:t>
      </w:r>
      <w:r w:rsidR="000D50D7" w:rsidRPr="000D50D7">
        <w:t xml:space="preserve"> </w:t>
      </w:r>
      <w:r w:rsidRPr="00E015BA">
        <w:t>writing</w:t>
      </w:r>
      <w:r w:rsidR="000D50D7" w:rsidRPr="000D50D7">
        <w:t xml:space="preserve"> </w:t>
      </w:r>
      <w:r w:rsidRPr="00E015BA">
        <w:t>or</w:t>
      </w:r>
      <w:r w:rsidR="000D50D7" w:rsidRPr="000D50D7">
        <w:t xml:space="preserve"> </w:t>
      </w:r>
      <w:r w:rsidRPr="00E015BA">
        <w:t>by</w:t>
      </w:r>
      <w:r w:rsidR="000D50D7" w:rsidRPr="000D50D7">
        <w:t xml:space="preserve"> </w:t>
      </w:r>
      <w:r w:rsidRPr="00E015BA">
        <w:t>electronic</w:t>
      </w:r>
      <w:r w:rsidR="000D50D7" w:rsidRPr="000D50D7">
        <w:t xml:space="preserve"> </w:t>
      </w:r>
      <w:r w:rsidRPr="00E015BA">
        <w:t>transmission</w:t>
      </w:r>
      <w:r>
        <w:t>;</w:t>
      </w:r>
    </w:p>
    <w:p w14:paraId="7D74D751" w14:textId="77777777" w:rsidR="00283174" w:rsidRDefault="00283174" w:rsidP="00283174">
      <w:pPr>
        <w:pStyle w:val="N3"/>
      </w:pPr>
      <w:r>
        <w:t>the</w:t>
      </w:r>
      <w:r w:rsidR="000D50D7" w:rsidRPr="000D50D7">
        <w:t xml:space="preserve"> </w:t>
      </w:r>
      <w:r>
        <w:t>notice</w:t>
      </w:r>
      <w:r w:rsidR="000D50D7" w:rsidRPr="000D50D7">
        <w:t xml:space="preserve"> </w:t>
      </w:r>
      <w:r>
        <w:t>or</w:t>
      </w:r>
      <w:r w:rsidR="000D50D7" w:rsidRPr="000D50D7">
        <w:t xml:space="preserve"> </w:t>
      </w:r>
      <w:r>
        <w:t>document</w:t>
      </w:r>
      <w:r w:rsidR="000D50D7" w:rsidRPr="000D50D7">
        <w:t xml:space="preserve"> </w:t>
      </w:r>
      <w:r>
        <w:t>is</w:t>
      </w:r>
      <w:r w:rsidR="000D50D7" w:rsidRPr="000D50D7">
        <w:t xml:space="preserve"> </w:t>
      </w:r>
      <w:r>
        <w:t>capable</w:t>
      </w:r>
      <w:r w:rsidR="000D50D7" w:rsidRPr="000D50D7">
        <w:t xml:space="preserve"> </w:t>
      </w:r>
      <w:r>
        <w:t>of</w:t>
      </w:r>
      <w:r w:rsidR="000D50D7" w:rsidRPr="000D50D7">
        <w:t xml:space="preserve"> </w:t>
      </w:r>
      <w:r>
        <w:t>being</w:t>
      </w:r>
      <w:r w:rsidR="000D50D7" w:rsidRPr="000D50D7">
        <w:t xml:space="preserve"> </w:t>
      </w:r>
      <w:r>
        <w:t>accessed</w:t>
      </w:r>
      <w:r w:rsidR="000D50D7" w:rsidRPr="000D50D7">
        <w:t xml:space="preserve"> </w:t>
      </w:r>
      <w:r>
        <w:t>by</w:t>
      </w:r>
      <w:r w:rsidR="000D50D7" w:rsidRPr="000D50D7">
        <w:t xml:space="preserve"> </w:t>
      </w:r>
      <w:r>
        <w:t>the</w:t>
      </w:r>
      <w:r w:rsidR="000D50D7" w:rsidRPr="000D50D7">
        <w:t xml:space="preserve"> </w:t>
      </w:r>
      <w:r>
        <w:t>recipient;</w:t>
      </w:r>
    </w:p>
    <w:p w14:paraId="067529E0" w14:textId="77777777" w:rsidR="00283174" w:rsidRDefault="00283174" w:rsidP="00283174">
      <w:pPr>
        <w:pStyle w:val="N3"/>
      </w:pPr>
      <w:r>
        <w:t>the</w:t>
      </w:r>
      <w:r w:rsidR="000D50D7" w:rsidRPr="000D50D7">
        <w:t xml:space="preserve"> </w:t>
      </w:r>
      <w:r>
        <w:t>notice</w:t>
      </w:r>
      <w:r w:rsidR="000D50D7" w:rsidRPr="000D50D7">
        <w:t xml:space="preserve"> </w:t>
      </w:r>
      <w:r>
        <w:t>or</w:t>
      </w:r>
      <w:r w:rsidR="000D50D7" w:rsidRPr="000D50D7">
        <w:t xml:space="preserve"> </w:t>
      </w:r>
      <w:r>
        <w:t>document</w:t>
      </w:r>
      <w:r w:rsidR="000D50D7" w:rsidRPr="000D50D7">
        <w:t xml:space="preserve"> </w:t>
      </w:r>
      <w:r>
        <w:t>is</w:t>
      </w:r>
      <w:r w:rsidR="000D50D7" w:rsidRPr="000D50D7">
        <w:t xml:space="preserve"> </w:t>
      </w:r>
      <w:r>
        <w:t>legible</w:t>
      </w:r>
      <w:r w:rsidR="000D50D7" w:rsidRPr="000D50D7">
        <w:t xml:space="preserve"> </w:t>
      </w:r>
      <w:r>
        <w:t>in</w:t>
      </w:r>
      <w:r w:rsidR="000D50D7" w:rsidRPr="000D50D7">
        <w:t xml:space="preserve"> </w:t>
      </w:r>
      <w:r>
        <w:t>all</w:t>
      </w:r>
      <w:r w:rsidR="000D50D7" w:rsidRPr="000D50D7">
        <w:t xml:space="preserve"> </w:t>
      </w:r>
      <w:r>
        <w:t>material</w:t>
      </w:r>
      <w:r w:rsidR="000D50D7" w:rsidRPr="000D50D7">
        <w:t xml:space="preserve"> </w:t>
      </w:r>
      <w:r>
        <w:t>respects;</w:t>
      </w:r>
      <w:r w:rsidR="000D50D7" w:rsidRPr="000D50D7">
        <w:t xml:space="preserve"> </w:t>
      </w:r>
      <w:r>
        <w:t>and</w:t>
      </w:r>
    </w:p>
    <w:p w14:paraId="57D43C22" w14:textId="77777777" w:rsidR="00283174" w:rsidRDefault="00283174" w:rsidP="00283174">
      <w:pPr>
        <w:pStyle w:val="N3"/>
      </w:pPr>
      <w:r>
        <w:t>the</w:t>
      </w:r>
      <w:r w:rsidR="000D50D7" w:rsidRPr="000D50D7">
        <w:t xml:space="preserve"> </w:t>
      </w:r>
      <w:r>
        <w:t>notice</w:t>
      </w:r>
      <w:r w:rsidR="000D50D7" w:rsidRPr="000D50D7">
        <w:t xml:space="preserve"> </w:t>
      </w:r>
      <w:r>
        <w:t>or</w:t>
      </w:r>
      <w:r w:rsidR="000D50D7" w:rsidRPr="000D50D7">
        <w:t xml:space="preserve"> </w:t>
      </w:r>
      <w:r>
        <w:t>document</w:t>
      </w:r>
      <w:r w:rsidR="000D50D7" w:rsidRPr="000D50D7">
        <w:t xml:space="preserve"> </w:t>
      </w:r>
      <w:r>
        <w:t>is</w:t>
      </w:r>
      <w:r w:rsidR="000D50D7" w:rsidRPr="000D50D7">
        <w:t xml:space="preserve"> </w:t>
      </w:r>
      <w:r>
        <w:t>in</w:t>
      </w:r>
      <w:r w:rsidR="000D50D7" w:rsidRPr="000D50D7">
        <w:t xml:space="preserve"> </w:t>
      </w:r>
      <w:r>
        <w:t>a</w:t>
      </w:r>
      <w:r w:rsidR="000D50D7" w:rsidRPr="000D50D7">
        <w:t xml:space="preserve"> </w:t>
      </w:r>
      <w:r>
        <w:t>form</w:t>
      </w:r>
      <w:r w:rsidR="000D50D7" w:rsidRPr="000D50D7">
        <w:t xml:space="preserve"> </w:t>
      </w:r>
      <w:r>
        <w:t>sufficiently</w:t>
      </w:r>
      <w:r w:rsidR="000D50D7" w:rsidRPr="000D50D7">
        <w:t xml:space="preserve"> </w:t>
      </w:r>
      <w:r>
        <w:t>permanent</w:t>
      </w:r>
      <w:r w:rsidR="000D50D7" w:rsidRPr="000D50D7">
        <w:t xml:space="preserve"> </w:t>
      </w:r>
      <w:r>
        <w:t>to</w:t>
      </w:r>
      <w:r w:rsidR="000D50D7" w:rsidRPr="000D50D7">
        <w:t xml:space="preserve"> </w:t>
      </w:r>
      <w:r>
        <w:t>be</w:t>
      </w:r>
      <w:r w:rsidR="000D50D7" w:rsidRPr="000D50D7">
        <w:t xml:space="preserve"> </w:t>
      </w:r>
      <w:r>
        <w:t>used</w:t>
      </w:r>
      <w:r w:rsidR="000D50D7" w:rsidRPr="000D50D7">
        <w:t xml:space="preserve"> </w:t>
      </w:r>
      <w:r>
        <w:t>for</w:t>
      </w:r>
      <w:r w:rsidR="000D50D7" w:rsidRPr="000D50D7">
        <w:t xml:space="preserve"> </w:t>
      </w:r>
      <w:r>
        <w:t>subsequent</w:t>
      </w:r>
      <w:r w:rsidR="000D50D7" w:rsidRPr="000D50D7">
        <w:t xml:space="preserve"> </w:t>
      </w:r>
      <w:r>
        <w:t>reference.</w:t>
      </w:r>
    </w:p>
    <w:p w14:paraId="0413C251" w14:textId="77777777" w:rsidR="00283174" w:rsidRDefault="00283174" w:rsidP="00283174">
      <w:pPr>
        <w:pStyle w:val="N2"/>
      </w:pPr>
      <w:bookmarkStart w:id="886" w:name="_Ref78361676"/>
      <w:r>
        <w:t>Where</w:t>
      </w:r>
      <w:r w:rsidR="000D50D7" w:rsidRPr="000D50D7">
        <w:t xml:space="preserve"> </w:t>
      </w:r>
      <w:r>
        <w:t>the</w:t>
      </w:r>
      <w:r w:rsidR="000D50D7" w:rsidRPr="000D50D7">
        <w:t xml:space="preserve"> </w:t>
      </w:r>
      <w:r w:rsidRPr="00F73049">
        <w:t>recipient</w:t>
      </w:r>
      <w:r w:rsidR="000D50D7" w:rsidRPr="000D50D7">
        <w:t xml:space="preserve"> </w:t>
      </w:r>
      <w:r w:rsidRPr="00F73049">
        <w:t>of</w:t>
      </w:r>
      <w:r w:rsidR="000D50D7" w:rsidRPr="000D50D7">
        <w:t xml:space="preserve"> </w:t>
      </w:r>
      <w:r w:rsidRPr="00F73049">
        <w:t>a</w:t>
      </w:r>
      <w:r w:rsidR="000D50D7" w:rsidRPr="000D50D7">
        <w:t xml:space="preserve"> </w:t>
      </w:r>
      <w:r w:rsidRPr="00F73049">
        <w:t>notice</w:t>
      </w:r>
      <w:r w:rsidR="000D50D7" w:rsidRPr="000D50D7">
        <w:t xml:space="preserve"> </w:t>
      </w:r>
      <w:r w:rsidRPr="00F73049">
        <w:t>or</w:t>
      </w:r>
      <w:r w:rsidR="000D50D7" w:rsidRPr="000D50D7">
        <w:t xml:space="preserve"> </w:t>
      </w:r>
      <w:r w:rsidRPr="00F73049">
        <w:t>other</w:t>
      </w:r>
      <w:r w:rsidR="000D50D7" w:rsidRPr="000D50D7">
        <w:t xml:space="preserve"> </w:t>
      </w:r>
      <w:r w:rsidRPr="00F73049">
        <w:t>document</w:t>
      </w:r>
      <w:r w:rsidR="000D50D7" w:rsidRPr="000D50D7">
        <w:t xml:space="preserve"> </w:t>
      </w:r>
      <w:r w:rsidRPr="00F73049">
        <w:t>served</w:t>
      </w:r>
      <w:r w:rsidR="000D50D7" w:rsidRPr="000D50D7">
        <w:t xml:space="preserve"> </w:t>
      </w:r>
      <w:r w:rsidRPr="00F73049">
        <w:t>or</w:t>
      </w:r>
      <w:r w:rsidR="000D50D7" w:rsidRPr="000D50D7">
        <w:t xml:space="preserve"> </w:t>
      </w:r>
      <w:r w:rsidRPr="00F73049">
        <w:t>sent</w:t>
      </w:r>
      <w:r w:rsidR="000D50D7" w:rsidRPr="000D50D7">
        <w:t xml:space="preserve"> </w:t>
      </w:r>
      <w:r w:rsidRPr="00F73049">
        <w:t>by</w:t>
      </w:r>
      <w:r w:rsidR="000D50D7" w:rsidRPr="000D50D7">
        <w:t xml:space="preserve"> </w:t>
      </w:r>
      <w:r w:rsidRPr="00F73049">
        <w:t>electronic</w:t>
      </w:r>
      <w:r w:rsidR="000D50D7" w:rsidRPr="000D50D7">
        <w:t xml:space="preserve"> </w:t>
      </w:r>
      <w:r w:rsidRPr="00F73049">
        <w:t>transmission</w:t>
      </w:r>
      <w:r w:rsidR="000D50D7" w:rsidRPr="000D50D7">
        <w:t xml:space="preserve"> </w:t>
      </w:r>
      <w:r w:rsidRPr="00F73049">
        <w:t>notifies</w:t>
      </w:r>
      <w:r w:rsidR="000D50D7" w:rsidRPr="000D50D7">
        <w:t xml:space="preserve"> </w:t>
      </w:r>
      <w:r w:rsidRPr="00F73049">
        <w:t>the</w:t>
      </w:r>
      <w:r w:rsidR="000D50D7" w:rsidRPr="000D50D7">
        <w:t xml:space="preserve"> </w:t>
      </w:r>
      <w:r w:rsidRPr="00F73049">
        <w:t>sender</w:t>
      </w:r>
      <w:r w:rsidR="000D50D7" w:rsidRPr="000D50D7">
        <w:t xml:space="preserve"> </w:t>
      </w:r>
      <w:r w:rsidRPr="00F73049">
        <w:t>within</w:t>
      </w:r>
      <w:r w:rsidR="000D50D7" w:rsidRPr="000D50D7">
        <w:t xml:space="preserve"> </w:t>
      </w:r>
      <w:r w:rsidRPr="00F73049">
        <w:t>seven</w:t>
      </w:r>
      <w:r w:rsidR="000D50D7" w:rsidRPr="000D50D7">
        <w:t xml:space="preserve"> </w:t>
      </w:r>
      <w:r w:rsidRPr="00F73049">
        <w:t>days</w:t>
      </w:r>
      <w:r w:rsidR="000D50D7" w:rsidRPr="000D50D7">
        <w:t xml:space="preserve"> </w:t>
      </w:r>
      <w:r w:rsidRPr="00F73049">
        <w:t>of</w:t>
      </w:r>
      <w:r w:rsidR="000D50D7" w:rsidRPr="000D50D7">
        <w:t xml:space="preserve"> </w:t>
      </w:r>
      <w:r w:rsidRPr="00F73049">
        <w:t>receipt</w:t>
      </w:r>
      <w:r w:rsidR="000D50D7" w:rsidRPr="000D50D7">
        <w:t xml:space="preserve"> </w:t>
      </w:r>
      <w:r w:rsidRPr="00F73049">
        <w:t>that</w:t>
      </w:r>
      <w:r w:rsidR="000D50D7" w:rsidRPr="000D50D7">
        <w:t xml:space="preserve"> </w:t>
      </w:r>
      <w:r w:rsidRPr="00F73049">
        <w:t>the</w:t>
      </w:r>
      <w:r w:rsidR="000D50D7" w:rsidRPr="000D50D7">
        <w:t xml:space="preserve"> </w:t>
      </w:r>
      <w:r w:rsidRPr="00F73049">
        <w:t>recipient</w:t>
      </w:r>
      <w:r w:rsidR="000D50D7" w:rsidRPr="000D50D7">
        <w:t xml:space="preserve"> </w:t>
      </w:r>
      <w:r w:rsidRPr="00F73049">
        <w:t>requires</w:t>
      </w:r>
      <w:r w:rsidR="000D50D7" w:rsidRPr="000D50D7">
        <w:t xml:space="preserve"> </w:t>
      </w:r>
      <w:r w:rsidRPr="00F73049">
        <w:t>a</w:t>
      </w:r>
      <w:r w:rsidR="000D50D7" w:rsidRPr="000D50D7">
        <w:t xml:space="preserve"> </w:t>
      </w:r>
      <w:r w:rsidRPr="00F73049">
        <w:t>paper</w:t>
      </w:r>
      <w:r w:rsidR="000D50D7" w:rsidRPr="000D50D7">
        <w:t xml:space="preserve"> </w:t>
      </w:r>
      <w:r w:rsidRPr="00F73049">
        <w:t>copy</w:t>
      </w:r>
      <w:r w:rsidR="000D50D7" w:rsidRPr="000D50D7">
        <w:t xml:space="preserve"> </w:t>
      </w:r>
      <w:r w:rsidRPr="00F73049">
        <w:t>of</w:t>
      </w:r>
      <w:r w:rsidR="000D50D7" w:rsidRPr="000D50D7">
        <w:t xml:space="preserve"> </w:t>
      </w:r>
      <w:r w:rsidRPr="00F73049">
        <w:t>all</w:t>
      </w:r>
      <w:r w:rsidR="000D50D7" w:rsidRPr="000D50D7">
        <w:t xml:space="preserve"> </w:t>
      </w:r>
      <w:r w:rsidRPr="00F73049">
        <w:t>or</w:t>
      </w:r>
      <w:r w:rsidR="000D50D7" w:rsidRPr="000D50D7">
        <w:t xml:space="preserve"> </w:t>
      </w:r>
      <w:r w:rsidRPr="00F73049">
        <w:t>any</w:t>
      </w:r>
      <w:r w:rsidR="000D50D7" w:rsidRPr="000D50D7">
        <w:t xml:space="preserve"> </w:t>
      </w:r>
      <w:r w:rsidRPr="00F73049">
        <w:t>part</w:t>
      </w:r>
      <w:r w:rsidR="000D50D7" w:rsidRPr="000D50D7">
        <w:t xml:space="preserve"> </w:t>
      </w:r>
      <w:r w:rsidRPr="00F73049">
        <w:t>of</w:t>
      </w:r>
      <w:r w:rsidR="000D50D7" w:rsidRPr="000D50D7">
        <w:t xml:space="preserve"> </w:t>
      </w:r>
      <w:r w:rsidRPr="00F73049">
        <w:t>that</w:t>
      </w:r>
      <w:r w:rsidR="000D50D7" w:rsidRPr="000D50D7">
        <w:t xml:space="preserve"> </w:t>
      </w:r>
      <w:r w:rsidRPr="00F73049">
        <w:t>notice</w:t>
      </w:r>
      <w:r w:rsidR="000D50D7" w:rsidRPr="000D50D7">
        <w:t xml:space="preserve"> </w:t>
      </w:r>
      <w:r w:rsidRPr="00F73049">
        <w:t>or</w:t>
      </w:r>
      <w:r w:rsidR="000D50D7" w:rsidRPr="000D50D7">
        <w:t xml:space="preserve"> </w:t>
      </w:r>
      <w:r w:rsidRPr="00F73049">
        <w:t>other</w:t>
      </w:r>
      <w:r w:rsidR="000D50D7" w:rsidRPr="000D50D7">
        <w:t xml:space="preserve"> </w:t>
      </w:r>
      <w:r w:rsidRPr="00F73049">
        <w:t>document</w:t>
      </w:r>
      <w:r w:rsidR="000D50D7" w:rsidRPr="000D50D7">
        <w:t xml:space="preserve"> </w:t>
      </w:r>
      <w:r w:rsidRPr="00F73049">
        <w:t>the</w:t>
      </w:r>
      <w:r w:rsidR="000D50D7" w:rsidRPr="000D50D7">
        <w:t xml:space="preserve"> </w:t>
      </w:r>
      <w:r w:rsidRPr="00F73049">
        <w:t>sender</w:t>
      </w:r>
      <w:r w:rsidR="000D50D7" w:rsidRPr="000D50D7">
        <w:t xml:space="preserve"> </w:t>
      </w:r>
      <w:r w:rsidRPr="00F73049">
        <w:t>must</w:t>
      </w:r>
      <w:r w:rsidR="000D50D7" w:rsidRPr="000D50D7">
        <w:t xml:space="preserve"> </w:t>
      </w:r>
      <w:r w:rsidRPr="00F73049">
        <w:t>provide</w:t>
      </w:r>
      <w:r w:rsidR="000D50D7" w:rsidRPr="000D50D7">
        <w:t xml:space="preserve"> </w:t>
      </w:r>
      <w:r w:rsidRPr="00F73049">
        <w:t>such</w:t>
      </w:r>
      <w:r w:rsidR="000D50D7" w:rsidRPr="000D50D7">
        <w:t xml:space="preserve"> </w:t>
      </w:r>
      <w:r w:rsidRPr="00F73049">
        <w:t>a</w:t>
      </w:r>
      <w:r w:rsidR="000D50D7" w:rsidRPr="000D50D7">
        <w:t xml:space="preserve"> </w:t>
      </w:r>
      <w:r w:rsidRPr="00F73049">
        <w:t>copy</w:t>
      </w:r>
      <w:r w:rsidR="000D50D7" w:rsidRPr="000D50D7">
        <w:t xml:space="preserve"> </w:t>
      </w:r>
      <w:r w:rsidRPr="00F73049">
        <w:t>as</w:t>
      </w:r>
      <w:r w:rsidR="000D50D7" w:rsidRPr="000D50D7">
        <w:t xml:space="preserve"> </w:t>
      </w:r>
      <w:r w:rsidRPr="00F73049">
        <w:t>soon</w:t>
      </w:r>
      <w:r w:rsidR="000D50D7" w:rsidRPr="000D50D7">
        <w:t xml:space="preserve"> </w:t>
      </w:r>
      <w:r w:rsidRPr="00F73049">
        <w:t>as</w:t>
      </w:r>
      <w:r w:rsidR="000D50D7" w:rsidRPr="000D50D7">
        <w:t xml:space="preserve"> </w:t>
      </w:r>
      <w:r w:rsidRPr="00F73049">
        <w:t>reasonably</w:t>
      </w:r>
      <w:r w:rsidR="000D50D7" w:rsidRPr="000D50D7">
        <w:t xml:space="preserve"> </w:t>
      </w:r>
      <w:r w:rsidRPr="00F73049">
        <w:t>practicable</w:t>
      </w:r>
      <w:r>
        <w:t>.</w:t>
      </w:r>
      <w:bookmarkEnd w:id="886"/>
    </w:p>
    <w:p w14:paraId="0512485D" w14:textId="77777777" w:rsidR="00283174" w:rsidRDefault="00283174" w:rsidP="00283174">
      <w:pPr>
        <w:pStyle w:val="N2"/>
      </w:pPr>
      <w:r>
        <w:t>Any</w:t>
      </w:r>
      <w:r w:rsidR="000D50D7" w:rsidRPr="000D50D7">
        <w:t xml:space="preserve"> </w:t>
      </w:r>
      <w:r>
        <w:t>consent</w:t>
      </w:r>
      <w:r w:rsidR="000D50D7" w:rsidRPr="000D50D7">
        <w:t xml:space="preserve"> </w:t>
      </w:r>
      <w:r>
        <w:t>to</w:t>
      </w:r>
      <w:r w:rsidR="000D50D7" w:rsidRPr="000D50D7">
        <w:t xml:space="preserve"> </w:t>
      </w:r>
      <w:r>
        <w:t>the</w:t>
      </w:r>
      <w:r w:rsidR="000D50D7" w:rsidRPr="000D50D7">
        <w:t xml:space="preserve"> </w:t>
      </w:r>
      <w:r>
        <w:t>use</w:t>
      </w:r>
      <w:r w:rsidR="000D50D7" w:rsidRPr="000D50D7">
        <w:t xml:space="preserve"> </w:t>
      </w:r>
      <w:r>
        <w:t>of</w:t>
      </w:r>
      <w:r w:rsidR="000D50D7" w:rsidRPr="000D50D7">
        <w:t xml:space="preserve"> </w:t>
      </w:r>
      <w:r>
        <w:t>an</w:t>
      </w:r>
      <w:r w:rsidR="000D50D7" w:rsidRPr="000D50D7">
        <w:t xml:space="preserve"> </w:t>
      </w:r>
      <w:r>
        <w:t>electronic</w:t>
      </w:r>
      <w:r w:rsidR="000D50D7" w:rsidRPr="000D50D7">
        <w:t xml:space="preserve"> </w:t>
      </w:r>
      <w:r>
        <w:t>transmission</w:t>
      </w:r>
      <w:r w:rsidR="000D50D7" w:rsidRPr="000D50D7">
        <w:t xml:space="preserve"> </w:t>
      </w:r>
      <w:r>
        <w:t>by</w:t>
      </w:r>
      <w:r w:rsidR="000D50D7" w:rsidRPr="000D50D7">
        <w:t xml:space="preserve"> </w:t>
      </w:r>
      <w:r>
        <w:t>a</w:t>
      </w:r>
      <w:r w:rsidR="000D50D7" w:rsidRPr="000D50D7">
        <w:t xml:space="preserve"> </w:t>
      </w:r>
      <w:r>
        <w:t>person</w:t>
      </w:r>
      <w:r w:rsidR="000D50D7" w:rsidRPr="000D50D7">
        <w:t xml:space="preserve"> </w:t>
      </w:r>
      <w:r>
        <w:t>may</w:t>
      </w:r>
      <w:r w:rsidR="000D50D7" w:rsidRPr="000D50D7">
        <w:t xml:space="preserve"> </w:t>
      </w:r>
      <w:r>
        <w:t>be</w:t>
      </w:r>
      <w:r w:rsidR="000D50D7" w:rsidRPr="000D50D7">
        <w:t xml:space="preserve"> </w:t>
      </w:r>
      <w:r>
        <w:t>revoked</w:t>
      </w:r>
      <w:r w:rsidR="000D50D7" w:rsidRPr="000D50D7">
        <w:t xml:space="preserve"> </w:t>
      </w:r>
      <w:r>
        <w:t>by</w:t>
      </w:r>
      <w:r w:rsidR="000D50D7" w:rsidRPr="000D50D7">
        <w:t xml:space="preserve"> </w:t>
      </w:r>
      <w:r>
        <w:t>that</w:t>
      </w:r>
      <w:r w:rsidR="000D50D7" w:rsidRPr="000D50D7">
        <w:t xml:space="preserve"> </w:t>
      </w:r>
      <w:r>
        <w:t>person</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paragraph</w:t>
      </w:r>
      <w:r w:rsidR="000D50D7" w:rsidRPr="000D50D7">
        <w:t xml:space="preserve"> </w:t>
      </w:r>
      <w:r>
        <w:fldChar w:fldCharType="begin"/>
      </w:r>
      <w:r>
        <w:instrText xml:space="preserve"> REF _Ref77873229 \r \h </w:instrText>
      </w:r>
      <w:r>
        <w:fldChar w:fldCharType="separate"/>
      </w:r>
      <w:r w:rsidR="000D50D7">
        <w:t>(8)</w:t>
      </w:r>
      <w:r>
        <w:fldChar w:fldCharType="end"/>
      </w:r>
      <w:r>
        <w:t>.</w:t>
      </w:r>
    </w:p>
    <w:p w14:paraId="296ECE56" w14:textId="77777777" w:rsidR="00283174" w:rsidRDefault="00283174" w:rsidP="00283174">
      <w:pPr>
        <w:pStyle w:val="N2"/>
      </w:pPr>
      <w:bookmarkStart w:id="887" w:name="_Ref77873229"/>
      <w:bookmarkStart w:id="888" w:name="_Ref78361688"/>
      <w:r>
        <w:t>Where</w:t>
      </w:r>
      <w:r w:rsidR="000D50D7" w:rsidRPr="000D50D7">
        <w:t xml:space="preserve"> </w:t>
      </w:r>
      <w:r>
        <w:t>a</w:t>
      </w:r>
      <w:r w:rsidR="000D50D7" w:rsidRPr="000D50D7">
        <w:t xml:space="preserve"> </w:t>
      </w:r>
      <w:r>
        <w:t>person</w:t>
      </w:r>
      <w:r w:rsidR="000D50D7" w:rsidRPr="000D50D7">
        <w:t xml:space="preserve"> </w:t>
      </w:r>
      <w:r>
        <w:t>is</w:t>
      </w:r>
      <w:bookmarkEnd w:id="887"/>
      <w:r w:rsidR="000D50D7" w:rsidRPr="000D50D7">
        <w:t xml:space="preserve"> </w:t>
      </w:r>
      <w:r w:rsidRPr="00F73049">
        <w:t>no</w:t>
      </w:r>
      <w:r w:rsidR="000D50D7" w:rsidRPr="000D50D7">
        <w:t xml:space="preserve"> </w:t>
      </w:r>
      <w:r w:rsidRPr="00F73049">
        <w:t>longer</w:t>
      </w:r>
      <w:r w:rsidR="000D50D7" w:rsidRPr="000D50D7">
        <w:t xml:space="preserve"> </w:t>
      </w:r>
      <w:r w:rsidRPr="00F73049">
        <w:t>willing</w:t>
      </w:r>
      <w:r w:rsidR="000D50D7" w:rsidRPr="000D50D7">
        <w:t xml:space="preserve"> </w:t>
      </w:r>
      <w:r w:rsidRPr="00F73049">
        <w:t>to</w:t>
      </w:r>
      <w:r w:rsidR="000D50D7" w:rsidRPr="000D50D7">
        <w:t xml:space="preserve"> </w:t>
      </w:r>
      <w:r w:rsidRPr="00F73049">
        <w:t>accept</w:t>
      </w:r>
      <w:r w:rsidR="000D50D7" w:rsidRPr="000D50D7">
        <w:t xml:space="preserve"> </w:t>
      </w:r>
      <w:r w:rsidRPr="00F73049">
        <w:t>the</w:t>
      </w:r>
      <w:r w:rsidR="000D50D7" w:rsidRPr="000D50D7">
        <w:t xml:space="preserve"> </w:t>
      </w:r>
      <w:r w:rsidRPr="00F73049">
        <w:t>use</w:t>
      </w:r>
      <w:r w:rsidR="000D50D7" w:rsidRPr="000D50D7">
        <w:t xml:space="preserve"> </w:t>
      </w:r>
      <w:r w:rsidRPr="00F73049">
        <w:t>of</w:t>
      </w:r>
      <w:r w:rsidR="000D50D7" w:rsidRPr="000D50D7">
        <w:t xml:space="preserve"> </w:t>
      </w:r>
      <w:r w:rsidRPr="00F73049">
        <w:t>electronic</w:t>
      </w:r>
      <w:r w:rsidR="000D50D7" w:rsidRPr="000D50D7">
        <w:t xml:space="preserve"> </w:t>
      </w:r>
      <w:r w:rsidRPr="00F73049">
        <w:t>transmission</w:t>
      </w:r>
      <w:r w:rsidR="000D50D7" w:rsidRPr="000D50D7">
        <w:t xml:space="preserve"> </w:t>
      </w:r>
      <w:r w:rsidRPr="00F73049">
        <w:t>for</w:t>
      </w:r>
      <w:r w:rsidR="000D50D7" w:rsidRPr="000D50D7">
        <w:t xml:space="preserve"> </w:t>
      </w:r>
      <w:r w:rsidRPr="00F73049">
        <w:t>any</w:t>
      </w:r>
      <w:r w:rsidR="000D50D7" w:rsidRPr="000D50D7">
        <w:t xml:space="preserve"> </w:t>
      </w:r>
      <w:r w:rsidRPr="00F73049">
        <w:t>of</w:t>
      </w:r>
      <w:r w:rsidR="000D50D7" w:rsidRPr="000D50D7">
        <w:t xml:space="preserve"> </w:t>
      </w:r>
      <w:r w:rsidRPr="00F73049">
        <w:t>the</w:t>
      </w:r>
      <w:r w:rsidR="000D50D7" w:rsidRPr="000D50D7">
        <w:t xml:space="preserve"> </w:t>
      </w:r>
      <w:r w:rsidRPr="00F73049">
        <w:t>purposes</w:t>
      </w:r>
      <w:r w:rsidR="000D50D7" w:rsidRPr="000D50D7">
        <w:t xml:space="preserve"> </w:t>
      </w:r>
      <w:r w:rsidRPr="00F73049">
        <w:t>of</w:t>
      </w:r>
      <w:r w:rsidR="000D50D7" w:rsidRPr="000D50D7">
        <w:t xml:space="preserve"> </w:t>
      </w:r>
      <w:r w:rsidRPr="00F73049">
        <w:t>this</w:t>
      </w:r>
      <w:r w:rsidR="000D50D7" w:rsidRPr="000D50D7">
        <w:t xml:space="preserve"> </w:t>
      </w:r>
      <w:r w:rsidRPr="00F73049">
        <w:t>Orde</w:t>
      </w:r>
      <w:r>
        <w:t>r—</w:t>
      </w:r>
      <w:bookmarkEnd w:id="888"/>
    </w:p>
    <w:p w14:paraId="1AEE75B6" w14:textId="77777777" w:rsidR="00283174" w:rsidRDefault="00283174" w:rsidP="00283174">
      <w:pPr>
        <w:pStyle w:val="N3"/>
      </w:pPr>
      <w:r>
        <w:t>that</w:t>
      </w:r>
      <w:r w:rsidR="000D50D7" w:rsidRPr="000D50D7">
        <w:t xml:space="preserve"> </w:t>
      </w:r>
      <w:r>
        <w:t>person</w:t>
      </w:r>
      <w:r w:rsidR="000D50D7" w:rsidRPr="000D50D7">
        <w:t xml:space="preserve"> </w:t>
      </w:r>
      <w:r>
        <w:t>must</w:t>
      </w:r>
      <w:r w:rsidR="000D50D7" w:rsidRPr="000D50D7">
        <w:t xml:space="preserve"> </w:t>
      </w:r>
      <w:r>
        <w:t>give</w:t>
      </w:r>
      <w:r w:rsidR="000D50D7" w:rsidRPr="000D50D7">
        <w:t xml:space="preserve"> </w:t>
      </w:r>
      <w:r>
        <w:t>notice</w:t>
      </w:r>
      <w:r w:rsidR="000D50D7" w:rsidRPr="000D50D7">
        <w:t xml:space="preserve"> </w:t>
      </w:r>
      <w:r>
        <w:t>in</w:t>
      </w:r>
      <w:r w:rsidR="000D50D7" w:rsidRPr="000D50D7">
        <w:t xml:space="preserve"> </w:t>
      </w:r>
      <w:r>
        <w:t>writing</w:t>
      </w:r>
      <w:r w:rsidR="000D50D7" w:rsidRPr="000D50D7">
        <w:t xml:space="preserve"> </w:t>
      </w:r>
      <w:r>
        <w:t>or</w:t>
      </w:r>
      <w:r w:rsidR="000D50D7" w:rsidRPr="000D50D7">
        <w:t xml:space="preserve"> </w:t>
      </w:r>
      <w:r>
        <w:t>by</w:t>
      </w:r>
      <w:r w:rsidR="000D50D7" w:rsidRPr="000D50D7">
        <w:t xml:space="preserve"> </w:t>
      </w:r>
      <w:r>
        <w:t>electronic</w:t>
      </w:r>
      <w:r w:rsidR="000D50D7" w:rsidRPr="000D50D7">
        <w:t xml:space="preserve"> </w:t>
      </w:r>
      <w:r>
        <w:t>transmission</w:t>
      </w:r>
      <w:r w:rsidR="000D50D7" w:rsidRPr="000D50D7">
        <w:t xml:space="preserve"> </w:t>
      </w:r>
      <w:r>
        <w:t>revoking</w:t>
      </w:r>
      <w:r w:rsidR="000D50D7" w:rsidRPr="000D50D7">
        <w:t xml:space="preserve"> </w:t>
      </w:r>
      <w:r>
        <w:t>any</w:t>
      </w:r>
      <w:r w:rsidR="000D50D7" w:rsidRPr="000D50D7">
        <w:t xml:space="preserve"> </w:t>
      </w:r>
      <w:r>
        <w:t>consent</w:t>
      </w:r>
      <w:r w:rsidR="000D50D7" w:rsidRPr="000D50D7">
        <w:t xml:space="preserve"> </w:t>
      </w:r>
      <w:r>
        <w:t>given</w:t>
      </w:r>
      <w:r w:rsidR="000D50D7" w:rsidRPr="000D50D7">
        <w:t xml:space="preserve"> </w:t>
      </w:r>
      <w:r>
        <w:t>by</w:t>
      </w:r>
      <w:r w:rsidR="000D50D7" w:rsidRPr="000D50D7">
        <w:t xml:space="preserve"> </w:t>
      </w:r>
      <w:r>
        <w:t>that</w:t>
      </w:r>
      <w:r w:rsidR="000D50D7" w:rsidRPr="000D50D7">
        <w:t xml:space="preserve"> </w:t>
      </w:r>
      <w:r>
        <w:t>person</w:t>
      </w:r>
      <w:r w:rsidR="000D50D7" w:rsidRPr="000D50D7">
        <w:t xml:space="preserve"> </w:t>
      </w:r>
      <w:r>
        <w:t>for</w:t>
      </w:r>
      <w:r w:rsidR="000D50D7" w:rsidRPr="000D50D7">
        <w:t xml:space="preserve"> </w:t>
      </w:r>
      <w:r>
        <w:t>that</w:t>
      </w:r>
      <w:r w:rsidR="000D50D7" w:rsidRPr="000D50D7">
        <w:t xml:space="preserve"> </w:t>
      </w:r>
      <w:r>
        <w:t>purpose;</w:t>
      </w:r>
      <w:r w:rsidR="000D50D7" w:rsidRPr="000D50D7">
        <w:t xml:space="preserve"> </w:t>
      </w:r>
      <w:r>
        <w:t>and</w:t>
      </w:r>
    </w:p>
    <w:p w14:paraId="492690FF" w14:textId="77777777" w:rsidR="00283174" w:rsidRDefault="00283174" w:rsidP="00283174">
      <w:pPr>
        <w:pStyle w:val="N3"/>
      </w:pPr>
      <w:r>
        <w:t>such</w:t>
      </w:r>
      <w:r w:rsidR="000D50D7" w:rsidRPr="000D50D7">
        <w:t xml:space="preserve"> </w:t>
      </w:r>
      <w:r>
        <w:t>revocation</w:t>
      </w:r>
      <w:r w:rsidR="000D50D7" w:rsidRPr="000D50D7">
        <w:t xml:space="preserve"> </w:t>
      </w:r>
      <w:r w:rsidRPr="00F73049">
        <w:t>is</w:t>
      </w:r>
      <w:r w:rsidR="000D50D7" w:rsidRPr="000D50D7">
        <w:t xml:space="preserve"> </w:t>
      </w:r>
      <w:r w:rsidRPr="00F73049">
        <w:t>final</w:t>
      </w:r>
      <w:r w:rsidR="000D50D7" w:rsidRPr="000D50D7">
        <w:t xml:space="preserve"> </w:t>
      </w:r>
      <w:r w:rsidRPr="00F73049">
        <w:t>and</w:t>
      </w:r>
      <w:r w:rsidR="000D50D7" w:rsidRPr="000D50D7">
        <w:t xml:space="preserve"> </w:t>
      </w:r>
      <w:r w:rsidRPr="00F73049">
        <w:t>takes</w:t>
      </w:r>
      <w:r w:rsidR="000D50D7" w:rsidRPr="000D50D7">
        <w:t xml:space="preserve"> </w:t>
      </w:r>
      <w:r w:rsidRPr="00F73049">
        <w:t>effect</w:t>
      </w:r>
      <w:r w:rsidR="000D50D7" w:rsidRPr="000D50D7">
        <w:t xml:space="preserve"> </w:t>
      </w:r>
      <w:r w:rsidRPr="00F73049">
        <w:t>on</w:t>
      </w:r>
      <w:r w:rsidR="000D50D7" w:rsidRPr="000D50D7">
        <w:t xml:space="preserve"> </w:t>
      </w:r>
      <w:r w:rsidRPr="00F73049">
        <w:t>a</w:t>
      </w:r>
      <w:r w:rsidR="000D50D7" w:rsidRPr="000D50D7">
        <w:t xml:space="preserve"> </w:t>
      </w:r>
      <w:r w:rsidRPr="00F73049">
        <w:t>date</w:t>
      </w:r>
      <w:r w:rsidR="000D50D7" w:rsidRPr="000D50D7">
        <w:t xml:space="preserve"> </w:t>
      </w:r>
      <w:r w:rsidRPr="00F73049">
        <w:t>specified</w:t>
      </w:r>
      <w:r w:rsidR="000D50D7" w:rsidRPr="000D50D7">
        <w:t xml:space="preserve"> </w:t>
      </w:r>
      <w:r w:rsidRPr="00F73049">
        <w:t>by</w:t>
      </w:r>
      <w:r w:rsidR="000D50D7" w:rsidRPr="000D50D7">
        <w:t xml:space="preserve"> </w:t>
      </w:r>
      <w:r w:rsidRPr="00F73049">
        <w:t>the</w:t>
      </w:r>
      <w:r w:rsidR="000D50D7" w:rsidRPr="000D50D7">
        <w:t xml:space="preserve"> </w:t>
      </w:r>
      <w:r w:rsidRPr="00F73049">
        <w:t>person</w:t>
      </w:r>
      <w:r w:rsidR="000D50D7" w:rsidRPr="000D50D7">
        <w:t xml:space="preserve"> </w:t>
      </w:r>
      <w:r w:rsidRPr="00F73049">
        <w:t>in</w:t>
      </w:r>
      <w:r w:rsidR="000D50D7" w:rsidRPr="000D50D7">
        <w:t xml:space="preserve"> </w:t>
      </w:r>
      <w:r w:rsidRPr="00F73049">
        <w:t>the</w:t>
      </w:r>
      <w:r w:rsidR="000D50D7" w:rsidRPr="000D50D7">
        <w:t xml:space="preserve"> </w:t>
      </w:r>
      <w:r w:rsidRPr="00F73049">
        <w:t>notice</w:t>
      </w:r>
      <w:r w:rsidR="000D50D7" w:rsidRPr="000D50D7">
        <w:t xml:space="preserve"> </w:t>
      </w:r>
      <w:r w:rsidRPr="00F73049">
        <w:t>but</w:t>
      </w:r>
      <w:r w:rsidR="000D50D7" w:rsidRPr="000D50D7">
        <w:t xml:space="preserve"> </w:t>
      </w:r>
      <w:r w:rsidRPr="00F73049">
        <w:t>that</w:t>
      </w:r>
      <w:r w:rsidR="000D50D7" w:rsidRPr="000D50D7">
        <w:t xml:space="preserve"> </w:t>
      </w:r>
      <w:r w:rsidRPr="00F73049">
        <w:t>date</w:t>
      </w:r>
      <w:r w:rsidR="000D50D7" w:rsidRPr="000D50D7">
        <w:t xml:space="preserve"> </w:t>
      </w:r>
      <w:r w:rsidRPr="00F73049">
        <w:t>must</w:t>
      </w:r>
      <w:r w:rsidR="000D50D7" w:rsidRPr="000D50D7">
        <w:t xml:space="preserve"> </w:t>
      </w:r>
      <w:r w:rsidRPr="00F73049">
        <w:t>not</w:t>
      </w:r>
      <w:r w:rsidR="000D50D7" w:rsidRPr="000D50D7">
        <w:t xml:space="preserve"> </w:t>
      </w:r>
      <w:r w:rsidRPr="00F73049">
        <w:t>be</w:t>
      </w:r>
      <w:r w:rsidR="000D50D7" w:rsidRPr="000D50D7">
        <w:t xml:space="preserve"> </w:t>
      </w:r>
      <w:r w:rsidRPr="00F73049">
        <w:t>less</w:t>
      </w:r>
      <w:r w:rsidR="000D50D7" w:rsidRPr="000D50D7">
        <w:t xml:space="preserve"> </w:t>
      </w:r>
      <w:r w:rsidRPr="00F73049">
        <w:t>than</w:t>
      </w:r>
      <w:r w:rsidR="000D50D7" w:rsidRPr="000D50D7">
        <w:t xml:space="preserve"> </w:t>
      </w:r>
      <w:r w:rsidRPr="00F73049">
        <w:t>seven</w:t>
      </w:r>
      <w:r w:rsidR="000D50D7" w:rsidRPr="000D50D7">
        <w:t xml:space="preserve"> </w:t>
      </w:r>
      <w:r w:rsidRPr="00F73049">
        <w:t>days</w:t>
      </w:r>
      <w:r w:rsidR="000D50D7" w:rsidRPr="000D50D7">
        <w:t xml:space="preserve"> </w:t>
      </w:r>
      <w:r w:rsidRPr="00F73049">
        <w:t>after</w:t>
      </w:r>
      <w:r w:rsidR="000D50D7" w:rsidRPr="000D50D7">
        <w:t xml:space="preserve"> </w:t>
      </w:r>
      <w:r w:rsidRPr="00F73049">
        <w:t>the</w:t>
      </w:r>
      <w:r w:rsidR="000D50D7" w:rsidRPr="000D50D7">
        <w:t xml:space="preserve"> </w:t>
      </w:r>
      <w:r w:rsidRPr="00F73049">
        <w:t>date</w:t>
      </w:r>
      <w:r w:rsidR="000D50D7" w:rsidRPr="000D50D7">
        <w:t xml:space="preserve"> </w:t>
      </w:r>
      <w:r w:rsidRPr="00F73049">
        <w:t>on</w:t>
      </w:r>
      <w:r w:rsidR="000D50D7" w:rsidRPr="000D50D7">
        <w:t xml:space="preserve"> </w:t>
      </w:r>
      <w:r w:rsidRPr="00F73049">
        <w:t>which</w:t>
      </w:r>
      <w:r w:rsidR="000D50D7" w:rsidRPr="000D50D7">
        <w:t xml:space="preserve"> </w:t>
      </w:r>
      <w:r w:rsidRPr="00F73049">
        <w:t>the</w:t>
      </w:r>
      <w:r w:rsidR="000D50D7" w:rsidRPr="000D50D7">
        <w:t xml:space="preserve"> </w:t>
      </w:r>
      <w:r w:rsidRPr="00F73049">
        <w:t>notice</w:t>
      </w:r>
      <w:r w:rsidR="000D50D7" w:rsidRPr="000D50D7">
        <w:t xml:space="preserve"> </w:t>
      </w:r>
      <w:r w:rsidRPr="00F73049">
        <w:t>is</w:t>
      </w:r>
      <w:r w:rsidR="000D50D7" w:rsidRPr="000D50D7">
        <w:t xml:space="preserve"> </w:t>
      </w:r>
      <w:r w:rsidRPr="00F73049">
        <w:t>given</w:t>
      </w:r>
      <w:r>
        <w:t>.</w:t>
      </w:r>
    </w:p>
    <w:p w14:paraId="67956438" w14:textId="77777777" w:rsidR="00283174" w:rsidRDefault="00283174" w:rsidP="00283174">
      <w:pPr>
        <w:pStyle w:val="N2"/>
      </w:pPr>
      <w:r>
        <w:lastRenderedPageBreak/>
        <w:t>This</w:t>
      </w:r>
      <w:r w:rsidR="000D50D7" w:rsidRPr="000D50D7">
        <w:t xml:space="preserve"> </w:t>
      </w:r>
      <w:r>
        <w:t>article</w:t>
      </w:r>
      <w:r w:rsidR="000D50D7" w:rsidRPr="000D50D7">
        <w:t xml:space="preserve"> </w:t>
      </w:r>
      <w:r>
        <w:t>does</w:t>
      </w:r>
      <w:r w:rsidR="000D50D7" w:rsidRPr="000D50D7">
        <w:t xml:space="preserve"> </w:t>
      </w:r>
      <w:r>
        <w:t>not</w:t>
      </w:r>
      <w:r w:rsidR="000D50D7" w:rsidRPr="000D50D7">
        <w:t xml:space="preserve"> </w:t>
      </w:r>
      <w:r>
        <w:t>exclude</w:t>
      </w:r>
      <w:r w:rsidR="000D50D7" w:rsidRPr="000D50D7">
        <w:t xml:space="preserve"> </w:t>
      </w:r>
      <w:r w:rsidRPr="00F73049">
        <w:t>the</w:t>
      </w:r>
      <w:r w:rsidR="000D50D7" w:rsidRPr="000D50D7">
        <w:t xml:space="preserve"> </w:t>
      </w:r>
      <w:r w:rsidRPr="00F73049">
        <w:t>employment</w:t>
      </w:r>
      <w:r w:rsidR="000D50D7" w:rsidRPr="000D50D7">
        <w:t xml:space="preserve"> </w:t>
      </w:r>
      <w:r w:rsidRPr="00F73049">
        <w:t>of</w:t>
      </w:r>
      <w:r w:rsidR="000D50D7" w:rsidRPr="000D50D7">
        <w:t xml:space="preserve"> </w:t>
      </w:r>
      <w:r w:rsidRPr="00F73049">
        <w:t>any</w:t>
      </w:r>
      <w:r w:rsidR="000D50D7" w:rsidRPr="000D50D7">
        <w:t xml:space="preserve"> </w:t>
      </w:r>
      <w:r w:rsidRPr="00F73049">
        <w:t>method</w:t>
      </w:r>
      <w:r w:rsidR="000D50D7" w:rsidRPr="000D50D7">
        <w:t xml:space="preserve"> </w:t>
      </w:r>
      <w:r w:rsidRPr="00F73049">
        <w:t>of</w:t>
      </w:r>
      <w:r w:rsidR="000D50D7" w:rsidRPr="000D50D7">
        <w:t xml:space="preserve"> </w:t>
      </w:r>
      <w:r w:rsidRPr="00F73049">
        <w:t>service</w:t>
      </w:r>
      <w:r w:rsidR="000D50D7" w:rsidRPr="000D50D7">
        <w:t xml:space="preserve"> </w:t>
      </w:r>
      <w:r w:rsidRPr="00F73049">
        <w:t>not</w:t>
      </w:r>
      <w:r w:rsidR="000D50D7" w:rsidRPr="000D50D7">
        <w:t xml:space="preserve"> </w:t>
      </w:r>
      <w:r w:rsidRPr="00F73049">
        <w:t>expressly</w:t>
      </w:r>
      <w:r w:rsidR="000D50D7" w:rsidRPr="000D50D7">
        <w:t xml:space="preserve"> </w:t>
      </w:r>
      <w:r w:rsidRPr="00F73049">
        <w:t>provided</w:t>
      </w:r>
      <w:r w:rsidR="000D50D7" w:rsidRPr="000D50D7">
        <w:t xml:space="preserve"> </w:t>
      </w:r>
      <w:r w:rsidRPr="00F73049">
        <w:t>for</w:t>
      </w:r>
      <w:r w:rsidR="000D50D7" w:rsidRPr="000D50D7">
        <w:t xml:space="preserve"> </w:t>
      </w:r>
      <w:r w:rsidRPr="00F73049">
        <w:t>by</w:t>
      </w:r>
      <w:r w:rsidR="000D50D7" w:rsidRPr="000D50D7">
        <w:t xml:space="preserve"> </w:t>
      </w:r>
      <w:r w:rsidRPr="00F73049">
        <w:t>it</w:t>
      </w:r>
      <w:r>
        <w:t>.</w:t>
      </w:r>
    </w:p>
    <w:p w14:paraId="6932B386" w14:textId="77777777" w:rsidR="00283174" w:rsidRDefault="00283174" w:rsidP="00283174">
      <w:pPr>
        <w:pStyle w:val="H1"/>
      </w:pPr>
      <w:bookmarkStart w:id="889" w:name="TOC27_07_2021_11_18_16_543"/>
      <w:bookmarkStart w:id="890" w:name="TOC27_07_2021_11_36_14_542"/>
      <w:bookmarkStart w:id="891" w:name="TOC27_07_2021_11_48_02_542"/>
      <w:bookmarkStart w:id="892" w:name="TOC27_07_2021_11_50_47_544"/>
      <w:bookmarkStart w:id="893" w:name="TOC01_02_2022_15_14_24_575"/>
      <w:bookmarkStart w:id="894" w:name="TOC02_02_2022_13_02_49_555"/>
      <w:bookmarkStart w:id="895" w:name="TOC18_02_2022_17_52_44_575"/>
      <w:bookmarkStart w:id="896" w:name="TOC23_02_2022_21_19_37_573"/>
      <w:bookmarkStart w:id="897" w:name="TOC15_08_2022_16_06_13_571"/>
      <w:bookmarkStart w:id="898" w:name="TOC06_09_2022_15_41_36_570"/>
      <w:bookmarkStart w:id="899" w:name="TOC04_10_2022_16_50_01_571"/>
      <w:bookmarkStart w:id="900" w:name="TOC23_11_2022_11_32_56_572"/>
      <w:bookmarkStart w:id="901" w:name="TOC10_01_2023_14_27_52_572"/>
      <w:bookmarkEnd w:id="889"/>
      <w:bookmarkEnd w:id="890"/>
      <w:bookmarkEnd w:id="891"/>
      <w:bookmarkEnd w:id="892"/>
      <w:bookmarkEnd w:id="893"/>
      <w:bookmarkEnd w:id="894"/>
      <w:bookmarkEnd w:id="895"/>
      <w:bookmarkEnd w:id="896"/>
      <w:bookmarkEnd w:id="897"/>
      <w:bookmarkEnd w:id="898"/>
      <w:bookmarkEnd w:id="899"/>
      <w:bookmarkEnd w:id="900"/>
      <w:bookmarkEnd w:id="901"/>
      <w:r>
        <w:t>Procedure</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certain</w:t>
      </w:r>
      <w:r w:rsidR="000D50D7" w:rsidRPr="000D50D7">
        <w:t xml:space="preserve"> </w:t>
      </w:r>
      <w:r>
        <w:t>approvals</w:t>
      </w:r>
      <w:r w:rsidR="000D50D7" w:rsidRPr="000D50D7">
        <w:t xml:space="preserve"> </w:t>
      </w:r>
      <w:r>
        <w:t>etc.</w:t>
      </w:r>
    </w:p>
    <w:p w14:paraId="591E0D32" w14:textId="77777777" w:rsidR="00283174" w:rsidRDefault="00283174" w:rsidP="00283174">
      <w:pPr>
        <w:pStyle w:val="N1"/>
      </w:pPr>
      <w:bookmarkStart w:id="902" w:name="_Ref78123017"/>
      <w:r>
        <w:t>—</w:t>
      </w:r>
      <w:r>
        <w:fldChar w:fldCharType="begin"/>
      </w:r>
      <w:bookmarkStart w:id="903" w:name="_Ref94621600"/>
      <w:bookmarkEnd w:id="903"/>
      <w:r>
        <w:instrText xml:space="preserve"> LISTNUM "SEQ1" \l 2 </w:instrText>
      </w:r>
      <w:r>
        <w:fldChar w:fldCharType="end"/>
      </w:r>
      <w:r w:rsidR="000D50D7" w:rsidRPr="000D50D7">
        <w:t> </w:t>
      </w:r>
      <w:r w:rsidRPr="0057427A">
        <w:t>Where</w:t>
      </w:r>
      <w:r w:rsidR="000D50D7" w:rsidRPr="000D50D7">
        <w:t xml:space="preserve"> </w:t>
      </w:r>
      <w:r w:rsidRPr="0057427A">
        <w:t>an</w:t>
      </w:r>
      <w:r w:rsidR="000D50D7" w:rsidRPr="000D50D7">
        <w:t xml:space="preserve"> </w:t>
      </w:r>
      <w:r w:rsidRPr="0057427A">
        <w:t>application</w:t>
      </w:r>
      <w:r w:rsidR="000D50D7" w:rsidRPr="000D50D7">
        <w:t xml:space="preserve"> </w:t>
      </w:r>
      <w:r w:rsidRPr="0057427A">
        <w:t>is</w:t>
      </w:r>
      <w:r w:rsidR="000D50D7" w:rsidRPr="000D50D7">
        <w:t xml:space="preserve"> </w:t>
      </w:r>
      <w:r w:rsidRPr="0057427A">
        <w:t>made</w:t>
      </w:r>
      <w:r w:rsidR="000D50D7" w:rsidRPr="000D50D7">
        <w:t xml:space="preserve"> </w:t>
      </w:r>
      <w:r w:rsidRPr="0057427A">
        <w:t>to</w:t>
      </w:r>
      <w:r w:rsidR="000D50D7" w:rsidRPr="000D50D7">
        <w:t xml:space="preserve"> </w:t>
      </w:r>
      <w:r w:rsidRPr="0057427A">
        <w:t>or</w:t>
      </w:r>
      <w:r w:rsidR="000D50D7" w:rsidRPr="000D50D7">
        <w:t xml:space="preserve"> </w:t>
      </w:r>
      <w:r w:rsidRPr="0057427A">
        <w:t>request</w:t>
      </w:r>
      <w:r w:rsidR="000D50D7" w:rsidRPr="000D50D7">
        <w:t xml:space="preserve"> </w:t>
      </w:r>
      <w:r w:rsidRPr="0057427A">
        <w:t>is</w:t>
      </w:r>
      <w:r w:rsidR="000D50D7" w:rsidRPr="000D50D7">
        <w:t xml:space="preserve"> </w:t>
      </w:r>
      <w:r w:rsidRPr="0057427A">
        <w:t>made</w:t>
      </w:r>
      <w:r w:rsidR="000D50D7" w:rsidRPr="000D50D7">
        <w:t xml:space="preserve"> </w:t>
      </w:r>
      <w:r w:rsidRPr="0057427A">
        <w:t>of</w:t>
      </w:r>
      <w:r>
        <w:t>,</w:t>
      </w:r>
      <w:r w:rsidR="000D50D7" w:rsidRPr="000D50D7">
        <w:t xml:space="preserve"> </w:t>
      </w:r>
      <w:r>
        <w:t>a</w:t>
      </w:r>
      <w:r w:rsidR="000D50D7" w:rsidRPr="000D50D7">
        <w:t xml:space="preserve"> </w:t>
      </w:r>
      <w:r>
        <w:t>consenting</w:t>
      </w:r>
      <w:r w:rsidR="000D50D7" w:rsidRPr="000D50D7">
        <w:t xml:space="preserve"> </w:t>
      </w:r>
      <w:r>
        <w:t>authority</w:t>
      </w:r>
      <w:r w:rsidR="000D50D7" w:rsidRPr="000D50D7">
        <w:t xml:space="preserve"> </w:t>
      </w:r>
      <w:r w:rsidRPr="0057427A">
        <w:t>for</w:t>
      </w:r>
      <w:r w:rsidR="000D50D7" w:rsidRPr="000D50D7">
        <w:t xml:space="preserve"> </w:t>
      </w:r>
      <w:r w:rsidRPr="0057427A">
        <w:t>any</w:t>
      </w:r>
      <w:r w:rsidR="000D50D7" w:rsidRPr="000D50D7">
        <w:t xml:space="preserve"> </w:t>
      </w:r>
      <w:r w:rsidRPr="0057427A">
        <w:t>consent,</w:t>
      </w:r>
      <w:r w:rsidR="000D50D7" w:rsidRPr="000D50D7">
        <w:t xml:space="preserve"> </w:t>
      </w:r>
      <w:r w:rsidRPr="0057427A">
        <w:t>agreement</w:t>
      </w:r>
      <w:r w:rsidR="000D50D7" w:rsidRPr="000D50D7">
        <w:t xml:space="preserve"> </w:t>
      </w:r>
      <w:r w:rsidRPr="0057427A">
        <w:t>or</w:t>
      </w:r>
      <w:r w:rsidR="000D50D7" w:rsidRPr="000D50D7">
        <w:t xml:space="preserve"> </w:t>
      </w:r>
      <w:r w:rsidRPr="0057427A">
        <w:t>approval</w:t>
      </w:r>
      <w:r w:rsidR="000D50D7" w:rsidRPr="000D50D7">
        <w:t xml:space="preserve"> </w:t>
      </w:r>
      <w:r w:rsidRPr="0057427A">
        <w:t>required</w:t>
      </w:r>
      <w:r w:rsidR="000D50D7" w:rsidRPr="000D50D7">
        <w:t xml:space="preserve"> </w:t>
      </w:r>
      <w:r w:rsidRPr="0057427A">
        <w:t>or</w:t>
      </w:r>
      <w:r w:rsidR="000D50D7" w:rsidRPr="000D50D7">
        <w:t xml:space="preserve"> </w:t>
      </w:r>
      <w:r w:rsidRPr="0057427A">
        <w:t>contemplated</w:t>
      </w:r>
      <w:r w:rsidR="000D50D7" w:rsidRPr="000D50D7">
        <w:t xml:space="preserve"> </w:t>
      </w:r>
      <w:r w:rsidRPr="0057427A">
        <w:t>by</w:t>
      </w:r>
      <w:r w:rsidR="000D50D7" w:rsidRPr="000D50D7">
        <w:t xml:space="preserve"> </w:t>
      </w:r>
      <w:r w:rsidRPr="0057427A">
        <w:t>any</w:t>
      </w:r>
      <w:r w:rsidR="000D50D7" w:rsidRPr="000D50D7">
        <w:t xml:space="preserve"> </w:t>
      </w:r>
      <w:r w:rsidRPr="0057427A">
        <w:t>of</w:t>
      </w:r>
      <w:r w:rsidR="000D50D7" w:rsidRPr="000D50D7">
        <w:t xml:space="preserve"> </w:t>
      </w:r>
      <w:r w:rsidRPr="0057427A">
        <w:t>the</w:t>
      </w:r>
      <w:r w:rsidR="000D50D7" w:rsidRPr="000D50D7">
        <w:t xml:space="preserve"> </w:t>
      </w:r>
      <w:r w:rsidRPr="0057427A">
        <w:t>provisions</w:t>
      </w:r>
      <w:r w:rsidR="000D50D7" w:rsidRPr="000D50D7">
        <w:t xml:space="preserve"> </w:t>
      </w:r>
      <w:r w:rsidRPr="0057427A">
        <w:t>of</w:t>
      </w:r>
      <w:r w:rsidR="000D50D7" w:rsidRPr="000D50D7">
        <w:t xml:space="preserve"> </w:t>
      </w:r>
      <w:r w:rsidRPr="0057427A">
        <w:t>the</w:t>
      </w:r>
      <w:r w:rsidR="000D50D7" w:rsidRPr="000D50D7">
        <w:t xml:space="preserve"> </w:t>
      </w:r>
      <w:r w:rsidRPr="0057427A">
        <w:t>Order</w:t>
      </w:r>
      <w:r w:rsidR="000D50D7" w:rsidRPr="000D50D7">
        <w:t xml:space="preserve"> </w:t>
      </w:r>
      <w:r>
        <w:t>(not</w:t>
      </w:r>
      <w:r w:rsidR="000D50D7" w:rsidRPr="000D50D7">
        <w:t xml:space="preserve"> </w:t>
      </w:r>
      <w:r>
        <w:t>including</w:t>
      </w:r>
      <w:r w:rsidR="000D50D7" w:rsidRPr="000D50D7">
        <w:t xml:space="preserve"> </w:t>
      </w:r>
      <w:r>
        <w:t>the</w:t>
      </w:r>
      <w:r w:rsidR="000D50D7" w:rsidRPr="000D50D7">
        <w:t xml:space="preserve"> </w:t>
      </w:r>
      <w:r>
        <w:t>requirements)</w:t>
      </w:r>
      <w:r w:rsidRPr="0057427A">
        <w:t>,</w:t>
      </w:r>
      <w:r w:rsidR="000D50D7" w:rsidRPr="000D50D7">
        <w:t xml:space="preserve"> </w:t>
      </w:r>
      <w:r w:rsidRPr="0057427A">
        <w:t>such</w:t>
      </w:r>
      <w:r w:rsidR="000D50D7" w:rsidRPr="000D50D7">
        <w:t xml:space="preserve"> </w:t>
      </w:r>
      <w:r w:rsidRPr="0057427A">
        <w:t>consent,</w:t>
      </w:r>
      <w:r w:rsidR="000D50D7" w:rsidRPr="000D50D7">
        <w:t xml:space="preserve"> </w:t>
      </w:r>
      <w:r w:rsidRPr="0057427A">
        <w:t>agreement</w:t>
      </w:r>
      <w:r w:rsidR="000D50D7" w:rsidRPr="000D50D7">
        <w:t xml:space="preserve"> </w:t>
      </w:r>
      <w:r w:rsidRPr="0057427A">
        <w:t>or</w:t>
      </w:r>
      <w:r w:rsidR="000D50D7" w:rsidRPr="000D50D7">
        <w:t xml:space="preserve"> </w:t>
      </w:r>
      <w:r w:rsidRPr="0057427A">
        <w:t>approval</w:t>
      </w:r>
      <w:r w:rsidR="000D50D7" w:rsidRPr="000D50D7">
        <w:t xml:space="preserve"> </w:t>
      </w:r>
      <w:r w:rsidRPr="0057427A">
        <w:t>to</w:t>
      </w:r>
      <w:r w:rsidR="000D50D7" w:rsidRPr="000D50D7">
        <w:t xml:space="preserve"> </w:t>
      </w:r>
      <w:r w:rsidRPr="0057427A">
        <w:t>be</w:t>
      </w:r>
      <w:r w:rsidR="000D50D7" w:rsidRPr="000D50D7">
        <w:t xml:space="preserve"> </w:t>
      </w:r>
      <w:r w:rsidRPr="0057427A">
        <w:t>validly</w:t>
      </w:r>
      <w:r w:rsidR="000D50D7" w:rsidRPr="000D50D7">
        <w:t xml:space="preserve"> </w:t>
      </w:r>
      <w:r w:rsidRPr="0057427A">
        <w:t>given,</w:t>
      </w:r>
      <w:r w:rsidR="000D50D7" w:rsidRPr="000D50D7">
        <w:t xml:space="preserve"> </w:t>
      </w:r>
      <w:r w:rsidRPr="0057427A">
        <w:t>must</w:t>
      </w:r>
      <w:r w:rsidR="000D50D7" w:rsidRPr="000D50D7">
        <w:t xml:space="preserve"> </w:t>
      </w:r>
      <w:r w:rsidRPr="0057427A">
        <w:t>be</w:t>
      </w:r>
      <w:r w:rsidR="000D50D7" w:rsidRPr="000D50D7">
        <w:t xml:space="preserve"> </w:t>
      </w:r>
      <w:r w:rsidRPr="0057427A">
        <w:t>given</w:t>
      </w:r>
      <w:r w:rsidR="000D50D7" w:rsidRPr="000D50D7">
        <w:t xml:space="preserve"> </w:t>
      </w:r>
      <w:r w:rsidRPr="0057427A">
        <w:t>in</w:t>
      </w:r>
      <w:r w:rsidR="000D50D7" w:rsidRPr="000D50D7">
        <w:t xml:space="preserve"> </w:t>
      </w:r>
      <w:r w:rsidRPr="0057427A">
        <w:t>writing</w:t>
      </w:r>
      <w:r>
        <w:t>.</w:t>
      </w:r>
      <w:bookmarkEnd w:id="902"/>
    </w:p>
    <w:p w14:paraId="70ED181E" w14:textId="77777777" w:rsidR="00283174" w:rsidRDefault="00283174" w:rsidP="00283174">
      <w:pPr>
        <w:pStyle w:val="N2"/>
      </w:pPr>
      <w:r>
        <w:t>Where</w:t>
      </w:r>
      <w:r w:rsidR="000D50D7" w:rsidRPr="000D50D7">
        <w:t xml:space="preserve"> </w:t>
      </w:r>
      <w:r>
        <w:t>paragraph</w:t>
      </w:r>
      <w:r w:rsidR="000D50D7" w:rsidRPr="000D50D7">
        <w:t xml:space="preserve"> </w:t>
      </w:r>
      <w:r>
        <w:fldChar w:fldCharType="begin"/>
      </w:r>
      <w:r>
        <w:instrText xml:space="preserve"> REF _Ref94621600 \r \h </w:instrText>
      </w:r>
      <w:r>
        <w:fldChar w:fldCharType="separate"/>
      </w:r>
      <w:r w:rsidR="000D50D7">
        <w:t>(1)</w:t>
      </w:r>
      <w:r>
        <w:fldChar w:fldCharType="end"/>
      </w:r>
      <w:r w:rsidR="000D50D7" w:rsidRPr="000D50D7">
        <w:t xml:space="preserve"> </w:t>
      </w:r>
      <w:r>
        <w:t>applies</w:t>
      </w:r>
      <w:r w:rsidR="000D50D7" w:rsidRPr="000D50D7">
        <w:t xml:space="preserve"> </w:t>
      </w:r>
      <w:r>
        <w:t>to</w:t>
      </w:r>
      <w:r w:rsidR="000D50D7" w:rsidRPr="000D50D7">
        <w:t xml:space="preserve"> </w:t>
      </w:r>
      <w:r>
        <w:t>any</w:t>
      </w:r>
      <w:r w:rsidR="000D50D7" w:rsidRPr="000D50D7">
        <w:t xml:space="preserve"> </w:t>
      </w:r>
      <w:r>
        <w:t>consent,</w:t>
      </w:r>
      <w:r w:rsidR="000D50D7" w:rsidRPr="000D50D7">
        <w:t xml:space="preserve"> </w:t>
      </w:r>
      <w:r>
        <w:t>agreement</w:t>
      </w:r>
      <w:r w:rsidR="000D50D7" w:rsidRPr="000D50D7">
        <w:t xml:space="preserve"> </w:t>
      </w:r>
      <w:r>
        <w:t>or</w:t>
      </w:r>
      <w:r w:rsidR="000D50D7" w:rsidRPr="000D50D7">
        <w:t xml:space="preserve"> </w:t>
      </w:r>
      <w:r>
        <w:t>approval,</w:t>
      </w:r>
      <w:r w:rsidR="000D50D7" w:rsidRPr="000D50D7">
        <w:t xml:space="preserve"> </w:t>
      </w:r>
      <w:r>
        <w:t>such</w:t>
      </w:r>
      <w:r w:rsidR="000D50D7" w:rsidRPr="000D50D7">
        <w:t xml:space="preserve"> </w:t>
      </w:r>
      <w:r>
        <w:t>consent,</w:t>
      </w:r>
      <w:r w:rsidR="000D50D7" w:rsidRPr="000D50D7">
        <w:t xml:space="preserve"> </w:t>
      </w:r>
      <w:r>
        <w:t>agreement</w:t>
      </w:r>
      <w:r w:rsidR="000D50D7" w:rsidRPr="000D50D7">
        <w:t xml:space="preserve"> </w:t>
      </w:r>
      <w:r>
        <w:t>or</w:t>
      </w:r>
      <w:r w:rsidR="000D50D7" w:rsidRPr="000D50D7">
        <w:t xml:space="preserve"> </w:t>
      </w:r>
      <w:r>
        <w:t>approval</w:t>
      </w:r>
      <w:r w:rsidR="000D50D7" w:rsidRPr="000D50D7">
        <w:t xml:space="preserve"> </w:t>
      </w:r>
      <w:r>
        <w:t>must</w:t>
      </w:r>
      <w:r w:rsidR="000D50D7" w:rsidRPr="000D50D7">
        <w:t xml:space="preserve"> </w:t>
      </w:r>
      <w:r>
        <w:t>not</w:t>
      </w:r>
      <w:r w:rsidR="000D50D7" w:rsidRPr="000D50D7">
        <w:t xml:space="preserve"> </w:t>
      </w:r>
      <w:r>
        <w:t>be</w:t>
      </w:r>
      <w:r w:rsidR="000D50D7" w:rsidRPr="000D50D7">
        <w:t xml:space="preserve"> </w:t>
      </w:r>
      <w:r>
        <w:t>unreasonably</w:t>
      </w:r>
      <w:r w:rsidR="000D50D7" w:rsidRPr="000D50D7">
        <w:t xml:space="preserve"> </w:t>
      </w:r>
      <w:r>
        <w:t>withheld</w:t>
      </w:r>
      <w:r w:rsidR="000D50D7" w:rsidRPr="000D50D7">
        <w:t xml:space="preserve"> </w:t>
      </w:r>
      <w:r>
        <w:t>or</w:t>
      </w:r>
      <w:r w:rsidR="000D50D7" w:rsidRPr="000D50D7">
        <w:t xml:space="preserve"> </w:t>
      </w:r>
      <w:r>
        <w:t>delayed.</w:t>
      </w:r>
    </w:p>
    <w:p w14:paraId="52C338C0" w14:textId="77777777" w:rsidR="00283174" w:rsidRDefault="00283174" w:rsidP="00283174">
      <w:pPr>
        <w:pStyle w:val="N2"/>
      </w:pPr>
      <w:r w:rsidRPr="0057427A">
        <w:t>Schedule</w:t>
      </w:r>
      <w:r w:rsidR="000D50D7" w:rsidRPr="000D50D7">
        <w:t xml:space="preserve"> </w:t>
      </w:r>
      <w:r>
        <w:t>16</w:t>
      </w:r>
      <w:r w:rsidR="000D50D7" w:rsidRPr="000D50D7">
        <w:t xml:space="preserve"> </w:t>
      </w:r>
      <w:r w:rsidRPr="0057427A">
        <w:t>(procedure</w:t>
      </w:r>
      <w:r w:rsidR="000D50D7" w:rsidRPr="000D50D7">
        <w:t xml:space="preserve"> </w:t>
      </w:r>
      <w:r w:rsidRPr="0057427A">
        <w:t>for</w:t>
      </w:r>
      <w:r w:rsidR="000D50D7" w:rsidRPr="000D50D7">
        <w:t xml:space="preserve"> </w:t>
      </w:r>
      <w:r w:rsidRPr="0057427A">
        <w:t>discharge</w:t>
      </w:r>
      <w:r w:rsidR="000D50D7" w:rsidRPr="000D50D7">
        <w:t xml:space="preserve"> </w:t>
      </w:r>
      <w:r>
        <w:t>of</w:t>
      </w:r>
      <w:r w:rsidR="000D50D7" w:rsidRPr="000D50D7">
        <w:t xml:space="preserve"> </w:t>
      </w:r>
      <w:r>
        <w:t>requirements</w:t>
      </w:r>
      <w:r w:rsidRPr="0057427A">
        <w:t>)</w:t>
      </w:r>
      <w:r w:rsidR="000D50D7" w:rsidRPr="000D50D7">
        <w:t xml:space="preserve"> </w:t>
      </w:r>
      <w:r w:rsidRPr="0057427A">
        <w:t>has</w:t>
      </w:r>
      <w:r w:rsidR="000D50D7" w:rsidRPr="000D50D7">
        <w:t xml:space="preserve"> </w:t>
      </w:r>
      <w:r w:rsidRPr="0057427A">
        <w:t>effect</w:t>
      </w:r>
      <w:r w:rsidR="000D50D7" w:rsidRPr="000D50D7">
        <w:t xml:space="preserve"> </w:t>
      </w:r>
      <w:r w:rsidRPr="0057427A">
        <w:t>in</w:t>
      </w:r>
      <w:r w:rsidR="000D50D7" w:rsidRPr="000D50D7">
        <w:t xml:space="preserve"> </w:t>
      </w:r>
      <w:r w:rsidRPr="0057427A">
        <w:t>relation</w:t>
      </w:r>
      <w:r w:rsidR="000D50D7" w:rsidRPr="000D50D7">
        <w:t xml:space="preserve"> </w:t>
      </w:r>
      <w:r w:rsidRPr="0057427A">
        <w:t>to</w:t>
      </w:r>
      <w:r w:rsidR="000D50D7" w:rsidRPr="000D50D7">
        <w:t xml:space="preserve"> </w:t>
      </w:r>
      <w:r w:rsidRPr="0057427A">
        <w:t>all</w:t>
      </w:r>
      <w:r w:rsidR="000D50D7" w:rsidRPr="000D50D7">
        <w:t xml:space="preserve"> </w:t>
      </w:r>
      <w:r w:rsidRPr="0057427A">
        <w:t>consents,</w:t>
      </w:r>
      <w:r w:rsidR="000D50D7" w:rsidRPr="000D50D7">
        <w:t xml:space="preserve"> </w:t>
      </w:r>
      <w:r w:rsidRPr="0057427A">
        <w:t>agreements</w:t>
      </w:r>
      <w:r w:rsidR="000D50D7" w:rsidRPr="000D50D7">
        <w:t xml:space="preserve"> </w:t>
      </w:r>
      <w:r w:rsidRPr="0057427A">
        <w:t>or</w:t>
      </w:r>
      <w:r w:rsidR="000D50D7" w:rsidRPr="000D50D7">
        <w:t xml:space="preserve"> </w:t>
      </w:r>
      <w:r w:rsidRPr="0057427A">
        <w:t>approvals</w:t>
      </w:r>
      <w:r w:rsidR="000D50D7" w:rsidRPr="000D50D7">
        <w:t xml:space="preserve"> </w:t>
      </w:r>
      <w:r>
        <w:t>required,</w:t>
      </w:r>
      <w:r w:rsidR="000D50D7" w:rsidRPr="000D50D7">
        <w:t xml:space="preserve"> </w:t>
      </w:r>
      <w:r w:rsidRPr="0057427A">
        <w:t>granted,</w:t>
      </w:r>
      <w:r w:rsidR="000D50D7" w:rsidRPr="000D50D7">
        <w:t xml:space="preserve"> </w:t>
      </w:r>
      <w:r w:rsidRPr="0057427A">
        <w:t>refused</w:t>
      </w:r>
      <w:r w:rsidR="000D50D7" w:rsidRPr="000D50D7">
        <w:t xml:space="preserve"> </w:t>
      </w:r>
      <w:r w:rsidRPr="0057427A">
        <w:t>or</w:t>
      </w:r>
      <w:r w:rsidR="000D50D7" w:rsidRPr="000D50D7">
        <w:t xml:space="preserve"> </w:t>
      </w:r>
      <w:r w:rsidRPr="0057427A">
        <w:t>withheld</w:t>
      </w:r>
      <w:r w:rsidR="000D50D7" w:rsidRPr="000D50D7">
        <w:t xml:space="preserve"> </w:t>
      </w:r>
      <w:r w:rsidRPr="0057427A">
        <w:t>in</w:t>
      </w:r>
      <w:r w:rsidR="000D50D7" w:rsidRPr="000D50D7">
        <w:t xml:space="preserve"> </w:t>
      </w:r>
      <w:r w:rsidRPr="0057427A">
        <w:t>relation</w:t>
      </w:r>
      <w:r w:rsidR="000D50D7" w:rsidRPr="000D50D7">
        <w:t xml:space="preserve"> </w:t>
      </w:r>
      <w:r w:rsidRPr="0057427A">
        <w:t>to</w:t>
      </w:r>
      <w:r w:rsidR="000D50D7" w:rsidRPr="000D50D7">
        <w:t xml:space="preserve"> </w:t>
      </w:r>
      <w:r>
        <w:t>the</w:t>
      </w:r>
      <w:r w:rsidR="000D50D7" w:rsidRPr="000D50D7">
        <w:t xml:space="preserve"> </w:t>
      </w:r>
      <w:r>
        <w:t>requirements.</w:t>
      </w:r>
    </w:p>
    <w:p w14:paraId="2664EF59" w14:textId="77777777" w:rsidR="00283174" w:rsidRPr="00DA366B" w:rsidRDefault="00283174" w:rsidP="00283174">
      <w:pPr>
        <w:pStyle w:val="N2"/>
      </w:pPr>
      <w:bookmarkStart w:id="904" w:name="_Ref94621624"/>
      <w:r w:rsidRPr="00DA366B">
        <w:t>Save</w:t>
      </w:r>
      <w:r w:rsidR="000D50D7" w:rsidRPr="000D50D7">
        <w:t xml:space="preserve"> </w:t>
      </w:r>
      <w:r w:rsidRPr="00DA366B">
        <w:t>for</w:t>
      </w:r>
      <w:r w:rsidR="000D50D7" w:rsidRPr="000D50D7">
        <w:t xml:space="preserve"> </w:t>
      </w:r>
      <w:r w:rsidRPr="00DA366B">
        <w:t>applications</w:t>
      </w:r>
      <w:r w:rsidR="000D50D7" w:rsidRPr="000D50D7">
        <w:t xml:space="preserve"> </w:t>
      </w:r>
      <w:r w:rsidRPr="00DA366B">
        <w:t>made</w:t>
      </w:r>
      <w:r w:rsidR="000D50D7" w:rsidRPr="000D50D7">
        <w:t xml:space="preserve"> </w:t>
      </w:r>
      <w:r w:rsidRPr="00DA366B">
        <w:t>pursuant</w:t>
      </w:r>
      <w:r w:rsidR="000D50D7" w:rsidRPr="000D50D7">
        <w:t xml:space="preserve"> </w:t>
      </w:r>
      <w:r w:rsidRPr="00DA366B">
        <w:t>to</w:t>
      </w:r>
      <w:r w:rsidR="000D50D7" w:rsidRPr="000D50D7">
        <w:t xml:space="preserve"> </w:t>
      </w:r>
      <w:r w:rsidRPr="00DA366B">
        <w:t>Schedule</w:t>
      </w:r>
      <w:r w:rsidR="000D50D7" w:rsidRPr="000D50D7">
        <w:t xml:space="preserve"> </w:t>
      </w:r>
      <w:r w:rsidRPr="00DA366B">
        <w:t>16</w:t>
      </w:r>
      <w:r w:rsidR="000D50D7" w:rsidRPr="000D50D7">
        <w:t xml:space="preserve"> </w:t>
      </w:r>
      <w:r w:rsidRPr="00DA366B">
        <w:t>(procedure</w:t>
      </w:r>
      <w:r w:rsidR="000D50D7" w:rsidRPr="000D50D7">
        <w:t xml:space="preserve"> </w:t>
      </w:r>
      <w:r w:rsidRPr="00DA366B">
        <w:t>for</w:t>
      </w:r>
      <w:r w:rsidR="000D50D7" w:rsidRPr="000D50D7">
        <w:t xml:space="preserve"> </w:t>
      </w:r>
      <w:r w:rsidRPr="00DA366B">
        <w:t>discharge</w:t>
      </w:r>
      <w:r w:rsidR="000D50D7" w:rsidRPr="000D50D7">
        <w:t xml:space="preserve"> </w:t>
      </w:r>
      <w:r w:rsidRPr="00DA366B">
        <w:t>of</w:t>
      </w:r>
      <w:r w:rsidR="000D50D7" w:rsidRPr="000D50D7">
        <w:t xml:space="preserve"> </w:t>
      </w:r>
      <w:r w:rsidRPr="00DA366B">
        <w:t>requirements)</w:t>
      </w:r>
      <w:r w:rsidR="000D50D7" w:rsidRPr="000D50D7">
        <w:t xml:space="preserve"> </w:t>
      </w:r>
      <w:r w:rsidRPr="00DA366B">
        <w:t>and</w:t>
      </w:r>
      <w:r w:rsidR="000D50D7" w:rsidRPr="000D50D7">
        <w:t xml:space="preserve"> </w:t>
      </w:r>
      <w:r w:rsidRPr="00DA366B">
        <w:t>where</w:t>
      </w:r>
      <w:r w:rsidR="000D50D7" w:rsidRPr="000D50D7">
        <w:t xml:space="preserve"> </w:t>
      </w:r>
      <w:r w:rsidRPr="00DA366B">
        <w:t>stated</w:t>
      </w:r>
      <w:r w:rsidR="000D50D7" w:rsidRPr="000D50D7">
        <w:t xml:space="preserve"> </w:t>
      </w:r>
      <w:r w:rsidRPr="00DA366B">
        <w:t>to</w:t>
      </w:r>
      <w:r w:rsidR="000D50D7" w:rsidRPr="000D50D7">
        <w:t xml:space="preserve"> </w:t>
      </w:r>
      <w:r w:rsidRPr="00DA366B">
        <w:t>the</w:t>
      </w:r>
      <w:r w:rsidR="000D50D7" w:rsidRPr="000D50D7">
        <w:t xml:space="preserve"> </w:t>
      </w:r>
      <w:r w:rsidRPr="00DA366B">
        <w:t>contrary</w:t>
      </w:r>
      <w:r w:rsidR="000D50D7" w:rsidRPr="000D50D7">
        <w:t xml:space="preserve"> </w:t>
      </w:r>
      <w:r w:rsidRPr="00DA366B">
        <w:t>if,</w:t>
      </w:r>
      <w:r w:rsidR="000D50D7" w:rsidRPr="000D50D7">
        <w:t xml:space="preserve"> </w:t>
      </w:r>
      <w:r w:rsidRPr="00DA366B">
        <w:t>within</w:t>
      </w:r>
      <w:r w:rsidR="000D50D7" w:rsidRPr="000D50D7">
        <w:t xml:space="preserve"> </w:t>
      </w:r>
      <w:r w:rsidR="002535D0" w:rsidRPr="00DA366B">
        <w:t>eight</w:t>
      </w:r>
      <w:r w:rsidR="000D50D7" w:rsidRPr="000D50D7">
        <w:t xml:space="preserve"> </w:t>
      </w:r>
      <w:r w:rsidRPr="00DA366B">
        <w:t>weeks</w:t>
      </w:r>
      <w:r w:rsidR="000D50D7" w:rsidRPr="000D50D7">
        <w:t xml:space="preserve"> </w:t>
      </w:r>
      <w:r w:rsidRPr="00DA366B">
        <w:t>(or</w:t>
      </w:r>
      <w:r w:rsidR="000D50D7" w:rsidRPr="000D50D7">
        <w:t xml:space="preserve"> </w:t>
      </w:r>
      <w:r w:rsidRPr="00DA366B">
        <w:t>such</w:t>
      </w:r>
      <w:r w:rsidR="000D50D7" w:rsidRPr="000D50D7">
        <w:t xml:space="preserve"> </w:t>
      </w:r>
      <w:r w:rsidRPr="00DA366B">
        <w:t>longer</w:t>
      </w:r>
      <w:r w:rsidR="000D50D7" w:rsidRPr="000D50D7">
        <w:t xml:space="preserve"> </w:t>
      </w:r>
      <w:r w:rsidRPr="00DA366B">
        <w:t>period</w:t>
      </w:r>
      <w:r w:rsidR="000D50D7" w:rsidRPr="000D50D7">
        <w:t xml:space="preserve"> </w:t>
      </w:r>
      <w:r w:rsidRPr="00DA366B">
        <w:t>as</w:t>
      </w:r>
      <w:r w:rsidR="000D50D7" w:rsidRPr="000D50D7">
        <w:t xml:space="preserve"> </w:t>
      </w:r>
      <w:r w:rsidRPr="00DA366B">
        <w:t>may</w:t>
      </w:r>
      <w:r w:rsidR="000D50D7" w:rsidRPr="000D50D7">
        <w:t xml:space="preserve"> </w:t>
      </w:r>
      <w:r w:rsidRPr="00DA366B">
        <w:t>be</w:t>
      </w:r>
      <w:r w:rsidR="000D50D7" w:rsidRPr="000D50D7">
        <w:t xml:space="preserve"> </w:t>
      </w:r>
      <w:r w:rsidRPr="00DA366B">
        <w:t>agreed</w:t>
      </w:r>
      <w:r w:rsidR="000D50D7" w:rsidRPr="000D50D7">
        <w:t xml:space="preserve"> </w:t>
      </w:r>
      <w:r w:rsidRPr="00DA366B">
        <w:t>between</w:t>
      </w:r>
      <w:r w:rsidR="000D50D7" w:rsidRPr="000D50D7">
        <w:t xml:space="preserve"> </w:t>
      </w:r>
      <w:r w:rsidRPr="00DA366B">
        <w:t>the</w:t>
      </w:r>
      <w:r w:rsidR="000D50D7" w:rsidRPr="000D50D7">
        <w:t xml:space="preserve"> </w:t>
      </w:r>
      <w:r w:rsidRPr="00DA366B">
        <w:t>undertaker</w:t>
      </w:r>
      <w:r w:rsidR="000D50D7" w:rsidRPr="000D50D7">
        <w:t xml:space="preserve"> </w:t>
      </w:r>
      <w:r w:rsidRPr="00DA366B">
        <w:t>and</w:t>
      </w:r>
      <w:r w:rsidR="000D50D7" w:rsidRPr="000D50D7">
        <w:t xml:space="preserve"> </w:t>
      </w:r>
      <w:r w:rsidRPr="00DA366B">
        <w:t>the</w:t>
      </w:r>
      <w:r w:rsidR="000D50D7" w:rsidRPr="000D50D7">
        <w:t xml:space="preserve"> </w:t>
      </w:r>
      <w:r w:rsidRPr="00DA366B">
        <w:t>relevant</w:t>
      </w:r>
      <w:r w:rsidR="000D50D7" w:rsidRPr="000D50D7">
        <w:t xml:space="preserve"> </w:t>
      </w:r>
      <w:r w:rsidRPr="00DA366B">
        <w:t>consenting</w:t>
      </w:r>
      <w:r w:rsidR="000D50D7" w:rsidRPr="000D50D7">
        <w:t xml:space="preserve"> </w:t>
      </w:r>
      <w:r w:rsidRPr="00DA366B">
        <w:t>authority</w:t>
      </w:r>
      <w:r w:rsidR="000D50D7" w:rsidRPr="000D50D7">
        <w:t xml:space="preserve"> </w:t>
      </w:r>
      <w:r w:rsidRPr="00DA366B">
        <w:t>in</w:t>
      </w:r>
      <w:r w:rsidR="000D50D7" w:rsidRPr="000D50D7">
        <w:t xml:space="preserve"> </w:t>
      </w:r>
      <w:r w:rsidRPr="00DA366B">
        <w:t>writing)</w:t>
      </w:r>
      <w:r w:rsidR="000D50D7" w:rsidRPr="000D50D7">
        <w:t xml:space="preserve"> </w:t>
      </w:r>
      <w:r w:rsidRPr="00DA366B">
        <w:t>after</w:t>
      </w:r>
      <w:r w:rsidR="000D50D7" w:rsidRPr="000D50D7">
        <w:t xml:space="preserve"> </w:t>
      </w:r>
      <w:r w:rsidRPr="00DA366B">
        <w:t>the</w:t>
      </w:r>
      <w:r w:rsidR="000D50D7" w:rsidRPr="000D50D7">
        <w:t xml:space="preserve"> </w:t>
      </w:r>
      <w:r w:rsidRPr="00DA366B">
        <w:t>application</w:t>
      </w:r>
      <w:r w:rsidR="000D50D7" w:rsidRPr="000D50D7">
        <w:t xml:space="preserve"> </w:t>
      </w:r>
      <w:r w:rsidRPr="00DA366B">
        <w:t>or</w:t>
      </w:r>
      <w:r w:rsidR="000D50D7" w:rsidRPr="000D50D7">
        <w:t xml:space="preserve"> </w:t>
      </w:r>
      <w:r w:rsidRPr="00DA366B">
        <w:t>request</w:t>
      </w:r>
      <w:r w:rsidR="000D50D7" w:rsidRPr="000D50D7">
        <w:t xml:space="preserve"> </w:t>
      </w:r>
      <w:r w:rsidRPr="00DA366B">
        <w:t>has</w:t>
      </w:r>
      <w:r w:rsidR="000D50D7" w:rsidRPr="000D50D7">
        <w:t xml:space="preserve"> </w:t>
      </w:r>
      <w:r w:rsidRPr="00DA366B">
        <w:t>been</w:t>
      </w:r>
      <w:r w:rsidR="000D50D7" w:rsidRPr="000D50D7">
        <w:t xml:space="preserve"> </w:t>
      </w:r>
      <w:r w:rsidRPr="00DA366B">
        <w:t>submitted</w:t>
      </w:r>
      <w:r w:rsidR="000D50D7" w:rsidRPr="000D50D7">
        <w:t xml:space="preserve"> </w:t>
      </w:r>
      <w:r w:rsidRPr="00DA366B">
        <w:t>to</w:t>
      </w:r>
      <w:r w:rsidR="000D50D7" w:rsidRPr="000D50D7">
        <w:t xml:space="preserve"> </w:t>
      </w:r>
      <w:r w:rsidRPr="00DA366B">
        <w:t>a</w:t>
      </w:r>
      <w:r w:rsidR="000D50D7" w:rsidRPr="000D50D7">
        <w:t xml:space="preserve"> </w:t>
      </w:r>
      <w:r w:rsidRPr="00DA366B">
        <w:t>consenting</w:t>
      </w:r>
      <w:r w:rsidR="000D50D7" w:rsidRPr="000D50D7">
        <w:t xml:space="preserve"> </w:t>
      </w:r>
      <w:r w:rsidRPr="00DA366B">
        <w:t>authority</w:t>
      </w:r>
      <w:r w:rsidR="000D50D7" w:rsidRPr="000D50D7">
        <w:t xml:space="preserve"> </w:t>
      </w:r>
      <w:r w:rsidRPr="00DA366B">
        <w:t>it</w:t>
      </w:r>
      <w:r w:rsidR="000D50D7" w:rsidRPr="000D50D7">
        <w:t xml:space="preserve"> </w:t>
      </w:r>
      <w:r w:rsidRPr="00DA366B">
        <w:t>has</w:t>
      </w:r>
      <w:r w:rsidR="000D50D7" w:rsidRPr="000D50D7">
        <w:t xml:space="preserve"> </w:t>
      </w:r>
      <w:r w:rsidRPr="00DA366B">
        <w:t>not</w:t>
      </w:r>
      <w:r w:rsidR="000D50D7" w:rsidRPr="000D50D7">
        <w:t xml:space="preserve"> </w:t>
      </w:r>
      <w:r w:rsidRPr="00DA366B">
        <w:t>notified</w:t>
      </w:r>
      <w:r w:rsidR="000D50D7" w:rsidRPr="000D50D7">
        <w:t xml:space="preserve"> </w:t>
      </w:r>
      <w:r w:rsidRPr="00DA366B">
        <w:t>the</w:t>
      </w:r>
      <w:r w:rsidR="000D50D7" w:rsidRPr="000D50D7">
        <w:t xml:space="preserve"> </w:t>
      </w:r>
      <w:r w:rsidRPr="00DA366B">
        <w:t>undertaker</w:t>
      </w:r>
      <w:r w:rsidR="000D50D7" w:rsidRPr="000D50D7">
        <w:t xml:space="preserve"> </w:t>
      </w:r>
      <w:r w:rsidRPr="00DA366B">
        <w:t>of</w:t>
      </w:r>
      <w:r w:rsidR="000D50D7" w:rsidRPr="000D50D7">
        <w:t xml:space="preserve"> </w:t>
      </w:r>
      <w:r w:rsidRPr="00DA366B">
        <w:t>its</w:t>
      </w:r>
      <w:r w:rsidR="000D50D7" w:rsidRPr="000D50D7">
        <w:t xml:space="preserve"> </w:t>
      </w:r>
      <w:r w:rsidRPr="00DA366B">
        <w:t>disapproval</w:t>
      </w:r>
      <w:r w:rsidR="000D50D7" w:rsidRPr="000D50D7">
        <w:t xml:space="preserve"> </w:t>
      </w:r>
      <w:r w:rsidRPr="00DA366B">
        <w:t>and</w:t>
      </w:r>
      <w:r w:rsidR="000D50D7" w:rsidRPr="000D50D7">
        <w:t xml:space="preserve"> </w:t>
      </w:r>
      <w:r w:rsidRPr="00DA366B">
        <w:t>the</w:t>
      </w:r>
      <w:r w:rsidR="000D50D7" w:rsidRPr="000D50D7">
        <w:t xml:space="preserve"> </w:t>
      </w:r>
      <w:r w:rsidRPr="00DA366B">
        <w:t>grounds</w:t>
      </w:r>
      <w:r w:rsidR="000D50D7" w:rsidRPr="000D50D7">
        <w:t xml:space="preserve"> </w:t>
      </w:r>
      <w:r w:rsidRPr="00DA366B">
        <w:t>of</w:t>
      </w:r>
      <w:r w:rsidR="000D50D7" w:rsidRPr="000D50D7">
        <w:t xml:space="preserve"> </w:t>
      </w:r>
      <w:r w:rsidRPr="00DA366B">
        <w:t>disapproval,</w:t>
      </w:r>
      <w:r w:rsidR="000D50D7" w:rsidRPr="000D50D7">
        <w:t xml:space="preserve"> </w:t>
      </w:r>
      <w:r w:rsidRPr="00DA366B">
        <w:t>it</w:t>
      </w:r>
      <w:r w:rsidR="000D50D7" w:rsidRPr="000D50D7">
        <w:t xml:space="preserve"> </w:t>
      </w:r>
      <w:r w:rsidRPr="00DA366B">
        <w:t>is</w:t>
      </w:r>
      <w:r w:rsidR="000D50D7" w:rsidRPr="000D50D7">
        <w:t xml:space="preserve"> </w:t>
      </w:r>
      <w:r w:rsidRPr="00DA366B">
        <w:t>deemed</w:t>
      </w:r>
      <w:r w:rsidR="000D50D7" w:rsidRPr="000D50D7">
        <w:t xml:space="preserve"> </w:t>
      </w:r>
      <w:r w:rsidRPr="00DA366B">
        <w:t>to</w:t>
      </w:r>
      <w:r w:rsidR="000D50D7" w:rsidRPr="000D50D7">
        <w:t xml:space="preserve"> </w:t>
      </w:r>
      <w:r w:rsidRPr="00DA366B">
        <w:t>have</w:t>
      </w:r>
      <w:r w:rsidR="000D50D7" w:rsidRPr="000D50D7">
        <w:t xml:space="preserve"> </w:t>
      </w:r>
      <w:r w:rsidRPr="00DA366B">
        <w:t>approved</w:t>
      </w:r>
      <w:r w:rsidR="000D50D7" w:rsidRPr="000D50D7">
        <w:t xml:space="preserve"> </w:t>
      </w:r>
      <w:r w:rsidRPr="00DA366B">
        <w:t>the</w:t>
      </w:r>
      <w:r w:rsidR="000D50D7" w:rsidRPr="000D50D7">
        <w:t xml:space="preserve"> </w:t>
      </w:r>
      <w:r w:rsidRPr="00DA366B">
        <w:t>application</w:t>
      </w:r>
      <w:r w:rsidR="000D50D7" w:rsidRPr="000D50D7">
        <w:t xml:space="preserve"> </w:t>
      </w:r>
      <w:r w:rsidRPr="00DA366B">
        <w:t>or</w:t>
      </w:r>
      <w:r w:rsidR="000D50D7" w:rsidRPr="000D50D7">
        <w:t xml:space="preserve"> </w:t>
      </w:r>
      <w:r w:rsidRPr="00DA366B">
        <w:t>request.</w:t>
      </w:r>
      <w:bookmarkEnd w:id="904"/>
    </w:p>
    <w:p w14:paraId="093EFBC2" w14:textId="77777777" w:rsidR="00283174" w:rsidRDefault="00283174" w:rsidP="00283174">
      <w:pPr>
        <w:pStyle w:val="N2"/>
      </w:pPr>
      <w:r>
        <w:t>Where</w:t>
      </w:r>
      <w:r w:rsidR="000D50D7" w:rsidRPr="000D50D7">
        <w:t xml:space="preserve"> </w:t>
      </w:r>
      <w:r>
        <w:t>any</w:t>
      </w:r>
      <w:r w:rsidR="000D50D7" w:rsidRPr="000D50D7">
        <w:t xml:space="preserve"> </w:t>
      </w:r>
      <w:r>
        <w:t>application</w:t>
      </w:r>
      <w:r w:rsidR="000D50D7" w:rsidRPr="000D50D7">
        <w:t xml:space="preserve"> </w:t>
      </w:r>
      <w:r>
        <w:t>is</w:t>
      </w:r>
      <w:r w:rsidR="000D50D7" w:rsidRPr="000D50D7">
        <w:t xml:space="preserve"> </w:t>
      </w:r>
      <w:r>
        <w:t>made</w:t>
      </w:r>
      <w:r w:rsidR="000D50D7" w:rsidRPr="000D50D7">
        <w:t xml:space="preserve"> </w:t>
      </w:r>
      <w:r>
        <w:t>as</w:t>
      </w:r>
      <w:r w:rsidR="000D50D7" w:rsidRPr="000D50D7">
        <w:t xml:space="preserve"> </w:t>
      </w:r>
      <w:r>
        <w:t>described</w:t>
      </w:r>
      <w:r w:rsidR="000D50D7" w:rsidRPr="000D50D7">
        <w:t xml:space="preserve"> </w:t>
      </w:r>
      <w:r>
        <w:t>in</w:t>
      </w:r>
      <w:r w:rsidR="000D50D7" w:rsidRPr="000D50D7">
        <w:t xml:space="preserve"> </w:t>
      </w:r>
      <w:r>
        <w:t>paragraph</w:t>
      </w:r>
      <w:r w:rsidR="000D50D7" w:rsidRPr="000D50D7">
        <w:t xml:space="preserve"> </w:t>
      </w:r>
      <w:r>
        <w:fldChar w:fldCharType="begin"/>
      </w:r>
      <w:r>
        <w:instrText xml:space="preserve"> REF _Ref94621600 \r \h </w:instrText>
      </w:r>
      <w:r>
        <w:fldChar w:fldCharType="separate"/>
      </w:r>
      <w:r w:rsidR="000D50D7">
        <w:t>(1)</w:t>
      </w:r>
      <w:r>
        <w:fldChar w:fldCharType="end"/>
      </w:r>
      <w:r>
        <w:t>,</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include</w:t>
      </w:r>
      <w:r w:rsidR="000D50D7" w:rsidRPr="000D50D7">
        <w:t xml:space="preserve"> </w:t>
      </w:r>
      <w:r>
        <w:t>a</w:t>
      </w:r>
      <w:r w:rsidR="000D50D7" w:rsidRPr="000D50D7">
        <w:t xml:space="preserve"> </w:t>
      </w:r>
      <w:r>
        <w:t>statement</w:t>
      </w:r>
      <w:r w:rsidR="000D50D7" w:rsidRPr="000D50D7">
        <w:t xml:space="preserve"> </w:t>
      </w:r>
      <w:r>
        <w:t>in</w:t>
      </w:r>
      <w:r w:rsidR="000D50D7" w:rsidRPr="000D50D7">
        <w:t xml:space="preserve"> </w:t>
      </w:r>
      <w:r>
        <w:t>such</w:t>
      </w:r>
      <w:r w:rsidR="000D50D7" w:rsidRPr="000D50D7">
        <w:t xml:space="preserve"> </w:t>
      </w:r>
      <w:r>
        <w:t>application</w:t>
      </w:r>
      <w:r w:rsidR="000D50D7" w:rsidRPr="000D50D7">
        <w:t xml:space="preserve"> </w:t>
      </w:r>
      <w:r>
        <w:t>that</w:t>
      </w:r>
      <w:r w:rsidR="000D50D7" w:rsidRPr="000D50D7">
        <w:t xml:space="preserve"> </w:t>
      </w:r>
      <w:r>
        <w:t>refers</w:t>
      </w:r>
      <w:r w:rsidR="000D50D7" w:rsidRPr="000D50D7">
        <w:t xml:space="preserve"> </w:t>
      </w:r>
      <w:r>
        <w:t>to</w:t>
      </w:r>
      <w:r w:rsidR="000D50D7" w:rsidRPr="000D50D7">
        <w:t xml:space="preserve"> </w:t>
      </w:r>
      <w:r>
        <w:t>the</w:t>
      </w:r>
      <w:r w:rsidR="000D50D7" w:rsidRPr="000D50D7">
        <w:t xml:space="preserve"> </w:t>
      </w:r>
      <w:r>
        <w:t>timeframe</w:t>
      </w:r>
      <w:r w:rsidR="000D50D7" w:rsidRPr="000D50D7">
        <w:t xml:space="preserve"> </w:t>
      </w:r>
      <w:r>
        <w:t>for</w:t>
      </w:r>
      <w:r w:rsidR="000D50D7" w:rsidRPr="000D50D7">
        <w:t xml:space="preserve"> </w:t>
      </w:r>
      <w:r>
        <w:t>consideration</w:t>
      </w:r>
      <w:r w:rsidR="000D50D7" w:rsidRPr="000D50D7">
        <w:t xml:space="preserve"> </w:t>
      </w:r>
      <w:r>
        <w:t>of</w:t>
      </w:r>
      <w:r w:rsidR="000D50D7" w:rsidRPr="000D50D7">
        <w:t xml:space="preserve"> </w:t>
      </w:r>
      <w:r>
        <w:t>the</w:t>
      </w:r>
      <w:r w:rsidR="000D50D7" w:rsidRPr="000D50D7">
        <w:t xml:space="preserve"> </w:t>
      </w:r>
      <w:r>
        <w:t>application</w:t>
      </w:r>
      <w:r w:rsidR="000D50D7" w:rsidRPr="000D50D7">
        <w:t xml:space="preserve"> </w:t>
      </w:r>
      <w:r>
        <w:t>and</w:t>
      </w:r>
      <w:r w:rsidR="000D50D7" w:rsidRPr="000D50D7">
        <w:t xml:space="preserve"> </w:t>
      </w:r>
      <w:r>
        <w:t>the</w:t>
      </w:r>
      <w:r w:rsidR="000D50D7" w:rsidRPr="000D50D7">
        <w:t xml:space="preserve"> </w:t>
      </w:r>
      <w:r>
        <w:t>consequences</w:t>
      </w:r>
      <w:r w:rsidR="000D50D7" w:rsidRPr="000D50D7">
        <w:t xml:space="preserve"> </w:t>
      </w:r>
      <w:r>
        <w:t>of</w:t>
      </w:r>
      <w:r w:rsidR="000D50D7" w:rsidRPr="000D50D7">
        <w:t xml:space="preserve"> </w:t>
      </w:r>
      <w:r>
        <w:t>failure</w:t>
      </w:r>
      <w:r w:rsidR="000D50D7" w:rsidRPr="000D50D7">
        <w:t xml:space="preserve"> </w:t>
      </w:r>
      <w:r>
        <w:t>to</w:t>
      </w:r>
      <w:r w:rsidR="000D50D7" w:rsidRPr="000D50D7">
        <w:t xml:space="preserve"> </w:t>
      </w:r>
      <w:r>
        <w:t>meet</w:t>
      </w:r>
      <w:r w:rsidR="000D50D7" w:rsidRPr="000D50D7">
        <w:t xml:space="preserve"> </w:t>
      </w:r>
      <w:r>
        <w:t>that</w:t>
      </w:r>
      <w:r w:rsidR="000D50D7" w:rsidRPr="000D50D7">
        <w:t xml:space="preserve"> </w:t>
      </w:r>
      <w:r>
        <w:t>timeframe</w:t>
      </w:r>
      <w:r w:rsidR="000D50D7" w:rsidRPr="000D50D7">
        <w:t xml:space="preserve"> </w:t>
      </w:r>
      <w:r>
        <w:t>as</w:t>
      </w:r>
      <w:r w:rsidR="000D50D7" w:rsidRPr="000D50D7">
        <w:t xml:space="preserve"> </w:t>
      </w:r>
      <w:r>
        <w:t>prescribed</w:t>
      </w:r>
      <w:r w:rsidR="000D50D7" w:rsidRPr="000D50D7">
        <w:t xml:space="preserve"> </w:t>
      </w:r>
      <w:r>
        <w:t>by</w:t>
      </w:r>
      <w:r w:rsidR="000D50D7" w:rsidRPr="000D50D7">
        <w:t xml:space="preserve"> </w:t>
      </w:r>
      <w:r>
        <w:t>paragraph</w:t>
      </w:r>
      <w:r w:rsidR="000D50D7" w:rsidRPr="000D50D7">
        <w:t xml:space="preserve"> </w:t>
      </w:r>
      <w:r>
        <w:fldChar w:fldCharType="begin"/>
      </w:r>
      <w:r>
        <w:instrText xml:space="preserve"> REF _Ref94621624 \r \h </w:instrText>
      </w:r>
      <w:r>
        <w:fldChar w:fldCharType="separate"/>
      </w:r>
      <w:r w:rsidR="000D50D7">
        <w:t>(4)</w:t>
      </w:r>
      <w:r>
        <w:fldChar w:fldCharType="end"/>
      </w:r>
      <w:r>
        <w:t>.</w:t>
      </w:r>
    </w:p>
    <w:p w14:paraId="504CED75" w14:textId="77777777" w:rsidR="00283174" w:rsidRDefault="00283174" w:rsidP="00283174">
      <w:pPr>
        <w:pStyle w:val="N2"/>
      </w:pPr>
      <w:r>
        <w:t>Schedule</w:t>
      </w:r>
      <w:r w:rsidR="000D50D7" w:rsidRPr="000D50D7">
        <w:t xml:space="preserve"> </w:t>
      </w:r>
      <w:r>
        <w:t>16</w:t>
      </w:r>
      <w:r w:rsidR="000D50D7" w:rsidRPr="000D50D7">
        <w:t xml:space="preserve"> </w:t>
      </w:r>
      <w:r>
        <w:t>(procedure</w:t>
      </w:r>
      <w:r w:rsidR="000D50D7" w:rsidRPr="000D50D7">
        <w:t xml:space="preserve"> </w:t>
      </w:r>
      <w:r>
        <w:t>for</w:t>
      </w:r>
      <w:r w:rsidR="000D50D7" w:rsidRPr="000D50D7">
        <w:t xml:space="preserve"> </w:t>
      </w:r>
      <w:r>
        <w:t>discharge</w:t>
      </w:r>
      <w:r w:rsidR="000D50D7" w:rsidRPr="000D50D7">
        <w:t xml:space="preserve"> </w:t>
      </w:r>
      <w:r>
        <w:t>of</w:t>
      </w:r>
      <w:r w:rsidR="000D50D7" w:rsidRPr="000D50D7">
        <w:t xml:space="preserve"> </w:t>
      </w:r>
      <w:r>
        <w:t>requirements)</w:t>
      </w:r>
      <w:r w:rsidR="000D50D7" w:rsidRPr="000D50D7">
        <w:t xml:space="preserve"> </w:t>
      </w:r>
      <w:r>
        <w:t>does</w:t>
      </w:r>
      <w:r w:rsidR="000D50D7" w:rsidRPr="000D50D7">
        <w:t xml:space="preserve"> </w:t>
      </w:r>
      <w:r>
        <w:t>not</w:t>
      </w:r>
      <w:r w:rsidR="000D50D7" w:rsidRPr="000D50D7">
        <w:t xml:space="preserve"> </w:t>
      </w:r>
      <w:r>
        <w:t>apply</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any</w:t>
      </w:r>
      <w:r w:rsidR="000D50D7" w:rsidRPr="000D50D7">
        <w:t xml:space="preserve"> </w:t>
      </w:r>
      <w:r>
        <w:t>consents,</w:t>
      </w:r>
      <w:r w:rsidR="000D50D7" w:rsidRPr="000D50D7">
        <w:t xml:space="preserve"> </w:t>
      </w:r>
      <w:r>
        <w:t>agreements</w:t>
      </w:r>
      <w:r w:rsidR="000D50D7" w:rsidRPr="000D50D7">
        <w:t xml:space="preserve"> </w:t>
      </w:r>
      <w:r>
        <w:t>or</w:t>
      </w:r>
      <w:r w:rsidR="000D50D7" w:rsidRPr="000D50D7">
        <w:t xml:space="preserve"> </w:t>
      </w:r>
      <w:r>
        <w:t>approvals</w:t>
      </w:r>
      <w:r w:rsidR="000D50D7" w:rsidRPr="000D50D7">
        <w:t xml:space="preserve"> </w:t>
      </w:r>
      <w:r>
        <w:t>contemplated</w:t>
      </w:r>
      <w:r w:rsidR="000D50D7" w:rsidRPr="000D50D7">
        <w:t xml:space="preserve"> </w:t>
      </w:r>
      <w:r>
        <w:t>by</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Schedule</w:t>
      </w:r>
      <w:r w:rsidR="000D50D7" w:rsidRPr="000D50D7">
        <w:t xml:space="preserve"> </w:t>
      </w:r>
      <w:r>
        <w:t>15</w:t>
      </w:r>
      <w:r w:rsidR="000D50D7" w:rsidRPr="000D50D7">
        <w:t xml:space="preserve"> </w:t>
      </w:r>
      <w:r>
        <w:t>(protective</w:t>
      </w:r>
      <w:r w:rsidR="000D50D7" w:rsidRPr="000D50D7">
        <w:t xml:space="preserve"> </w:t>
      </w:r>
      <w:r>
        <w:t>provisions)</w:t>
      </w:r>
      <w:r w:rsidR="000D50D7" w:rsidRPr="000D50D7">
        <w:t xml:space="preserve"> </w:t>
      </w:r>
      <w:r>
        <w:t>or</w:t>
      </w:r>
      <w:r w:rsidR="000D50D7" w:rsidRPr="000D50D7">
        <w:t xml:space="preserve"> </w:t>
      </w:r>
      <w:r>
        <w:t>any</w:t>
      </w:r>
      <w:r w:rsidR="000D50D7" w:rsidRPr="000D50D7">
        <w:t xml:space="preserve"> </w:t>
      </w:r>
      <w:r>
        <w:t>dispute</w:t>
      </w:r>
      <w:r w:rsidR="000D50D7" w:rsidRPr="000D50D7">
        <w:t xml:space="preserve"> </w:t>
      </w:r>
      <w:r>
        <w:t>under</w:t>
      </w:r>
      <w:r w:rsidR="000D50D7" w:rsidRPr="000D50D7">
        <w:t xml:space="preserve"> </w:t>
      </w:r>
      <w:r>
        <w:t>article</w:t>
      </w:r>
      <w:r w:rsidR="000D50D7" w:rsidRPr="000D50D7">
        <w:t xml:space="preserve"> </w:t>
      </w:r>
      <w:r>
        <w:fldChar w:fldCharType="begin"/>
      </w:r>
      <w:r>
        <w:instrText xml:space="preserve"> REF _Ref77776553 \w \h </w:instrText>
      </w:r>
      <w:r>
        <w:fldChar w:fldCharType="separate"/>
      </w:r>
      <w:r w:rsidR="000D50D7">
        <w:t>16(6)</w:t>
      </w:r>
      <w:r>
        <w:fldChar w:fldCharType="end"/>
      </w:r>
      <w:r w:rsidR="000D50D7" w:rsidRPr="000D50D7">
        <w:t xml:space="preserve"> </w:t>
      </w:r>
      <w:r>
        <w:t>(protective</w:t>
      </w:r>
      <w:r w:rsidR="000D50D7" w:rsidRPr="000D50D7">
        <w:t xml:space="preserve"> </w:t>
      </w:r>
      <w:r>
        <w:t>work</w:t>
      </w:r>
      <w:r w:rsidR="000D50D7" w:rsidRPr="000D50D7">
        <w:t xml:space="preserve"> </w:t>
      </w:r>
      <w:r>
        <w:t>to</w:t>
      </w:r>
      <w:r w:rsidR="000D50D7" w:rsidRPr="000D50D7">
        <w:t xml:space="preserve"> </w:t>
      </w:r>
      <w:r>
        <w:t>buildings)</w:t>
      </w:r>
      <w:r w:rsidR="000D50D7" w:rsidRPr="000D50D7">
        <w:t xml:space="preserve"> </w:t>
      </w:r>
      <w:r>
        <w:t>to</w:t>
      </w:r>
      <w:r w:rsidR="000D50D7" w:rsidRPr="000D50D7">
        <w:t xml:space="preserve"> </w:t>
      </w:r>
      <w:r>
        <w:t>which</w:t>
      </w:r>
      <w:r w:rsidR="000D50D7" w:rsidRPr="000D50D7">
        <w:t xml:space="preserve"> </w:t>
      </w:r>
      <w:r>
        <w:t>paragraph</w:t>
      </w:r>
      <w:r w:rsidR="000D50D7" w:rsidRPr="000D50D7">
        <w:t xml:space="preserve"> </w:t>
      </w:r>
      <w:r>
        <w:t>(4)</w:t>
      </w:r>
      <w:r w:rsidR="000D50D7" w:rsidRPr="000D50D7">
        <w:t xml:space="preserve"> </w:t>
      </w:r>
      <w:r>
        <w:t>applies.</w:t>
      </w:r>
    </w:p>
    <w:p w14:paraId="323E933F" w14:textId="77777777" w:rsidR="00283174" w:rsidRDefault="00283174" w:rsidP="00283174">
      <w:pPr>
        <w:pStyle w:val="N2"/>
      </w:pPr>
      <w:r>
        <w:t>In</w:t>
      </w:r>
      <w:r w:rsidR="000D50D7" w:rsidRPr="000D50D7">
        <w:t xml:space="preserve"> </w:t>
      </w:r>
      <w:r>
        <w:t>this</w:t>
      </w:r>
      <w:r w:rsidR="000D50D7" w:rsidRPr="000D50D7">
        <w:t xml:space="preserve"> </w:t>
      </w:r>
      <w:r>
        <w:t>article</w:t>
      </w:r>
      <w:r w:rsidR="000D50D7" w:rsidRPr="000D50D7">
        <w:t xml:space="preserve"> </w:t>
      </w:r>
      <w:r>
        <w:t>“consenting</w:t>
      </w:r>
      <w:r w:rsidR="000D50D7" w:rsidRPr="000D50D7">
        <w:t xml:space="preserve"> </w:t>
      </w:r>
      <w:r>
        <w:t>authority”</w:t>
      </w:r>
      <w:r w:rsidR="000D50D7" w:rsidRPr="000D50D7">
        <w:t xml:space="preserve"> </w:t>
      </w:r>
      <w:r>
        <w:t>means</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highway</w:t>
      </w:r>
      <w:r w:rsidR="000D50D7" w:rsidRPr="000D50D7">
        <w:t xml:space="preserve"> </w:t>
      </w:r>
      <w:r>
        <w:t>authority,</w:t>
      </w:r>
      <w:r w:rsidR="000D50D7" w:rsidRPr="000D50D7">
        <w:t xml:space="preserve"> </w:t>
      </w:r>
      <w:r>
        <w:t>traffic</w:t>
      </w:r>
      <w:r w:rsidR="000D50D7" w:rsidRPr="000D50D7">
        <w:t xml:space="preserve"> </w:t>
      </w:r>
      <w:r>
        <w:t>authority,</w:t>
      </w:r>
      <w:r w:rsidR="000D50D7" w:rsidRPr="000D50D7">
        <w:t xml:space="preserve"> </w:t>
      </w:r>
      <w:r>
        <w:t>street</w:t>
      </w:r>
      <w:r w:rsidR="000D50D7" w:rsidRPr="000D50D7">
        <w:t xml:space="preserve"> </w:t>
      </w:r>
      <w:r>
        <w:t>authority,</w:t>
      </w:r>
      <w:r w:rsidR="000D50D7" w:rsidRPr="000D50D7">
        <w:t xml:space="preserve"> </w:t>
      </w:r>
      <w:r>
        <w:t>the</w:t>
      </w:r>
      <w:r w:rsidR="000D50D7" w:rsidRPr="000D50D7">
        <w:t xml:space="preserve"> </w:t>
      </w:r>
      <w:r>
        <w:t>owner</w:t>
      </w:r>
      <w:r w:rsidR="000D50D7" w:rsidRPr="000D50D7">
        <w:t xml:space="preserve"> </w:t>
      </w:r>
      <w:r>
        <w:t>of</w:t>
      </w:r>
      <w:r w:rsidR="000D50D7" w:rsidRPr="000D50D7">
        <w:t xml:space="preserve"> </w:t>
      </w:r>
      <w:r>
        <w:t>a</w:t>
      </w:r>
      <w:r w:rsidR="000D50D7" w:rsidRPr="000D50D7">
        <w:t xml:space="preserve"> </w:t>
      </w:r>
      <w:r>
        <w:t>watercourse,</w:t>
      </w:r>
      <w:r w:rsidR="000D50D7" w:rsidRPr="000D50D7">
        <w:t xml:space="preserve"> </w:t>
      </w:r>
      <w:r>
        <w:t>sewer</w:t>
      </w:r>
      <w:r w:rsidR="000D50D7" w:rsidRPr="000D50D7">
        <w:t xml:space="preserve"> </w:t>
      </w:r>
      <w:r>
        <w:t>or</w:t>
      </w:r>
      <w:r w:rsidR="000D50D7" w:rsidRPr="000D50D7">
        <w:t xml:space="preserve"> </w:t>
      </w:r>
      <w:r>
        <w:t>drain</w:t>
      </w:r>
      <w:r w:rsidR="000D50D7" w:rsidRPr="000D50D7">
        <w:t xml:space="preserve"> </w:t>
      </w:r>
      <w:r>
        <w:t>or</w:t>
      </w:r>
      <w:r w:rsidR="000D50D7" w:rsidRPr="000D50D7">
        <w:t xml:space="preserve"> </w:t>
      </w:r>
      <w:r>
        <w:t>the</w:t>
      </w:r>
      <w:r w:rsidR="000D50D7" w:rsidRPr="000D50D7">
        <w:t xml:space="preserve"> </w:t>
      </w:r>
      <w:r>
        <w:t>beneficiary</w:t>
      </w:r>
      <w:r w:rsidR="000D50D7" w:rsidRPr="000D50D7">
        <w:t xml:space="preserve"> </w:t>
      </w:r>
      <w:r>
        <w:t>of</w:t>
      </w:r>
      <w:r w:rsidR="000D50D7" w:rsidRPr="000D50D7">
        <w:t xml:space="preserve"> </w:t>
      </w:r>
      <w:r>
        <w:t>any</w:t>
      </w:r>
      <w:r w:rsidR="000D50D7" w:rsidRPr="000D50D7">
        <w:t xml:space="preserve"> </w:t>
      </w:r>
      <w:r>
        <w:t>of</w:t>
      </w:r>
      <w:r w:rsidR="000D50D7" w:rsidRPr="000D50D7">
        <w:t xml:space="preserve"> </w:t>
      </w:r>
      <w:r>
        <w:t>the</w:t>
      </w:r>
      <w:r w:rsidR="000D50D7" w:rsidRPr="000D50D7">
        <w:t xml:space="preserve"> </w:t>
      </w:r>
      <w:r>
        <w:t>protective</w:t>
      </w:r>
      <w:r w:rsidR="000D50D7" w:rsidRPr="000D50D7">
        <w:t xml:space="preserve"> </w:t>
      </w:r>
      <w:r>
        <w:t>provisions</w:t>
      </w:r>
      <w:r w:rsidR="000D50D7" w:rsidRPr="000D50D7">
        <w:t xml:space="preserve"> </w:t>
      </w:r>
      <w:r>
        <w:t>contained</w:t>
      </w:r>
      <w:r w:rsidR="000D50D7" w:rsidRPr="000D50D7">
        <w:t xml:space="preserve"> </w:t>
      </w:r>
      <w:r>
        <w:t>in</w:t>
      </w:r>
      <w:r w:rsidR="000D50D7" w:rsidRPr="000D50D7">
        <w:t xml:space="preserve"> </w:t>
      </w:r>
      <w:r>
        <w:t>Schedule</w:t>
      </w:r>
      <w:r w:rsidR="000D50D7" w:rsidRPr="000D50D7">
        <w:t xml:space="preserve"> </w:t>
      </w:r>
      <w:r>
        <w:t>15</w:t>
      </w:r>
      <w:r w:rsidR="000D50D7" w:rsidRPr="000D50D7">
        <w:t xml:space="preserve"> </w:t>
      </w:r>
      <w:r>
        <w:t>(protective</w:t>
      </w:r>
      <w:r w:rsidR="000D50D7" w:rsidRPr="000D50D7">
        <w:t xml:space="preserve"> </w:t>
      </w:r>
      <w:r>
        <w:t>provisions).</w:t>
      </w:r>
    </w:p>
    <w:p w14:paraId="25A3A763" w14:textId="77777777" w:rsidR="00283174" w:rsidRDefault="00283174" w:rsidP="00283174">
      <w:pPr>
        <w:pStyle w:val="H1"/>
      </w:pPr>
      <w:bookmarkStart w:id="905" w:name="TOC27_07_2021_11_18_16_546"/>
      <w:bookmarkStart w:id="906" w:name="TOC27_07_2021_11_36_14_545"/>
      <w:bookmarkStart w:id="907" w:name="TOC27_07_2021_11_48_02_545"/>
      <w:bookmarkStart w:id="908" w:name="TOC27_07_2021_11_50_47_547"/>
      <w:bookmarkStart w:id="909" w:name="TOC01_02_2022_15_14_24_583"/>
      <w:bookmarkStart w:id="910" w:name="TOC02_02_2022_13_02_49_563"/>
      <w:bookmarkStart w:id="911" w:name="TOC18_02_2022_17_52_44_583"/>
      <w:bookmarkStart w:id="912" w:name="TOC23_02_2022_21_19_37_581"/>
      <w:bookmarkStart w:id="913" w:name="TOC15_08_2022_16_06_13_579"/>
      <w:bookmarkStart w:id="914" w:name="TOC06_09_2022_15_41_36_578"/>
      <w:bookmarkStart w:id="915" w:name="TOC04_10_2022_16_50_01_579"/>
      <w:bookmarkStart w:id="916" w:name="TOC23_11_2022_11_32_56_580"/>
      <w:bookmarkStart w:id="917" w:name="TOC10_01_2023_14_27_52_580"/>
      <w:bookmarkEnd w:id="905"/>
      <w:bookmarkEnd w:id="906"/>
      <w:bookmarkEnd w:id="907"/>
      <w:bookmarkEnd w:id="908"/>
      <w:bookmarkEnd w:id="909"/>
      <w:bookmarkEnd w:id="910"/>
      <w:bookmarkEnd w:id="911"/>
      <w:bookmarkEnd w:id="912"/>
      <w:bookmarkEnd w:id="913"/>
      <w:bookmarkEnd w:id="914"/>
      <w:bookmarkEnd w:id="915"/>
      <w:bookmarkEnd w:id="916"/>
      <w:bookmarkEnd w:id="917"/>
      <w:r>
        <w:t>Guarantees</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payment</w:t>
      </w:r>
      <w:r w:rsidR="000D50D7" w:rsidRPr="000D50D7">
        <w:t xml:space="preserve"> </w:t>
      </w:r>
      <w:r>
        <w:t>of</w:t>
      </w:r>
      <w:r w:rsidR="000D50D7" w:rsidRPr="000D50D7">
        <w:t xml:space="preserve"> </w:t>
      </w:r>
      <w:r>
        <w:t>compensation</w:t>
      </w:r>
    </w:p>
    <w:p w14:paraId="12595018"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The</w:t>
      </w:r>
      <w:r w:rsidR="000D50D7" w:rsidRPr="000D50D7">
        <w:t xml:space="preserve"> </w:t>
      </w:r>
      <w:r>
        <w:t>undertaker</w:t>
      </w:r>
      <w:r w:rsidR="000D50D7" w:rsidRPr="000D50D7">
        <w:t xml:space="preserve"> </w:t>
      </w:r>
      <w:r>
        <w:t>must</w:t>
      </w:r>
      <w:r w:rsidR="000D50D7" w:rsidRPr="000D50D7">
        <w:t xml:space="preserve"> </w:t>
      </w:r>
      <w:r>
        <w:t>not</w:t>
      </w:r>
      <w:r w:rsidR="000D50D7" w:rsidRPr="000D50D7">
        <w:t xml:space="preserve"> </w:t>
      </w:r>
      <w:r>
        <w:t>exercise</w:t>
      </w:r>
      <w:r w:rsidR="000D50D7" w:rsidRPr="000D50D7">
        <w:t xml:space="preserve"> </w:t>
      </w:r>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the</w:t>
      </w:r>
      <w:r w:rsidR="000D50D7" w:rsidRPr="000D50D7">
        <w:t xml:space="preserve"> </w:t>
      </w:r>
      <w:r>
        <w:t>provisions</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paragraph</w:t>
      </w:r>
      <w:r w:rsidR="000D50D7" w:rsidRPr="000D50D7">
        <w:t xml:space="preserve"> </w:t>
      </w:r>
      <w:r>
        <w:fldChar w:fldCharType="begin"/>
      </w:r>
      <w:r>
        <w:instrText xml:space="preserve"> REF _Ref77873507 \r \h </w:instrText>
      </w:r>
      <w:r>
        <w:fldChar w:fldCharType="separate"/>
      </w:r>
      <w:r w:rsidR="000D50D7">
        <w:t>(2)</w:t>
      </w:r>
      <w:r>
        <w:fldChar w:fldCharType="end"/>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any</w:t>
      </w:r>
      <w:r w:rsidR="000D50D7" w:rsidRPr="000D50D7">
        <w:t xml:space="preserve"> </w:t>
      </w:r>
      <w:r>
        <w:t>land</w:t>
      </w:r>
      <w:r w:rsidR="000D50D7" w:rsidRPr="000D50D7">
        <w:t xml:space="preserve"> </w:t>
      </w:r>
      <w:r>
        <w:t>unless</w:t>
      </w:r>
      <w:r w:rsidR="000D50D7" w:rsidRPr="000D50D7">
        <w:t xml:space="preserve"> </w:t>
      </w:r>
      <w:r>
        <w:t>it</w:t>
      </w:r>
      <w:r w:rsidR="000D50D7" w:rsidRPr="000D50D7">
        <w:t xml:space="preserve"> </w:t>
      </w:r>
      <w:r>
        <w:t>has</w:t>
      </w:r>
      <w:r w:rsidR="000D50D7" w:rsidRPr="000D50D7">
        <w:t xml:space="preserve"> </w:t>
      </w:r>
      <w:r>
        <w:t>first</w:t>
      </w:r>
      <w:r w:rsidR="000D50D7" w:rsidRPr="000D50D7">
        <w:t xml:space="preserve"> </w:t>
      </w:r>
      <w:r>
        <w:t>put</w:t>
      </w:r>
      <w:r w:rsidR="000D50D7" w:rsidRPr="000D50D7">
        <w:t xml:space="preserve"> </w:t>
      </w:r>
      <w:r>
        <w:t>in</w:t>
      </w:r>
      <w:r w:rsidR="000D50D7" w:rsidRPr="000D50D7">
        <w:t xml:space="preserve"> </w:t>
      </w:r>
      <w:r>
        <w:t>place</w:t>
      </w:r>
      <w:r w:rsidR="000D50D7" w:rsidRPr="000D50D7">
        <w:t xml:space="preserve"> </w:t>
      </w:r>
      <w:r>
        <w:t>either—</w:t>
      </w:r>
    </w:p>
    <w:p w14:paraId="07625501" w14:textId="77777777" w:rsidR="00283174" w:rsidRDefault="00283174" w:rsidP="00283174">
      <w:pPr>
        <w:pStyle w:val="N3"/>
      </w:pPr>
      <w:r>
        <w:t>a</w:t>
      </w:r>
      <w:r w:rsidR="000D50D7" w:rsidRPr="000D50D7">
        <w:t xml:space="preserve"> </w:t>
      </w:r>
      <w:r>
        <w:t>guarantee,</w:t>
      </w:r>
      <w:r w:rsidR="000D50D7" w:rsidRPr="000D50D7">
        <w:t xml:space="preserve"> </w:t>
      </w:r>
      <w:r>
        <w:t>the</w:t>
      </w:r>
      <w:r w:rsidR="000D50D7" w:rsidRPr="000D50D7">
        <w:t xml:space="preserve"> </w:t>
      </w:r>
      <w:r>
        <w:t>form</w:t>
      </w:r>
      <w:r w:rsidR="000D50D7" w:rsidRPr="000D50D7">
        <w:t xml:space="preserve"> </w:t>
      </w:r>
      <w:r>
        <w:t>and</w:t>
      </w:r>
      <w:r w:rsidR="000D50D7" w:rsidRPr="000D50D7">
        <w:t xml:space="preserve"> </w:t>
      </w:r>
      <w:r>
        <w:t>amount</w:t>
      </w:r>
      <w:r w:rsidR="000D50D7" w:rsidRPr="000D50D7">
        <w:t xml:space="preserve"> </w:t>
      </w:r>
      <w:r>
        <w:t>of</w:t>
      </w:r>
      <w:r w:rsidR="000D50D7" w:rsidRPr="000D50D7">
        <w:t xml:space="preserve"> </w:t>
      </w:r>
      <w:r>
        <w:t>which</w:t>
      </w:r>
      <w:r w:rsidR="000D50D7" w:rsidRPr="000D50D7">
        <w:t xml:space="preserve"> </w:t>
      </w:r>
      <w:r>
        <w:t>has</w:t>
      </w:r>
      <w:r w:rsidR="000D50D7" w:rsidRPr="000D50D7">
        <w:t xml:space="preserve"> </w:t>
      </w:r>
      <w:r>
        <w:t>been</w:t>
      </w:r>
      <w:r w:rsidR="000D50D7" w:rsidRPr="000D50D7">
        <w:t xml:space="preserve"> </w:t>
      </w:r>
      <w:r>
        <w:t>approved</w:t>
      </w:r>
      <w:r w:rsidR="000D50D7" w:rsidRPr="000D50D7">
        <w:t xml:space="preserve"> </w:t>
      </w:r>
      <w:r>
        <w:t>by</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the</w:t>
      </w:r>
      <w:r w:rsidR="000D50D7" w:rsidRPr="000D50D7">
        <w:t xml:space="preserve"> </w:t>
      </w:r>
      <w:r>
        <w:t>liabilities</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to</w:t>
      </w:r>
      <w:r w:rsidR="000D50D7" w:rsidRPr="000D50D7">
        <w:t xml:space="preserve"> </w:t>
      </w:r>
      <w:r>
        <w:t>pay</w:t>
      </w:r>
      <w:r w:rsidR="000D50D7" w:rsidRPr="000D50D7">
        <w:t xml:space="preserve"> </w:t>
      </w:r>
      <w:r>
        <w:t>compensation</w:t>
      </w:r>
      <w:r w:rsidR="000D50D7" w:rsidRPr="000D50D7">
        <w:t xml:space="preserve"> </w:t>
      </w:r>
      <w:r>
        <w:t>pursuant</w:t>
      </w:r>
      <w:r w:rsidR="000D50D7" w:rsidRPr="000D50D7">
        <w:t xml:space="preserve"> </w:t>
      </w:r>
      <w:r>
        <w:t>to</w:t>
      </w:r>
      <w:r w:rsidR="000D50D7" w:rsidRPr="000D50D7">
        <w:t xml:space="preserve"> </w:t>
      </w:r>
      <w:r>
        <w:t>the</w:t>
      </w:r>
      <w:r w:rsidR="000D50D7" w:rsidRPr="000D50D7">
        <w:t xml:space="preserve"> </w:t>
      </w:r>
      <w:r>
        <w:t>provisions</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paragraph</w:t>
      </w:r>
      <w:r w:rsidR="000D50D7" w:rsidRPr="000D50D7">
        <w:t xml:space="preserve"> </w:t>
      </w:r>
      <w:r>
        <w:fldChar w:fldCharType="begin"/>
      </w:r>
      <w:r>
        <w:instrText xml:space="preserve"> REF _Ref77873507 \r \h </w:instrText>
      </w:r>
      <w:r>
        <w:fldChar w:fldCharType="separate"/>
      </w:r>
      <w:r w:rsidR="000D50D7">
        <w:t>(2)</w:t>
      </w:r>
      <w:r>
        <w:fldChar w:fldCharType="end"/>
      </w:r>
      <w:r>
        <w:t>;</w:t>
      </w:r>
      <w:r w:rsidR="000D50D7" w:rsidRPr="000D50D7">
        <w:t xml:space="preserve"> </w:t>
      </w:r>
      <w:r>
        <w:t>or</w:t>
      </w:r>
    </w:p>
    <w:p w14:paraId="6263C840" w14:textId="77777777" w:rsidR="00283174" w:rsidRDefault="00283174" w:rsidP="00283174">
      <w:pPr>
        <w:pStyle w:val="N3"/>
      </w:pPr>
      <w:r>
        <w:t>an</w:t>
      </w:r>
      <w:r w:rsidR="000D50D7" w:rsidRPr="000D50D7">
        <w:t xml:space="preserve"> </w:t>
      </w:r>
      <w:r>
        <w:t>alternative</w:t>
      </w:r>
      <w:r w:rsidR="000D50D7" w:rsidRPr="000D50D7">
        <w:t xml:space="preserve"> </w:t>
      </w:r>
      <w:r>
        <w:t>form</w:t>
      </w:r>
      <w:r w:rsidR="000D50D7" w:rsidRPr="000D50D7">
        <w:t xml:space="preserve"> </w:t>
      </w:r>
      <w:r>
        <w:t>of</w:t>
      </w:r>
      <w:r w:rsidR="000D50D7" w:rsidRPr="000D50D7">
        <w:t xml:space="preserve"> </w:t>
      </w:r>
      <w:r>
        <w:t>security,</w:t>
      </w:r>
      <w:r w:rsidR="000D50D7" w:rsidRPr="000D50D7">
        <w:t xml:space="preserve"> </w:t>
      </w:r>
      <w:r>
        <w:t>the</w:t>
      </w:r>
      <w:r w:rsidR="000D50D7" w:rsidRPr="000D50D7">
        <w:t xml:space="preserve"> </w:t>
      </w:r>
      <w:r>
        <w:t>form</w:t>
      </w:r>
      <w:r w:rsidR="000D50D7" w:rsidRPr="000D50D7">
        <w:t xml:space="preserve"> </w:t>
      </w:r>
      <w:r>
        <w:t>and</w:t>
      </w:r>
      <w:r w:rsidR="000D50D7" w:rsidRPr="000D50D7">
        <w:t xml:space="preserve"> </w:t>
      </w:r>
      <w:r>
        <w:t>amount</w:t>
      </w:r>
      <w:r w:rsidR="000D50D7" w:rsidRPr="000D50D7">
        <w:t xml:space="preserve"> </w:t>
      </w:r>
      <w:r>
        <w:t>of</w:t>
      </w:r>
      <w:r w:rsidR="000D50D7" w:rsidRPr="000D50D7">
        <w:t xml:space="preserve"> </w:t>
      </w:r>
      <w:r>
        <w:t>which</w:t>
      </w:r>
      <w:r w:rsidR="000D50D7" w:rsidRPr="000D50D7">
        <w:t xml:space="preserve"> </w:t>
      </w:r>
      <w:r>
        <w:t>has</w:t>
      </w:r>
      <w:r w:rsidR="000D50D7" w:rsidRPr="000D50D7">
        <w:t xml:space="preserve"> </w:t>
      </w:r>
      <w:r>
        <w:t>been</w:t>
      </w:r>
      <w:r w:rsidR="000D50D7" w:rsidRPr="000D50D7">
        <w:t xml:space="preserve"> </w:t>
      </w:r>
      <w:r>
        <w:t>approved</w:t>
      </w:r>
      <w:r w:rsidR="000D50D7" w:rsidRPr="000D50D7">
        <w:t xml:space="preserve"> </w:t>
      </w:r>
      <w:r>
        <w:t>by</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the</w:t>
      </w:r>
      <w:r w:rsidR="000D50D7" w:rsidRPr="000D50D7">
        <w:t xml:space="preserve"> </w:t>
      </w:r>
      <w:r>
        <w:t>liabilities</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to</w:t>
      </w:r>
      <w:r w:rsidR="000D50D7" w:rsidRPr="000D50D7">
        <w:t xml:space="preserve"> </w:t>
      </w:r>
      <w:r>
        <w:t>pay</w:t>
      </w:r>
      <w:r w:rsidR="000D50D7" w:rsidRPr="000D50D7">
        <w:t xml:space="preserve"> </w:t>
      </w:r>
      <w:r>
        <w:t>compensation</w:t>
      </w:r>
      <w:r w:rsidR="000D50D7" w:rsidRPr="000D50D7">
        <w:t xml:space="preserve"> </w:t>
      </w:r>
      <w:r>
        <w:t>pursuant</w:t>
      </w:r>
      <w:r w:rsidR="000D50D7" w:rsidRPr="000D50D7">
        <w:t xml:space="preserve"> </w:t>
      </w:r>
      <w:r>
        <w:t>to</w:t>
      </w:r>
      <w:r w:rsidR="000D50D7" w:rsidRPr="000D50D7">
        <w:t xml:space="preserve"> </w:t>
      </w:r>
      <w:r>
        <w:t>the</w:t>
      </w:r>
      <w:r w:rsidR="000D50D7" w:rsidRPr="000D50D7">
        <w:t xml:space="preserve"> </w:t>
      </w:r>
      <w:r>
        <w:t>provisions</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paragraph</w:t>
      </w:r>
      <w:r w:rsidR="000D50D7" w:rsidRPr="000D50D7">
        <w:t xml:space="preserve"> </w:t>
      </w:r>
      <w:r>
        <w:fldChar w:fldCharType="begin"/>
      </w:r>
      <w:r>
        <w:instrText xml:space="preserve"> REF _Ref77873507 \r \h </w:instrText>
      </w:r>
      <w:r>
        <w:fldChar w:fldCharType="separate"/>
      </w:r>
      <w:r w:rsidR="000D50D7">
        <w:t>(2)</w:t>
      </w:r>
      <w:r>
        <w:fldChar w:fldCharType="end"/>
      </w:r>
      <w:r>
        <w:t>.</w:t>
      </w:r>
    </w:p>
    <w:p w14:paraId="290624A1" w14:textId="77777777" w:rsidR="00283174" w:rsidRDefault="00283174" w:rsidP="00283174">
      <w:pPr>
        <w:pStyle w:val="N2"/>
      </w:pPr>
      <w:bookmarkStart w:id="918" w:name="_Ref77873507"/>
      <w:r>
        <w:t>The</w:t>
      </w:r>
      <w:r w:rsidR="000D50D7" w:rsidRPr="000D50D7">
        <w:t xml:space="preserve"> </w:t>
      </w:r>
      <w:r>
        <w:t>provisions</w:t>
      </w:r>
      <w:r w:rsidR="000D50D7" w:rsidRPr="000D50D7">
        <w:t xml:space="preserve"> </w:t>
      </w:r>
      <w:r>
        <w:t>are—</w:t>
      </w:r>
      <w:bookmarkEnd w:id="918"/>
    </w:p>
    <w:p w14:paraId="6BB8051C" w14:textId="77777777" w:rsidR="00283174" w:rsidRDefault="00283174" w:rsidP="00283174">
      <w:pPr>
        <w:pStyle w:val="N3"/>
      </w:pPr>
      <w:r>
        <w:t>article</w:t>
      </w:r>
      <w:r w:rsidR="000D50D7" w:rsidRPr="000D50D7">
        <w:t xml:space="preserve"> </w:t>
      </w:r>
      <w:r>
        <w:fldChar w:fldCharType="begin"/>
      </w:r>
      <w:r>
        <w:instrText xml:space="preserve"> REF _Ref77777754 \r \h </w:instrText>
      </w:r>
      <w:r>
        <w:fldChar w:fldCharType="separate"/>
      </w:r>
      <w:r w:rsidR="000D50D7">
        <w:t>18</w:t>
      </w:r>
      <w:r>
        <w:fldChar w:fldCharType="end"/>
      </w:r>
      <w:r w:rsidR="000D50D7" w:rsidRPr="000D50D7">
        <w:t xml:space="preserve"> </w:t>
      </w:r>
      <w:r>
        <w:t>(compulsory</w:t>
      </w:r>
      <w:r w:rsidR="000D50D7" w:rsidRPr="000D50D7">
        <w:t xml:space="preserve"> </w:t>
      </w:r>
      <w:r>
        <w:t>acquisition</w:t>
      </w:r>
      <w:r w:rsidR="000D50D7" w:rsidRPr="000D50D7">
        <w:t xml:space="preserve"> </w:t>
      </w:r>
      <w:r>
        <w:t>of</w:t>
      </w:r>
      <w:r w:rsidR="000D50D7" w:rsidRPr="000D50D7">
        <w:t xml:space="preserve"> </w:t>
      </w:r>
      <w:r>
        <w:t>land);</w:t>
      </w:r>
    </w:p>
    <w:p w14:paraId="0DA8EE19" w14:textId="77777777" w:rsidR="00283174" w:rsidRDefault="00283174" w:rsidP="00283174">
      <w:pPr>
        <w:pStyle w:val="N3"/>
      </w:pPr>
      <w:r>
        <w:t>article</w:t>
      </w:r>
      <w:r w:rsidR="000D50D7" w:rsidRPr="000D50D7">
        <w:t xml:space="preserve"> </w:t>
      </w:r>
      <w:r>
        <w:fldChar w:fldCharType="begin"/>
      </w:r>
      <w:r>
        <w:instrText xml:space="preserve"> REF _Ref77778416 \r \h </w:instrText>
      </w:r>
      <w:r>
        <w:fldChar w:fldCharType="separate"/>
      </w:r>
      <w:r w:rsidR="000D50D7">
        <w:t>20</w:t>
      </w:r>
      <w:r>
        <w:fldChar w:fldCharType="end"/>
      </w:r>
      <w:r w:rsidR="000D50D7" w:rsidRPr="000D50D7">
        <w:t xml:space="preserve"> </w:t>
      </w:r>
      <w:r>
        <w:t>(compulsory</w:t>
      </w:r>
      <w:r w:rsidR="000D50D7" w:rsidRPr="000D50D7">
        <w:t xml:space="preserve"> </w:t>
      </w:r>
      <w:r>
        <w:t>acquisition</w:t>
      </w:r>
      <w:r w:rsidR="000D50D7" w:rsidRPr="000D50D7">
        <w:t xml:space="preserve"> </w:t>
      </w:r>
      <w:r>
        <w:t>of</w:t>
      </w:r>
      <w:r w:rsidR="000D50D7" w:rsidRPr="000D50D7">
        <w:t xml:space="preserve"> </w:t>
      </w:r>
      <w:r>
        <w:t>rights);</w:t>
      </w:r>
    </w:p>
    <w:p w14:paraId="24C2F05A" w14:textId="77777777" w:rsidR="00283174" w:rsidRDefault="00283174" w:rsidP="00283174">
      <w:pPr>
        <w:pStyle w:val="N3"/>
      </w:pPr>
      <w:r>
        <w:t>article</w:t>
      </w:r>
      <w:r w:rsidR="000D50D7" w:rsidRPr="000D50D7">
        <w:t xml:space="preserve"> </w:t>
      </w:r>
      <w:r>
        <w:fldChar w:fldCharType="begin"/>
      </w:r>
      <w:r>
        <w:instrText xml:space="preserve"> REF _Ref77778929 \r \h </w:instrText>
      </w:r>
      <w:r>
        <w:fldChar w:fldCharType="separate"/>
      </w:r>
      <w:r w:rsidR="000D50D7">
        <w:t>21</w:t>
      </w:r>
      <w:r>
        <w:fldChar w:fldCharType="end"/>
      </w:r>
      <w:r w:rsidR="000D50D7" w:rsidRPr="000D50D7">
        <w:t xml:space="preserve"> </w:t>
      </w:r>
      <w:r>
        <w:t>(private</w:t>
      </w:r>
      <w:r w:rsidR="000D50D7" w:rsidRPr="000D50D7">
        <w:t xml:space="preserve"> </w:t>
      </w:r>
      <w:r>
        <w:t>rights);</w:t>
      </w:r>
    </w:p>
    <w:p w14:paraId="658B7A2B" w14:textId="77777777" w:rsidR="00471083" w:rsidRDefault="00471083" w:rsidP="00471083">
      <w:pPr>
        <w:pStyle w:val="N3"/>
      </w:pPr>
      <w:r w:rsidRPr="0014653B">
        <w:t>article</w:t>
      </w:r>
      <w:r w:rsidR="000D50D7" w:rsidRPr="000D50D7">
        <w:t xml:space="preserve"> </w:t>
      </w:r>
      <w:r>
        <w:t>23</w:t>
      </w:r>
      <w:r w:rsidR="000D50D7" w:rsidRPr="000D50D7">
        <w:t xml:space="preserve"> </w:t>
      </w:r>
      <w:r w:rsidRPr="0014653B">
        <w:t>(acquisition</w:t>
      </w:r>
      <w:r w:rsidR="000D50D7" w:rsidRPr="000D50D7">
        <w:t xml:space="preserve"> </w:t>
      </w:r>
      <w:r w:rsidRPr="0014653B">
        <w:t>of</w:t>
      </w:r>
      <w:r w:rsidR="000D50D7" w:rsidRPr="000D50D7">
        <w:t xml:space="preserve"> </w:t>
      </w:r>
      <w:r w:rsidRPr="0014653B">
        <w:t>subsoil</w:t>
      </w:r>
      <w:r w:rsidR="000D50D7" w:rsidRPr="000D50D7">
        <w:t xml:space="preserve"> </w:t>
      </w:r>
      <w:r w:rsidRPr="0014653B">
        <w:t>only);</w:t>
      </w:r>
    </w:p>
    <w:p w14:paraId="32DABCC8" w14:textId="77777777" w:rsidR="00283174" w:rsidRDefault="00283174" w:rsidP="00283174">
      <w:pPr>
        <w:pStyle w:val="N3"/>
      </w:pPr>
      <w:r>
        <w:t>article</w:t>
      </w:r>
      <w:r w:rsidR="000D50D7" w:rsidRPr="000D50D7">
        <w:t xml:space="preserve"> </w:t>
      </w:r>
      <w:r>
        <w:fldChar w:fldCharType="begin"/>
      </w:r>
      <w:r>
        <w:instrText xml:space="preserve"> REF _Ref77873612 \r \h </w:instrText>
      </w:r>
      <w:r>
        <w:fldChar w:fldCharType="separate"/>
      </w:r>
      <w:r w:rsidR="000D50D7">
        <w:t>26</w:t>
      </w:r>
      <w:r>
        <w:fldChar w:fldCharType="end"/>
      </w:r>
      <w:r w:rsidR="000D50D7" w:rsidRPr="000D50D7">
        <w:t xml:space="preserve"> </w:t>
      </w:r>
      <w:r>
        <w:t>(rights</w:t>
      </w:r>
      <w:r w:rsidR="000D50D7" w:rsidRPr="000D50D7">
        <w:t xml:space="preserve"> </w:t>
      </w:r>
      <w:r>
        <w:t>under</w:t>
      </w:r>
      <w:r w:rsidR="000D50D7" w:rsidRPr="000D50D7">
        <w:t xml:space="preserve"> </w:t>
      </w:r>
      <w:r>
        <w:t>or</w:t>
      </w:r>
      <w:r w:rsidR="000D50D7" w:rsidRPr="000D50D7">
        <w:t xml:space="preserve"> </w:t>
      </w:r>
      <w:r>
        <w:t>over</w:t>
      </w:r>
      <w:r w:rsidR="000D50D7" w:rsidRPr="000D50D7">
        <w:t xml:space="preserve"> </w:t>
      </w:r>
      <w:r>
        <w:t>streets);</w:t>
      </w:r>
    </w:p>
    <w:p w14:paraId="0C89137C" w14:textId="77777777" w:rsidR="00283174" w:rsidRDefault="00283174" w:rsidP="00283174">
      <w:pPr>
        <w:pStyle w:val="N3"/>
      </w:pPr>
      <w:r>
        <w:t>article</w:t>
      </w:r>
      <w:r w:rsidR="000D50D7" w:rsidRPr="000D50D7">
        <w:t xml:space="preserve"> </w:t>
      </w:r>
      <w:r>
        <w:fldChar w:fldCharType="begin"/>
      </w:r>
      <w:r>
        <w:instrText xml:space="preserve"> REF _Ref77873628 \r \h </w:instrText>
      </w:r>
      <w:r>
        <w:fldChar w:fldCharType="separate"/>
      </w:r>
      <w:r w:rsidR="000D50D7">
        <w:t>27</w:t>
      </w:r>
      <w:r>
        <w:fldChar w:fldCharType="end"/>
      </w:r>
      <w:r w:rsidR="000D50D7" w:rsidRPr="000D50D7">
        <w:t xml:space="preserve"> </w:t>
      </w:r>
      <w:r>
        <w:t>(temporary</w:t>
      </w:r>
      <w:r w:rsidR="000D50D7" w:rsidRPr="000D50D7">
        <w:t xml:space="preserve"> </w:t>
      </w:r>
      <w:r>
        <w:t>use</w:t>
      </w:r>
      <w:r w:rsidR="000D50D7" w:rsidRPr="000D50D7">
        <w:t xml:space="preserve"> </w:t>
      </w:r>
      <w:r>
        <w:t>of</w:t>
      </w:r>
      <w:r w:rsidR="000D50D7" w:rsidRPr="000D50D7">
        <w:t xml:space="preserve"> </w:t>
      </w:r>
      <w:r>
        <w:t>land</w:t>
      </w:r>
      <w:r w:rsidR="000D50D7" w:rsidRPr="000D50D7">
        <w:t xml:space="preserve"> </w:t>
      </w:r>
      <w:r>
        <w:t>for</w:t>
      </w:r>
      <w:r w:rsidR="000D50D7" w:rsidRPr="000D50D7">
        <w:t xml:space="preserve"> </w:t>
      </w:r>
      <w:r>
        <w:t>constructing</w:t>
      </w:r>
      <w:r w:rsidR="000D50D7" w:rsidRPr="000D50D7">
        <w:t xml:space="preserve"> </w:t>
      </w:r>
      <w:r>
        <w:t>the</w:t>
      </w:r>
      <w:r w:rsidR="000D50D7" w:rsidRPr="000D50D7">
        <w:t xml:space="preserve"> </w:t>
      </w:r>
      <w:r>
        <w:t>authorised</w:t>
      </w:r>
      <w:r w:rsidR="000D50D7" w:rsidRPr="000D50D7">
        <w:t xml:space="preserve"> </w:t>
      </w:r>
      <w:r>
        <w:t>development);</w:t>
      </w:r>
    </w:p>
    <w:p w14:paraId="01BD32D3" w14:textId="77777777" w:rsidR="00283174" w:rsidRDefault="00283174" w:rsidP="00283174">
      <w:pPr>
        <w:pStyle w:val="N3"/>
      </w:pPr>
      <w:r>
        <w:t>article</w:t>
      </w:r>
      <w:r w:rsidR="000D50D7" w:rsidRPr="000D50D7">
        <w:t xml:space="preserve"> </w:t>
      </w:r>
      <w:r>
        <w:fldChar w:fldCharType="begin"/>
      </w:r>
      <w:r>
        <w:instrText xml:space="preserve"> REF _Ref77873649 \r \h </w:instrText>
      </w:r>
      <w:r>
        <w:fldChar w:fldCharType="separate"/>
      </w:r>
      <w:r w:rsidR="000D50D7">
        <w:t>28</w:t>
      </w:r>
      <w:r>
        <w:fldChar w:fldCharType="end"/>
      </w:r>
      <w:r w:rsidR="000D50D7" w:rsidRPr="000D50D7">
        <w:t xml:space="preserve"> </w:t>
      </w:r>
      <w:r>
        <w:t>(temporary</w:t>
      </w:r>
      <w:r w:rsidR="000D50D7" w:rsidRPr="000D50D7">
        <w:t xml:space="preserve"> </w:t>
      </w:r>
      <w:r>
        <w:t>use</w:t>
      </w:r>
      <w:r w:rsidR="000D50D7" w:rsidRPr="000D50D7">
        <w:t xml:space="preserve"> </w:t>
      </w:r>
      <w:r>
        <w:t>of</w:t>
      </w:r>
      <w:r w:rsidR="000D50D7" w:rsidRPr="000D50D7">
        <w:t xml:space="preserve"> </w:t>
      </w:r>
      <w:r>
        <w:t>land</w:t>
      </w:r>
      <w:r w:rsidR="000D50D7" w:rsidRPr="000D50D7">
        <w:t xml:space="preserve"> </w:t>
      </w:r>
      <w:r>
        <w:t>for</w:t>
      </w:r>
      <w:r w:rsidR="000D50D7" w:rsidRPr="000D50D7">
        <w:t xml:space="preserve"> </w:t>
      </w:r>
      <w:r>
        <w:t>maintaining</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and</w:t>
      </w:r>
    </w:p>
    <w:p w14:paraId="525373A9" w14:textId="77777777" w:rsidR="00283174" w:rsidRDefault="00283174" w:rsidP="00283174">
      <w:pPr>
        <w:pStyle w:val="N3"/>
      </w:pPr>
      <w:r>
        <w:t>article</w:t>
      </w:r>
      <w:r w:rsidR="000D50D7" w:rsidRPr="000D50D7">
        <w:t xml:space="preserve"> </w:t>
      </w:r>
      <w:r>
        <w:fldChar w:fldCharType="begin"/>
      </w:r>
      <w:r>
        <w:instrText xml:space="preserve"> REF _Ref77863967 \r \h </w:instrText>
      </w:r>
      <w:r>
        <w:fldChar w:fldCharType="separate"/>
      </w:r>
      <w:r w:rsidR="000D50D7">
        <w:t>29</w:t>
      </w:r>
      <w:r>
        <w:fldChar w:fldCharType="end"/>
      </w:r>
      <w:r w:rsidR="000D50D7" w:rsidRPr="000D50D7">
        <w:t xml:space="preserve"> </w:t>
      </w:r>
      <w:r>
        <w:t>(statutory</w:t>
      </w:r>
      <w:r w:rsidR="000D50D7" w:rsidRPr="000D50D7">
        <w:t xml:space="preserve"> </w:t>
      </w:r>
      <w:r>
        <w:t>undertakers).</w:t>
      </w:r>
    </w:p>
    <w:p w14:paraId="6688FE46" w14:textId="77777777" w:rsidR="00283174" w:rsidRDefault="00283174" w:rsidP="00283174">
      <w:pPr>
        <w:pStyle w:val="N2"/>
      </w:pPr>
      <w:r>
        <w:t>A</w:t>
      </w:r>
      <w:r w:rsidR="000D50D7" w:rsidRPr="000D50D7">
        <w:t xml:space="preserve"> </w:t>
      </w:r>
      <w:r>
        <w:t>guarantee</w:t>
      </w:r>
      <w:r w:rsidR="000D50D7" w:rsidRPr="000D50D7">
        <w:t xml:space="preserve"> </w:t>
      </w:r>
      <w:r>
        <w:t>or</w:t>
      </w:r>
      <w:r w:rsidR="000D50D7" w:rsidRPr="000D50D7">
        <w:t xml:space="preserve"> </w:t>
      </w:r>
      <w:r w:rsidRPr="0057427A">
        <w:t>alternative</w:t>
      </w:r>
      <w:r w:rsidR="000D50D7" w:rsidRPr="000D50D7">
        <w:t xml:space="preserve"> </w:t>
      </w:r>
      <w:r w:rsidRPr="0057427A">
        <w:t>form</w:t>
      </w:r>
      <w:r w:rsidR="000D50D7" w:rsidRPr="000D50D7">
        <w:t xml:space="preserve"> </w:t>
      </w:r>
      <w:r w:rsidRPr="0057427A">
        <w:t>of</w:t>
      </w:r>
      <w:r w:rsidR="000D50D7" w:rsidRPr="000D50D7">
        <w:t xml:space="preserve"> </w:t>
      </w:r>
      <w:r w:rsidRPr="0057427A">
        <w:t>security</w:t>
      </w:r>
      <w:r w:rsidR="000D50D7" w:rsidRPr="000D50D7">
        <w:t xml:space="preserve"> </w:t>
      </w:r>
      <w:r w:rsidRPr="0057427A">
        <w:t>given</w:t>
      </w:r>
      <w:r w:rsidR="000D50D7" w:rsidRPr="000D50D7">
        <w:t xml:space="preserve"> </w:t>
      </w:r>
      <w:r w:rsidRPr="0057427A">
        <w:t>in</w:t>
      </w:r>
      <w:r w:rsidR="000D50D7" w:rsidRPr="000D50D7">
        <w:t xml:space="preserve"> </w:t>
      </w:r>
      <w:r w:rsidRPr="0057427A">
        <w:t>respect</w:t>
      </w:r>
      <w:r w:rsidR="000D50D7" w:rsidRPr="000D50D7">
        <w:t xml:space="preserve"> </w:t>
      </w:r>
      <w:r w:rsidRPr="0057427A">
        <w:t>of</w:t>
      </w:r>
      <w:r w:rsidR="000D50D7" w:rsidRPr="000D50D7">
        <w:t xml:space="preserve"> </w:t>
      </w:r>
      <w:r w:rsidRPr="0057427A">
        <w:t>any</w:t>
      </w:r>
      <w:r w:rsidR="000D50D7" w:rsidRPr="000D50D7">
        <w:t xml:space="preserve"> </w:t>
      </w:r>
      <w:r w:rsidRPr="0057427A">
        <w:t>liability</w:t>
      </w:r>
      <w:r w:rsidR="000D50D7" w:rsidRPr="000D50D7">
        <w:t xml:space="preserve"> </w:t>
      </w:r>
      <w:r w:rsidRPr="0057427A">
        <w:t>of</w:t>
      </w:r>
      <w:r w:rsidR="000D50D7" w:rsidRPr="000D50D7">
        <w:t xml:space="preserve"> </w:t>
      </w:r>
      <w:r w:rsidRPr="0057427A">
        <w:t>the</w:t>
      </w:r>
      <w:r w:rsidR="000D50D7" w:rsidRPr="000D50D7">
        <w:t xml:space="preserve"> </w:t>
      </w:r>
      <w:r w:rsidRPr="0057427A">
        <w:t>undertaker</w:t>
      </w:r>
      <w:r w:rsidR="000D50D7" w:rsidRPr="000D50D7">
        <w:t xml:space="preserve"> </w:t>
      </w:r>
      <w:r w:rsidRPr="0057427A">
        <w:t>to</w:t>
      </w:r>
      <w:r w:rsidR="000D50D7" w:rsidRPr="000D50D7">
        <w:t xml:space="preserve"> </w:t>
      </w:r>
      <w:r w:rsidRPr="0057427A">
        <w:t>pay</w:t>
      </w:r>
      <w:r w:rsidR="000D50D7" w:rsidRPr="000D50D7">
        <w:t xml:space="preserve"> </w:t>
      </w:r>
      <w:r w:rsidRPr="0057427A">
        <w:t>compensation</w:t>
      </w:r>
      <w:r w:rsidR="000D50D7" w:rsidRPr="000D50D7">
        <w:t xml:space="preserve"> </w:t>
      </w:r>
      <w:r w:rsidRPr="0057427A">
        <w:t>under</w:t>
      </w:r>
      <w:r w:rsidR="000D50D7" w:rsidRPr="000D50D7">
        <w:t xml:space="preserve"> </w:t>
      </w:r>
      <w:r w:rsidRPr="0057427A">
        <w:t>this</w:t>
      </w:r>
      <w:r w:rsidR="000D50D7" w:rsidRPr="000D50D7">
        <w:t xml:space="preserve"> </w:t>
      </w:r>
      <w:r w:rsidRPr="0057427A">
        <w:t>Order</w:t>
      </w:r>
      <w:r w:rsidR="000D50D7" w:rsidRPr="000D50D7">
        <w:t xml:space="preserve"> </w:t>
      </w:r>
      <w:r w:rsidRPr="0057427A">
        <w:t>is</w:t>
      </w:r>
      <w:r w:rsidR="000D50D7" w:rsidRPr="000D50D7">
        <w:t xml:space="preserve"> </w:t>
      </w:r>
      <w:r w:rsidRPr="0057427A">
        <w:t>to</w:t>
      </w:r>
      <w:r w:rsidR="000D50D7" w:rsidRPr="000D50D7">
        <w:t xml:space="preserve"> </w:t>
      </w:r>
      <w:r w:rsidRPr="0057427A">
        <w:t>be</w:t>
      </w:r>
      <w:r w:rsidR="000D50D7" w:rsidRPr="000D50D7">
        <w:t xml:space="preserve"> </w:t>
      </w:r>
      <w:r w:rsidRPr="0057427A">
        <w:t>treated</w:t>
      </w:r>
      <w:r w:rsidR="000D50D7" w:rsidRPr="000D50D7">
        <w:t xml:space="preserve"> </w:t>
      </w:r>
      <w:r w:rsidRPr="0057427A">
        <w:t>as</w:t>
      </w:r>
      <w:r w:rsidR="000D50D7" w:rsidRPr="000D50D7">
        <w:t xml:space="preserve"> </w:t>
      </w:r>
      <w:r w:rsidRPr="0057427A">
        <w:t>enforceable</w:t>
      </w:r>
      <w:r w:rsidR="000D50D7" w:rsidRPr="000D50D7">
        <w:t xml:space="preserve"> </w:t>
      </w:r>
      <w:r w:rsidRPr="0057427A">
        <w:t>against</w:t>
      </w:r>
      <w:r w:rsidR="000D50D7" w:rsidRPr="000D50D7">
        <w:t xml:space="preserve"> </w:t>
      </w:r>
      <w:r w:rsidRPr="0057427A">
        <w:t>the</w:t>
      </w:r>
      <w:r w:rsidR="000D50D7" w:rsidRPr="000D50D7">
        <w:t xml:space="preserve"> </w:t>
      </w:r>
      <w:r w:rsidRPr="0057427A">
        <w:t>guarantor</w:t>
      </w:r>
      <w:r w:rsidR="000D50D7" w:rsidRPr="000D50D7">
        <w:t xml:space="preserve"> </w:t>
      </w:r>
      <w:r w:rsidRPr="0057427A">
        <w:t>or</w:t>
      </w:r>
      <w:r w:rsidR="000D50D7" w:rsidRPr="000D50D7">
        <w:t xml:space="preserve"> </w:t>
      </w:r>
      <w:r w:rsidRPr="0057427A">
        <w:lastRenderedPageBreak/>
        <w:t>person</w:t>
      </w:r>
      <w:r w:rsidR="000D50D7" w:rsidRPr="000D50D7">
        <w:t xml:space="preserve"> </w:t>
      </w:r>
      <w:r w:rsidRPr="0057427A">
        <w:t>providing</w:t>
      </w:r>
      <w:r w:rsidR="000D50D7" w:rsidRPr="000D50D7">
        <w:t xml:space="preserve"> </w:t>
      </w:r>
      <w:r w:rsidRPr="0057427A">
        <w:t>the</w:t>
      </w:r>
      <w:r w:rsidR="000D50D7" w:rsidRPr="000D50D7">
        <w:t xml:space="preserve"> </w:t>
      </w:r>
      <w:r w:rsidRPr="0057427A">
        <w:t>alternative</w:t>
      </w:r>
      <w:r w:rsidR="000D50D7" w:rsidRPr="000D50D7">
        <w:t xml:space="preserve"> </w:t>
      </w:r>
      <w:r w:rsidRPr="0057427A">
        <w:t>form</w:t>
      </w:r>
      <w:r w:rsidR="000D50D7" w:rsidRPr="000D50D7">
        <w:t xml:space="preserve"> </w:t>
      </w:r>
      <w:r w:rsidRPr="0057427A">
        <w:t>of</w:t>
      </w:r>
      <w:r w:rsidR="000D50D7" w:rsidRPr="000D50D7">
        <w:t xml:space="preserve"> </w:t>
      </w:r>
      <w:r w:rsidRPr="0057427A">
        <w:t>security</w:t>
      </w:r>
      <w:r w:rsidR="000D50D7" w:rsidRPr="000D50D7">
        <w:t xml:space="preserve"> </w:t>
      </w:r>
      <w:r w:rsidRPr="0057427A">
        <w:t>by</w:t>
      </w:r>
      <w:r w:rsidR="000D50D7" w:rsidRPr="000D50D7">
        <w:t xml:space="preserve"> </w:t>
      </w:r>
      <w:r w:rsidRPr="0057427A">
        <w:t>any</w:t>
      </w:r>
      <w:r w:rsidR="000D50D7" w:rsidRPr="000D50D7">
        <w:t xml:space="preserve"> </w:t>
      </w:r>
      <w:r w:rsidRPr="0057427A">
        <w:t>person</w:t>
      </w:r>
      <w:r w:rsidR="000D50D7" w:rsidRPr="000D50D7">
        <w:t xml:space="preserve"> </w:t>
      </w:r>
      <w:r w:rsidRPr="0057427A">
        <w:t>to</w:t>
      </w:r>
      <w:r w:rsidR="000D50D7" w:rsidRPr="000D50D7">
        <w:t xml:space="preserve"> </w:t>
      </w:r>
      <w:r w:rsidRPr="0057427A">
        <w:t>whom</w:t>
      </w:r>
      <w:r w:rsidR="000D50D7" w:rsidRPr="000D50D7">
        <w:t xml:space="preserve"> </w:t>
      </w:r>
      <w:r w:rsidRPr="0057427A">
        <w:t>such</w:t>
      </w:r>
      <w:r w:rsidR="000D50D7" w:rsidRPr="000D50D7">
        <w:t xml:space="preserve"> </w:t>
      </w:r>
      <w:r w:rsidRPr="0057427A">
        <w:t>compensation</w:t>
      </w:r>
      <w:r w:rsidR="000D50D7" w:rsidRPr="000D50D7">
        <w:t xml:space="preserve"> </w:t>
      </w:r>
      <w:r w:rsidRPr="0057427A">
        <w:t>is</w:t>
      </w:r>
      <w:r w:rsidR="000D50D7" w:rsidRPr="000D50D7">
        <w:t xml:space="preserve"> </w:t>
      </w:r>
      <w:r w:rsidRPr="0057427A">
        <w:t>payable</w:t>
      </w:r>
      <w:r w:rsidR="000D50D7" w:rsidRPr="000D50D7">
        <w:t xml:space="preserve"> </w:t>
      </w:r>
      <w:r w:rsidRPr="0057427A">
        <w:t>and</w:t>
      </w:r>
      <w:r w:rsidR="000D50D7" w:rsidRPr="000D50D7">
        <w:t xml:space="preserve"> </w:t>
      </w:r>
      <w:r w:rsidRPr="0057427A">
        <w:t>must</w:t>
      </w:r>
      <w:r w:rsidR="000D50D7" w:rsidRPr="000D50D7">
        <w:t xml:space="preserve"> </w:t>
      </w:r>
      <w:r w:rsidRPr="0057427A">
        <w:t>be</w:t>
      </w:r>
      <w:r w:rsidR="000D50D7" w:rsidRPr="000D50D7">
        <w:t xml:space="preserve"> </w:t>
      </w:r>
      <w:r w:rsidRPr="0057427A">
        <w:t>in</w:t>
      </w:r>
      <w:r w:rsidR="000D50D7" w:rsidRPr="000D50D7">
        <w:t xml:space="preserve"> </w:t>
      </w:r>
      <w:r w:rsidRPr="0057427A">
        <w:t>such</w:t>
      </w:r>
      <w:r w:rsidR="000D50D7" w:rsidRPr="000D50D7">
        <w:t xml:space="preserve"> </w:t>
      </w:r>
      <w:r w:rsidRPr="0057427A">
        <w:t>a</w:t>
      </w:r>
      <w:r w:rsidR="000D50D7" w:rsidRPr="000D50D7">
        <w:t xml:space="preserve"> </w:t>
      </w:r>
      <w:r w:rsidRPr="0057427A">
        <w:t>form</w:t>
      </w:r>
      <w:r w:rsidR="000D50D7" w:rsidRPr="000D50D7">
        <w:t xml:space="preserve"> </w:t>
      </w:r>
      <w:r w:rsidRPr="0057427A">
        <w:t>as</w:t>
      </w:r>
      <w:r w:rsidR="000D50D7" w:rsidRPr="000D50D7">
        <w:t xml:space="preserve"> </w:t>
      </w:r>
      <w:r w:rsidRPr="0057427A">
        <w:t>to</w:t>
      </w:r>
      <w:r w:rsidR="000D50D7" w:rsidRPr="000D50D7">
        <w:t xml:space="preserve"> </w:t>
      </w:r>
      <w:r w:rsidRPr="0057427A">
        <w:t>be</w:t>
      </w:r>
      <w:r w:rsidR="000D50D7" w:rsidRPr="000D50D7">
        <w:t xml:space="preserve"> </w:t>
      </w:r>
      <w:r w:rsidRPr="0057427A">
        <w:t>capable</w:t>
      </w:r>
      <w:r w:rsidR="000D50D7" w:rsidRPr="000D50D7">
        <w:t xml:space="preserve"> </w:t>
      </w:r>
      <w:r w:rsidRPr="0057427A">
        <w:t>of</w:t>
      </w:r>
      <w:r w:rsidR="000D50D7" w:rsidRPr="000D50D7">
        <w:t xml:space="preserve"> </w:t>
      </w:r>
      <w:r w:rsidRPr="0057427A">
        <w:t>enforcement</w:t>
      </w:r>
      <w:r w:rsidR="000D50D7" w:rsidRPr="000D50D7">
        <w:t xml:space="preserve"> </w:t>
      </w:r>
      <w:r w:rsidRPr="0057427A">
        <w:t>by</w:t>
      </w:r>
      <w:r w:rsidR="000D50D7" w:rsidRPr="000D50D7">
        <w:t xml:space="preserve"> </w:t>
      </w:r>
      <w:r w:rsidRPr="0057427A">
        <w:t>such</w:t>
      </w:r>
      <w:r w:rsidR="000D50D7" w:rsidRPr="000D50D7">
        <w:t xml:space="preserve"> </w:t>
      </w:r>
      <w:r w:rsidRPr="0057427A">
        <w:t>a</w:t>
      </w:r>
      <w:r w:rsidR="000D50D7" w:rsidRPr="000D50D7">
        <w:t xml:space="preserve"> </w:t>
      </w:r>
      <w:r w:rsidRPr="0057427A">
        <w:t>person</w:t>
      </w:r>
      <w:r>
        <w:t>.</w:t>
      </w:r>
    </w:p>
    <w:p w14:paraId="308FB925" w14:textId="77777777" w:rsidR="00283174" w:rsidRDefault="00283174" w:rsidP="00283174">
      <w:pPr>
        <w:pStyle w:val="N2"/>
      </w:pPr>
      <w:r>
        <w:t>Nothing</w:t>
      </w:r>
      <w:r w:rsidR="000D50D7" w:rsidRPr="000D50D7">
        <w:t xml:space="preserve"> </w:t>
      </w:r>
      <w:r>
        <w:t>in</w:t>
      </w:r>
      <w:r w:rsidR="000D50D7" w:rsidRPr="000D50D7">
        <w:t xml:space="preserve"> </w:t>
      </w:r>
      <w:r>
        <w:t>this</w:t>
      </w:r>
      <w:r w:rsidR="000D50D7" w:rsidRPr="000D50D7">
        <w:t xml:space="preserve"> </w:t>
      </w:r>
      <w:r>
        <w:t>article</w:t>
      </w:r>
      <w:r w:rsidR="000D50D7" w:rsidRPr="000D50D7">
        <w:t xml:space="preserve"> </w:t>
      </w:r>
      <w:r>
        <w:t>requires</w:t>
      </w:r>
      <w:r w:rsidR="000D50D7" w:rsidRPr="000D50D7">
        <w:t xml:space="preserve"> </w:t>
      </w:r>
      <w:r>
        <w:t>a</w:t>
      </w:r>
      <w:r w:rsidR="000D50D7" w:rsidRPr="000D50D7">
        <w:t xml:space="preserve"> </w:t>
      </w:r>
      <w:r>
        <w:t>guarantee</w:t>
      </w:r>
      <w:r w:rsidR="000D50D7" w:rsidRPr="000D50D7">
        <w:t xml:space="preserve"> </w:t>
      </w:r>
      <w:r>
        <w:t>or</w:t>
      </w:r>
      <w:r w:rsidR="000D50D7" w:rsidRPr="000D50D7">
        <w:t xml:space="preserve"> </w:t>
      </w:r>
      <w:r>
        <w:t>alternative</w:t>
      </w:r>
      <w:r w:rsidR="000D50D7" w:rsidRPr="000D50D7">
        <w:t xml:space="preserve"> </w:t>
      </w:r>
      <w:r>
        <w:t>form</w:t>
      </w:r>
      <w:r w:rsidR="000D50D7" w:rsidRPr="000D50D7">
        <w:t xml:space="preserve"> </w:t>
      </w:r>
      <w:r>
        <w:t>of</w:t>
      </w:r>
      <w:r w:rsidR="000D50D7" w:rsidRPr="000D50D7">
        <w:t xml:space="preserve"> </w:t>
      </w:r>
      <w:r>
        <w:t>security</w:t>
      </w:r>
      <w:r w:rsidR="000D50D7" w:rsidRPr="000D50D7">
        <w:t xml:space="preserve"> </w:t>
      </w:r>
      <w:r>
        <w:t>to</w:t>
      </w:r>
      <w:r w:rsidR="000D50D7" w:rsidRPr="000D50D7">
        <w:t xml:space="preserve"> </w:t>
      </w:r>
      <w:r>
        <w:t>be</w:t>
      </w:r>
      <w:r w:rsidR="000D50D7" w:rsidRPr="000D50D7">
        <w:t xml:space="preserve"> </w:t>
      </w:r>
      <w:r>
        <w:t>in</w:t>
      </w:r>
      <w:r w:rsidR="000D50D7" w:rsidRPr="000D50D7">
        <w:t xml:space="preserve"> </w:t>
      </w:r>
      <w:r>
        <w:t>place</w:t>
      </w:r>
      <w:r w:rsidR="000D50D7" w:rsidRPr="000D50D7">
        <w:t xml:space="preserve"> </w:t>
      </w:r>
      <w:r>
        <w:t>for</w:t>
      </w:r>
      <w:r w:rsidR="000D50D7" w:rsidRPr="000D50D7">
        <w:t xml:space="preserve"> </w:t>
      </w:r>
      <w:r>
        <w:t>more</w:t>
      </w:r>
      <w:r w:rsidR="000D50D7" w:rsidRPr="000D50D7">
        <w:t xml:space="preserve"> </w:t>
      </w:r>
      <w:r>
        <w:t>than</w:t>
      </w:r>
      <w:r w:rsidR="000D50D7" w:rsidRPr="000D50D7">
        <w:t xml:space="preserve"> </w:t>
      </w:r>
      <w:r>
        <w:t>15</w:t>
      </w:r>
      <w:r w:rsidR="000D50D7" w:rsidRPr="000D50D7">
        <w:t xml:space="preserve"> </w:t>
      </w:r>
      <w:r>
        <w:t>years</w:t>
      </w:r>
      <w:r w:rsidR="000D50D7" w:rsidRPr="000D50D7">
        <w:t xml:space="preserve"> </w:t>
      </w:r>
      <w:r>
        <w:t>after</w:t>
      </w:r>
      <w:r w:rsidR="000D50D7" w:rsidRPr="000D50D7">
        <w:t xml:space="preserve"> </w:t>
      </w:r>
      <w:r>
        <w:t>the</w:t>
      </w:r>
      <w:r w:rsidR="000D50D7" w:rsidRPr="000D50D7">
        <w:t xml:space="preserve"> </w:t>
      </w:r>
      <w:r>
        <w:t>date</w:t>
      </w:r>
      <w:r w:rsidR="000D50D7" w:rsidRPr="000D50D7">
        <w:t xml:space="preserve"> </w:t>
      </w:r>
      <w:r>
        <w:t>on</w:t>
      </w:r>
      <w:r w:rsidR="000D50D7" w:rsidRPr="000D50D7">
        <w:t xml:space="preserve"> </w:t>
      </w:r>
      <w:r>
        <w:t>which</w:t>
      </w:r>
      <w:r w:rsidR="000D50D7" w:rsidRPr="000D50D7">
        <w:t xml:space="preserve"> </w:t>
      </w:r>
      <w:r>
        <w:t>the</w:t>
      </w:r>
      <w:r w:rsidR="000D50D7" w:rsidRPr="000D50D7">
        <w:t xml:space="preserve"> </w:t>
      </w:r>
      <w:r>
        <w:t>relevant</w:t>
      </w:r>
      <w:r w:rsidR="000D50D7" w:rsidRPr="000D50D7">
        <w:t xml:space="preserve"> </w:t>
      </w:r>
      <w:r>
        <w:t>power</w:t>
      </w:r>
      <w:r w:rsidR="000D50D7" w:rsidRPr="000D50D7">
        <w:t xml:space="preserve"> </w:t>
      </w:r>
      <w:r>
        <w:t>is</w:t>
      </w:r>
      <w:r w:rsidR="000D50D7" w:rsidRPr="000D50D7">
        <w:t xml:space="preserve"> </w:t>
      </w:r>
      <w:r>
        <w:t>exercised.</w:t>
      </w:r>
    </w:p>
    <w:p w14:paraId="14BE81A2" w14:textId="77777777" w:rsidR="00283174" w:rsidRDefault="00283174" w:rsidP="00283174">
      <w:pPr>
        <w:pStyle w:val="H1"/>
      </w:pPr>
      <w:bookmarkStart w:id="919" w:name="TOC18_02_2022_17_52_44_597"/>
      <w:bookmarkStart w:id="920" w:name="TOC23_02_2022_21_19_37_595"/>
      <w:bookmarkStart w:id="921" w:name="TOC15_08_2022_16_06_13_593"/>
      <w:bookmarkStart w:id="922" w:name="TOC06_09_2022_15_41_36_592"/>
      <w:bookmarkStart w:id="923" w:name="TOC04_10_2022_16_50_01_593"/>
      <w:bookmarkStart w:id="924" w:name="TOC23_11_2022_11_32_56_594"/>
      <w:bookmarkStart w:id="925" w:name="TOC10_01_2023_14_27_52_594"/>
      <w:bookmarkEnd w:id="919"/>
      <w:bookmarkEnd w:id="920"/>
      <w:bookmarkEnd w:id="921"/>
      <w:bookmarkEnd w:id="922"/>
      <w:bookmarkEnd w:id="923"/>
      <w:bookmarkEnd w:id="924"/>
      <w:bookmarkEnd w:id="925"/>
      <w:r>
        <w:t>Compulsory</w:t>
      </w:r>
      <w:r w:rsidR="000D50D7" w:rsidRPr="000D50D7">
        <w:t xml:space="preserve"> </w:t>
      </w:r>
      <w:r>
        <w:t>acquisition</w:t>
      </w:r>
      <w:r w:rsidR="000D50D7" w:rsidRPr="000D50D7">
        <w:t xml:space="preserve"> </w:t>
      </w:r>
      <w:r>
        <w:t>of</w:t>
      </w:r>
      <w:r w:rsidR="000D50D7" w:rsidRPr="000D50D7">
        <w:t xml:space="preserve"> </w:t>
      </w:r>
      <w:r>
        <w:t>land</w:t>
      </w:r>
      <w:r w:rsidR="000D50D7" w:rsidRPr="000D50D7">
        <w:t xml:space="preserve"> </w:t>
      </w:r>
      <w:r>
        <w:t>–</w:t>
      </w:r>
      <w:r w:rsidR="000D50D7" w:rsidRPr="000D50D7">
        <w:t xml:space="preserve"> </w:t>
      </w:r>
      <w:r>
        <w:t>incorporation</w:t>
      </w:r>
      <w:r w:rsidR="000D50D7" w:rsidRPr="000D50D7">
        <w:t xml:space="preserve"> </w:t>
      </w:r>
      <w:r>
        <w:t>of</w:t>
      </w:r>
      <w:r w:rsidR="000D50D7" w:rsidRPr="000D50D7">
        <w:t xml:space="preserve"> </w:t>
      </w:r>
      <w:r>
        <w:t>the</w:t>
      </w:r>
      <w:r w:rsidR="000D50D7" w:rsidRPr="000D50D7">
        <w:t xml:space="preserve"> </w:t>
      </w:r>
      <w:r>
        <w:t>mineral</w:t>
      </w:r>
      <w:r w:rsidR="000D50D7" w:rsidRPr="000D50D7">
        <w:t xml:space="preserve"> </w:t>
      </w:r>
      <w:r>
        <w:t>code</w:t>
      </w:r>
    </w:p>
    <w:p w14:paraId="6B7FD860" w14:textId="77777777" w:rsidR="00283174" w:rsidRDefault="000D50D7" w:rsidP="00283174">
      <w:pPr>
        <w:pStyle w:val="N1"/>
      </w:pPr>
      <w:r w:rsidRPr="000D50D7">
        <w:t> </w:t>
      </w:r>
      <w:r w:rsidR="00283174">
        <w:t>Parts</w:t>
      </w:r>
      <w:r w:rsidRPr="000D50D7">
        <w:t xml:space="preserve"> </w:t>
      </w:r>
      <w:r w:rsidR="00283174">
        <w:t>2</w:t>
      </w:r>
      <w:r w:rsidRPr="000D50D7">
        <w:t xml:space="preserve"> </w:t>
      </w:r>
      <w:r w:rsidR="00283174">
        <w:t>and</w:t>
      </w:r>
      <w:r w:rsidRPr="000D50D7">
        <w:t xml:space="preserve"> </w:t>
      </w:r>
      <w:r w:rsidR="00283174">
        <w:t>3</w:t>
      </w:r>
      <w:r w:rsidRPr="000D50D7">
        <w:t xml:space="preserve"> </w:t>
      </w:r>
      <w:r w:rsidR="00283174">
        <w:t>of</w:t>
      </w:r>
      <w:r w:rsidRPr="000D50D7">
        <w:t xml:space="preserve"> </w:t>
      </w:r>
      <w:r w:rsidR="00283174">
        <w:t>Schedule</w:t>
      </w:r>
      <w:r w:rsidRPr="000D50D7">
        <w:t xml:space="preserve"> </w:t>
      </w:r>
      <w:r w:rsidR="00283174">
        <w:t>2</w:t>
      </w:r>
      <w:r w:rsidRPr="000D50D7">
        <w:t xml:space="preserve"> </w:t>
      </w:r>
      <w:r w:rsidR="00283174">
        <w:t>(minerals)</w:t>
      </w:r>
      <w:r w:rsidRPr="000D50D7">
        <w:t xml:space="preserve"> </w:t>
      </w:r>
      <w:r w:rsidR="00283174">
        <w:t>to</w:t>
      </w:r>
      <w:r w:rsidRPr="000D50D7">
        <w:t xml:space="preserve"> </w:t>
      </w:r>
      <w:r w:rsidR="00283174">
        <w:t>the</w:t>
      </w:r>
      <w:r w:rsidRPr="000D50D7">
        <w:t xml:space="preserve"> </w:t>
      </w:r>
      <w:r w:rsidR="00283174">
        <w:t>Acquisition</w:t>
      </w:r>
      <w:r w:rsidRPr="000D50D7">
        <w:t xml:space="preserve"> </w:t>
      </w:r>
      <w:r w:rsidR="00283174">
        <w:t>of</w:t>
      </w:r>
      <w:r w:rsidRPr="000D50D7">
        <w:t xml:space="preserve"> </w:t>
      </w:r>
      <w:r w:rsidR="00283174">
        <w:t>Land</w:t>
      </w:r>
      <w:r w:rsidRPr="000D50D7">
        <w:t xml:space="preserve"> </w:t>
      </w:r>
      <w:r w:rsidR="00283174">
        <w:t>Act</w:t>
      </w:r>
      <w:r w:rsidRPr="000D50D7">
        <w:t xml:space="preserve"> </w:t>
      </w:r>
      <w:r w:rsidR="00283174">
        <w:t>1981(</w:t>
      </w:r>
      <w:r w:rsidR="00283174">
        <w:rPr>
          <w:rStyle w:val="FootnoteReference"/>
        </w:rPr>
        <w:footnoteReference w:id="48"/>
      </w:r>
      <w:r w:rsidR="00283174">
        <w:t>)</w:t>
      </w:r>
      <w:r w:rsidRPr="000D50D7">
        <w:t xml:space="preserve"> </w:t>
      </w:r>
      <w:r w:rsidR="00283174">
        <w:t>are</w:t>
      </w:r>
      <w:r w:rsidRPr="000D50D7">
        <w:t xml:space="preserve"> </w:t>
      </w:r>
      <w:r w:rsidR="00283174">
        <w:t>incorporated</w:t>
      </w:r>
      <w:r w:rsidRPr="000D50D7">
        <w:t xml:space="preserve"> </w:t>
      </w:r>
      <w:r w:rsidR="00283174">
        <w:t>into</w:t>
      </w:r>
      <w:r w:rsidRPr="000D50D7">
        <w:t xml:space="preserve"> </w:t>
      </w:r>
      <w:r w:rsidR="00283174">
        <w:t>this</w:t>
      </w:r>
      <w:r w:rsidRPr="000D50D7">
        <w:t xml:space="preserve"> </w:t>
      </w:r>
      <w:r w:rsidR="00283174">
        <w:t>Order</w:t>
      </w:r>
      <w:r w:rsidRPr="000D50D7">
        <w:t xml:space="preserve"> </w:t>
      </w:r>
      <w:r w:rsidR="00283174">
        <w:t>subject</w:t>
      </w:r>
      <w:r w:rsidRPr="000D50D7">
        <w:t xml:space="preserve"> </w:t>
      </w:r>
      <w:r w:rsidR="00283174">
        <w:t>to</w:t>
      </w:r>
      <w:r w:rsidRPr="000D50D7">
        <w:t xml:space="preserve"> </w:t>
      </w:r>
      <w:r w:rsidR="00283174">
        <w:t>the</w:t>
      </w:r>
      <w:r w:rsidRPr="000D50D7">
        <w:t xml:space="preserve"> </w:t>
      </w:r>
      <w:r w:rsidR="00283174">
        <w:t>modifications</w:t>
      </w:r>
      <w:r w:rsidRPr="000D50D7">
        <w:t xml:space="preserve"> </w:t>
      </w:r>
      <w:r w:rsidR="00283174">
        <w:t>that—</w:t>
      </w:r>
    </w:p>
    <w:p w14:paraId="229CC161" w14:textId="77777777" w:rsidR="00283174" w:rsidRDefault="00283174" w:rsidP="00283174">
      <w:pPr>
        <w:pStyle w:val="N3"/>
      </w:pPr>
      <w:r>
        <w:t>for</w:t>
      </w:r>
      <w:r w:rsidR="000D50D7" w:rsidRPr="000D50D7">
        <w:t xml:space="preserve"> </w:t>
      </w:r>
      <w:r>
        <w:t>“the</w:t>
      </w:r>
      <w:r w:rsidR="000D50D7" w:rsidRPr="000D50D7">
        <w:t xml:space="preserve"> </w:t>
      </w:r>
      <w:r>
        <w:t>acquiring</w:t>
      </w:r>
      <w:r w:rsidR="000D50D7" w:rsidRPr="000D50D7">
        <w:t xml:space="preserve"> </w:t>
      </w:r>
      <w:r>
        <w:t>authority”</w:t>
      </w:r>
      <w:r w:rsidR="000D50D7" w:rsidRPr="000D50D7">
        <w:t xml:space="preserve"> </w:t>
      </w:r>
      <w:r>
        <w:t>substitute</w:t>
      </w:r>
      <w:r w:rsidR="000D50D7" w:rsidRPr="000D50D7">
        <w:t xml:space="preserve"> </w:t>
      </w:r>
      <w:r>
        <w:t>“the</w:t>
      </w:r>
      <w:r w:rsidR="000D50D7" w:rsidRPr="000D50D7">
        <w:t xml:space="preserve"> </w:t>
      </w:r>
      <w:r>
        <w:t>undertaker”;</w:t>
      </w:r>
    </w:p>
    <w:p w14:paraId="72B36C4B" w14:textId="77777777" w:rsidR="00283174" w:rsidRDefault="00283174" w:rsidP="00283174">
      <w:pPr>
        <w:pStyle w:val="N3"/>
      </w:pPr>
      <w:r>
        <w:t>for</w:t>
      </w:r>
      <w:r w:rsidR="000D50D7" w:rsidRPr="000D50D7">
        <w:t xml:space="preserve"> </w:t>
      </w:r>
      <w:r>
        <w:t>the</w:t>
      </w:r>
      <w:r w:rsidR="000D50D7" w:rsidRPr="000D50D7">
        <w:t xml:space="preserve"> </w:t>
      </w:r>
      <w:r>
        <w:t>“undertaking”</w:t>
      </w:r>
      <w:r w:rsidR="000D50D7" w:rsidRPr="000D50D7">
        <w:t xml:space="preserve"> </w:t>
      </w:r>
      <w:r>
        <w:t>substitute</w:t>
      </w:r>
      <w:r w:rsidR="000D50D7" w:rsidRPr="000D50D7">
        <w:t xml:space="preserve"> </w:t>
      </w:r>
      <w:r>
        <w:t>“authorised</w:t>
      </w:r>
      <w:r w:rsidR="000D50D7" w:rsidRPr="000D50D7">
        <w:t xml:space="preserve"> </w:t>
      </w:r>
      <w:r>
        <w:t>development”;</w:t>
      </w:r>
      <w:r w:rsidR="000D50D7" w:rsidRPr="000D50D7">
        <w:t xml:space="preserve"> </w:t>
      </w:r>
      <w:r>
        <w:t>and</w:t>
      </w:r>
    </w:p>
    <w:p w14:paraId="684E7314" w14:textId="77777777" w:rsidR="00283174" w:rsidRPr="00155F27" w:rsidRDefault="00283174" w:rsidP="00283174">
      <w:pPr>
        <w:pStyle w:val="N3"/>
      </w:pPr>
      <w:r>
        <w:t>paragraph</w:t>
      </w:r>
      <w:r w:rsidR="000D50D7" w:rsidRPr="000D50D7">
        <w:t xml:space="preserve"> </w:t>
      </w:r>
      <w:r>
        <w:t>8(3)</w:t>
      </w:r>
      <w:r w:rsidR="000D50D7" w:rsidRPr="000D50D7">
        <w:t xml:space="preserve"> </w:t>
      </w:r>
      <w:r>
        <w:t>is</w:t>
      </w:r>
      <w:r w:rsidR="000D50D7" w:rsidRPr="000D50D7">
        <w:t xml:space="preserve"> </w:t>
      </w:r>
      <w:r>
        <w:t>not</w:t>
      </w:r>
      <w:r w:rsidR="000D50D7" w:rsidRPr="000D50D7">
        <w:t xml:space="preserve"> </w:t>
      </w:r>
      <w:r>
        <w:t>incorporated.</w:t>
      </w:r>
    </w:p>
    <w:p w14:paraId="24A1AD98" w14:textId="77777777" w:rsidR="00283174" w:rsidRDefault="00283174" w:rsidP="00283174">
      <w:pPr>
        <w:pStyle w:val="linespace"/>
      </w:pPr>
    </w:p>
    <w:p w14:paraId="698D6633" w14:textId="77777777" w:rsidR="00890FBF" w:rsidRDefault="00283174" w:rsidP="00283174">
      <w:pPr>
        <w:pStyle w:val="SigBlock"/>
      </w:pPr>
      <w:r>
        <w:rPr>
          <w:rStyle w:val="Sigsignatory"/>
        </w:rPr>
        <w:t>Sign</w:t>
      </w:r>
      <w:r w:rsidR="00890FBF">
        <w:rPr>
          <w:rStyle w:val="Sigsignatory"/>
        </w:rPr>
        <w:t>ed</w:t>
      </w:r>
      <w:r w:rsidR="000D50D7" w:rsidRPr="000D50D7">
        <w:rPr>
          <w:rStyle w:val="Sigsignatory"/>
        </w:rPr>
        <w:t xml:space="preserve"> </w:t>
      </w:r>
      <w:r w:rsidR="00890FBF">
        <w:rPr>
          <w:rStyle w:val="Sigsignatory"/>
        </w:rPr>
        <w:t>by</w:t>
      </w:r>
      <w:r w:rsidR="000D50D7" w:rsidRPr="000D50D7">
        <w:rPr>
          <w:rStyle w:val="Sigsignatory"/>
        </w:rPr>
        <w:t xml:space="preserve"> </w:t>
      </w:r>
      <w:r w:rsidR="00890FBF">
        <w:rPr>
          <w:rStyle w:val="Sigsignatory"/>
        </w:rPr>
        <w:t>authority</w:t>
      </w:r>
      <w:r w:rsidR="000D50D7" w:rsidRPr="000D50D7">
        <w:rPr>
          <w:rStyle w:val="Sigsignatory"/>
        </w:rPr>
        <w:t xml:space="preserve"> </w:t>
      </w:r>
      <w:r w:rsidR="00890FBF">
        <w:rPr>
          <w:rStyle w:val="Sigsignatory"/>
        </w:rPr>
        <w:t>of</w:t>
      </w:r>
      <w:r w:rsidR="000D50D7" w:rsidRPr="000D50D7">
        <w:rPr>
          <w:rStyle w:val="Sigsignatory"/>
        </w:rPr>
        <w:t xml:space="preserve"> </w:t>
      </w:r>
      <w:r w:rsidR="00890FBF">
        <w:rPr>
          <w:rStyle w:val="Sigsignatory"/>
        </w:rPr>
        <w:t>the</w:t>
      </w:r>
      <w:r w:rsidR="000D50D7" w:rsidRPr="000D50D7">
        <w:rPr>
          <w:rStyle w:val="Sigsignatory"/>
        </w:rPr>
        <w:t xml:space="preserve"> </w:t>
      </w:r>
      <w:r w:rsidR="00890FBF">
        <w:rPr>
          <w:rStyle w:val="Sigsignatory"/>
        </w:rPr>
        <w:t>Secretary</w:t>
      </w:r>
      <w:r w:rsidR="000D50D7" w:rsidRPr="000D50D7">
        <w:rPr>
          <w:rStyle w:val="Sigsignatory"/>
        </w:rPr>
        <w:t xml:space="preserve"> </w:t>
      </w:r>
      <w:r w:rsidR="00890FBF">
        <w:rPr>
          <w:rStyle w:val="Sigsignatory"/>
        </w:rPr>
        <w:t>of</w:t>
      </w:r>
      <w:r w:rsidR="000D50D7" w:rsidRPr="000D50D7">
        <w:rPr>
          <w:rStyle w:val="Sigsignatory"/>
        </w:rPr>
        <w:t xml:space="preserve"> </w:t>
      </w:r>
      <w:r w:rsidR="00890FBF">
        <w:rPr>
          <w:rStyle w:val="Sigsignatory"/>
        </w:rPr>
        <w:t>State</w:t>
      </w:r>
      <w:r w:rsidR="000D50D7" w:rsidRPr="000D50D7">
        <w:rPr>
          <w:rStyle w:val="Sigsignatory"/>
        </w:rPr>
        <w:t xml:space="preserve"> </w:t>
      </w:r>
      <w:r w:rsidR="00890FBF">
        <w:rPr>
          <w:rStyle w:val="Sigsignatory"/>
        </w:rPr>
        <w:t>for</w:t>
      </w:r>
      <w:r w:rsidR="000D50D7" w:rsidRPr="000D50D7">
        <w:rPr>
          <w:rStyle w:val="Sigsignatory"/>
        </w:rPr>
        <w:t xml:space="preserve"> </w:t>
      </w:r>
      <w:r w:rsidR="00890FBF">
        <w:rPr>
          <w:rStyle w:val="Sigsignatory"/>
        </w:rPr>
        <w:t>Energy</w:t>
      </w:r>
      <w:r w:rsidR="000D50D7" w:rsidRPr="000D50D7">
        <w:rPr>
          <w:rStyle w:val="Sigsignatory"/>
        </w:rPr>
        <w:t xml:space="preserve"> </w:t>
      </w:r>
      <w:r w:rsidR="00890FBF">
        <w:rPr>
          <w:rStyle w:val="Sigsignatory"/>
        </w:rPr>
        <w:t>Security</w:t>
      </w:r>
      <w:r w:rsidR="000D50D7" w:rsidRPr="000D50D7">
        <w:rPr>
          <w:rStyle w:val="Sigsignatory"/>
        </w:rPr>
        <w:t xml:space="preserve"> </w:t>
      </w:r>
      <w:r w:rsidR="00890FBF">
        <w:rPr>
          <w:rStyle w:val="Sigsignatory"/>
        </w:rPr>
        <w:t>and</w:t>
      </w:r>
      <w:r w:rsidR="000D50D7" w:rsidRPr="000D50D7">
        <w:rPr>
          <w:rStyle w:val="Sigsignatory"/>
        </w:rPr>
        <w:t xml:space="preserve"> </w:t>
      </w:r>
      <w:r w:rsidR="00890FBF">
        <w:rPr>
          <w:rStyle w:val="Sigsignatory"/>
        </w:rPr>
        <w:t>Net</w:t>
      </w:r>
      <w:r w:rsidR="000D50D7" w:rsidRPr="000D50D7">
        <w:rPr>
          <w:rStyle w:val="Sigsignatory"/>
        </w:rPr>
        <w:t xml:space="preserve"> </w:t>
      </w:r>
      <w:r w:rsidR="00890FBF">
        <w:rPr>
          <w:rStyle w:val="Sigsignatory"/>
        </w:rPr>
        <w:t>Zero</w:t>
      </w:r>
    </w:p>
    <w:p w14:paraId="7096A564" w14:textId="77777777" w:rsidR="00283174" w:rsidRDefault="00283174" w:rsidP="00283174">
      <w:pPr>
        <w:pStyle w:val="SigBlock"/>
      </w:pPr>
    </w:p>
    <w:p w14:paraId="5E53D8A0" w14:textId="77777777" w:rsidR="00283174" w:rsidRDefault="000D50D7" w:rsidP="00283174">
      <w:pPr>
        <w:pStyle w:val="SigBlock"/>
      </w:pPr>
      <w:r w:rsidRPr="000D50D7">
        <w:tab/>
      </w:r>
      <w:r w:rsidR="009B5724">
        <w:rPr>
          <w:rStyle w:val="SigSignee"/>
        </w:rPr>
        <w:t>David</w:t>
      </w:r>
      <w:r w:rsidRPr="000D50D7">
        <w:rPr>
          <w:rStyle w:val="SigSignee"/>
        </w:rPr>
        <w:t xml:space="preserve"> </w:t>
      </w:r>
      <w:r w:rsidR="009B5724">
        <w:rPr>
          <w:rStyle w:val="SigSignee"/>
        </w:rPr>
        <w:t>Wagstaff</w:t>
      </w:r>
    </w:p>
    <w:p w14:paraId="51AA5029" w14:textId="77777777" w:rsidR="00283174" w:rsidRDefault="000D50D7" w:rsidP="00283174">
      <w:pPr>
        <w:pStyle w:val="SigBlock"/>
      </w:pPr>
      <w:r w:rsidRPr="000D50D7">
        <w:tab/>
      </w:r>
      <w:r w:rsidR="009B5724">
        <w:rPr>
          <w:rStyle w:val="Sigtitle"/>
        </w:rPr>
        <w:t>Deputy</w:t>
      </w:r>
      <w:r w:rsidRPr="000D50D7">
        <w:rPr>
          <w:rStyle w:val="Sigtitle"/>
        </w:rPr>
        <w:t xml:space="preserve"> </w:t>
      </w:r>
      <w:r w:rsidR="009B5724">
        <w:rPr>
          <w:rStyle w:val="Sigtitle"/>
        </w:rPr>
        <w:t>Director</w:t>
      </w:r>
      <w:r w:rsidRPr="000D50D7">
        <w:rPr>
          <w:rStyle w:val="Sigtitle"/>
        </w:rPr>
        <w:t xml:space="preserve"> </w:t>
      </w:r>
      <w:r w:rsidR="009B5724">
        <w:rPr>
          <w:rStyle w:val="Sigtitle"/>
        </w:rPr>
        <w:t>Energy</w:t>
      </w:r>
      <w:r w:rsidRPr="000D50D7">
        <w:rPr>
          <w:rStyle w:val="Sigtitle"/>
        </w:rPr>
        <w:t xml:space="preserve"> </w:t>
      </w:r>
      <w:r w:rsidR="009B5724">
        <w:rPr>
          <w:rStyle w:val="Sigtitle"/>
        </w:rPr>
        <w:t>Infrastructure</w:t>
      </w:r>
      <w:r w:rsidRPr="000D50D7">
        <w:rPr>
          <w:rStyle w:val="Sigtitle"/>
        </w:rPr>
        <w:t xml:space="preserve"> </w:t>
      </w:r>
      <w:r w:rsidR="009B5724">
        <w:rPr>
          <w:rStyle w:val="Sigtitle"/>
        </w:rPr>
        <w:t>Planning</w:t>
      </w:r>
    </w:p>
    <w:p w14:paraId="0DD20D2A" w14:textId="77777777" w:rsidR="00283174" w:rsidRDefault="00890FBF" w:rsidP="00283174">
      <w:pPr>
        <w:pStyle w:val="SigBlock"/>
      </w:pPr>
      <w:r>
        <w:rPr>
          <w:rStyle w:val="SigDate"/>
        </w:rPr>
        <w:t>26th</w:t>
      </w:r>
      <w:r w:rsidR="000D50D7" w:rsidRPr="000D50D7">
        <w:rPr>
          <w:rStyle w:val="SigDate"/>
        </w:rPr>
        <w:t xml:space="preserve"> </w:t>
      </w:r>
      <w:r>
        <w:rPr>
          <w:rStyle w:val="SigDate"/>
        </w:rPr>
        <w:t>June</w:t>
      </w:r>
      <w:r w:rsidR="000D50D7" w:rsidRPr="000D50D7">
        <w:rPr>
          <w:rStyle w:val="SigDate"/>
        </w:rPr>
        <w:t xml:space="preserve"> </w:t>
      </w:r>
      <w:r>
        <w:rPr>
          <w:rStyle w:val="SigDate"/>
        </w:rPr>
        <w:t>2023</w:t>
      </w:r>
      <w:r w:rsidR="000D50D7" w:rsidRPr="000D50D7">
        <w:tab/>
      </w:r>
      <w:r w:rsidR="00283174">
        <w:rPr>
          <w:rStyle w:val="Sigtitle"/>
        </w:rPr>
        <w:t>Department</w:t>
      </w:r>
      <w:r w:rsidR="000D50D7" w:rsidRPr="000D50D7">
        <w:rPr>
          <w:rStyle w:val="Sigtitle"/>
        </w:rPr>
        <w:t xml:space="preserve"> </w:t>
      </w:r>
      <w:r w:rsidR="009B5724">
        <w:rPr>
          <w:rStyle w:val="Sigtitle"/>
        </w:rPr>
        <w:t>for</w:t>
      </w:r>
      <w:r w:rsidR="000D50D7" w:rsidRPr="000D50D7">
        <w:rPr>
          <w:rStyle w:val="Sigtitle"/>
        </w:rPr>
        <w:t xml:space="preserve"> </w:t>
      </w:r>
      <w:r w:rsidR="009B5724">
        <w:rPr>
          <w:rStyle w:val="Sigtitle"/>
        </w:rPr>
        <w:t>Energy</w:t>
      </w:r>
      <w:r w:rsidR="000D50D7" w:rsidRPr="000D50D7">
        <w:rPr>
          <w:rStyle w:val="Sigtitle"/>
        </w:rPr>
        <w:t xml:space="preserve"> </w:t>
      </w:r>
      <w:r w:rsidR="009B5724">
        <w:rPr>
          <w:rStyle w:val="Sigtitle"/>
        </w:rPr>
        <w:t>Security</w:t>
      </w:r>
      <w:r w:rsidR="000D50D7" w:rsidRPr="000D50D7">
        <w:rPr>
          <w:rStyle w:val="Sigtitle"/>
        </w:rPr>
        <w:t xml:space="preserve"> </w:t>
      </w:r>
      <w:r w:rsidR="009B5724">
        <w:rPr>
          <w:rStyle w:val="Sigtitle"/>
        </w:rPr>
        <w:t>and</w:t>
      </w:r>
      <w:r w:rsidR="000D50D7" w:rsidRPr="000D50D7">
        <w:rPr>
          <w:rStyle w:val="Sigtitle"/>
        </w:rPr>
        <w:t xml:space="preserve"> </w:t>
      </w:r>
      <w:r w:rsidR="009B5724">
        <w:rPr>
          <w:rStyle w:val="Sigtitle"/>
        </w:rPr>
        <w:t>Net</w:t>
      </w:r>
      <w:r w:rsidR="000D50D7" w:rsidRPr="000D50D7">
        <w:rPr>
          <w:rStyle w:val="Sigtitle"/>
        </w:rPr>
        <w:t xml:space="preserve"> </w:t>
      </w:r>
      <w:r w:rsidR="009B5724">
        <w:rPr>
          <w:rStyle w:val="Sigtitle"/>
        </w:rPr>
        <w:t>Zero</w:t>
      </w:r>
    </w:p>
    <w:p w14:paraId="4E4FB6AF" w14:textId="77777777" w:rsidR="00283174" w:rsidRDefault="000D50D7" w:rsidP="00283174">
      <w:pPr>
        <w:pStyle w:val="Schedule"/>
        <w:pageBreakBefore/>
        <w:rPr>
          <w:rStyle w:val="Ref"/>
        </w:rPr>
      </w:pPr>
      <w:bookmarkStart w:id="926" w:name="TOC27_07_2021_11_18_16_560"/>
      <w:bookmarkStart w:id="927" w:name="TOC27_07_2021_11_36_14_559"/>
      <w:bookmarkStart w:id="928" w:name="TOC27_07_2021_11_48_02_559"/>
      <w:bookmarkStart w:id="929" w:name="TOC27_07_2021_11_50_47_561"/>
      <w:bookmarkStart w:id="930" w:name="TOC27_07_2021_11_18_16_574"/>
      <w:bookmarkStart w:id="931" w:name="TOC27_07_2021_11_36_14_573"/>
      <w:bookmarkStart w:id="932" w:name="TOC27_07_2021_11_48_02_573"/>
      <w:bookmarkStart w:id="933" w:name="TOC27_07_2021_11_50_47_575"/>
      <w:bookmarkStart w:id="934" w:name="TOC01_02_2022_15_14_24_597"/>
      <w:bookmarkStart w:id="935" w:name="TOC02_02_2022_13_02_49_577"/>
      <w:bookmarkStart w:id="936" w:name="TOC18_02_2022_17_52_44_608"/>
      <w:bookmarkStart w:id="937" w:name="TOC23_02_2022_21_19_37_606"/>
      <w:bookmarkStart w:id="938" w:name="TOC15_08_2022_16_06_13_604"/>
      <w:bookmarkStart w:id="939" w:name="TOC06_09_2022_15_41_36_603"/>
      <w:bookmarkStart w:id="940" w:name="TOC04_10_2022_16_50_01_604"/>
      <w:bookmarkStart w:id="941" w:name="TOC23_11_2022_11_32_56_605"/>
      <w:bookmarkStart w:id="942" w:name="TOC10_01_2023_14_27_52_60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r w:rsidRPr="000D50D7">
        <w:lastRenderedPageBreak/>
        <w:tab/>
      </w:r>
      <w:r w:rsidR="00283174">
        <w:t>SCHEDULE</w:t>
      </w:r>
      <w:r w:rsidRPr="000D50D7">
        <w:t xml:space="preserve"> </w:t>
      </w:r>
      <w:r w:rsidR="00283174">
        <w:fldChar w:fldCharType="begin"/>
      </w:r>
      <w:r w:rsidR="00283174">
        <w:instrText xml:space="preserve"> SEQ schedule\* arabic </w:instrText>
      </w:r>
      <w:r w:rsidR="00283174">
        <w:fldChar w:fldCharType="separate"/>
      </w:r>
      <w:r>
        <w:rPr>
          <w:noProof/>
        </w:rPr>
        <w:t>1</w:t>
      </w:r>
      <w:r w:rsidR="00283174">
        <w:rPr>
          <w:noProof/>
        </w:rPr>
        <w:fldChar w:fldCharType="end"/>
      </w:r>
      <w:r w:rsidRPr="000D50D7">
        <w:tab/>
      </w:r>
      <w:bookmarkStart w:id="943" w:name="_Hlk138866210"/>
      <w:r w:rsidR="00283174">
        <w:rPr>
          <w:rStyle w:val="Ref"/>
        </w:rPr>
        <w:t>Article</w:t>
      </w:r>
      <w:r w:rsidRPr="000D50D7">
        <w:rPr>
          <w:rStyle w:val="Ref"/>
        </w:rPr>
        <w:t xml:space="preserve"> </w:t>
      </w:r>
      <w:r w:rsidR="00E23C92">
        <w:rPr>
          <w:rStyle w:val="Ref"/>
        </w:rPr>
        <w:t>2</w:t>
      </w:r>
      <w:bookmarkEnd w:id="943"/>
    </w:p>
    <w:p w14:paraId="63203AC7" w14:textId="77777777" w:rsidR="00283174" w:rsidRDefault="00283174" w:rsidP="00283174">
      <w:pPr>
        <w:pStyle w:val="ScheduleHead"/>
      </w:pPr>
      <w:r>
        <w:t>AUTHORISED</w:t>
      </w:r>
      <w:r w:rsidR="000D50D7" w:rsidRPr="000D50D7">
        <w:t xml:space="preserve"> </w:t>
      </w:r>
      <w:r>
        <w:t>DEVELOPMENT</w:t>
      </w:r>
    </w:p>
    <w:p w14:paraId="667BD103" w14:textId="77777777" w:rsidR="00A71504" w:rsidRDefault="00A71504" w:rsidP="00A71504">
      <w:pPr>
        <w:pStyle w:val="H1"/>
      </w:pPr>
      <w:r>
        <w:t>Interpretation</w:t>
      </w:r>
    </w:p>
    <w:p w14:paraId="370E4F6F" w14:textId="77777777" w:rsidR="00283174" w:rsidRDefault="000D50D7" w:rsidP="000F1131">
      <w:pPr>
        <w:pStyle w:val="N1"/>
        <w:numPr>
          <w:ilvl w:val="0"/>
          <w:numId w:val="18"/>
        </w:numPr>
      </w:pPr>
      <w:r w:rsidRPr="000D50D7">
        <w:t> </w:t>
      </w:r>
      <w:r w:rsidR="00283174">
        <w:t>In</w:t>
      </w:r>
      <w:r w:rsidRPr="000D50D7">
        <w:t xml:space="preserve"> </w:t>
      </w:r>
      <w:r w:rsidR="00283174">
        <w:t>this</w:t>
      </w:r>
      <w:r w:rsidRPr="000D50D7">
        <w:t xml:space="preserve"> </w:t>
      </w:r>
      <w:r w:rsidR="00283174">
        <w:t>Schedule—</w:t>
      </w:r>
    </w:p>
    <w:p w14:paraId="3B0A2C04" w14:textId="77777777" w:rsidR="00283174" w:rsidRDefault="00283174" w:rsidP="00283174">
      <w:pPr>
        <w:pStyle w:val="DefPara"/>
      </w:pPr>
      <w:r>
        <w:t>“balance</w:t>
      </w:r>
      <w:r w:rsidR="000D50D7" w:rsidRPr="000D50D7">
        <w:t xml:space="preserve"> </w:t>
      </w:r>
      <w:r>
        <w:t>of</w:t>
      </w:r>
      <w:r w:rsidR="000D50D7" w:rsidRPr="000D50D7">
        <w:t xml:space="preserve"> </w:t>
      </w:r>
      <w:r>
        <w:t>solar</w:t>
      </w:r>
      <w:r w:rsidR="000D50D7" w:rsidRPr="000D50D7">
        <w:t xml:space="preserve"> </w:t>
      </w:r>
      <w:r>
        <w:t>system</w:t>
      </w:r>
      <w:r w:rsidR="000D50D7" w:rsidRPr="000D50D7">
        <w:t xml:space="preserve"> </w:t>
      </w:r>
      <w:r>
        <w:t>(BoSS)</w:t>
      </w:r>
      <w:r w:rsidR="000D50D7" w:rsidRPr="000D50D7">
        <w:t xml:space="preserve"> </w:t>
      </w:r>
      <w:r>
        <w:t>plant”</w:t>
      </w:r>
      <w:r w:rsidR="000D50D7" w:rsidRPr="000D50D7">
        <w:t xml:space="preserve"> </w:t>
      </w:r>
      <w:r>
        <w:t>means</w:t>
      </w:r>
      <w:r w:rsidR="000D50D7" w:rsidRPr="000D50D7">
        <w:t xml:space="preserve"> </w:t>
      </w:r>
      <w:r>
        <w:t>inverters,</w:t>
      </w:r>
      <w:r w:rsidR="000D50D7" w:rsidRPr="000D50D7">
        <w:t xml:space="preserve"> </w:t>
      </w:r>
      <w:r>
        <w:t>transformers</w:t>
      </w:r>
      <w:r w:rsidR="000D50D7" w:rsidRPr="000D50D7">
        <w:t xml:space="preserve"> </w:t>
      </w:r>
      <w:r>
        <w:t>and</w:t>
      </w:r>
      <w:r w:rsidR="000D50D7" w:rsidRPr="000D50D7">
        <w:t xml:space="preserve"> </w:t>
      </w:r>
      <w:r>
        <w:t>switch</w:t>
      </w:r>
      <w:r w:rsidR="000D50D7" w:rsidRPr="000D50D7">
        <w:t xml:space="preserve"> </w:t>
      </w:r>
      <w:r>
        <w:t>gear</w:t>
      </w:r>
      <w:r w:rsidR="000D50D7" w:rsidRPr="000D50D7">
        <w:t xml:space="preserve"> </w:t>
      </w:r>
      <w:r>
        <w:t>and</w:t>
      </w:r>
      <w:r w:rsidR="000D50D7" w:rsidRPr="000D50D7">
        <w:t xml:space="preserve"> </w:t>
      </w:r>
      <w:r>
        <w:t>would</w:t>
      </w:r>
      <w:r w:rsidR="000D50D7" w:rsidRPr="000D50D7">
        <w:t xml:space="preserve"> </w:t>
      </w:r>
      <w:r>
        <w:t>be</w:t>
      </w:r>
      <w:r w:rsidR="000D50D7" w:rsidRPr="000D50D7">
        <w:t xml:space="preserve"> </w:t>
      </w:r>
      <w:r>
        <w:t>either</w:t>
      </w:r>
      <w:r w:rsidR="004C7FF3">
        <w:t>—</w:t>
      </w:r>
    </w:p>
    <w:p w14:paraId="1047755D" w14:textId="77777777" w:rsidR="00283174" w:rsidRDefault="00283174" w:rsidP="00283174">
      <w:pPr>
        <w:pStyle w:val="N3"/>
      </w:pPr>
      <w:r>
        <w:t>solar</w:t>
      </w:r>
      <w:r w:rsidR="000D50D7" w:rsidRPr="000D50D7">
        <w:t xml:space="preserve"> </w:t>
      </w:r>
      <w:r>
        <w:t>stations</w:t>
      </w:r>
      <w:r w:rsidR="000D50D7" w:rsidRPr="000D50D7">
        <w:t xml:space="preserve"> </w:t>
      </w:r>
      <w:r>
        <w:t>being</w:t>
      </w:r>
      <w:r w:rsidR="000D50D7" w:rsidRPr="000D50D7">
        <w:t xml:space="preserve"> </w:t>
      </w:r>
      <w:r>
        <w:t>a</w:t>
      </w:r>
      <w:r w:rsidR="000D50D7" w:rsidRPr="000D50D7">
        <w:t xml:space="preserve"> </w:t>
      </w:r>
      <w:r>
        <w:t>station</w:t>
      </w:r>
      <w:r w:rsidR="000D50D7" w:rsidRPr="000D50D7">
        <w:t xml:space="preserve"> </w:t>
      </w:r>
      <w:r>
        <w:t>comprising</w:t>
      </w:r>
      <w:r w:rsidR="000D50D7" w:rsidRPr="000D50D7">
        <w:t xml:space="preserve"> </w:t>
      </w:r>
      <w:r>
        <w:t>centralised</w:t>
      </w:r>
      <w:r w:rsidR="000D50D7" w:rsidRPr="000D50D7">
        <w:t xml:space="preserve"> </w:t>
      </w:r>
      <w:r>
        <w:t>inverters,</w:t>
      </w:r>
      <w:r w:rsidR="000D50D7" w:rsidRPr="000D50D7">
        <w:t xml:space="preserve"> </w:t>
      </w:r>
      <w:r>
        <w:t>transformers</w:t>
      </w:r>
      <w:r w:rsidR="000D50D7" w:rsidRPr="000D50D7">
        <w:t xml:space="preserve"> </w:t>
      </w:r>
      <w:r>
        <w:t>and</w:t>
      </w:r>
      <w:r w:rsidR="000D50D7" w:rsidRPr="000D50D7">
        <w:t xml:space="preserve"> </w:t>
      </w:r>
      <w:r>
        <w:t>switch</w:t>
      </w:r>
      <w:r w:rsidR="000D50D7" w:rsidRPr="000D50D7">
        <w:t xml:space="preserve"> </w:t>
      </w:r>
      <w:r>
        <w:t>gear</w:t>
      </w:r>
      <w:r w:rsidR="000D50D7" w:rsidRPr="000D50D7">
        <w:t xml:space="preserve"> </w:t>
      </w:r>
      <w:r>
        <w:t>with</w:t>
      </w:r>
      <w:r w:rsidR="000D50D7" w:rsidRPr="000D50D7">
        <w:t xml:space="preserve"> </w:t>
      </w:r>
      <w:r>
        <w:t>each</w:t>
      </w:r>
      <w:r w:rsidR="000D50D7" w:rsidRPr="000D50D7">
        <w:t xml:space="preserve"> </w:t>
      </w:r>
      <w:r>
        <w:t>component</w:t>
      </w:r>
      <w:r w:rsidR="000D50D7" w:rsidRPr="000D50D7">
        <w:t xml:space="preserve"> </w:t>
      </w:r>
      <w:r>
        <w:t>for</w:t>
      </w:r>
      <w:r w:rsidR="000D50D7" w:rsidRPr="000D50D7">
        <w:t xml:space="preserve"> </w:t>
      </w:r>
      <w:r>
        <w:t>each</w:t>
      </w:r>
      <w:r w:rsidR="000D50D7" w:rsidRPr="000D50D7">
        <w:t xml:space="preserve"> </w:t>
      </w:r>
      <w:r>
        <w:t>solar</w:t>
      </w:r>
      <w:r w:rsidR="000D50D7" w:rsidRPr="000D50D7">
        <w:t xml:space="preserve"> </w:t>
      </w:r>
      <w:r>
        <w:t>station</w:t>
      </w:r>
      <w:r w:rsidR="000D50D7" w:rsidRPr="000D50D7">
        <w:t xml:space="preserve"> </w:t>
      </w:r>
      <w:r>
        <w:t>either—</w:t>
      </w:r>
    </w:p>
    <w:p w14:paraId="206E3772" w14:textId="77777777" w:rsidR="00283174" w:rsidRDefault="00283174" w:rsidP="00283174">
      <w:pPr>
        <w:pStyle w:val="N4"/>
      </w:pPr>
      <w:r>
        <w:t>a</w:t>
      </w:r>
      <w:r w:rsidR="000D50D7" w:rsidRPr="000D50D7">
        <w:t xml:space="preserve"> </w:t>
      </w:r>
      <w:r>
        <w:t>“solar</w:t>
      </w:r>
      <w:r w:rsidR="000D50D7" w:rsidRPr="000D50D7">
        <w:t xml:space="preserve"> </w:t>
      </w:r>
      <w:r>
        <w:t>station”</w:t>
      </w:r>
      <w:r w:rsidR="000D50D7" w:rsidRPr="000D50D7">
        <w:t xml:space="preserve"> </w:t>
      </w:r>
      <w:r>
        <w:t>located</w:t>
      </w:r>
      <w:r w:rsidR="000D50D7" w:rsidRPr="000D50D7">
        <w:t xml:space="preserve"> </w:t>
      </w:r>
      <w:r>
        <w:t>outside,</w:t>
      </w:r>
      <w:r w:rsidR="000D50D7" w:rsidRPr="000D50D7">
        <w:t xml:space="preserve"> </w:t>
      </w:r>
      <w:r>
        <w:t>with</w:t>
      </w:r>
      <w:r w:rsidR="000D50D7" w:rsidRPr="000D50D7">
        <w:t xml:space="preserve"> </w:t>
      </w:r>
      <w:r>
        <w:t>a</w:t>
      </w:r>
      <w:r w:rsidR="000D50D7" w:rsidRPr="000D50D7">
        <w:t xml:space="preserve"> </w:t>
      </w:r>
      <w:r>
        <w:t>concrete</w:t>
      </w:r>
      <w:r w:rsidR="000D50D7" w:rsidRPr="000D50D7">
        <w:t xml:space="preserve"> </w:t>
      </w:r>
      <w:r>
        <w:t>foundation</w:t>
      </w:r>
      <w:r w:rsidR="000D50D7" w:rsidRPr="000D50D7">
        <w:t xml:space="preserve"> </w:t>
      </w:r>
      <w:r>
        <w:t>slab</w:t>
      </w:r>
      <w:r w:rsidR="000D50D7" w:rsidRPr="000D50D7">
        <w:t xml:space="preserve"> </w:t>
      </w:r>
      <w:r>
        <w:t>or</w:t>
      </w:r>
      <w:r w:rsidR="000D50D7" w:rsidRPr="000D50D7">
        <w:t xml:space="preserve"> </w:t>
      </w:r>
      <w:r>
        <w:t>placed</w:t>
      </w:r>
      <w:r w:rsidR="000D50D7" w:rsidRPr="000D50D7">
        <w:t xml:space="preserve"> </w:t>
      </w:r>
      <w:r>
        <w:t>on</w:t>
      </w:r>
      <w:r w:rsidR="000D50D7" w:rsidRPr="000D50D7">
        <w:t xml:space="preserve"> </w:t>
      </w:r>
      <w:r>
        <w:t>metal</w:t>
      </w:r>
      <w:r w:rsidR="000D50D7" w:rsidRPr="000D50D7">
        <w:t xml:space="preserve"> </w:t>
      </w:r>
      <w:r>
        <w:t>skids</w:t>
      </w:r>
      <w:r w:rsidR="000D50D7" w:rsidRPr="000D50D7">
        <w:t xml:space="preserve"> </w:t>
      </w:r>
      <w:r>
        <w:t>for</w:t>
      </w:r>
      <w:r w:rsidR="000D50D7" w:rsidRPr="000D50D7">
        <w:t xml:space="preserve"> </w:t>
      </w:r>
      <w:r>
        <w:t>each</w:t>
      </w:r>
      <w:r w:rsidR="000D50D7" w:rsidRPr="000D50D7">
        <w:t xml:space="preserve"> </w:t>
      </w:r>
      <w:r>
        <w:t>of</w:t>
      </w:r>
      <w:r w:rsidR="000D50D7" w:rsidRPr="000D50D7">
        <w:t xml:space="preserve"> </w:t>
      </w:r>
      <w:r>
        <w:t>the</w:t>
      </w:r>
      <w:r w:rsidR="000D50D7" w:rsidRPr="000D50D7">
        <w:t xml:space="preserve"> </w:t>
      </w:r>
      <w:r>
        <w:t>inverters</w:t>
      </w:r>
      <w:r w:rsidR="000D50D7" w:rsidRPr="000D50D7">
        <w:t xml:space="preserve"> </w:t>
      </w:r>
      <w:r>
        <w:t>and</w:t>
      </w:r>
      <w:r w:rsidR="000D50D7" w:rsidRPr="000D50D7">
        <w:t xml:space="preserve"> </w:t>
      </w:r>
      <w:r>
        <w:t>transformers</w:t>
      </w:r>
      <w:r w:rsidR="000D50D7" w:rsidRPr="000D50D7">
        <w:t xml:space="preserve"> </w:t>
      </w:r>
      <w:r>
        <w:t>and</w:t>
      </w:r>
      <w:r w:rsidR="000D50D7" w:rsidRPr="000D50D7">
        <w:t xml:space="preserve"> </w:t>
      </w:r>
      <w:r>
        <w:t>switch</w:t>
      </w:r>
      <w:r w:rsidR="000D50D7" w:rsidRPr="000D50D7">
        <w:t xml:space="preserve"> </w:t>
      </w:r>
      <w:r>
        <w:t>gear;</w:t>
      </w:r>
      <w:r w:rsidR="000D50D7" w:rsidRPr="000D50D7">
        <w:t xml:space="preserve"> </w:t>
      </w:r>
      <w:r>
        <w:t>or</w:t>
      </w:r>
    </w:p>
    <w:p w14:paraId="3F51CEE8" w14:textId="77777777" w:rsidR="00283174" w:rsidRDefault="00283174" w:rsidP="00283174">
      <w:pPr>
        <w:pStyle w:val="N4"/>
      </w:pPr>
      <w:r>
        <w:t>housed</w:t>
      </w:r>
      <w:r w:rsidR="000D50D7" w:rsidRPr="000D50D7">
        <w:t xml:space="preserve"> </w:t>
      </w:r>
      <w:r>
        <w:t>together</w:t>
      </w:r>
      <w:r w:rsidR="000D50D7" w:rsidRPr="000D50D7">
        <w:t xml:space="preserve"> </w:t>
      </w:r>
      <w:r>
        <w:t>within</w:t>
      </w:r>
      <w:r w:rsidR="000D50D7" w:rsidRPr="000D50D7">
        <w:t xml:space="preserve"> </w:t>
      </w:r>
      <w:r>
        <w:t>a</w:t>
      </w:r>
      <w:r w:rsidR="000D50D7" w:rsidRPr="000D50D7">
        <w:t xml:space="preserve"> </w:t>
      </w:r>
      <w:r>
        <w:t>container</w:t>
      </w:r>
      <w:r w:rsidR="000D50D7" w:rsidRPr="000D50D7">
        <w:t xml:space="preserve"> </w:t>
      </w:r>
      <w:r>
        <w:t>sitting</w:t>
      </w:r>
      <w:r w:rsidR="000D50D7" w:rsidRPr="000D50D7">
        <w:t xml:space="preserve"> </w:t>
      </w:r>
      <w:r>
        <w:t>on</w:t>
      </w:r>
      <w:r w:rsidR="000D50D7" w:rsidRPr="000D50D7">
        <w:t xml:space="preserve"> </w:t>
      </w:r>
      <w:r>
        <w:t>a</w:t>
      </w:r>
      <w:r w:rsidR="000D50D7" w:rsidRPr="000D50D7">
        <w:t xml:space="preserve"> </w:t>
      </w:r>
      <w:r>
        <w:t>concrete</w:t>
      </w:r>
      <w:r w:rsidR="000D50D7" w:rsidRPr="000D50D7">
        <w:t xml:space="preserve"> </w:t>
      </w:r>
      <w:r>
        <w:t>foundation</w:t>
      </w:r>
      <w:r w:rsidR="000D50D7" w:rsidRPr="000D50D7">
        <w:t xml:space="preserve"> </w:t>
      </w:r>
      <w:r>
        <w:t>slab</w:t>
      </w:r>
      <w:r w:rsidR="000D50D7" w:rsidRPr="000D50D7">
        <w:t xml:space="preserve"> </w:t>
      </w:r>
      <w:r>
        <w:t>or</w:t>
      </w:r>
      <w:r w:rsidR="000D50D7" w:rsidRPr="000D50D7">
        <w:t xml:space="preserve"> </w:t>
      </w:r>
      <w:r>
        <w:t>placed</w:t>
      </w:r>
      <w:r w:rsidR="000D50D7" w:rsidRPr="000D50D7">
        <w:t xml:space="preserve"> </w:t>
      </w:r>
      <w:r>
        <w:t>on</w:t>
      </w:r>
      <w:r w:rsidR="000D50D7" w:rsidRPr="000D50D7">
        <w:t xml:space="preserve"> </w:t>
      </w:r>
      <w:r>
        <w:t>metal</w:t>
      </w:r>
      <w:r w:rsidR="000D50D7" w:rsidRPr="000D50D7">
        <w:t xml:space="preserve"> </w:t>
      </w:r>
      <w:r>
        <w:t>skids;</w:t>
      </w:r>
      <w:r w:rsidR="000D50D7" w:rsidRPr="000D50D7">
        <w:t xml:space="preserve"> </w:t>
      </w:r>
      <w:r>
        <w:t>or</w:t>
      </w:r>
    </w:p>
    <w:p w14:paraId="407B607D" w14:textId="77777777" w:rsidR="00283174" w:rsidRDefault="00283174" w:rsidP="00283174">
      <w:pPr>
        <w:pStyle w:val="N3"/>
      </w:pPr>
      <w:r>
        <w:t>string</w:t>
      </w:r>
      <w:r w:rsidR="000D50D7" w:rsidRPr="000D50D7">
        <w:t xml:space="preserve"> </w:t>
      </w:r>
      <w:r>
        <w:t>inverters</w:t>
      </w:r>
      <w:r w:rsidR="000D50D7" w:rsidRPr="000D50D7">
        <w:t xml:space="preserve"> </w:t>
      </w:r>
      <w:r>
        <w:t>attached</w:t>
      </w:r>
      <w:r w:rsidR="000D50D7" w:rsidRPr="000D50D7">
        <w:t xml:space="preserve"> </w:t>
      </w:r>
      <w:r>
        <w:t>either</w:t>
      </w:r>
      <w:r w:rsidR="000D50D7" w:rsidRPr="000D50D7">
        <w:t xml:space="preserve"> </w:t>
      </w:r>
      <w:r>
        <w:t>to</w:t>
      </w:r>
      <w:r w:rsidR="000D50D7" w:rsidRPr="000D50D7">
        <w:t xml:space="preserve"> </w:t>
      </w:r>
      <w:r>
        <w:t>mounting</w:t>
      </w:r>
      <w:r w:rsidR="000D50D7" w:rsidRPr="000D50D7">
        <w:t xml:space="preserve"> </w:t>
      </w:r>
      <w:r>
        <w:t>structures</w:t>
      </w:r>
      <w:r w:rsidR="000D50D7" w:rsidRPr="000D50D7">
        <w:t xml:space="preserve"> </w:t>
      </w:r>
      <w:r>
        <w:t>or</w:t>
      </w:r>
      <w:r w:rsidR="000D50D7" w:rsidRPr="000D50D7">
        <w:t xml:space="preserve"> </w:t>
      </w:r>
      <w:r>
        <w:t>a</w:t>
      </w:r>
      <w:r w:rsidR="000D50D7" w:rsidRPr="000D50D7">
        <w:t xml:space="preserve"> </w:t>
      </w:r>
      <w:r>
        <w:t>ground</w:t>
      </w:r>
      <w:r w:rsidR="000D50D7" w:rsidRPr="000D50D7">
        <w:t xml:space="preserve"> </w:t>
      </w:r>
      <w:r>
        <w:t>mounted</w:t>
      </w:r>
      <w:r w:rsidR="000D50D7" w:rsidRPr="000D50D7">
        <w:t xml:space="preserve"> </w:t>
      </w:r>
      <w:r>
        <w:t>frame,</w:t>
      </w:r>
      <w:r w:rsidR="000D50D7" w:rsidRPr="000D50D7">
        <w:t xml:space="preserve"> </w:t>
      </w:r>
      <w:r>
        <w:t>switchgear</w:t>
      </w:r>
      <w:r w:rsidR="000D50D7" w:rsidRPr="000D50D7">
        <w:t xml:space="preserve"> </w:t>
      </w:r>
      <w:r>
        <w:t>and</w:t>
      </w:r>
      <w:r w:rsidR="000D50D7" w:rsidRPr="000D50D7">
        <w:t xml:space="preserve"> </w:t>
      </w:r>
      <w:r>
        <w:t>transformers</w:t>
      </w:r>
      <w:r w:rsidR="000D50D7" w:rsidRPr="000D50D7">
        <w:t xml:space="preserve"> </w:t>
      </w:r>
      <w:r>
        <w:t>on</w:t>
      </w:r>
      <w:r w:rsidR="000D50D7" w:rsidRPr="000D50D7">
        <w:t xml:space="preserve"> </w:t>
      </w:r>
      <w:r>
        <w:t>a</w:t>
      </w:r>
      <w:r w:rsidR="000D50D7" w:rsidRPr="000D50D7">
        <w:t xml:space="preserve"> </w:t>
      </w:r>
      <w:r>
        <w:t>concrete</w:t>
      </w:r>
      <w:r w:rsidR="000D50D7" w:rsidRPr="000D50D7">
        <w:t xml:space="preserve"> </w:t>
      </w:r>
      <w:r>
        <w:t>foundation</w:t>
      </w:r>
      <w:r w:rsidR="000D50D7" w:rsidRPr="000D50D7">
        <w:t xml:space="preserve"> </w:t>
      </w:r>
      <w:r>
        <w:t>slab</w:t>
      </w:r>
      <w:r w:rsidR="000D50D7" w:rsidRPr="000D50D7">
        <w:t xml:space="preserve"> </w:t>
      </w:r>
      <w:r>
        <w:t>or</w:t>
      </w:r>
      <w:r w:rsidR="000D50D7" w:rsidRPr="000D50D7">
        <w:t xml:space="preserve"> </w:t>
      </w:r>
      <w:r>
        <w:t>placed</w:t>
      </w:r>
      <w:r w:rsidR="000D50D7" w:rsidRPr="000D50D7">
        <w:t xml:space="preserve"> </w:t>
      </w:r>
      <w:r>
        <w:t>on</w:t>
      </w:r>
      <w:r w:rsidR="000D50D7" w:rsidRPr="000D50D7">
        <w:t xml:space="preserve"> </w:t>
      </w:r>
      <w:r>
        <w:t>metal</w:t>
      </w:r>
      <w:r w:rsidR="000D50D7" w:rsidRPr="000D50D7">
        <w:t xml:space="preserve"> </w:t>
      </w:r>
      <w:r>
        <w:t>skids;</w:t>
      </w:r>
    </w:p>
    <w:p w14:paraId="58317CD1" w14:textId="77777777" w:rsidR="00283174" w:rsidRDefault="00283174" w:rsidP="00283174">
      <w:pPr>
        <w:pStyle w:val="DefPara"/>
      </w:pPr>
      <w:r>
        <w:t>“electrical</w:t>
      </w:r>
      <w:r w:rsidR="000D50D7" w:rsidRPr="000D50D7">
        <w:t xml:space="preserve"> </w:t>
      </w:r>
      <w:r>
        <w:t>cables”</w:t>
      </w:r>
      <w:r w:rsidR="000D50D7" w:rsidRPr="000D50D7">
        <w:t xml:space="preserve"> </w:t>
      </w:r>
      <w:r>
        <w:t>means—</w:t>
      </w:r>
    </w:p>
    <w:p w14:paraId="7D8E3CDB" w14:textId="77777777" w:rsidR="00283174" w:rsidRDefault="00283174" w:rsidP="000F1131">
      <w:pPr>
        <w:pStyle w:val="N3"/>
        <w:numPr>
          <w:ilvl w:val="2"/>
          <w:numId w:val="19"/>
        </w:numPr>
      </w:pPr>
      <w:r>
        <w:t>ca</w:t>
      </w:r>
      <w:bookmarkStart w:id="944" w:name="TOC27_07_2021_11_18_16_577"/>
      <w:bookmarkStart w:id="945" w:name="TOC27_07_2021_11_36_14_576"/>
      <w:bookmarkStart w:id="946" w:name="TOC27_07_2021_11_48_02_576"/>
      <w:bookmarkStart w:id="947" w:name="TOC27_07_2021_11_50_47_578"/>
      <w:bookmarkEnd w:id="944"/>
      <w:bookmarkEnd w:id="945"/>
      <w:bookmarkEnd w:id="946"/>
      <w:bookmarkEnd w:id="947"/>
      <w:r>
        <w:t>bles</w:t>
      </w:r>
      <w:r w:rsidR="000D50D7" w:rsidRPr="000D50D7">
        <w:t xml:space="preserve"> </w:t>
      </w:r>
      <w:r>
        <w:t>of</w:t>
      </w:r>
      <w:r w:rsidR="000D50D7" w:rsidRPr="000D50D7">
        <w:t xml:space="preserve"> </w:t>
      </w:r>
      <w:r>
        <w:t>differing</w:t>
      </w:r>
      <w:r w:rsidR="000D50D7" w:rsidRPr="000D50D7">
        <w:t xml:space="preserve"> </w:t>
      </w:r>
      <w:r>
        <w:t>types</w:t>
      </w:r>
      <w:r w:rsidR="000D50D7" w:rsidRPr="000D50D7">
        <w:t xml:space="preserve"> </w:t>
      </w:r>
      <w:r>
        <w:t>and</w:t>
      </w:r>
      <w:r w:rsidR="000D50D7" w:rsidRPr="000D50D7">
        <w:t xml:space="preserve"> </w:t>
      </w:r>
      <w:r>
        <w:t>voltages</w:t>
      </w:r>
      <w:r w:rsidR="000D50D7" w:rsidRPr="000D50D7">
        <w:t xml:space="preserve"> </w:t>
      </w:r>
      <w:r>
        <w:t>installed</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conducting</w:t>
      </w:r>
      <w:r w:rsidR="000D50D7" w:rsidRPr="000D50D7">
        <w:t xml:space="preserve"> </w:t>
      </w:r>
      <w:r>
        <w:t>electricity,</w:t>
      </w:r>
      <w:r w:rsidR="000D50D7" w:rsidRPr="000D50D7">
        <w:t xml:space="preserve"> </w:t>
      </w:r>
      <w:r>
        <w:t>auxiliary</w:t>
      </w:r>
      <w:r w:rsidR="000D50D7" w:rsidRPr="000D50D7">
        <w:t xml:space="preserve"> </w:t>
      </w:r>
      <w:r>
        <w:t>cables,</w:t>
      </w:r>
      <w:r w:rsidR="000D50D7" w:rsidRPr="000D50D7">
        <w:t xml:space="preserve"> </w:t>
      </w:r>
      <w:r>
        <w:t>cables</w:t>
      </w:r>
      <w:r w:rsidR="000D50D7" w:rsidRPr="000D50D7">
        <w:t xml:space="preserve"> </w:t>
      </w:r>
      <w:r>
        <w:t>connecting</w:t>
      </w:r>
      <w:r w:rsidR="000D50D7" w:rsidRPr="000D50D7">
        <w:t xml:space="preserve"> </w:t>
      </w:r>
      <w:r>
        <w:t>to</w:t>
      </w:r>
      <w:r w:rsidR="000D50D7" w:rsidRPr="000D50D7">
        <w:t xml:space="preserve"> </w:t>
      </w:r>
      <w:r>
        <w:t>direct</w:t>
      </w:r>
      <w:r w:rsidR="000D50D7" w:rsidRPr="000D50D7">
        <w:t xml:space="preserve"> </w:t>
      </w:r>
      <w:r>
        <w:t>current</w:t>
      </w:r>
      <w:r w:rsidR="000D50D7" w:rsidRPr="000D50D7">
        <w:t xml:space="preserve"> </w:t>
      </w:r>
      <w:r>
        <w:t>(DC)</w:t>
      </w:r>
      <w:r w:rsidR="000D50D7" w:rsidRPr="000D50D7">
        <w:t xml:space="preserve"> </w:t>
      </w:r>
      <w:r>
        <w:t>boxes,</w:t>
      </w:r>
      <w:r w:rsidR="000D50D7" w:rsidRPr="000D50D7">
        <w:t xml:space="preserve"> </w:t>
      </w:r>
      <w:r>
        <w:t>earthing</w:t>
      </w:r>
      <w:r w:rsidR="000D50D7" w:rsidRPr="000D50D7">
        <w:t xml:space="preserve"> </w:t>
      </w:r>
      <w:r>
        <w:t>cables</w:t>
      </w:r>
      <w:r w:rsidR="000D50D7" w:rsidRPr="000D50D7">
        <w:t xml:space="preserve"> </w:t>
      </w:r>
      <w:r>
        <w:t>and</w:t>
      </w:r>
      <w:r w:rsidR="000D50D7" w:rsidRPr="000D50D7">
        <w:t xml:space="preserve"> </w:t>
      </w:r>
      <w:r>
        <w:t>optical</w:t>
      </w:r>
      <w:r w:rsidR="000D50D7" w:rsidRPr="000D50D7">
        <w:t xml:space="preserve"> </w:t>
      </w:r>
      <w:r>
        <w:t>fibre</w:t>
      </w:r>
      <w:r w:rsidR="000D50D7" w:rsidRPr="000D50D7">
        <w:t xml:space="preserve"> </w:t>
      </w:r>
      <w:r>
        <w:t>cables;</w:t>
      </w:r>
      <w:r w:rsidR="000D50D7" w:rsidRPr="000D50D7">
        <w:t xml:space="preserve"> </w:t>
      </w:r>
      <w:r>
        <w:t>and</w:t>
      </w:r>
    </w:p>
    <w:p w14:paraId="54C1A314" w14:textId="77777777" w:rsidR="00283174" w:rsidRDefault="00283174" w:rsidP="00283174">
      <w:pPr>
        <w:pStyle w:val="N3"/>
      </w:pPr>
      <w:r>
        <w:t>works</w:t>
      </w:r>
      <w:r w:rsidR="000D50D7" w:rsidRPr="000D50D7">
        <w:t xml:space="preserve"> </w:t>
      </w:r>
      <w:r>
        <w:t>associated</w:t>
      </w:r>
      <w:r w:rsidR="000D50D7" w:rsidRPr="000D50D7">
        <w:t xml:space="preserve"> </w:t>
      </w:r>
      <w:r>
        <w:t>with</w:t>
      </w:r>
      <w:r w:rsidR="000D50D7" w:rsidRPr="000D50D7">
        <w:t xml:space="preserve"> </w:t>
      </w:r>
      <w:r>
        <w:t>cable</w:t>
      </w:r>
      <w:r w:rsidR="000D50D7" w:rsidRPr="000D50D7">
        <w:t xml:space="preserve"> </w:t>
      </w:r>
      <w:r>
        <w:t>laying</w:t>
      </w:r>
      <w:r w:rsidR="000D50D7" w:rsidRPr="000D50D7">
        <w:t xml:space="preserve"> </w:t>
      </w:r>
      <w:r>
        <w:t>including</w:t>
      </w:r>
      <w:r w:rsidR="000D50D7" w:rsidRPr="000D50D7">
        <w:t xml:space="preserve"> </w:t>
      </w:r>
      <w:r>
        <w:t>jointing</w:t>
      </w:r>
      <w:r w:rsidR="000D50D7" w:rsidRPr="000D50D7">
        <w:t xml:space="preserve"> </w:t>
      </w:r>
      <w:r>
        <w:t>pits,</w:t>
      </w:r>
      <w:r w:rsidR="000D50D7" w:rsidRPr="000D50D7">
        <w:t xml:space="preserve"> </w:t>
      </w:r>
      <w:r>
        <w:t>hardstanding</w:t>
      </w:r>
      <w:r w:rsidR="000D50D7" w:rsidRPr="000D50D7">
        <w:t xml:space="preserve"> </w:t>
      </w:r>
      <w:r>
        <w:t>adjoining</w:t>
      </w:r>
      <w:r w:rsidR="000D50D7" w:rsidRPr="000D50D7">
        <w:t xml:space="preserve"> </w:t>
      </w:r>
      <w:r>
        <w:t>the</w:t>
      </w:r>
      <w:r w:rsidR="000D50D7" w:rsidRPr="000D50D7">
        <w:t xml:space="preserve"> </w:t>
      </w:r>
      <w:r>
        <w:t>jointing</w:t>
      </w:r>
      <w:r w:rsidR="000D50D7" w:rsidRPr="000D50D7">
        <w:t xml:space="preserve"> </w:t>
      </w:r>
      <w:r>
        <w:t>pits,</w:t>
      </w:r>
      <w:r w:rsidR="000D50D7" w:rsidRPr="000D50D7">
        <w:t xml:space="preserve"> </w:t>
      </w:r>
      <w:r>
        <w:t>combiner</w:t>
      </w:r>
      <w:r w:rsidR="000D50D7" w:rsidRPr="000D50D7">
        <w:t xml:space="preserve"> </w:t>
      </w:r>
      <w:r>
        <w:t>boxes,</w:t>
      </w:r>
      <w:r w:rsidR="000D50D7" w:rsidRPr="000D50D7">
        <w:t xml:space="preserve"> </w:t>
      </w:r>
      <w:r>
        <w:t>fibre</w:t>
      </w:r>
      <w:r w:rsidR="000D50D7" w:rsidRPr="000D50D7">
        <w:t xml:space="preserve"> </w:t>
      </w:r>
      <w:r>
        <w:t>bays,</w:t>
      </w:r>
      <w:r w:rsidR="000D50D7" w:rsidRPr="000D50D7">
        <w:t xml:space="preserve"> </w:t>
      </w:r>
      <w:r>
        <w:t>cable</w:t>
      </w:r>
      <w:r w:rsidR="000D50D7" w:rsidRPr="000D50D7">
        <w:t xml:space="preserve"> </w:t>
      </w:r>
      <w:r>
        <w:t>ducts,</w:t>
      </w:r>
      <w:r w:rsidR="000D50D7" w:rsidRPr="000D50D7">
        <w:t xml:space="preserve"> </w:t>
      </w:r>
      <w:r>
        <w:t>cable</w:t>
      </w:r>
      <w:r w:rsidR="000D50D7" w:rsidRPr="000D50D7">
        <w:t xml:space="preserve"> </w:t>
      </w:r>
      <w:r>
        <w:t>protection,</w:t>
      </w:r>
      <w:r w:rsidR="000D50D7" w:rsidRPr="000D50D7">
        <w:t xml:space="preserve"> </w:t>
      </w:r>
      <w:r>
        <w:t>joint</w:t>
      </w:r>
      <w:r w:rsidR="000D50D7" w:rsidRPr="000D50D7">
        <w:t xml:space="preserve"> </w:t>
      </w:r>
      <w:r>
        <w:t>protection,</w:t>
      </w:r>
      <w:r w:rsidR="000D50D7" w:rsidRPr="000D50D7">
        <w:t xml:space="preserve"> </w:t>
      </w:r>
      <w:r>
        <w:t>manholes,</w:t>
      </w:r>
      <w:r w:rsidR="000D50D7" w:rsidRPr="000D50D7">
        <w:t xml:space="preserve"> </w:t>
      </w:r>
      <w:r>
        <w:t>kiosks,</w:t>
      </w:r>
      <w:r w:rsidR="000D50D7" w:rsidRPr="000D50D7">
        <w:t xml:space="preserve"> </w:t>
      </w:r>
      <w:r>
        <w:t>marker</w:t>
      </w:r>
      <w:r w:rsidR="000D50D7" w:rsidRPr="000D50D7">
        <w:t xml:space="preserve"> </w:t>
      </w:r>
      <w:r>
        <w:t>posts,</w:t>
      </w:r>
      <w:r w:rsidR="000D50D7" w:rsidRPr="000D50D7">
        <w:t xml:space="preserve"> </w:t>
      </w:r>
      <w:r>
        <w:t>underground</w:t>
      </w:r>
      <w:r w:rsidR="000D50D7" w:rsidRPr="000D50D7">
        <w:t xml:space="preserve"> </w:t>
      </w:r>
      <w:r>
        <w:t>cable</w:t>
      </w:r>
      <w:r w:rsidR="000D50D7" w:rsidRPr="000D50D7">
        <w:t xml:space="preserve"> </w:t>
      </w:r>
      <w:r>
        <w:t>marker,</w:t>
      </w:r>
      <w:r w:rsidR="000D50D7" w:rsidRPr="000D50D7">
        <w:t xml:space="preserve"> </w:t>
      </w:r>
      <w:r>
        <w:t>tiles</w:t>
      </w:r>
      <w:r w:rsidR="000D50D7" w:rsidRPr="000D50D7">
        <w:t xml:space="preserve"> </w:t>
      </w:r>
      <w:r>
        <w:t>and</w:t>
      </w:r>
      <w:r w:rsidR="000D50D7" w:rsidRPr="000D50D7">
        <w:t xml:space="preserve"> </w:t>
      </w:r>
      <w:r>
        <w:t>tape,</w:t>
      </w:r>
      <w:r w:rsidR="000D50D7" w:rsidRPr="000D50D7">
        <w:t xml:space="preserve"> </w:t>
      </w:r>
      <w:r>
        <w:t>send</w:t>
      </w:r>
      <w:r w:rsidR="000D50D7" w:rsidRPr="000D50D7">
        <w:t xml:space="preserve"> </w:t>
      </w:r>
      <w:r>
        <w:t>and</w:t>
      </w:r>
      <w:r w:rsidR="000D50D7" w:rsidRPr="000D50D7">
        <w:t xml:space="preserve"> </w:t>
      </w:r>
      <w:r>
        <w:t>receive</w:t>
      </w:r>
      <w:r w:rsidR="000D50D7" w:rsidRPr="000D50D7">
        <w:t xml:space="preserve"> </w:t>
      </w:r>
      <w:r>
        <w:t>pits</w:t>
      </w:r>
      <w:r w:rsidR="000D50D7" w:rsidRPr="000D50D7">
        <w:t xml:space="preserve"> </w:t>
      </w:r>
      <w:r>
        <w:t>for</w:t>
      </w:r>
      <w:r w:rsidR="000D50D7" w:rsidRPr="000D50D7">
        <w:t xml:space="preserve"> </w:t>
      </w:r>
      <w:r>
        <w:t>horizontal</w:t>
      </w:r>
      <w:r w:rsidR="000D50D7" w:rsidRPr="000D50D7">
        <w:t xml:space="preserve"> </w:t>
      </w:r>
      <w:r>
        <w:t>directional</w:t>
      </w:r>
      <w:r w:rsidR="000D50D7" w:rsidRPr="000D50D7">
        <w:t xml:space="preserve"> </w:t>
      </w:r>
      <w:r>
        <w:t>drilling,</w:t>
      </w:r>
      <w:r w:rsidR="000D50D7" w:rsidRPr="000D50D7">
        <w:t xml:space="preserve"> </w:t>
      </w:r>
      <w:r>
        <w:t>trenching,</w:t>
      </w:r>
      <w:r w:rsidR="000D50D7" w:rsidRPr="000D50D7">
        <w:t xml:space="preserve"> </w:t>
      </w:r>
      <w:r>
        <w:t>lighting,</w:t>
      </w:r>
      <w:r w:rsidR="000D50D7" w:rsidRPr="000D50D7">
        <w:t xml:space="preserve"> </w:t>
      </w:r>
      <w:r>
        <w:t>and</w:t>
      </w:r>
      <w:r w:rsidR="000D50D7" w:rsidRPr="000D50D7">
        <w:t xml:space="preserve"> </w:t>
      </w:r>
      <w:r>
        <w:t>a</w:t>
      </w:r>
      <w:r w:rsidR="000D50D7" w:rsidRPr="000D50D7">
        <w:t xml:space="preserve"> </w:t>
      </w:r>
      <w:r>
        <w:t>pit</w:t>
      </w:r>
      <w:r w:rsidR="000D50D7" w:rsidRPr="000D50D7">
        <w:t xml:space="preserve"> </w:t>
      </w:r>
      <w:r>
        <w:t>or</w:t>
      </w:r>
      <w:r w:rsidR="000D50D7" w:rsidRPr="000D50D7">
        <w:t xml:space="preserve"> </w:t>
      </w:r>
      <w:r>
        <w:t>container</w:t>
      </w:r>
      <w:r w:rsidR="000D50D7" w:rsidRPr="000D50D7">
        <w:t xml:space="preserve"> </w:t>
      </w:r>
      <w:r>
        <w:t>to</w:t>
      </w:r>
      <w:r w:rsidR="000D50D7" w:rsidRPr="000D50D7">
        <w:t xml:space="preserve"> </w:t>
      </w:r>
      <w:r>
        <w:t>capture</w:t>
      </w:r>
      <w:r w:rsidR="000D50D7" w:rsidRPr="000D50D7">
        <w:t xml:space="preserve"> </w:t>
      </w:r>
      <w:r>
        <w:t>fluids</w:t>
      </w:r>
      <w:r w:rsidR="000D50D7" w:rsidRPr="000D50D7">
        <w:t xml:space="preserve"> </w:t>
      </w:r>
      <w:r>
        <w:t>associated</w:t>
      </w:r>
      <w:r w:rsidR="000D50D7" w:rsidRPr="000D50D7">
        <w:t xml:space="preserve"> </w:t>
      </w:r>
      <w:r>
        <w:t>with</w:t>
      </w:r>
      <w:r w:rsidR="000D50D7" w:rsidRPr="000D50D7">
        <w:t xml:space="preserve"> </w:t>
      </w:r>
      <w:r>
        <w:t>drilling;</w:t>
      </w:r>
    </w:p>
    <w:p w14:paraId="239A2A7B" w14:textId="77777777" w:rsidR="00283174" w:rsidRDefault="00283174" w:rsidP="00283174">
      <w:pPr>
        <w:pStyle w:val="DefPara"/>
      </w:pPr>
      <w:r>
        <w:t>“energy</w:t>
      </w:r>
      <w:r w:rsidR="000D50D7" w:rsidRPr="000D50D7">
        <w:t xml:space="preserve"> </w:t>
      </w:r>
      <w:r>
        <w:t>storage”</w:t>
      </w:r>
      <w:r w:rsidR="000D50D7" w:rsidRPr="000D50D7">
        <w:t xml:space="preserve"> </w:t>
      </w:r>
      <w:r>
        <w:t>means</w:t>
      </w:r>
      <w:r w:rsidR="000D50D7" w:rsidRPr="000D50D7">
        <w:t xml:space="preserve"> </w:t>
      </w:r>
      <w:r>
        <w:t>equipment</w:t>
      </w:r>
      <w:r w:rsidR="000D50D7" w:rsidRPr="000D50D7">
        <w:t xml:space="preserve"> </w:t>
      </w:r>
      <w:r>
        <w:t>used</w:t>
      </w:r>
      <w:r w:rsidR="000D50D7" w:rsidRPr="000D50D7">
        <w:t xml:space="preserve"> </w:t>
      </w:r>
      <w:r>
        <w:t>for</w:t>
      </w:r>
      <w:r w:rsidR="000D50D7" w:rsidRPr="000D50D7">
        <w:t xml:space="preserve"> </w:t>
      </w:r>
      <w:r>
        <w:t>the</w:t>
      </w:r>
      <w:r w:rsidR="000D50D7" w:rsidRPr="000D50D7">
        <w:t xml:space="preserve"> </w:t>
      </w:r>
      <w:r>
        <w:t>storage</w:t>
      </w:r>
      <w:r w:rsidR="000D50D7" w:rsidRPr="000D50D7">
        <w:t xml:space="preserve"> </w:t>
      </w:r>
      <w:r>
        <w:t>of</w:t>
      </w:r>
      <w:r w:rsidR="000D50D7" w:rsidRPr="000D50D7">
        <w:t xml:space="preserve"> </w:t>
      </w:r>
      <w:r>
        <w:t>electrical</w:t>
      </w:r>
      <w:r w:rsidR="000D50D7" w:rsidRPr="000D50D7">
        <w:t xml:space="preserve"> </w:t>
      </w:r>
      <w:r>
        <w:t>energy;</w:t>
      </w:r>
    </w:p>
    <w:p w14:paraId="6C5C7FF5" w14:textId="77777777" w:rsidR="00283174" w:rsidRDefault="00283174" w:rsidP="00283174">
      <w:pPr>
        <w:pStyle w:val="DefPara"/>
      </w:pPr>
      <w:r>
        <w:t>“existing</w:t>
      </w:r>
      <w:r w:rsidR="000D50D7" w:rsidRPr="000D50D7">
        <w:t xml:space="preserve"> </w:t>
      </w:r>
      <w:r>
        <w:t>substation”</w:t>
      </w:r>
      <w:r w:rsidR="000D50D7" w:rsidRPr="000D50D7">
        <w:t xml:space="preserve"> </w:t>
      </w:r>
      <w:r>
        <w:t>means</w:t>
      </w:r>
      <w:r w:rsidR="000D50D7" w:rsidRPr="000D50D7">
        <w:t xml:space="preserve"> </w:t>
      </w:r>
      <w:r>
        <w:t>the</w:t>
      </w:r>
      <w:r w:rsidR="000D50D7" w:rsidRPr="000D50D7">
        <w:t xml:space="preserve"> </w:t>
      </w:r>
      <w:r>
        <w:t>existing</w:t>
      </w:r>
      <w:r w:rsidR="000D50D7" w:rsidRPr="000D50D7">
        <w:t xml:space="preserve"> </w:t>
      </w:r>
      <w:r>
        <w:t>substation</w:t>
      </w:r>
      <w:r w:rsidR="000D50D7" w:rsidRPr="000D50D7">
        <w:t xml:space="preserve"> </w:t>
      </w:r>
      <w:r>
        <w:t>at</w:t>
      </w:r>
      <w:r w:rsidR="000D50D7" w:rsidRPr="000D50D7">
        <w:t xml:space="preserve"> </w:t>
      </w:r>
      <w:r>
        <w:t>Bulls</w:t>
      </w:r>
      <w:r w:rsidR="000D50D7" w:rsidRPr="000D50D7">
        <w:t xml:space="preserve"> </w:t>
      </w:r>
      <w:r>
        <w:t>Lodge</w:t>
      </w:r>
      <w:r w:rsidR="000D50D7" w:rsidRPr="000D50D7">
        <w:t xml:space="preserve"> </w:t>
      </w:r>
      <w:r>
        <w:t>Substation,</w:t>
      </w:r>
      <w:r w:rsidR="000D50D7" w:rsidRPr="000D50D7">
        <w:t xml:space="preserve"> </w:t>
      </w:r>
      <w:r>
        <w:t>Boreham,</w:t>
      </w:r>
      <w:r w:rsidR="000D50D7" w:rsidRPr="000D50D7">
        <w:t xml:space="preserve"> </w:t>
      </w:r>
      <w:r>
        <w:t>Chelmsford</w:t>
      </w:r>
      <w:r w:rsidR="000D50D7" w:rsidRPr="000D50D7">
        <w:t xml:space="preserve"> </w:t>
      </w:r>
      <w:r>
        <w:t>CM3</w:t>
      </w:r>
      <w:r w:rsidR="000D50D7" w:rsidRPr="000D50D7">
        <w:t xml:space="preserve"> </w:t>
      </w:r>
      <w:r>
        <w:t>3JQ,</w:t>
      </w:r>
      <w:r w:rsidR="000D50D7" w:rsidRPr="000D50D7">
        <w:t xml:space="preserve"> </w:t>
      </w:r>
      <w:r>
        <w:t>owned</w:t>
      </w:r>
      <w:r w:rsidR="000D50D7" w:rsidRPr="000D50D7">
        <w:t xml:space="preserve"> </w:t>
      </w:r>
      <w:r>
        <w:t>and</w:t>
      </w:r>
      <w:r w:rsidR="000D50D7" w:rsidRPr="000D50D7">
        <w:t xml:space="preserve"> </w:t>
      </w:r>
      <w:r>
        <w:t>operated</w:t>
      </w:r>
      <w:r w:rsidR="000D50D7" w:rsidRPr="000D50D7">
        <w:t xml:space="preserve"> </w:t>
      </w:r>
      <w:r>
        <w:t>by</w:t>
      </w:r>
      <w:r w:rsidR="000D50D7" w:rsidRPr="000D50D7">
        <w:t xml:space="preserve"> </w:t>
      </w:r>
      <w:r>
        <w:t>National</w:t>
      </w:r>
      <w:r w:rsidR="000D50D7" w:rsidRPr="000D50D7">
        <w:t xml:space="preserve"> </w:t>
      </w:r>
      <w:r>
        <w:t>Grid</w:t>
      </w:r>
      <w:r w:rsidR="000D50D7" w:rsidRPr="000D50D7">
        <w:t xml:space="preserve"> </w:t>
      </w:r>
      <w:r>
        <w:t>Electricity</w:t>
      </w:r>
      <w:r w:rsidR="000D50D7" w:rsidRPr="000D50D7">
        <w:t xml:space="preserve"> </w:t>
      </w:r>
      <w:r>
        <w:t>Transmission</w:t>
      </w:r>
      <w:r w:rsidR="000D50D7" w:rsidRPr="000D50D7">
        <w:t xml:space="preserve"> </w:t>
      </w:r>
      <w:r>
        <w:t>plc;</w:t>
      </w:r>
    </w:p>
    <w:p w14:paraId="33A5BA96" w14:textId="77777777" w:rsidR="00283174" w:rsidRDefault="00283174" w:rsidP="00283174">
      <w:pPr>
        <w:pStyle w:val="DefPara"/>
      </w:pPr>
      <w:r>
        <w:t>“inverter”</w:t>
      </w:r>
      <w:r w:rsidR="000D50D7" w:rsidRPr="000D50D7">
        <w:t xml:space="preserve"> </w:t>
      </w:r>
      <w:r>
        <w:t>means</w:t>
      </w:r>
      <w:r w:rsidR="000D50D7" w:rsidRPr="000D50D7">
        <w:t xml:space="preserve"> </w:t>
      </w:r>
      <w:r>
        <w:t>electrical</w:t>
      </w:r>
      <w:r w:rsidR="000D50D7" w:rsidRPr="000D50D7">
        <w:t xml:space="preserve"> </w:t>
      </w:r>
      <w:r>
        <w:t>equipment</w:t>
      </w:r>
      <w:r w:rsidR="000D50D7" w:rsidRPr="000D50D7">
        <w:t xml:space="preserve"> </w:t>
      </w:r>
      <w:r>
        <w:t>required</w:t>
      </w:r>
      <w:r w:rsidR="000D50D7" w:rsidRPr="000D50D7">
        <w:t xml:space="preserve"> </w:t>
      </w:r>
      <w:r>
        <w:t>to</w:t>
      </w:r>
      <w:r w:rsidR="000D50D7" w:rsidRPr="000D50D7">
        <w:t xml:space="preserve"> </w:t>
      </w:r>
      <w:r>
        <w:t>convert</w:t>
      </w:r>
      <w:r w:rsidR="000D50D7" w:rsidRPr="000D50D7">
        <w:t xml:space="preserve"> </w:t>
      </w:r>
      <w:r>
        <w:t>direct</w:t>
      </w:r>
      <w:r w:rsidR="000D50D7" w:rsidRPr="000D50D7">
        <w:t xml:space="preserve"> </w:t>
      </w:r>
      <w:r>
        <w:t>current</w:t>
      </w:r>
      <w:r w:rsidR="000D50D7" w:rsidRPr="000D50D7">
        <w:t xml:space="preserve"> </w:t>
      </w:r>
      <w:r>
        <w:t>power</w:t>
      </w:r>
      <w:r w:rsidR="000D50D7" w:rsidRPr="000D50D7">
        <w:t xml:space="preserve"> </w:t>
      </w:r>
      <w:r>
        <w:t>to</w:t>
      </w:r>
      <w:r w:rsidR="000D50D7" w:rsidRPr="000D50D7">
        <w:t xml:space="preserve"> </w:t>
      </w:r>
      <w:r>
        <w:t>alternating</w:t>
      </w:r>
      <w:r w:rsidR="000D50D7" w:rsidRPr="000D50D7">
        <w:t xml:space="preserve"> </w:t>
      </w:r>
      <w:r>
        <w:t>current;</w:t>
      </w:r>
    </w:p>
    <w:p w14:paraId="77F3EB93" w14:textId="77777777" w:rsidR="00283174" w:rsidRDefault="00283174" w:rsidP="00283174">
      <w:pPr>
        <w:pStyle w:val="DefPara"/>
      </w:pPr>
      <w:r>
        <w:t>“mounting</w:t>
      </w:r>
      <w:r w:rsidR="000D50D7" w:rsidRPr="000D50D7">
        <w:t xml:space="preserve"> </w:t>
      </w:r>
      <w:r>
        <w:t>structure”</w:t>
      </w:r>
      <w:r w:rsidR="000D50D7" w:rsidRPr="000D50D7">
        <w:t xml:space="preserve"> </w:t>
      </w:r>
      <w:r>
        <w:t>means</w:t>
      </w:r>
      <w:r w:rsidR="000D50D7" w:rsidRPr="000D50D7">
        <w:t xml:space="preserve"> </w:t>
      </w:r>
      <w:r>
        <w:t>a</w:t>
      </w:r>
      <w:r w:rsidR="000D50D7" w:rsidRPr="000D50D7">
        <w:t xml:space="preserve"> </w:t>
      </w:r>
      <w:r>
        <w:t>frame</w:t>
      </w:r>
      <w:r w:rsidR="000D50D7" w:rsidRPr="000D50D7">
        <w:t xml:space="preserve"> </w:t>
      </w:r>
      <w:r>
        <w:t>or</w:t>
      </w:r>
      <w:r w:rsidR="000D50D7" w:rsidRPr="000D50D7">
        <w:t xml:space="preserve"> </w:t>
      </w:r>
      <w:r>
        <w:t>rack</w:t>
      </w:r>
      <w:r w:rsidR="000D50D7" w:rsidRPr="000D50D7">
        <w:t xml:space="preserve"> </w:t>
      </w:r>
      <w:r>
        <w:t>made</w:t>
      </w:r>
      <w:r w:rsidR="000D50D7" w:rsidRPr="000D50D7">
        <w:t xml:space="preserve"> </w:t>
      </w:r>
      <w:r>
        <w:t>of</w:t>
      </w:r>
      <w:r w:rsidR="000D50D7" w:rsidRPr="000D50D7">
        <w:t xml:space="preserve"> </w:t>
      </w:r>
      <w:r>
        <w:t>galvanised</w:t>
      </w:r>
      <w:r w:rsidR="000D50D7" w:rsidRPr="000D50D7">
        <w:t xml:space="preserve"> </w:t>
      </w:r>
      <w:r>
        <w:t>steel,</w:t>
      </w:r>
      <w:r w:rsidR="000D50D7" w:rsidRPr="000D50D7">
        <w:t xml:space="preserve"> </w:t>
      </w:r>
      <w:r>
        <w:t>anodised</w:t>
      </w:r>
      <w:r w:rsidR="000D50D7" w:rsidRPr="000D50D7">
        <w:t xml:space="preserve"> </w:t>
      </w:r>
      <w:r>
        <w:t>aluminium</w:t>
      </w:r>
      <w:r w:rsidR="000D50D7" w:rsidRPr="000D50D7">
        <w:t xml:space="preserve"> </w:t>
      </w:r>
      <w:r>
        <w:t>or</w:t>
      </w:r>
      <w:r w:rsidR="000D50D7" w:rsidRPr="000D50D7">
        <w:t xml:space="preserve"> </w:t>
      </w:r>
      <w:r>
        <w:t>other</w:t>
      </w:r>
      <w:r w:rsidR="000D50D7" w:rsidRPr="000D50D7">
        <w:t xml:space="preserve"> </w:t>
      </w:r>
      <w:r>
        <w:t>material</w:t>
      </w:r>
      <w:r w:rsidR="000D50D7" w:rsidRPr="000D50D7">
        <w:t xml:space="preserve"> </w:t>
      </w:r>
      <w:r>
        <w:t>designed</w:t>
      </w:r>
      <w:r w:rsidR="000D50D7" w:rsidRPr="000D50D7">
        <w:t xml:space="preserve"> </w:t>
      </w:r>
      <w:r>
        <w:t>to</w:t>
      </w:r>
      <w:r w:rsidR="000D50D7" w:rsidRPr="000D50D7">
        <w:t xml:space="preserve"> </w:t>
      </w:r>
      <w:r>
        <w:t>support</w:t>
      </w:r>
      <w:r w:rsidR="000D50D7" w:rsidRPr="000D50D7">
        <w:t xml:space="preserve"> </w:t>
      </w:r>
      <w:r>
        <w:t>the</w:t>
      </w:r>
      <w:r w:rsidR="000D50D7" w:rsidRPr="000D50D7">
        <w:t xml:space="preserve"> </w:t>
      </w:r>
      <w:r>
        <w:t>solar</w:t>
      </w:r>
      <w:r w:rsidR="000D50D7" w:rsidRPr="000D50D7">
        <w:t xml:space="preserve"> </w:t>
      </w:r>
      <w:r>
        <w:t>panels</w:t>
      </w:r>
      <w:r w:rsidR="000D50D7" w:rsidRPr="000D50D7">
        <w:t xml:space="preserve"> </w:t>
      </w:r>
      <w:r>
        <w:t>and</w:t>
      </w:r>
      <w:r w:rsidR="000D50D7" w:rsidRPr="000D50D7">
        <w:t xml:space="preserve"> </w:t>
      </w:r>
      <w:r>
        <w:t>mounted</w:t>
      </w:r>
      <w:r w:rsidR="000D50D7" w:rsidRPr="000D50D7">
        <w:t xml:space="preserve"> </w:t>
      </w:r>
      <w:r>
        <w:t>on</w:t>
      </w:r>
      <w:r w:rsidR="000D50D7" w:rsidRPr="000D50D7">
        <w:t xml:space="preserve"> </w:t>
      </w:r>
      <w:r>
        <w:t>piles</w:t>
      </w:r>
      <w:r w:rsidR="000D50D7" w:rsidRPr="000D50D7">
        <w:t xml:space="preserve"> </w:t>
      </w:r>
      <w:r>
        <w:t>driven</w:t>
      </w:r>
      <w:r w:rsidR="000D50D7" w:rsidRPr="000D50D7">
        <w:t xml:space="preserve"> </w:t>
      </w:r>
      <w:r>
        <w:t>into</w:t>
      </w:r>
      <w:r w:rsidR="000D50D7" w:rsidRPr="000D50D7">
        <w:t xml:space="preserve"> </w:t>
      </w:r>
      <w:r>
        <w:t>the</w:t>
      </w:r>
      <w:r w:rsidR="000D50D7" w:rsidRPr="000D50D7">
        <w:t xml:space="preserve"> </w:t>
      </w:r>
      <w:r>
        <w:t>ground,</w:t>
      </w:r>
      <w:r w:rsidR="000D50D7" w:rsidRPr="000D50D7">
        <w:t xml:space="preserve"> </w:t>
      </w:r>
      <w:r>
        <w:t>piles</w:t>
      </w:r>
      <w:r w:rsidR="000D50D7" w:rsidRPr="000D50D7">
        <w:t xml:space="preserve"> </w:t>
      </w:r>
      <w:r>
        <w:t>rammed</w:t>
      </w:r>
      <w:r w:rsidR="000D50D7" w:rsidRPr="000D50D7">
        <w:t xml:space="preserve"> </w:t>
      </w:r>
      <w:r>
        <w:t>into</w:t>
      </w:r>
      <w:r w:rsidR="000D50D7" w:rsidRPr="000D50D7">
        <w:t xml:space="preserve"> </w:t>
      </w:r>
      <w:r>
        <w:t>a</w:t>
      </w:r>
      <w:r w:rsidR="000D50D7" w:rsidRPr="000D50D7">
        <w:t xml:space="preserve"> </w:t>
      </w:r>
      <w:r>
        <w:t>pre-drilled</w:t>
      </w:r>
      <w:r w:rsidR="000D50D7" w:rsidRPr="000D50D7">
        <w:t xml:space="preserve"> </w:t>
      </w:r>
      <w:r>
        <w:t>hole,</w:t>
      </w:r>
      <w:r w:rsidR="000D50D7" w:rsidRPr="000D50D7">
        <w:t xml:space="preserve"> </w:t>
      </w:r>
      <w:r>
        <w:t>a</w:t>
      </w:r>
      <w:r w:rsidR="000D50D7" w:rsidRPr="000D50D7">
        <w:t xml:space="preserve"> </w:t>
      </w:r>
      <w:r>
        <w:t>pillar</w:t>
      </w:r>
      <w:r w:rsidR="000D50D7" w:rsidRPr="000D50D7">
        <w:t xml:space="preserve"> </w:t>
      </w:r>
      <w:r>
        <w:t>attaching</w:t>
      </w:r>
      <w:r w:rsidR="000D50D7" w:rsidRPr="000D50D7">
        <w:t xml:space="preserve"> </w:t>
      </w:r>
      <w:r>
        <w:t>to</w:t>
      </w:r>
      <w:r w:rsidR="000D50D7" w:rsidRPr="000D50D7">
        <w:t xml:space="preserve"> </w:t>
      </w:r>
      <w:r>
        <w:t>a</w:t>
      </w:r>
      <w:r w:rsidR="000D50D7" w:rsidRPr="000D50D7">
        <w:t xml:space="preserve"> </w:t>
      </w:r>
      <w:r>
        <w:t>steel</w:t>
      </w:r>
      <w:r w:rsidR="000D50D7" w:rsidRPr="000D50D7">
        <w:t xml:space="preserve"> </w:t>
      </w:r>
      <w:r>
        <w:t>ground</w:t>
      </w:r>
      <w:r w:rsidR="000D50D7" w:rsidRPr="000D50D7">
        <w:t xml:space="preserve"> </w:t>
      </w:r>
      <w:r>
        <w:t>screw,</w:t>
      </w:r>
      <w:r w:rsidR="000D50D7" w:rsidRPr="000D50D7">
        <w:t xml:space="preserve"> </w:t>
      </w:r>
      <w:r>
        <w:t>or</w:t>
      </w:r>
      <w:r w:rsidR="000D50D7" w:rsidRPr="000D50D7">
        <w:t xml:space="preserve"> </w:t>
      </w:r>
      <w:r>
        <w:t>pillars</w:t>
      </w:r>
      <w:r w:rsidR="000D50D7" w:rsidRPr="000D50D7">
        <w:t xml:space="preserve"> </w:t>
      </w:r>
      <w:r>
        <w:t>fixed</w:t>
      </w:r>
      <w:r w:rsidR="000D50D7" w:rsidRPr="000D50D7">
        <w:t xml:space="preserve"> </w:t>
      </w:r>
      <w:r>
        <w:t>to</w:t>
      </w:r>
      <w:r w:rsidR="000D50D7" w:rsidRPr="000D50D7">
        <w:t xml:space="preserve"> </w:t>
      </w:r>
      <w:r>
        <w:t>a</w:t>
      </w:r>
      <w:r w:rsidR="000D50D7" w:rsidRPr="000D50D7">
        <w:t xml:space="preserve"> </w:t>
      </w:r>
      <w:r>
        <w:t>concrete</w:t>
      </w:r>
      <w:r w:rsidR="000D50D7" w:rsidRPr="000D50D7">
        <w:t xml:space="preserve"> </w:t>
      </w:r>
      <w:r>
        <w:t>foundation;</w:t>
      </w:r>
    </w:p>
    <w:p w14:paraId="63A1537F" w14:textId="77777777" w:rsidR="00283174" w:rsidRDefault="00283174" w:rsidP="00283174">
      <w:pPr>
        <w:pStyle w:val="DefPara"/>
      </w:pPr>
      <w:r>
        <w:t>“permissive</w:t>
      </w:r>
      <w:r w:rsidR="000D50D7" w:rsidRPr="000D50D7">
        <w:t xml:space="preserve"> </w:t>
      </w:r>
      <w:r>
        <w:t>paths”</w:t>
      </w:r>
      <w:r w:rsidR="000D50D7" w:rsidRPr="000D50D7">
        <w:t xml:space="preserve"> </w:t>
      </w:r>
      <w:r>
        <w:t>means</w:t>
      </w:r>
      <w:r w:rsidR="000D50D7" w:rsidRPr="000D50D7">
        <w:t xml:space="preserve"> </w:t>
      </w:r>
      <w:r>
        <w:t>new</w:t>
      </w:r>
      <w:r w:rsidR="000D50D7" w:rsidRPr="000D50D7">
        <w:t xml:space="preserve"> </w:t>
      </w:r>
      <w:r>
        <w:t>access</w:t>
      </w:r>
      <w:r w:rsidR="000D50D7" w:rsidRPr="000D50D7">
        <w:t xml:space="preserve"> </w:t>
      </w:r>
      <w:r>
        <w:t>tracks</w:t>
      </w:r>
      <w:r w:rsidR="000D50D7" w:rsidRPr="000D50D7">
        <w:t xml:space="preserve"> </w:t>
      </w:r>
      <w:r>
        <w:t>providing</w:t>
      </w:r>
      <w:r w:rsidR="000D50D7" w:rsidRPr="000D50D7">
        <w:t xml:space="preserve"> </w:t>
      </w:r>
      <w:r>
        <w:t>restricted</w:t>
      </w:r>
      <w:r w:rsidR="000D50D7" w:rsidRPr="000D50D7">
        <w:t xml:space="preserve"> </w:t>
      </w:r>
      <w:r>
        <w:t>public</w:t>
      </w:r>
      <w:r w:rsidR="000D50D7" w:rsidRPr="000D50D7">
        <w:t xml:space="preserve"> </w:t>
      </w:r>
      <w:r>
        <w:t>access</w:t>
      </w:r>
      <w:r w:rsidR="000D50D7" w:rsidRPr="000D50D7">
        <w:t xml:space="preserve"> </w:t>
      </w:r>
      <w:r>
        <w:t>within</w:t>
      </w:r>
      <w:r w:rsidR="000D50D7" w:rsidRPr="000D50D7">
        <w:t xml:space="preserve"> </w:t>
      </w:r>
      <w:r>
        <w:t>the</w:t>
      </w:r>
      <w:r w:rsidR="000D50D7" w:rsidRPr="000D50D7">
        <w:t xml:space="preserve"> </w:t>
      </w:r>
      <w:r>
        <w:t>Order</w:t>
      </w:r>
      <w:r w:rsidR="000D50D7" w:rsidRPr="000D50D7">
        <w:t xml:space="preserve"> </w:t>
      </w:r>
      <w:r>
        <w:t>limits</w:t>
      </w:r>
      <w:r w:rsidR="000D50D7" w:rsidRPr="000D50D7">
        <w:t xml:space="preserve"> </w:t>
      </w:r>
      <w:r>
        <w:t>along</w:t>
      </w:r>
      <w:r w:rsidR="000D50D7" w:rsidRPr="000D50D7">
        <w:t xml:space="preserve"> </w:t>
      </w:r>
      <w:r>
        <w:t>the</w:t>
      </w:r>
      <w:r w:rsidR="000D50D7" w:rsidRPr="000D50D7">
        <w:t xml:space="preserve"> </w:t>
      </w:r>
      <w:r>
        <w:t>routes</w:t>
      </w:r>
      <w:r w:rsidR="000D50D7" w:rsidRPr="000D50D7">
        <w:t xml:space="preserve"> </w:t>
      </w:r>
      <w:r>
        <w:t>shown</w:t>
      </w:r>
      <w:r w:rsidR="000D50D7" w:rsidRPr="000D50D7">
        <w:t xml:space="preserve"> </w:t>
      </w:r>
      <w:r>
        <w:t>on</w:t>
      </w:r>
      <w:r w:rsidR="000D50D7" w:rsidRPr="000D50D7">
        <w:t xml:space="preserve"> </w:t>
      </w:r>
      <w:r>
        <w:t>the</w:t>
      </w:r>
      <w:r w:rsidR="000D50D7" w:rsidRPr="000D50D7">
        <w:t xml:space="preserve"> </w:t>
      </w:r>
      <w:r>
        <w:t>permissive</w:t>
      </w:r>
      <w:r w:rsidR="000D50D7" w:rsidRPr="000D50D7">
        <w:t xml:space="preserve"> </w:t>
      </w:r>
      <w:r>
        <w:t>paths</w:t>
      </w:r>
      <w:r w:rsidR="000D50D7" w:rsidRPr="000D50D7">
        <w:t xml:space="preserve"> </w:t>
      </w:r>
      <w:r>
        <w:t>plans;</w:t>
      </w:r>
    </w:p>
    <w:p w14:paraId="3F0D1AF5" w14:textId="77777777" w:rsidR="00283174" w:rsidRDefault="00283174" w:rsidP="00283174">
      <w:pPr>
        <w:pStyle w:val="DefPara"/>
      </w:pPr>
      <w:r>
        <w:t>“solar</w:t>
      </w:r>
      <w:r w:rsidR="000D50D7" w:rsidRPr="000D50D7">
        <w:t xml:space="preserve"> </w:t>
      </w:r>
      <w:r>
        <w:t>panel”</w:t>
      </w:r>
      <w:r w:rsidR="000D50D7" w:rsidRPr="000D50D7">
        <w:t xml:space="preserve"> </w:t>
      </w:r>
      <w:r>
        <w:t>means</w:t>
      </w:r>
      <w:r w:rsidR="000D50D7" w:rsidRPr="000D50D7">
        <w:t xml:space="preserve"> </w:t>
      </w:r>
      <w:r>
        <w:t>a</w:t>
      </w:r>
      <w:r w:rsidR="000D50D7" w:rsidRPr="000D50D7">
        <w:t xml:space="preserve"> </w:t>
      </w:r>
      <w:r>
        <w:t>solar</w:t>
      </w:r>
      <w:r w:rsidR="000D50D7" w:rsidRPr="000D50D7">
        <w:t xml:space="preserve"> </w:t>
      </w:r>
      <w:r>
        <w:t>photovoltaic</w:t>
      </w:r>
      <w:r w:rsidR="000D50D7" w:rsidRPr="000D50D7">
        <w:t xml:space="preserve"> </w:t>
      </w:r>
      <w:r>
        <w:t>panel</w:t>
      </w:r>
      <w:r w:rsidR="000D50D7" w:rsidRPr="000D50D7">
        <w:t xml:space="preserve"> </w:t>
      </w:r>
      <w:r>
        <w:t>or</w:t>
      </w:r>
      <w:r w:rsidR="000D50D7" w:rsidRPr="000D50D7">
        <w:t xml:space="preserve"> </w:t>
      </w:r>
      <w:r>
        <w:t>module</w:t>
      </w:r>
      <w:r w:rsidR="000D50D7" w:rsidRPr="000D50D7">
        <w:t xml:space="preserve"> </w:t>
      </w:r>
      <w:r>
        <w:t>designed</w:t>
      </w:r>
      <w:r w:rsidR="000D50D7" w:rsidRPr="000D50D7">
        <w:t xml:space="preserve"> </w:t>
      </w:r>
      <w:r>
        <w:t>to</w:t>
      </w:r>
      <w:r w:rsidR="000D50D7" w:rsidRPr="000D50D7">
        <w:t xml:space="preserve"> </w:t>
      </w:r>
      <w:r>
        <w:t>convert</w:t>
      </w:r>
      <w:r w:rsidR="000D50D7" w:rsidRPr="000D50D7">
        <w:t xml:space="preserve"> </w:t>
      </w:r>
      <w:r>
        <w:t>solar</w:t>
      </w:r>
      <w:r w:rsidR="000D50D7" w:rsidRPr="000D50D7">
        <w:t xml:space="preserve"> </w:t>
      </w:r>
      <w:r>
        <w:t>irradiance</w:t>
      </w:r>
      <w:r w:rsidR="000D50D7" w:rsidRPr="000D50D7">
        <w:t xml:space="preserve"> </w:t>
      </w:r>
      <w:r>
        <w:t>to</w:t>
      </w:r>
      <w:r w:rsidR="000D50D7" w:rsidRPr="000D50D7">
        <w:t xml:space="preserve"> </w:t>
      </w:r>
      <w:r>
        <w:t>electrical</w:t>
      </w:r>
      <w:r w:rsidR="000D50D7" w:rsidRPr="000D50D7">
        <w:t xml:space="preserve"> </w:t>
      </w:r>
      <w:r>
        <w:t>energy;</w:t>
      </w:r>
    </w:p>
    <w:p w14:paraId="74D01173" w14:textId="77777777" w:rsidR="00283174" w:rsidRDefault="00283174" w:rsidP="00283174">
      <w:pPr>
        <w:pStyle w:val="DefPara"/>
      </w:pPr>
      <w:r>
        <w:t>“substation”</w:t>
      </w:r>
      <w:r w:rsidR="000D50D7" w:rsidRPr="000D50D7">
        <w:t xml:space="preserve"> </w:t>
      </w:r>
      <w:r>
        <w:t>means</w:t>
      </w:r>
      <w:r w:rsidR="000D50D7" w:rsidRPr="000D50D7">
        <w:t xml:space="preserve"> </w:t>
      </w:r>
      <w:r>
        <w:t>a</w:t>
      </w:r>
      <w:r w:rsidR="000D50D7" w:rsidRPr="000D50D7">
        <w:t xml:space="preserve"> </w:t>
      </w:r>
      <w:r>
        <w:t>substation</w:t>
      </w:r>
      <w:r w:rsidR="000D50D7" w:rsidRPr="000D50D7">
        <w:t xml:space="preserve"> </w:t>
      </w:r>
      <w:r>
        <w:t>containing</w:t>
      </w:r>
      <w:r w:rsidR="000D50D7" w:rsidRPr="000D50D7">
        <w:t xml:space="preserve"> </w:t>
      </w:r>
      <w:r>
        <w:t>electrical</w:t>
      </w:r>
      <w:r w:rsidR="000D50D7" w:rsidRPr="000D50D7">
        <w:t xml:space="preserve"> </w:t>
      </w:r>
      <w:r>
        <w:t>equipment</w:t>
      </w:r>
      <w:r w:rsidR="000D50D7" w:rsidRPr="000D50D7">
        <w:t xml:space="preserve"> </w:t>
      </w:r>
      <w:r>
        <w:t>required</w:t>
      </w:r>
      <w:r w:rsidR="000D50D7" w:rsidRPr="000D50D7">
        <w:t xml:space="preserve"> </w:t>
      </w:r>
      <w:r>
        <w:t>to</w:t>
      </w:r>
      <w:r w:rsidR="000D50D7" w:rsidRPr="000D50D7">
        <w:t xml:space="preserve"> </w:t>
      </w:r>
      <w:r>
        <w:t>switch,</w:t>
      </w:r>
      <w:r w:rsidR="000D50D7" w:rsidRPr="000D50D7">
        <w:t xml:space="preserve"> </w:t>
      </w:r>
      <w:r>
        <w:t>transform,</w:t>
      </w:r>
      <w:r w:rsidR="000D50D7" w:rsidRPr="000D50D7">
        <w:t xml:space="preserve"> </w:t>
      </w:r>
      <w:r>
        <w:t>convert</w:t>
      </w:r>
      <w:r w:rsidR="000D50D7" w:rsidRPr="000D50D7">
        <w:t xml:space="preserve"> </w:t>
      </w:r>
      <w:r>
        <w:t>electricity</w:t>
      </w:r>
      <w:r w:rsidR="000D50D7" w:rsidRPr="000D50D7">
        <w:t xml:space="preserve"> </w:t>
      </w:r>
      <w:r>
        <w:t>and</w:t>
      </w:r>
      <w:r w:rsidR="000D50D7" w:rsidRPr="000D50D7">
        <w:t xml:space="preserve"> </w:t>
      </w:r>
      <w:r>
        <w:t>provide</w:t>
      </w:r>
      <w:r w:rsidR="000D50D7" w:rsidRPr="000D50D7">
        <w:t xml:space="preserve"> </w:t>
      </w:r>
      <w:r>
        <w:t>reactive</w:t>
      </w:r>
      <w:r w:rsidR="000D50D7" w:rsidRPr="000D50D7">
        <w:t xml:space="preserve"> </w:t>
      </w:r>
      <w:r>
        <w:t>power</w:t>
      </w:r>
      <w:r w:rsidR="000D50D7" w:rsidRPr="000D50D7">
        <w:t xml:space="preserve"> </w:t>
      </w:r>
      <w:r>
        <w:t>compensation;</w:t>
      </w:r>
    </w:p>
    <w:p w14:paraId="6D3A70EB" w14:textId="77777777" w:rsidR="00283174" w:rsidRDefault="00283174" w:rsidP="00283174">
      <w:pPr>
        <w:pStyle w:val="DefPara"/>
      </w:pPr>
      <w:r>
        <w:t>“switch</w:t>
      </w:r>
      <w:r w:rsidR="000D50D7" w:rsidRPr="000D50D7">
        <w:t xml:space="preserve"> </w:t>
      </w:r>
      <w:r>
        <w:t>gear”</w:t>
      </w:r>
      <w:r w:rsidR="000D50D7" w:rsidRPr="000D50D7">
        <w:t xml:space="preserve"> </w:t>
      </w:r>
      <w:r>
        <w:t>means</w:t>
      </w:r>
      <w:r w:rsidR="000D50D7" w:rsidRPr="000D50D7">
        <w:t xml:space="preserve"> </w:t>
      </w:r>
      <w:r>
        <w:t>a</w:t>
      </w:r>
      <w:r w:rsidR="000D50D7" w:rsidRPr="000D50D7">
        <w:t xml:space="preserve"> </w:t>
      </w:r>
      <w:r>
        <w:t>combination</w:t>
      </w:r>
      <w:r w:rsidR="000D50D7" w:rsidRPr="000D50D7">
        <w:t xml:space="preserve"> </w:t>
      </w:r>
      <w:r>
        <w:t>of</w:t>
      </w:r>
      <w:r w:rsidR="000D50D7" w:rsidRPr="000D50D7">
        <w:t xml:space="preserve"> </w:t>
      </w:r>
      <w:r>
        <w:t>electrical</w:t>
      </w:r>
      <w:r w:rsidR="000D50D7" w:rsidRPr="000D50D7">
        <w:t xml:space="preserve"> </w:t>
      </w:r>
      <w:r>
        <w:t>disconnect</w:t>
      </w:r>
      <w:r w:rsidR="000D50D7" w:rsidRPr="000D50D7">
        <w:t xml:space="preserve"> </w:t>
      </w:r>
      <w:r>
        <w:t>switches,</w:t>
      </w:r>
      <w:r w:rsidR="000D50D7" w:rsidRPr="000D50D7">
        <w:t xml:space="preserve"> </w:t>
      </w:r>
      <w:r>
        <w:t>fuses</w:t>
      </w:r>
      <w:r w:rsidR="000D50D7" w:rsidRPr="000D50D7">
        <w:t xml:space="preserve"> </w:t>
      </w:r>
      <w:r>
        <w:t>or</w:t>
      </w:r>
      <w:r w:rsidR="000D50D7" w:rsidRPr="000D50D7">
        <w:t xml:space="preserve"> </w:t>
      </w:r>
      <w:r>
        <w:t>circuit</w:t>
      </w:r>
      <w:r w:rsidR="000D50D7" w:rsidRPr="000D50D7">
        <w:t xml:space="preserve"> </w:t>
      </w:r>
      <w:r>
        <w:t>breakers</w:t>
      </w:r>
      <w:r w:rsidR="000D50D7" w:rsidRPr="000D50D7">
        <w:t xml:space="preserve"> </w:t>
      </w:r>
      <w:r>
        <w:t>used</w:t>
      </w:r>
      <w:r w:rsidR="000D50D7" w:rsidRPr="000D50D7">
        <w:t xml:space="preserve"> </w:t>
      </w:r>
      <w:r>
        <w:t>to</w:t>
      </w:r>
      <w:r w:rsidR="000D50D7" w:rsidRPr="000D50D7">
        <w:t xml:space="preserve"> </w:t>
      </w:r>
      <w:r>
        <w:t>control,</w:t>
      </w:r>
      <w:r w:rsidR="000D50D7" w:rsidRPr="000D50D7">
        <w:t xml:space="preserve"> </w:t>
      </w:r>
      <w:r>
        <w:t>protect</w:t>
      </w:r>
      <w:r w:rsidR="000D50D7" w:rsidRPr="000D50D7">
        <w:t xml:space="preserve"> </w:t>
      </w:r>
      <w:r>
        <w:t>and</w:t>
      </w:r>
      <w:r w:rsidR="000D50D7" w:rsidRPr="000D50D7">
        <w:t xml:space="preserve"> </w:t>
      </w:r>
      <w:r>
        <w:t>isolate</w:t>
      </w:r>
      <w:r w:rsidR="000D50D7" w:rsidRPr="000D50D7">
        <w:t xml:space="preserve"> </w:t>
      </w:r>
      <w:r>
        <w:t>electrical</w:t>
      </w:r>
      <w:r w:rsidR="000D50D7" w:rsidRPr="000D50D7">
        <w:t xml:space="preserve"> </w:t>
      </w:r>
      <w:r>
        <w:t>equipment;</w:t>
      </w:r>
      <w:r w:rsidR="000D50D7" w:rsidRPr="000D50D7">
        <w:t xml:space="preserve"> </w:t>
      </w:r>
      <w:r w:rsidR="00A71504">
        <w:t>and</w:t>
      </w:r>
    </w:p>
    <w:p w14:paraId="760AE938" w14:textId="77777777" w:rsidR="00283174" w:rsidRDefault="00283174" w:rsidP="00283174">
      <w:pPr>
        <w:pStyle w:val="DefPara"/>
      </w:pPr>
      <w:r>
        <w:t>“transformer”</w:t>
      </w:r>
      <w:r w:rsidR="000D50D7" w:rsidRPr="000D50D7">
        <w:t xml:space="preserve"> </w:t>
      </w:r>
      <w:r>
        <w:t>means</w:t>
      </w:r>
      <w:r w:rsidR="000D50D7" w:rsidRPr="000D50D7">
        <w:t xml:space="preserve"> </w:t>
      </w:r>
      <w:r>
        <w:t>a</w:t>
      </w:r>
      <w:r w:rsidR="000D50D7" w:rsidRPr="000D50D7">
        <w:t xml:space="preserve"> </w:t>
      </w:r>
      <w:r>
        <w:t>structure</w:t>
      </w:r>
      <w:r w:rsidR="000D50D7" w:rsidRPr="000D50D7">
        <w:t xml:space="preserve"> </w:t>
      </w:r>
      <w:r>
        <w:t>serving</w:t>
      </w:r>
      <w:r w:rsidR="000D50D7" w:rsidRPr="000D50D7">
        <w:t xml:space="preserve"> </w:t>
      </w:r>
      <w:r>
        <w:t>to</w:t>
      </w:r>
      <w:r w:rsidR="000D50D7" w:rsidRPr="000D50D7">
        <w:t xml:space="preserve"> </w:t>
      </w:r>
      <w:r>
        <w:t>transform</w:t>
      </w:r>
      <w:r w:rsidR="000D50D7" w:rsidRPr="000D50D7">
        <w:t xml:space="preserve"> </w:t>
      </w:r>
      <w:r>
        <w:t>electricity</w:t>
      </w:r>
      <w:r w:rsidR="000D50D7" w:rsidRPr="000D50D7">
        <w:t xml:space="preserve"> </w:t>
      </w:r>
      <w:r>
        <w:t>to</w:t>
      </w:r>
      <w:r w:rsidR="000D50D7" w:rsidRPr="000D50D7">
        <w:t xml:space="preserve"> </w:t>
      </w:r>
      <w:r>
        <w:t>a</w:t>
      </w:r>
      <w:r w:rsidR="000D50D7" w:rsidRPr="000D50D7">
        <w:t xml:space="preserve"> </w:t>
      </w:r>
      <w:r>
        <w:t>higher</w:t>
      </w:r>
      <w:r w:rsidR="000D50D7" w:rsidRPr="000D50D7">
        <w:t xml:space="preserve"> </w:t>
      </w:r>
      <w:r>
        <w:t>voltage</w:t>
      </w:r>
      <w:r w:rsidR="00A71504">
        <w:t>.</w:t>
      </w:r>
    </w:p>
    <w:p w14:paraId="1BA2014E" w14:textId="77777777" w:rsidR="00A71504" w:rsidRDefault="00A71504" w:rsidP="00A71504">
      <w:pPr>
        <w:pStyle w:val="H1"/>
      </w:pPr>
      <w:r>
        <w:lastRenderedPageBreak/>
        <w:t>Authorised</w:t>
      </w:r>
      <w:r w:rsidR="000D50D7" w:rsidRPr="000D50D7">
        <w:t xml:space="preserve"> </w:t>
      </w:r>
      <w:r>
        <w:t>development</w:t>
      </w:r>
    </w:p>
    <w:p w14:paraId="3118DFD5" w14:textId="77777777" w:rsidR="00283174" w:rsidRDefault="000D50D7" w:rsidP="00A71504">
      <w:pPr>
        <w:pStyle w:val="N1"/>
      </w:pPr>
      <w:r w:rsidRPr="000D50D7">
        <w:t> </w:t>
      </w:r>
      <w:r w:rsidR="00283174">
        <w:t>In</w:t>
      </w:r>
      <w:r w:rsidRPr="000D50D7">
        <w:t xml:space="preserve"> </w:t>
      </w:r>
      <w:r w:rsidR="00283174">
        <w:t>the</w:t>
      </w:r>
      <w:r w:rsidRPr="000D50D7">
        <w:t xml:space="preserve"> </w:t>
      </w:r>
      <w:r w:rsidR="00283174">
        <w:t>Districts</w:t>
      </w:r>
      <w:r w:rsidRPr="000D50D7">
        <w:t xml:space="preserve"> </w:t>
      </w:r>
      <w:r w:rsidR="00283174">
        <w:t>of</w:t>
      </w:r>
      <w:r w:rsidRPr="000D50D7">
        <w:t xml:space="preserve"> </w:t>
      </w:r>
      <w:r w:rsidR="00283174">
        <w:t>Braintree</w:t>
      </w:r>
      <w:r w:rsidRPr="000D50D7">
        <w:t xml:space="preserve"> </w:t>
      </w:r>
      <w:r w:rsidR="00283174">
        <w:t>and</w:t>
      </w:r>
      <w:r w:rsidRPr="000D50D7">
        <w:t xml:space="preserve"> </w:t>
      </w:r>
      <w:r w:rsidR="00283174">
        <w:t>Chelmsford</w:t>
      </w:r>
      <w:r w:rsidRPr="000D50D7">
        <w:t xml:space="preserve"> </w:t>
      </w:r>
      <w:r w:rsidR="00283174">
        <w:t>City</w:t>
      </w:r>
      <w:r w:rsidRPr="000D50D7">
        <w:t xml:space="preserve"> </w:t>
      </w:r>
      <w:r w:rsidR="00283174">
        <w:t>and</w:t>
      </w:r>
      <w:r w:rsidRPr="000D50D7">
        <w:t xml:space="preserve"> </w:t>
      </w:r>
      <w:r w:rsidR="00283174">
        <w:t>in</w:t>
      </w:r>
      <w:r w:rsidRPr="000D50D7">
        <w:t xml:space="preserve"> </w:t>
      </w:r>
      <w:r w:rsidR="00283174">
        <w:t>the</w:t>
      </w:r>
      <w:r w:rsidRPr="000D50D7">
        <w:t xml:space="preserve"> </w:t>
      </w:r>
      <w:r w:rsidR="00283174">
        <w:t>County</w:t>
      </w:r>
      <w:r w:rsidRPr="000D50D7">
        <w:t xml:space="preserve"> </w:t>
      </w:r>
      <w:r w:rsidR="00283174">
        <w:t>of</w:t>
      </w:r>
      <w:r w:rsidRPr="000D50D7">
        <w:t xml:space="preserve"> </w:t>
      </w:r>
      <w:r w:rsidR="00283174">
        <w:t>Essex</w:t>
      </w:r>
      <w:r w:rsidRPr="000D50D7">
        <w:t xml:space="preserve"> </w:t>
      </w:r>
      <w:r w:rsidR="00283174">
        <w:t>a</w:t>
      </w:r>
      <w:r w:rsidRPr="000D50D7">
        <w:t xml:space="preserve"> </w:t>
      </w:r>
      <w:r w:rsidR="00283174">
        <w:t>nationally</w:t>
      </w:r>
      <w:r w:rsidRPr="000D50D7">
        <w:t xml:space="preserve"> </w:t>
      </w:r>
      <w:r w:rsidR="00283174">
        <w:t>significant</w:t>
      </w:r>
      <w:r w:rsidRPr="000D50D7">
        <w:t xml:space="preserve"> </w:t>
      </w:r>
      <w:r w:rsidR="00283174">
        <w:t>infrastructure</w:t>
      </w:r>
      <w:r w:rsidRPr="000D50D7">
        <w:t xml:space="preserve"> </w:t>
      </w:r>
      <w:r w:rsidR="00283174">
        <w:t>project</w:t>
      </w:r>
      <w:r w:rsidRPr="000D50D7">
        <w:t xml:space="preserve"> </w:t>
      </w:r>
      <w:r w:rsidR="00283174">
        <w:t>as</w:t>
      </w:r>
      <w:r w:rsidRPr="000D50D7">
        <w:t xml:space="preserve"> </w:t>
      </w:r>
      <w:r w:rsidR="00283174">
        <w:t>defined</w:t>
      </w:r>
      <w:r w:rsidRPr="000D50D7">
        <w:t xml:space="preserve"> </w:t>
      </w:r>
      <w:r w:rsidR="00283174">
        <w:t>in</w:t>
      </w:r>
      <w:r w:rsidRPr="000D50D7">
        <w:t xml:space="preserve"> </w:t>
      </w:r>
      <w:r w:rsidR="00283174">
        <w:t>sections</w:t>
      </w:r>
      <w:r w:rsidRPr="000D50D7">
        <w:t xml:space="preserve"> </w:t>
      </w:r>
      <w:r w:rsidR="00283174">
        <w:t>14</w:t>
      </w:r>
      <w:r w:rsidRPr="000D50D7">
        <w:t xml:space="preserve"> </w:t>
      </w:r>
      <w:r w:rsidR="00283174">
        <w:t>and</w:t>
      </w:r>
      <w:r w:rsidRPr="000D50D7">
        <w:t xml:space="preserve"> </w:t>
      </w:r>
      <w:r w:rsidR="00283174">
        <w:t>15</w:t>
      </w:r>
      <w:r w:rsidRPr="000D50D7">
        <w:t xml:space="preserve"> </w:t>
      </w:r>
      <w:r w:rsidR="00283174">
        <w:t>of</w:t>
      </w:r>
      <w:r w:rsidRPr="000D50D7">
        <w:t xml:space="preserve"> </w:t>
      </w:r>
      <w:r w:rsidR="00283174">
        <w:t>the</w:t>
      </w:r>
      <w:r w:rsidRPr="000D50D7">
        <w:t xml:space="preserve"> </w:t>
      </w:r>
      <w:r w:rsidR="00283174">
        <w:t>2008</w:t>
      </w:r>
      <w:r w:rsidRPr="000D50D7">
        <w:t xml:space="preserve"> </w:t>
      </w:r>
      <w:r w:rsidR="00283174">
        <w:t>Act</w:t>
      </w:r>
      <w:r w:rsidRPr="000D50D7">
        <w:t xml:space="preserve"> </w:t>
      </w:r>
      <w:r w:rsidR="00283174">
        <w:t>and</w:t>
      </w:r>
      <w:r w:rsidRPr="000D50D7">
        <w:t xml:space="preserve"> </w:t>
      </w:r>
      <w:r w:rsidR="00283174">
        <w:t>associated</w:t>
      </w:r>
      <w:r w:rsidRPr="000D50D7">
        <w:t xml:space="preserve"> </w:t>
      </w:r>
      <w:r w:rsidR="00283174">
        <w:t>development</w:t>
      </w:r>
      <w:r w:rsidRPr="000D50D7">
        <w:t xml:space="preserve"> </w:t>
      </w:r>
      <w:r w:rsidR="00283174">
        <w:t>under</w:t>
      </w:r>
      <w:r w:rsidRPr="000D50D7">
        <w:t xml:space="preserve"> </w:t>
      </w:r>
      <w:r w:rsidR="00283174">
        <w:t>section</w:t>
      </w:r>
      <w:r w:rsidRPr="000D50D7">
        <w:t xml:space="preserve"> </w:t>
      </w:r>
      <w:r w:rsidR="00283174">
        <w:t>115(1)(b)</w:t>
      </w:r>
      <w:r w:rsidRPr="000D50D7">
        <w:t xml:space="preserve"> </w:t>
      </w:r>
      <w:r w:rsidR="00283174">
        <w:t>of</w:t>
      </w:r>
      <w:r w:rsidRPr="000D50D7">
        <w:t xml:space="preserve"> </w:t>
      </w:r>
      <w:r w:rsidR="00283174">
        <w:t>the</w:t>
      </w:r>
      <w:r w:rsidRPr="000D50D7">
        <w:t xml:space="preserve"> </w:t>
      </w:r>
      <w:r w:rsidR="00283174">
        <w:t>2008</w:t>
      </w:r>
      <w:r w:rsidRPr="000D50D7">
        <w:t xml:space="preserve"> </w:t>
      </w:r>
      <w:r w:rsidR="00283174">
        <w:t>Act.</w:t>
      </w:r>
    </w:p>
    <w:p w14:paraId="224FC7B2" w14:textId="77777777" w:rsidR="00283174" w:rsidRPr="00171E6A" w:rsidRDefault="00283174" w:rsidP="00283174">
      <w:pPr>
        <w:pStyle w:val="T1"/>
      </w:pPr>
      <w:r>
        <w:t>The</w:t>
      </w:r>
      <w:r w:rsidR="000D50D7" w:rsidRPr="000D50D7">
        <w:t xml:space="preserve"> </w:t>
      </w:r>
      <w:r>
        <w:t>nationally</w:t>
      </w:r>
      <w:r w:rsidR="000D50D7" w:rsidRPr="000D50D7">
        <w:t xml:space="preserve"> </w:t>
      </w:r>
      <w:r>
        <w:t>significant</w:t>
      </w:r>
      <w:r w:rsidR="000D50D7" w:rsidRPr="000D50D7">
        <w:t xml:space="preserve"> </w:t>
      </w:r>
      <w:r>
        <w:t>infrastructure</w:t>
      </w:r>
      <w:r w:rsidR="000D50D7" w:rsidRPr="000D50D7">
        <w:t xml:space="preserve"> </w:t>
      </w:r>
      <w:r>
        <w:t>project</w:t>
      </w:r>
      <w:r w:rsidR="000D50D7" w:rsidRPr="000D50D7">
        <w:t xml:space="preserve"> </w:t>
      </w:r>
      <w:r>
        <w:t>comprises</w:t>
      </w:r>
      <w:r w:rsidR="000D50D7" w:rsidRPr="000D50D7">
        <w:t xml:space="preserve"> </w:t>
      </w:r>
      <w:r>
        <w:t>one</w:t>
      </w:r>
      <w:r w:rsidR="000D50D7" w:rsidRPr="000D50D7">
        <w:t xml:space="preserve"> </w:t>
      </w:r>
      <w:r>
        <w:t>generating</w:t>
      </w:r>
      <w:r w:rsidR="000D50D7" w:rsidRPr="000D50D7">
        <w:t xml:space="preserve"> </w:t>
      </w:r>
      <w:r>
        <w:t>station</w:t>
      </w:r>
      <w:r w:rsidR="000D50D7" w:rsidRPr="000D50D7">
        <w:t xml:space="preserve"> </w:t>
      </w:r>
      <w:r>
        <w:t>with</w:t>
      </w:r>
      <w:r w:rsidR="000D50D7" w:rsidRPr="000D50D7">
        <w:t xml:space="preserve"> </w:t>
      </w:r>
      <w:r>
        <w:t>a</w:t>
      </w:r>
      <w:r w:rsidR="000D50D7" w:rsidRPr="000D50D7">
        <w:t xml:space="preserve"> </w:t>
      </w:r>
      <w:r>
        <w:t>gross</w:t>
      </w:r>
      <w:r w:rsidR="000D50D7" w:rsidRPr="000D50D7">
        <w:t xml:space="preserve"> </w:t>
      </w:r>
      <w:r>
        <w:t>electrical</w:t>
      </w:r>
      <w:r w:rsidR="000D50D7" w:rsidRPr="000D50D7">
        <w:t xml:space="preserve"> </w:t>
      </w:r>
      <w:r>
        <w:t>output</w:t>
      </w:r>
      <w:r w:rsidR="000D50D7" w:rsidRPr="000D50D7">
        <w:t xml:space="preserve"> </w:t>
      </w:r>
      <w:r>
        <w:t>capacity</w:t>
      </w:r>
      <w:r w:rsidR="000D50D7" w:rsidRPr="000D50D7">
        <w:t xml:space="preserve"> </w:t>
      </w:r>
      <w:r>
        <w:t>of</w:t>
      </w:r>
      <w:r w:rsidR="000D50D7" w:rsidRPr="000D50D7">
        <w:t xml:space="preserve"> </w:t>
      </w:r>
      <w:r>
        <w:t>over</w:t>
      </w:r>
      <w:r w:rsidR="000D50D7" w:rsidRPr="000D50D7">
        <w:t xml:space="preserve"> </w:t>
      </w:r>
      <w:r>
        <w:t>50</w:t>
      </w:r>
      <w:r w:rsidR="000D50D7" w:rsidRPr="000D50D7">
        <w:t xml:space="preserve"> </w:t>
      </w:r>
      <w:r>
        <w:t>megawatts</w:t>
      </w:r>
      <w:r w:rsidR="000D50D7" w:rsidRPr="000D50D7">
        <w:t xml:space="preserve"> </w:t>
      </w:r>
      <w:r>
        <w:t>comprising</w:t>
      </w:r>
      <w:r w:rsidR="000D50D7" w:rsidRPr="000D50D7">
        <w:t xml:space="preserve"> </w:t>
      </w:r>
      <w:r>
        <w:t>all</w:t>
      </w:r>
      <w:r w:rsidR="000D50D7" w:rsidRPr="000D50D7">
        <w:t xml:space="preserve"> </w:t>
      </w:r>
      <w:r>
        <w:t>or</w:t>
      </w:r>
      <w:r w:rsidR="000D50D7" w:rsidRPr="000D50D7">
        <w:t xml:space="preserve"> </w:t>
      </w:r>
      <w:r>
        <w:t>any</w:t>
      </w:r>
      <w:r w:rsidR="000D50D7" w:rsidRPr="000D50D7">
        <w:t xml:space="preserve"> </w:t>
      </w:r>
      <w:r>
        <w:t>of</w:t>
      </w:r>
      <w:r w:rsidR="000D50D7" w:rsidRPr="000D50D7">
        <w:t xml:space="preserve"> </w:t>
      </w:r>
      <w:r>
        <w:t>the</w:t>
      </w:r>
      <w:r w:rsidR="000D50D7" w:rsidRPr="000D50D7">
        <w:t xml:space="preserve"> </w:t>
      </w:r>
      <w:r>
        <w:t>work</w:t>
      </w:r>
      <w:r w:rsidR="000D50D7" w:rsidRPr="000D50D7">
        <w:t xml:space="preserve"> </w:t>
      </w:r>
      <w:r>
        <w:t>numbers</w:t>
      </w:r>
      <w:r w:rsidR="000D50D7" w:rsidRPr="000D50D7">
        <w:t xml:space="preserve"> </w:t>
      </w:r>
      <w:r>
        <w:t>in</w:t>
      </w:r>
      <w:r w:rsidR="000D50D7" w:rsidRPr="000D50D7">
        <w:t xml:space="preserve"> </w:t>
      </w:r>
      <w:r>
        <w:t>this</w:t>
      </w:r>
      <w:r w:rsidR="000D50D7" w:rsidRPr="000D50D7">
        <w:t xml:space="preserve"> </w:t>
      </w:r>
      <w:r>
        <w:t>Schedule</w:t>
      </w:r>
      <w:r w:rsidR="000D50D7" w:rsidRPr="000D50D7">
        <w:t xml:space="preserve"> </w:t>
      </w:r>
      <w:r>
        <w:t>or</w:t>
      </w:r>
      <w:r w:rsidR="000D50D7" w:rsidRPr="000D50D7">
        <w:t xml:space="preserve"> </w:t>
      </w:r>
      <w:r>
        <w:t>any</w:t>
      </w:r>
      <w:r w:rsidR="000D50D7" w:rsidRPr="000D50D7">
        <w:t xml:space="preserve"> </w:t>
      </w:r>
      <w:r>
        <w:t>part</w:t>
      </w:r>
      <w:r w:rsidR="000D50D7" w:rsidRPr="000D50D7">
        <w:t xml:space="preserve"> </w:t>
      </w:r>
      <w:r>
        <w:t>of</w:t>
      </w:r>
      <w:r w:rsidR="000D50D7" w:rsidRPr="000D50D7">
        <w:t xml:space="preserve"> </w:t>
      </w:r>
      <w:r>
        <w:t>any</w:t>
      </w:r>
      <w:r w:rsidR="000D50D7" w:rsidRPr="000D50D7">
        <w:t xml:space="preserve"> </w:t>
      </w:r>
      <w:r>
        <w:t>work</w:t>
      </w:r>
      <w:r w:rsidR="000D50D7" w:rsidRPr="000D50D7">
        <w:t xml:space="preserve"> </w:t>
      </w:r>
      <w:r>
        <w:t>number</w:t>
      </w:r>
      <w:r w:rsidR="000D50D7" w:rsidRPr="000D50D7">
        <w:t xml:space="preserve"> </w:t>
      </w:r>
      <w:r>
        <w:t>in</w:t>
      </w:r>
      <w:r w:rsidR="000D50D7" w:rsidRPr="000D50D7">
        <w:t xml:space="preserve"> </w:t>
      </w:r>
      <w:r>
        <w:t>this</w:t>
      </w:r>
      <w:r w:rsidR="000D50D7" w:rsidRPr="000D50D7">
        <w:t xml:space="preserve"> </w:t>
      </w:r>
      <w:r>
        <w:t>Schedule—</w:t>
      </w:r>
    </w:p>
    <w:p w14:paraId="69ACBEEB" w14:textId="77777777" w:rsidR="00283174" w:rsidRDefault="00283174" w:rsidP="00283174">
      <w:pPr>
        <w:pStyle w:val="T1"/>
      </w:pPr>
      <w:r>
        <w:rPr>
          <w:b/>
          <w:bCs/>
        </w:rPr>
        <w:t>Work</w:t>
      </w:r>
      <w:r w:rsidR="000D50D7" w:rsidRPr="000D50D7">
        <w:rPr>
          <w:b/>
          <w:bCs/>
        </w:rPr>
        <w:t xml:space="preserve"> </w:t>
      </w:r>
      <w:r>
        <w:rPr>
          <w:b/>
          <w:bCs/>
        </w:rPr>
        <w:t>No.</w:t>
      </w:r>
      <w:r w:rsidR="000D50D7" w:rsidRPr="000D50D7">
        <w:rPr>
          <w:b/>
          <w:bCs/>
        </w:rPr>
        <w:t xml:space="preserve"> </w:t>
      </w:r>
      <w:r>
        <w:rPr>
          <w:b/>
          <w:bCs/>
        </w:rPr>
        <w:t>1—</w:t>
      </w:r>
      <w:r w:rsidR="000D50D7" w:rsidRPr="000D50D7">
        <w:t xml:space="preserve"> </w:t>
      </w:r>
      <w:r>
        <w:t>a</w:t>
      </w:r>
      <w:r w:rsidR="000D50D7" w:rsidRPr="000D50D7">
        <w:t xml:space="preserve"> </w:t>
      </w:r>
      <w:r>
        <w:t>ground</w:t>
      </w:r>
      <w:r w:rsidR="000D50D7" w:rsidRPr="000D50D7">
        <w:t xml:space="preserve"> </w:t>
      </w:r>
      <w:r>
        <w:t>mounted</w:t>
      </w:r>
      <w:r w:rsidR="000D50D7" w:rsidRPr="000D50D7">
        <w:t xml:space="preserve"> </w:t>
      </w:r>
      <w:r>
        <w:t>solar</w:t>
      </w:r>
      <w:r w:rsidR="000D50D7" w:rsidRPr="000D50D7">
        <w:t xml:space="preserve"> </w:t>
      </w:r>
      <w:r>
        <w:t>photovoltaic</w:t>
      </w:r>
      <w:r w:rsidR="000D50D7" w:rsidRPr="000D50D7">
        <w:t xml:space="preserve"> </w:t>
      </w:r>
      <w:r>
        <w:t>generating</w:t>
      </w:r>
      <w:r w:rsidR="000D50D7" w:rsidRPr="000D50D7">
        <w:t xml:space="preserve"> </w:t>
      </w:r>
      <w:r>
        <w:t>station</w:t>
      </w:r>
      <w:r w:rsidR="000D50D7" w:rsidRPr="000D50D7">
        <w:t xml:space="preserve"> </w:t>
      </w:r>
      <w:r>
        <w:t>with</w:t>
      </w:r>
      <w:r w:rsidR="000D50D7" w:rsidRPr="000D50D7">
        <w:t xml:space="preserve"> </w:t>
      </w:r>
      <w:r>
        <w:t>a</w:t>
      </w:r>
      <w:r w:rsidR="000D50D7" w:rsidRPr="000D50D7">
        <w:t xml:space="preserve"> </w:t>
      </w:r>
      <w:r>
        <w:t>gross</w:t>
      </w:r>
      <w:r w:rsidR="000D50D7" w:rsidRPr="000D50D7">
        <w:t xml:space="preserve"> </w:t>
      </w:r>
      <w:r>
        <w:t>electrical</w:t>
      </w:r>
      <w:r w:rsidR="000D50D7" w:rsidRPr="000D50D7">
        <w:t xml:space="preserve"> </w:t>
      </w:r>
      <w:r>
        <w:t>output</w:t>
      </w:r>
      <w:r w:rsidR="000D50D7" w:rsidRPr="000D50D7">
        <w:t xml:space="preserve"> </w:t>
      </w:r>
      <w:r>
        <w:t>capacity</w:t>
      </w:r>
      <w:r w:rsidR="000D50D7" w:rsidRPr="000D50D7">
        <w:t xml:space="preserve"> </w:t>
      </w:r>
      <w:r>
        <w:t>of</w:t>
      </w:r>
      <w:r w:rsidR="000D50D7" w:rsidRPr="000D50D7">
        <w:t xml:space="preserve"> </w:t>
      </w:r>
      <w:r>
        <w:t>over</w:t>
      </w:r>
      <w:r w:rsidR="000D50D7" w:rsidRPr="000D50D7">
        <w:t xml:space="preserve"> </w:t>
      </w:r>
      <w:r>
        <w:t>50</w:t>
      </w:r>
      <w:r w:rsidR="000D50D7" w:rsidRPr="000D50D7">
        <w:t xml:space="preserve"> </w:t>
      </w:r>
      <w:r>
        <w:t>megawatts</w:t>
      </w:r>
      <w:r w:rsidR="000D50D7" w:rsidRPr="000D50D7">
        <w:t xml:space="preserve"> </w:t>
      </w:r>
      <w:r>
        <w:t>including—</w:t>
      </w:r>
    </w:p>
    <w:p w14:paraId="2325339C" w14:textId="77777777" w:rsidR="00283174" w:rsidRDefault="00283174" w:rsidP="00511142">
      <w:pPr>
        <w:pStyle w:val="N3"/>
        <w:numPr>
          <w:ilvl w:val="2"/>
          <w:numId w:val="4"/>
        </w:numPr>
      </w:pPr>
      <w:r>
        <w:t>solar</w:t>
      </w:r>
      <w:r w:rsidR="000D50D7" w:rsidRPr="000D50D7">
        <w:t xml:space="preserve"> </w:t>
      </w:r>
      <w:r>
        <w:t>panels</w:t>
      </w:r>
      <w:r w:rsidR="000D50D7" w:rsidRPr="000D50D7">
        <w:t xml:space="preserve"> </w:t>
      </w:r>
      <w:r>
        <w:t>fitted</w:t>
      </w:r>
      <w:r w:rsidR="000D50D7" w:rsidRPr="000D50D7">
        <w:t xml:space="preserve"> </w:t>
      </w:r>
      <w:r>
        <w:t>to</w:t>
      </w:r>
      <w:r w:rsidR="000D50D7" w:rsidRPr="000D50D7">
        <w:t xml:space="preserve"> </w:t>
      </w:r>
      <w:r>
        <w:t>mounting</w:t>
      </w:r>
      <w:r w:rsidR="000D50D7" w:rsidRPr="000D50D7">
        <w:t xml:space="preserve"> </w:t>
      </w:r>
      <w:r>
        <w:t>structures;</w:t>
      </w:r>
      <w:r w:rsidR="000D50D7" w:rsidRPr="000D50D7">
        <w:t xml:space="preserve"> </w:t>
      </w:r>
      <w:r>
        <w:t>and</w:t>
      </w:r>
    </w:p>
    <w:p w14:paraId="6539B346" w14:textId="77777777" w:rsidR="00283174" w:rsidRDefault="00283174" w:rsidP="00283174">
      <w:pPr>
        <w:pStyle w:val="N3"/>
      </w:pPr>
      <w:r>
        <w:t>balance</w:t>
      </w:r>
      <w:r w:rsidR="000D50D7" w:rsidRPr="000D50D7">
        <w:t xml:space="preserve"> </w:t>
      </w:r>
      <w:r>
        <w:t>of</w:t>
      </w:r>
      <w:r w:rsidR="000D50D7" w:rsidRPr="000D50D7">
        <w:t xml:space="preserve"> </w:t>
      </w:r>
      <w:r>
        <w:t>solar</w:t>
      </w:r>
      <w:r w:rsidR="000D50D7" w:rsidRPr="000D50D7">
        <w:t xml:space="preserve"> </w:t>
      </w:r>
      <w:r>
        <w:t>system</w:t>
      </w:r>
      <w:r w:rsidR="000D50D7" w:rsidRPr="000D50D7">
        <w:t xml:space="preserve"> </w:t>
      </w:r>
      <w:r>
        <w:t>(BoSS)</w:t>
      </w:r>
      <w:r w:rsidR="000D50D7" w:rsidRPr="000D50D7">
        <w:t xml:space="preserve"> </w:t>
      </w:r>
      <w:r>
        <w:t>plant</w:t>
      </w:r>
      <w:r w:rsidR="00CA1AF1">
        <w:t>,</w:t>
      </w:r>
    </w:p>
    <w:p w14:paraId="719F68D5" w14:textId="77777777" w:rsidR="00283174" w:rsidRDefault="00283174" w:rsidP="00283174">
      <w:pPr>
        <w:pStyle w:val="T1"/>
      </w:pPr>
      <w:r>
        <w:t>and</w:t>
      </w:r>
      <w:r w:rsidR="000D50D7" w:rsidRPr="000D50D7">
        <w:t xml:space="preserve"> </w:t>
      </w:r>
      <w:r>
        <w:t>associated</w:t>
      </w:r>
      <w:r w:rsidR="000D50D7" w:rsidRPr="000D50D7">
        <w:t xml:space="preserve"> </w:t>
      </w:r>
      <w:r>
        <w:t>development</w:t>
      </w:r>
      <w:r w:rsidR="000D50D7" w:rsidRPr="000D50D7">
        <w:t xml:space="preserve"> </w:t>
      </w:r>
      <w:r>
        <w:t>within</w:t>
      </w:r>
      <w:r w:rsidR="000D50D7" w:rsidRPr="000D50D7">
        <w:t xml:space="preserve"> </w:t>
      </w:r>
      <w:r>
        <w:t>the</w:t>
      </w:r>
      <w:r w:rsidR="000D50D7" w:rsidRPr="000D50D7">
        <w:t xml:space="preserve"> </w:t>
      </w:r>
      <w:r>
        <w:t>meaning</w:t>
      </w:r>
      <w:r w:rsidR="000D50D7" w:rsidRPr="000D50D7">
        <w:t xml:space="preserve"> </w:t>
      </w:r>
      <w:r>
        <w:t>of</w:t>
      </w:r>
      <w:r w:rsidR="000D50D7" w:rsidRPr="000D50D7">
        <w:t xml:space="preserve"> </w:t>
      </w:r>
      <w:r>
        <w:t>section</w:t>
      </w:r>
      <w:r w:rsidR="000D50D7" w:rsidRPr="000D50D7">
        <w:t xml:space="preserve"> </w:t>
      </w:r>
      <w:r>
        <w:t>115(2)</w:t>
      </w:r>
      <w:r w:rsidR="000D50D7" w:rsidRPr="000D50D7">
        <w:t xml:space="preserve"> </w:t>
      </w:r>
      <w:r w:rsidR="00A71504">
        <w:t>(development</w:t>
      </w:r>
      <w:r w:rsidR="000D50D7" w:rsidRPr="000D50D7">
        <w:t xml:space="preserve"> </w:t>
      </w:r>
      <w:r w:rsidR="00A71504">
        <w:t>for</w:t>
      </w:r>
      <w:r w:rsidR="000D50D7" w:rsidRPr="000D50D7">
        <w:t xml:space="preserve"> </w:t>
      </w:r>
      <w:r w:rsidR="00A71504">
        <w:t>which</w:t>
      </w:r>
      <w:r w:rsidR="000D50D7" w:rsidRPr="000D50D7">
        <w:t xml:space="preserve"> </w:t>
      </w:r>
      <w:r w:rsidR="00A71504">
        <w:t>development</w:t>
      </w:r>
      <w:r w:rsidR="000D50D7" w:rsidRPr="000D50D7">
        <w:t xml:space="preserve"> </w:t>
      </w:r>
      <w:r w:rsidR="00A71504">
        <w:t>consent</w:t>
      </w:r>
      <w:r w:rsidR="000D50D7" w:rsidRPr="000D50D7">
        <w:t xml:space="preserve"> </w:t>
      </w:r>
      <w:r w:rsidR="00A71504">
        <w:t>may</w:t>
      </w:r>
      <w:r w:rsidR="000D50D7" w:rsidRPr="000D50D7">
        <w:t xml:space="preserve"> </w:t>
      </w:r>
      <w:r w:rsidR="00A71504">
        <w:t>be</w:t>
      </w:r>
      <w:r w:rsidR="000D50D7" w:rsidRPr="000D50D7">
        <w:t xml:space="preserve"> </w:t>
      </w:r>
      <w:r w:rsidR="00A71504">
        <w:t>granted)</w:t>
      </w:r>
      <w:r w:rsidR="000D50D7" w:rsidRPr="000D50D7">
        <w:t xml:space="preserve"> </w:t>
      </w:r>
      <w:r>
        <w:t>of</w:t>
      </w:r>
      <w:r w:rsidR="000D50D7" w:rsidRPr="000D50D7">
        <w:t xml:space="preserve"> </w:t>
      </w:r>
      <w:r>
        <w:t>the</w:t>
      </w:r>
      <w:r w:rsidR="000D50D7" w:rsidRPr="000D50D7">
        <w:t xml:space="preserve"> </w:t>
      </w:r>
      <w:r>
        <w:t>2008</w:t>
      </w:r>
      <w:r w:rsidR="000D50D7" w:rsidRPr="000D50D7">
        <w:t xml:space="preserve"> </w:t>
      </w:r>
      <w:r>
        <w:t>Act</w:t>
      </w:r>
      <w:r w:rsidR="000D50D7" w:rsidRPr="000D50D7">
        <w:t xml:space="preserve"> </w:t>
      </w:r>
      <w:r>
        <w:t>including—</w:t>
      </w:r>
    </w:p>
    <w:p w14:paraId="0B859C82" w14:textId="77777777" w:rsidR="00283174" w:rsidRDefault="00283174" w:rsidP="00283174">
      <w:pPr>
        <w:pStyle w:val="T1"/>
      </w:pPr>
      <w:r>
        <w:rPr>
          <w:b/>
          <w:bCs/>
        </w:rPr>
        <w:t>Work</w:t>
      </w:r>
      <w:r w:rsidR="000D50D7" w:rsidRPr="000D50D7">
        <w:rPr>
          <w:b/>
          <w:bCs/>
        </w:rPr>
        <w:t xml:space="preserve"> </w:t>
      </w:r>
      <w:r>
        <w:rPr>
          <w:b/>
          <w:bCs/>
        </w:rPr>
        <w:t>No.</w:t>
      </w:r>
      <w:r w:rsidR="000D50D7" w:rsidRPr="000D50D7">
        <w:rPr>
          <w:b/>
          <w:bCs/>
        </w:rPr>
        <w:t xml:space="preserve"> </w:t>
      </w:r>
      <w:r>
        <w:rPr>
          <w:b/>
          <w:bCs/>
        </w:rPr>
        <w:t>2—</w:t>
      </w:r>
      <w:r w:rsidR="000D50D7" w:rsidRPr="000D50D7">
        <w:t xml:space="preserve"> </w:t>
      </w:r>
      <w:r>
        <w:t>an</w:t>
      </w:r>
      <w:r w:rsidR="000D50D7" w:rsidRPr="000D50D7">
        <w:t xml:space="preserve"> </w:t>
      </w:r>
      <w:r>
        <w:t>energy</w:t>
      </w:r>
      <w:r w:rsidR="000D50D7" w:rsidRPr="000D50D7">
        <w:t xml:space="preserve"> </w:t>
      </w:r>
      <w:r>
        <w:t>storage</w:t>
      </w:r>
      <w:r w:rsidR="000D50D7" w:rsidRPr="000D50D7">
        <w:t xml:space="preserve"> </w:t>
      </w:r>
      <w:r>
        <w:t>facility</w:t>
      </w:r>
      <w:r w:rsidR="000D50D7" w:rsidRPr="000D50D7">
        <w:t xml:space="preserve"> </w:t>
      </w:r>
      <w:r>
        <w:t>comprising—</w:t>
      </w:r>
    </w:p>
    <w:p w14:paraId="1FD1D4B6" w14:textId="77777777" w:rsidR="00283174" w:rsidRDefault="00283174" w:rsidP="00511142">
      <w:pPr>
        <w:pStyle w:val="N3"/>
        <w:numPr>
          <w:ilvl w:val="2"/>
          <w:numId w:val="5"/>
        </w:numPr>
      </w:pPr>
      <w:r w:rsidRPr="001C2E8D">
        <w:rPr>
          <w:b/>
          <w:bCs/>
        </w:rPr>
        <w:t>Work</w:t>
      </w:r>
      <w:r w:rsidR="000D50D7" w:rsidRPr="000D50D7">
        <w:rPr>
          <w:b/>
          <w:bCs/>
        </w:rPr>
        <w:t xml:space="preserve"> </w:t>
      </w:r>
      <w:r w:rsidRPr="001C2E8D">
        <w:rPr>
          <w:b/>
          <w:bCs/>
        </w:rPr>
        <w:t>No.</w:t>
      </w:r>
      <w:r w:rsidR="000D50D7" w:rsidRPr="000D50D7">
        <w:rPr>
          <w:b/>
          <w:bCs/>
        </w:rPr>
        <w:t xml:space="preserve"> </w:t>
      </w:r>
      <w:r w:rsidRPr="001C2E8D">
        <w:rPr>
          <w:b/>
          <w:bCs/>
        </w:rPr>
        <w:t>2A—</w:t>
      </w:r>
      <w:r w:rsidR="000D50D7" w:rsidRPr="000D50D7">
        <w:t xml:space="preserve"> </w:t>
      </w:r>
      <w:r>
        <w:t>a</w:t>
      </w:r>
      <w:r w:rsidR="000D50D7" w:rsidRPr="000D50D7">
        <w:t xml:space="preserve"> </w:t>
      </w:r>
      <w:r>
        <w:t>battery</w:t>
      </w:r>
      <w:r w:rsidR="000D50D7" w:rsidRPr="000D50D7">
        <w:t xml:space="preserve"> </w:t>
      </w:r>
      <w:r>
        <w:t>energy</w:t>
      </w:r>
      <w:r w:rsidR="000D50D7" w:rsidRPr="000D50D7">
        <w:t xml:space="preserve"> </w:t>
      </w:r>
      <w:r>
        <w:t>storage</w:t>
      </w:r>
      <w:r w:rsidR="000D50D7" w:rsidRPr="000D50D7">
        <w:t xml:space="preserve"> </w:t>
      </w:r>
      <w:r>
        <w:t>system</w:t>
      </w:r>
      <w:r w:rsidR="000D50D7" w:rsidRPr="000D50D7">
        <w:t xml:space="preserve"> </w:t>
      </w:r>
      <w:r>
        <w:t>compound</w:t>
      </w:r>
      <w:r w:rsidR="000D50D7" w:rsidRPr="000D50D7">
        <w:t xml:space="preserve"> </w:t>
      </w:r>
      <w:r>
        <w:t>including</w:t>
      </w:r>
      <w:r w:rsidR="004C7FF3">
        <w:t>—</w:t>
      </w:r>
    </w:p>
    <w:p w14:paraId="4FDA0768" w14:textId="77777777" w:rsidR="00283174" w:rsidRDefault="00283174" w:rsidP="00283174">
      <w:pPr>
        <w:pStyle w:val="N4"/>
      </w:pPr>
      <w:r>
        <w:t>battery</w:t>
      </w:r>
      <w:r w:rsidR="000D50D7" w:rsidRPr="000D50D7">
        <w:t xml:space="preserve"> </w:t>
      </w:r>
      <w:r>
        <w:t>energy</w:t>
      </w:r>
      <w:r w:rsidR="000D50D7" w:rsidRPr="000D50D7">
        <w:t xml:space="preserve"> </w:t>
      </w:r>
      <w:r>
        <w:t>storage</w:t>
      </w:r>
      <w:r w:rsidR="000D50D7" w:rsidRPr="000D50D7">
        <w:t xml:space="preserve"> </w:t>
      </w:r>
      <w:r>
        <w:t>system</w:t>
      </w:r>
      <w:r w:rsidR="000D50D7" w:rsidRPr="000D50D7">
        <w:t xml:space="preserve"> </w:t>
      </w:r>
      <w:r>
        <w:t>(BESS)</w:t>
      </w:r>
      <w:r w:rsidR="000D50D7" w:rsidRPr="000D50D7">
        <w:t xml:space="preserve"> </w:t>
      </w:r>
      <w:r>
        <w:t>units</w:t>
      </w:r>
      <w:r w:rsidR="000D50D7" w:rsidRPr="000D50D7">
        <w:t xml:space="preserve"> </w:t>
      </w:r>
      <w:r>
        <w:t>each</w:t>
      </w:r>
      <w:r w:rsidR="000D50D7" w:rsidRPr="000D50D7">
        <w:t xml:space="preserve"> </w:t>
      </w:r>
      <w:r>
        <w:t>comprising</w:t>
      </w:r>
      <w:r w:rsidR="000D50D7" w:rsidRPr="000D50D7">
        <w:t xml:space="preserve"> </w:t>
      </w:r>
      <w:r>
        <w:t>an</w:t>
      </w:r>
      <w:r w:rsidR="000D50D7" w:rsidRPr="000D50D7">
        <w:t xml:space="preserve"> </w:t>
      </w:r>
      <w:r>
        <w:t>enclosure</w:t>
      </w:r>
      <w:r w:rsidR="000D50D7" w:rsidRPr="000D50D7">
        <w:t xml:space="preserve"> </w:t>
      </w:r>
      <w:r>
        <w:t>for</w:t>
      </w:r>
      <w:r w:rsidR="000D50D7" w:rsidRPr="000D50D7">
        <w:t xml:space="preserve"> </w:t>
      </w:r>
      <w:r>
        <w:t>BESS</w:t>
      </w:r>
      <w:r w:rsidR="000D50D7" w:rsidRPr="000D50D7">
        <w:t xml:space="preserve"> </w:t>
      </w:r>
      <w:r>
        <w:t>electro-chemical</w:t>
      </w:r>
      <w:r w:rsidR="000D50D7" w:rsidRPr="000D50D7">
        <w:t xml:space="preserve"> </w:t>
      </w:r>
      <w:r>
        <w:t>components</w:t>
      </w:r>
      <w:r w:rsidR="000D50D7" w:rsidRPr="000D50D7">
        <w:t xml:space="preserve"> </w:t>
      </w:r>
      <w:r>
        <w:t>and</w:t>
      </w:r>
      <w:r w:rsidR="000D50D7" w:rsidRPr="000D50D7">
        <w:t xml:space="preserve"> </w:t>
      </w:r>
      <w:r>
        <w:t>associated</w:t>
      </w:r>
      <w:r w:rsidR="000D50D7" w:rsidRPr="000D50D7">
        <w:t xml:space="preserve"> </w:t>
      </w:r>
      <w:r>
        <w:t>equipment,</w:t>
      </w:r>
      <w:r w:rsidR="000D50D7" w:rsidRPr="000D50D7">
        <w:t xml:space="preserve"> </w:t>
      </w:r>
      <w:r>
        <w:t>with</w:t>
      </w:r>
      <w:r w:rsidR="000D50D7" w:rsidRPr="000D50D7">
        <w:t xml:space="preserve"> </w:t>
      </w:r>
      <w:r>
        <w:t>the</w:t>
      </w:r>
      <w:r w:rsidR="000D50D7" w:rsidRPr="000D50D7">
        <w:t xml:space="preserve"> </w:t>
      </w:r>
      <w:r>
        <w:t>enclosure</w:t>
      </w:r>
      <w:r w:rsidR="000D50D7" w:rsidRPr="000D50D7">
        <w:t xml:space="preserve"> </w:t>
      </w:r>
      <w:r>
        <w:t>being</w:t>
      </w:r>
      <w:r w:rsidR="000D50D7" w:rsidRPr="000D50D7">
        <w:t xml:space="preserve"> </w:t>
      </w:r>
      <w:r>
        <w:t>of</w:t>
      </w:r>
      <w:r w:rsidR="000D50D7" w:rsidRPr="000D50D7">
        <w:t xml:space="preserve"> </w:t>
      </w:r>
      <w:r>
        <w:t>metal</w:t>
      </w:r>
      <w:r w:rsidR="000D50D7" w:rsidRPr="000D50D7">
        <w:t xml:space="preserve"> </w:t>
      </w:r>
      <w:r w:rsidRPr="00F66D71">
        <w:t>façade,</w:t>
      </w:r>
      <w:r w:rsidR="000D50D7" w:rsidRPr="000D50D7">
        <w:t xml:space="preserve"> </w:t>
      </w:r>
      <w:r>
        <w:t>joined</w:t>
      </w:r>
      <w:r w:rsidR="000D50D7" w:rsidRPr="000D50D7">
        <w:t xml:space="preserve"> </w:t>
      </w:r>
      <w:r>
        <w:t>or</w:t>
      </w:r>
      <w:r w:rsidR="000D50D7" w:rsidRPr="000D50D7">
        <w:t xml:space="preserve"> </w:t>
      </w:r>
      <w:r>
        <w:t>close</w:t>
      </w:r>
      <w:r w:rsidR="000D50D7" w:rsidRPr="000D50D7">
        <w:t xml:space="preserve"> </w:t>
      </w:r>
      <w:r>
        <w:t>coupled</w:t>
      </w:r>
      <w:r w:rsidR="000D50D7" w:rsidRPr="000D50D7">
        <w:t xml:space="preserve"> </w:t>
      </w:r>
      <w:r>
        <w:t>to</w:t>
      </w:r>
      <w:r w:rsidR="000D50D7" w:rsidRPr="000D50D7">
        <w:t xml:space="preserve"> </w:t>
      </w:r>
      <w:r>
        <w:t>each</w:t>
      </w:r>
      <w:r w:rsidR="000D50D7" w:rsidRPr="000D50D7">
        <w:t xml:space="preserve"> </w:t>
      </w:r>
      <w:r>
        <w:t>other,</w:t>
      </w:r>
      <w:r w:rsidR="000D50D7" w:rsidRPr="000D50D7">
        <w:t xml:space="preserve"> </w:t>
      </w:r>
      <w:r>
        <w:t>mounted</w:t>
      </w:r>
      <w:r w:rsidR="000D50D7" w:rsidRPr="000D50D7">
        <w:t xml:space="preserve"> </w:t>
      </w:r>
      <w:r>
        <w:t>on</w:t>
      </w:r>
      <w:r w:rsidR="000D50D7" w:rsidRPr="000D50D7">
        <w:t xml:space="preserve"> </w:t>
      </w:r>
      <w:r>
        <w:t>a</w:t>
      </w:r>
      <w:r w:rsidR="000D50D7" w:rsidRPr="000D50D7">
        <w:t xml:space="preserve"> </w:t>
      </w:r>
      <w:r>
        <w:t>reinforced</w:t>
      </w:r>
      <w:r w:rsidR="000D50D7" w:rsidRPr="000D50D7">
        <w:t xml:space="preserve"> </w:t>
      </w:r>
      <w:r>
        <w:t>concrete</w:t>
      </w:r>
      <w:r w:rsidR="000D50D7" w:rsidRPr="000D50D7">
        <w:t xml:space="preserve"> </w:t>
      </w:r>
      <w:r>
        <w:t>foundation</w:t>
      </w:r>
      <w:r w:rsidR="000D50D7" w:rsidRPr="000D50D7">
        <w:t xml:space="preserve"> </w:t>
      </w:r>
      <w:r>
        <w:t>slab</w:t>
      </w:r>
      <w:r w:rsidR="000D50D7" w:rsidRPr="000D50D7">
        <w:t xml:space="preserve"> </w:t>
      </w:r>
      <w:r>
        <w:t>or</w:t>
      </w:r>
      <w:r w:rsidR="000D50D7" w:rsidRPr="000D50D7">
        <w:t xml:space="preserve"> </w:t>
      </w:r>
      <w:r>
        <w:t>concrete</w:t>
      </w:r>
      <w:r w:rsidR="000D50D7" w:rsidRPr="000D50D7">
        <w:t xml:space="preserve"> </w:t>
      </w:r>
      <w:r>
        <w:t>piles;</w:t>
      </w:r>
    </w:p>
    <w:p w14:paraId="7A5B10F2" w14:textId="77777777" w:rsidR="00283174" w:rsidRDefault="00283174" w:rsidP="00283174">
      <w:pPr>
        <w:pStyle w:val="N4"/>
      </w:pPr>
      <w:r>
        <w:t>transformers</w:t>
      </w:r>
      <w:r w:rsidR="000D50D7" w:rsidRPr="000D50D7">
        <w:t xml:space="preserve"> </w:t>
      </w:r>
      <w:r>
        <w:t>and</w:t>
      </w:r>
      <w:r w:rsidR="000D50D7" w:rsidRPr="000D50D7">
        <w:t xml:space="preserve"> </w:t>
      </w:r>
      <w:r>
        <w:t>associated</w:t>
      </w:r>
      <w:r w:rsidR="000D50D7" w:rsidRPr="000D50D7">
        <w:t xml:space="preserve"> </w:t>
      </w:r>
      <w:r>
        <w:t>bunding;</w:t>
      </w:r>
    </w:p>
    <w:p w14:paraId="12A610E6" w14:textId="77777777" w:rsidR="00283174" w:rsidRDefault="00283174" w:rsidP="00283174">
      <w:pPr>
        <w:pStyle w:val="N4"/>
      </w:pPr>
      <w:r>
        <w:t>inverters,</w:t>
      </w:r>
      <w:r w:rsidR="000D50D7" w:rsidRPr="000D50D7">
        <w:t xml:space="preserve"> </w:t>
      </w:r>
      <w:r>
        <w:t>switch</w:t>
      </w:r>
      <w:r w:rsidR="000D50D7" w:rsidRPr="000D50D7">
        <w:t xml:space="preserve"> </w:t>
      </w:r>
      <w:r>
        <w:t>gear,</w:t>
      </w:r>
      <w:r w:rsidR="000D50D7" w:rsidRPr="000D50D7">
        <w:t xml:space="preserve"> </w:t>
      </w:r>
      <w:r>
        <w:t>power</w:t>
      </w:r>
      <w:r w:rsidR="000D50D7" w:rsidRPr="000D50D7">
        <w:t xml:space="preserve"> </w:t>
      </w:r>
      <w:r>
        <w:t>conversion</w:t>
      </w:r>
      <w:r w:rsidR="000D50D7" w:rsidRPr="000D50D7">
        <w:t xml:space="preserve"> </w:t>
      </w:r>
      <w:r>
        <w:t>systems</w:t>
      </w:r>
      <w:r w:rsidR="000D50D7" w:rsidRPr="000D50D7">
        <w:t xml:space="preserve"> </w:t>
      </w:r>
      <w:r>
        <w:t>(PCS)</w:t>
      </w:r>
      <w:r w:rsidR="000D50D7" w:rsidRPr="000D50D7">
        <w:t xml:space="preserve"> </w:t>
      </w:r>
      <w:r>
        <w:t>and</w:t>
      </w:r>
      <w:r w:rsidR="000D50D7" w:rsidRPr="000D50D7">
        <w:t xml:space="preserve"> </w:t>
      </w:r>
      <w:r>
        <w:t>ancillary</w:t>
      </w:r>
      <w:r w:rsidR="000D50D7" w:rsidRPr="000D50D7">
        <w:t xml:space="preserve"> </w:t>
      </w:r>
      <w:r>
        <w:t>equipment;</w:t>
      </w:r>
    </w:p>
    <w:p w14:paraId="07E2FA23" w14:textId="77777777" w:rsidR="00283174" w:rsidRDefault="00283174" w:rsidP="00283174">
      <w:pPr>
        <w:pStyle w:val="N4"/>
      </w:pPr>
      <w:r>
        <w:t>containers</w:t>
      </w:r>
      <w:r w:rsidR="000D50D7" w:rsidRPr="000D50D7">
        <w:t xml:space="preserve"> </w:t>
      </w:r>
      <w:r>
        <w:t>or</w:t>
      </w:r>
      <w:r w:rsidR="000D50D7" w:rsidRPr="000D50D7">
        <w:t xml:space="preserve"> </w:t>
      </w:r>
      <w:r>
        <w:t>enclosures</w:t>
      </w:r>
      <w:r w:rsidR="000D50D7" w:rsidRPr="000D50D7">
        <w:t xml:space="preserve"> </w:t>
      </w:r>
      <w:r>
        <w:t>housing</w:t>
      </w:r>
      <w:r w:rsidR="000D50D7" w:rsidRPr="000D50D7">
        <w:t xml:space="preserve"> </w:t>
      </w:r>
      <w:r>
        <w:t>all</w:t>
      </w:r>
      <w:r w:rsidR="000D50D7" w:rsidRPr="000D50D7">
        <w:t xml:space="preserve"> </w:t>
      </w:r>
      <w:r>
        <w:t>or</w:t>
      </w:r>
      <w:r w:rsidR="000D50D7" w:rsidRPr="000D50D7">
        <w:t xml:space="preserve"> </w:t>
      </w:r>
      <w:r>
        <w:t>any</w:t>
      </w:r>
      <w:r w:rsidR="000D50D7" w:rsidRPr="000D50D7">
        <w:t xml:space="preserve"> </w:t>
      </w:r>
      <w:r>
        <w:t>of</w:t>
      </w:r>
      <w:r w:rsidR="000D50D7" w:rsidRPr="000D50D7">
        <w:t xml:space="preserve"> </w:t>
      </w:r>
      <w:r>
        <w:t>Work</w:t>
      </w:r>
      <w:r w:rsidR="000D50D7" w:rsidRPr="000D50D7">
        <w:t xml:space="preserve"> </w:t>
      </w:r>
      <w:r>
        <w:t>Nos.</w:t>
      </w:r>
      <w:r w:rsidR="000D50D7" w:rsidRPr="000D50D7">
        <w:t xml:space="preserve"> </w:t>
      </w:r>
      <w:r>
        <w:t>2A(ii)</w:t>
      </w:r>
      <w:r w:rsidR="000D50D7" w:rsidRPr="000D50D7">
        <w:t xml:space="preserve"> </w:t>
      </w:r>
      <w:r>
        <w:t>and</w:t>
      </w:r>
      <w:r w:rsidR="000D50D7" w:rsidRPr="000D50D7">
        <w:t xml:space="preserve"> </w:t>
      </w:r>
      <w:r>
        <w:t>(iii)</w:t>
      </w:r>
      <w:r w:rsidR="000D50D7" w:rsidRPr="000D50D7">
        <w:t xml:space="preserve"> </w:t>
      </w:r>
      <w:r>
        <w:t>and</w:t>
      </w:r>
      <w:r w:rsidR="000D50D7" w:rsidRPr="000D50D7">
        <w:t xml:space="preserve"> </w:t>
      </w:r>
      <w:r>
        <w:t>ancillary</w:t>
      </w:r>
      <w:r w:rsidR="000D50D7" w:rsidRPr="000D50D7">
        <w:t xml:space="preserve"> </w:t>
      </w:r>
      <w:r>
        <w:t>equipment;</w:t>
      </w:r>
    </w:p>
    <w:p w14:paraId="29A2B522" w14:textId="77777777" w:rsidR="00283174" w:rsidRDefault="00283174" w:rsidP="00283174">
      <w:pPr>
        <w:pStyle w:val="N4"/>
      </w:pPr>
      <w:r>
        <w:t>monitoring</w:t>
      </w:r>
      <w:r w:rsidR="000D50D7" w:rsidRPr="000D50D7">
        <w:t xml:space="preserve"> </w:t>
      </w:r>
      <w:r>
        <w:t>and</w:t>
      </w:r>
      <w:r w:rsidR="000D50D7" w:rsidRPr="000D50D7">
        <w:t xml:space="preserve"> </w:t>
      </w:r>
      <w:r>
        <w:t>control</w:t>
      </w:r>
      <w:r w:rsidR="000D50D7" w:rsidRPr="000D50D7">
        <w:t xml:space="preserve"> </w:t>
      </w:r>
      <w:r>
        <w:t>systems</w:t>
      </w:r>
      <w:r w:rsidR="000D50D7" w:rsidRPr="000D50D7">
        <w:t xml:space="preserve"> </w:t>
      </w:r>
      <w:r>
        <w:t>housed</w:t>
      </w:r>
      <w:r w:rsidR="000D50D7" w:rsidRPr="000D50D7">
        <w:t xml:space="preserve"> </w:t>
      </w:r>
      <w:r>
        <w:t>within</w:t>
      </w:r>
      <w:r w:rsidR="000D50D7" w:rsidRPr="000D50D7">
        <w:t xml:space="preserve"> </w:t>
      </w:r>
      <w:r>
        <w:t>the</w:t>
      </w:r>
      <w:r w:rsidR="000D50D7" w:rsidRPr="000D50D7">
        <w:t xml:space="preserve"> </w:t>
      </w:r>
      <w:r>
        <w:t>containers</w:t>
      </w:r>
      <w:r w:rsidR="000D50D7" w:rsidRPr="000D50D7">
        <w:t xml:space="preserve"> </w:t>
      </w:r>
      <w:r>
        <w:t>or</w:t>
      </w:r>
      <w:r w:rsidR="000D50D7" w:rsidRPr="000D50D7">
        <w:t xml:space="preserve"> </w:t>
      </w:r>
      <w:r>
        <w:t>enclosures</w:t>
      </w:r>
      <w:r w:rsidR="000D50D7" w:rsidRPr="000D50D7">
        <w:t xml:space="preserve"> </w:t>
      </w:r>
      <w:r>
        <w:t>comprised</w:t>
      </w:r>
      <w:r w:rsidR="000D50D7" w:rsidRPr="000D50D7">
        <w:t xml:space="preserve"> </w:t>
      </w:r>
      <w:r>
        <w:t>in</w:t>
      </w:r>
      <w:r w:rsidR="000D50D7" w:rsidRPr="000D50D7">
        <w:t xml:space="preserve"> </w:t>
      </w:r>
      <w:r>
        <w:t>Work</w:t>
      </w:r>
      <w:r w:rsidR="000D50D7" w:rsidRPr="000D50D7">
        <w:t xml:space="preserve"> </w:t>
      </w:r>
      <w:r>
        <w:t>Nos.</w:t>
      </w:r>
      <w:r w:rsidR="000D50D7" w:rsidRPr="000D50D7">
        <w:t xml:space="preserve"> </w:t>
      </w:r>
      <w:r>
        <w:t>2A(i)</w:t>
      </w:r>
      <w:r w:rsidR="000D50D7" w:rsidRPr="000D50D7">
        <w:t xml:space="preserve"> </w:t>
      </w:r>
      <w:r>
        <w:t>or</w:t>
      </w:r>
      <w:r w:rsidR="000D50D7" w:rsidRPr="000D50D7">
        <w:t xml:space="preserve"> </w:t>
      </w:r>
      <w:r>
        <w:t>(iv)</w:t>
      </w:r>
      <w:r w:rsidR="000D50D7" w:rsidRPr="000D50D7">
        <w:t xml:space="preserve"> </w:t>
      </w:r>
      <w:r>
        <w:t>or</w:t>
      </w:r>
      <w:r w:rsidR="000D50D7" w:rsidRPr="000D50D7">
        <w:t xml:space="preserve"> </w:t>
      </w:r>
      <w:r>
        <w:t>located</w:t>
      </w:r>
      <w:r w:rsidR="000D50D7" w:rsidRPr="000D50D7">
        <w:t xml:space="preserve"> </w:t>
      </w:r>
      <w:r>
        <w:t>separately</w:t>
      </w:r>
      <w:r w:rsidR="000D50D7" w:rsidRPr="000D50D7">
        <w:t xml:space="preserve"> </w:t>
      </w:r>
      <w:r>
        <w:t>in</w:t>
      </w:r>
      <w:r w:rsidR="000D50D7" w:rsidRPr="000D50D7">
        <w:t xml:space="preserve"> </w:t>
      </w:r>
      <w:r>
        <w:t>its</w:t>
      </w:r>
      <w:r w:rsidR="000D50D7" w:rsidRPr="000D50D7">
        <w:t xml:space="preserve"> </w:t>
      </w:r>
      <w:r>
        <w:t>own</w:t>
      </w:r>
      <w:r w:rsidR="000D50D7" w:rsidRPr="000D50D7">
        <w:t xml:space="preserve"> </w:t>
      </w:r>
      <w:r>
        <w:t>container</w:t>
      </w:r>
      <w:r w:rsidR="000D50D7" w:rsidRPr="000D50D7">
        <w:t xml:space="preserve"> </w:t>
      </w:r>
      <w:r>
        <w:t>or</w:t>
      </w:r>
      <w:r w:rsidR="000D50D7" w:rsidRPr="000D50D7">
        <w:t xml:space="preserve"> </w:t>
      </w:r>
      <w:r>
        <w:t>enclosure;</w:t>
      </w:r>
    </w:p>
    <w:p w14:paraId="620B9777" w14:textId="77777777" w:rsidR="00283174" w:rsidRDefault="00283174" w:rsidP="00283174">
      <w:pPr>
        <w:pStyle w:val="N4"/>
      </w:pPr>
      <w:r>
        <w:t>heating,</w:t>
      </w:r>
      <w:r w:rsidR="000D50D7" w:rsidRPr="000D50D7">
        <w:t xml:space="preserve"> </w:t>
      </w:r>
      <w:r>
        <w:t>ventilation</w:t>
      </w:r>
      <w:r w:rsidR="000D50D7" w:rsidRPr="000D50D7">
        <w:t xml:space="preserve"> </w:t>
      </w:r>
      <w:r>
        <w:t>and</w:t>
      </w:r>
      <w:r w:rsidR="000D50D7" w:rsidRPr="000D50D7">
        <w:t xml:space="preserve"> </w:t>
      </w:r>
      <w:r>
        <w:t>air</w:t>
      </w:r>
      <w:r w:rsidR="000D50D7" w:rsidRPr="000D50D7">
        <w:t xml:space="preserve"> </w:t>
      </w:r>
      <w:r>
        <w:t>conditioning</w:t>
      </w:r>
      <w:r w:rsidR="000D50D7" w:rsidRPr="000D50D7">
        <w:t xml:space="preserve"> </w:t>
      </w:r>
      <w:r>
        <w:t>(HVAC)</w:t>
      </w:r>
      <w:r w:rsidR="000D50D7" w:rsidRPr="000D50D7">
        <w:t xml:space="preserve"> </w:t>
      </w:r>
      <w:r>
        <w:t>systems</w:t>
      </w:r>
      <w:r w:rsidR="000D50D7" w:rsidRPr="000D50D7">
        <w:t xml:space="preserve"> </w:t>
      </w:r>
      <w:r>
        <w:t>either</w:t>
      </w:r>
      <w:r w:rsidR="000D50D7" w:rsidRPr="000D50D7">
        <w:t xml:space="preserve"> </w:t>
      </w:r>
      <w:r>
        <w:t>housed</w:t>
      </w:r>
      <w:r w:rsidR="000D50D7" w:rsidRPr="000D50D7">
        <w:t xml:space="preserve"> </w:t>
      </w:r>
      <w:r>
        <w:t>on</w:t>
      </w:r>
      <w:r w:rsidR="000D50D7" w:rsidRPr="000D50D7">
        <w:t xml:space="preserve"> </w:t>
      </w:r>
      <w:r>
        <w:t>or</w:t>
      </w:r>
      <w:r w:rsidR="000D50D7" w:rsidRPr="000D50D7">
        <w:t xml:space="preserve"> </w:t>
      </w:r>
      <w:r>
        <w:t>within</w:t>
      </w:r>
      <w:r w:rsidR="000D50D7" w:rsidRPr="000D50D7">
        <w:t xml:space="preserve"> </w:t>
      </w:r>
      <w:r>
        <w:t>each</w:t>
      </w:r>
      <w:r w:rsidR="000D50D7" w:rsidRPr="000D50D7">
        <w:t xml:space="preserve"> </w:t>
      </w:r>
      <w:r>
        <w:t>of</w:t>
      </w:r>
      <w:r w:rsidR="000D50D7" w:rsidRPr="000D50D7">
        <w:t xml:space="preserve"> </w:t>
      </w:r>
      <w:r>
        <w:t>the</w:t>
      </w:r>
      <w:r w:rsidR="000D50D7" w:rsidRPr="000D50D7">
        <w:t xml:space="preserve"> </w:t>
      </w:r>
      <w:r>
        <w:t>containers</w:t>
      </w:r>
      <w:r w:rsidR="000D50D7" w:rsidRPr="000D50D7">
        <w:t xml:space="preserve"> </w:t>
      </w:r>
      <w:r>
        <w:t>or</w:t>
      </w:r>
      <w:r w:rsidR="000D50D7" w:rsidRPr="000D50D7">
        <w:t xml:space="preserve"> </w:t>
      </w:r>
      <w:r>
        <w:t>enclosures</w:t>
      </w:r>
      <w:r w:rsidR="000D50D7" w:rsidRPr="000D50D7">
        <w:t xml:space="preserve"> </w:t>
      </w:r>
      <w:r>
        <w:t>comprised</w:t>
      </w:r>
      <w:r w:rsidR="000D50D7" w:rsidRPr="000D50D7">
        <w:t xml:space="preserve"> </w:t>
      </w:r>
      <w:r>
        <w:t>in</w:t>
      </w:r>
      <w:r w:rsidR="000D50D7" w:rsidRPr="000D50D7">
        <w:t xml:space="preserve"> </w:t>
      </w:r>
      <w:r>
        <w:t>Work</w:t>
      </w:r>
      <w:r w:rsidR="000D50D7" w:rsidRPr="000D50D7">
        <w:t xml:space="preserve"> </w:t>
      </w:r>
      <w:r>
        <w:t>Nos.</w:t>
      </w:r>
      <w:r w:rsidR="000D50D7" w:rsidRPr="000D50D7">
        <w:t xml:space="preserve"> </w:t>
      </w:r>
      <w:r>
        <w:t>2A(i),</w:t>
      </w:r>
      <w:r w:rsidR="000D50D7" w:rsidRPr="000D50D7">
        <w:t xml:space="preserve"> </w:t>
      </w:r>
      <w:r>
        <w:t>(iv)</w:t>
      </w:r>
      <w:r w:rsidR="000D50D7" w:rsidRPr="000D50D7">
        <w:t xml:space="preserve"> </w:t>
      </w:r>
      <w:r>
        <w:t>and</w:t>
      </w:r>
      <w:r w:rsidR="000D50D7" w:rsidRPr="000D50D7">
        <w:t xml:space="preserve"> </w:t>
      </w:r>
      <w:r>
        <w:t>(v),</w:t>
      </w:r>
      <w:r w:rsidR="000D50D7" w:rsidRPr="000D50D7">
        <w:t xml:space="preserve"> </w:t>
      </w:r>
      <w:r>
        <w:t>attached</w:t>
      </w:r>
      <w:r w:rsidR="000D50D7" w:rsidRPr="000D50D7">
        <w:t xml:space="preserve"> </w:t>
      </w:r>
      <w:r>
        <w:t>to</w:t>
      </w:r>
      <w:r w:rsidR="000D50D7" w:rsidRPr="000D50D7">
        <w:t xml:space="preserve"> </w:t>
      </w:r>
      <w:r>
        <w:t>the</w:t>
      </w:r>
      <w:r w:rsidR="000D50D7" w:rsidRPr="000D50D7">
        <w:t xml:space="preserve"> </w:t>
      </w:r>
      <w:r>
        <w:t>side</w:t>
      </w:r>
      <w:r w:rsidR="000D50D7" w:rsidRPr="000D50D7">
        <w:t xml:space="preserve"> </w:t>
      </w:r>
      <w:r>
        <w:t>or</w:t>
      </w:r>
      <w:r w:rsidR="000D50D7" w:rsidRPr="000D50D7">
        <w:t xml:space="preserve"> </w:t>
      </w:r>
      <w:r>
        <w:t>top</w:t>
      </w:r>
      <w:r w:rsidR="000D50D7" w:rsidRPr="000D50D7">
        <w:t xml:space="preserve"> </w:t>
      </w:r>
      <w:r>
        <w:t>of</w:t>
      </w:r>
      <w:r w:rsidR="000D50D7" w:rsidRPr="000D50D7">
        <w:t xml:space="preserve"> </w:t>
      </w:r>
      <w:r>
        <w:t>each</w:t>
      </w:r>
      <w:r w:rsidR="000D50D7" w:rsidRPr="000D50D7">
        <w:t xml:space="preserve"> </w:t>
      </w:r>
      <w:r>
        <w:t>of</w:t>
      </w:r>
      <w:r w:rsidR="000D50D7" w:rsidRPr="000D50D7">
        <w:t xml:space="preserve"> </w:t>
      </w:r>
      <w:r>
        <w:t>the</w:t>
      </w:r>
      <w:r w:rsidR="000D50D7" w:rsidRPr="000D50D7">
        <w:t xml:space="preserve"> </w:t>
      </w:r>
      <w:r>
        <w:t>containers</w:t>
      </w:r>
      <w:r w:rsidR="000D50D7" w:rsidRPr="000D50D7">
        <w:t xml:space="preserve"> </w:t>
      </w:r>
      <w:r>
        <w:t>or</w:t>
      </w:r>
      <w:r w:rsidR="000D50D7" w:rsidRPr="000D50D7">
        <w:t xml:space="preserve"> </w:t>
      </w:r>
      <w:r>
        <w:t>enclosures,</w:t>
      </w:r>
      <w:r w:rsidR="000D50D7" w:rsidRPr="000D50D7">
        <w:t xml:space="preserve"> </w:t>
      </w:r>
      <w:r>
        <w:t>or</w:t>
      </w:r>
      <w:r w:rsidR="000D50D7" w:rsidRPr="000D50D7">
        <w:t xml:space="preserve"> </w:t>
      </w:r>
      <w:r>
        <w:t>located</w:t>
      </w:r>
      <w:r w:rsidR="000D50D7" w:rsidRPr="000D50D7">
        <w:t xml:space="preserve"> </w:t>
      </w:r>
      <w:r>
        <w:t>separate</w:t>
      </w:r>
      <w:r w:rsidR="000D50D7" w:rsidRPr="000D50D7">
        <w:t xml:space="preserve"> </w:t>
      </w:r>
      <w:r>
        <w:t>to</w:t>
      </w:r>
      <w:r w:rsidR="000D50D7" w:rsidRPr="000D50D7">
        <w:t xml:space="preserve"> </w:t>
      </w:r>
      <w:r>
        <w:t>but</w:t>
      </w:r>
      <w:r w:rsidR="000D50D7" w:rsidRPr="000D50D7">
        <w:t xml:space="preserve"> </w:t>
      </w:r>
      <w:r>
        <w:t>near</w:t>
      </w:r>
      <w:r w:rsidR="000D50D7" w:rsidRPr="000D50D7">
        <w:t xml:space="preserve"> </w:t>
      </w:r>
      <w:r>
        <w:t>to</w:t>
      </w:r>
      <w:r w:rsidR="000D50D7" w:rsidRPr="000D50D7">
        <w:t xml:space="preserve"> </w:t>
      </w:r>
      <w:r>
        <w:t>each</w:t>
      </w:r>
      <w:r w:rsidR="000D50D7" w:rsidRPr="000D50D7">
        <w:t xml:space="preserve"> </w:t>
      </w:r>
      <w:r>
        <w:t>of</w:t>
      </w:r>
      <w:r w:rsidR="000D50D7" w:rsidRPr="000D50D7">
        <w:t xml:space="preserve"> </w:t>
      </w:r>
      <w:r>
        <w:t>the</w:t>
      </w:r>
      <w:r w:rsidR="000D50D7" w:rsidRPr="000D50D7">
        <w:t xml:space="preserve"> </w:t>
      </w:r>
      <w:r>
        <w:t>containers</w:t>
      </w:r>
      <w:r w:rsidR="000D50D7" w:rsidRPr="000D50D7">
        <w:t xml:space="preserve"> </w:t>
      </w:r>
      <w:r>
        <w:t>or</w:t>
      </w:r>
      <w:r w:rsidR="000D50D7" w:rsidRPr="000D50D7">
        <w:t xml:space="preserve"> </w:t>
      </w:r>
      <w:r>
        <w:t>enclosures;</w:t>
      </w:r>
    </w:p>
    <w:p w14:paraId="71BEA052" w14:textId="77777777" w:rsidR="00283174" w:rsidRDefault="00283174" w:rsidP="00283174">
      <w:pPr>
        <w:pStyle w:val="N4"/>
      </w:pPr>
      <w:r>
        <w:t>electrical</w:t>
      </w:r>
      <w:r w:rsidR="000D50D7" w:rsidRPr="000D50D7">
        <w:t xml:space="preserve"> </w:t>
      </w:r>
      <w:r>
        <w:t>cables</w:t>
      </w:r>
      <w:r w:rsidR="000D50D7" w:rsidRPr="000D50D7">
        <w:t xml:space="preserve"> </w:t>
      </w:r>
      <w:r>
        <w:t>including</w:t>
      </w:r>
      <w:r w:rsidR="000D50D7" w:rsidRPr="000D50D7">
        <w:t xml:space="preserve"> </w:t>
      </w:r>
      <w:r>
        <w:t>electrical</w:t>
      </w:r>
      <w:r w:rsidR="000D50D7" w:rsidRPr="000D50D7">
        <w:t xml:space="preserve"> </w:t>
      </w:r>
      <w:r>
        <w:t>cables</w:t>
      </w:r>
      <w:r w:rsidR="000D50D7" w:rsidRPr="000D50D7">
        <w:t xml:space="preserve"> </w:t>
      </w:r>
      <w:r>
        <w:t>connecting</w:t>
      </w:r>
      <w:r w:rsidR="000D50D7" w:rsidRPr="000D50D7">
        <w:t xml:space="preserve"> </w:t>
      </w:r>
      <w:r>
        <w:t>to</w:t>
      </w:r>
      <w:r w:rsidR="000D50D7" w:rsidRPr="000D50D7">
        <w:t xml:space="preserve"> </w:t>
      </w:r>
      <w:r>
        <w:t>Work</w:t>
      </w:r>
      <w:r w:rsidR="000D50D7" w:rsidRPr="000D50D7">
        <w:t xml:space="preserve"> </w:t>
      </w:r>
      <w:r>
        <w:t>No.</w:t>
      </w:r>
      <w:r w:rsidR="000D50D7" w:rsidRPr="000D50D7">
        <w:t xml:space="preserve"> </w:t>
      </w:r>
      <w:r>
        <w:t>3;</w:t>
      </w:r>
    </w:p>
    <w:p w14:paraId="39195FCD" w14:textId="77777777" w:rsidR="00283174" w:rsidRDefault="00283174" w:rsidP="00283174">
      <w:pPr>
        <w:pStyle w:val="N4"/>
      </w:pPr>
      <w:r>
        <w:t>fire</w:t>
      </w:r>
      <w:r w:rsidR="000D50D7" w:rsidRPr="000D50D7">
        <w:t xml:space="preserve"> </w:t>
      </w:r>
      <w:r>
        <w:t>safety</w:t>
      </w:r>
      <w:r w:rsidR="000D50D7" w:rsidRPr="000D50D7">
        <w:t xml:space="preserve"> </w:t>
      </w:r>
      <w:r>
        <w:t>infrastructure</w:t>
      </w:r>
      <w:r w:rsidR="000D50D7" w:rsidRPr="000D50D7">
        <w:t xml:space="preserve"> </w:t>
      </w:r>
      <w:r>
        <w:t>including</w:t>
      </w:r>
      <w:r w:rsidR="000D50D7" w:rsidRPr="000D50D7">
        <w:t xml:space="preserve"> </w:t>
      </w:r>
      <w:r>
        <w:t>water</w:t>
      </w:r>
      <w:r w:rsidR="000D50D7" w:rsidRPr="000D50D7">
        <w:t xml:space="preserve"> </w:t>
      </w:r>
      <w:r>
        <w:t>storage</w:t>
      </w:r>
      <w:r w:rsidR="000D50D7" w:rsidRPr="000D50D7">
        <w:t xml:space="preserve"> </w:t>
      </w:r>
      <w:r>
        <w:t>tanks</w:t>
      </w:r>
      <w:r w:rsidR="000D50D7" w:rsidRPr="000D50D7">
        <w:t xml:space="preserve"> </w:t>
      </w:r>
      <w:r>
        <w:t>and</w:t>
      </w:r>
      <w:r w:rsidR="000D50D7" w:rsidRPr="000D50D7">
        <w:t xml:space="preserve"> </w:t>
      </w:r>
      <w:r>
        <w:t>a</w:t>
      </w:r>
      <w:r w:rsidR="000D50D7" w:rsidRPr="000D50D7">
        <w:t xml:space="preserve"> </w:t>
      </w:r>
      <w:r>
        <w:t>shut-off</w:t>
      </w:r>
      <w:r w:rsidR="000D50D7" w:rsidRPr="000D50D7">
        <w:t xml:space="preserve"> </w:t>
      </w:r>
      <w:r>
        <w:t>valve</w:t>
      </w:r>
      <w:r w:rsidR="000D50D7" w:rsidRPr="000D50D7">
        <w:t xml:space="preserve"> </w:t>
      </w:r>
      <w:r>
        <w:t>for</w:t>
      </w:r>
      <w:r w:rsidR="000D50D7" w:rsidRPr="000D50D7">
        <w:t xml:space="preserve"> </w:t>
      </w:r>
      <w:r>
        <w:t>containment</w:t>
      </w:r>
      <w:r w:rsidR="000D50D7" w:rsidRPr="000D50D7">
        <w:t xml:space="preserve"> </w:t>
      </w:r>
      <w:r>
        <w:t>of</w:t>
      </w:r>
      <w:r w:rsidR="000D50D7" w:rsidRPr="000D50D7">
        <w:t xml:space="preserve"> </w:t>
      </w:r>
      <w:r>
        <w:t>fire</w:t>
      </w:r>
      <w:r w:rsidR="000D50D7" w:rsidRPr="000D50D7">
        <w:t xml:space="preserve"> </w:t>
      </w:r>
      <w:r>
        <w:t>water</w:t>
      </w:r>
      <w:r w:rsidR="000D50D7" w:rsidRPr="000D50D7">
        <w:t xml:space="preserve"> </w:t>
      </w:r>
      <w:r>
        <w:t>and</w:t>
      </w:r>
      <w:r w:rsidR="000D50D7" w:rsidRPr="000D50D7">
        <w:t xml:space="preserve"> </w:t>
      </w:r>
      <w:r>
        <w:t>hard</w:t>
      </w:r>
      <w:r w:rsidR="000D50D7" w:rsidRPr="000D50D7">
        <w:t xml:space="preserve"> </w:t>
      </w:r>
      <w:r>
        <w:t>standing</w:t>
      </w:r>
      <w:r w:rsidR="000D50D7" w:rsidRPr="000D50D7">
        <w:t xml:space="preserve"> </w:t>
      </w:r>
      <w:r>
        <w:t>to</w:t>
      </w:r>
      <w:r w:rsidR="000D50D7" w:rsidRPr="000D50D7">
        <w:t xml:space="preserve"> </w:t>
      </w:r>
      <w:r>
        <w:t>accommodate</w:t>
      </w:r>
      <w:r w:rsidR="000D50D7" w:rsidRPr="000D50D7">
        <w:t xml:space="preserve"> </w:t>
      </w:r>
      <w:r>
        <w:t>emergency</w:t>
      </w:r>
      <w:r w:rsidR="000D50D7" w:rsidRPr="000D50D7">
        <w:t xml:space="preserve"> </w:t>
      </w:r>
      <w:r>
        <w:t>vehicles;</w:t>
      </w:r>
      <w:r w:rsidR="000D50D7" w:rsidRPr="000D50D7">
        <w:t xml:space="preserve"> </w:t>
      </w:r>
      <w:r>
        <w:t>and</w:t>
      </w:r>
    </w:p>
    <w:p w14:paraId="1D7D189C" w14:textId="77777777" w:rsidR="00283174" w:rsidRDefault="00283174" w:rsidP="00283174">
      <w:pPr>
        <w:pStyle w:val="N4"/>
      </w:pPr>
      <w:r>
        <w:t>containers</w:t>
      </w:r>
      <w:r w:rsidR="000D50D7" w:rsidRPr="000D50D7">
        <w:t xml:space="preserve"> </w:t>
      </w:r>
      <w:r>
        <w:t>or</w:t>
      </w:r>
      <w:r w:rsidR="000D50D7" w:rsidRPr="000D50D7">
        <w:t xml:space="preserve"> </w:t>
      </w:r>
      <w:r>
        <w:t>similar</w:t>
      </w:r>
      <w:r w:rsidR="000D50D7" w:rsidRPr="000D50D7">
        <w:t xml:space="preserve"> </w:t>
      </w:r>
      <w:r>
        <w:t>structures</w:t>
      </w:r>
      <w:r w:rsidR="000D50D7" w:rsidRPr="000D50D7">
        <w:t xml:space="preserve"> </w:t>
      </w:r>
      <w:r>
        <w:t>to</w:t>
      </w:r>
      <w:r w:rsidR="000D50D7" w:rsidRPr="000D50D7">
        <w:t xml:space="preserve"> </w:t>
      </w:r>
      <w:r>
        <w:t>house</w:t>
      </w:r>
      <w:r w:rsidR="000D50D7" w:rsidRPr="000D50D7">
        <w:t xml:space="preserve"> </w:t>
      </w:r>
      <w:r>
        <w:t>spare</w:t>
      </w:r>
      <w:r w:rsidR="000D50D7" w:rsidRPr="000D50D7">
        <w:t xml:space="preserve"> </w:t>
      </w:r>
      <w:r>
        <w:t>parts</w:t>
      </w:r>
      <w:r w:rsidR="000D50D7" w:rsidRPr="000D50D7">
        <w:t xml:space="preserve"> </w:t>
      </w:r>
      <w:r>
        <w:t>and</w:t>
      </w:r>
      <w:r w:rsidR="000D50D7" w:rsidRPr="000D50D7">
        <w:t xml:space="preserve"> </w:t>
      </w:r>
      <w:r>
        <w:t>materials</w:t>
      </w:r>
      <w:r w:rsidR="000D50D7" w:rsidRPr="000D50D7">
        <w:t xml:space="preserve"> </w:t>
      </w:r>
      <w:r>
        <w:t>required</w:t>
      </w:r>
      <w:r w:rsidR="000D50D7" w:rsidRPr="000D50D7">
        <w:t xml:space="preserve"> </w:t>
      </w:r>
      <w:r>
        <w:t>for</w:t>
      </w:r>
      <w:r w:rsidR="000D50D7" w:rsidRPr="000D50D7">
        <w:t xml:space="preserve"> </w:t>
      </w:r>
      <w:r>
        <w:t>the</w:t>
      </w:r>
      <w:r w:rsidR="000D50D7" w:rsidRPr="000D50D7">
        <w:t xml:space="preserve"> </w:t>
      </w:r>
      <w:r>
        <w:t>day</w:t>
      </w:r>
      <w:r w:rsidR="000D50D7" w:rsidRPr="000D50D7">
        <w:t xml:space="preserve"> </w:t>
      </w:r>
      <w:r>
        <w:t>to</w:t>
      </w:r>
      <w:r w:rsidR="000D50D7" w:rsidRPr="000D50D7">
        <w:t xml:space="preserve"> </w:t>
      </w:r>
      <w:r>
        <w:t>day</w:t>
      </w:r>
      <w:r w:rsidR="000D50D7" w:rsidRPr="000D50D7">
        <w:t xml:space="preserve"> </w:t>
      </w:r>
      <w:r>
        <w:t>operation</w:t>
      </w:r>
      <w:r w:rsidR="000D50D7" w:rsidRPr="000D50D7">
        <w:t xml:space="preserve"> </w:t>
      </w:r>
      <w:r>
        <w:t>of</w:t>
      </w:r>
      <w:r w:rsidR="000D50D7" w:rsidRPr="000D50D7">
        <w:t xml:space="preserve"> </w:t>
      </w:r>
      <w:r>
        <w:t>the</w:t>
      </w:r>
      <w:r w:rsidR="000D50D7" w:rsidRPr="000D50D7">
        <w:t xml:space="preserve"> </w:t>
      </w:r>
      <w:r>
        <w:t>BESS</w:t>
      </w:r>
      <w:r w:rsidR="000D50D7" w:rsidRPr="000D50D7">
        <w:t xml:space="preserve"> </w:t>
      </w:r>
      <w:r>
        <w:t>facility.</w:t>
      </w:r>
    </w:p>
    <w:p w14:paraId="6325EA0B" w14:textId="77777777" w:rsidR="00283174" w:rsidRDefault="00283174" w:rsidP="00283174">
      <w:pPr>
        <w:pStyle w:val="N3"/>
      </w:pPr>
      <w:r>
        <w:rPr>
          <w:b/>
          <w:bCs/>
        </w:rPr>
        <w:t>Work</w:t>
      </w:r>
      <w:r w:rsidR="000D50D7" w:rsidRPr="000D50D7">
        <w:rPr>
          <w:b/>
          <w:bCs/>
        </w:rPr>
        <w:t xml:space="preserve"> </w:t>
      </w:r>
      <w:r>
        <w:rPr>
          <w:b/>
          <w:bCs/>
        </w:rPr>
        <w:t>No.</w:t>
      </w:r>
      <w:r w:rsidR="000D50D7" w:rsidRPr="000D50D7">
        <w:rPr>
          <w:b/>
          <w:bCs/>
        </w:rPr>
        <w:t xml:space="preserve"> </w:t>
      </w:r>
      <w:r>
        <w:rPr>
          <w:b/>
          <w:bCs/>
        </w:rPr>
        <w:t>2B—</w:t>
      </w:r>
      <w:r w:rsidR="000D50D7" w:rsidRPr="000D50D7">
        <w:rPr>
          <w:b/>
          <w:bCs/>
        </w:rPr>
        <w:t xml:space="preserve"> </w:t>
      </w:r>
      <w:r>
        <w:t>a</w:t>
      </w:r>
      <w:r w:rsidR="000D50D7" w:rsidRPr="000D50D7">
        <w:t xml:space="preserve"> </w:t>
      </w:r>
      <w:r>
        <w:t>battery</w:t>
      </w:r>
      <w:r w:rsidR="000D50D7" w:rsidRPr="000D50D7">
        <w:t xml:space="preserve"> </w:t>
      </w:r>
      <w:r>
        <w:t>energy</w:t>
      </w:r>
      <w:r w:rsidR="000D50D7" w:rsidRPr="000D50D7">
        <w:t xml:space="preserve"> </w:t>
      </w:r>
      <w:r>
        <w:t>storage</w:t>
      </w:r>
      <w:r w:rsidR="000D50D7" w:rsidRPr="000D50D7">
        <w:t xml:space="preserve"> </w:t>
      </w:r>
      <w:r>
        <w:t>system</w:t>
      </w:r>
      <w:r w:rsidR="000D50D7" w:rsidRPr="000D50D7">
        <w:t xml:space="preserve"> </w:t>
      </w:r>
      <w:r>
        <w:t>compound</w:t>
      </w:r>
      <w:r w:rsidR="000D50D7" w:rsidRPr="000D50D7">
        <w:t xml:space="preserve"> </w:t>
      </w:r>
      <w:r>
        <w:t>including</w:t>
      </w:r>
      <w:r w:rsidR="004C7FF3">
        <w:t>—</w:t>
      </w:r>
    </w:p>
    <w:p w14:paraId="40908BE0" w14:textId="77777777" w:rsidR="00283174" w:rsidRDefault="00283174" w:rsidP="00283174">
      <w:pPr>
        <w:pStyle w:val="N4"/>
      </w:pPr>
      <w:r>
        <w:t>battery</w:t>
      </w:r>
      <w:r w:rsidR="000D50D7" w:rsidRPr="000D50D7">
        <w:t xml:space="preserve"> </w:t>
      </w:r>
      <w:r>
        <w:t>energy</w:t>
      </w:r>
      <w:r w:rsidR="000D50D7" w:rsidRPr="000D50D7">
        <w:t xml:space="preserve"> </w:t>
      </w:r>
      <w:r>
        <w:t>storage</w:t>
      </w:r>
      <w:r w:rsidR="000D50D7" w:rsidRPr="000D50D7">
        <w:t xml:space="preserve"> </w:t>
      </w:r>
      <w:r>
        <w:t>system</w:t>
      </w:r>
      <w:r w:rsidR="000D50D7" w:rsidRPr="000D50D7">
        <w:t xml:space="preserve"> </w:t>
      </w:r>
      <w:r>
        <w:t>(BESS)</w:t>
      </w:r>
      <w:r w:rsidR="000D50D7" w:rsidRPr="000D50D7">
        <w:t xml:space="preserve"> </w:t>
      </w:r>
      <w:r>
        <w:t>units</w:t>
      </w:r>
      <w:r w:rsidR="000D50D7" w:rsidRPr="000D50D7">
        <w:t xml:space="preserve"> </w:t>
      </w:r>
      <w:r>
        <w:t>each</w:t>
      </w:r>
      <w:r w:rsidR="000D50D7" w:rsidRPr="000D50D7">
        <w:t xml:space="preserve"> </w:t>
      </w:r>
      <w:r>
        <w:t>comprising</w:t>
      </w:r>
      <w:r w:rsidR="000D50D7" w:rsidRPr="000D50D7">
        <w:t xml:space="preserve"> </w:t>
      </w:r>
      <w:r>
        <w:t>an</w:t>
      </w:r>
      <w:r w:rsidR="000D50D7" w:rsidRPr="000D50D7">
        <w:t xml:space="preserve"> </w:t>
      </w:r>
      <w:r>
        <w:t>enclosure</w:t>
      </w:r>
      <w:r w:rsidR="000D50D7" w:rsidRPr="000D50D7">
        <w:t xml:space="preserve"> </w:t>
      </w:r>
      <w:r>
        <w:t>for</w:t>
      </w:r>
      <w:r w:rsidR="000D50D7" w:rsidRPr="000D50D7">
        <w:t xml:space="preserve"> </w:t>
      </w:r>
      <w:r>
        <w:t>BESS</w:t>
      </w:r>
      <w:r w:rsidR="000D50D7" w:rsidRPr="000D50D7">
        <w:t xml:space="preserve"> </w:t>
      </w:r>
      <w:r>
        <w:t>electro-chemical</w:t>
      </w:r>
      <w:r w:rsidR="000D50D7" w:rsidRPr="000D50D7">
        <w:t xml:space="preserve"> </w:t>
      </w:r>
      <w:r>
        <w:t>components</w:t>
      </w:r>
      <w:r w:rsidR="000D50D7" w:rsidRPr="000D50D7">
        <w:t xml:space="preserve"> </w:t>
      </w:r>
      <w:r>
        <w:t>and</w:t>
      </w:r>
      <w:r w:rsidR="000D50D7" w:rsidRPr="000D50D7">
        <w:t xml:space="preserve"> </w:t>
      </w:r>
      <w:r>
        <w:t>associated</w:t>
      </w:r>
      <w:r w:rsidR="000D50D7" w:rsidRPr="000D50D7">
        <w:t xml:space="preserve"> </w:t>
      </w:r>
      <w:r>
        <w:t>equipment,</w:t>
      </w:r>
      <w:r w:rsidR="000D50D7" w:rsidRPr="000D50D7">
        <w:t xml:space="preserve"> </w:t>
      </w:r>
      <w:r>
        <w:t>with</w:t>
      </w:r>
      <w:r w:rsidR="000D50D7" w:rsidRPr="000D50D7">
        <w:t xml:space="preserve"> </w:t>
      </w:r>
      <w:r>
        <w:t>the</w:t>
      </w:r>
      <w:r w:rsidR="000D50D7" w:rsidRPr="000D50D7">
        <w:t xml:space="preserve"> </w:t>
      </w:r>
      <w:r>
        <w:t>enclosure</w:t>
      </w:r>
      <w:r w:rsidR="000D50D7" w:rsidRPr="000D50D7">
        <w:t xml:space="preserve"> </w:t>
      </w:r>
      <w:r>
        <w:t>being</w:t>
      </w:r>
      <w:r w:rsidR="000D50D7" w:rsidRPr="000D50D7">
        <w:t xml:space="preserve"> </w:t>
      </w:r>
      <w:r>
        <w:t>of</w:t>
      </w:r>
      <w:r w:rsidR="000D50D7" w:rsidRPr="000D50D7">
        <w:t xml:space="preserve"> </w:t>
      </w:r>
      <w:r>
        <w:t>metal</w:t>
      </w:r>
      <w:r w:rsidR="000D50D7" w:rsidRPr="000D50D7">
        <w:t xml:space="preserve"> </w:t>
      </w:r>
      <w:r w:rsidRPr="003E1497">
        <w:t>façade,</w:t>
      </w:r>
      <w:r w:rsidR="000D50D7" w:rsidRPr="000D50D7">
        <w:t xml:space="preserve"> </w:t>
      </w:r>
      <w:r>
        <w:t>joined</w:t>
      </w:r>
      <w:r w:rsidR="000D50D7" w:rsidRPr="000D50D7">
        <w:t xml:space="preserve"> </w:t>
      </w:r>
      <w:r>
        <w:t>or</w:t>
      </w:r>
      <w:r w:rsidR="000D50D7" w:rsidRPr="000D50D7">
        <w:t xml:space="preserve"> </w:t>
      </w:r>
      <w:r>
        <w:t>close</w:t>
      </w:r>
      <w:r w:rsidR="000D50D7" w:rsidRPr="000D50D7">
        <w:t xml:space="preserve"> </w:t>
      </w:r>
      <w:r>
        <w:t>coupled</w:t>
      </w:r>
      <w:r w:rsidR="000D50D7" w:rsidRPr="000D50D7">
        <w:t xml:space="preserve"> </w:t>
      </w:r>
      <w:r>
        <w:t>to</w:t>
      </w:r>
      <w:r w:rsidR="000D50D7" w:rsidRPr="000D50D7">
        <w:t xml:space="preserve"> </w:t>
      </w:r>
      <w:r>
        <w:t>each</w:t>
      </w:r>
      <w:r w:rsidR="000D50D7" w:rsidRPr="000D50D7">
        <w:t xml:space="preserve"> </w:t>
      </w:r>
      <w:r>
        <w:t>other,</w:t>
      </w:r>
      <w:r w:rsidR="000D50D7" w:rsidRPr="000D50D7">
        <w:t xml:space="preserve"> </w:t>
      </w:r>
      <w:r>
        <w:t>mounted</w:t>
      </w:r>
      <w:r w:rsidR="000D50D7" w:rsidRPr="000D50D7">
        <w:t xml:space="preserve"> </w:t>
      </w:r>
      <w:r>
        <w:t>on</w:t>
      </w:r>
      <w:r w:rsidR="000D50D7" w:rsidRPr="000D50D7">
        <w:t xml:space="preserve"> </w:t>
      </w:r>
      <w:r>
        <w:t>a</w:t>
      </w:r>
      <w:r w:rsidR="000D50D7" w:rsidRPr="000D50D7">
        <w:t xml:space="preserve"> </w:t>
      </w:r>
      <w:r>
        <w:t>reinforced</w:t>
      </w:r>
      <w:r w:rsidR="000D50D7" w:rsidRPr="000D50D7">
        <w:t xml:space="preserve"> </w:t>
      </w:r>
      <w:r>
        <w:t>concrete</w:t>
      </w:r>
      <w:r w:rsidR="000D50D7" w:rsidRPr="000D50D7">
        <w:t xml:space="preserve"> </w:t>
      </w:r>
      <w:r>
        <w:t>foundation</w:t>
      </w:r>
      <w:r w:rsidR="000D50D7" w:rsidRPr="000D50D7">
        <w:t xml:space="preserve"> </w:t>
      </w:r>
      <w:r>
        <w:t>slab</w:t>
      </w:r>
      <w:r w:rsidR="000D50D7" w:rsidRPr="000D50D7">
        <w:t xml:space="preserve"> </w:t>
      </w:r>
      <w:r>
        <w:t>or</w:t>
      </w:r>
      <w:r w:rsidR="000D50D7" w:rsidRPr="000D50D7">
        <w:t xml:space="preserve"> </w:t>
      </w:r>
      <w:r>
        <w:t>concrete</w:t>
      </w:r>
      <w:r w:rsidR="000D50D7" w:rsidRPr="000D50D7">
        <w:t xml:space="preserve"> </w:t>
      </w:r>
      <w:r>
        <w:t>piles;</w:t>
      </w:r>
    </w:p>
    <w:p w14:paraId="0452EF17" w14:textId="77777777" w:rsidR="00283174" w:rsidRDefault="00283174" w:rsidP="00283174">
      <w:pPr>
        <w:pStyle w:val="N4"/>
      </w:pPr>
      <w:r>
        <w:t>transformers</w:t>
      </w:r>
      <w:r w:rsidR="000D50D7" w:rsidRPr="000D50D7">
        <w:t xml:space="preserve"> </w:t>
      </w:r>
      <w:r>
        <w:t>and</w:t>
      </w:r>
      <w:r w:rsidR="000D50D7" w:rsidRPr="000D50D7">
        <w:t xml:space="preserve"> </w:t>
      </w:r>
      <w:r>
        <w:t>associated</w:t>
      </w:r>
      <w:r w:rsidR="000D50D7" w:rsidRPr="000D50D7">
        <w:t xml:space="preserve"> </w:t>
      </w:r>
      <w:r>
        <w:t>bunding;</w:t>
      </w:r>
    </w:p>
    <w:p w14:paraId="7CAAE93E" w14:textId="77777777" w:rsidR="00283174" w:rsidRDefault="00283174" w:rsidP="00283174">
      <w:pPr>
        <w:pStyle w:val="N4"/>
      </w:pPr>
      <w:r>
        <w:t>inverters,</w:t>
      </w:r>
      <w:r w:rsidR="000D50D7" w:rsidRPr="000D50D7">
        <w:t xml:space="preserve"> </w:t>
      </w:r>
      <w:r>
        <w:t>switch</w:t>
      </w:r>
      <w:r w:rsidR="000D50D7" w:rsidRPr="000D50D7">
        <w:t xml:space="preserve"> </w:t>
      </w:r>
      <w:r>
        <w:t>gear,</w:t>
      </w:r>
      <w:r w:rsidR="000D50D7" w:rsidRPr="000D50D7">
        <w:t xml:space="preserve"> </w:t>
      </w:r>
      <w:r>
        <w:t>power</w:t>
      </w:r>
      <w:r w:rsidR="000D50D7" w:rsidRPr="000D50D7">
        <w:t xml:space="preserve"> </w:t>
      </w:r>
      <w:r>
        <w:t>conversion</w:t>
      </w:r>
      <w:r w:rsidR="000D50D7" w:rsidRPr="000D50D7">
        <w:t xml:space="preserve"> </w:t>
      </w:r>
      <w:r>
        <w:t>systems</w:t>
      </w:r>
      <w:r w:rsidR="000D50D7" w:rsidRPr="000D50D7">
        <w:t xml:space="preserve"> </w:t>
      </w:r>
      <w:r>
        <w:t>(PCS)</w:t>
      </w:r>
      <w:r w:rsidR="000D50D7" w:rsidRPr="000D50D7">
        <w:t xml:space="preserve"> </w:t>
      </w:r>
      <w:r>
        <w:t>and</w:t>
      </w:r>
      <w:r w:rsidR="000D50D7" w:rsidRPr="000D50D7">
        <w:t xml:space="preserve"> </w:t>
      </w:r>
      <w:r>
        <w:t>ancillary</w:t>
      </w:r>
      <w:r w:rsidR="000D50D7" w:rsidRPr="000D50D7">
        <w:t xml:space="preserve"> </w:t>
      </w:r>
      <w:r>
        <w:t>equipment;</w:t>
      </w:r>
    </w:p>
    <w:p w14:paraId="43C2EFF3" w14:textId="77777777" w:rsidR="00283174" w:rsidRDefault="00283174" w:rsidP="00283174">
      <w:pPr>
        <w:pStyle w:val="N4"/>
      </w:pPr>
      <w:r>
        <w:t>containers</w:t>
      </w:r>
      <w:r w:rsidR="000D50D7" w:rsidRPr="000D50D7">
        <w:t xml:space="preserve"> </w:t>
      </w:r>
      <w:r>
        <w:t>or</w:t>
      </w:r>
      <w:r w:rsidR="000D50D7" w:rsidRPr="000D50D7">
        <w:t xml:space="preserve"> </w:t>
      </w:r>
      <w:r>
        <w:t>enclosures</w:t>
      </w:r>
      <w:r w:rsidR="000D50D7" w:rsidRPr="000D50D7">
        <w:t xml:space="preserve"> </w:t>
      </w:r>
      <w:r>
        <w:t>housing,</w:t>
      </w:r>
      <w:r w:rsidR="000D50D7" w:rsidRPr="000D50D7">
        <w:t xml:space="preserve"> </w:t>
      </w:r>
      <w:r>
        <w:t>all</w:t>
      </w:r>
      <w:r w:rsidR="000D50D7" w:rsidRPr="000D50D7">
        <w:t xml:space="preserve"> </w:t>
      </w:r>
      <w:r>
        <w:t>or</w:t>
      </w:r>
      <w:r w:rsidR="000D50D7" w:rsidRPr="000D50D7">
        <w:t xml:space="preserve"> </w:t>
      </w:r>
      <w:r>
        <w:t>any</w:t>
      </w:r>
      <w:r w:rsidR="000D50D7" w:rsidRPr="000D50D7">
        <w:t xml:space="preserve"> </w:t>
      </w:r>
      <w:r>
        <w:t>of</w:t>
      </w:r>
      <w:r w:rsidR="000D50D7" w:rsidRPr="000D50D7">
        <w:t xml:space="preserve"> </w:t>
      </w:r>
      <w:r>
        <w:t>Work</w:t>
      </w:r>
      <w:r w:rsidR="000D50D7" w:rsidRPr="000D50D7">
        <w:t xml:space="preserve"> </w:t>
      </w:r>
      <w:r>
        <w:t>Nos.</w:t>
      </w:r>
      <w:r w:rsidR="000D50D7" w:rsidRPr="000D50D7">
        <w:t xml:space="preserve"> </w:t>
      </w:r>
      <w:r>
        <w:t>2B</w:t>
      </w:r>
      <w:r w:rsidR="000D50D7" w:rsidRPr="000D50D7">
        <w:t xml:space="preserve"> </w:t>
      </w:r>
      <w:r>
        <w:t>(ii)</w:t>
      </w:r>
      <w:r w:rsidR="000D50D7" w:rsidRPr="000D50D7">
        <w:t xml:space="preserve"> </w:t>
      </w:r>
      <w:r>
        <w:t>and</w:t>
      </w:r>
      <w:r w:rsidR="000D50D7" w:rsidRPr="000D50D7">
        <w:t xml:space="preserve"> </w:t>
      </w:r>
      <w:r>
        <w:t>(iii)</w:t>
      </w:r>
      <w:r w:rsidR="000D50D7" w:rsidRPr="000D50D7">
        <w:t xml:space="preserve"> </w:t>
      </w:r>
      <w:r>
        <w:t>and</w:t>
      </w:r>
      <w:r w:rsidR="000D50D7" w:rsidRPr="000D50D7">
        <w:t xml:space="preserve"> </w:t>
      </w:r>
      <w:r>
        <w:t>ancillary</w:t>
      </w:r>
      <w:r w:rsidR="000D50D7" w:rsidRPr="000D50D7">
        <w:t xml:space="preserve"> </w:t>
      </w:r>
      <w:r>
        <w:t>equipment;</w:t>
      </w:r>
    </w:p>
    <w:p w14:paraId="287C2401" w14:textId="77777777" w:rsidR="00283174" w:rsidRDefault="00283174" w:rsidP="00283174">
      <w:pPr>
        <w:pStyle w:val="N4"/>
      </w:pPr>
      <w:r>
        <w:t>monitoring</w:t>
      </w:r>
      <w:r w:rsidR="000D50D7" w:rsidRPr="000D50D7">
        <w:t xml:space="preserve"> </w:t>
      </w:r>
      <w:r>
        <w:t>and</w:t>
      </w:r>
      <w:r w:rsidR="000D50D7" w:rsidRPr="000D50D7">
        <w:t xml:space="preserve"> </w:t>
      </w:r>
      <w:r>
        <w:t>control</w:t>
      </w:r>
      <w:r w:rsidR="000D50D7" w:rsidRPr="000D50D7">
        <w:t xml:space="preserve"> </w:t>
      </w:r>
      <w:r>
        <w:t>systems</w:t>
      </w:r>
      <w:r w:rsidR="000D50D7" w:rsidRPr="000D50D7">
        <w:t xml:space="preserve"> </w:t>
      </w:r>
      <w:r>
        <w:t>housed</w:t>
      </w:r>
      <w:r w:rsidR="000D50D7" w:rsidRPr="000D50D7">
        <w:t xml:space="preserve"> </w:t>
      </w:r>
      <w:r>
        <w:t>within</w:t>
      </w:r>
      <w:r w:rsidR="000D50D7" w:rsidRPr="000D50D7">
        <w:t xml:space="preserve"> </w:t>
      </w:r>
      <w:r>
        <w:t>the</w:t>
      </w:r>
      <w:r w:rsidR="000D50D7" w:rsidRPr="000D50D7">
        <w:t xml:space="preserve"> </w:t>
      </w:r>
      <w:r>
        <w:t>containers</w:t>
      </w:r>
      <w:r w:rsidR="000D50D7" w:rsidRPr="000D50D7">
        <w:t xml:space="preserve"> </w:t>
      </w:r>
      <w:r>
        <w:t>or</w:t>
      </w:r>
      <w:r w:rsidR="000D50D7" w:rsidRPr="000D50D7">
        <w:t xml:space="preserve"> </w:t>
      </w:r>
      <w:r>
        <w:t>enclosures</w:t>
      </w:r>
      <w:r w:rsidR="000D50D7" w:rsidRPr="000D50D7">
        <w:t xml:space="preserve"> </w:t>
      </w:r>
      <w:r>
        <w:t>comprised</w:t>
      </w:r>
      <w:r w:rsidR="000D50D7" w:rsidRPr="000D50D7">
        <w:t xml:space="preserve"> </w:t>
      </w:r>
      <w:r>
        <w:t>in</w:t>
      </w:r>
      <w:r w:rsidR="000D50D7" w:rsidRPr="000D50D7">
        <w:t xml:space="preserve"> </w:t>
      </w:r>
      <w:r>
        <w:t>Work</w:t>
      </w:r>
      <w:r w:rsidR="000D50D7" w:rsidRPr="000D50D7">
        <w:t xml:space="preserve"> </w:t>
      </w:r>
      <w:r>
        <w:t>Nos.</w:t>
      </w:r>
      <w:r w:rsidR="000D50D7" w:rsidRPr="000D50D7">
        <w:t xml:space="preserve"> </w:t>
      </w:r>
      <w:r>
        <w:t>2B(i)</w:t>
      </w:r>
      <w:r w:rsidR="000D50D7" w:rsidRPr="000D50D7">
        <w:t xml:space="preserve"> </w:t>
      </w:r>
      <w:r>
        <w:t>or</w:t>
      </w:r>
      <w:r w:rsidR="000D50D7" w:rsidRPr="000D50D7">
        <w:t xml:space="preserve"> </w:t>
      </w:r>
      <w:r>
        <w:t>(iv)</w:t>
      </w:r>
      <w:r w:rsidR="000D50D7" w:rsidRPr="000D50D7">
        <w:t xml:space="preserve"> </w:t>
      </w:r>
      <w:r>
        <w:t>or</w:t>
      </w:r>
      <w:r w:rsidR="000D50D7" w:rsidRPr="000D50D7">
        <w:t xml:space="preserve"> </w:t>
      </w:r>
      <w:r>
        <w:t>located</w:t>
      </w:r>
      <w:r w:rsidR="000D50D7" w:rsidRPr="000D50D7">
        <w:t xml:space="preserve"> </w:t>
      </w:r>
      <w:r>
        <w:t>separately</w:t>
      </w:r>
      <w:r w:rsidR="000D50D7" w:rsidRPr="000D50D7">
        <w:t xml:space="preserve"> </w:t>
      </w:r>
      <w:r>
        <w:t>in</w:t>
      </w:r>
      <w:r w:rsidR="000D50D7" w:rsidRPr="000D50D7">
        <w:t xml:space="preserve"> </w:t>
      </w:r>
      <w:r>
        <w:t>its</w:t>
      </w:r>
      <w:r w:rsidR="000D50D7" w:rsidRPr="000D50D7">
        <w:t xml:space="preserve"> </w:t>
      </w:r>
      <w:r>
        <w:t>own</w:t>
      </w:r>
      <w:r w:rsidR="000D50D7" w:rsidRPr="000D50D7">
        <w:t xml:space="preserve"> </w:t>
      </w:r>
      <w:r>
        <w:t>container</w:t>
      </w:r>
      <w:r w:rsidR="000D50D7" w:rsidRPr="000D50D7">
        <w:t xml:space="preserve"> </w:t>
      </w:r>
      <w:r>
        <w:t>or</w:t>
      </w:r>
      <w:r w:rsidR="000D50D7" w:rsidRPr="000D50D7">
        <w:t xml:space="preserve"> </w:t>
      </w:r>
      <w:r>
        <w:t>enclosure;</w:t>
      </w:r>
    </w:p>
    <w:p w14:paraId="3D7E1554" w14:textId="77777777" w:rsidR="00283174" w:rsidRDefault="00283174" w:rsidP="00283174">
      <w:pPr>
        <w:pStyle w:val="N4"/>
      </w:pPr>
      <w:r>
        <w:lastRenderedPageBreak/>
        <w:t>heating,</w:t>
      </w:r>
      <w:r w:rsidR="000D50D7" w:rsidRPr="000D50D7">
        <w:t xml:space="preserve"> </w:t>
      </w:r>
      <w:r>
        <w:t>ventilation</w:t>
      </w:r>
      <w:r w:rsidR="000D50D7" w:rsidRPr="000D50D7">
        <w:t xml:space="preserve"> </w:t>
      </w:r>
      <w:r>
        <w:t>and</w:t>
      </w:r>
      <w:r w:rsidR="000D50D7" w:rsidRPr="000D50D7">
        <w:t xml:space="preserve"> </w:t>
      </w:r>
      <w:r>
        <w:t>air</w:t>
      </w:r>
      <w:r w:rsidR="000D50D7" w:rsidRPr="000D50D7">
        <w:t xml:space="preserve"> </w:t>
      </w:r>
      <w:r>
        <w:t>conditioning</w:t>
      </w:r>
      <w:r w:rsidR="000D50D7" w:rsidRPr="000D50D7">
        <w:t xml:space="preserve"> </w:t>
      </w:r>
      <w:r>
        <w:t>(HVAC)</w:t>
      </w:r>
      <w:r w:rsidR="000D50D7" w:rsidRPr="000D50D7">
        <w:t xml:space="preserve"> </w:t>
      </w:r>
      <w:r>
        <w:t>systems</w:t>
      </w:r>
      <w:r w:rsidR="000D50D7" w:rsidRPr="000D50D7">
        <w:t xml:space="preserve"> </w:t>
      </w:r>
      <w:r>
        <w:t>either</w:t>
      </w:r>
      <w:r w:rsidR="000D50D7" w:rsidRPr="000D50D7">
        <w:t xml:space="preserve"> </w:t>
      </w:r>
      <w:r>
        <w:t>housed</w:t>
      </w:r>
      <w:r w:rsidR="000D50D7" w:rsidRPr="000D50D7">
        <w:t xml:space="preserve"> </w:t>
      </w:r>
      <w:r>
        <w:t>on</w:t>
      </w:r>
      <w:r w:rsidR="000D50D7" w:rsidRPr="000D50D7">
        <w:t xml:space="preserve"> </w:t>
      </w:r>
      <w:r>
        <w:t>or</w:t>
      </w:r>
      <w:r w:rsidR="000D50D7" w:rsidRPr="000D50D7">
        <w:t xml:space="preserve"> </w:t>
      </w:r>
      <w:r>
        <w:t>within</w:t>
      </w:r>
      <w:r w:rsidR="000D50D7" w:rsidRPr="000D50D7">
        <w:t xml:space="preserve"> </w:t>
      </w:r>
      <w:r>
        <w:t>each</w:t>
      </w:r>
      <w:r w:rsidR="000D50D7" w:rsidRPr="000D50D7">
        <w:t xml:space="preserve"> </w:t>
      </w:r>
      <w:r>
        <w:t>of</w:t>
      </w:r>
      <w:r w:rsidR="000D50D7" w:rsidRPr="000D50D7">
        <w:t xml:space="preserve"> </w:t>
      </w:r>
      <w:r>
        <w:t>the</w:t>
      </w:r>
      <w:r w:rsidR="000D50D7" w:rsidRPr="000D50D7">
        <w:t xml:space="preserve"> </w:t>
      </w:r>
      <w:r>
        <w:t>containers</w:t>
      </w:r>
      <w:r w:rsidR="000D50D7" w:rsidRPr="000D50D7">
        <w:t xml:space="preserve"> </w:t>
      </w:r>
      <w:r>
        <w:t>or</w:t>
      </w:r>
      <w:r w:rsidR="000D50D7" w:rsidRPr="000D50D7">
        <w:t xml:space="preserve"> </w:t>
      </w:r>
      <w:r>
        <w:t>enclosures</w:t>
      </w:r>
      <w:r w:rsidR="000D50D7" w:rsidRPr="000D50D7">
        <w:t xml:space="preserve"> </w:t>
      </w:r>
      <w:r>
        <w:t>comprised</w:t>
      </w:r>
      <w:r w:rsidR="000D50D7" w:rsidRPr="000D50D7">
        <w:t xml:space="preserve"> </w:t>
      </w:r>
      <w:r>
        <w:t>in</w:t>
      </w:r>
      <w:r w:rsidR="000D50D7" w:rsidRPr="000D50D7">
        <w:t xml:space="preserve"> </w:t>
      </w:r>
      <w:r>
        <w:t>Work</w:t>
      </w:r>
      <w:r w:rsidR="000D50D7" w:rsidRPr="000D50D7">
        <w:t xml:space="preserve"> </w:t>
      </w:r>
      <w:r>
        <w:t>Nos.</w:t>
      </w:r>
      <w:r w:rsidR="000D50D7" w:rsidRPr="000D50D7">
        <w:t xml:space="preserve"> </w:t>
      </w:r>
      <w:r>
        <w:t>2B(i),</w:t>
      </w:r>
      <w:r w:rsidR="000D50D7" w:rsidRPr="000D50D7">
        <w:t xml:space="preserve"> </w:t>
      </w:r>
      <w:r>
        <w:t>(iv)</w:t>
      </w:r>
      <w:r w:rsidR="000D50D7" w:rsidRPr="000D50D7">
        <w:t xml:space="preserve"> </w:t>
      </w:r>
      <w:r>
        <w:t>and</w:t>
      </w:r>
      <w:r w:rsidR="000D50D7" w:rsidRPr="000D50D7">
        <w:t xml:space="preserve"> </w:t>
      </w:r>
      <w:r>
        <w:t>(v),</w:t>
      </w:r>
      <w:r w:rsidR="000D50D7" w:rsidRPr="000D50D7">
        <w:t xml:space="preserve"> </w:t>
      </w:r>
      <w:r>
        <w:t>attached</w:t>
      </w:r>
      <w:r w:rsidR="000D50D7" w:rsidRPr="000D50D7">
        <w:t xml:space="preserve"> </w:t>
      </w:r>
      <w:r>
        <w:t>to</w:t>
      </w:r>
      <w:r w:rsidR="000D50D7" w:rsidRPr="000D50D7">
        <w:t xml:space="preserve"> </w:t>
      </w:r>
      <w:r>
        <w:t>the</w:t>
      </w:r>
      <w:r w:rsidR="000D50D7" w:rsidRPr="000D50D7">
        <w:t xml:space="preserve"> </w:t>
      </w:r>
      <w:r>
        <w:t>side</w:t>
      </w:r>
      <w:r w:rsidR="000D50D7" w:rsidRPr="000D50D7">
        <w:t xml:space="preserve"> </w:t>
      </w:r>
      <w:r>
        <w:t>or</w:t>
      </w:r>
      <w:r w:rsidR="000D50D7" w:rsidRPr="000D50D7">
        <w:t xml:space="preserve"> </w:t>
      </w:r>
      <w:r>
        <w:t>top</w:t>
      </w:r>
      <w:r w:rsidR="000D50D7" w:rsidRPr="000D50D7">
        <w:t xml:space="preserve"> </w:t>
      </w:r>
      <w:r>
        <w:t>of</w:t>
      </w:r>
      <w:r w:rsidR="000D50D7" w:rsidRPr="000D50D7">
        <w:t xml:space="preserve"> </w:t>
      </w:r>
      <w:r>
        <w:t>each</w:t>
      </w:r>
      <w:r w:rsidR="000D50D7" w:rsidRPr="000D50D7">
        <w:t xml:space="preserve"> </w:t>
      </w:r>
      <w:r>
        <w:t>of</w:t>
      </w:r>
      <w:r w:rsidR="000D50D7" w:rsidRPr="000D50D7">
        <w:t xml:space="preserve"> </w:t>
      </w:r>
      <w:r>
        <w:t>the</w:t>
      </w:r>
      <w:r w:rsidR="000D50D7" w:rsidRPr="000D50D7">
        <w:t xml:space="preserve"> </w:t>
      </w:r>
      <w:r>
        <w:t>containers</w:t>
      </w:r>
      <w:r w:rsidR="000D50D7" w:rsidRPr="000D50D7">
        <w:t xml:space="preserve"> </w:t>
      </w:r>
      <w:r>
        <w:t>or</w:t>
      </w:r>
      <w:r w:rsidR="000D50D7" w:rsidRPr="000D50D7">
        <w:t xml:space="preserve"> </w:t>
      </w:r>
      <w:r>
        <w:t>enclosures,</w:t>
      </w:r>
      <w:r w:rsidR="000D50D7" w:rsidRPr="000D50D7">
        <w:t xml:space="preserve"> </w:t>
      </w:r>
      <w:r>
        <w:t>or</w:t>
      </w:r>
      <w:r w:rsidR="000D50D7" w:rsidRPr="000D50D7">
        <w:t xml:space="preserve"> </w:t>
      </w:r>
      <w:r>
        <w:t>located</w:t>
      </w:r>
      <w:r w:rsidR="000D50D7" w:rsidRPr="000D50D7">
        <w:t xml:space="preserve"> </w:t>
      </w:r>
      <w:r>
        <w:t>separate</w:t>
      </w:r>
      <w:r w:rsidR="000D50D7" w:rsidRPr="000D50D7">
        <w:t xml:space="preserve"> </w:t>
      </w:r>
      <w:r>
        <w:t>to</w:t>
      </w:r>
      <w:r w:rsidR="000D50D7" w:rsidRPr="000D50D7">
        <w:t xml:space="preserve"> </w:t>
      </w:r>
      <w:r>
        <w:t>but</w:t>
      </w:r>
      <w:r w:rsidR="000D50D7" w:rsidRPr="000D50D7">
        <w:t xml:space="preserve"> </w:t>
      </w:r>
      <w:r>
        <w:t>near</w:t>
      </w:r>
      <w:r w:rsidR="000D50D7" w:rsidRPr="000D50D7">
        <w:t xml:space="preserve"> </w:t>
      </w:r>
      <w:r>
        <w:t>to</w:t>
      </w:r>
      <w:r w:rsidR="000D50D7" w:rsidRPr="000D50D7">
        <w:t xml:space="preserve"> </w:t>
      </w:r>
      <w:r>
        <w:t>each</w:t>
      </w:r>
      <w:r w:rsidR="000D50D7" w:rsidRPr="000D50D7">
        <w:t xml:space="preserve"> </w:t>
      </w:r>
      <w:r>
        <w:t>of</w:t>
      </w:r>
      <w:r w:rsidR="000D50D7" w:rsidRPr="000D50D7">
        <w:t xml:space="preserve"> </w:t>
      </w:r>
      <w:r>
        <w:t>the</w:t>
      </w:r>
      <w:r w:rsidR="000D50D7" w:rsidRPr="000D50D7">
        <w:t xml:space="preserve"> </w:t>
      </w:r>
      <w:r>
        <w:t>containers</w:t>
      </w:r>
      <w:r w:rsidR="000D50D7" w:rsidRPr="000D50D7">
        <w:t xml:space="preserve"> </w:t>
      </w:r>
      <w:r>
        <w:t>or</w:t>
      </w:r>
      <w:r w:rsidR="000D50D7" w:rsidRPr="000D50D7">
        <w:t xml:space="preserve"> </w:t>
      </w:r>
      <w:r>
        <w:t>enclosures;</w:t>
      </w:r>
    </w:p>
    <w:p w14:paraId="2904FEA0" w14:textId="77777777" w:rsidR="00283174" w:rsidRDefault="00283174" w:rsidP="00283174">
      <w:pPr>
        <w:pStyle w:val="N4"/>
      </w:pPr>
      <w:r>
        <w:t>electrical</w:t>
      </w:r>
      <w:r w:rsidR="000D50D7" w:rsidRPr="000D50D7">
        <w:t xml:space="preserve"> </w:t>
      </w:r>
      <w:r>
        <w:t>cables</w:t>
      </w:r>
      <w:r w:rsidR="000D50D7" w:rsidRPr="000D50D7">
        <w:t xml:space="preserve"> </w:t>
      </w:r>
      <w:r>
        <w:t>including</w:t>
      </w:r>
      <w:r w:rsidR="000D50D7" w:rsidRPr="000D50D7">
        <w:t xml:space="preserve"> </w:t>
      </w:r>
      <w:r>
        <w:t>electrical</w:t>
      </w:r>
      <w:r w:rsidR="000D50D7" w:rsidRPr="000D50D7">
        <w:t xml:space="preserve"> </w:t>
      </w:r>
      <w:r>
        <w:t>cables</w:t>
      </w:r>
      <w:r w:rsidR="000D50D7" w:rsidRPr="000D50D7">
        <w:t xml:space="preserve"> </w:t>
      </w:r>
      <w:r>
        <w:t>connecting</w:t>
      </w:r>
      <w:r w:rsidR="000D50D7" w:rsidRPr="000D50D7">
        <w:t xml:space="preserve"> </w:t>
      </w:r>
      <w:r>
        <w:t>to</w:t>
      </w:r>
      <w:r w:rsidR="000D50D7" w:rsidRPr="000D50D7">
        <w:t xml:space="preserve"> </w:t>
      </w:r>
      <w:r>
        <w:t>Work</w:t>
      </w:r>
      <w:r w:rsidR="000D50D7" w:rsidRPr="000D50D7">
        <w:t xml:space="preserve"> </w:t>
      </w:r>
      <w:r>
        <w:t>No.</w:t>
      </w:r>
      <w:r w:rsidR="000D50D7" w:rsidRPr="000D50D7">
        <w:t xml:space="preserve"> </w:t>
      </w:r>
      <w:r>
        <w:t>3;</w:t>
      </w:r>
    </w:p>
    <w:p w14:paraId="3FA90210" w14:textId="77777777" w:rsidR="00283174" w:rsidRDefault="00283174" w:rsidP="00283174">
      <w:pPr>
        <w:pStyle w:val="N4"/>
      </w:pPr>
      <w:r>
        <w:t>fire</w:t>
      </w:r>
      <w:r w:rsidR="000D50D7" w:rsidRPr="000D50D7">
        <w:t xml:space="preserve"> </w:t>
      </w:r>
      <w:r>
        <w:t>safety</w:t>
      </w:r>
      <w:r w:rsidR="000D50D7" w:rsidRPr="000D50D7">
        <w:t xml:space="preserve"> </w:t>
      </w:r>
      <w:r>
        <w:t>infrastructure</w:t>
      </w:r>
      <w:r w:rsidR="000D50D7" w:rsidRPr="000D50D7">
        <w:t xml:space="preserve"> </w:t>
      </w:r>
      <w:r>
        <w:t>including</w:t>
      </w:r>
      <w:r w:rsidR="000D50D7" w:rsidRPr="000D50D7">
        <w:t xml:space="preserve"> </w:t>
      </w:r>
      <w:r>
        <w:t>water</w:t>
      </w:r>
      <w:r w:rsidR="000D50D7" w:rsidRPr="000D50D7">
        <w:t xml:space="preserve"> </w:t>
      </w:r>
      <w:r>
        <w:t>storage</w:t>
      </w:r>
      <w:r w:rsidR="000D50D7" w:rsidRPr="000D50D7">
        <w:t xml:space="preserve"> </w:t>
      </w:r>
      <w:r>
        <w:t>tanks</w:t>
      </w:r>
      <w:r w:rsidR="000D50D7" w:rsidRPr="000D50D7">
        <w:t xml:space="preserve"> </w:t>
      </w:r>
      <w:r>
        <w:t>and</w:t>
      </w:r>
      <w:r w:rsidR="000D50D7" w:rsidRPr="000D50D7">
        <w:t xml:space="preserve"> </w:t>
      </w:r>
      <w:r>
        <w:t>a</w:t>
      </w:r>
      <w:r w:rsidR="000D50D7" w:rsidRPr="000D50D7">
        <w:t xml:space="preserve"> </w:t>
      </w:r>
      <w:r>
        <w:t>shut-off</w:t>
      </w:r>
      <w:r w:rsidR="000D50D7" w:rsidRPr="000D50D7">
        <w:t xml:space="preserve"> </w:t>
      </w:r>
      <w:r>
        <w:t>valve</w:t>
      </w:r>
      <w:r w:rsidR="000D50D7" w:rsidRPr="000D50D7">
        <w:t xml:space="preserve"> </w:t>
      </w:r>
      <w:r>
        <w:t>for</w:t>
      </w:r>
      <w:r w:rsidR="000D50D7" w:rsidRPr="000D50D7">
        <w:t xml:space="preserve"> </w:t>
      </w:r>
      <w:r>
        <w:t>containment</w:t>
      </w:r>
      <w:r w:rsidR="000D50D7" w:rsidRPr="000D50D7">
        <w:t xml:space="preserve"> </w:t>
      </w:r>
      <w:r>
        <w:t>of</w:t>
      </w:r>
      <w:r w:rsidR="000D50D7" w:rsidRPr="000D50D7">
        <w:t xml:space="preserve"> </w:t>
      </w:r>
      <w:r>
        <w:t>fire</w:t>
      </w:r>
      <w:r w:rsidR="000D50D7" w:rsidRPr="000D50D7">
        <w:t xml:space="preserve"> </w:t>
      </w:r>
      <w:r>
        <w:t>water</w:t>
      </w:r>
      <w:r w:rsidR="000D50D7" w:rsidRPr="000D50D7">
        <w:t xml:space="preserve"> </w:t>
      </w:r>
      <w:r>
        <w:t>and</w:t>
      </w:r>
      <w:r w:rsidR="000D50D7" w:rsidRPr="000D50D7">
        <w:t xml:space="preserve"> </w:t>
      </w:r>
      <w:r>
        <w:t>hard</w:t>
      </w:r>
      <w:r w:rsidR="000D50D7" w:rsidRPr="000D50D7">
        <w:t xml:space="preserve"> </w:t>
      </w:r>
      <w:r>
        <w:t>standing</w:t>
      </w:r>
      <w:r w:rsidR="000D50D7" w:rsidRPr="000D50D7">
        <w:t xml:space="preserve"> </w:t>
      </w:r>
      <w:r>
        <w:t>to</w:t>
      </w:r>
      <w:r w:rsidR="000D50D7" w:rsidRPr="000D50D7">
        <w:t xml:space="preserve"> </w:t>
      </w:r>
      <w:r>
        <w:t>accommodate</w:t>
      </w:r>
      <w:r w:rsidR="000D50D7" w:rsidRPr="000D50D7">
        <w:t xml:space="preserve"> </w:t>
      </w:r>
      <w:r>
        <w:t>emergency</w:t>
      </w:r>
      <w:r w:rsidR="000D50D7" w:rsidRPr="000D50D7">
        <w:t xml:space="preserve"> </w:t>
      </w:r>
      <w:r>
        <w:t>vehicles;</w:t>
      </w:r>
      <w:r w:rsidR="000D50D7" w:rsidRPr="000D50D7">
        <w:t xml:space="preserve"> </w:t>
      </w:r>
      <w:r>
        <w:t>and</w:t>
      </w:r>
    </w:p>
    <w:p w14:paraId="51C0F3A8" w14:textId="77777777" w:rsidR="00283174" w:rsidRDefault="00283174" w:rsidP="00283174">
      <w:pPr>
        <w:pStyle w:val="N4"/>
      </w:pPr>
      <w:r>
        <w:t>containers</w:t>
      </w:r>
      <w:r w:rsidR="000D50D7" w:rsidRPr="000D50D7">
        <w:t xml:space="preserve"> </w:t>
      </w:r>
      <w:r>
        <w:t>or</w:t>
      </w:r>
      <w:r w:rsidR="000D50D7" w:rsidRPr="000D50D7">
        <w:t xml:space="preserve"> </w:t>
      </w:r>
      <w:r>
        <w:t>similar</w:t>
      </w:r>
      <w:r w:rsidR="000D50D7" w:rsidRPr="000D50D7">
        <w:t xml:space="preserve"> </w:t>
      </w:r>
      <w:r>
        <w:t>structures</w:t>
      </w:r>
      <w:r w:rsidR="000D50D7" w:rsidRPr="000D50D7">
        <w:t xml:space="preserve"> </w:t>
      </w:r>
      <w:r>
        <w:t>to</w:t>
      </w:r>
      <w:r w:rsidR="000D50D7" w:rsidRPr="000D50D7">
        <w:t xml:space="preserve"> </w:t>
      </w:r>
      <w:r>
        <w:t>house</w:t>
      </w:r>
      <w:r w:rsidR="000D50D7" w:rsidRPr="000D50D7">
        <w:t xml:space="preserve"> </w:t>
      </w:r>
      <w:r>
        <w:t>spare</w:t>
      </w:r>
      <w:r w:rsidR="000D50D7" w:rsidRPr="000D50D7">
        <w:t xml:space="preserve"> </w:t>
      </w:r>
      <w:r>
        <w:t>parts</w:t>
      </w:r>
      <w:r w:rsidR="000D50D7" w:rsidRPr="000D50D7">
        <w:t xml:space="preserve"> </w:t>
      </w:r>
      <w:r>
        <w:t>and</w:t>
      </w:r>
      <w:r w:rsidR="000D50D7" w:rsidRPr="000D50D7">
        <w:t xml:space="preserve"> </w:t>
      </w:r>
      <w:r>
        <w:t>materials</w:t>
      </w:r>
      <w:r w:rsidR="000D50D7" w:rsidRPr="000D50D7">
        <w:t xml:space="preserve"> </w:t>
      </w:r>
      <w:r>
        <w:t>required</w:t>
      </w:r>
      <w:r w:rsidR="000D50D7" w:rsidRPr="000D50D7">
        <w:t xml:space="preserve"> </w:t>
      </w:r>
      <w:r>
        <w:t>for</w:t>
      </w:r>
      <w:r w:rsidR="000D50D7" w:rsidRPr="000D50D7">
        <w:t xml:space="preserve"> </w:t>
      </w:r>
      <w:r>
        <w:t>the</w:t>
      </w:r>
      <w:r w:rsidR="000D50D7" w:rsidRPr="000D50D7">
        <w:t xml:space="preserve"> </w:t>
      </w:r>
      <w:r>
        <w:t>day</w:t>
      </w:r>
      <w:r w:rsidR="000D50D7" w:rsidRPr="000D50D7">
        <w:t xml:space="preserve"> </w:t>
      </w:r>
      <w:r>
        <w:t>to</w:t>
      </w:r>
      <w:r w:rsidR="000D50D7" w:rsidRPr="000D50D7">
        <w:t xml:space="preserve"> </w:t>
      </w:r>
      <w:r>
        <w:t>day</w:t>
      </w:r>
      <w:r w:rsidR="000D50D7" w:rsidRPr="000D50D7">
        <w:t xml:space="preserve"> </w:t>
      </w:r>
      <w:r>
        <w:t>operation</w:t>
      </w:r>
      <w:r w:rsidR="000D50D7" w:rsidRPr="000D50D7">
        <w:t xml:space="preserve"> </w:t>
      </w:r>
      <w:r>
        <w:t>of</w:t>
      </w:r>
      <w:r w:rsidR="000D50D7" w:rsidRPr="000D50D7">
        <w:t xml:space="preserve"> </w:t>
      </w:r>
      <w:r>
        <w:t>the</w:t>
      </w:r>
      <w:r w:rsidR="000D50D7" w:rsidRPr="000D50D7">
        <w:t xml:space="preserve"> </w:t>
      </w:r>
      <w:r>
        <w:t>BESS</w:t>
      </w:r>
      <w:r w:rsidR="000D50D7" w:rsidRPr="000D50D7">
        <w:t xml:space="preserve"> </w:t>
      </w:r>
      <w:r>
        <w:t>facility.</w:t>
      </w:r>
    </w:p>
    <w:p w14:paraId="725057AF" w14:textId="77777777" w:rsidR="00283174" w:rsidRDefault="00283174" w:rsidP="00283174">
      <w:pPr>
        <w:pStyle w:val="T1"/>
      </w:pPr>
      <w:r>
        <w:rPr>
          <w:b/>
          <w:bCs/>
        </w:rPr>
        <w:t>Work</w:t>
      </w:r>
      <w:r w:rsidR="000D50D7" w:rsidRPr="000D50D7">
        <w:rPr>
          <w:b/>
          <w:bCs/>
        </w:rPr>
        <w:t xml:space="preserve"> </w:t>
      </w:r>
      <w:r>
        <w:rPr>
          <w:b/>
          <w:bCs/>
        </w:rPr>
        <w:t>No.</w:t>
      </w:r>
      <w:r w:rsidR="000D50D7" w:rsidRPr="000D50D7">
        <w:rPr>
          <w:b/>
          <w:bCs/>
        </w:rPr>
        <w:t xml:space="preserve"> </w:t>
      </w:r>
      <w:r>
        <w:rPr>
          <w:b/>
          <w:bCs/>
        </w:rPr>
        <w:t>3—</w:t>
      </w:r>
      <w:r w:rsidR="000D50D7" w:rsidRPr="000D50D7">
        <w:rPr>
          <w:b/>
          <w:bCs/>
        </w:rPr>
        <w:t xml:space="preserve"> </w:t>
      </w:r>
      <w:r>
        <w:t>works</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an</w:t>
      </w:r>
      <w:r w:rsidR="000D50D7" w:rsidRPr="000D50D7">
        <w:t xml:space="preserve"> </w:t>
      </w:r>
      <w:r>
        <w:t>onsite</w:t>
      </w:r>
      <w:r w:rsidR="000D50D7" w:rsidRPr="000D50D7">
        <w:t xml:space="preserve"> </w:t>
      </w:r>
      <w:r>
        <w:t>substation</w:t>
      </w:r>
      <w:r w:rsidR="000D50D7" w:rsidRPr="000D50D7">
        <w:t xml:space="preserve"> </w:t>
      </w:r>
      <w:r>
        <w:t>including—</w:t>
      </w:r>
    </w:p>
    <w:p w14:paraId="0F40C4BF" w14:textId="77777777" w:rsidR="00283174" w:rsidRDefault="00283174" w:rsidP="00511142">
      <w:pPr>
        <w:pStyle w:val="N3"/>
        <w:numPr>
          <w:ilvl w:val="2"/>
          <w:numId w:val="6"/>
        </w:numPr>
      </w:pPr>
      <w:r>
        <w:t>substation,</w:t>
      </w:r>
      <w:r w:rsidR="000D50D7" w:rsidRPr="000D50D7">
        <w:t xml:space="preserve"> </w:t>
      </w:r>
      <w:r>
        <w:t>switch</w:t>
      </w:r>
      <w:r w:rsidR="000D50D7" w:rsidRPr="000D50D7">
        <w:t xml:space="preserve"> </w:t>
      </w:r>
      <w:r>
        <w:t>room</w:t>
      </w:r>
      <w:r w:rsidR="000D50D7" w:rsidRPr="000D50D7">
        <w:t xml:space="preserve"> </w:t>
      </w:r>
      <w:r>
        <w:t>buildings</w:t>
      </w:r>
      <w:r w:rsidR="000D50D7" w:rsidRPr="000D50D7">
        <w:t xml:space="preserve"> </w:t>
      </w:r>
      <w:r>
        <w:t>and</w:t>
      </w:r>
      <w:r w:rsidR="000D50D7" w:rsidRPr="000D50D7">
        <w:t xml:space="preserve"> </w:t>
      </w:r>
      <w:r>
        <w:t>ancillary</w:t>
      </w:r>
      <w:r w:rsidR="000D50D7" w:rsidRPr="000D50D7">
        <w:t xml:space="preserve"> </w:t>
      </w:r>
      <w:r>
        <w:t>equipment</w:t>
      </w:r>
      <w:r w:rsidR="000D50D7" w:rsidRPr="000D50D7">
        <w:t xml:space="preserve"> </w:t>
      </w:r>
      <w:r>
        <w:t>including</w:t>
      </w:r>
      <w:r w:rsidR="000D50D7" w:rsidRPr="000D50D7">
        <w:t xml:space="preserve"> </w:t>
      </w:r>
      <w:r>
        <w:t>reactive</w:t>
      </w:r>
      <w:r w:rsidR="000D50D7" w:rsidRPr="000D50D7">
        <w:t xml:space="preserve"> </w:t>
      </w:r>
      <w:r>
        <w:t>power</w:t>
      </w:r>
      <w:r w:rsidR="000D50D7" w:rsidRPr="000D50D7">
        <w:t xml:space="preserve"> </w:t>
      </w:r>
      <w:r>
        <w:t>units;</w:t>
      </w:r>
    </w:p>
    <w:p w14:paraId="42C883B7" w14:textId="77777777" w:rsidR="00283174" w:rsidRDefault="00283174" w:rsidP="00283174">
      <w:pPr>
        <w:pStyle w:val="N3"/>
      </w:pPr>
      <w:r>
        <w:t>control</w:t>
      </w:r>
      <w:r w:rsidR="000D50D7" w:rsidRPr="000D50D7">
        <w:t xml:space="preserve"> </w:t>
      </w:r>
      <w:r>
        <w:t>building</w:t>
      </w:r>
      <w:r w:rsidR="000D50D7" w:rsidRPr="000D50D7">
        <w:t xml:space="preserve"> </w:t>
      </w:r>
      <w:r>
        <w:t>housing</w:t>
      </w:r>
      <w:r w:rsidR="000D50D7" w:rsidRPr="000D50D7">
        <w:t xml:space="preserve"> </w:t>
      </w:r>
      <w:r>
        <w:t>offices,</w:t>
      </w:r>
      <w:r w:rsidR="000D50D7" w:rsidRPr="000D50D7">
        <w:t xml:space="preserve"> </w:t>
      </w:r>
      <w:r>
        <w:t>storage</w:t>
      </w:r>
      <w:r w:rsidR="000D50D7" w:rsidRPr="000D50D7">
        <w:t xml:space="preserve"> </w:t>
      </w:r>
      <w:r>
        <w:t>and</w:t>
      </w:r>
      <w:r w:rsidR="000D50D7" w:rsidRPr="000D50D7">
        <w:t xml:space="preserve"> </w:t>
      </w:r>
      <w:r>
        <w:t>welfare</w:t>
      </w:r>
      <w:r w:rsidR="000D50D7" w:rsidRPr="000D50D7">
        <w:t xml:space="preserve"> </w:t>
      </w:r>
      <w:r>
        <w:t>facilities;</w:t>
      </w:r>
    </w:p>
    <w:p w14:paraId="2171E364" w14:textId="77777777" w:rsidR="00283174" w:rsidRDefault="00283174" w:rsidP="00283174">
      <w:pPr>
        <w:pStyle w:val="N3"/>
      </w:pPr>
      <w:r>
        <w:t>monitoring</w:t>
      </w:r>
      <w:r w:rsidR="000D50D7" w:rsidRPr="000D50D7">
        <w:t xml:space="preserve"> </w:t>
      </w:r>
      <w:r>
        <w:t>and</w:t>
      </w:r>
      <w:r w:rsidR="000D50D7" w:rsidRPr="000D50D7">
        <w:t xml:space="preserve"> </w:t>
      </w:r>
      <w:r>
        <w:t>control</w:t>
      </w:r>
      <w:r w:rsidR="000D50D7" w:rsidRPr="000D50D7">
        <w:t xml:space="preserve"> </w:t>
      </w:r>
      <w:r>
        <w:t>systems</w:t>
      </w:r>
      <w:r w:rsidR="000D50D7" w:rsidRPr="000D50D7">
        <w:t xml:space="preserve"> </w:t>
      </w:r>
      <w:r>
        <w:t>for</w:t>
      </w:r>
      <w:r w:rsidR="000D50D7" w:rsidRPr="000D50D7">
        <w:t xml:space="preserve"> </w:t>
      </w:r>
      <w:r>
        <w:t>this</w:t>
      </w:r>
      <w:r w:rsidR="000D50D7" w:rsidRPr="000D50D7">
        <w:t xml:space="preserve"> </w:t>
      </w:r>
      <w:r>
        <w:t>Work</w:t>
      </w:r>
      <w:r w:rsidR="000D50D7" w:rsidRPr="000D50D7">
        <w:t xml:space="preserve"> </w:t>
      </w:r>
      <w:r>
        <w:t>No.</w:t>
      </w:r>
      <w:r w:rsidR="000D50D7" w:rsidRPr="000D50D7">
        <w:t xml:space="preserve"> </w:t>
      </w:r>
      <w:r>
        <w:t>3</w:t>
      </w:r>
      <w:r w:rsidR="000D50D7" w:rsidRPr="000D50D7">
        <w:t xml:space="preserve"> </w:t>
      </w:r>
      <w:r>
        <w:t>and</w:t>
      </w:r>
      <w:r w:rsidR="000D50D7" w:rsidRPr="000D50D7">
        <w:t xml:space="preserve"> </w:t>
      </w:r>
      <w:r>
        <w:t>Work</w:t>
      </w:r>
      <w:r w:rsidR="000D50D7" w:rsidRPr="000D50D7">
        <w:t xml:space="preserve"> </w:t>
      </w:r>
      <w:r>
        <w:t>Nos.</w:t>
      </w:r>
      <w:r w:rsidR="000D50D7" w:rsidRPr="000D50D7">
        <w:t xml:space="preserve"> </w:t>
      </w:r>
      <w:r>
        <w:t>1</w:t>
      </w:r>
      <w:r w:rsidR="000D50D7" w:rsidRPr="000D50D7">
        <w:t xml:space="preserve"> </w:t>
      </w:r>
      <w:r>
        <w:t>and</w:t>
      </w:r>
      <w:r w:rsidR="000D50D7" w:rsidRPr="000D50D7">
        <w:t xml:space="preserve"> </w:t>
      </w:r>
      <w:r>
        <w:t>2</w:t>
      </w:r>
      <w:r w:rsidR="000D50D7" w:rsidRPr="000D50D7">
        <w:t xml:space="preserve"> </w:t>
      </w:r>
      <w:r>
        <w:t>housed</w:t>
      </w:r>
      <w:r w:rsidR="000D50D7" w:rsidRPr="000D50D7">
        <w:t xml:space="preserve"> </w:t>
      </w:r>
      <w:r>
        <w:t>within</w:t>
      </w:r>
      <w:r w:rsidR="000D50D7" w:rsidRPr="000D50D7">
        <w:t xml:space="preserve"> </w:t>
      </w:r>
      <w:r>
        <w:t>the</w:t>
      </w:r>
      <w:r w:rsidR="000D50D7" w:rsidRPr="000D50D7">
        <w:t xml:space="preserve"> </w:t>
      </w:r>
      <w:r>
        <w:t>control</w:t>
      </w:r>
      <w:r w:rsidR="000D50D7" w:rsidRPr="000D50D7">
        <w:t xml:space="preserve"> </w:t>
      </w:r>
      <w:r>
        <w:t>building</w:t>
      </w:r>
      <w:r w:rsidR="000D50D7" w:rsidRPr="000D50D7">
        <w:t xml:space="preserve"> </w:t>
      </w:r>
      <w:r>
        <w:t>in</w:t>
      </w:r>
      <w:r w:rsidR="000D50D7" w:rsidRPr="000D50D7">
        <w:t xml:space="preserve"> </w:t>
      </w:r>
      <w:r>
        <w:t>Work</w:t>
      </w:r>
      <w:r w:rsidR="000D50D7" w:rsidRPr="000D50D7">
        <w:t xml:space="preserve"> </w:t>
      </w:r>
      <w:r>
        <w:t>No.</w:t>
      </w:r>
      <w:r w:rsidR="000D50D7" w:rsidRPr="000D50D7">
        <w:t xml:space="preserve"> </w:t>
      </w:r>
      <w:r>
        <w:t>3(b)</w:t>
      </w:r>
      <w:r w:rsidR="000D50D7" w:rsidRPr="000D50D7">
        <w:t xml:space="preserve"> </w:t>
      </w:r>
      <w:r>
        <w:t>or</w:t>
      </w:r>
      <w:r w:rsidR="000D50D7" w:rsidRPr="000D50D7">
        <w:t xml:space="preserve"> </w:t>
      </w:r>
      <w:r>
        <w:t>located</w:t>
      </w:r>
      <w:r w:rsidR="000D50D7" w:rsidRPr="000D50D7">
        <w:t xml:space="preserve"> </w:t>
      </w:r>
      <w:r>
        <w:t>separately</w:t>
      </w:r>
      <w:r w:rsidR="000D50D7" w:rsidRPr="000D50D7">
        <w:t xml:space="preserve"> </w:t>
      </w:r>
      <w:r>
        <w:t>in</w:t>
      </w:r>
      <w:r w:rsidR="000D50D7" w:rsidRPr="000D50D7">
        <w:t xml:space="preserve"> </w:t>
      </w:r>
      <w:r>
        <w:t>their</w:t>
      </w:r>
      <w:r w:rsidR="000D50D7" w:rsidRPr="000D50D7">
        <w:t xml:space="preserve"> </w:t>
      </w:r>
      <w:r>
        <w:t>own</w:t>
      </w:r>
      <w:r w:rsidR="000D50D7" w:rsidRPr="000D50D7">
        <w:t xml:space="preserve"> </w:t>
      </w:r>
      <w:r>
        <w:t>containers</w:t>
      </w:r>
      <w:r w:rsidR="000D50D7" w:rsidRPr="000D50D7">
        <w:t xml:space="preserve"> </w:t>
      </w:r>
      <w:r>
        <w:t>or</w:t>
      </w:r>
      <w:r w:rsidR="000D50D7" w:rsidRPr="000D50D7">
        <w:t xml:space="preserve"> </w:t>
      </w:r>
      <w:r>
        <w:t>control</w:t>
      </w:r>
      <w:r w:rsidR="000D50D7" w:rsidRPr="000D50D7">
        <w:t xml:space="preserve"> </w:t>
      </w:r>
      <w:r>
        <w:t>rooms;</w:t>
      </w:r>
    </w:p>
    <w:p w14:paraId="292D39FD" w14:textId="77777777" w:rsidR="00283174" w:rsidRDefault="00283174" w:rsidP="00283174">
      <w:pPr>
        <w:pStyle w:val="N3"/>
      </w:pPr>
      <w:r>
        <w:t>400</w:t>
      </w:r>
      <w:r w:rsidR="000D50D7" w:rsidRPr="000D50D7">
        <w:t xml:space="preserve"> </w:t>
      </w:r>
      <w:r>
        <w:t>kilovolt</w:t>
      </w:r>
      <w:r w:rsidR="000D50D7" w:rsidRPr="000D50D7">
        <w:t xml:space="preserve"> </w:t>
      </w:r>
      <w:r>
        <w:t>harmonic</w:t>
      </w:r>
      <w:r w:rsidR="000D50D7" w:rsidRPr="000D50D7">
        <w:t xml:space="preserve"> </w:t>
      </w:r>
      <w:r>
        <w:t>filter</w:t>
      </w:r>
      <w:r w:rsidR="000D50D7" w:rsidRPr="000D50D7">
        <w:t xml:space="preserve"> </w:t>
      </w:r>
      <w:r>
        <w:t>compound;</w:t>
      </w:r>
      <w:r w:rsidR="000D50D7" w:rsidRPr="000D50D7">
        <w:t xml:space="preserve"> </w:t>
      </w:r>
      <w:r>
        <w:t>and</w:t>
      </w:r>
    </w:p>
    <w:p w14:paraId="47165D66" w14:textId="77777777" w:rsidR="00283174" w:rsidRDefault="00283174" w:rsidP="00283174">
      <w:pPr>
        <w:pStyle w:val="N3"/>
      </w:pPr>
      <w:r>
        <w:t>electrical</w:t>
      </w:r>
      <w:r w:rsidR="000D50D7" w:rsidRPr="000D50D7">
        <w:t xml:space="preserve"> </w:t>
      </w:r>
      <w:r>
        <w:t>cables</w:t>
      </w:r>
      <w:r w:rsidR="000D50D7" w:rsidRPr="000D50D7">
        <w:t xml:space="preserve"> </w:t>
      </w:r>
      <w:r>
        <w:t>including</w:t>
      </w:r>
      <w:r w:rsidR="000D50D7" w:rsidRPr="000D50D7">
        <w:t xml:space="preserve"> </w:t>
      </w:r>
      <w:r>
        <w:t>electrical</w:t>
      </w:r>
      <w:r w:rsidR="000D50D7" w:rsidRPr="000D50D7">
        <w:t xml:space="preserve"> </w:t>
      </w:r>
      <w:r>
        <w:t>cables</w:t>
      </w:r>
      <w:r w:rsidR="000D50D7" w:rsidRPr="000D50D7">
        <w:t xml:space="preserve"> </w:t>
      </w:r>
      <w:r>
        <w:t>connecting</w:t>
      </w:r>
      <w:r w:rsidR="000D50D7" w:rsidRPr="000D50D7">
        <w:t xml:space="preserve"> </w:t>
      </w:r>
      <w:r>
        <w:t>to</w:t>
      </w:r>
      <w:r w:rsidR="000D50D7" w:rsidRPr="000D50D7">
        <w:t xml:space="preserve"> </w:t>
      </w:r>
      <w:r>
        <w:t>Work</w:t>
      </w:r>
      <w:r w:rsidR="000D50D7" w:rsidRPr="000D50D7">
        <w:t xml:space="preserve"> </w:t>
      </w:r>
      <w:r>
        <w:t>No.</w:t>
      </w:r>
      <w:r w:rsidR="000D50D7" w:rsidRPr="000D50D7">
        <w:t xml:space="preserve"> </w:t>
      </w:r>
      <w:r>
        <w:t>2.</w:t>
      </w:r>
    </w:p>
    <w:p w14:paraId="4009FEA0" w14:textId="77777777" w:rsidR="00283174" w:rsidRDefault="00283174" w:rsidP="00283174">
      <w:pPr>
        <w:pStyle w:val="T1"/>
      </w:pPr>
      <w:r>
        <w:rPr>
          <w:b/>
          <w:bCs/>
        </w:rPr>
        <w:t>Work</w:t>
      </w:r>
      <w:r w:rsidR="000D50D7" w:rsidRPr="000D50D7">
        <w:rPr>
          <w:b/>
          <w:bCs/>
        </w:rPr>
        <w:t xml:space="preserve"> </w:t>
      </w:r>
      <w:r>
        <w:rPr>
          <w:b/>
          <w:bCs/>
        </w:rPr>
        <w:t>No.</w:t>
      </w:r>
      <w:r w:rsidR="000D50D7" w:rsidRPr="000D50D7">
        <w:rPr>
          <w:b/>
          <w:bCs/>
        </w:rPr>
        <w:t xml:space="preserve"> </w:t>
      </w:r>
      <w:r>
        <w:rPr>
          <w:b/>
          <w:bCs/>
        </w:rPr>
        <w:t>4—</w:t>
      </w:r>
      <w:r w:rsidR="000D50D7" w:rsidRPr="000D50D7">
        <w:rPr>
          <w:b/>
          <w:bCs/>
        </w:rPr>
        <w:t xml:space="preserve"> </w:t>
      </w:r>
      <w:r>
        <w:t>works</w:t>
      </w:r>
      <w:r w:rsidR="000D50D7" w:rsidRPr="000D50D7">
        <w:t xml:space="preserve"> </w:t>
      </w:r>
      <w:r>
        <w:t>to</w:t>
      </w:r>
      <w:r w:rsidR="000D50D7" w:rsidRPr="000D50D7">
        <w:t xml:space="preserve"> </w:t>
      </w:r>
      <w:r>
        <w:t>lay</w:t>
      </w:r>
      <w:r w:rsidR="000D50D7" w:rsidRPr="000D50D7">
        <w:t xml:space="preserve"> </w:t>
      </w:r>
      <w:r>
        <w:t>high</w:t>
      </w:r>
      <w:r w:rsidR="000D50D7" w:rsidRPr="000D50D7">
        <w:t xml:space="preserve"> </w:t>
      </w:r>
      <w:r>
        <w:t>voltage</w:t>
      </w:r>
      <w:r w:rsidR="000D50D7" w:rsidRPr="000D50D7">
        <w:t xml:space="preserve"> </w:t>
      </w:r>
      <w:r>
        <w:t>electrical</w:t>
      </w:r>
      <w:r w:rsidR="000D50D7" w:rsidRPr="000D50D7">
        <w:t xml:space="preserve"> </w:t>
      </w:r>
      <w:r>
        <w:t>cables,</w:t>
      </w:r>
      <w:r w:rsidR="000D50D7" w:rsidRPr="000D50D7">
        <w:t xml:space="preserve"> </w:t>
      </w:r>
      <w:r>
        <w:t>access</w:t>
      </w:r>
      <w:r w:rsidR="000D50D7" w:rsidRPr="000D50D7">
        <w:t xml:space="preserve"> </w:t>
      </w:r>
      <w:r>
        <w:t>and</w:t>
      </w:r>
      <w:r w:rsidR="000D50D7" w:rsidRPr="000D50D7">
        <w:t xml:space="preserve"> </w:t>
      </w:r>
      <w:r>
        <w:t>temporary</w:t>
      </w:r>
      <w:r w:rsidR="000D50D7" w:rsidRPr="000D50D7">
        <w:t xml:space="preserve"> </w:t>
      </w:r>
      <w:r>
        <w:t>construction</w:t>
      </w:r>
      <w:r w:rsidR="000D50D7" w:rsidRPr="000D50D7">
        <w:t xml:space="preserve"> </w:t>
      </w:r>
      <w:r>
        <w:t>laydown</w:t>
      </w:r>
      <w:r w:rsidR="000D50D7" w:rsidRPr="000D50D7">
        <w:t xml:space="preserve"> </w:t>
      </w:r>
      <w:r>
        <w:t>areas</w:t>
      </w:r>
      <w:r w:rsidR="000D50D7" w:rsidRPr="000D50D7">
        <w:t xml:space="preserve"> </w:t>
      </w:r>
      <w:r>
        <w:t>for</w:t>
      </w:r>
      <w:r w:rsidR="000D50D7" w:rsidRPr="000D50D7">
        <w:t xml:space="preserve"> </w:t>
      </w:r>
      <w:r>
        <w:t>the</w:t>
      </w:r>
      <w:r w:rsidR="000D50D7" w:rsidRPr="000D50D7">
        <w:t xml:space="preserve"> </w:t>
      </w:r>
      <w:r>
        <w:t>electrical</w:t>
      </w:r>
      <w:r w:rsidR="000D50D7" w:rsidRPr="000D50D7">
        <w:t xml:space="preserve"> </w:t>
      </w:r>
      <w:r>
        <w:t>cables</w:t>
      </w:r>
      <w:r w:rsidR="000D50D7" w:rsidRPr="000D50D7">
        <w:t xml:space="preserve"> </w:t>
      </w:r>
      <w:r>
        <w:t>including</w:t>
      </w:r>
      <w:r w:rsidR="004C7FF3">
        <w:t>—</w:t>
      </w:r>
    </w:p>
    <w:p w14:paraId="5A7A2188" w14:textId="77777777" w:rsidR="00283174" w:rsidRDefault="00283174" w:rsidP="00511142">
      <w:pPr>
        <w:pStyle w:val="N3"/>
        <w:numPr>
          <w:ilvl w:val="2"/>
          <w:numId w:val="7"/>
        </w:numPr>
      </w:pPr>
      <w:r w:rsidRPr="00A71504">
        <w:rPr>
          <w:b/>
          <w:bCs/>
        </w:rPr>
        <w:t>Work</w:t>
      </w:r>
      <w:r w:rsidR="000D50D7" w:rsidRPr="000D50D7">
        <w:rPr>
          <w:b/>
          <w:bCs/>
        </w:rPr>
        <w:t xml:space="preserve"> </w:t>
      </w:r>
      <w:r w:rsidRPr="00A71504">
        <w:rPr>
          <w:b/>
          <w:bCs/>
        </w:rPr>
        <w:t>No.</w:t>
      </w:r>
      <w:r w:rsidR="000D50D7" w:rsidRPr="000D50D7">
        <w:rPr>
          <w:b/>
          <w:bCs/>
        </w:rPr>
        <w:t xml:space="preserve"> </w:t>
      </w:r>
      <w:r w:rsidRPr="00A71504">
        <w:rPr>
          <w:b/>
          <w:bCs/>
        </w:rPr>
        <w:t>4A</w:t>
      </w:r>
      <w:r w:rsidR="004C7FF3">
        <w:t>—</w:t>
      </w:r>
    </w:p>
    <w:p w14:paraId="1A653D58" w14:textId="77777777" w:rsidR="00283174" w:rsidRDefault="00283174" w:rsidP="00283174">
      <w:pPr>
        <w:pStyle w:val="N4"/>
      </w:pPr>
      <w:r>
        <w:t>works</w:t>
      </w:r>
      <w:r w:rsidR="000D50D7" w:rsidRPr="000D50D7">
        <w:t xml:space="preserve"> </w:t>
      </w:r>
      <w:r>
        <w:t>to</w:t>
      </w:r>
      <w:r w:rsidR="000D50D7" w:rsidRPr="000D50D7">
        <w:t xml:space="preserve"> </w:t>
      </w:r>
      <w:r>
        <w:t>lay</w:t>
      </w:r>
      <w:r w:rsidR="000D50D7" w:rsidRPr="000D50D7">
        <w:t xml:space="preserve"> </w:t>
      </w:r>
      <w:r>
        <w:t>electrical</w:t>
      </w:r>
      <w:r w:rsidR="000D50D7" w:rsidRPr="000D50D7">
        <w:t xml:space="preserve"> </w:t>
      </w:r>
      <w:r>
        <w:t>cables</w:t>
      </w:r>
      <w:r w:rsidR="000D50D7" w:rsidRPr="000D50D7">
        <w:t xml:space="preserve"> </w:t>
      </w:r>
      <w:r>
        <w:t>including</w:t>
      </w:r>
      <w:r w:rsidR="000D50D7" w:rsidRPr="000D50D7">
        <w:t xml:space="preserve"> </w:t>
      </w:r>
      <w:r>
        <w:t>one</w:t>
      </w:r>
      <w:r w:rsidR="000D50D7" w:rsidRPr="000D50D7">
        <w:t xml:space="preserve"> </w:t>
      </w:r>
      <w:r>
        <w:t>400</w:t>
      </w:r>
      <w:r w:rsidR="000D50D7" w:rsidRPr="000D50D7">
        <w:t xml:space="preserve"> </w:t>
      </w:r>
      <w:r>
        <w:t>kilovolt</w:t>
      </w:r>
      <w:r w:rsidR="000D50D7" w:rsidRPr="000D50D7">
        <w:t xml:space="preserve"> </w:t>
      </w:r>
      <w:r>
        <w:t>cable</w:t>
      </w:r>
      <w:r w:rsidR="000D50D7" w:rsidRPr="000D50D7">
        <w:t xml:space="preserve"> </w:t>
      </w:r>
      <w:r>
        <w:t>circuit</w:t>
      </w:r>
      <w:r w:rsidR="000D50D7" w:rsidRPr="000D50D7">
        <w:t xml:space="preserve"> </w:t>
      </w:r>
      <w:r>
        <w:t>connecting</w:t>
      </w:r>
      <w:r w:rsidR="000D50D7" w:rsidRPr="000D50D7">
        <w:t xml:space="preserve"> </w:t>
      </w:r>
      <w:r>
        <w:t>Work</w:t>
      </w:r>
      <w:r w:rsidR="000D50D7" w:rsidRPr="000D50D7">
        <w:t xml:space="preserve"> </w:t>
      </w:r>
      <w:r>
        <w:t>No.</w:t>
      </w:r>
      <w:r w:rsidR="000D50D7" w:rsidRPr="000D50D7">
        <w:t xml:space="preserve"> </w:t>
      </w:r>
      <w:r>
        <w:t>3</w:t>
      </w:r>
      <w:r w:rsidR="000D50D7" w:rsidRPr="000D50D7">
        <w:t xml:space="preserve"> </w:t>
      </w:r>
      <w:r>
        <w:t>to</w:t>
      </w:r>
      <w:r w:rsidR="000D50D7" w:rsidRPr="000D50D7">
        <w:t xml:space="preserve"> </w:t>
      </w:r>
      <w:r>
        <w:t>Work</w:t>
      </w:r>
      <w:r w:rsidR="000D50D7" w:rsidRPr="000D50D7">
        <w:t xml:space="preserve"> </w:t>
      </w:r>
      <w:r>
        <w:t>No.</w:t>
      </w:r>
      <w:r w:rsidR="000D50D7" w:rsidRPr="000D50D7">
        <w:t xml:space="preserve"> </w:t>
      </w:r>
      <w:r>
        <w:t>5;</w:t>
      </w:r>
      <w:r w:rsidR="000D50D7" w:rsidRPr="000D50D7">
        <w:t xml:space="preserve"> </w:t>
      </w:r>
      <w:r>
        <w:t>and</w:t>
      </w:r>
    </w:p>
    <w:p w14:paraId="38EF11C4" w14:textId="77777777" w:rsidR="00283174" w:rsidRDefault="00283174" w:rsidP="00283174">
      <w:pPr>
        <w:pStyle w:val="N4"/>
      </w:pPr>
      <w:r>
        <w:t>laying</w:t>
      </w:r>
      <w:r w:rsidR="000D50D7" w:rsidRPr="000D50D7">
        <w:t xml:space="preserve"> </w:t>
      </w:r>
      <w:r>
        <w:t>down</w:t>
      </w:r>
      <w:r w:rsidR="000D50D7" w:rsidRPr="000D50D7">
        <w:t xml:space="preserve"> </w:t>
      </w:r>
      <w:r>
        <w:t>of</w:t>
      </w:r>
      <w:r w:rsidR="000D50D7" w:rsidRPr="000D50D7">
        <w:t xml:space="preserve"> </w:t>
      </w:r>
      <w:r>
        <w:t>internal</w:t>
      </w:r>
      <w:r w:rsidR="000D50D7" w:rsidRPr="000D50D7">
        <w:t xml:space="preserve"> </w:t>
      </w:r>
      <w:r>
        <w:t>access</w:t>
      </w:r>
      <w:r w:rsidR="000D50D7" w:rsidRPr="000D50D7">
        <w:t xml:space="preserve"> </w:t>
      </w:r>
      <w:r>
        <w:t>tracks,</w:t>
      </w:r>
      <w:r w:rsidR="000D50D7" w:rsidRPr="000D50D7">
        <w:t xml:space="preserve"> </w:t>
      </w:r>
      <w:r>
        <w:t>ramps,</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footpaths,</w:t>
      </w:r>
      <w:r w:rsidR="000D50D7" w:rsidRPr="000D50D7">
        <w:t xml:space="preserve"> </w:t>
      </w:r>
      <w:r>
        <w:t>roads,</w:t>
      </w:r>
      <w:r w:rsidR="000D50D7" w:rsidRPr="000D50D7">
        <w:t xml:space="preserve"> </w:t>
      </w:r>
      <w:r>
        <w:t>including</w:t>
      </w:r>
      <w:r w:rsidR="000D50D7" w:rsidRPr="000D50D7">
        <w:t xml:space="preserve"> </w:t>
      </w:r>
      <w:r>
        <w:t>the</w:t>
      </w:r>
      <w:r w:rsidR="000D50D7" w:rsidRPr="000D50D7">
        <w:t xml:space="preserve"> </w:t>
      </w:r>
      <w:r>
        <w:t>laying</w:t>
      </w:r>
      <w:r w:rsidR="000D50D7" w:rsidRPr="000D50D7">
        <w:t xml:space="preserve"> </w:t>
      </w:r>
      <w:r>
        <w:t>and</w:t>
      </w:r>
      <w:r w:rsidR="000D50D7" w:rsidRPr="000D50D7">
        <w:t xml:space="preserve"> </w:t>
      </w:r>
      <w:r>
        <w:t>construction</w:t>
      </w:r>
      <w:r w:rsidR="000D50D7" w:rsidRPr="000D50D7">
        <w:t xml:space="preserve"> </w:t>
      </w:r>
      <w:r>
        <w:t>of</w:t>
      </w:r>
      <w:r w:rsidR="000D50D7" w:rsidRPr="000D50D7">
        <w:t xml:space="preserve"> </w:t>
      </w:r>
      <w:r>
        <w:t>drainage</w:t>
      </w:r>
      <w:r w:rsidR="000D50D7" w:rsidRPr="000D50D7">
        <w:t xml:space="preserve"> </w:t>
      </w:r>
      <w:r>
        <w:t>infrastructure,</w:t>
      </w:r>
      <w:r w:rsidR="000D50D7" w:rsidRPr="000D50D7">
        <w:t xml:space="preserve"> </w:t>
      </w:r>
      <w:r>
        <w:t>signage</w:t>
      </w:r>
      <w:r w:rsidR="000D50D7" w:rsidRPr="000D50D7">
        <w:t xml:space="preserve"> </w:t>
      </w:r>
      <w:r>
        <w:t>and</w:t>
      </w:r>
      <w:r w:rsidR="000D50D7" w:rsidRPr="000D50D7">
        <w:t xml:space="preserve"> </w:t>
      </w:r>
      <w:r>
        <w:t>information</w:t>
      </w:r>
      <w:r w:rsidR="000D50D7" w:rsidRPr="000D50D7">
        <w:t xml:space="preserve"> </w:t>
      </w:r>
      <w:r>
        <w:t>boards;</w:t>
      </w:r>
      <w:r w:rsidR="000D50D7" w:rsidRPr="000D50D7">
        <w:t xml:space="preserve"> </w:t>
      </w:r>
      <w:r w:rsidR="00A71504">
        <w:t>and</w:t>
      </w:r>
    </w:p>
    <w:p w14:paraId="468959E7" w14:textId="77777777" w:rsidR="00283174" w:rsidRPr="0061287A" w:rsidRDefault="00283174" w:rsidP="00283174">
      <w:pPr>
        <w:pStyle w:val="N3"/>
      </w:pPr>
      <w:r>
        <w:rPr>
          <w:b/>
          <w:bCs/>
        </w:rPr>
        <w:t>Work</w:t>
      </w:r>
      <w:r w:rsidR="000D50D7" w:rsidRPr="000D50D7">
        <w:rPr>
          <w:b/>
          <w:bCs/>
        </w:rPr>
        <w:t xml:space="preserve"> </w:t>
      </w:r>
      <w:r>
        <w:rPr>
          <w:b/>
          <w:bCs/>
        </w:rPr>
        <w:t>No.</w:t>
      </w:r>
      <w:r w:rsidR="000D50D7" w:rsidRPr="000D50D7">
        <w:rPr>
          <w:b/>
          <w:bCs/>
        </w:rPr>
        <w:t xml:space="preserve"> </w:t>
      </w:r>
      <w:r>
        <w:rPr>
          <w:b/>
          <w:bCs/>
        </w:rPr>
        <w:t>4B</w:t>
      </w:r>
      <w:r w:rsidR="004C7FF3">
        <w:rPr>
          <w:b/>
          <w:bCs/>
        </w:rPr>
        <w:t>—</w:t>
      </w:r>
      <w:r w:rsidR="000D50D7" w:rsidRPr="000D50D7">
        <w:rPr>
          <w:b/>
          <w:bCs/>
        </w:rPr>
        <w:t xml:space="preserve"> </w:t>
      </w:r>
      <w:r>
        <w:t>temporary</w:t>
      </w:r>
      <w:r w:rsidR="000D50D7" w:rsidRPr="000D50D7">
        <w:t xml:space="preserve"> </w:t>
      </w:r>
      <w:r>
        <w:t>construction</w:t>
      </w:r>
      <w:r w:rsidR="000D50D7" w:rsidRPr="000D50D7">
        <w:t xml:space="preserve"> </w:t>
      </w:r>
      <w:r>
        <w:t>laydown</w:t>
      </w:r>
      <w:r w:rsidR="000D50D7" w:rsidRPr="000D50D7">
        <w:t xml:space="preserve"> </w:t>
      </w:r>
      <w:r>
        <w:t>areas.</w:t>
      </w:r>
    </w:p>
    <w:p w14:paraId="1E4ADA9F" w14:textId="77777777" w:rsidR="00283174" w:rsidRDefault="00283174" w:rsidP="00283174">
      <w:pPr>
        <w:pStyle w:val="T1"/>
      </w:pPr>
      <w:r>
        <w:rPr>
          <w:b/>
          <w:bCs/>
        </w:rPr>
        <w:t>Work</w:t>
      </w:r>
      <w:r w:rsidR="000D50D7" w:rsidRPr="000D50D7">
        <w:rPr>
          <w:b/>
          <w:bCs/>
        </w:rPr>
        <w:t xml:space="preserve"> </w:t>
      </w:r>
      <w:r>
        <w:rPr>
          <w:b/>
          <w:bCs/>
        </w:rPr>
        <w:t>No.</w:t>
      </w:r>
      <w:r w:rsidR="000D50D7" w:rsidRPr="000D50D7">
        <w:rPr>
          <w:b/>
          <w:bCs/>
        </w:rPr>
        <w:t xml:space="preserve"> </w:t>
      </w:r>
      <w:r>
        <w:rPr>
          <w:b/>
          <w:bCs/>
        </w:rPr>
        <w:t>5—</w:t>
      </w:r>
      <w:r w:rsidR="000D50D7" w:rsidRPr="000D50D7">
        <w:t xml:space="preserve"> </w:t>
      </w:r>
      <w:r>
        <w:t>an</w:t>
      </w:r>
      <w:r w:rsidR="000D50D7" w:rsidRPr="000D50D7">
        <w:t xml:space="preserve"> </w:t>
      </w:r>
      <w:r>
        <w:t>extension</w:t>
      </w:r>
      <w:r w:rsidR="000D50D7" w:rsidRPr="000D50D7">
        <w:t xml:space="preserve"> </w:t>
      </w:r>
      <w:r>
        <w:t>to</w:t>
      </w:r>
      <w:r w:rsidR="000D50D7" w:rsidRPr="000D50D7">
        <w:t xml:space="preserve"> </w:t>
      </w:r>
      <w:r>
        <w:t>the</w:t>
      </w:r>
      <w:r w:rsidR="000D50D7" w:rsidRPr="000D50D7">
        <w:t xml:space="preserve"> </w:t>
      </w:r>
      <w:r>
        <w:t>existing</w:t>
      </w:r>
      <w:r w:rsidR="000D50D7" w:rsidRPr="000D50D7">
        <w:t xml:space="preserve"> </w:t>
      </w:r>
      <w:r>
        <w:t>substation</w:t>
      </w:r>
      <w:r w:rsidR="000D50D7" w:rsidRPr="000D50D7">
        <w:t xml:space="preserve"> </w:t>
      </w:r>
      <w:r>
        <w:t>including—</w:t>
      </w:r>
    </w:p>
    <w:p w14:paraId="38B1C839" w14:textId="77777777" w:rsidR="00283174" w:rsidRDefault="00283174" w:rsidP="00511142">
      <w:pPr>
        <w:pStyle w:val="N3"/>
        <w:numPr>
          <w:ilvl w:val="2"/>
          <w:numId w:val="8"/>
        </w:numPr>
      </w:pPr>
      <w:r w:rsidRPr="001C2E8D">
        <w:rPr>
          <w:b/>
          <w:bCs/>
        </w:rPr>
        <w:t>Work</w:t>
      </w:r>
      <w:r w:rsidR="000D50D7" w:rsidRPr="000D50D7">
        <w:rPr>
          <w:b/>
          <w:bCs/>
        </w:rPr>
        <w:t xml:space="preserve"> </w:t>
      </w:r>
      <w:r w:rsidRPr="001C2E8D">
        <w:rPr>
          <w:b/>
          <w:bCs/>
        </w:rPr>
        <w:t>No.</w:t>
      </w:r>
      <w:r w:rsidR="000D50D7" w:rsidRPr="000D50D7">
        <w:rPr>
          <w:b/>
          <w:bCs/>
        </w:rPr>
        <w:t xml:space="preserve"> </w:t>
      </w:r>
      <w:r w:rsidRPr="001C2E8D">
        <w:rPr>
          <w:b/>
          <w:bCs/>
        </w:rPr>
        <w:t>5A</w:t>
      </w:r>
      <w:r w:rsidR="004C7FF3">
        <w:rPr>
          <w:b/>
          <w:bCs/>
        </w:rPr>
        <w:t>—</w:t>
      </w:r>
      <w:r w:rsidR="000D50D7" w:rsidRPr="000D50D7">
        <w:rPr>
          <w:b/>
          <w:bCs/>
        </w:rPr>
        <w:t xml:space="preserve"> </w:t>
      </w:r>
      <w:r>
        <w:t>an</w:t>
      </w:r>
      <w:r w:rsidR="000D50D7" w:rsidRPr="000D50D7">
        <w:t xml:space="preserve"> </w:t>
      </w:r>
      <w:r>
        <w:t>electricity</w:t>
      </w:r>
      <w:r w:rsidR="000D50D7" w:rsidRPr="000D50D7">
        <w:t xml:space="preserve"> </w:t>
      </w:r>
      <w:r>
        <w:t>switching</w:t>
      </w:r>
      <w:r w:rsidR="000D50D7" w:rsidRPr="000D50D7">
        <w:t xml:space="preserve"> </w:t>
      </w:r>
      <w:r>
        <w:t>station</w:t>
      </w:r>
      <w:r w:rsidR="000D50D7" w:rsidRPr="000D50D7">
        <w:t xml:space="preserve"> </w:t>
      </w:r>
      <w:r>
        <w:t>including</w:t>
      </w:r>
      <w:r w:rsidR="004C7FF3">
        <w:t>—</w:t>
      </w:r>
    </w:p>
    <w:p w14:paraId="175B10F8" w14:textId="77777777" w:rsidR="00283174" w:rsidRDefault="00283174" w:rsidP="00283174">
      <w:pPr>
        <w:pStyle w:val="N4"/>
      </w:pPr>
      <w:r>
        <w:t>a</w:t>
      </w:r>
      <w:r w:rsidR="000D50D7" w:rsidRPr="000D50D7">
        <w:t xml:space="preserve"> </w:t>
      </w:r>
      <w:r>
        <w:t>main</w:t>
      </w:r>
      <w:r w:rsidR="000D50D7" w:rsidRPr="000D50D7">
        <w:t xml:space="preserve"> </w:t>
      </w:r>
      <w:r>
        <w:t>substation</w:t>
      </w:r>
      <w:r w:rsidR="000D50D7" w:rsidRPr="000D50D7">
        <w:t xml:space="preserve"> </w:t>
      </w:r>
      <w:r>
        <w:t>building</w:t>
      </w:r>
      <w:r w:rsidR="000D50D7" w:rsidRPr="000D50D7">
        <w:t xml:space="preserve"> </w:t>
      </w:r>
      <w:r>
        <w:t>to</w:t>
      </w:r>
      <w:r w:rsidR="000D50D7" w:rsidRPr="000D50D7">
        <w:t xml:space="preserve"> </w:t>
      </w:r>
      <w:r>
        <w:t>include</w:t>
      </w:r>
      <w:r w:rsidR="000D50D7" w:rsidRPr="000D50D7">
        <w:t xml:space="preserve"> </w:t>
      </w:r>
      <w:r>
        <w:t>an</w:t>
      </w:r>
      <w:r w:rsidR="000D50D7" w:rsidRPr="000D50D7">
        <w:t xml:space="preserve"> </w:t>
      </w:r>
      <w:r>
        <w:t>indoor</w:t>
      </w:r>
      <w:r w:rsidR="000D50D7" w:rsidRPr="000D50D7">
        <w:t xml:space="preserve"> </w:t>
      </w:r>
      <w:r>
        <w:t>gas</w:t>
      </w:r>
      <w:r w:rsidR="000D50D7" w:rsidRPr="000D50D7">
        <w:t xml:space="preserve"> </w:t>
      </w:r>
      <w:r>
        <w:t>insulated</w:t>
      </w:r>
      <w:r w:rsidR="000D50D7" w:rsidRPr="000D50D7">
        <w:t xml:space="preserve"> </w:t>
      </w:r>
      <w:r>
        <w:t>switchgear</w:t>
      </w:r>
      <w:r w:rsidR="000D50D7" w:rsidRPr="000D50D7">
        <w:t xml:space="preserve"> </w:t>
      </w:r>
      <w:r>
        <w:t>(GIS)</w:t>
      </w:r>
      <w:r w:rsidR="000D50D7" w:rsidRPr="000D50D7">
        <w:t xml:space="preserve"> </w:t>
      </w:r>
      <w:r>
        <w:t>switch</w:t>
      </w:r>
      <w:r w:rsidR="000D50D7" w:rsidRPr="000D50D7">
        <w:t xml:space="preserve"> </w:t>
      </w:r>
      <w:r>
        <w:t>hall,</w:t>
      </w:r>
      <w:r w:rsidR="000D50D7" w:rsidRPr="000D50D7">
        <w:t xml:space="preserve"> </w:t>
      </w:r>
      <w:r>
        <w:t>ancillary</w:t>
      </w:r>
      <w:r w:rsidR="000D50D7" w:rsidRPr="000D50D7">
        <w:t xml:space="preserve"> </w:t>
      </w:r>
      <w:r>
        <w:t>plant</w:t>
      </w:r>
      <w:r w:rsidR="000D50D7" w:rsidRPr="000D50D7">
        <w:t xml:space="preserve"> </w:t>
      </w:r>
      <w:r>
        <w:t>rooms,</w:t>
      </w:r>
      <w:r w:rsidR="000D50D7" w:rsidRPr="000D50D7">
        <w:t xml:space="preserve"> </w:t>
      </w:r>
      <w:r>
        <w:t>amenities</w:t>
      </w:r>
      <w:r w:rsidR="000D50D7" w:rsidRPr="000D50D7">
        <w:t xml:space="preserve"> </w:t>
      </w:r>
      <w:r>
        <w:t>block,</w:t>
      </w:r>
      <w:r w:rsidR="000D50D7" w:rsidRPr="000D50D7">
        <w:t xml:space="preserve"> </w:t>
      </w:r>
      <w:r>
        <w:t>storage</w:t>
      </w:r>
      <w:r w:rsidR="000D50D7" w:rsidRPr="000D50D7">
        <w:t xml:space="preserve"> </w:t>
      </w:r>
      <w:r>
        <w:t>and</w:t>
      </w:r>
      <w:r w:rsidR="000D50D7" w:rsidRPr="000D50D7">
        <w:t xml:space="preserve"> </w:t>
      </w:r>
      <w:r>
        <w:t>workshop</w:t>
      </w:r>
      <w:r w:rsidR="000D50D7" w:rsidRPr="000D50D7">
        <w:t xml:space="preserve"> </w:t>
      </w:r>
      <w:r>
        <w:t>units;</w:t>
      </w:r>
    </w:p>
    <w:p w14:paraId="1BA6C0E7" w14:textId="77777777" w:rsidR="00283174" w:rsidRDefault="00283174" w:rsidP="00283174">
      <w:pPr>
        <w:pStyle w:val="N4"/>
      </w:pPr>
      <w:r>
        <w:t>outdoor</w:t>
      </w:r>
      <w:r w:rsidR="000D50D7" w:rsidRPr="000D50D7">
        <w:t xml:space="preserve"> </w:t>
      </w:r>
      <w:r>
        <w:t>air</w:t>
      </w:r>
      <w:r w:rsidR="000D50D7" w:rsidRPr="000D50D7">
        <w:t xml:space="preserve"> </w:t>
      </w:r>
      <w:r>
        <w:t>insulated</w:t>
      </w:r>
      <w:r w:rsidR="000D50D7" w:rsidRPr="000D50D7">
        <w:t xml:space="preserve"> </w:t>
      </w:r>
      <w:r>
        <w:t>(AIS)</w:t>
      </w:r>
      <w:r w:rsidR="000D50D7" w:rsidRPr="000D50D7">
        <w:t xml:space="preserve"> </w:t>
      </w:r>
      <w:r>
        <w:t>switchgear,</w:t>
      </w:r>
      <w:r w:rsidR="000D50D7" w:rsidRPr="000D50D7">
        <w:t xml:space="preserve"> </w:t>
      </w:r>
      <w:r>
        <w:t>GIS</w:t>
      </w:r>
      <w:r w:rsidR="000D50D7" w:rsidRPr="000D50D7">
        <w:t xml:space="preserve"> </w:t>
      </w:r>
      <w:r>
        <w:t>busbars,</w:t>
      </w:r>
      <w:r w:rsidR="000D50D7" w:rsidRPr="000D50D7">
        <w:t xml:space="preserve"> </w:t>
      </w:r>
      <w:r>
        <w:t>two</w:t>
      </w:r>
      <w:r w:rsidR="000D50D7" w:rsidRPr="000D50D7">
        <w:t xml:space="preserve"> </w:t>
      </w:r>
      <w:r>
        <w:t>overhead</w:t>
      </w:r>
      <w:r w:rsidR="000D50D7" w:rsidRPr="000D50D7">
        <w:t xml:space="preserve"> </w:t>
      </w:r>
      <w:r>
        <w:t>line</w:t>
      </w:r>
      <w:r w:rsidR="000D50D7" w:rsidRPr="000D50D7">
        <w:t xml:space="preserve"> </w:t>
      </w:r>
      <w:r>
        <w:t>gantries</w:t>
      </w:r>
      <w:r w:rsidR="000D50D7" w:rsidRPr="000D50D7">
        <w:t xml:space="preserve"> </w:t>
      </w:r>
      <w:r>
        <w:t>and</w:t>
      </w:r>
      <w:r w:rsidR="000D50D7" w:rsidRPr="000D50D7">
        <w:t xml:space="preserve"> </w:t>
      </w:r>
      <w:r>
        <w:t>associated</w:t>
      </w:r>
      <w:r w:rsidR="000D50D7" w:rsidRPr="000D50D7">
        <w:t xml:space="preserve"> </w:t>
      </w:r>
      <w:r>
        <w:t>foundations</w:t>
      </w:r>
      <w:r w:rsidR="000D50D7" w:rsidRPr="000D50D7">
        <w:t xml:space="preserve"> </w:t>
      </w:r>
      <w:r>
        <w:t>and</w:t>
      </w:r>
      <w:r w:rsidR="000D50D7" w:rsidRPr="000D50D7">
        <w:t xml:space="preserve"> </w:t>
      </w:r>
      <w:r>
        <w:t>structures;</w:t>
      </w:r>
    </w:p>
    <w:p w14:paraId="67432A58" w14:textId="77777777" w:rsidR="00283174" w:rsidRDefault="00283174" w:rsidP="00283174">
      <w:pPr>
        <w:pStyle w:val="N4"/>
      </w:pPr>
      <w:r>
        <w:t>a</w:t>
      </w:r>
      <w:r w:rsidR="000D50D7" w:rsidRPr="000D50D7">
        <w:t xml:space="preserve"> </w:t>
      </w:r>
      <w:r>
        <w:t>new</w:t>
      </w:r>
      <w:r w:rsidR="000D50D7" w:rsidRPr="000D50D7">
        <w:t xml:space="preserve"> </w:t>
      </w:r>
      <w:r>
        <w:t>permanent</w:t>
      </w:r>
      <w:r w:rsidR="000D50D7" w:rsidRPr="000D50D7">
        <w:t xml:space="preserve"> </w:t>
      </w:r>
      <w:r>
        <w:t>access</w:t>
      </w:r>
      <w:r w:rsidR="000D50D7" w:rsidRPr="000D50D7">
        <w:t xml:space="preserve"> </w:t>
      </w:r>
      <w:r>
        <w:t>road</w:t>
      </w:r>
      <w:r w:rsidR="000D50D7" w:rsidRPr="000D50D7">
        <w:t xml:space="preserve"> </w:t>
      </w:r>
      <w:r>
        <w:t>from</w:t>
      </w:r>
      <w:r w:rsidR="000D50D7" w:rsidRPr="000D50D7">
        <w:t xml:space="preserve"> </w:t>
      </w:r>
      <w:r>
        <w:t>the</w:t>
      </w:r>
      <w:r w:rsidR="000D50D7" w:rsidRPr="000D50D7">
        <w:t xml:space="preserve"> </w:t>
      </w:r>
      <w:r>
        <w:t>existing</w:t>
      </w:r>
      <w:r w:rsidR="000D50D7" w:rsidRPr="000D50D7">
        <w:t xml:space="preserve"> </w:t>
      </w:r>
      <w:r>
        <w:t>private</w:t>
      </w:r>
      <w:r w:rsidR="000D50D7" w:rsidRPr="000D50D7">
        <w:t xml:space="preserve"> </w:t>
      </w:r>
      <w:r>
        <w:t>road</w:t>
      </w:r>
      <w:r w:rsidR="000D50D7" w:rsidRPr="000D50D7">
        <w:t xml:space="preserve"> </w:t>
      </w:r>
      <w:r>
        <w:t>including</w:t>
      </w:r>
      <w:r w:rsidR="000D50D7" w:rsidRPr="000D50D7">
        <w:t xml:space="preserve"> </w:t>
      </w:r>
      <w:r>
        <w:t>a</w:t>
      </w:r>
      <w:r w:rsidR="000D50D7" w:rsidRPr="000D50D7">
        <w:t xml:space="preserve"> </w:t>
      </w:r>
      <w:r>
        <w:t>new</w:t>
      </w:r>
      <w:r w:rsidR="000D50D7" w:rsidRPr="000D50D7">
        <w:t xml:space="preserve"> </w:t>
      </w:r>
      <w:r>
        <w:t>bellmouth</w:t>
      </w:r>
      <w:r w:rsidR="000D50D7" w:rsidRPr="000D50D7">
        <w:t xml:space="preserve"> </w:t>
      </w:r>
      <w:r>
        <w:t>entrance;</w:t>
      </w:r>
    </w:p>
    <w:p w14:paraId="16BC564D" w14:textId="77777777" w:rsidR="00283174" w:rsidRDefault="00283174" w:rsidP="00283174">
      <w:pPr>
        <w:pStyle w:val="N4"/>
      </w:pPr>
      <w:r>
        <w:t>internal</w:t>
      </w:r>
      <w:r w:rsidR="000D50D7" w:rsidRPr="000D50D7">
        <w:t xml:space="preserve"> </w:t>
      </w:r>
      <w:r>
        <w:t>roadways</w:t>
      </w:r>
      <w:r w:rsidR="000D50D7" w:rsidRPr="000D50D7">
        <w:t xml:space="preserve"> </w:t>
      </w:r>
      <w:r>
        <w:t>and</w:t>
      </w:r>
      <w:r w:rsidR="000D50D7" w:rsidRPr="000D50D7">
        <w:t xml:space="preserve"> </w:t>
      </w:r>
      <w:r>
        <w:t>footpaths;</w:t>
      </w:r>
    </w:p>
    <w:p w14:paraId="524783C4" w14:textId="77777777" w:rsidR="00283174" w:rsidRDefault="00283174" w:rsidP="00283174">
      <w:pPr>
        <w:pStyle w:val="N4"/>
      </w:pPr>
      <w:r>
        <w:t>earthworks;</w:t>
      </w:r>
    </w:p>
    <w:p w14:paraId="1C96CE19" w14:textId="77777777" w:rsidR="00283174" w:rsidRDefault="00283174" w:rsidP="00283174">
      <w:pPr>
        <w:pStyle w:val="N4"/>
      </w:pPr>
      <w:r>
        <w:t>car</w:t>
      </w:r>
      <w:r w:rsidR="000D50D7" w:rsidRPr="000D50D7">
        <w:t xml:space="preserve"> </w:t>
      </w:r>
      <w:r>
        <w:t>parking</w:t>
      </w:r>
      <w:r w:rsidR="000D50D7" w:rsidRPr="000D50D7">
        <w:t xml:space="preserve"> </w:t>
      </w:r>
      <w:r>
        <w:t>area;</w:t>
      </w:r>
    </w:p>
    <w:p w14:paraId="606D4B07" w14:textId="77777777" w:rsidR="00283174" w:rsidRDefault="00283174" w:rsidP="00283174">
      <w:pPr>
        <w:pStyle w:val="N4"/>
      </w:pPr>
      <w:r>
        <w:t>lighting</w:t>
      </w:r>
      <w:r w:rsidR="000D50D7" w:rsidRPr="000D50D7">
        <w:t xml:space="preserve"> </w:t>
      </w:r>
      <w:r>
        <w:t>columns</w:t>
      </w:r>
      <w:r w:rsidR="000D50D7" w:rsidRPr="000D50D7">
        <w:t xml:space="preserve"> </w:t>
      </w:r>
      <w:r>
        <w:t>and</w:t>
      </w:r>
      <w:r w:rsidR="000D50D7" w:rsidRPr="000D50D7">
        <w:t xml:space="preserve"> </w:t>
      </w:r>
      <w:r>
        <w:t>lighting;</w:t>
      </w:r>
    </w:p>
    <w:p w14:paraId="5BE4435A" w14:textId="77777777" w:rsidR="00283174" w:rsidRDefault="00283174" w:rsidP="00283174">
      <w:pPr>
        <w:pStyle w:val="N4"/>
      </w:pPr>
      <w:r>
        <w:t>perimeter</w:t>
      </w:r>
      <w:r w:rsidR="000D50D7" w:rsidRPr="000D50D7">
        <w:t xml:space="preserve"> </w:t>
      </w:r>
      <w:r>
        <w:t>fencing</w:t>
      </w:r>
      <w:r w:rsidR="000D50D7" w:rsidRPr="000D50D7">
        <w:t xml:space="preserve"> </w:t>
      </w:r>
      <w:r>
        <w:t>and</w:t>
      </w:r>
      <w:r w:rsidR="000D50D7" w:rsidRPr="000D50D7">
        <w:t xml:space="preserve"> </w:t>
      </w:r>
      <w:r>
        <w:t>security</w:t>
      </w:r>
      <w:r w:rsidR="000D50D7" w:rsidRPr="000D50D7">
        <w:t xml:space="preserve"> </w:t>
      </w:r>
      <w:r>
        <w:t>cameras;</w:t>
      </w:r>
    </w:p>
    <w:p w14:paraId="5EF8BE8B" w14:textId="77777777" w:rsidR="00283174" w:rsidRDefault="00283174" w:rsidP="00283174">
      <w:pPr>
        <w:pStyle w:val="N4"/>
      </w:pPr>
      <w:r>
        <w:t>drainage</w:t>
      </w:r>
      <w:r w:rsidR="000D50D7" w:rsidRPr="000D50D7">
        <w:t xml:space="preserve"> </w:t>
      </w:r>
      <w:r>
        <w:t>system</w:t>
      </w:r>
      <w:r w:rsidR="000D50D7" w:rsidRPr="000D50D7">
        <w:t xml:space="preserve"> </w:t>
      </w:r>
      <w:r>
        <w:t>and</w:t>
      </w:r>
      <w:r w:rsidR="000D50D7" w:rsidRPr="000D50D7">
        <w:t xml:space="preserve"> </w:t>
      </w:r>
      <w:r>
        <w:t>a</w:t>
      </w:r>
      <w:r w:rsidR="000D50D7" w:rsidRPr="000D50D7">
        <w:t xml:space="preserve"> </w:t>
      </w:r>
      <w:r>
        <w:t>new</w:t>
      </w:r>
      <w:r w:rsidR="000D50D7" w:rsidRPr="000D50D7">
        <w:t xml:space="preserve"> </w:t>
      </w:r>
      <w:r>
        <w:t>drainage</w:t>
      </w:r>
      <w:r w:rsidR="000D50D7" w:rsidRPr="000D50D7">
        <w:t xml:space="preserve"> </w:t>
      </w:r>
      <w:r>
        <w:t>outfall</w:t>
      </w:r>
      <w:r w:rsidR="000D50D7" w:rsidRPr="000D50D7">
        <w:t xml:space="preserve"> </w:t>
      </w:r>
      <w:r>
        <w:t>to</w:t>
      </w:r>
      <w:r w:rsidR="000D50D7" w:rsidRPr="000D50D7">
        <w:t xml:space="preserve"> </w:t>
      </w:r>
      <w:r>
        <w:t>Boreham</w:t>
      </w:r>
      <w:r w:rsidR="000D50D7" w:rsidRPr="000D50D7">
        <w:t xml:space="preserve"> </w:t>
      </w:r>
      <w:r>
        <w:t>Brook;</w:t>
      </w:r>
      <w:r w:rsidR="000D50D7" w:rsidRPr="000D50D7">
        <w:t xml:space="preserve"> </w:t>
      </w:r>
      <w:r>
        <w:t>and</w:t>
      </w:r>
    </w:p>
    <w:p w14:paraId="07B2B517" w14:textId="77777777" w:rsidR="00283174" w:rsidRDefault="00283174" w:rsidP="00283174">
      <w:pPr>
        <w:pStyle w:val="N4"/>
      </w:pPr>
      <w:r>
        <w:t>new</w:t>
      </w:r>
      <w:r w:rsidR="000D50D7" w:rsidRPr="000D50D7">
        <w:t xml:space="preserve"> </w:t>
      </w:r>
      <w:r>
        <w:t>connections</w:t>
      </w:r>
      <w:r w:rsidR="000D50D7" w:rsidRPr="000D50D7">
        <w:t xml:space="preserve"> </w:t>
      </w:r>
      <w:r>
        <w:t>from</w:t>
      </w:r>
      <w:r w:rsidR="000D50D7" w:rsidRPr="000D50D7">
        <w:t xml:space="preserve"> </w:t>
      </w:r>
      <w:r>
        <w:t>pylons</w:t>
      </w:r>
      <w:r w:rsidR="000D50D7" w:rsidRPr="000D50D7">
        <w:t xml:space="preserve"> </w:t>
      </w:r>
      <w:r>
        <w:t>4VB061A</w:t>
      </w:r>
      <w:r w:rsidR="000D50D7" w:rsidRPr="000D50D7">
        <w:t xml:space="preserve"> </w:t>
      </w:r>
      <w:r>
        <w:t>and</w:t>
      </w:r>
      <w:r w:rsidR="000D50D7" w:rsidRPr="000D50D7">
        <w:t xml:space="preserve"> </w:t>
      </w:r>
      <w:r>
        <w:t>4VB061B</w:t>
      </w:r>
      <w:r w:rsidR="000D50D7" w:rsidRPr="000D50D7">
        <w:t xml:space="preserve"> </w:t>
      </w:r>
      <w:r>
        <w:t>including</w:t>
      </w:r>
      <w:r w:rsidR="000D50D7" w:rsidRPr="000D50D7">
        <w:t xml:space="preserve"> </w:t>
      </w:r>
      <w:r>
        <w:t>pylon</w:t>
      </w:r>
      <w:r w:rsidR="000D50D7" w:rsidRPr="000D50D7">
        <w:t xml:space="preserve"> </w:t>
      </w:r>
      <w:r>
        <w:t>modifications;</w:t>
      </w:r>
      <w:r w:rsidR="000D50D7" w:rsidRPr="000D50D7">
        <w:t xml:space="preserve"> </w:t>
      </w:r>
      <w:r w:rsidR="00B825EF">
        <w:t>and</w:t>
      </w:r>
    </w:p>
    <w:p w14:paraId="6DD9D79E" w14:textId="77777777" w:rsidR="00283174" w:rsidRDefault="00283174" w:rsidP="00283174">
      <w:pPr>
        <w:pStyle w:val="N3"/>
      </w:pPr>
      <w:r>
        <w:rPr>
          <w:b/>
          <w:bCs/>
        </w:rPr>
        <w:t>Work</w:t>
      </w:r>
      <w:r w:rsidR="000D50D7" w:rsidRPr="000D50D7">
        <w:rPr>
          <w:b/>
          <w:bCs/>
        </w:rPr>
        <w:t xml:space="preserve"> </w:t>
      </w:r>
      <w:r>
        <w:rPr>
          <w:b/>
          <w:bCs/>
        </w:rPr>
        <w:t>No.</w:t>
      </w:r>
      <w:r w:rsidR="000D50D7" w:rsidRPr="000D50D7">
        <w:rPr>
          <w:b/>
          <w:bCs/>
        </w:rPr>
        <w:t xml:space="preserve"> </w:t>
      </w:r>
      <w:r>
        <w:rPr>
          <w:b/>
          <w:bCs/>
        </w:rPr>
        <w:t>5B</w:t>
      </w:r>
      <w:r w:rsidR="004C7FF3">
        <w:rPr>
          <w:b/>
          <w:bCs/>
        </w:rPr>
        <w:t>—</w:t>
      </w:r>
      <w:r w:rsidR="000D50D7" w:rsidRPr="000D50D7">
        <w:t xml:space="preserve"> </w:t>
      </w:r>
      <w:r>
        <w:t>temporary</w:t>
      </w:r>
      <w:r w:rsidR="000D50D7" w:rsidRPr="000D50D7">
        <w:t xml:space="preserve"> </w:t>
      </w:r>
      <w:r>
        <w:t>overhead</w:t>
      </w:r>
      <w:r w:rsidR="000D50D7" w:rsidRPr="000D50D7">
        <w:t xml:space="preserve"> </w:t>
      </w:r>
      <w:r>
        <w:t>line</w:t>
      </w:r>
      <w:r w:rsidR="000D50D7" w:rsidRPr="000D50D7">
        <w:t xml:space="preserve"> </w:t>
      </w:r>
      <w:r>
        <w:t>alterations</w:t>
      </w:r>
      <w:r w:rsidR="000D50D7" w:rsidRPr="000D50D7">
        <w:t xml:space="preserve"> </w:t>
      </w:r>
      <w:r>
        <w:t>including</w:t>
      </w:r>
      <w:r w:rsidR="000D50D7" w:rsidRPr="000D50D7">
        <w:t xml:space="preserve"> </w:t>
      </w:r>
      <w:r>
        <w:t>two</w:t>
      </w:r>
      <w:r w:rsidR="000D50D7" w:rsidRPr="000D50D7">
        <w:t xml:space="preserve"> </w:t>
      </w:r>
      <w:r>
        <w:t>new</w:t>
      </w:r>
      <w:r w:rsidR="000D50D7" w:rsidRPr="000D50D7">
        <w:t xml:space="preserve"> </w:t>
      </w:r>
      <w:r>
        <w:t>temporary</w:t>
      </w:r>
      <w:r w:rsidR="000D50D7" w:rsidRPr="000D50D7">
        <w:t xml:space="preserve"> </w:t>
      </w:r>
      <w:r>
        <w:t>pylons</w:t>
      </w:r>
      <w:r w:rsidR="000D50D7" w:rsidRPr="000D50D7">
        <w:t xml:space="preserve"> </w:t>
      </w:r>
      <w:r>
        <w:t>and</w:t>
      </w:r>
      <w:r w:rsidR="000D50D7" w:rsidRPr="000D50D7">
        <w:t xml:space="preserve"> </w:t>
      </w:r>
      <w:r>
        <w:t>realignment</w:t>
      </w:r>
      <w:r w:rsidR="000D50D7" w:rsidRPr="000D50D7">
        <w:t xml:space="preserve"> </w:t>
      </w:r>
      <w:r>
        <w:t>of</w:t>
      </w:r>
      <w:r w:rsidR="000D50D7" w:rsidRPr="000D50D7">
        <w:t xml:space="preserve"> </w:t>
      </w:r>
      <w:r>
        <w:t>the</w:t>
      </w:r>
      <w:r w:rsidR="000D50D7" w:rsidRPr="000D50D7">
        <w:t xml:space="preserve"> </w:t>
      </w:r>
      <w:r>
        <w:t>existing</w:t>
      </w:r>
      <w:r w:rsidR="000D50D7" w:rsidRPr="000D50D7">
        <w:t xml:space="preserve"> </w:t>
      </w:r>
      <w:r>
        <w:t>400kV</w:t>
      </w:r>
      <w:r w:rsidR="000D50D7" w:rsidRPr="000D50D7">
        <w:t xml:space="preserve"> </w:t>
      </w:r>
      <w:r>
        <w:t>overhead</w:t>
      </w:r>
      <w:r w:rsidR="000D50D7" w:rsidRPr="000D50D7">
        <w:t xml:space="preserve"> </w:t>
      </w:r>
      <w:r>
        <w:t>line.</w:t>
      </w:r>
    </w:p>
    <w:p w14:paraId="5931C54D" w14:textId="77777777" w:rsidR="00283174" w:rsidRDefault="00283174" w:rsidP="00283174">
      <w:pPr>
        <w:pStyle w:val="T1"/>
      </w:pPr>
      <w:r>
        <w:rPr>
          <w:b/>
          <w:bCs/>
        </w:rPr>
        <w:t>Work</w:t>
      </w:r>
      <w:r w:rsidR="000D50D7" w:rsidRPr="000D50D7">
        <w:rPr>
          <w:b/>
          <w:bCs/>
        </w:rPr>
        <w:t xml:space="preserve"> </w:t>
      </w:r>
      <w:r>
        <w:rPr>
          <w:b/>
          <w:bCs/>
        </w:rPr>
        <w:t>No.</w:t>
      </w:r>
      <w:r w:rsidR="000D50D7" w:rsidRPr="000D50D7">
        <w:rPr>
          <w:b/>
          <w:bCs/>
        </w:rPr>
        <w:t xml:space="preserve"> </w:t>
      </w:r>
      <w:r>
        <w:rPr>
          <w:b/>
          <w:bCs/>
        </w:rPr>
        <w:t>6—</w:t>
      </w:r>
      <w:r w:rsidR="000D50D7" w:rsidRPr="000D50D7">
        <w:rPr>
          <w:b/>
          <w:bCs/>
        </w:rPr>
        <w:t xml:space="preserve"> </w:t>
      </w:r>
      <w:r>
        <w:t>works</w:t>
      </w:r>
      <w:r w:rsidR="000D50D7" w:rsidRPr="000D50D7">
        <w:t xml:space="preserve"> </w:t>
      </w:r>
      <w:r>
        <w:t>including—</w:t>
      </w:r>
    </w:p>
    <w:p w14:paraId="656B1361" w14:textId="77777777" w:rsidR="00283174" w:rsidRDefault="00283174" w:rsidP="00511142">
      <w:pPr>
        <w:pStyle w:val="N3"/>
        <w:numPr>
          <w:ilvl w:val="2"/>
          <w:numId w:val="9"/>
        </w:numPr>
      </w:pPr>
      <w:r>
        <w:lastRenderedPageBreak/>
        <w:t>electrical</w:t>
      </w:r>
      <w:r w:rsidR="000D50D7" w:rsidRPr="000D50D7">
        <w:t xml:space="preserve"> </w:t>
      </w:r>
      <w:r>
        <w:t>cables</w:t>
      </w:r>
      <w:r w:rsidR="000D50D7" w:rsidRPr="000D50D7">
        <w:t xml:space="preserve"> </w:t>
      </w:r>
      <w:r>
        <w:t>including</w:t>
      </w:r>
      <w:r w:rsidR="000D50D7" w:rsidRPr="000D50D7">
        <w:t xml:space="preserve"> </w:t>
      </w:r>
      <w:r>
        <w:t>electrical</w:t>
      </w:r>
      <w:r w:rsidR="000D50D7" w:rsidRPr="000D50D7">
        <w:t xml:space="preserve"> </w:t>
      </w:r>
      <w:r>
        <w:t>cables</w:t>
      </w:r>
      <w:r w:rsidR="000D50D7" w:rsidRPr="000D50D7">
        <w:t xml:space="preserve"> </w:t>
      </w:r>
      <w:r>
        <w:t>connecting</w:t>
      </w:r>
      <w:r w:rsidR="000D50D7" w:rsidRPr="000D50D7">
        <w:t xml:space="preserve"> </w:t>
      </w:r>
      <w:r>
        <w:t>to</w:t>
      </w:r>
      <w:r w:rsidR="000D50D7" w:rsidRPr="000D50D7">
        <w:t xml:space="preserve"> </w:t>
      </w:r>
      <w:r>
        <w:t>Work</w:t>
      </w:r>
      <w:r w:rsidR="000D50D7" w:rsidRPr="000D50D7">
        <w:t xml:space="preserve"> </w:t>
      </w:r>
      <w:r>
        <w:t>No.</w:t>
      </w:r>
      <w:r w:rsidR="000D50D7" w:rsidRPr="000D50D7">
        <w:t xml:space="preserve"> </w:t>
      </w:r>
      <w:r>
        <w:t>1</w:t>
      </w:r>
      <w:r w:rsidR="000D50D7" w:rsidRPr="000D50D7">
        <w:t xml:space="preserve"> </w:t>
      </w:r>
      <w:r>
        <w:t>to</w:t>
      </w:r>
      <w:r w:rsidR="000D50D7" w:rsidRPr="000D50D7">
        <w:t xml:space="preserve"> </w:t>
      </w:r>
      <w:r>
        <w:t>Work</w:t>
      </w:r>
      <w:r w:rsidR="000D50D7" w:rsidRPr="000D50D7">
        <w:t xml:space="preserve"> </w:t>
      </w:r>
      <w:r>
        <w:t>No.</w:t>
      </w:r>
      <w:r w:rsidR="000D50D7" w:rsidRPr="000D50D7">
        <w:t xml:space="preserve"> </w:t>
      </w:r>
      <w:r>
        <w:t>3;</w:t>
      </w:r>
    </w:p>
    <w:p w14:paraId="57D36C78" w14:textId="77777777" w:rsidR="00283174" w:rsidRDefault="00283174" w:rsidP="00283174">
      <w:pPr>
        <w:pStyle w:val="N3"/>
      </w:pPr>
      <w:r>
        <w:t>fencing,</w:t>
      </w:r>
      <w:r w:rsidR="000D50D7" w:rsidRPr="000D50D7">
        <w:t xml:space="preserve"> </w:t>
      </w:r>
      <w:r>
        <w:t>gates,</w:t>
      </w:r>
      <w:r w:rsidR="000D50D7" w:rsidRPr="000D50D7">
        <w:t xml:space="preserve"> </w:t>
      </w:r>
      <w:r>
        <w:t>boundary</w:t>
      </w:r>
      <w:r w:rsidR="000D50D7" w:rsidRPr="000D50D7">
        <w:t xml:space="preserve"> </w:t>
      </w:r>
      <w:r>
        <w:t>treatment</w:t>
      </w:r>
      <w:r w:rsidR="000D50D7" w:rsidRPr="000D50D7">
        <w:t xml:space="preserve"> </w:t>
      </w:r>
      <w:r>
        <w:t>and</w:t>
      </w:r>
      <w:r w:rsidR="000D50D7" w:rsidRPr="000D50D7">
        <w:t xml:space="preserve"> </w:t>
      </w:r>
      <w:r>
        <w:t>other</w:t>
      </w:r>
      <w:r w:rsidR="000D50D7" w:rsidRPr="000D50D7">
        <w:t xml:space="preserve"> </w:t>
      </w:r>
      <w:r>
        <w:t>means</w:t>
      </w:r>
      <w:r w:rsidR="000D50D7" w:rsidRPr="000D50D7">
        <w:t xml:space="preserve"> </w:t>
      </w:r>
      <w:r>
        <w:t>of</w:t>
      </w:r>
      <w:r w:rsidR="000D50D7" w:rsidRPr="000D50D7">
        <w:t xml:space="preserve"> </w:t>
      </w:r>
      <w:r>
        <w:t>enclosure;</w:t>
      </w:r>
    </w:p>
    <w:p w14:paraId="64F51793" w14:textId="77777777" w:rsidR="00283174" w:rsidRDefault="00283174" w:rsidP="00283174">
      <w:pPr>
        <w:pStyle w:val="N3"/>
      </w:pPr>
      <w:r>
        <w:t>works</w:t>
      </w:r>
      <w:r w:rsidR="000D50D7" w:rsidRPr="000D50D7">
        <w:t xml:space="preserve"> </w:t>
      </w:r>
      <w:r>
        <w:t>for</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security</w:t>
      </w:r>
      <w:r w:rsidR="000D50D7" w:rsidRPr="000D50D7">
        <w:t xml:space="preserve"> </w:t>
      </w:r>
      <w:r>
        <w:t>and</w:t>
      </w:r>
      <w:r w:rsidR="000D50D7" w:rsidRPr="000D50D7">
        <w:t xml:space="preserve"> </w:t>
      </w:r>
      <w:r>
        <w:t>monitoring</w:t>
      </w:r>
      <w:r w:rsidR="000D50D7" w:rsidRPr="000D50D7">
        <w:t xml:space="preserve"> </w:t>
      </w:r>
      <w:r>
        <w:t>measures</w:t>
      </w:r>
      <w:r w:rsidR="000D50D7" w:rsidRPr="000D50D7">
        <w:t xml:space="preserve"> </w:t>
      </w:r>
      <w:r>
        <w:t>such</w:t>
      </w:r>
      <w:r w:rsidR="000D50D7" w:rsidRPr="000D50D7">
        <w:t xml:space="preserve"> </w:t>
      </w:r>
      <w:r>
        <w:t>as</w:t>
      </w:r>
      <w:r w:rsidR="000D50D7" w:rsidRPr="000D50D7">
        <w:t xml:space="preserve"> </w:t>
      </w:r>
      <w:r>
        <w:t>CCTV</w:t>
      </w:r>
      <w:r w:rsidR="000D50D7" w:rsidRPr="000D50D7">
        <w:t xml:space="preserve"> </w:t>
      </w:r>
      <w:r>
        <w:t>columns,</w:t>
      </w:r>
      <w:r w:rsidR="000D50D7" w:rsidRPr="000D50D7">
        <w:t xml:space="preserve"> </w:t>
      </w:r>
      <w:r>
        <w:t>lighting</w:t>
      </w:r>
      <w:r w:rsidR="000D50D7" w:rsidRPr="000D50D7">
        <w:t xml:space="preserve"> </w:t>
      </w:r>
      <w:r>
        <w:t>columns</w:t>
      </w:r>
      <w:r w:rsidR="000D50D7" w:rsidRPr="000D50D7">
        <w:t xml:space="preserve"> </w:t>
      </w:r>
      <w:r>
        <w:t>and</w:t>
      </w:r>
      <w:r w:rsidR="000D50D7" w:rsidRPr="000D50D7">
        <w:t xml:space="preserve"> </w:t>
      </w:r>
      <w:r>
        <w:t>lighting,</w:t>
      </w:r>
      <w:r w:rsidR="000D50D7" w:rsidRPr="000D50D7">
        <w:t xml:space="preserve"> </w:t>
      </w:r>
      <w:r>
        <w:t>cameras,</w:t>
      </w:r>
      <w:r w:rsidR="000D50D7" w:rsidRPr="000D50D7">
        <w:t xml:space="preserve"> </w:t>
      </w:r>
      <w:r>
        <w:t>weather</w:t>
      </w:r>
      <w:r w:rsidR="000D50D7" w:rsidRPr="000D50D7">
        <w:t xml:space="preserve"> </w:t>
      </w:r>
      <w:r>
        <w:t>stations,</w:t>
      </w:r>
      <w:r w:rsidR="000D50D7" w:rsidRPr="000D50D7">
        <w:t xml:space="preserve"> </w:t>
      </w:r>
      <w:r>
        <w:t>communication</w:t>
      </w:r>
      <w:r w:rsidR="000D50D7" w:rsidRPr="000D50D7">
        <w:t xml:space="preserve"> </w:t>
      </w:r>
      <w:r>
        <w:t>infrastructure,</w:t>
      </w:r>
      <w:r w:rsidR="000D50D7" w:rsidRPr="000D50D7">
        <w:t xml:space="preserve"> </w:t>
      </w:r>
      <w:r>
        <w:t>and</w:t>
      </w:r>
      <w:r w:rsidR="000D50D7" w:rsidRPr="000D50D7">
        <w:t xml:space="preserve"> </w:t>
      </w:r>
      <w:r>
        <w:t>perimeter</w:t>
      </w:r>
      <w:r w:rsidR="000D50D7" w:rsidRPr="000D50D7">
        <w:t xml:space="preserve"> </w:t>
      </w:r>
      <w:r>
        <w:t>fencing;</w:t>
      </w:r>
    </w:p>
    <w:p w14:paraId="29965665" w14:textId="77777777" w:rsidR="00283174" w:rsidRDefault="00283174" w:rsidP="00283174">
      <w:pPr>
        <w:pStyle w:val="N3"/>
      </w:pPr>
      <w:r>
        <w:t>landscaping</w:t>
      </w:r>
      <w:r w:rsidR="000D50D7" w:rsidRPr="000D50D7">
        <w:t xml:space="preserve"> </w:t>
      </w:r>
      <w:r>
        <w:t>and</w:t>
      </w:r>
      <w:r w:rsidR="000D50D7" w:rsidRPr="000D50D7">
        <w:t xml:space="preserve"> </w:t>
      </w:r>
      <w:r>
        <w:t>biodiversity</w:t>
      </w:r>
      <w:r w:rsidR="000D50D7" w:rsidRPr="000D50D7">
        <w:t xml:space="preserve"> </w:t>
      </w:r>
      <w:r>
        <w:t>mitigation</w:t>
      </w:r>
      <w:r w:rsidR="000D50D7" w:rsidRPr="000D50D7">
        <w:t xml:space="preserve"> </w:t>
      </w:r>
      <w:r>
        <w:t>and</w:t>
      </w:r>
      <w:r w:rsidR="000D50D7" w:rsidRPr="000D50D7">
        <w:t xml:space="preserve"> </w:t>
      </w:r>
      <w:r>
        <w:t>enhancement</w:t>
      </w:r>
      <w:r w:rsidR="000D50D7" w:rsidRPr="000D50D7">
        <w:t xml:space="preserve"> </w:t>
      </w:r>
      <w:r>
        <w:t>measures</w:t>
      </w:r>
      <w:r w:rsidR="000D50D7" w:rsidRPr="000D50D7">
        <w:t xml:space="preserve"> </w:t>
      </w:r>
      <w:r>
        <w:t>including</w:t>
      </w:r>
      <w:r w:rsidR="000D50D7" w:rsidRPr="000D50D7">
        <w:t xml:space="preserve"> </w:t>
      </w:r>
      <w:r>
        <w:t>planting;</w:t>
      </w:r>
    </w:p>
    <w:p w14:paraId="077D1B10" w14:textId="77777777" w:rsidR="00283174" w:rsidRDefault="00283174" w:rsidP="00283174">
      <w:pPr>
        <w:pStyle w:val="N3"/>
      </w:pPr>
      <w:r>
        <w:t>improvement,</w:t>
      </w:r>
      <w:r w:rsidR="000D50D7" w:rsidRPr="000D50D7">
        <w:t xml:space="preserve"> </w:t>
      </w:r>
      <w:r>
        <w:t>maintenance</w:t>
      </w:r>
      <w:r w:rsidR="000D50D7" w:rsidRPr="000D50D7">
        <w:t xml:space="preserve"> </w:t>
      </w:r>
      <w:r>
        <w:t>and</w:t>
      </w:r>
      <w:r w:rsidR="000D50D7" w:rsidRPr="000D50D7">
        <w:t xml:space="preserve"> </w:t>
      </w:r>
      <w:r>
        <w:t>use</w:t>
      </w:r>
      <w:r w:rsidR="000D50D7" w:rsidRPr="000D50D7">
        <w:t xml:space="preserve"> </w:t>
      </w:r>
      <w:r>
        <w:t>of</w:t>
      </w:r>
      <w:r w:rsidR="000D50D7" w:rsidRPr="000D50D7">
        <w:t xml:space="preserve"> </w:t>
      </w:r>
      <w:r>
        <w:t>existing</w:t>
      </w:r>
      <w:r w:rsidR="000D50D7" w:rsidRPr="000D50D7">
        <w:t xml:space="preserve"> </w:t>
      </w:r>
      <w:r>
        <w:t>private</w:t>
      </w:r>
      <w:r w:rsidR="000D50D7" w:rsidRPr="000D50D7">
        <w:t xml:space="preserve"> </w:t>
      </w:r>
      <w:r>
        <w:t>tracks;</w:t>
      </w:r>
    </w:p>
    <w:p w14:paraId="6583FB65" w14:textId="77777777" w:rsidR="00283174" w:rsidRDefault="00283174" w:rsidP="00283174">
      <w:pPr>
        <w:pStyle w:val="N3"/>
      </w:pPr>
      <w:r>
        <w:t>laying</w:t>
      </w:r>
      <w:r w:rsidR="000D50D7" w:rsidRPr="000D50D7">
        <w:t xml:space="preserve"> </w:t>
      </w:r>
      <w:r>
        <w:t>down</w:t>
      </w:r>
      <w:r w:rsidR="000D50D7" w:rsidRPr="000D50D7">
        <w:t xml:space="preserve"> </w:t>
      </w:r>
      <w:r>
        <w:t>of</w:t>
      </w:r>
      <w:r w:rsidR="000D50D7" w:rsidRPr="000D50D7">
        <w:t xml:space="preserve"> </w:t>
      </w:r>
      <w:r>
        <w:t>internal</w:t>
      </w:r>
      <w:r w:rsidR="000D50D7" w:rsidRPr="000D50D7">
        <w:t xml:space="preserve"> </w:t>
      </w:r>
      <w:r>
        <w:t>access</w:t>
      </w:r>
      <w:r w:rsidR="000D50D7" w:rsidRPr="000D50D7">
        <w:t xml:space="preserve"> </w:t>
      </w:r>
      <w:r>
        <w:t>tracks,</w:t>
      </w:r>
      <w:r w:rsidR="000D50D7" w:rsidRPr="000D50D7">
        <w:t xml:space="preserve"> </w:t>
      </w:r>
      <w:r>
        <w:t>ramps,</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footpaths,</w:t>
      </w:r>
      <w:r w:rsidR="000D50D7" w:rsidRPr="000D50D7">
        <w:t xml:space="preserve"> </w:t>
      </w:r>
      <w:r>
        <w:t>permissive</w:t>
      </w:r>
      <w:r w:rsidR="000D50D7" w:rsidRPr="000D50D7">
        <w:t xml:space="preserve"> </w:t>
      </w:r>
      <w:r>
        <w:t>paths,</w:t>
      </w:r>
      <w:r w:rsidR="000D50D7" w:rsidRPr="000D50D7">
        <w:t xml:space="preserve"> </w:t>
      </w:r>
      <w:r>
        <w:t>cycle</w:t>
      </w:r>
      <w:r w:rsidR="000D50D7" w:rsidRPr="000D50D7">
        <w:t xml:space="preserve"> </w:t>
      </w:r>
      <w:r>
        <w:t>routes</w:t>
      </w:r>
      <w:r w:rsidR="000D50D7" w:rsidRPr="000D50D7">
        <w:t xml:space="preserve"> </w:t>
      </w:r>
      <w:r>
        <w:t>and</w:t>
      </w:r>
      <w:r w:rsidR="000D50D7" w:rsidRPr="000D50D7">
        <w:t xml:space="preserve"> </w:t>
      </w:r>
      <w:r>
        <w:t>roads,</w:t>
      </w:r>
      <w:r w:rsidR="000D50D7" w:rsidRPr="000D50D7">
        <w:t xml:space="preserve"> </w:t>
      </w:r>
      <w:r>
        <w:t>including</w:t>
      </w:r>
      <w:r w:rsidR="000D50D7" w:rsidRPr="000D50D7">
        <w:t xml:space="preserve"> </w:t>
      </w:r>
      <w:r>
        <w:t>the</w:t>
      </w:r>
      <w:r w:rsidR="000D50D7" w:rsidRPr="000D50D7">
        <w:t xml:space="preserve"> </w:t>
      </w:r>
      <w:r>
        <w:t>laying</w:t>
      </w:r>
      <w:r w:rsidR="000D50D7" w:rsidRPr="000D50D7">
        <w:t xml:space="preserve"> </w:t>
      </w:r>
      <w:r>
        <w:t>and</w:t>
      </w:r>
      <w:r w:rsidR="000D50D7" w:rsidRPr="000D50D7">
        <w:t xml:space="preserve"> </w:t>
      </w:r>
      <w:r>
        <w:t>construction</w:t>
      </w:r>
      <w:r w:rsidR="000D50D7" w:rsidRPr="000D50D7">
        <w:t xml:space="preserve"> </w:t>
      </w:r>
      <w:r>
        <w:t>of</w:t>
      </w:r>
      <w:r w:rsidR="000D50D7" w:rsidRPr="000D50D7">
        <w:t xml:space="preserve"> </w:t>
      </w:r>
      <w:r>
        <w:t>drainage</w:t>
      </w:r>
      <w:r w:rsidR="000D50D7" w:rsidRPr="000D50D7">
        <w:t xml:space="preserve"> </w:t>
      </w:r>
      <w:r>
        <w:t>infrastructure,</w:t>
      </w:r>
      <w:r w:rsidR="000D50D7" w:rsidRPr="000D50D7">
        <w:t xml:space="preserve"> </w:t>
      </w:r>
      <w:r>
        <w:t>signage</w:t>
      </w:r>
      <w:r w:rsidR="000D50D7" w:rsidRPr="000D50D7">
        <w:t xml:space="preserve"> </w:t>
      </w:r>
      <w:r>
        <w:t>and</w:t>
      </w:r>
      <w:r w:rsidR="000D50D7" w:rsidRPr="000D50D7">
        <w:t xml:space="preserve"> </w:t>
      </w:r>
      <w:r>
        <w:t>information</w:t>
      </w:r>
      <w:r w:rsidR="000D50D7" w:rsidRPr="000D50D7">
        <w:t xml:space="preserve"> </w:t>
      </w:r>
      <w:r>
        <w:t>boards;</w:t>
      </w:r>
    </w:p>
    <w:p w14:paraId="13502F94" w14:textId="77777777" w:rsidR="00283174" w:rsidRDefault="00283174" w:rsidP="00283174">
      <w:pPr>
        <w:pStyle w:val="N3"/>
      </w:pPr>
      <w:r>
        <w:t>temporary</w:t>
      </w:r>
      <w:r w:rsidR="000D50D7" w:rsidRPr="000D50D7">
        <w:t xml:space="preserve"> </w:t>
      </w:r>
      <w:r>
        <w:t>footpath</w:t>
      </w:r>
      <w:r w:rsidR="000D50D7" w:rsidRPr="000D50D7">
        <w:t xml:space="preserve"> </w:t>
      </w:r>
      <w:r>
        <w:t>diversions;</w:t>
      </w:r>
    </w:p>
    <w:p w14:paraId="063E0B19" w14:textId="77777777" w:rsidR="00283174" w:rsidRDefault="00283174" w:rsidP="00283174">
      <w:pPr>
        <w:pStyle w:val="N3"/>
      </w:pPr>
      <w:r>
        <w:t>earthworks;</w:t>
      </w:r>
    </w:p>
    <w:p w14:paraId="153C78C1" w14:textId="77777777" w:rsidR="00283174" w:rsidRDefault="00283174" w:rsidP="00283174">
      <w:pPr>
        <w:pStyle w:val="N3"/>
      </w:pPr>
      <w:r>
        <w:t>SuDs</w:t>
      </w:r>
      <w:r w:rsidR="000D50D7" w:rsidRPr="000D50D7">
        <w:t xml:space="preserve"> </w:t>
      </w:r>
      <w:r>
        <w:t>Ponds,</w:t>
      </w:r>
      <w:r w:rsidR="000D50D7" w:rsidRPr="000D50D7">
        <w:t xml:space="preserve"> </w:t>
      </w:r>
      <w:r>
        <w:t>runoff</w:t>
      </w:r>
      <w:r w:rsidR="000D50D7" w:rsidRPr="000D50D7">
        <w:t xml:space="preserve"> </w:t>
      </w:r>
      <w:r>
        <w:t>outfalls,</w:t>
      </w:r>
      <w:r w:rsidR="000D50D7" w:rsidRPr="000D50D7">
        <w:t xml:space="preserve"> </w:t>
      </w:r>
      <w:r>
        <w:t>general</w:t>
      </w:r>
      <w:r w:rsidR="000D50D7" w:rsidRPr="000D50D7">
        <w:t xml:space="preserve"> </w:t>
      </w:r>
      <w:r>
        <w:t>drainage</w:t>
      </w:r>
      <w:r w:rsidR="000D50D7" w:rsidRPr="000D50D7">
        <w:t xml:space="preserve"> </w:t>
      </w:r>
      <w:r>
        <w:t>and</w:t>
      </w:r>
      <w:r w:rsidR="000D50D7" w:rsidRPr="000D50D7">
        <w:t xml:space="preserve"> </w:t>
      </w:r>
      <w:r>
        <w:t>irrigation</w:t>
      </w:r>
      <w:r w:rsidR="000D50D7" w:rsidRPr="000D50D7">
        <w:t xml:space="preserve"> </w:t>
      </w:r>
      <w:r>
        <w:t>infrastructure</w:t>
      </w:r>
      <w:r w:rsidR="000D50D7" w:rsidRPr="000D50D7">
        <w:t xml:space="preserve"> </w:t>
      </w:r>
      <w:r>
        <w:t>and</w:t>
      </w:r>
      <w:r w:rsidR="000D50D7" w:rsidRPr="000D50D7">
        <w:t xml:space="preserve"> </w:t>
      </w:r>
      <w:r>
        <w:t>improvements</w:t>
      </w:r>
      <w:r w:rsidR="000D50D7" w:rsidRPr="000D50D7">
        <w:t xml:space="preserve"> </w:t>
      </w:r>
      <w:r>
        <w:t>or</w:t>
      </w:r>
      <w:r w:rsidR="000D50D7" w:rsidRPr="000D50D7">
        <w:t xml:space="preserve"> </w:t>
      </w:r>
      <w:r>
        <w:t>extensions</w:t>
      </w:r>
      <w:r w:rsidR="000D50D7" w:rsidRPr="000D50D7">
        <w:t xml:space="preserve"> </w:t>
      </w:r>
      <w:r>
        <w:t>to</w:t>
      </w:r>
      <w:r w:rsidR="000D50D7" w:rsidRPr="000D50D7">
        <w:t xml:space="preserve"> </w:t>
      </w:r>
      <w:r>
        <w:t>existing</w:t>
      </w:r>
      <w:r w:rsidR="000D50D7" w:rsidRPr="000D50D7">
        <w:t xml:space="preserve"> </w:t>
      </w:r>
      <w:r>
        <w:t>drainage</w:t>
      </w:r>
      <w:r w:rsidR="000D50D7" w:rsidRPr="000D50D7">
        <w:t xml:space="preserve"> </w:t>
      </w:r>
      <w:r>
        <w:t>and</w:t>
      </w:r>
      <w:r w:rsidR="000D50D7" w:rsidRPr="000D50D7">
        <w:t xml:space="preserve"> </w:t>
      </w:r>
      <w:r>
        <w:t>irrigation</w:t>
      </w:r>
      <w:r w:rsidR="000D50D7" w:rsidRPr="000D50D7">
        <w:t xml:space="preserve"> </w:t>
      </w:r>
      <w:r>
        <w:t>systems;</w:t>
      </w:r>
    </w:p>
    <w:p w14:paraId="4BF14035" w14:textId="77777777" w:rsidR="00283174" w:rsidRDefault="00283174" w:rsidP="00283174">
      <w:pPr>
        <w:pStyle w:val="N3"/>
      </w:pPr>
      <w:r>
        <w:t>up</w:t>
      </w:r>
      <w:r w:rsidR="000D50D7" w:rsidRPr="000D50D7">
        <w:t xml:space="preserve"> </w:t>
      </w:r>
      <w:r>
        <w:t>to</w:t>
      </w:r>
      <w:r w:rsidR="000D50D7" w:rsidRPr="000D50D7">
        <w:t xml:space="preserve"> </w:t>
      </w:r>
      <w:r>
        <w:t>10</w:t>
      </w:r>
      <w:r w:rsidR="000D50D7" w:rsidRPr="000D50D7">
        <w:t xml:space="preserve"> </w:t>
      </w:r>
      <w:r>
        <w:t>secondary</w:t>
      </w:r>
      <w:r w:rsidR="000D50D7" w:rsidRPr="000D50D7">
        <w:t xml:space="preserve"> </w:t>
      </w:r>
      <w:r>
        <w:t>temporary</w:t>
      </w:r>
      <w:r w:rsidR="000D50D7" w:rsidRPr="000D50D7">
        <w:t xml:space="preserve"> </w:t>
      </w:r>
      <w:r>
        <w:t>construction</w:t>
      </w:r>
      <w:r w:rsidR="000D50D7" w:rsidRPr="000D50D7">
        <w:t xml:space="preserve"> </w:t>
      </w:r>
      <w:r>
        <w:t>compounds,</w:t>
      </w:r>
      <w:r w:rsidR="000D50D7" w:rsidRPr="000D50D7">
        <w:t xml:space="preserve"> </w:t>
      </w:r>
      <w:r>
        <w:t>both</w:t>
      </w:r>
      <w:r w:rsidR="000D50D7" w:rsidRPr="000D50D7">
        <w:t xml:space="preserve"> </w:t>
      </w:r>
      <w:r>
        <w:t>within</w:t>
      </w:r>
      <w:r w:rsidR="000D50D7" w:rsidRPr="000D50D7">
        <w:t xml:space="preserve"> </w:t>
      </w:r>
      <w:r>
        <w:t>the</w:t>
      </w:r>
      <w:r w:rsidR="000D50D7" w:rsidRPr="000D50D7">
        <w:t xml:space="preserve"> </w:t>
      </w:r>
      <w:r>
        <w:t>permanent</w:t>
      </w:r>
      <w:r w:rsidR="000D50D7" w:rsidRPr="000D50D7">
        <w:t xml:space="preserve"> </w:t>
      </w:r>
      <w:r>
        <w:t>work</w:t>
      </w:r>
      <w:r w:rsidR="000D50D7" w:rsidRPr="000D50D7">
        <w:t xml:space="preserve"> </w:t>
      </w:r>
      <w:r>
        <w:t>area</w:t>
      </w:r>
      <w:r w:rsidR="000D50D7" w:rsidRPr="000D50D7">
        <w:t xml:space="preserve"> </w:t>
      </w:r>
      <w:r>
        <w:t>and</w:t>
      </w:r>
      <w:r w:rsidR="000D50D7" w:rsidRPr="000D50D7">
        <w:t xml:space="preserve"> </w:t>
      </w:r>
      <w:r>
        <w:t>outside</w:t>
      </w:r>
      <w:r w:rsidR="000D50D7" w:rsidRPr="000D50D7">
        <w:t xml:space="preserve"> </w:t>
      </w:r>
      <w:r>
        <w:t>the</w:t>
      </w:r>
      <w:r w:rsidR="000D50D7" w:rsidRPr="000D50D7">
        <w:t xml:space="preserve"> </w:t>
      </w:r>
      <w:r>
        <w:t>permanent</w:t>
      </w:r>
      <w:r w:rsidR="000D50D7" w:rsidRPr="000D50D7">
        <w:t xml:space="preserve"> </w:t>
      </w:r>
      <w:r>
        <w:t>work</w:t>
      </w:r>
      <w:r w:rsidR="000D50D7" w:rsidRPr="000D50D7">
        <w:t xml:space="preserve"> </w:t>
      </w:r>
      <w:r>
        <w:t>area;</w:t>
      </w:r>
      <w:r w:rsidR="000D50D7" w:rsidRPr="000D50D7">
        <w:t xml:space="preserve"> </w:t>
      </w:r>
      <w:r w:rsidR="00B825EF">
        <w:t>and</w:t>
      </w:r>
    </w:p>
    <w:p w14:paraId="0138FEA9" w14:textId="77777777" w:rsidR="00283174" w:rsidRDefault="00283174" w:rsidP="00283174">
      <w:pPr>
        <w:pStyle w:val="N3"/>
      </w:pPr>
      <w:r>
        <w:t>works</w:t>
      </w:r>
      <w:r w:rsidR="000D50D7" w:rsidRPr="000D50D7">
        <w:t xml:space="preserve"> </w:t>
      </w:r>
      <w:r>
        <w:t>to</w:t>
      </w:r>
      <w:r w:rsidR="000D50D7" w:rsidRPr="000D50D7">
        <w:t xml:space="preserve"> </w:t>
      </w:r>
      <w:r>
        <w:t>divert</w:t>
      </w:r>
      <w:r w:rsidR="000D50D7" w:rsidRPr="000D50D7">
        <w:t xml:space="preserve"> </w:t>
      </w:r>
      <w:r>
        <w:t>and</w:t>
      </w:r>
      <w:r w:rsidR="000D50D7" w:rsidRPr="000D50D7">
        <w:t xml:space="preserve"> </w:t>
      </w:r>
      <w:r>
        <w:t>underground</w:t>
      </w:r>
      <w:r w:rsidR="000D50D7" w:rsidRPr="000D50D7">
        <w:t xml:space="preserve"> </w:t>
      </w:r>
      <w:r>
        <w:t>existing</w:t>
      </w:r>
      <w:r w:rsidR="000D50D7" w:rsidRPr="000D50D7">
        <w:t xml:space="preserve"> </w:t>
      </w:r>
      <w:r>
        <w:t>electrical</w:t>
      </w:r>
      <w:r w:rsidR="000D50D7" w:rsidRPr="000D50D7">
        <w:t xml:space="preserve"> </w:t>
      </w:r>
      <w:r>
        <w:t>overhead</w:t>
      </w:r>
      <w:r w:rsidR="000D50D7" w:rsidRPr="000D50D7">
        <w:t xml:space="preserve"> </w:t>
      </w:r>
      <w:r>
        <w:t>lines.</w:t>
      </w:r>
    </w:p>
    <w:p w14:paraId="028E3EDD" w14:textId="77777777" w:rsidR="00283174" w:rsidRDefault="00283174" w:rsidP="00283174">
      <w:pPr>
        <w:pStyle w:val="T1"/>
      </w:pPr>
      <w:r>
        <w:rPr>
          <w:b/>
          <w:bCs/>
        </w:rPr>
        <w:t>Work</w:t>
      </w:r>
      <w:r w:rsidR="000D50D7" w:rsidRPr="000D50D7">
        <w:rPr>
          <w:b/>
          <w:bCs/>
        </w:rPr>
        <w:t xml:space="preserve"> </w:t>
      </w:r>
      <w:r>
        <w:rPr>
          <w:b/>
          <w:bCs/>
        </w:rPr>
        <w:t>No.</w:t>
      </w:r>
      <w:r w:rsidR="000D50D7" w:rsidRPr="000D50D7">
        <w:rPr>
          <w:b/>
          <w:bCs/>
        </w:rPr>
        <w:t xml:space="preserve"> </w:t>
      </w:r>
      <w:r>
        <w:rPr>
          <w:b/>
          <w:bCs/>
        </w:rPr>
        <w:t>7—</w:t>
      </w:r>
      <w:r w:rsidR="000D50D7" w:rsidRPr="000D50D7">
        <w:rPr>
          <w:b/>
          <w:bCs/>
        </w:rPr>
        <w:t xml:space="preserve"> </w:t>
      </w:r>
      <w:r>
        <w:t>temporary</w:t>
      </w:r>
      <w:r w:rsidR="000D50D7" w:rsidRPr="000D50D7">
        <w:t xml:space="preserve"> </w:t>
      </w:r>
      <w:r>
        <w:t>construction</w:t>
      </w:r>
      <w:r w:rsidR="000D50D7" w:rsidRPr="000D50D7">
        <w:t xml:space="preserve"> </w:t>
      </w:r>
      <w:r>
        <w:t>and</w:t>
      </w:r>
      <w:r w:rsidR="000D50D7" w:rsidRPr="000D50D7">
        <w:t xml:space="preserve"> </w:t>
      </w:r>
      <w:r>
        <w:t>decommissioning</w:t>
      </w:r>
      <w:r w:rsidR="000D50D7" w:rsidRPr="000D50D7">
        <w:t xml:space="preserve"> </w:t>
      </w:r>
      <w:r>
        <w:t>laydown</w:t>
      </w:r>
      <w:r w:rsidR="000D50D7" w:rsidRPr="000D50D7">
        <w:t xml:space="preserve"> </w:t>
      </w:r>
      <w:r>
        <w:t>areas</w:t>
      </w:r>
      <w:r w:rsidR="000D50D7" w:rsidRPr="000D50D7">
        <w:t xml:space="preserve"> </w:t>
      </w:r>
      <w:r>
        <w:t>including—</w:t>
      </w:r>
    </w:p>
    <w:p w14:paraId="260E50DF" w14:textId="77777777" w:rsidR="00283174" w:rsidRDefault="00283174" w:rsidP="00511142">
      <w:pPr>
        <w:pStyle w:val="N3"/>
        <w:numPr>
          <w:ilvl w:val="2"/>
          <w:numId w:val="10"/>
        </w:numPr>
      </w:pPr>
      <w:r w:rsidRPr="001C2E8D">
        <w:rPr>
          <w:b/>
          <w:bCs/>
        </w:rPr>
        <w:t>Work</w:t>
      </w:r>
      <w:r w:rsidR="000D50D7" w:rsidRPr="000D50D7">
        <w:rPr>
          <w:b/>
          <w:bCs/>
        </w:rPr>
        <w:t xml:space="preserve"> </w:t>
      </w:r>
      <w:r w:rsidRPr="001C2E8D">
        <w:rPr>
          <w:b/>
          <w:bCs/>
        </w:rPr>
        <w:t>No.</w:t>
      </w:r>
      <w:r w:rsidR="000D50D7" w:rsidRPr="000D50D7">
        <w:rPr>
          <w:b/>
          <w:bCs/>
        </w:rPr>
        <w:t xml:space="preserve"> </w:t>
      </w:r>
      <w:r w:rsidRPr="001C2E8D">
        <w:rPr>
          <w:b/>
          <w:bCs/>
        </w:rPr>
        <w:t>7A—</w:t>
      </w:r>
      <w:r w:rsidR="000D50D7" w:rsidRPr="000D50D7">
        <w:t xml:space="preserve"> </w:t>
      </w:r>
      <w:r>
        <w:t>a</w:t>
      </w:r>
      <w:r w:rsidR="000D50D7" w:rsidRPr="000D50D7">
        <w:t xml:space="preserve"> </w:t>
      </w:r>
      <w:r>
        <w:t>main</w:t>
      </w:r>
      <w:r w:rsidR="000D50D7" w:rsidRPr="000D50D7">
        <w:t xml:space="preserve"> </w:t>
      </w:r>
      <w:r>
        <w:t>temporary</w:t>
      </w:r>
      <w:r w:rsidR="000D50D7" w:rsidRPr="000D50D7">
        <w:t xml:space="preserve"> </w:t>
      </w:r>
      <w:r>
        <w:t>construction</w:t>
      </w:r>
      <w:r w:rsidR="000D50D7" w:rsidRPr="000D50D7">
        <w:t xml:space="preserve"> </w:t>
      </w:r>
      <w:r>
        <w:t>and</w:t>
      </w:r>
      <w:r w:rsidR="000D50D7" w:rsidRPr="000D50D7">
        <w:t xml:space="preserve"> </w:t>
      </w:r>
      <w:r>
        <w:t>decommissioning</w:t>
      </w:r>
      <w:r w:rsidR="000D50D7" w:rsidRPr="000D50D7">
        <w:t xml:space="preserve"> </w:t>
      </w:r>
      <w:r>
        <w:t>laydown</w:t>
      </w:r>
      <w:r w:rsidR="000D50D7" w:rsidRPr="000D50D7">
        <w:t xml:space="preserve"> </w:t>
      </w:r>
      <w:r>
        <w:t>area</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Work</w:t>
      </w:r>
      <w:r w:rsidR="000D50D7" w:rsidRPr="000D50D7">
        <w:t xml:space="preserve"> </w:t>
      </w:r>
      <w:r>
        <w:t>Nos.</w:t>
      </w:r>
      <w:r w:rsidR="000D50D7" w:rsidRPr="000D50D7">
        <w:t xml:space="preserve"> </w:t>
      </w:r>
      <w:r>
        <w:t>1-4,</w:t>
      </w:r>
      <w:r w:rsidR="000D50D7" w:rsidRPr="000D50D7">
        <w:t xml:space="preserve"> </w:t>
      </w:r>
      <w:r>
        <w:t>6</w:t>
      </w:r>
      <w:r w:rsidR="000D50D7" w:rsidRPr="000D50D7">
        <w:t xml:space="preserve"> </w:t>
      </w:r>
      <w:r>
        <w:t>and</w:t>
      </w:r>
      <w:r w:rsidR="000D50D7" w:rsidRPr="000D50D7">
        <w:t xml:space="preserve"> </w:t>
      </w:r>
      <w:r>
        <w:t>8-10</w:t>
      </w:r>
      <w:r w:rsidR="000D50D7" w:rsidRPr="000D50D7">
        <w:t xml:space="preserve"> </w:t>
      </w:r>
      <w:r>
        <w:t>comprising—</w:t>
      </w:r>
    </w:p>
    <w:p w14:paraId="0E413CEA" w14:textId="77777777" w:rsidR="00283174" w:rsidRDefault="00283174" w:rsidP="00283174">
      <w:pPr>
        <w:pStyle w:val="N4"/>
      </w:pPr>
      <w:r>
        <w:t>areas</w:t>
      </w:r>
      <w:r w:rsidR="000D50D7" w:rsidRPr="000D50D7">
        <w:t xml:space="preserve"> </w:t>
      </w:r>
      <w:r>
        <w:t>of</w:t>
      </w:r>
      <w:r w:rsidR="000D50D7" w:rsidRPr="000D50D7">
        <w:t xml:space="preserve"> </w:t>
      </w:r>
      <w:r>
        <w:t>hardstanding;</w:t>
      </w:r>
    </w:p>
    <w:p w14:paraId="77CA832E" w14:textId="77777777" w:rsidR="00283174" w:rsidRDefault="00283174" w:rsidP="00283174">
      <w:pPr>
        <w:pStyle w:val="N4"/>
      </w:pPr>
      <w:r>
        <w:t>car</w:t>
      </w:r>
      <w:r w:rsidR="000D50D7" w:rsidRPr="000D50D7">
        <w:t xml:space="preserve"> </w:t>
      </w:r>
      <w:r>
        <w:t>parking;</w:t>
      </w:r>
    </w:p>
    <w:p w14:paraId="2F177DAD" w14:textId="77777777" w:rsidR="00283174" w:rsidRDefault="00283174" w:rsidP="00283174">
      <w:pPr>
        <w:pStyle w:val="N4"/>
      </w:pPr>
      <w:r>
        <w:t>site</w:t>
      </w:r>
      <w:r w:rsidR="000D50D7" w:rsidRPr="000D50D7">
        <w:t xml:space="preserve"> </w:t>
      </w:r>
      <w:r>
        <w:t>and</w:t>
      </w:r>
      <w:r w:rsidR="000D50D7" w:rsidRPr="000D50D7">
        <w:t xml:space="preserve"> </w:t>
      </w:r>
      <w:r>
        <w:t>welfare</w:t>
      </w:r>
      <w:r w:rsidR="000D50D7" w:rsidRPr="000D50D7">
        <w:t xml:space="preserve"> </w:t>
      </w:r>
      <w:r>
        <w:t>offices,</w:t>
      </w:r>
      <w:r w:rsidR="000D50D7" w:rsidRPr="000D50D7">
        <w:t xml:space="preserve"> </w:t>
      </w:r>
      <w:r>
        <w:t>canteens</w:t>
      </w:r>
      <w:r w:rsidR="000D50D7" w:rsidRPr="000D50D7">
        <w:t xml:space="preserve"> </w:t>
      </w:r>
      <w:r>
        <w:t>and</w:t>
      </w:r>
      <w:r w:rsidR="000D50D7" w:rsidRPr="000D50D7">
        <w:t xml:space="preserve"> </w:t>
      </w:r>
      <w:r>
        <w:t>workshops;</w:t>
      </w:r>
    </w:p>
    <w:p w14:paraId="333D1EC1" w14:textId="77777777" w:rsidR="00283174" w:rsidRDefault="00283174" w:rsidP="00283174">
      <w:pPr>
        <w:pStyle w:val="N4"/>
      </w:pPr>
      <w:r>
        <w:t>area</w:t>
      </w:r>
      <w:r w:rsidR="000D50D7" w:rsidRPr="000D50D7">
        <w:t xml:space="preserve"> </w:t>
      </w:r>
      <w:r>
        <w:t>to</w:t>
      </w:r>
      <w:r w:rsidR="000D50D7" w:rsidRPr="000D50D7">
        <w:t xml:space="preserve"> </w:t>
      </w:r>
      <w:r>
        <w:t>store</w:t>
      </w:r>
      <w:r w:rsidR="000D50D7" w:rsidRPr="000D50D7">
        <w:t xml:space="preserve"> </w:t>
      </w:r>
      <w:r>
        <w:t>materials</w:t>
      </w:r>
      <w:r w:rsidR="000D50D7" w:rsidRPr="000D50D7">
        <w:t xml:space="preserve"> </w:t>
      </w:r>
      <w:r>
        <w:t>and</w:t>
      </w:r>
      <w:r w:rsidR="000D50D7" w:rsidRPr="000D50D7">
        <w:t xml:space="preserve"> </w:t>
      </w:r>
      <w:r>
        <w:t>equipment;</w:t>
      </w:r>
    </w:p>
    <w:p w14:paraId="4AD1A1D6" w14:textId="77777777" w:rsidR="00283174" w:rsidRDefault="00283174" w:rsidP="00283174">
      <w:pPr>
        <w:pStyle w:val="N4"/>
      </w:pPr>
      <w:r>
        <w:t>storage</w:t>
      </w:r>
      <w:r w:rsidR="000D50D7" w:rsidRPr="000D50D7">
        <w:t xml:space="preserve"> </w:t>
      </w:r>
      <w:r>
        <w:t>and</w:t>
      </w:r>
      <w:r w:rsidR="000D50D7" w:rsidRPr="000D50D7">
        <w:t xml:space="preserve"> </w:t>
      </w:r>
      <w:r>
        <w:t>waste</w:t>
      </w:r>
      <w:r w:rsidR="000D50D7" w:rsidRPr="000D50D7">
        <w:t xml:space="preserve"> </w:t>
      </w:r>
      <w:r>
        <w:t>skips;</w:t>
      </w:r>
    </w:p>
    <w:p w14:paraId="673A72C5" w14:textId="77777777" w:rsidR="00283174" w:rsidRDefault="00283174" w:rsidP="00283174">
      <w:pPr>
        <w:pStyle w:val="N4"/>
      </w:pPr>
      <w:r>
        <w:t>area</w:t>
      </w:r>
      <w:r w:rsidR="000D50D7" w:rsidRPr="000D50D7">
        <w:t xml:space="preserve"> </w:t>
      </w:r>
      <w:r>
        <w:t>for</w:t>
      </w:r>
      <w:r w:rsidR="000D50D7" w:rsidRPr="000D50D7">
        <w:t xml:space="preserve"> </w:t>
      </w:r>
      <w:r>
        <w:t>download</w:t>
      </w:r>
      <w:r w:rsidR="000D50D7" w:rsidRPr="000D50D7">
        <w:t xml:space="preserve"> </w:t>
      </w:r>
      <w:r>
        <w:t>and</w:t>
      </w:r>
      <w:r w:rsidR="000D50D7" w:rsidRPr="000D50D7">
        <w:t xml:space="preserve"> </w:t>
      </w:r>
      <w:r>
        <w:t>turning;</w:t>
      </w:r>
    </w:p>
    <w:p w14:paraId="4851DC36" w14:textId="77777777" w:rsidR="00283174" w:rsidRDefault="00283174" w:rsidP="00283174">
      <w:pPr>
        <w:pStyle w:val="N4"/>
      </w:pPr>
      <w:r>
        <w:t>security</w:t>
      </w:r>
      <w:r w:rsidR="000D50D7" w:rsidRPr="000D50D7">
        <w:t xml:space="preserve"> </w:t>
      </w:r>
      <w:r>
        <w:t>infrastructure,</w:t>
      </w:r>
      <w:r w:rsidR="000D50D7" w:rsidRPr="000D50D7">
        <w:t xml:space="preserve"> </w:t>
      </w:r>
      <w:r>
        <w:t>including</w:t>
      </w:r>
      <w:r w:rsidR="000D50D7" w:rsidRPr="000D50D7">
        <w:t xml:space="preserve"> </w:t>
      </w:r>
      <w:r>
        <w:t>cameras,</w:t>
      </w:r>
      <w:r w:rsidR="000D50D7" w:rsidRPr="000D50D7">
        <w:t xml:space="preserve"> </w:t>
      </w:r>
      <w:r>
        <w:t>perimeter</w:t>
      </w:r>
      <w:r w:rsidR="000D50D7" w:rsidRPr="000D50D7">
        <w:t xml:space="preserve"> </w:t>
      </w:r>
      <w:r>
        <w:t>fencing</w:t>
      </w:r>
      <w:r w:rsidR="000D50D7" w:rsidRPr="000D50D7">
        <w:t xml:space="preserve"> </w:t>
      </w:r>
      <w:r>
        <w:t>and</w:t>
      </w:r>
      <w:r w:rsidR="000D50D7" w:rsidRPr="000D50D7">
        <w:t xml:space="preserve"> </w:t>
      </w:r>
      <w:r>
        <w:t>lighting;</w:t>
      </w:r>
    </w:p>
    <w:p w14:paraId="0779EBFF" w14:textId="77777777" w:rsidR="00283174" w:rsidRDefault="00283174" w:rsidP="00283174">
      <w:pPr>
        <w:pStyle w:val="N4"/>
      </w:pPr>
      <w:r>
        <w:t>site</w:t>
      </w:r>
      <w:r w:rsidR="000D50D7" w:rsidRPr="000D50D7">
        <w:t xml:space="preserve"> </w:t>
      </w:r>
      <w:r>
        <w:t>drainage</w:t>
      </w:r>
      <w:r w:rsidR="000D50D7" w:rsidRPr="000D50D7">
        <w:t xml:space="preserve"> </w:t>
      </w:r>
      <w:r>
        <w:t>and</w:t>
      </w:r>
      <w:r w:rsidR="000D50D7" w:rsidRPr="000D50D7">
        <w:t xml:space="preserve"> </w:t>
      </w:r>
      <w:r>
        <w:t>waste</w:t>
      </w:r>
      <w:r w:rsidR="000D50D7" w:rsidRPr="000D50D7">
        <w:t xml:space="preserve"> </w:t>
      </w:r>
      <w:r>
        <w:t>management</w:t>
      </w:r>
      <w:r w:rsidR="000D50D7" w:rsidRPr="000D50D7">
        <w:t xml:space="preserve"> </w:t>
      </w:r>
      <w:r>
        <w:t>infrastructure</w:t>
      </w:r>
      <w:r w:rsidR="000D50D7" w:rsidRPr="000D50D7">
        <w:t xml:space="preserve"> </w:t>
      </w:r>
      <w:r>
        <w:t>(including</w:t>
      </w:r>
      <w:r w:rsidR="000D50D7" w:rsidRPr="000D50D7">
        <w:t xml:space="preserve"> </w:t>
      </w:r>
      <w:r>
        <w:t>sewerage);</w:t>
      </w:r>
      <w:r w:rsidR="000D50D7" w:rsidRPr="000D50D7">
        <w:t xml:space="preserve"> </w:t>
      </w:r>
      <w:r>
        <w:t>and</w:t>
      </w:r>
    </w:p>
    <w:p w14:paraId="6B5F4A16" w14:textId="77777777" w:rsidR="00283174" w:rsidRDefault="00283174" w:rsidP="00283174">
      <w:pPr>
        <w:pStyle w:val="N4"/>
      </w:pPr>
      <w:r>
        <w:t>electricity,</w:t>
      </w:r>
      <w:r w:rsidR="000D50D7" w:rsidRPr="000D50D7">
        <w:t xml:space="preserve"> </w:t>
      </w:r>
      <w:r>
        <w:t>water,</w:t>
      </w:r>
      <w:r w:rsidR="000D50D7" w:rsidRPr="000D50D7">
        <w:t xml:space="preserve"> </w:t>
      </w:r>
      <w:r>
        <w:t>waste</w:t>
      </w:r>
      <w:r w:rsidR="000D50D7" w:rsidRPr="000D50D7">
        <w:t xml:space="preserve"> </w:t>
      </w:r>
      <w:r>
        <w:t>water</w:t>
      </w:r>
      <w:r w:rsidR="000D50D7" w:rsidRPr="000D50D7">
        <w:t xml:space="preserve"> </w:t>
      </w:r>
      <w:r>
        <w:t>and</w:t>
      </w:r>
      <w:r w:rsidR="000D50D7" w:rsidRPr="000D50D7">
        <w:t xml:space="preserve"> </w:t>
      </w:r>
      <w:r>
        <w:t>telecommunications</w:t>
      </w:r>
      <w:r w:rsidR="000D50D7" w:rsidRPr="000D50D7">
        <w:t xml:space="preserve"> </w:t>
      </w:r>
      <w:r>
        <w:t>connections</w:t>
      </w:r>
      <w:r w:rsidR="00B825EF">
        <w:t>.</w:t>
      </w:r>
    </w:p>
    <w:p w14:paraId="41AA0D87" w14:textId="77777777" w:rsidR="00283174" w:rsidRDefault="00283174" w:rsidP="00283174">
      <w:pPr>
        <w:pStyle w:val="N3"/>
      </w:pPr>
      <w:r>
        <w:rPr>
          <w:b/>
          <w:bCs/>
        </w:rPr>
        <w:t>Work</w:t>
      </w:r>
      <w:r w:rsidR="000D50D7" w:rsidRPr="000D50D7">
        <w:rPr>
          <w:b/>
          <w:bCs/>
        </w:rPr>
        <w:t xml:space="preserve"> </w:t>
      </w:r>
      <w:r>
        <w:rPr>
          <w:b/>
          <w:bCs/>
        </w:rPr>
        <w:t>No.</w:t>
      </w:r>
      <w:r w:rsidR="000D50D7" w:rsidRPr="000D50D7">
        <w:rPr>
          <w:b/>
          <w:bCs/>
        </w:rPr>
        <w:t xml:space="preserve"> </w:t>
      </w:r>
      <w:r>
        <w:rPr>
          <w:b/>
          <w:bCs/>
        </w:rPr>
        <w:t>7B—</w:t>
      </w:r>
      <w:r w:rsidR="000D50D7" w:rsidRPr="000D50D7">
        <w:rPr>
          <w:b/>
          <w:bCs/>
        </w:rPr>
        <w:t xml:space="preserve"> </w:t>
      </w:r>
      <w:r>
        <w:t>temporary</w:t>
      </w:r>
      <w:r w:rsidR="000D50D7" w:rsidRPr="000D50D7">
        <w:t xml:space="preserve"> </w:t>
      </w:r>
      <w:r>
        <w:t>construction</w:t>
      </w:r>
      <w:r w:rsidR="000D50D7" w:rsidRPr="000D50D7">
        <w:t xml:space="preserve"> </w:t>
      </w:r>
      <w:r>
        <w:t>laydown</w:t>
      </w:r>
      <w:r w:rsidR="000D50D7" w:rsidRPr="000D50D7">
        <w:t xml:space="preserve"> </w:t>
      </w:r>
      <w:r>
        <w:t>area</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Work</w:t>
      </w:r>
      <w:r w:rsidR="000D50D7" w:rsidRPr="000D50D7">
        <w:t xml:space="preserve"> </w:t>
      </w:r>
      <w:r>
        <w:t>No.</w:t>
      </w:r>
      <w:r w:rsidR="000D50D7" w:rsidRPr="000D50D7">
        <w:t xml:space="preserve"> </w:t>
      </w:r>
      <w:r>
        <w:t>5</w:t>
      </w:r>
      <w:r w:rsidR="000D50D7" w:rsidRPr="000D50D7">
        <w:t xml:space="preserve"> </w:t>
      </w:r>
      <w:r>
        <w:t>comprising—</w:t>
      </w:r>
    </w:p>
    <w:p w14:paraId="33D5BE4C" w14:textId="77777777" w:rsidR="00283174" w:rsidRDefault="00283174" w:rsidP="00283174">
      <w:pPr>
        <w:pStyle w:val="N4"/>
      </w:pPr>
      <w:r>
        <w:t>areas</w:t>
      </w:r>
      <w:r w:rsidR="000D50D7" w:rsidRPr="000D50D7">
        <w:t xml:space="preserve"> </w:t>
      </w:r>
      <w:r>
        <w:t>of</w:t>
      </w:r>
      <w:r w:rsidR="000D50D7" w:rsidRPr="000D50D7">
        <w:t xml:space="preserve"> </w:t>
      </w:r>
      <w:r>
        <w:t>hardstanding;</w:t>
      </w:r>
    </w:p>
    <w:p w14:paraId="29F243AD" w14:textId="77777777" w:rsidR="00283174" w:rsidRDefault="00283174" w:rsidP="00283174">
      <w:pPr>
        <w:pStyle w:val="N4"/>
      </w:pPr>
      <w:r>
        <w:t>car</w:t>
      </w:r>
      <w:r w:rsidR="000D50D7" w:rsidRPr="000D50D7">
        <w:t xml:space="preserve"> </w:t>
      </w:r>
      <w:r>
        <w:t>parking;</w:t>
      </w:r>
    </w:p>
    <w:p w14:paraId="4E1B0410" w14:textId="77777777" w:rsidR="00283174" w:rsidRDefault="00283174" w:rsidP="00283174">
      <w:pPr>
        <w:pStyle w:val="N4"/>
      </w:pPr>
      <w:r>
        <w:t>site</w:t>
      </w:r>
      <w:r w:rsidR="000D50D7" w:rsidRPr="000D50D7">
        <w:t xml:space="preserve"> </w:t>
      </w:r>
      <w:r>
        <w:t>and</w:t>
      </w:r>
      <w:r w:rsidR="000D50D7" w:rsidRPr="000D50D7">
        <w:t xml:space="preserve"> </w:t>
      </w:r>
      <w:r>
        <w:t>welfare</w:t>
      </w:r>
      <w:r w:rsidR="000D50D7" w:rsidRPr="000D50D7">
        <w:t xml:space="preserve"> </w:t>
      </w:r>
      <w:r>
        <w:t>offices,</w:t>
      </w:r>
      <w:r w:rsidR="000D50D7" w:rsidRPr="000D50D7">
        <w:t xml:space="preserve"> </w:t>
      </w:r>
      <w:r>
        <w:t>canteens,</w:t>
      </w:r>
      <w:r w:rsidR="000D50D7" w:rsidRPr="000D50D7">
        <w:t xml:space="preserve"> </w:t>
      </w:r>
      <w:r>
        <w:t>and</w:t>
      </w:r>
      <w:r w:rsidR="000D50D7" w:rsidRPr="000D50D7">
        <w:t xml:space="preserve"> </w:t>
      </w:r>
      <w:r>
        <w:t>workshops;</w:t>
      </w:r>
    </w:p>
    <w:p w14:paraId="7D77A6D6" w14:textId="77777777" w:rsidR="00283174" w:rsidRDefault="00283174" w:rsidP="00283174">
      <w:pPr>
        <w:pStyle w:val="N4"/>
      </w:pPr>
      <w:r>
        <w:t>area</w:t>
      </w:r>
      <w:r w:rsidR="000D50D7" w:rsidRPr="000D50D7">
        <w:t xml:space="preserve"> </w:t>
      </w:r>
      <w:r>
        <w:t>to</w:t>
      </w:r>
      <w:r w:rsidR="000D50D7" w:rsidRPr="000D50D7">
        <w:t xml:space="preserve"> </w:t>
      </w:r>
      <w:r>
        <w:t>store</w:t>
      </w:r>
      <w:r w:rsidR="000D50D7" w:rsidRPr="000D50D7">
        <w:t xml:space="preserve"> </w:t>
      </w:r>
      <w:r>
        <w:t>materials</w:t>
      </w:r>
      <w:r w:rsidR="000D50D7" w:rsidRPr="000D50D7">
        <w:t xml:space="preserve"> </w:t>
      </w:r>
      <w:r>
        <w:t>and</w:t>
      </w:r>
      <w:r w:rsidR="000D50D7" w:rsidRPr="000D50D7">
        <w:t xml:space="preserve"> </w:t>
      </w:r>
      <w:r>
        <w:t>equipment;</w:t>
      </w:r>
    </w:p>
    <w:p w14:paraId="72485574" w14:textId="77777777" w:rsidR="00283174" w:rsidRDefault="00283174" w:rsidP="00283174">
      <w:pPr>
        <w:pStyle w:val="N4"/>
      </w:pPr>
      <w:r>
        <w:t>storage</w:t>
      </w:r>
      <w:r w:rsidR="000D50D7" w:rsidRPr="000D50D7">
        <w:t xml:space="preserve"> </w:t>
      </w:r>
      <w:r>
        <w:t>and</w:t>
      </w:r>
      <w:r w:rsidR="000D50D7" w:rsidRPr="000D50D7">
        <w:t xml:space="preserve"> </w:t>
      </w:r>
      <w:r>
        <w:t>waste</w:t>
      </w:r>
      <w:r w:rsidR="000D50D7" w:rsidRPr="000D50D7">
        <w:t xml:space="preserve"> </w:t>
      </w:r>
      <w:r>
        <w:t>skips;</w:t>
      </w:r>
    </w:p>
    <w:p w14:paraId="5C032AC4" w14:textId="77777777" w:rsidR="00283174" w:rsidRDefault="00283174" w:rsidP="00283174">
      <w:pPr>
        <w:pStyle w:val="N4"/>
      </w:pPr>
      <w:r>
        <w:t>area</w:t>
      </w:r>
      <w:r w:rsidR="000D50D7" w:rsidRPr="000D50D7">
        <w:t xml:space="preserve"> </w:t>
      </w:r>
      <w:r>
        <w:t>for</w:t>
      </w:r>
      <w:r w:rsidR="000D50D7" w:rsidRPr="000D50D7">
        <w:t xml:space="preserve"> </w:t>
      </w:r>
      <w:r>
        <w:t>download</w:t>
      </w:r>
      <w:r w:rsidR="000D50D7" w:rsidRPr="000D50D7">
        <w:t xml:space="preserve"> </w:t>
      </w:r>
      <w:r>
        <w:t>and</w:t>
      </w:r>
      <w:r w:rsidR="000D50D7" w:rsidRPr="000D50D7">
        <w:t xml:space="preserve"> </w:t>
      </w:r>
      <w:r>
        <w:t>turning;</w:t>
      </w:r>
    </w:p>
    <w:p w14:paraId="008C8323" w14:textId="77777777" w:rsidR="00283174" w:rsidRDefault="00283174" w:rsidP="00283174">
      <w:pPr>
        <w:pStyle w:val="N4"/>
      </w:pPr>
      <w:r>
        <w:t>security</w:t>
      </w:r>
      <w:r w:rsidR="000D50D7" w:rsidRPr="000D50D7">
        <w:t xml:space="preserve"> </w:t>
      </w:r>
      <w:r>
        <w:t>infrastructure,</w:t>
      </w:r>
      <w:r w:rsidR="000D50D7" w:rsidRPr="000D50D7">
        <w:t xml:space="preserve"> </w:t>
      </w:r>
      <w:r>
        <w:t>including</w:t>
      </w:r>
      <w:r w:rsidR="000D50D7" w:rsidRPr="000D50D7">
        <w:t xml:space="preserve"> </w:t>
      </w:r>
      <w:r>
        <w:t>cameras,</w:t>
      </w:r>
      <w:r w:rsidR="000D50D7" w:rsidRPr="000D50D7">
        <w:t xml:space="preserve"> </w:t>
      </w:r>
      <w:r>
        <w:t>perimeter</w:t>
      </w:r>
      <w:r w:rsidR="000D50D7" w:rsidRPr="000D50D7">
        <w:t xml:space="preserve"> </w:t>
      </w:r>
      <w:r>
        <w:t>fencing</w:t>
      </w:r>
      <w:r w:rsidR="000D50D7" w:rsidRPr="000D50D7">
        <w:t xml:space="preserve"> </w:t>
      </w:r>
      <w:r>
        <w:t>and</w:t>
      </w:r>
      <w:r w:rsidR="000D50D7" w:rsidRPr="000D50D7">
        <w:t xml:space="preserve"> </w:t>
      </w:r>
      <w:r>
        <w:t>lighting</w:t>
      </w:r>
    </w:p>
    <w:p w14:paraId="298F98B4" w14:textId="77777777" w:rsidR="00283174" w:rsidRDefault="00283174" w:rsidP="00283174">
      <w:pPr>
        <w:pStyle w:val="N4"/>
      </w:pPr>
      <w:r>
        <w:t>site</w:t>
      </w:r>
      <w:r w:rsidR="000D50D7" w:rsidRPr="000D50D7">
        <w:t xml:space="preserve"> </w:t>
      </w:r>
      <w:r>
        <w:t>drainage</w:t>
      </w:r>
      <w:r w:rsidR="000D50D7" w:rsidRPr="000D50D7">
        <w:t xml:space="preserve"> </w:t>
      </w:r>
      <w:r>
        <w:t>and</w:t>
      </w:r>
      <w:r w:rsidR="000D50D7" w:rsidRPr="000D50D7">
        <w:t xml:space="preserve"> </w:t>
      </w:r>
      <w:r>
        <w:t>waste</w:t>
      </w:r>
      <w:r w:rsidR="000D50D7" w:rsidRPr="000D50D7">
        <w:t xml:space="preserve"> </w:t>
      </w:r>
      <w:r>
        <w:t>management</w:t>
      </w:r>
      <w:r w:rsidR="000D50D7" w:rsidRPr="000D50D7">
        <w:t xml:space="preserve"> </w:t>
      </w:r>
      <w:r>
        <w:t>infrastructure</w:t>
      </w:r>
      <w:r w:rsidR="000D50D7" w:rsidRPr="000D50D7">
        <w:t xml:space="preserve"> </w:t>
      </w:r>
      <w:r>
        <w:t>(including</w:t>
      </w:r>
      <w:r w:rsidR="000D50D7" w:rsidRPr="000D50D7">
        <w:t xml:space="preserve"> </w:t>
      </w:r>
      <w:r>
        <w:t>sewerage);</w:t>
      </w:r>
    </w:p>
    <w:p w14:paraId="04E1F3B5" w14:textId="77777777" w:rsidR="00283174" w:rsidRDefault="00283174" w:rsidP="00283174">
      <w:pPr>
        <w:pStyle w:val="N4"/>
      </w:pPr>
      <w:r>
        <w:t>electricity,</w:t>
      </w:r>
      <w:r w:rsidR="000D50D7" w:rsidRPr="000D50D7">
        <w:t xml:space="preserve"> </w:t>
      </w:r>
      <w:r>
        <w:t>water,</w:t>
      </w:r>
      <w:r w:rsidR="000D50D7" w:rsidRPr="000D50D7">
        <w:t xml:space="preserve"> </w:t>
      </w:r>
      <w:r>
        <w:t>waste</w:t>
      </w:r>
      <w:r w:rsidR="000D50D7" w:rsidRPr="000D50D7">
        <w:t xml:space="preserve"> </w:t>
      </w:r>
      <w:r>
        <w:t>water</w:t>
      </w:r>
      <w:r w:rsidR="000D50D7" w:rsidRPr="000D50D7">
        <w:t xml:space="preserve"> </w:t>
      </w:r>
      <w:r>
        <w:t>and</w:t>
      </w:r>
      <w:r w:rsidR="000D50D7" w:rsidRPr="000D50D7">
        <w:t xml:space="preserve"> </w:t>
      </w:r>
      <w:r>
        <w:t>telecommunications</w:t>
      </w:r>
      <w:r w:rsidR="000D50D7" w:rsidRPr="000D50D7">
        <w:t xml:space="preserve"> </w:t>
      </w:r>
      <w:r>
        <w:t>connections;</w:t>
      </w:r>
      <w:r w:rsidR="000D50D7" w:rsidRPr="000D50D7">
        <w:t xml:space="preserve"> </w:t>
      </w:r>
      <w:r>
        <w:t>and</w:t>
      </w:r>
    </w:p>
    <w:p w14:paraId="6B4F1C37" w14:textId="77777777" w:rsidR="00283174" w:rsidRDefault="00283174" w:rsidP="00283174">
      <w:pPr>
        <w:pStyle w:val="N4"/>
      </w:pPr>
      <w:r>
        <w:t>a</w:t>
      </w:r>
      <w:r w:rsidR="000D50D7" w:rsidRPr="000D50D7">
        <w:t xml:space="preserve"> </w:t>
      </w:r>
      <w:r>
        <w:t>new</w:t>
      </w:r>
      <w:r w:rsidR="000D50D7" w:rsidRPr="000D50D7">
        <w:t xml:space="preserve"> </w:t>
      </w:r>
      <w:r>
        <w:t>temporary</w:t>
      </w:r>
      <w:r w:rsidR="000D50D7" w:rsidRPr="000D50D7">
        <w:t xml:space="preserve"> </w:t>
      </w:r>
      <w:r>
        <w:t>access</w:t>
      </w:r>
      <w:r w:rsidR="000D50D7" w:rsidRPr="000D50D7">
        <w:t xml:space="preserve"> </w:t>
      </w:r>
      <w:r>
        <w:t>from</w:t>
      </w:r>
      <w:r w:rsidR="000D50D7" w:rsidRPr="000D50D7">
        <w:t xml:space="preserve"> </w:t>
      </w:r>
      <w:r>
        <w:t>the</w:t>
      </w:r>
      <w:r w:rsidR="000D50D7" w:rsidRPr="000D50D7">
        <w:t xml:space="preserve"> </w:t>
      </w:r>
      <w:r>
        <w:t>existing</w:t>
      </w:r>
      <w:r w:rsidR="000D50D7" w:rsidRPr="000D50D7">
        <w:t xml:space="preserve"> </w:t>
      </w:r>
      <w:r>
        <w:t>private</w:t>
      </w:r>
      <w:r w:rsidR="000D50D7" w:rsidRPr="000D50D7">
        <w:t xml:space="preserve"> </w:t>
      </w:r>
      <w:r>
        <w:t>road</w:t>
      </w:r>
      <w:r w:rsidR="000D50D7" w:rsidRPr="000D50D7">
        <w:t xml:space="preserve"> </w:t>
      </w:r>
      <w:r>
        <w:t>to</w:t>
      </w:r>
      <w:r w:rsidR="000D50D7" w:rsidRPr="000D50D7">
        <w:t xml:space="preserve"> </w:t>
      </w:r>
      <w:r>
        <w:t>the</w:t>
      </w:r>
      <w:r w:rsidR="000D50D7" w:rsidRPr="000D50D7">
        <w:t xml:space="preserve"> </w:t>
      </w:r>
      <w:r>
        <w:t>temporary</w:t>
      </w:r>
      <w:r w:rsidR="000D50D7" w:rsidRPr="000D50D7">
        <w:t xml:space="preserve"> </w:t>
      </w:r>
      <w:r>
        <w:t>compound</w:t>
      </w:r>
      <w:r w:rsidR="000D50D7" w:rsidRPr="000D50D7">
        <w:t xml:space="preserve"> </w:t>
      </w:r>
      <w:r>
        <w:t>in</w:t>
      </w:r>
      <w:r w:rsidR="000D50D7" w:rsidRPr="000D50D7">
        <w:t xml:space="preserve"> </w:t>
      </w:r>
      <w:r>
        <w:t>this</w:t>
      </w:r>
      <w:r w:rsidR="000D50D7" w:rsidRPr="000D50D7">
        <w:t xml:space="preserve"> </w:t>
      </w:r>
      <w:r>
        <w:t>Work</w:t>
      </w:r>
      <w:r w:rsidR="000D50D7" w:rsidRPr="000D50D7">
        <w:t xml:space="preserve"> </w:t>
      </w:r>
      <w:r>
        <w:t>No.</w:t>
      </w:r>
      <w:r w:rsidR="000D50D7" w:rsidRPr="000D50D7">
        <w:t xml:space="preserve"> </w:t>
      </w:r>
      <w:r>
        <w:t>7B.</w:t>
      </w:r>
    </w:p>
    <w:p w14:paraId="54FA47AD" w14:textId="77777777" w:rsidR="00283174" w:rsidRDefault="00283174" w:rsidP="00283174">
      <w:pPr>
        <w:pStyle w:val="T1"/>
      </w:pPr>
      <w:r>
        <w:rPr>
          <w:b/>
          <w:bCs/>
        </w:rPr>
        <w:t>Work</w:t>
      </w:r>
      <w:r w:rsidR="000D50D7" w:rsidRPr="000D50D7">
        <w:rPr>
          <w:b/>
          <w:bCs/>
        </w:rPr>
        <w:t xml:space="preserve"> </w:t>
      </w:r>
      <w:r>
        <w:rPr>
          <w:b/>
          <w:bCs/>
        </w:rPr>
        <w:t>No.</w:t>
      </w:r>
      <w:r w:rsidR="000D50D7" w:rsidRPr="000D50D7">
        <w:rPr>
          <w:b/>
          <w:bCs/>
        </w:rPr>
        <w:t xml:space="preserve"> </w:t>
      </w:r>
      <w:r>
        <w:rPr>
          <w:b/>
          <w:bCs/>
        </w:rPr>
        <w:t>8—</w:t>
      </w:r>
      <w:r w:rsidR="000D50D7" w:rsidRPr="000D50D7">
        <w:t xml:space="preserve"> </w:t>
      </w:r>
      <w:r>
        <w:t>office,</w:t>
      </w:r>
      <w:r w:rsidR="000D50D7" w:rsidRPr="000D50D7">
        <w:t xml:space="preserve"> </w:t>
      </w:r>
      <w:r>
        <w:t>warehouse</w:t>
      </w:r>
      <w:r w:rsidR="000D50D7" w:rsidRPr="000D50D7">
        <w:t xml:space="preserve"> </w:t>
      </w:r>
      <w:r>
        <w:t>and</w:t>
      </w:r>
      <w:r w:rsidR="000D50D7" w:rsidRPr="000D50D7">
        <w:t xml:space="preserve"> </w:t>
      </w:r>
      <w:r>
        <w:t>plant</w:t>
      </w:r>
      <w:r w:rsidR="000D50D7" w:rsidRPr="000D50D7">
        <w:t xml:space="preserve"> </w:t>
      </w:r>
      <w:r>
        <w:t>storage</w:t>
      </w:r>
      <w:r w:rsidR="000D50D7" w:rsidRPr="000D50D7">
        <w:t xml:space="preserve"> </w:t>
      </w:r>
      <w:r>
        <w:t>building</w:t>
      </w:r>
      <w:r w:rsidR="000D50D7" w:rsidRPr="000D50D7">
        <w:t xml:space="preserve"> </w:t>
      </w:r>
      <w:r>
        <w:t>comprising—</w:t>
      </w:r>
    </w:p>
    <w:p w14:paraId="209CAA6A" w14:textId="77777777" w:rsidR="00283174" w:rsidRDefault="00283174" w:rsidP="00511142">
      <w:pPr>
        <w:pStyle w:val="N3"/>
        <w:numPr>
          <w:ilvl w:val="2"/>
          <w:numId w:val="11"/>
        </w:numPr>
      </w:pPr>
      <w:r>
        <w:t>offices</w:t>
      </w:r>
      <w:r w:rsidR="000D50D7" w:rsidRPr="000D50D7">
        <w:t xml:space="preserve"> </w:t>
      </w:r>
      <w:r>
        <w:t>and</w:t>
      </w:r>
      <w:r w:rsidR="000D50D7" w:rsidRPr="000D50D7">
        <w:t xml:space="preserve"> </w:t>
      </w:r>
      <w:r>
        <w:t>welfare</w:t>
      </w:r>
      <w:r w:rsidR="000D50D7" w:rsidRPr="000D50D7">
        <w:t xml:space="preserve"> </w:t>
      </w:r>
      <w:r>
        <w:t>facilities;</w:t>
      </w:r>
    </w:p>
    <w:p w14:paraId="354273EF" w14:textId="77777777" w:rsidR="00283174" w:rsidRDefault="00283174" w:rsidP="00283174">
      <w:pPr>
        <w:pStyle w:val="N3"/>
      </w:pPr>
      <w:r>
        <w:t>storage</w:t>
      </w:r>
      <w:r w:rsidR="000D50D7" w:rsidRPr="000D50D7">
        <w:t xml:space="preserve"> </w:t>
      </w:r>
      <w:r>
        <w:t>facilities;</w:t>
      </w:r>
    </w:p>
    <w:p w14:paraId="51665FFB" w14:textId="77777777" w:rsidR="00283174" w:rsidRDefault="00283174" w:rsidP="00283174">
      <w:pPr>
        <w:pStyle w:val="N3"/>
      </w:pPr>
      <w:r>
        <w:lastRenderedPageBreak/>
        <w:t>waste</w:t>
      </w:r>
      <w:r w:rsidR="000D50D7" w:rsidRPr="000D50D7">
        <w:t xml:space="preserve"> </w:t>
      </w:r>
      <w:r>
        <w:t>storage</w:t>
      </w:r>
      <w:r w:rsidR="000D50D7" w:rsidRPr="000D50D7">
        <w:t xml:space="preserve"> </w:t>
      </w:r>
      <w:r>
        <w:t>within</w:t>
      </w:r>
      <w:r w:rsidR="000D50D7" w:rsidRPr="000D50D7">
        <w:t xml:space="preserve"> </w:t>
      </w:r>
      <w:r>
        <w:t>a</w:t>
      </w:r>
      <w:r w:rsidR="000D50D7" w:rsidRPr="000D50D7">
        <w:t xml:space="preserve"> </w:t>
      </w:r>
      <w:r>
        <w:t>fenced</w:t>
      </w:r>
      <w:r w:rsidR="000D50D7" w:rsidRPr="000D50D7">
        <w:t xml:space="preserve"> </w:t>
      </w:r>
      <w:r>
        <w:t>compound;</w:t>
      </w:r>
    </w:p>
    <w:p w14:paraId="5F7CF6F3" w14:textId="77777777" w:rsidR="00283174" w:rsidRDefault="00283174" w:rsidP="00283174">
      <w:pPr>
        <w:pStyle w:val="N3"/>
      </w:pPr>
      <w:r>
        <w:t>parking</w:t>
      </w:r>
      <w:r w:rsidR="000D50D7" w:rsidRPr="000D50D7">
        <w:t xml:space="preserve"> </w:t>
      </w:r>
      <w:r>
        <w:t>areas;</w:t>
      </w:r>
      <w:r w:rsidR="000D50D7" w:rsidRPr="000D50D7">
        <w:t xml:space="preserve"> </w:t>
      </w:r>
      <w:r>
        <w:t>and</w:t>
      </w:r>
    </w:p>
    <w:p w14:paraId="581AAF27" w14:textId="77777777" w:rsidR="00283174" w:rsidRDefault="00283174" w:rsidP="00283174">
      <w:pPr>
        <w:pStyle w:val="N3"/>
      </w:pPr>
      <w:r>
        <w:t>a</w:t>
      </w:r>
      <w:r w:rsidR="000D50D7" w:rsidRPr="000D50D7">
        <w:t xml:space="preserve"> </w:t>
      </w:r>
      <w:r>
        <w:t>warehouse</w:t>
      </w:r>
      <w:r w:rsidR="000D50D7" w:rsidRPr="000D50D7">
        <w:t xml:space="preserve"> </w:t>
      </w:r>
      <w:r>
        <w:t>building</w:t>
      </w:r>
      <w:r w:rsidR="000D50D7" w:rsidRPr="000D50D7">
        <w:t xml:space="preserve"> </w:t>
      </w:r>
      <w:r>
        <w:t>for</w:t>
      </w:r>
      <w:r w:rsidR="000D50D7" w:rsidRPr="000D50D7">
        <w:t xml:space="preserve"> </w:t>
      </w:r>
      <w:r>
        <w:t>the</w:t>
      </w:r>
      <w:r w:rsidR="000D50D7" w:rsidRPr="000D50D7">
        <w:t xml:space="preserve"> </w:t>
      </w:r>
      <w:r>
        <w:t>storage</w:t>
      </w:r>
      <w:r w:rsidR="000D50D7" w:rsidRPr="000D50D7">
        <w:t xml:space="preserve"> </w:t>
      </w:r>
      <w:r>
        <w:t>of</w:t>
      </w:r>
      <w:r w:rsidR="000D50D7" w:rsidRPr="000D50D7">
        <w:t xml:space="preserve"> </w:t>
      </w:r>
      <w:r>
        <w:t>spare</w:t>
      </w:r>
      <w:r w:rsidR="000D50D7" w:rsidRPr="000D50D7">
        <w:t xml:space="preserve"> </w:t>
      </w:r>
      <w:r>
        <w:t>parts,</w:t>
      </w:r>
      <w:r w:rsidR="000D50D7" w:rsidRPr="000D50D7">
        <w:t xml:space="preserve"> </w:t>
      </w:r>
      <w:r>
        <w:t>operational</w:t>
      </w:r>
      <w:r w:rsidR="000D50D7" w:rsidRPr="000D50D7">
        <w:t xml:space="preserve"> </w:t>
      </w:r>
      <w:r>
        <w:t>plant</w:t>
      </w:r>
      <w:r w:rsidR="000D50D7" w:rsidRPr="000D50D7">
        <w:t xml:space="preserve"> </w:t>
      </w:r>
      <w:r>
        <w:t>and</w:t>
      </w:r>
      <w:r w:rsidR="000D50D7" w:rsidRPr="000D50D7">
        <w:t xml:space="preserve"> </w:t>
      </w:r>
      <w:r>
        <w:t>vehicles.</w:t>
      </w:r>
    </w:p>
    <w:p w14:paraId="12BE5412" w14:textId="77777777" w:rsidR="00283174" w:rsidRDefault="00283174" w:rsidP="00283174">
      <w:pPr>
        <w:pStyle w:val="T1"/>
      </w:pPr>
      <w:r>
        <w:rPr>
          <w:b/>
          <w:bCs/>
        </w:rPr>
        <w:t>Work</w:t>
      </w:r>
      <w:r w:rsidR="000D50D7" w:rsidRPr="000D50D7">
        <w:rPr>
          <w:b/>
          <w:bCs/>
        </w:rPr>
        <w:t xml:space="preserve"> </w:t>
      </w:r>
      <w:r>
        <w:rPr>
          <w:b/>
          <w:bCs/>
        </w:rPr>
        <w:t>No.</w:t>
      </w:r>
      <w:r w:rsidR="000D50D7" w:rsidRPr="000D50D7">
        <w:rPr>
          <w:b/>
          <w:bCs/>
        </w:rPr>
        <w:t xml:space="preserve"> </w:t>
      </w:r>
      <w:r>
        <w:rPr>
          <w:b/>
          <w:bCs/>
        </w:rPr>
        <w:t>9—</w:t>
      </w:r>
      <w:r w:rsidR="000D50D7" w:rsidRPr="000D50D7">
        <w:rPr>
          <w:b/>
          <w:bCs/>
        </w:rPr>
        <w:t xml:space="preserve"> </w:t>
      </w:r>
      <w:r>
        <w:t>works</w:t>
      </w:r>
      <w:r w:rsidR="000D50D7" w:rsidRPr="000D50D7">
        <w:t xml:space="preserve"> </w:t>
      </w:r>
      <w:r>
        <w:t>to</w:t>
      </w:r>
      <w:r w:rsidR="000D50D7" w:rsidRPr="000D50D7">
        <w:t xml:space="preserve"> </w:t>
      </w:r>
      <w:r>
        <w:t>facilitate</w:t>
      </w:r>
      <w:r w:rsidR="000D50D7" w:rsidRPr="000D50D7">
        <w:t xml:space="preserve"> </w:t>
      </w:r>
      <w:r>
        <w:t>access</w:t>
      </w:r>
      <w:r w:rsidR="000D50D7" w:rsidRPr="000D50D7">
        <w:t xml:space="preserve"> </w:t>
      </w:r>
      <w:r>
        <w:t>to</w:t>
      </w:r>
      <w:r w:rsidR="000D50D7" w:rsidRPr="000D50D7">
        <w:t xml:space="preserve"> </w:t>
      </w:r>
      <w:r>
        <w:t>Work</w:t>
      </w:r>
      <w:r w:rsidR="000D50D7" w:rsidRPr="000D50D7">
        <w:t xml:space="preserve"> </w:t>
      </w:r>
      <w:r>
        <w:t>Nos.</w:t>
      </w:r>
      <w:r w:rsidR="000D50D7" w:rsidRPr="000D50D7">
        <w:t xml:space="preserve"> </w:t>
      </w:r>
      <w:r>
        <w:t>1</w:t>
      </w:r>
      <w:r w:rsidR="000D50D7" w:rsidRPr="000D50D7">
        <w:t xml:space="preserve"> </w:t>
      </w:r>
      <w:r>
        <w:t>to</w:t>
      </w:r>
      <w:r w:rsidR="000D50D7" w:rsidRPr="000D50D7">
        <w:t xml:space="preserve"> </w:t>
      </w:r>
      <w:r>
        <w:t>8</w:t>
      </w:r>
      <w:r w:rsidR="000D50D7" w:rsidRPr="000D50D7">
        <w:t xml:space="preserve"> </w:t>
      </w:r>
      <w:r>
        <w:t>and</w:t>
      </w:r>
      <w:r w:rsidR="000D50D7" w:rsidRPr="000D50D7">
        <w:t xml:space="preserve"> </w:t>
      </w:r>
      <w:r>
        <w:t>10</w:t>
      </w:r>
      <w:r w:rsidR="000D50D7" w:rsidRPr="000D50D7">
        <w:t xml:space="preserve"> </w:t>
      </w:r>
      <w:r>
        <w:t>including</w:t>
      </w:r>
      <w:r w:rsidR="004C7FF3">
        <w:t>—</w:t>
      </w:r>
    </w:p>
    <w:p w14:paraId="2AABF568" w14:textId="77777777" w:rsidR="00283174" w:rsidRDefault="00283174" w:rsidP="00511142">
      <w:pPr>
        <w:pStyle w:val="N3"/>
        <w:numPr>
          <w:ilvl w:val="2"/>
          <w:numId w:val="12"/>
        </w:numPr>
      </w:pPr>
      <w:r>
        <w:t>creation</w:t>
      </w:r>
      <w:r w:rsidR="000D50D7" w:rsidRPr="000D50D7">
        <w:t xml:space="preserve"> </w:t>
      </w:r>
      <w:r>
        <w:t>of</w:t>
      </w:r>
      <w:r w:rsidR="000D50D7" w:rsidRPr="000D50D7">
        <w:t xml:space="preserve"> </w:t>
      </w:r>
      <w:r>
        <w:t>accesses</w:t>
      </w:r>
      <w:r w:rsidR="000D50D7" w:rsidRPr="000D50D7">
        <w:t xml:space="preserve"> </w:t>
      </w:r>
      <w:r>
        <w:t>from</w:t>
      </w:r>
      <w:r w:rsidR="000D50D7" w:rsidRPr="000D50D7">
        <w:t xml:space="preserve"> </w:t>
      </w:r>
      <w:r>
        <w:t>the</w:t>
      </w:r>
      <w:r w:rsidR="000D50D7" w:rsidRPr="000D50D7">
        <w:t xml:space="preserve"> </w:t>
      </w:r>
      <w:r>
        <w:t>public</w:t>
      </w:r>
      <w:r w:rsidR="000D50D7" w:rsidRPr="000D50D7">
        <w:t xml:space="preserve"> </w:t>
      </w:r>
      <w:r>
        <w:t>highway;</w:t>
      </w:r>
    </w:p>
    <w:p w14:paraId="21F25978" w14:textId="77777777" w:rsidR="00283174" w:rsidRDefault="00283174" w:rsidP="00283174">
      <w:pPr>
        <w:pStyle w:val="N3"/>
      </w:pPr>
      <w:r>
        <w:t>creation</w:t>
      </w:r>
      <w:r w:rsidR="000D50D7" w:rsidRPr="000D50D7">
        <w:t xml:space="preserve"> </w:t>
      </w:r>
      <w:r>
        <w:t>of</w:t>
      </w:r>
      <w:r w:rsidR="000D50D7" w:rsidRPr="000D50D7">
        <w:t xml:space="preserve"> </w:t>
      </w:r>
      <w:r>
        <w:t>visibility</w:t>
      </w:r>
      <w:r w:rsidR="000D50D7" w:rsidRPr="000D50D7">
        <w:t xml:space="preserve"> </w:t>
      </w:r>
      <w:r>
        <w:t>splays;</w:t>
      </w:r>
      <w:r w:rsidR="000D50D7" w:rsidRPr="000D50D7">
        <w:t xml:space="preserve"> </w:t>
      </w:r>
      <w:r>
        <w:t>and</w:t>
      </w:r>
    </w:p>
    <w:p w14:paraId="695F1D65" w14:textId="77777777" w:rsidR="00283174" w:rsidRDefault="00283174" w:rsidP="00283174">
      <w:pPr>
        <w:pStyle w:val="N3"/>
      </w:pPr>
      <w:r>
        <w:t>works</w:t>
      </w:r>
      <w:r w:rsidR="000D50D7" w:rsidRPr="000D50D7">
        <w:t xml:space="preserve"> </w:t>
      </w:r>
      <w:r>
        <w:t>to</w:t>
      </w:r>
      <w:r w:rsidR="000D50D7" w:rsidRPr="000D50D7">
        <w:t xml:space="preserve"> </w:t>
      </w:r>
      <w:r>
        <w:t>widen</w:t>
      </w:r>
      <w:r w:rsidR="000D50D7" w:rsidRPr="000D50D7">
        <w:t xml:space="preserve"> </w:t>
      </w:r>
      <w:r>
        <w:t>and</w:t>
      </w:r>
      <w:r w:rsidR="000D50D7" w:rsidRPr="000D50D7">
        <w:t xml:space="preserve"> </w:t>
      </w:r>
      <w:r>
        <w:t>surface</w:t>
      </w:r>
      <w:r w:rsidR="000D50D7" w:rsidRPr="000D50D7">
        <w:t xml:space="preserve"> </w:t>
      </w:r>
      <w:r>
        <w:t>the</w:t>
      </w:r>
      <w:r w:rsidR="000D50D7" w:rsidRPr="000D50D7">
        <w:t xml:space="preserve"> </w:t>
      </w:r>
      <w:r>
        <w:t>public</w:t>
      </w:r>
      <w:r w:rsidR="000D50D7" w:rsidRPr="000D50D7">
        <w:t xml:space="preserve"> </w:t>
      </w:r>
      <w:r>
        <w:t>highway</w:t>
      </w:r>
      <w:r w:rsidR="00B825EF">
        <w:t>.</w:t>
      </w:r>
    </w:p>
    <w:p w14:paraId="00F78C81" w14:textId="77777777" w:rsidR="00283174" w:rsidRDefault="00283174" w:rsidP="00283174">
      <w:pPr>
        <w:pStyle w:val="T1"/>
      </w:pPr>
      <w:r>
        <w:rPr>
          <w:b/>
          <w:bCs/>
        </w:rPr>
        <w:t>Work</w:t>
      </w:r>
      <w:r w:rsidR="000D50D7" w:rsidRPr="000D50D7">
        <w:rPr>
          <w:b/>
          <w:bCs/>
        </w:rPr>
        <w:t xml:space="preserve"> </w:t>
      </w:r>
      <w:r>
        <w:rPr>
          <w:b/>
          <w:bCs/>
        </w:rPr>
        <w:t>No.</w:t>
      </w:r>
      <w:r w:rsidR="000D50D7" w:rsidRPr="000D50D7">
        <w:rPr>
          <w:b/>
          <w:bCs/>
        </w:rPr>
        <w:t xml:space="preserve"> </w:t>
      </w:r>
      <w:r>
        <w:rPr>
          <w:b/>
          <w:bCs/>
        </w:rPr>
        <w:t>10—</w:t>
      </w:r>
      <w:r w:rsidR="000D50D7" w:rsidRPr="000D50D7">
        <w:t xml:space="preserve"> </w:t>
      </w:r>
      <w:r>
        <w:t>areas</w:t>
      </w:r>
      <w:r w:rsidR="000D50D7" w:rsidRPr="000D50D7">
        <w:t xml:space="preserve"> </w:t>
      </w:r>
      <w:r>
        <w:t>of</w:t>
      </w:r>
      <w:r w:rsidR="000D50D7" w:rsidRPr="000D50D7">
        <w:t xml:space="preserve"> </w:t>
      </w:r>
      <w:r>
        <w:t>habitat</w:t>
      </w:r>
      <w:r w:rsidR="000D50D7" w:rsidRPr="000D50D7">
        <w:t xml:space="preserve"> </w:t>
      </w:r>
      <w:r>
        <w:t>management</w:t>
      </w:r>
    </w:p>
    <w:p w14:paraId="33D5D80D" w14:textId="77777777" w:rsidR="00283174" w:rsidRDefault="00283174" w:rsidP="00511142">
      <w:pPr>
        <w:pStyle w:val="N3"/>
        <w:numPr>
          <w:ilvl w:val="2"/>
          <w:numId w:val="13"/>
        </w:numPr>
      </w:pPr>
      <w:r>
        <w:t>landscape</w:t>
      </w:r>
      <w:r w:rsidR="000D50D7" w:rsidRPr="000D50D7">
        <w:t xml:space="preserve"> </w:t>
      </w:r>
      <w:r>
        <w:t>and</w:t>
      </w:r>
      <w:r w:rsidR="000D50D7" w:rsidRPr="000D50D7">
        <w:t xml:space="preserve"> </w:t>
      </w:r>
      <w:r>
        <w:t>biodiversity</w:t>
      </w:r>
      <w:r w:rsidR="000D50D7" w:rsidRPr="000D50D7">
        <w:t xml:space="preserve"> </w:t>
      </w:r>
      <w:r>
        <w:t>enhancement</w:t>
      </w:r>
      <w:r w:rsidR="000D50D7" w:rsidRPr="000D50D7">
        <w:t xml:space="preserve"> </w:t>
      </w:r>
      <w:r>
        <w:t>measures;</w:t>
      </w:r>
    </w:p>
    <w:p w14:paraId="2DCE447D" w14:textId="77777777" w:rsidR="00283174" w:rsidRDefault="00283174" w:rsidP="00283174">
      <w:pPr>
        <w:pStyle w:val="N3"/>
      </w:pPr>
      <w:r>
        <w:t>habitat</w:t>
      </w:r>
      <w:r w:rsidR="000D50D7" w:rsidRPr="000D50D7">
        <w:t xml:space="preserve"> </w:t>
      </w:r>
      <w:r>
        <w:t>creation</w:t>
      </w:r>
      <w:r w:rsidR="000D50D7" w:rsidRPr="000D50D7">
        <w:t xml:space="preserve"> </w:t>
      </w:r>
      <w:r>
        <w:t>and</w:t>
      </w:r>
      <w:r w:rsidR="000D50D7" w:rsidRPr="000D50D7">
        <w:t xml:space="preserve"> </w:t>
      </w:r>
      <w:r>
        <w:t>management,</w:t>
      </w:r>
      <w:r w:rsidR="000D50D7" w:rsidRPr="000D50D7">
        <w:t xml:space="preserve"> </w:t>
      </w:r>
      <w:r>
        <w:t>including</w:t>
      </w:r>
      <w:r w:rsidR="000D50D7" w:rsidRPr="000D50D7">
        <w:t xml:space="preserve"> </w:t>
      </w:r>
      <w:r>
        <w:t>earthworks,</w:t>
      </w:r>
      <w:r w:rsidR="000D50D7" w:rsidRPr="000D50D7">
        <w:t xml:space="preserve"> </w:t>
      </w:r>
      <w:r>
        <w:t>landscaping,</w:t>
      </w:r>
      <w:r w:rsidR="000D50D7" w:rsidRPr="000D50D7">
        <w:t xml:space="preserve"> </w:t>
      </w:r>
      <w:r>
        <w:t>means</w:t>
      </w:r>
      <w:r w:rsidR="000D50D7" w:rsidRPr="000D50D7">
        <w:t xml:space="preserve"> </w:t>
      </w:r>
      <w:r>
        <w:t>of</w:t>
      </w:r>
      <w:r w:rsidR="000D50D7" w:rsidRPr="000D50D7">
        <w:t xml:space="preserve"> </w:t>
      </w:r>
      <w:r>
        <w:t>enclosure,</w:t>
      </w:r>
      <w:r w:rsidR="000D50D7" w:rsidRPr="000D50D7">
        <w:t xml:space="preserve"> </w:t>
      </w:r>
      <w:r>
        <w:t>and</w:t>
      </w:r>
      <w:r w:rsidR="000D50D7" w:rsidRPr="000D50D7">
        <w:t xml:space="preserve"> </w:t>
      </w:r>
      <w:r>
        <w:t>the</w:t>
      </w:r>
      <w:r w:rsidR="000D50D7" w:rsidRPr="000D50D7">
        <w:t xml:space="preserve"> </w:t>
      </w:r>
      <w:r>
        <w:t>laying</w:t>
      </w:r>
      <w:r w:rsidR="000D50D7" w:rsidRPr="000D50D7">
        <w:t xml:space="preserve"> </w:t>
      </w:r>
      <w:r>
        <w:t>and</w:t>
      </w:r>
      <w:r w:rsidR="000D50D7" w:rsidRPr="000D50D7">
        <w:t xml:space="preserve"> </w:t>
      </w:r>
      <w:r>
        <w:t>construction</w:t>
      </w:r>
      <w:r w:rsidR="000D50D7" w:rsidRPr="000D50D7">
        <w:t xml:space="preserve"> </w:t>
      </w:r>
      <w:r>
        <w:t>of</w:t>
      </w:r>
      <w:r w:rsidR="000D50D7" w:rsidRPr="000D50D7">
        <w:t xml:space="preserve"> </w:t>
      </w:r>
      <w:r>
        <w:t>drainage</w:t>
      </w:r>
      <w:r w:rsidR="000D50D7" w:rsidRPr="000D50D7">
        <w:t xml:space="preserve"> </w:t>
      </w:r>
      <w:r>
        <w:t>infrastructure;</w:t>
      </w:r>
      <w:r w:rsidR="000D50D7" w:rsidRPr="000D50D7">
        <w:t xml:space="preserve"> </w:t>
      </w:r>
      <w:r>
        <w:t>and</w:t>
      </w:r>
    </w:p>
    <w:p w14:paraId="5D26459D" w14:textId="77777777" w:rsidR="00283174" w:rsidRDefault="00283174" w:rsidP="00283174">
      <w:pPr>
        <w:pStyle w:val="N3"/>
      </w:pPr>
      <w:r>
        <w:t>laying</w:t>
      </w:r>
      <w:r w:rsidR="000D50D7" w:rsidRPr="000D50D7">
        <w:t xml:space="preserve"> </w:t>
      </w:r>
      <w:r>
        <w:t>down</w:t>
      </w:r>
      <w:r w:rsidR="000D50D7" w:rsidRPr="000D50D7">
        <w:t xml:space="preserve"> </w:t>
      </w:r>
      <w:r>
        <w:t>of</w:t>
      </w:r>
      <w:r w:rsidR="000D50D7" w:rsidRPr="000D50D7">
        <w:t xml:space="preserve"> </w:t>
      </w:r>
      <w:r>
        <w:t>permissive</w:t>
      </w:r>
      <w:r w:rsidR="000D50D7" w:rsidRPr="000D50D7">
        <w:t xml:space="preserve"> </w:t>
      </w:r>
      <w:r>
        <w:t>paths,</w:t>
      </w:r>
      <w:r w:rsidR="000D50D7" w:rsidRPr="000D50D7">
        <w:t xml:space="preserve"> </w:t>
      </w:r>
      <w:r>
        <w:t>signage</w:t>
      </w:r>
      <w:r w:rsidR="000D50D7" w:rsidRPr="000D50D7">
        <w:t xml:space="preserve"> </w:t>
      </w:r>
      <w:r>
        <w:t>and</w:t>
      </w:r>
      <w:r w:rsidR="000D50D7" w:rsidRPr="000D50D7">
        <w:t xml:space="preserve"> </w:t>
      </w:r>
      <w:r>
        <w:t>information</w:t>
      </w:r>
      <w:r w:rsidR="000D50D7" w:rsidRPr="000D50D7">
        <w:t xml:space="preserve"> </w:t>
      </w:r>
      <w:r>
        <w:t>boards.</w:t>
      </w:r>
    </w:p>
    <w:p w14:paraId="20498432" w14:textId="77777777" w:rsidR="00283174" w:rsidRDefault="00283174" w:rsidP="00283174">
      <w:pPr>
        <w:pStyle w:val="T1"/>
      </w:pPr>
      <w:r>
        <w:t>In</w:t>
      </w:r>
      <w:r w:rsidR="000D50D7" w:rsidRPr="000D50D7">
        <w:t xml:space="preserve"> </w:t>
      </w:r>
      <w:r>
        <w:t>connection</w:t>
      </w:r>
      <w:r w:rsidR="000D50D7" w:rsidRPr="000D50D7">
        <w:t xml:space="preserve"> </w:t>
      </w:r>
      <w:r>
        <w:t>with</w:t>
      </w:r>
      <w:r w:rsidR="000D50D7" w:rsidRPr="000D50D7">
        <w:t xml:space="preserve"> </w:t>
      </w:r>
      <w:r>
        <w:t>and</w:t>
      </w:r>
      <w:r w:rsidR="000D50D7" w:rsidRPr="000D50D7">
        <w:t xml:space="preserve"> </w:t>
      </w:r>
      <w:r>
        <w:t>in</w:t>
      </w:r>
      <w:r w:rsidR="000D50D7" w:rsidRPr="000D50D7">
        <w:t xml:space="preserve"> </w:t>
      </w:r>
      <w:r>
        <w:t>addition</w:t>
      </w:r>
      <w:r w:rsidR="000D50D7" w:rsidRPr="000D50D7">
        <w:t xml:space="preserve"> </w:t>
      </w:r>
      <w:r>
        <w:t>to</w:t>
      </w:r>
      <w:r w:rsidR="000D50D7" w:rsidRPr="000D50D7">
        <w:t xml:space="preserve"> </w:t>
      </w:r>
      <w:r>
        <w:t>Work</w:t>
      </w:r>
      <w:r w:rsidR="000D50D7" w:rsidRPr="000D50D7">
        <w:t xml:space="preserve"> </w:t>
      </w:r>
      <w:r>
        <w:t>Nos.</w:t>
      </w:r>
      <w:r w:rsidR="000D50D7" w:rsidRPr="000D50D7">
        <w:t xml:space="preserve"> </w:t>
      </w:r>
      <w:r>
        <w:t>1</w:t>
      </w:r>
      <w:r w:rsidR="000D50D7" w:rsidRPr="000D50D7">
        <w:t xml:space="preserve"> </w:t>
      </w:r>
      <w:r>
        <w:t>to</w:t>
      </w:r>
      <w:r w:rsidR="000D50D7" w:rsidRPr="000D50D7">
        <w:t xml:space="preserve"> </w:t>
      </w:r>
      <w:r>
        <w:t>10</w:t>
      </w:r>
      <w:r w:rsidR="00AF4563">
        <w:t>,</w:t>
      </w:r>
      <w:r w:rsidR="000D50D7" w:rsidRPr="000D50D7">
        <w:t xml:space="preserve"> </w:t>
      </w:r>
      <w:r>
        <w:t>further</w:t>
      </w:r>
      <w:r w:rsidR="000D50D7" w:rsidRPr="000D50D7">
        <w:t xml:space="preserve"> </w:t>
      </w:r>
      <w:r>
        <w:t>associated</w:t>
      </w:r>
      <w:r w:rsidR="000D50D7" w:rsidRPr="000D50D7">
        <w:t xml:space="preserve"> </w:t>
      </w:r>
      <w:r w:rsidR="00AF4563">
        <w:t>development</w:t>
      </w:r>
      <w:r w:rsidR="000D50D7" w:rsidRPr="000D50D7">
        <w:t xml:space="preserve"> </w:t>
      </w:r>
      <w:r w:rsidR="00AF4563">
        <w:t>comprising</w:t>
      </w:r>
      <w:r w:rsidR="000D50D7" w:rsidRPr="000D50D7">
        <w:t xml:space="preserve"> </w:t>
      </w:r>
      <w:r w:rsidR="00AF4563">
        <w:t>such</w:t>
      </w:r>
      <w:r w:rsidR="000D50D7" w:rsidRPr="000D50D7">
        <w:t xml:space="preserve"> </w:t>
      </w:r>
      <w:r w:rsidR="00AF4563">
        <w:t>other</w:t>
      </w:r>
      <w:r w:rsidR="000D50D7" w:rsidRPr="000D50D7">
        <w:t xml:space="preserve"> </w:t>
      </w:r>
      <w:r w:rsidR="00AF4563">
        <w:t>works</w:t>
      </w:r>
      <w:r w:rsidR="000D50D7" w:rsidRPr="000D50D7">
        <w:t xml:space="preserve"> </w:t>
      </w:r>
      <w:r w:rsidR="00AF4563">
        <w:t>or</w:t>
      </w:r>
      <w:r w:rsidR="000D50D7" w:rsidRPr="000D50D7">
        <w:t xml:space="preserve"> </w:t>
      </w:r>
      <w:r w:rsidR="00AF4563">
        <w:t>operations</w:t>
      </w:r>
      <w:r w:rsidR="000D50D7" w:rsidRPr="000D50D7">
        <w:t xml:space="preserve"> </w:t>
      </w:r>
      <w:r w:rsidR="00AF4563">
        <w:t>as</w:t>
      </w:r>
      <w:r w:rsidR="000D50D7" w:rsidRPr="000D50D7">
        <w:t xml:space="preserve"> </w:t>
      </w:r>
      <w:r w:rsidR="00AF4563">
        <w:t>may</w:t>
      </w:r>
      <w:r w:rsidR="000D50D7" w:rsidRPr="000D50D7">
        <w:t xml:space="preserve"> </w:t>
      </w:r>
      <w:r w:rsidR="00AF4563">
        <w:t>be</w:t>
      </w:r>
      <w:r w:rsidR="000D50D7" w:rsidRPr="000D50D7">
        <w:t xml:space="preserve"> </w:t>
      </w:r>
      <w:r w:rsidR="00AF4563">
        <w:t>necessary</w:t>
      </w:r>
      <w:r w:rsidR="000D50D7" w:rsidRPr="000D50D7">
        <w:t xml:space="preserve"> </w:t>
      </w:r>
      <w:r w:rsidR="00AF4563">
        <w:t>or</w:t>
      </w:r>
      <w:r w:rsidR="000D50D7" w:rsidRPr="000D50D7">
        <w:t xml:space="preserve"> </w:t>
      </w:r>
      <w:r w:rsidR="00AF4563">
        <w:t>expedient</w:t>
      </w:r>
      <w:r w:rsidR="000D50D7" w:rsidRPr="000D50D7">
        <w:t xml:space="preserve"> </w:t>
      </w:r>
      <w:r w:rsidR="00AF4563">
        <w:t>for</w:t>
      </w:r>
      <w:r w:rsidR="000D50D7" w:rsidRPr="000D50D7">
        <w:t xml:space="preserve"> </w:t>
      </w:r>
      <w:r w:rsidR="00AF4563">
        <w:t>the</w:t>
      </w:r>
      <w:r w:rsidR="000D50D7" w:rsidRPr="000D50D7">
        <w:t xml:space="preserve"> </w:t>
      </w:r>
      <w:r w:rsidR="00AF4563">
        <w:t>purposes</w:t>
      </w:r>
      <w:r w:rsidR="000D50D7" w:rsidRPr="000D50D7">
        <w:t xml:space="preserve"> </w:t>
      </w:r>
      <w:r w:rsidR="00AF4563">
        <w:t>of</w:t>
      </w:r>
      <w:r w:rsidR="000D50D7" w:rsidRPr="000D50D7">
        <w:t xml:space="preserve"> </w:t>
      </w:r>
      <w:r w:rsidR="00AF4563">
        <w:t>or</w:t>
      </w:r>
      <w:r w:rsidR="000D50D7" w:rsidRPr="000D50D7">
        <w:t xml:space="preserve"> </w:t>
      </w:r>
      <w:r w:rsidR="00AF4563">
        <w:t>in</w:t>
      </w:r>
      <w:r w:rsidR="000D50D7" w:rsidRPr="000D50D7">
        <w:t xml:space="preserve"> </w:t>
      </w:r>
      <w:r w:rsidR="00AF4563">
        <w:t>connection</w:t>
      </w:r>
      <w:r w:rsidR="000D50D7" w:rsidRPr="000D50D7">
        <w:t xml:space="preserve"> </w:t>
      </w:r>
      <w:r w:rsidR="00AF4563">
        <w:t>with</w:t>
      </w:r>
      <w:r w:rsidR="000D50D7" w:rsidRPr="000D50D7">
        <w:t xml:space="preserve"> </w:t>
      </w:r>
      <w:r w:rsidR="00AF4563">
        <w:t>the</w:t>
      </w:r>
      <w:r w:rsidR="000D50D7" w:rsidRPr="000D50D7">
        <w:t xml:space="preserve"> </w:t>
      </w:r>
      <w:r w:rsidR="00AF4563">
        <w:t>authorised</w:t>
      </w:r>
      <w:r w:rsidR="000D50D7" w:rsidRPr="000D50D7">
        <w:t xml:space="preserve"> </w:t>
      </w:r>
      <w:r w:rsidR="00AF4563">
        <w:t>development,</w:t>
      </w:r>
      <w:r w:rsidR="000D50D7" w:rsidRPr="000D50D7">
        <w:t xml:space="preserve"> </w:t>
      </w:r>
      <w:r w:rsidR="00AF4563">
        <w:t>and</w:t>
      </w:r>
      <w:r w:rsidR="000D50D7" w:rsidRPr="000D50D7">
        <w:t xml:space="preserve"> </w:t>
      </w:r>
      <w:r w:rsidR="00AF4563">
        <w:t>which</w:t>
      </w:r>
      <w:r w:rsidR="000D50D7" w:rsidRPr="000D50D7">
        <w:t xml:space="preserve"> </w:t>
      </w:r>
      <w:r w:rsidR="00AF4563">
        <w:t>are</w:t>
      </w:r>
      <w:r w:rsidR="000D50D7" w:rsidRPr="000D50D7">
        <w:t xml:space="preserve"> </w:t>
      </w:r>
      <w:r w:rsidR="00AF4563">
        <w:t>within</w:t>
      </w:r>
      <w:r w:rsidR="000D50D7" w:rsidRPr="000D50D7">
        <w:t xml:space="preserve"> </w:t>
      </w:r>
      <w:r w:rsidR="00AF4563">
        <w:t>the</w:t>
      </w:r>
      <w:r w:rsidR="000D50D7" w:rsidRPr="000D50D7">
        <w:t xml:space="preserve"> </w:t>
      </w:r>
      <w:r w:rsidR="00AF4563">
        <w:t>Order</w:t>
      </w:r>
      <w:r w:rsidR="000D50D7" w:rsidRPr="000D50D7">
        <w:t xml:space="preserve"> </w:t>
      </w:r>
      <w:r w:rsidR="00AF4563">
        <w:t>limits</w:t>
      </w:r>
      <w:r w:rsidR="000D50D7" w:rsidRPr="000D50D7">
        <w:t xml:space="preserve"> </w:t>
      </w:r>
      <w:r w:rsidR="00AF4563">
        <w:t>and</w:t>
      </w:r>
      <w:r w:rsidR="000D50D7" w:rsidRPr="000D50D7">
        <w:t xml:space="preserve"> </w:t>
      </w:r>
      <w:r w:rsidR="00AF4563">
        <w:t>fall</w:t>
      </w:r>
      <w:r w:rsidR="000D50D7" w:rsidRPr="000D50D7">
        <w:t xml:space="preserve"> </w:t>
      </w:r>
      <w:r w:rsidR="00AF4563">
        <w:t>within</w:t>
      </w:r>
      <w:r w:rsidR="000D50D7" w:rsidRPr="000D50D7">
        <w:t xml:space="preserve"> </w:t>
      </w:r>
      <w:r w:rsidR="00AF4563">
        <w:t>the</w:t>
      </w:r>
      <w:r w:rsidR="000D50D7" w:rsidRPr="000D50D7">
        <w:t xml:space="preserve"> </w:t>
      </w:r>
      <w:r w:rsidR="00AF4563">
        <w:t>scope</w:t>
      </w:r>
      <w:r w:rsidR="000D50D7" w:rsidRPr="000D50D7">
        <w:t xml:space="preserve"> </w:t>
      </w:r>
      <w:r w:rsidR="00AF4563">
        <w:t>of</w:t>
      </w:r>
      <w:r w:rsidR="000D50D7" w:rsidRPr="000D50D7">
        <w:t xml:space="preserve"> </w:t>
      </w:r>
      <w:r w:rsidR="00AF4563">
        <w:t>the</w:t>
      </w:r>
      <w:r w:rsidR="000D50D7" w:rsidRPr="000D50D7">
        <w:t xml:space="preserve"> </w:t>
      </w:r>
      <w:r w:rsidR="00AF4563">
        <w:t>work</w:t>
      </w:r>
      <w:r w:rsidR="000D50D7" w:rsidRPr="000D50D7">
        <w:t xml:space="preserve"> </w:t>
      </w:r>
      <w:r w:rsidR="00AF4563">
        <w:t>assessed</w:t>
      </w:r>
      <w:r w:rsidR="000D50D7" w:rsidRPr="000D50D7">
        <w:t xml:space="preserve"> </w:t>
      </w:r>
      <w:r w:rsidR="00AF4563">
        <w:t>by</w:t>
      </w:r>
      <w:r w:rsidR="000D50D7" w:rsidRPr="000D50D7">
        <w:t xml:space="preserve"> </w:t>
      </w:r>
      <w:r w:rsidR="00AF4563">
        <w:t>the</w:t>
      </w:r>
      <w:r w:rsidR="000D50D7" w:rsidRPr="000D50D7">
        <w:t xml:space="preserve"> </w:t>
      </w:r>
      <w:r w:rsidR="00AF4563">
        <w:t>environmental</w:t>
      </w:r>
      <w:r w:rsidR="000D50D7" w:rsidRPr="000D50D7">
        <w:t xml:space="preserve"> </w:t>
      </w:r>
      <w:r w:rsidR="00AF4563">
        <w:t>statement,</w:t>
      </w:r>
      <w:r w:rsidR="000D50D7" w:rsidRPr="000D50D7">
        <w:t xml:space="preserve"> </w:t>
      </w:r>
      <w:r>
        <w:t>including—</w:t>
      </w:r>
    </w:p>
    <w:p w14:paraId="3F614064" w14:textId="77777777" w:rsidR="00283174" w:rsidRDefault="00283174" w:rsidP="00511142">
      <w:pPr>
        <w:pStyle w:val="N3"/>
        <w:numPr>
          <w:ilvl w:val="2"/>
          <w:numId w:val="14"/>
        </w:numPr>
      </w:pPr>
      <w:r>
        <w:t>boundary</w:t>
      </w:r>
      <w:r w:rsidR="000D50D7" w:rsidRPr="000D50D7">
        <w:t xml:space="preserve"> </w:t>
      </w:r>
      <w:r>
        <w:t>treatments,</w:t>
      </w:r>
      <w:r w:rsidR="000D50D7" w:rsidRPr="000D50D7">
        <w:t xml:space="preserve"> </w:t>
      </w:r>
      <w:r>
        <w:t>including</w:t>
      </w:r>
      <w:r w:rsidR="000D50D7" w:rsidRPr="000D50D7">
        <w:t xml:space="preserve"> </w:t>
      </w:r>
      <w:r>
        <w:t>means</w:t>
      </w:r>
      <w:r w:rsidR="000D50D7" w:rsidRPr="000D50D7">
        <w:t xml:space="preserve"> </w:t>
      </w:r>
      <w:r>
        <w:t>of</w:t>
      </w:r>
      <w:r w:rsidR="000D50D7" w:rsidRPr="000D50D7">
        <w:t xml:space="preserve"> </w:t>
      </w:r>
      <w:r>
        <w:t>enclosure;</w:t>
      </w:r>
    </w:p>
    <w:p w14:paraId="10F00815" w14:textId="77777777" w:rsidR="00283174" w:rsidRDefault="00283174" w:rsidP="00283174">
      <w:pPr>
        <w:pStyle w:val="N3"/>
      </w:pPr>
      <w:r>
        <w:t>bunds,</w:t>
      </w:r>
      <w:r w:rsidR="000D50D7" w:rsidRPr="000D50D7">
        <w:t xml:space="preserve"> </w:t>
      </w:r>
      <w:r>
        <w:t>embankments,</w:t>
      </w:r>
      <w:r w:rsidR="000D50D7" w:rsidRPr="000D50D7">
        <w:t xml:space="preserve"> </w:t>
      </w:r>
      <w:r>
        <w:t>trenching</w:t>
      </w:r>
      <w:r w:rsidR="000D50D7" w:rsidRPr="000D50D7">
        <w:t xml:space="preserve"> </w:t>
      </w:r>
      <w:r>
        <w:t>and</w:t>
      </w:r>
      <w:r w:rsidR="000D50D7" w:rsidRPr="000D50D7">
        <w:t xml:space="preserve"> </w:t>
      </w:r>
      <w:r>
        <w:t>swales;</w:t>
      </w:r>
    </w:p>
    <w:p w14:paraId="6372D99B" w14:textId="77777777" w:rsidR="00283174" w:rsidRDefault="00283174" w:rsidP="00283174">
      <w:pPr>
        <w:pStyle w:val="N3"/>
      </w:pPr>
      <w:r>
        <w:t>works</w:t>
      </w:r>
      <w:r w:rsidR="000D50D7" w:rsidRPr="000D50D7">
        <w:t xml:space="preserve"> </w:t>
      </w:r>
      <w:r>
        <w:t>to</w:t>
      </w:r>
      <w:r w:rsidR="000D50D7" w:rsidRPr="000D50D7">
        <w:t xml:space="preserve"> </w:t>
      </w:r>
      <w:r>
        <w:t>the</w:t>
      </w:r>
      <w:r w:rsidR="000D50D7" w:rsidRPr="000D50D7">
        <w:t xml:space="preserve"> </w:t>
      </w:r>
      <w:r>
        <w:t>existing</w:t>
      </w:r>
      <w:r w:rsidR="000D50D7" w:rsidRPr="000D50D7">
        <w:t xml:space="preserve"> </w:t>
      </w:r>
      <w:r>
        <w:t>irrigation</w:t>
      </w:r>
      <w:r w:rsidR="000D50D7" w:rsidRPr="000D50D7">
        <w:t xml:space="preserve"> </w:t>
      </w:r>
      <w:r>
        <w:t>system</w:t>
      </w:r>
      <w:r w:rsidR="000D50D7" w:rsidRPr="000D50D7">
        <w:t xml:space="preserve"> </w:t>
      </w:r>
      <w:r>
        <w:t>and</w:t>
      </w:r>
      <w:r w:rsidR="000D50D7" w:rsidRPr="000D50D7">
        <w:t xml:space="preserve"> </w:t>
      </w:r>
      <w:r>
        <w:t>works</w:t>
      </w:r>
      <w:r w:rsidR="000D50D7" w:rsidRPr="000D50D7">
        <w:t xml:space="preserve"> </w:t>
      </w:r>
      <w:r>
        <w:t>to</w:t>
      </w:r>
      <w:r w:rsidR="000D50D7" w:rsidRPr="000D50D7">
        <w:t xml:space="preserve"> </w:t>
      </w:r>
      <w:r>
        <w:t>alter</w:t>
      </w:r>
      <w:r w:rsidR="000D50D7" w:rsidRPr="000D50D7">
        <w:t xml:space="preserve"> </w:t>
      </w:r>
      <w:r>
        <w:t>the</w:t>
      </w:r>
      <w:r w:rsidR="000D50D7" w:rsidRPr="000D50D7">
        <w:t xml:space="preserve"> </w:t>
      </w:r>
      <w:r>
        <w:t>position</w:t>
      </w:r>
      <w:r w:rsidR="000D50D7" w:rsidRPr="000D50D7">
        <w:t xml:space="preserve"> </w:t>
      </w:r>
      <w:r>
        <w:t>and</w:t>
      </w:r>
      <w:r w:rsidR="000D50D7" w:rsidRPr="000D50D7">
        <w:t xml:space="preserve"> </w:t>
      </w:r>
      <w:r>
        <w:t>extent</w:t>
      </w:r>
      <w:r w:rsidR="000D50D7" w:rsidRPr="000D50D7">
        <w:t xml:space="preserve"> </w:t>
      </w:r>
      <w:r>
        <w:t>of</w:t>
      </w:r>
      <w:r w:rsidR="000D50D7" w:rsidRPr="000D50D7">
        <w:t xml:space="preserve"> </w:t>
      </w:r>
      <w:r>
        <w:t>such</w:t>
      </w:r>
      <w:r w:rsidR="000D50D7" w:rsidRPr="000D50D7">
        <w:t xml:space="preserve"> </w:t>
      </w:r>
      <w:r>
        <w:t>irrigation</w:t>
      </w:r>
      <w:r w:rsidR="000D50D7" w:rsidRPr="000D50D7">
        <w:t xml:space="preserve"> </w:t>
      </w:r>
      <w:r>
        <w:t>system;</w:t>
      </w:r>
    </w:p>
    <w:p w14:paraId="4812F031" w14:textId="77777777" w:rsidR="00283174" w:rsidRDefault="00283174" w:rsidP="00283174">
      <w:pPr>
        <w:pStyle w:val="N3"/>
      </w:pPr>
      <w:r>
        <w:t>surface</w:t>
      </w:r>
      <w:r w:rsidR="000D50D7" w:rsidRPr="000D50D7">
        <w:t xml:space="preserve"> </w:t>
      </w:r>
      <w:r>
        <w:t>water</w:t>
      </w:r>
      <w:r w:rsidR="000D50D7" w:rsidRPr="000D50D7">
        <w:t xml:space="preserve"> </w:t>
      </w:r>
      <w:r>
        <w:t>drainage</w:t>
      </w:r>
      <w:r w:rsidR="000D50D7" w:rsidRPr="000D50D7">
        <w:t xml:space="preserve"> </w:t>
      </w:r>
      <w:r>
        <w:t>systems,</w:t>
      </w:r>
      <w:r w:rsidR="000D50D7" w:rsidRPr="000D50D7">
        <w:t xml:space="preserve"> </w:t>
      </w:r>
      <w:r>
        <w:t>storm</w:t>
      </w:r>
      <w:r w:rsidR="000D50D7" w:rsidRPr="000D50D7">
        <w:t xml:space="preserve"> </w:t>
      </w:r>
      <w:r>
        <w:t>water</w:t>
      </w:r>
      <w:r w:rsidR="000D50D7" w:rsidRPr="000D50D7">
        <w:t xml:space="preserve"> </w:t>
      </w:r>
      <w:r>
        <w:t>attenuation</w:t>
      </w:r>
      <w:r w:rsidR="000D50D7" w:rsidRPr="000D50D7">
        <w:t xml:space="preserve"> </w:t>
      </w:r>
      <w:r>
        <w:t>systems</w:t>
      </w:r>
      <w:r w:rsidR="000D50D7" w:rsidRPr="000D50D7">
        <w:t xml:space="preserve"> </w:t>
      </w:r>
      <w:r>
        <w:t>including</w:t>
      </w:r>
      <w:r w:rsidR="000D50D7" w:rsidRPr="000D50D7">
        <w:t xml:space="preserve"> </w:t>
      </w:r>
      <w:r>
        <w:t>storage</w:t>
      </w:r>
      <w:r w:rsidR="000D50D7" w:rsidRPr="000D50D7">
        <w:t xml:space="preserve"> </w:t>
      </w:r>
      <w:r>
        <w:t>basins,</w:t>
      </w:r>
      <w:r w:rsidR="000D50D7" w:rsidRPr="000D50D7">
        <w:t xml:space="preserve"> </w:t>
      </w:r>
      <w:r>
        <w:t>oil</w:t>
      </w:r>
      <w:r w:rsidR="000D50D7" w:rsidRPr="000D50D7">
        <w:t xml:space="preserve"> </w:t>
      </w:r>
      <w:r>
        <w:t>water</w:t>
      </w:r>
      <w:r w:rsidR="000D50D7" w:rsidRPr="000D50D7">
        <w:t xml:space="preserve"> </w:t>
      </w:r>
      <w:r>
        <w:t>separators,</w:t>
      </w:r>
      <w:r w:rsidR="000D50D7" w:rsidRPr="000D50D7">
        <w:t xml:space="preserve"> </w:t>
      </w:r>
      <w:r>
        <w:t>including</w:t>
      </w:r>
      <w:r w:rsidR="000D50D7" w:rsidRPr="000D50D7">
        <w:t xml:space="preserve"> </w:t>
      </w:r>
      <w:r>
        <w:t>channelling</w:t>
      </w:r>
      <w:r w:rsidR="000D50D7" w:rsidRPr="000D50D7">
        <w:t xml:space="preserve"> </w:t>
      </w:r>
      <w:r>
        <w:t>and</w:t>
      </w:r>
      <w:r w:rsidR="000D50D7" w:rsidRPr="000D50D7">
        <w:t xml:space="preserve"> </w:t>
      </w:r>
      <w:r>
        <w:t>culverting</w:t>
      </w:r>
      <w:r w:rsidR="000D50D7" w:rsidRPr="000D50D7">
        <w:t xml:space="preserve"> </w:t>
      </w:r>
      <w:r>
        <w:t>and</w:t>
      </w:r>
      <w:r w:rsidR="000D50D7" w:rsidRPr="000D50D7">
        <w:t xml:space="preserve"> </w:t>
      </w:r>
      <w:r>
        <w:t>works</w:t>
      </w:r>
      <w:r w:rsidR="000D50D7" w:rsidRPr="000D50D7">
        <w:t xml:space="preserve"> </w:t>
      </w:r>
      <w:r>
        <w:t>to</w:t>
      </w:r>
      <w:r w:rsidR="000D50D7" w:rsidRPr="000D50D7">
        <w:t xml:space="preserve"> </w:t>
      </w:r>
      <w:r>
        <w:t>existing</w:t>
      </w:r>
      <w:r w:rsidR="000D50D7" w:rsidRPr="000D50D7">
        <w:t xml:space="preserve"> </w:t>
      </w:r>
      <w:r>
        <w:t>drainage</w:t>
      </w:r>
      <w:r w:rsidR="000D50D7" w:rsidRPr="000D50D7">
        <w:t xml:space="preserve"> </w:t>
      </w:r>
      <w:r>
        <w:t>networks;</w:t>
      </w:r>
    </w:p>
    <w:p w14:paraId="19955C53" w14:textId="77777777" w:rsidR="00283174" w:rsidRDefault="00283174" w:rsidP="00283174">
      <w:pPr>
        <w:pStyle w:val="N3"/>
      </w:pPr>
      <w:r>
        <w:t>electrical,</w:t>
      </w:r>
      <w:r w:rsidR="000D50D7" w:rsidRPr="000D50D7">
        <w:t xml:space="preserve"> </w:t>
      </w:r>
      <w:r>
        <w:t>gas,</w:t>
      </w:r>
      <w:r w:rsidR="000D50D7" w:rsidRPr="000D50D7">
        <w:t xml:space="preserve"> </w:t>
      </w:r>
      <w:r>
        <w:t>water,</w:t>
      </w:r>
      <w:r w:rsidR="000D50D7" w:rsidRPr="000D50D7">
        <w:t xml:space="preserve"> </w:t>
      </w:r>
      <w:r>
        <w:t>foul</w:t>
      </w:r>
      <w:r w:rsidR="000D50D7" w:rsidRPr="000D50D7">
        <w:t xml:space="preserve"> </w:t>
      </w:r>
      <w:r>
        <w:t>water</w:t>
      </w:r>
      <w:r w:rsidR="000D50D7" w:rsidRPr="000D50D7">
        <w:t xml:space="preserve"> </w:t>
      </w:r>
      <w:r>
        <w:t>drainage</w:t>
      </w:r>
      <w:r w:rsidR="000D50D7" w:rsidRPr="000D50D7">
        <w:t xml:space="preserve"> </w:t>
      </w:r>
      <w:r>
        <w:t>and</w:t>
      </w:r>
      <w:r w:rsidR="000D50D7" w:rsidRPr="000D50D7">
        <w:t xml:space="preserve"> </w:t>
      </w:r>
      <w:r>
        <w:t>telecommunications</w:t>
      </w:r>
      <w:r w:rsidR="000D50D7" w:rsidRPr="000D50D7">
        <w:t xml:space="preserve"> </w:t>
      </w:r>
      <w:r>
        <w:t>infrastructure</w:t>
      </w:r>
      <w:r w:rsidR="000D50D7" w:rsidRPr="000D50D7">
        <w:t xml:space="preserve"> </w:t>
      </w:r>
      <w:r>
        <w:t>connections,</w:t>
      </w:r>
      <w:r w:rsidR="000D50D7" w:rsidRPr="000D50D7">
        <w:t xml:space="preserve"> </w:t>
      </w:r>
      <w:r>
        <w:t>diversions</w:t>
      </w:r>
      <w:r w:rsidR="000D50D7" w:rsidRPr="000D50D7">
        <w:t xml:space="preserve"> </w:t>
      </w:r>
      <w:r>
        <w:t>and</w:t>
      </w:r>
      <w:r w:rsidR="000D50D7" w:rsidRPr="000D50D7">
        <w:t xml:space="preserve"> </w:t>
      </w:r>
      <w:r>
        <w:t>works</w:t>
      </w:r>
      <w:r w:rsidR="000D50D7" w:rsidRPr="000D50D7">
        <w:t xml:space="preserve"> </w:t>
      </w:r>
      <w:r>
        <w:t>to,</w:t>
      </w:r>
      <w:r w:rsidR="000D50D7" w:rsidRPr="000D50D7">
        <w:t xml:space="preserve"> </w:t>
      </w:r>
      <w:r>
        <w:t>and</w:t>
      </w:r>
      <w:r w:rsidR="000D50D7" w:rsidRPr="000D50D7">
        <w:t xml:space="preserve"> </w:t>
      </w:r>
      <w:r>
        <w:t>works</w:t>
      </w:r>
      <w:r w:rsidR="000D50D7" w:rsidRPr="000D50D7">
        <w:t xml:space="preserve"> </w:t>
      </w:r>
      <w:r>
        <w:t>to</w:t>
      </w:r>
      <w:r w:rsidR="000D50D7" w:rsidRPr="000D50D7">
        <w:t xml:space="preserve"> </w:t>
      </w:r>
      <w:r>
        <w:t>alter</w:t>
      </w:r>
      <w:r w:rsidR="000D50D7" w:rsidRPr="000D50D7">
        <w:t xml:space="preserve"> </w:t>
      </w:r>
      <w:r>
        <w:t>the</w:t>
      </w:r>
      <w:r w:rsidR="000D50D7" w:rsidRPr="000D50D7">
        <w:t xml:space="preserve"> </w:t>
      </w:r>
      <w:r>
        <w:t>position</w:t>
      </w:r>
      <w:r w:rsidR="000D50D7" w:rsidRPr="000D50D7">
        <w:t xml:space="preserve"> </w:t>
      </w:r>
      <w:r>
        <w:t>of,</w:t>
      </w:r>
      <w:r w:rsidR="000D50D7" w:rsidRPr="000D50D7">
        <w:t xml:space="preserve"> </w:t>
      </w:r>
      <w:r>
        <w:t>such</w:t>
      </w:r>
      <w:r w:rsidR="000D50D7" w:rsidRPr="000D50D7">
        <w:t xml:space="preserve"> </w:t>
      </w:r>
      <w:r>
        <w:t>services</w:t>
      </w:r>
      <w:r w:rsidR="000D50D7" w:rsidRPr="000D50D7">
        <w:t xml:space="preserve"> </w:t>
      </w:r>
      <w:r>
        <w:t>and</w:t>
      </w:r>
      <w:r w:rsidR="000D50D7" w:rsidRPr="000D50D7">
        <w:t xml:space="preserve"> </w:t>
      </w:r>
      <w:r>
        <w:t>utilities</w:t>
      </w:r>
      <w:r w:rsidR="000D50D7" w:rsidRPr="000D50D7">
        <w:t xml:space="preserve"> </w:t>
      </w:r>
      <w:r>
        <w:t>connections;</w:t>
      </w:r>
    </w:p>
    <w:p w14:paraId="12038B6F" w14:textId="77777777" w:rsidR="00283174" w:rsidRDefault="00283174" w:rsidP="00283174">
      <w:pPr>
        <w:pStyle w:val="N3"/>
      </w:pPr>
      <w:r>
        <w:t>works</w:t>
      </w:r>
      <w:r w:rsidR="000D50D7" w:rsidRPr="000D50D7">
        <w:t xml:space="preserve"> </w:t>
      </w:r>
      <w:r>
        <w:t>to</w:t>
      </w:r>
      <w:r w:rsidR="000D50D7" w:rsidRPr="000D50D7">
        <w:t xml:space="preserve"> </w:t>
      </w:r>
      <w:r>
        <w:t>alter</w:t>
      </w:r>
      <w:r w:rsidR="000D50D7" w:rsidRPr="000D50D7">
        <w:t xml:space="preserve"> </w:t>
      </w:r>
      <w:r>
        <w:t>the</w:t>
      </w:r>
      <w:r w:rsidR="000D50D7" w:rsidRPr="000D50D7">
        <w:t xml:space="preserve"> </w:t>
      </w:r>
      <w:r>
        <w:t>course</w:t>
      </w:r>
      <w:r w:rsidR="000D50D7" w:rsidRPr="000D50D7">
        <w:t xml:space="preserve"> </w:t>
      </w:r>
      <w:r>
        <w:t>of,</w:t>
      </w:r>
      <w:r w:rsidR="000D50D7" w:rsidRPr="000D50D7">
        <w:t xml:space="preserve"> </w:t>
      </w:r>
      <w:r>
        <w:t>or</w:t>
      </w:r>
      <w:r w:rsidR="000D50D7" w:rsidRPr="000D50D7">
        <w:t xml:space="preserve"> </w:t>
      </w:r>
      <w:r>
        <w:t>otherwise</w:t>
      </w:r>
      <w:r w:rsidR="000D50D7" w:rsidRPr="000D50D7">
        <w:t xml:space="preserve"> </w:t>
      </w:r>
      <w:r>
        <w:t>interfere</w:t>
      </w:r>
      <w:r w:rsidR="000D50D7" w:rsidRPr="000D50D7">
        <w:t xml:space="preserve"> </w:t>
      </w:r>
      <w:r>
        <w:t>with,</w:t>
      </w:r>
      <w:r w:rsidR="000D50D7" w:rsidRPr="000D50D7">
        <w:t xml:space="preserve"> </w:t>
      </w:r>
      <w:r>
        <w:t>non-navigable</w:t>
      </w:r>
      <w:r w:rsidR="000D50D7" w:rsidRPr="000D50D7">
        <w:t xml:space="preserve"> </w:t>
      </w:r>
      <w:r>
        <w:t>rivers,</w:t>
      </w:r>
      <w:r w:rsidR="000D50D7" w:rsidRPr="000D50D7">
        <w:t xml:space="preserve"> </w:t>
      </w:r>
      <w:r>
        <w:t>streams</w:t>
      </w:r>
      <w:r w:rsidR="000D50D7" w:rsidRPr="000D50D7">
        <w:t xml:space="preserve"> </w:t>
      </w:r>
      <w:r>
        <w:t>or</w:t>
      </w:r>
      <w:r w:rsidR="000D50D7" w:rsidRPr="000D50D7">
        <w:t xml:space="preserve"> </w:t>
      </w:r>
      <w:r>
        <w:t>watercourses;</w:t>
      </w:r>
    </w:p>
    <w:p w14:paraId="2D08EC67" w14:textId="77777777" w:rsidR="00283174" w:rsidRDefault="00283174" w:rsidP="00283174">
      <w:pPr>
        <w:pStyle w:val="N3"/>
      </w:pPr>
      <w:r>
        <w:t>site</w:t>
      </w:r>
      <w:r w:rsidR="000D50D7" w:rsidRPr="000D50D7">
        <w:t xml:space="preserve"> </w:t>
      </w:r>
      <w:r>
        <w:t>establishments</w:t>
      </w:r>
      <w:r w:rsidR="000D50D7" w:rsidRPr="000D50D7">
        <w:t xml:space="preserve"> </w:t>
      </w:r>
      <w:r>
        <w:t>and</w:t>
      </w:r>
      <w:r w:rsidR="000D50D7" w:rsidRPr="000D50D7">
        <w:t xml:space="preserve"> </w:t>
      </w:r>
      <w:r>
        <w:t>preparation</w:t>
      </w:r>
      <w:r w:rsidR="000D50D7" w:rsidRPr="000D50D7">
        <w:t xml:space="preserve"> </w:t>
      </w:r>
      <w:r>
        <w:t>works</w:t>
      </w:r>
      <w:r w:rsidR="000D50D7" w:rsidRPr="000D50D7">
        <w:t xml:space="preserve"> </w:t>
      </w:r>
      <w:r>
        <w:t>including</w:t>
      </w:r>
      <w:r w:rsidR="000D50D7" w:rsidRPr="000D50D7">
        <w:t xml:space="preserve"> </w:t>
      </w:r>
      <w:r>
        <w:t>site</w:t>
      </w:r>
      <w:r w:rsidR="000D50D7" w:rsidRPr="000D50D7">
        <w:t xml:space="preserve"> </w:t>
      </w:r>
      <w:r>
        <w:t>clearance</w:t>
      </w:r>
      <w:r w:rsidR="000D50D7" w:rsidRPr="000D50D7">
        <w:t xml:space="preserve"> </w:t>
      </w:r>
      <w:r>
        <w:t>(including</w:t>
      </w:r>
      <w:r w:rsidR="000D50D7" w:rsidRPr="000D50D7">
        <w:t xml:space="preserve"> </w:t>
      </w:r>
      <w:r>
        <w:t>vegetation</w:t>
      </w:r>
      <w:r w:rsidR="000D50D7" w:rsidRPr="000D50D7">
        <w:t xml:space="preserve"> </w:t>
      </w:r>
      <w:r>
        <w:t>removal,</w:t>
      </w:r>
      <w:r w:rsidR="000D50D7" w:rsidRPr="000D50D7">
        <w:t xml:space="preserve"> </w:t>
      </w:r>
      <w:r>
        <w:t>demolition</w:t>
      </w:r>
      <w:r w:rsidR="000D50D7" w:rsidRPr="000D50D7">
        <w:t xml:space="preserve"> </w:t>
      </w:r>
      <w:r>
        <w:t>of</w:t>
      </w:r>
      <w:r w:rsidR="000D50D7" w:rsidRPr="000D50D7">
        <w:t xml:space="preserve"> </w:t>
      </w:r>
      <w:r>
        <w:t>existing</w:t>
      </w:r>
      <w:r w:rsidR="000D50D7" w:rsidRPr="000D50D7">
        <w:t xml:space="preserve"> </w:t>
      </w:r>
      <w:r>
        <w:t>structures);</w:t>
      </w:r>
      <w:r w:rsidR="000D50D7" w:rsidRPr="000D50D7">
        <w:t xml:space="preserve"> </w:t>
      </w:r>
      <w:r>
        <w:t>earthworks</w:t>
      </w:r>
      <w:r w:rsidR="000D50D7" w:rsidRPr="000D50D7">
        <w:t xml:space="preserve"> </w:t>
      </w:r>
      <w:r>
        <w:t>(including</w:t>
      </w:r>
      <w:r w:rsidR="000D50D7" w:rsidRPr="000D50D7">
        <w:t xml:space="preserve"> </w:t>
      </w:r>
      <w:r>
        <w:t>soil</w:t>
      </w:r>
      <w:r w:rsidR="000D50D7" w:rsidRPr="000D50D7">
        <w:t xml:space="preserve"> </w:t>
      </w:r>
      <w:r>
        <w:t>stripping</w:t>
      </w:r>
      <w:r w:rsidR="000D50D7" w:rsidRPr="000D50D7">
        <w:t xml:space="preserve"> </w:t>
      </w:r>
      <w:r>
        <w:t>and</w:t>
      </w:r>
      <w:r w:rsidR="000D50D7" w:rsidRPr="000D50D7">
        <w:t xml:space="preserve"> </w:t>
      </w:r>
      <w:r>
        <w:t>storage</w:t>
      </w:r>
      <w:r w:rsidR="000D50D7" w:rsidRPr="000D50D7">
        <w:t xml:space="preserve"> </w:t>
      </w:r>
      <w:r>
        <w:t>and</w:t>
      </w:r>
      <w:r w:rsidR="000D50D7" w:rsidRPr="000D50D7">
        <w:t xml:space="preserve"> </w:t>
      </w:r>
      <w:r>
        <w:t>site</w:t>
      </w:r>
      <w:r w:rsidR="000D50D7" w:rsidRPr="000D50D7">
        <w:t xml:space="preserve"> </w:t>
      </w:r>
      <w:r>
        <w:t>levelling)</w:t>
      </w:r>
      <w:r w:rsidR="000D50D7" w:rsidRPr="000D50D7">
        <w:t xml:space="preserve"> </w:t>
      </w:r>
      <w:r>
        <w:t>and</w:t>
      </w:r>
      <w:r w:rsidR="000D50D7" w:rsidRPr="000D50D7">
        <w:t xml:space="preserve"> </w:t>
      </w:r>
      <w:r>
        <w:t>excavations;</w:t>
      </w:r>
      <w:r w:rsidR="000D50D7" w:rsidRPr="000D50D7">
        <w:t xml:space="preserve"> </w:t>
      </w:r>
      <w:r>
        <w:t>the</w:t>
      </w:r>
      <w:r w:rsidR="000D50D7" w:rsidRPr="000D50D7">
        <w:t xml:space="preserve"> </w:t>
      </w:r>
      <w:r>
        <w:t>alteration</w:t>
      </w:r>
      <w:r w:rsidR="000D50D7" w:rsidRPr="000D50D7">
        <w:t xml:space="preserve"> </w:t>
      </w:r>
      <w:r>
        <w:t>of</w:t>
      </w:r>
      <w:r w:rsidR="000D50D7" w:rsidRPr="000D50D7">
        <w:t xml:space="preserve"> </w:t>
      </w:r>
      <w:r>
        <w:t>the</w:t>
      </w:r>
      <w:r w:rsidR="000D50D7" w:rsidRPr="000D50D7">
        <w:t xml:space="preserve"> </w:t>
      </w:r>
      <w:r>
        <w:t>position</w:t>
      </w:r>
      <w:r w:rsidR="000D50D7" w:rsidRPr="000D50D7">
        <w:t xml:space="preserve"> </w:t>
      </w:r>
      <w:r>
        <w:t>of</w:t>
      </w:r>
      <w:r w:rsidR="000D50D7" w:rsidRPr="000D50D7">
        <w:t xml:space="preserve"> </w:t>
      </w:r>
      <w:r>
        <w:t>services</w:t>
      </w:r>
      <w:r w:rsidR="000D50D7" w:rsidRPr="000D50D7">
        <w:t xml:space="preserve"> </w:t>
      </w:r>
      <w:r>
        <w:t>and</w:t>
      </w:r>
      <w:r w:rsidR="000D50D7" w:rsidRPr="000D50D7">
        <w:t xml:space="preserve"> </w:t>
      </w:r>
      <w:r>
        <w:t>utilities;</w:t>
      </w:r>
      <w:r w:rsidR="000D50D7" w:rsidRPr="000D50D7">
        <w:t xml:space="preserve"> </w:t>
      </w:r>
      <w:r>
        <w:t>and</w:t>
      </w:r>
      <w:r w:rsidR="000D50D7" w:rsidRPr="000D50D7">
        <w:t xml:space="preserve"> </w:t>
      </w:r>
      <w:r>
        <w:t>works</w:t>
      </w:r>
      <w:r w:rsidR="000D50D7" w:rsidRPr="000D50D7">
        <w:t xml:space="preserve"> </w:t>
      </w:r>
      <w:r>
        <w:t>for</w:t>
      </w:r>
      <w:r w:rsidR="000D50D7" w:rsidRPr="000D50D7">
        <w:t xml:space="preserve"> </w:t>
      </w:r>
      <w:r>
        <w:t>the</w:t>
      </w:r>
      <w:r w:rsidR="000D50D7" w:rsidRPr="000D50D7">
        <w:t xml:space="preserve"> </w:t>
      </w:r>
      <w:r>
        <w:t>protection</w:t>
      </w:r>
      <w:r w:rsidR="000D50D7" w:rsidRPr="000D50D7">
        <w:t xml:space="preserve"> </w:t>
      </w:r>
      <w:r>
        <w:t>of</w:t>
      </w:r>
      <w:r w:rsidR="000D50D7" w:rsidRPr="000D50D7">
        <w:t xml:space="preserve"> </w:t>
      </w:r>
      <w:r>
        <w:t>buildings</w:t>
      </w:r>
      <w:r w:rsidR="000D50D7" w:rsidRPr="000D50D7">
        <w:t xml:space="preserve"> </w:t>
      </w:r>
      <w:r>
        <w:t>and</w:t>
      </w:r>
      <w:r w:rsidR="000D50D7" w:rsidRPr="000D50D7">
        <w:t xml:space="preserve"> </w:t>
      </w:r>
      <w:r>
        <w:t>land;</w:t>
      </w:r>
    </w:p>
    <w:p w14:paraId="4A620568" w14:textId="77777777" w:rsidR="00283174" w:rsidRDefault="00283174" w:rsidP="00283174">
      <w:pPr>
        <w:pStyle w:val="N3"/>
      </w:pPr>
      <w:r>
        <w:t>works</w:t>
      </w:r>
      <w:r w:rsidR="000D50D7" w:rsidRPr="000D50D7">
        <w:t xml:space="preserve"> </w:t>
      </w:r>
      <w:r>
        <w:t>to</w:t>
      </w:r>
      <w:r w:rsidR="000D50D7" w:rsidRPr="000D50D7">
        <w:t xml:space="preserve"> </w:t>
      </w:r>
      <w:r>
        <w:t>maintain</w:t>
      </w:r>
      <w:r w:rsidR="000D50D7" w:rsidRPr="000D50D7">
        <w:t xml:space="preserve"> </w:t>
      </w:r>
      <w:r>
        <w:t>and</w:t>
      </w:r>
      <w:r w:rsidR="000D50D7" w:rsidRPr="000D50D7">
        <w:t xml:space="preserve"> </w:t>
      </w:r>
      <w:r>
        <w:t>repair</w:t>
      </w:r>
      <w:r w:rsidR="000D50D7" w:rsidRPr="000D50D7">
        <w:t xml:space="preserve"> </w:t>
      </w:r>
      <w:r>
        <w:t>streets</w:t>
      </w:r>
      <w:r w:rsidR="000D50D7" w:rsidRPr="000D50D7">
        <w:t xml:space="preserve"> </w:t>
      </w:r>
      <w:r>
        <w:t>and</w:t>
      </w:r>
      <w:r w:rsidR="000D50D7" w:rsidRPr="000D50D7">
        <w:t xml:space="preserve"> </w:t>
      </w:r>
      <w:r>
        <w:t>access</w:t>
      </w:r>
      <w:r w:rsidR="000D50D7" w:rsidRPr="000D50D7">
        <w:t xml:space="preserve"> </w:t>
      </w:r>
      <w:r>
        <w:t>roads;</w:t>
      </w:r>
      <w:r w:rsidR="000D50D7" w:rsidRPr="000D50D7">
        <w:t xml:space="preserve"> </w:t>
      </w:r>
      <w:r>
        <w:t>and</w:t>
      </w:r>
    </w:p>
    <w:p w14:paraId="2D764664" w14:textId="77777777" w:rsidR="00283174" w:rsidRDefault="00283174" w:rsidP="00283174">
      <w:pPr>
        <w:pStyle w:val="N3"/>
      </w:pPr>
      <w:r>
        <w:t>tunnelling,</w:t>
      </w:r>
      <w:r w:rsidR="000D50D7" w:rsidRPr="000D50D7">
        <w:t xml:space="preserve"> </w:t>
      </w:r>
      <w:r>
        <w:t>boring</w:t>
      </w:r>
      <w:r w:rsidR="000D50D7" w:rsidRPr="000D50D7">
        <w:t xml:space="preserve"> </w:t>
      </w:r>
      <w:r>
        <w:t>and</w:t>
      </w:r>
      <w:r w:rsidR="000D50D7" w:rsidRPr="000D50D7">
        <w:t xml:space="preserve"> </w:t>
      </w:r>
      <w:r>
        <w:t>drilling</w:t>
      </w:r>
      <w:r w:rsidR="000D50D7" w:rsidRPr="000D50D7">
        <w:t xml:space="preserve"> </w:t>
      </w:r>
      <w:r>
        <w:t>works</w:t>
      </w:r>
      <w:r w:rsidR="00B825EF">
        <w:t>.</w:t>
      </w:r>
      <w:bookmarkStart w:id="948" w:name="TOC01_02_2022_15_14_24_727"/>
      <w:bookmarkStart w:id="949" w:name="TOC02_02_2022_13_02_49_707"/>
      <w:bookmarkStart w:id="950" w:name="TOC18_02_2022_17_52_44_738"/>
      <w:bookmarkStart w:id="951" w:name="TOC23_02_2022_21_19_37_736"/>
      <w:bookmarkStart w:id="952" w:name="TOC15_08_2022_16_06_13_734"/>
      <w:bookmarkStart w:id="953" w:name="TOC06_09_2022_15_41_36_733"/>
      <w:bookmarkStart w:id="954" w:name="TOC04_10_2022_16_50_01_733"/>
      <w:bookmarkStart w:id="955" w:name="TOC23_11_2022_11_32_56_734"/>
      <w:bookmarkStart w:id="956" w:name="TOC10_01_2023_14_27_52_734"/>
      <w:bookmarkEnd w:id="948"/>
      <w:bookmarkEnd w:id="949"/>
      <w:bookmarkEnd w:id="950"/>
      <w:bookmarkEnd w:id="951"/>
      <w:bookmarkEnd w:id="952"/>
      <w:bookmarkEnd w:id="953"/>
      <w:bookmarkEnd w:id="954"/>
      <w:bookmarkEnd w:id="955"/>
      <w:bookmarkEnd w:id="956"/>
    </w:p>
    <w:p w14:paraId="2D773B7A" w14:textId="77777777" w:rsidR="00E147D5" w:rsidRDefault="00E147D5" w:rsidP="00E147D5">
      <w:pPr>
        <w:pStyle w:val="Schedule"/>
        <w:pageBreakBefore/>
        <w:rPr>
          <w:rStyle w:val="Ref"/>
        </w:rPr>
      </w:pPr>
      <w:r>
        <w:lastRenderedPageBreak/>
        <w:tab/>
        <w:t xml:space="preserve">SCHEDULE </w:t>
      </w:r>
      <w:r>
        <w:rPr>
          <w:noProof/>
        </w:rPr>
        <w:fldChar w:fldCharType="begin"/>
      </w:r>
      <w:r>
        <w:rPr>
          <w:noProof/>
        </w:rPr>
        <w:instrText xml:space="preserve"> SEQ schedule\* arabic </w:instrText>
      </w:r>
      <w:r>
        <w:rPr>
          <w:noProof/>
        </w:rPr>
        <w:fldChar w:fldCharType="separate"/>
      </w:r>
      <w:r>
        <w:rPr>
          <w:noProof/>
        </w:rPr>
        <w:t>2</w:t>
      </w:r>
      <w:r>
        <w:rPr>
          <w:noProof/>
        </w:rPr>
        <w:fldChar w:fldCharType="end"/>
      </w:r>
      <w:r>
        <w:tab/>
      </w:r>
      <w:r>
        <w:rPr>
          <w:rStyle w:val="Ref"/>
        </w:rPr>
        <w:t>Article 2</w:t>
      </w:r>
    </w:p>
    <w:p w14:paraId="5231864B" w14:textId="77777777" w:rsidR="00283174" w:rsidRDefault="00283174" w:rsidP="00283174">
      <w:pPr>
        <w:pStyle w:val="ScheduleHead"/>
      </w:pPr>
      <w:r>
        <w:t>REQUIREMENTS</w:t>
      </w:r>
    </w:p>
    <w:p w14:paraId="50F9D651" w14:textId="77777777" w:rsidR="00283174" w:rsidRDefault="00283174" w:rsidP="00283174">
      <w:pPr>
        <w:pStyle w:val="H1"/>
      </w:pPr>
      <w:r>
        <w:t>Interpretation</w:t>
      </w:r>
    </w:p>
    <w:p w14:paraId="1B9FD0EC" w14:textId="77777777" w:rsidR="00283174" w:rsidRDefault="000D50D7" w:rsidP="000F1131">
      <w:pPr>
        <w:pStyle w:val="N1"/>
        <w:numPr>
          <w:ilvl w:val="0"/>
          <w:numId w:val="20"/>
        </w:numPr>
      </w:pPr>
      <w:r w:rsidRPr="000D50D7">
        <w:t> </w:t>
      </w:r>
      <w:r w:rsidR="00283174" w:rsidRPr="00155F27">
        <w:t>In</w:t>
      </w:r>
      <w:r w:rsidRPr="000D50D7">
        <w:t xml:space="preserve"> </w:t>
      </w:r>
      <w:r w:rsidR="00283174" w:rsidRPr="00155F27">
        <w:t>this</w:t>
      </w:r>
      <w:r w:rsidRPr="000D50D7">
        <w:t xml:space="preserve"> </w:t>
      </w:r>
      <w:r w:rsidR="00283174" w:rsidRPr="00155F27">
        <w:t>Schedule—</w:t>
      </w:r>
    </w:p>
    <w:p w14:paraId="5D1EAC00" w14:textId="77777777" w:rsidR="00283174" w:rsidRPr="00155F27" w:rsidRDefault="00283174" w:rsidP="00283174">
      <w:pPr>
        <w:pStyle w:val="DefPara"/>
      </w:pPr>
      <w:r w:rsidRPr="00155F27">
        <w:t>“both</w:t>
      </w:r>
      <w:r w:rsidR="000D50D7" w:rsidRPr="000D50D7">
        <w:t xml:space="preserve"> </w:t>
      </w:r>
      <w:r w:rsidRPr="00155F27">
        <w:t>relevant</w:t>
      </w:r>
      <w:r w:rsidR="000D50D7" w:rsidRPr="000D50D7">
        <w:t xml:space="preserve"> </w:t>
      </w:r>
      <w:r w:rsidRPr="00155F27">
        <w:t>planning</w:t>
      </w:r>
      <w:r w:rsidR="000D50D7" w:rsidRPr="000D50D7">
        <w:t xml:space="preserve"> </w:t>
      </w:r>
      <w:r w:rsidRPr="00155F27">
        <w:t>authorities”</w:t>
      </w:r>
      <w:r w:rsidR="000D50D7" w:rsidRPr="000D50D7">
        <w:t xml:space="preserve"> </w:t>
      </w:r>
      <w:r w:rsidRPr="00155F27">
        <w:t>means</w:t>
      </w:r>
      <w:r w:rsidR="000D50D7" w:rsidRPr="000D50D7">
        <w:t xml:space="preserve"> </w:t>
      </w:r>
      <w:r>
        <w:t>Braintree</w:t>
      </w:r>
      <w:r w:rsidR="000D50D7" w:rsidRPr="000D50D7">
        <w:t xml:space="preserve"> </w:t>
      </w:r>
      <w:r>
        <w:t>District</w:t>
      </w:r>
      <w:r w:rsidR="000D50D7" w:rsidRPr="000D50D7">
        <w:t xml:space="preserve"> </w:t>
      </w:r>
      <w:r>
        <w:t>Council</w:t>
      </w:r>
      <w:r w:rsidR="000D50D7" w:rsidRPr="000D50D7">
        <w:t xml:space="preserve"> </w:t>
      </w:r>
      <w:r>
        <w:t>and</w:t>
      </w:r>
      <w:r w:rsidR="000D50D7" w:rsidRPr="000D50D7">
        <w:t xml:space="preserve"> </w:t>
      </w:r>
      <w:r w:rsidRPr="00155F27">
        <w:t>Chelmsford</w:t>
      </w:r>
      <w:r w:rsidR="000D50D7" w:rsidRPr="000D50D7">
        <w:t xml:space="preserve"> </w:t>
      </w:r>
      <w:r w:rsidRPr="00155F27">
        <w:t>City</w:t>
      </w:r>
      <w:r w:rsidR="000D50D7" w:rsidRPr="000D50D7">
        <w:t xml:space="preserve"> </w:t>
      </w:r>
      <w:r w:rsidRPr="00155F27">
        <w:t>Council</w:t>
      </w:r>
      <w:r w:rsidR="000D50D7" w:rsidRPr="000D50D7">
        <w:t xml:space="preserve"> </w:t>
      </w:r>
      <w:r w:rsidRPr="00155F27">
        <w:t>each</w:t>
      </w:r>
      <w:r w:rsidR="000D50D7" w:rsidRPr="000D50D7">
        <w:t xml:space="preserve"> </w:t>
      </w:r>
      <w:r w:rsidRPr="00155F27">
        <w:t>being</w:t>
      </w:r>
      <w:r w:rsidR="000D50D7" w:rsidRPr="000D50D7">
        <w:t xml:space="preserve"> </w:t>
      </w:r>
      <w:r w:rsidRPr="00155F27">
        <w:t>the</w:t>
      </w:r>
      <w:r w:rsidR="000D50D7" w:rsidRPr="000D50D7">
        <w:t xml:space="preserve"> </w:t>
      </w:r>
      <w:r w:rsidRPr="00155F27">
        <w:t>relevant</w:t>
      </w:r>
      <w:r w:rsidR="000D50D7" w:rsidRPr="000D50D7">
        <w:t xml:space="preserve"> </w:t>
      </w:r>
      <w:r w:rsidRPr="00155F27">
        <w:t>planning</w:t>
      </w:r>
      <w:r w:rsidR="000D50D7" w:rsidRPr="000D50D7">
        <w:t xml:space="preserve"> </w:t>
      </w:r>
      <w:r w:rsidRPr="00155F27">
        <w:t>authority</w:t>
      </w:r>
      <w:r w:rsidR="000D50D7" w:rsidRPr="000D50D7">
        <w:t xml:space="preserve"> </w:t>
      </w:r>
      <w:r w:rsidRPr="00155F27">
        <w:t>for</w:t>
      </w:r>
      <w:r w:rsidR="000D50D7" w:rsidRPr="000D50D7">
        <w:t xml:space="preserve"> </w:t>
      </w:r>
      <w:r w:rsidRPr="00155F27">
        <w:t>part</w:t>
      </w:r>
      <w:r w:rsidR="000D50D7" w:rsidRPr="000D50D7">
        <w:t xml:space="preserve"> </w:t>
      </w:r>
      <w:r w:rsidRPr="00155F27">
        <w:t>of</w:t>
      </w:r>
      <w:r w:rsidR="000D50D7" w:rsidRPr="000D50D7">
        <w:t xml:space="preserve"> </w:t>
      </w:r>
      <w:r w:rsidRPr="00155F27">
        <w:t>the</w:t>
      </w:r>
      <w:r w:rsidR="000D50D7" w:rsidRPr="000D50D7">
        <w:t xml:space="preserve"> </w:t>
      </w:r>
      <w:r w:rsidRPr="00155F27">
        <w:t>authorised</w:t>
      </w:r>
      <w:r w:rsidR="000D50D7" w:rsidRPr="000D50D7">
        <w:t xml:space="preserve"> </w:t>
      </w:r>
      <w:r w:rsidRPr="00155F27">
        <w:t>development.</w:t>
      </w:r>
    </w:p>
    <w:p w14:paraId="7CB953AA" w14:textId="77777777" w:rsidR="00283174" w:rsidRDefault="00283174" w:rsidP="00283174">
      <w:pPr>
        <w:pStyle w:val="Part"/>
        <w:rPr>
          <w:noProof/>
        </w:rPr>
      </w:pPr>
      <w:bookmarkStart w:id="957" w:name="TOC18_02_2022_17_52_44_743"/>
      <w:bookmarkStart w:id="958" w:name="TOC23_02_2022_21_19_37_741"/>
      <w:bookmarkStart w:id="959" w:name="TOC15_08_2022_16_06_13_739"/>
      <w:bookmarkStart w:id="960" w:name="TOC06_09_2022_15_41_36_738"/>
      <w:bookmarkStart w:id="961" w:name="TOC04_10_2022_16_50_01_738"/>
      <w:bookmarkStart w:id="962" w:name="TOC23_11_2022_11_32_56_739"/>
      <w:bookmarkStart w:id="963" w:name="TOC10_01_2023_14_27_52_739"/>
      <w:bookmarkEnd w:id="957"/>
      <w:bookmarkEnd w:id="958"/>
      <w:bookmarkEnd w:id="959"/>
      <w:bookmarkEnd w:id="960"/>
      <w:bookmarkEnd w:id="961"/>
      <w:bookmarkEnd w:id="962"/>
      <w:bookmarkEnd w:id="963"/>
      <w:r>
        <w:t>PART</w:t>
      </w:r>
      <w:r w:rsidR="000D50D7" w:rsidRPr="000D50D7">
        <w:t xml:space="preserve"> </w:t>
      </w:r>
      <w:r>
        <w:fldChar w:fldCharType="begin"/>
      </w:r>
      <w:r>
        <w:instrText xml:space="preserve"> SEQ Part_ \* arabic \r 1</w:instrText>
      </w:r>
      <w:r>
        <w:fldChar w:fldCharType="separate"/>
      </w:r>
      <w:r w:rsidR="000D50D7">
        <w:rPr>
          <w:noProof/>
        </w:rPr>
        <w:t>1</w:t>
      </w:r>
      <w:r>
        <w:rPr>
          <w:noProof/>
        </w:rPr>
        <w:fldChar w:fldCharType="end"/>
      </w:r>
    </w:p>
    <w:p w14:paraId="6CCB8E86" w14:textId="77777777" w:rsidR="00283174" w:rsidRPr="00356AD5" w:rsidRDefault="00283174" w:rsidP="00283174">
      <w:pPr>
        <w:pStyle w:val="PartHead"/>
      </w:pPr>
      <w:r>
        <w:t>GENERAL</w:t>
      </w:r>
      <w:r w:rsidR="000D50D7" w:rsidRPr="000D50D7">
        <w:t xml:space="preserve"> </w:t>
      </w:r>
      <w:r>
        <w:t>REQUIREMENTS</w:t>
      </w:r>
    </w:p>
    <w:p w14:paraId="5827AEED" w14:textId="77777777" w:rsidR="00283174" w:rsidRDefault="00283174" w:rsidP="00283174">
      <w:pPr>
        <w:pStyle w:val="H1"/>
      </w:pPr>
      <w:r>
        <w:t>Commencement</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p>
    <w:p w14:paraId="056EAADE" w14:textId="77777777" w:rsidR="00283174" w:rsidRDefault="000D50D7" w:rsidP="00283174">
      <w:pPr>
        <w:pStyle w:val="N1"/>
      </w:pPr>
      <w:r w:rsidRPr="000D50D7">
        <w:t> </w:t>
      </w:r>
      <w:r w:rsidR="00283174">
        <w:t>The</w:t>
      </w:r>
      <w:r w:rsidRPr="000D50D7">
        <w:t xml:space="preserve"> </w:t>
      </w:r>
      <w:r w:rsidR="00283174">
        <w:t>authorised</w:t>
      </w:r>
      <w:r w:rsidRPr="000D50D7">
        <w:t xml:space="preserve"> </w:t>
      </w:r>
      <w:r w:rsidR="00283174">
        <w:t>development</w:t>
      </w:r>
      <w:r w:rsidRPr="000D50D7">
        <w:t xml:space="preserve"> </w:t>
      </w:r>
      <w:r w:rsidR="00283174">
        <w:t>must</w:t>
      </w:r>
      <w:r w:rsidRPr="000D50D7">
        <w:t xml:space="preserve"> </w:t>
      </w:r>
      <w:r w:rsidR="00283174">
        <w:t>not</w:t>
      </w:r>
      <w:r w:rsidRPr="000D50D7">
        <w:t xml:space="preserve"> </w:t>
      </w:r>
      <w:r w:rsidR="00283174">
        <w:t>be</w:t>
      </w:r>
      <w:r w:rsidRPr="000D50D7">
        <w:t xml:space="preserve"> </w:t>
      </w:r>
      <w:r w:rsidR="00283174">
        <w:t>commenced</w:t>
      </w:r>
      <w:r w:rsidRPr="000D50D7">
        <w:t xml:space="preserve"> </w:t>
      </w:r>
      <w:r w:rsidR="00283174">
        <w:t>after</w:t>
      </w:r>
      <w:r w:rsidRPr="000D50D7">
        <w:t xml:space="preserve"> </w:t>
      </w:r>
      <w:r w:rsidR="00283174">
        <w:t>the</w:t>
      </w:r>
      <w:r w:rsidRPr="000D50D7">
        <w:t xml:space="preserve"> </w:t>
      </w:r>
      <w:r w:rsidR="00283174">
        <w:t>expiration</w:t>
      </w:r>
      <w:r w:rsidRPr="000D50D7">
        <w:t xml:space="preserve"> </w:t>
      </w:r>
      <w:r w:rsidR="00283174">
        <w:t>of</w:t>
      </w:r>
      <w:r w:rsidRPr="000D50D7">
        <w:t xml:space="preserve"> </w:t>
      </w:r>
      <w:r w:rsidR="00283174">
        <w:t>five</w:t>
      </w:r>
      <w:r w:rsidRPr="000D50D7">
        <w:t xml:space="preserve"> </w:t>
      </w:r>
      <w:r w:rsidR="00283174">
        <w:t>years</w:t>
      </w:r>
      <w:r w:rsidRPr="000D50D7">
        <w:t xml:space="preserve"> </w:t>
      </w:r>
      <w:r w:rsidR="00283174">
        <w:t>from</w:t>
      </w:r>
      <w:r w:rsidRPr="000D50D7">
        <w:t xml:space="preserve"> </w:t>
      </w:r>
      <w:r w:rsidR="00283174">
        <w:t>the</w:t>
      </w:r>
      <w:r w:rsidRPr="000D50D7">
        <w:t xml:space="preserve"> </w:t>
      </w:r>
      <w:r w:rsidR="00283174">
        <w:t>date</w:t>
      </w:r>
      <w:r w:rsidRPr="000D50D7">
        <w:t xml:space="preserve"> </w:t>
      </w:r>
      <w:r w:rsidR="00283174">
        <w:t>this</w:t>
      </w:r>
      <w:r w:rsidRPr="000D50D7">
        <w:t xml:space="preserve"> </w:t>
      </w:r>
      <w:r w:rsidR="00283174">
        <w:t>Order</w:t>
      </w:r>
      <w:r w:rsidRPr="000D50D7">
        <w:t xml:space="preserve"> </w:t>
      </w:r>
      <w:r w:rsidR="00283174">
        <w:t>comes</w:t>
      </w:r>
      <w:r w:rsidRPr="000D50D7">
        <w:t xml:space="preserve"> </w:t>
      </w:r>
      <w:r w:rsidR="00283174">
        <w:t>into</w:t>
      </w:r>
      <w:r w:rsidRPr="000D50D7">
        <w:t xml:space="preserve"> </w:t>
      </w:r>
      <w:r w:rsidR="00283174">
        <w:t>force.</w:t>
      </w:r>
    </w:p>
    <w:p w14:paraId="019DC84A" w14:textId="77777777" w:rsidR="00283174" w:rsidRDefault="00283174" w:rsidP="00283174">
      <w:pPr>
        <w:pStyle w:val="H1"/>
      </w:pPr>
      <w:r>
        <w:t>Phasing</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and</w:t>
      </w:r>
      <w:r w:rsidR="000D50D7" w:rsidRPr="000D50D7">
        <w:t xml:space="preserve"> </w:t>
      </w:r>
      <w:r>
        <w:t>date</w:t>
      </w:r>
      <w:r w:rsidR="000D50D7" w:rsidRPr="000D50D7">
        <w:t xml:space="preserve"> </w:t>
      </w:r>
      <w:r>
        <w:t>of</w:t>
      </w:r>
      <w:r w:rsidR="000D50D7" w:rsidRPr="000D50D7">
        <w:t xml:space="preserve"> </w:t>
      </w:r>
      <w:r>
        <w:t>final</w:t>
      </w:r>
      <w:r w:rsidR="000D50D7" w:rsidRPr="000D50D7">
        <w:t xml:space="preserve"> </w:t>
      </w:r>
      <w:r>
        <w:t>commissioning</w:t>
      </w:r>
    </w:p>
    <w:p w14:paraId="1D1976DB"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No</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may</w:t>
      </w:r>
      <w:r w:rsidR="000D50D7" w:rsidRPr="000D50D7">
        <w:t xml:space="preserve"> </w:t>
      </w:r>
      <w:r>
        <w:t>commence</w:t>
      </w:r>
      <w:r w:rsidR="000D50D7" w:rsidRPr="000D50D7">
        <w:t xml:space="preserve"> </w:t>
      </w:r>
      <w:r>
        <w:t>until</w:t>
      </w:r>
      <w:r w:rsidR="000D50D7" w:rsidRPr="000D50D7">
        <w:t xml:space="preserve"> </w:t>
      </w:r>
      <w:r>
        <w:t>a</w:t>
      </w:r>
      <w:r w:rsidR="000D50D7" w:rsidRPr="000D50D7">
        <w:t xml:space="preserve"> </w:t>
      </w:r>
      <w:r>
        <w:t>written</w:t>
      </w:r>
      <w:r w:rsidR="000D50D7" w:rsidRPr="000D50D7">
        <w:t xml:space="preserve"> </w:t>
      </w:r>
      <w:r>
        <w:t>scheme</w:t>
      </w:r>
      <w:r w:rsidR="000D50D7" w:rsidRPr="000D50D7">
        <w:t xml:space="preserve"> </w:t>
      </w:r>
      <w:r>
        <w:t>setting</w:t>
      </w:r>
      <w:r w:rsidR="000D50D7" w:rsidRPr="000D50D7">
        <w:t xml:space="preserve"> </w:t>
      </w:r>
      <w:r>
        <w:t>out</w:t>
      </w:r>
      <w:r w:rsidR="000D50D7" w:rsidRPr="000D50D7">
        <w:t xml:space="preserve"> </w:t>
      </w:r>
      <w:r>
        <w:t>the</w:t>
      </w:r>
      <w:r w:rsidR="000D50D7" w:rsidRPr="000D50D7">
        <w:t xml:space="preserve"> </w:t>
      </w:r>
      <w:r>
        <w:t>phase</w:t>
      </w:r>
      <w:r w:rsidR="000D50D7" w:rsidRPr="000D50D7">
        <w:t xml:space="preserve"> </w:t>
      </w:r>
      <w:r>
        <w:t>or</w:t>
      </w:r>
      <w:r w:rsidR="000D50D7" w:rsidRPr="000D50D7">
        <w:t xml:space="preserve"> </w:t>
      </w:r>
      <w:r>
        <w:t>phases</w:t>
      </w:r>
      <w:r w:rsidR="000D50D7" w:rsidRPr="000D50D7">
        <w:t xml:space="preserve"> </w:t>
      </w:r>
      <w:r>
        <w:t>of</w:t>
      </w:r>
      <w:r w:rsidR="000D50D7" w:rsidRPr="000D50D7">
        <w:t xml:space="preserve"> </w:t>
      </w:r>
      <w:r>
        <w:t>construction</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has</w:t>
      </w:r>
      <w:r w:rsidR="000D50D7" w:rsidRPr="000D50D7">
        <w:t xml:space="preserve"> </w:t>
      </w:r>
      <w:r>
        <w:t>been</w:t>
      </w:r>
      <w:r w:rsidR="000D50D7" w:rsidRPr="000D50D7">
        <w:t xml:space="preserve"> </w:t>
      </w:r>
      <w:r>
        <w:t>submitted</w:t>
      </w:r>
      <w:r w:rsidR="000D50D7" w:rsidRPr="000D50D7">
        <w:t xml:space="preserve"> </w:t>
      </w:r>
      <w:r>
        <w:t>to</w:t>
      </w:r>
      <w:r w:rsidR="000D50D7" w:rsidRPr="000D50D7">
        <w:t xml:space="preserve"> </w:t>
      </w:r>
      <w:r>
        <w:t>and</w:t>
      </w:r>
      <w:r w:rsidR="000D50D7" w:rsidRPr="000D50D7">
        <w:t xml:space="preserve"> </w:t>
      </w:r>
      <w:r>
        <w:t>approved</w:t>
      </w:r>
      <w:r w:rsidR="000D50D7" w:rsidRPr="000D50D7">
        <w:t xml:space="preserve"> </w:t>
      </w:r>
      <w:r>
        <w:t>by</w:t>
      </w:r>
      <w:r w:rsidR="000D50D7" w:rsidRPr="000D50D7">
        <w:t xml:space="preserve"> </w:t>
      </w:r>
      <w:r>
        <w:t>both</w:t>
      </w:r>
      <w:r w:rsidR="000D50D7" w:rsidRPr="000D50D7">
        <w:t xml:space="preserve"> </w:t>
      </w:r>
      <w:r>
        <w:t>relevant</w:t>
      </w:r>
      <w:r w:rsidR="000D50D7" w:rsidRPr="000D50D7">
        <w:t xml:space="preserve"> </w:t>
      </w:r>
      <w:r>
        <w:t>planning</w:t>
      </w:r>
      <w:r w:rsidR="000D50D7" w:rsidRPr="000D50D7">
        <w:t xml:space="preserve"> </w:t>
      </w:r>
      <w:r>
        <w:t>authorities.</w:t>
      </w:r>
    </w:p>
    <w:p w14:paraId="74F17D55" w14:textId="77777777" w:rsidR="00283174" w:rsidRDefault="00283174" w:rsidP="00283174">
      <w:pPr>
        <w:pStyle w:val="N2"/>
      </w:pPr>
      <w:r>
        <w:t>The</w:t>
      </w:r>
      <w:r w:rsidR="000D50D7" w:rsidRPr="000D50D7">
        <w:t xml:space="preserve"> </w:t>
      </w:r>
      <w:r>
        <w:t>scheme</w:t>
      </w:r>
      <w:r w:rsidR="000D50D7" w:rsidRPr="000D50D7">
        <w:t xml:space="preserve"> </w:t>
      </w:r>
      <w:r>
        <w:t>must</w:t>
      </w:r>
      <w:r w:rsidR="000D50D7" w:rsidRPr="000D50D7">
        <w:t xml:space="preserve"> </w:t>
      </w:r>
      <w:r>
        <w:t>be</w:t>
      </w:r>
      <w:r w:rsidR="000D50D7" w:rsidRPr="000D50D7">
        <w:t xml:space="preserve"> </w:t>
      </w:r>
      <w:r>
        <w:t>implemented</w:t>
      </w:r>
      <w:r w:rsidR="000D50D7" w:rsidRPr="000D50D7">
        <w:t xml:space="preserve"> </w:t>
      </w:r>
      <w:r>
        <w:t>as</w:t>
      </w:r>
      <w:r w:rsidR="000D50D7" w:rsidRPr="000D50D7">
        <w:t xml:space="preserve"> </w:t>
      </w:r>
      <w:r>
        <w:t>approved.</w:t>
      </w:r>
    </w:p>
    <w:p w14:paraId="6F62200C" w14:textId="77777777" w:rsidR="00AF4563" w:rsidRDefault="00AF4563" w:rsidP="00630EB1">
      <w:pPr>
        <w:pStyle w:val="N2"/>
      </w:pPr>
      <w:r>
        <w:t>Notice</w:t>
      </w:r>
      <w:r w:rsidR="000D50D7" w:rsidRPr="000D50D7">
        <w:t xml:space="preserve"> </w:t>
      </w:r>
      <w:r>
        <w:t>of</w:t>
      </w:r>
      <w:r w:rsidR="000D50D7" w:rsidRPr="000D50D7">
        <w:t xml:space="preserve"> </w:t>
      </w:r>
      <w:r>
        <w:t>the</w:t>
      </w:r>
      <w:r w:rsidR="000D50D7" w:rsidRPr="000D50D7">
        <w:t xml:space="preserve"> </w:t>
      </w:r>
      <w:r>
        <w:t>date</w:t>
      </w:r>
      <w:r w:rsidR="000D50D7" w:rsidRPr="000D50D7">
        <w:t xml:space="preserve"> </w:t>
      </w:r>
      <w:r>
        <w:t>of</w:t>
      </w:r>
      <w:r w:rsidR="000D50D7" w:rsidRPr="000D50D7">
        <w:t xml:space="preserve"> </w:t>
      </w:r>
      <w:r>
        <w:t>final</w:t>
      </w:r>
      <w:r w:rsidR="000D50D7" w:rsidRPr="000D50D7">
        <w:t xml:space="preserve"> </w:t>
      </w:r>
      <w:r>
        <w:t>commissioning</w:t>
      </w:r>
      <w:r w:rsidR="000D50D7" w:rsidRPr="000D50D7">
        <w:t xml:space="preserve"> </w:t>
      </w:r>
      <w:r>
        <w:t>with</w:t>
      </w:r>
      <w:r w:rsidR="000D50D7" w:rsidRPr="000D50D7">
        <w:t xml:space="preserve"> </w:t>
      </w:r>
      <w:r>
        <w:t>respect</w:t>
      </w:r>
      <w:r w:rsidR="000D50D7" w:rsidRPr="000D50D7">
        <w:t xml:space="preserve"> </w:t>
      </w:r>
      <w:r>
        <w:t>to</w:t>
      </w:r>
      <w:r w:rsidR="000D50D7" w:rsidRPr="000D50D7">
        <w:t xml:space="preserve"> </w:t>
      </w:r>
      <w:r>
        <w:t>the</w:t>
      </w:r>
      <w:r w:rsidR="000D50D7" w:rsidRPr="000D50D7">
        <w:t xml:space="preserve"> </w:t>
      </w:r>
      <w:r>
        <w:t>first</w:t>
      </w:r>
      <w:r w:rsidR="000D50D7" w:rsidRPr="000D50D7">
        <w:t xml:space="preserve"> </w:t>
      </w:r>
      <w:r>
        <w:t>phase</w:t>
      </w:r>
      <w:r w:rsidR="000D50D7" w:rsidRPr="000D50D7">
        <w:t xml:space="preserve"> </w:t>
      </w:r>
      <w:r>
        <w:t>of</w:t>
      </w:r>
      <w:r w:rsidR="000D50D7" w:rsidRPr="000D50D7">
        <w:t xml:space="preserve"> </w:t>
      </w:r>
      <w:r>
        <w:t>numbered</w:t>
      </w:r>
      <w:r w:rsidR="000D50D7" w:rsidRPr="000D50D7">
        <w:t xml:space="preserve"> </w:t>
      </w:r>
      <w:r>
        <w:t>work</w:t>
      </w:r>
      <w:r w:rsidR="000D50D7" w:rsidRPr="000D50D7">
        <w:t xml:space="preserve"> </w:t>
      </w:r>
      <w:r>
        <w:t>1</w:t>
      </w:r>
      <w:r w:rsidR="000D50D7" w:rsidRPr="000D50D7">
        <w:t xml:space="preserve"> </w:t>
      </w:r>
      <w:r>
        <w:t>to</w:t>
      </w:r>
      <w:r w:rsidR="000D50D7" w:rsidRPr="000D50D7">
        <w:t xml:space="preserve"> </w:t>
      </w:r>
      <w:r w:rsidR="00630EB1">
        <w:t>complete</w:t>
      </w:r>
      <w:r w:rsidR="000D50D7" w:rsidRPr="000D50D7">
        <w:t xml:space="preserve"> </w:t>
      </w:r>
      <w:r w:rsidR="00630EB1">
        <w:t>commissioning</w:t>
      </w:r>
      <w:r w:rsidR="000D50D7" w:rsidRPr="000D50D7">
        <w:t xml:space="preserve"> </w:t>
      </w:r>
      <w:r>
        <w:t>must</w:t>
      </w:r>
      <w:r w:rsidR="000D50D7" w:rsidRPr="000D50D7">
        <w:t xml:space="preserve"> </w:t>
      </w:r>
      <w:r>
        <w:t>be</w:t>
      </w:r>
      <w:r w:rsidR="000D50D7" w:rsidRPr="000D50D7">
        <w:t xml:space="preserve"> </w:t>
      </w:r>
      <w:r>
        <w:t>given</w:t>
      </w:r>
      <w:r w:rsidR="000D50D7" w:rsidRPr="000D50D7">
        <w:t xml:space="preserve"> </w:t>
      </w:r>
      <w:r>
        <w:t>to</w:t>
      </w:r>
      <w:r w:rsidR="000D50D7" w:rsidRPr="000D50D7">
        <w:t xml:space="preserve"> </w:t>
      </w:r>
      <w:r>
        <w:t>both</w:t>
      </w:r>
      <w:r w:rsidR="000D50D7" w:rsidRPr="000D50D7">
        <w:t xml:space="preserve"> </w:t>
      </w:r>
      <w:r>
        <w:t>relevant</w:t>
      </w:r>
      <w:r w:rsidR="000D50D7" w:rsidRPr="000D50D7">
        <w:t xml:space="preserve"> </w:t>
      </w:r>
      <w:r>
        <w:t>planning</w:t>
      </w:r>
      <w:r w:rsidR="000D50D7" w:rsidRPr="000D50D7">
        <w:t xml:space="preserve"> </w:t>
      </w:r>
      <w:r>
        <w:t>authorities</w:t>
      </w:r>
      <w:r w:rsidR="000D50D7" w:rsidRPr="000D50D7">
        <w:t xml:space="preserve"> </w:t>
      </w:r>
      <w:r>
        <w:t>within</w:t>
      </w:r>
      <w:r w:rsidR="000D50D7" w:rsidRPr="000D50D7">
        <w:t xml:space="preserve"> </w:t>
      </w:r>
      <w:r w:rsidR="00637881">
        <w:t>15</w:t>
      </w:r>
      <w:r w:rsidR="000D50D7" w:rsidRPr="000D50D7">
        <w:t xml:space="preserve"> </w:t>
      </w:r>
      <w:r>
        <w:t>working</w:t>
      </w:r>
      <w:r w:rsidR="000D50D7" w:rsidRPr="000D50D7">
        <w:t xml:space="preserve"> </w:t>
      </w:r>
      <w:r>
        <w:t>days</w:t>
      </w:r>
      <w:r w:rsidR="000D50D7" w:rsidRPr="000D50D7">
        <w:t xml:space="preserve"> </w:t>
      </w:r>
      <w:r>
        <w:t>of</w:t>
      </w:r>
      <w:r w:rsidR="000D50D7" w:rsidRPr="000D50D7">
        <w:t xml:space="preserve"> </w:t>
      </w:r>
      <w:r>
        <w:t>the</w:t>
      </w:r>
      <w:r w:rsidR="000D50D7" w:rsidRPr="000D50D7">
        <w:t xml:space="preserve"> </w:t>
      </w:r>
      <w:r>
        <w:t>date</w:t>
      </w:r>
      <w:r w:rsidR="000D50D7" w:rsidRPr="000D50D7">
        <w:t xml:space="preserve"> </w:t>
      </w:r>
      <w:r w:rsidR="006A7862">
        <w:t>of</w:t>
      </w:r>
      <w:r w:rsidR="000D50D7" w:rsidRPr="000D50D7">
        <w:t xml:space="preserve"> </w:t>
      </w:r>
      <w:r w:rsidR="006A7862">
        <w:t>final</w:t>
      </w:r>
      <w:r w:rsidR="000D50D7" w:rsidRPr="000D50D7">
        <w:t xml:space="preserve"> </w:t>
      </w:r>
      <w:r>
        <w:t>commissioning</w:t>
      </w:r>
      <w:r w:rsidR="000D50D7" w:rsidRPr="000D50D7">
        <w:t xml:space="preserve"> </w:t>
      </w:r>
      <w:r w:rsidR="006A7862">
        <w:t>for</w:t>
      </w:r>
      <w:r w:rsidR="000D50D7" w:rsidRPr="000D50D7">
        <w:t xml:space="preserve"> </w:t>
      </w:r>
      <w:r>
        <w:t>th</w:t>
      </w:r>
      <w:r w:rsidR="00630EB1">
        <w:t>at</w:t>
      </w:r>
      <w:r w:rsidR="000D50D7" w:rsidRPr="000D50D7">
        <w:t xml:space="preserve"> </w:t>
      </w:r>
      <w:r>
        <w:t>phase.</w:t>
      </w:r>
    </w:p>
    <w:p w14:paraId="22745FD3" w14:textId="77777777" w:rsidR="00283174" w:rsidRDefault="00283174" w:rsidP="00283174">
      <w:pPr>
        <w:pStyle w:val="H1"/>
      </w:pPr>
      <w:r>
        <w:t>Requirement</w:t>
      </w:r>
      <w:r w:rsidR="000D50D7" w:rsidRPr="000D50D7">
        <w:t xml:space="preserve"> </w:t>
      </w:r>
      <w:r>
        <w:t>for</w:t>
      </w:r>
      <w:r w:rsidR="000D50D7" w:rsidRPr="000D50D7">
        <w:t xml:space="preserve"> </w:t>
      </w:r>
      <w:r>
        <w:t>written</w:t>
      </w:r>
      <w:r w:rsidR="000D50D7" w:rsidRPr="000D50D7">
        <w:t xml:space="preserve"> </w:t>
      </w:r>
      <w:r>
        <w:t>approval</w:t>
      </w:r>
    </w:p>
    <w:p w14:paraId="658CF80B" w14:textId="77777777" w:rsidR="00283174" w:rsidRDefault="000D50D7" w:rsidP="00283174">
      <w:pPr>
        <w:pStyle w:val="N1"/>
      </w:pPr>
      <w:r w:rsidRPr="000D50D7">
        <w:t> </w:t>
      </w:r>
      <w:r w:rsidR="00283174">
        <w:t>Where</w:t>
      </w:r>
      <w:r w:rsidRPr="000D50D7">
        <w:t xml:space="preserve"> </w:t>
      </w:r>
      <w:r w:rsidR="00283174">
        <w:t>under</w:t>
      </w:r>
      <w:r w:rsidRPr="000D50D7">
        <w:t xml:space="preserve"> </w:t>
      </w:r>
      <w:r w:rsidR="00283174">
        <w:t>any</w:t>
      </w:r>
      <w:r w:rsidRPr="000D50D7">
        <w:t xml:space="preserve"> </w:t>
      </w:r>
      <w:r w:rsidR="00283174">
        <w:t>of</w:t>
      </w:r>
      <w:r w:rsidRPr="000D50D7">
        <w:t xml:space="preserve"> </w:t>
      </w:r>
      <w:r w:rsidR="00283174">
        <w:t>the</w:t>
      </w:r>
      <w:r w:rsidRPr="000D50D7">
        <w:t xml:space="preserve"> </w:t>
      </w:r>
      <w:r w:rsidR="00283174">
        <w:t>requirements</w:t>
      </w:r>
      <w:r w:rsidRPr="000D50D7">
        <w:t xml:space="preserve"> </w:t>
      </w:r>
      <w:r w:rsidR="00283174">
        <w:t>the</w:t>
      </w:r>
      <w:r w:rsidRPr="000D50D7">
        <w:t xml:space="preserve"> </w:t>
      </w:r>
      <w:r w:rsidR="00283174">
        <w:t>approval,</w:t>
      </w:r>
      <w:r w:rsidRPr="000D50D7">
        <w:t xml:space="preserve"> </w:t>
      </w:r>
      <w:r w:rsidR="00283174">
        <w:t>agreement</w:t>
      </w:r>
      <w:r w:rsidRPr="000D50D7">
        <w:t xml:space="preserve"> </w:t>
      </w:r>
      <w:r w:rsidR="00283174">
        <w:t>or</w:t>
      </w:r>
      <w:r w:rsidRPr="000D50D7">
        <w:t xml:space="preserve"> </w:t>
      </w:r>
      <w:r w:rsidR="00283174">
        <w:t>confirmation</w:t>
      </w:r>
      <w:r w:rsidRPr="000D50D7">
        <w:t xml:space="preserve"> </w:t>
      </w:r>
      <w:r w:rsidR="00283174">
        <w:t>of</w:t>
      </w:r>
      <w:r w:rsidRPr="000D50D7">
        <w:t xml:space="preserve"> </w:t>
      </w:r>
      <w:r w:rsidR="00283174">
        <w:t>both</w:t>
      </w:r>
      <w:r w:rsidRPr="000D50D7">
        <w:t xml:space="preserve"> </w:t>
      </w:r>
      <w:r w:rsidR="00283174">
        <w:t>relevant</w:t>
      </w:r>
      <w:r w:rsidRPr="000D50D7">
        <w:t xml:space="preserve"> </w:t>
      </w:r>
      <w:r w:rsidR="00283174">
        <w:t>planning</w:t>
      </w:r>
      <w:r w:rsidRPr="000D50D7">
        <w:t xml:space="preserve"> </w:t>
      </w:r>
      <w:r w:rsidR="00283174">
        <w:t>authorities</w:t>
      </w:r>
      <w:r w:rsidRPr="000D50D7">
        <w:t xml:space="preserve"> </w:t>
      </w:r>
      <w:r w:rsidR="00283174">
        <w:t>or</w:t>
      </w:r>
      <w:r w:rsidRPr="000D50D7">
        <w:t xml:space="preserve"> </w:t>
      </w:r>
      <w:r w:rsidR="00283174">
        <w:t>of</w:t>
      </w:r>
      <w:r w:rsidRPr="000D50D7">
        <w:t xml:space="preserve"> </w:t>
      </w:r>
      <w:r w:rsidR="00283174">
        <w:t>the</w:t>
      </w:r>
      <w:r w:rsidRPr="000D50D7">
        <w:t xml:space="preserve"> </w:t>
      </w:r>
      <w:r w:rsidR="00283174">
        <w:t>relevant</w:t>
      </w:r>
      <w:r w:rsidRPr="000D50D7">
        <w:t xml:space="preserve"> </w:t>
      </w:r>
      <w:r w:rsidR="00283174">
        <w:t>planning</w:t>
      </w:r>
      <w:r w:rsidRPr="000D50D7">
        <w:t xml:space="preserve"> </w:t>
      </w:r>
      <w:r w:rsidR="00283174">
        <w:t>authority</w:t>
      </w:r>
      <w:r w:rsidRPr="000D50D7">
        <w:t xml:space="preserve"> </w:t>
      </w:r>
      <w:r w:rsidR="00283174">
        <w:t>(as</w:t>
      </w:r>
      <w:r w:rsidRPr="000D50D7">
        <w:t xml:space="preserve"> </w:t>
      </w:r>
      <w:r w:rsidR="00283174">
        <w:t>applicable)</w:t>
      </w:r>
      <w:r w:rsidRPr="000D50D7">
        <w:t xml:space="preserve"> </w:t>
      </w:r>
      <w:r w:rsidR="00283174">
        <w:t>or</w:t>
      </w:r>
      <w:r w:rsidRPr="000D50D7">
        <w:t xml:space="preserve"> </w:t>
      </w:r>
      <w:r w:rsidR="00283174">
        <w:t>another</w:t>
      </w:r>
      <w:r w:rsidRPr="000D50D7">
        <w:t xml:space="preserve"> </w:t>
      </w:r>
      <w:r w:rsidR="00283174">
        <w:t>person</w:t>
      </w:r>
      <w:r w:rsidRPr="000D50D7">
        <w:t xml:space="preserve"> </w:t>
      </w:r>
      <w:r w:rsidR="00283174">
        <w:t>is</w:t>
      </w:r>
      <w:r w:rsidRPr="000D50D7">
        <w:t xml:space="preserve"> </w:t>
      </w:r>
      <w:r w:rsidR="00283174">
        <w:t>required,</w:t>
      </w:r>
      <w:r w:rsidRPr="000D50D7">
        <w:t xml:space="preserve"> </w:t>
      </w:r>
      <w:r w:rsidR="00283174">
        <w:t>that</w:t>
      </w:r>
      <w:r w:rsidRPr="000D50D7">
        <w:t xml:space="preserve"> </w:t>
      </w:r>
      <w:r w:rsidR="00283174">
        <w:t>approval,</w:t>
      </w:r>
      <w:r w:rsidRPr="000D50D7">
        <w:t xml:space="preserve"> </w:t>
      </w:r>
      <w:r w:rsidR="00283174">
        <w:t>agreement</w:t>
      </w:r>
      <w:r w:rsidRPr="000D50D7">
        <w:t xml:space="preserve"> </w:t>
      </w:r>
      <w:r w:rsidR="00283174">
        <w:t>or</w:t>
      </w:r>
      <w:r w:rsidRPr="000D50D7">
        <w:t xml:space="preserve"> </w:t>
      </w:r>
      <w:r w:rsidR="00283174">
        <w:t>confirmation</w:t>
      </w:r>
      <w:r w:rsidRPr="000D50D7">
        <w:t xml:space="preserve"> </w:t>
      </w:r>
      <w:r w:rsidR="00283174">
        <w:t>must</w:t>
      </w:r>
      <w:r w:rsidRPr="000D50D7">
        <w:t xml:space="preserve"> </w:t>
      </w:r>
      <w:r w:rsidR="00283174">
        <w:t>be</w:t>
      </w:r>
      <w:r w:rsidRPr="000D50D7">
        <w:t xml:space="preserve"> </w:t>
      </w:r>
      <w:r w:rsidR="00283174">
        <w:t>provided</w:t>
      </w:r>
      <w:r w:rsidRPr="000D50D7">
        <w:t xml:space="preserve"> </w:t>
      </w:r>
      <w:r w:rsidR="00283174">
        <w:t>in</w:t>
      </w:r>
      <w:r w:rsidRPr="000D50D7">
        <w:t xml:space="preserve"> </w:t>
      </w:r>
      <w:r w:rsidR="00283174">
        <w:t>writing.</w:t>
      </w:r>
    </w:p>
    <w:p w14:paraId="6C14A864" w14:textId="77777777" w:rsidR="00283174" w:rsidRDefault="00283174" w:rsidP="00283174">
      <w:pPr>
        <w:pStyle w:val="H1"/>
      </w:pPr>
      <w:r>
        <w:t>Approved</w:t>
      </w:r>
      <w:r w:rsidR="000D50D7" w:rsidRPr="000D50D7">
        <w:t xml:space="preserve"> </w:t>
      </w:r>
      <w:r>
        <w:t>details</w:t>
      </w:r>
      <w:r w:rsidR="000D50D7" w:rsidRPr="000D50D7">
        <w:t xml:space="preserve"> </w:t>
      </w:r>
      <w:r>
        <w:t>and</w:t>
      </w:r>
      <w:r w:rsidR="000D50D7" w:rsidRPr="000D50D7">
        <w:t xml:space="preserve"> </w:t>
      </w:r>
      <w:r>
        <w:t>amendments</w:t>
      </w:r>
      <w:r w:rsidR="000D50D7" w:rsidRPr="000D50D7">
        <w:t xml:space="preserve"> </w:t>
      </w:r>
      <w:r>
        <w:t>to</w:t>
      </w:r>
      <w:r w:rsidR="000D50D7" w:rsidRPr="000D50D7">
        <w:t xml:space="preserve"> </w:t>
      </w:r>
      <w:r>
        <w:t>them</w:t>
      </w:r>
    </w:p>
    <w:p w14:paraId="6F8D01D5" w14:textId="77777777" w:rsidR="00283174" w:rsidRDefault="00283174" w:rsidP="00283174">
      <w:pPr>
        <w:pStyle w:val="N1"/>
      </w:pPr>
      <w:r>
        <w:t>—</w:t>
      </w:r>
      <w:r>
        <w:fldChar w:fldCharType="begin"/>
      </w:r>
      <w:bookmarkStart w:id="964" w:name="_Ref94609059"/>
      <w:bookmarkEnd w:id="964"/>
      <w:r>
        <w:instrText xml:space="preserve"> LISTNUM "SEQ1" \l 2 </w:instrText>
      </w:r>
      <w:r>
        <w:fldChar w:fldCharType="end"/>
      </w:r>
      <w:r w:rsidR="000D50D7" w:rsidRPr="000D50D7">
        <w:t> </w:t>
      </w:r>
      <w:r>
        <w:t>With</w:t>
      </w:r>
      <w:r w:rsidR="000D50D7" w:rsidRPr="000D50D7">
        <w:t xml:space="preserve"> </w:t>
      </w:r>
      <w:r>
        <w:t>respect</w:t>
      </w:r>
      <w:r w:rsidR="000D50D7" w:rsidRPr="000D50D7">
        <w:t xml:space="preserve"> </w:t>
      </w:r>
      <w:r>
        <w:t>to</w:t>
      </w:r>
      <w:r w:rsidR="000D50D7" w:rsidRPr="000D50D7">
        <w:t xml:space="preserve"> </w:t>
      </w:r>
      <w:r>
        <w:t>the</w:t>
      </w:r>
      <w:r w:rsidR="000D50D7" w:rsidRPr="000D50D7">
        <w:t xml:space="preserve"> </w:t>
      </w:r>
      <w:r>
        <w:t>documents</w:t>
      </w:r>
      <w:r w:rsidR="000D50D7" w:rsidRPr="000D50D7">
        <w:t xml:space="preserve"> </w:t>
      </w:r>
      <w:r>
        <w:t>certified</w:t>
      </w:r>
      <w:r w:rsidR="000D50D7" w:rsidRPr="000D50D7">
        <w:t xml:space="preserve"> </w:t>
      </w:r>
      <w:r>
        <w:t>under</w:t>
      </w:r>
      <w:r w:rsidR="000D50D7" w:rsidRPr="000D50D7">
        <w:t xml:space="preserve"> </w:t>
      </w:r>
      <w:r>
        <w:t>article</w:t>
      </w:r>
      <w:r w:rsidR="000D50D7" w:rsidRPr="000D50D7">
        <w:t xml:space="preserve"> </w:t>
      </w:r>
      <w:r>
        <w:fldChar w:fldCharType="begin"/>
      </w:r>
      <w:r>
        <w:instrText xml:space="preserve"> REF _Ref78126118 \r \h </w:instrText>
      </w:r>
      <w:r>
        <w:fldChar w:fldCharType="separate"/>
      </w:r>
      <w:r w:rsidR="000D50D7">
        <w:t>38</w:t>
      </w:r>
      <w:r>
        <w:fldChar w:fldCharType="end"/>
      </w:r>
      <w:r w:rsidR="000D50D7" w:rsidRPr="000D50D7">
        <w:t xml:space="preserve"> </w:t>
      </w:r>
      <w:r>
        <w:t>(certification</w:t>
      </w:r>
      <w:r w:rsidR="000D50D7" w:rsidRPr="000D50D7">
        <w:t xml:space="preserve"> </w:t>
      </w:r>
      <w:r>
        <w:t>of</w:t>
      </w:r>
      <w:r w:rsidR="000D50D7" w:rsidRPr="000D50D7">
        <w:t xml:space="preserve"> </w:t>
      </w:r>
      <w:r>
        <w:t>plans</w:t>
      </w:r>
      <w:r w:rsidR="000D50D7" w:rsidRPr="000D50D7">
        <w:t xml:space="preserve"> </w:t>
      </w:r>
      <w:r>
        <w:t>and</w:t>
      </w:r>
      <w:r w:rsidR="000D50D7" w:rsidRPr="000D50D7">
        <w:t xml:space="preserve"> </w:t>
      </w:r>
      <w:r>
        <w:t>documents,</w:t>
      </w:r>
      <w:r w:rsidR="000D50D7" w:rsidRPr="000D50D7">
        <w:t xml:space="preserve"> </w:t>
      </w:r>
      <w:r>
        <w:t>etc)</w:t>
      </w:r>
      <w:r w:rsidR="000D50D7" w:rsidRPr="000D50D7">
        <w:t xml:space="preserve"> </w:t>
      </w:r>
      <w:r>
        <w:t>and</w:t>
      </w:r>
      <w:r w:rsidR="000D50D7" w:rsidRPr="000D50D7">
        <w:t xml:space="preserve"> </w:t>
      </w:r>
      <w:r>
        <w:t>any</w:t>
      </w:r>
      <w:r w:rsidR="000D50D7" w:rsidRPr="000D50D7">
        <w:t xml:space="preserve"> </w:t>
      </w:r>
      <w:r>
        <w:t>plans,</w:t>
      </w:r>
      <w:r w:rsidR="000D50D7" w:rsidRPr="000D50D7">
        <w:t xml:space="preserve"> </w:t>
      </w:r>
      <w:r>
        <w:t>details</w:t>
      </w:r>
      <w:r w:rsidR="000D50D7" w:rsidRPr="000D50D7">
        <w:t xml:space="preserve"> </w:t>
      </w:r>
      <w:r>
        <w:t>or</w:t>
      </w:r>
      <w:r w:rsidR="000D50D7" w:rsidRPr="000D50D7">
        <w:t xml:space="preserve"> </w:t>
      </w:r>
      <w:r>
        <w:t>schemes</w:t>
      </w:r>
      <w:r w:rsidR="000D50D7" w:rsidRPr="000D50D7">
        <w:t xml:space="preserve"> </w:t>
      </w:r>
      <w:r>
        <w:t>which</w:t>
      </w:r>
      <w:r w:rsidR="000D50D7" w:rsidRPr="000D50D7">
        <w:t xml:space="preserve"> </w:t>
      </w:r>
      <w:r>
        <w:t>have</w:t>
      </w:r>
      <w:r w:rsidR="000D50D7" w:rsidRPr="000D50D7">
        <w:t xml:space="preserve"> </w:t>
      </w:r>
      <w:r>
        <w:t>been</w:t>
      </w:r>
      <w:r w:rsidR="000D50D7" w:rsidRPr="000D50D7">
        <w:t xml:space="preserve"> </w:t>
      </w:r>
      <w:r>
        <w:t>approved</w:t>
      </w:r>
      <w:r w:rsidR="000D50D7" w:rsidRPr="000D50D7">
        <w:t xml:space="preserve"> </w:t>
      </w:r>
      <w:r>
        <w:t>pursuant</w:t>
      </w:r>
      <w:r w:rsidR="000D50D7" w:rsidRPr="000D50D7">
        <w:t xml:space="preserve"> </w:t>
      </w:r>
      <w:r>
        <w:t>to</w:t>
      </w:r>
      <w:r w:rsidR="000D50D7" w:rsidRPr="000D50D7">
        <w:t xml:space="preserve"> </w:t>
      </w:r>
      <w:r>
        <w:t>any</w:t>
      </w:r>
      <w:r w:rsidR="000D50D7" w:rsidRPr="000D50D7">
        <w:t xml:space="preserve"> </w:t>
      </w:r>
      <w:r>
        <w:t>requirement</w:t>
      </w:r>
      <w:r w:rsidR="000D50D7" w:rsidRPr="000D50D7">
        <w:t xml:space="preserve"> </w:t>
      </w:r>
      <w:r>
        <w:t>(together</w:t>
      </w:r>
      <w:r w:rsidR="000D50D7" w:rsidRPr="000D50D7">
        <w:t xml:space="preserve"> </w:t>
      </w:r>
      <w:r>
        <w:t>the</w:t>
      </w:r>
      <w:r w:rsidR="000D50D7" w:rsidRPr="000D50D7">
        <w:t xml:space="preserve"> </w:t>
      </w:r>
      <w:r>
        <w:t>“Approved</w:t>
      </w:r>
      <w:r w:rsidR="000D50D7" w:rsidRPr="000D50D7">
        <w:t xml:space="preserve"> </w:t>
      </w:r>
      <w:r>
        <w:t>Documents,</w:t>
      </w:r>
      <w:r w:rsidR="000D50D7" w:rsidRPr="000D50D7">
        <w:t xml:space="preserve"> </w:t>
      </w:r>
      <w:r>
        <w:t>Plans,</w:t>
      </w:r>
      <w:r w:rsidR="000D50D7" w:rsidRPr="000D50D7">
        <w:t xml:space="preserve"> </w:t>
      </w:r>
      <w:r>
        <w:t>Details</w:t>
      </w:r>
      <w:r w:rsidR="000D50D7" w:rsidRPr="000D50D7">
        <w:t xml:space="preserve"> </w:t>
      </w:r>
      <w:r>
        <w:t>or</w:t>
      </w:r>
      <w:r w:rsidR="000D50D7" w:rsidRPr="000D50D7">
        <w:t xml:space="preserve"> </w:t>
      </w:r>
      <w:r>
        <w:t>Schemes”),</w:t>
      </w:r>
      <w:r w:rsidR="000D50D7" w:rsidRPr="000D50D7">
        <w:t xml:space="preserve"> </w:t>
      </w:r>
      <w:r>
        <w:t>the</w:t>
      </w:r>
      <w:r w:rsidR="000D50D7" w:rsidRPr="000D50D7">
        <w:t xml:space="preserve"> </w:t>
      </w:r>
      <w:r>
        <w:t>undertaker</w:t>
      </w:r>
      <w:r w:rsidR="000D50D7" w:rsidRPr="000D50D7">
        <w:t xml:space="preserve"> </w:t>
      </w:r>
      <w:r>
        <w:t>may</w:t>
      </w:r>
      <w:r w:rsidR="000D50D7" w:rsidRPr="000D50D7">
        <w:t xml:space="preserve"> </w:t>
      </w:r>
      <w:r>
        <w:t>submit</w:t>
      </w:r>
      <w:r w:rsidR="000D50D7" w:rsidRPr="000D50D7">
        <w:t xml:space="preserve"> </w:t>
      </w:r>
      <w:r>
        <w:t>to</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or</w:t>
      </w:r>
      <w:r w:rsidR="000D50D7" w:rsidRPr="000D50D7">
        <w:t xml:space="preserve"> </w:t>
      </w:r>
      <w:r>
        <w:t>both</w:t>
      </w:r>
      <w:r w:rsidR="000D50D7" w:rsidRPr="000D50D7">
        <w:t xml:space="preserve"> </w:t>
      </w:r>
      <w:r>
        <w:t>relevant</w:t>
      </w:r>
      <w:r w:rsidR="000D50D7" w:rsidRPr="000D50D7">
        <w:t xml:space="preserve"> </w:t>
      </w:r>
      <w:r>
        <w:t>planning</w:t>
      </w:r>
      <w:r w:rsidR="000D50D7" w:rsidRPr="000D50D7">
        <w:t xml:space="preserve"> </w:t>
      </w:r>
      <w:r>
        <w:t>authorities</w:t>
      </w:r>
      <w:r w:rsidR="000D50D7" w:rsidRPr="000D50D7">
        <w:t xml:space="preserve"> </w:t>
      </w:r>
      <w:r>
        <w:t>(as</w:t>
      </w:r>
      <w:r w:rsidR="000D50D7" w:rsidRPr="000D50D7">
        <w:t xml:space="preserve"> </w:t>
      </w:r>
      <w:r>
        <w:t>applicable)</w:t>
      </w:r>
      <w:r w:rsidR="000D50D7" w:rsidRPr="000D50D7">
        <w:t xml:space="preserve"> </w:t>
      </w:r>
      <w:r>
        <w:t>for</w:t>
      </w:r>
      <w:r w:rsidR="000D50D7" w:rsidRPr="000D50D7">
        <w:t xml:space="preserve"> </w:t>
      </w:r>
      <w:r>
        <w:t>approval</w:t>
      </w:r>
      <w:r w:rsidR="000D50D7" w:rsidRPr="000D50D7">
        <w:t xml:space="preserve"> </w:t>
      </w:r>
      <w:r>
        <w:t>any</w:t>
      </w:r>
      <w:r w:rsidR="000D50D7" w:rsidRPr="000D50D7">
        <w:t xml:space="preserve"> </w:t>
      </w:r>
      <w:r>
        <w:t>amendments</w:t>
      </w:r>
      <w:r w:rsidR="000D50D7" w:rsidRPr="000D50D7">
        <w:t xml:space="preserve"> </w:t>
      </w:r>
      <w:r>
        <w:t>to</w:t>
      </w:r>
      <w:r w:rsidR="000D50D7" w:rsidRPr="000D50D7">
        <w:t xml:space="preserve"> </w:t>
      </w:r>
      <w:r>
        <w:t>any</w:t>
      </w:r>
      <w:r w:rsidR="000D50D7" w:rsidRPr="000D50D7">
        <w:t xml:space="preserve"> </w:t>
      </w:r>
      <w:r>
        <w:t>of</w:t>
      </w:r>
      <w:r w:rsidR="000D50D7" w:rsidRPr="000D50D7">
        <w:t xml:space="preserve"> </w:t>
      </w:r>
      <w:r>
        <w:t>the</w:t>
      </w:r>
      <w:r w:rsidR="000D50D7" w:rsidRPr="000D50D7">
        <w:t xml:space="preserve"> </w:t>
      </w:r>
      <w:r>
        <w:t>Approved</w:t>
      </w:r>
      <w:r w:rsidR="000D50D7" w:rsidRPr="000D50D7">
        <w:t xml:space="preserve"> </w:t>
      </w:r>
      <w:r>
        <w:t>Documents,</w:t>
      </w:r>
      <w:r w:rsidR="000D50D7" w:rsidRPr="000D50D7">
        <w:t xml:space="preserve"> </w:t>
      </w:r>
      <w:r>
        <w:t>Plans,</w:t>
      </w:r>
      <w:r w:rsidR="000D50D7" w:rsidRPr="000D50D7">
        <w:t xml:space="preserve"> </w:t>
      </w:r>
      <w:r>
        <w:t>Details</w:t>
      </w:r>
      <w:r w:rsidR="000D50D7" w:rsidRPr="000D50D7">
        <w:t xml:space="preserve"> </w:t>
      </w:r>
      <w:r>
        <w:t>or</w:t>
      </w:r>
      <w:r w:rsidR="000D50D7" w:rsidRPr="000D50D7">
        <w:t xml:space="preserve"> </w:t>
      </w:r>
      <w:r>
        <w:t>Schemes</w:t>
      </w:r>
      <w:r w:rsidR="000D50D7" w:rsidRPr="000D50D7">
        <w:t xml:space="preserve"> </w:t>
      </w:r>
      <w:r>
        <w:t>and,</w:t>
      </w:r>
      <w:r w:rsidR="000D50D7" w:rsidRPr="000D50D7">
        <w:t xml:space="preserve"> </w:t>
      </w:r>
      <w:r>
        <w:t>following</w:t>
      </w:r>
      <w:r w:rsidR="000D50D7" w:rsidRPr="000D50D7">
        <w:t xml:space="preserve"> </w:t>
      </w:r>
      <w:r>
        <w:t>approval</w:t>
      </w:r>
      <w:r w:rsidR="000D50D7" w:rsidRPr="000D50D7">
        <w:t xml:space="preserve"> </w:t>
      </w:r>
      <w:r>
        <w:t>by</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or</w:t>
      </w:r>
      <w:r w:rsidR="000D50D7" w:rsidRPr="000D50D7">
        <w:t xml:space="preserve"> </w:t>
      </w:r>
      <w:r>
        <w:t>both</w:t>
      </w:r>
      <w:r w:rsidR="000D50D7" w:rsidRPr="000D50D7">
        <w:t xml:space="preserve"> </w:t>
      </w:r>
      <w:r>
        <w:t>relevant</w:t>
      </w:r>
      <w:r w:rsidR="000D50D7" w:rsidRPr="000D50D7">
        <w:t xml:space="preserve"> </w:t>
      </w:r>
      <w:r>
        <w:t>planning</w:t>
      </w:r>
      <w:r w:rsidR="000D50D7" w:rsidRPr="000D50D7">
        <w:t xml:space="preserve"> </w:t>
      </w:r>
      <w:r>
        <w:t>authorities</w:t>
      </w:r>
      <w:r w:rsidR="000D50D7" w:rsidRPr="000D50D7">
        <w:t xml:space="preserve"> </w:t>
      </w:r>
      <w:r>
        <w:t>(as</w:t>
      </w:r>
      <w:r w:rsidR="000D50D7" w:rsidRPr="000D50D7">
        <w:t xml:space="preserve"> </w:t>
      </w:r>
      <w:r>
        <w:t>applicable),</w:t>
      </w:r>
      <w:r w:rsidR="000D50D7" w:rsidRPr="000D50D7">
        <w:t xml:space="preserve"> </w:t>
      </w:r>
      <w:r>
        <w:t>the</w:t>
      </w:r>
      <w:r w:rsidR="000D50D7" w:rsidRPr="000D50D7">
        <w:t xml:space="preserve"> </w:t>
      </w:r>
      <w:r>
        <w:t>relevant</w:t>
      </w:r>
      <w:r w:rsidR="000D50D7" w:rsidRPr="000D50D7">
        <w:t xml:space="preserve"> </w:t>
      </w:r>
      <w:r>
        <w:t>Approved</w:t>
      </w:r>
      <w:r w:rsidR="000D50D7" w:rsidRPr="000D50D7">
        <w:t xml:space="preserve"> </w:t>
      </w:r>
      <w:r>
        <w:t>Documents,</w:t>
      </w:r>
      <w:r w:rsidR="000D50D7" w:rsidRPr="000D50D7">
        <w:t xml:space="preserve"> </w:t>
      </w:r>
      <w:r>
        <w:t>Plans,</w:t>
      </w:r>
      <w:r w:rsidR="000D50D7" w:rsidRPr="000D50D7">
        <w:t xml:space="preserve"> </w:t>
      </w:r>
      <w:r>
        <w:t>Details</w:t>
      </w:r>
      <w:r w:rsidR="000D50D7" w:rsidRPr="000D50D7">
        <w:t xml:space="preserve"> </w:t>
      </w:r>
      <w:r>
        <w:t>or</w:t>
      </w:r>
      <w:r w:rsidR="000D50D7" w:rsidRPr="000D50D7">
        <w:t xml:space="preserve"> </w:t>
      </w:r>
      <w:r>
        <w:t>Schemes</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taken</w:t>
      </w:r>
      <w:r w:rsidR="000D50D7" w:rsidRPr="000D50D7">
        <w:t xml:space="preserve"> </w:t>
      </w:r>
      <w:r>
        <w:t>to</w:t>
      </w:r>
      <w:r w:rsidR="000D50D7" w:rsidRPr="000D50D7">
        <w:t xml:space="preserve"> </w:t>
      </w:r>
      <w:r>
        <w:t>include</w:t>
      </w:r>
      <w:r w:rsidR="000D50D7" w:rsidRPr="000D50D7">
        <w:t xml:space="preserve"> </w:t>
      </w:r>
      <w:r>
        <w:t>the</w:t>
      </w:r>
      <w:r w:rsidR="000D50D7" w:rsidRPr="000D50D7">
        <w:t xml:space="preserve"> </w:t>
      </w:r>
      <w:r>
        <w:t>amendments</w:t>
      </w:r>
      <w:r w:rsidR="000D50D7" w:rsidRPr="000D50D7">
        <w:t xml:space="preserve"> </w:t>
      </w:r>
      <w:r>
        <w:t>as</w:t>
      </w:r>
      <w:r w:rsidR="000D50D7" w:rsidRPr="000D50D7">
        <w:t xml:space="preserve"> </w:t>
      </w:r>
      <w:r>
        <w:t>so</w:t>
      </w:r>
      <w:r w:rsidR="000D50D7" w:rsidRPr="000D50D7">
        <w:t xml:space="preserve"> </w:t>
      </w:r>
      <w:r>
        <w:t>approved</w:t>
      </w:r>
      <w:r w:rsidR="000D50D7" w:rsidRPr="000D50D7">
        <w:t xml:space="preserve"> </w:t>
      </w:r>
      <w:r>
        <w:t>pursuant</w:t>
      </w:r>
      <w:r w:rsidR="000D50D7" w:rsidRPr="000D50D7">
        <w:t xml:space="preserve"> </w:t>
      </w:r>
      <w:r>
        <w:t>to</w:t>
      </w:r>
      <w:r w:rsidR="000D50D7" w:rsidRPr="000D50D7">
        <w:t xml:space="preserve"> </w:t>
      </w:r>
      <w:r>
        <w:t>this</w:t>
      </w:r>
      <w:r w:rsidR="000D50D7" w:rsidRPr="000D50D7">
        <w:t xml:space="preserve"> </w:t>
      </w:r>
      <w:r>
        <w:t>paragraph.</w:t>
      </w:r>
    </w:p>
    <w:p w14:paraId="0F8C2BD0" w14:textId="77777777" w:rsidR="00283174" w:rsidRDefault="00283174" w:rsidP="00283174">
      <w:pPr>
        <w:pStyle w:val="N2"/>
      </w:pPr>
      <w:r>
        <w:t>Approval</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_Ref94609059 \r \h </w:instrText>
      </w:r>
      <w:r>
        <w:fldChar w:fldCharType="separate"/>
      </w:r>
      <w:r w:rsidR="000D50D7">
        <w:t>(1)</w:t>
      </w:r>
      <w:r>
        <w:fldChar w:fldCharType="end"/>
      </w:r>
      <w:r w:rsidR="000D50D7" w:rsidRPr="000D50D7">
        <w:t xml:space="preserve"> </w:t>
      </w:r>
      <w:r>
        <w:t>for</w:t>
      </w:r>
      <w:r w:rsidR="000D50D7" w:rsidRPr="000D50D7">
        <w:t xml:space="preserve"> </w:t>
      </w:r>
      <w:r>
        <w:t>the</w:t>
      </w:r>
      <w:r w:rsidR="000D50D7" w:rsidRPr="000D50D7">
        <w:t xml:space="preserve"> </w:t>
      </w:r>
      <w:r>
        <w:t>amendments</w:t>
      </w:r>
      <w:r w:rsidR="000D50D7" w:rsidRPr="000D50D7">
        <w:t xml:space="preserve"> </w:t>
      </w:r>
      <w:r>
        <w:t>to</w:t>
      </w:r>
      <w:r w:rsidR="000D50D7" w:rsidRPr="000D50D7">
        <w:t xml:space="preserve"> </w:t>
      </w:r>
      <w:r>
        <w:t>any</w:t>
      </w:r>
      <w:r w:rsidR="000D50D7" w:rsidRPr="000D50D7">
        <w:t xml:space="preserve"> </w:t>
      </w:r>
      <w:r>
        <w:t>of</w:t>
      </w:r>
      <w:r w:rsidR="000D50D7" w:rsidRPr="000D50D7">
        <w:t xml:space="preserve"> </w:t>
      </w:r>
      <w:r>
        <w:t>the</w:t>
      </w:r>
      <w:r w:rsidR="000D50D7" w:rsidRPr="000D50D7">
        <w:t xml:space="preserve"> </w:t>
      </w:r>
      <w:r>
        <w:t>Approved</w:t>
      </w:r>
      <w:r w:rsidR="000D50D7" w:rsidRPr="000D50D7">
        <w:t xml:space="preserve"> </w:t>
      </w:r>
      <w:r>
        <w:t>Documents,</w:t>
      </w:r>
      <w:r w:rsidR="000D50D7" w:rsidRPr="000D50D7">
        <w:t xml:space="preserve"> </w:t>
      </w:r>
      <w:r>
        <w:t>Plans,</w:t>
      </w:r>
      <w:r w:rsidR="000D50D7" w:rsidRPr="000D50D7">
        <w:t xml:space="preserve"> </w:t>
      </w:r>
      <w:r>
        <w:t>Details</w:t>
      </w:r>
      <w:r w:rsidR="000D50D7" w:rsidRPr="000D50D7">
        <w:t xml:space="preserve"> </w:t>
      </w:r>
      <w:r>
        <w:t>or</w:t>
      </w:r>
      <w:r w:rsidR="000D50D7" w:rsidRPr="000D50D7">
        <w:t xml:space="preserve"> </w:t>
      </w:r>
      <w:r>
        <w:t>Schemes</w:t>
      </w:r>
      <w:r w:rsidR="000D50D7" w:rsidRPr="000D50D7">
        <w:t xml:space="preserve"> </w:t>
      </w:r>
      <w:r>
        <w:t>must</w:t>
      </w:r>
      <w:r w:rsidR="000D50D7" w:rsidRPr="000D50D7">
        <w:t xml:space="preserve"> </w:t>
      </w:r>
      <w:r>
        <w:t>not</w:t>
      </w:r>
      <w:r w:rsidR="000D50D7" w:rsidRPr="000D50D7">
        <w:t xml:space="preserve"> </w:t>
      </w:r>
      <w:r>
        <w:t>be</w:t>
      </w:r>
      <w:r w:rsidR="000D50D7" w:rsidRPr="000D50D7">
        <w:t xml:space="preserve"> </w:t>
      </w:r>
      <w:r>
        <w:t>given</w:t>
      </w:r>
      <w:r w:rsidR="000D50D7" w:rsidRPr="000D50D7">
        <w:t xml:space="preserve"> </w:t>
      </w:r>
      <w:r>
        <w:t>except</w:t>
      </w:r>
      <w:r w:rsidR="000D50D7" w:rsidRPr="000D50D7">
        <w:t xml:space="preserve"> </w:t>
      </w:r>
      <w:r>
        <w:t>where</w:t>
      </w:r>
      <w:r w:rsidR="000D50D7" w:rsidRPr="000D50D7">
        <w:t xml:space="preserve"> </w:t>
      </w:r>
      <w:r>
        <w:t>it</w:t>
      </w:r>
      <w:r w:rsidR="000D50D7" w:rsidRPr="000D50D7">
        <w:t xml:space="preserve"> </w:t>
      </w:r>
      <w:r>
        <w:t>has</w:t>
      </w:r>
      <w:r w:rsidR="000D50D7" w:rsidRPr="000D50D7">
        <w:t xml:space="preserve"> </w:t>
      </w:r>
      <w:r>
        <w:t>been</w:t>
      </w:r>
      <w:r w:rsidR="000D50D7" w:rsidRPr="000D50D7">
        <w:t xml:space="preserve"> </w:t>
      </w:r>
      <w:r>
        <w:t>demonstrated</w:t>
      </w:r>
      <w:r w:rsidR="000D50D7" w:rsidRPr="000D50D7">
        <w:t xml:space="preserve"> </w:t>
      </w:r>
      <w:r>
        <w:t>to</w:t>
      </w:r>
      <w:r w:rsidR="000D50D7" w:rsidRPr="000D50D7">
        <w:t xml:space="preserve"> </w:t>
      </w:r>
      <w:r>
        <w:t>the</w:t>
      </w:r>
      <w:r w:rsidR="000D50D7" w:rsidRPr="000D50D7">
        <w:t xml:space="preserve"> </w:t>
      </w:r>
      <w:r>
        <w:t>satisfaction</w:t>
      </w:r>
      <w:r w:rsidR="000D50D7" w:rsidRPr="000D50D7">
        <w:t xml:space="preserve"> </w:t>
      </w:r>
      <w:r>
        <w:t>of</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or</w:t>
      </w:r>
      <w:r w:rsidR="000D50D7" w:rsidRPr="000D50D7">
        <w:t xml:space="preserve"> </w:t>
      </w:r>
      <w:r>
        <w:t>both</w:t>
      </w:r>
      <w:r w:rsidR="000D50D7" w:rsidRPr="000D50D7">
        <w:t xml:space="preserve"> </w:t>
      </w:r>
      <w:r>
        <w:t>relevant</w:t>
      </w:r>
      <w:r w:rsidR="000D50D7" w:rsidRPr="000D50D7">
        <w:t xml:space="preserve"> </w:t>
      </w:r>
      <w:r>
        <w:t>planning</w:t>
      </w:r>
      <w:r w:rsidR="000D50D7" w:rsidRPr="000D50D7">
        <w:t xml:space="preserve"> </w:t>
      </w:r>
      <w:r>
        <w:t>authorities</w:t>
      </w:r>
      <w:r w:rsidR="000D50D7" w:rsidRPr="000D50D7">
        <w:t xml:space="preserve"> </w:t>
      </w:r>
      <w:r>
        <w:t>(as</w:t>
      </w:r>
      <w:r w:rsidR="000D50D7" w:rsidRPr="000D50D7">
        <w:t xml:space="preserve"> </w:t>
      </w:r>
      <w:r>
        <w:t>applicable)</w:t>
      </w:r>
      <w:r w:rsidR="000D50D7" w:rsidRPr="000D50D7">
        <w:t xml:space="preserve"> </w:t>
      </w:r>
      <w:r>
        <w:t>that</w:t>
      </w:r>
      <w:r w:rsidR="000D50D7" w:rsidRPr="000D50D7">
        <w:t xml:space="preserve"> </w:t>
      </w:r>
      <w:r>
        <w:t>the</w:t>
      </w:r>
      <w:r w:rsidR="000D50D7" w:rsidRPr="000D50D7">
        <w:t xml:space="preserve"> </w:t>
      </w:r>
      <w:r>
        <w:t>subject</w:t>
      </w:r>
      <w:r w:rsidR="000D50D7" w:rsidRPr="000D50D7">
        <w:t xml:space="preserve"> </w:t>
      </w:r>
      <w:r>
        <w:t>matter</w:t>
      </w:r>
      <w:r w:rsidR="000D50D7" w:rsidRPr="000D50D7">
        <w:t xml:space="preserve"> </w:t>
      </w:r>
      <w:r>
        <w:t>of</w:t>
      </w:r>
      <w:r w:rsidR="000D50D7" w:rsidRPr="000D50D7">
        <w:t xml:space="preserve"> </w:t>
      </w:r>
      <w:r>
        <w:t>the</w:t>
      </w:r>
      <w:r w:rsidR="000D50D7" w:rsidRPr="000D50D7">
        <w:t xml:space="preserve"> </w:t>
      </w:r>
      <w:r>
        <w:t>approval</w:t>
      </w:r>
      <w:r w:rsidR="000D50D7" w:rsidRPr="000D50D7">
        <w:t xml:space="preserve"> </w:t>
      </w:r>
      <w:r>
        <w:t>sought</w:t>
      </w:r>
      <w:r w:rsidR="000D50D7" w:rsidRPr="000D50D7">
        <w:t xml:space="preserve"> </w:t>
      </w:r>
      <w:r>
        <w:t>is</w:t>
      </w:r>
      <w:r w:rsidR="000D50D7" w:rsidRPr="000D50D7">
        <w:t xml:space="preserve"> </w:t>
      </w:r>
      <w:r>
        <w:t>unlikely</w:t>
      </w:r>
      <w:r w:rsidR="000D50D7" w:rsidRPr="000D50D7">
        <w:t xml:space="preserve"> </w:t>
      </w:r>
      <w:r>
        <w:t>to</w:t>
      </w:r>
      <w:r w:rsidR="000D50D7" w:rsidRPr="000D50D7">
        <w:t xml:space="preserve"> </w:t>
      </w:r>
      <w:r>
        <w:t>give</w:t>
      </w:r>
      <w:r w:rsidR="000D50D7" w:rsidRPr="000D50D7">
        <w:t xml:space="preserve"> </w:t>
      </w:r>
      <w:r>
        <w:t>rise</w:t>
      </w:r>
      <w:r w:rsidR="000D50D7" w:rsidRPr="000D50D7">
        <w:t xml:space="preserve"> </w:t>
      </w:r>
      <w:r>
        <w:t>to</w:t>
      </w:r>
      <w:r w:rsidR="000D50D7" w:rsidRPr="000D50D7">
        <w:t xml:space="preserve"> </w:t>
      </w:r>
      <w:r>
        <w:t>any</w:t>
      </w:r>
      <w:r w:rsidR="000D50D7" w:rsidRPr="000D50D7">
        <w:t xml:space="preserve"> </w:t>
      </w:r>
      <w:r>
        <w:t>materially</w:t>
      </w:r>
      <w:r w:rsidR="000D50D7" w:rsidRPr="000D50D7">
        <w:t xml:space="preserve"> </w:t>
      </w:r>
      <w:r>
        <w:t>new</w:t>
      </w:r>
      <w:r w:rsidR="000D50D7" w:rsidRPr="000D50D7">
        <w:t xml:space="preserve"> </w:t>
      </w:r>
      <w:r>
        <w:t>or</w:t>
      </w:r>
      <w:r w:rsidR="000D50D7" w:rsidRPr="000D50D7">
        <w:t xml:space="preserve"> </w:t>
      </w:r>
      <w:r>
        <w:t>materially</w:t>
      </w:r>
      <w:r w:rsidR="000D50D7" w:rsidRPr="000D50D7">
        <w:t xml:space="preserve"> </w:t>
      </w:r>
      <w:r>
        <w:t>different</w:t>
      </w:r>
      <w:r w:rsidR="000D50D7" w:rsidRPr="000D50D7">
        <w:t xml:space="preserve"> </w:t>
      </w:r>
      <w:r>
        <w:t>environmental</w:t>
      </w:r>
      <w:r w:rsidR="000D50D7" w:rsidRPr="000D50D7">
        <w:t xml:space="preserve"> </w:t>
      </w:r>
      <w:r>
        <w:t>effects</w:t>
      </w:r>
      <w:r w:rsidR="000D50D7" w:rsidRPr="000D50D7">
        <w:t xml:space="preserve"> </w:t>
      </w:r>
      <w:r>
        <w:t>from</w:t>
      </w:r>
      <w:r w:rsidR="000D50D7" w:rsidRPr="000D50D7">
        <w:t xml:space="preserve"> </w:t>
      </w:r>
      <w:r>
        <w:t>those</w:t>
      </w:r>
      <w:r w:rsidR="000D50D7" w:rsidRPr="000D50D7">
        <w:t xml:space="preserve"> </w:t>
      </w:r>
      <w:r>
        <w:t>assessed</w:t>
      </w:r>
      <w:r w:rsidR="000D50D7" w:rsidRPr="000D50D7">
        <w:t xml:space="preserve"> </w:t>
      </w:r>
      <w:r>
        <w:t>in</w:t>
      </w:r>
      <w:r w:rsidR="000D50D7" w:rsidRPr="000D50D7">
        <w:t xml:space="preserve"> </w:t>
      </w:r>
      <w:r>
        <w:t>the</w:t>
      </w:r>
      <w:r w:rsidR="000D50D7" w:rsidRPr="000D50D7">
        <w:t xml:space="preserve"> </w:t>
      </w:r>
      <w:r>
        <w:t>environmental</w:t>
      </w:r>
      <w:r w:rsidR="000D50D7" w:rsidRPr="000D50D7">
        <w:t xml:space="preserve"> </w:t>
      </w:r>
      <w:r>
        <w:t>statement.</w:t>
      </w:r>
    </w:p>
    <w:p w14:paraId="0F797F8A" w14:textId="77777777" w:rsidR="00283174" w:rsidRDefault="00283174" w:rsidP="00283174">
      <w:pPr>
        <w:pStyle w:val="H1"/>
      </w:pPr>
      <w:r>
        <w:lastRenderedPageBreak/>
        <w:t>Community</w:t>
      </w:r>
      <w:r w:rsidR="000D50D7" w:rsidRPr="000D50D7">
        <w:t xml:space="preserve"> </w:t>
      </w:r>
      <w:r>
        <w:t>liaison</w:t>
      </w:r>
      <w:r w:rsidR="000D50D7" w:rsidRPr="000D50D7">
        <w:t xml:space="preserve"> </w:t>
      </w:r>
      <w:r>
        <w:t>group</w:t>
      </w:r>
    </w:p>
    <w:p w14:paraId="431E94B8" w14:textId="77777777" w:rsidR="00283174" w:rsidRDefault="00283174" w:rsidP="00283174">
      <w:pPr>
        <w:pStyle w:val="N1"/>
      </w:pPr>
      <w:r>
        <w:t>—</w:t>
      </w:r>
      <w:r>
        <w:fldChar w:fldCharType="begin"/>
      </w:r>
      <w:bookmarkStart w:id="965" w:name="_Ref111550085"/>
      <w:bookmarkEnd w:id="965"/>
      <w:r>
        <w:instrText xml:space="preserve"> LISTNUM "SEQ1" \l 2 </w:instrText>
      </w:r>
      <w:r>
        <w:fldChar w:fldCharType="end"/>
      </w:r>
      <w:r w:rsidR="000D50D7" w:rsidRPr="000D50D7">
        <w:t> </w:t>
      </w:r>
      <w:r w:rsidRPr="00FC5309">
        <w:t>Prior</w:t>
      </w:r>
      <w:r w:rsidR="000D50D7" w:rsidRPr="000D50D7">
        <w:t xml:space="preserve"> </w:t>
      </w:r>
      <w:r w:rsidRPr="00FC5309">
        <w:t>to</w:t>
      </w:r>
      <w:r w:rsidR="000D50D7" w:rsidRPr="000D50D7">
        <w:t xml:space="preserve"> </w:t>
      </w:r>
      <w:r w:rsidRPr="00FC5309">
        <w:t>the</w:t>
      </w:r>
      <w:r w:rsidR="000D50D7" w:rsidRPr="000D50D7">
        <w:t xml:space="preserve"> </w:t>
      </w:r>
      <w:r w:rsidRPr="00FC5309">
        <w:t>commencement</w:t>
      </w:r>
      <w:r w:rsidR="000D50D7" w:rsidRPr="000D50D7">
        <w:t xml:space="preserve"> </w:t>
      </w:r>
      <w:r w:rsidRPr="00FC5309">
        <w:t>of</w:t>
      </w:r>
      <w:r w:rsidR="000D50D7" w:rsidRPr="000D50D7">
        <w:t xml:space="preserve"> </w:t>
      </w:r>
      <w:r w:rsidRPr="00FC5309">
        <w:t>the</w:t>
      </w:r>
      <w:r w:rsidR="000D50D7" w:rsidRPr="000D50D7">
        <w:t xml:space="preserve"> </w:t>
      </w:r>
      <w:r w:rsidRPr="00FC5309">
        <w:t>authorised</w:t>
      </w:r>
      <w:r w:rsidR="000D50D7" w:rsidRPr="000D50D7">
        <w:t xml:space="preserve"> </w:t>
      </w:r>
      <w:r w:rsidRPr="00FC5309">
        <w:t>development</w:t>
      </w:r>
      <w:r w:rsidR="000D50D7" w:rsidRPr="000D50D7">
        <w:t xml:space="preserve"> </w:t>
      </w:r>
      <w:r w:rsidRPr="00FC5309">
        <w:t>the</w:t>
      </w:r>
      <w:r w:rsidR="000D50D7" w:rsidRPr="000D50D7">
        <w:t xml:space="preserve"> </w:t>
      </w:r>
      <w:r w:rsidRPr="00FC5309">
        <w:t>undertaker</w:t>
      </w:r>
      <w:r w:rsidR="000D50D7" w:rsidRPr="000D50D7">
        <w:t xml:space="preserve"> </w:t>
      </w:r>
      <w:r w:rsidRPr="00FC5309">
        <w:t>must</w:t>
      </w:r>
      <w:r w:rsidR="000D50D7" w:rsidRPr="000D50D7">
        <w:t xml:space="preserve"> </w:t>
      </w:r>
      <w:r w:rsidRPr="00FC5309">
        <w:t>submit</w:t>
      </w:r>
      <w:r w:rsidR="000D50D7" w:rsidRPr="000D50D7">
        <w:t xml:space="preserve"> </w:t>
      </w:r>
      <w:r w:rsidRPr="00FC5309">
        <w:t>to</w:t>
      </w:r>
      <w:r w:rsidR="000D50D7" w:rsidRPr="000D50D7">
        <w:t xml:space="preserve"> </w:t>
      </w:r>
      <w:r w:rsidRPr="00FC5309">
        <w:t>both</w:t>
      </w:r>
      <w:r w:rsidR="000D50D7" w:rsidRPr="000D50D7">
        <w:t xml:space="preserve"> </w:t>
      </w:r>
      <w:r w:rsidRPr="00FC5309">
        <w:t>relevant</w:t>
      </w:r>
      <w:r w:rsidR="000D50D7" w:rsidRPr="000D50D7">
        <w:t xml:space="preserve"> </w:t>
      </w:r>
      <w:r w:rsidRPr="00FC5309">
        <w:t>planning</w:t>
      </w:r>
      <w:r w:rsidR="000D50D7" w:rsidRPr="000D50D7">
        <w:t xml:space="preserve"> </w:t>
      </w:r>
      <w:r w:rsidRPr="00FC5309">
        <w:t>authorities</w:t>
      </w:r>
      <w:r w:rsidR="000D50D7" w:rsidRPr="000D50D7">
        <w:t xml:space="preserve"> </w:t>
      </w:r>
      <w:r w:rsidRPr="00FC5309">
        <w:t>for</w:t>
      </w:r>
      <w:r w:rsidR="000D50D7" w:rsidRPr="000D50D7">
        <w:t xml:space="preserve"> </w:t>
      </w:r>
      <w:r w:rsidRPr="00FC5309">
        <w:t>approval</w:t>
      </w:r>
      <w:r w:rsidR="000D50D7" w:rsidRPr="000D50D7">
        <w:t xml:space="preserve"> </w:t>
      </w:r>
      <w:r w:rsidRPr="00FC5309">
        <w:t>the</w:t>
      </w:r>
      <w:r w:rsidR="000D50D7" w:rsidRPr="000D50D7">
        <w:t xml:space="preserve"> </w:t>
      </w:r>
      <w:r w:rsidRPr="00FC5309">
        <w:t>terms</w:t>
      </w:r>
      <w:r w:rsidR="000D50D7" w:rsidRPr="000D50D7">
        <w:t xml:space="preserve"> </w:t>
      </w:r>
      <w:r w:rsidRPr="00FC5309">
        <w:t>of</w:t>
      </w:r>
      <w:r w:rsidR="000D50D7" w:rsidRPr="000D50D7">
        <w:t xml:space="preserve"> </w:t>
      </w:r>
      <w:r w:rsidRPr="00FC5309">
        <w:t>reference</w:t>
      </w:r>
      <w:r w:rsidR="000D50D7" w:rsidRPr="000D50D7">
        <w:t xml:space="preserve"> </w:t>
      </w:r>
      <w:r w:rsidRPr="00FC5309">
        <w:t>for</w:t>
      </w:r>
      <w:r w:rsidR="000D50D7" w:rsidRPr="000D50D7">
        <w:t xml:space="preserve"> </w:t>
      </w:r>
      <w:r w:rsidRPr="00FC5309">
        <w:t>a</w:t>
      </w:r>
      <w:r w:rsidR="000D50D7" w:rsidRPr="000D50D7">
        <w:t xml:space="preserve"> </w:t>
      </w:r>
      <w:r w:rsidRPr="00FC5309">
        <w:t>community</w:t>
      </w:r>
      <w:r w:rsidR="000D50D7" w:rsidRPr="000D50D7">
        <w:t xml:space="preserve"> </w:t>
      </w:r>
      <w:r w:rsidRPr="00FC5309">
        <w:t>liaison</w:t>
      </w:r>
      <w:r w:rsidR="000D50D7" w:rsidRPr="000D50D7">
        <w:t xml:space="preserve"> </w:t>
      </w:r>
      <w:r w:rsidRPr="00FC5309">
        <w:t>group</w:t>
      </w:r>
      <w:r w:rsidR="000D50D7" w:rsidRPr="000D50D7">
        <w:t xml:space="preserve"> </w:t>
      </w:r>
      <w:r w:rsidRPr="00FC5309">
        <w:t>whose</w:t>
      </w:r>
      <w:r w:rsidR="000D50D7" w:rsidRPr="000D50D7">
        <w:t xml:space="preserve"> </w:t>
      </w:r>
      <w:r w:rsidRPr="00FC5309">
        <w:t>aim</w:t>
      </w:r>
      <w:r w:rsidR="000D50D7" w:rsidRPr="000D50D7">
        <w:t xml:space="preserve"> </w:t>
      </w:r>
      <w:r w:rsidRPr="00FC5309">
        <w:t>is</w:t>
      </w:r>
      <w:r w:rsidR="000D50D7" w:rsidRPr="000D50D7">
        <w:t xml:space="preserve"> </w:t>
      </w:r>
      <w:r w:rsidRPr="00FC5309">
        <w:t>to</w:t>
      </w:r>
      <w:r w:rsidR="000D50D7" w:rsidRPr="000D50D7">
        <w:t xml:space="preserve"> </w:t>
      </w:r>
      <w:r w:rsidRPr="00FC5309">
        <w:t>facilitate</w:t>
      </w:r>
      <w:r w:rsidR="000D50D7" w:rsidRPr="000D50D7">
        <w:t xml:space="preserve"> </w:t>
      </w:r>
      <w:r w:rsidRPr="00FC5309">
        <w:t>liaison</w:t>
      </w:r>
      <w:r w:rsidR="000D50D7" w:rsidRPr="000D50D7">
        <w:t xml:space="preserve"> </w:t>
      </w:r>
      <w:r w:rsidRPr="00FC5309">
        <w:t>between</w:t>
      </w:r>
      <w:r w:rsidR="000D50D7" w:rsidRPr="000D50D7">
        <w:t xml:space="preserve"> </w:t>
      </w:r>
      <w:r w:rsidR="00B1158B">
        <w:t>representatives</w:t>
      </w:r>
      <w:r w:rsidR="000D50D7" w:rsidRPr="000D50D7">
        <w:t xml:space="preserve"> </w:t>
      </w:r>
      <w:r w:rsidR="00B1158B">
        <w:t>of</w:t>
      </w:r>
      <w:r w:rsidR="000D50D7" w:rsidRPr="000D50D7">
        <w:t xml:space="preserve"> </w:t>
      </w:r>
      <w:r w:rsidR="00B1158B">
        <w:t>people</w:t>
      </w:r>
      <w:r w:rsidR="000D50D7" w:rsidRPr="000D50D7">
        <w:t xml:space="preserve"> </w:t>
      </w:r>
      <w:r w:rsidR="00B1158B">
        <w:t>living</w:t>
      </w:r>
      <w:r w:rsidR="000D50D7" w:rsidRPr="000D50D7">
        <w:t xml:space="preserve"> </w:t>
      </w:r>
      <w:r w:rsidR="00B1158B">
        <w:t>in</w:t>
      </w:r>
      <w:r w:rsidR="000D50D7" w:rsidRPr="000D50D7">
        <w:t xml:space="preserve"> </w:t>
      </w:r>
      <w:r w:rsidR="00B1158B">
        <w:t>the</w:t>
      </w:r>
      <w:r w:rsidR="000D50D7" w:rsidRPr="000D50D7">
        <w:t xml:space="preserve"> </w:t>
      </w:r>
      <w:r w:rsidR="00B1158B">
        <w:t>vicinity</w:t>
      </w:r>
      <w:r w:rsidR="000D50D7" w:rsidRPr="000D50D7">
        <w:t xml:space="preserve"> </w:t>
      </w:r>
      <w:r w:rsidR="00B1158B">
        <w:t>of</w:t>
      </w:r>
      <w:r w:rsidR="000D50D7" w:rsidRPr="000D50D7">
        <w:t xml:space="preserve"> </w:t>
      </w:r>
      <w:r w:rsidR="00B1158B">
        <w:t>the</w:t>
      </w:r>
      <w:r w:rsidR="000D50D7" w:rsidRPr="000D50D7">
        <w:t xml:space="preserve"> </w:t>
      </w:r>
      <w:r w:rsidR="00B1158B">
        <w:t>Order</w:t>
      </w:r>
      <w:r w:rsidR="000D50D7" w:rsidRPr="000D50D7">
        <w:t xml:space="preserve"> </w:t>
      </w:r>
      <w:r w:rsidR="00B1158B">
        <w:t>limits</w:t>
      </w:r>
      <w:r w:rsidR="000D50D7" w:rsidRPr="000D50D7">
        <w:t xml:space="preserve"> </w:t>
      </w:r>
      <w:r w:rsidR="00FB2182">
        <w:t>and</w:t>
      </w:r>
      <w:r w:rsidR="000D50D7" w:rsidRPr="000D50D7">
        <w:t xml:space="preserve"> </w:t>
      </w:r>
      <w:r w:rsidR="00FB2182">
        <w:t>other</w:t>
      </w:r>
      <w:r w:rsidR="000D50D7" w:rsidRPr="000D50D7">
        <w:t xml:space="preserve"> </w:t>
      </w:r>
      <w:r w:rsidR="00FB2182">
        <w:t>relevant</w:t>
      </w:r>
      <w:r w:rsidR="000D50D7" w:rsidRPr="000D50D7">
        <w:t xml:space="preserve"> </w:t>
      </w:r>
      <w:r w:rsidR="00FB2182">
        <w:t>organisations</w:t>
      </w:r>
      <w:r w:rsidR="000D50D7" w:rsidRPr="000D50D7">
        <w:t xml:space="preserve"> </w:t>
      </w:r>
      <w:r w:rsidRPr="00FC5309">
        <w:t>in</w:t>
      </w:r>
      <w:r w:rsidR="000D50D7" w:rsidRPr="000D50D7">
        <w:t xml:space="preserve"> </w:t>
      </w:r>
      <w:r w:rsidRPr="00FC5309">
        <w:t>relation</w:t>
      </w:r>
      <w:r w:rsidR="000D50D7" w:rsidRPr="000D50D7">
        <w:t xml:space="preserve"> </w:t>
      </w:r>
      <w:r w:rsidRPr="00FC5309">
        <w:t>to</w:t>
      </w:r>
      <w:r w:rsidR="000D50D7" w:rsidRPr="000D50D7">
        <w:t xml:space="preserve"> </w:t>
      </w:r>
      <w:r w:rsidRPr="00FC5309">
        <w:t>the</w:t>
      </w:r>
      <w:r w:rsidR="000D50D7" w:rsidRPr="000D50D7">
        <w:t xml:space="preserve"> </w:t>
      </w:r>
      <w:r w:rsidRPr="00FC5309">
        <w:t>construction</w:t>
      </w:r>
      <w:r w:rsidR="000D50D7" w:rsidRPr="000D50D7">
        <w:t xml:space="preserve"> </w:t>
      </w:r>
      <w:r w:rsidRPr="00FC5309">
        <w:t>of</w:t>
      </w:r>
      <w:r w:rsidR="000D50D7" w:rsidRPr="000D50D7">
        <w:t xml:space="preserve"> </w:t>
      </w:r>
      <w:r w:rsidRPr="00FC5309">
        <w:t>the</w:t>
      </w:r>
      <w:r w:rsidR="000D50D7" w:rsidRPr="000D50D7">
        <w:t xml:space="preserve"> </w:t>
      </w:r>
      <w:r w:rsidRPr="00FC5309">
        <w:t>authorised</w:t>
      </w:r>
      <w:r w:rsidR="000D50D7" w:rsidRPr="000D50D7">
        <w:t xml:space="preserve"> </w:t>
      </w:r>
      <w:r w:rsidRPr="00FC5309">
        <w:t>development.</w:t>
      </w:r>
    </w:p>
    <w:p w14:paraId="073C2A8B" w14:textId="77777777" w:rsidR="00FB2182" w:rsidRPr="00FB2182" w:rsidRDefault="00FB2182" w:rsidP="00FB2182">
      <w:pPr>
        <w:pStyle w:val="N2"/>
      </w:pP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sub-paragraph</w:t>
      </w:r>
      <w:r w:rsidR="000D50D7" w:rsidRPr="000D50D7">
        <w:t xml:space="preserve"> </w:t>
      </w:r>
      <w:r>
        <w:fldChar w:fldCharType="begin"/>
      </w:r>
      <w:r>
        <w:instrText xml:space="preserve"> REF _Ref111550085 \r \h </w:instrText>
      </w:r>
      <w:r>
        <w:fldChar w:fldCharType="separate"/>
      </w:r>
      <w:r w:rsidR="000D50D7">
        <w:t>(1)</w:t>
      </w:r>
      <w:r>
        <w:fldChar w:fldCharType="end"/>
      </w:r>
      <w:r w:rsidR="000D50D7" w:rsidRPr="000D50D7">
        <w:t xml:space="preserve"> </w:t>
      </w:r>
      <w:r>
        <w:t>the</w:t>
      </w:r>
      <w:r w:rsidR="000D50D7" w:rsidRPr="000D50D7">
        <w:t xml:space="preserve"> </w:t>
      </w:r>
      <w:r>
        <w:t>relevant</w:t>
      </w:r>
      <w:r w:rsidR="000D50D7" w:rsidRPr="000D50D7">
        <w:t xml:space="preserve"> </w:t>
      </w:r>
      <w:r>
        <w:t>organisations</w:t>
      </w:r>
      <w:r w:rsidR="000D50D7" w:rsidRPr="000D50D7">
        <w:t xml:space="preserve"> </w:t>
      </w:r>
      <w:r>
        <w:t>include</w:t>
      </w:r>
      <w:r w:rsidR="000D50D7" w:rsidRPr="000D50D7">
        <w:t xml:space="preserve"> </w:t>
      </w:r>
      <w:r>
        <w:t>Braintree</w:t>
      </w:r>
      <w:r w:rsidR="000D50D7" w:rsidRPr="000D50D7">
        <w:t xml:space="preserve"> </w:t>
      </w:r>
      <w:r>
        <w:t>District</w:t>
      </w:r>
      <w:r w:rsidR="000D50D7" w:rsidRPr="000D50D7">
        <w:t xml:space="preserve"> </w:t>
      </w:r>
      <w:r>
        <w:t>Council,</w:t>
      </w:r>
      <w:r w:rsidR="000D50D7" w:rsidRPr="000D50D7">
        <w:t xml:space="preserve"> </w:t>
      </w:r>
      <w:r>
        <w:t>Chelmsford</w:t>
      </w:r>
      <w:r w:rsidR="000D50D7" w:rsidRPr="000D50D7">
        <w:t xml:space="preserve"> </w:t>
      </w:r>
      <w:r>
        <w:t>City</w:t>
      </w:r>
      <w:r w:rsidR="000D50D7" w:rsidRPr="000D50D7">
        <w:t xml:space="preserve"> </w:t>
      </w:r>
      <w:r>
        <w:t>Council,</w:t>
      </w:r>
      <w:r w:rsidR="000D50D7" w:rsidRPr="000D50D7">
        <w:t xml:space="preserve"> </w:t>
      </w:r>
      <w:r>
        <w:t>Essex</w:t>
      </w:r>
      <w:r w:rsidR="000D50D7" w:rsidRPr="000D50D7">
        <w:t xml:space="preserve"> </w:t>
      </w:r>
      <w:r>
        <w:t>County</w:t>
      </w:r>
      <w:r w:rsidR="000D50D7" w:rsidRPr="000D50D7">
        <w:t xml:space="preserve"> </w:t>
      </w:r>
      <w:r>
        <w:t>Council,</w:t>
      </w:r>
      <w:r w:rsidR="000D50D7" w:rsidRPr="000D50D7">
        <w:t xml:space="preserve"> </w:t>
      </w:r>
      <w:r>
        <w:t>Essex</w:t>
      </w:r>
      <w:r w:rsidR="000D50D7" w:rsidRPr="000D50D7">
        <w:t xml:space="preserve"> </w:t>
      </w:r>
      <w:r>
        <w:t>Fire</w:t>
      </w:r>
      <w:r w:rsidR="000D50D7" w:rsidRPr="000D50D7">
        <w:t xml:space="preserve"> </w:t>
      </w:r>
      <w:r>
        <w:t>and</w:t>
      </w:r>
      <w:r w:rsidR="000D50D7" w:rsidRPr="000D50D7">
        <w:t xml:space="preserve"> </w:t>
      </w:r>
      <w:r>
        <w:t>Rescue</w:t>
      </w:r>
      <w:r w:rsidR="000D50D7" w:rsidRPr="000D50D7">
        <w:t xml:space="preserve"> </w:t>
      </w:r>
      <w:r>
        <w:t>Service,</w:t>
      </w:r>
      <w:r w:rsidR="000D50D7" w:rsidRPr="000D50D7">
        <w:t xml:space="preserve"> </w:t>
      </w:r>
      <w:r>
        <w:t>East</w:t>
      </w:r>
      <w:r w:rsidR="000D50D7" w:rsidRPr="000D50D7">
        <w:t xml:space="preserve"> </w:t>
      </w:r>
      <w:r>
        <w:t>of</w:t>
      </w:r>
      <w:r w:rsidR="000D50D7" w:rsidRPr="000D50D7">
        <w:t xml:space="preserve"> </w:t>
      </w:r>
      <w:r>
        <w:t>England</w:t>
      </w:r>
      <w:r w:rsidR="000D50D7" w:rsidRPr="000D50D7">
        <w:t xml:space="preserve"> </w:t>
      </w:r>
      <w:r>
        <w:t>Ambulance</w:t>
      </w:r>
      <w:r w:rsidR="000D50D7" w:rsidRPr="000D50D7">
        <w:t xml:space="preserve"> </w:t>
      </w:r>
      <w:r>
        <w:t>Trust,</w:t>
      </w:r>
      <w:r w:rsidR="000D50D7" w:rsidRPr="000D50D7">
        <w:t xml:space="preserve"> </w:t>
      </w:r>
      <w:r>
        <w:t>National</w:t>
      </w:r>
      <w:r w:rsidR="000D50D7" w:rsidRPr="000D50D7">
        <w:t xml:space="preserve"> </w:t>
      </w:r>
      <w:r>
        <w:t>Highways,</w:t>
      </w:r>
      <w:r w:rsidR="000D50D7" w:rsidRPr="000D50D7">
        <w:t xml:space="preserve"> </w:t>
      </w:r>
      <w:r>
        <w:t>Essex</w:t>
      </w:r>
      <w:r w:rsidR="000D50D7" w:rsidRPr="000D50D7">
        <w:t xml:space="preserve"> </w:t>
      </w:r>
      <w:r>
        <w:t>Ramblers</w:t>
      </w:r>
      <w:r w:rsidR="000D50D7" w:rsidRPr="000D50D7">
        <w:t xml:space="preserve"> </w:t>
      </w:r>
      <w:r>
        <w:t>Association.</w:t>
      </w:r>
    </w:p>
    <w:p w14:paraId="2A38C5DA" w14:textId="77777777" w:rsidR="00283174" w:rsidRDefault="00283174" w:rsidP="00283174">
      <w:pPr>
        <w:pStyle w:val="N2"/>
      </w:pPr>
      <w:r w:rsidRPr="00FC5309">
        <w:t>The</w:t>
      </w:r>
      <w:r w:rsidR="000D50D7" w:rsidRPr="000D50D7">
        <w:t xml:space="preserve"> </w:t>
      </w:r>
      <w:r w:rsidRPr="00FC5309">
        <w:t>community</w:t>
      </w:r>
      <w:r w:rsidR="000D50D7" w:rsidRPr="000D50D7">
        <w:t xml:space="preserve"> </w:t>
      </w:r>
      <w:r w:rsidRPr="00FC5309">
        <w:t>liaison</w:t>
      </w:r>
      <w:r w:rsidR="000D50D7" w:rsidRPr="000D50D7">
        <w:t xml:space="preserve"> </w:t>
      </w:r>
      <w:r w:rsidRPr="00FC5309">
        <w:t>group</w:t>
      </w:r>
      <w:r w:rsidR="000D50D7" w:rsidRPr="000D50D7">
        <w:t xml:space="preserve"> </w:t>
      </w:r>
      <w:r w:rsidRPr="00FC5309">
        <w:t>must</w:t>
      </w:r>
      <w:r w:rsidR="000D50D7" w:rsidRPr="000D50D7">
        <w:t xml:space="preserve"> </w:t>
      </w:r>
      <w:r w:rsidRPr="00FC5309">
        <w:t>be</w:t>
      </w:r>
      <w:r w:rsidR="000D50D7" w:rsidRPr="000D50D7">
        <w:t xml:space="preserve"> </w:t>
      </w:r>
      <w:r w:rsidRPr="00FC5309">
        <w:t>established</w:t>
      </w:r>
      <w:r w:rsidR="000D50D7" w:rsidRPr="000D50D7">
        <w:t xml:space="preserve"> </w:t>
      </w:r>
      <w:r w:rsidRPr="00FC5309">
        <w:t>prior</w:t>
      </w:r>
      <w:r w:rsidR="000D50D7" w:rsidRPr="000D50D7">
        <w:t xml:space="preserve"> </w:t>
      </w:r>
      <w:r w:rsidRPr="00FC5309">
        <w:t>to</w:t>
      </w:r>
      <w:r w:rsidR="000D50D7" w:rsidRPr="000D50D7">
        <w:t xml:space="preserve"> </w:t>
      </w:r>
      <w:r w:rsidRPr="00FC5309">
        <w:t>commencement</w:t>
      </w:r>
      <w:r w:rsidR="000D50D7" w:rsidRPr="000D50D7">
        <w:t xml:space="preserve"> </w:t>
      </w:r>
      <w:r w:rsidRPr="00FC5309">
        <w:t>of</w:t>
      </w:r>
      <w:r w:rsidR="000D50D7" w:rsidRPr="000D50D7">
        <w:t xml:space="preserve"> </w:t>
      </w:r>
      <w:r w:rsidRPr="00FC5309">
        <w:t>the</w:t>
      </w:r>
      <w:r w:rsidR="000D50D7" w:rsidRPr="000D50D7">
        <w:t xml:space="preserve"> </w:t>
      </w:r>
      <w:r w:rsidRPr="00FC5309">
        <w:t>authorised</w:t>
      </w:r>
      <w:r w:rsidR="000D50D7" w:rsidRPr="000D50D7">
        <w:t xml:space="preserve"> </w:t>
      </w:r>
      <w:r w:rsidRPr="00FC5309">
        <w:t>development</w:t>
      </w:r>
      <w:r w:rsidR="000D50D7" w:rsidRPr="000D50D7">
        <w:t xml:space="preserve"> </w:t>
      </w:r>
      <w:r w:rsidRPr="00FC5309">
        <w:t>and</w:t>
      </w:r>
      <w:r w:rsidR="000D50D7" w:rsidRPr="000D50D7">
        <w:t xml:space="preserve"> </w:t>
      </w:r>
      <w:r w:rsidRPr="00FC5309">
        <w:t>must</w:t>
      </w:r>
      <w:r w:rsidR="000D50D7" w:rsidRPr="000D50D7">
        <w:t xml:space="preserve"> </w:t>
      </w:r>
      <w:r w:rsidRPr="00FC5309">
        <w:t>be</w:t>
      </w:r>
      <w:r w:rsidR="000D50D7" w:rsidRPr="000D50D7">
        <w:t xml:space="preserve"> </w:t>
      </w:r>
      <w:r w:rsidRPr="00FC5309">
        <w:t>administered</w:t>
      </w:r>
      <w:r w:rsidR="000D50D7" w:rsidRPr="000D50D7">
        <w:t xml:space="preserve"> </w:t>
      </w:r>
      <w:r w:rsidRPr="00FC5309">
        <w:t>by</w:t>
      </w:r>
      <w:r w:rsidR="000D50D7" w:rsidRPr="000D50D7">
        <w:t xml:space="preserve"> </w:t>
      </w:r>
      <w:r w:rsidRPr="00FC5309">
        <w:t>the</w:t>
      </w:r>
      <w:r w:rsidR="000D50D7" w:rsidRPr="000D50D7">
        <w:t xml:space="preserve"> </w:t>
      </w:r>
      <w:r w:rsidRPr="00FC5309">
        <w:t>undertaker</w:t>
      </w:r>
      <w:r w:rsidR="000D50D7" w:rsidRPr="000D50D7">
        <w:t xml:space="preserve"> </w:t>
      </w:r>
      <w:r w:rsidRPr="00FC5309">
        <w:t>and</w:t>
      </w:r>
      <w:r w:rsidR="000D50D7" w:rsidRPr="000D50D7">
        <w:t xml:space="preserve"> </w:t>
      </w:r>
      <w:r w:rsidRPr="00FC5309">
        <w:t>operated</w:t>
      </w:r>
      <w:r w:rsidR="000D50D7" w:rsidRPr="000D50D7">
        <w:t xml:space="preserve"> </w:t>
      </w:r>
      <w:r w:rsidRPr="00FC5309">
        <w:t>in</w:t>
      </w:r>
      <w:r w:rsidR="000D50D7" w:rsidRPr="000D50D7">
        <w:t xml:space="preserve"> </w:t>
      </w:r>
      <w:r w:rsidRPr="00FC5309">
        <w:t>accordance</w:t>
      </w:r>
      <w:r w:rsidR="000D50D7" w:rsidRPr="000D50D7">
        <w:t xml:space="preserve"> </w:t>
      </w:r>
      <w:r w:rsidRPr="00FC5309">
        <w:t>with</w:t>
      </w:r>
      <w:r w:rsidR="000D50D7" w:rsidRPr="000D50D7">
        <w:t xml:space="preserve"> </w:t>
      </w:r>
      <w:r w:rsidRPr="00FC5309">
        <w:t>the</w:t>
      </w:r>
      <w:r w:rsidR="000D50D7" w:rsidRPr="000D50D7">
        <w:t xml:space="preserve"> </w:t>
      </w:r>
      <w:r w:rsidRPr="00FC5309">
        <w:t>approved</w:t>
      </w:r>
      <w:r w:rsidR="000D50D7" w:rsidRPr="000D50D7">
        <w:t xml:space="preserve"> </w:t>
      </w:r>
      <w:r w:rsidRPr="00FC5309">
        <w:t>terms</w:t>
      </w:r>
      <w:r w:rsidR="000D50D7" w:rsidRPr="000D50D7">
        <w:t xml:space="preserve"> </w:t>
      </w:r>
      <w:r w:rsidRPr="00FC5309">
        <w:t>of</w:t>
      </w:r>
      <w:r w:rsidR="000D50D7" w:rsidRPr="000D50D7">
        <w:t xml:space="preserve"> </w:t>
      </w:r>
      <w:r w:rsidRPr="00FC5309">
        <w:t>reference.</w:t>
      </w:r>
    </w:p>
    <w:p w14:paraId="5F0B0E3D" w14:textId="77777777" w:rsidR="00283174" w:rsidRDefault="00283174" w:rsidP="00283174">
      <w:pPr>
        <w:pStyle w:val="N2"/>
      </w:pPr>
      <w:r w:rsidRPr="00FC5309">
        <w:t>The</w:t>
      </w:r>
      <w:r w:rsidR="000D50D7" w:rsidRPr="000D50D7">
        <w:t xml:space="preserve"> </w:t>
      </w:r>
      <w:r w:rsidRPr="00FC5309">
        <w:t>community</w:t>
      </w:r>
      <w:r w:rsidR="000D50D7" w:rsidRPr="000D50D7">
        <w:t xml:space="preserve"> </w:t>
      </w:r>
      <w:r w:rsidRPr="00FC5309">
        <w:t>liaison</w:t>
      </w:r>
      <w:r w:rsidR="000D50D7" w:rsidRPr="000D50D7">
        <w:t xml:space="preserve"> </w:t>
      </w:r>
      <w:r w:rsidRPr="00FC5309">
        <w:t>group</w:t>
      </w:r>
      <w:r w:rsidR="000D50D7" w:rsidRPr="000D50D7">
        <w:t xml:space="preserve"> </w:t>
      </w:r>
      <w:r w:rsidRPr="00FC5309">
        <w:t>is</w:t>
      </w:r>
      <w:r w:rsidR="000D50D7" w:rsidRPr="000D50D7">
        <w:t xml:space="preserve"> </w:t>
      </w:r>
      <w:r w:rsidRPr="00FC5309">
        <w:t>to</w:t>
      </w:r>
      <w:r w:rsidR="000D50D7" w:rsidRPr="000D50D7">
        <w:t xml:space="preserve"> </w:t>
      </w:r>
      <w:r w:rsidRPr="00FC5309">
        <w:t>continue</w:t>
      </w:r>
      <w:r w:rsidR="000D50D7" w:rsidRPr="000D50D7">
        <w:t xml:space="preserve"> </w:t>
      </w:r>
      <w:r w:rsidRPr="00FC5309">
        <w:t>to</w:t>
      </w:r>
      <w:r w:rsidR="000D50D7" w:rsidRPr="000D50D7">
        <w:t xml:space="preserve"> </w:t>
      </w:r>
      <w:r w:rsidRPr="00FC5309">
        <w:t>meet</w:t>
      </w:r>
      <w:r w:rsidR="000D50D7" w:rsidRPr="000D50D7">
        <w:t xml:space="preserve"> </w:t>
      </w:r>
      <w:r w:rsidRPr="00FC5309">
        <w:t>until</w:t>
      </w:r>
      <w:r w:rsidR="000D50D7" w:rsidRPr="000D50D7">
        <w:t xml:space="preserve"> </w:t>
      </w:r>
      <w:r w:rsidRPr="00FC5309">
        <w:t>the</w:t>
      </w:r>
      <w:r w:rsidR="000D50D7" w:rsidRPr="000D50D7">
        <w:t xml:space="preserve"> </w:t>
      </w:r>
      <w:r w:rsidRPr="00FC5309">
        <w:t>date</w:t>
      </w:r>
      <w:r w:rsidR="000D50D7" w:rsidRPr="000D50D7">
        <w:t xml:space="preserve"> </w:t>
      </w:r>
      <w:r w:rsidRPr="00FC5309">
        <w:t>of</w:t>
      </w:r>
      <w:r w:rsidR="000D50D7" w:rsidRPr="000D50D7">
        <w:t xml:space="preserve"> </w:t>
      </w:r>
      <w:r w:rsidRPr="00FC5309">
        <w:t>final</w:t>
      </w:r>
      <w:r w:rsidR="000D50D7" w:rsidRPr="000D50D7">
        <w:t xml:space="preserve"> </w:t>
      </w:r>
      <w:r w:rsidRPr="00FC5309">
        <w:t>commissioning</w:t>
      </w:r>
      <w:r w:rsidR="000D50D7" w:rsidRPr="000D50D7">
        <w:t xml:space="preserve"> </w:t>
      </w:r>
      <w:r w:rsidRPr="00FC5309">
        <w:t>of</w:t>
      </w:r>
      <w:r w:rsidR="000D50D7" w:rsidRPr="000D50D7">
        <w:t xml:space="preserve"> </w:t>
      </w:r>
      <w:r w:rsidRPr="00FC5309">
        <w:t>the</w:t>
      </w:r>
      <w:r w:rsidR="000D50D7" w:rsidRPr="000D50D7">
        <w:t xml:space="preserve"> </w:t>
      </w:r>
      <w:r w:rsidRPr="00FC5309">
        <w:t>final</w:t>
      </w:r>
      <w:r w:rsidR="000D50D7" w:rsidRPr="000D50D7">
        <w:t xml:space="preserve"> </w:t>
      </w:r>
      <w:r w:rsidRPr="00FC5309">
        <w:t>phase</w:t>
      </w:r>
      <w:r w:rsidR="000D50D7" w:rsidRPr="000D50D7">
        <w:t xml:space="preserve"> </w:t>
      </w:r>
      <w:r w:rsidRPr="00FC5309">
        <w:t>of</w:t>
      </w:r>
      <w:r w:rsidR="000D50D7" w:rsidRPr="000D50D7">
        <w:t xml:space="preserve"> </w:t>
      </w:r>
      <w:r w:rsidRPr="00FC5309">
        <w:t>the</w:t>
      </w:r>
      <w:r w:rsidR="000D50D7" w:rsidRPr="000D50D7">
        <w:t xml:space="preserve"> </w:t>
      </w:r>
      <w:r w:rsidRPr="00FC5309">
        <w:t>authorised</w:t>
      </w:r>
      <w:r w:rsidR="000D50D7" w:rsidRPr="000D50D7">
        <w:t xml:space="preserve"> </w:t>
      </w:r>
      <w:r w:rsidRPr="00FC5309">
        <w:t>development</w:t>
      </w:r>
      <w:r w:rsidR="000D50D7" w:rsidRPr="000D50D7">
        <w:t xml:space="preserve"> </w:t>
      </w:r>
      <w:r w:rsidRPr="00FC5309">
        <w:t>unless</w:t>
      </w:r>
      <w:r w:rsidR="000D50D7" w:rsidRPr="000D50D7">
        <w:t xml:space="preserve"> </w:t>
      </w:r>
      <w:r w:rsidRPr="00FC5309">
        <w:t>otherwise</w:t>
      </w:r>
      <w:r w:rsidR="000D50D7" w:rsidRPr="000D50D7">
        <w:t xml:space="preserve"> </w:t>
      </w:r>
      <w:r w:rsidRPr="00FC5309">
        <w:t>agreed</w:t>
      </w:r>
      <w:r w:rsidR="000D50D7" w:rsidRPr="000D50D7">
        <w:t xml:space="preserve"> </w:t>
      </w:r>
      <w:r w:rsidRPr="00FC5309">
        <w:t>with</w:t>
      </w:r>
      <w:r w:rsidR="000D50D7" w:rsidRPr="000D50D7">
        <w:t xml:space="preserve"> </w:t>
      </w:r>
      <w:r w:rsidRPr="00FC5309">
        <w:t>the</w:t>
      </w:r>
      <w:r w:rsidR="000D50D7" w:rsidRPr="000D50D7">
        <w:t xml:space="preserve"> </w:t>
      </w:r>
      <w:r w:rsidRPr="00FC5309">
        <w:t>relevant</w:t>
      </w:r>
      <w:r w:rsidR="000D50D7" w:rsidRPr="000D50D7">
        <w:t xml:space="preserve"> </w:t>
      </w:r>
      <w:r w:rsidRPr="00FC5309">
        <w:t>planning</w:t>
      </w:r>
      <w:r w:rsidR="000D50D7" w:rsidRPr="000D50D7">
        <w:t xml:space="preserve"> </w:t>
      </w:r>
      <w:r w:rsidRPr="00FC5309">
        <w:t>authorities.</w:t>
      </w:r>
    </w:p>
    <w:p w14:paraId="462E3664" w14:textId="77777777" w:rsidR="00283174" w:rsidRDefault="00283174" w:rsidP="00283174">
      <w:pPr>
        <w:pStyle w:val="Part"/>
        <w:rPr>
          <w:noProof/>
        </w:rPr>
      </w:pPr>
      <w:bookmarkStart w:id="966" w:name="TOC01_02_2022_15_14_24_748"/>
      <w:bookmarkStart w:id="967" w:name="TOC02_02_2022_13_02_49_728"/>
      <w:bookmarkStart w:id="968" w:name="TOC18_02_2022_17_52_44_759"/>
      <w:bookmarkStart w:id="969" w:name="TOC23_02_2022_21_19_37_757"/>
      <w:bookmarkStart w:id="970" w:name="TOC15_08_2022_16_06_13_755"/>
      <w:bookmarkStart w:id="971" w:name="TOC06_09_2022_15_41_36_755"/>
      <w:bookmarkStart w:id="972" w:name="TOC04_10_2022_16_50_01_756"/>
      <w:bookmarkStart w:id="973" w:name="TOC23_11_2022_11_32_56_757"/>
      <w:bookmarkStart w:id="974" w:name="TOC10_01_2023_14_27_52_757"/>
      <w:bookmarkEnd w:id="966"/>
      <w:bookmarkEnd w:id="967"/>
      <w:bookmarkEnd w:id="968"/>
      <w:bookmarkEnd w:id="969"/>
      <w:bookmarkEnd w:id="970"/>
      <w:bookmarkEnd w:id="971"/>
      <w:bookmarkEnd w:id="972"/>
      <w:bookmarkEnd w:id="973"/>
      <w:bookmarkEnd w:id="974"/>
      <w:r>
        <w:t>PART</w:t>
      </w:r>
      <w:r w:rsidR="000D50D7" w:rsidRPr="000D50D7">
        <w:t xml:space="preserve"> </w:t>
      </w:r>
      <w:r>
        <w:fldChar w:fldCharType="begin"/>
      </w:r>
      <w:r>
        <w:instrText xml:space="preserve"> SEQ Part_ \* arabic </w:instrText>
      </w:r>
      <w:r>
        <w:fldChar w:fldCharType="separate"/>
      </w:r>
      <w:r w:rsidR="000D50D7">
        <w:rPr>
          <w:noProof/>
        </w:rPr>
        <w:t>2</w:t>
      </w:r>
      <w:r>
        <w:rPr>
          <w:noProof/>
        </w:rPr>
        <w:fldChar w:fldCharType="end"/>
      </w:r>
      <w:bookmarkStart w:id="975" w:name="TOC27_07_2021_11_18_16_581"/>
      <w:bookmarkStart w:id="976" w:name="TOC27_07_2021_11_36_14_580"/>
      <w:bookmarkStart w:id="977" w:name="TOC27_07_2021_11_48_02_580"/>
      <w:bookmarkStart w:id="978" w:name="TOC27_07_2021_11_50_47_582"/>
      <w:bookmarkEnd w:id="975"/>
      <w:bookmarkEnd w:id="976"/>
      <w:bookmarkEnd w:id="977"/>
      <w:bookmarkEnd w:id="978"/>
    </w:p>
    <w:p w14:paraId="75E97A4F" w14:textId="77777777" w:rsidR="00283174" w:rsidRDefault="00283174" w:rsidP="00283174">
      <w:pPr>
        <w:pStyle w:val="PartHead"/>
      </w:pPr>
      <w:r>
        <w:t>SOLAR</w:t>
      </w:r>
      <w:r w:rsidR="000D50D7" w:rsidRPr="000D50D7">
        <w:t xml:space="preserve"> </w:t>
      </w:r>
      <w:r>
        <w:t>FARM</w:t>
      </w:r>
      <w:r w:rsidR="000D50D7" w:rsidRPr="000D50D7">
        <w:t xml:space="preserve"> </w:t>
      </w:r>
      <w:r>
        <w:t>WORKS</w:t>
      </w:r>
      <w:r w:rsidR="000D50D7" w:rsidRPr="000D50D7">
        <w:t xml:space="preserve"> </w:t>
      </w:r>
      <w:r>
        <w:t>AND</w:t>
      </w:r>
      <w:r w:rsidR="000D50D7" w:rsidRPr="000D50D7">
        <w:t xml:space="preserve"> </w:t>
      </w:r>
      <w:r>
        <w:t>GRID</w:t>
      </w:r>
      <w:r w:rsidR="000D50D7" w:rsidRPr="000D50D7">
        <w:t xml:space="preserve"> </w:t>
      </w:r>
      <w:r>
        <w:t>CONNECTION</w:t>
      </w:r>
      <w:r w:rsidR="000D50D7" w:rsidRPr="000D50D7">
        <w:t xml:space="preserve"> </w:t>
      </w:r>
      <w:r>
        <w:t>WORKS</w:t>
      </w:r>
    </w:p>
    <w:p w14:paraId="19061CB1" w14:textId="77777777" w:rsidR="00283174" w:rsidRDefault="00283174" w:rsidP="00283174">
      <w:pPr>
        <w:pStyle w:val="H1"/>
      </w:pPr>
      <w:r>
        <w:t>Detailed</w:t>
      </w:r>
      <w:r w:rsidR="000D50D7" w:rsidRPr="000D50D7">
        <w:t xml:space="preserve"> </w:t>
      </w:r>
      <w:r>
        <w:t>design</w:t>
      </w:r>
      <w:r w:rsidR="000D50D7" w:rsidRPr="000D50D7">
        <w:t xml:space="preserve"> </w:t>
      </w:r>
      <w:r>
        <w:t>approval</w:t>
      </w:r>
    </w:p>
    <w:p w14:paraId="1A876CAC"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No</w:t>
      </w:r>
      <w:r w:rsidR="000D50D7" w:rsidRPr="000D50D7">
        <w:t xml:space="preserve"> </w:t>
      </w:r>
      <w:r>
        <w:t>phase</w:t>
      </w:r>
      <w:r w:rsidR="000D50D7" w:rsidRPr="000D50D7">
        <w:t xml:space="preserve"> </w:t>
      </w:r>
      <w:r>
        <w:t>of</w:t>
      </w:r>
      <w:r w:rsidR="000D50D7" w:rsidRPr="000D50D7">
        <w:t xml:space="preserve"> </w:t>
      </w:r>
      <w:r>
        <w:t>the</w:t>
      </w:r>
      <w:r w:rsidR="000D50D7" w:rsidRPr="000D50D7">
        <w:t xml:space="preserve"> </w:t>
      </w:r>
      <w:r>
        <w:t>solar</w:t>
      </w:r>
      <w:r w:rsidR="000D50D7" w:rsidRPr="000D50D7">
        <w:t xml:space="preserve"> </w:t>
      </w:r>
      <w:r>
        <w:t>farm</w:t>
      </w:r>
      <w:r w:rsidR="000D50D7" w:rsidRPr="000D50D7">
        <w:t xml:space="preserve"> </w:t>
      </w:r>
      <w:r>
        <w:t>works</w:t>
      </w:r>
      <w:r w:rsidR="000D50D7" w:rsidRPr="000D50D7">
        <w:t xml:space="preserve"> </w:t>
      </w:r>
      <w:r>
        <w:t>and</w:t>
      </w:r>
      <w:r w:rsidR="000D50D7" w:rsidRPr="000D50D7">
        <w:t xml:space="preserve"> </w:t>
      </w:r>
      <w:r>
        <w:t>grid</w:t>
      </w:r>
      <w:r w:rsidR="000D50D7" w:rsidRPr="000D50D7">
        <w:t xml:space="preserve"> </w:t>
      </w:r>
      <w:r>
        <w:t>connection</w:t>
      </w:r>
      <w:r w:rsidR="000D50D7" w:rsidRPr="000D50D7">
        <w:t xml:space="preserve"> </w:t>
      </w:r>
      <w:r>
        <w:t>works</w:t>
      </w:r>
      <w:r w:rsidR="000D50D7" w:rsidRPr="000D50D7">
        <w:t xml:space="preserve"> </w:t>
      </w:r>
      <w:r>
        <w:t>may</w:t>
      </w:r>
      <w:r w:rsidR="000D50D7" w:rsidRPr="000D50D7">
        <w:t xml:space="preserve"> </w:t>
      </w:r>
      <w:r>
        <w:t>commence</w:t>
      </w:r>
      <w:r w:rsidR="000D50D7" w:rsidRPr="000D50D7">
        <w:t xml:space="preserve"> </w:t>
      </w:r>
      <w:r>
        <w:t>until</w:t>
      </w:r>
      <w:r w:rsidR="000D50D7" w:rsidRPr="000D50D7">
        <w:t xml:space="preserve"> </w:t>
      </w:r>
      <w:r>
        <w:t>details</w:t>
      </w:r>
      <w:r w:rsidR="000D50D7" w:rsidRPr="000D50D7">
        <w:t xml:space="preserve"> </w:t>
      </w:r>
      <w:r>
        <w:t>of—</w:t>
      </w:r>
    </w:p>
    <w:p w14:paraId="5860C911" w14:textId="77777777" w:rsidR="00283174" w:rsidRDefault="00283174" w:rsidP="00283174">
      <w:pPr>
        <w:pStyle w:val="N3"/>
      </w:pPr>
      <w:r>
        <w:t>the</w:t>
      </w:r>
      <w:r w:rsidR="000D50D7" w:rsidRPr="000D50D7">
        <w:t xml:space="preserve"> </w:t>
      </w:r>
      <w:r>
        <w:t>layout;</w:t>
      </w:r>
    </w:p>
    <w:p w14:paraId="140E6F10" w14:textId="77777777" w:rsidR="00283174" w:rsidRDefault="00283174" w:rsidP="00283174">
      <w:pPr>
        <w:pStyle w:val="N3"/>
      </w:pPr>
      <w:r>
        <w:t>scale;</w:t>
      </w:r>
    </w:p>
    <w:p w14:paraId="08C78325" w14:textId="77777777" w:rsidR="00283174" w:rsidRDefault="00283174" w:rsidP="00283174">
      <w:pPr>
        <w:pStyle w:val="N3"/>
      </w:pPr>
      <w:r>
        <w:t>proposed</w:t>
      </w:r>
      <w:r w:rsidR="000D50D7" w:rsidRPr="000D50D7">
        <w:t xml:space="preserve"> </w:t>
      </w:r>
      <w:r>
        <w:t>finished</w:t>
      </w:r>
      <w:r w:rsidR="000D50D7" w:rsidRPr="000D50D7">
        <w:t xml:space="preserve"> </w:t>
      </w:r>
      <w:r>
        <w:t>ground</w:t>
      </w:r>
      <w:r w:rsidR="000D50D7" w:rsidRPr="000D50D7">
        <w:t xml:space="preserve"> </w:t>
      </w:r>
      <w:r>
        <w:t>levels;</w:t>
      </w:r>
    </w:p>
    <w:p w14:paraId="68FEDD1C" w14:textId="77777777" w:rsidR="00283174" w:rsidRDefault="00283174" w:rsidP="00283174">
      <w:pPr>
        <w:pStyle w:val="N3"/>
      </w:pPr>
      <w:r>
        <w:t>external</w:t>
      </w:r>
      <w:r w:rsidR="000D50D7" w:rsidRPr="000D50D7">
        <w:t xml:space="preserve"> </w:t>
      </w:r>
      <w:r>
        <w:t>appearance;</w:t>
      </w:r>
    </w:p>
    <w:p w14:paraId="14755DA1" w14:textId="77777777" w:rsidR="00283174" w:rsidRDefault="00283174" w:rsidP="00283174">
      <w:pPr>
        <w:pStyle w:val="N3"/>
      </w:pPr>
      <w:r>
        <w:t>hard</w:t>
      </w:r>
      <w:r w:rsidR="000D50D7" w:rsidRPr="000D50D7">
        <w:t xml:space="preserve"> </w:t>
      </w:r>
      <w:r>
        <w:t>surfacing</w:t>
      </w:r>
      <w:r w:rsidR="000D50D7" w:rsidRPr="000D50D7">
        <w:t xml:space="preserve"> </w:t>
      </w:r>
      <w:r>
        <w:t>materials;</w:t>
      </w:r>
    </w:p>
    <w:p w14:paraId="7595B6E3" w14:textId="77777777" w:rsidR="00283174" w:rsidRDefault="00283174" w:rsidP="00283174">
      <w:pPr>
        <w:pStyle w:val="N3"/>
      </w:pPr>
      <w:r>
        <w:t>vehicular</w:t>
      </w:r>
      <w:r w:rsidR="000D50D7" w:rsidRPr="000D50D7">
        <w:t xml:space="preserve"> </w:t>
      </w:r>
      <w:r>
        <w:t>and</w:t>
      </w:r>
      <w:r w:rsidR="000D50D7" w:rsidRPr="000D50D7">
        <w:t xml:space="preserve"> </w:t>
      </w:r>
      <w:r>
        <w:t>pedestrian</w:t>
      </w:r>
      <w:r w:rsidR="000D50D7" w:rsidRPr="000D50D7">
        <w:t xml:space="preserve"> </w:t>
      </w:r>
      <w:r>
        <w:t>access,</w:t>
      </w:r>
      <w:r w:rsidR="000D50D7" w:rsidRPr="000D50D7">
        <w:t xml:space="preserve"> </w:t>
      </w:r>
      <w:r>
        <w:t>parking</w:t>
      </w:r>
      <w:r w:rsidR="000D50D7" w:rsidRPr="000D50D7">
        <w:t xml:space="preserve"> </w:t>
      </w:r>
      <w:r>
        <w:t>and</w:t>
      </w:r>
      <w:r w:rsidR="000D50D7" w:rsidRPr="000D50D7">
        <w:t xml:space="preserve"> </w:t>
      </w:r>
      <w:r>
        <w:t>circulation</w:t>
      </w:r>
      <w:r w:rsidR="000D50D7" w:rsidRPr="000D50D7">
        <w:t xml:space="preserve"> </w:t>
      </w:r>
      <w:r>
        <w:t>areas;</w:t>
      </w:r>
    </w:p>
    <w:p w14:paraId="0B9614A9" w14:textId="77777777" w:rsidR="00283174" w:rsidRDefault="00283174" w:rsidP="00283174">
      <w:pPr>
        <w:pStyle w:val="N3"/>
      </w:pPr>
      <w:r>
        <w:t>refuse</w:t>
      </w:r>
      <w:r w:rsidR="000D50D7" w:rsidRPr="000D50D7">
        <w:t xml:space="preserve"> </w:t>
      </w:r>
      <w:r>
        <w:t>or</w:t>
      </w:r>
      <w:r w:rsidR="000D50D7" w:rsidRPr="000D50D7">
        <w:t xml:space="preserve"> </w:t>
      </w:r>
      <w:r>
        <w:t>other</w:t>
      </w:r>
      <w:r w:rsidR="000D50D7" w:rsidRPr="000D50D7">
        <w:t xml:space="preserve"> </w:t>
      </w:r>
      <w:r>
        <w:t>storage</w:t>
      </w:r>
      <w:r w:rsidR="000D50D7" w:rsidRPr="000D50D7">
        <w:t xml:space="preserve"> </w:t>
      </w:r>
      <w:r>
        <w:t>units,</w:t>
      </w:r>
      <w:r w:rsidR="000D50D7" w:rsidRPr="000D50D7">
        <w:t xml:space="preserve"> </w:t>
      </w:r>
      <w:r>
        <w:t>signs</w:t>
      </w:r>
      <w:r w:rsidR="000D50D7" w:rsidRPr="000D50D7">
        <w:t xml:space="preserve"> </w:t>
      </w:r>
      <w:r>
        <w:t>and</w:t>
      </w:r>
      <w:r w:rsidR="000D50D7" w:rsidRPr="000D50D7">
        <w:t xml:space="preserve"> </w:t>
      </w:r>
      <w:r>
        <w:t>lighting;</w:t>
      </w:r>
    </w:p>
    <w:p w14:paraId="17A343FB" w14:textId="77777777" w:rsidR="00283174" w:rsidRDefault="00283174" w:rsidP="00283174">
      <w:pPr>
        <w:pStyle w:val="N3"/>
      </w:pPr>
      <w:bookmarkStart w:id="979" w:name="_Ref115444091"/>
      <w:r>
        <w:t>drainage,</w:t>
      </w:r>
      <w:r w:rsidR="000D50D7" w:rsidRPr="000D50D7">
        <w:t xml:space="preserve"> </w:t>
      </w:r>
      <w:r>
        <w:t>water,</w:t>
      </w:r>
      <w:r w:rsidR="000D50D7" w:rsidRPr="000D50D7">
        <w:t xml:space="preserve"> </w:t>
      </w:r>
      <w:r>
        <w:t>power</w:t>
      </w:r>
      <w:r w:rsidR="000D50D7" w:rsidRPr="000D50D7">
        <w:t xml:space="preserve"> </w:t>
      </w:r>
      <w:r>
        <w:t>and</w:t>
      </w:r>
      <w:r w:rsidR="000D50D7" w:rsidRPr="000D50D7">
        <w:t xml:space="preserve"> </w:t>
      </w:r>
      <w:r>
        <w:t>communications</w:t>
      </w:r>
      <w:r w:rsidR="000D50D7" w:rsidRPr="000D50D7">
        <w:t xml:space="preserve"> </w:t>
      </w:r>
      <w:r>
        <w:t>cables</w:t>
      </w:r>
      <w:r w:rsidR="000D50D7" w:rsidRPr="000D50D7">
        <w:t xml:space="preserve"> </w:t>
      </w:r>
      <w:r>
        <w:t>and</w:t>
      </w:r>
      <w:r w:rsidR="000D50D7" w:rsidRPr="000D50D7">
        <w:t xml:space="preserve"> </w:t>
      </w:r>
      <w:r>
        <w:t>pipelines;</w:t>
      </w:r>
      <w:bookmarkEnd w:id="979"/>
      <w:r w:rsidR="000D50D7" w:rsidRPr="000D50D7">
        <w:t xml:space="preserve"> </w:t>
      </w:r>
      <w:r w:rsidR="009B0D93">
        <w:t>and</w:t>
      </w:r>
    </w:p>
    <w:p w14:paraId="6D73AA94" w14:textId="77777777" w:rsidR="00283174" w:rsidRDefault="00283174" w:rsidP="00283174">
      <w:pPr>
        <w:pStyle w:val="N3"/>
      </w:pPr>
      <w:r>
        <w:t>programme</w:t>
      </w:r>
      <w:r w:rsidR="000D50D7" w:rsidRPr="000D50D7">
        <w:t xml:space="preserve"> </w:t>
      </w:r>
      <w:r>
        <w:t>for</w:t>
      </w:r>
      <w:r w:rsidR="000D50D7" w:rsidRPr="000D50D7">
        <w:t xml:space="preserve"> </w:t>
      </w:r>
      <w:r>
        <w:t>landscaping</w:t>
      </w:r>
      <w:r w:rsidR="000D50D7" w:rsidRPr="000D50D7">
        <w:t xml:space="preserve"> </w:t>
      </w:r>
      <w:r>
        <w:t>works</w:t>
      </w:r>
      <w:r w:rsidR="009B0D93">
        <w:t>,</w:t>
      </w:r>
    </w:p>
    <w:p w14:paraId="0963EB07" w14:textId="77777777" w:rsidR="00283174" w:rsidRDefault="00283174" w:rsidP="00283174">
      <w:pPr>
        <w:pStyle w:val="T1"/>
      </w:pPr>
      <w:r>
        <w:t>relating</w:t>
      </w:r>
      <w:r w:rsidR="000D50D7" w:rsidRPr="000D50D7">
        <w:t xml:space="preserve"> </w:t>
      </w:r>
      <w:r>
        <w:t>to</w:t>
      </w:r>
      <w:r w:rsidR="000D50D7" w:rsidRPr="000D50D7">
        <w:t xml:space="preserve"> </w:t>
      </w:r>
      <w:r>
        <w:t>that</w:t>
      </w:r>
      <w:r w:rsidR="000D50D7" w:rsidRPr="000D50D7">
        <w:t xml:space="preserve"> </w:t>
      </w:r>
      <w:r>
        <w:t>phase</w:t>
      </w:r>
      <w:r w:rsidR="000D50D7" w:rsidRPr="000D50D7">
        <w:t xml:space="preserve"> </w:t>
      </w:r>
      <w:r>
        <w:t>have</w:t>
      </w:r>
      <w:r w:rsidR="000D50D7" w:rsidRPr="000D50D7">
        <w:t xml:space="preserve"> </w:t>
      </w:r>
      <w:r>
        <w:t>been</w:t>
      </w:r>
      <w:r w:rsidR="000D50D7" w:rsidRPr="000D50D7">
        <w:t xml:space="preserve"> </w:t>
      </w:r>
      <w:r>
        <w:t>submitted</w:t>
      </w:r>
      <w:r w:rsidR="000D50D7" w:rsidRPr="000D50D7">
        <w:t xml:space="preserve"> </w:t>
      </w:r>
      <w:r>
        <w:t>and</w:t>
      </w:r>
      <w:r w:rsidR="000D50D7" w:rsidRPr="000D50D7">
        <w:t xml:space="preserve"> </w:t>
      </w:r>
      <w:r>
        <w:t>approved</w:t>
      </w:r>
      <w:r w:rsidR="000D50D7" w:rsidRPr="000D50D7">
        <w:t xml:space="preserve"> </w:t>
      </w:r>
      <w:r>
        <w:t>by</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for</w:t>
      </w:r>
      <w:r w:rsidR="000D50D7" w:rsidRPr="000D50D7">
        <w:t xml:space="preserve"> </w:t>
      </w:r>
      <w:r>
        <w:t>that</w:t>
      </w:r>
      <w:r w:rsidR="000D50D7" w:rsidRPr="000D50D7">
        <w:t xml:space="preserve"> </w:t>
      </w:r>
      <w:r>
        <w:t>phase</w:t>
      </w:r>
      <w:r w:rsidR="000D50D7" w:rsidRPr="000D50D7">
        <w:t xml:space="preserve"> </w:t>
      </w:r>
      <w:r>
        <w:t>or,</w:t>
      </w:r>
      <w:r w:rsidR="000D50D7" w:rsidRPr="000D50D7">
        <w:t xml:space="preserve"> </w:t>
      </w:r>
      <w:r>
        <w:t>where</w:t>
      </w:r>
      <w:r w:rsidR="000D50D7" w:rsidRPr="000D50D7">
        <w:t xml:space="preserve"> </w:t>
      </w:r>
      <w:r>
        <w:t>the</w:t>
      </w:r>
      <w:r w:rsidR="000D50D7" w:rsidRPr="000D50D7">
        <w:t xml:space="preserve"> </w:t>
      </w:r>
      <w:r>
        <w:t>phase</w:t>
      </w:r>
      <w:r w:rsidR="000D50D7" w:rsidRPr="000D50D7">
        <w:t xml:space="preserve"> </w:t>
      </w:r>
      <w:r>
        <w:t>falls</w:t>
      </w:r>
      <w:r w:rsidR="000D50D7" w:rsidRPr="000D50D7">
        <w:t xml:space="preserve"> </w:t>
      </w:r>
      <w:r>
        <w:t>within</w:t>
      </w:r>
      <w:r w:rsidR="000D50D7" w:rsidRPr="000D50D7">
        <w:t xml:space="preserve"> </w:t>
      </w:r>
      <w:r>
        <w:t>the</w:t>
      </w:r>
      <w:r w:rsidR="000D50D7" w:rsidRPr="000D50D7">
        <w:t xml:space="preserve"> </w:t>
      </w:r>
      <w:r>
        <w:t>administrative</w:t>
      </w:r>
      <w:r w:rsidR="000D50D7" w:rsidRPr="000D50D7">
        <w:t xml:space="preserve"> </w:t>
      </w:r>
      <w:r>
        <w:t>areas</w:t>
      </w:r>
      <w:r w:rsidR="000D50D7" w:rsidRPr="000D50D7">
        <w:t xml:space="preserve"> </w:t>
      </w:r>
      <w:r>
        <w:t>of</w:t>
      </w:r>
      <w:r w:rsidR="000D50D7" w:rsidRPr="000D50D7">
        <w:t xml:space="preserve"> </w:t>
      </w:r>
      <w:r>
        <w:t>both</w:t>
      </w:r>
      <w:r w:rsidR="000D50D7" w:rsidRPr="000D50D7">
        <w:t xml:space="preserve"> </w:t>
      </w:r>
      <w:r>
        <w:t>Braintree</w:t>
      </w:r>
      <w:r w:rsidR="000D50D7" w:rsidRPr="000D50D7">
        <w:t xml:space="preserve"> </w:t>
      </w:r>
      <w:r>
        <w:t>District</w:t>
      </w:r>
      <w:r w:rsidR="000D50D7" w:rsidRPr="000D50D7">
        <w:t xml:space="preserve"> </w:t>
      </w:r>
      <w:r>
        <w:t>Council</w:t>
      </w:r>
      <w:r w:rsidR="000D50D7" w:rsidRPr="000D50D7">
        <w:t xml:space="preserve"> </w:t>
      </w:r>
      <w:r>
        <w:t>and</w:t>
      </w:r>
      <w:r w:rsidR="000D50D7" w:rsidRPr="000D50D7">
        <w:t xml:space="preserve"> </w:t>
      </w:r>
      <w:r>
        <w:t>Chelmsford</w:t>
      </w:r>
      <w:r w:rsidR="000D50D7" w:rsidRPr="000D50D7">
        <w:t xml:space="preserve"> </w:t>
      </w:r>
      <w:r>
        <w:t>City</w:t>
      </w:r>
      <w:r w:rsidR="000D50D7" w:rsidRPr="000D50D7">
        <w:t xml:space="preserve"> </w:t>
      </w:r>
      <w:r>
        <w:t>Council,</w:t>
      </w:r>
      <w:r w:rsidR="000D50D7" w:rsidRPr="000D50D7">
        <w:t xml:space="preserve"> </w:t>
      </w:r>
      <w:r>
        <w:t>both</w:t>
      </w:r>
      <w:r w:rsidR="000D50D7" w:rsidRPr="000D50D7">
        <w:t xml:space="preserve"> </w:t>
      </w:r>
      <w:r>
        <w:t>relevant</w:t>
      </w:r>
      <w:r w:rsidR="000D50D7" w:rsidRPr="000D50D7">
        <w:t xml:space="preserve"> </w:t>
      </w:r>
      <w:r>
        <w:t>planning</w:t>
      </w:r>
      <w:r w:rsidR="000D50D7" w:rsidRPr="000D50D7">
        <w:t xml:space="preserve"> </w:t>
      </w:r>
      <w:r>
        <w:t>authorities.</w:t>
      </w:r>
    </w:p>
    <w:p w14:paraId="593C1760" w14:textId="77777777" w:rsidR="00283174" w:rsidRDefault="00283174" w:rsidP="00283174">
      <w:pPr>
        <w:pStyle w:val="N2"/>
      </w:pPr>
      <w:r>
        <w:t>The</w:t>
      </w:r>
      <w:r w:rsidR="000D50D7" w:rsidRPr="000D50D7">
        <w:t xml:space="preserve"> </w:t>
      </w:r>
      <w:r>
        <w:t>details</w:t>
      </w:r>
      <w:r w:rsidR="000D50D7" w:rsidRPr="000D50D7">
        <w:t xml:space="preserve"> </w:t>
      </w:r>
      <w:r>
        <w:t>submitted</w:t>
      </w:r>
      <w:r w:rsidR="000D50D7" w:rsidRPr="000D50D7">
        <w:t xml:space="preserve"> </w:t>
      </w:r>
      <w:r>
        <w:t>must</w:t>
      </w:r>
      <w:r w:rsidR="000D50D7" w:rsidRPr="000D50D7">
        <w:t xml:space="preserve"> </w:t>
      </w:r>
      <w:r>
        <w:t>accord</w:t>
      </w:r>
      <w:r w:rsidR="000D50D7" w:rsidRPr="000D50D7">
        <w:t xml:space="preserve"> </w:t>
      </w:r>
      <w:r>
        <w:t>with</w:t>
      </w:r>
      <w:r w:rsidR="004C7FF3">
        <w:t>—</w:t>
      </w:r>
    </w:p>
    <w:p w14:paraId="7159A1AD" w14:textId="77777777" w:rsidR="00283174" w:rsidRDefault="00283174" w:rsidP="00283174">
      <w:pPr>
        <w:pStyle w:val="N3"/>
      </w:pPr>
      <w:r>
        <w:t>the</w:t>
      </w:r>
      <w:r w:rsidR="000D50D7" w:rsidRPr="000D50D7">
        <w:t xml:space="preserve"> </w:t>
      </w:r>
      <w:r>
        <w:t>outline</w:t>
      </w:r>
      <w:r w:rsidR="000D50D7" w:rsidRPr="000D50D7">
        <w:t xml:space="preserve"> </w:t>
      </w:r>
      <w:r>
        <w:t>design</w:t>
      </w:r>
      <w:r w:rsidR="000D50D7" w:rsidRPr="000D50D7">
        <w:t xml:space="preserve"> </w:t>
      </w:r>
      <w:r>
        <w:t>principles;</w:t>
      </w:r>
      <w:r w:rsidR="000D50D7" w:rsidRPr="000D50D7">
        <w:t xml:space="preserve"> </w:t>
      </w:r>
      <w:r>
        <w:t>and</w:t>
      </w:r>
    </w:p>
    <w:p w14:paraId="169C67F4" w14:textId="77777777" w:rsidR="00283174" w:rsidRDefault="00283174" w:rsidP="00283174">
      <w:pPr>
        <w:pStyle w:val="N3"/>
      </w:pPr>
      <w:r>
        <w:t>for</w:t>
      </w:r>
      <w:r w:rsidR="000D50D7" w:rsidRPr="000D50D7">
        <w:t xml:space="preserve"> </w:t>
      </w:r>
      <w:r>
        <w:t>Work</w:t>
      </w:r>
      <w:r w:rsidR="000D50D7" w:rsidRPr="000D50D7">
        <w:t xml:space="preserve"> </w:t>
      </w:r>
      <w:r>
        <w:t>No.</w:t>
      </w:r>
      <w:r w:rsidR="000D50D7" w:rsidRPr="000D50D7">
        <w:t xml:space="preserve"> </w:t>
      </w:r>
      <w:r>
        <w:t>2,</w:t>
      </w:r>
      <w:r w:rsidR="000D50D7" w:rsidRPr="000D50D7">
        <w:t xml:space="preserve"> </w:t>
      </w:r>
      <w:r>
        <w:t>the</w:t>
      </w:r>
      <w:r w:rsidR="000D50D7" w:rsidRPr="000D50D7">
        <w:t xml:space="preserve"> </w:t>
      </w:r>
      <w:r>
        <w:t>outline</w:t>
      </w:r>
      <w:r w:rsidR="000D50D7" w:rsidRPr="000D50D7">
        <w:t xml:space="preserve"> </w:t>
      </w:r>
      <w:r>
        <w:t>battery</w:t>
      </w:r>
      <w:r w:rsidR="000D50D7" w:rsidRPr="000D50D7">
        <w:t xml:space="preserve"> </w:t>
      </w:r>
      <w:r>
        <w:t>safety</w:t>
      </w:r>
      <w:r w:rsidR="000D50D7" w:rsidRPr="000D50D7">
        <w:t xml:space="preserve"> </w:t>
      </w:r>
      <w:r>
        <w:t>management</w:t>
      </w:r>
      <w:r w:rsidR="000D50D7" w:rsidRPr="000D50D7">
        <w:t xml:space="preserve"> </w:t>
      </w:r>
      <w:r>
        <w:t>plan.</w:t>
      </w:r>
    </w:p>
    <w:p w14:paraId="094CCA18" w14:textId="77777777" w:rsidR="00283174" w:rsidRDefault="00283174" w:rsidP="00283174">
      <w:pPr>
        <w:pStyle w:val="N2"/>
      </w:pPr>
      <w:r>
        <w:t>The</w:t>
      </w:r>
      <w:r w:rsidR="000D50D7" w:rsidRPr="000D50D7">
        <w:t xml:space="preserve"> </w:t>
      </w:r>
      <w:r>
        <w:t>solar</w:t>
      </w:r>
      <w:r w:rsidR="000D50D7" w:rsidRPr="000D50D7">
        <w:t xml:space="preserve"> </w:t>
      </w:r>
      <w:r>
        <w:t>farm</w:t>
      </w:r>
      <w:r w:rsidR="000D50D7" w:rsidRPr="000D50D7">
        <w:t xml:space="preserve"> </w:t>
      </w:r>
      <w:r>
        <w:t>works</w:t>
      </w:r>
      <w:r w:rsidR="000D50D7" w:rsidRPr="000D50D7">
        <w:t xml:space="preserve"> </w:t>
      </w:r>
      <w:r>
        <w:t>and</w:t>
      </w:r>
      <w:r w:rsidR="000D50D7" w:rsidRPr="000D50D7">
        <w:t xml:space="preserve"> </w:t>
      </w:r>
      <w:r>
        <w:t>grid</w:t>
      </w:r>
      <w:r w:rsidR="000D50D7" w:rsidRPr="000D50D7">
        <w:t xml:space="preserve"> </w:t>
      </w:r>
      <w:r>
        <w:t>connection</w:t>
      </w:r>
      <w:r w:rsidR="000D50D7" w:rsidRPr="000D50D7">
        <w:t xml:space="preserve"> </w:t>
      </w:r>
      <w:r>
        <w:t>works</w:t>
      </w:r>
      <w:r w:rsidR="000D50D7" w:rsidRPr="000D50D7">
        <w:t xml:space="preserve"> </w:t>
      </w:r>
      <w:r>
        <w:t>must</w:t>
      </w:r>
      <w:r w:rsidR="000D50D7" w:rsidRPr="000D50D7">
        <w:t xml:space="preserve"> </w:t>
      </w:r>
      <w:r>
        <w:t>be</w:t>
      </w:r>
      <w:r w:rsidR="000D50D7" w:rsidRPr="000D50D7">
        <w:t xml:space="preserve"> </w:t>
      </w:r>
      <w:r>
        <w:t>carried</w:t>
      </w:r>
      <w:r w:rsidR="000D50D7" w:rsidRPr="000D50D7">
        <w:t xml:space="preserve"> </w:t>
      </w:r>
      <w:r>
        <w:t>out</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approved</w:t>
      </w:r>
      <w:r w:rsidR="000D50D7" w:rsidRPr="000D50D7">
        <w:t xml:space="preserve"> </w:t>
      </w:r>
      <w:r>
        <w:t>details.</w:t>
      </w:r>
    </w:p>
    <w:p w14:paraId="61F1B503" w14:textId="77777777" w:rsidR="00451F9D" w:rsidRDefault="00451F9D" w:rsidP="00283174">
      <w:pPr>
        <w:pStyle w:val="N2"/>
      </w:pP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must</w:t>
      </w:r>
      <w:r w:rsidR="000D50D7" w:rsidRPr="000D50D7">
        <w:t xml:space="preserve"> </w:t>
      </w:r>
      <w:r>
        <w:t>consult</w:t>
      </w:r>
      <w:r w:rsidR="000D50D7" w:rsidRPr="000D50D7">
        <w:t xml:space="preserve"> </w:t>
      </w:r>
      <w:r>
        <w:t>with</w:t>
      </w:r>
      <w:r w:rsidR="000D50D7" w:rsidRPr="000D50D7">
        <w:t xml:space="preserve"> </w:t>
      </w:r>
      <w:r>
        <w:t>Essex</w:t>
      </w:r>
      <w:r w:rsidR="000D50D7" w:rsidRPr="000D50D7">
        <w:t xml:space="preserve"> </w:t>
      </w:r>
      <w:r>
        <w:t>County</w:t>
      </w:r>
      <w:r w:rsidR="000D50D7" w:rsidRPr="000D50D7">
        <w:t xml:space="preserve"> </w:t>
      </w:r>
      <w:r>
        <w:t>Council</w:t>
      </w:r>
      <w:r w:rsidR="000D50D7" w:rsidRPr="000D50D7">
        <w:t xml:space="preserve"> </w:t>
      </w:r>
      <w:r>
        <w:t>in</w:t>
      </w:r>
      <w:r w:rsidR="000D50D7" w:rsidRPr="000D50D7">
        <w:t xml:space="preserve"> </w:t>
      </w:r>
      <w:r>
        <w:t>its</w:t>
      </w:r>
      <w:r w:rsidR="000D50D7" w:rsidRPr="000D50D7">
        <w:t xml:space="preserve"> </w:t>
      </w:r>
      <w:r>
        <w:t>role</w:t>
      </w:r>
      <w:r w:rsidR="000D50D7" w:rsidRPr="000D50D7">
        <w:t xml:space="preserve"> </w:t>
      </w:r>
      <w:r>
        <w:t>as</w:t>
      </w:r>
      <w:r w:rsidR="000D50D7" w:rsidRPr="000D50D7">
        <w:t xml:space="preserve"> </w:t>
      </w:r>
      <w:r>
        <w:t>lead</w:t>
      </w:r>
      <w:r w:rsidR="000D50D7" w:rsidRPr="000D50D7">
        <w:t xml:space="preserve"> </w:t>
      </w:r>
      <w:r>
        <w:t>local</w:t>
      </w:r>
      <w:r w:rsidR="000D50D7" w:rsidRPr="000D50D7">
        <w:t xml:space="preserve"> </w:t>
      </w:r>
      <w:r>
        <w:t>flood</w:t>
      </w:r>
      <w:r w:rsidR="000D50D7" w:rsidRPr="000D50D7">
        <w:t xml:space="preserve"> </w:t>
      </w:r>
      <w:r>
        <w:t>authority</w:t>
      </w:r>
      <w:r w:rsidR="000D50D7" w:rsidRPr="000D50D7">
        <w:t xml:space="preserve"> </w:t>
      </w:r>
      <w:r>
        <w:t>before</w:t>
      </w:r>
      <w:r w:rsidR="000D50D7" w:rsidRPr="000D50D7">
        <w:t xml:space="preserve"> </w:t>
      </w:r>
      <w:r>
        <w:t>approving</w:t>
      </w:r>
      <w:r w:rsidR="000D50D7" w:rsidRPr="000D50D7">
        <w:t xml:space="preserve"> </w:t>
      </w:r>
      <w:r>
        <w:t>details</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drainage</w:t>
      </w:r>
      <w:r w:rsidR="000D50D7" w:rsidRPr="000D50D7">
        <w:t xml:space="preserve"> </w:t>
      </w:r>
      <w:r>
        <w:t>or</w:t>
      </w:r>
      <w:r w:rsidR="000D50D7" w:rsidRPr="000D50D7">
        <w:t xml:space="preserve"> </w:t>
      </w:r>
      <w:r>
        <w:t>water</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_Ref115444091 \w \h </w:instrText>
      </w:r>
      <w:r>
        <w:fldChar w:fldCharType="separate"/>
      </w:r>
      <w:r w:rsidR="000D50D7">
        <w:t>7(1)(h)</w:t>
      </w:r>
      <w:r>
        <w:fldChar w:fldCharType="end"/>
      </w:r>
      <w:r>
        <w:t>.</w:t>
      </w:r>
    </w:p>
    <w:p w14:paraId="10BA1A12" w14:textId="77777777" w:rsidR="00283174" w:rsidRDefault="00283174" w:rsidP="00283174">
      <w:pPr>
        <w:pStyle w:val="H1"/>
      </w:pPr>
      <w:r w:rsidRPr="00CA1AF1">
        <w:t>Battery</w:t>
      </w:r>
      <w:r w:rsidR="000D50D7" w:rsidRPr="000D50D7">
        <w:t xml:space="preserve"> </w:t>
      </w:r>
      <w:r w:rsidRPr="00CA1AF1">
        <w:t>safety</w:t>
      </w:r>
      <w:r w:rsidR="000D50D7" w:rsidRPr="000D50D7">
        <w:t xml:space="preserve"> </w:t>
      </w:r>
      <w:r w:rsidRPr="00CA1AF1">
        <w:t>management</w:t>
      </w:r>
    </w:p>
    <w:p w14:paraId="4E86E02E"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Work</w:t>
      </w:r>
      <w:r w:rsidR="000D50D7" w:rsidRPr="000D50D7">
        <w:t xml:space="preserve"> </w:t>
      </w:r>
      <w:r>
        <w:t>No.</w:t>
      </w:r>
      <w:r w:rsidR="000D50D7" w:rsidRPr="000D50D7">
        <w:t xml:space="preserve"> </w:t>
      </w:r>
      <w:r>
        <w:t>2</w:t>
      </w:r>
      <w:r w:rsidR="000D50D7" w:rsidRPr="000D50D7">
        <w:t xml:space="preserve"> </w:t>
      </w:r>
      <w:r>
        <w:t>must</w:t>
      </w:r>
      <w:r w:rsidR="000D50D7" w:rsidRPr="000D50D7">
        <w:t xml:space="preserve"> </w:t>
      </w:r>
      <w:r>
        <w:t>not</w:t>
      </w:r>
      <w:r w:rsidR="000D50D7" w:rsidRPr="000D50D7">
        <w:t xml:space="preserve"> </w:t>
      </w:r>
      <w:r>
        <w:t>commence</w:t>
      </w:r>
      <w:r w:rsidR="000D50D7" w:rsidRPr="000D50D7">
        <w:t xml:space="preserve"> </w:t>
      </w:r>
      <w:r>
        <w:t>until</w:t>
      </w:r>
      <w:r w:rsidR="000D50D7" w:rsidRPr="000D50D7">
        <w:t xml:space="preserve"> </w:t>
      </w:r>
      <w:r>
        <w:t>a</w:t>
      </w:r>
      <w:r w:rsidR="000D50D7" w:rsidRPr="000D50D7">
        <w:t xml:space="preserve"> </w:t>
      </w:r>
      <w:r>
        <w:t>battery</w:t>
      </w:r>
      <w:r w:rsidR="000D50D7" w:rsidRPr="000D50D7">
        <w:t xml:space="preserve"> </w:t>
      </w:r>
      <w:r>
        <w:t>safety</w:t>
      </w:r>
      <w:r w:rsidR="000D50D7" w:rsidRPr="000D50D7">
        <w:t xml:space="preserve"> </w:t>
      </w:r>
      <w:r>
        <w:t>management</w:t>
      </w:r>
      <w:r w:rsidR="000D50D7" w:rsidRPr="000D50D7">
        <w:t xml:space="preserve"> </w:t>
      </w:r>
      <w:r>
        <w:t>plan</w:t>
      </w:r>
      <w:r w:rsidR="000D50D7" w:rsidRPr="000D50D7">
        <w:t xml:space="preserve"> </w:t>
      </w:r>
      <w:r>
        <w:t>has</w:t>
      </w:r>
      <w:r w:rsidR="000D50D7" w:rsidRPr="000D50D7">
        <w:t xml:space="preserve"> </w:t>
      </w:r>
      <w:r>
        <w:t>been</w:t>
      </w:r>
      <w:r w:rsidR="000D50D7" w:rsidRPr="000D50D7">
        <w:t xml:space="preserve"> </w:t>
      </w:r>
      <w:r>
        <w:t>submitted</w:t>
      </w:r>
      <w:r w:rsidR="000D50D7" w:rsidRPr="000D50D7">
        <w:t xml:space="preserve"> </w:t>
      </w:r>
      <w:r>
        <w:t>to</w:t>
      </w:r>
      <w:r w:rsidR="000D50D7" w:rsidRPr="000D50D7">
        <w:t xml:space="preserve"> </w:t>
      </w:r>
      <w:r>
        <w:t>and</w:t>
      </w:r>
      <w:r w:rsidR="000D50D7" w:rsidRPr="000D50D7">
        <w:t xml:space="preserve"> </w:t>
      </w:r>
      <w:r>
        <w:t>approved</w:t>
      </w:r>
      <w:r w:rsidR="000D50D7" w:rsidRPr="000D50D7">
        <w:t xml:space="preserve"> </w:t>
      </w:r>
      <w:r>
        <w:t>by</w:t>
      </w:r>
      <w:r w:rsidR="000D50D7" w:rsidRPr="000D50D7">
        <w:t xml:space="preserve"> </w:t>
      </w:r>
      <w:r>
        <w:t>both</w:t>
      </w:r>
      <w:r w:rsidR="000D50D7" w:rsidRPr="000D50D7">
        <w:t xml:space="preserve"> </w:t>
      </w:r>
      <w:r>
        <w:t>relevant</w:t>
      </w:r>
      <w:r w:rsidR="000D50D7" w:rsidRPr="000D50D7">
        <w:t xml:space="preserve"> </w:t>
      </w:r>
      <w:r>
        <w:t>planning</w:t>
      </w:r>
      <w:r w:rsidR="000D50D7" w:rsidRPr="000D50D7">
        <w:t xml:space="preserve"> </w:t>
      </w:r>
      <w:r>
        <w:t>authorities.</w:t>
      </w:r>
    </w:p>
    <w:p w14:paraId="27533508" w14:textId="77777777" w:rsidR="00283174" w:rsidRDefault="00283174" w:rsidP="00283174">
      <w:pPr>
        <w:pStyle w:val="N2"/>
      </w:pPr>
      <w:r>
        <w:lastRenderedPageBreak/>
        <w:t>The</w:t>
      </w:r>
      <w:r w:rsidR="000D50D7" w:rsidRPr="000D50D7">
        <w:t xml:space="preserve"> </w:t>
      </w:r>
      <w:r>
        <w:t>battery</w:t>
      </w:r>
      <w:r w:rsidR="000D50D7" w:rsidRPr="000D50D7">
        <w:t xml:space="preserve"> </w:t>
      </w:r>
      <w:r>
        <w:t>safety</w:t>
      </w:r>
      <w:r w:rsidR="000D50D7" w:rsidRPr="000D50D7">
        <w:t xml:space="preserve"> </w:t>
      </w:r>
      <w:r>
        <w:t>management</w:t>
      </w:r>
      <w:r w:rsidR="000D50D7" w:rsidRPr="000D50D7">
        <w:t xml:space="preserve"> </w:t>
      </w:r>
      <w:r>
        <w:t>plan</w:t>
      </w:r>
      <w:r w:rsidR="000D50D7" w:rsidRPr="000D50D7">
        <w:t xml:space="preserve"> </w:t>
      </w:r>
      <w:r>
        <w:t>must</w:t>
      </w:r>
      <w:r w:rsidR="000D50D7" w:rsidRPr="000D50D7">
        <w:t xml:space="preserve"> </w:t>
      </w:r>
      <w:r>
        <w:t>prescribe</w:t>
      </w:r>
      <w:r w:rsidR="000D50D7" w:rsidRPr="000D50D7">
        <w:t xml:space="preserve"> </w:t>
      </w:r>
      <w:r>
        <w:t>measures</w:t>
      </w:r>
      <w:r w:rsidR="000D50D7" w:rsidRPr="000D50D7">
        <w:t xml:space="preserve"> </w:t>
      </w:r>
      <w:r>
        <w:t>to</w:t>
      </w:r>
      <w:r w:rsidR="000D50D7" w:rsidRPr="000D50D7">
        <w:t xml:space="preserve"> </w:t>
      </w:r>
      <w:r>
        <w:t>facilitate</w:t>
      </w:r>
      <w:r w:rsidR="000D50D7" w:rsidRPr="000D50D7">
        <w:t xml:space="preserve"> </w:t>
      </w:r>
      <w:r>
        <w:t>safety</w:t>
      </w:r>
      <w:r w:rsidR="000D50D7" w:rsidRPr="000D50D7">
        <w:t xml:space="preserve"> </w:t>
      </w:r>
      <w:r>
        <w:t>during</w:t>
      </w:r>
      <w:r w:rsidR="000D50D7" w:rsidRPr="000D50D7">
        <w:t xml:space="preserve"> </w:t>
      </w:r>
      <w:r>
        <w:t>the</w:t>
      </w:r>
      <w:r w:rsidR="000D50D7" w:rsidRPr="000D50D7">
        <w:t xml:space="preserve"> </w:t>
      </w:r>
      <w:r>
        <w:t>construction,</w:t>
      </w:r>
      <w:r w:rsidR="000D50D7" w:rsidRPr="000D50D7">
        <w:t xml:space="preserve"> </w:t>
      </w:r>
      <w:r>
        <w:t>operation</w:t>
      </w:r>
      <w:r w:rsidR="000D50D7" w:rsidRPr="000D50D7">
        <w:t xml:space="preserve"> </w:t>
      </w:r>
      <w:r>
        <w:t>and</w:t>
      </w:r>
      <w:r w:rsidR="000D50D7" w:rsidRPr="000D50D7">
        <w:t xml:space="preserve"> </w:t>
      </w:r>
      <w:r>
        <w:t>decommissioning</w:t>
      </w:r>
      <w:r w:rsidR="000D50D7" w:rsidRPr="000D50D7">
        <w:t xml:space="preserve"> </w:t>
      </w:r>
      <w:r>
        <w:t>of</w:t>
      </w:r>
      <w:r w:rsidR="000D50D7" w:rsidRPr="000D50D7">
        <w:t xml:space="preserve"> </w:t>
      </w:r>
      <w:r>
        <w:t>Work</w:t>
      </w:r>
      <w:r w:rsidR="000D50D7" w:rsidRPr="000D50D7">
        <w:t xml:space="preserve"> </w:t>
      </w:r>
      <w:r>
        <w:t>No.</w:t>
      </w:r>
      <w:r w:rsidR="000D50D7" w:rsidRPr="000D50D7">
        <w:t xml:space="preserve"> </w:t>
      </w:r>
      <w:r>
        <w:t>2</w:t>
      </w:r>
      <w:r w:rsidR="000D50D7" w:rsidRPr="000D50D7">
        <w:t xml:space="preserve"> </w:t>
      </w:r>
      <w:r>
        <w:t>including</w:t>
      </w:r>
      <w:r w:rsidR="000D50D7" w:rsidRPr="000D50D7">
        <w:t xml:space="preserve"> </w:t>
      </w:r>
      <w:r>
        <w:t>the</w:t>
      </w:r>
      <w:r w:rsidR="000D50D7" w:rsidRPr="000D50D7">
        <w:t xml:space="preserve"> </w:t>
      </w:r>
      <w:r>
        <w:t>transportation</w:t>
      </w:r>
      <w:r w:rsidR="000D50D7" w:rsidRPr="000D50D7">
        <w:t xml:space="preserve"> </w:t>
      </w:r>
      <w:r>
        <w:t>of</w:t>
      </w:r>
      <w:r w:rsidR="000D50D7" w:rsidRPr="000D50D7">
        <w:t xml:space="preserve"> </w:t>
      </w:r>
      <w:r>
        <w:t>new,</w:t>
      </w:r>
      <w:r w:rsidR="000D50D7" w:rsidRPr="000D50D7">
        <w:t xml:space="preserve"> </w:t>
      </w:r>
      <w:r>
        <w:t>used</w:t>
      </w:r>
      <w:r w:rsidR="000D50D7" w:rsidRPr="000D50D7">
        <w:t xml:space="preserve"> </w:t>
      </w:r>
      <w:r>
        <w:t>and</w:t>
      </w:r>
      <w:r w:rsidR="000D50D7" w:rsidRPr="000D50D7">
        <w:t xml:space="preserve"> </w:t>
      </w:r>
      <w:r>
        <w:t>replacement</w:t>
      </w:r>
      <w:r w:rsidR="000D50D7" w:rsidRPr="000D50D7">
        <w:t xml:space="preserve"> </w:t>
      </w:r>
      <w:r>
        <w:t>battery</w:t>
      </w:r>
      <w:r w:rsidR="000D50D7" w:rsidRPr="000D50D7">
        <w:t xml:space="preserve"> </w:t>
      </w:r>
      <w:r>
        <w:t>cells</w:t>
      </w:r>
      <w:r w:rsidR="000D50D7" w:rsidRPr="000D50D7">
        <w:t xml:space="preserve"> </w:t>
      </w:r>
      <w:r>
        <w:t>both</w:t>
      </w:r>
      <w:r w:rsidR="000D50D7" w:rsidRPr="000D50D7">
        <w:t xml:space="preserve"> </w:t>
      </w:r>
      <w:r>
        <w:t>to</w:t>
      </w:r>
      <w:r w:rsidR="000D50D7" w:rsidRPr="000D50D7">
        <w:t xml:space="preserve"> </w:t>
      </w:r>
      <w:r>
        <w:t>and</w:t>
      </w:r>
      <w:r w:rsidR="000D50D7" w:rsidRPr="000D50D7">
        <w:t xml:space="preserve"> </w:t>
      </w:r>
      <w:r>
        <w:t>from</w:t>
      </w:r>
      <w:r w:rsidR="000D50D7" w:rsidRPr="000D50D7">
        <w:t xml:space="preserve"> </w:t>
      </w:r>
      <w:r>
        <w:t>the</w:t>
      </w:r>
      <w:r w:rsidR="000D50D7" w:rsidRPr="000D50D7">
        <w:t xml:space="preserve"> </w:t>
      </w:r>
      <w:r>
        <w:t>authorised</w:t>
      </w:r>
      <w:r w:rsidR="000D50D7" w:rsidRPr="000D50D7">
        <w:t xml:space="preserve"> </w:t>
      </w:r>
      <w:r>
        <w:t>development.</w:t>
      </w:r>
    </w:p>
    <w:p w14:paraId="3E263219" w14:textId="77777777" w:rsidR="00283174" w:rsidRDefault="00283174" w:rsidP="00283174">
      <w:pPr>
        <w:pStyle w:val="N2"/>
      </w:pPr>
      <w:r>
        <w:t>The</w:t>
      </w:r>
      <w:r w:rsidR="000D50D7" w:rsidRPr="000D50D7">
        <w:t xml:space="preserve"> </w:t>
      </w:r>
      <w:r>
        <w:t>battery</w:t>
      </w:r>
      <w:r w:rsidR="000D50D7" w:rsidRPr="000D50D7">
        <w:t xml:space="preserve"> </w:t>
      </w:r>
      <w:r>
        <w:t>safety</w:t>
      </w:r>
      <w:r w:rsidR="000D50D7" w:rsidRPr="000D50D7">
        <w:t xml:space="preserve"> </w:t>
      </w:r>
      <w:r>
        <w:t>management</w:t>
      </w:r>
      <w:r w:rsidR="000D50D7" w:rsidRPr="000D50D7">
        <w:t xml:space="preserve"> </w:t>
      </w:r>
      <w:r>
        <w:t>plan</w:t>
      </w:r>
      <w:r w:rsidR="000D50D7" w:rsidRPr="000D50D7">
        <w:t xml:space="preserve"> </w:t>
      </w:r>
      <w:r>
        <w:t>must</w:t>
      </w:r>
      <w:r w:rsidR="000D50D7" w:rsidRPr="000D50D7">
        <w:t xml:space="preserve"> </w:t>
      </w:r>
      <w:r>
        <w:t>be</w:t>
      </w:r>
      <w:r w:rsidR="000D50D7" w:rsidRPr="000D50D7">
        <w:t xml:space="preserve"> </w:t>
      </w:r>
      <w:r>
        <w:t>substantially</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outline</w:t>
      </w:r>
      <w:r w:rsidR="000D50D7" w:rsidRPr="000D50D7">
        <w:t xml:space="preserve"> </w:t>
      </w:r>
      <w:r>
        <w:t>battery</w:t>
      </w:r>
      <w:r w:rsidR="000D50D7" w:rsidRPr="000D50D7">
        <w:t xml:space="preserve"> </w:t>
      </w:r>
      <w:r>
        <w:t>safety</w:t>
      </w:r>
      <w:r w:rsidR="000D50D7" w:rsidRPr="000D50D7">
        <w:t xml:space="preserve"> </w:t>
      </w:r>
      <w:r>
        <w:t>management</w:t>
      </w:r>
      <w:r w:rsidR="000D50D7" w:rsidRPr="000D50D7">
        <w:t xml:space="preserve"> </w:t>
      </w:r>
      <w:r>
        <w:t>plan.</w:t>
      </w:r>
    </w:p>
    <w:p w14:paraId="5A5CB9C7" w14:textId="77777777" w:rsidR="00283174" w:rsidRDefault="00283174" w:rsidP="00283174">
      <w:pPr>
        <w:pStyle w:val="N2"/>
      </w:pPr>
      <w:r>
        <w:t>Both</w:t>
      </w:r>
      <w:r w:rsidR="000D50D7" w:rsidRPr="000D50D7">
        <w:t xml:space="preserve"> </w:t>
      </w:r>
      <w:r>
        <w:t>relevant</w:t>
      </w:r>
      <w:r w:rsidR="000D50D7" w:rsidRPr="000D50D7">
        <w:t xml:space="preserve"> </w:t>
      </w:r>
      <w:r>
        <w:t>planning</w:t>
      </w:r>
      <w:r w:rsidR="000D50D7" w:rsidRPr="000D50D7">
        <w:t xml:space="preserve"> </w:t>
      </w:r>
      <w:r>
        <w:t>authorities</w:t>
      </w:r>
      <w:r w:rsidR="000D50D7" w:rsidRPr="000D50D7">
        <w:t xml:space="preserve"> </w:t>
      </w:r>
      <w:r>
        <w:t>must</w:t>
      </w:r>
      <w:r w:rsidR="000D50D7" w:rsidRPr="000D50D7">
        <w:t xml:space="preserve"> </w:t>
      </w:r>
      <w:r>
        <w:t>consult</w:t>
      </w:r>
      <w:r w:rsidR="000D50D7" w:rsidRPr="000D50D7">
        <w:t xml:space="preserve"> </w:t>
      </w:r>
      <w:r>
        <w:t>with</w:t>
      </w:r>
      <w:r w:rsidR="000D50D7" w:rsidRPr="000D50D7">
        <w:t xml:space="preserve"> </w:t>
      </w:r>
      <w:r>
        <w:t>the</w:t>
      </w:r>
      <w:r w:rsidR="000D50D7" w:rsidRPr="000D50D7">
        <w:t xml:space="preserve"> </w:t>
      </w:r>
      <w:r>
        <w:t>Health</w:t>
      </w:r>
      <w:r w:rsidR="000D50D7" w:rsidRPr="000D50D7">
        <w:t xml:space="preserve"> </w:t>
      </w:r>
      <w:r>
        <w:t>and</w:t>
      </w:r>
      <w:r w:rsidR="000D50D7" w:rsidRPr="000D50D7">
        <w:t xml:space="preserve"> </w:t>
      </w:r>
      <w:r>
        <w:t>Safety</w:t>
      </w:r>
      <w:r w:rsidR="000D50D7" w:rsidRPr="000D50D7">
        <w:t xml:space="preserve"> </w:t>
      </w:r>
      <w:r>
        <w:t>Executive,</w:t>
      </w:r>
      <w:r w:rsidR="000D50D7" w:rsidRPr="000D50D7">
        <w:t xml:space="preserve"> </w:t>
      </w:r>
      <w:r>
        <w:t>the</w:t>
      </w:r>
      <w:r w:rsidR="000D50D7" w:rsidRPr="000D50D7">
        <w:t xml:space="preserve"> </w:t>
      </w:r>
      <w:r>
        <w:t>Essex</w:t>
      </w:r>
      <w:r w:rsidR="000D50D7" w:rsidRPr="000D50D7">
        <w:t xml:space="preserve"> </w:t>
      </w:r>
      <w:r>
        <w:t>County</w:t>
      </w:r>
      <w:r w:rsidR="000D50D7" w:rsidRPr="000D50D7">
        <w:t xml:space="preserve"> </w:t>
      </w:r>
      <w:r>
        <w:t>Fire</w:t>
      </w:r>
      <w:r w:rsidR="000D50D7" w:rsidRPr="000D50D7">
        <w:t xml:space="preserve"> </w:t>
      </w:r>
      <w:r>
        <w:t>and</w:t>
      </w:r>
      <w:r w:rsidR="000D50D7" w:rsidRPr="000D50D7">
        <w:t xml:space="preserve"> </w:t>
      </w:r>
      <w:r>
        <w:t>Rescue</w:t>
      </w:r>
      <w:r w:rsidR="000D50D7" w:rsidRPr="000D50D7">
        <w:t xml:space="preserve"> </w:t>
      </w:r>
      <w:r>
        <w:t>Service</w:t>
      </w:r>
      <w:r w:rsidR="000D50D7" w:rsidRPr="000D50D7">
        <w:t xml:space="preserve"> </w:t>
      </w:r>
      <w:r>
        <w:t>and</w:t>
      </w:r>
      <w:r w:rsidR="000D50D7" w:rsidRPr="000D50D7">
        <w:t xml:space="preserve"> </w:t>
      </w:r>
      <w:r>
        <w:t>the</w:t>
      </w:r>
      <w:r w:rsidR="000D50D7" w:rsidRPr="000D50D7">
        <w:t xml:space="preserve"> </w:t>
      </w:r>
      <w:r>
        <w:t>Environment</w:t>
      </w:r>
      <w:r w:rsidR="000D50D7" w:rsidRPr="000D50D7">
        <w:t xml:space="preserve"> </w:t>
      </w:r>
      <w:r>
        <w:t>Agency</w:t>
      </w:r>
      <w:r w:rsidR="000D50D7" w:rsidRPr="000D50D7">
        <w:t xml:space="preserve"> </w:t>
      </w:r>
      <w:r>
        <w:t>before</w:t>
      </w:r>
      <w:r w:rsidR="000D50D7" w:rsidRPr="000D50D7">
        <w:t xml:space="preserve"> </w:t>
      </w:r>
      <w:r>
        <w:t>determining</w:t>
      </w:r>
      <w:r w:rsidR="000D50D7" w:rsidRPr="000D50D7">
        <w:t xml:space="preserve"> </w:t>
      </w:r>
      <w:r>
        <w:t>an</w:t>
      </w:r>
      <w:r w:rsidR="000D50D7" w:rsidRPr="000D50D7">
        <w:t xml:space="preserve"> </w:t>
      </w:r>
      <w:r>
        <w:t>application</w:t>
      </w:r>
      <w:r w:rsidR="000D50D7" w:rsidRPr="000D50D7">
        <w:t xml:space="preserve"> </w:t>
      </w:r>
      <w:r>
        <w:t>for</w:t>
      </w:r>
      <w:r w:rsidR="000D50D7" w:rsidRPr="000D50D7">
        <w:t xml:space="preserve"> </w:t>
      </w:r>
      <w:r>
        <w:t>approval</w:t>
      </w:r>
      <w:r w:rsidR="000D50D7" w:rsidRPr="000D50D7">
        <w:t xml:space="preserve"> </w:t>
      </w:r>
      <w:r>
        <w:t>of</w:t>
      </w:r>
      <w:r w:rsidR="000D50D7" w:rsidRPr="000D50D7">
        <w:t xml:space="preserve"> </w:t>
      </w:r>
      <w:r>
        <w:t>the</w:t>
      </w:r>
      <w:r w:rsidR="000D50D7" w:rsidRPr="000D50D7">
        <w:t xml:space="preserve"> </w:t>
      </w:r>
      <w:r>
        <w:t>battery</w:t>
      </w:r>
      <w:r w:rsidR="000D50D7" w:rsidRPr="000D50D7">
        <w:t xml:space="preserve"> </w:t>
      </w:r>
      <w:r>
        <w:t>safety</w:t>
      </w:r>
      <w:r w:rsidR="000D50D7" w:rsidRPr="000D50D7">
        <w:t xml:space="preserve"> </w:t>
      </w:r>
      <w:r>
        <w:t>management</w:t>
      </w:r>
      <w:r w:rsidR="000D50D7" w:rsidRPr="000D50D7">
        <w:t xml:space="preserve"> </w:t>
      </w:r>
      <w:r>
        <w:t>plan.</w:t>
      </w:r>
    </w:p>
    <w:p w14:paraId="324FF92F" w14:textId="77777777" w:rsidR="00283174" w:rsidRDefault="00283174" w:rsidP="00283174">
      <w:pPr>
        <w:pStyle w:val="N2"/>
      </w:pPr>
      <w:r>
        <w:t>The</w:t>
      </w:r>
      <w:r w:rsidR="000D50D7" w:rsidRPr="000D50D7">
        <w:t xml:space="preserve"> </w:t>
      </w:r>
      <w:r>
        <w:t>battery</w:t>
      </w:r>
      <w:r w:rsidR="000D50D7" w:rsidRPr="000D50D7">
        <w:t xml:space="preserve"> </w:t>
      </w:r>
      <w:r>
        <w:t>safety</w:t>
      </w:r>
      <w:r w:rsidR="000D50D7" w:rsidRPr="000D50D7">
        <w:t xml:space="preserve"> </w:t>
      </w:r>
      <w:r>
        <w:t>management</w:t>
      </w:r>
      <w:r w:rsidR="000D50D7" w:rsidRPr="000D50D7">
        <w:t xml:space="preserve"> </w:t>
      </w:r>
      <w:r>
        <w:t>plan</w:t>
      </w:r>
      <w:r w:rsidR="000D50D7" w:rsidRPr="000D50D7">
        <w:t xml:space="preserve"> </w:t>
      </w:r>
      <w:r>
        <w:t>must</w:t>
      </w:r>
      <w:r w:rsidR="000D50D7" w:rsidRPr="000D50D7">
        <w:t xml:space="preserve"> </w:t>
      </w:r>
      <w:r>
        <w:t>be</w:t>
      </w:r>
      <w:r w:rsidR="000D50D7" w:rsidRPr="000D50D7">
        <w:t xml:space="preserve"> </w:t>
      </w:r>
      <w:r>
        <w:t>implemented</w:t>
      </w:r>
      <w:r w:rsidR="000D50D7" w:rsidRPr="000D50D7">
        <w:t xml:space="preserve"> </w:t>
      </w:r>
      <w:r>
        <w:t>as</w:t>
      </w:r>
      <w:r w:rsidR="000D50D7" w:rsidRPr="000D50D7">
        <w:t xml:space="preserve"> </w:t>
      </w:r>
      <w:r>
        <w:t>approved.</w:t>
      </w:r>
    </w:p>
    <w:p w14:paraId="41175D83" w14:textId="77777777" w:rsidR="00283174" w:rsidRDefault="00283174" w:rsidP="00283174">
      <w:pPr>
        <w:pStyle w:val="H1"/>
      </w:pPr>
      <w:r>
        <w:t>Landscape</w:t>
      </w:r>
      <w:r w:rsidR="000D50D7" w:rsidRPr="000D50D7">
        <w:t xml:space="preserve"> </w:t>
      </w:r>
      <w:r>
        <w:t>and</w:t>
      </w:r>
      <w:r w:rsidR="000D50D7" w:rsidRPr="000D50D7">
        <w:t xml:space="preserve"> </w:t>
      </w:r>
      <w:r>
        <w:t>ecological</w:t>
      </w:r>
      <w:r w:rsidR="000D50D7" w:rsidRPr="000D50D7">
        <w:t xml:space="preserve"> </w:t>
      </w:r>
      <w:r>
        <w:t>management</w:t>
      </w:r>
      <w:r w:rsidR="000D50D7" w:rsidRPr="000D50D7">
        <w:t xml:space="preserve"> </w:t>
      </w:r>
      <w:r>
        <w:t>plan</w:t>
      </w:r>
    </w:p>
    <w:p w14:paraId="386B3179" w14:textId="77777777" w:rsidR="00283174" w:rsidRDefault="00283174" w:rsidP="00283174">
      <w:pPr>
        <w:pStyle w:val="N1"/>
      </w:pPr>
      <w:r>
        <w:t>—</w:t>
      </w:r>
      <w:r>
        <w:fldChar w:fldCharType="begin"/>
      </w:r>
      <w:bookmarkStart w:id="980" w:name="_Ref111454322"/>
      <w:bookmarkEnd w:id="980"/>
      <w:r>
        <w:instrText xml:space="preserve"> LISTNUM "SEQ1" \l 2 </w:instrText>
      </w:r>
      <w:r>
        <w:fldChar w:fldCharType="end"/>
      </w:r>
      <w:r w:rsidR="000D50D7" w:rsidRPr="000D50D7">
        <w:t> </w:t>
      </w:r>
      <w:r>
        <w:t>No</w:t>
      </w:r>
      <w:r w:rsidR="000D50D7" w:rsidRPr="000D50D7">
        <w:t xml:space="preserve"> </w:t>
      </w:r>
      <w:r>
        <w:t>phase</w:t>
      </w:r>
      <w:r w:rsidR="000D50D7" w:rsidRPr="000D50D7">
        <w:t xml:space="preserve"> </w:t>
      </w:r>
      <w:r>
        <w:t>of</w:t>
      </w:r>
      <w:r w:rsidR="000D50D7" w:rsidRPr="000D50D7">
        <w:t xml:space="preserve"> </w:t>
      </w:r>
      <w:r>
        <w:t>the</w:t>
      </w:r>
      <w:r w:rsidR="000D50D7" w:rsidRPr="000D50D7">
        <w:t xml:space="preserve"> </w:t>
      </w:r>
      <w:r>
        <w:t>solar</w:t>
      </w:r>
      <w:r w:rsidR="000D50D7" w:rsidRPr="000D50D7">
        <w:t xml:space="preserve"> </w:t>
      </w:r>
      <w:r>
        <w:t>farm</w:t>
      </w:r>
      <w:r w:rsidR="000D50D7" w:rsidRPr="000D50D7">
        <w:t xml:space="preserve"> </w:t>
      </w:r>
      <w:r>
        <w:t>works</w:t>
      </w:r>
      <w:r w:rsidR="000D50D7" w:rsidRPr="000D50D7">
        <w:t xml:space="preserve"> </w:t>
      </w:r>
      <w:r>
        <w:t>and</w:t>
      </w:r>
      <w:r w:rsidR="000D50D7" w:rsidRPr="000D50D7">
        <w:t xml:space="preserve"> </w:t>
      </w:r>
      <w:r>
        <w:t>grid</w:t>
      </w:r>
      <w:r w:rsidR="000D50D7" w:rsidRPr="000D50D7">
        <w:t xml:space="preserve"> </w:t>
      </w:r>
      <w:r>
        <w:t>connection</w:t>
      </w:r>
      <w:r w:rsidR="000D50D7" w:rsidRPr="000D50D7">
        <w:t xml:space="preserve"> </w:t>
      </w:r>
      <w:r>
        <w:t>works</w:t>
      </w:r>
      <w:r w:rsidR="000D50D7" w:rsidRPr="000D50D7">
        <w:t xml:space="preserve"> </w:t>
      </w:r>
      <w:r>
        <w:t>may</w:t>
      </w:r>
      <w:r w:rsidR="000D50D7" w:rsidRPr="000D50D7">
        <w:t xml:space="preserve"> </w:t>
      </w:r>
      <w:r>
        <w:t>commence</w:t>
      </w:r>
      <w:r w:rsidR="000D50D7" w:rsidRPr="000D50D7">
        <w:t xml:space="preserve"> </w:t>
      </w:r>
      <w:r>
        <w:t>until</w:t>
      </w:r>
      <w:r w:rsidR="000D50D7" w:rsidRPr="000D50D7">
        <w:t xml:space="preserve"> </w:t>
      </w:r>
      <w:r>
        <w:t>a</w:t>
      </w:r>
      <w:r w:rsidR="000D50D7" w:rsidRPr="000D50D7">
        <w:t xml:space="preserve"> </w:t>
      </w:r>
      <w:r>
        <w:t>written</w:t>
      </w:r>
      <w:r w:rsidR="000D50D7" w:rsidRPr="000D50D7">
        <w:t xml:space="preserve"> </w:t>
      </w:r>
      <w:r w:rsidRPr="00180FBE">
        <w:t>landscape</w:t>
      </w:r>
      <w:r w:rsidR="000D50D7" w:rsidRPr="000D50D7">
        <w:t xml:space="preserve"> </w:t>
      </w:r>
      <w:r w:rsidRPr="00180FBE">
        <w:t>and</w:t>
      </w:r>
      <w:r w:rsidR="000D50D7" w:rsidRPr="000D50D7">
        <w:t xml:space="preserve"> </w:t>
      </w:r>
      <w:r w:rsidRPr="00180FBE">
        <w:t>ecological</w:t>
      </w:r>
      <w:r w:rsidR="000D50D7" w:rsidRPr="000D50D7">
        <w:t xml:space="preserve"> </w:t>
      </w:r>
      <w:r w:rsidRPr="00180FBE">
        <w:t>management</w:t>
      </w:r>
      <w:r w:rsidR="000D50D7" w:rsidRPr="000D50D7">
        <w:t xml:space="preserve"> </w:t>
      </w:r>
      <w:r w:rsidRPr="00180FBE">
        <w:t>plan</w:t>
      </w:r>
      <w:r w:rsidR="000D50D7" w:rsidRPr="000D50D7">
        <w:t xml:space="preserve"> </w:t>
      </w:r>
      <w:r w:rsidRPr="00180FBE">
        <w:t>(which</w:t>
      </w:r>
      <w:r w:rsidR="000D50D7" w:rsidRPr="000D50D7">
        <w:t xml:space="preserve"> </w:t>
      </w:r>
      <w:r w:rsidRPr="00180FBE">
        <w:t>must</w:t>
      </w:r>
      <w:r w:rsidR="000D50D7" w:rsidRPr="000D50D7">
        <w:t xml:space="preserve"> </w:t>
      </w:r>
      <w:r w:rsidRPr="00180FBE">
        <w:t>be</w:t>
      </w:r>
      <w:r w:rsidR="000D50D7" w:rsidRPr="000D50D7">
        <w:t xml:space="preserve"> </w:t>
      </w:r>
      <w:r w:rsidRPr="00180FBE">
        <w:t>substantially</w:t>
      </w:r>
      <w:r w:rsidR="000D50D7" w:rsidRPr="000D50D7">
        <w:t xml:space="preserve"> </w:t>
      </w:r>
      <w:r w:rsidRPr="00180FBE">
        <w:t>in</w:t>
      </w:r>
      <w:r w:rsidR="000D50D7" w:rsidRPr="000D50D7">
        <w:t xml:space="preserve"> </w:t>
      </w:r>
      <w:r w:rsidRPr="00180FBE">
        <w:t>accordance</w:t>
      </w:r>
      <w:r w:rsidR="000D50D7" w:rsidRPr="000D50D7">
        <w:t xml:space="preserve"> </w:t>
      </w:r>
      <w:r w:rsidRPr="00180FBE">
        <w:t>with</w:t>
      </w:r>
      <w:r w:rsidR="000D50D7" w:rsidRPr="000D50D7">
        <w:t xml:space="preserve"> </w:t>
      </w:r>
      <w:r w:rsidRPr="00180FBE">
        <w:t>the</w:t>
      </w:r>
      <w:r w:rsidR="000D50D7" w:rsidRPr="000D50D7">
        <w:t xml:space="preserve"> </w:t>
      </w:r>
      <w:r w:rsidRPr="00180FBE">
        <w:t>outline</w:t>
      </w:r>
      <w:r w:rsidR="000D50D7" w:rsidRPr="000D50D7">
        <w:t xml:space="preserve"> </w:t>
      </w:r>
      <w:r w:rsidRPr="00180FBE">
        <w:t>landscape</w:t>
      </w:r>
      <w:r w:rsidR="000D50D7" w:rsidRPr="000D50D7">
        <w:t xml:space="preserve"> </w:t>
      </w:r>
      <w:r w:rsidRPr="00180FBE">
        <w:t>and</w:t>
      </w:r>
      <w:r w:rsidR="000D50D7" w:rsidRPr="000D50D7">
        <w:t xml:space="preserve"> </w:t>
      </w:r>
      <w:r w:rsidRPr="00180FBE">
        <w:t>ecological</w:t>
      </w:r>
      <w:r w:rsidR="000D50D7" w:rsidRPr="000D50D7">
        <w:t xml:space="preserve"> </w:t>
      </w:r>
      <w:r w:rsidRPr="00180FBE">
        <w:t>management</w:t>
      </w:r>
      <w:r w:rsidR="000D50D7" w:rsidRPr="000D50D7">
        <w:t xml:space="preserve"> </w:t>
      </w:r>
      <w:r w:rsidRPr="00180FBE">
        <w:t>plan)</w:t>
      </w:r>
      <w:r w:rsidR="000D50D7" w:rsidRPr="000D50D7">
        <w:t xml:space="preserve"> </w:t>
      </w:r>
      <w:r w:rsidRPr="00180FBE">
        <w:t>has</w:t>
      </w:r>
      <w:r w:rsidR="000D50D7" w:rsidRPr="000D50D7">
        <w:t xml:space="preserve"> </w:t>
      </w:r>
      <w:r w:rsidRPr="00180FBE">
        <w:t>been</w:t>
      </w:r>
      <w:r w:rsidR="000D50D7" w:rsidRPr="000D50D7">
        <w:t xml:space="preserve"> </w:t>
      </w:r>
      <w:r w:rsidRPr="00180FBE">
        <w:t>submitted</w:t>
      </w:r>
      <w:r w:rsidR="000D50D7" w:rsidRPr="000D50D7">
        <w:t xml:space="preserve"> </w:t>
      </w:r>
      <w:r w:rsidRPr="00180FBE">
        <w:t>to</w:t>
      </w:r>
      <w:r w:rsidR="000D50D7" w:rsidRPr="000D50D7">
        <w:t xml:space="preserve"> </w:t>
      </w:r>
      <w:r w:rsidRPr="00180FBE">
        <w:t>and</w:t>
      </w:r>
      <w:r w:rsidR="000D50D7" w:rsidRPr="000D50D7">
        <w:t xml:space="preserve"> </w:t>
      </w:r>
      <w:r w:rsidRPr="00180FBE">
        <w:t>approved</w:t>
      </w:r>
      <w:r w:rsidR="000D50D7" w:rsidRPr="000D50D7">
        <w:t xml:space="preserve"> </w:t>
      </w:r>
      <w:r w:rsidRPr="00180FBE">
        <w:t>by</w:t>
      </w:r>
      <w:r w:rsidR="000D50D7" w:rsidRPr="000D50D7">
        <w:t xml:space="preserve"> </w:t>
      </w:r>
      <w:r w:rsidRPr="00180FBE">
        <w:t>the</w:t>
      </w:r>
      <w:r w:rsidR="000D50D7" w:rsidRPr="000D50D7">
        <w:t xml:space="preserve"> </w:t>
      </w:r>
      <w:r w:rsidRPr="00180FBE">
        <w:t>relevant</w:t>
      </w:r>
      <w:r w:rsidR="000D50D7" w:rsidRPr="000D50D7">
        <w:t xml:space="preserve"> </w:t>
      </w:r>
      <w:r w:rsidRPr="00180FBE">
        <w:t>planning</w:t>
      </w:r>
      <w:r w:rsidR="000D50D7" w:rsidRPr="000D50D7">
        <w:t xml:space="preserve"> </w:t>
      </w:r>
      <w:r w:rsidRPr="00180FBE">
        <w:t>authority</w:t>
      </w:r>
      <w:r w:rsidR="000D50D7" w:rsidRPr="000D50D7">
        <w:t xml:space="preserve"> </w:t>
      </w:r>
      <w:r w:rsidRPr="00180FBE">
        <w:t>for</w:t>
      </w:r>
      <w:r w:rsidR="000D50D7" w:rsidRPr="000D50D7">
        <w:t xml:space="preserve"> </w:t>
      </w:r>
      <w:r w:rsidRPr="00180FBE">
        <w:t>that</w:t>
      </w:r>
      <w:r w:rsidR="000D50D7" w:rsidRPr="000D50D7">
        <w:t xml:space="preserve"> </w:t>
      </w:r>
      <w:r w:rsidRPr="00180FBE">
        <w:t>phase</w:t>
      </w:r>
      <w:r w:rsidR="000D50D7" w:rsidRPr="000D50D7">
        <w:t xml:space="preserve"> </w:t>
      </w:r>
      <w:r w:rsidRPr="00180FBE">
        <w:t>or,</w:t>
      </w:r>
      <w:r w:rsidR="000D50D7" w:rsidRPr="000D50D7">
        <w:t xml:space="preserve"> </w:t>
      </w:r>
      <w:r w:rsidRPr="00180FBE">
        <w:t>where</w:t>
      </w:r>
      <w:r w:rsidR="000D50D7" w:rsidRPr="000D50D7">
        <w:t xml:space="preserve"> </w:t>
      </w:r>
      <w:r w:rsidRPr="00180FBE">
        <w:t>the</w:t>
      </w:r>
      <w:r w:rsidR="000D50D7" w:rsidRPr="000D50D7">
        <w:t xml:space="preserve"> </w:t>
      </w:r>
      <w:r w:rsidRPr="00180FBE">
        <w:t>phase</w:t>
      </w:r>
      <w:r w:rsidR="000D50D7" w:rsidRPr="000D50D7">
        <w:t xml:space="preserve"> </w:t>
      </w:r>
      <w:r w:rsidRPr="00180FBE">
        <w:t>falls</w:t>
      </w:r>
      <w:r w:rsidR="000D50D7" w:rsidRPr="000D50D7">
        <w:t xml:space="preserve"> </w:t>
      </w:r>
      <w:r w:rsidRPr="00180FBE">
        <w:t>within</w:t>
      </w:r>
      <w:r w:rsidR="000D50D7" w:rsidRPr="000D50D7">
        <w:t xml:space="preserve"> </w:t>
      </w:r>
      <w:r w:rsidRPr="00180FBE">
        <w:t>the</w:t>
      </w:r>
      <w:r w:rsidR="000D50D7" w:rsidRPr="000D50D7">
        <w:t xml:space="preserve"> </w:t>
      </w:r>
      <w:r w:rsidRPr="00180FBE">
        <w:t>administrative</w:t>
      </w:r>
      <w:r w:rsidR="000D50D7" w:rsidRPr="000D50D7">
        <w:t xml:space="preserve"> </w:t>
      </w:r>
      <w:r w:rsidRPr="00180FBE">
        <w:t>areas</w:t>
      </w:r>
      <w:r w:rsidR="000D50D7" w:rsidRPr="000D50D7">
        <w:t xml:space="preserve"> </w:t>
      </w:r>
      <w:r w:rsidRPr="00180FBE">
        <w:t>of</w:t>
      </w:r>
      <w:r w:rsidR="000D50D7" w:rsidRPr="000D50D7">
        <w:t xml:space="preserve"> </w:t>
      </w:r>
      <w:r w:rsidRPr="00180FBE">
        <w:t>both</w:t>
      </w:r>
      <w:r w:rsidR="000D50D7" w:rsidRPr="000D50D7">
        <w:t xml:space="preserve"> </w:t>
      </w:r>
      <w:r>
        <w:t>Braintree</w:t>
      </w:r>
      <w:r w:rsidR="000D50D7" w:rsidRPr="000D50D7">
        <w:t xml:space="preserve"> </w:t>
      </w:r>
      <w:r>
        <w:t>District</w:t>
      </w:r>
      <w:r w:rsidR="000D50D7" w:rsidRPr="000D50D7">
        <w:t xml:space="preserve"> </w:t>
      </w:r>
      <w:r>
        <w:t>Council</w:t>
      </w:r>
      <w:r w:rsidR="000D50D7" w:rsidRPr="000D50D7">
        <w:t xml:space="preserve"> </w:t>
      </w:r>
      <w:r>
        <w:t>and</w:t>
      </w:r>
      <w:r w:rsidR="000D50D7" w:rsidRPr="000D50D7">
        <w:t xml:space="preserve"> </w:t>
      </w:r>
      <w:r w:rsidRPr="00180FBE">
        <w:t>Chelmsford</w:t>
      </w:r>
      <w:r w:rsidR="000D50D7" w:rsidRPr="000D50D7">
        <w:t xml:space="preserve"> </w:t>
      </w:r>
      <w:r w:rsidRPr="00180FBE">
        <w:t>City</w:t>
      </w:r>
      <w:r w:rsidR="000D50D7" w:rsidRPr="000D50D7">
        <w:t xml:space="preserve"> </w:t>
      </w:r>
      <w:r w:rsidRPr="00180FBE">
        <w:t>Council,</w:t>
      </w:r>
      <w:r w:rsidR="000D50D7" w:rsidRPr="000D50D7">
        <w:t xml:space="preserve"> </w:t>
      </w:r>
      <w:r w:rsidRPr="00180FBE">
        <w:t>both</w:t>
      </w:r>
      <w:r w:rsidR="000D50D7" w:rsidRPr="000D50D7">
        <w:t xml:space="preserve"> </w:t>
      </w:r>
      <w:r w:rsidRPr="00180FBE">
        <w:t>relevant</w:t>
      </w:r>
      <w:r w:rsidR="000D50D7" w:rsidRPr="000D50D7">
        <w:t xml:space="preserve"> </w:t>
      </w:r>
      <w:r w:rsidRPr="00180FBE">
        <w:t>planning</w:t>
      </w:r>
      <w:r w:rsidR="000D50D7" w:rsidRPr="000D50D7">
        <w:t xml:space="preserve"> </w:t>
      </w:r>
      <w:r w:rsidRPr="00180FBE">
        <w:t>authorities.</w:t>
      </w:r>
    </w:p>
    <w:p w14:paraId="0355C25B" w14:textId="77777777" w:rsidR="00283174" w:rsidRDefault="00283174" w:rsidP="00283174">
      <w:pPr>
        <w:pStyle w:val="N2"/>
      </w:pPr>
      <w:r>
        <w:t>The</w:t>
      </w:r>
      <w:r w:rsidR="000D50D7" w:rsidRPr="000D50D7">
        <w:t xml:space="preserve"> </w:t>
      </w:r>
      <w:r>
        <w:t>landscape</w:t>
      </w:r>
      <w:r w:rsidR="000D50D7" w:rsidRPr="000D50D7">
        <w:t xml:space="preserve"> </w:t>
      </w:r>
      <w:r>
        <w:t>and</w:t>
      </w:r>
      <w:r w:rsidR="000D50D7" w:rsidRPr="000D50D7">
        <w:t xml:space="preserve"> </w:t>
      </w:r>
      <w:r>
        <w:t>ecological</w:t>
      </w:r>
      <w:r w:rsidR="000D50D7" w:rsidRPr="000D50D7">
        <w:t xml:space="preserve"> </w:t>
      </w:r>
      <w:r>
        <w:t>management</w:t>
      </w:r>
      <w:r w:rsidR="000D50D7" w:rsidRPr="000D50D7">
        <w:t xml:space="preserve"> </w:t>
      </w:r>
      <w:r>
        <w:t>plan</w:t>
      </w:r>
      <w:r w:rsidR="000D50D7" w:rsidRPr="000D50D7">
        <w:t xml:space="preserve"> </w:t>
      </w:r>
      <w:r>
        <w:t>must</w:t>
      </w:r>
      <w:r w:rsidR="000D50D7" w:rsidRPr="000D50D7">
        <w:t xml:space="preserve"> </w:t>
      </w:r>
      <w:r>
        <w:t>include</w:t>
      </w:r>
      <w:r w:rsidR="000D50D7" w:rsidRPr="000D50D7">
        <w:t xml:space="preserve"> </w:t>
      </w:r>
      <w:r>
        <w:t>details</w:t>
      </w:r>
      <w:r w:rsidR="000D50D7" w:rsidRPr="000D50D7">
        <w:t xml:space="preserve"> </w:t>
      </w:r>
      <w:r>
        <w:t>of:</w:t>
      </w:r>
    </w:p>
    <w:p w14:paraId="0C0DD6E8" w14:textId="77777777" w:rsidR="00283174" w:rsidRDefault="00283174" w:rsidP="00283174">
      <w:pPr>
        <w:pStyle w:val="N3"/>
      </w:pPr>
      <w:r>
        <w:t>how</w:t>
      </w:r>
      <w:r w:rsidR="000D50D7" w:rsidRPr="000D50D7">
        <w:t xml:space="preserve"> </w:t>
      </w:r>
      <w:r>
        <w:t>the</w:t>
      </w:r>
      <w:r w:rsidR="000D50D7" w:rsidRPr="000D50D7">
        <w:t xml:space="preserve"> </w:t>
      </w:r>
      <w:r>
        <w:t>plan</w:t>
      </w:r>
      <w:r w:rsidR="000D50D7" w:rsidRPr="000D50D7">
        <w:t xml:space="preserve"> </w:t>
      </w:r>
      <w:r>
        <w:t>will</w:t>
      </w:r>
      <w:r w:rsidR="000D50D7" w:rsidRPr="000D50D7">
        <w:t xml:space="preserve"> </w:t>
      </w:r>
      <w:r>
        <w:t>secure</w:t>
      </w:r>
      <w:r w:rsidR="000D50D7" w:rsidRPr="000D50D7">
        <w:t xml:space="preserve"> </w:t>
      </w:r>
      <w:r>
        <w:t>a</w:t>
      </w:r>
      <w:r w:rsidR="000D50D7" w:rsidRPr="000D50D7">
        <w:t xml:space="preserve"> </w:t>
      </w:r>
      <w:r>
        <w:t>minimum</w:t>
      </w:r>
      <w:r w:rsidR="000D50D7" w:rsidRPr="000D50D7">
        <w:t xml:space="preserve"> </w:t>
      </w:r>
      <w:r>
        <w:t>of</w:t>
      </w:r>
      <w:r w:rsidR="000D50D7" w:rsidRPr="000D50D7">
        <w:t xml:space="preserve"> </w:t>
      </w:r>
      <w:r w:rsidR="0014248C">
        <w:t>87</w:t>
      </w:r>
      <w:r>
        <w:t>%</w:t>
      </w:r>
      <w:r w:rsidR="000D50D7" w:rsidRPr="000D50D7">
        <w:t xml:space="preserve"> </w:t>
      </w:r>
      <w:r>
        <w:t>biodiversity</w:t>
      </w:r>
      <w:r w:rsidR="000D50D7" w:rsidRPr="000D50D7">
        <w:t xml:space="preserve"> </w:t>
      </w:r>
      <w:r>
        <w:t>net</w:t>
      </w:r>
      <w:r w:rsidR="000D50D7" w:rsidRPr="000D50D7">
        <w:t xml:space="preserve"> </w:t>
      </w:r>
      <w:r>
        <w:t>gain</w:t>
      </w:r>
      <w:r w:rsidR="000D50D7" w:rsidRPr="000D50D7">
        <w:t xml:space="preserve"> </w:t>
      </w:r>
      <w:r>
        <w:t>during</w:t>
      </w:r>
      <w:r w:rsidR="000D50D7" w:rsidRPr="000D50D7">
        <w:t xml:space="preserve"> </w:t>
      </w:r>
      <w:r>
        <w:t>the</w:t>
      </w:r>
      <w:r w:rsidR="000D50D7" w:rsidRPr="000D50D7">
        <w:t xml:space="preserve"> </w:t>
      </w:r>
      <w:r>
        <w:t>operation</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14248C">
        <w:t>,</w:t>
      </w:r>
      <w:r w:rsidR="000D50D7" w:rsidRPr="000D50D7">
        <w:t xml:space="preserve"> </w:t>
      </w:r>
      <w:r w:rsidR="0014248C">
        <w:t>calculated</w:t>
      </w:r>
      <w:r w:rsidR="000D50D7" w:rsidRPr="000D50D7">
        <w:t xml:space="preserve"> </w:t>
      </w:r>
      <w:r w:rsidR="0014248C">
        <w:t>using</w:t>
      </w:r>
      <w:r w:rsidR="000D50D7" w:rsidRPr="000D50D7">
        <w:t xml:space="preserve"> </w:t>
      </w:r>
      <w:r w:rsidR="0014248C">
        <w:t>The</w:t>
      </w:r>
      <w:r w:rsidR="000D50D7" w:rsidRPr="000D50D7">
        <w:t xml:space="preserve"> </w:t>
      </w:r>
      <w:r w:rsidR="0014248C">
        <w:t>Biodiversity</w:t>
      </w:r>
      <w:r w:rsidR="000D50D7" w:rsidRPr="000D50D7">
        <w:t xml:space="preserve"> </w:t>
      </w:r>
      <w:r w:rsidR="0014248C">
        <w:t>Metric</w:t>
      </w:r>
      <w:r w:rsidR="000D50D7" w:rsidRPr="000D50D7">
        <w:t xml:space="preserve"> </w:t>
      </w:r>
      <w:r w:rsidR="006E59D4" w:rsidRPr="006E59D4">
        <w:t>4.0,</w:t>
      </w:r>
      <w:r w:rsidR="000D50D7" w:rsidRPr="000D50D7">
        <w:t xml:space="preserve"> </w:t>
      </w:r>
      <w:r w:rsidR="006E59D4" w:rsidRPr="006E59D4">
        <w:t>published</w:t>
      </w:r>
      <w:r w:rsidR="000D50D7" w:rsidRPr="000D50D7">
        <w:t xml:space="preserve"> </w:t>
      </w:r>
      <w:r w:rsidR="006E59D4" w:rsidRPr="006E59D4">
        <w:t>by</w:t>
      </w:r>
      <w:r w:rsidR="000D50D7" w:rsidRPr="000D50D7">
        <w:t xml:space="preserve"> </w:t>
      </w:r>
      <w:r w:rsidR="006E59D4" w:rsidRPr="006E59D4">
        <w:t>Natural</w:t>
      </w:r>
      <w:r w:rsidR="000D50D7" w:rsidRPr="000D50D7">
        <w:t xml:space="preserve"> </w:t>
      </w:r>
      <w:r w:rsidR="006E59D4" w:rsidRPr="006E59D4">
        <w:t>England</w:t>
      </w:r>
      <w:r w:rsidR="000D50D7" w:rsidRPr="000D50D7">
        <w:t xml:space="preserve"> </w:t>
      </w:r>
      <w:r w:rsidR="006E59D4" w:rsidRPr="006E59D4">
        <w:t>on</w:t>
      </w:r>
      <w:r w:rsidR="000D50D7" w:rsidRPr="000D50D7">
        <w:t xml:space="preserve"> </w:t>
      </w:r>
      <w:r w:rsidR="006E59D4" w:rsidRPr="006E59D4">
        <w:t>20</w:t>
      </w:r>
      <w:r w:rsidR="000D50D7" w:rsidRPr="000D50D7">
        <w:t xml:space="preserve"> </w:t>
      </w:r>
      <w:r w:rsidR="006E59D4" w:rsidRPr="006E59D4">
        <w:t>April</w:t>
      </w:r>
      <w:r w:rsidR="000D50D7" w:rsidRPr="000D50D7">
        <w:t xml:space="preserve"> </w:t>
      </w:r>
      <w:r w:rsidR="006E59D4" w:rsidRPr="006E59D4">
        <w:t>2023</w:t>
      </w:r>
      <w:r w:rsidR="000D50D7" w:rsidRPr="000D50D7">
        <w:t xml:space="preserve"> </w:t>
      </w:r>
      <w:r w:rsidR="006E59D4" w:rsidRPr="006E59D4">
        <w:t>(or</w:t>
      </w:r>
      <w:r w:rsidR="000D50D7" w:rsidRPr="000D50D7">
        <w:t xml:space="preserve"> </w:t>
      </w:r>
      <w:r w:rsidR="006E59D4" w:rsidRPr="006E59D4">
        <w:t>the</w:t>
      </w:r>
      <w:r w:rsidR="000D50D7" w:rsidRPr="000D50D7">
        <w:t xml:space="preserve"> </w:t>
      </w:r>
      <w:r w:rsidR="006E59D4" w:rsidRPr="006E59D4">
        <w:t>current</w:t>
      </w:r>
      <w:r w:rsidR="000D50D7" w:rsidRPr="000D50D7">
        <w:t xml:space="preserve"> </w:t>
      </w:r>
      <w:r w:rsidR="006E59D4" w:rsidRPr="006E59D4">
        <w:t>version</w:t>
      </w:r>
      <w:r w:rsidR="000D50D7" w:rsidRPr="000D50D7">
        <w:t xml:space="preserve"> </w:t>
      </w:r>
      <w:r w:rsidR="006E59D4" w:rsidRPr="006E59D4">
        <w:t>of</w:t>
      </w:r>
      <w:r w:rsidR="000D50D7" w:rsidRPr="000D50D7">
        <w:t xml:space="preserve"> </w:t>
      </w:r>
      <w:r w:rsidR="006E59D4" w:rsidRPr="006E59D4">
        <w:t>the</w:t>
      </w:r>
      <w:r w:rsidR="000D50D7" w:rsidRPr="000D50D7">
        <w:t xml:space="preserve"> </w:t>
      </w:r>
      <w:r w:rsidR="006E59D4" w:rsidRPr="006E59D4">
        <w:t>metric</w:t>
      </w:r>
      <w:r w:rsidR="000D50D7" w:rsidRPr="000D50D7">
        <w:t xml:space="preserve"> </w:t>
      </w:r>
      <w:r w:rsidR="006E59D4" w:rsidRPr="006E59D4">
        <w:t>if</w:t>
      </w:r>
      <w:r w:rsidR="000D50D7" w:rsidRPr="000D50D7">
        <w:t xml:space="preserve"> </w:t>
      </w:r>
      <w:r w:rsidR="006E59D4" w:rsidRPr="006E59D4">
        <w:t>this</w:t>
      </w:r>
      <w:r w:rsidR="000D50D7" w:rsidRPr="000D50D7">
        <w:t xml:space="preserve"> </w:t>
      </w:r>
      <w:r w:rsidR="006E59D4" w:rsidRPr="006E59D4">
        <w:t>has</w:t>
      </w:r>
      <w:r w:rsidR="000D50D7" w:rsidRPr="000D50D7">
        <w:t xml:space="preserve"> </w:t>
      </w:r>
      <w:r w:rsidR="006E59D4" w:rsidRPr="006E59D4">
        <w:t>been</w:t>
      </w:r>
      <w:r w:rsidR="000D50D7" w:rsidRPr="000D50D7">
        <w:t xml:space="preserve"> </w:t>
      </w:r>
      <w:r w:rsidR="006E59D4" w:rsidRPr="006E59D4">
        <w:t>superseded</w:t>
      </w:r>
      <w:r w:rsidR="000D50D7" w:rsidRPr="000D50D7">
        <w:t xml:space="preserve"> </w:t>
      </w:r>
      <w:r w:rsidR="006E59D4" w:rsidRPr="006E59D4">
        <w:t>when</w:t>
      </w:r>
      <w:r w:rsidR="000D50D7" w:rsidRPr="000D50D7">
        <w:t xml:space="preserve"> </w:t>
      </w:r>
      <w:r w:rsidR="006E59D4" w:rsidRPr="006E59D4">
        <w:t>the</w:t>
      </w:r>
      <w:r w:rsidR="000D50D7" w:rsidRPr="000D50D7">
        <w:t xml:space="preserve"> </w:t>
      </w:r>
      <w:r w:rsidR="006E59D4" w:rsidRPr="006E59D4">
        <w:t>plan</w:t>
      </w:r>
      <w:r w:rsidR="000D50D7" w:rsidRPr="000D50D7">
        <w:t xml:space="preserve"> </w:t>
      </w:r>
      <w:r w:rsidR="006E59D4" w:rsidRPr="006E59D4">
        <w:t>is</w:t>
      </w:r>
      <w:r w:rsidR="000D50D7" w:rsidRPr="000D50D7">
        <w:t xml:space="preserve"> </w:t>
      </w:r>
      <w:r w:rsidR="006E59D4" w:rsidRPr="006E59D4">
        <w:t>submitted</w:t>
      </w:r>
      <w:r w:rsidR="000D50D7" w:rsidRPr="000D50D7">
        <w:t xml:space="preserve"> </w:t>
      </w:r>
      <w:r w:rsidR="006E59D4" w:rsidRPr="006E59D4">
        <w:t>for</w:t>
      </w:r>
      <w:r w:rsidR="000D50D7" w:rsidRPr="000D50D7">
        <w:t xml:space="preserve"> </w:t>
      </w:r>
      <w:r w:rsidR="006E59D4" w:rsidRPr="006E59D4">
        <w:t>approval)</w:t>
      </w:r>
      <w:r>
        <w:t>;</w:t>
      </w:r>
    </w:p>
    <w:p w14:paraId="09FA3E74" w14:textId="77777777" w:rsidR="00283174" w:rsidRDefault="00283174" w:rsidP="00283174">
      <w:pPr>
        <w:pStyle w:val="N3"/>
      </w:pPr>
      <w:r w:rsidRPr="00180FBE">
        <w:t>how</w:t>
      </w:r>
      <w:r w:rsidR="000D50D7" w:rsidRPr="000D50D7">
        <w:t xml:space="preserve"> </w:t>
      </w:r>
      <w:r w:rsidRPr="00180FBE">
        <w:t>the</w:t>
      </w:r>
      <w:r w:rsidR="000D50D7" w:rsidRPr="000D50D7">
        <w:t xml:space="preserve"> </w:t>
      </w:r>
      <w:r w:rsidRPr="00180FBE">
        <w:t>landscaping</w:t>
      </w:r>
      <w:r w:rsidR="000D50D7" w:rsidRPr="000D50D7">
        <w:t xml:space="preserve"> </w:t>
      </w:r>
      <w:r w:rsidRPr="00180FBE">
        <w:t>and</w:t>
      </w:r>
      <w:r w:rsidR="000D50D7" w:rsidRPr="000D50D7">
        <w:t xml:space="preserve"> </w:t>
      </w:r>
      <w:r w:rsidRPr="00180FBE">
        <w:t>ecological</w:t>
      </w:r>
      <w:r w:rsidR="000D50D7" w:rsidRPr="000D50D7">
        <w:t xml:space="preserve"> </w:t>
      </w:r>
      <w:r w:rsidRPr="00180FBE">
        <w:t>measures</w:t>
      </w:r>
      <w:r w:rsidR="000D50D7" w:rsidRPr="000D50D7">
        <w:t xml:space="preserve"> </w:t>
      </w:r>
      <w:r w:rsidRPr="00180FBE">
        <w:t>will</w:t>
      </w:r>
      <w:r w:rsidR="000D50D7" w:rsidRPr="000D50D7">
        <w:t xml:space="preserve"> </w:t>
      </w:r>
      <w:r w:rsidRPr="00180FBE">
        <w:t>be</w:t>
      </w:r>
      <w:r w:rsidR="000D50D7" w:rsidRPr="000D50D7">
        <w:t xml:space="preserve"> </w:t>
      </w:r>
      <w:r w:rsidRPr="00180FBE">
        <w:t>managed</w:t>
      </w:r>
      <w:r w:rsidR="000D50D7" w:rsidRPr="000D50D7">
        <w:t xml:space="preserve"> </w:t>
      </w:r>
      <w:r w:rsidRPr="00180FBE">
        <w:t>and</w:t>
      </w:r>
      <w:r w:rsidR="000D50D7" w:rsidRPr="000D50D7">
        <w:t xml:space="preserve"> </w:t>
      </w:r>
      <w:r w:rsidRPr="00180FBE">
        <w:t>maintained</w:t>
      </w:r>
      <w:r w:rsidR="000D50D7" w:rsidRPr="000D50D7">
        <w:t xml:space="preserve"> </w:t>
      </w:r>
      <w:r w:rsidRPr="00180FBE">
        <w:t>during</w:t>
      </w:r>
      <w:r w:rsidR="000D50D7" w:rsidRPr="000D50D7">
        <w:t xml:space="preserve"> </w:t>
      </w:r>
      <w:r w:rsidRPr="00180FBE">
        <w:t>the</w:t>
      </w:r>
      <w:r w:rsidR="000D50D7" w:rsidRPr="000D50D7">
        <w:t xml:space="preserve"> </w:t>
      </w:r>
      <w:r w:rsidRPr="00180FBE">
        <w:t>operational</w:t>
      </w:r>
      <w:r w:rsidR="000D50D7" w:rsidRPr="000D50D7">
        <w:t xml:space="preserve"> </w:t>
      </w:r>
      <w:r w:rsidRPr="00180FBE">
        <w:t>life</w:t>
      </w:r>
      <w:r w:rsidR="000D50D7" w:rsidRPr="000D50D7">
        <w:t xml:space="preserve"> </w:t>
      </w:r>
      <w:r w:rsidRPr="00180FBE">
        <w:t>of</w:t>
      </w:r>
      <w:r w:rsidR="000D50D7" w:rsidRPr="000D50D7">
        <w:t xml:space="preserve"> </w:t>
      </w:r>
      <w:r w:rsidRPr="00180FBE">
        <w:t>the</w:t>
      </w:r>
      <w:r w:rsidR="000D50D7" w:rsidRPr="000D50D7">
        <w:t xml:space="preserve"> </w:t>
      </w:r>
      <w:r w:rsidRPr="00180FBE">
        <w:t>solar</w:t>
      </w:r>
      <w:r w:rsidR="000D50D7" w:rsidRPr="000D50D7">
        <w:t xml:space="preserve"> </w:t>
      </w:r>
      <w:r w:rsidRPr="00180FBE">
        <w:t>farm</w:t>
      </w:r>
      <w:r w:rsidR="000D50D7" w:rsidRPr="000D50D7">
        <w:t xml:space="preserve"> </w:t>
      </w:r>
      <w:r w:rsidRPr="00180FBE">
        <w:t>works</w:t>
      </w:r>
      <w:r w:rsidR="000D50D7" w:rsidRPr="000D50D7">
        <w:t xml:space="preserve"> </w:t>
      </w:r>
      <w:r w:rsidRPr="00180FBE">
        <w:t>and</w:t>
      </w:r>
      <w:r w:rsidR="000D50D7" w:rsidRPr="000D50D7">
        <w:t xml:space="preserve"> </w:t>
      </w:r>
      <w:r w:rsidRPr="00180FBE">
        <w:t>grid</w:t>
      </w:r>
      <w:r w:rsidR="000D50D7" w:rsidRPr="000D50D7">
        <w:t xml:space="preserve"> </w:t>
      </w:r>
      <w:r w:rsidRPr="00180FBE">
        <w:t>connection</w:t>
      </w:r>
      <w:r w:rsidR="000D50D7" w:rsidRPr="000D50D7">
        <w:t xml:space="preserve"> </w:t>
      </w:r>
      <w:r w:rsidRPr="00180FBE">
        <w:t>works</w:t>
      </w:r>
      <w:r w:rsidR="000D50D7" w:rsidRPr="000D50D7">
        <w:t xml:space="preserve"> </w:t>
      </w:r>
      <w:r w:rsidRPr="00180FBE">
        <w:t>to</w:t>
      </w:r>
      <w:r w:rsidR="000D50D7" w:rsidRPr="000D50D7">
        <w:t xml:space="preserve"> </w:t>
      </w:r>
      <w:r w:rsidRPr="00180FBE">
        <w:t>the</w:t>
      </w:r>
      <w:r w:rsidR="000D50D7" w:rsidRPr="000D50D7">
        <w:t xml:space="preserve"> </w:t>
      </w:r>
      <w:r w:rsidRPr="00180FBE">
        <w:t>date</w:t>
      </w:r>
      <w:r w:rsidR="000D50D7" w:rsidRPr="000D50D7">
        <w:t xml:space="preserve"> </w:t>
      </w:r>
      <w:r w:rsidRPr="00180FBE">
        <w:t>on</w:t>
      </w:r>
      <w:r w:rsidR="000D50D7" w:rsidRPr="000D50D7">
        <w:t xml:space="preserve"> </w:t>
      </w:r>
      <w:r w:rsidRPr="00180FBE">
        <w:t>which</w:t>
      </w:r>
      <w:r w:rsidR="000D50D7" w:rsidRPr="000D50D7">
        <w:t xml:space="preserve"> </w:t>
      </w:r>
      <w:r w:rsidRPr="00180FBE">
        <w:t>the</w:t>
      </w:r>
      <w:r w:rsidR="000D50D7" w:rsidRPr="000D50D7">
        <w:t xml:space="preserve"> </w:t>
      </w:r>
      <w:r w:rsidRPr="00180FBE">
        <w:t>decommissioning</w:t>
      </w:r>
      <w:r w:rsidR="000D50D7" w:rsidRPr="000D50D7">
        <w:t xml:space="preserve"> </w:t>
      </w:r>
      <w:r w:rsidRPr="00180FBE">
        <w:t>environmental</w:t>
      </w:r>
      <w:r w:rsidR="000D50D7" w:rsidRPr="000D50D7">
        <w:t xml:space="preserve"> </w:t>
      </w:r>
      <w:r w:rsidRPr="00180FBE">
        <w:t>management</w:t>
      </w:r>
      <w:r w:rsidR="000D50D7" w:rsidRPr="000D50D7">
        <w:t xml:space="preserve"> </w:t>
      </w:r>
      <w:r w:rsidRPr="00180FBE">
        <w:t>plan</w:t>
      </w:r>
      <w:r w:rsidR="000D50D7" w:rsidRPr="000D50D7">
        <w:t xml:space="preserve"> </w:t>
      </w:r>
      <w:r w:rsidRPr="00180FBE">
        <w:t>is</w:t>
      </w:r>
      <w:r w:rsidR="000D50D7" w:rsidRPr="000D50D7">
        <w:t xml:space="preserve"> </w:t>
      </w:r>
      <w:r w:rsidRPr="00180FBE">
        <w:t>implemented</w:t>
      </w:r>
      <w:r w:rsidR="000D50D7" w:rsidRPr="000D50D7">
        <w:t xml:space="preserve"> </w:t>
      </w:r>
      <w:r w:rsidRPr="00180FBE">
        <w:t>pursuant</w:t>
      </w:r>
      <w:r w:rsidR="000D50D7" w:rsidRPr="000D50D7">
        <w:t xml:space="preserve"> </w:t>
      </w:r>
      <w:r w:rsidRPr="00180FBE">
        <w:t>to</w:t>
      </w:r>
      <w:r w:rsidR="000D50D7" w:rsidRPr="000D50D7">
        <w:t xml:space="preserve"> </w:t>
      </w:r>
      <w:r w:rsidRPr="00180FBE">
        <w:t>requirement</w:t>
      </w:r>
      <w:r w:rsidR="000D50D7" w:rsidRPr="000D50D7">
        <w:t xml:space="preserve"> </w:t>
      </w:r>
      <w:r w:rsidRPr="00180FBE">
        <w:t>20</w:t>
      </w:r>
      <w:r w:rsidR="000D50D7" w:rsidRPr="000D50D7">
        <w:t xml:space="preserve"> </w:t>
      </w:r>
      <w:r w:rsidRPr="00180FBE">
        <w:t>(decommissioning</w:t>
      </w:r>
      <w:r w:rsidR="000D50D7" w:rsidRPr="000D50D7">
        <w:t xml:space="preserve"> </w:t>
      </w:r>
      <w:r w:rsidRPr="00180FBE">
        <w:t>and</w:t>
      </w:r>
      <w:r w:rsidR="000D50D7" w:rsidRPr="000D50D7">
        <w:t xml:space="preserve"> </w:t>
      </w:r>
      <w:r w:rsidRPr="00180FBE">
        <w:t>restoration)</w:t>
      </w:r>
      <w:r>
        <w:t>;</w:t>
      </w:r>
      <w:r w:rsidR="000D50D7" w:rsidRPr="000D50D7">
        <w:t xml:space="preserve"> </w:t>
      </w:r>
      <w:r>
        <w:t>and</w:t>
      </w:r>
    </w:p>
    <w:p w14:paraId="603A9625" w14:textId="77777777" w:rsidR="00283174" w:rsidRDefault="00283174" w:rsidP="00283174">
      <w:pPr>
        <w:pStyle w:val="N3"/>
      </w:pPr>
      <w:r>
        <w:t>how</w:t>
      </w:r>
      <w:r w:rsidR="000D50D7" w:rsidRPr="000D50D7">
        <w:t xml:space="preserve"> </w:t>
      </w:r>
      <w:r>
        <w:t>any</w:t>
      </w:r>
      <w:r w:rsidR="000D50D7" w:rsidRPr="000D50D7">
        <w:t xml:space="preserve"> </w:t>
      </w:r>
      <w:r>
        <w:t>approaches</w:t>
      </w:r>
      <w:r w:rsidR="000D50D7" w:rsidRPr="000D50D7">
        <w:t xml:space="preserve"> </w:t>
      </w:r>
      <w:r>
        <w:t>and</w:t>
      </w:r>
      <w:r w:rsidR="000D50D7" w:rsidRPr="000D50D7">
        <w:t xml:space="preserve"> </w:t>
      </w:r>
      <w:r>
        <w:t>measures</w:t>
      </w:r>
      <w:r w:rsidR="000D50D7" w:rsidRPr="000D50D7">
        <w:t xml:space="preserve"> </w:t>
      </w:r>
      <w:r>
        <w:t>in</w:t>
      </w:r>
      <w:r w:rsidR="000D50D7" w:rsidRPr="000D50D7">
        <w:t xml:space="preserve"> </w:t>
      </w:r>
      <w:r>
        <w:t>the</w:t>
      </w:r>
      <w:r w:rsidR="000D50D7" w:rsidRPr="000D50D7">
        <w:t xml:space="preserve"> </w:t>
      </w:r>
      <w:r>
        <w:t>biodiversity</w:t>
      </w:r>
      <w:r w:rsidR="000D50D7" w:rsidRPr="000D50D7">
        <w:t xml:space="preserve"> </w:t>
      </w:r>
      <w:r>
        <w:t>design</w:t>
      </w:r>
      <w:r w:rsidR="000D50D7" w:rsidRPr="000D50D7">
        <w:t xml:space="preserve"> </w:t>
      </w:r>
      <w:r>
        <w:t>strategy</w:t>
      </w:r>
      <w:r w:rsidR="000D50D7" w:rsidRPr="000D50D7">
        <w:t xml:space="preserve"> </w:t>
      </w:r>
      <w:r>
        <w:t>have</w:t>
      </w:r>
      <w:r w:rsidR="000D50D7" w:rsidRPr="000D50D7">
        <w:t xml:space="preserve"> </w:t>
      </w:r>
      <w:r>
        <w:t>been</w:t>
      </w:r>
      <w:r w:rsidR="000D50D7" w:rsidRPr="000D50D7">
        <w:t xml:space="preserve"> </w:t>
      </w:r>
      <w:r>
        <w:t>incorporated</w:t>
      </w:r>
      <w:r w:rsidR="000D50D7" w:rsidRPr="000D50D7">
        <w:t xml:space="preserve"> </w:t>
      </w:r>
      <w:r>
        <w:t>into</w:t>
      </w:r>
      <w:r w:rsidR="000D50D7" w:rsidRPr="000D50D7">
        <w:t xml:space="preserve"> </w:t>
      </w:r>
      <w:r>
        <w:t>the</w:t>
      </w:r>
      <w:r w:rsidR="000D50D7" w:rsidRPr="000D50D7">
        <w:t xml:space="preserve"> </w:t>
      </w:r>
      <w:r>
        <w:t>design</w:t>
      </w:r>
      <w:r w:rsidR="000D50D7" w:rsidRPr="000D50D7">
        <w:t xml:space="preserve"> </w:t>
      </w:r>
      <w:r>
        <w:t>of</w:t>
      </w:r>
      <w:r w:rsidR="000D50D7" w:rsidRPr="000D50D7">
        <w:t xml:space="preserve"> </w:t>
      </w:r>
      <w:r>
        <w:t>the</w:t>
      </w:r>
      <w:r w:rsidR="000D50D7" w:rsidRPr="000D50D7">
        <w:t xml:space="preserve"> </w:t>
      </w:r>
      <w:r>
        <w:t>solar</w:t>
      </w:r>
      <w:r w:rsidR="000D50D7" w:rsidRPr="000D50D7">
        <w:t xml:space="preserve"> </w:t>
      </w:r>
      <w:r>
        <w:t>farm</w:t>
      </w:r>
      <w:r w:rsidR="000D50D7" w:rsidRPr="000D50D7">
        <w:t xml:space="preserve"> </w:t>
      </w:r>
      <w:r>
        <w:t>works</w:t>
      </w:r>
      <w:r w:rsidR="000D50D7" w:rsidRPr="000D50D7">
        <w:t xml:space="preserve"> </w:t>
      </w:r>
      <w:r>
        <w:t>and</w:t>
      </w:r>
      <w:r w:rsidR="000D50D7" w:rsidRPr="000D50D7">
        <w:t xml:space="preserve"> </w:t>
      </w:r>
      <w:r>
        <w:t>grid</w:t>
      </w:r>
      <w:r w:rsidR="000D50D7" w:rsidRPr="000D50D7">
        <w:t xml:space="preserve"> </w:t>
      </w:r>
      <w:r>
        <w:t>connection</w:t>
      </w:r>
      <w:r w:rsidR="000D50D7" w:rsidRPr="000D50D7">
        <w:t xml:space="preserve"> </w:t>
      </w:r>
      <w:r>
        <w:t>works.</w:t>
      </w:r>
    </w:p>
    <w:p w14:paraId="429EF783" w14:textId="77777777" w:rsidR="00283174" w:rsidRDefault="00283174" w:rsidP="00283174">
      <w:pPr>
        <w:pStyle w:val="N2"/>
      </w:pPr>
      <w:r>
        <w:t>The</w:t>
      </w:r>
      <w:r w:rsidR="000D50D7" w:rsidRPr="000D50D7">
        <w:t xml:space="preserve"> </w:t>
      </w:r>
      <w:r>
        <w:t>landscape</w:t>
      </w:r>
      <w:r w:rsidR="000D50D7" w:rsidRPr="000D50D7">
        <w:t xml:space="preserve"> </w:t>
      </w:r>
      <w:r>
        <w:t>and</w:t>
      </w:r>
      <w:r w:rsidR="000D50D7" w:rsidRPr="000D50D7">
        <w:t xml:space="preserve"> </w:t>
      </w:r>
      <w:r>
        <w:t>ecological</w:t>
      </w:r>
      <w:r w:rsidR="000D50D7" w:rsidRPr="000D50D7">
        <w:t xml:space="preserve"> </w:t>
      </w:r>
      <w:r>
        <w:t>management</w:t>
      </w:r>
      <w:r w:rsidR="000D50D7" w:rsidRPr="000D50D7">
        <w:t xml:space="preserve"> </w:t>
      </w:r>
      <w:r>
        <w:t>plan</w:t>
      </w:r>
      <w:r w:rsidR="000D50D7" w:rsidRPr="000D50D7">
        <w:t xml:space="preserve"> </w:t>
      </w:r>
      <w:r>
        <w:t>must</w:t>
      </w:r>
      <w:r w:rsidR="000D50D7" w:rsidRPr="000D50D7">
        <w:t xml:space="preserve"> </w:t>
      </w:r>
      <w:r>
        <w:t>be</w:t>
      </w:r>
      <w:r w:rsidR="000D50D7" w:rsidRPr="000D50D7">
        <w:t xml:space="preserve"> </w:t>
      </w:r>
      <w:r>
        <w:t>implemented</w:t>
      </w:r>
      <w:r w:rsidR="000D50D7" w:rsidRPr="000D50D7">
        <w:t xml:space="preserve"> </w:t>
      </w:r>
      <w:r>
        <w:t>as</w:t>
      </w:r>
      <w:r w:rsidR="000D50D7" w:rsidRPr="000D50D7">
        <w:t xml:space="preserve"> </w:t>
      </w:r>
      <w:r>
        <w:t>approved.</w:t>
      </w:r>
    </w:p>
    <w:p w14:paraId="678A2FE8" w14:textId="77777777" w:rsidR="00D223AC" w:rsidRDefault="00D223AC" w:rsidP="00283174">
      <w:pPr>
        <w:pStyle w:val="N2"/>
      </w:pP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sub-paragraph</w:t>
      </w:r>
      <w:r w:rsidR="000D50D7" w:rsidRPr="000D50D7">
        <w:t xml:space="preserve"> </w:t>
      </w:r>
      <w:r>
        <w:fldChar w:fldCharType="begin"/>
      </w:r>
      <w:r>
        <w:instrText xml:space="preserve"> REF _Ref111454322 \r \h </w:instrText>
      </w:r>
      <w:r>
        <w:fldChar w:fldCharType="separate"/>
      </w:r>
      <w:r w:rsidR="000D50D7">
        <w:t>(1)</w:t>
      </w:r>
      <w:r>
        <w:fldChar w:fldCharType="end"/>
      </w:r>
      <w:r>
        <w:t>,</w:t>
      </w:r>
      <w:r w:rsidR="000D50D7" w:rsidRPr="000D50D7">
        <w:t xml:space="preserve"> </w:t>
      </w:r>
      <w:r>
        <w:t>“commence”</w:t>
      </w:r>
      <w:r w:rsidR="000D50D7" w:rsidRPr="000D50D7">
        <w:t xml:space="preserve"> </w:t>
      </w:r>
      <w:r>
        <w:t>includes</w:t>
      </w:r>
      <w:r w:rsidR="000D50D7" w:rsidRPr="000D50D7">
        <w:t xml:space="preserve"> </w:t>
      </w:r>
      <w:r>
        <w:t>site</w:t>
      </w:r>
      <w:r w:rsidR="000D50D7" w:rsidRPr="000D50D7">
        <w:t xml:space="preserve"> </w:t>
      </w:r>
      <w:r>
        <w:t>clearance</w:t>
      </w:r>
      <w:r w:rsidR="000D50D7" w:rsidRPr="000D50D7">
        <w:t xml:space="preserve"> </w:t>
      </w:r>
      <w:r>
        <w:t>involving</w:t>
      </w:r>
      <w:r w:rsidR="000D50D7" w:rsidRPr="000D50D7">
        <w:t xml:space="preserve"> </w:t>
      </w:r>
      <w:r>
        <w:t>vegetation</w:t>
      </w:r>
      <w:r w:rsidR="000D50D7" w:rsidRPr="000D50D7">
        <w:t xml:space="preserve"> </w:t>
      </w:r>
      <w:r>
        <w:t>removal.</w:t>
      </w:r>
    </w:p>
    <w:p w14:paraId="3B5CD6E2" w14:textId="77777777" w:rsidR="00283174" w:rsidRDefault="00283174" w:rsidP="00283174">
      <w:pPr>
        <w:pStyle w:val="H1"/>
      </w:pPr>
      <w:r>
        <w:t>Fencing</w:t>
      </w:r>
      <w:r w:rsidR="000D50D7" w:rsidRPr="000D50D7">
        <w:t xml:space="preserve"> </w:t>
      </w:r>
      <w:r>
        <w:t>and</w:t>
      </w:r>
      <w:r w:rsidR="000D50D7" w:rsidRPr="000D50D7">
        <w:t xml:space="preserve"> </w:t>
      </w:r>
      <w:r>
        <w:t>other</w:t>
      </w:r>
      <w:r w:rsidR="000D50D7" w:rsidRPr="000D50D7">
        <w:t xml:space="preserve"> </w:t>
      </w:r>
      <w:r>
        <w:t>means</w:t>
      </w:r>
      <w:r w:rsidR="000D50D7" w:rsidRPr="000D50D7">
        <w:t xml:space="preserve"> </w:t>
      </w:r>
      <w:r>
        <w:t>of</w:t>
      </w:r>
      <w:r w:rsidR="000D50D7" w:rsidRPr="000D50D7">
        <w:t xml:space="preserve"> </w:t>
      </w:r>
      <w:r>
        <w:t>enclosure</w:t>
      </w:r>
    </w:p>
    <w:p w14:paraId="73AC82C0" w14:textId="77777777" w:rsidR="00283174" w:rsidRDefault="00283174" w:rsidP="00283174">
      <w:pPr>
        <w:pStyle w:val="N1"/>
      </w:pPr>
      <w:r>
        <w:t>—</w:t>
      </w:r>
      <w:r>
        <w:fldChar w:fldCharType="begin"/>
      </w:r>
      <w:bookmarkStart w:id="981" w:name="_Ref94609118"/>
      <w:bookmarkEnd w:id="981"/>
      <w:r>
        <w:instrText xml:space="preserve"> LISTNUM "SEQ1" \l 2 </w:instrText>
      </w:r>
      <w:r>
        <w:fldChar w:fldCharType="end"/>
      </w:r>
      <w:r w:rsidR="000D50D7" w:rsidRPr="000D50D7">
        <w:t> </w:t>
      </w:r>
      <w:r w:rsidRPr="00180FBE">
        <w:t>No</w:t>
      </w:r>
      <w:r w:rsidR="000D50D7" w:rsidRPr="000D50D7">
        <w:t xml:space="preserve"> </w:t>
      </w:r>
      <w:r w:rsidRPr="00180FBE">
        <w:t>phase</w:t>
      </w:r>
      <w:r w:rsidR="000D50D7" w:rsidRPr="000D50D7">
        <w:t xml:space="preserve"> </w:t>
      </w:r>
      <w:r w:rsidRPr="00180FBE">
        <w:t>of</w:t>
      </w:r>
      <w:r w:rsidR="000D50D7" w:rsidRPr="000D50D7">
        <w:t xml:space="preserve"> </w:t>
      </w:r>
      <w:r w:rsidRPr="00180FBE">
        <w:t>the</w:t>
      </w:r>
      <w:r w:rsidR="000D50D7" w:rsidRPr="000D50D7">
        <w:t xml:space="preserve"> </w:t>
      </w:r>
      <w:r w:rsidRPr="00180FBE">
        <w:t>solar</w:t>
      </w:r>
      <w:r w:rsidR="000D50D7" w:rsidRPr="000D50D7">
        <w:t xml:space="preserve"> </w:t>
      </w:r>
      <w:r w:rsidRPr="00180FBE">
        <w:t>farm</w:t>
      </w:r>
      <w:r w:rsidR="000D50D7" w:rsidRPr="000D50D7">
        <w:t xml:space="preserve"> </w:t>
      </w:r>
      <w:r w:rsidRPr="00180FBE">
        <w:t>works</w:t>
      </w:r>
      <w:r w:rsidR="000D50D7" w:rsidRPr="000D50D7">
        <w:t xml:space="preserve"> </w:t>
      </w:r>
      <w:r w:rsidRPr="00180FBE">
        <w:t>and</w:t>
      </w:r>
      <w:r w:rsidR="000D50D7" w:rsidRPr="000D50D7">
        <w:t xml:space="preserve"> </w:t>
      </w:r>
      <w:r w:rsidRPr="00180FBE">
        <w:t>grid</w:t>
      </w:r>
      <w:r w:rsidR="000D50D7" w:rsidRPr="000D50D7">
        <w:t xml:space="preserve"> </w:t>
      </w:r>
      <w:r w:rsidRPr="00180FBE">
        <w:t>connection</w:t>
      </w:r>
      <w:r w:rsidR="000D50D7" w:rsidRPr="000D50D7">
        <w:t xml:space="preserve"> </w:t>
      </w:r>
      <w:r w:rsidRPr="00180FBE">
        <w:t>works</w:t>
      </w:r>
      <w:r w:rsidR="000D50D7" w:rsidRPr="000D50D7">
        <w:t xml:space="preserve"> </w:t>
      </w:r>
      <w:r w:rsidRPr="00180FBE">
        <w:t>may</w:t>
      </w:r>
      <w:r w:rsidR="000D50D7" w:rsidRPr="000D50D7">
        <w:t xml:space="preserve"> </w:t>
      </w:r>
      <w:r w:rsidRPr="00180FBE">
        <w:t>commence</w:t>
      </w:r>
      <w:r w:rsidR="000D50D7" w:rsidRPr="000D50D7">
        <w:t xml:space="preserve"> </w:t>
      </w:r>
      <w:r w:rsidRPr="00180FBE">
        <w:t>until</w:t>
      </w:r>
      <w:r w:rsidR="000D50D7" w:rsidRPr="000D50D7">
        <w:t xml:space="preserve"> </w:t>
      </w:r>
      <w:r w:rsidRPr="00180FBE">
        <w:t>written</w:t>
      </w:r>
      <w:r w:rsidR="000D50D7" w:rsidRPr="000D50D7">
        <w:t xml:space="preserve"> </w:t>
      </w:r>
      <w:r w:rsidRPr="00180FBE">
        <w:t>details</w:t>
      </w:r>
      <w:r w:rsidR="000D50D7" w:rsidRPr="000D50D7">
        <w:t xml:space="preserve"> </w:t>
      </w:r>
      <w:r w:rsidRPr="00180FBE">
        <w:t>of</w:t>
      </w:r>
      <w:r w:rsidR="000D50D7" w:rsidRPr="000D50D7">
        <w:t xml:space="preserve"> </w:t>
      </w:r>
      <w:r w:rsidRPr="00180FBE">
        <w:t>all</w:t>
      </w:r>
      <w:r w:rsidR="000D50D7" w:rsidRPr="000D50D7">
        <w:t xml:space="preserve"> </w:t>
      </w:r>
      <w:r w:rsidRPr="00180FBE">
        <w:t>proposed</w:t>
      </w:r>
      <w:r w:rsidR="000D50D7" w:rsidRPr="000D50D7">
        <w:t xml:space="preserve"> </w:t>
      </w:r>
      <w:r w:rsidRPr="00180FBE">
        <w:t>temporary</w:t>
      </w:r>
      <w:r w:rsidR="000D50D7" w:rsidRPr="000D50D7">
        <w:t xml:space="preserve"> </w:t>
      </w:r>
      <w:r w:rsidRPr="00180FBE">
        <w:t>fences,</w:t>
      </w:r>
      <w:r w:rsidR="000D50D7" w:rsidRPr="000D50D7">
        <w:t xml:space="preserve"> </w:t>
      </w:r>
      <w:r w:rsidRPr="00180FBE">
        <w:t>walls</w:t>
      </w:r>
      <w:r w:rsidR="000D50D7" w:rsidRPr="000D50D7">
        <w:t xml:space="preserve"> </w:t>
      </w:r>
      <w:r w:rsidRPr="00180FBE">
        <w:t>or</w:t>
      </w:r>
      <w:r w:rsidR="000D50D7" w:rsidRPr="000D50D7">
        <w:t xml:space="preserve"> </w:t>
      </w:r>
      <w:r w:rsidRPr="00180FBE">
        <w:t>other</w:t>
      </w:r>
      <w:r w:rsidR="000D50D7" w:rsidRPr="000D50D7">
        <w:t xml:space="preserve"> </w:t>
      </w:r>
      <w:r w:rsidRPr="00180FBE">
        <w:t>means</w:t>
      </w:r>
      <w:r w:rsidR="000D50D7" w:rsidRPr="000D50D7">
        <w:t xml:space="preserve"> </w:t>
      </w:r>
      <w:r w:rsidRPr="00180FBE">
        <w:t>of</w:t>
      </w:r>
      <w:r w:rsidR="000D50D7" w:rsidRPr="000D50D7">
        <w:t xml:space="preserve"> </w:t>
      </w:r>
      <w:r w:rsidRPr="00180FBE">
        <w:t>enclosure</w:t>
      </w:r>
      <w:r w:rsidR="000D50D7" w:rsidRPr="000D50D7">
        <w:t xml:space="preserve"> </w:t>
      </w:r>
      <w:r w:rsidR="00637881">
        <w:t>(</w:t>
      </w:r>
      <w:r w:rsidRPr="00180FBE">
        <w:t>including</w:t>
      </w:r>
      <w:r w:rsidR="000D50D7" w:rsidRPr="000D50D7">
        <w:t xml:space="preserve"> </w:t>
      </w:r>
      <w:r w:rsidRPr="00180FBE">
        <w:t>those</w:t>
      </w:r>
      <w:r w:rsidR="000D50D7" w:rsidRPr="000D50D7">
        <w:t xml:space="preserve"> </w:t>
      </w:r>
      <w:r w:rsidRPr="00180FBE">
        <w:t>set</w:t>
      </w:r>
      <w:r w:rsidR="000D50D7" w:rsidRPr="000D50D7">
        <w:t xml:space="preserve"> </w:t>
      </w:r>
      <w:r w:rsidRPr="00180FBE">
        <w:t>out</w:t>
      </w:r>
      <w:r w:rsidR="000D50D7" w:rsidRPr="000D50D7">
        <w:t xml:space="preserve"> </w:t>
      </w:r>
      <w:r w:rsidRPr="00180FBE">
        <w:t>in</w:t>
      </w:r>
      <w:r w:rsidR="000D50D7" w:rsidRPr="000D50D7">
        <w:t xml:space="preserve"> </w:t>
      </w:r>
      <w:r w:rsidRPr="00180FBE">
        <w:t>the</w:t>
      </w:r>
      <w:r w:rsidR="000D50D7" w:rsidRPr="000D50D7">
        <w:t xml:space="preserve"> </w:t>
      </w:r>
      <w:r w:rsidRPr="00180FBE">
        <w:t>construction</w:t>
      </w:r>
      <w:r w:rsidR="000D50D7" w:rsidRPr="000D50D7">
        <w:t xml:space="preserve"> </w:t>
      </w:r>
      <w:r w:rsidRPr="00180FBE">
        <w:t>environmental</w:t>
      </w:r>
      <w:r w:rsidR="000D50D7" w:rsidRPr="000D50D7">
        <w:t xml:space="preserve"> </w:t>
      </w:r>
      <w:r w:rsidRPr="00180FBE">
        <w:t>management</w:t>
      </w:r>
      <w:r w:rsidR="000D50D7" w:rsidRPr="000D50D7">
        <w:t xml:space="preserve"> </w:t>
      </w:r>
      <w:r w:rsidRPr="00180FBE">
        <w:t>plan</w:t>
      </w:r>
      <w:r w:rsidR="00637881">
        <w:t>)</w:t>
      </w:r>
      <w:r w:rsidRPr="00180FBE">
        <w:t>,</w:t>
      </w:r>
      <w:r w:rsidR="000D50D7" w:rsidRPr="000D50D7">
        <w:t xml:space="preserve"> </w:t>
      </w:r>
      <w:r w:rsidRPr="00180FBE">
        <w:t>for</w:t>
      </w:r>
      <w:r w:rsidR="000D50D7" w:rsidRPr="000D50D7">
        <w:t xml:space="preserve"> </w:t>
      </w:r>
      <w:r w:rsidRPr="00180FBE">
        <w:t>that</w:t>
      </w:r>
      <w:r w:rsidR="000D50D7" w:rsidRPr="000D50D7">
        <w:t xml:space="preserve"> </w:t>
      </w:r>
      <w:r w:rsidRPr="00180FBE">
        <w:t>phase</w:t>
      </w:r>
      <w:r w:rsidR="000D50D7" w:rsidRPr="000D50D7">
        <w:t xml:space="preserve"> </w:t>
      </w:r>
      <w:r w:rsidRPr="00180FBE">
        <w:t>have</w:t>
      </w:r>
      <w:r w:rsidR="000D50D7" w:rsidRPr="000D50D7">
        <w:t xml:space="preserve"> </w:t>
      </w:r>
      <w:r w:rsidRPr="00180FBE">
        <w:t>been</w:t>
      </w:r>
      <w:r w:rsidR="000D50D7" w:rsidRPr="000D50D7">
        <w:t xml:space="preserve"> </w:t>
      </w:r>
      <w:r w:rsidRPr="00180FBE">
        <w:t>submitted</w:t>
      </w:r>
      <w:r w:rsidR="000D50D7" w:rsidRPr="000D50D7">
        <w:t xml:space="preserve"> </w:t>
      </w:r>
      <w:r w:rsidRPr="00180FBE">
        <w:t>to</w:t>
      </w:r>
      <w:r w:rsidR="000D50D7" w:rsidRPr="000D50D7">
        <w:t xml:space="preserve"> </w:t>
      </w:r>
      <w:r w:rsidRPr="00180FBE">
        <w:t>and</w:t>
      </w:r>
      <w:r w:rsidR="000D50D7" w:rsidRPr="000D50D7">
        <w:t xml:space="preserve"> </w:t>
      </w:r>
      <w:r w:rsidRPr="00180FBE">
        <w:t>approved</w:t>
      </w:r>
      <w:r w:rsidR="000D50D7" w:rsidRPr="000D50D7">
        <w:t xml:space="preserve"> </w:t>
      </w:r>
      <w:r w:rsidRPr="00180FBE">
        <w:t>by</w:t>
      </w:r>
      <w:r w:rsidR="000D50D7" w:rsidRPr="000D50D7">
        <w:t xml:space="preserve"> </w:t>
      </w:r>
      <w:r w:rsidRPr="00180FBE">
        <w:t>the</w:t>
      </w:r>
      <w:r w:rsidR="000D50D7" w:rsidRPr="000D50D7">
        <w:t xml:space="preserve"> </w:t>
      </w:r>
      <w:r w:rsidRPr="00180FBE">
        <w:t>relevant</w:t>
      </w:r>
      <w:r w:rsidR="000D50D7" w:rsidRPr="000D50D7">
        <w:t xml:space="preserve"> </w:t>
      </w:r>
      <w:r w:rsidRPr="00180FBE">
        <w:t>planning</w:t>
      </w:r>
      <w:r w:rsidR="000D50D7" w:rsidRPr="000D50D7">
        <w:t xml:space="preserve"> </w:t>
      </w:r>
      <w:r w:rsidRPr="00180FBE">
        <w:t>authority</w:t>
      </w:r>
      <w:r w:rsidR="000D50D7" w:rsidRPr="000D50D7">
        <w:t xml:space="preserve"> </w:t>
      </w:r>
      <w:r w:rsidRPr="00180FBE">
        <w:t>or,</w:t>
      </w:r>
      <w:r w:rsidR="000D50D7" w:rsidRPr="000D50D7">
        <w:t xml:space="preserve"> </w:t>
      </w:r>
      <w:r w:rsidRPr="00180FBE">
        <w:t>where</w:t>
      </w:r>
      <w:r w:rsidR="000D50D7" w:rsidRPr="000D50D7">
        <w:t xml:space="preserve"> </w:t>
      </w:r>
      <w:r w:rsidRPr="00180FBE">
        <w:t>the</w:t>
      </w:r>
      <w:r w:rsidR="000D50D7" w:rsidRPr="000D50D7">
        <w:t xml:space="preserve"> </w:t>
      </w:r>
      <w:r w:rsidRPr="00180FBE">
        <w:t>phase</w:t>
      </w:r>
      <w:r w:rsidR="000D50D7" w:rsidRPr="000D50D7">
        <w:t xml:space="preserve"> </w:t>
      </w:r>
      <w:r w:rsidRPr="00180FBE">
        <w:t>falls</w:t>
      </w:r>
      <w:r w:rsidR="000D50D7" w:rsidRPr="000D50D7">
        <w:t xml:space="preserve"> </w:t>
      </w:r>
      <w:r w:rsidRPr="00180FBE">
        <w:t>within</w:t>
      </w:r>
      <w:r w:rsidR="000D50D7" w:rsidRPr="000D50D7">
        <w:t xml:space="preserve"> </w:t>
      </w:r>
      <w:r w:rsidRPr="00180FBE">
        <w:t>the</w:t>
      </w:r>
      <w:r w:rsidR="000D50D7" w:rsidRPr="000D50D7">
        <w:t xml:space="preserve"> </w:t>
      </w:r>
      <w:r w:rsidRPr="00180FBE">
        <w:t>administrative</w:t>
      </w:r>
      <w:r w:rsidR="000D50D7" w:rsidRPr="000D50D7">
        <w:t xml:space="preserve"> </w:t>
      </w:r>
      <w:r w:rsidRPr="00180FBE">
        <w:t>areas</w:t>
      </w:r>
      <w:r w:rsidR="000D50D7" w:rsidRPr="000D50D7">
        <w:t xml:space="preserve"> </w:t>
      </w:r>
      <w:r w:rsidRPr="00180FBE">
        <w:t>of</w:t>
      </w:r>
      <w:r w:rsidR="000D50D7" w:rsidRPr="000D50D7">
        <w:t xml:space="preserve"> </w:t>
      </w:r>
      <w:r w:rsidRPr="00180FBE">
        <w:t>both</w:t>
      </w:r>
      <w:r w:rsidR="000D50D7" w:rsidRPr="000D50D7">
        <w:t xml:space="preserve"> </w:t>
      </w:r>
      <w:r>
        <w:t>Braintree</w:t>
      </w:r>
      <w:r w:rsidR="000D50D7" w:rsidRPr="000D50D7">
        <w:t xml:space="preserve"> </w:t>
      </w:r>
      <w:r>
        <w:t>District</w:t>
      </w:r>
      <w:r w:rsidR="000D50D7" w:rsidRPr="000D50D7">
        <w:t xml:space="preserve"> </w:t>
      </w:r>
      <w:r>
        <w:t>Council</w:t>
      </w:r>
      <w:r w:rsidR="000D50D7" w:rsidRPr="000D50D7">
        <w:t xml:space="preserve"> </w:t>
      </w:r>
      <w:r>
        <w:t>and</w:t>
      </w:r>
      <w:r w:rsidR="000D50D7" w:rsidRPr="000D50D7">
        <w:t xml:space="preserve"> </w:t>
      </w:r>
      <w:r w:rsidRPr="00180FBE">
        <w:t>Chelmsford</w:t>
      </w:r>
      <w:r w:rsidR="000D50D7" w:rsidRPr="000D50D7">
        <w:t xml:space="preserve"> </w:t>
      </w:r>
      <w:r w:rsidRPr="00180FBE">
        <w:t>City</w:t>
      </w:r>
      <w:r w:rsidR="000D50D7" w:rsidRPr="000D50D7">
        <w:t xml:space="preserve"> </w:t>
      </w:r>
      <w:r w:rsidRPr="00180FBE">
        <w:t>Council,</w:t>
      </w:r>
      <w:r w:rsidR="000D50D7" w:rsidRPr="000D50D7">
        <w:t xml:space="preserve"> </w:t>
      </w:r>
      <w:r w:rsidRPr="00180FBE">
        <w:t>both</w:t>
      </w:r>
      <w:r w:rsidR="000D50D7" w:rsidRPr="000D50D7">
        <w:t xml:space="preserve"> </w:t>
      </w:r>
      <w:r w:rsidRPr="00180FBE">
        <w:t>relevant</w:t>
      </w:r>
      <w:r w:rsidR="000D50D7" w:rsidRPr="000D50D7">
        <w:t xml:space="preserve"> </w:t>
      </w:r>
      <w:r w:rsidRPr="00180FBE">
        <w:t>planning</w:t>
      </w:r>
      <w:r w:rsidR="000D50D7" w:rsidRPr="000D50D7">
        <w:t xml:space="preserve"> </w:t>
      </w:r>
      <w:r w:rsidRPr="00180FBE">
        <w:t>authorities.</w:t>
      </w:r>
    </w:p>
    <w:p w14:paraId="3C20FA1C" w14:textId="77777777" w:rsidR="00283174" w:rsidRDefault="00283174" w:rsidP="00283174">
      <w:pPr>
        <w:pStyle w:val="N2"/>
      </w:pPr>
      <w:r w:rsidRPr="00180FBE">
        <w:t>No</w:t>
      </w:r>
      <w:r w:rsidR="000D50D7" w:rsidRPr="000D50D7">
        <w:t xml:space="preserve"> </w:t>
      </w:r>
      <w:r w:rsidRPr="00180FBE">
        <w:t>phase</w:t>
      </w:r>
      <w:r w:rsidR="000D50D7" w:rsidRPr="000D50D7">
        <w:t xml:space="preserve"> </w:t>
      </w:r>
      <w:r w:rsidRPr="00180FBE">
        <w:t>of</w:t>
      </w:r>
      <w:r w:rsidR="000D50D7" w:rsidRPr="000D50D7">
        <w:t xml:space="preserve"> </w:t>
      </w:r>
      <w:r w:rsidRPr="00180FBE">
        <w:t>the</w:t>
      </w:r>
      <w:r w:rsidR="000D50D7" w:rsidRPr="000D50D7">
        <w:t xml:space="preserve"> </w:t>
      </w:r>
      <w:r w:rsidRPr="00180FBE">
        <w:t>solar</w:t>
      </w:r>
      <w:r w:rsidR="000D50D7" w:rsidRPr="000D50D7">
        <w:t xml:space="preserve"> </w:t>
      </w:r>
      <w:r w:rsidRPr="00180FBE">
        <w:t>farm</w:t>
      </w:r>
      <w:r w:rsidR="000D50D7" w:rsidRPr="000D50D7">
        <w:t xml:space="preserve"> </w:t>
      </w:r>
      <w:r w:rsidRPr="00180FBE">
        <w:t>works</w:t>
      </w:r>
      <w:r w:rsidR="000D50D7" w:rsidRPr="000D50D7">
        <w:t xml:space="preserve"> </w:t>
      </w:r>
      <w:r w:rsidRPr="00180FBE">
        <w:t>and</w:t>
      </w:r>
      <w:r w:rsidR="000D50D7" w:rsidRPr="000D50D7">
        <w:t xml:space="preserve"> </w:t>
      </w:r>
      <w:r w:rsidRPr="00180FBE">
        <w:t>grid</w:t>
      </w:r>
      <w:r w:rsidR="000D50D7" w:rsidRPr="000D50D7">
        <w:t xml:space="preserve"> </w:t>
      </w:r>
      <w:r w:rsidRPr="00180FBE">
        <w:t>connection</w:t>
      </w:r>
      <w:r w:rsidR="000D50D7" w:rsidRPr="000D50D7">
        <w:t xml:space="preserve"> </w:t>
      </w:r>
      <w:r w:rsidRPr="00180FBE">
        <w:t>works</w:t>
      </w:r>
      <w:r w:rsidR="000D50D7" w:rsidRPr="000D50D7">
        <w:t xml:space="preserve"> </w:t>
      </w:r>
      <w:r w:rsidRPr="00180FBE">
        <w:t>may</w:t>
      </w:r>
      <w:r w:rsidR="000D50D7" w:rsidRPr="000D50D7">
        <w:t xml:space="preserve"> </w:t>
      </w:r>
      <w:r w:rsidRPr="00180FBE">
        <w:t>commence</w:t>
      </w:r>
      <w:r w:rsidR="000D50D7" w:rsidRPr="000D50D7">
        <w:t xml:space="preserve"> </w:t>
      </w:r>
      <w:r w:rsidRPr="00180FBE">
        <w:t>until</w:t>
      </w:r>
      <w:r w:rsidR="000D50D7" w:rsidRPr="000D50D7">
        <w:t xml:space="preserve"> </w:t>
      </w:r>
      <w:r w:rsidRPr="00180FBE">
        <w:t>written</w:t>
      </w:r>
      <w:r w:rsidR="000D50D7" w:rsidRPr="000D50D7">
        <w:t xml:space="preserve"> </w:t>
      </w:r>
      <w:r w:rsidRPr="00180FBE">
        <w:t>details</w:t>
      </w:r>
      <w:r w:rsidR="000D50D7" w:rsidRPr="000D50D7">
        <w:t xml:space="preserve"> </w:t>
      </w:r>
      <w:r w:rsidRPr="00180FBE">
        <w:t>of</w:t>
      </w:r>
      <w:r w:rsidR="000D50D7" w:rsidRPr="000D50D7">
        <w:t xml:space="preserve"> </w:t>
      </w:r>
      <w:r w:rsidRPr="00180FBE">
        <w:t>all</w:t>
      </w:r>
      <w:r w:rsidR="000D50D7" w:rsidRPr="000D50D7">
        <w:t xml:space="preserve"> </w:t>
      </w:r>
      <w:r w:rsidRPr="00180FBE">
        <w:t>permanent</w:t>
      </w:r>
      <w:r w:rsidR="000D50D7" w:rsidRPr="000D50D7">
        <w:t xml:space="preserve"> </w:t>
      </w:r>
      <w:r w:rsidRPr="00180FBE">
        <w:t>fences,</w:t>
      </w:r>
      <w:r w:rsidR="000D50D7" w:rsidRPr="000D50D7">
        <w:t xml:space="preserve"> </w:t>
      </w:r>
      <w:r w:rsidRPr="00180FBE">
        <w:t>walls</w:t>
      </w:r>
      <w:r w:rsidR="000D50D7" w:rsidRPr="000D50D7">
        <w:t xml:space="preserve"> </w:t>
      </w:r>
      <w:r w:rsidRPr="00180FBE">
        <w:t>or</w:t>
      </w:r>
      <w:r w:rsidR="000D50D7" w:rsidRPr="000D50D7">
        <w:t xml:space="preserve"> </w:t>
      </w:r>
      <w:r w:rsidRPr="00180FBE">
        <w:t>other</w:t>
      </w:r>
      <w:r w:rsidR="000D50D7" w:rsidRPr="000D50D7">
        <w:t xml:space="preserve"> </w:t>
      </w:r>
      <w:r w:rsidRPr="00180FBE">
        <w:t>means</w:t>
      </w:r>
      <w:r w:rsidR="000D50D7" w:rsidRPr="000D50D7">
        <w:t xml:space="preserve"> </w:t>
      </w:r>
      <w:r w:rsidRPr="00180FBE">
        <w:t>of</w:t>
      </w:r>
      <w:r w:rsidR="000D50D7" w:rsidRPr="000D50D7">
        <w:t xml:space="preserve"> </w:t>
      </w:r>
      <w:r w:rsidRPr="00180FBE">
        <w:t>enclosure</w:t>
      </w:r>
      <w:r w:rsidR="000D50D7" w:rsidRPr="000D50D7">
        <w:t xml:space="preserve"> </w:t>
      </w:r>
      <w:r w:rsidRPr="00180FBE">
        <w:t>for</w:t>
      </w:r>
      <w:r w:rsidR="000D50D7" w:rsidRPr="000D50D7">
        <w:t xml:space="preserve"> </w:t>
      </w:r>
      <w:r w:rsidRPr="00180FBE">
        <w:t>that</w:t>
      </w:r>
      <w:r w:rsidR="000D50D7" w:rsidRPr="000D50D7">
        <w:t xml:space="preserve"> </w:t>
      </w:r>
      <w:r w:rsidRPr="00180FBE">
        <w:t>phase</w:t>
      </w:r>
      <w:r w:rsidR="000D50D7" w:rsidRPr="000D50D7">
        <w:t xml:space="preserve"> </w:t>
      </w:r>
      <w:r w:rsidRPr="00180FBE">
        <w:t>(which</w:t>
      </w:r>
      <w:r w:rsidR="000D50D7" w:rsidRPr="000D50D7">
        <w:t xml:space="preserve"> </w:t>
      </w:r>
      <w:r w:rsidRPr="00180FBE">
        <w:t>must</w:t>
      </w:r>
      <w:r w:rsidR="000D50D7" w:rsidRPr="000D50D7">
        <w:t xml:space="preserve"> </w:t>
      </w:r>
      <w:r w:rsidRPr="00180FBE">
        <w:t>be</w:t>
      </w:r>
      <w:r w:rsidR="000D50D7" w:rsidRPr="000D50D7">
        <w:t xml:space="preserve"> </w:t>
      </w:r>
      <w:r w:rsidRPr="00180FBE">
        <w:t>substantially</w:t>
      </w:r>
      <w:r w:rsidR="000D50D7" w:rsidRPr="000D50D7">
        <w:t xml:space="preserve"> </w:t>
      </w:r>
      <w:r w:rsidRPr="00180FBE">
        <w:t>in</w:t>
      </w:r>
      <w:r w:rsidR="000D50D7" w:rsidRPr="000D50D7">
        <w:t xml:space="preserve"> </w:t>
      </w:r>
      <w:r w:rsidRPr="00180FBE">
        <w:t>accordance</w:t>
      </w:r>
      <w:r w:rsidR="000D50D7" w:rsidRPr="000D50D7">
        <w:t xml:space="preserve"> </w:t>
      </w:r>
      <w:r w:rsidRPr="00180FBE">
        <w:t>with</w:t>
      </w:r>
      <w:r w:rsidR="000D50D7" w:rsidRPr="000D50D7">
        <w:t xml:space="preserve"> </w:t>
      </w:r>
      <w:r w:rsidRPr="00180FBE">
        <w:t>the</w:t>
      </w:r>
      <w:r w:rsidR="000D50D7" w:rsidRPr="000D50D7">
        <w:t xml:space="preserve"> </w:t>
      </w:r>
      <w:r w:rsidRPr="00180FBE">
        <w:t>relevant</w:t>
      </w:r>
      <w:r w:rsidR="000D50D7" w:rsidRPr="000D50D7">
        <w:t xml:space="preserve"> </w:t>
      </w:r>
      <w:r w:rsidRPr="00180FBE">
        <w:t>outline</w:t>
      </w:r>
      <w:r w:rsidR="000D50D7" w:rsidRPr="000D50D7">
        <w:t xml:space="preserve"> </w:t>
      </w:r>
      <w:r w:rsidRPr="00180FBE">
        <w:t>design</w:t>
      </w:r>
      <w:r w:rsidR="000D50D7" w:rsidRPr="000D50D7">
        <w:t xml:space="preserve"> </w:t>
      </w:r>
      <w:r w:rsidRPr="00180FBE">
        <w:t>principles)</w:t>
      </w:r>
      <w:r w:rsidR="000D50D7" w:rsidRPr="000D50D7">
        <w:t xml:space="preserve"> </w:t>
      </w:r>
      <w:r w:rsidRPr="00180FBE">
        <w:t>have</w:t>
      </w:r>
      <w:r w:rsidR="000D50D7" w:rsidRPr="000D50D7">
        <w:t xml:space="preserve"> </w:t>
      </w:r>
      <w:r w:rsidRPr="00180FBE">
        <w:t>been</w:t>
      </w:r>
      <w:r w:rsidR="000D50D7" w:rsidRPr="000D50D7">
        <w:t xml:space="preserve"> </w:t>
      </w:r>
      <w:r w:rsidRPr="00180FBE">
        <w:t>submitted</w:t>
      </w:r>
      <w:r w:rsidR="000D50D7" w:rsidRPr="000D50D7">
        <w:t xml:space="preserve"> </w:t>
      </w:r>
      <w:r w:rsidRPr="00180FBE">
        <w:t>to</w:t>
      </w:r>
      <w:r w:rsidR="000D50D7" w:rsidRPr="000D50D7">
        <w:t xml:space="preserve"> </w:t>
      </w:r>
      <w:r w:rsidRPr="00180FBE">
        <w:t>and</w:t>
      </w:r>
      <w:r w:rsidR="000D50D7" w:rsidRPr="000D50D7">
        <w:t xml:space="preserve"> </w:t>
      </w:r>
      <w:r w:rsidRPr="00180FBE">
        <w:t>approved</w:t>
      </w:r>
      <w:r w:rsidR="000D50D7" w:rsidRPr="000D50D7">
        <w:t xml:space="preserve"> </w:t>
      </w:r>
      <w:r w:rsidRPr="00180FBE">
        <w:t>by</w:t>
      </w:r>
      <w:r w:rsidR="000D50D7" w:rsidRPr="000D50D7">
        <w:t xml:space="preserve"> </w:t>
      </w:r>
      <w:r w:rsidRPr="00180FBE">
        <w:t>the</w:t>
      </w:r>
      <w:r w:rsidR="000D50D7" w:rsidRPr="000D50D7">
        <w:t xml:space="preserve"> </w:t>
      </w:r>
      <w:r w:rsidRPr="00180FBE">
        <w:t>relevant</w:t>
      </w:r>
      <w:r w:rsidR="000D50D7" w:rsidRPr="000D50D7">
        <w:t xml:space="preserve"> </w:t>
      </w:r>
      <w:r w:rsidRPr="00180FBE">
        <w:t>planning</w:t>
      </w:r>
      <w:r w:rsidR="000D50D7" w:rsidRPr="000D50D7">
        <w:t xml:space="preserve"> </w:t>
      </w:r>
      <w:r w:rsidRPr="00180FBE">
        <w:t>authority</w:t>
      </w:r>
      <w:r w:rsidR="000D50D7" w:rsidRPr="000D50D7">
        <w:t xml:space="preserve"> </w:t>
      </w:r>
      <w:r w:rsidRPr="00180FBE">
        <w:t>or,</w:t>
      </w:r>
      <w:r w:rsidR="000D50D7" w:rsidRPr="000D50D7">
        <w:t xml:space="preserve"> </w:t>
      </w:r>
      <w:r w:rsidRPr="00180FBE">
        <w:t>where</w:t>
      </w:r>
      <w:r w:rsidR="000D50D7" w:rsidRPr="000D50D7">
        <w:t xml:space="preserve"> </w:t>
      </w:r>
      <w:r w:rsidRPr="00180FBE">
        <w:t>the</w:t>
      </w:r>
      <w:r w:rsidR="000D50D7" w:rsidRPr="000D50D7">
        <w:t xml:space="preserve"> </w:t>
      </w:r>
      <w:r w:rsidRPr="00180FBE">
        <w:t>phase</w:t>
      </w:r>
      <w:r w:rsidR="000D50D7" w:rsidRPr="000D50D7">
        <w:t xml:space="preserve"> </w:t>
      </w:r>
      <w:r w:rsidRPr="00180FBE">
        <w:t>falls</w:t>
      </w:r>
      <w:r w:rsidR="000D50D7" w:rsidRPr="000D50D7">
        <w:t xml:space="preserve"> </w:t>
      </w:r>
      <w:r w:rsidRPr="00180FBE">
        <w:t>within</w:t>
      </w:r>
      <w:r w:rsidR="000D50D7" w:rsidRPr="000D50D7">
        <w:t xml:space="preserve"> </w:t>
      </w:r>
      <w:r w:rsidRPr="00180FBE">
        <w:t>the</w:t>
      </w:r>
      <w:r w:rsidR="000D50D7" w:rsidRPr="000D50D7">
        <w:t xml:space="preserve"> </w:t>
      </w:r>
      <w:r w:rsidRPr="00180FBE">
        <w:t>administrative</w:t>
      </w:r>
      <w:r w:rsidR="000D50D7" w:rsidRPr="000D50D7">
        <w:t xml:space="preserve"> </w:t>
      </w:r>
      <w:r w:rsidRPr="00180FBE">
        <w:t>areas</w:t>
      </w:r>
      <w:r w:rsidR="000D50D7" w:rsidRPr="000D50D7">
        <w:t xml:space="preserve"> </w:t>
      </w:r>
      <w:r w:rsidRPr="00180FBE">
        <w:t>of</w:t>
      </w:r>
      <w:r w:rsidR="000D50D7" w:rsidRPr="000D50D7">
        <w:t xml:space="preserve"> </w:t>
      </w:r>
      <w:r w:rsidRPr="00180FBE">
        <w:t>both</w:t>
      </w:r>
      <w:r w:rsidR="000D50D7" w:rsidRPr="000D50D7">
        <w:t xml:space="preserve"> </w:t>
      </w:r>
      <w:r>
        <w:t>Braintree</w:t>
      </w:r>
      <w:r w:rsidR="000D50D7" w:rsidRPr="000D50D7">
        <w:t xml:space="preserve"> </w:t>
      </w:r>
      <w:r>
        <w:t>District</w:t>
      </w:r>
      <w:r w:rsidR="000D50D7" w:rsidRPr="000D50D7">
        <w:t xml:space="preserve"> </w:t>
      </w:r>
      <w:r>
        <w:t>Council</w:t>
      </w:r>
      <w:r w:rsidR="000D50D7" w:rsidRPr="000D50D7">
        <w:t xml:space="preserve"> </w:t>
      </w:r>
      <w:r>
        <w:t>and</w:t>
      </w:r>
      <w:r w:rsidR="000D50D7" w:rsidRPr="000D50D7">
        <w:t xml:space="preserve"> </w:t>
      </w:r>
      <w:r w:rsidRPr="00180FBE">
        <w:t>Chelmsford</w:t>
      </w:r>
      <w:r w:rsidR="000D50D7" w:rsidRPr="000D50D7">
        <w:t xml:space="preserve"> </w:t>
      </w:r>
      <w:r w:rsidRPr="00180FBE">
        <w:t>City</w:t>
      </w:r>
      <w:r w:rsidR="000D50D7" w:rsidRPr="000D50D7">
        <w:t xml:space="preserve"> </w:t>
      </w:r>
      <w:r w:rsidRPr="00180FBE">
        <w:t>Council,</w:t>
      </w:r>
      <w:r w:rsidR="000D50D7" w:rsidRPr="000D50D7">
        <w:t xml:space="preserve"> </w:t>
      </w:r>
      <w:r w:rsidRPr="00180FBE">
        <w:t>both</w:t>
      </w:r>
      <w:r w:rsidR="000D50D7" w:rsidRPr="000D50D7">
        <w:t xml:space="preserve"> </w:t>
      </w:r>
      <w:r w:rsidRPr="00180FBE">
        <w:t>relevant</w:t>
      </w:r>
      <w:r w:rsidR="000D50D7" w:rsidRPr="000D50D7">
        <w:t xml:space="preserve"> </w:t>
      </w:r>
      <w:r w:rsidRPr="00180FBE">
        <w:t>planning</w:t>
      </w:r>
      <w:r w:rsidR="000D50D7" w:rsidRPr="000D50D7">
        <w:t xml:space="preserve"> </w:t>
      </w:r>
      <w:r w:rsidRPr="00180FBE">
        <w:t>authorities.</w:t>
      </w:r>
    </w:p>
    <w:p w14:paraId="5827CF79" w14:textId="77777777" w:rsidR="00283174" w:rsidRDefault="00283174" w:rsidP="00283174">
      <w:pPr>
        <w:pStyle w:val="N2"/>
      </w:pP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sub-paragraph</w:t>
      </w:r>
      <w:r w:rsidR="000D50D7" w:rsidRPr="000D50D7">
        <w:t xml:space="preserve"> </w:t>
      </w:r>
      <w:r>
        <w:fldChar w:fldCharType="begin"/>
      </w:r>
      <w:r>
        <w:instrText xml:space="preserve"> REF _Ref94609118 \r \h </w:instrText>
      </w:r>
      <w:r>
        <w:fldChar w:fldCharType="separate"/>
      </w:r>
      <w:r w:rsidR="000D50D7">
        <w:t>(1)</w:t>
      </w:r>
      <w:r>
        <w:fldChar w:fldCharType="end"/>
      </w:r>
      <w:r>
        <w:t>,</w:t>
      </w:r>
      <w:r w:rsidR="000D50D7" w:rsidRPr="000D50D7">
        <w:t xml:space="preserve"> </w:t>
      </w:r>
      <w:r>
        <w:t>“commence”</w:t>
      </w:r>
      <w:r w:rsidR="000D50D7" w:rsidRPr="000D50D7">
        <w:t xml:space="preserve"> </w:t>
      </w:r>
      <w:r>
        <w:t>includes</w:t>
      </w:r>
      <w:r w:rsidR="000D50D7" w:rsidRPr="000D50D7">
        <w:t xml:space="preserve"> </w:t>
      </w:r>
      <w:r>
        <w:t>any</w:t>
      </w:r>
      <w:r w:rsidR="000D50D7" w:rsidRPr="000D50D7">
        <w:t xml:space="preserve"> </w:t>
      </w:r>
      <w:r>
        <w:t>permitted</w:t>
      </w:r>
      <w:r w:rsidR="000D50D7" w:rsidRPr="000D50D7">
        <w:t xml:space="preserve"> </w:t>
      </w:r>
      <w:r>
        <w:t>preliminary</w:t>
      </w:r>
      <w:r w:rsidR="000D50D7" w:rsidRPr="000D50D7">
        <w:t xml:space="preserve"> </w:t>
      </w:r>
      <w:r>
        <w:t>works.</w:t>
      </w:r>
    </w:p>
    <w:p w14:paraId="0A4F43DB" w14:textId="77777777" w:rsidR="00283174" w:rsidRDefault="00283174" w:rsidP="00283174">
      <w:pPr>
        <w:pStyle w:val="N2"/>
      </w:pPr>
      <w:r>
        <w:t>Any</w:t>
      </w:r>
      <w:r w:rsidR="000D50D7" w:rsidRPr="000D50D7">
        <w:t xml:space="preserve"> </w:t>
      </w:r>
      <w:r>
        <w:t>construction</w:t>
      </w:r>
      <w:r w:rsidR="000D50D7" w:rsidRPr="000D50D7">
        <w:t xml:space="preserve"> </w:t>
      </w:r>
      <w:r>
        <w:t>site</w:t>
      </w:r>
      <w:r w:rsidR="000D50D7" w:rsidRPr="000D50D7">
        <w:t xml:space="preserve"> </w:t>
      </w:r>
      <w:r>
        <w:t>must</w:t>
      </w:r>
      <w:r w:rsidR="000D50D7" w:rsidRPr="000D50D7">
        <w:t xml:space="preserve"> </w:t>
      </w:r>
      <w:r>
        <w:t>remain</w:t>
      </w:r>
      <w:r w:rsidR="000D50D7" w:rsidRPr="000D50D7">
        <w:t xml:space="preserve"> </w:t>
      </w:r>
      <w:r>
        <w:t>securely</w:t>
      </w:r>
      <w:r w:rsidR="000D50D7" w:rsidRPr="000D50D7">
        <w:t xml:space="preserve"> </w:t>
      </w:r>
      <w:r>
        <w:t>fenced</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approved</w:t>
      </w:r>
      <w:r w:rsidR="000D50D7" w:rsidRPr="000D50D7">
        <w:t xml:space="preserve"> </w:t>
      </w:r>
      <w:r>
        <w:t>details</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_Ref94609118 \r \h </w:instrText>
      </w:r>
      <w:r>
        <w:fldChar w:fldCharType="separate"/>
      </w:r>
      <w:r w:rsidR="000D50D7">
        <w:t>(1)</w:t>
      </w:r>
      <w:r>
        <w:fldChar w:fldCharType="end"/>
      </w:r>
      <w:r w:rsidR="000D50D7" w:rsidRPr="000D50D7">
        <w:t xml:space="preserve"> </w:t>
      </w:r>
      <w:r>
        <w:t>at</w:t>
      </w:r>
      <w:r w:rsidR="000D50D7" w:rsidRPr="000D50D7">
        <w:t xml:space="preserve"> </w:t>
      </w:r>
      <w:r>
        <w:t>all</w:t>
      </w:r>
      <w:r w:rsidR="000D50D7" w:rsidRPr="000D50D7">
        <w:t xml:space="preserve"> </w:t>
      </w:r>
      <w:r>
        <w:t>times</w:t>
      </w:r>
      <w:r w:rsidR="000D50D7" w:rsidRPr="000D50D7">
        <w:t xml:space="preserve"> </w:t>
      </w:r>
      <w:r>
        <w:t>during</w:t>
      </w:r>
      <w:r w:rsidR="000D50D7" w:rsidRPr="000D50D7">
        <w:t xml:space="preserve"> </w:t>
      </w:r>
      <w:r>
        <w:t>construction</w:t>
      </w:r>
      <w:r w:rsidR="000D50D7" w:rsidRPr="000D50D7">
        <w:t xml:space="preserve"> </w:t>
      </w:r>
      <w:r>
        <w:t>of</w:t>
      </w:r>
      <w:r w:rsidR="000D50D7" w:rsidRPr="000D50D7">
        <w:t xml:space="preserve"> </w:t>
      </w:r>
      <w:r>
        <w:t>the</w:t>
      </w:r>
      <w:r w:rsidR="000D50D7" w:rsidRPr="000D50D7">
        <w:t xml:space="preserve"> </w:t>
      </w:r>
      <w:r>
        <w:t>solar</w:t>
      </w:r>
      <w:r w:rsidR="000D50D7" w:rsidRPr="000D50D7">
        <w:t xml:space="preserve"> </w:t>
      </w:r>
      <w:r>
        <w:t>farm</w:t>
      </w:r>
      <w:r w:rsidR="000D50D7" w:rsidRPr="000D50D7">
        <w:t xml:space="preserve"> </w:t>
      </w:r>
      <w:r>
        <w:t>works</w:t>
      </w:r>
      <w:r w:rsidR="000D50D7" w:rsidRPr="000D50D7">
        <w:t xml:space="preserve"> </w:t>
      </w:r>
      <w:r>
        <w:t>and</w:t>
      </w:r>
      <w:r w:rsidR="000D50D7" w:rsidRPr="000D50D7">
        <w:t xml:space="preserve"> </w:t>
      </w:r>
      <w:r>
        <w:t>grid</w:t>
      </w:r>
      <w:r w:rsidR="000D50D7" w:rsidRPr="000D50D7">
        <w:t xml:space="preserve"> </w:t>
      </w:r>
      <w:r>
        <w:t>connection</w:t>
      </w:r>
      <w:r w:rsidR="000D50D7" w:rsidRPr="000D50D7">
        <w:t xml:space="preserve"> </w:t>
      </w:r>
      <w:r>
        <w:t>works.</w:t>
      </w:r>
    </w:p>
    <w:p w14:paraId="1DEAD571" w14:textId="77777777" w:rsidR="00283174" w:rsidRDefault="00283174" w:rsidP="00283174">
      <w:pPr>
        <w:pStyle w:val="N2"/>
      </w:pPr>
      <w:r>
        <w:lastRenderedPageBreak/>
        <w:t>Any</w:t>
      </w:r>
      <w:r w:rsidR="000D50D7" w:rsidRPr="000D50D7">
        <w:t xml:space="preserve"> </w:t>
      </w:r>
      <w:r>
        <w:t>temporary</w:t>
      </w:r>
      <w:r w:rsidR="000D50D7" w:rsidRPr="000D50D7">
        <w:t xml:space="preserve"> </w:t>
      </w:r>
      <w:r>
        <w:t>fencing</w:t>
      </w:r>
      <w:r w:rsidR="000D50D7" w:rsidRPr="000D50D7">
        <w:t xml:space="preserve"> </w:t>
      </w:r>
      <w:r>
        <w:t>must</w:t>
      </w:r>
      <w:r w:rsidR="000D50D7" w:rsidRPr="000D50D7">
        <w:t xml:space="preserve"> </w:t>
      </w:r>
      <w:r>
        <w:t>be</w:t>
      </w:r>
      <w:r w:rsidR="000D50D7" w:rsidRPr="000D50D7">
        <w:t xml:space="preserve"> </w:t>
      </w:r>
      <w:r>
        <w:t>removed</w:t>
      </w:r>
      <w:r w:rsidR="000D50D7" w:rsidRPr="000D50D7">
        <w:t xml:space="preserve"> </w:t>
      </w:r>
      <w:r>
        <w:t>on</w:t>
      </w:r>
      <w:r w:rsidR="000D50D7" w:rsidRPr="000D50D7">
        <w:t xml:space="preserve"> </w:t>
      </w:r>
      <w:r>
        <w:t>completion</w:t>
      </w:r>
      <w:r w:rsidR="000D50D7" w:rsidRPr="000D50D7">
        <w:t xml:space="preserve"> </w:t>
      </w:r>
      <w:r>
        <w:t>of</w:t>
      </w:r>
      <w:r w:rsidR="000D50D7" w:rsidRPr="000D50D7">
        <w:t xml:space="preserve"> </w:t>
      </w:r>
      <w:r>
        <w:t>the</w:t>
      </w:r>
      <w:r w:rsidR="000D50D7" w:rsidRPr="000D50D7">
        <w:t xml:space="preserve"> </w:t>
      </w:r>
      <w:r>
        <w:t>phase</w:t>
      </w:r>
      <w:r w:rsidR="000D50D7" w:rsidRPr="000D50D7">
        <w:t xml:space="preserve"> </w:t>
      </w:r>
      <w:r>
        <w:t>of</w:t>
      </w:r>
      <w:r w:rsidR="000D50D7" w:rsidRPr="000D50D7">
        <w:t xml:space="preserve"> </w:t>
      </w:r>
      <w:r>
        <w:t>construction</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for</w:t>
      </w:r>
      <w:r w:rsidR="000D50D7" w:rsidRPr="000D50D7">
        <w:t xml:space="preserve"> </w:t>
      </w:r>
      <w:r>
        <w:t>which</w:t>
      </w:r>
      <w:r w:rsidR="000D50D7" w:rsidRPr="000D50D7">
        <w:t xml:space="preserve"> </w:t>
      </w:r>
      <w:r>
        <w:t>it</w:t>
      </w:r>
      <w:r w:rsidR="000D50D7" w:rsidRPr="000D50D7">
        <w:t xml:space="preserve"> </w:t>
      </w:r>
      <w:r>
        <w:t>was</w:t>
      </w:r>
      <w:r w:rsidR="000D50D7" w:rsidRPr="000D50D7">
        <w:t xml:space="preserve"> </w:t>
      </w:r>
      <w:r>
        <w:t>used.</w:t>
      </w:r>
    </w:p>
    <w:p w14:paraId="550B2252" w14:textId="77777777" w:rsidR="00283174" w:rsidRDefault="00283174" w:rsidP="00283174">
      <w:pPr>
        <w:pStyle w:val="N2"/>
      </w:pPr>
      <w:r>
        <w:t>Any</w:t>
      </w:r>
      <w:r w:rsidR="000D50D7" w:rsidRPr="000D50D7">
        <w:t xml:space="preserve"> </w:t>
      </w:r>
      <w:r>
        <w:t>approved</w:t>
      </w:r>
      <w:r w:rsidR="000D50D7" w:rsidRPr="000D50D7">
        <w:t xml:space="preserve"> </w:t>
      </w:r>
      <w:r>
        <w:t>permanent</w:t>
      </w:r>
      <w:r w:rsidR="000D50D7" w:rsidRPr="000D50D7">
        <w:t xml:space="preserve"> </w:t>
      </w:r>
      <w:r>
        <w:t>fencing</w:t>
      </w:r>
      <w:r w:rsidR="000D50D7" w:rsidRPr="000D50D7">
        <w:t xml:space="preserve"> </w:t>
      </w:r>
      <w:r>
        <w:t>in</w:t>
      </w:r>
      <w:r w:rsidR="000D50D7" w:rsidRPr="000D50D7">
        <w:t xml:space="preserve"> </w:t>
      </w:r>
      <w:r>
        <w:t>a</w:t>
      </w:r>
      <w:r w:rsidR="000D50D7" w:rsidRPr="000D50D7">
        <w:t xml:space="preserve"> </w:t>
      </w:r>
      <w:r>
        <w:t>phase</w:t>
      </w:r>
      <w:r w:rsidR="000D50D7" w:rsidRPr="000D50D7">
        <w:t xml:space="preserve"> </w:t>
      </w:r>
      <w:r>
        <w:t>must</w:t>
      </w:r>
      <w:r w:rsidR="000D50D7" w:rsidRPr="000D50D7">
        <w:t xml:space="preserve"> </w:t>
      </w:r>
      <w:r>
        <w:t>be</w:t>
      </w:r>
      <w:r w:rsidR="000D50D7" w:rsidRPr="000D50D7">
        <w:t xml:space="preserve"> </w:t>
      </w:r>
      <w:r>
        <w:t>completed</w:t>
      </w:r>
      <w:r w:rsidR="000D50D7" w:rsidRPr="000D50D7">
        <w:t xml:space="preserve"> </w:t>
      </w:r>
      <w:r>
        <w:t>before</w:t>
      </w:r>
      <w:r w:rsidR="000D50D7" w:rsidRPr="000D50D7">
        <w:t xml:space="preserve"> </w:t>
      </w:r>
      <w:r>
        <w:t>the</w:t>
      </w:r>
      <w:r w:rsidR="000D50D7" w:rsidRPr="000D50D7">
        <w:t xml:space="preserve"> </w:t>
      </w:r>
      <w:r>
        <w:t>date</w:t>
      </w:r>
      <w:r w:rsidR="000D50D7" w:rsidRPr="000D50D7">
        <w:t xml:space="preserve"> </w:t>
      </w:r>
      <w:r>
        <w:t>of</w:t>
      </w:r>
      <w:r w:rsidR="000D50D7" w:rsidRPr="000D50D7">
        <w:t xml:space="preserve"> </w:t>
      </w:r>
      <w:r>
        <w:t>final</w:t>
      </w:r>
      <w:r w:rsidR="000D50D7" w:rsidRPr="000D50D7">
        <w:t xml:space="preserve"> </w:t>
      </w:r>
      <w:r>
        <w:t>commissioning</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such</w:t>
      </w:r>
      <w:r w:rsidR="000D50D7" w:rsidRPr="000D50D7">
        <w:t xml:space="preserve"> </w:t>
      </w:r>
      <w:r>
        <w:t>phase.</w:t>
      </w:r>
    </w:p>
    <w:p w14:paraId="27308E90" w14:textId="77777777" w:rsidR="00283174" w:rsidRDefault="00283174" w:rsidP="00283174">
      <w:pPr>
        <w:pStyle w:val="H1"/>
      </w:pPr>
      <w:r>
        <w:t>Surface</w:t>
      </w:r>
      <w:r w:rsidR="000D50D7" w:rsidRPr="000D50D7">
        <w:t xml:space="preserve"> </w:t>
      </w:r>
      <w:r>
        <w:t>and</w:t>
      </w:r>
      <w:r w:rsidR="000D50D7" w:rsidRPr="000D50D7">
        <w:t xml:space="preserve"> </w:t>
      </w:r>
      <w:r>
        <w:t>foul</w:t>
      </w:r>
      <w:r w:rsidR="000D50D7" w:rsidRPr="000D50D7">
        <w:t xml:space="preserve"> </w:t>
      </w:r>
      <w:r>
        <w:t>water</w:t>
      </w:r>
      <w:r w:rsidR="000D50D7" w:rsidRPr="000D50D7">
        <w:t xml:space="preserve"> </w:t>
      </w:r>
      <w:r>
        <w:t>drainage</w:t>
      </w:r>
    </w:p>
    <w:p w14:paraId="0CD9FDF0"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rsidRPr="00180FBE">
        <w:t>No</w:t>
      </w:r>
      <w:r w:rsidR="000D50D7" w:rsidRPr="000D50D7">
        <w:t xml:space="preserve"> </w:t>
      </w:r>
      <w:r w:rsidRPr="00180FBE">
        <w:t>phase</w:t>
      </w:r>
      <w:r w:rsidR="000D50D7" w:rsidRPr="000D50D7">
        <w:t xml:space="preserve"> </w:t>
      </w:r>
      <w:r w:rsidRPr="00180FBE">
        <w:t>of</w:t>
      </w:r>
      <w:r w:rsidR="000D50D7" w:rsidRPr="000D50D7">
        <w:t xml:space="preserve"> </w:t>
      </w:r>
      <w:r w:rsidRPr="00180FBE">
        <w:t>the</w:t>
      </w:r>
      <w:r w:rsidR="000D50D7" w:rsidRPr="000D50D7">
        <w:t xml:space="preserve"> </w:t>
      </w:r>
      <w:r w:rsidRPr="00180FBE">
        <w:t>solar</w:t>
      </w:r>
      <w:r w:rsidR="000D50D7" w:rsidRPr="000D50D7">
        <w:t xml:space="preserve"> </w:t>
      </w:r>
      <w:r w:rsidRPr="00180FBE">
        <w:t>farm</w:t>
      </w:r>
      <w:r w:rsidR="000D50D7" w:rsidRPr="000D50D7">
        <w:t xml:space="preserve"> </w:t>
      </w:r>
      <w:r w:rsidRPr="00180FBE">
        <w:t>works</w:t>
      </w:r>
      <w:r w:rsidR="000D50D7" w:rsidRPr="000D50D7">
        <w:t xml:space="preserve"> </w:t>
      </w:r>
      <w:r w:rsidRPr="00180FBE">
        <w:t>and</w:t>
      </w:r>
      <w:r w:rsidR="000D50D7" w:rsidRPr="000D50D7">
        <w:t xml:space="preserve"> </w:t>
      </w:r>
      <w:r w:rsidRPr="00180FBE">
        <w:t>grid</w:t>
      </w:r>
      <w:r w:rsidR="000D50D7" w:rsidRPr="000D50D7">
        <w:t xml:space="preserve"> </w:t>
      </w:r>
      <w:r w:rsidRPr="00180FBE">
        <w:t>connection</w:t>
      </w:r>
      <w:r w:rsidR="000D50D7" w:rsidRPr="000D50D7">
        <w:t xml:space="preserve"> </w:t>
      </w:r>
      <w:r w:rsidRPr="00180FBE">
        <w:t>works</w:t>
      </w:r>
      <w:r w:rsidR="000D50D7" w:rsidRPr="000D50D7">
        <w:t xml:space="preserve"> </w:t>
      </w:r>
      <w:r w:rsidRPr="00180FBE">
        <w:t>may</w:t>
      </w:r>
      <w:r w:rsidR="000D50D7" w:rsidRPr="000D50D7">
        <w:t xml:space="preserve"> </w:t>
      </w:r>
      <w:r w:rsidRPr="00180FBE">
        <w:t>commence</w:t>
      </w:r>
      <w:r w:rsidR="000D50D7" w:rsidRPr="000D50D7">
        <w:t xml:space="preserve"> </w:t>
      </w:r>
      <w:r w:rsidRPr="00180FBE">
        <w:t>until</w:t>
      </w:r>
      <w:r w:rsidR="000D50D7" w:rsidRPr="000D50D7">
        <w:t xml:space="preserve"> </w:t>
      </w:r>
      <w:r w:rsidRPr="00180FBE">
        <w:t>written</w:t>
      </w:r>
      <w:r w:rsidR="000D50D7" w:rsidRPr="000D50D7">
        <w:t xml:space="preserve"> </w:t>
      </w:r>
      <w:r w:rsidRPr="00180FBE">
        <w:t>details</w:t>
      </w:r>
      <w:r w:rsidR="000D50D7" w:rsidRPr="000D50D7">
        <w:t xml:space="preserve"> </w:t>
      </w:r>
      <w:r w:rsidRPr="00180FBE">
        <w:t>of</w:t>
      </w:r>
      <w:r w:rsidR="000D50D7" w:rsidRPr="000D50D7">
        <w:t xml:space="preserve"> </w:t>
      </w:r>
      <w:r w:rsidRPr="00180FBE">
        <w:t>the</w:t>
      </w:r>
      <w:r w:rsidR="000D50D7" w:rsidRPr="000D50D7">
        <w:t xml:space="preserve"> </w:t>
      </w:r>
      <w:r w:rsidRPr="00180FBE">
        <w:t>surface</w:t>
      </w:r>
      <w:r w:rsidR="000D50D7" w:rsidRPr="000D50D7">
        <w:t xml:space="preserve"> </w:t>
      </w:r>
      <w:r w:rsidRPr="00180FBE">
        <w:t>water</w:t>
      </w:r>
      <w:r w:rsidR="000D50D7" w:rsidRPr="000D50D7">
        <w:t xml:space="preserve"> </w:t>
      </w:r>
      <w:r w:rsidRPr="00180FBE">
        <w:t>drainage</w:t>
      </w:r>
      <w:r w:rsidR="000D50D7" w:rsidRPr="000D50D7">
        <w:t xml:space="preserve"> </w:t>
      </w:r>
      <w:r w:rsidRPr="00180FBE">
        <w:t>scheme</w:t>
      </w:r>
      <w:r w:rsidR="000D50D7" w:rsidRPr="000D50D7">
        <w:t xml:space="preserve"> </w:t>
      </w:r>
      <w:r w:rsidRPr="00180FBE">
        <w:t>and</w:t>
      </w:r>
      <w:r w:rsidR="000D50D7" w:rsidRPr="000D50D7">
        <w:t xml:space="preserve"> </w:t>
      </w:r>
      <w:r w:rsidRPr="00180FBE">
        <w:t>(if</w:t>
      </w:r>
      <w:r w:rsidR="000D50D7" w:rsidRPr="000D50D7">
        <w:t xml:space="preserve"> </w:t>
      </w:r>
      <w:r w:rsidRPr="00180FBE">
        <w:t>any)</w:t>
      </w:r>
      <w:r w:rsidR="000D50D7" w:rsidRPr="000D50D7">
        <w:t xml:space="preserve"> </w:t>
      </w:r>
      <w:r w:rsidRPr="00180FBE">
        <w:t>foul</w:t>
      </w:r>
      <w:r w:rsidR="000D50D7" w:rsidRPr="000D50D7">
        <w:t xml:space="preserve"> </w:t>
      </w:r>
      <w:r w:rsidRPr="00180FBE">
        <w:t>water</w:t>
      </w:r>
      <w:r w:rsidR="000D50D7" w:rsidRPr="000D50D7">
        <w:t xml:space="preserve"> </w:t>
      </w:r>
      <w:r w:rsidRPr="00180FBE">
        <w:t>drainage</w:t>
      </w:r>
      <w:r w:rsidR="000D50D7" w:rsidRPr="000D50D7">
        <w:t xml:space="preserve"> </w:t>
      </w:r>
      <w:r w:rsidRPr="00180FBE">
        <w:t>system</w:t>
      </w:r>
      <w:r w:rsidR="000D50D7" w:rsidRPr="000D50D7">
        <w:t xml:space="preserve"> </w:t>
      </w:r>
      <w:r w:rsidRPr="00180FBE">
        <w:t>(which</w:t>
      </w:r>
      <w:r w:rsidR="000D50D7" w:rsidRPr="000D50D7">
        <w:t xml:space="preserve"> </w:t>
      </w:r>
      <w:r w:rsidRPr="00180FBE">
        <w:t>must</w:t>
      </w:r>
      <w:r w:rsidR="000D50D7" w:rsidRPr="000D50D7">
        <w:t xml:space="preserve"> </w:t>
      </w:r>
      <w:r w:rsidRPr="00180FBE">
        <w:t>be</w:t>
      </w:r>
      <w:r w:rsidR="000D50D7" w:rsidRPr="000D50D7">
        <w:t xml:space="preserve"> </w:t>
      </w:r>
      <w:r w:rsidRPr="00180FBE">
        <w:t>substantially</w:t>
      </w:r>
      <w:r w:rsidR="000D50D7" w:rsidRPr="000D50D7">
        <w:t xml:space="preserve"> </w:t>
      </w:r>
      <w:r w:rsidRPr="00180FBE">
        <w:t>in</w:t>
      </w:r>
      <w:r w:rsidR="000D50D7" w:rsidRPr="000D50D7">
        <w:t xml:space="preserve"> </w:t>
      </w:r>
      <w:r w:rsidRPr="00180FBE">
        <w:t>accordance</w:t>
      </w:r>
      <w:r w:rsidR="000D50D7" w:rsidRPr="000D50D7">
        <w:t xml:space="preserve"> </w:t>
      </w:r>
      <w:r w:rsidRPr="00180FBE">
        <w:t>with</w:t>
      </w:r>
      <w:r w:rsidR="000D50D7" w:rsidRPr="000D50D7">
        <w:t xml:space="preserve"> </w:t>
      </w:r>
      <w:r w:rsidRPr="00180FBE">
        <w:t>the</w:t>
      </w:r>
      <w:r w:rsidR="000D50D7" w:rsidRPr="000D50D7">
        <w:t xml:space="preserve"> </w:t>
      </w:r>
      <w:r w:rsidRPr="00180FBE">
        <w:t>outline</w:t>
      </w:r>
      <w:r w:rsidR="000D50D7" w:rsidRPr="000D50D7">
        <w:t xml:space="preserve"> </w:t>
      </w:r>
      <w:r w:rsidRPr="00180FBE">
        <w:t>drainage</w:t>
      </w:r>
      <w:r w:rsidR="000D50D7" w:rsidRPr="000D50D7">
        <w:t xml:space="preserve"> </w:t>
      </w:r>
      <w:r w:rsidRPr="00180FBE">
        <w:t>strategy)</w:t>
      </w:r>
      <w:r w:rsidR="000D50D7" w:rsidRPr="000D50D7">
        <w:t xml:space="preserve"> </w:t>
      </w:r>
      <w:r w:rsidRPr="00180FBE">
        <w:t>have</w:t>
      </w:r>
      <w:r w:rsidR="000D50D7" w:rsidRPr="000D50D7">
        <w:t xml:space="preserve"> </w:t>
      </w:r>
      <w:r w:rsidRPr="00180FBE">
        <w:t>been</w:t>
      </w:r>
      <w:r w:rsidR="000D50D7" w:rsidRPr="000D50D7">
        <w:t xml:space="preserve"> </w:t>
      </w:r>
      <w:r w:rsidRPr="00180FBE">
        <w:t>submitted</w:t>
      </w:r>
      <w:r w:rsidR="000D50D7" w:rsidRPr="000D50D7">
        <w:t xml:space="preserve"> </w:t>
      </w:r>
      <w:r w:rsidRPr="00180FBE">
        <w:t>to</w:t>
      </w:r>
      <w:r w:rsidR="000D50D7" w:rsidRPr="000D50D7">
        <w:t xml:space="preserve"> </w:t>
      </w:r>
      <w:r w:rsidRPr="00180FBE">
        <w:t>and</w:t>
      </w:r>
      <w:r w:rsidR="000D50D7" w:rsidRPr="000D50D7">
        <w:t xml:space="preserve"> </w:t>
      </w:r>
      <w:r w:rsidRPr="00180FBE">
        <w:t>approved</w:t>
      </w:r>
      <w:r w:rsidR="000D50D7" w:rsidRPr="000D50D7">
        <w:t xml:space="preserve"> </w:t>
      </w:r>
      <w:r w:rsidRPr="00180FBE">
        <w:t>by</w:t>
      </w:r>
      <w:r w:rsidR="000D50D7" w:rsidRPr="000D50D7">
        <w:t xml:space="preserve"> </w:t>
      </w:r>
      <w:r w:rsidRPr="00180FBE">
        <w:t>the</w:t>
      </w:r>
      <w:r w:rsidR="000D50D7" w:rsidRPr="000D50D7">
        <w:t xml:space="preserve"> </w:t>
      </w:r>
      <w:r w:rsidRPr="00180FBE">
        <w:t>relevant</w:t>
      </w:r>
      <w:r w:rsidR="000D50D7" w:rsidRPr="000D50D7">
        <w:t xml:space="preserve"> </w:t>
      </w:r>
      <w:r w:rsidRPr="00180FBE">
        <w:t>planning</w:t>
      </w:r>
      <w:r w:rsidR="000D50D7" w:rsidRPr="000D50D7">
        <w:t xml:space="preserve"> </w:t>
      </w:r>
      <w:r w:rsidRPr="00180FBE">
        <w:t>authority</w:t>
      </w:r>
      <w:r w:rsidR="000D50D7" w:rsidRPr="000D50D7">
        <w:t xml:space="preserve"> </w:t>
      </w:r>
      <w:r w:rsidRPr="00180FBE">
        <w:t>for</w:t>
      </w:r>
      <w:r w:rsidR="000D50D7" w:rsidRPr="000D50D7">
        <w:t xml:space="preserve"> </w:t>
      </w:r>
      <w:r w:rsidRPr="00180FBE">
        <w:t>that</w:t>
      </w:r>
      <w:r w:rsidR="000D50D7" w:rsidRPr="000D50D7">
        <w:t xml:space="preserve"> </w:t>
      </w:r>
      <w:r w:rsidRPr="00180FBE">
        <w:t>phase</w:t>
      </w:r>
      <w:r w:rsidR="000D50D7" w:rsidRPr="000D50D7">
        <w:t xml:space="preserve"> </w:t>
      </w:r>
      <w:r w:rsidRPr="00180FBE">
        <w:t>or,</w:t>
      </w:r>
      <w:r w:rsidR="000D50D7" w:rsidRPr="000D50D7">
        <w:t xml:space="preserve"> </w:t>
      </w:r>
      <w:r w:rsidRPr="00180FBE">
        <w:t>where</w:t>
      </w:r>
      <w:r w:rsidR="000D50D7" w:rsidRPr="000D50D7">
        <w:t xml:space="preserve"> </w:t>
      </w:r>
      <w:r w:rsidRPr="00180FBE">
        <w:t>the</w:t>
      </w:r>
      <w:r w:rsidR="000D50D7" w:rsidRPr="000D50D7">
        <w:t xml:space="preserve"> </w:t>
      </w:r>
      <w:r w:rsidRPr="00180FBE">
        <w:t>phase</w:t>
      </w:r>
      <w:r w:rsidR="000D50D7" w:rsidRPr="000D50D7">
        <w:t xml:space="preserve"> </w:t>
      </w:r>
      <w:r w:rsidRPr="00180FBE">
        <w:t>falls</w:t>
      </w:r>
      <w:r w:rsidR="000D50D7" w:rsidRPr="000D50D7">
        <w:t xml:space="preserve"> </w:t>
      </w:r>
      <w:r w:rsidRPr="00180FBE">
        <w:t>within</w:t>
      </w:r>
      <w:r w:rsidR="000D50D7" w:rsidRPr="000D50D7">
        <w:t xml:space="preserve"> </w:t>
      </w:r>
      <w:r w:rsidRPr="00180FBE">
        <w:t>the</w:t>
      </w:r>
      <w:r w:rsidR="000D50D7" w:rsidRPr="000D50D7">
        <w:t xml:space="preserve"> </w:t>
      </w:r>
      <w:r w:rsidRPr="00180FBE">
        <w:t>administrative</w:t>
      </w:r>
      <w:r w:rsidR="000D50D7" w:rsidRPr="000D50D7">
        <w:t xml:space="preserve"> </w:t>
      </w:r>
      <w:r w:rsidRPr="00180FBE">
        <w:t>areas</w:t>
      </w:r>
      <w:r w:rsidR="000D50D7" w:rsidRPr="000D50D7">
        <w:t xml:space="preserve"> </w:t>
      </w:r>
      <w:r w:rsidRPr="00180FBE">
        <w:t>of</w:t>
      </w:r>
      <w:r w:rsidR="000D50D7" w:rsidRPr="000D50D7">
        <w:t xml:space="preserve"> </w:t>
      </w:r>
      <w:r w:rsidRPr="00180FBE">
        <w:t>both</w:t>
      </w:r>
      <w:r w:rsidR="000D50D7" w:rsidRPr="000D50D7">
        <w:t xml:space="preserve"> </w:t>
      </w:r>
      <w:r>
        <w:t>Braintree</w:t>
      </w:r>
      <w:r w:rsidR="000D50D7" w:rsidRPr="000D50D7">
        <w:t xml:space="preserve"> </w:t>
      </w:r>
      <w:r>
        <w:t>District</w:t>
      </w:r>
      <w:r w:rsidR="000D50D7" w:rsidRPr="000D50D7">
        <w:t xml:space="preserve"> </w:t>
      </w:r>
      <w:r>
        <w:t>Council</w:t>
      </w:r>
      <w:r w:rsidR="000D50D7" w:rsidRPr="000D50D7">
        <w:t xml:space="preserve"> </w:t>
      </w:r>
      <w:r>
        <w:t>and</w:t>
      </w:r>
      <w:r w:rsidR="000D50D7" w:rsidRPr="000D50D7">
        <w:t xml:space="preserve"> </w:t>
      </w:r>
      <w:r w:rsidRPr="00180FBE">
        <w:t>Chelmsford</w:t>
      </w:r>
      <w:r w:rsidR="000D50D7" w:rsidRPr="000D50D7">
        <w:t xml:space="preserve"> </w:t>
      </w:r>
      <w:r w:rsidRPr="00180FBE">
        <w:t>City</w:t>
      </w:r>
      <w:r w:rsidR="000D50D7" w:rsidRPr="000D50D7">
        <w:t xml:space="preserve"> </w:t>
      </w:r>
      <w:r w:rsidRPr="00180FBE">
        <w:t>Council,</w:t>
      </w:r>
      <w:r w:rsidR="000D50D7" w:rsidRPr="000D50D7">
        <w:t xml:space="preserve"> </w:t>
      </w:r>
      <w:r w:rsidRPr="00180FBE">
        <w:t>both</w:t>
      </w:r>
      <w:r w:rsidR="000D50D7" w:rsidRPr="000D50D7">
        <w:t xml:space="preserve"> </w:t>
      </w:r>
      <w:r w:rsidRPr="00180FBE">
        <w:t>relevant</w:t>
      </w:r>
      <w:r w:rsidR="000D50D7" w:rsidRPr="000D50D7">
        <w:t xml:space="preserve"> </w:t>
      </w:r>
      <w:r w:rsidRPr="00180FBE">
        <w:t>planning</w:t>
      </w:r>
      <w:r w:rsidR="000D50D7" w:rsidRPr="000D50D7">
        <w:t xml:space="preserve"> </w:t>
      </w:r>
      <w:r w:rsidRPr="00180FBE">
        <w:t>authorities</w:t>
      </w:r>
      <w:r w:rsidR="000D50D7" w:rsidRPr="000D50D7">
        <w:t xml:space="preserve"> </w:t>
      </w:r>
      <w:r w:rsidRPr="00180FBE">
        <w:t>such</w:t>
      </w:r>
      <w:r w:rsidR="000D50D7" w:rsidRPr="000D50D7">
        <w:t xml:space="preserve"> </w:t>
      </w:r>
      <w:r w:rsidRPr="00180FBE">
        <w:t>approval</w:t>
      </w:r>
      <w:r w:rsidR="000D50D7" w:rsidRPr="000D50D7">
        <w:t xml:space="preserve"> </w:t>
      </w:r>
      <w:r w:rsidRPr="00180FBE">
        <w:t>to</w:t>
      </w:r>
      <w:r w:rsidR="000D50D7" w:rsidRPr="000D50D7">
        <w:t xml:space="preserve"> </w:t>
      </w:r>
      <w:r w:rsidRPr="00180FBE">
        <w:t>be</w:t>
      </w:r>
      <w:r w:rsidR="000D50D7" w:rsidRPr="000D50D7">
        <w:t xml:space="preserve"> </w:t>
      </w:r>
      <w:r w:rsidRPr="00180FBE">
        <w:t>in</w:t>
      </w:r>
      <w:r w:rsidR="000D50D7" w:rsidRPr="000D50D7">
        <w:t xml:space="preserve"> </w:t>
      </w:r>
      <w:r w:rsidRPr="00180FBE">
        <w:t>consultation</w:t>
      </w:r>
      <w:r w:rsidR="000D50D7" w:rsidRPr="000D50D7">
        <w:t xml:space="preserve"> </w:t>
      </w:r>
      <w:r w:rsidRPr="00180FBE">
        <w:t>with</w:t>
      </w:r>
      <w:r w:rsidR="000D50D7" w:rsidRPr="000D50D7">
        <w:t xml:space="preserve"> </w:t>
      </w:r>
      <w:r w:rsidRPr="00180FBE">
        <w:t>Essex</w:t>
      </w:r>
      <w:r w:rsidR="000D50D7" w:rsidRPr="000D50D7">
        <w:t xml:space="preserve"> </w:t>
      </w:r>
      <w:r w:rsidRPr="00180FBE">
        <w:t>County</w:t>
      </w:r>
      <w:r w:rsidR="000D50D7" w:rsidRPr="000D50D7">
        <w:t xml:space="preserve"> </w:t>
      </w:r>
      <w:r w:rsidRPr="00180FBE">
        <w:t>Council</w:t>
      </w:r>
      <w:r w:rsidR="000D50D7" w:rsidRPr="000D50D7">
        <w:t xml:space="preserve"> </w:t>
      </w:r>
      <w:r w:rsidRPr="00180FBE">
        <w:t>as</w:t>
      </w:r>
      <w:r w:rsidR="000D50D7" w:rsidRPr="000D50D7">
        <w:t xml:space="preserve"> </w:t>
      </w:r>
      <w:r w:rsidRPr="00180FBE">
        <w:t>the</w:t>
      </w:r>
      <w:r w:rsidR="000D50D7" w:rsidRPr="000D50D7">
        <w:t xml:space="preserve"> </w:t>
      </w:r>
      <w:r w:rsidRPr="00180FBE">
        <w:t>lead</w:t>
      </w:r>
      <w:r w:rsidR="000D50D7" w:rsidRPr="000D50D7">
        <w:t xml:space="preserve"> </w:t>
      </w:r>
      <w:r w:rsidRPr="00180FBE">
        <w:t>local</w:t>
      </w:r>
      <w:r w:rsidR="000D50D7" w:rsidRPr="000D50D7">
        <w:t xml:space="preserve"> </w:t>
      </w:r>
      <w:r w:rsidRPr="00180FBE">
        <w:t>flood</w:t>
      </w:r>
      <w:r w:rsidR="000D50D7" w:rsidRPr="000D50D7">
        <w:t xml:space="preserve"> </w:t>
      </w:r>
      <w:r w:rsidRPr="00180FBE">
        <w:t>authority.</w:t>
      </w:r>
    </w:p>
    <w:p w14:paraId="21EF8893" w14:textId="77777777" w:rsidR="00283174" w:rsidRDefault="00283174" w:rsidP="00283174">
      <w:pPr>
        <w:pStyle w:val="N2"/>
      </w:pPr>
      <w:r>
        <w:t>Any</w:t>
      </w:r>
      <w:r w:rsidR="000D50D7" w:rsidRPr="000D50D7">
        <w:t xml:space="preserve"> </w:t>
      </w:r>
      <w:r>
        <w:t>approved</w:t>
      </w:r>
      <w:r w:rsidR="000D50D7" w:rsidRPr="000D50D7">
        <w:t xml:space="preserve"> </w:t>
      </w:r>
      <w:r>
        <w:t>scheme</w:t>
      </w:r>
      <w:r w:rsidR="000D50D7" w:rsidRPr="000D50D7">
        <w:t xml:space="preserve"> </w:t>
      </w:r>
      <w:r>
        <w:t>must</w:t>
      </w:r>
      <w:r w:rsidR="000D50D7" w:rsidRPr="000D50D7">
        <w:t xml:space="preserve"> </w:t>
      </w:r>
      <w:r>
        <w:t>be</w:t>
      </w:r>
      <w:r w:rsidR="000D50D7" w:rsidRPr="000D50D7">
        <w:t xml:space="preserve"> </w:t>
      </w:r>
      <w:r>
        <w:t>implemented</w:t>
      </w:r>
      <w:r w:rsidR="000D50D7" w:rsidRPr="000D50D7">
        <w:t xml:space="preserve"> </w:t>
      </w:r>
      <w:r>
        <w:t>as</w:t>
      </w:r>
      <w:r w:rsidR="000D50D7" w:rsidRPr="000D50D7">
        <w:t xml:space="preserve"> </w:t>
      </w:r>
      <w:r>
        <w:t>approved</w:t>
      </w:r>
      <w:r w:rsidR="000D50D7" w:rsidRPr="000D50D7">
        <w:t xml:space="preserve"> </w:t>
      </w:r>
      <w:r>
        <w:t>and</w:t>
      </w:r>
      <w:r w:rsidR="000D50D7" w:rsidRPr="000D50D7">
        <w:t xml:space="preserve"> </w:t>
      </w:r>
      <w:r>
        <w:t>maintained</w:t>
      </w:r>
      <w:r w:rsidR="000D50D7" w:rsidRPr="000D50D7">
        <w:t xml:space="preserve"> </w:t>
      </w:r>
      <w:r>
        <w:t>throughout</w:t>
      </w:r>
      <w:r w:rsidR="000D50D7" w:rsidRPr="000D50D7">
        <w:t xml:space="preserve"> </w:t>
      </w:r>
      <w:r>
        <w:t>the</w:t>
      </w:r>
      <w:r w:rsidR="000D50D7" w:rsidRPr="000D50D7">
        <w:t xml:space="preserve"> </w:t>
      </w:r>
      <w:r>
        <w:t>construction</w:t>
      </w:r>
      <w:r w:rsidR="000D50D7" w:rsidRPr="000D50D7">
        <w:t xml:space="preserve"> </w:t>
      </w:r>
      <w:r>
        <w:t>and</w:t>
      </w:r>
      <w:r w:rsidR="000D50D7" w:rsidRPr="000D50D7">
        <w:t xml:space="preserve"> </w:t>
      </w:r>
      <w:r>
        <w:t>operation</w:t>
      </w:r>
      <w:r w:rsidR="000D50D7" w:rsidRPr="000D50D7">
        <w:t xml:space="preserve"> </w:t>
      </w:r>
      <w:r>
        <w:t>of</w:t>
      </w:r>
      <w:r w:rsidR="000D50D7" w:rsidRPr="000D50D7">
        <w:t xml:space="preserve"> </w:t>
      </w:r>
      <w:r>
        <w:t>the</w:t>
      </w:r>
      <w:r w:rsidR="000D50D7" w:rsidRPr="000D50D7">
        <w:t xml:space="preserve"> </w:t>
      </w:r>
      <w:r>
        <w:t>solar</w:t>
      </w:r>
      <w:r w:rsidR="000D50D7" w:rsidRPr="000D50D7">
        <w:t xml:space="preserve"> </w:t>
      </w:r>
      <w:r>
        <w:t>farm</w:t>
      </w:r>
      <w:r w:rsidR="000D50D7" w:rsidRPr="000D50D7">
        <w:t xml:space="preserve"> </w:t>
      </w:r>
      <w:r>
        <w:t>works</w:t>
      </w:r>
      <w:r w:rsidR="000D50D7" w:rsidRPr="000D50D7">
        <w:t xml:space="preserve"> </w:t>
      </w:r>
      <w:r>
        <w:t>and</w:t>
      </w:r>
      <w:r w:rsidR="000D50D7" w:rsidRPr="000D50D7">
        <w:t xml:space="preserve"> </w:t>
      </w:r>
      <w:r>
        <w:t>grid</w:t>
      </w:r>
      <w:r w:rsidR="000D50D7" w:rsidRPr="000D50D7">
        <w:t xml:space="preserve"> </w:t>
      </w:r>
      <w:r>
        <w:t>connection</w:t>
      </w:r>
      <w:r w:rsidR="000D50D7" w:rsidRPr="000D50D7">
        <w:t xml:space="preserve"> </w:t>
      </w:r>
      <w:r>
        <w:t>works.</w:t>
      </w:r>
    </w:p>
    <w:p w14:paraId="7D574591" w14:textId="77777777" w:rsidR="00283174" w:rsidRDefault="00283174" w:rsidP="00283174">
      <w:pPr>
        <w:pStyle w:val="H1"/>
      </w:pPr>
      <w:r>
        <w:t>Archaeology</w:t>
      </w:r>
    </w:p>
    <w:p w14:paraId="1814C789" w14:textId="77777777" w:rsidR="00283174" w:rsidRDefault="00283174" w:rsidP="00283174">
      <w:pPr>
        <w:pStyle w:val="N1"/>
      </w:pPr>
      <w:r>
        <w:t>—</w:t>
      </w:r>
      <w:r>
        <w:fldChar w:fldCharType="begin"/>
      </w:r>
      <w:bookmarkStart w:id="982" w:name="_Ref94609148"/>
      <w:bookmarkEnd w:id="982"/>
      <w:r>
        <w:instrText xml:space="preserve"> LISTNUM "SEQ1" \l 2 </w:instrText>
      </w:r>
      <w:r>
        <w:fldChar w:fldCharType="end"/>
      </w:r>
      <w:r w:rsidR="000D50D7" w:rsidRPr="000D50D7">
        <w:t> </w:t>
      </w:r>
      <w:r w:rsidRPr="00D930AA">
        <w:t>No</w:t>
      </w:r>
      <w:r w:rsidR="000D50D7" w:rsidRPr="000D50D7">
        <w:t xml:space="preserve"> </w:t>
      </w:r>
      <w:r w:rsidRPr="00D930AA">
        <w:t>phase</w:t>
      </w:r>
      <w:r w:rsidR="000D50D7" w:rsidRPr="000D50D7">
        <w:t xml:space="preserve"> </w:t>
      </w:r>
      <w:r w:rsidRPr="00D930AA">
        <w:t>of</w:t>
      </w:r>
      <w:r w:rsidR="000D50D7" w:rsidRPr="000D50D7">
        <w:t xml:space="preserve"> </w:t>
      </w:r>
      <w:r w:rsidRPr="00D930AA">
        <w:t>the</w:t>
      </w:r>
      <w:r w:rsidR="000D50D7" w:rsidRPr="000D50D7">
        <w:t xml:space="preserve"> </w:t>
      </w:r>
      <w:r w:rsidRPr="00D930AA">
        <w:t>solar</w:t>
      </w:r>
      <w:r w:rsidR="000D50D7" w:rsidRPr="000D50D7">
        <w:t xml:space="preserve"> </w:t>
      </w:r>
      <w:r w:rsidRPr="00D930AA">
        <w:t>farm</w:t>
      </w:r>
      <w:r w:rsidR="000D50D7" w:rsidRPr="000D50D7">
        <w:t xml:space="preserve"> </w:t>
      </w:r>
      <w:r w:rsidRPr="00D930AA">
        <w:t>works</w:t>
      </w:r>
      <w:r w:rsidR="000D50D7" w:rsidRPr="000D50D7">
        <w:t xml:space="preserve"> </w:t>
      </w:r>
      <w:r w:rsidRPr="00D930AA">
        <w:t>or</w:t>
      </w:r>
      <w:r w:rsidR="000D50D7" w:rsidRPr="000D50D7">
        <w:t xml:space="preserve"> </w:t>
      </w:r>
      <w:r w:rsidRPr="00D930AA">
        <w:t>grid</w:t>
      </w:r>
      <w:r w:rsidR="000D50D7" w:rsidRPr="000D50D7">
        <w:t xml:space="preserve"> </w:t>
      </w:r>
      <w:r w:rsidRPr="00D930AA">
        <w:t>connection</w:t>
      </w:r>
      <w:r w:rsidR="000D50D7" w:rsidRPr="000D50D7">
        <w:t xml:space="preserve"> </w:t>
      </w:r>
      <w:r w:rsidRPr="00D930AA">
        <w:t>works</w:t>
      </w:r>
      <w:r w:rsidR="000D50D7" w:rsidRPr="000D50D7">
        <w:t xml:space="preserve"> </w:t>
      </w:r>
      <w:r w:rsidRPr="00D930AA">
        <w:t>may</w:t>
      </w:r>
      <w:r w:rsidR="000D50D7" w:rsidRPr="000D50D7">
        <w:t xml:space="preserve"> </w:t>
      </w:r>
      <w:r w:rsidRPr="00D930AA">
        <w:t>commence</w:t>
      </w:r>
      <w:r w:rsidR="000D50D7" w:rsidRPr="000D50D7">
        <w:t xml:space="preserve"> </w:t>
      </w:r>
      <w:r w:rsidRPr="00D930AA">
        <w:t>until</w:t>
      </w:r>
      <w:r w:rsidR="000D50D7" w:rsidRPr="000D50D7">
        <w:t xml:space="preserve"> </w:t>
      </w:r>
      <w:r w:rsidRPr="00D930AA">
        <w:t>a</w:t>
      </w:r>
      <w:r w:rsidR="000D50D7" w:rsidRPr="000D50D7">
        <w:t xml:space="preserve"> </w:t>
      </w:r>
      <w:r w:rsidRPr="00D930AA">
        <w:t>written</w:t>
      </w:r>
      <w:r w:rsidR="000D50D7" w:rsidRPr="000D50D7">
        <w:t xml:space="preserve"> </w:t>
      </w:r>
      <w:r w:rsidRPr="00D930AA">
        <w:t>scheme</w:t>
      </w:r>
      <w:r w:rsidR="000D50D7" w:rsidRPr="000D50D7">
        <w:t xml:space="preserve"> </w:t>
      </w:r>
      <w:r w:rsidRPr="00D930AA">
        <w:t>of</w:t>
      </w:r>
      <w:r w:rsidR="000D50D7" w:rsidRPr="000D50D7">
        <w:t xml:space="preserve"> </w:t>
      </w:r>
      <w:r w:rsidRPr="00D930AA">
        <w:t>investigation</w:t>
      </w:r>
      <w:r w:rsidR="000D50D7" w:rsidRPr="000D50D7">
        <w:t xml:space="preserve"> </w:t>
      </w:r>
      <w:r w:rsidRPr="00D930AA">
        <w:t>(which</w:t>
      </w:r>
      <w:r w:rsidR="000D50D7" w:rsidRPr="000D50D7">
        <w:t xml:space="preserve"> </w:t>
      </w:r>
      <w:r w:rsidRPr="00D930AA">
        <w:t>must</w:t>
      </w:r>
      <w:r w:rsidR="000D50D7" w:rsidRPr="000D50D7">
        <w:t xml:space="preserve"> </w:t>
      </w:r>
      <w:r w:rsidRPr="00D930AA">
        <w:t>accord</w:t>
      </w:r>
      <w:r w:rsidR="000D50D7" w:rsidRPr="000D50D7">
        <w:t xml:space="preserve"> </w:t>
      </w:r>
      <w:r w:rsidRPr="00D930AA">
        <w:t>with</w:t>
      </w:r>
      <w:r w:rsidR="000D50D7" w:rsidRPr="000D50D7">
        <w:t xml:space="preserve"> </w:t>
      </w:r>
      <w:r w:rsidRPr="00D930AA">
        <w:t>the</w:t>
      </w:r>
      <w:r w:rsidR="000D50D7" w:rsidRPr="000D50D7">
        <w:t xml:space="preserve"> </w:t>
      </w:r>
      <w:r w:rsidR="007B18B3">
        <w:t>o</w:t>
      </w:r>
      <w:r w:rsidR="00B1158B">
        <w:t>verarching</w:t>
      </w:r>
      <w:r w:rsidR="000D50D7" w:rsidRPr="000D50D7">
        <w:t xml:space="preserve"> </w:t>
      </w:r>
      <w:r w:rsidR="007B18B3">
        <w:t>w</w:t>
      </w:r>
      <w:r w:rsidR="00B1158B">
        <w:t>ritten</w:t>
      </w:r>
      <w:r w:rsidR="000D50D7" w:rsidRPr="000D50D7">
        <w:t xml:space="preserve"> </w:t>
      </w:r>
      <w:r w:rsidR="007B18B3">
        <w:t>s</w:t>
      </w:r>
      <w:r w:rsidR="00B1158B">
        <w:t>cheme</w:t>
      </w:r>
      <w:r w:rsidR="000D50D7" w:rsidRPr="000D50D7">
        <w:t xml:space="preserve"> </w:t>
      </w:r>
      <w:r w:rsidR="00B1158B">
        <w:t>of</w:t>
      </w:r>
      <w:r w:rsidR="000D50D7" w:rsidRPr="000D50D7">
        <w:t xml:space="preserve"> </w:t>
      </w:r>
      <w:r w:rsidR="007B18B3">
        <w:t>i</w:t>
      </w:r>
      <w:r w:rsidR="00B1158B">
        <w:t>nvestigation</w:t>
      </w:r>
      <w:r w:rsidR="000D50D7" w:rsidRPr="000D50D7">
        <w:t xml:space="preserve"> </w:t>
      </w:r>
      <w:r w:rsidR="00B1158B">
        <w:t>and</w:t>
      </w:r>
      <w:r w:rsidR="000D50D7" w:rsidRPr="000D50D7">
        <w:t xml:space="preserve"> </w:t>
      </w:r>
      <w:r w:rsidRPr="00D930AA">
        <w:t>outline</w:t>
      </w:r>
      <w:r w:rsidR="000D50D7" w:rsidRPr="000D50D7">
        <w:t xml:space="preserve"> </w:t>
      </w:r>
      <w:r>
        <w:t>construction</w:t>
      </w:r>
      <w:r w:rsidR="000D50D7" w:rsidRPr="000D50D7">
        <w:t xml:space="preserve"> </w:t>
      </w:r>
      <w:r>
        <w:t>environmental</w:t>
      </w:r>
      <w:r w:rsidR="000D50D7" w:rsidRPr="000D50D7">
        <w:t xml:space="preserve"> </w:t>
      </w:r>
      <w:r w:rsidRPr="00D930AA">
        <w:t>management</w:t>
      </w:r>
      <w:r w:rsidR="000D50D7" w:rsidRPr="000D50D7">
        <w:t xml:space="preserve"> </w:t>
      </w:r>
      <w:r w:rsidRPr="00D930AA">
        <w:t>plan)</w:t>
      </w:r>
      <w:r w:rsidR="000D50D7" w:rsidRPr="000D50D7">
        <w:t xml:space="preserve"> </w:t>
      </w:r>
      <w:r w:rsidRPr="00D930AA">
        <w:t>for</w:t>
      </w:r>
      <w:r w:rsidR="000D50D7" w:rsidRPr="000D50D7">
        <w:t xml:space="preserve"> </w:t>
      </w:r>
      <w:r w:rsidRPr="00D930AA">
        <w:t>that</w:t>
      </w:r>
      <w:r w:rsidR="000D50D7" w:rsidRPr="000D50D7">
        <w:t xml:space="preserve"> </w:t>
      </w:r>
      <w:r w:rsidRPr="00D930AA">
        <w:t>phase</w:t>
      </w:r>
      <w:r w:rsidR="000D50D7" w:rsidRPr="000D50D7">
        <w:t xml:space="preserve"> </w:t>
      </w:r>
      <w:r w:rsidRPr="00D930AA">
        <w:t>has</w:t>
      </w:r>
      <w:r w:rsidR="000D50D7" w:rsidRPr="000D50D7">
        <w:t xml:space="preserve"> </w:t>
      </w:r>
      <w:r w:rsidRPr="00D930AA">
        <w:t>been</w:t>
      </w:r>
      <w:r w:rsidR="000D50D7" w:rsidRPr="000D50D7">
        <w:t xml:space="preserve"> </w:t>
      </w:r>
      <w:r w:rsidRPr="00D930AA">
        <w:t>submitted</w:t>
      </w:r>
      <w:r w:rsidR="000D50D7" w:rsidRPr="000D50D7">
        <w:t xml:space="preserve"> </w:t>
      </w:r>
      <w:r w:rsidRPr="00D930AA">
        <w:t>to</w:t>
      </w:r>
      <w:r w:rsidR="000D50D7" w:rsidRPr="000D50D7">
        <w:t xml:space="preserve"> </w:t>
      </w:r>
      <w:r w:rsidRPr="00D930AA">
        <w:t>and</w:t>
      </w:r>
      <w:r w:rsidR="000D50D7" w:rsidRPr="000D50D7">
        <w:t xml:space="preserve"> </w:t>
      </w:r>
      <w:r w:rsidRPr="00D930AA">
        <w:t>approved</w:t>
      </w:r>
      <w:r w:rsidR="000D50D7" w:rsidRPr="000D50D7">
        <w:t xml:space="preserve"> </w:t>
      </w:r>
      <w:r w:rsidRPr="00D930AA">
        <w:t>by</w:t>
      </w:r>
      <w:r w:rsidR="000D50D7" w:rsidRPr="000D50D7">
        <w:t xml:space="preserve"> </w:t>
      </w:r>
      <w:r w:rsidRPr="00D930AA">
        <w:t>the</w:t>
      </w:r>
      <w:r w:rsidR="000D50D7" w:rsidRPr="000D50D7">
        <w:t xml:space="preserve"> </w:t>
      </w:r>
      <w:r w:rsidRPr="00D930AA">
        <w:t>relevant</w:t>
      </w:r>
      <w:r w:rsidR="000D50D7" w:rsidRPr="000D50D7">
        <w:t xml:space="preserve"> </w:t>
      </w:r>
      <w:r w:rsidRPr="00D930AA">
        <w:t>planning</w:t>
      </w:r>
      <w:r w:rsidR="000D50D7" w:rsidRPr="000D50D7">
        <w:t xml:space="preserve"> </w:t>
      </w:r>
      <w:r w:rsidRPr="00D930AA">
        <w:t>authority</w:t>
      </w:r>
      <w:r w:rsidR="000D50D7" w:rsidRPr="000D50D7">
        <w:t xml:space="preserve"> </w:t>
      </w:r>
      <w:r w:rsidRPr="00D930AA">
        <w:t>or,</w:t>
      </w:r>
      <w:r w:rsidR="000D50D7" w:rsidRPr="000D50D7">
        <w:t xml:space="preserve"> </w:t>
      </w:r>
      <w:r w:rsidRPr="00D930AA">
        <w:t>where</w:t>
      </w:r>
      <w:r w:rsidR="000D50D7" w:rsidRPr="000D50D7">
        <w:t xml:space="preserve"> </w:t>
      </w:r>
      <w:r w:rsidRPr="00D930AA">
        <w:t>the</w:t>
      </w:r>
      <w:r w:rsidR="000D50D7" w:rsidRPr="000D50D7">
        <w:t xml:space="preserve"> </w:t>
      </w:r>
      <w:r w:rsidRPr="00D930AA">
        <w:t>phase</w:t>
      </w:r>
      <w:r w:rsidR="000D50D7" w:rsidRPr="000D50D7">
        <w:t xml:space="preserve"> </w:t>
      </w:r>
      <w:r w:rsidRPr="00D930AA">
        <w:t>falls</w:t>
      </w:r>
      <w:r w:rsidR="000D50D7" w:rsidRPr="000D50D7">
        <w:t xml:space="preserve"> </w:t>
      </w:r>
      <w:r w:rsidRPr="00D930AA">
        <w:t>within</w:t>
      </w:r>
      <w:r w:rsidR="000D50D7" w:rsidRPr="000D50D7">
        <w:t xml:space="preserve"> </w:t>
      </w:r>
      <w:r w:rsidRPr="00D930AA">
        <w:t>the</w:t>
      </w:r>
      <w:r w:rsidR="000D50D7" w:rsidRPr="000D50D7">
        <w:t xml:space="preserve"> </w:t>
      </w:r>
      <w:r w:rsidRPr="00D930AA">
        <w:t>administrative</w:t>
      </w:r>
      <w:r w:rsidR="000D50D7" w:rsidRPr="000D50D7">
        <w:t xml:space="preserve"> </w:t>
      </w:r>
      <w:r w:rsidRPr="00D930AA">
        <w:t>areas</w:t>
      </w:r>
      <w:r w:rsidR="000D50D7" w:rsidRPr="000D50D7">
        <w:t xml:space="preserve"> </w:t>
      </w:r>
      <w:r w:rsidRPr="00D930AA">
        <w:t>of</w:t>
      </w:r>
      <w:r w:rsidR="000D50D7" w:rsidRPr="000D50D7">
        <w:t xml:space="preserve"> </w:t>
      </w:r>
      <w:r w:rsidRPr="00D930AA">
        <w:t>both</w:t>
      </w:r>
      <w:r w:rsidR="000D50D7" w:rsidRPr="000D50D7">
        <w:t xml:space="preserve"> </w:t>
      </w:r>
      <w:r w:rsidRPr="00D930AA">
        <w:t>the</w:t>
      </w:r>
      <w:r w:rsidR="000D50D7" w:rsidRPr="000D50D7">
        <w:t xml:space="preserve"> </w:t>
      </w:r>
      <w:r>
        <w:t>Braintree</w:t>
      </w:r>
      <w:r w:rsidR="000D50D7" w:rsidRPr="000D50D7">
        <w:t xml:space="preserve"> </w:t>
      </w:r>
      <w:r>
        <w:t>District</w:t>
      </w:r>
      <w:r w:rsidR="000D50D7" w:rsidRPr="000D50D7">
        <w:t xml:space="preserve"> </w:t>
      </w:r>
      <w:r>
        <w:t>Council</w:t>
      </w:r>
      <w:r w:rsidR="000D50D7" w:rsidRPr="000D50D7">
        <w:t xml:space="preserve"> </w:t>
      </w:r>
      <w:r>
        <w:t>and</w:t>
      </w:r>
      <w:r w:rsidR="000D50D7" w:rsidRPr="000D50D7">
        <w:t xml:space="preserve"> </w:t>
      </w:r>
      <w:r w:rsidRPr="00D930AA">
        <w:t>Chelmsford</w:t>
      </w:r>
      <w:r w:rsidR="000D50D7" w:rsidRPr="000D50D7">
        <w:t xml:space="preserve"> </w:t>
      </w:r>
      <w:r w:rsidRPr="00D930AA">
        <w:t>City</w:t>
      </w:r>
      <w:r w:rsidR="000D50D7" w:rsidRPr="000D50D7">
        <w:t xml:space="preserve"> </w:t>
      </w:r>
      <w:r w:rsidRPr="00D930AA">
        <w:t>Council,</w:t>
      </w:r>
      <w:r w:rsidR="000D50D7" w:rsidRPr="000D50D7">
        <w:t xml:space="preserve"> </w:t>
      </w:r>
      <w:r w:rsidRPr="00D930AA">
        <w:t>both</w:t>
      </w:r>
      <w:r w:rsidR="000D50D7" w:rsidRPr="000D50D7">
        <w:t xml:space="preserve"> </w:t>
      </w:r>
      <w:r w:rsidRPr="00D930AA">
        <w:t>relevant</w:t>
      </w:r>
      <w:r w:rsidR="000D50D7" w:rsidRPr="000D50D7">
        <w:t xml:space="preserve"> </w:t>
      </w:r>
      <w:r w:rsidRPr="00D930AA">
        <w:t>planning</w:t>
      </w:r>
      <w:r w:rsidR="000D50D7" w:rsidRPr="000D50D7">
        <w:t xml:space="preserve"> </w:t>
      </w:r>
      <w:r w:rsidRPr="00D930AA">
        <w:t>authorities</w:t>
      </w:r>
      <w:r>
        <w:t>,</w:t>
      </w:r>
      <w:r w:rsidR="000D50D7" w:rsidRPr="000D50D7">
        <w:t xml:space="preserve"> </w:t>
      </w:r>
      <w:r>
        <w:t>such</w:t>
      </w:r>
      <w:r w:rsidR="000D50D7" w:rsidRPr="000D50D7">
        <w:t xml:space="preserve"> </w:t>
      </w:r>
      <w:r>
        <w:t>approval</w:t>
      </w:r>
      <w:r w:rsidR="000D50D7" w:rsidRPr="000D50D7">
        <w:t xml:space="preserve"> </w:t>
      </w:r>
      <w:r>
        <w:t>to</w:t>
      </w:r>
      <w:r w:rsidR="000D50D7" w:rsidRPr="000D50D7">
        <w:t xml:space="preserve"> </w:t>
      </w:r>
      <w:r>
        <w:t>be</w:t>
      </w:r>
      <w:r w:rsidR="000D50D7" w:rsidRPr="000D50D7">
        <w:t xml:space="preserve"> </w:t>
      </w:r>
      <w:r>
        <w:t>in</w:t>
      </w:r>
      <w:r w:rsidR="000D50D7" w:rsidRPr="000D50D7">
        <w:t xml:space="preserve"> </w:t>
      </w:r>
      <w:r>
        <w:t>consultation</w:t>
      </w:r>
      <w:r w:rsidR="000D50D7" w:rsidRPr="000D50D7">
        <w:t xml:space="preserve"> </w:t>
      </w:r>
      <w:r>
        <w:t>with</w:t>
      </w:r>
      <w:r w:rsidR="000D50D7" w:rsidRPr="000D50D7">
        <w:t xml:space="preserve"> </w:t>
      </w:r>
      <w:r>
        <w:t>Essex</w:t>
      </w:r>
      <w:r w:rsidR="000D50D7" w:rsidRPr="000D50D7">
        <w:t xml:space="preserve"> </w:t>
      </w:r>
      <w:r>
        <w:t>County</w:t>
      </w:r>
      <w:r w:rsidR="000D50D7" w:rsidRPr="000D50D7">
        <w:t xml:space="preserve"> </w:t>
      </w:r>
      <w:r>
        <w:t>Council</w:t>
      </w:r>
      <w:r w:rsidR="000D50D7" w:rsidRPr="000D50D7">
        <w:t xml:space="preserve"> </w:t>
      </w:r>
      <w:r>
        <w:t>and</w:t>
      </w:r>
      <w:r w:rsidR="000D50D7" w:rsidRPr="000D50D7">
        <w:t xml:space="preserve"> </w:t>
      </w:r>
      <w:r>
        <w:t>Historic</w:t>
      </w:r>
      <w:r w:rsidR="000D50D7" w:rsidRPr="000D50D7">
        <w:t xml:space="preserve"> </w:t>
      </w:r>
      <w:r>
        <w:t>England.</w:t>
      </w:r>
    </w:p>
    <w:p w14:paraId="70378FFC" w14:textId="77777777" w:rsidR="00283174" w:rsidRDefault="00283174" w:rsidP="00283174">
      <w:pPr>
        <w:pStyle w:val="N2"/>
      </w:pP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sub-paragraph</w:t>
      </w:r>
      <w:r w:rsidR="000D50D7" w:rsidRPr="000D50D7">
        <w:t xml:space="preserve"> </w:t>
      </w:r>
      <w:r>
        <w:fldChar w:fldCharType="begin"/>
      </w:r>
      <w:r>
        <w:instrText xml:space="preserve"> REF _Ref94609148 \r \h </w:instrText>
      </w:r>
      <w:r>
        <w:fldChar w:fldCharType="separate"/>
      </w:r>
      <w:r w:rsidR="000D50D7">
        <w:t>(1)</w:t>
      </w:r>
      <w:r>
        <w:fldChar w:fldCharType="end"/>
      </w:r>
      <w:r>
        <w:t>,</w:t>
      </w:r>
      <w:r w:rsidR="000D50D7" w:rsidRPr="000D50D7">
        <w:t xml:space="preserve"> </w:t>
      </w:r>
      <w:r>
        <w:t>“commence”</w:t>
      </w:r>
      <w:r w:rsidR="000D50D7" w:rsidRPr="000D50D7">
        <w:t xml:space="preserve"> </w:t>
      </w:r>
      <w:r>
        <w:t>includes</w:t>
      </w:r>
      <w:r w:rsidR="000D50D7" w:rsidRPr="000D50D7">
        <w:t xml:space="preserve"> </w:t>
      </w:r>
      <w:r>
        <w:t>any</w:t>
      </w:r>
      <w:r w:rsidR="000D50D7" w:rsidRPr="000D50D7">
        <w:t xml:space="preserve"> </w:t>
      </w:r>
      <w:r>
        <w:t>permitted</w:t>
      </w:r>
      <w:r w:rsidR="000D50D7" w:rsidRPr="000D50D7">
        <w:t xml:space="preserve"> </w:t>
      </w:r>
      <w:r>
        <w:t>preliminary</w:t>
      </w:r>
      <w:r w:rsidR="000D50D7" w:rsidRPr="000D50D7">
        <w:t xml:space="preserve"> </w:t>
      </w:r>
      <w:r>
        <w:t>works.</w:t>
      </w:r>
    </w:p>
    <w:p w14:paraId="1E9B9FC0" w14:textId="77777777" w:rsidR="00283174" w:rsidRDefault="00283174" w:rsidP="00283174">
      <w:pPr>
        <w:pStyle w:val="N2"/>
      </w:pPr>
      <w:r>
        <w:t>The</w:t>
      </w:r>
      <w:r w:rsidR="000D50D7" w:rsidRPr="000D50D7">
        <w:t xml:space="preserve"> </w:t>
      </w:r>
      <w:r>
        <w:t>scheme</w:t>
      </w:r>
      <w:r w:rsidR="000D50D7" w:rsidRPr="000D50D7">
        <w:t xml:space="preserve"> </w:t>
      </w:r>
      <w:r>
        <w:t>submitted</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_Ref94609148 \r \h </w:instrText>
      </w:r>
      <w:r>
        <w:fldChar w:fldCharType="separate"/>
      </w:r>
      <w:r w:rsidR="000D50D7">
        <w:t>(1)</w:t>
      </w:r>
      <w:r>
        <w:fldChar w:fldCharType="end"/>
      </w:r>
      <w:r w:rsidR="000D50D7" w:rsidRPr="000D50D7">
        <w:t xml:space="preserve"> </w:t>
      </w:r>
      <w:r>
        <w:t>must</w:t>
      </w:r>
      <w:r w:rsidR="000D50D7" w:rsidRPr="000D50D7">
        <w:t xml:space="preserve"> </w:t>
      </w:r>
      <w:r>
        <w:t>include</w:t>
      </w:r>
      <w:r w:rsidR="000D50D7" w:rsidRPr="000D50D7">
        <w:t xml:space="preserve"> </w:t>
      </w:r>
      <w:r>
        <w:t>details</w:t>
      </w:r>
      <w:r w:rsidR="000D50D7" w:rsidRPr="000D50D7">
        <w:t xml:space="preserve"> </w:t>
      </w:r>
      <w:r>
        <w:t>of</w:t>
      </w:r>
      <w:r w:rsidR="000D50D7" w:rsidRPr="000D50D7">
        <w:t xml:space="preserve"> </w:t>
      </w:r>
      <w:r>
        <w:t>the</w:t>
      </w:r>
      <w:r w:rsidR="000D50D7" w:rsidRPr="000D50D7">
        <w:t xml:space="preserve"> </w:t>
      </w:r>
      <w:r>
        <w:t>following</w:t>
      </w:r>
      <w:r w:rsidR="000D50D7" w:rsidRPr="000D50D7">
        <w:t xml:space="preserve"> </w:t>
      </w:r>
      <w:r>
        <w:t>which</w:t>
      </w:r>
      <w:r w:rsidR="000D50D7" w:rsidRPr="000D50D7">
        <w:t xml:space="preserve"> </w:t>
      </w:r>
      <w:r>
        <w:t>applies</w:t>
      </w:r>
      <w:r w:rsidR="000D50D7" w:rsidRPr="000D50D7">
        <w:t xml:space="preserve"> </w:t>
      </w:r>
      <w:r>
        <w:t>in</w:t>
      </w:r>
      <w:r w:rsidR="000D50D7" w:rsidRPr="000D50D7">
        <w:t xml:space="preserve"> </w:t>
      </w:r>
      <w:r>
        <w:t>the</w:t>
      </w:r>
      <w:r w:rsidR="000D50D7" w:rsidRPr="000D50D7">
        <w:t xml:space="preserve"> </w:t>
      </w:r>
      <w:r>
        <w:t>event</w:t>
      </w:r>
      <w:r w:rsidR="000D50D7" w:rsidRPr="000D50D7">
        <w:t xml:space="preserve"> </w:t>
      </w:r>
      <w:r>
        <w:t>that</w:t>
      </w:r>
      <w:r w:rsidR="000D50D7" w:rsidRPr="000D50D7">
        <w:t xml:space="preserve"> </w:t>
      </w:r>
      <w:r>
        <w:t>site</w:t>
      </w:r>
      <w:r w:rsidR="000D50D7" w:rsidRPr="000D50D7">
        <w:t xml:space="preserve"> </w:t>
      </w:r>
      <w:r>
        <w:t>investigation</w:t>
      </w:r>
      <w:r w:rsidR="000D50D7" w:rsidRPr="000D50D7">
        <w:t xml:space="preserve"> </w:t>
      </w:r>
      <w:r>
        <w:t>is</w:t>
      </w:r>
      <w:r w:rsidR="000D50D7" w:rsidRPr="000D50D7">
        <w:t xml:space="preserve"> </w:t>
      </w:r>
      <w:r>
        <w:t>required—</w:t>
      </w:r>
    </w:p>
    <w:p w14:paraId="534C3D20" w14:textId="77777777" w:rsidR="00283174" w:rsidRDefault="00283174" w:rsidP="00283174">
      <w:pPr>
        <w:pStyle w:val="N3"/>
      </w:pPr>
      <w:r>
        <w:t>an</w:t>
      </w:r>
      <w:r w:rsidR="000D50D7" w:rsidRPr="000D50D7">
        <w:t xml:space="preserve"> </w:t>
      </w:r>
      <w:r>
        <w:t>assessment</w:t>
      </w:r>
      <w:r w:rsidR="000D50D7" w:rsidRPr="000D50D7">
        <w:t xml:space="preserve"> </w:t>
      </w:r>
      <w:r>
        <w:t>of</w:t>
      </w:r>
      <w:r w:rsidR="000D50D7" w:rsidRPr="000D50D7">
        <w:t xml:space="preserve"> </w:t>
      </w:r>
      <w:r>
        <w:t>significance</w:t>
      </w:r>
      <w:r w:rsidR="000D50D7" w:rsidRPr="000D50D7">
        <w:t xml:space="preserve"> </w:t>
      </w:r>
      <w:r>
        <w:t>and</w:t>
      </w:r>
      <w:r w:rsidR="000D50D7" w:rsidRPr="000D50D7">
        <w:t xml:space="preserve"> </w:t>
      </w:r>
      <w:r>
        <w:t>research</w:t>
      </w:r>
      <w:r w:rsidR="000D50D7" w:rsidRPr="000D50D7">
        <w:t xml:space="preserve"> </w:t>
      </w:r>
      <w:r>
        <w:t>questions;</w:t>
      </w:r>
    </w:p>
    <w:p w14:paraId="2ED1CD31" w14:textId="77777777" w:rsidR="00283174" w:rsidRDefault="00283174" w:rsidP="00283174">
      <w:pPr>
        <w:pStyle w:val="N3"/>
      </w:pPr>
      <w:r>
        <w:t>the</w:t>
      </w:r>
      <w:r w:rsidR="000D50D7" w:rsidRPr="000D50D7">
        <w:t xml:space="preserve"> </w:t>
      </w:r>
      <w:r>
        <w:t>programme</w:t>
      </w:r>
      <w:r w:rsidR="000D50D7" w:rsidRPr="000D50D7">
        <w:t xml:space="preserve"> </w:t>
      </w:r>
      <w:r>
        <w:t>and</w:t>
      </w:r>
      <w:r w:rsidR="000D50D7" w:rsidRPr="000D50D7">
        <w:t xml:space="preserve"> </w:t>
      </w:r>
      <w:r>
        <w:t>methodology</w:t>
      </w:r>
      <w:r w:rsidR="000D50D7" w:rsidRPr="000D50D7">
        <w:t xml:space="preserve"> </w:t>
      </w:r>
      <w:r>
        <w:t>of</w:t>
      </w:r>
      <w:r w:rsidR="000D50D7" w:rsidRPr="000D50D7">
        <w:t xml:space="preserve"> </w:t>
      </w:r>
      <w:r>
        <w:t>site</w:t>
      </w:r>
      <w:r w:rsidR="000D50D7" w:rsidRPr="000D50D7">
        <w:t xml:space="preserve"> </w:t>
      </w:r>
      <w:r>
        <w:t>investigation</w:t>
      </w:r>
      <w:r w:rsidR="000D50D7" w:rsidRPr="000D50D7">
        <w:t xml:space="preserve"> </w:t>
      </w:r>
      <w:r>
        <w:t>and</w:t>
      </w:r>
      <w:r w:rsidR="000D50D7" w:rsidRPr="000D50D7">
        <w:t xml:space="preserve"> </w:t>
      </w:r>
      <w:r>
        <w:t>recording;</w:t>
      </w:r>
    </w:p>
    <w:p w14:paraId="41B99F1A" w14:textId="77777777" w:rsidR="00283174" w:rsidRDefault="00283174" w:rsidP="00283174">
      <w:pPr>
        <w:pStyle w:val="N3"/>
      </w:pPr>
      <w:r>
        <w:t>the</w:t>
      </w:r>
      <w:r w:rsidR="000D50D7" w:rsidRPr="000D50D7">
        <w:t xml:space="preserve"> </w:t>
      </w:r>
      <w:r>
        <w:t>programme</w:t>
      </w:r>
      <w:r w:rsidR="000D50D7" w:rsidRPr="000D50D7">
        <w:t xml:space="preserve"> </w:t>
      </w:r>
      <w:r>
        <w:t>for</w:t>
      </w:r>
      <w:r w:rsidR="000D50D7" w:rsidRPr="000D50D7">
        <w:t xml:space="preserve"> </w:t>
      </w:r>
      <w:r>
        <w:t>post</w:t>
      </w:r>
      <w:r w:rsidR="000D50D7" w:rsidRPr="000D50D7">
        <w:t xml:space="preserve"> </w:t>
      </w:r>
      <w:r>
        <w:t>investigation</w:t>
      </w:r>
      <w:r w:rsidR="000D50D7" w:rsidRPr="000D50D7">
        <w:t xml:space="preserve"> </w:t>
      </w:r>
      <w:r>
        <w:t>assessment;</w:t>
      </w:r>
    </w:p>
    <w:p w14:paraId="09197B2B" w14:textId="77777777" w:rsidR="00283174" w:rsidRDefault="00283174" w:rsidP="00283174">
      <w:pPr>
        <w:pStyle w:val="N3"/>
      </w:pPr>
      <w:r>
        <w:t>provision</w:t>
      </w:r>
      <w:r w:rsidR="000D50D7" w:rsidRPr="000D50D7">
        <w:t xml:space="preserve"> </w:t>
      </w:r>
      <w:r>
        <w:t>for</w:t>
      </w:r>
      <w:r w:rsidR="000D50D7" w:rsidRPr="000D50D7">
        <w:t xml:space="preserve"> </w:t>
      </w:r>
      <w:r>
        <w:t>analysis</w:t>
      </w:r>
      <w:r w:rsidR="000D50D7" w:rsidRPr="000D50D7">
        <w:t xml:space="preserve"> </w:t>
      </w:r>
      <w:r>
        <w:t>of</w:t>
      </w:r>
      <w:r w:rsidR="000D50D7" w:rsidRPr="000D50D7">
        <w:t xml:space="preserve"> </w:t>
      </w:r>
      <w:r>
        <w:t>the</w:t>
      </w:r>
      <w:r w:rsidR="000D50D7" w:rsidRPr="000D50D7">
        <w:t xml:space="preserve"> </w:t>
      </w:r>
      <w:r>
        <w:t>site</w:t>
      </w:r>
      <w:r w:rsidR="000D50D7" w:rsidRPr="000D50D7">
        <w:t xml:space="preserve"> </w:t>
      </w:r>
      <w:r>
        <w:t>investigation</w:t>
      </w:r>
      <w:r w:rsidR="000D50D7" w:rsidRPr="000D50D7">
        <w:t xml:space="preserve"> </w:t>
      </w:r>
      <w:r>
        <w:t>and</w:t>
      </w:r>
      <w:r w:rsidR="000D50D7" w:rsidRPr="000D50D7">
        <w:t xml:space="preserve"> </w:t>
      </w:r>
      <w:r>
        <w:t>recording;</w:t>
      </w:r>
    </w:p>
    <w:p w14:paraId="3196E87B" w14:textId="77777777" w:rsidR="00283174" w:rsidRDefault="00283174" w:rsidP="00283174">
      <w:pPr>
        <w:pStyle w:val="N3"/>
      </w:pPr>
      <w:r>
        <w:t>provision</w:t>
      </w:r>
      <w:r w:rsidR="000D50D7" w:rsidRPr="000D50D7">
        <w:t xml:space="preserve"> </w:t>
      </w:r>
      <w:r>
        <w:t>for</w:t>
      </w:r>
      <w:r w:rsidR="000D50D7" w:rsidRPr="000D50D7">
        <w:t xml:space="preserve"> </w:t>
      </w:r>
      <w:r>
        <w:t>publication</w:t>
      </w:r>
      <w:r w:rsidR="000D50D7" w:rsidRPr="000D50D7">
        <w:t xml:space="preserve"> </w:t>
      </w:r>
      <w:r>
        <w:t>and</w:t>
      </w:r>
      <w:r w:rsidR="000D50D7" w:rsidRPr="000D50D7">
        <w:t xml:space="preserve"> </w:t>
      </w:r>
      <w:r>
        <w:t>dissemination</w:t>
      </w:r>
      <w:r w:rsidR="000D50D7" w:rsidRPr="000D50D7">
        <w:t xml:space="preserve"> </w:t>
      </w:r>
      <w:r>
        <w:t>of</w:t>
      </w:r>
      <w:r w:rsidR="000D50D7" w:rsidRPr="000D50D7">
        <w:t xml:space="preserve"> </w:t>
      </w:r>
      <w:r>
        <w:t>the</w:t>
      </w:r>
      <w:r w:rsidR="000D50D7" w:rsidRPr="000D50D7">
        <w:t xml:space="preserve"> </w:t>
      </w:r>
      <w:r>
        <w:t>analysis</w:t>
      </w:r>
      <w:r w:rsidR="000D50D7" w:rsidRPr="000D50D7">
        <w:t xml:space="preserve"> </w:t>
      </w:r>
      <w:r>
        <w:t>and</w:t>
      </w:r>
      <w:r w:rsidR="000D50D7" w:rsidRPr="000D50D7">
        <w:t xml:space="preserve"> </w:t>
      </w:r>
      <w:r>
        <w:t>records</w:t>
      </w:r>
      <w:r w:rsidR="000D50D7" w:rsidRPr="000D50D7">
        <w:t xml:space="preserve"> </w:t>
      </w:r>
      <w:r>
        <w:t>of</w:t>
      </w:r>
      <w:r w:rsidR="000D50D7" w:rsidRPr="000D50D7">
        <w:t xml:space="preserve"> </w:t>
      </w:r>
      <w:r>
        <w:t>the</w:t>
      </w:r>
      <w:r w:rsidR="000D50D7" w:rsidRPr="000D50D7">
        <w:t xml:space="preserve"> </w:t>
      </w:r>
      <w:r>
        <w:t>site</w:t>
      </w:r>
      <w:r w:rsidR="000D50D7" w:rsidRPr="000D50D7">
        <w:t xml:space="preserve"> </w:t>
      </w:r>
      <w:r>
        <w:t>investigation;</w:t>
      </w:r>
    </w:p>
    <w:p w14:paraId="05617195" w14:textId="77777777" w:rsidR="00283174" w:rsidRDefault="00283174" w:rsidP="00283174">
      <w:pPr>
        <w:pStyle w:val="N3"/>
      </w:pPr>
      <w:r>
        <w:t>provision</w:t>
      </w:r>
      <w:r w:rsidR="000D50D7" w:rsidRPr="000D50D7">
        <w:t xml:space="preserve"> </w:t>
      </w:r>
      <w:r>
        <w:t>for</w:t>
      </w:r>
      <w:r w:rsidR="000D50D7" w:rsidRPr="000D50D7">
        <w:t xml:space="preserve"> </w:t>
      </w:r>
      <w:r>
        <w:t>archive</w:t>
      </w:r>
      <w:r w:rsidR="000D50D7" w:rsidRPr="000D50D7">
        <w:t xml:space="preserve"> </w:t>
      </w:r>
      <w:r>
        <w:t>deposition</w:t>
      </w:r>
      <w:r w:rsidR="000D50D7" w:rsidRPr="000D50D7">
        <w:t xml:space="preserve"> </w:t>
      </w:r>
      <w:r>
        <w:t>of</w:t>
      </w:r>
      <w:r w:rsidR="000D50D7" w:rsidRPr="000D50D7">
        <w:t xml:space="preserve"> </w:t>
      </w:r>
      <w:r>
        <w:t>the</w:t>
      </w:r>
      <w:r w:rsidR="000D50D7" w:rsidRPr="000D50D7">
        <w:t xml:space="preserve"> </w:t>
      </w:r>
      <w:r>
        <w:t>analysis</w:t>
      </w:r>
      <w:r w:rsidR="000D50D7" w:rsidRPr="000D50D7">
        <w:t xml:space="preserve"> </w:t>
      </w:r>
      <w:r>
        <w:t>and</w:t>
      </w:r>
      <w:r w:rsidR="000D50D7" w:rsidRPr="000D50D7">
        <w:t xml:space="preserve"> </w:t>
      </w:r>
      <w:r>
        <w:t>records</w:t>
      </w:r>
      <w:r w:rsidR="000D50D7" w:rsidRPr="000D50D7">
        <w:t xml:space="preserve"> </w:t>
      </w:r>
      <w:r>
        <w:t>of</w:t>
      </w:r>
      <w:r w:rsidR="000D50D7" w:rsidRPr="000D50D7">
        <w:t xml:space="preserve"> </w:t>
      </w:r>
      <w:r>
        <w:t>the</w:t>
      </w:r>
      <w:r w:rsidR="000D50D7" w:rsidRPr="000D50D7">
        <w:t xml:space="preserve"> </w:t>
      </w:r>
      <w:r>
        <w:t>site</w:t>
      </w:r>
      <w:r w:rsidR="000D50D7" w:rsidRPr="000D50D7">
        <w:t xml:space="preserve"> </w:t>
      </w:r>
      <w:r>
        <w:t>investigation;</w:t>
      </w:r>
      <w:r w:rsidR="000D50D7" w:rsidRPr="000D50D7">
        <w:t xml:space="preserve"> </w:t>
      </w:r>
      <w:r>
        <w:t>and</w:t>
      </w:r>
    </w:p>
    <w:p w14:paraId="064F0BC4" w14:textId="77777777" w:rsidR="00283174" w:rsidRDefault="00283174" w:rsidP="00283174">
      <w:pPr>
        <w:pStyle w:val="N3"/>
      </w:pPr>
      <w:r>
        <w:t>nomination</w:t>
      </w:r>
      <w:r w:rsidR="000D50D7" w:rsidRPr="000D50D7">
        <w:t xml:space="preserve"> </w:t>
      </w:r>
      <w:r>
        <w:t>of</w:t>
      </w:r>
      <w:r w:rsidR="000D50D7" w:rsidRPr="000D50D7">
        <w:t xml:space="preserve"> </w:t>
      </w:r>
      <w:r>
        <w:t>a</w:t>
      </w:r>
      <w:r w:rsidR="000D50D7" w:rsidRPr="000D50D7">
        <w:t xml:space="preserve"> </w:t>
      </w:r>
      <w:r>
        <w:t>competent</w:t>
      </w:r>
      <w:r w:rsidR="000D50D7" w:rsidRPr="000D50D7">
        <w:t xml:space="preserve"> </w:t>
      </w:r>
      <w:r>
        <w:t>person,</w:t>
      </w:r>
      <w:r w:rsidR="000D50D7" w:rsidRPr="000D50D7">
        <w:t xml:space="preserve"> </w:t>
      </w:r>
      <w:r>
        <w:t>persons</w:t>
      </w:r>
      <w:r w:rsidR="000D50D7" w:rsidRPr="000D50D7">
        <w:t xml:space="preserve"> </w:t>
      </w:r>
      <w:r>
        <w:t>or</w:t>
      </w:r>
      <w:r w:rsidR="000D50D7" w:rsidRPr="000D50D7">
        <w:t xml:space="preserve"> </w:t>
      </w:r>
      <w:r>
        <w:t>organisation</w:t>
      </w:r>
      <w:r w:rsidR="000D50D7" w:rsidRPr="000D50D7">
        <w:t xml:space="preserve"> </w:t>
      </w:r>
      <w:r>
        <w:t>to</w:t>
      </w:r>
      <w:r w:rsidR="000D50D7" w:rsidRPr="000D50D7">
        <w:t xml:space="preserve"> </w:t>
      </w:r>
      <w:r>
        <w:t>undertake</w:t>
      </w:r>
      <w:r w:rsidR="000D50D7" w:rsidRPr="000D50D7">
        <w:t xml:space="preserve"> </w:t>
      </w:r>
      <w:r>
        <w:t>the</w:t>
      </w:r>
      <w:r w:rsidR="000D50D7" w:rsidRPr="000D50D7">
        <w:t xml:space="preserve"> </w:t>
      </w:r>
      <w:r>
        <w:t>works</w:t>
      </w:r>
      <w:r w:rsidR="000D50D7" w:rsidRPr="000D50D7">
        <w:t xml:space="preserve"> </w:t>
      </w:r>
      <w:r>
        <w:t>set</w:t>
      </w:r>
      <w:r w:rsidR="000D50D7" w:rsidRPr="000D50D7">
        <w:t xml:space="preserve"> </w:t>
      </w:r>
      <w:r>
        <w:t>out</w:t>
      </w:r>
      <w:r w:rsidR="000D50D7" w:rsidRPr="000D50D7">
        <w:t xml:space="preserve"> </w:t>
      </w:r>
      <w:r>
        <w:t>within</w:t>
      </w:r>
      <w:r w:rsidR="000D50D7" w:rsidRPr="000D50D7">
        <w:t xml:space="preserve"> </w:t>
      </w:r>
      <w:r>
        <w:t>the</w:t>
      </w:r>
      <w:r w:rsidR="000D50D7" w:rsidRPr="000D50D7">
        <w:t xml:space="preserve"> </w:t>
      </w:r>
      <w:r>
        <w:t>written</w:t>
      </w:r>
      <w:r w:rsidR="000D50D7" w:rsidRPr="000D50D7">
        <w:t xml:space="preserve"> </w:t>
      </w:r>
      <w:r>
        <w:t>scheme</w:t>
      </w:r>
      <w:r w:rsidR="000D50D7" w:rsidRPr="000D50D7">
        <w:t xml:space="preserve"> </w:t>
      </w:r>
      <w:r>
        <w:t>of</w:t>
      </w:r>
      <w:r w:rsidR="000D50D7" w:rsidRPr="000D50D7">
        <w:t xml:space="preserve"> </w:t>
      </w:r>
      <w:r>
        <w:t>investigation.</w:t>
      </w:r>
    </w:p>
    <w:p w14:paraId="21831F3E" w14:textId="77777777" w:rsidR="00283174" w:rsidRDefault="00283174" w:rsidP="00283174">
      <w:pPr>
        <w:pStyle w:val="N2"/>
      </w:pPr>
      <w:r>
        <w:t>Any</w:t>
      </w:r>
      <w:r w:rsidR="000D50D7" w:rsidRPr="000D50D7">
        <w:t xml:space="preserve"> </w:t>
      </w:r>
      <w:r>
        <w:t>archaeological</w:t>
      </w:r>
      <w:r w:rsidR="000D50D7" w:rsidRPr="000D50D7">
        <w:t xml:space="preserve"> </w:t>
      </w:r>
      <w:r>
        <w:t>works</w:t>
      </w:r>
      <w:r w:rsidR="000D50D7" w:rsidRPr="000D50D7">
        <w:t xml:space="preserve"> </w:t>
      </w:r>
      <w:r>
        <w:t>or</w:t>
      </w:r>
      <w:r w:rsidR="000D50D7" w:rsidRPr="000D50D7">
        <w:t xml:space="preserve"> </w:t>
      </w:r>
      <w:r>
        <w:t>watching</w:t>
      </w:r>
      <w:r w:rsidR="000D50D7" w:rsidRPr="000D50D7">
        <w:t xml:space="preserve"> </w:t>
      </w:r>
      <w:r>
        <w:t>brief</w:t>
      </w:r>
      <w:r w:rsidR="000D50D7" w:rsidRPr="000D50D7">
        <w:t xml:space="preserve"> </w:t>
      </w:r>
      <w:r>
        <w:t>must</w:t>
      </w:r>
      <w:r w:rsidR="000D50D7" w:rsidRPr="000D50D7">
        <w:t xml:space="preserve"> </w:t>
      </w:r>
      <w:r>
        <w:t>be</w:t>
      </w:r>
      <w:r w:rsidR="000D50D7" w:rsidRPr="000D50D7">
        <w:t xml:space="preserve"> </w:t>
      </w:r>
      <w:r>
        <w:t>carried</w:t>
      </w:r>
      <w:r w:rsidR="000D50D7" w:rsidRPr="000D50D7">
        <w:t xml:space="preserve"> </w:t>
      </w:r>
      <w:r>
        <w:t>out</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approved</w:t>
      </w:r>
      <w:r w:rsidR="000D50D7" w:rsidRPr="000D50D7">
        <w:t xml:space="preserve"> </w:t>
      </w:r>
      <w:r>
        <w:t>scheme.</w:t>
      </w:r>
    </w:p>
    <w:p w14:paraId="3E525A7A" w14:textId="77777777" w:rsidR="00283174" w:rsidRDefault="00283174" w:rsidP="00283174">
      <w:pPr>
        <w:pStyle w:val="N2"/>
      </w:pPr>
      <w:r w:rsidRPr="00644EAA">
        <w:t>In</w:t>
      </w:r>
      <w:r w:rsidR="000D50D7" w:rsidRPr="000D50D7">
        <w:t xml:space="preserve"> </w:t>
      </w:r>
      <w:r w:rsidRPr="00644EAA">
        <w:t>the</w:t>
      </w:r>
      <w:r w:rsidR="000D50D7" w:rsidRPr="000D50D7">
        <w:t xml:space="preserve"> </w:t>
      </w:r>
      <w:r w:rsidRPr="00644EAA">
        <w:t>event</w:t>
      </w:r>
      <w:r w:rsidR="000D50D7" w:rsidRPr="000D50D7">
        <w:t xml:space="preserve"> </w:t>
      </w:r>
      <w:r w:rsidRPr="00644EAA">
        <w:t>that</w:t>
      </w:r>
      <w:r w:rsidR="000D50D7" w:rsidRPr="000D50D7">
        <w:t xml:space="preserve"> </w:t>
      </w:r>
      <w:r w:rsidRPr="00644EAA">
        <w:t>site</w:t>
      </w:r>
      <w:r w:rsidR="000D50D7" w:rsidRPr="000D50D7">
        <w:t xml:space="preserve"> </w:t>
      </w:r>
      <w:r w:rsidRPr="00644EAA">
        <w:t>investigation</w:t>
      </w:r>
      <w:r w:rsidR="000D50D7" w:rsidRPr="000D50D7">
        <w:t xml:space="preserve"> </w:t>
      </w:r>
      <w:r w:rsidRPr="00644EAA">
        <w:t>is</w:t>
      </w:r>
      <w:r w:rsidR="000D50D7" w:rsidRPr="000D50D7">
        <w:t xml:space="preserve"> </w:t>
      </w:r>
      <w:r w:rsidRPr="00644EAA">
        <w:t>required,</w:t>
      </w:r>
      <w:r w:rsidR="000D50D7" w:rsidRPr="000D50D7">
        <w:t xml:space="preserve"> </w:t>
      </w:r>
      <w:r w:rsidRPr="00644EAA">
        <w:t>the</w:t>
      </w:r>
      <w:r w:rsidR="000D50D7" w:rsidRPr="000D50D7">
        <w:t xml:space="preserve"> </w:t>
      </w:r>
      <w:r w:rsidRPr="00644EAA">
        <w:t>site</w:t>
      </w:r>
      <w:r w:rsidR="000D50D7" w:rsidRPr="000D50D7">
        <w:t xml:space="preserve"> </w:t>
      </w:r>
      <w:r w:rsidRPr="00644EAA">
        <w:t>investigation</w:t>
      </w:r>
      <w:r w:rsidR="000D50D7" w:rsidRPr="000D50D7">
        <w:t xml:space="preserve"> </w:t>
      </w:r>
      <w:r w:rsidRPr="00644EAA">
        <w:t>and</w:t>
      </w:r>
      <w:r w:rsidR="000D50D7" w:rsidRPr="000D50D7">
        <w:t xml:space="preserve"> </w:t>
      </w:r>
      <w:r w:rsidRPr="00644EAA">
        <w:t>post</w:t>
      </w:r>
      <w:r w:rsidR="000D50D7" w:rsidRPr="000D50D7">
        <w:t xml:space="preserve"> </w:t>
      </w:r>
      <w:r w:rsidRPr="00644EAA">
        <w:t>investigation</w:t>
      </w:r>
      <w:r w:rsidR="000D50D7" w:rsidRPr="000D50D7">
        <w:t xml:space="preserve"> </w:t>
      </w:r>
      <w:r w:rsidRPr="00644EAA">
        <w:t>assessment</w:t>
      </w:r>
      <w:r w:rsidR="000D50D7" w:rsidRPr="000D50D7">
        <w:t xml:space="preserve"> </w:t>
      </w:r>
      <w:r w:rsidRPr="00644EAA">
        <w:t>must</w:t>
      </w:r>
      <w:r w:rsidR="000D50D7" w:rsidRPr="000D50D7">
        <w:t xml:space="preserve"> </w:t>
      </w:r>
      <w:r w:rsidRPr="00644EAA">
        <w:t>be</w:t>
      </w:r>
      <w:r w:rsidR="000D50D7" w:rsidRPr="000D50D7">
        <w:t xml:space="preserve"> </w:t>
      </w:r>
      <w:r w:rsidRPr="00644EAA">
        <w:t>completed</w:t>
      </w:r>
      <w:r w:rsidR="000D50D7" w:rsidRPr="000D50D7">
        <w:t xml:space="preserve"> </w:t>
      </w:r>
      <w:r w:rsidRPr="00644EAA">
        <w:t>in</w:t>
      </w:r>
      <w:r w:rsidR="000D50D7" w:rsidRPr="000D50D7">
        <w:t xml:space="preserve"> </w:t>
      </w:r>
      <w:r w:rsidRPr="00644EAA">
        <w:t>accordance</w:t>
      </w:r>
      <w:r w:rsidR="000D50D7" w:rsidRPr="000D50D7">
        <w:t xml:space="preserve"> </w:t>
      </w:r>
      <w:r w:rsidRPr="00644EAA">
        <w:t>with</w:t>
      </w:r>
      <w:r w:rsidR="000D50D7" w:rsidRPr="000D50D7">
        <w:t xml:space="preserve"> </w:t>
      </w:r>
      <w:r w:rsidRPr="00644EAA">
        <w:t>the</w:t>
      </w:r>
      <w:r w:rsidR="000D50D7" w:rsidRPr="000D50D7">
        <w:t xml:space="preserve"> </w:t>
      </w:r>
      <w:r w:rsidRPr="00644EAA">
        <w:t>programme</w:t>
      </w:r>
      <w:r w:rsidR="000D50D7" w:rsidRPr="000D50D7">
        <w:t xml:space="preserve"> </w:t>
      </w:r>
      <w:r w:rsidRPr="00644EAA">
        <w:t>set</w:t>
      </w:r>
      <w:r w:rsidR="000D50D7" w:rsidRPr="000D50D7">
        <w:t xml:space="preserve"> </w:t>
      </w:r>
      <w:r w:rsidRPr="00644EAA">
        <w:t>out</w:t>
      </w:r>
      <w:r w:rsidR="000D50D7" w:rsidRPr="000D50D7">
        <w:t xml:space="preserve"> </w:t>
      </w:r>
      <w:r w:rsidRPr="00644EAA">
        <w:t>in</w:t>
      </w:r>
      <w:r w:rsidR="000D50D7" w:rsidRPr="000D50D7">
        <w:t xml:space="preserve"> </w:t>
      </w:r>
      <w:r w:rsidRPr="00644EAA">
        <w:t>the</w:t>
      </w:r>
      <w:r w:rsidR="000D50D7" w:rsidRPr="000D50D7">
        <w:t xml:space="preserve"> </w:t>
      </w:r>
      <w:r w:rsidRPr="00644EAA">
        <w:t>written</w:t>
      </w:r>
      <w:r w:rsidR="000D50D7" w:rsidRPr="000D50D7">
        <w:t xml:space="preserve"> </w:t>
      </w:r>
      <w:r w:rsidRPr="00644EAA">
        <w:t>scheme</w:t>
      </w:r>
      <w:r w:rsidR="000D50D7" w:rsidRPr="000D50D7">
        <w:t xml:space="preserve"> </w:t>
      </w:r>
      <w:r w:rsidRPr="00644EAA">
        <w:t>of</w:t>
      </w:r>
      <w:r w:rsidR="000D50D7" w:rsidRPr="000D50D7">
        <w:t xml:space="preserve"> </w:t>
      </w:r>
      <w:r w:rsidRPr="00644EAA">
        <w:t>investigation</w:t>
      </w:r>
      <w:r w:rsidR="000D50D7" w:rsidRPr="000D50D7">
        <w:t xml:space="preserve"> </w:t>
      </w:r>
      <w:r w:rsidRPr="00644EAA">
        <w:t>and</w:t>
      </w:r>
      <w:r w:rsidR="000D50D7" w:rsidRPr="000D50D7">
        <w:t xml:space="preserve"> </w:t>
      </w:r>
      <w:r w:rsidRPr="00644EAA">
        <w:t>provision</w:t>
      </w:r>
      <w:r w:rsidR="000D50D7" w:rsidRPr="000D50D7">
        <w:t xml:space="preserve"> </w:t>
      </w:r>
      <w:r w:rsidRPr="00644EAA">
        <w:t>made</w:t>
      </w:r>
      <w:r w:rsidR="000D50D7" w:rsidRPr="000D50D7">
        <w:t xml:space="preserve"> </w:t>
      </w:r>
      <w:r w:rsidRPr="00644EAA">
        <w:t>for</w:t>
      </w:r>
      <w:r w:rsidR="000D50D7" w:rsidRPr="000D50D7">
        <w:t xml:space="preserve"> </w:t>
      </w:r>
      <w:r w:rsidRPr="00644EAA">
        <w:t>analysis,</w:t>
      </w:r>
      <w:r w:rsidR="000D50D7" w:rsidRPr="000D50D7">
        <w:t xml:space="preserve"> </w:t>
      </w:r>
      <w:r w:rsidRPr="00644EAA">
        <w:t>publication</w:t>
      </w:r>
      <w:r w:rsidR="000D50D7" w:rsidRPr="000D50D7">
        <w:t xml:space="preserve"> </w:t>
      </w:r>
      <w:r w:rsidRPr="00644EAA">
        <w:t>and</w:t>
      </w:r>
      <w:r w:rsidR="000D50D7" w:rsidRPr="000D50D7">
        <w:t xml:space="preserve"> </w:t>
      </w:r>
      <w:r w:rsidRPr="00644EAA">
        <w:t>dissemination</w:t>
      </w:r>
      <w:r w:rsidR="000D50D7" w:rsidRPr="000D50D7">
        <w:t xml:space="preserve"> </w:t>
      </w:r>
      <w:r w:rsidRPr="00644EAA">
        <w:t>of</w:t>
      </w:r>
      <w:r w:rsidR="000D50D7" w:rsidRPr="000D50D7">
        <w:t xml:space="preserve"> </w:t>
      </w:r>
      <w:r w:rsidRPr="00644EAA">
        <w:t>results</w:t>
      </w:r>
      <w:r w:rsidR="000D50D7" w:rsidRPr="000D50D7">
        <w:t xml:space="preserve"> </w:t>
      </w:r>
      <w:r w:rsidRPr="00644EAA">
        <w:t>and</w:t>
      </w:r>
      <w:r w:rsidR="000D50D7" w:rsidRPr="000D50D7">
        <w:t xml:space="preserve"> </w:t>
      </w:r>
      <w:r w:rsidRPr="00644EAA">
        <w:t>archive</w:t>
      </w:r>
      <w:r w:rsidR="000D50D7" w:rsidRPr="000D50D7">
        <w:t xml:space="preserve"> </w:t>
      </w:r>
      <w:r w:rsidRPr="00644EAA">
        <w:t>deposition.</w:t>
      </w:r>
    </w:p>
    <w:p w14:paraId="7865C2B3" w14:textId="77777777" w:rsidR="00283174" w:rsidRDefault="00283174" w:rsidP="00283174">
      <w:pPr>
        <w:pStyle w:val="H1"/>
      </w:pPr>
      <w:r>
        <w:t>Construction</w:t>
      </w:r>
      <w:r w:rsidR="000D50D7" w:rsidRPr="000D50D7">
        <w:t xml:space="preserve"> </w:t>
      </w:r>
      <w:r>
        <w:t>environmental</w:t>
      </w:r>
      <w:r w:rsidR="000D50D7" w:rsidRPr="000D50D7">
        <w:t xml:space="preserve"> </w:t>
      </w:r>
      <w:r>
        <w:t>management</w:t>
      </w:r>
      <w:r w:rsidR="000D50D7" w:rsidRPr="000D50D7">
        <w:t xml:space="preserve"> </w:t>
      </w:r>
      <w:r>
        <w:t>plan</w:t>
      </w:r>
    </w:p>
    <w:p w14:paraId="72EB38B2" w14:textId="77777777" w:rsidR="00283174" w:rsidRDefault="00283174" w:rsidP="00283174">
      <w:pPr>
        <w:pStyle w:val="N1"/>
      </w:pPr>
      <w:r>
        <w:t>—</w:t>
      </w:r>
      <w:r>
        <w:fldChar w:fldCharType="begin"/>
      </w:r>
      <w:bookmarkStart w:id="983" w:name="_Ref111454183"/>
      <w:bookmarkEnd w:id="983"/>
      <w:r>
        <w:instrText xml:space="preserve"> LISTNUM "SEQ1" \l 2 </w:instrText>
      </w:r>
      <w:r>
        <w:fldChar w:fldCharType="end"/>
      </w:r>
      <w:r w:rsidR="000D50D7" w:rsidRPr="000D50D7">
        <w:t> </w:t>
      </w:r>
      <w:r>
        <w:t>No</w:t>
      </w:r>
      <w:r w:rsidR="000D50D7" w:rsidRPr="000D50D7">
        <w:t xml:space="preserve"> </w:t>
      </w:r>
      <w:r>
        <w:t>phase</w:t>
      </w:r>
      <w:r w:rsidR="000D50D7" w:rsidRPr="000D50D7">
        <w:t xml:space="preserve"> </w:t>
      </w:r>
      <w:r>
        <w:t>of</w:t>
      </w:r>
      <w:r w:rsidR="000D50D7" w:rsidRPr="000D50D7">
        <w:t xml:space="preserve"> </w:t>
      </w:r>
      <w:r>
        <w:t>the</w:t>
      </w:r>
      <w:r w:rsidR="000D50D7" w:rsidRPr="000D50D7">
        <w:t xml:space="preserve"> </w:t>
      </w:r>
      <w:r>
        <w:t>solar</w:t>
      </w:r>
      <w:r w:rsidR="000D50D7" w:rsidRPr="000D50D7">
        <w:t xml:space="preserve"> </w:t>
      </w:r>
      <w:r>
        <w:t>farm</w:t>
      </w:r>
      <w:r w:rsidR="000D50D7" w:rsidRPr="000D50D7">
        <w:t xml:space="preserve"> </w:t>
      </w:r>
      <w:r>
        <w:t>works</w:t>
      </w:r>
      <w:r w:rsidR="000D50D7" w:rsidRPr="000D50D7">
        <w:t xml:space="preserve"> </w:t>
      </w:r>
      <w:r>
        <w:t>and</w:t>
      </w:r>
      <w:r w:rsidR="000D50D7" w:rsidRPr="000D50D7">
        <w:t xml:space="preserve"> </w:t>
      </w:r>
      <w:r>
        <w:t>the</w:t>
      </w:r>
      <w:r w:rsidR="000D50D7" w:rsidRPr="000D50D7">
        <w:t xml:space="preserve"> </w:t>
      </w:r>
      <w:r>
        <w:t>grid</w:t>
      </w:r>
      <w:r w:rsidR="000D50D7" w:rsidRPr="000D50D7">
        <w:t xml:space="preserve"> </w:t>
      </w:r>
      <w:r>
        <w:t>connection</w:t>
      </w:r>
      <w:r w:rsidR="000D50D7" w:rsidRPr="000D50D7">
        <w:t xml:space="preserve"> </w:t>
      </w:r>
      <w:r>
        <w:t>works</w:t>
      </w:r>
      <w:r w:rsidR="000D50D7" w:rsidRPr="000D50D7">
        <w:t xml:space="preserve"> </w:t>
      </w:r>
      <w:r>
        <w:t>may</w:t>
      </w:r>
      <w:r w:rsidR="000D50D7" w:rsidRPr="000D50D7">
        <w:t xml:space="preserve"> </w:t>
      </w:r>
      <w:r>
        <w:t>commence</w:t>
      </w:r>
      <w:r w:rsidR="000D50D7" w:rsidRPr="000D50D7">
        <w:t xml:space="preserve"> </w:t>
      </w:r>
      <w:r>
        <w:t>until</w:t>
      </w:r>
      <w:r w:rsidR="000D50D7" w:rsidRPr="000D50D7">
        <w:t xml:space="preserve"> </w:t>
      </w:r>
      <w:r>
        <w:t>a</w:t>
      </w:r>
      <w:r w:rsidR="000D50D7" w:rsidRPr="000D50D7">
        <w:t xml:space="preserve"> </w:t>
      </w:r>
      <w:r>
        <w:t>construction</w:t>
      </w:r>
      <w:r w:rsidR="000D50D7" w:rsidRPr="000D50D7">
        <w:t xml:space="preserve"> </w:t>
      </w:r>
      <w:r>
        <w:t>environmental</w:t>
      </w:r>
      <w:r w:rsidR="000D50D7" w:rsidRPr="000D50D7">
        <w:t xml:space="preserve"> </w:t>
      </w:r>
      <w:r>
        <w:t>management</w:t>
      </w:r>
      <w:r w:rsidR="000D50D7" w:rsidRPr="000D50D7">
        <w:t xml:space="preserve"> </w:t>
      </w:r>
      <w:r>
        <w:t>plan</w:t>
      </w:r>
      <w:r w:rsidR="000D50D7" w:rsidRPr="000D50D7">
        <w:t xml:space="preserve"> </w:t>
      </w:r>
      <w:r>
        <w:t>(which</w:t>
      </w:r>
      <w:r w:rsidR="000D50D7" w:rsidRPr="000D50D7">
        <w:t xml:space="preserve"> </w:t>
      </w:r>
      <w:r>
        <w:t>must</w:t>
      </w:r>
      <w:r w:rsidR="000D50D7" w:rsidRPr="000D50D7">
        <w:t xml:space="preserve"> </w:t>
      </w:r>
      <w:r>
        <w:t>be</w:t>
      </w:r>
      <w:r w:rsidR="000D50D7" w:rsidRPr="000D50D7">
        <w:t xml:space="preserve"> </w:t>
      </w:r>
      <w:r>
        <w:t>substantially</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outline</w:t>
      </w:r>
      <w:r w:rsidR="000D50D7" w:rsidRPr="000D50D7">
        <w:t xml:space="preserve"> </w:t>
      </w:r>
      <w:r>
        <w:t>construction</w:t>
      </w:r>
      <w:r w:rsidR="000D50D7" w:rsidRPr="000D50D7">
        <w:t xml:space="preserve"> </w:t>
      </w:r>
      <w:r>
        <w:t>environmental</w:t>
      </w:r>
      <w:r w:rsidR="000D50D7" w:rsidRPr="000D50D7">
        <w:t xml:space="preserve"> </w:t>
      </w:r>
      <w:r>
        <w:t>management</w:t>
      </w:r>
      <w:r w:rsidR="000D50D7" w:rsidRPr="000D50D7">
        <w:t xml:space="preserve"> </w:t>
      </w:r>
      <w:r>
        <w:t>plan)</w:t>
      </w:r>
      <w:r w:rsidR="000D50D7" w:rsidRPr="000D50D7">
        <w:t xml:space="preserve"> </w:t>
      </w:r>
      <w:r>
        <w:t>for</w:t>
      </w:r>
      <w:r w:rsidR="000D50D7" w:rsidRPr="000D50D7">
        <w:t xml:space="preserve"> </w:t>
      </w:r>
      <w:r>
        <w:t>that</w:t>
      </w:r>
      <w:r w:rsidR="000D50D7" w:rsidRPr="000D50D7">
        <w:t xml:space="preserve"> </w:t>
      </w:r>
      <w:r>
        <w:t>phase</w:t>
      </w:r>
      <w:r w:rsidR="000D50D7" w:rsidRPr="000D50D7">
        <w:t xml:space="preserve"> </w:t>
      </w:r>
      <w:r>
        <w:t>has</w:t>
      </w:r>
      <w:r w:rsidR="000D50D7" w:rsidRPr="000D50D7">
        <w:t xml:space="preserve"> </w:t>
      </w:r>
      <w:r w:rsidRPr="00A657EE">
        <w:t>been</w:t>
      </w:r>
      <w:r w:rsidR="000D50D7" w:rsidRPr="000D50D7">
        <w:t xml:space="preserve"> </w:t>
      </w:r>
      <w:r w:rsidRPr="00A657EE">
        <w:t>submitted</w:t>
      </w:r>
      <w:r w:rsidR="000D50D7" w:rsidRPr="000D50D7">
        <w:t xml:space="preserve"> </w:t>
      </w:r>
      <w:r w:rsidRPr="00A657EE">
        <w:t>to</w:t>
      </w:r>
      <w:r w:rsidR="000D50D7" w:rsidRPr="000D50D7">
        <w:t xml:space="preserve"> </w:t>
      </w:r>
      <w:r w:rsidRPr="00A657EE">
        <w:t>and</w:t>
      </w:r>
      <w:r w:rsidR="000D50D7" w:rsidRPr="000D50D7">
        <w:t xml:space="preserve"> </w:t>
      </w:r>
      <w:r w:rsidRPr="00A657EE">
        <w:t>approved</w:t>
      </w:r>
      <w:r w:rsidR="000D50D7" w:rsidRPr="000D50D7">
        <w:t xml:space="preserve"> </w:t>
      </w:r>
      <w:r w:rsidRPr="00A657EE">
        <w:t>by</w:t>
      </w:r>
      <w:r w:rsidR="000D50D7" w:rsidRPr="000D50D7">
        <w:t xml:space="preserve"> </w:t>
      </w:r>
      <w:r w:rsidRPr="00A657EE">
        <w:t>the</w:t>
      </w:r>
      <w:r w:rsidR="000D50D7" w:rsidRPr="000D50D7">
        <w:t xml:space="preserve"> </w:t>
      </w:r>
      <w:r w:rsidRPr="00A657EE">
        <w:t>relevant</w:t>
      </w:r>
      <w:r w:rsidR="000D50D7" w:rsidRPr="000D50D7">
        <w:t xml:space="preserve"> </w:t>
      </w:r>
      <w:r w:rsidRPr="00A657EE">
        <w:t>planning</w:t>
      </w:r>
      <w:r w:rsidR="000D50D7" w:rsidRPr="000D50D7">
        <w:t xml:space="preserve"> </w:t>
      </w:r>
      <w:r w:rsidRPr="00A657EE">
        <w:t>authority</w:t>
      </w:r>
      <w:r w:rsidR="000D50D7" w:rsidRPr="000D50D7">
        <w:t xml:space="preserve"> </w:t>
      </w:r>
      <w:r w:rsidRPr="00A657EE">
        <w:t>or,</w:t>
      </w:r>
      <w:r w:rsidR="000D50D7" w:rsidRPr="000D50D7">
        <w:t xml:space="preserve"> </w:t>
      </w:r>
      <w:r w:rsidRPr="00A657EE">
        <w:t>where</w:t>
      </w:r>
      <w:r w:rsidR="000D50D7" w:rsidRPr="000D50D7">
        <w:t xml:space="preserve"> </w:t>
      </w:r>
      <w:r w:rsidRPr="00A657EE">
        <w:t>the</w:t>
      </w:r>
      <w:r w:rsidR="000D50D7" w:rsidRPr="000D50D7">
        <w:t xml:space="preserve"> </w:t>
      </w:r>
      <w:r w:rsidRPr="00A657EE">
        <w:t>phase</w:t>
      </w:r>
      <w:r w:rsidR="000D50D7" w:rsidRPr="000D50D7">
        <w:t xml:space="preserve"> </w:t>
      </w:r>
      <w:r w:rsidRPr="00A657EE">
        <w:t>falls</w:t>
      </w:r>
      <w:r w:rsidR="000D50D7" w:rsidRPr="000D50D7">
        <w:t xml:space="preserve"> </w:t>
      </w:r>
      <w:r w:rsidRPr="00A657EE">
        <w:t>within</w:t>
      </w:r>
      <w:r w:rsidR="000D50D7" w:rsidRPr="000D50D7">
        <w:t xml:space="preserve"> </w:t>
      </w:r>
      <w:r w:rsidRPr="00A657EE">
        <w:t>the</w:t>
      </w:r>
      <w:r w:rsidR="000D50D7" w:rsidRPr="000D50D7">
        <w:t xml:space="preserve"> </w:t>
      </w:r>
      <w:r w:rsidRPr="00A657EE">
        <w:t>administrative</w:t>
      </w:r>
      <w:r w:rsidR="000D50D7" w:rsidRPr="000D50D7">
        <w:t xml:space="preserve"> </w:t>
      </w:r>
      <w:r w:rsidRPr="00A657EE">
        <w:t>areas</w:t>
      </w:r>
      <w:r w:rsidR="000D50D7" w:rsidRPr="000D50D7">
        <w:t xml:space="preserve"> </w:t>
      </w:r>
      <w:r w:rsidRPr="00A657EE">
        <w:t>of</w:t>
      </w:r>
      <w:r w:rsidR="000D50D7" w:rsidRPr="000D50D7">
        <w:t xml:space="preserve"> </w:t>
      </w:r>
      <w:r w:rsidRPr="00A657EE">
        <w:t>both</w:t>
      </w:r>
      <w:r w:rsidR="000D50D7" w:rsidRPr="000D50D7">
        <w:t xml:space="preserve"> </w:t>
      </w:r>
      <w:r w:rsidRPr="00A657EE">
        <w:t>the</w:t>
      </w:r>
      <w:r w:rsidR="000D50D7" w:rsidRPr="000D50D7">
        <w:t xml:space="preserve"> </w:t>
      </w:r>
      <w:r>
        <w:t>Braintree</w:t>
      </w:r>
      <w:r w:rsidR="000D50D7" w:rsidRPr="000D50D7">
        <w:t xml:space="preserve"> </w:t>
      </w:r>
      <w:r>
        <w:t>District</w:t>
      </w:r>
      <w:r w:rsidR="000D50D7" w:rsidRPr="000D50D7">
        <w:t xml:space="preserve"> </w:t>
      </w:r>
      <w:r>
        <w:t>Council</w:t>
      </w:r>
      <w:r w:rsidR="000D50D7" w:rsidRPr="000D50D7">
        <w:t xml:space="preserve"> </w:t>
      </w:r>
      <w:r>
        <w:t>and</w:t>
      </w:r>
      <w:r w:rsidR="000D50D7" w:rsidRPr="000D50D7">
        <w:t xml:space="preserve"> </w:t>
      </w:r>
      <w:r w:rsidRPr="00A657EE">
        <w:t>Chelmsford</w:t>
      </w:r>
      <w:r w:rsidR="000D50D7" w:rsidRPr="000D50D7">
        <w:t xml:space="preserve"> </w:t>
      </w:r>
      <w:r w:rsidRPr="00A657EE">
        <w:t>City</w:t>
      </w:r>
      <w:r w:rsidR="000D50D7" w:rsidRPr="000D50D7">
        <w:t xml:space="preserve"> </w:t>
      </w:r>
      <w:r w:rsidRPr="00A657EE">
        <w:t>Council,</w:t>
      </w:r>
      <w:r w:rsidR="000D50D7" w:rsidRPr="000D50D7">
        <w:t xml:space="preserve"> </w:t>
      </w:r>
      <w:r w:rsidRPr="00A657EE">
        <w:t>both</w:t>
      </w:r>
      <w:r w:rsidR="000D50D7" w:rsidRPr="000D50D7">
        <w:t xml:space="preserve"> </w:t>
      </w:r>
      <w:r w:rsidRPr="00A657EE">
        <w:t>relevant</w:t>
      </w:r>
      <w:r w:rsidR="000D50D7" w:rsidRPr="000D50D7">
        <w:t xml:space="preserve"> </w:t>
      </w:r>
      <w:r w:rsidRPr="00A657EE">
        <w:t>planning</w:t>
      </w:r>
      <w:r w:rsidR="000D50D7" w:rsidRPr="000D50D7">
        <w:t xml:space="preserve"> </w:t>
      </w:r>
      <w:r w:rsidRPr="00A657EE">
        <w:lastRenderedPageBreak/>
        <w:t>authorities,</w:t>
      </w:r>
      <w:r w:rsidR="000D50D7" w:rsidRPr="000D50D7">
        <w:t xml:space="preserve"> </w:t>
      </w:r>
      <w:r w:rsidRPr="00A657EE">
        <w:t>such</w:t>
      </w:r>
      <w:r w:rsidR="000D50D7" w:rsidRPr="000D50D7">
        <w:t xml:space="preserve"> </w:t>
      </w:r>
      <w:r w:rsidRPr="00A657EE">
        <w:t>approval</w:t>
      </w:r>
      <w:r w:rsidR="000D50D7" w:rsidRPr="000D50D7">
        <w:t xml:space="preserve"> </w:t>
      </w:r>
      <w:r w:rsidRPr="00A657EE">
        <w:t>to</w:t>
      </w:r>
      <w:r w:rsidR="000D50D7" w:rsidRPr="000D50D7">
        <w:t xml:space="preserve"> </w:t>
      </w:r>
      <w:r w:rsidRPr="00A657EE">
        <w:t>be</w:t>
      </w:r>
      <w:r w:rsidR="000D50D7" w:rsidRPr="000D50D7">
        <w:t xml:space="preserve"> </w:t>
      </w:r>
      <w:r w:rsidRPr="00A657EE">
        <w:t>in</w:t>
      </w:r>
      <w:r w:rsidR="000D50D7" w:rsidRPr="000D50D7">
        <w:t xml:space="preserve"> </w:t>
      </w:r>
      <w:r w:rsidRPr="00A657EE">
        <w:t>consultation</w:t>
      </w:r>
      <w:r w:rsidR="000D50D7" w:rsidRPr="000D50D7">
        <w:t xml:space="preserve"> </w:t>
      </w:r>
      <w:r w:rsidRPr="00A657EE">
        <w:t>with</w:t>
      </w:r>
      <w:r w:rsidR="000D50D7" w:rsidRPr="000D50D7">
        <w:t xml:space="preserve"> </w:t>
      </w:r>
      <w:r w:rsidRPr="00A657EE">
        <w:t>the</w:t>
      </w:r>
      <w:r w:rsidR="000D50D7" w:rsidRPr="000D50D7">
        <w:t xml:space="preserve"> </w:t>
      </w:r>
      <w:r w:rsidRPr="00A657EE">
        <w:t>relevant</w:t>
      </w:r>
      <w:r w:rsidR="000D50D7" w:rsidRPr="000D50D7">
        <w:t xml:space="preserve"> </w:t>
      </w:r>
      <w:r w:rsidRPr="00A657EE">
        <w:t>highway</w:t>
      </w:r>
      <w:r w:rsidR="000D50D7" w:rsidRPr="000D50D7">
        <w:t xml:space="preserve"> </w:t>
      </w:r>
      <w:r w:rsidRPr="00A657EE">
        <w:t>authority</w:t>
      </w:r>
      <w:r w:rsidR="000D50D7" w:rsidRPr="000D50D7">
        <w:t xml:space="preserve"> </w:t>
      </w:r>
      <w:r w:rsidRPr="00A657EE">
        <w:t>and</w:t>
      </w:r>
      <w:r w:rsidR="000D50D7" w:rsidRPr="000D50D7">
        <w:t xml:space="preserve"> </w:t>
      </w:r>
      <w:r w:rsidRPr="00A657EE">
        <w:t>the</w:t>
      </w:r>
      <w:r w:rsidR="000D50D7" w:rsidRPr="000D50D7">
        <w:t xml:space="preserve"> </w:t>
      </w:r>
      <w:r w:rsidRPr="00A657EE">
        <w:t>Environment</w:t>
      </w:r>
      <w:r w:rsidR="000D50D7" w:rsidRPr="000D50D7">
        <w:t xml:space="preserve"> </w:t>
      </w:r>
      <w:r w:rsidRPr="00A657EE">
        <w:t>Agency.</w:t>
      </w:r>
    </w:p>
    <w:p w14:paraId="44EB059E" w14:textId="77777777" w:rsidR="00283174" w:rsidRDefault="00283174" w:rsidP="00283174">
      <w:pPr>
        <w:pStyle w:val="N2"/>
      </w:pPr>
      <w:r>
        <w:t>All</w:t>
      </w:r>
      <w:r w:rsidR="000D50D7" w:rsidRPr="000D50D7">
        <w:t xml:space="preserve"> </w:t>
      </w:r>
      <w:r>
        <w:t>construction</w:t>
      </w:r>
      <w:r w:rsidR="000D50D7" w:rsidRPr="000D50D7">
        <w:t xml:space="preserve"> </w:t>
      </w:r>
      <w:r>
        <w:t>works</w:t>
      </w:r>
      <w:r w:rsidR="000D50D7" w:rsidRPr="000D50D7">
        <w:t xml:space="preserve"> </w:t>
      </w:r>
      <w:r>
        <w:t>associated</w:t>
      </w:r>
      <w:r w:rsidR="000D50D7" w:rsidRPr="000D50D7">
        <w:t xml:space="preserve"> </w:t>
      </w:r>
      <w:r>
        <w:t>with</w:t>
      </w:r>
      <w:r w:rsidR="000D50D7" w:rsidRPr="000D50D7">
        <w:t xml:space="preserve"> </w:t>
      </w:r>
      <w:r>
        <w:t>the</w:t>
      </w:r>
      <w:r w:rsidR="000D50D7" w:rsidRPr="000D50D7">
        <w:t xml:space="preserve"> </w:t>
      </w:r>
      <w:r>
        <w:t>solar</w:t>
      </w:r>
      <w:r w:rsidR="000D50D7" w:rsidRPr="000D50D7">
        <w:t xml:space="preserve"> </w:t>
      </w:r>
      <w:r>
        <w:t>farm</w:t>
      </w:r>
      <w:r w:rsidR="000D50D7" w:rsidRPr="000D50D7">
        <w:t xml:space="preserve"> </w:t>
      </w:r>
      <w:r>
        <w:t>works</w:t>
      </w:r>
      <w:r w:rsidR="000D50D7" w:rsidRPr="000D50D7">
        <w:t xml:space="preserve"> </w:t>
      </w:r>
      <w:r>
        <w:t>and</w:t>
      </w:r>
      <w:r w:rsidR="000D50D7" w:rsidRPr="000D50D7">
        <w:t xml:space="preserve"> </w:t>
      </w:r>
      <w:r>
        <w:t>the</w:t>
      </w:r>
      <w:r w:rsidR="000D50D7" w:rsidRPr="000D50D7">
        <w:t xml:space="preserve"> </w:t>
      </w:r>
      <w:r>
        <w:t>grid</w:t>
      </w:r>
      <w:r w:rsidR="000D50D7" w:rsidRPr="000D50D7">
        <w:t xml:space="preserve"> </w:t>
      </w:r>
      <w:r>
        <w:t>connection</w:t>
      </w:r>
      <w:r w:rsidR="000D50D7" w:rsidRPr="000D50D7">
        <w:t xml:space="preserve"> </w:t>
      </w:r>
      <w:r>
        <w:t>works</w:t>
      </w:r>
      <w:r w:rsidR="000D50D7" w:rsidRPr="000D50D7">
        <w:t xml:space="preserve"> </w:t>
      </w:r>
      <w:r>
        <w:t>must</w:t>
      </w:r>
      <w:r w:rsidR="000D50D7" w:rsidRPr="000D50D7">
        <w:t xml:space="preserve"> </w:t>
      </w:r>
      <w:r>
        <w:t>be</w:t>
      </w:r>
      <w:r w:rsidR="000D50D7" w:rsidRPr="000D50D7">
        <w:t xml:space="preserve"> </w:t>
      </w:r>
      <w:r>
        <w:t>carried</w:t>
      </w:r>
      <w:r w:rsidR="000D50D7" w:rsidRPr="000D50D7">
        <w:t xml:space="preserve"> </w:t>
      </w:r>
      <w:r>
        <w:t>out</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approved</w:t>
      </w:r>
      <w:r w:rsidR="000D50D7" w:rsidRPr="000D50D7">
        <w:t xml:space="preserve"> </w:t>
      </w:r>
      <w:r>
        <w:t>construction</w:t>
      </w:r>
      <w:r w:rsidR="000D50D7" w:rsidRPr="000D50D7">
        <w:t xml:space="preserve"> </w:t>
      </w:r>
      <w:r>
        <w:t>environmental</w:t>
      </w:r>
      <w:r w:rsidR="000D50D7" w:rsidRPr="000D50D7">
        <w:t xml:space="preserve"> </w:t>
      </w:r>
      <w:r>
        <w:t>management</w:t>
      </w:r>
      <w:r w:rsidR="000D50D7" w:rsidRPr="000D50D7">
        <w:t xml:space="preserve"> </w:t>
      </w:r>
      <w:r>
        <w:t>plan.</w:t>
      </w:r>
    </w:p>
    <w:p w14:paraId="0743491B" w14:textId="77777777" w:rsidR="00D223AC" w:rsidRDefault="00D223AC" w:rsidP="00283174">
      <w:pPr>
        <w:pStyle w:val="N2"/>
      </w:pP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sub-paragraph</w:t>
      </w:r>
      <w:r w:rsidR="000D50D7" w:rsidRPr="000D50D7">
        <w:t xml:space="preserve"> </w:t>
      </w:r>
      <w:r>
        <w:fldChar w:fldCharType="begin"/>
      </w:r>
      <w:r>
        <w:instrText xml:space="preserve"> REF _Ref111454183 \r \h </w:instrText>
      </w:r>
      <w:r>
        <w:fldChar w:fldCharType="separate"/>
      </w:r>
      <w:r w:rsidR="000D50D7">
        <w:t>(1)</w:t>
      </w:r>
      <w:r>
        <w:fldChar w:fldCharType="end"/>
      </w:r>
      <w:r>
        <w:t>,</w:t>
      </w:r>
      <w:r w:rsidR="000D50D7" w:rsidRPr="000D50D7">
        <w:t xml:space="preserve"> </w:t>
      </w:r>
      <w:r>
        <w:t>“commence”</w:t>
      </w:r>
      <w:r w:rsidR="000D50D7" w:rsidRPr="000D50D7">
        <w:t xml:space="preserve"> </w:t>
      </w:r>
      <w:r>
        <w:t>includes</w:t>
      </w:r>
      <w:r w:rsidR="000D50D7" w:rsidRPr="000D50D7">
        <w:t xml:space="preserve"> </w:t>
      </w:r>
      <w:r>
        <w:t>remedial</w:t>
      </w:r>
      <w:r w:rsidR="000D50D7" w:rsidRPr="000D50D7">
        <w:t xml:space="preserve"> </w:t>
      </w:r>
      <w:r>
        <w:t>works</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any</w:t>
      </w:r>
      <w:r w:rsidR="000D50D7" w:rsidRPr="000D50D7">
        <w:t xml:space="preserve"> </w:t>
      </w:r>
      <w:r>
        <w:t>contamination</w:t>
      </w:r>
      <w:r w:rsidR="000D50D7" w:rsidRPr="000D50D7">
        <w:t xml:space="preserve"> </w:t>
      </w:r>
      <w:r>
        <w:t>or</w:t>
      </w:r>
      <w:r w:rsidR="000D50D7" w:rsidRPr="000D50D7">
        <w:t xml:space="preserve"> </w:t>
      </w:r>
      <w:r>
        <w:t>other</w:t>
      </w:r>
      <w:r w:rsidR="000D50D7" w:rsidRPr="000D50D7">
        <w:t xml:space="preserve"> </w:t>
      </w:r>
      <w:r>
        <w:t>adverse</w:t>
      </w:r>
      <w:r w:rsidR="000D50D7" w:rsidRPr="000D50D7">
        <w:t xml:space="preserve"> </w:t>
      </w:r>
      <w:r>
        <w:t>ground</w:t>
      </w:r>
      <w:r w:rsidR="000D50D7" w:rsidRPr="000D50D7">
        <w:t xml:space="preserve"> </w:t>
      </w:r>
      <w:r>
        <w:t>conditions</w:t>
      </w:r>
      <w:r w:rsidR="000D50D7" w:rsidRPr="000D50D7">
        <w:t xml:space="preserve"> </w:t>
      </w:r>
      <w:r>
        <w:t>and</w:t>
      </w:r>
      <w:r w:rsidR="000D50D7" w:rsidRPr="000D50D7">
        <w:t xml:space="preserve"> </w:t>
      </w:r>
      <w:r>
        <w:t>site</w:t>
      </w:r>
      <w:r w:rsidR="000D50D7" w:rsidRPr="000D50D7">
        <w:t xml:space="preserve"> </w:t>
      </w:r>
      <w:r>
        <w:t>clearance</w:t>
      </w:r>
      <w:r w:rsidR="000D50D7" w:rsidRPr="000D50D7">
        <w:t xml:space="preserve"> </w:t>
      </w:r>
      <w:r>
        <w:t>involving</w:t>
      </w:r>
      <w:r w:rsidR="000D50D7" w:rsidRPr="000D50D7">
        <w:t xml:space="preserve"> </w:t>
      </w:r>
      <w:r>
        <w:t>vegetation</w:t>
      </w:r>
      <w:r w:rsidR="000D50D7" w:rsidRPr="000D50D7">
        <w:t xml:space="preserve"> </w:t>
      </w:r>
      <w:r>
        <w:t>removal.</w:t>
      </w:r>
    </w:p>
    <w:p w14:paraId="3B5847F5" w14:textId="77777777" w:rsidR="00283174" w:rsidRDefault="00283174" w:rsidP="00283174">
      <w:pPr>
        <w:pStyle w:val="H1"/>
      </w:pPr>
      <w:r>
        <w:t>Operational</w:t>
      </w:r>
      <w:r w:rsidR="000D50D7" w:rsidRPr="000D50D7">
        <w:t xml:space="preserve"> </w:t>
      </w:r>
      <w:r>
        <w:t>environmental</w:t>
      </w:r>
      <w:r w:rsidR="000D50D7" w:rsidRPr="000D50D7">
        <w:t xml:space="preserve"> </w:t>
      </w:r>
      <w:r>
        <w:t>management</w:t>
      </w:r>
      <w:r w:rsidR="000D50D7" w:rsidRPr="000D50D7">
        <w:t xml:space="preserve"> </w:t>
      </w:r>
      <w:r>
        <w:t>plan</w:t>
      </w:r>
    </w:p>
    <w:p w14:paraId="44CD4FDB" w14:textId="77777777" w:rsidR="00283174" w:rsidRDefault="00283174" w:rsidP="00283174">
      <w:pPr>
        <w:pStyle w:val="N1"/>
      </w:pPr>
      <w:r>
        <w:t>—</w:t>
      </w:r>
      <w:r>
        <w:fldChar w:fldCharType="begin"/>
      </w:r>
      <w:bookmarkStart w:id="984" w:name="_Ref111454176"/>
      <w:bookmarkEnd w:id="984"/>
      <w:r>
        <w:instrText xml:space="preserve"> LISTNUM "SEQ1" \l 2 </w:instrText>
      </w:r>
      <w:r>
        <w:fldChar w:fldCharType="end"/>
      </w:r>
      <w:r w:rsidR="000D50D7" w:rsidRPr="000D50D7">
        <w:t> </w:t>
      </w:r>
      <w:r w:rsidRPr="00A657EE">
        <w:t>Prior</w:t>
      </w:r>
      <w:r w:rsidR="000D50D7" w:rsidRPr="000D50D7">
        <w:t xml:space="preserve"> </w:t>
      </w:r>
      <w:r w:rsidRPr="00A657EE">
        <w:t>to</w:t>
      </w:r>
      <w:r w:rsidR="000D50D7" w:rsidRPr="000D50D7">
        <w:t xml:space="preserve"> </w:t>
      </w:r>
      <w:r w:rsidRPr="00A657EE">
        <w:t>the</w:t>
      </w:r>
      <w:r w:rsidR="000D50D7" w:rsidRPr="000D50D7">
        <w:t xml:space="preserve"> </w:t>
      </w:r>
      <w:r w:rsidRPr="00A657EE">
        <w:t>date</w:t>
      </w:r>
      <w:r w:rsidR="000D50D7" w:rsidRPr="000D50D7">
        <w:t xml:space="preserve"> </w:t>
      </w:r>
      <w:r w:rsidRPr="00A657EE">
        <w:t>of</w:t>
      </w:r>
      <w:r w:rsidR="000D50D7" w:rsidRPr="000D50D7">
        <w:t xml:space="preserve"> </w:t>
      </w:r>
      <w:r w:rsidRPr="00A657EE">
        <w:t>final</w:t>
      </w:r>
      <w:r w:rsidR="000D50D7" w:rsidRPr="000D50D7">
        <w:t xml:space="preserve"> </w:t>
      </w:r>
      <w:r w:rsidRPr="00A657EE">
        <w:t>commissioning</w:t>
      </w:r>
      <w:r w:rsidR="000D50D7" w:rsidRPr="000D50D7">
        <w:t xml:space="preserve"> </w:t>
      </w:r>
      <w:r w:rsidRPr="00A657EE">
        <w:t>for</w:t>
      </w:r>
      <w:r w:rsidR="000D50D7" w:rsidRPr="000D50D7">
        <w:t xml:space="preserve"> </w:t>
      </w:r>
      <w:r w:rsidRPr="00A657EE">
        <w:t>any</w:t>
      </w:r>
      <w:r w:rsidR="000D50D7" w:rsidRPr="000D50D7">
        <w:t xml:space="preserve"> </w:t>
      </w:r>
      <w:r w:rsidRPr="00A657EE">
        <w:t>phase</w:t>
      </w:r>
      <w:r w:rsidR="000D50D7" w:rsidRPr="000D50D7">
        <w:t xml:space="preserve"> </w:t>
      </w:r>
      <w:r w:rsidRPr="00A657EE">
        <w:t>of</w:t>
      </w:r>
      <w:r w:rsidR="000D50D7" w:rsidRPr="000D50D7">
        <w:t xml:space="preserve"> </w:t>
      </w:r>
      <w:r w:rsidRPr="00A657EE">
        <w:t>the</w:t>
      </w:r>
      <w:r w:rsidR="000D50D7" w:rsidRPr="000D50D7">
        <w:t xml:space="preserve"> </w:t>
      </w:r>
      <w:r w:rsidRPr="00A657EE">
        <w:t>solar</w:t>
      </w:r>
      <w:r w:rsidR="000D50D7" w:rsidRPr="000D50D7">
        <w:t xml:space="preserve"> </w:t>
      </w:r>
      <w:r w:rsidRPr="00A657EE">
        <w:t>farm</w:t>
      </w:r>
      <w:r w:rsidR="000D50D7" w:rsidRPr="000D50D7">
        <w:t xml:space="preserve"> </w:t>
      </w:r>
      <w:r w:rsidRPr="00A657EE">
        <w:t>works</w:t>
      </w:r>
      <w:r w:rsidR="000D50D7" w:rsidRPr="000D50D7">
        <w:t xml:space="preserve"> </w:t>
      </w:r>
      <w:r w:rsidRPr="00A657EE">
        <w:t>and</w:t>
      </w:r>
      <w:r w:rsidR="000D50D7" w:rsidRPr="000D50D7">
        <w:t xml:space="preserve"> </w:t>
      </w:r>
      <w:r w:rsidRPr="00A657EE">
        <w:t>grid</w:t>
      </w:r>
      <w:r w:rsidR="000D50D7" w:rsidRPr="000D50D7">
        <w:t xml:space="preserve"> </w:t>
      </w:r>
      <w:r w:rsidRPr="00A657EE">
        <w:t>connection</w:t>
      </w:r>
      <w:r w:rsidR="000D50D7" w:rsidRPr="000D50D7">
        <w:t xml:space="preserve"> </w:t>
      </w:r>
      <w:r w:rsidRPr="00A657EE">
        <w:t>works,</w:t>
      </w:r>
      <w:r w:rsidR="000D50D7" w:rsidRPr="000D50D7">
        <w:t xml:space="preserve"> </w:t>
      </w:r>
      <w:r w:rsidRPr="00A657EE">
        <w:t>an</w:t>
      </w:r>
      <w:r w:rsidR="000D50D7" w:rsidRPr="000D50D7">
        <w:t xml:space="preserve"> </w:t>
      </w:r>
      <w:r w:rsidRPr="00A657EE">
        <w:t>operational</w:t>
      </w:r>
      <w:r w:rsidR="000D50D7" w:rsidRPr="000D50D7">
        <w:t xml:space="preserve"> </w:t>
      </w:r>
      <w:r w:rsidRPr="00A657EE">
        <w:t>environmental</w:t>
      </w:r>
      <w:r w:rsidR="000D50D7" w:rsidRPr="000D50D7">
        <w:t xml:space="preserve"> </w:t>
      </w:r>
      <w:r w:rsidRPr="00A657EE">
        <w:t>management</w:t>
      </w:r>
      <w:r w:rsidR="000D50D7" w:rsidRPr="000D50D7">
        <w:t xml:space="preserve"> </w:t>
      </w:r>
      <w:r w:rsidRPr="00A657EE">
        <w:t>plan</w:t>
      </w:r>
      <w:r w:rsidR="000D50D7" w:rsidRPr="000D50D7">
        <w:t xml:space="preserve"> </w:t>
      </w:r>
      <w:r w:rsidRPr="00A657EE">
        <w:t>(which</w:t>
      </w:r>
      <w:r w:rsidR="000D50D7" w:rsidRPr="000D50D7">
        <w:t xml:space="preserve"> </w:t>
      </w:r>
      <w:r w:rsidRPr="00A657EE">
        <w:t>must</w:t>
      </w:r>
      <w:r w:rsidR="000D50D7" w:rsidRPr="000D50D7">
        <w:t xml:space="preserve"> </w:t>
      </w:r>
      <w:r w:rsidRPr="00A657EE">
        <w:t>be</w:t>
      </w:r>
      <w:r w:rsidR="000D50D7" w:rsidRPr="000D50D7">
        <w:t xml:space="preserve"> </w:t>
      </w:r>
      <w:r w:rsidRPr="00A657EE">
        <w:t>substantially</w:t>
      </w:r>
      <w:r w:rsidR="000D50D7" w:rsidRPr="000D50D7">
        <w:t xml:space="preserve"> </w:t>
      </w:r>
      <w:r w:rsidRPr="00A657EE">
        <w:t>in</w:t>
      </w:r>
      <w:r w:rsidR="000D50D7" w:rsidRPr="000D50D7">
        <w:t xml:space="preserve"> </w:t>
      </w:r>
      <w:r w:rsidRPr="00A657EE">
        <w:t>accordance</w:t>
      </w:r>
      <w:r w:rsidR="000D50D7" w:rsidRPr="000D50D7">
        <w:t xml:space="preserve"> </w:t>
      </w:r>
      <w:r w:rsidRPr="00A657EE">
        <w:t>with</w:t>
      </w:r>
      <w:r w:rsidR="000D50D7" w:rsidRPr="000D50D7">
        <w:t xml:space="preserve"> </w:t>
      </w:r>
      <w:r w:rsidRPr="00A657EE">
        <w:t>the</w:t>
      </w:r>
      <w:r w:rsidR="000D50D7" w:rsidRPr="000D50D7">
        <w:t xml:space="preserve"> </w:t>
      </w:r>
      <w:r w:rsidRPr="00A657EE">
        <w:t>outline</w:t>
      </w:r>
      <w:r w:rsidR="000D50D7" w:rsidRPr="000D50D7">
        <w:t xml:space="preserve"> </w:t>
      </w:r>
      <w:r w:rsidRPr="00A657EE">
        <w:t>operational</w:t>
      </w:r>
      <w:r w:rsidR="000D50D7" w:rsidRPr="000D50D7">
        <w:t xml:space="preserve"> </w:t>
      </w:r>
      <w:r w:rsidRPr="00A657EE">
        <w:t>environmental</w:t>
      </w:r>
      <w:r w:rsidR="000D50D7" w:rsidRPr="000D50D7">
        <w:t xml:space="preserve"> </w:t>
      </w:r>
      <w:r w:rsidRPr="00A657EE">
        <w:t>management</w:t>
      </w:r>
      <w:r w:rsidR="000D50D7" w:rsidRPr="000D50D7">
        <w:t xml:space="preserve"> </w:t>
      </w:r>
      <w:r w:rsidRPr="00A657EE">
        <w:t>plan)</w:t>
      </w:r>
      <w:r w:rsidR="000D50D7" w:rsidRPr="000D50D7">
        <w:t xml:space="preserve"> </w:t>
      </w:r>
      <w:r w:rsidRPr="00A657EE">
        <w:t>for</w:t>
      </w:r>
      <w:r w:rsidR="000D50D7" w:rsidRPr="000D50D7">
        <w:t xml:space="preserve"> </w:t>
      </w:r>
      <w:r w:rsidRPr="00A657EE">
        <w:t>that</w:t>
      </w:r>
      <w:r w:rsidR="000D50D7" w:rsidRPr="000D50D7">
        <w:t xml:space="preserve"> </w:t>
      </w:r>
      <w:r w:rsidRPr="00A657EE">
        <w:t>phase</w:t>
      </w:r>
      <w:r w:rsidR="000D50D7" w:rsidRPr="000D50D7">
        <w:t xml:space="preserve"> </w:t>
      </w:r>
      <w:r w:rsidRPr="00A657EE">
        <w:t>must</w:t>
      </w:r>
      <w:r w:rsidR="000D50D7" w:rsidRPr="000D50D7">
        <w:t xml:space="preserve"> </w:t>
      </w:r>
      <w:r w:rsidRPr="00A657EE">
        <w:t>be</w:t>
      </w:r>
      <w:r w:rsidR="000D50D7" w:rsidRPr="000D50D7">
        <w:t xml:space="preserve"> </w:t>
      </w:r>
      <w:r w:rsidRPr="00A657EE">
        <w:t>submitted</w:t>
      </w:r>
      <w:r w:rsidR="000D50D7" w:rsidRPr="000D50D7">
        <w:t xml:space="preserve"> </w:t>
      </w:r>
      <w:r w:rsidRPr="00A657EE">
        <w:t>to</w:t>
      </w:r>
      <w:r w:rsidR="000D50D7" w:rsidRPr="000D50D7">
        <w:t xml:space="preserve"> </w:t>
      </w:r>
      <w:r w:rsidRPr="00A657EE">
        <w:t>and</w:t>
      </w:r>
      <w:r w:rsidR="000D50D7" w:rsidRPr="000D50D7">
        <w:t xml:space="preserve"> </w:t>
      </w:r>
      <w:r w:rsidRPr="00A657EE">
        <w:t>approved</w:t>
      </w:r>
      <w:r w:rsidR="000D50D7" w:rsidRPr="000D50D7">
        <w:t xml:space="preserve"> </w:t>
      </w:r>
      <w:r w:rsidRPr="00A657EE">
        <w:t>by</w:t>
      </w:r>
      <w:r w:rsidR="000D50D7" w:rsidRPr="000D50D7">
        <w:t xml:space="preserve"> </w:t>
      </w:r>
      <w:r w:rsidRPr="00A657EE">
        <w:t>the</w:t>
      </w:r>
      <w:r w:rsidR="000D50D7" w:rsidRPr="000D50D7">
        <w:t xml:space="preserve"> </w:t>
      </w:r>
      <w:r w:rsidRPr="00A657EE">
        <w:t>relevant</w:t>
      </w:r>
      <w:r w:rsidR="000D50D7" w:rsidRPr="000D50D7">
        <w:t xml:space="preserve"> </w:t>
      </w:r>
      <w:r w:rsidRPr="00A657EE">
        <w:t>planning</w:t>
      </w:r>
      <w:r w:rsidR="000D50D7" w:rsidRPr="000D50D7">
        <w:t xml:space="preserve"> </w:t>
      </w:r>
      <w:r w:rsidRPr="00A657EE">
        <w:t>authority</w:t>
      </w:r>
      <w:r w:rsidR="000D50D7" w:rsidRPr="000D50D7">
        <w:t xml:space="preserve"> </w:t>
      </w:r>
      <w:r w:rsidRPr="00A657EE">
        <w:t>for</w:t>
      </w:r>
      <w:r w:rsidR="000D50D7" w:rsidRPr="000D50D7">
        <w:t xml:space="preserve"> </w:t>
      </w:r>
      <w:r w:rsidRPr="00A657EE">
        <w:t>that</w:t>
      </w:r>
      <w:r w:rsidR="000D50D7" w:rsidRPr="000D50D7">
        <w:t xml:space="preserve"> </w:t>
      </w:r>
      <w:r w:rsidRPr="00A657EE">
        <w:t>phase</w:t>
      </w:r>
      <w:r w:rsidR="000D50D7" w:rsidRPr="000D50D7">
        <w:t xml:space="preserve"> </w:t>
      </w:r>
      <w:r w:rsidRPr="00A657EE">
        <w:t>or,</w:t>
      </w:r>
      <w:r w:rsidR="000D50D7" w:rsidRPr="000D50D7">
        <w:t xml:space="preserve"> </w:t>
      </w:r>
      <w:r w:rsidRPr="00A657EE">
        <w:t>where</w:t>
      </w:r>
      <w:r w:rsidR="000D50D7" w:rsidRPr="000D50D7">
        <w:t xml:space="preserve"> </w:t>
      </w:r>
      <w:r w:rsidRPr="00A657EE">
        <w:t>the</w:t>
      </w:r>
      <w:r w:rsidR="000D50D7" w:rsidRPr="000D50D7">
        <w:t xml:space="preserve"> </w:t>
      </w:r>
      <w:r w:rsidRPr="00A657EE">
        <w:t>phase</w:t>
      </w:r>
      <w:r w:rsidR="000D50D7" w:rsidRPr="000D50D7">
        <w:t xml:space="preserve"> </w:t>
      </w:r>
      <w:r w:rsidRPr="00A657EE">
        <w:t>falls</w:t>
      </w:r>
      <w:r w:rsidR="000D50D7" w:rsidRPr="000D50D7">
        <w:t xml:space="preserve"> </w:t>
      </w:r>
      <w:r w:rsidRPr="00A657EE">
        <w:t>within</w:t>
      </w:r>
      <w:r w:rsidR="000D50D7" w:rsidRPr="000D50D7">
        <w:t xml:space="preserve"> </w:t>
      </w:r>
      <w:r w:rsidRPr="00A657EE">
        <w:t>the</w:t>
      </w:r>
      <w:r w:rsidR="000D50D7" w:rsidRPr="000D50D7">
        <w:t xml:space="preserve"> </w:t>
      </w:r>
      <w:r w:rsidRPr="00A657EE">
        <w:t>administrative</w:t>
      </w:r>
      <w:r w:rsidR="000D50D7" w:rsidRPr="000D50D7">
        <w:t xml:space="preserve"> </w:t>
      </w:r>
      <w:r w:rsidRPr="00A657EE">
        <w:t>areas</w:t>
      </w:r>
      <w:r w:rsidR="000D50D7" w:rsidRPr="000D50D7">
        <w:t xml:space="preserve"> </w:t>
      </w:r>
      <w:r w:rsidRPr="00A657EE">
        <w:t>of</w:t>
      </w:r>
      <w:r w:rsidR="000D50D7" w:rsidRPr="000D50D7">
        <w:t xml:space="preserve"> </w:t>
      </w:r>
      <w:r w:rsidRPr="00A657EE">
        <w:t>both</w:t>
      </w:r>
      <w:r w:rsidR="000D50D7" w:rsidRPr="000D50D7">
        <w:t xml:space="preserve"> </w:t>
      </w:r>
      <w:r w:rsidRPr="00A657EE">
        <w:t>the</w:t>
      </w:r>
      <w:r w:rsidR="000D50D7" w:rsidRPr="000D50D7">
        <w:t xml:space="preserve"> </w:t>
      </w:r>
      <w:r>
        <w:t>Braintree</w:t>
      </w:r>
      <w:r w:rsidR="000D50D7" w:rsidRPr="000D50D7">
        <w:t xml:space="preserve"> </w:t>
      </w:r>
      <w:r>
        <w:t>District</w:t>
      </w:r>
      <w:r w:rsidR="000D50D7" w:rsidRPr="000D50D7">
        <w:t xml:space="preserve"> </w:t>
      </w:r>
      <w:r>
        <w:t>Council</w:t>
      </w:r>
      <w:r w:rsidR="000D50D7" w:rsidRPr="000D50D7">
        <w:t xml:space="preserve"> </w:t>
      </w:r>
      <w:r>
        <w:t>and</w:t>
      </w:r>
      <w:r w:rsidR="000D50D7" w:rsidRPr="000D50D7">
        <w:t xml:space="preserve"> </w:t>
      </w:r>
      <w:r w:rsidRPr="00A657EE">
        <w:t>Chelmsford</w:t>
      </w:r>
      <w:r w:rsidR="000D50D7" w:rsidRPr="000D50D7">
        <w:t xml:space="preserve"> </w:t>
      </w:r>
      <w:r w:rsidRPr="00A657EE">
        <w:t>City</w:t>
      </w:r>
      <w:r w:rsidR="000D50D7" w:rsidRPr="000D50D7">
        <w:t xml:space="preserve"> </w:t>
      </w:r>
      <w:r w:rsidRPr="00A657EE">
        <w:t>Council,</w:t>
      </w:r>
      <w:r w:rsidR="000D50D7" w:rsidRPr="000D50D7">
        <w:t xml:space="preserve"> </w:t>
      </w:r>
      <w:r w:rsidRPr="00A657EE">
        <w:t>both</w:t>
      </w:r>
      <w:r w:rsidR="000D50D7" w:rsidRPr="000D50D7">
        <w:t xml:space="preserve"> </w:t>
      </w:r>
      <w:r w:rsidRPr="00A657EE">
        <w:t>relevant</w:t>
      </w:r>
      <w:r w:rsidR="000D50D7" w:rsidRPr="000D50D7">
        <w:t xml:space="preserve"> </w:t>
      </w:r>
      <w:r w:rsidRPr="00A657EE">
        <w:t>planning</w:t>
      </w:r>
      <w:r w:rsidR="000D50D7" w:rsidRPr="000D50D7">
        <w:t xml:space="preserve"> </w:t>
      </w:r>
      <w:r w:rsidRPr="00A657EE">
        <w:t>authorities,</w:t>
      </w:r>
      <w:r w:rsidR="000D50D7" w:rsidRPr="000D50D7">
        <w:t xml:space="preserve"> </w:t>
      </w:r>
      <w:r w:rsidRPr="00A657EE">
        <w:t>such</w:t>
      </w:r>
      <w:r w:rsidR="000D50D7" w:rsidRPr="000D50D7">
        <w:t xml:space="preserve"> </w:t>
      </w:r>
      <w:r w:rsidRPr="00A657EE">
        <w:t>approval</w:t>
      </w:r>
      <w:r w:rsidR="000D50D7" w:rsidRPr="000D50D7">
        <w:t xml:space="preserve"> </w:t>
      </w:r>
      <w:r w:rsidRPr="00A657EE">
        <w:t>to</w:t>
      </w:r>
      <w:r w:rsidR="000D50D7" w:rsidRPr="000D50D7">
        <w:t xml:space="preserve"> </w:t>
      </w:r>
      <w:r w:rsidRPr="00A657EE">
        <w:t>be</w:t>
      </w:r>
      <w:r w:rsidR="000D50D7" w:rsidRPr="000D50D7">
        <w:t xml:space="preserve"> </w:t>
      </w:r>
      <w:r w:rsidRPr="00A657EE">
        <w:t>in</w:t>
      </w:r>
      <w:r w:rsidR="000D50D7" w:rsidRPr="000D50D7">
        <w:t xml:space="preserve"> </w:t>
      </w:r>
      <w:r w:rsidRPr="00A657EE">
        <w:t>consultation</w:t>
      </w:r>
      <w:r w:rsidR="000D50D7" w:rsidRPr="000D50D7">
        <w:t xml:space="preserve"> </w:t>
      </w:r>
      <w:r w:rsidRPr="00A657EE">
        <w:t>with</w:t>
      </w:r>
      <w:r w:rsidR="000D50D7" w:rsidRPr="000D50D7">
        <w:t xml:space="preserve"> </w:t>
      </w:r>
      <w:r w:rsidRPr="00A657EE">
        <w:t>the</w:t>
      </w:r>
      <w:r w:rsidR="000D50D7" w:rsidRPr="000D50D7">
        <w:t xml:space="preserve"> </w:t>
      </w:r>
      <w:r w:rsidRPr="00A657EE">
        <w:t>relevant</w:t>
      </w:r>
      <w:r w:rsidR="000D50D7" w:rsidRPr="000D50D7">
        <w:t xml:space="preserve"> </w:t>
      </w:r>
      <w:r w:rsidRPr="00A657EE">
        <w:t>highway</w:t>
      </w:r>
      <w:r w:rsidR="000D50D7" w:rsidRPr="000D50D7">
        <w:t xml:space="preserve"> </w:t>
      </w:r>
      <w:r w:rsidRPr="00A657EE">
        <w:t>authority</w:t>
      </w:r>
      <w:r w:rsidR="000D50D7" w:rsidRPr="000D50D7">
        <w:t xml:space="preserve"> </w:t>
      </w:r>
      <w:r w:rsidRPr="00A657EE">
        <w:t>and</w:t>
      </w:r>
      <w:r w:rsidR="000D50D7" w:rsidRPr="000D50D7">
        <w:t xml:space="preserve"> </w:t>
      </w:r>
      <w:r w:rsidRPr="00A657EE">
        <w:t>the</w:t>
      </w:r>
      <w:r w:rsidR="000D50D7" w:rsidRPr="000D50D7">
        <w:t xml:space="preserve"> </w:t>
      </w:r>
      <w:r w:rsidRPr="00A657EE">
        <w:t>Environment</w:t>
      </w:r>
      <w:r w:rsidR="000D50D7" w:rsidRPr="000D50D7">
        <w:t xml:space="preserve"> </w:t>
      </w:r>
      <w:r w:rsidRPr="00A657EE">
        <w:t>Agency.</w:t>
      </w:r>
    </w:p>
    <w:p w14:paraId="137D53D6" w14:textId="77777777" w:rsidR="00283174" w:rsidRDefault="00283174" w:rsidP="00283174">
      <w:pPr>
        <w:pStyle w:val="N2"/>
      </w:pPr>
      <w:r>
        <w:t>The</w:t>
      </w:r>
      <w:r w:rsidR="000D50D7" w:rsidRPr="000D50D7">
        <w:t xml:space="preserve"> </w:t>
      </w:r>
      <w:r>
        <w:t>operation</w:t>
      </w:r>
      <w:r w:rsidR="000D50D7" w:rsidRPr="000D50D7">
        <w:t xml:space="preserve"> </w:t>
      </w:r>
      <w:r>
        <w:t>of</w:t>
      </w:r>
      <w:r w:rsidR="000D50D7" w:rsidRPr="000D50D7">
        <w:t xml:space="preserve"> </w:t>
      </w:r>
      <w:r>
        <w:t>the</w:t>
      </w:r>
      <w:r w:rsidR="000D50D7" w:rsidRPr="000D50D7">
        <w:t xml:space="preserve"> </w:t>
      </w:r>
      <w:r>
        <w:t>solar</w:t>
      </w:r>
      <w:r w:rsidR="000D50D7" w:rsidRPr="000D50D7">
        <w:t xml:space="preserve"> </w:t>
      </w:r>
      <w:r>
        <w:t>farm</w:t>
      </w:r>
      <w:r w:rsidR="000D50D7" w:rsidRPr="000D50D7">
        <w:t xml:space="preserve"> </w:t>
      </w:r>
      <w:r>
        <w:t>works</w:t>
      </w:r>
      <w:r w:rsidR="000D50D7" w:rsidRPr="000D50D7">
        <w:t xml:space="preserve"> </w:t>
      </w:r>
      <w:r>
        <w:t>and</w:t>
      </w:r>
      <w:r w:rsidR="000D50D7" w:rsidRPr="000D50D7">
        <w:t xml:space="preserve"> </w:t>
      </w:r>
      <w:r>
        <w:t>grid</w:t>
      </w:r>
      <w:r w:rsidR="000D50D7" w:rsidRPr="000D50D7">
        <w:t xml:space="preserve"> </w:t>
      </w:r>
      <w:r>
        <w:t>connection</w:t>
      </w:r>
      <w:r w:rsidR="000D50D7" w:rsidRPr="000D50D7">
        <w:t xml:space="preserve"> </w:t>
      </w:r>
      <w:r>
        <w:t>works</w:t>
      </w:r>
      <w:r w:rsidR="000D50D7" w:rsidRPr="000D50D7">
        <w:t xml:space="preserve"> </w:t>
      </w:r>
      <w:r>
        <w:t>must</w:t>
      </w:r>
      <w:r w:rsidR="000D50D7" w:rsidRPr="000D50D7">
        <w:t xml:space="preserve"> </w:t>
      </w:r>
      <w:r>
        <w:t>be</w:t>
      </w:r>
      <w:r w:rsidR="000D50D7" w:rsidRPr="000D50D7">
        <w:t xml:space="preserve"> </w:t>
      </w:r>
      <w:r>
        <w:t>carried</w:t>
      </w:r>
      <w:r w:rsidR="000D50D7" w:rsidRPr="000D50D7">
        <w:t xml:space="preserve"> </w:t>
      </w:r>
      <w:r>
        <w:t>out</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approved</w:t>
      </w:r>
      <w:r w:rsidR="000D50D7" w:rsidRPr="000D50D7">
        <w:t xml:space="preserve"> </w:t>
      </w:r>
      <w:r>
        <w:t>operational</w:t>
      </w:r>
      <w:r w:rsidR="000D50D7" w:rsidRPr="000D50D7">
        <w:t xml:space="preserve"> </w:t>
      </w:r>
      <w:r>
        <w:t>environmental</w:t>
      </w:r>
      <w:r w:rsidR="000D50D7" w:rsidRPr="000D50D7">
        <w:t xml:space="preserve"> </w:t>
      </w:r>
      <w:r>
        <w:t>management</w:t>
      </w:r>
      <w:r w:rsidR="000D50D7" w:rsidRPr="000D50D7">
        <w:t xml:space="preserve"> </w:t>
      </w:r>
      <w:r>
        <w:t>plan.</w:t>
      </w:r>
    </w:p>
    <w:p w14:paraId="4A05F2F6" w14:textId="77777777" w:rsidR="00283174" w:rsidRDefault="00283174" w:rsidP="00283174">
      <w:pPr>
        <w:pStyle w:val="H1"/>
      </w:pPr>
      <w:r>
        <w:t>Construction</w:t>
      </w:r>
      <w:r w:rsidR="000D50D7" w:rsidRPr="000D50D7">
        <w:t xml:space="preserve"> </w:t>
      </w:r>
      <w:r>
        <w:t>traffic</w:t>
      </w:r>
      <w:r w:rsidR="000D50D7" w:rsidRPr="000D50D7">
        <w:t xml:space="preserve"> </w:t>
      </w:r>
      <w:r>
        <w:t>management</w:t>
      </w:r>
      <w:r w:rsidR="000D50D7" w:rsidRPr="000D50D7">
        <w:t xml:space="preserve"> </w:t>
      </w:r>
      <w:r>
        <w:t>plan</w:t>
      </w:r>
    </w:p>
    <w:p w14:paraId="6146A660"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rsidRPr="00DC77CE">
        <w:t> No</w:t>
      </w:r>
      <w:r w:rsidR="000D50D7" w:rsidRPr="000D50D7">
        <w:t xml:space="preserve"> </w:t>
      </w:r>
      <w:r w:rsidRPr="00DC77CE">
        <w:t>phase</w:t>
      </w:r>
      <w:r w:rsidR="000D50D7" w:rsidRPr="000D50D7">
        <w:t xml:space="preserve"> </w:t>
      </w:r>
      <w:r w:rsidRPr="00DC77CE">
        <w:t>of</w:t>
      </w:r>
      <w:r w:rsidR="000D50D7" w:rsidRPr="000D50D7">
        <w:t xml:space="preserve"> </w:t>
      </w:r>
      <w:r w:rsidRPr="00DC77CE">
        <w:t>the</w:t>
      </w:r>
      <w:r w:rsidR="000D50D7" w:rsidRPr="000D50D7">
        <w:t xml:space="preserve"> </w:t>
      </w:r>
      <w:r w:rsidRPr="00DC77CE">
        <w:t>solar</w:t>
      </w:r>
      <w:r w:rsidR="000D50D7" w:rsidRPr="000D50D7">
        <w:t xml:space="preserve"> </w:t>
      </w:r>
      <w:r w:rsidRPr="00DC77CE">
        <w:t>farm</w:t>
      </w:r>
      <w:r w:rsidR="000D50D7" w:rsidRPr="000D50D7">
        <w:t xml:space="preserve"> </w:t>
      </w:r>
      <w:r w:rsidRPr="00DC77CE">
        <w:t>works</w:t>
      </w:r>
      <w:r w:rsidR="000D50D7" w:rsidRPr="000D50D7">
        <w:t xml:space="preserve"> </w:t>
      </w:r>
      <w:r w:rsidRPr="00DC77CE">
        <w:t>and</w:t>
      </w:r>
      <w:r w:rsidR="000D50D7" w:rsidRPr="000D50D7">
        <w:t xml:space="preserve"> </w:t>
      </w:r>
      <w:r w:rsidRPr="00DC77CE">
        <w:t>grid</w:t>
      </w:r>
      <w:r w:rsidR="000D50D7" w:rsidRPr="000D50D7">
        <w:t xml:space="preserve"> </w:t>
      </w:r>
      <w:r w:rsidRPr="00DC77CE">
        <w:t>connection</w:t>
      </w:r>
      <w:r w:rsidR="000D50D7" w:rsidRPr="000D50D7">
        <w:t xml:space="preserve"> </w:t>
      </w:r>
      <w:r w:rsidRPr="00DC77CE">
        <w:t>works</w:t>
      </w:r>
      <w:r w:rsidR="000D50D7" w:rsidRPr="000D50D7">
        <w:t xml:space="preserve"> </w:t>
      </w:r>
      <w:r w:rsidRPr="00DC77CE">
        <w:t>may</w:t>
      </w:r>
      <w:r w:rsidR="000D50D7" w:rsidRPr="000D50D7">
        <w:t xml:space="preserve"> </w:t>
      </w:r>
      <w:r w:rsidRPr="00DC77CE">
        <w:t>commence</w:t>
      </w:r>
      <w:r w:rsidR="000D50D7" w:rsidRPr="000D50D7">
        <w:t xml:space="preserve"> </w:t>
      </w:r>
      <w:r w:rsidRPr="00DC77CE">
        <w:t>until</w:t>
      </w:r>
      <w:r w:rsidR="000D50D7" w:rsidRPr="000D50D7">
        <w:t xml:space="preserve"> </w:t>
      </w:r>
      <w:r w:rsidRPr="00DC77CE">
        <w:t>a</w:t>
      </w:r>
      <w:r w:rsidR="000D50D7" w:rsidRPr="000D50D7">
        <w:t xml:space="preserve"> </w:t>
      </w:r>
      <w:r w:rsidRPr="00DC77CE">
        <w:t>construction</w:t>
      </w:r>
      <w:r w:rsidR="000D50D7" w:rsidRPr="000D50D7">
        <w:t xml:space="preserve"> </w:t>
      </w:r>
      <w:r w:rsidRPr="00DC77CE">
        <w:t>traffic</w:t>
      </w:r>
      <w:r w:rsidR="000D50D7" w:rsidRPr="000D50D7">
        <w:t xml:space="preserve"> </w:t>
      </w:r>
      <w:r w:rsidRPr="00DC77CE">
        <w:t>management</w:t>
      </w:r>
      <w:r w:rsidR="000D50D7" w:rsidRPr="000D50D7">
        <w:t xml:space="preserve"> </w:t>
      </w:r>
      <w:r w:rsidRPr="00DC77CE">
        <w:t>plan</w:t>
      </w:r>
      <w:r w:rsidR="000D50D7" w:rsidRPr="000D50D7">
        <w:t xml:space="preserve"> </w:t>
      </w:r>
      <w:r w:rsidRPr="00DC77CE">
        <w:t>(which</w:t>
      </w:r>
      <w:r w:rsidR="000D50D7" w:rsidRPr="000D50D7">
        <w:t xml:space="preserve"> </w:t>
      </w:r>
      <w:r w:rsidRPr="00DC77CE">
        <w:t>must</w:t>
      </w:r>
      <w:r w:rsidR="000D50D7" w:rsidRPr="000D50D7">
        <w:t xml:space="preserve"> </w:t>
      </w:r>
      <w:r w:rsidRPr="00DC77CE">
        <w:t>be</w:t>
      </w:r>
      <w:r w:rsidR="000D50D7" w:rsidRPr="000D50D7">
        <w:t xml:space="preserve"> </w:t>
      </w:r>
      <w:r w:rsidRPr="00DC77CE">
        <w:t>substantially</w:t>
      </w:r>
      <w:r w:rsidR="000D50D7" w:rsidRPr="000D50D7">
        <w:t xml:space="preserve"> </w:t>
      </w:r>
      <w:r w:rsidRPr="00DC77CE">
        <w:t>in</w:t>
      </w:r>
      <w:r w:rsidR="000D50D7" w:rsidRPr="000D50D7">
        <w:t xml:space="preserve"> </w:t>
      </w:r>
      <w:r w:rsidRPr="00DC77CE">
        <w:t>accordance</w:t>
      </w:r>
      <w:r w:rsidR="000D50D7" w:rsidRPr="000D50D7">
        <w:t xml:space="preserve"> </w:t>
      </w:r>
      <w:r w:rsidRPr="00DC77CE">
        <w:t>with</w:t>
      </w:r>
      <w:r w:rsidR="000D50D7" w:rsidRPr="000D50D7">
        <w:t xml:space="preserve"> </w:t>
      </w:r>
      <w:r w:rsidRPr="00DC77CE">
        <w:t>the</w:t>
      </w:r>
      <w:r w:rsidR="000D50D7" w:rsidRPr="000D50D7">
        <w:t xml:space="preserve"> </w:t>
      </w:r>
      <w:r w:rsidRPr="00DC77CE">
        <w:t>framework</w:t>
      </w:r>
      <w:r w:rsidR="000D50D7" w:rsidRPr="000D50D7">
        <w:t xml:space="preserve"> </w:t>
      </w:r>
      <w:r w:rsidRPr="00DC77CE">
        <w:t>construction</w:t>
      </w:r>
      <w:r w:rsidR="000D50D7" w:rsidRPr="000D50D7">
        <w:t xml:space="preserve"> </w:t>
      </w:r>
      <w:r w:rsidRPr="00DC77CE">
        <w:t>traffic</w:t>
      </w:r>
      <w:r w:rsidR="000D50D7" w:rsidRPr="000D50D7">
        <w:t xml:space="preserve"> </w:t>
      </w:r>
      <w:r w:rsidRPr="00DC77CE">
        <w:t>management</w:t>
      </w:r>
      <w:r w:rsidR="000D50D7" w:rsidRPr="000D50D7">
        <w:t xml:space="preserve"> </w:t>
      </w:r>
      <w:r w:rsidRPr="00DC77CE">
        <w:t>plan)</w:t>
      </w:r>
      <w:r w:rsidR="000D50D7" w:rsidRPr="000D50D7">
        <w:t xml:space="preserve"> </w:t>
      </w:r>
      <w:r w:rsidRPr="00DC77CE">
        <w:t>for</w:t>
      </w:r>
      <w:r w:rsidR="000D50D7" w:rsidRPr="000D50D7">
        <w:t xml:space="preserve"> </w:t>
      </w:r>
      <w:r w:rsidRPr="00DC77CE">
        <w:t>that</w:t>
      </w:r>
      <w:r w:rsidR="000D50D7" w:rsidRPr="000D50D7">
        <w:t xml:space="preserve"> </w:t>
      </w:r>
      <w:r w:rsidRPr="00DC77CE">
        <w:t>phase</w:t>
      </w:r>
      <w:r w:rsidR="000D50D7" w:rsidRPr="000D50D7">
        <w:t xml:space="preserve"> </w:t>
      </w:r>
      <w:r w:rsidRPr="00DC77CE">
        <w:t>has</w:t>
      </w:r>
      <w:r w:rsidR="000D50D7" w:rsidRPr="000D50D7">
        <w:t xml:space="preserve"> </w:t>
      </w:r>
      <w:r w:rsidRPr="00DC77CE">
        <w:t>been</w:t>
      </w:r>
      <w:r w:rsidR="000D50D7" w:rsidRPr="000D50D7">
        <w:t xml:space="preserve"> </w:t>
      </w:r>
      <w:r w:rsidRPr="00DC77CE">
        <w:t>submitted</w:t>
      </w:r>
      <w:r w:rsidR="000D50D7" w:rsidRPr="000D50D7">
        <w:t xml:space="preserve"> </w:t>
      </w:r>
      <w:r w:rsidRPr="00DC77CE">
        <w:t>to</w:t>
      </w:r>
      <w:r w:rsidR="000D50D7" w:rsidRPr="000D50D7">
        <w:t xml:space="preserve"> </w:t>
      </w:r>
      <w:r w:rsidRPr="00DC77CE">
        <w:t>and</w:t>
      </w:r>
      <w:r w:rsidR="000D50D7" w:rsidRPr="000D50D7">
        <w:t xml:space="preserve"> </w:t>
      </w:r>
      <w:r w:rsidRPr="00DC77CE">
        <w:t>approved</w:t>
      </w:r>
      <w:r w:rsidR="000D50D7" w:rsidRPr="000D50D7">
        <w:t xml:space="preserve"> </w:t>
      </w:r>
      <w:r w:rsidRPr="00DC77CE">
        <w:t>by</w:t>
      </w:r>
      <w:r w:rsidR="000D50D7" w:rsidRPr="000D50D7">
        <w:t xml:space="preserve"> </w:t>
      </w:r>
      <w:r w:rsidRPr="00DC77CE">
        <w:t>the</w:t>
      </w:r>
      <w:r w:rsidR="000D50D7" w:rsidRPr="000D50D7">
        <w:t xml:space="preserve"> </w:t>
      </w:r>
      <w:r w:rsidRPr="00DC77CE">
        <w:t>relevant</w:t>
      </w:r>
      <w:r w:rsidR="000D50D7" w:rsidRPr="000D50D7">
        <w:t xml:space="preserve"> </w:t>
      </w:r>
      <w:r w:rsidRPr="00DC77CE">
        <w:t>planning</w:t>
      </w:r>
      <w:r w:rsidR="000D50D7" w:rsidRPr="000D50D7">
        <w:t xml:space="preserve"> </w:t>
      </w:r>
      <w:r w:rsidRPr="00DC77CE">
        <w:t>authority</w:t>
      </w:r>
      <w:r w:rsidR="000D50D7" w:rsidRPr="000D50D7">
        <w:t xml:space="preserve"> </w:t>
      </w:r>
      <w:r w:rsidRPr="00DC77CE">
        <w:t>for</w:t>
      </w:r>
      <w:r w:rsidR="000D50D7" w:rsidRPr="000D50D7">
        <w:t xml:space="preserve"> </w:t>
      </w:r>
      <w:r w:rsidRPr="00DC77CE">
        <w:t>that</w:t>
      </w:r>
      <w:r w:rsidR="000D50D7" w:rsidRPr="000D50D7">
        <w:t xml:space="preserve"> </w:t>
      </w:r>
      <w:r w:rsidRPr="00DC77CE">
        <w:t>phase</w:t>
      </w:r>
      <w:r w:rsidR="000D50D7" w:rsidRPr="000D50D7">
        <w:t xml:space="preserve"> </w:t>
      </w:r>
      <w:r w:rsidRPr="00DC77CE">
        <w:t>or,</w:t>
      </w:r>
      <w:r w:rsidR="000D50D7" w:rsidRPr="000D50D7">
        <w:t xml:space="preserve"> </w:t>
      </w:r>
      <w:r w:rsidRPr="00DC77CE">
        <w:t>where</w:t>
      </w:r>
      <w:r w:rsidR="000D50D7" w:rsidRPr="000D50D7">
        <w:t xml:space="preserve"> </w:t>
      </w:r>
      <w:r w:rsidRPr="00DC77CE">
        <w:t>the</w:t>
      </w:r>
      <w:r w:rsidR="000D50D7" w:rsidRPr="000D50D7">
        <w:t xml:space="preserve"> </w:t>
      </w:r>
      <w:r w:rsidRPr="00DC77CE">
        <w:t>phase</w:t>
      </w:r>
      <w:r w:rsidR="000D50D7" w:rsidRPr="000D50D7">
        <w:t xml:space="preserve"> </w:t>
      </w:r>
      <w:r w:rsidRPr="00DC77CE">
        <w:t>falls</w:t>
      </w:r>
      <w:r w:rsidR="000D50D7" w:rsidRPr="000D50D7">
        <w:t xml:space="preserve"> </w:t>
      </w:r>
      <w:r w:rsidRPr="00DC77CE">
        <w:t>within</w:t>
      </w:r>
      <w:r w:rsidR="000D50D7" w:rsidRPr="000D50D7">
        <w:t xml:space="preserve"> </w:t>
      </w:r>
      <w:r w:rsidRPr="00DC77CE">
        <w:t>the</w:t>
      </w:r>
      <w:r w:rsidR="000D50D7" w:rsidRPr="000D50D7">
        <w:t xml:space="preserve"> </w:t>
      </w:r>
      <w:r w:rsidRPr="00DC77CE">
        <w:t>administrative</w:t>
      </w:r>
      <w:r w:rsidR="000D50D7" w:rsidRPr="000D50D7">
        <w:t xml:space="preserve"> </w:t>
      </w:r>
      <w:r w:rsidRPr="00DC77CE">
        <w:t>areas</w:t>
      </w:r>
      <w:r w:rsidR="000D50D7" w:rsidRPr="000D50D7">
        <w:t xml:space="preserve"> </w:t>
      </w:r>
      <w:r w:rsidRPr="00DC77CE">
        <w:t>of</w:t>
      </w:r>
      <w:r w:rsidR="000D50D7" w:rsidRPr="000D50D7">
        <w:t xml:space="preserve"> </w:t>
      </w:r>
      <w:r w:rsidRPr="00DC77CE">
        <w:t>both</w:t>
      </w:r>
      <w:r w:rsidR="000D50D7" w:rsidRPr="000D50D7">
        <w:t xml:space="preserve"> </w:t>
      </w:r>
      <w:r w:rsidRPr="00DC77CE">
        <w:t>the</w:t>
      </w:r>
      <w:r w:rsidR="000D50D7" w:rsidRPr="000D50D7">
        <w:t xml:space="preserve"> </w:t>
      </w:r>
      <w:r>
        <w:t>Braintree</w:t>
      </w:r>
      <w:r w:rsidR="000D50D7" w:rsidRPr="000D50D7">
        <w:t xml:space="preserve"> </w:t>
      </w:r>
      <w:r>
        <w:t>District</w:t>
      </w:r>
      <w:r w:rsidR="000D50D7" w:rsidRPr="000D50D7">
        <w:t xml:space="preserve"> </w:t>
      </w:r>
      <w:r>
        <w:t>Council</w:t>
      </w:r>
      <w:r w:rsidR="000D50D7" w:rsidRPr="000D50D7">
        <w:t xml:space="preserve"> </w:t>
      </w:r>
      <w:r>
        <w:t>and</w:t>
      </w:r>
      <w:r w:rsidR="000D50D7" w:rsidRPr="000D50D7">
        <w:t xml:space="preserve"> </w:t>
      </w:r>
      <w:r w:rsidRPr="00DC77CE">
        <w:t>Chelmsford</w:t>
      </w:r>
      <w:r w:rsidR="000D50D7" w:rsidRPr="000D50D7">
        <w:t xml:space="preserve"> </w:t>
      </w:r>
      <w:r w:rsidRPr="00DC77CE">
        <w:t>City</w:t>
      </w:r>
      <w:r w:rsidR="000D50D7" w:rsidRPr="000D50D7">
        <w:t xml:space="preserve"> </w:t>
      </w:r>
      <w:r w:rsidRPr="00DC77CE">
        <w:t>Council,</w:t>
      </w:r>
      <w:r w:rsidR="000D50D7" w:rsidRPr="000D50D7">
        <w:t xml:space="preserve"> </w:t>
      </w:r>
      <w:r w:rsidRPr="00DC77CE">
        <w:t>both</w:t>
      </w:r>
      <w:r w:rsidR="000D50D7" w:rsidRPr="000D50D7">
        <w:t xml:space="preserve"> </w:t>
      </w:r>
      <w:r w:rsidRPr="00DC77CE">
        <w:t>relevant</w:t>
      </w:r>
      <w:r w:rsidR="000D50D7" w:rsidRPr="000D50D7">
        <w:t xml:space="preserve"> </w:t>
      </w:r>
      <w:r w:rsidRPr="00DC77CE">
        <w:t>planning</w:t>
      </w:r>
      <w:r w:rsidR="000D50D7" w:rsidRPr="000D50D7">
        <w:t xml:space="preserve"> </w:t>
      </w:r>
      <w:r w:rsidRPr="00DC77CE">
        <w:t>authorities,</w:t>
      </w:r>
      <w:r w:rsidR="000D50D7" w:rsidRPr="000D50D7">
        <w:t xml:space="preserve"> </w:t>
      </w:r>
      <w:r w:rsidRPr="00DC77CE">
        <w:t>such</w:t>
      </w:r>
      <w:r w:rsidR="000D50D7" w:rsidRPr="000D50D7">
        <w:t xml:space="preserve"> </w:t>
      </w:r>
      <w:r w:rsidRPr="00DC77CE">
        <w:t>approval</w:t>
      </w:r>
      <w:r w:rsidR="000D50D7" w:rsidRPr="000D50D7">
        <w:t xml:space="preserve"> </w:t>
      </w:r>
      <w:r w:rsidRPr="00DC77CE">
        <w:t>to</w:t>
      </w:r>
      <w:r w:rsidR="000D50D7" w:rsidRPr="000D50D7">
        <w:t xml:space="preserve"> </w:t>
      </w:r>
      <w:r w:rsidRPr="00DC77CE">
        <w:t>be</w:t>
      </w:r>
      <w:r w:rsidR="000D50D7" w:rsidRPr="000D50D7">
        <w:t xml:space="preserve"> </w:t>
      </w:r>
      <w:r w:rsidRPr="00DC77CE">
        <w:t>in</w:t>
      </w:r>
      <w:r w:rsidR="000D50D7" w:rsidRPr="000D50D7">
        <w:t xml:space="preserve"> </w:t>
      </w:r>
      <w:r w:rsidRPr="00DC77CE">
        <w:t>consultation</w:t>
      </w:r>
      <w:r w:rsidR="000D50D7" w:rsidRPr="000D50D7">
        <w:t xml:space="preserve"> </w:t>
      </w:r>
      <w:r w:rsidRPr="00DC77CE">
        <w:t>with</w:t>
      </w:r>
      <w:r w:rsidR="000D50D7" w:rsidRPr="000D50D7">
        <w:t xml:space="preserve"> </w:t>
      </w:r>
      <w:r w:rsidR="002535D0">
        <w:t>National</w:t>
      </w:r>
      <w:r w:rsidR="000D50D7" w:rsidRPr="000D50D7">
        <w:t xml:space="preserve"> </w:t>
      </w:r>
      <w:r w:rsidR="002535D0">
        <w:t>Highways</w:t>
      </w:r>
      <w:r w:rsidR="000D50D7" w:rsidRPr="000D50D7">
        <w:t xml:space="preserve"> </w:t>
      </w:r>
      <w:r w:rsidR="002535D0">
        <w:t>and</w:t>
      </w:r>
      <w:r w:rsidR="000D50D7" w:rsidRPr="000D50D7">
        <w:t xml:space="preserve"> </w:t>
      </w:r>
      <w:r w:rsidRPr="00DC77CE">
        <w:t>the</w:t>
      </w:r>
      <w:r w:rsidR="000D50D7" w:rsidRPr="000D50D7">
        <w:t xml:space="preserve"> </w:t>
      </w:r>
      <w:r w:rsidRPr="00DC77CE">
        <w:t>relevant</w:t>
      </w:r>
      <w:r w:rsidR="000D50D7" w:rsidRPr="000D50D7">
        <w:t xml:space="preserve"> </w:t>
      </w:r>
      <w:r w:rsidRPr="00DC77CE">
        <w:t>highway</w:t>
      </w:r>
      <w:r w:rsidR="000D50D7" w:rsidRPr="000D50D7">
        <w:t xml:space="preserve"> </w:t>
      </w:r>
      <w:r w:rsidRPr="00DC77CE">
        <w:t>authority.</w:t>
      </w:r>
    </w:p>
    <w:p w14:paraId="6E699700" w14:textId="77777777" w:rsidR="00283174" w:rsidRDefault="00283174" w:rsidP="00283174">
      <w:pPr>
        <w:pStyle w:val="N2"/>
      </w:pPr>
      <w:r>
        <w:t>The</w:t>
      </w:r>
      <w:r w:rsidR="000D50D7" w:rsidRPr="000D50D7">
        <w:t xml:space="preserve"> </w:t>
      </w:r>
      <w:r>
        <w:t>construction</w:t>
      </w:r>
      <w:r w:rsidR="000D50D7" w:rsidRPr="000D50D7">
        <w:t xml:space="preserve"> </w:t>
      </w:r>
      <w:r>
        <w:t>traffic</w:t>
      </w:r>
      <w:r w:rsidR="000D50D7" w:rsidRPr="000D50D7">
        <w:t xml:space="preserve"> </w:t>
      </w:r>
      <w:r>
        <w:t>management</w:t>
      </w:r>
      <w:r w:rsidR="000D50D7" w:rsidRPr="000D50D7">
        <w:t xml:space="preserve"> </w:t>
      </w:r>
      <w:r>
        <w:t>plan</w:t>
      </w:r>
      <w:r w:rsidR="000D50D7" w:rsidRPr="000D50D7">
        <w:t xml:space="preserve"> </w:t>
      </w:r>
      <w:r>
        <w:t>must</w:t>
      </w:r>
      <w:r w:rsidR="000D50D7" w:rsidRPr="000D50D7">
        <w:t xml:space="preserve"> </w:t>
      </w:r>
      <w:r>
        <w:t>be</w:t>
      </w:r>
      <w:r w:rsidR="000D50D7" w:rsidRPr="000D50D7">
        <w:t xml:space="preserve"> </w:t>
      </w:r>
      <w:r>
        <w:t>implemented</w:t>
      </w:r>
      <w:r w:rsidR="000D50D7" w:rsidRPr="000D50D7">
        <w:t xml:space="preserve"> </w:t>
      </w:r>
      <w:r>
        <w:t>as</w:t>
      </w:r>
      <w:r w:rsidR="000D50D7" w:rsidRPr="000D50D7">
        <w:t xml:space="preserve"> </w:t>
      </w:r>
      <w:r>
        <w:t>approved.</w:t>
      </w:r>
    </w:p>
    <w:p w14:paraId="63D2CAF1" w14:textId="77777777" w:rsidR="00283174" w:rsidRDefault="00283174" w:rsidP="00283174">
      <w:pPr>
        <w:pStyle w:val="H1"/>
      </w:pPr>
      <w:r>
        <w:t>Operational</w:t>
      </w:r>
      <w:r w:rsidR="000D50D7" w:rsidRPr="000D50D7">
        <w:t xml:space="preserve"> </w:t>
      </w:r>
      <w:r>
        <w:t>noise</w:t>
      </w:r>
    </w:p>
    <w:p w14:paraId="28C067C7"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No</w:t>
      </w:r>
      <w:r w:rsidR="000D50D7" w:rsidRPr="000D50D7">
        <w:t xml:space="preserve"> </w:t>
      </w:r>
      <w:r>
        <w:t>part</w:t>
      </w:r>
      <w:r w:rsidR="000D50D7" w:rsidRPr="000D50D7">
        <w:t xml:space="preserve"> </w:t>
      </w:r>
      <w:r>
        <w:t>of</w:t>
      </w:r>
      <w:r w:rsidR="000D50D7" w:rsidRPr="000D50D7">
        <w:t xml:space="preserve"> </w:t>
      </w:r>
      <w:r w:rsidRPr="00A10443">
        <w:t>numbered</w:t>
      </w:r>
      <w:r w:rsidR="000D50D7" w:rsidRPr="000D50D7">
        <w:t xml:space="preserve"> </w:t>
      </w:r>
      <w:r w:rsidRPr="00A10443">
        <w:t>works</w:t>
      </w:r>
      <w:r w:rsidR="000D50D7" w:rsidRPr="000D50D7">
        <w:t xml:space="preserve"> </w:t>
      </w:r>
      <w:r w:rsidRPr="00A10443">
        <w:t>1,</w:t>
      </w:r>
      <w:r w:rsidR="000D50D7" w:rsidRPr="000D50D7">
        <w:t xml:space="preserve"> </w:t>
      </w:r>
      <w:r w:rsidRPr="00A10443">
        <w:t>2</w:t>
      </w:r>
      <w:r w:rsidR="000D50D7" w:rsidRPr="000D50D7">
        <w:t xml:space="preserve"> </w:t>
      </w:r>
      <w:r w:rsidRPr="00A10443">
        <w:t>or</w:t>
      </w:r>
      <w:r w:rsidR="000D50D7" w:rsidRPr="000D50D7">
        <w:t xml:space="preserve"> </w:t>
      </w:r>
      <w:r w:rsidRPr="00A10443">
        <w:t>3</w:t>
      </w:r>
      <w:r w:rsidR="000D50D7" w:rsidRPr="000D50D7">
        <w:t xml:space="preserve"> </w:t>
      </w:r>
      <w:r w:rsidRPr="00A10443">
        <w:t>may</w:t>
      </w:r>
      <w:r w:rsidR="000D50D7" w:rsidRPr="000D50D7">
        <w:t xml:space="preserve"> </w:t>
      </w:r>
      <w:r w:rsidRPr="00A10443">
        <w:t>commence</w:t>
      </w:r>
      <w:r w:rsidR="000D50D7" w:rsidRPr="000D50D7">
        <w:t xml:space="preserve"> </w:t>
      </w:r>
      <w:r w:rsidRPr="00A10443">
        <w:t>until</w:t>
      </w:r>
      <w:r w:rsidR="000D50D7" w:rsidRPr="000D50D7">
        <w:t xml:space="preserve"> </w:t>
      </w:r>
      <w:r w:rsidRPr="00A10443">
        <w:t>an</w:t>
      </w:r>
      <w:r w:rsidR="000D50D7" w:rsidRPr="000D50D7">
        <w:t xml:space="preserve"> </w:t>
      </w:r>
      <w:r w:rsidRPr="00A10443">
        <w:t>operational</w:t>
      </w:r>
      <w:r w:rsidR="000D50D7" w:rsidRPr="000D50D7">
        <w:t xml:space="preserve"> </w:t>
      </w:r>
      <w:r w:rsidRPr="00A10443">
        <w:t>noise</w:t>
      </w:r>
      <w:r w:rsidR="000D50D7" w:rsidRPr="000D50D7">
        <w:t xml:space="preserve"> </w:t>
      </w:r>
      <w:r w:rsidRPr="00A10443">
        <w:t>assessment</w:t>
      </w:r>
      <w:r w:rsidR="000D50D7" w:rsidRPr="000D50D7">
        <w:t xml:space="preserve"> </w:t>
      </w:r>
      <w:r w:rsidRPr="00A10443">
        <w:t>containing</w:t>
      </w:r>
      <w:r w:rsidR="000D50D7" w:rsidRPr="000D50D7">
        <w:t xml:space="preserve"> </w:t>
      </w:r>
      <w:r w:rsidRPr="00A10443">
        <w:t>details</w:t>
      </w:r>
      <w:r w:rsidR="000D50D7" w:rsidRPr="000D50D7">
        <w:t xml:space="preserve"> </w:t>
      </w:r>
      <w:r w:rsidRPr="00A10443">
        <w:t>of</w:t>
      </w:r>
      <w:r w:rsidR="000D50D7" w:rsidRPr="000D50D7">
        <w:t xml:space="preserve"> </w:t>
      </w:r>
      <w:r w:rsidRPr="00A10443">
        <w:t>how</w:t>
      </w:r>
      <w:r w:rsidR="000D50D7" w:rsidRPr="000D50D7">
        <w:t xml:space="preserve"> </w:t>
      </w:r>
      <w:r w:rsidRPr="00A10443">
        <w:t>the</w:t>
      </w:r>
      <w:r w:rsidR="000D50D7" w:rsidRPr="000D50D7">
        <w:t xml:space="preserve"> </w:t>
      </w:r>
      <w:r w:rsidRPr="00A10443">
        <w:t>design</w:t>
      </w:r>
      <w:r w:rsidR="000D50D7" w:rsidRPr="000D50D7">
        <w:t xml:space="preserve"> </w:t>
      </w:r>
      <w:r w:rsidRPr="00A10443">
        <w:t>of</w:t>
      </w:r>
      <w:r w:rsidR="000D50D7" w:rsidRPr="000D50D7">
        <w:t xml:space="preserve"> </w:t>
      </w:r>
      <w:r w:rsidRPr="00A10443">
        <w:t>that</w:t>
      </w:r>
      <w:r w:rsidR="000D50D7" w:rsidRPr="000D50D7">
        <w:t xml:space="preserve"> </w:t>
      </w:r>
      <w:r w:rsidRPr="00A10443">
        <w:t>numbered</w:t>
      </w:r>
      <w:r w:rsidR="000D50D7" w:rsidRPr="000D50D7">
        <w:t xml:space="preserve"> </w:t>
      </w:r>
      <w:r w:rsidRPr="00A10443">
        <w:t>work</w:t>
      </w:r>
      <w:r w:rsidR="000D50D7" w:rsidRPr="000D50D7">
        <w:t xml:space="preserve"> </w:t>
      </w:r>
      <w:r w:rsidRPr="00A10443">
        <w:t>has</w:t>
      </w:r>
      <w:r w:rsidR="000D50D7" w:rsidRPr="000D50D7">
        <w:t xml:space="preserve"> </w:t>
      </w:r>
      <w:r w:rsidRPr="00A10443">
        <w:t>incorporated</w:t>
      </w:r>
      <w:r w:rsidR="000D50D7" w:rsidRPr="000D50D7">
        <w:t xml:space="preserve"> </w:t>
      </w:r>
      <w:r w:rsidRPr="00A10443">
        <w:t>mitigation</w:t>
      </w:r>
      <w:r w:rsidR="000D50D7" w:rsidRPr="000D50D7">
        <w:t xml:space="preserve"> </w:t>
      </w:r>
      <w:r w:rsidRPr="00A10443">
        <w:t>to</w:t>
      </w:r>
      <w:r w:rsidR="000D50D7" w:rsidRPr="000D50D7">
        <w:t xml:space="preserve"> </w:t>
      </w:r>
      <w:r w:rsidRPr="00A10443">
        <w:t>ensure</w:t>
      </w:r>
      <w:r w:rsidR="000D50D7" w:rsidRPr="000D50D7">
        <w:t xml:space="preserve"> </w:t>
      </w:r>
      <w:r w:rsidRPr="00A10443">
        <w:t>the</w:t>
      </w:r>
      <w:r w:rsidR="000D50D7" w:rsidRPr="000D50D7">
        <w:t xml:space="preserve"> </w:t>
      </w:r>
      <w:r w:rsidRPr="00A10443">
        <w:t>operational</w:t>
      </w:r>
      <w:r w:rsidR="000D50D7" w:rsidRPr="000D50D7">
        <w:t xml:space="preserve"> </w:t>
      </w:r>
      <w:r w:rsidRPr="00A10443">
        <w:t>noise</w:t>
      </w:r>
      <w:r w:rsidR="000D50D7" w:rsidRPr="000D50D7">
        <w:t xml:space="preserve"> </w:t>
      </w:r>
      <w:r w:rsidRPr="00A10443">
        <w:t>rating</w:t>
      </w:r>
      <w:r w:rsidR="000D50D7" w:rsidRPr="000D50D7">
        <w:t xml:space="preserve"> </w:t>
      </w:r>
      <w:r w:rsidRPr="00A10443">
        <w:t>levels</w:t>
      </w:r>
      <w:r w:rsidR="000D50D7" w:rsidRPr="000D50D7">
        <w:t xml:space="preserve"> </w:t>
      </w:r>
      <w:r w:rsidRPr="00A10443">
        <w:t>as</w:t>
      </w:r>
      <w:r w:rsidR="000D50D7" w:rsidRPr="000D50D7">
        <w:t xml:space="preserve"> </w:t>
      </w:r>
      <w:r w:rsidRPr="00A10443">
        <w:t>set</w:t>
      </w:r>
      <w:r w:rsidR="000D50D7" w:rsidRPr="000D50D7">
        <w:t xml:space="preserve"> </w:t>
      </w:r>
      <w:r w:rsidRPr="00A10443">
        <w:t>out</w:t>
      </w:r>
      <w:r w:rsidR="000D50D7" w:rsidRPr="000D50D7">
        <w:t xml:space="preserve"> </w:t>
      </w:r>
      <w:r w:rsidRPr="00A10443">
        <w:t>in</w:t>
      </w:r>
      <w:r w:rsidR="000D50D7" w:rsidRPr="000D50D7">
        <w:t xml:space="preserve"> </w:t>
      </w:r>
      <w:r w:rsidR="00B1158B">
        <w:t>Tables</w:t>
      </w:r>
      <w:r w:rsidR="000D50D7" w:rsidRPr="000D50D7">
        <w:t xml:space="preserve"> </w:t>
      </w:r>
      <w:r w:rsidR="00B1158B">
        <w:t>11-13,</w:t>
      </w:r>
      <w:r w:rsidR="000D50D7" w:rsidRPr="000D50D7">
        <w:t xml:space="preserve"> </w:t>
      </w:r>
      <w:r w:rsidR="00B1158B">
        <w:t>11-14</w:t>
      </w:r>
      <w:r w:rsidR="000D50D7" w:rsidRPr="000D50D7">
        <w:t xml:space="preserve"> </w:t>
      </w:r>
      <w:r w:rsidR="00B1158B">
        <w:t>and</w:t>
      </w:r>
      <w:r w:rsidR="000D50D7" w:rsidRPr="000D50D7">
        <w:t xml:space="preserve"> </w:t>
      </w:r>
      <w:r w:rsidR="00B1158B">
        <w:t>11-15</w:t>
      </w:r>
      <w:r w:rsidR="000D50D7" w:rsidRPr="000D50D7">
        <w:t xml:space="preserve"> </w:t>
      </w:r>
      <w:r w:rsidR="00B1158B">
        <w:t>of</w:t>
      </w:r>
      <w:r w:rsidR="000D50D7" w:rsidRPr="000D50D7">
        <w:t xml:space="preserve"> </w:t>
      </w:r>
      <w:r w:rsidR="00B1158B">
        <w:t>Chapter</w:t>
      </w:r>
      <w:r w:rsidR="000D50D7" w:rsidRPr="000D50D7">
        <w:t xml:space="preserve"> </w:t>
      </w:r>
      <w:r w:rsidR="00B1158B">
        <w:t>11</w:t>
      </w:r>
      <w:r w:rsidR="000D50D7" w:rsidRPr="000D50D7">
        <w:t xml:space="preserve"> </w:t>
      </w:r>
      <w:r w:rsidR="00B1158B">
        <w:t>of</w:t>
      </w:r>
      <w:r w:rsidR="000D50D7" w:rsidRPr="000D50D7">
        <w:t xml:space="preserve"> </w:t>
      </w:r>
      <w:r w:rsidRPr="00A10443">
        <w:t>the</w:t>
      </w:r>
      <w:r w:rsidR="000D50D7" w:rsidRPr="000D50D7">
        <w:t xml:space="preserve"> </w:t>
      </w:r>
      <w:r w:rsidRPr="00A10443">
        <w:t>environmental</w:t>
      </w:r>
      <w:r w:rsidR="000D50D7" w:rsidRPr="000D50D7">
        <w:t xml:space="preserve"> </w:t>
      </w:r>
      <w:r w:rsidRPr="00A10443">
        <w:t>statement</w:t>
      </w:r>
      <w:r w:rsidR="000D50D7" w:rsidRPr="000D50D7">
        <w:t xml:space="preserve"> </w:t>
      </w:r>
      <w:r w:rsidRPr="00A10443">
        <w:t>are</w:t>
      </w:r>
      <w:r w:rsidR="000D50D7" w:rsidRPr="000D50D7">
        <w:t xml:space="preserve"> </w:t>
      </w:r>
      <w:r w:rsidRPr="00A10443">
        <w:t>to</w:t>
      </w:r>
      <w:r w:rsidR="000D50D7" w:rsidRPr="000D50D7">
        <w:t xml:space="preserve"> </w:t>
      </w:r>
      <w:r w:rsidRPr="00A10443">
        <w:t>be</w:t>
      </w:r>
      <w:r w:rsidR="000D50D7" w:rsidRPr="000D50D7">
        <w:t xml:space="preserve"> </w:t>
      </w:r>
      <w:r w:rsidRPr="00A10443">
        <w:t>complied</w:t>
      </w:r>
      <w:r w:rsidR="000D50D7" w:rsidRPr="000D50D7">
        <w:t xml:space="preserve"> </w:t>
      </w:r>
      <w:r w:rsidRPr="00A10443">
        <w:t>with</w:t>
      </w:r>
      <w:r w:rsidR="000D50D7" w:rsidRPr="000D50D7">
        <w:t xml:space="preserve"> </w:t>
      </w:r>
      <w:r w:rsidRPr="00A10443">
        <w:t>for</w:t>
      </w:r>
      <w:r w:rsidR="000D50D7" w:rsidRPr="000D50D7">
        <w:t xml:space="preserve"> </w:t>
      </w:r>
      <w:r w:rsidRPr="00A10443">
        <w:t>that</w:t>
      </w:r>
      <w:r w:rsidR="000D50D7" w:rsidRPr="000D50D7">
        <w:t xml:space="preserve"> </w:t>
      </w:r>
      <w:r w:rsidRPr="00A10443">
        <w:t>part</w:t>
      </w:r>
      <w:r w:rsidR="000D50D7" w:rsidRPr="000D50D7">
        <w:t xml:space="preserve"> </w:t>
      </w:r>
      <w:r w:rsidRPr="00A10443">
        <w:t>has</w:t>
      </w:r>
      <w:r w:rsidR="000D50D7" w:rsidRPr="000D50D7">
        <w:t xml:space="preserve"> </w:t>
      </w:r>
      <w:r w:rsidRPr="00A10443">
        <w:t>been</w:t>
      </w:r>
      <w:r w:rsidR="000D50D7" w:rsidRPr="000D50D7">
        <w:t xml:space="preserve"> </w:t>
      </w:r>
      <w:r w:rsidRPr="00A10443">
        <w:t>submitted</w:t>
      </w:r>
      <w:r w:rsidR="000D50D7" w:rsidRPr="000D50D7">
        <w:t xml:space="preserve"> </w:t>
      </w:r>
      <w:r w:rsidRPr="00A10443">
        <w:t>to</w:t>
      </w:r>
      <w:r w:rsidR="000D50D7" w:rsidRPr="000D50D7">
        <w:t xml:space="preserve"> </w:t>
      </w:r>
      <w:r w:rsidRPr="00A10443">
        <w:t>and</w:t>
      </w:r>
      <w:r w:rsidR="000D50D7" w:rsidRPr="000D50D7">
        <w:t xml:space="preserve"> </w:t>
      </w:r>
      <w:r w:rsidRPr="00A10443">
        <w:t>approved</w:t>
      </w:r>
      <w:r w:rsidR="000D50D7" w:rsidRPr="000D50D7">
        <w:t xml:space="preserve"> </w:t>
      </w:r>
      <w:r w:rsidRPr="00A10443">
        <w:t>by</w:t>
      </w:r>
      <w:r w:rsidR="000D50D7" w:rsidRPr="000D50D7">
        <w:t xml:space="preserve"> </w:t>
      </w:r>
      <w:r w:rsidRPr="00A10443">
        <w:t>the</w:t>
      </w:r>
      <w:r w:rsidR="000D50D7" w:rsidRPr="000D50D7">
        <w:t xml:space="preserve"> </w:t>
      </w:r>
      <w:r w:rsidRPr="00A10443">
        <w:t>relevant</w:t>
      </w:r>
      <w:r w:rsidR="000D50D7" w:rsidRPr="000D50D7">
        <w:t xml:space="preserve"> </w:t>
      </w:r>
      <w:r w:rsidRPr="00A10443">
        <w:t>planning</w:t>
      </w:r>
      <w:r w:rsidR="000D50D7" w:rsidRPr="000D50D7">
        <w:t xml:space="preserve"> </w:t>
      </w:r>
      <w:r w:rsidRPr="00A10443">
        <w:t>authority</w:t>
      </w:r>
      <w:r w:rsidR="000D50D7" w:rsidRPr="000D50D7">
        <w:t xml:space="preserve"> </w:t>
      </w:r>
      <w:r w:rsidRPr="00A10443">
        <w:t>for</w:t>
      </w:r>
      <w:r w:rsidR="000D50D7" w:rsidRPr="000D50D7">
        <w:t xml:space="preserve"> </w:t>
      </w:r>
      <w:r w:rsidRPr="00A10443">
        <w:t>that</w:t>
      </w:r>
      <w:r w:rsidR="000D50D7" w:rsidRPr="000D50D7">
        <w:t xml:space="preserve"> </w:t>
      </w:r>
      <w:r w:rsidRPr="00A10443">
        <w:t>part</w:t>
      </w:r>
      <w:r w:rsidR="000D50D7" w:rsidRPr="000D50D7">
        <w:t xml:space="preserve"> </w:t>
      </w:r>
      <w:r w:rsidRPr="00A10443">
        <w:t>or,</w:t>
      </w:r>
      <w:r w:rsidR="000D50D7" w:rsidRPr="000D50D7">
        <w:t xml:space="preserve"> </w:t>
      </w:r>
      <w:r w:rsidRPr="00A10443">
        <w:t>where</w:t>
      </w:r>
      <w:r w:rsidR="000D50D7" w:rsidRPr="000D50D7">
        <w:t xml:space="preserve"> </w:t>
      </w:r>
      <w:r w:rsidRPr="00A10443">
        <w:t>the</w:t>
      </w:r>
      <w:r w:rsidR="000D50D7" w:rsidRPr="000D50D7">
        <w:t xml:space="preserve"> </w:t>
      </w:r>
      <w:r w:rsidRPr="00A10443">
        <w:t>part</w:t>
      </w:r>
      <w:r w:rsidR="000D50D7" w:rsidRPr="000D50D7">
        <w:t xml:space="preserve"> </w:t>
      </w:r>
      <w:r w:rsidRPr="00A10443">
        <w:t>falls</w:t>
      </w:r>
      <w:r w:rsidR="000D50D7" w:rsidRPr="000D50D7">
        <w:t xml:space="preserve"> </w:t>
      </w:r>
      <w:r w:rsidRPr="00A10443">
        <w:t>within</w:t>
      </w:r>
      <w:r w:rsidR="000D50D7" w:rsidRPr="000D50D7">
        <w:t xml:space="preserve"> </w:t>
      </w:r>
      <w:r w:rsidRPr="00A10443">
        <w:t>the</w:t>
      </w:r>
      <w:r w:rsidR="000D50D7" w:rsidRPr="000D50D7">
        <w:t xml:space="preserve"> </w:t>
      </w:r>
      <w:r w:rsidRPr="00A10443">
        <w:t>administrative</w:t>
      </w:r>
      <w:r w:rsidR="000D50D7" w:rsidRPr="000D50D7">
        <w:t xml:space="preserve"> </w:t>
      </w:r>
      <w:r w:rsidRPr="00A10443">
        <w:t>areas</w:t>
      </w:r>
      <w:r w:rsidR="000D50D7" w:rsidRPr="000D50D7">
        <w:t xml:space="preserve"> </w:t>
      </w:r>
      <w:r w:rsidRPr="00A10443">
        <w:t>of</w:t>
      </w:r>
      <w:r w:rsidR="000D50D7" w:rsidRPr="000D50D7">
        <w:t xml:space="preserve"> </w:t>
      </w:r>
      <w:r w:rsidRPr="00A10443">
        <w:t>both</w:t>
      </w:r>
      <w:r w:rsidR="000D50D7" w:rsidRPr="000D50D7">
        <w:t xml:space="preserve"> </w:t>
      </w:r>
      <w:r>
        <w:t>Braintree</w:t>
      </w:r>
      <w:r w:rsidR="000D50D7" w:rsidRPr="000D50D7">
        <w:t xml:space="preserve"> </w:t>
      </w:r>
      <w:r>
        <w:t>District</w:t>
      </w:r>
      <w:r w:rsidR="000D50D7" w:rsidRPr="000D50D7">
        <w:t xml:space="preserve"> </w:t>
      </w:r>
      <w:r>
        <w:t>Council</w:t>
      </w:r>
      <w:r w:rsidR="000D50D7" w:rsidRPr="000D50D7">
        <w:t xml:space="preserve"> </w:t>
      </w:r>
      <w:r>
        <w:t>and</w:t>
      </w:r>
      <w:r w:rsidR="000D50D7" w:rsidRPr="000D50D7">
        <w:t xml:space="preserve"> </w:t>
      </w:r>
      <w:r w:rsidRPr="00A10443">
        <w:t>Chelmsford</w:t>
      </w:r>
      <w:r w:rsidR="000D50D7" w:rsidRPr="000D50D7">
        <w:t xml:space="preserve"> </w:t>
      </w:r>
      <w:r w:rsidRPr="00A10443">
        <w:t>City</w:t>
      </w:r>
      <w:r w:rsidR="000D50D7" w:rsidRPr="000D50D7">
        <w:t xml:space="preserve"> </w:t>
      </w:r>
      <w:r w:rsidRPr="00A10443">
        <w:t>Council,</w:t>
      </w:r>
      <w:r w:rsidR="000D50D7" w:rsidRPr="000D50D7">
        <w:t xml:space="preserve"> </w:t>
      </w:r>
      <w:r w:rsidRPr="00A10443">
        <w:t>both</w:t>
      </w:r>
      <w:r w:rsidR="000D50D7" w:rsidRPr="000D50D7">
        <w:t xml:space="preserve"> </w:t>
      </w:r>
      <w:r w:rsidRPr="00A10443">
        <w:t>relevant</w:t>
      </w:r>
      <w:r w:rsidR="000D50D7" w:rsidRPr="000D50D7">
        <w:t xml:space="preserve"> </w:t>
      </w:r>
      <w:r w:rsidRPr="00A10443">
        <w:t>planning</w:t>
      </w:r>
      <w:r w:rsidR="000D50D7" w:rsidRPr="000D50D7">
        <w:t xml:space="preserve"> </w:t>
      </w:r>
      <w:r w:rsidRPr="00A10443">
        <w:t>authorities.</w:t>
      </w:r>
    </w:p>
    <w:p w14:paraId="785A0A2B" w14:textId="77777777" w:rsidR="00283174" w:rsidRDefault="00283174" w:rsidP="00283174">
      <w:pPr>
        <w:pStyle w:val="N2"/>
      </w:pPr>
      <w:r>
        <w:t>The</w:t>
      </w:r>
      <w:r w:rsidR="000D50D7" w:rsidRPr="000D50D7">
        <w:t xml:space="preserve"> </w:t>
      </w:r>
      <w:r>
        <w:t>design</w:t>
      </w:r>
      <w:r w:rsidR="000D50D7" w:rsidRPr="000D50D7">
        <w:t xml:space="preserve"> </w:t>
      </w:r>
      <w:r>
        <w:t>as</w:t>
      </w:r>
      <w:r w:rsidR="000D50D7" w:rsidRPr="000D50D7">
        <w:t xml:space="preserve"> </w:t>
      </w:r>
      <w:r>
        <w:t>described</w:t>
      </w:r>
      <w:r w:rsidR="000D50D7" w:rsidRPr="000D50D7">
        <w:t xml:space="preserve"> </w:t>
      </w:r>
      <w:r>
        <w:t>in</w:t>
      </w:r>
      <w:r w:rsidR="000D50D7" w:rsidRPr="000D50D7">
        <w:t xml:space="preserve"> </w:t>
      </w:r>
      <w:r>
        <w:t>the</w:t>
      </w:r>
      <w:r w:rsidR="000D50D7" w:rsidRPr="000D50D7">
        <w:t xml:space="preserve"> </w:t>
      </w:r>
      <w:r>
        <w:t>operational</w:t>
      </w:r>
      <w:r w:rsidR="000D50D7" w:rsidRPr="000D50D7">
        <w:t xml:space="preserve"> </w:t>
      </w:r>
      <w:r>
        <w:t>noise</w:t>
      </w:r>
      <w:r w:rsidR="000D50D7" w:rsidRPr="000D50D7">
        <w:t xml:space="preserve"> </w:t>
      </w:r>
      <w:r>
        <w:t>assessment</w:t>
      </w:r>
      <w:r w:rsidR="000D50D7" w:rsidRPr="000D50D7">
        <w:t xml:space="preserve"> </w:t>
      </w:r>
      <w:r>
        <w:t>must</w:t>
      </w:r>
      <w:r w:rsidR="000D50D7" w:rsidRPr="000D50D7">
        <w:t xml:space="preserve"> </w:t>
      </w:r>
      <w:r>
        <w:t>be</w:t>
      </w:r>
      <w:r w:rsidR="000D50D7" w:rsidRPr="000D50D7">
        <w:t xml:space="preserve"> </w:t>
      </w:r>
      <w:r>
        <w:t>implemented</w:t>
      </w:r>
      <w:r w:rsidR="000D50D7" w:rsidRPr="000D50D7">
        <w:t xml:space="preserve"> </w:t>
      </w:r>
      <w:r>
        <w:t>as</w:t>
      </w:r>
      <w:r w:rsidR="000D50D7" w:rsidRPr="000D50D7">
        <w:t xml:space="preserve"> </w:t>
      </w:r>
      <w:r>
        <w:t>approved.</w:t>
      </w:r>
    </w:p>
    <w:p w14:paraId="3144FB66" w14:textId="77777777" w:rsidR="00283174" w:rsidRDefault="00283174" w:rsidP="00283174">
      <w:pPr>
        <w:pStyle w:val="H1"/>
      </w:pPr>
      <w:r>
        <w:t>Permissive</w:t>
      </w:r>
      <w:r w:rsidR="000D50D7" w:rsidRPr="000D50D7">
        <w:t xml:space="preserve"> </w:t>
      </w:r>
      <w:r>
        <w:t>paths</w:t>
      </w:r>
    </w:p>
    <w:p w14:paraId="3E6D418F"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rsidRPr="00A10443">
        <w:t>Where</w:t>
      </w:r>
      <w:r w:rsidR="000D50D7" w:rsidRPr="000D50D7">
        <w:t xml:space="preserve"> </w:t>
      </w:r>
      <w:r w:rsidRPr="00A10443">
        <w:t>a</w:t>
      </w:r>
      <w:r w:rsidR="000D50D7" w:rsidRPr="000D50D7">
        <w:t xml:space="preserve"> </w:t>
      </w:r>
      <w:r w:rsidRPr="00A10443">
        <w:t>phase</w:t>
      </w:r>
      <w:r w:rsidR="000D50D7" w:rsidRPr="000D50D7">
        <w:t xml:space="preserve"> </w:t>
      </w:r>
      <w:r w:rsidRPr="00A10443">
        <w:t>of</w:t>
      </w:r>
      <w:r w:rsidR="000D50D7" w:rsidRPr="000D50D7">
        <w:t xml:space="preserve"> </w:t>
      </w:r>
      <w:r w:rsidRPr="00A10443">
        <w:t>the</w:t>
      </w:r>
      <w:r w:rsidR="000D50D7" w:rsidRPr="000D50D7">
        <w:t xml:space="preserve"> </w:t>
      </w:r>
      <w:r w:rsidRPr="00A10443">
        <w:t>solar</w:t>
      </w:r>
      <w:r w:rsidR="000D50D7" w:rsidRPr="000D50D7">
        <w:t xml:space="preserve"> </w:t>
      </w:r>
      <w:r w:rsidRPr="00A10443">
        <w:t>farm</w:t>
      </w:r>
      <w:r w:rsidR="000D50D7" w:rsidRPr="000D50D7">
        <w:t xml:space="preserve"> </w:t>
      </w:r>
      <w:r w:rsidRPr="00A10443">
        <w:t>works</w:t>
      </w:r>
      <w:r w:rsidR="000D50D7" w:rsidRPr="000D50D7">
        <w:t xml:space="preserve"> </w:t>
      </w:r>
      <w:r w:rsidRPr="00A10443">
        <w:t>includes</w:t>
      </w:r>
      <w:r w:rsidR="000D50D7" w:rsidRPr="000D50D7">
        <w:t xml:space="preserve"> </w:t>
      </w:r>
      <w:r w:rsidRPr="00A10443">
        <w:t>a</w:t>
      </w:r>
      <w:r w:rsidR="000D50D7" w:rsidRPr="000D50D7">
        <w:t xml:space="preserve"> </w:t>
      </w:r>
      <w:r w:rsidRPr="00A10443">
        <w:t>permissive</w:t>
      </w:r>
      <w:r w:rsidR="000D50D7" w:rsidRPr="000D50D7">
        <w:t xml:space="preserve"> </w:t>
      </w:r>
      <w:r w:rsidRPr="00A10443">
        <w:t>path</w:t>
      </w:r>
      <w:r w:rsidR="000D50D7" w:rsidRPr="000D50D7">
        <w:t xml:space="preserve"> </w:t>
      </w:r>
      <w:r w:rsidRPr="00A10443">
        <w:t>or</w:t>
      </w:r>
      <w:r w:rsidR="000D50D7" w:rsidRPr="000D50D7">
        <w:t xml:space="preserve"> </w:t>
      </w:r>
      <w:r w:rsidRPr="00A10443">
        <w:t>paths,</w:t>
      </w:r>
      <w:r w:rsidR="000D50D7" w:rsidRPr="000D50D7">
        <w:t xml:space="preserve"> </w:t>
      </w:r>
      <w:r w:rsidRPr="00A10443">
        <w:t>the</w:t>
      </w:r>
      <w:r w:rsidR="000D50D7" w:rsidRPr="000D50D7">
        <w:t xml:space="preserve"> </w:t>
      </w:r>
      <w:r w:rsidRPr="00A10443">
        <w:t>permissive</w:t>
      </w:r>
      <w:r w:rsidR="000D50D7" w:rsidRPr="000D50D7">
        <w:t xml:space="preserve"> </w:t>
      </w:r>
      <w:r w:rsidRPr="00A10443">
        <w:t>path</w:t>
      </w:r>
      <w:r w:rsidR="000D50D7" w:rsidRPr="000D50D7">
        <w:t xml:space="preserve"> </w:t>
      </w:r>
      <w:r w:rsidRPr="00A10443">
        <w:t>or</w:t>
      </w:r>
      <w:r w:rsidR="000D50D7" w:rsidRPr="000D50D7">
        <w:t xml:space="preserve"> </w:t>
      </w:r>
      <w:r w:rsidRPr="00A10443">
        <w:t>paths</w:t>
      </w:r>
      <w:r w:rsidR="000D50D7" w:rsidRPr="000D50D7">
        <w:t xml:space="preserve"> </w:t>
      </w:r>
      <w:r w:rsidRPr="00A10443">
        <w:t>must</w:t>
      </w:r>
      <w:r w:rsidR="000D50D7" w:rsidRPr="000D50D7">
        <w:t xml:space="preserve"> </w:t>
      </w:r>
      <w:r w:rsidRPr="00A10443">
        <w:t>be</w:t>
      </w:r>
      <w:r w:rsidR="000D50D7" w:rsidRPr="000D50D7">
        <w:t xml:space="preserve"> </w:t>
      </w:r>
      <w:r w:rsidRPr="00A10443">
        <w:t>provided</w:t>
      </w:r>
      <w:r w:rsidR="000D50D7" w:rsidRPr="000D50D7">
        <w:t xml:space="preserve"> </w:t>
      </w:r>
      <w:r w:rsidRPr="00A10443">
        <w:t>and</w:t>
      </w:r>
      <w:r w:rsidR="000D50D7" w:rsidRPr="000D50D7">
        <w:t xml:space="preserve"> </w:t>
      </w:r>
      <w:r w:rsidRPr="00A10443">
        <w:t>open</w:t>
      </w:r>
      <w:r w:rsidR="000D50D7" w:rsidRPr="000D50D7">
        <w:t xml:space="preserve"> </w:t>
      </w:r>
      <w:r w:rsidRPr="00A10443">
        <w:t>to</w:t>
      </w:r>
      <w:r w:rsidR="000D50D7" w:rsidRPr="000D50D7">
        <w:t xml:space="preserve"> </w:t>
      </w:r>
      <w:r w:rsidRPr="00A10443">
        <w:t>the</w:t>
      </w:r>
      <w:r w:rsidR="000D50D7" w:rsidRPr="000D50D7">
        <w:t xml:space="preserve"> </w:t>
      </w:r>
      <w:r w:rsidRPr="00A10443">
        <w:t>public</w:t>
      </w:r>
      <w:r w:rsidR="000D50D7" w:rsidRPr="000D50D7">
        <w:t xml:space="preserve"> </w:t>
      </w:r>
      <w:r w:rsidRPr="00A10443">
        <w:t>prior</w:t>
      </w:r>
      <w:r w:rsidR="000D50D7" w:rsidRPr="000D50D7">
        <w:t xml:space="preserve"> </w:t>
      </w:r>
      <w:r w:rsidRPr="00A10443">
        <w:t>to</w:t>
      </w:r>
      <w:r w:rsidR="000D50D7" w:rsidRPr="000D50D7">
        <w:t xml:space="preserve"> </w:t>
      </w:r>
      <w:r w:rsidRPr="00A10443">
        <w:t>the</w:t>
      </w:r>
      <w:r w:rsidR="000D50D7" w:rsidRPr="000D50D7">
        <w:t xml:space="preserve"> </w:t>
      </w:r>
      <w:r w:rsidRPr="00A10443">
        <w:t>date</w:t>
      </w:r>
      <w:r w:rsidR="000D50D7" w:rsidRPr="000D50D7">
        <w:t xml:space="preserve"> </w:t>
      </w:r>
      <w:r w:rsidRPr="00A10443">
        <w:t>of</w:t>
      </w:r>
      <w:r w:rsidR="000D50D7" w:rsidRPr="000D50D7">
        <w:t xml:space="preserve"> </w:t>
      </w:r>
      <w:r w:rsidRPr="00A10443">
        <w:t>final</w:t>
      </w:r>
      <w:r w:rsidR="000D50D7" w:rsidRPr="000D50D7">
        <w:t xml:space="preserve"> </w:t>
      </w:r>
      <w:r w:rsidRPr="00A10443">
        <w:t>commissioning</w:t>
      </w:r>
      <w:r w:rsidR="000D50D7" w:rsidRPr="000D50D7">
        <w:t xml:space="preserve"> </w:t>
      </w:r>
      <w:r w:rsidRPr="00A10443">
        <w:t>in</w:t>
      </w:r>
      <w:r w:rsidR="000D50D7" w:rsidRPr="000D50D7">
        <w:t xml:space="preserve"> </w:t>
      </w:r>
      <w:r w:rsidRPr="00A10443">
        <w:t>respect</w:t>
      </w:r>
      <w:r w:rsidR="000D50D7" w:rsidRPr="000D50D7">
        <w:t xml:space="preserve"> </w:t>
      </w:r>
      <w:r w:rsidRPr="00A10443">
        <w:t>of</w:t>
      </w:r>
      <w:r w:rsidR="000D50D7" w:rsidRPr="000D50D7">
        <w:t xml:space="preserve"> </w:t>
      </w:r>
      <w:r w:rsidRPr="00A10443">
        <w:t>that</w:t>
      </w:r>
      <w:r w:rsidR="000D50D7" w:rsidRPr="000D50D7">
        <w:t xml:space="preserve"> </w:t>
      </w:r>
      <w:r w:rsidRPr="00A10443">
        <w:t>phase</w:t>
      </w:r>
      <w:r w:rsidR="000D50D7" w:rsidRPr="000D50D7">
        <w:t xml:space="preserve"> </w:t>
      </w:r>
      <w:r w:rsidRPr="00A10443">
        <w:t>as</w:t>
      </w:r>
      <w:r w:rsidR="000D50D7" w:rsidRPr="000D50D7">
        <w:t xml:space="preserve"> </w:t>
      </w:r>
      <w:r w:rsidRPr="00A10443">
        <w:t>shown</w:t>
      </w:r>
      <w:r w:rsidR="000D50D7" w:rsidRPr="000D50D7">
        <w:t xml:space="preserve"> </w:t>
      </w:r>
      <w:r w:rsidRPr="00A10443">
        <w:t>on</w:t>
      </w:r>
      <w:r w:rsidR="000D50D7" w:rsidRPr="000D50D7">
        <w:t xml:space="preserve"> </w:t>
      </w:r>
      <w:r w:rsidRPr="00A10443">
        <w:t>the</w:t>
      </w:r>
      <w:r w:rsidR="000D50D7" w:rsidRPr="000D50D7">
        <w:t xml:space="preserve"> </w:t>
      </w:r>
      <w:r>
        <w:t>permissive</w:t>
      </w:r>
      <w:r w:rsidR="000D50D7" w:rsidRPr="000D50D7">
        <w:t xml:space="preserve"> </w:t>
      </w:r>
      <w:r>
        <w:t>paths</w:t>
      </w:r>
      <w:r w:rsidR="000D50D7" w:rsidRPr="000D50D7">
        <w:t xml:space="preserve"> </w:t>
      </w:r>
      <w:r>
        <w:t>plans.</w:t>
      </w:r>
    </w:p>
    <w:p w14:paraId="0078EC0F" w14:textId="77777777" w:rsidR="00283174" w:rsidRDefault="00283174" w:rsidP="00283174">
      <w:pPr>
        <w:pStyle w:val="N2"/>
      </w:pPr>
      <w:r>
        <w:t>The</w:t>
      </w:r>
      <w:r w:rsidR="000D50D7" w:rsidRPr="000D50D7">
        <w:t xml:space="preserve"> </w:t>
      </w:r>
      <w:r>
        <w:t>permissive</w:t>
      </w:r>
      <w:r w:rsidR="000D50D7" w:rsidRPr="000D50D7">
        <w:t xml:space="preserve"> </w:t>
      </w:r>
      <w:r>
        <w:t>paths</w:t>
      </w:r>
      <w:r w:rsidR="000D50D7" w:rsidRPr="000D50D7">
        <w:t xml:space="preserve"> </w:t>
      </w:r>
      <w:r>
        <w:t>must</w:t>
      </w:r>
      <w:r w:rsidR="000D50D7" w:rsidRPr="000D50D7">
        <w:t xml:space="preserve"> </w:t>
      </w:r>
      <w:r>
        <w:t>be</w:t>
      </w:r>
      <w:r w:rsidR="000D50D7" w:rsidRPr="000D50D7">
        <w:t xml:space="preserve"> </w:t>
      </w:r>
      <w:r>
        <w:t>maintained</w:t>
      </w:r>
      <w:r w:rsidR="000D50D7" w:rsidRPr="000D50D7">
        <w:t xml:space="preserve"> </w:t>
      </w:r>
      <w:r w:rsidR="00B1158B">
        <w:t>and</w:t>
      </w:r>
      <w:r w:rsidR="000D50D7" w:rsidRPr="000D50D7">
        <w:t xml:space="preserve"> </w:t>
      </w:r>
      <w:r w:rsidR="00B1158B">
        <w:t>access</w:t>
      </w:r>
      <w:r w:rsidR="000D50D7" w:rsidRPr="000D50D7">
        <w:t xml:space="preserve"> </w:t>
      </w:r>
      <w:r w:rsidR="00B1158B">
        <w:t>by</w:t>
      </w:r>
      <w:r w:rsidR="000D50D7" w:rsidRPr="000D50D7">
        <w:t xml:space="preserve"> </w:t>
      </w:r>
      <w:r w:rsidR="00B1158B">
        <w:t>the</w:t>
      </w:r>
      <w:r w:rsidR="000D50D7" w:rsidRPr="000D50D7">
        <w:t xml:space="preserve"> </w:t>
      </w:r>
      <w:r w:rsidR="00B1158B">
        <w:t>public</w:t>
      </w:r>
      <w:r w:rsidR="000D50D7" w:rsidRPr="000D50D7">
        <w:t xml:space="preserve"> </w:t>
      </w:r>
      <w:r w:rsidR="00B1158B">
        <w:t>permitted</w:t>
      </w:r>
      <w:r w:rsidR="000D50D7" w:rsidRPr="000D50D7">
        <w:t xml:space="preserve"> </w:t>
      </w:r>
      <w:r w:rsidR="00B1158B">
        <w:t>for</w:t>
      </w:r>
      <w:r w:rsidR="000D50D7" w:rsidRPr="000D50D7">
        <w:t xml:space="preserve"> </w:t>
      </w:r>
      <w:r w:rsidR="00B1158B">
        <w:t>364</w:t>
      </w:r>
      <w:r w:rsidR="000D50D7" w:rsidRPr="000D50D7">
        <w:t xml:space="preserve"> </w:t>
      </w:r>
      <w:r w:rsidR="00B1158B">
        <w:t>days</w:t>
      </w:r>
      <w:r w:rsidR="000D50D7" w:rsidRPr="000D50D7">
        <w:t xml:space="preserve"> </w:t>
      </w:r>
      <w:r w:rsidR="00B1158B">
        <w:t>a</w:t>
      </w:r>
      <w:r w:rsidR="000D50D7" w:rsidRPr="000D50D7">
        <w:t xml:space="preserve"> </w:t>
      </w:r>
      <w:r w:rsidR="00B1158B">
        <w:t>year</w:t>
      </w:r>
      <w:r w:rsidR="000D50D7" w:rsidRPr="000D50D7">
        <w:t xml:space="preserve"> </w:t>
      </w:r>
      <w:r w:rsidR="00B1158B">
        <w:t>(subject</w:t>
      </w:r>
      <w:r w:rsidR="000D50D7" w:rsidRPr="000D50D7">
        <w:t xml:space="preserve"> </w:t>
      </w:r>
      <w:r w:rsidR="00B1158B">
        <w:t>to</w:t>
      </w:r>
      <w:r w:rsidR="000D50D7" w:rsidRPr="000D50D7">
        <w:t xml:space="preserve"> </w:t>
      </w:r>
      <w:r w:rsidR="00B1158B">
        <w:t>closures</w:t>
      </w:r>
      <w:r w:rsidR="000D50D7" w:rsidRPr="000D50D7">
        <w:t xml:space="preserve"> </w:t>
      </w:r>
      <w:r w:rsidR="00B1158B">
        <w:t>for</w:t>
      </w:r>
      <w:r w:rsidR="000D50D7" w:rsidRPr="000D50D7">
        <w:t xml:space="preserve"> </w:t>
      </w:r>
      <w:r w:rsidR="00B1158B">
        <w:t>maintenance</w:t>
      </w:r>
      <w:r w:rsidR="000D50D7" w:rsidRPr="000D50D7">
        <w:t xml:space="preserve"> </w:t>
      </w:r>
      <w:r w:rsidR="00B1158B">
        <w:t>or</w:t>
      </w:r>
      <w:r w:rsidR="000D50D7" w:rsidRPr="000D50D7">
        <w:t xml:space="preserve"> </w:t>
      </w:r>
      <w:r w:rsidR="00B1158B">
        <w:t>emergencies)</w:t>
      </w:r>
      <w:r w:rsidR="000D50D7" w:rsidRPr="000D50D7">
        <w:t xml:space="preserve"> </w:t>
      </w:r>
      <w:r>
        <w:t>until</w:t>
      </w:r>
      <w:r w:rsidR="000D50D7" w:rsidRPr="000D50D7">
        <w:t xml:space="preserve"> </w:t>
      </w:r>
      <w:r>
        <w:t>commencement</w:t>
      </w:r>
      <w:r w:rsidR="000D50D7" w:rsidRPr="000D50D7">
        <w:t xml:space="preserve"> </w:t>
      </w:r>
      <w:r>
        <w:t>of</w:t>
      </w:r>
      <w:r w:rsidR="000D50D7" w:rsidRPr="000D50D7">
        <w:t xml:space="preserve"> </w:t>
      </w:r>
      <w:r>
        <w:t>decommissioning</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pursuant</w:t>
      </w:r>
      <w:r w:rsidR="000D50D7" w:rsidRPr="000D50D7">
        <w:t xml:space="preserve"> </w:t>
      </w:r>
      <w:r>
        <w:t>to</w:t>
      </w:r>
      <w:r w:rsidR="000D50D7" w:rsidRPr="000D50D7">
        <w:t xml:space="preserve"> </w:t>
      </w:r>
      <w:r>
        <w:t>requirement</w:t>
      </w:r>
      <w:r w:rsidR="000D50D7" w:rsidRPr="000D50D7">
        <w:t xml:space="preserve"> </w:t>
      </w:r>
      <w:r>
        <w:t>20</w:t>
      </w:r>
      <w:r w:rsidR="000D50D7" w:rsidRPr="000D50D7">
        <w:t xml:space="preserve"> </w:t>
      </w:r>
      <w:r>
        <w:t>(decommissioning</w:t>
      </w:r>
      <w:r w:rsidR="000D50D7" w:rsidRPr="000D50D7">
        <w:t xml:space="preserve"> </w:t>
      </w:r>
      <w:r>
        <w:t>and</w:t>
      </w:r>
      <w:r w:rsidR="000D50D7" w:rsidRPr="000D50D7">
        <w:t xml:space="preserve"> </w:t>
      </w:r>
      <w:r>
        <w:t>restoration).</w:t>
      </w:r>
    </w:p>
    <w:p w14:paraId="3A04BE83" w14:textId="77777777" w:rsidR="00283174" w:rsidRDefault="00283174" w:rsidP="00283174">
      <w:pPr>
        <w:pStyle w:val="H1"/>
      </w:pPr>
      <w:r>
        <w:lastRenderedPageBreak/>
        <w:t>Public</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diversions</w:t>
      </w:r>
    </w:p>
    <w:p w14:paraId="630D70DE"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rsidRPr="00A10443">
        <w:t>No</w:t>
      </w:r>
      <w:r w:rsidR="000D50D7" w:rsidRPr="000D50D7">
        <w:t xml:space="preserve"> </w:t>
      </w:r>
      <w:r w:rsidRPr="00A10443">
        <w:t>phase</w:t>
      </w:r>
      <w:r w:rsidR="000D50D7" w:rsidRPr="000D50D7">
        <w:t xml:space="preserve"> </w:t>
      </w:r>
      <w:r w:rsidRPr="00A10443">
        <w:t>of</w:t>
      </w:r>
      <w:r w:rsidR="000D50D7" w:rsidRPr="000D50D7">
        <w:t xml:space="preserve"> </w:t>
      </w:r>
      <w:r w:rsidRPr="00A10443">
        <w:t>the</w:t>
      </w:r>
      <w:r w:rsidR="000D50D7" w:rsidRPr="000D50D7">
        <w:t xml:space="preserve"> </w:t>
      </w:r>
      <w:r w:rsidRPr="00A10443">
        <w:t>solar</w:t>
      </w:r>
      <w:r w:rsidR="000D50D7" w:rsidRPr="000D50D7">
        <w:t xml:space="preserve"> </w:t>
      </w:r>
      <w:r w:rsidRPr="00A10443">
        <w:t>farm</w:t>
      </w:r>
      <w:r w:rsidR="000D50D7" w:rsidRPr="000D50D7">
        <w:t xml:space="preserve"> </w:t>
      </w:r>
      <w:r w:rsidRPr="00A10443">
        <w:t>works</w:t>
      </w:r>
      <w:r w:rsidR="000D50D7" w:rsidRPr="000D50D7">
        <w:t xml:space="preserve"> </w:t>
      </w:r>
      <w:r w:rsidRPr="00A10443">
        <w:t>and</w:t>
      </w:r>
      <w:r w:rsidR="000D50D7" w:rsidRPr="000D50D7">
        <w:t xml:space="preserve"> </w:t>
      </w:r>
      <w:r w:rsidRPr="00A10443">
        <w:t>grid</w:t>
      </w:r>
      <w:r w:rsidR="000D50D7" w:rsidRPr="000D50D7">
        <w:t xml:space="preserve"> </w:t>
      </w:r>
      <w:r w:rsidRPr="00A10443">
        <w:t>connection</w:t>
      </w:r>
      <w:r w:rsidR="000D50D7" w:rsidRPr="000D50D7">
        <w:t xml:space="preserve"> </w:t>
      </w:r>
      <w:r w:rsidRPr="00A10443">
        <w:t>works</w:t>
      </w:r>
      <w:r w:rsidR="000D50D7" w:rsidRPr="000D50D7">
        <w:t xml:space="preserve"> </w:t>
      </w:r>
      <w:r w:rsidRPr="00A10443">
        <w:t>may</w:t>
      </w:r>
      <w:r w:rsidR="000D50D7" w:rsidRPr="000D50D7">
        <w:t xml:space="preserve"> </w:t>
      </w:r>
      <w:r w:rsidRPr="00A10443">
        <w:t>commence</w:t>
      </w:r>
      <w:r w:rsidR="000D50D7" w:rsidRPr="000D50D7">
        <w:t xml:space="preserve"> </w:t>
      </w:r>
      <w:r w:rsidRPr="00A10443">
        <w:t>until</w:t>
      </w:r>
      <w:r w:rsidR="000D50D7" w:rsidRPr="000D50D7">
        <w:t xml:space="preserve"> </w:t>
      </w:r>
      <w:r w:rsidRPr="00A10443">
        <w:t>a</w:t>
      </w:r>
      <w:r w:rsidR="000D50D7" w:rsidRPr="000D50D7">
        <w:t xml:space="preserve"> </w:t>
      </w:r>
      <w:r w:rsidRPr="00A10443">
        <w:t>public</w:t>
      </w:r>
      <w:r w:rsidR="000D50D7" w:rsidRPr="000D50D7">
        <w:t xml:space="preserve"> </w:t>
      </w:r>
      <w:r w:rsidRPr="00A10443">
        <w:t>rights</w:t>
      </w:r>
      <w:r w:rsidR="000D50D7" w:rsidRPr="000D50D7">
        <w:t xml:space="preserve"> </w:t>
      </w:r>
      <w:r w:rsidRPr="00A10443">
        <w:t>of</w:t>
      </w:r>
      <w:r w:rsidR="000D50D7" w:rsidRPr="000D50D7">
        <w:t xml:space="preserve"> </w:t>
      </w:r>
      <w:r w:rsidRPr="00A10443">
        <w:t>way</w:t>
      </w:r>
      <w:r w:rsidR="000D50D7" w:rsidRPr="000D50D7">
        <w:t xml:space="preserve"> </w:t>
      </w:r>
      <w:r w:rsidRPr="00A10443">
        <w:t>management</w:t>
      </w:r>
      <w:r w:rsidR="000D50D7" w:rsidRPr="000D50D7">
        <w:t xml:space="preserve"> </w:t>
      </w:r>
      <w:r w:rsidRPr="00A10443">
        <w:t>plan</w:t>
      </w:r>
      <w:r w:rsidR="000D50D7" w:rsidRPr="000D50D7">
        <w:t xml:space="preserve"> </w:t>
      </w:r>
      <w:r w:rsidRPr="00A10443">
        <w:t>(which</w:t>
      </w:r>
      <w:r w:rsidR="000D50D7" w:rsidRPr="000D50D7">
        <w:t xml:space="preserve"> </w:t>
      </w:r>
      <w:r w:rsidRPr="00A10443">
        <w:t>must</w:t>
      </w:r>
      <w:r w:rsidR="000D50D7" w:rsidRPr="000D50D7">
        <w:t xml:space="preserve"> </w:t>
      </w:r>
      <w:r w:rsidRPr="00A10443">
        <w:t>be</w:t>
      </w:r>
      <w:r w:rsidR="000D50D7" w:rsidRPr="000D50D7">
        <w:t xml:space="preserve"> </w:t>
      </w:r>
      <w:r w:rsidRPr="00A10443">
        <w:t>substantially</w:t>
      </w:r>
      <w:r w:rsidR="000D50D7" w:rsidRPr="000D50D7">
        <w:t xml:space="preserve"> </w:t>
      </w:r>
      <w:r w:rsidRPr="00A10443">
        <w:t>in</w:t>
      </w:r>
      <w:r w:rsidR="000D50D7" w:rsidRPr="000D50D7">
        <w:t xml:space="preserve"> </w:t>
      </w:r>
      <w:r w:rsidRPr="00A10443">
        <w:t>accordance</w:t>
      </w:r>
      <w:r w:rsidR="000D50D7" w:rsidRPr="000D50D7">
        <w:t xml:space="preserve"> </w:t>
      </w:r>
      <w:r w:rsidRPr="00A10443">
        <w:t>with</w:t>
      </w:r>
      <w:r w:rsidR="000D50D7" w:rsidRPr="000D50D7">
        <w:t xml:space="preserve"> </w:t>
      </w:r>
      <w:r w:rsidRPr="00A10443">
        <w:t>the</w:t>
      </w:r>
      <w:r w:rsidR="000D50D7" w:rsidRPr="000D50D7">
        <w:t xml:space="preserve"> </w:t>
      </w:r>
      <w:r w:rsidRPr="00A10443">
        <w:t>outline</w:t>
      </w:r>
      <w:r w:rsidR="000D50D7" w:rsidRPr="000D50D7">
        <w:t xml:space="preserve"> </w:t>
      </w:r>
      <w:r w:rsidRPr="00A10443">
        <w:t>public</w:t>
      </w:r>
      <w:r w:rsidR="000D50D7" w:rsidRPr="000D50D7">
        <w:t xml:space="preserve"> </w:t>
      </w:r>
      <w:r w:rsidRPr="00A10443">
        <w:t>rights</w:t>
      </w:r>
      <w:r w:rsidR="000D50D7" w:rsidRPr="000D50D7">
        <w:t xml:space="preserve"> </w:t>
      </w:r>
      <w:r w:rsidRPr="00A10443">
        <w:t>of</w:t>
      </w:r>
      <w:r w:rsidR="000D50D7" w:rsidRPr="000D50D7">
        <w:t xml:space="preserve"> </w:t>
      </w:r>
      <w:r w:rsidRPr="00A10443">
        <w:t>way</w:t>
      </w:r>
      <w:r w:rsidR="000D50D7" w:rsidRPr="000D50D7">
        <w:t xml:space="preserve"> </w:t>
      </w:r>
      <w:r w:rsidRPr="00A10443">
        <w:t>management</w:t>
      </w:r>
      <w:r w:rsidR="000D50D7" w:rsidRPr="000D50D7">
        <w:t xml:space="preserve"> </w:t>
      </w:r>
      <w:r w:rsidRPr="00A10443">
        <w:t>plan)</w:t>
      </w:r>
      <w:r w:rsidR="000D50D7" w:rsidRPr="000D50D7">
        <w:t xml:space="preserve"> </w:t>
      </w:r>
      <w:r>
        <w:t>for</w:t>
      </w:r>
      <w:r w:rsidR="000D50D7" w:rsidRPr="000D50D7">
        <w:t xml:space="preserve"> </w:t>
      </w:r>
      <w:r>
        <w:t>any</w:t>
      </w:r>
      <w:r w:rsidR="000D50D7" w:rsidRPr="000D50D7">
        <w:t xml:space="preserve"> </w:t>
      </w:r>
      <w:r>
        <w:t>sections</w:t>
      </w:r>
      <w:r w:rsidR="000D50D7" w:rsidRPr="000D50D7">
        <w:t xml:space="preserve"> </w:t>
      </w:r>
      <w:r>
        <w:t>of</w:t>
      </w:r>
      <w:r w:rsidR="000D50D7" w:rsidRPr="000D50D7">
        <w:t xml:space="preserve"> </w:t>
      </w:r>
      <w:r>
        <w:t>public</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shown</w:t>
      </w:r>
      <w:r w:rsidR="000D50D7" w:rsidRPr="000D50D7">
        <w:t xml:space="preserve"> </w:t>
      </w:r>
      <w:r>
        <w:t>to</w:t>
      </w:r>
      <w:r w:rsidR="000D50D7" w:rsidRPr="000D50D7">
        <w:t xml:space="preserve"> </w:t>
      </w:r>
      <w:r>
        <w:t>be</w:t>
      </w:r>
      <w:r w:rsidR="000D50D7" w:rsidRPr="000D50D7">
        <w:t xml:space="preserve"> </w:t>
      </w:r>
      <w:r>
        <w:t>temporarily</w:t>
      </w:r>
      <w:r w:rsidR="000D50D7" w:rsidRPr="000D50D7">
        <w:t xml:space="preserve"> </w:t>
      </w:r>
      <w:r>
        <w:t>closed</w:t>
      </w:r>
      <w:r w:rsidR="000D50D7" w:rsidRPr="000D50D7">
        <w:t xml:space="preserve"> </w:t>
      </w:r>
      <w:r>
        <w:t>on</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rsidRPr="00A10443">
        <w:t>for</w:t>
      </w:r>
      <w:r w:rsidR="000D50D7" w:rsidRPr="000D50D7">
        <w:t xml:space="preserve"> </w:t>
      </w:r>
      <w:r w:rsidRPr="00A10443">
        <w:t>that</w:t>
      </w:r>
      <w:r w:rsidR="000D50D7" w:rsidRPr="000D50D7">
        <w:t xml:space="preserve"> </w:t>
      </w:r>
      <w:r w:rsidRPr="00A10443">
        <w:t>phase</w:t>
      </w:r>
      <w:r w:rsidR="000D50D7" w:rsidRPr="000D50D7">
        <w:t xml:space="preserve"> </w:t>
      </w:r>
      <w:r w:rsidRPr="00A10443">
        <w:t>has</w:t>
      </w:r>
      <w:r w:rsidR="000D50D7" w:rsidRPr="000D50D7">
        <w:t xml:space="preserve"> </w:t>
      </w:r>
      <w:r w:rsidRPr="00A10443">
        <w:t>been</w:t>
      </w:r>
      <w:r w:rsidR="000D50D7" w:rsidRPr="000D50D7">
        <w:t xml:space="preserve"> </w:t>
      </w:r>
      <w:r w:rsidRPr="00A10443">
        <w:t>submitted</w:t>
      </w:r>
      <w:r w:rsidR="000D50D7" w:rsidRPr="000D50D7">
        <w:t xml:space="preserve"> </w:t>
      </w:r>
      <w:r w:rsidRPr="00A10443">
        <w:t>to</w:t>
      </w:r>
      <w:r w:rsidR="000D50D7" w:rsidRPr="000D50D7">
        <w:t xml:space="preserve"> </w:t>
      </w:r>
      <w:r w:rsidRPr="00A10443">
        <w:t>and</w:t>
      </w:r>
      <w:r w:rsidR="000D50D7" w:rsidRPr="000D50D7">
        <w:t xml:space="preserve"> </w:t>
      </w:r>
      <w:r w:rsidRPr="00A10443">
        <w:t>approved</w:t>
      </w:r>
      <w:r w:rsidR="000D50D7" w:rsidRPr="000D50D7">
        <w:t xml:space="preserve"> </w:t>
      </w:r>
      <w:r w:rsidRPr="00A10443">
        <w:t>by</w:t>
      </w:r>
      <w:r w:rsidR="000D50D7" w:rsidRPr="000D50D7">
        <w:t xml:space="preserve"> </w:t>
      </w:r>
      <w:r w:rsidRPr="00A10443">
        <w:t>the</w:t>
      </w:r>
      <w:r w:rsidR="000D50D7" w:rsidRPr="000D50D7">
        <w:t xml:space="preserve"> </w:t>
      </w:r>
      <w:r w:rsidRPr="00A10443">
        <w:t>relevant</w:t>
      </w:r>
      <w:r w:rsidR="000D50D7" w:rsidRPr="000D50D7">
        <w:t xml:space="preserve"> </w:t>
      </w:r>
      <w:r w:rsidRPr="00A10443">
        <w:t>planning</w:t>
      </w:r>
      <w:r w:rsidR="000D50D7" w:rsidRPr="000D50D7">
        <w:t xml:space="preserve"> </w:t>
      </w:r>
      <w:r w:rsidRPr="00A10443">
        <w:t>authority</w:t>
      </w:r>
      <w:r w:rsidR="000D50D7" w:rsidRPr="000D50D7">
        <w:t xml:space="preserve"> </w:t>
      </w:r>
      <w:r w:rsidRPr="00A10443">
        <w:t>or,</w:t>
      </w:r>
      <w:r w:rsidR="000D50D7" w:rsidRPr="000D50D7">
        <w:t xml:space="preserve"> </w:t>
      </w:r>
      <w:r w:rsidRPr="00A10443">
        <w:t>where</w:t>
      </w:r>
      <w:r w:rsidR="000D50D7" w:rsidRPr="000D50D7">
        <w:t xml:space="preserve"> </w:t>
      </w:r>
      <w:r w:rsidRPr="00A10443">
        <w:t>the</w:t>
      </w:r>
      <w:r w:rsidR="000D50D7" w:rsidRPr="000D50D7">
        <w:t xml:space="preserve"> </w:t>
      </w:r>
      <w:r w:rsidRPr="00A10443">
        <w:t>phase</w:t>
      </w:r>
      <w:r w:rsidR="000D50D7" w:rsidRPr="000D50D7">
        <w:t xml:space="preserve"> </w:t>
      </w:r>
      <w:r w:rsidRPr="00A10443">
        <w:t>falls</w:t>
      </w:r>
      <w:r w:rsidR="000D50D7" w:rsidRPr="000D50D7">
        <w:t xml:space="preserve"> </w:t>
      </w:r>
      <w:r w:rsidRPr="00A10443">
        <w:t>within</w:t>
      </w:r>
      <w:r w:rsidR="000D50D7" w:rsidRPr="000D50D7">
        <w:t xml:space="preserve"> </w:t>
      </w:r>
      <w:r w:rsidRPr="00A10443">
        <w:t>the</w:t>
      </w:r>
      <w:r w:rsidR="000D50D7" w:rsidRPr="000D50D7">
        <w:t xml:space="preserve"> </w:t>
      </w:r>
      <w:r w:rsidRPr="00A10443">
        <w:t>administrative</w:t>
      </w:r>
      <w:r w:rsidR="000D50D7" w:rsidRPr="000D50D7">
        <w:t xml:space="preserve"> </w:t>
      </w:r>
      <w:r w:rsidRPr="00A10443">
        <w:t>areas</w:t>
      </w:r>
      <w:r w:rsidR="000D50D7" w:rsidRPr="000D50D7">
        <w:t xml:space="preserve"> </w:t>
      </w:r>
      <w:r w:rsidRPr="00A10443">
        <w:t>of</w:t>
      </w:r>
      <w:r w:rsidR="000D50D7" w:rsidRPr="000D50D7">
        <w:t xml:space="preserve"> </w:t>
      </w:r>
      <w:r w:rsidRPr="00A10443">
        <w:t>both</w:t>
      </w:r>
      <w:r w:rsidR="000D50D7" w:rsidRPr="000D50D7">
        <w:t xml:space="preserve"> </w:t>
      </w:r>
      <w:r>
        <w:t>Braintree</w:t>
      </w:r>
      <w:r w:rsidR="000D50D7" w:rsidRPr="000D50D7">
        <w:t xml:space="preserve"> </w:t>
      </w:r>
      <w:r>
        <w:t>District</w:t>
      </w:r>
      <w:r w:rsidR="000D50D7" w:rsidRPr="000D50D7">
        <w:t xml:space="preserve"> </w:t>
      </w:r>
      <w:r>
        <w:t>Council</w:t>
      </w:r>
      <w:r w:rsidR="000D50D7" w:rsidRPr="000D50D7">
        <w:t xml:space="preserve"> </w:t>
      </w:r>
      <w:r>
        <w:t>and</w:t>
      </w:r>
      <w:r w:rsidR="000D50D7" w:rsidRPr="000D50D7">
        <w:t xml:space="preserve"> </w:t>
      </w:r>
      <w:r w:rsidRPr="00A10443">
        <w:t>Chelmsford</w:t>
      </w:r>
      <w:r w:rsidR="000D50D7" w:rsidRPr="000D50D7">
        <w:t xml:space="preserve"> </w:t>
      </w:r>
      <w:r w:rsidRPr="00A10443">
        <w:t>City</w:t>
      </w:r>
      <w:r w:rsidR="000D50D7" w:rsidRPr="000D50D7">
        <w:t xml:space="preserve"> </w:t>
      </w:r>
      <w:r w:rsidRPr="00A10443">
        <w:t>Council,</w:t>
      </w:r>
      <w:r w:rsidR="000D50D7" w:rsidRPr="000D50D7">
        <w:t xml:space="preserve"> </w:t>
      </w:r>
      <w:r w:rsidRPr="00A10443">
        <w:t>both</w:t>
      </w:r>
      <w:r w:rsidR="000D50D7" w:rsidRPr="000D50D7">
        <w:t xml:space="preserve"> </w:t>
      </w:r>
      <w:r w:rsidRPr="00A10443">
        <w:t>relevant</w:t>
      </w:r>
      <w:r w:rsidR="000D50D7" w:rsidRPr="000D50D7">
        <w:t xml:space="preserve"> </w:t>
      </w:r>
      <w:r w:rsidRPr="00A10443">
        <w:t>planning</w:t>
      </w:r>
      <w:r w:rsidR="000D50D7" w:rsidRPr="000D50D7">
        <w:t xml:space="preserve"> </w:t>
      </w:r>
      <w:r w:rsidRPr="00A10443">
        <w:t>authorities,</w:t>
      </w:r>
      <w:r w:rsidR="000D50D7" w:rsidRPr="000D50D7">
        <w:t xml:space="preserve"> </w:t>
      </w:r>
      <w:r w:rsidRPr="00A10443">
        <w:t>such</w:t>
      </w:r>
      <w:r w:rsidR="000D50D7" w:rsidRPr="000D50D7">
        <w:t xml:space="preserve"> </w:t>
      </w:r>
      <w:r w:rsidRPr="00A10443">
        <w:t>approval</w:t>
      </w:r>
      <w:r w:rsidR="000D50D7" w:rsidRPr="000D50D7">
        <w:t xml:space="preserve"> </w:t>
      </w:r>
      <w:r w:rsidRPr="00A10443">
        <w:t>to</w:t>
      </w:r>
      <w:r w:rsidR="000D50D7" w:rsidRPr="000D50D7">
        <w:t xml:space="preserve"> </w:t>
      </w:r>
      <w:r w:rsidRPr="00A10443">
        <w:t>be</w:t>
      </w:r>
      <w:r w:rsidR="000D50D7" w:rsidRPr="000D50D7">
        <w:t xml:space="preserve"> </w:t>
      </w:r>
      <w:r w:rsidRPr="00A10443">
        <w:t>in</w:t>
      </w:r>
      <w:r w:rsidR="000D50D7" w:rsidRPr="000D50D7">
        <w:t xml:space="preserve"> </w:t>
      </w:r>
      <w:r w:rsidRPr="00A10443">
        <w:t>consultation</w:t>
      </w:r>
      <w:r w:rsidR="000D50D7" w:rsidRPr="000D50D7">
        <w:t xml:space="preserve"> </w:t>
      </w:r>
      <w:r w:rsidRPr="00A10443">
        <w:t>with</w:t>
      </w:r>
      <w:r w:rsidR="000D50D7" w:rsidRPr="000D50D7">
        <w:t xml:space="preserve"> </w:t>
      </w:r>
      <w:r w:rsidRPr="00A10443">
        <w:t>the</w:t>
      </w:r>
      <w:r w:rsidR="000D50D7" w:rsidRPr="000D50D7">
        <w:t xml:space="preserve"> </w:t>
      </w:r>
      <w:r w:rsidRPr="00A10443">
        <w:t>relevant</w:t>
      </w:r>
      <w:r w:rsidR="000D50D7" w:rsidRPr="000D50D7">
        <w:t xml:space="preserve"> </w:t>
      </w:r>
      <w:r w:rsidRPr="00A10443">
        <w:t>highway</w:t>
      </w:r>
      <w:r w:rsidR="000D50D7" w:rsidRPr="000D50D7">
        <w:t xml:space="preserve"> </w:t>
      </w:r>
      <w:r w:rsidRPr="00A10443">
        <w:t>authority.</w:t>
      </w:r>
    </w:p>
    <w:p w14:paraId="15AFF2AE" w14:textId="77777777" w:rsidR="00283174" w:rsidRDefault="00283174" w:rsidP="00283174">
      <w:pPr>
        <w:pStyle w:val="N2"/>
      </w:pPr>
      <w:r>
        <w:t>The</w:t>
      </w:r>
      <w:r w:rsidR="000D50D7" w:rsidRPr="000D50D7">
        <w:t xml:space="preserve"> </w:t>
      </w:r>
      <w:r>
        <w:t>plan</w:t>
      </w:r>
      <w:r w:rsidR="000D50D7" w:rsidRPr="000D50D7">
        <w:t xml:space="preserve"> </w:t>
      </w:r>
      <w:r>
        <w:t>must</w:t>
      </w:r>
      <w:r w:rsidR="000D50D7" w:rsidRPr="000D50D7">
        <w:t xml:space="preserve"> </w:t>
      </w:r>
      <w:r>
        <w:t>be</w:t>
      </w:r>
      <w:r w:rsidR="000D50D7" w:rsidRPr="000D50D7">
        <w:t xml:space="preserve"> </w:t>
      </w:r>
      <w:r>
        <w:t>implemented</w:t>
      </w:r>
      <w:r w:rsidR="000D50D7" w:rsidRPr="000D50D7">
        <w:t xml:space="preserve"> </w:t>
      </w:r>
      <w:r>
        <w:t>as</w:t>
      </w:r>
      <w:r w:rsidR="000D50D7" w:rsidRPr="000D50D7">
        <w:t xml:space="preserve"> </w:t>
      </w:r>
      <w:r>
        <w:t>approved.</w:t>
      </w:r>
    </w:p>
    <w:p w14:paraId="19FDC49F" w14:textId="77777777" w:rsidR="00283174" w:rsidRDefault="00283174" w:rsidP="00283174">
      <w:pPr>
        <w:pStyle w:val="H1"/>
      </w:pPr>
      <w:r>
        <w:t>Soils</w:t>
      </w:r>
      <w:r w:rsidR="000D50D7" w:rsidRPr="000D50D7">
        <w:t xml:space="preserve"> </w:t>
      </w:r>
      <w:r>
        <w:t>Management</w:t>
      </w:r>
    </w:p>
    <w:p w14:paraId="376CBF36"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rsidRPr="00A10443">
        <w:t>No</w:t>
      </w:r>
      <w:r w:rsidR="000D50D7" w:rsidRPr="000D50D7">
        <w:t xml:space="preserve"> </w:t>
      </w:r>
      <w:r w:rsidRPr="00A10443">
        <w:t>phase</w:t>
      </w:r>
      <w:r w:rsidR="000D50D7" w:rsidRPr="000D50D7">
        <w:t xml:space="preserve"> </w:t>
      </w:r>
      <w:r w:rsidRPr="00A10443">
        <w:t>of</w:t>
      </w:r>
      <w:r w:rsidR="000D50D7" w:rsidRPr="000D50D7">
        <w:t xml:space="preserve"> </w:t>
      </w:r>
      <w:r w:rsidRPr="00A10443">
        <w:t>the</w:t>
      </w:r>
      <w:r w:rsidR="000D50D7" w:rsidRPr="000D50D7">
        <w:t xml:space="preserve"> </w:t>
      </w:r>
      <w:r w:rsidRPr="00A10443">
        <w:t>solar</w:t>
      </w:r>
      <w:r w:rsidR="000D50D7" w:rsidRPr="000D50D7">
        <w:t xml:space="preserve"> </w:t>
      </w:r>
      <w:r w:rsidRPr="00A10443">
        <w:t>farm</w:t>
      </w:r>
      <w:r w:rsidR="000D50D7" w:rsidRPr="000D50D7">
        <w:t xml:space="preserve"> </w:t>
      </w:r>
      <w:r w:rsidRPr="00A10443">
        <w:t>works</w:t>
      </w:r>
      <w:r w:rsidR="000D50D7" w:rsidRPr="000D50D7">
        <w:t xml:space="preserve"> </w:t>
      </w:r>
      <w:r w:rsidRPr="00A10443">
        <w:t>and</w:t>
      </w:r>
      <w:r w:rsidR="000D50D7" w:rsidRPr="000D50D7">
        <w:t xml:space="preserve"> </w:t>
      </w:r>
      <w:r w:rsidRPr="00A10443">
        <w:t>the</w:t>
      </w:r>
      <w:r w:rsidR="000D50D7" w:rsidRPr="000D50D7">
        <w:t xml:space="preserve"> </w:t>
      </w:r>
      <w:r w:rsidRPr="00A10443">
        <w:t>grid</w:t>
      </w:r>
      <w:r w:rsidR="000D50D7" w:rsidRPr="000D50D7">
        <w:t xml:space="preserve"> </w:t>
      </w:r>
      <w:r w:rsidRPr="00A10443">
        <w:t>connection</w:t>
      </w:r>
      <w:r w:rsidR="000D50D7" w:rsidRPr="000D50D7">
        <w:t xml:space="preserve"> </w:t>
      </w:r>
      <w:r w:rsidRPr="00A10443">
        <w:t>works</w:t>
      </w:r>
      <w:r w:rsidR="000D50D7" w:rsidRPr="000D50D7">
        <w:t xml:space="preserve"> </w:t>
      </w:r>
      <w:r w:rsidRPr="00A10443">
        <w:t>may</w:t>
      </w:r>
      <w:r w:rsidR="000D50D7" w:rsidRPr="000D50D7">
        <w:t xml:space="preserve"> </w:t>
      </w:r>
      <w:r w:rsidRPr="00A10443">
        <w:t>commence</w:t>
      </w:r>
      <w:r w:rsidR="000D50D7" w:rsidRPr="000D50D7">
        <w:t xml:space="preserve"> </w:t>
      </w:r>
      <w:r w:rsidRPr="00A10443">
        <w:t>until</w:t>
      </w:r>
      <w:r w:rsidR="000D50D7" w:rsidRPr="000D50D7">
        <w:t xml:space="preserve"> </w:t>
      </w:r>
      <w:r w:rsidRPr="00A10443">
        <w:t>a</w:t>
      </w:r>
      <w:r w:rsidR="000D50D7" w:rsidRPr="000D50D7">
        <w:t xml:space="preserve"> </w:t>
      </w:r>
      <w:r w:rsidRPr="00A10443">
        <w:t>soils</w:t>
      </w:r>
      <w:r w:rsidR="000D50D7" w:rsidRPr="000D50D7">
        <w:t xml:space="preserve"> </w:t>
      </w:r>
      <w:r w:rsidRPr="00A10443">
        <w:t>resource</w:t>
      </w:r>
      <w:r w:rsidR="000D50D7" w:rsidRPr="000D50D7">
        <w:t xml:space="preserve"> </w:t>
      </w:r>
      <w:r w:rsidRPr="00A10443">
        <w:t>management</w:t>
      </w:r>
      <w:r w:rsidR="000D50D7" w:rsidRPr="000D50D7">
        <w:t xml:space="preserve"> </w:t>
      </w:r>
      <w:r w:rsidRPr="00A10443">
        <w:t>plan</w:t>
      </w:r>
      <w:r w:rsidR="000D50D7" w:rsidRPr="000D50D7">
        <w:t xml:space="preserve"> </w:t>
      </w:r>
      <w:r w:rsidRPr="00A10443">
        <w:t>(which</w:t>
      </w:r>
      <w:r w:rsidR="000D50D7" w:rsidRPr="000D50D7">
        <w:t xml:space="preserve"> </w:t>
      </w:r>
      <w:r w:rsidRPr="00A10443">
        <w:t>must</w:t>
      </w:r>
      <w:r w:rsidR="000D50D7" w:rsidRPr="000D50D7">
        <w:t xml:space="preserve"> </w:t>
      </w:r>
      <w:r w:rsidRPr="00A10443">
        <w:t>be</w:t>
      </w:r>
      <w:r w:rsidR="000D50D7" w:rsidRPr="000D50D7">
        <w:t xml:space="preserve"> </w:t>
      </w:r>
      <w:r w:rsidRPr="00A10443">
        <w:t>substantially</w:t>
      </w:r>
      <w:r w:rsidR="000D50D7" w:rsidRPr="000D50D7">
        <w:t xml:space="preserve"> </w:t>
      </w:r>
      <w:r w:rsidRPr="00A10443">
        <w:t>in</w:t>
      </w:r>
      <w:r w:rsidR="000D50D7" w:rsidRPr="000D50D7">
        <w:t xml:space="preserve"> </w:t>
      </w:r>
      <w:r w:rsidRPr="00A10443">
        <w:t>accordance</w:t>
      </w:r>
      <w:r w:rsidR="000D50D7" w:rsidRPr="000D50D7">
        <w:t xml:space="preserve"> </w:t>
      </w:r>
      <w:r w:rsidRPr="00A10443">
        <w:t>with</w:t>
      </w:r>
      <w:r w:rsidR="000D50D7" w:rsidRPr="000D50D7">
        <w:t xml:space="preserve"> </w:t>
      </w:r>
      <w:r w:rsidRPr="00A10443">
        <w:t>the</w:t>
      </w:r>
      <w:r w:rsidR="000D50D7" w:rsidRPr="000D50D7">
        <w:t xml:space="preserve"> </w:t>
      </w:r>
      <w:r w:rsidRPr="00A10443">
        <w:t>outline</w:t>
      </w:r>
      <w:r w:rsidR="000D50D7" w:rsidRPr="000D50D7">
        <w:t xml:space="preserve"> </w:t>
      </w:r>
      <w:r w:rsidRPr="00A10443">
        <w:t>soils</w:t>
      </w:r>
      <w:r w:rsidR="000D50D7" w:rsidRPr="000D50D7">
        <w:t xml:space="preserve"> </w:t>
      </w:r>
      <w:r w:rsidRPr="00A10443">
        <w:t>resource</w:t>
      </w:r>
      <w:r w:rsidR="000D50D7" w:rsidRPr="000D50D7">
        <w:t xml:space="preserve"> </w:t>
      </w:r>
      <w:r w:rsidRPr="00A10443">
        <w:t>management</w:t>
      </w:r>
      <w:r w:rsidR="000D50D7" w:rsidRPr="000D50D7">
        <w:t xml:space="preserve"> </w:t>
      </w:r>
      <w:r w:rsidRPr="00A10443">
        <w:t>plan</w:t>
      </w:r>
      <w:r w:rsidR="000D50D7" w:rsidRPr="000D50D7">
        <w:t xml:space="preserve"> </w:t>
      </w:r>
      <w:r w:rsidRPr="00A10443">
        <w:t>as</w:t>
      </w:r>
      <w:r w:rsidR="000D50D7" w:rsidRPr="000D50D7">
        <w:t xml:space="preserve"> </w:t>
      </w:r>
      <w:r w:rsidRPr="00A10443">
        <w:t>relevant</w:t>
      </w:r>
      <w:r w:rsidR="000D50D7" w:rsidRPr="000D50D7">
        <w:t xml:space="preserve"> </w:t>
      </w:r>
      <w:r w:rsidRPr="00A10443">
        <w:t>to</w:t>
      </w:r>
      <w:r w:rsidR="000D50D7" w:rsidRPr="000D50D7">
        <w:t xml:space="preserve"> </w:t>
      </w:r>
      <w:r w:rsidRPr="00A10443">
        <w:t>construction</w:t>
      </w:r>
      <w:r w:rsidR="000D50D7" w:rsidRPr="000D50D7">
        <w:t xml:space="preserve"> </w:t>
      </w:r>
      <w:r w:rsidRPr="00A10443">
        <w:t>activities)</w:t>
      </w:r>
      <w:r w:rsidR="000D50D7" w:rsidRPr="000D50D7">
        <w:t xml:space="preserve"> </w:t>
      </w:r>
      <w:r w:rsidRPr="00A10443">
        <w:t>for</w:t>
      </w:r>
      <w:r w:rsidR="000D50D7" w:rsidRPr="000D50D7">
        <w:t xml:space="preserve"> </w:t>
      </w:r>
      <w:r w:rsidRPr="00A10443">
        <w:t>that</w:t>
      </w:r>
      <w:r w:rsidR="000D50D7" w:rsidRPr="000D50D7">
        <w:t xml:space="preserve"> </w:t>
      </w:r>
      <w:r w:rsidRPr="00A10443">
        <w:t>phase</w:t>
      </w:r>
      <w:r w:rsidR="000D50D7" w:rsidRPr="000D50D7">
        <w:t xml:space="preserve"> </w:t>
      </w:r>
      <w:r w:rsidRPr="00A10443">
        <w:t>has</w:t>
      </w:r>
      <w:r w:rsidR="000D50D7" w:rsidRPr="000D50D7">
        <w:t xml:space="preserve"> </w:t>
      </w:r>
      <w:r w:rsidRPr="00A10443">
        <w:t>been</w:t>
      </w:r>
      <w:r w:rsidR="000D50D7" w:rsidRPr="000D50D7">
        <w:t xml:space="preserve"> </w:t>
      </w:r>
      <w:r w:rsidRPr="00A10443">
        <w:t>submitted</w:t>
      </w:r>
      <w:r w:rsidR="000D50D7" w:rsidRPr="000D50D7">
        <w:t xml:space="preserve"> </w:t>
      </w:r>
      <w:r w:rsidRPr="00A10443">
        <w:t>to</w:t>
      </w:r>
      <w:r w:rsidR="000D50D7" w:rsidRPr="000D50D7">
        <w:t xml:space="preserve"> </w:t>
      </w:r>
      <w:r w:rsidRPr="00A10443">
        <w:t>and</w:t>
      </w:r>
      <w:r w:rsidR="000D50D7" w:rsidRPr="000D50D7">
        <w:t xml:space="preserve"> </w:t>
      </w:r>
      <w:r w:rsidRPr="00A10443">
        <w:t>approved</w:t>
      </w:r>
      <w:r w:rsidR="000D50D7" w:rsidRPr="000D50D7">
        <w:t xml:space="preserve"> </w:t>
      </w:r>
      <w:r w:rsidRPr="00A10443">
        <w:t>by</w:t>
      </w:r>
      <w:r w:rsidR="000D50D7" w:rsidRPr="000D50D7">
        <w:t xml:space="preserve"> </w:t>
      </w:r>
      <w:r w:rsidRPr="00A10443">
        <w:t>the</w:t>
      </w:r>
      <w:r w:rsidR="000D50D7" w:rsidRPr="000D50D7">
        <w:t xml:space="preserve"> </w:t>
      </w:r>
      <w:r w:rsidRPr="00A10443">
        <w:t>relevant</w:t>
      </w:r>
      <w:r w:rsidR="000D50D7" w:rsidRPr="000D50D7">
        <w:t xml:space="preserve"> </w:t>
      </w:r>
      <w:r w:rsidRPr="00A10443">
        <w:t>planning</w:t>
      </w:r>
      <w:r w:rsidR="000D50D7" w:rsidRPr="000D50D7">
        <w:t xml:space="preserve"> </w:t>
      </w:r>
      <w:r w:rsidRPr="00A10443">
        <w:t>authority</w:t>
      </w:r>
      <w:r w:rsidR="000D50D7" w:rsidRPr="000D50D7">
        <w:t xml:space="preserve"> </w:t>
      </w:r>
      <w:r w:rsidRPr="00A10443">
        <w:t>or,</w:t>
      </w:r>
      <w:r w:rsidR="000D50D7" w:rsidRPr="000D50D7">
        <w:t xml:space="preserve"> </w:t>
      </w:r>
      <w:r w:rsidRPr="00A10443">
        <w:t>where</w:t>
      </w:r>
      <w:r w:rsidR="000D50D7" w:rsidRPr="000D50D7">
        <w:t xml:space="preserve"> </w:t>
      </w:r>
      <w:r w:rsidRPr="00A10443">
        <w:t>the</w:t>
      </w:r>
      <w:r w:rsidR="000D50D7" w:rsidRPr="000D50D7">
        <w:t xml:space="preserve"> </w:t>
      </w:r>
      <w:r w:rsidRPr="00A10443">
        <w:t>phase</w:t>
      </w:r>
      <w:r w:rsidR="000D50D7" w:rsidRPr="000D50D7">
        <w:t xml:space="preserve"> </w:t>
      </w:r>
      <w:r w:rsidRPr="00A10443">
        <w:t>falls</w:t>
      </w:r>
      <w:r w:rsidR="000D50D7" w:rsidRPr="000D50D7">
        <w:t xml:space="preserve"> </w:t>
      </w:r>
      <w:r w:rsidRPr="00A10443">
        <w:t>within</w:t>
      </w:r>
      <w:r w:rsidR="000D50D7" w:rsidRPr="000D50D7">
        <w:t xml:space="preserve"> </w:t>
      </w:r>
      <w:r w:rsidRPr="00A10443">
        <w:t>the</w:t>
      </w:r>
      <w:r w:rsidR="000D50D7" w:rsidRPr="000D50D7">
        <w:t xml:space="preserve"> </w:t>
      </w:r>
      <w:r w:rsidRPr="00A10443">
        <w:t>administrative</w:t>
      </w:r>
      <w:r w:rsidR="000D50D7" w:rsidRPr="000D50D7">
        <w:t xml:space="preserve"> </w:t>
      </w:r>
      <w:r w:rsidRPr="00A10443">
        <w:t>areas</w:t>
      </w:r>
      <w:r w:rsidR="000D50D7" w:rsidRPr="000D50D7">
        <w:t xml:space="preserve"> </w:t>
      </w:r>
      <w:r w:rsidRPr="00A10443">
        <w:t>of</w:t>
      </w:r>
      <w:r w:rsidR="000D50D7" w:rsidRPr="000D50D7">
        <w:t xml:space="preserve"> </w:t>
      </w:r>
      <w:r w:rsidRPr="00A10443">
        <w:t>both</w:t>
      </w:r>
      <w:r w:rsidR="000D50D7" w:rsidRPr="000D50D7">
        <w:t xml:space="preserve"> </w:t>
      </w:r>
      <w:r w:rsidRPr="00A10443">
        <w:t>the</w:t>
      </w:r>
      <w:r w:rsidR="000D50D7" w:rsidRPr="000D50D7">
        <w:t xml:space="preserve"> </w:t>
      </w:r>
      <w:r>
        <w:t>Braintree</w:t>
      </w:r>
      <w:r w:rsidR="000D50D7" w:rsidRPr="000D50D7">
        <w:t xml:space="preserve"> </w:t>
      </w:r>
      <w:r>
        <w:t>District</w:t>
      </w:r>
      <w:r w:rsidR="000D50D7" w:rsidRPr="000D50D7">
        <w:t xml:space="preserve"> </w:t>
      </w:r>
      <w:r>
        <w:t>Council</w:t>
      </w:r>
      <w:r w:rsidR="000D50D7" w:rsidRPr="000D50D7">
        <w:t xml:space="preserve"> </w:t>
      </w:r>
      <w:r>
        <w:t>and</w:t>
      </w:r>
      <w:r w:rsidR="000D50D7" w:rsidRPr="000D50D7">
        <w:t xml:space="preserve"> </w:t>
      </w:r>
      <w:r w:rsidRPr="00A10443">
        <w:t>Chelmsford</w:t>
      </w:r>
      <w:r w:rsidR="000D50D7" w:rsidRPr="000D50D7">
        <w:t xml:space="preserve"> </w:t>
      </w:r>
      <w:r w:rsidRPr="00A10443">
        <w:t>City</w:t>
      </w:r>
      <w:r w:rsidR="000D50D7" w:rsidRPr="000D50D7">
        <w:t xml:space="preserve"> </w:t>
      </w:r>
      <w:r w:rsidRPr="00A10443">
        <w:t>Council,</w:t>
      </w:r>
      <w:r w:rsidR="000D50D7" w:rsidRPr="000D50D7">
        <w:t xml:space="preserve"> </w:t>
      </w:r>
      <w:r w:rsidRPr="00A10443">
        <w:t>both</w:t>
      </w:r>
      <w:r w:rsidR="000D50D7" w:rsidRPr="000D50D7">
        <w:t xml:space="preserve"> </w:t>
      </w:r>
      <w:r w:rsidRPr="00A10443">
        <w:t>relevant</w:t>
      </w:r>
      <w:r w:rsidR="000D50D7" w:rsidRPr="000D50D7">
        <w:t xml:space="preserve"> </w:t>
      </w:r>
      <w:r w:rsidRPr="00A10443">
        <w:t>planning</w:t>
      </w:r>
      <w:r w:rsidR="000D50D7" w:rsidRPr="000D50D7">
        <w:t xml:space="preserve"> </w:t>
      </w:r>
      <w:r w:rsidRPr="00A10443">
        <w:t>authorities.</w:t>
      </w:r>
    </w:p>
    <w:p w14:paraId="61F03DFA" w14:textId="77777777" w:rsidR="00283174" w:rsidRDefault="00283174" w:rsidP="00283174">
      <w:pPr>
        <w:pStyle w:val="N2"/>
      </w:pPr>
      <w:r>
        <w:t>All</w:t>
      </w:r>
      <w:r w:rsidR="000D50D7" w:rsidRPr="000D50D7">
        <w:t xml:space="preserve"> </w:t>
      </w:r>
      <w:r>
        <w:t>construction</w:t>
      </w:r>
      <w:r w:rsidR="000D50D7" w:rsidRPr="000D50D7">
        <w:t xml:space="preserve"> </w:t>
      </w:r>
      <w:r>
        <w:t>works</w:t>
      </w:r>
      <w:r w:rsidR="000D50D7" w:rsidRPr="000D50D7">
        <w:t xml:space="preserve"> </w:t>
      </w:r>
      <w:r>
        <w:t>associated</w:t>
      </w:r>
      <w:r w:rsidR="000D50D7" w:rsidRPr="000D50D7">
        <w:t xml:space="preserve"> </w:t>
      </w:r>
      <w:r>
        <w:t>with</w:t>
      </w:r>
      <w:r w:rsidR="000D50D7" w:rsidRPr="000D50D7">
        <w:t xml:space="preserve"> </w:t>
      </w:r>
      <w:r>
        <w:t>the</w:t>
      </w:r>
      <w:r w:rsidR="000D50D7" w:rsidRPr="000D50D7">
        <w:t xml:space="preserve"> </w:t>
      </w:r>
      <w:r>
        <w:t>solar</w:t>
      </w:r>
      <w:r w:rsidR="000D50D7" w:rsidRPr="000D50D7">
        <w:t xml:space="preserve"> </w:t>
      </w:r>
      <w:r>
        <w:t>farm</w:t>
      </w:r>
      <w:r w:rsidR="000D50D7" w:rsidRPr="000D50D7">
        <w:t xml:space="preserve"> </w:t>
      </w:r>
      <w:r>
        <w:t>works</w:t>
      </w:r>
      <w:r w:rsidR="000D50D7" w:rsidRPr="000D50D7">
        <w:t xml:space="preserve"> </w:t>
      </w:r>
      <w:r>
        <w:t>and</w:t>
      </w:r>
      <w:r w:rsidR="000D50D7" w:rsidRPr="000D50D7">
        <w:t xml:space="preserve"> </w:t>
      </w:r>
      <w:r>
        <w:t>the</w:t>
      </w:r>
      <w:r w:rsidR="000D50D7" w:rsidRPr="000D50D7">
        <w:t xml:space="preserve"> </w:t>
      </w:r>
      <w:r>
        <w:t>grid</w:t>
      </w:r>
      <w:r w:rsidR="000D50D7" w:rsidRPr="000D50D7">
        <w:t xml:space="preserve"> </w:t>
      </w:r>
      <w:r>
        <w:t>connection</w:t>
      </w:r>
      <w:r w:rsidR="000D50D7" w:rsidRPr="000D50D7">
        <w:t xml:space="preserve"> </w:t>
      </w:r>
      <w:r>
        <w:t>works</w:t>
      </w:r>
      <w:r w:rsidR="000D50D7" w:rsidRPr="000D50D7">
        <w:t xml:space="preserve"> </w:t>
      </w:r>
      <w:r>
        <w:t>must</w:t>
      </w:r>
      <w:r w:rsidR="000D50D7" w:rsidRPr="000D50D7">
        <w:t xml:space="preserve"> </w:t>
      </w:r>
      <w:r>
        <w:t>be</w:t>
      </w:r>
      <w:r w:rsidR="000D50D7" w:rsidRPr="000D50D7">
        <w:t xml:space="preserve"> </w:t>
      </w:r>
      <w:r>
        <w:t>carried</w:t>
      </w:r>
      <w:r w:rsidR="000D50D7" w:rsidRPr="000D50D7">
        <w:t xml:space="preserve"> </w:t>
      </w:r>
      <w:r>
        <w:t>out</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approved</w:t>
      </w:r>
      <w:r w:rsidR="000D50D7" w:rsidRPr="000D50D7">
        <w:t xml:space="preserve"> </w:t>
      </w:r>
      <w:r>
        <w:t>soils</w:t>
      </w:r>
      <w:r w:rsidR="000D50D7" w:rsidRPr="000D50D7">
        <w:t xml:space="preserve"> </w:t>
      </w:r>
      <w:r>
        <w:t>resource</w:t>
      </w:r>
      <w:r w:rsidR="000D50D7" w:rsidRPr="000D50D7">
        <w:t xml:space="preserve"> </w:t>
      </w:r>
      <w:r>
        <w:t>management</w:t>
      </w:r>
      <w:r w:rsidR="000D50D7" w:rsidRPr="000D50D7">
        <w:t xml:space="preserve"> </w:t>
      </w:r>
      <w:r>
        <w:t>plan.</w:t>
      </w:r>
    </w:p>
    <w:p w14:paraId="588684F9" w14:textId="77777777" w:rsidR="00283174" w:rsidRDefault="00283174" w:rsidP="00283174">
      <w:pPr>
        <w:pStyle w:val="N2"/>
      </w:pPr>
      <w:r w:rsidRPr="00A10443">
        <w:t>Prior</w:t>
      </w:r>
      <w:r w:rsidR="000D50D7" w:rsidRPr="000D50D7">
        <w:t xml:space="preserve"> </w:t>
      </w:r>
      <w:r w:rsidRPr="00A10443">
        <w:t>to</w:t>
      </w:r>
      <w:r w:rsidR="000D50D7" w:rsidRPr="000D50D7">
        <w:t xml:space="preserve"> </w:t>
      </w:r>
      <w:r w:rsidRPr="00A10443">
        <w:t>the</w:t>
      </w:r>
      <w:r w:rsidR="000D50D7" w:rsidRPr="000D50D7">
        <w:t xml:space="preserve"> </w:t>
      </w:r>
      <w:r w:rsidRPr="00A10443">
        <w:t>date</w:t>
      </w:r>
      <w:r w:rsidR="000D50D7" w:rsidRPr="000D50D7">
        <w:t xml:space="preserve"> </w:t>
      </w:r>
      <w:r w:rsidRPr="00A10443">
        <w:t>of</w:t>
      </w:r>
      <w:r w:rsidR="000D50D7" w:rsidRPr="000D50D7">
        <w:t xml:space="preserve"> </w:t>
      </w:r>
      <w:r w:rsidRPr="00A10443">
        <w:t>final</w:t>
      </w:r>
      <w:r w:rsidR="000D50D7" w:rsidRPr="000D50D7">
        <w:t xml:space="preserve"> </w:t>
      </w:r>
      <w:r w:rsidRPr="00A10443">
        <w:t>commissioning</w:t>
      </w:r>
      <w:r w:rsidR="000D50D7" w:rsidRPr="000D50D7">
        <w:t xml:space="preserve"> </w:t>
      </w:r>
      <w:r w:rsidRPr="00A10443">
        <w:t>for</w:t>
      </w:r>
      <w:r w:rsidR="000D50D7" w:rsidRPr="000D50D7">
        <w:t xml:space="preserve"> </w:t>
      </w:r>
      <w:r w:rsidRPr="00A10443">
        <w:t>any</w:t>
      </w:r>
      <w:r w:rsidR="000D50D7" w:rsidRPr="000D50D7">
        <w:t xml:space="preserve"> </w:t>
      </w:r>
      <w:r w:rsidRPr="00A10443">
        <w:t>phase</w:t>
      </w:r>
      <w:r w:rsidR="000D50D7" w:rsidRPr="000D50D7">
        <w:t xml:space="preserve"> </w:t>
      </w:r>
      <w:r w:rsidRPr="00A10443">
        <w:t>of</w:t>
      </w:r>
      <w:r w:rsidR="000D50D7" w:rsidRPr="000D50D7">
        <w:t xml:space="preserve"> </w:t>
      </w:r>
      <w:r w:rsidRPr="00A10443">
        <w:t>the</w:t>
      </w:r>
      <w:r w:rsidR="000D50D7" w:rsidRPr="000D50D7">
        <w:t xml:space="preserve"> </w:t>
      </w:r>
      <w:r w:rsidRPr="00A10443">
        <w:t>solar</w:t>
      </w:r>
      <w:r w:rsidR="000D50D7" w:rsidRPr="000D50D7">
        <w:t xml:space="preserve"> </w:t>
      </w:r>
      <w:r w:rsidRPr="00A10443">
        <w:t>farm</w:t>
      </w:r>
      <w:r w:rsidR="000D50D7" w:rsidRPr="000D50D7">
        <w:t xml:space="preserve"> </w:t>
      </w:r>
      <w:r w:rsidRPr="00A10443">
        <w:t>works</w:t>
      </w:r>
      <w:r w:rsidR="000D50D7" w:rsidRPr="000D50D7">
        <w:t xml:space="preserve"> </w:t>
      </w:r>
      <w:r w:rsidRPr="00A10443">
        <w:t>and</w:t>
      </w:r>
      <w:r w:rsidR="000D50D7" w:rsidRPr="000D50D7">
        <w:t xml:space="preserve"> </w:t>
      </w:r>
      <w:r w:rsidRPr="00A10443">
        <w:t>grid</w:t>
      </w:r>
      <w:r w:rsidR="000D50D7" w:rsidRPr="000D50D7">
        <w:t xml:space="preserve"> </w:t>
      </w:r>
      <w:r w:rsidRPr="00A10443">
        <w:t>connection</w:t>
      </w:r>
      <w:r w:rsidR="000D50D7" w:rsidRPr="000D50D7">
        <w:t xml:space="preserve"> </w:t>
      </w:r>
      <w:r w:rsidRPr="00A10443">
        <w:t>works,</w:t>
      </w:r>
      <w:r w:rsidR="000D50D7" w:rsidRPr="000D50D7">
        <w:t xml:space="preserve"> </w:t>
      </w:r>
      <w:r w:rsidRPr="00A10443">
        <w:t>a</w:t>
      </w:r>
      <w:r w:rsidR="000D50D7" w:rsidRPr="000D50D7">
        <w:t xml:space="preserve"> </w:t>
      </w:r>
      <w:r w:rsidRPr="00A10443">
        <w:t>soils</w:t>
      </w:r>
      <w:r w:rsidR="000D50D7" w:rsidRPr="000D50D7">
        <w:t xml:space="preserve"> </w:t>
      </w:r>
      <w:r w:rsidRPr="00A10443">
        <w:t>resource</w:t>
      </w:r>
      <w:r w:rsidR="000D50D7" w:rsidRPr="000D50D7">
        <w:t xml:space="preserve"> </w:t>
      </w:r>
      <w:r w:rsidRPr="00A10443">
        <w:t>management</w:t>
      </w:r>
      <w:r w:rsidR="000D50D7" w:rsidRPr="000D50D7">
        <w:t xml:space="preserve"> </w:t>
      </w:r>
      <w:r w:rsidRPr="00A10443">
        <w:t>plan</w:t>
      </w:r>
      <w:r w:rsidR="000D50D7" w:rsidRPr="000D50D7">
        <w:t xml:space="preserve"> </w:t>
      </w:r>
      <w:r w:rsidRPr="00A10443">
        <w:t>(which</w:t>
      </w:r>
      <w:r w:rsidR="000D50D7" w:rsidRPr="000D50D7">
        <w:t xml:space="preserve"> </w:t>
      </w:r>
      <w:r w:rsidRPr="00A10443">
        <w:t>must</w:t>
      </w:r>
      <w:r w:rsidR="000D50D7" w:rsidRPr="000D50D7">
        <w:t xml:space="preserve"> </w:t>
      </w:r>
      <w:r w:rsidRPr="00A10443">
        <w:t>be</w:t>
      </w:r>
      <w:r w:rsidR="000D50D7" w:rsidRPr="000D50D7">
        <w:t xml:space="preserve"> </w:t>
      </w:r>
      <w:r w:rsidRPr="00A10443">
        <w:t>substantially</w:t>
      </w:r>
      <w:r w:rsidR="000D50D7" w:rsidRPr="000D50D7">
        <w:t xml:space="preserve"> </w:t>
      </w:r>
      <w:r w:rsidRPr="00A10443">
        <w:t>in</w:t>
      </w:r>
      <w:r w:rsidR="000D50D7" w:rsidRPr="000D50D7">
        <w:t xml:space="preserve"> </w:t>
      </w:r>
      <w:r w:rsidRPr="00A10443">
        <w:t>accordance</w:t>
      </w:r>
      <w:r w:rsidR="000D50D7" w:rsidRPr="000D50D7">
        <w:t xml:space="preserve"> </w:t>
      </w:r>
      <w:r w:rsidRPr="00A10443">
        <w:t>with</w:t>
      </w:r>
      <w:r w:rsidR="000D50D7" w:rsidRPr="000D50D7">
        <w:t xml:space="preserve"> </w:t>
      </w:r>
      <w:r w:rsidRPr="00A10443">
        <w:t>the</w:t>
      </w:r>
      <w:r w:rsidR="000D50D7" w:rsidRPr="000D50D7">
        <w:t xml:space="preserve"> </w:t>
      </w:r>
      <w:r w:rsidRPr="00A10443">
        <w:t>outline</w:t>
      </w:r>
      <w:r w:rsidR="000D50D7" w:rsidRPr="000D50D7">
        <w:t xml:space="preserve"> </w:t>
      </w:r>
      <w:r w:rsidRPr="00A10443">
        <w:t>soils</w:t>
      </w:r>
      <w:r w:rsidR="000D50D7" w:rsidRPr="000D50D7">
        <w:t xml:space="preserve"> </w:t>
      </w:r>
      <w:r w:rsidRPr="00A10443">
        <w:t>resource</w:t>
      </w:r>
      <w:r w:rsidR="000D50D7" w:rsidRPr="000D50D7">
        <w:t xml:space="preserve"> </w:t>
      </w:r>
      <w:r w:rsidRPr="00A10443">
        <w:t>management</w:t>
      </w:r>
      <w:r w:rsidR="000D50D7" w:rsidRPr="000D50D7">
        <w:t xml:space="preserve"> </w:t>
      </w:r>
      <w:r w:rsidRPr="00A10443">
        <w:t>plan</w:t>
      </w:r>
      <w:r w:rsidR="000D50D7" w:rsidRPr="000D50D7">
        <w:t xml:space="preserve"> </w:t>
      </w:r>
      <w:r w:rsidRPr="00A10443">
        <w:t>as</w:t>
      </w:r>
      <w:r w:rsidR="000D50D7" w:rsidRPr="000D50D7">
        <w:t xml:space="preserve"> </w:t>
      </w:r>
      <w:r w:rsidRPr="00A10443">
        <w:t>relevant</w:t>
      </w:r>
      <w:r w:rsidR="000D50D7" w:rsidRPr="000D50D7">
        <w:t xml:space="preserve"> </w:t>
      </w:r>
      <w:r w:rsidRPr="00A10443">
        <w:t>to</w:t>
      </w:r>
      <w:r w:rsidR="000D50D7" w:rsidRPr="000D50D7">
        <w:t xml:space="preserve"> </w:t>
      </w:r>
      <w:r w:rsidRPr="00A10443">
        <w:t>operational</w:t>
      </w:r>
      <w:r w:rsidR="000D50D7" w:rsidRPr="000D50D7">
        <w:t xml:space="preserve"> </w:t>
      </w:r>
      <w:r w:rsidRPr="00A10443">
        <w:t>activities)</w:t>
      </w:r>
      <w:r w:rsidR="000D50D7" w:rsidRPr="000D50D7">
        <w:t xml:space="preserve"> </w:t>
      </w:r>
      <w:r w:rsidRPr="00A10443">
        <w:t>for</w:t>
      </w:r>
      <w:r w:rsidR="000D50D7" w:rsidRPr="000D50D7">
        <w:t xml:space="preserve"> </w:t>
      </w:r>
      <w:r w:rsidRPr="00A10443">
        <w:t>that</w:t>
      </w:r>
      <w:r w:rsidR="000D50D7" w:rsidRPr="000D50D7">
        <w:t xml:space="preserve"> </w:t>
      </w:r>
      <w:r w:rsidRPr="00A10443">
        <w:t>phase</w:t>
      </w:r>
      <w:r w:rsidR="000D50D7" w:rsidRPr="000D50D7">
        <w:t xml:space="preserve"> </w:t>
      </w:r>
      <w:r w:rsidRPr="00A10443">
        <w:t>must</w:t>
      </w:r>
      <w:r w:rsidR="000D50D7" w:rsidRPr="000D50D7">
        <w:t xml:space="preserve"> </w:t>
      </w:r>
      <w:r w:rsidRPr="00A10443">
        <w:t>be</w:t>
      </w:r>
      <w:r w:rsidR="000D50D7" w:rsidRPr="000D50D7">
        <w:t xml:space="preserve"> </w:t>
      </w:r>
      <w:r w:rsidRPr="00A10443">
        <w:t>submitted</w:t>
      </w:r>
      <w:r w:rsidR="000D50D7" w:rsidRPr="000D50D7">
        <w:t xml:space="preserve"> </w:t>
      </w:r>
      <w:r w:rsidRPr="00A10443">
        <w:t>to</w:t>
      </w:r>
      <w:r w:rsidR="000D50D7" w:rsidRPr="000D50D7">
        <w:t xml:space="preserve"> </w:t>
      </w:r>
      <w:r w:rsidRPr="00A10443">
        <w:t>and</w:t>
      </w:r>
      <w:r w:rsidR="000D50D7" w:rsidRPr="000D50D7">
        <w:t xml:space="preserve"> </w:t>
      </w:r>
      <w:r w:rsidRPr="00A10443">
        <w:t>approved</w:t>
      </w:r>
      <w:r w:rsidR="000D50D7" w:rsidRPr="000D50D7">
        <w:t xml:space="preserve"> </w:t>
      </w:r>
      <w:r w:rsidRPr="00A10443">
        <w:t>by</w:t>
      </w:r>
      <w:r w:rsidR="000D50D7" w:rsidRPr="000D50D7">
        <w:t xml:space="preserve"> </w:t>
      </w:r>
      <w:r w:rsidRPr="00A10443">
        <w:t>the</w:t>
      </w:r>
      <w:r w:rsidR="000D50D7" w:rsidRPr="000D50D7">
        <w:t xml:space="preserve"> </w:t>
      </w:r>
      <w:r w:rsidRPr="00A10443">
        <w:t>relevant</w:t>
      </w:r>
      <w:r w:rsidR="000D50D7" w:rsidRPr="000D50D7">
        <w:t xml:space="preserve"> </w:t>
      </w:r>
      <w:r w:rsidRPr="00A10443">
        <w:t>planning</w:t>
      </w:r>
      <w:r w:rsidR="000D50D7" w:rsidRPr="000D50D7">
        <w:t xml:space="preserve"> </w:t>
      </w:r>
      <w:r w:rsidRPr="00A10443">
        <w:t>authority</w:t>
      </w:r>
      <w:r w:rsidR="000D50D7" w:rsidRPr="000D50D7">
        <w:t xml:space="preserve"> </w:t>
      </w:r>
      <w:r w:rsidRPr="00A10443">
        <w:t>for</w:t>
      </w:r>
      <w:r w:rsidR="000D50D7" w:rsidRPr="000D50D7">
        <w:t xml:space="preserve"> </w:t>
      </w:r>
      <w:r w:rsidRPr="00A10443">
        <w:t>that</w:t>
      </w:r>
      <w:r w:rsidR="000D50D7" w:rsidRPr="000D50D7">
        <w:t xml:space="preserve"> </w:t>
      </w:r>
      <w:r w:rsidRPr="00A10443">
        <w:t>phase</w:t>
      </w:r>
      <w:r w:rsidR="000D50D7" w:rsidRPr="000D50D7">
        <w:t xml:space="preserve"> </w:t>
      </w:r>
      <w:r w:rsidRPr="00A10443">
        <w:t>or,</w:t>
      </w:r>
      <w:r w:rsidR="000D50D7" w:rsidRPr="000D50D7">
        <w:t xml:space="preserve"> </w:t>
      </w:r>
      <w:r w:rsidRPr="00A10443">
        <w:t>where</w:t>
      </w:r>
      <w:r w:rsidR="000D50D7" w:rsidRPr="000D50D7">
        <w:t xml:space="preserve"> </w:t>
      </w:r>
      <w:r w:rsidRPr="00A10443">
        <w:t>the</w:t>
      </w:r>
      <w:r w:rsidR="000D50D7" w:rsidRPr="000D50D7">
        <w:t xml:space="preserve"> </w:t>
      </w:r>
      <w:r w:rsidRPr="00A10443">
        <w:t>phase</w:t>
      </w:r>
      <w:r w:rsidR="000D50D7" w:rsidRPr="000D50D7">
        <w:t xml:space="preserve"> </w:t>
      </w:r>
      <w:r w:rsidRPr="00A10443">
        <w:t>falls</w:t>
      </w:r>
      <w:r w:rsidR="000D50D7" w:rsidRPr="000D50D7">
        <w:t xml:space="preserve"> </w:t>
      </w:r>
      <w:r w:rsidRPr="00A10443">
        <w:t>within</w:t>
      </w:r>
      <w:r w:rsidR="000D50D7" w:rsidRPr="000D50D7">
        <w:t xml:space="preserve"> </w:t>
      </w:r>
      <w:r w:rsidRPr="00A10443">
        <w:t>the</w:t>
      </w:r>
      <w:r w:rsidR="000D50D7" w:rsidRPr="000D50D7">
        <w:t xml:space="preserve"> </w:t>
      </w:r>
      <w:r w:rsidRPr="00A10443">
        <w:t>administrative</w:t>
      </w:r>
      <w:r w:rsidR="000D50D7" w:rsidRPr="000D50D7">
        <w:t xml:space="preserve"> </w:t>
      </w:r>
      <w:r w:rsidRPr="00A10443">
        <w:t>areas</w:t>
      </w:r>
      <w:r w:rsidR="000D50D7" w:rsidRPr="000D50D7">
        <w:t xml:space="preserve"> </w:t>
      </w:r>
      <w:r w:rsidRPr="00A10443">
        <w:t>of</w:t>
      </w:r>
      <w:r w:rsidR="000D50D7" w:rsidRPr="000D50D7">
        <w:t xml:space="preserve"> </w:t>
      </w:r>
      <w:r w:rsidRPr="00A10443">
        <w:t>both</w:t>
      </w:r>
      <w:r w:rsidR="000D50D7" w:rsidRPr="000D50D7">
        <w:t xml:space="preserve"> </w:t>
      </w:r>
      <w:r w:rsidRPr="00A10443">
        <w:t>the</w:t>
      </w:r>
      <w:r w:rsidR="000D50D7" w:rsidRPr="000D50D7">
        <w:t xml:space="preserve"> </w:t>
      </w:r>
      <w:r>
        <w:t>Braintree</w:t>
      </w:r>
      <w:r w:rsidR="000D50D7" w:rsidRPr="000D50D7">
        <w:t xml:space="preserve"> </w:t>
      </w:r>
      <w:r>
        <w:t>District</w:t>
      </w:r>
      <w:r w:rsidR="000D50D7" w:rsidRPr="000D50D7">
        <w:t xml:space="preserve"> </w:t>
      </w:r>
      <w:r>
        <w:t>Council</w:t>
      </w:r>
      <w:r w:rsidR="000D50D7" w:rsidRPr="000D50D7">
        <w:t xml:space="preserve"> </w:t>
      </w:r>
      <w:r>
        <w:t>and</w:t>
      </w:r>
      <w:r w:rsidR="000D50D7" w:rsidRPr="000D50D7">
        <w:t xml:space="preserve"> </w:t>
      </w:r>
      <w:r w:rsidRPr="00A10443">
        <w:t>Chelmsford</w:t>
      </w:r>
      <w:r w:rsidR="000D50D7" w:rsidRPr="000D50D7">
        <w:t xml:space="preserve"> </w:t>
      </w:r>
      <w:r w:rsidRPr="00A10443">
        <w:t>City</w:t>
      </w:r>
      <w:r w:rsidR="000D50D7" w:rsidRPr="000D50D7">
        <w:t xml:space="preserve"> </w:t>
      </w:r>
      <w:r w:rsidRPr="00A10443">
        <w:t>Council,</w:t>
      </w:r>
      <w:r w:rsidR="000D50D7" w:rsidRPr="000D50D7">
        <w:t xml:space="preserve"> </w:t>
      </w:r>
      <w:r w:rsidRPr="00A10443">
        <w:t>both</w:t>
      </w:r>
      <w:r w:rsidR="000D50D7" w:rsidRPr="000D50D7">
        <w:t xml:space="preserve"> </w:t>
      </w:r>
      <w:r w:rsidRPr="00A10443">
        <w:t>relevant</w:t>
      </w:r>
      <w:r w:rsidR="000D50D7" w:rsidRPr="000D50D7">
        <w:t xml:space="preserve"> </w:t>
      </w:r>
      <w:r w:rsidRPr="00A10443">
        <w:t>planning</w:t>
      </w:r>
      <w:r w:rsidR="000D50D7" w:rsidRPr="000D50D7">
        <w:t xml:space="preserve"> </w:t>
      </w:r>
      <w:r w:rsidRPr="00A10443">
        <w:t>authorities.</w:t>
      </w:r>
    </w:p>
    <w:p w14:paraId="3BA8268A" w14:textId="77777777" w:rsidR="00283174" w:rsidRDefault="00283174" w:rsidP="00283174">
      <w:pPr>
        <w:pStyle w:val="N2"/>
      </w:pPr>
      <w:r>
        <w:t>The</w:t>
      </w:r>
      <w:r w:rsidR="000D50D7" w:rsidRPr="000D50D7">
        <w:t xml:space="preserve"> </w:t>
      </w:r>
      <w:r>
        <w:t>operation</w:t>
      </w:r>
      <w:r w:rsidR="000D50D7" w:rsidRPr="000D50D7">
        <w:t xml:space="preserve"> </w:t>
      </w:r>
      <w:r>
        <w:t>of</w:t>
      </w:r>
      <w:r w:rsidR="000D50D7" w:rsidRPr="000D50D7">
        <w:t xml:space="preserve"> </w:t>
      </w:r>
      <w:r>
        <w:t>the</w:t>
      </w:r>
      <w:r w:rsidR="000D50D7" w:rsidRPr="000D50D7">
        <w:t xml:space="preserve"> </w:t>
      </w:r>
      <w:r>
        <w:t>solar</w:t>
      </w:r>
      <w:r w:rsidR="000D50D7" w:rsidRPr="000D50D7">
        <w:t xml:space="preserve"> </w:t>
      </w:r>
      <w:r>
        <w:t>farm</w:t>
      </w:r>
      <w:r w:rsidR="000D50D7" w:rsidRPr="000D50D7">
        <w:t xml:space="preserve"> </w:t>
      </w:r>
      <w:r>
        <w:t>works</w:t>
      </w:r>
      <w:r w:rsidR="000D50D7" w:rsidRPr="000D50D7">
        <w:t xml:space="preserve"> </w:t>
      </w:r>
      <w:r>
        <w:t>and</w:t>
      </w:r>
      <w:r w:rsidR="000D50D7" w:rsidRPr="000D50D7">
        <w:t xml:space="preserve"> </w:t>
      </w:r>
      <w:r>
        <w:t>grid</w:t>
      </w:r>
      <w:r w:rsidR="000D50D7" w:rsidRPr="000D50D7">
        <w:t xml:space="preserve"> </w:t>
      </w:r>
      <w:r>
        <w:t>connection</w:t>
      </w:r>
      <w:r w:rsidR="000D50D7" w:rsidRPr="000D50D7">
        <w:t xml:space="preserve"> </w:t>
      </w:r>
      <w:r>
        <w:t>works</w:t>
      </w:r>
      <w:r w:rsidR="000D50D7" w:rsidRPr="000D50D7">
        <w:t xml:space="preserve"> </w:t>
      </w:r>
      <w:r>
        <w:t>must</w:t>
      </w:r>
      <w:r w:rsidR="000D50D7" w:rsidRPr="000D50D7">
        <w:t xml:space="preserve"> </w:t>
      </w:r>
      <w:r>
        <w:t>be</w:t>
      </w:r>
      <w:r w:rsidR="000D50D7" w:rsidRPr="000D50D7">
        <w:t xml:space="preserve"> </w:t>
      </w:r>
      <w:r>
        <w:t>carried</w:t>
      </w:r>
      <w:r w:rsidR="000D50D7" w:rsidRPr="000D50D7">
        <w:t xml:space="preserve"> </w:t>
      </w:r>
      <w:r>
        <w:t>out</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approved</w:t>
      </w:r>
      <w:r w:rsidR="000D50D7" w:rsidRPr="000D50D7">
        <w:t xml:space="preserve"> </w:t>
      </w:r>
      <w:r>
        <w:t>soils</w:t>
      </w:r>
      <w:r w:rsidR="000D50D7" w:rsidRPr="000D50D7">
        <w:t xml:space="preserve"> </w:t>
      </w:r>
      <w:r>
        <w:t>resource</w:t>
      </w:r>
      <w:r w:rsidR="000D50D7" w:rsidRPr="000D50D7">
        <w:t xml:space="preserve"> </w:t>
      </w:r>
      <w:r>
        <w:t>management</w:t>
      </w:r>
      <w:r w:rsidR="000D50D7" w:rsidRPr="000D50D7">
        <w:t xml:space="preserve"> </w:t>
      </w:r>
      <w:r>
        <w:t>plan.</w:t>
      </w:r>
    </w:p>
    <w:p w14:paraId="3CDB4D0E" w14:textId="77777777" w:rsidR="00283174" w:rsidRDefault="00283174" w:rsidP="00283174">
      <w:pPr>
        <w:pStyle w:val="N2"/>
      </w:pPr>
      <w:r w:rsidRPr="00D749F7">
        <w:t>Prior</w:t>
      </w:r>
      <w:r w:rsidR="000D50D7" w:rsidRPr="000D50D7">
        <w:t xml:space="preserve"> </w:t>
      </w:r>
      <w:r w:rsidRPr="00D749F7">
        <w:t>to</w:t>
      </w:r>
      <w:r w:rsidR="000D50D7" w:rsidRPr="000D50D7">
        <w:t xml:space="preserve"> </w:t>
      </w:r>
      <w:r w:rsidRPr="00D749F7">
        <w:t>the</w:t>
      </w:r>
      <w:r w:rsidR="000D50D7" w:rsidRPr="000D50D7">
        <w:t xml:space="preserve"> </w:t>
      </w:r>
      <w:r w:rsidRPr="00D749F7">
        <w:t>start</w:t>
      </w:r>
      <w:r w:rsidR="000D50D7" w:rsidRPr="000D50D7">
        <w:t xml:space="preserve"> </w:t>
      </w:r>
      <w:r w:rsidRPr="00D749F7">
        <w:t>of</w:t>
      </w:r>
      <w:r w:rsidR="000D50D7" w:rsidRPr="000D50D7">
        <w:t xml:space="preserve"> </w:t>
      </w:r>
      <w:r w:rsidRPr="00D749F7">
        <w:t>any</w:t>
      </w:r>
      <w:r w:rsidR="000D50D7" w:rsidRPr="000D50D7">
        <w:t xml:space="preserve"> </w:t>
      </w:r>
      <w:r w:rsidRPr="00D749F7">
        <w:t>decommissioning</w:t>
      </w:r>
      <w:r w:rsidR="000D50D7" w:rsidRPr="000D50D7">
        <w:t xml:space="preserve"> </w:t>
      </w:r>
      <w:r w:rsidRPr="00D749F7">
        <w:t>works</w:t>
      </w:r>
      <w:r w:rsidR="000D50D7" w:rsidRPr="000D50D7">
        <w:t xml:space="preserve"> </w:t>
      </w:r>
      <w:r w:rsidRPr="00D749F7">
        <w:t>for</w:t>
      </w:r>
      <w:r w:rsidR="000D50D7" w:rsidRPr="000D50D7">
        <w:t xml:space="preserve"> </w:t>
      </w:r>
      <w:r w:rsidRPr="00D749F7">
        <w:t>any</w:t>
      </w:r>
      <w:r w:rsidR="000D50D7" w:rsidRPr="000D50D7">
        <w:t xml:space="preserve"> </w:t>
      </w:r>
      <w:r w:rsidRPr="00D749F7">
        <w:t>phase</w:t>
      </w:r>
      <w:r w:rsidR="000D50D7" w:rsidRPr="000D50D7">
        <w:t xml:space="preserve"> </w:t>
      </w:r>
      <w:r w:rsidRPr="00D749F7">
        <w:t>of</w:t>
      </w:r>
      <w:r w:rsidR="000D50D7" w:rsidRPr="000D50D7">
        <w:t xml:space="preserve"> </w:t>
      </w:r>
      <w:r w:rsidRPr="00D749F7">
        <w:t>the</w:t>
      </w:r>
      <w:r w:rsidR="000D50D7" w:rsidRPr="000D50D7">
        <w:t xml:space="preserve"> </w:t>
      </w:r>
      <w:r w:rsidRPr="00D749F7">
        <w:t>solar</w:t>
      </w:r>
      <w:r w:rsidR="000D50D7" w:rsidRPr="000D50D7">
        <w:t xml:space="preserve"> </w:t>
      </w:r>
      <w:r w:rsidRPr="00D749F7">
        <w:t>farm</w:t>
      </w:r>
      <w:r w:rsidR="000D50D7" w:rsidRPr="000D50D7">
        <w:t xml:space="preserve"> </w:t>
      </w:r>
      <w:r w:rsidRPr="00D749F7">
        <w:t>works</w:t>
      </w:r>
      <w:r w:rsidR="000D50D7" w:rsidRPr="000D50D7">
        <w:t xml:space="preserve"> </w:t>
      </w:r>
      <w:r w:rsidRPr="00D749F7">
        <w:t>and</w:t>
      </w:r>
      <w:r w:rsidR="000D50D7" w:rsidRPr="000D50D7">
        <w:t xml:space="preserve"> </w:t>
      </w:r>
      <w:r w:rsidRPr="00D749F7">
        <w:t>grid</w:t>
      </w:r>
      <w:r w:rsidR="000D50D7" w:rsidRPr="000D50D7">
        <w:t xml:space="preserve"> </w:t>
      </w:r>
      <w:r w:rsidRPr="00D749F7">
        <w:t>connection</w:t>
      </w:r>
      <w:r w:rsidR="000D50D7" w:rsidRPr="000D50D7">
        <w:t xml:space="preserve"> </w:t>
      </w:r>
      <w:r w:rsidRPr="00D749F7">
        <w:t>works,</w:t>
      </w:r>
      <w:r w:rsidR="000D50D7" w:rsidRPr="000D50D7">
        <w:t xml:space="preserve"> </w:t>
      </w:r>
      <w:r w:rsidRPr="00D749F7">
        <w:t>a</w:t>
      </w:r>
      <w:r w:rsidR="000D50D7" w:rsidRPr="000D50D7">
        <w:t xml:space="preserve"> </w:t>
      </w:r>
      <w:r w:rsidRPr="00D749F7">
        <w:t>soils</w:t>
      </w:r>
      <w:r w:rsidR="000D50D7" w:rsidRPr="000D50D7">
        <w:t xml:space="preserve"> </w:t>
      </w:r>
      <w:r w:rsidRPr="00D749F7">
        <w:t>resource</w:t>
      </w:r>
      <w:r w:rsidR="000D50D7" w:rsidRPr="000D50D7">
        <w:t xml:space="preserve"> </w:t>
      </w:r>
      <w:r w:rsidRPr="00D749F7">
        <w:t>management</w:t>
      </w:r>
      <w:r w:rsidR="000D50D7" w:rsidRPr="000D50D7">
        <w:t xml:space="preserve"> </w:t>
      </w:r>
      <w:r w:rsidRPr="00D749F7">
        <w:t>plan</w:t>
      </w:r>
      <w:r w:rsidR="000D50D7" w:rsidRPr="000D50D7">
        <w:t xml:space="preserve"> </w:t>
      </w:r>
      <w:r w:rsidRPr="00D749F7">
        <w:t>(which</w:t>
      </w:r>
      <w:r w:rsidR="000D50D7" w:rsidRPr="000D50D7">
        <w:t xml:space="preserve"> </w:t>
      </w:r>
      <w:r w:rsidRPr="00D749F7">
        <w:t>must</w:t>
      </w:r>
      <w:r w:rsidR="000D50D7" w:rsidRPr="000D50D7">
        <w:t xml:space="preserve"> </w:t>
      </w:r>
      <w:r w:rsidRPr="00D749F7">
        <w:t>be</w:t>
      </w:r>
      <w:r w:rsidR="000D50D7" w:rsidRPr="000D50D7">
        <w:t xml:space="preserve"> </w:t>
      </w:r>
      <w:r w:rsidRPr="00D749F7">
        <w:t>substantially</w:t>
      </w:r>
      <w:r w:rsidR="000D50D7" w:rsidRPr="000D50D7">
        <w:t xml:space="preserve"> </w:t>
      </w:r>
      <w:r w:rsidRPr="00D749F7">
        <w:t>in</w:t>
      </w:r>
      <w:r w:rsidR="000D50D7" w:rsidRPr="000D50D7">
        <w:t xml:space="preserve"> </w:t>
      </w:r>
      <w:r w:rsidRPr="00D749F7">
        <w:t>accordance</w:t>
      </w:r>
      <w:r w:rsidR="000D50D7" w:rsidRPr="000D50D7">
        <w:t xml:space="preserve"> </w:t>
      </w:r>
      <w:r w:rsidRPr="00D749F7">
        <w:t>with</w:t>
      </w:r>
      <w:r w:rsidR="000D50D7" w:rsidRPr="000D50D7">
        <w:t xml:space="preserve"> </w:t>
      </w:r>
      <w:r w:rsidRPr="00D749F7">
        <w:t>the</w:t>
      </w:r>
      <w:r w:rsidR="000D50D7" w:rsidRPr="000D50D7">
        <w:t xml:space="preserve"> </w:t>
      </w:r>
      <w:r w:rsidRPr="00D749F7">
        <w:t>outline</w:t>
      </w:r>
      <w:r w:rsidR="000D50D7" w:rsidRPr="000D50D7">
        <w:t xml:space="preserve"> </w:t>
      </w:r>
      <w:r w:rsidRPr="00D749F7">
        <w:t>soils</w:t>
      </w:r>
      <w:r w:rsidR="000D50D7" w:rsidRPr="000D50D7">
        <w:t xml:space="preserve"> </w:t>
      </w:r>
      <w:r w:rsidRPr="00D749F7">
        <w:t>resource</w:t>
      </w:r>
      <w:r w:rsidR="000D50D7" w:rsidRPr="000D50D7">
        <w:t xml:space="preserve"> </w:t>
      </w:r>
      <w:r w:rsidRPr="00D749F7">
        <w:t>management</w:t>
      </w:r>
      <w:r w:rsidR="000D50D7" w:rsidRPr="000D50D7">
        <w:t xml:space="preserve"> </w:t>
      </w:r>
      <w:r w:rsidRPr="00D749F7">
        <w:t>plan</w:t>
      </w:r>
      <w:r w:rsidR="000D50D7" w:rsidRPr="000D50D7">
        <w:t xml:space="preserve"> </w:t>
      </w:r>
      <w:r w:rsidRPr="00D749F7">
        <w:t>as</w:t>
      </w:r>
      <w:r w:rsidR="000D50D7" w:rsidRPr="000D50D7">
        <w:t xml:space="preserve"> </w:t>
      </w:r>
      <w:r w:rsidRPr="00D749F7">
        <w:t>relevant</w:t>
      </w:r>
      <w:r w:rsidR="000D50D7" w:rsidRPr="000D50D7">
        <w:t xml:space="preserve"> </w:t>
      </w:r>
      <w:r w:rsidRPr="00D749F7">
        <w:t>to</w:t>
      </w:r>
      <w:r w:rsidR="000D50D7" w:rsidRPr="000D50D7">
        <w:t xml:space="preserve"> </w:t>
      </w:r>
      <w:r w:rsidRPr="00D749F7">
        <w:t>decommissioning</w:t>
      </w:r>
      <w:r w:rsidR="000D50D7" w:rsidRPr="000D50D7">
        <w:t xml:space="preserve"> </w:t>
      </w:r>
      <w:r w:rsidRPr="00D749F7">
        <w:t>activities)</w:t>
      </w:r>
      <w:r w:rsidR="000D50D7" w:rsidRPr="000D50D7">
        <w:t xml:space="preserve"> </w:t>
      </w:r>
      <w:r w:rsidRPr="00D749F7">
        <w:t>for</w:t>
      </w:r>
      <w:r w:rsidR="000D50D7" w:rsidRPr="000D50D7">
        <w:t xml:space="preserve"> </w:t>
      </w:r>
      <w:r w:rsidRPr="00D749F7">
        <w:t>that</w:t>
      </w:r>
      <w:r w:rsidR="000D50D7" w:rsidRPr="000D50D7">
        <w:t xml:space="preserve"> </w:t>
      </w:r>
      <w:r w:rsidRPr="00D749F7">
        <w:t>phase</w:t>
      </w:r>
      <w:r w:rsidR="000D50D7" w:rsidRPr="000D50D7">
        <w:t xml:space="preserve"> </w:t>
      </w:r>
      <w:r w:rsidRPr="00D749F7">
        <w:t>must</w:t>
      </w:r>
      <w:r w:rsidR="000D50D7" w:rsidRPr="000D50D7">
        <w:t xml:space="preserve"> </w:t>
      </w:r>
      <w:r w:rsidRPr="00D749F7">
        <w:t>be</w:t>
      </w:r>
      <w:r w:rsidR="000D50D7" w:rsidRPr="000D50D7">
        <w:t xml:space="preserve"> </w:t>
      </w:r>
      <w:r w:rsidRPr="00D749F7">
        <w:t>submitted</w:t>
      </w:r>
      <w:r w:rsidR="000D50D7" w:rsidRPr="000D50D7">
        <w:t xml:space="preserve"> </w:t>
      </w:r>
      <w:r w:rsidRPr="00D749F7">
        <w:t>to</w:t>
      </w:r>
      <w:r w:rsidR="000D50D7" w:rsidRPr="000D50D7">
        <w:t xml:space="preserve"> </w:t>
      </w:r>
      <w:r w:rsidRPr="00D749F7">
        <w:t>and</w:t>
      </w:r>
      <w:r w:rsidR="000D50D7" w:rsidRPr="000D50D7">
        <w:t xml:space="preserve"> </w:t>
      </w:r>
      <w:r w:rsidRPr="00D749F7">
        <w:t>approved</w:t>
      </w:r>
      <w:r w:rsidR="000D50D7" w:rsidRPr="000D50D7">
        <w:t xml:space="preserve"> </w:t>
      </w:r>
      <w:r w:rsidRPr="00D749F7">
        <w:t>by</w:t>
      </w:r>
      <w:r w:rsidR="000D50D7" w:rsidRPr="000D50D7">
        <w:t xml:space="preserve"> </w:t>
      </w:r>
      <w:r w:rsidRPr="00D749F7">
        <w:t>the</w:t>
      </w:r>
      <w:r w:rsidR="000D50D7" w:rsidRPr="000D50D7">
        <w:t xml:space="preserve"> </w:t>
      </w:r>
      <w:r w:rsidRPr="00D749F7">
        <w:t>relevant</w:t>
      </w:r>
      <w:r w:rsidR="000D50D7" w:rsidRPr="000D50D7">
        <w:t xml:space="preserve"> </w:t>
      </w:r>
      <w:r w:rsidRPr="00D749F7">
        <w:t>planning</w:t>
      </w:r>
      <w:r w:rsidR="000D50D7" w:rsidRPr="000D50D7">
        <w:t xml:space="preserve"> </w:t>
      </w:r>
      <w:r w:rsidRPr="00D749F7">
        <w:t>authority</w:t>
      </w:r>
      <w:r w:rsidR="000D50D7" w:rsidRPr="000D50D7">
        <w:t xml:space="preserve"> </w:t>
      </w:r>
      <w:r w:rsidRPr="00D749F7">
        <w:t>for</w:t>
      </w:r>
      <w:r w:rsidR="000D50D7" w:rsidRPr="000D50D7">
        <w:t xml:space="preserve"> </w:t>
      </w:r>
      <w:r w:rsidRPr="00D749F7">
        <w:t>that</w:t>
      </w:r>
      <w:r w:rsidR="000D50D7" w:rsidRPr="000D50D7">
        <w:t xml:space="preserve"> </w:t>
      </w:r>
      <w:r w:rsidRPr="00D749F7">
        <w:t>phase</w:t>
      </w:r>
      <w:r w:rsidR="000D50D7" w:rsidRPr="000D50D7">
        <w:t xml:space="preserve"> </w:t>
      </w:r>
      <w:r w:rsidRPr="00D749F7">
        <w:t>or,</w:t>
      </w:r>
      <w:r w:rsidR="000D50D7" w:rsidRPr="000D50D7">
        <w:t xml:space="preserve"> </w:t>
      </w:r>
      <w:r w:rsidRPr="00D749F7">
        <w:t>where</w:t>
      </w:r>
      <w:r w:rsidR="000D50D7" w:rsidRPr="000D50D7">
        <w:t xml:space="preserve"> </w:t>
      </w:r>
      <w:r w:rsidRPr="00D749F7">
        <w:t>the</w:t>
      </w:r>
      <w:r w:rsidR="000D50D7" w:rsidRPr="000D50D7">
        <w:t xml:space="preserve"> </w:t>
      </w:r>
      <w:r w:rsidRPr="00D749F7">
        <w:t>phase</w:t>
      </w:r>
      <w:r w:rsidR="000D50D7" w:rsidRPr="000D50D7">
        <w:t xml:space="preserve"> </w:t>
      </w:r>
      <w:r w:rsidRPr="00D749F7">
        <w:t>falls</w:t>
      </w:r>
      <w:r w:rsidR="000D50D7" w:rsidRPr="000D50D7">
        <w:t xml:space="preserve"> </w:t>
      </w:r>
      <w:r w:rsidRPr="00D749F7">
        <w:t>within</w:t>
      </w:r>
      <w:r w:rsidR="000D50D7" w:rsidRPr="000D50D7">
        <w:t xml:space="preserve"> </w:t>
      </w:r>
      <w:r w:rsidRPr="00D749F7">
        <w:t>the</w:t>
      </w:r>
      <w:r w:rsidR="000D50D7" w:rsidRPr="000D50D7">
        <w:t xml:space="preserve"> </w:t>
      </w:r>
      <w:r w:rsidRPr="00D749F7">
        <w:t>administrative</w:t>
      </w:r>
      <w:r w:rsidR="000D50D7" w:rsidRPr="000D50D7">
        <w:t xml:space="preserve"> </w:t>
      </w:r>
      <w:r w:rsidRPr="00D749F7">
        <w:t>areas</w:t>
      </w:r>
      <w:r w:rsidR="000D50D7" w:rsidRPr="000D50D7">
        <w:t xml:space="preserve"> </w:t>
      </w:r>
      <w:r w:rsidRPr="00D749F7">
        <w:t>of</w:t>
      </w:r>
      <w:r w:rsidR="000D50D7" w:rsidRPr="000D50D7">
        <w:t xml:space="preserve"> </w:t>
      </w:r>
      <w:r w:rsidRPr="00D749F7">
        <w:t>both</w:t>
      </w:r>
      <w:r w:rsidR="000D50D7" w:rsidRPr="000D50D7">
        <w:t xml:space="preserve"> </w:t>
      </w:r>
      <w:r w:rsidRPr="00D749F7">
        <w:t>the</w:t>
      </w:r>
      <w:r w:rsidR="000D50D7" w:rsidRPr="000D50D7">
        <w:t xml:space="preserve"> </w:t>
      </w:r>
      <w:r>
        <w:t>Braintree</w:t>
      </w:r>
      <w:r w:rsidR="000D50D7" w:rsidRPr="000D50D7">
        <w:t xml:space="preserve"> </w:t>
      </w:r>
      <w:r>
        <w:t>District</w:t>
      </w:r>
      <w:r w:rsidR="000D50D7" w:rsidRPr="000D50D7">
        <w:t xml:space="preserve"> </w:t>
      </w:r>
      <w:r>
        <w:t>Council</w:t>
      </w:r>
      <w:r w:rsidR="000D50D7" w:rsidRPr="000D50D7">
        <w:t xml:space="preserve"> </w:t>
      </w:r>
      <w:r>
        <w:t>and</w:t>
      </w:r>
      <w:r w:rsidR="000D50D7" w:rsidRPr="000D50D7">
        <w:t xml:space="preserve"> </w:t>
      </w:r>
      <w:r w:rsidRPr="00D749F7">
        <w:t>Chelmsford</w:t>
      </w:r>
      <w:r w:rsidR="000D50D7" w:rsidRPr="000D50D7">
        <w:t xml:space="preserve"> </w:t>
      </w:r>
      <w:r w:rsidRPr="00D749F7">
        <w:t>City</w:t>
      </w:r>
      <w:r w:rsidR="000D50D7" w:rsidRPr="000D50D7">
        <w:t xml:space="preserve"> </w:t>
      </w:r>
      <w:r w:rsidRPr="00D749F7">
        <w:t>Council,</w:t>
      </w:r>
      <w:r w:rsidR="000D50D7" w:rsidRPr="000D50D7">
        <w:t xml:space="preserve"> </w:t>
      </w:r>
      <w:r w:rsidRPr="00D749F7">
        <w:t>both</w:t>
      </w:r>
      <w:r w:rsidR="000D50D7" w:rsidRPr="000D50D7">
        <w:t xml:space="preserve"> </w:t>
      </w:r>
      <w:r w:rsidRPr="00D749F7">
        <w:t>relevant</w:t>
      </w:r>
      <w:r w:rsidR="000D50D7" w:rsidRPr="000D50D7">
        <w:t xml:space="preserve"> </w:t>
      </w:r>
      <w:r w:rsidRPr="00D749F7">
        <w:t>planning</w:t>
      </w:r>
      <w:r w:rsidR="000D50D7" w:rsidRPr="000D50D7">
        <w:t xml:space="preserve"> </w:t>
      </w:r>
      <w:r w:rsidRPr="00D749F7">
        <w:t>authorities.</w:t>
      </w:r>
    </w:p>
    <w:p w14:paraId="4427F285" w14:textId="77777777" w:rsidR="00283174" w:rsidRDefault="00283174" w:rsidP="00283174">
      <w:pPr>
        <w:pStyle w:val="N2"/>
      </w:pPr>
      <w:r>
        <w:t>The</w:t>
      </w:r>
      <w:r w:rsidR="000D50D7" w:rsidRPr="000D50D7">
        <w:t xml:space="preserve"> </w:t>
      </w:r>
      <w:r>
        <w:t>decommissioning</w:t>
      </w:r>
      <w:r w:rsidR="000D50D7" w:rsidRPr="000D50D7">
        <w:t xml:space="preserve"> </w:t>
      </w:r>
      <w:r>
        <w:t>of</w:t>
      </w:r>
      <w:r w:rsidR="000D50D7" w:rsidRPr="000D50D7">
        <w:t xml:space="preserve"> </w:t>
      </w:r>
      <w:r>
        <w:t>the</w:t>
      </w:r>
      <w:r w:rsidR="000D50D7" w:rsidRPr="000D50D7">
        <w:t xml:space="preserve"> </w:t>
      </w:r>
      <w:r>
        <w:t>solar</w:t>
      </w:r>
      <w:r w:rsidR="000D50D7" w:rsidRPr="000D50D7">
        <w:t xml:space="preserve"> </w:t>
      </w:r>
      <w:r>
        <w:t>farm</w:t>
      </w:r>
      <w:r w:rsidR="000D50D7" w:rsidRPr="000D50D7">
        <w:t xml:space="preserve"> </w:t>
      </w:r>
      <w:r>
        <w:t>works</w:t>
      </w:r>
      <w:r w:rsidR="000D50D7" w:rsidRPr="000D50D7">
        <w:t xml:space="preserve"> </w:t>
      </w:r>
      <w:r>
        <w:t>and</w:t>
      </w:r>
      <w:r w:rsidR="000D50D7" w:rsidRPr="000D50D7">
        <w:t xml:space="preserve"> </w:t>
      </w:r>
      <w:r>
        <w:t>grid</w:t>
      </w:r>
      <w:r w:rsidR="000D50D7" w:rsidRPr="000D50D7">
        <w:t xml:space="preserve"> </w:t>
      </w:r>
      <w:r>
        <w:t>connection</w:t>
      </w:r>
      <w:r w:rsidR="000D50D7" w:rsidRPr="000D50D7">
        <w:t xml:space="preserve"> </w:t>
      </w:r>
      <w:r>
        <w:t>works</w:t>
      </w:r>
      <w:r w:rsidR="000D50D7" w:rsidRPr="000D50D7">
        <w:t xml:space="preserve"> </w:t>
      </w:r>
      <w:r>
        <w:t>must</w:t>
      </w:r>
      <w:r w:rsidR="000D50D7" w:rsidRPr="000D50D7">
        <w:t xml:space="preserve"> </w:t>
      </w:r>
      <w:r>
        <w:t>be</w:t>
      </w:r>
      <w:r w:rsidR="000D50D7" w:rsidRPr="000D50D7">
        <w:t xml:space="preserve"> </w:t>
      </w:r>
      <w:r>
        <w:t>carried</w:t>
      </w:r>
      <w:r w:rsidR="000D50D7" w:rsidRPr="000D50D7">
        <w:t xml:space="preserve"> </w:t>
      </w:r>
      <w:r>
        <w:t>out</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approved</w:t>
      </w:r>
      <w:r w:rsidR="000D50D7" w:rsidRPr="000D50D7">
        <w:t xml:space="preserve"> </w:t>
      </w:r>
      <w:r>
        <w:t>soils</w:t>
      </w:r>
      <w:r w:rsidR="000D50D7" w:rsidRPr="000D50D7">
        <w:t xml:space="preserve"> </w:t>
      </w:r>
      <w:r>
        <w:t>resource</w:t>
      </w:r>
      <w:r w:rsidR="000D50D7" w:rsidRPr="000D50D7">
        <w:t xml:space="preserve"> </w:t>
      </w:r>
      <w:r>
        <w:t>management</w:t>
      </w:r>
      <w:r w:rsidR="000D50D7" w:rsidRPr="000D50D7">
        <w:t xml:space="preserve"> </w:t>
      </w:r>
      <w:r>
        <w:t>plan.</w:t>
      </w:r>
    </w:p>
    <w:p w14:paraId="4B8FA963" w14:textId="77777777" w:rsidR="00283174" w:rsidRDefault="00283174" w:rsidP="00283174">
      <w:pPr>
        <w:pStyle w:val="H1"/>
      </w:pPr>
      <w:r>
        <w:t>Decommissioning</w:t>
      </w:r>
      <w:r w:rsidR="000D50D7" w:rsidRPr="000D50D7">
        <w:t xml:space="preserve"> </w:t>
      </w:r>
      <w:r>
        <w:t>and</w:t>
      </w:r>
      <w:r w:rsidR="000D50D7" w:rsidRPr="000D50D7">
        <w:t xml:space="preserve"> </w:t>
      </w:r>
      <w:r>
        <w:t>restoration</w:t>
      </w:r>
    </w:p>
    <w:p w14:paraId="61622955"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rsidRPr="00D749F7">
        <w:t>Within</w:t>
      </w:r>
      <w:r w:rsidR="000D50D7" w:rsidRPr="000D50D7">
        <w:t xml:space="preserve"> </w:t>
      </w:r>
      <w:r w:rsidR="00FF783A">
        <w:t>3</w:t>
      </w:r>
      <w:r w:rsidR="000D50D7" w:rsidRPr="000D50D7">
        <w:t xml:space="preserve"> </w:t>
      </w:r>
      <w:r w:rsidRPr="00D749F7">
        <w:t>months</w:t>
      </w:r>
      <w:r w:rsidR="000D50D7" w:rsidRPr="000D50D7">
        <w:t xml:space="preserve"> </w:t>
      </w:r>
      <w:r w:rsidRPr="00D749F7">
        <w:t>of</w:t>
      </w:r>
      <w:r w:rsidR="000D50D7" w:rsidRPr="000D50D7">
        <w:t xml:space="preserve"> </w:t>
      </w:r>
      <w:r w:rsidRPr="00D749F7">
        <w:t>the</w:t>
      </w:r>
      <w:r w:rsidR="000D50D7" w:rsidRPr="000D50D7">
        <w:t xml:space="preserve"> </w:t>
      </w:r>
      <w:r w:rsidRPr="00D749F7">
        <w:t>date</w:t>
      </w:r>
      <w:r w:rsidR="000D50D7" w:rsidRPr="000D50D7">
        <w:t xml:space="preserve"> </w:t>
      </w:r>
      <w:r w:rsidRPr="00D749F7">
        <w:t>that</w:t>
      </w:r>
      <w:r w:rsidR="000D50D7" w:rsidRPr="000D50D7">
        <w:t xml:space="preserve"> </w:t>
      </w:r>
      <w:r w:rsidRPr="00D749F7">
        <w:t>the</w:t>
      </w:r>
      <w:r w:rsidR="000D50D7" w:rsidRPr="000D50D7">
        <w:t xml:space="preserve"> </w:t>
      </w:r>
      <w:r w:rsidRPr="00D749F7">
        <w:t>undertaker</w:t>
      </w:r>
      <w:r w:rsidR="000D50D7" w:rsidRPr="000D50D7">
        <w:t xml:space="preserve"> </w:t>
      </w:r>
      <w:r w:rsidRPr="00D749F7">
        <w:t>decides</w:t>
      </w:r>
      <w:r w:rsidR="000D50D7" w:rsidRPr="000D50D7">
        <w:t xml:space="preserve"> </w:t>
      </w:r>
      <w:r w:rsidRPr="00D749F7">
        <w:t>to</w:t>
      </w:r>
      <w:r w:rsidR="000D50D7" w:rsidRPr="000D50D7">
        <w:t xml:space="preserve"> </w:t>
      </w:r>
      <w:r w:rsidRPr="00D749F7">
        <w:t>decommission</w:t>
      </w:r>
      <w:r w:rsidR="000D50D7" w:rsidRPr="000D50D7">
        <w:t xml:space="preserve"> </w:t>
      </w:r>
      <w:r w:rsidRPr="00D749F7">
        <w:t>any</w:t>
      </w:r>
      <w:r w:rsidR="000D50D7" w:rsidRPr="000D50D7">
        <w:t xml:space="preserve"> </w:t>
      </w:r>
      <w:r w:rsidRPr="00D749F7">
        <w:t>part</w:t>
      </w:r>
      <w:r w:rsidR="000D50D7" w:rsidRPr="000D50D7">
        <w:t xml:space="preserve"> </w:t>
      </w:r>
      <w:r w:rsidRPr="00D749F7">
        <w:t>of</w:t>
      </w:r>
      <w:r w:rsidR="000D50D7" w:rsidRPr="000D50D7">
        <w:t xml:space="preserve"> </w:t>
      </w:r>
      <w:r w:rsidRPr="00D749F7">
        <w:t>the</w:t>
      </w:r>
      <w:r w:rsidR="000D50D7" w:rsidRPr="000D50D7">
        <w:t xml:space="preserve"> </w:t>
      </w:r>
      <w:r w:rsidRPr="00D749F7">
        <w:t>solar</w:t>
      </w:r>
      <w:r w:rsidR="000D50D7" w:rsidRPr="000D50D7">
        <w:t xml:space="preserve"> </w:t>
      </w:r>
      <w:r w:rsidRPr="00D749F7">
        <w:t>farm</w:t>
      </w:r>
      <w:r w:rsidR="000D50D7" w:rsidRPr="000D50D7">
        <w:t xml:space="preserve"> </w:t>
      </w:r>
      <w:r w:rsidRPr="00D749F7">
        <w:t>works</w:t>
      </w:r>
      <w:r w:rsidR="000D50D7" w:rsidRPr="000D50D7">
        <w:t xml:space="preserve"> </w:t>
      </w:r>
      <w:r w:rsidRPr="00D749F7">
        <w:t>and</w:t>
      </w:r>
      <w:r w:rsidR="000D50D7" w:rsidRPr="000D50D7">
        <w:t xml:space="preserve"> </w:t>
      </w:r>
      <w:r w:rsidRPr="00D749F7">
        <w:t>grid</w:t>
      </w:r>
      <w:r w:rsidR="000D50D7" w:rsidRPr="000D50D7">
        <w:t xml:space="preserve"> </w:t>
      </w:r>
      <w:r w:rsidRPr="00D749F7">
        <w:t>connection</w:t>
      </w:r>
      <w:r w:rsidR="000D50D7" w:rsidRPr="000D50D7">
        <w:t xml:space="preserve"> </w:t>
      </w:r>
      <w:r w:rsidRPr="00D749F7">
        <w:t>works,</w:t>
      </w:r>
      <w:r w:rsidR="000D50D7" w:rsidRPr="000D50D7">
        <w:t xml:space="preserve"> </w:t>
      </w:r>
      <w:r w:rsidRPr="00D749F7">
        <w:t>the</w:t>
      </w:r>
      <w:r w:rsidR="000D50D7" w:rsidRPr="000D50D7">
        <w:t xml:space="preserve"> </w:t>
      </w:r>
      <w:r w:rsidRPr="00D749F7">
        <w:t>undertaker</w:t>
      </w:r>
      <w:r w:rsidR="000D50D7" w:rsidRPr="000D50D7">
        <w:t xml:space="preserve"> </w:t>
      </w:r>
      <w:r w:rsidRPr="00D749F7">
        <w:t>must</w:t>
      </w:r>
      <w:r w:rsidR="000D50D7" w:rsidRPr="000D50D7">
        <w:t xml:space="preserve"> </w:t>
      </w:r>
      <w:r w:rsidRPr="00D749F7">
        <w:t>submit</w:t>
      </w:r>
      <w:r w:rsidR="000D50D7" w:rsidRPr="000D50D7">
        <w:t xml:space="preserve"> </w:t>
      </w:r>
      <w:r w:rsidRPr="00D749F7">
        <w:t>to</w:t>
      </w:r>
      <w:r w:rsidR="000D50D7" w:rsidRPr="000D50D7">
        <w:t xml:space="preserve"> </w:t>
      </w:r>
      <w:r w:rsidRPr="00D749F7">
        <w:t>the</w:t>
      </w:r>
      <w:r w:rsidR="000D50D7" w:rsidRPr="000D50D7">
        <w:t xml:space="preserve"> </w:t>
      </w:r>
      <w:r w:rsidRPr="00D749F7">
        <w:t>relevant</w:t>
      </w:r>
      <w:r w:rsidR="000D50D7" w:rsidRPr="000D50D7">
        <w:t xml:space="preserve"> </w:t>
      </w:r>
      <w:r w:rsidRPr="00D749F7">
        <w:t>planning</w:t>
      </w:r>
      <w:r w:rsidR="000D50D7" w:rsidRPr="000D50D7">
        <w:t xml:space="preserve"> </w:t>
      </w:r>
      <w:r w:rsidRPr="00D749F7">
        <w:t>authority</w:t>
      </w:r>
      <w:r w:rsidR="000D50D7" w:rsidRPr="000D50D7">
        <w:t xml:space="preserve"> </w:t>
      </w:r>
      <w:r w:rsidRPr="00D749F7">
        <w:t>for</w:t>
      </w:r>
      <w:r w:rsidR="000D50D7" w:rsidRPr="000D50D7">
        <w:t xml:space="preserve"> </w:t>
      </w:r>
      <w:r w:rsidRPr="00D749F7">
        <w:t>that</w:t>
      </w:r>
      <w:r w:rsidR="000D50D7" w:rsidRPr="000D50D7">
        <w:t xml:space="preserve"> </w:t>
      </w:r>
      <w:r w:rsidRPr="00D749F7">
        <w:t>part</w:t>
      </w:r>
      <w:r w:rsidR="000D50D7" w:rsidRPr="000D50D7">
        <w:t xml:space="preserve"> </w:t>
      </w:r>
      <w:r w:rsidRPr="00D749F7">
        <w:t>(or</w:t>
      </w:r>
      <w:r w:rsidR="000D50D7" w:rsidRPr="000D50D7">
        <w:t xml:space="preserve"> </w:t>
      </w:r>
      <w:r w:rsidRPr="00D749F7">
        <w:t>both</w:t>
      </w:r>
      <w:r w:rsidR="000D50D7" w:rsidRPr="000D50D7">
        <w:t xml:space="preserve"> </w:t>
      </w:r>
      <w:r w:rsidRPr="00D749F7">
        <w:t>relevant</w:t>
      </w:r>
      <w:r w:rsidR="000D50D7" w:rsidRPr="000D50D7">
        <w:t xml:space="preserve"> </w:t>
      </w:r>
      <w:r w:rsidRPr="00D749F7">
        <w:t>planning</w:t>
      </w:r>
      <w:r w:rsidR="000D50D7" w:rsidRPr="000D50D7">
        <w:t xml:space="preserve"> </w:t>
      </w:r>
      <w:r w:rsidRPr="00D749F7">
        <w:t>authorities</w:t>
      </w:r>
      <w:r w:rsidR="000D50D7" w:rsidRPr="000D50D7">
        <w:t xml:space="preserve"> </w:t>
      </w:r>
      <w:r w:rsidRPr="00D749F7">
        <w:t>where</w:t>
      </w:r>
      <w:r w:rsidR="000D50D7" w:rsidRPr="000D50D7">
        <w:t xml:space="preserve"> </w:t>
      </w:r>
      <w:r w:rsidRPr="00D749F7">
        <w:t>that</w:t>
      </w:r>
      <w:r w:rsidR="000D50D7" w:rsidRPr="000D50D7">
        <w:t xml:space="preserve"> </w:t>
      </w:r>
      <w:r w:rsidRPr="00D749F7">
        <w:t>part</w:t>
      </w:r>
      <w:r w:rsidR="000D50D7" w:rsidRPr="000D50D7">
        <w:t xml:space="preserve"> </w:t>
      </w:r>
      <w:r w:rsidRPr="00D749F7">
        <w:t>falls</w:t>
      </w:r>
      <w:r w:rsidR="000D50D7" w:rsidRPr="000D50D7">
        <w:t xml:space="preserve"> </w:t>
      </w:r>
      <w:r w:rsidRPr="00D749F7">
        <w:t>within</w:t>
      </w:r>
      <w:r w:rsidR="000D50D7" w:rsidRPr="000D50D7">
        <w:t xml:space="preserve"> </w:t>
      </w:r>
      <w:r w:rsidRPr="00D749F7">
        <w:t>the</w:t>
      </w:r>
      <w:r w:rsidR="000D50D7" w:rsidRPr="000D50D7">
        <w:t xml:space="preserve"> </w:t>
      </w:r>
      <w:r w:rsidRPr="00D749F7">
        <w:t>administrative</w:t>
      </w:r>
      <w:r w:rsidR="000D50D7" w:rsidRPr="000D50D7">
        <w:t xml:space="preserve"> </w:t>
      </w:r>
      <w:r w:rsidRPr="00D749F7">
        <w:t>areas</w:t>
      </w:r>
      <w:r w:rsidR="000D50D7" w:rsidRPr="000D50D7">
        <w:t xml:space="preserve"> </w:t>
      </w:r>
      <w:r w:rsidRPr="00D749F7">
        <w:t>of</w:t>
      </w:r>
      <w:r w:rsidR="000D50D7" w:rsidRPr="000D50D7">
        <w:t xml:space="preserve"> </w:t>
      </w:r>
      <w:r w:rsidRPr="00D749F7">
        <w:t>both</w:t>
      </w:r>
      <w:r w:rsidR="000D50D7" w:rsidRPr="000D50D7">
        <w:t xml:space="preserve"> </w:t>
      </w:r>
      <w:r>
        <w:t>Braintree</w:t>
      </w:r>
      <w:r w:rsidR="000D50D7" w:rsidRPr="000D50D7">
        <w:t xml:space="preserve"> </w:t>
      </w:r>
      <w:r>
        <w:t>District</w:t>
      </w:r>
      <w:r w:rsidR="000D50D7" w:rsidRPr="000D50D7">
        <w:t xml:space="preserve"> </w:t>
      </w:r>
      <w:r>
        <w:t>Council</w:t>
      </w:r>
      <w:r w:rsidR="000D50D7" w:rsidRPr="000D50D7">
        <w:t xml:space="preserve"> </w:t>
      </w:r>
      <w:r>
        <w:t>and</w:t>
      </w:r>
      <w:r w:rsidR="000D50D7" w:rsidRPr="000D50D7">
        <w:t xml:space="preserve"> </w:t>
      </w:r>
      <w:r w:rsidRPr="00D749F7">
        <w:t>Chelmsford</w:t>
      </w:r>
      <w:r w:rsidR="000D50D7" w:rsidRPr="000D50D7">
        <w:t xml:space="preserve"> </w:t>
      </w:r>
      <w:r w:rsidRPr="00D749F7">
        <w:t>City</w:t>
      </w:r>
      <w:r w:rsidR="000D50D7" w:rsidRPr="000D50D7">
        <w:t xml:space="preserve"> </w:t>
      </w:r>
      <w:r w:rsidRPr="00D749F7">
        <w:t>Council)</w:t>
      </w:r>
      <w:r w:rsidR="000D50D7" w:rsidRPr="000D50D7">
        <w:t xml:space="preserve"> </w:t>
      </w:r>
      <w:r w:rsidRPr="00D749F7">
        <w:t>for</w:t>
      </w:r>
      <w:r w:rsidR="000D50D7" w:rsidRPr="000D50D7">
        <w:t xml:space="preserve"> </w:t>
      </w:r>
      <w:r w:rsidRPr="00D749F7">
        <w:t>approval</w:t>
      </w:r>
      <w:r w:rsidR="000D50D7" w:rsidRPr="000D50D7">
        <w:t xml:space="preserve"> </w:t>
      </w:r>
      <w:r w:rsidRPr="00D749F7">
        <w:t>a</w:t>
      </w:r>
      <w:r w:rsidR="000D50D7" w:rsidRPr="000D50D7">
        <w:t xml:space="preserve"> </w:t>
      </w:r>
      <w:r w:rsidRPr="00D749F7">
        <w:t>decommissioning</w:t>
      </w:r>
      <w:r w:rsidR="000D50D7" w:rsidRPr="000D50D7">
        <w:t xml:space="preserve"> </w:t>
      </w:r>
      <w:r w:rsidRPr="00D749F7">
        <w:t>environmental</w:t>
      </w:r>
      <w:r w:rsidR="000D50D7" w:rsidRPr="000D50D7">
        <w:t xml:space="preserve"> </w:t>
      </w:r>
      <w:r w:rsidRPr="00D749F7">
        <w:t>management</w:t>
      </w:r>
      <w:r w:rsidR="000D50D7" w:rsidRPr="000D50D7">
        <w:t xml:space="preserve"> </w:t>
      </w:r>
      <w:r w:rsidRPr="00D749F7">
        <w:t>plan</w:t>
      </w:r>
      <w:r w:rsidR="000D50D7" w:rsidRPr="000D50D7">
        <w:t xml:space="preserve"> </w:t>
      </w:r>
      <w:r>
        <w:t>and</w:t>
      </w:r>
      <w:r w:rsidR="000D50D7" w:rsidRPr="000D50D7">
        <w:t xml:space="preserve"> </w:t>
      </w:r>
      <w:r>
        <w:t>a</w:t>
      </w:r>
      <w:r w:rsidR="000D50D7" w:rsidRPr="000D50D7">
        <w:t xml:space="preserve"> </w:t>
      </w:r>
      <w:r>
        <w:t>decommissioning</w:t>
      </w:r>
      <w:r w:rsidR="000D50D7" w:rsidRPr="000D50D7">
        <w:t xml:space="preserve"> </w:t>
      </w:r>
      <w:r>
        <w:t>travel</w:t>
      </w:r>
      <w:r w:rsidR="000D50D7" w:rsidRPr="000D50D7">
        <w:t xml:space="preserve"> </w:t>
      </w:r>
      <w:r>
        <w:t>management</w:t>
      </w:r>
      <w:r w:rsidR="000D50D7" w:rsidRPr="000D50D7">
        <w:t xml:space="preserve"> </w:t>
      </w:r>
      <w:r>
        <w:t>plan</w:t>
      </w:r>
      <w:r w:rsidR="000D50D7" w:rsidRPr="000D50D7">
        <w:t xml:space="preserve"> </w:t>
      </w:r>
      <w:r w:rsidRPr="00D749F7">
        <w:t>for</w:t>
      </w:r>
      <w:r w:rsidR="000D50D7" w:rsidRPr="000D50D7">
        <w:t xml:space="preserve"> </w:t>
      </w:r>
      <w:r w:rsidRPr="00D749F7">
        <w:t>that</w:t>
      </w:r>
      <w:r w:rsidR="000D50D7" w:rsidRPr="000D50D7">
        <w:t xml:space="preserve"> </w:t>
      </w:r>
      <w:r w:rsidRPr="00D749F7">
        <w:t>part.</w:t>
      </w:r>
      <w:r w:rsidR="000D50D7" w:rsidRPr="000D50D7">
        <w:t xml:space="preserve"> </w:t>
      </w:r>
      <w:r w:rsidR="00FF783A">
        <w:t>Decommissioning</w:t>
      </w:r>
      <w:r w:rsidR="000D50D7" w:rsidRPr="000D50D7">
        <w:t xml:space="preserve"> </w:t>
      </w:r>
      <w:r w:rsidR="00FF783A">
        <w:t>will</w:t>
      </w:r>
      <w:r w:rsidR="000D50D7" w:rsidRPr="000D50D7">
        <w:t xml:space="preserve"> </w:t>
      </w:r>
      <w:r w:rsidR="00FF783A">
        <w:t>commence</w:t>
      </w:r>
      <w:r w:rsidR="000D50D7" w:rsidRPr="000D50D7">
        <w:t xml:space="preserve"> </w:t>
      </w:r>
      <w:r w:rsidR="00FF783A">
        <w:t>no</w:t>
      </w:r>
      <w:r w:rsidR="000D50D7" w:rsidRPr="000D50D7">
        <w:t xml:space="preserve"> </w:t>
      </w:r>
      <w:r w:rsidR="00FF783A">
        <w:t>later</w:t>
      </w:r>
      <w:r w:rsidR="000D50D7" w:rsidRPr="000D50D7">
        <w:t xml:space="preserve"> </w:t>
      </w:r>
      <w:r w:rsidR="00FF783A">
        <w:t>than</w:t>
      </w:r>
      <w:r w:rsidR="000D50D7" w:rsidRPr="000D50D7">
        <w:t xml:space="preserve"> </w:t>
      </w:r>
      <w:r w:rsidR="00FF783A">
        <w:t>40</w:t>
      </w:r>
      <w:r w:rsidR="000D50D7" w:rsidRPr="000D50D7">
        <w:t xml:space="preserve"> </w:t>
      </w:r>
      <w:r w:rsidR="00FF783A">
        <w:t>years</w:t>
      </w:r>
      <w:r w:rsidR="000D50D7" w:rsidRPr="000D50D7">
        <w:t xml:space="preserve"> </w:t>
      </w:r>
      <w:r w:rsidR="00FF783A">
        <w:t>following</w:t>
      </w:r>
      <w:r w:rsidR="000D50D7" w:rsidRPr="000D50D7">
        <w:t xml:space="preserve"> </w:t>
      </w:r>
      <w:r w:rsidR="00FF783A">
        <w:t>the</w:t>
      </w:r>
      <w:r w:rsidR="000D50D7" w:rsidRPr="000D50D7">
        <w:t xml:space="preserve"> </w:t>
      </w:r>
      <w:r w:rsidR="00FF783A">
        <w:t>date</w:t>
      </w:r>
      <w:r w:rsidR="000D50D7" w:rsidRPr="000D50D7">
        <w:t xml:space="preserve"> </w:t>
      </w:r>
      <w:r w:rsidR="00FF783A">
        <w:t>of</w:t>
      </w:r>
      <w:r w:rsidR="000D50D7" w:rsidRPr="000D50D7">
        <w:t xml:space="preserve"> </w:t>
      </w:r>
      <w:r w:rsidR="00FF783A">
        <w:t>final</w:t>
      </w:r>
      <w:r w:rsidR="000D50D7" w:rsidRPr="000D50D7">
        <w:t xml:space="preserve"> </w:t>
      </w:r>
      <w:r w:rsidR="00FF783A">
        <w:t>commissioning</w:t>
      </w:r>
      <w:r w:rsidR="000D50D7" w:rsidRPr="000D50D7">
        <w:t xml:space="preserve"> </w:t>
      </w:r>
      <w:r w:rsidR="00FF783A">
        <w:t>of</w:t>
      </w:r>
      <w:r w:rsidR="000D50D7" w:rsidRPr="000D50D7">
        <w:t xml:space="preserve"> </w:t>
      </w:r>
      <w:r w:rsidR="00FF783A">
        <w:t>the</w:t>
      </w:r>
      <w:r w:rsidR="000D50D7" w:rsidRPr="000D50D7">
        <w:t xml:space="preserve"> </w:t>
      </w:r>
      <w:r w:rsidR="00FF783A">
        <w:t>first</w:t>
      </w:r>
      <w:r w:rsidR="000D50D7" w:rsidRPr="000D50D7">
        <w:t xml:space="preserve"> </w:t>
      </w:r>
      <w:r w:rsidR="00FF783A">
        <w:t>phase</w:t>
      </w:r>
      <w:r w:rsidR="000D50D7" w:rsidRPr="000D50D7">
        <w:t xml:space="preserve"> </w:t>
      </w:r>
      <w:r w:rsidR="00FF783A">
        <w:t>of</w:t>
      </w:r>
      <w:r w:rsidR="000D50D7" w:rsidRPr="000D50D7">
        <w:t xml:space="preserve"> </w:t>
      </w:r>
      <w:r w:rsidR="00FF783A">
        <w:t>numbered</w:t>
      </w:r>
      <w:r w:rsidR="000D50D7" w:rsidRPr="000D50D7">
        <w:t xml:space="preserve"> </w:t>
      </w:r>
      <w:r w:rsidR="00FF783A">
        <w:t>work</w:t>
      </w:r>
      <w:r w:rsidR="000D50D7" w:rsidRPr="000D50D7">
        <w:t xml:space="preserve"> </w:t>
      </w:r>
      <w:r w:rsidR="00FF783A">
        <w:t>1</w:t>
      </w:r>
      <w:r w:rsidR="000D50D7" w:rsidRPr="000D50D7">
        <w:t xml:space="preserve"> </w:t>
      </w:r>
      <w:r w:rsidR="00FF783A">
        <w:t>as</w:t>
      </w:r>
      <w:r w:rsidR="000D50D7" w:rsidRPr="000D50D7">
        <w:t xml:space="preserve"> </w:t>
      </w:r>
      <w:r w:rsidR="00FF783A">
        <w:t>notified</w:t>
      </w:r>
      <w:r w:rsidR="000D50D7" w:rsidRPr="000D50D7">
        <w:t xml:space="preserve"> </w:t>
      </w:r>
      <w:r w:rsidR="00FF783A">
        <w:t>by</w:t>
      </w:r>
      <w:r w:rsidR="000D50D7" w:rsidRPr="000D50D7">
        <w:t xml:space="preserve"> </w:t>
      </w:r>
      <w:r w:rsidR="00FF783A">
        <w:t>the</w:t>
      </w:r>
      <w:r w:rsidR="000D50D7" w:rsidRPr="000D50D7">
        <w:t xml:space="preserve"> </w:t>
      </w:r>
      <w:r w:rsidR="00FF783A">
        <w:t>undertaker</w:t>
      </w:r>
      <w:r w:rsidR="000D50D7" w:rsidRPr="000D50D7">
        <w:t xml:space="preserve"> </w:t>
      </w:r>
      <w:r w:rsidR="00FF783A">
        <w:t>pursuant</w:t>
      </w:r>
      <w:r w:rsidR="000D50D7" w:rsidRPr="000D50D7">
        <w:t xml:space="preserve"> </w:t>
      </w:r>
      <w:r w:rsidR="00FF783A">
        <w:t>to</w:t>
      </w:r>
      <w:r w:rsidR="000D50D7" w:rsidRPr="000D50D7">
        <w:t xml:space="preserve"> </w:t>
      </w:r>
      <w:r w:rsidR="00FF783A">
        <w:t>requirement</w:t>
      </w:r>
      <w:r w:rsidR="000D50D7" w:rsidRPr="000D50D7">
        <w:t xml:space="preserve"> </w:t>
      </w:r>
      <w:r w:rsidR="00FF783A">
        <w:t>3</w:t>
      </w:r>
      <w:r w:rsidR="000D50D7" w:rsidRPr="000D50D7">
        <w:t xml:space="preserve"> </w:t>
      </w:r>
      <w:r w:rsidR="00FF783A">
        <w:t>(phasing</w:t>
      </w:r>
      <w:r w:rsidR="000D50D7" w:rsidRPr="000D50D7">
        <w:t xml:space="preserve"> </w:t>
      </w:r>
      <w:r w:rsidR="00FF783A">
        <w:t>of</w:t>
      </w:r>
      <w:r w:rsidR="000D50D7" w:rsidRPr="000D50D7">
        <w:t xml:space="preserve"> </w:t>
      </w:r>
      <w:r w:rsidR="00FF783A">
        <w:t>the</w:t>
      </w:r>
      <w:r w:rsidR="000D50D7" w:rsidRPr="000D50D7">
        <w:t xml:space="preserve"> </w:t>
      </w:r>
      <w:r w:rsidR="00FF783A">
        <w:t>authorised</w:t>
      </w:r>
      <w:r w:rsidR="000D50D7" w:rsidRPr="000D50D7">
        <w:t xml:space="preserve"> </w:t>
      </w:r>
      <w:r w:rsidR="00FF783A">
        <w:t>development</w:t>
      </w:r>
      <w:r w:rsidR="000D50D7" w:rsidRPr="000D50D7">
        <w:t xml:space="preserve"> </w:t>
      </w:r>
      <w:r w:rsidR="00FF783A">
        <w:t>and</w:t>
      </w:r>
      <w:r w:rsidR="000D50D7" w:rsidRPr="000D50D7">
        <w:t xml:space="preserve"> </w:t>
      </w:r>
      <w:r w:rsidR="00FF783A">
        <w:t>date</w:t>
      </w:r>
      <w:r w:rsidR="000D50D7" w:rsidRPr="000D50D7">
        <w:t xml:space="preserve"> </w:t>
      </w:r>
      <w:r w:rsidR="00FF783A">
        <w:t>of</w:t>
      </w:r>
      <w:r w:rsidR="000D50D7" w:rsidRPr="000D50D7">
        <w:t xml:space="preserve"> </w:t>
      </w:r>
      <w:r w:rsidR="00FF783A">
        <w:t>final</w:t>
      </w:r>
      <w:r w:rsidR="000D50D7" w:rsidRPr="000D50D7">
        <w:t xml:space="preserve"> </w:t>
      </w:r>
      <w:r w:rsidR="00FF783A">
        <w:t>commissioning)</w:t>
      </w:r>
      <w:r w:rsidR="00CF2F0F">
        <w:t>.</w:t>
      </w:r>
    </w:p>
    <w:p w14:paraId="0DD89113" w14:textId="77777777" w:rsidR="00283174" w:rsidRDefault="00283174" w:rsidP="00283174">
      <w:pPr>
        <w:pStyle w:val="N2"/>
      </w:pPr>
      <w:r>
        <w:t>The</w:t>
      </w:r>
      <w:r w:rsidR="000D50D7" w:rsidRPr="000D50D7">
        <w:t xml:space="preserve"> </w:t>
      </w:r>
      <w:r>
        <w:t>plans</w:t>
      </w:r>
      <w:r w:rsidR="000D50D7" w:rsidRPr="000D50D7">
        <w:t xml:space="preserve"> </w:t>
      </w:r>
      <w:r>
        <w:t>submitted</w:t>
      </w:r>
      <w:r w:rsidR="000D50D7" w:rsidRPr="000D50D7">
        <w:t xml:space="preserve"> </w:t>
      </w:r>
      <w:r>
        <w:t>and</w:t>
      </w:r>
      <w:r w:rsidR="000D50D7" w:rsidRPr="000D50D7">
        <w:t xml:space="preserve"> </w:t>
      </w:r>
      <w:r>
        <w:t>approved</w:t>
      </w:r>
      <w:r w:rsidR="000D50D7" w:rsidRPr="000D50D7">
        <w:t xml:space="preserve"> </w:t>
      </w:r>
      <w:r>
        <w:t>must</w:t>
      </w:r>
      <w:r w:rsidR="000D50D7" w:rsidRPr="000D50D7">
        <w:t xml:space="preserve"> </w:t>
      </w:r>
      <w:r>
        <w:t>be</w:t>
      </w:r>
      <w:r w:rsidR="000D50D7" w:rsidRPr="000D50D7">
        <w:t xml:space="preserve"> </w:t>
      </w:r>
      <w:r>
        <w:t>substantially</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relevant</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decommissioning</w:t>
      </w:r>
      <w:r w:rsidR="000D50D7" w:rsidRPr="000D50D7">
        <w:t xml:space="preserve"> </w:t>
      </w:r>
      <w:r>
        <w:t>strategy.</w:t>
      </w:r>
    </w:p>
    <w:p w14:paraId="48424EA8" w14:textId="77777777" w:rsidR="00283174" w:rsidRDefault="00283174" w:rsidP="00283174">
      <w:pPr>
        <w:pStyle w:val="N2"/>
      </w:pPr>
      <w:r>
        <w:t>The</w:t>
      </w:r>
      <w:r w:rsidR="000D50D7" w:rsidRPr="000D50D7">
        <w:t xml:space="preserve"> </w:t>
      </w:r>
      <w:r>
        <w:t>decommissioning</w:t>
      </w:r>
      <w:r w:rsidR="000D50D7" w:rsidRPr="000D50D7">
        <w:t xml:space="preserve"> </w:t>
      </w:r>
      <w:r>
        <w:t>environmental</w:t>
      </w:r>
      <w:r w:rsidR="000D50D7" w:rsidRPr="000D50D7">
        <w:t xml:space="preserve"> </w:t>
      </w:r>
      <w:r>
        <w:t>management</w:t>
      </w:r>
      <w:r w:rsidR="000D50D7" w:rsidRPr="000D50D7">
        <w:t xml:space="preserve"> </w:t>
      </w:r>
      <w:r>
        <w:t>plan</w:t>
      </w:r>
      <w:r w:rsidR="000D50D7" w:rsidRPr="000D50D7">
        <w:t xml:space="preserve"> </w:t>
      </w:r>
      <w:r>
        <w:t>submitted</w:t>
      </w:r>
      <w:r w:rsidR="000D50D7" w:rsidRPr="000D50D7">
        <w:t xml:space="preserve"> </w:t>
      </w:r>
      <w:r>
        <w:t>and</w:t>
      </w:r>
      <w:r w:rsidR="000D50D7" w:rsidRPr="000D50D7">
        <w:t xml:space="preserve"> </w:t>
      </w:r>
      <w:r>
        <w:t>approved</w:t>
      </w:r>
      <w:r w:rsidR="000D50D7" w:rsidRPr="000D50D7">
        <w:t xml:space="preserve"> </w:t>
      </w:r>
      <w:r>
        <w:t>must</w:t>
      </w:r>
      <w:r w:rsidR="000D50D7" w:rsidRPr="000D50D7">
        <w:t xml:space="preserve"> </w:t>
      </w:r>
      <w:r>
        <w:t>include</w:t>
      </w:r>
      <w:r w:rsidR="000D50D7" w:rsidRPr="000D50D7">
        <w:t xml:space="preserve"> </w:t>
      </w:r>
      <w:r>
        <w:t>a</w:t>
      </w:r>
      <w:r w:rsidR="000D50D7" w:rsidRPr="000D50D7">
        <w:t xml:space="preserve"> </w:t>
      </w:r>
      <w:r>
        <w:t>resource</w:t>
      </w:r>
      <w:r w:rsidR="000D50D7" w:rsidRPr="000D50D7">
        <w:t xml:space="preserve"> </w:t>
      </w:r>
      <w:r>
        <w:t>management</w:t>
      </w:r>
      <w:r w:rsidR="000D50D7" w:rsidRPr="000D50D7">
        <w:t xml:space="preserve"> </w:t>
      </w:r>
      <w:r>
        <w:t>plan</w:t>
      </w:r>
      <w:r w:rsidR="000D50D7" w:rsidRPr="000D50D7">
        <w:t xml:space="preserve"> </w:t>
      </w:r>
      <w:r>
        <w:t>that</w:t>
      </w:r>
      <w:r w:rsidR="000D50D7" w:rsidRPr="000D50D7">
        <w:t xml:space="preserve"> </w:t>
      </w:r>
      <w:r>
        <w:t>includes</w:t>
      </w:r>
      <w:r w:rsidR="000D50D7" w:rsidRPr="000D50D7">
        <w:t xml:space="preserve"> </w:t>
      </w:r>
      <w:r>
        <w:t>details</w:t>
      </w:r>
      <w:r w:rsidR="000D50D7" w:rsidRPr="000D50D7">
        <w:t xml:space="preserve"> </w:t>
      </w:r>
      <w:r>
        <w:t>of</w:t>
      </w:r>
      <w:r w:rsidR="000D50D7" w:rsidRPr="000D50D7">
        <w:t xml:space="preserve"> </w:t>
      </w:r>
      <w:r>
        <w:t>proposals</w:t>
      </w:r>
      <w:r w:rsidR="000D50D7" w:rsidRPr="000D50D7">
        <w:t xml:space="preserve"> </w:t>
      </w:r>
      <w:r>
        <w:t>to</w:t>
      </w:r>
      <w:r w:rsidR="000D50D7" w:rsidRPr="000D50D7">
        <w:t xml:space="preserve"> </w:t>
      </w:r>
      <w:r>
        <w:t>minimise</w:t>
      </w:r>
      <w:r w:rsidR="000D50D7" w:rsidRPr="000D50D7">
        <w:t xml:space="preserve"> </w:t>
      </w:r>
      <w:r>
        <w:t>the</w:t>
      </w:r>
      <w:r w:rsidR="000D50D7" w:rsidRPr="000D50D7">
        <w:t xml:space="preserve"> </w:t>
      </w:r>
      <w:r>
        <w:t>use</w:t>
      </w:r>
      <w:r w:rsidR="000D50D7" w:rsidRPr="000D50D7">
        <w:t xml:space="preserve"> </w:t>
      </w:r>
      <w:r>
        <w:t>of</w:t>
      </w:r>
      <w:r w:rsidR="000D50D7" w:rsidRPr="000D50D7">
        <w:t xml:space="preserve"> </w:t>
      </w:r>
      <w:r>
        <w:t>natural</w:t>
      </w:r>
      <w:r w:rsidR="000D50D7" w:rsidRPr="000D50D7">
        <w:t xml:space="preserve"> </w:t>
      </w:r>
      <w:r>
        <w:t>resources</w:t>
      </w:r>
      <w:r w:rsidR="000D50D7" w:rsidRPr="000D50D7">
        <w:t xml:space="preserve"> </w:t>
      </w:r>
      <w:r>
        <w:t>and</w:t>
      </w:r>
      <w:r w:rsidR="000D50D7" w:rsidRPr="000D50D7">
        <w:t xml:space="preserve"> </w:t>
      </w:r>
      <w:r>
        <w:t>unnecessary</w:t>
      </w:r>
      <w:r w:rsidR="000D50D7" w:rsidRPr="000D50D7">
        <w:t xml:space="preserve"> </w:t>
      </w:r>
      <w:r>
        <w:t>materials.</w:t>
      </w:r>
    </w:p>
    <w:p w14:paraId="32D06B2F" w14:textId="77777777" w:rsidR="00283174" w:rsidRDefault="00283174" w:rsidP="00283174">
      <w:pPr>
        <w:pStyle w:val="N2"/>
      </w:pPr>
      <w:r>
        <w:lastRenderedPageBreak/>
        <w:t>No</w:t>
      </w:r>
      <w:r w:rsidR="000D50D7" w:rsidRPr="000D50D7">
        <w:t xml:space="preserve"> </w:t>
      </w:r>
      <w:r>
        <w:t>decommissioning</w:t>
      </w:r>
      <w:r w:rsidR="000D50D7" w:rsidRPr="000D50D7">
        <w:t xml:space="preserve"> </w:t>
      </w:r>
      <w:r>
        <w:t>works</w:t>
      </w:r>
      <w:r w:rsidR="000D50D7" w:rsidRPr="000D50D7">
        <w:t xml:space="preserve"> </w:t>
      </w:r>
      <w:r>
        <w:t>must</w:t>
      </w:r>
      <w:r w:rsidR="000D50D7" w:rsidRPr="000D50D7">
        <w:t xml:space="preserve"> </w:t>
      </w:r>
      <w:r>
        <w:t>be</w:t>
      </w:r>
      <w:r w:rsidR="000D50D7" w:rsidRPr="000D50D7">
        <w:t xml:space="preserve"> </w:t>
      </w:r>
      <w:r>
        <w:t>carried</w:t>
      </w:r>
      <w:r w:rsidR="000D50D7" w:rsidRPr="000D50D7">
        <w:t xml:space="preserve"> </w:t>
      </w:r>
      <w:r>
        <w:t>out</w:t>
      </w:r>
      <w:r w:rsidR="000D50D7" w:rsidRPr="000D50D7">
        <w:t xml:space="preserve"> </w:t>
      </w:r>
      <w:r>
        <w:t>until</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or</w:t>
      </w:r>
      <w:r w:rsidR="000D50D7" w:rsidRPr="000D50D7">
        <w:t xml:space="preserve"> </w:t>
      </w:r>
      <w:r>
        <w:t>both</w:t>
      </w:r>
      <w:r w:rsidR="000D50D7" w:rsidRPr="000D50D7">
        <w:t xml:space="preserve"> </w:t>
      </w:r>
      <w:r>
        <w:t>relevant</w:t>
      </w:r>
      <w:r w:rsidR="000D50D7" w:rsidRPr="000D50D7">
        <w:t xml:space="preserve"> </w:t>
      </w:r>
      <w:r>
        <w:t>planning</w:t>
      </w:r>
      <w:r w:rsidR="000D50D7" w:rsidRPr="000D50D7">
        <w:t xml:space="preserve"> </w:t>
      </w:r>
      <w:r>
        <w:t>authorities</w:t>
      </w:r>
      <w:r w:rsidR="000D50D7" w:rsidRPr="000D50D7">
        <w:t xml:space="preserve"> </w:t>
      </w:r>
      <w:r>
        <w:t>(as</w:t>
      </w:r>
      <w:r w:rsidR="000D50D7" w:rsidRPr="000D50D7">
        <w:t xml:space="preserve"> </w:t>
      </w:r>
      <w:r>
        <w:t>applicable)</w:t>
      </w:r>
      <w:r w:rsidR="000D50D7" w:rsidRPr="000D50D7">
        <w:t xml:space="preserve"> </w:t>
      </w:r>
      <w:r>
        <w:t>has/have</w:t>
      </w:r>
      <w:r w:rsidR="000D50D7" w:rsidRPr="000D50D7">
        <w:t xml:space="preserve"> </w:t>
      </w:r>
      <w:r>
        <w:t>approved</w:t>
      </w:r>
      <w:r w:rsidR="000D50D7" w:rsidRPr="000D50D7">
        <w:t xml:space="preserve"> </w:t>
      </w:r>
      <w:r>
        <w:t>the</w:t>
      </w:r>
      <w:r w:rsidR="000D50D7" w:rsidRPr="000D50D7">
        <w:t xml:space="preserve"> </w:t>
      </w:r>
      <w:r>
        <w:t>plans</w:t>
      </w:r>
      <w:r w:rsidR="000D50D7" w:rsidRPr="000D50D7">
        <w:t xml:space="preserve"> </w:t>
      </w:r>
      <w:r>
        <w:t>submitted</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such</w:t>
      </w:r>
      <w:r w:rsidR="000D50D7" w:rsidRPr="000D50D7">
        <w:t xml:space="preserve"> </w:t>
      </w:r>
      <w:r>
        <w:t>works.</w:t>
      </w:r>
    </w:p>
    <w:p w14:paraId="00ACAFFD" w14:textId="77777777" w:rsidR="00283174" w:rsidRDefault="00283174" w:rsidP="00283174">
      <w:pPr>
        <w:pStyle w:val="N2"/>
      </w:pPr>
      <w:r>
        <w:t>The</w:t>
      </w:r>
      <w:r w:rsidR="000D50D7" w:rsidRPr="000D50D7">
        <w:t xml:space="preserve"> </w:t>
      </w:r>
      <w:r>
        <w:t>plans</w:t>
      </w:r>
      <w:r w:rsidR="000D50D7" w:rsidRPr="000D50D7">
        <w:t xml:space="preserve"> </w:t>
      </w:r>
      <w:r>
        <w:t>must</w:t>
      </w:r>
      <w:r w:rsidR="000D50D7" w:rsidRPr="000D50D7">
        <w:t xml:space="preserve"> </w:t>
      </w:r>
      <w:r>
        <w:t>be</w:t>
      </w:r>
      <w:r w:rsidR="000D50D7" w:rsidRPr="000D50D7">
        <w:t xml:space="preserve"> </w:t>
      </w:r>
      <w:r>
        <w:t>implemented</w:t>
      </w:r>
      <w:r w:rsidR="000D50D7" w:rsidRPr="000D50D7">
        <w:t xml:space="preserve"> </w:t>
      </w:r>
      <w:r>
        <w:t>as</w:t>
      </w:r>
      <w:r w:rsidR="000D50D7" w:rsidRPr="000D50D7">
        <w:t xml:space="preserve"> </w:t>
      </w:r>
      <w:r>
        <w:t>approved.</w:t>
      </w:r>
    </w:p>
    <w:p w14:paraId="7BE81C14" w14:textId="77777777" w:rsidR="00283174" w:rsidRDefault="00283174" w:rsidP="00283174">
      <w:pPr>
        <w:pStyle w:val="N2"/>
      </w:pPr>
      <w:r>
        <w:t>This</w:t>
      </w:r>
      <w:r w:rsidR="000D50D7" w:rsidRPr="000D50D7">
        <w:t xml:space="preserve"> </w:t>
      </w:r>
      <w:r>
        <w:t>requirement</w:t>
      </w:r>
      <w:r w:rsidR="000D50D7" w:rsidRPr="000D50D7">
        <w:t xml:space="preserve"> </w:t>
      </w:r>
      <w:r>
        <w:t>is</w:t>
      </w:r>
      <w:r w:rsidR="000D50D7" w:rsidRPr="000D50D7">
        <w:t xml:space="preserve"> </w:t>
      </w:r>
      <w:r>
        <w:t>without</w:t>
      </w:r>
      <w:r w:rsidR="000D50D7" w:rsidRPr="000D50D7">
        <w:t xml:space="preserve"> </w:t>
      </w:r>
      <w:r>
        <w:t>prejudice</w:t>
      </w:r>
      <w:r w:rsidR="000D50D7" w:rsidRPr="000D50D7">
        <w:t xml:space="preserve"> </w:t>
      </w:r>
      <w:r>
        <w:t>to</w:t>
      </w:r>
      <w:r w:rsidR="000D50D7" w:rsidRPr="000D50D7">
        <w:t xml:space="preserve"> </w:t>
      </w:r>
      <w:r>
        <w:t>any</w:t>
      </w:r>
      <w:r w:rsidR="000D50D7" w:rsidRPr="000D50D7">
        <w:t xml:space="preserve"> </w:t>
      </w:r>
      <w:r>
        <w:t>other</w:t>
      </w:r>
      <w:r w:rsidR="000D50D7" w:rsidRPr="000D50D7">
        <w:t xml:space="preserve"> </w:t>
      </w:r>
      <w:r>
        <w:t>consents</w:t>
      </w:r>
      <w:r w:rsidR="000D50D7" w:rsidRPr="000D50D7">
        <w:t xml:space="preserve"> </w:t>
      </w:r>
      <w:r>
        <w:t>or</w:t>
      </w:r>
      <w:r w:rsidR="000D50D7" w:rsidRPr="000D50D7">
        <w:t xml:space="preserve"> </w:t>
      </w:r>
      <w:r>
        <w:t>permissions</w:t>
      </w:r>
      <w:r w:rsidR="000D50D7" w:rsidRPr="000D50D7">
        <w:t xml:space="preserve"> </w:t>
      </w:r>
      <w:r>
        <w:t>which</w:t>
      </w:r>
      <w:r w:rsidR="000D50D7" w:rsidRPr="000D50D7">
        <w:t xml:space="preserve"> </w:t>
      </w:r>
      <w:r>
        <w:t>may</w:t>
      </w:r>
      <w:r w:rsidR="000D50D7" w:rsidRPr="000D50D7">
        <w:t xml:space="preserve"> </w:t>
      </w:r>
      <w:r>
        <w:t>be</w:t>
      </w:r>
      <w:r w:rsidR="000D50D7" w:rsidRPr="000D50D7">
        <w:t xml:space="preserve"> </w:t>
      </w:r>
      <w:r>
        <w:t>required</w:t>
      </w:r>
      <w:r w:rsidR="000D50D7" w:rsidRPr="000D50D7">
        <w:t xml:space="preserve"> </w:t>
      </w:r>
      <w:r>
        <w:t>to</w:t>
      </w:r>
      <w:r w:rsidR="000D50D7" w:rsidRPr="000D50D7">
        <w:t xml:space="preserve"> </w:t>
      </w:r>
      <w:r>
        <w:t>decommission</w:t>
      </w:r>
      <w:r w:rsidR="000D50D7" w:rsidRPr="000D50D7">
        <w:t xml:space="preserve"> </w:t>
      </w:r>
      <w:r>
        <w:t>any</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p>
    <w:p w14:paraId="128A1AB0" w14:textId="77777777" w:rsidR="00283174" w:rsidRDefault="00283174" w:rsidP="00283174">
      <w:pPr>
        <w:pStyle w:val="H1"/>
      </w:pPr>
      <w:r>
        <w:t>Highway</w:t>
      </w:r>
      <w:r w:rsidR="000D50D7" w:rsidRPr="000D50D7">
        <w:t xml:space="preserve"> </w:t>
      </w:r>
      <w:r>
        <w:t>improvements</w:t>
      </w:r>
    </w:p>
    <w:p w14:paraId="572E94D9" w14:textId="77777777" w:rsidR="00283174" w:rsidRPr="00696EAD" w:rsidRDefault="000D50D7" w:rsidP="00283174">
      <w:pPr>
        <w:pStyle w:val="N1"/>
      </w:pPr>
      <w:r w:rsidRPr="000D50D7">
        <w:t> </w:t>
      </w:r>
      <w:r w:rsidR="00283174">
        <w:t>Save</w:t>
      </w:r>
      <w:r w:rsidRPr="000D50D7">
        <w:t xml:space="preserve"> </w:t>
      </w:r>
      <w:r w:rsidR="00283174">
        <w:t>in</w:t>
      </w:r>
      <w:r w:rsidRPr="000D50D7">
        <w:t xml:space="preserve"> </w:t>
      </w:r>
      <w:r w:rsidR="00283174">
        <w:t>respect</w:t>
      </w:r>
      <w:r w:rsidRPr="000D50D7">
        <w:t xml:space="preserve"> </w:t>
      </w:r>
      <w:r w:rsidR="00283174">
        <w:t>of</w:t>
      </w:r>
      <w:r w:rsidRPr="000D50D7">
        <w:t xml:space="preserve"> </w:t>
      </w:r>
      <w:r w:rsidR="00283174">
        <w:t>the</w:t>
      </w:r>
      <w:r w:rsidRPr="000D50D7">
        <w:t xml:space="preserve"> </w:t>
      </w:r>
      <w:r w:rsidR="00283174">
        <w:t>works</w:t>
      </w:r>
      <w:r w:rsidRPr="000D50D7">
        <w:t xml:space="preserve"> </w:t>
      </w:r>
      <w:r w:rsidR="00283174">
        <w:t>identified</w:t>
      </w:r>
      <w:r w:rsidRPr="000D50D7">
        <w:t xml:space="preserve"> </w:t>
      </w:r>
      <w:r w:rsidR="00283174">
        <w:t>in</w:t>
      </w:r>
      <w:r w:rsidRPr="000D50D7">
        <w:t xml:space="preserve"> </w:t>
      </w:r>
      <w:r w:rsidR="00283174">
        <w:t>this</w:t>
      </w:r>
      <w:r w:rsidRPr="000D50D7">
        <w:t xml:space="preserve"> </w:t>
      </w:r>
      <w:r w:rsidR="00283174">
        <w:t>requirement,</w:t>
      </w:r>
      <w:r w:rsidRPr="000D50D7">
        <w:t xml:space="preserve"> </w:t>
      </w:r>
      <w:r w:rsidR="00283174">
        <w:t>no</w:t>
      </w:r>
      <w:r w:rsidRPr="000D50D7">
        <w:t xml:space="preserve"> </w:t>
      </w:r>
      <w:r w:rsidR="00283174">
        <w:t>phase</w:t>
      </w:r>
      <w:r w:rsidRPr="000D50D7">
        <w:t xml:space="preserve"> </w:t>
      </w:r>
      <w:r w:rsidR="00283174">
        <w:t>of</w:t>
      </w:r>
      <w:r w:rsidRPr="000D50D7">
        <w:t xml:space="preserve"> </w:t>
      </w:r>
      <w:r w:rsidR="00283174">
        <w:t>the</w:t>
      </w:r>
      <w:r w:rsidRPr="000D50D7">
        <w:t xml:space="preserve"> </w:t>
      </w:r>
      <w:r w:rsidR="00283174">
        <w:t>solar</w:t>
      </w:r>
      <w:r w:rsidRPr="000D50D7">
        <w:t xml:space="preserve"> </w:t>
      </w:r>
      <w:r w:rsidR="00283174">
        <w:t>farm</w:t>
      </w:r>
      <w:r w:rsidRPr="000D50D7">
        <w:t xml:space="preserve"> </w:t>
      </w:r>
      <w:r w:rsidR="00283174">
        <w:t>works</w:t>
      </w:r>
      <w:r w:rsidRPr="000D50D7">
        <w:t xml:space="preserve"> </w:t>
      </w:r>
      <w:r w:rsidR="00283174">
        <w:t>and</w:t>
      </w:r>
      <w:r w:rsidRPr="000D50D7">
        <w:t xml:space="preserve"> </w:t>
      </w:r>
      <w:r w:rsidR="00283174">
        <w:t>grid</w:t>
      </w:r>
      <w:r w:rsidRPr="000D50D7">
        <w:t xml:space="preserve"> </w:t>
      </w:r>
      <w:r w:rsidR="00283174">
        <w:t>connection</w:t>
      </w:r>
      <w:r w:rsidRPr="000D50D7">
        <w:t xml:space="preserve"> </w:t>
      </w:r>
      <w:r w:rsidR="00283174">
        <w:t>works</w:t>
      </w:r>
      <w:r w:rsidRPr="000D50D7">
        <w:t xml:space="preserve"> </w:t>
      </w:r>
      <w:r w:rsidR="00283174">
        <w:t>may</w:t>
      </w:r>
      <w:r w:rsidRPr="000D50D7">
        <w:t xml:space="preserve"> </w:t>
      </w:r>
      <w:r w:rsidR="00283174">
        <w:t>commence</w:t>
      </w:r>
      <w:r w:rsidRPr="000D50D7">
        <w:t xml:space="preserve"> </w:t>
      </w:r>
      <w:r w:rsidR="00283174">
        <w:t>until</w:t>
      </w:r>
      <w:r w:rsidRPr="000D50D7">
        <w:t xml:space="preserve"> </w:t>
      </w:r>
      <w:r w:rsidR="00283174">
        <w:t>the</w:t>
      </w:r>
      <w:r w:rsidRPr="000D50D7">
        <w:t xml:space="preserve"> </w:t>
      </w:r>
      <w:r w:rsidR="00283174">
        <w:t>necessary</w:t>
      </w:r>
      <w:r w:rsidRPr="000D50D7">
        <w:t xml:space="preserve"> </w:t>
      </w:r>
      <w:r w:rsidR="00283174">
        <w:t>accesses,</w:t>
      </w:r>
      <w:r w:rsidRPr="000D50D7">
        <w:t xml:space="preserve"> </w:t>
      </w:r>
      <w:r w:rsidR="00283174">
        <w:t>visibility</w:t>
      </w:r>
      <w:r w:rsidRPr="000D50D7">
        <w:t xml:space="preserve"> </w:t>
      </w:r>
      <w:r w:rsidR="00283174">
        <w:t>splays</w:t>
      </w:r>
      <w:r w:rsidRPr="000D50D7">
        <w:t xml:space="preserve"> </w:t>
      </w:r>
      <w:r w:rsidR="00283174">
        <w:t>and</w:t>
      </w:r>
      <w:r w:rsidRPr="000D50D7">
        <w:t xml:space="preserve"> </w:t>
      </w:r>
      <w:r w:rsidR="00283174">
        <w:t>works</w:t>
      </w:r>
      <w:r w:rsidRPr="000D50D7">
        <w:t xml:space="preserve"> </w:t>
      </w:r>
      <w:r w:rsidR="00283174">
        <w:t>to</w:t>
      </w:r>
      <w:r w:rsidRPr="000D50D7">
        <w:t xml:space="preserve"> </w:t>
      </w:r>
      <w:r w:rsidR="00283174">
        <w:t>widen</w:t>
      </w:r>
      <w:r w:rsidRPr="000D50D7">
        <w:t xml:space="preserve"> </w:t>
      </w:r>
      <w:r w:rsidR="00283174">
        <w:t>the</w:t>
      </w:r>
      <w:r w:rsidRPr="000D50D7">
        <w:t xml:space="preserve"> </w:t>
      </w:r>
      <w:r w:rsidR="00283174">
        <w:t>public</w:t>
      </w:r>
      <w:r w:rsidRPr="000D50D7">
        <w:t xml:space="preserve"> </w:t>
      </w:r>
      <w:r w:rsidR="00283174">
        <w:t>highway</w:t>
      </w:r>
      <w:r w:rsidRPr="000D50D7">
        <w:t xml:space="preserve"> </w:t>
      </w:r>
      <w:r w:rsidR="00283174">
        <w:t>to</w:t>
      </w:r>
      <w:r w:rsidRPr="000D50D7">
        <w:t xml:space="preserve"> </w:t>
      </w:r>
      <w:r w:rsidR="00283174">
        <w:t>facilitate</w:t>
      </w:r>
      <w:r w:rsidRPr="000D50D7">
        <w:t xml:space="preserve"> </w:t>
      </w:r>
      <w:r w:rsidR="00283174">
        <w:t>access</w:t>
      </w:r>
      <w:r w:rsidRPr="000D50D7">
        <w:t xml:space="preserve"> </w:t>
      </w:r>
      <w:r w:rsidR="00283174">
        <w:t>to</w:t>
      </w:r>
      <w:r w:rsidRPr="000D50D7">
        <w:t xml:space="preserve"> </w:t>
      </w:r>
      <w:r w:rsidR="00283174">
        <w:t>the</w:t>
      </w:r>
      <w:r w:rsidRPr="000D50D7">
        <w:t xml:space="preserve"> </w:t>
      </w:r>
      <w:r w:rsidR="00283174">
        <w:t>solar</w:t>
      </w:r>
      <w:r w:rsidRPr="000D50D7">
        <w:t xml:space="preserve"> </w:t>
      </w:r>
      <w:r w:rsidR="00283174">
        <w:t>farm</w:t>
      </w:r>
      <w:r w:rsidRPr="000D50D7">
        <w:t xml:space="preserve"> </w:t>
      </w:r>
      <w:r w:rsidR="00283174">
        <w:t>works</w:t>
      </w:r>
      <w:r w:rsidRPr="000D50D7">
        <w:t xml:space="preserve"> </w:t>
      </w:r>
      <w:r w:rsidR="00283174">
        <w:t>(part</w:t>
      </w:r>
      <w:r w:rsidRPr="000D50D7">
        <w:t xml:space="preserve"> </w:t>
      </w:r>
      <w:r w:rsidR="00283174">
        <w:t>of</w:t>
      </w:r>
      <w:r w:rsidRPr="000D50D7">
        <w:t xml:space="preserve"> </w:t>
      </w:r>
      <w:r w:rsidR="00283174">
        <w:t>Work</w:t>
      </w:r>
      <w:r w:rsidRPr="000D50D7">
        <w:t xml:space="preserve"> </w:t>
      </w:r>
      <w:r w:rsidR="00283174">
        <w:t>Number</w:t>
      </w:r>
      <w:r w:rsidRPr="000D50D7">
        <w:t xml:space="preserve"> </w:t>
      </w:r>
      <w:r w:rsidR="00283174">
        <w:t>9)</w:t>
      </w:r>
      <w:r w:rsidRPr="000D50D7">
        <w:t xml:space="preserve"> </w:t>
      </w:r>
      <w:r w:rsidR="00283174">
        <w:t>have</w:t>
      </w:r>
      <w:r w:rsidRPr="000D50D7">
        <w:t xml:space="preserve"> </w:t>
      </w:r>
      <w:r w:rsidR="00283174">
        <w:t>been</w:t>
      </w:r>
      <w:r w:rsidRPr="000D50D7">
        <w:t xml:space="preserve"> </w:t>
      </w:r>
      <w:r w:rsidR="00283174">
        <w:t>carried</w:t>
      </w:r>
      <w:r w:rsidRPr="000D50D7">
        <w:t xml:space="preserve"> </w:t>
      </w:r>
      <w:r w:rsidR="00283174">
        <w:t>out</w:t>
      </w:r>
      <w:r w:rsidRPr="000D50D7">
        <w:t xml:space="preserve"> </w:t>
      </w:r>
      <w:r w:rsidR="00283174">
        <w:t>and</w:t>
      </w:r>
      <w:r w:rsidRPr="000D50D7">
        <w:t xml:space="preserve"> </w:t>
      </w:r>
      <w:r w:rsidR="00283174">
        <w:t>completed.</w:t>
      </w:r>
    </w:p>
    <w:p w14:paraId="31112A8A" w14:textId="77777777" w:rsidR="00283174" w:rsidRDefault="00283174" w:rsidP="00283174">
      <w:pPr>
        <w:pStyle w:val="Part"/>
        <w:rPr>
          <w:noProof/>
        </w:rPr>
      </w:pPr>
      <w:bookmarkStart w:id="985" w:name="TOC01_02_2022_15_14_24_833"/>
      <w:bookmarkStart w:id="986" w:name="TOC02_02_2022_13_02_49_813"/>
      <w:bookmarkStart w:id="987" w:name="TOC18_02_2022_17_52_44_847"/>
      <w:bookmarkStart w:id="988" w:name="TOC23_02_2022_21_19_37_845"/>
      <w:bookmarkStart w:id="989" w:name="TOC15_08_2022_16_06_13_845"/>
      <w:bookmarkStart w:id="990" w:name="TOC06_09_2022_15_41_36_845"/>
      <w:bookmarkStart w:id="991" w:name="TOC04_10_2022_16_50_01_847"/>
      <w:bookmarkStart w:id="992" w:name="TOC23_11_2022_11_32_56_848"/>
      <w:bookmarkStart w:id="993" w:name="TOC10_01_2023_14_27_52_848"/>
      <w:bookmarkEnd w:id="985"/>
      <w:bookmarkEnd w:id="986"/>
      <w:bookmarkEnd w:id="987"/>
      <w:bookmarkEnd w:id="988"/>
      <w:bookmarkEnd w:id="989"/>
      <w:bookmarkEnd w:id="990"/>
      <w:bookmarkEnd w:id="991"/>
      <w:bookmarkEnd w:id="992"/>
      <w:bookmarkEnd w:id="993"/>
      <w:r>
        <w:t>PART</w:t>
      </w:r>
      <w:r w:rsidR="000D50D7" w:rsidRPr="000D50D7">
        <w:t xml:space="preserve"> </w:t>
      </w:r>
      <w:r>
        <w:fldChar w:fldCharType="begin"/>
      </w:r>
      <w:r>
        <w:instrText xml:space="preserve"> SEQ Part_ \* arabic </w:instrText>
      </w:r>
      <w:r>
        <w:fldChar w:fldCharType="separate"/>
      </w:r>
      <w:r w:rsidR="000D50D7">
        <w:rPr>
          <w:noProof/>
        </w:rPr>
        <w:t>3</w:t>
      </w:r>
      <w:r>
        <w:rPr>
          <w:noProof/>
        </w:rPr>
        <w:fldChar w:fldCharType="end"/>
      </w:r>
    </w:p>
    <w:p w14:paraId="7A99C493" w14:textId="77777777" w:rsidR="00283174" w:rsidRDefault="00283174" w:rsidP="00283174">
      <w:pPr>
        <w:pStyle w:val="PartHead"/>
      </w:pPr>
      <w:r>
        <w:t>BULLS</w:t>
      </w:r>
      <w:r w:rsidR="000D50D7" w:rsidRPr="000D50D7">
        <w:t xml:space="preserve"> </w:t>
      </w:r>
      <w:r>
        <w:t>LODGE</w:t>
      </w:r>
      <w:r w:rsidR="000D50D7" w:rsidRPr="000D50D7">
        <w:t xml:space="preserve"> </w:t>
      </w:r>
      <w:r>
        <w:t>SUBSTATION</w:t>
      </w:r>
      <w:r w:rsidR="000D50D7" w:rsidRPr="000D50D7">
        <w:t xml:space="preserve"> </w:t>
      </w:r>
      <w:r>
        <w:t>WORKS</w:t>
      </w:r>
    </w:p>
    <w:p w14:paraId="78173070" w14:textId="77777777" w:rsidR="00283174" w:rsidRDefault="00283174" w:rsidP="00283174">
      <w:pPr>
        <w:pStyle w:val="H1"/>
      </w:pPr>
      <w:r>
        <w:t>Detailed</w:t>
      </w:r>
      <w:r w:rsidR="000D50D7" w:rsidRPr="000D50D7">
        <w:t xml:space="preserve"> </w:t>
      </w:r>
      <w:r>
        <w:t>design</w:t>
      </w:r>
      <w:r w:rsidR="000D50D7" w:rsidRPr="000D50D7">
        <w:t xml:space="preserve"> </w:t>
      </w:r>
      <w:r>
        <w:t>approval</w:t>
      </w:r>
    </w:p>
    <w:p w14:paraId="2CAA2E67"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No</w:t>
      </w:r>
      <w:r w:rsidR="000D50D7" w:rsidRPr="000D50D7">
        <w:t xml:space="preserve"> </w:t>
      </w:r>
      <w:r>
        <w:t>phase</w:t>
      </w:r>
      <w:r w:rsidR="000D50D7" w:rsidRPr="000D50D7">
        <w:t xml:space="preserve"> </w:t>
      </w:r>
      <w:r>
        <w:t>of</w:t>
      </w:r>
      <w:r w:rsidR="000D50D7" w:rsidRPr="000D50D7">
        <w:t xml:space="preserve"> </w:t>
      </w:r>
      <w:r>
        <w:t>the</w:t>
      </w:r>
      <w:r w:rsidR="000D50D7" w:rsidRPr="000D50D7">
        <w:t xml:space="preserve"> </w:t>
      </w:r>
      <w:r>
        <w:t>Bulls</w:t>
      </w:r>
      <w:r w:rsidR="000D50D7" w:rsidRPr="000D50D7">
        <w:t xml:space="preserve"> </w:t>
      </w:r>
      <w:r>
        <w:t>Lodge</w:t>
      </w:r>
      <w:r w:rsidR="000D50D7" w:rsidRPr="000D50D7">
        <w:t xml:space="preserve"> </w:t>
      </w:r>
      <w:r>
        <w:t>substation</w:t>
      </w:r>
      <w:r w:rsidR="000D50D7" w:rsidRPr="000D50D7">
        <w:t xml:space="preserve"> </w:t>
      </w:r>
      <w:r>
        <w:t>works</w:t>
      </w:r>
      <w:r w:rsidR="000D50D7" w:rsidRPr="000D50D7">
        <w:t xml:space="preserve"> </w:t>
      </w:r>
      <w:r>
        <w:t>may</w:t>
      </w:r>
      <w:r w:rsidR="000D50D7" w:rsidRPr="000D50D7">
        <w:t xml:space="preserve"> </w:t>
      </w:r>
      <w:r>
        <w:t>commence</w:t>
      </w:r>
      <w:r w:rsidR="000D50D7" w:rsidRPr="000D50D7">
        <w:t xml:space="preserve"> </w:t>
      </w:r>
      <w:r>
        <w:t>until</w:t>
      </w:r>
      <w:r w:rsidR="000D50D7" w:rsidRPr="000D50D7">
        <w:t xml:space="preserve"> </w:t>
      </w:r>
      <w:r>
        <w:t>details</w:t>
      </w:r>
      <w:r w:rsidR="000D50D7" w:rsidRPr="000D50D7">
        <w:t xml:space="preserve"> </w:t>
      </w:r>
      <w:r>
        <w:t>of—</w:t>
      </w:r>
    </w:p>
    <w:p w14:paraId="17C2E6AF" w14:textId="77777777" w:rsidR="00283174" w:rsidRDefault="00283174" w:rsidP="00283174">
      <w:pPr>
        <w:pStyle w:val="N3"/>
      </w:pPr>
      <w:r>
        <w:t>the</w:t>
      </w:r>
      <w:r w:rsidR="000D50D7" w:rsidRPr="000D50D7">
        <w:t xml:space="preserve"> </w:t>
      </w:r>
      <w:r>
        <w:t>layout;</w:t>
      </w:r>
    </w:p>
    <w:p w14:paraId="2B188312" w14:textId="77777777" w:rsidR="00283174" w:rsidRDefault="00283174" w:rsidP="00283174">
      <w:pPr>
        <w:pStyle w:val="N3"/>
      </w:pPr>
      <w:r>
        <w:t>scale;</w:t>
      </w:r>
    </w:p>
    <w:p w14:paraId="6669058E" w14:textId="77777777" w:rsidR="00283174" w:rsidRDefault="00283174" w:rsidP="00283174">
      <w:pPr>
        <w:pStyle w:val="N3"/>
      </w:pPr>
      <w:r>
        <w:t>proposed</w:t>
      </w:r>
      <w:r w:rsidR="000D50D7" w:rsidRPr="000D50D7">
        <w:t xml:space="preserve"> </w:t>
      </w:r>
      <w:r>
        <w:t>finished</w:t>
      </w:r>
      <w:r w:rsidR="000D50D7" w:rsidRPr="000D50D7">
        <w:t xml:space="preserve"> </w:t>
      </w:r>
      <w:r>
        <w:t>ground</w:t>
      </w:r>
      <w:r w:rsidR="000D50D7" w:rsidRPr="000D50D7">
        <w:t xml:space="preserve"> </w:t>
      </w:r>
      <w:r>
        <w:t>levels;</w:t>
      </w:r>
    </w:p>
    <w:p w14:paraId="66070561" w14:textId="77777777" w:rsidR="00283174" w:rsidRDefault="00283174" w:rsidP="00283174">
      <w:pPr>
        <w:pStyle w:val="N3"/>
      </w:pPr>
      <w:r>
        <w:t>external</w:t>
      </w:r>
      <w:r w:rsidR="000D50D7" w:rsidRPr="000D50D7">
        <w:t xml:space="preserve"> </w:t>
      </w:r>
      <w:r>
        <w:t>appearance;</w:t>
      </w:r>
    </w:p>
    <w:p w14:paraId="3666508D" w14:textId="77777777" w:rsidR="00283174" w:rsidRDefault="00283174" w:rsidP="00283174">
      <w:pPr>
        <w:pStyle w:val="N3"/>
      </w:pPr>
      <w:r>
        <w:t>hard</w:t>
      </w:r>
      <w:r w:rsidR="000D50D7" w:rsidRPr="000D50D7">
        <w:t xml:space="preserve"> </w:t>
      </w:r>
      <w:r>
        <w:t>surfacing</w:t>
      </w:r>
      <w:r w:rsidR="000D50D7" w:rsidRPr="000D50D7">
        <w:t xml:space="preserve"> </w:t>
      </w:r>
      <w:r>
        <w:t>materials;</w:t>
      </w:r>
    </w:p>
    <w:p w14:paraId="0E2D03CC" w14:textId="77777777" w:rsidR="00283174" w:rsidRDefault="00283174" w:rsidP="00283174">
      <w:pPr>
        <w:pStyle w:val="N3"/>
      </w:pPr>
      <w:r>
        <w:t>vehicular</w:t>
      </w:r>
      <w:r w:rsidR="000D50D7" w:rsidRPr="000D50D7">
        <w:t xml:space="preserve"> </w:t>
      </w:r>
      <w:r>
        <w:t>and</w:t>
      </w:r>
      <w:r w:rsidR="000D50D7" w:rsidRPr="000D50D7">
        <w:t xml:space="preserve"> </w:t>
      </w:r>
      <w:r>
        <w:t>pedestrian</w:t>
      </w:r>
      <w:r w:rsidR="000D50D7" w:rsidRPr="000D50D7">
        <w:t xml:space="preserve"> </w:t>
      </w:r>
      <w:r>
        <w:t>access,</w:t>
      </w:r>
      <w:r w:rsidR="000D50D7" w:rsidRPr="000D50D7">
        <w:t xml:space="preserve"> </w:t>
      </w:r>
      <w:r>
        <w:t>parking</w:t>
      </w:r>
      <w:r w:rsidR="000D50D7" w:rsidRPr="000D50D7">
        <w:t xml:space="preserve"> </w:t>
      </w:r>
      <w:r>
        <w:t>and</w:t>
      </w:r>
      <w:r w:rsidR="000D50D7" w:rsidRPr="000D50D7">
        <w:t xml:space="preserve"> </w:t>
      </w:r>
      <w:r>
        <w:t>circulation</w:t>
      </w:r>
      <w:r w:rsidR="000D50D7" w:rsidRPr="000D50D7">
        <w:t xml:space="preserve"> </w:t>
      </w:r>
      <w:r>
        <w:t>areas;</w:t>
      </w:r>
    </w:p>
    <w:p w14:paraId="6FF76307" w14:textId="77777777" w:rsidR="00283174" w:rsidRDefault="00283174" w:rsidP="00283174">
      <w:pPr>
        <w:pStyle w:val="N3"/>
      </w:pPr>
      <w:r>
        <w:t>refuse</w:t>
      </w:r>
      <w:r w:rsidR="000D50D7" w:rsidRPr="000D50D7">
        <w:t xml:space="preserve"> </w:t>
      </w:r>
      <w:r>
        <w:t>or</w:t>
      </w:r>
      <w:r w:rsidR="000D50D7" w:rsidRPr="000D50D7">
        <w:t xml:space="preserve"> </w:t>
      </w:r>
      <w:r>
        <w:t>other</w:t>
      </w:r>
      <w:r w:rsidR="000D50D7" w:rsidRPr="000D50D7">
        <w:t xml:space="preserve"> </w:t>
      </w:r>
      <w:r>
        <w:t>storage</w:t>
      </w:r>
      <w:r w:rsidR="000D50D7" w:rsidRPr="000D50D7">
        <w:t xml:space="preserve"> </w:t>
      </w:r>
      <w:r>
        <w:t>units,</w:t>
      </w:r>
      <w:r w:rsidR="000D50D7" w:rsidRPr="000D50D7">
        <w:t xml:space="preserve"> </w:t>
      </w:r>
      <w:r>
        <w:t>signs</w:t>
      </w:r>
      <w:r w:rsidR="000D50D7" w:rsidRPr="000D50D7">
        <w:t xml:space="preserve"> </w:t>
      </w:r>
      <w:r>
        <w:t>and</w:t>
      </w:r>
      <w:r w:rsidR="000D50D7" w:rsidRPr="000D50D7">
        <w:t xml:space="preserve"> </w:t>
      </w:r>
      <w:r>
        <w:t>lighting;</w:t>
      </w:r>
    </w:p>
    <w:p w14:paraId="009EED0C" w14:textId="77777777" w:rsidR="00283174" w:rsidRDefault="00283174" w:rsidP="00283174">
      <w:pPr>
        <w:pStyle w:val="N3"/>
      </w:pPr>
      <w:bookmarkStart w:id="994" w:name="_Ref115444226"/>
      <w:r>
        <w:t>drainage,</w:t>
      </w:r>
      <w:r w:rsidR="000D50D7" w:rsidRPr="000D50D7">
        <w:t xml:space="preserve"> </w:t>
      </w:r>
      <w:r>
        <w:t>water,</w:t>
      </w:r>
      <w:r w:rsidR="000D50D7" w:rsidRPr="000D50D7">
        <w:t xml:space="preserve"> </w:t>
      </w:r>
      <w:r>
        <w:t>power</w:t>
      </w:r>
      <w:r w:rsidR="000D50D7" w:rsidRPr="000D50D7">
        <w:t xml:space="preserve"> </w:t>
      </w:r>
      <w:r>
        <w:t>and</w:t>
      </w:r>
      <w:r w:rsidR="000D50D7" w:rsidRPr="000D50D7">
        <w:t xml:space="preserve"> </w:t>
      </w:r>
      <w:r>
        <w:t>communications</w:t>
      </w:r>
      <w:r w:rsidR="000D50D7" w:rsidRPr="000D50D7">
        <w:t xml:space="preserve"> </w:t>
      </w:r>
      <w:r>
        <w:t>cables</w:t>
      </w:r>
      <w:r w:rsidR="000D50D7" w:rsidRPr="000D50D7">
        <w:t xml:space="preserve"> </w:t>
      </w:r>
      <w:r>
        <w:t>and</w:t>
      </w:r>
      <w:r w:rsidR="000D50D7" w:rsidRPr="000D50D7">
        <w:t xml:space="preserve"> </w:t>
      </w:r>
      <w:r>
        <w:t>pipelines;</w:t>
      </w:r>
      <w:bookmarkEnd w:id="994"/>
      <w:r w:rsidR="000D50D7" w:rsidRPr="000D50D7">
        <w:t xml:space="preserve"> </w:t>
      </w:r>
      <w:r w:rsidR="0001682B">
        <w:t>and</w:t>
      </w:r>
    </w:p>
    <w:p w14:paraId="6BF88F3E" w14:textId="77777777" w:rsidR="00283174" w:rsidRDefault="00283174" w:rsidP="00283174">
      <w:pPr>
        <w:pStyle w:val="N3"/>
      </w:pPr>
      <w:r>
        <w:t>programme</w:t>
      </w:r>
      <w:r w:rsidR="000D50D7" w:rsidRPr="000D50D7">
        <w:t xml:space="preserve"> </w:t>
      </w:r>
      <w:r>
        <w:t>for</w:t>
      </w:r>
      <w:r w:rsidR="000D50D7" w:rsidRPr="000D50D7">
        <w:t xml:space="preserve"> </w:t>
      </w:r>
      <w:r>
        <w:t>landscaping</w:t>
      </w:r>
      <w:r w:rsidR="000D50D7" w:rsidRPr="000D50D7">
        <w:t xml:space="preserve"> </w:t>
      </w:r>
      <w:r>
        <w:t>works</w:t>
      </w:r>
      <w:r w:rsidR="0001682B">
        <w:t>,</w:t>
      </w:r>
    </w:p>
    <w:p w14:paraId="399C2BF8" w14:textId="77777777" w:rsidR="00283174" w:rsidRDefault="00283174" w:rsidP="00283174">
      <w:pPr>
        <w:pStyle w:val="T1"/>
      </w:pPr>
      <w:r>
        <w:t>relating</w:t>
      </w:r>
      <w:r w:rsidR="000D50D7" w:rsidRPr="000D50D7">
        <w:t xml:space="preserve"> </w:t>
      </w:r>
      <w:r>
        <w:t>to</w:t>
      </w:r>
      <w:r w:rsidR="000D50D7" w:rsidRPr="000D50D7">
        <w:t xml:space="preserve"> </w:t>
      </w:r>
      <w:r>
        <w:t>that</w:t>
      </w:r>
      <w:r w:rsidR="000D50D7" w:rsidRPr="000D50D7">
        <w:t xml:space="preserve"> </w:t>
      </w:r>
      <w:r>
        <w:t>phase</w:t>
      </w:r>
      <w:r w:rsidR="000D50D7" w:rsidRPr="000D50D7">
        <w:t xml:space="preserve"> </w:t>
      </w:r>
      <w:r>
        <w:t>have</w:t>
      </w:r>
      <w:r w:rsidR="000D50D7" w:rsidRPr="000D50D7">
        <w:t xml:space="preserve"> </w:t>
      </w:r>
      <w:r>
        <w:t>been</w:t>
      </w:r>
      <w:r w:rsidR="000D50D7" w:rsidRPr="000D50D7">
        <w:t xml:space="preserve"> </w:t>
      </w:r>
      <w:r>
        <w:t>submitted</w:t>
      </w:r>
      <w:r w:rsidR="000D50D7" w:rsidRPr="000D50D7">
        <w:t xml:space="preserve"> </w:t>
      </w:r>
      <w:r>
        <w:t>and</w:t>
      </w:r>
      <w:r w:rsidR="000D50D7" w:rsidRPr="000D50D7">
        <w:t xml:space="preserve"> </w:t>
      </w:r>
      <w:r>
        <w:t>approved</w:t>
      </w:r>
      <w:r w:rsidR="000D50D7" w:rsidRPr="000D50D7">
        <w:t xml:space="preserve"> </w:t>
      </w:r>
      <w:r>
        <w:t>by</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for</w:t>
      </w:r>
      <w:r w:rsidR="000D50D7" w:rsidRPr="000D50D7">
        <w:t xml:space="preserve"> </w:t>
      </w:r>
      <w:r>
        <w:t>that</w:t>
      </w:r>
      <w:r w:rsidR="000D50D7" w:rsidRPr="000D50D7">
        <w:t xml:space="preserve"> </w:t>
      </w:r>
      <w:r>
        <w:t>phase.</w:t>
      </w:r>
    </w:p>
    <w:p w14:paraId="374FA46F" w14:textId="77777777" w:rsidR="00283174" w:rsidRDefault="00283174" w:rsidP="00283174">
      <w:pPr>
        <w:pStyle w:val="N2"/>
      </w:pPr>
      <w:r>
        <w:t>The</w:t>
      </w:r>
      <w:r w:rsidR="000D50D7" w:rsidRPr="000D50D7">
        <w:t xml:space="preserve"> </w:t>
      </w:r>
      <w:r>
        <w:t>details</w:t>
      </w:r>
      <w:r w:rsidR="000D50D7" w:rsidRPr="000D50D7">
        <w:t xml:space="preserve"> </w:t>
      </w:r>
      <w:r>
        <w:t>submitted</w:t>
      </w:r>
      <w:r w:rsidR="000D50D7" w:rsidRPr="000D50D7">
        <w:t xml:space="preserve"> </w:t>
      </w:r>
      <w:r>
        <w:t>must</w:t>
      </w:r>
      <w:r w:rsidR="000D50D7" w:rsidRPr="000D50D7">
        <w:t xml:space="preserve"> </w:t>
      </w:r>
      <w:r>
        <w:t>accord</w:t>
      </w:r>
      <w:r w:rsidR="000D50D7" w:rsidRPr="000D50D7">
        <w:t xml:space="preserve"> </w:t>
      </w:r>
      <w:r>
        <w:t>with</w:t>
      </w:r>
      <w:r w:rsidR="000D50D7" w:rsidRPr="000D50D7">
        <w:t xml:space="preserve"> </w:t>
      </w:r>
      <w:r>
        <w:t>the</w:t>
      </w:r>
      <w:r w:rsidR="000D50D7" w:rsidRPr="000D50D7">
        <w:t xml:space="preserve"> </w:t>
      </w:r>
      <w:r>
        <w:t>outline</w:t>
      </w:r>
      <w:r w:rsidR="000D50D7" w:rsidRPr="000D50D7">
        <w:t xml:space="preserve"> </w:t>
      </w:r>
      <w:r>
        <w:t>design</w:t>
      </w:r>
      <w:r w:rsidR="000D50D7" w:rsidRPr="000D50D7">
        <w:t xml:space="preserve"> </w:t>
      </w:r>
      <w:r>
        <w:t>principles.</w:t>
      </w:r>
    </w:p>
    <w:p w14:paraId="0563F9EA" w14:textId="77777777" w:rsidR="00283174" w:rsidRDefault="00283174" w:rsidP="00283174">
      <w:pPr>
        <w:pStyle w:val="N2"/>
      </w:pPr>
      <w:r>
        <w:t>The</w:t>
      </w:r>
      <w:r w:rsidR="000D50D7" w:rsidRPr="000D50D7">
        <w:t xml:space="preserve"> </w:t>
      </w:r>
      <w:r>
        <w:t>Bulls</w:t>
      </w:r>
      <w:r w:rsidR="000D50D7" w:rsidRPr="000D50D7">
        <w:t xml:space="preserve"> </w:t>
      </w:r>
      <w:r>
        <w:t>Lodge</w:t>
      </w:r>
      <w:r w:rsidR="000D50D7" w:rsidRPr="000D50D7">
        <w:t xml:space="preserve"> </w:t>
      </w:r>
      <w:r>
        <w:t>substation</w:t>
      </w:r>
      <w:r w:rsidR="000D50D7" w:rsidRPr="000D50D7">
        <w:t xml:space="preserve"> </w:t>
      </w:r>
      <w:r>
        <w:t>works</w:t>
      </w:r>
      <w:r w:rsidR="000D50D7" w:rsidRPr="000D50D7">
        <w:t xml:space="preserve"> </w:t>
      </w:r>
      <w:r>
        <w:t>must</w:t>
      </w:r>
      <w:r w:rsidR="000D50D7" w:rsidRPr="000D50D7">
        <w:t xml:space="preserve"> </w:t>
      </w:r>
      <w:r>
        <w:t>be</w:t>
      </w:r>
      <w:r w:rsidR="000D50D7" w:rsidRPr="000D50D7">
        <w:t xml:space="preserve"> </w:t>
      </w:r>
      <w:r>
        <w:t>carried</w:t>
      </w:r>
      <w:r w:rsidR="000D50D7" w:rsidRPr="000D50D7">
        <w:t xml:space="preserve"> </w:t>
      </w:r>
      <w:r>
        <w:t>out</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approved</w:t>
      </w:r>
      <w:r w:rsidR="000D50D7" w:rsidRPr="000D50D7">
        <w:t xml:space="preserve"> </w:t>
      </w:r>
      <w:r>
        <w:t>details.</w:t>
      </w:r>
    </w:p>
    <w:p w14:paraId="67773356" w14:textId="77777777" w:rsidR="00451F9D" w:rsidRDefault="00451F9D" w:rsidP="00283174">
      <w:pPr>
        <w:pStyle w:val="N2"/>
      </w:pP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must</w:t>
      </w:r>
      <w:r w:rsidR="000D50D7" w:rsidRPr="000D50D7">
        <w:t xml:space="preserve"> </w:t>
      </w:r>
      <w:r>
        <w:t>consult</w:t>
      </w:r>
      <w:r w:rsidR="000D50D7" w:rsidRPr="000D50D7">
        <w:t xml:space="preserve"> </w:t>
      </w:r>
      <w:r>
        <w:t>with</w:t>
      </w:r>
      <w:r w:rsidR="000D50D7" w:rsidRPr="000D50D7">
        <w:t xml:space="preserve"> </w:t>
      </w:r>
      <w:r>
        <w:t>Essex</w:t>
      </w:r>
      <w:r w:rsidR="000D50D7" w:rsidRPr="000D50D7">
        <w:t xml:space="preserve"> </w:t>
      </w:r>
      <w:r>
        <w:t>County</w:t>
      </w:r>
      <w:r w:rsidR="000D50D7" w:rsidRPr="000D50D7">
        <w:t xml:space="preserve"> </w:t>
      </w:r>
      <w:r>
        <w:t>Council</w:t>
      </w:r>
      <w:r w:rsidR="000D50D7" w:rsidRPr="000D50D7">
        <w:t xml:space="preserve"> </w:t>
      </w:r>
      <w:r>
        <w:t>in</w:t>
      </w:r>
      <w:r w:rsidR="000D50D7" w:rsidRPr="000D50D7">
        <w:t xml:space="preserve"> </w:t>
      </w:r>
      <w:r>
        <w:t>its</w:t>
      </w:r>
      <w:r w:rsidR="000D50D7" w:rsidRPr="000D50D7">
        <w:t xml:space="preserve"> </w:t>
      </w:r>
      <w:r>
        <w:t>role</w:t>
      </w:r>
      <w:r w:rsidR="000D50D7" w:rsidRPr="000D50D7">
        <w:t xml:space="preserve"> </w:t>
      </w:r>
      <w:r>
        <w:t>as</w:t>
      </w:r>
      <w:r w:rsidR="000D50D7" w:rsidRPr="000D50D7">
        <w:t xml:space="preserve"> </w:t>
      </w:r>
      <w:r>
        <w:t>lead</w:t>
      </w:r>
      <w:r w:rsidR="000D50D7" w:rsidRPr="000D50D7">
        <w:t xml:space="preserve"> </w:t>
      </w:r>
      <w:r>
        <w:t>local</w:t>
      </w:r>
      <w:r w:rsidR="000D50D7" w:rsidRPr="000D50D7">
        <w:t xml:space="preserve"> </w:t>
      </w:r>
      <w:r>
        <w:t>flood</w:t>
      </w:r>
      <w:r w:rsidR="000D50D7" w:rsidRPr="000D50D7">
        <w:t xml:space="preserve"> </w:t>
      </w:r>
      <w:r>
        <w:t>authority</w:t>
      </w:r>
      <w:r w:rsidR="000D50D7" w:rsidRPr="000D50D7">
        <w:t xml:space="preserve"> </w:t>
      </w:r>
      <w:r>
        <w:t>before</w:t>
      </w:r>
      <w:r w:rsidR="000D50D7" w:rsidRPr="000D50D7">
        <w:t xml:space="preserve"> </w:t>
      </w:r>
      <w:r>
        <w:t>approving</w:t>
      </w:r>
      <w:r w:rsidR="000D50D7" w:rsidRPr="000D50D7">
        <w:t xml:space="preserve"> </w:t>
      </w:r>
      <w:r>
        <w:t>details</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drainage</w:t>
      </w:r>
      <w:r w:rsidR="000D50D7" w:rsidRPr="000D50D7">
        <w:t xml:space="preserve"> </w:t>
      </w:r>
      <w:r>
        <w:t>or</w:t>
      </w:r>
      <w:r w:rsidR="000D50D7" w:rsidRPr="000D50D7">
        <w:t xml:space="preserve"> </w:t>
      </w:r>
      <w:r>
        <w:t>water</w:t>
      </w:r>
      <w:r w:rsidR="000D50D7" w:rsidRPr="000D50D7">
        <w:t xml:space="preserve"> </w:t>
      </w:r>
      <w:r>
        <w:t>under</w:t>
      </w:r>
      <w:r w:rsidR="000D50D7" w:rsidRPr="000D50D7">
        <w:t xml:space="preserve"> </w:t>
      </w:r>
      <w:r>
        <w:t>sub-paragraph</w:t>
      </w:r>
      <w:r w:rsidR="000D50D7" w:rsidRPr="000D50D7">
        <w:t xml:space="preserve"> </w:t>
      </w:r>
      <w:r w:rsidR="005F4506">
        <w:t>(1)(h)</w:t>
      </w:r>
      <w:r>
        <w:t>.</w:t>
      </w:r>
    </w:p>
    <w:p w14:paraId="62F96652" w14:textId="77777777" w:rsidR="00283174" w:rsidRDefault="00283174" w:rsidP="00283174">
      <w:pPr>
        <w:pStyle w:val="H1"/>
      </w:pPr>
      <w:r>
        <w:t>Fencing</w:t>
      </w:r>
      <w:r w:rsidR="000D50D7" w:rsidRPr="000D50D7">
        <w:t xml:space="preserve"> </w:t>
      </w:r>
      <w:r>
        <w:t>and</w:t>
      </w:r>
      <w:r w:rsidR="000D50D7" w:rsidRPr="000D50D7">
        <w:t xml:space="preserve"> </w:t>
      </w:r>
      <w:r>
        <w:t>other</w:t>
      </w:r>
      <w:r w:rsidR="000D50D7" w:rsidRPr="000D50D7">
        <w:t xml:space="preserve"> </w:t>
      </w:r>
      <w:r>
        <w:t>means</w:t>
      </w:r>
      <w:r w:rsidR="000D50D7" w:rsidRPr="000D50D7">
        <w:t xml:space="preserve"> </w:t>
      </w:r>
      <w:r>
        <w:t>of</w:t>
      </w:r>
      <w:r w:rsidR="000D50D7" w:rsidRPr="000D50D7">
        <w:t xml:space="preserve"> </w:t>
      </w:r>
      <w:r>
        <w:t>enclosure</w:t>
      </w:r>
    </w:p>
    <w:p w14:paraId="14D75034" w14:textId="77777777" w:rsidR="00283174" w:rsidRDefault="00283174" w:rsidP="00283174">
      <w:pPr>
        <w:pStyle w:val="N1"/>
      </w:pPr>
      <w:r>
        <w:t>—</w:t>
      </w:r>
      <w:r>
        <w:fldChar w:fldCharType="begin"/>
      </w:r>
      <w:bookmarkStart w:id="995" w:name="_Ref94609227"/>
      <w:bookmarkEnd w:id="995"/>
      <w:r>
        <w:instrText xml:space="preserve"> LISTNUM "SEQ1" \l 2 </w:instrText>
      </w:r>
      <w:r>
        <w:fldChar w:fldCharType="end"/>
      </w:r>
      <w:r w:rsidR="000D50D7" w:rsidRPr="000D50D7">
        <w:t> </w:t>
      </w:r>
      <w:r w:rsidRPr="001F7A8C">
        <w:t>No</w:t>
      </w:r>
      <w:r w:rsidR="000D50D7" w:rsidRPr="000D50D7">
        <w:t xml:space="preserve"> </w:t>
      </w:r>
      <w:r w:rsidRPr="001F7A8C">
        <w:t>phase</w:t>
      </w:r>
      <w:r w:rsidR="000D50D7" w:rsidRPr="000D50D7">
        <w:t xml:space="preserve"> </w:t>
      </w:r>
      <w:r w:rsidRPr="001F7A8C">
        <w:t>of</w:t>
      </w:r>
      <w:r w:rsidR="000D50D7" w:rsidRPr="000D50D7">
        <w:t xml:space="preserve"> </w:t>
      </w:r>
      <w:r w:rsidRPr="001F7A8C">
        <w:t>the</w:t>
      </w:r>
      <w:r w:rsidR="000D50D7" w:rsidRPr="000D50D7">
        <w:t xml:space="preserve"> </w:t>
      </w:r>
      <w:r w:rsidRPr="001F7A8C">
        <w:t>Bulls</w:t>
      </w:r>
      <w:r w:rsidR="000D50D7" w:rsidRPr="000D50D7">
        <w:t xml:space="preserve"> </w:t>
      </w:r>
      <w:r w:rsidRPr="001F7A8C">
        <w:t>Lodge</w:t>
      </w:r>
      <w:r w:rsidR="000D50D7" w:rsidRPr="000D50D7">
        <w:t xml:space="preserve"> </w:t>
      </w:r>
      <w:r w:rsidRPr="001F7A8C">
        <w:t>substation</w:t>
      </w:r>
      <w:r w:rsidR="000D50D7" w:rsidRPr="000D50D7">
        <w:t xml:space="preserve"> </w:t>
      </w:r>
      <w:r w:rsidRPr="001F7A8C">
        <w:t>works</w:t>
      </w:r>
      <w:r w:rsidR="000D50D7" w:rsidRPr="000D50D7">
        <w:t xml:space="preserve"> </w:t>
      </w:r>
      <w:r w:rsidRPr="001F7A8C">
        <w:t>may</w:t>
      </w:r>
      <w:r w:rsidR="000D50D7" w:rsidRPr="000D50D7">
        <w:t xml:space="preserve"> </w:t>
      </w:r>
      <w:r w:rsidRPr="001F7A8C">
        <w:t>commence</w:t>
      </w:r>
      <w:r w:rsidR="000D50D7" w:rsidRPr="000D50D7">
        <w:t xml:space="preserve"> </w:t>
      </w:r>
      <w:r w:rsidRPr="001F7A8C">
        <w:t>until</w:t>
      </w:r>
      <w:r w:rsidR="000D50D7" w:rsidRPr="000D50D7">
        <w:t xml:space="preserve"> </w:t>
      </w:r>
      <w:r w:rsidRPr="001F7A8C">
        <w:t>written</w:t>
      </w:r>
      <w:r w:rsidR="000D50D7" w:rsidRPr="000D50D7">
        <w:t xml:space="preserve"> </w:t>
      </w:r>
      <w:r w:rsidRPr="001F7A8C">
        <w:t>details</w:t>
      </w:r>
      <w:r w:rsidR="000D50D7" w:rsidRPr="000D50D7">
        <w:t xml:space="preserve"> </w:t>
      </w:r>
      <w:r w:rsidRPr="001F7A8C">
        <w:t>of</w:t>
      </w:r>
      <w:r w:rsidR="000D50D7" w:rsidRPr="000D50D7">
        <w:t xml:space="preserve"> </w:t>
      </w:r>
      <w:r w:rsidRPr="001F7A8C">
        <w:t>all</w:t>
      </w:r>
      <w:r w:rsidR="000D50D7" w:rsidRPr="000D50D7">
        <w:t xml:space="preserve"> </w:t>
      </w:r>
      <w:r w:rsidRPr="001F7A8C">
        <w:t>proposed</w:t>
      </w:r>
      <w:r w:rsidR="000D50D7" w:rsidRPr="000D50D7">
        <w:t xml:space="preserve"> </w:t>
      </w:r>
      <w:r w:rsidRPr="001F7A8C">
        <w:t>temporary</w:t>
      </w:r>
      <w:r w:rsidR="000D50D7" w:rsidRPr="000D50D7">
        <w:t xml:space="preserve"> </w:t>
      </w:r>
      <w:r w:rsidRPr="001F7A8C">
        <w:t>fences,</w:t>
      </w:r>
      <w:r w:rsidR="000D50D7" w:rsidRPr="000D50D7">
        <w:t xml:space="preserve"> </w:t>
      </w:r>
      <w:r w:rsidRPr="001F7A8C">
        <w:t>walls</w:t>
      </w:r>
      <w:r w:rsidR="000D50D7" w:rsidRPr="000D50D7">
        <w:t xml:space="preserve"> </w:t>
      </w:r>
      <w:r w:rsidRPr="001F7A8C">
        <w:t>or</w:t>
      </w:r>
      <w:r w:rsidR="000D50D7" w:rsidRPr="000D50D7">
        <w:t xml:space="preserve"> </w:t>
      </w:r>
      <w:r w:rsidRPr="001F7A8C">
        <w:t>other</w:t>
      </w:r>
      <w:r w:rsidR="000D50D7" w:rsidRPr="000D50D7">
        <w:t xml:space="preserve"> </w:t>
      </w:r>
      <w:r w:rsidRPr="001F7A8C">
        <w:t>means</w:t>
      </w:r>
      <w:r w:rsidR="000D50D7" w:rsidRPr="000D50D7">
        <w:t xml:space="preserve"> </w:t>
      </w:r>
      <w:r w:rsidRPr="001F7A8C">
        <w:t>of</w:t>
      </w:r>
      <w:r w:rsidR="000D50D7" w:rsidRPr="000D50D7">
        <w:t xml:space="preserve"> </w:t>
      </w:r>
      <w:r w:rsidRPr="001F7A8C">
        <w:t>enclosure</w:t>
      </w:r>
      <w:r w:rsidR="000D50D7" w:rsidRPr="000D50D7">
        <w:t xml:space="preserve"> </w:t>
      </w:r>
      <w:r w:rsidR="00637881">
        <w:t>(</w:t>
      </w:r>
      <w:r w:rsidRPr="001F7A8C">
        <w:t>including</w:t>
      </w:r>
      <w:r w:rsidR="000D50D7" w:rsidRPr="000D50D7">
        <w:t xml:space="preserve"> </w:t>
      </w:r>
      <w:r w:rsidRPr="001F7A8C">
        <w:t>those</w:t>
      </w:r>
      <w:r w:rsidR="000D50D7" w:rsidRPr="000D50D7">
        <w:t xml:space="preserve"> </w:t>
      </w:r>
      <w:r w:rsidRPr="001F7A8C">
        <w:t>set</w:t>
      </w:r>
      <w:r w:rsidR="000D50D7" w:rsidRPr="000D50D7">
        <w:t xml:space="preserve"> </w:t>
      </w:r>
      <w:r w:rsidRPr="001F7A8C">
        <w:t>out</w:t>
      </w:r>
      <w:r w:rsidR="000D50D7" w:rsidRPr="000D50D7">
        <w:t xml:space="preserve"> </w:t>
      </w:r>
      <w:r w:rsidRPr="001F7A8C">
        <w:t>in</w:t>
      </w:r>
      <w:r w:rsidR="000D50D7" w:rsidRPr="000D50D7">
        <w:t xml:space="preserve"> </w:t>
      </w:r>
      <w:r w:rsidRPr="001F7A8C">
        <w:t>the</w:t>
      </w:r>
      <w:r w:rsidR="000D50D7" w:rsidRPr="000D50D7">
        <w:t xml:space="preserve"> </w:t>
      </w:r>
      <w:r w:rsidRPr="001F7A8C">
        <w:t>construction</w:t>
      </w:r>
      <w:r w:rsidR="000D50D7" w:rsidRPr="000D50D7">
        <w:t xml:space="preserve"> </w:t>
      </w:r>
      <w:r w:rsidRPr="001F7A8C">
        <w:t>environmental</w:t>
      </w:r>
      <w:r w:rsidR="000D50D7" w:rsidRPr="000D50D7">
        <w:t xml:space="preserve"> </w:t>
      </w:r>
      <w:r w:rsidRPr="001F7A8C">
        <w:t>management</w:t>
      </w:r>
      <w:r w:rsidR="000D50D7" w:rsidRPr="000D50D7">
        <w:t xml:space="preserve"> </w:t>
      </w:r>
      <w:r w:rsidRPr="001F7A8C">
        <w:t>plan</w:t>
      </w:r>
      <w:r w:rsidR="00637881">
        <w:t>)</w:t>
      </w:r>
      <w:r w:rsidRPr="001F7A8C">
        <w:t>,</w:t>
      </w:r>
      <w:r w:rsidR="000D50D7" w:rsidRPr="000D50D7">
        <w:t xml:space="preserve"> </w:t>
      </w:r>
      <w:r w:rsidRPr="001F7A8C">
        <w:t>for</w:t>
      </w:r>
      <w:r w:rsidR="000D50D7" w:rsidRPr="000D50D7">
        <w:t xml:space="preserve"> </w:t>
      </w:r>
      <w:r w:rsidRPr="001F7A8C">
        <w:t>that</w:t>
      </w:r>
      <w:r w:rsidR="000D50D7" w:rsidRPr="000D50D7">
        <w:t xml:space="preserve"> </w:t>
      </w:r>
      <w:r w:rsidRPr="001F7A8C">
        <w:t>phase</w:t>
      </w:r>
      <w:r w:rsidR="000D50D7" w:rsidRPr="000D50D7">
        <w:t xml:space="preserve"> </w:t>
      </w:r>
      <w:r w:rsidRPr="001F7A8C">
        <w:t>have</w:t>
      </w:r>
      <w:r w:rsidR="000D50D7" w:rsidRPr="000D50D7">
        <w:t xml:space="preserve"> </w:t>
      </w:r>
      <w:r w:rsidRPr="001F7A8C">
        <w:t>been</w:t>
      </w:r>
      <w:r w:rsidR="000D50D7" w:rsidRPr="000D50D7">
        <w:t xml:space="preserve"> </w:t>
      </w:r>
      <w:r w:rsidRPr="001F7A8C">
        <w:t>submitted</w:t>
      </w:r>
      <w:r w:rsidR="000D50D7" w:rsidRPr="000D50D7">
        <w:t xml:space="preserve"> </w:t>
      </w:r>
      <w:r w:rsidRPr="001F7A8C">
        <w:t>to</w:t>
      </w:r>
      <w:r w:rsidR="000D50D7" w:rsidRPr="000D50D7">
        <w:t xml:space="preserve"> </w:t>
      </w:r>
      <w:r w:rsidRPr="001F7A8C">
        <w:t>and</w:t>
      </w:r>
      <w:r w:rsidR="000D50D7" w:rsidRPr="000D50D7">
        <w:t xml:space="preserve"> </w:t>
      </w:r>
      <w:r w:rsidRPr="001F7A8C">
        <w:t>approved</w:t>
      </w:r>
      <w:r w:rsidR="000D50D7" w:rsidRPr="000D50D7">
        <w:t xml:space="preserve"> </w:t>
      </w:r>
      <w:r w:rsidRPr="001F7A8C">
        <w:t>by</w:t>
      </w:r>
      <w:r w:rsidR="000D50D7" w:rsidRPr="000D50D7">
        <w:t xml:space="preserve"> </w:t>
      </w:r>
      <w:r w:rsidRPr="001F7A8C">
        <w:t>the</w:t>
      </w:r>
      <w:r w:rsidR="000D50D7" w:rsidRPr="000D50D7">
        <w:t xml:space="preserve"> </w:t>
      </w:r>
      <w:r w:rsidRPr="001F7A8C">
        <w:t>relevant</w:t>
      </w:r>
      <w:r w:rsidR="000D50D7" w:rsidRPr="000D50D7">
        <w:t xml:space="preserve"> </w:t>
      </w:r>
      <w:r w:rsidRPr="001F7A8C">
        <w:t>planning</w:t>
      </w:r>
      <w:r w:rsidR="000D50D7" w:rsidRPr="000D50D7">
        <w:t xml:space="preserve"> </w:t>
      </w:r>
      <w:r w:rsidRPr="001F7A8C">
        <w:t>authority.</w:t>
      </w:r>
    </w:p>
    <w:p w14:paraId="232C8A66" w14:textId="77777777" w:rsidR="00283174" w:rsidRDefault="00283174" w:rsidP="00283174">
      <w:pPr>
        <w:pStyle w:val="N2"/>
      </w:pPr>
      <w:r w:rsidRPr="001F7A8C">
        <w:t>No</w:t>
      </w:r>
      <w:r w:rsidR="000D50D7" w:rsidRPr="000D50D7">
        <w:t xml:space="preserve"> </w:t>
      </w:r>
      <w:r w:rsidRPr="001F7A8C">
        <w:t>phase</w:t>
      </w:r>
      <w:r w:rsidR="000D50D7" w:rsidRPr="000D50D7">
        <w:t xml:space="preserve"> </w:t>
      </w:r>
      <w:r w:rsidRPr="001F7A8C">
        <w:t>of</w:t>
      </w:r>
      <w:r w:rsidR="000D50D7" w:rsidRPr="000D50D7">
        <w:t xml:space="preserve"> </w:t>
      </w:r>
      <w:r w:rsidRPr="001F7A8C">
        <w:t>the</w:t>
      </w:r>
      <w:r w:rsidR="000D50D7" w:rsidRPr="000D50D7">
        <w:t xml:space="preserve"> </w:t>
      </w:r>
      <w:r w:rsidRPr="001F7A8C">
        <w:t>Bulls</w:t>
      </w:r>
      <w:r w:rsidR="000D50D7" w:rsidRPr="000D50D7">
        <w:t xml:space="preserve"> </w:t>
      </w:r>
      <w:r w:rsidRPr="001F7A8C">
        <w:t>Lodge</w:t>
      </w:r>
      <w:r w:rsidR="000D50D7" w:rsidRPr="000D50D7">
        <w:t xml:space="preserve"> </w:t>
      </w:r>
      <w:r w:rsidRPr="001F7A8C">
        <w:t>substation</w:t>
      </w:r>
      <w:r w:rsidR="000D50D7" w:rsidRPr="000D50D7">
        <w:t xml:space="preserve"> </w:t>
      </w:r>
      <w:r w:rsidRPr="001F7A8C">
        <w:t>works</w:t>
      </w:r>
      <w:r w:rsidR="000D50D7" w:rsidRPr="000D50D7">
        <w:t xml:space="preserve"> </w:t>
      </w:r>
      <w:r w:rsidRPr="001F7A8C">
        <w:t>may</w:t>
      </w:r>
      <w:r w:rsidR="000D50D7" w:rsidRPr="000D50D7">
        <w:t xml:space="preserve"> </w:t>
      </w:r>
      <w:r w:rsidRPr="001F7A8C">
        <w:t>commence</w:t>
      </w:r>
      <w:r w:rsidR="000D50D7" w:rsidRPr="000D50D7">
        <w:t xml:space="preserve"> </w:t>
      </w:r>
      <w:r w:rsidRPr="001F7A8C">
        <w:t>until</w:t>
      </w:r>
      <w:r w:rsidR="000D50D7" w:rsidRPr="000D50D7">
        <w:t xml:space="preserve"> </w:t>
      </w:r>
      <w:r w:rsidRPr="001F7A8C">
        <w:t>written</w:t>
      </w:r>
      <w:r w:rsidR="000D50D7" w:rsidRPr="000D50D7">
        <w:t xml:space="preserve"> </w:t>
      </w:r>
      <w:r w:rsidRPr="001F7A8C">
        <w:t>details</w:t>
      </w:r>
      <w:r w:rsidR="000D50D7" w:rsidRPr="000D50D7">
        <w:t xml:space="preserve"> </w:t>
      </w:r>
      <w:r w:rsidRPr="001F7A8C">
        <w:t>of</w:t>
      </w:r>
      <w:r w:rsidR="000D50D7" w:rsidRPr="000D50D7">
        <w:t xml:space="preserve"> </w:t>
      </w:r>
      <w:r w:rsidRPr="001F7A8C">
        <w:t>all</w:t>
      </w:r>
      <w:r w:rsidR="000D50D7" w:rsidRPr="000D50D7">
        <w:t xml:space="preserve"> </w:t>
      </w:r>
      <w:r w:rsidRPr="001F7A8C">
        <w:t>permanent</w:t>
      </w:r>
      <w:r w:rsidR="000D50D7" w:rsidRPr="000D50D7">
        <w:t xml:space="preserve"> </w:t>
      </w:r>
      <w:r w:rsidRPr="001F7A8C">
        <w:t>fences,</w:t>
      </w:r>
      <w:r w:rsidR="000D50D7" w:rsidRPr="000D50D7">
        <w:t xml:space="preserve"> </w:t>
      </w:r>
      <w:r w:rsidRPr="001F7A8C">
        <w:t>walls</w:t>
      </w:r>
      <w:r w:rsidR="000D50D7" w:rsidRPr="000D50D7">
        <w:t xml:space="preserve"> </w:t>
      </w:r>
      <w:r w:rsidRPr="001F7A8C">
        <w:t>or</w:t>
      </w:r>
      <w:r w:rsidR="000D50D7" w:rsidRPr="000D50D7">
        <w:t xml:space="preserve"> </w:t>
      </w:r>
      <w:r w:rsidRPr="001F7A8C">
        <w:t>other</w:t>
      </w:r>
      <w:r w:rsidR="000D50D7" w:rsidRPr="000D50D7">
        <w:t xml:space="preserve"> </w:t>
      </w:r>
      <w:r w:rsidRPr="001F7A8C">
        <w:t>means</w:t>
      </w:r>
      <w:r w:rsidR="000D50D7" w:rsidRPr="000D50D7">
        <w:t xml:space="preserve"> </w:t>
      </w:r>
      <w:r w:rsidRPr="001F7A8C">
        <w:t>of</w:t>
      </w:r>
      <w:r w:rsidR="000D50D7" w:rsidRPr="000D50D7">
        <w:t xml:space="preserve"> </w:t>
      </w:r>
      <w:r w:rsidRPr="001F7A8C">
        <w:t>enclosure</w:t>
      </w:r>
      <w:r w:rsidR="000D50D7" w:rsidRPr="000D50D7">
        <w:t xml:space="preserve"> </w:t>
      </w:r>
      <w:r w:rsidRPr="001F7A8C">
        <w:t>for</w:t>
      </w:r>
      <w:r w:rsidR="000D50D7" w:rsidRPr="000D50D7">
        <w:t xml:space="preserve"> </w:t>
      </w:r>
      <w:r w:rsidRPr="001F7A8C">
        <w:t>that</w:t>
      </w:r>
      <w:r w:rsidR="000D50D7" w:rsidRPr="000D50D7">
        <w:t xml:space="preserve"> </w:t>
      </w:r>
      <w:r w:rsidRPr="001F7A8C">
        <w:t>phase</w:t>
      </w:r>
      <w:r w:rsidR="000D50D7" w:rsidRPr="000D50D7">
        <w:t xml:space="preserve"> </w:t>
      </w:r>
      <w:r w:rsidRPr="001F7A8C">
        <w:t>(which</w:t>
      </w:r>
      <w:r w:rsidR="000D50D7" w:rsidRPr="000D50D7">
        <w:t xml:space="preserve"> </w:t>
      </w:r>
      <w:r w:rsidRPr="001F7A8C">
        <w:t>must</w:t>
      </w:r>
      <w:r w:rsidR="000D50D7" w:rsidRPr="000D50D7">
        <w:t xml:space="preserve"> </w:t>
      </w:r>
      <w:r w:rsidRPr="001F7A8C">
        <w:t>be</w:t>
      </w:r>
      <w:r w:rsidR="000D50D7" w:rsidRPr="000D50D7">
        <w:t xml:space="preserve"> </w:t>
      </w:r>
      <w:r w:rsidRPr="001F7A8C">
        <w:t>substantially</w:t>
      </w:r>
      <w:r w:rsidR="000D50D7" w:rsidRPr="000D50D7">
        <w:t xml:space="preserve"> </w:t>
      </w:r>
      <w:r w:rsidRPr="001F7A8C">
        <w:t>in</w:t>
      </w:r>
      <w:r w:rsidR="000D50D7" w:rsidRPr="000D50D7">
        <w:t xml:space="preserve"> </w:t>
      </w:r>
      <w:r w:rsidRPr="001F7A8C">
        <w:t>accordance</w:t>
      </w:r>
      <w:r w:rsidR="000D50D7" w:rsidRPr="000D50D7">
        <w:t xml:space="preserve"> </w:t>
      </w:r>
      <w:r w:rsidRPr="001F7A8C">
        <w:t>with</w:t>
      </w:r>
      <w:r w:rsidR="000D50D7" w:rsidRPr="000D50D7">
        <w:t xml:space="preserve"> </w:t>
      </w:r>
      <w:r w:rsidRPr="001F7A8C">
        <w:t>the</w:t>
      </w:r>
      <w:r w:rsidR="000D50D7" w:rsidRPr="000D50D7">
        <w:t xml:space="preserve"> </w:t>
      </w:r>
      <w:r w:rsidRPr="001F7A8C">
        <w:t>relevant</w:t>
      </w:r>
      <w:r w:rsidR="000D50D7" w:rsidRPr="000D50D7">
        <w:t xml:space="preserve"> </w:t>
      </w:r>
      <w:r w:rsidRPr="001F7A8C">
        <w:t>outline</w:t>
      </w:r>
      <w:r w:rsidR="000D50D7" w:rsidRPr="000D50D7">
        <w:t xml:space="preserve"> </w:t>
      </w:r>
      <w:r w:rsidRPr="001F7A8C">
        <w:t>design</w:t>
      </w:r>
      <w:r w:rsidR="000D50D7" w:rsidRPr="000D50D7">
        <w:t xml:space="preserve"> </w:t>
      </w:r>
      <w:r w:rsidRPr="001F7A8C">
        <w:t>principles)</w:t>
      </w:r>
      <w:r w:rsidR="000D50D7" w:rsidRPr="000D50D7">
        <w:t xml:space="preserve"> </w:t>
      </w:r>
      <w:r w:rsidRPr="001F7A8C">
        <w:t>have</w:t>
      </w:r>
      <w:r w:rsidR="000D50D7" w:rsidRPr="000D50D7">
        <w:t xml:space="preserve"> </w:t>
      </w:r>
      <w:r w:rsidRPr="001F7A8C">
        <w:t>been</w:t>
      </w:r>
      <w:r w:rsidR="000D50D7" w:rsidRPr="000D50D7">
        <w:t xml:space="preserve"> </w:t>
      </w:r>
      <w:r w:rsidRPr="001F7A8C">
        <w:t>submitted</w:t>
      </w:r>
      <w:r w:rsidR="000D50D7" w:rsidRPr="000D50D7">
        <w:t xml:space="preserve"> </w:t>
      </w:r>
      <w:r w:rsidRPr="001F7A8C">
        <w:t>to</w:t>
      </w:r>
      <w:r w:rsidR="000D50D7" w:rsidRPr="000D50D7">
        <w:t xml:space="preserve"> </w:t>
      </w:r>
      <w:r w:rsidRPr="001F7A8C">
        <w:t>and</w:t>
      </w:r>
      <w:r w:rsidR="000D50D7" w:rsidRPr="000D50D7">
        <w:t xml:space="preserve"> </w:t>
      </w:r>
      <w:r w:rsidRPr="001F7A8C">
        <w:t>approved</w:t>
      </w:r>
      <w:r w:rsidR="000D50D7" w:rsidRPr="000D50D7">
        <w:t xml:space="preserve"> </w:t>
      </w:r>
      <w:r w:rsidRPr="001F7A8C">
        <w:t>by</w:t>
      </w:r>
      <w:r w:rsidR="000D50D7" w:rsidRPr="000D50D7">
        <w:t xml:space="preserve"> </w:t>
      </w:r>
      <w:r w:rsidRPr="001F7A8C">
        <w:t>the</w:t>
      </w:r>
      <w:r w:rsidR="000D50D7" w:rsidRPr="000D50D7">
        <w:t xml:space="preserve"> </w:t>
      </w:r>
      <w:r w:rsidRPr="001F7A8C">
        <w:t>relevant</w:t>
      </w:r>
      <w:r w:rsidR="000D50D7" w:rsidRPr="000D50D7">
        <w:t xml:space="preserve"> </w:t>
      </w:r>
      <w:r w:rsidRPr="001F7A8C">
        <w:t>planning</w:t>
      </w:r>
      <w:r w:rsidR="000D50D7" w:rsidRPr="000D50D7">
        <w:t xml:space="preserve"> </w:t>
      </w:r>
      <w:r w:rsidRPr="001F7A8C">
        <w:t>authority.</w:t>
      </w:r>
    </w:p>
    <w:p w14:paraId="7EC624AC" w14:textId="77777777" w:rsidR="00283174" w:rsidRDefault="00283174" w:rsidP="00283174">
      <w:pPr>
        <w:pStyle w:val="N2"/>
      </w:pPr>
      <w:r>
        <w:lastRenderedPageBreak/>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sub-paragraph</w:t>
      </w:r>
      <w:r w:rsidR="000D50D7" w:rsidRPr="000D50D7">
        <w:t xml:space="preserve"> </w:t>
      </w:r>
      <w:r>
        <w:fldChar w:fldCharType="begin"/>
      </w:r>
      <w:r>
        <w:instrText xml:space="preserve"> REF _Ref94609227 \r \h </w:instrText>
      </w:r>
      <w:r>
        <w:fldChar w:fldCharType="separate"/>
      </w:r>
      <w:r w:rsidR="000D50D7">
        <w:t>(1)</w:t>
      </w:r>
      <w:r>
        <w:fldChar w:fldCharType="end"/>
      </w:r>
      <w:r>
        <w:t>,</w:t>
      </w:r>
      <w:r w:rsidR="000D50D7" w:rsidRPr="000D50D7">
        <w:t xml:space="preserve"> </w:t>
      </w:r>
      <w:r>
        <w:t>“commence”</w:t>
      </w:r>
      <w:r w:rsidR="000D50D7" w:rsidRPr="000D50D7">
        <w:t xml:space="preserve"> </w:t>
      </w:r>
      <w:r>
        <w:t>includes</w:t>
      </w:r>
      <w:r w:rsidR="000D50D7" w:rsidRPr="000D50D7">
        <w:t xml:space="preserve"> </w:t>
      </w:r>
      <w:r>
        <w:t>any</w:t>
      </w:r>
      <w:r w:rsidR="000D50D7" w:rsidRPr="000D50D7">
        <w:t xml:space="preserve"> </w:t>
      </w:r>
      <w:r>
        <w:t>permitted</w:t>
      </w:r>
      <w:r w:rsidR="000D50D7" w:rsidRPr="000D50D7">
        <w:t xml:space="preserve"> </w:t>
      </w:r>
      <w:r>
        <w:t>preliminary</w:t>
      </w:r>
      <w:r w:rsidR="000D50D7" w:rsidRPr="000D50D7">
        <w:t xml:space="preserve"> </w:t>
      </w:r>
      <w:r>
        <w:t>works.</w:t>
      </w:r>
    </w:p>
    <w:p w14:paraId="1279CE7A" w14:textId="77777777" w:rsidR="00283174" w:rsidRDefault="00283174" w:rsidP="00283174">
      <w:pPr>
        <w:pStyle w:val="N2"/>
      </w:pPr>
      <w:r>
        <w:t>Any</w:t>
      </w:r>
      <w:r w:rsidR="000D50D7" w:rsidRPr="000D50D7">
        <w:t xml:space="preserve"> </w:t>
      </w:r>
      <w:r>
        <w:t>construction</w:t>
      </w:r>
      <w:r w:rsidR="000D50D7" w:rsidRPr="000D50D7">
        <w:t xml:space="preserve"> </w:t>
      </w:r>
      <w:r>
        <w:t>site</w:t>
      </w:r>
      <w:r w:rsidR="000D50D7" w:rsidRPr="000D50D7">
        <w:t xml:space="preserve"> </w:t>
      </w:r>
      <w:r>
        <w:t>must</w:t>
      </w:r>
      <w:r w:rsidR="000D50D7" w:rsidRPr="000D50D7">
        <w:t xml:space="preserve"> </w:t>
      </w:r>
      <w:r>
        <w:t>remain</w:t>
      </w:r>
      <w:r w:rsidR="000D50D7" w:rsidRPr="000D50D7">
        <w:t xml:space="preserve"> </w:t>
      </w:r>
      <w:r>
        <w:t>securely</w:t>
      </w:r>
      <w:r w:rsidR="000D50D7" w:rsidRPr="000D50D7">
        <w:t xml:space="preserve"> </w:t>
      </w:r>
      <w:r>
        <w:t>fenced</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approved</w:t>
      </w:r>
      <w:r w:rsidR="000D50D7" w:rsidRPr="000D50D7">
        <w:t xml:space="preserve"> </w:t>
      </w:r>
      <w:r>
        <w:t>details</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_Ref94609227 \r \h </w:instrText>
      </w:r>
      <w:r>
        <w:fldChar w:fldCharType="separate"/>
      </w:r>
      <w:r w:rsidR="000D50D7">
        <w:t>(1)</w:t>
      </w:r>
      <w:r>
        <w:fldChar w:fldCharType="end"/>
      </w:r>
      <w:r w:rsidR="000D50D7" w:rsidRPr="000D50D7">
        <w:t xml:space="preserve"> </w:t>
      </w:r>
      <w:r>
        <w:t>at</w:t>
      </w:r>
      <w:r w:rsidR="000D50D7" w:rsidRPr="000D50D7">
        <w:t xml:space="preserve"> </w:t>
      </w:r>
      <w:r>
        <w:t>all</w:t>
      </w:r>
      <w:r w:rsidR="000D50D7" w:rsidRPr="000D50D7">
        <w:t xml:space="preserve"> </w:t>
      </w:r>
      <w:r>
        <w:t>times</w:t>
      </w:r>
      <w:r w:rsidR="000D50D7" w:rsidRPr="000D50D7">
        <w:t xml:space="preserve"> </w:t>
      </w:r>
      <w:r>
        <w:t>during</w:t>
      </w:r>
      <w:r w:rsidR="000D50D7" w:rsidRPr="000D50D7">
        <w:t xml:space="preserve"> </w:t>
      </w:r>
      <w:r>
        <w:t>construction</w:t>
      </w:r>
      <w:r w:rsidR="000D50D7" w:rsidRPr="000D50D7">
        <w:t xml:space="preserve"> </w:t>
      </w:r>
      <w:r>
        <w:t>of</w:t>
      </w:r>
      <w:r w:rsidR="000D50D7" w:rsidRPr="000D50D7">
        <w:t xml:space="preserve"> </w:t>
      </w:r>
      <w:r>
        <w:t>the</w:t>
      </w:r>
      <w:r w:rsidR="000D50D7" w:rsidRPr="000D50D7">
        <w:t xml:space="preserve"> </w:t>
      </w:r>
      <w:r>
        <w:t>Bulls</w:t>
      </w:r>
      <w:r w:rsidR="000D50D7" w:rsidRPr="000D50D7">
        <w:t xml:space="preserve"> </w:t>
      </w:r>
      <w:r>
        <w:t>Lodge</w:t>
      </w:r>
      <w:r w:rsidR="000D50D7" w:rsidRPr="000D50D7">
        <w:t xml:space="preserve"> </w:t>
      </w:r>
      <w:r>
        <w:t>substation</w:t>
      </w:r>
      <w:r w:rsidR="000D50D7" w:rsidRPr="000D50D7">
        <w:t xml:space="preserve"> </w:t>
      </w:r>
      <w:r>
        <w:t>works.</w:t>
      </w:r>
    </w:p>
    <w:p w14:paraId="65F2D8B0" w14:textId="77777777" w:rsidR="00283174" w:rsidRDefault="00283174" w:rsidP="00283174">
      <w:pPr>
        <w:pStyle w:val="N2"/>
      </w:pPr>
      <w:r>
        <w:t>Any</w:t>
      </w:r>
      <w:r w:rsidR="000D50D7" w:rsidRPr="000D50D7">
        <w:t xml:space="preserve"> </w:t>
      </w:r>
      <w:r>
        <w:t>temporary</w:t>
      </w:r>
      <w:r w:rsidR="000D50D7" w:rsidRPr="000D50D7">
        <w:t xml:space="preserve"> </w:t>
      </w:r>
      <w:r>
        <w:t>fencing</w:t>
      </w:r>
      <w:r w:rsidR="000D50D7" w:rsidRPr="000D50D7">
        <w:t xml:space="preserve"> </w:t>
      </w:r>
      <w:r>
        <w:t>must</w:t>
      </w:r>
      <w:r w:rsidR="000D50D7" w:rsidRPr="000D50D7">
        <w:t xml:space="preserve"> </w:t>
      </w:r>
      <w:r>
        <w:t>be</w:t>
      </w:r>
      <w:r w:rsidR="000D50D7" w:rsidRPr="000D50D7">
        <w:t xml:space="preserve"> </w:t>
      </w:r>
      <w:r>
        <w:t>removed</w:t>
      </w:r>
      <w:r w:rsidR="000D50D7" w:rsidRPr="000D50D7">
        <w:t xml:space="preserve"> </w:t>
      </w:r>
      <w:r>
        <w:t>on</w:t>
      </w:r>
      <w:r w:rsidR="000D50D7" w:rsidRPr="000D50D7">
        <w:t xml:space="preserve"> </w:t>
      </w:r>
      <w:r>
        <w:t>completion</w:t>
      </w:r>
      <w:r w:rsidR="000D50D7" w:rsidRPr="000D50D7">
        <w:t xml:space="preserve"> </w:t>
      </w:r>
      <w:r>
        <w:t>of</w:t>
      </w:r>
      <w:r w:rsidR="000D50D7" w:rsidRPr="000D50D7">
        <w:t xml:space="preserve"> </w:t>
      </w:r>
      <w:r>
        <w:t>the</w:t>
      </w:r>
      <w:r w:rsidR="000D50D7" w:rsidRPr="000D50D7">
        <w:t xml:space="preserve"> </w:t>
      </w:r>
      <w:r>
        <w:t>phase</w:t>
      </w:r>
      <w:r w:rsidR="000D50D7" w:rsidRPr="000D50D7">
        <w:t xml:space="preserve"> </w:t>
      </w:r>
      <w:r>
        <w:t>of</w:t>
      </w:r>
      <w:r w:rsidR="000D50D7" w:rsidRPr="000D50D7">
        <w:t xml:space="preserve"> </w:t>
      </w:r>
      <w:r>
        <w:t>construction</w:t>
      </w:r>
      <w:r w:rsidR="000D50D7" w:rsidRPr="000D50D7">
        <w:t xml:space="preserve"> </w:t>
      </w:r>
      <w:r>
        <w:t>of</w:t>
      </w:r>
      <w:r w:rsidR="000D50D7" w:rsidRPr="000D50D7">
        <w:t xml:space="preserve"> </w:t>
      </w:r>
      <w:r>
        <w:t>the</w:t>
      </w:r>
      <w:r w:rsidR="000D50D7" w:rsidRPr="000D50D7">
        <w:t xml:space="preserve"> </w:t>
      </w:r>
      <w:r>
        <w:t>Bulls</w:t>
      </w:r>
      <w:r w:rsidR="000D50D7" w:rsidRPr="000D50D7">
        <w:t xml:space="preserve"> </w:t>
      </w:r>
      <w:r>
        <w:t>Lodge</w:t>
      </w:r>
      <w:r w:rsidR="000D50D7" w:rsidRPr="000D50D7">
        <w:t xml:space="preserve"> </w:t>
      </w:r>
      <w:r>
        <w:t>substation</w:t>
      </w:r>
      <w:r w:rsidR="000D50D7" w:rsidRPr="000D50D7">
        <w:t xml:space="preserve"> </w:t>
      </w:r>
      <w:r>
        <w:t>works</w:t>
      </w:r>
      <w:r w:rsidR="000D50D7" w:rsidRPr="000D50D7">
        <w:t xml:space="preserve"> </w:t>
      </w:r>
      <w:r>
        <w:t>for</w:t>
      </w:r>
      <w:r w:rsidR="000D50D7" w:rsidRPr="000D50D7">
        <w:t xml:space="preserve"> </w:t>
      </w:r>
      <w:r>
        <w:t>which</w:t>
      </w:r>
      <w:r w:rsidR="000D50D7" w:rsidRPr="000D50D7">
        <w:t xml:space="preserve"> </w:t>
      </w:r>
      <w:r>
        <w:t>it</w:t>
      </w:r>
      <w:r w:rsidR="000D50D7" w:rsidRPr="000D50D7">
        <w:t xml:space="preserve"> </w:t>
      </w:r>
      <w:r>
        <w:t>was</w:t>
      </w:r>
      <w:r w:rsidR="000D50D7" w:rsidRPr="000D50D7">
        <w:t xml:space="preserve"> </w:t>
      </w:r>
      <w:r>
        <w:t>used.</w:t>
      </w:r>
    </w:p>
    <w:p w14:paraId="306FC4E2" w14:textId="77777777" w:rsidR="00283174" w:rsidRDefault="00283174" w:rsidP="00283174">
      <w:pPr>
        <w:pStyle w:val="N2"/>
      </w:pPr>
      <w:r>
        <w:t>Any</w:t>
      </w:r>
      <w:r w:rsidR="000D50D7" w:rsidRPr="000D50D7">
        <w:t xml:space="preserve"> </w:t>
      </w:r>
      <w:r>
        <w:t>approved</w:t>
      </w:r>
      <w:r w:rsidR="000D50D7" w:rsidRPr="000D50D7">
        <w:t xml:space="preserve"> </w:t>
      </w:r>
      <w:r>
        <w:t>permanent</w:t>
      </w:r>
      <w:r w:rsidR="000D50D7" w:rsidRPr="000D50D7">
        <w:t xml:space="preserve"> </w:t>
      </w:r>
      <w:r>
        <w:t>fencing</w:t>
      </w:r>
      <w:r w:rsidR="000D50D7" w:rsidRPr="000D50D7">
        <w:t xml:space="preserve"> </w:t>
      </w:r>
      <w:r>
        <w:t>must</w:t>
      </w:r>
      <w:r w:rsidR="000D50D7" w:rsidRPr="000D50D7">
        <w:t xml:space="preserve"> </w:t>
      </w:r>
      <w:r>
        <w:t>be</w:t>
      </w:r>
      <w:r w:rsidR="000D50D7" w:rsidRPr="000D50D7">
        <w:t xml:space="preserve"> </w:t>
      </w:r>
      <w:r>
        <w:t>completed</w:t>
      </w:r>
      <w:r w:rsidR="000D50D7" w:rsidRPr="000D50D7">
        <w:t xml:space="preserve"> </w:t>
      </w:r>
      <w:r>
        <w:t>before</w:t>
      </w:r>
      <w:r w:rsidR="000D50D7" w:rsidRPr="000D50D7">
        <w:t xml:space="preserve"> </w:t>
      </w:r>
      <w:r>
        <w:t>final</w:t>
      </w:r>
      <w:r w:rsidR="000D50D7" w:rsidRPr="000D50D7">
        <w:t xml:space="preserve"> </w:t>
      </w:r>
      <w:r>
        <w:t>commissioning</w:t>
      </w:r>
      <w:r w:rsidR="000D50D7" w:rsidRPr="000D50D7">
        <w:t xml:space="preserve"> </w:t>
      </w:r>
      <w:r>
        <w:t>of</w:t>
      </w:r>
      <w:r w:rsidR="000D50D7" w:rsidRPr="000D50D7">
        <w:t xml:space="preserve"> </w:t>
      </w:r>
      <w:r>
        <w:t>the</w:t>
      </w:r>
      <w:r w:rsidR="000D50D7" w:rsidRPr="000D50D7">
        <w:t xml:space="preserve"> </w:t>
      </w:r>
      <w:r>
        <w:t>Bulls</w:t>
      </w:r>
      <w:r w:rsidR="000D50D7" w:rsidRPr="000D50D7">
        <w:t xml:space="preserve"> </w:t>
      </w:r>
      <w:r>
        <w:t>Lodge</w:t>
      </w:r>
      <w:r w:rsidR="000D50D7" w:rsidRPr="000D50D7">
        <w:t xml:space="preserve"> </w:t>
      </w:r>
      <w:r>
        <w:t>substation</w:t>
      </w:r>
      <w:r w:rsidR="000D50D7" w:rsidRPr="000D50D7">
        <w:t xml:space="preserve"> </w:t>
      </w:r>
      <w:r>
        <w:t>works.</w:t>
      </w:r>
    </w:p>
    <w:p w14:paraId="4AE0EFFD" w14:textId="77777777" w:rsidR="00283174" w:rsidRDefault="00283174" w:rsidP="00283174">
      <w:pPr>
        <w:pStyle w:val="H1"/>
      </w:pPr>
      <w:r>
        <w:t>Surface</w:t>
      </w:r>
      <w:r w:rsidR="000D50D7" w:rsidRPr="000D50D7">
        <w:t xml:space="preserve"> </w:t>
      </w:r>
      <w:r>
        <w:t>and</w:t>
      </w:r>
      <w:r w:rsidR="000D50D7" w:rsidRPr="000D50D7">
        <w:t xml:space="preserve"> </w:t>
      </w:r>
      <w:r>
        <w:t>foul</w:t>
      </w:r>
      <w:r w:rsidR="000D50D7" w:rsidRPr="000D50D7">
        <w:t xml:space="preserve"> </w:t>
      </w:r>
      <w:r>
        <w:t>water</w:t>
      </w:r>
      <w:r w:rsidR="000D50D7" w:rsidRPr="000D50D7">
        <w:t xml:space="preserve"> </w:t>
      </w:r>
      <w:r>
        <w:t>drainage</w:t>
      </w:r>
    </w:p>
    <w:p w14:paraId="3263873D"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rsidRPr="001F7A8C">
        <w:t>No</w:t>
      </w:r>
      <w:r w:rsidR="000D50D7" w:rsidRPr="000D50D7">
        <w:t xml:space="preserve"> </w:t>
      </w:r>
      <w:r w:rsidRPr="001F7A8C">
        <w:t>phase</w:t>
      </w:r>
      <w:r w:rsidR="000D50D7" w:rsidRPr="000D50D7">
        <w:t xml:space="preserve"> </w:t>
      </w:r>
      <w:r w:rsidRPr="001F7A8C">
        <w:t>of</w:t>
      </w:r>
      <w:r w:rsidR="000D50D7" w:rsidRPr="000D50D7">
        <w:t xml:space="preserve"> </w:t>
      </w:r>
      <w:r w:rsidRPr="001F7A8C">
        <w:t>the</w:t>
      </w:r>
      <w:r w:rsidR="000D50D7" w:rsidRPr="000D50D7">
        <w:t xml:space="preserve"> </w:t>
      </w:r>
      <w:r w:rsidRPr="001F7A8C">
        <w:t>Bulls</w:t>
      </w:r>
      <w:r w:rsidR="000D50D7" w:rsidRPr="000D50D7">
        <w:t xml:space="preserve"> </w:t>
      </w:r>
      <w:r w:rsidRPr="001F7A8C">
        <w:t>Lodge</w:t>
      </w:r>
      <w:r w:rsidR="000D50D7" w:rsidRPr="000D50D7">
        <w:t xml:space="preserve"> </w:t>
      </w:r>
      <w:r w:rsidRPr="001F7A8C">
        <w:t>substation</w:t>
      </w:r>
      <w:r w:rsidR="000D50D7" w:rsidRPr="000D50D7">
        <w:t xml:space="preserve"> </w:t>
      </w:r>
      <w:r w:rsidRPr="001F7A8C">
        <w:t>works</w:t>
      </w:r>
      <w:r w:rsidR="000D50D7" w:rsidRPr="000D50D7">
        <w:t xml:space="preserve"> </w:t>
      </w:r>
      <w:r w:rsidRPr="001F7A8C">
        <w:t>may</w:t>
      </w:r>
      <w:r w:rsidR="000D50D7" w:rsidRPr="000D50D7">
        <w:t xml:space="preserve"> </w:t>
      </w:r>
      <w:r w:rsidRPr="001F7A8C">
        <w:t>commence</w:t>
      </w:r>
      <w:r w:rsidR="000D50D7" w:rsidRPr="000D50D7">
        <w:t xml:space="preserve"> </w:t>
      </w:r>
      <w:r w:rsidRPr="001F7A8C">
        <w:t>until</w:t>
      </w:r>
      <w:r w:rsidR="000D50D7" w:rsidRPr="000D50D7">
        <w:t xml:space="preserve"> </w:t>
      </w:r>
      <w:r w:rsidRPr="001F7A8C">
        <w:t>written</w:t>
      </w:r>
      <w:r w:rsidR="000D50D7" w:rsidRPr="000D50D7">
        <w:t xml:space="preserve"> </w:t>
      </w:r>
      <w:r w:rsidRPr="001F7A8C">
        <w:t>details</w:t>
      </w:r>
      <w:r w:rsidR="000D50D7" w:rsidRPr="000D50D7">
        <w:t xml:space="preserve"> </w:t>
      </w:r>
      <w:r w:rsidRPr="001F7A8C">
        <w:t>of</w:t>
      </w:r>
      <w:r w:rsidR="000D50D7" w:rsidRPr="000D50D7">
        <w:t xml:space="preserve"> </w:t>
      </w:r>
      <w:r w:rsidRPr="001F7A8C">
        <w:t>the</w:t>
      </w:r>
      <w:r w:rsidR="000D50D7" w:rsidRPr="000D50D7">
        <w:t xml:space="preserve"> </w:t>
      </w:r>
      <w:r w:rsidRPr="001F7A8C">
        <w:t>surface</w:t>
      </w:r>
      <w:r w:rsidR="000D50D7" w:rsidRPr="000D50D7">
        <w:t xml:space="preserve"> </w:t>
      </w:r>
      <w:r w:rsidRPr="001F7A8C">
        <w:t>water</w:t>
      </w:r>
      <w:r w:rsidR="000D50D7" w:rsidRPr="000D50D7">
        <w:t xml:space="preserve"> </w:t>
      </w:r>
      <w:r w:rsidRPr="001F7A8C">
        <w:t>drainage</w:t>
      </w:r>
      <w:r w:rsidR="000D50D7" w:rsidRPr="000D50D7">
        <w:t xml:space="preserve"> </w:t>
      </w:r>
      <w:r w:rsidRPr="001F7A8C">
        <w:t>scheme</w:t>
      </w:r>
      <w:r w:rsidR="000D50D7" w:rsidRPr="000D50D7">
        <w:t xml:space="preserve"> </w:t>
      </w:r>
      <w:r w:rsidRPr="001F7A8C">
        <w:t>and</w:t>
      </w:r>
      <w:r w:rsidR="000D50D7" w:rsidRPr="000D50D7">
        <w:t xml:space="preserve"> </w:t>
      </w:r>
      <w:r w:rsidRPr="001F7A8C">
        <w:t>(if</w:t>
      </w:r>
      <w:r w:rsidR="000D50D7" w:rsidRPr="000D50D7">
        <w:t xml:space="preserve"> </w:t>
      </w:r>
      <w:r w:rsidRPr="001F7A8C">
        <w:t>any)</w:t>
      </w:r>
      <w:r w:rsidR="000D50D7" w:rsidRPr="000D50D7">
        <w:t xml:space="preserve"> </w:t>
      </w:r>
      <w:r w:rsidRPr="001F7A8C">
        <w:t>foul</w:t>
      </w:r>
      <w:r w:rsidR="000D50D7" w:rsidRPr="000D50D7">
        <w:t xml:space="preserve"> </w:t>
      </w:r>
      <w:r w:rsidRPr="001F7A8C">
        <w:t>water</w:t>
      </w:r>
      <w:r w:rsidR="000D50D7" w:rsidRPr="000D50D7">
        <w:t xml:space="preserve"> </w:t>
      </w:r>
      <w:r w:rsidRPr="001F7A8C">
        <w:t>drainage</w:t>
      </w:r>
      <w:r w:rsidR="000D50D7" w:rsidRPr="000D50D7">
        <w:t xml:space="preserve"> </w:t>
      </w:r>
      <w:r w:rsidRPr="001F7A8C">
        <w:t>system</w:t>
      </w:r>
      <w:r w:rsidR="000D50D7" w:rsidRPr="000D50D7">
        <w:t xml:space="preserve"> </w:t>
      </w:r>
      <w:r w:rsidRPr="001F7A8C">
        <w:t>(which</w:t>
      </w:r>
      <w:r w:rsidR="000D50D7" w:rsidRPr="000D50D7">
        <w:t xml:space="preserve"> </w:t>
      </w:r>
      <w:r w:rsidRPr="001F7A8C">
        <w:t>must</w:t>
      </w:r>
      <w:r w:rsidR="000D50D7" w:rsidRPr="000D50D7">
        <w:t xml:space="preserve"> </w:t>
      </w:r>
      <w:r w:rsidRPr="001F7A8C">
        <w:t>be</w:t>
      </w:r>
      <w:r w:rsidR="000D50D7" w:rsidRPr="000D50D7">
        <w:t xml:space="preserve"> </w:t>
      </w:r>
      <w:r w:rsidRPr="001F7A8C">
        <w:t>substantially</w:t>
      </w:r>
      <w:r w:rsidR="000D50D7" w:rsidRPr="000D50D7">
        <w:t xml:space="preserve"> </w:t>
      </w:r>
      <w:r w:rsidRPr="001F7A8C">
        <w:t>in</w:t>
      </w:r>
      <w:r w:rsidR="000D50D7" w:rsidRPr="000D50D7">
        <w:t xml:space="preserve"> </w:t>
      </w:r>
      <w:r w:rsidRPr="001F7A8C">
        <w:t>accordance</w:t>
      </w:r>
      <w:r w:rsidR="000D50D7" w:rsidRPr="000D50D7">
        <w:t xml:space="preserve"> </w:t>
      </w:r>
      <w:r w:rsidRPr="001F7A8C">
        <w:t>with</w:t>
      </w:r>
      <w:r w:rsidR="000D50D7" w:rsidRPr="000D50D7">
        <w:t xml:space="preserve"> </w:t>
      </w:r>
      <w:r w:rsidRPr="001F7A8C">
        <w:t>the</w:t>
      </w:r>
      <w:r w:rsidR="000D50D7" w:rsidRPr="000D50D7">
        <w:t xml:space="preserve"> </w:t>
      </w:r>
      <w:r w:rsidRPr="001F7A8C">
        <w:t>outline</w:t>
      </w:r>
      <w:r w:rsidR="000D50D7" w:rsidRPr="000D50D7">
        <w:t xml:space="preserve"> </w:t>
      </w:r>
      <w:r w:rsidRPr="001F7A8C">
        <w:t>drainage</w:t>
      </w:r>
      <w:r w:rsidR="000D50D7" w:rsidRPr="000D50D7">
        <w:t xml:space="preserve"> </w:t>
      </w:r>
      <w:r w:rsidRPr="001F7A8C">
        <w:t>strategy)</w:t>
      </w:r>
      <w:r w:rsidR="000D50D7" w:rsidRPr="000D50D7">
        <w:t xml:space="preserve"> </w:t>
      </w:r>
      <w:r w:rsidRPr="001F7A8C">
        <w:t>have</w:t>
      </w:r>
      <w:r w:rsidR="000D50D7" w:rsidRPr="000D50D7">
        <w:t xml:space="preserve"> </w:t>
      </w:r>
      <w:r w:rsidRPr="001F7A8C">
        <w:t>been</w:t>
      </w:r>
      <w:r w:rsidR="000D50D7" w:rsidRPr="000D50D7">
        <w:t xml:space="preserve"> </w:t>
      </w:r>
      <w:r w:rsidRPr="001F7A8C">
        <w:t>submitted</w:t>
      </w:r>
      <w:r w:rsidR="000D50D7" w:rsidRPr="000D50D7">
        <w:t xml:space="preserve"> </w:t>
      </w:r>
      <w:r w:rsidRPr="001F7A8C">
        <w:t>to</w:t>
      </w:r>
      <w:r w:rsidR="000D50D7" w:rsidRPr="000D50D7">
        <w:t xml:space="preserve"> </w:t>
      </w:r>
      <w:r w:rsidRPr="001F7A8C">
        <w:t>and</w:t>
      </w:r>
      <w:r w:rsidR="000D50D7" w:rsidRPr="000D50D7">
        <w:t xml:space="preserve"> </w:t>
      </w:r>
      <w:r w:rsidRPr="001F7A8C">
        <w:t>approved</w:t>
      </w:r>
      <w:r w:rsidR="000D50D7" w:rsidRPr="000D50D7">
        <w:t xml:space="preserve"> </w:t>
      </w:r>
      <w:r w:rsidRPr="001F7A8C">
        <w:t>by</w:t>
      </w:r>
      <w:r w:rsidR="000D50D7" w:rsidRPr="000D50D7">
        <w:t xml:space="preserve"> </w:t>
      </w:r>
      <w:r w:rsidRPr="001F7A8C">
        <w:t>the</w:t>
      </w:r>
      <w:r w:rsidR="000D50D7" w:rsidRPr="000D50D7">
        <w:t xml:space="preserve"> </w:t>
      </w:r>
      <w:r w:rsidRPr="001F7A8C">
        <w:t>relevant</w:t>
      </w:r>
      <w:r w:rsidR="000D50D7" w:rsidRPr="000D50D7">
        <w:t xml:space="preserve"> </w:t>
      </w:r>
      <w:r w:rsidRPr="001F7A8C">
        <w:t>planning</w:t>
      </w:r>
      <w:r w:rsidR="000D50D7" w:rsidRPr="000D50D7">
        <w:t xml:space="preserve"> </w:t>
      </w:r>
      <w:r w:rsidRPr="001F7A8C">
        <w:t>authority</w:t>
      </w:r>
      <w:r w:rsidR="000D50D7" w:rsidRPr="000D50D7">
        <w:t xml:space="preserve"> </w:t>
      </w:r>
      <w:r w:rsidRPr="001F7A8C">
        <w:t>for</w:t>
      </w:r>
      <w:r w:rsidR="000D50D7" w:rsidRPr="000D50D7">
        <w:t xml:space="preserve"> </w:t>
      </w:r>
      <w:r w:rsidRPr="001F7A8C">
        <w:t>that</w:t>
      </w:r>
      <w:r w:rsidR="000D50D7" w:rsidRPr="000D50D7">
        <w:t xml:space="preserve"> </w:t>
      </w:r>
      <w:r w:rsidRPr="001F7A8C">
        <w:t>phase,</w:t>
      </w:r>
      <w:r w:rsidR="000D50D7" w:rsidRPr="000D50D7">
        <w:t xml:space="preserve"> </w:t>
      </w:r>
      <w:r w:rsidRPr="001F7A8C">
        <w:t>such</w:t>
      </w:r>
      <w:r w:rsidR="000D50D7" w:rsidRPr="000D50D7">
        <w:t xml:space="preserve"> </w:t>
      </w:r>
      <w:r w:rsidRPr="001F7A8C">
        <w:t>approval</w:t>
      </w:r>
      <w:r w:rsidR="000D50D7" w:rsidRPr="000D50D7">
        <w:t xml:space="preserve"> </w:t>
      </w:r>
      <w:r w:rsidRPr="001F7A8C">
        <w:t>to</w:t>
      </w:r>
      <w:r w:rsidR="000D50D7" w:rsidRPr="000D50D7">
        <w:t xml:space="preserve"> </w:t>
      </w:r>
      <w:r w:rsidRPr="001F7A8C">
        <w:t>be</w:t>
      </w:r>
      <w:r w:rsidR="000D50D7" w:rsidRPr="000D50D7">
        <w:t xml:space="preserve"> </w:t>
      </w:r>
      <w:r w:rsidRPr="001F7A8C">
        <w:t>in</w:t>
      </w:r>
      <w:r w:rsidR="000D50D7" w:rsidRPr="000D50D7">
        <w:t xml:space="preserve"> </w:t>
      </w:r>
      <w:r w:rsidRPr="001F7A8C">
        <w:t>consultation</w:t>
      </w:r>
      <w:r w:rsidR="000D50D7" w:rsidRPr="000D50D7">
        <w:t xml:space="preserve"> </w:t>
      </w:r>
      <w:r w:rsidRPr="001F7A8C">
        <w:t>with</w:t>
      </w:r>
      <w:r w:rsidR="000D50D7" w:rsidRPr="000D50D7">
        <w:t xml:space="preserve"> </w:t>
      </w:r>
      <w:r w:rsidRPr="001F7A8C">
        <w:t>Essex</w:t>
      </w:r>
      <w:r w:rsidR="000D50D7" w:rsidRPr="000D50D7">
        <w:t xml:space="preserve"> </w:t>
      </w:r>
      <w:r w:rsidRPr="001F7A8C">
        <w:t>County</w:t>
      </w:r>
      <w:r w:rsidR="000D50D7" w:rsidRPr="000D50D7">
        <w:t xml:space="preserve"> </w:t>
      </w:r>
      <w:r w:rsidRPr="001F7A8C">
        <w:t>Council</w:t>
      </w:r>
      <w:r w:rsidR="000D50D7" w:rsidRPr="000D50D7">
        <w:t xml:space="preserve"> </w:t>
      </w:r>
      <w:r w:rsidRPr="001F7A8C">
        <w:t>as</w:t>
      </w:r>
      <w:r w:rsidR="000D50D7" w:rsidRPr="000D50D7">
        <w:t xml:space="preserve"> </w:t>
      </w:r>
      <w:r w:rsidRPr="001F7A8C">
        <w:t>the</w:t>
      </w:r>
      <w:r w:rsidR="000D50D7" w:rsidRPr="000D50D7">
        <w:t xml:space="preserve"> </w:t>
      </w:r>
      <w:r w:rsidRPr="001F7A8C">
        <w:t>lead</w:t>
      </w:r>
      <w:r w:rsidR="000D50D7" w:rsidRPr="000D50D7">
        <w:t xml:space="preserve"> </w:t>
      </w:r>
      <w:r w:rsidRPr="001F7A8C">
        <w:t>local</w:t>
      </w:r>
      <w:r w:rsidR="000D50D7" w:rsidRPr="000D50D7">
        <w:t xml:space="preserve"> </w:t>
      </w:r>
      <w:r w:rsidRPr="001F7A8C">
        <w:t>flood</w:t>
      </w:r>
      <w:r w:rsidR="000D50D7" w:rsidRPr="000D50D7">
        <w:t xml:space="preserve"> </w:t>
      </w:r>
      <w:r w:rsidRPr="001F7A8C">
        <w:t>authority.</w:t>
      </w:r>
    </w:p>
    <w:p w14:paraId="2F481032" w14:textId="77777777" w:rsidR="00283174" w:rsidRDefault="00283174" w:rsidP="00283174">
      <w:pPr>
        <w:pStyle w:val="N2"/>
      </w:pPr>
      <w:r>
        <w:t>Any</w:t>
      </w:r>
      <w:r w:rsidR="000D50D7" w:rsidRPr="000D50D7">
        <w:t xml:space="preserve"> </w:t>
      </w:r>
      <w:r>
        <w:t>approved</w:t>
      </w:r>
      <w:r w:rsidR="000D50D7" w:rsidRPr="000D50D7">
        <w:t xml:space="preserve"> </w:t>
      </w:r>
      <w:r>
        <w:t>scheme</w:t>
      </w:r>
      <w:r w:rsidR="000D50D7" w:rsidRPr="000D50D7">
        <w:t xml:space="preserve"> </w:t>
      </w:r>
      <w:r>
        <w:t>must</w:t>
      </w:r>
      <w:r w:rsidR="000D50D7" w:rsidRPr="000D50D7">
        <w:t xml:space="preserve"> </w:t>
      </w:r>
      <w:r>
        <w:t>be</w:t>
      </w:r>
      <w:r w:rsidR="000D50D7" w:rsidRPr="000D50D7">
        <w:t xml:space="preserve"> </w:t>
      </w:r>
      <w:r>
        <w:t>implemented</w:t>
      </w:r>
      <w:r w:rsidR="000D50D7" w:rsidRPr="000D50D7">
        <w:t xml:space="preserve"> </w:t>
      </w:r>
      <w:r>
        <w:t>as</w:t>
      </w:r>
      <w:r w:rsidR="000D50D7" w:rsidRPr="000D50D7">
        <w:t xml:space="preserve"> </w:t>
      </w:r>
      <w:r>
        <w:t>approved</w:t>
      </w:r>
      <w:r w:rsidR="000D50D7" w:rsidRPr="000D50D7">
        <w:t xml:space="preserve"> </w:t>
      </w:r>
      <w:r>
        <w:t>and</w:t>
      </w:r>
      <w:r w:rsidR="000D50D7" w:rsidRPr="000D50D7">
        <w:t xml:space="preserve"> </w:t>
      </w:r>
      <w:r>
        <w:t>maintained</w:t>
      </w:r>
      <w:r w:rsidR="000D50D7" w:rsidRPr="000D50D7">
        <w:t xml:space="preserve"> </w:t>
      </w:r>
      <w:r>
        <w:t>throughout</w:t>
      </w:r>
      <w:r w:rsidR="000D50D7" w:rsidRPr="000D50D7">
        <w:t xml:space="preserve"> </w:t>
      </w:r>
      <w:r>
        <w:t>the</w:t>
      </w:r>
      <w:r w:rsidR="000D50D7" w:rsidRPr="000D50D7">
        <w:t xml:space="preserve"> </w:t>
      </w:r>
      <w:r>
        <w:t>construction</w:t>
      </w:r>
      <w:r w:rsidR="000D50D7" w:rsidRPr="000D50D7">
        <w:t xml:space="preserve"> </w:t>
      </w:r>
      <w:r>
        <w:t>and</w:t>
      </w:r>
      <w:r w:rsidR="000D50D7" w:rsidRPr="000D50D7">
        <w:t xml:space="preserve"> </w:t>
      </w:r>
      <w:r>
        <w:t>operation</w:t>
      </w:r>
      <w:r w:rsidR="000D50D7" w:rsidRPr="000D50D7">
        <w:t xml:space="preserve"> </w:t>
      </w:r>
      <w:r>
        <w:t>of</w:t>
      </w:r>
      <w:r w:rsidR="000D50D7" w:rsidRPr="000D50D7">
        <w:t xml:space="preserve"> </w:t>
      </w:r>
      <w:r>
        <w:t>the</w:t>
      </w:r>
      <w:r w:rsidR="000D50D7" w:rsidRPr="000D50D7">
        <w:t xml:space="preserve"> </w:t>
      </w:r>
      <w:r>
        <w:t>Bulls</w:t>
      </w:r>
      <w:r w:rsidR="000D50D7" w:rsidRPr="000D50D7">
        <w:t xml:space="preserve"> </w:t>
      </w:r>
      <w:r>
        <w:t>Lodge</w:t>
      </w:r>
      <w:r w:rsidR="000D50D7" w:rsidRPr="000D50D7">
        <w:t xml:space="preserve"> </w:t>
      </w:r>
      <w:r>
        <w:t>substation</w:t>
      </w:r>
      <w:r w:rsidR="000D50D7" w:rsidRPr="000D50D7">
        <w:t xml:space="preserve"> </w:t>
      </w:r>
      <w:r>
        <w:t>works.</w:t>
      </w:r>
    </w:p>
    <w:p w14:paraId="7AA20A41" w14:textId="77777777" w:rsidR="00283174" w:rsidRDefault="00283174" w:rsidP="00283174">
      <w:pPr>
        <w:pStyle w:val="H1"/>
      </w:pPr>
      <w:r>
        <w:t>Archaeology</w:t>
      </w:r>
    </w:p>
    <w:p w14:paraId="35705361" w14:textId="77777777" w:rsidR="00283174" w:rsidRDefault="00283174" w:rsidP="00283174">
      <w:pPr>
        <w:pStyle w:val="N1"/>
      </w:pPr>
      <w:r>
        <w:t>—</w:t>
      </w:r>
      <w:r>
        <w:fldChar w:fldCharType="begin"/>
      </w:r>
      <w:bookmarkStart w:id="996" w:name="_Ref94609268"/>
      <w:bookmarkEnd w:id="996"/>
      <w:r>
        <w:instrText xml:space="preserve"> LISTNUM "SEQ1" \l 2 </w:instrText>
      </w:r>
      <w:r>
        <w:fldChar w:fldCharType="end"/>
      </w:r>
      <w:r w:rsidR="000D50D7" w:rsidRPr="000D50D7">
        <w:t> </w:t>
      </w:r>
      <w:r w:rsidRPr="00135931">
        <w:t>No</w:t>
      </w:r>
      <w:r w:rsidR="000D50D7" w:rsidRPr="000D50D7">
        <w:t xml:space="preserve"> </w:t>
      </w:r>
      <w:r w:rsidRPr="00135931">
        <w:t>phase</w:t>
      </w:r>
      <w:r w:rsidR="000D50D7" w:rsidRPr="000D50D7">
        <w:t xml:space="preserve"> </w:t>
      </w:r>
      <w:r w:rsidRPr="00135931">
        <w:t>of</w:t>
      </w:r>
      <w:r w:rsidR="000D50D7" w:rsidRPr="000D50D7">
        <w:t xml:space="preserve"> </w:t>
      </w:r>
      <w:r w:rsidRPr="00135931">
        <w:t>the</w:t>
      </w:r>
      <w:r w:rsidR="000D50D7" w:rsidRPr="000D50D7">
        <w:t xml:space="preserve"> </w:t>
      </w:r>
      <w:r w:rsidRPr="00135931">
        <w:t>Bulls</w:t>
      </w:r>
      <w:r w:rsidR="000D50D7" w:rsidRPr="000D50D7">
        <w:t xml:space="preserve"> </w:t>
      </w:r>
      <w:r w:rsidRPr="00135931">
        <w:t>Lodge</w:t>
      </w:r>
      <w:r w:rsidR="000D50D7" w:rsidRPr="000D50D7">
        <w:t xml:space="preserve"> </w:t>
      </w:r>
      <w:r w:rsidRPr="00135931">
        <w:t>substation</w:t>
      </w:r>
      <w:r w:rsidR="000D50D7" w:rsidRPr="000D50D7">
        <w:t xml:space="preserve"> </w:t>
      </w:r>
      <w:r w:rsidRPr="00135931">
        <w:t>works</w:t>
      </w:r>
      <w:r w:rsidR="000D50D7" w:rsidRPr="000D50D7">
        <w:t xml:space="preserve"> </w:t>
      </w:r>
      <w:r w:rsidRPr="00135931">
        <w:t>may</w:t>
      </w:r>
      <w:r w:rsidR="000D50D7" w:rsidRPr="000D50D7">
        <w:t xml:space="preserve"> </w:t>
      </w:r>
      <w:r w:rsidRPr="00135931">
        <w:t>commence</w:t>
      </w:r>
      <w:r w:rsidR="000D50D7" w:rsidRPr="000D50D7">
        <w:t xml:space="preserve"> </w:t>
      </w:r>
      <w:r w:rsidRPr="00135931">
        <w:t>until</w:t>
      </w:r>
      <w:r w:rsidR="000D50D7" w:rsidRPr="000D50D7">
        <w:t xml:space="preserve"> </w:t>
      </w:r>
      <w:r w:rsidRPr="00135931">
        <w:t>a</w:t>
      </w:r>
      <w:r w:rsidR="000D50D7" w:rsidRPr="000D50D7">
        <w:t xml:space="preserve"> </w:t>
      </w:r>
      <w:r w:rsidRPr="00135931">
        <w:t>written</w:t>
      </w:r>
      <w:r w:rsidR="000D50D7" w:rsidRPr="000D50D7">
        <w:t xml:space="preserve"> </w:t>
      </w:r>
      <w:r w:rsidRPr="00135931">
        <w:t>scheme</w:t>
      </w:r>
      <w:r w:rsidR="000D50D7" w:rsidRPr="000D50D7">
        <w:t xml:space="preserve"> </w:t>
      </w:r>
      <w:r w:rsidRPr="00135931">
        <w:t>of</w:t>
      </w:r>
      <w:r w:rsidR="000D50D7" w:rsidRPr="000D50D7">
        <w:t xml:space="preserve"> </w:t>
      </w:r>
      <w:r w:rsidRPr="00135931">
        <w:t>investigation</w:t>
      </w:r>
      <w:r w:rsidR="000D50D7" w:rsidRPr="000D50D7">
        <w:t xml:space="preserve"> </w:t>
      </w:r>
      <w:r w:rsidRPr="00135931">
        <w:t>(which</w:t>
      </w:r>
      <w:r w:rsidR="000D50D7" w:rsidRPr="000D50D7">
        <w:t xml:space="preserve"> </w:t>
      </w:r>
      <w:r w:rsidRPr="00135931">
        <w:t>must</w:t>
      </w:r>
      <w:r w:rsidR="000D50D7" w:rsidRPr="000D50D7">
        <w:t xml:space="preserve"> </w:t>
      </w:r>
      <w:r w:rsidRPr="00135931">
        <w:t>accord</w:t>
      </w:r>
      <w:r w:rsidR="000D50D7" w:rsidRPr="000D50D7">
        <w:t xml:space="preserve"> </w:t>
      </w:r>
      <w:r w:rsidRPr="00135931">
        <w:t>with</w:t>
      </w:r>
      <w:r w:rsidR="000D50D7" w:rsidRPr="000D50D7">
        <w:t xml:space="preserve"> </w:t>
      </w:r>
      <w:r w:rsidRPr="00135931">
        <w:t>the</w:t>
      </w:r>
      <w:r w:rsidR="000D50D7" w:rsidRPr="000D50D7">
        <w:t xml:space="preserve"> </w:t>
      </w:r>
      <w:r w:rsidR="007B18B3">
        <w:t>overarching</w:t>
      </w:r>
      <w:r w:rsidR="000D50D7" w:rsidRPr="000D50D7">
        <w:t xml:space="preserve"> </w:t>
      </w:r>
      <w:r w:rsidR="007B18B3">
        <w:t>written</w:t>
      </w:r>
      <w:r w:rsidR="000D50D7" w:rsidRPr="000D50D7">
        <w:t xml:space="preserve"> </w:t>
      </w:r>
      <w:r w:rsidR="007B18B3">
        <w:t>scheme</w:t>
      </w:r>
      <w:r w:rsidR="000D50D7" w:rsidRPr="000D50D7">
        <w:t xml:space="preserve"> </w:t>
      </w:r>
      <w:r w:rsidR="007B18B3">
        <w:t>of</w:t>
      </w:r>
      <w:r w:rsidR="000D50D7" w:rsidRPr="000D50D7">
        <w:t xml:space="preserve"> </w:t>
      </w:r>
      <w:r w:rsidR="007B18B3">
        <w:t>investigation</w:t>
      </w:r>
      <w:r w:rsidR="000D50D7" w:rsidRPr="000D50D7">
        <w:t xml:space="preserve"> </w:t>
      </w:r>
      <w:r w:rsidR="007B18B3">
        <w:t>and</w:t>
      </w:r>
      <w:r w:rsidR="000D50D7" w:rsidRPr="000D50D7">
        <w:t xml:space="preserve"> </w:t>
      </w:r>
      <w:r w:rsidRPr="00135931">
        <w:t>outline</w:t>
      </w:r>
      <w:r w:rsidR="000D50D7" w:rsidRPr="000D50D7">
        <w:t xml:space="preserve"> </w:t>
      </w:r>
      <w:r>
        <w:t>construction</w:t>
      </w:r>
      <w:r w:rsidR="000D50D7" w:rsidRPr="000D50D7">
        <w:t xml:space="preserve"> </w:t>
      </w:r>
      <w:r>
        <w:t>environmental</w:t>
      </w:r>
      <w:r w:rsidR="000D50D7" w:rsidRPr="000D50D7">
        <w:t xml:space="preserve"> </w:t>
      </w:r>
      <w:r w:rsidRPr="00135931">
        <w:t>management</w:t>
      </w:r>
      <w:r w:rsidR="000D50D7" w:rsidRPr="000D50D7">
        <w:t xml:space="preserve"> </w:t>
      </w:r>
      <w:r w:rsidRPr="00135931">
        <w:t>plan)</w:t>
      </w:r>
      <w:r w:rsidR="000D50D7" w:rsidRPr="000D50D7">
        <w:t xml:space="preserve"> </w:t>
      </w:r>
      <w:r w:rsidRPr="00135931">
        <w:t>for</w:t>
      </w:r>
      <w:r w:rsidR="000D50D7" w:rsidRPr="000D50D7">
        <w:t xml:space="preserve"> </w:t>
      </w:r>
      <w:r w:rsidRPr="00135931">
        <w:t>that</w:t>
      </w:r>
      <w:r w:rsidR="000D50D7" w:rsidRPr="000D50D7">
        <w:t xml:space="preserve"> </w:t>
      </w:r>
      <w:r w:rsidRPr="00135931">
        <w:t>phase</w:t>
      </w:r>
      <w:r w:rsidR="000D50D7" w:rsidRPr="000D50D7">
        <w:t xml:space="preserve"> </w:t>
      </w:r>
      <w:r w:rsidRPr="00135931">
        <w:t>has</w:t>
      </w:r>
      <w:r w:rsidR="000D50D7" w:rsidRPr="000D50D7">
        <w:t xml:space="preserve"> </w:t>
      </w:r>
      <w:r w:rsidRPr="00135931">
        <w:t>been</w:t>
      </w:r>
      <w:r w:rsidR="000D50D7" w:rsidRPr="000D50D7">
        <w:t xml:space="preserve"> </w:t>
      </w:r>
      <w:r w:rsidRPr="00135931">
        <w:t>submitted</w:t>
      </w:r>
      <w:r w:rsidR="000D50D7" w:rsidRPr="000D50D7">
        <w:t xml:space="preserve"> </w:t>
      </w:r>
      <w:r w:rsidRPr="00135931">
        <w:t>to</w:t>
      </w:r>
      <w:r w:rsidR="000D50D7" w:rsidRPr="000D50D7">
        <w:t xml:space="preserve"> </w:t>
      </w:r>
      <w:r w:rsidRPr="00135931">
        <w:t>and</w:t>
      </w:r>
      <w:r w:rsidR="000D50D7" w:rsidRPr="000D50D7">
        <w:t xml:space="preserve"> </w:t>
      </w:r>
      <w:r w:rsidRPr="00135931">
        <w:t>approved</w:t>
      </w:r>
      <w:r w:rsidR="000D50D7" w:rsidRPr="000D50D7">
        <w:t xml:space="preserve"> </w:t>
      </w:r>
      <w:r w:rsidRPr="00135931">
        <w:t>by</w:t>
      </w:r>
      <w:r w:rsidR="000D50D7" w:rsidRPr="000D50D7">
        <w:t xml:space="preserve"> </w:t>
      </w:r>
      <w:r w:rsidRPr="00135931">
        <w:t>the</w:t>
      </w:r>
      <w:r w:rsidR="000D50D7" w:rsidRPr="000D50D7">
        <w:t xml:space="preserve"> </w:t>
      </w:r>
      <w:r w:rsidRPr="00135931">
        <w:t>relevant</w:t>
      </w:r>
      <w:r w:rsidR="000D50D7" w:rsidRPr="000D50D7">
        <w:t xml:space="preserve"> </w:t>
      </w:r>
      <w:r w:rsidRPr="00135931">
        <w:t>planning</w:t>
      </w:r>
      <w:r w:rsidR="000D50D7" w:rsidRPr="000D50D7">
        <w:t xml:space="preserve"> </w:t>
      </w:r>
      <w:r w:rsidRPr="00135931">
        <w:t>authority</w:t>
      </w:r>
      <w:r>
        <w:t>,</w:t>
      </w:r>
      <w:r w:rsidR="000D50D7" w:rsidRPr="000D50D7">
        <w:t xml:space="preserve"> </w:t>
      </w:r>
      <w:r>
        <w:t>such</w:t>
      </w:r>
      <w:r w:rsidR="000D50D7" w:rsidRPr="000D50D7">
        <w:t xml:space="preserve"> </w:t>
      </w:r>
      <w:r>
        <w:t>approval</w:t>
      </w:r>
      <w:r w:rsidR="000D50D7" w:rsidRPr="000D50D7">
        <w:t xml:space="preserve"> </w:t>
      </w:r>
      <w:r>
        <w:t>to</w:t>
      </w:r>
      <w:r w:rsidR="000D50D7" w:rsidRPr="000D50D7">
        <w:t xml:space="preserve"> </w:t>
      </w:r>
      <w:r>
        <w:t>be</w:t>
      </w:r>
      <w:r w:rsidR="000D50D7" w:rsidRPr="000D50D7">
        <w:t xml:space="preserve"> </w:t>
      </w:r>
      <w:r>
        <w:t>in</w:t>
      </w:r>
      <w:r w:rsidR="000D50D7" w:rsidRPr="000D50D7">
        <w:t xml:space="preserve"> </w:t>
      </w:r>
      <w:r>
        <w:t>consultation</w:t>
      </w:r>
      <w:r w:rsidR="000D50D7" w:rsidRPr="000D50D7">
        <w:t xml:space="preserve"> </w:t>
      </w:r>
      <w:r>
        <w:t>with</w:t>
      </w:r>
      <w:r w:rsidR="000D50D7" w:rsidRPr="000D50D7">
        <w:t xml:space="preserve"> </w:t>
      </w:r>
      <w:r>
        <w:t>Essex</w:t>
      </w:r>
      <w:r w:rsidR="000D50D7" w:rsidRPr="000D50D7">
        <w:t xml:space="preserve"> </w:t>
      </w:r>
      <w:r>
        <w:t>County</w:t>
      </w:r>
      <w:r w:rsidR="000D50D7" w:rsidRPr="000D50D7">
        <w:t xml:space="preserve"> </w:t>
      </w:r>
      <w:r>
        <w:t>Council</w:t>
      </w:r>
      <w:r w:rsidR="000D50D7" w:rsidRPr="000D50D7">
        <w:t xml:space="preserve"> </w:t>
      </w:r>
      <w:r>
        <w:t>and</w:t>
      </w:r>
      <w:r w:rsidR="000D50D7" w:rsidRPr="000D50D7">
        <w:t xml:space="preserve"> </w:t>
      </w:r>
      <w:r>
        <w:t>Historic</w:t>
      </w:r>
      <w:r w:rsidR="000D50D7" w:rsidRPr="000D50D7">
        <w:t xml:space="preserve"> </w:t>
      </w:r>
      <w:r>
        <w:t>England.</w:t>
      </w:r>
    </w:p>
    <w:p w14:paraId="313B7C24" w14:textId="77777777" w:rsidR="00283174" w:rsidRDefault="00283174" w:rsidP="00283174">
      <w:pPr>
        <w:pStyle w:val="N2"/>
      </w:pP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sub-paragraph</w:t>
      </w:r>
      <w:r w:rsidR="000D50D7" w:rsidRPr="000D50D7">
        <w:t xml:space="preserve"> </w:t>
      </w:r>
      <w:r>
        <w:fldChar w:fldCharType="begin"/>
      </w:r>
      <w:r>
        <w:instrText xml:space="preserve"> REF _Ref94609268 \r \h </w:instrText>
      </w:r>
      <w:r>
        <w:fldChar w:fldCharType="separate"/>
      </w:r>
      <w:r w:rsidR="000D50D7">
        <w:t>(1)</w:t>
      </w:r>
      <w:r>
        <w:fldChar w:fldCharType="end"/>
      </w:r>
      <w:r>
        <w:t>,</w:t>
      </w:r>
      <w:r w:rsidR="000D50D7" w:rsidRPr="000D50D7">
        <w:t xml:space="preserve"> </w:t>
      </w:r>
      <w:r>
        <w:t>“commence”</w:t>
      </w:r>
      <w:r w:rsidR="000D50D7" w:rsidRPr="000D50D7">
        <w:t xml:space="preserve"> </w:t>
      </w:r>
      <w:r>
        <w:t>includes</w:t>
      </w:r>
      <w:r w:rsidR="000D50D7" w:rsidRPr="000D50D7">
        <w:t xml:space="preserve"> </w:t>
      </w:r>
      <w:r>
        <w:t>any</w:t>
      </w:r>
      <w:r w:rsidR="000D50D7" w:rsidRPr="000D50D7">
        <w:t xml:space="preserve"> </w:t>
      </w:r>
      <w:r>
        <w:t>permitted</w:t>
      </w:r>
      <w:r w:rsidR="000D50D7" w:rsidRPr="000D50D7">
        <w:t xml:space="preserve"> </w:t>
      </w:r>
      <w:r>
        <w:t>preliminary</w:t>
      </w:r>
      <w:r w:rsidR="000D50D7" w:rsidRPr="000D50D7">
        <w:t xml:space="preserve"> </w:t>
      </w:r>
      <w:r>
        <w:t>works.</w:t>
      </w:r>
    </w:p>
    <w:p w14:paraId="52164AFE" w14:textId="77777777" w:rsidR="00283174" w:rsidRDefault="00283174" w:rsidP="00283174">
      <w:pPr>
        <w:pStyle w:val="N2"/>
      </w:pPr>
      <w:r>
        <w:t>The</w:t>
      </w:r>
      <w:r w:rsidR="000D50D7" w:rsidRPr="000D50D7">
        <w:t xml:space="preserve"> </w:t>
      </w:r>
      <w:r>
        <w:t>scheme</w:t>
      </w:r>
      <w:r w:rsidR="000D50D7" w:rsidRPr="000D50D7">
        <w:t xml:space="preserve"> </w:t>
      </w:r>
      <w:r>
        <w:t>submitted</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_Ref94609268 \r \h </w:instrText>
      </w:r>
      <w:r>
        <w:fldChar w:fldCharType="separate"/>
      </w:r>
      <w:r w:rsidR="000D50D7">
        <w:t>(1)</w:t>
      </w:r>
      <w:r>
        <w:fldChar w:fldCharType="end"/>
      </w:r>
      <w:r w:rsidR="000D50D7" w:rsidRPr="000D50D7">
        <w:t xml:space="preserve"> </w:t>
      </w:r>
      <w:r>
        <w:t>must</w:t>
      </w:r>
      <w:r w:rsidR="000D50D7" w:rsidRPr="000D50D7">
        <w:t xml:space="preserve"> </w:t>
      </w:r>
      <w:r>
        <w:t>include</w:t>
      </w:r>
      <w:r w:rsidR="000D50D7" w:rsidRPr="000D50D7">
        <w:t xml:space="preserve"> </w:t>
      </w:r>
      <w:r>
        <w:t>details</w:t>
      </w:r>
      <w:r w:rsidR="000D50D7" w:rsidRPr="000D50D7">
        <w:t xml:space="preserve"> </w:t>
      </w:r>
      <w:r>
        <w:t>of</w:t>
      </w:r>
      <w:r w:rsidR="000D50D7" w:rsidRPr="000D50D7">
        <w:t xml:space="preserve"> </w:t>
      </w:r>
      <w:r>
        <w:t>the</w:t>
      </w:r>
      <w:r w:rsidR="000D50D7" w:rsidRPr="000D50D7">
        <w:t xml:space="preserve"> </w:t>
      </w:r>
      <w:r>
        <w:t>following</w:t>
      </w:r>
      <w:r w:rsidR="000D50D7" w:rsidRPr="000D50D7">
        <w:t xml:space="preserve"> </w:t>
      </w:r>
      <w:r>
        <w:t>which</w:t>
      </w:r>
      <w:r w:rsidR="000D50D7" w:rsidRPr="000D50D7">
        <w:t xml:space="preserve"> </w:t>
      </w:r>
      <w:r>
        <w:t>applies</w:t>
      </w:r>
      <w:r w:rsidR="000D50D7" w:rsidRPr="000D50D7">
        <w:t xml:space="preserve"> </w:t>
      </w:r>
      <w:r>
        <w:t>in</w:t>
      </w:r>
      <w:r w:rsidR="000D50D7" w:rsidRPr="000D50D7">
        <w:t xml:space="preserve"> </w:t>
      </w:r>
      <w:r>
        <w:t>the</w:t>
      </w:r>
      <w:r w:rsidR="000D50D7" w:rsidRPr="000D50D7">
        <w:t xml:space="preserve"> </w:t>
      </w:r>
      <w:r>
        <w:t>event</w:t>
      </w:r>
      <w:r w:rsidR="000D50D7" w:rsidRPr="000D50D7">
        <w:t xml:space="preserve"> </w:t>
      </w:r>
      <w:r>
        <w:t>that</w:t>
      </w:r>
      <w:r w:rsidR="000D50D7" w:rsidRPr="000D50D7">
        <w:t xml:space="preserve"> </w:t>
      </w:r>
      <w:r>
        <w:t>site</w:t>
      </w:r>
      <w:r w:rsidR="000D50D7" w:rsidRPr="000D50D7">
        <w:t xml:space="preserve"> </w:t>
      </w:r>
      <w:r>
        <w:t>investigation</w:t>
      </w:r>
      <w:r w:rsidR="000D50D7" w:rsidRPr="000D50D7">
        <w:t xml:space="preserve"> </w:t>
      </w:r>
      <w:r>
        <w:t>is</w:t>
      </w:r>
      <w:r w:rsidR="000D50D7" w:rsidRPr="000D50D7">
        <w:t xml:space="preserve"> </w:t>
      </w:r>
      <w:r>
        <w:t>required—</w:t>
      </w:r>
    </w:p>
    <w:p w14:paraId="3C47CAEA" w14:textId="77777777" w:rsidR="00283174" w:rsidRDefault="00283174" w:rsidP="00283174">
      <w:pPr>
        <w:pStyle w:val="N3"/>
      </w:pPr>
      <w:r>
        <w:t>an</w:t>
      </w:r>
      <w:r w:rsidR="000D50D7" w:rsidRPr="000D50D7">
        <w:t xml:space="preserve"> </w:t>
      </w:r>
      <w:r>
        <w:t>assessment</w:t>
      </w:r>
      <w:r w:rsidR="000D50D7" w:rsidRPr="000D50D7">
        <w:t xml:space="preserve"> </w:t>
      </w:r>
      <w:r>
        <w:t>of</w:t>
      </w:r>
      <w:r w:rsidR="000D50D7" w:rsidRPr="000D50D7">
        <w:t xml:space="preserve"> </w:t>
      </w:r>
      <w:r>
        <w:t>significance</w:t>
      </w:r>
      <w:r w:rsidR="000D50D7" w:rsidRPr="000D50D7">
        <w:t xml:space="preserve"> </w:t>
      </w:r>
      <w:r>
        <w:t>and</w:t>
      </w:r>
      <w:r w:rsidR="000D50D7" w:rsidRPr="000D50D7">
        <w:t xml:space="preserve"> </w:t>
      </w:r>
      <w:r>
        <w:t>research</w:t>
      </w:r>
      <w:r w:rsidR="000D50D7" w:rsidRPr="000D50D7">
        <w:t xml:space="preserve"> </w:t>
      </w:r>
      <w:r>
        <w:t>questions;</w:t>
      </w:r>
    </w:p>
    <w:p w14:paraId="29404847" w14:textId="77777777" w:rsidR="00283174" w:rsidRDefault="00283174" w:rsidP="00283174">
      <w:pPr>
        <w:pStyle w:val="N3"/>
      </w:pPr>
      <w:r>
        <w:t>the</w:t>
      </w:r>
      <w:r w:rsidR="000D50D7" w:rsidRPr="000D50D7">
        <w:t xml:space="preserve"> </w:t>
      </w:r>
      <w:r>
        <w:t>programme</w:t>
      </w:r>
      <w:r w:rsidR="000D50D7" w:rsidRPr="000D50D7">
        <w:t xml:space="preserve"> </w:t>
      </w:r>
      <w:r>
        <w:t>and</w:t>
      </w:r>
      <w:r w:rsidR="000D50D7" w:rsidRPr="000D50D7">
        <w:t xml:space="preserve"> </w:t>
      </w:r>
      <w:r>
        <w:t>methodology</w:t>
      </w:r>
      <w:r w:rsidR="000D50D7" w:rsidRPr="000D50D7">
        <w:t xml:space="preserve"> </w:t>
      </w:r>
      <w:r>
        <w:t>of</w:t>
      </w:r>
      <w:r w:rsidR="000D50D7" w:rsidRPr="000D50D7">
        <w:t xml:space="preserve"> </w:t>
      </w:r>
      <w:r>
        <w:t>site</w:t>
      </w:r>
      <w:r w:rsidR="000D50D7" w:rsidRPr="000D50D7">
        <w:t xml:space="preserve"> </w:t>
      </w:r>
      <w:r>
        <w:t>investigation</w:t>
      </w:r>
      <w:r w:rsidR="000D50D7" w:rsidRPr="000D50D7">
        <w:t xml:space="preserve"> </w:t>
      </w:r>
      <w:r>
        <w:t>and</w:t>
      </w:r>
      <w:r w:rsidR="000D50D7" w:rsidRPr="000D50D7">
        <w:t xml:space="preserve"> </w:t>
      </w:r>
      <w:r>
        <w:t>recording;</w:t>
      </w:r>
    </w:p>
    <w:p w14:paraId="22219A65" w14:textId="77777777" w:rsidR="00283174" w:rsidRDefault="00283174" w:rsidP="00283174">
      <w:pPr>
        <w:pStyle w:val="N3"/>
      </w:pPr>
      <w:r>
        <w:t>the</w:t>
      </w:r>
      <w:r w:rsidR="000D50D7" w:rsidRPr="000D50D7">
        <w:t xml:space="preserve"> </w:t>
      </w:r>
      <w:r>
        <w:t>programme</w:t>
      </w:r>
      <w:r w:rsidR="000D50D7" w:rsidRPr="000D50D7">
        <w:t xml:space="preserve"> </w:t>
      </w:r>
      <w:r>
        <w:t>for</w:t>
      </w:r>
      <w:r w:rsidR="000D50D7" w:rsidRPr="000D50D7">
        <w:t xml:space="preserve"> </w:t>
      </w:r>
      <w:r>
        <w:t>post</w:t>
      </w:r>
      <w:r w:rsidR="000D50D7" w:rsidRPr="000D50D7">
        <w:t xml:space="preserve"> </w:t>
      </w:r>
      <w:r>
        <w:t>investigation</w:t>
      </w:r>
      <w:r w:rsidR="000D50D7" w:rsidRPr="000D50D7">
        <w:t xml:space="preserve"> </w:t>
      </w:r>
      <w:r>
        <w:t>assessment;</w:t>
      </w:r>
    </w:p>
    <w:p w14:paraId="7E2CDCEB" w14:textId="77777777" w:rsidR="00283174" w:rsidRDefault="00283174" w:rsidP="00283174">
      <w:pPr>
        <w:pStyle w:val="N3"/>
      </w:pPr>
      <w:r>
        <w:t>provision</w:t>
      </w:r>
      <w:r w:rsidR="000D50D7" w:rsidRPr="000D50D7">
        <w:t xml:space="preserve"> </w:t>
      </w:r>
      <w:r>
        <w:t>for</w:t>
      </w:r>
      <w:r w:rsidR="000D50D7" w:rsidRPr="000D50D7">
        <w:t xml:space="preserve"> </w:t>
      </w:r>
      <w:r>
        <w:t>analysis</w:t>
      </w:r>
      <w:r w:rsidR="000D50D7" w:rsidRPr="000D50D7">
        <w:t xml:space="preserve"> </w:t>
      </w:r>
      <w:r>
        <w:t>of</w:t>
      </w:r>
      <w:r w:rsidR="000D50D7" w:rsidRPr="000D50D7">
        <w:t xml:space="preserve"> </w:t>
      </w:r>
      <w:r>
        <w:t>the</w:t>
      </w:r>
      <w:r w:rsidR="000D50D7" w:rsidRPr="000D50D7">
        <w:t xml:space="preserve"> </w:t>
      </w:r>
      <w:r>
        <w:t>site</w:t>
      </w:r>
      <w:r w:rsidR="000D50D7" w:rsidRPr="000D50D7">
        <w:t xml:space="preserve"> </w:t>
      </w:r>
      <w:r>
        <w:t>investigation</w:t>
      </w:r>
      <w:r w:rsidR="000D50D7" w:rsidRPr="000D50D7">
        <w:t xml:space="preserve"> </w:t>
      </w:r>
      <w:r>
        <w:t>and</w:t>
      </w:r>
      <w:r w:rsidR="000D50D7" w:rsidRPr="000D50D7">
        <w:t xml:space="preserve"> </w:t>
      </w:r>
      <w:r>
        <w:t>recording;</w:t>
      </w:r>
    </w:p>
    <w:p w14:paraId="1A242779" w14:textId="77777777" w:rsidR="00283174" w:rsidRDefault="00283174" w:rsidP="00283174">
      <w:pPr>
        <w:pStyle w:val="N3"/>
      </w:pPr>
      <w:r>
        <w:t>provision</w:t>
      </w:r>
      <w:r w:rsidR="000D50D7" w:rsidRPr="000D50D7">
        <w:t xml:space="preserve"> </w:t>
      </w:r>
      <w:r>
        <w:t>for</w:t>
      </w:r>
      <w:r w:rsidR="000D50D7" w:rsidRPr="000D50D7">
        <w:t xml:space="preserve"> </w:t>
      </w:r>
      <w:r>
        <w:t>publication</w:t>
      </w:r>
      <w:r w:rsidR="000D50D7" w:rsidRPr="000D50D7">
        <w:t xml:space="preserve"> </w:t>
      </w:r>
      <w:r>
        <w:t>and</w:t>
      </w:r>
      <w:r w:rsidR="000D50D7" w:rsidRPr="000D50D7">
        <w:t xml:space="preserve"> </w:t>
      </w:r>
      <w:r>
        <w:t>dissemination</w:t>
      </w:r>
      <w:r w:rsidR="000D50D7" w:rsidRPr="000D50D7">
        <w:t xml:space="preserve"> </w:t>
      </w:r>
      <w:r>
        <w:t>of</w:t>
      </w:r>
      <w:r w:rsidR="000D50D7" w:rsidRPr="000D50D7">
        <w:t xml:space="preserve"> </w:t>
      </w:r>
      <w:r>
        <w:t>the</w:t>
      </w:r>
      <w:r w:rsidR="000D50D7" w:rsidRPr="000D50D7">
        <w:t xml:space="preserve"> </w:t>
      </w:r>
      <w:r>
        <w:t>analysis</w:t>
      </w:r>
      <w:r w:rsidR="000D50D7" w:rsidRPr="000D50D7">
        <w:t xml:space="preserve"> </w:t>
      </w:r>
      <w:r>
        <w:t>and</w:t>
      </w:r>
      <w:r w:rsidR="000D50D7" w:rsidRPr="000D50D7">
        <w:t xml:space="preserve"> </w:t>
      </w:r>
      <w:r>
        <w:t>records</w:t>
      </w:r>
      <w:r w:rsidR="000D50D7" w:rsidRPr="000D50D7">
        <w:t xml:space="preserve"> </w:t>
      </w:r>
      <w:r>
        <w:t>of</w:t>
      </w:r>
      <w:r w:rsidR="000D50D7" w:rsidRPr="000D50D7">
        <w:t xml:space="preserve"> </w:t>
      </w:r>
      <w:r>
        <w:t>the</w:t>
      </w:r>
      <w:r w:rsidR="000D50D7" w:rsidRPr="000D50D7">
        <w:t xml:space="preserve"> </w:t>
      </w:r>
      <w:r>
        <w:t>site</w:t>
      </w:r>
      <w:r w:rsidR="000D50D7" w:rsidRPr="000D50D7">
        <w:t xml:space="preserve"> </w:t>
      </w:r>
      <w:r>
        <w:t>investigation;</w:t>
      </w:r>
    </w:p>
    <w:p w14:paraId="780B096C" w14:textId="77777777" w:rsidR="00283174" w:rsidRDefault="00283174" w:rsidP="00283174">
      <w:pPr>
        <w:pStyle w:val="N3"/>
      </w:pPr>
      <w:r>
        <w:t>provision</w:t>
      </w:r>
      <w:r w:rsidR="000D50D7" w:rsidRPr="000D50D7">
        <w:t xml:space="preserve"> </w:t>
      </w:r>
      <w:r>
        <w:t>for</w:t>
      </w:r>
      <w:r w:rsidR="000D50D7" w:rsidRPr="000D50D7">
        <w:t xml:space="preserve"> </w:t>
      </w:r>
      <w:r>
        <w:t>archive</w:t>
      </w:r>
      <w:r w:rsidR="000D50D7" w:rsidRPr="000D50D7">
        <w:t xml:space="preserve"> </w:t>
      </w:r>
      <w:r>
        <w:t>deposition</w:t>
      </w:r>
      <w:r w:rsidR="000D50D7" w:rsidRPr="000D50D7">
        <w:t xml:space="preserve"> </w:t>
      </w:r>
      <w:r>
        <w:t>of</w:t>
      </w:r>
      <w:r w:rsidR="000D50D7" w:rsidRPr="000D50D7">
        <w:t xml:space="preserve"> </w:t>
      </w:r>
      <w:r>
        <w:t>the</w:t>
      </w:r>
      <w:r w:rsidR="000D50D7" w:rsidRPr="000D50D7">
        <w:t xml:space="preserve"> </w:t>
      </w:r>
      <w:r>
        <w:t>analysis</w:t>
      </w:r>
      <w:r w:rsidR="000D50D7" w:rsidRPr="000D50D7">
        <w:t xml:space="preserve"> </w:t>
      </w:r>
      <w:r>
        <w:t>and</w:t>
      </w:r>
      <w:r w:rsidR="000D50D7" w:rsidRPr="000D50D7">
        <w:t xml:space="preserve"> </w:t>
      </w:r>
      <w:r>
        <w:t>records</w:t>
      </w:r>
      <w:r w:rsidR="000D50D7" w:rsidRPr="000D50D7">
        <w:t xml:space="preserve"> </w:t>
      </w:r>
      <w:r>
        <w:t>of</w:t>
      </w:r>
      <w:r w:rsidR="000D50D7" w:rsidRPr="000D50D7">
        <w:t xml:space="preserve"> </w:t>
      </w:r>
      <w:r>
        <w:t>the</w:t>
      </w:r>
      <w:r w:rsidR="000D50D7" w:rsidRPr="000D50D7">
        <w:t xml:space="preserve"> </w:t>
      </w:r>
      <w:r>
        <w:t>site</w:t>
      </w:r>
      <w:r w:rsidR="000D50D7" w:rsidRPr="000D50D7">
        <w:t xml:space="preserve"> </w:t>
      </w:r>
      <w:r>
        <w:t>investigation;</w:t>
      </w:r>
      <w:r w:rsidR="000D50D7" w:rsidRPr="000D50D7">
        <w:t xml:space="preserve"> </w:t>
      </w:r>
      <w:r>
        <w:t>and</w:t>
      </w:r>
    </w:p>
    <w:p w14:paraId="5A75647A" w14:textId="77777777" w:rsidR="00283174" w:rsidRDefault="00283174" w:rsidP="00283174">
      <w:pPr>
        <w:pStyle w:val="N3"/>
      </w:pPr>
      <w:r>
        <w:t>nomination</w:t>
      </w:r>
      <w:r w:rsidR="000D50D7" w:rsidRPr="000D50D7">
        <w:t xml:space="preserve"> </w:t>
      </w:r>
      <w:r>
        <w:t>of</w:t>
      </w:r>
      <w:r w:rsidR="000D50D7" w:rsidRPr="000D50D7">
        <w:t xml:space="preserve"> </w:t>
      </w:r>
      <w:r>
        <w:t>a</w:t>
      </w:r>
      <w:r w:rsidR="000D50D7" w:rsidRPr="000D50D7">
        <w:t xml:space="preserve"> </w:t>
      </w:r>
      <w:r>
        <w:t>competent</w:t>
      </w:r>
      <w:r w:rsidR="000D50D7" w:rsidRPr="000D50D7">
        <w:t xml:space="preserve"> </w:t>
      </w:r>
      <w:r>
        <w:t>person,</w:t>
      </w:r>
      <w:r w:rsidR="000D50D7" w:rsidRPr="000D50D7">
        <w:t xml:space="preserve"> </w:t>
      </w:r>
      <w:r>
        <w:t>persons</w:t>
      </w:r>
      <w:r w:rsidR="000D50D7" w:rsidRPr="000D50D7">
        <w:t xml:space="preserve"> </w:t>
      </w:r>
      <w:r>
        <w:t>or</w:t>
      </w:r>
      <w:r w:rsidR="000D50D7" w:rsidRPr="000D50D7">
        <w:t xml:space="preserve"> </w:t>
      </w:r>
      <w:r>
        <w:t>organisation</w:t>
      </w:r>
      <w:r w:rsidR="000D50D7" w:rsidRPr="000D50D7">
        <w:t xml:space="preserve"> </w:t>
      </w:r>
      <w:r>
        <w:t>to</w:t>
      </w:r>
      <w:r w:rsidR="000D50D7" w:rsidRPr="000D50D7">
        <w:t xml:space="preserve"> </w:t>
      </w:r>
      <w:r>
        <w:t>undertake</w:t>
      </w:r>
      <w:r w:rsidR="000D50D7" w:rsidRPr="000D50D7">
        <w:t xml:space="preserve"> </w:t>
      </w:r>
      <w:r>
        <w:t>the</w:t>
      </w:r>
      <w:r w:rsidR="000D50D7" w:rsidRPr="000D50D7">
        <w:t xml:space="preserve"> </w:t>
      </w:r>
      <w:r>
        <w:t>works</w:t>
      </w:r>
      <w:r w:rsidR="000D50D7" w:rsidRPr="000D50D7">
        <w:t xml:space="preserve"> </w:t>
      </w:r>
      <w:r>
        <w:t>set</w:t>
      </w:r>
      <w:r w:rsidR="000D50D7" w:rsidRPr="000D50D7">
        <w:t xml:space="preserve"> </w:t>
      </w:r>
      <w:r>
        <w:t>out</w:t>
      </w:r>
      <w:r w:rsidR="000D50D7" w:rsidRPr="000D50D7">
        <w:t xml:space="preserve"> </w:t>
      </w:r>
      <w:r>
        <w:t>within</w:t>
      </w:r>
      <w:r w:rsidR="000D50D7" w:rsidRPr="000D50D7">
        <w:t xml:space="preserve"> </w:t>
      </w:r>
      <w:r>
        <w:t>the</w:t>
      </w:r>
      <w:r w:rsidR="000D50D7" w:rsidRPr="000D50D7">
        <w:t xml:space="preserve"> </w:t>
      </w:r>
      <w:r>
        <w:t>written</w:t>
      </w:r>
      <w:r w:rsidR="000D50D7" w:rsidRPr="000D50D7">
        <w:t xml:space="preserve"> </w:t>
      </w:r>
      <w:r>
        <w:t>scheme</w:t>
      </w:r>
      <w:r w:rsidR="000D50D7" w:rsidRPr="000D50D7">
        <w:t xml:space="preserve"> </w:t>
      </w:r>
      <w:r>
        <w:t>of</w:t>
      </w:r>
      <w:r w:rsidR="000D50D7" w:rsidRPr="000D50D7">
        <w:t xml:space="preserve"> </w:t>
      </w:r>
      <w:r>
        <w:t>investigation.</w:t>
      </w:r>
    </w:p>
    <w:p w14:paraId="649C7A0E" w14:textId="77777777" w:rsidR="00283174" w:rsidRDefault="00283174" w:rsidP="00283174">
      <w:pPr>
        <w:pStyle w:val="N2"/>
      </w:pPr>
      <w:r>
        <w:t>Any</w:t>
      </w:r>
      <w:r w:rsidR="000D50D7" w:rsidRPr="000D50D7">
        <w:t xml:space="preserve"> </w:t>
      </w:r>
      <w:r>
        <w:t>archaeological</w:t>
      </w:r>
      <w:r w:rsidR="000D50D7" w:rsidRPr="000D50D7">
        <w:t xml:space="preserve"> </w:t>
      </w:r>
      <w:r>
        <w:t>works</w:t>
      </w:r>
      <w:r w:rsidR="000D50D7" w:rsidRPr="000D50D7">
        <w:t xml:space="preserve"> </w:t>
      </w:r>
      <w:r>
        <w:t>or</w:t>
      </w:r>
      <w:r w:rsidR="000D50D7" w:rsidRPr="000D50D7">
        <w:t xml:space="preserve"> </w:t>
      </w:r>
      <w:r>
        <w:t>watching</w:t>
      </w:r>
      <w:r w:rsidR="000D50D7" w:rsidRPr="000D50D7">
        <w:t xml:space="preserve"> </w:t>
      </w:r>
      <w:r>
        <w:t>brief</w:t>
      </w:r>
      <w:r w:rsidR="000D50D7" w:rsidRPr="000D50D7">
        <w:t xml:space="preserve"> </w:t>
      </w:r>
      <w:r>
        <w:t>must</w:t>
      </w:r>
      <w:r w:rsidR="000D50D7" w:rsidRPr="000D50D7">
        <w:t xml:space="preserve"> </w:t>
      </w:r>
      <w:r>
        <w:t>be</w:t>
      </w:r>
      <w:r w:rsidR="000D50D7" w:rsidRPr="000D50D7">
        <w:t xml:space="preserve"> </w:t>
      </w:r>
      <w:r>
        <w:t>carried</w:t>
      </w:r>
      <w:r w:rsidR="000D50D7" w:rsidRPr="000D50D7">
        <w:t xml:space="preserve"> </w:t>
      </w:r>
      <w:r>
        <w:t>out</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approved</w:t>
      </w:r>
      <w:r w:rsidR="000D50D7" w:rsidRPr="000D50D7">
        <w:t xml:space="preserve"> </w:t>
      </w:r>
      <w:r>
        <w:t>scheme.</w:t>
      </w:r>
    </w:p>
    <w:p w14:paraId="62034DD7" w14:textId="77777777" w:rsidR="00283174" w:rsidRDefault="00283174" w:rsidP="00283174">
      <w:pPr>
        <w:pStyle w:val="N2"/>
      </w:pPr>
      <w:r>
        <w:t>In</w:t>
      </w:r>
      <w:r w:rsidR="000D50D7" w:rsidRPr="000D50D7">
        <w:t xml:space="preserve"> </w:t>
      </w:r>
      <w:r>
        <w:t>the</w:t>
      </w:r>
      <w:r w:rsidR="000D50D7" w:rsidRPr="000D50D7">
        <w:t xml:space="preserve"> </w:t>
      </w:r>
      <w:r>
        <w:t>event</w:t>
      </w:r>
      <w:r w:rsidR="000D50D7" w:rsidRPr="000D50D7">
        <w:t xml:space="preserve"> </w:t>
      </w:r>
      <w:r>
        <w:t>that</w:t>
      </w:r>
      <w:r w:rsidR="000D50D7" w:rsidRPr="000D50D7">
        <w:t xml:space="preserve"> </w:t>
      </w:r>
      <w:r>
        <w:t>site</w:t>
      </w:r>
      <w:r w:rsidR="000D50D7" w:rsidRPr="000D50D7">
        <w:t xml:space="preserve"> </w:t>
      </w:r>
      <w:r>
        <w:t>investigation</w:t>
      </w:r>
      <w:r w:rsidR="000D50D7" w:rsidRPr="000D50D7">
        <w:t xml:space="preserve"> </w:t>
      </w:r>
      <w:r>
        <w:t>is</w:t>
      </w:r>
      <w:r w:rsidR="000D50D7" w:rsidRPr="000D50D7">
        <w:t xml:space="preserve"> </w:t>
      </w:r>
      <w:r>
        <w:t>required,</w:t>
      </w:r>
      <w:r w:rsidR="000D50D7" w:rsidRPr="000D50D7">
        <w:t xml:space="preserve"> </w:t>
      </w:r>
      <w:r>
        <w:t>the</w:t>
      </w:r>
      <w:r w:rsidR="000D50D7" w:rsidRPr="000D50D7">
        <w:t xml:space="preserve"> </w:t>
      </w:r>
      <w:r>
        <w:t>site</w:t>
      </w:r>
      <w:r w:rsidR="000D50D7" w:rsidRPr="000D50D7">
        <w:t xml:space="preserve"> </w:t>
      </w:r>
      <w:r>
        <w:t>investigation</w:t>
      </w:r>
      <w:r w:rsidR="000D50D7" w:rsidRPr="000D50D7">
        <w:t xml:space="preserve"> </w:t>
      </w:r>
      <w:r>
        <w:t>and</w:t>
      </w:r>
      <w:r w:rsidR="000D50D7" w:rsidRPr="000D50D7">
        <w:t xml:space="preserve"> </w:t>
      </w:r>
      <w:r>
        <w:t>post</w:t>
      </w:r>
      <w:r w:rsidR="000D50D7" w:rsidRPr="000D50D7">
        <w:t xml:space="preserve"> </w:t>
      </w:r>
      <w:r>
        <w:t>investigation</w:t>
      </w:r>
      <w:r w:rsidR="000D50D7" w:rsidRPr="000D50D7">
        <w:t xml:space="preserve"> </w:t>
      </w:r>
      <w:r>
        <w:t>assessment</w:t>
      </w:r>
      <w:r w:rsidR="000D50D7" w:rsidRPr="000D50D7">
        <w:t xml:space="preserve"> </w:t>
      </w:r>
      <w:r>
        <w:t>must</w:t>
      </w:r>
      <w:r w:rsidR="000D50D7" w:rsidRPr="000D50D7">
        <w:t xml:space="preserve"> </w:t>
      </w:r>
      <w:r>
        <w:t>be</w:t>
      </w:r>
      <w:r w:rsidR="000D50D7" w:rsidRPr="000D50D7">
        <w:t xml:space="preserve"> </w:t>
      </w:r>
      <w:r>
        <w:t>completed</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programme</w:t>
      </w:r>
      <w:r w:rsidR="000D50D7" w:rsidRPr="000D50D7">
        <w:t xml:space="preserve"> </w:t>
      </w:r>
      <w:r>
        <w:t>set</w:t>
      </w:r>
      <w:r w:rsidR="000D50D7" w:rsidRPr="000D50D7">
        <w:t xml:space="preserve"> </w:t>
      </w:r>
      <w:r>
        <w:t>out</w:t>
      </w:r>
      <w:r w:rsidR="000D50D7" w:rsidRPr="000D50D7">
        <w:t xml:space="preserve"> </w:t>
      </w:r>
      <w:r>
        <w:t>in</w:t>
      </w:r>
      <w:r w:rsidR="000D50D7" w:rsidRPr="000D50D7">
        <w:t xml:space="preserve"> </w:t>
      </w:r>
      <w:r>
        <w:t>the</w:t>
      </w:r>
      <w:r w:rsidR="000D50D7" w:rsidRPr="000D50D7">
        <w:t xml:space="preserve"> </w:t>
      </w:r>
      <w:r>
        <w:t>written</w:t>
      </w:r>
      <w:r w:rsidR="000D50D7" w:rsidRPr="000D50D7">
        <w:t xml:space="preserve"> </w:t>
      </w:r>
      <w:r>
        <w:t>scheme</w:t>
      </w:r>
      <w:r w:rsidR="000D50D7" w:rsidRPr="000D50D7">
        <w:t xml:space="preserve"> </w:t>
      </w:r>
      <w:r>
        <w:t>of</w:t>
      </w:r>
      <w:r w:rsidR="000D50D7" w:rsidRPr="000D50D7">
        <w:t xml:space="preserve"> </w:t>
      </w:r>
      <w:r>
        <w:t>investigation</w:t>
      </w:r>
      <w:r w:rsidR="000D50D7" w:rsidRPr="000D50D7">
        <w:t xml:space="preserve"> </w:t>
      </w:r>
      <w:r>
        <w:t>and</w:t>
      </w:r>
      <w:r w:rsidR="000D50D7" w:rsidRPr="000D50D7">
        <w:t xml:space="preserve"> </w:t>
      </w:r>
      <w:r>
        <w:t>provision</w:t>
      </w:r>
      <w:r w:rsidR="000D50D7" w:rsidRPr="000D50D7">
        <w:t xml:space="preserve"> </w:t>
      </w:r>
      <w:r>
        <w:t>made</w:t>
      </w:r>
      <w:r w:rsidR="000D50D7" w:rsidRPr="000D50D7">
        <w:t xml:space="preserve"> </w:t>
      </w:r>
      <w:r>
        <w:t>for</w:t>
      </w:r>
      <w:r w:rsidR="000D50D7" w:rsidRPr="000D50D7">
        <w:t xml:space="preserve"> </w:t>
      </w:r>
      <w:r>
        <w:t>analysis,</w:t>
      </w:r>
      <w:r w:rsidR="000D50D7" w:rsidRPr="000D50D7">
        <w:t xml:space="preserve"> </w:t>
      </w:r>
      <w:r>
        <w:t>publication</w:t>
      </w:r>
      <w:r w:rsidR="000D50D7" w:rsidRPr="000D50D7">
        <w:t xml:space="preserve"> </w:t>
      </w:r>
      <w:r>
        <w:t>and</w:t>
      </w:r>
      <w:r w:rsidR="000D50D7" w:rsidRPr="000D50D7">
        <w:t xml:space="preserve"> </w:t>
      </w:r>
      <w:r>
        <w:t>dissemination</w:t>
      </w:r>
      <w:r w:rsidR="000D50D7" w:rsidRPr="000D50D7">
        <w:t xml:space="preserve"> </w:t>
      </w:r>
      <w:r>
        <w:t>of</w:t>
      </w:r>
      <w:r w:rsidR="000D50D7" w:rsidRPr="000D50D7">
        <w:t xml:space="preserve"> </w:t>
      </w:r>
      <w:r>
        <w:t>results</w:t>
      </w:r>
      <w:r w:rsidR="000D50D7" w:rsidRPr="000D50D7">
        <w:t xml:space="preserve"> </w:t>
      </w:r>
      <w:r>
        <w:t>and</w:t>
      </w:r>
      <w:r w:rsidR="000D50D7" w:rsidRPr="000D50D7">
        <w:t xml:space="preserve"> </w:t>
      </w:r>
      <w:r>
        <w:t>archive</w:t>
      </w:r>
      <w:r w:rsidR="000D50D7" w:rsidRPr="000D50D7">
        <w:t xml:space="preserve"> </w:t>
      </w:r>
      <w:r>
        <w:t>deposition.</w:t>
      </w:r>
    </w:p>
    <w:p w14:paraId="33CE1A61" w14:textId="77777777" w:rsidR="00283174" w:rsidRDefault="00283174" w:rsidP="00283174">
      <w:pPr>
        <w:pStyle w:val="H1"/>
      </w:pPr>
      <w:r>
        <w:t>Construction</w:t>
      </w:r>
      <w:r w:rsidR="000D50D7" w:rsidRPr="000D50D7">
        <w:t xml:space="preserve"> </w:t>
      </w:r>
      <w:r>
        <w:t>environmental</w:t>
      </w:r>
      <w:r w:rsidR="000D50D7" w:rsidRPr="000D50D7">
        <w:t xml:space="preserve"> </w:t>
      </w:r>
      <w:r>
        <w:t>management</w:t>
      </w:r>
      <w:r w:rsidR="000D50D7" w:rsidRPr="000D50D7">
        <w:t xml:space="preserve"> </w:t>
      </w:r>
      <w:r>
        <w:t>plan</w:t>
      </w:r>
    </w:p>
    <w:p w14:paraId="04D6DCF3" w14:textId="77777777" w:rsidR="00283174" w:rsidRDefault="00283174" w:rsidP="00283174">
      <w:pPr>
        <w:pStyle w:val="N1"/>
      </w:pPr>
      <w:r>
        <w:t>—</w:t>
      </w:r>
      <w:r>
        <w:fldChar w:fldCharType="begin"/>
      </w:r>
      <w:bookmarkStart w:id="997" w:name="_Ref111454235"/>
      <w:bookmarkEnd w:id="997"/>
      <w:r>
        <w:instrText xml:space="preserve"> LISTNUM "SEQ1" \l 2 </w:instrText>
      </w:r>
      <w:r>
        <w:fldChar w:fldCharType="end"/>
      </w:r>
      <w:r w:rsidR="000D50D7" w:rsidRPr="000D50D7">
        <w:t> </w:t>
      </w:r>
      <w:r>
        <w:t>No</w:t>
      </w:r>
      <w:r w:rsidR="000D50D7" w:rsidRPr="000D50D7">
        <w:t xml:space="preserve"> </w:t>
      </w:r>
      <w:r>
        <w:t>phase</w:t>
      </w:r>
      <w:r w:rsidR="000D50D7" w:rsidRPr="000D50D7">
        <w:t xml:space="preserve"> </w:t>
      </w:r>
      <w:r>
        <w:t>of</w:t>
      </w:r>
      <w:r w:rsidR="000D50D7" w:rsidRPr="000D50D7">
        <w:t xml:space="preserve"> </w:t>
      </w:r>
      <w:r>
        <w:t>the</w:t>
      </w:r>
      <w:r w:rsidR="000D50D7" w:rsidRPr="000D50D7">
        <w:t xml:space="preserve"> </w:t>
      </w:r>
      <w:r>
        <w:t>Bulls</w:t>
      </w:r>
      <w:r w:rsidR="000D50D7" w:rsidRPr="000D50D7">
        <w:t xml:space="preserve"> </w:t>
      </w:r>
      <w:r>
        <w:t>Lodge</w:t>
      </w:r>
      <w:r w:rsidR="000D50D7" w:rsidRPr="000D50D7">
        <w:t xml:space="preserve"> </w:t>
      </w:r>
      <w:r>
        <w:t>substation</w:t>
      </w:r>
      <w:r w:rsidR="000D50D7" w:rsidRPr="000D50D7">
        <w:t xml:space="preserve"> </w:t>
      </w:r>
      <w:r w:rsidRPr="008634D1">
        <w:t>works</w:t>
      </w:r>
      <w:r w:rsidR="000D50D7" w:rsidRPr="000D50D7">
        <w:t xml:space="preserve"> </w:t>
      </w:r>
      <w:r w:rsidRPr="008634D1">
        <w:t>may</w:t>
      </w:r>
      <w:r w:rsidR="000D50D7" w:rsidRPr="000D50D7">
        <w:t xml:space="preserve"> </w:t>
      </w:r>
      <w:r w:rsidRPr="008634D1">
        <w:t>commence</w:t>
      </w:r>
      <w:r w:rsidR="000D50D7" w:rsidRPr="000D50D7">
        <w:t xml:space="preserve"> </w:t>
      </w:r>
      <w:r w:rsidRPr="008634D1">
        <w:t>until</w:t>
      </w:r>
      <w:r w:rsidR="000D50D7" w:rsidRPr="000D50D7">
        <w:t xml:space="preserve"> </w:t>
      </w:r>
      <w:r w:rsidRPr="008634D1">
        <w:t>a</w:t>
      </w:r>
      <w:r w:rsidR="000D50D7" w:rsidRPr="000D50D7">
        <w:t xml:space="preserve"> </w:t>
      </w:r>
      <w:r w:rsidRPr="008634D1">
        <w:t>construction</w:t>
      </w:r>
      <w:r w:rsidR="000D50D7" w:rsidRPr="000D50D7">
        <w:t xml:space="preserve"> </w:t>
      </w:r>
      <w:r w:rsidRPr="008634D1">
        <w:t>environmental</w:t>
      </w:r>
      <w:r w:rsidR="000D50D7" w:rsidRPr="000D50D7">
        <w:t xml:space="preserve"> </w:t>
      </w:r>
      <w:r w:rsidRPr="008634D1">
        <w:t>management</w:t>
      </w:r>
      <w:r w:rsidR="000D50D7" w:rsidRPr="000D50D7">
        <w:t xml:space="preserve"> </w:t>
      </w:r>
      <w:r w:rsidRPr="008634D1">
        <w:t>plan</w:t>
      </w:r>
      <w:r w:rsidR="000D50D7" w:rsidRPr="000D50D7">
        <w:t xml:space="preserve"> </w:t>
      </w:r>
      <w:r w:rsidRPr="008634D1">
        <w:t>(which</w:t>
      </w:r>
      <w:r w:rsidR="000D50D7" w:rsidRPr="000D50D7">
        <w:t xml:space="preserve"> </w:t>
      </w:r>
      <w:r w:rsidRPr="008634D1">
        <w:t>must</w:t>
      </w:r>
      <w:r w:rsidR="000D50D7" w:rsidRPr="000D50D7">
        <w:t xml:space="preserve"> </w:t>
      </w:r>
      <w:r w:rsidRPr="008634D1">
        <w:t>be</w:t>
      </w:r>
      <w:r w:rsidR="000D50D7" w:rsidRPr="000D50D7">
        <w:t xml:space="preserve"> </w:t>
      </w:r>
      <w:r w:rsidRPr="008634D1">
        <w:t>substantially</w:t>
      </w:r>
      <w:r w:rsidR="000D50D7" w:rsidRPr="000D50D7">
        <w:t xml:space="preserve"> </w:t>
      </w:r>
      <w:r w:rsidRPr="008634D1">
        <w:t>in</w:t>
      </w:r>
      <w:r w:rsidR="000D50D7" w:rsidRPr="000D50D7">
        <w:t xml:space="preserve"> </w:t>
      </w:r>
      <w:r w:rsidRPr="008634D1">
        <w:t>accordance</w:t>
      </w:r>
      <w:r w:rsidR="000D50D7" w:rsidRPr="000D50D7">
        <w:t xml:space="preserve"> </w:t>
      </w:r>
      <w:r w:rsidRPr="008634D1">
        <w:t>with</w:t>
      </w:r>
      <w:r w:rsidR="000D50D7" w:rsidRPr="000D50D7">
        <w:t xml:space="preserve"> </w:t>
      </w:r>
      <w:r w:rsidRPr="008634D1">
        <w:t>the</w:t>
      </w:r>
      <w:r w:rsidR="000D50D7" w:rsidRPr="000D50D7">
        <w:t xml:space="preserve"> </w:t>
      </w:r>
      <w:r w:rsidRPr="008634D1">
        <w:t>outline</w:t>
      </w:r>
      <w:r w:rsidR="000D50D7" w:rsidRPr="000D50D7">
        <w:t xml:space="preserve"> </w:t>
      </w:r>
      <w:r w:rsidRPr="008634D1">
        <w:t>construction</w:t>
      </w:r>
      <w:r w:rsidR="000D50D7" w:rsidRPr="000D50D7">
        <w:t xml:space="preserve"> </w:t>
      </w:r>
      <w:r w:rsidRPr="008634D1">
        <w:t>environmental</w:t>
      </w:r>
      <w:r w:rsidR="000D50D7" w:rsidRPr="000D50D7">
        <w:t xml:space="preserve"> </w:t>
      </w:r>
      <w:r w:rsidRPr="008634D1">
        <w:t>management</w:t>
      </w:r>
      <w:r w:rsidR="000D50D7" w:rsidRPr="000D50D7">
        <w:t xml:space="preserve"> </w:t>
      </w:r>
      <w:r w:rsidRPr="008634D1">
        <w:t>plan)</w:t>
      </w:r>
      <w:r w:rsidR="000D50D7" w:rsidRPr="000D50D7">
        <w:t xml:space="preserve"> </w:t>
      </w:r>
      <w:r w:rsidRPr="008634D1">
        <w:t>for</w:t>
      </w:r>
      <w:r w:rsidR="000D50D7" w:rsidRPr="000D50D7">
        <w:t xml:space="preserve"> </w:t>
      </w:r>
      <w:r w:rsidRPr="008634D1">
        <w:t>that</w:t>
      </w:r>
      <w:r w:rsidR="000D50D7" w:rsidRPr="000D50D7">
        <w:t xml:space="preserve"> </w:t>
      </w:r>
      <w:r w:rsidRPr="008634D1">
        <w:t>phase</w:t>
      </w:r>
      <w:r w:rsidR="000D50D7" w:rsidRPr="000D50D7">
        <w:t xml:space="preserve"> </w:t>
      </w:r>
      <w:r w:rsidRPr="008634D1">
        <w:t>has</w:t>
      </w:r>
      <w:r w:rsidR="000D50D7" w:rsidRPr="000D50D7">
        <w:t xml:space="preserve"> </w:t>
      </w:r>
      <w:r w:rsidRPr="008634D1">
        <w:t>been</w:t>
      </w:r>
      <w:r w:rsidR="000D50D7" w:rsidRPr="000D50D7">
        <w:t xml:space="preserve"> </w:t>
      </w:r>
      <w:r w:rsidRPr="008634D1">
        <w:t>submitted</w:t>
      </w:r>
      <w:r w:rsidR="000D50D7" w:rsidRPr="000D50D7">
        <w:t xml:space="preserve"> </w:t>
      </w:r>
      <w:r w:rsidRPr="008634D1">
        <w:t>to</w:t>
      </w:r>
      <w:r w:rsidR="000D50D7" w:rsidRPr="000D50D7">
        <w:t xml:space="preserve"> </w:t>
      </w:r>
      <w:r w:rsidRPr="008634D1">
        <w:t>and</w:t>
      </w:r>
      <w:r w:rsidR="000D50D7" w:rsidRPr="000D50D7">
        <w:t xml:space="preserve"> </w:t>
      </w:r>
      <w:r w:rsidRPr="008634D1">
        <w:t>approved</w:t>
      </w:r>
      <w:r w:rsidR="000D50D7" w:rsidRPr="000D50D7">
        <w:t xml:space="preserve"> </w:t>
      </w:r>
      <w:r w:rsidRPr="008634D1">
        <w:lastRenderedPageBreak/>
        <w:t>by</w:t>
      </w:r>
      <w:r w:rsidR="000D50D7" w:rsidRPr="000D50D7">
        <w:t xml:space="preserve"> </w:t>
      </w:r>
      <w:r w:rsidRPr="008634D1">
        <w:t>the</w:t>
      </w:r>
      <w:r w:rsidR="000D50D7" w:rsidRPr="000D50D7">
        <w:t xml:space="preserve"> </w:t>
      </w:r>
      <w:r w:rsidRPr="008634D1">
        <w:t>relevant</w:t>
      </w:r>
      <w:r w:rsidR="000D50D7" w:rsidRPr="000D50D7">
        <w:t xml:space="preserve"> </w:t>
      </w:r>
      <w:r w:rsidRPr="008634D1">
        <w:t>planning</w:t>
      </w:r>
      <w:r w:rsidR="000D50D7" w:rsidRPr="000D50D7">
        <w:t xml:space="preserve"> </w:t>
      </w:r>
      <w:r w:rsidRPr="008634D1">
        <w:t>authority,</w:t>
      </w:r>
      <w:r w:rsidR="000D50D7" w:rsidRPr="000D50D7">
        <w:t xml:space="preserve"> </w:t>
      </w:r>
      <w:r w:rsidRPr="008634D1">
        <w:t>such</w:t>
      </w:r>
      <w:r w:rsidR="000D50D7" w:rsidRPr="000D50D7">
        <w:t xml:space="preserve"> </w:t>
      </w:r>
      <w:r w:rsidRPr="008634D1">
        <w:t>approval</w:t>
      </w:r>
      <w:r w:rsidR="000D50D7" w:rsidRPr="000D50D7">
        <w:t xml:space="preserve"> </w:t>
      </w:r>
      <w:r w:rsidRPr="008634D1">
        <w:t>to</w:t>
      </w:r>
      <w:r w:rsidR="000D50D7" w:rsidRPr="000D50D7">
        <w:t xml:space="preserve"> </w:t>
      </w:r>
      <w:r w:rsidRPr="008634D1">
        <w:t>be</w:t>
      </w:r>
      <w:r w:rsidR="000D50D7" w:rsidRPr="000D50D7">
        <w:t xml:space="preserve"> </w:t>
      </w:r>
      <w:r w:rsidRPr="008634D1">
        <w:t>in</w:t>
      </w:r>
      <w:r w:rsidR="000D50D7" w:rsidRPr="000D50D7">
        <w:t xml:space="preserve"> </w:t>
      </w:r>
      <w:r w:rsidRPr="008634D1">
        <w:t>consultation</w:t>
      </w:r>
      <w:r w:rsidR="000D50D7" w:rsidRPr="000D50D7">
        <w:t xml:space="preserve"> </w:t>
      </w:r>
      <w:r w:rsidRPr="008634D1">
        <w:t>with</w:t>
      </w:r>
      <w:r w:rsidR="000D50D7" w:rsidRPr="000D50D7">
        <w:t xml:space="preserve"> </w:t>
      </w:r>
      <w:r w:rsidRPr="008634D1">
        <w:t>the</w:t>
      </w:r>
      <w:r w:rsidR="000D50D7" w:rsidRPr="000D50D7">
        <w:t xml:space="preserve"> </w:t>
      </w:r>
      <w:r w:rsidRPr="008634D1">
        <w:t>relevant</w:t>
      </w:r>
      <w:r w:rsidR="000D50D7" w:rsidRPr="000D50D7">
        <w:t xml:space="preserve"> </w:t>
      </w:r>
      <w:r w:rsidRPr="008634D1">
        <w:t>highway</w:t>
      </w:r>
      <w:r w:rsidR="000D50D7" w:rsidRPr="000D50D7">
        <w:t xml:space="preserve"> </w:t>
      </w:r>
      <w:r w:rsidRPr="008634D1">
        <w:t>authority</w:t>
      </w:r>
      <w:r w:rsidR="000D50D7" w:rsidRPr="000D50D7">
        <w:t xml:space="preserve"> </w:t>
      </w:r>
      <w:r w:rsidRPr="008634D1">
        <w:t>and</w:t>
      </w:r>
      <w:r w:rsidR="000D50D7" w:rsidRPr="000D50D7">
        <w:t xml:space="preserve"> </w:t>
      </w:r>
      <w:r w:rsidRPr="008634D1">
        <w:t>the</w:t>
      </w:r>
      <w:r w:rsidR="000D50D7" w:rsidRPr="000D50D7">
        <w:t xml:space="preserve"> </w:t>
      </w:r>
      <w:r w:rsidRPr="008634D1">
        <w:t>Environment</w:t>
      </w:r>
      <w:r w:rsidR="000D50D7" w:rsidRPr="000D50D7">
        <w:t xml:space="preserve"> </w:t>
      </w:r>
      <w:r w:rsidRPr="008634D1">
        <w:t>Agency.</w:t>
      </w:r>
    </w:p>
    <w:p w14:paraId="41E7045C" w14:textId="77777777" w:rsidR="00283174" w:rsidRDefault="00283174" w:rsidP="00283174">
      <w:pPr>
        <w:pStyle w:val="N2"/>
      </w:pPr>
      <w:r>
        <w:t>All</w:t>
      </w:r>
      <w:r w:rsidR="000D50D7" w:rsidRPr="000D50D7">
        <w:t xml:space="preserve"> </w:t>
      </w:r>
      <w:r>
        <w:t>construction</w:t>
      </w:r>
      <w:r w:rsidR="000D50D7" w:rsidRPr="000D50D7">
        <w:t xml:space="preserve"> </w:t>
      </w:r>
      <w:r>
        <w:t>works</w:t>
      </w:r>
      <w:r w:rsidR="000D50D7" w:rsidRPr="000D50D7">
        <w:t xml:space="preserve"> </w:t>
      </w:r>
      <w:r>
        <w:t>associated</w:t>
      </w:r>
      <w:r w:rsidR="000D50D7" w:rsidRPr="000D50D7">
        <w:t xml:space="preserve"> </w:t>
      </w:r>
      <w:r>
        <w:t>with</w:t>
      </w:r>
      <w:r w:rsidR="000D50D7" w:rsidRPr="000D50D7">
        <w:t xml:space="preserve"> </w:t>
      </w:r>
      <w:r>
        <w:t>the</w:t>
      </w:r>
      <w:r w:rsidR="000D50D7" w:rsidRPr="000D50D7">
        <w:t xml:space="preserve"> </w:t>
      </w:r>
      <w:r>
        <w:t>Bulls</w:t>
      </w:r>
      <w:r w:rsidR="000D50D7" w:rsidRPr="000D50D7">
        <w:t xml:space="preserve"> </w:t>
      </w:r>
      <w:r>
        <w:t>Lodge</w:t>
      </w:r>
      <w:r w:rsidR="000D50D7" w:rsidRPr="000D50D7">
        <w:t xml:space="preserve"> </w:t>
      </w:r>
      <w:r>
        <w:t>substation</w:t>
      </w:r>
      <w:r w:rsidR="000D50D7" w:rsidRPr="000D50D7">
        <w:t xml:space="preserve"> </w:t>
      </w:r>
      <w:r>
        <w:t>works</w:t>
      </w:r>
      <w:r w:rsidR="000D50D7" w:rsidRPr="000D50D7">
        <w:t xml:space="preserve"> </w:t>
      </w:r>
      <w:r>
        <w:t>must</w:t>
      </w:r>
      <w:r w:rsidR="000D50D7" w:rsidRPr="000D50D7">
        <w:t xml:space="preserve"> </w:t>
      </w:r>
      <w:r>
        <w:t>be</w:t>
      </w:r>
      <w:r w:rsidR="000D50D7" w:rsidRPr="000D50D7">
        <w:t xml:space="preserve"> </w:t>
      </w:r>
      <w:r>
        <w:t>carried</w:t>
      </w:r>
      <w:r w:rsidR="000D50D7" w:rsidRPr="000D50D7">
        <w:t xml:space="preserve"> </w:t>
      </w:r>
      <w:r>
        <w:t>out</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approved</w:t>
      </w:r>
      <w:r w:rsidR="000D50D7" w:rsidRPr="000D50D7">
        <w:t xml:space="preserve"> </w:t>
      </w:r>
      <w:r>
        <w:t>construction</w:t>
      </w:r>
      <w:r w:rsidR="000D50D7" w:rsidRPr="000D50D7">
        <w:t xml:space="preserve"> </w:t>
      </w:r>
      <w:r>
        <w:t>environmental</w:t>
      </w:r>
      <w:r w:rsidR="000D50D7" w:rsidRPr="000D50D7">
        <w:t xml:space="preserve"> </w:t>
      </w:r>
      <w:r>
        <w:t>management</w:t>
      </w:r>
      <w:r w:rsidR="000D50D7" w:rsidRPr="000D50D7">
        <w:t xml:space="preserve"> </w:t>
      </w:r>
      <w:r>
        <w:t>plan.</w:t>
      </w:r>
    </w:p>
    <w:p w14:paraId="569F0C18" w14:textId="77777777" w:rsidR="00D223AC" w:rsidRDefault="00D223AC" w:rsidP="00283174">
      <w:pPr>
        <w:pStyle w:val="N2"/>
      </w:pP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sub-paragraph</w:t>
      </w:r>
      <w:r w:rsidR="000D50D7" w:rsidRPr="000D50D7">
        <w:t xml:space="preserve"> </w:t>
      </w:r>
      <w:r>
        <w:fldChar w:fldCharType="begin"/>
      </w:r>
      <w:r>
        <w:instrText xml:space="preserve"> REF _Ref111454235 \r \h </w:instrText>
      </w:r>
      <w:r>
        <w:fldChar w:fldCharType="separate"/>
      </w:r>
      <w:r w:rsidR="000D50D7">
        <w:t>(1)</w:t>
      </w:r>
      <w:r>
        <w:fldChar w:fldCharType="end"/>
      </w:r>
      <w:r>
        <w:t>,</w:t>
      </w:r>
      <w:r w:rsidR="000D50D7" w:rsidRPr="000D50D7">
        <w:t xml:space="preserve"> </w:t>
      </w:r>
      <w:r>
        <w:t>“commence”</w:t>
      </w:r>
      <w:r w:rsidR="000D50D7" w:rsidRPr="000D50D7">
        <w:t xml:space="preserve"> </w:t>
      </w:r>
      <w:r>
        <w:t>includes</w:t>
      </w:r>
      <w:r w:rsidR="000D50D7" w:rsidRPr="000D50D7">
        <w:t xml:space="preserve"> </w:t>
      </w:r>
      <w:r>
        <w:t>remedial</w:t>
      </w:r>
      <w:r w:rsidR="000D50D7" w:rsidRPr="000D50D7">
        <w:t xml:space="preserve"> </w:t>
      </w:r>
      <w:r>
        <w:t>works</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any</w:t>
      </w:r>
      <w:r w:rsidR="000D50D7" w:rsidRPr="000D50D7">
        <w:t xml:space="preserve"> </w:t>
      </w:r>
      <w:r>
        <w:t>contamination</w:t>
      </w:r>
      <w:r w:rsidR="000D50D7" w:rsidRPr="000D50D7">
        <w:t xml:space="preserve"> </w:t>
      </w:r>
      <w:r>
        <w:t>or</w:t>
      </w:r>
      <w:r w:rsidR="000D50D7" w:rsidRPr="000D50D7">
        <w:t xml:space="preserve"> </w:t>
      </w:r>
      <w:r>
        <w:t>other</w:t>
      </w:r>
      <w:r w:rsidR="000D50D7" w:rsidRPr="000D50D7">
        <w:t xml:space="preserve"> </w:t>
      </w:r>
      <w:r>
        <w:t>adverse</w:t>
      </w:r>
      <w:r w:rsidR="000D50D7" w:rsidRPr="000D50D7">
        <w:t xml:space="preserve"> </w:t>
      </w:r>
      <w:r>
        <w:t>ground</w:t>
      </w:r>
      <w:r w:rsidR="000D50D7" w:rsidRPr="000D50D7">
        <w:t xml:space="preserve"> </w:t>
      </w:r>
      <w:r>
        <w:t>conditions</w:t>
      </w:r>
      <w:r w:rsidR="000D50D7" w:rsidRPr="000D50D7">
        <w:t xml:space="preserve"> </w:t>
      </w:r>
      <w:r>
        <w:t>and</w:t>
      </w:r>
      <w:r w:rsidR="000D50D7" w:rsidRPr="000D50D7">
        <w:t xml:space="preserve"> </w:t>
      </w:r>
      <w:r>
        <w:t>site</w:t>
      </w:r>
      <w:r w:rsidR="000D50D7" w:rsidRPr="000D50D7">
        <w:t xml:space="preserve"> </w:t>
      </w:r>
      <w:r>
        <w:t>clearance</w:t>
      </w:r>
      <w:r w:rsidR="000D50D7" w:rsidRPr="000D50D7">
        <w:t xml:space="preserve"> </w:t>
      </w:r>
      <w:r>
        <w:t>involving</w:t>
      </w:r>
      <w:r w:rsidR="000D50D7" w:rsidRPr="000D50D7">
        <w:t xml:space="preserve"> </w:t>
      </w:r>
      <w:r>
        <w:t>vegetation</w:t>
      </w:r>
      <w:r w:rsidR="000D50D7" w:rsidRPr="000D50D7">
        <w:t xml:space="preserve"> </w:t>
      </w:r>
      <w:r>
        <w:t>removal.</w:t>
      </w:r>
    </w:p>
    <w:p w14:paraId="2E9FEA48" w14:textId="77777777" w:rsidR="00283174" w:rsidRDefault="00283174" w:rsidP="00283174">
      <w:pPr>
        <w:pStyle w:val="H1"/>
      </w:pPr>
      <w:r>
        <w:t>Construction</w:t>
      </w:r>
      <w:r w:rsidR="000D50D7" w:rsidRPr="000D50D7">
        <w:t xml:space="preserve"> </w:t>
      </w:r>
      <w:r>
        <w:t>traffic</w:t>
      </w:r>
      <w:r w:rsidR="000D50D7" w:rsidRPr="000D50D7">
        <w:t xml:space="preserve"> </w:t>
      </w:r>
      <w:r>
        <w:t>management</w:t>
      </w:r>
      <w:r w:rsidR="000D50D7" w:rsidRPr="000D50D7">
        <w:t xml:space="preserve"> </w:t>
      </w:r>
      <w:r>
        <w:t>plan</w:t>
      </w:r>
    </w:p>
    <w:p w14:paraId="47EBA5C5"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rsidRPr="008634D1">
        <w:t> No</w:t>
      </w:r>
      <w:r w:rsidR="000D50D7" w:rsidRPr="000D50D7">
        <w:t xml:space="preserve"> </w:t>
      </w:r>
      <w:r w:rsidRPr="008634D1">
        <w:t>phase</w:t>
      </w:r>
      <w:r w:rsidR="000D50D7" w:rsidRPr="000D50D7">
        <w:t xml:space="preserve"> </w:t>
      </w:r>
      <w:r w:rsidRPr="008634D1">
        <w:t>of</w:t>
      </w:r>
      <w:r w:rsidR="000D50D7" w:rsidRPr="000D50D7">
        <w:t xml:space="preserve"> </w:t>
      </w:r>
      <w:r w:rsidRPr="008634D1">
        <w:t>the</w:t>
      </w:r>
      <w:r w:rsidR="000D50D7" w:rsidRPr="000D50D7">
        <w:t xml:space="preserve"> </w:t>
      </w:r>
      <w:r w:rsidRPr="008634D1">
        <w:t>Bulls</w:t>
      </w:r>
      <w:r w:rsidR="000D50D7" w:rsidRPr="000D50D7">
        <w:t xml:space="preserve"> </w:t>
      </w:r>
      <w:r w:rsidRPr="008634D1">
        <w:t>Lodge</w:t>
      </w:r>
      <w:r w:rsidR="000D50D7" w:rsidRPr="000D50D7">
        <w:t xml:space="preserve"> </w:t>
      </w:r>
      <w:r w:rsidRPr="008634D1">
        <w:t>substation</w:t>
      </w:r>
      <w:r w:rsidR="000D50D7" w:rsidRPr="000D50D7">
        <w:t xml:space="preserve"> </w:t>
      </w:r>
      <w:r w:rsidRPr="008634D1">
        <w:t>works</w:t>
      </w:r>
      <w:r w:rsidR="000D50D7" w:rsidRPr="000D50D7">
        <w:t xml:space="preserve"> </w:t>
      </w:r>
      <w:r w:rsidRPr="008634D1">
        <w:t>may</w:t>
      </w:r>
      <w:r w:rsidR="000D50D7" w:rsidRPr="000D50D7">
        <w:t xml:space="preserve"> </w:t>
      </w:r>
      <w:r w:rsidRPr="008634D1">
        <w:t>commence</w:t>
      </w:r>
      <w:r w:rsidR="000D50D7" w:rsidRPr="000D50D7">
        <w:t xml:space="preserve"> </w:t>
      </w:r>
      <w:r w:rsidRPr="008634D1">
        <w:t>until</w:t>
      </w:r>
      <w:r w:rsidR="000D50D7" w:rsidRPr="000D50D7">
        <w:t xml:space="preserve"> </w:t>
      </w:r>
      <w:r w:rsidRPr="008634D1">
        <w:t>a</w:t>
      </w:r>
      <w:r w:rsidR="000D50D7" w:rsidRPr="000D50D7">
        <w:t xml:space="preserve"> </w:t>
      </w:r>
      <w:r w:rsidRPr="008634D1">
        <w:t>construction</w:t>
      </w:r>
      <w:r w:rsidR="000D50D7" w:rsidRPr="000D50D7">
        <w:t xml:space="preserve"> </w:t>
      </w:r>
      <w:r w:rsidRPr="008634D1">
        <w:t>traffic</w:t>
      </w:r>
      <w:r w:rsidR="000D50D7" w:rsidRPr="000D50D7">
        <w:t xml:space="preserve"> </w:t>
      </w:r>
      <w:r w:rsidRPr="008634D1">
        <w:t>management</w:t>
      </w:r>
      <w:r w:rsidR="000D50D7" w:rsidRPr="000D50D7">
        <w:t xml:space="preserve"> </w:t>
      </w:r>
      <w:r w:rsidRPr="008634D1">
        <w:t>plan</w:t>
      </w:r>
      <w:r w:rsidR="000D50D7" w:rsidRPr="000D50D7">
        <w:t xml:space="preserve"> </w:t>
      </w:r>
      <w:r w:rsidRPr="008634D1">
        <w:t>(which</w:t>
      </w:r>
      <w:r w:rsidR="000D50D7" w:rsidRPr="000D50D7">
        <w:t xml:space="preserve"> </w:t>
      </w:r>
      <w:r w:rsidRPr="008634D1">
        <w:t>must</w:t>
      </w:r>
      <w:r w:rsidR="000D50D7" w:rsidRPr="000D50D7">
        <w:t xml:space="preserve"> </w:t>
      </w:r>
      <w:r w:rsidRPr="008634D1">
        <w:t>be</w:t>
      </w:r>
      <w:r w:rsidR="000D50D7" w:rsidRPr="000D50D7">
        <w:t xml:space="preserve"> </w:t>
      </w:r>
      <w:r w:rsidRPr="008634D1">
        <w:t>substantially</w:t>
      </w:r>
      <w:r w:rsidR="000D50D7" w:rsidRPr="000D50D7">
        <w:t xml:space="preserve"> </w:t>
      </w:r>
      <w:r w:rsidRPr="008634D1">
        <w:t>in</w:t>
      </w:r>
      <w:r w:rsidR="000D50D7" w:rsidRPr="000D50D7">
        <w:t xml:space="preserve"> </w:t>
      </w:r>
      <w:r w:rsidRPr="008634D1">
        <w:t>accordance</w:t>
      </w:r>
      <w:r w:rsidR="000D50D7" w:rsidRPr="000D50D7">
        <w:t xml:space="preserve"> </w:t>
      </w:r>
      <w:r w:rsidRPr="008634D1">
        <w:t>with</w:t>
      </w:r>
      <w:r w:rsidR="000D50D7" w:rsidRPr="000D50D7">
        <w:t xml:space="preserve"> </w:t>
      </w:r>
      <w:r w:rsidRPr="008634D1">
        <w:t>the</w:t>
      </w:r>
      <w:r w:rsidR="000D50D7" w:rsidRPr="000D50D7">
        <w:t xml:space="preserve"> </w:t>
      </w:r>
      <w:r w:rsidRPr="008634D1">
        <w:t>framework</w:t>
      </w:r>
      <w:r w:rsidR="000D50D7" w:rsidRPr="000D50D7">
        <w:t xml:space="preserve"> </w:t>
      </w:r>
      <w:r w:rsidRPr="008634D1">
        <w:t>construction</w:t>
      </w:r>
      <w:r w:rsidR="000D50D7" w:rsidRPr="000D50D7">
        <w:t xml:space="preserve"> </w:t>
      </w:r>
      <w:r w:rsidRPr="008634D1">
        <w:t>traffic</w:t>
      </w:r>
      <w:r w:rsidR="000D50D7" w:rsidRPr="000D50D7">
        <w:t xml:space="preserve"> </w:t>
      </w:r>
      <w:r w:rsidRPr="008634D1">
        <w:t>management</w:t>
      </w:r>
      <w:r w:rsidR="000D50D7" w:rsidRPr="000D50D7">
        <w:t xml:space="preserve"> </w:t>
      </w:r>
      <w:r w:rsidRPr="008634D1">
        <w:t>plan)</w:t>
      </w:r>
      <w:r w:rsidR="000D50D7" w:rsidRPr="000D50D7">
        <w:t xml:space="preserve"> </w:t>
      </w:r>
      <w:r w:rsidRPr="008634D1">
        <w:t>for</w:t>
      </w:r>
      <w:r w:rsidR="000D50D7" w:rsidRPr="000D50D7">
        <w:t xml:space="preserve"> </w:t>
      </w:r>
      <w:r w:rsidRPr="008634D1">
        <w:t>that</w:t>
      </w:r>
      <w:r w:rsidR="000D50D7" w:rsidRPr="000D50D7">
        <w:t xml:space="preserve"> </w:t>
      </w:r>
      <w:r w:rsidRPr="008634D1">
        <w:t>phase</w:t>
      </w:r>
      <w:r w:rsidR="000D50D7" w:rsidRPr="000D50D7">
        <w:t xml:space="preserve"> </w:t>
      </w:r>
      <w:r w:rsidRPr="008634D1">
        <w:t>has</w:t>
      </w:r>
      <w:r w:rsidR="000D50D7" w:rsidRPr="000D50D7">
        <w:t xml:space="preserve"> </w:t>
      </w:r>
      <w:r w:rsidRPr="008634D1">
        <w:t>been</w:t>
      </w:r>
      <w:r w:rsidR="000D50D7" w:rsidRPr="000D50D7">
        <w:t xml:space="preserve"> </w:t>
      </w:r>
      <w:r w:rsidRPr="008634D1">
        <w:t>submitted</w:t>
      </w:r>
      <w:r w:rsidR="000D50D7" w:rsidRPr="000D50D7">
        <w:t xml:space="preserve"> </w:t>
      </w:r>
      <w:r w:rsidRPr="008634D1">
        <w:t>to</w:t>
      </w:r>
      <w:r w:rsidR="000D50D7" w:rsidRPr="000D50D7">
        <w:t xml:space="preserve"> </w:t>
      </w:r>
      <w:r w:rsidRPr="008634D1">
        <w:t>and</w:t>
      </w:r>
      <w:r w:rsidR="000D50D7" w:rsidRPr="000D50D7">
        <w:t xml:space="preserve"> </w:t>
      </w:r>
      <w:r w:rsidRPr="008634D1">
        <w:t>approved</w:t>
      </w:r>
      <w:r w:rsidR="000D50D7" w:rsidRPr="000D50D7">
        <w:t xml:space="preserve"> </w:t>
      </w:r>
      <w:r w:rsidRPr="008634D1">
        <w:t>by</w:t>
      </w:r>
      <w:r w:rsidR="000D50D7" w:rsidRPr="000D50D7">
        <w:t xml:space="preserve"> </w:t>
      </w:r>
      <w:r w:rsidRPr="008634D1">
        <w:t>the</w:t>
      </w:r>
      <w:r w:rsidR="000D50D7" w:rsidRPr="000D50D7">
        <w:t xml:space="preserve"> </w:t>
      </w:r>
      <w:r w:rsidRPr="008634D1">
        <w:t>relevant</w:t>
      </w:r>
      <w:r w:rsidR="000D50D7" w:rsidRPr="000D50D7">
        <w:t xml:space="preserve"> </w:t>
      </w:r>
      <w:r w:rsidRPr="008634D1">
        <w:t>planning</w:t>
      </w:r>
      <w:r w:rsidR="000D50D7" w:rsidRPr="000D50D7">
        <w:t xml:space="preserve"> </w:t>
      </w:r>
      <w:r w:rsidRPr="008634D1">
        <w:t>authority</w:t>
      </w:r>
      <w:r w:rsidR="000D50D7" w:rsidRPr="000D50D7">
        <w:t xml:space="preserve"> </w:t>
      </w:r>
      <w:r w:rsidRPr="008634D1">
        <w:t>for</w:t>
      </w:r>
      <w:r w:rsidR="000D50D7" w:rsidRPr="000D50D7">
        <w:t xml:space="preserve"> </w:t>
      </w:r>
      <w:r w:rsidRPr="008634D1">
        <w:t>that</w:t>
      </w:r>
      <w:r w:rsidR="000D50D7" w:rsidRPr="000D50D7">
        <w:t xml:space="preserve"> </w:t>
      </w:r>
      <w:r w:rsidRPr="008634D1">
        <w:t>phase,</w:t>
      </w:r>
      <w:r w:rsidR="000D50D7" w:rsidRPr="000D50D7">
        <w:t xml:space="preserve"> </w:t>
      </w:r>
      <w:r w:rsidRPr="008634D1">
        <w:t>such</w:t>
      </w:r>
      <w:r w:rsidR="000D50D7" w:rsidRPr="000D50D7">
        <w:t xml:space="preserve"> </w:t>
      </w:r>
      <w:r w:rsidRPr="008634D1">
        <w:t>approval</w:t>
      </w:r>
      <w:r w:rsidR="000D50D7" w:rsidRPr="000D50D7">
        <w:t xml:space="preserve"> </w:t>
      </w:r>
      <w:r w:rsidRPr="008634D1">
        <w:t>to</w:t>
      </w:r>
      <w:r w:rsidR="000D50D7" w:rsidRPr="000D50D7">
        <w:t xml:space="preserve"> </w:t>
      </w:r>
      <w:r w:rsidRPr="008634D1">
        <w:t>be</w:t>
      </w:r>
      <w:r w:rsidR="000D50D7" w:rsidRPr="000D50D7">
        <w:t xml:space="preserve"> </w:t>
      </w:r>
      <w:r w:rsidRPr="008634D1">
        <w:t>in</w:t>
      </w:r>
      <w:r w:rsidR="000D50D7" w:rsidRPr="000D50D7">
        <w:t xml:space="preserve"> </w:t>
      </w:r>
      <w:r w:rsidRPr="008634D1">
        <w:t>consultation</w:t>
      </w:r>
      <w:r w:rsidR="000D50D7" w:rsidRPr="000D50D7">
        <w:t xml:space="preserve"> </w:t>
      </w:r>
      <w:r w:rsidRPr="008634D1">
        <w:t>with</w:t>
      </w:r>
      <w:r w:rsidR="000D50D7" w:rsidRPr="000D50D7">
        <w:t xml:space="preserve"> </w:t>
      </w:r>
      <w:r w:rsidR="002535D0">
        <w:t>National</w:t>
      </w:r>
      <w:r w:rsidR="000D50D7" w:rsidRPr="000D50D7">
        <w:t xml:space="preserve"> </w:t>
      </w:r>
      <w:r w:rsidR="002535D0">
        <w:t>Highways</w:t>
      </w:r>
      <w:r w:rsidR="000D50D7" w:rsidRPr="000D50D7">
        <w:t xml:space="preserve"> </w:t>
      </w:r>
      <w:r w:rsidR="002535D0">
        <w:t>and</w:t>
      </w:r>
      <w:r w:rsidR="000D50D7" w:rsidRPr="000D50D7">
        <w:t xml:space="preserve"> </w:t>
      </w:r>
      <w:r w:rsidRPr="008634D1">
        <w:t>the</w:t>
      </w:r>
      <w:r w:rsidR="000D50D7" w:rsidRPr="000D50D7">
        <w:t xml:space="preserve"> </w:t>
      </w:r>
      <w:r w:rsidRPr="008634D1">
        <w:t>relevant</w:t>
      </w:r>
      <w:r w:rsidR="000D50D7" w:rsidRPr="000D50D7">
        <w:t xml:space="preserve"> </w:t>
      </w:r>
      <w:r w:rsidRPr="008634D1">
        <w:t>highway</w:t>
      </w:r>
      <w:r w:rsidR="000D50D7" w:rsidRPr="000D50D7">
        <w:t xml:space="preserve"> </w:t>
      </w:r>
      <w:r w:rsidRPr="008634D1">
        <w:t>authority.</w:t>
      </w:r>
    </w:p>
    <w:p w14:paraId="364359B3" w14:textId="77777777" w:rsidR="00283174" w:rsidRDefault="00283174" w:rsidP="00283174">
      <w:pPr>
        <w:pStyle w:val="N2"/>
      </w:pPr>
      <w:r>
        <w:t>The</w:t>
      </w:r>
      <w:r w:rsidR="000D50D7" w:rsidRPr="000D50D7">
        <w:t xml:space="preserve"> </w:t>
      </w:r>
      <w:r>
        <w:t>construction</w:t>
      </w:r>
      <w:r w:rsidR="000D50D7" w:rsidRPr="000D50D7">
        <w:t xml:space="preserve"> </w:t>
      </w:r>
      <w:r>
        <w:t>traffic</w:t>
      </w:r>
      <w:r w:rsidR="000D50D7" w:rsidRPr="000D50D7">
        <w:t xml:space="preserve"> </w:t>
      </w:r>
      <w:r>
        <w:t>management</w:t>
      </w:r>
      <w:r w:rsidR="000D50D7" w:rsidRPr="000D50D7">
        <w:t xml:space="preserve"> </w:t>
      </w:r>
      <w:r>
        <w:t>plan</w:t>
      </w:r>
      <w:r w:rsidR="000D50D7" w:rsidRPr="000D50D7">
        <w:t xml:space="preserve"> </w:t>
      </w:r>
      <w:r>
        <w:t>must</w:t>
      </w:r>
      <w:r w:rsidR="000D50D7" w:rsidRPr="000D50D7">
        <w:t xml:space="preserve"> </w:t>
      </w:r>
      <w:r>
        <w:t>be</w:t>
      </w:r>
      <w:r w:rsidR="000D50D7" w:rsidRPr="000D50D7">
        <w:t xml:space="preserve"> </w:t>
      </w:r>
      <w:r>
        <w:t>implemented</w:t>
      </w:r>
      <w:r w:rsidR="000D50D7" w:rsidRPr="000D50D7">
        <w:t xml:space="preserve"> </w:t>
      </w:r>
      <w:r>
        <w:t>as</w:t>
      </w:r>
      <w:r w:rsidR="000D50D7" w:rsidRPr="000D50D7">
        <w:t xml:space="preserve"> </w:t>
      </w:r>
      <w:r>
        <w:t>approved.</w:t>
      </w:r>
    </w:p>
    <w:p w14:paraId="50D4E76A" w14:textId="77777777" w:rsidR="00283174" w:rsidRDefault="00283174" w:rsidP="00283174">
      <w:pPr>
        <w:pStyle w:val="H1"/>
      </w:pPr>
      <w:r>
        <w:t>Soils</w:t>
      </w:r>
      <w:r w:rsidR="000D50D7" w:rsidRPr="000D50D7">
        <w:t xml:space="preserve"> </w:t>
      </w:r>
      <w:r>
        <w:t>Management</w:t>
      </w:r>
    </w:p>
    <w:p w14:paraId="12BEC0FA"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rsidRPr="008634D1">
        <w:t>No</w:t>
      </w:r>
      <w:r w:rsidR="000D50D7" w:rsidRPr="000D50D7">
        <w:t xml:space="preserve"> </w:t>
      </w:r>
      <w:r w:rsidRPr="008634D1">
        <w:t>phase</w:t>
      </w:r>
      <w:r w:rsidR="000D50D7" w:rsidRPr="000D50D7">
        <w:t xml:space="preserve"> </w:t>
      </w:r>
      <w:r w:rsidRPr="008634D1">
        <w:t>of</w:t>
      </w:r>
      <w:r w:rsidR="000D50D7" w:rsidRPr="000D50D7">
        <w:t xml:space="preserve"> </w:t>
      </w:r>
      <w:r w:rsidRPr="008634D1">
        <w:t>the</w:t>
      </w:r>
      <w:r w:rsidR="000D50D7" w:rsidRPr="000D50D7">
        <w:t xml:space="preserve"> </w:t>
      </w:r>
      <w:r w:rsidRPr="008634D1">
        <w:t>Bulls</w:t>
      </w:r>
      <w:r w:rsidR="000D50D7" w:rsidRPr="000D50D7">
        <w:t xml:space="preserve"> </w:t>
      </w:r>
      <w:r w:rsidRPr="008634D1">
        <w:t>Lodge</w:t>
      </w:r>
      <w:r w:rsidR="000D50D7" w:rsidRPr="000D50D7">
        <w:t xml:space="preserve"> </w:t>
      </w:r>
      <w:r w:rsidRPr="008634D1">
        <w:t>substation</w:t>
      </w:r>
      <w:r w:rsidR="000D50D7" w:rsidRPr="000D50D7">
        <w:t xml:space="preserve"> </w:t>
      </w:r>
      <w:r w:rsidRPr="008634D1">
        <w:t>works</w:t>
      </w:r>
      <w:r w:rsidR="000D50D7" w:rsidRPr="000D50D7">
        <w:t xml:space="preserve"> </w:t>
      </w:r>
      <w:r w:rsidRPr="008634D1">
        <w:t>may</w:t>
      </w:r>
      <w:r w:rsidR="000D50D7" w:rsidRPr="000D50D7">
        <w:t xml:space="preserve"> </w:t>
      </w:r>
      <w:r w:rsidRPr="008634D1">
        <w:t>commence</w:t>
      </w:r>
      <w:r w:rsidR="000D50D7" w:rsidRPr="000D50D7">
        <w:t xml:space="preserve"> </w:t>
      </w:r>
      <w:r w:rsidRPr="008634D1">
        <w:t>until</w:t>
      </w:r>
      <w:r w:rsidR="000D50D7" w:rsidRPr="000D50D7">
        <w:t xml:space="preserve"> </w:t>
      </w:r>
      <w:r w:rsidRPr="008634D1">
        <w:t>a</w:t>
      </w:r>
      <w:r w:rsidR="000D50D7" w:rsidRPr="000D50D7">
        <w:t xml:space="preserve"> </w:t>
      </w:r>
      <w:r w:rsidRPr="008634D1">
        <w:t>soils</w:t>
      </w:r>
      <w:r w:rsidR="000D50D7" w:rsidRPr="000D50D7">
        <w:t xml:space="preserve"> </w:t>
      </w:r>
      <w:r w:rsidRPr="008634D1">
        <w:t>resource</w:t>
      </w:r>
      <w:r w:rsidR="000D50D7" w:rsidRPr="000D50D7">
        <w:t xml:space="preserve"> </w:t>
      </w:r>
      <w:r w:rsidRPr="008634D1">
        <w:t>management</w:t>
      </w:r>
      <w:r w:rsidR="000D50D7" w:rsidRPr="000D50D7">
        <w:t xml:space="preserve"> </w:t>
      </w:r>
      <w:r w:rsidRPr="008634D1">
        <w:t>plan</w:t>
      </w:r>
      <w:r w:rsidR="000D50D7" w:rsidRPr="000D50D7">
        <w:t xml:space="preserve"> </w:t>
      </w:r>
      <w:r w:rsidRPr="008634D1">
        <w:t>(which</w:t>
      </w:r>
      <w:r w:rsidR="000D50D7" w:rsidRPr="000D50D7">
        <w:t xml:space="preserve"> </w:t>
      </w:r>
      <w:r w:rsidRPr="008634D1">
        <w:t>must</w:t>
      </w:r>
      <w:r w:rsidR="000D50D7" w:rsidRPr="000D50D7">
        <w:t xml:space="preserve"> </w:t>
      </w:r>
      <w:r w:rsidRPr="008634D1">
        <w:t>be</w:t>
      </w:r>
      <w:r w:rsidR="000D50D7" w:rsidRPr="000D50D7">
        <w:t xml:space="preserve"> </w:t>
      </w:r>
      <w:r w:rsidRPr="008634D1">
        <w:t>substantially</w:t>
      </w:r>
      <w:r w:rsidR="000D50D7" w:rsidRPr="000D50D7">
        <w:t xml:space="preserve"> </w:t>
      </w:r>
      <w:r w:rsidRPr="008634D1">
        <w:t>in</w:t>
      </w:r>
      <w:r w:rsidR="000D50D7" w:rsidRPr="000D50D7">
        <w:t xml:space="preserve"> </w:t>
      </w:r>
      <w:r w:rsidRPr="008634D1">
        <w:t>accordance</w:t>
      </w:r>
      <w:r w:rsidR="000D50D7" w:rsidRPr="000D50D7">
        <w:t xml:space="preserve"> </w:t>
      </w:r>
      <w:r w:rsidRPr="008634D1">
        <w:t>with</w:t>
      </w:r>
      <w:r w:rsidR="000D50D7" w:rsidRPr="000D50D7">
        <w:t xml:space="preserve"> </w:t>
      </w:r>
      <w:r w:rsidRPr="008634D1">
        <w:t>the</w:t>
      </w:r>
      <w:r w:rsidR="000D50D7" w:rsidRPr="000D50D7">
        <w:t xml:space="preserve"> </w:t>
      </w:r>
      <w:r w:rsidRPr="008634D1">
        <w:t>outline</w:t>
      </w:r>
      <w:r w:rsidR="000D50D7" w:rsidRPr="000D50D7">
        <w:t xml:space="preserve"> </w:t>
      </w:r>
      <w:r w:rsidRPr="008634D1">
        <w:t>soils</w:t>
      </w:r>
      <w:r w:rsidR="000D50D7" w:rsidRPr="000D50D7">
        <w:t xml:space="preserve"> </w:t>
      </w:r>
      <w:r w:rsidRPr="008634D1">
        <w:t>resource</w:t>
      </w:r>
      <w:r w:rsidR="000D50D7" w:rsidRPr="000D50D7">
        <w:t xml:space="preserve"> </w:t>
      </w:r>
      <w:r w:rsidRPr="008634D1">
        <w:t>management</w:t>
      </w:r>
      <w:r w:rsidR="000D50D7" w:rsidRPr="000D50D7">
        <w:t xml:space="preserve"> </w:t>
      </w:r>
      <w:r w:rsidRPr="008634D1">
        <w:t>plan</w:t>
      </w:r>
      <w:r w:rsidR="000D50D7" w:rsidRPr="000D50D7">
        <w:t xml:space="preserve"> </w:t>
      </w:r>
      <w:r w:rsidRPr="008634D1">
        <w:t>as</w:t>
      </w:r>
      <w:r w:rsidR="000D50D7" w:rsidRPr="000D50D7">
        <w:t xml:space="preserve"> </w:t>
      </w:r>
      <w:r w:rsidRPr="008634D1">
        <w:t>relevant</w:t>
      </w:r>
      <w:r w:rsidR="000D50D7" w:rsidRPr="000D50D7">
        <w:t xml:space="preserve"> </w:t>
      </w:r>
      <w:r w:rsidRPr="008634D1">
        <w:t>to</w:t>
      </w:r>
      <w:r w:rsidR="000D50D7" w:rsidRPr="000D50D7">
        <w:t xml:space="preserve"> </w:t>
      </w:r>
      <w:r w:rsidRPr="008634D1">
        <w:t>construction</w:t>
      </w:r>
      <w:r w:rsidR="000D50D7" w:rsidRPr="000D50D7">
        <w:t xml:space="preserve"> </w:t>
      </w:r>
      <w:r w:rsidRPr="008634D1">
        <w:t>activities)</w:t>
      </w:r>
      <w:r w:rsidR="000D50D7" w:rsidRPr="000D50D7">
        <w:t xml:space="preserve"> </w:t>
      </w:r>
      <w:r w:rsidRPr="008634D1">
        <w:t>for</w:t>
      </w:r>
      <w:r w:rsidR="000D50D7" w:rsidRPr="000D50D7">
        <w:t xml:space="preserve"> </w:t>
      </w:r>
      <w:r w:rsidRPr="008634D1">
        <w:t>that</w:t>
      </w:r>
      <w:r w:rsidR="000D50D7" w:rsidRPr="000D50D7">
        <w:t xml:space="preserve"> </w:t>
      </w:r>
      <w:r w:rsidRPr="008634D1">
        <w:t>phase</w:t>
      </w:r>
      <w:r w:rsidR="000D50D7" w:rsidRPr="000D50D7">
        <w:t xml:space="preserve"> </w:t>
      </w:r>
      <w:r w:rsidRPr="008634D1">
        <w:t>has</w:t>
      </w:r>
      <w:r w:rsidR="000D50D7" w:rsidRPr="000D50D7">
        <w:t xml:space="preserve"> </w:t>
      </w:r>
      <w:r w:rsidRPr="008634D1">
        <w:t>been</w:t>
      </w:r>
      <w:r w:rsidR="000D50D7" w:rsidRPr="000D50D7">
        <w:t xml:space="preserve"> </w:t>
      </w:r>
      <w:r w:rsidRPr="008634D1">
        <w:t>submitted</w:t>
      </w:r>
      <w:r w:rsidR="000D50D7" w:rsidRPr="000D50D7">
        <w:t xml:space="preserve"> </w:t>
      </w:r>
      <w:r w:rsidRPr="008634D1">
        <w:t>to</w:t>
      </w:r>
      <w:r w:rsidR="000D50D7" w:rsidRPr="000D50D7">
        <w:t xml:space="preserve"> </w:t>
      </w:r>
      <w:r w:rsidRPr="008634D1">
        <w:t>and</w:t>
      </w:r>
      <w:r w:rsidR="000D50D7" w:rsidRPr="000D50D7">
        <w:t xml:space="preserve"> </w:t>
      </w:r>
      <w:r w:rsidRPr="008634D1">
        <w:t>approved</w:t>
      </w:r>
      <w:r w:rsidR="000D50D7" w:rsidRPr="000D50D7">
        <w:t xml:space="preserve"> </w:t>
      </w:r>
      <w:r w:rsidRPr="008634D1">
        <w:t>by</w:t>
      </w:r>
      <w:r w:rsidR="000D50D7" w:rsidRPr="000D50D7">
        <w:t xml:space="preserve"> </w:t>
      </w:r>
      <w:r w:rsidRPr="008634D1">
        <w:t>the</w:t>
      </w:r>
      <w:r w:rsidR="000D50D7" w:rsidRPr="000D50D7">
        <w:t xml:space="preserve"> </w:t>
      </w:r>
      <w:r w:rsidRPr="008634D1">
        <w:t>relevant</w:t>
      </w:r>
      <w:r w:rsidR="000D50D7" w:rsidRPr="000D50D7">
        <w:t xml:space="preserve"> </w:t>
      </w:r>
      <w:r w:rsidRPr="008634D1">
        <w:t>planning</w:t>
      </w:r>
      <w:r w:rsidR="000D50D7" w:rsidRPr="000D50D7">
        <w:t xml:space="preserve"> </w:t>
      </w:r>
      <w:r w:rsidRPr="008634D1">
        <w:t>authority.</w:t>
      </w:r>
    </w:p>
    <w:p w14:paraId="3AFDE6C6" w14:textId="77777777" w:rsidR="00283174" w:rsidRDefault="00283174" w:rsidP="00283174">
      <w:pPr>
        <w:pStyle w:val="N2"/>
      </w:pPr>
      <w:r>
        <w:t>All</w:t>
      </w:r>
      <w:r w:rsidR="000D50D7" w:rsidRPr="000D50D7">
        <w:t xml:space="preserve"> </w:t>
      </w:r>
      <w:r>
        <w:t>construction</w:t>
      </w:r>
      <w:r w:rsidR="000D50D7" w:rsidRPr="000D50D7">
        <w:t xml:space="preserve"> </w:t>
      </w:r>
      <w:r>
        <w:t>works</w:t>
      </w:r>
      <w:r w:rsidR="000D50D7" w:rsidRPr="000D50D7">
        <w:t xml:space="preserve"> </w:t>
      </w:r>
      <w:r>
        <w:t>associated</w:t>
      </w:r>
      <w:r w:rsidR="000D50D7" w:rsidRPr="000D50D7">
        <w:t xml:space="preserve"> </w:t>
      </w:r>
      <w:r>
        <w:t>with</w:t>
      </w:r>
      <w:r w:rsidR="000D50D7" w:rsidRPr="000D50D7">
        <w:t xml:space="preserve"> </w:t>
      </w:r>
      <w:r>
        <w:t>the</w:t>
      </w:r>
      <w:r w:rsidR="000D50D7" w:rsidRPr="000D50D7">
        <w:t xml:space="preserve"> </w:t>
      </w:r>
      <w:r>
        <w:t>Bulls</w:t>
      </w:r>
      <w:r w:rsidR="000D50D7" w:rsidRPr="000D50D7">
        <w:t xml:space="preserve"> </w:t>
      </w:r>
      <w:r>
        <w:t>Lodge</w:t>
      </w:r>
      <w:r w:rsidR="000D50D7" w:rsidRPr="000D50D7">
        <w:t xml:space="preserve"> </w:t>
      </w:r>
      <w:r>
        <w:t>substation</w:t>
      </w:r>
      <w:r w:rsidR="000D50D7" w:rsidRPr="000D50D7">
        <w:t xml:space="preserve"> </w:t>
      </w:r>
      <w:r>
        <w:t>works</w:t>
      </w:r>
      <w:r w:rsidR="000D50D7" w:rsidRPr="000D50D7">
        <w:t xml:space="preserve"> </w:t>
      </w:r>
      <w:r>
        <w:t>must</w:t>
      </w:r>
      <w:r w:rsidR="000D50D7" w:rsidRPr="000D50D7">
        <w:t xml:space="preserve"> </w:t>
      </w:r>
      <w:r>
        <w:t>be</w:t>
      </w:r>
      <w:r w:rsidR="000D50D7" w:rsidRPr="000D50D7">
        <w:t xml:space="preserve"> </w:t>
      </w:r>
      <w:r>
        <w:t>carried</w:t>
      </w:r>
      <w:r w:rsidR="000D50D7" w:rsidRPr="000D50D7">
        <w:t xml:space="preserve"> </w:t>
      </w:r>
      <w:r>
        <w:t>out</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approved</w:t>
      </w:r>
      <w:r w:rsidR="000D50D7" w:rsidRPr="000D50D7">
        <w:t xml:space="preserve"> </w:t>
      </w:r>
      <w:r>
        <w:t>soils</w:t>
      </w:r>
      <w:r w:rsidR="000D50D7" w:rsidRPr="000D50D7">
        <w:t xml:space="preserve"> </w:t>
      </w:r>
      <w:r>
        <w:t>resource</w:t>
      </w:r>
      <w:r w:rsidR="000D50D7" w:rsidRPr="000D50D7">
        <w:t xml:space="preserve"> </w:t>
      </w:r>
      <w:r>
        <w:t>management</w:t>
      </w:r>
      <w:r w:rsidR="000D50D7" w:rsidRPr="000D50D7">
        <w:t xml:space="preserve"> </w:t>
      </w:r>
      <w:r>
        <w:t>plan.</w:t>
      </w:r>
    </w:p>
    <w:p w14:paraId="398B1D5C" w14:textId="77777777" w:rsidR="00283174" w:rsidRDefault="00283174" w:rsidP="00283174">
      <w:pPr>
        <w:pStyle w:val="N2"/>
      </w:pPr>
      <w:r>
        <w:t>Prior</w:t>
      </w:r>
      <w:r w:rsidR="000D50D7" w:rsidRPr="000D50D7">
        <w:t xml:space="preserve"> </w:t>
      </w:r>
      <w:r>
        <w:t>to</w:t>
      </w:r>
      <w:r w:rsidR="000D50D7" w:rsidRPr="000D50D7">
        <w:t xml:space="preserve"> </w:t>
      </w:r>
      <w:r>
        <w:t>the</w:t>
      </w:r>
      <w:r w:rsidR="000D50D7" w:rsidRPr="000D50D7">
        <w:t xml:space="preserve"> </w:t>
      </w:r>
      <w:r>
        <w:t>completion</w:t>
      </w:r>
      <w:r w:rsidR="000D50D7" w:rsidRPr="000D50D7">
        <w:t xml:space="preserve"> </w:t>
      </w:r>
      <w:r>
        <w:t>of</w:t>
      </w:r>
      <w:r w:rsidR="000D50D7" w:rsidRPr="000D50D7">
        <w:t xml:space="preserve"> </w:t>
      </w:r>
      <w:r>
        <w:t>any</w:t>
      </w:r>
      <w:r w:rsidR="000D50D7" w:rsidRPr="000D50D7">
        <w:t xml:space="preserve"> </w:t>
      </w:r>
      <w:r>
        <w:t>phase</w:t>
      </w:r>
      <w:r w:rsidR="000D50D7" w:rsidRPr="000D50D7">
        <w:t xml:space="preserve"> </w:t>
      </w:r>
      <w:r>
        <w:t>of</w:t>
      </w:r>
      <w:r w:rsidR="000D50D7" w:rsidRPr="000D50D7">
        <w:t xml:space="preserve"> </w:t>
      </w:r>
      <w:r>
        <w:t>the</w:t>
      </w:r>
      <w:r w:rsidR="000D50D7" w:rsidRPr="000D50D7">
        <w:t xml:space="preserve"> </w:t>
      </w:r>
      <w:r>
        <w:t>Bulls</w:t>
      </w:r>
      <w:r w:rsidR="000D50D7" w:rsidRPr="000D50D7">
        <w:t xml:space="preserve"> </w:t>
      </w:r>
      <w:r>
        <w:t>Lodge</w:t>
      </w:r>
      <w:r w:rsidR="000D50D7" w:rsidRPr="000D50D7">
        <w:t xml:space="preserve"> </w:t>
      </w:r>
      <w:r>
        <w:t>substation</w:t>
      </w:r>
      <w:r w:rsidR="000D50D7" w:rsidRPr="000D50D7">
        <w:t xml:space="preserve"> </w:t>
      </w:r>
      <w:r>
        <w:t>works,</w:t>
      </w:r>
      <w:r w:rsidR="000D50D7" w:rsidRPr="000D50D7">
        <w:t xml:space="preserve"> </w:t>
      </w:r>
      <w:r>
        <w:t>a</w:t>
      </w:r>
      <w:r w:rsidR="000D50D7" w:rsidRPr="000D50D7">
        <w:t xml:space="preserve"> </w:t>
      </w:r>
      <w:r>
        <w:t>soils</w:t>
      </w:r>
      <w:r w:rsidR="000D50D7" w:rsidRPr="000D50D7">
        <w:t xml:space="preserve"> </w:t>
      </w:r>
      <w:r>
        <w:t>resource</w:t>
      </w:r>
      <w:r w:rsidR="000D50D7" w:rsidRPr="000D50D7">
        <w:t xml:space="preserve"> </w:t>
      </w:r>
      <w:r>
        <w:t>management</w:t>
      </w:r>
      <w:r w:rsidR="000D50D7" w:rsidRPr="000D50D7">
        <w:t xml:space="preserve"> </w:t>
      </w:r>
      <w:r>
        <w:t>plan</w:t>
      </w:r>
      <w:r w:rsidR="000D50D7" w:rsidRPr="000D50D7">
        <w:t xml:space="preserve"> </w:t>
      </w:r>
      <w:r>
        <w:t>(which</w:t>
      </w:r>
      <w:r w:rsidR="000D50D7" w:rsidRPr="000D50D7">
        <w:t xml:space="preserve"> </w:t>
      </w:r>
      <w:r>
        <w:t>must</w:t>
      </w:r>
      <w:r w:rsidR="000D50D7" w:rsidRPr="000D50D7">
        <w:t xml:space="preserve"> </w:t>
      </w:r>
      <w:r>
        <w:t>be</w:t>
      </w:r>
      <w:r w:rsidR="000D50D7" w:rsidRPr="000D50D7">
        <w:t xml:space="preserve"> </w:t>
      </w:r>
      <w:r>
        <w:t>substantially</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outline</w:t>
      </w:r>
      <w:r w:rsidR="000D50D7" w:rsidRPr="000D50D7">
        <w:t xml:space="preserve"> </w:t>
      </w:r>
      <w:r>
        <w:t>soils</w:t>
      </w:r>
      <w:r w:rsidR="000D50D7" w:rsidRPr="000D50D7">
        <w:t xml:space="preserve"> </w:t>
      </w:r>
      <w:r>
        <w:t>resource</w:t>
      </w:r>
      <w:r w:rsidR="000D50D7" w:rsidRPr="000D50D7">
        <w:t xml:space="preserve"> </w:t>
      </w:r>
      <w:r>
        <w:t>management</w:t>
      </w:r>
      <w:r w:rsidR="000D50D7" w:rsidRPr="000D50D7">
        <w:t xml:space="preserve"> </w:t>
      </w:r>
      <w:r>
        <w:t>plan</w:t>
      </w:r>
      <w:r w:rsidR="000D50D7" w:rsidRPr="000D50D7">
        <w:t xml:space="preserve"> </w:t>
      </w:r>
      <w:r>
        <w:t>as</w:t>
      </w:r>
      <w:r w:rsidR="000D50D7" w:rsidRPr="000D50D7">
        <w:t xml:space="preserve"> </w:t>
      </w:r>
      <w:r>
        <w:t>relevant</w:t>
      </w:r>
      <w:r w:rsidR="000D50D7" w:rsidRPr="000D50D7">
        <w:t xml:space="preserve"> </w:t>
      </w:r>
      <w:r>
        <w:t>to</w:t>
      </w:r>
      <w:r w:rsidR="000D50D7" w:rsidRPr="000D50D7">
        <w:t xml:space="preserve"> </w:t>
      </w:r>
      <w:r>
        <w:t>operational</w:t>
      </w:r>
      <w:r w:rsidR="000D50D7" w:rsidRPr="000D50D7">
        <w:t xml:space="preserve"> </w:t>
      </w:r>
      <w:r>
        <w:t>activities)</w:t>
      </w:r>
      <w:r w:rsidR="000D50D7" w:rsidRPr="000D50D7">
        <w:t xml:space="preserve"> </w:t>
      </w:r>
      <w:r>
        <w:t>for</w:t>
      </w:r>
      <w:r w:rsidR="000D50D7" w:rsidRPr="000D50D7">
        <w:t xml:space="preserve"> </w:t>
      </w:r>
      <w:r>
        <w:t>that</w:t>
      </w:r>
      <w:r w:rsidR="000D50D7" w:rsidRPr="000D50D7">
        <w:t xml:space="preserve"> </w:t>
      </w:r>
      <w:r>
        <w:t>phase</w:t>
      </w:r>
      <w:r w:rsidR="000D50D7" w:rsidRPr="000D50D7">
        <w:t xml:space="preserve"> </w:t>
      </w:r>
      <w:r>
        <w:t>must</w:t>
      </w:r>
      <w:r w:rsidR="000D50D7" w:rsidRPr="000D50D7">
        <w:t xml:space="preserve"> </w:t>
      </w:r>
      <w:r>
        <w:t>be</w:t>
      </w:r>
      <w:r w:rsidR="000D50D7" w:rsidRPr="000D50D7">
        <w:t xml:space="preserve"> </w:t>
      </w:r>
      <w:r>
        <w:t>submitted</w:t>
      </w:r>
      <w:r w:rsidR="000D50D7" w:rsidRPr="000D50D7">
        <w:t xml:space="preserve"> </w:t>
      </w:r>
      <w:r>
        <w:t>to</w:t>
      </w:r>
      <w:r w:rsidR="000D50D7" w:rsidRPr="000D50D7">
        <w:t xml:space="preserve"> </w:t>
      </w:r>
      <w:r>
        <w:t>and</w:t>
      </w:r>
      <w:r w:rsidR="000D50D7" w:rsidRPr="000D50D7">
        <w:t xml:space="preserve"> </w:t>
      </w:r>
      <w:r>
        <w:t>approved</w:t>
      </w:r>
      <w:r w:rsidR="000D50D7" w:rsidRPr="000D50D7">
        <w:t xml:space="preserve"> </w:t>
      </w:r>
      <w:r>
        <w:t>by</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p>
    <w:p w14:paraId="28F22DB0" w14:textId="77777777" w:rsidR="00283174" w:rsidRDefault="00283174" w:rsidP="00283174">
      <w:pPr>
        <w:pStyle w:val="N2"/>
      </w:pPr>
      <w:r>
        <w:t>The</w:t>
      </w:r>
      <w:r w:rsidR="000D50D7" w:rsidRPr="000D50D7">
        <w:t xml:space="preserve"> </w:t>
      </w:r>
      <w:r>
        <w:t>operation</w:t>
      </w:r>
      <w:r w:rsidR="000D50D7" w:rsidRPr="000D50D7">
        <w:t xml:space="preserve"> </w:t>
      </w:r>
      <w:r>
        <w:t>of</w:t>
      </w:r>
      <w:r w:rsidR="000D50D7" w:rsidRPr="000D50D7">
        <w:t xml:space="preserve"> </w:t>
      </w:r>
      <w:r>
        <w:t>the</w:t>
      </w:r>
      <w:r w:rsidR="000D50D7" w:rsidRPr="000D50D7">
        <w:t xml:space="preserve"> </w:t>
      </w:r>
      <w:r>
        <w:t>Bulls</w:t>
      </w:r>
      <w:r w:rsidR="000D50D7" w:rsidRPr="000D50D7">
        <w:t xml:space="preserve"> </w:t>
      </w:r>
      <w:r>
        <w:t>Lodge</w:t>
      </w:r>
      <w:r w:rsidR="000D50D7" w:rsidRPr="000D50D7">
        <w:t xml:space="preserve"> </w:t>
      </w:r>
      <w:r>
        <w:t>substation</w:t>
      </w:r>
      <w:r w:rsidR="000D50D7" w:rsidRPr="000D50D7">
        <w:t xml:space="preserve"> </w:t>
      </w:r>
      <w:r>
        <w:t>works</w:t>
      </w:r>
      <w:r w:rsidR="000D50D7" w:rsidRPr="000D50D7">
        <w:t xml:space="preserve"> </w:t>
      </w:r>
      <w:r>
        <w:t>must</w:t>
      </w:r>
      <w:r w:rsidR="000D50D7" w:rsidRPr="000D50D7">
        <w:t xml:space="preserve"> </w:t>
      </w:r>
      <w:r>
        <w:t>be</w:t>
      </w:r>
      <w:r w:rsidR="000D50D7" w:rsidRPr="000D50D7">
        <w:t xml:space="preserve"> </w:t>
      </w:r>
      <w:r>
        <w:t>carried</w:t>
      </w:r>
      <w:r w:rsidR="000D50D7" w:rsidRPr="000D50D7">
        <w:t xml:space="preserve"> </w:t>
      </w:r>
      <w:r>
        <w:t>out</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approved</w:t>
      </w:r>
      <w:r w:rsidR="000D50D7" w:rsidRPr="000D50D7">
        <w:t xml:space="preserve"> </w:t>
      </w:r>
      <w:r>
        <w:t>soils</w:t>
      </w:r>
      <w:r w:rsidR="000D50D7" w:rsidRPr="000D50D7">
        <w:t xml:space="preserve"> </w:t>
      </w:r>
      <w:r>
        <w:t>resource</w:t>
      </w:r>
      <w:r w:rsidR="000D50D7" w:rsidRPr="000D50D7">
        <w:t xml:space="preserve"> </w:t>
      </w:r>
      <w:r>
        <w:t>management</w:t>
      </w:r>
      <w:r w:rsidR="000D50D7" w:rsidRPr="000D50D7">
        <w:t xml:space="preserve"> </w:t>
      </w:r>
      <w:r>
        <w:t>plan.</w:t>
      </w:r>
    </w:p>
    <w:p w14:paraId="6DCF758D" w14:textId="77777777" w:rsidR="00283174" w:rsidRDefault="00283174" w:rsidP="00283174">
      <w:pPr>
        <w:pStyle w:val="H1"/>
      </w:pPr>
      <w:r>
        <w:t>Operational</w:t>
      </w:r>
      <w:r w:rsidR="000D50D7" w:rsidRPr="000D50D7">
        <w:t xml:space="preserve"> </w:t>
      </w:r>
      <w:r>
        <w:t>environmental</w:t>
      </w:r>
      <w:r w:rsidR="000D50D7" w:rsidRPr="000D50D7">
        <w:t xml:space="preserve"> </w:t>
      </w:r>
      <w:r>
        <w:t>management</w:t>
      </w:r>
      <w:r w:rsidR="000D50D7" w:rsidRPr="000D50D7">
        <w:t xml:space="preserve"> </w:t>
      </w:r>
      <w:r>
        <w:t>plan</w:t>
      </w:r>
    </w:p>
    <w:p w14:paraId="4ADDA067"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Prior</w:t>
      </w:r>
      <w:r w:rsidR="000D50D7" w:rsidRPr="000D50D7">
        <w:t xml:space="preserve"> </w:t>
      </w:r>
      <w:r>
        <w:t>to</w:t>
      </w:r>
      <w:r w:rsidR="000D50D7" w:rsidRPr="000D50D7">
        <w:t xml:space="preserve"> </w:t>
      </w:r>
      <w:r>
        <w:t>the</w:t>
      </w:r>
      <w:r w:rsidR="000D50D7" w:rsidRPr="000D50D7">
        <w:t xml:space="preserve"> </w:t>
      </w:r>
      <w:r>
        <w:t>completion</w:t>
      </w:r>
      <w:r w:rsidR="000D50D7" w:rsidRPr="000D50D7">
        <w:t xml:space="preserve"> </w:t>
      </w:r>
      <w:r>
        <w:t>of</w:t>
      </w:r>
      <w:r w:rsidR="000D50D7" w:rsidRPr="000D50D7">
        <w:t xml:space="preserve"> </w:t>
      </w:r>
      <w:r>
        <w:t>any</w:t>
      </w:r>
      <w:r w:rsidR="000D50D7" w:rsidRPr="000D50D7">
        <w:t xml:space="preserve"> </w:t>
      </w:r>
      <w:r>
        <w:t>phase</w:t>
      </w:r>
      <w:r w:rsidR="000D50D7" w:rsidRPr="000D50D7">
        <w:t xml:space="preserve"> </w:t>
      </w:r>
      <w:r>
        <w:t>of</w:t>
      </w:r>
      <w:r w:rsidR="000D50D7" w:rsidRPr="000D50D7">
        <w:t xml:space="preserve"> </w:t>
      </w:r>
      <w:r>
        <w:t>the</w:t>
      </w:r>
      <w:r w:rsidR="000D50D7" w:rsidRPr="000D50D7">
        <w:t xml:space="preserve"> </w:t>
      </w:r>
      <w:r>
        <w:t>Bulls</w:t>
      </w:r>
      <w:r w:rsidR="000D50D7" w:rsidRPr="000D50D7">
        <w:t xml:space="preserve"> </w:t>
      </w:r>
      <w:r>
        <w:t>Lodge</w:t>
      </w:r>
      <w:r w:rsidR="000D50D7" w:rsidRPr="000D50D7">
        <w:t xml:space="preserve"> </w:t>
      </w:r>
      <w:r>
        <w:t>substation</w:t>
      </w:r>
      <w:r w:rsidR="000D50D7" w:rsidRPr="000D50D7">
        <w:t xml:space="preserve"> </w:t>
      </w:r>
      <w:r>
        <w:t>works,</w:t>
      </w:r>
      <w:r w:rsidR="000D50D7" w:rsidRPr="000D50D7">
        <w:t xml:space="preserve"> </w:t>
      </w:r>
      <w:r>
        <w:t>an</w:t>
      </w:r>
      <w:r w:rsidR="000D50D7" w:rsidRPr="000D50D7">
        <w:t xml:space="preserve"> </w:t>
      </w:r>
      <w:r>
        <w:t>operational</w:t>
      </w:r>
      <w:r w:rsidR="000D50D7" w:rsidRPr="000D50D7">
        <w:t xml:space="preserve"> </w:t>
      </w:r>
      <w:r>
        <w:t>environmental</w:t>
      </w:r>
      <w:r w:rsidR="000D50D7" w:rsidRPr="000D50D7">
        <w:t xml:space="preserve"> </w:t>
      </w:r>
      <w:r>
        <w:t>management</w:t>
      </w:r>
      <w:r w:rsidR="000D50D7" w:rsidRPr="000D50D7">
        <w:t xml:space="preserve"> </w:t>
      </w:r>
      <w:r>
        <w:t>plan</w:t>
      </w:r>
      <w:r w:rsidR="000D50D7" w:rsidRPr="000D50D7">
        <w:t xml:space="preserve"> </w:t>
      </w:r>
      <w:r>
        <w:t>(which</w:t>
      </w:r>
      <w:r w:rsidR="000D50D7" w:rsidRPr="000D50D7">
        <w:t xml:space="preserve"> </w:t>
      </w:r>
      <w:r>
        <w:t>must</w:t>
      </w:r>
      <w:r w:rsidR="000D50D7" w:rsidRPr="000D50D7">
        <w:t xml:space="preserve"> </w:t>
      </w:r>
      <w:r>
        <w:t>be</w:t>
      </w:r>
      <w:r w:rsidR="000D50D7" w:rsidRPr="000D50D7">
        <w:t xml:space="preserve"> </w:t>
      </w:r>
      <w:r>
        <w:t>substantially</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outline</w:t>
      </w:r>
      <w:r w:rsidR="000D50D7" w:rsidRPr="000D50D7">
        <w:t xml:space="preserve"> </w:t>
      </w:r>
      <w:r>
        <w:t>operational</w:t>
      </w:r>
      <w:r w:rsidR="000D50D7" w:rsidRPr="000D50D7">
        <w:t xml:space="preserve"> </w:t>
      </w:r>
      <w:r>
        <w:t>environmental</w:t>
      </w:r>
      <w:r w:rsidR="000D50D7" w:rsidRPr="000D50D7">
        <w:t xml:space="preserve"> </w:t>
      </w:r>
      <w:r>
        <w:t>management</w:t>
      </w:r>
      <w:r w:rsidR="000D50D7" w:rsidRPr="000D50D7">
        <w:t xml:space="preserve"> </w:t>
      </w:r>
      <w:r>
        <w:t>plan)</w:t>
      </w:r>
      <w:r w:rsidR="000D50D7" w:rsidRPr="000D50D7">
        <w:t xml:space="preserve"> </w:t>
      </w:r>
      <w:r>
        <w:t>for</w:t>
      </w:r>
      <w:r w:rsidR="000D50D7" w:rsidRPr="000D50D7">
        <w:t xml:space="preserve"> </w:t>
      </w:r>
      <w:r>
        <w:t>that</w:t>
      </w:r>
      <w:r w:rsidR="000D50D7" w:rsidRPr="000D50D7">
        <w:t xml:space="preserve"> </w:t>
      </w:r>
      <w:r>
        <w:t>phase</w:t>
      </w:r>
      <w:r w:rsidR="000D50D7" w:rsidRPr="000D50D7">
        <w:t xml:space="preserve"> </w:t>
      </w:r>
      <w:r>
        <w:t>must</w:t>
      </w:r>
      <w:r w:rsidR="000D50D7" w:rsidRPr="000D50D7">
        <w:t xml:space="preserve"> </w:t>
      </w:r>
      <w:r>
        <w:t>be</w:t>
      </w:r>
      <w:r w:rsidR="000D50D7" w:rsidRPr="000D50D7">
        <w:t xml:space="preserve"> </w:t>
      </w:r>
      <w:r>
        <w:t>submitted</w:t>
      </w:r>
      <w:r w:rsidR="000D50D7" w:rsidRPr="000D50D7">
        <w:t xml:space="preserve"> </w:t>
      </w:r>
      <w:r>
        <w:t>to</w:t>
      </w:r>
      <w:r w:rsidR="000D50D7" w:rsidRPr="000D50D7">
        <w:t xml:space="preserve"> </w:t>
      </w:r>
      <w:r>
        <w:t>and</w:t>
      </w:r>
      <w:r w:rsidR="000D50D7" w:rsidRPr="000D50D7">
        <w:t xml:space="preserve"> </w:t>
      </w:r>
      <w:r>
        <w:t>approved</w:t>
      </w:r>
      <w:r w:rsidR="000D50D7" w:rsidRPr="000D50D7">
        <w:t xml:space="preserve"> </w:t>
      </w:r>
      <w:r>
        <w:t>by</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such</w:t>
      </w:r>
      <w:r w:rsidR="000D50D7" w:rsidRPr="000D50D7">
        <w:t xml:space="preserve"> </w:t>
      </w:r>
      <w:r>
        <w:t>approval</w:t>
      </w:r>
      <w:r w:rsidR="000D50D7" w:rsidRPr="000D50D7">
        <w:t xml:space="preserve"> </w:t>
      </w:r>
      <w:r>
        <w:t>to</w:t>
      </w:r>
      <w:r w:rsidR="000D50D7" w:rsidRPr="000D50D7">
        <w:t xml:space="preserve"> </w:t>
      </w:r>
      <w:r>
        <w:t>be</w:t>
      </w:r>
      <w:r w:rsidR="000D50D7" w:rsidRPr="000D50D7">
        <w:t xml:space="preserve"> </w:t>
      </w:r>
      <w:r>
        <w:t>in</w:t>
      </w:r>
      <w:r w:rsidR="000D50D7" w:rsidRPr="000D50D7">
        <w:t xml:space="preserve"> </w:t>
      </w:r>
      <w:r>
        <w:t>consultation</w:t>
      </w:r>
      <w:r w:rsidR="000D50D7" w:rsidRPr="000D50D7">
        <w:t xml:space="preserve"> </w:t>
      </w:r>
      <w:r>
        <w:t>with</w:t>
      </w:r>
      <w:r w:rsidR="000D50D7" w:rsidRPr="000D50D7">
        <w:t xml:space="preserve"> </w:t>
      </w:r>
      <w:r>
        <w:t>the</w:t>
      </w:r>
      <w:r w:rsidR="000D50D7" w:rsidRPr="000D50D7">
        <w:t xml:space="preserve"> </w:t>
      </w:r>
      <w:r>
        <w:t>relevant</w:t>
      </w:r>
      <w:r w:rsidR="000D50D7" w:rsidRPr="000D50D7">
        <w:t xml:space="preserve"> </w:t>
      </w:r>
      <w:r>
        <w:t>highway</w:t>
      </w:r>
      <w:r w:rsidR="000D50D7" w:rsidRPr="000D50D7">
        <w:t xml:space="preserve"> </w:t>
      </w:r>
      <w:r>
        <w:t>authority</w:t>
      </w:r>
      <w:r w:rsidR="000D50D7" w:rsidRPr="000D50D7">
        <w:t xml:space="preserve"> </w:t>
      </w:r>
      <w:r>
        <w:t>and</w:t>
      </w:r>
      <w:r w:rsidR="000D50D7" w:rsidRPr="000D50D7">
        <w:t xml:space="preserve"> </w:t>
      </w:r>
      <w:r>
        <w:t>the</w:t>
      </w:r>
      <w:r w:rsidR="000D50D7" w:rsidRPr="000D50D7">
        <w:t xml:space="preserve"> </w:t>
      </w:r>
      <w:r>
        <w:t>Environment</w:t>
      </w:r>
      <w:r w:rsidR="000D50D7" w:rsidRPr="000D50D7">
        <w:t xml:space="preserve"> </w:t>
      </w:r>
      <w:r>
        <w:t>Agency.</w:t>
      </w:r>
    </w:p>
    <w:p w14:paraId="335F64C3" w14:textId="77777777" w:rsidR="00283174" w:rsidRDefault="00283174" w:rsidP="00283174">
      <w:pPr>
        <w:pStyle w:val="N2"/>
      </w:pPr>
      <w:r>
        <w:t>The</w:t>
      </w:r>
      <w:r w:rsidR="000D50D7" w:rsidRPr="000D50D7">
        <w:t xml:space="preserve"> </w:t>
      </w:r>
      <w:r>
        <w:t>operation</w:t>
      </w:r>
      <w:r w:rsidR="000D50D7" w:rsidRPr="000D50D7">
        <w:t xml:space="preserve"> </w:t>
      </w:r>
      <w:r>
        <w:t>of</w:t>
      </w:r>
      <w:r w:rsidR="000D50D7" w:rsidRPr="000D50D7">
        <w:t xml:space="preserve"> </w:t>
      </w:r>
      <w:r>
        <w:t>the</w:t>
      </w:r>
      <w:r w:rsidR="000D50D7" w:rsidRPr="000D50D7">
        <w:t xml:space="preserve"> </w:t>
      </w:r>
      <w:r>
        <w:t>Bulls</w:t>
      </w:r>
      <w:r w:rsidR="000D50D7" w:rsidRPr="000D50D7">
        <w:t xml:space="preserve"> </w:t>
      </w:r>
      <w:r>
        <w:t>Lodge</w:t>
      </w:r>
      <w:r w:rsidR="000D50D7" w:rsidRPr="000D50D7">
        <w:t xml:space="preserve"> </w:t>
      </w:r>
      <w:r>
        <w:t>substation</w:t>
      </w:r>
      <w:r w:rsidR="000D50D7" w:rsidRPr="000D50D7">
        <w:t xml:space="preserve"> </w:t>
      </w:r>
      <w:r>
        <w:t>works</w:t>
      </w:r>
      <w:r w:rsidR="000D50D7" w:rsidRPr="000D50D7">
        <w:t xml:space="preserve"> </w:t>
      </w:r>
      <w:r>
        <w:t>must</w:t>
      </w:r>
      <w:r w:rsidR="000D50D7" w:rsidRPr="000D50D7">
        <w:t xml:space="preserve"> </w:t>
      </w:r>
      <w:r>
        <w:t>be</w:t>
      </w:r>
      <w:r w:rsidR="000D50D7" w:rsidRPr="000D50D7">
        <w:t xml:space="preserve"> </w:t>
      </w:r>
      <w:r>
        <w:t>carried</w:t>
      </w:r>
      <w:r w:rsidR="000D50D7" w:rsidRPr="000D50D7">
        <w:t xml:space="preserve"> </w:t>
      </w:r>
      <w:r>
        <w:t>out</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approved</w:t>
      </w:r>
      <w:r w:rsidR="000D50D7" w:rsidRPr="000D50D7">
        <w:t xml:space="preserve"> </w:t>
      </w:r>
      <w:r>
        <w:t>operational</w:t>
      </w:r>
      <w:r w:rsidR="000D50D7" w:rsidRPr="000D50D7">
        <w:t xml:space="preserve"> </w:t>
      </w:r>
      <w:r>
        <w:t>environmental</w:t>
      </w:r>
      <w:r w:rsidR="000D50D7" w:rsidRPr="000D50D7">
        <w:t xml:space="preserve"> </w:t>
      </w:r>
      <w:r>
        <w:t>management</w:t>
      </w:r>
      <w:r w:rsidR="000D50D7" w:rsidRPr="000D50D7">
        <w:t xml:space="preserve"> </w:t>
      </w:r>
      <w:r>
        <w:t>plan.</w:t>
      </w:r>
    </w:p>
    <w:p w14:paraId="6DA96268" w14:textId="77777777" w:rsidR="00283174" w:rsidRDefault="000D50D7" w:rsidP="00283174">
      <w:pPr>
        <w:pStyle w:val="Schedule"/>
        <w:pageBreakBefore/>
        <w:rPr>
          <w:rStyle w:val="Ref"/>
        </w:rPr>
      </w:pPr>
      <w:bookmarkStart w:id="998" w:name="TOC01_02_2022_15_14_24_883"/>
      <w:bookmarkStart w:id="999" w:name="TOC02_02_2022_13_02_49_863"/>
      <w:bookmarkStart w:id="1000" w:name="TOC18_02_2022_17_52_44_900"/>
      <w:bookmarkStart w:id="1001" w:name="TOC23_02_2022_21_19_37_898"/>
      <w:bookmarkStart w:id="1002" w:name="TOC15_08_2022_16_06_13_899"/>
      <w:bookmarkStart w:id="1003" w:name="TOC06_09_2022_15_41_36_899"/>
      <w:bookmarkStart w:id="1004" w:name="TOC04_10_2022_16_50_01_902"/>
      <w:bookmarkStart w:id="1005" w:name="TOC23_11_2022_11_32_56_903"/>
      <w:bookmarkStart w:id="1006" w:name="TOC10_01_2023_14_27_52_903"/>
      <w:bookmarkEnd w:id="998"/>
      <w:bookmarkEnd w:id="999"/>
      <w:bookmarkEnd w:id="1000"/>
      <w:bookmarkEnd w:id="1001"/>
      <w:bookmarkEnd w:id="1002"/>
      <w:bookmarkEnd w:id="1003"/>
      <w:bookmarkEnd w:id="1004"/>
      <w:bookmarkEnd w:id="1005"/>
      <w:bookmarkEnd w:id="1006"/>
      <w:r w:rsidRPr="000D50D7">
        <w:lastRenderedPageBreak/>
        <w:tab/>
      </w:r>
      <w:r w:rsidR="00283174">
        <w:t>SCHEDULE</w:t>
      </w:r>
      <w:r w:rsidRPr="000D50D7">
        <w:t xml:space="preserve"> </w:t>
      </w:r>
      <w:r w:rsidR="00283174">
        <w:fldChar w:fldCharType="begin"/>
      </w:r>
      <w:r w:rsidR="00283174">
        <w:instrText xml:space="preserve"> SEQ schedule\* arabic </w:instrText>
      </w:r>
      <w:r w:rsidR="00283174">
        <w:fldChar w:fldCharType="separate"/>
      </w:r>
      <w:r>
        <w:rPr>
          <w:noProof/>
        </w:rPr>
        <w:t>2</w:t>
      </w:r>
      <w:r w:rsidR="00283174">
        <w:rPr>
          <w:noProof/>
        </w:rPr>
        <w:fldChar w:fldCharType="end"/>
      </w:r>
      <w:r w:rsidRPr="000D50D7">
        <w:tab/>
      </w:r>
      <w:r w:rsidR="00283174">
        <w:rPr>
          <w:rStyle w:val="Ref"/>
        </w:rPr>
        <w:t>Article</w:t>
      </w:r>
      <w:r w:rsidRPr="000D50D7">
        <w:rPr>
          <w:rStyle w:val="Ref"/>
        </w:rPr>
        <w:t xml:space="preserve"> </w:t>
      </w:r>
      <w:r w:rsidR="00283174">
        <w:rPr>
          <w:rStyle w:val="Ref"/>
        </w:rPr>
        <w:fldChar w:fldCharType="begin"/>
      </w:r>
      <w:r w:rsidR="00283174">
        <w:rPr>
          <w:rStyle w:val="Ref"/>
        </w:rPr>
        <w:instrText xml:space="preserve"> REF _Ref78126500 \w \h </w:instrText>
      </w:r>
      <w:r w:rsidR="00283174">
        <w:rPr>
          <w:rStyle w:val="Ref"/>
        </w:rPr>
      </w:r>
      <w:r w:rsidR="00283174">
        <w:rPr>
          <w:rStyle w:val="Ref"/>
        </w:rPr>
        <w:fldChar w:fldCharType="separate"/>
      </w:r>
      <w:r>
        <w:rPr>
          <w:rStyle w:val="Ref"/>
        </w:rPr>
        <w:t>6</w:t>
      </w:r>
      <w:r w:rsidR="00283174">
        <w:rPr>
          <w:rStyle w:val="Ref"/>
        </w:rPr>
        <w:fldChar w:fldCharType="end"/>
      </w:r>
    </w:p>
    <w:p w14:paraId="16311A42" w14:textId="77777777" w:rsidR="00283174" w:rsidRDefault="00283174" w:rsidP="00283174">
      <w:pPr>
        <w:pStyle w:val="ScheduleHead"/>
      </w:pPr>
      <w:r>
        <w:t>LEGISLATION</w:t>
      </w:r>
      <w:r w:rsidR="000D50D7" w:rsidRPr="000D50D7">
        <w:t xml:space="preserve"> </w:t>
      </w:r>
      <w:r>
        <w:t>TO</w:t>
      </w:r>
      <w:r w:rsidR="000D50D7" w:rsidRPr="000D50D7">
        <w:t xml:space="preserve"> </w:t>
      </w:r>
      <w:r>
        <w:t>BE</w:t>
      </w:r>
      <w:r w:rsidR="000D50D7" w:rsidRPr="000D50D7">
        <w:t xml:space="preserve"> </w:t>
      </w:r>
      <w:r>
        <w:t>DISAPPLIED</w:t>
      </w:r>
    </w:p>
    <w:p w14:paraId="74C90DCC" w14:textId="77777777" w:rsidR="00283174" w:rsidRDefault="000D50D7" w:rsidP="000F1131">
      <w:pPr>
        <w:pStyle w:val="N1"/>
        <w:numPr>
          <w:ilvl w:val="0"/>
          <w:numId w:val="21"/>
        </w:numPr>
      </w:pPr>
      <w:r w:rsidRPr="000D50D7">
        <w:t> </w:t>
      </w:r>
      <w:r w:rsidR="00283174">
        <w:t>The</w:t>
      </w:r>
      <w:r w:rsidRPr="000D50D7">
        <w:t xml:space="preserve"> </w:t>
      </w:r>
      <w:r w:rsidR="00283174">
        <w:t>following</w:t>
      </w:r>
      <w:r w:rsidRPr="000D50D7">
        <w:t xml:space="preserve"> </w:t>
      </w:r>
      <w:r w:rsidR="00283174">
        <w:t>provisions</w:t>
      </w:r>
      <w:r w:rsidRPr="000D50D7">
        <w:t xml:space="preserve"> </w:t>
      </w:r>
      <w:r w:rsidR="00283174">
        <w:t>do</w:t>
      </w:r>
      <w:r w:rsidRPr="000D50D7">
        <w:t xml:space="preserve"> </w:t>
      </w:r>
      <w:r w:rsidR="00283174">
        <w:t>not</w:t>
      </w:r>
      <w:r w:rsidRPr="000D50D7">
        <w:t xml:space="preserve"> </w:t>
      </w:r>
      <w:r w:rsidR="00283174">
        <w:t>apply</w:t>
      </w:r>
      <w:r w:rsidRPr="000D50D7">
        <w:t xml:space="preserve"> </w:t>
      </w:r>
      <w:r w:rsidR="00283174">
        <w:t>in</w:t>
      </w:r>
      <w:r w:rsidRPr="000D50D7">
        <w:t xml:space="preserve"> </w:t>
      </w:r>
      <w:r w:rsidR="00283174">
        <w:t>so</w:t>
      </w:r>
      <w:r w:rsidRPr="000D50D7">
        <w:t xml:space="preserve"> </w:t>
      </w:r>
      <w:r w:rsidR="00283174">
        <w:t>far</w:t>
      </w:r>
      <w:r w:rsidRPr="000D50D7">
        <w:t xml:space="preserve"> </w:t>
      </w:r>
      <w:r w:rsidR="00283174">
        <w:t>as</w:t>
      </w:r>
      <w:r w:rsidRPr="000D50D7">
        <w:t xml:space="preserve"> </w:t>
      </w:r>
      <w:r w:rsidR="00283174">
        <w:t>they</w:t>
      </w:r>
      <w:r w:rsidRPr="000D50D7">
        <w:t xml:space="preserve"> </w:t>
      </w:r>
      <w:r w:rsidR="00283174">
        <w:t>relate</w:t>
      </w:r>
      <w:r w:rsidRPr="000D50D7">
        <w:t xml:space="preserve"> </w:t>
      </w:r>
      <w:r w:rsidR="00283174">
        <w:t>to</w:t>
      </w:r>
      <w:r w:rsidRPr="000D50D7">
        <w:t xml:space="preserve"> </w:t>
      </w:r>
      <w:r w:rsidR="00283174">
        <w:t>the</w:t>
      </w:r>
      <w:r w:rsidRPr="000D50D7">
        <w:t xml:space="preserve"> </w:t>
      </w:r>
      <w:r w:rsidR="00283174">
        <w:t>construction</w:t>
      </w:r>
      <w:r w:rsidRPr="000D50D7">
        <w:t xml:space="preserve"> </w:t>
      </w:r>
      <w:r w:rsidR="00283174">
        <w:t>of</w:t>
      </w:r>
      <w:r w:rsidRPr="000D50D7">
        <w:t xml:space="preserve"> </w:t>
      </w:r>
      <w:r w:rsidR="00283174">
        <w:t>any</w:t>
      </w:r>
      <w:r w:rsidRPr="000D50D7">
        <w:t xml:space="preserve"> </w:t>
      </w:r>
      <w:r w:rsidR="00283174">
        <w:t>numbered</w:t>
      </w:r>
      <w:r w:rsidRPr="000D50D7">
        <w:t xml:space="preserve"> </w:t>
      </w:r>
      <w:r w:rsidR="00283174">
        <w:t>work</w:t>
      </w:r>
      <w:r w:rsidRPr="000D50D7">
        <w:t xml:space="preserve"> </w:t>
      </w:r>
      <w:r w:rsidR="00283174">
        <w:t>or</w:t>
      </w:r>
      <w:r w:rsidRPr="000D50D7">
        <w:t xml:space="preserve"> </w:t>
      </w:r>
      <w:r w:rsidR="00283174">
        <w:t>the</w:t>
      </w:r>
      <w:r w:rsidRPr="000D50D7">
        <w:t xml:space="preserve"> </w:t>
      </w:r>
      <w:r w:rsidR="00283174">
        <w:t>carrying</w:t>
      </w:r>
      <w:r w:rsidRPr="000D50D7">
        <w:t xml:space="preserve"> </w:t>
      </w:r>
      <w:r w:rsidR="00283174">
        <w:t>out</w:t>
      </w:r>
      <w:r w:rsidRPr="000D50D7">
        <w:t xml:space="preserve"> </w:t>
      </w:r>
      <w:r w:rsidR="00283174">
        <w:t>of</w:t>
      </w:r>
      <w:r w:rsidRPr="000D50D7">
        <w:t xml:space="preserve"> </w:t>
      </w:r>
      <w:r w:rsidR="00283174">
        <w:t>any</w:t>
      </w:r>
      <w:r w:rsidRPr="000D50D7">
        <w:t xml:space="preserve"> </w:t>
      </w:r>
      <w:r w:rsidR="00283174">
        <w:t>operation</w:t>
      </w:r>
      <w:r w:rsidRPr="000D50D7">
        <w:t xml:space="preserve"> </w:t>
      </w:r>
      <w:r w:rsidR="00283174">
        <w:t>required</w:t>
      </w:r>
      <w:r w:rsidRPr="000D50D7">
        <w:t xml:space="preserve"> </w:t>
      </w:r>
      <w:r w:rsidR="00283174">
        <w:t>for</w:t>
      </w:r>
      <w:r w:rsidRPr="000D50D7">
        <w:t xml:space="preserve"> </w:t>
      </w:r>
      <w:r w:rsidR="00283174">
        <w:t>the</w:t>
      </w:r>
      <w:r w:rsidRPr="000D50D7">
        <w:t xml:space="preserve"> </w:t>
      </w:r>
      <w:r w:rsidR="00283174">
        <w:t>purpose</w:t>
      </w:r>
      <w:r w:rsidRPr="000D50D7">
        <w:t xml:space="preserve"> </w:t>
      </w:r>
      <w:r w:rsidR="00283174">
        <w:t>of,</w:t>
      </w:r>
      <w:r w:rsidRPr="000D50D7">
        <w:t xml:space="preserve"> </w:t>
      </w:r>
      <w:r w:rsidR="00283174">
        <w:t>or</w:t>
      </w:r>
      <w:r w:rsidRPr="000D50D7">
        <w:t xml:space="preserve"> </w:t>
      </w:r>
      <w:r w:rsidR="00283174">
        <w:t>in</w:t>
      </w:r>
      <w:r w:rsidRPr="000D50D7">
        <w:t xml:space="preserve"> </w:t>
      </w:r>
      <w:r w:rsidR="00283174">
        <w:t>connection</w:t>
      </w:r>
      <w:r w:rsidRPr="000D50D7">
        <w:t xml:space="preserve"> </w:t>
      </w:r>
      <w:r w:rsidR="00283174">
        <w:t>with,</w:t>
      </w:r>
      <w:r w:rsidRPr="000D50D7">
        <w:t xml:space="preserve"> </w:t>
      </w:r>
      <w:r w:rsidR="00283174">
        <w:t>the</w:t>
      </w:r>
      <w:r w:rsidRPr="000D50D7">
        <w:t xml:space="preserve"> </w:t>
      </w:r>
      <w:r w:rsidR="00283174">
        <w:t>construction,</w:t>
      </w:r>
      <w:r w:rsidRPr="000D50D7">
        <w:t xml:space="preserve"> </w:t>
      </w:r>
      <w:r w:rsidR="00283174">
        <w:t>operation,</w:t>
      </w:r>
      <w:r w:rsidRPr="000D50D7">
        <w:t xml:space="preserve"> </w:t>
      </w:r>
      <w:r w:rsidR="00283174">
        <w:t>maintenance</w:t>
      </w:r>
      <w:r w:rsidRPr="000D50D7">
        <w:t xml:space="preserve"> </w:t>
      </w:r>
      <w:r w:rsidR="00283174">
        <w:t>or</w:t>
      </w:r>
      <w:r w:rsidRPr="000D50D7">
        <w:t xml:space="preserve"> </w:t>
      </w:r>
      <w:r w:rsidR="00283174">
        <w:t>decommissioning</w:t>
      </w:r>
      <w:r w:rsidRPr="000D50D7">
        <w:t xml:space="preserve"> </w:t>
      </w:r>
      <w:r w:rsidR="00283174">
        <w:t>of</w:t>
      </w:r>
      <w:r w:rsidRPr="000D50D7">
        <w:t xml:space="preserve"> </w:t>
      </w:r>
      <w:r w:rsidR="00283174">
        <w:t>the</w:t>
      </w:r>
      <w:r w:rsidRPr="000D50D7">
        <w:t xml:space="preserve"> </w:t>
      </w:r>
      <w:r w:rsidR="00283174">
        <w:t>authorised</w:t>
      </w:r>
      <w:r w:rsidRPr="000D50D7">
        <w:t xml:space="preserve"> </w:t>
      </w:r>
      <w:r w:rsidR="00283174">
        <w:t>development—</w:t>
      </w:r>
    </w:p>
    <w:p w14:paraId="6023314F" w14:textId="77777777" w:rsidR="00283174" w:rsidRDefault="00283174" w:rsidP="00283174">
      <w:pPr>
        <w:pStyle w:val="N3"/>
      </w:pPr>
      <w:r>
        <w:t>Eastern</w:t>
      </w:r>
      <w:r w:rsidR="000D50D7" w:rsidRPr="000D50D7">
        <w:t xml:space="preserve"> </w:t>
      </w:r>
      <w:r>
        <w:t>Counties</w:t>
      </w:r>
      <w:r w:rsidR="000D50D7" w:rsidRPr="000D50D7">
        <w:t xml:space="preserve"> </w:t>
      </w:r>
      <w:r>
        <w:t>Railway</w:t>
      </w:r>
      <w:r w:rsidR="000D50D7" w:rsidRPr="000D50D7">
        <w:t xml:space="preserve"> </w:t>
      </w:r>
      <w:r>
        <w:t>Act</w:t>
      </w:r>
      <w:r w:rsidR="000D50D7" w:rsidRPr="000D50D7">
        <w:t xml:space="preserve"> </w:t>
      </w:r>
      <w:r>
        <w:t>1836(</w:t>
      </w:r>
      <w:r>
        <w:rPr>
          <w:rStyle w:val="FootnoteReference"/>
        </w:rPr>
        <w:footnoteReference w:id="49"/>
      </w:r>
      <w:r>
        <w:t>);</w:t>
      </w:r>
    </w:p>
    <w:p w14:paraId="41279A9C" w14:textId="77777777" w:rsidR="00283174" w:rsidRDefault="00283174" w:rsidP="00283174">
      <w:pPr>
        <w:pStyle w:val="N3"/>
      </w:pPr>
      <w:r>
        <w:t>Eastern</w:t>
      </w:r>
      <w:r w:rsidR="000D50D7" w:rsidRPr="000D50D7">
        <w:t xml:space="preserve"> </w:t>
      </w:r>
      <w:r>
        <w:t>Counties</w:t>
      </w:r>
      <w:r w:rsidR="000D50D7" w:rsidRPr="000D50D7">
        <w:t xml:space="preserve"> </w:t>
      </w:r>
      <w:r>
        <w:t>Railway</w:t>
      </w:r>
      <w:r w:rsidR="000D50D7" w:rsidRPr="000D50D7">
        <w:t xml:space="preserve"> </w:t>
      </w:r>
      <w:r>
        <w:t>Act</w:t>
      </w:r>
      <w:r w:rsidR="000D50D7" w:rsidRPr="000D50D7">
        <w:t xml:space="preserve"> </w:t>
      </w:r>
      <w:r>
        <w:t>1838(</w:t>
      </w:r>
      <w:r>
        <w:rPr>
          <w:rStyle w:val="FootnoteReference"/>
        </w:rPr>
        <w:footnoteReference w:id="50"/>
      </w:r>
      <w:r>
        <w:t>);</w:t>
      </w:r>
    </w:p>
    <w:p w14:paraId="276336A1" w14:textId="77777777" w:rsidR="00283174" w:rsidRDefault="00283174" w:rsidP="00283174">
      <w:pPr>
        <w:pStyle w:val="N3"/>
      </w:pPr>
      <w:r>
        <w:t>Great</w:t>
      </w:r>
      <w:r w:rsidR="000D50D7" w:rsidRPr="000D50D7">
        <w:t xml:space="preserve"> </w:t>
      </w:r>
      <w:r>
        <w:t>Eastern</w:t>
      </w:r>
      <w:r w:rsidR="000D50D7" w:rsidRPr="000D50D7">
        <w:t xml:space="preserve"> </w:t>
      </w:r>
      <w:r>
        <w:t>Railway</w:t>
      </w:r>
      <w:r w:rsidR="000D50D7" w:rsidRPr="000D50D7">
        <w:t xml:space="preserve"> </w:t>
      </w:r>
      <w:r>
        <w:t>Act</w:t>
      </w:r>
      <w:r w:rsidR="000D50D7" w:rsidRPr="000D50D7">
        <w:t xml:space="preserve"> </w:t>
      </w:r>
      <w:r>
        <w:t>1882(</w:t>
      </w:r>
      <w:r>
        <w:rPr>
          <w:rStyle w:val="FootnoteReference"/>
        </w:rPr>
        <w:footnoteReference w:id="51"/>
      </w:r>
      <w:r>
        <w:t>);</w:t>
      </w:r>
    </w:p>
    <w:p w14:paraId="24337DCE" w14:textId="77777777" w:rsidR="00283174" w:rsidRDefault="00283174" w:rsidP="00283174">
      <w:pPr>
        <w:pStyle w:val="N3"/>
      </w:pPr>
      <w:r>
        <w:t>Great</w:t>
      </w:r>
      <w:r w:rsidR="000D50D7" w:rsidRPr="000D50D7">
        <w:t xml:space="preserve"> </w:t>
      </w:r>
      <w:r>
        <w:t>Eastern</w:t>
      </w:r>
      <w:r w:rsidR="000D50D7" w:rsidRPr="000D50D7">
        <w:t xml:space="preserve"> </w:t>
      </w:r>
      <w:r>
        <w:t>Railway</w:t>
      </w:r>
      <w:r w:rsidR="000D50D7" w:rsidRPr="000D50D7">
        <w:t xml:space="preserve"> </w:t>
      </w:r>
      <w:r>
        <w:t>(General</w:t>
      </w:r>
      <w:r w:rsidR="000D50D7" w:rsidRPr="000D50D7">
        <w:t xml:space="preserve"> </w:t>
      </w:r>
      <w:r>
        <w:t>Powers)</w:t>
      </w:r>
      <w:r w:rsidR="000D50D7" w:rsidRPr="000D50D7">
        <w:t xml:space="preserve"> </w:t>
      </w:r>
      <w:r>
        <w:t>Act</w:t>
      </w:r>
      <w:r w:rsidR="000D50D7" w:rsidRPr="000D50D7">
        <w:t xml:space="preserve"> </w:t>
      </w:r>
      <w:r>
        <w:t>1883(</w:t>
      </w:r>
      <w:r>
        <w:rPr>
          <w:rStyle w:val="FootnoteReference"/>
        </w:rPr>
        <w:footnoteReference w:id="52"/>
      </w:r>
      <w:r>
        <w:t>);</w:t>
      </w:r>
    </w:p>
    <w:p w14:paraId="666E0DF8" w14:textId="77777777" w:rsidR="00283174" w:rsidRDefault="00283174" w:rsidP="00283174">
      <w:pPr>
        <w:pStyle w:val="N3"/>
      </w:pPr>
      <w:r>
        <w:t>Great</w:t>
      </w:r>
      <w:r w:rsidR="000D50D7" w:rsidRPr="000D50D7">
        <w:t xml:space="preserve"> </w:t>
      </w:r>
      <w:r>
        <w:t>Eastern</w:t>
      </w:r>
      <w:r w:rsidR="000D50D7" w:rsidRPr="000D50D7">
        <w:t xml:space="preserve"> </w:t>
      </w:r>
      <w:r>
        <w:t>Railway</w:t>
      </w:r>
      <w:r w:rsidR="000D50D7" w:rsidRPr="000D50D7">
        <w:t xml:space="preserve"> </w:t>
      </w:r>
      <w:r>
        <w:t>(General</w:t>
      </w:r>
      <w:r w:rsidR="000D50D7" w:rsidRPr="000D50D7">
        <w:t xml:space="preserve"> </w:t>
      </w:r>
      <w:r>
        <w:t>Powers)</w:t>
      </w:r>
      <w:r w:rsidR="000D50D7" w:rsidRPr="000D50D7">
        <w:t xml:space="preserve"> </w:t>
      </w:r>
      <w:r>
        <w:t>Act</w:t>
      </w:r>
      <w:r w:rsidR="000D50D7" w:rsidRPr="000D50D7">
        <w:t xml:space="preserve"> </w:t>
      </w:r>
      <w:r>
        <w:t>1885(</w:t>
      </w:r>
      <w:r>
        <w:rPr>
          <w:rStyle w:val="FootnoteReference"/>
        </w:rPr>
        <w:footnoteReference w:id="53"/>
      </w:r>
      <w:r>
        <w:t>);</w:t>
      </w:r>
    </w:p>
    <w:p w14:paraId="271ABD89" w14:textId="77777777" w:rsidR="00283174" w:rsidRDefault="00283174" w:rsidP="00283174">
      <w:pPr>
        <w:pStyle w:val="N3"/>
      </w:pPr>
      <w:r>
        <w:t>Great</w:t>
      </w:r>
      <w:r w:rsidR="000D50D7" w:rsidRPr="000D50D7">
        <w:t xml:space="preserve"> </w:t>
      </w:r>
      <w:r>
        <w:t>Eastern</w:t>
      </w:r>
      <w:r w:rsidR="000D50D7" w:rsidRPr="000D50D7">
        <w:t xml:space="preserve"> </w:t>
      </w:r>
      <w:r>
        <w:t>Railway</w:t>
      </w:r>
      <w:r w:rsidR="000D50D7" w:rsidRPr="000D50D7">
        <w:t xml:space="preserve"> </w:t>
      </w:r>
      <w:r>
        <w:t>(General</w:t>
      </w:r>
      <w:r w:rsidR="000D50D7" w:rsidRPr="000D50D7">
        <w:t xml:space="preserve"> </w:t>
      </w:r>
      <w:r>
        <w:t>Powers)</w:t>
      </w:r>
      <w:r w:rsidR="000D50D7" w:rsidRPr="000D50D7">
        <w:t xml:space="preserve"> </w:t>
      </w:r>
      <w:r>
        <w:t>Act</w:t>
      </w:r>
      <w:r w:rsidR="000D50D7" w:rsidRPr="000D50D7">
        <w:t xml:space="preserve"> </w:t>
      </w:r>
      <w:r>
        <w:t>1898(</w:t>
      </w:r>
      <w:r>
        <w:rPr>
          <w:rStyle w:val="FootnoteReference"/>
        </w:rPr>
        <w:footnoteReference w:id="54"/>
      </w:r>
      <w:r>
        <w:t>);</w:t>
      </w:r>
    </w:p>
    <w:p w14:paraId="47E5ED76" w14:textId="77777777" w:rsidR="00283174" w:rsidRDefault="00283174" w:rsidP="00283174">
      <w:pPr>
        <w:pStyle w:val="N3"/>
      </w:pPr>
      <w:r>
        <w:t>Chelmsford</w:t>
      </w:r>
      <w:r w:rsidR="000D50D7" w:rsidRPr="000D50D7">
        <w:t xml:space="preserve"> </w:t>
      </w:r>
      <w:r>
        <w:t>Corporation</w:t>
      </w:r>
      <w:r w:rsidR="000D50D7" w:rsidRPr="000D50D7">
        <w:t xml:space="preserve"> </w:t>
      </w:r>
      <w:r>
        <w:t>Water</w:t>
      </w:r>
      <w:r w:rsidR="000D50D7" w:rsidRPr="000D50D7">
        <w:t xml:space="preserve"> </w:t>
      </w:r>
      <w:r>
        <w:t>Act</w:t>
      </w:r>
      <w:r w:rsidR="000D50D7" w:rsidRPr="000D50D7">
        <w:t xml:space="preserve"> </w:t>
      </w:r>
      <w:r>
        <w:t>1923(</w:t>
      </w:r>
      <w:r>
        <w:rPr>
          <w:rStyle w:val="FootnoteReference"/>
        </w:rPr>
        <w:footnoteReference w:id="55"/>
      </w:r>
      <w:r>
        <w:t>);</w:t>
      </w:r>
    </w:p>
    <w:p w14:paraId="5AD3A6A6" w14:textId="77777777" w:rsidR="00283174" w:rsidRDefault="00283174" w:rsidP="00283174">
      <w:pPr>
        <w:pStyle w:val="N3"/>
      </w:pPr>
      <w:r>
        <w:t>County</w:t>
      </w:r>
      <w:r w:rsidR="000D50D7" w:rsidRPr="000D50D7">
        <w:t xml:space="preserve"> </w:t>
      </w:r>
      <w:r>
        <w:t>of</w:t>
      </w:r>
      <w:r w:rsidR="000D50D7" w:rsidRPr="000D50D7">
        <w:t xml:space="preserve"> </w:t>
      </w:r>
      <w:r>
        <w:t>London</w:t>
      </w:r>
      <w:r w:rsidR="000D50D7" w:rsidRPr="000D50D7">
        <w:t xml:space="preserve"> </w:t>
      </w:r>
      <w:r>
        <w:t>Electric</w:t>
      </w:r>
      <w:r w:rsidR="000D50D7" w:rsidRPr="000D50D7">
        <w:t xml:space="preserve"> </w:t>
      </w:r>
      <w:r>
        <w:t>Supply</w:t>
      </w:r>
      <w:r w:rsidR="000D50D7" w:rsidRPr="000D50D7">
        <w:t xml:space="preserve"> </w:t>
      </w:r>
      <w:r>
        <w:t>Company’s</w:t>
      </w:r>
      <w:r w:rsidR="000D50D7" w:rsidRPr="000D50D7">
        <w:t xml:space="preserve"> </w:t>
      </w:r>
      <w:r>
        <w:t>Act</w:t>
      </w:r>
      <w:r w:rsidR="000D50D7" w:rsidRPr="000D50D7">
        <w:t xml:space="preserve"> </w:t>
      </w:r>
      <w:r>
        <w:t>1927(</w:t>
      </w:r>
      <w:r>
        <w:rPr>
          <w:rStyle w:val="FootnoteReference"/>
        </w:rPr>
        <w:footnoteReference w:id="56"/>
      </w:r>
      <w:r>
        <w:t>);</w:t>
      </w:r>
    </w:p>
    <w:p w14:paraId="04AD25E5" w14:textId="77777777" w:rsidR="00283174" w:rsidRDefault="00283174" w:rsidP="00283174">
      <w:pPr>
        <w:pStyle w:val="N3"/>
      </w:pPr>
      <w:r>
        <w:t>Essex</w:t>
      </w:r>
      <w:r w:rsidR="000D50D7" w:rsidRPr="000D50D7">
        <w:t xml:space="preserve"> </w:t>
      </w:r>
      <w:r>
        <w:t>County</w:t>
      </w:r>
      <w:r w:rsidR="000D50D7" w:rsidRPr="000D50D7">
        <w:t xml:space="preserve"> </w:t>
      </w:r>
      <w:r>
        <w:t>Council</w:t>
      </w:r>
      <w:r w:rsidR="000D50D7" w:rsidRPr="000D50D7">
        <w:t xml:space="preserve"> </w:t>
      </w:r>
      <w:r>
        <w:t>Act</w:t>
      </w:r>
      <w:r w:rsidR="000D50D7" w:rsidRPr="000D50D7">
        <w:t xml:space="preserve"> </w:t>
      </w:r>
      <w:r>
        <w:t>1933(</w:t>
      </w:r>
      <w:r>
        <w:rPr>
          <w:rStyle w:val="FootnoteReference"/>
        </w:rPr>
        <w:footnoteReference w:id="57"/>
      </w:r>
      <w:r>
        <w:t>);</w:t>
      </w:r>
    </w:p>
    <w:p w14:paraId="019371C6" w14:textId="77777777" w:rsidR="00283174" w:rsidRDefault="00283174" w:rsidP="00283174">
      <w:pPr>
        <w:pStyle w:val="N3"/>
      </w:pPr>
      <w:r>
        <w:t>Ely</w:t>
      </w:r>
      <w:r w:rsidR="000D50D7" w:rsidRPr="000D50D7">
        <w:t xml:space="preserve"> </w:t>
      </w:r>
      <w:r>
        <w:t>Ouse-Essex</w:t>
      </w:r>
      <w:r w:rsidR="000D50D7" w:rsidRPr="000D50D7">
        <w:t xml:space="preserve"> </w:t>
      </w:r>
      <w:r>
        <w:t>Water</w:t>
      </w:r>
      <w:r w:rsidR="000D50D7" w:rsidRPr="000D50D7">
        <w:t xml:space="preserve"> </w:t>
      </w:r>
      <w:r>
        <w:t>Act</w:t>
      </w:r>
      <w:r w:rsidR="000D50D7" w:rsidRPr="000D50D7">
        <w:t xml:space="preserve"> </w:t>
      </w:r>
      <w:r>
        <w:t>1968(</w:t>
      </w:r>
      <w:r>
        <w:rPr>
          <w:rStyle w:val="FootnoteReference"/>
        </w:rPr>
        <w:footnoteReference w:id="58"/>
      </w:r>
      <w:r>
        <w:t>);</w:t>
      </w:r>
    </w:p>
    <w:p w14:paraId="10807985" w14:textId="77777777" w:rsidR="00283174" w:rsidRDefault="00283174" w:rsidP="00283174">
      <w:pPr>
        <w:pStyle w:val="N3"/>
      </w:pPr>
      <w:r>
        <w:t>Essex</w:t>
      </w:r>
      <w:r w:rsidR="000D50D7" w:rsidRPr="000D50D7">
        <w:t xml:space="preserve"> </w:t>
      </w:r>
      <w:r>
        <w:t>River</w:t>
      </w:r>
      <w:r w:rsidR="000D50D7" w:rsidRPr="000D50D7">
        <w:t xml:space="preserve"> </w:t>
      </w:r>
      <w:r>
        <w:t>and</w:t>
      </w:r>
      <w:r w:rsidR="000D50D7" w:rsidRPr="000D50D7">
        <w:t xml:space="preserve"> </w:t>
      </w:r>
      <w:r>
        <w:t>South</w:t>
      </w:r>
      <w:r w:rsidR="000D50D7" w:rsidRPr="000D50D7">
        <w:t xml:space="preserve"> </w:t>
      </w:r>
      <w:r>
        <w:t>Essex</w:t>
      </w:r>
      <w:r w:rsidR="000D50D7" w:rsidRPr="000D50D7">
        <w:t xml:space="preserve"> </w:t>
      </w:r>
      <w:r>
        <w:t>Water</w:t>
      </w:r>
      <w:r w:rsidR="000D50D7" w:rsidRPr="000D50D7">
        <w:t xml:space="preserve"> </w:t>
      </w:r>
      <w:r>
        <w:t>Act</w:t>
      </w:r>
      <w:r w:rsidR="000D50D7" w:rsidRPr="000D50D7">
        <w:t xml:space="preserve"> </w:t>
      </w:r>
      <w:r>
        <w:t>1969(</w:t>
      </w:r>
      <w:r>
        <w:rPr>
          <w:rStyle w:val="FootnoteReference"/>
        </w:rPr>
        <w:footnoteReference w:id="59"/>
      </w:r>
      <w:r>
        <w:t>);</w:t>
      </w:r>
    </w:p>
    <w:p w14:paraId="2BC2ACD3" w14:textId="77777777" w:rsidR="00283174" w:rsidRDefault="00283174" w:rsidP="00283174">
      <w:pPr>
        <w:pStyle w:val="N3"/>
      </w:pPr>
      <w:r>
        <w:t>Essex</w:t>
      </w:r>
      <w:r w:rsidR="000D50D7" w:rsidRPr="000D50D7">
        <w:t xml:space="preserve"> </w:t>
      </w:r>
      <w:r>
        <w:t>River</w:t>
      </w:r>
      <w:r w:rsidR="000D50D7" w:rsidRPr="000D50D7">
        <w:t xml:space="preserve"> </w:t>
      </w:r>
      <w:r>
        <w:t>Authority</w:t>
      </w:r>
      <w:r w:rsidR="000D50D7" w:rsidRPr="000D50D7">
        <w:t xml:space="preserve"> </w:t>
      </w:r>
      <w:r>
        <w:t>Act</w:t>
      </w:r>
      <w:r w:rsidR="000D50D7" w:rsidRPr="000D50D7">
        <w:t xml:space="preserve"> </w:t>
      </w:r>
      <w:r>
        <w:t>1972(</w:t>
      </w:r>
      <w:r>
        <w:rPr>
          <w:rStyle w:val="FootnoteReference"/>
        </w:rPr>
        <w:footnoteReference w:id="60"/>
      </w:r>
      <w:r>
        <w:t>);</w:t>
      </w:r>
      <w:r w:rsidR="000D50D7" w:rsidRPr="000D50D7">
        <w:t xml:space="preserve"> </w:t>
      </w:r>
      <w:r>
        <w:t>and</w:t>
      </w:r>
    </w:p>
    <w:p w14:paraId="666CE0E5" w14:textId="77777777" w:rsidR="00283174" w:rsidRPr="00F80FE0" w:rsidRDefault="00283174" w:rsidP="00283174">
      <w:pPr>
        <w:pStyle w:val="N3"/>
      </w:pPr>
      <w:r>
        <w:t>Anglian</w:t>
      </w:r>
      <w:r w:rsidR="000D50D7" w:rsidRPr="000D50D7">
        <w:t xml:space="preserve"> </w:t>
      </w:r>
      <w:r>
        <w:t>Water</w:t>
      </w:r>
      <w:r w:rsidR="000D50D7" w:rsidRPr="000D50D7">
        <w:t xml:space="preserve"> </w:t>
      </w:r>
      <w:r>
        <w:t>Authority</w:t>
      </w:r>
      <w:r w:rsidR="000D50D7" w:rsidRPr="000D50D7">
        <w:t xml:space="preserve"> </w:t>
      </w:r>
      <w:r>
        <w:t>Act</w:t>
      </w:r>
      <w:r w:rsidR="000D50D7" w:rsidRPr="000D50D7">
        <w:t xml:space="preserve"> </w:t>
      </w:r>
      <w:r>
        <w:t>1977(</w:t>
      </w:r>
      <w:r>
        <w:rPr>
          <w:rStyle w:val="FootnoteReference"/>
        </w:rPr>
        <w:footnoteReference w:id="61"/>
      </w:r>
      <w:r>
        <w:t>).</w:t>
      </w:r>
    </w:p>
    <w:p w14:paraId="79FCA943" w14:textId="77777777" w:rsidR="00283174" w:rsidRDefault="000D50D7" w:rsidP="00283174">
      <w:pPr>
        <w:pStyle w:val="Schedule"/>
        <w:pageBreakBefore/>
        <w:rPr>
          <w:rStyle w:val="Ref"/>
        </w:rPr>
      </w:pPr>
      <w:bookmarkStart w:id="1007" w:name="TOC01_02_2022_15_14_24_886"/>
      <w:bookmarkStart w:id="1008" w:name="TOC02_02_2022_13_02_49_866"/>
      <w:bookmarkStart w:id="1009" w:name="TOC18_02_2022_17_52_44_916"/>
      <w:bookmarkStart w:id="1010" w:name="TOC23_02_2022_21_19_37_914"/>
      <w:bookmarkStart w:id="1011" w:name="TOC15_08_2022_16_06_13_915"/>
      <w:bookmarkStart w:id="1012" w:name="TOC06_09_2022_15_41_36_915"/>
      <w:bookmarkStart w:id="1013" w:name="TOC04_10_2022_16_50_01_918"/>
      <w:bookmarkStart w:id="1014" w:name="TOC23_11_2022_11_32_56_919"/>
      <w:bookmarkStart w:id="1015" w:name="TOC10_01_2023_14_27_52_919"/>
      <w:bookmarkEnd w:id="1007"/>
      <w:bookmarkEnd w:id="1008"/>
      <w:bookmarkEnd w:id="1009"/>
      <w:bookmarkEnd w:id="1010"/>
      <w:bookmarkEnd w:id="1011"/>
      <w:bookmarkEnd w:id="1012"/>
      <w:bookmarkEnd w:id="1013"/>
      <w:bookmarkEnd w:id="1014"/>
      <w:bookmarkEnd w:id="1015"/>
      <w:r w:rsidRPr="000D50D7">
        <w:lastRenderedPageBreak/>
        <w:tab/>
      </w:r>
      <w:r w:rsidR="00283174">
        <w:t>SCHEDULE</w:t>
      </w:r>
      <w:r w:rsidRPr="000D50D7">
        <w:t xml:space="preserve"> </w:t>
      </w:r>
      <w:r w:rsidR="00283174">
        <w:fldChar w:fldCharType="begin"/>
      </w:r>
      <w:r w:rsidR="00283174">
        <w:instrText xml:space="preserve"> SEQ schedule\* arabic </w:instrText>
      </w:r>
      <w:r w:rsidR="00283174">
        <w:fldChar w:fldCharType="separate"/>
      </w:r>
      <w:r>
        <w:rPr>
          <w:noProof/>
        </w:rPr>
        <w:t>3</w:t>
      </w:r>
      <w:r w:rsidR="00283174">
        <w:rPr>
          <w:noProof/>
        </w:rPr>
        <w:fldChar w:fldCharType="end"/>
      </w:r>
      <w:r w:rsidRPr="000D50D7">
        <w:tab/>
      </w:r>
      <w:r w:rsidR="00283174">
        <w:rPr>
          <w:rStyle w:val="Ref"/>
        </w:rPr>
        <w:t>Article</w:t>
      </w:r>
      <w:r w:rsidRPr="000D50D7">
        <w:rPr>
          <w:rStyle w:val="Ref"/>
        </w:rPr>
        <w:t xml:space="preserve"> </w:t>
      </w:r>
      <w:r w:rsidR="00283174">
        <w:rPr>
          <w:rStyle w:val="Ref"/>
        </w:rPr>
        <w:fldChar w:fldCharType="begin"/>
      </w:r>
      <w:r w:rsidR="00283174">
        <w:rPr>
          <w:rStyle w:val="Ref"/>
        </w:rPr>
        <w:instrText xml:space="preserve"> REF _Ref77863683 \r \h </w:instrText>
      </w:r>
      <w:r w:rsidR="00283174">
        <w:rPr>
          <w:rStyle w:val="Ref"/>
        </w:rPr>
      </w:r>
      <w:r w:rsidR="00283174">
        <w:rPr>
          <w:rStyle w:val="Ref"/>
        </w:rPr>
        <w:fldChar w:fldCharType="separate"/>
      </w:r>
      <w:r>
        <w:rPr>
          <w:rStyle w:val="Ref"/>
        </w:rPr>
        <w:t>8</w:t>
      </w:r>
      <w:r w:rsidR="00283174">
        <w:rPr>
          <w:rStyle w:val="Ref"/>
        </w:rPr>
        <w:fldChar w:fldCharType="end"/>
      </w:r>
    </w:p>
    <w:p w14:paraId="6CF65F6E" w14:textId="77777777" w:rsidR="00283174" w:rsidRDefault="00283174" w:rsidP="00283174">
      <w:pPr>
        <w:pStyle w:val="ScheduleHead"/>
      </w:pPr>
      <w:r>
        <w:t>STREETS</w:t>
      </w:r>
      <w:r w:rsidR="000D50D7" w:rsidRPr="000D50D7">
        <w:t xml:space="preserve"> </w:t>
      </w:r>
      <w:r>
        <w:t>SUBJECT</w:t>
      </w:r>
      <w:r w:rsidR="000D50D7" w:rsidRPr="000D50D7">
        <w:t xml:space="preserve"> </w:t>
      </w:r>
      <w:r>
        <w:t>TO</w:t>
      </w:r>
      <w:r w:rsidR="000D50D7" w:rsidRPr="000D50D7">
        <w:t xml:space="preserve"> </w:t>
      </w:r>
      <w:r>
        <w:t>STREET</w:t>
      </w:r>
      <w:r w:rsidR="000D50D7" w:rsidRPr="000D50D7">
        <w:t xml:space="preserve"> </w:t>
      </w:r>
      <w:r>
        <w:t>WORKS</w:t>
      </w:r>
    </w:p>
    <w:p w14:paraId="42B7F4F9" w14:textId="77777777" w:rsidR="00283174" w:rsidRDefault="00283174" w:rsidP="00283174">
      <w:pPr>
        <w:pStyle w:val="H1"/>
      </w:pPr>
      <w:r>
        <w:t>Interpretation</w:t>
      </w:r>
    </w:p>
    <w:p w14:paraId="263DD198" w14:textId="77777777" w:rsidR="00283174" w:rsidRDefault="000D50D7" w:rsidP="000F1131">
      <w:pPr>
        <w:pStyle w:val="N1"/>
        <w:numPr>
          <w:ilvl w:val="0"/>
          <w:numId w:val="22"/>
        </w:numPr>
      </w:pPr>
      <w:r w:rsidRPr="000D50D7">
        <w:t> </w:t>
      </w:r>
      <w:r w:rsidR="00283174">
        <w:t>In</w:t>
      </w:r>
      <w:r w:rsidRPr="000D50D7">
        <w:t xml:space="preserve"> </w:t>
      </w:r>
      <w:r w:rsidR="00283174">
        <w:t>this</w:t>
      </w:r>
      <w:r w:rsidRPr="000D50D7">
        <w:t xml:space="preserve"> </w:t>
      </w:r>
      <w:r w:rsidR="00283174">
        <w:t>Schedule—</w:t>
      </w:r>
    </w:p>
    <w:p w14:paraId="2C9E8598" w14:textId="77777777" w:rsidR="00283174" w:rsidRDefault="00283174" w:rsidP="00283174">
      <w:pPr>
        <w:pStyle w:val="DefPara"/>
      </w:pPr>
      <w:r>
        <w:t>“cable</w:t>
      </w:r>
      <w:r w:rsidR="000D50D7" w:rsidRPr="000D50D7">
        <w:t xml:space="preserve"> </w:t>
      </w:r>
      <w:r>
        <w:t>works”</w:t>
      </w:r>
      <w:r w:rsidR="000D50D7" w:rsidRPr="000D50D7">
        <w:t xml:space="preserve"> </w:t>
      </w:r>
      <w:r>
        <w:t>means</w:t>
      </w:r>
      <w:r w:rsidR="000D50D7" w:rsidRPr="000D50D7">
        <w:t xml:space="preserve"> </w:t>
      </w:r>
      <w:r>
        <w:t>works</w:t>
      </w:r>
      <w:r w:rsidR="000D50D7" w:rsidRPr="000D50D7">
        <w:t xml:space="preserve"> </w:t>
      </w:r>
      <w:r>
        <w:t>to</w:t>
      </w:r>
      <w:r w:rsidR="000D50D7" w:rsidRPr="000D50D7">
        <w:t xml:space="preserve"> </w:t>
      </w:r>
      <w:r>
        <w:t>place,</w:t>
      </w:r>
      <w:r w:rsidR="000D50D7" w:rsidRPr="000D50D7">
        <w:t xml:space="preserve"> </w:t>
      </w:r>
      <w:r>
        <w:t>retain</w:t>
      </w:r>
      <w:r w:rsidR="000D50D7" w:rsidRPr="000D50D7">
        <w:t xml:space="preserve"> </w:t>
      </w:r>
      <w:r>
        <w:t>and</w:t>
      </w:r>
      <w:r w:rsidR="000D50D7" w:rsidRPr="000D50D7">
        <w:t xml:space="preserve"> </w:t>
      </w:r>
      <w:r>
        <w:t>maintain</w:t>
      </w:r>
      <w:r w:rsidR="000D50D7" w:rsidRPr="000D50D7">
        <w:t xml:space="preserve"> </w:t>
      </w:r>
      <w:r>
        <w:t>underground</w:t>
      </w:r>
      <w:r w:rsidR="000D50D7" w:rsidRPr="000D50D7">
        <w:t xml:space="preserve"> </w:t>
      </w:r>
      <w:r>
        <w:t>electrical</w:t>
      </w:r>
      <w:r w:rsidR="000D50D7" w:rsidRPr="000D50D7">
        <w:t xml:space="preserve"> </w:t>
      </w:r>
      <w:r>
        <w:t>and</w:t>
      </w:r>
      <w:r w:rsidR="000D50D7" w:rsidRPr="000D50D7">
        <w:t xml:space="preserve"> </w:t>
      </w:r>
      <w:r>
        <w:t>communications</w:t>
      </w:r>
      <w:r w:rsidR="000D50D7" w:rsidRPr="000D50D7">
        <w:t xml:space="preserve"> </w:t>
      </w:r>
      <w:r>
        <w:t>apparatus;</w:t>
      </w:r>
      <w:r w:rsidR="000D50D7" w:rsidRPr="000D50D7">
        <w:t xml:space="preserve"> </w:t>
      </w:r>
      <w:r>
        <w:t>and</w:t>
      </w:r>
    </w:p>
    <w:p w14:paraId="5877D5BC" w14:textId="77777777" w:rsidR="00283174" w:rsidRDefault="00283174" w:rsidP="00283174">
      <w:pPr>
        <w:pStyle w:val="DefPara"/>
      </w:pPr>
      <w:r>
        <w:t>“culvert</w:t>
      </w:r>
      <w:r w:rsidR="000D50D7" w:rsidRPr="000D50D7">
        <w:t xml:space="preserve"> </w:t>
      </w:r>
      <w:r>
        <w:t>works”</w:t>
      </w:r>
      <w:r w:rsidR="000D50D7" w:rsidRPr="000D50D7">
        <w:t xml:space="preserve"> </w:t>
      </w:r>
      <w:r>
        <w:t>means</w:t>
      </w:r>
      <w:r w:rsidR="000D50D7" w:rsidRPr="000D50D7">
        <w:t xml:space="preserve"> </w:t>
      </w:r>
      <w:r>
        <w:t>repair,</w:t>
      </w:r>
      <w:r w:rsidR="000D50D7" w:rsidRPr="000D50D7">
        <w:t xml:space="preserve"> </w:t>
      </w:r>
      <w:r>
        <w:t>replace,</w:t>
      </w:r>
      <w:r w:rsidR="000D50D7" w:rsidRPr="000D50D7">
        <w:t xml:space="preserve"> </w:t>
      </w:r>
      <w:r>
        <w:t>extend</w:t>
      </w:r>
      <w:r w:rsidR="000D50D7" w:rsidRPr="000D50D7">
        <w:t xml:space="preserve"> </w:t>
      </w:r>
      <w:r>
        <w:t>or</w:t>
      </w:r>
      <w:r w:rsidR="000D50D7" w:rsidRPr="000D50D7">
        <w:t xml:space="preserve"> </w:t>
      </w:r>
      <w:r>
        <w:t>alter</w:t>
      </w:r>
      <w:r w:rsidR="000D50D7" w:rsidRPr="000D50D7">
        <w:t xml:space="preserve"> </w:t>
      </w:r>
      <w:r>
        <w:t>and</w:t>
      </w:r>
      <w:r w:rsidR="000D50D7" w:rsidRPr="000D50D7">
        <w:t xml:space="preserve"> </w:t>
      </w:r>
      <w:r>
        <w:t>maintain</w:t>
      </w:r>
      <w:r w:rsidR="000D50D7" w:rsidRPr="000D50D7">
        <w:t xml:space="preserve"> </w:t>
      </w:r>
      <w:r>
        <w:t>an</w:t>
      </w:r>
      <w:r w:rsidR="000D50D7" w:rsidRPr="000D50D7">
        <w:t xml:space="preserve"> </w:t>
      </w:r>
      <w:r>
        <w:t>existing</w:t>
      </w:r>
      <w:r w:rsidR="000D50D7" w:rsidRPr="000D50D7">
        <w:t xml:space="preserve"> </w:t>
      </w:r>
      <w:r>
        <w:t>culvert.</w:t>
      </w:r>
    </w:p>
    <w:p w14:paraId="084F6C03" w14:textId="77777777" w:rsidR="00283174" w:rsidRPr="00D43442" w:rsidRDefault="00283174" w:rsidP="00283174">
      <w:pPr>
        <w:pStyle w:val="linespace"/>
      </w:pPr>
    </w:p>
    <w:tbl>
      <w:tblPr>
        <w:tblW w:w="8529" w:type="dxa"/>
        <w:tblLayout w:type="fixed"/>
        <w:tblLook w:val="0000" w:firstRow="0" w:lastRow="0" w:firstColumn="0" w:lastColumn="0" w:noHBand="0" w:noVBand="0"/>
      </w:tblPr>
      <w:tblGrid>
        <w:gridCol w:w="2843"/>
        <w:gridCol w:w="2843"/>
        <w:gridCol w:w="2843"/>
      </w:tblGrid>
      <w:tr w:rsidR="00283174" w:rsidRPr="00D43442" w14:paraId="44C25847" w14:textId="77777777" w:rsidTr="00511142">
        <w:tc>
          <w:tcPr>
            <w:tcW w:w="2843" w:type="dxa"/>
            <w:tcBorders>
              <w:top w:val="single" w:sz="4" w:space="0" w:color="auto"/>
              <w:bottom w:val="single" w:sz="4" w:space="0" w:color="auto"/>
            </w:tcBorders>
          </w:tcPr>
          <w:p w14:paraId="69EF52FA" w14:textId="77777777" w:rsidR="00283174" w:rsidRPr="00D43442" w:rsidRDefault="00283174" w:rsidP="00511142">
            <w:pPr>
              <w:pStyle w:val="ColumnHeader"/>
              <w:jc w:val="center"/>
              <w:rPr>
                <w:i w:val="0"/>
                <w:iCs/>
              </w:rPr>
            </w:pPr>
            <w:r w:rsidRPr="00D43442">
              <w:rPr>
                <w:i w:val="0"/>
                <w:iCs/>
              </w:rPr>
              <w:t>(1)</w:t>
            </w:r>
          </w:p>
          <w:p w14:paraId="1D4F4140" w14:textId="77777777" w:rsidR="00283174" w:rsidRPr="00D43442" w:rsidRDefault="00283174" w:rsidP="00511142">
            <w:pPr>
              <w:pStyle w:val="ColumnHeader"/>
              <w:jc w:val="center"/>
            </w:pPr>
            <w:r>
              <w:rPr>
                <w:i w:val="0"/>
                <w:iCs/>
              </w:rPr>
              <w:t>Area</w:t>
            </w:r>
          </w:p>
        </w:tc>
        <w:tc>
          <w:tcPr>
            <w:tcW w:w="2843" w:type="dxa"/>
            <w:tcBorders>
              <w:top w:val="single" w:sz="4" w:space="0" w:color="auto"/>
              <w:bottom w:val="single" w:sz="4" w:space="0" w:color="auto"/>
            </w:tcBorders>
          </w:tcPr>
          <w:p w14:paraId="0486F478" w14:textId="77777777" w:rsidR="00283174" w:rsidRPr="00D43442" w:rsidRDefault="00283174" w:rsidP="00511142">
            <w:pPr>
              <w:pStyle w:val="ColumnHeader"/>
              <w:jc w:val="center"/>
              <w:rPr>
                <w:i w:val="0"/>
                <w:iCs/>
              </w:rPr>
            </w:pPr>
            <w:r w:rsidRPr="00D43442">
              <w:rPr>
                <w:i w:val="0"/>
                <w:iCs/>
              </w:rPr>
              <w:t>(2)</w:t>
            </w:r>
          </w:p>
          <w:p w14:paraId="485D4642" w14:textId="77777777" w:rsidR="00283174" w:rsidRPr="00D43442" w:rsidRDefault="00283174" w:rsidP="00511142">
            <w:pPr>
              <w:pStyle w:val="ColumnHeader"/>
              <w:jc w:val="center"/>
            </w:pPr>
            <w:r w:rsidRPr="00D43442">
              <w:rPr>
                <w:i w:val="0"/>
                <w:iCs/>
              </w:rPr>
              <w:t>Street</w:t>
            </w:r>
          </w:p>
        </w:tc>
        <w:tc>
          <w:tcPr>
            <w:tcW w:w="2843" w:type="dxa"/>
            <w:tcBorders>
              <w:top w:val="single" w:sz="4" w:space="0" w:color="auto"/>
              <w:bottom w:val="single" w:sz="4" w:space="0" w:color="auto"/>
            </w:tcBorders>
          </w:tcPr>
          <w:p w14:paraId="3D5D2153" w14:textId="77777777" w:rsidR="00283174" w:rsidRPr="00D43442" w:rsidRDefault="00283174" w:rsidP="00511142">
            <w:pPr>
              <w:pStyle w:val="ColumnHeader"/>
              <w:jc w:val="center"/>
              <w:rPr>
                <w:i w:val="0"/>
                <w:iCs/>
              </w:rPr>
            </w:pPr>
            <w:r w:rsidRPr="00D43442">
              <w:rPr>
                <w:i w:val="0"/>
                <w:iCs/>
              </w:rPr>
              <w:t>(3)</w:t>
            </w:r>
          </w:p>
          <w:p w14:paraId="38D454B4" w14:textId="77777777" w:rsidR="00283174" w:rsidRPr="00D43442" w:rsidRDefault="00283174" w:rsidP="00511142">
            <w:pPr>
              <w:pStyle w:val="ColumnHeader"/>
              <w:jc w:val="center"/>
            </w:pPr>
            <w:r w:rsidRPr="00D43442">
              <w:rPr>
                <w:i w:val="0"/>
                <w:iCs/>
              </w:rPr>
              <w:t>Description</w:t>
            </w:r>
            <w:r w:rsidR="000D50D7" w:rsidRPr="000D50D7">
              <w:rPr>
                <w:i w:val="0"/>
                <w:iCs/>
              </w:rPr>
              <w:t xml:space="preserve"> </w:t>
            </w:r>
            <w:r w:rsidRPr="00D43442">
              <w:rPr>
                <w:i w:val="0"/>
                <w:iCs/>
              </w:rPr>
              <w:t>of</w:t>
            </w:r>
            <w:r w:rsidR="000D50D7" w:rsidRPr="000D50D7">
              <w:rPr>
                <w:i w:val="0"/>
                <w:iCs/>
              </w:rPr>
              <w:t xml:space="preserve"> </w:t>
            </w:r>
            <w:r w:rsidRPr="00D43442">
              <w:rPr>
                <w:i w:val="0"/>
                <w:iCs/>
              </w:rPr>
              <w:t>the</w:t>
            </w:r>
            <w:r w:rsidR="000D50D7" w:rsidRPr="000D50D7">
              <w:rPr>
                <w:i w:val="0"/>
                <w:iCs/>
              </w:rPr>
              <w:t xml:space="preserve"> </w:t>
            </w:r>
            <w:r w:rsidRPr="00D43442">
              <w:rPr>
                <w:i w:val="0"/>
                <w:iCs/>
              </w:rPr>
              <w:t>street</w:t>
            </w:r>
            <w:r w:rsidR="000D50D7" w:rsidRPr="000D50D7">
              <w:rPr>
                <w:i w:val="0"/>
                <w:iCs/>
              </w:rPr>
              <w:t xml:space="preserve"> </w:t>
            </w:r>
            <w:r w:rsidRPr="00D43442">
              <w:rPr>
                <w:i w:val="0"/>
                <w:iCs/>
              </w:rPr>
              <w:t>works</w:t>
            </w:r>
          </w:p>
        </w:tc>
      </w:tr>
      <w:tr w:rsidR="00283174" w:rsidRPr="00D43442" w14:paraId="5DC4E9E7" w14:textId="77777777" w:rsidTr="00511142">
        <w:tc>
          <w:tcPr>
            <w:tcW w:w="2843" w:type="dxa"/>
          </w:tcPr>
          <w:p w14:paraId="6EC1824B"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10B063AC" w14:textId="77777777" w:rsidR="00283174" w:rsidRPr="00D43442" w:rsidRDefault="00283174" w:rsidP="00511142">
            <w:pPr>
              <w:pStyle w:val="TableText"/>
            </w:pPr>
            <w:r>
              <w:t>Private</w:t>
            </w:r>
            <w:r w:rsidR="000D50D7" w:rsidRPr="000D50D7">
              <w:t xml:space="preserve"> </w:t>
            </w:r>
            <w:r>
              <w:t>Road</w:t>
            </w:r>
          </w:p>
        </w:tc>
        <w:tc>
          <w:tcPr>
            <w:tcW w:w="2843" w:type="dxa"/>
          </w:tcPr>
          <w:p w14:paraId="59EC6AAA" w14:textId="77777777" w:rsidR="00283174" w:rsidRPr="00D43442" w:rsidRDefault="00283174" w:rsidP="00511142">
            <w:pPr>
              <w:pStyle w:val="TableText"/>
            </w:pPr>
            <w:r>
              <w:t>Cable</w:t>
            </w:r>
            <w:r w:rsidR="000D50D7" w:rsidRPr="000D50D7">
              <w:t xml:space="preserve"> </w:t>
            </w:r>
            <w:r>
              <w:t>works</w:t>
            </w:r>
            <w:r w:rsidR="000D50D7" w:rsidRPr="000D50D7">
              <w:t xml:space="preserve"> </w:t>
            </w:r>
            <w:r>
              <w:t>beneath</w:t>
            </w:r>
            <w:r w:rsidR="000D50D7" w:rsidRPr="000D50D7">
              <w:t xml:space="preserve"> </w:t>
            </w:r>
            <w:r>
              <w:t>the</w:t>
            </w:r>
            <w:r w:rsidR="000D50D7" w:rsidRPr="000D50D7">
              <w:t xml:space="preserve"> </w:t>
            </w:r>
            <w:r>
              <w:t>width</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for</w:t>
            </w:r>
            <w:r w:rsidR="000D50D7" w:rsidRPr="000D50D7">
              <w:t xml:space="preserve"> </w:t>
            </w:r>
            <w:r>
              <w:t>the</w:t>
            </w:r>
            <w:r w:rsidR="000D50D7" w:rsidRPr="000D50D7">
              <w:t xml:space="preserve"> </w:t>
            </w:r>
            <w:r>
              <w:t>length</w:t>
            </w:r>
            <w:r w:rsidR="000D50D7" w:rsidRPr="000D50D7">
              <w:t xml:space="preserve"> </w:t>
            </w:r>
            <w:r>
              <w:t>shown</w:t>
            </w:r>
            <w:r w:rsidR="000D50D7" w:rsidRPr="000D50D7">
              <w:t xml:space="preserve"> </w:t>
            </w:r>
            <w:r>
              <w:t>in</w:t>
            </w:r>
            <w:r w:rsidR="000D50D7" w:rsidRPr="000D50D7">
              <w:t xml:space="preserve"> </w:t>
            </w:r>
            <w:r>
              <w:t>pink</w:t>
            </w:r>
            <w:r w:rsidR="000D50D7" w:rsidRPr="000D50D7">
              <w:t xml:space="preserve"> </w:t>
            </w:r>
            <w:r>
              <w:t>on</w:t>
            </w:r>
            <w:r w:rsidR="000D50D7" w:rsidRPr="000D50D7">
              <w:t xml:space="preserve"> </w:t>
            </w:r>
            <w:r>
              <w:t>sheet</w:t>
            </w:r>
            <w:r w:rsidR="000D50D7" w:rsidRPr="000D50D7">
              <w:t xml:space="preserve"> </w:t>
            </w:r>
            <w:r>
              <w:t>1</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w:t>
            </w:r>
            <w:r w:rsidR="000D50D7" w:rsidRPr="000D50D7">
              <w:t xml:space="preserve"> </w:t>
            </w:r>
            <w:r>
              <w:t>reference</w:t>
            </w:r>
            <w:r w:rsidR="000D50D7" w:rsidRPr="000D50D7">
              <w:t xml:space="preserve"> </w:t>
            </w:r>
            <w:r>
              <w:t>SW-A1.</w:t>
            </w:r>
          </w:p>
        </w:tc>
      </w:tr>
      <w:tr w:rsidR="00283174" w:rsidRPr="00D43442" w14:paraId="3BDB3C9B" w14:textId="77777777" w:rsidTr="00511142">
        <w:tc>
          <w:tcPr>
            <w:tcW w:w="2843" w:type="dxa"/>
          </w:tcPr>
          <w:p w14:paraId="664E1D34"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5DC34F5F" w14:textId="77777777" w:rsidR="00283174" w:rsidRPr="00D43442" w:rsidRDefault="00283174" w:rsidP="00511142">
            <w:pPr>
              <w:pStyle w:val="TableText"/>
            </w:pPr>
            <w:r>
              <w:t>Waltham</w:t>
            </w:r>
            <w:r w:rsidR="000D50D7" w:rsidRPr="000D50D7">
              <w:t xml:space="preserve"> </w:t>
            </w:r>
            <w:r>
              <w:t>Road</w:t>
            </w:r>
          </w:p>
        </w:tc>
        <w:tc>
          <w:tcPr>
            <w:tcW w:w="2843" w:type="dxa"/>
          </w:tcPr>
          <w:p w14:paraId="28C8D68A" w14:textId="77777777" w:rsidR="00283174" w:rsidRPr="00D43442" w:rsidRDefault="00283174" w:rsidP="00511142">
            <w:pPr>
              <w:pStyle w:val="TableText"/>
            </w:pPr>
            <w:r>
              <w:t>Cable</w:t>
            </w:r>
            <w:r w:rsidR="000D50D7" w:rsidRPr="000D50D7">
              <w:t xml:space="preserve"> </w:t>
            </w:r>
            <w:r>
              <w:t>works</w:t>
            </w:r>
            <w:r w:rsidR="000D50D7" w:rsidRPr="000D50D7">
              <w:t xml:space="preserve"> </w:t>
            </w:r>
            <w:r>
              <w:t>beneath</w:t>
            </w:r>
            <w:r w:rsidR="000D50D7" w:rsidRPr="000D50D7">
              <w:t xml:space="preserve"> </w:t>
            </w:r>
            <w:r>
              <w:t>the</w:t>
            </w:r>
            <w:r w:rsidR="000D50D7" w:rsidRPr="000D50D7">
              <w:t xml:space="preserve"> </w:t>
            </w:r>
            <w:r>
              <w:t>width</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for</w:t>
            </w:r>
            <w:r w:rsidR="000D50D7" w:rsidRPr="000D50D7">
              <w:t xml:space="preserve"> </w:t>
            </w:r>
            <w:r>
              <w:t>the</w:t>
            </w:r>
            <w:r w:rsidR="000D50D7" w:rsidRPr="000D50D7">
              <w:t xml:space="preserve"> </w:t>
            </w:r>
            <w:r>
              <w:t>length</w:t>
            </w:r>
            <w:r w:rsidR="000D50D7" w:rsidRPr="000D50D7">
              <w:t xml:space="preserve"> </w:t>
            </w:r>
            <w:r>
              <w:t>shown</w:t>
            </w:r>
            <w:r w:rsidR="000D50D7" w:rsidRPr="000D50D7">
              <w:t xml:space="preserve"> </w:t>
            </w:r>
            <w:r>
              <w:t>in</w:t>
            </w:r>
            <w:r w:rsidR="000D50D7" w:rsidRPr="000D50D7">
              <w:t xml:space="preserve"> </w:t>
            </w:r>
            <w:r>
              <w:t>pink</w:t>
            </w:r>
            <w:r w:rsidR="000D50D7" w:rsidRPr="000D50D7">
              <w:t xml:space="preserve"> </w:t>
            </w:r>
            <w:r>
              <w:t>on</w:t>
            </w:r>
            <w:r w:rsidR="000D50D7" w:rsidRPr="000D50D7">
              <w:t xml:space="preserve"> </w:t>
            </w:r>
            <w:r>
              <w:t>sheet</w:t>
            </w:r>
            <w:r w:rsidR="000D50D7" w:rsidRPr="000D50D7">
              <w:t xml:space="preserve"> </w:t>
            </w:r>
            <w:r>
              <w:t>2</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w:t>
            </w:r>
            <w:r w:rsidR="000D50D7" w:rsidRPr="000D50D7">
              <w:t xml:space="preserve"> </w:t>
            </w:r>
            <w:r>
              <w:t>reference</w:t>
            </w:r>
            <w:r w:rsidR="000D50D7" w:rsidRPr="000D50D7">
              <w:t xml:space="preserve"> </w:t>
            </w:r>
            <w:r>
              <w:t>SW-C1.</w:t>
            </w:r>
          </w:p>
        </w:tc>
      </w:tr>
      <w:tr w:rsidR="00283174" w:rsidRPr="00D43442" w14:paraId="0E9674F0" w14:textId="77777777" w:rsidTr="00511142">
        <w:tc>
          <w:tcPr>
            <w:tcW w:w="2843" w:type="dxa"/>
          </w:tcPr>
          <w:p w14:paraId="64B0E34B" w14:textId="77777777" w:rsidR="00283174"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710C9E0B" w14:textId="77777777" w:rsidR="00283174" w:rsidRDefault="00283174" w:rsidP="00511142">
            <w:pPr>
              <w:pStyle w:val="TableText"/>
            </w:pPr>
            <w:r>
              <w:t>Public</w:t>
            </w:r>
            <w:r w:rsidR="000D50D7" w:rsidRPr="000D50D7">
              <w:t xml:space="preserve"> </w:t>
            </w:r>
            <w:r>
              <w:t>right</w:t>
            </w:r>
            <w:r w:rsidR="000D50D7" w:rsidRPr="000D50D7">
              <w:t xml:space="preserve"> </w:t>
            </w:r>
            <w:r>
              <w:t>of</w:t>
            </w:r>
            <w:r w:rsidR="000D50D7" w:rsidRPr="000D50D7">
              <w:t xml:space="preserve"> </w:t>
            </w:r>
            <w:r>
              <w:t>way</w:t>
            </w:r>
            <w:r w:rsidR="000D50D7" w:rsidRPr="000D50D7">
              <w:t xml:space="preserve"> </w:t>
            </w:r>
            <w:r>
              <w:t>213_20</w:t>
            </w:r>
          </w:p>
        </w:tc>
        <w:tc>
          <w:tcPr>
            <w:tcW w:w="2843" w:type="dxa"/>
          </w:tcPr>
          <w:p w14:paraId="0C17F81F" w14:textId="77777777" w:rsidR="00283174" w:rsidRDefault="00283174" w:rsidP="00511142">
            <w:pPr>
              <w:pStyle w:val="TableText"/>
            </w:pPr>
            <w:r>
              <w:t>Cable</w:t>
            </w:r>
            <w:r w:rsidR="000D50D7" w:rsidRPr="000D50D7">
              <w:t xml:space="preserve"> </w:t>
            </w:r>
            <w:r>
              <w:t>works</w:t>
            </w:r>
            <w:r w:rsidR="000D50D7" w:rsidRPr="000D50D7">
              <w:t xml:space="preserve"> </w:t>
            </w:r>
            <w:r>
              <w:t>beneath</w:t>
            </w:r>
            <w:r w:rsidR="000D50D7" w:rsidRPr="000D50D7">
              <w:t xml:space="preserve"> </w:t>
            </w:r>
            <w:r>
              <w:t>the</w:t>
            </w:r>
            <w:r w:rsidR="000D50D7" w:rsidRPr="000D50D7">
              <w:t xml:space="preserve"> </w:t>
            </w:r>
            <w:r>
              <w:t>width</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for</w:t>
            </w:r>
            <w:r w:rsidR="000D50D7" w:rsidRPr="000D50D7">
              <w:t xml:space="preserve"> </w:t>
            </w:r>
            <w:r>
              <w:t>the</w:t>
            </w:r>
            <w:r w:rsidR="000D50D7" w:rsidRPr="000D50D7">
              <w:t xml:space="preserve"> </w:t>
            </w:r>
            <w:r>
              <w:t>length</w:t>
            </w:r>
            <w:r w:rsidR="000D50D7" w:rsidRPr="000D50D7">
              <w:t xml:space="preserve"> </w:t>
            </w:r>
            <w:r>
              <w:t>shown</w:t>
            </w:r>
            <w:r w:rsidR="000D50D7" w:rsidRPr="000D50D7">
              <w:t xml:space="preserve"> </w:t>
            </w:r>
            <w:r>
              <w:t>in</w:t>
            </w:r>
            <w:r w:rsidR="000D50D7" w:rsidRPr="000D50D7">
              <w:t xml:space="preserve"> </w:t>
            </w:r>
            <w:r>
              <w:t>purple</w:t>
            </w:r>
            <w:r w:rsidR="000D50D7" w:rsidRPr="000D50D7">
              <w:t xml:space="preserve"> </w:t>
            </w:r>
            <w:r>
              <w:t>on</w:t>
            </w:r>
            <w:r w:rsidR="000D50D7" w:rsidRPr="000D50D7">
              <w:t xml:space="preserve"> </w:t>
            </w:r>
            <w:r>
              <w:t>sheet</w:t>
            </w:r>
            <w:r w:rsidR="000D50D7" w:rsidRPr="000D50D7">
              <w:t xml:space="preserve"> </w:t>
            </w:r>
            <w:r>
              <w:t>2</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w:t>
            </w:r>
            <w:r w:rsidR="000D50D7" w:rsidRPr="000D50D7">
              <w:t xml:space="preserve"> </w:t>
            </w:r>
            <w:r>
              <w:t>reference</w:t>
            </w:r>
            <w:r w:rsidR="000D50D7" w:rsidRPr="000D50D7">
              <w:t xml:space="preserve"> </w:t>
            </w:r>
            <w:r>
              <w:t>FC-B2.</w:t>
            </w:r>
          </w:p>
        </w:tc>
      </w:tr>
      <w:tr w:rsidR="00283174" w:rsidRPr="00D43442" w14:paraId="31D180AA" w14:textId="77777777" w:rsidTr="00511142">
        <w:tc>
          <w:tcPr>
            <w:tcW w:w="2843" w:type="dxa"/>
          </w:tcPr>
          <w:p w14:paraId="3D10CD17" w14:textId="77777777" w:rsidR="00283174"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4898C425" w14:textId="77777777" w:rsidR="00283174" w:rsidRDefault="00283174" w:rsidP="00511142">
            <w:pPr>
              <w:pStyle w:val="TableText"/>
            </w:pPr>
            <w:r>
              <w:t>Public</w:t>
            </w:r>
            <w:r w:rsidR="000D50D7" w:rsidRPr="000D50D7">
              <w:t xml:space="preserve"> </w:t>
            </w:r>
            <w:r>
              <w:t>right</w:t>
            </w:r>
            <w:r w:rsidR="000D50D7" w:rsidRPr="000D50D7">
              <w:t xml:space="preserve"> </w:t>
            </w:r>
            <w:r>
              <w:t>of</w:t>
            </w:r>
            <w:r w:rsidR="000D50D7" w:rsidRPr="000D50D7">
              <w:t xml:space="preserve"> </w:t>
            </w:r>
            <w:r>
              <w:t>way</w:t>
            </w:r>
            <w:r w:rsidR="000D50D7" w:rsidRPr="000D50D7">
              <w:t xml:space="preserve"> </w:t>
            </w:r>
            <w:r>
              <w:t>213_21</w:t>
            </w:r>
          </w:p>
        </w:tc>
        <w:tc>
          <w:tcPr>
            <w:tcW w:w="2843" w:type="dxa"/>
          </w:tcPr>
          <w:p w14:paraId="27A9A2A6" w14:textId="77777777" w:rsidR="00283174" w:rsidRDefault="00283174" w:rsidP="00511142">
            <w:pPr>
              <w:pStyle w:val="TableText"/>
            </w:pPr>
            <w:r>
              <w:t>Cable</w:t>
            </w:r>
            <w:r w:rsidR="000D50D7" w:rsidRPr="000D50D7">
              <w:t xml:space="preserve"> </w:t>
            </w:r>
            <w:r>
              <w:t>works</w:t>
            </w:r>
            <w:r w:rsidR="000D50D7" w:rsidRPr="000D50D7">
              <w:t xml:space="preserve"> </w:t>
            </w:r>
            <w:r>
              <w:t>beneath</w:t>
            </w:r>
            <w:r w:rsidR="000D50D7" w:rsidRPr="000D50D7">
              <w:t xml:space="preserve"> </w:t>
            </w:r>
            <w:r>
              <w:t>the</w:t>
            </w:r>
            <w:r w:rsidR="000D50D7" w:rsidRPr="000D50D7">
              <w:t xml:space="preserve"> </w:t>
            </w:r>
            <w:r>
              <w:t>width</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for</w:t>
            </w:r>
            <w:r w:rsidR="000D50D7" w:rsidRPr="000D50D7">
              <w:t xml:space="preserve"> </w:t>
            </w:r>
            <w:r>
              <w:t>the</w:t>
            </w:r>
            <w:r w:rsidR="000D50D7" w:rsidRPr="000D50D7">
              <w:t xml:space="preserve"> </w:t>
            </w:r>
            <w:r>
              <w:t>length</w:t>
            </w:r>
            <w:r w:rsidR="000D50D7" w:rsidRPr="000D50D7">
              <w:t xml:space="preserve"> </w:t>
            </w:r>
            <w:r>
              <w:t>shown</w:t>
            </w:r>
            <w:r w:rsidR="000D50D7" w:rsidRPr="000D50D7">
              <w:t xml:space="preserve"> </w:t>
            </w:r>
            <w:r>
              <w:t>in</w:t>
            </w:r>
            <w:r w:rsidR="000D50D7" w:rsidRPr="000D50D7">
              <w:t xml:space="preserve"> </w:t>
            </w:r>
            <w:r>
              <w:t>purple</w:t>
            </w:r>
            <w:r w:rsidR="000D50D7" w:rsidRPr="000D50D7">
              <w:t xml:space="preserve"> </w:t>
            </w:r>
            <w:r>
              <w:t>on</w:t>
            </w:r>
            <w:r w:rsidR="000D50D7" w:rsidRPr="000D50D7">
              <w:t xml:space="preserve"> </w:t>
            </w:r>
            <w:r>
              <w:t>sheet</w:t>
            </w:r>
            <w:r w:rsidR="000D50D7" w:rsidRPr="000D50D7">
              <w:t xml:space="preserve"> </w:t>
            </w:r>
            <w:r>
              <w:t>2</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w:t>
            </w:r>
            <w:r w:rsidR="000D50D7" w:rsidRPr="000D50D7">
              <w:t xml:space="preserve"> </w:t>
            </w:r>
            <w:r>
              <w:t>reference</w:t>
            </w:r>
            <w:r w:rsidR="000D50D7" w:rsidRPr="000D50D7">
              <w:t xml:space="preserve"> </w:t>
            </w:r>
            <w:r>
              <w:t>FC-B3.</w:t>
            </w:r>
          </w:p>
        </w:tc>
      </w:tr>
      <w:tr w:rsidR="00283174" w:rsidRPr="00D43442" w14:paraId="72CE67F7" w14:textId="77777777" w:rsidTr="00511142">
        <w:tc>
          <w:tcPr>
            <w:tcW w:w="2843" w:type="dxa"/>
          </w:tcPr>
          <w:p w14:paraId="4D41C2BD" w14:textId="77777777" w:rsidR="00283174"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6ED8A35A" w14:textId="77777777" w:rsidR="00283174" w:rsidRDefault="00283174" w:rsidP="00511142">
            <w:pPr>
              <w:pStyle w:val="TableText"/>
            </w:pPr>
            <w:r>
              <w:t>Public</w:t>
            </w:r>
            <w:r w:rsidR="000D50D7" w:rsidRPr="000D50D7">
              <w:t xml:space="preserve"> </w:t>
            </w:r>
            <w:r>
              <w:t>right</w:t>
            </w:r>
            <w:r w:rsidR="000D50D7" w:rsidRPr="000D50D7">
              <w:t xml:space="preserve"> </w:t>
            </w:r>
            <w:r>
              <w:t>of</w:t>
            </w:r>
            <w:r w:rsidR="000D50D7" w:rsidRPr="000D50D7">
              <w:t xml:space="preserve"> </w:t>
            </w:r>
            <w:r>
              <w:t>way</w:t>
            </w:r>
            <w:r w:rsidR="000D50D7" w:rsidRPr="000D50D7">
              <w:t xml:space="preserve"> </w:t>
            </w:r>
            <w:r>
              <w:t>213_19</w:t>
            </w:r>
          </w:p>
        </w:tc>
        <w:tc>
          <w:tcPr>
            <w:tcW w:w="2843" w:type="dxa"/>
          </w:tcPr>
          <w:p w14:paraId="07FF939B" w14:textId="77777777" w:rsidR="00283174" w:rsidRDefault="00283174" w:rsidP="00511142">
            <w:pPr>
              <w:pStyle w:val="TableText"/>
            </w:pPr>
            <w:r>
              <w:t>Cable</w:t>
            </w:r>
            <w:r w:rsidR="000D50D7" w:rsidRPr="000D50D7">
              <w:t xml:space="preserve"> </w:t>
            </w:r>
            <w:r>
              <w:t>works</w:t>
            </w:r>
            <w:r w:rsidR="000D50D7" w:rsidRPr="000D50D7">
              <w:t xml:space="preserve"> </w:t>
            </w:r>
            <w:r>
              <w:t>beneath</w:t>
            </w:r>
            <w:r w:rsidR="000D50D7" w:rsidRPr="000D50D7">
              <w:t xml:space="preserve"> </w:t>
            </w:r>
            <w:r>
              <w:t>the</w:t>
            </w:r>
            <w:r w:rsidR="000D50D7" w:rsidRPr="000D50D7">
              <w:t xml:space="preserve"> </w:t>
            </w:r>
            <w:r>
              <w:t>width</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for</w:t>
            </w:r>
            <w:r w:rsidR="000D50D7" w:rsidRPr="000D50D7">
              <w:t xml:space="preserve"> </w:t>
            </w:r>
            <w:r>
              <w:t>the</w:t>
            </w:r>
            <w:r w:rsidR="000D50D7" w:rsidRPr="000D50D7">
              <w:t xml:space="preserve"> </w:t>
            </w:r>
            <w:r>
              <w:t>length</w:t>
            </w:r>
            <w:r w:rsidR="000D50D7" w:rsidRPr="000D50D7">
              <w:t xml:space="preserve"> </w:t>
            </w:r>
            <w:r>
              <w:t>shown</w:t>
            </w:r>
            <w:r w:rsidR="000D50D7" w:rsidRPr="000D50D7">
              <w:t xml:space="preserve"> </w:t>
            </w:r>
            <w:r>
              <w:t>in</w:t>
            </w:r>
            <w:r w:rsidR="000D50D7" w:rsidRPr="000D50D7">
              <w:t xml:space="preserve"> </w:t>
            </w:r>
            <w:r>
              <w:t>purple</w:t>
            </w:r>
            <w:r w:rsidR="000D50D7" w:rsidRPr="000D50D7">
              <w:t xml:space="preserve"> </w:t>
            </w:r>
            <w:r>
              <w:t>on</w:t>
            </w:r>
            <w:r w:rsidR="000D50D7" w:rsidRPr="000D50D7">
              <w:t xml:space="preserve"> </w:t>
            </w:r>
            <w:r>
              <w:t>sheet</w:t>
            </w:r>
            <w:r w:rsidR="000D50D7" w:rsidRPr="000D50D7">
              <w:t xml:space="preserve"> </w:t>
            </w:r>
            <w:r>
              <w:t>3</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w:t>
            </w:r>
            <w:r w:rsidR="000D50D7" w:rsidRPr="000D50D7">
              <w:t xml:space="preserve"> </w:t>
            </w:r>
            <w:r>
              <w:t>reference</w:t>
            </w:r>
            <w:r w:rsidR="000D50D7" w:rsidRPr="000D50D7">
              <w:t xml:space="preserve"> </w:t>
            </w:r>
            <w:r>
              <w:t>FC-B1.</w:t>
            </w:r>
          </w:p>
        </w:tc>
      </w:tr>
      <w:tr w:rsidR="00283174" w:rsidRPr="00D43442" w14:paraId="31EB77E9" w14:textId="77777777" w:rsidTr="00511142">
        <w:tc>
          <w:tcPr>
            <w:tcW w:w="2843" w:type="dxa"/>
          </w:tcPr>
          <w:p w14:paraId="73775395" w14:textId="77777777" w:rsidR="00283174" w:rsidRDefault="00283174" w:rsidP="00511142">
            <w:pPr>
              <w:pStyle w:val="TableText"/>
              <w:jc w:val="center"/>
            </w:pPr>
            <w:r>
              <w:t>Braintree</w:t>
            </w:r>
            <w:r w:rsidR="000D50D7" w:rsidRPr="000D50D7">
              <w:t xml:space="preserve"> </w:t>
            </w:r>
            <w:r>
              <w:t>District</w:t>
            </w:r>
            <w:r w:rsidR="000D50D7" w:rsidRPr="000D50D7">
              <w:t xml:space="preserve"> </w:t>
            </w:r>
            <w:r>
              <w:t>Council</w:t>
            </w:r>
          </w:p>
        </w:tc>
        <w:tc>
          <w:tcPr>
            <w:tcW w:w="2843" w:type="dxa"/>
          </w:tcPr>
          <w:p w14:paraId="43CE67DA" w14:textId="77777777" w:rsidR="00283174" w:rsidRDefault="00283174" w:rsidP="00511142">
            <w:pPr>
              <w:pStyle w:val="TableText"/>
            </w:pPr>
            <w:r>
              <w:t>Public</w:t>
            </w:r>
            <w:r w:rsidR="000D50D7" w:rsidRPr="000D50D7">
              <w:t xml:space="preserve"> </w:t>
            </w:r>
            <w:r>
              <w:t>right</w:t>
            </w:r>
            <w:r w:rsidR="000D50D7" w:rsidRPr="000D50D7">
              <w:t xml:space="preserve"> </w:t>
            </w:r>
            <w:r>
              <w:t>of</w:t>
            </w:r>
            <w:r w:rsidR="000D50D7" w:rsidRPr="000D50D7">
              <w:t xml:space="preserve"> </w:t>
            </w:r>
            <w:r>
              <w:t>way</w:t>
            </w:r>
            <w:r w:rsidR="000D50D7" w:rsidRPr="000D50D7">
              <w:t xml:space="preserve"> </w:t>
            </w:r>
            <w:r>
              <w:t>113_32</w:t>
            </w:r>
          </w:p>
        </w:tc>
        <w:tc>
          <w:tcPr>
            <w:tcW w:w="2843" w:type="dxa"/>
          </w:tcPr>
          <w:p w14:paraId="6072DF40" w14:textId="77777777" w:rsidR="00283174" w:rsidRDefault="00283174" w:rsidP="00511142">
            <w:pPr>
              <w:pStyle w:val="TableText"/>
            </w:pPr>
            <w:r>
              <w:t>Cable</w:t>
            </w:r>
            <w:r w:rsidR="000D50D7" w:rsidRPr="000D50D7">
              <w:t xml:space="preserve"> </w:t>
            </w:r>
            <w:r>
              <w:t>works</w:t>
            </w:r>
            <w:r w:rsidR="000D50D7" w:rsidRPr="000D50D7">
              <w:t xml:space="preserve"> </w:t>
            </w:r>
            <w:r>
              <w:t>beneath</w:t>
            </w:r>
            <w:r w:rsidR="000D50D7" w:rsidRPr="000D50D7">
              <w:t xml:space="preserve"> </w:t>
            </w:r>
            <w:r>
              <w:t>the</w:t>
            </w:r>
            <w:r w:rsidR="000D50D7" w:rsidRPr="000D50D7">
              <w:t xml:space="preserve"> </w:t>
            </w:r>
            <w:r>
              <w:t>width</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for</w:t>
            </w:r>
            <w:r w:rsidR="000D50D7" w:rsidRPr="000D50D7">
              <w:t xml:space="preserve"> </w:t>
            </w:r>
            <w:r>
              <w:t>the</w:t>
            </w:r>
            <w:r w:rsidR="000D50D7" w:rsidRPr="000D50D7">
              <w:t xml:space="preserve"> </w:t>
            </w:r>
            <w:r>
              <w:t>length</w:t>
            </w:r>
            <w:r w:rsidR="000D50D7" w:rsidRPr="000D50D7">
              <w:t xml:space="preserve"> </w:t>
            </w:r>
            <w:r>
              <w:t>shown</w:t>
            </w:r>
            <w:r w:rsidR="000D50D7" w:rsidRPr="000D50D7">
              <w:t xml:space="preserve"> </w:t>
            </w:r>
            <w:r>
              <w:t>in</w:t>
            </w:r>
            <w:r w:rsidR="000D50D7" w:rsidRPr="000D50D7">
              <w:t xml:space="preserve"> </w:t>
            </w:r>
            <w:r>
              <w:t>purple</w:t>
            </w:r>
            <w:r w:rsidR="000D50D7" w:rsidRPr="000D50D7">
              <w:t xml:space="preserve"> </w:t>
            </w:r>
            <w:r>
              <w:t>on</w:t>
            </w:r>
            <w:r w:rsidR="000D50D7" w:rsidRPr="000D50D7">
              <w:t xml:space="preserve"> </w:t>
            </w:r>
            <w:r>
              <w:t>sheet</w:t>
            </w:r>
            <w:r w:rsidR="000D50D7" w:rsidRPr="000D50D7">
              <w:t xml:space="preserve"> </w:t>
            </w:r>
            <w:r>
              <w:t>3</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w:t>
            </w:r>
            <w:r w:rsidR="000D50D7" w:rsidRPr="000D50D7">
              <w:t xml:space="preserve"> </w:t>
            </w:r>
            <w:r>
              <w:t>reference</w:t>
            </w:r>
            <w:r w:rsidR="000D50D7" w:rsidRPr="000D50D7">
              <w:t xml:space="preserve"> </w:t>
            </w:r>
            <w:r>
              <w:t>FC-T2.</w:t>
            </w:r>
          </w:p>
        </w:tc>
      </w:tr>
      <w:tr w:rsidR="00283174" w:rsidRPr="00D43442" w14:paraId="25AE3E4C" w14:textId="77777777" w:rsidTr="00511142">
        <w:tc>
          <w:tcPr>
            <w:tcW w:w="2843" w:type="dxa"/>
          </w:tcPr>
          <w:p w14:paraId="3164016F" w14:textId="77777777" w:rsidR="00283174"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6497C65B" w14:textId="77777777" w:rsidR="00283174" w:rsidRDefault="00283174" w:rsidP="00511142">
            <w:pPr>
              <w:pStyle w:val="TableText"/>
            </w:pPr>
            <w:r>
              <w:t>Public</w:t>
            </w:r>
            <w:r w:rsidR="000D50D7" w:rsidRPr="000D50D7">
              <w:t xml:space="preserve"> </w:t>
            </w:r>
            <w:r>
              <w:t>right</w:t>
            </w:r>
            <w:r w:rsidR="000D50D7" w:rsidRPr="000D50D7">
              <w:t xml:space="preserve"> </w:t>
            </w:r>
            <w:r>
              <w:t>of</w:t>
            </w:r>
            <w:r w:rsidR="000D50D7" w:rsidRPr="000D50D7">
              <w:t xml:space="preserve"> </w:t>
            </w:r>
            <w:r>
              <w:t>way</w:t>
            </w:r>
            <w:r w:rsidR="000D50D7" w:rsidRPr="000D50D7">
              <w:t xml:space="preserve"> </w:t>
            </w:r>
            <w:r>
              <w:t>213_18</w:t>
            </w:r>
          </w:p>
        </w:tc>
        <w:tc>
          <w:tcPr>
            <w:tcW w:w="2843" w:type="dxa"/>
          </w:tcPr>
          <w:p w14:paraId="2DA17264" w14:textId="77777777" w:rsidR="00283174" w:rsidRDefault="00283174" w:rsidP="00511142">
            <w:pPr>
              <w:pStyle w:val="TableText"/>
            </w:pPr>
            <w:r>
              <w:t>Cable</w:t>
            </w:r>
            <w:r w:rsidR="000D50D7" w:rsidRPr="000D50D7">
              <w:t xml:space="preserve"> </w:t>
            </w:r>
            <w:r>
              <w:t>works</w:t>
            </w:r>
            <w:r w:rsidR="000D50D7" w:rsidRPr="000D50D7">
              <w:t xml:space="preserve"> </w:t>
            </w:r>
            <w:r>
              <w:t>beneath</w:t>
            </w:r>
            <w:r w:rsidR="000D50D7" w:rsidRPr="000D50D7">
              <w:t xml:space="preserve"> </w:t>
            </w:r>
            <w:r>
              <w:t>the</w:t>
            </w:r>
            <w:r w:rsidR="000D50D7" w:rsidRPr="000D50D7">
              <w:t xml:space="preserve"> </w:t>
            </w:r>
            <w:r>
              <w:t>width</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for</w:t>
            </w:r>
            <w:r w:rsidR="000D50D7" w:rsidRPr="000D50D7">
              <w:t xml:space="preserve"> </w:t>
            </w:r>
            <w:r>
              <w:t>the</w:t>
            </w:r>
            <w:r w:rsidR="000D50D7" w:rsidRPr="000D50D7">
              <w:t xml:space="preserve"> </w:t>
            </w:r>
            <w:r>
              <w:t>length</w:t>
            </w:r>
            <w:r w:rsidR="000D50D7" w:rsidRPr="000D50D7">
              <w:t xml:space="preserve"> </w:t>
            </w:r>
            <w:r>
              <w:t>shown</w:t>
            </w:r>
            <w:r w:rsidR="000D50D7" w:rsidRPr="000D50D7">
              <w:t xml:space="preserve"> </w:t>
            </w:r>
            <w:r>
              <w:t>in</w:t>
            </w:r>
            <w:r w:rsidR="000D50D7" w:rsidRPr="000D50D7">
              <w:t xml:space="preserve"> </w:t>
            </w:r>
            <w:r>
              <w:t>purple</w:t>
            </w:r>
            <w:r w:rsidR="000D50D7" w:rsidRPr="000D50D7">
              <w:t xml:space="preserve"> </w:t>
            </w:r>
            <w:r>
              <w:t>on</w:t>
            </w:r>
            <w:r w:rsidR="000D50D7" w:rsidRPr="000D50D7">
              <w:t xml:space="preserve"> </w:t>
            </w:r>
            <w:r>
              <w:t>sheet</w:t>
            </w:r>
            <w:r w:rsidR="000D50D7" w:rsidRPr="000D50D7">
              <w:t xml:space="preserve"> </w:t>
            </w:r>
            <w:r>
              <w:t>3</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w:t>
            </w:r>
            <w:r w:rsidR="000D50D7" w:rsidRPr="000D50D7">
              <w:t xml:space="preserve"> </w:t>
            </w:r>
            <w:r>
              <w:t>reference</w:t>
            </w:r>
            <w:r w:rsidR="000D50D7" w:rsidRPr="000D50D7">
              <w:t xml:space="preserve"> </w:t>
            </w:r>
            <w:r>
              <w:t>FC-T3.</w:t>
            </w:r>
          </w:p>
        </w:tc>
      </w:tr>
      <w:tr w:rsidR="00283174" w:rsidRPr="00D43442" w14:paraId="7C92F694" w14:textId="77777777" w:rsidTr="00511142">
        <w:tc>
          <w:tcPr>
            <w:tcW w:w="2843" w:type="dxa"/>
          </w:tcPr>
          <w:p w14:paraId="2898A687" w14:textId="77777777" w:rsidR="00283174" w:rsidRDefault="00283174" w:rsidP="00511142">
            <w:pPr>
              <w:pStyle w:val="TableText"/>
              <w:jc w:val="center"/>
            </w:pPr>
            <w:r>
              <w:t>Braintree</w:t>
            </w:r>
            <w:r w:rsidR="000D50D7" w:rsidRPr="000D50D7">
              <w:t xml:space="preserve"> </w:t>
            </w:r>
            <w:r>
              <w:t>District</w:t>
            </w:r>
            <w:r w:rsidR="000D50D7" w:rsidRPr="000D50D7">
              <w:t xml:space="preserve"> </w:t>
            </w:r>
            <w:r>
              <w:t>Council</w:t>
            </w:r>
            <w:r w:rsidR="000D50D7" w:rsidRPr="000D50D7">
              <w:t xml:space="preserve"> </w:t>
            </w:r>
            <w:r>
              <w:t>/</w:t>
            </w:r>
            <w:r w:rsidR="000D50D7" w:rsidRPr="000D50D7">
              <w:t xml:space="preserve"> </w:t>
            </w:r>
            <w:r>
              <w:t>Chelmsford</w:t>
            </w:r>
            <w:r w:rsidR="000D50D7" w:rsidRPr="000D50D7">
              <w:t xml:space="preserve"> </w:t>
            </w:r>
            <w:r>
              <w:t>City</w:t>
            </w:r>
            <w:r w:rsidR="000D50D7" w:rsidRPr="000D50D7">
              <w:t xml:space="preserve"> </w:t>
            </w:r>
            <w:r>
              <w:t>Council</w:t>
            </w:r>
            <w:r w:rsidR="000D50D7" w:rsidRPr="000D50D7">
              <w:t xml:space="preserve"> </w:t>
            </w:r>
            <w:r>
              <w:t>(border)</w:t>
            </w:r>
          </w:p>
        </w:tc>
        <w:tc>
          <w:tcPr>
            <w:tcW w:w="2843" w:type="dxa"/>
          </w:tcPr>
          <w:p w14:paraId="0339565F" w14:textId="77777777" w:rsidR="00283174" w:rsidRDefault="00283174" w:rsidP="00511142">
            <w:pPr>
              <w:pStyle w:val="TableText"/>
            </w:pPr>
            <w:r>
              <w:t>Public</w:t>
            </w:r>
            <w:r w:rsidR="000D50D7" w:rsidRPr="000D50D7">
              <w:t xml:space="preserve"> </w:t>
            </w:r>
            <w:r>
              <w:t>right</w:t>
            </w:r>
            <w:r w:rsidR="000D50D7" w:rsidRPr="000D50D7">
              <w:t xml:space="preserve"> </w:t>
            </w:r>
            <w:r>
              <w:t>of</w:t>
            </w:r>
            <w:r w:rsidR="000D50D7" w:rsidRPr="000D50D7">
              <w:t xml:space="preserve"> </w:t>
            </w:r>
            <w:r>
              <w:t>way</w:t>
            </w:r>
            <w:r w:rsidR="000D50D7" w:rsidRPr="000D50D7">
              <w:t xml:space="preserve"> </w:t>
            </w:r>
            <w:r>
              <w:t>213_4</w:t>
            </w:r>
          </w:p>
        </w:tc>
        <w:tc>
          <w:tcPr>
            <w:tcW w:w="2843" w:type="dxa"/>
          </w:tcPr>
          <w:p w14:paraId="49B33F5F" w14:textId="77777777" w:rsidR="00283174" w:rsidRDefault="00283174" w:rsidP="00511142">
            <w:pPr>
              <w:pStyle w:val="TableText"/>
            </w:pPr>
            <w:r>
              <w:t>Cable</w:t>
            </w:r>
            <w:r w:rsidR="000D50D7" w:rsidRPr="000D50D7">
              <w:t xml:space="preserve"> </w:t>
            </w:r>
            <w:r>
              <w:t>works</w:t>
            </w:r>
            <w:r w:rsidR="000D50D7" w:rsidRPr="000D50D7">
              <w:t xml:space="preserve"> </w:t>
            </w:r>
            <w:r>
              <w:t>beneath</w:t>
            </w:r>
            <w:r w:rsidR="000D50D7" w:rsidRPr="000D50D7">
              <w:t xml:space="preserve"> </w:t>
            </w:r>
            <w:r>
              <w:t>the</w:t>
            </w:r>
            <w:r w:rsidR="000D50D7" w:rsidRPr="000D50D7">
              <w:t xml:space="preserve"> </w:t>
            </w:r>
            <w:r>
              <w:t>width</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for</w:t>
            </w:r>
            <w:r w:rsidR="000D50D7" w:rsidRPr="000D50D7">
              <w:t xml:space="preserve"> </w:t>
            </w:r>
            <w:r>
              <w:t>the</w:t>
            </w:r>
            <w:r w:rsidR="000D50D7" w:rsidRPr="000D50D7">
              <w:t xml:space="preserve"> </w:t>
            </w:r>
            <w:r>
              <w:t>length</w:t>
            </w:r>
            <w:r w:rsidR="000D50D7" w:rsidRPr="000D50D7">
              <w:t xml:space="preserve"> </w:t>
            </w:r>
            <w:r>
              <w:t>shown</w:t>
            </w:r>
            <w:r w:rsidR="000D50D7" w:rsidRPr="000D50D7">
              <w:t xml:space="preserve"> </w:t>
            </w:r>
            <w:r>
              <w:t>in</w:t>
            </w:r>
            <w:r w:rsidR="000D50D7" w:rsidRPr="000D50D7">
              <w:t xml:space="preserve"> </w:t>
            </w:r>
            <w:r>
              <w:t>purple</w:t>
            </w:r>
            <w:r w:rsidR="000D50D7" w:rsidRPr="000D50D7">
              <w:t xml:space="preserve"> </w:t>
            </w:r>
            <w:r>
              <w:t>on</w:t>
            </w:r>
            <w:r w:rsidR="000D50D7" w:rsidRPr="000D50D7">
              <w:t xml:space="preserve"> </w:t>
            </w:r>
            <w:r>
              <w:t>sheet</w:t>
            </w:r>
            <w:r w:rsidR="000D50D7" w:rsidRPr="000D50D7">
              <w:t xml:space="preserve"> </w:t>
            </w:r>
            <w:r>
              <w:t>4</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w:t>
            </w:r>
            <w:r w:rsidR="000D50D7" w:rsidRPr="000D50D7">
              <w:t xml:space="preserve"> </w:t>
            </w:r>
            <w:r>
              <w:t>reference</w:t>
            </w:r>
            <w:r w:rsidR="000D50D7" w:rsidRPr="000D50D7">
              <w:t xml:space="preserve"> </w:t>
            </w:r>
            <w:r>
              <w:t>FC-G1.</w:t>
            </w:r>
          </w:p>
        </w:tc>
      </w:tr>
      <w:tr w:rsidR="00283174" w:rsidRPr="00D43442" w14:paraId="3E2A24C5" w14:textId="77777777" w:rsidTr="00511142">
        <w:tc>
          <w:tcPr>
            <w:tcW w:w="2843" w:type="dxa"/>
          </w:tcPr>
          <w:p w14:paraId="2D0A7F28" w14:textId="77777777" w:rsidR="00283174" w:rsidRDefault="00283174" w:rsidP="00511142">
            <w:pPr>
              <w:pStyle w:val="TableText"/>
              <w:jc w:val="center"/>
            </w:pPr>
            <w:r>
              <w:lastRenderedPageBreak/>
              <w:t>Braintree</w:t>
            </w:r>
            <w:r w:rsidR="000D50D7" w:rsidRPr="000D50D7">
              <w:t xml:space="preserve"> </w:t>
            </w:r>
            <w:r>
              <w:t>District</w:t>
            </w:r>
            <w:r w:rsidR="000D50D7" w:rsidRPr="000D50D7">
              <w:t xml:space="preserve"> </w:t>
            </w:r>
            <w:r>
              <w:t>Council</w:t>
            </w:r>
            <w:r w:rsidR="000D50D7" w:rsidRPr="000D50D7">
              <w:t xml:space="preserve"> </w:t>
            </w:r>
            <w:r>
              <w:t>/</w:t>
            </w:r>
            <w:r w:rsidR="000D50D7" w:rsidRPr="000D50D7">
              <w:t xml:space="preserve"> </w:t>
            </w:r>
            <w:r>
              <w:t>Chelmsford</w:t>
            </w:r>
            <w:r w:rsidR="000D50D7" w:rsidRPr="000D50D7">
              <w:t xml:space="preserve"> </w:t>
            </w:r>
            <w:r>
              <w:t>City</w:t>
            </w:r>
            <w:r w:rsidR="000D50D7" w:rsidRPr="000D50D7">
              <w:t xml:space="preserve"> </w:t>
            </w:r>
            <w:r>
              <w:t>Council</w:t>
            </w:r>
            <w:r w:rsidR="000D50D7" w:rsidRPr="000D50D7">
              <w:t xml:space="preserve"> </w:t>
            </w:r>
            <w:r>
              <w:t>(border)</w:t>
            </w:r>
          </w:p>
        </w:tc>
        <w:tc>
          <w:tcPr>
            <w:tcW w:w="2843" w:type="dxa"/>
          </w:tcPr>
          <w:p w14:paraId="06BCF0E2" w14:textId="77777777" w:rsidR="00283174" w:rsidRDefault="00283174" w:rsidP="00511142">
            <w:pPr>
              <w:pStyle w:val="TableText"/>
            </w:pPr>
            <w:r>
              <w:t>Public</w:t>
            </w:r>
            <w:r w:rsidR="000D50D7" w:rsidRPr="000D50D7">
              <w:t xml:space="preserve"> </w:t>
            </w:r>
            <w:r>
              <w:t>right</w:t>
            </w:r>
            <w:r w:rsidR="000D50D7" w:rsidRPr="000D50D7">
              <w:t xml:space="preserve"> </w:t>
            </w:r>
            <w:r>
              <w:t>of</w:t>
            </w:r>
            <w:r w:rsidR="000D50D7" w:rsidRPr="000D50D7">
              <w:t xml:space="preserve"> </w:t>
            </w:r>
            <w:r>
              <w:t>way</w:t>
            </w:r>
            <w:r w:rsidR="000D50D7" w:rsidRPr="000D50D7">
              <w:t xml:space="preserve"> </w:t>
            </w:r>
            <w:r>
              <w:t>113_32</w:t>
            </w:r>
          </w:p>
        </w:tc>
        <w:tc>
          <w:tcPr>
            <w:tcW w:w="2843" w:type="dxa"/>
          </w:tcPr>
          <w:p w14:paraId="1971CF4B" w14:textId="77777777" w:rsidR="00283174" w:rsidRDefault="00283174" w:rsidP="00511142">
            <w:pPr>
              <w:pStyle w:val="TableText"/>
            </w:pPr>
            <w:r>
              <w:t>Cable</w:t>
            </w:r>
            <w:r w:rsidR="000D50D7" w:rsidRPr="000D50D7">
              <w:t xml:space="preserve"> </w:t>
            </w:r>
            <w:r>
              <w:t>works</w:t>
            </w:r>
            <w:r w:rsidR="000D50D7" w:rsidRPr="000D50D7">
              <w:t xml:space="preserve"> </w:t>
            </w:r>
            <w:r>
              <w:t>beneath</w:t>
            </w:r>
            <w:r w:rsidR="000D50D7" w:rsidRPr="000D50D7">
              <w:t xml:space="preserve"> </w:t>
            </w:r>
            <w:r>
              <w:t>the</w:t>
            </w:r>
            <w:r w:rsidR="000D50D7" w:rsidRPr="000D50D7">
              <w:t xml:space="preserve"> </w:t>
            </w:r>
            <w:r>
              <w:t>width</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for</w:t>
            </w:r>
            <w:r w:rsidR="000D50D7" w:rsidRPr="000D50D7">
              <w:t xml:space="preserve"> </w:t>
            </w:r>
            <w:r>
              <w:t>the</w:t>
            </w:r>
            <w:r w:rsidR="000D50D7" w:rsidRPr="000D50D7">
              <w:t xml:space="preserve"> </w:t>
            </w:r>
            <w:r>
              <w:t>length</w:t>
            </w:r>
            <w:r w:rsidR="000D50D7" w:rsidRPr="000D50D7">
              <w:t xml:space="preserve"> </w:t>
            </w:r>
            <w:r>
              <w:t>shown</w:t>
            </w:r>
            <w:r w:rsidR="000D50D7" w:rsidRPr="000D50D7">
              <w:t xml:space="preserve"> </w:t>
            </w:r>
            <w:r>
              <w:t>in</w:t>
            </w:r>
            <w:r w:rsidR="000D50D7" w:rsidRPr="000D50D7">
              <w:t xml:space="preserve"> </w:t>
            </w:r>
            <w:r>
              <w:t>purple</w:t>
            </w:r>
            <w:r w:rsidR="000D50D7" w:rsidRPr="000D50D7">
              <w:t xml:space="preserve"> </w:t>
            </w:r>
            <w:r>
              <w:t>on</w:t>
            </w:r>
            <w:r w:rsidR="000D50D7" w:rsidRPr="000D50D7">
              <w:t xml:space="preserve"> </w:t>
            </w:r>
            <w:r>
              <w:t>sheet</w:t>
            </w:r>
            <w:r w:rsidR="000D50D7" w:rsidRPr="000D50D7">
              <w:t xml:space="preserve"> </w:t>
            </w:r>
            <w:r>
              <w:t>4</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w:t>
            </w:r>
            <w:r w:rsidR="000D50D7" w:rsidRPr="000D50D7">
              <w:t xml:space="preserve"> </w:t>
            </w:r>
            <w:r>
              <w:t>reference</w:t>
            </w:r>
            <w:r w:rsidR="000D50D7" w:rsidRPr="000D50D7">
              <w:t xml:space="preserve"> </w:t>
            </w:r>
            <w:r>
              <w:t>FC-G2.</w:t>
            </w:r>
          </w:p>
        </w:tc>
      </w:tr>
      <w:tr w:rsidR="00283174" w:rsidRPr="00D43442" w14:paraId="5D898EC5" w14:textId="77777777" w:rsidTr="00511142">
        <w:tc>
          <w:tcPr>
            <w:tcW w:w="2843" w:type="dxa"/>
          </w:tcPr>
          <w:p w14:paraId="71D18011" w14:textId="77777777" w:rsidR="00283174"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0D2AF89A" w14:textId="77777777" w:rsidR="00283174" w:rsidRDefault="00283174" w:rsidP="00511142">
            <w:pPr>
              <w:pStyle w:val="TableText"/>
            </w:pPr>
            <w:r>
              <w:t>Public</w:t>
            </w:r>
            <w:r w:rsidR="000D50D7" w:rsidRPr="000D50D7">
              <w:t xml:space="preserve"> </w:t>
            </w:r>
            <w:r>
              <w:t>right</w:t>
            </w:r>
            <w:r w:rsidR="000D50D7" w:rsidRPr="000D50D7">
              <w:t xml:space="preserve"> </w:t>
            </w:r>
            <w:r>
              <w:t>of</w:t>
            </w:r>
            <w:r w:rsidR="000D50D7" w:rsidRPr="000D50D7">
              <w:t xml:space="preserve"> </w:t>
            </w:r>
            <w:r>
              <w:t>way</w:t>
            </w:r>
            <w:r w:rsidR="000D50D7" w:rsidRPr="000D50D7">
              <w:t xml:space="preserve"> </w:t>
            </w:r>
            <w:r>
              <w:t>213_5</w:t>
            </w:r>
          </w:p>
        </w:tc>
        <w:tc>
          <w:tcPr>
            <w:tcW w:w="2843" w:type="dxa"/>
          </w:tcPr>
          <w:p w14:paraId="448FD921" w14:textId="77777777" w:rsidR="00283174" w:rsidRDefault="00283174" w:rsidP="00511142">
            <w:pPr>
              <w:pStyle w:val="TableText"/>
            </w:pPr>
            <w:r>
              <w:t>Cable</w:t>
            </w:r>
            <w:r w:rsidR="000D50D7" w:rsidRPr="000D50D7">
              <w:t xml:space="preserve"> </w:t>
            </w:r>
            <w:r>
              <w:t>works</w:t>
            </w:r>
            <w:r w:rsidR="000D50D7" w:rsidRPr="000D50D7">
              <w:t xml:space="preserve"> </w:t>
            </w:r>
            <w:r>
              <w:t>beneath</w:t>
            </w:r>
            <w:r w:rsidR="000D50D7" w:rsidRPr="000D50D7">
              <w:t xml:space="preserve"> </w:t>
            </w:r>
            <w:r>
              <w:t>the</w:t>
            </w:r>
            <w:r w:rsidR="000D50D7" w:rsidRPr="000D50D7">
              <w:t xml:space="preserve"> </w:t>
            </w:r>
            <w:r>
              <w:t>width</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for</w:t>
            </w:r>
            <w:r w:rsidR="000D50D7" w:rsidRPr="000D50D7">
              <w:t xml:space="preserve"> </w:t>
            </w:r>
            <w:r>
              <w:t>the</w:t>
            </w:r>
            <w:r w:rsidR="000D50D7" w:rsidRPr="000D50D7">
              <w:t xml:space="preserve"> </w:t>
            </w:r>
            <w:r>
              <w:t>length</w:t>
            </w:r>
            <w:r w:rsidR="000D50D7" w:rsidRPr="000D50D7">
              <w:t xml:space="preserve"> </w:t>
            </w:r>
            <w:r>
              <w:t>shown</w:t>
            </w:r>
            <w:r w:rsidR="000D50D7" w:rsidRPr="000D50D7">
              <w:t xml:space="preserve"> </w:t>
            </w:r>
            <w:r>
              <w:t>in</w:t>
            </w:r>
            <w:r w:rsidR="000D50D7" w:rsidRPr="000D50D7">
              <w:t xml:space="preserve"> </w:t>
            </w:r>
            <w:r>
              <w:t>purple</w:t>
            </w:r>
            <w:r w:rsidR="000D50D7" w:rsidRPr="000D50D7">
              <w:t xml:space="preserve"> </w:t>
            </w:r>
            <w:r>
              <w:t>on</w:t>
            </w:r>
            <w:r w:rsidR="000D50D7" w:rsidRPr="000D50D7">
              <w:t xml:space="preserve"> </w:t>
            </w:r>
            <w:r>
              <w:t>sheet</w:t>
            </w:r>
            <w:r w:rsidR="000D50D7" w:rsidRPr="000D50D7">
              <w:t xml:space="preserve"> </w:t>
            </w:r>
            <w:r>
              <w:t>4</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w:t>
            </w:r>
            <w:r w:rsidR="000D50D7" w:rsidRPr="000D50D7">
              <w:t xml:space="preserve"> </w:t>
            </w:r>
            <w:r>
              <w:t>reference</w:t>
            </w:r>
            <w:r w:rsidR="000D50D7" w:rsidRPr="000D50D7">
              <w:t xml:space="preserve"> </w:t>
            </w:r>
            <w:r>
              <w:t>FC-T4.</w:t>
            </w:r>
          </w:p>
        </w:tc>
      </w:tr>
      <w:tr w:rsidR="00283174" w:rsidRPr="00D43442" w14:paraId="047B335A" w14:textId="77777777" w:rsidTr="00511142">
        <w:tc>
          <w:tcPr>
            <w:tcW w:w="2843" w:type="dxa"/>
          </w:tcPr>
          <w:p w14:paraId="0136F5DC" w14:textId="77777777" w:rsidR="00283174"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3482A7AE" w14:textId="77777777" w:rsidR="00283174" w:rsidRDefault="00283174" w:rsidP="00511142">
            <w:pPr>
              <w:pStyle w:val="TableText"/>
            </w:pPr>
            <w:r>
              <w:t>Cranham</w:t>
            </w:r>
            <w:r w:rsidR="000D50D7" w:rsidRPr="000D50D7">
              <w:t xml:space="preserve"> </w:t>
            </w:r>
            <w:r>
              <w:t>Road</w:t>
            </w:r>
          </w:p>
        </w:tc>
        <w:tc>
          <w:tcPr>
            <w:tcW w:w="2843" w:type="dxa"/>
          </w:tcPr>
          <w:p w14:paraId="13677EE1" w14:textId="77777777" w:rsidR="00283174" w:rsidRDefault="00283174" w:rsidP="00511142">
            <w:pPr>
              <w:pStyle w:val="TableText"/>
            </w:pPr>
            <w:r>
              <w:t>Culvert</w:t>
            </w:r>
            <w:r w:rsidR="000D50D7" w:rsidRPr="000D50D7">
              <w:t xml:space="preserve"> </w:t>
            </w:r>
            <w:r>
              <w:t>works</w:t>
            </w:r>
            <w:r w:rsidR="000D50D7" w:rsidRPr="000D50D7">
              <w:t xml:space="preserve"> </w:t>
            </w:r>
            <w:r>
              <w:t>beneath</w:t>
            </w:r>
            <w:r w:rsidR="000D50D7" w:rsidRPr="000D50D7">
              <w:t xml:space="preserve"> </w:t>
            </w:r>
            <w:r>
              <w:t>the</w:t>
            </w:r>
            <w:r w:rsidR="000D50D7" w:rsidRPr="000D50D7">
              <w:t xml:space="preserve"> </w:t>
            </w:r>
            <w:r>
              <w:t>width</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for</w:t>
            </w:r>
            <w:r w:rsidR="000D50D7" w:rsidRPr="000D50D7">
              <w:t xml:space="preserve"> </w:t>
            </w:r>
            <w:r>
              <w:t>the</w:t>
            </w:r>
            <w:r w:rsidR="000D50D7" w:rsidRPr="000D50D7">
              <w:t xml:space="preserve"> </w:t>
            </w:r>
            <w:r>
              <w:t>length</w:t>
            </w:r>
            <w:r w:rsidR="000D50D7" w:rsidRPr="000D50D7">
              <w:t xml:space="preserve"> </w:t>
            </w:r>
            <w:r>
              <w:t>shown</w:t>
            </w:r>
            <w:r w:rsidR="000D50D7" w:rsidRPr="000D50D7">
              <w:t xml:space="preserve"> </w:t>
            </w:r>
            <w:r>
              <w:t>in</w:t>
            </w:r>
            <w:r w:rsidR="000D50D7" w:rsidRPr="000D50D7">
              <w:t xml:space="preserve"> </w:t>
            </w:r>
            <w:r>
              <w:t>pink</w:t>
            </w:r>
            <w:r w:rsidR="000D50D7" w:rsidRPr="000D50D7">
              <w:t xml:space="preserve"> </w:t>
            </w:r>
            <w:r>
              <w:t>on</w:t>
            </w:r>
            <w:r w:rsidR="000D50D7" w:rsidRPr="000D50D7">
              <w:t xml:space="preserve"> </w:t>
            </w:r>
            <w:r>
              <w:t>sheet</w:t>
            </w:r>
            <w:r w:rsidR="000D50D7" w:rsidRPr="000D50D7">
              <w:t xml:space="preserve"> </w:t>
            </w:r>
            <w:r>
              <w:t>5</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w:t>
            </w:r>
            <w:r w:rsidR="000D50D7" w:rsidRPr="000D50D7">
              <w:t xml:space="preserve"> </w:t>
            </w:r>
            <w:r>
              <w:t>reference</w:t>
            </w:r>
            <w:r w:rsidR="000D50D7" w:rsidRPr="000D50D7">
              <w:t xml:space="preserve"> </w:t>
            </w:r>
            <w:r>
              <w:t>SW-E1.</w:t>
            </w:r>
            <w:r w:rsidR="000D50D7" w:rsidRPr="000D50D7">
              <w:t xml:space="preserve"> </w:t>
            </w:r>
          </w:p>
        </w:tc>
      </w:tr>
      <w:tr w:rsidR="00283174" w:rsidRPr="00D43442" w14:paraId="00FC97A8" w14:textId="77777777" w:rsidTr="00511142">
        <w:tc>
          <w:tcPr>
            <w:tcW w:w="2843" w:type="dxa"/>
          </w:tcPr>
          <w:p w14:paraId="056DC8F8" w14:textId="77777777" w:rsidR="00283174" w:rsidRDefault="00283174" w:rsidP="00511142">
            <w:pPr>
              <w:pStyle w:val="TableText"/>
              <w:jc w:val="center"/>
            </w:pPr>
            <w:r>
              <w:t>Braintree</w:t>
            </w:r>
            <w:r w:rsidR="000D50D7" w:rsidRPr="000D50D7">
              <w:t xml:space="preserve"> </w:t>
            </w:r>
            <w:r>
              <w:t>District</w:t>
            </w:r>
            <w:r w:rsidR="000D50D7" w:rsidRPr="000D50D7">
              <w:t xml:space="preserve"> </w:t>
            </w:r>
            <w:r>
              <w:t>Council</w:t>
            </w:r>
          </w:p>
        </w:tc>
        <w:tc>
          <w:tcPr>
            <w:tcW w:w="2843" w:type="dxa"/>
          </w:tcPr>
          <w:p w14:paraId="5FC395F1" w14:textId="77777777" w:rsidR="00283174" w:rsidRDefault="00283174" w:rsidP="00511142">
            <w:pPr>
              <w:pStyle w:val="TableText"/>
            </w:pPr>
            <w:r>
              <w:t>Noakes</w:t>
            </w:r>
            <w:r w:rsidR="000D50D7" w:rsidRPr="000D50D7">
              <w:t xml:space="preserve"> </w:t>
            </w:r>
            <w:r>
              <w:t>Farm</w:t>
            </w:r>
            <w:r w:rsidR="000D50D7" w:rsidRPr="000D50D7">
              <w:t xml:space="preserve"> </w:t>
            </w:r>
            <w:r>
              <w:t>Road</w:t>
            </w:r>
          </w:p>
        </w:tc>
        <w:tc>
          <w:tcPr>
            <w:tcW w:w="2843" w:type="dxa"/>
          </w:tcPr>
          <w:p w14:paraId="6D5C1773" w14:textId="77777777" w:rsidR="00283174" w:rsidRDefault="00283174" w:rsidP="00511142">
            <w:pPr>
              <w:pStyle w:val="TableText"/>
            </w:pPr>
            <w:r>
              <w:t>Cable</w:t>
            </w:r>
            <w:r w:rsidR="000D50D7" w:rsidRPr="000D50D7">
              <w:t xml:space="preserve"> </w:t>
            </w:r>
            <w:r>
              <w:t>works</w:t>
            </w:r>
            <w:r w:rsidR="000D50D7" w:rsidRPr="000D50D7">
              <w:t xml:space="preserve"> </w:t>
            </w:r>
            <w:r>
              <w:t>beneath</w:t>
            </w:r>
            <w:r w:rsidR="000D50D7" w:rsidRPr="000D50D7">
              <w:t xml:space="preserve"> </w:t>
            </w:r>
            <w:r>
              <w:t>the</w:t>
            </w:r>
            <w:r w:rsidR="000D50D7" w:rsidRPr="000D50D7">
              <w:t xml:space="preserve"> </w:t>
            </w:r>
            <w:r>
              <w:t>width</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for</w:t>
            </w:r>
            <w:r w:rsidR="000D50D7" w:rsidRPr="000D50D7">
              <w:t xml:space="preserve"> </w:t>
            </w:r>
            <w:r>
              <w:t>the</w:t>
            </w:r>
            <w:r w:rsidR="000D50D7" w:rsidRPr="000D50D7">
              <w:t xml:space="preserve"> </w:t>
            </w:r>
            <w:r>
              <w:t>length</w:t>
            </w:r>
            <w:r w:rsidR="000D50D7" w:rsidRPr="000D50D7">
              <w:t xml:space="preserve"> </w:t>
            </w:r>
            <w:r>
              <w:t>shown</w:t>
            </w:r>
            <w:r w:rsidR="000D50D7" w:rsidRPr="000D50D7">
              <w:t xml:space="preserve"> </w:t>
            </w:r>
            <w:r>
              <w:t>in</w:t>
            </w:r>
            <w:r w:rsidR="000D50D7" w:rsidRPr="000D50D7">
              <w:t xml:space="preserve"> </w:t>
            </w:r>
            <w:r>
              <w:t>pink</w:t>
            </w:r>
            <w:r w:rsidR="000D50D7" w:rsidRPr="000D50D7">
              <w:t xml:space="preserve"> </w:t>
            </w:r>
            <w:r>
              <w:t>on</w:t>
            </w:r>
            <w:r w:rsidR="000D50D7" w:rsidRPr="000D50D7">
              <w:t xml:space="preserve"> </w:t>
            </w:r>
            <w:r>
              <w:t>sheet</w:t>
            </w:r>
            <w:r w:rsidR="000D50D7" w:rsidRPr="000D50D7">
              <w:t xml:space="preserve"> </w:t>
            </w:r>
            <w:r>
              <w:t>7</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w:t>
            </w:r>
            <w:r w:rsidR="000D50D7" w:rsidRPr="000D50D7">
              <w:t xml:space="preserve"> </w:t>
            </w:r>
            <w:r>
              <w:t>reference</w:t>
            </w:r>
            <w:r w:rsidR="000D50D7" w:rsidRPr="000D50D7">
              <w:t xml:space="preserve"> </w:t>
            </w:r>
            <w:r>
              <w:t>SW-I3.</w:t>
            </w:r>
          </w:p>
        </w:tc>
      </w:tr>
      <w:tr w:rsidR="00283174" w:rsidRPr="00D43442" w14:paraId="318CCD06" w14:textId="77777777" w:rsidTr="00511142">
        <w:tc>
          <w:tcPr>
            <w:tcW w:w="2843" w:type="dxa"/>
          </w:tcPr>
          <w:p w14:paraId="7552CBB0" w14:textId="77777777" w:rsidR="00283174" w:rsidRDefault="00283174" w:rsidP="00511142">
            <w:pPr>
              <w:pStyle w:val="TableText"/>
              <w:jc w:val="center"/>
            </w:pPr>
            <w:r>
              <w:t>Braintree</w:t>
            </w:r>
            <w:r w:rsidR="000D50D7" w:rsidRPr="000D50D7">
              <w:t xml:space="preserve"> </w:t>
            </w:r>
            <w:r>
              <w:t>District</w:t>
            </w:r>
            <w:r w:rsidR="000D50D7" w:rsidRPr="000D50D7">
              <w:t xml:space="preserve"> </w:t>
            </w:r>
            <w:r>
              <w:t>Council</w:t>
            </w:r>
          </w:p>
        </w:tc>
        <w:tc>
          <w:tcPr>
            <w:tcW w:w="2843" w:type="dxa"/>
          </w:tcPr>
          <w:p w14:paraId="045D1FF8" w14:textId="77777777" w:rsidR="00283174" w:rsidRDefault="00283174" w:rsidP="00511142">
            <w:pPr>
              <w:pStyle w:val="TableText"/>
            </w:pPr>
            <w:r>
              <w:t>Public</w:t>
            </w:r>
            <w:r w:rsidR="000D50D7" w:rsidRPr="000D50D7">
              <w:t xml:space="preserve"> </w:t>
            </w:r>
            <w:r>
              <w:t>right</w:t>
            </w:r>
            <w:r w:rsidR="000D50D7" w:rsidRPr="000D50D7">
              <w:t xml:space="preserve"> </w:t>
            </w:r>
            <w:r>
              <w:t>of</w:t>
            </w:r>
            <w:r w:rsidR="000D50D7" w:rsidRPr="000D50D7">
              <w:t xml:space="preserve"> </w:t>
            </w:r>
            <w:r>
              <w:t>way</w:t>
            </w:r>
            <w:r w:rsidR="000D50D7" w:rsidRPr="000D50D7">
              <w:t xml:space="preserve"> </w:t>
            </w:r>
            <w:r>
              <w:t>113_30</w:t>
            </w:r>
          </w:p>
        </w:tc>
        <w:tc>
          <w:tcPr>
            <w:tcW w:w="2843" w:type="dxa"/>
          </w:tcPr>
          <w:p w14:paraId="03A023DF" w14:textId="77777777" w:rsidR="00283174" w:rsidRDefault="00283174" w:rsidP="00511142">
            <w:pPr>
              <w:pStyle w:val="TableText"/>
            </w:pPr>
            <w:r>
              <w:t>Cable</w:t>
            </w:r>
            <w:r w:rsidR="000D50D7" w:rsidRPr="000D50D7">
              <w:t xml:space="preserve"> </w:t>
            </w:r>
            <w:r>
              <w:t>works</w:t>
            </w:r>
            <w:r w:rsidR="000D50D7" w:rsidRPr="000D50D7">
              <w:t xml:space="preserve"> </w:t>
            </w:r>
            <w:r>
              <w:t>beneath</w:t>
            </w:r>
            <w:r w:rsidR="000D50D7" w:rsidRPr="000D50D7">
              <w:t xml:space="preserve"> </w:t>
            </w:r>
            <w:r>
              <w:t>the</w:t>
            </w:r>
            <w:r w:rsidR="000D50D7" w:rsidRPr="000D50D7">
              <w:t xml:space="preserve"> </w:t>
            </w:r>
            <w:r>
              <w:t>width</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for</w:t>
            </w:r>
            <w:r w:rsidR="000D50D7" w:rsidRPr="000D50D7">
              <w:t xml:space="preserve"> </w:t>
            </w:r>
            <w:r>
              <w:t>the</w:t>
            </w:r>
            <w:r w:rsidR="000D50D7" w:rsidRPr="000D50D7">
              <w:t xml:space="preserve"> </w:t>
            </w:r>
            <w:r>
              <w:t>length</w:t>
            </w:r>
            <w:r w:rsidR="000D50D7" w:rsidRPr="000D50D7">
              <w:t xml:space="preserve"> </w:t>
            </w:r>
            <w:r>
              <w:t>shown</w:t>
            </w:r>
            <w:r w:rsidR="000D50D7" w:rsidRPr="000D50D7">
              <w:t xml:space="preserve"> </w:t>
            </w:r>
            <w:r>
              <w:t>in</w:t>
            </w:r>
            <w:r w:rsidR="000D50D7" w:rsidRPr="000D50D7">
              <w:t xml:space="preserve"> </w:t>
            </w:r>
            <w:r>
              <w:t>purple</w:t>
            </w:r>
            <w:r w:rsidR="000D50D7" w:rsidRPr="000D50D7">
              <w:t xml:space="preserve"> </w:t>
            </w:r>
            <w:r>
              <w:t>on</w:t>
            </w:r>
            <w:r w:rsidR="000D50D7" w:rsidRPr="000D50D7">
              <w:t xml:space="preserve"> </w:t>
            </w:r>
            <w:r>
              <w:t>sheet</w:t>
            </w:r>
            <w:r w:rsidR="000D50D7" w:rsidRPr="000D50D7">
              <w:t xml:space="preserve"> </w:t>
            </w:r>
            <w:r>
              <w:t>7</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w:t>
            </w:r>
            <w:r w:rsidR="000D50D7" w:rsidRPr="000D50D7">
              <w:t xml:space="preserve"> </w:t>
            </w:r>
            <w:r>
              <w:t>reference</w:t>
            </w:r>
            <w:r w:rsidR="000D50D7" w:rsidRPr="000D50D7">
              <w:t xml:space="preserve"> </w:t>
            </w:r>
            <w:r>
              <w:t>FC-T7.</w:t>
            </w:r>
          </w:p>
        </w:tc>
      </w:tr>
      <w:tr w:rsidR="00283174" w:rsidRPr="00D43442" w14:paraId="7754DF83" w14:textId="77777777" w:rsidTr="00511142">
        <w:tc>
          <w:tcPr>
            <w:tcW w:w="2843" w:type="dxa"/>
          </w:tcPr>
          <w:p w14:paraId="01A21CB3" w14:textId="77777777" w:rsidR="00283174" w:rsidRDefault="00283174" w:rsidP="00511142">
            <w:pPr>
              <w:pStyle w:val="TableText"/>
              <w:jc w:val="center"/>
            </w:pPr>
            <w:r>
              <w:t>Braintree</w:t>
            </w:r>
            <w:r w:rsidR="000D50D7" w:rsidRPr="000D50D7">
              <w:t xml:space="preserve"> </w:t>
            </w:r>
            <w:r>
              <w:t>District</w:t>
            </w:r>
            <w:r w:rsidR="000D50D7" w:rsidRPr="000D50D7">
              <w:t xml:space="preserve"> </w:t>
            </w:r>
            <w:r>
              <w:t>Council</w:t>
            </w:r>
          </w:p>
        </w:tc>
        <w:tc>
          <w:tcPr>
            <w:tcW w:w="2843" w:type="dxa"/>
          </w:tcPr>
          <w:p w14:paraId="4333B760" w14:textId="77777777" w:rsidR="00283174" w:rsidRDefault="00283174" w:rsidP="00511142">
            <w:pPr>
              <w:pStyle w:val="TableText"/>
            </w:pPr>
            <w:r>
              <w:t>Public</w:t>
            </w:r>
            <w:r w:rsidR="000D50D7" w:rsidRPr="000D50D7">
              <w:t xml:space="preserve"> </w:t>
            </w:r>
            <w:r>
              <w:t>right</w:t>
            </w:r>
            <w:r w:rsidR="000D50D7" w:rsidRPr="000D50D7">
              <w:t xml:space="preserve"> </w:t>
            </w:r>
            <w:r>
              <w:t>of</w:t>
            </w:r>
            <w:r w:rsidR="000D50D7" w:rsidRPr="000D50D7">
              <w:t xml:space="preserve"> </w:t>
            </w:r>
            <w:r>
              <w:t>way</w:t>
            </w:r>
            <w:r w:rsidR="000D50D7" w:rsidRPr="000D50D7">
              <w:t xml:space="preserve"> </w:t>
            </w:r>
            <w:r>
              <w:t>113_30</w:t>
            </w:r>
          </w:p>
        </w:tc>
        <w:tc>
          <w:tcPr>
            <w:tcW w:w="2843" w:type="dxa"/>
          </w:tcPr>
          <w:p w14:paraId="320EA822" w14:textId="77777777" w:rsidR="00283174" w:rsidRDefault="00283174" w:rsidP="00511142">
            <w:pPr>
              <w:pStyle w:val="TableText"/>
            </w:pPr>
            <w:r>
              <w:t>Cable</w:t>
            </w:r>
            <w:r w:rsidR="000D50D7" w:rsidRPr="000D50D7">
              <w:t xml:space="preserve"> </w:t>
            </w:r>
            <w:r>
              <w:t>works</w:t>
            </w:r>
            <w:r w:rsidR="000D50D7" w:rsidRPr="000D50D7">
              <w:t xml:space="preserve"> </w:t>
            </w:r>
            <w:r>
              <w:t>beneath</w:t>
            </w:r>
            <w:r w:rsidR="000D50D7" w:rsidRPr="000D50D7">
              <w:t xml:space="preserve"> </w:t>
            </w:r>
            <w:r>
              <w:t>the</w:t>
            </w:r>
            <w:r w:rsidR="000D50D7" w:rsidRPr="000D50D7">
              <w:t xml:space="preserve"> </w:t>
            </w:r>
            <w:r>
              <w:t>width</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for</w:t>
            </w:r>
            <w:r w:rsidR="000D50D7" w:rsidRPr="000D50D7">
              <w:t xml:space="preserve"> </w:t>
            </w:r>
            <w:r>
              <w:t>the</w:t>
            </w:r>
            <w:r w:rsidR="000D50D7" w:rsidRPr="000D50D7">
              <w:t xml:space="preserve"> </w:t>
            </w:r>
            <w:r>
              <w:t>length</w:t>
            </w:r>
            <w:r w:rsidR="000D50D7" w:rsidRPr="000D50D7">
              <w:t xml:space="preserve"> </w:t>
            </w:r>
            <w:r>
              <w:t>shown</w:t>
            </w:r>
            <w:r w:rsidR="000D50D7" w:rsidRPr="000D50D7">
              <w:t xml:space="preserve"> </w:t>
            </w:r>
            <w:r>
              <w:t>in</w:t>
            </w:r>
            <w:r w:rsidR="000D50D7" w:rsidRPr="000D50D7">
              <w:t xml:space="preserve"> </w:t>
            </w:r>
            <w:r>
              <w:t>purple</w:t>
            </w:r>
            <w:r w:rsidR="000D50D7" w:rsidRPr="000D50D7">
              <w:t xml:space="preserve"> </w:t>
            </w:r>
            <w:r>
              <w:t>on</w:t>
            </w:r>
            <w:r w:rsidR="000D50D7" w:rsidRPr="000D50D7">
              <w:t xml:space="preserve"> </w:t>
            </w:r>
            <w:r>
              <w:t>sheet</w:t>
            </w:r>
            <w:r w:rsidR="000D50D7" w:rsidRPr="000D50D7">
              <w:t xml:space="preserve"> </w:t>
            </w:r>
            <w:r>
              <w:t>7</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w:t>
            </w:r>
            <w:r w:rsidR="000D50D7" w:rsidRPr="000D50D7">
              <w:t xml:space="preserve"> </w:t>
            </w:r>
            <w:r>
              <w:t>reference</w:t>
            </w:r>
            <w:r w:rsidR="000D50D7" w:rsidRPr="000D50D7">
              <w:t xml:space="preserve"> </w:t>
            </w:r>
            <w:r>
              <w:t>FC-T8.</w:t>
            </w:r>
          </w:p>
        </w:tc>
      </w:tr>
      <w:tr w:rsidR="00283174" w:rsidRPr="00D43442" w14:paraId="58DF9C1F" w14:textId="77777777" w:rsidTr="00511142">
        <w:tc>
          <w:tcPr>
            <w:tcW w:w="2843" w:type="dxa"/>
          </w:tcPr>
          <w:p w14:paraId="0E0FA984" w14:textId="77777777" w:rsidR="00283174" w:rsidRDefault="00283174" w:rsidP="00511142">
            <w:pPr>
              <w:pStyle w:val="TableText"/>
              <w:jc w:val="center"/>
            </w:pPr>
            <w:r>
              <w:t>Braintree</w:t>
            </w:r>
            <w:r w:rsidR="000D50D7" w:rsidRPr="000D50D7">
              <w:t xml:space="preserve"> </w:t>
            </w:r>
            <w:r>
              <w:t>District</w:t>
            </w:r>
            <w:r w:rsidR="000D50D7" w:rsidRPr="000D50D7">
              <w:t xml:space="preserve"> </w:t>
            </w:r>
            <w:r>
              <w:t>Council</w:t>
            </w:r>
          </w:p>
        </w:tc>
        <w:tc>
          <w:tcPr>
            <w:tcW w:w="2843" w:type="dxa"/>
          </w:tcPr>
          <w:p w14:paraId="09E6E96D" w14:textId="77777777" w:rsidR="00283174" w:rsidRDefault="00283174" w:rsidP="00511142">
            <w:pPr>
              <w:pStyle w:val="TableText"/>
            </w:pPr>
            <w:r>
              <w:t>Noakes</w:t>
            </w:r>
            <w:r w:rsidR="000D50D7" w:rsidRPr="000D50D7">
              <w:t xml:space="preserve"> </w:t>
            </w:r>
            <w:r>
              <w:t>Farm</w:t>
            </w:r>
            <w:r w:rsidR="000D50D7" w:rsidRPr="000D50D7">
              <w:t xml:space="preserve"> </w:t>
            </w:r>
            <w:r>
              <w:t>Road</w:t>
            </w:r>
          </w:p>
        </w:tc>
        <w:tc>
          <w:tcPr>
            <w:tcW w:w="2843" w:type="dxa"/>
          </w:tcPr>
          <w:p w14:paraId="7A959E1C" w14:textId="77777777" w:rsidR="00283174" w:rsidRDefault="00283174" w:rsidP="00511142">
            <w:pPr>
              <w:pStyle w:val="TableText"/>
            </w:pPr>
            <w:r>
              <w:t>Cable</w:t>
            </w:r>
            <w:r w:rsidR="000D50D7" w:rsidRPr="000D50D7">
              <w:t xml:space="preserve"> </w:t>
            </w:r>
            <w:r>
              <w:t>works</w:t>
            </w:r>
            <w:r w:rsidR="000D50D7" w:rsidRPr="000D50D7">
              <w:t xml:space="preserve"> </w:t>
            </w:r>
            <w:r>
              <w:t>beneath</w:t>
            </w:r>
            <w:r w:rsidR="000D50D7" w:rsidRPr="000D50D7">
              <w:t xml:space="preserve"> </w:t>
            </w:r>
            <w:r>
              <w:t>the</w:t>
            </w:r>
            <w:r w:rsidR="000D50D7" w:rsidRPr="000D50D7">
              <w:t xml:space="preserve"> </w:t>
            </w:r>
            <w:r>
              <w:t>width</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for</w:t>
            </w:r>
            <w:r w:rsidR="000D50D7" w:rsidRPr="000D50D7">
              <w:t xml:space="preserve"> </w:t>
            </w:r>
            <w:r>
              <w:t>the</w:t>
            </w:r>
            <w:r w:rsidR="000D50D7" w:rsidRPr="000D50D7">
              <w:t xml:space="preserve"> </w:t>
            </w:r>
            <w:r>
              <w:t>length</w:t>
            </w:r>
            <w:r w:rsidR="000D50D7" w:rsidRPr="000D50D7">
              <w:t xml:space="preserve"> </w:t>
            </w:r>
            <w:r>
              <w:t>shown</w:t>
            </w:r>
            <w:r w:rsidR="000D50D7" w:rsidRPr="000D50D7">
              <w:t xml:space="preserve"> </w:t>
            </w:r>
            <w:r>
              <w:t>in</w:t>
            </w:r>
            <w:r w:rsidR="000D50D7" w:rsidRPr="000D50D7">
              <w:t xml:space="preserve"> </w:t>
            </w:r>
            <w:r>
              <w:t>pink</w:t>
            </w:r>
            <w:r w:rsidR="000D50D7" w:rsidRPr="000D50D7">
              <w:t xml:space="preserve"> </w:t>
            </w:r>
            <w:r>
              <w:t>on</w:t>
            </w:r>
            <w:r w:rsidR="000D50D7" w:rsidRPr="000D50D7">
              <w:t xml:space="preserve"> </w:t>
            </w:r>
            <w:r>
              <w:t>sheets</w:t>
            </w:r>
            <w:r w:rsidR="000D50D7" w:rsidRPr="000D50D7">
              <w:t xml:space="preserve"> </w:t>
            </w:r>
            <w:r>
              <w:t>7</w:t>
            </w:r>
            <w:r w:rsidR="000D50D7" w:rsidRPr="000D50D7">
              <w:t xml:space="preserve"> </w:t>
            </w:r>
            <w:r>
              <w:t>and</w:t>
            </w:r>
            <w:r w:rsidR="000D50D7" w:rsidRPr="000D50D7">
              <w:t xml:space="preserve"> </w:t>
            </w:r>
            <w:r>
              <w:t>8</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w:t>
            </w:r>
            <w:r w:rsidR="000D50D7" w:rsidRPr="000D50D7">
              <w:t xml:space="preserve"> </w:t>
            </w:r>
            <w:r>
              <w:t>reference</w:t>
            </w:r>
            <w:r w:rsidR="000D50D7" w:rsidRPr="000D50D7">
              <w:t xml:space="preserve"> </w:t>
            </w:r>
            <w:r>
              <w:t>SW-I2.</w:t>
            </w:r>
          </w:p>
        </w:tc>
      </w:tr>
      <w:tr w:rsidR="00283174" w:rsidRPr="00D43442" w14:paraId="2FE4B5BA" w14:textId="77777777" w:rsidTr="00511142">
        <w:tc>
          <w:tcPr>
            <w:tcW w:w="2843" w:type="dxa"/>
          </w:tcPr>
          <w:p w14:paraId="15752629" w14:textId="77777777" w:rsidR="00283174" w:rsidRDefault="00283174" w:rsidP="00511142">
            <w:pPr>
              <w:pStyle w:val="TableText"/>
              <w:jc w:val="center"/>
            </w:pPr>
            <w:r>
              <w:t>Braintree</w:t>
            </w:r>
            <w:r w:rsidR="000D50D7" w:rsidRPr="000D50D7">
              <w:t xml:space="preserve"> </w:t>
            </w:r>
            <w:r>
              <w:t>District</w:t>
            </w:r>
            <w:r w:rsidR="000D50D7" w:rsidRPr="000D50D7">
              <w:t xml:space="preserve"> </w:t>
            </w:r>
            <w:r>
              <w:t>Council</w:t>
            </w:r>
          </w:p>
        </w:tc>
        <w:tc>
          <w:tcPr>
            <w:tcW w:w="2843" w:type="dxa"/>
          </w:tcPr>
          <w:p w14:paraId="4A459EA7" w14:textId="77777777" w:rsidR="00283174" w:rsidRDefault="00283174" w:rsidP="00511142">
            <w:pPr>
              <w:pStyle w:val="TableText"/>
            </w:pPr>
            <w:r>
              <w:t>Public</w:t>
            </w:r>
            <w:r w:rsidR="000D50D7" w:rsidRPr="000D50D7">
              <w:t xml:space="preserve"> </w:t>
            </w:r>
            <w:r>
              <w:t>right</w:t>
            </w:r>
            <w:r w:rsidR="000D50D7" w:rsidRPr="000D50D7">
              <w:t xml:space="preserve"> </w:t>
            </w:r>
            <w:r>
              <w:t>of</w:t>
            </w:r>
            <w:r w:rsidR="000D50D7" w:rsidRPr="000D50D7">
              <w:t xml:space="preserve"> </w:t>
            </w:r>
            <w:r>
              <w:t>way</w:t>
            </w:r>
            <w:r w:rsidR="000D50D7" w:rsidRPr="000D50D7">
              <w:t xml:space="preserve"> </w:t>
            </w:r>
            <w:r>
              <w:t>113_25</w:t>
            </w:r>
          </w:p>
        </w:tc>
        <w:tc>
          <w:tcPr>
            <w:tcW w:w="2843" w:type="dxa"/>
          </w:tcPr>
          <w:p w14:paraId="6BE44980" w14:textId="77777777" w:rsidR="00283174" w:rsidRDefault="00283174" w:rsidP="00511142">
            <w:pPr>
              <w:pStyle w:val="TableText"/>
            </w:pPr>
            <w:r>
              <w:t>Cable</w:t>
            </w:r>
            <w:r w:rsidR="000D50D7" w:rsidRPr="000D50D7">
              <w:t xml:space="preserve"> </w:t>
            </w:r>
            <w:r>
              <w:t>works</w:t>
            </w:r>
            <w:r w:rsidR="000D50D7" w:rsidRPr="000D50D7">
              <w:t xml:space="preserve"> </w:t>
            </w:r>
            <w:r>
              <w:t>beneath</w:t>
            </w:r>
            <w:r w:rsidR="000D50D7" w:rsidRPr="000D50D7">
              <w:t xml:space="preserve"> </w:t>
            </w:r>
            <w:r>
              <w:t>the</w:t>
            </w:r>
            <w:r w:rsidR="000D50D7" w:rsidRPr="000D50D7">
              <w:t xml:space="preserve"> </w:t>
            </w:r>
            <w:r>
              <w:t>width</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for</w:t>
            </w:r>
            <w:r w:rsidR="000D50D7" w:rsidRPr="000D50D7">
              <w:t xml:space="preserve"> </w:t>
            </w:r>
            <w:r>
              <w:t>the</w:t>
            </w:r>
            <w:r w:rsidR="000D50D7" w:rsidRPr="000D50D7">
              <w:t xml:space="preserve"> </w:t>
            </w:r>
            <w:r>
              <w:t>length</w:t>
            </w:r>
            <w:r w:rsidR="000D50D7" w:rsidRPr="000D50D7">
              <w:t xml:space="preserve"> </w:t>
            </w:r>
            <w:r>
              <w:t>shown</w:t>
            </w:r>
            <w:r w:rsidR="000D50D7" w:rsidRPr="000D50D7">
              <w:t xml:space="preserve"> </w:t>
            </w:r>
            <w:r>
              <w:t>in</w:t>
            </w:r>
            <w:r w:rsidR="000D50D7" w:rsidRPr="000D50D7">
              <w:t xml:space="preserve"> </w:t>
            </w:r>
            <w:r>
              <w:t>purple</w:t>
            </w:r>
            <w:r w:rsidR="000D50D7" w:rsidRPr="000D50D7">
              <w:t xml:space="preserve"> </w:t>
            </w:r>
            <w:r>
              <w:t>on</w:t>
            </w:r>
            <w:r w:rsidR="000D50D7" w:rsidRPr="000D50D7">
              <w:t xml:space="preserve"> </w:t>
            </w:r>
            <w:r>
              <w:t>sheets</w:t>
            </w:r>
            <w:r w:rsidR="000D50D7" w:rsidRPr="000D50D7">
              <w:t xml:space="preserve"> </w:t>
            </w:r>
            <w:r>
              <w:t>7</w:t>
            </w:r>
            <w:r w:rsidR="000D50D7" w:rsidRPr="000D50D7">
              <w:t xml:space="preserve"> </w:t>
            </w:r>
            <w:r>
              <w:t>and</w:t>
            </w:r>
            <w:r w:rsidR="000D50D7" w:rsidRPr="000D50D7">
              <w:t xml:space="preserve"> </w:t>
            </w:r>
            <w:r>
              <w:t>8</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w:t>
            </w:r>
            <w:r w:rsidR="000D50D7" w:rsidRPr="000D50D7">
              <w:t xml:space="preserve"> </w:t>
            </w:r>
            <w:r>
              <w:t>reference</w:t>
            </w:r>
            <w:r w:rsidR="000D50D7" w:rsidRPr="000D50D7">
              <w:t xml:space="preserve"> </w:t>
            </w:r>
            <w:r>
              <w:t>FC-T6.</w:t>
            </w:r>
          </w:p>
        </w:tc>
      </w:tr>
      <w:tr w:rsidR="00283174" w:rsidRPr="00D43442" w14:paraId="286D87C4" w14:textId="77777777" w:rsidTr="00511142">
        <w:tc>
          <w:tcPr>
            <w:tcW w:w="2843" w:type="dxa"/>
          </w:tcPr>
          <w:p w14:paraId="741C6EB8" w14:textId="77777777" w:rsidR="00283174" w:rsidRDefault="00283174" w:rsidP="00511142">
            <w:pPr>
              <w:pStyle w:val="TableText"/>
              <w:jc w:val="center"/>
            </w:pPr>
            <w:r>
              <w:t>Braintree</w:t>
            </w:r>
            <w:r w:rsidR="000D50D7" w:rsidRPr="000D50D7">
              <w:t xml:space="preserve"> </w:t>
            </w:r>
            <w:r>
              <w:t>District</w:t>
            </w:r>
            <w:r w:rsidR="000D50D7" w:rsidRPr="000D50D7">
              <w:t xml:space="preserve"> </w:t>
            </w:r>
            <w:r>
              <w:t>Council</w:t>
            </w:r>
            <w:r w:rsidR="000D50D7" w:rsidRPr="000D50D7">
              <w:t xml:space="preserve"> </w:t>
            </w:r>
            <w:r>
              <w:t>/</w:t>
            </w:r>
            <w:r w:rsidR="000D50D7" w:rsidRPr="000D50D7">
              <w:t xml:space="preserve"> </w:t>
            </w:r>
            <w:r>
              <w:t>Chelmsford</w:t>
            </w:r>
            <w:r w:rsidR="000D50D7" w:rsidRPr="000D50D7">
              <w:t xml:space="preserve"> </w:t>
            </w:r>
            <w:r>
              <w:t>City</w:t>
            </w:r>
            <w:r w:rsidR="000D50D7" w:rsidRPr="000D50D7">
              <w:t xml:space="preserve"> </w:t>
            </w:r>
            <w:r>
              <w:t>Council</w:t>
            </w:r>
            <w:r w:rsidR="000D50D7" w:rsidRPr="000D50D7">
              <w:t xml:space="preserve"> </w:t>
            </w:r>
            <w:r>
              <w:t>(border)</w:t>
            </w:r>
          </w:p>
        </w:tc>
        <w:tc>
          <w:tcPr>
            <w:tcW w:w="2843" w:type="dxa"/>
          </w:tcPr>
          <w:p w14:paraId="01D073FF" w14:textId="77777777" w:rsidR="00283174" w:rsidRDefault="00283174" w:rsidP="00511142">
            <w:pPr>
              <w:pStyle w:val="TableText"/>
            </w:pPr>
            <w:r>
              <w:t>Noakes</w:t>
            </w:r>
            <w:r w:rsidR="000D50D7" w:rsidRPr="000D50D7">
              <w:t xml:space="preserve"> </w:t>
            </w:r>
            <w:r>
              <w:t>Lane</w:t>
            </w:r>
          </w:p>
        </w:tc>
        <w:tc>
          <w:tcPr>
            <w:tcW w:w="2843" w:type="dxa"/>
          </w:tcPr>
          <w:p w14:paraId="34FEA786" w14:textId="77777777" w:rsidR="00283174" w:rsidRDefault="00283174" w:rsidP="00511142">
            <w:pPr>
              <w:pStyle w:val="TableText"/>
            </w:pPr>
            <w:r>
              <w:t>Cable</w:t>
            </w:r>
            <w:r w:rsidR="000D50D7" w:rsidRPr="000D50D7">
              <w:t xml:space="preserve"> </w:t>
            </w:r>
            <w:r>
              <w:t>works</w:t>
            </w:r>
            <w:r w:rsidR="000D50D7" w:rsidRPr="000D50D7">
              <w:t xml:space="preserve"> </w:t>
            </w:r>
            <w:r>
              <w:t>beneath</w:t>
            </w:r>
            <w:r w:rsidR="000D50D7" w:rsidRPr="000D50D7">
              <w:t xml:space="preserve"> </w:t>
            </w:r>
            <w:r>
              <w:t>the</w:t>
            </w:r>
            <w:r w:rsidR="000D50D7" w:rsidRPr="000D50D7">
              <w:t xml:space="preserve"> </w:t>
            </w:r>
            <w:r>
              <w:t>width</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for</w:t>
            </w:r>
            <w:r w:rsidR="000D50D7" w:rsidRPr="000D50D7">
              <w:t xml:space="preserve"> </w:t>
            </w:r>
            <w:r>
              <w:t>the</w:t>
            </w:r>
            <w:r w:rsidR="000D50D7" w:rsidRPr="000D50D7">
              <w:t xml:space="preserve"> </w:t>
            </w:r>
            <w:r>
              <w:t>length</w:t>
            </w:r>
            <w:r w:rsidR="000D50D7" w:rsidRPr="000D50D7">
              <w:t xml:space="preserve"> </w:t>
            </w:r>
            <w:r>
              <w:t>shown</w:t>
            </w:r>
            <w:r w:rsidR="000D50D7" w:rsidRPr="000D50D7">
              <w:t xml:space="preserve"> </w:t>
            </w:r>
            <w:r>
              <w:t>in</w:t>
            </w:r>
            <w:r w:rsidR="000D50D7" w:rsidRPr="000D50D7">
              <w:t xml:space="preserve"> </w:t>
            </w:r>
            <w:r>
              <w:t>pink</w:t>
            </w:r>
            <w:r w:rsidR="000D50D7" w:rsidRPr="000D50D7">
              <w:t xml:space="preserve"> </w:t>
            </w:r>
            <w:r>
              <w:t>on</w:t>
            </w:r>
            <w:r w:rsidR="000D50D7" w:rsidRPr="000D50D7">
              <w:t xml:space="preserve"> </w:t>
            </w:r>
            <w:r>
              <w:t>sheet</w:t>
            </w:r>
            <w:r w:rsidR="000D50D7" w:rsidRPr="000D50D7">
              <w:t xml:space="preserve"> </w:t>
            </w:r>
            <w:r>
              <w:t>8</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w:t>
            </w:r>
            <w:r w:rsidR="000D50D7" w:rsidRPr="000D50D7">
              <w:t xml:space="preserve"> </w:t>
            </w:r>
            <w:r>
              <w:t>reference</w:t>
            </w:r>
            <w:r w:rsidR="000D50D7" w:rsidRPr="000D50D7">
              <w:t xml:space="preserve"> </w:t>
            </w:r>
            <w:r>
              <w:t>SW-I1.</w:t>
            </w:r>
          </w:p>
        </w:tc>
      </w:tr>
      <w:tr w:rsidR="00283174" w:rsidRPr="00D43442" w14:paraId="774FF313" w14:textId="77777777" w:rsidTr="00511142">
        <w:tc>
          <w:tcPr>
            <w:tcW w:w="2843" w:type="dxa"/>
          </w:tcPr>
          <w:p w14:paraId="0CFE2AA5" w14:textId="77777777" w:rsidR="00283174" w:rsidRDefault="00283174" w:rsidP="00511142">
            <w:pPr>
              <w:pStyle w:val="TableText"/>
              <w:jc w:val="center"/>
            </w:pPr>
            <w:r>
              <w:t>Braintree</w:t>
            </w:r>
            <w:r w:rsidR="000D50D7" w:rsidRPr="000D50D7">
              <w:t xml:space="preserve"> </w:t>
            </w:r>
            <w:r>
              <w:t>District</w:t>
            </w:r>
            <w:r w:rsidR="000D50D7" w:rsidRPr="000D50D7">
              <w:t xml:space="preserve"> </w:t>
            </w:r>
            <w:r>
              <w:t>Council</w:t>
            </w:r>
          </w:p>
        </w:tc>
        <w:tc>
          <w:tcPr>
            <w:tcW w:w="2843" w:type="dxa"/>
          </w:tcPr>
          <w:p w14:paraId="0DB6B783" w14:textId="77777777" w:rsidR="00283174" w:rsidRDefault="00283174" w:rsidP="00511142">
            <w:pPr>
              <w:pStyle w:val="TableText"/>
            </w:pPr>
            <w:r>
              <w:t>Public</w:t>
            </w:r>
            <w:r w:rsidR="000D50D7" w:rsidRPr="000D50D7">
              <w:t xml:space="preserve"> </w:t>
            </w:r>
            <w:r>
              <w:t>right</w:t>
            </w:r>
            <w:r w:rsidR="000D50D7" w:rsidRPr="000D50D7">
              <w:t xml:space="preserve"> </w:t>
            </w:r>
            <w:r>
              <w:t>of</w:t>
            </w:r>
            <w:r w:rsidR="000D50D7" w:rsidRPr="000D50D7">
              <w:t xml:space="preserve"> </w:t>
            </w:r>
            <w:r>
              <w:t>way</w:t>
            </w:r>
            <w:r w:rsidR="000D50D7" w:rsidRPr="000D50D7">
              <w:t xml:space="preserve"> </w:t>
            </w:r>
            <w:r>
              <w:t>221_53</w:t>
            </w:r>
          </w:p>
        </w:tc>
        <w:tc>
          <w:tcPr>
            <w:tcW w:w="2843" w:type="dxa"/>
          </w:tcPr>
          <w:p w14:paraId="35AADF94" w14:textId="77777777" w:rsidR="00283174" w:rsidRDefault="00283174" w:rsidP="00511142">
            <w:pPr>
              <w:pStyle w:val="TableText"/>
            </w:pPr>
            <w:r>
              <w:t>Cable</w:t>
            </w:r>
            <w:r w:rsidR="000D50D7" w:rsidRPr="000D50D7">
              <w:t xml:space="preserve"> </w:t>
            </w:r>
            <w:r>
              <w:t>works</w:t>
            </w:r>
            <w:r w:rsidR="000D50D7" w:rsidRPr="000D50D7">
              <w:t xml:space="preserve"> </w:t>
            </w:r>
            <w:r>
              <w:t>beneath</w:t>
            </w:r>
            <w:r w:rsidR="000D50D7" w:rsidRPr="000D50D7">
              <w:t xml:space="preserve"> </w:t>
            </w:r>
            <w:r>
              <w:t>the</w:t>
            </w:r>
            <w:r w:rsidR="000D50D7" w:rsidRPr="000D50D7">
              <w:t xml:space="preserve"> </w:t>
            </w:r>
            <w:r>
              <w:t>width</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for</w:t>
            </w:r>
            <w:r w:rsidR="000D50D7" w:rsidRPr="000D50D7">
              <w:t xml:space="preserve"> </w:t>
            </w:r>
            <w:r>
              <w:t>the</w:t>
            </w:r>
            <w:r w:rsidR="000D50D7" w:rsidRPr="000D50D7">
              <w:t xml:space="preserve"> </w:t>
            </w:r>
            <w:r>
              <w:t>length</w:t>
            </w:r>
            <w:r w:rsidR="000D50D7" w:rsidRPr="000D50D7">
              <w:t xml:space="preserve"> </w:t>
            </w:r>
            <w:r>
              <w:t>shown</w:t>
            </w:r>
            <w:r w:rsidR="000D50D7" w:rsidRPr="000D50D7">
              <w:t xml:space="preserve"> </w:t>
            </w:r>
            <w:r>
              <w:t>in</w:t>
            </w:r>
            <w:r w:rsidR="000D50D7" w:rsidRPr="000D50D7">
              <w:t xml:space="preserve"> </w:t>
            </w:r>
            <w:r>
              <w:t>purple</w:t>
            </w:r>
            <w:r w:rsidR="000D50D7" w:rsidRPr="000D50D7">
              <w:t xml:space="preserve"> </w:t>
            </w:r>
            <w:r>
              <w:t>on</w:t>
            </w:r>
            <w:r w:rsidR="000D50D7" w:rsidRPr="000D50D7">
              <w:t xml:space="preserve"> </w:t>
            </w:r>
            <w:r>
              <w:t>sheets</w:t>
            </w:r>
            <w:r w:rsidR="000D50D7" w:rsidRPr="000D50D7">
              <w:t xml:space="preserve"> </w:t>
            </w:r>
            <w:r>
              <w:t>8</w:t>
            </w:r>
            <w:r w:rsidR="000D50D7" w:rsidRPr="000D50D7">
              <w:t xml:space="preserve"> </w:t>
            </w:r>
            <w:r>
              <w:t>and</w:t>
            </w:r>
            <w:r w:rsidR="000D50D7" w:rsidRPr="000D50D7">
              <w:t xml:space="preserve"> </w:t>
            </w:r>
            <w:r>
              <w:t>9</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w:t>
            </w:r>
            <w:r w:rsidR="000D50D7" w:rsidRPr="000D50D7">
              <w:t xml:space="preserve"> </w:t>
            </w:r>
            <w:r>
              <w:t>reference</w:t>
            </w:r>
            <w:r w:rsidR="000D50D7" w:rsidRPr="000D50D7">
              <w:t xml:space="preserve"> </w:t>
            </w:r>
            <w:r>
              <w:t>FC-T1.</w:t>
            </w:r>
          </w:p>
        </w:tc>
      </w:tr>
      <w:tr w:rsidR="00283174" w:rsidRPr="00D43442" w14:paraId="44892A60" w14:textId="77777777" w:rsidTr="00511142">
        <w:tc>
          <w:tcPr>
            <w:tcW w:w="2843" w:type="dxa"/>
            <w:tcBorders>
              <w:bottom w:val="single" w:sz="4" w:space="0" w:color="auto"/>
            </w:tcBorders>
          </w:tcPr>
          <w:p w14:paraId="512D1697" w14:textId="77777777" w:rsidR="00283174" w:rsidRDefault="00283174" w:rsidP="00511142">
            <w:pPr>
              <w:pStyle w:val="TableText"/>
              <w:jc w:val="center"/>
            </w:pPr>
            <w:r>
              <w:t>Braintree</w:t>
            </w:r>
            <w:r w:rsidR="000D50D7" w:rsidRPr="000D50D7">
              <w:t xml:space="preserve"> </w:t>
            </w:r>
            <w:r>
              <w:t>District</w:t>
            </w:r>
            <w:r w:rsidR="000D50D7" w:rsidRPr="000D50D7">
              <w:t xml:space="preserve"> </w:t>
            </w:r>
            <w:r>
              <w:t>Council</w:t>
            </w:r>
          </w:p>
        </w:tc>
        <w:tc>
          <w:tcPr>
            <w:tcW w:w="2843" w:type="dxa"/>
            <w:tcBorders>
              <w:bottom w:val="single" w:sz="4" w:space="0" w:color="auto"/>
            </w:tcBorders>
          </w:tcPr>
          <w:p w14:paraId="49C86DE8" w14:textId="77777777" w:rsidR="00283174" w:rsidRDefault="00283174" w:rsidP="00511142">
            <w:pPr>
              <w:pStyle w:val="TableText"/>
            </w:pPr>
            <w:r>
              <w:t>Public</w:t>
            </w:r>
            <w:r w:rsidR="000D50D7" w:rsidRPr="000D50D7">
              <w:t xml:space="preserve"> </w:t>
            </w:r>
            <w:r>
              <w:t>right</w:t>
            </w:r>
            <w:r w:rsidR="000D50D7" w:rsidRPr="000D50D7">
              <w:t xml:space="preserve"> </w:t>
            </w:r>
            <w:r>
              <w:t>of</w:t>
            </w:r>
            <w:r w:rsidR="000D50D7" w:rsidRPr="000D50D7">
              <w:t xml:space="preserve"> </w:t>
            </w:r>
            <w:r>
              <w:t>way</w:t>
            </w:r>
            <w:r w:rsidR="000D50D7" w:rsidRPr="000D50D7">
              <w:t xml:space="preserve"> </w:t>
            </w:r>
            <w:r>
              <w:t>113_33</w:t>
            </w:r>
          </w:p>
        </w:tc>
        <w:tc>
          <w:tcPr>
            <w:tcW w:w="2843" w:type="dxa"/>
            <w:tcBorders>
              <w:bottom w:val="single" w:sz="4" w:space="0" w:color="auto"/>
            </w:tcBorders>
          </w:tcPr>
          <w:p w14:paraId="292D28F6" w14:textId="77777777" w:rsidR="00283174" w:rsidRDefault="00283174" w:rsidP="00511142">
            <w:pPr>
              <w:pStyle w:val="TableText"/>
            </w:pPr>
            <w:r>
              <w:t>Cable</w:t>
            </w:r>
            <w:r w:rsidR="000D50D7" w:rsidRPr="000D50D7">
              <w:t xml:space="preserve"> </w:t>
            </w:r>
            <w:r>
              <w:t>works</w:t>
            </w:r>
            <w:r w:rsidR="000D50D7" w:rsidRPr="000D50D7">
              <w:t xml:space="preserve"> </w:t>
            </w:r>
            <w:r>
              <w:t>beneath</w:t>
            </w:r>
            <w:r w:rsidR="000D50D7" w:rsidRPr="000D50D7">
              <w:t xml:space="preserve"> </w:t>
            </w:r>
            <w:r>
              <w:t>the</w:t>
            </w:r>
            <w:r w:rsidR="000D50D7" w:rsidRPr="000D50D7">
              <w:t xml:space="preserve"> </w:t>
            </w:r>
            <w:r>
              <w:t>width</w:t>
            </w:r>
            <w:r w:rsidR="000D50D7" w:rsidRPr="000D50D7">
              <w:t xml:space="preserve"> </w:t>
            </w:r>
            <w:r>
              <w:t>of</w:t>
            </w:r>
            <w:r w:rsidR="000D50D7" w:rsidRPr="000D50D7">
              <w:t xml:space="preserve"> </w:t>
            </w:r>
            <w:r>
              <w:t>the</w:t>
            </w:r>
            <w:r w:rsidR="000D50D7" w:rsidRPr="000D50D7">
              <w:t xml:space="preserve"> </w:t>
            </w:r>
            <w:r>
              <w:t>street</w:t>
            </w:r>
            <w:r w:rsidR="000D50D7" w:rsidRPr="000D50D7">
              <w:t xml:space="preserve"> </w:t>
            </w:r>
            <w:r>
              <w:t>for</w:t>
            </w:r>
            <w:r w:rsidR="000D50D7" w:rsidRPr="000D50D7">
              <w:t xml:space="preserve"> </w:t>
            </w:r>
            <w:r>
              <w:t>the</w:t>
            </w:r>
            <w:r w:rsidR="000D50D7" w:rsidRPr="000D50D7">
              <w:t xml:space="preserve"> </w:t>
            </w:r>
            <w:r>
              <w:t>length</w:t>
            </w:r>
            <w:r w:rsidR="000D50D7" w:rsidRPr="000D50D7">
              <w:t xml:space="preserve"> </w:t>
            </w:r>
            <w:r>
              <w:lastRenderedPageBreak/>
              <w:t>shown</w:t>
            </w:r>
            <w:r w:rsidR="000D50D7" w:rsidRPr="000D50D7">
              <w:t xml:space="preserve"> </w:t>
            </w:r>
            <w:r>
              <w:t>in</w:t>
            </w:r>
            <w:r w:rsidR="000D50D7" w:rsidRPr="000D50D7">
              <w:t xml:space="preserve"> </w:t>
            </w:r>
            <w:r>
              <w:t>purple</w:t>
            </w:r>
            <w:r w:rsidR="000D50D7" w:rsidRPr="000D50D7">
              <w:t xml:space="preserve"> </w:t>
            </w:r>
            <w:r>
              <w:t>on</w:t>
            </w:r>
            <w:r w:rsidR="000D50D7" w:rsidRPr="000D50D7">
              <w:t xml:space="preserve"> </w:t>
            </w:r>
            <w:r>
              <w:t>sheet</w:t>
            </w:r>
            <w:r w:rsidR="000D50D7" w:rsidRPr="000D50D7">
              <w:t xml:space="preserve"> </w:t>
            </w:r>
            <w:r>
              <w:t>9</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w:t>
            </w:r>
            <w:r w:rsidR="000D50D7" w:rsidRPr="000D50D7">
              <w:t xml:space="preserve"> </w:t>
            </w:r>
            <w:r>
              <w:t>reference</w:t>
            </w:r>
            <w:r w:rsidR="000D50D7" w:rsidRPr="000D50D7">
              <w:t xml:space="preserve"> </w:t>
            </w:r>
            <w:r>
              <w:t>FC-T5.</w:t>
            </w:r>
          </w:p>
        </w:tc>
      </w:tr>
    </w:tbl>
    <w:p w14:paraId="5D2B89E0" w14:textId="77777777" w:rsidR="00283174" w:rsidRDefault="000D50D7" w:rsidP="00283174">
      <w:pPr>
        <w:pStyle w:val="Schedule"/>
        <w:pageBreakBefore/>
        <w:rPr>
          <w:rStyle w:val="Ref"/>
        </w:rPr>
      </w:pPr>
      <w:bookmarkStart w:id="1016" w:name="TOC18_02_2022_17_52_44_936"/>
      <w:bookmarkStart w:id="1017" w:name="TOC23_02_2022_21_19_37_1004"/>
      <w:bookmarkStart w:id="1018" w:name="TOC15_08_2022_16_06_13_1005"/>
      <w:bookmarkStart w:id="1019" w:name="TOC06_09_2022_15_41_36_1005"/>
      <w:bookmarkStart w:id="1020" w:name="TOC04_10_2022_16_50_01_1008"/>
      <w:bookmarkStart w:id="1021" w:name="TOC23_11_2022_11_32_56_1009"/>
      <w:bookmarkStart w:id="1022" w:name="TOC10_01_2023_14_27_52_1009"/>
      <w:bookmarkEnd w:id="1016"/>
      <w:bookmarkEnd w:id="1017"/>
      <w:bookmarkEnd w:id="1018"/>
      <w:bookmarkEnd w:id="1019"/>
      <w:bookmarkEnd w:id="1020"/>
      <w:bookmarkEnd w:id="1021"/>
      <w:bookmarkEnd w:id="1022"/>
      <w:r w:rsidRPr="000D50D7">
        <w:lastRenderedPageBreak/>
        <w:tab/>
      </w:r>
      <w:r w:rsidR="00283174">
        <w:t>SCHEDULE</w:t>
      </w:r>
      <w:r w:rsidRPr="000D50D7">
        <w:t xml:space="preserve"> </w:t>
      </w:r>
      <w:r w:rsidR="00283174">
        <w:fldChar w:fldCharType="begin"/>
      </w:r>
      <w:r w:rsidR="00283174">
        <w:instrText xml:space="preserve"> SEQ schedule\* arabic </w:instrText>
      </w:r>
      <w:r w:rsidR="00283174">
        <w:fldChar w:fldCharType="separate"/>
      </w:r>
      <w:r>
        <w:rPr>
          <w:noProof/>
        </w:rPr>
        <w:t>4</w:t>
      </w:r>
      <w:r w:rsidR="00283174">
        <w:rPr>
          <w:noProof/>
        </w:rPr>
        <w:fldChar w:fldCharType="end"/>
      </w:r>
      <w:r w:rsidRPr="000D50D7">
        <w:tab/>
      </w:r>
      <w:r w:rsidR="00283174">
        <w:rPr>
          <w:rStyle w:val="Ref"/>
        </w:rPr>
        <w:t>Article</w:t>
      </w:r>
      <w:r w:rsidRPr="000D50D7">
        <w:rPr>
          <w:rStyle w:val="Ref"/>
        </w:rPr>
        <w:t xml:space="preserve"> </w:t>
      </w:r>
      <w:r w:rsidR="00283174">
        <w:rPr>
          <w:rStyle w:val="Ref"/>
        </w:rPr>
        <w:fldChar w:fldCharType="begin"/>
      </w:r>
      <w:r w:rsidR="00283174">
        <w:rPr>
          <w:rStyle w:val="Ref"/>
        </w:rPr>
        <w:instrText xml:space="preserve"> REF _Ref77772482 \r \h </w:instrText>
      </w:r>
      <w:r w:rsidR="00283174">
        <w:rPr>
          <w:rStyle w:val="Ref"/>
        </w:rPr>
      </w:r>
      <w:r w:rsidR="00283174">
        <w:rPr>
          <w:rStyle w:val="Ref"/>
        </w:rPr>
        <w:fldChar w:fldCharType="separate"/>
      </w:r>
      <w:r>
        <w:rPr>
          <w:rStyle w:val="Ref"/>
        </w:rPr>
        <w:t>9</w:t>
      </w:r>
      <w:r w:rsidR="00283174">
        <w:rPr>
          <w:rStyle w:val="Ref"/>
        </w:rPr>
        <w:fldChar w:fldCharType="end"/>
      </w:r>
      <w:r w:rsidRPr="000D50D7">
        <w:rPr>
          <w:rStyle w:val="Ref"/>
        </w:rPr>
        <w:t xml:space="preserve"> </w:t>
      </w:r>
      <w:r w:rsidR="00283174">
        <w:rPr>
          <w:rStyle w:val="Ref"/>
        </w:rPr>
        <w:t>and</w:t>
      </w:r>
      <w:r w:rsidRPr="000D50D7">
        <w:rPr>
          <w:rStyle w:val="Ref"/>
        </w:rPr>
        <w:t xml:space="preserve"> </w:t>
      </w:r>
      <w:r w:rsidR="00283174">
        <w:rPr>
          <w:rStyle w:val="Ref"/>
        </w:rPr>
        <w:t>Article</w:t>
      </w:r>
      <w:r w:rsidRPr="000D50D7">
        <w:rPr>
          <w:rStyle w:val="Ref"/>
        </w:rPr>
        <w:t xml:space="preserve"> </w:t>
      </w:r>
      <w:r w:rsidR="00283174">
        <w:rPr>
          <w:rStyle w:val="Ref"/>
        </w:rPr>
        <w:fldChar w:fldCharType="begin"/>
      </w:r>
      <w:r w:rsidR="00283174">
        <w:rPr>
          <w:rStyle w:val="Ref"/>
        </w:rPr>
        <w:instrText xml:space="preserve"> REF _Ref77863730 \r \h </w:instrText>
      </w:r>
      <w:r w:rsidR="00283174">
        <w:rPr>
          <w:rStyle w:val="Ref"/>
        </w:rPr>
      </w:r>
      <w:r w:rsidR="00283174">
        <w:rPr>
          <w:rStyle w:val="Ref"/>
        </w:rPr>
        <w:fldChar w:fldCharType="separate"/>
      </w:r>
      <w:r>
        <w:rPr>
          <w:rStyle w:val="Ref"/>
        </w:rPr>
        <w:t>10</w:t>
      </w:r>
      <w:r w:rsidR="00283174">
        <w:rPr>
          <w:rStyle w:val="Ref"/>
        </w:rPr>
        <w:fldChar w:fldCharType="end"/>
      </w:r>
    </w:p>
    <w:p w14:paraId="6A5550E1" w14:textId="77777777" w:rsidR="00283174" w:rsidRDefault="00283174" w:rsidP="00283174">
      <w:pPr>
        <w:pStyle w:val="ScheduleHead"/>
      </w:pPr>
      <w:r>
        <w:t>ALTERATION</w:t>
      </w:r>
      <w:r w:rsidR="000D50D7" w:rsidRPr="000D50D7">
        <w:t xml:space="preserve"> </w:t>
      </w:r>
      <w:r>
        <w:t>OF</w:t>
      </w:r>
      <w:r w:rsidR="000D50D7" w:rsidRPr="000D50D7">
        <w:t xml:space="preserve"> </w:t>
      </w:r>
      <w:r>
        <w:t>STREETS</w:t>
      </w:r>
    </w:p>
    <w:p w14:paraId="660CC744" w14:textId="77777777" w:rsidR="00283174" w:rsidRDefault="00283174" w:rsidP="00283174">
      <w:pPr>
        <w:pStyle w:val="Part"/>
        <w:rPr>
          <w:noProof/>
        </w:rPr>
      </w:pPr>
      <w:bookmarkStart w:id="1023" w:name="TOC27_07_2021_11_18_16_586"/>
      <w:bookmarkStart w:id="1024" w:name="TOC27_07_2021_11_36_14_585"/>
      <w:bookmarkStart w:id="1025" w:name="TOC27_07_2021_11_48_02_585"/>
      <w:bookmarkStart w:id="1026" w:name="TOC27_07_2021_11_50_47_587"/>
      <w:bookmarkStart w:id="1027" w:name="TOC01_02_2022_15_14_24_891"/>
      <w:bookmarkStart w:id="1028" w:name="TOC02_02_2022_13_02_49_871"/>
      <w:bookmarkStart w:id="1029" w:name="TOC18_02_2022_17_52_44_938"/>
      <w:bookmarkStart w:id="1030" w:name="TOC23_02_2022_21_19_37_1006"/>
      <w:bookmarkStart w:id="1031" w:name="TOC15_08_2022_16_06_13_1007"/>
      <w:bookmarkStart w:id="1032" w:name="TOC06_09_2022_15_41_36_1007"/>
      <w:bookmarkStart w:id="1033" w:name="TOC04_10_2022_16_50_01_1010"/>
      <w:bookmarkStart w:id="1034" w:name="TOC23_11_2022_11_32_56_1011"/>
      <w:bookmarkStart w:id="1035" w:name="TOC10_01_2023_14_27_52_1011"/>
      <w:bookmarkEnd w:id="1023"/>
      <w:bookmarkEnd w:id="1024"/>
      <w:bookmarkEnd w:id="1025"/>
      <w:bookmarkEnd w:id="1026"/>
      <w:bookmarkEnd w:id="1027"/>
      <w:bookmarkEnd w:id="1028"/>
      <w:bookmarkEnd w:id="1029"/>
      <w:bookmarkEnd w:id="1030"/>
      <w:bookmarkEnd w:id="1031"/>
      <w:bookmarkEnd w:id="1032"/>
      <w:bookmarkEnd w:id="1033"/>
      <w:bookmarkEnd w:id="1034"/>
      <w:bookmarkEnd w:id="1035"/>
      <w:r>
        <w:t>PART</w:t>
      </w:r>
      <w:r w:rsidR="000D50D7" w:rsidRPr="000D50D7">
        <w:t xml:space="preserve"> </w:t>
      </w:r>
      <w:r>
        <w:fldChar w:fldCharType="begin"/>
      </w:r>
      <w:r>
        <w:instrText xml:space="preserve"> SEQ Part_ \* arabic \r 1</w:instrText>
      </w:r>
      <w:r>
        <w:fldChar w:fldCharType="separate"/>
      </w:r>
      <w:r w:rsidR="000D50D7">
        <w:rPr>
          <w:noProof/>
        </w:rPr>
        <w:t>1</w:t>
      </w:r>
      <w:r>
        <w:rPr>
          <w:noProof/>
        </w:rPr>
        <w:fldChar w:fldCharType="end"/>
      </w:r>
    </w:p>
    <w:p w14:paraId="13455B64" w14:textId="77777777" w:rsidR="00283174" w:rsidRDefault="00283174" w:rsidP="00283174">
      <w:pPr>
        <w:pStyle w:val="PartHead"/>
      </w:pPr>
      <w:r>
        <w:t>PERMANENT</w:t>
      </w:r>
      <w:r w:rsidR="000D50D7" w:rsidRPr="000D50D7">
        <w:t xml:space="preserve"> </w:t>
      </w:r>
      <w:r>
        <w:t>ALTERATION</w:t>
      </w:r>
      <w:r w:rsidR="000D50D7" w:rsidRPr="000D50D7">
        <w:t xml:space="preserve"> </w:t>
      </w:r>
      <w:r>
        <w:t>OF</w:t>
      </w:r>
      <w:r w:rsidR="000D50D7" w:rsidRPr="000D50D7">
        <w:t xml:space="preserve"> </w:t>
      </w:r>
      <w:r>
        <w:t>LAYOUT</w:t>
      </w:r>
      <w:r w:rsidR="000D50D7" w:rsidRPr="000D50D7">
        <w:t xml:space="preserve"> </w:t>
      </w:r>
      <w:r>
        <w:t>AND</w:t>
      </w:r>
      <w:r w:rsidR="000D50D7" w:rsidRPr="000D50D7">
        <w:t xml:space="preserve"> </w:t>
      </w:r>
      <w:r>
        <w:t>MAINTAINED</w:t>
      </w:r>
      <w:r w:rsidR="000D50D7" w:rsidRPr="000D50D7">
        <w:t xml:space="preserve"> </w:t>
      </w:r>
      <w:r>
        <w:t>BY</w:t>
      </w:r>
      <w:r w:rsidR="000D50D7" w:rsidRPr="000D50D7">
        <w:t xml:space="preserve"> </w:t>
      </w:r>
      <w:r>
        <w:t>THE</w:t>
      </w:r>
      <w:r w:rsidR="000D50D7" w:rsidRPr="000D50D7">
        <w:t xml:space="preserve"> </w:t>
      </w:r>
      <w:r>
        <w:t>HIGHWAY</w:t>
      </w:r>
      <w:r w:rsidR="000D50D7" w:rsidRPr="000D50D7">
        <w:t xml:space="preserve"> </w:t>
      </w:r>
      <w:r>
        <w:t>AUTHORITY</w:t>
      </w:r>
    </w:p>
    <w:p w14:paraId="66CFBD14" w14:textId="77777777" w:rsidR="00283174" w:rsidRPr="00D43442" w:rsidRDefault="00283174" w:rsidP="00283174">
      <w:pPr>
        <w:pStyle w:val="linespace"/>
      </w:pPr>
    </w:p>
    <w:tbl>
      <w:tblPr>
        <w:tblW w:w="8529" w:type="dxa"/>
        <w:tblLayout w:type="fixed"/>
        <w:tblLook w:val="0000" w:firstRow="0" w:lastRow="0" w:firstColumn="0" w:lastColumn="0" w:noHBand="0" w:noVBand="0"/>
      </w:tblPr>
      <w:tblGrid>
        <w:gridCol w:w="2843"/>
        <w:gridCol w:w="2843"/>
        <w:gridCol w:w="2843"/>
      </w:tblGrid>
      <w:tr w:rsidR="00283174" w:rsidRPr="00D43442" w14:paraId="0B73DD14" w14:textId="77777777" w:rsidTr="00511142">
        <w:tc>
          <w:tcPr>
            <w:tcW w:w="2843" w:type="dxa"/>
            <w:tcBorders>
              <w:top w:val="single" w:sz="4" w:space="0" w:color="auto"/>
              <w:bottom w:val="single" w:sz="4" w:space="0" w:color="auto"/>
            </w:tcBorders>
          </w:tcPr>
          <w:p w14:paraId="4A95997B" w14:textId="77777777" w:rsidR="00283174" w:rsidRDefault="00283174" w:rsidP="00511142">
            <w:pPr>
              <w:pStyle w:val="ColumnHeader"/>
              <w:jc w:val="center"/>
              <w:rPr>
                <w:i w:val="0"/>
                <w:iCs/>
              </w:rPr>
            </w:pPr>
            <w:bookmarkStart w:id="1036" w:name="TOC27_07_2021_11_18_16_589"/>
            <w:bookmarkStart w:id="1037" w:name="TOC27_07_2021_11_36_14_588"/>
            <w:bookmarkStart w:id="1038" w:name="TOC27_07_2021_11_48_02_588"/>
            <w:bookmarkStart w:id="1039" w:name="TOC27_07_2021_11_50_47_590"/>
            <w:bookmarkStart w:id="1040" w:name="TOC01_02_2022_15_14_24_894"/>
            <w:bookmarkStart w:id="1041" w:name="TOC02_02_2022_13_02_49_874"/>
            <w:bookmarkEnd w:id="1036"/>
            <w:bookmarkEnd w:id="1037"/>
            <w:bookmarkEnd w:id="1038"/>
            <w:bookmarkEnd w:id="1039"/>
            <w:bookmarkEnd w:id="1040"/>
            <w:bookmarkEnd w:id="1041"/>
            <w:r>
              <w:rPr>
                <w:i w:val="0"/>
                <w:iCs/>
              </w:rPr>
              <w:t>(1)</w:t>
            </w:r>
          </w:p>
          <w:p w14:paraId="682DEF21" w14:textId="77777777" w:rsidR="00283174" w:rsidRPr="00242512" w:rsidRDefault="00283174" w:rsidP="00511142">
            <w:pPr>
              <w:pStyle w:val="ColumnHeader"/>
              <w:jc w:val="center"/>
              <w:rPr>
                <w:i w:val="0"/>
                <w:iCs/>
              </w:rPr>
            </w:pPr>
            <w:r>
              <w:rPr>
                <w:i w:val="0"/>
                <w:iCs/>
              </w:rPr>
              <w:t>Area</w:t>
            </w:r>
          </w:p>
        </w:tc>
        <w:tc>
          <w:tcPr>
            <w:tcW w:w="2843" w:type="dxa"/>
            <w:tcBorders>
              <w:top w:val="single" w:sz="4" w:space="0" w:color="auto"/>
              <w:bottom w:val="single" w:sz="4" w:space="0" w:color="auto"/>
            </w:tcBorders>
          </w:tcPr>
          <w:p w14:paraId="453BB0F6" w14:textId="77777777" w:rsidR="00283174" w:rsidRDefault="00283174" w:rsidP="00511142">
            <w:pPr>
              <w:pStyle w:val="ColumnHeader"/>
              <w:jc w:val="center"/>
              <w:rPr>
                <w:i w:val="0"/>
                <w:iCs/>
              </w:rPr>
            </w:pPr>
            <w:r>
              <w:rPr>
                <w:i w:val="0"/>
                <w:iCs/>
              </w:rPr>
              <w:t>(2)</w:t>
            </w:r>
          </w:p>
          <w:p w14:paraId="1E009D65" w14:textId="77777777" w:rsidR="00283174" w:rsidRPr="00242512" w:rsidRDefault="00283174" w:rsidP="00511142">
            <w:pPr>
              <w:pStyle w:val="ColumnHeader"/>
              <w:jc w:val="center"/>
              <w:rPr>
                <w:i w:val="0"/>
                <w:iCs/>
              </w:rPr>
            </w:pPr>
            <w:r>
              <w:rPr>
                <w:i w:val="0"/>
                <w:iCs/>
              </w:rPr>
              <w:t>Street</w:t>
            </w:r>
          </w:p>
        </w:tc>
        <w:tc>
          <w:tcPr>
            <w:tcW w:w="2843" w:type="dxa"/>
            <w:tcBorders>
              <w:top w:val="single" w:sz="4" w:space="0" w:color="auto"/>
              <w:bottom w:val="single" w:sz="4" w:space="0" w:color="auto"/>
            </w:tcBorders>
          </w:tcPr>
          <w:p w14:paraId="18A2DEDF" w14:textId="77777777" w:rsidR="00283174" w:rsidRDefault="00283174" w:rsidP="00511142">
            <w:pPr>
              <w:pStyle w:val="ColumnHeader"/>
              <w:jc w:val="center"/>
              <w:rPr>
                <w:i w:val="0"/>
                <w:iCs/>
              </w:rPr>
            </w:pPr>
            <w:r>
              <w:rPr>
                <w:i w:val="0"/>
                <w:iCs/>
              </w:rPr>
              <w:t>(3)</w:t>
            </w:r>
          </w:p>
          <w:p w14:paraId="3B4CC6D0" w14:textId="77777777" w:rsidR="00283174" w:rsidRPr="00242512" w:rsidRDefault="00283174" w:rsidP="00511142">
            <w:pPr>
              <w:pStyle w:val="ColumnHeader"/>
              <w:jc w:val="center"/>
              <w:rPr>
                <w:i w:val="0"/>
                <w:iCs/>
              </w:rPr>
            </w:pPr>
            <w:r>
              <w:rPr>
                <w:i w:val="0"/>
                <w:iCs/>
              </w:rPr>
              <w:t>Description</w:t>
            </w:r>
            <w:r w:rsidR="000D50D7" w:rsidRPr="000D50D7">
              <w:rPr>
                <w:i w:val="0"/>
                <w:iCs/>
              </w:rPr>
              <w:t xml:space="preserve"> </w:t>
            </w:r>
            <w:r>
              <w:rPr>
                <w:i w:val="0"/>
                <w:iCs/>
              </w:rPr>
              <w:t>of</w:t>
            </w:r>
            <w:r w:rsidR="000D50D7" w:rsidRPr="000D50D7">
              <w:rPr>
                <w:i w:val="0"/>
                <w:iCs/>
              </w:rPr>
              <w:t xml:space="preserve"> </w:t>
            </w:r>
            <w:r>
              <w:rPr>
                <w:i w:val="0"/>
                <w:iCs/>
              </w:rPr>
              <w:t>alteration</w:t>
            </w:r>
          </w:p>
        </w:tc>
      </w:tr>
      <w:tr w:rsidR="00283174" w:rsidRPr="00D43442" w14:paraId="3214A2B3" w14:textId="77777777" w:rsidTr="00511142">
        <w:tc>
          <w:tcPr>
            <w:tcW w:w="2843" w:type="dxa"/>
          </w:tcPr>
          <w:p w14:paraId="76F4EEA0"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2D737054" w14:textId="77777777" w:rsidR="00283174" w:rsidRPr="00D43442" w:rsidRDefault="00283174" w:rsidP="00511142">
            <w:pPr>
              <w:pStyle w:val="TableText"/>
              <w:jc w:val="center"/>
            </w:pPr>
            <w:r>
              <w:t>Waltham</w:t>
            </w:r>
            <w:r w:rsidR="000D50D7" w:rsidRPr="000D50D7">
              <w:t xml:space="preserve"> </w:t>
            </w:r>
            <w:r>
              <w:t>Road</w:t>
            </w:r>
          </w:p>
        </w:tc>
        <w:tc>
          <w:tcPr>
            <w:tcW w:w="2843" w:type="dxa"/>
          </w:tcPr>
          <w:p w14:paraId="40A91843" w14:textId="77777777" w:rsidR="00283174" w:rsidRPr="00D43442"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permanent</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shown</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4</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AS-D1.</w:t>
            </w:r>
          </w:p>
        </w:tc>
      </w:tr>
      <w:tr w:rsidR="00283174" w:rsidRPr="00D43442" w14:paraId="7B67835A" w14:textId="77777777" w:rsidTr="00511142">
        <w:tc>
          <w:tcPr>
            <w:tcW w:w="2843" w:type="dxa"/>
          </w:tcPr>
          <w:p w14:paraId="5CB27721"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45911F7B" w14:textId="77777777" w:rsidR="00283174" w:rsidRPr="00D43442" w:rsidRDefault="00283174" w:rsidP="00511142">
            <w:pPr>
              <w:pStyle w:val="TableText"/>
              <w:jc w:val="center"/>
            </w:pPr>
            <w:r>
              <w:t>Waltham</w:t>
            </w:r>
            <w:r w:rsidR="000D50D7" w:rsidRPr="000D50D7">
              <w:t xml:space="preserve"> </w:t>
            </w:r>
            <w:r>
              <w:t>Road</w:t>
            </w:r>
          </w:p>
        </w:tc>
        <w:tc>
          <w:tcPr>
            <w:tcW w:w="2843" w:type="dxa"/>
          </w:tcPr>
          <w:p w14:paraId="6B717A23" w14:textId="77777777" w:rsidR="00283174" w:rsidRPr="00D43442"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widening</w:t>
            </w:r>
            <w:r w:rsidR="000D50D7" w:rsidRPr="000D50D7">
              <w:t xml:space="preserve"> </w:t>
            </w:r>
            <w:r>
              <w:t>of</w:t>
            </w:r>
            <w:r w:rsidR="000D50D7" w:rsidRPr="000D50D7">
              <w:t xml:space="preserve"> </w:t>
            </w:r>
            <w:r>
              <w:t>the</w:t>
            </w:r>
            <w:r w:rsidR="000D50D7" w:rsidRPr="000D50D7">
              <w:t xml:space="preserve"> </w:t>
            </w:r>
            <w:r>
              <w:t>carriageway</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shown</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sheets</w:t>
            </w:r>
            <w:r w:rsidR="000D50D7" w:rsidRPr="000D50D7">
              <w:t xml:space="preserve"> </w:t>
            </w:r>
            <w:r>
              <w:t>4</w:t>
            </w:r>
            <w:r w:rsidR="000D50D7" w:rsidRPr="000D50D7">
              <w:t xml:space="preserve"> </w:t>
            </w:r>
            <w:r>
              <w:t>and</w:t>
            </w:r>
            <w:r w:rsidR="000D50D7" w:rsidRPr="000D50D7">
              <w:t xml:space="preserve"> </w:t>
            </w:r>
            <w:r>
              <w:t>5</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AS-D2,</w:t>
            </w:r>
            <w:r w:rsidR="000D50D7" w:rsidRPr="000D50D7">
              <w:t xml:space="preserve"> </w:t>
            </w:r>
            <w:r>
              <w:t>to</w:t>
            </w:r>
            <w:r w:rsidR="000D50D7" w:rsidRPr="000D50D7">
              <w:t xml:space="preserve"> </w:t>
            </w:r>
            <w:r>
              <w:t>enable</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p>
        </w:tc>
      </w:tr>
      <w:tr w:rsidR="00283174" w:rsidRPr="00D43442" w14:paraId="6B36F035" w14:textId="77777777" w:rsidTr="00511142">
        <w:tc>
          <w:tcPr>
            <w:tcW w:w="2843" w:type="dxa"/>
          </w:tcPr>
          <w:p w14:paraId="4D27109A"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6EB4B5FD" w14:textId="77777777" w:rsidR="00283174" w:rsidRPr="00D43442" w:rsidRDefault="00283174" w:rsidP="00511142">
            <w:pPr>
              <w:pStyle w:val="TableText"/>
              <w:jc w:val="center"/>
            </w:pPr>
            <w:r>
              <w:t>Waltham</w:t>
            </w:r>
            <w:r w:rsidR="000D50D7" w:rsidRPr="000D50D7">
              <w:t xml:space="preserve"> </w:t>
            </w:r>
            <w:r>
              <w:t>Road</w:t>
            </w:r>
          </w:p>
        </w:tc>
        <w:tc>
          <w:tcPr>
            <w:tcW w:w="2843" w:type="dxa"/>
          </w:tcPr>
          <w:p w14:paraId="25B6A725" w14:textId="77777777" w:rsidR="00283174" w:rsidRPr="00D43442" w:rsidRDefault="00283174" w:rsidP="00511142">
            <w:pPr>
              <w:pStyle w:val="TableText"/>
              <w:jc w:val="center"/>
            </w:pPr>
            <w:r>
              <w:t>Works,</w:t>
            </w:r>
            <w:r w:rsidR="000D50D7" w:rsidRPr="000D50D7">
              <w:t xml:space="preserve"> </w:t>
            </w:r>
            <w:r>
              <w:t>including</w:t>
            </w:r>
            <w:r w:rsidR="000D50D7" w:rsidRPr="000D50D7">
              <w:t xml:space="preserve"> </w:t>
            </w:r>
            <w:r>
              <w:t>vegetation</w:t>
            </w:r>
            <w:r w:rsidR="000D50D7" w:rsidRPr="000D50D7">
              <w:t xml:space="preserve"> </w:t>
            </w:r>
            <w:r>
              <w:t>clearance,</w:t>
            </w:r>
            <w:r w:rsidR="000D50D7" w:rsidRPr="000D50D7">
              <w:t xml:space="preserve"> </w:t>
            </w:r>
            <w:r>
              <w:t>for</w:t>
            </w:r>
            <w:r w:rsidR="000D50D7" w:rsidRPr="000D50D7">
              <w:t xml:space="preserve"> </w:t>
            </w:r>
            <w:r>
              <w:t>the</w:t>
            </w:r>
            <w:r w:rsidR="000D50D7" w:rsidRPr="000D50D7">
              <w:t xml:space="preserve"> </w:t>
            </w:r>
            <w:r>
              <w:t>creation</w:t>
            </w:r>
            <w:r w:rsidR="000D50D7" w:rsidRPr="000D50D7">
              <w:t xml:space="preserve"> </w:t>
            </w:r>
            <w:r>
              <w:t>of</w:t>
            </w:r>
            <w:r w:rsidR="000D50D7" w:rsidRPr="000D50D7">
              <w:t xml:space="preserve"> </w:t>
            </w:r>
            <w:r>
              <w:t>visibility</w:t>
            </w:r>
            <w:r w:rsidR="000D50D7" w:rsidRPr="000D50D7">
              <w:t xml:space="preserve"> </w:t>
            </w:r>
            <w:r>
              <w:t>splays</w:t>
            </w:r>
            <w:r w:rsidR="000D50D7" w:rsidRPr="000D50D7">
              <w:t xml:space="preserve"> </w:t>
            </w:r>
            <w:r>
              <w:t>on</w:t>
            </w:r>
            <w:r w:rsidR="000D50D7" w:rsidRPr="000D50D7">
              <w:t xml:space="preserve"> </w:t>
            </w:r>
            <w:r>
              <w:t>Waltham</w:t>
            </w:r>
            <w:r w:rsidR="000D50D7" w:rsidRPr="000D50D7">
              <w:t xml:space="preserve"> </w:t>
            </w:r>
            <w:r>
              <w:t>Road</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sheets</w:t>
            </w:r>
            <w:r w:rsidR="000D50D7" w:rsidRPr="000D50D7">
              <w:t xml:space="preserve"> </w:t>
            </w:r>
            <w:r>
              <w:t>4</w:t>
            </w:r>
            <w:r w:rsidR="000D50D7" w:rsidRPr="000D50D7">
              <w:t xml:space="preserve"> </w:t>
            </w:r>
            <w:r>
              <w:t>and</w:t>
            </w:r>
            <w:r w:rsidR="000D50D7" w:rsidRPr="000D50D7">
              <w:t xml:space="preserve"> </w:t>
            </w:r>
            <w:r>
              <w:t>5</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AS-D3,</w:t>
            </w:r>
            <w:r w:rsidR="000D50D7" w:rsidRPr="000D50D7">
              <w:t xml:space="preserve"> </w:t>
            </w:r>
            <w:r>
              <w:t>to</w:t>
            </w:r>
            <w:r w:rsidR="000D50D7" w:rsidRPr="000D50D7">
              <w:t xml:space="preserve"> </w:t>
            </w:r>
            <w:r>
              <w:t>facilitate</w:t>
            </w:r>
            <w:r w:rsidR="000D50D7" w:rsidRPr="000D50D7">
              <w:t xml:space="preserve"> </w:t>
            </w:r>
            <w:r>
              <w:t>the</w:t>
            </w:r>
            <w:r w:rsidR="000D50D7" w:rsidRPr="000D50D7">
              <w:t xml:space="preserve"> </w:t>
            </w:r>
            <w:r>
              <w:t>works</w:t>
            </w:r>
            <w:r w:rsidR="000D50D7" w:rsidRPr="000D50D7">
              <w:t xml:space="preserve"> </w:t>
            </w:r>
            <w:r>
              <w:t>at</w:t>
            </w:r>
            <w:r w:rsidR="000D50D7" w:rsidRPr="000D50D7">
              <w:t xml:space="preserve"> </w:t>
            </w:r>
            <w:r>
              <w:t>reference</w:t>
            </w:r>
            <w:r w:rsidR="000D50D7" w:rsidRPr="000D50D7">
              <w:t xml:space="preserve"> </w:t>
            </w:r>
            <w:r>
              <w:t>AS-D1.</w:t>
            </w:r>
          </w:p>
        </w:tc>
      </w:tr>
      <w:tr w:rsidR="00283174" w:rsidRPr="00D43442" w14:paraId="047A5356" w14:textId="77777777" w:rsidTr="00511142">
        <w:tc>
          <w:tcPr>
            <w:tcW w:w="2843" w:type="dxa"/>
          </w:tcPr>
          <w:p w14:paraId="35AA232E"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5B14745A" w14:textId="77777777" w:rsidR="00283174" w:rsidRPr="00D43442" w:rsidRDefault="00283174" w:rsidP="00511142">
            <w:pPr>
              <w:pStyle w:val="TableText"/>
              <w:jc w:val="center"/>
            </w:pPr>
            <w:r>
              <w:t>Waltham</w:t>
            </w:r>
            <w:r w:rsidR="000D50D7" w:rsidRPr="000D50D7">
              <w:t xml:space="preserve"> </w:t>
            </w:r>
            <w:r>
              <w:t>Road/Cranham</w:t>
            </w:r>
            <w:r w:rsidR="000D50D7" w:rsidRPr="000D50D7">
              <w:t xml:space="preserve"> </w:t>
            </w:r>
            <w:r>
              <w:t>Road</w:t>
            </w:r>
            <w:r w:rsidR="000D50D7" w:rsidRPr="000D50D7">
              <w:t xml:space="preserve"> </w:t>
            </w:r>
            <w:r>
              <w:t>and</w:t>
            </w:r>
            <w:r w:rsidR="000D50D7" w:rsidRPr="000D50D7">
              <w:t xml:space="preserve"> </w:t>
            </w:r>
            <w:r>
              <w:t>Boreham</w:t>
            </w:r>
            <w:r w:rsidR="000D50D7" w:rsidRPr="000D50D7">
              <w:t xml:space="preserve"> </w:t>
            </w:r>
            <w:r>
              <w:t>Road</w:t>
            </w:r>
            <w:r w:rsidR="000D50D7" w:rsidRPr="000D50D7">
              <w:t xml:space="preserve"> </w:t>
            </w:r>
            <w:r>
              <w:t>Junction</w:t>
            </w:r>
          </w:p>
        </w:tc>
        <w:tc>
          <w:tcPr>
            <w:tcW w:w="2843" w:type="dxa"/>
          </w:tcPr>
          <w:p w14:paraId="3AC075F7" w14:textId="77777777" w:rsidR="00283174" w:rsidRPr="00D43442" w:rsidRDefault="00283174" w:rsidP="00511142">
            <w:pPr>
              <w:pStyle w:val="TableText"/>
              <w:jc w:val="center"/>
            </w:pPr>
            <w:r>
              <w:t>Works,</w:t>
            </w:r>
            <w:r w:rsidR="000D50D7" w:rsidRPr="000D50D7">
              <w:t xml:space="preserve"> </w:t>
            </w:r>
            <w:r>
              <w:t>including</w:t>
            </w:r>
            <w:r w:rsidR="000D50D7" w:rsidRPr="000D50D7">
              <w:t xml:space="preserve"> </w:t>
            </w:r>
            <w:r>
              <w:t>vegetation</w:t>
            </w:r>
            <w:r w:rsidR="000D50D7" w:rsidRPr="000D50D7">
              <w:t xml:space="preserve"> </w:t>
            </w:r>
            <w:r>
              <w:t>clearance,</w:t>
            </w:r>
            <w:r w:rsidR="000D50D7" w:rsidRPr="000D50D7">
              <w:t xml:space="preserve"> </w:t>
            </w:r>
            <w:r>
              <w:t>on</w:t>
            </w:r>
            <w:r w:rsidR="000D50D7" w:rsidRPr="000D50D7">
              <w:t xml:space="preserve"> </w:t>
            </w:r>
            <w:r>
              <w:t>the</w:t>
            </w:r>
            <w:r w:rsidR="000D50D7" w:rsidRPr="000D50D7">
              <w:t xml:space="preserve"> </w:t>
            </w:r>
            <w:r>
              <w:t>Waltham</w:t>
            </w:r>
            <w:r w:rsidR="000D50D7" w:rsidRPr="000D50D7">
              <w:t xml:space="preserve"> </w:t>
            </w:r>
            <w:r>
              <w:t>Road/Cranham</w:t>
            </w:r>
            <w:r w:rsidR="000D50D7" w:rsidRPr="000D50D7">
              <w:t xml:space="preserve"> </w:t>
            </w:r>
            <w:r>
              <w:t>Road</w:t>
            </w:r>
            <w:r w:rsidR="000D50D7" w:rsidRPr="000D50D7">
              <w:t xml:space="preserve"> </w:t>
            </w:r>
            <w:r>
              <w:t>and</w:t>
            </w:r>
            <w:r w:rsidR="000D50D7" w:rsidRPr="000D50D7">
              <w:t xml:space="preserve"> </w:t>
            </w:r>
            <w:r>
              <w:t>Boreham</w:t>
            </w:r>
            <w:r w:rsidR="000D50D7" w:rsidRPr="000D50D7">
              <w:t xml:space="preserve"> </w:t>
            </w:r>
            <w:r>
              <w:t>Road</w:t>
            </w:r>
            <w:r w:rsidR="000D50D7" w:rsidRPr="000D50D7">
              <w:t xml:space="preserve"> </w:t>
            </w:r>
            <w:r>
              <w:t>junction</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5</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AS-D4,</w:t>
            </w:r>
            <w:r w:rsidR="000D50D7" w:rsidRPr="000D50D7">
              <w:t xml:space="preserve"> </w:t>
            </w:r>
            <w:r>
              <w:t>to</w:t>
            </w:r>
            <w:r w:rsidR="000D50D7" w:rsidRPr="000D50D7">
              <w:t xml:space="preserve"> </w:t>
            </w:r>
            <w:r>
              <w:t>facilitate</w:t>
            </w:r>
            <w:r w:rsidR="000D50D7" w:rsidRPr="000D50D7">
              <w:t xml:space="preserve"> </w:t>
            </w:r>
            <w:r>
              <w:t>movement</w:t>
            </w:r>
            <w:r w:rsidR="000D50D7" w:rsidRPr="000D50D7">
              <w:t xml:space="preserve"> </w:t>
            </w:r>
            <w:r>
              <w:t>of</w:t>
            </w:r>
            <w:r w:rsidR="000D50D7" w:rsidRPr="000D50D7">
              <w:t xml:space="preserve"> </w:t>
            </w:r>
            <w:r>
              <w:t>construction</w:t>
            </w:r>
            <w:r w:rsidR="000D50D7" w:rsidRPr="000D50D7">
              <w:t xml:space="preserve"> </w:t>
            </w:r>
            <w:r>
              <w:t>traffic.</w:t>
            </w:r>
          </w:p>
        </w:tc>
      </w:tr>
      <w:tr w:rsidR="00283174" w:rsidRPr="00D43442" w14:paraId="6D4A10B1" w14:textId="77777777" w:rsidTr="00511142">
        <w:tc>
          <w:tcPr>
            <w:tcW w:w="2843" w:type="dxa"/>
          </w:tcPr>
          <w:p w14:paraId="63DBAC1C"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7D668BE7" w14:textId="77777777" w:rsidR="00283174" w:rsidRPr="00D43442" w:rsidRDefault="00283174" w:rsidP="00511142">
            <w:pPr>
              <w:pStyle w:val="TableText"/>
              <w:jc w:val="center"/>
            </w:pPr>
            <w:r>
              <w:t>Cranham</w:t>
            </w:r>
            <w:r w:rsidR="000D50D7" w:rsidRPr="000D50D7">
              <w:t xml:space="preserve"> </w:t>
            </w:r>
            <w:r>
              <w:t>Road</w:t>
            </w:r>
          </w:p>
        </w:tc>
        <w:tc>
          <w:tcPr>
            <w:tcW w:w="2843" w:type="dxa"/>
          </w:tcPr>
          <w:p w14:paraId="62122609" w14:textId="77777777" w:rsidR="00283174" w:rsidRPr="00D43442"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widening</w:t>
            </w:r>
            <w:r w:rsidR="000D50D7" w:rsidRPr="000D50D7">
              <w:t xml:space="preserve"> </w:t>
            </w:r>
            <w:r>
              <w:t>of</w:t>
            </w:r>
            <w:r w:rsidR="000D50D7" w:rsidRPr="000D50D7">
              <w:t xml:space="preserve"> </w:t>
            </w:r>
            <w:r>
              <w:t>the</w:t>
            </w:r>
            <w:r w:rsidR="000D50D7" w:rsidRPr="000D50D7">
              <w:t xml:space="preserve"> </w:t>
            </w:r>
            <w:r>
              <w:t>carriageway</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sheets</w:t>
            </w:r>
            <w:r w:rsidR="000D50D7" w:rsidRPr="000D50D7">
              <w:t xml:space="preserve"> </w:t>
            </w:r>
            <w:r>
              <w:t>5</w:t>
            </w:r>
            <w:r w:rsidR="000D50D7" w:rsidRPr="000D50D7">
              <w:t xml:space="preserve"> </w:t>
            </w:r>
            <w:r>
              <w:t>and</w:t>
            </w:r>
            <w:r w:rsidR="000D50D7" w:rsidRPr="000D50D7">
              <w:t xml:space="preserve"> </w:t>
            </w:r>
            <w:r>
              <w:t>6</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AS-E10,</w:t>
            </w:r>
            <w:r w:rsidR="000D50D7" w:rsidRPr="000D50D7">
              <w:t xml:space="preserve"> </w:t>
            </w:r>
            <w:r>
              <w:t>to</w:t>
            </w:r>
            <w:r w:rsidR="000D50D7" w:rsidRPr="000D50D7">
              <w:t xml:space="preserve"> </w:t>
            </w:r>
            <w:r>
              <w:t>enable</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p>
        </w:tc>
      </w:tr>
      <w:tr w:rsidR="00283174" w:rsidRPr="00D43442" w14:paraId="30ED4B17" w14:textId="77777777" w:rsidTr="00511142">
        <w:tc>
          <w:tcPr>
            <w:tcW w:w="2843" w:type="dxa"/>
          </w:tcPr>
          <w:p w14:paraId="4D6F45F2"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40DB2144" w14:textId="77777777" w:rsidR="00283174" w:rsidRPr="00D43442" w:rsidRDefault="00283174" w:rsidP="00511142">
            <w:pPr>
              <w:pStyle w:val="TableText"/>
              <w:jc w:val="center"/>
            </w:pPr>
            <w:r>
              <w:t>Cranham</w:t>
            </w:r>
            <w:r w:rsidR="000D50D7" w:rsidRPr="000D50D7">
              <w:t xml:space="preserve"> </w:t>
            </w:r>
            <w:r>
              <w:t>Road</w:t>
            </w:r>
          </w:p>
        </w:tc>
        <w:tc>
          <w:tcPr>
            <w:tcW w:w="2843" w:type="dxa"/>
          </w:tcPr>
          <w:p w14:paraId="31980B11" w14:textId="77777777" w:rsidR="00283174" w:rsidRPr="00D43442"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widening</w:t>
            </w:r>
            <w:r w:rsidR="000D50D7" w:rsidRPr="000D50D7">
              <w:t xml:space="preserve"> </w:t>
            </w:r>
            <w:r>
              <w:t>of</w:t>
            </w:r>
            <w:r w:rsidR="000D50D7" w:rsidRPr="000D50D7">
              <w:t xml:space="preserve"> </w:t>
            </w:r>
            <w:r>
              <w:t>the</w:t>
            </w:r>
            <w:r w:rsidR="000D50D7" w:rsidRPr="000D50D7">
              <w:t xml:space="preserve"> </w:t>
            </w:r>
            <w:r>
              <w:lastRenderedPageBreak/>
              <w:t>carriageway</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5</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AS-E11,</w:t>
            </w:r>
            <w:r w:rsidR="000D50D7" w:rsidRPr="000D50D7">
              <w:t xml:space="preserve"> </w:t>
            </w:r>
            <w:r>
              <w:t>to</w:t>
            </w:r>
            <w:r w:rsidR="000D50D7" w:rsidRPr="000D50D7">
              <w:t xml:space="preserve"> </w:t>
            </w:r>
            <w:r>
              <w:t>enable</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p>
        </w:tc>
      </w:tr>
      <w:tr w:rsidR="00283174" w:rsidRPr="00D43442" w14:paraId="22E54D4B" w14:textId="77777777" w:rsidTr="00511142">
        <w:tc>
          <w:tcPr>
            <w:tcW w:w="2843" w:type="dxa"/>
          </w:tcPr>
          <w:p w14:paraId="1A6688E0" w14:textId="77777777" w:rsidR="00283174" w:rsidRPr="00D43442" w:rsidRDefault="00283174" w:rsidP="00511142">
            <w:pPr>
              <w:pStyle w:val="TableText"/>
              <w:jc w:val="center"/>
            </w:pPr>
            <w:r>
              <w:lastRenderedPageBreak/>
              <w:t>Chelmsford</w:t>
            </w:r>
            <w:r w:rsidR="000D50D7" w:rsidRPr="000D50D7">
              <w:t xml:space="preserve"> </w:t>
            </w:r>
            <w:r>
              <w:t>City</w:t>
            </w:r>
            <w:r w:rsidR="000D50D7" w:rsidRPr="000D50D7">
              <w:t xml:space="preserve"> </w:t>
            </w:r>
            <w:r>
              <w:t>Council</w:t>
            </w:r>
          </w:p>
        </w:tc>
        <w:tc>
          <w:tcPr>
            <w:tcW w:w="2843" w:type="dxa"/>
          </w:tcPr>
          <w:p w14:paraId="6A9DB2D8" w14:textId="77777777" w:rsidR="00283174" w:rsidRPr="00D43442" w:rsidRDefault="00283174" w:rsidP="00511142">
            <w:pPr>
              <w:pStyle w:val="TableText"/>
              <w:jc w:val="center"/>
            </w:pPr>
            <w:r>
              <w:t>Cranham</w:t>
            </w:r>
            <w:r w:rsidR="000D50D7" w:rsidRPr="000D50D7">
              <w:t xml:space="preserve"> </w:t>
            </w:r>
            <w:r>
              <w:t>Road</w:t>
            </w:r>
          </w:p>
        </w:tc>
        <w:tc>
          <w:tcPr>
            <w:tcW w:w="2843" w:type="dxa"/>
          </w:tcPr>
          <w:p w14:paraId="3EE2EE85" w14:textId="77777777" w:rsidR="00283174" w:rsidRPr="00D43442"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widening</w:t>
            </w:r>
            <w:r w:rsidR="000D50D7" w:rsidRPr="000D50D7">
              <w:t xml:space="preserve"> </w:t>
            </w:r>
            <w:r>
              <w:t>of</w:t>
            </w:r>
            <w:r w:rsidR="000D50D7" w:rsidRPr="000D50D7">
              <w:t xml:space="preserve"> </w:t>
            </w:r>
            <w:r>
              <w:t>the</w:t>
            </w:r>
            <w:r w:rsidR="000D50D7" w:rsidRPr="000D50D7">
              <w:t xml:space="preserve"> </w:t>
            </w:r>
            <w:r>
              <w:t>carriageway</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5</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AS-E12,</w:t>
            </w:r>
            <w:r w:rsidR="000D50D7" w:rsidRPr="000D50D7">
              <w:t xml:space="preserve"> </w:t>
            </w:r>
            <w:r>
              <w:t>to</w:t>
            </w:r>
            <w:r w:rsidR="000D50D7" w:rsidRPr="000D50D7">
              <w:t xml:space="preserve"> </w:t>
            </w:r>
            <w:r>
              <w:t>enable</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p>
        </w:tc>
      </w:tr>
      <w:tr w:rsidR="00283174" w:rsidRPr="00D43442" w14:paraId="2D6815E5" w14:textId="77777777" w:rsidTr="00511142">
        <w:tc>
          <w:tcPr>
            <w:tcW w:w="2843" w:type="dxa"/>
          </w:tcPr>
          <w:p w14:paraId="51D2FC14"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261D7032" w14:textId="77777777" w:rsidR="00283174" w:rsidRPr="00D43442" w:rsidRDefault="00283174" w:rsidP="00511142">
            <w:pPr>
              <w:pStyle w:val="TableText"/>
              <w:jc w:val="center"/>
            </w:pPr>
            <w:r>
              <w:t>Cranham</w:t>
            </w:r>
            <w:r w:rsidR="000D50D7" w:rsidRPr="000D50D7">
              <w:t xml:space="preserve"> </w:t>
            </w:r>
            <w:r>
              <w:t>Road</w:t>
            </w:r>
          </w:p>
        </w:tc>
        <w:tc>
          <w:tcPr>
            <w:tcW w:w="2843" w:type="dxa"/>
          </w:tcPr>
          <w:p w14:paraId="5265FB57" w14:textId="77777777" w:rsidR="00283174" w:rsidRPr="00D43442"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widening</w:t>
            </w:r>
            <w:r w:rsidR="000D50D7" w:rsidRPr="000D50D7">
              <w:t xml:space="preserve"> </w:t>
            </w:r>
            <w:r>
              <w:t>of</w:t>
            </w:r>
            <w:r w:rsidR="000D50D7" w:rsidRPr="000D50D7">
              <w:t xml:space="preserve"> </w:t>
            </w:r>
            <w:r>
              <w:t>the</w:t>
            </w:r>
            <w:r w:rsidR="000D50D7" w:rsidRPr="000D50D7">
              <w:t xml:space="preserve"> </w:t>
            </w:r>
            <w:r>
              <w:t>carriageway</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5</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AS-E13,</w:t>
            </w:r>
            <w:r w:rsidR="000D50D7" w:rsidRPr="000D50D7">
              <w:t xml:space="preserve"> </w:t>
            </w:r>
            <w:r>
              <w:t>to</w:t>
            </w:r>
            <w:r w:rsidR="000D50D7" w:rsidRPr="000D50D7">
              <w:t xml:space="preserve"> </w:t>
            </w:r>
            <w:r>
              <w:t>enable</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p>
        </w:tc>
      </w:tr>
      <w:tr w:rsidR="00283174" w:rsidRPr="00D43442" w14:paraId="79DDEEBD" w14:textId="77777777" w:rsidTr="00511142">
        <w:tc>
          <w:tcPr>
            <w:tcW w:w="2843" w:type="dxa"/>
          </w:tcPr>
          <w:p w14:paraId="0D1CAB24"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1FDE395B" w14:textId="77777777" w:rsidR="00283174" w:rsidRPr="00D43442" w:rsidRDefault="00283174" w:rsidP="00511142">
            <w:pPr>
              <w:pStyle w:val="TableText"/>
              <w:jc w:val="center"/>
            </w:pPr>
            <w:r>
              <w:t>Cranham</w:t>
            </w:r>
            <w:r w:rsidR="000D50D7" w:rsidRPr="000D50D7">
              <w:t xml:space="preserve"> </w:t>
            </w:r>
            <w:r>
              <w:t>Road</w:t>
            </w:r>
          </w:p>
        </w:tc>
        <w:tc>
          <w:tcPr>
            <w:tcW w:w="2843" w:type="dxa"/>
          </w:tcPr>
          <w:p w14:paraId="2B4B1128" w14:textId="77777777" w:rsidR="00283174" w:rsidRPr="00D43442"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widening</w:t>
            </w:r>
            <w:r w:rsidR="000D50D7" w:rsidRPr="000D50D7">
              <w:t xml:space="preserve"> </w:t>
            </w:r>
            <w:r>
              <w:t>of</w:t>
            </w:r>
            <w:r w:rsidR="000D50D7" w:rsidRPr="000D50D7">
              <w:t xml:space="preserve"> </w:t>
            </w:r>
            <w:r>
              <w:t>the</w:t>
            </w:r>
            <w:r w:rsidR="000D50D7" w:rsidRPr="000D50D7">
              <w:t xml:space="preserve"> </w:t>
            </w:r>
            <w:r>
              <w:t>carriageway</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5</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AS-E14,</w:t>
            </w:r>
            <w:r w:rsidR="000D50D7" w:rsidRPr="000D50D7">
              <w:t xml:space="preserve"> </w:t>
            </w:r>
            <w:r>
              <w:t>to</w:t>
            </w:r>
            <w:r w:rsidR="000D50D7" w:rsidRPr="000D50D7">
              <w:t xml:space="preserve"> </w:t>
            </w:r>
            <w:r>
              <w:t>enable</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p>
        </w:tc>
      </w:tr>
      <w:tr w:rsidR="00283174" w:rsidRPr="00D43442" w14:paraId="6461D8D1" w14:textId="77777777" w:rsidTr="00511142">
        <w:tc>
          <w:tcPr>
            <w:tcW w:w="2843" w:type="dxa"/>
          </w:tcPr>
          <w:p w14:paraId="521CC63D"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34EDFC7C" w14:textId="77777777" w:rsidR="00283174" w:rsidRPr="00D43442" w:rsidRDefault="00283174" w:rsidP="00511142">
            <w:pPr>
              <w:pStyle w:val="TableText"/>
              <w:jc w:val="center"/>
            </w:pPr>
            <w:r>
              <w:t>Cranham</w:t>
            </w:r>
            <w:r w:rsidR="000D50D7" w:rsidRPr="000D50D7">
              <w:t xml:space="preserve"> </w:t>
            </w:r>
            <w:r>
              <w:t>Road</w:t>
            </w:r>
          </w:p>
        </w:tc>
        <w:tc>
          <w:tcPr>
            <w:tcW w:w="2843" w:type="dxa"/>
          </w:tcPr>
          <w:p w14:paraId="28FBF139" w14:textId="77777777" w:rsidR="00283174" w:rsidRPr="00D43442"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widening</w:t>
            </w:r>
            <w:r w:rsidR="000D50D7" w:rsidRPr="000D50D7">
              <w:t xml:space="preserve"> </w:t>
            </w:r>
            <w:r>
              <w:t>of</w:t>
            </w:r>
            <w:r w:rsidR="000D50D7" w:rsidRPr="000D50D7">
              <w:t xml:space="preserve"> </w:t>
            </w:r>
            <w:r>
              <w:t>the</w:t>
            </w:r>
            <w:r w:rsidR="000D50D7" w:rsidRPr="000D50D7">
              <w:t xml:space="preserve"> </w:t>
            </w:r>
            <w:r>
              <w:t>carriageway</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5</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AS-E15,</w:t>
            </w:r>
            <w:r w:rsidR="000D50D7" w:rsidRPr="000D50D7">
              <w:t xml:space="preserve"> </w:t>
            </w:r>
            <w:r>
              <w:t>to</w:t>
            </w:r>
            <w:r w:rsidR="000D50D7" w:rsidRPr="000D50D7">
              <w:t xml:space="preserve"> </w:t>
            </w:r>
            <w:r>
              <w:t>enable</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p>
        </w:tc>
      </w:tr>
      <w:tr w:rsidR="00283174" w:rsidRPr="00D43442" w14:paraId="08A4363B" w14:textId="77777777" w:rsidTr="00511142">
        <w:tc>
          <w:tcPr>
            <w:tcW w:w="2843" w:type="dxa"/>
          </w:tcPr>
          <w:p w14:paraId="18C7C436"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42BF0FE1" w14:textId="77777777" w:rsidR="00283174" w:rsidRPr="00D43442" w:rsidRDefault="00283174" w:rsidP="00511142">
            <w:pPr>
              <w:pStyle w:val="TableText"/>
              <w:jc w:val="center"/>
            </w:pPr>
            <w:r>
              <w:t>Cranham</w:t>
            </w:r>
            <w:r w:rsidR="000D50D7" w:rsidRPr="000D50D7">
              <w:t xml:space="preserve"> </w:t>
            </w:r>
            <w:r>
              <w:t>Road</w:t>
            </w:r>
          </w:p>
        </w:tc>
        <w:tc>
          <w:tcPr>
            <w:tcW w:w="2843" w:type="dxa"/>
          </w:tcPr>
          <w:p w14:paraId="36D0F06C" w14:textId="77777777" w:rsidR="00283174" w:rsidRPr="00D43442"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widening</w:t>
            </w:r>
            <w:r w:rsidR="000D50D7" w:rsidRPr="000D50D7">
              <w:t xml:space="preserve"> </w:t>
            </w:r>
            <w:r>
              <w:t>of</w:t>
            </w:r>
            <w:r w:rsidR="000D50D7" w:rsidRPr="000D50D7">
              <w:t xml:space="preserve"> </w:t>
            </w:r>
            <w:r>
              <w:t>the</w:t>
            </w:r>
            <w:r w:rsidR="000D50D7" w:rsidRPr="000D50D7">
              <w:t xml:space="preserve"> </w:t>
            </w:r>
            <w:r>
              <w:t>carriageway</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5</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AS-E16,</w:t>
            </w:r>
            <w:r w:rsidR="000D50D7" w:rsidRPr="000D50D7">
              <w:t xml:space="preserve"> </w:t>
            </w:r>
            <w:r>
              <w:t>to</w:t>
            </w:r>
            <w:r w:rsidR="000D50D7" w:rsidRPr="000D50D7">
              <w:t xml:space="preserve"> </w:t>
            </w:r>
            <w:r>
              <w:t>enable</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p>
        </w:tc>
      </w:tr>
      <w:tr w:rsidR="00283174" w:rsidRPr="00D43442" w14:paraId="395D9457" w14:textId="77777777" w:rsidTr="00511142">
        <w:tc>
          <w:tcPr>
            <w:tcW w:w="2843" w:type="dxa"/>
          </w:tcPr>
          <w:p w14:paraId="1EC1247E"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72A1ABF2" w14:textId="77777777" w:rsidR="00283174" w:rsidRPr="00D43442" w:rsidRDefault="00283174" w:rsidP="00511142">
            <w:pPr>
              <w:pStyle w:val="TableText"/>
              <w:jc w:val="center"/>
            </w:pPr>
            <w:r>
              <w:t>Cranham</w:t>
            </w:r>
            <w:r w:rsidR="000D50D7" w:rsidRPr="000D50D7">
              <w:t xml:space="preserve"> </w:t>
            </w:r>
            <w:r>
              <w:t>Road</w:t>
            </w:r>
          </w:p>
        </w:tc>
        <w:tc>
          <w:tcPr>
            <w:tcW w:w="2843" w:type="dxa"/>
          </w:tcPr>
          <w:p w14:paraId="3F4E4944" w14:textId="77777777" w:rsidR="00283174" w:rsidRPr="00D43442"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widening</w:t>
            </w:r>
            <w:r w:rsidR="000D50D7" w:rsidRPr="000D50D7">
              <w:t xml:space="preserve"> </w:t>
            </w:r>
            <w:r>
              <w:t>of</w:t>
            </w:r>
            <w:r w:rsidR="000D50D7" w:rsidRPr="000D50D7">
              <w:t xml:space="preserve"> </w:t>
            </w:r>
            <w:r>
              <w:t>the</w:t>
            </w:r>
            <w:r w:rsidR="000D50D7" w:rsidRPr="000D50D7">
              <w:t xml:space="preserve"> </w:t>
            </w:r>
            <w:r>
              <w:t>carriageway</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5</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AS-E17,</w:t>
            </w:r>
            <w:r w:rsidR="000D50D7" w:rsidRPr="000D50D7">
              <w:t xml:space="preserve"> </w:t>
            </w:r>
            <w:r>
              <w:t>to</w:t>
            </w:r>
            <w:r w:rsidR="000D50D7" w:rsidRPr="000D50D7">
              <w:t xml:space="preserve"> </w:t>
            </w:r>
            <w:r>
              <w:t>enable</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p>
        </w:tc>
      </w:tr>
      <w:tr w:rsidR="00283174" w:rsidRPr="00D43442" w14:paraId="018D43CC" w14:textId="77777777" w:rsidTr="00511142">
        <w:tc>
          <w:tcPr>
            <w:tcW w:w="2843" w:type="dxa"/>
          </w:tcPr>
          <w:p w14:paraId="561090E4"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54935903" w14:textId="77777777" w:rsidR="00283174" w:rsidRPr="00D43442" w:rsidRDefault="00283174" w:rsidP="00511142">
            <w:pPr>
              <w:pStyle w:val="TableText"/>
              <w:jc w:val="center"/>
            </w:pPr>
            <w:r>
              <w:t>Cranham</w:t>
            </w:r>
            <w:r w:rsidR="000D50D7" w:rsidRPr="000D50D7">
              <w:t xml:space="preserve"> </w:t>
            </w:r>
            <w:r>
              <w:t>Road</w:t>
            </w:r>
          </w:p>
        </w:tc>
        <w:tc>
          <w:tcPr>
            <w:tcW w:w="2843" w:type="dxa"/>
          </w:tcPr>
          <w:p w14:paraId="33CAAE4B" w14:textId="77777777" w:rsidR="00283174" w:rsidRPr="00D43442"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widening</w:t>
            </w:r>
            <w:r w:rsidR="000D50D7" w:rsidRPr="000D50D7">
              <w:t xml:space="preserve"> </w:t>
            </w:r>
            <w:r>
              <w:t>of</w:t>
            </w:r>
            <w:r w:rsidR="000D50D7" w:rsidRPr="000D50D7">
              <w:t xml:space="preserve"> </w:t>
            </w:r>
            <w:r>
              <w:t>the</w:t>
            </w:r>
            <w:r w:rsidR="000D50D7" w:rsidRPr="000D50D7">
              <w:t xml:space="preserve"> </w:t>
            </w:r>
            <w:r>
              <w:t>carriageway</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5</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AS-E18,</w:t>
            </w:r>
            <w:r w:rsidR="000D50D7" w:rsidRPr="000D50D7">
              <w:t xml:space="preserve"> </w:t>
            </w:r>
            <w:r>
              <w:t>to</w:t>
            </w:r>
            <w:r w:rsidR="000D50D7" w:rsidRPr="000D50D7">
              <w:t xml:space="preserve"> </w:t>
            </w:r>
            <w:r>
              <w:t>enable</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p>
        </w:tc>
      </w:tr>
      <w:tr w:rsidR="00283174" w:rsidRPr="00D43442" w14:paraId="48450204" w14:textId="77777777" w:rsidTr="00511142">
        <w:tc>
          <w:tcPr>
            <w:tcW w:w="2843" w:type="dxa"/>
          </w:tcPr>
          <w:p w14:paraId="236EA6B4"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66FE06B4" w14:textId="77777777" w:rsidR="00283174" w:rsidRPr="00D43442" w:rsidRDefault="00283174" w:rsidP="00511142">
            <w:pPr>
              <w:pStyle w:val="TableText"/>
              <w:jc w:val="center"/>
            </w:pPr>
            <w:r>
              <w:t>Cranham</w:t>
            </w:r>
            <w:r w:rsidR="000D50D7" w:rsidRPr="000D50D7">
              <w:t xml:space="preserve"> </w:t>
            </w:r>
            <w:r>
              <w:t>Road</w:t>
            </w:r>
          </w:p>
        </w:tc>
        <w:tc>
          <w:tcPr>
            <w:tcW w:w="2843" w:type="dxa"/>
          </w:tcPr>
          <w:p w14:paraId="3A541F64" w14:textId="77777777" w:rsidR="00283174" w:rsidRPr="00D43442"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widening</w:t>
            </w:r>
            <w:r w:rsidR="000D50D7" w:rsidRPr="000D50D7">
              <w:t xml:space="preserve"> </w:t>
            </w:r>
            <w:r>
              <w:t>of</w:t>
            </w:r>
            <w:r w:rsidR="000D50D7" w:rsidRPr="000D50D7">
              <w:t xml:space="preserve"> </w:t>
            </w:r>
            <w:r>
              <w:t>the</w:t>
            </w:r>
            <w:r w:rsidR="000D50D7" w:rsidRPr="000D50D7">
              <w:t xml:space="preserve"> </w:t>
            </w:r>
            <w:r>
              <w:t>carriageway</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lastRenderedPageBreak/>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6</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AS-E9,</w:t>
            </w:r>
            <w:r w:rsidR="000D50D7" w:rsidRPr="000D50D7">
              <w:t xml:space="preserve"> </w:t>
            </w:r>
            <w:r>
              <w:t>to</w:t>
            </w:r>
            <w:r w:rsidR="000D50D7" w:rsidRPr="000D50D7">
              <w:t xml:space="preserve"> </w:t>
            </w:r>
            <w:r>
              <w:t>enable</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p>
        </w:tc>
      </w:tr>
      <w:tr w:rsidR="00283174" w:rsidRPr="00D43442" w14:paraId="309A32C9" w14:textId="77777777" w:rsidTr="00511142">
        <w:tc>
          <w:tcPr>
            <w:tcW w:w="2843" w:type="dxa"/>
          </w:tcPr>
          <w:p w14:paraId="1A6B2042" w14:textId="77777777" w:rsidR="00283174" w:rsidRPr="00D43442" w:rsidRDefault="00283174" w:rsidP="00511142">
            <w:pPr>
              <w:pStyle w:val="TableText"/>
              <w:jc w:val="center"/>
            </w:pPr>
            <w:r>
              <w:lastRenderedPageBreak/>
              <w:t>Chelmsford</w:t>
            </w:r>
            <w:r w:rsidR="000D50D7" w:rsidRPr="000D50D7">
              <w:t xml:space="preserve"> </w:t>
            </w:r>
            <w:r>
              <w:t>City</w:t>
            </w:r>
            <w:r w:rsidR="000D50D7" w:rsidRPr="000D50D7">
              <w:t xml:space="preserve"> </w:t>
            </w:r>
            <w:r>
              <w:t>Council</w:t>
            </w:r>
          </w:p>
        </w:tc>
        <w:tc>
          <w:tcPr>
            <w:tcW w:w="2843" w:type="dxa"/>
          </w:tcPr>
          <w:p w14:paraId="1AC13E6C" w14:textId="77777777" w:rsidR="00283174" w:rsidRPr="00D43442" w:rsidRDefault="00283174" w:rsidP="00511142">
            <w:pPr>
              <w:pStyle w:val="TableText"/>
              <w:jc w:val="center"/>
            </w:pPr>
            <w:r>
              <w:t>Cranham</w:t>
            </w:r>
            <w:r w:rsidR="000D50D7" w:rsidRPr="000D50D7">
              <w:t xml:space="preserve"> </w:t>
            </w:r>
            <w:r>
              <w:t>Road</w:t>
            </w:r>
          </w:p>
        </w:tc>
        <w:tc>
          <w:tcPr>
            <w:tcW w:w="2843" w:type="dxa"/>
          </w:tcPr>
          <w:p w14:paraId="028482CA" w14:textId="77777777" w:rsidR="00283174" w:rsidRPr="00D43442"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widening</w:t>
            </w:r>
            <w:r w:rsidR="000D50D7" w:rsidRPr="000D50D7">
              <w:t xml:space="preserve"> </w:t>
            </w:r>
            <w:r>
              <w:t>of</w:t>
            </w:r>
            <w:r w:rsidR="000D50D7" w:rsidRPr="000D50D7">
              <w:t xml:space="preserve"> </w:t>
            </w:r>
            <w:r>
              <w:t>the</w:t>
            </w:r>
            <w:r w:rsidR="000D50D7" w:rsidRPr="000D50D7">
              <w:t xml:space="preserve"> </w:t>
            </w:r>
            <w:r>
              <w:t>carriageway</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6</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AS-E8,</w:t>
            </w:r>
            <w:r w:rsidR="000D50D7" w:rsidRPr="000D50D7">
              <w:t xml:space="preserve"> </w:t>
            </w:r>
            <w:r>
              <w:t>to</w:t>
            </w:r>
            <w:r w:rsidR="000D50D7" w:rsidRPr="000D50D7">
              <w:t xml:space="preserve"> </w:t>
            </w:r>
            <w:r>
              <w:t>enable</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p>
        </w:tc>
      </w:tr>
      <w:tr w:rsidR="00283174" w:rsidRPr="00D43442" w14:paraId="79FE7D5E" w14:textId="77777777" w:rsidTr="00511142">
        <w:tc>
          <w:tcPr>
            <w:tcW w:w="2843" w:type="dxa"/>
          </w:tcPr>
          <w:p w14:paraId="269B13BA"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265094B9" w14:textId="77777777" w:rsidR="00283174" w:rsidRPr="00D43442" w:rsidRDefault="00283174" w:rsidP="00511142">
            <w:pPr>
              <w:pStyle w:val="TableText"/>
              <w:jc w:val="center"/>
            </w:pPr>
            <w:r>
              <w:t>Wheelers</w:t>
            </w:r>
            <w:r w:rsidR="000D50D7" w:rsidRPr="000D50D7">
              <w:t xml:space="preserve"> </w:t>
            </w:r>
            <w:r>
              <w:t>Hill</w:t>
            </w:r>
          </w:p>
        </w:tc>
        <w:tc>
          <w:tcPr>
            <w:tcW w:w="2843" w:type="dxa"/>
          </w:tcPr>
          <w:p w14:paraId="7C6641FD" w14:textId="77777777" w:rsidR="00283174" w:rsidRPr="00D43442"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widening</w:t>
            </w:r>
            <w:r w:rsidR="000D50D7" w:rsidRPr="000D50D7">
              <w:t xml:space="preserve"> </w:t>
            </w:r>
            <w:r>
              <w:t>of</w:t>
            </w:r>
            <w:r w:rsidR="000D50D7" w:rsidRPr="000D50D7">
              <w:t xml:space="preserve"> </w:t>
            </w:r>
            <w:r>
              <w:t>the</w:t>
            </w:r>
            <w:r w:rsidR="000D50D7" w:rsidRPr="000D50D7">
              <w:t xml:space="preserve"> </w:t>
            </w:r>
            <w:r>
              <w:t>carriageway</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6</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AS-E7,</w:t>
            </w:r>
            <w:r w:rsidR="000D50D7" w:rsidRPr="000D50D7">
              <w:t xml:space="preserve"> </w:t>
            </w:r>
            <w:r>
              <w:t>to</w:t>
            </w:r>
            <w:r w:rsidR="000D50D7" w:rsidRPr="000D50D7">
              <w:t xml:space="preserve"> </w:t>
            </w:r>
            <w:r>
              <w:t>enable</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p>
        </w:tc>
      </w:tr>
      <w:tr w:rsidR="00283174" w:rsidRPr="00D43442" w14:paraId="5F82A47F" w14:textId="77777777" w:rsidTr="00511142">
        <w:tc>
          <w:tcPr>
            <w:tcW w:w="2843" w:type="dxa"/>
          </w:tcPr>
          <w:p w14:paraId="331C8618"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685125CD" w14:textId="77777777" w:rsidR="00283174" w:rsidRPr="00D43442" w:rsidRDefault="00283174" w:rsidP="00511142">
            <w:pPr>
              <w:pStyle w:val="TableText"/>
              <w:jc w:val="center"/>
            </w:pPr>
            <w:r>
              <w:t>Wheelers</w:t>
            </w:r>
            <w:r w:rsidR="000D50D7" w:rsidRPr="000D50D7">
              <w:t xml:space="preserve"> </w:t>
            </w:r>
            <w:r>
              <w:t>Hill</w:t>
            </w:r>
          </w:p>
        </w:tc>
        <w:tc>
          <w:tcPr>
            <w:tcW w:w="2843" w:type="dxa"/>
          </w:tcPr>
          <w:p w14:paraId="0C241692" w14:textId="77777777" w:rsidR="00283174" w:rsidRPr="00D43442"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widening</w:t>
            </w:r>
            <w:r w:rsidR="000D50D7" w:rsidRPr="000D50D7">
              <w:t xml:space="preserve"> </w:t>
            </w:r>
            <w:r>
              <w:t>of</w:t>
            </w:r>
            <w:r w:rsidR="000D50D7" w:rsidRPr="000D50D7">
              <w:t xml:space="preserve"> </w:t>
            </w:r>
            <w:r>
              <w:t>the</w:t>
            </w:r>
            <w:r w:rsidR="000D50D7" w:rsidRPr="000D50D7">
              <w:t xml:space="preserve"> </w:t>
            </w:r>
            <w:r>
              <w:t>carriageway</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6</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AS-E6,</w:t>
            </w:r>
            <w:r w:rsidR="000D50D7" w:rsidRPr="000D50D7">
              <w:t xml:space="preserve"> </w:t>
            </w:r>
            <w:r>
              <w:t>to</w:t>
            </w:r>
            <w:r w:rsidR="000D50D7" w:rsidRPr="000D50D7">
              <w:t xml:space="preserve"> </w:t>
            </w:r>
            <w:r>
              <w:t>enable</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p>
        </w:tc>
      </w:tr>
      <w:tr w:rsidR="00283174" w:rsidRPr="00D43442" w14:paraId="4C2AF106" w14:textId="77777777" w:rsidTr="00511142">
        <w:tc>
          <w:tcPr>
            <w:tcW w:w="2843" w:type="dxa"/>
          </w:tcPr>
          <w:p w14:paraId="31ED8497"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00045047" w14:textId="77777777" w:rsidR="00283174" w:rsidRPr="00D43442" w:rsidRDefault="00283174" w:rsidP="00511142">
            <w:pPr>
              <w:pStyle w:val="TableText"/>
              <w:jc w:val="center"/>
            </w:pPr>
            <w:r>
              <w:t>Wheelers</w:t>
            </w:r>
            <w:r w:rsidR="000D50D7" w:rsidRPr="000D50D7">
              <w:t xml:space="preserve"> </w:t>
            </w:r>
            <w:r>
              <w:t>Hill</w:t>
            </w:r>
          </w:p>
        </w:tc>
        <w:tc>
          <w:tcPr>
            <w:tcW w:w="2843" w:type="dxa"/>
          </w:tcPr>
          <w:p w14:paraId="408868D8" w14:textId="77777777" w:rsidR="00283174" w:rsidRPr="00D43442"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widening</w:t>
            </w:r>
            <w:r w:rsidR="000D50D7" w:rsidRPr="000D50D7">
              <w:t xml:space="preserve"> </w:t>
            </w:r>
            <w:r>
              <w:t>of</w:t>
            </w:r>
            <w:r w:rsidR="000D50D7" w:rsidRPr="000D50D7">
              <w:t xml:space="preserve"> </w:t>
            </w:r>
            <w:r>
              <w:t>the</w:t>
            </w:r>
            <w:r w:rsidR="000D50D7" w:rsidRPr="000D50D7">
              <w:t xml:space="preserve"> </w:t>
            </w:r>
            <w:r>
              <w:t>carriageway</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6</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AS-E5,</w:t>
            </w:r>
            <w:r w:rsidR="000D50D7" w:rsidRPr="000D50D7">
              <w:t xml:space="preserve"> </w:t>
            </w:r>
            <w:r>
              <w:t>to</w:t>
            </w:r>
            <w:r w:rsidR="000D50D7" w:rsidRPr="000D50D7">
              <w:t xml:space="preserve"> </w:t>
            </w:r>
            <w:r>
              <w:t>enable</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p>
        </w:tc>
      </w:tr>
      <w:tr w:rsidR="00283174" w:rsidRPr="00D43442" w14:paraId="4FE9AE6E" w14:textId="77777777" w:rsidTr="00511142">
        <w:tc>
          <w:tcPr>
            <w:tcW w:w="2843" w:type="dxa"/>
          </w:tcPr>
          <w:p w14:paraId="266D509E"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4ABA8448" w14:textId="77777777" w:rsidR="00283174" w:rsidRPr="00D43442" w:rsidRDefault="00283174" w:rsidP="00511142">
            <w:pPr>
              <w:pStyle w:val="TableText"/>
              <w:jc w:val="center"/>
            </w:pPr>
            <w:r>
              <w:t>Wheelers</w:t>
            </w:r>
            <w:r w:rsidR="000D50D7" w:rsidRPr="000D50D7">
              <w:t xml:space="preserve"> </w:t>
            </w:r>
            <w:r>
              <w:t>Hill</w:t>
            </w:r>
          </w:p>
        </w:tc>
        <w:tc>
          <w:tcPr>
            <w:tcW w:w="2843" w:type="dxa"/>
          </w:tcPr>
          <w:p w14:paraId="7071918C" w14:textId="77777777" w:rsidR="00283174" w:rsidRPr="00D43442"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widening</w:t>
            </w:r>
            <w:r w:rsidR="000D50D7" w:rsidRPr="000D50D7">
              <w:t xml:space="preserve"> </w:t>
            </w:r>
            <w:r>
              <w:t>of</w:t>
            </w:r>
            <w:r w:rsidR="000D50D7" w:rsidRPr="000D50D7">
              <w:t xml:space="preserve"> </w:t>
            </w:r>
            <w:r>
              <w:t>the</w:t>
            </w:r>
            <w:r w:rsidR="000D50D7" w:rsidRPr="000D50D7">
              <w:t xml:space="preserve"> </w:t>
            </w:r>
            <w:r>
              <w:t>carriageway</w:t>
            </w:r>
            <w:r w:rsidR="000D50D7" w:rsidRPr="000D50D7">
              <w:t xml:space="preserve"> </w:t>
            </w:r>
            <w:r>
              <w:t>to</w:t>
            </w:r>
            <w:r w:rsidR="000D50D7" w:rsidRPr="000D50D7">
              <w:t xml:space="preserve"> </w:t>
            </w:r>
            <w:r>
              <w:t>enable</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6</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AS-E4,</w:t>
            </w:r>
            <w:r w:rsidR="000D50D7" w:rsidRPr="000D50D7">
              <w:t xml:space="preserve"> </w:t>
            </w:r>
            <w:r>
              <w:t>to</w:t>
            </w:r>
            <w:r w:rsidR="000D50D7" w:rsidRPr="000D50D7">
              <w:t xml:space="preserve"> </w:t>
            </w:r>
            <w:r>
              <w:t>enable</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p>
        </w:tc>
      </w:tr>
      <w:tr w:rsidR="00283174" w:rsidRPr="00D43442" w14:paraId="1E1C7621" w14:textId="77777777" w:rsidTr="00511142">
        <w:tc>
          <w:tcPr>
            <w:tcW w:w="2843" w:type="dxa"/>
          </w:tcPr>
          <w:p w14:paraId="52D5947E"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66AE7A24" w14:textId="77777777" w:rsidR="00283174" w:rsidRPr="00D43442" w:rsidRDefault="00283174" w:rsidP="00511142">
            <w:pPr>
              <w:pStyle w:val="TableText"/>
              <w:jc w:val="center"/>
            </w:pPr>
            <w:r>
              <w:t>Wheelers</w:t>
            </w:r>
            <w:r w:rsidR="000D50D7" w:rsidRPr="000D50D7">
              <w:t xml:space="preserve"> </w:t>
            </w:r>
            <w:r>
              <w:t>Hill</w:t>
            </w:r>
          </w:p>
        </w:tc>
        <w:tc>
          <w:tcPr>
            <w:tcW w:w="2843" w:type="dxa"/>
          </w:tcPr>
          <w:p w14:paraId="4E90A526" w14:textId="77777777" w:rsidR="00283174" w:rsidRPr="00D43442"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widening</w:t>
            </w:r>
            <w:r w:rsidR="000D50D7" w:rsidRPr="000D50D7">
              <w:t xml:space="preserve"> </w:t>
            </w:r>
            <w:r>
              <w:t>of</w:t>
            </w:r>
            <w:r w:rsidR="000D50D7" w:rsidRPr="000D50D7">
              <w:t xml:space="preserve"> </w:t>
            </w:r>
            <w:r>
              <w:t>the</w:t>
            </w:r>
            <w:r w:rsidR="000D50D7" w:rsidRPr="000D50D7">
              <w:t xml:space="preserve"> </w:t>
            </w:r>
            <w:r>
              <w:t>carriageway</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6</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AS-E3,</w:t>
            </w:r>
            <w:r w:rsidR="000D50D7" w:rsidRPr="000D50D7">
              <w:t xml:space="preserve"> </w:t>
            </w:r>
            <w:r>
              <w:t>to</w:t>
            </w:r>
            <w:r w:rsidR="000D50D7" w:rsidRPr="000D50D7">
              <w:t xml:space="preserve"> </w:t>
            </w:r>
            <w:r>
              <w:t>enable</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p>
        </w:tc>
      </w:tr>
      <w:tr w:rsidR="00283174" w:rsidRPr="00D43442" w14:paraId="4A33434D" w14:textId="77777777" w:rsidTr="00511142">
        <w:tc>
          <w:tcPr>
            <w:tcW w:w="2843" w:type="dxa"/>
          </w:tcPr>
          <w:p w14:paraId="44EC82DD"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40653EF0" w14:textId="77777777" w:rsidR="00283174" w:rsidRPr="00D43442" w:rsidRDefault="00283174" w:rsidP="00511142">
            <w:pPr>
              <w:pStyle w:val="TableText"/>
              <w:jc w:val="center"/>
            </w:pPr>
            <w:r>
              <w:t>Wheelers</w:t>
            </w:r>
            <w:r w:rsidR="000D50D7" w:rsidRPr="000D50D7">
              <w:t xml:space="preserve"> </w:t>
            </w:r>
            <w:r>
              <w:t>Hill</w:t>
            </w:r>
          </w:p>
        </w:tc>
        <w:tc>
          <w:tcPr>
            <w:tcW w:w="2843" w:type="dxa"/>
          </w:tcPr>
          <w:p w14:paraId="072C5130" w14:textId="77777777" w:rsidR="00283174" w:rsidRPr="00D43442"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widening</w:t>
            </w:r>
            <w:r w:rsidR="000D50D7" w:rsidRPr="000D50D7">
              <w:t xml:space="preserve"> </w:t>
            </w:r>
            <w:r>
              <w:t>of</w:t>
            </w:r>
            <w:r w:rsidR="000D50D7" w:rsidRPr="000D50D7">
              <w:t xml:space="preserve"> </w:t>
            </w:r>
            <w:r>
              <w:t>the</w:t>
            </w:r>
            <w:r w:rsidR="000D50D7" w:rsidRPr="000D50D7">
              <w:t xml:space="preserve"> </w:t>
            </w:r>
            <w:r>
              <w:t>carriageway</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6</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AS-E2,</w:t>
            </w:r>
            <w:r w:rsidR="000D50D7" w:rsidRPr="000D50D7">
              <w:t xml:space="preserve"> </w:t>
            </w:r>
            <w:r>
              <w:t>to</w:t>
            </w:r>
            <w:r w:rsidR="000D50D7" w:rsidRPr="000D50D7">
              <w:t xml:space="preserve"> </w:t>
            </w:r>
            <w:r>
              <w:t>enable</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p>
        </w:tc>
      </w:tr>
      <w:tr w:rsidR="00283174" w:rsidRPr="00D43442" w14:paraId="6FEB47C8" w14:textId="77777777" w:rsidTr="00511142">
        <w:tc>
          <w:tcPr>
            <w:tcW w:w="2843" w:type="dxa"/>
          </w:tcPr>
          <w:p w14:paraId="2BA9C8E6"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2B8CF6EC" w14:textId="77777777" w:rsidR="00283174" w:rsidRPr="00D43442" w:rsidRDefault="00283174" w:rsidP="00511142">
            <w:pPr>
              <w:pStyle w:val="TableText"/>
              <w:jc w:val="center"/>
            </w:pPr>
            <w:r>
              <w:t>Wheelers</w:t>
            </w:r>
            <w:r w:rsidR="000D50D7" w:rsidRPr="000D50D7">
              <w:t xml:space="preserve"> </w:t>
            </w:r>
            <w:r>
              <w:t>Hill</w:t>
            </w:r>
          </w:p>
        </w:tc>
        <w:tc>
          <w:tcPr>
            <w:tcW w:w="2843" w:type="dxa"/>
          </w:tcPr>
          <w:p w14:paraId="59E98DA1" w14:textId="77777777" w:rsidR="00283174" w:rsidRPr="00D43442"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widening</w:t>
            </w:r>
            <w:r w:rsidR="000D50D7" w:rsidRPr="000D50D7">
              <w:t xml:space="preserve"> </w:t>
            </w:r>
            <w:r>
              <w:t>of</w:t>
            </w:r>
            <w:r w:rsidR="000D50D7" w:rsidRPr="000D50D7">
              <w:t xml:space="preserve"> </w:t>
            </w:r>
            <w:r>
              <w:t>the</w:t>
            </w:r>
            <w:r w:rsidR="000D50D7" w:rsidRPr="000D50D7">
              <w:t xml:space="preserve"> </w:t>
            </w:r>
            <w:r>
              <w:lastRenderedPageBreak/>
              <w:t>carriageway</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6</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AS-E1,</w:t>
            </w:r>
            <w:r w:rsidR="000D50D7" w:rsidRPr="000D50D7">
              <w:t xml:space="preserve"> </w:t>
            </w:r>
            <w:r>
              <w:t>to</w:t>
            </w:r>
            <w:r w:rsidR="000D50D7" w:rsidRPr="000D50D7">
              <w:t xml:space="preserve"> </w:t>
            </w:r>
            <w:r>
              <w:t>enable</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p>
        </w:tc>
      </w:tr>
      <w:tr w:rsidR="00283174" w:rsidRPr="00D43442" w14:paraId="154C17E8" w14:textId="77777777" w:rsidTr="00511142">
        <w:tc>
          <w:tcPr>
            <w:tcW w:w="2843" w:type="dxa"/>
          </w:tcPr>
          <w:p w14:paraId="302DABE2" w14:textId="77777777" w:rsidR="00283174" w:rsidRPr="00D43442" w:rsidRDefault="00283174" w:rsidP="00511142">
            <w:pPr>
              <w:pStyle w:val="TableText"/>
              <w:jc w:val="center"/>
            </w:pPr>
            <w:r>
              <w:lastRenderedPageBreak/>
              <w:t>Chelmsford</w:t>
            </w:r>
            <w:r w:rsidR="000D50D7" w:rsidRPr="000D50D7">
              <w:t xml:space="preserve"> </w:t>
            </w:r>
            <w:r>
              <w:t>City</w:t>
            </w:r>
            <w:r w:rsidR="000D50D7" w:rsidRPr="000D50D7">
              <w:t xml:space="preserve"> </w:t>
            </w:r>
            <w:r>
              <w:t>Council/</w:t>
            </w:r>
            <w:r w:rsidR="000D50D7" w:rsidRPr="000D50D7">
              <w:t xml:space="preserve"> </w:t>
            </w:r>
            <w:r>
              <w:t>Braintree</w:t>
            </w:r>
            <w:r w:rsidR="000D50D7" w:rsidRPr="000D50D7">
              <w:t xml:space="preserve"> </w:t>
            </w:r>
            <w:r>
              <w:t>District</w:t>
            </w:r>
            <w:r w:rsidR="000D50D7" w:rsidRPr="000D50D7">
              <w:t xml:space="preserve"> </w:t>
            </w:r>
            <w:r>
              <w:t>Council</w:t>
            </w:r>
            <w:r w:rsidR="000D50D7" w:rsidRPr="000D50D7">
              <w:t xml:space="preserve"> </w:t>
            </w:r>
            <w:r>
              <w:t>(border)</w:t>
            </w:r>
          </w:p>
        </w:tc>
        <w:tc>
          <w:tcPr>
            <w:tcW w:w="2843" w:type="dxa"/>
          </w:tcPr>
          <w:p w14:paraId="6327CA0D" w14:textId="77777777" w:rsidR="00283174" w:rsidRPr="00D43442" w:rsidRDefault="00283174" w:rsidP="00511142">
            <w:pPr>
              <w:pStyle w:val="TableText"/>
              <w:jc w:val="center"/>
            </w:pPr>
            <w:r>
              <w:t>Junction</w:t>
            </w:r>
            <w:r w:rsidR="000D50D7" w:rsidRPr="000D50D7">
              <w:t xml:space="preserve"> </w:t>
            </w:r>
            <w:r>
              <w:t>of</w:t>
            </w:r>
            <w:r w:rsidR="000D50D7" w:rsidRPr="000D50D7">
              <w:t xml:space="preserve"> </w:t>
            </w:r>
            <w:r>
              <w:t>Noakes</w:t>
            </w:r>
            <w:r w:rsidR="000D50D7" w:rsidRPr="000D50D7">
              <w:t xml:space="preserve"> </w:t>
            </w:r>
            <w:r>
              <w:t>Farm</w:t>
            </w:r>
            <w:r w:rsidR="000D50D7" w:rsidRPr="000D50D7">
              <w:t xml:space="preserve"> </w:t>
            </w:r>
            <w:r>
              <w:t>Road</w:t>
            </w:r>
            <w:r w:rsidR="000D50D7" w:rsidRPr="000D50D7">
              <w:t xml:space="preserve"> </w:t>
            </w:r>
            <w:r>
              <w:t>and</w:t>
            </w:r>
            <w:r w:rsidR="000D50D7" w:rsidRPr="000D50D7">
              <w:t xml:space="preserve"> </w:t>
            </w:r>
            <w:r>
              <w:t>Noakes</w:t>
            </w:r>
            <w:r w:rsidR="000D50D7" w:rsidRPr="000D50D7">
              <w:t xml:space="preserve"> </w:t>
            </w:r>
            <w:r>
              <w:t>Lane</w:t>
            </w:r>
          </w:p>
        </w:tc>
        <w:tc>
          <w:tcPr>
            <w:tcW w:w="2843" w:type="dxa"/>
          </w:tcPr>
          <w:p w14:paraId="087F4378" w14:textId="77777777" w:rsidR="00283174" w:rsidRPr="00D43442"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permanent</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shown</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8</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AS-I1.</w:t>
            </w:r>
          </w:p>
        </w:tc>
      </w:tr>
      <w:tr w:rsidR="00283174" w:rsidRPr="00D43442" w14:paraId="3E9EBB37" w14:textId="77777777" w:rsidTr="00511142">
        <w:tc>
          <w:tcPr>
            <w:tcW w:w="2843" w:type="dxa"/>
          </w:tcPr>
          <w:p w14:paraId="233DD36F" w14:textId="77777777" w:rsidR="00283174" w:rsidRPr="00D43442" w:rsidRDefault="00283174" w:rsidP="00511142">
            <w:pPr>
              <w:pStyle w:val="TableText"/>
              <w:jc w:val="center"/>
            </w:pPr>
            <w:r>
              <w:t>Braintree</w:t>
            </w:r>
            <w:r w:rsidR="000D50D7" w:rsidRPr="000D50D7">
              <w:t xml:space="preserve"> </w:t>
            </w:r>
            <w:r>
              <w:t>District</w:t>
            </w:r>
            <w:r w:rsidR="000D50D7" w:rsidRPr="000D50D7">
              <w:t xml:space="preserve"> </w:t>
            </w:r>
            <w:r>
              <w:t>Council</w:t>
            </w:r>
          </w:p>
        </w:tc>
        <w:tc>
          <w:tcPr>
            <w:tcW w:w="2843" w:type="dxa"/>
          </w:tcPr>
          <w:p w14:paraId="15E50CFD" w14:textId="77777777" w:rsidR="00283174" w:rsidRPr="00D43442" w:rsidRDefault="00283174" w:rsidP="00511142">
            <w:pPr>
              <w:pStyle w:val="TableText"/>
              <w:jc w:val="center"/>
            </w:pPr>
            <w:r>
              <w:t>Junction</w:t>
            </w:r>
            <w:r w:rsidR="000D50D7" w:rsidRPr="000D50D7">
              <w:t xml:space="preserve"> </w:t>
            </w:r>
            <w:r>
              <w:t>of</w:t>
            </w:r>
            <w:r w:rsidR="000D50D7" w:rsidRPr="000D50D7">
              <w:t xml:space="preserve"> </w:t>
            </w:r>
            <w:r>
              <w:t>Noakes</w:t>
            </w:r>
            <w:r w:rsidR="000D50D7" w:rsidRPr="000D50D7">
              <w:t xml:space="preserve"> </w:t>
            </w:r>
            <w:r>
              <w:t>Farm</w:t>
            </w:r>
            <w:r w:rsidR="000D50D7" w:rsidRPr="000D50D7">
              <w:t xml:space="preserve"> </w:t>
            </w:r>
            <w:r>
              <w:t>Road</w:t>
            </w:r>
            <w:r w:rsidR="000D50D7" w:rsidRPr="000D50D7">
              <w:t xml:space="preserve"> </w:t>
            </w:r>
            <w:r>
              <w:t>and</w:t>
            </w:r>
            <w:r w:rsidR="000D50D7" w:rsidRPr="000D50D7">
              <w:t xml:space="preserve"> </w:t>
            </w:r>
            <w:r>
              <w:t>Noakes</w:t>
            </w:r>
            <w:r w:rsidR="000D50D7" w:rsidRPr="000D50D7">
              <w:t xml:space="preserve"> </w:t>
            </w:r>
            <w:r>
              <w:t>Lane</w:t>
            </w:r>
          </w:p>
        </w:tc>
        <w:tc>
          <w:tcPr>
            <w:tcW w:w="2843" w:type="dxa"/>
          </w:tcPr>
          <w:p w14:paraId="0F2FFA37" w14:textId="77777777" w:rsidR="00283174" w:rsidRPr="00D43442" w:rsidRDefault="00283174" w:rsidP="00511142">
            <w:pPr>
              <w:pStyle w:val="TableText"/>
              <w:jc w:val="center"/>
            </w:pPr>
            <w:r>
              <w:t>Works,</w:t>
            </w:r>
            <w:r w:rsidR="000D50D7" w:rsidRPr="000D50D7">
              <w:t xml:space="preserve"> </w:t>
            </w:r>
            <w:r>
              <w:t>including</w:t>
            </w:r>
            <w:r w:rsidR="000D50D7" w:rsidRPr="000D50D7">
              <w:t xml:space="preserve"> </w:t>
            </w:r>
            <w:r>
              <w:t>vegetation</w:t>
            </w:r>
            <w:r w:rsidR="000D50D7" w:rsidRPr="000D50D7">
              <w:t xml:space="preserve"> </w:t>
            </w:r>
            <w:r>
              <w:t>clearance,</w:t>
            </w:r>
            <w:r w:rsidR="000D50D7" w:rsidRPr="000D50D7">
              <w:t xml:space="preserve"> </w:t>
            </w:r>
            <w:r>
              <w:t>for</w:t>
            </w:r>
            <w:r w:rsidR="000D50D7" w:rsidRPr="000D50D7">
              <w:t xml:space="preserve"> </w:t>
            </w:r>
            <w:r>
              <w:t>the</w:t>
            </w:r>
            <w:r w:rsidR="000D50D7" w:rsidRPr="000D50D7">
              <w:t xml:space="preserve"> </w:t>
            </w:r>
            <w:r>
              <w:t>creation</w:t>
            </w:r>
            <w:r w:rsidR="000D50D7" w:rsidRPr="000D50D7">
              <w:t xml:space="preserve"> </w:t>
            </w:r>
            <w:r>
              <w:t>of</w:t>
            </w:r>
            <w:r w:rsidR="000D50D7" w:rsidRPr="000D50D7">
              <w:t xml:space="preserve"> </w:t>
            </w:r>
            <w:r>
              <w:t>visibility</w:t>
            </w:r>
            <w:r w:rsidR="000D50D7" w:rsidRPr="000D50D7">
              <w:t xml:space="preserve"> </w:t>
            </w:r>
            <w:r>
              <w:t>splays</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shown</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8</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AS-I2,</w:t>
            </w:r>
            <w:r w:rsidR="000D50D7" w:rsidRPr="000D50D7">
              <w:t xml:space="preserve"> </w:t>
            </w:r>
            <w:r>
              <w:t>to</w:t>
            </w:r>
            <w:r w:rsidR="000D50D7" w:rsidRPr="000D50D7">
              <w:t xml:space="preserve"> </w:t>
            </w:r>
            <w:r>
              <w:t>facilitate</w:t>
            </w:r>
            <w:r w:rsidR="000D50D7" w:rsidRPr="000D50D7">
              <w:t xml:space="preserve"> </w:t>
            </w:r>
            <w:r>
              <w:t>the</w:t>
            </w:r>
            <w:r w:rsidR="000D50D7" w:rsidRPr="000D50D7">
              <w:t xml:space="preserve"> </w:t>
            </w:r>
            <w:r>
              <w:t>works</w:t>
            </w:r>
            <w:r w:rsidR="000D50D7" w:rsidRPr="000D50D7">
              <w:t xml:space="preserve"> </w:t>
            </w:r>
            <w:r>
              <w:t>in</w:t>
            </w:r>
            <w:r w:rsidR="000D50D7" w:rsidRPr="000D50D7">
              <w:t xml:space="preserve"> </w:t>
            </w:r>
            <w:r>
              <w:t>AS-I1.</w:t>
            </w:r>
          </w:p>
        </w:tc>
      </w:tr>
      <w:tr w:rsidR="00283174" w:rsidRPr="00D43442" w14:paraId="689969C7" w14:textId="77777777" w:rsidTr="00511142">
        <w:tc>
          <w:tcPr>
            <w:tcW w:w="2843" w:type="dxa"/>
          </w:tcPr>
          <w:p w14:paraId="6A80FF66"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r w:rsidR="000D50D7" w:rsidRPr="000D50D7">
              <w:t xml:space="preserve"> </w:t>
            </w:r>
            <w:r>
              <w:t>/</w:t>
            </w:r>
            <w:r w:rsidR="000D50D7" w:rsidRPr="000D50D7">
              <w:t xml:space="preserve"> </w:t>
            </w:r>
            <w:r>
              <w:t>Braintree</w:t>
            </w:r>
            <w:r w:rsidR="000D50D7" w:rsidRPr="000D50D7">
              <w:t xml:space="preserve"> </w:t>
            </w:r>
            <w:r>
              <w:t>District</w:t>
            </w:r>
            <w:r w:rsidR="000D50D7" w:rsidRPr="000D50D7">
              <w:t xml:space="preserve"> </w:t>
            </w:r>
            <w:r>
              <w:t>Council</w:t>
            </w:r>
            <w:r w:rsidR="000D50D7" w:rsidRPr="000D50D7">
              <w:t xml:space="preserve"> </w:t>
            </w:r>
            <w:r>
              <w:t>(border)</w:t>
            </w:r>
          </w:p>
        </w:tc>
        <w:tc>
          <w:tcPr>
            <w:tcW w:w="2843" w:type="dxa"/>
          </w:tcPr>
          <w:p w14:paraId="71D2E4C3" w14:textId="77777777" w:rsidR="00283174" w:rsidRPr="00D43442" w:rsidRDefault="00283174" w:rsidP="00511142">
            <w:pPr>
              <w:pStyle w:val="TableText"/>
              <w:jc w:val="center"/>
            </w:pPr>
            <w:r>
              <w:t>Noakes</w:t>
            </w:r>
            <w:r w:rsidR="000D50D7" w:rsidRPr="000D50D7">
              <w:t xml:space="preserve"> </w:t>
            </w:r>
            <w:r>
              <w:t>Lane</w:t>
            </w:r>
          </w:p>
        </w:tc>
        <w:tc>
          <w:tcPr>
            <w:tcW w:w="2843" w:type="dxa"/>
          </w:tcPr>
          <w:p w14:paraId="429EFE95" w14:textId="77777777" w:rsidR="00283174" w:rsidRPr="00D43442"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permanent</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shown</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8</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AS-I3.</w:t>
            </w:r>
          </w:p>
        </w:tc>
      </w:tr>
      <w:tr w:rsidR="00283174" w:rsidRPr="00D43442" w14:paraId="78D259FB" w14:textId="77777777" w:rsidTr="00511142">
        <w:tc>
          <w:tcPr>
            <w:tcW w:w="2843" w:type="dxa"/>
          </w:tcPr>
          <w:p w14:paraId="607BD45A" w14:textId="77777777" w:rsidR="00283174" w:rsidRPr="00D43442"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098E7177" w14:textId="77777777" w:rsidR="00283174" w:rsidRPr="00D43442" w:rsidRDefault="00283174" w:rsidP="00511142">
            <w:pPr>
              <w:pStyle w:val="TableText"/>
              <w:jc w:val="center"/>
            </w:pPr>
            <w:r>
              <w:t>Noakes</w:t>
            </w:r>
            <w:r w:rsidR="000D50D7" w:rsidRPr="000D50D7">
              <w:t xml:space="preserve"> </w:t>
            </w:r>
            <w:r>
              <w:t>Lane</w:t>
            </w:r>
          </w:p>
        </w:tc>
        <w:tc>
          <w:tcPr>
            <w:tcW w:w="2843" w:type="dxa"/>
          </w:tcPr>
          <w:p w14:paraId="38A3A3DE" w14:textId="77777777" w:rsidR="00283174" w:rsidRPr="00D43442" w:rsidRDefault="00283174" w:rsidP="00511142">
            <w:pPr>
              <w:pStyle w:val="TableText"/>
              <w:jc w:val="center"/>
            </w:pPr>
            <w:r>
              <w:t>Works,</w:t>
            </w:r>
            <w:r w:rsidR="000D50D7" w:rsidRPr="000D50D7">
              <w:t xml:space="preserve"> </w:t>
            </w:r>
            <w:r>
              <w:t>including</w:t>
            </w:r>
            <w:r w:rsidR="000D50D7" w:rsidRPr="000D50D7">
              <w:t xml:space="preserve"> </w:t>
            </w:r>
            <w:r>
              <w:t>vegetation</w:t>
            </w:r>
            <w:r w:rsidR="000D50D7" w:rsidRPr="000D50D7">
              <w:t xml:space="preserve"> </w:t>
            </w:r>
            <w:r>
              <w:t>clearance,</w:t>
            </w:r>
            <w:r w:rsidR="000D50D7" w:rsidRPr="000D50D7">
              <w:t xml:space="preserve"> </w:t>
            </w:r>
            <w:r>
              <w:t>for</w:t>
            </w:r>
            <w:r w:rsidR="000D50D7" w:rsidRPr="000D50D7">
              <w:t xml:space="preserve"> </w:t>
            </w:r>
            <w:r>
              <w:t>the</w:t>
            </w:r>
            <w:r w:rsidR="000D50D7" w:rsidRPr="000D50D7">
              <w:t xml:space="preserve"> </w:t>
            </w:r>
            <w:r>
              <w:t>creation</w:t>
            </w:r>
            <w:r w:rsidR="000D50D7" w:rsidRPr="000D50D7">
              <w:t xml:space="preserve"> </w:t>
            </w:r>
            <w:r>
              <w:t>of</w:t>
            </w:r>
            <w:r w:rsidR="000D50D7" w:rsidRPr="000D50D7">
              <w:t xml:space="preserve"> </w:t>
            </w:r>
            <w:r>
              <w:t>visibility</w:t>
            </w:r>
            <w:r w:rsidR="000D50D7" w:rsidRPr="000D50D7">
              <w:t xml:space="preserve"> </w:t>
            </w:r>
            <w:r>
              <w:t>splays</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shown</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8</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AS-I4,</w:t>
            </w:r>
            <w:r w:rsidR="000D50D7" w:rsidRPr="000D50D7">
              <w:t xml:space="preserve"> </w:t>
            </w:r>
            <w:r>
              <w:t>to</w:t>
            </w:r>
            <w:r w:rsidR="000D50D7" w:rsidRPr="000D50D7">
              <w:t xml:space="preserve"> </w:t>
            </w:r>
            <w:r>
              <w:t>facilitate</w:t>
            </w:r>
            <w:r w:rsidR="000D50D7" w:rsidRPr="000D50D7">
              <w:t xml:space="preserve"> </w:t>
            </w:r>
            <w:r>
              <w:t>the</w:t>
            </w:r>
            <w:r w:rsidR="000D50D7" w:rsidRPr="000D50D7">
              <w:t xml:space="preserve"> </w:t>
            </w:r>
            <w:r>
              <w:t>works</w:t>
            </w:r>
            <w:r w:rsidR="000D50D7" w:rsidRPr="000D50D7">
              <w:t xml:space="preserve"> </w:t>
            </w:r>
            <w:r>
              <w:t>in</w:t>
            </w:r>
            <w:r w:rsidR="000D50D7" w:rsidRPr="000D50D7">
              <w:t xml:space="preserve"> </w:t>
            </w:r>
            <w:r>
              <w:t>AS-I3.</w:t>
            </w:r>
          </w:p>
        </w:tc>
      </w:tr>
      <w:tr w:rsidR="00283174" w:rsidRPr="00D43442" w14:paraId="74D0B2AB" w14:textId="77777777" w:rsidTr="00511142">
        <w:tc>
          <w:tcPr>
            <w:tcW w:w="2843" w:type="dxa"/>
          </w:tcPr>
          <w:p w14:paraId="38D2E653" w14:textId="77777777" w:rsidR="00283174" w:rsidRPr="00D43442" w:rsidRDefault="00283174" w:rsidP="00511142">
            <w:pPr>
              <w:pStyle w:val="TableText"/>
              <w:jc w:val="center"/>
            </w:pPr>
            <w:r>
              <w:t>Braintree</w:t>
            </w:r>
            <w:r w:rsidR="000D50D7" w:rsidRPr="000D50D7">
              <w:t xml:space="preserve"> </w:t>
            </w:r>
            <w:r>
              <w:t>District</w:t>
            </w:r>
            <w:r w:rsidR="000D50D7" w:rsidRPr="000D50D7">
              <w:t xml:space="preserve"> </w:t>
            </w:r>
            <w:r>
              <w:t>Council</w:t>
            </w:r>
          </w:p>
        </w:tc>
        <w:tc>
          <w:tcPr>
            <w:tcW w:w="2843" w:type="dxa"/>
          </w:tcPr>
          <w:p w14:paraId="0DDAC69D" w14:textId="77777777" w:rsidR="00283174" w:rsidRPr="00D43442" w:rsidRDefault="00283174" w:rsidP="00511142">
            <w:pPr>
              <w:pStyle w:val="TableText"/>
              <w:jc w:val="center"/>
            </w:pPr>
            <w:r>
              <w:t>Noakes</w:t>
            </w:r>
            <w:r w:rsidR="000D50D7" w:rsidRPr="000D50D7">
              <w:t xml:space="preserve"> </w:t>
            </w:r>
            <w:r>
              <w:t>Lane</w:t>
            </w:r>
          </w:p>
        </w:tc>
        <w:tc>
          <w:tcPr>
            <w:tcW w:w="2843" w:type="dxa"/>
          </w:tcPr>
          <w:p w14:paraId="1D021AF4" w14:textId="77777777" w:rsidR="00283174" w:rsidRPr="00D43442" w:rsidRDefault="00283174" w:rsidP="00511142">
            <w:pPr>
              <w:pStyle w:val="TableText"/>
              <w:jc w:val="center"/>
            </w:pPr>
            <w:r>
              <w:t>Works,</w:t>
            </w:r>
            <w:r w:rsidR="000D50D7" w:rsidRPr="000D50D7">
              <w:t xml:space="preserve"> </w:t>
            </w:r>
            <w:r>
              <w:t>including</w:t>
            </w:r>
            <w:r w:rsidR="000D50D7" w:rsidRPr="000D50D7">
              <w:t xml:space="preserve"> </w:t>
            </w:r>
            <w:r>
              <w:t>vegetation</w:t>
            </w:r>
            <w:r w:rsidR="000D50D7" w:rsidRPr="000D50D7">
              <w:t xml:space="preserve"> </w:t>
            </w:r>
            <w:r>
              <w:t>clearance,</w:t>
            </w:r>
            <w:r w:rsidR="000D50D7" w:rsidRPr="000D50D7">
              <w:t xml:space="preserve"> </w:t>
            </w:r>
            <w:r>
              <w:t>for</w:t>
            </w:r>
            <w:r w:rsidR="000D50D7" w:rsidRPr="000D50D7">
              <w:t xml:space="preserve"> </w:t>
            </w:r>
            <w:r>
              <w:t>the</w:t>
            </w:r>
            <w:r w:rsidR="000D50D7" w:rsidRPr="000D50D7">
              <w:t xml:space="preserve"> </w:t>
            </w:r>
            <w:r>
              <w:t>creation</w:t>
            </w:r>
            <w:r w:rsidR="000D50D7" w:rsidRPr="000D50D7">
              <w:t xml:space="preserve"> </w:t>
            </w:r>
            <w:r>
              <w:t>of</w:t>
            </w:r>
            <w:r w:rsidR="000D50D7" w:rsidRPr="000D50D7">
              <w:t xml:space="preserve"> </w:t>
            </w:r>
            <w:r>
              <w:t>visibility</w:t>
            </w:r>
            <w:r w:rsidR="000D50D7" w:rsidRPr="000D50D7">
              <w:t xml:space="preserve"> </w:t>
            </w:r>
            <w:r>
              <w:t>splays</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shown</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8</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AS-I5,</w:t>
            </w:r>
            <w:r w:rsidR="000D50D7" w:rsidRPr="000D50D7">
              <w:t xml:space="preserve"> </w:t>
            </w:r>
            <w:r>
              <w:t>to</w:t>
            </w:r>
            <w:r w:rsidR="000D50D7" w:rsidRPr="000D50D7">
              <w:t xml:space="preserve"> </w:t>
            </w:r>
            <w:r>
              <w:t>facilitate</w:t>
            </w:r>
            <w:r w:rsidR="000D50D7" w:rsidRPr="000D50D7">
              <w:t xml:space="preserve"> </w:t>
            </w:r>
            <w:r>
              <w:t>the</w:t>
            </w:r>
            <w:r w:rsidR="000D50D7" w:rsidRPr="000D50D7">
              <w:t xml:space="preserve"> </w:t>
            </w:r>
            <w:r>
              <w:t>works</w:t>
            </w:r>
            <w:r w:rsidR="000D50D7" w:rsidRPr="000D50D7">
              <w:t xml:space="preserve"> </w:t>
            </w:r>
            <w:r>
              <w:t>in</w:t>
            </w:r>
            <w:r w:rsidR="000D50D7" w:rsidRPr="000D50D7">
              <w:t xml:space="preserve"> </w:t>
            </w:r>
            <w:r>
              <w:t>AS-I3.</w:t>
            </w:r>
          </w:p>
        </w:tc>
      </w:tr>
    </w:tbl>
    <w:p w14:paraId="05633486" w14:textId="77777777" w:rsidR="00283174" w:rsidRDefault="00283174" w:rsidP="00283174">
      <w:pPr>
        <w:pStyle w:val="Part"/>
        <w:rPr>
          <w:noProof/>
        </w:rPr>
      </w:pPr>
      <w:bookmarkStart w:id="1042" w:name="TOC18_02_2022_17_52_44_1056"/>
      <w:bookmarkStart w:id="1043" w:name="TOC23_02_2022_21_19_37_1124"/>
      <w:bookmarkStart w:id="1044" w:name="TOC15_08_2022_16_06_13_1125"/>
      <w:bookmarkStart w:id="1045" w:name="TOC06_09_2022_15_41_36_1125"/>
      <w:bookmarkStart w:id="1046" w:name="TOC04_10_2022_16_50_01_1128"/>
      <w:bookmarkStart w:id="1047" w:name="TOC23_11_2022_11_32_56_1129"/>
      <w:bookmarkStart w:id="1048" w:name="TOC10_01_2023_14_27_52_1129"/>
      <w:bookmarkEnd w:id="1042"/>
      <w:bookmarkEnd w:id="1043"/>
      <w:bookmarkEnd w:id="1044"/>
      <w:bookmarkEnd w:id="1045"/>
      <w:bookmarkEnd w:id="1046"/>
      <w:bookmarkEnd w:id="1047"/>
      <w:bookmarkEnd w:id="1048"/>
      <w:r>
        <w:t>PART</w:t>
      </w:r>
      <w:r w:rsidR="000D50D7" w:rsidRPr="000D50D7">
        <w:t xml:space="preserve"> </w:t>
      </w:r>
      <w:r>
        <w:fldChar w:fldCharType="begin"/>
      </w:r>
      <w:r>
        <w:instrText xml:space="preserve"> SEQ Part_ \* arabic </w:instrText>
      </w:r>
      <w:r>
        <w:fldChar w:fldCharType="separate"/>
      </w:r>
      <w:r w:rsidR="000D50D7">
        <w:rPr>
          <w:noProof/>
        </w:rPr>
        <w:t>2</w:t>
      </w:r>
      <w:r>
        <w:rPr>
          <w:noProof/>
        </w:rPr>
        <w:fldChar w:fldCharType="end"/>
      </w:r>
    </w:p>
    <w:p w14:paraId="49E2A975" w14:textId="77777777" w:rsidR="00283174" w:rsidRDefault="00283174" w:rsidP="00283174">
      <w:pPr>
        <w:pStyle w:val="PartHead"/>
      </w:pPr>
      <w:r>
        <w:t>PERMANENT</w:t>
      </w:r>
      <w:r w:rsidR="000D50D7" w:rsidRPr="000D50D7">
        <w:t xml:space="preserve"> </w:t>
      </w:r>
      <w:r>
        <w:t>ALTERATION</w:t>
      </w:r>
      <w:r w:rsidR="000D50D7" w:rsidRPr="000D50D7">
        <w:t xml:space="preserve"> </w:t>
      </w:r>
      <w:r>
        <w:t>OF</w:t>
      </w:r>
      <w:r w:rsidR="000D50D7" w:rsidRPr="000D50D7">
        <w:t xml:space="preserve"> </w:t>
      </w:r>
      <w:r>
        <w:t>LAYOUT</w:t>
      </w:r>
      <w:r w:rsidR="000D50D7" w:rsidRPr="000D50D7">
        <w:t xml:space="preserve"> </w:t>
      </w:r>
      <w:r>
        <w:t>AND</w:t>
      </w:r>
      <w:r w:rsidR="000D50D7" w:rsidRPr="000D50D7">
        <w:t xml:space="preserve"> </w:t>
      </w:r>
      <w:r>
        <w:t>MAINTAINED</w:t>
      </w:r>
      <w:r w:rsidR="000D50D7" w:rsidRPr="000D50D7">
        <w:t xml:space="preserve"> </w:t>
      </w:r>
      <w:r>
        <w:t>BY</w:t>
      </w:r>
      <w:r w:rsidR="000D50D7" w:rsidRPr="000D50D7">
        <w:t xml:space="preserve"> </w:t>
      </w:r>
      <w:r>
        <w:t>THE</w:t>
      </w:r>
      <w:r w:rsidR="000D50D7" w:rsidRPr="000D50D7">
        <w:t xml:space="preserve"> </w:t>
      </w:r>
      <w:r>
        <w:t>STREET</w:t>
      </w:r>
      <w:r w:rsidR="000D50D7" w:rsidRPr="000D50D7">
        <w:t xml:space="preserve"> </w:t>
      </w:r>
      <w:r>
        <w:t>AUTHORITY</w:t>
      </w:r>
    </w:p>
    <w:p w14:paraId="178BD0DD" w14:textId="77777777" w:rsidR="00283174" w:rsidRPr="00A757A6" w:rsidRDefault="00283174" w:rsidP="00283174">
      <w:pPr>
        <w:pStyle w:val="linespace"/>
      </w:pPr>
    </w:p>
    <w:tbl>
      <w:tblPr>
        <w:tblW w:w="8529" w:type="dxa"/>
        <w:tblLayout w:type="fixed"/>
        <w:tblLook w:val="0000" w:firstRow="0" w:lastRow="0" w:firstColumn="0" w:lastColumn="0" w:noHBand="0" w:noVBand="0"/>
      </w:tblPr>
      <w:tblGrid>
        <w:gridCol w:w="2843"/>
        <w:gridCol w:w="2843"/>
        <w:gridCol w:w="2843"/>
      </w:tblGrid>
      <w:tr w:rsidR="00283174" w:rsidRPr="00A757A6" w14:paraId="6BB278DB" w14:textId="77777777" w:rsidTr="00511142">
        <w:tc>
          <w:tcPr>
            <w:tcW w:w="2843" w:type="dxa"/>
            <w:tcBorders>
              <w:top w:val="single" w:sz="4" w:space="0" w:color="auto"/>
              <w:bottom w:val="single" w:sz="4" w:space="0" w:color="auto"/>
            </w:tcBorders>
          </w:tcPr>
          <w:p w14:paraId="69D85C37" w14:textId="77777777" w:rsidR="00283174" w:rsidRDefault="00283174" w:rsidP="00511142">
            <w:pPr>
              <w:pStyle w:val="ColumnHeader"/>
              <w:jc w:val="center"/>
              <w:rPr>
                <w:i w:val="0"/>
                <w:iCs/>
              </w:rPr>
            </w:pPr>
            <w:r>
              <w:rPr>
                <w:i w:val="0"/>
                <w:iCs/>
              </w:rPr>
              <w:t>(1)</w:t>
            </w:r>
          </w:p>
          <w:p w14:paraId="2C569115" w14:textId="77777777" w:rsidR="00283174" w:rsidRPr="00A757A6" w:rsidRDefault="00283174" w:rsidP="00511142">
            <w:pPr>
              <w:pStyle w:val="ColumnHeader"/>
              <w:jc w:val="center"/>
              <w:rPr>
                <w:i w:val="0"/>
                <w:iCs/>
              </w:rPr>
            </w:pPr>
            <w:r>
              <w:rPr>
                <w:i w:val="0"/>
                <w:iCs/>
              </w:rPr>
              <w:t>Area</w:t>
            </w:r>
          </w:p>
        </w:tc>
        <w:tc>
          <w:tcPr>
            <w:tcW w:w="2843" w:type="dxa"/>
            <w:tcBorders>
              <w:top w:val="single" w:sz="4" w:space="0" w:color="auto"/>
              <w:bottom w:val="single" w:sz="4" w:space="0" w:color="auto"/>
            </w:tcBorders>
          </w:tcPr>
          <w:p w14:paraId="1008AA13" w14:textId="77777777" w:rsidR="00283174" w:rsidRDefault="00283174" w:rsidP="00511142">
            <w:pPr>
              <w:pStyle w:val="ColumnHeader"/>
              <w:jc w:val="center"/>
              <w:rPr>
                <w:i w:val="0"/>
                <w:iCs/>
              </w:rPr>
            </w:pPr>
            <w:r>
              <w:rPr>
                <w:i w:val="0"/>
                <w:iCs/>
              </w:rPr>
              <w:t>(2)</w:t>
            </w:r>
          </w:p>
          <w:p w14:paraId="37714D68" w14:textId="77777777" w:rsidR="00283174" w:rsidRPr="00A757A6" w:rsidRDefault="00283174" w:rsidP="00511142">
            <w:pPr>
              <w:pStyle w:val="ColumnHeader"/>
              <w:jc w:val="center"/>
              <w:rPr>
                <w:i w:val="0"/>
                <w:iCs/>
              </w:rPr>
            </w:pPr>
            <w:r>
              <w:rPr>
                <w:i w:val="0"/>
                <w:iCs/>
              </w:rPr>
              <w:t>Street</w:t>
            </w:r>
          </w:p>
        </w:tc>
        <w:tc>
          <w:tcPr>
            <w:tcW w:w="2843" w:type="dxa"/>
            <w:tcBorders>
              <w:top w:val="single" w:sz="4" w:space="0" w:color="auto"/>
              <w:bottom w:val="single" w:sz="4" w:space="0" w:color="auto"/>
            </w:tcBorders>
          </w:tcPr>
          <w:p w14:paraId="10B35298" w14:textId="77777777" w:rsidR="00283174" w:rsidRDefault="00283174" w:rsidP="00511142">
            <w:pPr>
              <w:pStyle w:val="ColumnHeader"/>
              <w:jc w:val="center"/>
              <w:rPr>
                <w:i w:val="0"/>
                <w:iCs/>
              </w:rPr>
            </w:pPr>
            <w:r>
              <w:rPr>
                <w:i w:val="0"/>
                <w:iCs/>
              </w:rPr>
              <w:t>(3)</w:t>
            </w:r>
          </w:p>
          <w:p w14:paraId="4A745374" w14:textId="77777777" w:rsidR="00283174" w:rsidRPr="00A757A6" w:rsidRDefault="00283174" w:rsidP="00511142">
            <w:pPr>
              <w:pStyle w:val="ColumnHeader"/>
              <w:jc w:val="center"/>
              <w:rPr>
                <w:i w:val="0"/>
                <w:iCs/>
              </w:rPr>
            </w:pPr>
            <w:r>
              <w:rPr>
                <w:i w:val="0"/>
                <w:iCs/>
              </w:rPr>
              <w:t>Description</w:t>
            </w:r>
            <w:r w:rsidR="000D50D7" w:rsidRPr="000D50D7">
              <w:rPr>
                <w:i w:val="0"/>
                <w:iCs/>
              </w:rPr>
              <w:t xml:space="preserve"> </w:t>
            </w:r>
            <w:r>
              <w:rPr>
                <w:i w:val="0"/>
                <w:iCs/>
              </w:rPr>
              <w:t>of</w:t>
            </w:r>
            <w:r w:rsidR="000D50D7" w:rsidRPr="000D50D7">
              <w:rPr>
                <w:i w:val="0"/>
                <w:iCs/>
              </w:rPr>
              <w:t xml:space="preserve"> </w:t>
            </w:r>
            <w:r>
              <w:rPr>
                <w:i w:val="0"/>
                <w:iCs/>
              </w:rPr>
              <w:t>alteration</w:t>
            </w:r>
          </w:p>
        </w:tc>
      </w:tr>
      <w:tr w:rsidR="00283174" w:rsidRPr="00A757A6" w14:paraId="23AC9625" w14:textId="77777777" w:rsidTr="00511142">
        <w:tc>
          <w:tcPr>
            <w:tcW w:w="2843" w:type="dxa"/>
          </w:tcPr>
          <w:p w14:paraId="38D36318" w14:textId="77777777" w:rsidR="00283174" w:rsidRPr="00A757A6"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208D5B2C" w14:textId="77777777" w:rsidR="00283174" w:rsidRPr="00A757A6" w:rsidRDefault="00283174" w:rsidP="00511142">
            <w:pPr>
              <w:pStyle w:val="TableText"/>
              <w:jc w:val="center"/>
            </w:pPr>
            <w:r>
              <w:t>Private</w:t>
            </w:r>
            <w:r w:rsidR="000D50D7" w:rsidRPr="000D50D7">
              <w:t xml:space="preserve"> </w:t>
            </w:r>
            <w:r>
              <w:t>Road</w:t>
            </w:r>
          </w:p>
        </w:tc>
        <w:tc>
          <w:tcPr>
            <w:tcW w:w="2843" w:type="dxa"/>
          </w:tcPr>
          <w:p w14:paraId="69EF7D73" w14:textId="77777777" w:rsidR="00283174" w:rsidRPr="00A757A6"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permanent</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lastRenderedPageBreak/>
              <w:t>within</w:t>
            </w:r>
            <w:r w:rsidR="000D50D7" w:rsidRPr="000D50D7">
              <w:t xml:space="preserve"> </w:t>
            </w:r>
            <w:r>
              <w:t>the</w:t>
            </w:r>
            <w:r w:rsidR="000D50D7" w:rsidRPr="000D50D7">
              <w:t xml:space="preserve"> </w:t>
            </w:r>
            <w:r>
              <w:t>area</w:t>
            </w:r>
            <w:r w:rsidR="000D50D7" w:rsidRPr="000D50D7">
              <w:t xml:space="preserve"> </w:t>
            </w:r>
            <w:r>
              <w:t>shown</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1</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AS-A1.</w:t>
            </w:r>
          </w:p>
        </w:tc>
      </w:tr>
      <w:tr w:rsidR="00283174" w:rsidRPr="00A757A6" w14:paraId="3B21698F" w14:textId="77777777" w:rsidTr="00511142">
        <w:tc>
          <w:tcPr>
            <w:tcW w:w="2843" w:type="dxa"/>
          </w:tcPr>
          <w:p w14:paraId="2F08DC77" w14:textId="77777777" w:rsidR="00283174" w:rsidRPr="00A757A6" w:rsidRDefault="00283174" w:rsidP="00511142">
            <w:pPr>
              <w:pStyle w:val="TableText"/>
              <w:jc w:val="center"/>
            </w:pPr>
            <w:r>
              <w:lastRenderedPageBreak/>
              <w:t>Chelmsford</w:t>
            </w:r>
            <w:r w:rsidR="000D50D7" w:rsidRPr="000D50D7">
              <w:t xml:space="preserve"> </w:t>
            </w:r>
            <w:r>
              <w:t>City</w:t>
            </w:r>
            <w:r w:rsidR="000D50D7" w:rsidRPr="000D50D7">
              <w:t xml:space="preserve"> </w:t>
            </w:r>
            <w:r>
              <w:t>Council</w:t>
            </w:r>
          </w:p>
        </w:tc>
        <w:tc>
          <w:tcPr>
            <w:tcW w:w="2843" w:type="dxa"/>
          </w:tcPr>
          <w:p w14:paraId="01FE7E9A" w14:textId="77777777" w:rsidR="00283174" w:rsidRPr="00A757A6" w:rsidRDefault="00283174" w:rsidP="00511142">
            <w:pPr>
              <w:pStyle w:val="TableText"/>
              <w:jc w:val="center"/>
            </w:pPr>
            <w:r>
              <w:t>Private</w:t>
            </w:r>
            <w:r w:rsidR="000D50D7" w:rsidRPr="000D50D7">
              <w:t xml:space="preserve"> </w:t>
            </w:r>
            <w:r>
              <w:t>Road</w:t>
            </w:r>
          </w:p>
        </w:tc>
        <w:tc>
          <w:tcPr>
            <w:tcW w:w="2843" w:type="dxa"/>
          </w:tcPr>
          <w:p w14:paraId="1B4B845B" w14:textId="77777777" w:rsidR="00283174" w:rsidRPr="00A757A6" w:rsidRDefault="00283174" w:rsidP="00511142">
            <w:pPr>
              <w:pStyle w:val="TableText"/>
              <w:jc w:val="center"/>
            </w:pPr>
            <w:r>
              <w:t>Works,</w:t>
            </w:r>
            <w:r w:rsidR="000D50D7" w:rsidRPr="000D50D7">
              <w:t xml:space="preserve"> </w:t>
            </w:r>
            <w:r>
              <w:t>including</w:t>
            </w:r>
            <w:r w:rsidR="000D50D7" w:rsidRPr="000D50D7">
              <w:t xml:space="preserve"> </w:t>
            </w:r>
            <w:r>
              <w:t>vegetation</w:t>
            </w:r>
            <w:r w:rsidR="000D50D7" w:rsidRPr="000D50D7">
              <w:t xml:space="preserve"> </w:t>
            </w:r>
            <w:r>
              <w:t>clearance,</w:t>
            </w:r>
            <w:r w:rsidR="000D50D7" w:rsidRPr="000D50D7">
              <w:t xml:space="preserve"> </w:t>
            </w:r>
            <w:r>
              <w:t>for</w:t>
            </w:r>
            <w:r w:rsidR="000D50D7" w:rsidRPr="000D50D7">
              <w:t xml:space="preserve"> </w:t>
            </w:r>
            <w:r>
              <w:t>the</w:t>
            </w:r>
            <w:r w:rsidR="000D50D7" w:rsidRPr="000D50D7">
              <w:t xml:space="preserve"> </w:t>
            </w:r>
            <w:r>
              <w:t>creation</w:t>
            </w:r>
            <w:r w:rsidR="000D50D7" w:rsidRPr="000D50D7">
              <w:t xml:space="preserve"> </w:t>
            </w:r>
            <w:r>
              <w:t>of</w:t>
            </w:r>
            <w:r w:rsidR="000D50D7" w:rsidRPr="000D50D7">
              <w:t xml:space="preserve"> </w:t>
            </w:r>
            <w:r>
              <w:t>visibility</w:t>
            </w:r>
            <w:r w:rsidR="000D50D7" w:rsidRPr="000D50D7">
              <w:t xml:space="preserve"> </w:t>
            </w:r>
            <w:r>
              <w:t>splays</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1</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AS-A2,</w:t>
            </w:r>
            <w:r w:rsidR="000D50D7" w:rsidRPr="000D50D7">
              <w:t xml:space="preserve"> </w:t>
            </w:r>
            <w:r>
              <w:t>to</w:t>
            </w:r>
            <w:r w:rsidR="000D50D7" w:rsidRPr="000D50D7">
              <w:t xml:space="preserve"> </w:t>
            </w:r>
            <w:r>
              <w:t>facilitate</w:t>
            </w:r>
            <w:r w:rsidR="000D50D7" w:rsidRPr="000D50D7">
              <w:t xml:space="preserve"> </w:t>
            </w:r>
            <w:r>
              <w:t>the</w:t>
            </w:r>
            <w:r w:rsidR="000D50D7" w:rsidRPr="000D50D7">
              <w:t xml:space="preserve"> </w:t>
            </w:r>
            <w:r>
              <w:t>works</w:t>
            </w:r>
            <w:r w:rsidR="000D50D7" w:rsidRPr="000D50D7">
              <w:t xml:space="preserve"> </w:t>
            </w:r>
            <w:r>
              <w:t>at</w:t>
            </w:r>
            <w:r w:rsidR="000D50D7" w:rsidRPr="000D50D7">
              <w:t xml:space="preserve"> </w:t>
            </w:r>
            <w:r>
              <w:t>reference</w:t>
            </w:r>
            <w:r w:rsidR="000D50D7" w:rsidRPr="000D50D7">
              <w:t xml:space="preserve"> </w:t>
            </w:r>
            <w:r>
              <w:t>AS-A1.</w:t>
            </w:r>
          </w:p>
        </w:tc>
      </w:tr>
      <w:tr w:rsidR="00283174" w:rsidRPr="00A757A6" w14:paraId="65BFC0A2" w14:textId="77777777" w:rsidTr="00511142">
        <w:tc>
          <w:tcPr>
            <w:tcW w:w="2843" w:type="dxa"/>
          </w:tcPr>
          <w:p w14:paraId="0BDB5CE8" w14:textId="77777777" w:rsidR="00283174" w:rsidRPr="00A757A6" w:rsidRDefault="00283174" w:rsidP="00511142">
            <w:pPr>
              <w:pStyle w:val="TableText"/>
              <w:jc w:val="center"/>
            </w:pPr>
            <w:r>
              <w:t>Braintree</w:t>
            </w:r>
            <w:r w:rsidR="000D50D7" w:rsidRPr="000D50D7">
              <w:t xml:space="preserve"> </w:t>
            </w:r>
            <w:r>
              <w:t>District</w:t>
            </w:r>
            <w:r w:rsidR="000D50D7" w:rsidRPr="000D50D7">
              <w:t xml:space="preserve"> </w:t>
            </w:r>
            <w:r>
              <w:t>Council</w:t>
            </w:r>
          </w:p>
        </w:tc>
        <w:tc>
          <w:tcPr>
            <w:tcW w:w="2843" w:type="dxa"/>
          </w:tcPr>
          <w:p w14:paraId="7987EE78" w14:textId="77777777" w:rsidR="00283174" w:rsidRPr="00A757A6" w:rsidRDefault="00283174" w:rsidP="00511142">
            <w:pPr>
              <w:pStyle w:val="TableText"/>
              <w:jc w:val="center"/>
            </w:pPr>
            <w:r>
              <w:t>Private</w:t>
            </w:r>
            <w:r w:rsidR="000D50D7" w:rsidRPr="000D50D7">
              <w:t xml:space="preserve"> </w:t>
            </w:r>
            <w:r>
              <w:t>Track</w:t>
            </w:r>
          </w:p>
        </w:tc>
        <w:tc>
          <w:tcPr>
            <w:tcW w:w="2843" w:type="dxa"/>
          </w:tcPr>
          <w:p w14:paraId="6ED468A7" w14:textId="77777777" w:rsidR="00283174" w:rsidRPr="00A757A6"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permanent</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shown</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3</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AS-F1.</w:t>
            </w:r>
          </w:p>
        </w:tc>
      </w:tr>
      <w:tr w:rsidR="00283174" w:rsidRPr="00A757A6" w14:paraId="297463DA" w14:textId="77777777" w:rsidTr="00511142">
        <w:tc>
          <w:tcPr>
            <w:tcW w:w="2843" w:type="dxa"/>
          </w:tcPr>
          <w:p w14:paraId="084DEB56" w14:textId="77777777" w:rsidR="00283174" w:rsidRPr="00A757A6" w:rsidRDefault="00283174" w:rsidP="00511142">
            <w:pPr>
              <w:pStyle w:val="TableText"/>
              <w:jc w:val="center"/>
            </w:pPr>
            <w:r>
              <w:t>Braintree</w:t>
            </w:r>
            <w:r w:rsidR="000D50D7" w:rsidRPr="000D50D7">
              <w:t xml:space="preserve"> </w:t>
            </w:r>
            <w:r>
              <w:t>District</w:t>
            </w:r>
            <w:r w:rsidR="000D50D7" w:rsidRPr="000D50D7">
              <w:t xml:space="preserve"> </w:t>
            </w:r>
            <w:r>
              <w:t>Council</w:t>
            </w:r>
          </w:p>
        </w:tc>
        <w:tc>
          <w:tcPr>
            <w:tcW w:w="2843" w:type="dxa"/>
          </w:tcPr>
          <w:p w14:paraId="3049E59C" w14:textId="77777777" w:rsidR="00283174" w:rsidRPr="00A757A6" w:rsidRDefault="00283174" w:rsidP="00511142">
            <w:pPr>
              <w:pStyle w:val="TableText"/>
              <w:jc w:val="center"/>
            </w:pPr>
            <w:r>
              <w:t>Private</w:t>
            </w:r>
            <w:r w:rsidR="000D50D7" w:rsidRPr="000D50D7">
              <w:t xml:space="preserve"> </w:t>
            </w:r>
            <w:r>
              <w:t>Track</w:t>
            </w:r>
          </w:p>
        </w:tc>
        <w:tc>
          <w:tcPr>
            <w:tcW w:w="2843" w:type="dxa"/>
          </w:tcPr>
          <w:p w14:paraId="1DFA6153" w14:textId="77777777" w:rsidR="00283174" w:rsidRPr="00A757A6"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permanent</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shown</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sheets</w:t>
            </w:r>
            <w:r w:rsidR="000D50D7" w:rsidRPr="000D50D7">
              <w:t xml:space="preserve"> </w:t>
            </w:r>
            <w:r>
              <w:t>3</w:t>
            </w:r>
            <w:r w:rsidR="000D50D7" w:rsidRPr="000D50D7">
              <w:t xml:space="preserve"> </w:t>
            </w:r>
            <w:r>
              <w:t>and</w:t>
            </w:r>
            <w:r w:rsidR="000D50D7" w:rsidRPr="000D50D7">
              <w:t xml:space="preserve"> </w:t>
            </w:r>
            <w:r>
              <w:t>4</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AS-F2.</w:t>
            </w:r>
          </w:p>
        </w:tc>
      </w:tr>
      <w:tr w:rsidR="00283174" w:rsidRPr="00A757A6" w14:paraId="64DC2601" w14:textId="77777777" w:rsidTr="00511142">
        <w:tc>
          <w:tcPr>
            <w:tcW w:w="2843" w:type="dxa"/>
          </w:tcPr>
          <w:p w14:paraId="71276C99" w14:textId="77777777" w:rsidR="00283174" w:rsidRPr="00A757A6" w:rsidRDefault="00283174" w:rsidP="00511142">
            <w:pPr>
              <w:pStyle w:val="TableText"/>
              <w:jc w:val="center"/>
            </w:pPr>
            <w:r>
              <w:t>Braintree</w:t>
            </w:r>
            <w:r w:rsidR="000D50D7" w:rsidRPr="000D50D7">
              <w:t xml:space="preserve"> </w:t>
            </w:r>
            <w:r>
              <w:t>District</w:t>
            </w:r>
            <w:r w:rsidR="000D50D7" w:rsidRPr="000D50D7">
              <w:t xml:space="preserve"> </w:t>
            </w:r>
            <w:r>
              <w:t>Council</w:t>
            </w:r>
          </w:p>
        </w:tc>
        <w:tc>
          <w:tcPr>
            <w:tcW w:w="2843" w:type="dxa"/>
          </w:tcPr>
          <w:p w14:paraId="107E1196" w14:textId="77777777" w:rsidR="00283174" w:rsidRPr="00A757A6" w:rsidRDefault="00283174" w:rsidP="00511142">
            <w:pPr>
              <w:pStyle w:val="TableText"/>
              <w:jc w:val="center"/>
            </w:pPr>
            <w:r>
              <w:t>Private</w:t>
            </w:r>
            <w:r w:rsidR="000D50D7" w:rsidRPr="000D50D7">
              <w:t xml:space="preserve"> </w:t>
            </w:r>
            <w:r>
              <w:t>Track</w:t>
            </w:r>
          </w:p>
        </w:tc>
        <w:tc>
          <w:tcPr>
            <w:tcW w:w="2843" w:type="dxa"/>
          </w:tcPr>
          <w:p w14:paraId="4F755F77" w14:textId="77777777" w:rsidR="00283174" w:rsidRPr="00A757A6"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permanent</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shown</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sheets</w:t>
            </w:r>
            <w:r w:rsidR="000D50D7" w:rsidRPr="000D50D7">
              <w:t xml:space="preserve"> </w:t>
            </w:r>
            <w:r>
              <w:t>3</w:t>
            </w:r>
            <w:r w:rsidR="000D50D7" w:rsidRPr="000D50D7">
              <w:t xml:space="preserve"> </w:t>
            </w:r>
            <w:r>
              <w:t>and</w:t>
            </w:r>
            <w:r w:rsidR="000D50D7" w:rsidRPr="000D50D7">
              <w:t xml:space="preserve"> </w:t>
            </w:r>
            <w:r>
              <w:t>4</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AS-F3.</w:t>
            </w:r>
          </w:p>
        </w:tc>
      </w:tr>
      <w:tr w:rsidR="00283174" w:rsidRPr="00A757A6" w14:paraId="6056FB0F" w14:textId="77777777" w:rsidTr="00511142">
        <w:tc>
          <w:tcPr>
            <w:tcW w:w="2843" w:type="dxa"/>
          </w:tcPr>
          <w:p w14:paraId="6CAAE308" w14:textId="77777777" w:rsidR="00283174" w:rsidRPr="00A757A6"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72D48E9B" w14:textId="77777777" w:rsidR="00283174" w:rsidRPr="00A757A6" w:rsidRDefault="00283174" w:rsidP="00511142">
            <w:pPr>
              <w:pStyle w:val="TableText"/>
              <w:jc w:val="center"/>
            </w:pPr>
            <w:r>
              <w:t>Private</w:t>
            </w:r>
            <w:r w:rsidR="000D50D7" w:rsidRPr="000D50D7">
              <w:t xml:space="preserve"> </w:t>
            </w:r>
            <w:r>
              <w:t>Track</w:t>
            </w:r>
          </w:p>
        </w:tc>
        <w:tc>
          <w:tcPr>
            <w:tcW w:w="2843" w:type="dxa"/>
          </w:tcPr>
          <w:p w14:paraId="5F6FD54E" w14:textId="77777777" w:rsidR="00283174" w:rsidRPr="00A757A6"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permanent</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shown</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4</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AS-G1.</w:t>
            </w:r>
          </w:p>
        </w:tc>
      </w:tr>
      <w:tr w:rsidR="00283174" w:rsidRPr="00A757A6" w14:paraId="713BC3A9" w14:textId="77777777" w:rsidTr="00511142">
        <w:tc>
          <w:tcPr>
            <w:tcW w:w="2843" w:type="dxa"/>
          </w:tcPr>
          <w:p w14:paraId="03EA539B" w14:textId="77777777" w:rsidR="00283174" w:rsidRPr="00A757A6" w:rsidRDefault="00283174" w:rsidP="00511142">
            <w:pPr>
              <w:pStyle w:val="TableText"/>
              <w:jc w:val="center"/>
            </w:pPr>
            <w:r>
              <w:t>Chelmsford</w:t>
            </w:r>
            <w:r w:rsidR="000D50D7" w:rsidRPr="000D50D7">
              <w:t xml:space="preserve"> </w:t>
            </w:r>
            <w:r>
              <w:t>City</w:t>
            </w:r>
            <w:r w:rsidR="000D50D7" w:rsidRPr="000D50D7">
              <w:t xml:space="preserve"> </w:t>
            </w:r>
            <w:r>
              <w:t>Council</w:t>
            </w:r>
          </w:p>
        </w:tc>
        <w:tc>
          <w:tcPr>
            <w:tcW w:w="2843" w:type="dxa"/>
          </w:tcPr>
          <w:p w14:paraId="4F961D07" w14:textId="77777777" w:rsidR="00283174" w:rsidRPr="00A757A6" w:rsidRDefault="00283174" w:rsidP="00511142">
            <w:pPr>
              <w:pStyle w:val="TableText"/>
              <w:jc w:val="center"/>
            </w:pPr>
            <w:r>
              <w:t>Private</w:t>
            </w:r>
            <w:r w:rsidR="000D50D7" w:rsidRPr="000D50D7">
              <w:t xml:space="preserve"> </w:t>
            </w:r>
            <w:r>
              <w:t>Track</w:t>
            </w:r>
          </w:p>
        </w:tc>
        <w:tc>
          <w:tcPr>
            <w:tcW w:w="2843" w:type="dxa"/>
          </w:tcPr>
          <w:p w14:paraId="4CE46677" w14:textId="77777777" w:rsidR="00283174" w:rsidRPr="00A757A6"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permanent</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shown</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4</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AS-G2.</w:t>
            </w:r>
          </w:p>
        </w:tc>
      </w:tr>
      <w:tr w:rsidR="00283174" w:rsidRPr="00A757A6" w14:paraId="1A42C4A6" w14:textId="77777777" w:rsidTr="00511142">
        <w:tc>
          <w:tcPr>
            <w:tcW w:w="2843" w:type="dxa"/>
          </w:tcPr>
          <w:p w14:paraId="1CCE21D5" w14:textId="77777777" w:rsidR="00283174" w:rsidRPr="00A757A6" w:rsidRDefault="00283174" w:rsidP="00511142">
            <w:pPr>
              <w:pStyle w:val="TableText"/>
              <w:jc w:val="center"/>
            </w:pPr>
            <w:r>
              <w:t>Braintree</w:t>
            </w:r>
            <w:r w:rsidR="000D50D7" w:rsidRPr="000D50D7">
              <w:t xml:space="preserve"> </w:t>
            </w:r>
            <w:r>
              <w:t>District</w:t>
            </w:r>
            <w:r w:rsidR="000D50D7" w:rsidRPr="000D50D7">
              <w:t xml:space="preserve"> </w:t>
            </w:r>
            <w:r>
              <w:t>Council</w:t>
            </w:r>
          </w:p>
        </w:tc>
        <w:tc>
          <w:tcPr>
            <w:tcW w:w="2843" w:type="dxa"/>
          </w:tcPr>
          <w:p w14:paraId="2AF4B089" w14:textId="77777777" w:rsidR="00283174" w:rsidRPr="00A757A6" w:rsidRDefault="00283174" w:rsidP="00511142">
            <w:pPr>
              <w:pStyle w:val="TableText"/>
              <w:jc w:val="center"/>
            </w:pPr>
            <w:r>
              <w:t>Private</w:t>
            </w:r>
            <w:r w:rsidR="000D50D7" w:rsidRPr="000D50D7">
              <w:t xml:space="preserve"> </w:t>
            </w:r>
            <w:r>
              <w:t>Track</w:t>
            </w:r>
          </w:p>
        </w:tc>
        <w:tc>
          <w:tcPr>
            <w:tcW w:w="2843" w:type="dxa"/>
          </w:tcPr>
          <w:p w14:paraId="08254E8A" w14:textId="77777777" w:rsidR="00283174" w:rsidRPr="00A757A6"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permanent</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shown</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7</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AS-H1.</w:t>
            </w:r>
          </w:p>
        </w:tc>
      </w:tr>
      <w:tr w:rsidR="00283174" w:rsidRPr="00A757A6" w14:paraId="4B7E5B43" w14:textId="77777777" w:rsidTr="00511142">
        <w:tc>
          <w:tcPr>
            <w:tcW w:w="2843" w:type="dxa"/>
          </w:tcPr>
          <w:p w14:paraId="0E7ED6D8" w14:textId="77777777" w:rsidR="00283174" w:rsidRPr="00A757A6" w:rsidRDefault="00283174" w:rsidP="00511142">
            <w:pPr>
              <w:pStyle w:val="TableText"/>
              <w:jc w:val="center"/>
            </w:pPr>
            <w:r>
              <w:t>Braintree</w:t>
            </w:r>
            <w:r w:rsidR="000D50D7" w:rsidRPr="000D50D7">
              <w:t xml:space="preserve"> </w:t>
            </w:r>
            <w:r>
              <w:t>District</w:t>
            </w:r>
            <w:r w:rsidR="000D50D7" w:rsidRPr="000D50D7">
              <w:t xml:space="preserve"> </w:t>
            </w:r>
            <w:r>
              <w:t>Council</w:t>
            </w:r>
          </w:p>
        </w:tc>
        <w:tc>
          <w:tcPr>
            <w:tcW w:w="2843" w:type="dxa"/>
          </w:tcPr>
          <w:p w14:paraId="3304DB56" w14:textId="77777777" w:rsidR="00283174" w:rsidRPr="00A757A6" w:rsidRDefault="00283174" w:rsidP="00511142">
            <w:pPr>
              <w:pStyle w:val="TableText"/>
              <w:jc w:val="center"/>
            </w:pPr>
            <w:r>
              <w:t>Private</w:t>
            </w:r>
            <w:r w:rsidR="000D50D7" w:rsidRPr="000D50D7">
              <w:t xml:space="preserve"> </w:t>
            </w:r>
            <w:r>
              <w:t>Track</w:t>
            </w:r>
          </w:p>
        </w:tc>
        <w:tc>
          <w:tcPr>
            <w:tcW w:w="2843" w:type="dxa"/>
          </w:tcPr>
          <w:p w14:paraId="5C5F34ED" w14:textId="77777777" w:rsidR="00283174" w:rsidRPr="00A757A6"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permanent</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lastRenderedPageBreak/>
              <w:t>within</w:t>
            </w:r>
            <w:r w:rsidR="000D50D7" w:rsidRPr="000D50D7">
              <w:t xml:space="preserve"> </w:t>
            </w:r>
            <w:r>
              <w:t>the</w:t>
            </w:r>
            <w:r w:rsidR="000D50D7" w:rsidRPr="000D50D7">
              <w:t xml:space="preserve"> </w:t>
            </w:r>
            <w:r>
              <w:t>area</w:t>
            </w:r>
            <w:r w:rsidR="000D50D7" w:rsidRPr="000D50D7">
              <w:t xml:space="preserve"> </w:t>
            </w:r>
            <w:r>
              <w:t>shown</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7</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AS-H2.</w:t>
            </w:r>
          </w:p>
        </w:tc>
      </w:tr>
      <w:tr w:rsidR="00283174" w:rsidRPr="00A757A6" w14:paraId="054C0E5C" w14:textId="77777777" w:rsidTr="00511142">
        <w:tc>
          <w:tcPr>
            <w:tcW w:w="2843" w:type="dxa"/>
          </w:tcPr>
          <w:p w14:paraId="497FFA26" w14:textId="77777777" w:rsidR="00283174" w:rsidRPr="00A757A6" w:rsidRDefault="00283174" w:rsidP="00511142">
            <w:pPr>
              <w:pStyle w:val="TableText"/>
              <w:jc w:val="center"/>
            </w:pPr>
            <w:r>
              <w:lastRenderedPageBreak/>
              <w:t>Braintree</w:t>
            </w:r>
            <w:r w:rsidR="000D50D7" w:rsidRPr="000D50D7">
              <w:t xml:space="preserve"> </w:t>
            </w:r>
            <w:r>
              <w:t>District</w:t>
            </w:r>
            <w:r w:rsidR="000D50D7" w:rsidRPr="000D50D7">
              <w:t xml:space="preserve"> </w:t>
            </w:r>
            <w:r>
              <w:t>Council</w:t>
            </w:r>
          </w:p>
        </w:tc>
        <w:tc>
          <w:tcPr>
            <w:tcW w:w="2843" w:type="dxa"/>
          </w:tcPr>
          <w:p w14:paraId="4DAC515B" w14:textId="77777777" w:rsidR="00283174" w:rsidRPr="00A757A6" w:rsidRDefault="00283174" w:rsidP="00511142">
            <w:pPr>
              <w:pStyle w:val="TableText"/>
              <w:jc w:val="center"/>
            </w:pPr>
            <w:r>
              <w:t>Private</w:t>
            </w:r>
            <w:r w:rsidR="000D50D7" w:rsidRPr="000D50D7">
              <w:t xml:space="preserve"> </w:t>
            </w:r>
            <w:r>
              <w:t>Track</w:t>
            </w:r>
          </w:p>
        </w:tc>
        <w:tc>
          <w:tcPr>
            <w:tcW w:w="2843" w:type="dxa"/>
          </w:tcPr>
          <w:p w14:paraId="66B9E9D2" w14:textId="77777777" w:rsidR="00283174" w:rsidRPr="00A757A6"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permanent</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shown</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7</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AS-H3.</w:t>
            </w:r>
          </w:p>
        </w:tc>
      </w:tr>
      <w:tr w:rsidR="00283174" w:rsidRPr="00A757A6" w14:paraId="172C2408" w14:textId="77777777" w:rsidTr="00511142">
        <w:tc>
          <w:tcPr>
            <w:tcW w:w="2843" w:type="dxa"/>
          </w:tcPr>
          <w:p w14:paraId="51CF9691" w14:textId="77777777" w:rsidR="00283174" w:rsidRPr="00A757A6" w:rsidRDefault="00283174" w:rsidP="00511142">
            <w:pPr>
              <w:pStyle w:val="TableText"/>
              <w:jc w:val="center"/>
            </w:pPr>
            <w:r>
              <w:t>Braintree</w:t>
            </w:r>
            <w:r w:rsidR="000D50D7" w:rsidRPr="000D50D7">
              <w:t xml:space="preserve"> </w:t>
            </w:r>
            <w:r>
              <w:t>District</w:t>
            </w:r>
            <w:r w:rsidR="000D50D7" w:rsidRPr="000D50D7">
              <w:t xml:space="preserve"> </w:t>
            </w:r>
            <w:r>
              <w:t>Council</w:t>
            </w:r>
          </w:p>
        </w:tc>
        <w:tc>
          <w:tcPr>
            <w:tcW w:w="2843" w:type="dxa"/>
          </w:tcPr>
          <w:p w14:paraId="23D02CE4" w14:textId="77777777" w:rsidR="00283174" w:rsidRPr="00A757A6" w:rsidRDefault="00283174" w:rsidP="00511142">
            <w:pPr>
              <w:pStyle w:val="TableText"/>
              <w:jc w:val="center"/>
            </w:pPr>
            <w:r>
              <w:t>Private</w:t>
            </w:r>
            <w:r w:rsidR="000D50D7" w:rsidRPr="000D50D7">
              <w:t xml:space="preserve"> </w:t>
            </w:r>
            <w:r>
              <w:t>Track</w:t>
            </w:r>
          </w:p>
        </w:tc>
        <w:tc>
          <w:tcPr>
            <w:tcW w:w="2843" w:type="dxa"/>
          </w:tcPr>
          <w:p w14:paraId="0456F61B" w14:textId="77777777" w:rsidR="00283174" w:rsidRPr="00A757A6"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permanent</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shown</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7</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AS-H4.</w:t>
            </w:r>
          </w:p>
        </w:tc>
      </w:tr>
      <w:tr w:rsidR="00283174" w:rsidRPr="00A757A6" w14:paraId="454C4D81" w14:textId="77777777" w:rsidTr="00511142">
        <w:tc>
          <w:tcPr>
            <w:tcW w:w="2843" w:type="dxa"/>
          </w:tcPr>
          <w:p w14:paraId="136EFF8E" w14:textId="77777777" w:rsidR="00283174" w:rsidRPr="00A757A6" w:rsidRDefault="00283174" w:rsidP="00511142">
            <w:pPr>
              <w:pStyle w:val="TableText"/>
              <w:jc w:val="center"/>
            </w:pPr>
            <w:r>
              <w:t>Braintree</w:t>
            </w:r>
            <w:r w:rsidR="000D50D7" w:rsidRPr="000D50D7">
              <w:t xml:space="preserve"> </w:t>
            </w:r>
            <w:r>
              <w:t>District</w:t>
            </w:r>
            <w:r w:rsidR="000D50D7" w:rsidRPr="000D50D7">
              <w:t xml:space="preserve"> </w:t>
            </w:r>
            <w:r>
              <w:t>Council</w:t>
            </w:r>
          </w:p>
        </w:tc>
        <w:tc>
          <w:tcPr>
            <w:tcW w:w="2843" w:type="dxa"/>
          </w:tcPr>
          <w:p w14:paraId="244EAA5A" w14:textId="77777777" w:rsidR="00283174" w:rsidRPr="00A757A6" w:rsidRDefault="00283174" w:rsidP="00511142">
            <w:pPr>
              <w:pStyle w:val="TableText"/>
              <w:jc w:val="center"/>
            </w:pPr>
            <w:r>
              <w:t>Private</w:t>
            </w:r>
            <w:r w:rsidR="000D50D7" w:rsidRPr="000D50D7">
              <w:t xml:space="preserve"> </w:t>
            </w:r>
            <w:r>
              <w:t>Track</w:t>
            </w:r>
          </w:p>
        </w:tc>
        <w:tc>
          <w:tcPr>
            <w:tcW w:w="2843" w:type="dxa"/>
          </w:tcPr>
          <w:p w14:paraId="78EA0846" w14:textId="77777777" w:rsidR="00283174" w:rsidRPr="00A757A6"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permanent</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shown</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7</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AS-H5.</w:t>
            </w:r>
          </w:p>
        </w:tc>
      </w:tr>
      <w:tr w:rsidR="00283174" w:rsidRPr="00A757A6" w14:paraId="52D4E16A" w14:textId="77777777" w:rsidTr="00511142">
        <w:tc>
          <w:tcPr>
            <w:tcW w:w="2843" w:type="dxa"/>
          </w:tcPr>
          <w:p w14:paraId="1B46333E" w14:textId="77777777" w:rsidR="00283174" w:rsidRPr="00A757A6" w:rsidRDefault="00283174" w:rsidP="00511142">
            <w:pPr>
              <w:pStyle w:val="TableText"/>
              <w:jc w:val="center"/>
            </w:pPr>
            <w:r>
              <w:t>Braintree</w:t>
            </w:r>
            <w:r w:rsidR="000D50D7" w:rsidRPr="000D50D7">
              <w:t xml:space="preserve"> </w:t>
            </w:r>
            <w:r>
              <w:t>District</w:t>
            </w:r>
            <w:r w:rsidR="000D50D7" w:rsidRPr="000D50D7">
              <w:t xml:space="preserve"> </w:t>
            </w:r>
            <w:r>
              <w:t>Council</w:t>
            </w:r>
          </w:p>
        </w:tc>
        <w:tc>
          <w:tcPr>
            <w:tcW w:w="2843" w:type="dxa"/>
          </w:tcPr>
          <w:p w14:paraId="6F28A225" w14:textId="77777777" w:rsidR="00283174" w:rsidRPr="00A757A6" w:rsidRDefault="00283174" w:rsidP="00511142">
            <w:pPr>
              <w:pStyle w:val="TableText"/>
              <w:jc w:val="center"/>
            </w:pPr>
            <w:r>
              <w:t>Private</w:t>
            </w:r>
            <w:r w:rsidR="000D50D7" w:rsidRPr="000D50D7">
              <w:t xml:space="preserve"> </w:t>
            </w:r>
            <w:r>
              <w:t>Track</w:t>
            </w:r>
          </w:p>
        </w:tc>
        <w:tc>
          <w:tcPr>
            <w:tcW w:w="2843" w:type="dxa"/>
          </w:tcPr>
          <w:p w14:paraId="04E1505E" w14:textId="77777777" w:rsidR="00283174" w:rsidRPr="00A757A6"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permanent</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shown</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9</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AS-J1.</w:t>
            </w:r>
          </w:p>
        </w:tc>
      </w:tr>
      <w:tr w:rsidR="00283174" w:rsidRPr="00A757A6" w14:paraId="1900D8B3" w14:textId="77777777" w:rsidTr="00511142">
        <w:tc>
          <w:tcPr>
            <w:tcW w:w="2843" w:type="dxa"/>
          </w:tcPr>
          <w:p w14:paraId="4BD89359" w14:textId="77777777" w:rsidR="00283174" w:rsidRPr="00A757A6" w:rsidRDefault="00283174" w:rsidP="00511142">
            <w:pPr>
              <w:pStyle w:val="TableText"/>
              <w:jc w:val="center"/>
            </w:pPr>
            <w:r>
              <w:t>Braintree</w:t>
            </w:r>
            <w:r w:rsidR="000D50D7" w:rsidRPr="000D50D7">
              <w:t xml:space="preserve"> </w:t>
            </w:r>
            <w:r>
              <w:t>District</w:t>
            </w:r>
            <w:r w:rsidR="000D50D7" w:rsidRPr="000D50D7">
              <w:t xml:space="preserve"> </w:t>
            </w:r>
            <w:r>
              <w:t>Council</w:t>
            </w:r>
          </w:p>
        </w:tc>
        <w:tc>
          <w:tcPr>
            <w:tcW w:w="2843" w:type="dxa"/>
          </w:tcPr>
          <w:p w14:paraId="4E999021" w14:textId="77777777" w:rsidR="00283174" w:rsidRPr="00A757A6" w:rsidRDefault="00283174" w:rsidP="00511142">
            <w:pPr>
              <w:pStyle w:val="TableText"/>
              <w:jc w:val="center"/>
            </w:pPr>
            <w:r>
              <w:t>Private</w:t>
            </w:r>
            <w:r w:rsidR="000D50D7" w:rsidRPr="000D50D7">
              <w:t xml:space="preserve"> </w:t>
            </w:r>
            <w:r>
              <w:t>Track</w:t>
            </w:r>
          </w:p>
        </w:tc>
        <w:tc>
          <w:tcPr>
            <w:tcW w:w="2843" w:type="dxa"/>
          </w:tcPr>
          <w:p w14:paraId="743B10CF" w14:textId="77777777" w:rsidR="00283174" w:rsidRPr="00A757A6"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permanent</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shown</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9</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AS-J2.</w:t>
            </w:r>
          </w:p>
        </w:tc>
      </w:tr>
      <w:tr w:rsidR="00283174" w:rsidRPr="00A757A6" w14:paraId="0F304D3B" w14:textId="77777777" w:rsidTr="00511142">
        <w:tc>
          <w:tcPr>
            <w:tcW w:w="2843" w:type="dxa"/>
          </w:tcPr>
          <w:p w14:paraId="50861C79" w14:textId="77777777" w:rsidR="00283174" w:rsidRPr="00A757A6" w:rsidRDefault="00283174" w:rsidP="00511142">
            <w:pPr>
              <w:pStyle w:val="TableText"/>
              <w:jc w:val="center"/>
            </w:pPr>
            <w:r>
              <w:t>Braintree</w:t>
            </w:r>
            <w:r w:rsidR="000D50D7" w:rsidRPr="000D50D7">
              <w:t xml:space="preserve"> </w:t>
            </w:r>
            <w:r>
              <w:t>District</w:t>
            </w:r>
            <w:r w:rsidR="000D50D7" w:rsidRPr="000D50D7">
              <w:t xml:space="preserve"> </w:t>
            </w:r>
            <w:r>
              <w:t>Council</w:t>
            </w:r>
          </w:p>
        </w:tc>
        <w:tc>
          <w:tcPr>
            <w:tcW w:w="2843" w:type="dxa"/>
          </w:tcPr>
          <w:p w14:paraId="43FF38CE" w14:textId="77777777" w:rsidR="00283174" w:rsidRPr="00A757A6" w:rsidRDefault="00283174" w:rsidP="00511142">
            <w:pPr>
              <w:pStyle w:val="TableText"/>
              <w:jc w:val="center"/>
            </w:pPr>
            <w:r>
              <w:t>Private</w:t>
            </w:r>
            <w:r w:rsidR="000D50D7" w:rsidRPr="000D50D7">
              <w:t xml:space="preserve"> </w:t>
            </w:r>
            <w:r>
              <w:t>Track</w:t>
            </w:r>
          </w:p>
        </w:tc>
        <w:tc>
          <w:tcPr>
            <w:tcW w:w="2843" w:type="dxa"/>
          </w:tcPr>
          <w:p w14:paraId="3133116D" w14:textId="77777777" w:rsidR="00283174" w:rsidRPr="00A757A6"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permanent</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shown</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9</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AS-J3.</w:t>
            </w:r>
          </w:p>
        </w:tc>
      </w:tr>
      <w:tr w:rsidR="00283174" w:rsidRPr="00A757A6" w14:paraId="00760E3C" w14:textId="77777777" w:rsidTr="00511142">
        <w:tc>
          <w:tcPr>
            <w:tcW w:w="2843" w:type="dxa"/>
            <w:tcBorders>
              <w:bottom w:val="single" w:sz="4" w:space="0" w:color="auto"/>
            </w:tcBorders>
          </w:tcPr>
          <w:p w14:paraId="4B0F809D" w14:textId="77777777" w:rsidR="00283174" w:rsidRPr="00A757A6" w:rsidRDefault="00283174" w:rsidP="00511142">
            <w:pPr>
              <w:pStyle w:val="TableText"/>
              <w:jc w:val="center"/>
            </w:pPr>
            <w:r>
              <w:t>Braintree</w:t>
            </w:r>
            <w:r w:rsidR="000D50D7" w:rsidRPr="000D50D7">
              <w:t xml:space="preserve"> </w:t>
            </w:r>
            <w:r>
              <w:t>District</w:t>
            </w:r>
            <w:r w:rsidR="000D50D7" w:rsidRPr="000D50D7">
              <w:t xml:space="preserve"> </w:t>
            </w:r>
            <w:r>
              <w:t>Council</w:t>
            </w:r>
          </w:p>
        </w:tc>
        <w:tc>
          <w:tcPr>
            <w:tcW w:w="2843" w:type="dxa"/>
            <w:tcBorders>
              <w:bottom w:val="single" w:sz="4" w:space="0" w:color="auto"/>
            </w:tcBorders>
          </w:tcPr>
          <w:p w14:paraId="2CC5D902" w14:textId="77777777" w:rsidR="00283174" w:rsidRPr="00A757A6" w:rsidRDefault="00283174" w:rsidP="00511142">
            <w:pPr>
              <w:pStyle w:val="TableText"/>
              <w:jc w:val="center"/>
            </w:pPr>
            <w:r>
              <w:t>Private</w:t>
            </w:r>
            <w:r w:rsidR="000D50D7" w:rsidRPr="000D50D7">
              <w:t xml:space="preserve"> </w:t>
            </w:r>
            <w:r>
              <w:t>Track</w:t>
            </w:r>
          </w:p>
        </w:tc>
        <w:tc>
          <w:tcPr>
            <w:tcW w:w="2843" w:type="dxa"/>
            <w:tcBorders>
              <w:bottom w:val="single" w:sz="4" w:space="0" w:color="auto"/>
            </w:tcBorders>
          </w:tcPr>
          <w:p w14:paraId="3D22F0A0" w14:textId="77777777" w:rsidR="00283174" w:rsidRPr="00A757A6" w:rsidRDefault="00283174" w:rsidP="00511142">
            <w:pPr>
              <w:pStyle w:val="TableText"/>
              <w:jc w:val="center"/>
            </w:pPr>
            <w:r>
              <w:t>Works</w:t>
            </w:r>
            <w:r w:rsidR="000D50D7" w:rsidRPr="000D50D7">
              <w:t xml:space="preserve"> </w:t>
            </w:r>
            <w:r>
              <w:t>for</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permanent</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within</w:t>
            </w:r>
            <w:r w:rsidR="000D50D7" w:rsidRPr="000D50D7">
              <w:t xml:space="preserve"> </w:t>
            </w:r>
            <w:r>
              <w:t>the</w:t>
            </w:r>
            <w:r w:rsidR="000D50D7" w:rsidRPr="000D50D7">
              <w:t xml:space="preserve"> </w:t>
            </w:r>
            <w:r>
              <w:t>area</w:t>
            </w:r>
            <w:r w:rsidR="000D50D7" w:rsidRPr="000D50D7">
              <w:t xml:space="preserve"> </w:t>
            </w:r>
            <w:r>
              <w:t>shown</w:t>
            </w:r>
            <w:r w:rsidR="000D50D7" w:rsidRPr="000D50D7">
              <w:t xml:space="preserve"> </w:t>
            </w:r>
            <w:r>
              <w:t>shaded</w:t>
            </w:r>
            <w:r w:rsidR="000D50D7" w:rsidRPr="000D50D7">
              <w:t xml:space="preserve"> </w:t>
            </w:r>
            <w:r>
              <w:t>orange</w:t>
            </w:r>
            <w:r w:rsidR="000D50D7" w:rsidRPr="000D50D7">
              <w:t xml:space="preserve"> </w:t>
            </w:r>
            <w:r>
              <w:t>on</w:t>
            </w:r>
            <w:r w:rsidR="000D50D7" w:rsidRPr="000D50D7">
              <w:t xml:space="preserve"> </w:t>
            </w:r>
            <w:r>
              <w:t>sheet</w:t>
            </w:r>
            <w:r w:rsidR="000D50D7" w:rsidRPr="000D50D7">
              <w:t xml:space="preserve"> </w:t>
            </w:r>
            <w:r>
              <w:t>9</w:t>
            </w:r>
            <w:r w:rsidR="000D50D7" w:rsidRPr="000D50D7">
              <w:t xml:space="preserve"> </w:t>
            </w:r>
            <w:r>
              <w:t>of</w:t>
            </w:r>
            <w:r w:rsidR="000D50D7" w:rsidRPr="000D50D7">
              <w:t xml:space="preserve"> </w:t>
            </w:r>
            <w:r>
              <w:t>the</w:t>
            </w:r>
            <w:r w:rsidR="000D50D7" w:rsidRPr="000D50D7">
              <w:t xml:space="preserve"> </w:t>
            </w: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r w:rsidR="000D50D7" w:rsidRPr="000D50D7">
              <w:t xml:space="preserve"> </w:t>
            </w:r>
            <w:r>
              <w:t>reference</w:t>
            </w:r>
            <w:r w:rsidR="000D50D7" w:rsidRPr="000D50D7">
              <w:t xml:space="preserve"> </w:t>
            </w:r>
            <w:r>
              <w:t>AS-J4.</w:t>
            </w:r>
          </w:p>
        </w:tc>
      </w:tr>
    </w:tbl>
    <w:p w14:paraId="4C0CBAAF" w14:textId="77777777" w:rsidR="00283174" w:rsidRDefault="00283174" w:rsidP="00283174">
      <w:pPr>
        <w:pStyle w:val="Part"/>
        <w:rPr>
          <w:sz w:val="21"/>
        </w:rPr>
      </w:pPr>
      <w:bookmarkStart w:id="1049" w:name="TOC18_02_2022_17_52_44_1130"/>
      <w:bookmarkStart w:id="1050" w:name="TOC23_02_2022_21_19_37_1198"/>
      <w:bookmarkStart w:id="1051" w:name="TOC15_08_2022_16_06_13_1199"/>
      <w:bookmarkStart w:id="1052" w:name="TOC06_09_2022_15_41_36_1199"/>
      <w:bookmarkStart w:id="1053" w:name="TOC04_10_2022_16_50_01_1202"/>
      <w:bookmarkStart w:id="1054" w:name="TOC23_11_2022_11_32_56_1203"/>
      <w:bookmarkStart w:id="1055" w:name="TOC10_01_2023_14_27_52_1203"/>
      <w:bookmarkEnd w:id="1049"/>
      <w:bookmarkEnd w:id="1050"/>
      <w:bookmarkEnd w:id="1051"/>
      <w:bookmarkEnd w:id="1052"/>
      <w:bookmarkEnd w:id="1053"/>
      <w:bookmarkEnd w:id="1054"/>
      <w:bookmarkEnd w:id="1055"/>
      <w:r>
        <w:lastRenderedPageBreak/>
        <w:t>PART</w:t>
      </w:r>
      <w:r w:rsidR="000D50D7" w:rsidRPr="000D50D7">
        <w:t xml:space="preserve"> </w:t>
      </w:r>
      <w:r>
        <w:fldChar w:fldCharType="begin"/>
      </w:r>
      <w:r>
        <w:instrText xml:space="preserve"> SEQ Part_ \* arabic </w:instrText>
      </w:r>
      <w:r>
        <w:fldChar w:fldCharType="separate"/>
      </w:r>
      <w:r w:rsidR="000D50D7">
        <w:rPr>
          <w:noProof/>
        </w:rPr>
        <w:t>3</w:t>
      </w:r>
      <w:r>
        <w:rPr>
          <w:noProof/>
        </w:rPr>
        <w:fldChar w:fldCharType="end"/>
      </w:r>
    </w:p>
    <w:p w14:paraId="1F62AFD5" w14:textId="77777777" w:rsidR="00283174" w:rsidRPr="00A757A6" w:rsidRDefault="00283174" w:rsidP="00283174">
      <w:pPr>
        <w:pStyle w:val="PartHead"/>
      </w:pPr>
      <w:r>
        <w:t>TEMPORARY</w:t>
      </w:r>
      <w:r w:rsidR="000D50D7" w:rsidRPr="000D50D7">
        <w:t xml:space="preserve"> </w:t>
      </w:r>
      <w:r>
        <w:t>ALTERATION</w:t>
      </w:r>
      <w:r w:rsidR="000D50D7" w:rsidRPr="000D50D7">
        <w:t xml:space="preserve"> </w:t>
      </w:r>
      <w:r>
        <w:t>OF</w:t>
      </w:r>
      <w:r w:rsidR="000D50D7" w:rsidRPr="000D50D7">
        <w:t xml:space="preserve"> </w:t>
      </w:r>
      <w:r>
        <w:t>LAYOUT</w:t>
      </w:r>
    </w:p>
    <w:p w14:paraId="28003EAB" w14:textId="77777777" w:rsidR="00283174" w:rsidRDefault="00283174" w:rsidP="00283174">
      <w:pPr>
        <w:pStyle w:val="linespace"/>
      </w:pPr>
    </w:p>
    <w:tbl>
      <w:tblPr>
        <w:tblW w:w="8529" w:type="dxa"/>
        <w:tblLayout w:type="fixed"/>
        <w:tblLook w:val="0000" w:firstRow="0" w:lastRow="0" w:firstColumn="0" w:lastColumn="0" w:noHBand="0" w:noVBand="0"/>
      </w:tblPr>
      <w:tblGrid>
        <w:gridCol w:w="2843"/>
        <w:gridCol w:w="2843"/>
        <w:gridCol w:w="2843"/>
      </w:tblGrid>
      <w:tr w:rsidR="00283174" w:rsidRPr="00822301" w14:paraId="55523B17" w14:textId="77777777" w:rsidTr="00511142">
        <w:tc>
          <w:tcPr>
            <w:tcW w:w="2843" w:type="dxa"/>
            <w:tcBorders>
              <w:top w:val="single" w:sz="4" w:space="0" w:color="auto"/>
              <w:bottom w:val="single" w:sz="4" w:space="0" w:color="auto"/>
            </w:tcBorders>
          </w:tcPr>
          <w:p w14:paraId="2C70FA1E" w14:textId="77777777" w:rsidR="00283174" w:rsidRDefault="00283174" w:rsidP="00511142">
            <w:pPr>
              <w:pStyle w:val="ColumnHeader"/>
              <w:jc w:val="center"/>
              <w:rPr>
                <w:i w:val="0"/>
                <w:iCs/>
              </w:rPr>
            </w:pPr>
            <w:r>
              <w:rPr>
                <w:i w:val="0"/>
                <w:iCs/>
              </w:rPr>
              <w:t>(1)</w:t>
            </w:r>
          </w:p>
          <w:p w14:paraId="05381C21" w14:textId="77777777" w:rsidR="00283174" w:rsidRPr="00822301" w:rsidRDefault="00283174" w:rsidP="00511142">
            <w:pPr>
              <w:pStyle w:val="ColumnHeader"/>
              <w:jc w:val="center"/>
              <w:rPr>
                <w:i w:val="0"/>
                <w:iCs/>
              </w:rPr>
            </w:pPr>
            <w:r>
              <w:rPr>
                <w:i w:val="0"/>
                <w:iCs/>
              </w:rPr>
              <w:t>Area</w:t>
            </w:r>
          </w:p>
        </w:tc>
        <w:tc>
          <w:tcPr>
            <w:tcW w:w="2843" w:type="dxa"/>
            <w:tcBorders>
              <w:top w:val="single" w:sz="4" w:space="0" w:color="auto"/>
              <w:bottom w:val="single" w:sz="4" w:space="0" w:color="auto"/>
            </w:tcBorders>
          </w:tcPr>
          <w:p w14:paraId="549BDF8D" w14:textId="77777777" w:rsidR="00283174" w:rsidRDefault="00283174" w:rsidP="00511142">
            <w:pPr>
              <w:pStyle w:val="ColumnHeader"/>
              <w:jc w:val="center"/>
              <w:rPr>
                <w:i w:val="0"/>
                <w:iCs/>
              </w:rPr>
            </w:pPr>
            <w:r>
              <w:rPr>
                <w:i w:val="0"/>
                <w:iCs/>
              </w:rPr>
              <w:t>(2)</w:t>
            </w:r>
          </w:p>
          <w:p w14:paraId="7ADBFB96" w14:textId="77777777" w:rsidR="00283174" w:rsidRPr="00822301" w:rsidRDefault="00283174" w:rsidP="00511142">
            <w:pPr>
              <w:pStyle w:val="ColumnHeader"/>
              <w:jc w:val="center"/>
              <w:rPr>
                <w:i w:val="0"/>
                <w:iCs/>
              </w:rPr>
            </w:pPr>
            <w:r>
              <w:rPr>
                <w:i w:val="0"/>
                <w:iCs/>
              </w:rPr>
              <w:t>Street</w:t>
            </w:r>
          </w:p>
        </w:tc>
        <w:tc>
          <w:tcPr>
            <w:tcW w:w="2843" w:type="dxa"/>
            <w:tcBorders>
              <w:top w:val="single" w:sz="4" w:space="0" w:color="auto"/>
              <w:bottom w:val="single" w:sz="4" w:space="0" w:color="auto"/>
            </w:tcBorders>
          </w:tcPr>
          <w:p w14:paraId="644FA1C0" w14:textId="77777777" w:rsidR="00283174" w:rsidRDefault="00283174" w:rsidP="00511142">
            <w:pPr>
              <w:pStyle w:val="ColumnHeader"/>
              <w:jc w:val="center"/>
              <w:rPr>
                <w:i w:val="0"/>
                <w:iCs/>
              </w:rPr>
            </w:pPr>
            <w:r>
              <w:rPr>
                <w:i w:val="0"/>
                <w:iCs/>
              </w:rPr>
              <w:t>(3)</w:t>
            </w:r>
          </w:p>
          <w:p w14:paraId="5DFD311E" w14:textId="77777777" w:rsidR="00283174" w:rsidRPr="00822301" w:rsidRDefault="00283174" w:rsidP="00511142">
            <w:pPr>
              <w:pStyle w:val="ColumnHeader"/>
              <w:jc w:val="center"/>
              <w:rPr>
                <w:i w:val="0"/>
                <w:iCs/>
              </w:rPr>
            </w:pPr>
            <w:r>
              <w:rPr>
                <w:i w:val="0"/>
                <w:iCs/>
              </w:rPr>
              <w:t>Description</w:t>
            </w:r>
            <w:r w:rsidR="000D50D7" w:rsidRPr="000D50D7">
              <w:rPr>
                <w:i w:val="0"/>
                <w:iCs/>
              </w:rPr>
              <w:t xml:space="preserve"> </w:t>
            </w:r>
            <w:r>
              <w:rPr>
                <w:i w:val="0"/>
                <w:iCs/>
              </w:rPr>
              <w:t>of</w:t>
            </w:r>
            <w:r w:rsidR="000D50D7" w:rsidRPr="000D50D7">
              <w:rPr>
                <w:i w:val="0"/>
                <w:iCs/>
              </w:rPr>
              <w:t xml:space="preserve"> </w:t>
            </w:r>
            <w:r>
              <w:rPr>
                <w:i w:val="0"/>
                <w:iCs/>
              </w:rPr>
              <w:t>alteration</w:t>
            </w:r>
          </w:p>
        </w:tc>
      </w:tr>
      <w:tr w:rsidR="00283174" w:rsidRPr="00822301" w14:paraId="04C3ED2B" w14:textId="77777777" w:rsidTr="00511142">
        <w:tc>
          <w:tcPr>
            <w:tcW w:w="2843" w:type="dxa"/>
          </w:tcPr>
          <w:p w14:paraId="4EB1D079" w14:textId="77777777" w:rsidR="00283174" w:rsidRPr="00822301"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16979A1C" w14:textId="77777777" w:rsidR="00283174" w:rsidRPr="00822301" w:rsidRDefault="00283174" w:rsidP="00511142">
            <w:pPr>
              <w:pStyle w:val="TableText"/>
              <w:jc w:val="center"/>
              <w:rPr>
                <w:iCs/>
              </w:rPr>
            </w:pPr>
            <w:r>
              <w:rPr>
                <w:iCs/>
              </w:rPr>
              <w:t>Private</w:t>
            </w:r>
            <w:r w:rsidR="000D50D7" w:rsidRPr="000D50D7">
              <w:rPr>
                <w:iCs/>
              </w:rPr>
              <w:t xml:space="preserve"> </w:t>
            </w:r>
            <w:r>
              <w:rPr>
                <w:iCs/>
              </w:rPr>
              <w:t>Road</w:t>
            </w:r>
          </w:p>
        </w:tc>
        <w:tc>
          <w:tcPr>
            <w:tcW w:w="2843" w:type="dxa"/>
          </w:tcPr>
          <w:p w14:paraId="50FFEA14" w14:textId="77777777" w:rsidR="00283174" w:rsidRPr="00822301" w:rsidRDefault="00283174" w:rsidP="00511142">
            <w:pPr>
              <w:pStyle w:val="TableText"/>
              <w:jc w:val="center"/>
              <w:rPr>
                <w:iCs/>
              </w:rPr>
            </w:pPr>
            <w:r>
              <w:rPr>
                <w:iCs/>
              </w:rPr>
              <w:t>Works</w:t>
            </w:r>
            <w:r w:rsidR="000D50D7" w:rsidRPr="000D50D7">
              <w:rPr>
                <w:iCs/>
              </w:rPr>
              <w:t xml:space="preserve"> </w:t>
            </w:r>
            <w:r>
              <w:rPr>
                <w:iCs/>
              </w:rPr>
              <w:t>for</w:t>
            </w:r>
            <w:r w:rsidR="000D50D7" w:rsidRPr="000D50D7">
              <w:rPr>
                <w:iCs/>
              </w:rPr>
              <w:t xml:space="preserve"> </w:t>
            </w: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temporary</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shaded</w:t>
            </w:r>
            <w:r w:rsidR="000D50D7" w:rsidRPr="000D50D7">
              <w:rPr>
                <w:iCs/>
              </w:rPr>
              <w:t xml:space="preserve"> </w:t>
            </w:r>
            <w:r>
              <w:rPr>
                <w:iCs/>
              </w:rPr>
              <w:t>orange</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1</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r w:rsidR="000D50D7" w:rsidRPr="000D50D7">
              <w:rPr>
                <w:iCs/>
              </w:rPr>
              <w:t xml:space="preserve"> </w:t>
            </w:r>
            <w:r>
              <w:rPr>
                <w:iCs/>
              </w:rPr>
              <w:t>reference</w:t>
            </w:r>
            <w:r w:rsidR="000D50D7" w:rsidRPr="000D50D7">
              <w:rPr>
                <w:iCs/>
              </w:rPr>
              <w:t xml:space="preserve"> </w:t>
            </w:r>
            <w:r>
              <w:rPr>
                <w:iCs/>
              </w:rPr>
              <w:t>AS-A3.</w:t>
            </w:r>
          </w:p>
        </w:tc>
      </w:tr>
      <w:tr w:rsidR="00283174" w:rsidRPr="00822301" w14:paraId="07B28C7D" w14:textId="77777777" w:rsidTr="00511142">
        <w:tc>
          <w:tcPr>
            <w:tcW w:w="2843" w:type="dxa"/>
          </w:tcPr>
          <w:p w14:paraId="6B6E2D50" w14:textId="77777777" w:rsidR="00283174" w:rsidRPr="00822301"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7CCD33B8" w14:textId="77777777" w:rsidR="00283174" w:rsidRPr="00822301" w:rsidRDefault="00283174" w:rsidP="00511142">
            <w:pPr>
              <w:pStyle w:val="TableText"/>
              <w:jc w:val="center"/>
              <w:rPr>
                <w:iCs/>
              </w:rPr>
            </w:pPr>
            <w:r>
              <w:rPr>
                <w:iCs/>
              </w:rPr>
              <w:t>Private</w:t>
            </w:r>
            <w:r w:rsidR="000D50D7" w:rsidRPr="000D50D7">
              <w:rPr>
                <w:iCs/>
              </w:rPr>
              <w:t xml:space="preserve"> </w:t>
            </w:r>
            <w:r>
              <w:rPr>
                <w:iCs/>
              </w:rPr>
              <w:t>Road</w:t>
            </w:r>
          </w:p>
        </w:tc>
        <w:tc>
          <w:tcPr>
            <w:tcW w:w="2843" w:type="dxa"/>
          </w:tcPr>
          <w:p w14:paraId="67461C24" w14:textId="77777777" w:rsidR="00283174" w:rsidRPr="00822301" w:rsidRDefault="00283174" w:rsidP="00511142">
            <w:pPr>
              <w:pStyle w:val="TableText"/>
              <w:jc w:val="center"/>
              <w:rPr>
                <w:iCs/>
              </w:rPr>
            </w:pPr>
            <w:r>
              <w:rPr>
                <w:iCs/>
              </w:rPr>
              <w:t>Works,</w:t>
            </w:r>
            <w:r w:rsidR="000D50D7" w:rsidRPr="000D50D7">
              <w:rPr>
                <w:iCs/>
              </w:rPr>
              <w:t xml:space="preserve"> </w:t>
            </w:r>
            <w:r>
              <w:rPr>
                <w:iCs/>
              </w:rPr>
              <w:t>including</w:t>
            </w:r>
            <w:r w:rsidR="000D50D7" w:rsidRPr="000D50D7">
              <w:rPr>
                <w:iCs/>
              </w:rPr>
              <w:t xml:space="preserve"> </w:t>
            </w:r>
            <w:r>
              <w:rPr>
                <w:iCs/>
              </w:rPr>
              <w:t>vegetation</w:t>
            </w:r>
            <w:r w:rsidR="000D50D7" w:rsidRPr="000D50D7">
              <w:rPr>
                <w:iCs/>
              </w:rPr>
              <w:t xml:space="preserve"> </w:t>
            </w:r>
            <w:r>
              <w:rPr>
                <w:iCs/>
              </w:rPr>
              <w:t>clearance,</w:t>
            </w:r>
            <w:r w:rsidR="000D50D7" w:rsidRPr="000D50D7">
              <w:rPr>
                <w:iCs/>
              </w:rPr>
              <w:t xml:space="preserve"> </w:t>
            </w:r>
            <w:r>
              <w:rPr>
                <w:iCs/>
              </w:rPr>
              <w:t>for</w:t>
            </w:r>
            <w:r w:rsidR="000D50D7" w:rsidRPr="000D50D7">
              <w:rPr>
                <w:iCs/>
              </w:rPr>
              <w:t xml:space="preserve"> </w:t>
            </w:r>
            <w:r>
              <w:rPr>
                <w:iCs/>
              </w:rPr>
              <w:t>the</w:t>
            </w:r>
            <w:r w:rsidR="000D50D7" w:rsidRPr="000D50D7">
              <w:rPr>
                <w:iCs/>
              </w:rPr>
              <w:t xml:space="preserve"> </w:t>
            </w:r>
            <w:r>
              <w:rPr>
                <w:iCs/>
              </w:rPr>
              <w:t>creation</w:t>
            </w:r>
            <w:r w:rsidR="000D50D7" w:rsidRPr="000D50D7">
              <w:rPr>
                <w:iCs/>
              </w:rPr>
              <w:t xml:space="preserve"> </w:t>
            </w:r>
            <w:r>
              <w:rPr>
                <w:iCs/>
              </w:rPr>
              <w:t>of</w:t>
            </w:r>
            <w:r w:rsidR="000D50D7" w:rsidRPr="000D50D7">
              <w:rPr>
                <w:iCs/>
              </w:rPr>
              <w:t xml:space="preserve"> </w:t>
            </w:r>
            <w:r>
              <w:rPr>
                <w:iCs/>
              </w:rPr>
              <w:t>visibility</w:t>
            </w:r>
            <w:r w:rsidR="000D50D7" w:rsidRPr="000D50D7">
              <w:rPr>
                <w:iCs/>
              </w:rPr>
              <w:t xml:space="preserve"> </w:t>
            </w:r>
            <w:r>
              <w:rPr>
                <w:iCs/>
              </w:rPr>
              <w:t>splays</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shaded</w:t>
            </w:r>
            <w:r w:rsidR="000D50D7" w:rsidRPr="000D50D7">
              <w:rPr>
                <w:iCs/>
              </w:rPr>
              <w:t xml:space="preserve"> </w:t>
            </w:r>
            <w:r>
              <w:rPr>
                <w:iCs/>
              </w:rPr>
              <w:t>orange</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1</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r w:rsidR="000D50D7" w:rsidRPr="000D50D7">
              <w:rPr>
                <w:iCs/>
              </w:rPr>
              <w:t xml:space="preserve"> </w:t>
            </w:r>
            <w:r>
              <w:rPr>
                <w:iCs/>
              </w:rPr>
              <w:t>reference</w:t>
            </w:r>
            <w:r w:rsidR="000D50D7" w:rsidRPr="000D50D7">
              <w:rPr>
                <w:iCs/>
              </w:rPr>
              <w:t xml:space="preserve"> </w:t>
            </w:r>
            <w:r>
              <w:rPr>
                <w:iCs/>
              </w:rPr>
              <w:t>AS-A4,</w:t>
            </w:r>
            <w:r w:rsidR="000D50D7" w:rsidRPr="000D50D7">
              <w:rPr>
                <w:iCs/>
              </w:rPr>
              <w:t xml:space="preserve"> </w:t>
            </w:r>
            <w:r>
              <w:rPr>
                <w:iCs/>
              </w:rPr>
              <w:t>to</w:t>
            </w:r>
            <w:r w:rsidR="000D50D7" w:rsidRPr="000D50D7">
              <w:rPr>
                <w:iCs/>
              </w:rPr>
              <w:t xml:space="preserve"> </w:t>
            </w:r>
            <w:r>
              <w:rPr>
                <w:iCs/>
              </w:rPr>
              <w:t>facilitate</w:t>
            </w:r>
            <w:r w:rsidR="000D50D7" w:rsidRPr="000D50D7">
              <w:rPr>
                <w:iCs/>
              </w:rPr>
              <w:t xml:space="preserve"> </w:t>
            </w:r>
            <w:r>
              <w:rPr>
                <w:iCs/>
              </w:rPr>
              <w:t>the</w:t>
            </w:r>
            <w:r w:rsidR="000D50D7" w:rsidRPr="000D50D7">
              <w:rPr>
                <w:iCs/>
              </w:rPr>
              <w:t xml:space="preserve"> </w:t>
            </w:r>
            <w:r>
              <w:rPr>
                <w:iCs/>
              </w:rPr>
              <w:t>works</w:t>
            </w:r>
            <w:r w:rsidR="000D50D7" w:rsidRPr="000D50D7">
              <w:rPr>
                <w:iCs/>
              </w:rPr>
              <w:t xml:space="preserve"> </w:t>
            </w:r>
            <w:r>
              <w:rPr>
                <w:iCs/>
              </w:rPr>
              <w:t>at</w:t>
            </w:r>
            <w:r w:rsidR="000D50D7" w:rsidRPr="000D50D7">
              <w:rPr>
                <w:iCs/>
              </w:rPr>
              <w:t xml:space="preserve"> </w:t>
            </w:r>
            <w:r>
              <w:rPr>
                <w:iCs/>
              </w:rPr>
              <w:t>reference</w:t>
            </w:r>
            <w:r w:rsidR="000D50D7" w:rsidRPr="000D50D7">
              <w:rPr>
                <w:iCs/>
              </w:rPr>
              <w:t xml:space="preserve"> </w:t>
            </w:r>
            <w:r>
              <w:rPr>
                <w:iCs/>
              </w:rPr>
              <w:t>AS-A3.</w:t>
            </w:r>
          </w:p>
        </w:tc>
      </w:tr>
      <w:tr w:rsidR="00283174" w:rsidRPr="00822301" w14:paraId="265B0ADE" w14:textId="77777777" w:rsidTr="00511142">
        <w:tc>
          <w:tcPr>
            <w:tcW w:w="2843" w:type="dxa"/>
          </w:tcPr>
          <w:p w14:paraId="67C4511A" w14:textId="77777777" w:rsidR="00283174" w:rsidRPr="00822301"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71684D66" w14:textId="77777777" w:rsidR="00283174" w:rsidRPr="00822301" w:rsidRDefault="00283174" w:rsidP="00511142">
            <w:pPr>
              <w:pStyle w:val="TableText"/>
              <w:jc w:val="center"/>
              <w:rPr>
                <w:iCs/>
              </w:rPr>
            </w:pPr>
            <w:r>
              <w:rPr>
                <w:iCs/>
              </w:rPr>
              <w:t>Private</w:t>
            </w:r>
            <w:r w:rsidR="000D50D7" w:rsidRPr="000D50D7">
              <w:rPr>
                <w:iCs/>
              </w:rPr>
              <w:t xml:space="preserve"> </w:t>
            </w:r>
            <w:r>
              <w:rPr>
                <w:iCs/>
              </w:rPr>
              <w:t>Road</w:t>
            </w:r>
          </w:p>
        </w:tc>
        <w:tc>
          <w:tcPr>
            <w:tcW w:w="2843" w:type="dxa"/>
          </w:tcPr>
          <w:p w14:paraId="496E4507" w14:textId="77777777" w:rsidR="00283174" w:rsidRPr="00822301" w:rsidRDefault="00283174" w:rsidP="00511142">
            <w:pPr>
              <w:pStyle w:val="TableText"/>
              <w:jc w:val="center"/>
              <w:rPr>
                <w:iCs/>
              </w:rPr>
            </w:pPr>
            <w:r>
              <w:rPr>
                <w:iCs/>
              </w:rPr>
              <w:t>Works</w:t>
            </w:r>
            <w:r w:rsidR="000D50D7" w:rsidRPr="000D50D7">
              <w:rPr>
                <w:iCs/>
              </w:rPr>
              <w:t xml:space="preserve"> </w:t>
            </w:r>
            <w:r>
              <w:rPr>
                <w:iCs/>
              </w:rPr>
              <w:t>for</w:t>
            </w:r>
            <w:r w:rsidR="000D50D7" w:rsidRPr="000D50D7">
              <w:rPr>
                <w:iCs/>
              </w:rPr>
              <w:t xml:space="preserve"> </w:t>
            </w: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temporary</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shaded</w:t>
            </w:r>
            <w:r w:rsidR="000D50D7" w:rsidRPr="000D50D7">
              <w:rPr>
                <w:iCs/>
              </w:rPr>
              <w:t xml:space="preserve"> </w:t>
            </w:r>
            <w:r>
              <w:rPr>
                <w:iCs/>
              </w:rPr>
              <w:t>orange</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1</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r w:rsidR="000D50D7" w:rsidRPr="000D50D7">
              <w:rPr>
                <w:iCs/>
              </w:rPr>
              <w:t xml:space="preserve"> </w:t>
            </w:r>
            <w:r>
              <w:rPr>
                <w:iCs/>
              </w:rPr>
              <w:t>reference</w:t>
            </w:r>
            <w:r w:rsidR="000D50D7" w:rsidRPr="000D50D7">
              <w:rPr>
                <w:iCs/>
              </w:rPr>
              <w:t xml:space="preserve"> </w:t>
            </w:r>
            <w:r>
              <w:rPr>
                <w:iCs/>
              </w:rPr>
              <w:t>AS-A5.</w:t>
            </w:r>
          </w:p>
        </w:tc>
      </w:tr>
      <w:tr w:rsidR="00283174" w:rsidRPr="00822301" w14:paraId="12BB6FA6" w14:textId="77777777" w:rsidTr="00511142">
        <w:tc>
          <w:tcPr>
            <w:tcW w:w="2843" w:type="dxa"/>
            <w:tcBorders>
              <w:bottom w:val="single" w:sz="4" w:space="0" w:color="auto"/>
            </w:tcBorders>
          </w:tcPr>
          <w:p w14:paraId="0DBC9AA7" w14:textId="77777777" w:rsidR="00283174" w:rsidRPr="00822301"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Borders>
              <w:bottom w:val="single" w:sz="4" w:space="0" w:color="auto"/>
            </w:tcBorders>
          </w:tcPr>
          <w:p w14:paraId="1785AE65" w14:textId="77777777" w:rsidR="00283174" w:rsidRPr="00822301" w:rsidRDefault="00283174" w:rsidP="00511142">
            <w:pPr>
              <w:pStyle w:val="TableText"/>
              <w:jc w:val="center"/>
              <w:rPr>
                <w:iCs/>
              </w:rPr>
            </w:pPr>
            <w:r>
              <w:rPr>
                <w:iCs/>
              </w:rPr>
              <w:t>Waltham</w:t>
            </w:r>
            <w:r w:rsidR="000D50D7" w:rsidRPr="000D50D7">
              <w:rPr>
                <w:iCs/>
              </w:rPr>
              <w:t xml:space="preserve"> </w:t>
            </w:r>
            <w:r>
              <w:rPr>
                <w:iCs/>
              </w:rPr>
              <w:t>Road</w:t>
            </w:r>
          </w:p>
        </w:tc>
        <w:tc>
          <w:tcPr>
            <w:tcW w:w="2843" w:type="dxa"/>
            <w:tcBorders>
              <w:bottom w:val="single" w:sz="4" w:space="0" w:color="auto"/>
            </w:tcBorders>
          </w:tcPr>
          <w:p w14:paraId="7E80153B" w14:textId="77777777" w:rsidR="00283174" w:rsidRPr="00822301" w:rsidRDefault="00283174" w:rsidP="00511142">
            <w:pPr>
              <w:pStyle w:val="TableText"/>
              <w:jc w:val="center"/>
              <w:rPr>
                <w:iCs/>
              </w:rPr>
            </w:pPr>
            <w:r>
              <w:rPr>
                <w:iCs/>
              </w:rPr>
              <w:t>Works</w:t>
            </w:r>
            <w:r w:rsidR="000D50D7" w:rsidRPr="000D50D7">
              <w:rPr>
                <w:iCs/>
              </w:rPr>
              <w:t xml:space="preserve"> </w:t>
            </w:r>
            <w:r>
              <w:rPr>
                <w:iCs/>
              </w:rPr>
              <w:t>for</w:t>
            </w:r>
            <w:r w:rsidR="000D50D7" w:rsidRPr="000D50D7">
              <w:rPr>
                <w:iCs/>
              </w:rPr>
              <w:t xml:space="preserve"> </w:t>
            </w: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temporary</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shown</w:t>
            </w:r>
            <w:r w:rsidR="000D50D7" w:rsidRPr="000D50D7">
              <w:rPr>
                <w:iCs/>
              </w:rPr>
              <w:t xml:space="preserve"> </w:t>
            </w:r>
            <w:r>
              <w:rPr>
                <w:iCs/>
              </w:rPr>
              <w:t>shaded</w:t>
            </w:r>
            <w:r w:rsidR="000D50D7" w:rsidRPr="000D50D7">
              <w:rPr>
                <w:iCs/>
              </w:rPr>
              <w:t xml:space="preserve"> </w:t>
            </w:r>
            <w:r>
              <w:rPr>
                <w:iCs/>
              </w:rPr>
              <w:t>orange</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2</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r w:rsidR="000D50D7" w:rsidRPr="000D50D7">
              <w:rPr>
                <w:iCs/>
              </w:rPr>
              <w:t xml:space="preserve"> </w:t>
            </w:r>
            <w:r>
              <w:rPr>
                <w:iCs/>
              </w:rPr>
              <w:t>reference</w:t>
            </w:r>
            <w:r w:rsidR="000D50D7" w:rsidRPr="000D50D7">
              <w:rPr>
                <w:iCs/>
              </w:rPr>
              <w:t xml:space="preserve"> </w:t>
            </w:r>
            <w:r>
              <w:rPr>
                <w:iCs/>
              </w:rPr>
              <w:t>AS-C1.</w:t>
            </w:r>
          </w:p>
        </w:tc>
      </w:tr>
    </w:tbl>
    <w:p w14:paraId="3BB6E67B" w14:textId="77777777" w:rsidR="00283174" w:rsidRDefault="000D50D7" w:rsidP="00283174">
      <w:pPr>
        <w:pStyle w:val="Schedule"/>
        <w:pageBreakBefore/>
        <w:rPr>
          <w:rStyle w:val="Ref"/>
        </w:rPr>
      </w:pPr>
      <w:bookmarkStart w:id="1056" w:name="TOC18_02_2022_17_52_44_1156"/>
      <w:bookmarkStart w:id="1057" w:name="TOC23_02_2022_21_19_37_1224"/>
      <w:bookmarkStart w:id="1058" w:name="TOC15_08_2022_16_06_13_1225"/>
      <w:bookmarkStart w:id="1059" w:name="TOC06_09_2022_15_41_36_1225"/>
      <w:bookmarkStart w:id="1060" w:name="TOC04_10_2022_16_50_01_1228"/>
      <w:bookmarkStart w:id="1061" w:name="TOC23_11_2022_11_32_56_1229"/>
      <w:bookmarkStart w:id="1062" w:name="TOC10_01_2023_14_27_52_1229"/>
      <w:bookmarkEnd w:id="1056"/>
      <w:bookmarkEnd w:id="1057"/>
      <w:bookmarkEnd w:id="1058"/>
      <w:bookmarkEnd w:id="1059"/>
      <w:bookmarkEnd w:id="1060"/>
      <w:bookmarkEnd w:id="1061"/>
      <w:bookmarkEnd w:id="1062"/>
      <w:r w:rsidRPr="000D50D7">
        <w:lastRenderedPageBreak/>
        <w:tab/>
      </w:r>
      <w:r w:rsidR="00283174">
        <w:t>SCHEDULE</w:t>
      </w:r>
      <w:r w:rsidRPr="000D50D7">
        <w:t xml:space="preserve"> </w:t>
      </w:r>
      <w:r w:rsidR="00283174">
        <w:fldChar w:fldCharType="begin"/>
      </w:r>
      <w:r w:rsidR="00283174">
        <w:instrText xml:space="preserve"> SEQ schedule\* arabic </w:instrText>
      </w:r>
      <w:r w:rsidR="00283174">
        <w:fldChar w:fldCharType="separate"/>
      </w:r>
      <w:r>
        <w:rPr>
          <w:noProof/>
        </w:rPr>
        <w:t>5</w:t>
      </w:r>
      <w:r w:rsidR="00283174">
        <w:rPr>
          <w:noProof/>
        </w:rPr>
        <w:fldChar w:fldCharType="end"/>
      </w:r>
      <w:r w:rsidRPr="000D50D7">
        <w:tab/>
      </w:r>
      <w:r w:rsidR="00283174">
        <w:rPr>
          <w:rStyle w:val="Ref"/>
        </w:rPr>
        <w:t>Article</w:t>
      </w:r>
      <w:r w:rsidRPr="000D50D7">
        <w:rPr>
          <w:rStyle w:val="Ref"/>
        </w:rPr>
        <w:t xml:space="preserve"> </w:t>
      </w:r>
      <w:r w:rsidR="00283174">
        <w:rPr>
          <w:rStyle w:val="Ref"/>
        </w:rPr>
        <w:fldChar w:fldCharType="begin"/>
      </w:r>
      <w:r w:rsidR="00283174">
        <w:rPr>
          <w:rStyle w:val="Ref"/>
        </w:rPr>
        <w:instrText xml:space="preserve"> REF _Ref77863755 \r \h </w:instrText>
      </w:r>
      <w:r w:rsidR="00283174">
        <w:rPr>
          <w:rStyle w:val="Ref"/>
        </w:rPr>
      </w:r>
      <w:r w:rsidR="00283174">
        <w:rPr>
          <w:rStyle w:val="Ref"/>
        </w:rPr>
        <w:fldChar w:fldCharType="separate"/>
      </w:r>
      <w:r>
        <w:rPr>
          <w:rStyle w:val="Ref"/>
        </w:rPr>
        <w:t>11</w:t>
      </w:r>
      <w:r w:rsidR="00283174">
        <w:rPr>
          <w:rStyle w:val="Ref"/>
        </w:rPr>
        <w:fldChar w:fldCharType="end"/>
      </w:r>
    </w:p>
    <w:p w14:paraId="72B4D8D8" w14:textId="77777777" w:rsidR="00283174" w:rsidRDefault="00283174" w:rsidP="00283174">
      <w:pPr>
        <w:pStyle w:val="ScheduleHead"/>
      </w:pPr>
      <w:r>
        <w:t>PUBLIC</w:t>
      </w:r>
      <w:r w:rsidR="000D50D7" w:rsidRPr="000D50D7">
        <w:t xml:space="preserve"> </w:t>
      </w:r>
      <w:r>
        <w:t>RIGHTS</w:t>
      </w:r>
      <w:r w:rsidR="000D50D7" w:rsidRPr="000D50D7">
        <w:t xml:space="preserve"> </w:t>
      </w:r>
      <w:r>
        <w:t>OF</w:t>
      </w:r>
      <w:r w:rsidR="000D50D7" w:rsidRPr="000D50D7">
        <w:t xml:space="preserve"> </w:t>
      </w:r>
      <w:r>
        <w:t>WAY</w:t>
      </w:r>
    </w:p>
    <w:p w14:paraId="1EEFC058" w14:textId="77777777" w:rsidR="00283174" w:rsidRDefault="00283174" w:rsidP="00283174">
      <w:pPr>
        <w:pStyle w:val="Part"/>
        <w:rPr>
          <w:noProof/>
        </w:rPr>
      </w:pPr>
      <w:bookmarkStart w:id="1063" w:name="TOC27_07_2021_11_18_16_594"/>
      <w:bookmarkStart w:id="1064" w:name="TOC27_07_2021_11_36_14_593"/>
      <w:bookmarkStart w:id="1065" w:name="TOC27_07_2021_11_48_02_593"/>
      <w:bookmarkStart w:id="1066" w:name="TOC27_07_2021_11_50_47_595"/>
      <w:bookmarkStart w:id="1067" w:name="TOC01_02_2022_15_14_24_899"/>
      <w:bookmarkStart w:id="1068" w:name="TOC02_02_2022_13_02_49_879"/>
      <w:bookmarkStart w:id="1069" w:name="TOC18_02_2022_17_52_44_1158"/>
      <w:bookmarkStart w:id="1070" w:name="TOC23_02_2022_21_19_37_1226"/>
      <w:bookmarkStart w:id="1071" w:name="TOC15_08_2022_16_06_13_1227"/>
      <w:bookmarkStart w:id="1072" w:name="TOC06_09_2022_15_41_36_1227"/>
      <w:bookmarkStart w:id="1073" w:name="TOC04_10_2022_16_50_01_1230"/>
      <w:bookmarkStart w:id="1074" w:name="TOC23_11_2022_11_32_56_1231"/>
      <w:bookmarkStart w:id="1075" w:name="TOC10_01_2023_14_27_52_1231"/>
      <w:bookmarkEnd w:id="1063"/>
      <w:bookmarkEnd w:id="1064"/>
      <w:bookmarkEnd w:id="1065"/>
      <w:bookmarkEnd w:id="1066"/>
      <w:bookmarkEnd w:id="1067"/>
      <w:bookmarkEnd w:id="1068"/>
      <w:bookmarkEnd w:id="1069"/>
      <w:bookmarkEnd w:id="1070"/>
      <w:bookmarkEnd w:id="1071"/>
      <w:bookmarkEnd w:id="1072"/>
      <w:bookmarkEnd w:id="1073"/>
      <w:bookmarkEnd w:id="1074"/>
      <w:bookmarkEnd w:id="1075"/>
      <w:r>
        <w:t>PART</w:t>
      </w:r>
      <w:r w:rsidR="000D50D7" w:rsidRPr="000D50D7">
        <w:t xml:space="preserve"> </w:t>
      </w:r>
      <w:r>
        <w:fldChar w:fldCharType="begin"/>
      </w:r>
      <w:r>
        <w:instrText xml:space="preserve"> SEQ Part_ \* arabic \r 1</w:instrText>
      </w:r>
      <w:r>
        <w:fldChar w:fldCharType="separate"/>
      </w:r>
      <w:r w:rsidR="000D50D7">
        <w:rPr>
          <w:noProof/>
        </w:rPr>
        <w:t>1</w:t>
      </w:r>
      <w:r>
        <w:rPr>
          <w:noProof/>
        </w:rPr>
        <w:fldChar w:fldCharType="end"/>
      </w:r>
    </w:p>
    <w:p w14:paraId="6EB2BCC5" w14:textId="77777777" w:rsidR="00283174" w:rsidRDefault="00283174" w:rsidP="00283174">
      <w:pPr>
        <w:pStyle w:val="PartHead"/>
      </w:pPr>
      <w:r>
        <w:t>PUBLIC</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TO</w:t>
      </w:r>
      <w:r w:rsidR="000D50D7" w:rsidRPr="000D50D7">
        <w:t xml:space="preserve"> </w:t>
      </w:r>
      <w:r>
        <w:t>BE</w:t>
      </w:r>
      <w:r w:rsidR="000D50D7" w:rsidRPr="000D50D7">
        <w:t xml:space="preserve"> </w:t>
      </w:r>
      <w:r>
        <w:t>TEMPORARILY</w:t>
      </w:r>
      <w:r w:rsidR="000D50D7" w:rsidRPr="000D50D7">
        <w:t xml:space="preserve"> </w:t>
      </w:r>
      <w:r w:rsidR="00FA6C6A">
        <w:t>CLOSED</w:t>
      </w:r>
      <w:r w:rsidR="000D50D7" w:rsidRPr="000D50D7">
        <w:t xml:space="preserve"> </w:t>
      </w:r>
      <w:r>
        <w:t>AND</w:t>
      </w:r>
      <w:r w:rsidR="000D50D7" w:rsidRPr="000D50D7">
        <w:t xml:space="preserve"> </w:t>
      </w:r>
      <w:r>
        <w:t>DIVERTED</w:t>
      </w:r>
    </w:p>
    <w:p w14:paraId="5A00B25F" w14:textId="77777777" w:rsidR="00283174" w:rsidRPr="00484ED9" w:rsidRDefault="00283174" w:rsidP="00283174">
      <w:pPr>
        <w:pStyle w:val="linespace"/>
      </w:pPr>
    </w:p>
    <w:tbl>
      <w:tblPr>
        <w:tblW w:w="8529" w:type="dxa"/>
        <w:tblLayout w:type="fixed"/>
        <w:tblLook w:val="0000" w:firstRow="0" w:lastRow="0" w:firstColumn="0" w:lastColumn="0" w:noHBand="0" w:noVBand="0"/>
      </w:tblPr>
      <w:tblGrid>
        <w:gridCol w:w="2843"/>
        <w:gridCol w:w="2843"/>
        <w:gridCol w:w="2843"/>
      </w:tblGrid>
      <w:tr w:rsidR="00283174" w:rsidRPr="000E1A1D" w14:paraId="0327E0E2" w14:textId="77777777" w:rsidTr="00511142">
        <w:tc>
          <w:tcPr>
            <w:tcW w:w="2843" w:type="dxa"/>
            <w:tcBorders>
              <w:top w:val="single" w:sz="4" w:space="0" w:color="auto"/>
              <w:bottom w:val="single" w:sz="4" w:space="0" w:color="auto"/>
            </w:tcBorders>
          </w:tcPr>
          <w:p w14:paraId="67C7DA6C" w14:textId="77777777" w:rsidR="00283174" w:rsidRDefault="00283174" w:rsidP="00511142">
            <w:pPr>
              <w:pStyle w:val="ColumnHeader"/>
              <w:jc w:val="center"/>
              <w:rPr>
                <w:i w:val="0"/>
                <w:iCs/>
              </w:rPr>
            </w:pPr>
            <w:bookmarkStart w:id="1076" w:name="TOC27_07_2021_11_18_16_597"/>
            <w:bookmarkStart w:id="1077" w:name="TOC27_07_2021_11_36_14_596"/>
            <w:bookmarkStart w:id="1078" w:name="TOC27_07_2021_11_48_02_596"/>
            <w:bookmarkStart w:id="1079" w:name="TOC27_07_2021_11_50_47_598"/>
            <w:bookmarkStart w:id="1080" w:name="TOC01_02_2022_15_14_24_902"/>
            <w:bookmarkStart w:id="1081" w:name="TOC02_02_2022_13_02_49_882"/>
            <w:bookmarkEnd w:id="1076"/>
            <w:bookmarkEnd w:id="1077"/>
            <w:bookmarkEnd w:id="1078"/>
            <w:bookmarkEnd w:id="1079"/>
            <w:bookmarkEnd w:id="1080"/>
            <w:bookmarkEnd w:id="1081"/>
            <w:r>
              <w:rPr>
                <w:i w:val="0"/>
                <w:iCs/>
              </w:rPr>
              <w:t>(1)</w:t>
            </w:r>
          </w:p>
          <w:p w14:paraId="7913615C" w14:textId="77777777" w:rsidR="00283174" w:rsidRPr="000E1A1D" w:rsidRDefault="00283174" w:rsidP="00511142">
            <w:pPr>
              <w:pStyle w:val="ColumnHeader"/>
              <w:jc w:val="center"/>
              <w:rPr>
                <w:i w:val="0"/>
                <w:iCs/>
              </w:rPr>
            </w:pPr>
            <w:r>
              <w:rPr>
                <w:i w:val="0"/>
                <w:iCs/>
              </w:rPr>
              <w:t>Area</w:t>
            </w:r>
          </w:p>
        </w:tc>
        <w:tc>
          <w:tcPr>
            <w:tcW w:w="2843" w:type="dxa"/>
            <w:tcBorders>
              <w:top w:val="single" w:sz="4" w:space="0" w:color="auto"/>
              <w:bottom w:val="single" w:sz="4" w:space="0" w:color="auto"/>
            </w:tcBorders>
          </w:tcPr>
          <w:p w14:paraId="778AF77C" w14:textId="77777777" w:rsidR="00283174" w:rsidRDefault="00283174" w:rsidP="00511142">
            <w:pPr>
              <w:pStyle w:val="ColumnHeader"/>
              <w:jc w:val="center"/>
              <w:rPr>
                <w:i w:val="0"/>
                <w:iCs/>
              </w:rPr>
            </w:pPr>
            <w:r>
              <w:rPr>
                <w:i w:val="0"/>
                <w:iCs/>
              </w:rPr>
              <w:t>(2)</w:t>
            </w:r>
          </w:p>
          <w:p w14:paraId="294553FF" w14:textId="77777777" w:rsidR="00283174" w:rsidRPr="000E1A1D" w:rsidRDefault="00283174" w:rsidP="00511142">
            <w:pPr>
              <w:pStyle w:val="ColumnHeader"/>
              <w:jc w:val="center"/>
              <w:rPr>
                <w:i w:val="0"/>
                <w:iCs/>
              </w:rPr>
            </w:pPr>
            <w:r>
              <w:rPr>
                <w:i w:val="0"/>
                <w:iCs/>
              </w:rPr>
              <w:t>Public</w:t>
            </w:r>
            <w:r w:rsidR="000D50D7" w:rsidRPr="000D50D7">
              <w:rPr>
                <w:i w:val="0"/>
                <w:iCs/>
              </w:rPr>
              <w:t xml:space="preserve"> </w:t>
            </w:r>
            <w:r>
              <w:rPr>
                <w:i w:val="0"/>
                <w:iCs/>
              </w:rPr>
              <w:t>right</w:t>
            </w:r>
            <w:r w:rsidR="000D50D7" w:rsidRPr="000D50D7">
              <w:rPr>
                <w:i w:val="0"/>
                <w:iCs/>
              </w:rPr>
              <w:t xml:space="preserve"> </w:t>
            </w:r>
            <w:r>
              <w:rPr>
                <w:i w:val="0"/>
                <w:iCs/>
              </w:rPr>
              <w:t>of</w:t>
            </w:r>
            <w:r w:rsidR="000D50D7" w:rsidRPr="000D50D7">
              <w:rPr>
                <w:i w:val="0"/>
                <w:iCs/>
              </w:rPr>
              <w:t xml:space="preserve"> </w:t>
            </w:r>
            <w:r>
              <w:rPr>
                <w:i w:val="0"/>
                <w:iCs/>
              </w:rPr>
              <w:t>way</w:t>
            </w:r>
          </w:p>
        </w:tc>
        <w:tc>
          <w:tcPr>
            <w:tcW w:w="2843" w:type="dxa"/>
            <w:tcBorders>
              <w:top w:val="single" w:sz="4" w:space="0" w:color="auto"/>
              <w:bottom w:val="single" w:sz="4" w:space="0" w:color="auto"/>
            </w:tcBorders>
          </w:tcPr>
          <w:p w14:paraId="63B43287" w14:textId="77777777" w:rsidR="00283174" w:rsidRDefault="00283174" w:rsidP="00511142">
            <w:pPr>
              <w:pStyle w:val="ColumnHeader"/>
              <w:jc w:val="center"/>
              <w:rPr>
                <w:i w:val="0"/>
                <w:iCs/>
              </w:rPr>
            </w:pPr>
            <w:r>
              <w:rPr>
                <w:i w:val="0"/>
                <w:iCs/>
              </w:rPr>
              <w:t>(3)</w:t>
            </w:r>
          </w:p>
          <w:p w14:paraId="13035D88" w14:textId="77777777" w:rsidR="00283174" w:rsidRPr="000E1A1D" w:rsidRDefault="00283174" w:rsidP="00511142">
            <w:pPr>
              <w:pStyle w:val="ColumnHeader"/>
              <w:jc w:val="center"/>
              <w:rPr>
                <w:i w:val="0"/>
                <w:iCs/>
              </w:rPr>
            </w:pPr>
            <w:r>
              <w:rPr>
                <w:i w:val="0"/>
                <w:iCs/>
              </w:rPr>
              <w:t>Measure</w:t>
            </w:r>
          </w:p>
        </w:tc>
      </w:tr>
      <w:tr w:rsidR="00283174" w:rsidRPr="000E1A1D" w14:paraId="5B71F1A2" w14:textId="77777777" w:rsidTr="00511142">
        <w:tc>
          <w:tcPr>
            <w:tcW w:w="2843" w:type="dxa"/>
          </w:tcPr>
          <w:p w14:paraId="2BEAF39A" w14:textId="77777777" w:rsidR="00283174" w:rsidRPr="000E1A1D"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6F9028F2" w14:textId="77777777" w:rsidR="00283174" w:rsidRDefault="00283174" w:rsidP="00511142">
            <w:pPr>
              <w:pStyle w:val="TableText"/>
              <w:jc w:val="center"/>
              <w:rPr>
                <w:iCs/>
              </w:rPr>
            </w:pPr>
            <w:r>
              <w:rPr>
                <w:iCs/>
              </w:rPr>
              <w:t>213_20</w:t>
            </w:r>
          </w:p>
          <w:p w14:paraId="087FC022" w14:textId="77777777" w:rsidR="00283174" w:rsidRDefault="00283174" w:rsidP="00511142">
            <w:pPr>
              <w:pStyle w:val="linespace"/>
            </w:pPr>
          </w:p>
          <w:p w14:paraId="27FA8157" w14:textId="77777777" w:rsidR="00283174" w:rsidRPr="000E1A1D" w:rsidRDefault="00283174" w:rsidP="00511142">
            <w:pPr>
              <w:pStyle w:val="TableText"/>
              <w:jc w:val="center"/>
              <w:rPr>
                <w:iCs/>
              </w:rPr>
            </w:pP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shown</w:t>
            </w:r>
            <w:r w:rsidR="000D50D7" w:rsidRPr="000D50D7">
              <w:rPr>
                <w:iCs/>
              </w:rPr>
              <w:t xml:space="preserve"> </w:t>
            </w:r>
            <w:r>
              <w:rPr>
                <w:iCs/>
              </w:rPr>
              <w:t>marked</w:t>
            </w:r>
            <w:r w:rsidR="000D50D7" w:rsidRPr="000D50D7">
              <w:rPr>
                <w:iCs/>
              </w:rPr>
              <w:t xml:space="preserve"> </w:t>
            </w:r>
            <w:r>
              <w:rPr>
                <w:iCs/>
              </w:rPr>
              <w:t>purple</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FC-B2</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2</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r w:rsidR="000D50D7" w:rsidRPr="000D50D7">
              <w:rPr>
                <w:iCs/>
              </w:rPr>
              <w:t xml:space="preserve"> </w:t>
            </w:r>
            <w:r>
              <w:rPr>
                <w:iCs/>
              </w:rPr>
              <w:t>to</w:t>
            </w:r>
            <w:r w:rsidR="000D50D7" w:rsidRPr="000D50D7">
              <w:rPr>
                <w:iCs/>
              </w:rPr>
              <w:t xml:space="preserve"> </w:t>
            </w:r>
            <w:r>
              <w:rPr>
                <w:iCs/>
              </w:rPr>
              <w:t>be</w:t>
            </w:r>
            <w:r w:rsidR="000D50D7" w:rsidRPr="000D50D7">
              <w:rPr>
                <w:iCs/>
              </w:rPr>
              <w:t xml:space="preserve"> </w:t>
            </w:r>
            <w:r>
              <w:rPr>
                <w:iCs/>
              </w:rPr>
              <w:t>temporarily</w:t>
            </w:r>
            <w:r w:rsidR="000D50D7" w:rsidRPr="000D50D7">
              <w:rPr>
                <w:iCs/>
              </w:rPr>
              <w:t xml:space="preserve"> </w:t>
            </w:r>
            <w:r>
              <w:rPr>
                <w:iCs/>
              </w:rPr>
              <w:t>closed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Pr>
                <w:iCs/>
              </w:rPr>
              <w:t>17</w:t>
            </w:r>
            <w:r w:rsidR="000D50D7" w:rsidRPr="000D50D7">
              <w:rPr>
                <w:iCs/>
              </w:rPr>
              <w:t xml:space="preserve"> </w:t>
            </w:r>
            <w:r>
              <w:rPr>
                <w:iCs/>
              </w:rPr>
              <w:t>metres.</w:t>
            </w:r>
          </w:p>
        </w:tc>
        <w:tc>
          <w:tcPr>
            <w:tcW w:w="2843" w:type="dxa"/>
          </w:tcPr>
          <w:p w14:paraId="5040A7CB" w14:textId="77777777" w:rsidR="00283174" w:rsidRPr="000E1A1D" w:rsidRDefault="00283174" w:rsidP="00511142">
            <w:pPr>
              <w:pStyle w:val="TableText"/>
              <w:jc w:val="center"/>
              <w:rPr>
                <w:iCs/>
              </w:rPr>
            </w:pPr>
            <w:r>
              <w:rPr>
                <w:iCs/>
              </w:rPr>
              <w:t>Temporarily</w:t>
            </w:r>
            <w:r w:rsidR="000D50D7" w:rsidRPr="000D50D7">
              <w:rPr>
                <w:iCs/>
              </w:rPr>
              <w:t xml:space="preserve"> </w:t>
            </w:r>
            <w:r>
              <w:rPr>
                <w:iCs/>
              </w:rPr>
              <w:t>closed</w:t>
            </w:r>
            <w:r w:rsidR="000D50D7" w:rsidRPr="000D50D7">
              <w:rPr>
                <w:iCs/>
              </w:rPr>
              <w:t xml:space="preserve"> </w:t>
            </w:r>
            <w:r>
              <w:rPr>
                <w:iCs/>
              </w:rPr>
              <w:t>and</w:t>
            </w:r>
            <w:r w:rsidR="000D50D7" w:rsidRPr="000D50D7">
              <w:rPr>
                <w:iCs/>
              </w:rPr>
              <w:t xml:space="preserve"> </w:t>
            </w:r>
            <w:r>
              <w:rPr>
                <w:iCs/>
              </w:rPr>
              <w:t>diverted</w:t>
            </w:r>
            <w:r w:rsidR="000D50D7" w:rsidRPr="000D50D7">
              <w:rPr>
                <w:iCs/>
              </w:rPr>
              <w:t xml:space="preserve"> </w:t>
            </w:r>
            <w:r>
              <w:rPr>
                <w:iCs/>
              </w:rPr>
              <w:t>along</w:t>
            </w:r>
            <w:r w:rsidR="000D50D7" w:rsidRPr="000D50D7">
              <w:rPr>
                <w:iCs/>
              </w:rPr>
              <w:t xml:space="preserve"> </w:t>
            </w:r>
            <w:r>
              <w:rPr>
                <w:iCs/>
              </w:rPr>
              <w:t>the</w:t>
            </w:r>
            <w:r w:rsidR="000D50D7" w:rsidRPr="000D50D7">
              <w:rPr>
                <w:iCs/>
              </w:rPr>
              <w:t xml:space="preserve"> </w:t>
            </w:r>
            <w:r>
              <w:rPr>
                <w:iCs/>
              </w:rPr>
              <w:t>route</w:t>
            </w:r>
            <w:r w:rsidR="000D50D7" w:rsidRPr="000D50D7">
              <w:rPr>
                <w:iCs/>
              </w:rPr>
              <w:t xml:space="preserve"> </w:t>
            </w:r>
            <w:r>
              <w:rPr>
                <w:iCs/>
              </w:rPr>
              <w:t>shown</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dashed</w:t>
            </w:r>
            <w:r w:rsidR="000D50D7" w:rsidRPr="000D50D7">
              <w:rPr>
                <w:iCs/>
              </w:rPr>
              <w:t xml:space="preserve"> </w:t>
            </w:r>
            <w:r>
              <w:rPr>
                <w:iCs/>
              </w:rPr>
              <w:t>green</w:t>
            </w:r>
            <w:r w:rsidR="000D50D7" w:rsidRPr="000D50D7">
              <w:rPr>
                <w:iCs/>
              </w:rPr>
              <w:t xml:space="preserve"> </w:t>
            </w:r>
            <w:r>
              <w:rPr>
                <w:iCs/>
              </w:rPr>
              <w:t>line</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FD-B2</w:t>
            </w:r>
            <w:r w:rsidR="000D50D7" w:rsidRPr="000D50D7">
              <w:rPr>
                <w:iCs/>
              </w:rPr>
              <w:t xml:space="preserve"> </w:t>
            </w:r>
            <w:r>
              <w:rPr>
                <w:iCs/>
              </w:rPr>
              <w:t>to</w:t>
            </w:r>
            <w:r w:rsidR="000D50D7" w:rsidRPr="000D50D7">
              <w:rPr>
                <w:iCs/>
              </w:rPr>
              <w:t xml:space="preserve"> </w:t>
            </w:r>
            <w:r>
              <w:rPr>
                <w:iCs/>
              </w:rPr>
              <w:t>facilitate</w:t>
            </w:r>
            <w:r w:rsidR="000D50D7" w:rsidRPr="000D50D7">
              <w:rPr>
                <w:iCs/>
              </w:rPr>
              <w:t xml:space="preserve"> </w:t>
            </w:r>
            <w:r>
              <w:rPr>
                <w:iCs/>
              </w:rPr>
              <w:t>the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0E1A1D" w14:paraId="6E7DE90E" w14:textId="77777777" w:rsidTr="00511142">
        <w:tc>
          <w:tcPr>
            <w:tcW w:w="2843" w:type="dxa"/>
          </w:tcPr>
          <w:p w14:paraId="3D4FBA5B" w14:textId="77777777" w:rsidR="00283174" w:rsidRPr="000E1A1D"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36ACFB1E" w14:textId="77777777" w:rsidR="00283174" w:rsidRDefault="00283174" w:rsidP="00511142">
            <w:pPr>
              <w:pStyle w:val="TableText"/>
              <w:jc w:val="center"/>
              <w:rPr>
                <w:iCs/>
              </w:rPr>
            </w:pPr>
            <w:r>
              <w:rPr>
                <w:iCs/>
              </w:rPr>
              <w:t>213_21</w:t>
            </w:r>
          </w:p>
          <w:p w14:paraId="252A815F" w14:textId="77777777" w:rsidR="00283174" w:rsidRDefault="00283174" w:rsidP="00511142">
            <w:pPr>
              <w:pStyle w:val="linespace"/>
            </w:pPr>
          </w:p>
          <w:p w14:paraId="6AB1DA53" w14:textId="77777777" w:rsidR="00283174" w:rsidRPr="000E1A1D" w:rsidRDefault="00283174" w:rsidP="00511142">
            <w:pPr>
              <w:pStyle w:val="TableText"/>
              <w:jc w:val="center"/>
              <w:rPr>
                <w:iCs/>
              </w:rPr>
            </w:pP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shown</w:t>
            </w:r>
            <w:r w:rsidR="000D50D7" w:rsidRPr="000D50D7">
              <w:rPr>
                <w:iCs/>
              </w:rPr>
              <w:t xml:space="preserve"> </w:t>
            </w:r>
            <w:r>
              <w:rPr>
                <w:iCs/>
              </w:rPr>
              <w:t>marked</w:t>
            </w:r>
            <w:r w:rsidR="000D50D7" w:rsidRPr="000D50D7">
              <w:rPr>
                <w:iCs/>
              </w:rPr>
              <w:t xml:space="preserve"> </w:t>
            </w:r>
            <w:r>
              <w:rPr>
                <w:iCs/>
              </w:rPr>
              <w:t>purple</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FC-B3</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2</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r w:rsidR="000D50D7" w:rsidRPr="000D50D7">
              <w:rPr>
                <w:iCs/>
              </w:rPr>
              <w:t xml:space="preserve"> </w:t>
            </w:r>
            <w:r>
              <w:rPr>
                <w:iCs/>
              </w:rPr>
              <w:t>to</w:t>
            </w:r>
            <w:r w:rsidR="000D50D7" w:rsidRPr="000D50D7">
              <w:rPr>
                <w:iCs/>
              </w:rPr>
              <w:t xml:space="preserve"> </w:t>
            </w:r>
            <w:r>
              <w:rPr>
                <w:iCs/>
              </w:rPr>
              <w:t>be</w:t>
            </w:r>
            <w:r w:rsidR="000D50D7" w:rsidRPr="000D50D7">
              <w:rPr>
                <w:iCs/>
              </w:rPr>
              <w:t xml:space="preserve"> </w:t>
            </w:r>
            <w:r>
              <w:rPr>
                <w:iCs/>
              </w:rPr>
              <w:t>temporarily</w:t>
            </w:r>
            <w:r w:rsidR="000D50D7" w:rsidRPr="000D50D7">
              <w:rPr>
                <w:iCs/>
              </w:rPr>
              <w:t xml:space="preserve"> </w:t>
            </w:r>
            <w:r>
              <w:rPr>
                <w:iCs/>
              </w:rPr>
              <w:t>closed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Pr>
                <w:iCs/>
              </w:rPr>
              <w:t>32</w:t>
            </w:r>
            <w:r w:rsidR="000D50D7" w:rsidRPr="000D50D7">
              <w:rPr>
                <w:iCs/>
              </w:rPr>
              <w:t xml:space="preserve"> </w:t>
            </w:r>
            <w:r>
              <w:rPr>
                <w:iCs/>
              </w:rPr>
              <w:t>metres.</w:t>
            </w:r>
          </w:p>
        </w:tc>
        <w:tc>
          <w:tcPr>
            <w:tcW w:w="2843" w:type="dxa"/>
          </w:tcPr>
          <w:p w14:paraId="44118090" w14:textId="77777777" w:rsidR="00283174" w:rsidRPr="000E1A1D" w:rsidRDefault="00283174" w:rsidP="00511142">
            <w:pPr>
              <w:pStyle w:val="TableText"/>
              <w:jc w:val="center"/>
              <w:rPr>
                <w:iCs/>
              </w:rPr>
            </w:pPr>
            <w:r>
              <w:rPr>
                <w:iCs/>
              </w:rPr>
              <w:t>Temporarily</w:t>
            </w:r>
            <w:r w:rsidR="000D50D7" w:rsidRPr="000D50D7">
              <w:rPr>
                <w:iCs/>
              </w:rPr>
              <w:t xml:space="preserve"> </w:t>
            </w:r>
            <w:r>
              <w:rPr>
                <w:iCs/>
              </w:rPr>
              <w:t>closed</w:t>
            </w:r>
            <w:r w:rsidR="000D50D7" w:rsidRPr="000D50D7">
              <w:rPr>
                <w:iCs/>
              </w:rPr>
              <w:t xml:space="preserve"> </w:t>
            </w:r>
            <w:r>
              <w:rPr>
                <w:iCs/>
              </w:rPr>
              <w:t>and</w:t>
            </w:r>
            <w:r w:rsidR="000D50D7" w:rsidRPr="000D50D7">
              <w:rPr>
                <w:iCs/>
              </w:rPr>
              <w:t xml:space="preserve"> </w:t>
            </w:r>
            <w:r>
              <w:rPr>
                <w:iCs/>
              </w:rPr>
              <w:t>diverted</w:t>
            </w:r>
            <w:r w:rsidR="000D50D7" w:rsidRPr="000D50D7">
              <w:rPr>
                <w:iCs/>
              </w:rPr>
              <w:t xml:space="preserve"> </w:t>
            </w:r>
            <w:r>
              <w:rPr>
                <w:iCs/>
              </w:rPr>
              <w:t>along</w:t>
            </w:r>
            <w:r w:rsidR="000D50D7" w:rsidRPr="000D50D7">
              <w:rPr>
                <w:iCs/>
              </w:rPr>
              <w:t xml:space="preserve"> </w:t>
            </w:r>
            <w:r>
              <w:rPr>
                <w:iCs/>
              </w:rPr>
              <w:t>the</w:t>
            </w:r>
            <w:r w:rsidR="000D50D7" w:rsidRPr="000D50D7">
              <w:rPr>
                <w:iCs/>
              </w:rPr>
              <w:t xml:space="preserve"> </w:t>
            </w:r>
            <w:r>
              <w:rPr>
                <w:iCs/>
              </w:rPr>
              <w:t>route</w:t>
            </w:r>
            <w:r w:rsidR="000D50D7" w:rsidRPr="000D50D7">
              <w:rPr>
                <w:iCs/>
              </w:rPr>
              <w:t xml:space="preserve"> </w:t>
            </w:r>
            <w:r>
              <w:rPr>
                <w:iCs/>
              </w:rPr>
              <w:t>shown</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dashed</w:t>
            </w:r>
            <w:r w:rsidR="000D50D7" w:rsidRPr="000D50D7">
              <w:rPr>
                <w:iCs/>
              </w:rPr>
              <w:t xml:space="preserve"> </w:t>
            </w:r>
            <w:r>
              <w:rPr>
                <w:iCs/>
              </w:rPr>
              <w:t>green</w:t>
            </w:r>
            <w:r w:rsidR="000D50D7" w:rsidRPr="000D50D7">
              <w:rPr>
                <w:iCs/>
              </w:rPr>
              <w:t xml:space="preserve"> </w:t>
            </w:r>
            <w:r>
              <w:rPr>
                <w:iCs/>
              </w:rPr>
              <w:t>line</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FD-B3</w:t>
            </w:r>
            <w:r w:rsidR="000D50D7" w:rsidRPr="000D50D7">
              <w:rPr>
                <w:iCs/>
              </w:rPr>
              <w:t xml:space="preserve"> </w:t>
            </w:r>
            <w:r>
              <w:rPr>
                <w:iCs/>
              </w:rPr>
              <w:t>to</w:t>
            </w:r>
            <w:r w:rsidR="000D50D7" w:rsidRPr="000D50D7">
              <w:rPr>
                <w:iCs/>
              </w:rPr>
              <w:t xml:space="preserve"> </w:t>
            </w:r>
            <w:r>
              <w:rPr>
                <w:iCs/>
              </w:rPr>
              <w:t>facilitate</w:t>
            </w:r>
            <w:r w:rsidR="000D50D7" w:rsidRPr="000D50D7">
              <w:rPr>
                <w:iCs/>
              </w:rPr>
              <w:t xml:space="preserve"> </w:t>
            </w:r>
            <w:r>
              <w:rPr>
                <w:iCs/>
              </w:rPr>
              <w:t>the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0E1A1D" w14:paraId="74ECEE7D" w14:textId="77777777" w:rsidTr="00511142">
        <w:tc>
          <w:tcPr>
            <w:tcW w:w="2843" w:type="dxa"/>
          </w:tcPr>
          <w:p w14:paraId="6F62A8A2" w14:textId="77777777" w:rsidR="00283174" w:rsidRPr="000E1A1D"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36EC3415" w14:textId="77777777" w:rsidR="00283174" w:rsidRDefault="00283174" w:rsidP="00511142">
            <w:pPr>
              <w:pStyle w:val="TableText"/>
              <w:jc w:val="center"/>
              <w:rPr>
                <w:iCs/>
              </w:rPr>
            </w:pPr>
            <w:r>
              <w:rPr>
                <w:iCs/>
              </w:rPr>
              <w:t>213_19</w:t>
            </w:r>
          </w:p>
          <w:p w14:paraId="1E96CC64" w14:textId="77777777" w:rsidR="00283174" w:rsidRDefault="00283174" w:rsidP="00511142">
            <w:pPr>
              <w:pStyle w:val="linespace"/>
            </w:pPr>
          </w:p>
          <w:p w14:paraId="1A2BEC1A" w14:textId="77777777" w:rsidR="00283174" w:rsidRPr="000E1A1D" w:rsidRDefault="00283174" w:rsidP="00511142">
            <w:pPr>
              <w:pStyle w:val="TableText"/>
              <w:jc w:val="center"/>
              <w:rPr>
                <w:iCs/>
              </w:rPr>
            </w:pP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shown</w:t>
            </w:r>
            <w:r w:rsidR="000D50D7" w:rsidRPr="000D50D7">
              <w:rPr>
                <w:iCs/>
              </w:rPr>
              <w:t xml:space="preserve"> </w:t>
            </w:r>
            <w:r>
              <w:rPr>
                <w:iCs/>
              </w:rPr>
              <w:t>marked</w:t>
            </w:r>
            <w:r w:rsidR="000D50D7" w:rsidRPr="000D50D7">
              <w:rPr>
                <w:iCs/>
              </w:rPr>
              <w:t xml:space="preserve"> </w:t>
            </w:r>
            <w:r>
              <w:rPr>
                <w:iCs/>
              </w:rPr>
              <w:t>purple</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FC-B1</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3</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r w:rsidR="000D50D7" w:rsidRPr="000D50D7">
              <w:rPr>
                <w:iCs/>
              </w:rPr>
              <w:t xml:space="preserve"> </w:t>
            </w:r>
            <w:r>
              <w:rPr>
                <w:iCs/>
              </w:rPr>
              <w:t>to</w:t>
            </w:r>
            <w:r w:rsidR="000D50D7" w:rsidRPr="000D50D7">
              <w:rPr>
                <w:iCs/>
              </w:rPr>
              <w:t xml:space="preserve"> </w:t>
            </w:r>
            <w:r>
              <w:rPr>
                <w:iCs/>
              </w:rPr>
              <w:t>be</w:t>
            </w:r>
            <w:r w:rsidR="000D50D7" w:rsidRPr="000D50D7">
              <w:rPr>
                <w:iCs/>
              </w:rPr>
              <w:t xml:space="preserve"> </w:t>
            </w:r>
            <w:r>
              <w:rPr>
                <w:iCs/>
              </w:rPr>
              <w:t>temporarily</w:t>
            </w:r>
            <w:r w:rsidR="000D50D7" w:rsidRPr="000D50D7">
              <w:rPr>
                <w:iCs/>
              </w:rPr>
              <w:t xml:space="preserve"> </w:t>
            </w:r>
            <w:r>
              <w:rPr>
                <w:iCs/>
              </w:rPr>
              <w:t>closed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Pr>
                <w:iCs/>
              </w:rPr>
              <w:t>98</w:t>
            </w:r>
            <w:r w:rsidR="000D50D7" w:rsidRPr="000D50D7">
              <w:rPr>
                <w:iCs/>
              </w:rPr>
              <w:t xml:space="preserve"> </w:t>
            </w:r>
            <w:r>
              <w:rPr>
                <w:iCs/>
              </w:rPr>
              <w:t>metres.</w:t>
            </w:r>
          </w:p>
        </w:tc>
        <w:tc>
          <w:tcPr>
            <w:tcW w:w="2843" w:type="dxa"/>
          </w:tcPr>
          <w:p w14:paraId="220D57C5" w14:textId="77777777" w:rsidR="00283174" w:rsidRPr="000E1A1D" w:rsidRDefault="00283174" w:rsidP="00511142">
            <w:pPr>
              <w:pStyle w:val="TableText"/>
              <w:jc w:val="center"/>
              <w:rPr>
                <w:iCs/>
              </w:rPr>
            </w:pPr>
            <w:r>
              <w:rPr>
                <w:iCs/>
              </w:rPr>
              <w:t>Temporarily</w:t>
            </w:r>
            <w:r w:rsidR="000D50D7" w:rsidRPr="000D50D7">
              <w:rPr>
                <w:iCs/>
              </w:rPr>
              <w:t xml:space="preserve"> </w:t>
            </w:r>
            <w:r>
              <w:rPr>
                <w:iCs/>
              </w:rPr>
              <w:t>closed</w:t>
            </w:r>
            <w:r w:rsidR="000D50D7" w:rsidRPr="000D50D7">
              <w:rPr>
                <w:iCs/>
              </w:rPr>
              <w:t xml:space="preserve"> </w:t>
            </w:r>
            <w:r>
              <w:rPr>
                <w:iCs/>
              </w:rPr>
              <w:t>and</w:t>
            </w:r>
            <w:r w:rsidR="000D50D7" w:rsidRPr="000D50D7">
              <w:rPr>
                <w:iCs/>
              </w:rPr>
              <w:t xml:space="preserve"> </w:t>
            </w:r>
            <w:r>
              <w:rPr>
                <w:iCs/>
              </w:rPr>
              <w:t>diverted</w:t>
            </w:r>
            <w:r w:rsidR="000D50D7" w:rsidRPr="000D50D7">
              <w:rPr>
                <w:iCs/>
              </w:rPr>
              <w:t xml:space="preserve"> </w:t>
            </w:r>
            <w:r>
              <w:rPr>
                <w:iCs/>
              </w:rPr>
              <w:t>along</w:t>
            </w:r>
            <w:r w:rsidR="000D50D7" w:rsidRPr="000D50D7">
              <w:rPr>
                <w:iCs/>
              </w:rPr>
              <w:t xml:space="preserve"> </w:t>
            </w:r>
            <w:r>
              <w:rPr>
                <w:iCs/>
              </w:rPr>
              <w:t>the</w:t>
            </w:r>
            <w:r w:rsidR="000D50D7" w:rsidRPr="000D50D7">
              <w:rPr>
                <w:iCs/>
              </w:rPr>
              <w:t xml:space="preserve"> </w:t>
            </w:r>
            <w:r>
              <w:rPr>
                <w:iCs/>
              </w:rPr>
              <w:t>route</w:t>
            </w:r>
            <w:r w:rsidR="000D50D7" w:rsidRPr="000D50D7">
              <w:rPr>
                <w:iCs/>
              </w:rPr>
              <w:t xml:space="preserve"> </w:t>
            </w:r>
            <w:r>
              <w:rPr>
                <w:iCs/>
              </w:rPr>
              <w:t>shown</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dashed</w:t>
            </w:r>
            <w:r w:rsidR="000D50D7" w:rsidRPr="000D50D7">
              <w:rPr>
                <w:iCs/>
              </w:rPr>
              <w:t xml:space="preserve"> </w:t>
            </w:r>
            <w:r>
              <w:rPr>
                <w:iCs/>
              </w:rPr>
              <w:t>green</w:t>
            </w:r>
            <w:r w:rsidR="000D50D7" w:rsidRPr="000D50D7">
              <w:rPr>
                <w:iCs/>
              </w:rPr>
              <w:t xml:space="preserve"> </w:t>
            </w:r>
            <w:r>
              <w:rPr>
                <w:iCs/>
              </w:rPr>
              <w:t>line</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FD-B1</w:t>
            </w:r>
            <w:r w:rsidR="000D50D7" w:rsidRPr="000D50D7">
              <w:rPr>
                <w:iCs/>
              </w:rPr>
              <w:t xml:space="preserve"> </w:t>
            </w:r>
            <w:r>
              <w:rPr>
                <w:iCs/>
              </w:rPr>
              <w:t>to</w:t>
            </w:r>
            <w:r w:rsidR="000D50D7" w:rsidRPr="000D50D7">
              <w:rPr>
                <w:iCs/>
              </w:rPr>
              <w:t xml:space="preserve"> </w:t>
            </w:r>
            <w:r>
              <w:rPr>
                <w:iCs/>
              </w:rPr>
              <w:t>facilitate</w:t>
            </w:r>
            <w:r w:rsidR="000D50D7" w:rsidRPr="000D50D7">
              <w:rPr>
                <w:iCs/>
              </w:rPr>
              <w:t xml:space="preserve"> </w:t>
            </w:r>
            <w:r>
              <w:rPr>
                <w:iCs/>
              </w:rPr>
              <w:t>the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0E1A1D" w14:paraId="0BC12EF1" w14:textId="77777777" w:rsidTr="00511142">
        <w:tc>
          <w:tcPr>
            <w:tcW w:w="2843" w:type="dxa"/>
          </w:tcPr>
          <w:p w14:paraId="40862E04" w14:textId="77777777" w:rsidR="00283174" w:rsidRPr="000E1A1D"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r w:rsidR="000D50D7" w:rsidRPr="000D50D7">
              <w:rPr>
                <w:iCs/>
              </w:rPr>
              <w:t xml:space="preserve"> </w:t>
            </w:r>
            <w:r>
              <w:rPr>
                <w:iCs/>
              </w:rPr>
              <w:t>/</w:t>
            </w:r>
            <w:r w:rsidR="000D50D7" w:rsidRPr="000D50D7">
              <w:rPr>
                <w:iCs/>
              </w:rPr>
              <w:t xml:space="preserve"> </w:t>
            </w:r>
            <w:r>
              <w:rPr>
                <w:iCs/>
              </w:rPr>
              <w:t>Braintree</w:t>
            </w:r>
            <w:r w:rsidR="000D50D7" w:rsidRPr="000D50D7">
              <w:rPr>
                <w:iCs/>
              </w:rPr>
              <w:t xml:space="preserve"> </w:t>
            </w:r>
            <w:r>
              <w:rPr>
                <w:iCs/>
              </w:rPr>
              <w:t>District</w:t>
            </w:r>
            <w:r w:rsidR="000D50D7" w:rsidRPr="000D50D7">
              <w:rPr>
                <w:iCs/>
              </w:rPr>
              <w:t xml:space="preserve"> </w:t>
            </w:r>
            <w:r>
              <w:rPr>
                <w:iCs/>
              </w:rPr>
              <w:t>Council</w:t>
            </w:r>
            <w:r w:rsidR="000D50D7" w:rsidRPr="000D50D7">
              <w:rPr>
                <w:iCs/>
              </w:rPr>
              <w:t xml:space="preserve"> </w:t>
            </w:r>
            <w:r>
              <w:rPr>
                <w:iCs/>
              </w:rPr>
              <w:t>(border)</w:t>
            </w:r>
          </w:p>
        </w:tc>
        <w:tc>
          <w:tcPr>
            <w:tcW w:w="2843" w:type="dxa"/>
          </w:tcPr>
          <w:p w14:paraId="76A02BFD" w14:textId="77777777" w:rsidR="00283174" w:rsidRDefault="00283174" w:rsidP="00511142">
            <w:pPr>
              <w:pStyle w:val="TableText"/>
              <w:jc w:val="center"/>
              <w:rPr>
                <w:iCs/>
              </w:rPr>
            </w:pPr>
            <w:r>
              <w:rPr>
                <w:iCs/>
              </w:rPr>
              <w:t>213_4</w:t>
            </w:r>
          </w:p>
          <w:p w14:paraId="79C46F42" w14:textId="77777777" w:rsidR="00283174" w:rsidRDefault="00283174" w:rsidP="00511142">
            <w:pPr>
              <w:pStyle w:val="linespace"/>
            </w:pPr>
          </w:p>
          <w:p w14:paraId="7FED3BF9" w14:textId="77777777" w:rsidR="00283174" w:rsidRPr="000E1A1D" w:rsidRDefault="00283174" w:rsidP="00511142">
            <w:pPr>
              <w:pStyle w:val="TableText"/>
              <w:jc w:val="center"/>
              <w:rPr>
                <w:iCs/>
              </w:rPr>
            </w:pP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shown</w:t>
            </w:r>
            <w:r w:rsidR="000D50D7" w:rsidRPr="000D50D7">
              <w:rPr>
                <w:iCs/>
              </w:rPr>
              <w:t xml:space="preserve"> </w:t>
            </w:r>
            <w:r>
              <w:rPr>
                <w:iCs/>
              </w:rPr>
              <w:t>marked</w:t>
            </w:r>
            <w:r w:rsidR="000D50D7" w:rsidRPr="000D50D7">
              <w:rPr>
                <w:iCs/>
              </w:rPr>
              <w:t xml:space="preserve"> </w:t>
            </w:r>
            <w:r>
              <w:rPr>
                <w:iCs/>
              </w:rPr>
              <w:t>purple</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FC-G1</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4</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r w:rsidR="000D50D7" w:rsidRPr="000D50D7">
              <w:rPr>
                <w:iCs/>
              </w:rPr>
              <w:t xml:space="preserve"> </w:t>
            </w:r>
            <w:r>
              <w:rPr>
                <w:iCs/>
              </w:rPr>
              <w:t>to</w:t>
            </w:r>
            <w:r w:rsidR="000D50D7" w:rsidRPr="000D50D7">
              <w:rPr>
                <w:iCs/>
              </w:rPr>
              <w:t xml:space="preserve"> </w:t>
            </w:r>
            <w:r>
              <w:rPr>
                <w:iCs/>
              </w:rPr>
              <w:t>be</w:t>
            </w:r>
            <w:r w:rsidR="000D50D7" w:rsidRPr="000D50D7">
              <w:rPr>
                <w:iCs/>
              </w:rPr>
              <w:t xml:space="preserve"> </w:t>
            </w:r>
            <w:r>
              <w:rPr>
                <w:iCs/>
              </w:rPr>
              <w:t>temporarily</w:t>
            </w:r>
            <w:r w:rsidR="000D50D7" w:rsidRPr="000D50D7">
              <w:rPr>
                <w:iCs/>
              </w:rPr>
              <w:t xml:space="preserve"> </w:t>
            </w:r>
            <w:r>
              <w:rPr>
                <w:iCs/>
              </w:rPr>
              <w:t>closed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Pr>
                <w:iCs/>
              </w:rPr>
              <w:t>492</w:t>
            </w:r>
            <w:r w:rsidR="000D50D7" w:rsidRPr="000D50D7">
              <w:rPr>
                <w:iCs/>
              </w:rPr>
              <w:t xml:space="preserve"> </w:t>
            </w:r>
            <w:r>
              <w:rPr>
                <w:iCs/>
              </w:rPr>
              <w:t>metres.</w:t>
            </w:r>
          </w:p>
        </w:tc>
        <w:tc>
          <w:tcPr>
            <w:tcW w:w="2843" w:type="dxa"/>
          </w:tcPr>
          <w:p w14:paraId="4B22A92E" w14:textId="77777777" w:rsidR="00283174" w:rsidRPr="000E1A1D" w:rsidRDefault="00283174" w:rsidP="00511142">
            <w:pPr>
              <w:pStyle w:val="TableText"/>
              <w:jc w:val="center"/>
              <w:rPr>
                <w:iCs/>
              </w:rPr>
            </w:pPr>
            <w:r>
              <w:rPr>
                <w:iCs/>
              </w:rPr>
              <w:t>Temporarily</w:t>
            </w:r>
            <w:r w:rsidR="000D50D7" w:rsidRPr="000D50D7">
              <w:rPr>
                <w:iCs/>
              </w:rPr>
              <w:t xml:space="preserve"> </w:t>
            </w:r>
            <w:r>
              <w:rPr>
                <w:iCs/>
              </w:rPr>
              <w:t>closed</w:t>
            </w:r>
            <w:r w:rsidR="000D50D7" w:rsidRPr="000D50D7">
              <w:rPr>
                <w:iCs/>
              </w:rPr>
              <w:t xml:space="preserve"> </w:t>
            </w:r>
            <w:r>
              <w:rPr>
                <w:iCs/>
              </w:rPr>
              <w:t>and</w:t>
            </w:r>
            <w:r w:rsidR="000D50D7" w:rsidRPr="000D50D7">
              <w:rPr>
                <w:iCs/>
              </w:rPr>
              <w:t xml:space="preserve"> </w:t>
            </w:r>
            <w:r>
              <w:rPr>
                <w:iCs/>
              </w:rPr>
              <w:t>diverted</w:t>
            </w:r>
            <w:r w:rsidR="000D50D7" w:rsidRPr="000D50D7">
              <w:rPr>
                <w:iCs/>
              </w:rPr>
              <w:t xml:space="preserve"> </w:t>
            </w:r>
            <w:r>
              <w:rPr>
                <w:iCs/>
              </w:rPr>
              <w:t>along</w:t>
            </w:r>
            <w:r w:rsidR="000D50D7" w:rsidRPr="000D50D7">
              <w:rPr>
                <w:iCs/>
              </w:rPr>
              <w:t xml:space="preserve"> </w:t>
            </w:r>
            <w:r>
              <w:rPr>
                <w:iCs/>
              </w:rPr>
              <w:t>the</w:t>
            </w:r>
            <w:r w:rsidR="000D50D7" w:rsidRPr="000D50D7">
              <w:rPr>
                <w:iCs/>
              </w:rPr>
              <w:t xml:space="preserve"> </w:t>
            </w:r>
            <w:r>
              <w:rPr>
                <w:iCs/>
              </w:rPr>
              <w:t>route</w:t>
            </w:r>
            <w:r w:rsidR="000D50D7" w:rsidRPr="000D50D7">
              <w:rPr>
                <w:iCs/>
              </w:rPr>
              <w:t xml:space="preserve"> </w:t>
            </w:r>
            <w:r>
              <w:rPr>
                <w:iCs/>
              </w:rPr>
              <w:t>shown</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dashed</w:t>
            </w:r>
            <w:r w:rsidR="000D50D7" w:rsidRPr="000D50D7">
              <w:rPr>
                <w:iCs/>
              </w:rPr>
              <w:t xml:space="preserve"> </w:t>
            </w:r>
            <w:r>
              <w:rPr>
                <w:iCs/>
              </w:rPr>
              <w:t>green</w:t>
            </w:r>
            <w:r w:rsidR="000D50D7" w:rsidRPr="000D50D7">
              <w:rPr>
                <w:iCs/>
              </w:rPr>
              <w:t xml:space="preserve"> </w:t>
            </w:r>
            <w:r>
              <w:rPr>
                <w:iCs/>
              </w:rPr>
              <w:t>line</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FD-G1</w:t>
            </w:r>
            <w:r w:rsidR="000D50D7" w:rsidRPr="000D50D7">
              <w:rPr>
                <w:iCs/>
              </w:rPr>
              <w:t xml:space="preserve"> </w:t>
            </w:r>
            <w:r>
              <w:rPr>
                <w:iCs/>
              </w:rPr>
              <w:t>to</w:t>
            </w:r>
            <w:r w:rsidR="000D50D7" w:rsidRPr="000D50D7">
              <w:rPr>
                <w:iCs/>
              </w:rPr>
              <w:t xml:space="preserve"> </w:t>
            </w:r>
            <w:r>
              <w:rPr>
                <w:iCs/>
              </w:rPr>
              <w:t>facilitate</w:t>
            </w:r>
            <w:r w:rsidR="000D50D7" w:rsidRPr="000D50D7">
              <w:rPr>
                <w:iCs/>
              </w:rPr>
              <w:t xml:space="preserve"> </w:t>
            </w:r>
            <w:r>
              <w:rPr>
                <w:iCs/>
              </w:rPr>
              <w:t>the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0E1A1D" w14:paraId="2725287F" w14:textId="77777777" w:rsidTr="009C4C42">
        <w:tc>
          <w:tcPr>
            <w:tcW w:w="2843" w:type="dxa"/>
          </w:tcPr>
          <w:p w14:paraId="0D32963E" w14:textId="77777777" w:rsidR="00283174" w:rsidRPr="000E1A1D"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r w:rsidR="000D50D7" w:rsidRPr="000D50D7">
              <w:rPr>
                <w:iCs/>
              </w:rPr>
              <w:t xml:space="preserve"> </w:t>
            </w:r>
            <w:r>
              <w:rPr>
                <w:iCs/>
              </w:rPr>
              <w:t>/</w:t>
            </w:r>
            <w:r w:rsidR="000D50D7" w:rsidRPr="000D50D7">
              <w:rPr>
                <w:iCs/>
              </w:rPr>
              <w:t xml:space="preserve"> </w:t>
            </w:r>
            <w:r>
              <w:rPr>
                <w:iCs/>
              </w:rPr>
              <w:t>Braintree</w:t>
            </w:r>
            <w:r w:rsidR="000D50D7" w:rsidRPr="000D50D7">
              <w:rPr>
                <w:iCs/>
              </w:rPr>
              <w:t xml:space="preserve"> </w:t>
            </w:r>
            <w:r>
              <w:rPr>
                <w:iCs/>
              </w:rPr>
              <w:t>District</w:t>
            </w:r>
            <w:r w:rsidR="000D50D7" w:rsidRPr="000D50D7">
              <w:rPr>
                <w:iCs/>
              </w:rPr>
              <w:t xml:space="preserve"> </w:t>
            </w:r>
            <w:r>
              <w:rPr>
                <w:iCs/>
              </w:rPr>
              <w:t>Council</w:t>
            </w:r>
            <w:r w:rsidR="000D50D7" w:rsidRPr="000D50D7">
              <w:rPr>
                <w:iCs/>
              </w:rPr>
              <w:t xml:space="preserve"> </w:t>
            </w:r>
            <w:r>
              <w:rPr>
                <w:iCs/>
              </w:rPr>
              <w:t>(border)</w:t>
            </w:r>
          </w:p>
        </w:tc>
        <w:tc>
          <w:tcPr>
            <w:tcW w:w="2843" w:type="dxa"/>
          </w:tcPr>
          <w:p w14:paraId="68BA6EF6" w14:textId="77777777" w:rsidR="00283174" w:rsidRDefault="00283174" w:rsidP="00511142">
            <w:pPr>
              <w:pStyle w:val="TableText"/>
              <w:jc w:val="center"/>
              <w:rPr>
                <w:iCs/>
              </w:rPr>
            </w:pPr>
            <w:r>
              <w:rPr>
                <w:iCs/>
              </w:rPr>
              <w:t>113_32</w:t>
            </w:r>
          </w:p>
          <w:p w14:paraId="533FB42C" w14:textId="77777777" w:rsidR="00283174" w:rsidRDefault="00283174" w:rsidP="00511142">
            <w:pPr>
              <w:pStyle w:val="linespace"/>
            </w:pPr>
          </w:p>
          <w:p w14:paraId="4DEFEFE6" w14:textId="77777777" w:rsidR="00283174" w:rsidRPr="000E1A1D" w:rsidRDefault="00283174" w:rsidP="00511142">
            <w:pPr>
              <w:pStyle w:val="TableText"/>
              <w:jc w:val="center"/>
              <w:rPr>
                <w:iCs/>
              </w:rPr>
            </w:pP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shown</w:t>
            </w:r>
            <w:r w:rsidR="000D50D7" w:rsidRPr="000D50D7">
              <w:rPr>
                <w:iCs/>
              </w:rPr>
              <w:t xml:space="preserve"> </w:t>
            </w:r>
            <w:r>
              <w:rPr>
                <w:iCs/>
              </w:rPr>
              <w:t>marked</w:t>
            </w:r>
            <w:r w:rsidR="000D50D7" w:rsidRPr="000D50D7">
              <w:rPr>
                <w:iCs/>
              </w:rPr>
              <w:t xml:space="preserve"> </w:t>
            </w:r>
            <w:r>
              <w:rPr>
                <w:iCs/>
              </w:rPr>
              <w:t>purple</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FC-G2</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4</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r w:rsidR="000D50D7" w:rsidRPr="000D50D7">
              <w:rPr>
                <w:iCs/>
              </w:rPr>
              <w:t xml:space="preserve"> </w:t>
            </w:r>
            <w:r>
              <w:rPr>
                <w:iCs/>
              </w:rPr>
              <w:t>to</w:t>
            </w:r>
            <w:r w:rsidR="000D50D7" w:rsidRPr="000D50D7">
              <w:rPr>
                <w:iCs/>
              </w:rPr>
              <w:t xml:space="preserve"> </w:t>
            </w:r>
            <w:r>
              <w:rPr>
                <w:iCs/>
              </w:rPr>
              <w:t>be</w:t>
            </w:r>
            <w:r w:rsidR="000D50D7" w:rsidRPr="000D50D7">
              <w:rPr>
                <w:iCs/>
              </w:rPr>
              <w:t xml:space="preserve"> </w:t>
            </w:r>
            <w:r>
              <w:rPr>
                <w:iCs/>
              </w:rPr>
              <w:t>temporarily</w:t>
            </w:r>
            <w:r w:rsidR="000D50D7" w:rsidRPr="000D50D7">
              <w:rPr>
                <w:iCs/>
              </w:rPr>
              <w:t xml:space="preserve"> </w:t>
            </w:r>
            <w:r>
              <w:rPr>
                <w:iCs/>
              </w:rPr>
              <w:lastRenderedPageBreak/>
              <w:t>closed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Pr>
                <w:iCs/>
              </w:rPr>
              <w:t>487</w:t>
            </w:r>
            <w:r w:rsidR="000D50D7" w:rsidRPr="000D50D7">
              <w:rPr>
                <w:iCs/>
              </w:rPr>
              <w:t xml:space="preserve"> </w:t>
            </w:r>
            <w:r>
              <w:rPr>
                <w:iCs/>
              </w:rPr>
              <w:t>metres.</w:t>
            </w:r>
          </w:p>
        </w:tc>
        <w:tc>
          <w:tcPr>
            <w:tcW w:w="2843" w:type="dxa"/>
          </w:tcPr>
          <w:p w14:paraId="08D32453" w14:textId="77777777" w:rsidR="00283174" w:rsidRPr="000E1A1D" w:rsidRDefault="00283174" w:rsidP="00511142">
            <w:pPr>
              <w:pStyle w:val="TableText"/>
              <w:jc w:val="center"/>
              <w:rPr>
                <w:iCs/>
              </w:rPr>
            </w:pPr>
            <w:r>
              <w:rPr>
                <w:iCs/>
              </w:rPr>
              <w:lastRenderedPageBreak/>
              <w:t>Temporarily</w:t>
            </w:r>
            <w:r w:rsidR="000D50D7" w:rsidRPr="000D50D7">
              <w:rPr>
                <w:iCs/>
              </w:rPr>
              <w:t xml:space="preserve"> </w:t>
            </w:r>
            <w:r>
              <w:rPr>
                <w:iCs/>
              </w:rPr>
              <w:t>closed</w:t>
            </w:r>
            <w:r w:rsidR="000D50D7" w:rsidRPr="000D50D7">
              <w:rPr>
                <w:iCs/>
              </w:rPr>
              <w:t xml:space="preserve"> </w:t>
            </w:r>
            <w:r>
              <w:rPr>
                <w:iCs/>
              </w:rPr>
              <w:t>and</w:t>
            </w:r>
            <w:r w:rsidR="000D50D7" w:rsidRPr="000D50D7">
              <w:rPr>
                <w:iCs/>
              </w:rPr>
              <w:t xml:space="preserve"> </w:t>
            </w:r>
            <w:r>
              <w:rPr>
                <w:iCs/>
              </w:rPr>
              <w:t>diverted</w:t>
            </w:r>
            <w:r w:rsidR="000D50D7" w:rsidRPr="000D50D7">
              <w:rPr>
                <w:iCs/>
              </w:rPr>
              <w:t xml:space="preserve"> </w:t>
            </w:r>
            <w:r>
              <w:rPr>
                <w:iCs/>
              </w:rPr>
              <w:t>along</w:t>
            </w:r>
            <w:r w:rsidR="000D50D7" w:rsidRPr="000D50D7">
              <w:rPr>
                <w:iCs/>
              </w:rPr>
              <w:t xml:space="preserve"> </w:t>
            </w:r>
            <w:r>
              <w:rPr>
                <w:iCs/>
              </w:rPr>
              <w:t>the</w:t>
            </w:r>
            <w:r w:rsidR="000D50D7" w:rsidRPr="000D50D7">
              <w:rPr>
                <w:iCs/>
              </w:rPr>
              <w:t xml:space="preserve"> </w:t>
            </w:r>
            <w:r>
              <w:rPr>
                <w:iCs/>
              </w:rPr>
              <w:t>route</w:t>
            </w:r>
            <w:r w:rsidR="000D50D7" w:rsidRPr="000D50D7">
              <w:rPr>
                <w:iCs/>
              </w:rPr>
              <w:t xml:space="preserve"> </w:t>
            </w:r>
            <w:r>
              <w:rPr>
                <w:iCs/>
              </w:rPr>
              <w:t>shown</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dashed</w:t>
            </w:r>
            <w:r w:rsidR="000D50D7" w:rsidRPr="000D50D7">
              <w:rPr>
                <w:iCs/>
              </w:rPr>
              <w:t xml:space="preserve"> </w:t>
            </w:r>
            <w:r>
              <w:rPr>
                <w:iCs/>
              </w:rPr>
              <w:t>green</w:t>
            </w:r>
            <w:r w:rsidR="000D50D7" w:rsidRPr="000D50D7">
              <w:rPr>
                <w:iCs/>
              </w:rPr>
              <w:t xml:space="preserve"> </w:t>
            </w:r>
            <w:r>
              <w:rPr>
                <w:iCs/>
              </w:rPr>
              <w:t>line</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FD-G2</w:t>
            </w:r>
            <w:r w:rsidR="000D50D7" w:rsidRPr="000D50D7">
              <w:rPr>
                <w:iCs/>
              </w:rPr>
              <w:t xml:space="preserve"> </w:t>
            </w:r>
            <w:r>
              <w:rPr>
                <w:iCs/>
              </w:rPr>
              <w:t>to</w:t>
            </w:r>
            <w:r w:rsidR="000D50D7" w:rsidRPr="000D50D7">
              <w:rPr>
                <w:iCs/>
              </w:rPr>
              <w:t xml:space="preserve"> </w:t>
            </w:r>
            <w:r>
              <w:rPr>
                <w:iCs/>
              </w:rPr>
              <w:t>facilitate</w:t>
            </w:r>
            <w:r w:rsidR="000D50D7" w:rsidRPr="000D50D7">
              <w:rPr>
                <w:iCs/>
              </w:rPr>
              <w:t xml:space="preserve"> </w:t>
            </w:r>
            <w:r>
              <w:rPr>
                <w:iCs/>
              </w:rPr>
              <w:t>the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9C4C42" w:rsidRPr="000E1A1D" w14:paraId="4FF087A3" w14:textId="77777777" w:rsidTr="009C4C42">
        <w:tc>
          <w:tcPr>
            <w:tcW w:w="2843" w:type="dxa"/>
          </w:tcPr>
          <w:p w14:paraId="578F4748" w14:textId="77777777" w:rsidR="009C4C42" w:rsidRDefault="009C4C42"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2EAE895F" w14:textId="77777777" w:rsidR="009C4C42" w:rsidRDefault="009C4C42" w:rsidP="00511142">
            <w:pPr>
              <w:pStyle w:val="TableText"/>
              <w:jc w:val="center"/>
              <w:rPr>
                <w:iCs/>
              </w:rPr>
            </w:pPr>
            <w:r>
              <w:rPr>
                <w:iCs/>
              </w:rPr>
              <w:t>113_32</w:t>
            </w:r>
          </w:p>
          <w:p w14:paraId="78D8D0C8" w14:textId="77777777" w:rsidR="009C4C42" w:rsidRDefault="009C4C42" w:rsidP="00307FB6">
            <w:pPr>
              <w:pStyle w:val="linespace"/>
            </w:pPr>
          </w:p>
          <w:p w14:paraId="30CE8F9A" w14:textId="77777777" w:rsidR="009C4C42" w:rsidRDefault="009C4C42" w:rsidP="00511142">
            <w:pPr>
              <w:pStyle w:val="TableText"/>
              <w:jc w:val="center"/>
              <w:rPr>
                <w:iCs/>
              </w:rPr>
            </w:pP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shown</w:t>
            </w:r>
            <w:r w:rsidR="000D50D7" w:rsidRPr="000D50D7">
              <w:rPr>
                <w:iCs/>
              </w:rPr>
              <w:t xml:space="preserve"> </w:t>
            </w:r>
            <w:r>
              <w:rPr>
                <w:iCs/>
              </w:rPr>
              <w:t>marked</w:t>
            </w:r>
            <w:r w:rsidR="000D50D7" w:rsidRPr="000D50D7">
              <w:rPr>
                <w:iCs/>
              </w:rPr>
              <w:t xml:space="preserve"> </w:t>
            </w:r>
            <w:r>
              <w:rPr>
                <w:iCs/>
              </w:rPr>
              <w:t>purple</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FC-T2</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3</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r w:rsidR="000D50D7" w:rsidRPr="000D50D7">
              <w:rPr>
                <w:iCs/>
              </w:rPr>
              <w:t xml:space="preserve"> </w:t>
            </w:r>
            <w:r w:rsidR="00754EB2">
              <w:rPr>
                <w:iCs/>
              </w:rPr>
              <w:t>(a</w:t>
            </w:r>
            <w:r w:rsidR="000D50D7" w:rsidRPr="000D50D7">
              <w:rPr>
                <w:iCs/>
              </w:rPr>
              <w:t xml:space="preserve"> </w:t>
            </w:r>
            <w:r w:rsidR="00754EB2">
              <w:rPr>
                <w:iCs/>
              </w:rPr>
              <w:t>distance</w:t>
            </w:r>
            <w:r w:rsidR="000D50D7" w:rsidRPr="000D50D7">
              <w:rPr>
                <w:iCs/>
              </w:rPr>
              <w:t xml:space="preserve"> </w:t>
            </w:r>
            <w:r w:rsidR="00754EB2">
              <w:rPr>
                <w:iCs/>
              </w:rPr>
              <w:t>of</w:t>
            </w:r>
            <w:r w:rsidR="000D50D7" w:rsidRPr="000D50D7">
              <w:rPr>
                <w:iCs/>
              </w:rPr>
              <w:t xml:space="preserve"> </w:t>
            </w:r>
            <w:r w:rsidR="00754EB2">
              <w:rPr>
                <w:iCs/>
              </w:rPr>
              <w:t>225</w:t>
            </w:r>
            <w:r w:rsidR="000D50D7" w:rsidRPr="000D50D7">
              <w:rPr>
                <w:iCs/>
              </w:rPr>
              <w:t xml:space="preserve"> </w:t>
            </w:r>
            <w:r w:rsidR="00754EB2">
              <w:rPr>
                <w:iCs/>
              </w:rPr>
              <w:t>metres)</w:t>
            </w:r>
            <w:r w:rsidR="000D50D7" w:rsidRPr="000D50D7">
              <w:rPr>
                <w:iCs/>
              </w:rPr>
              <w:t xml:space="preserve"> </w:t>
            </w:r>
            <w:r>
              <w:rPr>
                <w:iCs/>
              </w:rPr>
              <w:t>to</w:t>
            </w:r>
            <w:r w:rsidR="000D50D7" w:rsidRPr="000D50D7">
              <w:rPr>
                <w:iCs/>
              </w:rPr>
              <w:t xml:space="preserve"> </w:t>
            </w:r>
            <w:r>
              <w:rPr>
                <w:iCs/>
              </w:rPr>
              <w:t>be</w:t>
            </w:r>
            <w:r w:rsidR="000D50D7" w:rsidRPr="000D50D7">
              <w:rPr>
                <w:iCs/>
              </w:rPr>
              <w:t xml:space="preserve"> </w:t>
            </w:r>
            <w:r>
              <w:rPr>
                <w:iCs/>
              </w:rPr>
              <w:t>temporarily</w:t>
            </w:r>
            <w:r w:rsidR="000D50D7" w:rsidRPr="000D50D7">
              <w:rPr>
                <w:iCs/>
              </w:rPr>
              <w:t xml:space="preserve"> </w:t>
            </w:r>
            <w:r>
              <w:rPr>
                <w:iCs/>
              </w:rPr>
              <w:t>closed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sidR="00754EB2">
              <w:rPr>
                <w:iCs/>
              </w:rPr>
              <w:t>no</w:t>
            </w:r>
            <w:r w:rsidR="000D50D7" w:rsidRPr="000D50D7">
              <w:rPr>
                <w:iCs/>
              </w:rPr>
              <w:t xml:space="preserve"> </w:t>
            </w:r>
            <w:r w:rsidR="00754EB2">
              <w:rPr>
                <w:iCs/>
              </w:rPr>
              <w:t>more</w:t>
            </w:r>
            <w:r w:rsidR="000D50D7" w:rsidRPr="000D50D7">
              <w:rPr>
                <w:iCs/>
              </w:rPr>
              <w:t xml:space="preserve"> </w:t>
            </w:r>
            <w:r w:rsidR="00754EB2">
              <w:rPr>
                <w:iCs/>
              </w:rPr>
              <w:t>than</w:t>
            </w:r>
            <w:r w:rsidR="000D50D7" w:rsidRPr="000D50D7">
              <w:rPr>
                <w:iCs/>
              </w:rPr>
              <w:t xml:space="preserve"> </w:t>
            </w:r>
            <w:r w:rsidR="00754EB2">
              <w:rPr>
                <w:iCs/>
              </w:rPr>
              <w:t>50</w:t>
            </w:r>
            <w:r w:rsidR="000D50D7" w:rsidRPr="000D50D7">
              <w:rPr>
                <w:iCs/>
              </w:rPr>
              <w:t xml:space="preserve"> </w:t>
            </w:r>
            <w:r w:rsidR="00754EB2">
              <w:rPr>
                <w:iCs/>
              </w:rPr>
              <w:t>metres</w:t>
            </w:r>
            <w:r w:rsidR="000D50D7" w:rsidRPr="000D50D7">
              <w:rPr>
                <w:iCs/>
              </w:rPr>
              <w:t xml:space="preserve"> </w:t>
            </w:r>
            <w:r w:rsidR="00754EB2">
              <w:rPr>
                <w:iCs/>
              </w:rPr>
              <w:t>at</w:t>
            </w:r>
            <w:r w:rsidR="000D50D7" w:rsidRPr="000D50D7">
              <w:rPr>
                <w:iCs/>
              </w:rPr>
              <w:t xml:space="preserve"> </w:t>
            </w:r>
            <w:r w:rsidR="00754EB2">
              <w:rPr>
                <w:iCs/>
              </w:rPr>
              <w:t>a</w:t>
            </w:r>
            <w:r w:rsidR="000D50D7" w:rsidRPr="000D50D7">
              <w:rPr>
                <w:iCs/>
              </w:rPr>
              <w:t xml:space="preserve"> </w:t>
            </w:r>
            <w:r w:rsidR="00754EB2">
              <w:rPr>
                <w:iCs/>
              </w:rPr>
              <w:t>time</w:t>
            </w:r>
            <w:r>
              <w:rPr>
                <w:iCs/>
              </w:rPr>
              <w:t>.</w:t>
            </w:r>
          </w:p>
        </w:tc>
        <w:tc>
          <w:tcPr>
            <w:tcW w:w="2843" w:type="dxa"/>
          </w:tcPr>
          <w:p w14:paraId="7F67E607" w14:textId="77777777" w:rsidR="009C4C42" w:rsidRDefault="009C4C42" w:rsidP="00511142">
            <w:pPr>
              <w:pStyle w:val="TableText"/>
              <w:jc w:val="center"/>
              <w:rPr>
                <w:iCs/>
              </w:rPr>
            </w:pPr>
            <w:r>
              <w:rPr>
                <w:iCs/>
              </w:rPr>
              <w:t>Temporarily</w:t>
            </w:r>
            <w:r w:rsidR="000D50D7" w:rsidRPr="000D50D7">
              <w:rPr>
                <w:iCs/>
              </w:rPr>
              <w:t xml:space="preserve"> </w:t>
            </w:r>
            <w:r>
              <w:rPr>
                <w:iCs/>
              </w:rPr>
              <w:t>closed</w:t>
            </w:r>
            <w:r w:rsidR="000D50D7" w:rsidRPr="000D50D7">
              <w:rPr>
                <w:iCs/>
              </w:rPr>
              <w:t xml:space="preserve"> </w:t>
            </w:r>
            <w:r>
              <w:rPr>
                <w:iCs/>
              </w:rPr>
              <w:t>and</w:t>
            </w:r>
            <w:r w:rsidR="000D50D7" w:rsidRPr="000D50D7">
              <w:rPr>
                <w:iCs/>
              </w:rPr>
              <w:t xml:space="preserve"> </w:t>
            </w:r>
            <w:r>
              <w:rPr>
                <w:iCs/>
              </w:rPr>
              <w:t>diverted</w:t>
            </w:r>
            <w:r w:rsidR="000D50D7" w:rsidRPr="000D50D7">
              <w:rPr>
                <w:iCs/>
              </w:rPr>
              <w:t xml:space="preserve"> </w:t>
            </w:r>
            <w:r>
              <w:rPr>
                <w:iCs/>
              </w:rPr>
              <w:t>along</w:t>
            </w:r>
            <w:r w:rsidR="000D50D7" w:rsidRPr="000D50D7">
              <w:rPr>
                <w:iCs/>
              </w:rPr>
              <w:t xml:space="preserve"> </w:t>
            </w:r>
            <w:r>
              <w:rPr>
                <w:iCs/>
              </w:rPr>
              <w:t>a</w:t>
            </w:r>
            <w:r w:rsidR="000D50D7" w:rsidRPr="000D50D7">
              <w:rPr>
                <w:iCs/>
              </w:rPr>
              <w:t xml:space="preserve"> </w:t>
            </w:r>
            <w:r>
              <w:rPr>
                <w:iCs/>
              </w:rPr>
              <w:t>route</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corridor</w:t>
            </w:r>
            <w:r w:rsidR="000D50D7" w:rsidRPr="000D50D7">
              <w:rPr>
                <w:iCs/>
              </w:rPr>
              <w:t xml:space="preserve"> </w:t>
            </w:r>
            <w:r>
              <w:rPr>
                <w:iCs/>
              </w:rPr>
              <w:t>shaded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w:t>
            </w:r>
            <w:r w:rsidR="0072074E">
              <w:rPr>
                <w:iCs/>
              </w:rPr>
              <w:t>D</w:t>
            </w:r>
            <w:r>
              <w:rPr>
                <w:iCs/>
              </w:rPr>
              <w:t>-T2</w:t>
            </w:r>
            <w:r w:rsidR="000D50D7" w:rsidRPr="000D50D7">
              <w:rPr>
                <w:iCs/>
              </w:rPr>
              <w:t xml:space="preserve"> </w:t>
            </w:r>
            <w:r>
              <w:rPr>
                <w:iCs/>
              </w:rPr>
              <w:t>to</w:t>
            </w:r>
            <w:r w:rsidR="000D50D7" w:rsidRPr="000D50D7">
              <w:rPr>
                <w:iCs/>
              </w:rPr>
              <w:t xml:space="preserve"> </w:t>
            </w:r>
            <w:r>
              <w:rPr>
                <w:iCs/>
              </w:rPr>
              <w:t>facilitate</w:t>
            </w:r>
            <w:r w:rsidR="000D50D7" w:rsidRPr="000D50D7">
              <w:rPr>
                <w:iCs/>
              </w:rPr>
              <w:t xml:space="preserve"> </w:t>
            </w:r>
            <w:r>
              <w:rPr>
                <w:iCs/>
              </w:rPr>
              <w:t>the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9C4C42" w:rsidRPr="000E1A1D" w14:paraId="779CED82" w14:textId="77777777" w:rsidTr="009C4C42">
        <w:tc>
          <w:tcPr>
            <w:tcW w:w="2843" w:type="dxa"/>
          </w:tcPr>
          <w:p w14:paraId="59906409" w14:textId="77777777" w:rsidR="009C4C42" w:rsidRDefault="009C4C42"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135A95B9" w14:textId="77777777" w:rsidR="00307FB6" w:rsidRDefault="009C4C42" w:rsidP="00511142">
            <w:pPr>
              <w:pStyle w:val="TableText"/>
              <w:jc w:val="center"/>
              <w:rPr>
                <w:iCs/>
              </w:rPr>
            </w:pPr>
            <w:r>
              <w:rPr>
                <w:iCs/>
              </w:rPr>
              <w:t>213_18</w:t>
            </w:r>
          </w:p>
          <w:p w14:paraId="152E95A1" w14:textId="77777777" w:rsidR="009C4C42" w:rsidRDefault="009C4C42" w:rsidP="00307FB6">
            <w:pPr>
              <w:pStyle w:val="linespace"/>
            </w:pPr>
          </w:p>
          <w:p w14:paraId="372EF68A" w14:textId="77777777" w:rsidR="009C4C42" w:rsidRDefault="009C4C42" w:rsidP="00511142">
            <w:pPr>
              <w:pStyle w:val="TableText"/>
              <w:jc w:val="center"/>
              <w:rPr>
                <w:iCs/>
              </w:rPr>
            </w:pP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shown</w:t>
            </w:r>
            <w:r w:rsidR="000D50D7" w:rsidRPr="000D50D7">
              <w:rPr>
                <w:iCs/>
              </w:rPr>
              <w:t xml:space="preserve"> </w:t>
            </w:r>
            <w:r>
              <w:rPr>
                <w:iCs/>
              </w:rPr>
              <w:t>marked</w:t>
            </w:r>
            <w:r w:rsidR="000D50D7" w:rsidRPr="000D50D7">
              <w:rPr>
                <w:iCs/>
              </w:rPr>
              <w:t xml:space="preserve"> </w:t>
            </w:r>
            <w:r>
              <w:rPr>
                <w:iCs/>
              </w:rPr>
              <w:t>purple</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FC-T3</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3</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r w:rsidR="000D50D7" w:rsidRPr="000D50D7">
              <w:rPr>
                <w:iCs/>
              </w:rPr>
              <w:t xml:space="preserve"> </w:t>
            </w:r>
            <w:r w:rsidR="00754EB2">
              <w:rPr>
                <w:iCs/>
              </w:rPr>
              <w:t>(a</w:t>
            </w:r>
            <w:r w:rsidR="000D50D7" w:rsidRPr="000D50D7">
              <w:rPr>
                <w:iCs/>
              </w:rPr>
              <w:t xml:space="preserve"> </w:t>
            </w:r>
            <w:r w:rsidR="00754EB2">
              <w:rPr>
                <w:iCs/>
              </w:rPr>
              <w:t>distance</w:t>
            </w:r>
            <w:r w:rsidR="000D50D7" w:rsidRPr="000D50D7">
              <w:rPr>
                <w:iCs/>
              </w:rPr>
              <w:t xml:space="preserve"> </w:t>
            </w:r>
            <w:r w:rsidR="00754EB2">
              <w:rPr>
                <w:iCs/>
              </w:rPr>
              <w:t>of</w:t>
            </w:r>
            <w:r w:rsidR="000D50D7" w:rsidRPr="000D50D7">
              <w:rPr>
                <w:iCs/>
              </w:rPr>
              <w:t xml:space="preserve"> </w:t>
            </w:r>
            <w:r w:rsidR="00754EB2">
              <w:rPr>
                <w:iCs/>
              </w:rPr>
              <w:t>140</w:t>
            </w:r>
            <w:r w:rsidR="000D50D7" w:rsidRPr="000D50D7">
              <w:rPr>
                <w:iCs/>
              </w:rPr>
              <w:t xml:space="preserve"> </w:t>
            </w:r>
            <w:r w:rsidR="00754EB2">
              <w:rPr>
                <w:iCs/>
              </w:rPr>
              <w:t>metres)</w:t>
            </w:r>
            <w:r w:rsidR="000D50D7" w:rsidRPr="000D50D7">
              <w:rPr>
                <w:iCs/>
              </w:rPr>
              <w:t xml:space="preserve"> </w:t>
            </w:r>
            <w:r>
              <w:rPr>
                <w:iCs/>
              </w:rPr>
              <w:t>to</w:t>
            </w:r>
            <w:r w:rsidR="000D50D7" w:rsidRPr="000D50D7">
              <w:rPr>
                <w:iCs/>
              </w:rPr>
              <w:t xml:space="preserve"> </w:t>
            </w:r>
            <w:r>
              <w:rPr>
                <w:iCs/>
              </w:rPr>
              <w:t>be</w:t>
            </w:r>
            <w:r w:rsidR="000D50D7" w:rsidRPr="000D50D7">
              <w:rPr>
                <w:iCs/>
              </w:rPr>
              <w:t xml:space="preserve"> </w:t>
            </w:r>
            <w:r>
              <w:rPr>
                <w:iCs/>
              </w:rPr>
              <w:t>temporarily</w:t>
            </w:r>
            <w:r w:rsidR="000D50D7" w:rsidRPr="000D50D7">
              <w:rPr>
                <w:iCs/>
              </w:rPr>
              <w:t xml:space="preserve"> </w:t>
            </w:r>
            <w:r>
              <w:rPr>
                <w:iCs/>
              </w:rPr>
              <w:t>closed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sidR="00754EB2">
              <w:rPr>
                <w:iCs/>
              </w:rPr>
              <w:t>no</w:t>
            </w:r>
            <w:r w:rsidR="000D50D7" w:rsidRPr="000D50D7">
              <w:rPr>
                <w:iCs/>
              </w:rPr>
              <w:t xml:space="preserve"> </w:t>
            </w:r>
            <w:r w:rsidR="00754EB2">
              <w:rPr>
                <w:iCs/>
              </w:rPr>
              <w:t>more</w:t>
            </w:r>
            <w:r w:rsidR="000D50D7" w:rsidRPr="000D50D7">
              <w:rPr>
                <w:iCs/>
              </w:rPr>
              <w:t xml:space="preserve"> </w:t>
            </w:r>
            <w:r w:rsidR="00754EB2">
              <w:rPr>
                <w:iCs/>
              </w:rPr>
              <w:t>than</w:t>
            </w:r>
            <w:r w:rsidR="000D50D7" w:rsidRPr="000D50D7">
              <w:rPr>
                <w:iCs/>
              </w:rPr>
              <w:t xml:space="preserve"> </w:t>
            </w:r>
            <w:r w:rsidR="00754EB2">
              <w:rPr>
                <w:iCs/>
              </w:rPr>
              <w:t>50</w:t>
            </w:r>
            <w:r w:rsidR="000D50D7" w:rsidRPr="000D50D7">
              <w:rPr>
                <w:iCs/>
              </w:rPr>
              <w:t xml:space="preserve"> </w:t>
            </w:r>
            <w:r w:rsidR="00754EB2">
              <w:rPr>
                <w:iCs/>
              </w:rPr>
              <w:t>metres</w:t>
            </w:r>
            <w:r w:rsidR="000D50D7" w:rsidRPr="000D50D7">
              <w:rPr>
                <w:iCs/>
              </w:rPr>
              <w:t xml:space="preserve"> </w:t>
            </w:r>
            <w:r w:rsidR="00754EB2">
              <w:rPr>
                <w:iCs/>
              </w:rPr>
              <w:t>at</w:t>
            </w:r>
            <w:r w:rsidR="000D50D7" w:rsidRPr="000D50D7">
              <w:rPr>
                <w:iCs/>
              </w:rPr>
              <w:t xml:space="preserve"> </w:t>
            </w:r>
            <w:r w:rsidR="00754EB2">
              <w:rPr>
                <w:iCs/>
              </w:rPr>
              <w:t>a</w:t>
            </w:r>
            <w:r w:rsidR="000D50D7" w:rsidRPr="000D50D7">
              <w:rPr>
                <w:iCs/>
              </w:rPr>
              <w:t xml:space="preserve"> </w:t>
            </w:r>
            <w:r w:rsidR="00754EB2">
              <w:rPr>
                <w:iCs/>
              </w:rPr>
              <w:t>time</w:t>
            </w:r>
            <w:r>
              <w:rPr>
                <w:iCs/>
              </w:rPr>
              <w:t>.</w:t>
            </w:r>
          </w:p>
        </w:tc>
        <w:tc>
          <w:tcPr>
            <w:tcW w:w="2843" w:type="dxa"/>
          </w:tcPr>
          <w:p w14:paraId="1FB4D6B0" w14:textId="77777777" w:rsidR="009C4C42" w:rsidRDefault="009C4C42" w:rsidP="00511142">
            <w:pPr>
              <w:pStyle w:val="TableText"/>
              <w:jc w:val="center"/>
              <w:rPr>
                <w:iCs/>
              </w:rPr>
            </w:pPr>
            <w:r>
              <w:rPr>
                <w:iCs/>
              </w:rPr>
              <w:t>Temporarily</w:t>
            </w:r>
            <w:r w:rsidR="000D50D7" w:rsidRPr="000D50D7">
              <w:rPr>
                <w:iCs/>
              </w:rPr>
              <w:t xml:space="preserve"> </w:t>
            </w:r>
            <w:r>
              <w:rPr>
                <w:iCs/>
              </w:rPr>
              <w:t>closed</w:t>
            </w:r>
            <w:r w:rsidR="000D50D7" w:rsidRPr="000D50D7">
              <w:rPr>
                <w:iCs/>
              </w:rPr>
              <w:t xml:space="preserve"> </w:t>
            </w:r>
            <w:r>
              <w:rPr>
                <w:iCs/>
              </w:rPr>
              <w:t>and</w:t>
            </w:r>
            <w:r w:rsidR="000D50D7" w:rsidRPr="000D50D7">
              <w:rPr>
                <w:iCs/>
              </w:rPr>
              <w:t xml:space="preserve"> </w:t>
            </w:r>
            <w:r>
              <w:rPr>
                <w:iCs/>
              </w:rPr>
              <w:t>diverted</w:t>
            </w:r>
            <w:r w:rsidR="000D50D7" w:rsidRPr="000D50D7">
              <w:rPr>
                <w:iCs/>
              </w:rPr>
              <w:t xml:space="preserve"> </w:t>
            </w:r>
            <w:r>
              <w:rPr>
                <w:iCs/>
              </w:rPr>
              <w:t>along</w:t>
            </w:r>
            <w:r w:rsidR="000D50D7" w:rsidRPr="000D50D7">
              <w:rPr>
                <w:iCs/>
              </w:rPr>
              <w:t xml:space="preserve"> </w:t>
            </w:r>
            <w:r>
              <w:rPr>
                <w:iCs/>
              </w:rPr>
              <w:t>a</w:t>
            </w:r>
            <w:r w:rsidR="000D50D7" w:rsidRPr="000D50D7">
              <w:rPr>
                <w:iCs/>
              </w:rPr>
              <w:t xml:space="preserve"> </w:t>
            </w:r>
            <w:r>
              <w:rPr>
                <w:iCs/>
              </w:rPr>
              <w:t>route</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corridor</w:t>
            </w:r>
            <w:r w:rsidR="000D50D7" w:rsidRPr="000D50D7">
              <w:rPr>
                <w:iCs/>
              </w:rPr>
              <w:t xml:space="preserve"> </w:t>
            </w:r>
            <w:r>
              <w:rPr>
                <w:iCs/>
              </w:rPr>
              <w:t>shaded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FD-T3</w:t>
            </w:r>
            <w:r w:rsidR="000D50D7" w:rsidRPr="000D50D7">
              <w:rPr>
                <w:iCs/>
              </w:rPr>
              <w:t xml:space="preserve"> </w:t>
            </w:r>
            <w:r>
              <w:rPr>
                <w:iCs/>
              </w:rPr>
              <w:t>to</w:t>
            </w:r>
            <w:r w:rsidR="000D50D7" w:rsidRPr="000D50D7">
              <w:rPr>
                <w:iCs/>
              </w:rPr>
              <w:t xml:space="preserve"> </w:t>
            </w:r>
            <w:r>
              <w:rPr>
                <w:iCs/>
              </w:rPr>
              <w:t>facilitate</w:t>
            </w:r>
            <w:r w:rsidR="000D50D7" w:rsidRPr="000D50D7">
              <w:rPr>
                <w:iCs/>
              </w:rPr>
              <w:t xml:space="preserve"> </w:t>
            </w:r>
            <w:r>
              <w:rPr>
                <w:iCs/>
              </w:rPr>
              <w:t>the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9C4C42" w:rsidRPr="000E1A1D" w14:paraId="5A61ECE3" w14:textId="77777777" w:rsidTr="009C4C42">
        <w:tc>
          <w:tcPr>
            <w:tcW w:w="2843" w:type="dxa"/>
          </w:tcPr>
          <w:p w14:paraId="5A5090AE" w14:textId="77777777" w:rsidR="009C4C42" w:rsidRDefault="009C4C42"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5FCB582C" w14:textId="77777777" w:rsidR="009C4C42" w:rsidRDefault="009C4C42" w:rsidP="00511142">
            <w:pPr>
              <w:pStyle w:val="TableText"/>
              <w:jc w:val="center"/>
              <w:rPr>
                <w:iCs/>
              </w:rPr>
            </w:pPr>
            <w:r>
              <w:rPr>
                <w:iCs/>
              </w:rPr>
              <w:t>213_5</w:t>
            </w:r>
          </w:p>
          <w:p w14:paraId="17027E95" w14:textId="77777777" w:rsidR="009C4C42" w:rsidRDefault="009C4C42" w:rsidP="00307FB6">
            <w:pPr>
              <w:pStyle w:val="linespace"/>
            </w:pPr>
          </w:p>
          <w:p w14:paraId="55BED180" w14:textId="77777777" w:rsidR="009C4C42" w:rsidRDefault="009C4C42" w:rsidP="00511142">
            <w:pPr>
              <w:pStyle w:val="TableText"/>
              <w:jc w:val="center"/>
              <w:rPr>
                <w:iCs/>
              </w:rPr>
            </w:pP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shown</w:t>
            </w:r>
            <w:r w:rsidR="000D50D7" w:rsidRPr="000D50D7">
              <w:rPr>
                <w:iCs/>
              </w:rPr>
              <w:t xml:space="preserve"> </w:t>
            </w:r>
            <w:r>
              <w:rPr>
                <w:iCs/>
              </w:rPr>
              <w:t>marked</w:t>
            </w:r>
            <w:r w:rsidR="000D50D7" w:rsidRPr="000D50D7">
              <w:rPr>
                <w:iCs/>
              </w:rPr>
              <w:t xml:space="preserve"> </w:t>
            </w:r>
            <w:r>
              <w:rPr>
                <w:iCs/>
              </w:rPr>
              <w:t>purple</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FC-T4</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4</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r w:rsidR="000D50D7" w:rsidRPr="000D50D7">
              <w:rPr>
                <w:iCs/>
              </w:rPr>
              <w:t xml:space="preserve"> </w:t>
            </w:r>
            <w:r w:rsidR="00754EB2">
              <w:rPr>
                <w:iCs/>
              </w:rPr>
              <w:t>(a</w:t>
            </w:r>
            <w:r w:rsidR="000D50D7" w:rsidRPr="000D50D7">
              <w:rPr>
                <w:iCs/>
              </w:rPr>
              <w:t xml:space="preserve"> </w:t>
            </w:r>
            <w:r w:rsidR="00754EB2">
              <w:rPr>
                <w:iCs/>
              </w:rPr>
              <w:t>distance</w:t>
            </w:r>
            <w:r w:rsidR="000D50D7" w:rsidRPr="000D50D7">
              <w:rPr>
                <w:iCs/>
              </w:rPr>
              <w:t xml:space="preserve"> </w:t>
            </w:r>
            <w:r w:rsidR="00754EB2">
              <w:rPr>
                <w:iCs/>
              </w:rPr>
              <w:t>of</w:t>
            </w:r>
            <w:r w:rsidR="000D50D7" w:rsidRPr="000D50D7">
              <w:rPr>
                <w:iCs/>
              </w:rPr>
              <w:t xml:space="preserve"> </w:t>
            </w:r>
            <w:r w:rsidR="00754EB2">
              <w:rPr>
                <w:iCs/>
              </w:rPr>
              <w:t>295</w:t>
            </w:r>
            <w:r w:rsidR="000D50D7" w:rsidRPr="000D50D7">
              <w:rPr>
                <w:iCs/>
              </w:rPr>
              <w:t xml:space="preserve"> </w:t>
            </w:r>
            <w:r w:rsidR="00754EB2">
              <w:rPr>
                <w:iCs/>
              </w:rPr>
              <w:t>metres)</w:t>
            </w:r>
            <w:r w:rsidR="000D50D7" w:rsidRPr="000D50D7">
              <w:rPr>
                <w:iCs/>
              </w:rPr>
              <w:t xml:space="preserve"> </w:t>
            </w:r>
            <w:r>
              <w:rPr>
                <w:iCs/>
              </w:rPr>
              <w:t>to</w:t>
            </w:r>
            <w:r w:rsidR="000D50D7" w:rsidRPr="000D50D7">
              <w:rPr>
                <w:iCs/>
              </w:rPr>
              <w:t xml:space="preserve"> </w:t>
            </w:r>
            <w:r>
              <w:rPr>
                <w:iCs/>
              </w:rPr>
              <w:t>be</w:t>
            </w:r>
            <w:r w:rsidR="000D50D7" w:rsidRPr="000D50D7">
              <w:rPr>
                <w:iCs/>
              </w:rPr>
              <w:t xml:space="preserve"> </w:t>
            </w:r>
            <w:r>
              <w:rPr>
                <w:iCs/>
              </w:rPr>
              <w:t>temporarily</w:t>
            </w:r>
            <w:r w:rsidR="000D50D7" w:rsidRPr="000D50D7">
              <w:rPr>
                <w:iCs/>
              </w:rPr>
              <w:t xml:space="preserve"> </w:t>
            </w:r>
            <w:r>
              <w:rPr>
                <w:iCs/>
              </w:rPr>
              <w:t>closed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sidR="00754EB2">
              <w:rPr>
                <w:iCs/>
              </w:rPr>
              <w:t>no</w:t>
            </w:r>
            <w:r w:rsidR="000D50D7" w:rsidRPr="000D50D7">
              <w:rPr>
                <w:iCs/>
              </w:rPr>
              <w:t xml:space="preserve"> </w:t>
            </w:r>
            <w:r w:rsidR="00754EB2">
              <w:rPr>
                <w:iCs/>
              </w:rPr>
              <w:t>more</w:t>
            </w:r>
            <w:r w:rsidR="000D50D7" w:rsidRPr="000D50D7">
              <w:rPr>
                <w:iCs/>
              </w:rPr>
              <w:t xml:space="preserve"> </w:t>
            </w:r>
            <w:r w:rsidR="00754EB2">
              <w:rPr>
                <w:iCs/>
              </w:rPr>
              <w:t>than</w:t>
            </w:r>
            <w:r w:rsidR="000D50D7" w:rsidRPr="000D50D7">
              <w:rPr>
                <w:iCs/>
              </w:rPr>
              <w:t xml:space="preserve"> </w:t>
            </w:r>
            <w:r w:rsidR="00754EB2">
              <w:rPr>
                <w:iCs/>
              </w:rPr>
              <w:t>50</w:t>
            </w:r>
            <w:r w:rsidR="000D50D7" w:rsidRPr="000D50D7">
              <w:rPr>
                <w:iCs/>
              </w:rPr>
              <w:t xml:space="preserve"> </w:t>
            </w:r>
            <w:r w:rsidR="00754EB2">
              <w:rPr>
                <w:iCs/>
              </w:rPr>
              <w:t>metres</w:t>
            </w:r>
            <w:r w:rsidR="000D50D7" w:rsidRPr="000D50D7">
              <w:rPr>
                <w:iCs/>
              </w:rPr>
              <w:t xml:space="preserve"> </w:t>
            </w:r>
            <w:r w:rsidR="00754EB2">
              <w:rPr>
                <w:iCs/>
              </w:rPr>
              <w:t>at</w:t>
            </w:r>
            <w:r w:rsidR="000D50D7" w:rsidRPr="000D50D7">
              <w:rPr>
                <w:iCs/>
              </w:rPr>
              <w:t xml:space="preserve"> </w:t>
            </w:r>
            <w:r w:rsidR="00754EB2">
              <w:rPr>
                <w:iCs/>
              </w:rPr>
              <w:t>a</w:t>
            </w:r>
            <w:r w:rsidR="000D50D7" w:rsidRPr="000D50D7">
              <w:rPr>
                <w:iCs/>
              </w:rPr>
              <w:t xml:space="preserve"> </w:t>
            </w:r>
            <w:r w:rsidR="00754EB2">
              <w:rPr>
                <w:iCs/>
              </w:rPr>
              <w:t>time</w:t>
            </w:r>
            <w:r>
              <w:rPr>
                <w:iCs/>
              </w:rPr>
              <w:t>.</w:t>
            </w:r>
          </w:p>
        </w:tc>
        <w:tc>
          <w:tcPr>
            <w:tcW w:w="2843" w:type="dxa"/>
          </w:tcPr>
          <w:p w14:paraId="1477FE42" w14:textId="77777777" w:rsidR="009C4C42" w:rsidRDefault="009C4C42" w:rsidP="00511142">
            <w:pPr>
              <w:pStyle w:val="TableText"/>
              <w:jc w:val="center"/>
              <w:rPr>
                <w:iCs/>
              </w:rPr>
            </w:pPr>
            <w:r>
              <w:rPr>
                <w:iCs/>
              </w:rPr>
              <w:t>Temporarily</w:t>
            </w:r>
            <w:r w:rsidR="000D50D7" w:rsidRPr="000D50D7">
              <w:rPr>
                <w:iCs/>
              </w:rPr>
              <w:t xml:space="preserve"> </w:t>
            </w:r>
            <w:r>
              <w:rPr>
                <w:iCs/>
              </w:rPr>
              <w:t>closed</w:t>
            </w:r>
            <w:r w:rsidR="000D50D7" w:rsidRPr="000D50D7">
              <w:rPr>
                <w:iCs/>
              </w:rPr>
              <w:t xml:space="preserve"> </w:t>
            </w:r>
            <w:r>
              <w:rPr>
                <w:iCs/>
              </w:rPr>
              <w:t>and</w:t>
            </w:r>
            <w:r w:rsidR="000D50D7" w:rsidRPr="000D50D7">
              <w:rPr>
                <w:iCs/>
              </w:rPr>
              <w:t xml:space="preserve"> </w:t>
            </w:r>
            <w:r>
              <w:rPr>
                <w:iCs/>
              </w:rPr>
              <w:t>diverted</w:t>
            </w:r>
            <w:r w:rsidR="000D50D7" w:rsidRPr="000D50D7">
              <w:rPr>
                <w:iCs/>
              </w:rPr>
              <w:t xml:space="preserve"> </w:t>
            </w:r>
            <w:r>
              <w:rPr>
                <w:iCs/>
              </w:rPr>
              <w:t>along</w:t>
            </w:r>
            <w:r w:rsidR="000D50D7" w:rsidRPr="000D50D7">
              <w:rPr>
                <w:iCs/>
              </w:rPr>
              <w:t xml:space="preserve"> </w:t>
            </w:r>
            <w:r>
              <w:rPr>
                <w:iCs/>
              </w:rPr>
              <w:t>a</w:t>
            </w:r>
            <w:r w:rsidR="000D50D7" w:rsidRPr="000D50D7">
              <w:rPr>
                <w:iCs/>
              </w:rPr>
              <w:t xml:space="preserve"> </w:t>
            </w:r>
            <w:r>
              <w:rPr>
                <w:iCs/>
              </w:rPr>
              <w:t>route</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corridor</w:t>
            </w:r>
            <w:r w:rsidR="000D50D7" w:rsidRPr="000D50D7">
              <w:rPr>
                <w:iCs/>
              </w:rPr>
              <w:t xml:space="preserve"> </w:t>
            </w:r>
            <w:r>
              <w:rPr>
                <w:iCs/>
              </w:rPr>
              <w:t>shaded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FD-T4</w:t>
            </w:r>
            <w:r w:rsidR="000D50D7" w:rsidRPr="000D50D7">
              <w:rPr>
                <w:iCs/>
              </w:rPr>
              <w:t xml:space="preserve"> </w:t>
            </w:r>
            <w:r>
              <w:rPr>
                <w:iCs/>
              </w:rPr>
              <w:t>to</w:t>
            </w:r>
            <w:r w:rsidR="000D50D7" w:rsidRPr="000D50D7">
              <w:rPr>
                <w:iCs/>
              </w:rPr>
              <w:t xml:space="preserve"> </w:t>
            </w:r>
            <w:r>
              <w:rPr>
                <w:iCs/>
              </w:rPr>
              <w:t>facilitate</w:t>
            </w:r>
            <w:r w:rsidR="000D50D7" w:rsidRPr="000D50D7">
              <w:rPr>
                <w:iCs/>
              </w:rPr>
              <w:t xml:space="preserve"> </w:t>
            </w:r>
            <w:r>
              <w:rPr>
                <w:iCs/>
              </w:rPr>
              <w:t>the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9C4C42" w:rsidRPr="000E1A1D" w14:paraId="0E92D899" w14:textId="77777777" w:rsidTr="009C4C42">
        <w:tc>
          <w:tcPr>
            <w:tcW w:w="2843" w:type="dxa"/>
          </w:tcPr>
          <w:p w14:paraId="79C9A22B" w14:textId="77777777" w:rsidR="009C4C42" w:rsidRDefault="009C4C42"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475F466E" w14:textId="77777777" w:rsidR="009C4C42" w:rsidRDefault="009C4C42" w:rsidP="00511142">
            <w:pPr>
              <w:pStyle w:val="TableText"/>
              <w:jc w:val="center"/>
              <w:rPr>
                <w:iCs/>
              </w:rPr>
            </w:pPr>
            <w:r>
              <w:rPr>
                <w:iCs/>
              </w:rPr>
              <w:t>113_30</w:t>
            </w:r>
          </w:p>
          <w:p w14:paraId="2D1DB8B6" w14:textId="77777777" w:rsidR="009C4C42" w:rsidRDefault="009C4C42" w:rsidP="00307FB6">
            <w:pPr>
              <w:pStyle w:val="linespace"/>
            </w:pPr>
          </w:p>
          <w:p w14:paraId="6843F448" w14:textId="77777777" w:rsidR="009C4C42" w:rsidRDefault="009C4C42" w:rsidP="009C4C42">
            <w:pPr>
              <w:pStyle w:val="TableText"/>
              <w:jc w:val="center"/>
              <w:rPr>
                <w:iCs/>
              </w:rPr>
            </w:pP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shown</w:t>
            </w:r>
            <w:r w:rsidR="000D50D7" w:rsidRPr="000D50D7">
              <w:rPr>
                <w:iCs/>
              </w:rPr>
              <w:t xml:space="preserve"> </w:t>
            </w:r>
            <w:r>
              <w:rPr>
                <w:iCs/>
              </w:rPr>
              <w:t>marked</w:t>
            </w:r>
            <w:r w:rsidR="000D50D7" w:rsidRPr="000D50D7">
              <w:rPr>
                <w:iCs/>
              </w:rPr>
              <w:t xml:space="preserve"> </w:t>
            </w:r>
            <w:r>
              <w:rPr>
                <w:iCs/>
              </w:rPr>
              <w:t>purple</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FC-T7</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7</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r w:rsidR="000D50D7" w:rsidRPr="000D50D7">
              <w:rPr>
                <w:iCs/>
              </w:rPr>
              <w:t xml:space="preserve"> </w:t>
            </w:r>
            <w:r w:rsidR="00754EB2">
              <w:rPr>
                <w:iCs/>
              </w:rPr>
              <w:t>(a</w:t>
            </w:r>
            <w:r w:rsidR="000D50D7" w:rsidRPr="000D50D7">
              <w:rPr>
                <w:iCs/>
              </w:rPr>
              <w:t xml:space="preserve"> </w:t>
            </w:r>
            <w:r w:rsidR="00754EB2">
              <w:rPr>
                <w:iCs/>
              </w:rPr>
              <w:t>distance</w:t>
            </w:r>
            <w:r w:rsidR="000D50D7" w:rsidRPr="000D50D7">
              <w:rPr>
                <w:iCs/>
              </w:rPr>
              <w:t xml:space="preserve"> </w:t>
            </w:r>
            <w:r w:rsidR="00754EB2">
              <w:rPr>
                <w:iCs/>
              </w:rPr>
              <w:t>of</w:t>
            </w:r>
            <w:r w:rsidR="000D50D7" w:rsidRPr="000D50D7">
              <w:rPr>
                <w:iCs/>
              </w:rPr>
              <w:t xml:space="preserve"> </w:t>
            </w:r>
            <w:r w:rsidR="00754EB2">
              <w:rPr>
                <w:iCs/>
              </w:rPr>
              <w:t>380</w:t>
            </w:r>
            <w:r w:rsidR="000D50D7" w:rsidRPr="000D50D7">
              <w:rPr>
                <w:iCs/>
              </w:rPr>
              <w:t xml:space="preserve"> </w:t>
            </w:r>
            <w:r w:rsidR="00754EB2">
              <w:rPr>
                <w:iCs/>
              </w:rPr>
              <w:t>metres)</w:t>
            </w:r>
            <w:r w:rsidR="000D50D7" w:rsidRPr="000D50D7">
              <w:rPr>
                <w:iCs/>
              </w:rPr>
              <w:t xml:space="preserve"> </w:t>
            </w:r>
            <w:r>
              <w:rPr>
                <w:iCs/>
              </w:rPr>
              <w:t>to</w:t>
            </w:r>
            <w:r w:rsidR="000D50D7" w:rsidRPr="000D50D7">
              <w:rPr>
                <w:iCs/>
              </w:rPr>
              <w:t xml:space="preserve"> </w:t>
            </w:r>
            <w:r>
              <w:rPr>
                <w:iCs/>
              </w:rPr>
              <w:t>be</w:t>
            </w:r>
            <w:r w:rsidR="000D50D7" w:rsidRPr="000D50D7">
              <w:rPr>
                <w:iCs/>
              </w:rPr>
              <w:t xml:space="preserve"> </w:t>
            </w:r>
            <w:r>
              <w:rPr>
                <w:iCs/>
              </w:rPr>
              <w:t>temporarily</w:t>
            </w:r>
            <w:r w:rsidR="000D50D7" w:rsidRPr="000D50D7">
              <w:rPr>
                <w:iCs/>
              </w:rPr>
              <w:t xml:space="preserve"> </w:t>
            </w:r>
            <w:r>
              <w:rPr>
                <w:iCs/>
              </w:rPr>
              <w:t>closed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sidR="00754EB2">
              <w:rPr>
                <w:iCs/>
              </w:rPr>
              <w:t>no</w:t>
            </w:r>
            <w:r w:rsidR="000D50D7" w:rsidRPr="000D50D7">
              <w:rPr>
                <w:iCs/>
              </w:rPr>
              <w:t xml:space="preserve"> </w:t>
            </w:r>
            <w:r w:rsidR="00754EB2">
              <w:rPr>
                <w:iCs/>
              </w:rPr>
              <w:t>more</w:t>
            </w:r>
            <w:r w:rsidR="000D50D7" w:rsidRPr="000D50D7">
              <w:rPr>
                <w:iCs/>
              </w:rPr>
              <w:t xml:space="preserve"> </w:t>
            </w:r>
            <w:r w:rsidR="00754EB2">
              <w:rPr>
                <w:iCs/>
              </w:rPr>
              <w:t>than</w:t>
            </w:r>
            <w:r w:rsidR="000D50D7" w:rsidRPr="000D50D7">
              <w:rPr>
                <w:iCs/>
              </w:rPr>
              <w:t xml:space="preserve"> </w:t>
            </w:r>
            <w:r w:rsidR="00754EB2">
              <w:rPr>
                <w:iCs/>
              </w:rPr>
              <w:t>50</w:t>
            </w:r>
            <w:r w:rsidR="000D50D7" w:rsidRPr="000D50D7">
              <w:rPr>
                <w:iCs/>
              </w:rPr>
              <w:t xml:space="preserve"> </w:t>
            </w:r>
            <w:r w:rsidR="00754EB2">
              <w:rPr>
                <w:iCs/>
              </w:rPr>
              <w:t>metres</w:t>
            </w:r>
            <w:r w:rsidR="000D50D7" w:rsidRPr="000D50D7">
              <w:rPr>
                <w:iCs/>
              </w:rPr>
              <w:t xml:space="preserve"> </w:t>
            </w:r>
            <w:r w:rsidR="00754EB2">
              <w:rPr>
                <w:iCs/>
              </w:rPr>
              <w:t>at</w:t>
            </w:r>
            <w:r w:rsidR="000D50D7" w:rsidRPr="000D50D7">
              <w:rPr>
                <w:iCs/>
              </w:rPr>
              <w:t xml:space="preserve"> </w:t>
            </w:r>
            <w:r w:rsidR="00754EB2">
              <w:rPr>
                <w:iCs/>
              </w:rPr>
              <w:t>a</w:t>
            </w:r>
            <w:r w:rsidR="000D50D7" w:rsidRPr="000D50D7">
              <w:rPr>
                <w:iCs/>
              </w:rPr>
              <w:t xml:space="preserve"> </w:t>
            </w:r>
            <w:r w:rsidR="00754EB2">
              <w:rPr>
                <w:iCs/>
              </w:rPr>
              <w:t>time</w:t>
            </w:r>
            <w:r>
              <w:rPr>
                <w:iCs/>
              </w:rPr>
              <w:t>.</w:t>
            </w:r>
          </w:p>
        </w:tc>
        <w:tc>
          <w:tcPr>
            <w:tcW w:w="2843" w:type="dxa"/>
          </w:tcPr>
          <w:p w14:paraId="11FF6A04" w14:textId="77777777" w:rsidR="009C4C42" w:rsidRDefault="009C4C42" w:rsidP="00511142">
            <w:pPr>
              <w:pStyle w:val="TableText"/>
              <w:jc w:val="center"/>
              <w:rPr>
                <w:iCs/>
              </w:rPr>
            </w:pPr>
            <w:r>
              <w:rPr>
                <w:iCs/>
              </w:rPr>
              <w:t>Temporarily</w:t>
            </w:r>
            <w:r w:rsidR="000D50D7" w:rsidRPr="000D50D7">
              <w:rPr>
                <w:iCs/>
              </w:rPr>
              <w:t xml:space="preserve"> </w:t>
            </w:r>
            <w:r>
              <w:rPr>
                <w:iCs/>
              </w:rPr>
              <w:t>closed</w:t>
            </w:r>
            <w:r w:rsidR="000D50D7" w:rsidRPr="000D50D7">
              <w:rPr>
                <w:iCs/>
              </w:rPr>
              <w:t xml:space="preserve"> </w:t>
            </w:r>
            <w:r>
              <w:rPr>
                <w:iCs/>
              </w:rPr>
              <w:t>and</w:t>
            </w:r>
            <w:r w:rsidR="000D50D7" w:rsidRPr="000D50D7">
              <w:rPr>
                <w:iCs/>
              </w:rPr>
              <w:t xml:space="preserve"> </w:t>
            </w:r>
            <w:r>
              <w:rPr>
                <w:iCs/>
              </w:rPr>
              <w:t>diverted</w:t>
            </w:r>
            <w:r w:rsidR="000D50D7" w:rsidRPr="000D50D7">
              <w:rPr>
                <w:iCs/>
              </w:rPr>
              <w:t xml:space="preserve"> </w:t>
            </w:r>
            <w:r>
              <w:rPr>
                <w:iCs/>
              </w:rPr>
              <w:t>along</w:t>
            </w:r>
            <w:r w:rsidR="000D50D7" w:rsidRPr="000D50D7">
              <w:rPr>
                <w:iCs/>
              </w:rPr>
              <w:t xml:space="preserve"> </w:t>
            </w:r>
            <w:r>
              <w:rPr>
                <w:iCs/>
              </w:rPr>
              <w:t>a</w:t>
            </w:r>
            <w:r w:rsidR="000D50D7" w:rsidRPr="000D50D7">
              <w:rPr>
                <w:iCs/>
              </w:rPr>
              <w:t xml:space="preserve"> </w:t>
            </w:r>
            <w:r>
              <w:rPr>
                <w:iCs/>
              </w:rPr>
              <w:t>route</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corridor</w:t>
            </w:r>
            <w:r w:rsidR="000D50D7" w:rsidRPr="000D50D7">
              <w:rPr>
                <w:iCs/>
              </w:rPr>
              <w:t xml:space="preserve"> </w:t>
            </w:r>
            <w:r>
              <w:rPr>
                <w:iCs/>
              </w:rPr>
              <w:t>shaded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FD-T</w:t>
            </w:r>
            <w:r w:rsidR="0072074E">
              <w:rPr>
                <w:iCs/>
              </w:rPr>
              <w:t>7</w:t>
            </w:r>
            <w:r w:rsidR="000D50D7" w:rsidRPr="000D50D7">
              <w:rPr>
                <w:iCs/>
              </w:rPr>
              <w:t xml:space="preserve"> </w:t>
            </w:r>
            <w:r>
              <w:rPr>
                <w:iCs/>
              </w:rPr>
              <w:t>to</w:t>
            </w:r>
            <w:r w:rsidR="000D50D7" w:rsidRPr="000D50D7">
              <w:rPr>
                <w:iCs/>
              </w:rPr>
              <w:t xml:space="preserve"> </w:t>
            </w:r>
            <w:r>
              <w:rPr>
                <w:iCs/>
              </w:rPr>
              <w:t>facilitate</w:t>
            </w:r>
            <w:r w:rsidR="000D50D7" w:rsidRPr="000D50D7">
              <w:rPr>
                <w:iCs/>
              </w:rPr>
              <w:t xml:space="preserve"> </w:t>
            </w:r>
            <w:r>
              <w:rPr>
                <w:iCs/>
              </w:rPr>
              <w:t>the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72074E" w:rsidRPr="000E1A1D" w14:paraId="0F65716A" w14:textId="77777777" w:rsidTr="009C4C42">
        <w:tc>
          <w:tcPr>
            <w:tcW w:w="2843" w:type="dxa"/>
          </w:tcPr>
          <w:p w14:paraId="328C2173" w14:textId="77777777" w:rsidR="0072074E" w:rsidRDefault="0072074E"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44EC17A3" w14:textId="77777777" w:rsidR="0072074E" w:rsidRDefault="0072074E" w:rsidP="00511142">
            <w:pPr>
              <w:pStyle w:val="TableText"/>
              <w:jc w:val="center"/>
              <w:rPr>
                <w:iCs/>
              </w:rPr>
            </w:pPr>
            <w:r>
              <w:rPr>
                <w:iCs/>
              </w:rPr>
              <w:t>113_30</w:t>
            </w:r>
          </w:p>
          <w:p w14:paraId="3053A068" w14:textId="77777777" w:rsidR="0072074E" w:rsidRDefault="0072074E" w:rsidP="00307FB6">
            <w:pPr>
              <w:pStyle w:val="linespace"/>
            </w:pPr>
          </w:p>
          <w:p w14:paraId="133D879B" w14:textId="77777777" w:rsidR="0072074E" w:rsidRDefault="0072074E" w:rsidP="00511142">
            <w:pPr>
              <w:pStyle w:val="TableText"/>
              <w:jc w:val="center"/>
              <w:rPr>
                <w:iCs/>
              </w:rPr>
            </w:pP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shown</w:t>
            </w:r>
            <w:r w:rsidR="000D50D7" w:rsidRPr="000D50D7">
              <w:rPr>
                <w:iCs/>
              </w:rPr>
              <w:t xml:space="preserve"> </w:t>
            </w:r>
            <w:r>
              <w:rPr>
                <w:iCs/>
              </w:rPr>
              <w:t>marked</w:t>
            </w:r>
            <w:r w:rsidR="000D50D7" w:rsidRPr="000D50D7">
              <w:rPr>
                <w:iCs/>
              </w:rPr>
              <w:t xml:space="preserve"> </w:t>
            </w:r>
            <w:r>
              <w:rPr>
                <w:iCs/>
              </w:rPr>
              <w:t>purple</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FC-T8</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7</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r w:rsidR="000D50D7" w:rsidRPr="000D50D7">
              <w:rPr>
                <w:iCs/>
              </w:rPr>
              <w:t xml:space="preserve"> </w:t>
            </w:r>
            <w:r w:rsidR="00754EB2">
              <w:rPr>
                <w:iCs/>
              </w:rPr>
              <w:t>(a</w:t>
            </w:r>
            <w:r w:rsidR="000D50D7" w:rsidRPr="000D50D7">
              <w:rPr>
                <w:iCs/>
              </w:rPr>
              <w:t xml:space="preserve"> </w:t>
            </w:r>
            <w:r w:rsidR="00754EB2">
              <w:rPr>
                <w:iCs/>
              </w:rPr>
              <w:t>distance</w:t>
            </w:r>
            <w:r w:rsidR="000D50D7" w:rsidRPr="000D50D7">
              <w:rPr>
                <w:iCs/>
              </w:rPr>
              <w:t xml:space="preserve"> </w:t>
            </w:r>
            <w:r w:rsidR="00754EB2">
              <w:rPr>
                <w:iCs/>
              </w:rPr>
              <w:t>of</w:t>
            </w:r>
            <w:r w:rsidR="000D50D7" w:rsidRPr="000D50D7">
              <w:rPr>
                <w:iCs/>
              </w:rPr>
              <w:t xml:space="preserve"> </w:t>
            </w:r>
            <w:r w:rsidR="00754EB2">
              <w:rPr>
                <w:iCs/>
              </w:rPr>
              <w:t>110</w:t>
            </w:r>
            <w:r w:rsidR="000D50D7" w:rsidRPr="000D50D7">
              <w:rPr>
                <w:iCs/>
              </w:rPr>
              <w:t xml:space="preserve"> </w:t>
            </w:r>
            <w:r w:rsidR="00754EB2">
              <w:rPr>
                <w:iCs/>
              </w:rPr>
              <w:t>metres)</w:t>
            </w:r>
            <w:r w:rsidR="000D50D7" w:rsidRPr="000D50D7">
              <w:rPr>
                <w:iCs/>
              </w:rPr>
              <w:t xml:space="preserve"> </w:t>
            </w:r>
            <w:r>
              <w:rPr>
                <w:iCs/>
              </w:rPr>
              <w:t>to</w:t>
            </w:r>
            <w:r w:rsidR="000D50D7" w:rsidRPr="000D50D7">
              <w:rPr>
                <w:iCs/>
              </w:rPr>
              <w:t xml:space="preserve"> </w:t>
            </w:r>
            <w:r>
              <w:rPr>
                <w:iCs/>
              </w:rPr>
              <w:t>be</w:t>
            </w:r>
            <w:r w:rsidR="000D50D7" w:rsidRPr="000D50D7">
              <w:rPr>
                <w:iCs/>
              </w:rPr>
              <w:t xml:space="preserve"> </w:t>
            </w:r>
            <w:r>
              <w:rPr>
                <w:iCs/>
              </w:rPr>
              <w:t>temporarily</w:t>
            </w:r>
            <w:r w:rsidR="000D50D7" w:rsidRPr="000D50D7">
              <w:rPr>
                <w:iCs/>
              </w:rPr>
              <w:t xml:space="preserve"> </w:t>
            </w:r>
            <w:r>
              <w:rPr>
                <w:iCs/>
              </w:rPr>
              <w:t>closed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sidR="00754EB2">
              <w:rPr>
                <w:iCs/>
              </w:rPr>
              <w:t>no</w:t>
            </w:r>
            <w:r w:rsidR="000D50D7" w:rsidRPr="000D50D7">
              <w:rPr>
                <w:iCs/>
              </w:rPr>
              <w:t xml:space="preserve"> </w:t>
            </w:r>
            <w:r w:rsidR="00754EB2">
              <w:rPr>
                <w:iCs/>
              </w:rPr>
              <w:t>more</w:t>
            </w:r>
            <w:r w:rsidR="000D50D7" w:rsidRPr="000D50D7">
              <w:rPr>
                <w:iCs/>
              </w:rPr>
              <w:t xml:space="preserve"> </w:t>
            </w:r>
            <w:r w:rsidR="00754EB2">
              <w:rPr>
                <w:iCs/>
              </w:rPr>
              <w:t>than</w:t>
            </w:r>
            <w:r w:rsidR="000D50D7" w:rsidRPr="000D50D7">
              <w:rPr>
                <w:iCs/>
              </w:rPr>
              <w:t xml:space="preserve"> </w:t>
            </w:r>
            <w:r w:rsidR="00754EB2">
              <w:rPr>
                <w:iCs/>
              </w:rPr>
              <w:t>50</w:t>
            </w:r>
            <w:r w:rsidR="000D50D7" w:rsidRPr="000D50D7">
              <w:rPr>
                <w:iCs/>
              </w:rPr>
              <w:t xml:space="preserve"> </w:t>
            </w:r>
            <w:r w:rsidR="00754EB2">
              <w:rPr>
                <w:iCs/>
              </w:rPr>
              <w:t>metres</w:t>
            </w:r>
            <w:r w:rsidR="000D50D7" w:rsidRPr="000D50D7">
              <w:rPr>
                <w:iCs/>
              </w:rPr>
              <w:t xml:space="preserve"> </w:t>
            </w:r>
            <w:r w:rsidR="00754EB2">
              <w:rPr>
                <w:iCs/>
              </w:rPr>
              <w:t>at</w:t>
            </w:r>
            <w:r w:rsidR="000D50D7" w:rsidRPr="000D50D7">
              <w:rPr>
                <w:iCs/>
              </w:rPr>
              <w:t xml:space="preserve"> </w:t>
            </w:r>
            <w:r w:rsidR="00754EB2">
              <w:rPr>
                <w:iCs/>
              </w:rPr>
              <w:t>a</w:t>
            </w:r>
            <w:r w:rsidR="000D50D7" w:rsidRPr="000D50D7">
              <w:rPr>
                <w:iCs/>
              </w:rPr>
              <w:t xml:space="preserve"> </w:t>
            </w:r>
            <w:r w:rsidR="00754EB2">
              <w:rPr>
                <w:iCs/>
              </w:rPr>
              <w:t>time.</w:t>
            </w:r>
          </w:p>
        </w:tc>
        <w:tc>
          <w:tcPr>
            <w:tcW w:w="2843" w:type="dxa"/>
          </w:tcPr>
          <w:p w14:paraId="3A880646" w14:textId="77777777" w:rsidR="0072074E" w:rsidRDefault="0072074E" w:rsidP="00511142">
            <w:pPr>
              <w:pStyle w:val="TableText"/>
              <w:jc w:val="center"/>
              <w:rPr>
                <w:iCs/>
              </w:rPr>
            </w:pPr>
            <w:r>
              <w:rPr>
                <w:iCs/>
              </w:rPr>
              <w:t>Temporarily</w:t>
            </w:r>
            <w:r w:rsidR="000D50D7" w:rsidRPr="000D50D7">
              <w:rPr>
                <w:iCs/>
              </w:rPr>
              <w:t xml:space="preserve"> </w:t>
            </w:r>
            <w:r>
              <w:rPr>
                <w:iCs/>
              </w:rPr>
              <w:t>closed</w:t>
            </w:r>
            <w:r w:rsidR="000D50D7" w:rsidRPr="000D50D7">
              <w:rPr>
                <w:iCs/>
              </w:rPr>
              <w:t xml:space="preserve"> </w:t>
            </w:r>
            <w:r>
              <w:rPr>
                <w:iCs/>
              </w:rPr>
              <w:t>and</w:t>
            </w:r>
            <w:r w:rsidR="000D50D7" w:rsidRPr="000D50D7">
              <w:rPr>
                <w:iCs/>
              </w:rPr>
              <w:t xml:space="preserve"> </w:t>
            </w:r>
            <w:r>
              <w:rPr>
                <w:iCs/>
              </w:rPr>
              <w:t>diverted</w:t>
            </w:r>
            <w:r w:rsidR="000D50D7" w:rsidRPr="000D50D7">
              <w:rPr>
                <w:iCs/>
              </w:rPr>
              <w:t xml:space="preserve"> </w:t>
            </w:r>
            <w:r>
              <w:rPr>
                <w:iCs/>
              </w:rPr>
              <w:t>along</w:t>
            </w:r>
            <w:r w:rsidR="000D50D7" w:rsidRPr="000D50D7">
              <w:rPr>
                <w:iCs/>
              </w:rPr>
              <w:t xml:space="preserve"> </w:t>
            </w:r>
            <w:r>
              <w:rPr>
                <w:iCs/>
              </w:rPr>
              <w:t>a</w:t>
            </w:r>
            <w:r w:rsidR="000D50D7" w:rsidRPr="000D50D7">
              <w:rPr>
                <w:iCs/>
              </w:rPr>
              <w:t xml:space="preserve"> </w:t>
            </w:r>
            <w:r>
              <w:rPr>
                <w:iCs/>
              </w:rPr>
              <w:t>route</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corridor</w:t>
            </w:r>
            <w:r w:rsidR="000D50D7" w:rsidRPr="000D50D7">
              <w:rPr>
                <w:iCs/>
              </w:rPr>
              <w:t xml:space="preserve"> </w:t>
            </w:r>
            <w:r>
              <w:rPr>
                <w:iCs/>
              </w:rPr>
              <w:t>shaded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FD-T8</w:t>
            </w:r>
            <w:r w:rsidR="000D50D7" w:rsidRPr="000D50D7">
              <w:rPr>
                <w:iCs/>
              </w:rPr>
              <w:t xml:space="preserve"> </w:t>
            </w:r>
            <w:r>
              <w:rPr>
                <w:iCs/>
              </w:rPr>
              <w:t>to</w:t>
            </w:r>
            <w:r w:rsidR="000D50D7" w:rsidRPr="000D50D7">
              <w:rPr>
                <w:iCs/>
              </w:rPr>
              <w:t xml:space="preserve"> </w:t>
            </w:r>
            <w:r>
              <w:rPr>
                <w:iCs/>
              </w:rPr>
              <w:t>facilitate</w:t>
            </w:r>
            <w:r w:rsidR="000D50D7" w:rsidRPr="000D50D7">
              <w:rPr>
                <w:iCs/>
              </w:rPr>
              <w:t xml:space="preserve"> </w:t>
            </w:r>
            <w:r>
              <w:rPr>
                <w:iCs/>
              </w:rPr>
              <w:t>the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9C4C42" w:rsidRPr="000E1A1D" w14:paraId="7B1C6F4F" w14:textId="77777777" w:rsidTr="00FD20D0">
        <w:tc>
          <w:tcPr>
            <w:tcW w:w="2843" w:type="dxa"/>
          </w:tcPr>
          <w:p w14:paraId="41BCBC03" w14:textId="77777777" w:rsidR="009C4C42" w:rsidRDefault="009C4C42"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00858407" w14:textId="77777777" w:rsidR="009C4C42" w:rsidRDefault="009C4C42" w:rsidP="00511142">
            <w:pPr>
              <w:pStyle w:val="TableText"/>
              <w:jc w:val="center"/>
              <w:rPr>
                <w:iCs/>
              </w:rPr>
            </w:pPr>
            <w:r>
              <w:rPr>
                <w:iCs/>
              </w:rPr>
              <w:t>221_53</w:t>
            </w:r>
          </w:p>
          <w:p w14:paraId="1D26B838" w14:textId="77777777" w:rsidR="009C4C42" w:rsidRDefault="009C4C42" w:rsidP="00307FB6">
            <w:pPr>
              <w:pStyle w:val="linespace"/>
            </w:pPr>
          </w:p>
          <w:p w14:paraId="7175EE3F" w14:textId="77777777" w:rsidR="009C4C42" w:rsidRDefault="009C4C42" w:rsidP="00511142">
            <w:pPr>
              <w:pStyle w:val="TableText"/>
              <w:jc w:val="center"/>
              <w:rPr>
                <w:iCs/>
              </w:rPr>
            </w:pPr>
            <w:r>
              <w:rPr>
                <w:iCs/>
              </w:rPr>
              <w:t>The</w:t>
            </w:r>
            <w:r w:rsidR="000D50D7" w:rsidRPr="000D50D7">
              <w:rPr>
                <w:iCs/>
              </w:rPr>
              <w:t xml:space="preserve"> </w:t>
            </w:r>
            <w:r>
              <w:rPr>
                <w:iCs/>
              </w:rPr>
              <w:t>length</w:t>
            </w:r>
            <w:r w:rsidR="000D50D7" w:rsidRPr="000D50D7">
              <w:rPr>
                <w:iCs/>
              </w:rPr>
              <w:t xml:space="preserve"> </w:t>
            </w:r>
            <w:r w:rsidR="00FD20D0">
              <w:rPr>
                <w:iCs/>
              </w:rPr>
              <w:t>of</w:t>
            </w:r>
            <w:r w:rsidR="000D50D7" w:rsidRPr="000D50D7">
              <w:rPr>
                <w:iCs/>
              </w:rPr>
              <w:t xml:space="preserve"> </w:t>
            </w:r>
            <w:r w:rsidR="00FD20D0">
              <w:rPr>
                <w:iCs/>
              </w:rPr>
              <w:t>the</w:t>
            </w:r>
            <w:r w:rsidR="000D50D7" w:rsidRPr="000D50D7">
              <w:rPr>
                <w:iCs/>
              </w:rPr>
              <w:t xml:space="preserve"> </w:t>
            </w:r>
            <w:r w:rsidR="00FD20D0">
              <w:rPr>
                <w:iCs/>
              </w:rPr>
              <w:t>public</w:t>
            </w:r>
            <w:r w:rsidR="000D50D7" w:rsidRPr="000D50D7">
              <w:rPr>
                <w:iCs/>
              </w:rPr>
              <w:t xml:space="preserve"> </w:t>
            </w:r>
            <w:r w:rsidR="00FD20D0">
              <w:rPr>
                <w:iCs/>
              </w:rPr>
              <w:t>right</w:t>
            </w:r>
            <w:r w:rsidR="000D50D7" w:rsidRPr="000D50D7">
              <w:rPr>
                <w:iCs/>
              </w:rPr>
              <w:t xml:space="preserve"> </w:t>
            </w:r>
            <w:r w:rsidR="00FD20D0">
              <w:rPr>
                <w:iCs/>
              </w:rPr>
              <w:t>of</w:t>
            </w:r>
            <w:r w:rsidR="000D50D7" w:rsidRPr="000D50D7">
              <w:rPr>
                <w:iCs/>
              </w:rPr>
              <w:t xml:space="preserve"> </w:t>
            </w:r>
            <w:r w:rsidR="00FD20D0">
              <w:rPr>
                <w:iCs/>
              </w:rPr>
              <w:t>way</w:t>
            </w:r>
            <w:r w:rsidR="000D50D7" w:rsidRPr="000D50D7">
              <w:rPr>
                <w:iCs/>
              </w:rPr>
              <w:t xml:space="preserve"> </w:t>
            </w:r>
            <w:r w:rsidR="00FD20D0">
              <w:rPr>
                <w:iCs/>
              </w:rPr>
              <w:t>shown</w:t>
            </w:r>
            <w:r w:rsidR="000D50D7" w:rsidRPr="000D50D7">
              <w:rPr>
                <w:iCs/>
              </w:rPr>
              <w:t xml:space="preserve"> </w:t>
            </w:r>
            <w:r w:rsidR="00FD20D0">
              <w:rPr>
                <w:iCs/>
              </w:rPr>
              <w:t>marked</w:t>
            </w:r>
            <w:r w:rsidR="000D50D7" w:rsidRPr="000D50D7">
              <w:rPr>
                <w:iCs/>
              </w:rPr>
              <w:t xml:space="preserve"> </w:t>
            </w:r>
            <w:r w:rsidR="00FD20D0">
              <w:rPr>
                <w:iCs/>
              </w:rPr>
              <w:t>purple</w:t>
            </w:r>
            <w:r w:rsidR="000D50D7" w:rsidRPr="000D50D7">
              <w:rPr>
                <w:iCs/>
              </w:rPr>
              <w:t xml:space="preserve"> </w:t>
            </w:r>
            <w:r w:rsidR="00FD20D0">
              <w:rPr>
                <w:iCs/>
              </w:rPr>
              <w:lastRenderedPageBreak/>
              <w:t>and</w:t>
            </w:r>
            <w:r w:rsidR="000D50D7" w:rsidRPr="000D50D7">
              <w:rPr>
                <w:iCs/>
              </w:rPr>
              <w:t xml:space="preserve"> </w:t>
            </w:r>
            <w:r w:rsidR="00FD20D0">
              <w:rPr>
                <w:iCs/>
              </w:rPr>
              <w:t>labelled</w:t>
            </w:r>
            <w:r w:rsidR="000D50D7" w:rsidRPr="000D50D7">
              <w:rPr>
                <w:iCs/>
              </w:rPr>
              <w:t xml:space="preserve"> </w:t>
            </w:r>
            <w:r w:rsidR="00FD20D0">
              <w:rPr>
                <w:iCs/>
              </w:rPr>
              <w:t>FC-T1</w:t>
            </w:r>
            <w:r w:rsidR="000D50D7" w:rsidRPr="000D50D7">
              <w:rPr>
                <w:iCs/>
              </w:rPr>
              <w:t xml:space="preserve"> </w:t>
            </w:r>
            <w:r w:rsidR="00FD20D0">
              <w:rPr>
                <w:iCs/>
              </w:rPr>
              <w:t>on</w:t>
            </w:r>
            <w:r w:rsidR="000D50D7" w:rsidRPr="000D50D7">
              <w:rPr>
                <w:iCs/>
              </w:rPr>
              <w:t xml:space="preserve"> </w:t>
            </w:r>
            <w:r w:rsidR="00FD20D0">
              <w:rPr>
                <w:iCs/>
              </w:rPr>
              <w:t>sheets</w:t>
            </w:r>
            <w:r w:rsidR="000D50D7" w:rsidRPr="000D50D7">
              <w:rPr>
                <w:iCs/>
              </w:rPr>
              <w:t xml:space="preserve"> </w:t>
            </w:r>
            <w:r w:rsidR="00FD20D0">
              <w:rPr>
                <w:iCs/>
              </w:rPr>
              <w:t>8</w:t>
            </w:r>
            <w:r w:rsidR="000D50D7" w:rsidRPr="000D50D7">
              <w:rPr>
                <w:iCs/>
              </w:rPr>
              <w:t xml:space="preserve"> </w:t>
            </w:r>
            <w:r w:rsidR="00FD20D0">
              <w:rPr>
                <w:iCs/>
              </w:rPr>
              <w:t>and</w:t>
            </w:r>
            <w:r w:rsidR="000D50D7" w:rsidRPr="000D50D7">
              <w:rPr>
                <w:iCs/>
              </w:rPr>
              <w:t xml:space="preserve"> </w:t>
            </w:r>
            <w:r w:rsidR="00FD20D0">
              <w:rPr>
                <w:iCs/>
              </w:rPr>
              <w:t>9</w:t>
            </w:r>
            <w:r w:rsidR="000D50D7" w:rsidRPr="000D50D7">
              <w:rPr>
                <w:iCs/>
              </w:rPr>
              <w:t xml:space="preserve"> </w:t>
            </w:r>
            <w:r w:rsidR="00FD20D0">
              <w:rPr>
                <w:iCs/>
              </w:rPr>
              <w:t>of</w:t>
            </w:r>
            <w:r w:rsidR="000D50D7" w:rsidRPr="000D50D7">
              <w:rPr>
                <w:iCs/>
              </w:rPr>
              <w:t xml:space="preserve"> </w:t>
            </w:r>
            <w:r w:rsidR="00FD20D0">
              <w:rPr>
                <w:iCs/>
              </w:rPr>
              <w:t>the</w:t>
            </w:r>
            <w:r w:rsidR="000D50D7" w:rsidRPr="000D50D7">
              <w:rPr>
                <w:iCs/>
              </w:rPr>
              <w:t xml:space="preserve"> </w:t>
            </w:r>
            <w:r w:rsidR="00FD20D0">
              <w:rPr>
                <w:iCs/>
              </w:rPr>
              <w:t>streets,</w:t>
            </w:r>
            <w:r w:rsidR="000D50D7" w:rsidRPr="000D50D7">
              <w:rPr>
                <w:iCs/>
              </w:rPr>
              <w:t xml:space="preserve"> </w:t>
            </w:r>
            <w:r w:rsidR="00FD20D0">
              <w:rPr>
                <w:iCs/>
              </w:rPr>
              <w:t>access</w:t>
            </w:r>
            <w:r w:rsidR="000D50D7" w:rsidRPr="000D50D7">
              <w:rPr>
                <w:iCs/>
              </w:rPr>
              <w:t xml:space="preserve"> </w:t>
            </w:r>
            <w:r w:rsidR="00FD20D0">
              <w:rPr>
                <w:iCs/>
              </w:rPr>
              <w:t>and</w:t>
            </w:r>
            <w:r w:rsidR="000D50D7" w:rsidRPr="000D50D7">
              <w:rPr>
                <w:iCs/>
              </w:rPr>
              <w:t xml:space="preserve"> </w:t>
            </w:r>
            <w:r w:rsidR="00FD20D0">
              <w:rPr>
                <w:iCs/>
              </w:rPr>
              <w:t>rights</w:t>
            </w:r>
            <w:r w:rsidR="000D50D7" w:rsidRPr="000D50D7">
              <w:rPr>
                <w:iCs/>
              </w:rPr>
              <w:t xml:space="preserve"> </w:t>
            </w:r>
            <w:r w:rsidR="00FD20D0">
              <w:rPr>
                <w:iCs/>
              </w:rPr>
              <w:t>of</w:t>
            </w:r>
            <w:r w:rsidR="000D50D7" w:rsidRPr="000D50D7">
              <w:rPr>
                <w:iCs/>
              </w:rPr>
              <w:t xml:space="preserve"> </w:t>
            </w:r>
            <w:r w:rsidR="00FD20D0">
              <w:rPr>
                <w:iCs/>
              </w:rPr>
              <w:t>way</w:t>
            </w:r>
            <w:r w:rsidR="000D50D7" w:rsidRPr="000D50D7">
              <w:rPr>
                <w:iCs/>
              </w:rPr>
              <w:t xml:space="preserve"> </w:t>
            </w:r>
            <w:r w:rsidR="00FD20D0">
              <w:rPr>
                <w:iCs/>
              </w:rPr>
              <w:t>plan</w:t>
            </w:r>
            <w:r w:rsidR="000D50D7" w:rsidRPr="000D50D7">
              <w:rPr>
                <w:iCs/>
              </w:rPr>
              <w:t xml:space="preserve"> </w:t>
            </w:r>
            <w:r w:rsidR="00754EB2">
              <w:rPr>
                <w:iCs/>
              </w:rPr>
              <w:t>(a</w:t>
            </w:r>
            <w:r w:rsidR="000D50D7" w:rsidRPr="000D50D7">
              <w:rPr>
                <w:iCs/>
              </w:rPr>
              <w:t xml:space="preserve"> </w:t>
            </w:r>
            <w:r w:rsidR="00754EB2">
              <w:rPr>
                <w:iCs/>
              </w:rPr>
              <w:t>distance</w:t>
            </w:r>
            <w:r w:rsidR="000D50D7" w:rsidRPr="000D50D7">
              <w:rPr>
                <w:iCs/>
              </w:rPr>
              <w:t xml:space="preserve"> </w:t>
            </w:r>
            <w:r w:rsidR="00754EB2">
              <w:rPr>
                <w:iCs/>
              </w:rPr>
              <w:t>of</w:t>
            </w:r>
            <w:r w:rsidR="000D50D7" w:rsidRPr="000D50D7">
              <w:rPr>
                <w:iCs/>
              </w:rPr>
              <w:t xml:space="preserve"> </w:t>
            </w:r>
            <w:r w:rsidR="00754EB2">
              <w:rPr>
                <w:iCs/>
              </w:rPr>
              <w:t>435</w:t>
            </w:r>
            <w:r w:rsidR="000D50D7" w:rsidRPr="000D50D7">
              <w:rPr>
                <w:iCs/>
              </w:rPr>
              <w:t xml:space="preserve"> </w:t>
            </w:r>
            <w:r w:rsidR="00754EB2">
              <w:rPr>
                <w:iCs/>
              </w:rPr>
              <w:t>metres)</w:t>
            </w:r>
            <w:r w:rsidR="000D50D7" w:rsidRPr="000D50D7">
              <w:rPr>
                <w:iCs/>
              </w:rPr>
              <w:t xml:space="preserve"> </w:t>
            </w:r>
            <w:r w:rsidR="00FD20D0">
              <w:rPr>
                <w:iCs/>
              </w:rPr>
              <w:t>to</w:t>
            </w:r>
            <w:r w:rsidR="000D50D7" w:rsidRPr="000D50D7">
              <w:rPr>
                <w:iCs/>
              </w:rPr>
              <w:t xml:space="preserve"> </w:t>
            </w:r>
            <w:r w:rsidR="00FD20D0">
              <w:rPr>
                <w:iCs/>
              </w:rPr>
              <w:t>be</w:t>
            </w:r>
            <w:r w:rsidR="000D50D7" w:rsidRPr="000D50D7">
              <w:rPr>
                <w:iCs/>
              </w:rPr>
              <w:t xml:space="preserve"> </w:t>
            </w:r>
            <w:r w:rsidR="00FD20D0">
              <w:rPr>
                <w:iCs/>
              </w:rPr>
              <w:t>temporarily</w:t>
            </w:r>
            <w:r w:rsidR="000D50D7" w:rsidRPr="000D50D7">
              <w:rPr>
                <w:iCs/>
              </w:rPr>
              <w:t xml:space="preserve"> </w:t>
            </w:r>
            <w:r w:rsidR="00FD20D0">
              <w:rPr>
                <w:iCs/>
              </w:rPr>
              <w:t>closed</w:t>
            </w:r>
            <w:r w:rsidR="000D50D7" w:rsidRPr="000D50D7">
              <w:rPr>
                <w:iCs/>
              </w:rPr>
              <w:t xml:space="preserve"> </w:t>
            </w:r>
            <w:r w:rsidR="00FD20D0">
              <w:rPr>
                <w:iCs/>
              </w:rPr>
              <w:t>for</w:t>
            </w:r>
            <w:r w:rsidR="000D50D7" w:rsidRPr="000D50D7">
              <w:rPr>
                <w:iCs/>
              </w:rPr>
              <w:t xml:space="preserve"> </w:t>
            </w:r>
            <w:r w:rsidR="00FD20D0">
              <w:rPr>
                <w:iCs/>
              </w:rPr>
              <w:t>a</w:t>
            </w:r>
            <w:r w:rsidR="000D50D7" w:rsidRPr="000D50D7">
              <w:rPr>
                <w:iCs/>
              </w:rPr>
              <w:t xml:space="preserve"> </w:t>
            </w:r>
            <w:r w:rsidR="00FD20D0">
              <w:rPr>
                <w:iCs/>
              </w:rPr>
              <w:t>distance</w:t>
            </w:r>
            <w:r w:rsidR="000D50D7" w:rsidRPr="000D50D7">
              <w:rPr>
                <w:iCs/>
              </w:rPr>
              <w:t xml:space="preserve"> </w:t>
            </w:r>
            <w:r w:rsidR="00FD20D0">
              <w:rPr>
                <w:iCs/>
              </w:rPr>
              <w:t>of</w:t>
            </w:r>
            <w:r w:rsidR="000D50D7" w:rsidRPr="000D50D7">
              <w:rPr>
                <w:iCs/>
              </w:rPr>
              <w:t xml:space="preserve"> </w:t>
            </w:r>
            <w:r w:rsidR="00754EB2">
              <w:rPr>
                <w:iCs/>
              </w:rPr>
              <w:t>no</w:t>
            </w:r>
            <w:r w:rsidR="000D50D7" w:rsidRPr="000D50D7">
              <w:rPr>
                <w:iCs/>
              </w:rPr>
              <w:t xml:space="preserve"> </w:t>
            </w:r>
            <w:r w:rsidR="00754EB2">
              <w:rPr>
                <w:iCs/>
              </w:rPr>
              <w:t>more</w:t>
            </w:r>
            <w:r w:rsidR="000D50D7" w:rsidRPr="000D50D7">
              <w:rPr>
                <w:iCs/>
              </w:rPr>
              <w:t xml:space="preserve"> </w:t>
            </w:r>
            <w:r w:rsidR="00754EB2">
              <w:rPr>
                <w:iCs/>
              </w:rPr>
              <w:t>than</w:t>
            </w:r>
            <w:r w:rsidR="000D50D7" w:rsidRPr="000D50D7">
              <w:rPr>
                <w:iCs/>
              </w:rPr>
              <w:t xml:space="preserve"> </w:t>
            </w:r>
            <w:r w:rsidR="00754EB2">
              <w:rPr>
                <w:iCs/>
              </w:rPr>
              <w:t>50</w:t>
            </w:r>
            <w:r w:rsidR="000D50D7" w:rsidRPr="000D50D7">
              <w:rPr>
                <w:iCs/>
              </w:rPr>
              <w:t xml:space="preserve"> </w:t>
            </w:r>
            <w:r w:rsidR="00754EB2">
              <w:rPr>
                <w:iCs/>
              </w:rPr>
              <w:t>metres.</w:t>
            </w:r>
          </w:p>
        </w:tc>
        <w:tc>
          <w:tcPr>
            <w:tcW w:w="2843" w:type="dxa"/>
          </w:tcPr>
          <w:p w14:paraId="5441CB2D" w14:textId="77777777" w:rsidR="009C4C42" w:rsidRDefault="00FD20D0" w:rsidP="00511142">
            <w:pPr>
              <w:pStyle w:val="TableText"/>
              <w:jc w:val="center"/>
              <w:rPr>
                <w:iCs/>
              </w:rPr>
            </w:pPr>
            <w:r>
              <w:rPr>
                <w:iCs/>
              </w:rPr>
              <w:lastRenderedPageBreak/>
              <w:t>Temporarily</w:t>
            </w:r>
            <w:r w:rsidR="000D50D7" w:rsidRPr="000D50D7">
              <w:rPr>
                <w:iCs/>
              </w:rPr>
              <w:t xml:space="preserve"> </w:t>
            </w:r>
            <w:r>
              <w:rPr>
                <w:iCs/>
              </w:rPr>
              <w:t>closed</w:t>
            </w:r>
            <w:r w:rsidR="000D50D7" w:rsidRPr="000D50D7">
              <w:rPr>
                <w:iCs/>
              </w:rPr>
              <w:t xml:space="preserve"> </w:t>
            </w:r>
            <w:r>
              <w:rPr>
                <w:iCs/>
              </w:rPr>
              <w:t>and</w:t>
            </w:r>
            <w:r w:rsidR="000D50D7" w:rsidRPr="000D50D7">
              <w:rPr>
                <w:iCs/>
              </w:rPr>
              <w:t xml:space="preserve"> </w:t>
            </w:r>
            <w:r>
              <w:rPr>
                <w:iCs/>
              </w:rPr>
              <w:t>diverted</w:t>
            </w:r>
            <w:r w:rsidR="000D50D7" w:rsidRPr="000D50D7">
              <w:rPr>
                <w:iCs/>
              </w:rPr>
              <w:t xml:space="preserve"> </w:t>
            </w:r>
            <w:r>
              <w:rPr>
                <w:iCs/>
              </w:rPr>
              <w:t>along</w:t>
            </w:r>
            <w:r w:rsidR="000D50D7" w:rsidRPr="000D50D7">
              <w:rPr>
                <w:iCs/>
              </w:rPr>
              <w:t xml:space="preserve"> </w:t>
            </w:r>
            <w:r>
              <w:rPr>
                <w:iCs/>
              </w:rPr>
              <w:t>a</w:t>
            </w:r>
            <w:r w:rsidR="000D50D7" w:rsidRPr="000D50D7">
              <w:rPr>
                <w:iCs/>
              </w:rPr>
              <w:t xml:space="preserve"> </w:t>
            </w:r>
            <w:r>
              <w:rPr>
                <w:iCs/>
              </w:rPr>
              <w:t>route</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corridor</w:t>
            </w:r>
            <w:r w:rsidR="000D50D7" w:rsidRPr="000D50D7">
              <w:rPr>
                <w:iCs/>
              </w:rPr>
              <w:t xml:space="preserve"> </w:t>
            </w:r>
            <w:r>
              <w:rPr>
                <w:iCs/>
              </w:rPr>
              <w:t>shaded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FD-T1</w:t>
            </w:r>
            <w:r w:rsidR="000D50D7" w:rsidRPr="000D50D7">
              <w:rPr>
                <w:iCs/>
              </w:rPr>
              <w:t xml:space="preserve"> </w:t>
            </w:r>
            <w:r>
              <w:rPr>
                <w:iCs/>
              </w:rPr>
              <w:t>to</w:t>
            </w:r>
            <w:r w:rsidR="000D50D7" w:rsidRPr="000D50D7">
              <w:rPr>
                <w:iCs/>
              </w:rPr>
              <w:t xml:space="preserve"> </w:t>
            </w:r>
            <w:r>
              <w:rPr>
                <w:iCs/>
              </w:rPr>
              <w:t>facilitate</w:t>
            </w:r>
            <w:r w:rsidR="000D50D7" w:rsidRPr="000D50D7">
              <w:rPr>
                <w:iCs/>
              </w:rPr>
              <w:t xml:space="preserve"> </w:t>
            </w:r>
            <w:r>
              <w:rPr>
                <w:iCs/>
              </w:rPr>
              <w:t>the</w:t>
            </w:r>
            <w:r w:rsidR="000D50D7" w:rsidRPr="000D50D7">
              <w:rPr>
                <w:iCs/>
              </w:rPr>
              <w:t xml:space="preserve"> </w:t>
            </w:r>
            <w:r>
              <w:rPr>
                <w:iCs/>
              </w:rPr>
              <w:lastRenderedPageBreak/>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FD20D0" w:rsidRPr="000E1A1D" w14:paraId="14783DAC" w14:textId="77777777" w:rsidTr="00FD20D0">
        <w:tc>
          <w:tcPr>
            <w:tcW w:w="2843" w:type="dxa"/>
          </w:tcPr>
          <w:p w14:paraId="0CE73478" w14:textId="77777777" w:rsidR="00FD20D0" w:rsidRDefault="00FD20D0" w:rsidP="00511142">
            <w:pPr>
              <w:pStyle w:val="TableText"/>
              <w:jc w:val="center"/>
              <w:rPr>
                <w:iCs/>
              </w:rPr>
            </w:pPr>
            <w:r>
              <w:rPr>
                <w:iCs/>
              </w:rPr>
              <w:lastRenderedPageBreak/>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1CD4A25B" w14:textId="77777777" w:rsidR="00FD20D0" w:rsidRDefault="00FD20D0" w:rsidP="00511142">
            <w:pPr>
              <w:pStyle w:val="TableText"/>
              <w:jc w:val="center"/>
              <w:rPr>
                <w:iCs/>
              </w:rPr>
            </w:pPr>
            <w:r>
              <w:rPr>
                <w:iCs/>
              </w:rPr>
              <w:t>113_25</w:t>
            </w:r>
          </w:p>
          <w:p w14:paraId="246550D5" w14:textId="77777777" w:rsidR="00FD20D0" w:rsidRDefault="00FD20D0" w:rsidP="00307FB6">
            <w:pPr>
              <w:pStyle w:val="linespace"/>
            </w:pPr>
          </w:p>
          <w:p w14:paraId="5DDAB1B3" w14:textId="77777777" w:rsidR="00FD20D0" w:rsidRDefault="00FD20D0" w:rsidP="00511142">
            <w:pPr>
              <w:pStyle w:val="TableText"/>
              <w:jc w:val="center"/>
              <w:rPr>
                <w:iCs/>
              </w:rPr>
            </w:pP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shown</w:t>
            </w:r>
            <w:r w:rsidR="000D50D7" w:rsidRPr="000D50D7">
              <w:rPr>
                <w:iCs/>
              </w:rPr>
              <w:t xml:space="preserve"> </w:t>
            </w:r>
            <w:r>
              <w:rPr>
                <w:iCs/>
              </w:rPr>
              <w:t>marked</w:t>
            </w:r>
            <w:r w:rsidR="000D50D7" w:rsidRPr="000D50D7">
              <w:rPr>
                <w:iCs/>
              </w:rPr>
              <w:t xml:space="preserve"> </w:t>
            </w:r>
            <w:r>
              <w:rPr>
                <w:iCs/>
              </w:rPr>
              <w:t>purple</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FC-T6</w:t>
            </w:r>
            <w:r w:rsidR="000D50D7" w:rsidRPr="000D50D7">
              <w:rPr>
                <w:iCs/>
              </w:rPr>
              <w:t xml:space="preserve"> </w:t>
            </w:r>
            <w:r>
              <w:rPr>
                <w:iCs/>
              </w:rPr>
              <w:t>on</w:t>
            </w:r>
            <w:r w:rsidR="000D50D7" w:rsidRPr="000D50D7">
              <w:rPr>
                <w:iCs/>
              </w:rPr>
              <w:t xml:space="preserve"> </w:t>
            </w:r>
            <w:r>
              <w:rPr>
                <w:iCs/>
              </w:rPr>
              <w:t>sheets</w:t>
            </w:r>
            <w:r w:rsidR="000D50D7" w:rsidRPr="000D50D7">
              <w:rPr>
                <w:iCs/>
              </w:rPr>
              <w:t xml:space="preserve"> </w:t>
            </w:r>
            <w:r>
              <w:rPr>
                <w:iCs/>
              </w:rPr>
              <w:t>7</w:t>
            </w:r>
            <w:r w:rsidR="000D50D7" w:rsidRPr="000D50D7">
              <w:rPr>
                <w:iCs/>
              </w:rPr>
              <w:t xml:space="preserve"> </w:t>
            </w:r>
            <w:r>
              <w:rPr>
                <w:iCs/>
              </w:rPr>
              <w:t>and</w:t>
            </w:r>
            <w:r w:rsidR="000D50D7" w:rsidRPr="000D50D7">
              <w:rPr>
                <w:iCs/>
              </w:rPr>
              <w:t xml:space="preserve"> </w:t>
            </w:r>
            <w:r>
              <w:rPr>
                <w:iCs/>
              </w:rPr>
              <w:t>8</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sidR="0072074E">
              <w:rPr>
                <w:iCs/>
              </w:rPr>
              <w:t>plan</w:t>
            </w:r>
            <w:r w:rsidR="000D50D7" w:rsidRPr="000D50D7">
              <w:rPr>
                <w:iCs/>
              </w:rPr>
              <w:t xml:space="preserve"> </w:t>
            </w:r>
            <w:r w:rsidR="00754EB2">
              <w:rPr>
                <w:iCs/>
              </w:rPr>
              <w:t>(a</w:t>
            </w:r>
            <w:r w:rsidR="000D50D7" w:rsidRPr="000D50D7">
              <w:rPr>
                <w:iCs/>
              </w:rPr>
              <w:t xml:space="preserve"> </w:t>
            </w:r>
            <w:r w:rsidR="00754EB2">
              <w:rPr>
                <w:iCs/>
              </w:rPr>
              <w:t>distance</w:t>
            </w:r>
            <w:r w:rsidR="000D50D7" w:rsidRPr="000D50D7">
              <w:rPr>
                <w:iCs/>
              </w:rPr>
              <w:t xml:space="preserve"> </w:t>
            </w:r>
            <w:r w:rsidR="00754EB2">
              <w:rPr>
                <w:iCs/>
              </w:rPr>
              <w:t>of</w:t>
            </w:r>
            <w:r w:rsidR="000D50D7" w:rsidRPr="000D50D7">
              <w:rPr>
                <w:iCs/>
              </w:rPr>
              <w:t xml:space="preserve"> </w:t>
            </w:r>
            <w:r w:rsidR="00754EB2">
              <w:rPr>
                <w:iCs/>
              </w:rPr>
              <w:t>675</w:t>
            </w:r>
            <w:r w:rsidR="000D50D7" w:rsidRPr="000D50D7">
              <w:rPr>
                <w:iCs/>
              </w:rPr>
              <w:t xml:space="preserve"> </w:t>
            </w:r>
            <w:r w:rsidR="00754EB2">
              <w:rPr>
                <w:iCs/>
              </w:rPr>
              <w:t>metres)</w:t>
            </w:r>
            <w:r w:rsidR="000D50D7" w:rsidRPr="000D50D7">
              <w:rPr>
                <w:iCs/>
              </w:rPr>
              <w:t xml:space="preserve"> </w:t>
            </w:r>
            <w:r>
              <w:rPr>
                <w:iCs/>
              </w:rPr>
              <w:t>to</w:t>
            </w:r>
            <w:r w:rsidR="000D50D7" w:rsidRPr="000D50D7">
              <w:rPr>
                <w:iCs/>
              </w:rPr>
              <w:t xml:space="preserve"> </w:t>
            </w:r>
            <w:r>
              <w:rPr>
                <w:iCs/>
              </w:rPr>
              <w:t>be</w:t>
            </w:r>
            <w:r w:rsidR="000D50D7" w:rsidRPr="000D50D7">
              <w:rPr>
                <w:iCs/>
              </w:rPr>
              <w:t xml:space="preserve"> </w:t>
            </w:r>
            <w:r>
              <w:rPr>
                <w:iCs/>
              </w:rPr>
              <w:t>temporarily</w:t>
            </w:r>
            <w:r w:rsidR="000D50D7" w:rsidRPr="000D50D7">
              <w:rPr>
                <w:iCs/>
              </w:rPr>
              <w:t xml:space="preserve"> </w:t>
            </w:r>
            <w:r>
              <w:rPr>
                <w:iCs/>
              </w:rPr>
              <w:t>closed</w:t>
            </w:r>
            <w:r w:rsidR="000D50D7" w:rsidRPr="000D50D7">
              <w:rPr>
                <w:iCs/>
              </w:rPr>
              <w:t xml:space="preserve"> </w:t>
            </w:r>
            <w:r w:rsidR="00754EB2">
              <w:rPr>
                <w:iCs/>
              </w:rPr>
              <w:t>for</w:t>
            </w:r>
            <w:r w:rsidR="000D50D7" w:rsidRPr="000D50D7">
              <w:rPr>
                <w:iCs/>
              </w:rPr>
              <w:t xml:space="preserve"> </w:t>
            </w:r>
            <w:r w:rsidR="00754EB2">
              <w:rPr>
                <w:iCs/>
              </w:rPr>
              <w:t>a</w:t>
            </w:r>
            <w:r w:rsidR="000D50D7" w:rsidRPr="000D50D7">
              <w:rPr>
                <w:iCs/>
              </w:rPr>
              <w:t xml:space="preserve"> </w:t>
            </w:r>
            <w:r w:rsidR="00754EB2">
              <w:rPr>
                <w:iCs/>
              </w:rPr>
              <w:t>distance</w:t>
            </w:r>
            <w:r w:rsidR="000D50D7" w:rsidRPr="000D50D7">
              <w:rPr>
                <w:iCs/>
              </w:rPr>
              <w:t xml:space="preserve"> </w:t>
            </w:r>
            <w:r w:rsidR="00754EB2">
              <w:rPr>
                <w:iCs/>
              </w:rPr>
              <w:t>of</w:t>
            </w:r>
            <w:r w:rsidR="000D50D7" w:rsidRPr="000D50D7">
              <w:rPr>
                <w:iCs/>
              </w:rPr>
              <w:t xml:space="preserve"> </w:t>
            </w:r>
            <w:r w:rsidR="00754EB2">
              <w:rPr>
                <w:iCs/>
              </w:rPr>
              <w:t>no</w:t>
            </w:r>
            <w:r w:rsidR="000D50D7" w:rsidRPr="000D50D7">
              <w:rPr>
                <w:iCs/>
              </w:rPr>
              <w:t xml:space="preserve"> </w:t>
            </w:r>
            <w:r w:rsidR="00754EB2">
              <w:rPr>
                <w:iCs/>
              </w:rPr>
              <w:t>more</w:t>
            </w:r>
            <w:r w:rsidR="000D50D7" w:rsidRPr="000D50D7">
              <w:rPr>
                <w:iCs/>
              </w:rPr>
              <w:t xml:space="preserve"> </w:t>
            </w:r>
            <w:r w:rsidR="00754EB2">
              <w:rPr>
                <w:iCs/>
              </w:rPr>
              <w:t>than</w:t>
            </w:r>
            <w:r w:rsidR="000D50D7" w:rsidRPr="000D50D7">
              <w:rPr>
                <w:iCs/>
              </w:rPr>
              <w:t xml:space="preserve"> </w:t>
            </w:r>
            <w:r w:rsidR="00754EB2">
              <w:rPr>
                <w:iCs/>
              </w:rPr>
              <w:t>50</w:t>
            </w:r>
            <w:r w:rsidR="000D50D7" w:rsidRPr="000D50D7">
              <w:rPr>
                <w:iCs/>
              </w:rPr>
              <w:t xml:space="preserve"> </w:t>
            </w:r>
            <w:r w:rsidR="00754EB2">
              <w:rPr>
                <w:iCs/>
              </w:rPr>
              <w:t>metres</w:t>
            </w:r>
            <w:r w:rsidR="000D50D7" w:rsidRPr="000D50D7">
              <w:rPr>
                <w:iCs/>
              </w:rPr>
              <w:t xml:space="preserve"> </w:t>
            </w:r>
            <w:r w:rsidR="00754EB2">
              <w:rPr>
                <w:iCs/>
              </w:rPr>
              <w:t>at</w:t>
            </w:r>
            <w:r w:rsidR="000D50D7" w:rsidRPr="000D50D7">
              <w:rPr>
                <w:iCs/>
              </w:rPr>
              <w:t xml:space="preserve"> </w:t>
            </w:r>
            <w:r w:rsidR="00754EB2">
              <w:rPr>
                <w:iCs/>
              </w:rPr>
              <w:t>a</w:t>
            </w:r>
            <w:r w:rsidR="000D50D7" w:rsidRPr="000D50D7">
              <w:rPr>
                <w:iCs/>
              </w:rPr>
              <w:t xml:space="preserve"> </w:t>
            </w:r>
            <w:r w:rsidR="00754EB2">
              <w:rPr>
                <w:iCs/>
              </w:rPr>
              <w:t>time</w:t>
            </w:r>
            <w:r>
              <w:rPr>
                <w:iCs/>
              </w:rPr>
              <w:t>.</w:t>
            </w:r>
          </w:p>
        </w:tc>
        <w:tc>
          <w:tcPr>
            <w:tcW w:w="2843" w:type="dxa"/>
          </w:tcPr>
          <w:p w14:paraId="29E01451" w14:textId="77777777" w:rsidR="00FD20D0" w:rsidRDefault="00FD20D0" w:rsidP="00511142">
            <w:pPr>
              <w:pStyle w:val="TableText"/>
              <w:jc w:val="center"/>
              <w:rPr>
                <w:iCs/>
              </w:rPr>
            </w:pPr>
            <w:r>
              <w:rPr>
                <w:iCs/>
              </w:rPr>
              <w:t>Temporarily</w:t>
            </w:r>
            <w:r w:rsidR="000D50D7" w:rsidRPr="000D50D7">
              <w:rPr>
                <w:iCs/>
              </w:rPr>
              <w:t xml:space="preserve"> </w:t>
            </w:r>
            <w:r>
              <w:rPr>
                <w:iCs/>
              </w:rPr>
              <w:t>closed</w:t>
            </w:r>
            <w:r w:rsidR="000D50D7" w:rsidRPr="000D50D7">
              <w:rPr>
                <w:iCs/>
              </w:rPr>
              <w:t xml:space="preserve"> </w:t>
            </w:r>
            <w:r>
              <w:rPr>
                <w:iCs/>
              </w:rPr>
              <w:t>and</w:t>
            </w:r>
            <w:r w:rsidR="000D50D7" w:rsidRPr="000D50D7">
              <w:rPr>
                <w:iCs/>
              </w:rPr>
              <w:t xml:space="preserve"> </w:t>
            </w:r>
            <w:r>
              <w:rPr>
                <w:iCs/>
              </w:rPr>
              <w:t>diverted</w:t>
            </w:r>
            <w:r w:rsidR="000D50D7" w:rsidRPr="000D50D7">
              <w:rPr>
                <w:iCs/>
              </w:rPr>
              <w:t xml:space="preserve"> </w:t>
            </w:r>
            <w:r>
              <w:rPr>
                <w:iCs/>
              </w:rPr>
              <w:t>along</w:t>
            </w:r>
            <w:r w:rsidR="000D50D7" w:rsidRPr="000D50D7">
              <w:rPr>
                <w:iCs/>
              </w:rPr>
              <w:t xml:space="preserve"> </w:t>
            </w:r>
            <w:r>
              <w:rPr>
                <w:iCs/>
              </w:rPr>
              <w:t>a</w:t>
            </w:r>
            <w:r w:rsidR="000D50D7" w:rsidRPr="000D50D7">
              <w:rPr>
                <w:iCs/>
              </w:rPr>
              <w:t xml:space="preserve"> </w:t>
            </w:r>
            <w:r>
              <w:rPr>
                <w:iCs/>
              </w:rPr>
              <w:t>route</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corridor</w:t>
            </w:r>
            <w:r w:rsidR="000D50D7" w:rsidRPr="000D50D7">
              <w:rPr>
                <w:iCs/>
              </w:rPr>
              <w:t xml:space="preserve"> </w:t>
            </w:r>
            <w:r>
              <w:rPr>
                <w:iCs/>
              </w:rPr>
              <w:t>shaded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FD-T6</w:t>
            </w:r>
            <w:r w:rsidR="000D50D7" w:rsidRPr="000D50D7">
              <w:rPr>
                <w:iCs/>
              </w:rPr>
              <w:t xml:space="preserve"> </w:t>
            </w:r>
            <w:r>
              <w:rPr>
                <w:iCs/>
              </w:rPr>
              <w:t>to</w:t>
            </w:r>
            <w:r w:rsidR="000D50D7" w:rsidRPr="000D50D7">
              <w:rPr>
                <w:iCs/>
              </w:rPr>
              <w:t xml:space="preserve"> </w:t>
            </w:r>
            <w:r>
              <w:rPr>
                <w:iCs/>
              </w:rPr>
              <w:t>facilitate</w:t>
            </w:r>
            <w:r w:rsidR="000D50D7" w:rsidRPr="000D50D7">
              <w:rPr>
                <w:iCs/>
              </w:rPr>
              <w:t xml:space="preserve"> </w:t>
            </w:r>
            <w:r>
              <w:rPr>
                <w:iCs/>
              </w:rPr>
              <w:t>the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FD20D0" w:rsidRPr="000E1A1D" w14:paraId="6508A078" w14:textId="77777777" w:rsidTr="00511142">
        <w:tc>
          <w:tcPr>
            <w:tcW w:w="2843" w:type="dxa"/>
            <w:tcBorders>
              <w:bottom w:val="single" w:sz="4" w:space="0" w:color="auto"/>
            </w:tcBorders>
          </w:tcPr>
          <w:p w14:paraId="63E2A595" w14:textId="77777777" w:rsidR="00FD20D0" w:rsidRDefault="00FD20D0"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Borders>
              <w:bottom w:val="single" w:sz="4" w:space="0" w:color="auto"/>
            </w:tcBorders>
          </w:tcPr>
          <w:p w14:paraId="08F72484" w14:textId="77777777" w:rsidR="00FD20D0" w:rsidRDefault="00FD20D0" w:rsidP="00511142">
            <w:pPr>
              <w:pStyle w:val="TableText"/>
              <w:jc w:val="center"/>
              <w:rPr>
                <w:iCs/>
              </w:rPr>
            </w:pPr>
            <w:r>
              <w:rPr>
                <w:iCs/>
              </w:rPr>
              <w:t>113_33</w:t>
            </w:r>
          </w:p>
          <w:p w14:paraId="0C409833" w14:textId="77777777" w:rsidR="00FD20D0" w:rsidRDefault="00FD20D0" w:rsidP="00307FB6">
            <w:pPr>
              <w:pStyle w:val="linespace"/>
            </w:pPr>
          </w:p>
          <w:p w14:paraId="251B9181" w14:textId="77777777" w:rsidR="00FD20D0" w:rsidRDefault="00FD20D0" w:rsidP="00511142">
            <w:pPr>
              <w:pStyle w:val="TableText"/>
              <w:jc w:val="center"/>
              <w:rPr>
                <w:iCs/>
              </w:rPr>
            </w:pP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shown</w:t>
            </w:r>
            <w:r w:rsidR="000D50D7" w:rsidRPr="000D50D7">
              <w:rPr>
                <w:iCs/>
              </w:rPr>
              <w:t xml:space="preserve"> </w:t>
            </w:r>
            <w:r>
              <w:rPr>
                <w:iCs/>
              </w:rPr>
              <w:t>marked</w:t>
            </w:r>
            <w:r w:rsidR="000D50D7" w:rsidRPr="000D50D7">
              <w:rPr>
                <w:iCs/>
              </w:rPr>
              <w:t xml:space="preserve"> </w:t>
            </w:r>
            <w:r>
              <w:rPr>
                <w:iCs/>
              </w:rPr>
              <w:t>purple</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FC-T5</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9</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r w:rsidR="000D50D7" w:rsidRPr="000D50D7">
              <w:rPr>
                <w:iCs/>
              </w:rPr>
              <w:t xml:space="preserve"> </w:t>
            </w:r>
            <w:r w:rsidR="00754EB2">
              <w:rPr>
                <w:iCs/>
              </w:rPr>
              <w:t>(a</w:t>
            </w:r>
            <w:r w:rsidR="000D50D7" w:rsidRPr="000D50D7">
              <w:rPr>
                <w:iCs/>
              </w:rPr>
              <w:t xml:space="preserve"> </w:t>
            </w:r>
            <w:r w:rsidR="00754EB2">
              <w:rPr>
                <w:iCs/>
              </w:rPr>
              <w:t>distance</w:t>
            </w:r>
            <w:r w:rsidR="000D50D7" w:rsidRPr="000D50D7">
              <w:rPr>
                <w:iCs/>
              </w:rPr>
              <w:t xml:space="preserve"> </w:t>
            </w:r>
            <w:r w:rsidR="00754EB2">
              <w:rPr>
                <w:iCs/>
              </w:rPr>
              <w:t>of</w:t>
            </w:r>
            <w:r w:rsidR="000D50D7" w:rsidRPr="000D50D7">
              <w:rPr>
                <w:iCs/>
              </w:rPr>
              <w:t xml:space="preserve"> </w:t>
            </w:r>
            <w:r w:rsidR="00754EB2">
              <w:rPr>
                <w:iCs/>
              </w:rPr>
              <w:t>340</w:t>
            </w:r>
            <w:r w:rsidR="000D50D7" w:rsidRPr="000D50D7">
              <w:rPr>
                <w:iCs/>
              </w:rPr>
              <w:t xml:space="preserve"> </w:t>
            </w:r>
            <w:r w:rsidR="00754EB2">
              <w:rPr>
                <w:iCs/>
              </w:rPr>
              <w:t>metres)</w:t>
            </w:r>
            <w:r w:rsidR="000D50D7" w:rsidRPr="000D50D7">
              <w:rPr>
                <w:iCs/>
              </w:rPr>
              <w:t xml:space="preserve"> </w:t>
            </w:r>
            <w:r>
              <w:rPr>
                <w:iCs/>
              </w:rPr>
              <w:t>to</w:t>
            </w:r>
            <w:r w:rsidR="000D50D7" w:rsidRPr="000D50D7">
              <w:rPr>
                <w:iCs/>
              </w:rPr>
              <w:t xml:space="preserve"> </w:t>
            </w:r>
            <w:r>
              <w:rPr>
                <w:iCs/>
              </w:rPr>
              <w:t>be</w:t>
            </w:r>
            <w:r w:rsidR="000D50D7" w:rsidRPr="000D50D7">
              <w:rPr>
                <w:iCs/>
              </w:rPr>
              <w:t xml:space="preserve"> </w:t>
            </w:r>
            <w:r>
              <w:rPr>
                <w:iCs/>
              </w:rPr>
              <w:t>temporarily</w:t>
            </w:r>
            <w:r w:rsidR="000D50D7" w:rsidRPr="000D50D7">
              <w:rPr>
                <w:iCs/>
              </w:rPr>
              <w:t xml:space="preserve"> </w:t>
            </w:r>
            <w:r>
              <w:rPr>
                <w:iCs/>
              </w:rPr>
              <w:t>closed</w:t>
            </w:r>
            <w:r w:rsidR="000D50D7" w:rsidRPr="000D50D7">
              <w:rPr>
                <w:iCs/>
              </w:rPr>
              <w:t xml:space="preserve"> </w:t>
            </w:r>
            <w:r>
              <w:rPr>
                <w:iCs/>
              </w:rPr>
              <w:t>for</w:t>
            </w:r>
            <w:r w:rsidR="000D50D7" w:rsidRPr="000D50D7">
              <w:rPr>
                <w:iCs/>
              </w:rPr>
              <w:t xml:space="preserve"> </w:t>
            </w:r>
            <w:r w:rsidR="00754EB2">
              <w:rPr>
                <w:iCs/>
              </w:rPr>
              <w:t>no</w:t>
            </w:r>
            <w:r w:rsidR="000D50D7" w:rsidRPr="000D50D7">
              <w:rPr>
                <w:iCs/>
              </w:rPr>
              <w:t xml:space="preserve"> </w:t>
            </w:r>
            <w:r w:rsidR="00754EB2">
              <w:rPr>
                <w:iCs/>
              </w:rPr>
              <w:t>more</w:t>
            </w:r>
            <w:r w:rsidR="000D50D7" w:rsidRPr="000D50D7">
              <w:rPr>
                <w:iCs/>
              </w:rPr>
              <w:t xml:space="preserve"> </w:t>
            </w:r>
            <w:r w:rsidR="00754EB2">
              <w:rPr>
                <w:iCs/>
              </w:rPr>
              <w:t>than</w:t>
            </w:r>
            <w:r w:rsidR="000D50D7" w:rsidRPr="000D50D7">
              <w:rPr>
                <w:iCs/>
              </w:rPr>
              <w:t xml:space="preserve"> </w:t>
            </w:r>
            <w:r w:rsidR="00754EB2">
              <w:rPr>
                <w:iCs/>
              </w:rPr>
              <w:t>50</w:t>
            </w:r>
            <w:r w:rsidR="000D50D7" w:rsidRPr="000D50D7">
              <w:rPr>
                <w:iCs/>
              </w:rPr>
              <w:t xml:space="preserve"> </w:t>
            </w:r>
            <w:r w:rsidR="00754EB2">
              <w:rPr>
                <w:iCs/>
              </w:rPr>
              <w:t>metres</w:t>
            </w:r>
            <w:r w:rsidR="000D50D7" w:rsidRPr="000D50D7">
              <w:rPr>
                <w:iCs/>
              </w:rPr>
              <w:t xml:space="preserve"> </w:t>
            </w:r>
            <w:r w:rsidR="00754EB2">
              <w:rPr>
                <w:iCs/>
              </w:rPr>
              <w:t>at</w:t>
            </w:r>
            <w:r w:rsidR="000D50D7" w:rsidRPr="000D50D7">
              <w:rPr>
                <w:iCs/>
              </w:rPr>
              <w:t xml:space="preserve"> </w:t>
            </w:r>
            <w:r w:rsidR="00754EB2">
              <w:rPr>
                <w:iCs/>
              </w:rPr>
              <w:t>a</w:t>
            </w:r>
            <w:r w:rsidR="000D50D7" w:rsidRPr="000D50D7">
              <w:rPr>
                <w:iCs/>
              </w:rPr>
              <w:t xml:space="preserve"> </w:t>
            </w:r>
            <w:r w:rsidR="00754EB2">
              <w:rPr>
                <w:iCs/>
              </w:rPr>
              <w:t>time</w:t>
            </w:r>
            <w:r>
              <w:rPr>
                <w:iCs/>
              </w:rPr>
              <w:t>.</w:t>
            </w:r>
          </w:p>
        </w:tc>
        <w:tc>
          <w:tcPr>
            <w:tcW w:w="2843" w:type="dxa"/>
            <w:tcBorders>
              <w:bottom w:val="single" w:sz="4" w:space="0" w:color="auto"/>
            </w:tcBorders>
          </w:tcPr>
          <w:p w14:paraId="2DA9C573" w14:textId="77777777" w:rsidR="00FD20D0" w:rsidRDefault="00FD20D0" w:rsidP="00511142">
            <w:pPr>
              <w:pStyle w:val="TableText"/>
              <w:jc w:val="center"/>
              <w:rPr>
                <w:iCs/>
              </w:rPr>
            </w:pPr>
            <w:r>
              <w:rPr>
                <w:iCs/>
              </w:rPr>
              <w:t>Temporarily</w:t>
            </w:r>
            <w:r w:rsidR="000D50D7" w:rsidRPr="000D50D7">
              <w:rPr>
                <w:iCs/>
              </w:rPr>
              <w:t xml:space="preserve"> </w:t>
            </w:r>
            <w:r>
              <w:rPr>
                <w:iCs/>
              </w:rPr>
              <w:t>closed</w:t>
            </w:r>
            <w:r w:rsidR="000D50D7" w:rsidRPr="000D50D7">
              <w:rPr>
                <w:iCs/>
              </w:rPr>
              <w:t xml:space="preserve"> </w:t>
            </w:r>
            <w:r>
              <w:rPr>
                <w:iCs/>
              </w:rPr>
              <w:t>and</w:t>
            </w:r>
            <w:r w:rsidR="000D50D7" w:rsidRPr="000D50D7">
              <w:rPr>
                <w:iCs/>
              </w:rPr>
              <w:t xml:space="preserve"> </w:t>
            </w:r>
            <w:r>
              <w:rPr>
                <w:iCs/>
              </w:rPr>
              <w:t>diverted</w:t>
            </w:r>
            <w:r w:rsidR="000D50D7" w:rsidRPr="000D50D7">
              <w:rPr>
                <w:iCs/>
              </w:rPr>
              <w:t xml:space="preserve"> </w:t>
            </w:r>
            <w:r>
              <w:rPr>
                <w:iCs/>
              </w:rPr>
              <w:t>along</w:t>
            </w:r>
            <w:r w:rsidR="000D50D7" w:rsidRPr="000D50D7">
              <w:rPr>
                <w:iCs/>
              </w:rPr>
              <w:t xml:space="preserve"> </w:t>
            </w:r>
            <w:r>
              <w:rPr>
                <w:iCs/>
              </w:rPr>
              <w:t>a</w:t>
            </w:r>
            <w:r w:rsidR="000D50D7" w:rsidRPr="000D50D7">
              <w:rPr>
                <w:iCs/>
              </w:rPr>
              <w:t xml:space="preserve"> </w:t>
            </w:r>
            <w:r>
              <w:rPr>
                <w:iCs/>
              </w:rPr>
              <w:t>route</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corridor</w:t>
            </w:r>
            <w:r w:rsidR="000D50D7" w:rsidRPr="000D50D7">
              <w:rPr>
                <w:iCs/>
              </w:rPr>
              <w:t xml:space="preserve"> </w:t>
            </w:r>
            <w:r>
              <w:rPr>
                <w:iCs/>
              </w:rPr>
              <w:t>shaded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FD-T5</w:t>
            </w:r>
            <w:r w:rsidR="000D50D7" w:rsidRPr="000D50D7">
              <w:rPr>
                <w:iCs/>
              </w:rPr>
              <w:t xml:space="preserve"> </w:t>
            </w:r>
            <w:r>
              <w:rPr>
                <w:iCs/>
              </w:rPr>
              <w:t>to</w:t>
            </w:r>
            <w:r w:rsidR="000D50D7" w:rsidRPr="000D50D7">
              <w:rPr>
                <w:iCs/>
              </w:rPr>
              <w:t xml:space="preserve"> </w:t>
            </w:r>
            <w:r>
              <w:rPr>
                <w:iCs/>
              </w:rPr>
              <w:t>facilitate</w:t>
            </w:r>
            <w:r w:rsidR="000D50D7" w:rsidRPr="000D50D7">
              <w:rPr>
                <w:iCs/>
              </w:rPr>
              <w:t xml:space="preserve"> </w:t>
            </w:r>
            <w:r>
              <w:rPr>
                <w:iCs/>
              </w:rPr>
              <w:t>the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bl>
    <w:p w14:paraId="170117AE" w14:textId="77777777" w:rsidR="00283174" w:rsidRDefault="00283174" w:rsidP="00283174">
      <w:pPr>
        <w:pStyle w:val="Part"/>
        <w:rPr>
          <w:sz w:val="21"/>
        </w:rPr>
      </w:pPr>
      <w:bookmarkStart w:id="1082" w:name="TOC18_02_2022_17_52_44_1198"/>
      <w:bookmarkStart w:id="1083" w:name="TOC23_02_2022_21_19_37_1266"/>
      <w:bookmarkStart w:id="1084" w:name="TOC15_08_2022_16_06_13_1267"/>
      <w:bookmarkStart w:id="1085" w:name="TOC06_09_2022_15_41_36_1267"/>
      <w:bookmarkStart w:id="1086" w:name="TOC23_02_2022_21_19_37_1308"/>
      <w:bookmarkStart w:id="1087" w:name="TOC15_08_2022_16_06_13_1309"/>
      <w:bookmarkStart w:id="1088" w:name="TOC06_09_2022_15_41_36_1309"/>
      <w:bookmarkStart w:id="1089" w:name="TOC04_10_2022_16_50_01_1312"/>
      <w:bookmarkStart w:id="1090" w:name="TOC23_11_2022_11_32_56_1319"/>
      <w:bookmarkStart w:id="1091" w:name="TOC10_01_2023_14_27_52_1319"/>
      <w:bookmarkEnd w:id="1082"/>
      <w:bookmarkEnd w:id="1083"/>
      <w:bookmarkEnd w:id="1084"/>
      <w:bookmarkEnd w:id="1085"/>
      <w:bookmarkEnd w:id="1086"/>
      <w:bookmarkEnd w:id="1087"/>
      <w:bookmarkEnd w:id="1088"/>
      <w:bookmarkEnd w:id="1089"/>
      <w:bookmarkEnd w:id="1090"/>
      <w:bookmarkEnd w:id="1091"/>
      <w:r>
        <w:t>PART</w:t>
      </w:r>
      <w:r w:rsidR="000D50D7" w:rsidRPr="000D50D7">
        <w:t xml:space="preserve"> </w:t>
      </w:r>
      <w:r>
        <w:fldChar w:fldCharType="begin"/>
      </w:r>
      <w:r>
        <w:instrText xml:space="preserve"> SEQ Part_ \* arabic </w:instrText>
      </w:r>
      <w:r>
        <w:fldChar w:fldCharType="separate"/>
      </w:r>
      <w:r w:rsidR="000D50D7">
        <w:rPr>
          <w:noProof/>
        </w:rPr>
        <w:t>2</w:t>
      </w:r>
      <w:r>
        <w:rPr>
          <w:noProof/>
        </w:rPr>
        <w:fldChar w:fldCharType="end"/>
      </w:r>
    </w:p>
    <w:p w14:paraId="1FF619E5" w14:textId="77777777" w:rsidR="00283174" w:rsidRDefault="00283174" w:rsidP="00283174">
      <w:pPr>
        <w:pStyle w:val="PartHead"/>
      </w:pPr>
      <w:r>
        <w:t>PERMANENT</w:t>
      </w:r>
      <w:r w:rsidR="000D50D7" w:rsidRPr="000D50D7">
        <w:t xml:space="preserve"> </w:t>
      </w:r>
      <w:r>
        <w:t>USE</w:t>
      </w:r>
      <w:r w:rsidR="000D50D7" w:rsidRPr="000D50D7">
        <w:t xml:space="preserve"> </w:t>
      </w:r>
      <w:r>
        <w:t>OF</w:t>
      </w:r>
      <w:r w:rsidR="000D50D7" w:rsidRPr="000D50D7">
        <w:t xml:space="preserve"> </w:t>
      </w:r>
      <w:r>
        <w:t>MOTOR</w:t>
      </w:r>
      <w:r w:rsidR="000D50D7" w:rsidRPr="000D50D7">
        <w:t xml:space="preserve"> </w:t>
      </w:r>
      <w:r>
        <w:t>VEHICLES</w:t>
      </w:r>
      <w:r w:rsidR="000D50D7" w:rsidRPr="000D50D7">
        <w:t xml:space="preserve"> </w:t>
      </w:r>
      <w:r>
        <w:t>ON</w:t>
      </w:r>
      <w:r w:rsidR="000D50D7" w:rsidRPr="000D50D7">
        <w:t xml:space="preserve"> </w:t>
      </w:r>
      <w:r>
        <w:t>PUBLIC</w:t>
      </w:r>
      <w:r w:rsidR="000D50D7" w:rsidRPr="000D50D7">
        <w:t xml:space="preserve"> </w:t>
      </w:r>
      <w:r>
        <w:t>RIGHT</w:t>
      </w:r>
      <w:r w:rsidR="000D50D7" w:rsidRPr="000D50D7">
        <w:t xml:space="preserve"> </w:t>
      </w:r>
      <w:r>
        <w:t>OF</w:t>
      </w:r>
      <w:r w:rsidR="000D50D7" w:rsidRPr="000D50D7">
        <w:t xml:space="preserve"> </w:t>
      </w:r>
      <w:r>
        <w:t>WAY</w:t>
      </w:r>
    </w:p>
    <w:p w14:paraId="3F4C3C0F" w14:textId="77777777" w:rsidR="00283174" w:rsidRPr="00CB43A2" w:rsidRDefault="00283174" w:rsidP="00283174">
      <w:pPr>
        <w:pStyle w:val="linespace"/>
      </w:pPr>
    </w:p>
    <w:tbl>
      <w:tblPr>
        <w:tblW w:w="8529" w:type="dxa"/>
        <w:tblLayout w:type="fixed"/>
        <w:tblLook w:val="0000" w:firstRow="0" w:lastRow="0" w:firstColumn="0" w:lastColumn="0" w:noHBand="0" w:noVBand="0"/>
      </w:tblPr>
      <w:tblGrid>
        <w:gridCol w:w="2843"/>
        <w:gridCol w:w="2843"/>
        <w:gridCol w:w="2843"/>
      </w:tblGrid>
      <w:tr w:rsidR="00283174" w:rsidRPr="00CB43A2" w14:paraId="58016957" w14:textId="77777777" w:rsidTr="00511142">
        <w:tc>
          <w:tcPr>
            <w:tcW w:w="2843" w:type="dxa"/>
            <w:tcBorders>
              <w:top w:val="single" w:sz="4" w:space="0" w:color="auto"/>
              <w:bottom w:val="single" w:sz="4" w:space="0" w:color="auto"/>
            </w:tcBorders>
          </w:tcPr>
          <w:p w14:paraId="6AA8EB6E" w14:textId="77777777" w:rsidR="00283174" w:rsidRDefault="00283174" w:rsidP="00511142">
            <w:pPr>
              <w:pStyle w:val="ColumnHeader"/>
              <w:jc w:val="center"/>
              <w:rPr>
                <w:i w:val="0"/>
                <w:iCs/>
              </w:rPr>
            </w:pPr>
            <w:bookmarkStart w:id="1092" w:name="TOC27_07_2021_11_18_16_603"/>
            <w:bookmarkStart w:id="1093" w:name="TOC27_07_2021_11_36_14_602"/>
            <w:bookmarkStart w:id="1094" w:name="TOC27_07_2021_11_48_02_602"/>
            <w:bookmarkStart w:id="1095" w:name="TOC27_07_2021_11_50_47_604"/>
            <w:bookmarkStart w:id="1096" w:name="TOC01_02_2022_15_14_24_908"/>
            <w:bookmarkStart w:id="1097" w:name="TOC02_02_2022_13_02_49_888"/>
            <w:bookmarkEnd w:id="1092"/>
            <w:bookmarkEnd w:id="1093"/>
            <w:bookmarkEnd w:id="1094"/>
            <w:bookmarkEnd w:id="1095"/>
            <w:bookmarkEnd w:id="1096"/>
            <w:bookmarkEnd w:id="1097"/>
            <w:r>
              <w:rPr>
                <w:i w:val="0"/>
                <w:iCs/>
              </w:rPr>
              <w:t>(1)</w:t>
            </w:r>
          </w:p>
          <w:p w14:paraId="6D5CCEF3" w14:textId="77777777" w:rsidR="00283174" w:rsidRPr="00CB43A2" w:rsidRDefault="00283174" w:rsidP="00511142">
            <w:pPr>
              <w:pStyle w:val="ColumnHeader"/>
              <w:jc w:val="center"/>
              <w:rPr>
                <w:i w:val="0"/>
                <w:iCs/>
              </w:rPr>
            </w:pPr>
            <w:r>
              <w:rPr>
                <w:i w:val="0"/>
                <w:iCs/>
              </w:rPr>
              <w:t>Area</w:t>
            </w:r>
          </w:p>
        </w:tc>
        <w:tc>
          <w:tcPr>
            <w:tcW w:w="2843" w:type="dxa"/>
            <w:tcBorders>
              <w:top w:val="single" w:sz="4" w:space="0" w:color="auto"/>
              <w:bottom w:val="single" w:sz="4" w:space="0" w:color="auto"/>
            </w:tcBorders>
          </w:tcPr>
          <w:p w14:paraId="1C7C2103" w14:textId="77777777" w:rsidR="00283174" w:rsidRDefault="00283174" w:rsidP="00511142">
            <w:pPr>
              <w:pStyle w:val="ColumnHeader"/>
              <w:jc w:val="center"/>
              <w:rPr>
                <w:i w:val="0"/>
                <w:iCs/>
              </w:rPr>
            </w:pPr>
            <w:r>
              <w:rPr>
                <w:i w:val="0"/>
                <w:iCs/>
              </w:rPr>
              <w:t>(2)</w:t>
            </w:r>
          </w:p>
          <w:p w14:paraId="610B36BF" w14:textId="77777777" w:rsidR="00283174" w:rsidRPr="00CB43A2" w:rsidRDefault="00283174" w:rsidP="00511142">
            <w:pPr>
              <w:pStyle w:val="ColumnHeader"/>
              <w:jc w:val="center"/>
              <w:rPr>
                <w:i w:val="0"/>
                <w:iCs/>
              </w:rPr>
            </w:pPr>
            <w:r>
              <w:rPr>
                <w:i w:val="0"/>
                <w:iCs/>
              </w:rPr>
              <w:t>Public</w:t>
            </w:r>
            <w:r w:rsidR="000D50D7" w:rsidRPr="000D50D7">
              <w:rPr>
                <w:i w:val="0"/>
                <w:iCs/>
              </w:rPr>
              <w:t xml:space="preserve"> </w:t>
            </w:r>
            <w:r>
              <w:rPr>
                <w:i w:val="0"/>
                <w:iCs/>
              </w:rPr>
              <w:t>right</w:t>
            </w:r>
            <w:r w:rsidR="000D50D7" w:rsidRPr="000D50D7">
              <w:rPr>
                <w:i w:val="0"/>
                <w:iCs/>
              </w:rPr>
              <w:t xml:space="preserve"> </w:t>
            </w:r>
            <w:r>
              <w:rPr>
                <w:i w:val="0"/>
                <w:iCs/>
              </w:rPr>
              <w:t>of</w:t>
            </w:r>
            <w:r w:rsidR="000D50D7" w:rsidRPr="000D50D7">
              <w:rPr>
                <w:i w:val="0"/>
                <w:iCs/>
              </w:rPr>
              <w:t xml:space="preserve"> </w:t>
            </w:r>
            <w:r>
              <w:rPr>
                <w:i w:val="0"/>
                <w:iCs/>
              </w:rPr>
              <w:t>way</w:t>
            </w:r>
          </w:p>
        </w:tc>
        <w:tc>
          <w:tcPr>
            <w:tcW w:w="2843" w:type="dxa"/>
            <w:tcBorders>
              <w:top w:val="single" w:sz="4" w:space="0" w:color="auto"/>
              <w:bottom w:val="single" w:sz="4" w:space="0" w:color="auto"/>
            </w:tcBorders>
          </w:tcPr>
          <w:p w14:paraId="0640223E" w14:textId="77777777" w:rsidR="00283174" w:rsidRDefault="00283174" w:rsidP="00511142">
            <w:pPr>
              <w:pStyle w:val="ColumnHeader"/>
              <w:jc w:val="center"/>
              <w:rPr>
                <w:i w:val="0"/>
                <w:iCs/>
              </w:rPr>
            </w:pPr>
            <w:r>
              <w:rPr>
                <w:i w:val="0"/>
                <w:iCs/>
              </w:rPr>
              <w:t>(3)</w:t>
            </w:r>
          </w:p>
          <w:p w14:paraId="656E6ABB" w14:textId="77777777" w:rsidR="00283174" w:rsidRPr="00CB43A2" w:rsidRDefault="00283174" w:rsidP="00511142">
            <w:pPr>
              <w:pStyle w:val="ColumnHeader"/>
              <w:jc w:val="center"/>
              <w:rPr>
                <w:i w:val="0"/>
                <w:iCs/>
              </w:rPr>
            </w:pPr>
            <w:r>
              <w:rPr>
                <w:i w:val="0"/>
                <w:iCs/>
              </w:rPr>
              <w:t>Measures</w:t>
            </w:r>
          </w:p>
        </w:tc>
      </w:tr>
      <w:tr w:rsidR="00283174" w:rsidRPr="00CB43A2" w14:paraId="05E4FB88" w14:textId="77777777" w:rsidTr="00511142">
        <w:tc>
          <w:tcPr>
            <w:tcW w:w="2843" w:type="dxa"/>
          </w:tcPr>
          <w:p w14:paraId="49330D8A" w14:textId="77777777" w:rsidR="00283174" w:rsidRPr="00CB43A2"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469B464B" w14:textId="77777777" w:rsidR="00283174" w:rsidRDefault="00283174" w:rsidP="00511142">
            <w:pPr>
              <w:pStyle w:val="TableText"/>
              <w:jc w:val="center"/>
              <w:rPr>
                <w:iCs/>
              </w:rPr>
            </w:pPr>
            <w:r>
              <w:rPr>
                <w:iCs/>
              </w:rPr>
              <w:t>213_48</w:t>
            </w:r>
          </w:p>
          <w:p w14:paraId="4DE478F2" w14:textId="77777777" w:rsidR="00283174" w:rsidRDefault="00283174" w:rsidP="00511142">
            <w:pPr>
              <w:pStyle w:val="linespace"/>
            </w:pPr>
          </w:p>
          <w:p w14:paraId="5100C39D" w14:textId="77777777" w:rsidR="00283174" w:rsidRPr="00CB43A2" w:rsidRDefault="00283174" w:rsidP="00511142">
            <w:pPr>
              <w:pStyle w:val="TableText"/>
              <w:jc w:val="center"/>
              <w:rPr>
                <w:iCs/>
              </w:rPr>
            </w:pP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MV-A1</w:t>
            </w:r>
            <w:r w:rsidR="000D50D7" w:rsidRPr="000D50D7">
              <w:rPr>
                <w:iCs/>
              </w:rPr>
              <w:t xml:space="preserve"> </w:t>
            </w:r>
            <w:r>
              <w:rPr>
                <w:iCs/>
              </w:rPr>
              <w:t>to</w:t>
            </w:r>
            <w:r w:rsidR="000D50D7" w:rsidRPr="000D50D7">
              <w:rPr>
                <w:iCs/>
              </w:rPr>
              <w:t xml:space="preserve"> </w:t>
            </w:r>
            <w:r>
              <w:rPr>
                <w:iCs/>
              </w:rPr>
              <w:t>MV-A2</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1</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p>
        </w:tc>
        <w:tc>
          <w:tcPr>
            <w:tcW w:w="2843" w:type="dxa"/>
          </w:tcPr>
          <w:p w14:paraId="255D46DD" w14:textId="77777777" w:rsidR="00283174" w:rsidRDefault="00283174" w:rsidP="00511142">
            <w:pPr>
              <w:pStyle w:val="TableText"/>
              <w:jc w:val="center"/>
              <w:rPr>
                <w:iCs/>
              </w:rPr>
            </w:pPr>
            <w:r>
              <w:rPr>
                <w:iCs/>
              </w:rPr>
              <w:t>Temporarily</w:t>
            </w:r>
            <w:r w:rsidR="000D50D7" w:rsidRPr="000D50D7">
              <w:rPr>
                <w:iCs/>
              </w:rPr>
              <w:t xml:space="preserve"> </w:t>
            </w:r>
            <w:r>
              <w:rPr>
                <w:iCs/>
              </w:rPr>
              <w:t>manage</w:t>
            </w:r>
            <w:r w:rsidR="000D50D7" w:rsidRPr="000D50D7">
              <w:rPr>
                <w:iCs/>
              </w:rPr>
              <w:t xml:space="preserve"> </w:t>
            </w:r>
            <w:r>
              <w:rPr>
                <w:iCs/>
              </w:rPr>
              <w:t>users</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whilst</w:t>
            </w:r>
            <w:r w:rsidR="000D50D7" w:rsidRPr="000D50D7">
              <w:rPr>
                <w:iCs/>
              </w:rPr>
              <w:t xml:space="preserve"> </w:t>
            </w:r>
            <w:r>
              <w:rPr>
                <w:iCs/>
              </w:rPr>
              <w:t>in</w:t>
            </w:r>
            <w:r w:rsidR="000D50D7" w:rsidRPr="000D50D7">
              <w:rPr>
                <w:iCs/>
              </w:rPr>
              <w:t xml:space="preserve"> </w:t>
            </w:r>
            <w:r>
              <w:rPr>
                <w:iCs/>
              </w:rPr>
              <w:t>use</w:t>
            </w:r>
            <w:r w:rsidR="000D50D7" w:rsidRPr="000D50D7">
              <w:rPr>
                <w:iCs/>
              </w:rPr>
              <w:t xml:space="preserve"> </w:t>
            </w:r>
            <w:r>
              <w:rPr>
                <w:iCs/>
              </w:rPr>
              <w:t>by</w:t>
            </w:r>
            <w:r w:rsidR="000D50D7" w:rsidRPr="000D50D7">
              <w:rPr>
                <w:iCs/>
              </w:rPr>
              <w:t xml:space="preserve"> </w:t>
            </w: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p>
          <w:p w14:paraId="0674442F" w14:textId="77777777" w:rsidR="00283174" w:rsidRDefault="00283174" w:rsidP="00511142">
            <w:pPr>
              <w:pStyle w:val="linespace"/>
            </w:pPr>
          </w:p>
          <w:p w14:paraId="356885E2" w14:textId="77777777" w:rsidR="00283174" w:rsidRPr="00CB43A2" w:rsidRDefault="00283174" w:rsidP="00511142">
            <w:pPr>
              <w:pStyle w:val="TableText"/>
              <w:jc w:val="center"/>
              <w:rPr>
                <w:iCs/>
              </w:rPr>
            </w:pP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r w:rsidR="000D50D7" w:rsidRPr="000D50D7">
              <w:rPr>
                <w:iCs/>
              </w:rPr>
              <w:t xml:space="preserve"> </w:t>
            </w:r>
            <w:r>
              <w:rPr>
                <w:iCs/>
              </w:rPr>
              <w:t>may</w:t>
            </w:r>
            <w:r w:rsidR="000D50D7" w:rsidRPr="000D50D7">
              <w:rPr>
                <w:iCs/>
              </w:rPr>
              <w:t xml:space="preserve"> </w:t>
            </w:r>
            <w:r>
              <w:rPr>
                <w:iCs/>
              </w:rPr>
              <w:t>pass</w:t>
            </w:r>
            <w:r w:rsidR="000D50D7" w:rsidRPr="000D50D7">
              <w:rPr>
                <w:iCs/>
              </w:rPr>
              <w:t xml:space="preserve"> </w:t>
            </w:r>
            <w:r>
              <w:rPr>
                <w:iCs/>
              </w:rPr>
              <w:t>along,</w:t>
            </w:r>
            <w:r w:rsidR="000D50D7" w:rsidRPr="000D50D7">
              <w:rPr>
                <w:iCs/>
              </w:rPr>
              <w:t xml:space="preserve"> </w:t>
            </w:r>
            <w:r>
              <w:rPr>
                <w:iCs/>
              </w:rPr>
              <w:t>or</w:t>
            </w:r>
            <w:r w:rsidR="000D50D7" w:rsidRPr="000D50D7">
              <w:rPr>
                <w:iCs/>
              </w:rPr>
              <w:t xml:space="preserve"> </w:t>
            </w:r>
            <w:r>
              <w:rPr>
                <w:iCs/>
              </w:rPr>
              <w:t>cross,</w:t>
            </w:r>
            <w:r w:rsidR="000D50D7" w:rsidRPr="000D50D7">
              <w:rPr>
                <w:iCs/>
              </w:rPr>
              <w:t xml:space="preserve"> </w:t>
            </w: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p>
        </w:tc>
      </w:tr>
      <w:tr w:rsidR="00283174" w:rsidRPr="00CB43A2" w14:paraId="24750E42" w14:textId="77777777" w:rsidTr="00511142">
        <w:tc>
          <w:tcPr>
            <w:tcW w:w="2843" w:type="dxa"/>
          </w:tcPr>
          <w:p w14:paraId="3C924E5F" w14:textId="77777777" w:rsidR="00283174" w:rsidRPr="00CB43A2"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53D574AB" w14:textId="77777777" w:rsidR="00283174" w:rsidRDefault="00283174" w:rsidP="00511142">
            <w:pPr>
              <w:pStyle w:val="TableText"/>
              <w:jc w:val="center"/>
              <w:rPr>
                <w:iCs/>
              </w:rPr>
            </w:pPr>
            <w:r>
              <w:rPr>
                <w:iCs/>
              </w:rPr>
              <w:t>213_24</w:t>
            </w:r>
          </w:p>
          <w:p w14:paraId="3EE99C03" w14:textId="77777777" w:rsidR="00283174" w:rsidRDefault="00283174" w:rsidP="00511142">
            <w:pPr>
              <w:pStyle w:val="linespace"/>
            </w:pPr>
          </w:p>
          <w:p w14:paraId="2312FB67" w14:textId="77777777" w:rsidR="00283174" w:rsidRPr="00CB43A2" w:rsidRDefault="00283174" w:rsidP="00511142">
            <w:pPr>
              <w:pStyle w:val="TableText"/>
              <w:jc w:val="center"/>
              <w:rPr>
                <w:iCs/>
              </w:rPr>
            </w:pP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MV-A3</w:t>
            </w:r>
            <w:r w:rsidR="000D50D7" w:rsidRPr="000D50D7">
              <w:rPr>
                <w:iCs/>
              </w:rPr>
              <w:t xml:space="preserve"> </w:t>
            </w:r>
            <w:r>
              <w:rPr>
                <w:iCs/>
              </w:rPr>
              <w:t>to</w:t>
            </w:r>
            <w:r w:rsidR="000D50D7" w:rsidRPr="000D50D7">
              <w:rPr>
                <w:iCs/>
              </w:rPr>
              <w:t xml:space="preserve"> </w:t>
            </w:r>
            <w:r>
              <w:rPr>
                <w:iCs/>
              </w:rPr>
              <w:t>MV-A4</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1</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p>
        </w:tc>
        <w:tc>
          <w:tcPr>
            <w:tcW w:w="2843" w:type="dxa"/>
          </w:tcPr>
          <w:p w14:paraId="2A436FDE" w14:textId="77777777" w:rsidR="00283174" w:rsidRDefault="00283174" w:rsidP="00511142">
            <w:pPr>
              <w:pStyle w:val="TableText"/>
              <w:jc w:val="center"/>
              <w:rPr>
                <w:iCs/>
              </w:rPr>
            </w:pPr>
            <w:r>
              <w:rPr>
                <w:iCs/>
              </w:rPr>
              <w:t>Temporarily</w:t>
            </w:r>
            <w:r w:rsidR="000D50D7" w:rsidRPr="000D50D7">
              <w:rPr>
                <w:iCs/>
              </w:rPr>
              <w:t xml:space="preserve"> </w:t>
            </w:r>
            <w:r>
              <w:rPr>
                <w:iCs/>
              </w:rPr>
              <w:t>manage</w:t>
            </w:r>
            <w:r w:rsidR="000D50D7" w:rsidRPr="000D50D7">
              <w:rPr>
                <w:iCs/>
              </w:rPr>
              <w:t xml:space="preserve"> </w:t>
            </w:r>
            <w:r>
              <w:rPr>
                <w:iCs/>
              </w:rPr>
              <w:t>users</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whilst</w:t>
            </w:r>
            <w:r w:rsidR="000D50D7" w:rsidRPr="000D50D7">
              <w:rPr>
                <w:iCs/>
              </w:rPr>
              <w:t xml:space="preserve"> </w:t>
            </w:r>
            <w:r>
              <w:rPr>
                <w:iCs/>
              </w:rPr>
              <w:t>in</w:t>
            </w:r>
            <w:r w:rsidR="000D50D7" w:rsidRPr="000D50D7">
              <w:rPr>
                <w:iCs/>
              </w:rPr>
              <w:t xml:space="preserve"> </w:t>
            </w:r>
            <w:r>
              <w:rPr>
                <w:iCs/>
              </w:rPr>
              <w:t>use</w:t>
            </w:r>
            <w:r w:rsidR="000D50D7" w:rsidRPr="000D50D7">
              <w:rPr>
                <w:iCs/>
              </w:rPr>
              <w:t xml:space="preserve"> </w:t>
            </w:r>
            <w:r>
              <w:rPr>
                <w:iCs/>
              </w:rPr>
              <w:t>by</w:t>
            </w:r>
            <w:r w:rsidR="000D50D7" w:rsidRPr="000D50D7">
              <w:rPr>
                <w:iCs/>
              </w:rPr>
              <w:t xml:space="preserve"> </w:t>
            </w: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p>
          <w:p w14:paraId="78275C21" w14:textId="77777777" w:rsidR="00283174" w:rsidRDefault="00283174" w:rsidP="00511142">
            <w:pPr>
              <w:pStyle w:val="linespace"/>
            </w:pPr>
          </w:p>
          <w:p w14:paraId="19065EF1" w14:textId="77777777" w:rsidR="00283174" w:rsidRPr="00CB43A2" w:rsidRDefault="00283174" w:rsidP="00511142">
            <w:pPr>
              <w:pStyle w:val="TableText"/>
              <w:jc w:val="center"/>
              <w:rPr>
                <w:iCs/>
              </w:rPr>
            </w:pP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r w:rsidR="000D50D7" w:rsidRPr="000D50D7">
              <w:rPr>
                <w:iCs/>
              </w:rPr>
              <w:t xml:space="preserve"> </w:t>
            </w:r>
            <w:r>
              <w:rPr>
                <w:iCs/>
              </w:rPr>
              <w:t>may</w:t>
            </w:r>
            <w:r w:rsidR="000D50D7" w:rsidRPr="000D50D7">
              <w:rPr>
                <w:iCs/>
              </w:rPr>
              <w:t xml:space="preserve"> </w:t>
            </w:r>
            <w:r>
              <w:rPr>
                <w:iCs/>
              </w:rPr>
              <w:t>pass</w:t>
            </w:r>
            <w:r w:rsidR="000D50D7" w:rsidRPr="000D50D7">
              <w:rPr>
                <w:iCs/>
              </w:rPr>
              <w:t xml:space="preserve"> </w:t>
            </w:r>
            <w:r>
              <w:rPr>
                <w:iCs/>
              </w:rPr>
              <w:t>along,</w:t>
            </w:r>
            <w:r w:rsidR="000D50D7" w:rsidRPr="000D50D7">
              <w:rPr>
                <w:iCs/>
              </w:rPr>
              <w:t xml:space="preserve"> </w:t>
            </w:r>
            <w:r>
              <w:rPr>
                <w:iCs/>
              </w:rPr>
              <w:t>or</w:t>
            </w:r>
            <w:r w:rsidR="000D50D7" w:rsidRPr="000D50D7">
              <w:rPr>
                <w:iCs/>
              </w:rPr>
              <w:t xml:space="preserve"> </w:t>
            </w:r>
            <w:r>
              <w:rPr>
                <w:iCs/>
              </w:rPr>
              <w:t>cross,</w:t>
            </w:r>
            <w:r w:rsidR="000D50D7" w:rsidRPr="000D50D7">
              <w:rPr>
                <w:iCs/>
              </w:rPr>
              <w:t xml:space="preserve"> </w:t>
            </w: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p>
        </w:tc>
      </w:tr>
      <w:tr w:rsidR="00283174" w:rsidRPr="00CB43A2" w14:paraId="46F54D27" w14:textId="77777777" w:rsidTr="00511142">
        <w:tc>
          <w:tcPr>
            <w:tcW w:w="2843" w:type="dxa"/>
          </w:tcPr>
          <w:p w14:paraId="39B0B120" w14:textId="77777777" w:rsidR="00283174" w:rsidRDefault="00283174" w:rsidP="00511142">
            <w:pPr>
              <w:pStyle w:val="TableText"/>
              <w:jc w:val="center"/>
              <w:rPr>
                <w:iCs/>
              </w:rPr>
            </w:pPr>
            <w:r>
              <w:rPr>
                <w:iCs/>
              </w:rPr>
              <w:lastRenderedPageBreak/>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4A87E67A" w14:textId="77777777" w:rsidR="00283174" w:rsidRDefault="00283174" w:rsidP="00511142">
            <w:pPr>
              <w:pStyle w:val="TableText"/>
              <w:jc w:val="center"/>
              <w:rPr>
                <w:iCs/>
              </w:rPr>
            </w:pPr>
            <w:r>
              <w:rPr>
                <w:iCs/>
              </w:rPr>
              <w:t>213_20</w:t>
            </w:r>
          </w:p>
          <w:p w14:paraId="5AA1A598" w14:textId="77777777" w:rsidR="00283174" w:rsidRDefault="00283174" w:rsidP="00511142">
            <w:pPr>
              <w:pStyle w:val="linespace"/>
            </w:pPr>
          </w:p>
          <w:p w14:paraId="065A98CE" w14:textId="77777777" w:rsidR="00283174" w:rsidRDefault="00283174" w:rsidP="00511142">
            <w:pPr>
              <w:pStyle w:val="TableText"/>
              <w:jc w:val="center"/>
              <w:rPr>
                <w:iCs/>
              </w:rPr>
            </w:pP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MV-B3</w:t>
            </w:r>
            <w:r w:rsidR="000D50D7" w:rsidRPr="000D50D7">
              <w:rPr>
                <w:iCs/>
              </w:rPr>
              <w:t xml:space="preserve"> </w:t>
            </w:r>
            <w:r>
              <w:rPr>
                <w:iCs/>
              </w:rPr>
              <w:t>to</w:t>
            </w:r>
            <w:r w:rsidR="000D50D7" w:rsidRPr="000D50D7">
              <w:rPr>
                <w:iCs/>
              </w:rPr>
              <w:t xml:space="preserve"> </w:t>
            </w:r>
            <w:r>
              <w:rPr>
                <w:iCs/>
              </w:rPr>
              <w:t>MV-B4</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2</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p>
        </w:tc>
        <w:tc>
          <w:tcPr>
            <w:tcW w:w="2843" w:type="dxa"/>
          </w:tcPr>
          <w:p w14:paraId="5CA4CF7B" w14:textId="77777777" w:rsidR="00283174" w:rsidRDefault="00283174" w:rsidP="00511142">
            <w:pPr>
              <w:pStyle w:val="TableText"/>
              <w:jc w:val="center"/>
              <w:rPr>
                <w:iCs/>
              </w:rPr>
            </w:pPr>
            <w:r>
              <w:rPr>
                <w:iCs/>
              </w:rPr>
              <w:t>Temporarily</w:t>
            </w:r>
            <w:r w:rsidR="000D50D7" w:rsidRPr="000D50D7">
              <w:rPr>
                <w:iCs/>
              </w:rPr>
              <w:t xml:space="preserve"> </w:t>
            </w:r>
            <w:r>
              <w:rPr>
                <w:iCs/>
              </w:rPr>
              <w:t>manage</w:t>
            </w:r>
            <w:r w:rsidR="000D50D7" w:rsidRPr="000D50D7">
              <w:rPr>
                <w:iCs/>
              </w:rPr>
              <w:t xml:space="preserve"> </w:t>
            </w:r>
            <w:r>
              <w:rPr>
                <w:iCs/>
              </w:rPr>
              <w:t>users</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whilst</w:t>
            </w:r>
            <w:r w:rsidR="000D50D7" w:rsidRPr="000D50D7">
              <w:rPr>
                <w:iCs/>
              </w:rPr>
              <w:t xml:space="preserve"> </w:t>
            </w:r>
            <w:r>
              <w:rPr>
                <w:iCs/>
              </w:rPr>
              <w:t>in</w:t>
            </w:r>
            <w:r w:rsidR="000D50D7" w:rsidRPr="000D50D7">
              <w:rPr>
                <w:iCs/>
              </w:rPr>
              <w:t xml:space="preserve"> </w:t>
            </w:r>
            <w:r>
              <w:rPr>
                <w:iCs/>
              </w:rPr>
              <w:t>use</w:t>
            </w:r>
            <w:r w:rsidR="000D50D7" w:rsidRPr="000D50D7">
              <w:rPr>
                <w:iCs/>
              </w:rPr>
              <w:t xml:space="preserve"> </w:t>
            </w:r>
            <w:r>
              <w:rPr>
                <w:iCs/>
              </w:rPr>
              <w:t>by</w:t>
            </w:r>
            <w:r w:rsidR="000D50D7" w:rsidRPr="000D50D7">
              <w:rPr>
                <w:iCs/>
              </w:rPr>
              <w:t xml:space="preserve"> </w:t>
            </w: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p>
          <w:p w14:paraId="39B887D0" w14:textId="77777777" w:rsidR="00283174" w:rsidRDefault="00283174" w:rsidP="00511142">
            <w:pPr>
              <w:pStyle w:val="linespace"/>
            </w:pPr>
          </w:p>
          <w:p w14:paraId="773F0024" w14:textId="77777777" w:rsidR="00283174" w:rsidRDefault="00283174" w:rsidP="00511142">
            <w:pPr>
              <w:pStyle w:val="TableText"/>
              <w:jc w:val="center"/>
              <w:rPr>
                <w:iCs/>
              </w:rPr>
            </w:pP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r w:rsidR="000D50D7" w:rsidRPr="000D50D7">
              <w:rPr>
                <w:iCs/>
              </w:rPr>
              <w:t xml:space="preserve"> </w:t>
            </w:r>
            <w:r>
              <w:rPr>
                <w:iCs/>
              </w:rPr>
              <w:t>may</w:t>
            </w:r>
            <w:r w:rsidR="000D50D7" w:rsidRPr="000D50D7">
              <w:rPr>
                <w:iCs/>
              </w:rPr>
              <w:t xml:space="preserve"> </w:t>
            </w:r>
            <w:r>
              <w:rPr>
                <w:iCs/>
              </w:rPr>
              <w:t>pass</w:t>
            </w:r>
            <w:r w:rsidR="000D50D7" w:rsidRPr="000D50D7">
              <w:rPr>
                <w:iCs/>
              </w:rPr>
              <w:t xml:space="preserve"> </w:t>
            </w:r>
            <w:r>
              <w:rPr>
                <w:iCs/>
              </w:rPr>
              <w:t>along,</w:t>
            </w:r>
            <w:r w:rsidR="000D50D7" w:rsidRPr="000D50D7">
              <w:rPr>
                <w:iCs/>
              </w:rPr>
              <w:t xml:space="preserve"> </w:t>
            </w:r>
            <w:r>
              <w:rPr>
                <w:iCs/>
              </w:rPr>
              <w:t>or</w:t>
            </w:r>
            <w:r w:rsidR="000D50D7" w:rsidRPr="000D50D7">
              <w:rPr>
                <w:iCs/>
              </w:rPr>
              <w:t xml:space="preserve"> </w:t>
            </w:r>
            <w:r>
              <w:rPr>
                <w:iCs/>
              </w:rPr>
              <w:t>cross,</w:t>
            </w:r>
            <w:r w:rsidR="000D50D7" w:rsidRPr="000D50D7">
              <w:rPr>
                <w:iCs/>
              </w:rPr>
              <w:t xml:space="preserve"> </w:t>
            </w: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p>
        </w:tc>
      </w:tr>
      <w:tr w:rsidR="00283174" w:rsidRPr="00CB43A2" w14:paraId="36B3B019" w14:textId="77777777" w:rsidTr="00511142">
        <w:tc>
          <w:tcPr>
            <w:tcW w:w="2843" w:type="dxa"/>
          </w:tcPr>
          <w:p w14:paraId="4B9DB68C" w14:textId="77777777" w:rsidR="00283174"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7C70E97B" w14:textId="77777777" w:rsidR="00283174" w:rsidRDefault="00283174" w:rsidP="00511142">
            <w:pPr>
              <w:pStyle w:val="TableText"/>
              <w:jc w:val="center"/>
              <w:rPr>
                <w:iCs/>
              </w:rPr>
            </w:pPr>
            <w:r>
              <w:rPr>
                <w:iCs/>
              </w:rPr>
              <w:t>213_21</w:t>
            </w:r>
          </w:p>
          <w:p w14:paraId="12B9FE9C" w14:textId="77777777" w:rsidR="00283174" w:rsidRDefault="00283174" w:rsidP="00511142">
            <w:pPr>
              <w:pStyle w:val="linespace"/>
            </w:pPr>
          </w:p>
          <w:p w14:paraId="046961F2" w14:textId="77777777" w:rsidR="00283174" w:rsidRDefault="00283174" w:rsidP="00511142">
            <w:pPr>
              <w:pStyle w:val="TableText"/>
              <w:jc w:val="center"/>
              <w:rPr>
                <w:iCs/>
              </w:rPr>
            </w:pP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MV-B5</w:t>
            </w:r>
            <w:r w:rsidR="000D50D7" w:rsidRPr="000D50D7">
              <w:rPr>
                <w:iCs/>
              </w:rPr>
              <w:t xml:space="preserve"> </w:t>
            </w:r>
            <w:r>
              <w:rPr>
                <w:iCs/>
              </w:rPr>
              <w:t>to</w:t>
            </w:r>
            <w:r w:rsidR="000D50D7" w:rsidRPr="000D50D7">
              <w:rPr>
                <w:iCs/>
              </w:rPr>
              <w:t xml:space="preserve"> </w:t>
            </w:r>
            <w:r>
              <w:rPr>
                <w:iCs/>
              </w:rPr>
              <w:t>MV-B6</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2</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p>
        </w:tc>
        <w:tc>
          <w:tcPr>
            <w:tcW w:w="2843" w:type="dxa"/>
          </w:tcPr>
          <w:p w14:paraId="59DF2806" w14:textId="77777777" w:rsidR="00283174" w:rsidRDefault="00283174" w:rsidP="00511142">
            <w:pPr>
              <w:pStyle w:val="TableText"/>
              <w:jc w:val="center"/>
              <w:rPr>
                <w:iCs/>
              </w:rPr>
            </w:pPr>
            <w:r>
              <w:rPr>
                <w:iCs/>
              </w:rPr>
              <w:t>Temporarily</w:t>
            </w:r>
            <w:r w:rsidR="000D50D7" w:rsidRPr="000D50D7">
              <w:rPr>
                <w:iCs/>
              </w:rPr>
              <w:t xml:space="preserve"> </w:t>
            </w:r>
            <w:r>
              <w:rPr>
                <w:iCs/>
              </w:rPr>
              <w:t>manage</w:t>
            </w:r>
            <w:r w:rsidR="000D50D7" w:rsidRPr="000D50D7">
              <w:rPr>
                <w:iCs/>
              </w:rPr>
              <w:t xml:space="preserve"> </w:t>
            </w:r>
            <w:r>
              <w:rPr>
                <w:iCs/>
              </w:rPr>
              <w:t>users</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whilst</w:t>
            </w:r>
            <w:r w:rsidR="000D50D7" w:rsidRPr="000D50D7">
              <w:rPr>
                <w:iCs/>
              </w:rPr>
              <w:t xml:space="preserve"> </w:t>
            </w:r>
            <w:r>
              <w:rPr>
                <w:iCs/>
              </w:rPr>
              <w:t>in</w:t>
            </w:r>
            <w:r w:rsidR="000D50D7" w:rsidRPr="000D50D7">
              <w:rPr>
                <w:iCs/>
              </w:rPr>
              <w:t xml:space="preserve"> </w:t>
            </w:r>
            <w:r>
              <w:rPr>
                <w:iCs/>
              </w:rPr>
              <w:t>use</w:t>
            </w:r>
            <w:r w:rsidR="000D50D7" w:rsidRPr="000D50D7">
              <w:rPr>
                <w:iCs/>
              </w:rPr>
              <w:t xml:space="preserve"> </w:t>
            </w:r>
            <w:r>
              <w:rPr>
                <w:iCs/>
              </w:rPr>
              <w:t>by</w:t>
            </w:r>
            <w:r w:rsidR="000D50D7" w:rsidRPr="000D50D7">
              <w:rPr>
                <w:iCs/>
              </w:rPr>
              <w:t xml:space="preserve"> </w:t>
            </w: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p>
          <w:p w14:paraId="610F6756" w14:textId="77777777" w:rsidR="00283174" w:rsidRDefault="00283174" w:rsidP="00511142">
            <w:pPr>
              <w:pStyle w:val="linespace"/>
            </w:pPr>
          </w:p>
          <w:p w14:paraId="26FC436F" w14:textId="77777777" w:rsidR="00283174" w:rsidRDefault="00283174" w:rsidP="00511142">
            <w:pPr>
              <w:pStyle w:val="TableText"/>
              <w:jc w:val="center"/>
              <w:rPr>
                <w:iCs/>
              </w:rPr>
            </w:pP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r w:rsidR="000D50D7" w:rsidRPr="000D50D7">
              <w:rPr>
                <w:iCs/>
              </w:rPr>
              <w:t xml:space="preserve"> </w:t>
            </w:r>
            <w:r>
              <w:rPr>
                <w:iCs/>
              </w:rPr>
              <w:t>may</w:t>
            </w:r>
            <w:r w:rsidR="000D50D7" w:rsidRPr="000D50D7">
              <w:rPr>
                <w:iCs/>
              </w:rPr>
              <w:t xml:space="preserve"> </w:t>
            </w:r>
            <w:r>
              <w:rPr>
                <w:iCs/>
              </w:rPr>
              <w:t>pass</w:t>
            </w:r>
            <w:r w:rsidR="000D50D7" w:rsidRPr="000D50D7">
              <w:rPr>
                <w:iCs/>
              </w:rPr>
              <w:t xml:space="preserve"> </w:t>
            </w:r>
            <w:r>
              <w:rPr>
                <w:iCs/>
              </w:rPr>
              <w:t>along,</w:t>
            </w:r>
            <w:r w:rsidR="000D50D7" w:rsidRPr="000D50D7">
              <w:rPr>
                <w:iCs/>
              </w:rPr>
              <w:t xml:space="preserve"> </w:t>
            </w:r>
            <w:r>
              <w:rPr>
                <w:iCs/>
              </w:rPr>
              <w:t>or</w:t>
            </w:r>
            <w:r w:rsidR="000D50D7" w:rsidRPr="000D50D7">
              <w:rPr>
                <w:iCs/>
              </w:rPr>
              <w:t xml:space="preserve"> </w:t>
            </w:r>
            <w:r>
              <w:rPr>
                <w:iCs/>
              </w:rPr>
              <w:t>cross,</w:t>
            </w:r>
            <w:r w:rsidR="000D50D7" w:rsidRPr="000D50D7">
              <w:rPr>
                <w:iCs/>
              </w:rPr>
              <w:t xml:space="preserve"> </w:t>
            </w: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p>
        </w:tc>
      </w:tr>
      <w:tr w:rsidR="00283174" w:rsidRPr="00CB43A2" w14:paraId="61A0BC3C" w14:textId="77777777" w:rsidTr="00511142">
        <w:tc>
          <w:tcPr>
            <w:tcW w:w="2843" w:type="dxa"/>
          </w:tcPr>
          <w:p w14:paraId="26778075" w14:textId="77777777" w:rsidR="00283174"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5187C605" w14:textId="77777777" w:rsidR="00283174" w:rsidRDefault="00283174" w:rsidP="00511142">
            <w:pPr>
              <w:pStyle w:val="TableText"/>
              <w:jc w:val="center"/>
              <w:rPr>
                <w:iCs/>
              </w:rPr>
            </w:pPr>
            <w:r>
              <w:rPr>
                <w:iCs/>
              </w:rPr>
              <w:t>213_19</w:t>
            </w:r>
          </w:p>
          <w:p w14:paraId="60C48C86" w14:textId="77777777" w:rsidR="00283174" w:rsidRDefault="00283174" w:rsidP="00511142">
            <w:pPr>
              <w:pStyle w:val="linespace"/>
            </w:pPr>
          </w:p>
          <w:p w14:paraId="6F4FE14B" w14:textId="77777777" w:rsidR="00283174" w:rsidRDefault="00283174" w:rsidP="00511142">
            <w:pPr>
              <w:pStyle w:val="TableText"/>
              <w:jc w:val="center"/>
              <w:rPr>
                <w:iCs/>
              </w:rPr>
            </w:pP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MV-B1</w:t>
            </w:r>
            <w:r w:rsidR="000D50D7" w:rsidRPr="000D50D7">
              <w:rPr>
                <w:iCs/>
              </w:rPr>
              <w:t xml:space="preserve"> </w:t>
            </w:r>
            <w:r>
              <w:rPr>
                <w:iCs/>
              </w:rPr>
              <w:t>to</w:t>
            </w:r>
            <w:r w:rsidR="000D50D7" w:rsidRPr="000D50D7">
              <w:rPr>
                <w:iCs/>
              </w:rPr>
              <w:t xml:space="preserve"> </w:t>
            </w:r>
            <w:r>
              <w:rPr>
                <w:iCs/>
              </w:rPr>
              <w:t>MV-B2</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3</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p>
        </w:tc>
        <w:tc>
          <w:tcPr>
            <w:tcW w:w="2843" w:type="dxa"/>
          </w:tcPr>
          <w:p w14:paraId="6682FAAC" w14:textId="77777777" w:rsidR="00283174" w:rsidRDefault="00283174" w:rsidP="00511142">
            <w:pPr>
              <w:pStyle w:val="TableText"/>
              <w:jc w:val="center"/>
              <w:rPr>
                <w:iCs/>
              </w:rPr>
            </w:pPr>
            <w:r>
              <w:rPr>
                <w:iCs/>
              </w:rPr>
              <w:t>Temporarily</w:t>
            </w:r>
            <w:r w:rsidR="000D50D7" w:rsidRPr="000D50D7">
              <w:rPr>
                <w:iCs/>
              </w:rPr>
              <w:t xml:space="preserve"> </w:t>
            </w:r>
            <w:r>
              <w:rPr>
                <w:iCs/>
              </w:rPr>
              <w:t>manage</w:t>
            </w:r>
            <w:r w:rsidR="000D50D7" w:rsidRPr="000D50D7">
              <w:rPr>
                <w:iCs/>
              </w:rPr>
              <w:t xml:space="preserve"> </w:t>
            </w:r>
            <w:r>
              <w:rPr>
                <w:iCs/>
              </w:rPr>
              <w:t>users</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whilst</w:t>
            </w:r>
            <w:r w:rsidR="000D50D7" w:rsidRPr="000D50D7">
              <w:rPr>
                <w:iCs/>
              </w:rPr>
              <w:t xml:space="preserve"> </w:t>
            </w:r>
            <w:r>
              <w:rPr>
                <w:iCs/>
              </w:rPr>
              <w:t>in</w:t>
            </w:r>
            <w:r w:rsidR="000D50D7" w:rsidRPr="000D50D7">
              <w:rPr>
                <w:iCs/>
              </w:rPr>
              <w:t xml:space="preserve"> </w:t>
            </w:r>
            <w:r>
              <w:rPr>
                <w:iCs/>
              </w:rPr>
              <w:t>use</w:t>
            </w:r>
            <w:r w:rsidR="000D50D7" w:rsidRPr="000D50D7">
              <w:rPr>
                <w:iCs/>
              </w:rPr>
              <w:t xml:space="preserve"> </w:t>
            </w:r>
            <w:r>
              <w:rPr>
                <w:iCs/>
              </w:rPr>
              <w:t>by</w:t>
            </w:r>
            <w:r w:rsidR="000D50D7" w:rsidRPr="000D50D7">
              <w:rPr>
                <w:iCs/>
              </w:rPr>
              <w:t xml:space="preserve"> </w:t>
            </w: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p>
          <w:p w14:paraId="49D77F36" w14:textId="77777777" w:rsidR="00283174" w:rsidRDefault="00283174" w:rsidP="00511142">
            <w:pPr>
              <w:pStyle w:val="linespace"/>
            </w:pPr>
          </w:p>
          <w:p w14:paraId="6B381594" w14:textId="77777777" w:rsidR="00283174" w:rsidRDefault="00283174" w:rsidP="00511142">
            <w:pPr>
              <w:pStyle w:val="TableText"/>
              <w:jc w:val="center"/>
              <w:rPr>
                <w:iCs/>
              </w:rPr>
            </w:pP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r w:rsidR="000D50D7" w:rsidRPr="000D50D7">
              <w:rPr>
                <w:iCs/>
              </w:rPr>
              <w:t xml:space="preserve"> </w:t>
            </w:r>
            <w:r>
              <w:rPr>
                <w:iCs/>
              </w:rPr>
              <w:t>may</w:t>
            </w:r>
            <w:r w:rsidR="000D50D7" w:rsidRPr="000D50D7">
              <w:rPr>
                <w:iCs/>
              </w:rPr>
              <w:t xml:space="preserve"> </w:t>
            </w:r>
            <w:r>
              <w:rPr>
                <w:iCs/>
              </w:rPr>
              <w:t>pass</w:t>
            </w:r>
            <w:r w:rsidR="000D50D7" w:rsidRPr="000D50D7">
              <w:rPr>
                <w:iCs/>
              </w:rPr>
              <w:t xml:space="preserve"> </w:t>
            </w:r>
            <w:r>
              <w:rPr>
                <w:iCs/>
              </w:rPr>
              <w:t>along,</w:t>
            </w:r>
            <w:r w:rsidR="000D50D7" w:rsidRPr="000D50D7">
              <w:rPr>
                <w:iCs/>
              </w:rPr>
              <w:t xml:space="preserve"> </w:t>
            </w:r>
            <w:r>
              <w:rPr>
                <w:iCs/>
              </w:rPr>
              <w:t>or</w:t>
            </w:r>
            <w:r w:rsidR="000D50D7" w:rsidRPr="000D50D7">
              <w:rPr>
                <w:iCs/>
              </w:rPr>
              <w:t xml:space="preserve"> </w:t>
            </w:r>
            <w:r>
              <w:rPr>
                <w:iCs/>
              </w:rPr>
              <w:t>cross,</w:t>
            </w:r>
            <w:r w:rsidR="000D50D7" w:rsidRPr="000D50D7">
              <w:rPr>
                <w:iCs/>
              </w:rPr>
              <w:t xml:space="preserve"> </w:t>
            </w: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p>
        </w:tc>
      </w:tr>
      <w:tr w:rsidR="00283174" w:rsidRPr="00CB43A2" w14:paraId="7F5D71DB" w14:textId="77777777" w:rsidTr="00511142">
        <w:tc>
          <w:tcPr>
            <w:tcW w:w="2843" w:type="dxa"/>
          </w:tcPr>
          <w:p w14:paraId="6E62322B" w14:textId="77777777" w:rsidR="00283174" w:rsidRPr="00CB43A2"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482B9CCC" w14:textId="77777777" w:rsidR="00283174" w:rsidRDefault="00283174" w:rsidP="00511142">
            <w:pPr>
              <w:pStyle w:val="TableText"/>
              <w:jc w:val="center"/>
              <w:rPr>
                <w:iCs/>
              </w:rPr>
            </w:pPr>
            <w:r>
              <w:rPr>
                <w:iCs/>
              </w:rPr>
              <w:t>213_18</w:t>
            </w:r>
          </w:p>
          <w:p w14:paraId="4C2B1DA4" w14:textId="77777777" w:rsidR="00283174" w:rsidRDefault="00283174" w:rsidP="00511142">
            <w:pPr>
              <w:pStyle w:val="linespace"/>
            </w:pPr>
          </w:p>
          <w:p w14:paraId="2D1D0D1F" w14:textId="77777777" w:rsidR="00283174" w:rsidRPr="00CB43A2" w:rsidRDefault="00283174" w:rsidP="00511142">
            <w:pPr>
              <w:pStyle w:val="TableText"/>
              <w:jc w:val="center"/>
              <w:rPr>
                <w:iCs/>
              </w:rPr>
            </w:pP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MV-F1</w:t>
            </w:r>
            <w:r w:rsidR="000D50D7" w:rsidRPr="000D50D7">
              <w:rPr>
                <w:iCs/>
              </w:rPr>
              <w:t xml:space="preserve"> </w:t>
            </w:r>
            <w:r>
              <w:rPr>
                <w:iCs/>
              </w:rPr>
              <w:t>to</w:t>
            </w:r>
            <w:r w:rsidR="000D50D7" w:rsidRPr="000D50D7">
              <w:rPr>
                <w:iCs/>
              </w:rPr>
              <w:t xml:space="preserve"> </w:t>
            </w:r>
            <w:r>
              <w:rPr>
                <w:iCs/>
              </w:rPr>
              <w:t>MV-F2</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3</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p>
        </w:tc>
        <w:tc>
          <w:tcPr>
            <w:tcW w:w="2843" w:type="dxa"/>
          </w:tcPr>
          <w:p w14:paraId="4E8D315B" w14:textId="77777777" w:rsidR="00283174" w:rsidRDefault="00283174" w:rsidP="00511142">
            <w:pPr>
              <w:pStyle w:val="TableText"/>
              <w:jc w:val="center"/>
              <w:rPr>
                <w:iCs/>
              </w:rPr>
            </w:pPr>
            <w:r>
              <w:rPr>
                <w:iCs/>
              </w:rPr>
              <w:t>Temporarily</w:t>
            </w:r>
            <w:r w:rsidR="000D50D7" w:rsidRPr="000D50D7">
              <w:rPr>
                <w:iCs/>
              </w:rPr>
              <w:t xml:space="preserve"> </w:t>
            </w:r>
            <w:r>
              <w:rPr>
                <w:iCs/>
              </w:rPr>
              <w:t>manage</w:t>
            </w:r>
            <w:r w:rsidR="000D50D7" w:rsidRPr="000D50D7">
              <w:rPr>
                <w:iCs/>
              </w:rPr>
              <w:t xml:space="preserve"> </w:t>
            </w:r>
            <w:r>
              <w:rPr>
                <w:iCs/>
              </w:rPr>
              <w:t>users</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whilst</w:t>
            </w:r>
            <w:r w:rsidR="000D50D7" w:rsidRPr="000D50D7">
              <w:rPr>
                <w:iCs/>
              </w:rPr>
              <w:t xml:space="preserve"> </w:t>
            </w:r>
            <w:r>
              <w:rPr>
                <w:iCs/>
              </w:rPr>
              <w:t>in</w:t>
            </w:r>
            <w:r w:rsidR="000D50D7" w:rsidRPr="000D50D7">
              <w:rPr>
                <w:iCs/>
              </w:rPr>
              <w:t xml:space="preserve"> </w:t>
            </w:r>
            <w:r>
              <w:rPr>
                <w:iCs/>
              </w:rPr>
              <w:t>use</w:t>
            </w:r>
            <w:r w:rsidR="000D50D7" w:rsidRPr="000D50D7">
              <w:rPr>
                <w:iCs/>
              </w:rPr>
              <w:t xml:space="preserve"> </w:t>
            </w:r>
            <w:r>
              <w:rPr>
                <w:iCs/>
              </w:rPr>
              <w:t>by</w:t>
            </w:r>
            <w:r w:rsidR="000D50D7" w:rsidRPr="000D50D7">
              <w:rPr>
                <w:iCs/>
              </w:rPr>
              <w:t xml:space="preserve"> </w:t>
            </w: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p>
          <w:p w14:paraId="19AB5AC2" w14:textId="77777777" w:rsidR="00283174" w:rsidRDefault="00283174" w:rsidP="00511142">
            <w:pPr>
              <w:pStyle w:val="linespace"/>
            </w:pPr>
          </w:p>
          <w:p w14:paraId="5DC59120" w14:textId="77777777" w:rsidR="00283174" w:rsidRPr="00CB43A2" w:rsidRDefault="00283174" w:rsidP="00511142">
            <w:pPr>
              <w:pStyle w:val="TableText"/>
              <w:jc w:val="center"/>
              <w:rPr>
                <w:iCs/>
              </w:rPr>
            </w:pP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r w:rsidR="000D50D7" w:rsidRPr="000D50D7">
              <w:rPr>
                <w:iCs/>
              </w:rPr>
              <w:t xml:space="preserve"> </w:t>
            </w:r>
            <w:r>
              <w:rPr>
                <w:iCs/>
              </w:rPr>
              <w:t>may</w:t>
            </w:r>
            <w:r w:rsidR="000D50D7" w:rsidRPr="000D50D7">
              <w:rPr>
                <w:iCs/>
              </w:rPr>
              <w:t xml:space="preserve"> </w:t>
            </w:r>
            <w:r>
              <w:rPr>
                <w:iCs/>
              </w:rPr>
              <w:t>pass</w:t>
            </w:r>
            <w:r w:rsidR="000D50D7" w:rsidRPr="000D50D7">
              <w:rPr>
                <w:iCs/>
              </w:rPr>
              <w:t xml:space="preserve"> </w:t>
            </w:r>
            <w:r>
              <w:rPr>
                <w:iCs/>
              </w:rPr>
              <w:t>along,</w:t>
            </w:r>
            <w:r w:rsidR="000D50D7" w:rsidRPr="000D50D7">
              <w:rPr>
                <w:iCs/>
              </w:rPr>
              <w:t xml:space="preserve"> </w:t>
            </w:r>
            <w:r>
              <w:rPr>
                <w:iCs/>
              </w:rPr>
              <w:t>or</w:t>
            </w:r>
            <w:r w:rsidR="000D50D7" w:rsidRPr="000D50D7">
              <w:rPr>
                <w:iCs/>
              </w:rPr>
              <w:t xml:space="preserve"> </w:t>
            </w:r>
            <w:r>
              <w:rPr>
                <w:iCs/>
              </w:rPr>
              <w:t>cross,</w:t>
            </w:r>
            <w:r w:rsidR="000D50D7" w:rsidRPr="000D50D7">
              <w:rPr>
                <w:iCs/>
              </w:rPr>
              <w:t xml:space="preserve"> </w:t>
            </w: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p>
        </w:tc>
      </w:tr>
      <w:tr w:rsidR="00283174" w:rsidRPr="00CB43A2" w14:paraId="34CFE6B6" w14:textId="77777777" w:rsidTr="00511142">
        <w:tc>
          <w:tcPr>
            <w:tcW w:w="2843" w:type="dxa"/>
          </w:tcPr>
          <w:p w14:paraId="3EE5DAB7" w14:textId="77777777" w:rsidR="00283174" w:rsidRPr="00CB43A2"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r w:rsidR="000D50D7" w:rsidRPr="000D50D7">
              <w:rPr>
                <w:iCs/>
              </w:rPr>
              <w:t xml:space="preserve"> </w:t>
            </w:r>
            <w:r>
              <w:rPr>
                <w:iCs/>
              </w:rPr>
              <w:t>/</w:t>
            </w:r>
            <w:r w:rsidR="000D50D7" w:rsidRPr="000D50D7">
              <w:rPr>
                <w:iCs/>
              </w:rPr>
              <w:t xml:space="preserve"> </w:t>
            </w:r>
            <w:r>
              <w:rPr>
                <w:iCs/>
              </w:rPr>
              <w:t>Braintree</w:t>
            </w:r>
            <w:r w:rsidR="000D50D7" w:rsidRPr="000D50D7">
              <w:rPr>
                <w:iCs/>
              </w:rPr>
              <w:t xml:space="preserve"> </w:t>
            </w:r>
            <w:r>
              <w:rPr>
                <w:iCs/>
              </w:rPr>
              <w:t>District</w:t>
            </w:r>
            <w:r w:rsidR="000D50D7" w:rsidRPr="000D50D7">
              <w:rPr>
                <w:iCs/>
              </w:rPr>
              <w:t xml:space="preserve"> </w:t>
            </w:r>
            <w:r>
              <w:rPr>
                <w:iCs/>
              </w:rPr>
              <w:t>Council</w:t>
            </w:r>
            <w:r w:rsidR="000D50D7" w:rsidRPr="000D50D7">
              <w:rPr>
                <w:iCs/>
              </w:rPr>
              <w:t xml:space="preserve"> </w:t>
            </w:r>
            <w:r>
              <w:rPr>
                <w:iCs/>
              </w:rPr>
              <w:t>(border)</w:t>
            </w:r>
          </w:p>
        </w:tc>
        <w:tc>
          <w:tcPr>
            <w:tcW w:w="2843" w:type="dxa"/>
          </w:tcPr>
          <w:p w14:paraId="13047793" w14:textId="77777777" w:rsidR="00283174" w:rsidRDefault="00283174" w:rsidP="00511142">
            <w:pPr>
              <w:pStyle w:val="TableText"/>
              <w:jc w:val="center"/>
              <w:rPr>
                <w:iCs/>
              </w:rPr>
            </w:pPr>
            <w:r>
              <w:rPr>
                <w:iCs/>
              </w:rPr>
              <w:t>213_4</w:t>
            </w:r>
          </w:p>
          <w:p w14:paraId="2D6BF4C1" w14:textId="77777777" w:rsidR="00283174" w:rsidRDefault="00283174" w:rsidP="00511142">
            <w:pPr>
              <w:pStyle w:val="linespace"/>
            </w:pPr>
          </w:p>
          <w:p w14:paraId="21996C5A" w14:textId="77777777" w:rsidR="00283174" w:rsidRPr="00CB43A2" w:rsidRDefault="00283174" w:rsidP="00511142">
            <w:pPr>
              <w:pStyle w:val="TableText"/>
              <w:jc w:val="center"/>
              <w:rPr>
                <w:iCs/>
              </w:rPr>
            </w:pP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MV-G1</w:t>
            </w:r>
            <w:r w:rsidR="000D50D7" w:rsidRPr="000D50D7">
              <w:rPr>
                <w:iCs/>
              </w:rPr>
              <w:t xml:space="preserve"> </w:t>
            </w:r>
            <w:r>
              <w:rPr>
                <w:iCs/>
              </w:rPr>
              <w:t>to</w:t>
            </w:r>
            <w:r w:rsidR="000D50D7" w:rsidRPr="000D50D7">
              <w:rPr>
                <w:iCs/>
              </w:rPr>
              <w:t xml:space="preserve"> </w:t>
            </w:r>
            <w:r>
              <w:rPr>
                <w:iCs/>
              </w:rPr>
              <w:t>MV-G2</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4</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p>
        </w:tc>
        <w:tc>
          <w:tcPr>
            <w:tcW w:w="2843" w:type="dxa"/>
          </w:tcPr>
          <w:p w14:paraId="15DE832D" w14:textId="77777777" w:rsidR="00283174" w:rsidRDefault="00283174" w:rsidP="00511142">
            <w:pPr>
              <w:pStyle w:val="TableText"/>
              <w:jc w:val="center"/>
              <w:rPr>
                <w:iCs/>
              </w:rPr>
            </w:pPr>
            <w:r>
              <w:rPr>
                <w:iCs/>
              </w:rPr>
              <w:t>Temporarily</w:t>
            </w:r>
            <w:r w:rsidR="000D50D7" w:rsidRPr="000D50D7">
              <w:rPr>
                <w:iCs/>
              </w:rPr>
              <w:t xml:space="preserve"> </w:t>
            </w:r>
            <w:r>
              <w:rPr>
                <w:iCs/>
              </w:rPr>
              <w:t>manage</w:t>
            </w:r>
            <w:r w:rsidR="000D50D7" w:rsidRPr="000D50D7">
              <w:rPr>
                <w:iCs/>
              </w:rPr>
              <w:t xml:space="preserve"> </w:t>
            </w:r>
            <w:r>
              <w:rPr>
                <w:iCs/>
              </w:rPr>
              <w:t>users</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whilst</w:t>
            </w:r>
            <w:r w:rsidR="000D50D7" w:rsidRPr="000D50D7">
              <w:rPr>
                <w:iCs/>
              </w:rPr>
              <w:t xml:space="preserve"> </w:t>
            </w:r>
            <w:r>
              <w:rPr>
                <w:iCs/>
              </w:rPr>
              <w:t>in</w:t>
            </w:r>
            <w:r w:rsidR="000D50D7" w:rsidRPr="000D50D7">
              <w:rPr>
                <w:iCs/>
              </w:rPr>
              <w:t xml:space="preserve"> </w:t>
            </w:r>
            <w:r>
              <w:rPr>
                <w:iCs/>
              </w:rPr>
              <w:t>use</w:t>
            </w:r>
            <w:r w:rsidR="000D50D7" w:rsidRPr="000D50D7">
              <w:rPr>
                <w:iCs/>
              </w:rPr>
              <w:t xml:space="preserve"> </w:t>
            </w:r>
            <w:r>
              <w:rPr>
                <w:iCs/>
              </w:rPr>
              <w:t>by</w:t>
            </w:r>
            <w:r w:rsidR="000D50D7" w:rsidRPr="000D50D7">
              <w:rPr>
                <w:iCs/>
              </w:rPr>
              <w:t xml:space="preserve"> </w:t>
            </w: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p>
          <w:p w14:paraId="145B1DF5" w14:textId="77777777" w:rsidR="00283174" w:rsidRDefault="00283174" w:rsidP="00511142">
            <w:pPr>
              <w:pStyle w:val="linespace"/>
            </w:pPr>
          </w:p>
          <w:p w14:paraId="0698F3DC" w14:textId="77777777" w:rsidR="00283174" w:rsidRPr="00CB43A2" w:rsidRDefault="00283174" w:rsidP="00511142">
            <w:pPr>
              <w:pStyle w:val="TableText"/>
              <w:jc w:val="center"/>
              <w:rPr>
                <w:iCs/>
              </w:rPr>
            </w:pP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r w:rsidR="000D50D7" w:rsidRPr="000D50D7">
              <w:rPr>
                <w:iCs/>
              </w:rPr>
              <w:t xml:space="preserve"> </w:t>
            </w:r>
            <w:r>
              <w:rPr>
                <w:iCs/>
              </w:rPr>
              <w:t>may</w:t>
            </w:r>
            <w:r w:rsidR="000D50D7" w:rsidRPr="000D50D7">
              <w:rPr>
                <w:iCs/>
              </w:rPr>
              <w:t xml:space="preserve"> </w:t>
            </w:r>
            <w:r>
              <w:rPr>
                <w:iCs/>
              </w:rPr>
              <w:t>pass</w:t>
            </w:r>
            <w:r w:rsidR="000D50D7" w:rsidRPr="000D50D7">
              <w:rPr>
                <w:iCs/>
              </w:rPr>
              <w:t xml:space="preserve"> </w:t>
            </w:r>
            <w:r>
              <w:rPr>
                <w:iCs/>
              </w:rPr>
              <w:t>along,</w:t>
            </w:r>
            <w:r w:rsidR="000D50D7" w:rsidRPr="000D50D7">
              <w:rPr>
                <w:iCs/>
              </w:rPr>
              <w:t xml:space="preserve"> </w:t>
            </w:r>
            <w:r>
              <w:rPr>
                <w:iCs/>
              </w:rPr>
              <w:t>or</w:t>
            </w:r>
            <w:r w:rsidR="000D50D7" w:rsidRPr="000D50D7">
              <w:rPr>
                <w:iCs/>
              </w:rPr>
              <w:t xml:space="preserve"> </w:t>
            </w:r>
            <w:r>
              <w:rPr>
                <w:iCs/>
              </w:rPr>
              <w:t>cross,</w:t>
            </w:r>
            <w:r w:rsidR="000D50D7" w:rsidRPr="000D50D7">
              <w:rPr>
                <w:iCs/>
              </w:rPr>
              <w:t xml:space="preserve"> </w:t>
            </w: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p>
        </w:tc>
      </w:tr>
      <w:tr w:rsidR="00283174" w:rsidRPr="00CB43A2" w14:paraId="3CBF1D6F" w14:textId="77777777" w:rsidTr="00511142">
        <w:tc>
          <w:tcPr>
            <w:tcW w:w="2843" w:type="dxa"/>
          </w:tcPr>
          <w:p w14:paraId="26D298E7" w14:textId="77777777" w:rsidR="00283174" w:rsidRPr="00CB43A2"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r w:rsidR="000D50D7" w:rsidRPr="000D50D7">
              <w:rPr>
                <w:iCs/>
              </w:rPr>
              <w:t xml:space="preserve"> </w:t>
            </w:r>
            <w:r>
              <w:rPr>
                <w:iCs/>
              </w:rPr>
              <w:t>Braintree</w:t>
            </w:r>
            <w:r w:rsidR="000D50D7" w:rsidRPr="000D50D7">
              <w:rPr>
                <w:iCs/>
              </w:rPr>
              <w:t xml:space="preserve"> </w:t>
            </w:r>
            <w:r>
              <w:rPr>
                <w:iCs/>
              </w:rPr>
              <w:t>District</w:t>
            </w:r>
            <w:r w:rsidR="000D50D7" w:rsidRPr="000D50D7">
              <w:rPr>
                <w:iCs/>
              </w:rPr>
              <w:t xml:space="preserve"> </w:t>
            </w:r>
            <w:r>
              <w:rPr>
                <w:iCs/>
              </w:rPr>
              <w:t>Council</w:t>
            </w:r>
            <w:r w:rsidR="000D50D7" w:rsidRPr="000D50D7">
              <w:rPr>
                <w:iCs/>
              </w:rPr>
              <w:t xml:space="preserve"> </w:t>
            </w:r>
            <w:r>
              <w:rPr>
                <w:iCs/>
              </w:rPr>
              <w:t>(border)</w:t>
            </w:r>
          </w:p>
        </w:tc>
        <w:tc>
          <w:tcPr>
            <w:tcW w:w="2843" w:type="dxa"/>
          </w:tcPr>
          <w:p w14:paraId="7840A603" w14:textId="77777777" w:rsidR="00283174" w:rsidRDefault="00283174" w:rsidP="00511142">
            <w:pPr>
              <w:pStyle w:val="TableText"/>
              <w:jc w:val="center"/>
              <w:rPr>
                <w:iCs/>
              </w:rPr>
            </w:pPr>
            <w:r>
              <w:rPr>
                <w:iCs/>
              </w:rPr>
              <w:t>113_32</w:t>
            </w:r>
          </w:p>
          <w:p w14:paraId="632DC7F5" w14:textId="77777777" w:rsidR="00283174" w:rsidRDefault="00283174" w:rsidP="00511142">
            <w:pPr>
              <w:pStyle w:val="linespace"/>
            </w:pPr>
          </w:p>
          <w:p w14:paraId="6E5D0068" w14:textId="77777777" w:rsidR="00283174" w:rsidRPr="00CB43A2" w:rsidRDefault="00283174" w:rsidP="00511142">
            <w:pPr>
              <w:pStyle w:val="TableText"/>
              <w:jc w:val="center"/>
              <w:rPr>
                <w:iCs/>
              </w:rPr>
            </w:pP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MV-G3</w:t>
            </w:r>
            <w:r w:rsidR="000D50D7" w:rsidRPr="000D50D7">
              <w:rPr>
                <w:iCs/>
              </w:rPr>
              <w:t xml:space="preserve"> </w:t>
            </w:r>
            <w:r>
              <w:rPr>
                <w:iCs/>
              </w:rPr>
              <w:t>to</w:t>
            </w:r>
            <w:r w:rsidR="000D50D7" w:rsidRPr="000D50D7">
              <w:rPr>
                <w:iCs/>
              </w:rPr>
              <w:t xml:space="preserve"> </w:t>
            </w:r>
            <w:r>
              <w:rPr>
                <w:iCs/>
              </w:rPr>
              <w:t>MV-G4</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4</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lastRenderedPageBreak/>
              <w:t>way</w:t>
            </w:r>
            <w:r w:rsidR="000D50D7" w:rsidRPr="000D50D7">
              <w:rPr>
                <w:iCs/>
              </w:rPr>
              <w:t xml:space="preserve"> </w:t>
            </w:r>
            <w:r>
              <w:rPr>
                <w:iCs/>
              </w:rPr>
              <w:t>plan.</w:t>
            </w:r>
          </w:p>
        </w:tc>
        <w:tc>
          <w:tcPr>
            <w:tcW w:w="2843" w:type="dxa"/>
          </w:tcPr>
          <w:p w14:paraId="00E58009" w14:textId="77777777" w:rsidR="00283174" w:rsidRDefault="00283174" w:rsidP="00511142">
            <w:pPr>
              <w:pStyle w:val="TableText"/>
              <w:jc w:val="center"/>
              <w:rPr>
                <w:iCs/>
              </w:rPr>
            </w:pPr>
            <w:r>
              <w:rPr>
                <w:iCs/>
              </w:rPr>
              <w:lastRenderedPageBreak/>
              <w:t>Temporarily</w:t>
            </w:r>
            <w:r w:rsidR="000D50D7" w:rsidRPr="000D50D7">
              <w:rPr>
                <w:iCs/>
              </w:rPr>
              <w:t xml:space="preserve"> </w:t>
            </w:r>
            <w:r>
              <w:rPr>
                <w:iCs/>
              </w:rPr>
              <w:t>manage</w:t>
            </w:r>
            <w:r w:rsidR="000D50D7" w:rsidRPr="000D50D7">
              <w:rPr>
                <w:iCs/>
              </w:rPr>
              <w:t xml:space="preserve"> </w:t>
            </w:r>
            <w:r>
              <w:rPr>
                <w:iCs/>
              </w:rPr>
              <w:t>users</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whilst</w:t>
            </w:r>
            <w:r w:rsidR="000D50D7" w:rsidRPr="000D50D7">
              <w:rPr>
                <w:iCs/>
              </w:rPr>
              <w:t xml:space="preserve"> </w:t>
            </w:r>
            <w:r>
              <w:rPr>
                <w:iCs/>
              </w:rPr>
              <w:t>in</w:t>
            </w:r>
            <w:r w:rsidR="000D50D7" w:rsidRPr="000D50D7">
              <w:rPr>
                <w:iCs/>
              </w:rPr>
              <w:t xml:space="preserve"> </w:t>
            </w:r>
            <w:r>
              <w:rPr>
                <w:iCs/>
              </w:rPr>
              <w:t>use</w:t>
            </w:r>
            <w:r w:rsidR="000D50D7" w:rsidRPr="000D50D7">
              <w:rPr>
                <w:iCs/>
              </w:rPr>
              <w:t xml:space="preserve"> </w:t>
            </w:r>
            <w:r>
              <w:rPr>
                <w:iCs/>
              </w:rPr>
              <w:t>by</w:t>
            </w:r>
            <w:r w:rsidR="000D50D7" w:rsidRPr="000D50D7">
              <w:rPr>
                <w:iCs/>
              </w:rPr>
              <w:t xml:space="preserve"> </w:t>
            </w: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p>
          <w:p w14:paraId="7F6D7C42" w14:textId="77777777" w:rsidR="00283174" w:rsidRDefault="00283174" w:rsidP="00511142">
            <w:pPr>
              <w:pStyle w:val="linespace"/>
            </w:pPr>
          </w:p>
          <w:p w14:paraId="2644E983" w14:textId="77777777" w:rsidR="00283174" w:rsidRPr="00CB43A2" w:rsidRDefault="00283174" w:rsidP="00511142">
            <w:pPr>
              <w:pStyle w:val="TableText"/>
              <w:jc w:val="center"/>
              <w:rPr>
                <w:iCs/>
              </w:rPr>
            </w:pP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lastRenderedPageBreak/>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r w:rsidR="000D50D7" w:rsidRPr="000D50D7">
              <w:rPr>
                <w:iCs/>
              </w:rPr>
              <w:t xml:space="preserve"> </w:t>
            </w:r>
            <w:r>
              <w:rPr>
                <w:iCs/>
              </w:rPr>
              <w:t>may</w:t>
            </w:r>
            <w:r w:rsidR="000D50D7" w:rsidRPr="000D50D7">
              <w:rPr>
                <w:iCs/>
              </w:rPr>
              <w:t xml:space="preserve"> </w:t>
            </w:r>
            <w:r>
              <w:rPr>
                <w:iCs/>
              </w:rPr>
              <w:t>pass</w:t>
            </w:r>
            <w:r w:rsidR="000D50D7" w:rsidRPr="000D50D7">
              <w:rPr>
                <w:iCs/>
              </w:rPr>
              <w:t xml:space="preserve"> </w:t>
            </w:r>
            <w:r>
              <w:rPr>
                <w:iCs/>
              </w:rPr>
              <w:t>along,</w:t>
            </w:r>
            <w:r w:rsidR="000D50D7" w:rsidRPr="000D50D7">
              <w:rPr>
                <w:iCs/>
              </w:rPr>
              <w:t xml:space="preserve"> </w:t>
            </w:r>
            <w:r>
              <w:rPr>
                <w:iCs/>
              </w:rPr>
              <w:t>or</w:t>
            </w:r>
            <w:r w:rsidR="000D50D7" w:rsidRPr="000D50D7">
              <w:rPr>
                <w:iCs/>
              </w:rPr>
              <w:t xml:space="preserve"> </w:t>
            </w:r>
            <w:r>
              <w:rPr>
                <w:iCs/>
              </w:rPr>
              <w:t>cross,</w:t>
            </w:r>
            <w:r w:rsidR="000D50D7" w:rsidRPr="000D50D7">
              <w:rPr>
                <w:iCs/>
              </w:rPr>
              <w:t xml:space="preserve"> </w:t>
            </w: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p>
        </w:tc>
      </w:tr>
      <w:tr w:rsidR="00283174" w:rsidRPr="00CB43A2" w14:paraId="2F5511B1" w14:textId="77777777" w:rsidTr="00511142">
        <w:tc>
          <w:tcPr>
            <w:tcW w:w="2843" w:type="dxa"/>
          </w:tcPr>
          <w:p w14:paraId="0AD8F2CF" w14:textId="77777777" w:rsidR="00283174" w:rsidRPr="00CB43A2" w:rsidRDefault="00283174" w:rsidP="00511142">
            <w:pPr>
              <w:pStyle w:val="TableText"/>
              <w:jc w:val="center"/>
              <w:rPr>
                <w:iCs/>
              </w:rPr>
            </w:pPr>
            <w:r>
              <w:rPr>
                <w:iCs/>
              </w:rPr>
              <w:lastRenderedPageBreak/>
              <w:t>Chelmsford</w:t>
            </w:r>
            <w:r w:rsidR="000D50D7" w:rsidRPr="000D50D7">
              <w:rPr>
                <w:iCs/>
              </w:rPr>
              <w:t xml:space="preserve"> </w:t>
            </w:r>
            <w:r>
              <w:rPr>
                <w:iCs/>
              </w:rPr>
              <w:t>City</w:t>
            </w:r>
            <w:r w:rsidR="000D50D7" w:rsidRPr="000D50D7">
              <w:rPr>
                <w:iCs/>
              </w:rPr>
              <w:t xml:space="preserve"> </w:t>
            </w:r>
            <w:r>
              <w:rPr>
                <w:iCs/>
              </w:rPr>
              <w:t>Council/</w:t>
            </w:r>
            <w:r w:rsidR="000D50D7" w:rsidRPr="000D50D7">
              <w:rPr>
                <w:iCs/>
              </w:rPr>
              <w:t xml:space="preserve"> </w:t>
            </w:r>
            <w:r>
              <w:rPr>
                <w:iCs/>
              </w:rPr>
              <w:t>Braintree</w:t>
            </w:r>
            <w:r w:rsidR="000D50D7" w:rsidRPr="000D50D7">
              <w:rPr>
                <w:iCs/>
              </w:rPr>
              <w:t xml:space="preserve"> </w:t>
            </w:r>
            <w:r>
              <w:rPr>
                <w:iCs/>
              </w:rPr>
              <w:t>District</w:t>
            </w:r>
            <w:r w:rsidR="000D50D7" w:rsidRPr="000D50D7">
              <w:rPr>
                <w:iCs/>
              </w:rPr>
              <w:t xml:space="preserve"> </w:t>
            </w:r>
            <w:r>
              <w:rPr>
                <w:iCs/>
              </w:rPr>
              <w:t>Council</w:t>
            </w:r>
            <w:r w:rsidR="000D50D7" w:rsidRPr="000D50D7">
              <w:rPr>
                <w:iCs/>
              </w:rPr>
              <w:t xml:space="preserve"> </w:t>
            </w:r>
            <w:r>
              <w:rPr>
                <w:iCs/>
              </w:rPr>
              <w:t>(border)</w:t>
            </w:r>
          </w:p>
        </w:tc>
        <w:tc>
          <w:tcPr>
            <w:tcW w:w="2843" w:type="dxa"/>
          </w:tcPr>
          <w:p w14:paraId="3FE7AD9D" w14:textId="77777777" w:rsidR="00283174" w:rsidRDefault="00283174" w:rsidP="00511142">
            <w:pPr>
              <w:pStyle w:val="TableText"/>
              <w:jc w:val="center"/>
              <w:rPr>
                <w:iCs/>
              </w:rPr>
            </w:pPr>
            <w:r>
              <w:rPr>
                <w:iCs/>
              </w:rPr>
              <w:t>113_32</w:t>
            </w:r>
          </w:p>
          <w:p w14:paraId="35FC45A4" w14:textId="77777777" w:rsidR="00283174" w:rsidRDefault="00283174" w:rsidP="00511142">
            <w:pPr>
              <w:pStyle w:val="linespace"/>
            </w:pPr>
          </w:p>
          <w:p w14:paraId="2A0863BF" w14:textId="77777777" w:rsidR="00283174" w:rsidRPr="00CB43A2" w:rsidRDefault="00283174" w:rsidP="00511142">
            <w:pPr>
              <w:pStyle w:val="TableText"/>
              <w:jc w:val="center"/>
              <w:rPr>
                <w:iCs/>
              </w:rPr>
            </w:pP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MV-G5</w:t>
            </w:r>
            <w:r w:rsidR="000D50D7" w:rsidRPr="000D50D7">
              <w:rPr>
                <w:iCs/>
              </w:rPr>
              <w:t xml:space="preserve"> </w:t>
            </w:r>
            <w:r>
              <w:rPr>
                <w:iCs/>
              </w:rPr>
              <w:t>to</w:t>
            </w:r>
            <w:r w:rsidR="000D50D7" w:rsidRPr="000D50D7">
              <w:rPr>
                <w:iCs/>
              </w:rPr>
              <w:t xml:space="preserve"> </w:t>
            </w:r>
            <w:r>
              <w:rPr>
                <w:iCs/>
              </w:rPr>
              <w:t>MV-G6</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4</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p>
        </w:tc>
        <w:tc>
          <w:tcPr>
            <w:tcW w:w="2843" w:type="dxa"/>
          </w:tcPr>
          <w:p w14:paraId="1EE74E96" w14:textId="77777777" w:rsidR="00283174" w:rsidRDefault="00283174" w:rsidP="00511142">
            <w:pPr>
              <w:pStyle w:val="TableText"/>
              <w:jc w:val="center"/>
              <w:rPr>
                <w:iCs/>
              </w:rPr>
            </w:pPr>
            <w:r>
              <w:rPr>
                <w:iCs/>
              </w:rPr>
              <w:t>Temporarily</w:t>
            </w:r>
            <w:r w:rsidR="000D50D7" w:rsidRPr="000D50D7">
              <w:rPr>
                <w:iCs/>
              </w:rPr>
              <w:t xml:space="preserve"> </w:t>
            </w:r>
            <w:r>
              <w:rPr>
                <w:iCs/>
              </w:rPr>
              <w:t>manage</w:t>
            </w:r>
            <w:r w:rsidR="000D50D7" w:rsidRPr="000D50D7">
              <w:rPr>
                <w:iCs/>
              </w:rPr>
              <w:t xml:space="preserve"> </w:t>
            </w:r>
            <w:r>
              <w:rPr>
                <w:iCs/>
              </w:rPr>
              <w:t>users</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whilst</w:t>
            </w:r>
            <w:r w:rsidR="000D50D7" w:rsidRPr="000D50D7">
              <w:rPr>
                <w:iCs/>
              </w:rPr>
              <w:t xml:space="preserve"> </w:t>
            </w:r>
            <w:r>
              <w:rPr>
                <w:iCs/>
              </w:rPr>
              <w:t>in</w:t>
            </w:r>
            <w:r w:rsidR="000D50D7" w:rsidRPr="000D50D7">
              <w:rPr>
                <w:iCs/>
              </w:rPr>
              <w:t xml:space="preserve"> </w:t>
            </w:r>
            <w:r>
              <w:rPr>
                <w:iCs/>
              </w:rPr>
              <w:t>use</w:t>
            </w:r>
            <w:r w:rsidR="000D50D7" w:rsidRPr="000D50D7">
              <w:rPr>
                <w:iCs/>
              </w:rPr>
              <w:t xml:space="preserve"> </w:t>
            </w:r>
            <w:r>
              <w:rPr>
                <w:iCs/>
              </w:rPr>
              <w:t>by</w:t>
            </w:r>
            <w:r w:rsidR="000D50D7" w:rsidRPr="000D50D7">
              <w:rPr>
                <w:iCs/>
              </w:rPr>
              <w:t xml:space="preserve"> </w:t>
            </w: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p>
          <w:p w14:paraId="2ABE8CD0" w14:textId="77777777" w:rsidR="00283174" w:rsidRDefault="00283174" w:rsidP="00511142">
            <w:pPr>
              <w:pStyle w:val="linespace"/>
            </w:pPr>
          </w:p>
          <w:p w14:paraId="6B2CC381" w14:textId="77777777" w:rsidR="00283174" w:rsidRPr="00CB43A2" w:rsidRDefault="00283174" w:rsidP="00511142">
            <w:pPr>
              <w:pStyle w:val="TableText"/>
              <w:jc w:val="center"/>
              <w:rPr>
                <w:iCs/>
              </w:rPr>
            </w:pP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r w:rsidR="000D50D7" w:rsidRPr="000D50D7">
              <w:rPr>
                <w:iCs/>
              </w:rPr>
              <w:t xml:space="preserve"> </w:t>
            </w:r>
            <w:r>
              <w:rPr>
                <w:iCs/>
              </w:rPr>
              <w:t>may</w:t>
            </w:r>
            <w:r w:rsidR="000D50D7" w:rsidRPr="000D50D7">
              <w:rPr>
                <w:iCs/>
              </w:rPr>
              <w:t xml:space="preserve"> </w:t>
            </w:r>
            <w:r>
              <w:rPr>
                <w:iCs/>
              </w:rPr>
              <w:t>pass</w:t>
            </w:r>
            <w:r w:rsidR="000D50D7" w:rsidRPr="000D50D7">
              <w:rPr>
                <w:iCs/>
              </w:rPr>
              <w:t xml:space="preserve"> </w:t>
            </w:r>
            <w:r>
              <w:rPr>
                <w:iCs/>
              </w:rPr>
              <w:t>along,</w:t>
            </w:r>
            <w:r w:rsidR="000D50D7" w:rsidRPr="000D50D7">
              <w:rPr>
                <w:iCs/>
              </w:rPr>
              <w:t xml:space="preserve"> </w:t>
            </w:r>
            <w:r>
              <w:rPr>
                <w:iCs/>
              </w:rPr>
              <w:t>or</w:t>
            </w:r>
            <w:r w:rsidR="000D50D7" w:rsidRPr="000D50D7">
              <w:rPr>
                <w:iCs/>
              </w:rPr>
              <w:t xml:space="preserve"> </w:t>
            </w:r>
            <w:r>
              <w:rPr>
                <w:iCs/>
              </w:rPr>
              <w:t>cross,</w:t>
            </w:r>
            <w:r w:rsidR="000D50D7" w:rsidRPr="000D50D7">
              <w:rPr>
                <w:iCs/>
              </w:rPr>
              <w:t xml:space="preserve"> </w:t>
            </w: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p>
        </w:tc>
      </w:tr>
      <w:tr w:rsidR="00283174" w:rsidRPr="00CB43A2" w14:paraId="5373E462" w14:textId="77777777" w:rsidTr="00511142">
        <w:tc>
          <w:tcPr>
            <w:tcW w:w="2843" w:type="dxa"/>
          </w:tcPr>
          <w:p w14:paraId="6D948771" w14:textId="77777777" w:rsidR="00283174" w:rsidRPr="00CB43A2"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761CF993" w14:textId="77777777" w:rsidR="00283174" w:rsidRDefault="00283174" w:rsidP="00511142">
            <w:pPr>
              <w:pStyle w:val="TableText"/>
              <w:jc w:val="center"/>
              <w:rPr>
                <w:iCs/>
              </w:rPr>
            </w:pPr>
            <w:r>
              <w:rPr>
                <w:iCs/>
              </w:rPr>
              <w:t>113_30</w:t>
            </w:r>
          </w:p>
          <w:p w14:paraId="509F8299" w14:textId="77777777" w:rsidR="00283174" w:rsidRDefault="00283174" w:rsidP="00511142">
            <w:pPr>
              <w:pStyle w:val="linespace"/>
            </w:pPr>
          </w:p>
          <w:p w14:paraId="12620DB6" w14:textId="77777777" w:rsidR="00283174" w:rsidRPr="00CB43A2" w:rsidRDefault="00283174" w:rsidP="00511142">
            <w:pPr>
              <w:pStyle w:val="TableText"/>
              <w:jc w:val="center"/>
              <w:rPr>
                <w:iCs/>
              </w:rPr>
            </w:pP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MV-H1</w:t>
            </w:r>
            <w:r w:rsidR="000D50D7" w:rsidRPr="000D50D7">
              <w:rPr>
                <w:iCs/>
              </w:rPr>
              <w:t xml:space="preserve"> </w:t>
            </w:r>
            <w:r>
              <w:rPr>
                <w:iCs/>
              </w:rPr>
              <w:t>to</w:t>
            </w:r>
            <w:r w:rsidR="000D50D7" w:rsidRPr="000D50D7">
              <w:rPr>
                <w:iCs/>
              </w:rPr>
              <w:t xml:space="preserve"> </w:t>
            </w:r>
            <w:r>
              <w:rPr>
                <w:iCs/>
              </w:rPr>
              <w:t>MV-H2</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7</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p>
        </w:tc>
        <w:tc>
          <w:tcPr>
            <w:tcW w:w="2843" w:type="dxa"/>
          </w:tcPr>
          <w:p w14:paraId="56B4C8B2" w14:textId="77777777" w:rsidR="00283174" w:rsidRDefault="00283174" w:rsidP="00511142">
            <w:pPr>
              <w:pStyle w:val="TableText"/>
              <w:jc w:val="center"/>
              <w:rPr>
                <w:iCs/>
              </w:rPr>
            </w:pPr>
            <w:r>
              <w:rPr>
                <w:iCs/>
              </w:rPr>
              <w:t>Temporarily</w:t>
            </w:r>
            <w:r w:rsidR="000D50D7" w:rsidRPr="000D50D7">
              <w:rPr>
                <w:iCs/>
              </w:rPr>
              <w:t xml:space="preserve"> </w:t>
            </w:r>
            <w:r>
              <w:rPr>
                <w:iCs/>
              </w:rPr>
              <w:t>manage</w:t>
            </w:r>
            <w:r w:rsidR="000D50D7" w:rsidRPr="000D50D7">
              <w:rPr>
                <w:iCs/>
              </w:rPr>
              <w:t xml:space="preserve"> </w:t>
            </w:r>
            <w:r>
              <w:rPr>
                <w:iCs/>
              </w:rPr>
              <w:t>users</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whilst</w:t>
            </w:r>
            <w:r w:rsidR="000D50D7" w:rsidRPr="000D50D7">
              <w:rPr>
                <w:iCs/>
              </w:rPr>
              <w:t xml:space="preserve"> </w:t>
            </w:r>
            <w:r>
              <w:rPr>
                <w:iCs/>
              </w:rPr>
              <w:t>in</w:t>
            </w:r>
            <w:r w:rsidR="000D50D7" w:rsidRPr="000D50D7">
              <w:rPr>
                <w:iCs/>
              </w:rPr>
              <w:t xml:space="preserve"> </w:t>
            </w:r>
            <w:r>
              <w:rPr>
                <w:iCs/>
              </w:rPr>
              <w:t>use</w:t>
            </w:r>
            <w:r w:rsidR="000D50D7" w:rsidRPr="000D50D7">
              <w:rPr>
                <w:iCs/>
              </w:rPr>
              <w:t xml:space="preserve"> </w:t>
            </w:r>
            <w:r>
              <w:rPr>
                <w:iCs/>
              </w:rPr>
              <w:t>by</w:t>
            </w:r>
            <w:r w:rsidR="000D50D7" w:rsidRPr="000D50D7">
              <w:rPr>
                <w:iCs/>
              </w:rPr>
              <w:t xml:space="preserve"> </w:t>
            </w: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p>
          <w:p w14:paraId="70843CBD" w14:textId="77777777" w:rsidR="00283174" w:rsidRDefault="00283174" w:rsidP="00511142">
            <w:pPr>
              <w:pStyle w:val="linespace"/>
            </w:pPr>
          </w:p>
          <w:p w14:paraId="1C1B03F7" w14:textId="77777777" w:rsidR="00283174" w:rsidRPr="00CB43A2" w:rsidRDefault="00283174" w:rsidP="00511142">
            <w:pPr>
              <w:pStyle w:val="TableText"/>
              <w:jc w:val="center"/>
              <w:rPr>
                <w:iCs/>
              </w:rPr>
            </w:pP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r w:rsidR="000D50D7" w:rsidRPr="000D50D7">
              <w:rPr>
                <w:iCs/>
              </w:rPr>
              <w:t xml:space="preserve"> </w:t>
            </w:r>
            <w:r>
              <w:rPr>
                <w:iCs/>
              </w:rPr>
              <w:t>may</w:t>
            </w:r>
            <w:r w:rsidR="000D50D7" w:rsidRPr="000D50D7">
              <w:rPr>
                <w:iCs/>
              </w:rPr>
              <w:t xml:space="preserve"> </w:t>
            </w:r>
            <w:r>
              <w:rPr>
                <w:iCs/>
              </w:rPr>
              <w:t>pass</w:t>
            </w:r>
            <w:r w:rsidR="000D50D7" w:rsidRPr="000D50D7">
              <w:rPr>
                <w:iCs/>
              </w:rPr>
              <w:t xml:space="preserve"> </w:t>
            </w:r>
            <w:r>
              <w:rPr>
                <w:iCs/>
              </w:rPr>
              <w:t>along,</w:t>
            </w:r>
            <w:r w:rsidR="000D50D7" w:rsidRPr="000D50D7">
              <w:rPr>
                <w:iCs/>
              </w:rPr>
              <w:t xml:space="preserve"> </w:t>
            </w:r>
            <w:r>
              <w:rPr>
                <w:iCs/>
              </w:rPr>
              <w:t>or</w:t>
            </w:r>
            <w:r w:rsidR="000D50D7" w:rsidRPr="000D50D7">
              <w:rPr>
                <w:iCs/>
              </w:rPr>
              <w:t xml:space="preserve"> </w:t>
            </w:r>
            <w:r>
              <w:rPr>
                <w:iCs/>
              </w:rPr>
              <w:t>cross,</w:t>
            </w:r>
            <w:r w:rsidR="000D50D7" w:rsidRPr="000D50D7">
              <w:rPr>
                <w:iCs/>
              </w:rPr>
              <w:t xml:space="preserve"> </w:t>
            </w: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p>
        </w:tc>
      </w:tr>
      <w:tr w:rsidR="00283174" w:rsidRPr="00CB43A2" w14:paraId="66B5BFC8" w14:textId="77777777" w:rsidTr="00511142">
        <w:tc>
          <w:tcPr>
            <w:tcW w:w="2843" w:type="dxa"/>
          </w:tcPr>
          <w:p w14:paraId="200D72A6" w14:textId="77777777" w:rsidR="00283174" w:rsidRPr="00CB43A2"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3EF40520" w14:textId="77777777" w:rsidR="00283174" w:rsidRDefault="00283174" w:rsidP="00511142">
            <w:pPr>
              <w:pStyle w:val="TableText"/>
              <w:jc w:val="center"/>
              <w:rPr>
                <w:iCs/>
              </w:rPr>
            </w:pPr>
            <w:r>
              <w:rPr>
                <w:iCs/>
              </w:rPr>
              <w:t>113_30</w:t>
            </w:r>
          </w:p>
          <w:p w14:paraId="327566A8" w14:textId="77777777" w:rsidR="00283174" w:rsidRDefault="00283174" w:rsidP="00511142">
            <w:pPr>
              <w:pStyle w:val="linespace"/>
            </w:pPr>
          </w:p>
          <w:p w14:paraId="5CF00030" w14:textId="77777777" w:rsidR="00283174" w:rsidRPr="00CB43A2" w:rsidRDefault="00283174" w:rsidP="00511142">
            <w:pPr>
              <w:pStyle w:val="TableText"/>
              <w:jc w:val="center"/>
              <w:rPr>
                <w:iCs/>
              </w:rPr>
            </w:pP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MV-H3</w:t>
            </w:r>
            <w:r w:rsidR="000D50D7" w:rsidRPr="000D50D7">
              <w:rPr>
                <w:iCs/>
              </w:rPr>
              <w:t xml:space="preserve"> </w:t>
            </w:r>
            <w:r>
              <w:rPr>
                <w:iCs/>
              </w:rPr>
              <w:t>to</w:t>
            </w:r>
            <w:r w:rsidR="000D50D7" w:rsidRPr="000D50D7">
              <w:rPr>
                <w:iCs/>
              </w:rPr>
              <w:t xml:space="preserve"> </w:t>
            </w:r>
            <w:r>
              <w:rPr>
                <w:iCs/>
              </w:rPr>
              <w:t>MV-H4</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7</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p>
        </w:tc>
        <w:tc>
          <w:tcPr>
            <w:tcW w:w="2843" w:type="dxa"/>
          </w:tcPr>
          <w:p w14:paraId="7E442460" w14:textId="77777777" w:rsidR="00283174" w:rsidRDefault="00283174" w:rsidP="00511142">
            <w:pPr>
              <w:pStyle w:val="TableText"/>
              <w:jc w:val="center"/>
              <w:rPr>
                <w:iCs/>
              </w:rPr>
            </w:pPr>
            <w:r>
              <w:rPr>
                <w:iCs/>
              </w:rPr>
              <w:t>Temporarily</w:t>
            </w:r>
            <w:r w:rsidR="000D50D7" w:rsidRPr="000D50D7">
              <w:rPr>
                <w:iCs/>
              </w:rPr>
              <w:t xml:space="preserve"> </w:t>
            </w:r>
            <w:r>
              <w:rPr>
                <w:iCs/>
              </w:rPr>
              <w:t>manage</w:t>
            </w:r>
            <w:r w:rsidR="000D50D7" w:rsidRPr="000D50D7">
              <w:rPr>
                <w:iCs/>
              </w:rPr>
              <w:t xml:space="preserve"> </w:t>
            </w:r>
            <w:r>
              <w:rPr>
                <w:iCs/>
              </w:rPr>
              <w:t>users</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whilst</w:t>
            </w:r>
            <w:r w:rsidR="000D50D7" w:rsidRPr="000D50D7">
              <w:rPr>
                <w:iCs/>
              </w:rPr>
              <w:t xml:space="preserve"> </w:t>
            </w:r>
            <w:r>
              <w:rPr>
                <w:iCs/>
              </w:rPr>
              <w:t>in</w:t>
            </w:r>
            <w:r w:rsidR="000D50D7" w:rsidRPr="000D50D7">
              <w:rPr>
                <w:iCs/>
              </w:rPr>
              <w:t xml:space="preserve"> </w:t>
            </w:r>
            <w:r>
              <w:rPr>
                <w:iCs/>
              </w:rPr>
              <w:t>use</w:t>
            </w:r>
            <w:r w:rsidR="000D50D7" w:rsidRPr="000D50D7">
              <w:rPr>
                <w:iCs/>
              </w:rPr>
              <w:t xml:space="preserve"> </w:t>
            </w:r>
            <w:r>
              <w:rPr>
                <w:iCs/>
              </w:rPr>
              <w:t>by</w:t>
            </w:r>
            <w:r w:rsidR="000D50D7" w:rsidRPr="000D50D7">
              <w:rPr>
                <w:iCs/>
              </w:rPr>
              <w:t xml:space="preserve"> </w:t>
            </w: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p>
          <w:p w14:paraId="17346925" w14:textId="77777777" w:rsidR="00283174" w:rsidRDefault="00283174" w:rsidP="00511142">
            <w:pPr>
              <w:pStyle w:val="linespace"/>
            </w:pPr>
          </w:p>
          <w:p w14:paraId="50B26411" w14:textId="77777777" w:rsidR="00283174" w:rsidRPr="00CB43A2" w:rsidRDefault="00283174" w:rsidP="00511142">
            <w:pPr>
              <w:pStyle w:val="TableText"/>
              <w:jc w:val="center"/>
              <w:rPr>
                <w:iCs/>
              </w:rPr>
            </w:pP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r w:rsidR="000D50D7" w:rsidRPr="000D50D7">
              <w:rPr>
                <w:iCs/>
              </w:rPr>
              <w:t xml:space="preserve"> </w:t>
            </w:r>
            <w:r>
              <w:rPr>
                <w:iCs/>
              </w:rPr>
              <w:t>may</w:t>
            </w:r>
            <w:r w:rsidR="000D50D7" w:rsidRPr="000D50D7">
              <w:rPr>
                <w:iCs/>
              </w:rPr>
              <w:t xml:space="preserve"> </w:t>
            </w:r>
            <w:r>
              <w:rPr>
                <w:iCs/>
              </w:rPr>
              <w:t>pass</w:t>
            </w:r>
            <w:r w:rsidR="000D50D7" w:rsidRPr="000D50D7">
              <w:rPr>
                <w:iCs/>
              </w:rPr>
              <w:t xml:space="preserve"> </w:t>
            </w:r>
            <w:r>
              <w:rPr>
                <w:iCs/>
              </w:rPr>
              <w:t>along,</w:t>
            </w:r>
            <w:r w:rsidR="000D50D7" w:rsidRPr="000D50D7">
              <w:rPr>
                <w:iCs/>
              </w:rPr>
              <w:t xml:space="preserve"> </w:t>
            </w:r>
            <w:r>
              <w:rPr>
                <w:iCs/>
              </w:rPr>
              <w:t>or</w:t>
            </w:r>
            <w:r w:rsidR="000D50D7" w:rsidRPr="000D50D7">
              <w:rPr>
                <w:iCs/>
              </w:rPr>
              <w:t xml:space="preserve"> </w:t>
            </w:r>
            <w:r>
              <w:rPr>
                <w:iCs/>
              </w:rPr>
              <w:t>cross,</w:t>
            </w:r>
            <w:r w:rsidR="000D50D7" w:rsidRPr="000D50D7">
              <w:rPr>
                <w:iCs/>
              </w:rPr>
              <w:t xml:space="preserve"> </w:t>
            </w: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p>
        </w:tc>
      </w:tr>
      <w:tr w:rsidR="00283174" w:rsidRPr="00CB43A2" w14:paraId="6995093C" w14:textId="77777777" w:rsidTr="00511142">
        <w:tc>
          <w:tcPr>
            <w:tcW w:w="2843" w:type="dxa"/>
          </w:tcPr>
          <w:p w14:paraId="658B532A" w14:textId="77777777" w:rsidR="00283174" w:rsidRPr="00CB43A2"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2D026799" w14:textId="77777777" w:rsidR="00283174" w:rsidRDefault="00283174" w:rsidP="00511142">
            <w:pPr>
              <w:pStyle w:val="TableText"/>
              <w:jc w:val="center"/>
              <w:rPr>
                <w:iCs/>
              </w:rPr>
            </w:pPr>
            <w:r>
              <w:rPr>
                <w:iCs/>
              </w:rPr>
              <w:t>113_25</w:t>
            </w:r>
          </w:p>
          <w:p w14:paraId="504D1D4A" w14:textId="77777777" w:rsidR="00283174" w:rsidRDefault="00283174" w:rsidP="00511142">
            <w:pPr>
              <w:pStyle w:val="linespace"/>
            </w:pPr>
          </w:p>
          <w:p w14:paraId="39698F60" w14:textId="77777777" w:rsidR="00283174" w:rsidRDefault="00283174" w:rsidP="00511142">
            <w:pPr>
              <w:pStyle w:val="TableText"/>
              <w:jc w:val="center"/>
              <w:rPr>
                <w:iCs/>
              </w:rPr>
            </w:pP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MV-H5</w:t>
            </w:r>
            <w:r w:rsidR="000D50D7" w:rsidRPr="000D50D7">
              <w:rPr>
                <w:iCs/>
              </w:rPr>
              <w:t xml:space="preserve"> </w:t>
            </w:r>
            <w:r>
              <w:rPr>
                <w:iCs/>
              </w:rPr>
              <w:t>to</w:t>
            </w:r>
            <w:r w:rsidR="000D50D7" w:rsidRPr="000D50D7">
              <w:rPr>
                <w:iCs/>
              </w:rPr>
              <w:t xml:space="preserve"> </w:t>
            </w:r>
            <w:r>
              <w:rPr>
                <w:iCs/>
              </w:rPr>
              <w:t>MV-H6</w:t>
            </w:r>
            <w:r w:rsidR="000D50D7" w:rsidRPr="000D50D7">
              <w:rPr>
                <w:iCs/>
              </w:rPr>
              <w:t xml:space="preserve"> </w:t>
            </w:r>
            <w:r>
              <w:rPr>
                <w:iCs/>
              </w:rPr>
              <w:t>on</w:t>
            </w:r>
            <w:r w:rsidR="000D50D7" w:rsidRPr="000D50D7">
              <w:rPr>
                <w:iCs/>
              </w:rPr>
              <w:t xml:space="preserve"> </w:t>
            </w:r>
            <w:r>
              <w:rPr>
                <w:iCs/>
              </w:rPr>
              <w:t>sheets</w:t>
            </w:r>
            <w:r w:rsidR="000D50D7" w:rsidRPr="000D50D7">
              <w:rPr>
                <w:iCs/>
              </w:rPr>
              <w:t xml:space="preserve"> </w:t>
            </w:r>
            <w:r>
              <w:rPr>
                <w:iCs/>
              </w:rPr>
              <w:t>7</w:t>
            </w:r>
            <w:r w:rsidR="000D50D7" w:rsidRPr="000D50D7">
              <w:rPr>
                <w:iCs/>
              </w:rPr>
              <w:t xml:space="preserve"> </w:t>
            </w:r>
            <w:r>
              <w:rPr>
                <w:iCs/>
              </w:rPr>
              <w:t>and</w:t>
            </w:r>
            <w:r w:rsidR="000D50D7" w:rsidRPr="000D50D7">
              <w:rPr>
                <w:iCs/>
              </w:rPr>
              <w:t xml:space="preserve"> </w:t>
            </w:r>
            <w:r>
              <w:rPr>
                <w:iCs/>
              </w:rPr>
              <w:t>8</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p>
          <w:p w14:paraId="21AE3A82" w14:textId="77777777" w:rsidR="00283174" w:rsidRPr="00CB43A2" w:rsidRDefault="00283174" w:rsidP="00511142">
            <w:pPr>
              <w:pStyle w:val="linespace"/>
            </w:pPr>
          </w:p>
        </w:tc>
        <w:tc>
          <w:tcPr>
            <w:tcW w:w="2843" w:type="dxa"/>
          </w:tcPr>
          <w:p w14:paraId="34073E88" w14:textId="77777777" w:rsidR="00283174" w:rsidRDefault="00283174" w:rsidP="00511142">
            <w:pPr>
              <w:pStyle w:val="TableText"/>
              <w:jc w:val="center"/>
              <w:rPr>
                <w:iCs/>
              </w:rPr>
            </w:pPr>
            <w:r>
              <w:rPr>
                <w:iCs/>
              </w:rPr>
              <w:t>Temporarily</w:t>
            </w:r>
            <w:r w:rsidR="000D50D7" w:rsidRPr="000D50D7">
              <w:rPr>
                <w:iCs/>
              </w:rPr>
              <w:t xml:space="preserve"> </w:t>
            </w:r>
            <w:r>
              <w:rPr>
                <w:iCs/>
              </w:rPr>
              <w:t>manage</w:t>
            </w:r>
            <w:r w:rsidR="000D50D7" w:rsidRPr="000D50D7">
              <w:rPr>
                <w:iCs/>
              </w:rPr>
              <w:t xml:space="preserve"> </w:t>
            </w:r>
            <w:r>
              <w:rPr>
                <w:iCs/>
              </w:rPr>
              <w:t>users</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whilst</w:t>
            </w:r>
            <w:r w:rsidR="000D50D7" w:rsidRPr="000D50D7">
              <w:rPr>
                <w:iCs/>
              </w:rPr>
              <w:t xml:space="preserve"> </w:t>
            </w:r>
            <w:r>
              <w:rPr>
                <w:iCs/>
              </w:rPr>
              <w:t>in</w:t>
            </w:r>
            <w:r w:rsidR="000D50D7" w:rsidRPr="000D50D7">
              <w:rPr>
                <w:iCs/>
              </w:rPr>
              <w:t xml:space="preserve"> </w:t>
            </w:r>
            <w:r>
              <w:rPr>
                <w:iCs/>
              </w:rPr>
              <w:t>use</w:t>
            </w:r>
            <w:r w:rsidR="000D50D7" w:rsidRPr="000D50D7">
              <w:rPr>
                <w:iCs/>
              </w:rPr>
              <w:t xml:space="preserve"> </w:t>
            </w:r>
            <w:r>
              <w:rPr>
                <w:iCs/>
              </w:rPr>
              <w:t>by</w:t>
            </w:r>
            <w:r w:rsidR="000D50D7" w:rsidRPr="000D50D7">
              <w:rPr>
                <w:iCs/>
              </w:rPr>
              <w:t xml:space="preserve"> </w:t>
            </w: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p>
          <w:p w14:paraId="14F6AED1" w14:textId="77777777" w:rsidR="00283174" w:rsidRDefault="00283174" w:rsidP="00511142">
            <w:pPr>
              <w:pStyle w:val="linespace"/>
            </w:pPr>
          </w:p>
          <w:p w14:paraId="569D3F5F" w14:textId="77777777" w:rsidR="00283174" w:rsidRPr="00CB43A2" w:rsidRDefault="00283174" w:rsidP="00511142">
            <w:pPr>
              <w:pStyle w:val="TableText"/>
              <w:jc w:val="center"/>
              <w:rPr>
                <w:iCs/>
              </w:rPr>
            </w:pP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r w:rsidR="000D50D7" w:rsidRPr="000D50D7">
              <w:rPr>
                <w:iCs/>
              </w:rPr>
              <w:t xml:space="preserve"> </w:t>
            </w:r>
            <w:r>
              <w:rPr>
                <w:iCs/>
              </w:rPr>
              <w:t>may</w:t>
            </w:r>
            <w:r w:rsidR="000D50D7" w:rsidRPr="000D50D7">
              <w:rPr>
                <w:iCs/>
              </w:rPr>
              <w:t xml:space="preserve"> </w:t>
            </w:r>
            <w:r>
              <w:rPr>
                <w:iCs/>
              </w:rPr>
              <w:t>pass</w:t>
            </w:r>
            <w:r w:rsidR="000D50D7" w:rsidRPr="000D50D7">
              <w:rPr>
                <w:iCs/>
              </w:rPr>
              <w:t xml:space="preserve"> </w:t>
            </w:r>
            <w:r>
              <w:rPr>
                <w:iCs/>
              </w:rPr>
              <w:t>along,</w:t>
            </w:r>
            <w:r w:rsidR="000D50D7" w:rsidRPr="000D50D7">
              <w:rPr>
                <w:iCs/>
              </w:rPr>
              <w:t xml:space="preserve"> </w:t>
            </w:r>
            <w:r>
              <w:rPr>
                <w:iCs/>
              </w:rPr>
              <w:t>or</w:t>
            </w:r>
            <w:r w:rsidR="000D50D7" w:rsidRPr="000D50D7">
              <w:rPr>
                <w:iCs/>
              </w:rPr>
              <w:t xml:space="preserve"> </w:t>
            </w:r>
            <w:r>
              <w:rPr>
                <w:iCs/>
              </w:rPr>
              <w:t>cross,</w:t>
            </w:r>
            <w:r w:rsidR="000D50D7" w:rsidRPr="000D50D7">
              <w:rPr>
                <w:iCs/>
              </w:rPr>
              <w:t xml:space="preserve"> </w:t>
            </w: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p>
        </w:tc>
      </w:tr>
      <w:tr w:rsidR="00283174" w:rsidRPr="00CB43A2" w14:paraId="4A57D32A" w14:textId="77777777" w:rsidTr="00511142">
        <w:tc>
          <w:tcPr>
            <w:tcW w:w="2843" w:type="dxa"/>
          </w:tcPr>
          <w:p w14:paraId="159027F4" w14:textId="77777777" w:rsidR="00283174" w:rsidRPr="00CB43A2"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5659775C" w14:textId="77777777" w:rsidR="00283174" w:rsidRDefault="00283174" w:rsidP="00511142">
            <w:pPr>
              <w:pStyle w:val="TableText"/>
              <w:jc w:val="center"/>
              <w:rPr>
                <w:iCs/>
              </w:rPr>
            </w:pPr>
            <w:r>
              <w:rPr>
                <w:iCs/>
              </w:rPr>
              <w:t>221_53</w:t>
            </w:r>
          </w:p>
          <w:p w14:paraId="4144D558" w14:textId="77777777" w:rsidR="00283174" w:rsidRDefault="00283174" w:rsidP="00511142">
            <w:pPr>
              <w:pStyle w:val="linespace"/>
            </w:pPr>
          </w:p>
          <w:p w14:paraId="08B97168" w14:textId="77777777" w:rsidR="00283174" w:rsidRPr="00CB43A2" w:rsidRDefault="00283174" w:rsidP="00511142">
            <w:pPr>
              <w:pStyle w:val="TableText"/>
              <w:jc w:val="center"/>
              <w:rPr>
                <w:iCs/>
              </w:rPr>
            </w:pP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MV-I1</w:t>
            </w:r>
            <w:r w:rsidR="000D50D7" w:rsidRPr="000D50D7">
              <w:rPr>
                <w:iCs/>
              </w:rPr>
              <w:t xml:space="preserve"> </w:t>
            </w:r>
            <w:r>
              <w:rPr>
                <w:iCs/>
              </w:rPr>
              <w:t>to</w:t>
            </w:r>
            <w:r w:rsidR="000D50D7" w:rsidRPr="000D50D7">
              <w:rPr>
                <w:iCs/>
              </w:rPr>
              <w:t xml:space="preserve"> </w:t>
            </w:r>
            <w:r>
              <w:rPr>
                <w:iCs/>
              </w:rPr>
              <w:t>MV-I2</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8</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p>
        </w:tc>
        <w:tc>
          <w:tcPr>
            <w:tcW w:w="2843" w:type="dxa"/>
          </w:tcPr>
          <w:p w14:paraId="4D404D7D" w14:textId="77777777" w:rsidR="00283174" w:rsidRDefault="00283174" w:rsidP="00511142">
            <w:pPr>
              <w:pStyle w:val="TableText"/>
              <w:jc w:val="center"/>
              <w:rPr>
                <w:iCs/>
              </w:rPr>
            </w:pPr>
            <w:r>
              <w:rPr>
                <w:iCs/>
              </w:rPr>
              <w:t>Temporarily</w:t>
            </w:r>
            <w:r w:rsidR="000D50D7" w:rsidRPr="000D50D7">
              <w:rPr>
                <w:iCs/>
              </w:rPr>
              <w:t xml:space="preserve"> </w:t>
            </w:r>
            <w:r>
              <w:rPr>
                <w:iCs/>
              </w:rPr>
              <w:t>manage</w:t>
            </w:r>
            <w:r w:rsidR="000D50D7" w:rsidRPr="000D50D7">
              <w:rPr>
                <w:iCs/>
              </w:rPr>
              <w:t xml:space="preserve"> </w:t>
            </w:r>
            <w:r>
              <w:rPr>
                <w:iCs/>
              </w:rPr>
              <w:t>users</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whilst</w:t>
            </w:r>
            <w:r w:rsidR="000D50D7" w:rsidRPr="000D50D7">
              <w:rPr>
                <w:iCs/>
              </w:rPr>
              <w:t xml:space="preserve"> </w:t>
            </w:r>
            <w:r>
              <w:rPr>
                <w:iCs/>
              </w:rPr>
              <w:t>in</w:t>
            </w:r>
            <w:r w:rsidR="000D50D7" w:rsidRPr="000D50D7">
              <w:rPr>
                <w:iCs/>
              </w:rPr>
              <w:t xml:space="preserve"> </w:t>
            </w:r>
            <w:r>
              <w:rPr>
                <w:iCs/>
              </w:rPr>
              <w:t>use</w:t>
            </w:r>
            <w:r w:rsidR="000D50D7" w:rsidRPr="000D50D7">
              <w:rPr>
                <w:iCs/>
              </w:rPr>
              <w:t xml:space="preserve"> </w:t>
            </w:r>
            <w:r>
              <w:rPr>
                <w:iCs/>
              </w:rPr>
              <w:t>by</w:t>
            </w:r>
            <w:r w:rsidR="000D50D7" w:rsidRPr="000D50D7">
              <w:rPr>
                <w:iCs/>
              </w:rPr>
              <w:t xml:space="preserve"> </w:t>
            </w: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p>
          <w:p w14:paraId="36E9A2C8" w14:textId="77777777" w:rsidR="00283174" w:rsidRDefault="00283174" w:rsidP="00511142">
            <w:pPr>
              <w:pStyle w:val="linespace"/>
            </w:pPr>
          </w:p>
          <w:p w14:paraId="3C169B7D" w14:textId="77777777" w:rsidR="00283174" w:rsidRPr="00CB43A2" w:rsidRDefault="00283174" w:rsidP="00511142">
            <w:pPr>
              <w:pStyle w:val="TableText"/>
              <w:jc w:val="center"/>
              <w:rPr>
                <w:iCs/>
              </w:rPr>
            </w:pP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r w:rsidR="000D50D7" w:rsidRPr="000D50D7">
              <w:rPr>
                <w:iCs/>
              </w:rPr>
              <w:t xml:space="preserve"> </w:t>
            </w:r>
            <w:r>
              <w:rPr>
                <w:iCs/>
              </w:rPr>
              <w:t>may</w:t>
            </w:r>
            <w:r w:rsidR="000D50D7" w:rsidRPr="000D50D7">
              <w:rPr>
                <w:iCs/>
              </w:rPr>
              <w:t xml:space="preserve"> </w:t>
            </w:r>
            <w:r>
              <w:rPr>
                <w:iCs/>
              </w:rPr>
              <w:t>pass</w:t>
            </w:r>
            <w:r w:rsidR="000D50D7" w:rsidRPr="000D50D7">
              <w:rPr>
                <w:iCs/>
              </w:rPr>
              <w:t xml:space="preserve"> </w:t>
            </w:r>
            <w:r>
              <w:rPr>
                <w:iCs/>
              </w:rPr>
              <w:t>along,</w:t>
            </w:r>
            <w:r w:rsidR="000D50D7" w:rsidRPr="000D50D7">
              <w:rPr>
                <w:iCs/>
              </w:rPr>
              <w:t xml:space="preserve"> </w:t>
            </w:r>
            <w:r>
              <w:rPr>
                <w:iCs/>
              </w:rPr>
              <w:t>or</w:t>
            </w:r>
            <w:r w:rsidR="000D50D7" w:rsidRPr="000D50D7">
              <w:rPr>
                <w:iCs/>
              </w:rPr>
              <w:t xml:space="preserve"> </w:t>
            </w:r>
            <w:r>
              <w:rPr>
                <w:iCs/>
              </w:rPr>
              <w:t>cross,</w:t>
            </w:r>
            <w:r w:rsidR="000D50D7" w:rsidRPr="000D50D7">
              <w:rPr>
                <w:iCs/>
              </w:rPr>
              <w:t xml:space="preserve"> </w:t>
            </w: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p>
        </w:tc>
      </w:tr>
      <w:tr w:rsidR="00283174" w:rsidRPr="00CB43A2" w14:paraId="1BF77A8E" w14:textId="77777777" w:rsidTr="00511142">
        <w:tc>
          <w:tcPr>
            <w:tcW w:w="2843" w:type="dxa"/>
          </w:tcPr>
          <w:p w14:paraId="264CDA69" w14:textId="77777777" w:rsidR="00283174" w:rsidRPr="00CB43A2"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6D63B40D" w14:textId="77777777" w:rsidR="00283174" w:rsidRDefault="00283174" w:rsidP="00511142">
            <w:pPr>
              <w:pStyle w:val="TableText"/>
              <w:jc w:val="center"/>
              <w:rPr>
                <w:iCs/>
              </w:rPr>
            </w:pPr>
            <w:r>
              <w:rPr>
                <w:iCs/>
              </w:rPr>
              <w:t>113_33</w:t>
            </w:r>
          </w:p>
          <w:p w14:paraId="24FF429F" w14:textId="77777777" w:rsidR="00283174" w:rsidRDefault="00283174" w:rsidP="00511142">
            <w:pPr>
              <w:pStyle w:val="linespace"/>
            </w:pPr>
          </w:p>
          <w:p w14:paraId="6FAB96D0" w14:textId="77777777" w:rsidR="00283174" w:rsidRPr="00CB43A2" w:rsidRDefault="00283174" w:rsidP="00511142">
            <w:pPr>
              <w:pStyle w:val="TableText"/>
              <w:jc w:val="center"/>
              <w:rPr>
                <w:iCs/>
              </w:rPr>
            </w:pPr>
            <w:r>
              <w:rPr>
                <w:iCs/>
              </w:rPr>
              <w:lastRenderedPageBreak/>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MV-J1</w:t>
            </w:r>
            <w:r w:rsidR="000D50D7" w:rsidRPr="000D50D7">
              <w:rPr>
                <w:iCs/>
              </w:rPr>
              <w:t xml:space="preserve"> </w:t>
            </w:r>
            <w:r>
              <w:rPr>
                <w:iCs/>
              </w:rPr>
              <w:t>to</w:t>
            </w:r>
            <w:r w:rsidR="000D50D7" w:rsidRPr="000D50D7">
              <w:rPr>
                <w:iCs/>
              </w:rPr>
              <w:t xml:space="preserve"> </w:t>
            </w:r>
            <w:r>
              <w:rPr>
                <w:iCs/>
              </w:rPr>
              <w:t>MVJ2</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9</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p>
        </w:tc>
        <w:tc>
          <w:tcPr>
            <w:tcW w:w="2843" w:type="dxa"/>
          </w:tcPr>
          <w:p w14:paraId="24C5AD97" w14:textId="77777777" w:rsidR="00283174" w:rsidRDefault="00283174" w:rsidP="00511142">
            <w:pPr>
              <w:pStyle w:val="TableText"/>
              <w:jc w:val="center"/>
              <w:rPr>
                <w:iCs/>
              </w:rPr>
            </w:pPr>
            <w:r>
              <w:rPr>
                <w:iCs/>
              </w:rPr>
              <w:lastRenderedPageBreak/>
              <w:t>Temporarily</w:t>
            </w:r>
            <w:r w:rsidR="000D50D7" w:rsidRPr="000D50D7">
              <w:rPr>
                <w:iCs/>
              </w:rPr>
              <w:t xml:space="preserve"> </w:t>
            </w:r>
            <w:r>
              <w:rPr>
                <w:iCs/>
              </w:rPr>
              <w:t>manage</w:t>
            </w:r>
            <w:r w:rsidR="000D50D7" w:rsidRPr="000D50D7">
              <w:rPr>
                <w:iCs/>
              </w:rPr>
              <w:t xml:space="preserve"> </w:t>
            </w:r>
            <w:r>
              <w:rPr>
                <w:iCs/>
              </w:rPr>
              <w:t>users</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whilst</w:t>
            </w:r>
            <w:r w:rsidR="000D50D7" w:rsidRPr="000D50D7">
              <w:rPr>
                <w:iCs/>
              </w:rPr>
              <w:t xml:space="preserve"> </w:t>
            </w:r>
            <w:r>
              <w:rPr>
                <w:iCs/>
              </w:rPr>
              <w:lastRenderedPageBreak/>
              <w:t>in</w:t>
            </w:r>
            <w:r w:rsidR="000D50D7" w:rsidRPr="000D50D7">
              <w:rPr>
                <w:iCs/>
              </w:rPr>
              <w:t xml:space="preserve"> </w:t>
            </w:r>
            <w:r>
              <w:rPr>
                <w:iCs/>
              </w:rPr>
              <w:t>use</w:t>
            </w:r>
            <w:r w:rsidR="000D50D7" w:rsidRPr="000D50D7">
              <w:rPr>
                <w:iCs/>
              </w:rPr>
              <w:t xml:space="preserve"> </w:t>
            </w:r>
            <w:r>
              <w:rPr>
                <w:iCs/>
              </w:rPr>
              <w:t>by</w:t>
            </w:r>
            <w:r w:rsidR="000D50D7" w:rsidRPr="000D50D7">
              <w:rPr>
                <w:iCs/>
              </w:rPr>
              <w:t xml:space="preserve"> </w:t>
            </w: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p>
          <w:p w14:paraId="4EA12F6E" w14:textId="77777777" w:rsidR="00283174" w:rsidRDefault="00283174" w:rsidP="00511142">
            <w:pPr>
              <w:pStyle w:val="linespace"/>
            </w:pPr>
          </w:p>
          <w:p w14:paraId="18A563EF" w14:textId="77777777" w:rsidR="00283174" w:rsidRPr="00CB43A2" w:rsidRDefault="00283174" w:rsidP="00511142">
            <w:pPr>
              <w:pStyle w:val="TableText"/>
              <w:jc w:val="center"/>
              <w:rPr>
                <w:iCs/>
              </w:rPr>
            </w:pP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r w:rsidR="000D50D7" w:rsidRPr="000D50D7">
              <w:rPr>
                <w:iCs/>
              </w:rPr>
              <w:t xml:space="preserve"> </w:t>
            </w:r>
            <w:r>
              <w:rPr>
                <w:iCs/>
              </w:rPr>
              <w:t>may</w:t>
            </w:r>
            <w:r w:rsidR="000D50D7" w:rsidRPr="000D50D7">
              <w:rPr>
                <w:iCs/>
              </w:rPr>
              <w:t xml:space="preserve"> </w:t>
            </w:r>
            <w:r>
              <w:rPr>
                <w:iCs/>
              </w:rPr>
              <w:t>pass</w:t>
            </w:r>
            <w:r w:rsidR="000D50D7" w:rsidRPr="000D50D7">
              <w:rPr>
                <w:iCs/>
              </w:rPr>
              <w:t xml:space="preserve"> </w:t>
            </w:r>
            <w:r>
              <w:rPr>
                <w:iCs/>
              </w:rPr>
              <w:t>along,</w:t>
            </w:r>
            <w:r w:rsidR="000D50D7" w:rsidRPr="000D50D7">
              <w:rPr>
                <w:iCs/>
              </w:rPr>
              <w:t xml:space="preserve"> </w:t>
            </w:r>
            <w:r>
              <w:rPr>
                <w:iCs/>
              </w:rPr>
              <w:t>or</w:t>
            </w:r>
            <w:r w:rsidR="000D50D7" w:rsidRPr="000D50D7">
              <w:rPr>
                <w:iCs/>
              </w:rPr>
              <w:t xml:space="preserve"> </w:t>
            </w:r>
            <w:r>
              <w:rPr>
                <w:iCs/>
              </w:rPr>
              <w:t>cross,</w:t>
            </w:r>
            <w:r w:rsidR="000D50D7" w:rsidRPr="000D50D7">
              <w:rPr>
                <w:iCs/>
              </w:rPr>
              <w:t xml:space="preserve"> </w:t>
            </w: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p>
        </w:tc>
      </w:tr>
      <w:tr w:rsidR="00283174" w:rsidRPr="00CB43A2" w14:paraId="0A7DD4B9" w14:textId="77777777" w:rsidTr="00511142">
        <w:tc>
          <w:tcPr>
            <w:tcW w:w="2843" w:type="dxa"/>
            <w:tcBorders>
              <w:bottom w:val="single" w:sz="4" w:space="0" w:color="auto"/>
            </w:tcBorders>
          </w:tcPr>
          <w:p w14:paraId="00254BF1" w14:textId="77777777" w:rsidR="00283174" w:rsidRPr="00CB43A2" w:rsidRDefault="00283174" w:rsidP="00511142">
            <w:pPr>
              <w:pStyle w:val="TableText"/>
              <w:jc w:val="center"/>
              <w:rPr>
                <w:iCs/>
              </w:rPr>
            </w:pPr>
            <w:r>
              <w:rPr>
                <w:iCs/>
              </w:rPr>
              <w:lastRenderedPageBreak/>
              <w:t>Braintree</w:t>
            </w:r>
            <w:r w:rsidR="000D50D7" w:rsidRPr="000D50D7">
              <w:rPr>
                <w:iCs/>
              </w:rPr>
              <w:t xml:space="preserve"> </w:t>
            </w:r>
            <w:r>
              <w:rPr>
                <w:iCs/>
              </w:rPr>
              <w:t>District</w:t>
            </w:r>
            <w:r w:rsidR="000D50D7" w:rsidRPr="000D50D7">
              <w:rPr>
                <w:iCs/>
              </w:rPr>
              <w:t xml:space="preserve"> </w:t>
            </w:r>
            <w:r>
              <w:rPr>
                <w:iCs/>
              </w:rPr>
              <w:t>Council</w:t>
            </w:r>
          </w:p>
        </w:tc>
        <w:tc>
          <w:tcPr>
            <w:tcW w:w="2843" w:type="dxa"/>
            <w:tcBorders>
              <w:bottom w:val="single" w:sz="4" w:space="0" w:color="auto"/>
            </w:tcBorders>
          </w:tcPr>
          <w:p w14:paraId="31DF126D" w14:textId="77777777" w:rsidR="00283174" w:rsidRDefault="00283174" w:rsidP="00511142">
            <w:pPr>
              <w:pStyle w:val="TableText"/>
              <w:jc w:val="center"/>
              <w:rPr>
                <w:iCs/>
              </w:rPr>
            </w:pPr>
            <w:r>
              <w:rPr>
                <w:iCs/>
              </w:rPr>
              <w:t>113_33</w:t>
            </w:r>
          </w:p>
          <w:p w14:paraId="55D2AA14" w14:textId="77777777" w:rsidR="00283174" w:rsidRDefault="00283174" w:rsidP="00511142">
            <w:pPr>
              <w:pStyle w:val="linespace"/>
            </w:pPr>
          </w:p>
          <w:p w14:paraId="0DD39843" w14:textId="77777777" w:rsidR="00283174" w:rsidRPr="00CB43A2" w:rsidRDefault="00283174" w:rsidP="00511142">
            <w:pPr>
              <w:pStyle w:val="TableText"/>
              <w:jc w:val="center"/>
              <w:rPr>
                <w:iCs/>
              </w:rPr>
            </w:pP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green</w:t>
            </w:r>
            <w:r w:rsidR="000D50D7" w:rsidRPr="000D50D7">
              <w:rPr>
                <w:iCs/>
              </w:rPr>
              <w:t xml:space="preserve"> </w:t>
            </w:r>
            <w:r>
              <w:rPr>
                <w:iCs/>
              </w:rPr>
              <w:t>and</w:t>
            </w:r>
            <w:r w:rsidR="000D50D7" w:rsidRPr="000D50D7">
              <w:rPr>
                <w:iCs/>
              </w:rPr>
              <w:t xml:space="preserve"> </w:t>
            </w:r>
            <w:r>
              <w:rPr>
                <w:iCs/>
              </w:rPr>
              <w:t>labelled</w:t>
            </w:r>
            <w:r w:rsidR="000D50D7" w:rsidRPr="000D50D7">
              <w:rPr>
                <w:iCs/>
              </w:rPr>
              <w:t xml:space="preserve"> </w:t>
            </w:r>
            <w:r>
              <w:rPr>
                <w:iCs/>
              </w:rPr>
              <w:t>MV-J3</w:t>
            </w:r>
            <w:r w:rsidR="000D50D7" w:rsidRPr="000D50D7">
              <w:rPr>
                <w:iCs/>
              </w:rPr>
              <w:t xml:space="preserve"> </w:t>
            </w:r>
            <w:r>
              <w:rPr>
                <w:iCs/>
              </w:rPr>
              <w:t>to</w:t>
            </w:r>
            <w:r w:rsidR="000D50D7" w:rsidRPr="000D50D7">
              <w:rPr>
                <w:iCs/>
              </w:rPr>
              <w:t xml:space="preserve"> </w:t>
            </w:r>
            <w:r>
              <w:rPr>
                <w:iCs/>
              </w:rPr>
              <w:t>MVJ4</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9</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p>
        </w:tc>
        <w:tc>
          <w:tcPr>
            <w:tcW w:w="2843" w:type="dxa"/>
            <w:tcBorders>
              <w:bottom w:val="single" w:sz="4" w:space="0" w:color="auto"/>
            </w:tcBorders>
          </w:tcPr>
          <w:p w14:paraId="0984F166" w14:textId="77777777" w:rsidR="00283174" w:rsidRDefault="00283174" w:rsidP="00511142">
            <w:pPr>
              <w:pStyle w:val="TableText"/>
              <w:jc w:val="center"/>
              <w:rPr>
                <w:iCs/>
              </w:rPr>
            </w:pPr>
            <w:r>
              <w:rPr>
                <w:iCs/>
              </w:rPr>
              <w:t>Temporarily</w:t>
            </w:r>
            <w:r w:rsidR="000D50D7" w:rsidRPr="000D50D7">
              <w:rPr>
                <w:iCs/>
              </w:rPr>
              <w:t xml:space="preserve"> </w:t>
            </w:r>
            <w:r>
              <w:rPr>
                <w:iCs/>
              </w:rPr>
              <w:t>manage</w:t>
            </w:r>
            <w:r w:rsidR="000D50D7" w:rsidRPr="000D50D7">
              <w:rPr>
                <w:iCs/>
              </w:rPr>
              <w:t xml:space="preserve"> </w:t>
            </w:r>
            <w:r>
              <w:rPr>
                <w:iCs/>
              </w:rPr>
              <w:t>users</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whilst</w:t>
            </w:r>
            <w:r w:rsidR="000D50D7" w:rsidRPr="000D50D7">
              <w:rPr>
                <w:iCs/>
              </w:rPr>
              <w:t xml:space="preserve"> </w:t>
            </w:r>
            <w:r>
              <w:rPr>
                <w:iCs/>
              </w:rPr>
              <w:t>in</w:t>
            </w:r>
            <w:r w:rsidR="000D50D7" w:rsidRPr="000D50D7">
              <w:rPr>
                <w:iCs/>
              </w:rPr>
              <w:t xml:space="preserve"> </w:t>
            </w:r>
            <w:r>
              <w:rPr>
                <w:iCs/>
              </w:rPr>
              <w:t>use</w:t>
            </w:r>
            <w:r w:rsidR="000D50D7" w:rsidRPr="000D50D7">
              <w:rPr>
                <w:iCs/>
              </w:rPr>
              <w:t xml:space="preserve"> </w:t>
            </w:r>
            <w:r>
              <w:rPr>
                <w:iCs/>
              </w:rPr>
              <w:t>by</w:t>
            </w:r>
            <w:r w:rsidR="000D50D7" w:rsidRPr="000D50D7">
              <w:rPr>
                <w:iCs/>
              </w:rPr>
              <w:t xml:space="preserve"> </w:t>
            </w: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p>
          <w:p w14:paraId="4C2D8C3A" w14:textId="77777777" w:rsidR="00283174" w:rsidRDefault="00283174" w:rsidP="00511142">
            <w:pPr>
              <w:pStyle w:val="linespace"/>
            </w:pPr>
          </w:p>
          <w:p w14:paraId="0A69736D" w14:textId="77777777" w:rsidR="00283174" w:rsidRPr="00CB43A2" w:rsidRDefault="00283174" w:rsidP="00511142">
            <w:pPr>
              <w:pStyle w:val="TableText"/>
              <w:jc w:val="center"/>
              <w:rPr>
                <w:iCs/>
              </w:rPr>
            </w:pPr>
            <w:r>
              <w:rPr>
                <w:iCs/>
              </w:rPr>
              <w:t>Motor</w:t>
            </w:r>
            <w:r w:rsidR="000D50D7" w:rsidRPr="000D50D7">
              <w:rPr>
                <w:iCs/>
              </w:rPr>
              <w:t xml:space="preserve"> </w:t>
            </w:r>
            <w:r>
              <w:rPr>
                <w:iCs/>
              </w:rPr>
              <w:t>vehicles</w:t>
            </w:r>
            <w:r w:rsidR="000D50D7" w:rsidRPr="000D50D7">
              <w:rPr>
                <w:iCs/>
              </w:rPr>
              <w:t xml:space="preserve"> </w:t>
            </w:r>
            <w:r>
              <w:rPr>
                <w:iCs/>
              </w:rPr>
              <w:t>under</w:t>
            </w:r>
            <w:r w:rsidR="000D50D7" w:rsidRPr="000D50D7">
              <w:rPr>
                <w:iCs/>
              </w:rPr>
              <w:t xml:space="preserve"> </w:t>
            </w:r>
            <w:r>
              <w:rPr>
                <w:iCs/>
              </w:rPr>
              <w:t>the</w:t>
            </w:r>
            <w:r w:rsidR="000D50D7" w:rsidRPr="000D50D7">
              <w:rPr>
                <w:iCs/>
              </w:rPr>
              <w:t xml:space="preserve"> </w:t>
            </w:r>
            <w:r>
              <w:rPr>
                <w:iCs/>
              </w:rPr>
              <w:t>direction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undertaker</w:t>
            </w:r>
            <w:r w:rsidR="000D50D7" w:rsidRPr="000D50D7">
              <w:rPr>
                <w:iCs/>
              </w:rPr>
              <w:t xml:space="preserve"> </w:t>
            </w:r>
            <w:r>
              <w:rPr>
                <w:iCs/>
              </w:rPr>
              <w:t>may</w:t>
            </w:r>
            <w:r w:rsidR="000D50D7" w:rsidRPr="000D50D7">
              <w:rPr>
                <w:iCs/>
              </w:rPr>
              <w:t xml:space="preserve"> </w:t>
            </w:r>
            <w:r>
              <w:rPr>
                <w:iCs/>
              </w:rPr>
              <w:t>pass</w:t>
            </w:r>
            <w:r w:rsidR="000D50D7" w:rsidRPr="000D50D7">
              <w:rPr>
                <w:iCs/>
              </w:rPr>
              <w:t xml:space="preserve"> </w:t>
            </w:r>
            <w:r>
              <w:rPr>
                <w:iCs/>
              </w:rPr>
              <w:t>along,</w:t>
            </w:r>
            <w:r w:rsidR="000D50D7" w:rsidRPr="000D50D7">
              <w:rPr>
                <w:iCs/>
              </w:rPr>
              <w:t xml:space="preserve"> </w:t>
            </w:r>
            <w:r>
              <w:rPr>
                <w:iCs/>
              </w:rPr>
              <w:t>or</w:t>
            </w:r>
            <w:r w:rsidR="000D50D7" w:rsidRPr="000D50D7">
              <w:rPr>
                <w:iCs/>
              </w:rPr>
              <w:t xml:space="preserve"> </w:t>
            </w:r>
            <w:r>
              <w:rPr>
                <w:iCs/>
              </w:rPr>
              <w:t>cross,</w:t>
            </w:r>
            <w:r w:rsidR="000D50D7" w:rsidRPr="000D50D7">
              <w:rPr>
                <w:iCs/>
              </w:rPr>
              <w:t xml:space="preserve"> </w:t>
            </w: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p>
        </w:tc>
      </w:tr>
    </w:tbl>
    <w:p w14:paraId="1856728F" w14:textId="77777777" w:rsidR="00283174" w:rsidRDefault="00283174" w:rsidP="00283174">
      <w:pPr>
        <w:pStyle w:val="Part"/>
        <w:rPr>
          <w:noProof/>
        </w:rPr>
      </w:pPr>
      <w:bookmarkStart w:id="1098" w:name="TOC18_02_2022_17_52_44_1305"/>
      <w:bookmarkStart w:id="1099" w:name="TOC23_02_2022_21_19_37_1439"/>
      <w:bookmarkStart w:id="1100" w:name="TOC15_08_2022_16_06_13_1440"/>
      <w:bookmarkStart w:id="1101" w:name="TOC06_09_2022_15_41_36_1440"/>
      <w:bookmarkStart w:id="1102" w:name="TOC04_10_2022_16_50_01_1443"/>
      <w:bookmarkStart w:id="1103" w:name="TOC23_11_2022_11_32_56_1450"/>
      <w:bookmarkStart w:id="1104" w:name="TOC10_01_2023_14_27_52_1450"/>
      <w:bookmarkEnd w:id="1098"/>
      <w:bookmarkEnd w:id="1099"/>
      <w:bookmarkEnd w:id="1100"/>
      <w:bookmarkEnd w:id="1101"/>
      <w:bookmarkEnd w:id="1102"/>
      <w:bookmarkEnd w:id="1103"/>
      <w:bookmarkEnd w:id="1104"/>
      <w:r>
        <w:t>PART</w:t>
      </w:r>
      <w:r w:rsidR="000D50D7" w:rsidRPr="000D50D7">
        <w:t xml:space="preserve"> </w:t>
      </w:r>
      <w:r>
        <w:fldChar w:fldCharType="begin"/>
      </w:r>
      <w:r>
        <w:instrText xml:space="preserve"> SEQ Part_ \* arabic </w:instrText>
      </w:r>
      <w:r>
        <w:fldChar w:fldCharType="separate"/>
      </w:r>
      <w:r w:rsidR="000D50D7">
        <w:rPr>
          <w:noProof/>
        </w:rPr>
        <w:t>3</w:t>
      </w:r>
      <w:r>
        <w:rPr>
          <w:noProof/>
        </w:rPr>
        <w:fldChar w:fldCharType="end"/>
      </w:r>
    </w:p>
    <w:p w14:paraId="47759803" w14:textId="77777777" w:rsidR="00283174" w:rsidRDefault="00283174" w:rsidP="00283174">
      <w:pPr>
        <w:pStyle w:val="PartHead"/>
      </w:pPr>
      <w:r>
        <w:t>TEMPORARY</w:t>
      </w:r>
      <w:r w:rsidR="000D50D7" w:rsidRPr="000D50D7">
        <w:t xml:space="preserve"> </w:t>
      </w:r>
      <w:r>
        <w:t>MANAGEMENT</w:t>
      </w:r>
      <w:r w:rsidR="000D50D7" w:rsidRPr="000D50D7">
        <w:t xml:space="preserve"> </w:t>
      </w:r>
      <w:r>
        <w:t>OF</w:t>
      </w:r>
      <w:r w:rsidR="000D50D7" w:rsidRPr="000D50D7">
        <w:t xml:space="preserve"> </w:t>
      </w:r>
      <w:r>
        <w:t>PUBLIC</w:t>
      </w:r>
      <w:r w:rsidR="000D50D7" w:rsidRPr="000D50D7">
        <w:t xml:space="preserve"> </w:t>
      </w:r>
      <w:r>
        <w:t>RIGHT</w:t>
      </w:r>
      <w:r w:rsidR="000D50D7" w:rsidRPr="000D50D7">
        <w:t xml:space="preserve"> </w:t>
      </w:r>
      <w:r>
        <w:t>OF</w:t>
      </w:r>
      <w:r w:rsidR="000D50D7" w:rsidRPr="000D50D7">
        <w:t xml:space="preserve"> </w:t>
      </w:r>
      <w:r>
        <w:t>WAY</w:t>
      </w:r>
    </w:p>
    <w:p w14:paraId="0555908C" w14:textId="77777777" w:rsidR="00283174" w:rsidRPr="00905905" w:rsidRDefault="00283174" w:rsidP="00283174">
      <w:pPr>
        <w:pStyle w:val="linespace"/>
      </w:pPr>
    </w:p>
    <w:tbl>
      <w:tblPr>
        <w:tblW w:w="8529" w:type="dxa"/>
        <w:tblLayout w:type="fixed"/>
        <w:tblLook w:val="0000" w:firstRow="0" w:lastRow="0" w:firstColumn="0" w:lastColumn="0" w:noHBand="0" w:noVBand="0"/>
      </w:tblPr>
      <w:tblGrid>
        <w:gridCol w:w="2843"/>
        <w:gridCol w:w="2843"/>
        <w:gridCol w:w="2843"/>
      </w:tblGrid>
      <w:tr w:rsidR="00283174" w:rsidRPr="00905905" w14:paraId="12040DCB" w14:textId="77777777" w:rsidTr="00511142">
        <w:tc>
          <w:tcPr>
            <w:tcW w:w="2843" w:type="dxa"/>
            <w:tcBorders>
              <w:top w:val="single" w:sz="4" w:space="0" w:color="auto"/>
              <w:bottom w:val="single" w:sz="4" w:space="0" w:color="auto"/>
            </w:tcBorders>
          </w:tcPr>
          <w:p w14:paraId="3E96FC16" w14:textId="77777777" w:rsidR="00283174" w:rsidRDefault="00283174" w:rsidP="00511142">
            <w:pPr>
              <w:pStyle w:val="ColumnHeader"/>
              <w:jc w:val="center"/>
              <w:rPr>
                <w:i w:val="0"/>
                <w:iCs/>
              </w:rPr>
            </w:pPr>
            <w:r>
              <w:rPr>
                <w:i w:val="0"/>
                <w:iCs/>
              </w:rPr>
              <w:t>(1)</w:t>
            </w:r>
          </w:p>
          <w:p w14:paraId="4151BECB" w14:textId="77777777" w:rsidR="00283174" w:rsidRPr="00905905" w:rsidRDefault="00283174" w:rsidP="00511142">
            <w:pPr>
              <w:pStyle w:val="ColumnHeader"/>
              <w:jc w:val="center"/>
              <w:rPr>
                <w:i w:val="0"/>
                <w:iCs/>
              </w:rPr>
            </w:pPr>
            <w:r>
              <w:rPr>
                <w:i w:val="0"/>
                <w:iCs/>
              </w:rPr>
              <w:t>Area</w:t>
            </w:r>
          </w:p>
        </w:tc>
        <w:tc>
          <w:tcPr>
            <w:tcW w:w="2843" w:type="dxa"/>
            <w:tcBorders>
              <w:top w:val="single" w:sz="4" w:space="0" w:color="auto"/>
              <w:bottom w:val="single" w:sz="4" w:space="0" w:color="auto"/>
            </w:tcBorders>
          </w:tcPr>
          <w:p w14:paraId="781153AD" w14:textId="77777777" w:rsidR="00283174" w:rsidRDefault="00283174" w:rsidP="00511142">
            <w:pPr>
              <w:pStyle w:val="ColumnHeader"/>
              <w:jc w:val="center"/>
              <w:rPr>
                <w:i w:val="0"/>
                <w:iCs/>
              </w:rPr>
            </w:pPr>
            <w:r>
              <w:rPr>
                <w:i w:val="0"/>
                <w:iCs/>
              </w:rPr>
              <w:t>(2)</w:t>
            </w:r>
          </w:p>
          <w:p w14:paraId="4BC3FD32" w14:textId="77777777" w:rsidR="00283174" w:rsidRPr="00905905" w:rsidRDefault="00283174" w:rsidP="00511142">
            <w:pPr>
              <w:pStyle w:val="ColumnHeader"/>
              <w:jc w:val="center"/>
              <w:rPr>
                <w:i w:val="0"/>
                <w:iCs/>
              </w:rPr>
            </w:pPr>
            <w:r>
              <w:rPr>
                <w:i w:val="0"/>
                <w:iCs/>
              </w:rPr>
              <w:t>Public</w:t>
            </w:r>
            <w:r w:rsidR="000D50D7" w:rsidRPr="000D50D7">
              <w:rPr>
                <w:i w:val="0"/>
                <w:iCs/>
              </w:rPr>
              <w:t xml:space="preserve"> </w:t>
            </w:r>
            <w:r>
              <w:rPr>
                <w:i w:val="0"/>
                <w:iCs/>
              </w:rPr>
              <w:t>right</w:t>
            </w:r>
            <w:r w:rsidR="000D50D7" w:rsidRPr="000D50D7">
              <w:rPr>
                <w:i w:val="0"/>
                <w:iCs/>
              </w:rPr>
              <w:t xml:space="preserve"> </w:t>
            </w:r>
            <w:r>
              <w:rPr>
                <w:i w:val="0"/>
                <w:iCs/>
              </w:rPr>
              <w:t>of</w:t>
            </w:r>
            <w:r w:rsidR="000D50D7" w:rsidRPr="000D50D7">
              <w:rPr>
                <w:i w:val="0"/>
                <w:iCs/>
              </w:rPr>
              <w:t xml:space="preserve"> </w:t>
            </w:r>
            <w:r>
              <w:rPr>
                <w:i w:val="0"/>
                <w:iCs/>
              </w:rPr>
              <w:t>way</w:t>
            </w:r>
          </w:p>
        </w:tc>
        <w:tc>
          <w:tcPr>
            <w:tcW w:w="2843" w:type="dxa"/>
            <w:tcBorders>
              <w:top w:val="single" w:sz="4" w:space="0" w:color="auto"/>
              <w:bottom w:val="single" w:sz="4" w:space="0" w:color="auto"/>
            </w:tcBorders>
          </w:tcPr>
          <w:p w14:paraId="38D54FFD" w14:textId="77777777" w:rsidR="00283174" w:rsidRDefault="00283174" w:rsidP="00511142">
            <w:pPr>
              <w:pStyle w:val="ColumnHeader"/>
              <w:jc w:val="center"/>
              <w:rPr>
                <w:i w:val="0"/>
                <w:iCs/>
              </w:rPr>
            </w:pPr>
            <w:r>
              <w:rPr>
                <w:i w:val="0"/>
                <w:iCs/>
              </w:rPr>
              <w:t>(3)</w:t>
            </w:r>
          </w:p>
          <w:p w14:paraId="6A6A7B2B" w14:textId="77777777" w:rsidR="00283174" w:rsidRPr="00905905" w:rsidRDefault="00283174" w:rsidP="00511142">
            <w:pPr>
              <w:pStyle w:val="ColumnHeader"/>
              <w:jc w:val="center"/>
              <w:rPr>
                <w:i w:val="0"/>
                <w:iCs/>
              </w:rPr>
            </w:pPr>
            <w:r>
              <w:rPr>
                <w:i w:val="0"/>
                <w:iCs/>
              </w:rPr>
              <w:t>Measure</w:t>
            </w:r>
          </w:p>
        </w:tc>
      </w:tr>
      <w:tr w:rsidR="00283174" w:rsidRPr="00905905" w14:paraId="5BEE059E" w14:textId="77777777" w:rsidTr="00511142">
        <w:tc>
          <w:tcPr>
            <w:tcW w:w="2843" w:type="dxa"/>
          </w:tcPr>
          <w:p w14:paraId="4091F12C" w14:textId="77777777" w:rsidR="00283174" w:rsidRPr="00905905"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39DE0950" w14:textId="77777777" w:rsidR="00283174" w:rsidRDefault="00283174" w:rsidP="00511142">
            <w:pPr>
              <w:pStyle w:val="TableText"/>
              <w:jc w:val="center"/>
              <w:rPr>
                <w:iCs/>
              </w:rPr>
            </w:pPr>
            <w:r>
              <w:rPr>
                <w:iCs/>
              </w:rPr>
              <w:t>213_20</w:t>
            </w:r>
          </w:p>
          <w:p w14:paraId="16182439" w14:textId="77777777" w:rsidR="00283174" w:rsidRDefault="00283174" w:rsidP="00511142">
            <w:pPr>
              <w:pStyle w:val="linespace"/>
            </w:pPr>
          </w:p>
          <w:p w14:paraId="3732503C" w14:textId="77777777" w:rsidR="00283174" w:rsidRPr="00905905" w:rsidRDefault="00283174" w:rsidP="00511142">
            <w:pPr>
              <w:pStyle w:val="TableText"/>
              <w:jc w:val="center"/>
              <w:rPr>
                <w:iCs/>
              </w:rPr>
            </w:pP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shown</w:t>
            </w:r>
            <w:r w:rsidR="000D50D7" w:rsidRPr="000D50D7">
              <w:rPr>
                <w:iCs/>
              </w:rPr>
              <w:t xml:space="preserve"> </w:t>
            </w:r>
            <w:r>
              <w:rPr>
                <w:iCs/>
              </w:rPr>
              <w:t>marked</w:t>
            </w:r>
            <w:r w:rsidR="000D50D7" w:rsidRPr="000D50D7">
              <w:rPr>
                <w:iCs/>
              </w:rPr>
              <w:t xml:space="preserve"> </w:t>
            </w:r>
            <w:r>
              <w:rPr>
                <w:iCs/>
              </w:rPr>
              <w:t>light</w:t>
            </w:r>
            <w:r w:rsidR="000D50D7" w:rsidRPr="000D50D7">
              <w:rPr>
                <w:iCs/>
              </w:rPr>
              <w:t xml:space="preserve"> </w:t>
            </w:r>
            <w:r>
              <w:rPr>
                <w:iCs/>
              </w:rPr>
              <w:t>blue</w:t>
            </w:r>
            <w:r w:rsidR="000D50D7" w:rsidRPr="000D50D7">
              <w:rPr>
                <w:iCs/>
              </w:rPr>
              <w:t xml:space="preserve"> </w:t>
            </w:r>
            <w:r>
              <w:rPr>
                <w:iCs/>
              </w:rPr>
              <w:t>and</w:t>
            </w:r>
            <w:r w:rsidR="000D50D7" w:rsidRPr="000D50D7">
              <w:rPr>
                <w:iCs/>
              </w:rPr>
              <w:t xml:space="preserve"> </w:t>
            </w:r>
            <w:r>
              <w:rPr>
                <w:iCs/>
              </w:rPr>
              <w:t>between</w:t>
            </w:r>
            <w:r w:rsidR="000D50D7" w:rsidRPr="000D50D7">
              <w:rPr>
                <w:iCs/>
              </w:rPr>
              <w:t xml:space="preserve"> </w:t>
            </w:r>
            <w:r>
              <w:rPr>
                <w:iCs/>
              </w:rPr>
              <w:t>points</w:t>
            </w:r>
            <w:r w:rsidR="000D50D7" w:rsidRPr="000D50D7">
              <w:rPr>
                <w:iCs/>
              </w:rPr>
              <w:t xml:space="preserve"> </w:t>
            </w:r>
            <w:r>
              <w:rPr>
                <w:iCs/>
              </w:rPr>
              <w:t>PM-B5</w:t>
            </w:r>
            <w:r w:rsidR="000D50D7" w:rsidRPr="000D50D7">
              <w:rPr>
                <w:iCs/>
              </w:rPr>
              <w:t xml:space="preserve"> </w:t>
            </w:r>
            <w:r>
              <w:rPr>
                <w:iCs/>
              </w:rPr>
              <w:t>to</w:t>
            </w:r>
            <w:r w:rsidR="000D50D7" w:rsidRPr="000D50D7">
              <w:rPr>
                <w:iCs/>
              </w:rPr>
              <w:t xml:space="preserve"> </w:t>
            </w:r>
            <w:r>
              <w:rPr>
                <w:iCs/>
              </w:rPr>
              <w:t>PM-B6</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2</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r w:rsidR="000D50D7" w:rsidRPr="000D50D7">
              <w:rPr>
                <w:iCs/>
              </w:rPr>
              <w:t xml:space="preserve"> </w:t>
            </w:r>
            <w:r>
              <w:rPr>
                <w:iCs/>
              </w:rPr>
              <w:t>to</w:t>
            </w:r>
            <w:r w:rsidR="000D50D7" w:rsidRPr="000D50D7">
              <w:rPr>
                <w:iCs/>
              </w:rPr>
              <w:t xml:space="preserve"> </w:t>
            </w:r>
            <w:r>
              <w:rPr>
                <w:iCs/>
              </w:rPr>
              <w:t>be</w:t>
            </w:r>
            <w:r w:rsidR="000D50D7" w:rsidRPr="000D50D7">
              <w:rPr>
                <w:iCs/>
              </w:rPr>
              <w:t xml:space="preserve"> </w:t>
            </w:r>
            <w:r>
              <w:rPr>
                <w:iCs/>
              </w:rPr>
              <w:t>temporarily</w:t>
            </w:r>
            <w:r w:rsidR="000D50D7" w:rsidRPr="000D50D7">
              <w:rPr>
                <w:iCs/>
              </w:rPr>
              <w:t xml:space="preserve"> </w:t>
            </w:r>
            <w:r>
              <w:rPr>
                <w:iCs/>
              </w:rPr>
              <w:t>managed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Pr>
                <w:iCs/>
              </w:rPr>
              <w:t>66</w:t>
            </w:r>
            <w:r w:rsidR="000D50D7" w:rsidRPr="000D50D7">
              <w:rPr>
                <w:iCs/>
              </w:rPr>
              <w:t xml:space="preserve"> </w:t>
            </w:r>
            <w:r>
              <w:rPr>
                <w:iCs/>
              </w:rPr>
              <w:t>metres.</w:t>
            </w:r>
          </w:p>
        </w:tc>
        <w:tc>
          <w:tcPr>
            <w:tcW w:w="2843" w:type="dxa"/>
          </w:tcPr>
          <w:p w14:paraId="203CEA1C" w14:textId="77777777" w:rsidR="00283174" w:rsidRPr="00905905" w:rsidRDefault="00283174" w:rsidP="00511142">
            <w:pPr>
              <w:pStyle w:val="TableText"/>
              <w:jc w:val="center"/>
              <w:rPr>
                <w:iCs/>
              </w:rPr>
            </w:pPr>
            <w:r>
              <w:rPr>
                <w:iCs/>
              </w:rPr>
              <w:t>Temporarily</w:t>
            </w:r>
            <w:r w:rsidR="000D50D7" w:rsidRPr="000D50D7">
              <w:rPr>
                <w:iCs/>
              </w:rPr>
              <w:t xml:space="preserve"> </w:t>
            </w:r>
            <w:r>
              <w:rPr>
                <w:iCs/>
              </w:rPr>
              <w:t>manage</w:t>
            </w:r>
            <w:r w:rsidR="000D50D7" w:rsidRPr="000D50D7">
              <w:rPr>
                <w:iCs/>
              </w:rPr>
              <w:t xml:space="preserve"> </w:t>
            </w:r>
            <w:r>
              <w:rPr>
                <w:iCs/>
              </w:rPr>
              <w:t>users</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during</w:t>
            </w:r>
            <w:r w:rsidR="000D50D7" w:rsidRPr="000D50D7">
              <w:rPr>
                <w:iCs/>
              </w:rPr>
              <w:t xml:space="preserve"> </w:t>
            </w:r>
            <w:r>
              <w:rPr>
                <w:iCs/>
              </w:rPr>
              <w:t>the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05905" w14:paraId="63EFC53D" w14:textId="77777777" w:rsidTr="00511142">
        <w:tc>
          <w:tcPr>
            <w:tcW w:w="2843" w:type="dxa"/>
          </w:tcPr>
          <w:p w14:paraId="555A693F" w14:textId="77777777" w:rsidR="00283174" w:rsidRPr="00905905"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0884707B" w14:textId="77777777" w:rsidR="00283174" w:rsidRDefault="00283174" w:rsidP="00511142">
            <w:pPr>
              <w:pStyle w:val="TableText"/>
              <w:jc w:val="center"/>
              <w:rPr>
                <w:iCs/>
              </w:rPr>
            </w:pPr>
            <w:r>
              <w:rPr>
                <w:iCs/>
              </w:rPr>
              <w:t>213_21</w:t>
            </w:r>
          </w:p>
          <w:p w14:paraId="5BDBC2F3" w14:textId="77777777" w:rsidR="00283174" w:rsidRDefault="00283174" w:rsidP="00511142">
            <w:pPr>
              <w:pStyle w:val="linespace"/>
            </w:pPr>
          </w:p>
          <w:p w14:paraId="18D2BAD2" w14:textId="77777777" w:rsidR="00283174" w:rsidRPr="00905905" w:rsidRDefault="00283174" w:rsidP="00511142">
            <w:pPr>
              <w:pStyle w:val="TableText"/>
              <w:jc w:val="center"/>
              <w:rPr>
                <w:iCs/>
              </w:rPr>
            </w:pP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shown</w:t>
            </w:r>
            <w:r w:rsidR="000D50D7" w:rsidRPr="000D50D7">
              <w:rPr>
                <w:iCs/>
              </w:rPr>
              <w:t xml:space="preserve"> </w:t>
            </w:r>
            <w:r>
              <w:rPr>
                <w:iCs/>
              </w:rPr>
              <w:t>marked</w:t>
            </w:r>
            <w:r w:rsidR="000D50D7" w:rsidRPr="000D50D7">
              <w:rPr>
                <w:iCs/>
              </w:rPr>
              <w:t xml:space="preserve"> </w:t>
            </w:r>
            <w:r>
              <w:rPr>
                <w:iCs/>
              </w:rPr>
              <w:t>light</w:t>
            </w:r>
            <w:r w:rsidR="000D50D7" w:rsidRPr="000D50D7">
              <w:rPr>
                <w:iCs/>
              </w:rPr>
              <w:t xml:space="preserve"> </w:t>
            </w:r>
            <w:r>
              <w:rPr>
                <w:iCs/>
              </w:rPr>
              <w:t>blue</w:t>
            </w:r>
            <w:r w:rsidR="000D50D7" w:rsidRPr="000D50D7">
              <w:rPr>
                <w:iCs/>
              </w:rPr>
              <w:t xml:space="preserve"> </w:t>
            </w:r>
            <w:r>
              <w:rPr>
                <w:iCs/>
              </w:rPr>
              <w:t>and</w:t>
            </w:r>
            <w:r w:rsidR="000D50D7" w:rsidRPr="000D50D7">
              <w:rPr>
                <w:iCs/>
              </w:rPr>
              <w:t xml:space="preserve"> </w:t>
            </w:r>
            <w:r>
              <w:rPr>
                <w:iCs/>
              </w:rPr>
              <w:t>between</w:t>
            </w:r>
            <w:r w:rsidR="000D50D7" w:rsidRPr="000D50D7">
              <w:rPr>
                <w:iCs/>
              </w:rPr>
              <w:t xml:space="preserve"> </w:t>
            </w:r>
            <w:r>
              <w:rPr>
                <w:iCs/>
              </w:rPr>
              <w:t>points</w:t>
            </w:r>
            <w:r w:rsidR="000D50D7" w:rsidRPr="000D50D7">
              <w:rPr>
                <w:iCs/>
              </w:rPr>
              <w:t xml:space="preserve"> </w:t>
            </w:r>
            <w:r>
              <w:rPr>
                <w:iCs/>
              </w:rPr>
              <w:t>PM-B7</w:t>
            </w:r>
            <w:r w:rsidR="000D50D7" w:rsidRPr="000D50D7">
              <w:rPr>
                <w:iCs/>
              </w:rPr>
              <w:t xml:space="preserve"> </w:t>
            </w:r>
            <w:r>
              <w:rPr>
                <w:iCs/>
              </w:rPr>
              <w:t>to</w:t>
            </w:r>
            <w:r w:rsidR="000D50D7" w:rsidRPr="000D50D7">
              <w:rPr>
                <w:iCs/>
              </w:rPr>
              <w:t xml:space="preserve"> </w:t>
            </w:r>
            <w:r>
              <w:rPr>
                <w:iCs/>
              </w:rPr>
              <w:t>PM-B8</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2</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r w:rsidR="000D50D7" w:rsidRPr="000D50D7">
              <w:rPr>
                <w:iCs/>
              </w:rPr>
              <w:t xml:space="preserve"> </w:t>
            </w:r>
            <w:r>
              <w:rPr>
                <w:iCs/>
              </w:rPr>
              <w:t>to</w:t>
            </w:r>
            <w:r w:rsidR="000D50D7" w:rsidRPr="000D50D7">
              <w:rPr>
                <w:iCs/>
              </w:rPr>
              <w:t xml:space="preserve"> </w:t>
            </w:r>
            <w:r>
              <w:rPr>
                <w:iCs/>
              </w:rPr>
              <w:t>be</w:t>
            </w:r>
            <w:r w:rsidR="000D50D7" w:rsidRPr="000D50D7">
              <w:rPr>
                <w:iCs/>
              </w:rPr>
              <w:t xml:space="preserve"> </w:t>
            </w:r>
            <w:r>
              <w:rPr>
                <w:iCs/>
              </w:rPr>
              <w:t>temporarily</w:t>
            </w:r>
            <w:r w:rsidR="000D50D7" w:rsidRPr="000D50D7">
              <w:rPr>
                <w:iCs/>
              </w:rPr>
              <w:t xml:space="preserve"> </w:t>
            </w:r>
            <w:r>
              <w:rPr>
                <w:iCs/>
              </w:rPr>
              <w:t>managed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Pr>
                <w:iCs/>
              </w:rPr>
              <w:t>17</w:t>
            </w:r>
            <w:r w:rsidR="000D50D7" w:rsidRPr="000D50D7">
              <w:rPr>
                <w:iCs/>
              </w:rPr>
              <w:t xml:space="preserve"> </w:t>
            </w:r>
            <w:r>
              <w:rPr>
                <w:iCs/>
              </w:rPr>
              <w:t>metres.</w:t>
            </w:r>
          </w:p>
        </w:tc>
        <w:tc>
          <w:tcPr>
            <w:tcW w:w="2843" w:type="dxa"/>
          </w:tcPr>
          <w:p w14:paraId="6755DC42" w14:textId="77777777" w:rsidR="00283174" w:rsidRPr="00905905" w:rsidRDefault="00283174" w:rsidP="00511142">
            <w:pPr>
              <w:pStyle w:val="TableText"/>
              <w:jc w:val="center"/>
              <w:rPr>
                <w:iCs/>
              </w:rPr>
            </w:pPr>
            <w:r>
              <w:rPr>
                <w:iCs/>
              </w:rPr>
              <w:t>Temporarily</w:t>
            </w:r>
            <w:r w:rsidR="000D50D7" w:rsidRPr="000D50D7">
              <w:rPr>
                <w:iCs/>
              </w:rPr>
              <w:t xml:space="preserve"> </w:t>
            </w:r>
            <w:r>
              <w:rPr>
                <w:iCs/>
              </w:rPr>
              <w:t>manage</w:t>
            </w:r>
            <w:r w:rsidR="000D50D7" w:rsidRPr="000D50D7">
              <w:rPr>
                <w:iCs/>
              </w:rPr>
              <w:t xml:space="preserve"> </w:t>
            </w:r>
            <w:r>
              <w:rPr>
                <w:iCs/>
              </w:rPr>
              <w:t>users</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during</w:t>
            </w:r>
            <w:r w:rsidR="000D50D7" w:rsidRPr="000D50D7">
              <w:rPr>
                <w:iCs/>
              </w:rPr>
              <w:t xml:space="preserve"> </w:t>
            </w:r>
            <w:r>
              <w:rPr>
                <w:iCs/>
              </w:rPr>
              <w:t>the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05905" w14:paraId="04ACAFE9" w14:textId="77777777" w:rsidTr="00511142">
        <w:tc>
          <w:tcPr>
            <w:tcW w:w="2843" w:type="dxa"/>
          </w:tcPr>
          <w:p w14:paraId="006E9945" w14:textId="77777777" w:rsidR="00283174" w:rsidRPr="00905905"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2DFA92F5" w14:textId="77777777" w:rsidR="00283174" w:rsidRDefault="00283174" w:rsidP="00511142">
            <w:pPr>
              <w:pStyle w:val="TableText"/>
              <w:jc w:val="center"/>
              <w:rPr>
                <w:iCs/>
              </w:rPr>
            </w:pPr>
            <w:r>
              <w:rPr>
                <w:iCs/>
              </w:rPr>
              <w:t>213_21</w:t>
            </w:r>
          </w:p>
          <w:p w14:paraId="00E47EE6" w14:textId="77777777" w:rsidR="00283174" w:rsidRDefault="00283174" w:rsidP="00511142">
            <w:pPr>
              <w:pStyle w:val="linespace"/>
            </w:pPr>
          </w:p>
          <w:p w14:paraId="58E4FDE1" w14:textId="77777777" w:rsidR="00283174" w:rsidRPr="00905905" w:rsidRDefault="00283174" w:rsidP="00511142">
            <w:pPr>
              <w:pStyle w:val="TableText"/>
              <w:jc w:val="center"/>
              <w:rPr>
                <w:iCs/>
              </w:rPr>
            </w:pP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shown</w:t>
            </w:r>
            <w:r w:rsidR="000D50D7" w:rsidRPr="000D50D7">
              <w:rPr>
                <w:iCs/>
              </w:rPr>
              <w:t xml:space="preserve"> </w:t>
            </w:r>
            <w:r>
              <w:rPr>
                <w:iCs/>
              </w:rPr>
              <w:t>marked</w:t>
            </w:r>
            <w:r w:rsidR="000D50D7" w:rsidRPr="000D50D7">
              <w:rPr>
                <w:iCs/>
              </w:rPr>
              <w:t xml:space="preserve"> </w:t>
            </w:r>
            <w:r>
              <w:rPr>
                <w:iCs/>
              </w:rPr>
              <w:t>light</w:t>
            </w:r>
            <w:r w:rsidR="000D50D7" w:rsidRPr="000D50D7">
              <w:rPr>
                <w:iCs/>
              </w:rPr>
              <w:t xml:space="preserve"> </w:t>
            </w:r>
            <w:r>
              <w:rPr>
                <w:iCs/>
              </w:rPr>
              <w:t>blue</w:t>
            </w:r>
            <w:r w:rsidR="000D50D7" w:rsidRPr="000D50D7">
              <w:rPr>
                <w:iCs/>
              </w:rPr>
              <w:t xml:space="preserve"> </w:t>
            </w:r>
            <w:r>
              <w:rPr>
                <w:iCs/>
              </w:rPr>
              <w:t>and</w:t>
            </w:r>
            <w:r w:rsidR="000D50D7" w:rsidRPr="000D50D7">
              <w:rPr>
                <w:iCs/>
              </w:rPr>
              <w:t xml:space="preserve"> </w:t>
            </w:r>
            <w:r>
              <w:rPr>
                <w:iCs/>
              </w:rPr>
              <w:t>between</w:t>
            </w:r>
            <w:r w:rsidR="000D50D7" w:rsidRPr="000D50D7">
              <w:rPr>
                <w:iCs/>
              </w:rPr>
              <w:t xml:space="preserve"> </w:t>
            </w:r>
            <w:r>
              <w:rPr>
                <w:iCs/>
              </w:rPr>
              <w:t>points</w:t>
            </w:r>
            <w:r w:rsidR="000D50D7" w:rsidRPr="000D50D7">
              <w:rPr>
                <w:iCs/>
              </w:rPr>
              <w:t xml:space="preserve"> </w:t>
            </w:r>
            <w:r>
              <w:rPr>
                <w:iCs/>
              </w:rPr>
              <w:t>PM-B9</w:t>
            </w:r>
            <w:r w:rsidR="000D50D7" w:rsidRPr="000D50D7">
              <w:rPr>
                <w:iCs/>
              </w:rPr>
              <w:t xml:space="preserve"> </w:t>
            </w:r>
            <w:r>
              <w:rPr>
                <w:iCs/>
              </w:rPr>
              <w:t>to</w:t>
            </w:r>
            <w:r w:rsidR="000D50D7" w:rsidRPr="000D50D7">
              <w:rPr>
                <w:iCs/>
              </w:rPr>
              <w:t xml:space="preserve"> </w:t>
            </w:r>
            <w:r>
              <w:rPr>
                <w:iCs/>
              </w:rPr>
              <w:t>PM-B10</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2</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r w:rsidR="000D50D7" w:rsidRPr="000D50D7">
              <w:rPr>
                <w:iCs/>
              </w:rPr>
              <w:t xml:space="preserve"> </w:t>
            </w:r>
            <w:r>
              <w:rPr>
                <w:iCs/>
              </w:rPr>
              <w:t>to</w:t>
            </w:r>
            <w:r w:rsidR="000D50D7" w:rsidRPr="000D50D7">
              <w:rPr>
                <w:iCs/>
              </w:rPr>
              <w:t xml:space="preserve"> </w:t>
            </w:r>
            <w:r>
              <w:rPr>
                <w:iCs/>
              </w:rPr>
              <w:t>be</w:t>
            </w:r>
            <w:r w:rsidR="000D50D7" w:rsidRPr="000D50D7">
              <w:rPr>
                <w:iCs/>
              </w:rPr>
              <w:t xml:space="preserve"> </w:t>
            </w:r>
            <w:r>
              <w:rPr>
                <w:iCs/>
              </w:rPr>
              <w:t>temporarily</w:t>
            </w:r>
            <w:r w:rsidR="000D50D7" w:rsidRPr="000D50D7">
              <w:rPr>
                <w:iCs/>
              </w:rPr>
              <w:t xml:space="preserve"> </w:t>
            </w:r>
            <w:r>
              <w:rPr>
                <w:iCs/>
              </w:rPr>
              <w:t>managed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Pr>
                <w:iCs/>
              </w:rPr>
              <w:t>6</w:t>
            </w:r>
            <w:r w:rsidR="000D50D7" w:rsidRPr="000D50D7">
              <w:rPr>
                <w:iCs/>
              </w:rPr>
              <w:t xml:space="preserve"> </w:t>
            </w:r>
            <w:r>
              <w:rPr>
                <w:iCs/>
              </w:rPr>
              <w:t>metres.</w:t>
            </w:r>
          </w:p>
        </w:tc>
        <w:tc>
          <w:tcPr>
            <w:tcW w:w="2843" w:type="dxa"/>
          </w:tcPr>
          <w:p w14:paraId="63EC8B66" w14:textId="77777777" w:rsidR="00283174" w:rsidRPr="00905905" w:rsidRDefault="00283174" w:rsidP="00511142">
            <w:pPr>
              <w:pStyle w:val="TableText"/>
              <w:jc w:val="center"/>
              <w:rPr>
                <w:iCs/>
              </w:rPr>
            </w:pPr>
            <w:r>
              <w:rPr>
                <w:iCs/>
              </w:rPr>
              <w:t>Temporarily</w:t>
            </w:r>
            <w:r w:rsidR="000D50D7" w:rsidRPr="000D50D7">
              <w:rPr>
                <w:iCs/>
              </w:rPr>
              <w:t xml:space="preserve"> </w:t>
            </w:r>
            <w:r>
              <w:rPr>
                <w:iCs/>
              </w:rPr>
              <w:t>manage</w:t>
            </w:r>
            <w:r w:rsidR="000D50D7" w:rsidRPr="000D50D7">
              <w:rPr>
                <w:iCs/>
              </w:rPr>
              <w:t xml:space="preserve"> </w:t>
            </w:r>
            <w:r>
              <w:rPr>
                <w:iCs/>
              </w:rPr>
              <w:t>users</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during</w:t>
            </w:r>
            <w:r w:rsidR="000D50D7" w:rsidRPr="000D50D7">
              <w:rPr>
                <w:iCs/>
              </w:rPr>
              <w:t xml:space="preserve"> </w:t>
            </w:r>
            <w:r>
              <w:rPr>
                <w:iCs/>
              </w:rPr>
              <w:t>the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05905" w14:paraId="645A447E" w14:textId="77777777" w:rsidTr="00511142">
        <w:tc>
          <w:tcPr>
            <w:tcW w:w="2843" w:type="dxa"/>
          </w:tcPr>
          <w:p w14:paraId="6FE527AD" w14:textId="77777777" w:rsidR="00283174" w:rsidRPr="00905905" w:rsidRDefault="00283174" w:rsidP="00511142">
            <w:pPr>
              <w:pStyle w:val="TableText"/>
              <w:jc w:val="center"/>
              <w:rPr>
                <w:iCs/>
              </w:rPr>
            </w:pPr>
            <w:r>
              <w:rPr>
                <w:iCs/>
              </w:rPr>
              <w:lastRenderedPageBreak/>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4530143B" w14:textId="77777777" w:rsidR="00283174" w:rsidRDefault="00283174" w:rsidP="00511142">
            <w:pPr>
              <w:pStyle w:val="TableText"/>
              <w:jc w:val="center"/>
              <w:rPr>
                <w:iCs/>
              </w:rPr>
            </w:pPr>
            <w:r>
              <w:rPr>
                <w:iCs/>
              </w:rPr>
              <w:t>213_19</w:t>
            </w:r>
          </w:p>
          <w:p w14:paraId="6084E2FD" w14:textId="77777777" w:rsidR="00283174" w:rsidRDefault="00283174" w:rsidP="00511142">
            <w:pPr>
              <w:pStyle w:val="linespace"/>
            </w:pPr>
          </w:p>
          <w:p w14:paraId="6504EFA8" w14:textId="77777777" w:rsidR="00283174" w:rsidRPr="00905905" w:rsidRDefault="00283174" w:rsidP="00511142">
            <w:pPr>
              <w:pStyle w:val="TableText"/>
              <w:jc w:val="center"/>
              <w:rPr>
                <w:iCs/>
              </w:rPr>
            </w:pP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shown</w:t>
            </w:r>
            <w:r w:rsidR="000D50D7" w:rsidRPr="000D50D7">
              <w:rPr>
                <w:iCs/>
              </w:rPr>
              <w:t xml:space="preserve"> </w:t>
            </w:r>
            <w:r>
              <w:rPr>
                <w:iCs/>
              </w:rPr>
              <w:t>marked</w:t>
            </w:r>
            <w:r w:rsidR="000D50D7" w:rsidRPr="000D50D7">
              <w:rPr>
                <w:iCs/>
              </w:rPr>
              <w:t xml:space="preserve"> </w:t>
            </w:r>
            <w:r>
              <w:rPr>
                <w:iCs/>
              </w:rPr>
              <w:t>light</w:t>
            </w:r>
            <w:r w:rsidR="000D50D7" w:rsidRPr="000D50D7">
              <w:rPr>
                <w:iCs/>
              </w:rPr>
              <w:t xml:space="preserve"> </w:t>
            </w:r>
            <w:r>
              <w:rPr>
                <w:iCs/>
              </w:rPr>
              <w:t>blue</w:t>
            </w:r>
            <w:r w:rsidR="000D50D7" w:rsidRPr="000D50D7">
              <w:rPr>
                <w:iCs/>
              </w:rPr>
              <w:t xml:space="preserve"> </w:t>
            </w:r>
            <w:r>
              <w:rPr>
                <w:iCs/>
              </w:rPr>
              <w:t>and</w:t>
            </w:r>
            <w:r w:rsidR="000D50D7" w:rsidRPr="000D50D7">
              <w:rPr>
                <w:iCs/>
              </w:rPr>
              <w:t xml:space="preserve"> </w:t>
            </w:r>
            <w:r>
              <w:rPr>
                <w:iCs/>
              </w:rPr>
              <w:t>between</w:t>
            </w:r>
            <w:r w:rsidR="000D50D7" w:rsidRPr="000D50D7">
              <w:rPr>
                <w:iCs/>
              </w:rPr>
              <w:t xml:space="preserve"> </w:t>
            </w:r>
            <w:r>
              <w:rPr>
                <w:iCs/>
              </w:rPr>
              <w:t>points</w:t>
            </w:r>
            <w:r w:rsidR="000D50D7" w:rsidRPr="000D50D7">
              <w:rPr>
                <w:iCs/>
              </w:rPr>
              <w:t xml:space="preserve"> </w:t>
            </w:r>
            <w:r>
              <w:rPr>
                <w:iCs/>
              </w:rPr>
              <w:t>PM-B1</w:t>
            </w:r>
            <w:r w:rsidR="000D50D7" w:rsidRPr="000D50D7">
              <w:rPr>
                <w:iCs/>
              </w:rPr>
              <w:t xml:space="preserve"> </w:t>
            </w:r>
            <w:r>
              <w:rPr>
                <w:iCs/>
              </w:rPr>
              <w:t>to</w:t>
            </w:r>
            <w:r w:rsidR="000D50D7" w:rsidRPr="000D50D7">
              <w:rPr>
                <w:iCs/>
              </w:rPr>
              <w:t xml:space="preserve"> </w:t>
            </w:r>
            <w:r>
              <w:rPr>
                <w:iCs/>
              </w:rPr>
              <w:t>PM-B2</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3</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r w:rsidR="000D50D7" w:rsidRPr="000D50D7">
              <w:rPr>
                <w:iCs/>
              </w:rPr>
              <w:t xml:space="preserve"> </w:t>
            </w:r>
            <w:r>
              <w:rPr>
                <w:iCs/>
              </w:rPr>
              <w:t>to</w:t>
            </w:r>
            <w:r w:rsidR="000D50D7" w:rsidRPr="000D50D7">
              <w:rPr>
                <w:iCs/>
              </w:rPr>
              <w:t xml:space="preserve"> </w:t>
            </w:r>
            <w:r>
              <w:rPr>
                <w:iCs/>
              </w:rPr>
              <w:t>be</w:t>
            </w:r>
            <w:r w:rsidR="000D50D7" w:rsidRPr="000D50D7">
              <w:rPr>
                <w:iCs/>
              </w:rPr>
              <w:t xml:space="preserve"> </w:t>
            </w:r>
            <w:r>
              <w:rPr>
                <w:iCs/>
              </w:rPr>
              <w:t>temporarily</w:t>
            </w:r>
            <w:r w:rsidR="000D50D7" w:rsidRPr="000D50D7">
              <w:rPr>
                <w:iCs/>
              </w:rPr>
              <w:t xml:space="preserve"> </w:t>
            </w:r>
            <w:r>
              <w:rPr>
                <w:iCs/>
              </w:rPr>
              <w:t>managed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Pr>
                <w:iCs/>
              </w:rPr>
              <w:t>103</w:t>
            </w:r>
            <w:r w:rsidR="000D50D7" w:rsidRPr="000D50D7">
              <w:rPr>
                <w:iCs/>
              </w:rPr>
              <w:t xml:space="preserve"> </w:t>
            </w:r>
            <w:r>
              <w:rPr>
                <w:iCs/>
              </w:rPr>
              <w:t>metres.</w:t>
            </w:r>
          </w:p>
        </w:tc>
        <w:tc>
          <w:tcPr>
            <w:tcW w:w="2843" w:type="dxa"/>
          </w:tcPr>
          <w:p w14:paraId="096AE184" w14:textId="77777777" w:rsidR="00283174" w:rsidRPr="00905905" w:rsidRDefault="00283174" w:rsidP="00511142">
            <w:pPr>
              <w:pStyle w:val="TableText"/>
              <w:jc w:val="center"/>
              <w:rPr>
                <w:iCs/>
              </w:rPr>
            </w:pPr>
            <w:r>
              <w:rPr>
                <w:iCs/>
              </w:rPr>
              <w:t>Temporarily</w:t>
            </w:r>
            <w:r w:rsidR="000D50D7" w:rsidRPr="000D50D7">
              <w:rPr>
                <w:iCs/>
              </w:rPr>
              <w:t xml:space="preserve"> </w:t>
            </w:r>
            <w:r>
              <w:rPr>
                <w:iCs/>
              </w:rPr>
              <w:t>manage</w:t>
            </w:r>
            <w:r w:rsidR="000D50D7" w:rsidRPr="000D50D7">
              <w:rPr>
                <w:iCs/>
              </w:rPr>
              <w:t xml:space="preserve"> </w:t>
            </w:r>
            <w:r>
              <w:rPr>
                <w:iCs/>
              </w:rPr>
              <w:t>users</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during</w:t>
            </w:r>
            <w:r w:rsidR="000D50D7" w:rsidRPr="000D50D7">
              <w:rPr>
                <w:iCs/>
              </w:rPr>
              <w:t xml:space="preserve"> </w:t>
            </w:r>
            <w:r>
              <w:rPr>
                <w:iCs/>
              </w:rPr>
              <w:t>the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05905" w14:paraId="2E476443" w14:textId="77777777" w:rsidTr="00511142">
        <w:tc>
          <w:tcPr>
            <w:tcW w:w="2843" w:type="dxa"/>
          </w:tcPr>
          <w:p w14:paraId="760270CF" w14:textId="77777777" w:rsidR="00283174" w:rsidRPr="00905905"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56AEA9A3" w14:textId="77777777" w:rsidR="00283174" w:rsidRDefault="00283174" w:rsidP="00511142">
            <w:pPr>
              <w:pStyle w:val="TableText"/>
              <w:jc w:val="center"/>
              <w:rPr>
                <w:iCs/>
              </w:rPr>
            </w:pPr>
            <w:r>
              <w:rPr>
                <w:iCs/>
              </w:rPr>
              <w:t>213_19</w:t>
            </w:r>
          </w:p>
          <w:p w14:paraId="05AEB68C" w14:textId="77777777" w:rsidR="00283174" w:rsidRDefault="00283174" w:rsidP="00511142">
            <w:pPr>
              <w:pStyle w:val="linespace"/>
            </w:pPr>
          </w:p>
          <w:p w14:paraId="1A9DD4A8" w14:textId="77777777" w:rsidR="00283174" w:rsidRPr="00905905" w:rsidRDefault="00283174" w:rsidP="00511142">
            <w:pPr>
              <w:pStyle w:val="TableText"/>
              <w:jc w:val="center"/>
              <w:rPr>
                <w:iCs/>
              </w:rPr>
            </w:pP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shown</w:t>
            </w:r>
            <w:r w:rsidR="000D50D7" w:rsidRPr="000D50D7">
              <w:rPr>
                <w:iCs/>
              </w:rPr>
              <w:t xml:space="preserve"> </w:t>
            </w:r>
            <w:r>
              <w:rPr>
                <w:iCs/>
              </w:rPr>
              <w:t>marked</w:t>
            </w:r>
            <w:r w:rsidR="000D50D7" w:rsidRPr="000D50D7">
              <w:rPr>
                <w:iCs/>
              </w:rPr>
              <w:t xml:space="preserve"> </w:t>
            </w:r>
            <w:r>
              <w:rPr>
                <w:iCs/>
              </w:rPr>
              <w:t>light</w:t>
            </w:r>
            <w:r w:rsidR="000D50D7" w:rsidRPr="000D50D7">
              <w:rPr>
                <w:iCs/>
              </w:rPr>
              <w:t xml:space="preserve"> </w:t>
            </w:r>
            <w:r>
              <w:rPr>
                <w:iCs/>
              </w:rPr>
              <w:t>blue</w:t>
            </w:r>
            <w:r w:rsidR="000D50D7" w:rsidRPr="000D50D7">
              <w:rPr>
                <w:iCs/>
              </w:rPr>
              <w:t xml:space="preserve"> </w:t>
            </w:r>
            <w:r>
              <w:rPr>
                <w:iCs/>
              </w:rPr>
              <w:t>and</w:t>
            </w:r>
            <w:r w:rsidR="000D50D7" w:rsidRPr="000D50D7">
              <w:rPr>
                <w:iCs/>
              </w:rPr>
              <w:t xml:space="preserve"> </w:t>
            </w:r>
            <w:r>
              <w:rPr>
                <w:iCs/>
              </w:rPr>
              <w:t>between</w:t>
            </w:r>
            <w:r w:rsidR="000D50D7" w:rsidRPr="000D50D7">
              <w:rPr>
                <w:iCs/>
              </w:rPr>
              <w:t xml:space="preserve"> </w:t>
            </w:r>
            <w:r>
              <w:rPr>
                <w:iCs/>
              </w:rPr>
              <w:t>points</w:t>
            </w:r>
            <w:r w:rsidR="000D50D7" w:rsidRPr="000D50D7">
              <w:rPr>
                <w:iCs/>
              </w:rPr>
              <w:t xml:space="preserve"> </w:t>
            </w:r>
            <w:r>
              <w:rPr>
                <w:iCs/>
              </w:rPr>
              <w:t>PM-B3</w:t>
            </w:r>
            <w:r w:rsidR="000D50D7" w:rsidRPr="000D50D7">
              <w:rPr>
                <w:iCs/>
              </w:rPr>
              <w:t xml:space="preserve"> </w:t>
            </w:r>
            <w:r>
              <w:rPr>
                <w:iCs/>
              </w:rPr>
              <w:t>to</w:t>
            </w:r>
            <w:r w:rsidR="000D50D7" w:rsidRPr="000D50D7">
              <w:rPr>
                <w:iCs/>
              </w:rPr>
              <w:t xml:space="preserve"> </w:t>
            </w:r>
            <w:r>
              <w:rPr>
                <w:iCs/>
              </w:rPr>
              <w:t>PM-B4</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3</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r w:rsidR="000D50D7" w:rsidRPr="000D50D7">
              <w:rPr>
                <w:iCs/>
              </w:rPr>
              <w:t xml:space="preserve"> </w:t>
            </w:r>
            <w:r>
              <w:rPr>
                <w:iCs/>
              </w:rPr>
              <w:t>to</w:t>
            </w:r>
            <w:r w:rsidR="000D50D7" w:rsidRPr="000D50D7">
              <w:rPr>
                <w:iCs/>
              </w:rPr>
              <w:t xml:space="preserve"> </w:t>
            </w:r>
            <w:r>
              <w:rPr>
                <w:iCs/>
              </w:rPr>
              <w:t>be</w:t>
            </w:r>
            <w:r w:rsidR="000D50D7" w:rsidRPr="000D50D7">
              <w:rPr>
                <w:iCs/>
              </w:rPr>
              <w:t xml:space="preserve"> </w:t>
            </w:r>
            <w:r>
              <w:rPr>
                <w:iCs/>
              </w:rPr>
              <w:t>temporarily</w:t>
            </w:r>
            <w:r w:rsidR="000D50D7" w:rsidRPr="000D50D7">
              <w:rPr>
                <w:iCs/>
              </w:rPr>
              <w:t xml:space="preserve"> </w:t>
            </w:r>
            <w:r>
              <w:rPr>
                <w:iCs/>
              </w:rPr>
              <w:t>managed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Pr>
                <w:iCs/>
              </w:rPr>
              <w:t>88</w:t>
            </w:r>
            <w:r w:rsidR="000D50D7" w:rsidRPr="000D50D7">
              <w:rPr>
                <w:iCs/>
              </w:rPr>
              <w:t xml:space="preserve"> </w:t>
            </w:r>
            <w:r>
              <w:rPr>
                <w:iCs/>
              </w:rPr>
              <w:t>metres.</w:t>
            </w:r>
          </w:p>
        </w:tc>
        <w:tc>
          <w:tcPr>
            <w:tcW w:w="2843" w:type="dxa"/>
          </w:tcPr>
          <w:p w14:paraId="33F3E28F" w14:textId="77777777" w:rsidR="00283174" w:rsidRPr="00905905" w:rsidRDefault="00283174" w:rsidP="00511142">
            <w:pPr>
              <w:pStyle w:val="TableText"/>
              <w:jc w:val="center"/>
              <w:rPr>
                <w:iCs/>
              </w:rPr>
            </w:pPr>
            <w:r>
              <w:rPr>
                <w:iCs/>
              </w:rPr>
              <w:t>Temporarily</w:t>
            </w:r>
            <w:r w:rsidR="000D50D7" w:rsidRPr="000D50D7">
              <w:rPr>
                <w:iCs/>
              </w:rPr>
              <w:t xml:space="preserve"> </w:t>
            </w:r>
            <w:r>
              <w:rPr>
                <w:iCs/>
              </w:rPr>
              <w:t>manage</w:t>
            </w:r>
            <w:r w:rsidR="000D50D7" w:rsidRPr="000D50D7">
              <w:rPr>
                <w:iCs/>
              </w:rPr>
              <w:t xml:space="preserve"> </w:t>
            </w:r>
            <w:r>
              <w:rPr>
                <w:iCs/>
              </w:rPr>
              <w:t>users</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during</w:t>
            </w:r>
            <w:r w:rsidR="000D50D7" w:rsidRPr="000D50D7">
              <w:rPr>
                <w:iCs/>
              </w:rPr>
              <w:t xml:space="preserve"> </w:t>
            </w:r>
            <w:r>
              <w:rPr>
                <w:iCs/>
              </w:rPr>
              <w:t>the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05905" w14:paraId="4224F256" w14:textId="77777777" w:rsidTr="00511142">
        <w:tc>
          <w:tcPr>
            <w:tcW w:w="2843" w:type="dxa"/>
          </w:tcPr>
          <w:p w14:paraId="03DE2FCA" w14:textId="77777777" w:rsidR="00283174" w:rsidRPr="00905905"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7DDC1CDD" w14:textId="77777777" w:rsidR="00283174" w:rsidRDefault="00283174" w:rsidP="00511142">
            <w:pPr>
              <w:pStyle w:val="TableText"/>
              <w:jc w:val="center"/>
              <w:rPr>
                <w:iCs/>
              </w:rPr>
            </w:pPr>
            <w:r>
              <w:rPr>
                <w:iCs/>
              </w:rPr>
              <w:t>213_4</w:t>
            </w:r>
          </w:p>
          <w:p w14:paraId="004C4B3E" w14:textId="77777777" w:rsidR="00283174" w:rsidRDefault="00283174" w:rsidP="00511142">
            <w:pPr>
              <w:pStyle w:val="linespace"/>
            </w:pPr>
          </w:p>
          <w:p w14:paraId="09EF2DDE" w14:textId="77777777" w:rsidR="00283174" w:rsidRPr="00905905" w:rsidRDefault="00283174" w:rsidP="00511142">
            <w:pPr>
              <w:pStyle w:val="TableText"/>
              <w:jc w:val="center"/>
              <w:rPr>
                <w:iCs/>
              </w:rPr>
            </w:pP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shown</w:t>
            </w:r>
            <w:r w:rsidR="000D50D7" w:rsidRPr="000D50D7">
              <w:rPr>
                <w:iCs/>
              </w:rPr>
              <w:t xml:space="preserve"> </w:t>
            </w:r>
            <w:r>
              <w:rPr>
                <w:iCs/>
              </w:rPr>
              <w:t>marked</w:t>
            </w:r>
            <w:r w:rsidR="000D50D7" w:rsidRPr="000D50D7">
              <w:rPr>
                <w:iCs/>
              </w:rPr>
              <w:t xml:space="preserve"> </w:t>
            </w:r>
            <w:r>
              <w:rPr>
                <w:iCs/>
              </w:rPr>
              <w:t>light</w:t>
            </w:r>
            <w:r w:rsidR="000D50D7" w:rsidRPr="000D50D7">
              <w:rPr>
                <w:iCs/>
              </w:rPr>
              <w:t xml:space="preserve"> </w:t>
            </w:r>
            <w:r>
              <w:rPr>
                <w:iCs/>
              </w:rPr>
              <w:t>blue</w:t>
            </w:r>
            <w:r w:rsidR="000D50D7" w:rsidRPr="000D50D7">
              <w:rPr>
                <w:iCs/>
              </w:rPr>
              <w:t xml:space="preserve"> </w:t>
            </w:r>
            <w:r>
              <w:rPr>
                <w:iCs/>
              </w:rPr>
              <w:t>and</w:t>
            </w:r>
            <w:r w:rsidR="000D50D7" w:rsidRPr="000D50D7">
              <w:rPr>
                <w:iCs/>
              </w:rPr>
              <w:t xml:space="preserve"> </w:t>
            </w:r>
            <w:r>
              <w:rPr>
                <w:iCs/>
              </w:rPr>
              <w:t>between</w:t>
            </w:r>
            <w:r w:rsidR="000D50D7" w:rsidRPr="000D50D7">
              <w:rPr>
                <w:iCs/>
              </w:rPr>
              <w:t xml:space="preserve"> </w:t>
            </w:r>
            <w:r>
              <w:rPr>
                <w:iCs/>
              </w:rPr>
              <w:t>points</w:t>
            </w:r>
            <w:r w:rsidR="000D50D7" w:rsidRPr="000D50D7">
              <w:rPr>
                <w:iCs/>
              </w:rPr>
              <w:t xml:space="preserve"> </w:t>
            </w:r>
            <w:r>
              <w:rPr>
                <w:iCs/>
              </w:rPr>
              <w:t>PM-G1</w:t>
            </w:r>
            <w:r w:rsidR="000D50D7" w:rsidRPr="000D50D7">
              <w:rPr>
                <w:iCs/>
              </w:rPr>
              <w:t xml:space="preserve"> </w:t>
            </w:r>
            <w:r>
              <w:rPr>
                <w:iCs/>
              </w:rPr>
              <w:t>to</w:t>
            </w:r>
            <w:r w:rsidR="000D50D7" w:rsidRPr="000D50D7">
              <w:rPr>
                <w:iCs/>
              </w:rPr>
              <w:t xml:space="preserve"> </w:t>
            </w:r>
            <w:r>
              <w:rPr>
                <w:iCs/>
              </w:rPr>
              <w:t>PM-G2</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4</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r w:rsidR="000D50D7" w:rsidRPr="000D50D7">
              <w:rPr>
                <w:iCs/>
              </w:rPr>
              <w:t xml:space="preserve"> </w:t>
            </w:r>
            <w:r>
              <w:rPr>
                <w:iCs/>
              </w:rPr>
              <w:t>to</w:t>
            </w:r>
            <w:r w:rsidR="000D50D7" w:rsidRPr="000D50D7">
              <w:rPr>
                <w:iCs/>
              </w:rPr>
              <w:t xml:space="preserve"> </w:t>
            </w:r>
            <w:r>
              <w:rPr>
                <w:iCs/>
              </w:rPr>
              <w:t>be</w:t>
            </w:r>
            <w:r w:rsidR="000D50D7" w:rsidRPr="000D50D7">
              <w:rPr>
                <w:iCs/>
              </w:rPr>
              <w:t xml:space="preserve"> </w:t>
            </w:r>
            <w:r>
              <w:rPr>
                <w:iCs/>
              </w:rPr>
              <w:t>temporarily</w:t>
            </w:r>
            <w:r w:rsidR="000D50D7" w:rsidRPr="000D50D7">
              <w:rPr>
                <w:iCs/>
              </w:rPr>
              <w:t xml:space="preserve"> </w:t>
            </w:r>
            <w:r>
              <w:rPr>
                <w:iCs/>
              </w:rPr>
              <w:t>managed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Pr>
                <w:iCs/>
              </w:rPr>
              <w:t>50</w:t>
            </w:r>
            <w:r w:rsidR="000D50D7" w:rsidRPr="000D50D7">
              <w:rPr>
                <w:iCs/>
              </w:rPr>
              <w:t xml:space="preserve"> </w:t>
            </w:r>
            <w:r>
              <w:rPr>
                <w:iCs/>
              </w:rPr>
              <w:t>metres.</w:t>
            </w:r>
          </w:p>
        </w:tc>
        <w:tc>
          <w:tcPr>
            <w:tcW w:w="2843" w:type="dxa"/>
          </w:tcPr>
          <w:p w14:paraId="37BF54CC" w14:textId="77777777" w:rsidR="00283174" w:rsidRPr="00905905" w:rsidRDefault="00283174" w:rsidP="00511142">
            <w:pPr>
              <w:pStyle w:val="TableText"/>
              <w:jc w:val="center"/>
              <w:rPr>
                <w:iCs/>
              </w:rPr>
            </w:pPr>
            <w:r>
              <w:rPr>
                <w:iCs/>
              </w:rPr>
              <w:t>Temporarily</w:t>
            </w:r>
            <w:r w:rsidR="000D50D7" w:rsidRPr="000D50D7">
              <w:rPr>
                <w:iCs/>
              </w:rPr>
              <w:t xml:space="preserve"> </w:t>
            </w:r>
            <w:r>
              <w:rPr>
                <w:iCs/>
              </w:rPr>
              <w:t>manage</w:t>
            </w:r>
            <w:r w:rsidR="000D50D7" w:rsidRPr="000D50D7">
              <w:rPr>
                <w:iCs/>
              </w:rPr>
              <w:t xml:space="preserve"> </w:t>
            </w:r>
            <w:r>
              <w:rPr>
                <w:iCs/>
              </w:rPr>
              <w:t>users</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during</w:t>
            </w:r>
            <w:r w:rsidR="000D50D7" w:rsidRPr="000D50D7">
              <w:rPr>
                <w:iCs/>
              </w:rPr>
              <w:t xml:space="preserve"> </w:t>
            </w:r>
            <w:r>
              <w:rPr>
                <w:iCs/>
              </w:rPr>
              <w:t>the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05905" w14:paraId="09B1FAD0" w14:textId="77777777" w:rsidTr="00511142">
        <w:tc>
          <w:tcPr>
            <w:tcW w:w="2843" w:type="dxa"/>
            <w:tcBorders>
              <w:bottom w:val="single" w:sz="4" w:space="0" w:color="auto"/>
            </w:tcBorders>
          </w:tcPr>
          <w:p w14:paraId="1E71AECD" w14:textId="77777777" w:rsidR="00283174" w:rsidRPr="00905905"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r w:rsidR="000D50D7" w:rsidRPr="000D50D7">
              <w:rPr>
                <w:iCs/>
              </w:rPr>
              <w:t xml:space="preserve"> </w:t>
            </w:r>
            <w:r>
              <w:rPr>
                <w:iCs/>
              </w:rPr>
              <w:t>/</w:t>
            </w:r>
            <w:r w:rsidR="000D50D7" w:rsidRPr="000D50D7">
              <w:rPr>
                <w:iCs/>
              </w:rPr>
              <w:t xml:space="preserve"> </w:t>
            </w:r>
            <w:r>
              <w:rPr>
                <w:iCs/>
              </w:rPr>
              <w:t>Braintree</w:t>
            </w:r>
            <w:r w:rsidR="000D50D7" w:rsidRPr="000D50D7">
              <w:rPr>
                <w:iCs/>
              </w:rPr>
              <w:t xml:space="preserve"> </w:t>
            </w:r>
            <w:r>
              <w:rPr>
                <w:iCs/>
              </w:rPr>
              <w:t>District</w:t>
            </w:r>
            <w:r w:rsidR="000D50D7" w:rsidRPr="000D50D7">
              <w:rPr>
                <w:iCs/>
              </w:rPr>
              <w:t xml:space="preserve"> </w:t>
            </w:r>
            <w:r>
              <w:rPr>
                <w:iCs/>
              </w:rPr>
              <w:t>Council</w:t>
            </w:r>
            <w:r w:rsidR="000D50D7" w:rsidRPr="000D50D7">
              <w:rPr>
                <w:iCs/>
              </w:rPr>
              <w:t xml:space="preserve"> </w:t>
            </w:r>
            <w:r>
              <w:rPr>
                <w:iCs/>
              </w:rPr>
              <w:t>(border)</w:t>
            </w:r>
          </w:p>
        </w:tc>
        <w:tc>
          <w:tcPr>
            <w:tcW w:w="2843" w:type="dxa"/>
            <w:tcBorders>
              <w:bottom w:val="single" w:sz="4" w:space="0" w:color="auto"/>
            </w:tcBorders>
          </w:tcPr>
          <w:p w14:paraId="0A4BB4FC" w14:textId="77777777" w:rsidR="00283174" w:rsidRDefault="00283174" w:rsidP="00511142">
            <w:pPr>
              <w:pStyle w:val="TableText"/>
              <w:jc w:val="center"/>
              <w:rPr>
                <w:iCs/>
              </w:rPr>
            </w:pPr>
            <w:r>
              <w:rPr>
                <w:iCs/>
              </w:rPr>
              <w:t>113_32</w:t>
            </w:r>
          </w:p>
          <w:p w14:paraId="156AD81A" w14:textId="77777777" w:rsidR="00283174" w:rsidRDefault="00283174" w:rsidP="00511142">
            <w:pPr>
              <w:pStyle w:val="linespace"/>
            </w:pPr>
          </w:p>
          <w:p w14:paraId="3EF12BE5" w14:textId="77777777" w:rsidR="00283174" w:rsidRPr="00905905" w:rsidRDefault="00283174" w:rsidP="00511142">
            <w:pPr>
              <w:pStyle w:val="TableText"/>
              <w:jc w:val="center"/>
              <w:rPr>
                <w:iCs/>
              </w:rPr>
            </w:pPr>
            <w:r>
              <w:rPr>
                <w:iCs/>
              </w:rPr>
              <w:t>The</w:t>
            </w:r>
            <w:r w:rsidR="000D50D7" w:rsidRPr="000D50D7">
              <w:rPr>
                <w:iCs/>
              </w:rPr>
              <w:t xml:space="preserve"> </w:t>
            </w:r>
            <w:r>
              <w:rPr>
                <w:iCs/>
              </w:rPr>
              <w:t>length</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shown</w:t>
            </w:r>
            <w:r w:rsidR="000D50D7" w:rsidRPr="000D50D7">
              <w:rPr>
                <w:iCs/>
              </w:rPr>
              <w:t xml:space="preserve"> </w:t>
            </w:r>
            <w:r>
              <w:rPr>
                <w:iCs/>
              </w:rPr>
              <w:t>marked</w:t>
            </w:r>
            <w:r w:rsidR="000D50D7" w:rsidRPr="000D50D7">
              <w:rPr>
                <w:iCs/>
              </w:rPr>
              <w:t xml:space="preserve"> </w:t>
            </w:r>
            <w:r>
              <w:rPr>
                <w:iCs/>
              </w:rPr>
              <w:t>light</w:t>
            </w:r>
            <w:r w:rsidR="000D50D7" w:rsidRPr="000D50D7">
              <w:rPr>
                <w:iCs/>
              </w:rPr>
              <w:t xml:space="preserve"> </w:t>
            </w:r>
            <w:r>
              <w:rPr>
                <w:iCs/>
              </w:rPr>
              <w:t>blue</w:t>
            </w:r>
            <w:r w:rsidR="000D50D7" w:rsidRPr="000D50D7">
              <w:rPr>
                <w:iCs/>
              </w:rPr>
              <w:t xml:space="preserve"> </w:t>
            </w:r>
            <w:r>
              <w:rPr>
                <w:iCs/>
              </w:rPr>
              <w:t>and</w:t>
            </w:r>
            <w:r w:rsidR="000D50D7" w:rsidRPr="000D50D7">
              <w:rPr>
                <w:iCs/>
              </w:rPr>
              <w:t xml:space="preserve"> </w:t>
            </w:r>
            <w:r>
              <w:rPr>
                <w:iCs/>
              </w:rPr>
              <w:t>between</w:t>
            </w:r>
            <w:r w:rsidR="000D50D7" w:rsidRPr="000D50D7">
              <w:rPr>
                <w:iCs/>
              </w:rPr>
              <w:t xml:space="preserve"> </w:t>
            </w:r>
            <w:r>
              <w:rPr>
                <w:iCs/>
              </w:rPr>
              <w:t>points</w:t>
            </w:r>
            <w:r w:rsidR="000D50D7" w:rsidRPr="000D50D7">
              <w:rPr>
                <w:iCs/>
              </w:rPr>
              <w:t xml:space="preserve"> </w:t>
            </w:r>
            <w:r>
              <w:rPr>
                <w:iCs/>
              </w:rPr>
              <w:t>PM-G3</w:t>
            </w:r>
            <w:r w:rsidR="000D50D7" w:rsidRPr="000D50D7">
              <w:rPr>
                <w:iCs/>
              </w:rPr>
              <w:t xml:space="preserve"> </w:t>
            </w:r>
            <w:r>
              <w:rPr>
                <w:iCs/>
              </w:rPr>
              <w:t>to</w:t>
            </w:r>
            <w:r w:rsidR="000D50D7" w:rsidRPr="000D50D7">
              <w:rPr>
                <w:iCs/>
              </w:rPr>
              <w:t xml:space="preserve"> </w:t>
            </w:r>
            <w:r>
              <w:rPr>
                <w:iCs/>
              </w:rPr>
              <w:t>PM-G4</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4</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w:t>
            </w:r>
            <w:r w:rsidR="000D50D7" w:rsidRPr="000D50D7">
              <w:rPr>
                <w:iCs/>
              </w:rPr>
              <w:t xml:space="preserve"> </w:t>
            </w:r>
            <w:r>
              <w:rPr>
                <w:iCs/>
              </w:rPr>
              <w:t>to</w:t>
            </w:r>
            <w:r w:rsidR="000D50D7" w:rsidRPr="000D50D7">
              <w:rPr>
                <w:iCs/>
              </w:rPr>
              <w:t xml:space="preserve"> </w:t>
            </w:r>
            <w:r>
              <w:rPr>
                <w:iCs/>
              </w:rPr>
              <w:t>be</w:t>
            </w:r>
            <w:r w:rsidR="000D50D7" w:rsidRPr="000D50D7">
              <w:rPr>
                <w:iCs/>
              </w:rPr>
              <w:t xml:space="preserve"> </w:t>
            </w:r>
            <w:r>
              <w:rPr>
                <w:iCs/>
              </w:rPr>
              <w:t>temporarily</w:t>
            </w:r>
            <w:r w:rsidR="000D50D7" w:rsidRPr="000D50D7">
              <w:rPr>
                <w:iCs/>
              </w:rPr>
              <w:t xml:space="preserve"> </w:t>
            </w:r>
            <w:r>
              <w:rPr>
                <w:iCs/>
              </w:rPr>
              <w:t>managed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Pr>
                <w:iCs/>
              </w:rPr>
              <w:t>50</w:t>
            </w:r>
            <w:r w:rsidR="000D50D7" w:rsidRPr="000D50D7">
              <w:rPr>
                <w:iCs/>
              </w:rPr>
              <w:t xml:space="preserve"> </w:t>
            </w:r>
            <w:r>
              <w:rPr>
                <w:iCs/>
              </w:rPr>
              <w:t>metres.</w:t>
            </w:r>
          </w:p>
        </w:tc>
        <w:tc>
          <w:tcPr>
            <w:tcW w:w="2843" w:type="dxa"/>
            <w:tcBorders>
              <w:bottom w:val="single" w:sz="4" w:space="0" w:color="auto"/>
            </w:tcBorders>
          </w:tcPr>
          <w:p w14:paraId="452DD0D9" w14:textId="77777777" w:rsidR="00283174" w:rsidRPr="00905905" w:rsidRDefault="00283174" w:rsidP="00511142">
            <w:pPr>
              <w:pStyle w:val="TableText"/>
              <w:jc w:val="center"/>
              <w:rPr>
                <w:iCs/>
              </w:rPr>
            </w:pPr>
            <w:r>
              <w:rPr>
                <w:iCs/>
              </w:rPr>
              <w:t>Temporarily</w:t>
            </w:r>
            <w:r w:rsidR="000D50D7" w:rsidRPr="000D50D7">
              <w:rPr>
                <w:iCs/>
              </w:rPr>
              <w:t xml:space="preserve"> </w:t>
            </w:r>
            <w:r>
              <w:rPr>
                <w:iCs/>
              </w:rPr>
              <w:t>manage</w:t>
            </w:r>
            <w:r w:rsidR="000D50D7" w:rsidRPr="000D50D7">
              <w:rPr>
                <w:iCs/>
              </w:rPr>
              <w:t xml:space="preserve"> </w:t>
            </w:r>
            <w:r>
              <w:rPr>
                <w:iCs/>
              </w:rPr>
              <w:t>users</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public</w:t>
            </w:r>
            <w:r w:rsidR="000D50D7" w:rsidRPr="000D50D7">
              <w:rPr>
                <w:iCs/>
              </w:rPr>
              <w:t xml:space="preserve"> </w:t>
            </w:r>
            <w:r>
              <w:rPr>
                <w:iCs/>
              </w:rPr>
              <w:t>right</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during</w:t>
            </w:r>
            <w:r w:rsidR="000D50D7" w:rsidRPr="000D50D7">
              <w:rPr>
                <w:iCs/>
              </w:rPr>
              <w:t xml:space="preserve"> </w:t>
            </w:r>
            <w:r>
              <w:rPr>
                <w:iCs/>
              </w:rPr>
              <w:t>the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bl>
    <w:p w14:paraId="0BEFB935" w14:textId="77777777" w:rsidR="00283174" w:rsidRDefault="000D50D7" w:rsidP="00283174">
      <w:pPr>
        <w:pStyle w:val="Schedule"/>
        <w:pageBreakBefore/>
        <w:rPr>
          <w:rStyle w:val="Ref"/>
        </w:rPr>
      </w:pPr>
      <w:bookmarkStart w:id="1105" w:name="TOC18_02_2022_17_52_44_1357"/>
      <w:bookmarkStart w:id="1106" w:name="TOC23_02_2022_21_19_37_1491"/>
      <w:bookmarkStart w:id="1107" w:name="TOC15_08_2022_16_06_13_1492"/>
      <w:bookmarkStart w:id="1108" w:name="TOC06_09_2022_15_41_36_1492"/>
      <w:bookmarkStart w:id="1109" w:name="TOC04_10_2022_16_50_01_1495"/>
      <w:bookmarkStart w:id="1110" w:name="TOC23_11_2022_11_32_56_1502"/>
      <w:bookmarkStart w:id="1111" w:name="TOC10_01_2023_14_27_52_1502"/>
      <w:bookmarkEnd w:id="1105"/>
      <w:bookmarkEnd w:id="1106"/>
      <w:bookmarkEnd w:id="1107"/>
      <w:bookmarkEnd w:id="1108"/>
      <w:bookmarkEnd w:id="1109"/>
      <w:bookmarkEnd w:id="1110"/>
      <w:bookmarkEnd w:id="1111"/>
      <w:r w:rsidRPr="000D50D7">
        <w:lastRenderedPageBreak/>
        <w:tab/>
      </w:r>
      <w:r w:rsidR="00283174">
        <w:t>SCHEDULE</w:t>
      </w:r>
      <w:r w:rsidRPr="000D50D7">
        <w:t xml:space="preserve"> </w:t>
      </w:r>
      <w:r w:rsidR="00283174">
        <w:fldChar w:fldCharType="begin"/>
      </w:r>
      <w:r w:rsidR="00283174">
        <w:instrText xml:space="preserve"> SEQ schedule\* arabic </w:instrText>
      </w:r>
      <w:r w:rsidR="00283174">
        <w:fldChar w:fldCharType="separate"/>
      </w:r>
      <w:r>
        <w:rPr>
          <w:noProof/>
        </w:rPr>
        <w:t>6</w:t>
      </w:r>
      <w:r w:rsidR="00283174">
        <w:rPr>
          <w:noProof/>
        </w:rPr>
        <w:fldChar w:fldCharType="end"/>
      </w:r>
      <w:r w:rsidRPr="000D50D7">
        <w:tab/>
      </w:r>
      <w:r w:rsidR="00283174">
        <w:rPr>
          <w:rStyle w:val="Ref"/>
        </w:rPr>
        <w:t>Article</w:t>
      </w:r>
      <w:r w:rsidRPr="000D50D7">
        <w:rPr>
          <w:rStyle w:val="Ref"/>
        </w:rPr>
        <w:t xml:space="preserve"> </w:t>
      </w:r>
      <w:r w:rsidR="00283174">
        <w:rPr>
          <w:rStyle w:val="Ref"/>
        </w:rPr>
        <w:fldChar w:fldCharType="begin"/>
      </w:r>
      <w:r w:rsidR="00283174">
        <w:rPr>
          <w:rStyle w:val="Ref"/>
        </w:rPr>
        <w:instrText xml:space="preserve"> REF _Ref94699082 \r \h </w:instrText>
      </w:r>
      <w:r w:rsidR="00283174">
        <w:rPr>
          <w:rStyle w:val="Ref"/>
        </w:rPr>
      </w:r>
      <w:r w:rsidR="00283174">
        <w:rPr>
          <w:rStyle w:val="Ref"/>
        </w:rPr>
        <w:fldChar w:fldCharType="separate"/>
      </w:r>
      <w:r>
        <w:rPr>
          <w:rStyle w:val="Ref"/>
        </w:rPr>
        <w:t>12</w:t>
      </w:r>
      <w:r w:rsidR="00283174">
        <w:rPr>
          <w:rStyle w:val="Ref"/>
        </w:rPr>
        <w:fldChar w:fldCharType="end"/>
      </w:r>
    </w:p>
    <w:p w14:paraId="06A0F036" w14:textId="77777777" w:rsidR="00283174" w:rsidRDefault="00283174" w:rsidP="00283174">
      <w:pPr>
        <w:pStyle w:val="ScheduleHead"/>
      </w:pPr>
      <w:r>
        <w:t>ACCESS</w:t>
      </w:r>
      <w:r w:rsidR="000D50D7" w:rsidRPr="000D50D7">
        <w:t xml:space="preserve"> </w:t>
      </w:r>
      <w:r>
        <w:t>TO</w:t>
      </w:r>
      <w:r w:rsidR="000D50D7" w:rsidRPr="000D50D7">
        <w:t xml:space="preserve"> </w:t>
      </w:r>
      <w:r>
        <w:t>WORKS</w:t>
      </w:r>
    </w:p>
    <w:p w14:paraId="672C05CE" w14:textId="77777777" w:rsidR="00283174" w:rsidRDefault="00283174" w:rsidP="00283174">
      <w:pPr>
        <w:pStyle w:val="Part"/>
        <w:rPr>
          <w:noProof/>
        </w:rPr>
      </w:pPr>
      <w:bookmarkStart w:id="1112" w:name="TOC27_07_2021_11_18_16_605"/>
      <w:bookmarkStart w:id="1113" w:name="TOC27_07_2021_11_36_14_604"/>
      <w:bookmarkStart w:id="1114" w:name="TOC27_07_2021_11_48_02_604"/>
      <w:bookmarkStart w:id="1115" w:name="TOC27_07_2021_11_50_47_606"/>
      <w:bookmarkStart w:id="1116" w:name="TOC01_02_2022_15_14_24_910"/>
      <w:bookmarkStart w:id="1117" w:name="TOC02_02_2022_13_02_49_890"/>
      <w:bookmarkStart w:id="1118" w:name="TOC18_02_2022_17_52_44_1359"/>
      <w:bookmarkStart w:id="1119" w:name="TOC23_02_2022_21_19_37_1493"/>
      <w:bookmarkStart w:id="1120" w:name="TOC15_08_2022_16_06_13_1494"/>
      <w:bookmarkStart w:id="1121" w:name="TOC06_09_2022_15_41_36_1494"/>
      <w:bookmarkStart w:id="1122" w:name="TOC04_10_2022_16_50_01_1497"/>
      <w:bookmarkStart w:id="1123" w:name="TOC23_11_2022_11_32_56_1504"/>
      <w:bookmarkStart w:id="1124" w:name="TOC10_01_2023_14_27_52_1504"/>
      <w:bookmarkEnd w:id="1112"/>
      <w:bookmarkEnd w:id="1113"/>
      <w:bookmarkEnd w:id="1114"/>
      <w:bookmarkEnd w:id="1115"/>
      <w:bookmarkEnd w:id="1116"/>
      <w:bookmarkEnd w:id="1117"/>
      <w:bookmarkEnd w:id="1118"/>
      <w:bookmarkEnd w:id="1119"/>
      <w:bookmarkEnd w:id="1120"/>
      <w:bookmarkEnd w:id="1121"/>
      <w:bookmarkEnd w:id="1122"/>
      <w:bookmarkEnd w:id="1123"/>
      <w:bookmarkEnd w:id="1124"/>
      <w:r>
        <w:t>PART</w:t>
      </w:r>
      <w:r w:rsidR="000D50D7" w:rsidRPr="000D50D7">
        <w:t xml:space="preserve"> </w:t>
      </w:r>
      <w:r>
        <w:fldChar w:fldCharType="begin"/>
      </w:r>
      <w:r>
        <w:instrText xml:space="preserve"> SEQ Part_ \* arabic \r 1</w:instrText>
      </w:r>
      <w:r>
        <w:fldChar w:fldCharType="separate"/>
      </w:r>
      <w:r w:rsidR="000D50D7">
        <w:rPr>
          <w:noProof/>
        </w:rPr>
        <w:t>1</w:t>
      </w:r>
      <w:r>
        <w:rPr>
          <w:noProof/>
        </w:rPr>
        <w:fldChar w:fldCharType="end"/>
      </w:r>
    </w:p>
    <w:p w14:paraId="1EE7A6E6" w14:textId="77777777" w:rsidR="00283174" w:rsidRDefault="00283174" w:rsidP="00283174">
      <w:pPr>
        <w:pStyle w:val="PartHead"/>
      </w:pPr>
      <w:r>
        <w:t>PERMANENT</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WORKS</w:t>
      </w:r>
    </w:p>
    <w:p w14:paraId="37FA9115" w14:textId="77777777" w:rsidR="00283174" w:rsidRDefault="00283174" w:rsidP="00283174">
      <w:pPr>
        <w:pStyle w:val="linespace"/>
      </w:pPr>
    </w:p>
    <w:tbl>
      <w:tblPr>
        <w:tblW w:w="8529" w:type="dxa"/>
        <w:tblLayout w:type="fixed"/>
        <w:tblLook w:val="0000" w:firstRow="0" w:lastRow="0" w:firstColumn="0" w:lastColumn="0" w:noHBand="0" w:noVBand="0"/>
      </w:tblPr>
      <w:tblGrid>
        <w:gridCol w:w="2843"/>
        <w:gridCol w:w="2843"/>
        <w:gridCol w:w="2843"/>
      </w:tblGrid>
      <w:tr w:rsidR="00283174" w:rsidRPr="00A83114" w14:paraId="2AC9B795" w14:textId="77777777" w:rsidTr="00511142">
        <w:tc>
          <w:tcPr>
            <w:tcW w:w="2843" w:type="dxa"/>
            <w:tcBorders>
              <w:top w:val="single" w:sz="4" w:space="0" w:color="auto"/>
              <w:bottom w:val="single" w:sz="4" w:space="0" w:color="auto"/>
            </w:tcBorders>
          </w:tcPr>
          <w:p w14:paraId="229CB011" w14:textId="77777777" w:rsidR="00283174" w:rsidRDefault="00283174" w:rsidP="00511142">
            <w:pPr>
              <w:pStyle w:val="ColumnHeader"/>
              <w:jc w:val="center"/>
              <w:rPr>
                <w:i w:val="0"/>
                <w:iCs/>
              </w:rPr>
            </w:pPr>
            <w:bookmarkStart w:id="1125" w:name="TOC27_07_2021_11_18_16_608"/>
            <w:bookmarkStart w:id="1126" w:name="TOC27_07_2021_11_36_14_607"/>
            <w:bookmarkStart w:id="1127" w:name="TOC27_07_2021_11_48_02_607"/>
            <w:bookmarkStart w:id="1128" w:name="TOC27_07_2021_11_50_47_609"/>
            <w:bookmarkStart w:id="1129" w:name="TOC01_02_2022_15_14_24_913"/>
            <w:bookmarkStart w:id="1130" w:name="TOC02_02_2022_13_02_49_893"/>
            <w:bookmarkEnd w:id="1125"/>
            <w:bookmarkEnd w:id="1126"/>
            <w:bookmarkEnd w:id="1127"/>
            <w:bookmarkEnd w:id="1128"/>
            <w:bookmarkEnd w:id="1129"/>
            <w:bookmarkEnd w:id="1130"/>
            <w:r>
              <w:rPr>
                <w:i w:val="0"/>
                <w:iCs/>
              </w:rPr>
              <w:t>(1)</w:t>
            </w:r>
          </w:p>
          <w:p w14:paraId="701B430E" w14:textId="77777777" w:rsidR="00283174" w:rsidRPr="00195E5B" w:rsidRDefault="00283174" w:rsidP="00511142">
            <w:pPr>
              <w:pStyle w:val="ColumnHeader"/>
              <w:jc w:val="center"/>
              <w:rPr>
                <w:i w:val="0"/>
                <w:iCs/>
              </w:rPr>
            </w:pPr>
            <w:r>
              <w:rPr>
                <w:i w:val="0"/>
                <w:iCs/>
              </w:rPr>
              <w:t>Area</w:t>
            </w:r>
          </w:p>
        </w:tc>
        <w:tc>
          <w:tcPr>
            <w:tcW w:w="2843" w:type="dxa"/>
            <w:tcBorders>
              <w:top w:val="single" w:sz="4" w:space="0" w:color="auto"/>
              <w:bottom w:val="single" w:sz="4" w:space="0" w:color="auto"/>
            </w:tcBorders>
          </w:tcPr>
          <w:p w14:paraId="60E869D8" w14:textId="77777777" w:rsidR="00283174" w:rsidRDefault="00283174" w:rsidP="00511142">
            <w:pPr>
              <w:pStyle w:val="ColumnHeader"/>
              <w:jc w:val="center"/>
              <w:rPr>
                <w:i w:val="0"/>
                <w:iCs/>
              </w:rPr>
            </w:pPr>
            <w:r>
              <w:rPr>
                <w:i w:val="0"/>
                <w:iCs/>
              </w:rPr>
              <w:t>(2)</w:t>
            </w:r>
          </w:p>
          <w:p w14:paraId="4F3163C0" w14:textId="77777777" w:rsidR="00283174" w:rsidRPr="00195E5B" w:rsidRDefault="00283174" w:rsidP="00511142">
            <w:pPr>
              <w:pStyle w:val="ColumnHeader"/>
              <w:jc w:val="center"/>
              <w:rPr>
                <w:i w:val="0"/>
                <w:iCs/>
              </w:rPr>
            </w:pPr>
            <w:r>
              <w:rPr>
                <w:i w:val="0"/>
                <w:iCs/>
              </w:rPr>
              <w:t>Street</w:t>
            </w:r>
          </w:p>
        </w:tc>
        <w:tc>
          <w:tcPr>
            <w:tcW w:w="2843" w:type="dxa"/>
            <w:tcBorders>
              <w:top w:val="single" w:sz="4" w:space="0" w:color="auto"/>
              <w:bottom w:val="single" w:sz="4" w:space="0" w:color="auto"/>
            </w:tcBorders>
          </w:tcPr>
          <w:p w14:paraId="34CCA640" w14:textId="77777777" w:rsidR="00283174" w:rsidRDefault="00283174" w:rsidP="00511142">
            <w:pPr>
              <w:pStyle w:val="ColumnHeader"/>
              <w:jc w:val="center"/>
              <w:rPr>
                <w:i w:val="0"/>
                <w:iCs/>
              </w:rPr>
            </w:pPr>
            <w:r>
              <w:rPr>
                <w:i w:val="0"/>
                <w:iCs/>
              </w:rPr>
              <w:t>(3)</w:t>
            </w:r>
          </w:p>
          <w:p w14:paraId="2A12B580" w14:textId="77777777" w:rsidR="00283174" w:rsidRPr="00195E5B" w:rsidRDefault="00283174" w:rsidP="00511142">
            <w:pPr>
              <w:pStyle w:val="ColumnHeader"/>
              <w:jc w:val="center"/>
              <w:rPr>
                <w:i w:val="0"/>
                <w:iCs/>
              </w:rPr>
            </w:pPr>
            <w:r>
              <w:rPr>
                <w:i w:val="0"/>
                <w:iCs/>
              </w:rPr>
              <w:t>Description</w:t>
            </w:r>
            <w:r w:rsidR="000D50D7" w:rsidRPr="000D50D7">
              <w:rPr>
                <w:i w:val="0"/>
                <w:iCs/>
              </w:rPr>
              <w:t xml:space="preserve"> </w:t>
            </w:r>
            <w:r>
              <w:rPr>
                <w:i w:val="0"/>
                <w:iCs/>
              </w:rPr>
              <w:t>of</w:t>
            </w:r>
            <w:r w:rsidR="000D50D7" w:rsidRPr="000D50D7">
              <w:rPr>
                <w:i w:val="0"/>
                <w:iCs/>
              </w:rPr>
              <w:t xml:space="preserve"> </w:t>
            </w:r>
            <w:r>
              <w:rPr>
                <w:i w:val="0"/>
                <w:iCs/>
              </w:rPr>
              <w:t>means</w:t>
            </w:r>
            <w:r w:rsidR="000D50D7" w:rsidRPr="000D50D7">
              <w:rPr>
                <w:i w:val="0"/>
                <w:iCs/>
              </w:rPr>
              <w:t xml:space="preserve"> </w:t>
            </w:r>
            <w:r>
              <w:rPr>
                <w:i w:val="0"/>
                <w:iCs/>
              </w:rPr>
              <w:t>of</w:t>
            </w:r>
            <w:r w:rsidR="000D50D7" w:rsidRPr="000D50D7">
              <w:rPr>
                <w:i w:val="0"/>
                <w:iCs/>
              </w:rPr>
              <w:t xml:space="preserve"> </w:t>
            </w:r>
            <w:r>
              <w:rPr>
                <w:i w:val="0"/>
                <w:iCs/>
              </w:rPr>
              <w:t>access</w:t>
            </w:r>
          </w:p>
        </w:tc>
      </w:tr>
      <w:tr w:rsidR="00283174" w:rsidRPr="00A83114" w14:paraId="1A8C4D47" w14:textId="77777777" w:rsidTr="00511142">
        <w:tc>
          <w:tcPr>
            <w:tcW w:w="2843" w:type="dxa"/>
          </w:tcPr>
          <w:p w14:paraId="17949EEE" w14:textId="77777777" w:rsidR="00283174" w:rsidRPr="00195E5B"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3BA1D519" w14:textId="77777777" w:rsidR="00283174" w:rsidRPr="00195E5B" w:rsidRDefault="00283174" w:rsidP="00511142">
            <w:pPr>
              <w:pStyle w:val="TableText"/>
              <w:jc w:val="center"/>
              <w:rPr>
                <w:iCs/>
              </w:rPr>
            </w:pPr>
            <w:r>
              <w:rPr>
                <w:iCs/>
              </w:rPr>
              <w:t>Private</w:t>
            </w:r>
            <w:r w:rsidR="000D50D7" w:rsidRPr="000D50D7">
              <w:rPr>
                <w:iCs/>
              </w:rPr>
              <w:t xml:space="preserve"> </w:t>
            </w:r>
            <w:r>
              <w:rPr>
                <w:iCs/>
              </w:rPr>
              <w:t>Road</w:t>
            </w:r>
          </w:p>
        </w:tc>
        <w:tc>
          <w:tcPr>
            <w:tcW w:w="2843" w:type="dxa"/>
          </w:tcPr>
          <w:p w14:paraId="4A78E23E"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northern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road</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AC-A1</w:t>
            </w:r>
            <w:r w:rsidR="000D50D7" w:rsidRPr="000D50D7">
              <w:rPr>
                <w:iCs/>
              </w:rPr>
              <w:t xml:space="preserve"> </w:t>
            </w:r>
            <w:r>
              <w:rPr>
                <w:iCs/>
              </w:rPr>
              <w:t>and</w:t>
            </w:r>
            <w:r w:rsidR="000D50D7" w:rsidRPr="000D50D7">
              <w:rPr>
                <w:iCs/>
              </w:rPr>
              <w:t xml:space="preserve"> </w:t>
            </w:r>
            <w:r>
              <w:rPr>
                <w:iCs/>
              </w:rPr>
              <w:t>AC-A2</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1</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13120E0F" w14:textId="77777777" w:rsidTr="00511142">
        <w:tc>
          <w:tcPr>
            <w:tcW w:w="2843" w:type="dxa"/>
          </w:tcPr>
          <w:p w14:paraId="137D4DB9" w14:textId="77777777" w:rsidR="00283174" w:rsidRPr="00195E5B"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491B7D23" w14:textId="77777777" w:rsidR="00283174" w:rsidRPr="00195E5B" w:rsidRDefault="00283174" w:rsidP="00511142">
            <w:pPr>
              <w:pStyle w:val="TableText"/>
              <w:jc w:val="center"/>
              <w:rPr>
                <w:iCs/>
              </w:rPr>
            </w:pPr>
            <w:r>
              <w:rPr>
                <w:iCs/>
              </w:rPr>
              <w:t>Private</w:t>
            </w:r>
            <w:r w:rsidR="000D50D7" w:rsidRPr="000D50D7">
              <w:rPr>
                <w:iCs/>
              </w:rPr>
              <w:t xml:space="preserve"> </w:t>
            </w:r>
            <w:r>
              <w:rPr>
                <w:iCs/>
              </w:rPr>
              <w:t>Track</w:t>
            </w:r>
          </w:p>
        </w:tc>
        <w:tc>
          <w:tcPr>
            <w:tcW w:w="2843" w:type="dxa"/>
          </w:tcPr>
          <w:p w14:paraId="3E9C73C4"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northern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track</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AC-F1</w:t>
            </w:r>
            <w:r w:rsidR="000D50D7" w:rsidRPr="000D50D7">
              <w:rPr>
                <w:iCs/>
              </w:rPr>
              <w:t xml:space="preserve"> </w:t>
            </w:r>
            <w:r>
              <w:rPr>
                <w:iCs/>
              </w:rPr>
              <w:t>and</w:t>
            </w:r>
            <w:r w:rsidR="000D50D7" w:rsidRPr="000D50D7">
              <w:rPr>
                <w:iCs/>
              </w:rPr>
              <w:t xml:space="preserve"> </w:t>
            </w:r>
            <w:r>
              <w:rPr>
                <w:iCs/>
              </w:rPr>
              <w:t>AC-F2</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3</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566816AE" w14:textId="77777777" w:rsidTr="00511142">
        <w:tc>
          <w:tcPr>
            <w:tcW w:w="2843" w:type="dxa"/>
          </w:tcPr>
          <w:p w14:paraId="36B1FF7C" w14:textId="77777777" w:rsidR="00283174" w:rsidRPr="00195E5B"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65A30E10" w14:textId="77777777" w:rsidR="00283174" w:rsidRPr="00195E5B" w:rsidRDefault="00283174" w:rsidP="00511142">
            <w:pPr>
              <w:pStyle w:val="TableText"/>
              <w:jc w:val="center"/>
              <w:rPr>
                <w:iCs/>
              </w:rPr>
            </w:pPr>
            <w:r>
              <w:rPr>
                <w:iCs/>
              </w:rPr>
              <w:t>Private</w:t>
            </w:r>
            <w:r w:rsidR="000D50D7" w:rsidRPr="000D50D7">
              <w:rPr>
                <w:iCs/>
              </w:rPr>
              <w:t xml:space="preserve"> </w:t>
            </w:r>
            <w:r>
              <w:rPr>
                <w:iCs/>
              </w:rPr>
              <w:t>Track</w:t>
            </w:r>
          </w:p>
        </w:tc>
        <w:tc>
          <w:tcPr>
            <w:tcW w:w="2843" w:type="dxa"/>
          </w:tcPr>
          <w:p w14:paraId="3B5F69BC"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southern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track</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AC-F3</w:t>
            </w:r>
            <w:r w:rsidR="000D50D7" w:rsidRPr="000D50D7">
              <w:rPr>
                <w:iCs/>
              </w:rPr>
              <w:t xml:space="preserve"> </w:t>
            </w:r>
            <w:r>
              <w:rPr>
                <w:iCs/>
              </w:rPr>
              <w:t>and</w:t>
            </w:r>
            <w:r w:rsidR="000D50D7" w:rsidRPr="000D50D7">
              <w:rPr>
                <w:iCs/>
              </w:rPr>
              <w:t xml:space="preserve"> </w:t>
            </w:r>
            <w:r>
              <w:rPr>
                <w:iCs/>
              </w:rPr>
              <w:t>AC-F4</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3</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4114EF89" w14:textId="77777777" w:rsidTr="00511142">
        <w:tc>
          <w:tcPr>
            <w:tcW w:w="2843" w:type="dxa"/>
          </w:tcPr>
          <w:p w14:paraId="723AF2B1" w14:textId="77777777" w:rsidR="00283174" w:rsidRPr="00195E5B"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5A7D5634" w14:textId="77777777" w:rsidR="00283174" w:rsidRPr="00195E5B" w:rsidRDefault="00283174" w:rsidP="00511142">
            <w:pPr>
              <w:pStyle w:val="TableText"/>
              <w:jc w:val="center"/>
              <w:rPr>
                <w:iCs/>
              </w:rPr>
            </w:pPr>
            <w:r>
              <w:rPr>
                <w:iCs/>
              </w:rPr>
              <w:t>Private</w:t>
            </w:r>
            <w:r w:rsidR="000D50D7" w:rsidRPr="000D50D7">
              <w:rPr>
                <w:iCs/>
              </w:rPr>
              <w:t xml:space="preserve"> </w:t>
            </w:r>
            <w:r>
              <w:rPr>
                <w:iCs/>
              </w:rPr>
              <w:t>Track</w:t>
            </w:r>
          </w:p>
        </w:tc>
        <w:tc>
          <w:tcPr>
            <w:tcW w:w="2843" w:type="dxa"/>
          </w:tcPr>
          <w:p w14:paraId="1560E3EE"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northern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track</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AC-F5</w:t>
            </w:r>
            <w:r w:rsidR="000D50D7" w:rsidRPr="000D50D7">
              <w:rPr>
                <w:iCs/>
              </w:rPr>
              <w:t xml:space="preserve"> </w:t>
            </w:r>
            <w:r>
              <w:rPr>
                <w:iCs/>
              </w:rPr>
              <w:t>and</w:t>
            </w:r>
            <w:r w:rsidR="000D50D7" w:rsidRPr="000D50D7">
              <w:rPr>
                <w:iCs/>
              </w:rPr>
              <w:t xml:space="preserve"> </w:t>
            </w:r>
            <w:r>
              <w:rPr>
                <w:iCs/>
              </w:rPr>
              <w:t>AC-F6</w:t>
            </w:r>
            <w:r w:rsidR="000D50D7" w:rsidRPr="000D50D7">
              <w:rPr>
                <w:iCs/>
              </w:rPr>
              <w:t xml:space="preserve"> </w:t>
            </w:r>
            <w:r>
              <w:rPr>
                <w:iCs/>
              </w:rPr>
              <w:t>on</w:t>
            </w:r>
            <w:r w:rsidR="000D50D7" w:rsidRPr="000D50D7">
              <w:rPr>
                <w:iCs/>
              </w:rPr>
              <w:t xml:space="preserve"> </w:t>
            </w:r>
            <w:r>
              <w:rPr>
                <w:iCs/>
              </w:rPr>
              <w:t>sheets</w:t>
            </w:r>
            <w:r w:rsidR="000D50D7" w:rsidRPr="000D50D7">
              <w:rPr>
                <w:iCs/>
              </w:rPr>
              <w:t xml:space="preserve"> </w:t>
            </w:r>
            <w:r>
              <w:rPr>
                <w:iCs/>
              </w:rPr>
              <w:t>3</w:t>
            </w:r>
            <w:r w:rsidR="000D50D7" w:rsidRPr="000D50D7">
              <w:rPr>
                <w:iCs/>
              </w:rPr>
              <w:t xml:space="preserve"> </w:t>
            </w:r>
            <w:r>
              <w:rPr>
                <w:iCs/>
              </w:rPr>
              <w:t>and</w:t>
            </w:r>
            <w:r w:rsidR="000D50D7" w:rsidRPr="000D50D7">
              <w:rPr>
                <w:iCs/>
              </w:rPr>
              <w:t xml:space="preserve"> </w:t>
            </w:r>
            <w:r>
              <w:rPr>
                <w:iCs/>
              </w:rPr>
              <w:t>4</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6B0D5EA0" w14:textId="77777777" w:rsidTr="00511142">
        <w:tc>
          <w:tcPr>
            <w:tcW w:w="2843" w:type="dxa"/>
          </w:tcPr>
          <w:p w14:paraId="5B363EF3" w14:textId="77777777" w:rsidR="00283174" w:rsidRPr="00195E5B"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4B19C47F" w14:textId="77777777" w:rsidR="00283174" w:rsidRPr="00195E5B" w:rsidRDefault="00283174" w:rsidP="00511142">
            <w:pPr>
              <w:pStyle w:val="TableText"/>
              <w:jc w:val="center"/>
              <w:rPr>
                <w:iCs/>
              </w:rPr>
            </w:pPr>
            <w:r>
              <w:rPr>
                <w:iCs/>
              </w:rPr>
              <w:t>Private</w:t>
            </w:r>
            <w:r w:rsidR="000D50D7" w:rsidRPr="000D50D7">
              <w:rPr>
                <w:iCs/>
              </w:rPr>
              <w:t xml:space="preserve"> </w:t>
            </w:r>
            <w:r>
              <w:rPr>
                <w:iCs/>
              </w:rPr>
              <w:t>Track</w:t>
            </w:r>
          </w:p>
        </w:tc>
        <w:tc>
          <w:tcPr>
            <w:tcW w:w="2843" w:type="dxa"/>
          </w:tcPr>
          <w:p w14:paraId="36941C45"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southern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track</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AC-F7</w:t>
            </w:r>
            <w:r w:rsidR="000D50D7" w:rsidRPr="000D50D7">
              <w:rPr>
                <w:iCs/>
              </w:rPr>
              <w:t xml:space="preserve"> </w:t>
            </w:r>
            <w:r>
              <w:rPr>
                <w:iCs/>
              </w:rPr>
              <w:t>and</w:t>
            </w:r>
            <w:r w:rsidR="000D50D7" w:rsidRPr="000D50D7">
              <w:rPr>
                <w:iCs/>
              </w:rPr>
              <w:t xml:space="preserve"> </w:t>
            </w:r>
            <w:r>
              <w:rPr>
                <w:iCs/>
              </w:rPr>
              <w:t>AC-F8</w:t>
            </w:r>
            <w:r w:rsidR="000D50D7" w:rsidRPr="000D50D7">
              <w:rPr>
                <w:iCs/>
              </w:rPr>
              <w:t xml:space="preserve"> </w:t>
            </w:r>
            <w:r>
              <w:rPr>
                <w:iCs/>
              </w:rPr>
              <w:t>on</w:t>
            </w:r>
            <w:r w:rsidR="000D50D7" w:rsidRPr="000D50D7">
              <w:rPr>
                <w:iCs/>
              </w:rPr>
              <w:t xml:space="preserve"> </w:t>
            </w:r>
            <w:r>
              <w:rPr>
                <w:iCs/>
              </w:rPr>
              <w:t>sheets</w:t>
            </w:r>
            <w:r w:rsidR="000D50D7" w:rsidRPr="000D50D7">
              <w:rPr>
                <w:iCs/>
              </w:rPr>
              <w:t xml:space="preserve"> </w:t>
            </w:r>
            <w:r>
              <w:rPr>
                <w:iCs/>
              </w:rPr>
              <w:t>3</w:t>
            </w:r>
            <w:r w:rsidR="000D50D7" w:rsidRPr="000D50D7">
              <w:rPr>
                <w:iCs/>
              </w:rPr>
              <w:t xml:space="preserve"> </w:t>
            </w:r>
            <w:r>
              <w:rPr>
                <w:iCs/>
              </w:rPr>
              <w:t>and</w:t>
            </w:r>
            <w:r w:rsidR="000D50D7" w:rsidRPr="000D50D7">
              <w:rPr>
                <w:iCs/>
              </w:rPr>
              <w:t xml:space="preserve"> </w:t>
            </w:r>
            <w:r>
              <w:rPr>
                <w:iCs/>
              </w:rPr>
              <w:t>4</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3E5B235B" w14:textId="77777777" w:rsidTr="00511142">
        <w:tc>
          <w:tcPr>
            <w:tcW w:w="2843" w:type="dxa"/>
          </w:tcPr>
          <w:p w14:paraId="7AF41EFA" w14:textId="77777777" w:rsidR="00283174" w:rsidRPr="00195E5B"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02554A98" w14:textId="77777777" w:rsidR="00283174" w:rsidRPr="00195E5B" w:rsidRDefault="00283174" w:rsidP="00511142">
            <w:pPr>
              <w:pStyle w:val="TableText"/>
              <w:jc w:val="center"/>
              <w:rPr>
                <w:iCs/>
              </w:rPr>
            </w:pPr>
            <w:r>
              <w:rPr>
                <w:iCs/>
              </w:rPr>
              <w:t>Private</w:t>
            </w:r>
            <w:r w:rsidR="000D50D7" w:rsidRPr="000D50D7">
              <w:rPr>
                <w:iCs/>
              </w:rPr>
              <w:t xml:space="preserve"> </w:t>
            </w:r>
            <w:r>
              <w:rPr>
                <w:iCs/>
              </w:rPr>
              <w:t>Track</w:t>
            </w:r>
          </w:p>
        </w:tc>
        <w:tc>
          <w:tcPr>
            <w:tcW w:w="2843" w:type="dxa"/>
          </w:tcPr>
          <w:p w14:paraId="1D1B60BE"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lastRenderedPageBreak/>
              <w:t>the</w:t>
            </w:r>
            <w:r w:rsidR="000D50D7" w:rsidRPr="000D50D7">
              <w:rPr>
                <w:iCs/>
              </w:rPr>
              <w:t xml:space="preserve"> </w:t>
            </w:r>
            <w:r>
              <w:rPr>
                <w:iCs/>
              </w:rPr>
              <w:t>southern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track</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AC-F9</w:t>
            </w:r>
            <w:r w:rsidR="000D50D7" w:rsidRPr="000D50D7">
              <w:rPr>
                <w:iCs/>
              </w:rPr>
              <w:t xml:space="preserve"> </w:t>
            </w:r>
            <w:r>
              <w:rPr>
                <w:iCs/>
              </w:rPr>
              <w:t>and</w:t>
            </w:r>
            <w:r w:rsidR="000D50D7" w:rsidRPr="000D50D7">
              <w:rPr>
                <w:iCs/>
              </w:rPr>
              <w:t xml:space="preserve"> </w:t>
            </w:r>
            <w:r>
              <w:rPr>
                <w:iCs/>
              </w:rPr>
              <w:t>AC-F10</w:t>
            </w:r>
            <w:r w:rsidR="000D50D7" w:rsidRPr="000D50D7">
              <w:rPr>
                <w:iCs/>
              </w:rPr>
              <w:t xml:space="preserve"> </w:t>
            </w:r>
            <w:r>
              <w:rPr>
                <w:iCs/>
              </w:rPr>
              <w:t>on</w:t>
            </w:r>
            <w:r w:rsidR="000D50D7" w:rsidRPr="000D50D7">
              <w:rPr>
                <w:iCs/>
              </w:rPr>
              <w:t xml:space="preserve"> </w:t>
            </w:r>
            <w:r>
              <w:rPr>
                <w:iCs/>
              </w:rPr>
              <w:t>sheets</w:t>
            </w:r>
            <w:r w:rsidR="000D50D7" w:rsidRPr="000D50D7">
              <w:rPr>
                <w:iCs/>
              </w:rPr>
              <w:t xml:space="preserve"> </w:t>
            </w:r>
            <w:r>
              <w:rPr>
                <w:iCs/>
              </w:rPr>
              <w:t>3</w:t>
            </w:r>
            <w:r w:rsidR="000D50D7" w:rsidRPr="000D50D7">
              <w:rPr>
                <w:iCs/>
              </w:rPr>
              <w:t xml:space="preserve"> </w:t>
            </w:r>
            <w:r>
              <w:rPr>
                <w:iCs/>
              </w:rPr>
              <w:t>and</w:t>
            </w:r>
            <w:r w:rsidR="000D50D7" w:rsidRPr="000D50D7">
              <w:rPr>
                <w:iCs/>
              </w:rPr>
              <w:t xml:space="preserve"> </w:t>
            </w:r>
            <w:r>
              <w:rPr>
                <w:iCs/>
              </w:rPr>
              <w:t>4</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54D5C8FD" w14:textId="77777777" w:rsidTr="00511142">
        <w:tc>
          <w:tcPr>
            <w:tcW w:w="2843" w:type="dxa"/>
          </w:tcPr>
          <w:p w14:paraId="49682BBB" w14:textId="77777777" w:rsidR="00283174" w:rsidRPr="00195E5B" w:rsidRDefault="00283174" w:rsidP="00511142">
            <w:pPr>
              <w:pStyle w:val="TableText"/>
              <w:jc w:val="center"/>
              <w:rPr>
                <w:iCs/>
              </w:rPr>
            </w:pPr>
            <w:r>
              <w:rPr>
                <w:iCs/>
              </w:rPr>
              <w:lastRenderedPageBreak/>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3C627E53" w14:textId="77777777" w:rsidR="00283174" w:rsidRPr="00195E5B" w:rsidRDefault="00283174" w:rsidP="00511142">
            <w:pPr>
              <w:pStyle w:val="TableText"/>
              <w:jc w:val="center"/>
              <w:rPr>
                <w:iCs/>
              </w:rPr>
            </w:pPr>
            <w:r>
              <w:rPr>
                <w:iCs/>
              </w:rPr>
              <w:t>Private</w:t>
            </w:r>
            <w:r w:rsidR="000D50D7" w:rsidRPr="000D50D7">
              <w:rPr>
                <w:iCs/>
              </w:rPr>
              <w:t xml:space="preserve"> </w:t>
            </w:r>
            <w:r>
              <w:rPr>
                <w:iCs/>
              </w:rPr>
              <w:t>Track</w:t>
            </w:r>
          </w:p>
        </w:tc>
        <w:tc>
          <w:tcPr>
            <w:tcW w:w="2843" w:type="dxa"/>
          </w:tcPr>
          <w:p w14:paraId="29950461"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southwest</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track</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AC-G1</w:t>
            </w:r>
            <w:r w:rsidR="000D50D7" w:rsidRPr="000D50D7">
              <w:rPr>
                <w:iCs/>
              </w:rPr>
              <w:t xml:space="preserve"> </w:t>
            </w:r>
            <w:r>
              <w:rPr>
                <w:iCs/>
              </w:rPr>
              <w:t>and</w:t>
            </w:r>
            <w:r w:rsidR="000D50D7" w:rsidRPr="000D50D7">
              <w:rPr>
                <w:iCs/>
              </w:rPr>
              <w:t xml:space="preserve"> </w:t>
            </w:r>
            <w:r>
              <w:rPr>
                <w:iCs/>
              </w:rPr>
              <w:t>AC-G2</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4</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5AD3C8A7" w14:textId="77777777" w:rsidTr="00511142">
        <w:tc>
          <w:tcPr>
            <w:tcW w:w="2843" w:type="dxa"/>
          </w:tcPr>
          <w:p w14:paraId="288C8441" w14:textId="77777777" w:rsidR="00283174" w:rsidRPr="00195E5B"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r w:rsidR="000D50D7" w:rsidRPr="000D50D7">
              <w:rPr>
                <w:iCs/>
              </w:rPr>
              <w:t xml:space="preserve"> </w:t>
            </w:r>
            <w:r>
              <w:rPr>
                <w:iCs/>
              </w:rPr>
              <w:t>Braintree</w:t>
            </w:r>
            <w:r w:rsidR="000D50D7" w:rsidRPr="000D50D7">
              <w:rPr>
                <w:iCs/>
              </w:rPr>
              <w:t xml:space="preserve"> </w:t>
            </w:r>
            <w:r>
              <w:rPr>
                <w:iCs/>
              </w:rPr>
              <w:t>District</w:t>
            </w:r>
            <w:r w:rsidR="000D50D7" w:rsidRPr="000D50D7">
              <w:rPr>
                <w:iCs/>
              </w:rPr>
              <w:t xml:space="preserve"> </w:t>
            </w:r>
            <w:r>
              <w:rPr>
                <w:iCs/>
              </w:rPr>
              <w:t>Council(border)</w:t>
            </w:r>
          </w:p>
        </w:tc>
        <w:tc>
          <w:tcPr>
            <w:tcW w:w="2843" w:type="dxa"/>
          </w:tcPr>
          <w:p w14:paraId="31BA6C22" w14:textId="77777777" w:rsidR="00283174" w:rsidRPr="00195E5B" w:rsidRDefault="00283174" w:rsidP="00511142">
            <w:pPr>
              <w:pStyle w:val="TableText"/>
              <w:jc w:val="center"/>
              <w:rPr>
                <w:iCs/>
              </w:rPr>
            </w:pPr>
            <w:r>
              <w:rPr>
                <w:iCs/>
              </w:rPr>
              <w:t>Private</w:t>
            </w:r>
            <w:r w:rsidR="000D50D7" w:rsidRPr="000D50D7">
              <w:rPr>
                <w:iCs/>
              </w:rPr>
              <w:t xml:space="preserve"> </w:t>
            </w:r>
            <w:r>
              <w:rPr>
                <w:iCs/>
              </w:rPr>
              <w:t>Track</w:t>
            </w:r>
          </w:p>
        </w:tc>
        <w:tc>
          <w:tcPr>
            <w:tcW w:w="2843" w:type="dxa"/>
          </w:tcPr>
          <w:p w14:paraId="57D328DF"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northern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track</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AC-G3</w:t>
            </w:r>
            <w:r w:rsidR="000D50D7" w:rsidRPr="000D50D7">
              <w:rPr>
                <w:iCs/>
              </w:rPr>
              <w:t xml:space="preserve"> </w:t>
            </w:r>
            <w:r>
              <w:rPr>
                <w:iCs/>
              </w:rPr>
              <w:t>and</w:t>
            </w:r>
            <w:r w:rsidR="000D50D7" w:rsidRPr="000D50D7">
              <w:rPr>
                <w:iCs/>
              </w:rPr>
              <w:t xml:space="preserve"> </w:t>
            </w:r>
            <w:r>
              <w:rPr>
                <w:iCs/>
              </w:rPr>
              <w:t>AC-G4</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4</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035FD77D" w14:textId="77777777" w:rsidTr="00511142">
        <w:tc>
          <w:tcPr>
            <w:tcW w:w="2843" w:type="dxa"/>
          </w:tcPr>
          <w:p w14:paraId="09C5A01D" w14:textId="77777777" w:rsidR="00283174" w:rsidRPr="00195E5B"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r w:rsidR="000D50D7" w:rsidRPr="000D50D7">
              <w:rPr>
                <w:iCs/>
              </w:rPr>
              <w:t xml:space="preserve"> </w:t>
            </w:r>
            <w:r>
              <w:rPr>
                <w:iCs/>
              </w:rPr>
              <w:t>/</w:t>
            </w:r>
            <w:r w:rsidR="000D50D7" w:rsidRPr="000D50D7">
              <w:rPr>
                <w:iCs/>
              </w:rPr>
              <w:t xml:space="preserve"> </w:t>
            </w:r>
            <w:r>
              <w:rPr>
                <w:iCs/>
              </w:rPr>
              <w:t>Braintree</w:t>
            </w:r>
            <w:r w:rsidR="000D50D7" w:rsidRPr="000D50D7">
              <w:rPr>
                <w:iCs/>
              </w:rPr>
              <w:t xml:space="preserve"> </w:t>
            </w:r>
            <w:r>
              <w:rPr>
                <w:iCs/>
              </w:rPr>
              <w:t>District</w:t>
            </w:r>
            <w:r w:rsidR="000D50D7" w:rsidRPr="000D50D7">
              <w:rPr>
                <w:iCs/>
              </w:rPr>
              <w:t xml:space="preserve"> </w:t>
            </w:r>
            <w:r>
              <w:rPr>
                <w:iCs/>
              </w:rPr>
              <w:t>Council</w:t>
            </w:r>
            <w:r w:rsidR="000D50D7" w:rsidRPr="000D50D7">
              <w:rPr>
                <w:iCs/>
              </w:rPr>
              <w:t xml:space="preserve"> </w:t>
            </w:r>
            <w:r>
              <w:rPr>
                <w:iCs/>
              </w:rPr>
              <w:t>(border)</w:t>
            </w:r>
          </w:p>
        </w:tc>
        <w:tc>
          <w:tcPr>
            <w:tcW w:w="2843" w:type="dxa"/>
          </w:tcPr>
          <w:p w14:paraId="7D9C2C28" w14:textId="77777777" w:rsidR="00283174" w:rsidRDefault="00283174" w:rsidP="00511142">
            <w:pPr>
              <w:pStyle w:val="TableText"/>
              <w:jc w:val="center"/>
              <w:rPr>
                <w:iCs/>
              </w:rPr>
            </w:pPr>
            <w:r>
              <w:rPr>
                <w:iCs/>
              </w:rPr>
              <w:t>Private</w:t>
            </w:r>
            <w:r w:rsidR="000D50D7" w:rsidRPr="000D50D7">
              <w:rPr>
                <w:iCs/>
              </w:rPr>
              <w:t xml:space="preserve"> </w:t>
            </w:r>
            <w:r>
              <w:rPr>
                <w:iCs/>
              </w:rPr>
              <w:t>Track</w:t>
            </w:r>
          </w:p>
          <w:p w14:paraId="6B570080" w14:textId="77777777" w:rsidR="009125BA" w:rsidRPr="009125BA" w:rsidRDefault="009125BA" w:rsidP="008E0BE0">
            <w:pPr>
              <w:pStyle w:val="linespace"/>
            </w:pPr>
          </w:p>
          <w:p w14:paraId="03BB2604" w14:textId="77777777" w:rsidR="009125BA" w:rsidRDefault="009125BA" w:rsidP="008E0BE0">
            <w:pPr>
              <w:pStyle w:val="linespace"/>
            </w:pPr>
          </w:p>
          <w:p w14:paraId="3DAE1024" w14:textId="77777777" w:rsidR="009125BA" w:rsidRPr="009125BA" w:rsidRDefault="009125BA" w:rsidP="008E0BE0">
            <w:pPr>
              <w:pStyle w:val="linespace"/>
            </w:pPr>
          </w:p>
        </w:tc>
        <w:tc>
          <w:tcPr>
            <w:tcW w:w="2843" w:type="dxa"/>
          </w:tcPr>
          <w:p w14:paraId="59AE00C1"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southern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track</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AC-G5</w:t>
            </w:r>
            <w:r w:rsidR="000D50D7" w:rsidRPr="000D50D7">
              <w:rPr>
                <w:iCs/>
              </w:rPr>
              <w:t xml:space="preserve"> </w:t>
            </w:r>
            <w:r>
              <w:rPr>
                <w:iCs/>
              </w:rPr>
              <w:t>and</w:t>
            </w:r>
            <w:r w:rsidR="000D50D7" w:rsidRPr="000D50D7">
              <w:rPr>
                <w:iCs/>
              </w:rPr>
              <w:t xml:space="preserve"> </w:t>
            </w:r>
            <w:r>
              <w:rPr>
                <w:iCs/>
              </w:rPr>
              <w:t>AC-G6</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4</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11AEF366" w14:textId="77777777" w:rsidTr="00511142">
        <w:tc>
          <w:tcPr>
            <w:tcW w:w="2843" w:type="dxa"/>
          </w:tcPr>
          <w:p w14:paraId="0EDA950E" w14:textId="77777777" w:rsidR="00283174" w:rsidRPr="00195E5B"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7294E7DD" w14:textId="77777777" w:rsidR="00283174" w:rsidRPr="00195E5B" w:rsidRDefault="00283174" w:rsidP="00511142">
            <w:pPr>
              <w:pStyle w:val="TableText"/>
              <w:jc w:val="center"/>
              <w:rPr>
                <w:iCs/>
              </w:rPr>
            </w:pPr>
            <w:r>
              <w:rPr>
                <w:iCs/>
              </w:rPr>
              <w:t>Waltham</w:t>
            </w:r>
            <w:r w:rsidR="000D50D7" w:rsidRPr="000D50D7">
              <w:rPr>
                <w:iCs/>
              </w:rPr>
              <w:t xml:space="preserve"> </w:t>
            </w:r>
            <w:r>
              <w:rPr>
                <w:iCs/>
              </w:rPr>
              <w:t>Road</w:t>
            </w:r>
          </w:p>
        </w:tc>
        <w:tc>
          <w:tcPr>
            <w:tcW w:w="2843" w:type="dxa"/>
          </w:tcPr>
          <w:p w14:paraId="559008D0"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northern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Waltham</w:t>
            </w:r>
            <w:r w:rsidR="000D50D7" w:rsidRPr="000D50D7">
              <w:rPr>
                <w:iCs/>
              </w:rPr>
              <w:t xml:space="preserve"> </w:t>
            </w:r>
            <w:r>
              <w:rPr>
                <w:iCs/>
              </w:rPr>
              <w:t>Road</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AC-D1</w:t>
            </w:r>
            <w:r w:rsidR="000D50D7" w:rsidRPr="000D50D7">
              <w:rPr>
                <w:iCs/>
              </w:rPr>
              <w:t xml:space="preserve"> </w:t>
            </w:r>
            <w:r>
              <w:rPr>
                <w:iCs/>
              </w:rPr>
              <w:t>and</w:t>
            </w:r>
            <w:r w:rsidR="000D50D7" w:rsidRPr="000D50D7">
              <w:rPr>
                <w:iCs/>
              </w:rPr>
              <w:t xml:space="preserve"> </w:t>
            </w:r>
            <w:r>
              <w:rPr>
                <w:iCs/>
              </w:rPr>
              <w:t>AC-D2</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4</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0C4EBE42" w14:textId="77777777" w:rsidTr="00511142">
        <w:tc>
          <w:tcPr>
            <w:tcW w:w="2843" w:type="dxa"/>
          </w:tcPr>
          <w:p w14:paraId="7FBC4FBD" w14:textId="77777777" w:rsidR="00283174" w:rsidRPr="00195E5B"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764C14FF" w14:textId="77777777" w:rsidR="00283174" w:rsidRPr="00195E5B" w:rsidRDefault="00283174" w:rsidP="00511142">
            <w:pPr>
              <w:pStyle w:val="TableText"/>
              <w:jc w:val="center"/>
              <w:rPr>
                <w:iCs/>
              </w:rPr>
            </w:pPr>
            <w:r>
              <w:rPr>
                <w:iCs/>
              </w:rPr>
              <w:t>Private</w:t>
            </w:r>
            <w:r w:rsidR="000D50D7" w:rsidRPr="000D50D7">
              <w:rPr>
                <w:iCs/>
              </w:rPr>
              <w:t xml:space="preserve"> </w:t>
            </w:r>
            <w:r>
              <w:rPr>
                <w:iCs/>
              </w:rPr>
              <w:t>Track</w:t>
            </w:r>
          </w:p>
        </w:tc>
        <w:tc>
          <w:tcPr>
            <w:tcW w:w="2843" w:type="dxa"/>
          </w:tcPr>
          <w:p w14:paraId="5FCE66E8"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northwestern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track</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AC-H1</w:t>
            </w:r>
            <w:r w:rsidR="000D50D7" w:rsidRPr="000D50D7">
              <w:rPr>
                <w:iCs/>
              </w:rPr>
              <w:t xml:space="preserve"> </w:t>
            </w:r>
            <w:r>
              <w:rPr>
                <w:iCs/>
              </w:rPr>
              <w:t>and</w:t>
            </w:r>
            <w:r w:rsidR="000D50D7" w:rsidRPr="000D50D7">
              <w:rPr>
                <w:iCs/>
              </w:rPr>
              <w:t xml:space="preserve"> </w:t>
            </w:r>
            <w:r>
              <w:rPr>
                <w:iCs/>
              </w:rPr>
              <w:t>AC-H2</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7</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133AE44E" w14:textId="77777777" w:rsidTr="00511142">
        <w:tc>
          <w:tcPr>
            <w:tcW w:w="2843" w:type="dxa"/>
          </w:tcPr>
          <w:p w14:paraId="43E593A3" w14:textId="77777777" w:rsidR="00283174" w:rsidRPr="00195E5B"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595DADC1" w14:textId="77777777" w:rsidR="00283174" w:rsidRPr="00195E5B" w:rsidRDefault="00283174" w:rsidP="00511142">
            <w:pPr>
              <w:pStyle w:val="TableText"/>
              <w:jc w:val="center"/>
              <w:rPr>
                <w:iCs/>
              </w:rPr>
            </w:pPr>
            <w:r>
              <w:rPr>
                <w:iCs/>
              </w:rPr>
              <w:t>Private</w:t>
            </w:r>
            <w:r w:rsidR="000D50D7" w:rsidRPr="000D50D7">
              <w:rPr>
                <w:iCs/>
              </w:rPr>
              <w:t xml:space="preserve"> </w:t>
            </w:r>
            <w:r>
              <w:rPr>
                <w:iCs/>
              </w:rPr>
              <w:t>Track</w:t>
            </w:r>
          </w:p>
        </w:tc>
        <w:tc>
          <w:tcPr>
            <w:tcW w:w="2843" w:type="dxa"/>
          </w:tcPr>
          <w:p w14:paraId="79DFA146"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southeastern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track</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AC-H3</w:t>
            </w:r>
            <w:r w:rsidR="000D50D7" w:rsidRPr="000D50D7">
              <w:rPr>
                <w:iCs/>
              </w:rPr>
              <w:t xml:space="preserve"> </w:t>
            </w:r>
            <w:r>
              <w:rPr>
                <w:iCs/>
              </w:rPr>
              <w:t>and</w:t>
            </w:r>
            <w:r w:rsidR="000D50D7" w:rsidRPr="000D50D7">
              <w:rPr>
                <w:iCs/>
              </w:rPr>
              <w:t xml:space="preserve"> </w:t>
            </w:r>
            <w:r>
              <w:rPr>
                <w:iCs/>
              </w:rPr>
              <w:t>AC-H4</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7</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2FA3B733" w14:textId="77777777" w:rsidTr="00511142">
        <w:tc>
          <w:tcPr>
            <w:tcW w:w="2843" w:type="dxa"/>
          </w:tcPr>
          <w:p w14:paraId="55555123" w14:textId="77777777" w:rsidR="00283174" w:rsidRPr="00195E5B"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45168C86" w14:textId="77777777" w:rsidR="00283174" w:rsidRPr="00195E5B" w:rsidRDefault="00283174" w:rsidP="00511142">
            <w:pPr>
              <w:pStyle w:val="TableText"/>
              <w:jc w:val="center"/>
              <w:rPr>
                <w:iCs/>
              </w:rPr>
            </w:pPr>
            <w:r>
              <w:rPr>
                <w:iCs/>
              </w:rPr>
              <w:t>Private</w:t>
            </w:r>
            <w:r w:rsidR="000D50D7" w:rsidRPr="000D50D7">
              <w:rPr>
                <w:iCs/>
              </w:rPr>
              <w:t xml:space="preserve"> </w:t>
            </w:r>
            <w:r>
              <w:rPr>
                <w:iCs/>
              </w:rPr>
              <w:t>Track</w:t>
            </w:r>
          </w:p>
        </w:tc>
        <w:tc>
          <w:tcPr>
            <w:tcW w:w="2843" w:type="dxa"/>
          </w:tcPr>
          <w:p w14:paraId="0D19BE3C"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lastRenderedPageBreak/>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western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track</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AC-H5</w:t>
            </w:r>
            <w:r w:rsidR="000D50D7" w:rsidRPr="000D50D7">
              <w:rPr>
                <w:iCs/>
              </w:rPr>
              <w:t xml:space="preserve"> </w:t>
            </w:r>
            <w:r>
              <w:rPr>
                <w:iCs/>
              </w:rPr>
              <w:t>and</w:t>
            </w:r>
            <w:r w:rsidR="000D50D7" w:rsidRPr="000D50D7">
              <w:rPr>
                <w:iCs/>
              </w:rPr>
              <w:t xml:space="preserve"> </w:t>
            </w:r>
            <w:r>
              <w:rPr>
                <w:iCs/>
              </w:rPr>
              <w:t>AC-H6</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7</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r w:rsidR="000D50D7" w:rsidRPr="000D50D7">
              <w:rPr>
                <w:iCs/>
              </w:rPr>
              <w:t xml:space="preserve"> </w:t>
            </w:r>
          </w:p>
        </w:tc>
      </w:tr>
      <w:tr w:rsidR="00283174" w:rsidRPr="00A83114" w14:paraId="78D94179" w14:textId="77777777" w:rsidTr="00511142">
        <w:tc>
          <w:tcPr>
            <w:tcW w:w="2843" w:type="dxa"/>
          </w:tcPr>
          <w:p w14:paraId="36B7EA3B" w14:textId="77777777" w:rsidR="00283174" w:rsidRPr="00195E5B" w:rsidRDefault="00283174" w:rsidP="00511142">
            <w:pPr>
              <w:pStyle w:val="TableText"/>
              <w:jc w:val="center"/>
              <w:rPr>
                <w:iCs/>
              </w:rPr>
            </w:pPr>
            <w:r>
              <w:rPr>
                <w:iCs/>
              </w:rPr>
              <w:lastRenderedPageBreak/>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48A1B6F2" w14:textId="77777777" w:rsidR="00283174" w:rsidRPr="00195E5B" w:rsidRDefault="00283174" w:rsidP="00511142">
            <w:pPr>
              <w:pStyle w:val="TableText"/>
              <w:jc w:val="center"/>
              <w:rPr>
                <w:iCs/>
              </w:rPr>
            </w:pPr>
            <w:r>
              <w:rPr>
                <w:iCs/>
              </w:rPr>
              <w:t>Private</w:t>
            </w:r>
            <w:r w:rsidR="000D50D7" w:rsidRPr="000D50D7">
              <w:rPr>
                <w:iCs/>
              </w:rPr>
              <w:t xml:space="preserve"> </w:t>
            </w:r>
            <w:r>
              <w:rPr>
                <w:iCs/>
              </w:rPr>
              <w:t>Track</w:t>
            </w:r>
          </w:p>
        </w:tc>
        <w:tc>
          <w:tcPr>
            <w:tcW w:w="2843" w:type="dxa"/>
          </w:tcPr>
          <w:p w14:paraId="7EF42FC3"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eastern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track</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AC-H7</w:t>
            </w:r>
            <w:r w:rsidR="000D50D7" w:rsidRPr="000D50D7">
              <w:rPr>
                <w:iCs/>
              </w:rPr>
              <w:t xml:space="preserve"> </w:t>
            </w:r>
            <w:r>
              <w:rPr>
                <w:iCs/>
              </w:rPr>
              <w:t>and</w:t>
            </w:r>
            <w:r w:rsidR="000D50D7" w:rsidRPr="000D50D7">
              <w:rPr>
                <w:iCs/>
              </w:rPr>
              <w:t xml:space="preserve"> </w:t>
            </w:r>
            <w:r>
              <w:rPr>
                <w:iCs/>
              </w:rPr>
              <w:t>AC-H8</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7</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147C3BF3" w14:textId="77777777" w:rsidTr="00511142">
        <w:tc>
          <w:tcPr>
            <w:tcW w:w="2843" w:type="dxa"/>
          </w:tcPr>
          <w:p w14:paraId="41B1C60E" w14:textId="77777777" w:rsidR="00283174" w:rsidRPr="00195E5B"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5C07CDBE" w14:textId="77777777" w:rsidR="00283174" w:rsidRPr="00195E5B" w:rsidRDefault="00283174" w:rsidP="00511142">
            <w:pPr>
              <w:pStyle w:val="TableText"/>
              <w:jc w:val="center"/>
              <w:rPr>
                <w:iCs/>
              </w:rPr>
            </w:pPr>
            <w:r>
              <w:rPr>
                <w:iCs/>
              </w:rPr>
              <w:t>Private</w:t>
            </w:r>
            <w:r w:rsidR="000D50D7" w:rsidRPr="000D50D7">
              <w:rPr>
                <w:iCs/>
              </w:rPr>
              <w:t xml:space="preserve"> </w:t>
            </w:r>
            <w:r>
              <w:rPr>
                <w:iCs/>
              </w:rPr>
              <w:t>Track</w:t>
            </w:r>
          </w:p>
        </w:tc>
        <w:tc>
          <w:tcPr>
            <w:tcW w:w="2843" w:type="dxa"/>
          </w:tcPr>
          <w:p w14:paraId="326CD6E1"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western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track</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AC-H9</w:t>
            </w:r>
            <w:r w:rsidR="000D50D7" w:rsidRPr="000D50D7">
              <w:rPr>
                <w:iCs/>
              </w:rPr>
              <w:t xml:space="preserve"> </w:t>
            </w:r>
            <w:r>
              <w:rPr>
                <w:iCs/>
              </w:rPr>
              <w:t>and</w:t>
            </w:r>
            <w:r w:rsidR="000D50D7" w:rsidRPr="000D50D7">
              <w:rPr>
                <w:iCs/>
              </w:rPr>
              <w:t xml:space="preserve"> </w:t>
            </w:r>
            <w:r>
              <w:rPr>
                <w:iCs/>
              </w:rPr>
              <w:t>AC-H10</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7</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31BC47B9" w14:textId="77777777" w:rsidTr="00511142">
        <w:tc>
          <w:tcPr>
            <w:tcW w:w="2843" w:type="dxa"/>
          </w:tcPr>
          <w:p w14:paraId="7D149451" w14:textId="77777777" w:rsidR="00283174" w:rsidRPr="00195E5B"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198AECBA" w14:textId="77777777" w:rsidR="00283174" w:rsidRPr="00195E5B" w:rsidRDefault="00283174" w:rsidP="00511142">
            <w:pPr>
              <w:pStyle w:val="TableText"/>
              <w:jc w:val="center"/>
              <w:rPr>
                <w:iCs/>
              </w:rPr>
            </w:pPr>
            <w:r>
              <w:rPr>
                <w:iCs/>
              </w:rPr>
              <w:t>Private</w:t>
            </w:r>
            <w:r w:rsidR="000D50D7" w:rsidRPr="000D50D7">
              <w:rPr>
                <w:iCs/>
              </w:rPr>
              <w:t xml:space="preserve"> </w:t>
            </w:r>
            <w:r>
              <w:rPr>
                <w:iCs/>
              </w:rPr>
              <w:t>Track</w:t>
            </w:r>
          </w:p>
        </w:tc>
        <w:tc>
          <w:tcPr>
            <w:tcW w:w="2843" w:type="dxa"/>
          </w:tcPr>
          <w:p w14:paraId="01A85472"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northern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track</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AC-H11</w:t>
            </w:r>
            <w:r w:rsidR="000D50D7" w:rsidRPr="000D50D7">
              <w:rPr>
                <w:iCs/>
              </w:rPr>
              <w:t xml:space="preserve"> </w:t>
            </w:r>
            <w:r>
              <w:rPr>
                <w:iCs/>
              </w:rPr>
              <w:t>and</w:t>
            </w:r>
            <w:r w:rsidR="000D50D7" w:rsidRPr="000D50D7">
              <w:rPr>
                <w:iCs/>
              </w:rPr>
              <w:t xml:space="preserve"> </w:t>
            </w:r>
            <w:r>
              <w:rPr>
                <w:iCs/>
              </w:rPr>
              <w:t>AC-H12</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7</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425D4299" w14:textId="77777777" w:rsidTr="00511142">
        <w:tc>
          <w:tcPr>
            <w:tcW w:w="2843" w:type="dxa"/>
          </w:tcPr>
          <w:p w14:paraId="1F18416D" w14:textId="77777777" w:rsidR="00283174" w:rsidRPr="00195E5B"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0092C0F0" w14:textId="77777777" w:rsidR="00283174" w:rsidRPr="00195E5B" w:rsidRDefault="00283174" w:rsidP="00511142">
            <w:pPr>
              <w:pStyle w:val="TableText"/>
              <w:jc w:val="center"/>
              <w:rPr>
                <w:iCs/>
              </w:rPr>
            </w:pPr>
            <w:r>
              <w:rPr>
                <w:iCs/>
              </w:rPr>
              <w:t>Private</w:t>
            </w:r>
            <w:r w:rsidR="000D50D7" w:rsidRPr="000D50D7">
              <w:rPr>
                <w:iCs/>
              </w:rPr>
              <w:t xml:space="preserve"> </w:t>
            </w:r>
            <w:r>
              <w:rPr>
                <w:iCs/>
              </w:rPr>
              <w:t>Track</w:t>
            </w:r>
          </w:p>
        </w:tc>
        <w:tc>
          <w:tcPr>
            <w:tcW w:w="2843" w:type="dxa"/>
          </w:tcPr>
          <w:p w14:paraId="19007A37"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western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track</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AC-H13</w:t>
            </w:r>
            <w:r w:rsidR="000D50D7" w:rsidRPr="000D50D7">
              <w:rPr>
                <w:iCs/>
              </w:rPr>
              <w:t xml:space="preserve"> </w:t>
            </w:r>
            <w:r>
              <w:rPr>
                <w:iCs/>
              </w:rPr>
              <w:t>and</w:t>
            </w:r>
            <w:r w:rsidR="000D50D7" w:rsidRPr="000D50D7">
              <w:rPr>
                <w:iCs/>
              </w:rPr>
              <w:t xml:space="preserve"> </w:t>
            </w:r>
            <w:r>
              <w:rPr>
                <w:iCs/>
              </w:rPr>
              <w:t>AC-H14</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7</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63C4DE99" w14:textId="77777777" w:rsidTr="00511142">
        <w:tc>
          <w:tcPr>
            <w:tcW w:w="2843" w:type="dxa"/>
          </w:tcPr>
          <w:p w14:paraId="0ED0AE2B" w14:textId="77777777" w:rsidR="00283174" w:rsidRPr="00195E5B"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76B65F24" w14:textId="77777777" w:rsidR="00283174" w:rsidRPr="00195E5B" w:rsidRDefault="00283174" w:rsidP="00511142">
            <w:pPr>
              <w:pStyle w:val="TableText"/>
              <w:jc w:val="center"/>
              <w:rPr>
                <w:iCs/>
              </w:rPr>
            </w:pPr>
            <w:r>
              <w:rPr>
                <w:iCs/>
              </w:rPr>
              <w:t>Private</w:t>
            </w:r>
            <w:r w:rsidR="000D50D7" w:rsidRPr="000D50D7">
              <w:rPr>
                <w:iCs/>
              </w:rPr>
              <w:t xml:space="preserve"> </w:t>
            </w:r>
            <w:r>
              <w:rPr>
                <w:iCs/>
              </w:rPr>
              <w:t>Track</w:t>
            </w:r>
          </w:p>
        </w:tc>
        <w:tc>
          <w:tcPr>
            <w:tcW w:w="2843" w:type="dxa"/>
          </w:tcPr>
          <w:p w14:paraId="4D6CD8C5"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eastern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track</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AC-H15</w:t>
            </w:r>
            <w:r w:rsidR="000D50D7" w:rsidRPr="000D50D7">
              <w:rPr>
                <w:iCs/>
              </w:rPr>
              <w:t xml:space="preserve"> </w:t>
            </w:r>
            <w:r>
              <w:rPr>
                <w:iCs/>
              </w:rPr>
              <w:t>and</w:t>
            </w:r>
            <w:r w:rsidR="000D50D7" w:rsidRPr="000D50D7">
              <w:rPr>
                <w:iCs/>
              </w:rPr>
              <w:t xml:space="preserve"> </w:t>
            </w:r>
            <w:r>
              <w:rPr>
                <w:iCs/>
              </w:rPr>
              <w:t>AC-H16</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7</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2403C608" w14:textId="77777777" w:rsidTr="00511142">
        <w:tc>
          <w:tcPr>
            <w:tcW w:w="2843" w:type="dxa"/>
          </w:tcPr>
          <w:p w14:paraId="129C760A" w14:textId="77777777" w:rsidR="00283174" w:rsidRPr="00195E5B"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r w:rsidR="000D50D7" w:rsidRPr="000D50D7">
              <w:rPr>
                <w:iCs/>
              </w:rPr>
              <w:t xml:space="preserve"> </w:t>
            </w:r>
            <w:r>
              <w:rPr>
                <w:iCs/>
              </w:rPr>
              <w:t>/</w:t>
            </w:r>
            <w:r w:rsidR="000D50D7" w:rsidRPr="000D50D7">
              <w:rPr>
                <w:iCs/>
              </w:rPr>
              <w:t xml:space="preserve"> </w:t>
            </w:r>
            <w:r>
              <w:rPr>
                <w:iCs/>
              </w:rPr>
              <w:t>Braintree</w:t>
            </w:r>
            <w:r w:rsidR="000D50D7" w:rsidRPr="000D50D7">
              <w:rPr>
                <w:iCs/>
              </w:rPr>
              <w:t xml:space="preserve"> </w:t>
            </w:r>
            <w:r>
              <w:rPr>
                <w:iCs/>
              </w:rPr>
              <w:t>District</w:t>
            </w:r>
            <w:r w:rsidR="000D50D7" w:rsidRPr="000D50D7">
              <w:rPr>
                <w:iCs/>
              </w:rPr>
              <w:t xml:space="preserve"> </w:t>
            </w:r>
            <w:r>
              <w:rPr>
                <w:iCs/>
              </w:rPr>
              <w:t>Council</w:t>
            </w:r>
            <w:r w:rsidR="000D50D7" w:rsidRPr="000D50D7">
              <w:rPr>
                <w:iCs/>
              </w:rPr>
              <w:t xml:space="preserve"> </w:t>
            </w:r>
            <w:r>
              <w:rPr>
                <w:iCs/>
              </w:rPr>
              <w:t>(border)</w:t>
            </w:r>
          </w:p>
        </w:tc>
        <w:tc>
          <w:tcPr>
            <w:tcW w:w="2843" w:type="dxa"/>
          </w:tcPr>
          <w:p w14:paraId="17692B09" w14:textId="77777777" w:rsidR="00283174" w:rsidRPr="00195E5B" w:rsidRDefault="00283174" w:rsidP="00511142">
            <w:pPr>
              <w:pStyle w:val="TableText"/>
              <w:jc w:val="center"/>
              <w:rPr>
                <w:iCs/>
              </w:rPr>
            </w:pPr>
            <w:r>
              <w:rPr>
                <w:iCs/>
              </w:rPr>
              <w:t>Junction</w:t>
            </w:r>
            <w:r w:rsidR="000D50D7" w:rsidRPr="000D50D7">
              <w:rPr>
                <w:iCs/>
              </w:rPr>
              <w:t xml:space="preserve"> </w:t>
            </w:r>
            <w:r>
              <w:rPr>
                <w:iCs/>
              </w:rPr>
              <w:t>of</w:t>
            </w:r>
            <w:r w:rsidR="000D50D7" w:rsidRPr="000D50D7">
              <w:rPr>
                <w:iCs/>
              </w:rPr>
              <w:t xml:space="preserve"> </w:t>
            </w:r>
            <w:r>
              <w:rPr>
                <w:iCs/>
              </w:rPr>
              <w:t>Noakes</w:t>
            </w:r>
            <w:r w:rsidR="000D50D7" w:rsidRPr="000D50D7">
              <w:rPr>
                <w:iCs/>
              </w:rPr>
              <w:t xml:space="preserve"> </w:t>
            </w:r>
            <w:r>
              <w:rPr>
                <w:iCs/>
              </w:rPr>
              <w:t>Farm</w:t>
            </w:r>
            <w:r w:rsidR="000D50D7" w:rsidRPr="000D50D7">
              <w:rPr>
                <w:iCs/>
              </w:rPr>
              <w:t xml:space="preserve"> </w:t>
            </w:r>
            <w:r>
              <w:rPr>
                <w:iCs/>
              </w:rPr>
              <w:t>Road</w:t>
            </w:r>
            <w:r w:rsidR="000D50D7" w:rsidRPr="000D50D7">
              <w:rPr>
                <w:iCs/>
              </w:rPr>
              <w:t xml:space="preserve"> </w:t>
            </w:r>
            <w:r>
              <w:rPr>
                <w:iCs/>
              </w:rPr>
              <w:t>and</w:t>
            </w:r>
            <w:r w:rsidR="000D50D7" w:rsidRPr="000D50D7">
              <w:rPr>
                <w:iCs/>
              </w:rPr>
              <w:t xml:space="preserve"> </w:t>
            </w:r>
            <w:r>
              <w:rPr>
                <w:iCs/>
              </w:rPr>
              <w:t>Noakes</w:t>
            </w:r>
            <w:r w:rsidR="000D50D7" w:rsidRPr="000D50D7">
              <w:rPr>
                <w:iCs/>
              </w:rPr>
              <w:t xml:space="preserve"> </w:t>
            </w:r>
            <w:r>
              <w:rPr>
                <w:iCs/>
              </w:rPr>
              <w:t>Lane</w:t>
            </w:r>
          </w:p>
        </w:tc>
        <w:tc>
          <w:tcPr>
            <w:tcW w:w="2843" w:type="dxa"/>
          </w:tcPr>
          <w:p w14:paraId="38A4C419"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southern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Junction</w:t>
            </w:r>
            <w:r w:rsidR="000D50D7" w:rsidRPr="000D50D7">
              <w:rPr>
                <w:iCs/>
              </w:rPr>
              <w:t xml:space="preserve"> </w:t>
            </w:r>
            <w:r>
              <w:rPr>
                <w:iCs/>
              </w:rPr>
              <w:t>of</w:t>
            </w:r>
            <w:r w:rsidR="000D50D7" w:rsidRPr="000D50D7">
              <w:rPr>
                <w:iCs/>
              </w:rPr>
              <w:t xml:space="preserve"> </w:t>
            </w:r>
            <w:r>
              <w:rPr>
                <w:iCs/>
              </w:rPr>
              <w:t>Noakes</w:t>
            </w:r>
            <w:r w:rsidR="000D50D7" w:rsidRPr="000D50D7">
              <w:rPr>
                <w:iCs/>
              </w:rPr>
              <w:t xml:space="preserve"> </w:t>
            </w:r>
            <w:r>
              <w:rPr>
                <w:iCs/>
              </w:rPr>
              <w:t>Farm</w:t>
            </w:r>
            <w:r w:rsidR="000D50D7" w:rsidRPr="000D50D7">
              <w:rPr>
                <w:iCs/>
              </w:rPr>
              <w:t xml:space="preserve"> </w:t>
            </w:r>
            <w:r>
              <w:rPr>
                <w:iCs/>
              </w:rPr>
              <w:t>Road</w:t>
            </w:r>
            <w:r w:rsidR="000D50D7" w:rsidRPr="000D50D7">
              <w:rPr>
                <w:iCs/>
              </w:rPr>
              <w:t xml:space="preserve"> </w:t>
            </w:r>
            <w:r>
              <w:rPr>
                <w:iCs/>
              </w:rPr>
              <w:t>and</w:t>
            </w:r>
            <w:r w:rsidR="000D50D7" w:rsidRPr="000D50D7">
              <w:rPr>
                <w:iCs/>
              </w:rPr>
              <w:t xml:space="preserve"> </w:t>
            </w:r>
            <w:r>
              <w:rPr>
                <w:iCs/>
              </w:rPr>
              <w:t>Noakes</w:t>
            </w:r>
            <w:r w:rsidR="000D50D7" w:rsidRPr="000D50D7">
              <w:rPr>
                <w:iCs/>
              </w:rPr>
              <w:t xml:space="preserve"> </w:t>
            </w:r>
            <w:r>
              <w:rPr>
                <w:iCs/>
              </w:rPr>
              <w:t>Lane</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AC-I1</w:t>
            </w:r>
            <w:r w:rsidR="000D50D7" w:rsidRPr="000D50D7">
              <w:rPr>
                <w:iCs/>
              </w:rPr>
              <w:t xml:space="preserve"> </w:t>
            </w:r>
            <w:r>
              <w:rPr>
                <w:iCs/>
              </w:rPr>
              <w:t>and</w:t>
            </w:r>
            <w:r w:rsidR="000D50D7" w:rsidRPr="000D50D7">
              <w:rPr>
                <w:iCs/>
              </w:rPr>
              <w:t xml:space="preserve"> </w:t>
            </w:r>
            <w:r>
              <w:rPr>
                <w:iCs/>
              </w:rPr>
              <w:t>AC-I2</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8</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6094296C" w14:textId="77777777" w:rsidTr="00511142">
        <w:tc>
          <w:tcPr>
            <w:tcW w:w="2843" w:type="dxa"/>
          </w:tcPr>
          <w:p w14:paraId="3FD0D74E" w14:textId="77777777" w:rsidR="00283174" w:rsidRPr="00195E5B"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r w:rsidR="000D50D7" w:rsidRPr="000D50D7">
              <w:rPr>
                <w:iCs/>
              </w:rPr>
              <w:t xml:space="preserve"> </w:t>
            </w:r>
            <w:r>
              <w:rPr>
                <w:iCs/>
              </w:rPr>
              <w:t>/</w:t>
            </w:r>
            <w:r w:rsidR="000D50D7" w:rsidRPr="000D50D7">
              <w:rPr>
                <w:iCs/>
              </w:rPr>
              <w:t xml:space="preserve"> </w:t>
            </w:r>
            <w:r>
              <w:rPr>
                <w:iCs/>
              </w:rPr>
              <w:lastRenderedPageBreak/>
              <w:t>Braintree</w:t>
            </w:r>
            <w:r w:rsidR="000D50D7" w:rsidRPr="000D50D7">
              <w:rPr>
                <w:iCs/>
              </w:rPr>
              <w:t xml:space="preserve"> </w:t>
            </w:r>
            <w:r>
              <w:rPr>
                <w:iCs/>
              </w:rPr>
              <w:t>District</w:t>
            </w:r>
            <w:r w:rsidR="000D50D7" w:rsidRPr="000D50D7">
              <w:rPr>
                <w:iCs/>
              </w:rPr>
              <w:t xml:space="preserve"> </w:t>
            </w:r>
            <w:r>
              <w:rPr>
                <w:iCs/>
              </w:rPr>
              <w:t>Council</w:t>
            </w:r>
            <w:r w:rsidR="000D50D7" w:rsidRPr="000D50D7">
              <w:rPr>
                <w:iCs/>
              </w:rPr>
              <w:t xml:space="preserve"> </w:t>
            </w:r>
            <w:r>
              <w:rPr>
                <w:iCs/>
              </w:rPr>
              <w:t>(border)</w:t>
            </w:r>
          </w:p>
        </w:tc>
        <w:tc>
          <w:tcPr>
            <w:tcW w:w="2843" w:type="dxa"/>
          </w:tcPr>
          <w:p w14:paraId="49E0A03B" w14:textId="77777777" w:rsidR="00283174" w:rsidRPr="00195E5B" w:rsidRDefault="00283174" w:rsidP="00511142">
            <w:pPr>
              <w:pStyle w:val="TableText"/>
              <w:jc w:val="center"/>
              <w:rPr>
                <w:iCs/>
              </w:rPr>
            </w:pPr>
            <w:r>
              <w:rPr>
                <w:iCs/>
              </w:rPr>
              <w:lastRenderedPageBreak/>
              <w:t>Junction</w:t>
            </w:r>
            <w:r w:rsidR="000D50D7" w:rsidRPr="000D50D7">
              <w:rPr>
                <w:iCs/>
              </w:rPr>
              <w:t xml:space="preserve"> </w:t>
            </w:r>
            <w:r>
              <w:rPr>
                <w:iCs/>
              </w:rPr>
              <w:t>of</w:t>
            </w:r>
            <w:r w:rsidR="000D50D7" w:rsidRPr="000D50D7">
              <w:rPr>
                <w:iCs/>
              </w:rPr>
              <w:t xml:space="preserve"> </w:t>
            </w:r>
            <w:r>
              <w:rPr>
                <w:iCs/>
              </w:rPr>
              <w:t>Noakes</w:t>
            </w:r>
            <w:r w:rsidR="000D50D7" w:rsidRPr="000D50D7">
              <w:rPr>
                <w:iCs/>
              </w:rPr>
              <w:t xml:space="preserve"> </w:t>
            </w:r>
            <w:r>
              <w:rPr>
                <w:iCs/>
              </w:rPr>
              <w:t>Farm</w:t>
            </w:r>
            <w:r w:rsidR="000D50D7" w:rsidRPr="000D50D7">
              <w:rPr>
                <w:iCs/>
              </w:rPr>
              <w:t xml:space="preserve"> </w:t>
            </w:r>
            <w:r>
              <w:rPr>
                <w:iCs/>
              </w:rPr>
              <w:t>Road</w:t>
            </w:r>
            <w:r w:rsidR="000D50D7" w:rsidRPr="000D50D7">
              <w:rPr>
                <w:iCs/>
              </w:rPr>
              <w:t xml:space="preserve"> </w:t>
            </w:r>
            <w:r>
              <w:rPr>
                <w:iCs/>
              </w:rPr>
              <w:lastRenderedPageBreak/>
              <w:t>and</w:t>
            </w:r>
            <w:r w:rsidR="000D50D7" w:rsidRPr="000D50D7">
              <w:rPr>
                <w:iCs/>
              </w:rPr>
              <w:t xml:space="preserve"> </w:t>
            </w:r>
            <w:r>
              <w:rPr>
                <w:iCs/>
              </w:rPr>
              <w:t>Noakes</w:t>
            </w:r>
            <w:r w:rsidR="000D50D7" w:rsidRPr="000D50D7">
              <w:rPr>
                <w:iCs/>
              </w:rPr>
              <w:t xml:space="preserve"> </w:t>
            </w:r>
            <w:r>
              <w:rPr>
                <w:iCs/>
              </w:rPr>
              <w:t>Lane</w:t>
            </w:r>
          </w:p>
        </w:tc>
        <w:tc>
          <w:tcPr>
            <w:tcW w:w="2843" w:type="dxa"/>
          </w:tcPr>
          <w:p w14:paraId="496FC98E" w14:textId="77777777" w:rsidR="00283174" w:rsidRPr="00195E5B" w:rsidRDefault="00283174" w:rsidP="00511142">
            <w:pPr>
              <w:pStyle w:val="TableText"/>
              <w:jc w:val="center"/>
              <w:rPr>
                <w:iCs/>
              </w:rPr>
            </w:pPr>
            <w:r>
              <w:rPr>
                <w:iCs/>
              </w:rPr>
              <w:lastRenderedPageBreak/>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lastRenderedPageBreak/>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northern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Junction</w:t>
            </w:r>
            <w:r w:rsidR="000D50D7" w:rsidRPr="000D50D7">
              <w:rPr>
                <w:iCs/>
              </w:rPr>
              <w:t xml:space="preserve"> </w:t>
            </w:r>
            <w:r>
              <w:rPr>
                <w:iCs/>
              </w:rPr>
              <w:t>of</w:t>
            </w:r>
            <w:r w:rsidR="000D50D7" w:rsidRPr="000D50D7">
              <w:rPr>
                <w:iCs/>
              </w:rPr>
              <w:t xml:space="preserve"> </w:t>
            </w:r>
            <w:r>
              <w:rPr>
                <w:iCs/>
              </w:rPr>
              <w:t>Noakes</w:t>
            </w:r>
            <w:r w:rsidR="000D50D7" w:rsidRPr="000D50D7">
              <w:rPr>
                <w:iCs/>
              </w:rPr>
              <w:t xml:space="preserve"> </w:t>
            </w:r>
            <w:r>
              <w:rPr>
                <w:iCs/>
              </w:rPr>
              <w:t>Farm</w:t>
            </w:r>
            <w:r w:rsidR="000D50D7" w:rsidRPr="000D50D7">
              <w:rPr>
                <w:iCs/>
              </w:rPr>
              <w:t xml:space="preserve"> </w:t>
            </w:r>
            <w:r>
              <w:rPr>
                <w:iCs/>
              </w:rPr>
              <w:t>Road</w:t>
            </w:r>
            <w:r w:rsidR="000D50D7" w:rsidRPr="000D50D7">
              <w:rPr>
                <w:iCs/>
              </w:rPr>
              <w:t xml:space="preserve"> </w:t>
            </w:r>
            <w:r>
              <w:rPr>
                <w:iCs/>
              </w:rPr>
              <w:t>and</w:t>
            </w:r>
            <w:r w:rsidR="000D50D7" w:rsidRPr="000D50D7">
              <w:rPr>
                <w:iCs/>
              </w:rPr>
              <w:t xml:space="preserve"> </w:t>
            </w:r>
            <w:r>
              <w:rPr>
                <w:iCs/>
              </w:rPr>
              <w:t>Noakes</w:t>
            </w:r>
            <w:r w:rsidR="000D50D7" w:rsidRPr="000D50D7">
              <w:rPr>
                <w:iCs/>
              </w:rPr>
              <w:t xml:space="preserve"> </w:t>
            </w:r>
            <w:r>
              <w:rPr>
                <w:iCs/>
              </w:rPr>
              <w:t>Lane</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AC-I3</w:t>
            </w:r>
            <w:r w:rsidR="000D50D7" w:rsidRPr="000D50D7">
              <w:rPr>
                <w:iCs/>
              </w:rPr>
              <w:t xml:space="preserve"> </w:t>
            </w:r>
            <w:r>
              <w:rPr>
                <w:iCs/>
              </w:rPr>
              <w:t>and</w:t>
            </w:r>
            <w:r w:rsidR="000D50D7" w:rsidRPr="000D50D7">
              <w:rPr>
                <w:iCs/>
              </w:rPr>
              <w:t xml:space="preserve"> </w:t>
            </w:r>
            <w:r>
              <w:rPr>
                <w:iCs/>
              </w:rPr>
              <w:t>AC-I4</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8</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59FF2F72" w14:textId="77777777" w:rsidTr="00511142">
        <w:tc>
          <w:tcPr>
            <w:tcW w:w="2843" w:type="dxa"/>
          </w:tcPr>
          <w:p w14:paraId="2F05F019" w14:textId="77777777" w:rsidR="00283174" w:rsidRPr="00195E5B" w:rsidRDefault="00283174" w:rsidP="00511142">
            <w:pPr>
              <w:pStyle w:val="TableText"/>
              <w:jc w:val="center"/>
              <w:rPr>
                <w:iCs/>
              </w:rPr>
            </w:pPr>
            <w:r>
              <w:rPr>
                <w:iCs/>
              </w:rPr>
              <w:lastRenderedPageBreak/>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11D8BD16" w14:textId="77777777" w:rsidR="00283174" w:rsidRPr="00195E5B" w:rsidRDefault="00283174" w:rsidP="00511142">
            <w:pPr>
              <w:pStyle w:val="TableText"/>
              <w:jc w:val="center"/>
              <w:rPr>
                <w:iCs/>
              </w:rPr>
            </w:pPr>
            <w:r>
              <w:rPr>
                <w:iCs/>
              </w:rPr>
              <w:t>Noakes</w:t>
            </w:r>
            <w:r w:rsidR="000D50D7" w:rsidRPr="000D50D7">
              <w:rPr>
                <w:iCs/>
              </w:rPr>
              <w:t xml:space="preserve"> </w:t>
            </w:r>
            <w:r>
              <w:rPr>
                <w:iCs/>
              </w:rPr>
              <w:t>Lane</w:t>
            </w:r>
          </w:p>
        </w:tc>
        <w:tc>
          <w:tcPr>
            <w:tcW w:w="2843" w:type="dxa"/>
          </w:tcPr>
          <w:p w14:paraId="42DAABD7"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western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Noakes</w:t>
            </w:r>
            <w:r w:rsidR="000D50D7" w:rsidRPr="000D50D7">
              <w:rPr>
                <w:iCs/>
              </w:rPr>
              <w:t xml:space="preserve"> </w:t>
            </w:r>
            <w:r>
              <w:rPr>
                <w:iCs/>
              </w:rPr>
              <w:t>Lane</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AC-I5</w:t>
            </w:r>
            <w:r w:rsidR="000D50D7" w:rsidRPr="000D50D7">
              <w:rPr>
                <w:iCs/>
              </w:rPr>
              <w:t xml:space="preserve"> </w:t>
            </w:r>
            <w:r>
              <w:rPr>
                <w:iCs/>
              </w:rPr>
              <w:t>and</w:t>
            </w:r>
            <w:r w:rsidR="000D50D7" w:rsidRPr="000D50D7">
              <w:rPr>
                <w:iCs/>
              </w:rPr>
              <w:t xml:space="preserve"> </w:t>
            </w:r>
            <w:r>
              <w:rPr>
                <w:iCs/>
              </w:rPr>
              <w:t>AC-I6</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8</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090BCEE4" w14:textId="77777777" w:rsidTr="00511142">
        <w:tc>
          <w:tcPr>
            <w:tcW w:w="2843" w:type="dxa"/>
          </w:tcPr>
          <w:p w14:paraId="2DCC082D" w14:textId="77777777" w:rsidR="00283174" w:rsidRPr="00195E5B"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07625F12" w14:textId="77777777" w:rsidR="00283174" w:rsidRPr="00195E5B" w:rsidRDefault="00283174" w:rsidP="00511142">
            <w:pPr>
              <w:pStyle w:val="TableText"/>
              <w:jc w:val="center"/>
              <w:rPr>
                <w:iCs/>
              </w:rPr>
            </w:pPr>
            <w:r>
              <w:rPr>
                <w:iCs/>
              </w:rPr>
              <w:t>Noakes</w:t>
            </w:r>
            <w:r w:rsidR="000D50D7" w:rsidRPr="000D50D7">
              <w:rPr>
                <w:iCs/>
              </w:rPr>
              <w:t xml:space="preserve"> </w:t>
            </w:r>
            <w:r>
              <w:rPr>
                <w:iCs/>
              </w:rPr>
              <w:t>Lane</w:t>
            </w:r>
          </w:p>
        </w:tc>
        <w:tc>
          <w:tcPr>
            <w:tcW w:w="2843" w:type="dxa"/>
          </w:tcPr>
          <w:p w14:paraId="63E5FC45"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eastern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Noakes</w:t>
            </w:r>
            <w:r w:rsidR="000D50D7" w:rsidRPr="000D50D7">
              <w:rPr>
                <w:iCs/>
              </w:rPr>
              <w:t xml:space="preserve"> </w:t>
            </w:r>
            <w:r>
              <w:rPr>
                <w:iCs/>
              </w:rPr>
              <w:t>Lane</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AC-I7</w:t>
            </w:r>
            <w:r w:rsidR="000D50D7" w:rsidRPr="000D50D7">
              <w:rPr>
                <w:iCs/>
              </w:rPr>
              <w:t xml:space="preserve"> </w:t>
            </w:r>
            <w:r>
              <w:rPr>
                <w:iCs/>
              </w:rPr>
              <w:t>and</w:t>
            </w:r>
            <w:r w:rsidR="000D50D7" w:rsidRPr="000D50D7">
              <w:rPr>
                <w:iCs/>
              </w:rPr>
              <w:t xml:space="preserve"> </w:t>
            </w:r>
            <w:r>
              <w:rPr>
                <w:iCs/>
              </w:rPr>
              <w:t>AC-I8</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8</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43B4C8AA" w14:textId="77777777" w:rsidTr="00511142">
        <w:tc>
          <w:tcPr>
            <w:tcW w:w="2843" w:type="dxa"/>
          </w:tcPr>
          <w:p w14:paraId="250CC2EB" w14:textId="77777777" w:rsidR="00283174" w:rsidRPr="00195E5B"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759E6CC9" w14:textId="77777777" w:rsidR="00283174" w:rsidRPr="00195E5B" w:rsidRDefault="00283174" w:rsidP="00511142">
            <w:pPr>
              <w:pStyle w:val="TableText"/>
              <w:jc w:val="center"/>
              <w:rPr>
                <w:iCs/>
              </w:rPr>
            </w:pPr>
            <w:r>
              <w:rPr>
                <w:iCs/>
              </w:rPr>
              <w:t>Private</w:t>
            </w:r>
            <w:r w:rsidR="000D50D7" w:rsidRPr="000D50D7">
              <w:rPr>
                <w:iCs/>
              </w:rPr>
              <w:t xml:space="preserve"> </w:t>
            </w:r>
            <w:r>
              <w:rPr>
                <w:iCs/>
              </w:rPr>
              <w:t>Track</w:t>
            </w:r>
          </w:p>
        </w:tc>
        <w:tc>
          <w:tcPr>
            <w:tcW w:w="2843" w:type="dxa"/>
          </w:tcPr>
          <w:p w14:paraId="59C05CCB"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northern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track</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AC-J1</w:t>
            </w:r>
            <w:r w:rsidR="000D50D7" w:rsidRPr="000D50D7">
              <w:rPr>
                <w:iCs/>
              </w:rPr>
              <w:t xml:space="preserve"> </w:t>
            </w:r>
            <w:r>
              <w:rPr>
                <w:iCs/>
              </w:rPr>
              <w:t>and</w:t>
            </w:r>
            <w:r w:rsidR="000D50D7" w:rsidRPr="000D50D7">
              <w:rPr>
                <w:iCs/>
              </w:rPr>
              <w:t xml:space="preserve"> </w:t>
            </w:r>
            <w:r>
              <w:rPr>
                <w:iCs/>
              </w:rPr>
              <w:t>AC-J2</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9</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218FC1D0" w14:textId="77777777" w:rsidTr="00511142">
        <w:tc>
          <w:tcPr>
            <w:tcW w:w="2843" w:type="dxa"/>
          </w:tcPr>
          <w:p w14:paraId="0982F156" w14:textId="77777777" w:rsidR="00283174" w:rsidRPr="00195E5B"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7F711FF8" w14:textId="77777777" w:rsidR="00283174" w:rsidRPr="00195E5B" w:rsidRDefault="00283174" w:rsidP="00511142">
            <w:pPr>
              <w:pStyle w:val="TableText"/>
              <w:jc w:val="center"/>
              <w:rPr>
                <w:iCs/>
              </w:rPr>
            </w:pPr>
            <w:r>
              <w:rPr>
                <w:iCs/>
              </w:rPr>
              <w:t>Private</w:t>
            </w:r>
            <w:r w:rsidR="000D50D7" w:rsidRPr="000D50D7">
              <w:rPr>
                <w:iCs/>
              </w:rPr>
              <w:t xml:space="preserve"> </w:t>
            </w:r>
            <w:r>
              <w:rPr>
                <w:iCs/>
              </w:rPr>
              <w:t>Track</w:t>
            </w:r>
          </w:p>
        </w:tc>
        <w:tc>
          <w:tcPr>
            <w:tcW w:w="2843" w:type="dxa"/>
          </w:tcPr>
          <w:p w14:paraId="31E461FC"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southern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track</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AC-J3</w:t>
            </w:r>
            <w:r w:rsidR="000D50D7" w:rsidRPr="000D50D7">
              <w:rPr>
                <w:iCs/>
              </w:rPr>
              <w:t xml:space="preserve"> </w:t>
            </w:r>
            <w:r>
              <w:rPr>
                <w:iCs/>
              </w:rPr>
              <w:t>and</w:t>
            </w:r>
            <w:r w:rsidR="000D50D7" w:rsidRPr="000D50D7">
              <w:rPr>
                <w:iCs/>
              </w:rPr>
              <w:t xml:space="preserve"> </w:t>
            </w:r>
            <w:r>
              <w:rPr>
                <w:iCs/>
              </w:rPr>
              <w:t>AC-J4</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9</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2F6F7D7E" w14:textId="77777777" w:rsidTr="00511142">
        <w:tc>
          <w:tcPr>
            <w:tcW w:w="2843" w:type="dxa"/>
          </w:tcPr>
          <w:p w14:paraId="230B040F" w14:textId="77777777" w:rsidR="00283174" w:rsidRPr="00195E5B"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78A76F77" w14:textId="77777777" w:rsidR="00283174" w:rsidRPr="00195E5B" w:rsidRDefault="00283174" w:rsidP="00511142">
            <w:pPr>
              <w:pStyle w:val="TableText"/>
              <w:jc w:val="center"/>
              <w:rPr>
                <w:iCs/>
              </w:rPr>
            </w:pPr>
            <w:r>
              <w:rPr>
                <w:iCs/>
              </w:rPr>
              <w:t>Private</w:t>
            </w:r>
            <w:r w:rsidR="000D50D7" w:rsidRPr="000D50D7">
              <w:rPr>
                <w:iCs/>
              </w:rPr>
              <w:t xml:space="preserve"> </w:t>
            </w:r>
            <w:r>
              <w:rPr>
                <w:iCs/>
              </w:rPr>
              <w:t>Track</w:t>
            </w:r>
          </w:p>
        </w:tc>
        <w:tc>
          <w:tcPr>
            <w:tcW w:w="2843" w:type="dxa"/>
          </w:tcPr>
          <w:p w14:paraId="4A6C1507"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northern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track</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AC-J5</w:t>
            </w:r>
            <w:r w:rsidR="000D50D7" w:rsidRPr="000D50D7">
              <w:rPr>
                <w:iCs/>
              </w:rPr>
              <w:t xml:space="preserve"> </w:t>
            </w:r>
            <w:r>
              <w:rPr>
                <w:iCs/>
              </w:rPr>
              <w:t>and</w:t>
            </w:r>
            <w:r w:rsidR="000D50D7" w:rsidRPr="000D50D7">
              <w:rPr>
                <w:iCs/>
              </w:rPr>
              <w:t xml:space="preserve"> </w:t>
            </w:r>
            <w:r>
              <w:rPr>
                <w:iCs/>
              </w:rPr>
              <w:t>AC-J6</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9</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1C2B3700" w14:textId="77777777" w:rsidTr="00511142">
        <w:tc>
          <w:tcPr>
            <w:tcW w:w="2843" w:type="dxa"/>
          </w:tcPr>
          <w:p w14:paraId="632E1D58" w14:textId="77777777" w:rsidR="00283174" w:rsidRPr="00195E5B"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7B289940" w14:textId="77777777" w:rsidR="00283174" w:rsidRPr="00195E5B" w:rsidRDefault="00283174" w:rsidP="00511142">
            <w:pPr>
              <w:pStyle w:val="TableText"/>
              <w:jc w:val="center"/>
              <w:rPr>
                <w:iCs/>
              </w:rPr>
            </w:pPr>
            <w:r>
              <w:rPr>
                <w:iCs/>
              </w:rPr>
              <w:t>Private</w:t>
            </w:r>
            <w:r w:rsidR="000D50D7" w:rsidRPr="000D50D7">
              <w:rPr>
                <w:iCs/>
              </w:rPr>
              <w:t xml:space="preserve"> </w:t>
            </w:r>
            <w:r>
              <w:rPr>
                <w:iCs/>
              </w:rPr>
              <w:t>Track</w:t>
            </w:r>
          </w:p>
        </w:tc>
        <w:tc>
          <w:tcPr>
            <w:tcW w:w="2843" w:type="dxa"/>
          </w:tcPr>
          <w:p w14:paraId="5F8C15BF"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southern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track</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AC-J7</w:t>
            </w:r>
            <w:r w:rsidR="000D50D7" w:rsidRPr="000D50D7">
              <w:rPr>
                <w:iCs/>
              </w:rPr>
              <w:t xml:space="preserve"> </w:t>
            </w:r>
            <w:r>
              <w:rPr>
                <w:iCs/>
              </w:rPr>
              <w:t>and</w:t>
            </w:r>
            <w:r w:rsidR="000D50D7" w:rsidRPr="000D50D7">
              <w:rPr>
                <w:iCs/>
              </w:rPr>
              <w:t xml:space="preserve"> </w:t>
            </w:r>
            <w:r>
              <w:rPr>
                <w:iCs/>
              </w:rPr>
              <w:t>AC-J8</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9</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3C951BBF" w14:textId="77777777" w:rsidTr="00511142">
        <w:tc>
          <w:tcPr>
            <w:tcW w:w="2843" w:type="dxa"/>
          </w:tcPr>
          <w:p w14:paraId="40E9C315" w14:textId="77777777" w:rsidR="00283174" w:rsidRPr="00195E5B"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62EDCC6D" w14:textId="77777777" w:rsidR="00283174" w:rsidRPr="00195E5B" w:rsidRDefault="00283174" w:rsidP="00511142">
            <w:pPr>
              <w:pStyle w:val="TableText"/>
              <w:jc w:val="center"/>
              <w:rPr>
                <w:iCs/>
              </w:rPr>
            </w:pPr>
            <w:r>
              <w:rPr>
                <w:iCs/>
              </w:rPr>
              <w:t>Private</w:t>
            </w:r>
            <w:r w:rsidR="000D50D7" w:rsidRPr="000D50D7">
              <w:rPr>
                <w:iCs/>
              </w:rPr>
              <w:t xml:space="preserve"> </w:t>
            </w:r>
            <w:r>
              <w:rPr>
                <w:iCs/>
              </w:rPr>
              <w:t>Track</w:t>
            </w:r>
          </w:p>
        </w:tc>
        <w:tc>
          <w:tcPr>
            <w:tcW w:w="2843" w:type="dxa"/>
          </w:tcPr>
          <w:p w14:paraId="57C85C98"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lastRenderedPageBreak/>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southern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track</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AC-J9</w:t>
            </w:r>
            <w:r w:rsidR="000D50D7" w:rsidRPr="000D50D7">
              <w:rPr>
                <w:iCs/>
              </w:rPr>
              <w:t xml:space="preserve"> </w:t>
            </w:r>
            <w:r>
              <w:rPr>
                <w:iCs/>
              </w:rPr>
              <w:t>and</w:t>
            </w:r>
            <w:r w:rsidR="000D50D7" w:rsidRPr="000D50D7">
              <w:rPr>
                <w:iCs/>
              </w:rPr>
              <w:t xml:space="preserve"> </w:t>
            </w:r>
            <w:r>
              <w:rPr>
                <w:iCs/>
              </w:rPr>
              <w:t>AC-J10</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9</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83114" w14:paraId="32C9E545" w14:textId="77777777" w:rsidTr="00511142">
        <w:tc>
          <w:tcPr>
            <w:tcW w:w="2843" w:type="dxa"/>
            <w:tcBorders>
              <w:bottom w:val="single" w:sz="4" w:space="0" w:color="auto"/>
            </w:tcBorders>
          </w:tcPr>
          <w:p w14:paraId="3F5630C6" w14:textId="77777777" w:rsidR="00283174" w:rsidRPr="00195E5B" w:rsidRDefault="00283174" w:rsidP="00511142">
            <w:pPr>
              <w:pStyle w:val="TableText"/>
              <w:jc w:val="center"/>
              <w:rPr>
                <w:iCs/>
              </w:rPr>
            </w:pPr>
            <w:r>
              <w:rPr>
                <w:iCs/>
              </w:rPr>
              <w:lastRenderedPageBreak/>
              <w:t>Braintree</w:t>
            </w:r>
            <w:r w:rsidR="000D50D7" w:rsidRPr="000D50D7">
              <w:rPr>
                <w:iCs/>
              </w:rPr>
              <w:t xml:space="preserve"> </w:t>
            </w:r>
            <w:r>
              <w:rPr>
                <w:iCs/>
              </w:rPr>
              <w:t>District</w:t>
            </w:r>
            <w:r w:rsidR="000D50D7" w:rsidRPr="000D50D7">
              <w:rPr>
                <w:iCs/>
              </w:rPr>
              <w:t xml:space="preserve"> </w:t>
            </w:r>
            <w:r>
              <w:rPr>
                <w:iCs/>
              </w:rPr>
              <w:t>Council</w:t>
            </w:r>
          </w:p>
        </w:tc>
        <w:tc>
          <w:tcPr>
            <w:tcW w:w="2843" w:type="dxa"/>
            <w:tcBorders>
              <w:bottom w:val="single" w:sz="4" w:space="0" w:color="auto"/>
            </w:tcBorders>
          </w:tcPr>
          <w:p w14:paraId="6899F338" w14:textId="77777777" w:rsidR="00283174" w:rsidRPr="00195E5B" w:rsidRDefault="00283174" w:rsidP="00511142">
            <w:pPr>
              <w:pStyle w:val="TableText"/>
              <w:jc w:val="center"/>
              <w:rPr>
                <w:iCs/>
              </w:rPr>
            </w:pPr>
            <w:r>
              <w:rPr>
                <w:iCs/>
              </w:rPr>
              <w:t>Private</w:t>
            </w:r>
            <w:r w:rsidR="000D50D7" w:rsidRPr="000D50D7">
              <w:rPr>
                <w:iCs/>
              </w:rPr>
              <w:t xml:space="preserve"> </w:t>
            </w:r>
            <w:r>
              <w:rPr>
                <w:iCs/>
              </w:rPr>
              <w:t>Track</w:t>
            </w:r>
          </w:p>
        </w:tc>
        <w:tc>
          <w:tcPr>
            <w:tcW w:w="2843" w:type="dxa"/>
            <w:tcBorders>
              <w:bottom w:val="single" w:sz="4" w:space="0" w:color="auto"/>
            </w:tcBorders>
          </w:tcPr>
          <w:p w14:paraId="75149CA2" w14:textId="77777777" w:rsidR="00283174" w:rsidRPr="00195E5B"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permanent</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western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track</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AC-J11</w:t>
            </w:r>
            <w:r w:rsidR="000D50D7" w:rsidRPr="000D50D7">
              <w:rPr>
                <w:iCs/>
              </w:rPr>
              <w:t xml:space="preserve"> </w:t>
            </w:r>
            <w:r>
              <w:rPr>
                <w:iCs/>
              </w:rPr>
              <w:t>and</w:t>
            </w:r>
            <w:r w:rsidR="000D50D7" w:rsidRPr="000D50D7">
              <w:rPr>
                <w:iCs/>
              </w:rPr>
              <w:t xml:space="preserve"> </w:t>
            </w:r>
            <w:r>
              <w:rPr>
                <w:iCs/>
              </w:rPr>
              <w:t>AC-J12</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9</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bl>
    <w:p w14:paraId="066D49A2" w14:textId="77777777" w:rsidR="00283174" w:rsidRDefault="00283174" w:rsidP="00283174">
      <w:pPr>
        <w:pStyle w:val="Part"/>
        <w:rPr>
          <w:sz w:val="21"/>
        </w:rPr>
      </w:pPr>
      <w:bookmarkStart w:id="1131" w:name="TOC18_02_2022_17_52_44_1481"/>
      <w:bookmarkStart w:id="1132" w:name="TOC23_02_2022_21_19_37_1615"/>
      <w:bookmarkStart w:id="1133" w:name="TOC15_08_2022_16_06_13_1616"/>
      <w:bookmarkStart w:id="1134" w:name="TOC06_09_2022_15_41_36_1616"/>
      <w:bookmarkStart w:id="1135" w:name="TOC04_10_2022_16_50_01_1619"/>
      <w:bookmarkStart w:id="1136" w:name="TOC23_11_2022_11_32_56_1626"/>
      <w:bookmarkStart w:id="1137" w:name="TOC10_01_2023_14_27_52_1626"/>
      <w:bookmarkEnd w:id="1131"/>
      <w:bookmarkEnd w:id="1132"/>
      <w:bookmarkEnd w:id="1133"/>
      <w:bookmarkEnd w:id="1134"/>
      <w:bookmarkEnd w:id="1135"/>
      <w:bookmarkEnd w:id="1136"/>
      <w:bookmarkEnd w:id="1137"/>
      <w:r>
        <w:t>PART</w:t>
      </w:r>
      <w:r w:rsidR="000D50D7" w:rsidRPr="000D50D7">
        <w:t xml:space="preserve"> </w:t>
      </w:r>
      <w:r>
        <w:fldChar w:fldCharType="begin"/>
      </w:r>
      <w:r>
        <w:instrText xml:space="preserve"> SEQ Part_ \* arabic </w:instrText>
      </w:r>
      <w:r>
        <w:fldChar w:fldCharType="separate"/>
      </w:r>
      <w:r w:rsidR="000D50D7">
        <w:rPr>
          <w:noProof/>
        </w:rPr>
        <w:t>2</w:t>
      </w:r>
      <w:r>
        <w:rPr>
          <w:noProof/>
        </w:rPr>
        <w:fldChar w:fldCharType="end"/>
      </w:r>
    </w:p>
    <w:p w14:paraId="29AE7CDB" w14:textId="77777777" w:rsidR="00283174" w:rsidRDefault="00283174" w:rsidP="00283174">
      <w:pPr>
        <w:pStyle w:val="PartHead"/>
      </w:pPr>
      <w:r>
        <w:t>TEMPORARY</w:t>
      </w:r>
      <w:r w:rsidR="000D50D7" w:rsidRPr="000D50D7">
        <w:t xml:space="preserve"> </w:t>
      </w:r>
      <w:r>
        <w:t>MEANS</w:t>
      </w:r>
      <w:r w:rsidR="000D50D7" w:rsidRPr="000D50D7">
        <w:t xml:space="preserve"> </w:t>
      </w:r>
      <w:r>
        <w:t>OF</w:t>
      </w:r>
      <w:r w:rsidR="000D50D7" w:rsidRPr="000D50D7">
        <w:t xml:space="preserve"> </w:t>
      </w:r>
      <w:r>
        <w:t>ACCESS</w:t>
      </w:r>
    </w:p>
    <w:p w14:paraId="25F8AF75" w14:textId="77777777" w:rsidR="00283174" w:rsidRPr="00A4670A" w:rsidRDefault="00283174" w:rsidP="00283174">
      <w:pPr>
        <w:pStyle w:val="linespace"/>
      </w:pPr>
    </w:p>
    <w:tbl>
      <w:tblPr>
        <w:tblW w:w="8529" w:type="dxa"/>
        <w:tblLayout w:type="fixed"/>
        <w:tblLook w:val="0000" w:firstRow="0" w:lastRow="0" w:firstColumn="0" w:lastColumn="0" w:noHBand="0" w:noVBand="0"/>
      </w:tblPr>
      <w:tblGrid>
        <w:gridCol w:w="2843"/>
        <w:gridCol w:w="2843"/>
        <w:gridCol w:w="2843"/>
      </w:tblGrid>
      <w:tr w:rsidR="00283174" w:rsidRPr="00A4670A" w14:paraId="21512339" w14:textId="77777777" w:rsidTr="00511142">
        <w:tc>
          <w:tcPr>
            <w:tcW w:w="2843" w:type="dxa"/>
            <w:tcBorders>
              <w:top w:val="single" w:sz="4" w:space="0" w:color="auto"/>
              <w:bottom w:val="single" w:sz="4" w:space="0" w:color="auto"/>
            </w:tcBorders>
          </w:tcPr>
          <w:p w14:paraId="506FE36F" w14:textId="77777777" w:rsidR="00283174" w:rsidRDefault="00283174" w:rsidP="00511142">
            <w:pPr>
              <w:pStyle w:val="ColumnHeader"/>
              <w:jc w:val="center"/>
              <w:rPr>
                <w:i w:val="0"/>
                <w:iCs/>
              </w:rPr>
            </w:pPr>
            <w:bookmarkStart w:id="1138" w:name="TOC27_07_2021_11_18_16_611"/>
            <w:bookmarkStart w:id="1139" w:name="TOC27_07_2021_11_36_14_610"/>
            <w:bookmarkStart w:id="1140" w:name="TOC27_07_2021_11_48_02_610"/>
            <w:bookmarkStart w:id="1141" w:name="TOC27_07_2021_11_50_47_612"/>
            <w:bookmarkStart w:id="1142" w:name="TOC01_02_2022_15_14_24_916"/>
            <w:bookmarkStart w:id="1143" w:name="TOC02_02_2022_13_02_49_896"/>
            <w:bookmarkEnd w:id="1138"/>
            <w:bookmarkEnd w:id="1139"/>
            <w:bookmarkEnd w:id="1140"/>
            <w:bookmarkEnd w:id="1141"/>
            <w:bookmarkEnd w:id="1142"/>
            <w:bookmarkEnd w:id="1143"/>
            <w:r>
              <w:rPr>
                <w:i w:val="0"/>
                <w:iCs/>
              </w:rPr>
              <w:t>(1)</w:t>
            </w:r>
          </w:p>
          <w:p w14:paraId="6F75018C" w14:textId="77777777" w:rsidR="00283174" w:rsidRPr="00A4670A" w:rsidRDefault="00283174" w:rsidP="00511142">
            <w:pPr>
              <w:pStyle w:val="ColumnHeader"/>
              <w:jc w:val="center"/>
              <w:rPr>
                <w:i w:val="0"/>
                <w:iCs/>
              </w:rPr>
            </w:pPr>
            <w:r>
              <w:rPr>
                <w:i w:val="0"/>
                <w:iCs/>
              </w:rPr>
              <w:t>Area</w:t>
            </w:r>
          </w:p>
        </w:tc>
        <w:tc>
          <w:tcPr>
            <w:tcW w:w="2843" w:type="dxa"/>
            <w:tcBorders>
              <w:top w:val="single" w:sz="4" w:space="0" w:color="auto"/>
              <w:bottom w:val="single" w:sz="4" w:space="0" w:color="auto"/>
            </w:tcBorders>
          </w:tcPr>
          <w:p w14:paraId="76C94B19" w14:textId="77777777" w:rsidR="00283174" w:rsidRDefault="00283174" w:rsidP="00511142">
            <w:pPr>
              <w:pStyle w:val="ColumnHeader"/>
              <w:jc w:val="center"/>
              <w:rPr>
                <w:i w:val="0"/>
                <w:iCs/>
              </w:rPr>
            </w:pPr>
            <w:r>
              <w:rPr>
                <w:i w:val="0"/>
                <w:iCs/>
              </w:rPr>
              <w:t>(2)</w:t>
            </w:r>
          </w:p>
          <w:p w14:paraId="2352E602" w14:textId="77777777" w:rsidR="00283174" w:rsidRPr="00A4670A" w:rsidRDefault="00283174" w:rsidP="00511142">
            <w:pPr>
              <w:pStyle w:val="ColumnHeader"/>
              <w:jc w:val="center"/>
              <w:rPr>
                <w:i w:val="0"/>
                <w:iCs/>
              </w:rPr>
            </w:pPr>
            <w:r>
              <w:rPr>
                <w:i w:val="0"/>
                <w:iCs/>
              </w:rPr>
              <w:t>Street</w:t>
            </w:r>
          </w:p>
        </w:tc>
        <w:tc>
          <w:tcPr>
            <w:tcW w:w="2843" w:type="dxa"/>
            <w:tcBorders>
              <w:top w:val="single" w:sz="4" w:space="0" w:color="auto"/>
              <w:bottom w:val="single" w:sz="4" w:space="0" w:color="auto"/>
            </w:tcBorders>
          </w:tcPr>
          <w:p w14:paraId="3E4EB22B" w14:textId="77777777" w:rsidR="00283174" w:rsidRDefault="00283174" w:rsidP="00511142">
            <w:pPr>
              <w:pStyle w:val="ColumnHeader"/>
              <w:jc w:val="center"/>
              <w:rPr>
                <w:i w:val="0"/>
                <w:iCs/>
              </w:rPr>
            </w:pPr>
            <w:r>
              <w:rPr>
                <w:i w:val="0"/>
                <w:iCs/>
              </w:rPr>
              <w:t>(3)</w:t>
            </w:r>
          </w:p>
          <w:p w14:paraId="6C15F47C" w14:textId="77777777" w:rsidR="00283174" w:rsidRPr="00A4670A" w:rsidRDefault="00283174" w:rsidP="00511142">
            <w:pPr>
              <w:pStyle w:val="ColumnHeader"/>
              <w:jc w:val="center"/>
              <w:rPr>
                <w:i w:val="0"/>
                <w:iCs/>
              </w:rPr>
            </w:pPr>
            <w:r>
              <w:rPr>
                <w:i w:val="0"/>
                <w:iCs/>
              </w:rPr>
              <w:t>Description</w:t>
            </w:r>
            <w:r w:rsidR="000D50D7" w:rsidRPr="000D50D7">
              <w:rPr>
                <w:i w:val="0"/>
                <w:iCs/>
              </w:rPr>
              <w:t xml:space="preserve"> </w:t>
            </w:r>
            <w:r>
              <w:rPr>
                <w:i w:val="0"/>
                <w:iCs/>
              </w:rPr>
              <w:t>of</w:t>
            </w:r>
            <w:r w:rsidR="000D50D7" w:rsidRPr="000D50D7">
              <w:rPr>
                <w:i w:val="0"/>
                <w:iCs/>
              </w:rPr>
              <w:t xml:space="preserve"> </w:t>
            </w:r>
            <w:r>
              <w:rPr>
                <w:i w:val="0"/>
                <w:iCs/>
              </w:rPr>
              <w:t>means</w:t>
            </w:r>
            <w:r w:rsidR="000D50D7" w:rsidRPr="000D50D7">
              <w:rPr>
                <w:i w:val="0"/>
                <w:iCs/>
              </w:rPr>
              <w:t xml:space="preserve"> </w:t>
            </w:r>
            <w:r>
              <w:rPr>
                <w:i w:val="0"/>
                <w:iCs/>
              </w:rPr>
              <w:t>of</w:t>
            </w:r>
            <w:r w:rsidR="000D50D7" w:rsidRPr="000D50D7">
              <w:rPr>
                <w:i w:val="0"/>
                <w:iCs/>
              </w:rPr>
              <w:t xml:space="preserve"> </w:t>
            </w:r>
            <w:r>
              <w:rPr>
                <w:i w:val="0"/>
                <w:iCs/>
              </w:rPr>
              <w:t>access</w:t>
            </w:r>
          </w:p>
        </w:tc>
      </w:tr>
      <w:tr w:rsidR="00283174" w:rsidRPr="00A4670A" w14:paraId="3041C5AB" w14:textId="77777777" w:rsidTr="00511142">
        <w:tc>
          <w:tcPr>
            <w:tcW w:w="2843" w:type="dxa"/>
          </w:tcPr>
          <w:p w14:paraId="40C10405" w14:textId="77777777" w:rsidR="00283174" w:rsidRPr="00A4670A"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47C40424" w14:textId="77777777" w:rsidR="00283174" w:rsidRPr="00A4670A" w:rsidRDefault="00283174" w:rsidP="00511142">
            <w:pPr>
              <w:pStyle w:val="TableText"/>
              <w:jc w:val="center"/>
              <w:rPr>
                <w:iCs/>
              </w:rPr>
            </w:pPr>
            <w:r>
              <w:rPr>
                <w:iCs/>
              </w:rPr>
              <w:t>Private</w:t>
            </w:r>
            <w:r w:rsidR="000D50D7" w:rsidRPr="000D50D7">
              <w:rPr>
                <w:iCs/>
              </w:rPr>
              <w:t xml:space="preserve"> </w:t>
            </w:r>
            <w:r>
              <w:rPr>
                <w:iCs/>
              </w:rPr>
              <w:t>Road</w:t>
            </w:r>
          </w:p>
        </w:tc>
        <w:tc>
          <w:tcPr>
            <w:tcW w:w="2843" w:type="dxa"/>
          </w:tcPr>
          <w:p w14:paraId="45DFA821" w14:textId="77777777" w:rsidR="00283174" w:rsidRPr="00A4670A"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temporary</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northern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Road</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AC-A3</w:t>
            </w:r>
            <w:r w:rsidR="000D50D7" w:rsidRPr="000D50D7">
              <w:rPr>
                <w:iCs/>
              </w:rPr>
              <w:t xml:space="preserve"> </w:t>
            </w:r>
            <w:r>
              <w:rPr>
                <w:iCs/>
              </w:rPr>
              <w:t>and</w:t>
            </w:r>
            <w:r w:rsidR="000D50D7" w:rsidRPr="000D50D7">
              <w:rPr>
                <w:iCs/>
              </w:rPr>
              <w:t xml:space="preserve"> </w:t>
            </w:r>
            <w:r>
              <w:rPr>
                <w:iCs/>
              </w:rPr>
              <w:t>AC-A4</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1</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4670A" w14:paraId="620D8A09" w14:textId="77777777" w:rsidTr="00511142">
        <w:tc>
          <w:tcPr>
            <w:tcW w:w="2843" w:type="dxa"/>
          </w:tcPr>
          <w:p w14:paraId="6648F621" w14:textId="77777777" w:rsidR="00283174" w:rsidRPr="00A4670A"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181734FF" w14:textId="77777777" w:rsidR="00283174" w:rsidRPr="00A4670A" w:rsidRDefault="00283174" w:rsidP="00511142">
            <w:pPr>
              <w:pStyle w:val="TableText"/>
              <w:jc w:val="center"/>
              <w:rPr>
                <w:iCs/>
              </w:rPr>
            </w:pPr>
            <w:r>
              <w:rPr>
                <w:iCs/>
              </w:rPr>
              <w:t>Private</w:t>
            </w:r>
            <w:r w:rsidR="000D50D7" w:rsidRPr="000D50D7">
              <w:rPr>
                <w:iCs/>
              </w:rPr>
              <w:t xml:space="preserve"> </w:t>
            </w:r>
            <w:r>
              <w:rPr>
                <w:iCs/>
              </w:rPr>
              <w:t>Road</w:t>
            </w:r>
          </w:p>
        </w:tc>
        <w:tc>
          <w:tcPr>
            <w:tcW w:w="2843" w:type="dxa"/>
          </w:tcPr>
          <w:p w14:paraId="4D58C86B" w14:textId="77777777" w:rsidR="00283174" w:rsidRPr="00A4670A"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temporary</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southern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Private</w:t>
            </w:r>
            <w:r w:rsidR="000D50D7" w:rsidRPr="000D50D7">
              <w:rPr>
                <w:iCs/>
              </w:rPr>
              <w:t xml:space="preserve"> </w:t>
            </w:r>
            <w:r>
              <w:rPr>
                <w:iCs/>
              </w:rPr>
              <w:t>Road</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AC-A5</w:t>
            </w:r>
            <w:r w:rsidR="000D50D7" w:rsidRPr="000D50D7">
              <w:rPr>
                <w:iCs/>
              </w:rPr>
              <w:t xml:space="preserve"> </w:t>
            </w:r>
            <w:r>
              <w:rPr>
                <w:iCs/>
              </w:rPr>
              <w:t>and</w:t>
            </w:r>
            <w:r w:rsidR="000D50D7" w:rsidRPr="000D50D7">
              <w:rPr>
                <w:iCs/>
              </w:rPr>
              <w:t xml:space="preserve"> </w:t>
            </w:r>
            <w:r>
              <w:rPr>
                <w:iCs/>
              </w:rPr>
              <w:t>AC-A6</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1</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4670A" w14:paraId="264A350A" w14:textId="77777777" w:rsidTr="00511142">
        <w:tc>
          <w:tcPr>
            <w:tcW w:w="2843" w:type="dxa"/>
          </w:tcPr>
          <w:p w14:paraId="3C755AF4" w14:textId="77777777" w:rsidR="00283174" w:rsidRPr="00A4670A"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7D2F1AC1" w14:textId="77777777" w:rsidR="00283174" w:rsidRPr="00A4670A" w:rsidRDefault="00283174" w:rsidP="00511142">
            <w:pPr>
              <w:pStyle w:val="TableText"/>
              <w:jc w:val="center"/>
              <w:rPr>
                <w:iCs/>
              </w:rPr>
            </w:pPr>
            <w:r>
              <w:rPr>
                <w:iCs/>
              </w:rPr>
              <w:t>Waltham</w:t>
            </w:r>
            <w:r w:rsidR="000D50D7" w:rsidRPr="000D50D7">
              <w:rPr>
                <w:iCs/>
              </w:rPr>
              <w:t xml:space="preserve"> </w:t>
            </w:r>
            <w:r>
              <w:rPr>
                <w:iCs/>
              </w:rPr>
              <w:t>Road</w:t>
            </w:r>
          </w:p>
        </w:tc>
        <w:tc>
          <w:tcPr>
            <w:tcW w:w="2843" w:type="dxa"/>
          </w:tcPr>
          <w:p w14:paraId="13224F55" w14:textId="77777777" w:rsidR="00283174" w:rsidRPr="00A4670A"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temporary</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eastern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Waltham</w:t>
            </w:r>
            <w:r w:rsidR="000D50D7" w:rsidRPr="000D50D7">
              <w:rPr>
                <w:iCs/>
              </w:rPr>
              <w:t xml:space="preserve"> </w:t>
            </w:r>
            <w:r>
              <w:rPr>
                <w:iCs/>
              </w:rPr>
              <w:t>Road</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AC-C1</w:t>
            </w:r>
            <w:r w:rsidR="000D50D7" w:rsidRPr="000D50D7">
              <w:rPr>
                <w:iCs/>
              </w:rPr>
              <w:t xml:space="preserve"> </w:t>
            </w:r>
            <w:r>
              <w:rPr>
                <w:iCs/>
              </w:rPr>
              <w:t>and</w:t>
            </w:r>
            <w:r w:rsidR="000D50D7" w:rsidRPr="000D50D7">
              <w:rPr>
                <w:iCs/>
              </w:rPr>
              <w:t xml:space="preserve"> </w:t>
            </w:r>
            <w:r>
              <w:rPr>
                <w:iCs/>
              </w:rPr>
              <w:t>AC-C2</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2</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r w:rsidR="00283174" w:rsidRPr="00A4670A" w14:paraId="743B5412" w14:textId="77777777" w:rsidTr="00511142">
        <w:tc>
          <w:tcPr>
            <w:tcW w:w="2843" w:type="dxa"/>
            <w:tcBorders>
              <w:bottom w:val="single" w:sz="4" w:space="0" w:color="auto"/>
            </w:tcBorders>
          </w:tcPr>
          <w:p w14:paraId="07E18D37" w14:textId="77777777" w:rsidR="00283174" w:rsidRPr="00A4670A"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Borders>
              <w:bottom w:val="single" w:sz="4" w:space="0" w:color="auto"/>
            </w:tcBorders>
          </w:tcPr>
          <w:p w14:paraId="72F31C84" w14:textId="77777777" w:rsidR="00283174" w:rsidRPr="00A4670A" w:rsidRDefault="00283174" w:rsidP="00511142">
            <w:pPr>
              <w:pStyle w:val="TableText"/>
              <w:jc w:val="center"/>
              <w:rPr>
                <w:iCs/>
              </w:rPr>
            </w:pPr>
            <w:r>
              <w:rPr>
                <w:iCs/>
              </w:rPr>
              <w:t>Waltham</w:t>
            </w:r>
            <w:r w:rsidR="000D50D7" w:rsidRPr="000D50D7">
              <w:rPr>
                <w:iCs/>
              </w:rPr>
              <w:t xml:space="preserve"> </w:t>
            </w:r>
            <w:r>
              <w:rPr>
                <w:iCs/>
              </w:rPr>
              <w:t>Road</w:t>
            </w:r>
          </w:p>
        </w:tc>
        <w:tc>
          <w:tcPr>
            <w:tcW w:w="2843" w:type="dxa"/>
            <w:tcBorders>
              <w:bottom w:val="single" w:sz="4" w:space="0" w:color="auto"/>
            </w:tcBorders>
          </w:tcPr>
          <w:p w14:paraId="7399F43A" w14:textId="77777777" w:rsidR="00283174" w:rsidRPr="00A4670A" w:rsidRDefault="00283174" w:rsidP="00511142">
            <w:pPr>
              <w:pStyle w:val="TableText"/>
              <w:jc w:val="center"/>
              <w:rPr>
                <w:iCs/>
              </w:rPr>
            </w:pPr>
            <w:r>
              <w:rPr>
                <w:iCs/>
              </w:rPr>
              <w:t>The</w:t>
            </w:r>
            <w:r w:rsidR="000D50D7" w:rsidRPr="000D50D7">
              <w:rPr>
                <w:iCs/>
              </w:rPr>
              <w:t xml:space="preserve"> </w:t>
            </w:r>
            <w:r>
              <w:rPr>
                <w:iCs/>
              </w:rPr>
              <w:t>provision</w:t>
            </w:r>
            <w:r w:rsidR="000D50D7" w:rsidRPr="000D50D7">
              <w:rPr>
                <w:iCs/>
              </w:rPr>
              <w:t xml:space="preserve"> </w:t>
            </w:r>
            <w:r>
              <w:rPr>
                <w:iCs/>
              </w:rPr>
              <w:t>of</w:t>
            </w:r>
            <w:r w:rsidR="000D50D7" w:rsidRPr="000D50D7">
              <w:rPr>
                <w:iCs/>
              </w:rPr>
              <w:t xml:space="preserve"> </w:t>
            </w:r>
            <w:r>
              <w:rPr>
                <w:iCs/>
              </w:rPr>
              <w:t>a</w:t>
            </w:r>
            <w:r w:rsidR="000D50D7" w:rsidRPr="000D50D7">
              <w:rPr>
                <w:iCs/>
              </w:rPr>
              <w:t xml:space="preserve"> </w:t>
            </w:r>
            <w:r>
              <w:rPr>
                <w:iCs/>
              </w:rPr>
              <w:t>temporary</w:t>
            </w:r>
            <w:r w:rsidR="000D50D7" w:rsidRPr="000D50D7">
              <w:rPr>
                <w:iCs/>
              </w:rPr>
              <w:t xml:space="preserve"> </w:t>
            </w:r>
            <w:r>
              <w:rPr>
                <w:iCs/>
              </w:rPr>
              <w:t>means</w:t>
            </w:r>
            <w:r w:rsidR="000D50D7" w:rsidRPr="000D50D7">
              <w:rPr>
                <w:iCs/>
              </w:rPr>
              <w:t xml:space="preserve"> </w:t>
            </w:r>
            <w:r>
              <w:rPr>
                <w:iCs/>
              </w:rPr>
              <w:t>of</w:t>
            </w:r>
            <w:r w:rsidR="000D50D7" w:rsidRPr="000D50D7">
              <w:rPr>
                <w:iCs/>
              </w:rPr>
              <w:t xml:space="preserve"> </w:t>
            </w:r>
            <w:r>
              <w:rPr>
                <w:iCs/>
              </w:rPr>
              <w:t>access</w:t>
            </w:r>
            <w:r w:rsidR="000D50D7" w:rsidRPr="000D50D7">
              <w:rPr>
                <w:iCs/>
              </w:rPr>
              <w:t xml:space="preserve"> </w:t>
            </w:r>
            <w:r>
              <w:rPr>
                <w:iCs/>
              </w:rPr>
              <w:t>to</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from</w:t>
            </w:r>
            <w:r w:rsidR="000D50D7" w:rsidRPr="000D50D7">
              <w:rPr>
                <w:iCs/>
              </w:rPr>
              <w:t xml:space="preserve"> </w:t>
            </w:r>
            <w:r>
              <w:rPr>
                <w:iCs/>
              </w:rPr>
              <w:t>the</w:t>
            </w:r>
            <w:r w:rsidR="000D50D7" w:rsidRPr="000D50D7">
              <w:rPr>
                <w:iCs/>
              </w:rPr>
              <w:t xml:space="preserve"> </w:t>
            </w:r>
            <w:r>
              <w:rPr>
                <w:iCs/>
              </w:rPr>
              <w:t>western</w:t>
            </w:r>
            <w:r w:rsidR="000D50D7" w:rsidRPr="000D50D7">
              <w:rPr>
                <w:iCs/>
              </w:rPr>
              <w:t xml:space="preserve"> </w:t>
            </w:r>
            <w:r>
              <w:rPr>
                <w:iCs/>
              </w:rPr>
              <w:t>side</w:t>
            </w:r>
            <w:r w:rsidR="000D50D7" w:rsidRPr="000D50D7">
              <w:rPr>
                <w:iCs/>
              </w:rPr>
              <w:t xml:space="preserve"> </w:t>
            </w:r>
            <w:r>
              <w:rPr>
                <w:iCs/>
              </w:rPr>
              <w:t>of</w:t>
            </w:r>
            <w:r w:rsidR="000D50D7" w:rsidRPr="000D50D7">
              <w:rPr>
                <w:iCs/>
              </w:rPr>
              <w:t xml:space="preserve"> </w:t>
            </w:r>
            <w:r>
              <w:rPr>
                <w:iCs/>
              </w:rPr>
              <w:t>Waltham</w:t>
            </w:r>
            <w:r w:rsidR="000D50D7" w:rsidRPr="000D50D7">
              <w:rPr>
                <w:iCs/>
              </w:rPr>
              <w:t xml:space="preserve"> </w:t>
            </w:r>
            <w:r>
              <w:rPr>
                <w:iCs/>
              </w:rPr>
              <w:t>Road</w:t>
            </w:r>
            <w:r w:rsidR="000D50D7" w:rsidRPr="000D50D7">
              <w:rPr>
                <w:iCs/>
              </w:rPr>
              <w:t xml:space="preserve"> </w:t>
            </w:r>
            <w:r>
              <w:rPr>
                <w:iCs/>
              </w:rPr>
              <w:t>between</w:t>
            </w:r>
            <w:r w:rsidR="000D50D7" w:rsidRPr="000D50D7">
              <w:rPr>
                <w:iCs/>
              </w:rPr>
              <w:t xml:space="preserve"> </w:t>
            </w:r>
            <w:r>
              <w:rPr>
                <w:iCs/>
              </w:rPr>
              <w:t>the</w:t>
            </w:r>
            <w:r w:rsidR="000D50D7" w:rsidRPr="000D50D7">
              <w:rPr>
                <w:iCs/>
              </w:rPr>
              <w:t xml:space="preserve"> </w:t>
            </w:r>
            <w:r>
              <w:rPr>
                <w:iCs/>
              </w:rPr>
              <w:t>points</w:t>
            </w:r>
            <w:r w:rsidR="000D50D7" w:rsidRPr="000D50D7">
              <w:rPr>
                <w:iCs/>
              </w:rPr>
              <w:t xml:space="preserve"> </w:t>
            </w:r>
            <w:r>
              <w:rPr>
                <w:iCs/>
              </w:rPr>
              <w:t>marked</w:t>
            </w:r>
            <w:r w:rsidR="000D50D7" w:rsidRPr="000D50D7">
              <w:rPr>
                <w:iCs/>
              </w:rPr>
              <w:t xml:space="preserve"> </w:t>
            </w:r>
            <w:r>
              <w:rPr>
                <w:iCs/>
              </w:rPr>
              <w:t>AC-C3</w:t>
            </w:r>
            <w:r w:rsidR="000D50D7" w:rsidRPr="000D50D7">
              <w:rPr>
                <w:iCs/>
              </w:rPr>
              <w:t xml:space="preserve"> </w:t>
            </w:r>
            <w:r>
              <w:rPr>
                <w:iCs/>
              </w:rPr>
              <w:t>and</w:t>
            </w:r>
            <w:r w:rsidR="000D50D7" w:rsidRPr="000D50D7">
              <w:rPr>
                <w:iCs/>
              </w:rPr>
              <w:t xml:space="preserve"> </w:t>
            </w:r>
            <w:r>
              <w:rPr>
                <w:iCs/>
              </w:rPr>
              <w:t>AC-C4</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2</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streets,</w:t>
            </w:r>
            <w:r w:rsidR="000D50D7" w:rsidRPr="000D50D7">
              <w:rPr>
                <w:iCs/>
              </w:rPr>
              <w:t xml:space="preserve"> </w:t>
            </w:r>
            <w:r>
              <w:rPr>
                <w:iCs/>
              </w:rPr>
              <w:t>access</w:t>
            </w:r>
            <w:r w:rsidR="000D50D7" w:rsidRPr="000D50D7">
              <w:rPr>
                <w:iCs/>
              </w:rPr>
              <w:t xml:space="preserve"> </w:t>
            </w:r>
            <w:r>
              <w:rPr>
                <w:iCs/>
              </w:rPr>
              <w:t>and</w:t>
            </w:r>
            <w:r w:rsidR="000D50D7" w:rsidRPr="000D50D7">
              <w:rPr>
                <w:iCs/>
              </w:rPr>
              <w:t xml:space="preserve"> </w:t>
            </w:r>
            <w:r>
              <w:rPr>
                <w:iCs/>
              </w:rPr>
              <w:t>rights</w:t>
            </w:r>
            <w:r w:rsidR="000D50D7" w:rsidRPr="000D50D7">
              <w:rPr>
                <w:iCs/>
              </w:rPr>
              <w:t xml:space="preserve"> </w:t>
            </w:r>
            <w:r>
              <w:rPr>
                <w:iCs/>
              </w:rPr>
              <w:t>of</w:t>
            </w:r>
            <w:r w:rsidR="000D50D7" w:rsidRPr="000D50D7">
              <w:rPr>
                <w:iCs/>
              </w:rPr>
              <w:t xml:space="preserve"> </w:t>
            </w:r>
            <w:r>
              <w:rPr>
                <w:iCs/>
              </w:rPr>
              <w:t>way</w:t>
            </w:r>
            <w:r w:rsidR="000D50D7" w:rsidRPr="000D50D7">
              <w:rPr>
                <w:iCs/>
              </w:rPr>
              <w:t xml:space="preserve"> </w:t>
            </w:r>
            <w:r>
              <w:rPr>
                <w:iCs/>
              </w:rPr>
              <w:t>plans.</w:t>
            </w:r>
          </w:p>
        </w:tc>
      </w:tr>
    </w:tbl>
    <w:p w14:paraId="2315323F" w14:textId="77777777" w:rsidR="00283174" w:rsidRDefault="000D50D7" w:rsidP="00283174">
      <w:pPr>
        <w:pStyle w:val="Schedule"/>
        <w:pageBreakBefore/>
        <w:rPr>
          <w:rStyle w:val="Ref"/>
        </w:rPr>
      </w:pPr>
      <w:bookmarkStart w:id="1144" w:name="TOC18_02_2022_17_52_44_1507"/>
      <w:bookmarkStart w:id="1145" w:name="TOC23_02_2022_21_19_37_1641"/>
      <w:bookmarkStart w:id="1146" w:name="TOC15_08_2022_16_06_13_1642"/>
      <w:bookmarkStart w:id="1147" w:name="TOC06_09_2022_15_41_36_1642"/>
      <w:bookmarkStart w:id="1148" w:name="TOC04_10_2022_16_50_01_1645"/>
      <w:bookmarkStart w:id="1149" w:name="TOC23_11_2022_11_32_56_1652"/>
      <w:bookmarkStart w:id="1150" w:name="TOC10_01_2023_14_27_52_1652"/>
      <w:bookmarkEnd w:id="1144"/>
      <w:bookmarkEnd w:id="1145"/>
      <w:bookmarkEnd w:id="1146"/>
      <w:bookmarkEnd w:id="1147"/>
      <w:bookmarkEnd w:id="1148"/>
      <w:bookmarkEnd w:id="1149"/>
      <w:bookmarkEnd w:id="1150"/>
      <w:r w:rsidRPr="000D50D7">
        <w:lastRenderedPageBreak/>
        <w:tab/>
      </w:r>
      <w:r w:rsidR="00283174">
        <w:t>SCHEDULE</w:t>
      </w:r>
      <w:r w:rsidRPr="000D50D7">
        <w:t xml:space="preserve"> </w:t>
      </w:r>
      <w:r w:rsidR="00283174">
        <w:fldChar w:fldCharType="begin"/>
      </w:r>
      <w:r w:rsidR="00283174">
        <w:instrText xml:space="preserve"> SEQ schedule\* arabic </w:instrText>
      </w:r>
      <w:r w:rsidR="00283174">
        <w:fldChar w:fldCharType="separate"/>
      </w:r>
      <w:r>
        <w:rPr>
          <w:noProof/>
        </w:rPr>
        <w:t>7</w:t>
      </w:r>
      <w:r w:rsidR="00283174">
        <w:rPr>
          <w:noProof/>
        </w:rPr>
        <w:fldChar w:fldCharType="end"/>
      </w:r>
      <w:r w:rsidRPr="000D50D7">
        <w:tab/>
      </w:r>
      <w:r w:rsidR="00283174">
        <w:rPr>
          <w:rStyle w:val="Ref"/>
        </w:rPr>
        <w:t>Article</w:t>
      </w:r>
      <w:r w:rsidRPr="000D50D7">
        <w:rPr>
          <w:rStyle w:val="Ref"/>
        </w:rPr>
        <w:t xml:space="preserve"> </w:t>
      </w:r>
      <w:r w:rsidR="00283174">
        <w:rPr>
          <w:rStyle w:val="Ref"/>
        </w:rPr>
        <w:fldChar w:fldCharType="begin"/>
      </w:r>
      <w:r w:rsidR="00283174">
        <w:rPr>
          <w:rStyle w:val="Ref"/>
        </w:rPr>
        <w:instrText xml:space="preserve"> REF _Ref94699052 \r \h </w:instrText>
      </w:r>
      <w:r w:rsidR="00283174">
        <w:rPr>
          <w:rStyle w:val="Ref"/>
        </w:rPr>
      </w:r>
      <w:r w:rsidR="00283174">
        <w:rPr>
          <w:rStyle w:val="Ref"/>
        </w:rPr>
        <w:fldChar w:fldCharType="separate"/>
      </w:r>
      <w:r>
        <w:rPr>
          <w:rStyle w:val="Ref"/>
        </w:rPr>
        <w:t>14</w:t>
      </w:r>
      <w:r w:rsidR="00283174">
        <w:rPr>
          <w:rStyle w:val="Ref"/>
        </w:rPr>
        <w:fldChar w:fldCharType="end"/>
      </w:r>
    </w:p>
    <w:p w14:paraId="7F357087" w14:textId="77777777" w:rsidR="00283174" w:rsidRDefault="00283174" w:rsidP="00283174">
      <w:pPr>
        <w:pStyle w:val="ScheduleHead"/>
      </w:pPr>
      <w:r>
        <w:t>TRAFFIC</w:t>
      </w:r>
      <w:r w:rsidR="000D50D7" w:rsidRPr="000D50D7">
        <w:t xml:space="preserve"> </w:t>
      </w:r>
      <w:r>
        <w:t>REGULATION</w:t>
      </w:r>
      <w:r w:rsidR="000D50D7" w:rsidRPr="000D50D7">
        <w:t xml:space="preserve"> </w:t>
      </w:r>
      <w:r>
        <w:t>MEASURES</w:t>
      </w:r>
    </w:p>
    <w:p w14:paraId="402ADC7C" w14:textId="77777777" w:rsidR="00283174" w:rsidRPr="00E116F5" w:rsidRDefault="00283174" w:rsidP="00283174">
      <w:pPr>
        <w:pStyle w:val="linespace"/>
      </w:pPr>
    </w:p>
    <w:tbl>
      <w:tblPr>
        <w:tblW w:w="8528" w:type="dxa"/>
        <w:tblLayout w:type="fixed"/>
        <w:tblLook w:val="0000" w:firstRow="0" w:lastRow="0" w:firstColumn="0" w:lastColumn="0" w:noHBand="0" w:noVBand="0"/>
      </w:tblPr>
      <w:tblGrid>
        <w:gridCol w:w="4264"/>
        <w:gridCol w:w="4264"/>
      </w:tblGrid>
      <w:tr w:rsidR="00283174" w:rsidRPr="00E116F5" w14:paraId="043C3481" w14:textId="77777777" w:rsidTr="00511142">
        <w:tc>
          <w:tcPr>
            <w:tcW w:w="4264" w:type="dxa"/>
            <w:tcBorders>
              <w:top w:val="single" w:sz="4" w:space="0" w:color="auto"/>
              <w:bottom w:val="single" w:sz="4" w:space="0" w:color="auto"/>
            </w:tcBorders>
          </w:tcPr>
          <w:p w14:paraId="47595B2F" w14:textId="77777777" w:rsidR="00283174" w:rsidRDefault="00283174" w:rsidP="00511142">
            <w:pPr>
              <w:pStyle w:val="ColumnHeader"/>
              <w:jc w:val="center"/>
              <w:rPr>
                <w:i w:val="0"/>
                <w:iCs/>
              </w:rPr>
            </w:pPr>
            <w:bookmarkStart w:id="1151" w:name="TOC01_02_2022_15_14_24_919"/>
            <w:bookmarkStart w:id="1152" w:name="TOC02_02_2022_13_02_49_899"/>
            <w:bookmarkEnd w:id="1151"/>
            <w:bookmarkEnd w:id="1152"/>
            <w:r>
              <w:rPr>
                <w:i w:val="0"/>
                <w:iCs/>
              </w:rPr>
              <w:t>(1)</w:t>
            </w:r>
          </w:p>
          <w:p w14:paraId="4A0C079E" w14:textId="77777777" w:rsidR="00283174" w:rsidRPr="00E116F5" w:rsidRDefault="00283174" w:rsidP="00511142">
            <w:pPr>
              <w:pStyle w:val="ColumnHeader"/>
              <w:jc w:val="center"/>
              <w:rPr>
                <w:i w:val="0"/>
                <w:iCs/>
              </w:rPr>
            </w:pPr>
            <w:r>
              <w:rPr>
                <w:i w:val="0"/>
                <w:iCs/>
              </w:rPr>
              <w:t>Area</w:t>
            </w:r>
          </w:p>
        </w:tc>
        <w:tc>
          <w:tcPr>
            <w:tcW w:w="4264" w:type="dxa"/>
            <w:tcBorders>
              <w:top w:val="single" w:sz="4" w:space="0" w:color="auto"/>
              <w:bottom w:val="single" w:sz="4" w:space="0" w:color="auto"/>
            </w:tcBorders>
          </w:tcPr>
          <w:p w14:paraId="4A8D27AB" w14:textId="77777777" w:rsidR="00283174" w:rsidRDefault="00283174" w:rsidP="00511142">
            <w:pPr>
              <w:pStyle w:val="ColumnHeader"/>
              <w:jc w:val="center"/>
              <w:rPr>
                <w:i w:val="0"/>
                <w:iCs/>
              </w:rPr>
            </w:pPr>
            <w:r>
              <w:rPr>
                <w:i w:val="0"/>
                <w:iCs/>
              </w:rPr>
              <w:t>(2)</w:t>
            </w:r>
          </w:p>
          <w:p w14:paraId="24379AD9" w14:textId="77777777" w:rsidR="00283174" w:rsidRPr="00E116F5" w:rsidRDefault="00283174" w:rsidP="00511142">
            <w:pPr>
              <w:pStyle w:val="ColumnHeader"/>
              <w:jc w:val="center"/>
              <w:rPr>
                <w:i w:val="0"/>
                <w:iCs/>
              </w:rPr>
            </w:pPr>
            <w:r>
              <w:rPr>
                <w:i w:val="0"/>
                <w:iCs/>
              </w:rPr>
              <w:t>Extent</w:t>
            </w:r>
            <w:r w:rsidR="000D50D7" w:rsidRPr="000D50D7">
              <w:rPr>
                <w:i w:val="0"/>
                <w:iCs/>
              </w:rPr>
              <w:t xml:space="preserve"> </w:t>
            </w:r>
            <w:r>
              <w:rPr>
                <w:i w:val="0"/>
                <w:iCs/>
              </w:rPr>
              <w:t>of</w:t>
            </w:r>
            <w:r w:rsidR="000D50D7" w:rsidRPr="000D50D7">
              <w:rPr>
                <w:i w:val="0"/>
                <w:iCs/>
              </w:rPr>
              <w:t xml:space="preserve"> </w:t>
            </w:r>
            <w:r>
              <w:rPr>
                <w:i w:val="0"/>
                <w:iCs/>
              </w:rPr>
              <w:t>temporary</w:t>
            </w:r>
            <w:r w:rsidR="000D50D7" w:rsidRPr="000D50D7">
              <w:rPr>
                <w:i w:val="0"/>
                <w:iCs/>
              </w:rPr>
              <w:t xml:space="preserve"> </w:t>
            </w:r>
            <w:r>
              <w:rPr>
                <w:i w:val="0"/>
                <w:iCs/>
              </w:rPr>
              <w:t>traffic</w:t>
            </w:r>
            <w:r w:rsidR="000D50D7" w:rsidRPr="000D50D7">
              <w:rPr>
                <w:i w:val="0"/>
                <w:iCs/>
              </w:rPr>
              <w:t xml:space="preserve"> </w:t>
            </w:r>
            <w:r>
              <w:rPr>
                <w:i w:val="0"/>
                <w:iCs/>
              </w:rPr>
              <w:t>signal</w:t>
            </w:r>
            <w:r w:rsidR="000D50D7" w:rsidRPr="000D50D7">
              <w:rPr>
                <w:i w:val="0"/>
                <w:iCs/>
              </w:rPr>
              <w:t xml:space="preserve"> </w:t>
            </w:r>
            <w:r>
              <w:rPr>
                <w:i w:val="0"/>
                <w:iCs/>
              </w:rPr>
              <w:t>and</w:t>
            </w:r>
            <w:r w:rsidR="000D50D7" w:rsidRPr="000D50D7">
              <w:rPr>
                <w:i w:val="0"/>
                <w:iCs/>
              </w:rPr>
              <w:t xml:space="preserve"> </w:t>
            </w:r>
            <w:r>
              <w:rPr>
                <w:i w:val="0"/>
                <w:iCs/>
              </w:rPr>
              <w:t>banksman</w:t>
            </w:r>
            <w:r w:rsidR="000D50D7" w:rsidRPr="000D50D7">
              <w:rPr>
                <w:i w:val="0"/>
                <w:iCs/>
              </w:rPr>
              <w:t xml:space="preserve"> </w:t>
            </w:r>
            <w:r>
              <w:rPr>
                <w:i w:val="0"/>
                <w:iCs/>
              </w:rPr>
              <w:t>control</w:t>
            </w:r>
            <w:r w:rsidR="000D50D7" w:rsidRPr="000D50D7">
              <w:rPr>
                <w:i w:val="0"/>
                <w:iCs/>
              </w:rPr>
              <w:t xml:space="preserve"> </w:t>
            </w:r>
            <w:r>
              <w:rPr>
                <w:i w:val="0"/>
                <w:iCs/>
              </w:rPr>
              <w:t>area</w:t>
            </w:r>
          </w:p>
        </w:tc>
      </w:tr>
      <w:tr w:rsidR="00283174" w:rsidRPr="00E116F5" w14:paraId="3F26AF6B" w14:textId="77777777" w:rsidTr="00511142">
        <w:tc>
          <w:tcPr>
            <w:tcW w:w="4264" w:type="dxa"/>
          </w:tcPr>
          <w:p w14:paraId="14B6D8C9" w14:textId="77777777" w:rsidR="00283174" w:rsidRPr="00E116F5"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4264" w:type="dxa"/>
          </w:tcPr>
          <w:p w14:paraId="45A75908" w14:textId="77777777" w:rsidR="00283174" w:rsidRDefault="00283174" w:rsidP="00511142">
            <w:pPr>
              <w:pStyle w:val="TableText"/>
              <w:rPr>
                <w:iCs/>
              </w:rPr>
            </w:pPr>
            <w:r>
              <w:rPr>
                <w:iCs/>
              </w:rPr>
              <w:t>Private</w:t>
            </w:r>
            <w:r w:rsidR="000D50D7" w:rsidRPr="000D50D7">
              <w:rPr>
                <w:iCs/>
              </w:rPr>
              <w:t xml:space="preserve"> </w:t>
            </w:r>
            <w:r>
              <w:rPr>
                <w:iCs/>
              </w:rPr>
              <w:t>Road</w:t>
            </w:r>
          </w:p>
          <w:p w14:paraId="400F62B8" w14:textId="77777777" w:rsidR="00283174" w:rsidRDefault="00283174" w:rsidP="00511142">
            <w:pPr>
              <w:pStyle w:val="linespace"/>
            </w:pPr>
          </w:p>
          <w:p w14:paraId="294B0C61" w14:textId="77777777" w:rsidR="00283174" w:rsidRPr="00E116F5" w:rsidRDefault="00283174" w:rsidP="00511142">
            <w:pPr>
              <w:pStyle w:val="TableText"/>
              <w:rPr>
                <w:iCs/>
              </w:rPr>
            </w:pPr>
            <w:r>
              <w:rPr>
                <w:iCs/>
              </w:rPr>
              <w:t>An</w:t>
            </w:r>
            <w:r w:rsidR="000D50D7" w:rsidRPr="000D50D7">
              <w:rPr>
                <w:iCs/>
              </w:rPr>
              <w:t xml:space="preserve"> </w:t>
            </w:r>
            <w:r>
              <w:rPr>
                <w:iCs/>
              </w:rPr>
              <w:t>area</w:t>
            </w:r>
            <w:r w:rsidR="000D50D7" w:rsidRPr="000D50D7">
              <w:rPr>
                <w:iCs/>
              </w:rPr>
              <w:t xml:space="preserve"> </w:t>
            </w:r>
            <w:r>
              <w:rPr>
                <w:iCs/>
              </w:rPr>
              <w:t>of</w:t>
            </w:r>
            <w:r w:rsidR="000D50D7" w:rsidRPr="000D50D7">
              <w:rPr>
                <w:iCs/>
              </w:rPr>
              <w:t xml:space="preserve"> </w:t>
            </w:r>
            <w:r>
              <w:rPr>
                <w:iCs/>
              </w:rPr>
              <w:t>private</w:t>
            </w:r>
            <w:r w:rsidR="000D50D7" w:rsidRPr="000D50D7">
              <w:rPr>
                <w:iCs/>
              </w:rPr>
              <w:t xml:space="preserve"> </w:t>
            </w:r>
            <w:r>
              <w:rPr>
                <w:iCs/>
              </w:rPr>
              <w:t>road</w:t>
            </w:r>
            <w:r w:rsidR="000D50D7" w:rsidRPr="000D50D7">
              <w:rPr>
                <w:iCs/>
              </w:rPr>
              <w:t xml:space="preserve"> </w:t>
            </w:r>
            <w:r>
              <w:rPr>
                <w:iCs/>
              </w:rPr>
              <w:t>in</w:t>
            </w:r>
            <w:r w:rsidR="000D50D7" w:rsidRPr="000D50D7">
              <w:rPr>
                <w:iCs/>
              </w:rPr>
              <w:t xml:space="preserve"> </w:t>
            </w:r>
            <w:r>
              <w:rPr>
                <w:iCs/>
              </w:rPr>
              <w:t>a</w:t>
            </w:r>
            <w:r w:rsidR="000D50D7" w:rsidRPr="000D50D7">
              <w:rPr>
                <w:iCs/>
              </w:rPr>
              <w:t xml:space="preserve"> </w:t>
            </w:r>
            <w:r>
              <w:rPr>
                <w:iCs/>
              </w:rPr>
              <w:t>generally</w:t>
            </w:r>
            <w:r w:rsidR="000D50D7" w:rsidRPr="000D50D7">
              <w:rPr>
                <w:iCs/>
              </w:rPr>
              <w:t xml:space="preserve"> </w:t>
            </w:r>
            <w:r>
              <w:rPr>
                <w:iCs/>
              </w:rPr>
              <w:t>easterly</w:t>
            </w:r>
            <w:r w:rsidR="000D50D7" w:rsidRPr="000D50D7">
              <w:rPr>
                <w:iCs/>
              </w:rPr>
              <w:t xml:space="preserve"> </w:t>
            </w:r>
            <w:r>
              <w:rPr>
                <w:iCs/>
              </w:rPr>
              <w:t>direction</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Pr>
                <w:iCs/>
              </w:rPr>
              <w:t>1050</w:t>
            </w:r>
            <w:r w:rsidR="000D50D7" w:rsidRPr="000D50D7">
              <w:rPr>
                <w:iCs/>
              </w:rPr>
              <w:t xml:space="preserve"> </w:t>
            </w:r>
            <w:r>
              <w:rPr>
                <w:iCs/>
              </w:rPr>
              <w:t>metres</w:t>
            </w:r>
            <w:r w:rsidR="000D50D7" w:rsidRPr="000D50D7">
              <w:rPr>
                <w:iCs/>
              </w:rPr>
              <w:t xml:space="preserve"> </w:t>
            </w:r>
            <w:r>
              <w:rPr>
                <w:iCs/>
              </w:rPr>
              <w:t>as</w:t>
            </w:r>
            <w:r w:rsidR="000D50D7" w:rsidRPr="000D50D7">
              <w:rPr>
                <w:iCs/>
              </w:rPr>
              <w:t xml:space="preserve"> </w:t>
            </w:r>
            <w:r>
              <w:rPr>
                <w:iCs/>
              </w:rPr>
              <w:t>shown</w:t>
            </w:r>
            <w:r w:rsidR="000D50D7" w:rsidRPr="000D50D7">
              <w:rPr>
                <w:iCs/>
              </w:rPr>
              <w:t xml:space="preserve"> </w:t>
            </w:r>
            <w:r>
              <w:rPr>
                <w:iCs/>
              </w:rPr>
              <w:t>with</w:t>
            </w:r>
            <w:r w:rsidR="000D50D7" w:rsidRPr="000D50D7">
              <w:rPr>
                <w:iCs/>
              </w:rPr>
              <w:t xml:space="preserve"> </w:t>
            </w:r>
            <w:r>
              <w:rPr>
                <w:iCs/>
              </w:rPr>
              <w:t>a</w:t>
            </w:r>
            <w:r w:rsidR="000D50D7" w:rsidRPr="000D50D7">
              <w:rPr>
                <w:iCs/>
              </w:rPr>
              <w:t xml:space="preserve"> </w:t>
            </w:r>
            <w:r>
              <w:rPr>
                <w:iCs/>
              </w:rPr>
              <w:t>green</w:t>
            </w:r>
            <w:r w:rsidR="000D50D7" w:rsidRPr="000D50D7">
              <w:rPr>
                <w:iCs/>
              </w:rPr>
              <w:t xml:space="preserve"> </w:t>
            </w:r>
            <w:r>
              <w:rPr>
                <w:iCs/>
              </w:rPr>
              <w:t>broken</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1</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traffic</w:t>
            </w:r>
            <w:r w:rsidR="000D50D7" w:rsidRPr="000D50D7">
              <w:rPr>
                <w:iCs/>
              </w:rPr>
              <w:t xml:space="preserve"> </w:t>
            </w:r>
            <w:r>
              <w:rPr>
                <w:iCs/>
              </w:rPr>
              <w:t>regulation</w:t>
            </w:r>
            <w:r w:rsidR="000D50D7" w:rsidRPr="000D50D7">
              <w:rPr>
                <w:iCs/>
              </w:rPr>
              <w:t xml:space="preserve"> </w:t>
            </w:r>
            <w:r>
              <w:rPr>
                <w:iCs/>
              </w:rPr>
              <w:t>measures</w:t>
            </w:r>
            <w:r w:rsidR="000D50D7" w:rsidRPr="000D50D7">
              <w:rPr>
                <w:iCs/>
              </w:rPr>
              <w:t xml:space="preserve"> </w:t>
            </w:r>
            <w:r>
              <w:rPr>
                <w:iCs/>
              </w:rPr>
              <w:t>plans,</w:t>
            </w:r>
            <w:r w:rsidR="000D50D7" w:rsidRPr="000D50D7">
              <w:rPr>
                <w:iCs/>
              </w:rPr>
              <w:t xml:space="preserve"> </w:t>
            </w:r>
            <w:r>
              <w:rPr>
                <w:iCs/>
              </w:rPr>
              <w:t>reference</w:t>
            </w:r>
            <w:r w:rsidR="000D50D7" w:rsidRPr="000D50D7">
              <w:rPr>
                <w:iCs/>
              </w:rPr>
              <w:t xml:space="preserve"> </w:t>
            </w:r>
            <w:r>
              <w:rPr>
                <w:iCs/>
              </w:rPr>
              <w:t>TS1.</w:t>
            </w:r>
          </w:p>
        </w:tc>
      </w:tr>
      <w:tr w:rsidR="00283174" w:rsidRPr="00E116F5" w14:paraId="20ABCAF2" w14:textId="77777777" w:rsidTr="00511142">
        <w:tc>
          <w:tcPr>
            <w:tcW w:w="4264" w:type="dxa"/>
          </w:tcPr>
          <w:p w14:paraId="4A246EF7" w14:textId="77777777" w:rsidR="00283174" w:rsidRPr="00E116F5"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4264" w:type="dxa"/>
          </w:tcPr>
          <w:p w14:paraId="72C1E46D" w14:textId="77777777" w:rsidR="00283174" w:rsidRDefault="00283174" w:rsidP="00511142">
            <w:pPr>
              <w:pStyle w:val="TableText"/>
              <w:rPr>
                <w:iCs/>
              </w:rPr>
            </w:pPr>
            <w:r>
              <w:rPr>
                <w:iCs/>
              </w:rPr>
              <w:t>Junction</w:t>
            </w:r>
            <w:r w:rsidR="000D50D7" w:rsidRPr="000D50D7">
              <w:rPr>
                <w:iCs/>
              </w:rPr>
              <w:t xml:space="preserve"> </w:t>
            </w:r>
            <w:r>
              <w:rPr>
                <w:iCs/>
              </w:rPr>
              <w:t>of</w:t>
            </w:r>
            <w:r w:rsidR="000D50D7" w:rsidRPr="000D50D7">
              <w:rPr>
                <w:iCs/>
              </w:rPr>
              <w:t xml:space="preserve"> </w:t>
            </w:r>
            <w:r>
              <w:rPr>
                <w:iCs/>
              </w:rPr>
              <w:t>Waltham</w:t>
            </w:r>
            <w:r w:rsidR="000D50D7" w:rsidRPr="000D50D7">
              <w:rPr>
                <w:iCs/>
              </w:rPr>
              <w:t xml:space="preserve"> </w:t>
            </w:r>
            <w:r>
              <w:rPr>
                <w:iCs/>
              </w:rPr>
              <w:t>Road</w:t>
            </w:r>
            <w:r w:rsidR="000D50D7" w:rsidRPr="000D50D7">
              <w:rPr>
                <w:iCs/>
              </w:rPr>
              <w:t xml:space="preserve"> </w:t>
            </w:r>
            <w:r>
              <w:rPr>
                <w:iCs/>
              </w:rPr>
              <w:t>and</w:t>
            </w:r>
            <w:r w:rsidR="000D50D7" w:rsidRPr="000D50D7">
              <w:rPr>
                <w:iCs/>
              </w:rPr>
              <w:t xml:space="preserve"> </w:t>
            </w:r>
            <w:r>
              <w:rPr>
                <w:iCs/>
              </w:rPr>
              <w:t>Chantry</w:t>
            </w:r>
            <w:r w:rsidR="000D50D7" w:rsidRPr="000D50D7">
              <w:rPr>
                <w:iCs/>
              </w:rPr>
              <w:t xml:space="preserve"> </w:t>
            </w:r>
            <w:r>
              <w:rPr>
                <w:iCs/>
              </w:rPr>
              <w:t>Lane</w:t>
            </w:r>
          </w:p>
          <w:p w14:paraId="13651C9E" w14:textId="77777777" w:rsidR="00283174" w:rsidRDefault="00283174" w:rsidP="00511142">
            <w:pPr>
              <w:pStyle w:val="linespace"/>
            </w:pPr>
          </w:p>
          <w:p w14:paraId="290785FC" w14:textId="77777777" w:rsidR="00283174" w:rsidRPr="00E116F5" w:rsidRDefault="00283174" w:rsidP="00511142">
            <w:pPr>
              <w:pStyle w:val="TableText"/>
              <w:rPr>
                <w:iCs/>
              </w:rPr>
            </w:pPr>
            <w:r>
              <w:rPr>
                <w:iCs/>
              </w:rPr>
              <w:t>An</w:t>
            </w:r>
            <w:r w:rsidR="000D50D7" w:rsidRPr="000D50D7">
              <w:rPr>
                <w:iCs/>
              </w:rPr>
              <w:t xml:space="preserve"> </w:t>
            </w:r>
            <w:r>
              <w:rPr>
                <w:iCs/>
              </w:rPr>
              <w:t>area</w:t>
            </w:r>
            <w:r w:rsidR="000D50D7" w:rsidRPr="000D50D7">
              <w:rPr>
                <w:iCs/>
              </w:rPr>
              <w:t xml:space="preserve"> </w:t>
            </w:r>
            <w:r>
              <w:rPr>
                <w:iCs/>
              </w:rPr>
              <w:t>of</w:t>
            </w:r>
            <w:r w:rsidR="000D50D7" w:rsidRPr="000D50D7">
              <w:rPr>
                <w:iCs/>
              </w:rPr>
              <w:t xml:space="preserve"> </w:t>
            </w:r>
            <w:r>
              <w:rPr>
                <w:iCs/>
              </w:rPr>
              <w:t>existing</w:t>
            </w:r>
            <w:r w:rsidR="000D50D7" w:rsidRPr="000D50D7">
              <w:rPr>
                <w:iCs/>
              </w:rPr>
              <w:t xml:space="preserve"> </w:t>
            </w:r>
            <w:r>
              <w:rPr>
                <w:iCs/>
              </w:rPr>
              <w:t>highway</w:t>
            </w:r>
            <w:r w:rsidR="000D50D7" w:rsidRPr="000D50D7">
              <w:rPr>
                <w:iCs/>
              </w:rPr>
              <w:t xml:space="preserve"> </w:t>
            </w:r>
            <w:r>
              <w:rPr>
                <w:iCs/>
              </w:rPr>
              <w:t>in</w:t>
            </w:r>
            <w:r w:rsidR="000D50D7" w:rsidRPr="000D50D7">
              <w:rPr>
                <w:iCs/>
              </w:rPr>
              <w:t xml:space="preserve"> </w:t>
            </w:r>
            <w:r>
              <w:rPr>
                <w:iCs/>
              </w:rPr>
              <w:t>a</w:t>
            </w:r>
            <w:r w:rsidR="000D50D7" w:rsidRPr="000D50D7">
              <w:rPr>
                <w:iCs/>
              </w:rPr>
              <w:t xml:space="preserve"> </w:t>
            </w:r>
            <w:r>
              <w:rPr>
                <w:iCs/>
              </w:rPr>
              <w:t>generally</w:t>
            </w:r>
            <w:r w:rsidR="000D50D7" w:rsidRPr="000D50D7">
              <w:rPr>
                <w:iCs/>
              </w:rPr>
              <w:t xml:space="preserve"> </w:t>
            </w:r>
            <w:r>
              <w:rPr>
                <w:iCs/>
              </w:rPr>
              <w:t>northerly</w:t>
            </w:r>
            <w:r w:rsidR="000D50D7" w:rsidRPr="000D50D7">
              <w:rPr>
                <w:iCs/>
              </w:rPr>
              <w:t xml:space="preserve"> </w:t>
            </w:r>
            <w:r>
              <w:rPr>
                <w:iCs/>
              </w:rPr>
              <w:t>direction</w:t>
            </w:r>
            <w:r w:rsidR="000D50D7" w:rsidRPr="000D50D7">
              <w:rPr>
                <w:iCs/>
              </w:rPr>
              <w:t xml:space="preserve"> </w:t>
            </w:r>
            <w:r>
              <w:rPr>
                <w:iCs/>
              </w:rPr>
              <w:t>on</w:t>
            </w:r>
            <w:r w:rsidR="000D50D7" w:rsidRPr="000D50D7">
              <w:rPr>
                <w:iCs/>
              </w:rPr>
              <w:t xml:space="preserve"> </w:t>
            </w:r>
            <w:r>
              <w:rPr>
                <w:iCs/>
              </w:rPr>
              <w:t>Waltham</w:t>
            </w:r>
            <w:r w:rsidR="000D50D7" w:rsidRPr="000D50D7">
              <w:rPr>
                <w:iCs/>
              </w:rPr>
              <w:t xml:space="preserve"> </w:t>
            </w:r>
            <w:r>
              <w:rPr>
                <w:iCs/>
              </w:rPr>
              <w:t>Road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Pr>
                <w:iCs/>
              </w:rPr>
              <w:t>100</w:t>
            </w:r>
            <w:r w:rsidR="000D50D7" w:rsidRPr="000D50D7">
              <w:rPr>
                <w:iCs/>
              </w:rPr>
              <w:t xml:space="preserve"> </w:t>
            </w:r>
            <w:r>
              <w:rPr>
                <w:iCs/>
              </w:rPr>
              <w:t>metres</w:t>
            </w:r>
            <w:r w:rsidR="000D50D7" w:rsidRPr="000D50D7">
              <w:rPr>
                <w:iCs/>
              </w:rPr>
              <w:t xml:space="preserve"> </w:t>
            </w:r>
            <w:r>
              <w:rPr>
                <w:iCs/>
              </w:rPr>
              <w:t>and</w:t>
            </w:r>
            <w:r w:rsidR="000D50D7" w:rsidRPr="000D50D7">
              <w:rPr>
                <w:iCs/>
              </w:rPr>
              <w:t xml:space="preserve"> </w:t>
            </w:r>
            <w:r>
              <w:rPr>
                <w:iCs/>
              </w:rPr>
              <w:t>in</w:t>
            </w:r>
            <w:r w:rsidR="000D50D7" w:rsidRPr="000D50D7">
              <w:rPr>
                <w:iCs/>
              </w:rPr>
              <w:t xml:space="preserve"> </w:t>
            </w:r>
            <w:r>
              <w:rPr>
                <w:iCs/>
              </w:rPr>
              <w:t>a</w:t>
            </w:r>
            <w:r w:rsidR="000D50D7" w:rsidRPr="000D50D7">
              <w:rPr>
                <w:iCs/>
              </w:rPr>
              <w:t xml:space="preserve"> </w:t>
            </w:r>
            <w:r>
              <w:rPr>
                <w:iCs/>
              </w:rPr>
              <w:t>generally</w:t>
            </w:r>
            <w:r w:rsidR="000D50D7" w:rsidRPr="000D50D7">
              <w:rPr>
                <w:iCs/>
              </w:rPr>
              <w:t xml:space="preserve"> </w:t>
            </w:r>
            <w:r>
              <w:rPr>
                <w:iCs/>
              </w:rPr>
              <w:t>easterly</w:t>
            </w:r>
            <w:r w:rsidR="000D50D7" w:rsidRPr="000D50D7">
              <w:rPr>
                <w:iCs/>
              </w:rPr>
              <w:t xml:space="preserve"> </w:t>
            </w:r>
            <w:r>
              <w:rPr>
                <w:iCs/>
              </w:rPr>
              <w:t>direction</w:t>
            </w:r>
            <w:r w:rsidR="000D50D7" w:rsidRPr="000D50D7">
              <w:rPr>
                <w:iCs/>
              </w:rPr>
              <w:t xml:space="preserve"> </w:t>
            </w:r>
            <w:r>
              <w:rPr>
                <w:iCs/>
              </w:rPr>
              <w:t>on</w:t>
            </w:r>
            <w:r w:rsidR="000D50D7" w:rsidRPr="000D50D7">
              <w:rPr>
                <w:iCs/>
              </w:rPr>
              <w:t xml:space="preserve"> </w:t>
            </w:r>
            <w:r>
              <w:rPr>
                <w:iCs/>
              </w:rPr>
              <w:t>Chantry</w:t>
            </w:r>
            <w:r w:rsidR="000D50D7" w:rsidRPr="000D50D7">
              <w:rPr>
                <w:iCs/>
              </w:rPr>
              <w:t xml:space="preserve"> </w:t>
            </w:r>
            <w:r>
              <w:rPr>
                <w:iCs/>
              </w:rPr>
              <w:t>Lane</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Pr>
                <w:iCs/>
              </w:rPr>
              <w:t>50</w:t>
            </w:r>
            <w:r w:rsidR="000D50D7" w:rsidRPr="000D50D7">
              <w:rPr>
                <w:iCs/>
              </w:rPr>
              <w:t xml:space="preserve"> </w:t>
            </w:r>
            <w:r>
              <w:rPr>
                <w:iCs/>
              </w:rPr>
              <w:t>metres</w:t>
            </w:r>
            <w:r w:rsidR="000D50D7" w:rsidRPr="000D50D7">
              <w:rPr>
                <w:iCs/>
              </w:rPr>
              <w:t xml:space="preserve"> </w:t>
            </w:r>
            <w:r>
              <w:rPr>
                <w:iCs/>
              </w:rPr>
              <w:t>as</w:t>
            </w:r>
            <w:r w:rsidR="000D50D7" w:rsidRPr="000D50D7">
              <w:rPr>
                <w:iCs/>
              </w:rPr>
              <w:t xml:space="preserve"> </w:t>
            </w:r>
            <w:r>
              <w:rPr>
                <w:iCs/>
              </w:rPr>
              <w:t>shown</w:t>
            </w:r>
            <w:r w:rsidR="000D50D7" w:rsidRPr="000D50D7">
              <w:rPr>
                <w:iCs/>
              </w:rPr>
              <w:t xml:space="preserve"> </w:t>
            </w:r>
            <w:r>
              <w:rPr>
                <w:iCs/>
              </w:rPr>
              <w:t>with</w:t>
            </w:r>
            <w:r w:rsidR="000D50D7" w:rsidRPr="000D50D7">
              <w:rPr>
                <w:iCs/>
              </w:rPr>
              <w:t xml:space="preserve"> </w:t>
            </w:r>
            <w:r>
              <w:rPr>
                <w:iCs/>
              </w:rPr>
              <w:t>a</w:t>
            </w:r>
            <w:r w:rsidR="000D50D7" w:rsidRPr="000D50D7">
              <w:rPr>
                <w:iCs/>
              </w:rPr>
              <w:t xml:space="preserve"> </w:t>
            </w:r>
            <w:r>
              <w:rPr>
                <w:iCs/>
              </w:rPr>
              <w:t>green</w:t>
            </w:r>
            <w:r w:rsidR="000D50D7" w:rsidRPr="000D50D7">
              <w:rPr>
                <w:iCs/>
              </w:rPr>
              <w:t xml:space="preserve"> </w:t>
            </w:r>
            <w:r>
              <w:rPr>
                <w:iCs/>
              </w:rPr>
              <w:t>broken</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2</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traffic</w:t>
            </w:r>
            <w:r w:rsidR="000D50D7" w:rsidRPr="000D50D7">
              <w:rPr>
                <w:iCs/>
              </w:rPr>
              <w:t xml:space="preserve"> </w:t>
            </w:r>
            <w:r>
              <w:rPr>
                <w:iCs/>
              </w:rPr>
              <w:t>regulation</w:t>
            </w:r>
            <w:r w:rsidR="000D50D7" w:rsidRPr="000D50D7">
              <w:rPr>
                <w:iCs/>
              </w:rPr>
              <w:t xml:space="preserve"> </w:t>
            </w:r>
            <w:r>
              <w:rPr>
                <w:iCs/>
              </w:rPr>
              <w:t>measures</w:t>
            </w:r>
            <w:r w:rsidR="000D50D7" w:rsidRPr="000D50D7">
              <w:rPr>
                <w:iCs/>
              </w:rPr>
              <w:t xml:space="preserve"> </w:t>
            </w:r>
            <w:r>
              <w:rPr>
                <w:iCs/>
              </w:rPr>
              <w:t>plans,</w:t>
            </w:r>
            <w:r w:rsidR="000D50D7" w:rsidRPr="000D50D7">
              <w:rPr>
                <w:iCs/>
              </w:rPr>
              <w:t xml:space="preserve"> </w:t>
            </w:r>
            <w:r>
              <w:rPr>
                <w:iCs/>
              </w:rPr>
              <w:t>reference</w:t>
            </w:r>
            <w:r w:rsidR="000D50D7" w:rsidRPr="000D50D7">
              <w:rPr>
                <w:iCs/>
              </w:rPr>
              <w:t xml:space="preserve"> </w:t>
            </w:r>
            <w:r>
              <w:rPr>
                <w:iCs/>
              </w:rPr>
              <w:t>TS2.</w:t>
            </w:r>
          </w:p>
        </w:tc>
      </w:tr>
      <w:tr w:rsidR="00283174" w:rsidRPr="00E116F5" w14:paraId="44F39BC8" w14:textId="77777777" w:rsidTr="00511142">
        <w:tc>
          <w:tcPr>
            <w:tcW w:w="4264" w:type="dxa"/>
          </w:tcPr>
          <w:p w14:paraId="79957ACE" w14:textId="77777777" w:rsidR="00283174" w:rsidRPr="00E116F5"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4264" w:type="dxa"/>
          </w:tcPr>
          <w:p w14:paraId="76952951" w14:textId="77777777" w:rsidR="00283174" w:rsidRDefault="00283174" w:rsidP="00511142">
            <w:pPr>
              <w:pStyle w:val="TableText"/>
              <w:rPr>
                <w:iCs/>
              </w:rPr>
            </w:pPr>
            <w:r>
              <w:rPr>
                <w:iCs/>
              </w:rPr>
              <w:t>Waltham</w:t>
            </w:r>
            <w:r w:rsidR="000D50D7" w:rsidRPr="000D50D7">
              <w:rPr>
                <w:iCs/>
              </w:rPr>
              <w:t xml:space="preserve"> </w:t>
            </w:r>
            <w:r>
              <w:rPr>
                <w:iCs/>
              </w:rPr>
              <w:t>Road</w:t>
            </w:r>
            <w:r w:rsidR="000D50D7" w:rsidRPr="000D50D7">
              <w:rPr>
                <w:iCs/>
              </w:rPr>
              <w:t xml:space="preserve"> </w:t>
            </w:r>
            <w:r>
              <w:rPr>
                <w:iCs/>
              </w:rPr>
              <w:t>Junction</w:t>
            </w:r>
          </w:p>
          <w:p w14:paraId="535F0BA0" w14:textId="77777777" w:rsidR="00283174" w:rsidRDefault="00283174" w:rsidP="00511142">
            <w:pPr>
              <w:pStyle w:val="linespace"/>
            </w:pPr>
          </w:p>
          <w:p w14:paraId="004DD511" w14:textId="77777777" w:rsidR="00283174" w:rsidRPr="00E116F5" w:rsidRDefault="00283174" w:rsidP="00511142">
            <w:pPr>
              <w:pStyle w:val="TableText"/>
              <w:rPr>
                <w:iCs/>
              </w:rPr>
            </w:pPr>
            <w:r>
              <w:rPr>
                <w:iCs/>
              </w:rPr>
              <w:t>An</w:t>
            </w:r>
            <w:r w:rsidR="000D50D7" w:rsidRPr="000D50D7">
              <w:rPr>
                <w:iCs/>
              </w:rPr>
              <w:t xml:space="preserve"> </w:t>
            </w:r>
            <w:r>
              <w:rPr>
                <w:iCs/>
              </w:rPr>
              <w:t>area</w:t>
            </w:r>
            <w:r w:rsidR="000D50D7" w:rsidRPr="000D50D7">
              <w:rPr>
                <w:iCs/>
              </w:rPr>
              <w:t xml:space="preserve"> </w:t>
            </w:r>
            <w:r>
              <w:rPr>
                <w:iCs/>
              </w:rPr>
              <w:t>of</w:t>
            </w:r>
            <w:r w:rsidR="000D50D7" w:rsidRPr="000D50D7">
              <w:rPr>
                <w:iCs/>
              </w:rPr>
              <w:t xml:space="preserve"> </w:t>
            </w:r>
            <w:r>
              <w:rPr>
                <w:iCs/>
              </w:rPr>
              <w:t>existing</w:t>
            </w:r>
            <w:r w:rsidR="000D50D7" w:rsidRPr="000D50D7">
              <w:rPr>
                <w:iCs/>
              </w:rPr>
              <w:t xml:space="preserve"> </w:t>
            </w:r>
            <w:r>
              <w:rPr>
                <w:iCs/>
              </w:rPr>
              <w:t>highway</w:t>
            </w:r>
            <w:r w:rsidR="000D50D7" w:rsidRPr="000D50D7">
              <w:rPr>
                <w:iCs/>
              </w:rPr>
              <w:t xml:space="preserve"> </w:t>
            </w:r>
            <w:r>
              <w:rPr>
                <w:iCs/>
              </w:rPr>
              <w:t>in</w:t>
            </w:r>
            <w:r w:rsidR="000D50D7" w:rsidRPr="000D50D7">
              <w:rPr>
                <w:iCs/>
              </w:rPr>
              <w:t xml:space="preserve"> </w:t>
            </w:r>
            <w:r>
              <w:rPr>
                <w:iCs/>
              </w:rPr>
              <w:t>a</w:t>
            </w:r>
            <w:r w:rsidR="000D50D7" w:rsidRPr="000D50D7">
              <w:rPr>
                <w:iCs/>
              </w:rPr>
              <w:t xml:space="preserve"> </w:t>
            </w:r>
            <w:r>
              <w:rPr>
                <w:iCs/>
              </w:rPr>
              <w:t>generally</w:t>
            </w:r>
            <w:r w:rsidR="000D50D7" w:rsidRPr="000D50D7">
              <w:rPr>
                <w:iCs/>
              </w:rPr>
              <w:t xml:space="preserve"> </w:t>
            </w:r>
            <w:r>
              <w:rPr>
                <w:iCs/>
              </w:rPr>
              <w:t>northwesterly</w:t>
            </w:r>
            <w:r w:rsidR="000D50D7" w:rsidRPr="000D50D7">
              <w:rPr>
                <w:iCs/>
              </w:rPr>
              <w:t xml:space="preserve"> </w:t>
            </w:r>
            <w:r>
              <w:rPr>
                <w:iCs/>
              </w:rPr>
              <w:t>direction</w:t>
            </w:r>
            <w:r w:rsidR="000D50D7" w:rsidRPr="000D50D7">
              <w:rPr>
                <w:iCs/>
              </w:rPr>
              <w:t xml:space="preserve"> </w:t>
            </w:r>
            <w:r>
              <w:rPr>
                <w:iCs/>
              </w:rPr>
              <w:t>on</w:t>
            </w:r>
            <w:r w:rsidR="000D50D7" w:rsidRPr="000D50D7">
              <w:rPr>
                <w:iCs/>
              </w:rPr>
              <w:t xml:space="preserve"> </w:t>
            </w:r>
            <w:r>
              <w:rPr>
                <w:iCs/>
              </w:rPr>
              <w:t>Waltham</w:t>
            </w:r>
            <w:r w:rsidR="000D50D7" w:rsidRPr="000D50D7">
              <w:rPr>
                <w:iCs/>
              </w:rPr>
              <w:t xml:space="preserve"> </w:t>
            </w:r>
            <w:r>
              <w:rPr>
                <w:iCs/>
              </w:rPr>
              <w:t>Road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Pr>
                <w:iCs/>
              </w:rPr>
              <w:t>320</w:t>
            </w:r>
            <w:r w:rsidR="000D50D7" w:rsidRPr="000D50D7">
              <w:rPr>
                <w:iCs/>
              </w:rPr>
              <w:t xml:space="preserve"> </w:t>
            </w:r>
            <w:r>
              <w:rPr>
                <w:iCs/>
              </w:rPr>
              <w:t>metres,</w:t>
            </w:r>
            <w:r w:rsidR="000D50D7" w:rsidRPr="000D50D7">
              <w:rPr>
                <w:iCs/>
              </w:rPr>
              <w:t xml:space="preserve"> </w:t>
            </w:r>
            <w:r>
              <w:rPr>
                <w:iCs/>
              </w:rPr>
              <w:t>in</w:t>
            </w:r>
            <w:r w:rsidR="000D50D7" w:rsidRPr="000D50D7">
              <w:rPr>
                <w:iCs/>
              </w:rPr>
              <w:t xml:space="preserve"> </w:t>
            </w:r>
            <w:r>
              <w:rPr>
                <w:iCs/>
              </w:rPr>
              <w:t>a</w:t>
            </w:r>
            <w:r w:rsidR="000D50D7" w:rsidRPr="000D50D7">
              <w:rPr>
                <w:iCs/>
              </w:rPr>
              <w:t xml:space="preserve"> </w:t>
            </w:r>
            <w:r>
              <w:rPr>
                <w:iCs/>
              </w:rPr>
              <w:t>generally</w:t>
            </w:r>
            <w:r w:rsidR="000D50D7" w:rsidRPr="000D50D7">
              <w:rPr>
                <w:iCs/>
              </w:rPr>
              <w:t xml:space="preserve"> </w:t>
            </w:r>
            <w:r>
              <w:rPr>
                <w:iCs/>
              </w:rPr>
              <w:t>northwesterly</w:t>
            </w:r>
            <w:r w:rsidR="000D50D7" w:rsidRPr="000D50D7">
              <w:rPr>
                <w:iCs/>
              </w:rPr>
              <w:t xml:space="preserve"> </w:t>
            </w:r>
            <w:r>
              <w:rPr>
                <w:iCs/>
              </w:rPr>
              <w:t>direction</w:t>
            </w:r>
            <w:r w:rsidR="000D50D7" w:rsidRPr="000D50D7">
              <w:rPr>
                <w:iCs/>
              </w:rPr>
              <w:t xml:space="preserve"> </w:t>
            </w:r>
            <w:r>
              <w:rPr>
                <w:iCs/>
              </w:rPr>
              <w:t>on</w:t>
            </w:r>
            <w:r w:rsidR="000D50D7" w:rsidRPr="000D50D7">
              <w:rPr>
                <w:iCs/>
              </w:rPr>
              <w:t xml:space="preserve"> </w:t>
            </w:r>
            <w:r>
              <w:rPr>
                <w:iCs/>
              </w:rPr>
              <w:t>Boreham</w:t>
            </w:r>
            <w:r w:rsidR="000D50D7" w:rsidRPr="000D50D7">
              <w:rPr>
                <w:iCs/>
              </w:rPr>
              <w:t xml:space="preserve"> </w:t>
            </w:r>
            <w:r>
              <w:rPr>
                <w:iCs/>
              </w:rPr>
              <w:t>Road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Pr>
                <w:iCs/>
              </w:rPr>
              <w:t>30</w:t>
            </w:r>
            <w:r w:rsidR="000D50D7" w:rsidRPr="000D50D7">
              <w:rPr>
                <w:iCs/>
              </w:rPr>
              <w:t xml:space="preserve"> </w:t>
            </w:r>
            <w:r>
              <w:rPr>
                <w:iCs/>
              </w:rPr>
              <w:t>metres</w:t>
            </w:r>
            <w:r w:rsidR="000D50D7" w:rsidRPr="000D50D7">
              <w:rPr>
                <w:iCs/>
              </w:rPr>
              <w:t xml:space="preserve"> </w:t>
            </w:r>
            <w:r>
              <w:rPr>
                <w:iCs/>
              </w:rPr>
              <w:t>and</w:t>
            </w:r>
            <w:r w:rsidR="000D50D7" w:rsidRPr="000D50D7">
              <w:rPr>
                <w:iCs/>
              </w:rPr>
              <w:t xml:space="preserve"> </w:t>
            </w:r>
            <w:r>
              <w:rPr>
                <w:iCs/>
              </w:rPr>
              <w:t>in</w:t>
            </w:r>
            <w:r w:rsidR="000D50D7" w:rsidRPr="000D50D7">
              <w:rPr>
                <w:iCs/>
              </w:rPr>
              <w:t xml:space="preserve"> </w:t>
            </w:r>
            <w:r>
              <w:rPr>
                <w:iCs/>
              </w:rPr>
              <w:t>a</w:t>
            </w:r>
            <w:r w:rsidR="000D50D7" w:rsidRPr="000D50D7">
              <w:rPr>
                <w:iCs/>
              </w:rPr>
              <w:t xml:space="preserve"> </w:t>
            </w:r>
            <w:r>
              <w:rPr>
                <w:iCs/>
              </w:rPr>
              <w:t>generally</w:t>
            </w:r>
            <w:r w:rsidR="000D50D7" w:rsidRPr="000D50D7">
              <w:rPr>
                <w:iCs/>
              </w:rPr>
              <w:t xml:space="preserve"> </w:t>
            </w:r>
            <w:r>
              <w:rPr>
                <w:iCs/>
              </w:rPr>
              <w:t>southwesterly</w:t>
            </w:r>
            <w:r w:rsidR="000D50D7" w:rsidRPr="000D50D7">
              <w:rPr>
                <w:iCs/>
              </w:rPr>
              <w:t xml:space="preserve"> </w:t>
            </w:r>
            <w:r>
              <w:rPr>
                <w:iCs/>
              </w:rPr>
              <w:t>direction</w:t>
            </w:r>
            <w:r w:rsidR="000D50D7" w:rsidRPr="000D50D7">
              <w:rPr>
                <w:iCs/>
              </w:rPr>
              <w:t xml:space="preserve"> </w:t>
            </w:r>
            <w:r>
              <w:rPr>
                <w:iCs/>
              </w:rPr>
              <w:t>on</w:t>
            </w:r>
            <w:r w:rsidR="000D50D7" w:rsidRPr="000D50D7">
              <w:rPr>
                <w:iCs/>
              </w:rPr>
              <w:t xml:space="preserve"> </w:t>
            </w:r>
            <w:r>
              <w:rPr>
                <w:iCs/>
              </w:rPr>
              <w:t>Cranham</w:t>
            </w:r>
            <w:r w:rsidR="000D50D7" w:rsidRPr="000D50D7">
              <w:rPr>
                <w:iCs/>
              </w:rPr>
              <w:t xml:space="preserve"> </w:t>
            </w:r>
            <w:r>
              <w:rPr>
                <w:iCs/>
              </w:rPr>
              <w:t>Road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Pr>
                <w:iCs/>
              </w:rPr>
              <w:t>30</w:t>
            </w:r>
            <w:r w:rsidR="000D50D7" w:rsidRPr="000D50D7">
              <w:rPr>
                <w:iCs/>
              </w:rPr>
              <w:t xml:space="preserve"> </w:t>
            </w:r>
            <w:r>
              <w:rPr>
                <w:iCs/>
              </w:rPr>
              <w:t>metres</w:t>
            </w:r>
            <w:r w:rsidR="000D50D7" w:rsidRPr="000D50D7">
              <w:rPr>
                <w:iCs/>
              </w:rPr>
              <w:t xml:space="preserve"> </w:t>
            </w:r>
            <w:r>
              <w:rPr>
                <w:iCs/>
              </w:rPr>
              <w:t>as</w:t>
            </w:r>
            <w:r w:rsidR="000D50D7" w:rsidRPr="000D50D7">
              <w:rPr>
                <w:iCs/>
              </w:rPr>
              <w:t xml:space="preserve"> </w:t>
            </w:r>
            <w:r>
              <w:rPr>
                <w:iCs/>
              </w:rPr>
              <w:t>shown</w:t>
            </w:r>
            <w:r w:rsidR="000D50D7" w:rsidRPr="000D50D7">
              <w:rPr>
                <w:iCs/>
              </w:rPr>
              <w:t xml:space="preserve"> </w:t>
            </w:r>
            <w:r>
              <w:rPr>
                <w:iCs/>
              </w:rPr>
              <w:t>with</w:t>
            </w:r>
            <w:r w:rsidR="000D50D7" w:rsidRPr="000D50D7">
              <w:rPr>
                <w:iCs/>
              </w:rPr>
              <w:t xml:space="preserve"> </w:t>
            </w:r>
            <w:r>
              <w:rPr>
                <w:iCs/>
              </w:rPr>
              <w:t>a</w:t>
            </w:r>
            <w:r w:rsidR="000D50D7" w:rsidRPr="000D50D7">
              <w:rPr>
                <w:iCs/>
              </w:rPr>
              <w:t xml:space="preserve"> </w:t>
            </w:r>
            <w:r>
              <w:rPr>
                <w:iCs/>
              </w:rPr>
              <w:t>green</w:t>
            </w:r>
            <w:r w:rsidR="000D50D7" w:rsidRPr="000D50D7">
              <w:rPr>
                <w:iCs/>
              </w:rPr>
              <w:t xml:space="preserve"> </w:t>
            </w:r>
            <w:r>
              <w:rPr>
                <w:iCs/>
              </w:rPr>
              <w:t>broken</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sheets</w:t>
            </w:r>
            <w:r w:rsidR="000D50D7" w:rsidRPr="000D50D7">
              <w:rPr>
                <w:iCs/>
              </w:rPr>
              <w:t xml:space="preserve"> </w:t>
            </w:r>
            <w:r>
              <w:rPr>
                <w:iCs/>
              </w:rPr>
              <w:t>4</w:t>
            </w:r>
            <w:r w:rsidR="000D50D7" w:rsidRPr="000D50D7">
              <w:rPr>
                <w:iCs/>
              </w:rPr>
              <w:t xml:space="preserve"> </w:t>
            </w:r>
            <w:r>
              <w:rPr>
                <w:iCs/>
              </w:rPr>
              <w:t>and</w:t>
            </w:r>
            <w:r w:rsidR="000D50D7" w:rsidRPr="000D50D7">
              <w:rPr>
                <w:iCs/>
              </w:rPr>
              <w:t xml:space="preserve"> </w:t>
            </w:r>
            <w:r>
              <w:rPr>
                <w:iCs/>
              </w:rPr>
              <w:t>5</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traffic</w:t>
            </w:r>
            <w:r w:rsidR="000D50D7" w:rsidRPr="000D50D7">
              <w:rPr>
                <w:iCs/>
              </w:rPr>
              <w:t xml:space="preserve"> </w:t>
            </w:r>
            <w:r>
              <w:rPr>
                <w:iCs/>
              </w:rPr>
              <w:t>regulation</w:t>
            </w:r>
            <w:r w:rsidR="000D50D7" w:rsidRPr="000D50D7">
              <w:rPr>
                <w:iCs/>
              </w:rPr>
              <w:t xml:space="preserve"> </w:t>
            </w:r>
            <w:r>
              <w:rPr>
                <w:iCs/>
              </w:rPr>
              <w:t>measures</w:t>
            </w:r>
            <w:r w:rsidR="000D50D7" w:rsidRPr="000D50D7">
              <w:rPr>
                <w:iCs/>
              </w:rPr>
              <w:t xml:space="preserve"> </w:t>
            </w:r>
            <w:r>
              <w:rPr>
                <w:iCs/>
              </w:rPr>
              <w:t>plans,</w:t>
            </w:r>
            <w:r w:rsidR="000D50D7" w:rsidRPr="000D50D7">
              <w:rPr>
                <w:iCs/>
              </w:rPr>
              <w:t xml:space="preserve"> </w:t>
            </w:r>
            <w:r>
              <w:rPr>
                <w:iCs/>
              </w:rPr>
              <w:t>reference</w:t>
            </w:r>
            <w:r w:rsidR="000D50D7" w:rsidRPr="000D50D7">
              <w:rPr>
                <w:iCs/>
              </w:rPr>
              <w:t xml:space="preserve"> </w:t>
            </w:r>
            <w:r>
              <w:rPr>
                <w:iCs/>
              </w:rPr>
              <w:t>TS3.</w:t>
            </w:r>
          </w:p>
        </w:tc>
      </w:tr>
      <w:tr w:rsidR="00283174" w:rsidRPr="00E116F5" w14:paraId="4CAC5D91" w14:textId="77777777" w:rsidTr="00511142">
        <w:tc>
          <w:tcPr>
            <w:tcW w:w="4264" w:type="dxa"/>
          </w:tcPr>
          <w:p w14:paraId="50AC20BF" w14:textId="77777777" w:rsidR="00283174"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4264" w:type="dxa"/>
          </w:tcPr>
          <w:p w14:paraId="7671267C" w14:textId="77777777" w:rsidR="00283174" w:rsidRDefault="00283174" w:rsidP="00511142">
            <w:pPr>
              <w:pStyle w:val="TableText"/>
              <w:rPr>
                <w:iCs/>
              </w:rPr>
            </w:pPr>
            <w:r>
              <w:rPr>
                <w:iCs/>
              </w:rPr>
              <w:t>Cranham</w:t>
            </w:r>
            <w:r w:rsidR="000D50D7" w:rsidRPr="000D50D7">
              <w:rPr>
                <w:iCs/>
              </w:rPr>
              <w:t xml:space="preserve"> </w:t>
            </w:r>
            <w:r>
              <w:rPr>
                <w:iCs/>
              </w:rPr>
              <w:t>Road</w:t>
            </w:r>
            <w:r w:rsidR="000D50D7" w:rsidRPr="000D50D7">
              <w:rPr>
                <w:iCs/>
              </w:rPr>
              <w:t xml:space="preserve"> </w:t>
            </w:r>
            <w:r>
              <w:rPr>
                <w:iCs/>
              </w:rPr>
              <w:t>and</w:t>
            </w:r>
            <w:r w:rsidR="000D50D7" w:rsidRPr="000D50D7">
              <w:rPr>
                <w:iCs/>
              </w:rPr>
              <w:t xml:space="preserve"> </w:t>
            </w:r>
            <w:r>
              <w:rPr>
                <w:iCs/>
              </w:rPr>
              <w:t>Wheelers</w:t>
            </w:r>
            <w:r w:rsidR="000D50D7" w:rsidRPr="000D50D7">
              <w:rPr>
                <w:iCs/>
              </w:rPr>
              <w:t xml:space="preserve"> </w:t>
            </w:r>
            <w:r>
              <w:rPr>
                <w:iCs/>
              </w:rPr>
              <w:t>Hill</w:t>
            </w:r>
          </w:p>
          <w:p w14:paraId="6DDE60D9" w14:textId="77777777" w:rsidR="00283174" w:rsidRDefault="00283174" w:rsidP="00511142">
            <w:pPr>
              <w:pStyle w:val="linespace"/>
            </w:pPr>
          </w:p>
          <w:p w14:paraId="07366424" w14:textId="77777777" w:rsidR="00283174" w:rsidRDefault="00283174" w:rsidP="00511142">
            <w:pPr>
              <w:pStyle w:val="TableText"/>
              <w:rPr>
                <w:iCs/>
              </w:rPr>
            </w:pPr>
            <w:r>
              <w:rPr>
                <w:iCs/>
              </w:rPr>
              <w:t>An</w:t>
            </w:r>
            <w:r w:rsidR="000D50D7" w:rsidRPr="000D50D7">
              <w:rPr>
                <w:iCs/>
              </w:rPr>
              <w:t xml:space="preserve"> </w:t>
            </w:r>
            <w:r>
              <w:rPr>
                <w:iCs/>
              </w:rPr>
              <w:t>area</w:t>
            </w:r>
            <w:r w:rsidR="000D50D7" w:rsidRPr="000D50D7">
              <w:rPr>
                <w:iCs/>
              </w:rPr>
              <w:t xml:space="preserve"> </w:t>
            </w:r>
            <w:r>
              <w:rPr>
                <w:iCs/>
              </w:rPr>
              <w:t>of</w:t>
            </w:r>
            <w:r w:rsidR="000D50D7" w:rsidRPr="000D50D7">
              <w:rPr>
                <w:iCs/>
              </w:rPr>
              <w:t xml:space="preserve"> </w:t>
            </w:r>
            <w:r>
              <w:rPr>
                <w:iCs/>
              </w:rPr>
              <w:t>existing</w:t>
            </w:r>
            <w:r w:rsidR="000D50D7" w:rsidRPr="000D50D7">
              <w:rPr>
                <w:iCs/>
              </w:rPr>
              <w:t xml:space="preserve"> </w:t>
            </w:r>
            <w:r>
              <w:rPr>
                <w:iCs/>
              </w:rPr>
              <w:t>highway</w:t>
            </w:r>
            <w:r w:rsidR="000D50D7" w:rsidRPr="000D50D7">
              <w:rPr>
                <w:iCs/>
              </w:rPr>
              <w:t xml:space="preserve"> </w:t>
            </w:r>
            <w:r>
              <w:rPr>
                <w:iCs/>
              </w:rPr>
              <w:t>in</w:t>
            </w:r>
            <w:r w:rsidR="000D50D7" w:rsidRPr="000D50D7">
              <w:rPr>
                <w:iCs/>
              </w:rPr>
              <w:t xml:space="preserve"> </w:t>
            </w:r>
            <w:r>
              <w:rPr>
                <w:iCs/>
              </w:rPr>
              <w:t>a</w:t>
            </w:r>
            <w:r w:rsidR="000D50D7" w:rsidRPr="000D50D7">
              <w:rPr>
                <w:iCs/>
              </w:rPr>
              <w:t xml:space="preserve"> </w:t>
            </w:r>
            <w:r>
              <w:rPr>
                <w:iCs/>
              </w:rPr>
              <w:t>generally</w:t>
            </w:r>
            <w:r w:rsidR="000D50D7" w:rsidRPr="000D50D7">
              <w:rPr>
                <w:iCs/>
              </w:rPr>
              <w:t xml:space="preserve"> </w:t>
            </w:r>
            <w:r>
              <w:rPr>
                <w:iCs/>
              </w:rPr>
              <w:t>westerly</w:t>
            </w:r>
            <w:r w:rsidR="000D50D7" w:rsidRPr="000D50D7">
              <w:rPr>
                <w:iCs/>
              </w:rPr>
              <w:t xml:space="preserve"> </w:t>
            </w:r>
            <w:r>
              <w:rPr>
                <w:iCs/>
              </w:rPr>
              <w:t>direction</w:t>
            </w:r>
            <w:r w:rsidR="000D50D7" w:rsidRPr="000D50D7">
              <w:rPr>
                <w:iCs/>
              </w:rPr>
              <w:t xml:space="preserve"> </w:t>
            </w:r>
            <w:r>
              <w:rPr>
                <w:iCs/>
              </w:rPr>
              <w:t>on</w:t>
            </w:r>
            <w:r w:rsidR="000D50D7" w:rsidRPr="000D50D7">
              <w:rPr>
                <w:iCs/>
              </w:rPr>
              <w:t xml:space="preserve"> </w:t>
            </w:r>
            <w:r>
              <w:rPr>
                <w:iCs/>
              </w:rPr>
              <w:t>Cranham</w:t>
            </w:r>
            <w:r w:rsidR="000D50D7" w:rsidRPr="000D50D7">
              <w:rPr>
                <w:iCs/>
              </w:rPr>
              <w:t xml:space="preserve"> </w:t>
            </w:r>
            <w:r>
              <w:rPr>
                <w:iCs/>
              </w:rPr>
              <w:t>Road</w:t>
            </w:r>
            <w:r w:rsidR="000D50D7" w:rsidRPr="000D50D7">
              <w:rPr>
                <w:iCs/>
              </w:rPr>
              <w:t xml:space="preserve"> </w:t>
            </w:r>
            <w:r>
              <w:rPr>
                <w:iCs/>
              </w:rPr>
              <w:t>and</w:t>
            </w:r>
            <w:r w:rsidR="000D50D7" w:rsidRPr="000D50D7">
              <w:rPr>
                <w:iCs/>
              </w:rPr>
              <w:t xml:space="preserve"> </w:t>
            </w:r>
            <w:r>
              <w:rPr>
                <w:iCs/>
              </w:rPr>
              <w:t>Wheelers</w:t>
            </w:r>
            <w:r w:rsidR="000D50D7" w:rsidRPr="000D50D7">
              <w:rPr>
                <w:iCs/>
              </w:rPr>
              <w:t xml:space="preserve"> </w:t>
            </w:r>
            <w:r>
              <w:rPr>
                <w:iCs/>
              </w:rPr>
              <w:t>Hill</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Pr>
                <w:iCs/>
              </w:rPr>
              <w:t>2805</w:t>
            </w:r>
            <w:r w:rsidR="000D50D7" w:rsidRPr="000D50D7">
              <w:rPr>
                <w:iCs/>
              </w:rPr>
              <w:t xml:space="preserve"> </w:t>
            </w:r>
            <w:r>
              <w:rPr>
                <w:iCs/>
              </w:rPr>
              <w:t>metres</w:t>
            </w:r>
            <w:r w:rsidR="000D50D7" w:rsidRPr="000D50D7">
              <w:rPr>
                <w:iCs/>
              </w:rPr>
              <w:t xml:space="preserve"> </w:t>
            </w:r>
            <w:r>
              <w:rPr>
                <w:iCs/>
              </w:rPr>
              <w:t>as</w:t>
            </w:r>
            <w:r w:rsidR="000D50D7" w:rsidRPr="000D50D7">
              <w:rPr>
                <w:iCs/>
              </w:rPr>
              <w:t xml:space="preserve"> </w:t>
            </w:r>
            <w:r>
              <w:rPr>
                <w:iCs/>
              </w:rPr>
              <w:t>shown</w:t>
            </w:r>
            <w:r w:rsidR="000D50D7" w:rsidRPr="000D50D7">
              <w:rPr>
                <w:iCs/>
              </w:rPr>
              <w:t xml:space="preserve"> </w:t>
            </w:r>
            <w:r>
              <w:rPr>
                <w:iCs/>
              </w:rPr>
              <w:t>with</w:t>
            </w:r>
            <w:r w:rsidR="000D50D7" w:rsidRPr="000D50D7">
              <w:rPr>
                <w:iCs/>
              </w:rPr>
              <w:t xml:space="preserve"> </w:t>
            </w:r>
            <w:r>
              <w:rPr>
                <w:iCs/>
              </w:rPr>
              <w:t>a</w:t>
            </w:r>
            <w:r w:rsidR="000D50D7" w:rsidRPr="000D50D7">
              <w:rPr>
                <w:iCs/>
              </w:rPr>
              <w:t xml:space="preserve"> </w:t>
            </w:r>
            <w:r>
              <w:rPr>
                <w:iCs/>
              </w:rPr>
              <w:t>green</w:t>
            </w:r>
            <w:r w:rsidR="000D50D7" w:rsidRPr="000D50D7">
              <w:rPr>
                <w:iCs/>
              </w:rPr>
              <w:t xml:space="preserve"> </w:t>
            </w:r>
            <w:r>
              <w:rPr>
                <w:iCs/>
              </w:rPr>
              <w:t>broken</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sheets</w:t>
            </w:r>
            <w:r w:rsidR="000D50D7" w:rsidRPr="000D50D7">
              <w:rPr>
                <w:iCs/>
              </w:rPr>
              <w:t xml:space="preserve"> </w:t>
            </w:r>
            <w:r>
              <w:rPr>
                <w:iCs/>
              </w:rPr>
              <w:t>5</w:t>
            </w:r>
            <w:r w:rsidR="000D50D7" w:rsidRPr="000D50D7">
              <w:rPr>
                <w:iCs/>
              </w:rPr>
              <w:t xml:space="preserve"> </w:t>
            </w:r>
            <w:r>
              <w:rPr>
                <w:iCs/>
              </w:rPr>
              <w:t>and</w:t>
            </w:r>
            <w:r w:rsidR="000D50D7" w:rsidRPr="000D50D7">
              <w:rPr>
                <w:iCs/>
              </w:rPr>
              <w:t xml:space="preserve"> </w:t>
            </w:r>
            <w:r>
              <w:rPr>
                <w:iCs/>
              </w:rPr>
              <w:t>6</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traffic</w:t>
            </w:r>
            <w:r w:rsidR="000D50D7" w:rsidRPr="000D50D7">
              <w:rPr>
                <w:iCs/>
              </w:rPr>
              <w:t xml:space="preserve"> </w:t>
            </w:r>
            <w:r>
              <w:rPr>
                <w:iCs/>
              </w:rPr>
              <w:t>regulation</w:t>
            </w:r>
            <w:r w:rsidR="000D50D7" w:rsidRPr="000D50D7">
              <w:rPr>
                <w:iCs/>
              </w:rPr>
              <w:t xml:space="preserve"> </w:t>
            </w:r>
            <w:r>
              <w:rPr>
                <w:iCs/>
              </w:rPr>
              <w:t>measures</w:t>
            </w:r>
            <w:r w:rsidR="000D50D7" w:rsidRPr="000D50D7">
              <w:rPr>
                <w:iCs/>
              </w:rPr>
              <w:t xml:space="preserve"> </w:t>
            </w:r>
            <w:r>
              <w:rPr>
                <w:iCs/>
              </w:rPr>
              <w:t>plans,</w:t>
            </w:r>
            <w:r w:rsidR="000D50D7" w:rsidRPr="000D50D7">
              <w:rPr>
                <w:iCs/>
              </w:rPr>
              <w:t xml:space="preserve"> </w:t>
            </w:r>
            <w:r>
              <w:rPr>
                <w:iCs/>
              </w:rPr>
              <w:t>reference</w:t>
            </w:r>
            <w:r w:rsidR="000D50D7" w:rsidRPr="000D50D7">
              <w:rPr>
                <w:iCs/>
              </w:rPr>
              <w:t xml:space="preserve"> </w:t>
            </w:r>
            <w:r>
              <w:rPr>
                <w:iCs/>
              </w:rPr>
              <w:t>TS4.</w:t>
            </w:r>
          </w:p>
        </w:tc>
      </w:tr>
      <w:tr w:rsidR="00283174" w:rsidRPr="00E116F5" w14:paraId="3F54772E" w14:textId="77777777" w:rsidTr="00511142">
        <w:tc>
          <w:tcPr>
            <w:tcW w:w="4264" w:type="dxa"/>
          </w:tcPr>
          <w:p w14:paraId="0B8E6F20" w14:textId="77777777" w:rsidR="00283174" w:rsidRPr="00E116F5"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r w:rsidR="000D50D7" w:rsidRPr="000D50D7">
              <w:rPr>
                <w:iCs/>
              </w:rPr>
              <w:t xml:space="preserve"> </w:t>
            </w:r>
            <w:r>
              <w:rPr>
                <w:iCs/>
              </w:rPr>
              <w:t>/</w:t>
            </w:r>
            <w:r w:rsidR="000D50D7" w:rsidRPr="000D50D7">
              <w:rPr>
                <w:iCs/>
              </w:rPr>
              <w:t xml:space="preserve"> </w:t>
            </w:r>
            <w:r>
              <w:rPr>
                <w:iCs/>
              </w:rPr>
              <w:t>Braintree</w:t>
            </w:r>
            <w:r w:rsidR="000D50D7" w:rsidRPr="000D50D7">
              <w:rPr>
                <w:iCs/>
              </w:rPr>
              <w:t xml:space="preserve"> </w:t>
            </w:r>
            <w:r>
              <w:rPr>
                <w:iCs/>
              </w:rPr>
              <w:t>District</w:t>
            </w:r>
            <w:r w:rsidR="000D50D7" w:rsidRPr="000D50D7">
              <w:rPr>
                <w:iCs/>
              </w:rPr>
              <w:t xml:space="preserve"> </w:t>
            </w:r>
            <w:r>
              <w:rPr>
                <w:iCs/>
              </w:rPr>
              <w:t>Council</w:t>
            </w:r>
            <w:r w:rsidR="000D50D7" w:rsidRPr="000D50D7">
              <w:rPr>
                <w:iCs/>
              </w:rPr>
              <w:t xml:space="preserve"> </w:t>
            </w:r>
            <w:r>
              <w:rPr>
                <w:iCs/>
              </w:rPr>
              <w:t>(border)</w:t>
            </w:r>
          </w:p>
        </w:tc>
        <w:tc>
          <w:tcPr>
            <w:tcW w:w="4264" w:type="dxa"/>
          </w:tcPr>
          <w:p w14:paraId="7249E43B" w14:textId="77777777" w:rsidR="00283174" w:rsidRDefault="00283174" w:rsidP="00511142">
            <w:pPr>
              <w:pStyle w:val="TableText"/>
              <w:rPr>
                <w:iCs/>
              </w:rPr>
            </w:pPr>
            <w:r>
              <w:rPr>
                <w:iCs/>
              </w:rPr>
              <w:t>Noakes</w:t>
            </w:r>
            <w:r w:rsidR="000D50D7" w:rsidRPr="000D50D7">
              <w:rPr>
                <w:iCs/>
              </w:rPr>
              <w:t xml:space="preserve"> </w:t>
            </w:r>
            <w:r>
              <w:rPr>
                <w:iCs/>
              </w:rPr>
              <w:t>Lane</w:t>
            </w:r>
            <w:r w:rsidR="000D50D7" w:rsidRPr="000D50D7">
              <w:rPr>
                <w:iCs/>
              </w:rPr>
              <w:t xml:space="preserve"> </w:t>
            </w:r>
            <w:r>
              <w:rPr>
                <w:iCs/>
              </w:rPr>
              <w:t>and</w:t>
            </w:r>
            <w:r w:rsidR="000D50D7" w:rsidRPr="000D50D7">
              <w:rPr>
                <w:iCs/>
              </w:rPr>
              <w:t xml:space="preserve"> </w:t>
            </w:r>
            <w:r>
              <w:rPr>
                <w:iCs/>
              </w:rPr>
              <w:t>Noakes</w:t>
            </w:r>
            <w:r w:rsidR="000D50D7" w:rsidRPr="000D50D7">
              <w:rPr>
                <w:iCs/>
              </w:rPr>
              <w:t xml:space="preserve"> </w:t>
            </w:r>
            <w:r>
              <w:rPr>
                <w:iCs/>
              </w:rPr>
              <w:t>Farm</w:t>
            </w:r>
            <w:r w:rsidR="000D50D7" w:rsidRPr="000D50D7">
              <w:rPr>
                <w:iCs/>
              </w:rPr>
              <w:t xml:space="preserve"> </w:t>
            </w:r>
            <w:r>
              <w:rPr>
                <w:iCs/>
              </w:rPr>
              <w:t>Road</w:t>
            </w:r>
          </w:p>
          <w:p w14:paraId="17C5A1D3" w14:textId="77777777" w:rsidR="00283174" w:rsidRDefault="00283174" w:rsidP="00511142">
            <w:pPr>
              <w:pStyle w:val="linespace"/>
            </w:pPr>
          </w:p>
          <w:p w14:paraId="13DDCED5" w14:textId="77777777" w:rsidR="00283174" w:rsidRPr="00E116F5" w:rsidRDefault="00283174" w:rsidP="00511142">
            <w:pPr>
              <w:pStyle w:val="TableText"/>
              <w:rPr>
                <w:iCs/>
              </w:rPr>
            </w:pPr>
            <w:r>
              <w:rPr>
                <w:iCs/>
              </w:rPr>
              <w:t>An</w:t>
            </w:r>
            <w:r w:rsidR="000D50D7" w:rsidRPr="000D50D7">
              <w:rPr>
                <w:iCs/>
              </w:rPr>
              <w:t xml:space="preserve"> </w:t>
            </w:r>
            <w:r>
              <w:rPr>
                <w:iCs/>
              </w:rPr>
              <w:t>area</w:t>
            </w:r>
            <w:r w:rsidR="000D50D7" w:rsidRPr="000D50D7">
              <w:rPr>
                <w:iCs/>
              </w:rPr>
              <w:t xml:space="preserve"> </w:t>
            </w:r>
            <w:r>
              <w:rPr>
                <w:iCs/>
              </w:rPr>
              <w:t>of</w:t>
            </w:r>
            <w:r w:rsidR="000D50D7" w:rsidRPr="000D50D7">
              <w:rPr>
                <w:iCs/>
              </w:rPr>
              <w:t xml:space="preserve"> </w:t>
            </w:r>
            <w:r>
              <w:rPr>
                <w:iCs/>
              </w:rPr>
              <w:t>existing</w:t>
            </w:r>
            <w:r w:rsidR="000D50D7" w:rsidRPr="000D50D7">
              <w:rPr>
                <w:iCs/>
              </w:rPr>
              <w:t xml:space="preserve"> </w:t>
            </w:r>
            <w:r>
              <w:rPr>
                <w:iCs/>
              </w:rPr>
              <w:t>highway</w:t>
            </w:r>
            <w:r w:rsidR="000D50D7" w:rsidRPr="000D50D7">
              <w:rPr>
                <w:iCs/>
              </w:rPr>
              <w:t xml:space="preserve"> </w:t>
            </w:r>
            <w:r>
              <w:rPr>
                <w:iCs/>
              </w:rPr>
              <w:t>in</w:t>
            </w:r>
            <w:r w:rsidR="000D50D7" w:rsidRPr="000D50D7">
              <w:rPr>
                <w:iCs/>
              </w:rPr>
              <w:t xml:space="preserve"> </w:t>
            </w:r>
            <w:r>
              <w:rPr>
                <w:iCs/>
              </w:rPr>
              <w:t>a</w:t>
            </w:r>
            <w:r w:rsidR="000D50D7" w:rsidRPr="000D50D7">
              <w:rPr>
                <w:iCs/>
              </w:rPr>
              <w:t xml:space="preserve"> </w:t>
            </w:r>
            <w:r>
              <w:rPr>
                <w:iCs/>
              </w:rPr>
              <w:t>generally</w:t>
            </w:r>
            <w:r w:rsidR="000D50D7" w:rsidRPr="000D50D7">
              <w:rPr>
                <w:iCs/>
              </w:rPr>
              <w:t xml:space="preserve"> </w:t>
            </w:r>
            <w:r>
              <w:rPr>
                <w:iCs/>
              </w:rPr>
              <w:t>southeasterly</w:t>
            </w:r>
            <w:r w:rsidR="000D50D7" w:rsidRPr="000D50D7">
              <w:rPr>
                <w:iCs/>
              </w:rPr>
              <w:t xml:space="preserve"> </w:t>
            </w:r>
            <w:r>
              <w:rPr>
                <w:iCs/>
              </w:rPr>
              <w:t>direction</w:t>
            </w:r>
            <w:r w:rsidR="000D50D7" w:rsidRPr="000D50D7">
              <w:rPr>
                <w:iCs/>
              </w:rPr>
              <w:t xml:space="preserve"> </w:t>
            </w:r>
            <w:r>
              <w:rPr>
                <w:iCs/>
              </w:rPr>
              <w:t>on</w:t>
            </w:r>
            <w:r w:rsidR="000D50D7" w:rsidRPr="000D50D7">
              <w:rPr>
                <w:iCs/>
              </w:rPr>
              <w:t xml:space="preserve"> </w:t>
            </w:r>
            <w:r>
              <w:rPr>
                <w:iCs/>
              </w:rPr>
              <w:t>Noakes</w:t>
            </w:r>
            <w:r w:rsidR="000D50D7" w:rsidRPr="000D50D7">
              <w:rPr>
                <w:iCs/>
              </w:rPr>
              <w:t xml:space="preserve"> </w:t>
            </w:r>
            <w:r>
              <w:rPr>
                <w:iCs/>
              </w:rPr>
              <w:t>Lane</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Pr>
                <w:iCs/>
              </w:rPr>
              <w:t>360</w:t>
            </w:r>
            <w:r w:rsidR="000D50D7" w:rsidRPr="000D50D7">
              <w:rPr>
                <w:iCs/>
              </w:rPr>
              <w:t xml:space="preserve"> </w:t>
            </w:r>
            <w:r>
              <w:rPr>
                <w:iCs/>
              </w:rPr>
              <w:t>metres</w:t>
            </w:r>
            <w:r w:rsidR="000D50D7" w:rsidRPr="000D50D7">
              <w:rPr>
                <w:iCs/>
              </w:rPr>
              <w:t xml:space="preserve"> </w:t>
            </w:r>
            <w:r>
              <w:rPr>
                <w:iCs/>
              </w:rPr>
              <w:t>and</w:t>
            </w:r>
            <w:r w:rsidR="000D50D7" w:rsidRPr="000D50D7">
              <w:rPr>
                <w:iCs/>
              </w:rPr>
              <w:t xml:space="preserve"> </w:t>
            </w:r>
            <w:r>
              <w:rPr>
                <w:iCs/>
              </w:rPr>
              <w:t>in</w:t>
            </w:r>
            <w:r w:rsidR="000D50D7" w:rsidRPr="000D50D7">
              <w:rPr>
                <w:iCs/>
              </w:rPr>
              <w:t xml:space="preserve"> </w:t>
            </w:r>
            <w:r>
              <w:rPr>
                <w:iCs/>
              </w:rPr>
              <w:t>a</w:t>
            </w:r>
            <w:r w:rsidR="000D50D7" w:rsidRPr="000D50D7">
              <w:rPr>
                <w:iCs/>
              </w:rPr>
              <w:t xml:space="preserve"> </w:t>
            </w:r>
            <w:r>
              <w:rPr>
                <w:iCs/>
              </w:rPr>
              <w:t>generally</w:t>
            </w:r>
            <w:r w:rsidR="000D50D7" w:rsidRPr="000D50D7">
              <w:rPr>
                <w:iCs/>
              </w:rPr>
              <w:t xml:space="preserve"> </w:t>
            </w:r>
            <w:r>
              <w:rPr>
                <w:iCs/>
              </w:rPr>
              <w:t>northeasterly</w:t>
            </w:r>
            <w:r w:rsidR="000D50D7" w:rsidRPr="000D50D7">
              <w:rPr>
                <w:iCs/>
              </w:rPr>
              <w:t xml:space="preserve"> </w:t>
            </w:r>
            <w:r>
              <w:rPr>
                <w:iCs/>
              </w:rPr>
              <w:t>direction</w:t>
            </w:r>
            <w:r w:rsidR="000D50D7" w:rsidRPr="000D50D7">
              <w:rPr>
                <w:iCs/>
              </w:rPr>
              <w:t xml:space="preserve"> </w:t>
            </w:r>
            <w:r>
              <w:rPr>
                <w:iCs/>
              </w:rPr>
              <w:t>on</w:t>
            </w:r>
            <w:r w:rsidR="000D50D7" w:rsidRPr="000D50D7">
              <w:rPr>
                <w:iCs/>
              </w:rPr>
              <w:t xml:space="preserve"> </w:t>
            </w:r>
            <w:r>
              <w:rPr>
                <w:iCs/>
              </w:rPr>
              <w:t>Noakes</w:t>
            </w:r>
            <w:r w:rsidR="000D50D7" w:rsidRPr="000D50D7">
              <w:rPr>
                <w:iCs/>
              </w:rPr>
              <w:t xml:space="preserve"> </w:t>
            </w:r>
            <w:r>
              <w:rPr>
                <w:iCs/>
              </w:rPr>
              <w:t>Farm</w:t>
            </w:r>
            <w:r w:rsidR="000D50D7" w:rsidRPr="000D50D7">
              <w:rPr>
                <w:iCs/>
              </w:rPr>
              <w:t xml:space="preserve"> </w:t>
            </w:r>
            <w:r>
              <w:rPr>
                <w:iCs/>
              </w:rPr>
              <w:t>Road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Pr>
                <w:iCs/>
              </w:rPr>
              <w:t>525</w:t>
            </w:r>
            <w:r w:rsidR="000D50D7" w:rsidRPr="000D50D7">
              <w:rPr>
                <w:iCs/>
              </w:rPr>
              <w:t xml:space="preserve"> </w:t>
            </w:r>
            <w:r>
              <w:rPr>
                <w:iCs/>
              </w:rPr>
              <w:t>metres</w:t>
            </w:r>
            <w:r w:rsidR="000D50D7" w:rsidRPr="000D50D7">
              <w:rPr>
                <w:iCs/>
              </w:rPr>
              <w:t xml:space="preserve"> </w:t>
            </w:r>
            <w:r>
              <w:rPr>
                <w:iCs/>
              </w:rPr>
              <w:t>as</w:t>
            </w:r>
            <w:r w:rsidR="000D50D7" w:rsidRPr="000D50D7">
              <w:rPr>
                <w:iCs/>
              </w:rPr>
              <w:t xml:space="preserve"> </w:t>
            </w:r>
            <w:r>
              <w:rPr>
                <w:iCs/>
              </w:rPr>
              <w:t>shown</w:t>
            </w:r>
            <w:r w:rsidR="000D50D7" w:rsidRPr="000D50D7">
              <w:rPr>
                <w:iCs/>
              </w:rPr>
              <w:t xml:space="preserve"> </w:t>
            </w:r>
            <w:r>
              <w:rPr>
                <w:iCs/>
              </w:rPr>
              <w:t>with</w:t>
            </w:r>
            <w:r w:rsidR="000D50D7" w:rsidRPr="000D50D7">
              <w:rPr>
                <w:iCs/>
              </w:rPr>
              <w:t xml:space="preserve"> </w:t>
            </w:r>
            <w:r>
              <w:rPr>
                <w:iCs/>
              </w:rPr>
              <w:t>a</w:t>
            </w:r>
            <w:r w:rsidR="000D50D7" w:rsidRPr="000D50D7">
              <w:rPr>
                <w:iCs/>
              </w:rPr>
              <w:t xml:space="preserve"> </w:t>
            </w:r>
            <w:r>
              <w:rPr>
                <w:iCs/>
              </w:rPr>
              <w:t>green</w:t>
            </w:r>
            <w:r w:rsidR="000D50D7" w:rsidRPr="000D50D7">
              <w:rPr>
                <w:iCs/>
              </w:rPr>
              <w:t xml:space="preserve"> </w:t>
            </w:r>
            <w:r>
              <w:rPr>
                <w:iCs/>
              </w:rPr>
              <w:t>broken</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sheets</w:t>
            </w:r>
            <w:r w:rsidR="000D50D7" w:rsidRPr="000D50D7">
              <w:rPr>
                <w:iCs/>
              </w:rPr>
              <w:t xml:space="preserve"> </w:t>
            </w:r>
            <w:r>
              <w:rPr>
                <w:iCs/>
              </w:rPr>
              <w:t>7</w:t>
            </w:r>
            <w:r w:rsidR="000D50D7" w:rsidRPr="000D50D7">
              <w:rPr>
                <w:iCs/>
              </w:rPr>
              <w:t xml:space="preserve"> </w:t>
            </w:r>
            <w:r>
              <w:rPr>
                <w:iCs/>
              </w:rPr>
              <w:t>and</w:t>
            </w:r>
            <w:r w:rsidR="000D50D7" w:rsidRPr="000D50D7">
              <w:rPr>
                <w:iCs/>
              </w:rPr>
              <w:t xml:space="preserve"> </w:t>
            </w:r>
            <w:r>
              <w:rPr>
                <w:iCs/>
              </w:rPr>
              <w:t>8</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traffic</w:t>
            </w:r>
            <w:r w:rsidR="000D50D7" w:rsidRPr="000D50D7">
              <w:rPr>
                <w:iCs/>
              </w:rPr>
              <w:t xml:space="preserve"> </w:t>
            </w:r>
            <w:r>
              <w:rPr>
                <w:iCs/>
              </w:rPr>
              <w:t>regulation</w:t>
            </w:r>
            <w:r w:rsidR="000D50D7" w:rsidRPr="000D50D7">
              <w:rPr>
                <w:iCs/>
              </w:rPr>
              <w:t xml:space="preserve"> </w:t>
            </w:r>
            <w:r>
              <w:rPr>
                <w:iCs/>
              </w:rPr>
              <w:t>measures</w:t>
            </w:r>
            <w:r w:rsidR="000D50D7" w:rsidRPr="000D50D7">
              <w:rPr>
                <w:iCs/>
              </w:rPr>
              <w:t xml:space="preserve"> </w:t>
            </w:r>
            <w:r>
              <w:rPr>
                <w:iCs/>
              </w:rPr>
              <w:t>plans,</w:t>
            </w:r>
            <w:r w:rsidR="000D50D7" w:rsidRPr="000D50D7">
              <w:rPr>
                <w:iCs/>
              </w:rPr>
              <w:t xml:space="preserve"> </w:t>
            </w:r>
            <w:r>
              <w:rPr>
                <w:iCs/>
              </w:rPr>
              <w:t>reference</w:t>
            </w:r>
            <w:r w:rsidR="000D50D7" w:rsidRPr="000D50D7">
              <w:rPr>
                <w:iCs/>
              </w:rPr>
              <w:t xml:space="preserve"> </w:t>
            </w:r>
            <w:r>
              <w:rPr>
                <w:iCs/>
              </w:rPr>
              <w:t>TS5.</w:t>
            </w:r>
          </w:p>
        </w:tc>
      </w:tr>
      <w:tr w:rsidR="00283174" w:rsidRPr="00E116F5" w14:paraId="509911DA" w14:textId="77777777" w:rsidTr="00511142">
        <w:tc>
          <w:tcPr>
            <w:tcW w:w="4264" w:type="dxa"/>
            <w:tcBorders>
              <w:bottom w:val="single" w:sz="4" w:space="0" w:color="auto"/>
            </w:tcBorders>
          </w:tcPr>
          <w:p w14:paraId="266CE339" w14:textId="77777777" w:rsidR="00283174"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4264" w:type="dxa"/>
            <w:tcBorders>
              <w:bottom w:val="single" w:sz="4" w:space="0" w:color="auto"/>
            </w:tcBorders>
          </w:tcPr>
          <w:p w14:paraId="3A55CE6F" w14:textId="77777777" w:rsidR="00283174" w:rsidRDefault="00283174" w:rsidP="00511142">
            <w:pPr>
              <w:pStyle w:val="TableText"/>
              <w:rPr>
                <w:iCs/>
              </w:rPr>
            </w:pPr>
            <w:r>
              <w:rPr>
                <w:iCs/>
              </w:rPr>
              <w:t>Noakes</w:t>
            </w:r>
            <w:r w:rsidR="000D50D7" w:rsidRPr="000D50D7">
              <w:rPr>
                <w:iCs/>
              </w:rPr>
              <w:t xml:space="preserve"> </w:t>
            </w:r>
            <w:r>
              <w:rPr>
                <w:iCs/>
              </w:rPr>
              <w:t>Farm</w:t>
            </w:r>
            <w:r w:rsidR="000D50D7" w:rsidRPr="000D50D7">
              <w:rPr>
                <w:iCs/>
              </w:rPr>
              <w:t xml:space="preserve"> </w:t>
            </w:r>
            <w:r>
              <w:rPr>
                <w:iCs/>
              </w:rPr>
              <w:t>Road</w:t>
            </w:r>
          </w:p>
          <w:p w14:paraId="08DD522B" w14:textId="77777777" w:rsidR="00283174" w:rsidRDefault="00283174" w:rsidP="00511142">
            <w:pPr>
              <w:pStyle w:val="linespace"/>
            </w:pPr>
          </w:p>
          <w:p w14:paraId="2DA5E6EE" w14:textId="77777777" w:rsidR="00283174" w:rsidRDefault="00283174" w:rsidP="00511142">
            <w:pPr>
              <w:pStyle w:val="TableText"/>
              <w:rPr>
                <w:iCs/>
              </w:rPr>
            </w:pPr>
            <w:r>
              <w:rPr>
                <w:iCs/>
              </w:rPr>
              <w:t>An</w:t>
            </w:r>
            <w:r w:rsidR="000D50D7" w:rsidRPr="000D50D7">
              <w:rPr>
                <w:iCs/>
              </w:rPr>
              <w:t xml:space="preserve"> </w:t>
            </w:r>
            <w:r>
              <w:rPr>
                <w:iCs/>
              </w:rPr>
              <w:t>area</w:t>
            </w:r>
            <w:r w:rsidR="000D50D7" w:rsidRPr="000D50D7">
              <w:rPr>
                <w:iCs/>
              </w:rPr>
              <w:t xml:space="preserve"> </w:t>
            </w:r>
            <w:r>
              <w:rPr>
                <w:iCs/>
              </w:rPr>
              <w:t>of</w:t>
            </w:r>
            <w:r w:rsidR="000D50D7" w:rsidRPr="000D50D7">
              <w:rPr>
                <w:iCs/>
              </w:rPr>
              <w:t xml:space="preserve"> </w:t>
            </w:r>
            <w:r>
              <w:rPr>
                <w:iCs/>
              </w:rPr>
              <w:t>existing</w:t>
            </w:r>
            <w:r w:rsidR="000D50D7" w:rsidRPr="000D50D7">
              <w:rPr>
                <w:iCs/>
              </w:rPr>
              <w:t xml:space="preserve"> </w:t>
            </w:r>
            <w:r>
              <w:rPr>
                <w:iCs/>
              </w:rPr>
              <w:t>highway</w:t>
            </w:r>
            <w:r w:rsidR="000D50D7" w:rsidRPr="000D50D7">
              <w:rPr>
                <w:iCs/>
              </w:rPr>
              <w:t xml:space="preserve"> </w:t>
            </w:r>
            <w:r>
              <w:rPr>
                <w:iCs/>
              </w:rPr>
              <w:t>in</w:t>
            </w:r>
            <w:r w:rsidR="000D50D7" w:rsidRPr="000D50D7">
              <w:rPr>
                <w:iCs/>
              </w:rPr>
              <w:t xml:space="preserve"> </w:t>
            </w:r>
            <w:r>
              <w:rPr>
                <w:iCs/>
              </w:rPr>
              <w:t>a</w:t>
            </w:r>
            <w:r w:rsidR="000D50D7" w:rsidRPr="000D50D7">
              <w:rPr>
                <w:iCs/>
              </w:rPr>
              <w:t xml:space="preserve"> </w:t>
            </w:r>
            <w:r>
              <w:rPr>
                <w:iCs/>
              </w:rPr>
              <w:t>generally</w:t>
            </w:r>
            <w:r w:rsidR="000D50D7" w:rsidRPr="000D50D7">
              <w:rPr>
                <w:iCs/>
              </w:rPr>
              <w:t xml:space="preserve"> </w:t>
            </w:r>
            <w:r>
              <w:rPr>
                <w:iCs/>
              </w:rPr>
              <w:t>northeasterly</w:t>
            </w:r>
            <w:r w:rsidR="000D50D7" w:rsidRPr="000D50D7">
              <w:rPr>
                <w:iCs/>
              </w:rPr>
              <w:t xml:space="preserve"> </w:t>
            </w:r>
            <w:r>
              <w:rPr>
                <w:iCs/>
              </w:rPr>
              <w:t>direction</w:t>
            </w:r>
            <w:r w:rsidR="000D50D7" w:rsidRPr="000D50D7">
              <w:rPr>
                <w:iCs/>
              </w:rPr>
              <w:t xml:space="preserve"> </w:t>
            </w:r>
            <w:r>
              <w:rPr>
                <w:iCs/>
              </w:rPr>
              <w:t>on</w:t>
            </w:r>
            <w:r w:rsidR="000D50D7" w:rsidRPr="000D50D7">
              <w:rPr>
                <w:iCs/>
              </w:rPr>
              <w:t xml:space="preserve"> </w:t>
            </w:r>
            <w:r>
              <w:rPr>
                <w:iCs/>
              </w:rPr>
              <w:t>Noakes</w:t>
            </w:r>
            <w:r w:rsidR="000D50D7" w:rsidRPr="000D50D7">
              <w:rPr>
                <w:iCs/>
              </w:rPr>
              <w:t xml:space="preserve"> </w:t>
            </w:r>
            <w:r>
              <w:rPr>
                <w:iCs/>
              </w:rPr>
              <w:t>Farm</w:t>
            </w:r>
            <w:r w:rsidR="000D50D7" w:rsidRPr="000D50D7">
              <w:rPr>
                <w:iCs/>
              </w:rPr>
              <w:t xml:space="preserve"> </w:t>
            </w:r>
            <w:r>
              <w:rPr>
                <w:iCs/>
              </w:rPr>
              <w:t>Road</w:t>
            </w:r>
            <w:r w:rsidR="000D50D7" w:rsidRPr="000D50D7">
              <w:rPr>
                <w:iCs/>
              </w:rPr>
              <w:t xml:space="preserve"> </w:t>
            </w:r>
            <w:r>
              <w:rPr>
                <w:iCs/>
              </w:rPr>
              <w:t>for</w:t>
            </w:r>
            <w:r w:rsidR="000D50D7" w:rsidRPr="000D50D7">
              <w:rPr>
                <w:iCs/>
              </w:rPr>
              <w:t xml:space="preserve"> </w:t>
            </w:r>
            <w:r>
              <w:rPr>
                <w:iCs/>
              </w:rPr>
              <w:t>a</w:t>
            </w:r>
            <w:r w:rsidR="000D50D7" w:rsidRPr="000D50D7">
              <w:rPr>
                <w:iCs/>
              </w:rPr>
              <w:t xml:space="preserve"> </w:t>
            </w:r>
            <w:r>
              <w:rPr>
                <w:iCs/>
              </w:rPr>
              <w:t>distance</w:t>
            </w:r>
            <w:r w:rsidR="000D50D7" w:rsidRPr="000D50D7">
              <w:rPr>
                <w:iCs/>
              </w:rPr>
              <w:t xml:space="preserve"> </w:t>
            </w:r>
            <w:r>
              <w:rPr>
                <w:iCs/>
              </w:rPr>
              <w:t>of</w:t>
            </w:r>
            <w:r w:rsidR="000D50D7" w:rsidRPr="000D50D7">
              <w:rPr>
                <w:iCs/>
              </w:rPr>
              <w:t xml:space="preserve"> </w:t>
            </w:r>
            <w:r>
              <w:rPr>
                <w:iCs/>
              </w:rPr>
              <w:t>170</w:t>
            </w:r>
            <w:r w:rsidR="000D50D7" w:rsidRPr="000D50D7">
              <w:rPr>
                <w:iCs/>
              </w:rPr>
              <w:t xml:space="preserve"> </w:t>
            </w:r>
            <w:r>
              <w:rPr>
                <w:iCs/>
              </w:rPr>
              <w:t>metres</w:t>
            </w:r>
            <w:r w:rsidR="000D50D7" w:rsidRPr="000D50D7">
              <w:rPr>
                <w:iCs/>
              </w:rPr>
              <w:t xml:space="preserve"> </w:t>
            </w:r>
            <w:r>
              <w:rPr>
                <w:iCs/>
              </w:rPr>
              <w:t>as</w:t>
            </w:r>
            <w:r w:rsidR="000D50D7" w:rsidRPr="000D50D7">
              <w:rPr>
                <w:iCs/>
              </w:rPr>
              <w:t xml:space="preserve"> </w:t>
            </w:r>
            <w:r>
              <w:rPr>
                <w:iCs/>
              </w:rPr>
              <w:t>shown</w:t>
            </w:r>
            <w:r w:rsidR="000D50D7" w:rsidRPr="000D50D7">
              <w:rPr>
                <w:iCs/>
              </w:rPr>
              <w:t xml:space="preserve"> </w:t>
            </w:r>
            <w:r>
              <w:rPr>
                <w:iCs/>
              </w:rPr>
              <w:t>with</w:t>
            </w:r>
            <w:r w:rsidR="000D50D7" w:rsidRPr="000D50D7">
              <w:rPr>
                <w:iCs/>
              </w:rPr>
              <w:t xml:space="preserve"> </w:t>
            </w:r>
            <w:r>
              <w:rPr>
                <w:iCs/>
              </w:rPr>
              <w:t>a</w:t>
            </w:r>
            <w:r w:rsidR="000D50D7" w:rsidRPr="000D50D7">
              <w:rPr>
                <w:iCs/>
              </w:rPr>
              <w:t xml:space="preserve"> </w:t>
            </w:r>
            <w:r>
              <w:rPr>
                <w:iCs/>
              </w:rPr>
              <w:t>green</w:t>
            </w:r>
            <w:r w:rsidR="000D50D7" w:rsidRPr="000D50D7">
              <w:rPr>
                <w:iCs/>
              </w:rPr>
              <w:t xml:space="preserve"> </w:t>
            </w:r>
            <w:r>
              <w:rPr>
                <w:iCs/>
              </w:rPr>
              <w:t>broken</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sheet</w:t>
            </w:r>
            <w:r w:rsidR="000D50D7" w:rsidRPr="000D50D7">
              <w:rPr>
                <w:iCs/>
              </w:rPr>
              <w:t xml:space="preserve"> </w:t>
            </w:r>
            <w:r>
              <w:rPr>
                <w:iCs/>
              </w:rPr>
              <w:t>7</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traffic</w:t>
            </w:r>
            <w:r w:rsidR="000D50D7" w:rsidRPr="000D50D7">
              <w:rPr>
                <w:iCs/>
              </w:rPr>
              <w:t xml:space="preserve"> </w:t>
            </w:r>
            <w:r>
              <w:rPr>
                <w:iCs/>
              </w:rPr>
              <w:t>regulation</w:t>
            </w:r>
            <w:r w:rsidR="000D50D7" w:rsidRPr="000D50D7">
              <w:rPr>
                <w:iCs/>
              </w:rPr>
              <w:t xml:space="preserve"> </w:t>
            </w:r>
            <w:r>
              <w:rPr>
                <w:iCs/>
              </w:rPr>
              <w:t>measures</w:t>
            </w:r>
            <w:r w:rsidR="000D50D7" w:rsidRPr="000D50D7">
              <w:rPr>
                <w:iCs/>
              </w:rPr>
              <w:t xml:space="preserve"> </w:t>
            </w:r>
            <w:r>
              <w:rPr>
                <w:iCs/>
              </w:rPr>
              <w:t>plans,</w:t>
            </w:r>
            <w:r w:rsidR="000D50D7" w:rsidRPr="000D50D7">
              <w:rPr>
                <w:iCs/>
              </w:rPr>
              <w:t xml:space="preserve"> </w:t>
            </w:r>
            <w:r>
              <w:rPr>
                <w:iCs/>
              </w:rPr>
              <w:t>reference</w:t>
            </w:r>
            <w:r w:rsidR="000D50D7" w:rsidRPr="000D50D7">
              <w:rPr>
                <w:iCs/>
              </w:rPr>
              <w:t xml:space="preserve"> </w:t>
            </w:r>
            <w:r>
              <w:rPr>
                <w:iCs/>
              </w:rPr>
              <w:t>TS6.</w:t>
            </w:r>
          </w:p>
        </w:tc>
      </w:tr>
    </w:tbl>
    <w:p w14:paraId="1B4EA66C" w14:textId="77777777" w:rsidR="00283174" w:rsidRDefault="000D50D7" w:rsidP="00283174">
      <w:pPr>
        <w:pStyle w:val="Schedule"/>
        <w:pageBreakBefore/>
        <w:rPr>
          <w:rStyle w:val="Ref"/>
        </w:rPr>
      </w:pPr>
      <w:bookmarkStart w:id="1153" w:name="TOC18_02_2022_17_52_44_1540"/>
      <w:bookmarkStart w:id="1154" w:name="TOC23_02_2022_21_19_37_1679"/>
      <w:bookmarkStart w:id="1155" w:name="TOC15_08_2022_16_06_13_1680"/>
      <w:bookmarkStart w:id="1156" w:name="TOC06_09_2022_15_41_36_1680"/>
      <w:bookmarkStart w:id="1157" w:name="TOC04_10_2022_16_50_01_1683"/>
      <w:bookmarkStart w:id="1158" w:name="TOC23_11_2022_11_32_56_1690"/>
      <w:bookmarkStart w:id="1159" w:name="TOC10_01_2023_14_27_52_1690"/>
      <w:bookmarkEnd w:id="1153"/>
      <w:bookmarkEnd w:id="1154"/>
      <w:bookmarkEnd w:id="1155"/>
      <w:bookmarkEnd w:id="1156"/>
      <w:bookmarkEnd w:id="1157"/>
      <w:bookmarkEnd w:id="1158"/>
      <w:bookmarkEnd w:id="1159"/>
      <w:r w:rsidRPr="000D50D7">
        <w:lastRenderedPageBreak/>
        <w:tab/>
      </w:r>
      <w:r w:rsidR="00283174">
        <w:t>SCHEDULE</w:t>
      </w:r>
      <w:r w:rsidRPr="000D50D7">
        <w:t xml:space="preserve"> </w:t>
      </w:r>
      <w:r w:rsidR="00283174">
        <w:fldChar w:fldCharType="begin"/>
      </w:r>
      <w:r w:rsidR="00283174">
        <w:instrText xml:space="preserve"> SEQ schedule\* arabic </w:instrText>
      </w:r>
      <w:r w:rsidR="00283174">
        <w:fldChar w:fldCharType="separate"/>
      </w:r>
      <w:r>
        <w:rPr>
          <w:noProof/>
        </w:rPr>
        <w:t>8</w:t>
      </w:r>
      <w:r w:rsidR="00283174">
        <w:rPr>
          <w:noProof/>
        </w:rPr>
        <w:fldChar w:fldCharType="end"/>
      </w:r>
      <w:r w:rsidRPr="000D50D7">
        <w:tab/>
      </w:r>
      <w:r w:rsidR="00283174">
        <w:rPr>
          <w:rStyle w:val="Ref"/>
        </w:rPr>
        <w:t>Article</w:t>
      </w:r>
      <w:r w:rsidRPr="000D50D7">
        <w:rPr>
          <w:rStyle w:val="Ref"/>
        </w:rPr>
        <w:t xml:space="preserve"> </w:t>
      </w:r>
      <w:r w:rsidR="00283174">
        <w:rPr>
          <w:rStyle w:val="Ref"/>
        </w:rPr>
        <w:fldChar w:fldCharType="begin"/>
      </w:r>
      <w:r w:rsidR="00283174">
        <w:rPr>
          <w:rStyle w:val="Ref"/>
        </w:rPr>
        <w:instrText xml:space="preserve"> REF _Ref77778416 \w \h </w:instrText>
      </w:r>
      <w:r w:rsidR="00283174">
        <w:rPr>
          <w:rStyle w:val="Ref"/>
        </w:rPr>
      </w:r>
      <w:r w:rsidR="00283174">
        <w:rPr>
          <w:rStyle w:val="Ref"/>
        </w:rPr>
        <w:fldChar w:fldCharType="separate"/>
      </w:r>
      <w:r>
        <w:rPr>
          <w:rStyle w:val="Ref"/>
        </w:rPr>
        <w:t>20</w:t>
      </w:r>
      <w:r w:rsidR="00283174">
        <w:rPr>
          <w:rStyle w:val="Ref"/>
        </w:rPr>
        <w:fldChar w:fldCharType="end"/>
      </w:r>
    </w:p>
    <w:p w14:paraId="335348FD" w14:textId="77777777" w:rsidR="00283174" w:rsidRDefault="00283174" w:rsidP="00283174">
      <w:pPr>
        <w:pStyle w:val="ScheduleHead"/>
      </w:pPr>
      <w:r>
        <w:t>LAND</w:t>
      </w:r>
      <w:r w:rsidR="000D50D7" w:rsidRPr="000D50D7">
        <w:t xml:space="preserve"> </w:t>
      </w:r>
      <w:r>
        <w:t>IN</w:t>
      </w:r>
      <w:r w:rsidR="000D50D7" w:rsidRPr="000D50D7">
        <w:t xml:space="preserve"> </w:t>
      </w:r>
      <w:r>
        <w:t>WHICH</w:t>
      </w:r>
      <w:r w:rsidR="000D50D7" w:rsidRPr="000D50D7">
        <w:t xml:space="preserve"> </w:t>
      </w:r>
      <w:r>
        <w:t>ONLY</w:t>
      </w:r>
      <w:r w:rsidR="000D50D7" w:rsidRPr="000D50D7">
        <w:t xml:space="preserve"> </w:t>
      </w:r>
      <w:r>
        <w:t>NEW</w:t>
      </w:r>
      <w:r w:rsidR="000D50D7" w:rsidRPr="000D50D7">
        <w:t xml:space="preserve"> </w:t>
      </w:r>
      <w:r>
        <w:t>RIGHTS</w:t>
      </w:r>
      <w:r w:rsidR="000D50D7" w:rsidRPr="000D50D7">
        <w:t xml:space="preserve"> </w:t>
      </w:r>
      <w:r>
        <w:t>ETC.</w:t>
      </w:r>
      <w:r w:rsidR="000D50D7" w:rsidRPr="000D50D7">
        <w:t xml:space="preserve"> </w:t>
      </w:r>
      <w:r>
        <w:t>MAY</w:t>
      </w:r>
      <w:r w:rsidR="000D50D7" w:rsidRPr="000D50D7">
        <w:t xml:space="preserve"> </w:t>
      </w:r>
      <w:r>
        <w:t>BE</w:t>
      </w:r>
      <w:r w:rsidR="000D50D7" w:rsidRPr="000D50D7">
        <w:t xml:space="preserve"> </w:t>
      </w:r>
      <w:r>
        <w:t>ACQUIRED</w:t>
      </w:r>
    </w:p>
    <w:p w14:paraId="1D23DDE4" w14:textId="77777777" w:rsidR="00283174" w:rsidRPr="00B03F4C" w:rsidRDefault="00283174" w:rsidP="00283174">
      <w:pPr>
        <w:pStyle w:val="H1"/>
      </w:pPr>
      <w:r>
        <w:t>Interpretation</w:t>
      </w:r>
    </w:p>
    <w:p w14:paraId="04042E5A" w14:textId="77777777" w:rsidR="00283174" w:rsidRDefault="000D50D7" w:rsidP="000F1131">
      <w:pPr>
        <w:pStyle w:val="N1"/>
        <w:numPr>
          <w:ilvl w:val="0"/>
          <w:numId w:val="23"/>
        </w:numPr>
      </w:pPr>
      <w:r w:rsidRPr="000D50D7">
        <w:t> </w:t>
      </w:r>
      <w:r w:rsidR="00283174">
        <w:t>In</w:t>
      </w:r>
      <w:r w:rsidRPr="000D50D7">
        <w:t xml:space="preserve"> </w:t>
      </w:r>
      <w:r w:rsidR="00283174">
        <w:t>this</w:t>
      </w:r>
      <w:r w:rsidRPr="000D50D7">
        <w:t xml:space="preserve"> </w:t>
      </w:r>
      <w:r w:rsidR="00283174">
        <w:t>Schedule—</w:t>
      </w:r>
      <w:bookmarkStart w:id="1160" w:name="TOC01_02_2022_15_14_24_922"/>
      <w:bookmarkStart w:id="1161" w:name="TOC02_02_2022_13_02_49_902"/>
      <w:bookmarkEnd w:id="1160"/>
      <w:bookmarkEnd w:id="1161"/>
    </w:p>
    <w:p w14:paraId="2F72E0DA" w14:textId="77777777" w:rsidR="00283174" w:rsidRDefault="00283174" w:rsidP="00283174">
      <w:pPr>
        <w:pStyle w:val="DefPara"/>
      </w:pPr>
      <w:r>
        <w:t>“access</w:t>
      </w:r>
      <w:r w:rsidR="000D50D7" w:rsidRPr="000D50D7">
        <w:t xml:space="preserve"> </w:t>
      </w:r>
      <w:r>
        <w:t>rights”</w:t>
      </w:r>
      <w:r w:rsidR="000D50D7" w:rsidRPr="000D50D7">
        <w:t xml:space="preserve"> </w:t>
      </w:r>
      <w:r>
        <w:t>means</w:t>
      </w:r>
      <w:r w:rsidR="000D50D7" w:rsidRPr="000D50D7">
        <w:t xml:space="preserve"> </w:t>
      </w:r>
      <w:r>
        <w:t>rights</w:t>
      </w:r>
      <w:r w:rsidR="000D50D7" w:rsidRPr="000D50D7">
        <w:t xml:space="preserve"> </w:t>
      </w:r>
      <w:r>
        <w:t>over</w:t>
      </w:r>
      <w:r w:rsidR="000D50D7" w:rsidRPr="000D50D7">
        <w:t xml:space="preserve"> </w:t>
      </w:r>
      <w:r>
        <w:t>land</w:t>
      </w:r>
      <w:r w:rsidR="000D50D7" w:rsidRPr="000D50D7">
        <w:t xml:space="preserve"> </w:t>
      </w:r>
      <w:r>
        <w:t>to—</w:t>
      </w:r>
    </w:p>
    <w:p w14:paraId="6528E0D6" w14:textId="77777777" w:rsidR="00283174" w:rsidRDefault="00283174" w:rsidP="00283174">
      <w:pPr>
        <w:pStyle w:val="N3"/>
      </w:pPr>
      <w:r>
        <w:t>alter,</w:t>
      </w:r>
      <w:r w:rsidR="000D50D7" w:rsidRPr="000D50D7">
        <w:t xml:space="preserve"> </w:t>
      </w:r>
      <w:r>
        <w:t>improve,</w:t>
      </w:r>
      <w:r w:rsidR="000D50D7" w:rsidRPr="000D50D7">
        <w:t xml:space="preserve"> </w:t>
      </w:r>
      <w:r>
        <w:t>form,</w:t>
      </w:r>
      <w:r w:rsidR="000D50D7" w:rsidRPr="000D50D7">
        <w:t xml:space="preserve"> </w:t>
      </w:r>
      <w:r>
        <w:t>maintain,</w:t>
      </w:r>
      <w:r w:rsidR="000D50D7" w:rsidRPr="000D50D7">
        <w:t xml:space="preserve"> </w:t>
      </w:r>
      <w:r>
        <w:t>retain,</w:t>
      </w:r>
      <w:r w:rsidR="000D50D7" w:rsidRPr="000D50D7">
        <w:t xml:space="preserve"> </w:t>
      </w:r>
      <w:r>
        <w:t>use</w:t>
      </w:r>
      <w:r w:rsidR="000D50D7" w:rsidRPr="000D50D7">
        <w:t xml:space="preserve"> </w:t>
      </w:r>
      <w:r>
        <w:t>(with</w:t>
      </w:r>
      <w:r w:rsidR="000D50D7" w:rsidRPr="000D50D7">
        <w:t xml:space="preserve"> </w:t>
      </w:r>
      <w:r>
        <w:t>or</w:t>
      </w:r>
      <w:r w:rsidR="000D50D7" w:rsidRPr="000D50D7">
        <w:t xml:space="preserve"> </w:t>
      </w:r>
      <w:r>
        <w:t>without</w:t>
      </w:r>
      <w:r w:rsidR="000D50D7" w:rsidRPr="000D50D7">
        <w:t xml:space="preserve"> </w:t>
      </w:r>
      <w:r>
        <w:t>vehicles,</w:t>
      </w:r>
      <w:r w:rsidR="000D50D7" w:rsidRPr="000D50D7">
        <w:t xml:space="preserve"> </w:t>
      </w:r>
      <w:r>
        <w:t>plant</w:t>
      </w:r>
      <w:r w:rsidR="000D50D7" w:rsidRPr="000D50D7">
        <w:t xml:space="preserve"> </w:t>
      </w:r>
      <w:r>
        <w:t>and</w:t>
      </w:r>
      <w:r w:rsidR="000D50D7" w:rsidRPr="000D50D7">
        <w:t xml:space="preserve"> </w:t>
      </w:r>
      <w:r>
        <w:t>machinery),</w:t>
      </w:r>
      <w:r w:rsidR="000D50D7" w:rsidRPr="000D50D7">
        <w:t xml:space="preserve"> </w:t>
      </w:r>
      <w:r>
        <w:t>remove,</w:t>
      </w:r>
      <w:r w:rsidR="000D50D7" w:rsidRPr="000D50D7">
        <w:t xml:space="preserve"> </w:t>
      </w:r>
      <w:r>
        <w:t>reinstate</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including</w:t>
      </w:r>
      <w:r w:rsidR="000D50D7" w:rsidRPr="000D50D7">
        <w:t xml:space="preserve"> </w:t>
      </w:r>
      <w:r>
        <w:t>visibility</w:t>
      </w:r>
      <w:r w:rsidR="000D50D7" w:rsidRPr="000D50D7">
        <w:t xml:space="preserve"> </w:t>
      </w:r>
      <w:r>
        <w:t>splays</w:t>
      </w:r>
      <w:r w:rsidR="000D50D7" w:rsidRPr="000D50D7">
        <w:t xml:space="preserve"> </w:t>
      </w:r>
      <w:r>
        <w:t>and</w:t>
      </w:r>
      <w:r w:rsidR="000D50D7" w:rsidRPr="000D50D7">
        <w:t xml:space="preserve"> </w:t>
      </w:r>
      <w:r>
        <w:t>road</w:t>
      </w:r>
      <w:r w:rsidR="000D50D7" w:rsidRPr="000D50D7">
        <w:t xml:space="preserve"> </w:t>
      </w:r>
      <w:r>
        <w:t>widening</w:t>
      </w:r>
      <w:r w:rsidR="000D50D7" w:rsidRPr="000D50D7">
        <w:t xml:space="preserve"> </w:t>
      </w:r>
      <w:r>
        <w:t>and</w:t>
      </w:r>
      <w:r w:rsidR="000D50D7" w:rsidRPr="000D50D7">
        <w:t xml:space="preserve"> </w:t>
      </w:r>
      <w:r>
        <w:t>to</w:t>
      </w:r>
      <w:r w:rsidR="000D50D7" w:rsidRPr="000D50D7">
        <w:t xml:space="preserve"> </w:t>
      </w:r>
      <w:r>
        <w:t>remove</w:t>
      </w:r>
      <w:r w:rsidR="000D50D7" w:rsidRPr="000D50D7">
        <w:t xml:space="preserve"> </w:t>
      </w:r>
      <w:r>
        <w:t>impediments</w:t>
      </w:r>
      <w:r w:rsidR="000D50D7" w:rsidRPr="000D50D7">
        <w:t xml:space="preserve"> </w:t>
      </w:r>
      <w:r>
        <w:t>(including</w:t>
      </w:r>
      <w:r w:rsidR="000D50D7" w:rsidRPr="000D50D7">
        <w:t xml:space="preserve"> </w:t>
      </w:r>
      <w:r>
        <w:t>vegetation)</w:t>
      </w:r>
      <w:r w:rsidR="000D50D7" w:rsidRPr="000D50D7">
        <w:t xml:space="preserve"> </w:t>
      </w:r>
      <w:r>
        <w:t>to</w:t>
      </w:r>
      <w:r w:rsidR="000D50D7" w:rsidRPr="000D50D7">
        <w:t xml:space="preserve"> </w:t>
      </w:r>
      <w:r>
        <w:t>such</w:t>
      </w:r>
      <w:r w:rsidR="000D50D7" w:rsidRPr="000D50D7">
        <w:t xml:space="preserve"> </w:t>
      </w:r>
      <w:r>
        <w:t>access;</w:t>
      </w:r>
      <w:r w:rsidR="000D50D7" w:rsidRPr="000D50D7">
        <w:t xml:space="preserve"> </w:t>
      </w:r>
      <w:r>
        <w:t>and</w:t>
      </w:r>
    </w:p>
    <w:p w14:paraId="6C46632E" w14:textId="77777777" w:rsidR="00283174" w:rsidRDefault="00283174" w:rsidP="00283174">
      <w:pPr>
        <w:pStyle w:val="N3"/>
      </w:pPr>
      <w:r>
        <w:t>pass</w:t>
      </w:r>
      <w:r w:rsidR="000D50D7" w:rsidRPr="000D50D7">
        <w:t xml:space="preserve"> </w:t>
      </w:r>
      <w:r>
        <w:t>and</w:t>
      </w:r>
      <w:r w:rsidR="000D50D7" w:rsidRPr="000D50D7">
        <w:t xml:space="preserve"> </w:t>
      </w:r>
      <w:r>
        <w:t>repass</w:t>
      </w:r>
      <w:r w:rsidR="000D50D7" w:rsidRPr="000D50D7">
        <w:t xml:space="preserve"> </w:t>
      </w:r>
      <w:r>
        <w:t>on</w:t>
      </w:r>
      <w:r w:rsidR="000D50D7" w:rsidRPr="000D50D7">
        <w:t xml:space="preserve"> </w:t>
      </w:r>
      <w:r>
        <w:t>foot,</w:t>
      </w:r>
      <w:r w:rsidR="000D50D7" w:rsidRPr="000D50D7">
        <w:t xml:space="preserve"> </w:t>
      </w:r>
      <w:r>
        <w:t>with</w:t>
      </w:r>
      <w:r w:rsidR="000D50D7" w:rsidRPr="000D50D7">
        <w:t xml:space="preserve"> </w:t>
      </w:r>
      <w:r>
        <w:t>or</w:t>
      </w:r>
      <w:r w:rsidR="000D50D7" w:rsidRPr="000D50D7">
        <w:t xml:space="preserve"> </w:t>
      </w:r>
      <w:r>
        <w:t>without</w:t>
      </w:r>
      <w:r w:rsidR="000D50D7" w:rsidRPr="000D50D7">
        <w:t xml:space="preserve"> </w:t>
      </w:r>
      <w:r>
        <w:t>vehicles,</w:t>
      </w:r>
      <w:r w:rsidR="000D50D7" w:rsidRPr="000D50D7">
        <w:t xml:space="preserve"> </w:t>
      </w:r>
      <w:r>
        <w:t>plant</w:t>
      </w:r>
      <w:r w:rsidR="000D50D7" w:rsidRPr="000D50D7">
        <w:t xml:space="preserve"> </w:t>
      </w:r>
      <w:r>
        <w:t>and</w:t>
      </w:r>
      <w:r w:rsidR="000D50D7" w:rsidRPr="000D50D7">
        <w:t xml:space="preserve"> </w:t>
      </w:r>
      <w:r>
        <w:t>machinery</w:t>
      </w:r>
      <w:r w:rsidR="000D50D7" w:rsidRPr="000D50D7">
        <w:t xml:space="preserve"> </w:t>
      </w:r>
      <w:r>
        <w:t>(including</w:t>
      </w:r>
      <w:r w:rsidR="000D50D7" w:rsidRPr="000D50D7">
        <w:t xml:space="preserve"> </w:t>
      </w:r>
      <w:r>
        <w:t>rights</w:t>
      </w:r>
      <w:r w:rsidR="000D50D7" w:rsidRPr="000D50D7">
        <w:t xml:space="preserve"> </w:t>
      </w:r>
      <w:r>
        <w:t>to</w:t>
      </w:r>
      <w:r w:rsidR="000D50D7" w:rsidRPr="000D50D7">
        <w:t xml:space="preserve"> </w:t>
      </w:r>
      <w:r>
        <w:t>lay</w:t>
      </w:r>
      <w:r w:rsidR="000D50D7" w:rsidRPr="000D50D7">
        <w:t xml:space="preserve"> </w:t>
      </w:r>
      <w:r>
        <w:t>and</w:t>
      </w:r>
      <w:r w:rsidR="000D50D7" w:rsidRPr="000D50D7">
        <w:t xml:space="preserve"> </w:t>
      </w:r>
      <w:r>
        <w:t>use</w:t>
      </w:r>
      <w:r w:rsidR="000D50D7" w:rsidRPr="000D50D7">
        <w:t xml:space="preserve"> </w:t>
      </w:r>
      <w:r>
        <w:t>any</w:t>
      </w:r>
      <w:r w:rsidR="000D50D7" w:rsidRPr="000D50D7">
        <w:t xml:space="preserve"> </w:t>
      </w:r>
      <w:r>
        <w:t>temporary</w:t>
      </w:r>
      <w:r w:rsidR="000D50D7" w:rsidRPr="000D50D7">
        <w:t xml:space="preserve"> </w:t>
      </w:r>
      <w:r>
        <w:t>surface)</w:t>
      </w:r>
      <w:r w:rsidR="000D50D7" w:rsidRPr="000D50D7">
        <w:t xml:space="preserve"> </w:t>
      </w:r>
      <w:r>
        <w:t>for</w:t>
      </w:r>
      <w:r w:rsidR="000D50D7" w:rsidRPr="000D50D7">
        <w:t xml:space="preserve"> </w:t>
      </w:r>
      <w:r>
        <w:t>all</w:t>
      </w:r>
      <w:r w:rsidR="000D50D7" w:rsidRPr="000D50D7">
        <w:t xml:space="preserve"> </w:t>
      </w:r>
      <w:r>
        <w:t>purposes</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authorised</w:t>
      </w:r>
      <w:r w:rsidR="000D50D7" w:rsidRPr="000D50D7">
        <w:t xml:space="preserve"> </w:t>
      </w:r>
      <w:r>
        <w:t>development;</w:t>
      </w:r>
    </w:p>
    <w:p w14:paraId="6357DC10" w14:textId="77777777" w:rsidR="00283174" w:rsidRDefault="00283174" w:rsidP="00283174">
      <w:pPr>
        <w:pStyle w:val="DefPara"/>
      </w:pPr>
      <w:r>
        <w:t>“cable</w:t>
      </w:r>
      <w:r w:rsidR="000D50D7" w:rsidRPr="000D50D7">
        <w:t xml:space="preserve"> </w:t>
      </w:r>
      <w:r>
        <w:t>rights”</w:t>
      </w:r>
      <w:r w:rsidR="000D50D7" w:rsidRPr="000D50D7">
        <w:t xml:space="preserve"> </w:t>
      </w:r>
      <w:r>
        <w:t>means</w:t>
      </w:r>
      <w:r w:rsidR="000D50D7" w:rsidRPr="000D50D7">
        <w:t xml:space="preserve"> </w:t>
      </w:r>
      <w:r>
        <w:t>rights</w:t>
      </w:r>
      <w:r w:rsidR="000D50D7" w:rsidRPr="000D50D7">
        <w:t xml:space="preserve"> </w:t>
      </w:r>
      <w:r>
        <w:t>over</w:t>
      </w:r>
      <w:r w:rsidR="000D50D7" w:rsidRPr="000D50D7">
        <w:t xml:space="preserve"> </w:t>
      </w:r>
      <w:r>
        <w:t>land</w:t>
      </w:r>
      <w:r w:rsidR="000D50D7" w:rsidRPr="000D50D7">
        <w:t xml:space="preserve"> </w:t>
      </w:r>
      <w:r>
        <w:t>to—</w:t>
      </w:r>
    </w:p>
    <w:p w14:paraId="3CA2317F" w14:textId="77777777" w:rsidR="00283174" w:rsidRDefault="00283174" w:rsidP="000F1131">
      <w:pPr>
        <w:pStyle w:val="N3"/>
        <w:numPr>
          <w:ilvl w:val="2"/>
          <w:numId w:val="24"/>
        </w:numPr>
      </w:pPr>
      <w:r>
        <w:t>install,</w:t>
      </w:r>
      <w:r w:rsidR="000D50D7" w:rsidRPr="000D50D7">
        <w:t xml:space="preserve"> </w:t>
      </w:r>
      <w:r>
        <w:t>use,</w:t>
      </w:r>
      <w:r w:rsidR="000D50D7" w:rsidRPr="000D50D7">
        <w:t xml:space="preserve"> </w:t>
      </w:r>
      <w:r>
        <w:t>support,</w:t>
      </w:r>
      <w:r w:rsidR="000D50D7" w:rsidRPr="000D50D7">
        <w:t xml:space="preserve"> </w:t>
      </w:r>
      <w:r>
        <w:t>protect,</w:t>
      </w:r>
      <w:r w:rsidR="000D50D7" w:rsidRPr="000D50D7">
        <w:t xml:space="preserve"> </w:t>
      </w:r>
      <w:r>
        <w:t>inspect,</w:t>
      </w:r>
      <w:r w:rsidR="000D50D7" w:rsidRPr="000D50D7">
        <w:t xml:space="preserve"> </w:t>
      </w:r>
      <w:r>
        <w:t>alter,</w:t>
      </w:r>
      <w:r w:rsidR="000D50D7" w:rsidRPr="000D50D7">
        <w:t xml:space="preserve"> </w:t>
      </w:r>
      <w:r>
        <w:t>remove,</w:t>
      </w:r>
      <w:r w:rsidR="000D50D7" w:rsidRPr="000D50D7">
        <w:t xml:space="preserve"> </w:t>
      </w:r>
      <w:r>
        <w:t>replace,</w:t>
      </w:r>
      <w:r w:rsidR="000D50D7" w:rsidRPr="000D50D7">
        <w:t xml:space="preserve"> </w:t>
      </w:r>
      <w:r>
        <w:t>retain,</w:t>
      </w:r>
      <w:r w:rsidR="000D50D7" w:rsidRPr="000D50D7">
        <w:t xml:space="preserve"> </w:t>
      </w:r>
      <w:r>
        <w:t>renew,</w:t>
      </w:r>
      <w:r w:rsidR="000D50D7" w:rsidRPr="000D50D7">
        <w:t xml:space="preserve"> </w:t>
      </w:r>
      <w:r>
        <w:t>improve</w:t>
      </w:r>
      <w:r w:rsidR="000D50D7" w:rsidRPr="000D50D7">
        <w:t xml:space="preserve"> </w:t>
      </w:r>
      <w:r>
        <w:t>and</w:t>
      </w:r>
      <w:r w:rsidR="000D50D7" w:rsidRPr="000D50D7">
        <w:t xml:space="preserve"> </w:t>
      </w:r>
      <w:r>
        <w:t>maintain</w:t>
      </w:r>
      <w:r w:rsidR="000D50D7" w:rsidRPr="000D50D7">
        <w:t xml:space="preserve"> </w:t>
      </w:r>
      <w:r>
        <w:t>electrical</w:t>
      </w:r>
      <w:r w:rsidR="000D50D7" w:rsidRPr="000D50D7">
        <w:t xml:space="preserve"> </w:t>
      </w:r>
      <w:r>
        <w:t>underground</w:t>
      </w:r>
      <w:r w:rsidR="000D50D7" w:rsidRPr="000D50D7">
        <w:t xml:space="preserve"> </w:t>
      </w:r>
      <w:r>
        <w:t>cables,</w:t>
      </w:r>
      <w:r w:rsidR="000D50D7" w:rsidRPr="000D50D7">
        <w:t xml:space="preserve"> </w:t>
      </w:r>
      <w:r>
        <w:t>earthing</w:t>
      </w:r>
      <w:r w:rsidR="000D50D7" w:rsidRPr="000D50D7">
        <w:t xml:space="preserve"> </w:t>
      </w:r>
      <w:r>
        <w:t>cables,</w:t>
      </w:r>
      <w:r w:rsidR="000D50D7" w:rsidRPr="000D50D7">
        <w:t xml:space="preserve"> </w:t>
      </w:r>
      <w:r>
        <w:t>optical</w:t>
      </w:r>
      <w:r w:rsidR="000D50D7" w:rsidRPr="000D50D7">
        <w:t xml:space="preserve"> </w:t>
      </w:r>
      <w:r>
        <w:t>fibre</w:t>
      </w:r>
      <w:r w:rsidR="000D50D7" w:rsidRPr="000D50D7">
        <w:t xml:space="preserve"> </w:t>
      </w:r>
      <w:r>
        <w:t>cables,</w:t>
      </w:r>
      <w:r w:rsidR="000D50D7" w:rsidRPr="000D50D7">
        <w:t xml:space="preserve"> </w:t>
      </w:r>
      <w:r>
        <w:t>data</w:t>
      </w:r>
      <w:r w:rsidR="000D50D7" w:rsidRPr="000D50D7">
        <w:t xml:space="preserve"> </w:t>
      </w:r>
      <w:r>
        <w:t>cables,</w:t>
      </w:r>
      <w:r w:rsidR="000D50D7" w:rsidRPr="000D50D7">
        <w:t xml:space="preserve"> </w:t>
      </w:r>
      <w:r>
        <w:t>telecommunications</w:t>
      </w:r>
      <w:r w:rsidR="000D50D7" w:rsidRPr="000D50D7">
        <w:t xml:space="preserve"> </w:t>
      </w:r>
      <w:r>
        <w:t>cables</w:t>
      </w:r>
      <w:r w:rsidR="000D50D7" w:rsidRPr="000D50D7">
        <w:t xml:space="preserve"> </w:t>
      </w:r>
      <w:r>
        <w:t>and</w:t>
      </w:r>
      <w:r w:rsidR="000D50D7" w:rsidRPr="000D50D7">
        <w:t xml:space="preserve"> </w:t>
      </w:r>
      <w:r>
        <w:t>other</w:t>
      </w:r>
      <w:r w:rsidR="000D50D7" w:rsidRPr="000D50D7">
        <w:t xml:space="preserve"> </w:t>
      </w:r>
      <w:r>
        <w:t>services,</w:t>
      </w:r>
      <w:r w:rsidR="000D50D7" w:rsidRPr="000D50D7">
        <w:t xml:space="preserve"> </w:t>
      </w:r>
      <w:r>
        <w:t>works</w:t>
      </w:r>
      <w:r w:rsidR="000D50D7" w:rsidRPr="000D50D7">
        <w:t xml:space="preserve"> </w:t>
      </w:r>
      <w:r>
        <w:t>associated</w:t>
      </w:r>
      <w:r w:rsidR="000D50D7" w:rsidRPr="000D50D7">
        <w:t xml:space="preserve"> </w:t>
      </w:r>
      <w:r>
        <w:t>with</w:t>
      </w:r>
      <w:r w:rsidR="000D50D7" w:rsidRPr="000D50D7">
        <w:t xml:space="preserve"> </w:t>
      </w:r>
      <w:r>
        <w:t>such</w:t>
      </w:r>
      <w:r w:rsidR="000D50D7" w:rsidRPr="000D50D7">
        <w:t xml:space="preserve"> </w:t>
      </w:r>
      <w:r>
        <w:t>cables</w:t>
      </w:r>
      <w:r w:rsidR="000D50D7" w:rsidRPr="000D50D7">
        <w:t xml:space="preserve"> </w:t>
      </w:r>
      <w:r>
        <w:t>including</w:t>
      </w:r>
      <w:r w:rsidR="000D50D7" w:rsidRPr="000D50D7">
        <w:t xml:space="preserve"> </w:t>
      </w:r>
      <w:r>
        <w:t>bays,</w:t>
      </w:r>
      <w:r w:rsidR="000D50D7" w:rsidRPr="000D50D7">
        <w:t xml:space="preserve"> </w:t>
      </w:r>
      <w:r>
        <w:t>ducts,</w:t>
      </w:r>
      <w:r w:rsidR="000D50D7" w:rsidRPr="000D50D7">
        <w:t xml:space="preserve"> </w:t>
      </w:r>
      <w:r>
        <w:t>protection</w:t>
      </w:r>
      <w:r w:rsidR="000D50D7" w:rsidRPr="000D50D7">
        <w:t xml:space="preserve"> </w:t>
      </w:r>
      <w:r>
        <w:t>and</w:t>
      </w:r>
      <w:r w:rsidR="000D50D7" w:rsidRPr="000D50D7">
        <w:t xml:space="preserve"> </w:t>
      </w:r>
      <w:r>
        <w:t>safety</w:t>
      </w:r>
      <w:r w:rsidR="000D50D7" w:rsidRPr="000D50D7">
        <w:t xml:space="preserve"> </w:t>
      </w:r>
      <w:r>
        <w:t>measures</w:t>
      </w:r>
      <w:r w:rsidR="000D50D7" w:rsidRPr="000D50D7">
        <w:t xml:space="preserve"> </w:t>
      </w:r>
      <w:r>
        <w:t>and</w:t>
      </w:r>
      <w:r w:rsidR="000D50D7" w:rsidRPr="000D50D7">
        <w:t xml:space="preserve"> </w:t>
      </w:r>
      <w:r>
        <w:t>equipment,</w:t>
      </w:r>
      <w:r w:rsidR="000D50D7" w:rsidRPr="000D50D7">
        <w:t xml:space="preserve"> </w:t>
      </w:r>
      <w:r>
        <w:t>and</w:t>
      </w:r>
      <w:r w:rsidR="000D50D7" w:rsidRPr="000D50D7">
        <w:t xml:space="preserve"> </w:t>
      </w:r>
      <w:r>
        <w:t>other</w:t>
      </w:r>
      <w:r w:rsidR="000D50D7" w:rsidRPr="000D50D7">
        <w:t xml:space="preserve"> </w:t>
      </w:r>
      <w:r>
        <w:t>apparatus</w:t>
      </w:r>
      <w:r w:rsidR="000D50D7" w:rsidRPr="000D50D7">
        <w:t xml:space="preserve"> </w:t>
      </w:r>
      <w:r>
        <w:t>and</w:t>
      </w:r>
      <w:r w:rsidR="000D50D7" w:rsidRPr="000D50D7">
        <w:t xml:space="preserve"> </w:t>
      </w:r>
      <w:r>
        <w:t>structures;</w:t>
      </w:r>
    </w:p>
    <w:p w14:paraId="3551AD41" w14:textId="77777777" w:rsidR="00283174" w:rsidRDefault="00283174" w:rsidP="00283174">
      <w:pPr>
        <w:pStyle w:val="N3"/>
      </w:pPr>
      <w:r>
        <w:t>remain,</w:t>
      </w:r>
      <w:r w:rsidR="000D50D7" w:rsidRPr="000D50D7">
        <w:t xml:space="preserve"> </w:t>
      </w:r>
      <w:r>
        <w:t>pass</w:t>
      </w:r>
      <w:r w:rsidR="000D50D7" w:rsidRPr="000D50D7">
        <w:t xml:space="preserve"> </w:t>
      </w:r>
      <w:r>
        <w:t>and</w:t>
      </w:r>
      <w:r w:rsidR="000D50D7" w:rsidRPr="000D50D7">
        <w:t xml:space="preserve"> </w:t>
      </w:r>
      <w:r>
        <w:t>repass</w:t>
      </w:r>
      <w:r w:rsidR="000D50D7" w:rsidRPr="000D50D7">
        <w:t xml:space="preserve"> </w:t>
      </w:r>
      <w:r>
        <w:t>on</w:t>
      </w:r>
      <w:r w:rsidR="000D50D7" w:rsidRPr="000D50D7">
        <w:t xml:space="preserve"> </w:t>
      </w:r>
      <w:r>
        <w:t>foot,</w:t>
      </w:r>
      <w:r w:rsidR="000D50D7" w:rsidRPr="000D50D7">
        <w:t xml:space="preserve"> </w:t>
      </w:r>
      <w:r>
        <w:t>with</w:t>
      </w:r>
      <w:r w:rsidR="000D50D7" w:rsidRPr="000D50D7">
        <w:t xml:space="preserve"> </w:t>
      </w:r>
      <w:r>
        <w:t>or</w:t>
      </w:r>
      <w:r w:rsidR="000D50D7" w:rsidRPr="000D50D7">
        <w:t xml:space="preserve"> </w:t>
      </w:r>
      <w:r>
        <w:t>without</w:t>
      </w:r>
      <w:r w:rsidR="000D50D7" w:rsidRPr="000D50D7">
        <w:t xml:space="preserve"> </w:t>
      </w:r>
      <w:r>
        <w:t>vehicles,</w:t>
      </w:r>
      <w:r w:rsidR="000D50D7" w:rsidRPr="000D50D7">
        <w:t xml:space="preserve"> </w:t>
      </w:r>
      <w:r>
        <w:t>plant</w:t>
      </w:r>
      <w:r w:rsidR="000D50D7" w:rsidRPr="000D50D7">
        <w:t xml:space="preserve"> </w:t>
      </w:r>
      <w:r>
        <w:t>and</w:t>
      </w:r>
      <w:r w:rsidR="000D50D7" w:rsidRPr="000D50D7">
        <w:t xml:space="preserve"> </w:t>
      </w:r>
      <w:r>
        <w:t>machinery</w:t>
      </w:r>
      <w:r w:rsidR="000D50D7" w:rsidRPr="000D50D7">
        <w:t xml:space="preserve"> </w:t>
      </w:r>
      <w:r>
        <w:t>(including</w:t>
      </w:r>
      <w:r w:rsidR="000D50D7" w:rsidRPr="000D50D7">
        <w:t xml:space="preserve"> </w:t>
      </w:r>
      <w:r>
        <w:t>rights</w:t>
      </w:r>
      <w:r w:rsidR="000D50D7" w:rsidRPr="000D50D7">
        <w:t xml:space="preserve"> </w:t>
      </w:r>
      <w:r>
        <w:t>to</w:t>
      </w:r>
      <w:r w:rsidR="000D50D7" w:rsidRPr="000D50D7">
        <w:t xml:space="preserve"> </w:t>
      </w:r>
      <w:r>
        <w:t>lay</w:t>
      </w:r>
      <w:r w:rsidR="000D50D7" w:rsidRPr="000D50D7">
        <w:t xml:space="preserve"> </w:t>
      </w:r>
      <w:r>
        <w:t>and</w:t>
      </w:r>
      <w:r w:rsidR="000D50D7" w:rsidRPr="000D50D7">
        <w:t xml:space="preserve"> </w:t>
      </w:r>
      <w:r>
        <w:t>use</w:t>
      </w:r>
      <w:r w:rsidR="000D50D7" w:rsidRPr="000D50D7">
        <w:t xml:space="preserve"> </w:t>
      </w:r>
      <w:r>
        <w:t>any</w:t>
      </w:r>
      <w:r w:rsidR="000D50D7" w:rsidRPr="000D50D7">
        <w:t xml:space="preserve"> </w:t>
      </w:r>
      <w:r>
        <w:t>temporary</w:t>
      </w:r>
      <w:r w:rsidR="000D50D7" w:rsidRPr="000D50D7">
        <w:t xml:space="preserve"> </w:t>
      </w:r>
      <w:r>
        <w:t>surface</w:t>
      </w:r>
      <w:r w:rsidR="000D50D7" w:rsidRPr="000D50D7">
        <w:t xml:space="preserve"> </w:t>
      </w:r>
      <w:r>
        <w:t>or</w:t>
      </w:r>
      <w:r w:rsidR="000D50D7" w:rsidRPr="000D50D7">
        <w:t xml:space="preserve"> </w:t>
      </w:r>
      <w:r>
        <w:t>form</w:t>
      </w:r>
      <w:r w:rsidR="000D50D7" w:rsidRPr="000D50D7">
        <w:t xml:space="preserve"> </w:t>
      </w:r>
      <w:r>
        <w:t>a</w:t>
      </w:r>
      <w:r w:rsidR="000D50D7" w:rsidRPr="000D50D7">
        <w:t xml:space="preserve"> </w:t>
      </w:r>
      <w:r>
        <w:t>temporary</w:t>
      </w:r>
      <w:r w:rsidR="000D50D7" w:rsidRPr="000D50D7">
        <w:t xml:space="preserve"> </w:t>
      </w:r>
      <w:r>
        <w:t>compound)</w:t>
      </w:r>
      <w:r w:rsidR="000D50D7" w:rsidRPr="000D50D7">
        <w:t xml:space="preserve"> </w:t>
      </w:r>
      <w:r>
        <w:t>for</w:t>
      </w:r>
      <w:r w:rsidR="000D50D7" w:rsidRPr="000D50D7">
        <w:t xml:space="preserve"> </w:t>
      </w:r>
      <w:r>
        <w:t>all</w:t>
      </w:r>
      <w:r w:rsidR="000D50D7" w:rsidRPr="000D50D7">
        <w:t xml:space="preserve"> </w:t>
      </w:r>
      <w:r>
        <w:t>purposes</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and</w:t>
      </w:r>
    </w:p>
    <w:p w14:paraId="19706178" w14:textId="77777777" w:rsidR="00283174" w:rsidRDefault="00283174" w:rsidP="00283174">
      <w:pPr>
        <w:pStyle w:val="N3"/>
      </w:pPr>
      <w:r>
        <w:t>restrict</w:t>
      </w:r>
      <w:r w:rsidR="000D50D7" w:rsidRPr="000D50D7">
        <w:t xml:space="preserve"> </w:t>
      </w:r>
      <w:r>
        <w:t>and</w:t>
      </w:r>
      <w:r w:rsidR="000D50D7" w:rsidRPr="000D50D7">
        <w:t xml:space="preserve"> </w:t>
      </w:r>
      <w:r>
        <w:t>remove</w:t>
      </w:r>
      <w:r w:rsidR="000D50D7" w:rsidRPr="000D50D7">
        <w:t xml:space="preserve"> </w:t>
      </w:r>
      <w:r>
        <w:t>the</w:t>
      </w:r>
      <w:r w:rsidR="000D50D7" w:rsidRPr="000D50D7">
        <w:t xml:space="preserve"> </w:t>
      </w:r>
      <w:r>
        <w:t>erection</w:t>
      </w:r>
      <w:r w:rsidR="000D50D7" w:rsidRPr="000D50D7">
        <w:t xml:space="preserve"> </w:t>
      </w:r>
      <w:r>
        <w:t>of</w:t>
      </w:r>
      <w:r w:rsidR="000D50D7" w:rsidRPr="000D50D7">
        <w:t xml:space="preserve"> </w:t>
      </w:r>
      <w:r>
        <w:t>buildings</w:t>
      </w:r>
      <w:r w:rsidR="000D50D7" w:rsidRPr="000D50D7">
        <w:t xml:space="preserve"> </w:t>
      </w:r>
      <w:r>
        <w:t>or</w:t>
      </w:r>
      <w:r w:rsidR="000D50D7" w:rsidRPr="000D50D7">
        <w:t xml:space="preserve"> </w:t>
      </w:r>
      <w:r>
        <w:t>structures,</w:t>
      </w:r>
      <w:r w:rsidR="000D50D7" w:rsidRPr="000D50D7">
        <w:t xml:space="preserve"> </w:t>
      </w:r>
      <w:r>
        <w:t>restrict</w:t>
      </w:r>
      <w:r w:rsidR="000D50D7" w:rsidRPr="000D50D7">
        <w:t xml:space="preserve"> </w:t>
      </w:r>
      <w:r>
        <w:t>the</w:t>
      </w:r>
      <w:r w:rsidR="000D50D7" w:rsidRPr="000D50D7">
        <w:t xml:space="preserve"> </w:t>
      </w:r>
      <w:r>
        <w:t>altering</w:t>
      </w:r>
      <w:r w:rsidR="000D50D7" w:rsidRPr="000D50D7">
        <w:t xml:space="preserve"> </w:t>
      </w:r>
      <w:r>
        <w:t>of</w:t>
      </w:r>
      <w:r w:rsidR="000D50D7" w:rsidRPr="000D50D7">
        <w:t xml:space="preserve"> </w:t>
      </w:r>
      <w:r>
        <w:t>ground</w:t>
      </w:r>
      <w:r w:rsidR="000D50D7" w:rsidRPr="000D50D7">
        <w:t xml:space="preserve"> </w:t>
      </w:r>
      <w:r>
        <w:t>levels,</w:t>
      </w:r>
      <w:r w:rsidR="000D50D7" w:rsidRPr="000D50D7">
        <w:t xml:space="preserve"> </w:t>
      </w:r>
      <w:r>
        <w:t>restrict</w:t>
      </w:r>
      <w:r w:rsidR="000D50D7" w:rsidRPr="000D50D7">
        <w:t xml:space="preserve"> </w:t>
      </w:r>
      <w:r>
        <w:t>and</w:t>
      </w:r>
      <w:r w:rsidR="000D50D7" w:rsidRPr="000D50D7">
        <w:t xml:space="preserve"> </w:t>
      </w:r>
      <w:r>
        <w:t>remove</w:t>
      </w:r>
      <w:r w:rsidR="000D50D7" w:rsidRPr="000D50D7">
        <w:t xml:space="preserve"> </w:t>
      </w:r>
      <w:r>
        <w:t>vegetation</w:t>
      </w:r>
      <w:r w:rsidR="000D50D7" w:rsidRPr="000D50D7">
        <w:t xml:space="preserve"> </w:t>
      </w:r>
      <w:r>
        <w:t>and</w:t>
      </w:r>
      <w:r w:rsidR="000D50D7" w:rsidRPr="000D50D7">
        <w:t xml:space="preserve"> </w:t>
      </w:r>
      <w:r>
        <w:t>restrict</w:t>
      </w:r>
      <w:r w:rsidR="000D50D7" w:rsidRPr="000D50D7">
        <w:t xml:space="preserve"> </w:t>
      </w:r>
      <w:r>
        <w:t>the</w:t>
      </w:r>
      <w:r w:rsidR="000D50D7" w:rsidRPr="000D50D7">
        <w:t xml:space="preserve"> </w:t>
      </w:r>
      <w:r>
        <w:t>planting</w:t>
      </w:r>
      <w:r w:rsidR="000D50D7" w:rsidRPr="000D50D7">
        <w:t xml:space="preserve"> </w:t>
      </w:r>
      <w:r>
        <w:t>of</w:t>
      </w:r>
      <w:r w:rsidR="000D50D7" w:rsidRPr="000D50D7">
        <w:t xml:space="preserve"> </w:t>
      </w:r>
      <w:r>
        <w:t>trees</w:t>
      </w:r>
      <w:r w:rsidR="000D50D7" w:rsidRPr="000D50D7">
        <w:t xml:space="preserve"> </w:t>
      </w:r>
      <w:r>
        <w:t>or</w:t>
      </w:r>
      <w:r w:rsidR="000D50D7" w:rsidRPr="000D50D7">
        <w:t xml:space="preserve"> </w:t>
      </w:r>
      <w:r>
        <w:t>carrying</w:t>
      </w:r>
      <w:r w:rsidR="000D50D7" w:rsidRPr="000D50D7">
        <w:t xml:space="preserve"> </w:t>
      </w:r>
      <w:r>
        <w:t>out</w:t>
      </w:r>
      <w:r w:rsidR="000D50D7" w:rsidRPr="000D50D7">
        <w:t xml:space="preserve"> </w:t>
      </w:r>
      <w:r>
        <w:t>operations</w:t>
      </w:r>
      <w:r w:rsidR="000D50D7" w:rsidRPr="000D50D7">
        <w:t xml:space="preserve"> </w:t>
      </w:r>
      <w:r>
        <w:t>or</w:t>
      </w:r>
      <w:r w:rsidR="000D50D7" w:rsidRPr="000D50D7">
        <w:t xml:space="preserve"> </w:t>
      </w:r>
      <w:r>
        <w:t>actions</w:t>
      </w:r>
      <w:r w:rsidR="000D50D7" w:rsidRPr="000D50D7">
        <w:t xml:space="preserve"> </w:t>
      </w:r>
      <w:r>
        <w:t>(including</w:t>
      </w:r>
      <w:r w:rsidR="000D50D7" w:rsidRPr="000D50D7">
        <w:t xml:space="preserve"> </w:t>
      </w:r>
      <w:r>
        <w:t>but</w:t>
      </w:r>
      <w:r w:rsidR="000D50D7" w:rsidRPr="000D50D7">
        <w:t xml:space="preserve"> </w:t>
      </w:r>
      <w:r>
        <w:t>not</w:t>
      </w:r>
      <w:r w:rsidR="000D50D7" w:rsidRPr="000D50D7">
        <w:t xml:space="preserve"> </w:t>
      </w:r>
      <w:r>
        <w:t>limited</w:t>
      </w:r>
      <w:r w:rsidR="000D50D7" w:rsidRPr="000D50D7">
        <w:t xml:space="preserve"> </w:t>
      </w:r>
      <w:r>
        <w:t>to</w:t>
      </w:r>
      <w:r w:rsidR="000D50D7" w:rsidRPr="000D50D7">
        <w:t xml:space="preserve"> </w:t>
      </w:r>
      <w:r>
        <w:t>blasting</w:t>
      </w:r>
      <w:r w:rsidR="000D50D7" w:rsidRPr="000D50D7">
        <w:t xml:space="preserve"> </w:t>
      </w:r>
      <w:r>
        <w:t>and</w:t>
      </w:r>
      <w:r w:rsidR="000D50D7" w:rsidRPr="000D50D7">
        <w:t xml:space="preserve"> </w:t>
      </w:r>
      <w:r>
        <w:t>piling)</w:t>
      </w:r>
      <w:r w:rsidR="000D50D7" w:rsidRPr="000D50D7">
        <w:t xml:space="preserve"> </w:t>
      </w:r>
      <w:r>
        <w:t>which</w:t>
      </w:r>
      <w:r w:rsidR="000D50D7" w:rsidRPr="000D50D7">
        <w:t xml:space="preserve"> </w:t>
      </w:r>
      <w:r>
        <w:t>may</w:t>
      </w:r>
      <w:r w:rsidR="000D50D7" w:rsidRPr="000D50D7">
        <w:t xml:space="preserve"> </w:t>
      </w:r>
      <w:r>
        <w:t>obstruct,</w:t>
      </w:r>
      <w:r w:rsidR="000D50D7" w:rsidRPr="000D50D7">
        <w:t xml:space="preserve"> </w:t>
      </w:r>
      <w:r>
        <w:t>interrupt</w:t>
      </w:r>
      <w:r w:rsidR="000D50D7" w:rsidRPr="000D50D7">
        <w:t xml:space="preserve"> </w:t>
      </w:r>
      <w:r>
        <w:t>or</w:t>
      </w:r>
      <w:r w:rsidR="000D50D7" w:rsidRPr="000D50D7">
        <w:t xml:space="preserve"> </w:t>
      </w:r>
      <w:r>
        <w:t>interfere</w:t>
      </w:r>
      <w:r w:rsidR="000D50D7" w:rsidRPr="000D50D7">
        <w:t xml:space="preserve"> </w:t>
      </w:r>
      <w:r>
        <w:t>with</w:t>
      </w:r>
      <w:r w:rsidR="000D50D7" w:rsidRPr="000D50D7">
        <w:t xml:space="preserve"> </w:t>
      </w:r>
      <w:r>
        <w:t>the</w:t>
      </w:r>
      <w:r w:rsidR="000D50D7" w:rsidRPr="000D50D7">
        <w:t xml:space="preserve"> </w:t>
      </w:r>
      <w:r>
        <w:t>exercise</w:t>
      </w:r>
      <w:r w:rsidR="000D50D7" w:rsidRPr="000D50D7">
        <w:t xml:space="preserve"> </w:t>
      </w:r>
      <w:r>
        <w:t>of</w:t>
      </w:r>
      <w:r w:rsidR="000D50D7" w:rsidRPr="000D50D7">
        <w:t xml:space="preserve"> </w:t>
      </w:r>
      <w:r>
        <w:t>the</w:t>
      </w:r>
      <w:r w:rsidR="000D50D7" w:rsidRPr="000D50D7">
        <w:t xml:space="preserve"> </w:t>
      </w:r>
      <w:r>
        <w:t>rights</w:t>
      </w:r>
      <w:r w:rsidR="000D50D7" w:rsidRPr="000D50D7">
        <w:t xml:space="preserve"> </w:t>
      </w:r>
      <w:r>
        <w:t>or</w:t>
      </w:r>
      <w:r w:rsidR="000D50D7" w:rsidRPr="000D50D7">
        <w:t xml:space="preserve"> </w:t>
      </w:r>
      <w:r>
        <w:t>damage</w:t>
      </w:r>
      <w:r w:rsidR="000D50D7" w:rsidRPr="000D50D7">
        <w:t xml:space="preserve"> </w:t>
      </w:r>
      <w:r>
        <w:t>the</w:t>
      </w:r>
      <w:r w:rsidR="000D50D7" w:rsidRPr="000D50D7">
        <w:t xml:space="preserve"> </w:t>
      </w:r>
      <w:r>
        <w:t>authorised</w:t>
      </w:r>
      <w:r w:rsidR="000D50D7" w:rsidRPr="000D50D7">
        <w:t xml:space="preserve"> </w:t>
      </w:r>
      <w:r>
        <w:t>development;</w:t>
      </w:r>
    </w:p>
    <w:p w14:paraId="0757FDAE" w14:textId="77777777" w:rsidR="00283174" w:rsidRDefault="00283174" w:rsidP="00283174">
      <w:pPr>
        <w:pStyle w:val="DefPara"/>
      </w:pPr>
      <w:r>
        <w:t>“substation</w:t>
      </w:r>
      <w:r w:rsidR="000D50D7" w:rsidRPr="000D50D7">
        <w:t xml:space="preserve"> </w:t>
      </w:r>
      <w:r>
        <w:t>connection</w:t>
      </w:r>
      <w:r w:rsidR="000D50D7" w:rsidRPr="000D50D7">
        <w:t xml:space="preserve"> </w:t>
      </w:r>
      <w:r>
        <w:t>rights”</w:t>
      </w:r>
      <w:r w:rsidR="000D50D7" w:rsidRPr="000D50D7">
        <w:t xml:space="preserve"> </w:t>
      </w:r>
      <w:r>
        <w:t>means</w:t>
      </w:r>
      <w:r w:rsidR="000D50D7" w:rsidRPr="000D50D7">
        <w:t xml:space="preserve"> </w:t>
      </w:r>
      <w:r>
        <w:t>rights</w:t>
      </w:r>
      <w:r w:rsidR="000D50D7" w:rsidRPr="000D50D7">
        <w:t xml:space="preserve"> </w:t>
      </w:r>
      <w:r>
        <w:t>over</w:t>
      </w:r>
      <w:r w:rsidR="000D50D7" w:rsidRPr="000D50D7">
        <w:t xml:space="preserve"> </w:t>
      </w:r>
      <w:r>
        <w:t>land</w:t>
      </w:r>
      <w:r w:rsidR="000D50D7" w:rsidRPr="000D50D7">
        <w:t xml:space="preserve"> </w:t>
      </w:r>
      <w:r>
        <w:t>to—</w:t>
      </w:r>
    </w:p>
    <w:p w14:paraId="55ABC1D1" w14:textId="77777777" w:rsidR="00283174" w:rsidRDefault="00283174" w:rsidP="000F1131">
      <w:pPr>
        <w:pStyle w:val="N3"/>
        <w:numPr>
          <w:ilvl w:val="2"/>
          <w:numId w:val="25"/>
        </w:numPr>
      </w:pPr>
      <w:r>
        <w:t>install,</w:t>
      </w:r>
      <w:r w:rsidR="000D50D7" w:rsidRPr="000D50D7">
        <w:t xml:space="preserve"> </w:t>
      </w:r>
      <w:r>
        <w:t>use,</w:t>
      </w:r>
      <w:r w:rsidR="000D50D7" w:rsidRPr="000D50D7">
        <w:t xml:space="preserve"> </w:t>
      </w:r>
      <w:r>
        <w:t>support,</w:t>
      </w:r>
      <w:r w:rsidR="000D50D7" w:rsidRPr="000D50D7">
        <w:t xml:space="preserve"> </w:t>
      </w:r>
      <w:r>
        <w:t>protect,</w:t>
      </w:r>
      <w:r w:rsidR="000D50D7" w:rsidRPr="000D50D7">
        <w:t xml:space="preserve"> </w:t>
      </w:r>
      <w:r>
        <w:t>inspect,</w:t>
      </w:r>
      <w:r w:rsidR="000D50D7" w:rsidRPr="000D50D7">
        <w:t xml:space="preserve"> </w:t>
      </w:r>
      <w:r>
        <w:t>alter,</w:t>
      </w:r>
      <w:r w:rsidR="000D50D7" w:rsidRPr="000D50D7">
        <w:t xml:space="preserve"> </w:t>
      </w:r>
      <w:r>
        <w:t>remove,</w:t>
      </w:r>
      <w:r w:rsidR="000D50D7" w:rsidRPr="000D50D7">
        <w:t xml:space="preserve"> </w:t>
      </w:r>
      <w:r>
        <w:t>replace,</w:t>
      </w:r>
      <w:r w:rsidR="000D50D7" w:rsidRPr="000D50D7">
        <w:t xml:space="preserve"> </w:t>
      </w:r>
      <w:r>
        <w:t>retain,</w:t>
      </w:r>
      <w:r w:rsidR="000D50D7" w:rsidRPr="000D50D7">
        <w:t xml:space="preserve"> </w:t>
      </w:r>
      <w:r>
        <w:t>renew,</w:t>
      </w:r>
      <w:r w:rsidR="000D50D7" w:rsidRPr="000D50D7">
        <w:t xml:space="preserve"> </w:t>
      </w:r>
      <w:r>
        <w:t>improve</w:t>
      </w:r>
      <w:r w:rsidR="000D50D7" w:rsidRPr="000D50D7">
        <w:t xml:space="preserve"> </w:t>
      </w:r>
      <w:r>
        <w:t>and</w:t>
      </w:r>
      <w:r w:rsidR="000D50D7" w:rsidRPr="000D50D7">
        <w:t xml:space="preserve"> </w:t>
      </w:r>
      <w:r>
        <w:t>maintain</w:t>
      </w:r>
      <w:r w:rsidR="000D50D7" w:rsidRPr="000D50D7">
        <w:t xml:space="preserve"> </w:t>
      </w:r>
      <w:r>
        <w:t>electrical</w:t>
      </w:r>
      <w:r w:rsidR="000D50D7" w:rsidRPr="000D50D7">
        <w:t xml:space="preserve"> </w:t>
      </w:r>
      <w:r>
        <w:t>cables,</w:t>
      </w:r>
      <w:r w:rsidR="000D50D7" w:rsidRPr="000D50D7">
        <w:t xml:space="preserve"> </w:t>
      </w:r>
      <w:r>
        <w:t>earthing</w:t>
      </w:r>
      <w:r w:rsidR="000D50D7" w:rsidRPr="000D50D7">
        <w:t xml:space="preserve"> </w:t>
      </w:r>
      <w:r>
        <w:t>cables,</w:t>
      </w:r>
      <w:r w:rsidR="000D50D7" w:rsidRPr="000D50D7">
        <w:t xml:space="preserve"> </w:t>
      </w:r>
      <w:r>
        <w:t>optical</w:t>
      </w:r>
      <w:r w:rsidR="000D50D7" w:rsidRPr="000D50D7">
        <w:t xml:space="preserve"> </w:t>
      </w:r>
      <w:r>
        <w:t>fibre</w:t>
      </w:r>
      <w:r w:rsidR="000D50D7" w:rsidRPr="000D50D7">
        <w:t xml:space="preserve"> </w:t>
      </w:r>
      <w:r>
        <w:t>cables,</w:t>
      </w:r>
      <w:r w:rsidR="000D50D7" w:rsidRPr="000D50D7">
        <w:t xml:space="preserve"> </w:t>
      </w:r>
      <w:r>
        <w:t>data</w:t>
      </w:r>
      <w:r w:rsidR="000D50D7" w:rsidRPr="000D50D7">
        <w:t xml:space="preserve"> </w:t>
      </w:r>
      <w:r>
        <w:t>cables,</w:t>
      </w:r>
      <w:r w:rsidR="000D50D7" w:rsidRPr="000D50D7">
        <w:t xml:space="preserve"> </w:t>
      </w:r>
      <w:r>
        <w:t>telecommunications</w:t>
      </w:r>
      <w:r w:rsidR="000D50D7" w:rsidRPr="000D50D7">
        <w:t xml:space="preserve"> </w:t>
      </w:r>
      <w:r>
        <w:t>cables</w:t>
      </w:r>
      <w:r w:rsidR="000D50D7" w:rsidRPr="000D50D7">
        <w:t xml:space="preserve"> </w:t>
      </w:r>
      <w:r>
        <w:t>and</w:t>
      </w:r>
      <w:r w:rsidR="000D50D7" w:rsidRPr="000D50D7">
        <w:t xml:space="preserve"> </w:t>
      </w:r>
      <w:r>
        <w:t>other</w:t>
      </w:r>
      <w:r w:rsidR="000D50D7" w:rsidRPr="000D50D7">
        <w:t xml:space="preserve"> </w:t>
      </w:r>
      <w:r>
        <w:t>services,</w:t>
      </w:r>
      <w:r w:rsidR="000D50D7" w:rsidRPr="000D50D7">
        <w:t xml:space="preserve"> </w:t>
      </w:r>
      <w:r>
        <w:t>works</w:t>
      </w:r>
      <w:r w:rsidR="000D50D7" w:rsidRPr="000D50D7">
        <w:t xml:space="preserve"> </w:t>
      </w:r>
      <w:r>
        <w:t>associated</w:t>
      </w:r>
      <w:r w:rsidR="000D50D7" w:rsidRPr="000D50D7">
        <w:t xml:space="preserve"> </w:t>
      </w:r>
      <w:r>
        <w:t>with</w:t>
      </w:r>
      <w:r w:rsidR="000D50D7" w:rsidRPr="000D50D7">
        <w:t xml:space="preserve"> </w:t>
      </w:r>
      <w:r>
        <w:t>such</w:t>
      </w:r>
      <w:r w:rsidR="000D50D7" w:rsidRPr="000D50D7">
        <w:t xml:space="preserve"> </w:t>
      </w:r>
      <w:r>
        <w:t>cables</w:t>
      </w:r>
      <w:r w:rsidR="000D50D7" w:rsidRPr="000D50D7">
        <w:t xml:space="preserve"> </w:t>
      </w:r>
      <w:r>
        <w:t>including</w:t>
      </w:r>
      <w:r w:rsidR="000D50D7" w:rsidRPr="000D50D7">
        <w:t xml:space="preserve"> </w:t>
      </w:r>
      <w:r>
        <w:t>bays,</w:t>
      </w:r>
      <w:r w:rsidR="000D50D7" w:rsidRPr="000D50D7">
        <w:t xml:space="preserve"> </w:t>
      </w:r>
      <w:r>
        <w:t>ducts,</w:t>
      </w:r>
      <w:r w:rsidR="000D50D7" w:rsidRPr="000D50D7">
        <w:t xml:space="preserve"> </w:t>
      </w:r>
      <w:r>
        <w:t>protection</w:t>
      </w:r>
      <w:r w:rsidR="000D50D7" w:rsidRPr="000D50D7">
        <w:t xml:space="preserve"> </w:t>
      </w:r>
      <w:r>
        <w:t>and</w:t>
      </w:r>
      <w:r w:rsidR="000D50D7" w:rsidRPr="000D50D7">
        <w:t xml:space="preserve"> </w:t>
      </w:r>
      <w:r>
        <w:t>safety</w:t>
      </w:r>
      <w:r w:rsidR="000D50D7" w:rsidRPr="000D50D7">
        <w:t xml:space="preserve"> </w:t>
      </w:r>
      <w:r>
        <w:t>measures</w:t>
      </w:r>
      <w:r w:rsidR="000D50D7" w:rsidRPr="000D50D7">
        <w:t xml:space="preserve"> </w:t>
      </w:r>
      <w:r>
        <w:t>and</w:t>
      </w:r>
      <w:r w:rsidR="000D50D7" w:rsidRPr="000D50D7">
        <w:t xml:space="preserve"> </w:t>
      </w:r>
      <w:r>
        <w:t>equipment,</w:t>
      </w:r>
      <w:r w:rsidR="000D50D7" w:rsidRPr="000D50D7">
        <w:t xml:space="preserve"> </w:t>
      </w:r>
      <w:r>
        <w:t>and</w:t>
      </w:r>
      <w:r w:rsidR="000D50D7" w:rsidRPr="000D50D7">
        <w:t xml:space="preserve"> </w:t>
      </w:r>
      <w:r>
        <w:t>other</w:t>
      </w:r>
      <w:r w:rsidR="000D50D7" w:rsidRPr="000D50D7">
        <w:t xml:space="preserve"> </w:t>
      </w:r>
      <w:r>
        <w:t>apparatus</w:t>
      </w:r>
      <w:r w:rsidR="000D50D7" w:rsidRPr="000D50D7">
        <w:t xml:space="preserve"> </w:t>
      </w:r>
      <w:r>
        <w:t>and</w:t>
      </w:r>
      <w:r w:rsidR="000D50D7" w:rsidRPr="000D50D7">
        <w:t xml:space="preserve"> </w:t>
      </w:r>
      <w:r>
        <w:t>structures</w:t>
      </w:r>
      <w:r w:rsidR="000D50D7" w:rsidRPr="000D50D7">
        <w:t xml:space="preserve"> </w:t>
      </w:r>
      <w:r>
        <w:t>and</w:t>
      </w:r>
      <w:r w:rsidR="000D50D7" w:rsidRPr="000D50D7">
        <w:t xml:space="preserve"> </w:t>
      </w:r>
      <w:r>
        <w:t>to</w:t>
      </w:r>
      <w:r w:rsidR="000D50D7" w:rsidRPr="000D50D7">
        <w:t xml:space="preserve"> </w:t>
      </w:r>
      <w:r>
        <w:t>connect</w:t>
      </w:r>
      <w:r w:rsidR="000D50D7" w:rsidRPr="000D50D7">
        <w:t xml:space="preserve"> </w:t>
      </w:r>
      <w:r>
        <w:t>such</w:t>
      </w:r>
      <w:r w:rsidR="000D50D7" w:rsidRPr="000D50D7">
        <w:t xml:space="preserve"> </w:t>
      </w:r>
      <w:r>
        <w:t>cables</w:t>
      </w:r>
      <w:r w:rsidR="000D50D7" w:rsidRPr="000D50D7">
        <w:t xml:space="preserve"> </w:t>
      </w:r>
      <w:r>
        <w:t>and</w:t>
      </w:r>
      <w:r w:rsidR="000D50D7" w:rsidRPr="000D50D7">
        <w:t xml:space="preserve"> </w:t>
      </w:r>
      <w:r>
        <w:t>services</w:t>
      </w:r>
      <w:r w:rsidR="000D50D7" w:rsidRPr="000D50D7">
        <w:t xml:space="preserve"> </w:t>
      </w:r>
      <w:r>
        <w:t>to</w:t>
      </w:r>
      <w:r w:rsidR="000D50D7" w:rsidRPr="000D50D7">
        <w:t xml:space="preserve"> </w:t>
      </w:r>
      <w:r>
        <w:t>the</w:t>
      </w:r>
      <w:r w:rsidR="000D50D7" w:rsidRPr="000D50D7">
        <w:t xml:space="preserve"> </w:t>
      </w:r>
      <w:r>
        <w:t>National</w:t>
      </w:r>
      <w:r w:rsidR="000D50D7" w:rsidRPr="000D50D7">
        <w:t xml:space="preserve"> </w:t>
      </w:r>
      <w:r>
        <w:t>Grid</w:t>
      </w:r>
      <w:r w:rsidR="000D50D7" w:rsidRPr="000D50D7">
        <w:t xml:space="preserve"> </w:t>
      </w:r>
      <w:r>
        <w:t>Bulls</w:t>
      </w:r>
      <w:r w:rsidR="000D50D7" w:rsidRPr="000D50D7">
        <w:t xml:space="preserve"> </w:t>
      </w:r>
      <w:r>
        <w:t>Lodge</w:t>
      </w:r>
      <w:r w:rsidR="000D50D7" w:rsidRPr="000D50D7">
        <w:t xml:space="preserve"> </w:t>
      </w:r>
      <w:r>
        <w:t>substation;</w:t>
      </w:r>
    </w:p>
    <w:p w14:paraId="39376550" w14:textId="77777777" w:rsidR="00283174" w:rsidRDefault="00283174" w:rsidP="00283174">
      <w:pPr>
        <w:pStyle w:val="N3"/>
      </w:pPr>
      <w:r>
        <w:t>install,</w:t>
      </w:r>
      <w:r w:rsidR="000D50D7" w:rsidRPr="000D50D7">
        <w:t xml:space="preserve"> </w:t>
      </w:r>
      <w:r>
        <w:t>use,</w:t>
      </w:r>
      <w:r w:rsidR="000D50D7" w:rsidRPr="000D50D7">
        <w:t xml:space="preserve"> </w:t>
      </w:r>
      <w:r>
        <w:t>support,</w:t>
      </w:r>
      <w:r w:rsidR="000D50D7" w:rsidRPr="000D50D7">
        <w:t xml:space="preserve"> </w:t>
      </w:r>
      <w:r>
        <w:t>protect,</w:t>
      </w:r>
      <w:r w:rsidR="000D50D7" w:rsidRPr="000D50D7">
        <w:t xml:space="preserve"> </w:t>
      </w:r>
      <w:r>
        <w:t>inspect,</w:t>
      </w:r>
      <w:r w:rsidR="000D50D7" w:rsidRPr="000D50D7">
        <w:t xml:space="preserve"> </w:t>
      </w:r>
      <w:r>
        <w:t>alter,</w:t>
      </w:r>
      <w:r w:rsidR="000D50D7" w:rsidRPr="000D50D7">
        <w:t xml:space="preserve"> </w:t>
      </w:r>
      <w:r>
        <w:t>remove,</w:t>
      </w:r>
      <w:r w:rsidR="000D50D7" w:rsidRPr="000D50D7">
        <w:t xml:space="preserve"> </w:t>
      </w:r>
      <w:r>
        <w:t>replace,</w:t>
      </w:r>
      <w:r w:rsidR="000D50D7" w:rsidRPr="000D50D7">
        <w:t xml:space="preserve"> </w:t>
      </w:r>
      <w:r>
        <w:t>retain,</w:t>
      </w:r>
      <w:r w:rsidR="000D50D7" w:rsidRPr="000D50D7">
        <w:t xml:space="preserve"> </w:t>
      </w:r>
      <w:r>
        <w:t>renew,</w:t>
      </w:r>
      <w:r w:rsidR="000D50D7" w:rsidRPr="000D50D7">
        <w:t xml:space="preserve"> </w:t>
      </w:r>
      <w:r>
        <w:t>improve</w:t>
      </w:r>
      <w:r w:rsidR="000D50D7" w:rsidRPr="000D50D7">
        <w:t xml:space="preserve"> </w:t>
      </w:r>
      <w:r>
        <w:t>and</w:t>
      </w:r>
      <w:r w:rsidR="000D50D7" w:rsidRPr="000D50D7">
        <w:t xml:space="preserve"> </w:t>
      </w:r>
      <w:r>
        <w:t>maintain</w:t>
      </w:r>
      <w:r w:rsidR="000D50D7" w:rsidRPr="000D50D7">
        <w:t xml:space="preserve"> </w:t>
      </w:r>
      <w:r>
        <w:t>watercourses,</w:t>
      </w:r>
      <w:r w:rsidR="000D50D7" w:rsidRPr="000D50D7">
        <w:t xml:space="preserve"> </w:t>
      </w:r>
      <w:r>
        <w:t>public</w:t>
      </w:r>
      <w:r w:rsidR="000D50D7" w:rsidRPr="000D50D7">
        <w:t xml:space="preserve"> </w:t>
      </w:r>
      <w:r>
        <w:t>sewers</w:t>
      </w:r>
      <w:r w:rsidR="000D50D7" w:rsidRPr="000D50D7">
        <w:t xml:space="preserve"> </w:t>
      </w:r>
      <w:r>
        <w:t>and</w:t>
      </w:r>
      <w:r w:rsidR="000D50D7" w:rsidRPr="000D50D7">
        <w:t xml:space="preserve"> </w:t>
      </w:r>
      <w:r>
        <w:t>drains</w:t>
      </w:r>
      <w:r w:rsidR="000D50D7" w:rsidRPr="000D50D7">
        <w:t xml:space="preserve"> </w:t>
      </w:r>
      <w:r>
        <w:t>and</w:t>
      </w:r>
      <w:r w:rsidR="000D50D7" w:rsidRPr="000D50D7">
        <w:t xml:space="preserve"> </w:t>
      </w:r>
      <w:r>
        <w:t>drainage</w:t>
      </w:r>
      <w:r w:rsidR="000D50D7" w:rsidRPr="000D50D7">
        <w:t xml:space="preserve"> </w:t>
      </w:r>
      <w:r>
        <w:t>apparatus</w:t>
      </w:r>
      <w:r w:rsidR="000D50D7" w:rsidRPr="000D50D7">
        <w:t xml:space="preserve"> </w:t>
      </w:r>
      <w:r>
        <w:t>and</w:t>
      </w:r>
      <w:r w:rsidR="000D50D7" w:rsidRPr="000D50D7">
        <w:t xml:space="preserve"> </w:t>
      </w:r>
      <w:r>
        <w:t>equipment;</w:t>
      </w:r>
    </w:p>
    <w:p w14:paraId="1D36879B" w14:textId="77777777" w:rsidR="00283174" w:rsidRDefault="00283174" w:rsidP="00283174">
      <w:pPr>
        <w:pStyle w:val="N3"/>
      </w:pPr>
      <w:r>
        <w:t>remain,</w:t>
      </w:r>
      <w:r w:rsidR="000D50D7" w:rsidRPr="000D50D7">
        <w:t xml:space="preserve"> </w:t>
      </w:r>
      <w:r>
        <w:t>pass</w:t>
      </w:r>
      <w:r w:rsidR="000D50D7" w:rsidRPr="000D50D7">
        <w:t xml:space="preserve"> </w:t>
      </w:r>
      <w:r>
        <w:t>and</w:t>
      </w:r>
      <w:r w:rsidR="000D50D7" w:rsidRPr="000D50D7">
        <w:t xml:space="preserve"> </w:t>
      </w:r>
      <w:r>
        <w:t>repass</w:t>
      </w:r>
      <w:r w:rsidR="000D50D7" w:rsidRPr="000D50D7">
        <w:t xml:space="preserve"> </w:t>
      </w:r>
      <w:r>
        <w:t>on</w:t>
      </w:r>
      <w:r w:rsidR="000D50D7" w:rsidRPr="000D50D7">
        <w:t xml:space="preserve"> </w:t>
      </w:r>
      <w:r>
        <w:t>foot,</w:t>
      </w:r>
      <w:r w:rsidR="000D50D7" w:rsidRPr="000D50D7">
        <w:t xml:space="preserve"> </w:t>
      </w:r>
      <w:r>
        <w:t>with</w:t>
      </w:r>
      <w:r w:rsidR="000D50D7" w:rsidRPr="000D50D7">
        <w:t xml:space="preserve"> </w:t>
      </w:r>
      <w:r>
        <w:t>or</w:t>
      </w:r>
      <w:r w:rsidR="000D50D7" w:rsidRPr="000D50D7">
        <w:t xml:space="preserve"> </w:t>
      </w:r>
      <w:r>
        <w:t>without</w:t>
      </w:r>
      <w:r w:rsidR="000D50D7" w:rsidRPr="000D50D7">
        <w:t xml:space="preserve"> </w:t>
      </w:r>
      <w:r>
        <w:t>vehicles,</w:t>
      </w:r>
      <w:r w:rsidR="000D50D7" w:rsidRPr="000D50D7">
        <w:t xml:space="preserve"> </w:t>
      </w:r>
      <w:r>
        <w:t>plant</w:t>
      </w:r>
      <w:r w:rsidR="000D50D7" w:rsidRPr="000D50D7">
        <w:t xml:space="preserve"> </w:t>
      </w:r>
      <w:r>
        <w:t>and</w:t>
      </w:r>
      <w:r w:rsidR="000D50D7" w:rsidRPr="000D50D7">
        <w:t xml:space="preserve"> </w:t>
      </w:r>
      <w:r>
        <w:t>machinery</w:t>
      </w:r>
      <w:r w:rsidR="000D50D7" w:rsidRPr="000D50D7">
        <w:t xml:space="preserve"> </w:t>
      </w:r>
      <w:r>
        <w:t>(including</w:t>
      </w:r>
      <w:r w:rsidR="000D50D7" w:rsidRPr="000D50D7">
        <w:t xml:space="preserve"> </w:t>
      </w:r>
      <w:r>
        <w:t>rights</w:t>
      </w:r>
      <w:r w:rsidR="000D50D7" w:rsidRPr="000D50D7">
        <w:t xml:space="preserve"> </w:t>
      </w:r>
      <w:r>
        <w:t>to</w:t>
      </w:r>
      <w:r w:rsidR="000D50D7" w:rsidRPr="000D50D7">
        <w:t xml:space="preserve"> </w:t>
      </w:r>
      <w:r>
        <w:t>lay</w:t>
      </w:r>
      <w:r w:rsidR="000D50D7" w:rsidRPr="000D50D7">
        <w:t xml:space="preserve"> </w:t>
      </w:r>
      <w:r>
        <w:t>and</w:t>
      </w:r>
      <w:r w:rsidR="000D50D7" w:rsidRPr="000D50D7">
        <w:t xml:space="preserve"> </w:t>
      </w:r>
      <w:r>
        <w:t>use</w:t>
      </w:r>
      <w:r w:rsidR="000D50D7" w:rsidRPr="000D50D7">
        <w:t xml:space="preserve"> </w:t>
      </w:r>
      <w:r>
        <w:t>any</w:t>
      </w:r>
      <w:r w:rsidR="000D50D7" w:rsidRPr="000D50D7">
        <w:t xml:space="preserve"> </w:t>
      </w:r>
      <w:r>
        <w:t>temporary</w:t>
      </w:r>
      <w:r w:rsidR="000D50D7" w:rsidRPr="000D50D7">
        <w:t xml:space="preserve"> </w:t>
      </w:r>
      <w:r>
        <w:t>surface</w:t>
      </w:r>
      <w:r w:rsidR="000D50D7" w:rsidRPr="000D50D7">
        <w:t xml:space="preserve"> </w:t>
      </w:r>
      <w:r>
        <w:t>or</w:t>
      </w:r>
      <w:r w:rsidR="000D50D7" w:rsidRPr="000D50D7">
        <w:t xml:space="preserve"> </w:t>
      </w:r>
      <w:r>
        <w:t>form</w:t>
      </w:r>
      <w:r w:rsidR="000D50D7" w:rsidRPr="000D50D7">
        <w:t xml:space="preserve"> </w:t>
      </w:r>
      <w:r>
        <w:t>a</w:t>
      </w:r>
      <w:r w:rsidR="000D50D7" w:rsidRPr="000D50D7">
        <w:t xml:space="preserve"> </w:t>
      </w:r>
      <w:r>
        <w:t>temporary</w:t>
      </w:r>
      <w:r w:rsidR="000D50D7" w:rsidRPr="000D50D7">
        <w:t xml:space="preserve"> </w:t>
      </w:r>
      <w:r>
        <w:t>compound)</w:t>
      </w:r>
      <w:r w:rsidR="000D50D7" w:rsidRPr="000D50D7">
        <w:t xml:space="preserve"> </w:t>
      </w:r>
      <w:r>
        <w:t>for</w:t>
      </w:r>
      <w:r w:rsidR="000D50D7" w:rsidRPr="000D50D7">
        <w:t xml:space="preserve"> </w:t>
      </w:r>
      <w:r>
        <w:t>all</w:t>
      </w:r>
      <w:r w:rsidR="000D50D7" w:rsidRPr="000D50D7">
        <w:t xml:space="preserve"> </w:t>
      </w:r>
      <w:r>
        <w:t>purposes</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Bulls</w:t>
      </w:r>
      <w:r w:rsidR="000D50D7" w:rsidRPr="000D50D7">
        <w:t xml:space="preserve"> </w:t>
      </w:r>
      <w:r>
        <w:t>Lodge</w:t>
      </w:r>
      <w:r w:rsidR="000D50D7" w:rsidRPr="000D50D7">
        <w:t xml:space="preserve"> </w:t>
      </w:r>
      <w:r>
        <w:t>substation</w:t>
      </w:r>
      <w:r w:rsidR="000D50D7" w:rsidRPr="000D50D7">
        <w:t xml:space="preserve"> </w:t>
      </w:r>
      <w:r>
        <w:t>works;</w:t>
      </w:r>
    </w:p>
    <w:p w14:paraId="4FFCFB1B" w14:textId="77777777" w:rsidR="00283174" w:rsidRDefault="00283174" w:rsidP="00283174">
      <w:pPr>
        <w:pStyle w:val="N3"/>
      </w:pPr>
      <w:r>
        <w:t>restrict</w:t>
      </w:r>
      <w:r w:rsidR="000D50D7" w:rsidRPr="000D50D7">
        <w:t xml:space="preserve"> </w:t>
      </w:r>
      <w:r>
        <w:t>and</w:t>
      </w:r>
      <w:r w:rsidR="000D50D7" w:rsidRPr="000D50D7">
        <w:t xml:space="preserve"> </w:t>
      </w:r>
      <w:r>
        <w:t>remove</w:t>
      </w:r>
      <w:r w:rsidR="000D50D7" w:rsidRPr="000D50D7">
        <w:t xml:space="preserve"> </w:t>
      </w:r>
      <w:r>
        <w:t>the</w:t>
      </w:r>
      <w:r w:rsidR="000D50D7" w:rsidRPr="000D50D7">
        <w:t xml:space="preserve"> </w:t>
      </w:r>
      <w:r>
        <w:t>erection</w:t>
      </w:r>
      <w:r w:rsidR="000D50D7" w:rsidRPr="000D50D7">
        <w:t xml:space="preserve"> </w:t>
      </w:r>
      <w:r>
        <w:t>of</w:t>
      </w:r>
      <w:r w:rsidR="000D50D7" w:rsidRPr="000D50D7">
        <w:t xml:space="preserve"> </w:t>
      </w:r>
      <w:r>
        <w:t>buildings</w:t>
      </w:r>
      <w:r w:rsidR="000D50D7" w:rsidRPr="000D50D7">
        <w:t xml:space="preserve"> </w:t>
      </w:r>
      <w:r>
        <w:t>or</w:t>
      </w:r>
      <w:r w:rsidR="000D50D7" w:rsidRPr="000D50D7">
        <w:t xml:space="preserve"> </w:t>
      </w:r>
      <w:r>
        <w:t>structures,</w:t>
      </w:r>
      <w:r w:rsidR="000D50D7" w:rsidRPr="000D50D7">
        <w:t xml:space="preserve"> </w:t>
      </w:r>
      <w:r>
        <w:t>restrict</w:t>
      </w:r>
      <w:r w:rsidR="000D50D7" w:rsidRPr="000D50D7">
        <w:t xml:space="preserve"> </w:t>
      </w:r>
      <w:r>
        <w:t>the</w:t>
      </w:r>
      <w:r w:rsidR="000D50D7" w:rsidRPr="000D50D7">
        <w:t xml:space="preserve"> </w:t>
      </w:r>
      <w:r>
        <w:t>altering</w:t>
      </w:r>
      <w:r w:rsidR="000D50D7" w:rsidRPr="000D50D7">
        <w:t xml:space="preserve"> </w:t>
      </w:r>
      <w:r>
        <w:t>of</w:t>
      </w:r>
      <w:r w:rsidR="000D50D7" w:rsidRPr="000D50D7">
        <w:t xml:space="preserve"> </w:t>
      </w:r>
      <w:r>
        <w:t>ground</w:t>
      </w:r>
      <w:r w:rsidR="000D50D7" w:rsidRPr="000D50D7">
        <w:t xml:space="preserve"> </w:t>
      </w:r>
      <w:r>
        <w:t>levels,</w:t>
      </w:r>
      <w:r w:rsidR="000D50D7" w:rsidRPr="000D50D7">
        <w:t xml:space="preserve"> </w:t>
      </w:r>
      <w:r>
        <w:t>restrict</w:t>
      </w:r>
      <w:r w:rsidR="000D50D7" w:rsidRPr="000D50D7">
        <w:t xml:space="preserve"> </w:t>
      </w:r>
      <w:r>
        <w:t>and</w:t>
      </w:r>
      <w:r w:rsidR="000D50D7" w:rsidRPr="000D50D7">
        <w:t xml:space="preserve"> </w:t>
      </w:r>
      <w:r>
        <w:t>remove</w:t>
      </w:r>
      <w:r w:rsidR="000D50D7" w:rsidRPr="000D50D7">
        <w:t xml:space="preserve"> </w:t>
      </w:r>
      <w:r>
        <w:t>the</w:t>
      </w:r>
      <w:r w:rsidR="000D50D7" w:rsidRPr="000D50D7">
        <w:t xml:space="preserve"> </w:t>
      </w:r>
      <w:r>
        <w:t>planting</w:t>
      </w:r>
      <w:r w:rsidR="000D50D7" w:rsidRPr="000D50D7">
        <w:t xml:space="preserve"> </w:t>
      </w:r>
      <w:r>
        <w:t>of</w:t>
      </w:r>
      <w:r w:rsidR="000D50D7" w:rsidRPr="000D50D7">
        <w:t xml:space="preserve"> </w:t>
      </w:r>
      <w:r>
        <w:t>trees</w:t>
      </w:r>
      <w:r w:rsidR="000D50D7" w:rsidRPr="000D50D7">
        <w:t xml:space="preserve"> </w:t>
      </w:r>
      <w:r>
        <w:t>or</w:t>
      </w:r>
      <w:r w:rsidR="000D50D7" w:rsidRPr="000D50D7">
        <w:t xml:space="preserve"> </w:t>
      </w:r>
      <w:r>
        <w:t>carrying</w:t>
      </w:r>
      <w:r w:rsidR="000D50D7" w:rsidRPr="000D50D7">
        <w:t xml:space="preserve"> </w:t>
      </w:r>
      <w:r>
        <w:t>out</w:t>
      </w:r>
      <w:r w:rsidR="000D50D7" w:rsidRPr="000D50D7">
        <w:t xml:space="preserve"> </w:t>
      </w:r>
      <w:r>
        <w:t>operations</w:t>
      </w:r>
      <w:r w:rsidR="000D50D7" w:rsidRPr="000D50D7">
        <w:t xml:space="preserve"> </w:t>
      </w:r>
      <w:r>
        <w:t>or</w:t>
      </w:r>
      <w:r w:rsidR="000D50D7" w:rsidRPr="000D50D7">
        <w:t xml:space="preserve"> </w:t>
      </w:r>
      <w:r>
        <w:t>actions</w:t>
      </w:r>
      <w:r w:rsidR="000D50D7" w:rsidRPr="000D50D7">
        <w:t xml:space="preserve"> </w:t>
      </w:r>
      <w:r>
        <w:t>(including</w:t>
      </w:r>
      <w:r w:rsidR="000D50D7" w:rsidRPr="000D50D7">
        <w:t xml:space="preserve"> </w:t>
      </w:r>
      <w:r>
        <w:t>but</w:t>
      </w:r>
      <w:r w:rsidR="000D50D7" w:rsidRPr="000D50D7">
        <w:t xml:space="preserve"> </w:t>
      </w:r>
      <w:r>
        <w:t>not</w:t>
      </w:r>
      <w:r w:rsidR="000D50D7" w:rsidRPr="000D50D7">
        <w:t xml:space="preserve"> </w:t>
      </w:r>
      <w:r>
        <w:t>limited</w:t>
      </w:r>
      <w:r w:rsidR="000D50D7" w:rsidRPr="000D50D7">
        <w:t xml:space="preserve"> </w:t>
      </w:r>
      <w:r>
        <w:t>to</w:t>
      </w:r>
      <w:r w:rsidR="000D50D7" w:rsidRPr="000D50D7">
        <w:t xml:space="preserve"> </w:t>
      </w:r>
      <w:r>
        <w:t>blasting</w:t>
      </w:r>
      <w:r w:rsidR="000D50D7" w:rsidRPr="000D50D7">
        <w:t xml:space="preserve"> </w:t>
      </w:r>
      <w:r>
        <w:t>and</w:t>
      </w:r>
      <w:r w:rsidR="000D50D7" w:rsidRPr="000D50D7">
        <w:t xml:space="preserve"> </w:t>
      </w:r>
      <w:r>
        <w:t>piling)</w:t>
      </w:r>
      <w:r w:rsidR="000D50D7" w:rsidRPr="000D50D7">
        <w:t xml:space="preserve"> </w:t>
      </w:r>
      <w:r>
        <w:t>which</w:t>
      </w:r>
      <w:r w:rsidR="000D50D7" w:rsidRPr="000D50D7">
        <w:t xml:space="preserve"> </w:t>
      </w:r>
      <w:r>
        <w:t>may</w:t>
      </w:r>
      <w:r w:rsidR="000D50D7" w:rsidRPr="000D50D7">
        <w:t xml:space="preserve"> </w:t>
      </w:r>
      <w:r>
        <w:t>obstruct,</w:t>
      </w:r>
      <w:r w:rsidR="000D50D7" w:rsidRPr="000D50D7">
        <w:t xml:space="preserve"> </w:t>
      </w:r>
      <w:r>
        <w:t>interrupt</w:t>
      </w:r>
      <w:r w:rsidR="000D50D7" w:rsidRPr="000D50D7">
        <w:t xml:space="preserve"> </w:t>
      </w:r>
      <w:r>
        <w:t>or</w:t>
      </w:r>
      <w:r w:rsidR="000D50D7" w:rsidRPr="000D50D7">
        <w:t xml:space="preserve"> </w:t>
      </w:r>
      <w:r>
        <w:t>interfere</w:t>
      </w:r>
      <w:r w:rsidR="000D50D7" w:rsidRPr="000D50D7">
        <w:t xml:space="preserve"> </w:t>
      </w:r>
      <w:r>
        <w:t>with</w:t>
      </w:r>
      <w:r w:rsidR="000D50D7" w:rsidRPr="000D50D7">
        <w:t xml:space="preserve"> </w:t>
      </w:r>
      <w:r>
        <w:t>the</w:t>
      </w:r>
      <w:r w:rsidR="000D50D7" w:rsidRPr="000D50D7">
        <w:t xml:space="preserve"> </w:t>
      </w:r>
      <w:r>
        <w:t>exercise</w:t>
      </w:r>
      <w:r w:rsidR="000D50D7" w:rsidRPr="000D50D7">
        <w:t xml:space="preserve"> </w:t>
      </w:r>
      <w:r>
        <w:t>of</w:t>
      </w:r>
      <w:r w:rsidR="000D50D7" w:rsidRPr="000D50D7">
        <w:t xml:space="preserve"> </w:t>
      </w:r>
      <w:r>
        <w:t>the</w:t>
      </w:r>
      <w:r w:rsidR="000D50D7" w:rsidRPr="000D50D7">
        <w:t xml:space="preserve"> </w:t>
      </w:r>
      <w:r>
        <w:t>rights</w:t>
      </w:r>
      <w:r w:rsidR="000D50D7" w:rsidRPr="000D50D7">
        <w:t xml:space="preserve"> </w:t>
      </w:r>
      <w:r>
        <w:t>or</w:t>
      </w:r>
      <w:r w:rsidR="000D50D7" w:rsidRPr="000D50D7">
        <w:t xml:space="preserve"> </w:t>
      </w:r>
      <w:r>
        <w:t>damage</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and</w:t>
      </w:r>
    </w:p>
    <w:p w14:paraId="373A24AF" w14:textId="77777777" w:rsidR="00283174" w:rsidRDefault="00283174" w:rsidP="00283174">
      <w:pPr>
        <w:pStyle w:val="N3"/>
      </w:pPr>
      <w:r>
        <w:t>install,</w:t>
      </w:r>
      <w:r w:rsidR="000D50D7" w:rsidRPr="000D50D7">
        <w:t xml:space="preserve"> </w:t>
      </w:r>
      <w:r>
        <w:t>use,</w:t>
      </w:r>
      <w:r w:rsidR="000D50D7" w:rsidRPr="000D50D7">
        <w:t xml:space="preserve"> </w:t>
      </w:r>
      <w:r>
        <w:t>support,</w:t>
      </w:r>
      <w:r w:rsidR="000D50D7" w:rsidRPr="000D50D7">
        <w:t xml:space="preserve"> </w:t>
      </w:r>
      <w:r>
        <w:t>protect,</w:t>
      </w:r>
      <w:r w:rsidR="000D50D7" w:rsidRPr="000D50D7">
        <w:t xml:space="preserve"> </w:t>
      </w:r>
      <w:r>
        <w:t>inspect,</w:t>
      </w:r>
      <w:r w:rsidR="000D50D7" w:rsidRPr="000D50D7">
        <w:t xml:space="preserve"> </w:t>
      </w:r>
      <w:r>
        <w:t>alter,</w:t>
      </w:r>
      <w:r w:rsidR="000D50D7" w:rsidRPr="000D50D7">
        <w:t xml:space="preserve"> </w:t>
      </w:r>
      <w:r>
        <w:t>remove,</w:t>
      </w:r>
      <w:r w:rsidR="000D50D7" w:rsidRPr="000D50D7">
        <w:t xml:space="preserve"> </w:t>
      </w:r>
      <w:r>
        <w:t>replace,</w:t>
      </w:r>
      <w:r w:rsidR="000D50D7" w:rsidRPr="000D50D7">
        <w:t xml:space="preserve"> </w:t>
      </w:r>
      <w:r>
        <w:t>retain,</w:t>
      </w:r>
      <w:r w:rsidR="000D50D7" w:rsidRPr="000D50D7">
        <w:t xml:space="preserve"> </w:t>
      </w:r>
      <w:r>
        <w:t>renew,</w:t>
      </w:r>
      <w:r w:rsidR="000D50D7" w:rsidRPr="000D50D7">
        <w:t xml:space="preserve"> </w:t>
      </w:r>
      <w:r>
        <w:t>improve</w:t>
      </w:r>
      <w:r w:rsidR="000D50D7" w:rsidRPr="000D50D7">
        <w:t xml:space="preserve"> </w:t>
      </w:r>
      <w:r>
        <w:t>and</w:t>
      </w:r>
      <w:r w:rsidR="000D50D7" w:rsidRPr="000D50D7">
        <w:t xml:space="preserve"> </w:t>
      </w:r>
      <w:r>
        <w:t>maintain</w:t>
      </w:r>
      <w:r w:rsidR="000D50D7" w:rsidRPr="000D50D7">
        <w:t xml:space="preserve"> </w:t>
      </w:r>
      <w:r>
        <w:t>soft</w:t>
      </w:r>
      <w:r w:rsidR="000D50D7" w:rsidRPr="000D50D7">
        <w:t xml:space="preserve"> </w:t>
      </w:r>
      <w:r>
        <w:t>landscaping</w:t>
      </w:r>
      <w:r w:rsidR="000D50D7" w:rsidRPr="000D50D7">
        <w:t xml:space="preserve"> </w:t>
      </w:r>
      <w:r>
        <w:t>and</w:t>
      </w:r>
      <w:r w:rsidR="000D50D7" w:rsidRPr="000D50D7">
        <w:t xml:space="preserve"> </w:t>
      </w:r>
      <w:r>
        <w:t>biodiversity</w:t>
      </w:r>
      <w:r w:rsidR="000D50D7" w:rsidRPr="000D50D7">
        <w:t xml:space="preserve"> </w:t>
      </w:r>
      <w:r>
        <w:t>measures.</w:t>
      </w:r>
    </w:p>
    <w:p w14:paraId="4C9E1A4D" w14:textId="77777777" w:rsidR="00283174" w:rsidRPr="00E36DB2" w:rsidRDefault="00283174" w:rsidP="00283174">
      <w:pPr>
        <w:pStyle w:val="linespace"/>
      </w:pPr>
    </w:p>
    <w:tbl>
      <w:tblPr>
        <w:tblW w:w="8528" w:type="dxa"/>
        <w:tblLayout w:type="fixed"/>
        <w:tblLook w:val="0000" w:firstRow="0" w:lastRow="0" w:firstColumn="0" w:lastColumn="0" w:noHBand="0" w:noVBand="0"/>
      </w:tblPr>
      <w:tblGrid>
        <w:gridCol w:w="4264"/>
        <w:gridCol w:w="4264"/>
      </w:tblGrid>
      <w:tr w:rsidR="00283174" w:rsidRPr="00E36DB2" w14:paraId="26DC8D83" w14:textId="77777777" w:rsidTr="00511142">
        <w:tc>
          <w:tcPr>
            <w:tcW w:w="4264" w:type="dxa"/>
            <w:tcBorders>
              <w:top w:val="single" w:sz="4" w:space="0" w:color="auto"/>
              <w:bottom w:val="single" w:sz="4" w:space="0" w:color="auto"/>
            </w:tcBorders>
          </w:tcPr>
          <w:p w14:paraId="6863D5CF" w14:textId="77777777" w:rsidR="00283174" w:rsidRDefault="00283174" w:rsidP="00511142">
            <w:pPr>
              <w:pStyle w:val="ColumnHeader"/>
              <w:jc w:val="center"/>
            </w:pPr>
            <w:r>
              <w:t>(1)</w:t>
            </w:r>
          </w:p>
          <w:p w14:paraId="590E5E3C" w14:textId="77777777" w:rsidR="00283174" w:rsidRPr="00E36DB2" w:rsidRDefault="00283174" w:rsidP="00511142">
            <w:pPr>
              <w:pStyle w:val="ColumnHeader"/>
              <w:jc w:val="center"/>
            </w:pPr>
            <w:r>
              <w:t>Plot</w:t>
            </w:r>
            <w:r w:rsidR="000D50D7" w:rsidRPr="000D50D7">
              <w:t xml:space="preserve"> </w:t>
            </w:r>
            <w:r>
              <w:t>reference</w:t>
            </w:r>
            <w:r w:rsidR="000D50D7" w:rsidRPr="000D50D7">
              <w:t xml:space="preserve"> </w:t>
            </w:r>
            <w:r>
              <w:t>number</w:t>
            </w:r>
            <w:r w:rsidR="000D50D7" w:rsidRPr="000D50D7">
              <w:t xml:space="preserve"> </w:t>
            </w:r>
            <w:r>
              <w:t>shown</w:t>
            </w:r>
            <w:r w:rsidR="000D50D7" w:rsidRPr="000D50D7">
              <w:t xml:space="preserve"> </w:t>
            </w:r>
            <w:r>
              <w:t>on</w:t>
            </w:r>
            <w:r w:rsidR="000D50D7" w:rsidRPr="000D50D7">
              <w:t xml:space="preserve"> </w:t>
            </w:r>
            <w:r>
              <w:t>the</w:t>
            </w:r>
            <w:r w:rsidR="000D50D7" w:rsidRPr="000D50D7">
              <w:t xml:space="preserve"> </w:t>
            </w:r>
            <w:r>
              <w:t>Land</w:t>
            </w:r>
            <w:r w:rsidR="000D50D7" w:rsidRPr="000D50D7">
              <w:t xml:space="preserve"> </w:t>
            </w:r>
            <w:r>
              <w:lastRenderedPageBreak/>
              <w:t>Plans</w:t>
            </w:r>
          </w:p>
        </w:tc>
        <w:tc>
          <w:tcPr>
            <w:tcW w:w="4264" w:type="dxa"/>
            <w:tcBorders>
              <w:top w:val="single" w:sz="4" w:space="0" w:color="auto"/>
              <w:bottom w:val="single" w:sz="4" w:space="0" w:color="auto"/>
            </w:tcBorders>
          </w:tcPr>
          <w:p w14:paraId="1741FD30" w14:textId="77777777" w:rsidR="00283174" w:rsidRDefault="00283174" w:rsidP="00511142">
            <w:pPr>
              <w:pStyle w:val="ColumnHeader"/>
              <w:jc w:val="center"/>
            </w:pPr>
            <w:r>
              <w:lastRenderedPageBreak/>
              <w:t>(2)</w:t>
            </w:r>
          </w:p>
          <w:p w14:paraId="599AE8A9" w14:textId="77777777" w:rsidR="00283174" w:rsidRPr="00E36DB2" w:rsidRDefault="00283174" w:rsidP="00511142">
            <w:pPr>
              <w:pStyle w:val="ColumnHeader"/>
              <w:jc w:val="center"/>
            </w:pPr>
            <w:r>
              <w:t>Purposes</w:t>
            </w:r>
            <w:r w:rsidR="000D50D7" w:rsidRPr="000D50D7">
              <w:t xml:space="preserve"> </w:t>
            </w:r>
            <w:r>
              <w:t>for</w:t>
            </w:r>
            <w:r w:rsidR="000D50D7" w:rsidRPr="000D50D7">
              <w:t xml:space="preserve"> </w:t>
            </w:r>
            <w:r>
              <w:t>which</w:t>
            </w:r>
            <w:r w:rsidR="000D50D7" w:rsidRPr="000D50D7">
              <w:t xml:space="preserve"> </w:t>
            </w:r>
            <w:r>
              <w:t>rights</w:t>
            </w:r>
            <w:r w:rsidR="000D50D7" w:rsidRPr="000D50D7">
              <w:t xml:space="preserve"> </w:t>
            </w:r>
            <w:r>
              <w:t>over</w:t>
            </w:r>
            <w:r w:rsidR="000D50D7" w:rsidRPr="000D50D7">
              <w:t xml:space="preserve"> </w:t>
            </w:r>
            <w:r>
              <w:t>land</w:t>
            </w:r>
            <w:r w:rsidR="000D50D7" w:rsidRPr="000D50D7">
              <w:t xml:space="preserve"> </w:t>
            </w:r>
            <w:r>
              <w:t>may</w:t>
            </w:r>
            <w:r w:rsidR="000D50D7" w:rsidRPr="000D50D7">
              <w:t xml:space="preserve"> </w:t>
            </w:r>
            <w:r>
              <w:t>be</w:t>
            </w:r>
            <w:r w:rsidR="000D50D7" w:rsidRPr="000D50D7">
              <w:t xml:space="preserve"> </w:t>
            </w:r>
            <w:r>
              <w:lastRenderedPageBreak/>
              <w:t>required</w:t>
            </w:r>
            <w:r w:rsidR="000D50D7" w:rsidRPr="000D50D7">
              <w:t xml:space="preserve"> </w:t>
            </w:r>
            <w:r>
              <w:t>and</w:t>
            </w:r>
            <w:r w:rsidR="000D50D7" w:rsidRPr="000D50D7">
              <w:t xml:space="preserve"> </w:t>
            </w:r>
            <w:r>
              <w:t>restrictive</w:t>
            </w:r>
            <w:r w:rsidR="000D50D7" w:rsidRPr="000D50D7">
              <w:t xml:space="preserve"> </w:t>
            </w:r>
            <w:r>
              <w:t>covenants</w:t>
            </w:r>
            <w:r w:rsidR="000D50D7" w:rsidRPr="000D50D7">
              <w:t xml:space="preserve"> </w:t>
            </w:r>
            <w:r>
              <w:t>imposed</w:t>
            </w:r>
          </w:p>
        </w:tc>
      </w:tr>
      <w:tr w:rsidR="00D30DBB" w:rsidRPr="00E36DB2" w14:paraId="505BE98F" w14:textId="77777777" w:rsidTr="00BD5798">
        <w:tc>
          <w:tcPr>
            <w:tcW w:w="8528" w:type="dxa"/>
            <w:gridSpan w:val="2"/>
          </w:tcPr>
          <w:p w14:paraId="762DA690" w14:textId="77777777" w:rsidR="00D30DBB" w:rsidRDefault="00D30DBB" w:rsidP="00511142">
            <w:pPr>
              <w:pStyle w:val="TableText"/>
            </w:pPr>
            <w:r>
              <w:lastRenderedPageBreak/>
              <w:t>Land</w:t>
            </w:r>
            <w:r w:rsidR="000D50D7" w:rsidRPr="000D50D7">
              <w:t xml:space="preserve"> </w:t>
            </w:r>
            <w:r>
              <w:t>Plans</w:t>
            </w:r>
            <w:r w:rsidR="000D50D7" w:rsidRPr="000D50D7">
              <w:t xml:space="preserve"> </w:t>
            </w:r>
            <w:r>
              <w:t>–</w:t>
            </w:r>
            <w:r w:rsidR="000D50D7" w:rsidRPr="000D50D7">
              <w:t xml:space="preserve"> </w:t>
            </w:r>
            <w:r>
              <w:t>Sheet</w:t>
            </w:r>
            <w:r w:rsidR="000D50D7" w:rsidRPr="000D50D7">
              <w:t xml:space="preserve"> </w:t>
            </w:r>
            <w:r>
              <w:t>1</w:t>
            </w:r>
          </w:p>
        </w:tc>
      </w:tr>
      <w:tr w:rsidR="00283174" w:rsidRPr="00E36DB2" w14:paraId="3807A521" w14:textId="77777777" w:rsidTr="00511142">
        <w:tc>
          <w:tcPr>
            <w:tcW w:w="4264" w:type="dxa"/>
          </w:tcPr>
          <w:p w14:paraId="711BE78A" w14:textId="77777777" w:rsidR="00283174" w:rsidRPr="00E36DB2" w:rsidRDefault="00283174" w:rsidP="00511142">
            <w:pPr>
              <w:pStyle w:val="TableText"/>
            </w:pPr>
            <w:r>
              <w:t>1/1A</w:t>
            </w:r>
            <w:r w:rsidR="000D50D7" w:rsidRPr="000D50D7">
              <w:t xml:space="preserve"> </w:t>
            </w:r>
            <w:r>
              <w:t>(excluding</w:t>
            </w:r>
            <w:r w:rsidR="000D50D7" w:rsidRPr="000D50D7">
              <w:t xml:space="preserve"> </w:t>
            </w:r>
            <w:r>
              <w:t>subsoil</w:t>
            </w:r>
            <w:r w:rsidR="000D50D7" w:rsidRPr="000D50D7">
              <w:t xml:space="preserve"> </w:t>
            </w:r>
            <w:r>
              <w:t>interests)</w:t>
            </w:r>
          </w:p>
        </w:tc>
        <w:tc>
          <w:tcPr>
            <w:tcW w:w="4264" w:type="dxa"/>
          </w:tcPr>
          <w:p w14:paraId="568E9C1B" w14:textId="77777777" w:rsidR="00283174" w:rsidRPr="00E36DB2" w:rsidRDefault="00283174" w:rsidP="00511142">
            <w:pPr>
              <w:pStyle w:val="TableText"/>
            </w:pPr>
            <w:r>
              <w:t>access</w:t>
            </w:r>
            <w:r w:rsidR="000D50D7" w:rsidRPr="000D50D7">
              <w:t xml:space="preserve"> </w:t>
            </w:r>
            <w:r>
              <w:t>rights</w:t>
            </w:r>
          </w:p>
        </w:tc>
      </w:tr>
      <w:tr w:rsidR="00283174" w:rsidRPr="00E36DB2" w14:paraId="05703891" w14:textId="77777777" w:rsidTr="00511142">
        <w:tc>
          <w:tcPr>
            <w:tcW w:w="4264" w:type="dxa"/>
          </w:tcPr>
          <w:p w14:paraId="1856BD5B" w14:textId="77777777" w:rsidR="00283174" w:rsidRPr="00E36DB2" w:rsidRDefault="00283174" w:rsidP="00511142">
            <w:pPr>
              <w:pStyle w:val="TableText"/>
            </w:pPr>
            <w:r>
              <w:t>1/1B</w:t>
            </w:r>
          </w:p>
        </w:tc>
        <w:tc>
          <w:tcPr>
            <w:tcW w:w="4264" w:type="dxa"/>
          </w:tcPr>
          <w:p w14:paraId="52AB01C8" w14:textId="77777777" w:rsidR="00283174" w:rsidRPr="00E36DB2" w:rsidRDefault="00283174" w:rsidP="00511142">
            <w:pPr>
              <w:pStyle w:val="TableText"/>
            </w:pPr>
            <w:r>
              <w:t>cable</w:t>
            </w:r>
            <w:r w:rsidR="000D50D7" w:rsidRPr="000D50D7">
              <w:t xml:space="preserve"> </w:t>
            </w:r>
            <w:r>
              <w:t>rights</w:t>
            </w:r>
          </w:p>
        </w:tc>
      </w:tr>
      <w:tr w:rsidR="00283174" w:rsidRPr="00E36DB2" w14:paraId="3F38499E" w14:textId="77777777" w:rsidTr="00511142">
        <w:tc>
          <w:tcPr>
            <w:tcW w:w="4264" w:type="dxa"/>
          </w:tcPr>
          <w:p w14:paraId="3D36BD29" w14:textId="77777777" w:rsidR="00283174" w:rsidRPr="00E36DB2" w:rsidRDefault="00283174" w:rsidP="00511142">
            <w:pPr>
              <w:pStyle w:val="TableText"/>
            </w:pPr>
            <w:r>
              <w:t>1/2A</w:t>
            </w:r>
            <w:r w:rsidR="000D50D7" w:rsidRPr="000D50D7">
              <w:t xml:space="preserve"> </w:t>
            </w:r>
            <w:r>
              <w:t>(excluding</w:t>
            </w:r>
            <w:r w:rsidR="000D50D7" w:rsidRPr="000D50D7">
              <w:t xml:space="preserve"> </w:t>
            </w:r>
            <w:r>
              <w:t>subsoil</w:t>
            </w:r>
            <w:r w:rsidR="000D50D7" w:rsidRPr="000D50D7">
              <w:t xml:space="preserve"> </w:t>
            </w:r>
            <w:r>
              <w:t>interests)</w:t>
            </w:r>
          </w:p>
        </w:tc>
        <w:tc>
          <w:tcPr>
            <w:tcW w:w="4264" w:type="dxa"/>
          </w:tcPr>
          <w:p w14:paraId="7803A75B" w14:textId="77777777" w:rsidR="00283174" w:rsidRPr="00E36DB2" w:rsidRDefault="00283174" w:rsidP="00511142">
            <w:pPr>
              <w:pStyle w:val="TableText"/>
            </w:pPr>
            <w:r>
              <w:t>access</w:t>
            </w:r>
            <w:r w:rsidR="000D50D7" w:rsidRPr="000D50D7">
              <w:t xml:space="preserve"> </w:t>
            </w:r>
            <w:r>
              <w:t>rights</w:t>
            </w:r>
          </w:p>
        </w:tc>
      </w:tr>
      <w:tr w:rsidR="00283174" w:rsidRPr="00E36DB2" w14:paraId="566F183A" w14:textId="77777777" w:rsidTr="00511142">
        <w:tc>
          <w:tcPr>
            <w:tcW w:w="4264" w:type="dxa"/>
          </w:tcPr>
          <w:p w14:paraId="6D6CFA1A" w14:textId="77777777" w:rsidR="00283174" w:rsidRPr="00E36DB2" w:rsidRDefault="00283174" w:rsidP="00511142">
            <w:pPr>
              <w:pStyle w:val="TableText"/>
            </w:pPr>
            <w:r>
              <w:t>1/2A/2</w:t>
            </w:r>
          </w:p>
        </w:tc>
        <w:tc>
          <w:tcPr>
            <w:tcW w:w="4264" w:type="dxa"/>
          </w:tcPr>
          <w:p w14:paraId="08C3B122" w14:textId="77777777" w:rsidR="00283174" w:rsidRPr="00E36DB2" w:rsidRDefault="00283174" w:rsidP="00511142">
            <w:pPr>
              <w:pStyle w:val="TableText"/>
            </w:pPr>
            <w:r>
              <w:t>cable</w:t>
            </w:r>
            <w:r w:rsidR="000D50D7" w:rsidRPr="000D50D7">
              <w:t xml:space="preserve"> </w:t>
            </w:r>
            <w:r>
              <w:t>rights</w:t>
            </w:r>
          </w:p>
        </w:tc>
      </w:tr>
      <w:tr w:rsidR="00283174" w:rsidRPr="00E36DB2" w14:paraId="1E17D632" w14:textId="77777777" w:rsidTr="00511142">
        <w:tc>
          <w:tcPr>
            <w:tcW w:w="4264" w:type="dxa"/>
          </w:tcPr>
          <w:p w14:paraId="7F014FB8" w14:textId="77777777" w:rsidR="00283174" w:rsidRPr="00E36DB2" w:rsidRDefault="00283174" w:rsidP="00511142">
            <w:pPr>
              <w:pStyle w:val="TableText"/>
            </w:pPr>
            <w:r>
              <w:t>1/2B</w:t>
            </w:r>
          </w:p>
        </w:tc>
        <w:tc>
          <w:tcPr>
            <w:tcW w:w="4264" w:type="dxa"/>
          </w:tcPr>
          <w:p w14:paraId="705C4033" w14:textId="77777777" w:rsidR="00283174" w:rsidRPr="00E36DB2" w:rsidRDefault="00283174" w:rsidP="00511142">
            <w:pPr>
              <w:pStyle w:val="TableText"/>
            </w:pPr>
            <w:r>
              <w:t>cable</w:t>
            </w:r>
            <w:r w:rsidR="000D50D7" w:rsidRPr="000D50D7">
              <w:t xml:space="preserve"> </w:t>
            </w:r>
            <w:r>
              <w:t>rights</w:t>
            </w:r>
            <w:r w:rsidR="000D50D7" w:rsidRPr="000D50D7">
              <w:t xml:space="preserve"> </w:t>
            </w:r>
            <w:r>
              <w:t>and</w:t>
            </w:r>
            <w:r w:rsidR="000D50D7" w:rsidRPr="000D50D7">
              <w:t xml:space="preserve"> </w:t>
            </w:r>
            <w:r>
              <w:t>access</w:t>
            </w:r>
            <w:r w:rsidR="000D50D7" w:rsidRPr="000D50D7">
              <w:t xml:space="preserve"> </w:t>
            </w:r>
            <w:r>
              <w:t>rights</w:t>
            </w:r>
          </w:p>
        </w:tc>
      </w:tr>
      <w:tr w:rsidR="00283174" w:rsidRPr="00E36DB2" w14:paraId="4FE96DCE" w14:textId="77777777" w:rsidTr="00511142">
        <w:tc>
          <w:tcPr>
            <w:tcW w:w="4264" w:type="dxa"/>
          </w:tcPr>
          <w:p w14:paraId="138104C6" w14:textId="77777777" w:rsidR="00283174" w:rsidRPr="00E36DB2" w:rsidRDefault="00283174" w:rsidP="00511142">
            <w:pPr>
              <w:pStyle w:val="TableText"/>
            </w:pPr>
            <w:r>
              <w:t>1/2D/1</w:t>
            </w:r>
            <w:r w:rsidR="000D50D7" w:rsidRPr="000D50D7">
              <w:t xml:space="preserve"> </w:t>
            </w:r>
            <w:r>
              <w:t>(excluding</w:t>
            </w:r>
            <w:r w:rsidR="000D50D7" w:rsidRPr="000D50D7">
              <w:t xml:space="preserve"> </w:t>
            </w:r>
            <w:r>
              <w:t>subsoil</w:t>
            </w:r>
            <w:r w:rsidR="000D50D7" w:rsidRPr="000D50D7">
              <w:t xml:space="preserve"> </w:t>
            </w:r>
            <w:r>
              <w:t>interests)</w:t>
            </w:r>
          </w:p>
        </w:tc>
        <w:tc>
          <w:tcPr>
            <w:tcW w:w="4264" w:type="dxa"/>
          </w:tcPr>
          <w:p w14:paraId="57A0D3C7" w14:textId="77777777" w:rsidR="00283174" w:rsidRPr="00E36DB2" w:rsidRDefault="00283174" w:rsidP="00511142">
            <w:pPr>
              <w:pStyle w:val="TableText"/>
            </w:pPr>
            <w:r>
              <w:t>access</w:t>
            </w:r>
            <w:r w:rsidR="000D50D7" w:rsidRPr="000D50D7">
              <w:t xml:space="preserve"> </w:t>
            </w:r>
            <w:r>
              <w:t>rights</w:t>
            </w:r>
          </w:p>
        </w:tc>
      </w:tr>
      <w:tr w:rsidR="00283174" w:rsidRPr="00E36DB2" w14:paraId="61D3F373" w14:textId="77777777" w:rsidTr="00511142">
        <w:tc>
          <w:tcPr>
            <w:tcW w:w="4264" w:type="dxa"/>
          </w:tcPr>
          <w:p w14:paraId="492662FC" w14:textId="77777777" w:rsidR="00283174" w:rsidRPr="00E36DB2" w:rsidRDefault="00283174" w:rsidP="00511142">
            <w:pPr>
              <w:pStyle w:val="TableText"/>
            </w:pPr>
            <w:r>
              <w:t>1/2E</w:t>
            </w:r>
          </w:p>
        </w:tc>
        <w:tc>
          <w:tcPr>
            <w:tcW w:w="4264" w:type="dxa"/>
          </w:tcPr>
          <w:p w14:paraId="60B02DA5" w14:textId="77777777" w:rsidR="00283174" w:rsidRPr="00E36DB2" w:rsidRDefault="00283174" w:rsidP="00511142">
            <w:pPr>
              <w:pStyle w:val="TableText"/>
            </w:pPr>
            <w:r>
              <w:t>cable</w:t>
            </w:r>
            <w:r w:rsidR="000D50D7" w:rsidRPr="000D50D7">
              <w:t xml:space="preserve"> </w:t>
            </w:r>
            <w:r>
              <w:t>rights</w:t>
            </w:r>
          </w:p>
        </w:tc>
      </w:tr>
      <w:tr w:rsidR="00283174" w:rsidRPr="00E36DB2" w14:paraId="7EACFD8D" w14:textId="77777777" w:rsidTr="00511142">
        <w:tc>
          <w:tcPr>
            <w:tcW w:w="4264" w:type="dxa"/>
          </w:tcPr>
          <w:p w14:paraId="1B2F5AD2" w14:textId="77777777" w:rsidR="00283174" w:rsidRPr="00E36DB2" w:rsidRDefault="00283174" w:rsidP="00511142">
            <w:pPr>
              <w:pStyle w:val="TableText"/>
            </w:pPr>
            <w:r>
              <w:t>1/2F</w:t>
            </w:r>
          </w:p>
        </w:tc>
        <w:tc>
          <w:tcPr>
            <w:tcW w:w="4264" w:type="dxa"/>
          </w:tcPr>
          <w:p w14:paraId="02BBEE2E" w14:textId="77777777" w:rsidR="00283174" w:rsidRPr="00E36DB2" w:rsidRDefault="00283174" w:rsidP="00511142">
            <w:pPr>
              <w:pStyle w:val="TableText"/>
            </w:pPr>
            <w:r>
              <w:t>cable</w:t>
            </w:r>
            <w:r w:rsidR="000D50D7" w:rsidRPr="000D50D7">
              <w:t xml:space="preserve"> </w:t>
            </w:r>
            <w:r>
              <w:t>rights</w:t>
            </w:r>
          </w:p>
        </w:tc>
      </w:tr>
      <w:tr w:rsidR="00283174" w:rsidRPr="00E36DB2" w14:paraId="1B7BCDB2" w14:textId="77777777" w:rsidTr="00511142">
        <w:tc>
          <w:tcPr>
            <w:tcW w:w="4264" w:type="dxa"/>
          </w:tcPr>
          <w:p w14:paraId="4D87F5D2" w14:textId="77777777" w:rsidR="00283174" w:rsidRPr="00E36DB2" w:rsidRDefault="00283174" w:rsidP="00511142">
            <w:pPr>
              <w:pStyle w:val="TableText"/>
            </w:pPr>
            <w:r>
              <w:t>1/3A</w:t>
            </w:r>
          </w:p>
        </w:tc>
        <w:tc>
          <w:tcPr>
            <w:tcW w:w="4264" w:type="dxa"/>
          </w:tcPr>
          <w:p w14:paraId="73EE63E9" w14:textId="77777777" w:rsidR="00283174" w:rsidRPr="00E36DB2" w:rsidRDefault="00283174" w:rsidP="00511142">
            <w:pPr>
              <w:pStyle w:val="TableText"/>
            </w:pPr>
            <w:r>
              <w:t>substation</w:t>
            </w:r>
            <w:r w:rsidR="000D50D7" w:rsidRPr="000D50D7">
              <w:t xml:space="preserve"> </w:t>
            </w:r>
            <w:r>
              <w:t>connection</w:t>
            </w:r>
            <w:r w:rsidR="000D50D7" w:rsidRPr="000D50D7">
              <w:t xml:space="preserve"> </w:t>
            </w:r>
            <w:r>
              <w:t>rights</w:t>
            </w:r>
          </w:p>
        </w:tc>
      </w:tr>
      <w:tr w:rsidR="00D30DBB" w:rsidRPr="00E36DB2" w14:paraId="3DC59068" w14:textId="77777777" w:rsidTr="00BD5798">
        <w:tc>
          <w:tcPr>
            <w:tcW w:w="8528" w:type="dxa"/>
            <w:gridSpan w:val="2"/>
          </w:tcPr>
          <w:p w14:paraId="778ED670" w14:textId="77777777" w:rsidR="00D30DBB" w:rsidRDefault="00D30DBB" w:rsidP="00511142">
            <w:pPr>
              <w:pStyle w:val="TableText"/>
            </w:pPr>
            <w:r>
              <w:t>Land</w:t>
            </w:r>
            <w:r w:rsidR="000D50D7" w:rsidRPr="000D50D7">
              <w:t xml:space="preserve"> </w:t>
            </w:r>
            <w:r>
              <w:t>Plans</w:t>
            </w:r>
            <w:r w:rsidR="000D50D7" w:rsidRPr="000D50D7">
              <w:t xml:space="preserve"> </w:t>
            </w:r>
            <w:r>
              <w:t>–</w:t>
            </w:r>
            <w:r w:rsidR="000D50D7" w:rsidRPr="000D50D7">
              <w:t xml:space="preserve"> </w:t>
            </w:r>
            <w:r>
              <w:t>Sheet</w:t>
            </w:r>
            <w:r w:rsidR="000D50D7" w:rsidRPr="000D50D7">
              <w:t xml:space="preserve"> </w:t>
            </w:r>
            <w:r>
              <w:t>2</w:t>
            </w:r>
          </w:p>
        </w:tc>
      </w:tr>
      <w:tr w:rsidR="00283174" w:rsidRPr="00E36DB2" w14:paraId="39BF9B96" w14:textId="77777777" w:rsidTr="00511142">
        <w:tc>
          <w:tcPr>
            <w:tcW w:w="4264" w:type="dxa"/>
          </w:tcPr>
          <w:p w14:paraId="5F41BA39" w14:textId="77777777" w:rsidR="00283174" w:rsidRPr="00E36DB2" w:rsidRDefault="00283174" w:rsidP="00511142">
            <w:pPr>
              <w:pStyle w:val="TableText"/>
            </w:pPr>
            <w:r>
              <w:t>2/1A</w:t>
            </w:r>
          </w:p>
        </w:tc>
        <w:tc>
          <w:tcPr>
            <w:tcW w:w="4264" w:type="dxa"/>
          </w:tcPr>
          <w:p w14:paraId="779211BE" w14:textId="77777777" w:rsidR="00283174" w:rsidRPr="00E36DB2" w:rsidRDefault="00283174" w:rsidP="00511142">
            <w:pPr>
              <w:pStyle w:val="TableText"/>
            </w:pPr>
            <w:r>
              <w:t>cable</w:t>
            </w:r>
            <w:r w:rsidR="000D50D7" w:rsidRPr="000D50D7">
              <w:t xml:space="preserve"> </w:t>
            </w:r>
            <w:r>
              <w:t>rights</w:t>
            </w:r>
          </w:p>
        </w:tc>
      </w:tr>
      <w:tr w:rsidR="00283174" w:rsidRPr="00E36DB2" w14:paraId="0488B7D6" w14:textId="77777777" w:rsidTr="00511142">
        <w:tc>
          <w:tcPr>
            <w:tcW w:w="4264" w:type="dxa"/>
          </w:tcPr>
          <w:p w14:paraId="06C0A32F" w14:textId="77777777" w:rsidR="00283174" w:rsidRPr="00E36DB2" w:rsidRDefault="00283174" w:rsidP="00511142">
            <w:pPr>
              <w:pStyle w:val="TableText"/>
            </w:pPr>
            <w:r>
              <w:t>2/1B</w:t>
            </w:r>
          </w:p>
        </w:tc>
        <w:tc>
          <w:tcPr>
            <w:tcW w:w="4264" w:type="dxa"/>
          </w:tcPr>
          <w:p w14:paraId="274105D0" w14:textId="77777777" w:rsidR="00283174" w:rsidRPr="00E36DB2" w:rsidRDefault="00283174" w:rsidP="00511142">
            <w:pPr>
              <w:pStyle w:val="TableText"/>
            </w:pPr>
            <w:r>
              <w:t>cable</w:t>
            </w:r>
            <w:r w:rsidR="000D50D7" w:rsidRPr="000D50D7">
              <w:t xml:space="preserve"> </w:t>
            </w:r>
            <w:r>
              <w:t>rights</w:t>
            </w:r>
          </w:p>
        </w:tc>
      </w:tr>
      <w:tr w:rsidR="00283174" w:rsidRPr="00E36DB2" w14:paraId="1D9F10E3" w14:textId="77777777" w:rsidTr="00511142">
        <w:tc>
          <w:tcPr>
            <w:tcW w:w="4264" w:type="dxa"/>
          </w:tcPr>
          <w:p w14:paraId="0C0133DC" w14:textId="77777777" w:rsidR="00283174" w:rsidRPr="00E36DB2" w:rsidRDefault="00283174" w:rsidP="00511142">
            <w:pPr>
              <w:pStyle w:val="TableText"/>
            </w:pPr>
            <w:r>
              <w:t>2/1E</w:t>
            </w:r>
          </w:p>
        </w:tc>
        <w:tc>
          <w:tcPr>
            <w:tcW w:w="4264" w:type="dxa"/>
          </w:tcPr>
          <w:p w14:paraId="252F2B5B" w14:textId="77777777" w:rsidR="00283174" w:rsidRPr="00E36DB2" w:rsidRDefault="00283174" w:rsidP="00511142">
            <w:pPr>
              <w:pStyle w:val="TableText"/>
            </w:pPr>
            <w:r>
              <w:t>cable</w:t>
            </w:r>
            <w:r w:rsidR="000D50D7" w:rsidRPr="000D50D7">
              <w:t xml:space="preserve"> </w:t>
            </w:r>
            <w:r>
              <w:t>rights</w:t>
            </w:r>
          </w:p>
        </w:tc>
      </w:tr>
      <w:tr w:rsidR="00283174" w:rsidRPr="00E36DB2" w14:paraId="19D46970" w14:textId="77777777" w:rsidTr="00511142">
        <w:tc>
          <w:tcPr>
            <w:tcW w:w="4264" w:type="dxa"/>
          </w:tcPr>
          <w:p w14:paraId="7A578B3C" w14:textId="77777777" w:rsidR="00283174" w:rsidRPr="00E36DB2" w:rsidRDefault="00283174" w:rsidP="00511142">
            <w:pPr>
              <w:pStyle w:val="TableText"/>
            </w:pPr>
            <w:r>
              <w:t>2/2</w:t>
            </w:r>
          </w:p>
        </w:tc>
        <w:tc>
          <w:tcPr>
            <w:tcW w:w="4264" w:type="dxa"/>
          </w:tcPr>
          <w:p w14:paraId="0B857489" w14:textId="77777777" w:rsidR="00283174" w:rsidRPr="00E36DB2" w:rsidRDefault="00283174" w:rsidP="00511142">
            <w:pPr>
              <w:pStyle w:val="TableText"/>
            </w:pPr>
            <w:r>
              <w:t>cable</w:t>
            </w:r>
            <w:r w:rsidR="000D50D7" w:rsidRPr="000D50D7">
              <w:t xml:space="preserve"> </w:t>
            </w:r>
            <w:r>
              <w:t>rights</w:t>
            </w:r>
          </w:p>
        </w:tc>
      </w:tr>
      <w:tr w:rsidR="00283174" w:rsidRPr="00E36DB2" w14:paraId="7733EB67" w14:textId="77777777" w:rsidTr="00511142">
        <w:tc>
          <w:tcPr>
            <w:tcW w:w="4264" w:type="dxa"/>
          </w:tcPr>
          <w:p w14:paraId="04DDB3F9" w14:textId="77777777" w:rsidR="00283174" w:rsidRPr="00E36DB2" w:rsidRDefault="00283174" w:rsidP="00511142">
            <w:pPr>
              <w:pStyle w:val="TableText"/>
            </w:pPr>
            <w:r>
              <w:t>2/3</w:t>
            </w:r>
          </w:p>
        </w:tc>
        <w:tc>
          <w:tcPr>
            <w:tcW w:w="4264" w:type="dxa"/>
          </w:tcPr>
          <w:p w14:paraId="484E1978" w14:textId="77777777" w:rsidR="00283174" w:rsidRPr="00E36DB2" w:rsidRDefault="00283174" w:rsidP="00511142">
            <w:pPr>
              <w:pStyle w:val="TableText"/>
            </w:pPr>
            <w:r>
              <w:t>cable</w:t>
            </w:r>
            <w:r w:rsidR="000D50D7" w:rsidRPr="000D50D7">
              <w:t xml:space="preserve"> </w:t>
            </w:r>
            <w:r>
              <w:t>rights</w:t>
            </w:r>
          </w:p>
        </w:tc>
      </w:tr>
      <w:tr w:rsidR="00283174" w:rsidRPr="00E36DB2" w14:paraId="51B77A46" w14:textId="77777777" w:rsidTr="00511142">
        <w:tc>
          <w:tcPr>
            <w:tcW w:w="4264" w:type="dxa"/>
          </w:tcPr>
          <w:p w14:paraId="1DDAD451" w14:textId="77777777" w:rsidR="00283174" w:rsidRPr="00E36DB2" w:rsidRDefault="00283174" w:rsidP="00511142">
            <w:pPr>
              <w:pStyle w:val="TableText"/>
            </w:pPr>
            <w:r>
              <w:t>2/4</w:t>
            </w:r>
          </w:p>
        </w:tc>
        <w:tc>
          <w:tcPr>
            <w:tcW w:w="4264" w:type="dxa"/>
          </w:tcPr>
          <w:p w14:paraId="6F0FF1AD" w14:textId="77777777" w:rsidR="00283174" w:rsidRPr="00E36DB2" w:rsidRDefault="00283174" w:rsidP="00511142">
            <w:pPr>
              <w:pStyle w:val="TableText"/>
            </w:pPr>
            <w:r>
              <w:t>cable</w:t>
            </w:r>
            <w:r w:rsidR="000D50D7" w:rsidRPr="000D50D7">
              <w:t xml:space="preserve"> </w:t>
            </w:r>
            <w:r>
              <w:t>rights</w:t>
            </w:r>
          </w:p>
        </w:tc>
      </w:tr>
      <w:tr w:rsidR="00283174" w:rsidRPr="00E36DB2" w14:paraId="61458A3E" w14:textId="77777777" w:rsidTr="00511142">
        <w:tc>
          <w:tcPr>
            <w:tcW w:w="4264" w:type="dxa"/>
          </w:tcPr>
          <w:p w14:paraId="06DAB629" w14:textId="77777777" w:rsidR="00283174" w:rsidRPr="00E36DB2" w:rsidRDefault="00283174" w:rsidP="00511142">
            <w:pPr>
              <w:pStyle w:val="TableText"/>
            </w:pPr>
            <w:r>
              <w:t>2/5</w:t>
            </w:r>
          </w:p>
        </w:tc>
        <w:tc>
          <w:tcPr>
            <w:tcW w:w="4264" w:type="dxa"/>
          </w:tcPr>
          <w:p w14:paraId="0F8AF77F" w14:textId="77777777" w:rsidR="00283174" w:rsidRPr="00E36DB2" w:rsidRDefault="00283174" w:rsidP="00511142">
            <w:pPr>
              <w:pStyle w:val="TableText"/>
            </w:pPr>
            <w:r>
              <w:t>cable</w:t>
            </w:r>
            <w:r w:rsidR="000D50D7" w:rsidRPr="000D50D7">
              <w:t xml:space="preserve"> </w:t>
            </w:r>
            <w:r>
              <w:t>rights</w:t>
            </w:r>
          </w:p>
        </w:tc>
      </w:tr>
      <w:tr w:rsidR="00283174" w:rsidRPr="00E36DB2" w14:paraId="00B449CC" w14:textId="77777777" w:rsidTr="00511142">
        <w:tc>
          <w:tcPr>
            <w:tcW w:w="4264" w:type="dxa"/>
          </w:tcPr>
          <w:p w14:paraId="43D554D3" w14:textId="77777777" w:rsidR="00283174" w:rsidRPr="00E36DB2" w:rsidRDefault="00283174" w:rsidP="00511142">
            <w:pPr>
              <w:pStyle w:val="TableText"/>
            </w:pPr>
            <w:r>
              <w:t>2/6</w:t>
            </w:r>
          </w:p>
        </w:tc>
        <w:tc>
          <w:tcPr>
            <w:tcW w:w="4264" w:type="dxa"/>
          </w:tcPr>
          <w:p w14:paraId="6A23F67F" w14:textId="77777777" w:rsidR="00283174" w:rsidRPr="00E36DB2" w:rsidRDefault="00283174" w:rsidP="00511142">
            <w:pPr>
              <w:pStyle w:val="TableText"/>
            </w:pPr>
            <w:r>
              <w:t>cable</w:t>
            </w:r>
            <w:r w:rsidR="000D50D7" w:rsidRPr="000D50D7">
              <w:t xml:space="preserve"> </w:t>
            </w:r>
            <w:r>
              <w:t>rights</w:t>
            </w:r>
          </w:p>
        </w:tc>
      </w:tr>
      <w:tr w:rsidR="00D30DBB" w:rsidRPr="00E36DB2" w14:paraId="022489D8" w14:textId="77777777" w:rsidTr="00BD5798">
        <w:tc>
          <w:tcPr>
            <w:tcW w:w="8528" w:type="dxa"/>
            <w:gridSpan w:val="2"/>
          </w:tcPr>
          <w:p w14:paraId="1F7FBA8E" w14:textId="77777777" w:rsidR="00D30DBB" w:rsidRDefault="00D30DBB" w:rsidP="00511142">
            <w:pPr>
              <w:pStyle w:val="TableText"/>
            </w:pPr>
            <w:r>
              <w:t>Land</w:t>
            </w:r>
            <w:r w:rsidR="000D50D7" w:rsidRPr="000D50D7">
              <w:t xml:space="preserve"> </w:t>
            </w:r>
            <w:r>
              <w:t>Plans</w:t>
            </w:r>
            <w:r w:rsidR="000D50D7" w:rsidRPr="000D50D7">
              <w:t xml:space="preserve"> </w:t>
            </w:r>
            <w:r>
              <w:t>–</w:t>
            </w:r>
            <w:r w:rsidR="000D50D7" w:rsidRPr="000D50D7">
              <w:t xml:space="preserve"> </w:t>
            </w:r>
            <w:r>
              <w:t>Sheet</w:t>
            </w:r>
            <w:r w:rsidR="000D50D7" w:rsidRPr="000D50D7">
              <w:t xml:space="preserve"> </w:t>
            </w:r>
            <w:r>
              <w:t>3</w:t>
            </w:r>
          </w:p>
        </w:tc>
      </w:tr>
      <w:tr w:rsidR="00283174" w:rsidRPr="00E36DB2" w14:paraId="04AF9961" w14:textId="77777777" w:rsidTr="00511142">
        <w:tc>
          <w:tcPr>
            <w:tcW w:w="4264" w:type="dxa"/>
          </w:tcPr>
          <w:p w14:paraId="4EC8E18C" w14:textId="77777777" w:rsidR="00283174" w:rsidRPr="00E36DB2" w:rsidRDefault="00283174" w:rsidP="00511142">
            <w:pPr>
              <w:pStyle w:val="TableText"/>
            </w:pPr>
            <w:r>
              <w:t>3/4</w:t>
            </w:r>
          </w:p>
        </w:tc>
        <w:tc>
          <w:tcPr>
            <w:tcW w:w="4264" w:type="dxa"/>
          </w:tcPr>
          <w:p w14:paraId="0B81914B" w14:textId="77777777" w:rsidR="00283174" w:rsidRPr="00E36DB2" w:rsidRDefault="00283174" w:rsidP="00511142">
            <w:pPr>
              <w:pStyle w:val="TableText"/>
            </w:pPr>
            <w:r>
              <w:t>cable</w:t>
            </w:r>
            <w:r w:rsidR="000D50D7" w:rsidRPr="000D50D7">
              <w:t xml:space="preserve"> </w:t>
            </w:r>
            <w:r>
              <w:t>rights</w:t>
            </w:r>
          </w:p>
        </w:tc>
      </w:tr>
      <w:tr w:rsidR="00D30DBB" w:rsidRPr="00E36DB2" w14:paraId="793BFA77" w14:textId="77777777" w:rsidTr="00BD5798">
        <w:tc>
          <w:tcPr>
            <w:tcW w:w="8528" w:type="dxa"/>
            <w:gridSpan w:val="2"/>
          </w:tcPr>
          <w:p w14:paraId="5F9BDB61" w14:textId="77777777" w:rsidR="00D30DBB" w:rsidRDefault="00D30DBB" w:rsidP="00511142">
            <w:pPr>
              <w:pStyle w:val="TableText"/>
            </w:pPr>
            <w:r>
              <w:t>Land</w:t>
            </w:r>
            <w:r w:rsidR="000D50D7" w:rsidRPr="000D50D7">
              <w:t xml:space="preserve"> </w:t>
            </w:r>
            <w:r>
              <w:t>Plans</w:t>
            </w:r>
            <w:r w:rsidR="000D50D7" w:rsidRPr="000D50D7">
              <w:t xml:space="preserve"> </w:t>
            </w:r>
            <w:r>
              <w:t>–</w:t>
            </w:r>
            <w:r w:rsidR="000D50D7" w:rsidRPr="000D50D7">
              <w:t xml:space="preserve"> </w:t>
            </w:r>
            <w:r>
              <w:t>Sheet</w:t>
            </w:r>
            <w:r w:rsidR="000D50D7" w:rsidRPr="000D50D7">
              <w:t xml:space="preserve"> </w:t>
            </w:r>
            <w:r>
              <w:t>4</w:t>
            </w:r>
          </w:p>
        </w:tc>
      </w:tr>
      <w:tr w:rsidR="00283174" w:rsidRPr="00E36DB2" w14:paraId="715D6C70" w14:textId="77777777" w:rsidTr="00511142">
        <w:tc>
          <w:tcPr>
            <w:tcW w:w="4264" w:type="dxa"/>
          </w:tcPr>
          <w:p w14:paraId="0D04AC75" w14:textId="77777777" w:rsidR="00283174" w:rsidRPr="00E36DB2" w:rsidRDefault="00283174" w:rsidP="00511142">
            <w:pPr>
              <w:pStyle w:val="TableText"/>
            </w:pPr>
            <w:r>
              <w:t>4/2</w:t>
            </w:r>
            <w:r w:rsidR="000D50D7" w:rsidRPr="000D50D7">
              <w:t xml:space="preserve"> </w:t>
            </w:r>
            <w:r>
              <w:t>(excluding</w:t>
            </w:r>
            <w:r w:rsidR="000D50D7" w:rsidRPr="000D50D7">
              <w:t xml:space="preserve"> </w:t>
            </w:r>
            <w:r>
              <w:t>subsoil</w:t>
            </w:r>
            <w:r w:rsidR="000D50D7" w:rsidRPr="000D50D7">
              <w:t xml:space="preserve"> </w:t>
            </w:r>
            <w:r>
              <w:t>interests)</w:t>
            </w:r>
          </w:p>
        </w:tc>
        <w:tc>
          <w:tcPr>
            <w:tcW w:w="4264" w:type="dxa"/>
          </w:tcPr>
          <w:p w14:paraId="0758B67C" w14:textId="77777777" w:rsidR="00283174" w:rsidRPr="00E36DB2" w:rsidRDefault="00283174" w:rsidP="00511142">
            <w:pPr>
              <w:pStyle w:val="TableText"/>
            </w:pPr>
            <w:r>
              <w:t>access</w:t>
            </w:r>
            <w:r w:rsidR="000D50D7" w:rsidRPr="000D50D7">
              <w:t xml:space="preserve"> </w:t>
            </w:r>
            <w:r>
              <w:t>rights</w:t>
            </w:r>
          </w:p>
        </w:tc>
      </w:tr>
      <w:tr w:rsidR="00283174" w:rsidRPr="00E36DB2" w14:paraId="521A8C1B" w14:textId="77777777" w:rsidTr="00511142">
        <w:tc>
          <w:tcPr>
            <w:tcW w:w="4264" w:type="dxa"/>
          </w:tcPr>
          <w:p w14:paraId="28160A23" w14:textId="77777777" w:rsidR="00283174" w:rsidRPr="00E36DB2" w:rsidRDefault="00283174" w:rsidP="00511142">
            <w:pPr>
              <w:pStyle w:val="TableText"/>
            </w:pPr>
            <w:r>
              <w:t>5/1A</w:t>
            </w:r>
            <w:r w:rsidR="000D50D7" w:rsidRPr="000D50D7">
              <w:t xml:space="preserve"> </w:t>
            </w:r>
            <w:r>
              <w:t>(excluding</w:t>
            </w:r>
            <w:r w:rsidR="000D50D7" w:rsidRPr="000D50D7">
              <w:t xml:space="preserve"> </w:t>
            </w:r>
            <w:r>
              <w:t>subsoil</w:t>
            </w:r>
            <w:r w:rsidR="000D50D7" w:rsidRPr="000D50D7">
              <w:t xml:space="preserve"> </w:t>
            </w:r>
            <w:r>
              <w:t>interests)</w:t>
            </w:r>
          </w:p>
        </w:tc>
        <w:tc>
          <w:tcPr>
            <w:tcW w:w="4264" w:type="dxa"/>
          </w:tcPr>
          <w:p w14:paraId="708FA785" w14:textId="77777777" w:rsidR="00283174" w:rsidRPr="00E36DB2" w:rsidRDefault="00283174" w:rsidP="00511142">
            <w:pPr>
              <w:pStyle w:val="TableText"/>
            </w:pPr>
            <w:r>
              <w:t>access</w:t>
            </w:r>
            <w:r w:rsidR="000D50D7" w:rsidRPr="000D50D7">
              <w:t xml:space="preserve"> </w:t>
            </w:r>
            <w:r>
              <w:t>rights</w:t>
            </w:r>
          </w:p>
        </w:tc>
      </w:tr>
      <w:tr w:rsidR="00D30DBB" w:rsidRPr="00E36DB2" w14:paraId="2EE50EE7" w14:textId="77777777" w:rsidTr="00511142">
        <w:tc>
          <w:tcPr>
            <w:tcW w:w="4264" w:type="dxa"/>
          </w:tcPr>
          <w:p w14:paraId="5F7DCC23" w14:textId="77777777" w:rsidR="00D30DBB" w:rsidRDefault="00D30DBB" w:rsidP="00511142">
            <w:pPr>
              <w:pStyle w:val="TableText"/>
            </w:pPr>
            <w:r>
              <w:t>Land</w:t>
            </w:r>
            <w:r w:rsidR="000D50D7" w:rsidRPr="000D50D7">
              <w:t xml:space="preserve"> </w:t>
            </w:r>
            <w:r>
              <w:t>Plans</w:t>
            </w:r>
            <w:r w:rsidR="000D50D7" w:rsidRPr="000D50D7">
              <w:t xml:space="preserve"> </w:t>
            </w:r>
            <w:r>
              <w:t>–</w:t>
            </w:r>
            <w:r w:rsidR="000D50D7" w:rsidRPr="000D50D7">
              <w:t xml:space="preserve"> </w:t>
            </w:r>
            <w:r>
              <w:t>Sheet</w:t>
            </w:r>
            <w:r w:rsidR="000D50D7" w:rsidRPr="000D50D7">
              <w:t xml:space="preserve"> </w:t>
            </w:r>
            <w:r>
              <w:t>5</w:t>
            </w:r>
          </w:p>
        </w:tc>
        <w:tc>
          <w:tcPr>
            <w:tcW w:w="4264" w:type="dxa"/>
          </w:tcPr>
          <w:p w14:paraId="780D3CDE" w14:textId="77777777" w:rsidR="00D30DBB" w:rsidRDefault="00D30DBB" w:rsidP="00511142">
            <w:pPr>
              <w:pStyle w:val="TableText"/>
            </w:pPr>
          </w:p>
        </w:tc>
      </w:tr>
      <w:tr w:rsidR="00283174" w:rsidRPr="00E36DB2" w14:paraId="6A052479" w14:textId="77777777" w:rsidTr="00511142">
        <w:tc>
          <w:tcPr>
            <w:tcW w:w="4264" w:type="dxa"/>
          </w:tcPr>
          <w:p w14:paraId="2479904E" w14:textId="77777777" w:rsidR="00283174" w:rsidRPr="00E36DB2" w:rsidRDefault="00283174" w:rsidP="00511142">
            <w:pPr>
              <w:pStyle w:val="TableText"/>
            </w:pPr>
            <w:r>
              <w:t>5/1B</w:t>
            </w:r>
            <w:r w:rsidR="000D50D7" w:rsidRPr="000D50D7">
              <w:t xml:space="preserve"> </w:t>
            </w:r>
            <w:r>
              <w:t>(excluding</w:t>
            </w:r>
            <w:r w:rsidR="000D50D7" w:rsidRPr="000D50D7">
              <w:t xml:space="preserve"> </w:t>
            </w:r>
            <w:r>
              <w:t>subsoil</w:t>
            </w:r>
            <w:r w:rsidR="000D50D7" w:rsidRPr="000D50D7">
              <w:t xml:space="preserve"> </w:t>
            </w:r>
            <w:r>
              <w:t>interests)</w:t>
            </w:r>
          </w:p>
        </w:tc>
        <w:tc>
          <w:tcPr>
            <w:tcW w:w="4264" w:type="dxa"/>
          </w:tcPr>
          <w:p w14:paraId="66A1D8C0" w14:textId="77777777" w:rsidR="00283174" w:rsidRPr="00E36DB2" w:rsidRDefault="00283174" w:rsidP="00511142">
            <w:pPr>
              <w:pStyle w:val="TableText"/>
            </w:pPr>
            <w:r>
              <w:t>access</w:t>
            </w:r>
            <w:r w:rsidR="000D50D7" w:rsidRPr="000D50D7">
              <w:t xml:space="preserve"> </w:t>
            </w:r>
            <w:r>
              <w:t>rights</w:t>
            </w:r>
          </w:p>
        </w:tc>
      </w:tr>
      <w:tr w:rsidR="00185C3F" w:rsidRPr="00E36DB2" w14:paraId="1F6F8C6D" w14:textId="77777777" w:rsidTr="00511142">
        <w:tc>
          <w:tcPr>
            <w:tcW w:w="4264" w:type="dxa"/>
          </w:tcPr>
          <w:p w14:paraId="62553748" w14:textId="77777777" w:rsidR="00185C3F" w:rsidRDefault="00185C3F" w:rsidP="00511142">
            <w:pPr>
              <w:pStyle w:val="TableText"/>
            </w:pPr>
            <w:r>
              <w:t>Land</w:t>
            </w:r>
            <w:r w:rsidR="000D50D7" w:rsidRPr="000D50D7">
              <w:t xml:space="preserve"> </w:t>
            </w:r>
            <w:r>
              <w:t>Plans</w:t>
            </w:r>
            <w:r w:rsidR="000D50D7" w:rsidRPr="000D50D7">
              <w:t xml:space="preserve"> </w:t>
            </w:r>
            <w:r>
              <w:t>–</w:t>
            </w:r>
            <w:r w:rsidR="000D50D7" w:rsidRPr="000D50D7">
              <w:t xml:space="preserve"> </w:t>
            </w:r>
            <w:r>
              <w:t>Sheet</w:t>
            </w:r>
            <w:r w:rsidR="000D50D7" w:rsidRPr="000D50D7">
              <w:t xml:space="preserve"> </w:t>
            </w:r>
            <w:r>
              <w:t>6</w:t>
            </w:r>
          </w:p>
        </w:tc>
        <w:tc>
          <w:tcPr>
            <w:tcW w:w="4264" w:type="dxa"/>
          </w:tcPr>
          <w:p w14:paraId="7A36B2A0" w14:textId="77777777" w:rsidR="00185C3F" w:rsidRDefault="00185C3F" w:rsidP="00511142">
            <w:pPr>
              <w:pStyle w:val="TableText"/>
            </w:pPr>
          </w:p>
        </w:tc>
      </w:tr>
      <w:tr w:rsidR="00283174" w:rsidRPr="00E36DB2" w14:paraId="70E1208E" w14:textId="77777777" w:rsidTr="00511142">
        <w:tc>
          <w:tcPr>
            <w:tcW w:w="4264" w:type="dxa"/>
          </w:tcPr>
          <w:p w14:paraId="156B0572" w14:textId="77777777" w:rsidR="00283174" w:rsidRPr="00E36DB2" w:rsidRDefault="00283174" w:rsidP="00511142">
            <w:pPr>
              <w:pStyle w:val="TableText"/>
            </w:pPr>
            <w:r>
              <w:t>6/1</w:t>
            </w:r>
            <w:r w:rsidR="000D50D7" w:rsidRPr="000D50D7">
              <w:t xml:space="preserve"> </w:t>
            </w:r>
            <w:r>
              <w:t>(excluding</w:t>
            </w:r>
            <w:r w:rsidR="000D50D7" w:rsidRPr="000D50D7">
              <w:t xml:space="preserve"> </w:t>
            </w:r>
            <w:r>
              <w:t>subsoil</w:t>
            </w:r>
            <w:r w:rsidR="000D50D7" w:rsidRPr="000D50D7">
              <w:t xml:space="preserve"> </w:t>
            </w:r>
            <w:r>
              <w:t>interests)</w:t>
            </w:r>
          </w:p>
        </w:tc>
        <w:tc>
          <w:tcPr>
            <w:tcW w:w="4264" w:type="dxa"/>
          </w:tcPr>
          <w:p w14:paraId="45BCA3B5" w14:textId="77777777" w:rsidR="00283174" w:rsidRPr="00E36DB2" w:rsidRDefault="00283174" w:rsidP="00511142">
            <w:pPr>
              <w:pStyle w:val="TableText"/>
            </w:pPr>
            <w:r>
              <w:t>access</w:t>
            </w:r>
            <w:r w:rsidR="000D50D7" w:rsidRPr="000D50D7">
              <w:t xml:space="preserve"> </w:t>
            </w:r>
            <w:r>
              <w:t>rights</w:t>
            </w:r>
          </w:p>
        </w:tc>
      </w:tr>
      <w:tr w:rsidR="00185C3F" w:rsidRPr="00E36DB2" w14:paraId="420F679E" w14:textId="77777777" w:rsidTr="00BD5798">
        <w:tc>
          <w:tcPr>
            <w:tcW w:w="8528" w:type="dxa"/>
            <w:gridSpan w:val="2"/>
          </w:tcPr>
          <w:p w14:paraId="07AAE492" w14:textId="77777777" w:rsidR="00185C3F" w:rsidRDefault="00185C3F" w:rsidP="00511142">
            <w:pPr>
              <w:pStyle w:val="TableText"/>
            </w:pPr>
            <w:r>
              <w:t>Land</w:t>
            </w:r>
            <w:r w:rsidR="000D50D7" w:rsidRPr="000D50D7">
              <w:t xml:space="preserve"> </w:t>
            </w:r>
            <w:r>
              <w:t>Plans</w:t>
            </w:r>
            <w:r w:rsidR="000D50D7" w:rsidRPr="000D50D7">
              <w:t xml:space="preserve"> </w:t>
            </w:r>
            <w:r>
              <w:t>–</w:t>
            </w:r>
            <w:r w:rsidR="000D50D7" w:rsidRPr="000D50D7">
              <w:t xml:space="preserve"> </w:t>
            </w:r>
            <w:r>
              <w:t>Sheet</w:t>
            </w:r>
            <w:r w:rsidR="000D50D7" w:rsidRPr="000D50D7">
              <w:t xml:space="preserve"> </w:t>
            </w:r>
            <w:r>
              <w:t>7</w:t>
            </w:r>
          </w:p>
        </w:tc>
      </w:tr>
      <w:tr w:rsidR="00283174" w:rsidRPr="00E36DB2" w14:paraId="5759A3BE" w14:textId="77777777" w:rsidTr="00511142">
        <w:tc>
          <w:tcPr>
            <w:tcW w:w="4264" w:type="dxa"/>
          </w:tcPr>
          <w:p w14:paraId="6406E32D" w14:textId="77777777" w:rsidR="00283174" w:rsidRPr="00E36DB2" w:rsidRDefault="00283174" w:rsidP="00511142">
            <w:pPr>
              <w:pStyle w:val="TableText"/>
            </w:pPr>
            <w:r>
              <w:t>7/2</w:t>
            </w:r>
          </w:p>
        </w:tc>
        <w:tc>
          <w:tcPr>
            <w:tcW w:w="4264" w:type="dxa"/>
          </w:tcPr>
          <w:p w14:paraId="774619D3" w14:textId="77777777" w:rsidR="00283174" w:rsidRPr="00E36DB2" w:rsidRDefault="00283174" w:rsidP="00511142">
            <w:pPr>
              <w:pStyle w:val="TableText"/>
            </w:pPr>
            <w:r>
              <w:t>access</w:t>
            </w:r>
            <w:r w:rsidR="000D50D7" w:rsidRPr="000D50D7">
              <w:t xml:space="preserve"> </w:t>
            </w:r>
            <w:r>
              <w:t>rights</w:t>
            </w:r>
          </w:p>
        </w:tc>
      </w:tr>
      <w:tr w:rsidR="00283174" w:rsidRPr="00E36DB2" w14:paraId="5BDA7B48" w14:textId="77777777" w:rsidTr="00511142">
        <w:tc>
          <w:tcPr>
            <w:tcW w:w="4264" w:type="dxa"/>
          </w:tcPr>
          <w:p w14:paraId="24EBA60A" w14:textId="77777777" w:rsidR="00283174" w:rsidRPr="00E36DB2" w:rsidRDefault="00283174" w:rsidP="00511142">
            <w:pPr>
              <w:pStyle w:val="TableText"/>
            </w:pPr>
            <w:r>
              <w:t>7/2/2</w:t>
            </w:r>
          </w:p>
        </w:tc>
        <w:tc>
          <w:tcPr>
            <w:tcW w:w="4264" w:type="dxa"/>
          </w:tcPr>
          <w:p w14:paraId="7F4D8454" w14:textId="77777777" w:rsidR="00283174" w:rsidRPr="00E36DB2" w:rsidRDefault="00283174" w:rsidP="00511142">
            <w:pPr>
              <w:pStyle w:val="TableText"/>
            </w:pPr>
            <w:r>
              <w:t>access</w:t>
            </w:r>
            <w:r w:rsidR="000D50D7" w:rsidRPr="000D50D7">
              <w:t xml:space="preserve"> </w:t>
            </w:r>
            <w:r>
              <w:t>rights</w:t>
            </w:r>
          </w:p>
        </w:tc>
      </w:tr>
      <w:tr w:rsidR="00185C3F" w:rsidRPr="00E36DB2" w14:paraId="2776F9BD" w14:textId="77777777" w:rsidTr="00BD5798">
        <w:tc>
          <w:tcPr>
            <w:tcW w:w="8528" w:type="dxa"/>
            <w:gridSpan w:val="2"/>
          </w:tcPr>
          <w:p w14:paraId="67B8613B" w14:textId="77777777" w:rsidR="00185C3F" w:rsidRDefault="00185C3F" w:rsidP="00511142">
            <w:pPr>
              <w:pStyle w:val="TableText"/>
            </w:pPr>
            <w:r>
              <w:t>Land</w:t>
            </w:r>
            <w:r w:rsidR="000D50D7" w:rsidRPr="000D50D7">
              <w:t xml:space="preserve"> </w:t>
            </w:r>
            <w:r>
              <w:t>Plans</w:t>
            </w:r>
            <w:r w:rsidR="000D50D7" w:rsidRPr="000D50D7">
              <w:t xml:space="preserve"> </w:t>
            </w:r>
            <w:r>
              <w:t>–</w:t>
            </w:r>
            <w:r w:rsidR="000D50D7" w:rsidRPr="000D50D7">
              <w:t xml:space="preserve"> </w:t>
            </w:r>
            <w:r>
              <w:t>Sheet</w:t>
            </w:r>
            <w:r w:rsidR="000D50D7" w:rsidRPr="000D50D7">
              <w:t xml:space="preserve"> </w:t>
            </w:r>
            <w:r>
              <w:t>8</w:t>
            </w:r>
          </w:p>
        </w:tc>
      </w:tr>
      <w:tr w:rsidR="00283174" w:rsidRPr="00E36DB2" w14:paraId="29F481FE" w14:textId="77777777" w:rsidTr="00511142">
        <w:tc>
          <w:tcPr>
            <w:tcW w:w="4264" w:type="dxa"/>
          </w:tcPr>
          <w:p w14:paraId="1A579151" w14:textId="77777777" w:rsidR="00283174" w:rsidRPr="00E36DB2" w:rsidRDefault="00283174" w:rsidP="00511142">
            <w:pPr>
              <w:pStyle w:val="TableText"/>
            </w:pPr>
            <w:r>
              <w:t>8/2</w:t>
            </w:r>
          </w:p>
        </w:tc>
        <w:tc>
          <w:tcPr>
            <w:tcW w:w="4264" w:type="dxa"/>
          </w:tcPr>
          <w:p w14:paraId="2C6E991C" w14:textId="77777777" w:rsidR="00283174" w:rsidRPr="00E36DB2" w:rsidRDefault="00283174" w:rsidP="00511142">
            <w:pPr>
              <w:pStyle w:val="TableText"/>
            </w:pPr>
            <w:r>
              <w:t>access</w:t>
            </w:r>
            <w:r w:rsidR="000D50D7" w:rsidRPr="000D50D7">
              <w:t xml:space="preserve"> </w:t>
            </w:r>
            <w:r>
              <w:t>rights</w:t>
            </w:r>
          </w:p>
        </w:tc>
      </w:tr>
      <w:tr w:rsidR="00283174" w:rsidRPr="00E36DB2" w14:paraId="49CE04B7" w14:textId="77777777" w:rsidTr="00511142">
        <w:tc>
          <w:tcPr>
            <w:tcW w:w="4264" w:type="dxa"/>
          </w:tcPr>
          <w:p w14:paraId="242BB74E" w14:textId="77777777" w:rsidR="00283174" w:rsidRPr="00E36DB2" w:rsidRDefault="00283174" w:rsidP="00511142">
            <w:pPr>
              <w:pStyle w:val="TableText"/>
            </w:pPr>
            <w:r>
              <w:t>8/2/1</w:t>
            </w:r>
            <w:r w:rsidR="000D50D7" w:rsidRPr="000D50D7">
              <w:t xml:space="preserve"> </w:t>
            </w:r>
            <w:r>
              <w:t>(excluding</w:t>
            </w:r>
            <w:r w:rsidR="000D50D7" w:rsidRPr="000D50D7">
              <w:t xml:space="preserve"> </w:t>
            </w:r>
            <w:r>
              <w:t>subsoil</w:t>
            </w:r>
            <w:r w:rsidR="000D50D7" w:rsidRPr="000D50D7">
              <w:t xml:space="preserve"> </w:t>
            </w:r>
            <w:r>
              <w:t>interests)</w:t>
            </w:r>
          </w:p>
        </w:tc>
        <w:tc>
          <w:tcPr>
            <w:tcW w:w="4264" w:type="dxa"/>
          </w:tcPr>
          <w:p w14:paraId="3C23F07F" w14:textId="77777777" w:rsidR="00283174" w:rsidRPr="00E36DB2" w:rsidRDefault="00283174" w:rsidP="00511142">
            <w:pPr>
              <w:pStyle w:val="TableText"/>
            </w:pPr>
            <w:r>
              <w:t>access</w:t>
            </w:r>
            <w:r w:rsidR="000D50D7" w:rsidRPr="000D50D7">
              <w:t xml:space="preserve"> </w:t>
            </w:r>
            <w:r>
              <w:t>rights</w:t>
            </w:r>
          </w:p>
        </w:tc>
      </w:tr>
      <w:tr w:rsidR="00283174" w:rsidRPr="00E36DB2" w14:paraId="06897199" w14:textId="77777777" w:rsidTr="00511142">
        <w:tc>
          <w:tcPr>
            <w:tcW w:w="4264" w:type="dxa"/>
          </w:tcPr>
          <w:p w14:paraId="7F97AC61" w14:textId="77777777" w:rsidR="00283174" w:rsidRPr="00E36DB2" w:rsidRDefault="00283174" w:rsidP="00511142">
            <w:pPr>
              <w:pStyle w:val="TableText"/>
            </w:pPr>
            <w:r>
              <w:t>8/2/2</w:t>
            </w:r>
          </w:p>
        </w:tc>
        <w:tc>
          <w:tcPr>
            <w:tcW w:w="4264" w:type="dxa"/>
          </w:tcPr>
          <w:p w14:paraId="78BD0583" w14:textId="77777777" w:rsidR="00283174" w:rsidRPr="00E36DB2" w:rsidRDefault="00283174" w:rsidP="00511142">
            <w:pPr>
              <w:pStyle w:val="TableText"/>
            </w:pPr>
            <w:r>
              <w:t>access</w:t>
            </w:r>
            <w:r w:rsidR="000D50D7" w:rsidRPr="000D50D7">
              <w:t xml:space="preserve"> </w:t>
            </w:r>
            <w:r>
              <w:t>rights</w:t>
            </w:r>
          </w:p>
        </w:tc>
      </w:tr>
    </w:tbl>
    <w:p w14:paraId="61D7A98F" w14:textId="77777777" w:rsidR="00283174" w:rsidRDefault="000D50D7" w:rsidP="00283174">
      <w:pPr>
        <w:pStyle w:val="Schedule"/>
        <w:pageBreakBefore/>
        <w:rPr>
          <w:rStyle w:val="Ref"/>
        </w:rPr>
      </w:pPr>
      <w:bookmarkStart w:id="1162" w:name="TOC18_02_2022_17_52_44_1647"/>
      <w:bookmarkStart w:id="1163" w:name="TOC23_02_2022_21_19_37_1783"/>
      <w:bookmarkStart w:id="1164" w:name="TOC15_08_2022_16_06_13_1802"/>
      <w:bookmarkStart w:id="1165" w:name="TOC06_09_2022_15_41_36_1802"/>
      <w:bookmarkStart w:id="1166" w:name="TOC04_10_2022_16_50_01_1805"/>
      <w:bookmarkStart w:id="1167" w:name="TOC23_11_2022_11_32_56_1812"/>
      <w:bookmarkStart w:id="1168" w:name="TOC10_01_2023_14_27_52_1812"/>
      <w:bookmarkEnd w:id="1162"/>
      <w:bookmarkEnd w:id="1163"/>
      <w:bookmarkEnd w:id="1164"/>
      <w:bookmarkEnd w:id="1165"/>
      <w:bookmarkEnd w:id="1166"/>
      <w:bookmarkEnd w:id="1167"/>
      <w:bookmarkEnd w:id="1168"/>
      <w:r w:rsidRPr="000D50D7">
        <w:lastRenderedPageBreak/>
        <w:tab/>
      </w:r>
      <w:r w:rsidR="00283174">
        <w:t>SCHEDULE</w:t>
      </w:r>
      <w:r w:rsidRPr="000D50D7">
        <w:t xml:space="preserve"> </w:t>
      </w:r>
      <w:r w:rsidR="00283174">
        <w:fldChar w:fldCharType="begin"/>
      </w:r>
      <w:r w:rsidR="00283174">
        <w:instrText xml:space="preserve"> SEQ schedule\* arabic </w:instrText>
      </w:r>
      <w:r w:rsidR="00283174">
        <w:fldChar w:fldCharType="separate"/>
      </w:r>
      <w:r>
        <w:rPr>
          <w:noProof/>
        </w:rPr>
        <w:t>9</w:t>
      </w:r>
      <w:r w:rsidR="00283174">
        <w:rPr>
          <w:noProof/>
        </w:rPr>
        <w:fldChar w:fldCharType="end"/>
      </w:r>
      <w:r w:rsidRPr="000D50D7">
        <w:tab/>
      </w:r>
      <w:r w:rsidR="00283174">
        <w:rPr>
          <w:rStyle w:val="Ref"/>
        </w:rPr>
        <w:t>Article</w:t>
      </w:r>
      <w:r w:rsidRPr="000D50D7">
        <w:rPr>
          <w:rStyle w:val="Ref"/>
        </w:rPr>
        <w:t xml:space="preserve"> </w:t>
      </w:r>
      <w:r w:rsidR="00283174">
        <w:rPr>
          <w:rStyle w:val="Ref"/>
        </w:rPr>
        <w:fldChar w:fldCharType="begin"/>
      </w:r>
      <w:r w:rsidR="00283174">
        <w:rPr>
          <w:rStyle w:val="Ref"/>
        </w:rPr>
        <w:instrText xml:space="preserve"> REF _Ref77778416 \r \h </w:instrText>
      </w:r>
      <w:r w:rsidR="00283174">
        <w:rPr>
          <w:rStyle w:val="Ref"/>
        </w:rPr>
      </w:r>
      <w:r w:rsidR="00283174">
        <w:rPr>
          <w:rStyle w:val="Ref"/>
        </w:rPr>
        <w:fldChar w:fldCharType="separate"/>
      </w:r>
      <w:r>
        <w:rPr>
          <w:rStyle w:val="Ref"/>
        </w:rPr>
        <w:t>20</w:t>
      </w:r>
      <w:r w:rsidR="00283174">
        <w:rPr>
          <w:rStyle w:val="Ref"/>
        </w:rPr>
        <w:fldChar w:fldCharType="end"/>
      </w:r>
    </w:p>
    <w:p w14:paraId="2990CEE2" w14:textId="77777777" w:rsidR="00283174" w:rsidRDefault="00283174" w:rsidP="00283174">
      <w:pPr>
        <w:pStyle w:val="ScheduleHead"/>
      </w:pPr>
      <w:r>
        <w:t>MODIFICATION</w:t>
      </w:r>
      <w:r w:rsidR="000D50D7" w:rsidRPr="000D50D7">
        <w:t xml:space="preserve"> </w:t>
      </w:r>
      <w:r>
        <w:t>OF</w:t>
      </w:r>
      <w:r w:rsidR="000D50D7" w:rsidRPr="000D50D7">
        <w:t xml:space="preserve"> </w:t>
      </w:r>
      <w:r>
        <w:t>COMPENSATION</w:t>
      </w:r>
      <w:r w:rsidR="000D50D7" w:rsidRPr="000D50D7">
        <w:t xml:space="preserve"> </w:t>
      </w:r>
      <w:r>
        <w:t>AND</w:t>
      </w:r>
      <w:r w:rsidR="000D50D7" w:rsidRPr="000D50D7">
        <w:t xml:space="preserve"> </w:t>
      </w:r>
      <w:r>
        <w:t>COMPULSORY</w:t>
      </w:r>
      <w:r w:rsidR="000D50D7" w:rsidRPr="000D50D7">
        <w:t xml:space="preserve"> </w:t>
      </w:r>
      <w:r>
        <w:t>PURCHASE</w:t>
      </w:r>
      <w:r w:rsidR="000D50D7" w:rsidRPr="000D50D7">
        <w:t xml:space="preserve"> </w:t>
      </w:r>
      <w:r>
        <w:t>ENACTMENTS</w:t>
      </w:r>
      <w:r w:rsidR="000D50D7" w:rsidRPr="000D50D7">
        <w:t xml:space="preserve"> </w:t>
      </w:r>
      <w:r>
        <w:t>FOR</w:t>
      </w:r>
      <w:r w:rsidR="000D50D7" w:rsidRPr="000D50D7">
        <w:t xml:space="preserve"> </w:t>
      </w:r>
      <w:r>
        <w:t>THE</w:t>
      </w:r>
      <w:r w:rsidR="000D50D7" w:rsidRPr="000D50D7">
        <w:t xml:space="preserve"> </w:t>
      </w:r>
      <w:r>
        <w:t>CREATION</w:t>
      </w:r>
      <w:r w:rsidR="000D50D7" w:rsidRPr="000D50D7">
        <w:t xml:space="preserve"> </w:t>
      </w:r>
      <w:r>
        <w:t>OF</w:t>
      </w:r>
      <w:r w:rsidR="000D50D7" w:rsidRPr="000D50D7">
        <w:t xml:space="preserve"> </w:t>
      </w:r>
      <w:r>
        <w:t>NEW</w:t>
      </w:r>
      <w:r w:rsidR="000D50D7" w:rsidRPr="000D50D7">
        <w:t xml:space="preserve"> </w:t>
      </w:r>
      <w:r>
        <w:t>RIGHTS</w:t>
      </w:r>
      <w:r w:rsidR="000D50D7" w:rsidRPr="000D50D7">
        <w:t xml:space="preserve"> </w:t>
      </w:r>
      <w:r>
        <w:t>AND</w:t>
      </w:r>
      <w:r w:rsidR="000D50D7" w:rsidRPr="000D50D7">
        <w:t xml:space="preserve"> </w:t>
      </w:r>
      <w:r>
        <w:t>IMPOSTION</w:t>
      </w:r>
      <w:r w:rsidR="000D50D7" w:rsidRPr="000D50D7">
        <w:t xml:space="preserve"> </w:t>
      </w:r>
      <w:r>
        <w:t>OF</w:t>
      </w:r>
      <w:r w:rsidR="000D50D7" w:rsidRPr="000D50D7">
        <w:t xml:space="preserve"> </w:t>
      </w:r>
      <w:r>
        <w:t>NEW</w:t>
      </w:r>
      <w:r w:rsidR="000D50D7" w:rsidRPr="000D50D7">
        <w:t xml:space="preserve"> </w:t>
      </w:r>
      <w:r>
        <w:t>RESTRICTIVE</w:t>
      </w:r>
      <w:r w:rsidR="000D50D7" w:rsidRPr="000D50D7">
        <w:t xml:space="preserve"> </w:t>
      </w:r>
      <w:r>
        <w:t>COVENANTS</w:t>
      </w:r>
    </w:p>
    <w:p w14:paraId="335D7836" w14:textId="77777777" w:rsidR="00283174" w:rsidRDefault="00283174" w:rsidP="00283174">
      <w:pPr>
        <w:pStyle w:val="H1"/>
      </w:pPr>
      <w:r>
        <w:t>Compensation</w:t>
      </w:r>
      <w:r w:rsidR="000D50D7" w:rsidRPr="000D50D7">
        <w:t xml:space="preserve"> </w:t>
      </w:r>
      <w:r>
        <w:t>enactments</w:t>
      </w:r>
    </w:p>
    <w:p w14:paraId="23D98DBB" w14:textId="77777777" w:rsidR="00283174" w:rsidRDefault="000D50D7" w:rsidP="000F1131">
      <w:pPr>
        <w:pStyle w:val="N1"/>
        <w:numPr>
          <w:ilvl w:val="0"/>
          <w:numId w:val="26"/>
        </w:numPr>
      </w:pPr>
      <w:bookmarkStart w:id="1169" w:name="_Ref77945630"/>
      <w:r w:rsidRPr="000D50D7">
        <w:t> </w:t>
      </w:r>
      <w:r w:rsidR="00283174">
        <w:t>The</w:t>
      </w:r>
      <w:r w:rsidRPr="000D50D7">
        <w:t xml:space="preserve"> </w:t>
      </w:r>
      <w:r w:rsidR="00283174">
        <w:t>enactments</w:t>
      </w:r>
      <w:r w:rsidRPr="000D50D7">
        <w:t xml:space="preserve"> </w:t>
      </w:r>
      <w:r w:rsidR="00283174" w:rsidRPr="00223DE9">
        <w:t>for</w:t>
      </w:r>
      <w:r w:rsidRPr="000D50D7">
        <w:t xml:space="preserve"> </w:t>
      </w:r>
      <w:r w:rsidR="00283174" w:rsidRPr="00223DE9">
        <w:t>the</w:t>
      </w:r>
      <w:r w:rsidRPr="000D50D7">
        <w:t xml:space="preserve"> </w:t>
      </w:r>
      <w:r w:rsidR="00283174" w:rsidRPr="00223DE9">
        <w:t>time</w:t>
      </w:r>
      <w:r w:rsidRPr="000D50D7">
        <w:t xml:space="preserve"> </w:t>
      </w:r>
      <w:r w:rsidR="00283174" w:rsidRPr="00223DE9">
        <w:t>being</w:t>
      </w:r>
      <w:r w:rsidRPr="000D50D7">
        <w:t xml:space="preserve"> </w:t>
      </w:r>
      <w:r w:rsidR="00283174" w:rsidRPr="00223DE9">
        <w:t>in</w:t>
      </w:r>
      <w:r w:rsidRPr="000D50D7">
        <w:t xml:space="preserve"> </w:t>
      </w:r>
      <w:r w:rsidR="00283174" w:rsidRPr="00223DE9">
        <w:t>force</w:t>
      </w:r>
      <w:r w:rsidRPr="000D50D7">
        <w:t xml:space="preserve"> </w:t>
      </w:r>
      <w:r w:rsidR="00283174" w:rsidRPr="00223DE9">
        <w:t>with</w:t>
      </w:r>
      <w:r w:rsidRPr="000D50D7">
        <w:t xml:space="preserve"> </w:t>
      </w:r>
      <w:r w:rsidR="00283174" w:rsidRPr="00223DE9">
        <w:t>respect</w:t>
      </w:r>
      <w:r w:rsidRPr="000D50D7">
        <w:t xml:space="preserve"> </w:t>
      </w:r>
      <w:r w:rsidR="00283174" w:rsidRPr="00223DE9">
        <w:t>to</w:t>
      </w:r>
      <w:r w:rsidRPr="000D50D7">
        <w:t xml:space="preserve"> </w:t>
      </w:r>
      <w:r w:rsidR="00283174" w:rsidRPr="00223DE9">
        <w:t>compensation</w:t>
      </w:r>
      <w:r w:rsidRPr="000D50D7">
        <w:t xml:space="preserve"> </w:t>
      </w:r>
      <w:r w:rsidR="00283174" w:rsidRPr="00223DE9">
        <w:t>for</w:t>
      </w:r>
      <w:r w:rsidRPr="000D50D7">
        <w:t xml:space="preserve"> </w:t>
      </w:r>
      <w:r w:rsidR="00283174" w:rsidRPr="00223DE9">
        <w:t>the</w:t>
      </w:r>
      <w:r w:rsidRPr="000D50D7">
        <w:t xml:space="preserve"> </w:t>
      </w:r>
      <w:r w:rsidR="00283174" w:rsidRPr="00223DE9">
        <w:t>compulsory</w:t>
      </w:r>
      <w:r w:rsidRPr="000D50D7">
        <w:t xml:space="preserve"> </w:t>
      </w:r>
      <w:r w:rsidR="00283174" w:rsidRPr="00223DE9">
        <w:t>purchase</w:t>
      </w:r>
      <w:r w:rsidRPr="000D50D7">
        <w:t xml:space="preserve"> </w:t>
      </w:r>
      <w:r w:rsidR="00283174" w:rsidRPr="00223DE9">
        <w:t>of</w:t>
      </w:r>
      <w:r w:rsidRPr="000D50D7">
        <w:t xml:space="preserve"> </w:t>
      </w:r>
      <w:r w:rsidR="00283174" w:rsidRPr="00223DE9">
        <w:t>land</w:t>
      </w:r>
      <w:r w:rsidRPr="000D50D7">
        <w:t xml:space="preserve"> </w:t>
      </w:r>
      <w:r w:rsidR="00283174" w:rsidRPr="00223DE9">
        <w:t>are</w:t>
      </w:r>
      <w:r w:rsidRPr="000D50D7">
        <w:t xml:space="preserve"> </w:t>
      </w:r>
      <w:r w:rsidR="00283174" w:rsidRPr="00223DE9">
        <w:t>to</w:t>
      </w:r>
      <w:r w:rsidRPr="000D50D7">
        <w:t xml:space="preserve"> </w:t>
      </w:r>
      <w:r w:rsidR="00283174" w:rsidRPr="00223DE9">
        <w:t>apply,</w:t>
      </w:r>
      <w:r w:rsidRPr="000D50D7">
        <w:t xml:space="preserve"> </w:t>
      </w:r>
      <w:r w:rsidR="00283174" w:rsidRPr="00223DE9">
        <w:t>with</w:t>
      </w:r>
      <w:r w:rsidRPr="000D50D7">
        <w:t xml:space="preserve"> </w:t>
      </w:r>
      <w:r w:rsidR="00283174" w:rsidRPr="00223DE9">
        <w:t>the</w:t>
      </w:r>
      <w:r w:rsidRPr="000D50D7">
        <w:t xml:space="preserve"> </w:t>
      </w:r>
      <w:r w:rsidR="00283174" w:rsidRPr="00223DE9">
        <w:t>necessary</w:t>
      </w:r>
      <w:r w:rsidRPr="000D50D7">
        <w:t xml:space="preserve"> </w:t>
      </w:r>
      <w:r w:rsidR="00283174" w:rsidRPr="00223DE9">
        <w:t>modifications</w:t>
      </w:r>
      <w:r w:rsidRPr="000D50D7">
        <w:t xml:space="preserve"> </w:t>
      </w:r>
      <w:r w:rsidR="00283174" w:rsidRPr="00223DE9">
        <w:t>as</w:t>
      </w:r>
      <w:r w:rsidRPr="000D50D7">
        <w:t xml:space="preserve"> </w:t>
      </w:r>
      <w:r w:rsidR="00283174" w:rsidRPr="00223DE9">
        <w:t>respects</w:t>
      </w:r>
      <w:r w:rsidRPr="000D50D7">
        <w:t xml:space="preserve"> </w:t>
      </w:r>
      <w:r w:rsidR="00283174" w:rsidRPr="00223DE9">
        <w:t>compensation,</w:t>
      </w:r>
      <w:r w:rsidRPr="000D50D7">
        <w:t xml:space="preserve"> </w:t>
      </w:r>
      <w:r w:rsidR="00283174" w:rsidRPr="00223DE9">
        <w:t>in</w:t>
      </w:r>
      <w:r w:rsidRPr="000D50D7">
        <w:t xml:space="preserve"> </w:t>
      </w:r>
      <w:r w:rsidR="00283174" w:rsidRPr="00223DE9">
        <w:t>the</w:t>
      </w:r>
      <w:r w:rsidRPr="000D50D7">
        <w:t xml:space="preserve"> </w:t>
      </w:r>
      <w:r w:rsidR="00283174" w:rsidRPr="00223DE9">
        <w:t>case</w:t>
      </w:r>
      <w:r w:rsidRPr="000D50D7">
        <w:t xml:space="preserve"> </w:t>
      </w:r>
      <w:r w:rsidR="00283174" w:rsidRPr="00223DE9">
        <w:t>of</w:t>
      </w:r>
      <w:r w:rsidRPr="000D50D7">
        <w:t xml:space="preserve"> </w:t>
      </w:r>
      <w:r w:rsidR="00283174" w:rsidRPr="00223DE9">
        <w:t>a</w:t>
      </w:r>
      <w:r w:rsidRPr="000D50D7">
        <w:t xml:space="preserve"> </w:t>
      </w:r>
      <w:r w:rsidR="00283174" w:rsidRPr="00223DE9">
        <w:t>compulsory</w:t>
      </w:r>
      <w:r w:rsidRPr="000D50D7">
        <w:t xml:space="preserve"> </w:t>
      </w:r>
      <w:r w:rsidR="00283174" w:rsidRPr="00223DE9">
        <w:t>acquisition</w:t>
      </w:r>
      <w:r w:rsidRPr="000D50D7">
        <w:t xml:space="preserve"> </w:t>
      </w:r>
      <w:r w:rsidR="00283174" w:rsidRPr="00223DE9">
        <w:t>under</w:t>
      </w:r>
      <w:r w:rsidRPr="000D50D7">
        <w:t xml:space="preserve"> </w:t>
      </w:r>
      <w:r w:rsidR="00283174" w:rsidRPr="00223DE9">
        <w:t>this</w:t>
      </w:r>
      <w:r w:rsidRPr="000D50D7">
        <w:t xml:space="preserve"> </w:t>
      </w:r>
      <w:r w:rsidR="00283174" w:rsidRPr="00223DE9">
        <w:t>Order</w:t>
      </w:r>
      <w:r w:rsidRPr="000D50D7">
        <w:t xml:space="preserve"> </w:t>
      </w:r>
      <w:r w:rsidR="00283174" w:rsidRPr="00223DE9">
        <w:t>of</w:t>
      </w:r>
      <w:r w:rsidRPr="000D50D7">
        <w:t xml:space="preserve"> </w:t>
      </w:r>
      <w:r w:rsidR="00283174" w:rsidRPr="00223DE9">
        <w:t>a</w:t>
      </w:r>
      <w:r w:rsidRPr="000D50D7">
        <w:t xml:space="preserve"> </w:t>
      </w:r>
      <w:r w:rsidR="00283174" w:rsidRPr="00223DE9">
        <w:t>right</w:t>
      </w:r>
      <w:r w:rsidRPr="000D50D7">
        <w:t xml:space="preserve"> </w:t>
      </w:r>
      <w:r w:rsidR="00283174" w:rsidRPr="00223DE9">
        <w:t>by</w:t>
      </w:r>
      <w:r w:rsidRPr="000D50D7">
        <w:t xml:space="preserve"> </w:t>
      </w:r>
      <w:r w:rsidR="00283174" w:rsidRPr="00223DE9">
        <w:t>the</w:t>
      </w:r>
      <w:r w:rsidRPr="000D50D7">
        <w:t xml:space="preserve"> </w:t>
      </w:r>
      <w:r w:rsidR="00283174" w:rsidRPr="00223DE9">
        <w:t>creation</w:t>
      </w:r>
      <w:r w:rsidRPr="000D50D7">
        <w:t xml:space="preserve"> </w:t>
      </w:r>
      <w:r w:rsidR="00283174" w:rsidRPr="00223DE9">
        <w:t>of</w:t>
      </w:r>
      <w:r w:rsidRPr="000D50D7">
        <w:t xml:space="preserve"> </w:t>
      </w:r>
      <w:r w:rsidR="00283174" w:rsidRPr="00223DE9">
        <w:t>a</w:t>
      </w:r>
      <w:r w:rsidRPr="000D50D7">
        <w:t xml:space="preserve"> </w:t>
      </w:r>
      <w:r w:rsidR="00283174" w:rsidRPr="00223DE9">
        <w:t>new</w:t>
      </w:r>
      <w:r w:rsidRPr="000D50D7">
        <w:t xml:space="preserve"> </w:t>
      </w:r>
      <w:r w:rsidR="00283174" w:rsidRPr="00223DE9">
        <w:t>right</w:t>
      </w:r>
      <w:r w:rsidRPr="000D50D7">
        <w:t xml:space="preserve"> </w:t>
      </w:r>
      <w:r w:rsidR="00283174" w:rsidRPr="00223DE9">
        <w:t>or</w:t>
      </w:r>
      <w:r w:rsidRPr="000D50D7">
        <w:t xml:space="preserve"> </w:t>
      </w:r>
      <w:r w:rsidR="00283174" w:rsidRPr="00223DE9">
        <w:t>the</w:t>
      </w:r>
      <w:r w:rsidRPr="000D50D7">
        <w:t xml:space="preserve"> </w:t>
      </w:r>
      <w:r w:rsidR="00283174" w:rsidRPr="00223DE9">
        <w:t>imposition</w:t>
      </w:r>
      <w:r w:rsidRPr="000D50D7">
        <w:t xml:space="preserve"> </w:t>
      </w:r>
      <w:r w:rsidR="00283174" w:rsidRPr="00223DE9">
        <w:t>of</w:t>
      </w:r>
      <w:r w:rsidRPr="000D50D7">
        <w:t xml:space="preserve"> </w:t>
      </w:r>
      <w:r w:rsidR="00283174" w:rsidRPr="00223DE9">
        <w:t>a</w:t>
      </w:r>
      <w:r w:rsidRPr="000D50D7">
        <w:t xml:space="preserve"> </w:t>
      </w:r>
      <w:r w:rsidR="00283174" w:rsidRPr="00223DE9">
        <w:t>restrictive</w:t>
      </w:r>
      <w:r w:rsidRPr="000D50D7">
        <w:t xml:space="preserve"> </w:t>
      </w:r>
      <w:r w:rsidR="00283174" w:rsidRPr="00223DE9">
        <w:t>covenant</w:t>
      </w:r>
      <w:r w:rsidRPr="000D50D7">
        <w:t xml:space="preserve"> </w:t>
      </w:r>
      <w:r w:rsidR="00283174" w:rsidRPr="00223DE9">
        <w:t>as</w:t>
      </w:r>
      <w:r w:rsidRPr="000D50D7">
        <w:t xml:space="preserve"> </w:t>
      </w:r>
      <w:r w:rsidR="00283174" w:rsidRPr="00223DE9">
        <w:t>they</w:t>
      </w:r>
      <w:r w:rsidRPr="000D50D7">
        <w:t xml:space="preserve"> </w:t>
      </w:r>
      <w:r w:rsidR="00283174" w:rsidRPr="00223DE9">
        <w:t>apply</w:t>
      </w:r>
      <w:r w:rsidRPr="000D50D7">
        <w:t xml:space="preserve"> </w:t>
      </w:r>
      <w:r w:rsidR="00283174" w:rsidRPr="00223DE9">
        <w:t>as</w:t>
      </w:r>
      <w:r w:rsidRPr="000D50D7">
        <w:t xml:space="preserve"> </w:t>
      </w:r>
      <w:r w:rsidR="00283174" w:rsidRPr="00223DE9">
        <w:t>respects</w:t>
      </w:r>
      <w:r w:rsidRPr="000D50D7">
        <w:t xml:space="preserve"> </w:t>
      </w:r>
      <w:r w:rsidR="00283174" w:rsidRPr="00223DE9">
        <w:t>compensation</w:t>
      </w:r>
      <w:r w:rsidRPr="000D50D7">
        <w:t xml:space="preserve"> </w:t>
      </w:r>
      <w:r w:rsidR="00283174" w:rsidRPr="00223DE9">
        <w:t>on</w:t>
      </w:r>
      <w:r w:rsidRPr="000D50D7">
        <w:t xml:space="preserve"> </w:t>
      </w:r>
      <w:r w:rsidR="00283174" w:rsidRPr="00223DE9">
        <w:t>the</w:t>
      </w:r>
      <w:r w:rsidRPr="000D50D7">
        <w:t xml:space="preserve"> </w:t>
      </w:r>
      <w:r w:rsidR="00283174" w:rsidRPr="00223DE9">
        <w:t>compulsory</w:t>
      </w:r>
      <w:r w:rsidRPr="000D50D7">
        <w:t xml:space="preserve"> </w:t>
      </w:r>
      <w:r w:rsidR="00283174" w:rsidRPr="00223DE9">
        <w:t>purchase</w:t>
      </w:r>
      <w:r w:rsidRPr="000D50D7">
        <w:t xml:space="preserve"> </w:t>
      </w:r>
      <w:r w:rsidR="00283174" w:rsidRPr="00223DE9">
        <w:t>of</w:t>
      </w:r>
      <w:r w:rsidRPr="000D50D7">
        <w:t xml:space="preserve"> </w:t>
      </w:r>
      <w:r w:rsidR="00283174" w:rsidRPr="00223DE9">
        <w:t>land</w:t>
      </w:r>
      <w:r w:rsidRPr="000D50D7">
        <w:t xml:space="preserve"> </w:t>
      </w:r>
      <w:r w:rsidR="00283174" w:rsidRPr="00223DE9">
        <w:t>and</w:t>
      </w:r>
      <w:r w:rsidRPr="000D50D7">
        <w:t xml:space="preserve"> </w:t>
      </w:r>
      <w:r w:rsidR="00283174" w:rsidRPr="00223DE9">
        <w:t>interests</w:t>
      </w:r>
      <w:r w:rsidRPr="000D50D7">
        <w:t xml:space="preserve"> </w:t>
      </w:r>
      <w:r w:rsidR="00283174" w:rsidRPr="00223DE9">
        <w:t>in</w:t>
      </w:r>
      <w:r w:rsidRPr="000D50D7">
        <w:t xml:space="preserve"> </w:t>
      </w:r>
      <w:r w:rsidR="00283174" w:rsidRPr="00223DE9">
        <w:t>land</w:t>
      </w:r>
      <w:r w:rsidR="00283174">
        <w:t>.</w:t>
      </w:r>
      <w:bookmarkEnd w:id="1169"/>
    </w:p>
    <w:p w14:paraId="6C1EF7CD"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Without</w:t>
      </w:r>
      <w:r w:rsidR="000D50D7" w:rsidRPr="000D50D7">
        <w:t xml:space="preserve"> </w:t>
      </w:r>
      <w:r>
        <w:t>limitation</w:t>
      </w:r>
      <w:r w:rsidR="000D50D7" w:rsidRPr="000D50D7">
        <w:t xml:space="preserve"> </w:t>
      </w:r>
      <w:r>
        <w:t>on</w:t>
      </w:r>
      <w:r w:rsidR="000D50D7" w:rsidRPr="000D50D7">
        <w:t xml:space="preserve"> </w:t>
      </w:r>
      <w:r>
        <w:t>the</w:t>
      </w:r>
      <w:r w:rsidR="000D50D7" w:rsidRPr="000D50D7">
        <w:t xml:space="preserve"> </w:t>
      </w:r>
      <w:r>
        <w:t>scope</w:t>
      </w:r>
      <w:r w:rsidR="000D50D7" w:rsidRPr="000D50D7">
        <w:t xml:space="preserve"> </w:t>
      </w:r>
      <w:r>
        <w:t>of</w:t>
      </w:r>
      <w:r w:rsidR="000D50D7" w:rsidRPr="000D50D7">
        <w:t xml:space="preserve"> </w:t>
      </w:r>
      <w:r>
        <w:t>paragraph</w:t>
      </w:r>
      <w:r w:rsidR="000D50D7" w:rsidRPr="000D50D7">
        <w:t xml:space="preserve"> </w:t>
      </w:r>
      <w:r>
        <w:fldChar w:fldCharType="begin"/>
      </w:r>
      <w:r>
        <w:instrText xml:space="preserve"> REF _Ref77945630 \r \h </w:instrText>
      </w:r>
      <w:r>
        <w:fldChar w:fldCharType="separate"/>
      </w:r>
      <w:r w:rsidR="000D50D7">
        <w:t>1</w:t>
      </w:r>
      <w:r>
        <w:fldChar w:fldCharType="end"/>
      </w:r>
      <w:r>
        <w:t>,</w:t>
      </w:r>
      <w:r w:rsidR="000D50D7" w:rsidRPr="000D50D7">
        <w:t xml:space="preserve"> </w:t>
      </w:r>
      <w:r>
        <w:t>the</w:t>
      </w:r>
      <w:r w:rsidR="000D50D7" w:rsidRPr="000D50D7">
        <w:t xml:space="preserve"> </w:t>
      </w:r>
      <w:r>
        <w:t>Land</w:t>
      </w:r>
      <w:r w:rsidR="000D50D7" w:rsidRPr="000D50D7">
        <w:t xml:space="preserve"> </w:t>
      </w:r>
      <w:r>
        <w:t>Compensation</w:t>
      </w:r>
      <w:r w:rsidR="000D50D7" w:rsidRPr="000D50D7">
        <w:t xml:space="preserve"> </w:t>
      </w:r>
      <w:r>
        <w:t>Act</w:t>
      </w:r>
      <w:r w:rsidR="000D50D7" w:rsidRPr="000D50D7">
        <w:t xml:space="preserve"> </w:t>
      </w:r>
      <w:r>
        <w:t>1973(</w:t>
      </w:r>
      <w:r>
        <w:rPr>
          <w:rStyle w:val="FootnoteReference"/>
        </w:rPr>
        <w:footnoteReference w:id="62"/>
      </w:r>
      <w:r>
        <w:t>)</w:t>
      </w:r>
      <w:r w:rsidR="000D50D7" w:rsidRPr="000D50D7">
        <w:t xml:space="preserve"> </w:t>
      </w:r>
      <w:r>
        <w:t>has</w:t>
      </w:r>
      <w:r w:rsidR="000D50D7" w:rsidRPr="000D50D7">
        <w:t xml:space="preserve"> </w:t>
      </w:r>
      <w:r>
        <w:t>effect</w:t>
      </w:r>
      <w:r w:rsidR="000D50D7" w:rsidRPr="000D50D7">
        <w:t xml:space="preserve"> </w:t>
      </w:r>
      <w:r>
        <w:t>subject</w:t>
      </w:r>
      <w:r w:rsidR="000D50D7" w:rsidRPr="000D50D7">
        <w:t xml:space="preserve"> </w:t>
      </w:r>
      <w:r>
        <w:t>to</w:t>
      </w:r>
      <w:r w:rsidR="000D50D7" w:rsidRPr="000D50D7">
        <w:t xml:space="preserve"> </w:t>
      </w:r>
      <w:r>
        <w:t>the</w:t>
      </w:r>
      <w:r w:rsidR="000D50D7" w:rsidRPr="000D50D7">
        <w:t xml:space="preserve"> </w:t>
      </w:r>
      <w:r>
        <w:t>modifications</w:t>
      </w:r>
      <w:r w:rsidR="000D50D7" w:rsidRPr="000D50D7">
        <w:t xml:space="preserve"> </w:t>
      </w:r>
      <w:r>
        <w:t>set</w:t>
      </w:r>
      <w:r w:rsidR="000D50D7" w:rsidRPr="000D50D7">
        <w:t xml:space="preserve"> </w:t>
      </w:r>
      <w:r>
        <w:t>out</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_Ref77945713 \r \h </w:instrText>
      </w:r>
      <w:r>
        <w:fldChar w:fldCharType="separate"/>
      </w:r>
      <w:r w:rsidR="000D50D7">
        <w:t>(2)</w:t>
      </w:r>
      <w:r>
        <w:fldChar w:fldCharType="end"/>
      </w:r>
      <w:r>
        <w:t>.</w:t>
      </w:r>
    </w:p>
    <w:p w14:paraId="7B156E80" w14:textId="77777777" w:rsidR="00283174" w:rsidRDefault="00283174" w:rsidP="00283174">
      <w:pPr>
        <w:pStyle w:val="N2"/>
      </w:pPr>
      <w:bookmarkStart w:id="1170" w:name="_Ref77945713"/>
      <w:r>
        <w:t>In</w:t>
      </w:r>
      <w:r w:rsidR="000D50D7" w:rsidRPr="000D50D7">
        <w:t xml:space="preserve"> </w:t>
      </w:r>
      <w:r>
        <w:t>section</w:t>
      </w:r>
      <w:r w:rsidR="000D50D7" w:rsidRPr="000D50D7">
        <w:t xml:space="preserve"> </w:t>
      </w:r>
      <w:r>
        <w:t>44(1)</w:t>
      </w:r>
      <w:bookmarkEnd w:id="1170"/>
      <w:r w:rsidR="000D50D7" w:rsidRPr="000D50D7">
        <w:t xml:space="preserve"> </w:t>
      </w:r>
      <w:r w:rsidRPr="009567AD">
        <w:t>(compensation</w:t>
      </w:r>
      <w:r w:rsidR="000D50D7" w:rsidRPr="000D50D7">
        <w:t xml:space="preserve"> </w:t>
      </w:r>
      <w:r w:rsidRPr="009567AD">
        <w:t>for</w:t>
      </w:r>
      <w:r w:rsidR="000D50D7" w:rsidRPr="000D50D7">
        <w:t xml:space="preserve"> </w:t>
      </w:r>
      <w:r w:rsidRPr="009567AD">
        <w:t>injurious</w:t>
      </w:r>
      <w:r w:rsidR="000D50D7" w:rsidRPr="000D50D7">
        <w:t xml:space="preserve"> </w:t>
      </w:r>
      <w:r w:rsidRPr="009567AD">
        <w:t>affection),</w:t>
      </w:r>
      <w:r w:rsidR="000D50D7" w:rsidRPr="000D50D7">
        <w:t xml:space="preserve"> </w:t>
      </w:r>
      <w:r w:rsidRPr="009567AD">
        <w:t>as</w:t>
      </w:r>
      <w:r w:rsidR="000D50D7" w:rsidRPr="000D50D7">
        <w:t xml:space="preserve"> </w:t>
      </w:r>
      <w:r w:rsidRPr="009567AD">
        <w:t>it</w:t>
      </w:r>
      <w:r w:rsidR="000D50D7" w:rsidRPr="000D50D7">
        <w:t xml:space="preserve"> </w:t>
      </w:r>
      <w:r w:rsidRPr="009567AD">
        <w:t>applies</w:t>
      </w:r>
      <w:r w:rsidR="000D50D7" w:rsidRPr="000D50D7">
        <w:t xml:space="preserve"> </w:t>
      </w:r>
      <w:r w:rsidRPr="009567AD">
        <w:t>to</w:t>
      </w:r>
      <w:r w:rsidR="000D50D7" w:rsidRPr="000D50D7">
        <w:t xml:space="preserve"> </w:t>
      </w:r>
      <w:r w:rsidRPr="009567AD">
        <w:t>compensation</w:t>
      </w:r>
      <w:r w:rsidR="000D50D7" w:rsidRPr="000D50D7">
        <w:t xml:space="preserve"> </w:t>
      </w:r>
      <w:r w:rsidRPr="009567AD">
        <w:t>for</w:t>
      </w:r>
      <w:r w:rsidR="000D50D7" w:rsidRPr="000D50D7">
        <w:t xml:space="preserve"> </w:t>
      </w:r>
      <w:r w:rsidRPr="009567AD">
        <w:t>injurious</w:t>
      </w:r>
      <w:r w:rsidR="000D50D7" w:rsidRPr="000D50D7">
        <w:t xml:space="preserve"> </w:t>
      </w:r>
      <w:r w:rsidRPr="009567AD">
        <w:t>affection</w:t>
      </w:r>
      <w:r w:rsidR="000D50D7" w:rsidRPr="000D50D7">
        <w:t xml:space="preserve"> </w:t>
      </w:r>
      <w:r w:rsidRPr="009567AD">
        <w:t>under</w:t>
      </w:r>
      <w:r w:rsidR="000D50D7" w:rsidRPr="000D50D7">
        <w:t xml:space="preserve"> </w:t>
      </w:r>
      <w:r w:rsidRPr="009567AD">
        <w:t>section</w:t>
      </w:r>
      <w:r w:rsidR="000D50D7" w:rsidRPr="000D50D7">
        <w:t xml:space="preserve"> </w:t>
      </w:r>
      <w:r w:rsidRPr="009567AD">
        <w:t>7</w:t>
      </w:r>
      <w:r w:rsidR="000D50D7" w:rsidRPr="000D50D7">
        <w:t xml:space="preserve"> </w:t>
      </w:r>
      <w:r w:rsidRPr="009567AD">
        <w:t>(measure</w:t>
      </w:r>
      <w:r w:rsidR="000D50D7" w:rsidRPr="000D50D7">
        <w:t xml:space="preserve"> </w:t>
      </w:r>
      <w:r w:rsidRPr="009567AD">
        <w:t>of</w:t>
      </w:r>
      <w:r w:rsidR="000D50D7" w:rsidRPr="000D50D7">
        <w:t xml:space="preserve"> </w:t>
      </w:r>
      <w:r w:rsidRPr="009567AD">
        <w:t>compensation</w:t>
      </w:r>
      <w:r w:rsidR="000D50D7" w:rsidRPr="000D50D7">
        <w:t xml:space="preserve"> </w:t>
      </w:r>
      <w:r w:rsidRPr="009567AD">
        <w:t>in</w:t>
      </w:r>
      <w:r w:rsidR="000D50D7" w:rsidRPr="000D50D7">
        <w:t xml:space="preserve"> </w:t>
      </w:r>
      <w:r w:rsidRPr="009567AD">
        <w:t>case</w:t>
      </w:r>
      <w:r w:rsidR="000D50D7" w:rsidRPr="000D50D7">
        <w:t xml:space="preserve"> </w:t>
      </w:r>
      <w:r w:rsidRPr="009567AD">
        <w:t>of</w:t>
      </w:r>
      <w:r w:rsidR="000D50D7" w:rsidRPr="000D50D7">
        <w:t xml:space="preserve"> </w:t>
      </w:r>
      <w:r w:rsidRPr="009567AD">
        <w:t>severance)</w:t>
      </w:r>
      <w:r w:rsidR="000D50D7" w:rsidRPr="000D50D7">
        <w:t xml:space="preserve"> </w:t>
      </w:r>
      <w:r w:rsidRPr="009567AD">
        <w:t>of</w:t>
      </w:r>
      <w:r w:rsidR="000D50D7" w:rsidRPr="000D50D7">
        <w:t xml:space="preserve"> </w:t>
      </w:r>
      <w:r w:rsidRPr="009567AD">
        <w:t>the</w:t>
      </w:r>
      <w:r w:rsidR="000D50D7" w:rsidRPr="000D50D7">
        <w:t xml:space="preserve"> </w:t>
      </w:r>
      <w:r w:rsidRPr="009567AD">
        <w:t>1965</w:t>
      </w:r>
      <w:r w:rsidR="000D50D7" w:rsidRPr="000D50D7">
        <w:t xml:space="preserve"> </w:t>
      </w:r>
      <w:r w:rsidRPr="009567AD">
        <w:t>Act</w:t>
      </w:r>
      <w:r w:rsidR="000D50D7" w:rsidRPr="000D50D7">
        <w:t xml:space="preserve"> </w:t>
      </w:r>
      <w:r w:rsidRPr="009567AD">
        <w:t>as</w:t>
      </w:r>
      <w:r w:rsidR="000D50D7" w:rsidRPr="000D50D7">
        <w:t xml:space="preserve"> </w:t>
      </w:r>
      <w:r w:rsidRPr="009567AD">
        <w:t>substituted</w:t>
      </w:r>
      <w:r w:rsidR="000D50D7" w:rsidRPr="000D50D7">
        <w:t xml:space="preserve"> </w:t>
      </w:r>
      <w:r w:rsidRPr="009567AD">
        <w:t>by</w:t>
      </w:r>
      <w:r w:rsidR="000D50D7" w:rsidRPr="000D50D7">
        <w:t xml:space="preserve"> </w:t>
      </w:r>
      <w:r>
        <w:t>paragraph</w:t>
      </w:r>
      <w:r w:rsidR="000D50D7" w:rsidRPr="000D50D7">
        <w:t xml:space="preserve"> </w:t>
      </w:r>
      <w:r>
        <w:fldChar w:fldCharType="begin"/>
      </w:r>
      <w:r>
        <w:instrText xml:space="preserve"> REF _Ref78375223 \r \h </w:instrText>
      </w:r>
      <w:r>
        <w:fldChar w:fldCharType="separate"/>
      </w:r>
      <w:r w:rsidR="000D50D7">
        <w:t>5</w:t>
      </w:r>
      <w:r>
        <w:fldChar w:fldCharType="end"/>
      </w:r>
      <w:r>
        <w:t>—</w:t>
      </w:r>
    </w:p>
    <w:p w14:paraId="003D2E99" w14:textId="77777777" w:rsidR="00283174" w:rsidRDefault="00283174" w:rsidP="00283174">
      <w:pPr>
        <w:pStyle w:val="N3"/>
      </w:pPr>
      <w:r>
        <w:t>for</w:t>
      </w:r>
      <w:r w:rsidR="000D50D7" w:rsidRPr="000D50D7">
        <w:t xml:space="preserve"> </w:t>
      </w:r>
      <w:r>
        <w:t>the</w:t>
      </w:r>
      <w:r w:rsidR="000D50D7" w:rsidRPr="000D50D7">
        <w:t xml:space="preserve"> </w:t>
      </w:r>
      <w:r>
        <w:t>words</w:t>
      </w:r>
      <w:r w:rsidR="000D50D7" w:rsidRPr="000D50D7">
        <w:t xml:space="preserve"> </w:t>
      </w:r>
      <w:r>
        <w:t>“land</w:t>
      </w:r>
      <w:r w:rsidR="000D50D7" w:rsidRPr="000D50D7">
        <w:t xml:space="preserve"> </w:t>
      </w:r>
      <w:r>
        <w:t>is</w:t>
      </w:r>
      <w:r w:rsidR="000D50D7" w:rsidRPr="000D50D7">
        <w:t xml:space="preserve"> </w:t>
      </w:r>
      <w:r>
        <w:t>acquired</w:t>
      </w:r>
      <w:r w:rsidR="000D50D7" w:rsidRPr="000D50D7">
        <w:t xml:space="preserve"> </w:t>
      </w:r>
      <w:r>
        <w:t>or</w:t>
      </w:r>
      <w:r w:rsidR="000D50D7" w:rsidRPr="000D50D7">
        <w:t xml:space="preserve"> </w:t>
      </w:r>
      <w:r>
        <w:t>taken</w:t>
      </w:r>
      <w:r w:rsidR="000D50D7" w:rsidRPr="000D50D7">
        <w:t xml:space="preserve"> </w:t>
      </w:r>
      <w:r>
        <w:t>from”</w:t>
      </w:r>
      <w:r w:rsidR="000D50D7" w:rsidRPr="000D50D7">
        <w:t xml:space="preserve"> </w:t>
      </w:r>
      <w:r>
        <w:t>substitute</w:t>
      </w:r>
      <w:r w:rsidR="000D50D7" w:rsidRPr="000D50D7">
        <w:t xml:space="preserve"> </w:t>
      </w:r>
      <w:r>
        <w:t>“a</w:t>
      </w:r>
      <w:r w:rsidR="000D50D7" w:rsidRPr="000D50D7">
        <w:t xml:space="preserve"> </w:t>
      </w:r>
      <w:r>
        <w:t>right</w:t>
      </w:r>
      <w:r w:rsidR="000D50D7" w:rsidRPr="000D50D7">
        <w:t xml:space="preserve"> </w:t>
      </w:r>
      <w:r>
        <w:t>or</w:t>
      </w:r>
      <w:r w:rsidR="000D50D7" w:rsidRPr="000D50D7">
        <w:t xml:space="preserve"> </w:t>
      </w:r>
      <w:r>
        <w:t>restrictive</w:t>
      </w:r>
      <w:r w:rsidR="000D50D7" w:rsidRPr="000D50D7">
        <w:t xml:space="preserve"> </w:t>
      </w:r>
      <w:r>
        <w:t>covenant</w:t>
      </w:r>
      <w:r w:rsidR="000D50D7" w:rsidRPr="000D50D7">
        <w:t xml:space="preserve"> </w:t>
      </w:r>
      <w:r>
        <w:t>over</w:t>
      </w:r>
      <w:r w:rsidR="000D50D7" w:rsidRPr="000D50D7">
        <w:t xml:space="preserve"> </w:t>
      </w:r>
      <w:r>
        <w:t>land</w:t>
      </w:r>
      <w:r w:rsidR="000D50D7" w:rsidRPr="000D50D7">
        <w:t xml:space="preserve"> </w:t>
      </w:r>
      <w:r>
        <w:t>is</w:t>
      </w:r>
      <w:r w:rsidR="000D50D7" w:rsidRPr="000D50D7">
        <w:t xml:space="preserve"> </w:t>
      </w:r>
      <w:r>
        <w:t>purchased</w:t>
      </w:r>
      <w:r w:rsidR="000D50D7" w:rsidRPr="000D50D7">
        <w:t xml:space="preserve"> </w:t>
      </w:r>
      <w:r>
        <w:t>from</w:t>
      </w:r>
      <w:r w:rsidR="000D50D7" w:rsidRPr="000D50D7">
        <w:t xml:space="preserve"> </w:t>
      </w:r>
      <w:r>
        <w:t>or</w:t>
      </w:r>
      <w:r w:rsidR="000D50D7" w:rsidRPr="000D50D7">
        <w:t xml:space="preserve"> </w:t>
      </w:r>
      <w:r>
        <w:t>imposed</w:t>
      </w:r>
      <w:r w:rsidR="000D50D7" w:rsidRPr="000D50D7">
        <w:t xml:space="preserve"> </w:t>
      </w:r>
      <w:r>
        <w:t>on”;</w:t>
      </w:r>
      <w:r w:rsidR="000D50D7" w:rsidRPr="000D50D7">
        <w:t xml:space="preserve"> </w:t>
      </w:r>
      <w:r>
        <w:t>and</w:t>
      </w:r>
    </w:p>
    <w:p w14:paraId="46314E11" w14:textId="77777777" w:rsidR="00283174" w:rsidRDefault="00283174" w:rsidP="00283174">
      <w:pPr>
        <w:pStyle w:val="N3"/>
      </w:pPr>
      <w:r>
        <w:t>for</w:t>
      </w:r>
      <w:r w:rsidR="000D50D7" w:rsidRPr="000D50D7">
        <w:t xml:space="preserve"> </w:t>
      </w:r>
      <w:r>
        <w:t>the</w:t>
      </w:r>
      <w:r w:rsidR="000D50D7" w:rsidRPr="000D50D7">
        <w:t xml:space="preserve"> </w:t>
      </w:r>
      <w:r>
        <w:t>words</w:t>
      </w:r>
      <w:r w:rsidR="000D50D7" w:rsidRPr="000D50D7">
        <w:t xml:space="preserve"> </w:t>
      </w:r>
      <w:r>
        <w:t>“acquired</w:t>
      </w:r>
      <w:r w:rsidR="000D50D7" w:rsidRPr="000D50D7">
        <w:t xml:space="preserve"> </w:t>
      </w:r>
      <w:r>
        <w:t>or</w:t>
      </w:r>
      <w:r w:rsidR="000D50D7" w:rsidRPr="000D50D7">
        <w:t xml:space="preserve"> </w:t>
      </w:r>
      <w:r>
        <w:t>taken</w:t>
      </w:r>
      <w:r w:rsidR="000D50D7" w:rsidRPr="000D50D7">
        <w:t xml:space="preserve"> </w:t>
      </w:r>
      <w:r>
        <w:t>from</w:t>
      </w:r>
      <w:r w:rsidR="000D50D7" w:rsidRPr="000D50D7">
        <w:t xml:space="preserve"> </w:t>
      </w:r>
      <w:r>
        <w:t>him”</w:t>
      </w:r>
      <w:r w:rsidR="000D50D7" w:rsidRPr="000D50D7">
        <w:t xml:space="preserve"> </w:t>
      </w:r>
      <w:r>
        <w:t>substitute</w:t>
      </w:r>
      <w:r w:rsidR="000D50D7" w:rsidRPr="000D50D7">
        <w:t xml:space="preserve"> </w:t>
      </w:r>
      <w:r>
        <w:t>“over</w:t>
      </w:r>
      <w:r w:rsidR="000D50D7" w:rsidRPr="000D50D7">
        <w:t xml:space="preserve"> </w:t>
      </w:r>
      <w:r>
        <w:t>which</w:t>
      </w:r>
      <w:r w:rsidR="000D50D7" w:rsidRPr="000D50D7">
        <w:t xml:space="preserve"> </w:t>
      </w:r>
      <w:r>
        <w:t>the</w:t>
      </w:r>
      <w:r w:rsidR="000D50D7" w:rsidRPr="000D50D7">
        <w:t xml:space="preserve"> </w:t>
      </w:r>
      <w:r>
        <w:t>right</w:t>
      </w:r>
      <w:r w:rsidR="000D50D7" w:rsidRPr="000D50D7">
        <w:t xml:space="preserve"> </w:t>
      </w:r>
      <w:r>
        <w:t>is</w:t>
      </w:r>
      <w:r w:rsidR="000D50D7" w:rsidRPr="000D50D7">
        <w:t xml:space="preserve"> </w:t>
      </w:r>
      <w:r>
        <w:t>exercisable</w:t>
      </w:r>
      <w:r w:rsidR="000D50D7" w:rsidRPr="000D50D7">
        <w:t xml:space="preserve"> </w:t>
      </w:r>
      <w:r>
        <w:t>or</w:t>
      </w:r>
      <w:r w:rsidR="000D50D7" w:rsidRPr="000D50D7">
        <w:t xml:space="preserve"> </w:t>
      </w:r>
      <w:r>
        <w:t>the</w:t>
      </w:r>
      <w:r w:rsidR="000D50D7" w:rsidRPr="000D50D7">
        <w:t xml:space="preserve"> </w:t>
      </w:r>
      <w:r>
        <w:t>restrictive</w:t>
      </w:r>
      <w:r w:rsidR="000D50D7" w:rsidRPr="000D50D7">
        <w:t xml:space="preserve"> </w:t>
      </w:r>
      <w:r>
        <w:t>covenant</w:t>
      </w:r>
      <w:r w:rsidR="000D50D7" w:rsidRPr="000D50D7">
        <w:t xml:space="preserve"> </w:t>
      </w:r>
      <w:r>
        <w:t>enforceable”.</w:t>
      </w:r>
    </w:p>
    <w:p w14:paraId="6C8CBBA4"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Without</w:t>
      </w:r>
      <w:r w:rsidR="000D50D7" w:rsidRPr="000D50D7">
        <w:t xml:space="preserve"> </w:t>
      </w:r>
      <w:r>
        <w:t>limitation</w:t>
      </w:r>
      <w:r w:rsidR="000D50D7" w:rsidRPr="000D50D7">
        <w:t xml:space="preserve"> </w:t>
      </w:r>
      <w:r w:rsidR="00DD41BA">
        <w:t>to</w:t>
      </w:r>
      <w:r w:rsidR="000D50D7" w:rsidRPr="000D50D7">
        <w:t xml:space="preserve"> </w:t>
      </w:r>
      <w:r>
        <w:t>the</w:t>
      </w:r>
      <w:r w:rsidR="000D50D7" w:rsidRPr="000D50D7">
        <w:t xml:space="preserve"> </w:t>
      </w:r>
      <w:r>
        <w:t>scope</w:t>
      </w:r>
      <w:r w:rsidR="000D50D7" w:rsidRPr="000D50D7">
        <w:t xml:space="preserve"> </w:t>
      </w:r>
      <w:r>
        <w:t>of</w:t>
      </w:r>
      <w:r w:rsidR="000D50D7" w:rsidRPr="000D50D7">
        <w:t xml:space="preserve"> </w:t>
      </w:r>
      <w:r>
        <w:t>paragraph</w:t>
      </w:r>
      <w:r w:rsidR="000D50D7" w:rsidRPr="000D50D7">
        <w:t xml:space="preserve"> </w:t>
      </w:r>
      <w:r>
        <w:fldChar w:fldCharType="begin"/>
      </w:r>
      <w:r>
        <w:instrText xml:space="preserve"> REF _Ref77945630 \r \h </w:instrText>
      </w:r>
      <w:r>
        <w:fldChar w:fldCharType="separate"/>
      </w:r>
      <w:r w:rsidR="000D50D7">
        <w:t>1</w:t>
      </w:r>
      <w:r>
        <w:fldChar w:fldCharType="end"/>
      </w:r>
      <w:r>
        <w:t>,</w:t>
      </w:r>
      <w:r w:rsidR="000D50D7" w:rsidRPr="000D50D7">
        <w:t xml:space="preserve"> </w:t>
      </w:r>
      <w:r>
        <w:t>the</w:t>
      </w:r>
      <w:r w:rsidR="000D50D7" w:rsidRPr="000D50D7">
        <w:t xml:space="preserve"> </w:t>
      </w:r>
      <w:r>
        <w:t>1961</w:t>
      </w:r>
      <w:r w:rsidR="000D50D7" w:rsidRPr="000D50D7">
        <w:t xml:space="preserve"> </w:t>
      </w:r>
      <w:r>
        <w:t>Act</w:t>
      </w:r>
      <w:r w:rsidR="000D50D7" w:rsidRPr="000D50D7">
        <w:t xml:space="preserve"> </w:t>
      </w:r>
      <w:r>
        <w:t>has</w:t>
      </w:r>
      <w:r w:rsidR="000D50D7" w:rsidRPr="000D50D7">
        <w:t xml:space="preserve"> </w:t>
      </w:r>
      <w:r>
        <w:t>effect</w:t>
      </w:r>
      <w:r w:rsidR="000D50D7" w:rsidRPr="000D50D7">
        <w:t xml:space="preserve"> </w:t>
      </w:r>
      <w:r>
        <w:t>subject</w:t>
      </w:r>
      <w:r w:rsidR="000D50D7" w:rsidRPr="000D50D7">
        <w:t xml:space="preserve"> </w:t>
      </w:r>
      <w:r>
        <w:t>to</w:t>
      </w:r>
      <w:r w:rsidR="000D50D7" w:rsidRPr="000D50D7">
        <w:t xml:space="preserve"> </w:t>
      </w:r>
      <w:r>
        <w:t>the</w:t>
      </w:r>
      <w:r w:rsidR="000D50D7" w:rsidRPr="000D50D7">
        <w:t xml:space="preserve"> </w:t>
      </w:r>
      <w:r>
        <w:t>modifications</w:t>
      </w:r>
      <w:r w:rsidR="000D50D7" w:rsidRPr="000D50D7">
        <w:t xml:space="preserve"> </w:t>
      </w:r>
      <w:r>
        <w:t>set</w:t>
      </w:r>
      <w:r w:rsidR="000D50D7" w:rsidRPr="000D50D7">
        <w:t xml:space="preserve"> </w:t>
      </w:r>
      <w:r>
        <w:t>out</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_Ref77945853 \r \h </w:instrText>
      </w:r>
      <w:r>
        <w:fldChar w:fldCharType="separate"/>
      </w:r>
      <w:r w:rsidR="000D50D7">
        <w:t>(2)</w:t>
      </w:r>
      <w:r>
        <w:fldChar w:fldCharType="end"/>
      </w:r>
      <w:r>
        <w:t>.</w:t>
      </w:r>
    </w:p>
    <w:p w14:paraId="6E076628" w14:textId="77777777" w:rsidR="00283174" w:rsidRDefault="00DD41BA" w:rsidP="00283174">
      <w:pPr>
        <w:pStyle w:val="N2"/>
      </w:pPr>
      <w:bookmarkStart w:id="1171" w:name="_Ref77945853"/>
      <w:r>
        <w:t>For</w:t>
      </w:r>
      <w:r w:rsidR="000D50D7" w:rsidRPr="000D50D7">
        <w:t xml:space="preserve"> </w:t>
      </w:r>
      <w:r w:rsidR="00283174">
        <w:t>section</w:t>
      </w:r>
      <w:bookmarkEnd w:id="1171"/>
      <w:r w:rsidR="000D50D7" w:rsidRPr="000D50D7">
        <w:t xml:space="preserve"> </w:t>
      </w:r>
      <w:r w:rsidR="00283174">
        <w:t>5A(5A)</w:t>
      </w:r>
      <w:r w:rsidR="000D50D7" w:rsidRPr="000D50D7">
        <w:t xml:space="preserve"> </w:t>
      </w:r>
      <w:r w:rsidR="00283174">
        <w:t>(relevant</w:t>
      </w:r>
      <w:r w:rsidR="000D50D7" w:rsidRPr="000D50D7">
        <w:t xml:space="preserve"> </w:t>
      </w:r>
      <w:r w:rsidR="00283174">
        <w:t>valuation</w:t>
      </w:r>
      <w:r w:rsidR="000D50D7" w:rsidRPr="000D50D7">
        <w:t xml:space="preserve"> </w:t>
      </w:r>
      <w:r w:rsidR="00283174">
        <w:t>date)</w:t>
      </w:r>
      <w:r w:rsidR="000D50D7" w:rsidRPr="000D50D7">
        <w:t xml:space="preserve"> </w:t>
      </w:r>
      <w:r>
        <w:t>of</w:t>
      </w:r>
      <w:r w:rsidR="000D50D7" w:rsidRPr="000D50D7">
        <w:t xml:space="preserve"> </w:t>
      </w:r>
      <w:r>
        <w:t>the</w:t>
      </w:r>
      <w:r w:rsidR="000D50D7" w:rsidRPr="000D50D7">
        <w:t xml:space="preserve"> </w:t>
      </w:r>
      <w:r>
        <w:t>1961</w:t>
      </w:r>
      <w:r w:rsidR="000D50D7" w:rsidRPr="000D50D7">
        <w:t xml:space="preserve"> </w:t>
      </w:r>
      <w:r>
        <w:t>Act</w:t>
      </w:r>
      <w:r w:rsidR="000D50D7" w:rsidRPr="000D50D7">
        <w:t xml:space="preserve"> </w:t>
      </w:r>
      <w:r w:rsidR="00283174">
        <w:t>substitute—</w:t>
      </w:r>
    </w:p>
    <w:p w14:paraId="2CE6F5CF" w14:textId="77777777" w:rsidR="00D74407" w:rsidRPr="0014653B" w:rsidRDefault="00D74407" w:rsidP="00D74407">
      <w:pPr>
        <w:pStyle w:val="LQN2"/>
      </w:pPr>
      <w:r w:rsidRPr="0014653B">
        <w:fldChar w:fldCharType="begin"/>
      </w:r>
      <w:r w:rsidRPr="0014653B">
        <w:instrText xml:space="preserve"> SYMBOL 147 \* MERGEFORMAT </w:instrText>
      </w:r>
      <w:r w:rsidRPr="0014653B">
        <w:fldChar w:fldCharType="end"/>
      </w:r>
      <w:r w:rsidRPr="0014653B">
        <w:t>(5A)</w:t>
      </w:r>
      <w:r w:rsidR="000D50D7" w:rsidRPr="000D50D7">
        <w:t> </w:t>
      </w:r>
      <w:r w:rsidRPr="0014653B">
        <w:t>If—</w:t>
      </w:r>
    </w:p>
    <w:p w14:paraId="3370C19E" w14:textId="77777777" w:rsidR="00283174" w:rsidRPr="009125BA" w:rsidRDefault="00283174" w:rsidP="00283174">
      <w:pPr>
        <w:pStyle w:val="LQN3"/>
      </w:pPr>
      <w:r>
        <w:t>(a)</w:t>
      </w:r>
      <w:r w:rsidR="000D50D7" w:rsidRPr="000D50D7">
        <w:tab/>
      </w:r>
      <w:r>
        <w:t>the</w:t>
      </w:r>
      <w:r w:rsidR="000D50D7" w:rsidRPr="000D50D7">
        <w:t xml:space="preserve"> </w:t>
      </w:r>
      <w:r>
        <w:t>acquiring</w:t>
      </w:r>
      <w:r w:rsidR="000D50D7" w:rsidRPr="000D50D7">
        <w:t xml:space="preserve"> </w:t>
      </w:r>
      <w:r>
        <w:t>authority</w:t>
      </w:r>
      <w:r w:rsidR="000D50D7" w:rsidRPr="000D50D7">
        <w:t xml:space="preserve"> </w:t>
      </w:r>
      <w:r>
        <w:t>enters</w:t>
      </w:r>
      <w:r w:rsidR="000D50D7" w:rsidRPr="000D50D7">
        <w:t xml:space="preserve"> </w:t>
      </w:r>
      <w:r>
        <w:t>on</w:t>
      </w:r>
      <w:r w:rsidR="000D50D7" w:rsidRPr="000D50D7">
        <w:t xml:space="preserve"> </w:t>
      </w:r>
      <w:r>
        <w:t>land</w:t>
      </w:r>
      <w:r w:rsidR="000D50D7" w:rsidRPr="000D50D7">
        <w:t xml:space="preserve"> </w:t>
      </w:r>
      <w:r>
        <w:t>for</w:t>
      </w:r>
      <w:r w:rsidR="000D50D7" w:rsidRPr="000D50D7">
        <w:t xml:space="preserve"> </w:t>
      </w:r>
      <w:r>
        <w:t>the</w:t>
      </w:r>
      <w:r w:rsidR="000D50D7" w:rsidRPr="000D50D7">
        <w:t xml:space="preserve"> </w:t>
      </w:r>
      <w:r>
        <w:t>purpose</w:t>
      </w:r>
      <w:r w:rsidR="000D50D7" w:rsidRPr="000D50D7">
        <w:t xml:space="preserve"> </w:t>
      </w:r>
      <w:r>
        <w:t>of</w:t>
      </w:r>
      <w:r w:rsidR="000D50D7" w:rsidRPr="000D50D7">
        <w:t xml:space="preserve"> </w:t>
      </w:r>
      <w:r>
        <w:t>exercising</w:t>
      </w:r>
      <w:r w:rsidR="000D50D7" w:rsidRPr="000D50D7">
        <w:t xml:space="preserve"> </w:t>
      </w:r>
      <w:r>
        <w:t>a</w:t>
      </w:r>
      <w:r w:rsidR="000D50D7" w:rsidRPr="000D50D7">
        <w:t xml:space="preserve"> </w:t>
      </w:r>
      <w:r>
        <w:t>right</w:t>
      </w:r>
      <w:r w:rsidR="000D50D7" w:rsidRPr="000D50D7">
        <w:t xml:space="preserve"> </w:t>
      </w:r>
      <w:r>
        <w:t>in</w:t>
      </w:r>
      <w:r w:rsidR="000D50D7" w:rsidRPr="000D50D7">
        <w:t xml:space="preserve"> </w:t>
      </w:r>
      <w:r>
        <w:t>pursuant</w:t>
      </w:r>
      <w:r w:rsidR="000D50D7" w:rsidRPr="000D50D7">
        <w:t xml:space="preserve"> </w:t>
      </w:r>
      <w:r>
        <w:t>of</w:t>
      </w:r>
      <w:r w:rsidR="000D50D7" w:rsidRPr="000D50D7">
        <w:t xml:space="preserve"> </w:t>
      </w:r>
      <w:r>
        <w:t>a</w:t>
      </w:r>
      <w:r w:rsidR="000D50D7" w:rsidRPr="000D50D7">
        <w:t xml:space="preserve"> </w:t>
      </w:r>
      <w:r>
        <w:t>notice</w:t>
      </w:r>
      <w:r w:rsidR="000D50D7" w:rsidRPr="000D50D7">
        <w:t xml:space="preserve"> </w:t>
      </w:r>
      <w:r>
        <w:t>of</w:t>
      </w:r>
      <w:r w:rsidR="000D50D7" w:rsidRPr="000D50D7">
        <w:t xml:space="preserve"> </w:t>
      </w:r>
      <w:r>
        <w:t>entry</w:t>
      </w:r>
      <w:r w:rsidR="000D50D7" w:rsidRPr="000D50D7">
        <w:t xml:space="preserve"> </w:t>
      </w:r>
      <w:r>
        <w:t>under</w:t>
      </w:r>
      <w:r w:rsidR="000D50D7" w:rsidRPr="000D50D7">
        <w:t xml:space="preserve"> </w:t>
      </w:r>
      <w:r>
        <w:t>section</w:t>
      </w:r>
      <w:r w:rsidR="000D50D7" w:rsidRPr="000D50D7">
        <w:t xml:space="preserve"> </w:t>
      </w:r>
      <w:r>
        <w:t>11(1)</w:t>
      </w:r>
      <w:r w:rsidR="000D50D7" w:rsidRPr="000D50D7">
        <w:t xml:space="preserve"> </w:t>
      </w:r>
      <w:r>
        <w:t>of</w:t>
      </w:r>
      <w:r w:rsidR="000D50D7" w:rsidRPr="000D50D7">
        <w:t xml:space="preserve"> </w:t>
      </w:r>
      <w:r>
        <w:t>the</w:t>
      </w:r>
      <w:r w:rsidR="000D50D7" w:rsidRPr="000D50D7">
        <w:t xml:space="preserve"> </w:t>
      </w:r>
      <w:r>
        <w:t>1965</w:t>
      </w:r>
      <w:r w:rsidR="000D50D7" w:rsidRPr="000D50D7">
        <w:t xml:space="preserve"> </w:t>
      </w:r>
      <w:r w:rsidRPr="009125BA">
        <w:t>Act</w:t>
      </w:r>
      <w:r w:rsidR="000D50D7" w:rsidRPr="000D50D7">
        <w:t xml:space="preserve"> </w:t>
      </w:r>
      <w:r w:rsidRPr="009125BA">
        <w:t>(as</w:t>
      </w:r>
      <w:r w:rsidR="000D50D7" w:rsidRPr="000D50D7">
        <w:t xml:space="preserve"> </w:t>
      </w:r>
      <w:r w:rsidRPr="009125BA">
        <w:t>modified</w:t>
      </w:r>
      <w:r w:rsidR="000D50D7" w:rsidRPr="000D50D7">
        <w:t xml:space="preserve"> </w:t>
      </w:r>
      <w:r w:rsidRPr="009125BA">
        <w:t>by</w:t>
      </w:r>
      <w:r w:rsidR="000D50D7" w:rsidRPr="000D50D7">
        <w:t xml:space="preserve"> </w:t>
      </w:r>
      <w:r w:rsidRPr="009125BA">
        <w:t>paragraph</w:t>
      </w:r>
      <w:r w:rsidR="000D50D7" w:rsidRPr="000D50D7">
        <w:t xml:space="preserve"> </w:t>
      </w:r>
      <w:r w:rsidRPr="009125BA">
        <w:fldChar w:fldCharType="begin"/>
      </w:r>
      <w:r w:rsidRPr="009125BA">
        <w:instrText xml:space="preserve"> REF _Ref78375312 \r \h </w:instrText>
      </w:r>
      <w:r w:rsidR="009125BA">
        <w:instrText xml:space="preserve"> \* MERGEFORMAT </w:instrText>
      </w:r>
      <w:r w:rsidRPr="009125BA">
        <w:fldChar w:fldCharType="separate"/>
      </w:r>
      <w:r w:rsidR="000D50D7">
        <w:t>5(5)</w:t>
      </w:r>
      <w:r w:rsidRPr="009125BA">
        <w:fldChar w:fldCharType="end"/>
      </w:r>
      <w:r w:rsidR="000D50D7" w:rsidRPr="000D50D7">
        <w:t xml:space="preserve"> </w:t>
      </w:r>
      <w:r w:rsidRPr="009125BA">
        <w:t>of</w:t>
      </w:r>
      <w:r w:rsidR="000D50D7" w:rsidRPr="000D50D7">
        <w:t xml:space="preserve"> </w:t>
      </w:r>
      <w:r w:rsidRPr="009125BA">
        <w:t>Schedule</w:t>
      </w:r>
      <w:r w:rsidR="000D50D7" w:rsidRPr="000D50D7">
        <w:t xml:space="preserve"> </w:t>
      </w:r>
      <w:r w:rsidRPr="009125BA">
        <w:t>10</w:t>
      </w:r>
      <w:r w:rsidR="000D50D7" w:rsidRPr="000D50D7">
        <w:t xml:space="preserve"> </w:t>
      </w:r>
      <w:r w:rsidRPr="009125BA">
        <w:t>to</w:t>
      </w:r>
      <w:r w:rsidR="000D50D7" w:rsidRPr="000D50D7">
        <w:t xml:space="preserve"> </w:t>
      </w:r>
      <w:r w:rsidRPr="009125BA">
        <w:t>the</w:t>
      </w:r>
      <w:r w:rsidR="000D50D7" w:rsidRPr="000D50D7">
        <w:t xml:space="preserve"> </w:t>
      </w:r>
      <w:r w:rsidRPr="009125BA">
        <w:t>Longfield</w:t>
      </w:r>
      <w:r w:rsidR="000D50D7" w:rsidRPr="000D50D7">
        <w:t xml:space="preserve"> </w:t>
      </w:r>
      <w:r w:rsidRPr="009125BA">
        <w:t>Solar</w:t>
      </w:r>
      <w:r w:rsidR="000D50D7" w:rsidRPr="000D50D7">
        <w:t xml:space="preserve"> </w:t>
      </w:r>
      <w:r w:rsidRPr="009125BA">
        <w:t>Farm</w:t>
      </w:r>
      <w:r w:rsidR="000D50D7" w:rsidRPr="000D50D7">
        <w:t xml:space="preserve"> </w:t>
      </w:r>
      <w:r w:rsidRPr="009125BA">
        <w:t>Order</w:t>
      </w:r>
      <w:r w:rsidR="000D50D7" w:rsidRPr="000D50D7">
        <w:t xml:space="preserve"> </w:t>
      </w:r>
      <w:r w:rsidRPr="009125BA">
        <w:t>20</w:t>
      </w:r>
      <w:r w:rsidR="009125BA" w:rsidRPr="009125BA">
        <w:t>23</w:t>
      </w:r>
      <w:r w:rsidRPr="009125BA">
        <w:t>);</w:t>
      </w:r>
    </w:p>
    <w:p w14:paraId="07C0A5D1" w14:textId="77777777" w:rsidR="00283174" w:rsidRDefault="00283174" w:rsidP="00283174">
      <w:pPr>
        <w:pStyle w:val="LQN3"/>
      </w:pPr>
      <w:r w:rsidRPr="009125BA">
        <w:t>(b)</w:t>
      </w:r>
      <w:r w:rsidR="000D50D7" w:rsidRPr="000D50D7">
        <w:tab/>
      </w:r>
      <w:r w:rsidRPr="009125BA">
        <w:t>the</w:t>
      </w:r>
      <w:r w:rsidR="000D50D7" w:rsidRPr="000D50D7">
        <w:t xml:space="preserve"> </w:t>
      </w:r>
      <w:r w:rsidRPr="009125BA">
        <w:t>acquiring</w:t>
      </w:r>
      <w:r w:rsidR="000D50D7" w:rsidRPr="000D50D7">
        <w:t xml:space="preserve"> </w:t>
      </w:r>
      <w:r w:rsidRPr="009125BA">
        <w:t>authority</w:t>
      </w:r>
      <w:r w:rsidR="000D50D7" w:rsidRPr="000D50D7">
        <w:t xml:space="preserve"> </w:t>
      </w:r>
      <w:r w:rsidRPr="009125BA">
        <w:t>is</w:t>
      </w:r>
      <w:r w:rsidR="000D50D7" w:rsidRPr="000D50D7">
        <w:t xml:space="preserve"> </w:t>
      </w:r>
      <w:r w:rsidRPr="009125BA">
        <w:t>subsequently</w:t>
      </w:r>
      <w:r w:rsidR="000D50D7" w:rsidRPr="000D50D7">
        <w:t xml:space="preserve"> </w:t>
      </w:r>
      <w:r w:rsidRPr="009125BA">
        <w:t>required</w:t>
      </w:r>
      <w:r w:rsidR="000D50D7" w:rsidRPr="000D50D7">
        <w:t xml:space="preserve"> </w:t>
      </w:r>
      <w:r w:rsidRPr="009125BA">
        <w:t>by</w:t>
      </w:r>
      <w:r w:rsidR="000D50D7" w:rsidRPr="000D50D7">
        <w:t xml:space="preserve"> </w:t>
      </w:r>
      <w:r w:rsidRPr="009125BA">
        <w:t>a</w:t>
      </w:r>
      <w:r w:rsidR="000D50D7" w:rsidRPr="000D50D7">
        <w:t xml:space="preserve"> </w:t>
      </w:r>
      <w:r w:rsidRPr="009125BA">
        <w:t>determination</w:t>
      </w:r>
      <w:r w:rsidR="000D50D7" w:rsidRPr="000D50D7">
        <w:t xml:space="preserve"> </w:t>
      </w:r>
      <w:r w:rsidRPr="009125BA">
        <w:t>under</w:t>
      </w:r>
      <w:r w:rsidR="000D50D7" w:rsidRPr="000D50D7">
        <w:t xml:space="preserve"> </w:t>
      </w:r>
      <w:r w:rsidRPr="009125BA">
        <w:t>paragraph</w:t>
      </w:r>
      <w:r w:rsidR="000D50D7" w:rsidRPr="000D50D7">
        <w:t xml:space="preserve"> </w:t>
      </w:r>
      <w:r w:rsidRPr="009125BA">
        <w:t>12</w:t>
      </w:r>
      <w:r w:rsidR="000D50D7" w:rsidRPr="000D50D7">
        <w:t xml:space="preserve"> </w:t>
      </w:r>
      <w:r w:rsidRPr="009125BA">
        <w:t>of</w:t>
      </w:r>
      <w:r w:rsidR="000D50D7" w:rsidRPr="000D50D7">
        <w:t xml:space="preserve"> </w:t>
      </w:r>
      <w:r w:rsidRPr="009125BA">
        <w:t>Schedule</w:t>
      </w:r>
      <w:r w:rsidR="000D50D7" w:rsidRPr="000D50D7">
        <w:t xml:space="preserve"> </w:t>
      </w:r>
      <w:r w:rsidRPr="009125BA">
        <w:t>2A</w:t>
      </w:r>
      <w:r w:rsidR="000D50D7" w:rsidRPr="000D50D7">
        <w:t xml:space="preserve"> </w:t>
      </w:r>
      <w:r w:rsidRPr="009125BA">
        <w:t>to</w:t>
      </w:r>
      <w:r w:rsidR="000D50D7" w:rsidRPr="000D50D7">
        <w:t xml:space="preserve"> </w:t>
      </w:r>
      <w:r w:rsidRPr="009125BA">
        <w:t>the</w:t>
      </w:r>
      <w:r w:rsidR="000D50D7" w:rsidRPr="000D50D7">
        <w:t xml:space="preserve"> </w:t>
      </w:r>
      <w:r w:rsidRPr="009125BA">
        <w:t>1965</w:t>
      </w:r>
      <w:r w:rsidR="000D50D7" w:rsidRPr="000D50D7">
        <w:t xml:space="preserve"> </w:t>
      </w:r>
      <w:r w:rsidRPr="009125BA">
        <w:t>Act</w:t>
      </w:r>
      <w:r w:rsidR="000D50D7" w:rsidRPr="000D50D7">
        <w:t xml:space="preserve"> </w:t>
      </w:r>
      <w:r w:rsidRPr="009125BA">
        <w:t>(as</w:t>
      </w:r>
      <w:r w:rsidR="000D50D7" w:rsidRPr="000D50D7">
        <w:t xml:space="preserve"> </w:t>
      </w:r>
      <w:r w:rsidRPr="009125BA">
        <w:t>substituted</w:t>
      </w:r>
      <w:r w:rsidR="000D50D7" w:rsidRPr="000D50D7">
        <w:t xml:space="preserve"> </w:t>
      </w:r>
      <w:r w:rsidRPr="009125BA">
        <w:t>by</w:t>
      </w:r>
      <w:r w:rsidR="000D50D7" w:rsidRPr="000D50D7">
        <w:t xml:space="preserve"> </w:t>
      </w:r>
      <w:r w:rsidRPr="009125BA">
        <w:t>paragraph</w:t>
      </w:r>
      <w:r w:rsidR="000D50D7" w:rsidRPr="000D50D7">
        <w:t xml:space="preserve"> </w:t>
      </w:r>
      <w:r w:rsidRPr="009125BA">
        <w:fldChar w:fldCharType="begin"/>
      </w:r>
      <w:r w:rsidRPr="009125BA">
        <w:instrText xml:space="preserve"> REF _Ref78375348 \r \h </w:instrText>
      </w:r>
      <w:r w:rsidR="009125BA">
        <w:instrText xml:space="preserve"> \* MERGEFORMAT </w:instrText>
      </w:r>
      <w:r w:rsidRPr="009125BA">
        <w:fldChar w:fldCharType="separate"/>
      </w:r>
      <w:r w:rsidR="000D50D7">
        <w:t>5(8)</w:t>
      </w:r>
      <w:r w:rsidRPr="009125BA">
        <w:fldChar w:fldCharType="end"/>
      </w:r>
      <w:r w:rsidR="000D50D7" w:rsidRPr="000D50D7">
        <w:t xml:space="preserve"> </w:t>
      </w:r>
      <w:r w:rsidRPr="009125BA">
        <w:t>of</w:t>
      </w:r>
      <w:r w:rsidR="000D50D7" w:rsidRPr="000D50D7">
        <w:t xml:space="preserve"> </w:t>
      </w:r>
      <w:r w:rsidRPr="009125BA">
        <w:t>Schedule</w:t>
      </w:r>
      <w:r w:rsidR="000D50D7" w:rsidRPr="000D50D7">
        <w:t xml:space="preserve"> </w:t>
      </w:r>
      <w:r w:rsidRPr="009125BA">
        <w:t>10</w:t>
      </w:r>
      <w:r w:rsidR="000D50D7" w:rsidRPr="000D50D7">
        <w:t xml:space="preserve"> </w:t>
      </w:r>
      <w:r w:rsidRPr="009125BA">
        <w:t>to</w:t>
      </w:r>
      <w:r w:rsidR="000D50D7" w:rsidRPr="000D50D7">
        <w:t xml:space="preserve"> </w:t>
      </w:r>
      <w:r w:rsidRPr="009125BA">
        <w:t>the</w:t>
      </w:r>
      <w:r w:rsidR="000D50D7" w:rsidRPr="000D50D7">
        <w:t xml:space="preserve"> </w:t>
      </w:r>
      <w:r w:rsidRPr="009125BA">
        <w:t>Longfield</w:t>
      </w:r>
      <w:r w:rsidR="000D50D7" w:rsidRPr="000D50D7">
        <w:t xml:space="preserve"> </w:t>
      </w:r>
      <w:r w:rsidRPr="009125BA">
        <w:t>Solar</w:t>
      </w:r>
      <w:r w:rsidR="000D50D7" w:rsidRPr="000D50D7">
        <w:t xml:space="preserve"> </w:t>
      </w:r>
      <w:r w:rsidRPr="009125BA">
        <w:t>Farm</w:t>
      </w:r>
      <w:r w:rsidR="000D50D7" w:rsidRPr="000D50D7">
        <w:t xml:space="preserve"> </w:t>
      </w:r>
      <w:r w:rsidRPr="009125BA">
        <w:t>Order</w:t>
      </w:r>
      <w:r w:rsidR="000D50D7" w:rsidRPr="000D50D7">
        <w:t xml:space="preserve"> </w:t>
      </w:r>
      <w:r w:rsidRPr="009125BA">
        <w:t>20</w:t>
      </w:r>
      <w:r w:rsidR="009125BA" w:rsidRPr="009125BA">
        <w:t>23</w:t>
      </w:r>
      <w:r w:rsidRPr="009125BA">
        <w:t>)</w:t>
      </w:r>
      <w:r w:rsidR="000D50D7" w:rsidRPr="000D50D7">
        <w:t xml:space="preserve"> </w:t>
      </w:r>
      <w:r w:rsidRPr="009125BA">
        <w:t>to</w:t>
      </w:r>
      <w:r w:rsidR="000D50D7" w:rsidRPr="000D50D7">
        <w:t xml:space="preserve"> </w:t>
      </w:r>
      <w:r>
        <w:t>acquire</w:t>
      </w:r>
      <w:r w:rsidR="000D50D7" w:rsidRPr="000D50D7">
        <w:t xml:space="preserve"> </w:t>
      </w:r>
      <w:r>
        <w:t>an</w:t>
      </w:r>
      <w:r w:rsidR="000D50D7" w:rsidRPr="000D50D7">
        <w:t xml:space="preserve"> </w:t>
      </w:r>
      <w:r>
        <w:t>interest</w:t>
      </w:r>
      <w:r w:rsidR="000D50D7" w:rsidRPr="000D50D7">
        <w:t xml:space="preserve"> </w:t>
      </w:r>
      <w:r>
        <w:t>in</w:t>
      </w:r>
      <w:r w:rsidR="000D50D7" w:rsidRPr="000D50D7">
        <w:t xml:space="preserve"> </w:t>
      </w:r>
      <w:r>
        <w:t>the</w:t>
      </w:r>
      <w:r w:rsidR="000D50D7" w:rsidRPr="000D50D7">
        <w:t xml:space="preserve"> </w:t>
      </w:r>
      <w:r>
        <w:t>land;</w:t>
      </w:r>
      <w:r w:rsidR="000D50D7" w:rsidRPr="000D50D7">
        <w:t xml:space="preserve"> </w:t>
      </w:r>
      <w:r>
        <w:t>and</w:t>
      </w:r>
    </w:p>
    <w:p w14:paraId="04A5E71F" w14:textId="77777777" w:rsidR="00283174" w:rsidRDefault="00283174" w:rsidP="00283174">
      <w:pPr>
        <w:pStyle w:val="LQN3"/>
      </w:pPr>
      <w:r>
        <w:t>(c)</w:t>
      </w:r>
      <w:r w:rsidR="000D50D7" w:rsidRPr="000D50D7">
        <w:tab/>
      </w:r>
      <w:r>
        <w:t>the</w:t>
      </w:r>
      <w:r w:rsidR="000D50D7" w:rsidRPr="000D50D7">
        <w:t xml:space="preserve"> </w:t>
      </w:r>
      <w:r>
        <w:t>acquiring</w:t>
      </w:r>
      <w:r w:rsidR="000D50D7" w:rsidRPr="000D50D7">
        <w:t xml:space="preserve"> </w:t>
      </w:r>
      <w:r>
        <w:t>authority</w:t>
      </w:r>
      <w:r w:rsidR="000D50D7" w:rsidRPr="000D50D7">
        <w:t xml:space="preserve"> </w:t>
      </w:r>
      <w:r>
        <w:t>enters</w:t>
      </w:r>
      <w:r w:rsidR="000D50D7" w:rsidRPr="000D50D7">
        <w:t xml:space="preserve"> </w:t>
      </w:r>
      <w:r>
        <w:t>on</w:t>
      </w:r>
      <w:r w:rsidR="000D50D7" w:rsidRPr="000D50D7">
        <w:t xml:space="preserve"> </w:t>
      </w:r>
      <w:r>
        <w:t>and</w:t>
      </w:r>
      <w:r w:rsidR="000D50D7" w:rsidRPr="000D50D7">
        <w:t xml:space="preserve"> </w:t>
      </w:r>
      <w:r>
        <w:t>takes</w:t>
      </w:r>
      <w:r w:rsidR="000D50D7" w:rsidRPr="000D50D7">
        <w:t xml:space="preserve"> </w:t>
      </w:r>
      <w:r>
        <w:t>possession</w:t>
      </w:r>
      <w:r w:rsidR="000D50D7" w:rsidRPr="000D50D7">
        <w:t xml:space="preserve"> </w:t>
      </w:r>
      <w:r>
        <w:t>of</w:t>
      </w:r>
      <w:r w:rsidR="000D50D7" w:rsidRPr="000D50D7">
        <w:t xml:space="preserve"> </w:t>
      </w:r>
      <w:r>
        <w:t>that</w:t>
      </w:r>
      <w:r w:rsidR="000D50D7" w:rsidRPr="000D50D7">
        <w:t xml:space="preserve"> </w:t>
      </w:r>
      <w:r>
        <w:t>land</w:t>
      </w:r>
    </w:p>
    <w:p w14:paraId="6BA03978" w14:textId="77777777" w:rsidR="00283174" w:rsidRDefault="00283174" w:rsidP="00283174">
      <w:pPr>
        <w:pStyle w:val="LQT2"/>
      </w:pPr>
      <w:r>
        <w:t>the</w:t>
      </w:r>
      <w:r w:rsidR="000D50D7" w:rsidRPr="000D50D7">
        <w:t xml:space="preserve"> </w:t>
      </w:r>
      <w:r>
        <w:t>authority</w:t>
      </w:r>
      <w:r w:rsidR="000D50D7" w:rsidRPr="000D50D7">
        <w:t xml:space="preserve"> </w:t>
      </w:r>
      <w:r>
        <w:t>is</w:t>
      </w:r>
      <w:r w:rsidR="000D50D7" w:rsidRPr="000D50D7">
        <w:t xml:space="preserve"> </w:t>
      </w:r>
      <w:r>
        <w:t>deemed</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subsection</w:t>
      </w:r>
      <w:r w:rsidR="000D50D7" w:rsidRPr="000D50D7">
        <w:t xml:space="preserve"> </w:t>
      </w:r>
      <w:r>
        <w:t>(3)(a)</w:t>
      </w:r>
      <w:r w:rsidR="000D50D7" w:rsidRPr="000D50D7">
        <w:t xml:space="preserve"> </w:t>
      </w:r>
      <w:r>
        <w:t>to</w:t>
      </w:r>
      <w:r w:rsidR="000D50D7" w:rsidRPr="000D50D7">
        <w:t xml:space="preserve"> </w:t>
      </w:r>
      <w:r>
        <w:t>have</w:t>
      </w:r>
      <w:r w:rsidR="000D50D7" w:rsidRPr="000D50D7">
        <w:t xml:space="preserve"> </w:t>
      </w:r>
      <w:r>
        <w:t>entered</w:t>
      </w:r>
      <w:r w:rsidR="000D50D7" w:rsidRPr="000D50D7">
        <w:t xml:space="preserve"> </w:t>
      </w:r>
      <w:r>
        <w:t>on</w:t>
      </w:r>
      <w:r w:rsidR="000D50D7" w:rsidRPr="000D50D7">
        <w:t xml:space="preserve"> </w:t>
      </w:r>
      <w:r>
        <w:t>that</w:t>
      </w:r>
      <w:r w:rsidR="000D50D7" w:rsidRPr="000D50D7">
        <w:t xml:space="preserve"> </w:t>
      </w:r>
      <w:r>
        <w:t>land</w:t>
      </w:r>
      <w:r w:rsidR="000D50D7" w:rsidRPr="000D50D7">
        <w:t xml:space="preserve"> </w:t>
      </w:r>
      <w:r>
        <w:t>where</w:t>
      </w:r>
      <w:r w:rsidR="000D50D7" w:rsidRPr="000D50D7">
        <w:t xml:space="preserve"> </w:t>
      </w:r>
      <w:r>
        <w:t>it</w:t>
      </w:r>
      <w:r w:rsidR="000D50D7" w:rsidRPr="000D50D7">
        <w:t xml:space="preserve"> </w:t>
      </w:r>
      <w:r>
        <w:t>entered</w:t>
      </w:r>
      <w:r w:rsidR="000D50D7" w:rsidRPr="000D50D7">
        <w:t xml:space="preserve"> </w:t>
      </w:r>
      <w:r>
        <w:t>on</w:t>
      </w:r>
      <w:r w:rsidR="000D50D7" w:rsidRPr="000D50D7">
        <w:t xml:space="preserve"> </w:t>
      </w:r>
      <w:r>
        <w:t>that</w:t>
      </w:r>
      <w:r w:rsidR="000D50D7" w:rsidRPr="000D50D7">
        <w:t xml:space="preserve"> </w:t>
      </w:r>
      <w:r>
        <w:t>land</w:t>
      </w:r>
      <w:r w:rsidR="000D50D7" w:rsidRPr="000D50D7">
        <w:t xml:space="preserve"> </w:t>
      </w:r>
      <w:r>
        <w:t>for</w:t>
      </w:r>
      <w:r w:rsidR="000D50D7" w:rsidRPr="000D50D7">
        <w:t xml:space="preserve"> </w:t>
      </w:r>
      <w:r>
        <w:t>the</w:t>
      </w:r>
      <w:r w:rsidR="000D50D7" w:rsidRPr="000D50D7">
        <w:t xml:space="preserve"> </w:t>
      </w:r>
      <w:r>
        <w:t>purpose</w:t>
      </w:r>
      <w:r w:rsidR="000D50D7" w:rsidRPr="000D50D7">
        <w:t xml:space="preserve"> </w:t>
      </w:r>
      <w:r>
        <w:t>of</w:t>
      </w:r>
      <w:r w:rsidR="000D50D7" w:rsidRPr="000D50D7">
        <w:t xml:space="preserve"> </w:t>
      </w:r>
      <w:r>
        <w:t>exercising</w:t>
      </w:r>
      <w:r w:rsidR="000D50D7" w:rsidRPr="000D50D7">
        <w:t xml:space="preserve"> </w:t>
      </w:r>
      <w:r>
        <w:t>that</w:t>
      </w:r>
      <w:r w:rsidR="000D50D7" w:rsidRPr="000D50D7">
        <w:t xml:space="preserve"> </w:t>
      </w:r>
      <w:r>
        <w:t>right.</w:t>
      </w:r>
      <w:r w:rsidRPr="009F36A7">
        <w:fldChar w:fldCharType="begin"/>
      </w:r>
      <w:r w:rsidRPr="009F36A7">
        <w:instrText xml:space="preserve"> SYMBOL 148 \* MERGEFORMAT </w:instrText>
      </w:r>
      <w:r w:rsidRPr="009F36A7">
        <w:fldChar w:fldCharType="end"/>
      </w:r>
      <w:r>
        <w:t>.</w:t>
      </w:r>
    </w:p>
    <w:p w14:paraId="7CC9AD0C" w14:textId="77777777" w:rsidR="00283174" w:rsidRDefault="00283174" w:rsidP="00283174">
      <w:pPr>
        <w:pStyle w:val="H1"/>
      </w:pPr>
      <w:r>
        <w:t>Application</w:t>
      </w:r>
      <w:r w:rsidR="000D50D7" w:rsidRPr="000D50D7">
        <w:t xml:space="preserve"> </w:t>
      </w:r>
      <w:r>
        <w:t>of</w:t>
      </w:r>
      <w:r w:rsidR="000D50D7" w:rsidRPr="000D50D7">
        <w:t xml:space="preserve"> </w:t>
      </w:r>
      <w:r>
        <w:t>Part</w:t>
      </w:r>
      <w:r w:rsidR="000D50D7" w:rsidRPr="000D50D7">
        <w:t xml:space="preserve"> </w:t>
      </w:r>
      <w:r>
        <w:t>1</w:t>
      </w:r>
      <w:r w:rsidR="000D50D7" w:rsidRPr="000D50D7">
        <w:t xml:space="preserve"> </w:t>
      </w:r>
      <w:r>
        <w:t>of</w:t>
      </w:r>
      <w:r w:rsidR="000D50D7" w:rsidRPr="000D50D7">
        <w:t xml:space="preserve"> </w:t>
      </w:r>
      <w:r>
        <w:t>the</w:t>
      </w:r>
      <w:r w:rsidR="000D50D7" w:rsidRPr="000D50D7">
        <w:t xml:space="preserve"> </w:t>
      </w:r>
      <w:r>
        <w:t>1965</w:t>
      </w:r>
      <w:r w:rsidR="000D50D7" w:rsidRPr="000D50D7">
        <w:t xml:space="preserve"> </w:t>
      </w:r>
      <w:r>
        <w:t>Act</w:t>
      </w:r>
    </w:p>
    <w:p w14:paraId="60009A52" w14:textId="77777777" w:rsidR="00283174" w:rsidRDefault="000D50D7" w:rsidP="00283174">
      <w:pPr>
        <w:pStyle w:val="N1"/>
      </w:pPr>
      <w:r w:rsidRPr="000D50D7">
        <w:t> </w:t>
      </w:r>
      <w:r w:rsidR="00283174">
        <w:t>Part</w:t>
      </w:r>
      <w:r w:rsidRPr="000D50D7">
        <w:t xml:space="preserve"> </w:t>
      </w:r>
      <w:r w:rsidR="00283174">
        <w:t>1</w:t>
      </w:r>
      <w:r w:rsidRPr="000D50D7">
        <w:t xml:space="preserve"> </w:t>
      </w:r>
      <w:r w:rsidR="00283174">
        <w:t>(compulsory</w:t>
      </w:r>
      <w:r w:rsidRPr="000D50D7">
        <w:t xml:space="preserve"> </w:t>
      </w:r>
      <w:r w:rsidR="00283174">
        <w:t>purchase</w:t>
      </w:r>
      <w:r w:rsidRPr="000D50D7">
        <w:t xml:space="preserve"> </w:t>
      </w:r>
      <w:r w:rsidR="00283174">
        <w:t>under</w:t>
      </w:r>
      <w:r w:rsidRPr="000D50D7">
        <w:t xml:space="preserve"> </w:t>
      </w:r>
      <w:r w:rsidR="00283174">
        <w:t>Acquisition</w:t>
      </w:r>
      <w:r w:rsidRPr="000D50D7">
        <w:t xml:space="preserve"> </w:t>
      </w:r>
      <w:r w:rsidR="00283174">
        <w:t>of</w:t>
      </w:r>
      <w:r w:rsidRPr="000D50D7">
        <w:t xml:space="preserve"> </w:t>
      </w:r>
      <w:r w:rsidR="00283174">
        <w:t>Land</w:t>
      </w:r>
      <w:r w:rsidRPr="000D50D7">
        <w:t xml:space="preserve"> </w:t>
      </w:r>
      <w:r w:rsidR="00283174">
        <w:t>Act</w:t>
      </w:r>
      <w:r w:rsidRPr="000D50D7">
        <w:t xml:space="preserve"> </w:t>
      </w:r>
      <w:r w:rsidR="00283174">
        <w:t>1946)</w:t>
      </w:r>
      <w:r w:rsidRPr="000D50D7">
        <w:t xml:space="preserve"> </w:t>
      </w:r>
      <w:r w:rsidR="00283174" w:rsidRPr="009F36A7">
        <w:t>of</w:t>
      </w:r>
      <w:r w:rsidRPr="000D50D7">
        <w:t xml:space="preserve"> </w:t>
      </w:r>
      <w:r w:rsidR="00283174" w:rsidRPr="009F36A7">
        <w:t>the</w:t>
      </w:r>
      <w:r w:rsidRPr="000D50D7">
        <w:t xml:space="preserve"> </w:t>
      </w:r>
      <w:r w:rsidR="00283174" w:rsidRPr="009F36A7">
        <w:t>1965</w:t>
      </w:r>
      <w:r w:rsidRPr="000D50D7">
        <w:t xml:space="preserve"> </w:t>
      </w:r>
      <w:r w:rsidR="00283174" w:rsidRPr="009F36A7">
        <w:t>Act,</w:t>
      </w:r>
      <w:r w:rsidRPr="000D50D7">
        <w:t xml:space="preserve"> </w:t>
      </w:r>
      <w:r w:rsidR="00283174" w:rsidRPr="009F36A7">
        <w:t>as</w:t>
      </w:r>
      <w:r w:rsidRPr="000D50D7">
        <w:t xml:space="preserve"> </w:t>
      </w:r>
      <w:r w:rsidR="00283174" w:rsidRPr="009F36A7">
        <w:t>applied</w:t>
      </w:r>
      <w:r w:rsidRPr="000D50D7">
        <w:t xml:space="preserve"> </w:t>
      </w:r>
      <w:r w:rsidR="00283174" w:rsidRPr="009F36A7">
        <w:t>by</w:t>
      </w:r>
      <w:r w:rsidRPr="000D50D7">
        <w:t xml:space="preserve"> </w:t>
      </w:r>
      <w:r w:rsidR="00283174" w:rsidRPr="009F36A7">
        <w:t>section</w:t>
      </w:r>
      <w:r w:rsidRPr="000D50D7">
        <w:t xml:space="preserve"> </w:t>
      </w:r>
      <w:r w:rsidR="00283174" w:rsidRPr="009F36A7">
        <w:t>125</w:t>
      </w:r>
      <w:r w:rsidRPr="000D50D7">
        <w:t xml:space="preserve"> </w:t>
      </w:r>
      <w:r w:rsidR="00283174">
        <w:t>(application</w:t>
      </w:r>
      <w:r w:rsidRPr="000D50D7">
        <w:t xml:space="preserve"> </w:t>
      </w:r>
      <w:r w:rsidR="00283174">
        <w:t>of</w:t>
      </w:r>
      <w:r w:rsidRPr="000D50D7">
        <w:t xml:space="preserve"> </w:t>
      </w:r>
      <w:r w:rsidR="00283174">
        <w:t>compulsory</w:t>
      </w:r>
      <w:r w:rsidRPr="000D50D7">
        <w:t xml:space="preserve"> </w:t>
      </w:r>
      <w:r w:rsidR="00283174">
        <w:t>acquisition</w:t>
      </w:r>
      <w:r w:rsidRPr="000D50D7">
        <w:t xml:space="preserve"> </w:t>
      </w:r>
      <w:r w:rsidR="00283174">
        <w:t>provisions)</w:t>
      </w:r>
      <w:r w:rsidRPr="000D50D7">
        <w:t xml:space="preserve"> </w:t>
      </w:r>
      <w:r w:rsidR="00283174" w:rsidRPr="009F36A7">
        <w:t>of</w:t>
      </w:r>
      <w:r w:rsidRPr="000D50D7">
        <w:t xml:space="preserve"> </w:t>
      </w:r>
      <w:r w:rsidR="00283174" w:rsidRPr="009F36A7">
        <w:t>the</w:t>
      </w:r>
      <w:r w:rsidRPr="000D50D7">
        <w:t xml:space="preserve"> </w:t>
      </w:r>
      <w:r w:rsidR="00283174" w:rsidRPr="009F36A7">
        <w:t>2008</w:t>
      </w:r>
      <w:r w:rsidRPr="000D50D7">
        <w:t xml:space="preserve"> </w:t>
      </w:r>
      <w:r w:rsidR="00283174" w:rsidRPr="009F36A7">
        <w:t>Act</w:t>
      </w:r>
      <w:r w:rsidRPr="000D50D7">
        <w:t xml:space="preserve"> </w:t>
      </w:r>
      <w:r w:rsidR="00283174" w:rsidRPr="009F36A7">
        <w:t>to</w:t>
      </w:r>
      <w:r w:rsidRPr="000D50D7">
        <w:t xml:space="preserve"> </w:t>
      </w:r>
      <w:r w:rsidR="00283174" w:rsidRPr="009F36A7">
        <w:t>the</w:t>
      </w:r>
      <w:r w:rsidRPr="000D50D7">
        <w:t xml:space="preserve"> </w:t>
      </w:r>
      <w:r w:rsidR="00283174" w:rsidRPr="009F36A7">
        <w:t>acquisition</w:t>
      </w:r>
      <w:r w:rsidRPr="000D50D7">
        <w:t xml:space="preserve"> </w:t>
      </w:r>
      <w:r w:rsidR="00283174" w:rsidRPr="009F36A7">
        <w:t>of</w:t>
      </w:r>
      <w:r w:rsidRPr="000D50D7">
        <w:t xml:space="preserve"> </w:t>
      </w:r>
      <w:r w:rsidR="00283174" w:rsidRPr="009F36A7">
        <w:t>land</w:t>
      </w:r>
      <w:r w:rsidRPr="000D50D7">
        <w:t xml:space="preserve"> </w:t>
      </w:r>
      <w:r w:rsidR="00283174" w:rsidRPr="009F36A7">
        <w:t>under</w:t>
      </w:r>
      <w:r w:rsidRPr="000D50D7">
        <w:t xml:space="preserve"> </w:t>
      </w:r>
      <w:r w:rsidR="00283174" w:rsidRPr="009F36A7">
        <w:t>article</w:t>
      </w:r>
      <w:r w:rsidRPr="000D50D7">
        <w:t xml:space="preserve"> </w:t>
      </w:r>
      <w:r w:rsidR="00283174">
        <w:fldChar w:fldCharType="begin"/>
      </w:r>
      <w:r w:rsidR="00283174">
        <w:instrText xml:space="preserve"> REF _Ref77777754 \r \h </w:instrText>
      </w:r>
      <w:r w:rsidR="00283174">
        <w:fldChar w:fldCharType="separate"/>
      </w:r>
      <w:r>
        <w:t>18</w:t>
      </w:r>
      <w:r w:rsidR="00283174">
        <w:fldChar w:fldCharType="end"/>
      </w:r>
      <w:r w:rsidRPr="000D50D7">
        <w:t xml:space="preserve"> </w:t>
      </w:r>
      <w:r w:rsidR="00283174" w:rsidRPr="009F36A7">
        <w:t>(compulsory</w:t>
      </w:r>
      <w:r w:rsidRPr="000D50D7">
        <w:t xml:space="preserve"> </w:t>
      </w:r>
      <w:r w:rsidR="00283174" w:rsidRPr="009F36A7">
        <w:t>acquisition</w:t>
      </w:r>
      <w:r w:rsidRPr="000D50D7">
        <w:t xml:space="preserve"> </w:t>
      </w:r>
      <w:r w:rsidR="00283174" w:rsidRPr="009F36A7">
        <w:t>of</w:t>
      </w:r>
      <w:r w:rsidRPr="000D50D7">
        <w:t xml:space="preserve"> </w:t>
      </w:r>
      <w:r w:rsidR="00283174" w:rsidRPr="009F36A7">
        <w:t>land)</w:t>
      </w:r>
      <w:r w:rsidRPr="000D50D7">
        <w:t xml:space="preserve"> </w:t>
      </w:r>
      <w:r w:rsidR="00283174" w:rsidRPr="009F36A7">
        <w:t>and</w:t>
      </w:r>
      <w:r w:rsidRPr="000D50D7">
        <w:t xml:space="preserve"> </w:t>
      </w:r>
      <w:r w:rsidR="00283174" w:rsidRPr="009F36A7">
        <w:t>as</w:t>
      </w:r>
      <w:r w:rsidRPr="000D50D7">
        <w:t xml:space="preserve"> </w:t>
      </w:r>
      <w:r w:rsidR="00283174" w:rsidRPr="009F36A7">
        <w:t>modified</w:t>
      </w:r>
      <w:r w:rsidRPr="000D50D7">
        <w:t xml:space="preserve"> </w:t>
      </w:r>
      <w:r w:rsidR="00283174" w:rsidRPr="009F36A7">
        <w:t>by</w:t>
      </w:r>
      <w:r w:rsidRPr="000D50D7">
        <w:t xml:space="preserve"> </w:t>
      </w:r>
      <w:r w:rsidR="00283174" w:rsidRPr="009F36A7">
        <w:t>article</w:t>
      </w:r>
      <w:r w:rsidRPr="000D50D7">
        <w:t xml:space="preserve"> </w:t>
      </w:r>
      <w:r w:rsidR="00283174">
        <w:fldChar w:fldCharType="begin"/>
      </w:r>
      <w:r w:rsidR="00283174">
        <w:instrText xml:space="preserve"> REF _Ref77946242 \r \h </w:instrText>
      </w:r>
      <w:r w:rsidR="00283174">
        <w:fldChar w:fldCharType="separate"/>
      </w:r>
      <w:r>
        <w:t>25</w:t>
      </w:r>
      <w:r w:rsidR="00283174">
        <w:fldChar w:fldCharType="end"/>
      </w:r>
      <w:r w:rsidRPr="000D50D7">
        <w:t xml:space="preserve"> </w:t>
      </w:r>
      <w:r w:rsidR="00283174" w:rsidRPr="009F36A7">
        <w:t>(modification</w:t>
      </w:r>
      <w:r w:rsidRPr="000D50D7">
        <w:t xml:space="preserve"> </w:t>
      </w:r>
      <w:r w:rsidR="00283174" w:rsidRPr="009F36A7">
        <w:t>of</w:t>
      </w:r>
      <w:r w:rsidRPr="000D50D7">
        <w:t xml:space="preserve"> </w:t>
      </w:r>
      <w:r w:rsidR="00283174" w:rsidRPr="009F36A7">
        <w:t>Part</w:t>
      </w:r>
      <w:r w:rsidRPr="000D50D7">
        <w:t xml:space="preserve"> </w:t>
      </w:r>
      <w:r w:rsidR="00283174" w:rsidRPr="009F36A7">
        <w:t>1</w:t>
      </w:r>
      <w:r w:rsidRPr="000D50D7">
        <w:t xml:space="preserve"> </w:t>
      </w:r>
      <w:r w:rsidR="00283174" w:rsidRPr="009F36A7">
        <w:t>of</w:t>
      </w:r>
      <w:r w:rsidRPr="000D50D7">
        <w:t xml:space="preserve"> </w:t>
      </w:r>
      <w:r w:rsidR="00283174" w:rsidRPr="009F36A7">
        <w:t>the</w:t>
      </w:r>
      <w:r w:rsidRPr="000D50D7">
        <w:t xml:space="preserve"> </w:t>
      </w:r>
      <w:r w:rsidR="00283174" w:rsidRPr="009F36A7">
        <w:t>Compulsory</w:t>
      </w:r>
      <w:r w:rsidRPr="000D50D7">
        <w:t xml:space="preserve"> </w:t>
      </w:r>
      <w:r w:rsidR="00283174" w:rsidRPr="009F36A7">
        <w:t>Purchase</w:t>
      </w:r>
      <w:r w:rsidRPr="000D50D7">
        <w:t xml:space="preserve"> </w:t>
      </w:r>
      <w:r w:rsidR="00283174" w:rsidRPr="009F36A7">
        <w:t>Act</w:t>
      </w:r>
      <w:r w:rsidRPr="000D50D7">
        <w:t xml:space="preserve"> </w:t>
      </w:r>
      <w:r w:rsidR="00283174" w:rsidRPr="009F36A7">
        <w:t>1965),</w:t>
      </w:r>
      <w:r w:rsidRPr="000D50D7">
        <w:t xml:space="preserve"> </w:t>
      </w:r>
      <w:r w:rsidR="00283174" w:rsidRPr="009F36A7">
        <w:t>applies</w:t>
      </w:r>
      <w:r w:rsidRPr="000D50D7">
        <w:t xml:space="preserve"> </w:t>
      </w:r>
      <w:r w:rsidR="00283174" w:rsidRPr="009F36A7">
        <w:t>to</w:t>
      </w:r>
      <w:r w:rsidRPr="000D50D7">
        <w:t xml:space="preserve"> </w:t>
      </w:r>
      <w:r w:rsidR="00283174" w:rsidRPr="009F36A7">
        <w:t>the</w:t>
      </w:r>
      <w:r w:rsidRPr="000D50D7">
        <w:t xml:space="preserve"> </w:t>
      </w:r>
      <w:r w:rsidR="00283174" w:rsidRPr="009F36A7">
        <w:t>compulsory</w:t>
      </w:r>
      <w:r w:rsidRPr="000D50D7">
        <w:t xml:space="preserve"> </w:t>
      </w:r>
      <w:r w:rsidR="00283174" w:rsidRPr="009F36A7">
        <w:t>acquisition</w:t>
      </w:r>
      <w:r w:rsidRPr="000D50D7">
        <w:t xml:space="preserve"> </w:t>
      </w:r>
      <w:r w:rsidR="00283174" w:rsidRPr="009F36A7">
        <w:t>of</w:t>
      </w:r>
      <w:r w:rsidRPr="000D50D7">
        <w:t xml:space="preserve"> </w:t>
      </w:r>
      <w:r w:rsidR="00283174" w:rsidRPr="009F36A7">
        <w:t>a</w:t>
      </w:r>
      <w:r w:rsidRPr="000D50D7">
        <w:t xml:space="preserve"> </w:t>
      </w:r>
      <w:r w:rsidR="00283174" w:rsidRPr="009F36A7">
        <w:t>right</w:t>
      </w:r>
      <w:r w:rsidRPr="000D50D7">
        <w:t xml:space="preserve"> </w:t>
      </w:r>
      <w:r w:rsidR="00283174" w:rsidRPr="009F36A7">
        <w:t>by</w:t>
      </w:r>
      <w:r w:rsidRPr="000D50D7">
        <w:t xml:space="preserve"> </w:t>
      </w:r>
      <w:r w:rsidR="00283174" w:rsidRPr="009F36A7">
        <w:t>the</w:t>
      </w:r>
      <w:r w:rsidRPr="000D50D7">
        <w:t xml:space="preserve"> </w:t>
      </w:r>
      <w:r w:rsidR="00283174" w:rsidRPr="009F36A7">
        <w:t>creation</w:t>
      </w:r>
      <w:r w:rsidRPr="000D50D7">
        <w:t xml:space="preserve"> </w:t>
      </w:r>
      <w:r w:rsidR="00283174" w:rsidRPr="009F36A7">
        <w:t>of</w:t>
      </w:r>
      <w:r w:rsidRPr="000D50D7">
        <w:t xml:space="preserve"> </w:t>
      </w:r>
      <w:r w:rsidR="00283174" w:rsidRPr="009F36A7">
        <w:t>a</w:t>
      </w:r>
      <w:r w:rsidRPr="000D50D7">
        <w:t xml:space="preserve"> </w:t>
      </w:r>
      <w:r w:rsidR="00283174" w:rsidRPr="009F36A7">
        <w:t>new</w:t>
      </w:r>
      <w:r w:rsidRPr="000D50D7">
        <w:t xml:space="preserve"> </w:t>
      </w:r>
      <w:r w:rsidR="00283174" w:rsidRPr="009F36A7">
        <w:t>right</w:t>
      </w:r>
      <w:r w:rsidRPr="000D50D7">
        <w:t xml:space="preserve"> </w:t>
      </w:r>
      <w:r w:rsidR="00283174" w:rsidRPr="009F36A7">
        <w:t>under</w:t>
      </w:r>
      <w:r w:rsidRPr="000D50D7">
        <w:t xml:space="preserve"> </w:t>
      </w:r>
      <w:r w:rsidR="00283174" w:rsidRPr="009F36A7">
        <w:t>article</w:t>
      </w:r>
      <w:r w:rsidRPr="000D50D7">
        <w:t xml:space="preserve"> </w:t>
      </w:r>
      <w:r w:rsidR="00283174">
        <w:fldChar w:fldCharType="begin"/>
      </w:r>
      <w:r w:rsidR="00283174">
        <w:instrText xml:space="preserve"> REF _Ref77778416 \r \h </w:instrText>
      </w:r>
      <w:r w:rsidR="00283174">
        <w:fldChar w:fldCharType="separate"/>
      </w:r>
      <w:r>
        <w:t>20</w:t>
      </w:r>
      <w:r w:rsidR="00283174">
        <w:fldChar w:fldCharType="end"/>
      </w:r>
      <w:r w:rsidRPr="000D50D7">
        <w:t xml:space="preserve"> </w:t>
      </w:r>
      <w:r w:rsidR="00283174" w:rsidRPr="009F36A7">
        <w:t>(compulsory</w:t>
      </w:r>
      <w:r w:rsidRPr="000D50D7">
        <w:t xml:space="preserve"> </w:t>
      </w:r>
      <w:r w:rsidR="00283174" w:rsidRPr="009F36A7">
        <w:t>acquisition</w:t>
      </w:r>
      <w:r w:rsidRPr="000D50D7">
        <w:t xml:space="preserve"> </w:t>
      </w:r>
      <w:r w:rsidR="00283174" w:rsidRPr="009F36A7">
        <w:t>of</w:t>
      </w:r>
      <w:r w:rsidRPr="000D50D7">
        <w:t xml:space="preserve"> </w:t>
      </w:r>
      <w:r w:rsidR="00283174" w:rsidRPr="009F36A7">
        <w:t>rights)</w:t>
      </w:r>
      <w:r w:rsidR="00283174">
        <w:t>—</w:t>
      </w:r>
    </w:p>
    <w:p w14:paraId="122D2A76" w14:textId="77777777" w:rsidR="00283174" w:rsidRDefault="00283174" w:rsidP="00283174">
      <w:pPr>
        <w:pStyle w:val="N3"/>
      </w:pPr>
      <w:bookmarkStart w:id="1172" w:name="_Ref77946301"/>
      <w:r>
        <w:t>with</w:t>
      </w:r>
      <w:r w:rsidR="000D50D7" w:rsidRPr="000D50D7">
        <w:t xml:space="preserve"> </w:t>
      </w:r>
      <w:r>
        <w:t>the</w:t>
      </w:r>
      <w:r w:rsidR="000D50D7" w:rsidRPr="000D50D7">
        <w:t xml:space="preserve"> </w:t>
      </w:r>
      <w:r>
        <w:t>modifications</w:t>
      </w:r>
      <w:r w:rsidR="000D50D7" w:rsidRPr="000D50D7">
        <w:t xml:space="preserve"> </w:t>
      </w:r>
      <w:r>
        <w:t>specified</w:t>
      </w:r>
      <w:r w:rsidR="000D50D7" w:rsidRPr="000D50D7">
        <w:t xml:space="preserve"> </w:t>
      </w:r>
      <w:r>
        <w:t>in</w:t>
      </w:r>
      <w:r w:rsidR="000D50D7" w:rsidRPr="000D50D7">
        <w:t xml:space="preserve"> </w:t>
      </w:r>
      <w:r>
        <w:t>paragraph</w:t>
      </w:r>
      <w:r w:rsidR="000D50D7" w:rsidRPr="000D50D7">
        <w:t xml:space="preserve"> </w:t>
      </w:r>
      <w:r>
        <w:fldChar w:fldCharType="begin"/>
      </w:r>
      <w:r>
        <w:instrText xml:space="preserve"> REF _Ref78375223 \r \h </w:instrText>
      </w:r>
      <w:r>
        <w:fldChar w:fldCharType="separate"/>
      </w:r>
      <w:r w:rsidR="000D50D7">
        <w:t>5</w:t>
      </w:r>
      <w:r>
        <w:fldChar w:fldCharType="end"/>
      </w:r>
      <w:r>
        <w:t>;</w:t>
      </w:r>
      <w:r w:rsidR="000D50D7" w:rsidRPr="000D50D7">
        <w:t xml:space="preserve"> </w:t>
      </w:r>
      <w:r>
        <w:t>and</w:t>
      </w:r>
      <w:bookmarkEnd w:id="1172"/>
    </w:p>
    <w:p w14:paraId="69C2AF35" w14:textId="77777777" w:rsidR="00283174" w:rsidRDefault="00283174" w:rsidP="00283174">
      <w:pPr>
        <w:pStyle w:val="N3"/>
      </w:pPr>
      <w:r>
        <w:lastRenderedPageBreak/>
        <w:t>with</w:t>
      </w:r>
      <w:r w:rsidR="000D50D7" w:rsidRPr="000D50D7">
        <w:t xml:space="preserve"> </w:t>
      </w:r>
      <w:r>
        <w:t>such</w:t>
      </w:r>
      <w:r w:rsidR="000D50D7" w:rsidRPr="000D50D7">
        <w:t xml:space="preserve"> </w:t>
      </w:r>
      <w:r>
        <w:t>other</w:t>
      </w:r>
      <w:r w:rsidR="000D50D7" w:rsidRPr="000D50D7">
        <w:t xml:space="preserve"> </w:t>
      </w:r>
      <w:r>
        <w:t>modifications</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necessary.</w:t>
      </w:r>
    </w:p>
    <w:p w14:paraId="6CC862E3" w14:textId="77777777" w:rsidR="00283174" w:rsidRDefault="00283174" w:rsidP="00283174">
      <w:pPr>
        <w:pStyle w:val="N1"/>
      </w:pPr>
      <w:bookmarkStart w:id="1173" w:name="_Ref78375223"/>
      <w:r>
        <w:t>—</w:t>
      </w:r>
      <w:r>
        <w:fldChar w:fldCharType="begin"/>
      </w:r>
      <w:r>
        <w:instrText xml:space="preserve"> LISTNUM "SEQ1" \l 2 </w:instrText>
      </w:r>
      <w:r>
        <w:fldChar w:fldCharType="end"/>
      </w:r>
      <w:r w:rsidR="000D50D7" w:rsidRPr="000D50D7">
        <w:t> </w:t>
      </w:r>
      <w:r>
        <w:t>The</w:t>
      </w:r>
      <w:r w:rsidR="000D50D7" w:rsidRPr="000D50D7">
        <w:t xml:space="preserve"> </w:t>
      </w:r>
      <w:r>
        <w:t>modifications</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paragraph</w:t>
      </w:r>
      <w:r w:rsidR="000D50D7" w:rsidRPr="000D50D7">
        <w:t xml:space="preserve"> </w:t>
      </w:r>
      <w:r>
        <w:fldChar w:fldCharType="begin"/>
      </w:r>
      <w:r>
        <w:instrText xml:space="preserve"> REF _Ref77946301 \r \h </w:instrText>
      </w:r>
      <w:r>
        <w:fldChar w:fldCharType="separate"/>
      </w:r>
      <w:r w:rsidR="000D50D7">
        <w:t>4(a)</w:t>
      </w:r>
      <w:r>
        <w:fldChar w:fldCharType="end"/>
      </w:r>
      <w:r w:rsidR="000D50D7" w:rsidRPr="000D50D7">
        <w:t xml:space="preserve"> </w:t>
      </w:r>
      <w:r>
        <w:t>are</w:t>
      </w:r>
      <w:r w:rsidR="000D50D7" w:rsidRPr="000D50D7">
        <w:t xml:space="preserve"> </w:t>
      </w:r>
      <w:r>
        <w:t>as</w:t>
      </w:r>
      <w:r w:rsidR="000D50D7" w:rsidRPr="000D50D7">
        <w:t xml:space="preserve"> </w:t>
      </w:r>
      <w:r>
        <w:t>follows—</w:t>
      </w:r>
      <w:bookmarkEnd w:id="1173"/>
    </w:p>
    <w:p w14:paraId="5E86881D" w14:textId="77777777" w:rsidR="00283174" w:rsidRDefault="00283174" w:rsidP="00283174">
      <w:pPr>
        <w:pStyle w:val="N2"/>
      </w:pPr>
      <w:r>
        <w:t>References</w:t>
      </w:r>
      <w:r w:rsidR="000D50D7" w:rsidRPr="000D50D7">
        <w:t xml:space="preserve"> </w:t>
      </w:r>
      <w:r w:rsidRPr="009F36A7">
        <w:t>in</w:t>
      </w:r>
      <w:r w:rsidR="000D50D7" w:rsidRPr="000D50D7">
        <w:t xml:space="preserve"> </w:t>
      </w:r>
      <w:r w:rsidRPr="009F36A7">
        <w:t>the</w:t>
      </w:r>
      <w:r w:rsidR="000D50D7" w:rsidRPr="000D50D7">
        <w:t xml:space="preserve"> </w:t>
      </w:r>
      <w:r w:rsidRPr="009F36A7">
        <w:t>1965</w:t>
      </w:r>
      <w:r w:rsidR="000D50D7" w:rsidRPr="000D50D7">
        <w:t xml:space="preserve"> </w:t>
      </w:r>
      <w:r w:rsidRPr="009F36A7">
        <w:t>Act</w:t>
      </w:r>
      <w:r w:rsidR="000D50D7" w:rsidRPr="000D50D7">
        <w:t xml:space="preserve"> </w:t>
      </w:r>
      <w:r w:rsidRPr="009F36A7">
        <w:t>to</w:t>
      </w:r>
      <w:r w:rsidR="000D50D7" w:rsidRPr="000D50D7">
        <w:t xml:space="preserve"> </w:t>
      </w:r>
      <w:r w:rsidRPr="009F36A7">
        <w:t>land</w:t>
      </w:r>
      <w:r w:rsidR="000D50D7" w:rsidRPr="000D50D7">
        <w:t xml:space="preserve"> </w:t>
      </w:r>
      <w:r w:rsidRPr="009F36A7">
        <w:t>are,</w:t>
      </w:r>
      <w:r w:rsidR="000D50D7" w:rsidRPr="000D50D7">
        <w:t xml:space="preserve"> </w:t>
      </w:r>
      <w:r w:rsidRPr="009F36A7">
        <w:t>in</w:t>
      </w:r>
      <w:r w:rsidR="000D50D7" w:rsidRPr="000D50D7">
        <w:t xml:space="preserve"> </w:t>
      </w:r>
      <w:r w:rsidRPr="009F36A7">
        <w:t>the</w:t>
      </w:r>
      <w:r w:rsidR="000D50D7" w:rsidRPr="000D50D7">
        <w:t xml:space="preserve"> </w:t>
      </w:r>
      <w:r w:rsidRPr="009F36A7">
        <w:t>appropriate</w:t>
      </w:r>
      <w:r w:rsidR="000D50D7" w:rsidRPr="000D50D7">
        <w:t xml:space="preserve"> </w:t>
      </w:r>
      <w:r w:rsidRPr="009F36A7">
        <w:t>contexts,</w:t>
      </w:r>
      <w:r w:rsidR="000D50D7" w:rsidRPr="000D50D7">
        <w:t xml:space="preserve"> </w:t>
      </w:r>
      <w:r w:rsidRPr="009F36A7">
        <w:t>to</w:t>
      </w:r>
      <w:r w:rsidR="000D50D7" w:rsidRPr="000D50D7">
        <w:t xml:space="preserve"> </w:t>
      </w:r>
      <w:r w:rsidRPr="009F36A7">
        <w:t>be</w:t>
      </w:r>
      <w:r w:rsidR="000D50D7" w:rsidRPr="000D50D7">
        <w:t xml:space="preserve"> </w:t>
      </w:r>
      <w:r w:rsidRPr="009F36A7">
        <w:t>read</w:t>
      </w:r>
      <w:r w:rsidR="000D50D7" w:rsidRPr="000D50D7">
        <w:t xml:space="preserve"> </w:t>
      </w:r>
      <w:r w:rsidRPr="009F36A7">
        <w:t>(according</w:t>
      </w:r>
      <w:r w:rsidR="000D50D7" w:rsidRPr="000D50D7">
        <w:t xml:space="preserve"> </w:t>
      </w:r>
      <w:r w:rsidRPr="009F36A7">
        <w:t>to</w:t>
      </w:r>
      <w:r w:rsidR="000D50D7" w:rsidRPr="000D50D7">
        <w:t xml:space="preserve"> </w:t>
      </w:r>
      <w:r w:rsidRPr="009F36A7">
        <w:t>the</w:t>
      </w:r>
      <w:r w:rsidR="000D50D7" w:rsidRPr="000D50D7">
        <w:t xml:space="preserve"> </w:t>
      </w:r>
      <w:r w:rsidRPr="009F36A7">
        <w:t>requirements</w:t>
      </w:r>
      <w:r w:rsidR="000D50D7" w:rsidRPr="000D50D7">
        <w:t xml:space="preserve"> </w:t>
      </w:r>
      <w:r w:rsidRPr="009F36A7">
        <w:t>of</w:t>
      </w:r>
      <w:r w:rsidR="000D50D7" w:rsidRPr="000D50D7">
        <w:t xml:space="preserve"> </w:t>
      </w:r>
      <w:r w:rsidRPr="009F36A7">
        <w:t>the</w:t>
      </w:r>
      <w:r w:rsidR="000D50D7" w:rsidRPr="000D50D7">
        <w:t xml:space="preserve"> </w:t>
      </w:r>
      <w:r w:rsidRPr="009F36A7">
        <w:t>particular</w:t>
      </w:r>
      <w:r w:rsidR="000D50D7" w:rsidRPr="000D50D7">
        <w:t xml:space="preserve"> </w:t>
      </w:r>
      <w:r w:rsidRPr="009F36A7">
        <w:t>context)</w:t>
      </w:r>
      <w:r w:rsidR="000D50D7" w:rsidRPr="000D50D7">
        <w:t xml:space="preserve"> </w:t>
      </w:r>
      <w:r w:rsidRPr="009F36A7">
        <w:t>as</w:t>
      </w:r>
      <w:r w:rsidR="000D50D7" w:rsidRPr="000D50D7">
        <w:t xml:space="preserve"> </w:t>
      </w:r>
      <w:r w:rsidRPr="009F36A7">
        <w:t>referring</w:t>
      </w:r>
      <w:r w:rsidR="000D50D7" w:rsidRPr="000D50D7">
        <w:t xml:space="preserve"> </w:t>
      </w:r>
      <w:r w:rsidRPr="009F36A7">
        <w:t>to,</w:t>
      </w:r>
      <w:r w:rsidR="000D50D7" w:rsidRPr="000D50D7">
        <w:t xml:space="preserve"> </w:t>
      </w:r>
      <w:r w:rsidRPr="009F36A7">
        <w:t>or</w:t>
      </w:r>
      <w:r w:rsidR="000D50D7" w:rsidRPr="000D50D7">
        <w:t xml:space="preserve"> </w:t>
      </w:r>
      <w:r w:rsidRPr="009F36A7">
        <w:t>as</w:t>
      </w:r>
      <w:r w:rsidR="000D50D7" w:rsidRPr="000D50D7">
        <w:t xml:space="preserve"> </w:t>
      </w:r>
      <w:r w:rsidRPr="009F36A7">
        <w:t>including</w:t>
      </w:r>
      <w:r w:rsidR="000D50D7" w:rsidRPr="000D50D7">
        <w:t xml:space="preserve"> </w:t>
      </w:r>
      <w:r w:rsidRPr="009F36A7">
        <w:t>references</w:t>
      </w:r>
      <w:r w:rsidR="000D50D7" w:rsidRPr="000D50D7">
        <w:t xml:space="preserve"> </w:t>
      </w:r>
      <w:r w:rsidRPr="009F36A7">
        <w:t>to</w:t>
      </w:r>
      <w:r>
        <w:t>—</w:t>
      </w:r>
    </w:p>
    <w:p w14:paraId="6A209EDE" w14:textId="77777777" w:rsidR="00283174" w:rsidRDefault="00283174" w:rsidP="00283174">
      <w:pPr>
        <w:pStyle w:val="N3"/>
      </w:pPr>
      <w:r>
        <w:t>the</w:t>
      </w:r>
      <w:r w:rsidR="000D50D7" w:rsidRPr="000D50D7">
        <w:t xml:space="preserve"> </w:t>
      </w:r>
      <w:r>
        <w:t>right</w:t>
      </w:r>
      <w:r w:rsidR="000D50D7" w:rsidRPr="000D50D7">
        <w:t xml:space="preserve"> </w:t>
      </w:r>
      <w:r>
        <w:t>acquired</w:t>
      </w:r>
      <w:r w:rsidR="000D50D7" w:rsidRPr="000D50D7">
        <w:t xml:space="preserve"> </w:t>
      </w:r>
      <w:r>
        <w:t>or</w:t>
      </w:r>
      <w:r w:rsidR="000D50D7" w:rsidRPr="000D50D7">
        <w:t xml:space="preserve"> </w:t>
      </w:r>
      <w:r>
        <w:t>to</w:t>
      </w:r>
      <w:r w:rsidR="000D50D7" w:rsidRPr="000D50D7">
        <w:t xml:space="preserve"> </w:t>
      </w:r>
      <w:r>
        <w:t>be</w:t>
      </w:r>
      <w:r w:rsidR="000D50D7" w:rsidRPr="000D50D7">
        <w:t xml:space="preserve"> </w:t>
      </w:r>
      <w:r>
        <w:t>acquired,</w:t>
      </w:r>
      <w:r w:rsidR="000D50D7" w:rsidRPr="000D50D7">
        <w:t xml:space="preserve"> </w:t>
      </w:r>
      <w:r>
        <w:t>or</w:t>
      </w:r>
      <w:r w:rsidR="000D50D7" w:rsidRPr="000D50D7">
        <w:t xml:space="preserve"> </w:t>
      </w:r>
      <w:r>
        <w:t>the</w:t>
      </w:r>
      <w:r w:rsidR="000D50D7" w:rsidRPr="000D50D7">
        <w:t xml:space="preserve"> </w:t>
      </w:r>
      <w:r>
        <w:t>restriction</w:t>
      </w:r>
      <w:r w:rsidR="000D50D7" w:rsidRPr="000D50D7">
        <w:t xml:space="preserve"> </w:t>
      </w:r>
      <w:r>
        <w:t>imposed</w:t>
      </w:r>
      <w:r w:rsidR="000D50D7" w:rsidRPr="000D50D7">
        <w:t xml:space="preserve"> </w:t>
      </w:r>
      <w:r>
        <w:t>or</w:t>
      </w:r>
      <w:r w:rsidR="000D50D7" w:rsidRPr="000D50D7">
        <w:t xml:space="preserve"> </w:t>
      </w:r>
      <w:r>
        <w:t>to</w:t>
      </w:r>
      <w:r w:rsidR="000D50D7" w:rsidRPr="000D50D7">
        <w:t xml:space="preserve"> </w:t>
      </w:r>
      <w:r>
        <w:t>be</w:t>
      </w:r>
      <w:r w:rsidR="000D50D7" w:rsidRPr="000D50D7">
        <w:t xml:space="preserve"> </w:t>
      </w:r>
      <w:r>
        <w:t>imposed;</w:t>
      </w:r>
      <w:r w:rsidR="000D50D7" w:rsidRPr="000D50D7">
        <w:t xml:space="preserve"> </w:t>
      </w:r>
      <w:r>
        <w:t>or</w:t>
      </w:r>
    </w:p>
    <w:p w14:paraId="007B9ECB" w14:textId="77777777" w:rsidR="00283174" w:rsidRDefault="00283174" w:rsidP="00283174">
      <w:pPr>
        <w:pStyle w:val="N3"/>
      </w:pPr>
      <w:r>
        <w:t>the</w:t>
      </w:r>
      <w:r w:rsidR="000D50D7" w:rsidRPr="000D50D7">
        <w:t xml:space="preserve"> </w:t>
      </w:r>
      <w:r>
        <w:t>land</w:t>
      </w:r>
      <w:r w:rsidR="000D50D7" w:rsidRPr="000D50D7">
        <w:t xml:space="preserve"> </w:t>
      </w:r>
      <w:r>
        <w:t>over</w:t>
      </w:r>
      <w:r w:rsidR="000D50D7" w:rsidRPr="000D50D7">
        <w:t xml:space="preserve"> </w:t>
      </w:r>
      <w:r>
        <w:t>which</w:t>
      </w:r>
      <w:r w:rsidR="000D50D7" w:rsidRPr="000D50D7">
        <w:t xml:space="preserve"> </w:t>
      </w:r>
      <w:r>
        <w:t>the</w:t>
      </w:r>
      <w:r w:rsidR="000D50D7" w:rsidRPr="000D50D7">
        <w:t xml:space="preserve"> </w:t>
      </w:r>
      <w:r>
        <w:t>right</w:t>
      </w:r>
      <w:r w:rsidR="000D50D7" w:rsidRPr="000D50D7">
        <w:t xml:space="preserve"> </w:t>
      </w:r>
      <w:r>
        <w:t>is</w:t>
      </w:r>
      <w:r w:rsidR="000D50D7" w:rsidRPr="000D50D7">
        <w:t xml:space="preserve"> </w:t>
      </w:r>
      <w:r>
        <w:t>or</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exercisable,</w:t>
      </w:r>
      <w:r w:rsidR="000D50D7" w:rsidRPr="000D50D7">
        <w:t xml:space="preserve"> </w:t>
      </w:r>
      <w:r>
        <w:t>or</w:t>
      </w:r>
      <w:r w:rsidR="000D50D7" w:rsidRPr="000D50D7">
        <w:t xml:space="preserve"> </w:t>
      </w:r>
      <w:r>
        <w:t>the</w:t>
      </w:r>
      <w:r w:rsidR="000D50D7" w:rsidRPr="000D50D7">
        <w:t xml:space="preserve"> </w:t>
      </w:r>
      <w:r>
        <w:t>restriction</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enforceable.</w:t>
      </w:r>
    </w:p>
    <w:p w14:paraId="218773B1" w14:textId="77777777" w:rsidR="00283174" w:rsidRDefault="00283174" w:rsidP="00283174">
      <w:pPr>
        <w:pStyle w:val="N2"/>
      </w:pPr>
      <w:r>
        <w:t>For</w:t>
      </w:r>
      <w:r w:rsidR="000D50D7" w:rsidRPr="000D50D7">
        <w:t xml:space="preserve"> </w:t>
      </w:r>
      <w:r>
        <w:t>section</w:t>
      </w:r>
      <w:r w:rsidR="000D50D7" w:rsidRPr="000D50D7">
        <w:t xml:space="preserve"> </w:t>
      </w:r>
      <w:r>
        <w:t>7</w:t>
      </w:r>
      <w:r w:rsidR="000D50D7" w:rsidRPr="000D50D7">
        <w:t xml:space="preserve"> </w:t>
      </w:r>
      <w:r>
        <w:t>of</w:t>
      </w:r>
      <w:r w:rsidR="000D50D7" w:rsidRPr="000D50D7">
        <w:t xml:space="preserve"> </w:t>
      </w:r>
      <w:r>
        <w:t>the</w:t>
      </w:r>
      <w:r w:rsidR="000D50D7" w:rsidRPr="000D50D7">
        <w:t xml:space="preserve"> </w:t>
      </w:r>
      <w:r>
        <w:t>1965</w:t>
      </w:r>
      <w:r w:rsidR="000D50D7" w:rsidRPr="000D50D7">
        <w:t xml:space="preserve"> </w:t>
      </w:r>
      <w:r>
        <w:t>Act</w:t>
      </w:r>
      <w:r w:rsidR="000D50D7" w:rsidRPr="000D50D7">
        <w:t xml:space="preserve"> </w:t>
      </w:r>
      <w:r>
        <w:t>(measure</w:t>
      </w:r>
      <w:r w:rsidR="000D50D7" w:rsidRPr="000D50D7">
        <w:t xml:space="preserve"> </w:t>
      </w:r>
      <w:r>
        <w:t>of</w:t>
      </w:r>
      <w:r w:rsidR="000D50D7" w:rsidRPr="000D50D7">
        <w:t xml:space="preserve"> </w:t>
      </w:r>
      <w:r>
        <w:t>compensation</w:t>
      </w:r>
      <w:r w:rsidR="000D50D7" w:rsidRPr="000D50D7">
        <w:t xml:space="preserve"> </w:t>
      </w:r>
      <w:r>
        <w:t>in</w:t>
      </w:r>
      <w:r w:rsidR="000D50D7" w:rsidRPr="000D50D7">
        <w:t xml:space="preserve"> </w:t>
      </w:r>
      <w:r>
        <w:t>case</w:t>
      </w:r>
      <w:r w:rsidR="000D50D7" w:rsidRPr="000D50D7">
        <w:t xml:space="preserve"> </w:t>
      </w:r>
      <w:r>
        <w:t>of</w:t>
      </w:r>
      <w:r w:rsidR="000D50D7" w:rsidRPr="000D50D7">
        <w:t xml:space="preserve"> </w:t>
      </w:r>
      <w:r>
        <w:t>severance)</w:t>
      </w:r>
      <w:r w:rsidR="000D50D7" w:rsidRPr="000D50D7">
        <w:t xml:space="preserve"> </w:t>
      </w:r>
      <w:r>
        <w:t>substitute—</w:t>
      </w:r>
    </w:p>
    <w:p w14:paraId="646E0BA4" w14:textId="77777777" w:rsidR="00283174" w:rsidRDefault="00283174" w:rsidP="00283174">
      <w:pPr>
        <w:pStyle w:val="LQN1"/>
      </w:pPr>
      <w:r w:rsidRPr="00321ADE">
        <w:fldChar w:fldCharType="begin"/>
      </w:r>
      <w:r w:rsidRPr="00321ADE">
        <w:instrText xml:space="preserve"> SYMBOL 147 \* MERGEFORMAT </w:instrText>
      </w:r>
      <w:r w:rsidRPr="00321ADE">
        <w:fldChar w:fldCharType="end"/>
      </w:r>
      <w:r>
        <w:rPr>
          <w:b/>
          <w:bCs/>
        </w:rPr>
        <w:t>7.</w:t>
      </w:r>
      <w:r w:rsidR="000D50D7" w:rsidRPr="000D50D7">
        <w:t> </w:t>
      </w:r>
      <w:r w:rsidRPr="00321ADE">
        <w:t>In</w:t>
      </w:r>
      <w:r w:rsidR="000D50D7" w:rsidRPr="000D50D7">
        <w:t xml:space="preserve"> </w:t>
      </w:r>
      <w:r w:rsidRPr="00321ADE">
        <w:t>assessing</w:t>
      </w:r>
      <w:r w:rsidR="000D50D7" w:rsidRPr="000D50D7">
        <w:t xml:space="preserve"> </w:t>
      </w:r>
      <w:r w:rsidRPr="00321ADE">
        <w:t>the</w:t>
      </w:r>
      <w:r w:rsidR="000D50D7" w:rsidRPr="000D50D7">
        <w:t xml:space="preserve"> </w:t>
      </w:r>
      <w:r w:rsidRPr="00321ADE">
        <w:t>compensation</w:t>
      </w:r>
      <w:r w:rsidR="000D50D7" w:rsidRPr="000D50D7">
        <w:t xml:space="preserve"> </w:t>
      </w:r>
      <w:r w:rsidRPr="00321ADE">
        <w:t>to</w:t>
      </w:r>
      <w:r w:rsidR="000D50D7" w:rsidRPr="000D50D7">
        <w:t xml:space="preserve"> </w:t>
      </w:r>
      <w:r w:rsidRPr="00321ADE">
        <w:t>be</w:t>
      </w:r>
      <w:r w:rsidR="000D50D7" w:rsidRPr="000D50D7">
        <w:t xml:space="preserve"> </w:t>
      </w:r>
      <w:r w:rsidRPr="00321ADE">
        <w:t>paid</w:t>
      </w:r>
      <w:r w:rsidR="000D50D7" w:rsidRPr="000D50D7">
        <w:t xml:space="preserve"> </w:t>
      </w:r>
      <w:r w:rsidRPr="00321ADE">
        <w:t>by</w:t>
      </w:r>
      <w:r w:rsidR="000D50D7" w:rsidRPr="000D50D7">
        <w:t xml:space="preserve"> </w:t>
      </w:r>
      <w:r w:rsidRPr="00321ADE">
        <w:t>the</w:t>
      </w:r>
      <w:r w:rsidR="000D50D7" w:rsidRPr="000D50D7">
        <w:t xml:space="preserve"> </w:t>
      </w:r>
      <w:r w:rsidRPr="00321ADE">
        <w:t>acquiring</w:t>
      </w:r>
      <w:r w:rsidR="000D50D7" w:rsidRPr="000D50D7">
        <w:t xml:space="preserve"> </w:t>
      </w:r>
      <w:r w:rsidRPr="00321ADE">
        <w:t>authority</w:t>
      </w:r>
      <w:r w:rsidR="000D50D7" w:rsidRPr="000D50D7">
        <w:t xml:space="preserve"> </w:t>
      </w:r>
      <w:r w:rsidRPr="00321ADE">
        <w:t>under</w:t>
      </w:r>
      <w:r w:rsidR="000D50D7" w:rsidRPr="000D50D7">
        <w:t xml:space="preserve"> </w:t>
      </w:r>
      <w:r w:rsidRPr="00321ADE">
        <w:t>this</w:t>
      </w:r>
      <w:r w:rsidR="000D50D7" w:rsidRPr="000D50D7">
        <w:t xml:space="preserve"> </w:t>
      </w:r>
      <w:r w:rsidRPr="00321ADE">
        <w:t>Act,</w:t>
      </w:r>
      <w:r w:rsidR="000D50D7" w:rsidRPr="000D50D7">
        <w:t xml:space="preserve"> </w:t>
      </w:r>
      <w:r w:rsidRPr="00321ADE">
        <w:t>regard</w:t>
      </w:r>
      <w:r w:rsidR="000D50D7" w:rsidRPr="000D50D7">
        <w:t xml:space="preserve"> </w:t>
      </w:r>
      <w:r w:rsidRPr="00321ADE">
        <w:t>must</w:t>
      </w:r>
      <w:r w:rsidR="000D50D7" w:rsidRPr="000D50D7">
        <w:t xml:space="preserve"> </w:t>
      </w:r>
      <w:r w:rsidRPr="00321ADE">
        <w:t>be</w:t>
      </w:r>
      <w:r w:rsidR="000D50D7" w:rsidRPr="000D50D7">
        <w:t xml:space="preserve"> </w:t>
      </w:r>
      <w:r w:rsidRPr="00321ADE">
        <w:t>had</w:t>
      </w:r>
      <w:r w:rsidR="000D50D7" w:rsidRPr="000D50D7">
        <w:t xml:space="preserve"> </w:t>
      </w:r>
      <w:r w:rsidRPr="00321ADE">
        <w:t>not</w:t>
      </w:r>
      <w:r w:rsidR="000D50D7" w:rsidRPr="000D50D7">
        <w:t xml:space="preserve"> </w:t>
      </w:r>
      <w:r w:rsidRPr="00321ADE">
        <w:t>only</w:t>
      </w:r>
      <w:r w:rsidR="000D50D7" w:rsidRPr="000D50D7">
        <w:t xml:space="preserve"> </w:t>
      </w:r>
      <w:r w:rsidRPr="00321ADE">
        <w:t>to</w:t>
      </w:r>
      <w:r w:rsidR="000D50D7" w:rsidRPr="000D50D7">
        <w:t xml:space="preserve"> </w:t>
      </w:r>
      <w:r w:rsidRPr="00321ADE">
        <w:t>the</w:t>
      </w:r>
      <w:r w:rsidR="000D50D7" w:rsidRPr="000D50D7">
        <w:t xml:space="preserve"> </w:t>
      </w:r>
      <w:r w:rsidRPr="00321ADE">
        <w:t>extent</w:t>
      </w:r>
      <w:r w:rsidR="000D50D7" w:rsidRPr="000D50D7">
        <w:t xml:space="preserve"> </w:t>
      </w:r>
      <w:r w:rsidRPr="00321ADE">
        <w:t>(if</w:t>
      </w:r>
      <w:r w:rsidR="000D50D7" w:rsidRPr="000D50D7">
        <w:t xml:space="preserve"> </w:t>
      </w:r>
      <w:r w:rsidRPr="00321ADE">
        <w:t>any)</w:t>
      </w:r>
      <w:r w:rsidR="000D50D7" w:rsidRPr="000D50D7">
        <w:t xml:space="preserve"> </w:t>
      </w:r>
      <w:r w:rsidRPr="00321ADE">
        <w:t>to</w:t>
      </w:r>
      <w:r w:rsidR="000D50D7" w:rsidRPr="000D50D7">
        <w:t xml:space="preserve"> </w:t>
      </w:r>
      <w:r w:rsidRPr="00321ADE">
        <w:t>which</w:t>
      </w:r>
      <w:r w:rsidR="000D50D7" w:rsidRPr="000D50D7">
        <w:t xml:space="preserve"> </w:t>
      </w:r>
      <w:r w:rsidRPr="00321ADE">
        <w:t>the</w:t>
      </w:r>
      <w:r w:rsidR="000D50D7" w:rsidRPr="000D50D7">
        <w:t xml:space="preserve"> </w:t>
      </w:r>
      <w:r w:rsidRPr="00321ADE">
        <w:t>value</w:t>
      </w:r>
      <w:r w:rsidR="000D50D7" w:rsidRPr="000D50D7">
        <w:t xml:space="preserve"> </w:t>
      </w:r>
      <w:r w:rsidRPr="00321ADE">
        <w:t>of</w:t>
      </w:r>
      <w:r w:rsidR="000D50D7" w:rsidRPr="000D50D7">
        <w:t xml:space="preserve"> </w:t>
      </w:r>
      <w:r w:rsidRPr="00321ADE">
        <w:t>the</w:t>
      </w:r>
      <w:r w:rsidR="000D50D7" w:rsidRPr="000D50D7">
        <w:t xml:space="preserve"> </w:t>
      </w:r>
      <w:r w:rsidRPr="00321ADE">
        <w:t>land</w:t>
      </w:r>
      <w:r w:rsidR="000D50D7" w:rsidRPr="000D50D7">
        <w:t xml:space="preserve"> </w:t>
      </w:r>
      <w:r w:rsidRPr="00321ADE">
        <w:t>over</w:t>
      </w:r>
      <w:r w:rsidR="000D50D7" w:rsidRPr="000D50D7">
        <w:t xml:space="preserve"> </w:t>
      </w:r>
      <w:r w:rsidRPr="00321ADE">
        <w:t>which</w:t>
      </w:r>
      <w:r w:rsidR="000D50D7" w:rsidRPr="000D50D7">
        <w:t xml:space="preserve"> </w:t>
      </w:r>
      <w:r w:rsidRPr="00321ADE">
        <w:t>the</w:t>
      </w:r>
      <w:r w:rsidR="000D50D7" w:rsidRPr="000D50D7">
        <w:t xml:space="preserve"> </w:t>
      </w:r>
      <w:r w:rsidRPr="00321ADE">
        <w:t>right</w:t>
      </w:r>
      <w:r w:rsidR="000D50D7" w:rsidRPr="000D50D7">
        <w:t xml:space="preserve"> </w:t>
      </w:r>
      <w:r w:rsidRPr="00321ADE">
        <w:t>is</w:t>
      </w:r>
      <w:r w:rsidR="000D50D7" w:rsidRPr="000D50D7">
        <w:t xml:space="preserve"> </w:t>
      </w:r>
      <w:r w:rsidRPr="00321ADE">
        <w:t>to</w:t>
      </w:r>
      <w:r w:rsidR="000D50D7" w:rsidRPr="000D50D7">
        <w:t xml:space="preserve"> </w:t>
      </w:r>
      <w:r w:rsidRPr="00321ADE">
        <w:t>be</w:t>
      </w:r>
      <w:r w:rsidR="000D50D7" w:rsidRPr="000D50D7">
        <w:t xml:space="preserve"> </w:t>
      </w:r>
      <w:r w:rsidRPr="00321ADE">
        <w:t>acquired</w:t>
      </w:r>
      <w:r w:rsidR="000D50D7" w:rsidRPr="000D50D7">
        <w:t xml:space="preserve"> </w:t>
      </w:r>
      <w:r w:rsidRPr="00321ADE">
        <w:t>or</w:t>
      </w:r>
      <w:r w:rsidR="000D50D7" w:rsidRPr="000D50D7">
        <w:t xml:space="preserve"> </w:t>
      </w:r>
      <w:r w:rsidRPr="00321ADE">
        <w:t>the</w:t>
      </w:r>
      <w:r w:rsidR="000D50D7" w:rsidRPr="000D50D7">
        <w:t xml:space="preserve"> </w:t>
      </w:r>
      <w:r w:rsidRPr="00321ADE">
        <w:t>restrictive</w:t>
      </w:r>
      <w:r w:rsidR="000D50D7" w:rsidRPr="000D50D7">
        <w:t xml:space="preserve"> </w:t>
      </w:r>
      <w:r w:rsidRPr="00321ADE">
        <w:t>covenant</w:t>
      </w:r>
      <w:r w:rsidR="000D50D7" w:rsidRPr="000D50D7">
        <w:t xml:space="preserve"> </w:t>
      </w:r>
      <w:r w:rsidRPr="00321ADE">
        <w:t>is</w:t>
      </w:r>
      <w:r w:rsidR="000D50D7" w:rsidRPr="000D50D7">
        <w:t xml:space="preserve"> </w:t>
      </w:r>
      <w:r w:rsidRPr="00321ADE">
        <w:t>to</w:t>
      </w:r>
      <w:r w:rsidR="000D50D7" w:rsidRPr="000D50D7">
        <w:t xml:space="preserve"> </w:t>
      </w:r>
      <w:r w:rsidRPr="00321ADE">
        <w:t>be</w:t>
      </w:r>
      <w:r w:rsidR="000D50D7" w:rsidRPr="000D50D7">
        <w:t xml:space="preserve"> </w:t>
      </w:r>
      <w:r w:rsidRPr="00321ADE">
        <w:t>imposed</w:t>
      </w:r>
      <w:r w:rsidR="000D50D7" w:rsidRPr="000D50D7">
        <w:t xml:space="preserve"> </w:t>
      </w:r>
      <w:r w:rsidRPr="00321ADE">
        <w:t>is</w:t>
      </w:r>
      <w:r w:rsidR="000D50D7" w:rsidRPr="000D50D7">
        <w:t xml:space="preserve"> </w:t>
      </w:r>
      <w:r w:rsidRPr="00321ADE">
        <w:t>depreciated</w:t>
      </w:r>
      <w:r w:rsidR="000D50D7" w:rsidRPr="000D50D7">
        <w:t xml:space="preserve"> </w:t>
      </w:r>
      <w:r w:rsidRPr="00321ADE">
        <w:t>by</w:t>
      </w:r>
      <w:r w:rsidR="000D50D7" w:rsidRPr="000D50D7">
        <w:t xml:space="preserve"> </w:t>
      </w:r>
      <w:r w:rsidRPr="00321ADE">
        <w:t>the</w:t>
      </w:r>
      <w:r w:rsidR="000D50D7" w:rsidRPr="000D50D7">
        <w:t xml:space="preserve"> </w:t>
      </w:r>
      <w:r w:rsidRPr="00321ADE">
        <w:t>acquisition</w:t>
      </w:r>
      <w:r w:rsidR="000D50D7" w:rsidRPr="000D50D7">
        <w:t xml:space="preserve"> </w:t>
      </w:r>
      <w:r w:rsidRPr="00321ADE">
        <w:t>of</w:t>
      </w:r>
      <w:r w:rsidR="000D50D7" w:rsidRPr="000D50D7">
        <w:t xml:space="preserve"> </w:t>
      </w:r>
      <w:r w:rsidRPr="00321ADE">
        <w:t>the</w:t>
      </w:r>
      <w:r w:rsidR="000D50D7" w:rsidRPr="000D50D7">
        <w:t xml:space="preserve"> </w:t>
      </w:r>
      <w:r w:rsidRPr="00321ADE">
        <w:t>right</w:t>
      </w:r>
      <w:r w:rsidR="000D50D7" w:rsidRPr="000D50D7">
        <w:t xml:space="preserve"> </w:t>
      </w:r>
      <w:r w:rsidRPr="00321ADE">
        <w:t>or</w:t>
      </w:r>
      <w:r w:rsidR="000D50D7" w:rsidRPr="000D50D7">
        <w:t xml:space="preserve"> </w:t>
      </w:r>
      <w:r w:rsidRPr="00321ADE">
        <w:t>the</w:t>
      </w:r>
      <w:r w:rsidR="000D50D7" w:rsidRPr="000D50D7">
        <w:t xml:space="preserve"> </w:t>
      </w:r>
      <w:r w:rsidRPr="00321ADE">
        <w:t>imposition</w:t>
      </w:r>
      <w:r w:rsidR="000D50D7" w:rsidRPr="000D50D7">
        <w:t xml:space="preserve"> </w:t>
      </w:r>
      <w:r w:rsidRPr="00321ADE">
        <w:t>of</w:t>
      </w:r>
      <w:r w:rsidR="000D50D7" w:rsidRPr="000D50D7">
        <w:t xml:space="preserve"> </w:t>
      </w:r>
      <w:r w:rsidRPr="00321ADE">
        <w:t>the</w:t>
      </w:r>
      <w:r w:rsidR="000D50D7" w:rsidRPr="000D50D7">
        <w:t xml:space="preserve"> </w:t>
      </w:r>
      <w:r w:rsidRPr="00321ADE">
        <w:t>covenant</w:t>
      </w:r>
      <w:r w:rsidR="000D50D7" w:rsidRPr="000D50D7">
        <w:t xml:space="preserve"> </w:t>
      </w:r>
      <w:r w:rsidRPr="00321ADE">
        <w:t>but</w:t>
      </w:r>
      <w:r w:rsidR="000D50D7" w:rsidRPr="000D50D7">
        <w:t xml:space="preserve"> </w:t>
      </w:r>
      <w:r w:rsidRPr="00321ADE">
        <w:t>also</w:t>
      </w:r>
      <w:r w:rsidR="000D50D7" w:rsidRPr="000D50D7">
        <w:t xml:space="preserve"> </w:t>
      </w:r>
      <w:r w:rsidRPr="00321ADE">
        <w:t>to</w:t>
      </w:r>
      <w:r w:rsidR="000D50D7" w:rsidRPr="000D50D7">
        <w:t xml:space="preserve"> </w:t>
      </w:r>
      <w:r w:rsidRPr="00321ADE">
        <w:t>the</w:t>
      </w:r>
      <w:r w:rsidR="000D50D7" w:rsidRPr="000D50D7">
        <w:t xml:space="preserve"> </w:t>
      </w:r>
      <w:r w:rsidRPr="00321ADE">
        <w:t>damage</w:t>
      </w:r>
      <w:r w:rsidR="000D50D7" w:rsidRPr="000D50D7">
        <w:t xml:space="preserve"> </w:t>
      </w:r>
      <w:r w:rsidRPr="00321ADE">
        <w:t>(if</w:t>
      </w:r>
      <w:r w:rsidR="000D50D7" w:rsidRPr="000D50D7">
        <w:t xml:space="preserve"> </w:t>
      </w:r>
      <w:r w:rsidRPr="00321ADE">
        <w:t>any)</w:t>
      </w:r>
      <w:r w:rsidR="000D50D7" w:rsidRPr="000D50D7">
        <w:t xml:space="preserve"> </w:t>
      </w:r>
      <w:r w:rsidRPr="00321ADE">
        <w:t>to</w:t>
      </w:r>
      <w:r w:rsidR="000D50D7" w:rsidRPr="000D50D7">
        <w:t xml:space="preserve"> </w:t>
      </w:r>
      <w:r w:rsidRPr="00321ADE">
        <w:t>be</w:t>
      </w:r>
      <w:r w:rsidR="000D50D7" w:rsidRPr="000D50D7">
        <w:t xml:space="preserve"> </w:t>
      </w:r>
      <w:r w:rsidRPr="00321ADE">
        <w:t>sustained</w:t>
      </w:r>
      <w:r w:rsidR="000D50D7" w:rsidRPr="000D50D7">
        <w:t xml:space="preserve"> </w:t>
      </w:r>
      <w:r w:rsidRPr="00321ADE">
        <w:t>by</w:t>
      </w:r>
      <w:r w:rsidR="000D50D7" w:rsidRPr="000D50D7">
        <w:t xml:space="preserve"> </w:t>
      </w:r>
      <w:r w:rsidRPr="00321ADE">
        <w:t>the</w:t>
      </w:r>
      <w:r w:rsidR="000D50D7" w:rsidRPr="000D50D7">
        <w:t xml:space="preserve"> </w:t>
      </w:r>
      <w:r w:rsidRPr="00321ADE">
        <w:t>owner</w:t>
      </w:r>
      <w:r w:rsidR="000D50D7" w:rsidRPr="000D50D7">
        <w:t xml:space="preserve"> </w:t>
      </w:r>
      <w:r w:rsidRPr="00321ADE">
        <w:t>of</w:t>
      </w:r>
      <w:r w:rsidR="000D50D7" w:rsidRPr="000D50D7">
        <w:t xml:space="preserve"> </w:t>
      </w:r>
      <w:r w:rsidRPr="00321ADE">
        <w:t>the</w:t>
      </w:r>
      <w:r w:rsidR="000D50D7" w:rsidRPr="000D50D7">
        <w:t xml:space="preserve"> </w:t>
      </w:r>
      <w:r w:rsidRPr="00321ADE">
        <w:t>land</w:t>
      </w:r>
      <w:r w:rsidR="000D50D7" w:rsidRPr="000D50D7">
        <w:t xml:space="preserve"> </w:t>
      </w:r>
      <w:r w:rsidRPr="00321ADE">
        <w:t>by</w:t>
      </w:r>
      <w:r w:rsidR="000D50D7" w:rsidRPr="000D50D7">
        <w:t xml:space="preserve"> </w:t>
      </w:r>
      <w:r w:rsidRPr="00321ADE">
        <w:t>reason</w:t>
      </w:r>
      <w:r w:rsidR="000D50D7" w:rsidRPr="000D50D7">
        <w:t xml:space="preserve"> </w:t>
      </w:r>
      <w:r w:rsidRPr="00321ADE">
        <w:t>of</w:t>
      </w:r>
      <w:r w:rsidR="000D50D7" w:rsidRPr="000D50D7">
        <w:t xml:space="preserve"> </w:t>
      </w:r>
      <w:r w:rsidRPr="00321ADE">
        <w:t>its</w:t>
      </w:r>
      <w:r w:rsidR="000D50D7" w:rsidRPr="000D50D7">
        <w:t xml:space="preserve"> </w:t>
      </w:r>
      <w:r w:rsidRPr="00321ADE">
        <w:t>severance</w:t>
      </w:r>
      <w:r w:rsidR="000D50D7" w:rsidRPr="000D50D7">
        <w:t xml:space="preserve"> </w:t>
      </w:r>
      <w:r w:rsidRPr="00321ADE">
        <w:t>from</w:t>
      </w:r>
      <w:r w:rsidR="000D50D7" w:rsidRPr="000D50D7">
        <w:t xml:space="preserve"> </w:t>
      </w:r>
      <w:r w:rsidRPr="00321ADE">
        <w:t>other</w:t>
      </w:r>
      <w:r w:rsidR="000D50D7" w:rsidRPr="000D50D7">
        <w:t xml:space="preserve"> </w:t>
      </w:r>
      <w:r w:rsidRPr="00321ADE">
        <w:t>land</w:t>
      </w:r>
      <w:r w:rsidR="000D50D7" w:rsidRPr="000D50D7">
        <w:t xml:space="preserve"> </w:t>
      </w:r>
      <w:r w:rsidRPr="00321ADE">
        <w:t>of</w:t>
      </w:r>
      <w:r w:rsidR="000D50D7" w:rsidRPr="000D50D7">
        <w:t xml:space="preserve"> </w:t>
      </w:r>
      <w:r w:rsidRPr="00321ADE">
        <w:t>the</w:t>
      </w:r>
      <w:r w:rsidR="000D50D7" w:rsidRPr="000D50D7">
        <w:t xml:space="preserve"> </w:t>
      </w:r>
      <w:r w:rsidRPr="00321ADE">
        <w:t>owner,</w:t>
      </w:r>
      <w:r w:rsidR="000D50D7" w:rsidRPr="000D50D7">
        <w:t xml:space="preserve"> </w:t>
      </w:r>
      <w:r w:rsidRPr="00321ADE">
        <w:t>or</w:t>
      </w:r>
      <w:r w:rsidR="000D50D7" w:rsidRPr="000D50D7">
        <w:t xml:space="preserve"> </w:t>
      </w:r>
      <w:r w:rsidRPr="00321ADE">
        <w:t>injuriously</w:t>
      </w:r>
      <w:r w:rsidR="000D50D7" w:rsidRPr="000D50D7">
        <w:t xml:space="preserve"> </w:t>
      </w:r>
      <w:r w:rsidRPr="00321ADE">
        <w:t>affecting</w:t>
      </w:r>
      <w:r w:rsidR="000D50D7" w:rsidRPr="000D50D7">
        <w:t xml:space="preserve"> </w:t>
      </w:r>
      <w:r w:rsidRPr="00321ADE">
        <w:t>that</w:t>
      </w:r>
      <w:r w:rsidR="000D50D7" w:rsidRPr="000D50D7">
        <w:t xml:space="preserve"> </w:t>
      </w:r>
      <w:r w:rsidRPr="00321ADE">
        <w:t>other</w:t>
      </w:r>
      <w:r w:rsidR="000D50D7" w:rsidRPr="000D50D7">
        <w:t xml:space="preserve"> </w:t>
      </w:r>
      <w:r w:rsidRPr="00321ADE">
        <w:t>land</w:t>
      </w:r>
      <w:r w:rsidR="000D50D7" w:rsidRPr="000D50D7">
        <w:t xml:space="preserve"> </w:t>
      </w:r>
      <w:r w:rsidRPr="00321ADE">
        <w:t>by</w:t>
      </w:r>
      <w:r w:rsidR="000D50D7" w:rsidRPr="000D50D7">
        <w:t xml:space="preserve"> </w:t>
      </w:r>
      <w:r w:rsidRPr="00321ADE">
        <w:t>the</w:t>
      </w:r>
      <w:r w:rsidR="000D50D7" w:rsidRPr="000D50D7">
        <w:t xml:space="preserve"> </w:t>
      </w:r>
      <w:r w:rsidRPr="00321ADE">
        <w:t>exercise</w:t>
      </w:r>
      <w:r w:rsidR="000D50D7" w:rsidRPr="000D50D7">
        <w:t xml:space="preserve"> </w:t>
      </w:r>
      <w:r w:rsidRPr="00321ADE">
        <w:t>of</w:t>
      </w:r>
      <w:r w:rsidR="000D50D7" w:rsidRPr="000D50D7">
        <w:t xml:space="preserve"> </w:t>
      </w:r>
      <w:r w:rsidRPr="00321ADE">
        <w:t>the</w:t>
      </w:r>
      <w:r w:rsidR="000D50D7" w:rsidRPr="000D50D7">
        <w:t xml:space="preserve"> </w:t>
      </w:r>
      <w:r w:rsidRPr="00321ADE">
        <w:t>powers</w:t>
      </w:r>
      <w:r w:rsidR="000D50D7" w:rsidRPr="000D50D7">
        <w:t xml:space="preserve"> </w:t>
      </w:r>
      <w:r w:rsidRPr="00321ADE">
        <w:t>conferred</w:t>
      </w:r>
      <w:r w:rsidR="000D50D7" w:rsidRPr="000D50D7">
        <w:t xml:space="preserve"> </w:t>
      </w:r>
      <w:r w:rsidRPr="00321ADE">
        <w:t>by</w:t>
      </w:r>
      <w:r w:rsidR="000D50D7" w:rsidRPr="000D50D7">
        <w:t xml:space="preserve"> </w:t>
      </w:r>
      <w:r w:rsidRPr="00321ADE">
        <w:t>this</w:t>
      </w:r>
      <w:r w:rsidR="000D50D7" w:rsidRPr="000D50D7">
        <w:t xml:space="preserve"> </w:t>
      </w:r>
      <w:r w:rsidRPr="00321ADE">
        <w:t>or</w:t>
      </w:r>
      <w:r w:rsidR="000D50D7" w:rsidRPr="000D50D7">
        <w:t xml:space="preserve"> </w:t>
      </w:r>
      <w:r w:rsidRPr="00321ADE">
        <w:t>the</w:t>
      </w:r>
      <w:r w:rsidR="000D50D7" w:rsidRPr="000D50D7">
        <w:t xml:space="preserve"> </w:t>
      </w:r>
      <w:r w:rsidRPr="00321ADE">
        <w:t>special</w:t>
      </w:r>
      <w:r w:rsidR="000D50D7" w:rsidRPr="000D50D7">
        <w:t xml:space="preserve"> </w:t>
      </w:r>
      <w:r w:rsidRPr="00321ADE">
        <w:t>Act</w:t>
      </w:r>
      <w:r>
        <w:t>.</w:t>
      </w:r>
      <w:r w:rsidRPr="00321ADE">
        <w:fldChar w:fldCharType="begin"/>
      </w:r>
      <w:r w:rsidRPr="00321ADE">
        <w:instrText xml:space="preserve"> SYMBOL 148 \* MERGEFORMAT </w:instrText>
      </w:r>
      <w:r w:rsidRPr="00321ADE">
        <w:fldChar w:fldCharType="end"/>
      </w:r>
      <w:r>
        <w:t>.</w:t>
      </w:r>
    </w:p>
    <w:p w14:paraId="6CC17CB6" w14:textId="77777777" w:rsidR="00283174" w:rsidRDefault="00283174" w:rsidP="00283174">
      <w:pPr>
        <w:pStyle w:val="N2"/>
      </w:pPr>
      <w:r>
        <w:t>The</w:t>
      </w:r>
      <w:r w:rsidR="000D50D7" w:rsidRPr="000D50D7">
        <w:t xml:space="preserve"> </w:t>
      </w:r>
      <w:r>
        <w:t>following</w:t>
      </w:r>
      <w:r w:rsidR="000D50D7" w:rsidRPr="000D50D7">
        <w:t xml:space="preserve"> </w:t>
      </w:r>
      <w:r w:rsidRPr="00321ADE">
        <w:t>provisions</w:t>
      </w:r>
      <w:r w:rsidR="000D50D7" w:rsidRPr="000D50D7">
        <w:t xml:space="preserve"> </w:t>
      </w:r>
      <w:r w:rsidRPr="00321ADE">
        <w:t>of</w:t>
      </w:r>
      <w:r w:rsidR="000D50D7" w:rsidRPr="000D50D7">
        <w:t xml:space="preserve"> </w:t>
      </w:r>
      <w:r w:rsidRPr="00321ADE">
        <w:t>the</w:t>
      </w:r>
      <w:r w:rsidR="000D50D7" w:rsidRPr="000D50D7">
        <w:t xml:space="preserve"> </w:t>
      </w:r>
      <w:r w:rsidRPr="00321ADE">
        <w:t>1965</w:t>
      </w:r>
      <w:r w:rsidR="000D50D7" w:rsidRPr="000D50D7">
        <w:t xml:space="preserve"> </w:t>
      </w:r>
      <w:r w:rsidRPr="00321ADE">
        <w:t>Act</w:t>
      </w:r>
      <w:r w:rsidR="000D50D7" w:rsidRPr="000D50D7">
        <w:t xml:space="preserve"> </w:t>
      </w:r>
      <w:r w:rsidRPr="00321ADE">
        <w:t>(which</w:t>
      </w:r>
      <w:r w:rsidR="000D50D7" w:rsidRPr="000D50D7">
        <w:t xml:space="preserve"> </w:t>
      </w:r>
      <w:r w:rsidRPr="00321ADE">
        <w:t>state</w:t>
      </w:r>
      <w:r w:rsidR="000D50D7" w:rsidRPr="000D50D7">
        <w:t xml:space="preserve"> </w:t>
      </w:r>
      <w:r w:rsidRPr="00321ADE">
        <w:t>the</w:t>
      </w:r>
      <w:r w:rsidR="000D50D7" w:rsidRPr="000D50D7">
        <w:t xml:space="preserve"> </w:t>
      </w:r>
      <w:r w:rsidRPr="00321ADE">
        <w:t>effect</w:t>
      </w:r>
      <w:r w:rsidR="000D50D7" w:rsidRPr="000D50D7">
        <w:t xml:space="preserve"> </w:t>
      </w:r>
      <w:r w:rsidRPr="00321ADE">
        <w:t>of</w:t>
      </w:r>
      <w:r w:rsidR="000D50D7" w:rsidRPr="000D50D7">
        <w:t xml:space="preserve"> </w:t>
      </w:r>
      <w:r w:rsidRPr="00321ADE">
        <w:t>a</w:t>
      </w:r>
      <w:r w:rsidR="000D50D7" w:rsidRPr="000D50D7">
        <w:t xml:space="preserve"> </w:t>
      </w:r>
      <w:r w:rsidRPr="00321ADE">
        <w:t>deed</w:t>
      </w:r>
      <w:r w:rsidR="000D50D7" w:rsidRPr="000D50D7">
        <w:t xml:space="preserve"> </w:t>
      </w:r>
      <w:r w:rsidRPr="00321ADE">
        <w:t>poll</w:t>
      </w:r>
      <w:r w:rsidR="000D50D7" w:rsidRPr="000D50D7">
        <w:t xml:space="preserve"> </w:t>
      </w:r>
      <w:r w:rsidRPr="00321ADE">
        <w:t>executed</w:t>
      </w:r>
      <w:r w:rsidR="000D50D7" w:rsidRPr="000D50D7">
        <w:t xml:space="preserve"> </w:t>
      </w:r>
      <w:r w:rsidRPr="00321ADE">
        <w:t>in</w:t>
      </w:r>
      <w:r w:rsidR="000D50D7" w:rsidRPr="000D50D7">
        <w:t xml:space="preserve"> </w:t>
      </w:r>
      <w:r w:rsidRPr="00321ADE">
        <w:t>various</w:t>
      </w:r>
      <w:r w:rsidR="000D50D7" w:rsidRPr="000D50D7">
        <w:t xml:space="preserve"> </w:t>
      </w:r>
      <w:r w:rsidRPr="00321ADE">
        <w:t>circumstances</w:t>
      </w:r>
      <w:r w:rsidR="000D50D7" w:rsidRPr="000D50D7">
        <w:t xml:space="preserve"> </w:t>
      </w:r>
      <w:r w:rsidRPr="00321ADE">
        <w:t>where</w:t>
      </w:r>
      <w:r w:rsidR="000D50D7" w:rsidRPr="000D50D7">
        <w:t xml:space="preserve"> </w:t>
      </w:r>
      <w:r w:rsidRPr="00321ADE">
        <w:t>there</w:t>
      </w:r>
      <w:r w:rsidR="000D50D7" w:rsidRPr="000D50D7">
        <w:t xml:space="preserve"> </w:t>
      </w:r>
      <w:r w:rsidRPr="00321ADE">
        <w:t>is</w:t>
      </w:r>
      <w:r w:rsidR="000D50D7" w:rsidRPr="000D50D7">
        <w:t xml:space="preserve"> </w:t>
      </w:r>
      <w:r w:rsidRPr="00321ADE">
        <w:t>no</w:t>
      </w:r>
      <w:r w:rsidR="000D50D7" w:rsidRPr="000D50D7">
        <w:t xml:space="preserve"> </w:t>
      </w:r>
      <w:r w:rsidRPr="00321ADE">
        <w:t>conveyance</w:t>
      </w:r>
      <w:r w:rsidR="000D50D7" w:rsidRPr="000D50D7">
        <w:t xml:space="preserve"> </w:t>
      </w:r>
      <w:r w:rsidRPr="00321ADE">
        <w:t>by</w:t>
      </w:r>
      <w:r w:rsidR="000D50D7" w:rsidRPr="000D50D7">
        <w:t xml:space="preserve"> </w:t>
      </w:r>
      <w:r w:rsidRPr="00321ADE">
        <w:t>persons</w:t>
      </w:r>
      <w:r w:rsidR="000D50D7" w:rsidRPr="000D50D7">
        <w:t xml:space="preserve"> </w:t>
      </w:r>
      <w:r w:rsidRPr="00321ADE">
        <w:t>with</w:t>
      </w:r>
      <w:r w:rsidR="000D50D7" w:rsidRPr="000D50D7">
        <w:t xml:space="preserve"> </w:t>
      </w:r>
      <w:r w:rsidRPr="00321ADE">
        <w:t>interests</w:t>
      </w:r>
      <w:r w:rsidR="000D50D7" w:rsidRPr="000D50D7">
        <w:t xml:space="preserve"> </w:t>
      </w:r>
      <w:r w:rsidRPr="00321ADE">
        <w:t>in</w:t>
      </w:r>
      <w:r w:rsidR="000D50D7" w:rsidRPr="000D50D7">
        <w:t xml:space="preserve"> </w:t>
      </w:r>
      <w:r w:rsidRPr="00321ADE">
        <w:t>the</w:t>
      </w:r>
      <w:r w:rsidR="000D50D7" w:rsidRPr="000D50D7">
        <w:t xml:space="preserve"> </w:t>
      </w:r>
      <w:r w:rsidRPr="00321ADE">
        <w:t>land),</w:t>
      </w:r>
      <w:r w:rsidR="000D50D7" w:rsidRPr="000D50D7">
        <w:t xml:space="preserve"> </w:t>
      </w:r>
      <w:r w:rsidRPr="00321ADE">
        <w:t>that</w:t>
      </w:r>
      <w:r w:rsidR="000D50D7" w:rsidRPr="000D50D7">
        <w:t xml:space="preserve"> </w:t>
      </w:r>
      <w:r w:rsidRPr="00321ADE">
        <w:t>is</w:t>
      </w:r>
      <w:r w:rsidR="000D50D7" w:rsidRPr="000D50D7">
        <w:t xml:space="preserve"> </w:t>
      </w:r>
      <w:r w:rsidRPr="00321ADE">
        <w:t>to</w:t>
      </w:r>
      <w:r w:rsidR="000D50D7" w:rsidRPr="000D50D7">
        <w:t xml:space="preserve"> </w:t>
      </w:r>
      <w:r w:rsidRPr="00321ADE">
        <w:t>say</w:t>
      </w:r>
      <w:r>
        <w:t>—</w:t>
      </w:r>
    </w:p>
    <w:p w14:paraId="55DA4A73" w14:textId="77777777" w:rsidR="00283174" w:rsidRDefault="00283174" w:rsidP="00283174">
      <w:pPr>
        <w:pStyle w:val="N3"/>
      </w:pPr>
      <w:r>
        <w:t>section</w:t>
      </w:r>
      <w:r w:rsidR="000D50D7" w:rsidRPr="000D50D7">
        <w:t xml:space="preserve"> </w:t>
      </w:r>
      <w:r>
        <w:t>9(4)</w:t>
      </w:r>
      <w:r w:rsidR="000D50D7" w:rsidRPr="000D50D7">
        <w:t xml:space="preserve"> </w:t>
      </w:r>
      <w:r>
        <w:t>(failure</w:t>
      </w:r>
      <w:r w:rsidR="000D50D7" w:rsidRPr="000D50D7">
        <w:t xml:space="preserve"> </w:t>
      </w:r>
      <w:r>
        <w:t>by</w:t>
      </w:r>
      <w:r w:rsidR="000D50D7" w:rsidRPr="000D50D7">
        <w:t xml:space="preserve"> </w:t>
      </w:r>
      <w:r>
        <w:t>owners</w:t>
      </w:r>
      <w:r w:rsidR="000D50D7" w:rsidRPr="000D50D7">
        <w:t xml:space="preserve"> </w:t>
      </w:r>
      <w:r>
        <w:t>to</w:t>
      </w:r>
      <w:r w:rsidR="000D50D7" w:rsidRPr="000D50D7">
        <w:t xml:space="preserve"> </w:t>
      </w:r>
      <w:r>
        <w:t>convey);</w:t>
      </w:r>
    </w:p>
    <w:p w14:paraId="32671331" w14:textId="77777777" w:rsidR="00283174" w:rsidRDefault="00283174" w:rsidP="00283174">
      <w:pPr>
        <w:pStyle w:val="N3"/>
      </w:pPr>
      <w:r>
        <w:t>paragraph</w:t>
      </w:r>
      <w:r w:rsidR="000D50D7" w:rsidRPr="000D50D7">
        <w:t xml:space="preserve"> </w:t>
      </w:r>
      <w:r>
        <w:t>10(3)</w:t>
      </w:r>
      <w:r w:rsidR="000D50D7" w:rsidRPr="000D50D7">
        <w:t xml:space="preserve"> </w:t>
      </w:r>
      <w:r>
        <w:t>of</w:t>
      </w:r>
      <w:r w:rsidR="000D50D7" w:rsidRPr="000D50D7">
        <w:t xml:space="preserve"> </w:t>
      </w:r>
      <w:r>
        <w:t>Schedule</w:t>
      </w:r>
      <w:r w:rsidR="000D50D7" w:rsidRPr="000D50D7">
        <w:t xml:space="preserve"> </w:t>
      </w:r>
      <w:r>
        <w:t>1</w:t>
      </w:r>
      <w:r w:rsidR="000D50D7" w:rsidRPr="000D50D7">
        <w:t xml:space="preserve"> </w:t>
      </w:r>
      <w:r>
        <w:t>(owners</w:t>
      </w:r>
      <w:r w:rsidR="000D50D7" w:rsidRPr="000D50D7">
        <w:t xml:space="preserve"> </w:t>
      </w:r>
      <w:r>
        <w:t>under</w:t>
      </w:r>
      <w:r w:rsidR="000D50D7" w:rsidRPr="000D50D7">
        <w:t xml:space="preserve"> </w:t>
      </w:r>
      <w:r>
        <w:t>incapacity);</w:t>
      </w:r>
    </w:p>
    <w:p w14:paraId="37580A7B" w14:textId="77777777" w:rsidR="00283174" w:rsidRDefault="00283174" w:rsidP="00283174">
      <w:pPr>
        <w:pStyle w:val="N3"/>
      </w:pPr>
      <w:r>
        <w:t>paragraph</w:t>
      </w:r>
      <w:r w:rsidR="000D50D7" w:rsidRPr="000D50D7">
        <w:t xml:space="preserve"> </w:t>
      </w:r>
      <w:r>
        <w:t>2(3)</w:t>
      </w:r>
      <w:r w:rsidR="000D50D7" w:rsidRPr="000D50D7">
        <w:t xml:space="preserve"> </w:t>
      </w:r>
      <w:r>
        <w:t>of</w:t>
      </w:r>
      <w:r w:rsidR="000D50D7" w:rsidRPr="000D50D7">
        <w:t xml:space="preserve"> </w:t>
      </w:r>
      <w:r>
        <w:t>Schedule</w:t>
      </w:r>
      <w:r w:rsidR="000D50D7" w:rsidRPr="000D50D7">
        <w:t xml:space="preserve"> </w:t>
      </w:r>
      <w:r>
        <w:t>2</w:t>
      </w:r>
      <w:r w:rsidR="000D50D7" w:rsidRPr="000D50D7">
        <w:t xml:space="preserve"> </w:t>
      </w:r>
      <w:r>
        <w:t>(absent</w:t>
      </w:r>
      <w:r w:rsidR="000D50D7" w:rsidRPr="000D50D7">
        <w:t xml:space="preserve"> </w:t>
      </w:r>
      <w:r>
        <w:t>and</w:t>
      </w:r>
      <w:r w:rsidR="000D50D7" w:rsidRPr="000D50D7">
        <w:t xml:space="preserve"> </w:t>
      </w:r>
      <w:r>
        <w:t>untraced</w:t>
      </w:r>
      <w:r w:rsidR="000D50D7" w:rsidRPr="000D50D7">
        <w:t xml:space="preserve"> </w:t>
      </w:r>
      <w:r>
        <w:t>owners);</w:t>
      </w:r>
      <w:r w:rsidR="000D50D7" w:rsidRPr="000D50D7">
        <w:t xml:space="preserve"> </w:t>
      </w:r>
      <w:r>
        <w:t>and</w:t>
      </w:r>
    </w:p>
    <w:p w14:paraId="4796D5B1" w14:textId="77777777" w:rsidR="00283174" w:rsidRDefault="00283174" w:rsidP="00283174">
      <w:pPr>
        <w:pStyle w:val="N3"/>
      </w:pPr>
      <w:r>
        <w:t>paragraphs</w:t>
      </w:r>
      <w:r w:rsidR="000D50D7" w:rsidRPr="000D50D7">
        <w:t xml:space="preserve"> </w:t>
      </w:r>
      <w:r>
        <w:t>2(3)</w:t>
      </w:r>
      <w:r w:rsidR="000D50D7" w:rsidRPr="000D50D7">
        <w:t xml:space="preserve"> </w:t>
      </w:r>
      <w:r>
        <w:t>and</w:t>
      </w:r>
      <w:r w:rsidR="000D50D7" w:rsidRPr="000D50D7">
        <w:t xml:space="preserve"> </w:t>
      </w:r>
      <w:r>
        <w:t>7(2)</w:t>
      </w:r>
      <w:r w:rsidR="000D50D7" w:rsidRPr="000D50D7">
        <w:t xml:space="preserve"> </w:t>
      </w:r>
      <w:r>
        <w:t>of</w:t>
      </w:r>
      <w:r w:rsidR="000D50D7" w:rsidRPr="000D50D7">
        <w:t xml:space="preserve"> </w:t>
      </w:r>
      <w:r>
        <w:t>Schedule</w:t>
      </w:r>
      <w:r w:rsidR="000D50D7" w:rsidRPr="000D50D7">
        <w:t xml:space="preserve"> </w:t>
      </w:r>
      <w:r>
        <w:t>4</w:t>
      </w:r>
      <w:r w:rsidR="000D50D7" w:rsidRPr="000D50D7">
        <w:t xml:space="preserve"> </w:t>
      </w:r>
      <w:r>
        <w:t>(common</w:t>
      </w:r>
      <w:r w:rsidR="000D50D7" w:rsidRPr="000D50D7">
        <w:t xml:space="preserve"> </w:t>
      </w:r>
      <w:r>
        <w:t>land),</w:t>
      </w:r>
    </w:p>
    <w:p w14:paraId="0090CC4F" w14:textId="77777777" w:rsidR="00283174" w:rsidRDefault="00283174" w:rsidP="00283174">
      <w:pPr>
        <w:pStyle w:val="T2"/>
      </w:pPr>
      <w:r>
        <w:t>are</w:t>
      </w:r>
      <w:r w:rsidR="000D50D7" w:rsidRPr="000D50D7">
        <w:t xml:space="preserve"> </w:t>
      </w:r>
      <w:r w:rsidRPr="00321ADE">
        <w:t>modified</w:t>
      </w:r>
      <w:r w:rsidR="000D50D7" w:rsidRPr="000D50D7">
        <w:t xml:space="preserve"> </w:t>
      </w:r>
      <w:r w:rsidRPr="00321ADE">
        <w:t>to</w:t>
      </w:r>
      <w:r w:rsidR="000D50D7" w:rsidRPr="000D50D7">
        <w:t xml:space="preserve"> </w:t>
      </w:r>
      <w:r w:rsidRPr="00321ADE">
        <w:t>secure</w:t>
      </w:r>
      <w:r w:rsidR="000D50D7" w:rsidRPr="000D50D7">
        <w:t xml:space="preserve"> </w:t>
      </w:r>
      <w:r w:rsidRPr="00321ADE">
        <w:t>that,</w:t>
      </w:r>
      <w:r w:rsidR="000D50D7" w:rsidRPr="000D50D7">
        <w:t xml:space="preserve"> </w:t>
      </w:r>
      <w:r w:rsidRPr="00321ADE">
        <w:t>as</w:t>
      </w:r>
      <w:r w:rsidR="000D50D7" w:rsidRPr="000D50D7">
        <w:t xml:space="preserve"> </w:t>
      </w:r>
      <w:r w:rsidRPr="00321ADE">
        <w:t>against</w:t>
      </w:r>
      <w:r w:rsidR="000D50D7" w:rsidRPr="000D50D7">
        <w:t xml:space="preserve"> </w:t>
      </w:r>
      <w:r w:rsidRPr="00321ADE">
        <w:t>persons</w:t>
      </w:r>
      <w:r w:rsidR="000D50D7" w:rsidRPr="000D50D7">
        <w:t xml:space="preserve"> </w:t>
      </w:r>
      <w:r w:rsidRPr="00321ADE">
        <w:t>with</w:t>
      </w:r>
      <w:r w:rsidR="000D50D7" w:rsidRPr="000D50D7">
        <w:t xml:space="preserve"> </w:t>
      </w:r>
      <w:r w:rsidRPr="00321ADE">
        <w:t>interests</w:t>
      </w:r>
      <w:r w:rsidR="000D50D7" w:rsidRPr="000D50D7">
        <w:t xml:space="preserve"> </w:t>
      </w:r>
      <w:r w:rsidRPr="00321ADE">
        <w:t>in</w:t>
      </w:r>
      <w:r w:rsidR="000D50D7" w:rsidRPr="000D50D7">
        <w:t xml:space="preserve"> </w:t>
      </w:r>
      <w:r w:rsidRPr="00321ADE">
        <w:t>the</w:t>
      </w:r>
      <w:r w:rsidR="000D50D7" w:rsidRPr="000D50D7">
        <w:t xml:space="preserve"> </w:t>
      </w:r>
      <w:r w:rsidRPr="00321ADE">
        <w:t>land</w:t>
      </w:r>
      <w:r w:rsidR="000D50D7" w:rsidRPr="000D50D7">
        <w:t xml:space="preserve"> </w:t>
      </w:r>
      <w:r w:rsidRPr="00321ADE">
        <w:t>which</w:t>
      </w:r>
      <w:r w:rsidR="000D50D7" w:rsidRPr="000D50D7">
        <w:t xml:space="preserve"> </w:t>
      </w:r>
      <w:r w:rsidRPr="00321ADE">
        <w:t>are</w:t>
      </w:r>
      <w:r w:rsidR="000D50D7" w:rsidRPr="000D50D7">
        <w:t xml:space="preserve"> </w:t>
      </w:r>
      <w:r w:rsidRPr="00321ADE">
        <w:t>expressed</w:t>
      </w:r>
      <w:r w:rsidR="000D50D7" w:rsidRPr="000D50D7">
        <w:t xml:space="preserve"> </w:t>
      </w:r>
      <w:r w:rsidRPr="00321ADE">
        <w:t>to</w:t>
      </w:r>
      <w:r w:rsidR="000D50D7" w:rsidRPr="000D50D7">
        <w:t xml:space="preserve"> </w:t>
      </w:r>
      <w:r w:rsidRPr="00321ADE">
        <w:t>be</w:t>
      </w:r>
      <w:r w:rsidR="000D50D7" w:rsidRPr="000D50D7">
        <w:t xml:space="preserve"> </w:t>
      </w:r>
      <w:r w:rsidRPr="00321ADE">
        <w:t>overridden</w:t>
      </w:r>
      <w:r w:rsidR="000D50D7" w:rsidRPr="000D50D7">
        <w:t xml:space="preserve"> </w:t>
      </w:r>
      <w:r w:rsidRPr="00321ADE">
        <w:t>by</w:t>
      </w:r>
      <w:r w:rsidR="000D50D7" w:rsidRPr="000D50D7">
        <w:t xml:space="preserve"> </w:t>
      </w:r>
      <w:r w:rsidRPr="00321ADE">
        <w:t>the</w:t>
      </w:r>
      <w:r w:rsidR="000D50D7" w:rsidRPr="000D50D7">
        <w:t xml:space="preserve"> </w:t>
      </w:r>
      <w:r w:rsidRPr="00321ADE">
        <w:t>deed,</w:t>
      </w:r>
      <w:r w:rsidR="000D50D7" w:rsidRPr="000D50D7">
        <w:t xml:space="preserve"> </w:t>
      </w:r>
      <w:r w:rsidRPr="00321ADE">
        <w:t>the</w:t>
      </w:r>
      <w:r w:rsidR="000D50D7" w:rsidRPr="000D50D7">
        <w:t xml:space="preserve"> </w:t>
      </w:r>
      <w:r w:rsidRPr="00321ADE">
        <w:t>right</w:t>
      </w:r>
      <w:r w:rsidR="000D50D7" w:rsidRPr="000D50D7">
        <w:t xml:space="preserve"> </w:t>
      </w:r>
      <w:r w:rsidRPr="00321ADE">
        <w:t>which</w:t>
      </w:r>
      <w:r w:rsidR="000D50D7" w:rsidRPr="000D50D7">
        <w:t xml:space="preserve"> </w:t>
      </w:r>
      <w:r w:rsidRPr="00321ADE">
        <w:t>is</w:t>
      </w:r>
      <w:r w:rsidR="000D50D7" w:rsidRPr="000D50D7">
        <w:t xml:space="preserve"> </w:t>
      </w:r>
      <w:r w:rsidRPr="00321ADE">
        <w:t>to</w:t>
      </w:r>
      <w:r w:rsidR="000D50D7" w:rsidRPr="000D50D7">
        <w:t xml:space="preserve"> </w:t>
      </w:r>
      <w:r w:rsidRPr="00321ADE">
        <w:t>be</w:t>
      </w:r>
      <w:r w:rsidR="000D50D7" w:rsidRPr="000D50D7">
        <w:t xml:space="preserve"> </w:t>
      </w:r>
      <w:r w:rsidRPr="00321ADE">
        <w:t>compulsorily</w:t>
      </w:r>
      <w:r w:rsidR="000D50D7" w:rsidRPr="000D50D7">
        <w:t xml:space="preserve"> </w:t>
      </w:r>
      <w:r w:rsidRPr="00321ADE">
        <w:t>acquired</w:t>
      </w:r>
      <w:r w:rsidR="000D50D7" w:rsidRPr="000D50D7">
        <w:t xml:space="preserve"> </w:t>
      </w:r>
      <w:r w:rsidRPr="00321ADE">
        <w:t>or</w:t>
      </w:r>
      <w:r w:rsidR="000D50D7" w:rsidRPr="000D50D7">
        <w:t xml:space="preserve"> </w:t>
      </w:r>
      <w:r w:rsidRPr="00321ADE">
        <w:t>the</w:t>
      </w:r>
      <w:r w:rsidR="000D50D7" w:rsidRPr="000D50D7">
        <w:t xml:space="preserve"> </w:t>
      </w:r>
      <w:r w:rsidRPr="00321ADE">
        <w:t>restrictive</w:t>
      </w:r>
      <w:r w:rsidR="000D50D7" w:rsidRPr="000D50D7">
        <w:t xml:space="preserve"> </w:t>
      </w:r>
      <w:r w:rsidRPr="00321ADE">
        <w:t>covenant</w:t>
      </w:r>
      <w:r w:rsidR="000D50D7" w:rsidRPr="000D50D7">
        <w:t xml:space="preserve"> </w:t>
      </w:r>
      <w:r w:rsidRPr="00321ADE">
        <w:t>which</w:t>
      </w:r>
      <w:r w:rsidR="000D50D7" w:rsidRPr="000D50D7">
        <w:t xml:space="preserve"> </w:t>
      </w:r>
      <w:r w:rsidRPr="00321ADE">
        <w:t>is</w:t>
      </w:r>
      <w:r w:rsidR="000D50D7" w:rsidRPr="000D50D7">
        <w:t xml:space="preserve"> </w:t>
      </w:r>
      <w:r w:rsidRPr="00321ADE">
        <w:t>to</w:t>
      </w:r>
      <w:r w:rsidR="000D50D7" w:rsidRPr="000D50D7">
        <w:t xml:space="preserve"> </w:t>
      </w:r>
      <w:r w:rsidRPr="00321ADE">
        <w:t>be</w:t>
      </w:r>
      <w:r w:rsidR="000D50D7" w:rsidRPr="000D50D7">
        <w:t xml:space="preserve"> </w:t>
      </w:r>
      <w:r w:rsidRPr="00321ADE">
        <w:t>imposed</w:t>
      </w:r>
      <w:r w:rsidR="000D50D7" w:rsidRPr="000D50D7">
        <w:t xml:space="preserve"> </w:t>
      </w:r>
      <w:r w:rsidRPr="00321ADE">
        <w:t>is</w:t>
      </w:r>
      <w:r w:rsidR="000D50D7" w:rsidRPr="000D50D7">
        <w:t xml:space="preserve"> </w:t>
      </w:r>
      <w:r w:rsidRPr="00321ADE">
        <w:t>vested</w:t>
      </w:r>
      <w:r w:rsidR="000D50D7" w:rsidRPr="000D50D7">
        <w:t xml:space="preserve"> </w:t>
      </w:r>
      <w:r w:rsidRPr="00321ADE">
        <w:t>absolutely</w:t>
      </w:r>
      <w:r w:rsidR="000D50D7" w:rsidRPr="000D50D7">
        <w:t xml:space="preserve"> </w:t>
      </w:r>
      <w:r w:rsidRPr="00321ADE">
        <w:t>in</w:t>
      </w:r>
      <w:r w:rsidR="000D50D7" w:rsidRPr="000D50D7">
        <w:t xml:space="preserve"> </w:t>
      </w:r>
      <w:r w:rsidRPr="00321ADE">
        <w:t>the</w:t>
      </w:r>
      <w:r w:rsidR="000D50D7" w:rsidRPr="000D50D7">
        <w:t xml:space="preserve"> </w:t>
      </w:r>
      <w:r w:rsidRPr="00321ADE">
        <w:t>acquiring</w:t>
      </w:r>
      <w:r w:rsidR="000D50D7" w:rsidRPr="000D50D7">
        <w:t xml:space="preserve"> </w:t>
      </w:r>
      <w:r w:rsidRPr="00321ADE">
        <w:t>authority</w:t>
      </w:r>
      <w:r>
        <w:t>.</w:t>
      </w:r>
    </w:p>
    <w:p w14:paraId="4DFAA07B" w14:textId="77777777" w:rsidR="00283174" w:rsidRDefault="00283174" w:rsidP="00283174">
      <w:pPr>
        <w:pStyle w:val="N2"/>
      </w:pPr>
      <w:bookmarkStart w:id="1174" w:name="_Ref78375312"/>
      <w:r>
        <w:t>Section</w:t>
      </w:r>
      <w:r w:rsidR="000D50D7" w:rsidRPr="000D50D7">
        <w:t xml:space="preserve"> </w:t>
      </w:r>
      <w:r>
        <w:t>11(</w:t>
      </w:r>
      <w:r>
        <w:rPr>
          <w:rStyle w:val="FootnoteReference"/>
        </w:rPr>
        <w:footnoteReference w:id="63"/>
      </w:r>
      <w:r>
        <w:t>)</w:t>
      </w:r>
      <w:r w:rsidR="000D50D7" w:rsidRPr="000D50D7">
        <w:t xml:space="preserve"> </w:t>
      </w:r>
      <w:r>
        <w:t>(powers</w:t>
      </w:r>
      <w:r w:rsidR="000D50D7" w:rsidRPr="000D50D7">
        <w:t xml:space="preserve"> </w:t>
      </w:r>
      <w:r>
        <w:t>of</w:t>
      </w:r>
      <w:r w:rsidR="000D50D7" w:rsidRPr="000D50D7">
        <w:t xml:space="preserve"> </w:t>
      </w:r>
      <w:r>
        <w:t>entry)</w:t>
      </w:r>
      <w:r w:rsidR="000D50D7" w:rsidRPr="000D50D7">
        <w:t xml:space="preserve"> </w:t>
      </w:r>
      <w:r>
        <w:t>of</w:t>
      </w:r>
      <w:r w:rsidR="000D50D7" w:rsidRPr="000D50D7">
        <w:t xml:space="preserve"> </w:t>
      </w:r>
      <w:r>
        <w:t>the</w:t>
      </w:r>
      <w:r w:rsidR="000D50D7" w:rsidRPr="000D50D7">
        <w:t xml:space="preserve"> </w:t>
      </w:r>
      <w:r>
        <w:t>1965</w:t>
      </w:r>
      <w:r w:rsidR="000D50D7" w:rsidRPr="000D50D7">
        <w:t xml:space="preserve"> </w:t>
      </w:r>
      <w:r>
        <w:t>Act</w:t>
      </w:r>
      <w:r w:rsidR="000D50D7" w:rsidRPr="000D50D7">
        <w:t xml:space="preserve"> </w:t>
      </w:r>
      <w:r w:rsidRPr="00A16BAC">
        <w:t>is</w:t>
      </w:r>
      <w:r w:rsidR="000D50D7" w:rsidRPr="000D50D7">
        <w:t xml:space="preserve"> </w:t>
      </w:r>
      <w:r w:rsidRPr="00A16BAC">
        <w:t>modified</w:t>
      </w:r>
      <w:r w:rsidR="000D50D7" w:rsidRPr="000D50D7">
        <w:t xml:space="preserve"> </w:t>
      </w:r>
      <w:r w:rsidRPr="00A16BAC">
        <w:t>to</w:t>
      </w:r>
      <w:r w:rsidR="000D50D7" w:rsidRPr="000D50D7">
        <w:t xml:space="preserve"> </w:t>
      </w:r>
      <w:r w:rsidRPr="00A16BAC">
        <w:t>secure</w:t>
      </w:r>
      <w:r w:rsidR="000D50D7" w:rsidRPr="000D50D7">
        <w:t xml:space="preserve"> </w:t>
      </w:r>
      <w:r w:rsidRPr="00A16BAC">
        <w:t>that,</w:t>
      </w:r>
      <w:r w:rsidR="000D50D7" w:rsidRPr="000D50D7">
        <w:t xml:space="preserve"> </w:t>
      </w:r>
      <w:r w:rsidRPr="00A16BAC">
        <w:t>as</w:t>
      </w:r>
      <w:r w:rsidR="000D50D7" w:rsidRPr="000D50D7">
        <w:t xml:space="preserve"> </w:t>
      </w:r>
      <w:r w:rsidRPr="00A16BAC">
        <w:t>from</w:t>
      </w:r>
      <w:r w:rsidR="000D50D7" w:rsidRPr="000D50D7">
        <w:t xml:space="preserve"> </w:t>
      </w:r>
      <w:r w:rsidRPr="00A16BAC">
        <w:t>the</w:t>
      </w:r>
      <w:r w:rsidR="000D50D7" w:rsidRPr="000D50D7">
        <w:t xml:space="preserve"> </w:t>
      </w:r>
      <w:r w:rsidRPr="00A16BAC">
        <w:t>date</w:t>
      </w:r>
      <w:r w:rsidR="000D50D7" w:rsidRPr="000D50D7">
        <w:t xml:space="preserve"> </w:t>
      </w:r>
      <w:r w:rsidRPr="00A16BAC">
        <w:t>on</w:t>
      </w:r>
      <w:r w:rsidR="000D50D7" w:rsidRPr="000D50D7">
        <w:t xml:space="preserve"> </w:t>
      </w:r>
      <w:r w:rsidRPr="00A16BAC">
        <w:t>which</w:t>
      </w:r>
      <w:r w:rsidR="000D50D7" w:rsidRPr="000D50D7">
        <w:t xml:space="preserve"> </w:t>
      </w:r>
      <w:r w:rsidRPr="00A16BAC">
        <w:t>the</w:t>
      </w:r>
      <w:r w:rsidR="000D50D7" w:rsidRPr="000D50D7">
        <w:t xml:space="preserve"> </w:t>
      </w:r>
      <w:r w:rsidRPr="00A16BAC">
        <w:t>acquiring</w:t>
      </w:r>
      <w:r w:rsidR="000D50D7" w:rsidRPr="000D50D7">
        <w:t xml:space="preserve"> </w:t>
      </w:r>
      <w:r w:rsidRPr="00A16BAC">
        <w:t>authority</w:t>
      </w:r>
      <w:r w:rsidR="000D50D7" w:rsidRPr="000D50D7">
        <w:t xml:space="preserve"> </w:t>
      </w:r>
      <w:r w:rsidRPr="00A16BAC">
        <w:t>has</w:t>
      </w:r>
      <w:r w:rsidR="000D50D7" w:rsidRPr="000D50D7">
        <w:t xml:space="preserve"> </w:t>
      </w:r>
      <w:r w:rsidRPr="00A16BAC">
        <w:t>served</w:t>
      </w:r>
      <w:r w:rsidR="000D50D7" w:rsidRPr="000D50D7">
        <w:t xml:space="preserve"> </w:t>
      </w:r>
      <w:r w:rsidRPr="00A16BAC">
        <w:t>notice</w:t>
      </w:r>
      <w:r w:rsidR="000D50D7" w:rsidRPr="000D50D7">
        <w:t xml:space="preserve"> </w:t>
      </w:r>
      <w:r w:rsidRPr="00A16BAC">
        <w:t>to</w:t>
      </w:r>
      <w:r w:rsidR="000D50D7" w:rsidRPr="000D50D7">
        <w:t xml:space="preserve"> </w:t>
      </w:r>
      <w:r w:rsidRPr="00A16BAC">
        <w:t>treat</w:t>
      </w:r>
      <w:r w:rsidR="000D50D7" w:rsidRPr="000D50D7">
        <w:t xml:space="preserve"> </w:t>
      </w:r>
      <w:r w:rsidRPr="00A16BAC">
        <w:t>in</w:t>
      </w:r>
      <w:r w:rsidR="000D50D7" w:rsidRPr="000D50D7">
        <w:t xml:space="preserve"> </w:t>
      </w:r>
      <w:r w:rsidRPr="00A16BAC">
        <w:t>respect</w:t>
      </w:r>
      <w:r w:rsidR="000D50D7" w:rsidRPr="000D50D7">
        <w:t xml:space="preserve"> </w:t>
      </w:r>
      <w:r w:rsidRPr="00A16BAC">
        <w:t>of</w:t>
      </w:r>
      <w:r w:rsidR="000D50D7" w:rsidRPr="000D50D7">
        <w:t xml:space="preserve"> </w:t>
      </w:r>
      <w:r w:rsidRPr="00A16BAC">
        <w:t>any</w:t>
      </w:r>
      <w:r w:rsidR="000D50D7" w:rsidRPr="000D50D7">
        <w:t xml:space="preserve"> </w:t>
      </w:r>
      <w:r w:rsidRPr="00A16BAC">
        <w:t>right</w:t>
      </w:r>
      <w:r w:rsidR="000D50D7" w:rsidRPr="000D50D7">
        <w:t xml:space="preserve"> </w:t>
      </w:r>
      <w:r w:rsidRPr="00A16BAC">
        <w:t>or</w:t>
      </w:r>
      <w:r w:rsidR="000D50D7" w:rsidRPr="000D50D7">
        <w:t xml:space="preserve"> </w:t>
      </w:r>
      <w:r w:rsidRPr="00A16BAC">
        <w:t>restrictive</w:t>
      </w:r>
      <w:r w:rsidR="000D50D7" w:rsidRPr="000D50D7">
        <w:t xml:space="preserve"> </w:t>
      </w:r>
      <w:r w:rsidRPr="00A16BAC">
        <w:t>covenant,</w:t>
      </w:r>
      <w:r w:rsidR="000D50D7" w:rsidRPr="000D50D7">
        <w:t xml:space="preserve"> </w:t>
      </w:r>
      <w:r w:rsidRPr="00A16BAC">
        <w:t>as</w:t>
      </w:r>
      <w:r w:rsidR="000D50D7" w:rsidRPr="000D50D7">
        <w:t xml:space="preserve"> </w:t>
      </w:r>
      <w:r w:rsidRPr="00A16BAC">
        <w:t>well</w:t>
      </w:r>
      <w:r w:rsidR="000D50D7" w:rsidRPr="000D50D7">
        <w:t xml:space="preserve"> </w:t>
      </w:r>
      <w:r w:rsidRPr="00A16BAC">
        <w:t>as</w:t>
      </w:r>
      <w:r w:rsidR="000D50D7" w:rsidRPr="000D50D7">
        <w:t xml:space="preserve"> </w:t>
      </w:r>
      <w:r w:rsidRPr="00A16BAC">
        <w:t>the</w:t>
      </w:r>
      <w:r w:rsidR="000D50D7" w:rsidRPr="000D50D7">
        <w:t xml:space="preserve"> </w:t>
      </w:r>
      <w:r w:rsidRPr="00A16BAC">
        <w:t>notice</w:t>
      </w:r>
      <w:r w:rsidR="000D50D7" w:rsidRPr="000D50D7">
        <w:t xml:space="preserve"> </w:t>
      </w:r>
      <w:r w:rsidRPr="00A16BAC">
        <w:t>of</w:t>
      </w:r>
      <w:r w:rsidR="000D50D7" w:rsidRPr="000D50D7">
        <w:t xml:space="preserve"> </w:t>
      </w:r>
      <w:r w:rsidRPr="00A16BAC">
        <w:t>entry</w:t>
      </w:r>
      <w:r w:rsidR="000D50D7" w:rsidRPr="000D50D7">
        <w:t xml:space="preserve"> </w:t>
      </w:r>
      <w:r w:rsidRPr="00A16BAC">
        <w:t>required</w:t>
      </w:r>
      <w:r w:rsidR="000D50D7" w:rsidRPr="000D50D7">
        <w:t xml:space="preserve"> </w:t>
      </w:r>
      <w:r w:rsidRPr="00A16BAC">
        <w:t>by</w:t>
      </w:r>
      <w:r w:rsidR="000D50D7" w:rsidRPr="000D50D7">
        <w:t xml:space="preserve"> </w:t>
      </w:r>
      <w:r w:rsidRPr="00A16BAC">
        <w:t>subsection</w:t>
      </w:r>
      <w:r w:rsidR="000D50D7" w:rsidRPr="000D50D7">
        <w:t xml:space="preserve"> </w:t>
      </w:r>
      <w:r w:rsidRPr="00A16BAC">
        <w:t>(1)</w:t>
      </w:r>
      <w:r w:rsidR="000D50D7" w:rsidRPr="000D50D7">
        <w:t xml:space="preserve"> </w:t>
      </w:r>
      <w:r w:rsidRPr="00A16BAC">
        <w:t>of</w:t>
      </w:r>
      <w:r w:rsidR="000D50D7" w:rsidRPr="000D50D7">
        <w:t xml:space="preserve"> </w:t>
      </w:r>
      <w:r w:rsidRPr="00A16BAC">
        <w:t>that</w:t>
      </w:r>
      <w:r w:rsidR="000D50D7" w:rsidRPr="000D50D7">
        <w:t xml:space="preserve"> </w:t>
      </w:r>
      <w:r w:rsidRPr="00A16BAC">
        <w:t>section</w:t>
      </w:r>
      <w:r w:rsidR="000D50D7" w:rsidRPr="000D50D7">
        <w:t xml:space="preserve"> </w:t>
      </w:r>
      <w:r w:rsidRPr="00A16BAC">
        <w:t>(as</w:t>
      </w:r>
      <w:r w:rsidR="000D50D7" w:rsidRPr="000D50D7">
        <w:t xml:space="preserve"> </w:t>
      </w:r>
      <w:r w:rsidRPr="00A16BAC">
        <w:t>it</w:t>
      </w:r>
      <w:r w:rsidR="000D50D7" w:rsidRPr="000D50D7">
        <w:t xml:space="preserve"> </w:t>
      </w:r>
      <w:r w:rsidRPr="00A16BAC">
        <w:t>applies</w:t>
      </w:r>
      <w:r w:rsidR="000D50D7" w:rsidRPr="000D50D7">
        <w:t xml:space="preserve"> </w:t>
      </w:r>
      <w:r w:rsidRPr="00A16BAC">
        <w:t>to</w:t>
      </w:r>
      <w:r w:rsidR="000D50D7" w:rsidRPr="000D50D7">
        <w:t xml:space="preserve"> </w:t>
      </w:r>
      <w:r w:rsidRPr="00A16BAC">
        <w:t>compulsory</w:t>
      </w:r>
      <w:r w:rsidR="000D50D7" w:rsidRPr="000D50D7">
        <w:t xml:space="preserve"> </w:t>
      </w:r>
      <w:r w:rsidRPr="00A16BAC">
        <w:t>acquisition</w:t>
      </w:r>
      <w:r w:rsidR="000D50D7" w:rsidRPr="000D50D7">
        <w:t xml:space="preserve"> </w:t>
      </w:r>
      <w:r w:rsidRPr="00A16BAC">
        <w:t>under</w:t>
      </w:r>
      <w:r w:rsidR="000D50D7" w:rsidRPr="000D50D7">
        <w:t xml:space="preserve"> </w:t>
      </w:r>
      <w:r>
        <w:t>article</w:t>
      </w:r>
      <w:r w:rsidR="000D50D7" w:rsidRPr="000D50D7">
        <w:t xml:space="preserve"> </w:t>
      </w:r>
      <w:r>
        <w:fldChar w:fldCharType="begin"/>
      </w:r>
      <w:r>
        <w:instrText xml:space="preserve"> REF _Ref77777754 \r \h </w:instrText>
      </w:r>
      <w:r>
        <w:fldChar w:fldCharType="separate"/>
      </w:r>
      <w:r w:rsidR="000D50D7">
        <w:t>18</w:t>
      </w:r>
      <w:r>
        <w:fldChar w:fldCharType="end"/>
      </w:r>
      <w:r w:rsidR="000D50D7" w:rsidRPr="000D50D7">
        <w:t xml:space="preserve"> </w:t>
      </w:r>
      <w:r>
        <w:t>(compulsory</w:t>
      </w:r>
      <w:r w:rsidR="000D50D7" w:rsidRPr="000D50D7">
        <w:t xml:space="preserve"> </w:t>
      </w:r>
      <w:r>
        <w:t>acquisition</w:t>
      </w:r>
      <w:r w:rsidR="000D50D7" w:rsidRPr="000D50D7">
        <w:t xml:space="preserve"> </w:t>
      </w:r>
      <w:r>
        <w:t>of</w:t>
      </w:r>
      <w:r w:rsidR="000D50D7" w:rsidRPr="000D50D7">
        <w:t xml:space="preserve"> </w:t>
      </w:r>
      <w:r>
        <w:t>land)),</w:t>
      </w:r>
      <w:r w:rsidR="000D50D7" w:rsidRPr="000D50D7">
        <w:t xml:space="preserve"> </w:t>
      </w:r>
      <w:r>
        <w:t>it</w:t>
      </w:r>
      <w:r w:rsidR="000D50D7" w:rsidRPr="000D50D7">
        <w:t xml:space="preserve"> </w:t>
      </w:r>
      <w:r>
        <w:t>has</w:t>
      </w:r>
      <w:r w:rsidR="000D50D7" w:rsidRPr="000D50D7">
        <w:t xml:space="preserve"> </w:t>
      </w:r>
      <w:r>
        <w:t>power,</w:t>
      </w:r>
      <w:r w:rsidR="000D50D7" w:rsidRPr="000D50D7">
        <w:t xml:space="preserve"> </w:t>
      </w:r>
      <w:r>
        <w:t>exercisable</w:t>
      </w:r>
      <w:r w:rsidR="000D50D7" w:rsidRPr="000D50D7">
        <w:t xml:space="preserve"> </w:t>
      </w:r>
      <w:r>
        <w:t>in</w:t>
      </w:r>
      <w:r w:rsidR="000D50D7" w:rsidRPr="000D50D7">
        <w:t xml:space="preserve"> </w:t>
      </w:r>
      <w:r>
        <w:t>equivalent</w:t>
      </w:r>
      <w:r w:rsidR="000D50D7" w:rsidRPr="000D50D7">
        <w:t xml:space="preserve"> </w:t>
      </w:r>
      <w:r>
        <w:t>circumstances</w:t>
      </w:r>
      <w:r w:rsidR="000D50D7" w:rsidRPr="000D50D7">
        <w:t xml:space="preserve"> </w:t>
      </w:r>
      <w:r w:rsidRPr="00E44ABF">
        <w:t>and</w:t>
      </w:r>
      <w:r w:rsidR="000D50D7" w:rsidRPr="000D50D7">
        <w:t xml:space="preserve"> </w:t>
      </w:r>
      <w:r w:rsidRPr="00E44ABF">
        <w:t>subject</w:t>
      </w:r>
      <w:r w:rsidR="000D50D7" w:rsidRPr="000D50D7">
        <w:t xml:space="preserve"> </w:t>
      </w:r>
      <w:r w:rsidRPr="00E44ABF">
        <w:t>to</w:t>
      </w:r>
      <w:r w:rsidR="000D50D7" w:rsidRPr="000D50D7">
        <w:t xml:space="preserve"> </w:t>
      </w:r>
      <w:r w:rsidRPr="00E44ABF">
        <w:t>equivalent</w:t>
      </w:r>
      <w:r w:rsidR="000D50D7" w:rsidRPr="000D50D7">
        <w:t xml:space="preserve"> </w:t>
      </w:r>
      <w:r w:rsidRPr="00E44ABF">
        <w:t>conditions,</w:t>
      </w:r>
      <w:r w:rsidR="000D50D7" w:rsidRPr="000D50D7">
        <w:t xml:space="preserve"> </w:t>
      </w:r>
      <w:r w:rsidRPr="00E44ABF">
        <w:t>to</w:t>
      </w:r>
      <w:r w:rsidR="000D50D7" w:rsidRPr="000D50D7">
        <w:t xml:space="preserve"> </w:t>
      </w:r>
      <w:r w:rsidRPr="00E44ABF">
        <w:t>enter</w:t>
      </w:r>
      <w:r w:rsidR="000D50D7" w:rsidRPr="000D50D7">
        <w:t xml:space="preserve"> </w:t>
      </w:r>
      <w:r w:rsidRPr="00E44ABF">
        <w:t>for</w:t>
      </w:r>
      <w:r w:rsidR="000D50D7" w:rsidRPr="000D50D7">
        <w:t xml:space="preserve"> </w:t>
      </w:r>
      <w:r w:rsidRPr="00E44ABF">
        <w:t>the</w:t>
      </w:r>
      <w:r w:rsidR="000D50D7" w:rsidRPr="000D50D7">
        <w:t xml:space="preserve"> </w:t>
      </w:r>
      <w:r w:rsidRPr="00E44ABF">
        <w:t>purpose</w:t>
      </w:r>
      <w:r w:rsidR="000D50D7" w:rsidRPr="000D50D7">
        <w:t xml:space="preserve"> </w:t>
      </w:r>
      <w:r w:rsidRPr="00E44ABF">
        <w:t>of</w:t>
      </w:r>
      <w:r w:rsidR="000D50D7" w:rsidRPr="000D50D7">
        <w:t xml:space="preserve"> </w:t>
      </w:r>
      <w:r w:rsidRPr="00E44ABF">
        <w:t>exercising</w:t>
      </w:r>
      <w:r w:rsidR="000D50D7" w:rsidRPr="000D50D7">
        <w:t xml:space="preserve"> </w:t>
      </w:r>
      <w:r w:rsidRPr="00E44ABF">
        <w:t>that</w:t>
      </w:r>
      <w:r w:rsidR="000D50D7" w:rsidRPr="000D50D7">
        <w:t xml:space="preserve"> </w:t>
      </w:r>
      <w:r w:rsidRPr="00E44ABF">
        <w:t>right</w:t>
      </w:r>
      <w:r w:rsidR="000D50D7" w:rsidRPr="000D50D7">
        <w:t xml:space="preserve"> </w:t>
      </w:r>
      <w:r w:rsidRPr="00E44ABF">
        <w:t>or</w:t>
      </w:r>
      <w:r w:rsidR="000D50D7" w:rsidRPr="000D50D7">
        <w:t xml:space="preserve"> </w:t>
      </w:r>
      <w:r w:rsidRPr="00E44ABF">
        <w:t>enforcing</w:t>
      </w:r>
      <w:r w:rsidR="000D50D7" w:rsidRPr="000D50D7">
        <w:t xml:space="preserve"> </w:t>
      </w:r>
      <w:r w:rsidRPr="00E44ABF">
        <w:t>that</w:t>
      </w:r>
      <w:r w:rsidR="000D50D7" w:rsidRPr="000D50D7">
        <w:t xml:space="preserve"> </w:t>
      </w:r>
      <w:r w:rsidRPr="00E44ABF">
        <w:t>restrictive</w:t>
      </w:r>
      <w:r w:rsidR="000D50D7" w:rsidRPr="000D50D7">
        <w:t xml:space="preserve"> </w:t>
      </w:r>
      <w:r w:rsidRPr="00E44ABF">
        <w:t>covenant</w:t>
      </w:r>
      <w:r w:rsidR="000D50D7" w:rsidRPr="000D50D7">
        <w:t xml:space="preserve"> </w:t>
      </w:r>
      <w:r>
        <w:t>(which</w:t>
      </w:r>
      <w:r w:rsidR="000D50D7" w:rsidRPr="000D50D7">
        <w:t xml:space="preserve"> </w:t>
      </w:r>
      <w:r>
        <w:t>is</w:t>
      </w:r>
      <w:r w:rsidR="000D50D7" w:rsidRPr="000D50D7">
        <w:t xml:space="preserve"> </w:t>
      </w:r>
      <w:r>
        <w:t>deemed</w:t>
      </w:r>
      <w:r w:rsidR="000D50D7" w:rsidRPr="000D50D7">
        <w:t xml:space="preserve"> </w:t>
      </w:r>
      <w:r>
        <w:t>for</w:t>
      </w:r>
      <w:r w:rsidR="000D50D7" w:rsidRPr="000D50D7">
        <w:t xml:space="preserve"> </w:t>
      </w:r>
      <w:r>
        <w:t>this</w:t>
      </w:r>
      <w:r w:rsidR="000D50D7" w:rsidRPr="000D50D7">
        <w:t xml:space="preserve"> </w:t>
      </w:r>
      <w:r>
        <w:t>purpose</w:t>
      </w:r>
      <w:r w:rsidR="000D50D7" w:rsidRPr="000D50D7">
        <w:t xml:space="preserve"> </w:t>
      </w:r>
      <w:r>
        <w:t>to</w:t>
      </w:r>
      <w:r w:rsidR="000D50D7" w:rsidRPr="000D50D7">
        <w:t xml:space="preserve"> </w:t>
      </w:r>
      <w:r>
        <w:t>have</w:t>
      </w:r>
      <w:r w:rsidR="000D50D7" w:rsidRPr="000D50D7">
        <w:t xml:space="preserve"> </w:t>
      </w:r>
      <w:r>
        <w:t>been</w:t>
      </w:r>
      <w:r w:rsidR="000D50D7" w:rsidRPr="000D50D7">
        <w:t xml:space="preserve"> </w:t>
      </w:r>
      <w:r>
        <w:t>created</w:t>
      </w:r>
      <w:r w:rsidR="000D50D7" w:rsidRPr="000D50D7">
        <w:t xml:space="preserve"> </w:t>
      </w:r>
      <w:r>
        <w:t>on</w:t>
      </w:r>
      <w:r w:rsidR="000D50D7" w:rsidRPr="000D50D7">
        <w:t xml:space="preserve"> </w:t>
      </w:r>
      <w:r>
        <w:t>the</w:t>
      </w:r>
      <w:r w:rsidR="000D50D7" w:rsidRPr="000D50D7">
        <w:t xml:space="preserve"> </w:t>
      </w:r>
      <w:r>
        <w:t>date</w:t>
      </w:r>
      <w:r w:rsidR="000D50D7" w:rsidRPr="000D50D7">
        <w:t xml:space="preserve"> </w:t>
      </w:r>
      <w:r>
        <w:t>of</w:t>
      </w:r>
      <w:r w:rsidR="000D50D7" w:rsidRPr="000D50D7">
        <w:t xml:space="preserve"> </w:t>
      </w:r>
      <w:r>
        <w:t>service</w:t>
      </w:r>
      <w:r w:rsidR="000D50D7" w:rsidRPr="000D50D7">
        <w:t xml:space="preserve"> </w:t>
      </w:r>
      <w:r>
        <w:t>of</w:t>
      </w:r>
      <w:r w:rsidR="000D50D7" w:rsidRPr="000D50D7">
        <w:t xml:space="preserve"> </w:t>
      </w:r>
      <w:r>
        <w:t>the</w:t>
      </w:r>
      <w:r w:rsidR="000D50D7" w:rsidRPr="000D50D7">
        <w:t xml:space="preserve"> </w:t>
      </w:r>
      <w:r>
        <w:t>notice);</w:t>
      </w:r>
      <w:r w:rsidR="000D50D7" w:rsidRPr="000D50D7">
        <w:t xml:space="preserve"> </w:t>
      </w:r>
      <w:r>
        <w:t>and</w:t>
      </w:r>
      <w:r w:rsidR="000D50D7" w:rsidRPr="000D50D7">
        <w:t xml:space="preserve"> </w:t>
      </w:r>
      <w:r>
        <w:t>sections</w:t>
      </w:r>
      <w:r w:rsidR="000D50D7" w:rsidRPr="000D50D7">
        <w:t xml:space="preserve"> </w:t>
      </w:r>
      <w:r>
        <w:t>11A(</w:t>
      </w:r>
      <w:r>
        <w:rPr>
          <w:rStyle w:val="FootnoteReference"/>
        </w:rPr>
        <w:footnoteReference w:id="64"/>
      </w:r>
      <w:r>
        <w:t>)</w:t>
      </w:r>
      <w:r w:rsidR="000D50D7" w:rsidRPr="000D50D7">
        <w:t xml:space="preserve"> </w:t>
      </w:r>
      <w:r>
        <w:t>(powers</w:t>
      </w:r>
      <w:r w:rsidR="000D50D7" w:rsidRPr="000D50D7">
        <w:t xml:space="preserve"> </w:t>
      </w:r>
      <w:r>
        <w:t>of</w:t>
      </w:r>
      <w:r w:rsidR="000D50D7" w:rsidRPr="000D50D7">
        <w:t xml:space="preserve"> </w:t>
      </w:r>
      <w:r>
        <w:t>entry:</w:t>
      </w:r>
      <w:r w:rsidR="000D50D7" w:rsidRPr="000D50D7">
        <w:t xml:space="preserve"> </w:t>
      </w:r>
      <w:r>
        <w:t>further</w:t>
      </w:r>
      <w:r w:rsidR="000D50D7" w:rsidRPr="000D50D7">
        <w:t xml:space="preserve"> </w:t>
      </w:r>
      <w:r>
        <w:t>notices</w:t>
      </w:r>
      <w:r w:rsidR="000D50D7" w:rsidRPr="000D50D7">
        <w:t xml:space="preserve"> </w:t>
      </w:r>
      <w:r>
        <w:t>of</w:t>
      </w:r>
      <w:r w:rsidR="000D50D7" w:rsidRPr="000D50D7">
        <w:t xml:space="preserve"> </w:t>
      </w:r>
      <w:r>
        <w:t>entry),</w:t>
      </w:r>
      <w:r w:rsidR="000D50D7" w:rsidRPr="000D50D7">
        <w:t xml:space="preserve"> </w:t>
      </w:r>
      <w:r>
        <w:t>11B(</w:t>
      </w:r>
      <w:r>
        <w:rPr>
          <w:rStyle w:val="FootnoteReference"/>
        </w:rPr>
        <w:footnoteReference w:id="65"/>
      </w:r>
      <w:r>
        <w:t>)</w:t>
      </w:r>
      <w:r w:rsidR="000D50D7" w:rsidRPr="000D50D7">
        <w:t xml:space="preserve"> </w:t>
      </w:r>
      <w:r>
        <w:t>(counter-notice</w:t>
      </w:r>
      <w:r w:rsidR="000D50D7" w:rsidRPr="000D50D7">
        <w:t xml:space="preserve"> </w:t>
      </w:r>
      <w:r>
        <w:t>requiring</w:t>
      </w:r>
      <w:r w:rsidR="000D50D7" w:rsidRPr="000D50D7">
        <w:t xml:space="preserve"> </w:t>
      </w:r>
      <w:r>
        <w:t>possession</w:t>
      </w:r>
      <w:r w:rsidR="000D50D7" w:rsidRPr="000D50D7">
        <w:t xml:space="preserve"> </w:t>
      </w:r>
      <w:r>
        <w:t>to</w:t>
      </w:r>
      <w:r w:rsidR="000D50D7" w:rsidRPr="000D50D7">
        <w:t xml:space="preserve"> </w:t>
      </w:r>
      <w:r>
        <w:t>be</w:t>
      </w:r>
      <w:r w:rsidR="000D50D7" w:rsidRPr="000D50D7">
        <w:t xml:space="preserve"> </w:t>
      </w:r>
      <w:r>
        <w:t>taken</w:t>
      </w:r>
      <w:r w:rsidR="000D50D7" w:rsidRPr="000D50D7">
        <w:t xml:space="preserve"> </w:t>
      </w:r>
      <w:r>
        <w:t>on</w:t>
      </w:r>
      <w:r w:rsidR="000D50D7" w:rsidRPr="000D50D7">
        <w:t xml:space="preserve"> </w:t>
      </w:r>
      <w:r>
        <w:t>specified</w:t>
      </w:r>
      <w:r w:rsidR="000D50D7" w:rsidRPr="000D50D7">
        <w:t xml:space="preserve"> </w:t>
      </w:r>
      <w:r>
        <w:t>date),</w:t>
      </w:r>
      <w:r w:rsidR="000D50D7" w:rsidRPr="000D50D7">
        <w:t xml:space="preserve"> </w:t>
      </w:r>
      <w:r>
        <w:t>12(</w:t>
      </w:r>
      <w:r>
        <w:rPr>
          <w:rStyle w:val="FootnoteReference"/>
        </w:rPr>
        <w:footnoteReference w:id="66"/>
      </w:r>
      <w:r>
        <w:t>)</w:t>
      </w:r>
      <w:r w:rsidR="000D50D7" w:rsidRPr="000D50D7">
        <w:t xml:space="preserve"> </w:t>
      </w:r>
      <w:r>
        <w:t>(unauthorised</w:t>
      </w:r>
      <w:r w:rsidR="000D50D7" w:rsidRPr="000D50D7">
        <w:t xml:space="preserve"> </w:t>
      </w:r>
      <w:r>
        <w:t>entry)</w:t>
      </w:r>
      <w:r w:rsidR="000D50D7" w:rsidRPr="000D50D7">
        <w:t xml:space="preserve"> </w:t>
      </w:r>
      <w:r>
        <w:t>and</w:t>
      </w:r>
      <w:r w:rsidR="000D50D7" w:rsidRPr="000D50D7">
        <w:t xml:space="preserve"> </w:t>
      </w:r>
      <w:r>
        <w:t>13(</w:t>
      </w:r>
      <w:r>
        <w:rPr>
          <w:rStyle w:val="FootnoteReference"/>
        </w:rPr>
        <w:footnoteReference w:id="67"/>
      </w:r>
      <w:r>
        <w:t>)</w:t>
      </w:r>
      <w:r w:rsidR="000D50D7" w:rsidRPr="000D50D7">
        <w:t xml:space="preserve"> </w:t>
      </w:r>
      <w:r>
        <w:t>(refusal</w:t>
      </w:r>
      <w:r w:rsidR="000D50D7" w:rsidRPr="000D50D7">
        <w:t xml:space="preserve"> </w:t>
      </w:r>
      <w:r>
        <w:t>to</w:t>
      </w:r>
      <w:r w:rsidR="000D50D7" w:rsidRPr="000D50D7">
        <w:t xml:space="preserve"> </w:t>
      </w:r>
      <w:r>
        <w:t>give</w:t>
      </w:r>
      <w:r w:rsidR="000D50D7" w:rsidRPr="000D50D7">
        <w:t xml:space="preserve"> </w:t>
      </w:r>
      <w:r>
        <w:t>possession</w:t>
      </w:r>
      <w:r w:rsidR="000D50D7" w:rsidRPr="000D50D7">
        <w:t xml:space="preserve"> </w:t>
      </w:r>
      <w:r>
        <w:t>to</w:t>
      </w:r>
      <w:r w:rsidR="000D50D7" w:rsidRPr="000D50D7">
        <w:t xml:space="preserve"> </w:t>
      </w:r>
      <w:r>
        <w:t>acquiring</w:t>
      </w:r>
      <w:r w:rsidR="000D50D7" w:rsidRPr="000D50D7">
        <w:t xml:space="preserve"> </w:t>
      </w:r>
      <w:r>
        <w:t>authority)</w:t>
      </w:r>
      <w:r w:rsidR="000D50D7" w:rsidRPr="000D50D7">
        <w:t xml:space="preserve"> </w:t>
      </w:r>
      <w:r>
        <w:t>of</w:t>
      </w:r>
      <w:r w:rsidR="000D50D7" w:rsidRPr="000D50D7">
        <w:t xml:space="preserve"> </w:t>
      </w:r>
      <w:r>
        <w:t>the</w:t>
      </w:r>
      <w:r w:rsidR="000D50D7" w:rsidRPr="000D50D7">
        <w:t xml:space="preserve"> </w:t>
      </w:r>
      <w:r>
        <w:t>1965</w:t>
      </w:r>
      <w:r w:rsidR="000D50D7" w:rsidRPr="000D50D7">
        <w:t xml:space="preserve"> </w:t>
      </w:r>
      <w:r>
        <w:t>Act</w:t>
      </w:r>
      <w:r w:rsidR="000D50D7" w:rsidRPr="000D50D7">
        <w:t xml:space="preserve"> </w:t>
      </w:r>
      <w:r>
        <w:t>are</w:t>
      </w:r>
      <w:r w:rsidR="000D50D7" w:rsidRPr="000D50D7">
        <w:t xml:space="preserve"> </w:t>
      </w:r>
      <w:r>
        <w:t>modified</w:t>
      </w:r>
      <w:r w:rsidR="000D50D7" w:rsidRPr="000D50D7">
        <w:t xml:space="preserve"> </w:t>
      </w:r>
      <w:r>
        <w:t>correspondingly.</w:t>
      </w:r>
      <w:bookmarkEnd w:id="1174"/>
    </w:p>
    <w:p w14:paraId="22EB67DA" w14:textId="77777777" w:rsidR="00283174" w:rsidRDefault="00283174" w:rsidP="00283174">
      <w:pPr>
        <w:pStyle w:val="N2"/>
      </w:pPr>
      <w:r>
        <w:t>Section</w:t>
      </w:r>
      <w:r w:rsidR="000D50D7" w:rsidRPr="000D50D7">
        <w:t xml:space="preserve"> </w:t>
      </w:r>
      <w:r>
        <w:t>20(</w:t>
      </w:r>
      <w:r>
        <w:rPr>
          <w:rStyle w:val="FootnoteReference"/>
        </w:rPr>
        <w:footnoteReference w:id="68"/>
      </w:r>
      <w:r>
        <w:t>)</w:t>
      </w:r>
      <w:r w:rsidR="000D50D7" w:rsidRPr="000D50D7">
        <w:t xml:space="preserve"> </w:t>
      </w:r>
      <w:r>
        <w:t>(tenants</w:t>
      </w:r>
      <w:r w:rsidR="000D50D7" w:rsidRPr="000D50D7">
        <w:t xml:space="preserve"> </w:t>
      </w:r>
      <w:r>
        <w:t>at</w:t>
      </w:r>
      <w:r w:rsidR="000D50D7" w:rsidRPr="000D50D7">
        <w:t xml:space="preserve"> </w:t>
      </w:r>
      <w:r>
        <w:t>will,</w:t>
      </w:r>
      <w:r w:rsidR="000D50D7" w:rsidRPr="000D50D7">
        <w:t xml:space="preserve"> </w:t>
      </w:r>
      <w:r>
        <w:t>etc.)</w:t>
      </w:r>
      <w:r w:rsidR="000D50D7" w:rsidRPr="000D50D7">
        <w:t xml:space="preserve"> </w:t>
      </w:r>
      <w:r>
        <w:t>of</w:t>
      </w:r>
      <w:r w:rsidR="000D50D7" w:rsidRPr="000D50D7">
        <w:t xml:space="preserve"> </w:t>
      </w:r>
      <w:r>
        <w:t>the</w:t>
      </w:r>
      <w:r w:rsidR="000D50D7" w:rsidRPr="000D50D7">
        <w:t xml:space="preserve"> </w:t>
      </w:r>
      <w:r>
        <w:t>1965</w:t>
      </w:r>
      <w:r w:rsidR="000D50D7" w:rsidRPr="000D50D7">
        <w:t xml:space="preserve"> </w:t>
      </w:r>
      <w:r>
        <w:t>Act</w:t>
      </w:r>
      <w:r w:rsidR="000D50D7" w:rsidRPr="000D50D7">
        <w:t xml:space="preserve"> </w:t>
      </w:r>
      <w:r>
        <w:t>applies</w:t>
      </w:r>
      <w:r w:rsidR="000D50D7" w:rsidRPr="000D50D7">
        <w:t xml:space="preserve"> </w:t>
      </w:r>
      <w:r>
        <w:t>with</w:t>
      </w:r>
      <w:r w:rsidR="000D50D7" w:rsidRPr="000D50D7">
        <w:t xml:space="preserve"> </w:t>
      </w:r>
      <w:r>
        <w:t>the</w:t>
      </w:r>
      <w:r w:rsidR="000D50D7" w:rsidRPr="000D50D7">
        <w:t xml:space="preserve"> </w:t>
      </w:r>
      <w:r>
        <w:t>modifications</w:t>
      </w:r>
      <w:r w:rsidR="000D50D7" w:rsidRPr="000D50D7">
        <w:t xml:space="preserve"> </w:t>
      </w:r>
      <w:r>
        <w:t>necessary</w:t>
      </w:r>
      <w:r w:rsidR="000D50D7" w:rsidRPr="000D50D7">
        <w:t xml:space="preserve"> </w:t>
      </w:r>
      <w:r>
        <w:t>to</w:t>
      </w:r>
      <w:r w:rsidR="000D50D7" w:rsidRPr="000D50D7">
        <w:t xml:space="preserve"> </w:t>
      </w:r>
      <w:r>
        <w:t>secure</w:t>
      </w:r>
      <w:r w:rsidR="000D50D7" w:rsidRPr="000D50D7">
        <w:t xml:space="preserve"> </w:t>
      </w:r>
      <w:r>
        <w:t>that</w:t>
      </w:r>
      <w:r w:rsidR="000D50D7" w:rsidRPr="000D50D7">
        <w:t xml:space="preserve"> </w:t>
      </w:r>
      <w:r>
        <w:t>persons</w:t>
      </w:r>
      <w:r w:rsidR="000D50D7" w:rsidRPr="000D50D7">
        <w:t xml:space="preserve"> </w:t>
      </w:r>
      <w:r>
        <w:t>with</w:t>
      </w:r>
      <w:r w:rsidR="000D50D7" w:rsidRPr="000D50D7">
        <w:t xml:space="preserve"> </w:t>
      </w:r>
      <w:r>
        <w:t>such</w:t>
      </w:r>
      <w:r w:rsidR="000D50D7" w:rsidRPr="000D50D7">
        <w:t xml:space="preserve"> </w:t>
      </w:r>
      <w:r>
        <w:t>interests</w:t>
      </w:r>
      <w:r w:rsidR="000D50D7" w:rsidRPr="000D50D7">
        <w:t xml:space="preserve"> </w:t>
      </w:r>
      <w:r>
        <w:t>in</w:t>
      </w:r>
      <w:r w:rsidR="000D50D7" w:rsidRPr="000D50D7">
        <w:t xml:space="preserve"> </w:t>
      </w:r>
      <w:r>
        <w:t>land</w:t>
      </w:r>
      <w:r w:rsidR="000D50D7" w:rsidRPr="000D50D7">
        <w:t xml:space="preserve"> </w:t>
      </w:r>
      <w:r>
        <w:t>as</w:t>
      </w:r>
      <w:r w:rsidR="000D50D7" w:rsidRPr="000D50D7">
        <w:t xml:space="preserve"> </w:t>
      </w:r>
      <w:r>
        <w:t>are</w:t>
      </w:r>
      <w:r w:rsidR="000D50D7" w:rsidRPr="000D50D7">
        <w:t xml:space="preserve"> </w:t>
      </w:r>
      <w:r>
        <w:t>mentioned</w:t>
      </w:r>
      <w:r w:rsidR="000D50D7" w:rsidRPr="000D50D7">
        <w:t xml:space="preserve"> </w:t>
      </w:r>
      <w:r>
        <w:t>in</w:t>
      </w:r>
      <w:r w:rsidR="000D50D7" w:rsidRPr="000D50D7">
        <w:t xml:space="preserve"> </w:t>
      </w:r>
      <w:r>
        <w:t>that</w:t>
      </w:r>
      <w:r w:rsidR="000D50D7" w:rsidRPr="000D50D7">
        <w:t xml:space="preserve"> </w:t>
      </w:r>
      <w:r>
        <w:t>section</w:t>
      </w:r>
      <w:r w:rsidR="000D50D7" w:rsidRPr="000D50D7">
        <w:t xml:space="preserve"> </w:t>
      </w:r>
      <w:r>
        <w:t>are</w:t>
      </w:r>
      <w:r w:rsidR="000D50D7" w:rsidRPr="000D50D7">
        <w:t xml:space="preserve"> </w:t>
      </w:r>
      <w:r>
        <w:t>compensated</w:t>
      </w:r>
      <w:r w:rsidR="000D50D7" w:rsidRPr="000D50D7">
        <w:t xml:space="preserve"> </w:t>
      </w:r>
      <w:r>
        <w:t>in</w:t>
      </w:r>
      <w:r w:rsidR="000D50D7" w:rsidRPr="000D50D7">
        <w:t xml:space="preserve"> </w:t>
      </w:r>
      <w:r>
        <w:t>a</w:t>
      </w:r>
      <w:r w:rsidR="000D50D7" w:rsidRPr="000D50D7">
        <w:t xml:space="preserve"> </w:t>
      </w:r>
      <w:r>
        <w:t>manner</w:t>
      </w:r>
      <w:r w:rsidR="000D50D7" w:rsidRPr="000D50D7">
        <w:t xml:space="preserve"> </w:t>
      </w:r>
      <w:r>
        <w:t>corresponding</w:t>
      </w:r>
      <w:r w:rsidR="000D50D7" w:rsidRPr="000D50D7">
        <w:t xml:space="preserve"> </w:t>
      </w:r>
      <w:r>
        <w:t>to</w:t>
      </w:r>
      <w:r w:rsidR="000D50D7" w:rsidRPr="000D50D7">
        <w:t xml:space="preserve"> </w:t>
      </w:r>
      <w:r>
        <w:t>that</w:t>
      </w:r>
      <w:r w:rsidR="000D50D7" w:rsidRPr="000D50D7">
        <w:t xml:space="preserve"> </w:t>
      </w:r>
      <w:r>
        <w:t>in</w:t>
      </w:r>
      <w:r w:rsidR="000D50D7" w:rsidRPr="000D50D7">
        <w:t xml:space="preserve"> </w:t>
      </w:r>
      <w:r>
        <w:t>which</w:t>
      </w:r>
      <w:r w:rsidR="000D50D7" w:rsidRPr="000D50D7">
        <w:t xml:space="preserve"> </w:t>
      </w:r>
      <w:r>
        <w:t>they</w:t>
      </w:r>
      <w:r w:rsidR="000D50D7" w:rsidRPr="000D50D7">
        <w:t xml:space="preserve"> </w:t>
      </w:r>
      <w:r>
        <w:t>would</w:t>
      </w:r>
      <w:r w:rsidR="000D50D7" w:rsidRPr="000D50D7">
        <w:t xml:space="preserve"> </w:t>
      </w:r>
      <w:r>
        <w:t>be</w:t>
      </w:r>
      <w:r w:rsidR="000D50D7" w:rsidRPr="000D50D7">
        <w:t xml:space="preserve"> </w:t>
      </w:r>
      <w:r>
        <w:t>compensated</w:t>
      </w:r>
      <w:r w:rsidR="000D50D7" w:rsidRPr="000D50D7">
        <w:t xml:space="preserve"> </w:t>
      </w:r>
      <w:r>
        <w:t>on</w:t>
      </w:r>
      <w:r w:rsidR="000D50D7" w:rsidRPr="000D50D7">
        <w:t xml:space="preserve"> </w:t>
      </w:r>
      <w:r>
        <w:t>a</w:t>
      </w:r>
      <w:r w:rsidR="000D50D7" w:rsidRPr="000D50D7">
        <w:t xml:space="preserve"> </w:t>
      </w:r>
      <w:r>
        <w:t>compulsory</w:t>
      </w:r>
      <w:r w:rsidR="000D50D7" w:rsidRPr="000D50D7">
        <w:t xml:space="preserve"> </w:t>
      </w:r>
      <w:r>
        <w:t>acquisition</w:t>
      </w:r>
      <w:r w:rsidR="000D50D7" w:rsidRPr="000D50D7">
        <w:t xml:space="preserve"> </w:t>
      </w:r>
      <w:r>
        <w:t>under</w:t>
      </w:r>
      <w:r w:rsidR="000D50D7" w:rsidRPr="000D50D7">
        <w:t xml:space="preserve"> </w:t>
      </w:r>
      <w:r>
        <w:t>this</w:t>
      </w:r>
      <w:r w:rsidR="000D50D7" w:rsidRPr="000D50D7">
        <w:t xml:space="preserve"> </w:t>
      </w:r>
      <w:r>
        <w:t>Order</w:t>
      </w:r>
      <w:r w:rsidR="000D50D7" w:rsidRPr="000D50D7">
        <w:t xml:space="preserve"> </w:t>
      </w:r>
      <w:r>
        <w:t>of</w:t>
      </w:r>
      <w:r w:rsidR="000D50D7" w:rsidRPr="000D50D7">
        <w:t xml:space="preserve"> </w:t>
      </w:r>
      <w:r>
        <w:t>that</w:t>
      </w:r>
      <w:r w:rsidR="000D50D7" w:rsidRPr="000D50D7">
        <w:t xml:space="preserve"> </w:t>
      </w:r>
      <w:r>
        <w:t>land,</w:t>
      </w:r>
      <w:r w:rsidR="000D50D7" w:rsidRPr="000D50D7">
        <w:t xml:space="preserve"> </w:t>
      </w:r>
      <w:r>
        <w:t>but</w:t>
      </w:r>
      <w:r w:rsidR="000D50D7" w:rsidRPr="000D50D7">
        <w:t xml:space="preserve"> </w:t>
      </w:r>
      <w:r>
        <w:t>taking</w:t>
      </w:r>
      <w:r w:rsidR="000D50D7" w:rsidRPr="000D50D7">
        <w:t xml:space="preserve"> </w:t>
      </w:r>
      <w:r>
        <w:t>into</w:t>
      </w:r>
      <w:r w:rsidR="000D50D7" w:rsidRPr="000D50D7">
        <w:t xml:space="preserve"> </w:t>
      </w:r>
      <w:r>
        <w:t>account</w:t>
      </w:r>
      <w:r w:rsidR="000D50D7" w:rsidRPr="000D50D7">
        <w:t xml:space="preserve"> </w:t>
      </w:r>
      <w:r>
        <w:t>only</w:t>
      </w:r>
      <w:r w:rsidR="000D50D7" w:rsidRPr="000D50D7">
        <w:t xml:space="preserve"> </w:t>
      </w:r>
      <w:r>
        <w:t>the</w:t>
      </w:r>
      <w:r w:rsidR="000D50D7" w:rsidRPr="000D50D7">
        <w:t xml:space="preserve"> </w:t>
      </w:r>
      <w:r>
        <w:t>extent</w:t>
      </w:r>
      <w:r w:rsidR="000D50D7" w:rsidRPr="000D50D7">
        <w:t xml:space="preserve"> </w:t>
      </w:r>
      <w:r>
        <w:t>(if</w:t>
      </w:r>
      <w:r w:rsidR="000D50D7" w:rsidRPr="000D50D7">
        <w:t xml:space="preserve"> </w:t>
      </w:r>
      <w:r>
        <w:t>any)</w:t>
      </w:r>
      <w:r w:rsidR="000D50D7" w:rsidRPr="000D50D7">
        <w:t xml:space="preserve"> </w:t>
      </w:r>
      <w:r>
        <w:t>of</w:t>
      </w:r>
      <w:r w:rsidR="000D50D7" w:rsidRPr="000D50D7">
        <w:t xml:space="preserve"> </w:t>
      </w:r>
      <w:r>
        <w:t>such</w:t>
      </w:r>
      <w:r w:rsidR="000D50D7" w:rsidRPr="000D50D7">
        <w:t xml:space="preserve"> </w:t>
      </w:r>
      <w:r>
        <w:lastRenderedPageBreak/>
        <w:t>interference</w:t>
      </w:r>
      <w:r w:rsidR="000D50D7" w:rsidRPr="000D50D7">
        <w:t xml:space="preserve"> </w:t>
      </w:r>
      <w:r>
        <w:t>with</w:t>
      </w:r>
      <w:r w:rsidR="000D50D7" w:rsidRPr="000D50D7">
        <w:t xml:space="preserve"> </w:t>
      </w:r>
      <w:r>
        <w:t>such</w:t>
      </w:r>
      <w:r w:rsidR="000D50D7" w:rsidRPr="000D50D7">
        <w:t xml:space="preserve"> </w:t>
      </w:r>
      <w:r>
        <w:t>an</w:t>
      </w:r>
      <w:r w:rsidR="000D50D7" w:rsidRPr="000D50D7">
        <w:t xml:space="preserve"> </w:t>
      </w:r>
      <w:r>
        <w:t>interest</w:t>
      </w:r>
      <w:r w:rsidR="000D50D7" w:rsidRPr="000D50D7">
        <w:t xml:space="preserve"> </w:t>
      </w:r>
      <w:r>
        <w:t>as</w:t>
      </w:r>
      <w:r w:rsidR="000D50D7" w:rsidRPr="000D50D7">
        <w:t xml:space="preserve"> </w:t>
      </w:r>
      <w:r>
        <w:t>is</w:t>
      </w:r>
      <w:r w:rsidR="000D50D7" w:rsidRPr="000D50D7">
        <w:t xml:space="preserve"> </w:t>
      </w:r>
      <w:r>
        <w:t>actually</w:t>
      </w:r>
      <w:r w:rsidR="000D50D7" w:rsidRPr="000D50D7">
        <w:t xml:space="preserve"> </w:t>
      </w:r>
      <w:r>
        <w:t>caused,</w:t>
      </w:r>
      <w:r w:rsidR="000D50D7" w:rsidRPr="000D50D7">
        <w:t xml:space="preserve"> </w:t>
      </w:r>
      <w:r>
        <w:t>or</w:t>
      </w:r>
      <w:r w:rsidR="000D50D7" w:rsidRPr="000D50D7">
        <w:t xml:space="preserve"> </w:t>
      </w:r>
      <w:r>
        <w:t>likely</w:t>
      </w:r>
      <w:r w:rsidR="000D50D7" w:rsidRPr="000D50D7">
        <w:t xml:space="preserve"> </w:t>
      </w:r>
      <w:r>
        <w:t>to</w:t>
      </w:r>
      <w:r w:rsidR="000D50D7" w:rsidRPr="000D50D7">
        <w:t xml:space="preserve"> </w:t>
      </w:r>
      <w:r>
        <w:t>be</w:t>
      </w:r>
      <w:r w:rsidR="000D50D7" w:rsidRPr="000D50D7">
        <w:t xml:space="preserve"> </w:t>
      </w:r>
      <w:r>
        <w:t>caused,</w:t>
      </w:r>
      <w:r w:rsidR="000D50D7" w:rsidRPr="000D50D7">
        <w:t xml:space="preserve"> </w:t>
      </w:r>
      <w:r>
        <w:t>by</w:t>
      </w:r>
      <w:r w:rsidR="000D50D7" w:rsidRPr="000D50D7">
        <w:t xml:space="preserve"> </w:t>
      </w:r>
      <w:r>
        <w:t>the</w:t>
      </w:r>
      <w:r w:rsidR="000D50D7" w:rsidRPr="000D50D7">
        <w:t xml:space="preserve"> </w:t>
      </w:r>
      <w:r>
        <w:t>exercise</w:t>
      </w:r>
      <w:r w:rsidR="000D50D7" w:rsidRPr="000D50D7">
        <w:t xml:space="preserve"> </w:t>
      </w:r>
      <w:r>
        <w:t>of</w:t>
      </w:r>
      <w:r w:rsidR="000D50D7" w:rsidRPr="000D50D7">
        <w:t xml:space="preserve"> </w:t>
      </w:r>
      <w:r>
        <w:t>the</w:t>
      </w:r>
      <w:r w:rsidR="000D50D7" w:rsidRPr="000D50D7">
        <w:t xml:space="preserve"> </w:t>
      </w:r>
      <w:r>
        <w:t>right</w:t>
      </w:r>
      <w:r w:rsidR="000D50D7" w:rsidRPr="000D50D7">
        <w:t xml:space="preserve"> </w:t>
      </w:r>
      <w:r>
        <w:t>or</w:t>
      </w:r>
      <w:r w:rsidR="000D50D7" w:rsidRPr="000D50D7">
        <w:t xml:space="preserve"> </w:t>
      </w:r>
      <w:r>
        <w:t>enforcement</w:t>
      </w:r>
      <w:r w:rsidR="000D50D7" w:rsidRPr="000D50D7">
        <w:t xml:space="preserve"> </w:t>
      </w:r>
      <w:r>
        <w:t>of</w:t>
      </w:r>
      <w:r w:rsidR="000D50D7" w:rsidRPr="000D50D7">
        <w:t xml:space="preserve"> </w:t>
      </w:r>
      <w:r>
        <w:t>the</w:t>
      </w:r>
      <w:r w:rsidR="000D50D7" w:rsidRPr="000D50D7">
        <w:t xml:space="preserve"> </w:t>
      </w:r>
      <w:r>
        <w:t>restrictive</w:t>
      </w:r>
      <w:r w:rsidR="000D50D7" w:rsidRPr="000D50D7">
        <w:t xml:space="preserve"> </w:t>
      </w:r>
      <w:r>
        <w:t>covenant</w:t>
      </w:r>
      <w:r w:rsidR="000D50D7" w:rsidRPr="000D50D7">
        <w:t xml:space="preserve"> </w:t>
      </w:r>
      <w:r>
        <w:t>in</w:t>
      </w:r>
      <w:r w:rsidR="000D50D7" w:rsidRPr="000D50D7">
        <w:t xml:space="preserve"> </w:t>
      </w:r>
      <w:r>
        <w:t>question.</w:t>
      </w:r>
    </w:p>
    <w:p w14:paraId="3BFBDAFB" w14:textId="77777777" w:rsidR="00283174" w:rsidRDefault="00283174" w:rsidP="00283174">
      <w:pPr>
        <w:pStyle w:val="N2"/>
      </w:pPr>
      <w:r>
        <w:t>Section</w:t>
      </w:r>
      <w:r w:rsidR="000D50D7" w:rsidRPr="000D50D7">
        <w:t xml:space="preserve"> </w:t>
      </w:r>
      <w:r>
        <w:t>22</w:t>
      </w:r>
      <w:r w:rsidR="000D50D7" w:rsidRPr="000D50D7">
        <w:t xml:space="preserve"> </w:t>
      </w:r>
      <w:r>
        <w:t>(interests</w:t>
      </w:r>
      <w:r w:rsidR="000D50D7" w:rsidRPr="000D50D7">
        <w:t xml:space="preserve"> </w:t>
      </w:r>
      <w:r>
        <w:t>omitted</w:t>
      </w:r>
      <w:r w:rsidR="000D50D7" w:rsidRPr="000D50D7">
        <w:t xml:space="preserve"> </w:t>
      </w:r>
      <w:r>
        <w:t>from</w:t>
      </w:r>
      <w:r w:rsidR="000D50D7" w:rsidRPr="000D50D7">
        <w:t xml:space="preserve"> </w:t>
      </w:r>
      <w:r>
        <w:t>purchase)</w:t>
      </w:r>
      <w:r w:rsidR="000D50D7" w:rsidRPr="000D50D7">
        <w:t xml:space="preserve"> </w:t>
      </w:r>
      <w:r>
        <w:t>of</w:t>
      </w:r>
      <w:r w:rsidR="000D50D7" w:rsidRPr="000D50D7">
        <w:t xml:space="preserve"> </w:t>
      </w:r>
      <w:r>
        <w:t>the</w:t>
      </w:r>
      <w:r w:rsidR="000D50D7" w:rsidRPr="000D50D7">
        <w:t xml:space="preserve"> </w:t>
      </w:r>
      <w:r>
        <w:t>1965</w:t>
      </w:r>
      <w:r w:rsidR="000D50D7" w:rsidRPr="000D50D7">
        <w:t xml:space="preserve"> </w:t>
      </w:r>
      <w:r>
        <w:t>Act</w:t>
      </w:r>
      <w:r w:rsidR="000D50D7" w:rsidRPr="000D50D7">
        <w:t xml:space="preserve"> </w:t>
      </w:r>
      <w:r>
        <w:t>as</w:t>
      </w:r>
      <w:r w:rsidR="000D50D7" w:rsidRPr="000D50D7">
        <w:t xml:space="preserve"> </w:t>
      </w:r>
      <w:r>
        <w:t>modified</w:t>
      </w:r>
      <w:r w:rsidR="000D50D7" w:rsidRPr="000D50D7">
        <w:t xml:space="preserve"> </w:t>
      </w:r>
      <w:r>
        <w:t>by</w:t>
      </w:r>
      <w:r w:rsidR="000D50D7" w:rsidRPr="000D50D7">
        <w:t xml:space="preserve"> </w:t>
      </w:r>
      <w:r>
        <w:t>article</w:t>
      </w:r>
      <w:r w:rsidR="000D50D7" w:rsidRPr="000D50D7">
        <w:t xml:space="preserve"> </w:t>
      </w:r>
      <w:r>
        <w:fldChar w:fldCharType="begin"/>
      </w:r>
      <w:r>
        <w:instrText xml:space="preserve"> REF _Ref77947307 \r \h </w:instrText>
      </w:r>
      <w:r>
        <w:fldChar w:fldCharType="separate"/>
      </w:r>
      <w:r w:rsidR="000D50D7">
        <w:t>25(4)</w:t>
      </w:r>
      <w:r>
        <w:fldChar w:fldCharType="end"/>
      </w:r>
      <w:r w:rsidR="000D50D7" w:rsidRPr="000D50D7">
        <w:t xml:space="preserve"> </w:t>
      </w:r>
      <w:r>
        <w:t>(modification</w:t>
      </w:r>
      <w:r w:rsidR="000D50D7" w:rsidRPr="000D50D7">
        <w:t xml:space="preserve"> </w:t>
      </w:r>
      <w:r>
        <w:t>of</w:t>
      </w:r>
      <w:r w:rsidR="000D50D7" w:rsidRPr="000D50D7">
        <w:t xml:space="preserve"> </w:t>
      </w:r>
      <w:r>
        <w:t>Part</w:t>
      </w:r>
      <w:r w:rsidR="000D50D7" w:rsidRPr="000D50D7">
        <w:t xml:space="preserve"> </w:t>
      </w:r>
      <w:r>
        <w:t>1</w:t>
      </w:r>
      <w:r w:rsidR="000D50D7" w:rsidRPr="000D50D7">
        <w:t xml:space="preserve"> </w:t>
      </w:r>
      <w:r>
        <w:t>of</w:t>
      </w:r>
      <w:r w:rsidR="000D50D7" w:rsidRPr="000D50D7">
        <w:t xml:space="preserve"> </w:t>
      </w:r>
      <w:r>
        <w:t>the</w:t>
      </w:r>
      <w:r w:rsidR="000D50D7" w:rsidRPr="000D50D7">
        <w:t xml:space="preserve"> </w:t>
      </w:r>
      <w:r>
        <w:t>Compulsory</w:t>
      </w:r>
      <w:r w:rsidR="000D50D7" w:rsidRPr="000D50D7">
        <w:t xml:space="preserve"> </w:t>
      </w:r>
      <w:r>
        <w:t>Purchase</w:t>
      </w:r>
      <w:r w:rsidR="000D50D7" w:rsidRPr="000D50D7">
        <w:t xml:space="preserve"> </w:t>
      </w:r>
      <w:r>
        <w:t>Act</w:t>
      </w:r>
      <w:r w:rsidR="000D50D7" w:rsidRPr="000D50D7">
        <w:t xml:space="preserve"> </w:t>
      </w:r>
      <w:r>
        <w:t>1965)</w:t>
      </w:r>
      <w:r w:rsidR="000D50D7" w:rsidRPr="000D50D7">
        <w:t xml:space="preserve"> </w:t>
      </w:r>
      <w:r>
        <w:t>is</w:t>
      </w:r>
      <w:r w:rsidR="000D50D7" w:rsidRPr="000D50D7">
        <w:t xml:space="preserve"> </w:t>
      </w:r>
      <w:r>
        <w:t>so</w:t>
      </w:r>
      <w:r w:rsidR="000D50D7" w:rsidRPr="000D50D7">
        <w:t xml:space="preserve"> </w:t>
      </w:r>
      <w:r>
        <w:t>modified</w:t>
      </w:r>
      <w:r w:rsidR="000D50D7" w:rsidRPr="000D50D7">
        <w:t xml:space="preserve"> </w:t>
      </w:r>
      <w:r>
        <w:t>as</w:t>
      </w:r>
      <w:r w:rsidR="000D50D7" w:rsidRPr="000D50D7">
        <w:t xml:space="preserve"> </w:t>
      </w:r>
      <w:r>
        <w:t>to</w:t>
      </w:r>
      <w:r w:rsidR="000D50D7" w:rsidRPr="000D50D7">
        <w:t xml:space="preserve"> </w:t>
      </w:r>
      <w:r>
        <w:t>enable</w:t>
      </w:r>
      <w:r w:rsidR="000D50D7" w:rsidRPr="000D50D7">
        <w:t xml:space="preserve"> </w:t>
      </w:r>
      <w:r>
        <w:t>the</w:t>
      </w:r>
      <w:r w:rsidR="000D50D7" w:rsidRPr="000D50D7">
        <w:t xml:space="preserve"> </w:t>
      </w:r>
      <w:r>
        <w:t>acquiring</w:t>
      </w:r>
      <w:r w:rsidR="000D50D7" w:rsidRPr="000D50D7">
        <w:t xml:space="preserve"> </w:t>
      </w:r>
      <w:r>
        <w:t>authority,</w:t>
      </w:r>
      <w:r w:rsidR="000D50D7" w:rsidRPr="000D50D7">
        <w:t xml:space="preserve"> </w:t>
      </w:r>
      <w:r>
        <w:t>in</w:t>
      </w:r>
      <w:r w:rsidR="000D50D7" w:rsidRPr="000D50D7">
        <w:t xml:space="preserve"> </w:t>
      </w:r>
      <w:r>
        <w:t>circumstances</w:t>
      </w:r>
      <w:r w:rsidR="000D50D7" w:rsidRPr="000D50D7">
        <w:t xml:space="preserve"> </w:t>
      </w:r>
      <w:r>
        <w:t>corresponding</w:t>
      </w:r>
      <w:r w:rsidR="000D50D7" w:rsidRPr="000D50D7">
        <w:t xml:space="preserve"> </w:t>
      </w:r>
      <w:r>
        <w:t>to</w:t>
      </w:r>
      <w:r w:rsidR="000D50D7" w:rsidRPr="000D50D7">
        <w:t xml:space="preserve"> </w:t>
      </w:r>
      <w:r>
        <w:t>those</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that</w:t>
      </w:r>
      <w:r w:rsidR="000D50D7" w:rsidRPr="000D50D7">
        <w:t xml:space="preserve"> </w:t>
      </w:r>
      <w:r>
        <w:t>section,</w:t>
      </w:r>
      <w:r w:rsidR="000D50D7" w:rsidRPr="000D50D7">
        <w:t xml:space="preserve"> </w:t>
      </w:r>
      <w:r>
        <w:t>to</w:t>
      </w:r>
      <w:r w:rsidR="000D50D7" w:rsidRPr="000D50D7">
        <w:t xml:space="preserve"> </w:t>
      </w:r>
      <w:r>
        <w:t>continue</w:t>
      </w:r>
      <w:r w:rsidR="000D50D7" w:rsidRPr="000D50D7">
        <w:t xml:space="preserve"> </w:t>
      </w:r>
      <w:r>
        <w:t>to</w:t>
      </w:r>
      <w:r w:rsidR="000D50D7" w:rsidRPr="000D50D7">
        <w:t xml:space="preserve"> </w:t>
      </w:r>
      <w:r>
        <w:t>be</w:t>
      </w:r>
      <w:r w:rsidR="000D50D7" w:rsidRPr="000D50D7">
        <w:t xml:space="preserve"> </w:t>
      </w:r>
      <w:r>
        <w:t>entitled</w:t>
      </w:r>
      <w:r w:rsidR="000D50D7" w:rsidRPr="000D50D7">
        <w:t xml:space="preserve"> </w:t>
      </w:r>
      <w:r>
        <w:t>to</w:t>
      </w:r>
      <w:r w:rsidR="000D50D7" w:rsidRPr="000D50D7">
        <w:t xml:space="preserve"> </w:t>
      </w:r>
      <w:r>
        <w:t>exercise</w:t>
      </w:r>
      <w:r w:rsidR="000D50D7" w:rsidRPr="000D50D7">
        <w:t xml:space="preserve"> </w:t>
      </w:r>
      <w:r>
        <w:t>the</w:t>
      </w:r>
      <w:r w:rsidR="000D50D7" w:rsidRPr="000D50D7">
        <w:t xml:space="preserve"> </w:t>
      </w:r>
      <w:r>
        <w:t>right</w:t>
      </w:r>
      <w:r w:rsidR="000D50D7" w:rsidRPr="000D50D7">
        <w:t xml:space="preserve"> </w:t>
      </w:r>
      <w:r>
        <w:t>acquired</w:t>
      </w:r>
      <w:r w:rsidR="000D50D7" w:rsidRPr="000D50D7">
        <w:t xml:space="preserve"> </w:t>
      </w:r>
      <w:r>
        <w:t>or</w:t>
      </w:r>
      <w:r w:rsidR="000D50D7" w:rsidRPr="000D50D7">
        <w:t xml:space="preserve"> </w:t>
      </w:r>
      <w:r>
        <w:t>restrictive</w:t>
      </w:r>
      <w:r w:rsidR="000D50D7" w:rsidRPr="000D50D7">
        <w:t xml:space="preserve"> </w:t>
      </w:r>
      <w:r>
        <w:t>covenant</w:t>
      </w:r>
      <w:r w:rsidR="000D50D7" w:rsidRPr="000D50D7">
        <w:t xml:space="preserve"> </w:t>
      </w:r>
      <w:r>
        <w:t>imposed,</w:t>
      </w:r>
      <w:r w:rsidR="000D50D7" w:rsidRPr="000D50D7">
        <w:t xml:space="preserve"> </w:t>
      </w:r>
      <w:r>
        <w:t>subject</w:t>
      </w:r>
      <w:r w:rsidR="000D50D7" w:rsidRPr="000D50D7">
        <w:t xml:space="preserve"> </w:t>
      </w:r>
      <w:r>
        <w:t>to</w:t>
      </w:r>
      <w:r w:rsidR="000D50D7" w:rsidRPr="000D50D7">
        <w:t xml:space="preserve"> </w:t>
      </w:r>
      <w:r>
        <w:t>compliance</w:t>
      </w:r>
      <w:r w:rsidR="000D50D7" w:rsidRPr="000D50D7">
        <w:t xml:space="preserve"> </w:t>
      </w:r>
      <w:r>
        <w:t>with</w:t>
      </w:r>
      <w:r w:rsidR="000D50D7" w:rsidRPr="000D50D7">
        <w:t xml:space="preserve"> </w:t>
      </w:r>
      <w:r>
        <w:t>that</w:t>
      </w:r>
      <w:r w:rsidR="000D50D7" w:rsidRPr="000D50D7">
        <w:t xml:space="preserve"> </w:t>
      </w:r>
      <w:r>
        <w:t>section</w:t>
      </w:r>
      <w:r w:rsidR="000D50D7" w:rsidRPr="000D50D7">
        <w:t xml:space="preserve"> </w:t>
      </w:r>
      <w:r>
        <w:t>as</w:t>
      </w:r>
      <w:r w:rsidR="000D50D7" w:rsidRPr="000D50D7">
        <w:t xml:space="preserve"> </w:t>
      </w:r>
      <w:r>
        <w:t>respects</w:t>
      </w:r>
      <w:r w:rsidR="000D50D7" w:rsidRPr="000D50D7">
        <w:t xml:space="preserve"> </w:t>
      </w:r>
      <w:r>
        <w:t>compensation.</w:t>
      </w:r>
    </w:p>
    <w:p w14:paraId="480C9F48" w14:textId="77777777" w:rsidR="00283174" w:rsidRDefault="00283174" w:rsidP="00283174">
      <w:pPr>
        <w:pStyle w:val="N2"/>
      </w:pPr>
      <w:bookmarkStart w:id="1175" w:name="_Ref78375348"/>
      <w:r>
        <w:t>For</w:t>
      </w:r>
      <w:r w:rsidR="000D50D7" w:rsidRPr="000D50D7">
        <w:t xml:space="preserve"> </w:t>
      </w:r>
      <w:r>
        <w:t>Schedule</w:t>
      </w:r>
      <w:r w:rsidR="000D50D7" w:rsidRPr="000D50D7">
        <w:t xml:space="preserve"> </w:t>
      </w:r>
      <w:r>
        <w:t>2A</w:t>
      </w:r>
      <w:r w:rsidR="000D50D7" w:rsidRPr="000D50D7">
        <w:t xml:space="preserve"> </w:t>
      </w:r>
      <w:r>
        <w:t>to</w:t>
      </w:r>
      <w:r w:rsidR="000D50D7" w:rsidRPr="000D50D7">
        <w:t xml:space="preserve"> </w:t>
      </w:r>
      <w:r>
        <w:t>the</w:t>
      </w:r>
      <w:r w:rsidR="000D50D7" w:rsidRPr="000D50D7">
        <w:t xml:space="preserve"> </w:t>
      </w:r>
      <w:r>
        <w:t>1965</w:t>
      </w:r>
      <w:r w:rsidR="000D50D7" w:rsidRPr="000D50D7">
        <w:t xml:space="preserve"> </w:t>
      </w:r>
      <w:r>
        <w:t>Act</w:t>
      </w:r>
      <w:r w:rsidR="000D50D7" w:rsidRPr="000D50D7">
        <w:t xml:space="preserve"> </w:t>
      </w:r>
      <w:r>
        <w:t>(counter</w:t>
      </w:r>
      <w:r w:rsidR="000D50D7" w:rsidRPr="000D50D7">
        <w:t xml:space="preserve"> </w:t>
      </w:r>
      <w:r>
        <w:t>notice</w:t>
      </w:r>
      <w:r w:rsidR="000D50D7" w:rsidRPr="000D50D7">
        <w:t xml:space="preserve"> </w:t>
      </w:r>
      <w:r>
        <w:t>requiring</w:t>
      </w:r>
      <w:r w:rsidR="000D50D7" w:rsidRPr="000D50D7">
        <w:t xml:space="preserve"> </w:t>
      </w:r>
      <w:r>
        <w:t>purchase</w:t>
      </w:r>
      <w:r w:rsidR="000D50D7" w:rsidRPr="000D50D7">
        <w:t xml:space="preserve"> </w:t>
      </w:r>
      <w:r>
        <w:t>of</w:t>
      </w:r>
      <w:r w:rsidR="000D50D7" w:rsidRPr="000D50D7">
        <w:t xml:space="preserve"> </w:t>
      </w:r>
      <w:r>
        <w:t>land</w:t>
      </w:r>
      <w:r w:rsidR="000D50D7" w:rsidRPr="000D50D7">
        <w:t xml:space="preserve"> </w:t>
      </w:r>
      <w:r>
        <w:t>not</w:t>
      </w:r>
      <w:r w:rsidR="000D50D7" w:rsidRPr="000D50D7">
        <w:t xml:space="preserve"> </w:t>
      </w:r>
      <w:r>
        <w:t>in</w:t>
      </w:r>
      <w:r w:rsidR="000D50D7" w:rsidRPr="000D50D7">
        <w:t xml:space="preserve"> </w:t>
      </w:r>
      <w:r>
        <w:t>notice</w:t>
      </w:r>
      <w:r w:rsidR="000D50D7" w:rsidRPr="000D50D7">
        <w:t xml:space="preserve"> </w:t>
      </w:r>
      <w:r>
        <w:t>to</w:t>
      </w:r>
      <w:r w:rsidR="000D50D7" w:rsidRPr="000D50D7">
        <w:t xml:space="preserve"> </w:t>
      </w:r>
      <w:r>
        <w:t>treat)</w:t>
      </w:r>
      <w:r w:rsidR="000D50D7" w:rsidRPr="000D50D7">
        <w:t xml:space="preserve"> </w:t>
      </w:r>
      <w:r>
        <w:t>substitute—</w:t>
      </w:r>
      <w:bookmarkEnd w:id="1175"/>
    </w:p>
    <w:p w14:paraId="27476DAA" w14:textId="77777777" w:rsidR="00283174" w:rsidRDefault="00283174" w:rsidP="00283174">
      <w:pPr>
        <w:pStyle w:val="LQschedule"/>
      </w:pPr>
      <w:r w:rsidRPr="006235D3">
        <w:fldChar w:fldCharType="begin"/>
      </w:r>
      <w:r w:rsidRPr="006235D3">
        <w:instrText xml:space="preserve"> SYMBOL 147 \* MERGEFORMAT </w:instrText>
      </w:r>
      <w:r w:rsidRPr="006235D3">
        <w:fldChar w:fldCharType="end"/>
      </w:r>
      <w:r>
        <w:t>SCHEDULE</w:t>
      </w:r>
      <w:r w:rsidR="000D50D7" w:rsidRPr="000D50D7">
        <w:t xml:space="preserve"> </w:t>
      </w:r>
      <w:r>
        <w:t>2A</w:t>
      </w:r>
    </w:p>
    <w:p w14:paraId="7A46EACC" w14:textId="77777777" w:rsidR="00283174" w:rsidRDefault="00283174" w:rsidP="00283174">
      <w:pPr>
        <w:pStyle w:val="LQscheduleHead"/>
      </w:pPr>
      <w:r>
        <w:t>COUNTER-NOTICE</w:t>
      </w:r>
      <w:r w:rsidR="000D50D7" w:rsidRPr="000D50D7">
        <w:t xml:space="preserve"> </w:t>
      </w:r>
      <w:r>
        <w:t>REQUIRING</w:t>
      </w:r>
      <w:r w:rsidR="000D50D7" w:rsidRPr="000D50D7">
        <w:t xml:space="preserve"> </w:t>
      </w:r>
      <w:r>
        <w:t>PURCHASE</w:t>
      </w:r>
      <w:r w:rsidR="000D50D7" w:rsidRPr="000D50D7">
        <w:t xml:space="preserve"> </w:t>
      </w:r>
      <w:r>
        <w:t>OF</w:t>
      </w:r>
      <w:r w:rsidR="000D50D7" w:rsidRPr="000D50D7">
        <w:t xml:space="preserve"> </w:t>
      </w:r>
      <w:r>
        <w:t>LAND</w:t>
      </w:r>
    </w:p>
    <w:p w14:paraId="0DAA7E5C" w14:textId="77777777" w:rsidR="00283174" w:rsidRDefault="00283174" w:rsidP="00283174">
      <w:pPr>
        <w:pStyle w:val="LQN1"/>
      </w:pPr>
      <w:r w:rsidRPr="006235D3">
        <w:rPr>
          <w:b/>
        </w:rPr>
        <w:t>1.</w:t>
      </w:r>
      <w:r>
        <w:t>—(1)</w:t>
      </w:r>
      <w:r w:rsidR="000D50D7" w:rsidRPr="000D50D7">
        <w:t> </w:t>
      </w:r>
      <w:r>
        <w:t>This</w:t>
      </w:r>
      <w:r w:rsidR="000D50D7" w:rsidRPr="000D50D7">
        <w:t xml:space="preserve"> </w:t>
      </w:r>
      <w:r>
        <w:t>Schedule</w:t>
      </w:r>
      <w:r w:rsidR="000D50D7" w:rsidRPr="000D50D7">
        <w:t xml:space="preserve"> </w:t>
      </w:r>
      <w:r>
        <w:t>applies</w:t>
      </w:r>
      <w:r w:rsidR="000D50D7" w:rsidRPr="000D50D7">
        <w:t xml:space="preserve"> </w:t>
      </w:r>
      <w:r>
        <w:t>where</w:t>
      </w:r>
      <w:r w:rsidR="000D50D7" w:rsidRPr="000D50D7">
        <w:t xml:space="preserve"> </w:t>
      </w:r>
      <w:r>
        <w:t>an</w:t>
      </w:r>
      <w:r w:rsidR="000D50D7" w:rsidRPr="000D50D7">
        <w:t xml:space="preserve"> </w:t>
      </w:r>
      <w:r>
        <w:t>acquiring</w:t>
      </w:r>
      <w:r w:rsidR="000D50D7" w:rsidRPr="000D50D7">
        <w:t xml:space="preserve"> </w:t>
      </w:r>
      <w:r>
        <w:t>authority</w:t>
      </w:r>
      <w:r w:rsidR="000D50D7" w:rsidRPr="000D50D7">
        <w:t xml:space="preserve"> </w:t>
      </w:r>
      <w:r>
        <w:t>serves</w:t>
      </w:r>
      <w:r w:rsidR="000D50D7" w:rsidRPr="000D50D7">
        <w:t xml:space="preserve"> </w:t>
      </w:r>
      <w:r>
        <w:t>a</w:t>
      </w:r>
      <w:r w:rsidR="000D50D7" w:rsidRPr="000D50D7">
        <w:t xml:space="preserve"> </w:t>
      </w:r>
      <w:r>
        <w:t>notice</w:t>
      </w:r>
      <w:r w:rsidR="000D50D7" w:rsidRPr="000D50D7">
        <w:t xml:space="preserve"> </w:t>
      </w:r>
      <w:r>
        <w:t>to</w:t>
      </w:r>
      <w:r w:rsidR="000D50D7" w:rsidRPr="000D50D7">
        <w:t xml:space="preserve"> </w:t>
      </w:r>
      <w:r>
        <w:t>treat</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a</w:t>
      </w:r>
      <w:r w:rsidR="000D50D7" w:rsidRPr="000D50D7">
        <w:t xml:space="preserve"> </w:t>
      </w:r>
      <w:r>
        <w:t>right</w:t>
      </w:r>
      <w:r w:rsidR="000D50D7" w:rsidRPr="000D50D7">
        <w:t xml:space="preserve"> </w:t>
      </w:r>
      <w:r>
        <w:t>over,</w:t>
      </w:r>
      <w:r w:rsidR="000D50D7" w:rsidRPr="000D50D7">
        <w:t xml:space="preserve"> </w:t>
      </w:r>
      <w:r>
        <w:t>or</w:t>
      </w:r>
      <w:r w:rsidR="000D50D7" w:rsidRPr="000D50D7">
        <w:t xml:space="preserve"> </w:t>
      </w:r>
      <w:r>
        <w:t>restrictive</w:t>
      </w:r>
      <w:r w:rsidR="000D50D7" w:rsidRPr="000D50D7">
        <w:t xml:space="preserve"> </w:t>
      </w:r>
      <w:r>
        <w:t>covenant</w:t>
      </w:r>
      <w:r w:rsidR="000D50D7" w:rsidRPr="000D50D7">
        <w:t xml:space="preserve"> </w:t>
      </w:r>
      <w:r>
        <w:t>affecting,</w:t>
      </w:r>
      <w:r w:rsidR="000D50D7" w:rsidRPr="000D50D7">
        <w:t xml:space="preserve"> </w:t>
      </w:r>
      <w:r>
        <w:t>the</w:t>
      </w:r>
      <w:r w:rsidR="000D50D7" w:rsidRPr="000D50D7">
        <w:t xml:space="preserve"> </w:t>
      </w:r>
      <w:r>
        <w:t>whole</w:t>
      </w:r>
      <w:r w:rsidR="000D50D7" w:rsidRPr="000D50D7">
        <w:t xml:space="preserve"> </w:t>
      </w:r>
      <w:r>
        <w:t>or</w:t>
      </w:r>
      <w:r w:rsidR="000D50D7" w:rsidRPr="000D50D7">
        <w:t xml:space="preserve"> </w:t>
      </w:r>
      <w:r>
        <w:t>part</w:t>
      </w:r>
      <w:r w:rsidR="000D50D7" w:rsidRPr="000D50D7">
        <w:t xml:space="preserve"> </w:t>
      </w:r>
      <w:r>
        <w:t>of</w:t>
      </w:r>
      <w:r w:rsidR="000D50D7" w:rsidRPr="000D50D7">
        <w:t xml:space="preserve"> </w:t>
      </w:r>
      <w:r>
        <w:t>a</w:t>
      </w:r>
      <w:r w:rsidR="000D50D7" w:rsidRPr="000D50D7">
        <w:t xml:space="preserve"> </w:t>
      </w:r>
      <w:r>
        <w:t>house,</w:t>
      </w:r>
      <w:r w:rsidR="000D50D7" w:rsidRPr="000D50D7">
        <w:t xml:space="preserve"> </w:t>
      </w:r>
      <w:r>
        <w:t>building</w:t>
      </w:r>
      <w:r w:rsidR="000D50D7" w:rsidRPr="000D50D7">
        <w:t xml:space="preserve"> </w:t>
      </w:r>
      <w:r>
        <w:t>or</w:t>
      </w:r>
      <w:r w:rsidR="000D50D7" w:rsidRPr="000D50D7">
        <w:t xml:space="preserve"> </w:t>
      </w:r>
      <w:r>
        <w:t>factory</w:t>
      </w:r>
      <w:r w:rsidR="000D50D7" w:rsidRPr="000D50D7">
        <w:t xml:space="preserve"> </w:t>
      </w:r>
      <w:r>
        <w:t>and</w:t>
      </w:r>
      <w:r w:rsidR="000D50D7" w:rsidRPr="000D50D7">
        <w:t xml:space="preserve"> </w:t>
      </w:r>
      <w:r>
        <w:t>have</w:t>
      </w:r>
      <w:r w:rsidR="000D50D7" w:rsidRPr="000D50D7">
        <w:t xml:space="preserve"> </w:t>
      </w:r>
      <w:r>
        <w:t>not</w:t>
      </w:r>
      <w:r w:rsidR="000D50D7" w:rsidRPr="000D50D7">
        <w:t xml:space="preserve"> </w:t>
      </w:r>
      <w:r>
        <w:t>executed</w:t>
      </w:r>
      <w:r w:rsidR="000D50D7" w:rsidRPr="000D50D7">
        <w:t xml:space="preserve"> </w:t>
      </w:r>
      <w:r>
        <w:t>a</w:t>
      </w:r>
      <w:r w:rsidR="000D50D7" w:rsidRPr="000D50D7">
        <w:t xml:space="preserve"> </w:t>
      </w:r>
      <w:r>
        <w:t>general</w:t>
      </w:r>
      <w:r w:rsidR="000D50D7" w:rsidRPr="000D50D7">
        <w:t xml:space="preserve"> </w:t>
      </w:r>
      <w:r>
        <w:t>vesting</w:t>
      </w:r>
      <w:r w:rsidR="000D50D7" w:rsidRPr="000D50D7">
        <w:t xml:space="preserve"> </w:t>
      </w:r>
      <w:r>
        <w:t>declaration</w:t>
      </w:r>
      <w:r w:rsidR="000D50D7" w:rsidRPr="000D50D7">
        <w:t xml:space="preserve"> </w:t>
      </w:r>
      <w:r>
        <w:t>under</w:t>
      </w:r>
      <w:r w:rsidR="000D50D7" w:rsidRPr="000D50D7">
        <w:t xml:space="preserve"> </w:t>
      </w:r>
      <w:r>
        <w:t>section</w:t>
      </w:r>
      <w:r w:rsidR="000D50D7" w:rsidRPr="000D50D7">
        <w:t xml:space="preserve"> </w:t>
      </w:r>
      <w:r>
        <w:t>4</w:t>
      </w:r>
      <w:r w:rsidR="000D50D7" w:rsidRPr="000D50D7">
        <w:t xml:space="preserve"> </w:t>
      </w:r>
      <w:r>
        <w:t>of</w:t>
      </w:r>
      <w:r w:rsidR="000D50D7" w:rsidRPr="000D50D7">
        <w:t xml:space="preserve"> </w:t>
      </w:r>
      <w:r>
        <w:t>the</w:t>
      </w:r>
      <w:r w:rsidR="000D50D7" w:rsidRPr="000D50D7">
        <w:t xml:space="preserve"> </w:t>
      </w:r>
      <w:r>
        <w:t>1981</w:t>
      </w:r>
      <w:r w:rsidR="000D50D7" w:rsidRPr="000D50D7">
        <w:t xml:space="preserve"> </w:t>
      </w:r>
      <w:r>
        <w:t>Act</w:t>
      </w:r>
      <w:r w:rsidR="000D50D7" w:rsidRPr="000D50D7">
        <w:t xml:space="preserve"> </w:t>
      </w:r>
      <w:r>
        <w:t>as</w:t>
      </w:r>
      <w:r w:rsidR="000D50D7" w:rsidRPr="000D50D7">
        <w:t xml:space="preserve"> </w:t>
      </w:r>
      <w:r>
        <w:t>applied</w:t>
      </w:r>
      <w:r w:rsidR="000D50D7" w:rsidRPr="000D50D7">
        <w:t xml:space="preserve"> </w:t>
      </w:r>
      <w:r>
        <w:t>by</w:t>
      </w:r>
      <w:r w:rsidR="000D50D7" w:rsidRPr="000D50D7">
        <w:t xml:space="preserve"> </w:t>
      </w:r>
      <w:r>
        <w:t>article</w:t>
      </w:r>
      <w:r w:rsidR="000D50D7" w:rsidRPr="000D50D7">
        <w:t xml:space="preserve"> </w:t>
      </w:r>
      <w:r>
        <w:fldChar w:fldCharType="begin"/>
      </w:r>
      <w:r>
        <w:instrText xml:space="preserve"> REF _Ref77947707 \r \h </w:instrText>
      </w:r>
      <w:r>
        <w:fldChar w:fldCharType="separate"/>
      </w:r>
      <w:r w:rsidR="000D50D7">
        <w:t>22</w:t>
      </w:r>
      <w:r>
        <w:fldChar w:fldCharType="end"/>
      </w:r>
      <w:r w:rsidR="000D50D7" w:rsidRPr="000D50D7">
        <w:t xml:space="preserve"> </w:t>
      </w:r>
      <w:r>
        <w:t>(application</w:t>
      </w:r>
      <w:r w:rsidR="000D50D7" w:rsidRPr="000D50D7">
        <w:t xml:space="preserve"> </w:t>
      </w:r>
      <w:r>
        <w:t>of</w:t>
      </w:r>
      <w:r w:rsidR="000D50D7" w:rsidRPr="000D50D7">
        <w:t xml:space="preserve"> </w:t>
      </w:r>
      <w:r>
        <w:t>the</w:t>
      </w:r>
      <w:r w:rsidR="000D50D7" w:rsidRPr="000D50D7">
        <w:t xml:space="preserve"> </w:t>
      </w:r>
      <w:r>
        <w:t>1981</w:t>
      </w:r>
      <w:r w:rsidR="000D50D7" w:rsidRPr="000D50D7">
        <w:t xml:space="preserve"> </w:t>
      </w:r>
      <w:r>
        <w:t>Act)</w:t>
      </w:r>
      <w:r w:rsidR="000D50D7" w:rsidRPr="000D50D7">
        <w:t xml:space="preserve"> </w:t>
      </w:r>
      <w:r>
        <w:t>of</w:t>
      </w:r>
      <w:r w:rsidR="000D50D7" w:rsidRPr="000D50D7">
        <w:t xml:space="preserve"> </w:t>
      </w:r>
      <w:r>
        <w:t>the</w:t>
      </w:r>
      <w:r w:rsidR="000D50D7" w:rsidRPr="000D50D7">
        <w:t xml:space="preserve"> </w:t>
      </w:r>
      <w:r>
        <w:t>Longfield</w:t>
      </w:r>
      <w:r w:rsidR="000D50D7" w:rsidRPr="000D50D7">
        <w:t xml:space="preserve"> </w:t>
      </w:r>
      <w:r>
        <w:t>Solar</w:t>
      </w:r>
      <w:r w:rsidR="000D50D7" w:rsidRPr="000D50D7">
        <w:t xml:space="preserve"> </w:t>
      </w:r>
      <w:r>
        <w:t>Farm</w:t>
      </w:r>
      <w:r w:rsidR="000D50D7" w:rsidRPr="000D50D7">
        <w:t xml:space="preserve"> </w:t>
      </w:r>
      <w:r>
        <w:t>Order</w:t>
      </w:r>
      <w:r w:rsidR="000D50D7" w:rsidRPr="000D50D7">
        <w:t xml:space="preserve"> </w:t>
      </w:r>
      <w:r w:rsidRPr="009125BA">
        <w:t>20</w:t>
      </w:r>
      <w:r w:rsidR="009125BA" w:rsidRPr="009125BA">
        <w:t>23</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the</w:t>
      </w:r>
      <w:r w:rsidR="000D50D7" w:rsidRPr="000D50D7">
        <w:t xml:space="preserve"> </w:t>
      </w:r>
      <w:r>
        <w:t>land</w:t>
      </w:r>
      <w:r w:rsidR="000D50D7" w:rsidRPr="000D50D7">
        <w:t xml:space="preserve"> </w:t>
      </w:r>
      <w:r>
        <w:t>to</w:t>
      </w:r>
      <w:r w:rsidR="000D50D7" w:rsidRPr="000D50D7">
        <w:t xml:space="preserve"> </w:t>
      </w:r>
      <w:r>
        <w:t>which</w:t>
      </w:r>
      <w:r w:rsidR="000D50D7" w:rsidRPr="000D50D7">
        <w:t xml:space="preserve"> </w:t>
      </w:r>
      <w:r>
        <w:t>the</w:t>
      </w:r>
      <w:r w:rsidR="000D50D7" w:rsidRPr="000D50D7">
        <w:t xml:space="preserve"> </w:t>
      </w:r>
      <w:r>
        <w:t>notice</w:t>
      </w:r>
      <w:r w:rsidR="000D50D7" w:rsidRPr="000D50D7">
        <w:t xml:space="preserve"> </w:t>
      </w:r>
      <w:r>
        <w:t>to</w:t>
      </w:r>
      <w:r w:rsidR="000D50D7" w:rsidRPr="000D50D7">
        <w:t xml:space="preserve"> </w:t>
      </w:r>
      <w:r>
        <w:t>treat</w:t>
      </w:r>
      <w:r w:rsidR="000D50D7" w:rsidRPr="000D50D7">
        <w:t xml:space="preserve"> </w:t>
      </w:r>
      <w:r>
        <w:t>relates.</w:t>
      </w:r>
    </w:p>
    <w:p w14:paraId="60BE58C6" w14:textId="77777777" w:rsidR="00283174" w:rsidRDefault="00283174" w:rsidP="00283174">
      <w:pPr>
        <w:pStyle w:val="LQN2"/>
      </w:pPr>
      <w:r>
        <w:t>(2)</w:t>
      </w:r>
      <w:r w:rsidR="000D50D7" w:rsidRPr="000D50D7">
        <w:t> </w:t>
      </w:r>
      <w:r>
        <w:t>But</w:t>
      </w:r>
      <w:r w:rsidR="000D50D7" w:rsidRPr="000D50D7">
        <w:t xml:space="preserve"> </w:t>
      </w:r>
      <w:r>
        <w:t>see</w:t>
      </w:r>
      <w:r w:rsidR="000D50D7" w:rsidRPr="000D50D7">
        <w:t xml:space="preserve"> </w:t>
      </w:r>
      <w:r>
        <w:t>article</w:t>
      </w:r>
      <w:r w:rsidR="000D50D7" w:rsidRPr="000D50D7">
        <w:t xml:space="preserve"> </w:t>
      </w:r>
      <w:r>
        <w:fldChar w:fldCharType="begin"/>
      </w:r>
      <w:r>
        <w:instrText xml:space="preserve"> REF _Ref77781177 \r \h </w:instrText>
      </w:r>
      <w:r>
        <w:fldChar w:fldCharType="separate"/>
      </w:r>
      <w:r w:rsidR="000D50D7">
        <w:t>23(3)</w:t>
      </w:r>
      <w:r>
        <w:fldChar w:fldCharType="end"/>
      </w:r>
      <w:r w:rsidR="000D50D7" w:rsidRPr="000D50D7">
        <w:t xml:space="preserve"> </w:t>
      </w:r>
      <w:r>
        <w:t>(acquisition</w:t>
      </w:r>
      <w:r w:rsidR="000D50D7" w:rsidRPr="000D50D7">
        <w:t xml:space="preserve"> </w:t>
      </w:r>
      <w:r>
        <w:t>of</w:t>
      </w:r>
      <w:r w:rsidR="000D50D7" w:rsidRPr="000D50D7">
        <w:t xml:space="preserve"> </w:t>
      </w:r>
      <w:r>
        <w:t>subsoil</w:t>
      </w:r>
      <w:r w:rsidR="000D50D7" w:rsidRPr="000D50D7">
        <w:t xml:space="preserve"> </w:t>
      </w:r>
      <w:r>
        <w:t>only)</w:t>
      </w:r>
      <w:r w:rsidR="000D50D7" w:rsidRPr="000D50D7">
        <w:t xml:space="preserve"> </w:t>
      </w:r>
      <w:r>
        <w:t>of</w:t>
      </w:r>
      <w:r w:rsidR="000D50D7" w:rsidRPr="000D50D7">
        <w:t xml:space="preserve"> </w:t>
      </w:r>
      <w:r>
        <w:t>the</w:t>
      </w:r>
      <w:r w:rsidR="000D50D7" w:rsidRPr="000D50D7">
        <w:t xml:space="preserve"> </w:t>
      </w:r>
      <w:r>
        <w:t>Longfield</w:t>
      </w:r>
      <w:r w:rsidR="000D50D7" w:rsidRPr="000D50D7">
        <w:t xml:space="preserve"> </w:t>
      </w:r>
      <w:r>
        <w:t>Solar</w:t>
      </w:r>
      <w:r w:rsidR="000D50D7" w:rsidRPr="000D50D7">
        <w:t xml:space="preserve"> </w:t>
      </w:r>
      <w:r>
        <w:t>Farm</w:t>
      </w:r>
      <w:r w:rsidR="000D50D7" w:rsidRPr="000D50D7">
        <w:t xml:space="preserve"> </w:t>
      </w:r>
      <w:r w:rsidR="002E668D">
        <w:t>Order</w:t>
      </w:r>
      <w:r w:rsidR="000D50D7" w:rsidRPr="000D50D7">
        <w:t xml:space="preserve"> </w:t>
      </w:r>
      <w:r w:rsidRPr="009125BA">
        <w:t>20</w:t>
      </w:r>
      <w:r w:rsidR="009125BA" w:rsidRPr="009125BA">
        <w:t>23</w:t>
      </w:r>
      <w:r w:rsidR="000D50D7" w:rsidRPr="000D50D7">
        <w:t xml:space="preserve"> </w:t>
      </w:r>
      <w:r>
        <w:t>which</w:t>
      </w:r>
      <w:r w:rsidR="000D50D7" w:rsidRPr="000D50D7">
        <w:t xml:space="preserve"> </w:t>
      </w:r>
      <w:r>
        <w:t>excludes</w:t>
      </w:r>
      <w:r w:rsidR="000D50D7" w:rsidRPr="000D50D7">
        <w:t xml:space="preserve"> </w:t>
      </w:r>
      <w:r>
        <w:t>the</w:t>
      </w:r>
      <w:r w:rsidR="000D50D7" w:rsidRPr="000D50D7">
        <w:t xml:space="preserve"> </w:t>
      </w:r>
      <w:r>
        <w:t>acquisition</w:t>
      </w:r>
      <w:r w:rsidR="000D50D7" w:rsidRPr="000D50D7">
        <w:t xml:space="preserve"> </w:t>
      </w:r>
      <w:r>
        <w:t>of</w:t>
      </w:r>
      <w:r w:rsidR="000D50D7" w:rsidRPr="000D50D7">
        <w:t xml:space="preserve"> </w:t>
      </w:r>
      <w:r>
        <w:t>subsoil</w:t>
      </w:r>
      <w:r w:rsidR="000D50D7" w:rsidRPr="000D50D7">
        <w:t xml:space="preserve"> </w:t>
      </w:r>
      <w:r>
        <w:t>only</w:t>
      </w:r>
      <w:r w:rsidR="000D50D7" w:rsidRPr="000D50D7">
        <w:t xml:space="preserve"> </w:t>
      </w:r>
      <w:r>
        <w:t>from</w:t>
      </w:r>
      <w:r w:rsidR="000D50D7" w:rsidRPr="000D50D7">
        <w:t xml:space="preserve"> </w:t>
      </w:r>
      <w:r>
        <w:t>this</w:t>
      </w:r>
      <w:r w:rsidR="000D50D7" w:rsidRPr="000D50D7">
        <w:t xml:space="preserve"> </w:t>
      </w:r>
      <w:r>
        <w:t>Schedule.</w:t>
      </w:r>
    </w:p>
    <w:p w14:paraId="01609D78" w14:textId="77777777" w:rsidR="00283174" w:rsidRDefault="00283174" w:rsidP="00283174">
      <w:pPr>
        <w:pStyle w:val="LQN1"/>
      </w:pPr>
      <w:r w:rsidRPr="00AE13A0">
        <w:rPr>
          <w:b/>
        </w:rPr>
        <w:t>2.</w:t>
      </w:r>
      <w:r w:rsidR="000D50D7" w:rsidRPr="000D50D7">
        <w:t> </w:t>
      </w:r>
      <w:r>
        <w:t>In</w:t>
      </w:r>
      <w:r w:rsidR="000D50D7" w:rsidRPr="000D50D7">
        <w:t xml:space="preserve"> </w:t>
      </w:r>
      <w:r>
        <w:t>this</w:t>
      </w:r>
      <w:r w:rsidR="000D50D7" w:rsidRPr="000D50D7">
        <w:t xml:space="preserve"> </w:t>
      </w:r>
      <w:r>
        <w:t>Schedule,</w:t>
      </w:r>
      <w:r w:rsidR="000D50D7" w:rsidRPr="000D50D7">
        <w:t xml:space="preserve"> </w:t>
      </w:r>
      <w:r>
        <w:t>“house”</w:t>
      </w:r>
      <w:r w:rsidR="000D50D7" w:rsidRPr="000D50D7">
        <w:t xml:space="preserve"> </w:t>
      </w:r>
      <w:r>
        <w:t>includes</w:t>
      </w:r>
      <w:r w:rsidR="000D50D7" w:rsidRPr="000D50D7">
        <w:t xml:space="preserve"> </w:t>
      </w:r>
      <w:r>
        <w:t>any</w:t>
      </w:r>
      <w:r w:rsidR="000D50D7" w:rsidRPr="000D50D7">
        <w:t xml:space="preserve"> </w:t>
      </w:r>
      <w:r>
        <w:t>park</w:t>
      </w:r>
      <w:r w:rsidR="000D50D7" w:rsidRPr="000D50D7">
        <w:t xml:space="preserve"> </w:t>
      </w:r>
      <w:r>
        <w:t>or</w:t>
      </w:r>
      <w:r w:rsidR="000D50D7" w:rsidRPr="000D50D7">
        <w:t xml:space="preserve"> </w:t>
      </w:r>
      <w:r>
        <w:t>garden</w:t>
      </w:r>
      <w:r w:rsidR="000D50D7" w:rsidRPr="000D50D7">
        <w:t xml:space="preserve"> </w:t>
      </w:r>
      <w:r>
        <w:t>belonging</w:t>
      </w:r>
      <w:r w:rsidR="000D50D7" w:rsidRPr="000D50D7">
        <w:t xml:space="preserve"> </w:t>
      </w:r>
      <w:r>
        <w:t>to</w:t>
      </w:r>
      <w:r w:rsidR="000D50D7" w:rsidRPr="000D50D7">
        <w:t xml:space="preserve"> </w:t>
      </w:r>
      <w:r>
        <w:t>a</w:t>
      </w:r>
      <w:r w:rsidR="000D50D7" w:rsidRPr="000D50D7">
        <w:t xml:space="preserve"> </w:t>
      </w:r>
      <w:r>
        <w:t>house.</w:t>
      </w:r>
    </w:p>
    <w:p w14:paraId="7285A988" w14:textId="77777777" w:rsidR="00283174" w:rsidRDefault="00283174" w:rsidP="00283174">
      <w:pPr>
        <w:pStyle w:val="LQH1"/>
      </w:pPr>
      <w:r>
        <w:t>Counter-notice</w:t>
      </w:r>
      <w:r w:rsidR="000D50D7" w:rsidRPr="000D50D7">
        <w:t xml:space="preserve"> </w:t>
      </w:r>
      <w:r>
        <w:t>requiring</w:t>
      </w:r>
      <w:r w:rsidR="000D50D7" w:rsidRPr="000D50D7">
        <w:t xml:space="preserve"> </w:t>
      </w:r>
      <w:r>
        <w:t>purchase</w:t>
      </w:r>
      <w:r w:rsidR="000D50D7" w:rsidRPr="000D50D7">
        <w:t xml:space="preserve"> </w:t>
      </w:r>
      <w:r>
        <w:t>of</w:t>
      </w:r>
      <w:r w:rsidR="000D50D7" w:rsidRPr="000D50D7">
        <w:t xml:space="preserve"> </w:t>
      </w:r>
      <w:r>
        <w:t>land</w:t>
      </w:r>
    </w:p>
    <w:p w14:paraId="0CC5B54E" w14:textId="77777777" w:rsidR="00283174" w:rsidRDefault="00283174" w:rsidP="00283174">
      <w:pPr>
        <w:pStyle w:val="LQN1"/>
      </w:pPr>
      <w:r w:rsidRPr="00AE13A0">
        <w:rPr>
          <w:b/>
        </w:rPr>
        <w:t>3.</w:t>
      </w:r>
      <w:r w:rsidR="000D50D7" w:rsidRPr="000D50D7">
        <w:t> </w:t>
      </w:r>
      <w:r>
        <w:t>A</w:t>
      </w:r>
      <w:r w:rsidR="000D50D7" w:rsidRPr="000D50D7">
        <w:t xml:space="preserve"> </w:t>
      </w:r>
      <w:r>
        <w:t>person</w:t>
      </w:r>
      <w:r w:rsidR="000D50D7" w:rsidRPr="000D50D7">
        <w:t xml:space="preserve"> </w:t>
      </w:r>
      <w:r>
        <w:t>who</w:t>
      </w:r>
      <w:r w:rsidR="000D50D7" w:rsidRPr="000D50D7">
        <w:t xml:space="preserve"> </w:t>
      </w:r>
      <w:r>
        <w:t>is</w:t>
      </w:r>
      <w:r w:rsidR="000D50D7" w:rsidRPr="000D50D7">
        <w:t xml:space="preserve"> </w:t>
      </w:r>
      <w:r>
        <w:t>able</w:t>
      </w:r>
      <w:r w:rsidR="000D50D7" w:rsidRPr="000D50D7">
        <w:t xml:space="preserve"> </w:t>
      </w:r>
      <w:r>
        <w:t>to</w:t>
      </w:r>
      <w:r w:rsidR="000D50D7" w:rsidRPr="000D50D7">
        <w:t xml:space="preserve"> </w:t>
      </w:r>
      <w:r>
        <w:t>sell</w:t>
      </w:r>
      <w:r w:rsidR="000D50D7" w:rsidRPr="000D50D7">
        <w:t xml:space="preserve"> </w:t>
      </w:r>
      <w:r>
        <w:t>the</w:t>
      </w:r>
      <w:r w:rsidR="000D50D7" w:rsidRPr="000D50D7">
        <w:t xml:space="preserve"> </w:t>
      </w:r>
      <w:r>
        <w:t>house,</w:t>
      </w:r>
      <w:r w:rsidR="000D50D7" w:rsidRPr="000D50D7">
        <w:t xml:space="preserve"> </w:t>
      </w:r>
      <w:r>
        <w:t>building</w:t>
      </w:r>
      <w:r w:rsidR="000D50D7" w:rsidRPr="000D50D7">
        <w:t xml:space="preserve"> </w:t>
      </w:r>
      <w:r>
        <w:t>or</w:t>
      </w:r>
      <w:r w:rsidR="000D50D7" w:rsidRPr="000D50D7">
        <w:t xml:space="preserve"> </w:t>
      </w:r>
      <w:r>
        <w:t>factory</w:t>
      </w:r>
      <w:r w:rsidR="000D50D7" w:rsidRPr="000D50D7">
        <w:t xml:space="preserve"> </w:t>
      </w:r>
      <w:r>
        <w:t>(“the</w:t>
      </w:r>
      <w:r w:rsidR="000D50D7" w:rsidRPr="000D50D7">
        <w:t xml:space="preserve"> </w:t>
      </w:r>
      <w:r>
        <w:t>owner”)</w:t>
      </w:r>
      <w:r w:rsidR="000D50D7" w:rsidRPr="000D50D7">
        <w:t xml:space="preserve"> </w:t>
      </w:r>
      <w:r>
        <w:t>may</w:t>
      </w:r>
      <w:r w:rsidR="000D50D7" w:rsidRPr="000D50D7">
        <w:t xml:space="preserve"> </w:t>
      </w:r>
      <w:r>
        <w:t>serve</w:t>
      </w:r>
      <w:r w:rsidR="000D50D7" w:rsidRPr="000D50D7">
        <w:t xml:space="preserve"> </w:t>
      </w:r>
      <w:r>
        <w:t>a</w:t>
      </w:r>
      <w:r w:rsidR="000D50D7" w:rsidRPr="000D50D7">
        <w:t xml:space="preserve"> </w:t>
      </w:r>
      <w:r>
        <w:t>counter-notice</w:t>
      </w:r>
      <w:r w:rsidR="000D50D7" w:rsidRPr="000D50D7">
        <w:t xml:space="preserve"> </w:t>
      </w:r>
      <w:r>
        <w:t>requiring</w:t>
      </w:r>
      <w:r w:rsidR="000D50D7" w:rsidRPr="000D50D7">
        <w:t xml:space="preserve"> </w:t>
      </w:r>
      <w:r>
        <w:t>the</w:t>
      </w:r>
      <w:r w:rsidR="000D50D7" w:rsidRPr="000D50D7">
        <w:t xml:space="preserve"> </w:t>
      </w:r>
      <w:r>
        <w:t>authority</w:t>
      </w:r>
      <w:r w:rsidR="000D50D7" w:rsidRPr="000D50D7">
        <w:t xml:space="preserve"> </w:t>
      </w:r>
      <w:r>
        <w:t>to</w:t>
      </w:r>
      <w:r w:rsidR="000D50D7" w:rsidRPr="000D50D7">
        <w:t xml:space="preserve"> </w:t>
      </w:r>
      <w:r>
        <w:t>purchase</w:t>
      </w:r>
      <w:r w:rsidR="000D50D7" w:rsidRPr="000D50D7">
        <w:t xml:space="preserve"> </w:t>
      </w:r>
      <w:r>
        <w:t>the</w:t>
      </w:r>
      <w:r w:rsidR="000D50D7" w:rsidRPr="000D50D7">
        <w:t xml:space="preserve"> </w:t>
      </w:r>
      <w:r>
        <w:t>owner’s</w:t>
      </w:r>
      <w:r w:rsidR="000D50D7" w:rsidRPr="000D50D7">
        <w:t xml:space="preserve"> </w:t>
      </w:r>
      <w:r>
        <w:t>interest</w:t>
      </w:r>
      <w:r w:rsidR="000D50D7" w:rsidRPr="000D50D7">
        <w:t xml:space="preserve"> </w:t>
      </w:r>
      <w:r>
        <w:t>in</w:t>
      </w:r>
      <w:r w:rsidR="000D50D7" w:rsidRPr="000D50D7">
        <w:t xml:space="preserve"> </w:t>
      </w:r>
      <w:r>
        <w:t>the</w:t>
      </w:r>
      <w:r w:rsidR="000D50D7" w:rsidRPr="000D50D7">
        <w:t xml:space="preserve"> </w:t>
      </w:r>
      <w:r>
        <w:t>house,</w:t>
      </w:r>
      <w:r w:rsidR="000D50D7" w:rsidRPr="000D50D7">
        <w:t xml:space="preserve"> </w:t>
      </w:r>
      <w:r>
        <w:t>building</w:t>
      </w:r>
      <w:r w:rsidR="000D50D7" w:rsidRPr="000D50D7">
        <w:t xml:space="preserve"> </w:t>
      </w:r>
      <w:r>
        <w:t>or</w:t>
      </w:r>
      <w:r w:rsidR="000D50D7" w:rsidRPr="000D50D7">
        <w:t xml:space="preserve"> </w:t>
      </w:r>
      <w:r>
        <w:t>factory.</w:t>
      </w:r>
    </w:p>
    <w:p w14:paraId="17C929C2" w14:textId="77777777" w:rsidR="00283174" w:rsidRDefault="00283174" w:rsidP="00283174">
      <w:pPr>
        <w:pStyle w:val="LQN1"/>
        <w:rPr>
          <w:bCs/>
        </w:rPr>
      </w:pPr>
      <w:r>
        <w:rPr>
          <w:b/>
        </w:rPr>
        <w:t>4.</w:t>
      </w:r>
      <w:r w:rsidR="000D50D7" w:rsidRPr="000D50D7">
        <w:rPr>
          <w:b/>
        </w:rPr>
        <w:t> </w:t>
      </w:r>
      <w:r w:rsidRPr="00A56946">
        <w:rPr>
          <w:bCs/>
        </w:rPr>
        <w:t>A</w:t>
      </w:r>
      <w:r w:rsidR="000D50D7" w:rsidRPr="000D50D7">
        <w:rPr>
          <w:bCs/>
        </w:rPr>
        <w:t xml:space="preserve"> </w:t>
      </w:r>
      <w:r w:rsidRPr="00A56946">
        <w:rPr>
          <w:bCs/>
        </w:rPr>
        <w:t>counter-notice</w:t>
      </w:r>
      <w:r w:rsidR="000D50D7" w:rsidRPr="000D50D7">
        <w:rPr>
          <w:bCs/>
        </w:rPr>
        <w:t xml:space="preserve"> </w:t>
      </w:r>
      <w:r w:rsidRPr="00A56946">
        <w:rPr>
          <w:bCs/>
        </w:rPr>
        <w:t>under</w:t>
      </w:r>
      <w:r w:rsidR="000D50D7" w:rsidRPr="000D50D7">
        <w:rPr>
          <w:bCs/>
        </w:rPr>
        <w:t xml:space="preserve"> </w:t>
      </w:r>
      <w:r w:rsidRPr="00A56946">
        <w:rPr>
          <w:bCs/>
        </w:rPr>
        <w:t>paragraph</w:t>
      </w:r>
      <w:r w:rsidR="000D50D7" w:rsidRPr="000D50D7">
        <w:rPr>
          <w:bCs/>
        </w:rPr>
        <w:t xml:space="preserve"> </w:t>
      </w:r>
      <w:r w:rsidRPr="00A56946">
        <w:rPr>
          <w:bCs/>
        </w:rPr>
        <w:t>3</w:t>
      </w:r>
      <w:r w:rsidR="000D50D7" w:rsidRPr="000D50D7">
        <w:rPr>
          <w:bCs/>
        </w:rPr>
        <w:t xml:space="preserve"> </w:t>
      </w:r>
      <w:r w:rsidRPr="00A56946">
        <w:rPr>
          <w:bCs/>
        </w:rPr>
        <w:t>must</w:t>
      </w:r>
      <w:r w:rsidR="000D50D7" w:rsidRPr="000D50D7">
        <w:rPr>
          <w:bCs/>
        </w:rPr>
        <w:t xml:space="preserve"> </w:t>
      </w:r>
      <w:r w:rsidRPr="00A56946">
        <w:rPr>
          <w:bCs/>
        </w:rPr>
        <w:t>be</w:t>
      </w:r>
      <w:r w:rsidR="000D50D7" w:rsidRPr="000D50D7">
        <w:rPr>
          <w:bCs/>
        </w:rPr>
        <w:t xml:space="preserve"> </w:t>
      </w:r>
      <w:r w:rsidRPr="00A56946">
        <w:rPr>
          <w:bCs/>
        </w:rPr>
        <w:t>served</w:t>
      </w:r>
      <w:r w:rsidR="000D50D7" w:rsidRPr="000D50D7">
        <w:rPr>
          <w:bCs/>
        </w:rPr>
        <w:t xml:space="preserve"> </w:t>
      </w:r>
      <w:r w:rsidRPr="00A56946">
        <w:rPr>
          <w:bCs/>
        </w:rPr>
        <w:t>within</w:t>
      </w:r>
      <w:r w:rsidR="000D50D7" w:rsidRPr="000D50D7">
        <w:rPr>
          <w:bCs/>
        </w:rPr>
        <w:t xml:space="preserve"> </w:t>
      </w:r>
      <w:r w:rsidRPr="00A56946">
        <w:rPr>
          <w:bCs/>
        </w:rPr>
        <w:t>the</w:t>
      </w:r>
      <w:r w:rsidR="000D50D7" w:rsidRPr="000D50D7">
        <w:rPr>
          <w:bCs/>
        </w:rPr>
        <w:t xml:space="preserve"> </w:t>
      </w:r>
      <w:r w:rsidRPr="00A56946">
        <w:rPr>
          <w:bCs/>
        </w:rPr>
        <w:t>period</w:t>
      </w:r>
      <w:r w:rsidR="000D50D7" w:rsidRPr="000D50D7">
        <w:rPr>
          <w:bCs/>
        </w:rPr>
        <w:t xml:space="preserve"> </w:t>
      </w:r>
      <w:r w:rsidRPr="00A56946">
        <w:rPr>
          <w:bCs/>
        </w:rPr>
        <w:t>of</w:t>
      </w:r>
      <w:r w:rsidR="000D50D7" w:rsidRPr="000D50D7">
        <w:rPr>
          <w:bCs/>
        </w:rPr>
        <w:t xml:space="preserve"> </w:t>
      </w:r>
      <w:r w:rsidRPr="00A56946">
        <w:rPr>
          <w:bCs/>
        </w:rPr>
        <w:t>28</w:t>
      </w:r>
      <w:r w:rsidR="000D50D7" w:rsidRPr="000D50D7">
        <w:rPr>
          <w:bCs/>
        </w:rPr>
        <w:t xml:space="preserve"> </w:t>
      </w:r>
      <w:r w:rsidRPr="00A56946">
        <w:rPr>
          <w:bCs/>
        </w:rPr>
        <w:t>days</w:t>
      </w:r>
      <w:r w:rsidR="000D50D7" w:rsidRPr="000D50D7">
        <w:rPr>
          <w:bCs/>
        </w:rPr>
        <w:t xml:space="preserve"> </w:t>
      </w:r>
      <w:r w:rsidRPr="00A56946">
        <w:rPr>
          <w:bCs/>
        </w:rPr>
        <w:t>beginning</w:t>
      </w:r>
      <w:r w:rsidR="000D50D7" w:rsidRPr="000D50D7">
        <w:rPr>
          <w:bCs/>
        </w:rPr>
        <w:t xml:space="preserve"> </w:t>
      </w:r>
      <w:r w:rsidRPr="00A56946">
        <w:rPr>
          <w:bCs/>
        </w:rPr>
        <w:t>with</w:t>
      </w:r>
      <w:r w:rsidR="000D50D7" w:rsidRPr="000D50D7">
        <w:rPr>
          <w:bCs/>
        </w:rPr>
        <w:t xml:space="preserve"> </w:t>
      </w:r>
      <w:r w:rsidRPr="00A56946">
        <w:rPr>
          <w:bCs/>
        </w:rPr>
        <w:t>the</w:t>
      </w:r>
      <w:r w:rsidR="000D50D7" w:rsidRPr="000D50D7">
        <w:rPr>
          <w:bCs/>
        </w:rPr>
        <w:t xml:space="preserve"> </w:t>
      </w:r>
      <w:r w:rsidRPr="00A56946">
        <w:rPr>
          <w:bCs/>
        </w:rPr>
        <w:t>day</w:t>
      </w:r>
      <w:r w:rsidR="000D50D7" w:rsidRPr="000D50D7">
        <w:rPr>
          <w:bCs/>
        </w:rPr>
        <w:t xml:space="preserve"> </w:t>
      </w:r>
      <w:r w:rsidRPr="00A56946">
        <w:rPr>
          <w:bCs/>
        </w:rPr>
        <w:t>on</w:t>
      </w:r>
      <w:r w:rsidR="000D50D7" w:rsidRPr="000D50D7">
        <w:rPr>
          <w:bCs/>
        </w:rPr>
        <w:t xml:space="preserve"> </w:t>
      </w:r>
      <w:r w:rsidRPr="00A56946">
        <w:rPr>
          <w:bCs/>
        </w:rPr>
        <w:t>which</w:t>
      </w:r>
      <w:r w:rsidR="000D50D7" w:rsidRPr="000D50D7">
        <w:rPr>
          <w:bCs/>
        </w:rPr>
        <w:t xml:space="preserve"> </w:t>
      </w:r>
      <w:r w:rsidRPr="00A56946">
        <w:rPr>
          <w:bCs/>
        </w:rPr>
        <w:t>the</w:t>
      </w:r>
      <w:r w:rsidR="000D50D7" w:rsidRPr="000D50D7">
        <w:rPr>
          <w:bCs/>
        </w:rPr>
        <w:t xml:space="preserve"> </w:t>
      </w:r>
      <w:r w:rsidRPr="00A56946">
        <w:rPr>
          <w:bCs/>
        </w:rPr>
        <w:t>notice</w:t>
      </w:r>
      <w:r w:rsidR="000D50D7" w:rsidRPr="000D50D7">
        <w:rPr>
          <w:bCs/>
        </w:rPr>
        <w:t xml:space="preserve"> </w:t>
      </w:r>
      <w:r w:rsidRPr="00A56946">
        <w:rPr>
          <w:bCs/>
        </w:rPr>
        <w:t>to</w:t>
      </w:r>
      <w:r w:rsidR="000D50D7" w:rsidRPr="000D50D7">
        <w:rPr>
          <w:bCs/>
        </w:rPr>
        <w:t xml:space="preserve"> </w:t>
      </w:r>
      <w:r w:rsidRPr="00A56946">
        <w:rPr>
          <w:bCs/>
        </w:rPr>
        <w:t>treat</w:t>
      </w:r>
      <w:r w:rsidR="000D50D7" w:rsidRPr="000D50D7">
        <w:rPr>
          <w:bCs/>
        </w:rPr>
        <w:t xml:space="preserve"> </w:t>
      </w:r>
      <w:r w:rsidRPr="00A56946">
        <w:rPr>
          <w:bCs/>
        </w:rPr>
        <w:t>was</w:t>
      </w:r>
      <w:r w:rsidR="000D50D7" w:rsidRPr="000D50D7">
        <w:rPr>
          <w:bCs/>
        </w:rPr>
        <w:t xml:space="preserve"> </w:t>
      </w:r>
      <w:r w:rsidRPr="00A56946">
        <w:rPr>
          <w:bCs/>
        </w:rPr>
        <w:t>served</w:t>
      </w:r>
      <w:r>
        <w:rPr>
          <w:bCs/>
        </w:rPr>
        <w:t>.</w:t>
      </w:r>
    </w:p>
    <w:p w14:paraId="1B53C8B4" w14:textId="77777777" w:rsidR="00283174" w:rsidRDefault="00283174" w:rsidP="00283174">
      <w:pPr>
        <w:pStyle w:val="LQH1"/>
      </w:pPr>
      <w:r>
        <w:t>Response</w:t>
      </w:r>
      <w:r w:rsidR="000D50D7" w:rsidRPr="000D50D7">
        <w:t xml:space="preserve"> </w:t>
      </w:r>
      <w:r>
        <w:t>to</w:t>
      </w:r>
      <w:r w:rsidR="000D50D7" w:rsidRPr="000D50D7">
        <w:t xml:space="preserve"> </w:t>
      </w:r>
      <w:r>
        <w:t>counter-notice</w:t>
      </w:r>
    </w:p>
    <w:p w14:paraId="784750F8" w14:textId="77777777" w:rsidR="00283174" w:rsidRDefault="00283174" w:rsidP="00283174">
      <w:pPr>
        <w:pStyle w:val="LQN1"/>
      </w:pPr>
      <w:r>
        <w:rPr>
          <w:b/>
          <w:bCs/>
        </w:rPr>
        <w:t>5.</w:t>
      </w:r>
      <w:r w:rsidR="000D50D7" w:rsidRPr="000D50D7">
        <w:rPr>
          <w:b/>
          <w:bCs/>
        </w:rPr>
        <w:t> </w:t>
      </w:r>
      <w:r>
        <w:t>On</w:t>
      </w:r>
      <w:r w:rsidR="000D50D7" w:rsidRPr="000D50D7">
        <w:t xml:space="preserve"> </w:t>
      </w:r>
      <w:r>
        <w:t>receiving</w:t>
      </w:r>
      <w:r w:rsidR="000D50D7" w:rsidRPr="000D50D7">
        <w:t xml:space="preserve"> </w:t>
      </w:r>
      <w:r>
        <w:t>a</w:t>
      </w:r>
      <w:r w:rsidR="000D50D7" w:rsidRPr="000D50D7">
        <w:t xml:space="preserve"> </w:t>
      </w:r>
      <w:r>
        <w:t>counter-notice,</w:t>
      </w:r>
      <w:r w:rsidR="000D50D7" w:rsidRPr="000D50D7">
        <w:t xml:space="preserve"> </w:t>
      </w:r>
      <w:r>
        <w:t>the</w:t>
      </w:r>
      <w:r w:rsidR="000D50D7" w:rsidRPr="000D50D7">
        <w:t xml:space="preserve"> </w:t>
      </w:r>
      <w:r>
        <w:t>acquiring</w:t>
      </w:r>
      <w:r w:rsidR="000D50D7" w:rsidRPr="000D50D7">
        <w:t xml:space="preserve"> </w:t>
      </w:r>
      <w:r>
        <w:t>authority</w:t>
      </w:r>
      <w:r w:rsidR="000D50D7" w:rsidRPr="000D50D7">
        <w:t xml:space="preserve"> </w:t>
      </w:r>
      <w:r>
        <w:t>must</w:t>
      </w:r>
      <w:r w:rsidR="000D50D7" w:rsidRPr="000D50D7">
        <w:t xml:space="preserve"> </w:t>
      </w:r>
      <w:r>
        <w:t>decide</w:t>
      </w:r>
      <w:r w:rsidR="000D50D7" w:rsidRPr="000D50D7">
        <w:t xml:space="preserve"> </w:t>
      </w:r>
      <w:r>
        <w:t>whether</w:t>
      </w:r>
      <w:r w:rsidR="000D50D7" w:rsidRPr="000D50D7">
        <w:t xml:space="preserve"> </w:t>
      </w:r>
      <w:r>
        <w:t>to—</w:t>
      </w:r>
    </w:p>
    <w:p w14:paraId="62FA210B" w14:textId="77777777" w:rsidR="00283174" w:rsidRDefault="00283174" w:rsidP="00283174">
      <w:pPr>
        <w:pStyle w:val="LQN3"/>
      </w:pPr>
      <w:r>
        <w:t>(a)</w:t>
      </w:r>
      <w:r w:rsidR="000D50D7" w:rsidRPr="000D50D7">
        <w:tab/>
      </w:r>
      <w:r>
        <w:t>withdraw</w:t>
      </w:r>
      <w:r w:rsidR="000D50D7" w:rsidRPr="000D50D7">
        <w:t xml:space="preserve"> </w:t>
      </w:r>
      <w:r>
        <w:t>the</w:t>
      </w:r>
      <w:r w:rsidR="000D50D7" w:rsidRPr="000D50D7">
        <w:t xml:space="preserve"> </w:t>
      </w:r>
      <w:r>
        <w:t>notice</w:t>
      </w:r>
      <w:r w:rsidR="000D50D7" w:rsidRPr="000D50D7">
        <w:t xml:space="preserve"> </w:t>
      </w:r>
      <w:r>
        <w:t>to</w:t>
      </w:r>
      <w:r w:rsidR="000D50D7" w:rsidRPr="000D50D7">
        <w:t xml:space="preserve"> </w:t>
      </w:r>
      <w:r>
        <w:t>treat,</w:t>
      </w:r>
    </w:p>
    <w:p w14:paraId="30D29304" w14:textId="77777777" w:rsidR="00283174" w:rsidRDefault="00283174" w:rsidP="00283174">
      <w:pPr>
        <w:pStyle w:val="LQN3"/>
      </w:pPr>
      <w:r>
        <w:t>(b)</w:t>
      </w:r>
      <w:r w:rsidR="000D50D7" w:rsidRPr="000D50D7">
        <w:tab/>
      </w:r>
      <w:r>
        <w:t>accept</w:t>
      </w:r>
      <w:r w:rsidR="000D50D7" w:rsidRPr="000D50D7">
        <w:t xml:space="preserve"> </w:t>
      </w:r>
      <w:r>
        <w:t>the</w:t>
      </w:r>
      <w:r w:rsidR="000D50D7" w:rsidRPr="000D50D7">
        <w:t xml:space="preserve"> </w:t>
      </w:r>
      <w:r>
        <w:t>counter</w:t>
      </w:r>
      <w:r w:rsidR="000D50D7" w:rsidRPr="000D50D7">
        <w:t xml:space="preserve"> </w:t>
      </w:r>
      <w:r>
        <w:t>notice,</w:t>
      </w:r>
      <w:r w:rsidR="000D50D7" w:rsidRPr="000D50D7">
        <w:t xml:space="preserve"> </w:t>
      </w:r>
      <w:r>
        <w:t>or</w:t>
      </w:r>
    </w:p>
    <w:p w14:paraId="195EC923" w14:textId="77777777" w:rsidR="00283174" w:rsidRDefault="00283174" w:rsidP="00283174">
      <w:pPr>
        <w:pStyle w:val="LQN3"/>
      </w:pPr>
      <w:r>
        <w:t>(c)</w:t>
      </w:r>
      <w:r w:rsidR="000D50D7" w:rsidRPr="000D50D7">
        <w:tab/>
      </w:r>
      <w:r>
        <w:t>refer</w:t>
      </w:r>
      <w:r w:rsidR="000D50D7" w:rsidRPr="000D50D7">
        <w:t xml:space="preserve"> </w:t>
      </w:r>
      <w:r>
        <w:t>the</w:t>
      </w:r>
      <w:r w:rsidR="000D50D7" w:rsidRPr="000D50D7">
        <w:t xml:space="preserve"> </w:t>
      </w:r>
      <w:r>
        <w:t>counter</w:t>
      </w:r>
      <w:r w:rsidR="000D50D7" w:rsidRPr="000D50D7">
        <w:t xml:space="preserve"> </w:t>
      </w:r>
      <w:r>
        <w:t>notice</w:t>
      </w:r>
      <w:r w:rsidR="000D50D7" w:rsidRPr="000D50D7">
        <w:t xml:space="preserve"> </w:t>
      </w:r>
      <w:r>
        <w:t>to</w:t>
      </w:r>
      <w:r w:rsidR="000D50D7" w:rsidRPr="000D50D7">
        <w:t xml:space="preserve"> </w:t>
      </w:r>
      <w:r>
        <w:t>the</w:t>
      </w:r>
      <w:r w:rsidR="000D50D7" w:rsidRPr="000D50D7">
        <w:t xml:space="preserve"> </w:t>
      </w:r>
      <w:r>
        <w:t>Upper</w:t>
      </w:r>
      <w:r w:rsidR="000D50D7" w:rsidRPr="000D50D7">
        <w:t xml:space="preserve"> </w:t>
      </w:r>
      <w:r>
        <w:t>Tribunal.</w:t>
      </w:r>
    </w:p>
    <w:p w14:paraId="6456FE88" w14:textId="77777777" w:rsidR="00283174" w:rsidRDefault="00283174" w:rsidP="00283174">
      <w:pPr>
        <w:pStyle w:val="LQN1"/>
      </w:pPr>
      <w:r>
        <w:rPr>
          <w:b/>
          <w:bCs/>
        </w:rPr>
        <w:t>6.</w:t>
      </w:r>
      <w:r w:rsidR="000D50D7" w:rsidRPr="000D50D7">
        <w:rPr>
          <w:b/>
          <w:bCs/>
        </w:rPr>
        <w:t> </w:t>
      </w:r>
      <w:r>
        <w:t>The</w:t>
      </w:r>
      <w:r w:rsidR="000D50D7" w:rsidRPr="000D50D7">
        <w:t xml:space="preserve"> </w:t>
      </w:r>
      <w:r>
        <w:t>authority</w:t>
      </w:r>
      <w:r w:rsidR="000D50D7" w:rsidRPr="000D50D7">
        <w:t xml:space="preserve"> </w:t>
      </w:r>
      <w:r>
        <w:t>must</w:t>
      </w:r>
      <w:r w:rsidR="000D50D7" w:rsidRPr="000D50D7">
        <w:t xml:space="preserve"> </w:t>
      </w:r>
      <w:r>
        <w:t>serve</w:t>
      </w:r>
      <w:r w:rsidR="000D50D7" w:rsidRPr="000D50D7">
        <w:t xml:space="preserve"> </w:t>
      </w:r>
      <w:r>
        <w:t>notice</w:t>
      </w:r>
      <w:r w:rsidR="000D50D7" w:rsidRPr="000D50D7">
        <w:t xml:space="preserve"> </w:t>
      </w:r>
      <w:r>
        <w:t>of</w:t>
      </w:r>
      <w:r w:rsidR="000D50D7" w:rsidRPr="000D50D7">
        <w:t xml:space="preserve"> </w:t>
      </w:r>
      <w:r>
        <w:t>their</w:t>
      </w:r>
      <w:r w:rsidR="000D50D7" w:rsidRPr="000D50D7">
        <w:t xml:space="preserve"> </w:t>
      </w:r>
      <w:r>
        <w:t>decision</w:t>
      </w:r>
      <w:r w:rsidR="000D50D7" w:rsidRPr="000D50D7">
        <w:t xml:space="preserve"> </w:t>
      </w:r>
      <w:r>
        <w:t>on</w:t>
      </w:r>
      <w:r w:rsidR="000D50D7" w:rsidRPr="000D50D7">
        <w:t xml:space="preserve"> </w:t>
      </w:r>
      <w:r>
        <w:t>the</w:t>
      </w:r>
      <w:r w:rsidR="000D50D7" w:rsidRPr="000D50D7">
        <w:t xml:space="preserve"> </w:t>
      </w:r>
      <w:r>
        <w:t>owner</w:t>
      </w:r>
      <w:r w:rsidR="000D50D7" w:rsidRPr="000D50D7">
        <w:t xml:space="preserve"> </w:t>
      </w:r>
      <w:r>
        <w:t>within</w:t>
      </w:r>
      <w:r w:rsidR="000D50D7" w:rsidRPr="000D50D7">
        <w:t xml:space="preserve"> </w:t>
      </w:r>
      <w:r>
        <w:t>the</w:t>
      </w:r>
      <w:r w:rsidR="000D50D7" w:rsidRPr="000D50D7">
        <w:t xml:space="preserve"> </w:t>
      </w:r>
      <w:r>
        <w:t>period</w:t>
      </w:r>
      <w:r w:rsidR="000D50D7" w:rsidRPr="000D50D7">
        <w:t xml:space="preserve"> </w:t>
      </w:r>
      <w:r>
        <w:t>of</w:t>
      </w:r>
      <w:r w:rsidR="000D50D7" w:rsidRPr="000D50D7">
        <w:t xml:space="preserve"> </w:t>
      </w:r>
      <w:r>
        <w:t>three</w:t>
      </w:r>
      <w:r w:rsidR="000D50D7" w:rsidRPr="000D50D7">
        <w:t xml:space="preserve"> </w:t>
      </w:r>
      <w:r>
        <w:t>months</w:t>
      </w:r>
      <w:r w:rsidR="000D50D7" w:rsidRPr="000D50D7">
        <w:t xml:space="preserve"> </w:t>
      </w:r>
      <w:r>
        <w:t>beginning</w:t>
      </w:r>
      <w:r w:rsidR="000D50D7" w:rsidRPr="000D50D7">
        <w:t xml:space="preserve"> </w:t>
      </w:r>
      <w:r>
        <w:t>with</w:t>
      </w:r>
      <w:r w:rsidR="000D50D7" w:rsidRPr="000D50D7">
        <w:t xml:space="preserve"> </w:t>
      </w:r>
      <w:r>
        <w:t>the</w:t>
      </w:r>
      <w:r w:rsidR="000D50D7" w:rsidRPr="000D50D7">
        <w:t xml:space="preserve"> </w:t>
      </w:r>
      <w:r>
        <w:t>day</w:t>
      </w:r>
      <w:r w:rsidR="000D50D7" w:rsidRPr="000D50D7">
        <w:t xml:space="preserve"> </w:t>
      </w:r>
      <w:r>
        <w:t>on</w:t>
      </w:r>
      <w:r w:rsidR="000D50D7" w:rsidRPr="000D50D7">
        <w:t xml:space="preserve"> </w:t>
      </w:r>
      <w:r>
        <w:t>which</w:t>
      </w:r>
      <w:r w:rsidR="000D50D7" w:rsidRPr="000D50D7">
        <w:t xml:space="preserve"> </w:t>
      </w:r>
      <w:r>
        <w:t>the</w:t>
      </w:r>
      <w:r w:rsidR="000D50D7" w:rsidRPr="000D50D7">
        <w:t xml:space="preserve"> </w:t>
      </w:r>
      <w:r>
        <w:t>counter-notice</w:t>
      </w:r>
      <w:r w:rsidR="000D50D7" w:rsidRPr="000D50D7">
        <w:t xml:space="preserve"> </w:t>
      </w:r>
      <w:r>
        <w:t>is</w:t>
      </w:r>
      <w:r w:rsidR="000D50D7" w:rsidRPr="000D50D7">
        <w:t xml:space="preserve"> </w:t>
      </w:r>
      <w:r>
        <w:t>served</w:t>
      </w:r>
      <w:r w:rsidR="000D50D7" w:rsidRPr="000D50D7">
        <w:t xml:space="preserve"> </w:t>
      </w:r>
      <w:r>
        <w:t>(“the</w:t>
      </w:r>
      <w:r w:rsidR="000D50D7" w:rsidRPr="000D50D7">
        <w:t xml:space="preserve"> </w:t>
      </w:r>
      <w:r>
        <w:t>decision</w:t>
      </w:r>
      <w:r w:rsidR="000D50D7" w:rsidRPr="000D50D7">
        <w:t xml:space="preserve"> </w:t>
      </w:r>
      <w:r>
        <w:t>period”).</w:t>
      </w:r>
    </w:p>
    <w:p w14:paraId="786F97CC" w14:textId="77777777" w:rsidR="00283174" w:rsidRDefault="00283174" w:rsidP="00283174">
      <w:pPr>
        <w:pStyle w:val="LQN1"/>
      </w:pPr>
      <w:r>
        <w:rPr>
          <w:b/>
          <w:bCs/>
        </w:rPr>
        <w:t>7.</w:t>
      </w:r>
      <w:r w:rsidR="000D50D7" w:rsidRPr="000D50D7">
        <w:rPr>
          <w:b/>
          <w:bCs/>
        </w:rPr>
        <w:t> </w:t>
      </w:r>
      <w:r>
        <w:t>If</w:t>
      </w:r>
      <w:r w:rsidR="000D50D7" w:rsidRPr="000D50D7">
        <w:t xml:space="preserve"> </w:t>
      </w:r>
      <w:r>
        <w:t>the</w:t>
      </w:r>
      <w:r w:rsidR="000D50D7" w:rsidRPr="000D50D7">
        <w:t xml:space="preserve"> </w:t>
      </w:r>
      <w:r>
        <w:t>authority</w:t>
      </w:r>
      <w:r w:rsidR="000D50D7" w:rsidRPr="000D50D7">
        <w:t xml:space="preserve"> </w:t>
      </w:r>
      <w:r>
        <w:t>decides</w:t>
      </w:r>
      <w:r w:rsidR="000D50D7" w:rsidRPr="000D50D7">
        <w:t xml:space="preserve"> </w:t>
      </w:r>
      <w:r>
        <w:t>to</w:t>
      </w:r>
      <w:r w:rsidR="000D50D7" w:rsidRPr="000D50D7">
        <w:t xml:space="preserve"> </w:t>
      </w:r>
      <w:r>
        <w:t>refer</w:t>
      </w:r>
      <w:r w:rsidR="000D50D7" w:rsidRPr="000D50D7">
        <w:t xml:space="preserve"> </w:t>
      </w:r>
      <w:r>
        <w:t>the</w:t>
      </w:r>
      <w:r w:rsidR="000D50D7" w:rsidRPr="000D50D7">
        <w:t xml:space="preserve"> </w:t>
      </w:r>
      <w:r>
        <w:t>counter-notice</w:t>
      </w:r>
      <w:r w:rsidR="000D50D7" w:rsidRPr="000D50D7">
        <w:t xml:space="preserve"> </w:t>
      </w:r>
      <w:r>
        <w:t>to</w:t>
      </w:r>
      <w:r w:rsidR="000D50D7" w:rsidRPr="000D50D7">
        <w:t xml:space="preserve"> </w:t>
      </w:r>
      <w:r>
        <w:t>the</w:t>
      </w:r>
      <w:r w:rsidR="000D50D7" w:rsidRPr="000D50D7">
        <w:t xml:space="preserve"> </w:t>
      </w:r>
      <w:r>
        <w:t>Upper</w:t>
      </w:r>
      <w:r w:rsidR="000D50D7" w:rsidRPr="000D50D7">
        <w:t xml:space="preserve"> </w:t>
      </w:r>
      <w:r>
        <w:t>Tribunal</w:t>
      </w:r>
      <w:r w:rsidR="000D50D7" w:rsidRPr="000D50D7">
        <w:t xml:space="preserve"> </w:t>
      </w:r>
      <w:r>
        <w:t>they</w:t>
      </w:r>
      <w:r w:rsidR="000D50D7" w:rsidRPr="000D50D7">
        <w:t xml:space="preserve"> </w:t>
      </w:r>
      <w:r>
        <w:t>must</w:t>
      </w:r>
      <w:r w:rsidR="000D50D7" w:rsidRPr="000D50D7">
        <w:t xml:space="preserve"> </w:t>
      </w:r>
      <w:r>
        <w:t>do</w:t>
      </w:r>
      <w:r w:rsidR="000D50D7" w:rsidRPr="000D50D7">
        <w:t xml:space="preserve"> </w:t>
      </w:r>
      <w:r>
        <w:t>so</w:t>
      </w:r>
      <w:r w:rsidR="000D50D7" w:rsidRPr="000D50D7">
        <w:t xml:space="preserve"> </w:t>
      </w:r>
      <w:r>
        <w:t>within</w:t>
      </w:r>
      <w:r w:rsidR="000D50D7" w:rsidRPr="000D50D7">
        <w:t xml:space="preserve"> </w:t>
      </w:r>
      <w:r>
        <w:t>the</w:t>
      </w:r>
      <w:r w:rsidR="000D50D7" w:rsidRPr="000D50D7">
        <w:t xml:space="preserve"> </w:t>
      </w:r>
      <w:r>
        <w:t>decision</w:t>
      </w:r>
      <w:r w:rsidR="000D50D7" w:rsidRPr="000D50D7">
        <w:t xml:space="preserve"> </w:t>
      </w:r>
      <w:r>
        <w:t>period.</w:t>
      </w:r>
    </w:p>
    <w:p w14:paraId="6C1F58A1" w14:textId="77777777" w:rsidR="00283174" w:rsidRDefault="00283174" w:rsidP="00283174">
      <w:pPr>
        <w:pStyle w:val="LQN1"/>
      </w:pPr>
      <w:r>
        <w:rPr>
          <w:b/>
          <w:bCs/>
        </w:rPr>
        <w:t>8.</w:t>
      </w:r>
      <w:r w:rsidR="000D50D7" w:rsidRPr="000D50D7">
        <w:rPr>
          <w:b/>
          <w:bCs/>
        </w:rPr>
        <w:t> </w:t>
      </w:r>
      <w:r>
        <w:t>If</w:t>
      </w:r>
      <w:r w:rsidR="000D50D7" w:rsidRPr="000D50D7">
        <w:t xml:space="preserve"> </w:t>
      </w:r>
      <w:r>
        <w:t>the</w:t>
      </w:r>
      <w:r w:rsidR="000D50D7" w:rsidRPr="000D50D7">
        <w:t xml:space="preserve"> </w:t>
      </w:r>
      <w:r>
        <w:t>authority</w:t>
      </w:r>
      <w:r w:rsidR="000D50D7" w:rsidRPr="000D50D7">
        <w:t xml:space="preserve"> </w:t>
      </w:r>
      <w:r>
        <w:t>does</w:t>
      </w:r>
      <w:r w:rsidR="000D50D7" w:rsidRPr="000D50D7">
        <w:t xml:space="preserve"> </w:t>
      </w:r>
      <w:r>
        <w:t>not</w:t>
      </w:r>
      <w:r w:rsidR="000D50D7" w:rsidRPr="000D50D7">
        <w:t xml:space="preserve"> </w:t>
      </w:r>
      <w:r>
        <w:t>serve</w:t>
      </w:r>
      <w:r w:rsidR="000D50D7" w:rsidRPr="000D50D7">
        <w:t xml:space="preserve"> </w:t>
      </w:r>
      <w:r>
        <w:t>notice</w:t>
      </w:r>
      <w:r w:rsidR="000D50D7" w:rsidRPr="000D50D7">
        <w:t xml:space="preserve"> </w:t>
      </w:r>
      <w:r>
        <w:t>of</w:t>
      </w:r>
      <w:r w:rsidR="000D50D7" w:rsidRPr="000D50D7">
        <w:t xml:space="preserve"> </w:t>
      </w:r>
      <w:r>
        <w:t>a</w:t>
      </w:r>
      <w:r w:rsidR="000D50D7" w:rsidRPr="000D50D7">
        <w:t xml:space="preserve"> </w:t>
      </w:r>
      <w:r>
        <w:t>decision</w:t>
      </w:r>
      <w:r w:rsidR="000D50D7" w:rsidRPr="000D50D7">
        <w:t xml:space="preserve"> </w:t>
      </w:r>
      <w:r>
        <w:t>within</w:t>
      </w:r>
      <w:r w:rsidR="000D50D7" w:rsidRPr="000D50D7">
        <w:t xml:space="preserve"> </w:t>
      </w:r>
      <w:r>
        <w:t>the</w:t>
      </w:r>
      <w:r w:rsidR="000D50D7" w:rsidRPr="000D50D7">
        <w:t xml:space="preserve"> </w:t>
      </w:r>
      <w:r>
        <w:t>decision</w:t>
      </w:r>
      <w:r w:rsidR="000D50D7" w:rsidRPr="000D50D7">
        <w:t xml:space="preserve"> </w:t>
      </w:r>
      <w:r>
        <w:t>period</w:t>
      </w:r>
      <w:r w:rsidR="000D50D7" w:rsidRPr="000D50D7">
        <w:t xml:space="preserve"> </w:t>
      </w:r>
      <w:r>
        <w:t>they</w:t>
      </w:r>
      <w:r w:rsidR="000D50D7" w:rsidRPr="000D50D7">
        <w:t xml:space="preserve"> </w:t>
      </w:r>
      <w:r>
        <w:t>are</w:t>
      </w:r>
      <w:r w:rsidR="000D50D7" w:rsidRPr="000D50D7">
        <w:t xml:space="preserve"> </w:t>
      </w:r>
      <w:r>
        <w:t>to</w:t>
      </w:r>
      <w:r w:rsidR="000D50D7" w:rsidRPr="000D50D7">
        <w:t xml:space="preserve"> </w:t>
      </w:r>
      <w:r>
        <w:t>be</w:t>
      </w:r>
      <w:r w:rsidR="000D50D7" w:rsidRPr="000D50D7">
        <w:t xml:space="preserve"> </w:t>
      </w:r>
      <w:r>
        <w:t>treated</w:t>
      </w:r>
      <w:r w:rsidR="000D50D7" w:rsidRPr="000D50D7">
        <w:t xml:space="preserve"> </w:t>
      </w:r>
      <w:r>
        <w:t>as</w:t>
      </w:r>
      <w:r w:rsidR="000D50D7" w:rsidRPr="000D50D7">
        <w:t xml:space="preserve"> </w:t>
      </w:r>
      <w:r>
        <w:t>if</w:t>
      </w:r>
      <w:r w:rsidR="000D50D7" w:rsidRPr="000D50D7">
        <w:t xml:space="preserve"> </w:t>
      </w:r>
      <w:r>
        <w:t>they</w:t>
      </w:r>
      <w:r w:rsidR="000D50D7" w:rsidRPr="000D50D7">
        <w:t xml:space="preserve"> </w:t>
      </w:r>
      <w:r>
        <w:t>had</w:t>
      </w:r>
      <w:r w:rsidR="000D50D7" w:rsidRPr="000D50D7">
        <w:t xml:space="preserve"> </w:t>
      </w:r>
      <w:r>
        <w:t>served</w:t>
      </w:r>
      <w:r w:rsidR="000D50D7" w:rsidRPr="000D50D7">
        <w:t xml:space="preserve"> </w:t>
      </w:r>
      <w:r>
        <w:t>notice</w:t>
      </w:r>
      <w:r w:rsidR="000D50D7" w:rsidRPr="000D50D7">
        <w:t xml:space="preserve"> </w:t>
      </w:r>
      <w:r>
        <w:t>of</w:t>
      </w:r>
      <w:r w:rsidR="000D50D7" w:rsidRPr="000D50D7">
        <w:t xml:space="preserve"> </w:t>
      </w:r>
      <w:r>
        <w:t>a</w:t>
      </w:r>
      <w:r w:rsidR="000D50D7" w:rsidRPr="000D50D7">
        <w:t xml:space="preserve"> </w:t>
      </w:r>
      <w:r>
        <w:t>decision</w:t>
      </w:r>
      <w:r w:rsidR="000D50D7" w:rsidRPr="000D50D7">
        <w:t xml:space="preserve"> </w:t>
      </w:r>
      <w:r>
        <w:t>to</w:t>
      </w:r>
      <w:r w:rsidR="000D50D7" w:rsidRPr="000D50D7">
        <w:t xml:space="preserve"> </w:t>
      </w:r>
      <w:r>
        <w:t>withdraw</w:t>
      </w:r>
      <w:r w:rsidR="000D50D7" w:rsidRPr="000D50D7">
        <w:t xml:space="preserve"> </w:t>
      </w:r>
      <w:r>
        <w:t>the</w:t>
      </w:r>
      <w:r w:rsidR="000D50D7" w:rsidRPr="000D50D7">
        <w:t xml:space="preserve"> </w:t>
      </w:r>
      <w:r>
        <w:t>notice</w:t>
      </w:r>
      <w:r w:rsidR="000D50D7" w:rsidRPr="000D50D7">
        <w:t xml:space="preserve"> </w:t>
      </w:r>
      <w:r>
        <w:t>to</w:t>
      </w:r>
      <w:r w:rsidR="000D50D7" w:rsidRPr="000D50D7">
        <w:t xml:space="preserve"> </w:t>
      </w:r>
      <w:r>
        <w:t>treat</w:t>
      </w:r>
      <w:r w:rsidR="000D50D7" w:rsidRPr="000D50D7">
        <w:t xml:space="preserve"> </w:t>
      </w:r>
      <w:r>
        <w:t>at</w:t>
      </w:r>
      <w:r w:rsidR="000D50D7" w:rsidRPr="000D50D7">
        <w:t xml:space="preserve"> </w:t>
      </w:r>
      <w:r>
        <w:t>the</w:t>
      </w:r>
      <w:r w:rsidR="000D50D7" w:rsidRPr="000D50D7">
        <w:t xml:space="preserve"> </w:t>
      </w:r>
      <w:r>
        <w:t>end</w:t>
      </w:r>
      <w:r w:rsidR="000D50D7" w:rsidRPr="000D50D7">
        <w:t xml:space="preserve"> </w:t>
      </w:r>
      <w:r>
        <w:t>of</w:t>
      </w:r>
      <w:r w:rsidR="000D50D7" w:rsidRPr="000D50D7">
        <w:t xml:space="preserve"> </w:t>
      </w:r>
      <w:r>
        <w:t>that</w:t>
      </w:r>
      <w:r w:rsidR="000D50D7" w:rsidRPr="000D50D7">
        <w:t xml:space="preserve"> </w:t>
      </w:r>
      <w:r>
        <w:t>period.</w:t>
      </w:r>
    </w:p>
    <w:p w14:paraId="09980B82" w14:textId="77777777" w:rsidR="00283174" w:rsidRDefault="00283174" w:rsidP="00283174">
      <w:pPr>
        <w:pStyle w:val="LQN1"/>
      </w:pPr>
      <w:r>
        <w:rPr>
          <w:b/>
          <w:bCs/>
        </w:rPr>
        <w:t>9.</w:t>
      </w:r>
      <w:r w:rsidR="000D50D7" w:rsidRPr="000D50D7">
        <w:t> </w:t>
      </w:r>
      <w:r>
        <w:t>If</w:t>
      </w:r>
      <w:r w:rsidR="000D50D7" w:rsidRPr="000D50D7">
        <w:t xml:space="preserve"> </w:t>
      </w:r>
      <w:r>
        <w:t>the</w:t>
      </w:r>
      <w:r w:rsidR="000D50D7" w:rsidRPr="000D50D7">
        <w:t xml:space="preserve"> </w:t>
      </w:r>
      <w:r>
        <w:t>authority</w:t>
      </w:r>
      <w:r w:rsidR="000D50D7" w:rsidRPr="000D50D7">
        <w:t xml:space="preserve"> </w:t>
      </w:r>
      <w:r>
        <w:t>serves</w:t>
      </w:r>
      <w:r w:rsidR="000D50D7" w:rsidRPr="000D50D7">
        <w:t xml:space="preserve"> </w:t>
      </w:r>
      <w:r>
        <w:t>notice</w:t>
      </w:r>
      <w:r w:rsidR="000D50D7" w:rsidRPr="000D50D7">
        <w:t xml:space="preserve"> </w:t>
      </w:r>
      <w:r>
        <w:t>of</w:t>
      </w:r>
      <w:r w:rsidR="000D50D7" w:rsidRPr="000D50D7">
        <w:t xml:space="preserve"> </w:t>
      </w:r>
      <w:r>
        <w:t>a</w:t>
      </w:r>
      <w:r w:rsidR="000D50D7" w:rsidRPr="000D50D7">
        <w:t xml:space="preserve"> </w:t>
      </w:r>
      <w:r>
        <w:t>decision</w:t>
      </w:r>
      <w:r w:rsidR="000D50D7" w:rsidRPr="000D50D7">
        <w:t xml:space="preserve"> </w:t>
      </w:r>
      <w:r>
        <w:t>to</w:t>
      </w:r>
      <w:r w:rsidR="000D50D7" w:rsidRPr="000D50D7">
        <w:t xml:space="preserve"> </w:t>
      </w:r>
      <w:r>
        <w:t>accept</w:t>
      </w:r>
      <w:r w:rsidR="000D50D7" w:rsidRPr="000D50D7">
        <w:t xml:space="preserve"> </w:t>
      </w:r>
      <w:r>
        <w:t>the</w:t>
      </w:r>
      <w:r w:rsidR="000D50D7" w:rsidRPr="000D50D7">
        <w:t xml:space="preserve"> </w:t>
      </w:r>
      <w:r>
        <w:t>counter-notice,</w:t>
      </w:r>
      <w:r w:rsidR="000D50D7" w:rsidRPr="000D50D7">
        <w:t xml:space="preserve"> </w:t>
      </w:r>
      <w:r>
        <w:t>the</w:t>
      </w:r>
      <w:r w:rsidR="000D50D7" w:rsidRPr="000D50D7">
        <w:t xml:space="preserve"> </w:t>
      </w:r>
      <w:r>
        <w:t>compulsory</w:t>
      </w:r>
      <w:r w:rsidR="000D50D7" w:rsidRPr="000D50D7">
        <w:t xml:space="preserve"> </w:t>
      </w:r>
      <w:r>
        <w:t>purchase</w:t>
      </w:r>
      <w:r w:rsidR="000D50D7" w:rsidRPr="000D50D7">
        <w:t xml:space="preserve"> </w:t>
      </w:r>
      <w:r>
        <w:t>order</w:t>
      </w:r>
      <w:r w:rsidR="000D50D7" w:rsidRPr="000D50D7">
        <w:t xml:space="preserve"> </w:t>
      </w:r>
      <w:r>
        <w:t>and</w:t>
      </w:r>
      <w:r w:rsidR="000D50D7" w:rsidRPr="000D50D7">
        <w:t xml:space="preserve"> </w:t>
      </w:r>
      <w:r>
        <w:t>the</w:t>
      </w:r>
      <w:r w:rsidR="000D50D7" w:rsidRPr="000D50D7">
        <w:t xml:space="preserve"> </w:t>
      </w:r>
      <w:r>
        <w:t>notice</w:t>
      </w:r>
      <w:r w:rsidR="000D50D7" w:rsidRPr="000D50D7">
        <w:t xml:space="preserve"> </w:t>
      </w:r>
      <w:r>
        <w:t>to</w:t>
      </w:r>
      <w:r w:rsidR="000D50D7" w:rsidRPr="000D50D7">
        <w:t xml:space="preserve"> </w:t>
      </w:r>
      <w:r>
        <w:t>treat</w:t>
      </w:r>
      <w:r w:rsidR="000D50D7" w:rsidRPr="000D50D7">
        <w:t xml:space="preserve"> </w:t>
      </w:r>
      <w:r>
        <w:t>are</w:t>
      </w:r>
      <w:r w:rsidR="000D50D7" w:rsidRPr="000D50D7">
        <w:t xml:space="preserve"> </w:t>
      </w:r>
      <w:r>
        <w:t>to</w:t>
      </w:r>
      <w:r w:rsidR="000D50D7" w:rsidRPr="000D50D7">
        <w:t xml:space="preserve"> </w:t>
      </w:r>
      <w:r>
        <w:t>have</w:t>
      </w:r>
      <w:r w:rsidR="000D50D7" w:rsidRPr="000D50D7">
        <w:t xml:space="preserve"> </w:t>
      </w:r>
      <w:r>
        <w:t>effect</w:t>
      </w:r>
      <w:r w:rsidR="000D50D7" w:rsidRPr="000D50D7">
        <w:t xml:space="preserve"> </w:t>
      </w:r>
      <w:r>
        <w:t>as</w:t>
      </w:r>
      <w:r w:rsidR="000D50D7" w:rsidRPr="000D50D7">
        <w:t xml:space="preserve"> </w:t>
      </w:r>
      <w:r>
        <w:t>if</w:t>
      </w:r>
      <w:r w:rsidR="000D50D7" w:rsidRPr="000D50D7">
        <w:t xml:space="preserve"> </w:t>
      </w:r>
      <w:r>
        <w:t>they</w:t>
      </w:r>
      <w:r w:rsidR="000D50D7" w:rsidRPr="000D50D7">
        <w:t xml:space="preserve"> </w:t>
      </w:r>
      <w:r>
        <w:t>included</w:t>
      </w:r>
      <w:r w:rsidR="000D50D7" w:rsidRPr="000D50D7">
        <w:t xml:space="preserve"> </w:t>
      </w:r>
      <w:r>
        <w:t>the</w:t>
      </w:r>
      <w:r w:rsidR="000D50D7" w:rsidRPr="000D50D7">
        <w:t xml:space="preserve"> </w:t>
      </w:r>
      <w:r>
        <w:t>owner’s</w:t>
      </w:r>
      <w:r w:rsidR="000D50D7" w:rsidRPr="000D50D7">
        <w:t xml:space="preserve"> </w:t>
      </w:r>
      <w:r>
        <w:t>interest</w:t>
      </w:r>
      <w:r w:rsidR="000D50D7" w:rsidRPr="000D50D7">
        <w:t xml:space="preserve"> </w:t>
      </w:r>
      <w:r>
        <w:t>in</w:t>
      </w:r>
      <w:r w:rsidR="000D50D7" w:rsidRPr="000D50D7">
        <w:t xml:space="preserve"> </w:t>
      </w:r>
      <w:r>
        <w:t>the</w:t>
      </w:r>
      <w:r w:rsidR="000D50D7" w:rsidRPr="000D50D7">
        <w:t xml:space="preserve"> </w:t>
      </w:r>
      <w:r>
        <w:t>house,</w:t>
      </w:r>
      <w:r w:rsidR="000D50D7" w:rsidRPr="000D50D7">
        <w:t xml:space="preserve"> </w:t>
      </w:r>
      <w:r>
        <w:t>building</w:t>
      </w:r>
      <w:r w:rsidR="000D50D7" w:rsidRPr="000D50D7">
        <w:t xml:space="preserve"> </w:t>
      </w:r>
      <w:r>
        <w:t>or</w:t>
      </w:r>
      <w:r w:rsidR="000D50D7" w:rsidRPr="000D50D7">
        <w:t xml:space="preserve"> </w:t>
      </w:r>
      <w:r>
        <w:t>factory.</w:t>
      </w:r>
    </w:p>
    <w:p w14:paraId="28FE26D0" w14:textId="77777777" w:rsidR="00283174" w:rsidRDefault="00283174" w:rsidP="00283174">
      <w:pPr>
        <w:pStyle w:val="LQH1"/>
      </w:pPr>
      <w:r>
        <w:lastRenderedPageBreak/>
        <w:t>Determination</w:t>
      </w:r>
      <w:r w:rsidR="000D50D7" w:rsidRPr="000D50D7">
        <w:t xml:space="preserve"> </w:t>
      </w:r>
      <w:r>
        <w:t>by</w:t>
      </w:r>
      <w:r w:rsidR="000D50D7" w:rsidRPr="000D50D7">
        <w:t xml:space="preserve"> </w:t>
      </w:r>
      <w:r>
        <w:t>the</w:t>
      </w:r>
      <w:r w:rsidR="000D50D7" w:rsidRPr="000D50D7">
        <w:t xml:space="preserve"> </w:t>
      </w:r>
      <w:r>
        <w:t>Upper</w:t>
      </w:r>
      <w:r w:rsidR="000D50D7" w:rsidRPr="000D50D7">
        <w:t xml:space="preserve"> </w:t>
      </w:r>
      <w:r>
        <w:t>Tribunal</w:t>
      </w:r>
    </w:p>
    <w:p w14:paraId="3923AFF6" w14:textId="77777777" w:rsidR="00283174" w:rsidRDefault="00283174" w:rsidP="00283174">
      <w:pPr>
        <w:pStyle w:val="LQN1"/>
      </w:pPr>
      <w:r>
        <w:rPr>
          <w:b/>
          <w:bCs/>
        </w:rPr>
        <w:t>10.</w:t>
      </w:r>
      <w:r w:rsidR="000D50D7" w:rsidRPr="000D50D7">
        <w:rPr>
          <w:b/>
          <w:bCs/>
        </w:rPr>
        <w:t> </w:t>
      </w:r>
      <w:r>
        <w:t>On</w:t>
      </w:r>
      <w:r w:rsidR="000D50D7" w:rsidRPr="000D50D7">
        <w:t xml:space="preserve"> </w:t>
      </w:r>
      <w:r>
        <w:t>a</w:t>
      </w:r>
      <w:r w:rsidR="000D50D7" w:rsidRPr="000D50D7">
        <w:t xml:space="preserve"> </w:t>
      </w:r>
      <w:r>
        <w:t>referral</w:t>
      </w:r>
      <w:r w:rsidR="000D50D7" w:rsidRPr="000D50D7">
        <w:t xml:space="preserve"> </w:t>
      </w:r>
      <w:r>
        <w:t>under</w:t>
      </w:r>
      <w:r w:rsidR="000D50D7" w:rsidRPr="000D50D7">
        <w:t xml:space="preserve"> </w:t>
      </w:r>
      <w:r>
        <w:t>paragraph</w:t>
      </w:r>
      <w:r w:rsidR="000D50D7" w:rsidRPr="000D50D7">
        <w:t xml:space="preserve"> </w:t>
      </w:r>
      <w:r>
        <w:t>7,</w:t>
      </w:r>
      <w:r w:rsidR="000D50D7" w:rsidRPr="000D50D7">
        <w:t xml:space="preserve"> </w:t>
      </w:r>
      <w:r>
        <w:t>the</w:t>
      </w:r>
      <w:r w:rsidR="000D50D7" w:rsidRPr="000D50D7">
        <w:t xml:space="preserve"> </w:t>
      </w:r>
      <w:r>
        <w:t>Upper</w:t>
      </w:r>
      <w:r w:rsidR="000D50D7" w:rsidRPr="000D50D7">
        <w:t xml:space="preserve"> </w:t>
      </w:r>
      <w:r>
        <w:t>Tribunal</w:t>
      </w:r>
      <w:r w:rsidR="000D50D7" w:rsidRPr="000D50D7">
        <w:t xml:space="preserve"> </w:t>
      </w:r>
      <w:r>
        <w:t>must</w:t>
      </w:r>
      <w:r w:rsidR="000D50D7" w:rsidRPr="000D50D7">
        <w:t xml:space="preserve"> </w:t>
      </w:r>
      <w:r>
        <w:t>determine</w:t>
      </w:r>
      <w:r w:rsidR="000D50D7" w:rsidRPr="000D50D7">
        <w:t xml:space="preserve"> </w:t>
      </w:r>
      <w:r>
        <w:t>whether</w:t>
      </w:r>
      <w:r w:rsidR="000D50D7" w:rsidRPr="000D50D7">
        <w:t xml:space="preserve"> </w:t>
      </w:r>
      <w:r>
        <w:t>the</w:t>
      </w:r>
      <w:r w:rsidR="000D50D7" w:rsidRPr="000D50D7">
        <w:t xml:space="preserve"> </w:t>
      </w:r>
      <w:r>
        <w:t>acquisition</w:t>
      </w:r>
      <w:r w:rsidR="000D50D7" w:rsidRPr="000D50D7">
        <w:t xml:space="preserve"> </w:t>
      </w:r>
      <w:r>
        <w:t>of</w:t>
      </w:r>
      <w:r w:rsidR="000D50D7" w:rsidRPr="000D50D7">
        <w:t xml:space="preserve"> </w:t>
      </w:r>
      <w:r>
        <w:t>the</w:t>
      </w:r>
      <w:r w:rsidR="000D50D7" w:rsidRPr="000D50D7">
        <w:t xml:space="preserve"> </w:t>
      </w:r>
      <w:r>
        <w:t>right</w:t>
      </w:r>
      <w:r w:rsidR="000D50D7" w:rsidRPr="000D50D7">
        <w:t xml:space="preserve"> </w:t>
      </w:r>
      <w:r>
        <w:t>or</w:t>
      </w:r>
      <w:r w:rsidR="000D50D7" w:rsidRPr="000D50D7">
        <w:t xml:space="preserve"> </w:t>
      </w:r>
      <w:r>
        <w:t>the</w:t>
      </w:r>
      <w:r w:rsidR="000D50D7" w:rsidRPr="000D50D7">
        <w:t xml:space="preserve"> </w:t>
      </w:r>
      <w:r>
        <w:t>imposition</w:t>
      </w:r>
      <w:r w:rsidR="000D50D7" w:rsidRPr="000D50D7">
        <w:t xml:space="preserve"> </w:t>
      </w:r>
      <w:r>
        <w:t>of</w:t>
      </w:r>
      <w:r w:rsidR="000D50D7" w:rsidRPr="000D50D7">
        <w:t xml:space="preserve"> </w:t>
      </w:r>
      <w:r>
        <w:t>the</w:t>
      </w:r>
      <w:r w:rsidR="000D50D7" w:rsidRPr="000D50D7">
        <w:t xml:space="preserve"> </w:t>
      </w:r>
      <w:r>
        <w:t>restrictive</w:t>
      </w:r>
      <w:r w:rsidR="000D50D7" w:rsidRPr="000D50D7">
        <w:t xml:space="preserve"> </w:t>
      </w:r>
      <w:r>
        <w:t>covenant</w:t>
      </w:r>
      <w:r w:rsidR="000D50D7" w:rsidRPr="000D50D7">
        <w:t xml:space="preserve"> </w:t>
      </w:r>
      <w:r>
        <w:t>would—</w:t>
      </w:r>
    </w:p>
    <w:p w14:paraId="29224543" w14:textId="77777777" w:rsidR="00283174" w:rsidRDefault="00283174" w:rsidP="00283174">
      <w:pPr>
        <w:pStyle w:val="LQN3"/>
      </w:pPr>
      <w:r>
        <w:t>(a)</w:t>
      </w:r>
      <w:r w:rsidR="000D50D7" w:rsidRPr="000D50D7">
        <w:tab/>
      </w:r>
      <w:r>
        <w:t>in</w:t>
      </w:r>
      <w:r w:rsidR="000D50D7" w:rsidRPr="000D50D7">
        <w:t xml:space="preserve"> </w:t>
      </w:r>
      <w:r>
        <w:t>the</w:t>
      </w:r>
      <w:r w:rsidR="000D50D7" w:rsidRPr="000D50D7">
        <w:t xml:space="preserve"> </w:t>
      </w:r>
      <w:r>
        <w:t>case</w:t>
      </w:r>
      <w:r w:rsidR="000D50D7" w:rsidRPr="000D50D7">
        <w:t xml:space="preserve"> </w:t>
      </w:r>
      <w:r>
        <w:t>of</w:t>
      </w:r>
      <w:r w:rsidR="000D50D7" w:rsidRPr="000D50D7">
        <w:t xml:space="preserve"> </w:t>
      </w:r>
      <w:r>
        <w:t>a</w:t>
      </w:r>
      <w:r w:rsidR="000D50D7" w:rsidRPr="000D50D7">
        <w:t xml:space="preserve"> </w:t>
      </w:r>
      <w:r>
        <w:t>house,</w:t>
      </w:r>
      <w:r w:rsidR="000D50D7" w:rsidRPr="000D50D7">
        <w:t xml:space="preserve"> </w:t>
      </w:r>
      <w:r>
        <w:t>building</w:t>
      </w:r>
      <w:r w:rsidR="000D50D7" w:rsidRPr="000D50D7">
        <w:t xml:space="preserve"> </w:t>
      </w:r>
      <w:r>
        <w:t>or</w:t>
      </w:r>
      <w:r w:rsidR="000D50D7" w:rsidRPr="000D50D7">
        <w:t xml:space="preserve"> </w:t>
      </w:r>
      <w:r>
        <w:t>factory;</w:t>
      </w:r>
      <w:r w:rsidR="000D50D7" w:rsidRPr="000D50D7">
        <w:t xml:space="preserve"> </w:t>
      </w:r>
      <w:r>
        <w:t>cause</w:t>
      </w:r>
      <w:r w:rsidR="000D50D7" w:rsidRPr="000D50D7">
        <w:t xml:space="preserve"> </w:t>
      </w:r>
      <w:r>
        <w:t>material</w:t>
      </w:r>
      <w:r w:rsidR="000D50D7" w:rsidRPr="000D50D7">
        <w:t xml:space="preserve"> </w:t>
      </w:r>
      <w:r>
        <w:t>detriment</w:t>
      </w:r>
      <w:r w:rsidR="000D50D7" w:rsidRPr="000D50D7">
        <w:t xml:space="preserve"> </w:t>
      </w:r>
      <w:r>
        <w:t>to</w:t>
      </w:r>
      <w:r w:rsidR="000D50D7" w:rsidRPr="000D50D7">
        <w:t xml:space="preserve"> </w:t>
      </w:r>
      <w:r>
        <w:t>the</w:t>
      </w:r>
      <w:r w:rsidR="000D50D7" w:rsidRPr="000D50D7">
        <w:t xml:space="preserve"> </w:t>
      </w:r>
      <w:r>
        <w:t>house,</w:t>
      </w:r>
      <w:r w:rsidR="000D50D7" w:rsidRPr="000D50D7">
        <w:t xml:space="preserve"> </w:t>
      </w:r>
      <w:r>
        <w:t>building</w:t>
      </w:r>
      <w:r w:rsidR="000D50D7" w:rsidRPr="000D50D7">
        <w:t xml:space="preserve"> </w:t>
      </w:r>
      <w:r>
        <w:t>or</w:t>
      </w:r>
      <w:r w:rsidR="000D50D7" w:rsidRPr="000D50D7">
        <w:t xml:space="preserve"> </w:t>
      </w:r>
      <w:r>
        <w:t>factory,</w:t>
      </w:r>
      <w:r w:rsidR="000D50D7" w:rsidRPr="000D50D7">
        <w:t xml:space="preserve"> </w:t>
      </w:r>
      <w:r>
        <w:t>or</w:t>
      </w:r>
    </w:p>
    <w:p w14:paraId="22C7ED77" w14:textId="77777777" w:rsidR="00283174" w:rsidRPr="00A642B0" w:rsidRDefault="00283174" w:rsidP="00283174">
      <w:pPr>
        <w:pStyle w:val="LQN3"/>
      </w:pPr>
      <w:r>
        <w:t>(b)</w:t>
      </w:r>
      <w:r w:rsidR="000D50D7" w:rsidRPr="000D50D7">
        <w:tab/>
      </w:r>
      <w:r>
        <w:t>in</w:t>
      </w:r>
      <w:r w:rsidR="000D50D7" w:rsidRPr="000D50D7">
        <w:t xml:space="preserve"> </w:t>
      </w:r>
      <w:r>
        <w:t>the</w:t>
      </w:r>
      <w:r w:rsidR="000D50D7" w:rsidRPr="000D50D7">
        <w:t xml:space="preserve"> </w:t>
      </w:r>
      <w:r>
        <w:t>case</w:t>
      </w:r>
      <w:r w:rsidR="000D50D7" w:rsidRPr="000D50D7">
        <w:t xml:space="preserve"> </w:t>
      </w:r>
      <w:r>
        <w:t>of</w:t>
      </w:r>
      <w:r w:rsidR="000D50D7" w:rsidRPr="000D50D7">
        <w:t xml:space="preserve"> </w:t>
      </w:r>
      <w:r>
        <w:t>a</w:t>
      </w:r>
      <w:r w:rsidR="000D50D7" w:rsidRPr="000D50D7">
        <w:t xml:space="preserve"> </w:t>
      </w:r>
      <w:r>
        <w:t>park</w:t>
      </w:r>
      <w:r w:rsidR="000D50D7" w:rsidRPr="000D50D7">
        <w:t xml:space="preserve"> </w:t>
      </w:r>
      <w:r>
        <w:t>or</w:t>
      </w:r>
      <w:r w:rsidR="000D50D7" w:rsidRPr="000D50D7">
        <w:t xml:space="preserve"> </w:t>
      </w:r>
      <w:r>
        <w:t>garden,</w:t>
      </w:r>
      <w:r w:rsidR="000D50D7" w:rsidRPr="000D50D7">
        <w:t xml:space="preserve"> </w:t>
      </w:r>
      <w:r>
        <w:t>seriously</w:t>
      </w:r>
      <w:r w:rsidR="000D50D7" w:rsidRPr="000D50D7">
        <w:t xml:space="preserve"> </w:t>
      </w:r>
      <w:r>
        <w:t>affect</w:t>
      </w:r>
      <w:r w:rsidR="000D50D7" w:rsidRPr="000D50D7">
        <w:t xml:space="preserve"> </w:t>
      </w:r>
      <w:r>
        <w:t>the</w:t>
      </w:r>
      <w:r w:rsidR="000D50D7" w:rsidRPr="000D50D7">
        <w:t xml:space="preserve"> </w:t>
      </w:r>
      <w:r>
        <w:t>amenity</w:t>
      </w:r>
      <w:r w:rsidR="000D50D7" w:rsidRPr="000D50D7">
        <w:t xml:space="preserve"> </w:t>
      </w:r>
      <w:r>
        <w:t>or</w:t>
      </w:r>
      <w:r w:rsidR="000D50D7" w:rsidRPr="000D50D7">
        <w:t xml:space="preserve"> </w:t>
      </w:r>
      <w:r>
        <w:t>convenience</w:t>
      </w:r>
      <w:r w:rsidR="000D50D7" w:rsidRPr="000D50D7">
        <w:t xml:space="preserve"> </w:t>
      </w:r>
      <w:r>
        <w:t>of</w:t>
      </w:r>
      <w:r w:rsidR="000D50D7" w:rsidRPr="000D50D7">
        <w:t xml:space="preserve"> </w:t>
      </w:r>
      <w:r>
        <w:t>the</w:t>
      </w:r>
      <w:r w:rsidR="000D50D7" w:rsidRPr="000D50D7">
        <w:t xml:space="preserve"> </w:t>
      </w:r>
      <w:r>
        <w:t>house</w:t>
      </w:r>
      <w:r w:rsidR="000D50D7" w:rsidRPr="000D50D7">
        <w:t xml:space="preserve"> </w:t>
      </w:r>
      <w:r>
        <w:t>to</w:t>
      </w:r>
      <w:r w:rsidR="000D50D7" w:rsidRPr="000D50D7">
        <w:t xml:space="preserve"> </w:t>
      </w:r>
      <w:r>
        <w:t>which</w:t>
      </w:r>
      <w:r w:rsidR="000D50D7" w:rsidRPr="000D50D7">
        <w:t xml:space="preserve"> </w:t>
      </w:r>
      <w:r>
        <w:t>the</w:t>
      </w:r>
      <w:r w:rsidR="000D50D7" w:rsidRPr="000D50D7">
        <w:t xml:space="preserve"> </w:t>
      </w:r>
      <w:r>
        <w:t>park</w:t>
      </w:r>
      <w:r w:rsidR="000D50D7" w:rsidRPr="000D50D7">
        <w:t xml:space="preserve"> </w:t>
      </w:r>
      <w:r>
        <w:t>or</w:t>
      </w:r>
      <w:r w:rsidR="000D50D7" w:rsidRPr="000D50D7">
        <w:t xml:space="preserve"> </w:t>
      </w:r>
      <w:r>
        <w:t>garden</w:t>
      </w:r>
      <w:r w:rsidR="000D50D7" w:rsidRPr="000D50D7">
        <w:t xml:space="preserve"> </w:t>
      </w:r>
      <w:r>
        <w:t>belongs.</w:t>
      </w:r>
    </w:p>
    <w:p w14:paraId="6AEDA4B3" w14:textId="77777777" w:rsidR="00283174" w:rsidRDefault="00283174" w:rsidP="00283174">
      <w:pPr>
        <w:pStyle w:val="LQN1"/>
      </w:pPr>
      <w:r>
        <w:rPr>
          <w:b/>
          <w:bCs/>
        </w:rPr>
        <w:t>11.</w:t>
      </w:r>
      <w:r w:rsidR="000D50D7" w:rsidRPr="000D50D7">
        <w:t> </w:t>
      </w:r>
      <w:r>
        <w:t>In</w:t>
      </w:r>
      <w:r w:rsidR="000D50D7" w:rsidRPr="000D50D7">
        <w:t xml:space="preserve"> </w:t>
      </w:r>
      <w:r>
        <w:t>making</w:t>
      </w:r>
      <w:r w:rsidR="000D50D7" w:rsidRPr="000D50D7">
        <w:t xml:space="preserve"> </w:t>
      </w:r>
      <w:r>
        <w:t>its</w:t>
      </w:r>
      <w:r w:rsidR="000D50D7" w:rsidRPr="000D50D7">
        <w:t xml:space="preserve"> </w:t>
      </w:r>
      <w:r>
        <w:t>determination,</w:t>
      </w:r>
      <w:r w:rsidR="000D50D7" w:rsidRPr="000D50D7">
        <w:t xml:space="preserve"> </w:t>
      </w:r>
      <w:r>
        <w:t>the</w:t>
      </w:r>
      <w:r w:rsidR="000D50D7" w:rsidRPr="000D50D7">
        <w:t xml:space="preserve"> </w:t>
      </w:r>
      <w:r>
        <w:t>Upper</w:t>
      </w:r>
      <w:r w:rsidR="000D50D7" w:rsidRPr="000D50D7">
        <w:t xml:space="preserve"> </w:t>
      </w:r>
      <w:r>
        <w:t>Tribunal</w:t>
      </w:r>
      <w:r w:rsidR="000D50D7" w:rsidRPr="000D50D7">
        <w:t xml:space="preserve"> </w:t>
      </w:r>
      <w:r>
        <w:t>must</w:t>
      </w:r>
      <w:r w:rsidR="000D50D7" w:rsidRPr="000D50D7">
        <w:t xml:space="preserve"> </w:t>
      </w:r>
      <w:r>
        <w:t>take</w:t>
      </w:r>
      <w:r w:rsidR="000D50D7" w:rsidRPr="000D50D7">
        <w:t xml:space="preserve"> </w:t>
      </w:r>
      <w:r>
        <w:t>into</w:t>
      </w:r>
      <w:r w:rsidR="000D50D7" w:rsidRPr="000D50D7">
        <w:t xml:space="preserve"> </w:t>
      </w:r>
      <w:r>
        <w:t>account—</w:t>
      </w:r>
    </w:p>
    <w:p w14:paraId="39D46941" w14:textId="77777777" w:rsidR="00283174" w:rsidRDefault="00283174" w:rsidP="00283174">
      <w:pPr>
        <w:pStyle w:val="LQN3"/>
      </w:pPr>
      <w:r>
        <w:t>(a)</w:t>
      </w:r>
      <w:r w:rsidR="000D50D7" w:rsidRPr="000D50D7">
        <w:tab/>
      </w:r>
      <w:r>
        <w:t>the</w:t>
      </w:r>
      <w:r w:rsidR="000D50D7" w:rsidRPr="000D50D7">
        <w:t xml:space="preserve"> </w:t>
      </w:r>
      <w:r>
        <w:t>effect</w:t>
      </w:r>
      <w:r w:rsidR="000D50D7" w:rsidRPr="000D50D7">
        <w:t xml:space="preserve"> </w:t>
      </w:r>
      <w:r>
        <w:t>of</w:t>
      </w:r>
      <w:r w:rsidR="000D50D7" w:rsidRPr="000D50D7">
        <w:t xml:space="preserve"> </w:t>
      </w:r>
      <w:r>
        <w:t>the</w:t>
      </w:r>
      <w:r w:rsidR="000D50D7" w:rsidRPr="000D50D7">
        <w:t xml:space="preserve"> </w:t>
      </w:r>
      <w:r>
        <w:t>acquisition</w:t>
      </w:r>
      <w:r w:rsidR="000D50D7" w:rsidRPr="000D50D7">
        <w:t xml:space="preserve"> </w:t>
      </w:r>
      <w:r>
        <w:t>of</w:t>
      </w:r>
      <w:r w:rsidR="000D50D7" w:rsidRPr="000D50D7">
        <w:t xml:space="preserve"> </w:t>
      </w:r>
      <w:r>
        <w:t>the</w:t>
      </w:r>
      <w:r w:rsidR="000D50D7" w:rsidRPr="000D50D7">
        <w:t xml:space="preserve"> </w:t>
      </w:r>
      <w:r>
        <w:t>right</w:t>
      </w:r>
      <w:r w:rsidR="000D50D7" w:rsidRPr="000D50D7">
        <w:t xml:space="preserve"> </w:t>
      </w:r>
      <w:r>
        <w:t>or</w:t>
      </w:r>
      <w:r w:rsidR="000D50D7" w:rsidRPr="000D50D7">
        <w:t xml:space="preserve"> </w:t>
      </w:r>
      <w:r>
        <w:t>the</w:t>
      </w:r>
      <w:r w:rsidR="000D50D7" w:rsidRPr="000D50D7">
        <w:t xml:space="preserve"> </w:t>
      </w:r>
      <w:r>
        <w:t>imposition</w:t>
      </w:r>
      <w:r w:rsidR="000D50D7" w:rsidRPr="000D50D7">
        <w:t xml:space="preserve"> </w:t>
      </w:r>
      <w:r>
        <w:t>of</w:t>
      </w:r>
      <w:r w:rsidR="000D50D7" w:rsidRPr="000D50D7">
        <w:t xml:space="preserve"> </w:t>
      </w:r>
      <w:r>
        <w:t>the</w:t>
      </w:r>
      <w:r w:rsidR="000D50D7" w:rsidRPr="000D50D7">
        <w:t xml:space="preserve"> </w:t>
      </w:r>
      <w:r>
        <w:t>covenant,</w:t>
      </w:r>
    </w:p>
    <w:p w14:paraId="24D6B0C4" w14:textId="77777777" w:rsidR="00283174" w:rsidRDefault="00283174" w:rsidP="00283174">
      <w:pPr>
        <w:pStyle w:val="LQN3"/>
      </w:pPr>
      <w:r>
        <w:t>(b)</w:t>
      </w:r>
      <w:r w:rsidR="000D50D7" w:rsidRPr="000D50D7">
        <w:tab/>
      </w:r>
      <w:r>
        <w:t>the</w:t>
      </w:r>
      <w:r w:rsidR="000D50D7" w:rsidRPr="000D50D7">
        <w:t xml:space="preserve"> </w:t>
      </w:r>
      <w:r>
        <w:t>use</w:t>
      </w:r>
      <w:r w:rsidR="000D50D7" w:rsidRPr="000D50D7">
        <w:t xml:space="preserve"> </w:t>
      </w:r>
      <w:r>
        <w:t>to</w:t>
      </w:r>
      <w:r w:rsidR="000D50D7" w:rsidRPr="000D50D7">
        <w:t xml:space="preserve"> </w:t>
      </w:r>
      <w:r>
        <w:t>be</w:t>
      </w:r>
      <w:r w:rsidR="000D50D7" w:rsidRPr="000D50D7">
        <w:t xml:space="preserve"> </w:t>
      </w:r>
      <w:r>
        <w:t>made</w:t>
      </w:r>
      <w:r w:rsidR="000D50D7" w:rsidRPr="000D50D7">
        <w:t xml:space="preserve"> </w:t>
      </w:r>
      <w:r>
        <w:t>of</w:t>
      </w:r>
      <w:r w:rsidR="000D50D7" w:rsidRPr="000D50D7">
        <w:t xml:space="preserve"> </w:t>
      </w:r>
      <w:r>
        <w:t>the</w:t>
      </w:r>
      <w:r w:rsidR="000D50D7" w:rsidRPr="000D50D7">
        <w:t xml:space="preserve"> </w:t>
      </w:r>
      <w:r>
        <w:t>right</w:t>
      </w:r>
      <w:r w:rsidR="000D50D7" w:rsidRPr="000D50D7">
        <w:t xml:space="preserve"> </w:t>
      </w:r>
      <w:r>
        <w:t>or</w:t>
      </w:r>
      <w:r w:rsidR="000D50D7" w:rsidRPr="000D50D7">
        <w:t xml:space="preserve"> </w:t>
      </w:r>
      <w:r>
        <w:t>covenant</w:t>
      </w:r>
      <w:r w:rsidR="000D50D7" w:rsidRPr="000D50D7">
        <w:t xml:space="preserve"> </w:t>
      </w:r>
      <w:r>
        <w:t>proposed</w:t>
      </w:r>
      <w:r w:rsidR="000D50D7" w:rsidRPr="000D50D7">
        <w:t xml:space="preserve"> </w:t>
      </w:r>
      <w:r>
        <w:t>to</w:t>
      </w:r>
      <w:r w:rsidR="000D50D7" w:rsidRPr="000D50D7">
        <w:t xml:space="preserve"> </w:t>
      </w:r>
      <w:r>
        <w:t>be</w:t>
      </w:r>
      <w:r w:rsidR="000D50D7" w:rsidRPr="000D50D7">
        <w:t xml:space="preserve"> </w:t>
      </w:r>
      <w:r>
        <w:t>acquired</w:t>
      </w:r>
      <w:r w:rsidR="000D50D7" w:rsidRPr="000D50D7">
        <w:t xml:space="preserve"> </w:t>
      </w:r>
      <w:r>
        <w:t>or</w:t>
      </w:r>
      <w:r w:rsidR="000D50D7" w:rsidRPr="000D50D7">
        <w:t xml:space="preserve"> </w:t>
      </w:r>
      <w:r>
        <w:t>imposed,</w:t>
      </w:r>
      <w:r w:rsidR="000D50D7" w:rsidRPr="000D50D7">
        <w:t xml:space="preserve"> </w:t>
      </w:r>
      <w:r>
        <w:t>and</w:t>
      </w:r>
    </w:p>
    <w:p w14:paraId="5B4813FC" w14:textId="77777777" w:rsidR="00283174" w:rsidRPr="00356AD5" w:rsidRDefault="00283174" w:rsidP="00283174">
      <w:pPr>
        <w:pStyle w:val="LQN3"/>
      </w:pPr>
      <w:r>
        <w:t>(c)</w:t>
      </w:r>
      <w:r w:rsidR="000D50D7" w:rsidRPr="000D50D7">
        <w:tab/>
      </w:r>
      <w:r>
        <w:t>if</w:t>
      </w:r>
      <w:r w:rsidR="000D50D7" w:rsidRPr="000D50D7">
        <w:t xml:space="preserve"> </w:t>
      </w:r>
      <w:r>
        <w:t>the</w:t>
      </w:r>
      <w:r w:rsidR="000D50D7" w:rsidRPr="000D50D7">
        <w:t xml:space="preserve"> </w:t>
      </w:r>
      <w:r>
        <w:t>right</w:t>
      </w:r>
      <w:r w:rsidR="000D50D7" w:rsidRPr="000D50D7">
        <w:t xml:space="preserve"> </w:t>
      </w:r>
      <w:r>
        <w:t>or</w:t>
      </w:r>
      <w:r w:rsidR="000D50D7" w:rsidRPr="000D50D7">
        <w:t xml:space="preserve"> </w:t>
      </w:r>
      <w:r>
        <w:t>covenant</w:t>
      </w:r>
      <w:r w:rsidR="000D50D7" w:rsidRPr="000D50D7">
        <w:t xml:space="preserve"> </w:t>
      </w:r>
      <w:r>
        <w:t>is</w:t>
      </w:r>
      <w:r w:rsidR="000D50D7" w:rsidRPr="000D50D7">
        <w:t xml:space="preserve"> </w:t>
      </w:r>
      <w:r>
        <w:t>proposed</w:t>
      </w:r>
      <w:r w:rsidR="000D50D7" w:rsidRPr="000D50D7">
        <w:t xml:space="preserve"> </w:t>
      </w:r>
      <w:r>
        <w:t>to</w:t>
      </w:r>
      <w:r w:rsidR="000D50D7" w:rsidRPr="000D50D7">
        <w:t xml:space="preserve"> </w:t>
      </w:r>
      <w:r>
        <w:t>be</w:t>
      </w:r>
      <w:r w:rsidR="000D50D7" w:rsidRPr="000D50D7">
        <w:t xml:space="preserve"> </w:t>
      </w:r>
      <w:r>
        <w:t>acquired</w:t>
      </w:r>
      <w:r w:rsidR="000D50D7" w:rsidRPr="000D50D7">
        <w:t xml:space="preserve"> </w:t>
      </w:r>
      <w:r>
        <w:t>or</w:t>
      </w:r>
      <w:r w:rsidR="000D50D7" w:rsidRPr="000D50D7">
        <w:t xml:space="preserve"> </w:t>
      </w:r>
      <w:r>
        <w:t>imposed</w:t>
      </w:r>
      <w:r w:rsidR="000D50D7" w:rsidRPr="000D50D7">
        <w:t xml:space="preserve"> </w:t>
      </w:r>
      <w:r>
        <w:t>for</w:t>
      </w:r>
      <w:r w:rsidR="000D50D7" w:rsidRPr="000D50D7">
        <w:t xml:space="preserve"> </w:t>
      </w:r>
      <w:r>
        <w:t>works</w:t>
      </w:r>
      <w:r w:rsidR="000D50D7" w:rsidRPr="000D50D7">
        <w:t xml:space="preserve"> </w:t>
      </w:r>
      <w:r>
        <w:t>or</w:t>
      </w:r>
      <w:r w:rsidR="000D50D7" w:rsidRPr="000D50D7">
        <w:t xml:space="preserve"> </w:t>
      </w:r>
      <w:r>
        <w:t>other</w:t>
      </w:r>
      <w:r w:rsidR="000D50D7" w:rsidRPr="000D50D7">
        <w:t xml:space="preserve"> </w:t>
      </w:r>
      <w:r>
        <w:t>purposes</w:t>
      </w:r>
      <w:r w:rsidR="000D50D7" w:rsidRPr="000D50D7">
        <w:t xml:space="preserve"> </w:t>
      </w:r>
      <w:r>
        <w:t>extending</w:t>
      </w:r>
      <w:r w:rsidR="000D50D7" w:rsidRPr="000D50D7">
        <w:t xml:space="preserve"> </w:t>
      </w:r>
      <w:r>
        <w:t>to</w:t>
      </w:r>
      <w:r w:rsidR="000D50D7" w:rsidRPr="000D50D7">
        <w:t xml:space="preserve"> </w:t>
      </w:r>
      <w:r>
        <w:t>other</w:t>
      </w:r>
      <w:r w:rsidR="000D50D7" w:rsidRPr="000D50D7">
        <w:t xml:space="preserve"> </w:t>
      </w:r>
      <w:r>
        <w:t>land,</w:t>
      </w:r>
      <w:r w:rsidR="000D50D7" w:rsidRPr="000D50D7">
        <w:t xml:space="preserve"> </w:t>
      </w:r>
      <w:r>
        <w:t>the</w:t>
      </w:r>
      <w:r w:rsidR="000D50D7" w:rsidRPr="000D50D7">
        <w:t xml:space="preserve"> </w:t>
      </w:r>
      <w:r>
        <w:t>effect</w:t>
      </w:r>
      <w:r w:rsidR="000D50D7" w:rsidRPr="000D50D7">
        <w:t xml:space="preserve"> </w:t>
      </w:r>
      <w:r>
        <w:t>of</w:t>
      </w:r>
      <w:r w:rsidR="000D50D7" w:rsidRPr="000D50D7">
        <w:t xml:space="preserve"> </w:t>
      </w:r>
      <w:r>
        <w:t>the</w:t>
      </w:r>
      <w:r w:rsidR="000D50D7" w:rsidRPr="000D50D7">
        <w:t xml:space="preserve"> </w:t>
      </w:r>
      <w:r>
        <w:t>whole</w:t>
      </w:r>
      <w:r w:rsidR="000D50D7" w:rsidRPr="000D50D7">
        <w:t xml:space="preserve"> </w:t>
      </w:r>
      <w:r>
        <w:t>of</w:t>
      </w:r>
      <w:r w:rsidR="000D50D7" w:rsidRPr="000D50D7">
        <w:t xml:space="preserve"> </w:t>
      </w:r>
      <w:r>
        <w:t>the</w:t>
      </w:r>
      <w:r w:rsidR="000D50D7" w:rsidRPr="000D50D7">
        <w:t xml:space="preserve"> </w:t>
      </w:r>
      <w:r>
        <w:t>works</w:t>
      </w:r>
      <w:r w:rsidR="000D50D7" w:rsidRPr="000D50D7">
        <w:t xml:space="preserve"> </w:t>
      </w:r>
      <w:r>
        <w:t>and</w:t>
      </w:r>
      <w:r w:rsidR="000D50D7" w:rsidRPr="000D50D7">
        <w:t xml:space="preserve"> </w:t>
      </w:r>
      <w:r>
        <w:t>the</w:t>
      </w:r>
      <w:r w:rsidR="000D50D7" w:rsidRPr="000D50D7">
        <w:t xml:space="preserve"> </w:t>
      </w:r>
      <w:r>
        <w:t>use</w:t>
      </w:r>
      <w:r w:rsidR="000D50D7" w:rsidRPr="000D50D7">
        <w:t xml:space="preserve"> </w:t>
      </w:r>
      <w:r>
        <w:t>of</w:t>
      </w:r>
      <w:r w:rsidR="000D50D7" w:rsidRPr="000D50D7">
        <w:t xml:space="preserve"> </w:t>
      </w:r>
      <w:r>
        <w:t>the</w:t>
      </w:r>
      <w:r w:rsidR="000D50D7" w:rsidRPr="000D50D7">
        <w:t xml:space="preserve"> </w:t>
      </w:r>
      <w:r>
        <w:t>other</w:t>
      </w:r>
      <w:r w:rsidR="000D50D7" w:rsidRPr="000D50D7">
        <w:t xml:space="preserve"> </w:t>
      </w:r>
      <w:r>
        <w:t>land.</w:t>
      </w:r>
    </w:p>
    <w:p w14:paraId="7733A101" w14:textId="77777777" w:rsidR="00283174" w:rsidRDefault="00283174" w:rsidP="00283174">
      <w:pPr>
        <w:pStyle w:val="LQN1"/>
      </w:pPr>
      <w:r>
        <w:rPr>
          <w:b/>
          <w:bCs/>
        </w:rPr>
        <w:t>12.</w:t>
      </w:r>
      <w:r w:rsidR="000D50D7" w:rsidRPr="000D50D7">
        <w:rPr>
          <w:b/>
          <w:bCs/>
        </w:rPr>
        <w:t> </w:t>
      </w:r>
      <w:r w:rsidRPr="00A56946">
        <w:t>If</w:t>
      </w:r>
      <w:r w:rsidR="000D50D7" w:rsidRPr="000D50D7">
        <w:t xml:space="preserve"> </w:t>
      </w:r>
      <w:r w:rsidRPr="00A56946">
        <w:t>the</w:t>
      </w:r>
      <w:r w:rsidR="000D50D7" w:rsidRPr="000D50D7">
        <w:t xml:space="preserve"> </w:t>
      </w:r>
      <w:r w:rsidRPr="00A56946">
        <w:t>Upper</w:t>
      </w:r>
      <w:r w:rsidR="000D50D7" w:rsidRPr="000D50D7">
        <w:t xml:space="preserve"> </w:t>
      </w:r>
      <w:r w:rsidRPr="00A56946">
        <w:t>Tribunal</w:t>
      </w:r>
      <w:r w:rsidR="000D50D7" w:rsidRPr="000D50D7">
        <w:t xml:space="preserve"> </w:t>
      </w:r>
      <w:r w:rsidRPr="00A56946">
        <w:t>determines</w:t>
      </w:r>
      <w:r w:rsidR="000D50D7" w:rsidRPr="000D50D7">
        <w:t xml:space="preserve"> </w:t>
      </w:r>
      <w:r w:rsidRPr="00A56946">
        <w:t>that</w:t>
      </w:r>
      <w:r w:rsidR="000D50D7" w:rsidRPr="000D50D7">
        <w:t xml:space="preserve"> </w:t>
      </w:r>
      <w:r w:rsidRPr="00A56946">
        <w:t>the</w:t>
      </w:r>
      <w:r w:rsidR="000D50D7" w:rsidRPr="000D50D7">
        <w:t xml:space="preserve"> </w:t>
      </w:r>
      <w:r w:rsidRPr="00A56946">
        <w:t>acquisition</w:t>
      </w:r>
      <w:r w:rsidR="000D50D7" w:rsidRPr="000D50D7">
        <w:t xml:space="preserve"> </w:t>
      </w:r>
      <w:r w:rsidRPr="00A56946">
        <w:t>of</w:t>
      </w:r>
      <w:r w:rsidR="000D50D7" w:rsidRPr="000D50D7">
        <w:t xml:space="preserve"> </w:t>
      </w:r>
      <w:r w:rsidRPr="00A56946">
        <w:t>the</w:t>
      </w:r>
      <w:r w:rsidR="000D50D7" w:rsidRPr="000D50D7">
        <w:t xml:space="preserve"> </w:t>
      </w:r>
      <w:r w:rsidRPr="00A56946">
        <w:t>right</w:t>
      </w:r>
      <w:r w:rsidR="000D50D7" w:rsidRPr="000D50D7">
        <w:t xml:space="preserve"> </w:t>
      </w:r>
      <w:r w:rsidRPr="00A56946">
        <w:t>or</w:t>
      </w:r>
      <w:r w:rsidR="000D50D7" w:rsidRPr="000D50D7">
        <w:t xml:space="preserve"> </w:t>
      </w:r>
      <w:r w:rsidRPr="00A56946">
        <w:t>the</w:t>
      </w:r>
      <w:r w:rsidR="000D50D7" w:rsidRPr="000D50D7">
        <w:t xml:space="preserve"> </w:t>
      </w:r>
      <w:r w:rsidRPr="00A56946">
        <w:t>imposition</w:t>
      </w:r>
      <w:r w:rsidR="000D50D7" w:rsidRPr="000D50D7">
        <w:t xml:space="preserve"> </w:t>
      </w:r>
      <w:r w:rsidRPr="00A56946">
        <w:t>of</w:t>
      </w:r>
      <w:r w:rsidR="000D50D7" w:rsidRPr="000D50D7">
        <w:t xml:space="preserve"> </w:t>
      </w:r>
      <w:r w:rsidRPr="00A56946">
        <w:t>the</w:t>
      </w:r>
      <w:r w:rsidR="000D50D7" w:rsidRPr="000D50D7">
        <w:t xml:space="preserve"> </w:t>
      </w:r>
      <w:r w:rsidRPr="00A56946">
        <w:t>covenant</w:t>
      </w:r>
      <w:r w:rsidR="000D50D7" w:rsidRPr="000D50D7">
        <w:t xml:space="preserve"> </w:t>
      </w:r>
      <w:r w:rsidRPr="00A56946">
        <w:t>would</w:t>
      </w:r>
      <w:r w:rsidR="000D50D7" w:rsidRPr="000D50D7">
        <w:t xml:space="preserve"> </w:t>
      </w:r>
      <w:r w:rsidRPr="00A56946">
        <w:t>have</w:t>
      </w:r>
      <w:r w:rsidR="000D50D7" w:rsidRPr="000D50D7">
        <w:t xml:space="preserve"> </w:t>
      </w:r>
      <w:r w:rsidRPr="00A56946">
        <w:t>either</w:t>
      </w:r>
      <w:r w:rsidR="000D50D7" w:rsidRPr="000D50D7">
        <w:t xml:space="preserve"> </w:t>
      </w:r>
      <w:r w:rsidRPr="00A56946">
        <w:t>of</w:t>
      </w:r>
      <w:r w:rsidR="000D50D7" w:rsidRPr="000D50D7">
        <w:t xml:space="preserve"> </w:t>
      </w:r>
      <w:r w:rsidRPr="00A56946">
        <w:t>the</w:t>
      </w:r>
      <w:r w:rsidR="000D50D7" w:rsidRPr="000D50D7">
        <w:t xml:space="preserve"> </w:t>
      </w:r>
      <w:r w:rsidRPr="00A56946">
        <w:t>consequences</w:t>
      </w:r>
      <w:r w:rsidR="000D50D7" w:rsidRPr="000D50D7">
        <w:t xml:space="preserve"> </w:t>
      </w:r>
      <w:r w:rsidRPr="00A56946">
        <w:t>described</w:t>
      </w:r>
      <w:r w:rsidR="000D50D7" w:rsidRPr="000D50D7">
        <w:t xml:space="preserve"> </w:t>
      </w:r>
      <w:r w:rsidRPr="00A56946">
        <w:t>in</w:t>
      </w:r>
      <w:r w:rsidR="000D50D7" w:rsidRPr="000D50D7">
        <w:t xml:space="preserve"> </w:t>
      </w:r>
      <w:r w:rsidRPr="00A56946">
        <w:t>paragraph</w:t>
      </w:r>
      <w:r w:rsidR="000D50D7" w:rsidRPr="000D50D7">
        <w:t xml:space="preserve"> </w:t>
      </w:r>
      <w:r w:rsidRPr="00A56946">
        <w:t>10,</w:t>
      </w:r>
      <w:r w:rsidR="000D50D7" w:rsidRPr="000D50D7">
        <w:t xml:space="preserve"> </w:t>
      </w:r>
      <w:r w:rsidRPr="00A56946">
        <w:t>it</w:t>
      </w:r>
      <w:r w:rsidR="000D50D7" w:rsidRPr="000D50D7">
        <w:t xml:space="preserve"> </w:t>
      </w:r>
      <w:r w:rsidRPr="00A56946">
        <w:t>must</w:t>
      </w:r>
      <w:r w:rsidR="000D50D7" w:rsidRPr="000D50D7">
        <w:t xml:space="preserve"> </w:t>
      </w:r>
      <w:r w:rsidRPr="00A56946">
        <w:t>determine</w:t>
      </w:r>
      <w:r w:rsidR="000D50D7" w:rsidRPr="000D50D7">
        <w:t xml:space="preserve"> </w:t>
      </w:r>
      <w:r w:rsidRPr="00A56946">
        <w:t>how</w:t>
      </w:r>
      <w:r w:rsidR="000D50D7" w:rsidRPr="000D50D7">
        <w:t xml:space="preserve"> </w:t>
      </w:r>
      <w:r w:rsidRPr="00A56946">
        <w:t>much</w:t>
      </w:r>
      <w:r w:rsidR="000D50D7" w:rsidRPr="000D50D7">
        <w:t xml:space="preserve"> </w:t>
      </w:r>
      <w:r w:rsidRPr="00A56946">
        <w:t>of</w:t>
      </w:r>
      <w:r w:rsidR="000D50D7" w:rsidRPr="000D50D7">
        <w:t xml:space="preserve"> </w:t>
      </w:r>
      <w:r w:rsidRPr="00A56946">
        <w:t>the</w:t>
      </w:r>
      <w:r w:rsidR="000D50D7" w:rsidRPr="000D50D7">
        <w:t xml:space="preserve"> </w:t>
      </w:r>
      <w:r w:rsidRPr="00A56946">
        <w:t>house,</w:t>
      </w:r>
      <w:r w:rsidR="000D50D7" w:rsidRPr="000D50D7">
        <w:t xml:space="preserve"> </w:t>
      </w:r>
      <w:r w:rsidRPr="00A56946">
        <w:t>building</w:t>
      </w:r>
      <w:r w:rsidR="000D50D7" w:rsidRPr="000D50D7">
        <w:t xml:space="preserve"> </w:t>
      </w:r>
      <w:r w:rsidRPr="00A56946">
        <w:t>or</w:t>
      </w:r>
      <w:r w:rsidR="000D50D7" w:rsidRPr="000D50D7">
        <w:t xml:space="preserve"> </w:t>
      </w:r>
      <w:r w:rsidRPr="00A56946">
        <w:t>factory</w:t>
      </w:r>
      <w:r w:rsidR="000D50D7" w:rsidRPr="000D50D7">
        <w:t xml:space="preserve"> </w:t>
      </w:r>
      <w:r w:rsidRPr="00A56946">
        <w:t>the</w:t>
      </w:r>
      <w:r w:rsidR="000D50D7" w:rsidRPr="000D50D7">
        <w:t xml:space="preserve"> </w:t>
      </w:r>
      <w:r w:rsidRPr="00A56946">
        <w:t>authority</w:t>
      </w:r>
      <w:r w:rsidR="000D50D7" w:rsidRPr="000D50D7">
        <w:t xml:space="preserve"> </w:t>
      </w:r>
      <w:r w:rsidRPr="00A56946">
        <w:t>ought</w:t>
      </w:r>
      <w:r w:rsidR="000D50D7" w:rsidRPr="000D50D7">
        <w:t xml:space="preserve"> </w:t>
      </w:r>
      <w:r w:rsidRPr="00A56946">
        <w:t>to</w:t>
      </w:r>
      <w:r w:rsidR="000D50D7" w:rsidRPr="000D50D7">
        <w:t xml:space="preserve"> </w:t>
      </w:r>
      <w:r w:rsidRPr="00A56946">
        <w:t>be</w:t>
      </w:r>
      <w:r w:rsidR="000D50D7" w:rsidRPr="000D50D7">
        <w:t xml:space="preserve"> </w:t>
      </w:r>
      <w:r w:rsidRPr="00A56946">
        <w:t>required</w:t>
      </w:r>
      <w:r w:rsidR="000D50D7" w:rsidRPr="000D50D7">
        <w:t xml:space="preserve"> </w:t>
      </w:r>
      <w:r w:rsidRPr="00A56946">
        <w:t>to</w:t>
      </w:r>
      <w:r w:rsidR="000D50D7" w:rsidRPr="000D50D7">
        <w:t xml:space="preserve"> </w:t>
      </w:r>
      <w:r w:rsidRPr="00A56946">
        <w:t>take</w:t>
      </w:r>
      <w:r>
        <w:t>.</w:t>
      </w:r>
    </w:p>
    <w:p w14:paraId="12B4AA3D" w14:textId="77777777" w:rsidR="00283174" w:rsidRDefault="00283174" w:rsidP="00283174">
      <w:pPr>
        <w:pStyle w:val="LQN1"/>
      </w:pPr>
      <w:r w:rsidRPr="00A56946">
        <w:rPr>
          <w:b/>
          <w:bCs/>
        </w:rPr>
        <w:t>13.</w:t>
      </w:r>
      <w:r w:rsidR="000D50D7" w:rsidRPr="000D50D7">
        <w:rPr>
          <w:b/>
          <w:bCs/>
        </w:rPr>
        <w:t> </w:t>
      </w:r>
      <w:r w:rsidRPr="00A56946">
        <w:t>If</w:t>
      </w:r>
      <w:r w:rsidR="000D50D7" w:rsidRPr="000D50D7">
        <w:t xml:space="preserve"> </w:t>
      </w:r>
      <w:r w:rsidRPr="00A56946">
        <w:t>the</w:t>
      </w:r>
      <w:r w:rsidR="000D50D7" w:rsidRPr="000D50D7">
        <w:t xml:space="preserve"> </w:t>
      </w:r>
      <w:r w:rsidRPr="00A56946">
        <w:t>Upper</w:t>
      </w:r>
      <w:r w:rsidR="000D50D7" w:rsidRPr="000D50D7">
        <w:t xml:space="preserve"> </w:t>
      </w:r>
      <w:r w:rsidRPr="00A56946">
        <w:t>Tribunal</w:t>
      </w:r>
      <w:r w:rsidR="000D50D7" w:rsidRPr="000D50D7">
        <w:t xml:space="preserve"> </w:t>
      </w:r>
      <w:r w:rsidRPr="00A56946">
        <w:t>determines</w:t>
      </w:r>
      <w:r w:rsidR="000D50D7" w:rsidRPr="000D50D7">
        <w:t xml:space="preserve"> </w:t>
      </w:r>
      <w:r w:rsidRPr="00A56946">
        <w:t>that</w:t>
      </w:r>
      <w:r w:rsidR="000D50D7" w:rsidRPr="000D50D7">
        <w:t xml:space="preserve"> </w:t>
      </w:r>
      <w:r w:rsidRPr="00A56946">
        <w:t>the</w:t>
      </w:r>
      <w:r w:rsidR="000D50D7" w:rsidRPr="000D50D7">
        <w:t xml:space="preserve"> </w:t>
      </w:r>
      <w:r w:rsidRPr="00A56946">
        <w:t>authority</w:t>
      </w:r>
      <w:r w:rsidR="000D50D7" w:rsidRPr="000D50D7">
        <w:t xml:space="preserve"> </w:t>
      </w:r>
      <w:r w:rsidRPr="00A56946">
        <w:t>ought</w:t>
      </w:r>
      <w:r w:rsidR="000D50D7" w:rsidRPr="000D50D7">
        <w:t xml:space="preserve"> </w:t>
      </w:r>
      <w:r w:rsidRPr="00A56946">
        <w:t>to</w:t>
      </w:r>
      <w:r w:rsidR="000D50D7" w:rsidRPr="000D50D7">
        <w:t xml:space="preserve"> </w:t>
      </w:r>
      <w:r w:rsidRPr="00A56946">
        <w:t>be</w:t>
      </w:r>
      <w:r w:rsidR="000D50D7" w:rsidRPr="000D50D7">
        <w:t xml:space="preserve"> </w:t>
      </w:r>
      <w:r w:rsidRPr="00A56946">
        <w:t>required</w:t>
      </w:r>
      <w:r w:rsidR="000D50D7" w:rsidRPr="000D50D7">
        <w:t xml:space="preserve"> </w:t>
      </w:r>
      <w:r w:rsidRPr="00A56946">
        <w:t>to</w:t>
      </w:r>
      <w:r w:rsidR="000D50D7" w:rsidRPr="000D50D7">
        <w:t xml:space="preserve"> </w:t>
      </w:r>
      <w:r w:rsidRPr="00A56946">
        <w:t>take</w:t>
      </w:r>
      <w:r w:rsidR="000D50D7" w:rsidRPr="000D50D7">
        <w:t xml:space="preserve"> </w:t>
      </w:r>
      <w:r w:rsidRPr="00A56946">
        <w:t>some</w:t>
      </w:r>
      <w:r w:rsidR="000D50D7" w:rsidRPr="000D50D7">
        <w:t xml:space="preserve"> </w:t>
      </w:r>
      <w:r w:rsidRPr="00A56946">
        <w:t>or</w:t>
      </w:r>
      <w:r w:rsidR="000D50D7" w:rsidRPr="000D50D7">
        <w:t xml:space="preserve"> </w:t>
      </w:r>
      <w:r w:rsidRPr="00A56946">
        <w:t>all</w:t>
      </w:r>
      <w:r w:rsidR="000D50D7" w:rsidRPr="000D50D7">
        <w:t xml:space="preserve"> </w:t>
      </w:r>
      <w:r w:rsidRPr="00A56946">
        <w:t>of</w:t>
      </w:r>
      <w:r w:rsidR="000D50D7" w:rsidRPr="000D50D7">
        <w:t xml:space="preserve"> </w:t>
      </w:r>
      <w:r w:rsidRPr="00A56946">
        <w:t>the</w:t>
      </w:r>
      <w:r w:rsidR="000D50D7" w:rsidRPr="000D50D7">
        <w:t xml:space="preserve"> </w:t>
      </w:r>
      <w:r w:rsidRPr="00A56946">
        <w:t>house,</w:t>
      </w:r>
      <w:r w:rsidR="000D50D7" w:rsidRPr="000D50D7">
        <w:t xml:space="preserve"> </w:t>
      </w:r>
      <w:r w:rsidRPr="00A56946">
        <w:t>building</w:t>
      </w:r>
      <w:r w:rsidR="000D50D7" w:rsidRPr="000D50D7">
        <w:t xml:space="preserve"> </w:t>
      </w:r>
      <w:r w:rsidRPr="00A56946">
        <w:t>or</w:t>
      </w:r>
      <w:r w:rsidR="000D50D7" w:rsidRPr="000D50D7">
        <w:t xml:space="preserve"> </w:t>
      </w:r>
      <w:r w:rsidRPr="00A56946">
        <w:t>factory,</w:t>
      </w:r>
      <w:r w:rsidR="000D50D7" w:rsidRPr="000D50D7">
        <w:t xml:space="preserve"> </w:t>
      </w:r>
      <w:r w:rsidRPr="00A56946">
        <w:t>the</w:t>
      </w:r>
      <w:r w:rsidR="000D50D7" w:rsidRPr="000D50D7">
        <w:t xml:space="preserve"> </w:t>
      </w:r>
      <w:r w:rsidRPr="00A56946">
        <w:t>compulsory</w:t>
      </w:r>
      <w:r w:rsidR="000D50D7" w:rsidRPr="000D50D7">
        <w:t xml:space="preserve"> </w:t>
      </w:r>
      <w:r w:rsidRPr="00A56946">
        <w:t>purchase</w:t>
      </w:r>
      <w:r w:rsidR="000D50D7" w:rsidRPr="000D50D7">
        <w:t xml:space="preserve"> </w:t>
      </w:r>
      <w:r w:rsidRPr="00A56946">
        <w:t>order</w:t>
      </w:r>
      <w:r w:rsidR="000D50D7" w:rsidRPr="000D50D7">
        <w:t xml:space="preserve"> </w:t>
      </w:r>
      <w:r w:rsidRPr="00A56946">
        <w:t>and</w:t>
      </w:r>
      <w:r w:rsidR="000D50D7" w:rsidRPr="000D50D7">
        <w:t xml:space="preserve"> </w:t>
      </w:r>
      <w:r w:rsidRPr="00A56946">
        <w:t>the</w:t>
      </w:r>
      <w:r w:rsidR="000D50D7" w:rsidRPr="000D50D7">
        <w:t xml:space="preserve"> </w:t>
      </w:r>
      <w:r w:rsidRPr="00A56946">
        <w:t>notice</w:t>
      </w:r>
      <w:r w:rsidR="000D50D7" w:rsidRPr="000D50D7">
        <w:t xml:space="preserve"> </w:t>
      </w:r>
      <w:r w:rsidRPr="00A56946">
        <w:t>to</w:t>
      </w:r>
      <w:r w:rsidR="000D50D7" w:rsidRPr="000D50D7">
        <w:t xml:space="preserve"> </w:t>
      </w:r>
      <w:r w:rsidRPr="00A56946">
        <w:t>treat</w:t>
      </w:r>
      <w:r w:rsidR="000D50D7" w:rsidRPr="000D50D7">
        <w:t xml:space="preserve"> </w:t>
      </w:r>
      <w:r w:rsidRPr="00A56946">
        <w:t>are</w:t>
      </w:r>
      <w:r w:rsidR="000D50D7" w:rsidRPr="000D50D7">
        <w:t xml:space="preserve"> </w:t>
      </w:r>
      <w:r w:rsidRPr="00A56946">
        <w:t>to</w:t>
      </w:r>
      <w:r w:rsidR="000D50D7" w:rsidRPr="000D50D7">
        <w:t xml:space="preserve"> </w:t>
      </w:r>
      <w:r w:rsidRPr="00A56946">
        <w:t>have</w:t>
      </w:r>
      <w:r w:rsidR="000D50D7" w:rsidRPr="000D50D7">
        <w:t xml:space="preserve"> </w:t>
      </w:r>
      <w:r w:rsidRPr="00A56946">
        <w:t>effect</w:t>
      </w:r>
      <w:r w:rsidR="000D50D7" w:rsidRPr="000D50D7">
        <w:t xml:space="preserve"> </w:t>
      </w:r>
      <w:r w:rsidRPr="00A56946">
        <w:t>as</w:t>
      </w:r>
      <w:r w:rsidR="000D50D7" w:rsidRPr="000D50D7">
        <w:t xml:space="preserve"> </w:t>
      </w:r>
      <w:r w:rsidRPr="00A56946">
        <w:t>if</w:t>
      </w:r>
      <w:r w:rsidR="000D50D7" w:rsidRPr="000D50D7">
        <w:t xml:space="preserve"> </w:t>
      </w:r>
      <w:r w:rsidRPr="00A56946">
        <w:t>they</w:t>
      </w:r>
      <w:r w:rsidR="000D50D7" w:rsidRPr="000D50D7">
        <w:t xml:space="preserve"> </w:t>
      </w:r>
      <w:r w:rsidRPr="00A56946">
        <w:t>included</w:t>
      </w:r>
      <w:r w:rsidR="000D50D7" w:rsidRPr="000D50D7">
        <w:t xml:space="preserve"> </w:t>
      </w:r>
      <w:r w:rsidRPr="00A56946">
        <w:t>the</w:t>
      </w:r>
      <w:r w:rsidR="000D50D7" w:rsidRPr="000D50D7">
        <w:t xml:space="preserve"> </w:t>
      </w:r>
      <w:r w:rsidRPr="00A56946">
        <w:t>owner’s</w:t>
      </w:r>
      <w:r w:rsidR="000D50D7" w:rsidRPr="000D50D7">
        <w:t xml:space="preserve"> </w:t>
      </w:r>
      <w:r w:rsidRPr="00A56946">
        <w:t>interest</w:t>
      </w:r>
      <w:r w:rsidR="000D50D7" w:rsidRPr="000D50D7">
        <w:t xml:space="preserve"> </w:t>
      </w:r>
      <w:r w:rsidRPr="00A56946">
        <w:t>in</w:t>
      </w:r>
      <w:r w:rsidR="000D50D7" w:rsidRPr="000D50D7">
        <w:t xml:space="preserve"> </w:t>
      </w:r>
      <w:r w:rsidRPr="00A56946">
        <w:t>that</w:t>
      </w:r>
      <w:r w:rsidR="000D50D7" w:rsidRPr="000D50D7">
        <w:t xml:space="preserve"> </w:t>
      </w:r>
      <w:r w:rsidRPr="00A56946">
        <w:t>land.</w:t>
      </w:r>
    </w:p>
    <w:p w14:paraId="37F397D7" w14:textId="77777777" w:rsidR="00283174" w:rsidRDefault="00283174" w:rsidP="00283174">
      <w:pPr>
        <w:pStyle w:val="LQN1"/>
      </w:pPr>
      <w:r>
        <w:rPr>
          <w:b/>
          <w:bCs/>
        </w:rPr>
        <w:t>14.—</w:t>
      </w:r>
      <w:r>
        <w:t>(1)</w:t>
      </w:r>
      <w:r w:rsidR="000D50D7" w:rsidRPr="000D50D7">
        <w:t> </w:t>
      </w:r>
      <w:r>
        <w:t>If</w:t>
      </w:r>
      <w:r w:rsidR="000D50D7" w:rsidRPr="000D50D7">
        <w:t xml:space="preserve"> </w:t>
      </w:r>
      <w:r>
        <w:t>the</w:t>
      </w:r>
      <w:r w:rsidR="000D50D7" w:rsidRPr="000D50D7">
        <w:t xml:space="preserve"> </w:t>
      </w:r>
      <w:r>
        <w:t>Upper</w:t>
      </w:r>
      <w:r w:rsidR="000D50D7" w:rsidRPr="000D50D7">
        <w:t xml:space="preserve"> </w:t>
      </w:r>
      <w:r>
        <w:t>Tribunal</w:t>
      </w:r>
      <w:r w:rsidR="000D50D7" w:rsidRPr="000D50D7">
        <w:t xml:space="preserve"> </w:t>
      </w:r>
      <w:r>
        <w:t>determines</w:t>
      </w:r>
      <w:r w:rsidR="000D50D7" w:rsidRPr="000D50D7">
        <w:t xml:space="preserve"> </w:t>
      </w:r>
      <w:r>
        <w:t>that</w:t>
      </w:r>
      <w:r w:rsidR="000D50D7" w:rsidRPr="000D50D7">
        <w:t xml:space="preserve"> </w:t>
      </w:r>
      <w:r>
        <w:t>the</w:t>
      </w:r>
      <w:r w:rsidR="000D50D7" w:rsidRPr="000D50D7">
        <w:t xml:space="preserve"> </w:t>
      </w:r>
      <w:r>
        <w:t>authority</w:t>
      </w:r>
      <w:r w:rsidR="000D50D7" w:rsidRPr="000D50D7">
        <w:t xml:space="preserve"> </w:t>
      </w:r>
      <w:r>
        <w:t>ought</w:t>
      </w:r>
      <w:r w:rsidR="000D50D7" w:rsidRPr="000D50D7">
        <w:t xml:space="preserve"> </w:t>
      </w:r>
      <w:r>
        <w:t>to</w:t>
      </w:r>
      <w:r w:rsidR="000D50D7" w:rsidRPr="000D50D7">
        <w:t xml:space="preserve"> </w:t>
      </w:r>
      <w:r>
        <w:t>be</w:t>
      </w:r>
      <w:r w:rsidR="000D50D7" w:rsidRPr="000D50D7">
        <w:t xml:space="preserve"> </w:t>
      </w:r>
      <w:r>
        <w:t>required</w:t>
      </w:r>
      <w:r w:rsidR="000D50D7" w:rsidRPr="000D50D7">
        <w:t xml:space="preserve"> </w:t>
      </w:r>
      <w:r>
        <w:t>to</w:t>
      </w:r>
      <w:r w:rsidR="000D50D7" w:rsidRPr="000D50D7">
        <w:t xml:space="preserve"> </w:t>
      </w:r>
      <w:r>
        <w:t>take</w:t>
      </w:r>
      <w:r w:rsidR="000D50D7" w:rsidRPr="000D50D7">
        <w:t xml:space="preserve"> </w:t>
      </w:r>
      <w:r>
        <w:t>some</w:t>
      </w:r>
      <w:r w:rsidR="000D50D7" w:rsidRPr="000D50D7">
        <w:t xml:space="preserve"> </w:t>
      </w:r>
      <w:r>
        <w:t>or</w:t>
      </w:r>
      <w:r w:rsidR="000D50D7" w:rsidRPr="000D50D7">
        <w:t xml:space="preserve"> </w:t>
      </w:r>
      <w:r>
        <w:t>all</w:t>
      </w:r>
      <w:r w:rsidR="000D50D7" w:rsidRPr="000D50D7">
        <w:t xml:space="preserve"> </w:t>
      </w:r>
      <w:r>
        <w:t>of</w:t>
      </w:r>
      <w:r w:rsidR="000D50D7" w:rsidRPr="000D50D7">
        <w:t xml:space="preserve"> </w:t>
      </w:r>
      <w:r>
        <w:t>the</w:t>
      </w:r>
      <w:r w:rsidR="000D50D7" w:rsidRPr="000D50D7">
        <w:t xml:space="preserve"> </w:t>
      </w:r>
      <w:r>
        <w:t>house,</w:t>
      </w:r>
      <w:r w:rsidR="000D50D7" w:rsidRPr="000D50D7">
        <w:t xml:space="preserve"> </w:t>
      </w:r>
      <w:r>
        <w:t>building</w:t>
      </w:r>
      <w:r w:rsidR="000D50D7" w:rsidRPr="000D50D7">
        <w:t xml:space="preserve"> </w:t>
      </w:r>
      <w:r>
        <w:t>or</w:t>
      </w:r>
      <w:r w:rsidR="000D50D7" w:rsidRPr="000D50D7">
        <w:t xml:space="preserve"> </w:t>
      </w:r>
      <w:r>
        <w:t>factory,</w:t>
      </w:r>
      <w:r w:rsidR="000D50D7" w:rsidRPr="000D50D7">
        <w:t xml:space="preserve"> </w:t>
      </w:r>
      <w:r>
        <w:t>the</w:t>
      </w:r>
      <w:r w:rsidR="000D50D7" w:rsidRPr="000D50D7">
        <w:t xml:space="preserve"> </w:t>
      </w:r>
      <w:r>
        <w:t>authority</w:t>
      </w:r>
      <w:r w:rsidR="000D50D7" w:rsidRPr="000D50D7">
        <w:t xml:space="preserve"> </w:t>
      </w:r>
      <w:r>
        <w:t>may</w:t>
      </w:r>
      <w:r w:rsidR="000D50D7" w:rsidRPr="000D50D7">
        <w:t xml:space="preserve"> </w:t>
      </w:r>
      <w:r>
        <w:t>at</w:t>
      </w:r>
      <w:r w:rsidR="000D50D7" w:rsidRPr="000D50D7">
        <w:t xml:space="preserve"> </w:t>
      </w:r>
      <w:r>
        <w:t>any</w:t>
      </w:r>
      <w:r w:rsidR="000D50D7" w:rsidRPr="000D50D7">
        <w:t xml:space="preserve"> </w:t>
      </w:r>
      <w:r>
        <w:t>time</w:t>
      </w:r>
      <w:r w:rsidR="000D50D7" w:rsidRPr="000D50D7">
        <w:t xml:space="preserve"> </w:t>
      </w:r>
      <w:r>
        <w:t>within</w:t>
      </w:r>
      <w:r w:rsidR="000D50D7" w:rsidRPr="000D50D7">
        <w:t xml:space="preserve"> </w:t>
      </w:r>
      <w:r>
        <w:t>the</w:t>
      </w:r>
      <w:r w:rsidR="000D50D7" w:rsidRPr="000D50D7">
        <w:t xml:space="preserve"> </w:t>
      </w:r>
      <w:r>
        <w:t>period</w:t>
      </w:r>
      <w:r w:rsidR="000D50D7" w:rsidRPr="000D50D7">
        <w:t xml:space="preserve"> </w:t>
      </w:r>
      <w:r>
        <w:t>of</w:t>
      </w:r>
      <w:r w:rsidR="000D50D7" w:rsidRPr="000D50D7">
        <w:t xml:space="preserve"> </w:t>
      </w:r>
      <w:r w:rsidR="00411869">
        <w:t>six</w:t>
      </w:r>
      <w:r w:rsidR="000D50D7" w:rsidRPr="000D50D7">
        <w:t xml:space="preserve"> </w:t>
      </w:r>
      <w:r>
        <w:t>weeks</w:t>
      </w:r>
      <w:r w:rsidR="000D50D7" w:rsidRPr="000D50D7">
        <w:t xml:space="preserve"> </w:t>
      </w:r>
      <w:r>
        <w:t>beginning</w:t>
      </w:r>
      <w:r w:rsidR="000D50D7" w:rsidRPr="000D50D7">
        <w:t xml:space="preserve"> </w:t>
      </w:r>
      <w:r>
        <w:t>with</w:t>
      </w:r>
      <w:r w:rsidR="000D50D7" w:rsidRPr="000D50D7">
        <w:t xml:space="preserve"> </w:t>
      </w:r>
      <w:r>
        <w:t>the</w:t>
      </w:r>
      <w:r w:rsidR="000D50D7" w:rsidRPr="000D50D7">
        <w:t xml:space="preserve"> </w:t>
      </w:r>
      <w:r>
        <w:t>day</w:t>
      </w:r>
      <w:r w:rsidR="000D50D7" w:rsidRPr="000D50D7">
        <w:t xml:space="preserve"> </w:t>
      </w:r>
      <w:r>
        <w:t>on</w:t>
      </w:r>
      <w:r w:rsidR="000D50D7" w:rsidRPr="000D50D7">
        <w:t xml:space="preserve"> </w:t>
      </w:r>
      <w:r>
        <w:t>which</w:t>
      </w:r>
      <w:r w:rsidR="000D50D7" w:rsidRPr="000D50D7">
        <w:t xml:space="preserve"> </w:t>
      </w:r>
      <w:r>
        <w:t>the</w:t>
      </w:r>
      <w:r w:rsidR="000D50D7" w:rsidRPr="000D50D7">
        <w:t xml:space="preserve"> </w:t>
      </w:r>
      <w:r>
        <w:t>Upper</w:t>
      </w:r>
      <w:r w:rsidR="000D50D7" w:rsidRPr="000D50D7">
        <w:t xml:space="preserve"> </w:t>
      </w:r>
      <w:r>
        <w:t>Tribunal</w:t>
      </w:r>
      <w:r w:rsidR="000D50D7" w:rsidRPr="000D50D7">
        <w:t xml:space="preserve"> </w:t>
      </w:r>
      <w:r>
        <w:t>makes</w:t>
      </w:r>
      <w:r w:rsidR="000D50D7" w:rsidRPr="000D50D7">
        <w:t xml:space="preserve"> </w:t>
      </w:r>
      <w:r>
        <w:t>its</w:t>
      </w:r>
      <w:r w:rsidR="000D50D7" w:rsidRPr="000D50D7">
        <w:t xml:space="preserve"> </w:t>
      </w:r>
      <w:r>
        <w:t>determination</w:t>
      </w:r>
      <w:r w:rsidR="000D50D7" w:rsidRPr="000D50D7">
        <w:t xml:space="preserve"> </w:t>
      </w:r>
      <w:r>
        <w:t>withdraw</w:t>
      </w:r>
      <w:r w:rsidR="000D50D7" w:rsidRPr="000D50D7">
        <w:t xml:space="preserve"> </w:t>
      </w:r>
      <w:r>
        <w:t>the</w:t>
      </w:r>
      <w:r w:rsidR="000D50D7" w:rsidRPr="000D50D7">
        <w:t xml:space="preserve"> </w:t>
      </w:r>
      <w:r>
        <w:t>notice</w:t>
      </w:r>
      <w:r w:rsidR="000D50D7" w:rsidRPr="000D50D7">
        <w:t xml:space="preserve"> </w:t>
      </w:r>
      <w:r>
        <w:t>to</w:t>
      </w:r>
      <w:r w:rsidR="000D50D7" w:rsidRPr="000D50D7">
        <w:t xml:space="preserve"> </w:t>
      </w:r>
      <w:r>
        <w:t>treat</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that</w:t>
      </w:r>
      <w:r w:rsidR="000D50D7" w:rsidRPr="000D50D7">
        <w:t xml:space="preserve"> </w:t>
      </w:r>
      <w:r>
        <w:t>land.</w:t>
      </w:r>
    </w:p>
    <w:p w14:paraId="1714D6FE" w14:textId="77777777" w:rsidR="00283174" w:rsidRDefault="00283174" w:rsidP="00283174">
      <w:pPr>
        <w:pStyle w:val="LQN2"/>
      </w:pPr>
      <w:r>
        <w:t>(2)</w:t>
      </w:r>
      <w:r w:rsidR="000D50D7" w:rsidRPr="000D50D7">
        <w:t xml:space="preserve"> </w:t>
      </w:r>
      <w:r>
        <w:t>If</w:t>
      </w:r>
      <w:r w:rsidR="000D50D7" w:rsidRPr="000D50D7">
        <w:t xml:space="preserve"> </w:t>
      </w:r>
      <w:r>
        <w:t>the</w:t>
      </w:r>
      <w:r w:rsidR="000D50D7" w:rsidRPr="000D50D7">
        <w:t xml:space="preserve"> </w:t>
      </w:r>
      <w:r>
        <w:t>acquiring</w:t>
      </w:r>
      <w:r w:rsidR="000D50D7" w:rsidRPr="000D50D7">
        <w:t xml:space="preserve"> </w:t>
      </w:r>
      <w:r>
        <w:t>authority</w:t>
      </w:r>
      <w:r w:rsidR="000D50D7" w:rsidRPr="000D50D7">
        <w:t xml:space="preserve"> </w:t>
      </w:r>
      <w:r>
        <w:t>withdraws</w:t>
      </w:r>
      <w:r w:rsidR="000D50D7" w:rsidRPr="000D50D7">
        <w:t xml:space="preserve"> </w:t>
      </w:r>
      <w:r>
        <w:t>the</w:t>
      </w:r>
      <w:r w:rsidR="000D50D7" w:rsidRPr="000D50D7">
        <w:t xml:space="preserve"> </w:t>
      </w:r>
      <w:r>
        <w:t>notice</w:t>
      </w:r>
      <w:r w:rsidR="000D50D7" w:rsidRPr="000D50D7">
        <w:t xml:space="preserve"> </w:t>
      </w:r>
      <w:r>
        <w:t>to</w:t>
      </w:r>
      <w:r w:rsidR="000D50D7" w:rsidRPr="000D50D7">
        <w:t xml:space="preserve"> </w:t>
      </w:r>
      <w:r>
        <w:t>treat</w:t>
      </w:r>
      <w:r w:rsidR="000D50D7" w:rsidRPr="000D50D7">
        <w:t xml:space="preserve"> </w:t>
      </w:r>
      <w:r>
        <w:t>under</w:t>
      </w:r>
      <w:r w:rsidR="000D50D7" w:rsidRPr="000D50D7">
        <w:t xml:space="preserve"> </w:t>
      </w:r>
      <w:r>
        <w:t>this</w:t>
      </w:r>
      <w:r w:rsidR="000D50D7" w:rsidRPr="000D50D7">
        <w:t xml:space="preserve"> </w:t>
      </w:r>
      <w:r>
        <w:t>paragraph</w:t>
      </w:r>
      <w:r w:rsidR="000D50D7" w:rsidRPr="000D50D7">
        <w:t xml:space="preserve"> </w:t>
      </w:r>
      <w:r>
        <w:t>they</w:t>
      </w:r>
      <w:r w:rsidR="000D50D7" w:rsidRPr="000D50D7">
        <w:t xml:space="preserve"> </w:t>
      </w:r>
      <w:r>
        <w:t>must</w:t>
      </w:r>
      <w:r w:rsidR="000D50D7" w:rsidRPr="000D50D7">
        <w:t xml:space="preserve"> </w:t>
      </w:r>
      <w:r>
        <w:t>pay</w:t>
      </w:r>
      <w:r w:rsidR="000D50D7" w:rsidRPr="000D50D7">
        <w:t xml:space="preserve"> </w:t>
      </w:r>
      <w:r>
        <w:t>the</w:t>
      </w:r>
      <w:r w:rsidR="000D50D7" w:rsidRPr="000D50D7">
        <w:t xml:space="preserve"> </w:t>
      </w:r>
      <w:r>
        <w:t>person</w:t>
      </w:r>
      <w:r w:rsidR="000D50D7" w:rsidRPr="000D50D7">
        <w:t xml:space="preserve"> </w:t>
      </w:r>
      <w:r>
        <w:t>on</w:t>
      </w:r>
      <w:r w:rsidR="000D50D7" w:rsidRPr="000D50D7">
        <w:t xml:space="preserve"> </w:t>
      </w:r>
      <w:r>
        <w:t>whom</w:t>
      </w:r>
      <w:r w:rsidR="000D50D7" w:rsidRPr="000D50D7">
        <w:t xml:space="preserve"> </w:t>
      </w:r>
      <w:r>
        <w:t>the</w:t>
      </w:r>
      <w:r w:rsidR="000D50D7" w:rsidRPr="000D50D7">
        <w:t xml:space="preserve"> </w:t>
      </w:r>
      <w:r>
        <w:t>notice</w:t>
      </w:r>
      <w:r w:rsidR="000D50D7" w:rsidRPr="000D50D7">
        <w:t xml:space="preserve"> </w:t>
      </w:r>
      <w:r>
        <w:t>was</w:t>
      </w:r>
      <w:r w:rsidR="000D50D7" w:rsidRPr="000D50D7">
        <w:t xml:space="preserve"> </w:t>
      </w:r>
      <w:r>
        <w:t>served</w:t>
      </w:r>
      <w:r w:rsidR="000D50D7" w:rsidRPr="000D50D7">
        <w:t xml:space="preserve"> </w:t>
      </w:r>
      <w:r>
        <w:t>compensation</w:t>
      </w:r>
      <w:r w:rsidR="000D50D7" w:rsidRPr="000D50D7">
        <w:t xml:space="preserve"> </w:t>
      </w:r>
      <w:r>
        <w:t>for</w:t>
      </w:r>
      <w:r w:rsidR="000D50D7" w:rsidRPr="000D50D7">
        <w:t xml:space="preserve"> </w:t>
      </w:r>
      <w:r>
        <w:t>any</w:t>
      </w:r>
      <w:r w:rsidR="000D50D7" w:rsidRPr="000D50D7">
        <w:t xml:space="preserve"> </w:t>
      </w:r>
      <w:r>
        <w:t>loss</w:t>
      </w:r>
      <w:r w:rsidR="000D50D7" w:rsidRPr="000D50D7">
        <w:t xml:space="preserve"> </w:t>
      </w:r>
      <w:r>
        <w:t>or</w:t>
      </w:r>
      <w:r w:rsidR="000D50D7" w:rsidRPr="000D50D7">
        <w:t xml:space="preserve"> </w:t>
      </w:r>
      <w:r>
        <w:t>expense</w:t>
      </w:r>
      <w:r w:rsidR="000D50D7" w:rsidRPr="000D50D7">
        <w:t xml:space="preserve"> </w:t>
      </w:r>
      <w:r>
        <w:t>cause</w:t>
      </w:r>
      <w:r w:rsidR="000D50D7" w:rsidRPr="000D50D7">
        <w:t xml:space="preserve"> </w:t>
      </w:r>
      <w:r>
        <w:t>by</w:t>
      </w:r>
      <w:r w:rsidR="000D50D7" w:rsidRPr="000D50D7">
        <w:t xml:space="preserve"> </w:t>
      </w:r>
      <w:r>
        <w:t>the</w:t>
      </w:r>
      <w:r w:rsidR="000D50D7" w:rsidRPr="000D50D7">
        <w:t xml:space="preserve"> </w:t>
      </w:r>
      <w:r>
        <w:t>giving</w:t>
      </w:r>
      <w:r w:rsidR="000D50D7" w:rsidRPr="000D50D7">
        <w:t xml:space="preserve"> </w:t>
      </w:r>
      <w:r>
        <w:t>and</w:t>
      </w:r>
      <w:r w:rsidR="000D50D7" w:rsidRPr="000D50D7">
        <w:t xml:space="preserve"> </w:t>
      </w:r>
      <w:r>
        <w:t>withdrawal</w:t>
      </w:r>
      <w:r w:rsidR="000D50D7" w:rsidRPr="000D50D7">
        <w:t xml:space="preserve"> </w:t>
      </w:r>
      <w:r>
        <w:t>of</w:t>
      </w:r>
      <w:r w:rsidR="000D50D7" w:rsidRPr="000D50D7">
        <w:t xml:space="preserve"> </w:t>
      </w:r>
      <w:r>
        <w:t>the</w:t>
      </w:r>
      <w:r w:rsidR="000D50D7" w:rsidRPr="000D50D7">
        <w:t xml:space="preserve"> </w:t>
      </w:r>
      <w:r>
        <w:t>notice.</w:t>
      </w:r>
    </w:p>
    <w:p w14:paraId="1588977B" w14:textId="77777777" w:rsidR="00283174" w:rsidRDefault="00283174" w:rsidP="00283174">
      <w:pPr>
        <w:pStyle w:val="LQN2"/>
      </w:pPr>
      <w:r>
        <w:t>(3)</w:t>
      </w:r>
      <w:r w:rsidR="000D50D7" w:rsidRPr="000D50D7">
        <w:t xml:space="preserve"> </w:t>
      </w:r>
      <w:r>
        <w:t>Any</w:t>
      </w:r>
      <w:r w:rsidR="000D50D7" w:rsidRPr="000D50D7">
        <w:t xml:space="preserve"> </w:t>
      </w:r>
      <w:r>
        <w:t>dispute</w:t>
      </w:r>
      <w:r w:rsidR="000D50D7" w:rsidRPr="000D50D7">
        <w:t xml:space="preserve"> </w:t>
      </w:r>
      <w:r>
        <w:t>as</w:t>
      </w:r>
      <w:r w:rsidR="000D50D7" w:rsidRPr="000D50D7">
        <w:t xml:space="preserve"> </w:t>
      </w:r>
      <w:r>
        <w:t>to</w:t>
      </w:r>
      <w:r w:rsidR="000D50D7" w:rsidRPr="000D50D7">
        <w:t xml:space="preserve"> </w:t>
      </w:r>
      <w:r>
        <w:t>the</w:t>
      </w:r>
      <w:r w:rsidR="000D50D7" w:rsidRPr="000D50D7">
        <w:t xml:space="preserve"> </w:t>
      </w:r>
      <w:r>
        <w:t>compensation</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determined</w:t>
      </w:r>
      <w:r w:rsidR="000D50D7" w:rsidRPr="000D50D7">
        <w:t xml:space="preserve"> </w:t>
      </w:r>
      <w:r>
        <w:t>by</w:t>
      </w:r>
      <w:r w:rsidR="000D50D7" w:rsidRPr="000D50D7">
        <w:t xml:space="preserve"> </w:t>
      </w:r>
      <w:r>
        <w:t>the</w:t>
      </w:r>
      <w:r w:rsidR="000D50D7" w:rsidRPr="000D50D7">
        <w:t xml:space="preserve"> </w:t>
      </w:r>
      <w:r>
        <w:t>Upper</w:t>
      </w:r>
      <w:r w:rsidR="000D50D7" w:rsidRPr="000D50D7">
        <w:t xml:space="preserve"> </w:t>
      </w:r>
      <w:r>
        <w:t>Tribunal.</w:t>
      </w:r>
      <w:r w:rsidRPr="00A56946">
        <w:fldChar w:fldCharType="begin"/>
      </w:r>
      <w:r w:rsidRPr="00A56946">
        <w:instrText xml:space="preserve"> SYMBOL 148 \* MERGEFORMAT </w:instrText>
      </w:r>
      <w:r w:rsidRPr="00A56946">
        <w:fldChar w:fldCharType="end"/>
      </w:r>
      <w:r>
        <w:t>.</w:t>
      </w:r>
    </w:p>
    <w:p w14:paraId="34280EEB" w14:textId="77777777" w:rsidR="00283174" w:rsidRDefault="000D50D7" w:rsidP="00283174">
      <w:pPr>
        <w:pStyle w:val="Schedule"/>
        <w:pageBreakBefore/>
        <w:rPr>
          <w:rStyle w:val="Ref"/>
        </w:rPr>
      </w:pPr>
      <w:bookmarkStart w:id="1176" w:name="TOC01_02_2022_15_14_24_986"/>
      <w:bookmarkStart w:id="1177" w:name="TOC02_02_2022_13_02_49_966"/>
      <w:bookmarkStart w:id="1178" w:name="TOC18_02_2022_17_52_44_1711"/>
      <w:bookmarkStart w:id="1179" w:name="TOC23_02_2022_21_19_37_1847"/>
      <w:bookmarkStart w:id="1180" w:name="TOC15_08_2022_16_06_13_1866"/>
      <w:bookmarkStart w:id="1181" w:name="TOC06_09_2022_15_41_36_1866"/>
      <w:bookmarkStart w:id="1182" w:name="TOC04_10_2022_16_50_01_1869"/>
      <w:bookmarkStart w:id="1183" w:name="TOC23_11_2022_11_32_56_1876"/>
      <w:bookmarkStart w:id="1184" w:name="TOC10_01_2023_14_27_52_1876"/>
      <w:bookmarkEnd w:id="1176"/>
      <w:bookmarkEnd w:id="1177"/>
      <w:bookmarkEnd w:id="1178"/>
      <w:bookmarkEnd w:id="1179"/>
      <w:bookmarkEnd w:id="1180"/>
      <w:bookmarkEnd w:id="1181"/>
      <w:bookmarkEnd w:id="1182"/>
      <w:bookmarkEnd w:id="1183"/>
      <w:bookmarkEnd w:id="1184"/>
      <w:r w:rsidRPr="000D50D7">
        <w:lastRenderedPageBreak/>
        <w:tab/>
      </w:r>
      <w:r w:rsidR="00283174">
        <w:t>SCHEDULE</w:t>
      </w:r>
      <w:r w:rsidRPr="000D50D7">
        <w:t xml:space="preserve"> </w:t>
      </w:r>
      <w:r w:rsidR="00283174">
        <w:fldChar w:fldCharType="begin"/>
      </w:r>
      <w:r w:rsidR="00283174">
        <w:instrText xml:space="preserve"> SEQ schedule\* arabic </w:instrText>
      </w:r>
      <w:r w:rsidR="00283174">
        <w:fldChar w:fldCharType="separate"/>
      </w:r>
      <w:r>
        <w:rPr>
          <w:noProof/>
        </w:rPr>
        <w:t>10</w:t>
      </w:r>
      <w:r w:rsidR="00283174">
        <w:rPr>
          <w:noProof/>
        </w:rPr>
        <w:fldChar w:fldCharType="end"/>
      </w:r>
      <w:r w:rsidRPr="000D50D7">
        <w:tab/>
      </w:r>
      <w:r w:rsidR="00283174">
        <w:rPr>
          <w:rStyle w:val="Ref"/>
        </w:rPr>
        <w:t>Article</w:t>
      </w:r>
      <w:r w:rsidRPr="000D50D7">
        <w:rPr>
          <w:rStyle w:val="Ref"/>
        </w:rPr>
        <w:t xml:space="preserve"> </w:t>
      </w:r>
      <w:r w:rsidR="00283174">
        <w:rPr>
          <w:rStyle w:val="Ref"/>
        </w:rPr>
        <w:fldChar w:fldCharType="begin"/>
      </w:r>
      <w:r w:rsidR="00283174">
        <w:rPr>
          <w:rStyle w:val="Ref"/>
        </w:rPr>
        <w:instrText xml:space="preserve"> REF _Ref94621096 \r \h </w:instrText>
      </w:r>
      <w:r w:rsidR="00283174">
        <w:rPr>
          <w:rStyle w:val="Ref"/>
        </w:rPr>
      </w:r>
      <w:r w:rsidR="00283174">
        <w:rPr>
          <w:rStyle w:val="Ref"/>
        </w:rPr>
        <w:fldChar w:fldCharType="separate"/>
      </w:r>
      <w:r>
        <w:rPr>
          <w:rStyle w:val="Ref"/>
        </w:rPr>
        <w:t>27</w:t>
      </w:r>
      <w:r w:rsidR="00283174">
        <w:rPr>
          <w:rStyle w:val="Ref"/>
        </w:rPr>
        <w:fldChar w:fldCharType="end"/>
      </w:r>
    </w:p>
    <w:p w14:paraId="7FD120EA" w14:textId="77777777" w:rsidR="00283174" w:rsidRDefault="00283174" w:rsidP="00283174">
      <w:pPr>
        <w:pStyle w:val="ScheduleHead"/>
      </w:pPr>
      <w:r>
        <w:t>LAND</w:t>
      </w:r>
      <w:r w:rsidR="000D50D7" w:rsidRPr="000D50D7">
        <w:t xml:space="preserve"> </w:t>
      </w:r>
      <w:r>
        <w:t>OF</w:t>
      </w:r>
      <w:r w:rsidR="000D50D7" w:rsidRPr="000D50D7">
        <w:t xml:space="preserve"> </w:t>
      </w:r>
      <w:r>
        <w:t>WHICH</w:t>
      </w:r>
      <w:r w:rsidR="000D50D7" w:rsidRPr="000D50D7">
        <w:t xml:space="preserve"> </w:t>
      </w:r>
      <w:r>
        <w:t>TEMPORARY</w:t>
      </w:r>
      <w:r w:rsidR="000D50D7" w:rsidRPr="000D50D7">
        <w:t xml:space="preserve"> </w:t>
      </w:r>
      <w:r>
        <w:t>POSSESSION</w:t>
      </w:r>
      <w:r w:rsidR="000D50D7" w:rsidRPr="000D50D7">
        <w:t xml:space="preserve"> </w:t>
      </w:r>
      <w:r>
        <w:t>MAY</w:t>
      </w:r>
      <w:r w:rsidR="000D50D7" w:rsidRPr="000D50D7">
        <w:t xml:space="preserve"> </w:t>
      </w:r>
      <w:r>
        <w:t>BE</w:t>
      </w:r>
      <w:r w:rsidR="000D50D7" w:rsidRPr="000D50D7">
        <w:t xml:space="preserve"> </w:t>
      </w:r>
      <w:r>
        <w:t>TAKEN</w:t>
      </w:r>
    </w:p>
    <w:tbl>
      <w:tblPr>
        <w:tblW w:w="8528" w:type="dxa"/>
        <w:tblLayout w:type="fixed"/>
        <w:tblLook w:val="0000" w:firstRow="0" w:lastRow="0" w:firstColumn="0" w:lastColumn="0" w:noHBand="0" w:noVBand="0"/>
      </w:tblPr>
      <w:tblGrid>
        <w:gridCol w:w="4264"/>
        <w:gridCol w:w="4264"/>
      </w:tblGrid>
      <w:tr w:rsidR="00283174" w:rsidRPr="007969A8" w14:paraId="6C879643" w14:textId="77777777" w:rsidTr="00511142">
        <w:tc>
          <w:tcPr>
            <w:tcW w:w="4264" w:type="dxa"/>
            <w:tcBorders>
              <w:top w:val="single" w:sz="4" w:space="0" w:color="auto"/>
              <w:bottom w:val="single" w:sz="4" w:space="0" w:color="auto"/>
            </w:tcBorders>
          </w:tcPr>
          <w:p w14:paraId="14E89F28" w14:textId="77777777" w:rsidR="00283174" w:rsidRDefault="00283174" w:rsidP="00511142">
            <w:pPr>
              <w:pStyle w:val="ColumnHeader"/>
              <w:jc w:val="center"/>
            </w:pPr>
            <w:bookmarkStart w:id="1185" w:name="TOC01_02_2022_15_14_24_989"/>
            <w:bookmarkStart w:id="1186" w:name="TOC02_02_2022_13_02_49_969"/>
            <w:bookmarkEnd w:id="1185"/>
            <w:bookmarkEnd w:id="1186"/>
            <w:r>
              <w:t>(1)</w:t>
            </w:r>
          </w:p>
          <w:p w14:paraId="3B2E759B" w14:textId="77777777" w:rsidR="00283174" w:rsidRPr="007969A8" w:rsidRDefault="00283174" w:rsidP="00511142">
            <w:pPr>
              <w:pStyle w:val="ColumnHeader"/>
              <w:jc w:val="center"/>
            </w:pPr>
            <w:r>
              <w:t>Plot</w:t>
            </w:r>
            <w:r w:rsidR="000D50D7" w:rsidRPr="000D50D7">
              <w:t xml:space="preserve"> </w:t>
            </w:r>
            <w:r>
              <w:t>reference</w:t>
            </w:r>
            <w:r w:rsidR="000D50D7" w:rsidRPr="000D50D7">
              <w:t xml:space="preserve"> </w:t>
            </w:r>
            <w:r>
              <w:t>number</w:t>
            </w:r>
            <w:r w:rsidR="000D50D7" w:rsidRPr="000D50D7">
              <w:t xml:space="preserve"> </w:t>
            </w:r>
            <w:r>
              <w:t>shown</w:t>
            </w:r>
            <w:r w:rsidR="000D50D7" w:rsidRPr="000D50D7">
              <w:t xml:space="preserve"> </w:t>
            </w:r>
            <w:r>
              <w:t>on</w:t>
            </w:r>
            <w:r w:rsidR="000D50D7" w:rsidRPr="000D50D7">
              <w:t xml:space="preserve"> </w:t>
            </w:r>
            <w:r>
              <w:t>the</w:t>
            </w:r>
            <w:r w:rsidR="000D50D7" w:rsidRPr="000D50D7">
              <w:t xml:space="preserve"> </w:t>
            </w:r>
            <w:r>
              <w:t>Land</w:t>
            </w:r>
            <w:r w:rsidR="000D50D7" w:rsidRPr="000D50D7">
              <w:t xml:space="preserve"> </w:t>
            </w:r>
            <w:r>
              <w:t>Plans</w:t>
            </w:r>
          </w:p>
        </w:tc>
        <w:tc>
          <w:tcPr>
            <w:tcW w:w="4264" w:type="dxa"/>
            <w:tcBorders>
              <w:top w:val="single" w:sz="4" w:space="0" w:color="auto"/>
              <w:bottom w:val="single" w:sz="4" w:space="0" w:color="auto"/>
            </w:tcBorders>
          </w:tcPr>
          <w:p w14:paraId="00629E5E" w14:textId="77777777" w:rsidR="00283174" w:rsidRDefault="00283174" w:rsidP="00511142">
            <w:pPr>
              <w:pStyle w:val="ColumnHeader"/>
              <w:jc w:val="center"/>
            </w:pPr>
            <w:r>
              <w:t>(2)</w:t>
            </w:r>
          </w:p>
          <w:p w14:paraId="62623491" w14:textId="77777777" w:rsidR="00283174" w:rsidRPr="007969A8" w:rsidRDefault="00283174" w:rsidP="00511142">
            <w:pPr>
              <w:pStyle w:val="ColumnHeader"/>
              <w:jc w:val="center"/>
            </w:pPr>
            <w:r>
              <w:t>Purpose</w:t>
            </w:r>
            <w:r w:rsidR="000D50D7" w:rsidRPr="000D50D7">
              <w:t xml:space="preserve"> </w:t>
            </w:r>
            <w:r>
              <w:t>for</w:t>
            </w:r>
            <w:r w:rsidR="000D50D7" w:rsidRPr="000D50D7">
              <w:t xml:space="preserve"> </w:t>
            </w:r>
            <w:r>
              <w:t>which</w:t>
            </w:r>
            <w:r w:rsidR="000D50D7" w:rsidRPr="000D50D7">
              <w:t xml:space="preserve"> </w:t>
            </w:r>
            <w:r>
              <w:t>temporary</w:t>
            </w:r>
            <w:r w:rsidR="000D50D7" w:rsidRPr="000D50D7">
              <w:t xml:space="preserve"> </w:t>
            </w:r>
            <w:r>
              <w:t>possession</w:t>
            </w:r>
            <w:r w:rsidR="000D50D7" w:rsidRPr="000D50D7">
              <w:t xml:space="preserve"> </w:t>
            </w:r>
            <w:r>
              <w:t>may</w:t>
            </w:r>
            <w:r w:rsidR="000D50D7" w:rsidRPr="000D50D7">
              <w:t xml:space="preserve"> </w:t>
            </w:r>
            <w:r>
              <w:t>be</w:t>
            </w:r>
            <w:r w:rsidR="000D50D7" w:rsidRPr="000D50D7">
              <w:t xml:space="preserve"> </w:t>
            </w:r>
            <w:r>
              <w:t>taken</w:t>
            </w:r>
          </w:p>
        </w:tc>
      </w:tr>
      <w:tr w:rsidR="00185C3F" w:rsidRPr="007969A8" w14:paraId="1401BE5B" w14:textId="77777777" w:rsidTr="00BD5798">
        <w:tc>
          <w:tcPr>
            <w:tcW w:w="8528" w:type="dxa"/>
            <w:gridSpan w:val="2"/>
          </w:tcPr>
          <w:p w14:paraId="289C6CAC" w14:textId="77777777" w:rsidR="00185C3F" w:rsidRDefault="00185C3F" w:rsidP="00511142">
            <w:pPr>
              <w:pStyle w:val="TableText"/>
            </w:pPr>
            <w:r>
              <w:t>Land</w:t>
            </w:r>
            <w:r w:rsidR="000D50D7" w:rsidRPr="000D50D7">
              <w:t xml:space="preserve"> </w:t>
            </w:r>
            <w:r>
              <w:t>Plans</w:t>
            </w:r>
            <w:r w:rsidR="000D50D7" w:rsidRPr="000D50D7">
              <w:t xml:space="preserve"> </w:t>
            </w:r>
            <w:r>
              <w:t>–</w:t>
            </w:r>
            <w:r w:rsidR="000D50D7" w:rsidRPr="000D50D7">
              <w:t xml:space="preserve"> </w:t>
            </w:r>
            <w:r>
              <w:t>Sheet</w:t>
            </w:r>
            <w:r w:rsidR="000D50D7" w:rsidRPr="000D50D7">
              <w:t xml:space="preserve"> </w:t>
            </w:r>
            <w:r>
              <w:t>1</w:t>
            </w:r>
          </w:p>
        </w:tc>
      </w:tr>
      <w:tr w:rsidR="00283174" w:rsidRPr="007969A8" w14:paraId="0383101E" w14:textId="77777777" w:rsidTr="00511142">
        <w:tc>
          <w:tcPr>
            <w:tcW w:w="4264" w:type="dxa"/>
          </w:tcPr>
          <w:p w14:paraId="21F0618F" w14:textId="77777777" w:rsidR="00283174" w:rsidRPr="007969A8" w:rsidRDefault="00283174" w:rsidP="00511142">
            <w:pPr>
              <w:pStyle w:val="TableText"/>
            </w:pPr>
            <w:r>
              <w:t>1/1B/1</w:t>
            </w:r>
          </w:p>
        </w:tc>
        <w:tc>
          <w:tcPr>
            <w:tcW w:w="4264" w:type="dxa"/>
          </w:tcPr>
          <w:p w14:paraId="1DDB5CC7" w14:textId="77777777" w:rsidR="00283174" w:rsidRPr="007969A8" w:rsidRDefault="00283174" w:rsidP="00511142">
            <w:pPr>
              <w:pStyle w:val="TableText"/>
            </w:pPr>
            <w:r>
              <w:t>Temporary</w:t>
            </w:r>
            <w:r w:rsidR="000D50D7" w:rsidRPr="000D50D7">
              <w:t xml:space="preserve"> </w:t>
            </w:r>
            <w:r>
              <w:t>use</w:t>
            </w:r>
            <w:r w:rsidR="000D50D7" w:rsidRPr="000D50D7">
              <w:t xml:space="preserve"> </w:t>
            </w:r>
            <w:r>
              <w:t>as</w:t>
            </w:r>
            <w:r w:rsidR="000D50D7" w:rsidRPr="000D50D7">
              <w:t xml:space="preserve"> </w:t>
            </w:r>
            <w:r>
              <w:t>construction</w:t>
            </w:r>
            <w:r w:rsidR="000D50D7" w:rsidRPr="000D50D7">
              <w:t xml:space="preserve"> </w:t>
            </w:r>
            <w:r>
              <w:t>laydown</w:t>
            </w:r>
            <w:r w:rsidR="000D50D7" w:rsidRPr="000D50D7">
              <w:t xml:space="preserve"> </w:t>
            </w:r>
            <w:r>
              <w:t>areas</w:t>
            </w:r>
            <w:r w:rsidR="000D50D7" w:rsidRPr="000D50D7">
              <w:t xml:space="preserve"> </w:t>
            </w:r>
            <w:r>
              <w:t>(Work</w:t>
            </w:r>
            <w:r w:rsidR="000D50D7" w:rsidRPr="000D50D7">
              <w:t xml:space="preserve"> </w:t>
            </w:r>
            <w:r>
              <w:t>No.</w:t>
            </w:r>
            <w:r w:rsidR="000D50D7" w:rsidRPr="000D50D7">
              <w:t xml:space="preserve"> </w:t>
            </w:r>
            <w:r>
              <w:t>4B)</w:t>
            </w:r>
          </w:p>
        </w:tc>
      </w:tr>
      <w:tr w:rsidR="00283174" w:rsidRPr="007969A8" w14:paraId="6DB7BE91" w14:textId="77777777" w:rsidTr="00511142">
        <w:tc>
          <w:tcPr>
            <w:tcW w:w="4264" w:type="dxa"/>
          </w:tcPr>
          <w:p w14:paraId="560E0FDC" w14:textId="77777777" w:rsidR="00283174" w:rsidRPr="007969A8" w:rsidRDefault="00283174" w:rsidP="00511142">
            <w:pPr>
              <w:pStyle w:val="TableText"/>
            </w:pPr>
            <w:r>
              <w:t>1/2A/2/1</w:t>
            </w:r>
          </w:p>
        </w:tc>
        <w:tc>
          <w:tcPr>
            <w:tcW w:w="4264" w:type="dxa"/>
          </w:tcPr>
          <w:p w14:paraId="74835744" w14:textId="77777777" w:rsidR="00283174" w:rsidRPr="007969A8" w:rsidRDefault="00283174" w:rsidP="00511142">
            <w:pPr>
              <w:pStyle w:val="TableText"/>
            </w:pPr>
            <w:r>
              <w:t>Temporary</w:t>
            </w:r>
            <w:r w:rsidR="000D50D7" w:rsidRPr="000D50D7">
              <w:t xml:space="preserve"> </w:t>
            </w:r>
            <w:r>
              <w:t>use</w:t>
            </w:r>
            <w:r w:rsidR="000D50D7" w:rsidRPr="000D50D7">
              <w:t xml:space="preserve"> </w:t>
            </w:r>
            <w:r>
              <w:t>as</w:t>
            </w:r>
            <w:r w:rsidR="000D50D7" w:rsidRPr="000D50D7">
              <w:t xml:space="preserve"> </w:t>
            </w:r>
            <w:r>
              <w:t>construction</w:t>
            </w:r>
            <w:r w:rsidR="000D50D7" w:rsidRPr="000D50D7">
              <w:t xml:space="preserve"> </w:t>
            </w:r>
            <w:r>
              <w:t>laydown</w:t>
            </w:r>
            <w:r w:rsidR="000D50D7" w:rsidRPr="000D50D7">
              <w:t xml:space="preserve"> </w:t>
            </w:r>
            <w:r>
              <w:t>areas</w:t>
            </w:r>
            <w:r w:rsidR="000D50D7" w:rsidRPr="000D50D7">
              <w:t xml:space="preserve"> </w:t>
            </w:r>
            <w:r>
              <w:t>(Work</w:t>
            </w:r>
            <w:r w:rsidR="000D50D7" w:rsidRPr="000D50D7">
              <w:t xml:space="preserve"> </w:t>
            </w:r>
            <w:r>
              <w:t>No.</w:t>
            </w:r>
            <w:r w:rsidR="000D50D7" w:rsidRPr="000D50D7">
              <w:t xml:space="preserve"> </w:t>
            </w:r>
            <w:r>
              <w:t>4B)</w:t>
            </w:r>
          </w:p>
        </w:tc>
      </w:tr>
      <w:tr w:rsidR="00283174" w:rsidRPr="007969A8" w14:paraId="2582FCCD" w14:textId="77777777" w:rsidTr="00511142">
        <w:tc>
          <w:tcPr>
            <w:tcW w:w="4264" w:type="dxa"/>
          </w:tcPr>
          <w:p w14:paraId="3D16AC0C" w14:textId="77777777" w:rsidR="00283174" w:rsidRPr="007969A8" w:rsidRDefault="00283174" w:rsidP="00511142">
            <w:pPr>
              <w:pStyle w:val="TableText"/>
            </w:pPr>
            <w:r>
              <w:t>1/2D</w:t>
            </w:r>
          </w:p>
        </w:tc>
        <w:tc>
          <w:tcPr>
            <w:tcW w:w="4264" w:type="dxa"/>
          </w:tcPr>
          <w:p w14:paraId="29D32D70" w14:textId="77777777" w:rsidR="00283174" w:rsidRPr="007969A8" w:rsidRDefault="00283174" w:rsidP="00511142">
            <w:pPr>
              <w:pStyle w:val="TableText"/>
            </w:pPr>
            <w:r>
              <w:t>Temporary</w:t>
            </w:r>
            <w:r w:rsidR="000D50D7" w:rsidRPr="000D50D7">
              <w:t xml:space="preserve"> </w:t>
            </w:r>
            <w:r>
              <w:t>use</w:t>
            </w:r>
            <w:r w:rsidR="000D50D7" w:rsidRPr="000D50D7">
              <w:t xml:space="preserve"> </w:t>
            </w:r>
            <w:r>
              <w:t>as</w:t>
            </w:r>
            <w:r w:rsidR="000D50D7" w:rsidRPr="000D50D7">
              <w:t xml:space="preserve"> </w:t>
            </w:r>
            <w:r>
              <w:t>construction</w:t>
            </w:r>
            <w:r w:rsidR="000D50D7" w:rsidRPr="000D50D7">
              <w:t xml:space="preserve"> </w:t>
            </w:r>
            <w:r>
              <w:t>laydown</w:t>
            </w:r>
            <w:r w:rsidR="000D50D7" w:rsidRPr="000D50D7">
              <w:t xml:space="preserve"> </w:t>
            </w:r>
            <w:r>
              <w:t>areas,</w:t>
            </w:r>
            <w:r w:rsidR="000D50D7" w:rsidRPr="000D50D7">
              <w:t xml:space="preserve"> </w:t>
            </w:r>
            <w:r>
              <w:t>works</w:t>
            </w:r>
            <w:r w:rsidR="000D50D7" w:rsidRPr="000D50D7">
              <w:t xml:space="preserve"> </w:t>
            </w:r>
            <w:r>
              <w:t>to</w:t>
            </w:r>
            <w:r w:rsidR="000D50D7" w:rsidRPr="000D50D7">
              <w:t xml:space="preserve"> </w:t>
            </w:r>
            <w:r>
              <w:t>facilitate</w:t>
            </w:r>
            <w:r w:rsidR="000D50D7" w:rsidRPr="000D50D7">
              <w:t xml:space="preserve"> </w:t>
            </w:r>
            <w:r>
              <w:t>access,</w:t>
            </w:r>
            <w:r w:rsidR="000D50D7" w:rsidRPr="000D50D7">
              <w:t xml:space="preserve"> </w:t>
            </w:r>
            <w:r>
              <w:t>and</w:t>
            </w:r>
            <w:r w:rsidR="000D50D7" w:rsidRPr="000D50D7">
              <w:t xml:space="preserve"> </w:t>
            </w:r>
            <w:r>
              <w:t>temporary</w:t>
            </w:r>
            <w:r w:rsidR="000D50D7" w:rsidRPr="000D50D7">
              <w:t xml:space="preserve"> </w:t>
            </w:r>
            <w:r>
              <w:t>overhead</w:t>
            </w:r>
            <w:r w:rsidR="000D50D7" w:rsidRPr="000D50D7">
              <w:t xml:space="preserve"> </w:t>
            </w:r>
            <w:r>
              <w:t>line</w:t>
            </w:r>
            <w:r w:rsidR="000D50D7" w:rsidRPr="000D50D7">
              <w:t xml:space="preserve"> </w:t>
            </w:r>
            <w:r>
              <w:t>alterations</w:t>
            </w:r>
            <w:r w:rsidR="000D50D7" w:rsidRPr="000D50D7">
              <w:t xml:space="preserve"> </w:t>
            </w:r>
            <w:r>
              <w:t>including</w:t>
            </w:r>
            <w:r w:rsidR="000D50D7" w:rsidRPr="000D50D7">
              <w:t xml:space="preserve"> </w:t>
            </w:r>
            <w:r>
              <w:t>two</w:t>
            </w:r>
            <w:r w:rsidR="000D50D7" w:rsidRPr="000D50D7">
              <w:t xml:space="preserve"> </w:t>
            </w:r>
            <w:r>
              <w:t>new</w:t>
            </w:r>
            <w:r w:rsidR="000D50D7" w:rsidRPr="000D50D7">
              <w:t xml:space="preserve"> </w:t>
            </w:r>
            <w:r>
              <w:t>temporary</w:t>
            </w:r>
            <w:r w:rsidR="000D50D7" w:rsidRPr="000D50D7">
              <w:t xml:space="preserve"> </w:t>
            </w:r>
            <w:r>
              <w:t>pylons</w:t>
            </w:r>
            <w:r w:rsidR="000D50D7" w:rsidRPr="000D50D7">
              <w:t xml:space="preserve"> </w:t>
            </w:r>
            <w:r>
              <w:t>and</w:t>
            </w:r>
            <w:r w:rsidR="000D50D7" w:rsidRPr="000D50D7">
              <w:t xml:space="preserve"> </w:t>
            </w:r>
            <w:r>
              <w:t>realignment</w:t>
            </w:r>
            <w:r w:rsidR="000D50D7" w:rsidRPr="000D50D7">
              <w:t xml:space="preserve"> </w:t>
            </w:r>
            <w:r>
              <w:t>of</w:t>
            </w:r>
            <w:r w:rsidR="000D50D7" w:rsidRPr="000D50D7">
              <w:t xml:space="preserve"> </w:t>
            </w:r>
            <w:r>
              <w:t>the</w:t>
            </w:r>
            <w:r w:rsidR="000D50D7" w:rsidRPr="000D50D7">
              <w:t xml:space="preserve"> </w:t>
            </w:r>
            <w:r>
              <w:t>existing</w:t>
            </w:r>
            <w:r w:rsidR="000D50D7" w:rsidRPr="000D50D7">
              <w:t xml:space="preserve"> </w:t>
            </w:r>
            <w:r>
              <w:t>400kV</w:t>
            </w:r>
            <w:r w:rsidR="000D50D7" w:rsidRPr="000D50D7">
              <w:t xml:space="preserve"> </w:t>
            </w:r>
            <w:r>
              <w:t>overhead</w:t>
            </w:r>
            <w:r w:rsidR="000D50D7" w:rsidRPr="000D50D7">
              <w:t xml:space="preserve"> </w:t>
            </w:r>
            <w:r>
              <w:t>line.</w:t>
            </w:r>
            <w:r w:rsidR="000D50D7" w:rsidRPr="000D50D7">
              <w:t xml:space="preserve"> </w:t>
            </w:r>
            <w:r>
              <w:t>(Work</w:t>
            </w:r>
            <w:r w:rsidR="000D50D7" w:rsidRPr="000D50D7">
              <w:t xml:space="preserve"> </w:t>
            </w:r>
            <w:r>
              <w:t>Nos.</w:t>
            </w:r>
            <w:r w:rsidR="000D50D7" w:rsidRPr="000D50D7">
              <w:t xml:space="preserve"> </w:t>
            </w:r>
            <w:r>
              <w:t>7B,</w:t>
            </w:r>
            <w:r w:rsidR="000D50D7" w:rsidRPr="000D50D7">
              <w:t xml:space="preserve"> </w:t>
            </w:r>
            <w:r>
              <w:t>9</w:t>
            </w:r>
            <w:r w:rsidR="000D50D7" w:rsidRPr="000D50D7">
              <w:t xml:space="preserve"> </w:t>
            </w:r>
            <w:r>
              <w:t>and</w:t>
            </w:r>
            <w:r w:rsidR="000D50D7" w:rsidRPr="000D50D7">
              <w:t xml:space="preserve"> </w:t>
            </w:r>
            <w:r>
              <w:t>5B)</w:t>
            </w:r>
          </w:p>
        </w:tc>
      </w:tr>
      <w:tr w:rsidR="000408DF" w:rsidRPr="007969A8" w14:paraId="1CC4BD03" w14:textId="77777777" w:rsidTr="00BD5798">
        <w:tc>
          <w:tcPr>
            <w:tcW w:w="8528" w:type="dxa"/>
            <w:gridSpan w:val="2"/>
          </w:tcPr>
          <w:p w14:paraId="2D291985" w14:textId="77777777" w:rsidR="000408DF" w:rsidRDefault="000408DF" w:rsidP="00511142">
            <w:pPr>
              <w:pStyle w:val="TableText"/>
            </w:pPr>
            <w:r>
              <w:t>Land</w:t>
            </w:r>
            <w:r w:rsidR="000D50D7" w:rsidRPr="000D50D7">
              <w:t xml:space="preserve"> </w:t>
            </w:r>
            <w:r>
              <w:t>Plans</w:t>
            </w:r>
            <w:r w:rsidR="000D50D7" w:rsidRPr="000D50D7">
              <w:t xml:space="preserve"> </w:t>
            </w:r>
            <w:r>
              <w:t>–</w:t>
            </w:r>
            <w:r w:rsidR="000D50D7" w:rsidRPr="000D50D7">
              <w:t xml:space="preserve"> </w:t>
            </w:r>
            <w:r>
              <w:t>Sheet</w:t>
            </w:r>
            <w:r w:rsidR="000D50D7" w:rsidRPr="000D50D7">
              <w:t xml:space="preserve"> </w:t>
            </w:r>
            <w:r>
              <w:t>2</w:t>
            </w:r>
          </w:p>
        </w:tc>
      </w:tr>
      <w:tr w:rsidR="00283174" w:rsidRPr="007969A8" w14:paraId="53E26665" w14:textId="77777777" w:rsidTr="00511142">
        <w:tc>
          <w:tcPr>
            <w:tcW w:w="4264" w:type="dxa"/>
          </w:tcPr>
          <w:p w14:paraId="4293F0AF" w14:textId="77777777" w:rsidR="00283174" w:rsidRPr="007969A8" w:rsidRDefault="00283174" w:rsidP="00511142">
            <w:pPr>
              <w:pStyle w:val="TableText"/>
            </w:pPr>
            <w:r>
              <w:t>2/1B/1</w:t>
            </w:r>
          </w:p>
        </w:tc>
        <w:tc>
          <w:tcPr>
            <w:tcW w:w="4264" w:type="dxa"/>
          </w:tcPr>
          <w:p w14:paraId="40854630" w14:textId="77777777" w:rsidR="00283174" w:rsidRPr="007969A8" w:rsidRDefault="00283174" w:rsidP="00511142">
            <w:pPr>
              <w:pStyle w:val="TableText"/>
            </w:pPr>
            <w:r>
              <w:t>Temporary</w:t>
            </w:r>
            <w:r w:rsidR="000D50D7" w:rsidRPr="000D50D7">
              <w:t xml:space="preserve"> </w:t>
            </w:r>
            <w:r>
              <w:t>use</w:t>
            </w:r>
            <w:r w:rsidR="000D50D7" w:rsidRPr="000D50D7">
              <w:t xml:space="preserve"> </w:t>
            </w:r>
            <w:r>
              <w:t>as</w:t>
            </w:r>
            <w:r w:rsidR="000D50D7" w:rsidRPr="000D50D7">
              <w:t xml:space="preserve"> </w:t>
            </w:r>
            <w:r>
              <w:t>construction</w:t>
            </w:r>
            <w:r w:rsidR="000D50D7" w:rsidRPr="000D50D7">
              <w:t xml:space="preserve"> </w:t>
            </w:r>
            <w:r>
              <w:t>laydown</w:t>
            </w:r>
            <w:r w:rsidR="000D50D7" w:rsidRPr="000D50D7">
              <w:t xml:space="preserve"> </w:t>
            </w:r>
            <w:r>
              <w:t>areas</w:t>
            </w:r>
            <w:r w:rsidR="000D50D7" w:rsidRPr="000D50D7">
              <w:t xml:space="preserve"> </w:t>
            </w:r>
            <w:r>
              <w:t>(Work</w:t>
            </w:r>
            <w:r w:rsidR="000D50D7" w:rsidRPr="000D50D7">
              <w:t xml:space="preserve"> </w:t>
            </w:r>
            <w:r>
              <w:t>No.</w:t>
            </w:r>
            <w:r w:rsidR="000D50D7" w:rsidRPr="000D50D7">
              <w:t xml:space="preserve"> </w:t>
            </w:r>
            <w:r>
              <w:t>4B)</w:t>
            </w:r>
          </w:p>
        </w:tc>
      </w:tr>
      <w:tr w:rsidR="00283174" w:rsidRPr="007969A8" w14:paraId="72BF1EE3" w14:textId="77777777" w:rsidTr="00511142">
        <w:tc>
          <w:tcPr>
            <w:tcW w:w="4264" w:type="dxa"/>
          </w:tcPr>
          <w:p w14:paraId="2F7F0B0E" w14:textId="77777777" w:rsidR="00283174" w:rsidRPr="007969A8" w:rsidRDefault="00283174" w:rsidP="00511142">
            <w:pPr>
              <w:pStyle w:val="TableText"/>
            </w:pPr>
            <w:r>
              <w:t>2/1B/2</w:t>
            </w:r>
          </w:p>
        </w:tc>
        <w:tc>
          <w:tcPr>
            <w:tcW w:w="4264" w:type="dxa"/>
          </w:tcPr>
          <w:p w14:paraId="37D7F42C" w14:textId="77777777" w:rsidR="00283174" w:rsidRPr="007969A8" w:rsidRDefault="00283174" w:rsidP="00511142">
            <w:pPr>
              <w:pStyle w:val="TableText"/>
            </w:pPr>
            <w:r>
              <w:t>Temporary</w:t>
            </w:r>
            <w:r w:rsidR="000D50D7" w:rsidRPr="000D50D7">
              <w:t xml:space="preserve"> </w:t>
            </w:r>
            <w:r>
              <w:t>use</w:t>
            </w:r>
            <w:r w:rsidR="000D50D7" w:rsidRPr="000D50D7">
              <w:t xml:space="preserve"> </w:t>
            </w:r>
            <w:r>
              <w:t>as</w:t>
            </w:r>
            <w:r w:rsidR="000D50D7" w:rsidRPr="000D50D7">
              <w:t xml:space="preserve"> </w:t>
            </w:r>
            <w:r>
              <w:t>construction</w:t>
            </w:r>
            <w:r w:rsidR="000D50D7" w:rsidRPr="000D50D7">
              <w:t xml:space="preserve"> </w:t>
            </w:r>
            <w:r>
              <w:t>laydown</w:t>
            </w:r>
            <w:r w:rsidR="000D50D7" w:rsidRPr="000D50D7">
              <w:t xml:space="preserve"> </w:t>
            </w:r>
            <w:r>
              <w:t>areas</w:t>
            </w:r>
            <w:r w:rsidR="000D50D7" w:rsidRPr="000D50D7">
              <w:t xml:space="preserve"> </w:t>
            </w:r>
            <w:r>
              <w:t>(Work</w:t>
            </w:r>
            <w:r w:rsidR="000D50D7" w:rsidRPr="000D50D7">
              <w:t xml:space="preserve"> </w:t>
            </w:r>
            <w:r>
              <w:t>No.</w:t>
            </w:r>
            <w:r w:rsidR="000D50D7" w:rsidRPr="000D50D7">
              <w:t xml:space="preserve"> </w:t>
            </w:r>
            <w:r>
              <w:t>4B)</w:t>
            </w:r>
          </w:p>
        </w:tc>
      </w:tr>
      <w:tr w:rsidR="00283174" w:rsidRPr="007969A8" w14:paraId="4CF34920" w14:textId="77777777" w:rsidTr="00511142">
        <w:tc>
          <w:tcPr>
            <w:tcW w:w="4264" w:type="dxa"/>
          </w:tcPr>
          <w:p w14:paraId="2910E1AD" w14:textId="77777777" w:rsidR="00283174" w:rsidRPr="007969A8" w:rsidRDefault="00283174" w:rsidP="00511142">
            <w:pPr>
              <w:pStyle w:val="TableText"/>
            </w:pPr>
            <w:r>
              <w:t>2/1B/3</w:t>
            </w:r>
          </w:p>
        </w:tc>
        <w:tc>
          <w:tcPr>
            <w:tcW w:w="4264" w:type="dxa"/>
          </w:tcPr>
          <w:p w14:paraId="07AE8364" w14:textId="77777777" w:rsidR="00283174" w:rsidRPr="007969A8" w:rsidRDefault="00283174" w:rsidP="00511142">
            <w:pPr>
              <w:pStyle w:val="TableText"/>
            </w:pPr>
            <w:r>
              <w:t>Temporary</w:t>
            </w:r>
            <w:r w:rsidR="000D50D7" w:rsidRPr="000D50D7">
              <w:t xml:space="preserve"> </w:t>
            </w:r>
            <w:r>
              <w:t>use</w:t>
            </w:r>
            <w:r w:rsidR="000D50D7" w:rsidRPr="000D50D7">
              <w:t xml:space="preserve"> </w:t>
            </w:r>
            <w:r>
              <w:t>as</w:t>
            </w:r>
            <w:r w:rsidR="000D50D7" w:rsidRPr="000D50D7">
              <w:t xml:space="preserve"> </w:t>
            </w:r>
            <w:r>
              <w:t>construction</w:t>
            </w:r>
            <w:r w:rsidR="000D50D7" w:rsidRPr="000D50D7">
              <w:t xml:space="preserve"> </w:t>
            </w:r>
            <w:r>
              <w:t>laydown</w:t>
            </w:r>
            <w:r w:rsidR="000D50D7" w:rsidRPr="000D50D7">
              <w:t xml:space="preserve"> </w:t>
            </w:r>
            <w:r>
              <w:t>areas</w:t>
            </w:r>
            <w:r w:rsidR="000D50D7" w:rsidRPr="000D50D7">
              <w:t xml:space="preserve"> </w:t>
            </w:r>
            <w:r>
              <w:t>(Work</w:t>
            </w:r>
            <w:r w:rsidR="000D50D7" w:rsidRPr="000D50D7">
              <w:t xml:space="preserve"> </w:t>
            </w:r>
            <w:r>
              <w:t>No.</w:t>
            </w:r>
            <w:r w:rsidR="000D50D7" w:rsidRPr="000D50D7">
              <w:t xml:space="preserve"> </w:t>
            </w:r>
            <w:r>
              <w:t>4B)</w:t>
            </w:r>
          </w:p>
        </w:tc>
      </w:tr>
      <w:tr w:rsidR="00283174" w:rsidRPr="007969A8" w14:paraId="504643E9" w14:textId="77777777" w:rsidTr="00511142">
        <w:tc>
          <w:tcPr>
            <w:tcW w:w="4264" w:type="dxa"/>
          </w:tcPr>
          <w:p w14:paraId="2C493A80" w14:textId="77777777" w:rsidR="00283174" w:rsidRPr="007969A8" w:rsidRDefault="00283174" w:rsidP="00511142">
            <w:pPr>
              <w:pStyle w:val="TableText"/>
            </w:pPr>
            <w:r>
              <w:t>2/1E/1</w:t>
            </w:r>
          </w:p>
        </w:tc>
        <w:tc>
          <w:tcPr>
            <w:tcW w:w="4264" w:type="dxa"/>
          </w:tcPr>
          <w:p w14:paraId="10560D3B" w14:textId="77777777" w:rsidR="00283174" w:rsidRPr="007969A8" w:rsidRDefault="00283174" w:rsidP="00511142">
            <w:pPr>
              <w:pStyle w:val="TableText"/>
            </w:pPr>
            <w:r>
              <w:t>Temporary</w:t>
            </w:r>
            <w:r w:rsidR="000D50D7" w:rsidRPr="000D50D7">
              <w:t xml:space="preserve"> </w:t>
            </w:r>
            <w:r>
              <w:t>use</w:t>
            </w:r>
            <w:r w:rsidR="000D50D7" w:rsidRPr="000D50D7">
              <w:t xml:space="preserve"> </w:t>
            </w:r>
            <w:r>
              <w:t>as</w:t>
            </w:r>
            <w:r w:rsidR="000D50D7" w:rsidRPr="000D50D7">
              <w:t xml:space="preserve"> </w:t>
            </w:r>
            <w:r>
              <w:t>construction</w:t>
            </w:r>
            <w:r w:rsidR="000D50D7" w:rsidRPr="000D50D7">
              <w:t xml:space="preserve"> </w:t>
            </w:r>
            <w:r>
              <w:t>laydown</w:t>
            </w:r>
            <w:r w:rsidR="000D50D7" w:rsidRPr="000D50D7">
              <w:t xml:space="preserve"> </w:t>
            </w:r>
            <w:r>
              <w:t>areas</w:t>
            </w:r>
            <w:r w:rsidR="000D50D7" w:rsidRPr="000D50D7">
              <w:t xml:space="preserve"> </w:t>
            </w:r>
            <w:r>
              <w:t>(Work</w:t>
            </w:r>
            <w:r w:rsidR="000D50D7" w:rsidRPr="000D50D7">
              <w:t xml:space="preserve"> </w:t>
            </w:r>
            <w:r>
              <w:t>No.</w:t>
            </w:r>
            <w:r w:rsidR="000D50D7" w:rsidRPr="000D50D7">
              <w:t xml:space="preserve"> </w:t>
            </w:r>
            <w:r>
              <w:t>4B)</w:t>
            </w:r>
          </w:p>
        </w:tc>
      </w:tr>
      <w:tr w:rsidR="00283174" w:rsidRPr="007969A8" w14:paraId="31A59727" w14:textId="77777777" w:rsidTr="00511142">
        <w:tc>
          <w:tcPr>
            <w:tcW w:w="4264" w:type="dxa"/>
            <w:tcBorders>
              <w:bottom w:val="single" w:sz="4" w:space="0" w:color="auto"/>
            </w:tcBorders>
          </w:tcPr>
          <w:p w14:paraId="32A81351" w14:textId="77777777" w:rsidR="00283174" w:rsidRPr="007969A8" w:rsidRDefault="00283174" w:rsidP="00511142">
            <w:pPr>
              <w:pStyle w:val="TableText"/>
            </w:pPr>
            <w:r>
              <w:t>2/6/1</w:t>
            </w:r>
          </w:p>
        </w:tc>
        <w:tc>
          <w:tcPr>
            <w:tcW w:w="4264" w:type="dxa"/>
            <w:tcBorders>
              <w:bottom w:val="single" w:sz="4" w:space="0" w:color="auto"/>
            </w:tcBorders>
          </w:tcPr>
          <w:p w14:paraId="74F9E3D0" w14:textId="77777777" w:rsidR="00283174" w:rsidRPr="007969A8" w:rsidRDefault="00283174" w:rsidP="00511142">
            <w:pPr>
              <w:pStyle w:val="TableText"/>
            </w:pPr>
            <w:r>
              <w:t>Temporary</w:t>
            </w:r>
            <w:r w:rsidR="000D50D7" w:rsidRPr="000D50D7">
              <w:t xml:space="preserve"> </w:t>
            </w:r>
            <w:r>
              <w:t>use</w:t>
            </w:r>
            <w:r w:rsidR="000D50D7" w:rsidRPr="000D50D7">
              <w:t xml:space="preserve"> </w:t>
            </w:r>
            <w:r>
              <w:t>as</w:t>
            </w:r>
            <w:r w:rsidR="000D50D7" w:rsidRPr="000D50D7">
              <w:t xml:space="preserve"> </w:t>
            </w:r>
            <w:r>
              <w:t>construction</w:t>
            </w:r>
            <w:r w:rsidR="000D50D7" w:rsidRPr="000D50D7">
              <w:t xml:space="preserve"> </w:t>
            </w:r>
            <w:r>
              <w:t>laydown</w:t>
            </w:r>
            <w:r w:rsidR="000D50D7" w:rsidRPr="000D50D7">
              <w:t xml:space="preserve"> </w:t>
            </w:r>
            <w:r>
              <w:t>areas</w:t>
            </w:r>
            <w:r w:rsidR="000D50D7" w:rsidRPr="000D50D7">
              <w:t xml:space="preserve"> </w:t>
            </w:r>
            <w:r>
              <w:t>(Work</w:t>
            </w:r>
            <w:r w:rsidR="000D50D7" w:rsidRPr="000D50D7">
              <w:t xml:space="preserve"> </w:t>
            </w:r>
            <w:r>
              <w:t>No.</w:t>
            </w:r>
            <w:r w:rsidR="000D50D7" w:rsidRPr="000D50D7">
              <w:t xml:space="preserve"> </w:t>
            </w:r>
            <w:r>
              <w:t>4B)</w:t>
            </w:r>
          </w:p>
        </w:tc>
      </w:tr>
    </w:tbl>
    <w:p w14:paraId="38A47EEC" w14:textId="77777777" w:rsidR="00283174" w:rsidRDefault="000D50D7" w:rsidP="00283174">
      <w:pPr>
        <w:pStyle w:val="Schedule"/>
        <w:pageBreakBefore/>
        <w:rPr>
          <w:rStyle w:val="Ref"/>
        </w:rPr>
      </w:pPr>
      <w:bookmarkStart w:id="1187" w:name="TOC18_02_2022_17_52_44_1742"/>
      <w:bookmarkStart w:id="1188" w:name="TOC23_02_2022_21_19_37_1878"/>
      <w:bookmarkStart w:id="1189" w:name="TOC15_08_2022_16_06_13_1901"/>
      <w:bookmarkStart w:id="1190" w:name="TOC06_09_2022_15_41_36_1901"/>
      <w:bookmarkStart w:id="1191" w:name="TOC04_10_2022_16_50_01_1904"/>
      <w:bookmarkStart w:id="1192" w:name="TOC23_11_2022_11_32_56_1911"/>
      <w:bookmarkStart w:id="1193" w:name="TOC10_01_2023_14_27_52_1911"/>
      <w:bookmarkEnd w:id="1187"/>
      <w:bookmarkEnd w:id="1188"/>
      <w:bookmarkEnd w:id="1189"/>
      <w:bookmarkEnd w:id="1190"/>
      <w:bookmarkEnd w:id="1191"/>
      <w:bookmarkEnd w:id="1192"/>
      <w:bookmarkEnd w:id="1193"/>
      <w:r w:rsidRPr="000D50D7">
        <w:lastRenderedPageBreak/>
        <w:tab/>
      </w:r>
      <w:bookmarkStart w:id="1194" w:name="_Hlk96088133"/>
      <w:r w:rsidR="00283174">
        <w:t>SCHEDULE</w:t>
      </w:r>
      <w:r w:rsidRPr="000D50D7">
        <w:t xml:space="preserve"> </w:t>
      </w:r>
      <w:r w:rsidR="00283174">
        <w:fldChar w:fldCharType="begin"/>
      </w:r>
      <w:r w:rsidR="00283174">
        <w:instrText xml:space="preserve"> SEQ schedule\* arabic </w:instrText>
      </w:r>
      <w:r w:rsidR="00283174">
        <w:fldChar w:fldCharType="separate"/>
      </w:r>
      <w:r>
        <w:rPr>
          <w:noProof/>
        </w:rPr>
        <w:t>11</w:t>
      </w:r>
      <w:r w:rsidR="00283174">
        <w:rPr>
          <w:noProof/>
        </w:rPr>
        <w:fldChar w:fldCharType="end"/>
      </w:r>
      <w:r w:rsidRPr="000D50D7">
        <w:tab/>
      </w:r>
      <w:r w:rsidR="00283174">
        <w:rPr>
          <w:rStyle w:val="Ref"/>
        </w:rPr>
        <w:t>Article</w:t>
      </w:r>
      <w:r w:rsidRPr="000D50D7">
        <w:rPr>
          <w:rStyle w:val="Ref"/>
        </w:rPr>
        <w:t xml:space="preserve"> </w:t>
      </w:r>
      <w:r w:rsidR="00283174">
        <w:rPr>
          <w:rStyle w:val="Ref"/>
        </w:rPr>
        <w:fldChar w:fldCharType="begin"/>
      </w:r>
      <w:r w:rsidR="00283174">
        <w:rPr>
          <w:rStyle w:val="Ref"/>
        </w:rPr>
        <w:instrText xml:space="preserve"> REF _Ref94698793 \r \h </w:instrText>
      </w:r>
      <w:r w:rsidR="00283174">
        <w:rPr>
          <w:rStyle w:val="Ref"/>
        </w:rPr>
      </w:r>
      <w:r w:rsidR="00283174">
        <w:rPr>
          <w:rStyle w:val="Ref"/>
        </w:rPr>
        <w:fldChar w:fldCharType="separate"/>
      </w:r>
      <w:r>
        <w:rPr>
          <w:rStyle w:val="Ref"/>
        </w:rPr>
        <w:t>36</w:t>
      </w:r>
      <w:r w:rsidR="00283174">
        <w:rPr>
          <w:rStyle w:val="Ref"/>
        </w:rPr>
        <w:fldChar w:fldCharType="end"/>
      </w:r>
    </w:p>
    <w:p w14:paraId="19A5EFB7" w14:textId="77777777" w:rsidR="00283174" w:rsidRDefault="00283174" w:rsidP="00283174">
      <w:pPr>
        <w:pStyle w:val="ScheduleHead"/>
      </w:pPr>
      <w:r>
        <w:t>HEDGEROWS</w:t>
      </w:r>
      <w:r w:rsidR="000D50D7" w:rsidRPr="000D50D7">
        <w:t xml:space="preserve"> </w:t>
      </w:r>
      <w:r>
        <w:t>TO</w:t>
      </w:r>
      <w:r w:rsidR="000D50D7" w:rsidRPr="000D50D7">
        <w:t xml:space="preserve"> </w:t>
      </w:r>
      <w:r>
        <w:t>BE</w:t>
      </w:r>
      <w:r w:rsidR="000D50D7" w:rsidRPr="000D50D7">
        <w:t xml:space="preserve"> </w:t>
      </w:r>
      <w:r>
        <w:t>REMOVED</w:t>
      </w:r>
    </w:p>
    <w:p w14:paraId="0DE9FA01" w14:textId="77777777" w:rsidR="00283174" w:rsidRDefault="00283174" w:rsidP="00283174">
      <w:pPr>
        <w:pStyle w:val="linespace"/>
      </w:pPr>
    </w:p>
    <w:tbl>
      <w:tblPr>
        <w:tblW w:w="8529" w:type="dxa"/>
        <w:tblLayout w:type="fixed"/>
        <w:tblLook w:val="0000" w:firstRow="0" w:lastRow="0" w:firstColumn="0" w:lastColumn="0" w:noHBand="0" w:noVBand="0"/>
      </w:tblPr>
      <w:tblGrid>
        <w:gridCol w:w="2843"/>
        <w:gridCol w:w="2843"/>
        <w:gridCol w:w="2843"/>
      </w:tblGrid>
      <w:tr w:rsidR="00283174" w:rsidRPr="00951251" w14:paraId="775C3559" w14:textId="77777777" w:rsidTr="00511142">
        <w:tc>
          <w:tcPr>
            <w:tcW w:w="2843" w:type="dxa"/>
            <w:tcBorders>
              <w:top w:val="single" w:sz="4" w:space="0" w:color="auto"/>
              <w:bottom w:val="single" w:sz="4" w:space="0" w:color="auto"/>
            </w:tcBorders>
          </w:tcPr>
          <w:p w14:paraId="6428A684" w14:textId="77777777" w:rsidR="00283174" w:rsidRDefault="00283174" w:rsidP="00511142">
            <w:pPr>
              <w:pStyle w:val="ColumnHeader"/>
              <w:jc w:val="center"/>
              <w:rPr>
                <w:i w:val="0"/>
                <w:iCs/>
              </w:rPr>
            </w:pPr>
            <w:bookmarkStart w:id="1195" w:name="TOC01_02_2022_15_14_24_992"/>
            <w:bookmarkStart w:id="1196" w:name="TOC02_02_2022_13_02_49_972"/>
            <w:bookmarkEnd w:id="1195"/>
            <w:bookmarkEnd w:id="1196"/>
            <w:r>
              <w:rPr>
                <w:i w:val="0"/>
                <w:iCs/>
              </w:rPr>
              <w:t>(1)</w:t>
            </w:r>
          </w:p>
          <w:p w14:paraId="068911F7" w14:textId="77777777" w:rsidR="00283174" w:rsidRPr="00951251" w:rsidRDefault="00283174" w:rsidP="00511142">
            <w:pPr>
              <w:pStyle w:val="ColumnHeader"/>
              <w:jc w:val="center"/>
              <w:rPr>
                <w:i w:val="0"/>
                <w:iCs/>
              </w:rPr>
            </w:pPr>
            <w:r>
              <w:rPr>
                <w:i w:val="0"/>
                <w:iCs/>
              </w:rPr>
              <w:t>Area</w:t>
            </w:r>
          </w:p>
        </w:tc>
        <w:tc>
          <w:tcPr>
            <w:tcW w:w="2843" w:type="dxa"/>
            <w:tcBorders>
              <w:top w:val="single" w:sz="4" w:space="0" w:color="auto"/>
              <w:bottom w:val="single" w:sz="4" w:space="0" w:color="auto"/>
            </w:tcBorders>
          </w:tcPr>
          <w:p w14:paraId="5382D572" w14:textId="77777777" w:rsidR="00283174" w:rsidRDefault="00283174" w:rsidP="00511142">
            <w:pPr>
              <w:pStyle w:val="ColumnHeader"/>
              <w:jc w:val="center"/>
              <w:rPr>
                <w:i w:val="0"/>
                <w:iCs/>
              </w:rPr>
            </w:pPr>
            <w:r>
              <w:rPr>
                <w:i w:val="0"/>
                <w:iCs/>
              </w:rPr>
              <w:t>(2)</w:t>
            </w:r>
          </w:p>
          <w:p w14:paraId="5D435067" w14:textId="77777777" w:rsidR="00283174" w:rsidRPr="00951251" w:rsidRDefault="00283174" w:rsidP="00511142">
            <w:pPr>
              <w:pStyle w:val="ColumnHeader"/>
              <w:jc w:val="center"/>
              <w:rPr>
                <w:i w:val="0"/>
                <w:iCs/>
              </w:rPr>
            </w:pPr>
            <w:r>
              <w:rPr>
                <w:i w:val="0"/>
                <w:iCs/>
              </w:rPr>
              <w:t>Number</w:t>
            </w:r>
            <w:r w:rsidR="000D50D7" w:rsidRPr="000D50D7">
              <w:rPr>
                <w:i w:val="0"/>
                <w:iCs/>
              </w:rPr>
              <w:t xml:space="preserve"> </w:t>
            </w:r>
            <w:r>
              <w:rPr>
                <w:i w:val="0"/>
                <w:iCs/>
              </w:rPr>
              <w:t>of</w:t>
            </w:r>
            <w:r w:rsidR="000D50D7" w:rsidRPr="000D50D7">
              <w:rPr>
                <w:i w:val="0"/>
                <w:iCs/>
              </w:rPr>
              <w:t xml:space="preserve"> </w:t>
            </w:r>
            <w:r>
              <w:rPr>
                <w:i w:val="0"/>
                <w:iCs/>
              </w:rPr>
              <w:t>hedgerow</w:t>
            </w:r>
            <w:r w:rsidR="000D50D7" w:rsidRPr="000D50D7">
              <w:rPr>
                <w:i w:val="0"/>
                <w:iCs/>
              </w:rPr>
              <w:t xml:space="preserve"> </w:t>
            </w:r>
            <w:r>
              <w:rPr>
                <w:i w:val="0"/>
                <w:iCs/>
              </w:rPr>
              <w:t>and</w:t>
            </w:r>
            <w:r w:rsidR="000D50D7" w:rsidRPr="000D50D7">
              <w:rPr>
                <w:i w:val="0"/>
                <w:iCs/>
              </w:rPr>
              <w:t xml:space="preserve"> </w:t>
            </w:r>
            <w:r>
              <w:rPr>
                <w:i w:val="0"/>
                <w:iCs/>
              </w:rPr>
              <w:t>extent</w:t>
            </w:r>
            <w:r w:rsidR="000D50D7" w:rsidRPr="000D50D7">
              <w:rPr>
                <w:i w:val="0"/>
                <w:iCs/>
              </w:rPr>
              <w:t xml:space="preserve"> </w:t>
            </w:r>
            <w:r>
              <w:rPr>
                <w:i w:val="0"/>
                <w:iCs/>
              </w:rPr>
              <w:t>of</w:t>
            </w:r>
            <w:r w:rsidR="000D50D7" w:rsidRPr="000D50D7">
              <w:rPr>
                <w:i w:val="0"/>
                <w:iCs/>
              </w:rPr>
              <w:t xml:space="preserve"> </w:t>
            </w:r>
            <w:r>
              <w:rPr>
                <w:i w:val="0"/>
                <w:iCs/>
              </w:rPr>
              <w:t>removal</w:t>
            </w:r>
          </w:p>
        </w:tc>
        <w:tc>
          <w:tcPr>
            <w:tcW w:w="2843" w:type="dxa"/>
            <w:tcBorders>
              <w:top w:val="single" w:sz="4" w:space="0" w:color="auto"/>
              <w:bottom w:val="single" w:sz="4" w:space="0" w:color="auto"/>
            </w:tcBorders>
          </w:tcPr>
          <w:p w14:paraId="7A705F06" w14:textId="77777777" w:rsidR="00283174" w:rsidRDefault="00283174" w:rsidP="00511142">
            <w:pPr>
              <w:pStyle w:val="ColumnHeader"/>
              <w:jc w:val="center"/>
              <w:rPr>
                <w:i w:val="0"/>
                <w:iCs/>
              </w:rPr>
            </w:pPr>
            <w:r>
              <w:rPr>
                <w:i w:val="0"/>
                <w:iCs/>
              </w:rPr>
              <w:t>(3)</w:t>
            </w:r>
          </w:p>
          <w:p w14:paraId="43FA60B1" w14:textId="77777777" w:rsidR="00283174" w:rsidRPr="00951251" w:rsidRDefault="00283174" w:rsidP="00511142">
            <w:pPr>
              <w:pStyle w:val="ColumnHeader"/>
              <w:jc w:val="center"/>
              <w:rPr>
                <w:i w:val="0"/>
                <w:iCs/>
              </w:rPr>
            </w:pPr>
            <w:r>
              <w:rPr>
                <w:i w:val="0"/>
                <w:iCs/>
              </w:rPr>
              <w:t>Purpose</w:t>
            </w:r>
            <w:r w:rsidR="000D50D7" w:rsidRPr="000D50D7">
              <w:rPr>
                <w:i w:val="0"/>
                <w:iCs/>
              </w:rPr>
              <w:t xml:space="preserve"> </w:t>
            </w:r>
            <w:r>
              <w:rPr>
                <w:i w:val="0"/>
                <w:iCs/>
              </w:rPr>
              <w:t>of</w:t>
            </w:r>
            <w:r w:rsidR="000D50D7" w:rsidRPr="000D50D7">
              <w:rPr>
                <w:i w:val="0"/>
                <w:iCs/>
              </w:rPr>
              <w:t xml:space="preserve"> </w:t>
            </w:r>
            <w:r>
              <w:rPr>
                <w:i w:val="0"/>
                <w:iCs/>
              </w:rPr>
              <w:t>removal</w:t>
            </w:r>
          </w:p>
        </w:tc>
      </w:tr>
      <w:tr w:rsidR="00283174" w:rsidRPr="00951251" w14:paraId="4906D6BC" w14:textId="77777777" w:rsidTr="00511142">
        <w:tc>
          <w:tcPr>
            <w:tcW w:w="2843" w:type="dxa"/>
          </w:tcPr>
          <w:p w14:paraId="27778960" w14:textId="77777777" w:rsidR="00283174" w:rsidRPr="00951251"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2FDDED09"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1</w:t>
            </w:r>
          </w:p>
        </w:tc>
        <w:tc>
          <w:tcPr>
            <w:tcW w:w="2843" w:type="dxa"/>
          </w:tcPr>
          <w:p w14:paraId="6FDB3ED8" w14:textId="77777777" w:rsidR="00283174" w:rsidRPr="00951251" w:rsidRDefault="00283174" w:rsidP="00511142">
            <w:pPr>
              <w:pStyle w:val="TableText"/>
              <w:jc w:val="center"/>
              <w:rPr>
                <w:iCs/>
              </w:rPr>
            </w:pPr>
            <w:r>
              <w:rPr>
                <w:iCs/>
              </w:rPr>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51251" w14:paraId="42E608B0" w14:textId="77777777" w:rsidTr="00511142">
        <w:tc>
          <w:tcPr>
            <w:tcW w:w="2843" w:type="dxa"/>
          </w:tcPr>
          <w:p w14:paraId="2668C44A" w14:textId="77777777" w:rsidR="00283174" w:rsidRPr="00951251"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1C3F0421"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2</w:t>
            </w:r>
          </w:p>
        </w:tc>
        <w:tc>
          <w:tcPr>
            <w:tcW w:w="2843" w:type="dxa"/>
          </w:tcPr>
          <w:p w14:paraId="388E3723" w14:textId="77777777" w:rsidR="00283174" w:rsidRPr="00951251" w:rsidRDefault="00283174" w:rsidP="00511142">
            <w:pPr>
              <w:pStyle w:val="TableText"/>
              <w:jc w:val="center"/>
              <w:rPr>
                <w:iCs/>
              </w:rPr>
            </w:pPr>
            <w:r>
              <w:rPr>
                <w:iCs/>
              </w:rPr>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p>
        </w:tc>
      </w:tr>
      <w:tr w:rsidR="00283174" w:rsidRPr="00951251" w14:paraId="17AE6B20" w14:textId="77777777" w:rsidTr="00511142">
        <w:tc>
          <w:tcPr>
            <w:tcW w:w="2843" w:type="dxa"/>
          </w:tcPr>
          <w:p w14:paraId="0DE83303" w14:textId="77777777" w:rsidR="00283174" w:rsidRPr="00951251"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1FF9C339"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3</w:t>
            </w:r>
          </w:p>
        </w:tc>
        <w:tc>
          <w:tcPr>
            <w:tcW w:w="2843" w:type="dxa"/>
          </w:tcPr>
          <w:p w14:paraId="4BC31FF9" w14:textId="77777777" w:rsidR="00283174" w:rsidRPr="00951251" w:rsidRDefault="00283174" w:rsidP="00511142">
            <w:pPr>
              <w:pStyle w:val="TableText"/>
              <w:jc w:val="center"/>
              <w:rPr>
                <w:iCs/>
              </w:rPr>
            </w:pPr>
            <w:r>
              <w:rPr>
                <w:iCs/>
              </w:rPr>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51251" w14:paraId="52FCB80B" w14:textId="77777777" w:rsidTr="00511142">
        <w:tc>
          <w:tcPr>
            <w:tcW w:w="2843" w:type="dxa"/>
          </w:tcPr>
          <w:p w14:paraId="19507209" w14:textId="77777777" w:rsidR="00283174" w:rsidRPr="00951251"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3E337AB8"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4</w:t>
            </w:r>
          </w:p>
        </w:tc>
        <w:tc>
          <w:tcPr>
            <w:tcW w:w="2843" w:type="dxa"/>
          </w:tcPr>
          <w:p w14:paraId="57F7A834" w14:textId="77777777" w:rsidR="00283174" w:rsidRPr="00951251" w:rsidRDefault="00283174" w:rsidP="00511142">
            <w:pPr>
              <w:pStyle w:val="TableText"/>
              <w:jc w:val="center"/>
              <w:rPr>
                <w:iCs/>
              </w:rPr>
            </w:pPr>
            <w:r>
              <w:rPr>
                <w:iCs/>
              </w:rPr>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51251" w14:paraId="6FDB9915" w14:textId="77777777" w:rsidTr="00511142">
        <w:tc>
          <w:tcPr>
            <w:tcW w:w="2843" w:type="dxa"/>
          </w:tcPr>
          <w:p w14:paraId="442D6014" w14:textId="77777777" w:rsidR="00283174" w:rsidRPr="00951251"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1BCBB031"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5</w:t>
            </w:r>
          </w:p>
        </w:tc>
        <w:tc>
          <w:tcPr>
            <w:tcW w:w="2843" w:type="dxa"/>
          </w:tcPr>
          <w:p w14:paraId="703301DE" w14:textId="77777777" w:rsidR="00283174" w:rsidRPr="00951251" w:rsidRDefault="00283174" w:rsidP="00511142">
            <w:pPr>
              <w:pStyle w:val="TableText"/>
              <w:jc w:val="center"/>
              <w:rPr>
                <w:iCs/>
              </w:rPr>
            </w:pPr>
            <w:r>
              <w:rPr>
                <w:iCs/>
              </w:rPr>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51251" w14:paraId="565EC3F2" w14:textId="77777777" w:rsidTr="00511142">
        <w:tc>
          <w:tcPr>
            <w:tcW w:w="2843" w:type="dxa"/>
          </w:tcPr>
          <w:p w14:paraId="568CA926" w14:textId="77777777" w:rsidR="00283174" w:rsidRPr="00951251"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6D41EDA5"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6</w:t>
            </w:r>
          </w:p>
        </w:tc>
        <w:tc>
          <w:tcPr>
            <w:tcW w:w="2843" w:type="dxa"/>
          </w:tcPr>
          <w:p w14:paraId="1546C0CA" w14:textId="77777777" w:rsidR="00283174" w:rsidRPr="00951251" w:rsidRDefault="00283174" w:rsidP="00511142">
            <w:pPr>
              <w:pStyle w:val="TableText"/>
              <w:jc w:val="center"/>
              <w:rPr>
                <w:iCs/>
              </w:rPr>
            </w:pPr>
            <w:r>
              <w:rPr>
                <w:iCs/>
              </w:rPr>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51251" w14:paraId="3E8640EB" w14:textId="77777777" w:rsidTr="00511142">
        <w:tc>
          <w:tcPr>
            <w:tcW w:w="2843" w:type="dxa"/>
          </w:tcPr>
          <w:p w14:paraId="0C900E75" w14:textId="77777777" w:rsidR="00283174" w:rsidRPr="00951251"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0D87556E"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7</w:t>
            </w:r>
          </w:p>
        </w:tc>
        <w:tc>
          <w:tcPr>
            <w:tcW w:w="2843" w:type="dxa"/>
          </w:tcPr>
          <w:p w14:paraId="1BE515E9" w14:textId="77777777" w:rsidR="00283174" w:rsidRPr="00951251" w:rsidRDefault="00283174" w:rsidP="00511142">
            <w:pPr>
              <w:pStyle w:val="TableText"/>
              <w:jc w:val="center"/>
              <w:rPr>
                <w:iCs/>
              </w:rPr>
            </w:pPr>
            <w:r>
              <w:rPr>
                <w:iCs/>
              </w:rPr>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51251" w14:paraId="29C780DD" w14:textId="77777777" w:rsidTr="00511142">
        <w:tc>
          <w:tcPr>
            <w:tcW w:w="2843" w:type="dxa"/>
          </w:tcPr>
          <w:p w14:paraId="3F7556D5" w14:textId="77777777" w:rsidR="00283174" w:rsidRPr="00951251"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1390EC98"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lastRenderedPageBreak/>
              <w:t>reference</w:t>
            </w:r>
            <w:r w:rsidR="000D50D7" w:rsidRPr="000D50D7">
              <w:rPr>
                <w:iCs/>
              </w:rPr>
              <w:t xml:space="preserve"> </w:t>
            </w:r>
            <w:r>
              <w:rPr>
                <w:iCs/>
              </w:rPr>
              <w:t>8</w:t>
            </w:r>
          </w:p>
        </w:tc>
        <w:tc>
          <w:tcPr>
            <w:tcW w:w="2843" w:type="dxa"/>
          </w:tcPr>
          <w:p w14:paraId="39D13413" w14:textId="77777777" w:rsidR="00283174" w:rsidRPr="00951251" w:rsidRDefault="00283174" w:rsidP="00511142">
            <w:pPr>
              <w:pStyle w:val="TableText"/>
              <w:jc w:val="center"/>
              <w:rPr>
                <w:iCs/>
              </w:rPr>
            </w:pPr>
            <w:r>
              <w:rPr>
                <w:iCs/>
              </w:rPr>
              <w:lastRenderedPageBreak/>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51251" w14:paraId="01372A13" w14:textId="77777777" w:rsidTr="00511142">
        <w:tc>
          <w:tcPr>
            <w:tcW w:w="2843" w:type="dxa"/>
          </w:tcPr>
          <w:p w14:paraId="65A76E75" w14:textId="77777777" w:rsidR="00283174" w:rsidRPr="00951251"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634565FA"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9</w:t>
            </w:r>
          </w:p>
        </w:tc>
        <w:tc>
          <w:tcPr>
            <w:tcW w:w="2843" w:type="dxa"/>
          </w:tcPr>
          <w:p w14:paraId="7866221A" w14:textId="77777777" w:rsidR="00283174" w:rsidRPr="00951251" w:rsidRDefault="00283174" w:rsidP="00511142">
            <w:pPr>
              <w:pStyle w:val="TableText"/>
              <w:jc w:val="center"/>
              <w:rPr>
                <w:iCs/>
              </w:rPr>
            </w:pPr>
            <w:r>
              <w:rPr>
                <w:iCs/>
              </w:rPr>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51251" w14:paraId="40DCE15E" w14:textId="77777777" w:rsidTr="00511142">
        <w:tc>
          <w:tcPr>
            <w:tcW w:w="2843" w:type="dxa"/>
          </w:tcPr>
          <w:p w14:paraId="3C55BA4C" w14:textId="77777777" w:rsidR="00283174" w:rsidRPr="00951251"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3FD8D392"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10</w:t>
            </w:r>
          </w:p>
        </w:tc>
        <w:tc>
          <w:tcPr>
            <w:tcW w:w="2843" w:type="dxa"/>
          </w:tcPr>
          <w:p w14:paraId="7C3964CC" w14:textId="77777777" w:rsidR="00283174" w:rsidRPr="00951251" w:rsidRDefault="00283174" w:rsidP="00511142">
            <w:pPr>
              <w:pStyle w:val="TableText"/>
              <w:jc w:val="center"/>
              <w:rPr>
                <w:iCs/>
              </w:rPr>
            </w:pPr>
            <w:r>
              <w:rPr>
                <w:iCs/>
              </w:rPr>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51251" w14:paraId="352B4FDC" w14:textId="77777777" w:rsidTr="00511142">
        <w:tc>
          <w:tcPr>
            <w:tcW w:w="2843" w:type="dxa"/>
          </w:tcPr>
          <w:p w14:paraId="74BEA558" w14:textId="77777777" w:rsidR="00283174" w:rsidRPr="00951251"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50DA04C6"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11</w:t>
            </w:r>
          </w:p>
        </w:tc>
        <w:tc>
          <w:tcPr>
            <w:tcW w:w="2843" w:type="dxa"/>
          </w:tcPr>
          <w:p w14:paraId="56F5F7AB" w14:textId="77777777" w:rsidR="00283174" w:rsidRPr="00951251" w:rsidRDefault="00283174" w:rsidP="00511142">
            <w:pPr>
              <w:pStyle w:val="TableText"/>
              <w:jc w:val="center"/>
              <w:rPr>
                <w:iCs/>
              </w:rPr>
            </w:pPr>
            <w:r>
              <w:rPr>
                <w:iCs/>
              </w:rPr>
              <w:t>To</w:t>
            </w:r>
            <w:r w:rsidR="000D50D7" w:rsidRPr="000D50D7">
              <w:rPr>
                <w:iCs/>
              </w:rPr>
              <w:t xml:space="preserve"> </w:t>
            </w:r>
            <w:r>
              <w:rPr>
                <w:iCs/>
              </w:rPr>
              <w:t>create</w:t>
            </w:r>
            <w:r w:rsidR="000D50D7" w:rsidRPr="000D50D7">
              <w:rPr>
                <w:iCs/>
              </w:rPr>
              <w:t xml:space="preserve"> </w:t>
            </w:r>
            <w:r>
              <w:rPr>
                <w:iCs/>
              </w:rPr>
              <w:t>a</w:t>
            </w:r>
            <w:r w:rsidR="000D50D7" w:rsidRPr="000D50D7">
              <w:rPr>
                <w:iCs/>
              </w:rPr>
              <w:t xml:space="preserve"> </w:t>
            </w:r>
            <w:r>
              <w:rPr>
                <w:iCs/>
              </w:rPr>
              <w:t>visibility</w:t>
            </w:r>
            <w:r w:rsidR="000D50D7" w:rsidRPr="000D50D7">
              <w:rPr>
                <w:iCs/>
              </w:rPr>
              <w:t xml:space="preserve"> </w:t>
            </w:r>
            <w:r>
              <w:rPr>
                <w:iCs/>
              </w:rPr>
              <w:t>splay</w:t>
            </w:r>
          </w:p>
        </w:tc>
      </w:tr>
      <w:tr w:rsidR="00283174" w:rsidRPr="00951251" w14:paraId="60378B14" w14:textId="77777777" w:rsidTr="00511142">
        <w:tc>
          <w:tcPr>
            <w:tcW w:w="2843" w:type="dxa"/>
          </w:tcPr>
          <w:p w14:paraId="59A3849C" w14:textId="77777777" w:rsidR="00283174" w:rsidRPr="00951251"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r w:rsidR="000D50D7" w:rsidRPr="000D50D7">
              <w:rPr>
                <w:iCs/>
              </w:rPr>
              <w:t xml:space="preserve"> </w:t>
            </w:r>
            <w:r>
              <w:rPr>
                <w:iCs/>
              </w:rPr>
              <w:t>/</w:t>
            </w:r>
            <w:r w:rsidR="000D50D7" w:rsidRPr="000D50D7">
              <w:rPr>
                <w:iCs/>
              </w:rPr>
              <w:t xml:space="preserve"> </w:t>
            </w:r>
            <w:r>
              <w:rPr>
                <w:iCs/>
              </w:rPr>
              <w:t>Braintree</w:t>
            </w:r>
            <w:r w:rsidR="000D50D7" w:rsidRPr="000D50D7">
              <w:rPr>
                <w:iCs/>
              </w:rPr>
              <w:t xml:space="preserve"> </w:t>
            </w:r>
            <w:r>
              <w:rPr>
                <w:iCs/>
              </w:rPr>
              <w:t>District</w:t>
            </w:r>
            <w:r w:rsidR="000D50D7" w:rsidRPr="000D50D7">
              <w:rPr>
                <w:iCs/>
              </w:rPr>
              <w:t xml:space="preserve"> </w:t>
            </w:r>
            <w:r>
              <w:rPr>
                <w:iCs/>
              </w:rPr>
              <w:t>Council</w:t>
            </w:r>
            <w:r w:rsidR="000D50D7" w:rsidRPr="000D50D7">
              <w:rPr>
                <w:iCs/>
              </w:rPr>
              <w:t xml:space="preserve"> </w:t>
            </w:r>
            <w:r>
              <w:rPr>
                <w:iCs/>
              </w:rPr>
              <w:t>(border)</w:t>
            </w:r>
          </w:p>
        </w:tc>
        <w:tc>
          <w:tcPr>
            <w:tcW w:w="2843" w:type="dxa"/>
          </w:tcPr>
          <w:p w14:paraId="71233EC5"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12</w:t>
            </w:r>
          </w:p>
        </w:tc>
        <w:tc>
          <w:tcPr>
            <w:tcW w:w="2843" w:type="dxa"/>
          </w:tcPr>
          <w:p w14:paraId="702BED32" w14:textId="77777777" w:rsidR="00283174" w:rsidRPr="00951251" w:rsidRDefault="00283174" w:rsidP="00511142">
            <w:pPr>
              <w:pStyle w:val="TableText"/>
              <w:jc w:val="center"/>
              <w:rPr>
                <w:iCs/>
              </w:rPr>
            </w:pPr>
            <w:r>
              <w:rPr>
                <w:iCs/>
              </w:rPr>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51251" w14:paraId="3AA00C21" w14:textId="77777777" w:rsidTr="00511142">
        <w:tc>
          <w:tcPr>
            <w:tcW w:w="2843" w:type="dxa"/>
          </w:tcPr>
          <w:p w14:paraId="4DDF581B" w14:textId="77777777" w:rsidR="00283174" w:rsidRPr="00951251"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r w:rsidR="000D50D7" w:rsidRPr="000D50D7">
              <w:rPr>
                <w:iCs/>
              </w:rPr>
              <w:t xml:space="preserve"> </w:t>
            </w:r>
            <w:r>
              <w:rPr>
                <w:iCs/>
              </w:rPr>
              <w:t>/</w:t>
            </w:r>
            <w:r w:rsidR="000D50D7" w:rsidRPr="000D50D7">
              <w:rPr>
                <w:iCs/>
              </w:rPr>
              <w:t xml:space="preserve"> </w:t>
            </w:r>
            <w:r>
              <w:rPr>
                <w:iCs/>
              </w:rPr>
              <w:t>Braintree</w:t>
            </w:r>
            <w:r w:rsidR="000D50D7" w:rsidRPr="000D50D7">
              <w:rPr>
                <w:iCs/>
              </w:rPr>
              <w:t xml:space="preserve"> </w:t>
            </w:r>
            <w:r>
              <w:rPr>
                <w:iCs/>
              </w:rPr>
              <w:t>District</w:t>
            </w:r>
            <w:r w:rsidR="000D50D7" w:rsidRPr="000D50D7">
              <w:rPr>
                <w:iCs/>
              </w:rPr>
              <w:t xml:space="preserve"> </w:t>
            </w:r>
            <w:r>
              <w:rPr>
                <w:iCs/>
              </w:rPr>
              <w:t>Council</w:t>
            </w:r>
            <w:r w:rsidR="000D50D7" w:rsidRPr="000D50D7">
              <w:rPr>
                <w:iCs/>
              </w:rPr>
              <w:t xml:space="preserve"> </w:t>
            </w:r>
            <w:r>
              <w:rPr>
                <w:iCs/>
              </w:rPr>
              <w:t>(border)</w:t>
            </w:r>
          </w:p>
        </w:tc>
        <w:tc>
          <w:tcPr>
            <w:tcW w:w="2843" w:type="dxa"/>
          </w:tcPr>
          <w:p w14:paraId="0C43D57C"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13</w:t>
            </w:r>
          </w:p>
        </w:tc>
        <w:tc>
          <w:tcPr>
            <w:tcW w:w="2843" w:type="dxa"/>
          </w:tcPr>
          <w:p w14:paraId="2161A913" w14:textId="77777777" w:rsidR="00283174" w:rsidRPr="00951251" w:rsidRDefault="00283174" w:rsidP="00511142">
            <w:pPr>
              <w:pStyle w:val="TableText"/>
              <w:jc w:val="center"/>
              <w:rPr>
                <w:iCs/>
              </w:rPr>
            </w:pPr>
            <w:r>
              <w:rPr>
                <w:iCs/>
              </w:rPr>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r w:rsidR="000D50D7" w:rsidRPr="000D50D7">
              <w:rPr>
                <w:iCs/>
              </w:rPr>
              <w:t xml:space="preserve"> </w:t>
            </w:r>
            <w:r>
              <w:rPr>
                <w:iCs/>
              </w:rPr>
              <w:t>and</w:t>
            </w:r>
            <w:r w:rsidR="000D50D7" w:rsidRPr="000D50D7">
              <w:rPr>
                <w:iCs/>
              </w:rPr>
              <w:t xml:space="preserve"> </w:t>
            </w:r>
            <w:r>
              <w:rPr>
                <w:iCs/>
              </w:rPr>
              <w:t>to</w:t>
            </w:r>
            <w:r w:rsidR="000D50D7" w:rsidRPr="000D50D7">
              <w:rPr>
                <w:iCs/>
              </w:rPr>
              <w:t xml:space="preserve"> </w:t>
            </w:r>
            <w:r>
              <w:rPr>
                <w:iCs/>
              </w:rPr>
              <w:t>create</w:t>
            </w:r>
            <w:r w:rsidR="000D50D7" w:rsidRPr="000D50D7">
              <w:rPr>
                <w:iCs/>
              </w:rPr>
              <w:t xml:space="preserve"> </w:t>
            </w:r>
            <w:r>
              <w:rPr>
                <w:iCs/>
              </w:rPr>
              <w:t>a</w:t>
            </w:r>
            <w:r w:rsidR="000D50D7" w:rsidRPr="000D50D7">
              <w:rPr>
                <w:iCs/>
              </w:rPr>
              <w:t xml:space="preserve"> </w:t>
            </w:r>
            <w:r>
              <w:rPr>
                <w:iCs/>
              </w:rPr>
              <w:t>visibility</w:t>
            </w:r>
            <w:r w:rsidR="000D50D7" w:rsidRPr="000D50D7">
              <w:rPr>
                <w:iCs/>
              </w:rPr>
              <w:t xml:space="preserve"> </w:t>
            </w:r>
            <w:r>
              <w:rPr>
                <w:iCs/>
              </w:rPr>
              <w:t>splay</w:t>
            </w:r>
          </w:p>
        </w:tc>
      </w:tr>
      <w:tr w:rsidR="00283174" w:rsidRPr="00951251" w14:paraId="09F2BCA0" w14:textId="77777777" w:rsidTr="00511142">
        <w:tc>
          <w:tcPr>
            <w:tcW w:w="2843" w:type="dxa"/>
          </w:tcPr>
          <w:p w14:paraId="28FE19BE" w14:textId="77777777" w:rsidR="00283174" w:rsidRPr="00951251"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372E5A00"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14</w:t>
            </w:r>
          </w:p>
        </w:tc>
        <w:tc>
          <w:tcPr>
            <w:tcW w:w="2843" w:type="dxa"/>
          </w:tcPr>
          <w:p w14:paraId="083F92E3" w14:textId="77777777" w:rsidR="00283174" w:rsidRPr="00951251" w:rsidRDefault="00283174" w:rsidP="00511142">
            <w:pPr>
              <w:pStyle w:val="TableText"/>
              <w:jc w:val="center"/>
              <w:rPr>
                <w:iCs/>
              </w:rPr>
            </w:pPr>
            <w:r>
              <w:rPr>
                <w:iCs/>
              </w:rPr>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51251" w14:paraId="6390E040" w14:textId="77777777" w:rsidTr="00511142">
        <w:tc>
          <w:tcPr>
            <w:tcW w:w="2843" w:type="dxa"/>
          </w:tcPr>
          <w:p w14:paraId="403AF568" w14:textId="77777777" w:rsidR="00283174" w:rsidRPr="00951251"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30E561DC"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16</w:t>
            </w:r>
          </w:p>
        </w:tc>
        <w:tc>
          <w:tcPr>
            <w:tcW w:w="2843" w:type="dxa"/>
          </w:tcPr>
          <w:p w14:paraId="6AE80EE9" w14:textId="77777777" w:rsidR="00283174" w:rsidRPr="00951251" w:rsidRDefault="00283174" w:rsidP="00511142">
            <w:pPr>
              <w:pStyle w:val="TableText"/>
              <w:jc w:val="center"/>
              <w:rPr>
                <w:iCs/>
              </w:rPr>
            </w:pPr>
            <w:r>
              <w:rPr>
                <w:iCs/>
              </w:rPr>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51251" w14:paraId="5D5F5958" w14:textId="77777777" w:rsidTr="00511142">
        <w:tc>
          <w:tcPr>
            <w:tcW w:w="2843" w:type="dxa"/>
          </w:tcPr>
          <w:p w14:paraId="47F7EEC3" w14:textId="77777777" w:rsidR="00283174" w:rsidRPr="00951251"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0D8F7DD1"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17</w:t>
            </w:r>
          </w:p>
        </w:tc>
        <w:tc>
          <w:tcPr>
            <w:tcW w:w="2843" w:type="dxa"/>
          </w:tcPr>
          <w:p w14:paraId="54DA7FA2" w14:textId="77777777" w:rsidR="00283174" w:rsidRPr="00951251" w:rsidRDefault="00283174" w:rsidP="00511142">
            <w:pPr>
              <w:pStyle w:val="TableText"/>
              <w:jc w:val="center"/>
              <w:rPr>
                <w:iCs/>
              </w:rPr>
            </w:pPr>
            <w:r>
              <w:rPr>
                <w:iCs/>
              </w:rPr>
              <w:t>To</w:t>
            </w:r>
            <w:r w:rsidR="000D50D7" w:rsidRPr="000D50D7">
              <w:rPr>
                <w:iCs/>
              </w:rPr>
              <w:t xml:space="preserve"> </w:t>
            </w:r>
            <w:r>
              <w:rPr>
                <w:iCs/>
              </w:rPr>
              <w:t>create</w:t>
            </w:r>
            <w:r w:rsidR="000D50D7" w:rsidRPr="000D50D7">
              <w:rPr>
                <w:iCs/>
              </w:rPr>
              <w:t xml:space="preserve"> </w:t>
            </w:r>
            <w:r>
              <w:rPr>
                <w:iCs/>
              </w:rPr>
              <w:t>a</w:t>
            </w:r>
            <w:r w:rsidR="000D50D7" w:rsidRPr="000D50D7">
              <w:rPr>
                <w:iCs/>
              </w:rPr>
              <w:t xml:space="preserve"> </w:t>
            </w:r>
            <w:r>
              <w:rPr>
                <w:iCs/>
              </w:rPr>
              <w:t>visibility</w:t>
            </w:r>
            <w:r w:rsidR="000D50D7" w:rsidRPr="000D50D7">
              <w:rPr>
                <w:iCs/>
              </w:rPr>
              <w:t xml:space="preserve"> </w:t>
            </w:r>
            <w:r>
              <w:rPr>
                <w:iCs/>
              </w:rPr>
              <w:t>splay</w:t>
            </w:r>
          </w:p>
        </w:tc>
      </w:tr>
      <w:tr w:rsidR="00283174" w:rsidRPr="00951251" w14:paraId="1189EAEB" w14:textId="77777777" w:rsidTr="00511142">
        <w:tc>
          <w:tcPr>
            <w:tcW w:w="2843" w:type="dxa"/>
          </w:tcPr>
          <w:p w14:paraId="2DF36999" w14:textId="77777777" w:rsidR="00283174" w:rsidRPr="00951251"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6E26EA3F"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18</w:t>
            </w:r>
          </w:p>
        </w:tc>
        <w:tc>
          <w:tcPr>
            <w:tcW w:w="2843" w:type="dxa"/>
          </w:tcPr>
          <w:p w14:paraId="65F560A8" w14:textId="77777777" w:rsidR="00283174" w:rsidRPr="00951251" w:rsidRDefault="00283174" w:rsidP="00511142">
            <w:pPr>
              <w:pStyle w:val="TableText"/>
              <w:jc w:val="center"/>
              <w:rPr>
                <w:iCs/>
              </w:rPr>
            </w:pPr>
            <w:r>
              <w:rPr>
                <w:iCs/>
              </w:rPr>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51251" w14:paraId="071DD18F" w14:textId="77777777" w:rsidTr="00511142">
        <w:tc>
          <w:tcPr>
            <w:tcW w:w="2843" w:type="dxa"/>
          </w:tcPr>
          <w:p w14:paraId="730603B2" w14:textId="77777777" w:rsidR="00283174" w:rsidRPr="00951251" w:rsidRDefault="00283174" w:rsidP="00511142">
            <w:pPr>
              <w:pStyle w:val="TableText"/>
              <w:jc w:val="center"/>
              <w:rPr>
                <w:iCs/>
              </w:rPr>
            </w:pPr>
            <w:r>
              <w:rPr>
                <w:iCs/>
              </w:rPr>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48C8CB0F"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lastRenderedPageBreak/>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19</w:t>
            </w:r>
          </w:p>
        </w:tc>
        <w:tc>
          <w:tcPr>
            <w:tcW w:w="2843" w:type="dxa"/>
          </w:tcPr>
          <w:p w14:paraId="5A22E0FB" w14:textId="77777777" w:rsidR="00283174" w:rsidRPr="00951251" w:rsidRDefault="00283174" w:rsidP="00511142">
            <w:pPr>
              <w:pStyle w:val="TableText"/>
              <w:jc w:val="center"/>
              <w:rPr>
                <w:iCs/>
              </w:rPr>
            </w:pPr>
            <w:r>
              <w:rPr>
                <w:iCs/>
              </w:rPr>
              <w:lastRenderedPageBreak/>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lastRenderedPageBreak/>
              <w:t>the</w:t>
            </w:r>
            <w:r w:rsidR="000D50D7" w:rsidRPr="000D50D7">
              <w:rPr>
                <w:iCs/>
              </w:rPr>
              <w:t xml:space="preserve"> </w:t>
            </w:r>
            <w:r>
              <w:rPr>
                <w:iCs/>
              </w:rPr>
              <w:t>authorised</w:t>
            </w:r>
            <w:r w:rsidR="000D50D7" w:rsidRPr="000D50D7">
              <w:rPr>
                <w:iCs/>
              </w:rPr>
              <w:t xml:space="preserve"> </w:t>
            </w:r>
            <w:r>
              <w:rPr>
                <w:iCs/>
              </w:rPr>
              <w:t>development</w:t>
            </w:r>
          </w:p>
        </w:tc>
      </w:tr>
      <w:tr w:rsidR="00283174" w:rsidRPr="00951251" w14:paraId="0116DAAA" w14:textId="77777777" w:rsidTr="00511142">
        <w:tc>
          <w:tcPr>
            <w:tcW w:w="2843" w:type="dxa"/>
          </w:tcPr>
          <w:p w14:paraId="1DFCFC4B" w14:textId="77777777" w:rsidR="00283174" w:rsidRPr="00951251" w:rsidRDefault="00283174" w:rsidP="00511142">
            <w:pPr>
              <w:pStyle w:val="TableText"/>
              <w:jc w:val="center"/>
              <w:rPr>
                <w:iCs/>
              </w:rPr>
            </w:pPr>
            <w:r>
              <w:rPr>
                <w:iCs/>
              </w:rPr>
              <w:lastRenderedPageBreak/>
              <w:t>Braintree</w:t>
            </w:r>
            <w:r w:rsidR="000D50D7" w:rsidRPr="000D50D7">
              <w:rPr>
                <w:iCs/>
              </w:rPr>
              <w:t xml:space="preserve"> </w:t>
            </w:r>
            <w:r>
              <w:rPr>
                <w:iCs/>
              </w:rPr>
              <w:t>District</w:t>
            </w:r>
            <w:r w:rsidR="000D50D7" w:rsidRPr="000D50D7">
              <w:rPr>
                <w:iCs/>
              </w:rPr>
              <w:t xml:space="preserve"> </w:t>
            </w:r>
            <w:r>
              <w:rPr>
                <w:iCs/>
              </w:rPr>
              <w:t>Council</w:t>
            </w:r>
          </w:p>
        </w:tc>
        <w:tc>
          <w:tcPr>
            <w:tcW w:w="2843" w:type="dxa"/>
          </w:tcPr>
          <w:p w14:paraId="0D679C92"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20</w:t>
            </w:r>
          </w:p>
        </w:tc>
        <w:tc>
          <w:tcPr>
            <w:tcW w:w="2843" w:type="dxa"/>
          </w:tcPr>
          <w:p w14:paraId="5AEE3FEA" w14:textId="77777777" w:rsidR="00283174" w:rsidRPr="00951251" w:rsidRDefault="00283174" w:rsidP="00511142">
            <w:pPr>
              <w:pStyle w:val="TableText"/>
              <w:jc w:val="center"/>
              <w:rPr>
                <w:iCs/>
              </w:rPr>
            </w:pPr>
            <w:r>
              <w:rPr>
                <w:iCs/>
              </w:rPr>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51251" w14:paraId="1F8C542C" w14:textId="77777777" w:rsidTr="00511142">
        <w:tc>
          <w:tcPr>
            <w:tcW w:w="2843" w:type="dxa"/>
          </w:tcPr>
          <w:p w14:paraId="64CF5963" w14:textId="77777777" w:rsidR="00283174" w:rsidRPr="00951251"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01A51C90"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21</w:t>
            </w:r>
          </w:p>
        </w:tc>
        <w:tc>
          <w:tcPr>
            <w:tcW w:w="2843" w:type="dxa"/>
          </w:tcPr>
          <w:p w14:paraId="364566FA" w14:textId="77777777" w:rsidR="00283174" w:rsidRPr="00951251" w:rsidRDefault="00283174" w:rsidP="00511142">
            <w:pPr>
              <w:pStyle w:val="TableText"/>
              <w:jc w:val="center"/>
              <w:rPr>
                <w:iCs/>
              </w:rPr>
            </w:pPr>
            <w:r>
              <w:rPr>
                <w:iCs/>
              </w:rPr>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51251" w14:paraId="3649BD09" w14:textId="77777777" w:rsidTr="00511142">
        <w:tc>
          <w:tcPr>
            <w:tcW w:w="2843" w:type="dxa"/>
          </w:tcPr>
          <w:p w14:paraId="6585E8A2" w14:textId="77777777" w:rsidR="00283174" w:rsidRPr="00951251"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5D3A8816"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22</w:t>
            </w:r>
          </w:p>
        </w:tc>
        <w:tc>
          <w:tcPr>
            <w:tcW w:w="2843" w:type="dxa"/>
          </w:tcPr>
          <w:p w14:paraId="298389C9" w14:textId="77777777" w:rsidR="00283174" w:rsidRPr="00951251" w:rsidRDefault="00283174" w:rsidP="00511142">
            <w:pPr>
              <w:pStyle w:val="TableText"/>
              <w:jc w:val="center"/>
              <w:rPr>
                <w:iCs/>
              </w:rPr>
            </w:pPr>
            <w:r>
              <w:rPr>
                <w:iCs/>
              </w:rPr>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51251" w14:paraId="1E829240" w14:textId="77777777" w:rsidTr="00511142">
        <w:tc>
          <w:tcPr>
            <w:tcW w:w="2843" w:type="dxa"/>
          </w:tcPr>
          <w:p w14:paraId="45E5D404" w14:textId="77777777" w:rsidR="00283174" w:rsidRPr="00951251"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1D037DD0"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23</w:t>
            </w:r>
          </w:p>
        </w:tc>
        <w:tc>
          <w:tcPr>
            <w:tcW w:w="2843" w:type="dxa"/>
          </w:tcPr>
          <w:p w14:paraId="29FE5EAB" w14:textId="77777777" w:rsidR="00283174" w:rsidRPr="00951251" w:rsidRDefault="00283174" w:rsidP="00511142">
            <w:pPr>
              <w:pStyle w:val="TableText"/>
              <w:jc w:val="center"/>
              <w:rPr>
                <w:iCs/>
              </w:rPr>
            </w:pPr>
            <w:r>
              <w:rPr>
                <w:iCs/>
              </w:rPr>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51251" w14:paraId="641AEC01" w14:textId="77777777" w:rsidTr="00511142">
        <w:tc>
          <w:tcPr>
            <w:tcW w:w="2843" w:type="dxa"/>
          </w:tcPr>
          <w:p w14:paraId="123169B5" w14:textId="77777777" w:rsidR="00283174" w:rsidRPr="00951251"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0CB11109"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24</w:t>
            </w:r>
          </w:p>
        </w:tc>
        <w:tc>
          <w:tcPr>
            <w:tcW w:w="2843" w:type="dxa"/>
          </w:tcPr>
          <w:p w14:paraId="7FE7364C" w14:textId="77777777" w:rsidR="00283174" w:rsidRPr="00951251" w:rsidRDefault="00283174" w:rsidP="00511142">
            <w:pPr>
              <w:pStyle w:val="TableText"/>
              <w:jc w:val="center"/>
              <w:rPr>
                <w:iCs/>
              </w:rPr>
            </w:pPr>
            <w:r>
              <w:rPr>
                <w:iCs/>
              </w:rPr>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51251" w14:paraId="514C68F3" w14:textId="77777777" w:rsidTr="00511142">
        <w:tc>
          <w:tcPr>
            <w:tcW w:w="2843" w:type="dxa"/>
          </w:tcPr>
          <w:p w14:paraId="77DCDFDD" w14:textId="77777777" w:rsidR="00283174" w:rsidRPr="00951251"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6F852B00"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25</w:t>
            </w:r>
          </w:p>
        </w:tc>
        <w:tc>
          <w:tcPr>
            <w:tcW w:w="2843" w:type="dxa"/>
          </w:tcPr>
          <w:p w14:paraId="62CF99CE" w14:textId="77777777" w:rsidR="00283174" w:rsidRPr="00951251" w:rsidRDefault="00283174" w:rsidP="00511142">
            <w:pPr>
              <w:pStyle w:val="TableText"/>
              <w:jc w:val="center"/>
              <w:rPr>
                <w:iCs/>
              </w:rPr>
            </w:pPr>
            <w:r>
              <w:rPr>
                <w:iCs/>
              </w:rPr>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405535" w:rsidRPr="00951251" w14:paraId="63B56E1F" w14:textId="77777777" w:rsidTr="00511142">
        <w:tc>
          <w:tcPr>
            <w:tcW w:w="2843" w:type="dxa"/>
          </w:tcPr>
          <w:p w14:paraId="7B630871" w14:textId="77777777" w:rsidR="00405535" w:rsidRDefault="00405535"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2147D2E9" w14:textId="77777777" w:rsidR="00405535" w:rsidRDefault="00405535"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26</w:t>
            </w:r>
          </w:p>
        </w:tc>
        <w:tc>
          <w:tcPr>
            <w:tcW w:w="2843" w:type="dxa"/>
          </w:tcPr>
          <w:p w14:paraId="5B72F1DC" w14:textId="77777777" w:rsidR="00405535" w:rsidRDefault="00405535" w:rsidP="00511142">
            <w:pPr>
              <w:pStyle w:val="TableText"/>
              <w:jc w:val="center"/>
              <w:rPr>
                <w:iCs/>
              </w:rPr>
            </w:pPr>
            <w:r>
              <w:rPr>
                <w:iCs/>
              </w:rPr>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283174" w:rsidRPr="00951251" w14:paraId="5133978A" w14:textId="77777777" w:rsidTr="00405535">
        <w:tc>
          <w:tcPr>
            <w:tcW w:w="2843" w:type="dxa"/>
          </w:tcPr>
          <w:p w14:paraId="424E7600" w14:textId="77777777" w:rsidR="00283174" w:rsidRPr="00951251" w:rsidRDefault="00283174"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Pr>
          <w:p w14:paraId="5711B690" w14:textId="77777777" w:rsidR="00283174" w:rsidRPr="00951251" w:rsidRDefault="00283174"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27</w:t>
            </w:r>
          </w:p>
        </w:tc>
        <w:tc>
          <w:tcPr>
            <w:tcW w:w="2843" w:type="dxa"/>
          </w:tcPr>
          <w:p w14:paraId="5D95A6F9" w14:textId="77777777" w:rsidR="00283174" w:rsidRPr="00951251" w:rsidRDefault="00283174" w:rsidP="00511142">
            <w:pPr>
              <w:pStyle w:val="TableText"/>
              <w:jc w:val="center"/>
              <w:rPr>
                <w:iCs/>
              </w:rPr>
            </w:pPr>
            <w:r>
              <w:rPr>
                <w:iCs/>
              </w:rPr>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r w:rsidR="00405535" w:rsidRPr="00951251" w14:paraId="3C3EE9B1" w14:textId="77777777" w:rsidTr="00511142">
        <w:tc>
          <w:tcPr>
            <w:tcW w:w="2843" w:type="dxa"/>
            <w:tcBorders>
              <w:bottom w:val="single" w:sz="4" w:space="0" w:color="auto"/>
            </w:tcBorders>
          </w:tcPr>
          <w:p w14:paraId="4349775A" w14:textId="77777777" w:rsidR="00405535" w:rsidRDefault="00405535" w:rsidP="00511142">
            <w:pPr>
              <w:pStyle w:val="TableText"/>
              <w:jc w:val="center"/>
              <w:rPr>
                <w:iCs/>
              </w:rPr>
            </w:pPr>
            <w:r>
              <w:rPr>
                <w:iCs/>
              </w:rPr>
              <w:t>Chelmsford</w:t>
            </w:r>
            <w:r w:rsidR="000D50D7" w:rsidRPr="000D50D7">
              <w:rPr>
                <w:iCs/>
              </w:rPr>
              <w:t xml:space="preserve"> </w:t>
            </w:r>
            <w:r>
              <w:rPr>
                <w:iCs/>
              </w:rPr>
              <w:t>City</w:t>
            </w:r>
            <w:r w:rsidR="000D50D7" w:rsidRPr="000D50D7">
              <w:rPr>
                <w:iCs/>
              </w:rPr>
              <w:t xml:space="preserve"> </w:t>
            </w:r>
            <w:r>
              <w:rPr>
                <w:iCs/>
              </w:rPr>
              <w:t>Council</w:t>
            </w:r>
          </w:p>
        </w:tc>
        <w:tc>
          <w:tcPr>
            <w:tcW w:w="2843" w:type="dxa"/>
            <w:tcBorders>
              <w:bottom w:val="single" w:sz="4" w:space="0" w:color="auto"/>
            </w:tcBorders>
          </w:tcPr>
          <w:p w14:paraId="747498F3" w14:textId="77777777" w:rsidR="00405535" w:rsidRDefault="00405535" w:rsidP="00511142">
            <w:pPr>
              <w:pStyle w:val="TableText"/>
              <w:jc w:val="center"/>
              <w:rPr>
                <w:iCs/>
              </w:rPr>
            </w:pPr>
            <w:r>
              <w:rPr>
                <w:iCs/>
              </w:rPr>
              <w:t>Removal</w:t>
            </w:r>
            <w:r w:rsidR="000D50D7" w:rsidRPr="000D50D7">
              <w:rPr>
                <w:iCs/>
              </w:rPr>
              <w:t xml:space="preserve"> </w:t>
            </w:r>
            <w:r>
              <w:rPr>
                <w:iCs/>
              </w:rPr>
              <w:t>of</w:t>
            </w:r>
            <w:r w:rsidR="000D50D7" w:rsidRPr="000D50D7">
              <w:rPr>
                <w:iCs/>
              </w:rPr>
              <w:t xml:space="preserve"> </w:t>
            </w:r>
            <w:r>
              <w:rPr>
                <w:iCs/>
              </w:rPr>
              <w:t>that</w:t>
            </w:r>
            <w:r w:rsidR="000D50D7" w:rsidRPr="000D50D7">
              <w:rPr>
                <w:iCs/>
              </w:rPr>
              <w:t xml:space="preserve"> </w:t>
            </w:r>
            <w:r>
              <w:rPr>
                <w:iCs/>
              </w:rPr>
              <w:t>part</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hedgerow</w:t>
            </w:r>
            <w:r w:rsidR="000D50D7" w:rsidRPr="000D50D7">
              <w:rPr>
                <w:iCs/>
              </w:rPr>
              <w:t xml:space="preserve"> </w:t>
            </w:r>
            <w:r>
              <w:rPr>
                <w:iCs/>
              </w:rPr>
              <w:t>shown</w:t>
            </w:r>
            <w:r w:rsidR="000D50D7" w:rsidRPr="000D50D7">
              <w:rPr>
                <w:iCs/>
              </w:rPr>
              <w:t xml:space="preserve"> </w:t>
            </w:r>
            <w:r>
              <w:rPr>
                <w:iCs/>
              </w:rPr>
              <w:t>approximately</w:t>
            </w:r>
            <w:r w:rsidR="000D50D7" w:rsidRPr="000D50D7">
              <w:rPr>
                <w:iCs/>
              </w:rPr>
              <w:t xml:space="preserve"> </w:t>
            </w:r>
            <w:r>
              <w:rPr>
                <w:iCs/>
              </w:rPr>
              <w:t>within</w:t>
            </w:r>
            <w:r w:rsidR="000D50D7" w:rsidRPr="000D50D7">
              <w:rPr>
                <w:iCs/>
              </w:rPr>
              <w:t xml:space="preserve"> </w:t>
            </w:r>
            <w:r>
              <w:rPr>
                <w:iCs/>
              </w:rPr>
              <w:t>the</w:t>
            </w:r>
            <w:r w:rsidR="000D50D7" w:rsidRPr="000D50D7">
              <w:rPr>
                <w:iCs/>
              </w:rPr>
              <w:t xml:space="preserve"> </w:t>
            </w:r>
            <w:r>
              <w:rPr>
                <w:iCs/>
              </w:rPr>
              <w:t>area</w:t>
            </w:r>
            <w:r w:rsidR="000D50D7" w:rsidRPr="000D50D7">
              <w:rPr>
                <w:iCs/>
              </w:rPr>
              <w:t xml:space="preserve"> </w:t>
            </w:r>
            <w:r>
              <w:rPr>
                <w:iCs/>
              </w:rPr>
              <w:t>identified</w:t>
            </w:r>
            <w:r w:rsidR="000D50D7" w:rsidRPr="000D50D7">
              <w:rPr>
                <w:iCs/>
              </w:rPr>
              <w:t xml:space="preserve"> </w:t>
            </w:r>
            <w:r>
              <w:rPr>
                <w:iCs/>
              </w:rPr>
              <w:t>by</w:t>
            </w:r>
            <w:r w:rsidR="000D50D7" w:rsidRPr="000D50D7">
              <w:rPr>
                <w:iCs/>
              </w:rPr>
              <w:t xml:space="preserve"> </w:t>
            </w:r>
            <w:r>
              <w:rPr>
                <w:iCs/>
              </w:rPr>
              <w:t>a</w:t>
            </w:r>
            <w:r w:rsidR="000D50D7" w:rsidRPr="000D50D7">
              <w:rPr>
                <w:iCs/>
              </w:rPr>
              <w:t xml:space="preserve"> </w:t>
            </w:r>
            <w:r>
              <w:rPr>
                <w:iCs/>
              </w:rPr>
              <w:t>pink</w:t>
            </w:r>
            <w:r w:rsidR="000D50D7" w:rsidRPr="000D50D7">
              <w:rPr>
                <w:iCs/>
              </w:rPr>
              <w:t xml:space="preserve"> </w:t>
            </w:r>
            <w:r>
              <w:rPr>
                <w:iCs/>
              </w:rPr>
              <w:t>line</w:t>
            </w:r>
            <w:r w:rsidR="000D50D7" w:rsidRPr="000D50D7">
              <w:rPr>
                <w:iCs/>
              </w:rPr>
              <w:t xml:space="preserve"> </w:t>
            </w:r>
            <w:r>
              <w:rPr>
                <w:iCs/>
              </w:rPr>
              <w:t>on</w:t>
            </w:r>
            <w:r w:rsidR="000D50D7" w:rsidRPr="000D50D7">
              <w:rPr>
                <w:iCs/>
              </w:rPr>
              <w:t xml:space="preserve"> </w:t>
            </w:r>
            <w:r>
              <w:rPr>
                <w:iCs/>
              </w:rPr>
              <w:t>the</w:t>
            </w:r>
            <w:r w:rsidR="000D50D7" w:rsidRPr="000D50D7">
              <w:rPr>
                <w:iCs/>
              </w:rPr>
              <w:t xml:space="preserve"> </w:t>
            </w:r>
            <w:r>
              <w:rPr>
                <w:iCs/>
              </w:rPr>
              <w:lastRenderedPageBreak/>
              <w:t>vegetation</w:t>
            </w:r>
            <w:r w:rsidR="000D50D7" w:rsidRPr="000D50D7">
              <w:rPr>
                <w:iCs/>
              </w:rPr>
              <w:t xml:space="preserve"> </w:t>
            </w:r>
            <w:r>
              <w:rPr>
                <w:iCs/>
              </w:rPr>
              <w:t>removal</w:t>
            </w:r>
            <w:r w:rsidR="000D50D7" w:rsidRPr="000D50D7">
              <w:rPr>
                <w:iCs/>
              </w:rPr>
              <w:t xml:space="preserve"> </w:t>
            </w:r>
            <w:r>
              <w:rPr>
                <w:iCs/>
              </w:rPr>
              <w:t>plan,</w:t>
            </w:r>
            <w:r w:rsidR="000D50D7" w:rsidRPr="000D50D7">
              <w:rPr>
                <w:iCs/>
              </w:rPr>
              <w:t xml:space="preserve"> </w:t>
            </w:r>
            <w:r>
              <w:rPr>
                <w:iCs/>
              </w:rPr>
              <w:t>reference</w:t>
            </w:r>
            <w:r w:rsidR="000D50D7" w:rsidRPr="000D50D7">
              <w:rPr>
                <w:iCs/>
              </w:rPr>
              <w:t xml:space="preserve"> </w:t>
            </w:r>
            <w:r>
              <w:rPr>
                <w:iCs/>
              </w:rPr>
              <w:t>28</w:t>
            </w:r>
          </w:p>
        </w:tc>
        <w:tc>
          <w:tcPr>
            <w:tcW w:w="2843" w:type="dxa"/>
            <w:tcBorders>
              <w:bottom w:val="single" w:sz="4" w:space="0" w:color="auto"/>
            </w:tcBorders>
          </w:tcPr>
          <w:p w14:paraId="381C99A4" w14:textId="77777777" w:rsidR="00405535" w:rsidRDefault="00405535" w:rsidP="00511142">
            <w:pPr>
              <w:pStyle w:val="TableText"/>
              <w:jc w:val="center"/>
              <w:rPr>
                <w:iCs/>
              </w:rPr>
            </w:pPr>
            <w:r>
              <w:rPr>
                <w:iCs/>
              </w:rPr>
              <w:lastRenderedPageBreak/>
              <w:t>To</w:t>
            </w:r>
            <w:r w:rsidR="000D50D7" w:rsidRPr="000D50D7">
              <w:rPr>
                <w:iCs/>
              </w:rPr>
              <w:t xml:space="preserve"> </w:t>
            </w:r>
            <w:r>
              <w:rPr>
                <w:iCs/>
              </w:rPr>
              <w:t>facilitate</w:t>
            </w:r>
            <w:r w:rsidR="000D50D7" w:rsidRPr="000D50D7">
              <w:rPr>
                <w:iCs/>
              </w:rPr>
              <w:t xml:space="preserve"> </w:t>
            </w:r>
            <w:r>
              <w:rPr>
                <w:iCs/>
              </w:rPr>
              <w:t>construction</w:t>
            </w:r>
            <w:r w:rsidR="000D50D7" w:rsidRPr="000D50D7">
              <w:rPr>
                <w:iCs/>
              </w:rPr>
              <w:t xml:space="preserve"> </w:t>
            </w:r>
            <w:r>
              <w:rPr>
                <w:iCs/>
              </w:rPr>
              <w:t>of</w:t>
            </w:r>
            <w:r w:rsidR="000D50D7" w:rsidRPr="000D50D7">
              <w:rPr>
                <w:iCs/>
              </w:rPr>
              <w:t xml:space="preserve"> </w:t>
            </w:r>
            <w:r>
              <w:rPr>
                <w:iCs/>
              </w:rPr>
              <w:t>the</w:t>
            </w:r>
            <w:r w:rsidR="000D50D7" w:rsidRPr="000D50D7">
              <w:rPr>
                <w:iCs/>
              </w:rPr>
              <w:t xml:space="preserve"> </w:t>
            </w:r>
            <w:r>
              <w:rPr>
                <w:iCs/>
              </w:rPr>
              <w:t>authorised</w:t>
            </w:r>
            <w:r w:rsidR="000D50D7" w:rsidRPr="000D50D7">
              <w:rPr>
                <w:iCs/>
              </w:rPr>
              <w:t xml:space="preserve"> </w:t>
            </w:r>
            <w:r>
              <w:rPr>
                <w:iCs/>
              </w:rPr>
              <w:t>development</w:t>
            </w:r>
          </w:p>
        </w:tc>
      </w:tr>
    </w:tbl>
    <w:p w14:paraId="5497FF38" w14:textId="77777777" w:rsidR="00283174" w:rsidRDefault="000D50D7" w:rsidP="00283174">
      <w:pPr>
        <w:pStyle w:val="Schedule"/>
        <w:pageBreakBefore/>
        <w:rPr>
          <w:rStyle w:val="Ref"/>
        </w:rPr>
      </w:pPr>
      <w:bookmarkStart w:id="1197" w:name="TOC18_02_2022_17_52_44_1852"/>
      <w:bookmarkStart w:id="1198" w:name="TOC23_02_2022_21_19_37_1988"/>
      <w:bookmarkStart w:id="1199" w:name="TOC15_08_2022_16_06_13_2019"/>
      <w:bookmarkStart w:id="1200" w:name="TOC06_09_2022_15_41_36_2019"/>
      <w:bookmarkStart w:id="1201" w:name="TOC04_10_2022_16_50_01_2022"/>
      <w:bookmarkStart w:id="1202" w:name="TOC23_11_2022_11_32_56_2029"/>
      <w:bookmarkStart w:id="1203" w:name="TOC10_01_2023_14_27_52_2029"/>
      <w:bookmarkEnd w:id="1194"/>
      <w:bookmarkEnd w:id="1197"/>
      <w:bookmarkEnd w:id="1198"/>
      <w:bookmarkEnd w:id="1199"/>
      <w:bookmarkEnd w:id="1200"/>
      <w:bookmarkEnd w:id="1201"/>
      <w:bookmarkEnd w:id="1202"/>
      <w:bookmarkEnd w:id="1203"/>
      <w:r w:rsidRPr="000D50D7">
        <w:lastRenderedPageBreak/>
        <w:tab/>
      </w:r>
      <w:r w:rsidR="00283174">
        <w:t>SCHEDULE</w:t>
      </w:r>
      <w:r w:rsidRPr="000D50D7">
        <w:t xml:space="preserve"> </w:t>
      </w:r>
      <w:r w:rsidR="00283174">
        <w:fldChar w:fldCharType="begin"/>
      </w:r>
      <w:r w:rsidR="00283174">
        <w:instrText xml:space="preserve"> SEQ schedule\* arabic </w:instrText>
      </w:r>
      <w:r w:rsidR="00283174">
        <w:fldChar w:fldCharType="separate"/>
      </w:r>
      <w:r>
        <w:rPr>
          <w:noProof/>
        </w:rPr>
        <w:t>12</w:t>
      </w:r>
      <w:r w:rsidR="00283174">
        <w:rPr>
          <w:noProof/>
        </w:rPr>
        <w:fldChar w:fldCharType="end"/>
      </w:r>
      <w:r w:rsidRPr="000D50D7">
        <w:tab/>
      </w:r>
      <w:r w:rsidR="00283174">
        <w:rPr>
          <w:rStyle w:val="Ref"/>
        </w:rPr>
        <w:t>Article</w:t>
      </w:r>
      <w:r w:rsidRPr="000D50D7">
        <w:rPr>
          <w:rStyle w:val="Ref"/>
        </w:rPr>
        <w:t xml:space="preserve"> </w:t>
      </w:r>
      <w:r w:rsidR="00283174">
        <w:rPr>
          <w:rStyle w:val="Ref"/>
        </w:rPr>
        <w:fldChar w:fldCharType="begin"/>
      </w:r>
      <w:r w:rsidR="00283174">
        <w:rPr>
          <w:rStyle w:val="Ref"/>
        </w:rPr>
        <w:instrText xml:space="preserve"> REF _Ref78126118 \r \h </w:instrText>
      </w:r>
      <w:r w:rsidR="00283174">
        <w:rPr>
          <w:rStyle w:val="Ref"/>
        </w:rPr>
      </w:r>
      <w:r w:rsidR="00283174">
        <w:rPr>
          <w:rStyle w:val="Ref"/>
        </w:rPr>
        <w:fldChar w:fldCharType="separate"/>
      </w:r>
      <w:r>
        <w:rPr>
          <w:rStyle w:val="Ref"/>
        </w:rPr>
        <w:t>38</w:t>
      </w:r>
      <w:r w:rsidR="00283174">
        <w:rPr>
          <w:rStyle w:val="Ref"/>
        </w:rPr>
        <w:fldChar w:fldCharType="end"/>
      </w:r>
    </w:p>
    <w:p w14:paraId="6626F1F7" w14:textId="77777777" w:rsidR="00283174" w:rsidRDefault="00283174" w:rsidP="00283174">
      <w:pPr>
        <w:pStyle w:val="ScheduleHead"/>
      </w:pPr>
      <w:r>
        <w:t>DOCUMENTS</w:t>
      </w:r>
      <w:r w:rsidR="000D50D7" w:rsidRPr="000D50D7">
        <w:t xml:space="preserve"> </w:t>
      </w:r>
      <w:r>
        <w:t>AND</w:t>
      </w:r>
      <w:r w:rsidR="000D50D7" w:rsidRPr="000D50D7">
        <w:t xml:space="preserve"> </w:t>
      </w:r>
      <w:r>
        <w:t>PLANS</w:t>
      </w:r>
      <w:r w:rsidR="000D50D7" w:rsidRPr="000D50D7">
        <w:t xml:space="preserve"> </w:t>
      </w:r>
      <w:r>
        <w:t>TO</w:t>
      </w:r>
      <w:r w:rsidR="000D50D7" w:rsidRPr="000D50D7">
        <w:t xml:space="preserve"> </w:t>
      </w:r>
      <w:r>
        <w:t>BE</w:t>
      </w:r>
      <w:r w:rsidR="000D50D7" w:rsidRPr="000D50D7">
        <w:t xml:space="preserve"> </w:t>
      </w:r>
      <w:r>
        <w:t>CERTIFIED</w:t>
      </w:r>
    </w:p>
    <w:p w14:paraId="7F1D7CC6" w14:textId="77777777" w:rsidR="00283174" w:rsidRPr="00891991" w:rsidRDefault="00283174" w:rsidP="00283174">
      <w:pPr>
        <w:pStyle w:val="TableNumber"/>
      </w:pPr>
      <w:r>
        <w:t>Table</w:t>
      </w:r>
      <w:r w:rsidR="000D50D7" w:rsidRPr="000D50D7">
        <w:t xml:space="preserve"> </w:t>
      </w:r>
      <w:fldSimple w:instr=" SEQ Table \* ARABIC \* MERGEFORMAT ">
        <w:r w:rsidR="000D50D7">
          <w:rPr>
            <w:noProof/>
          </w:rPr>
          <w:t>1</w:t>
        </w:r>
      </w:fldSimple>
    </w:p>
    <w:tbl>
      <w:tblPr>
        <w:tblW w:w="8528" w:type="dxa"/>
        <w:tblLayout w:type="fixed"/>
        <w:tblLook w:val="0000" w:firstRow="0" w:lastRow="0" w:firstColumn="0" w:lastColumn="0" w:noHBand="0" w:noVBand="0"/>
      </w:tblPr>
      <w:tblGrid>
        <w:gridCol w:w="2132"/>
        <w:gridCol w:w="2132"/>
        <w:gridCol w:w="2132"/>
        <w:gridCol w:w="2132"/>
      </w:tblGrid>
      <w:tr w:rsidR="00283174" w:rsidRPr="00891991" w14:paraId="0F3AD26B" w14:textId="77777777" w:rsidTr="00511142">
        <w:tc>
          <w:tcPr>
            <w:tcW w:w="2132" w:type="dxa"/>
            <w:tcBorders>
              <w:top w:val="single" w:sz="4" w:space="0" w:color="auto"/>
              <w:bottom w:val="single" w:sz="4" w:space="0" w:color="auto"/>
            </w:tcBorders>
          </w:tcPr>
          <w:p w14:paraId="2948B549" w14:textId="77777777" w:rsidR="00283174" w:rsidRDefault="00283174" w:rsidP="00511142">
            <w:pPr>
              <w:pStyle w:val="ColumnHeader"/>
            </w:pPr>
            <w:r>
              <w:t>(1)</w:t>
            </w:r>
          </w:p>
          <w:p w14:paraId="655F8703" w14:textId="77777777" w:rsidR="00283174" w:rsidRPr="00891991" w:rsidRDefault="00283174" w:rsidP="00511142">
            <w:pPr>
              <w:pStyle w:val="ColumnHeader"/>
            </w:pPr>
            <w:r>
              <w:t>Document</w:t>
            </w:r>
            <w:r w:rsidR="000D50D7" w:rsidRPr="000D50D7">
              <w:t xml:space="preserve"> </w:t>
            </w:r>
            <w:r>
              <w:t>name</w:t>
            </w:r>
          </w:p>
        </w:tc>
        <w:tc>
          <w:tcPr>
            <w:tcW w:w="2132" w:type="dxa"/>
            <w:tcBorders>
              <w:top w:val="single" w:sz="4" w:space="0" w:color="auto"/>
              <w:bottom w:val="single" w:sz="4" w:space="0" w:color="auto"/>
            </w:tcBorders>
          </w:tcPr>
          <w:p w14:paraId="1CCB6199" w14:textId="77777777" w:rsidR="00283174" w:rsidRDefault="00283174" w:rsidP="00511142">
            <w:pPr>
              <w:pStyle w:val="ColumnHeader"/>
            </w:pPr>
            <w:r>
              <w:t>(2)</w:t>
            </w:r>
          </w:p>
          <w:p w14:paraId="416BE673" w14:textId="77777777" w:rsidR="00283174" w:rsidRPr="00891991" w:rsidRDefault="00283174" w:rsidP="00511142">
            <w:pPr>
              <w:pStyle w:val="ColumnHeader"/>
            </w:pPr>
            <w:r>
              <w:t>Document</w:t>
            </w:r>
            <w:r w:rsidR="000D50D7" w:rsidRPr="000D50D7">
              <w:t xml:space="preserve"> </w:t>
            </w:r>
            <w:r>
              <w:t>reference</w:t>
            </w:r>
          </w:p>
        </w:tc>
        <w:tc>
          <w:tcPr>
            <w:tcW w:w="2132" w:type="dxa"/>
            <w:tcBorders>
              <w:top w:val="single" w:sz="4" w:space="0" w:color="auto"/>
              <w:bottom w:val="single" w:sz="4" w:space="0" w:color="auto"/>
            </w:tcBorders>
          </w:tcPr>
          <w:p w14:paraId="6374A8A2" w14:textId="77777777" w:rsidR="00283174" w:rsidRDefault="00283174" w:rsidP="00511142">
            <w:pPr>
              <w:pStyle w:val="ColumnHeader"/>
            </w:pPr>
            <w:r>
              <w:t>(3)</w:t>
            </w:r>
          </w:p>
          <w:p w14:paraId="0D764D69" w14:textId="77777777" w:rsidR="00283174" w:rsidRPr="00891991" w:rsidRDefault="00283174" w:rsidP="00511142">
            <w:pPr>
              <w:pStyle w:val="ColumnHeader"/>
            </w:pPr>
            <w:r>
              <w:t>Revision</w:t>
            </w:r>
            <w:r w:rsidR="000D50D7" w:rsidRPr="000D50D7">
              <w:t xml:space="preserve"> </w:t>
            </w:r>
            <w:r>
              <w:t>number</w:t>
            </w:r>
          </w:p>
        </w:tc>
        <w:tc>
          <w:tcPr>
            <w:tcW w:w="2132" w:type="dxa"/>
            <w:tcBorders>
              <w:top w:val="single" w:sz="4" w:space="0" w:color="auto"/>
              <w:bottom w:val="single" w:sz="4" w:space="0" w:color="auto"/>
            </w:tcBorders>
          </w:tcPr>
          <w:p w14:paraId="0E84609B" w14:textId="77777777" w:rsidR="00283174" w:rsidRDefault="00283174" w:rsidP="00511142">
            <w:pPr>
              <w:pStyle w:val="ColumnHeader"/>
            </w:pPr>
            <w:r>
              <w:t>(4)</w:t>
            </w:r>
          </w:p>
          <w:p w14:paraId="077ADB46" w14:textId="77777777" w:rsidR="00283174" w:rsidRPr="00891991" w:rsidRDefault="00283174" w:rsidP="00511142">
            <w:pPr>
              <w:pStyle w:val="ColumnHeader"/>
            </w:pPr>
            <w:r>
              <w:t>Date</w:t>
            </w:r>
          </w:p>
        </w:tc>
      </w:tr>
      <w:tr w:rsidR="00283174" w:rsidRPr="00891991" w14:paraId="4E088CAD" w14:textId="77777777" w:rsidTr="00511142">
        <w:tc>
          <w:tcPr>
            <w:tcW w:w="2132" w:type="dxa"/>
          </w:tcPr>
          <w:p w14:paraId="5EA6F902" w14:textId="77777777" w:rsidR="00283174" w:rsidRDefault="00283174" w:rsidP="00511142">
            <w:pPr>
              <w:pStyle w:val="TableText"/>
            </w:pPr>
            <w:r>
              <w:t>biodiversity</w:t>
            </w:r>
            <w:r w:rsidR="000D50D7" w:rsidRPr="000D50D7">
              <w:t xml:space="preserve"> </w:t>
            </w:r>
            <w:r>
              <w:t>design</w:t>
            </w:r>
            <w:r w:rsidR="000D50D7" w:rsidRPr="000D50D7">
              <w:t xml:space="preserve"> </w:t>
            </w:r>
            <w:r>
              <w:t>strategy</w:t>
            </w:r>
          </w:p>
        </w:tc>
        <w:tc>
          <w:tcPr>
            <w:tcW w:w="2132" w:type="dxa"/>
          </w:tcPr>
          <w:p w14:paraId="46ABAD06" w14:textId="77777777" w:rsidR="00283174" w:rsidRPr="00891991" w:rsidRDefault="00283174" w:rsidP="00511142">
            <w:pPr>
              <w:pStyle w:val="TableText"/>
            </w:pPr>
            <w:r>
              <w:t>7.3</w:t>
            </w:r>
            <w:r w:rsidR="001432CA">
              <w:t>.B</w:t>
            </w:r>
          </w:p>
        </w:tc>
        <w:tc>
          <w:tcPr>
            <w:tcW w:w="2132" w:type="dxa"/>
          </w:tcPr>
          <w:p w14:paraId="43199D37" w14:textId="77777777" w:rsidR="00283174" w:rsidRPr="00891991" w:rsidRDefault="00283174" w:rsidP="00511142">
            <w:pPr>
              <w:pStyle w:val="TableText"/>
            </w:pPr>
            <w:r>
              <w:t>1.0</w:t>
            </w:r>
          </w:p>
        </w:tc>
        <w:tc>
          <w:tcPr>
            <w:tcW w:w="2132" w:type="dxa"/>
          </w:tcPr>
          <w:p w14:paraId="48B11F3F" w14:textId="77777777" w:rsidR="00283174" w:rsidRPr="00891991" w:rsidRDefault="00283174" w:rsidP="00511142">
            <w:pPr>
              <w:pStyle w:val="TableText"/>
            </w:pPr>
            <w:r>
              <w:t>February</w:t>
            </w:r>
            <w:r w:rsidR="000D50D7" w:rsidRPr="000D50D7">
              <w:t xml:space="preserve"> </w:t>
            </w:r>
            <w:r>
              <w:t>2022</w:t>
            </w:r>
          </w:p>
        </w:tc>
      </w:tr>
      <w:tr w:rsidR="00283174" w:rsidRPr="00891991" w14:paraId="7C301982" w14:textId="77777777" w:rsidTr="00511142">
        <w:tc>
          <w:tcPr>
            <w:tcW w:w="2132" w:type="dxa"/>
          </w:tcPr>
          <w:p w14:paraId="3909AC0E" w14:textId="77777777" w:rsidR="00283174" w:rsidRPr="00891991" w:rsidRDefault="00283174" w:rsidP="00511142">
            <w:pPr>
              <w:pStyle w:val="TableText"/>
            </w:pPr>
            <w:r>
              <w:t>book</w:t>
            </w:r>
            <w:r w:rsidR="000D50D7" w:rsidRPr="000D50D7">
              <w:t xml:space="preserve"> </w:t>
            </w:r>
            <w:r>
              <w:t>of</w:t>
            </w:r>
            <w:r w:rsidR="000D50D7" w:rsidRPr="000D50D7">
              <w:t xml:space="preserve"> </w:t>
            </w:r>
            <w:r>
              <w:t>reference</w:t>
            </w:r>
          </w:p>
        </w:tc>
        <w:tc>
          <w:tcPr>
            <w:tcW w:w="2132" w:type="dxa"/>
          </w:tcPr>
          <w:p w14:paraId="431A5B72" w14:textId="77777777" w:rsidR="00283174" w:rsidRPr="00891991" w:rsidRDefault="00283174" w:rsidP="00511142">
            <w:pPr>
              <w:pStyle w:val="TableText"/>
            </w:pPr>
            <w:r>
              <w:t>4.3</w:t>
            </w:r>
            <w:r w:rsidR="00DE0817">
              <w:t>(</w:t>
            </w:r>
            <w:r w:rsidR="00542B9C">
              <w:t>B</w:t>
            </w:r>
            <w:r w:rsidR="00DE0817">
              <w:t>)</w:t>
            </w:r>
          </w:p>
        </w:tc>
        <w:tc>
          <w:tcPr>
            <w:tcW w:w="2132" w:type="dxa"/>
          </w:tcPr>
          <w:p w14:paraId="6532ED64" w14:textId="77777777" w:rsidR="00283174" w:rsidRPr="00891991" w:rsidRDefault="00542B9C" w:rsidP="00511142">
            <w:pPr>
              <w:pStyle w:val="TableText"/>
            </w:pPr>
            <w:r>
              <w:t>3</w:t>
            </w:r>
            <w:r w:rsidR="00283174">
              <w:t>.0</w:t>
            </w:r>
          </w:p>
        </w:tc>
        <w:tc>
          <w:tcPr>
            <w:tcW w:w="2132" w:type="dxa"/>
          </w:tcPr>
          <w:p w14:paraId="6DCA1262" w14:textId="77777777" w:rsidR="00283174" w:rsidRPr="00891991" w:rsidRDefault="00542B9C" w:rsidP="00511142">
            <w:pPr>
              <w:pStyle w:val="TableText"/>
            </w:pPr>
            <w:r>
              <w:t>January</w:t>
            </w:r>
            <w:r w:rsidR="000D50D7" w:rsidRPr="000D50D7">
              <w:t xml:space="preserve"> </w:t>
            </w:r>
            <w:r>
              <w:t>2023</w:t>
            </w:r>
          </w:p>
        </w:tc>
      </w:tr>
      <w:tr w:rsidR="00283174" w:rsidRPr="00891991" w14:paraId="77A02BFB" w14:textId="77777777" w:rsidTr="00511142">
        <w:tc>
          <w:tcPr>
            <w:tcW w:w="2132" w:type="dxa"/>
          </w:tcPr>
          <w:p w14:paraId="5C4F7D3F" w14:textId="77777777" w:rsidR="00283174" w:rsidRPr="00891991" w:rsidRDefault="00283174" w:rsidP="00511142">
            <w:pPr>
              <w:pStyle w:val="TableText"/>
            </w:pPr>
            <w:r>
              <w:t>Bulls</w:t>
            </w:r>
            <w:r w:rsidR="000D50D7" w:rsidRPr="000D50D7">
              <w:t xml:space="preserve"> </w:t>
            </w:r>
            <w:r>
              <w:t>Lodge</w:t>
            </w:r>
            <w:r w:rsidR="000D50D7" w:rsidRPr="000D50D7">
              <w:t xml:space="preserve"> </w:t>
            </w:r>
            <w:r>
              <w:t>substation</w:t>
            </w:r>
            <w:r w:rsidR="000D50D7" w:rsidRPr="000D50D7">
              <w:t xml:space="preserve"> </w:t>
            </w:r>
            <w:r>
              <w:t>extension</w:t>
            </w:r>
            <w:r w:rsidR="000D50D7" w:rsidRPr="000D50D7">
              <w:t xml:space="preserve"> </w:t>
            </w:r>
            <w:r>
              <w:t>drainage</w:t>
            </w:r>
            <w:r w:rsidR="000D50D7" w:rsidRPr="000D50D7">
              <w:t xml:space="preserve"> </w:t>
            </w:r>
            <w:r>
              <w:t>strategy</w:t>
            </w:r>
          </w:p>
        </w:tc>
        <w:tc>
          <w:tcPr>
            <w:tcW w:w="2132" w:type="dxa"/>
          </w:tcPr>
          <w:p w14:paraId="7084BED0" w14:textId="77777777" w:rsidR="00283174" w:rsidRPr="00891991" w:rsidRDefault="00283174" w:rsidP="00511142">
            <w:pPr>
              <w:pStyle w:val="TableText"/>
            </w:pPr>
            <w:r>
              <w:t>Appendix</w:t>
            </w:r>
            <w:r w:rsidR="000D50D7" w:rsidRPr="000D50D7">
              <w:t xml:space="preserve"> </w:t>
            </w:r>
            <w:r>
              <w:t>9D</w:t>
            </w:r>
            <w:r w:rsidR="000D50D7" w:rsidRPr="000D50D7">
              <w:t xml:space="preserve"> </w:t>
            </w:r>
            <w:r>
              <w:t>contained</w:t>
            </w:r>
            <w:r w:rsidR="000D50D7" w:rsidRPr="000D50D7">
              <w:t xml:space="preserve"> </w:t>
            </w:r>
            <w:r>
              <w:t>in</w:t>
            </w:r>
            <w:r w:rsidR="000D50D7" w:rsidRPr="000D50D7">
              <w:t xml:space="preserve"> </w:t>
            </w:r>
            <w:r>
              <w:t>the</w:t>
            </w:r>
            <w:r w:rsidR="000D50D7" w:rsidRPr="000D50D7">
              <w:t xml:space="preserve"> </w:t>
            </w:r>
            <w:r>
              <w:t>environmental</w:t>
            </w:r>
            <w:r w:rsidR="000D50D7" w:rsidRPr="000D50D7">
              <w:t xml:space="preserve"> </w:t>
            </w:r>
            <w:r>
              <w:t>statement</w:t>
            </w:r>
            <w:r w:rsidR="000D50D7" w:rsidRPr="000D50D7">
              <w:t xml:space="preserve"> </w:t>
            </w:r>
            <w:r>
              <w:t>(document</w:t>
            </w:r>
            <w:r w:rsidR="000D50D7" w:rsidRPr="000D50D7">
              <w:t xml:space="preserve"> </w:t>
            </w:r>
            <w:r>
              <w:t>reference</w:t>
            </w:r>
            <w:r w:rsidR="000D50D7" w:rsidRPr="000D50D7">
              <w:t xml:space="preserve"> </w:t>
            </w:r>
            <w:r>
              <w:t>6.</w:t>
            </w:r>
            <w:r w:rsidR="001432CA">
              <w:t>2</w:t>
            </w:r>
            <w:r>
              <w:t>)</w:t>
            </w:r>
          </w:p>
        </w:tc>
        <w:tc>
          <w:tcPr>
            <w:tcW w:w="2132" w:type="dxa"/>
          </w:tcPr>
          <w:p w14:paraId="2F99251A" w14:textId="77777777" w:rsidR="00283174" w:rsidRPr="00891991" w:rsidRDefault="00283174" w:rsidP="00511142">
            <w:pPr>
              <w:pStyle w:val="TableText"/>
            </w:pPr>
            <w:r>
              <w:t>1.0</w:t>
            </w:r>
          </w:p>
        </w:tc>
        <w:tc>
          <w:tcPr>
            <w:tcW w:w="2132" w:type="dxa"/>
          </w:tcPr>
          <w:p w14:paraId="213133E2" w14:textId="77777777" w:rsidR="00283174" w:rsidRPr="00891991" w:rsidRDefault="00283174" w:rsidP="00511142">
            <w:pPr>
              <w:pStyle w:val="TableText"/>
            </w:pPr>
            <w:r>
              <w:t>February</w:t>
            </w:r>
            <w:r w:rsidR="000D50D7" w:rsidRPr="000D50D7">
              <w:t xml:space="preserve"> </w:t>
            </w:r>
            <w:r>
              <w:t>2022</w:t>
            </w:r>
          </w:p>
        </w:tc>
      </w:tr>
      <w:tr w:rsidR="00283174" w:rsidRPr="00891991" w14:paraId="39F966FE" w14:textId="77777777" w:rsidTr="00511142">
        <w:tc>
          <w:tcPr>
            <w:tcW w:w="2132" w:type="dxa"/>
          </w:tcPr>
          <w:p w14:paraId="56C435F1" w14:textId="77777777" w:rsidR="00283174" w:rsidRPr="00891991" w:rsidRDefault="00283174" w:rsidP="00511142">
            <w:pPr>
              <w:pStyle w:val="TableText"/>
            </w:pPr>
            <w:r>
              <w:t>decommissioning</w:t>
            </w:r>
            <w:r w:rsidR="000D50D7" w:rsidRPr="000D50D7">
              <w:t xml:space="preserve"> </w:t>
            </w:r>
            <w:r>
              <w:t>strategy</w:t>
            </w:r>
          </w:p>
        </w:tc>
        <w:tc>
          <w:tcPr>
            <w:tcW w:w="2132" w:type="dxa"/>
          </w:tcPr>
          <w:p w14:paraId="40563ED5" w14:textId="77777777" w:rsidR="00283174" w:rsidRPr="00891991" w:rsidRDefault="00283174" w:rsidP="00511142">
            <w:pPr>
              <w:pStyle w:val="TableText"/>
            </w:pPr>
            <w:r>
              <w:t>7.12</w:t>
            </w:r>
            <w:r w:rsidR="00DE0817">
              <w:t>(A)</w:t>
            </w:r>
          </w:p>
        </w:tc>
        <w:tc>
          <w:tcPr>
            <w:tcW w:w="2132" w:type="dxa"/>
          </w:tcPr>
          <w:p w14:paraId="47B55AE1" w14:textId="77777777" w:rsidR="00283174" w:rsidRPr="00891991" w:rsidRDefault="00DE0817" w:rsidP="00511142">
            <w:pPr>
              <w:pStyle w:val="TableText"/>
            </w:pPr>
            <w:r>
              <w:t>2</w:t>
            </w:r>
            <w:r w:rsidR="00283174">
              <w:t>.0</w:t>
            </w:r>
          </w:p>
        </w:tc>
        <w:tc>
          <w:tcPr>
            <w:tcW w:w="2132" w:type="dxa"/>
          </w:tcPr>
          <w:p w14:paraId="136C39FD" w14:textId="77777777" w:rsidR="00283174" w:rsidRPr="00891991" w:rsidRDefault="00DE0817" w:rsidP="00511142">
            <w:pPr>
              <w:pStyle w:val="TableText"/>
            </w:pPr>
            <w:r>
              <w:t>August</w:t>
            </w:r>
            <w:r w:rsidR="000D50D7" w:rsidRPr="000D50D7">
              <w:t xml:space="preserve"> </w:t>
            </w:r>
            <w:r w:rsidR="00283174">
              <w:t>2022</w:t>
            </w:r>
          </w:p>
        </w:tc>
      </w:tr>
      <w:tr w:rsidR="00283174" w:rsidRPr="00891991" w14:paraId="6CE645FA" w14:textId="77777777" w:rsidTr="00511142">
        <w:tc>
          <w:tcPr>
            <w:tcW w:w="2132" w:type="dxa"/>
          </w:tcPr>
          <w:p w14:paraId="2FF0EE13" w14:textId="77777777" w:rsidR="00283174" w:rsidRPr="00891991" w:rsidRDefault="00283174" w:rsidP="00511142">
            <w:pPr>
              <w:pStyle w:val="TableText"/>
            </w:pPr>
            <w:r>
              <w:t>environmental</w:t>
            </w:r>
            <w:r w:rsidR="000D50D7" w:rsidRPr="000D50D7">
              <w:t xml:space="preserve"> </w:t>
            </w:r>
            <w:r>
              <w:t>statement</w:t>
            </w:r>
          </w:p>
        </w:tc>
        <w:tc>
          <w:tcPr>
            <w:tcW w:w="2132" w:type="dxa"/>
          </w:tcPr>
          <w:p w14:paraId="48EA1389" w14:textId="77777777" w:rsidR="00283174" w:rsidRDefault="00477150" w:rsidP="00511142">
            <w:pPr>
              <w:pStyle w:val="TableText"/>
            </w:pPr>
            <w:r>
              <w:t>e</w:t>
            </w:r>
            <w:r w:rsidR="001432CA">
              <w:t>nvironmental</w:t>
            </w:r>
            <w:r w:rsidR="000D50D7" w:rsidRPr="000D50D7">
              <w:t xml:space="preserve"> </w:t>
            </w:r>
            <w:r w:rsidR="001432CA">
              <w:t>statement</w:t>
            </w:r>
            <w:r w:rsidR="000D50D7" w:rsidRPr="000D50D7">
              <w:t xml:space="preserve"> </w:t>
            </w:r>
            <w:r w:rsidR="001432CA">
              <w:t>volume</w:t>
            </w:r>
            <w:r w:rsidR="000D50D7" w:rsidRPr="000D50D7">
              <w:t xml:space="preserve"> </w:t>
            </w:r>
            <w:r w:rsidR="001432CA">
              <w:t>1:</w:t>
            </w:r>
            <w:r w:rsidR="000D50D7" w:rsidRPr="000D50D7">
              <w:t xml:space="preserve"> </w:t>
            </w:r>
            <w:r w:rsidR="001432CA">
              <w:t>6.1</w:t>
            </w:r>
            <w:r w:rsidR="000D50D7" w:rsidRPr="000D50D7">
              <w:t xml:space="preserve"> </w:t>
            </w:r>
            <w:r w:rsidR="001432CA">
              <w:t>(excluding</w:t>
            </w:r>
            <w:r w:rsidR="000D50D7" w:rsidRPr="000D50D7">
              <w:t xml:space="preserve"> </w:t>
            </w:r>
            <w:r w:rsidR="001432CA">
              <w:t>chapters</w:t>
            </w:r>
            <w:r w:rsidR="000D50D7" w:rsidRPr="000D50D7">
              <w:t xml:space="preserve"> </w:t>
            </w:r>
            <w:r w:rsidR="001432CA">
              <w:t>2,</w:t>
            </w:r>
            <w:r w:rsidR="000D50D7" w:rsidRPr="000D50D7">
              <w:t xml:space="preserve"> </w:t>
            </w:r>
            <w:r w:rsidR="00DE0817">
              <w:t>3,</w:t>
            </w:r>
            <w:r w:rsidR="000D50D7" w:rsidRPr="000D50D7">
              <w:t xml:space="preserve"> </w:t>
            </w:r>
            <w:r w:rsidR="001432CA">
              <w:t>7,</w:t>
            </w:r>
            <w:r w:rsidR="000D50D7" w:rsidRPr="000D50D7">
              <w:t xml:space="preserve"> </w:t>
            </w:r>
            <w:r w:rsidR="001432CA">
              <w:t>10</w:t>
            </w:r>
            <w:r w:rsidR="006A7862">
              <w:t>,</w:t>
            </w:r>
            <w:r w:rsidR="000D50D7" w:rsidRPr="000D50D7">
              <w:t xml:space="preserve"> </w:t>
            </w:r>
            <w:r w:rsidR="006A7862">
              <w:t>14</w:t>
            </w:r>
            <w:r w:rsidR="001432CA">
              <w:t>)</w:t>
            </w:r>
          </w:p>
          <w:p w14:paraId="56FC574B" w14:textId="77777777" w:rsidR="001432CA" w:rsidRDefault="001432CA" w:rsidP="00307FB6">
            <w:pPr>
              <w:pStyle w:val="linespace"/>
            </w:pPr>
          </w:p>
          <w:p w14:paraId="29ADC0FF" w14:textId="77777777" w:rsidR="001432CA" w:rsidRDefault="00477150" w:rsidP="00511142">
            <w:pPr>
              <w:pStyle w:val="TableText"/>
            </w:pPr>
            <w:r>
              <w:t>e</w:t>
            </w:r>
            <w:r w:rsidR="001432CA">
              <w:t>nvironmental</w:t>
            </w:r>
            <w:r w:rsidR="000D50D7" w:rsidRPr="000D50D7">
              <w:t xml:space="preserve"> </w:t>
            </w:r>
            <w:r w:rsidR="001432CA">
              <w:t>statement</w:t>
            </w:r>
            <w:r w:rsidR="000D50D7" w:rsidRPr="000D50D7">
              <w:t xml:space="preserve"> </w:t>
            </w:r>
            <w:r w:rsidR="001432CA">
              <w:t>volume</w:t>
            </w:r>
            <w:r w:rsidR="000D50D7" w:rsidRPr="000D50D7">
              <w:t xml:space="preserve"> </w:t>
            </w:r>
            <w:r w:rsidR="001432CA">
              <w:t>1:</w:t>
            </w:r>
            <w:r w:rsidR="000D50D7" w:rsidRPr="000D50D7">
              <w:t xml:space="preserve"> </w:t>
            </w:r>
            <w:r w:rsidR="001432CA">
              <w:t>6.1(A)</w:t>
            </w:r>
            <w:r w:rsidR="000D50D7" w:rsidRPr="000D50D7">
              <w:t xml:space="preserve"> </w:t>
            </w:r>
            <w:r w:rsidR="001432CA">
              <w:t>(chapters</w:t>
            </w:r>
            <w:r w:rsidR="000D50D7" w:rsidRPr="000D50D7">
              <w:t xml:space="preserve"> </w:t>
            </w:r>
            <w:r w:rsidR="001432CA">
              <w:t>2,</w:t>
            </w:r>
            <w:r w:rsidR="000D50D7" w:rsidRPr="000D50D7">
              <w:t xml:space="preserve"> </w:t>
            </w:r>
            <w:r w:rsidR="00DE0817">
              <w:t>and</w:t>
            </w:r>
            <w:r w:rsidR="000D50D7" w:rsidRPr="000D50D7">
              <w:t xml:space="preserve"> </w:t>
            </w:r>
            <w:r w:rsidR="001432CA">
              <w:t>10)</w:t>
            </w:r>
          </w:p>
          <w:p w14:paraId="09D1CDEF" w14:textId="77777777" w:rsidR="00DE0817" w:rsidRDefault="00DE0817" w:rsidP="00307FB6">
            <w:pPr>
              <w:pStyle w:val="linespace"/>
            </w:pPr>
          </w:p>
          <w:p w14:paraId="50D5EE63" w14:textId="77777777" w:rsidR="00DE0817" w:rsidRDefault="00DE0817" w:rsidP="00511142">
            <w:pPr>
              <w:pStyle w:val="TableText"/>
            </w:pPr>
            <w:r>
              <w:t>environmental</w:t>
            </w:r>
            <w:r w:rsidR="000D50D7" w:rsidRPr="000D50D7">
              <w:t xml:space="preserve"> </w:t>
            </w:r>
            <w:r>
              <w:t>statement</w:t>
            </w:r>
            <w:r w:rsidR="000D50D7" w:rsidRPr="000D50D7">
              <w:t xml:space="preserve"> </w:t>
            </w:r>
            <w:r>
              <w:t>volume</w:t>
            </w:r>
            <w:r w:rsidR="000D50D7" w:rsidRPr="000D50D7">
              <w:t xml:space="preserve"> </w:t>
            </w:r>
            <w:r>
              <w:t>1:</w:t>
            </w:r>
            <w:r w:rsidR="000D50D7" w:rsidRPr="000D50D7">
              <w:t xml:space="preserve"> </w:t>
            </w:r>
            <w:r>
              <w:t>6.1(B)</w:t>
            </w:r>
            <w:r w:rsidR="000D50D7" w:rsidRPr="000D50D7">
              <w:t xml:space="preserve"> </w:t>
            </w:r>
            <w:r>
              <w:t>(chapter</w:t>
            </w:r>
            <w:r w:rsidR="000D50D7" w:rsidRPr="000D50D7">
              <w:t xml:space="preserve"> </w:t>
            </w:r>
            <w:r>
              <w:t>3)</w:t>
            </w:r>
          </w:p>
          <w:p w14:paraId="3A273E62" w14:textId="77777777" w:rsidR="001432CA" w:rsidRDefault="001432CA" w:rsidP="00307FB6">
            <w:pPr>
              <w:pStyle w:val="linespace"/>
            </w:pPr>
          </w:p>
          <w:p w14:paraId="0E90F718" w14:textId="77777777" w:rsidR="00DE0817" w:rsidRDefault="00DE0817" w:rsidP="00511142">
            <w:pPr>
              <w:pStyle w:val="TableText"/>
            </w:pPr>
            <w:r>
              <w:t>environmental</w:t>
            </w:r>
            <w:r w:rsidR="000D50D7" w:rsidRPr="000D50D7">
              <w:t xml:space="preserve"> </w:t>
            </w:r>
            <w:r>
              <w:t>statement</w:t>
            </w:r>
            <w:r w:rsidR="000D50D7" w:rsidRPr="000D50D7">
              <w:t xml:space="preserve"> </w:t>
            </w:r>
            <w:r>
              <w:t>volume</w:t>
            </w:r>
            <w:r w:rsidR="000D50D7" w:rsidRPr="000D50D7">
              <w:t xml:space="preserve"> </w:t>
            </w:r>
            <w:r>
              <w:t>1:</w:t>
            </w:r>
            <w:r w:rsidR="000D50D7" w:rsidRPr="000D50D7">
              <w:t xml:space="preserve"> </w:t>
            </w:r>
            <w:r>
              <w:t>6.1(B)</w:t>
            </w:r>
            <w:r w:rsidR="000D50D7" w:rsidRPr="000D50D7">
              <w:t xml:space="preserve"> </w:t>
            </w:r>
            <w:r w:rsidR="006A7862">
              <w:t>(</w:t>
            </w:r>
            <w:r>
              <w:t>chapter</w:t>
            </w:r>
            <w:r w:rsidR="000D50D7" w:rsidRPr="000D50D7">
              <w:t xml:space="preserve"> </w:t>
            </w:r>
            <w:r>
              <w:t>7)</w:t>
            </w:r>
          </w:p>
          <w:p w14:paraId="6A63FDC0" w14:textId="77777777" w:rsidR="006A7862" w:rsidRDefault="006A7862" w:rsidP="00307FB6">
            <w:pPr>
              <w:pStyle w:val="linespace"/>
            </w:pPr>
          </w:p>
          <w:p w14:paraId="190AAB22" w14:textId="77777777" w:rsidR="006A7862" w:rsidRDefault="006A7862" w:rsidP="00511142">
            <w:pPr>
              <w:pStyle w:val="TableText"/>
            </w:pPr>
            <w:r>
              <w:t>environmental</w:t>
            </w:r>
            <w:r w:rsidR="000D50D7" w:rsidRPr="000D50D7">
              <w:t xml:space="preserve"> </w:t>
            </w:r>
            <w:r>
              <w:t>statement</w:t>
            </w:r>
            <w:r w:rsidR="000D50D7" w:rsidRPr="000D50D7">
              <w:t xml:space="preserve"> </w:t>
            </w:r>
            <w:r>
              <w:t>volume</w:t>
            </w:r>
            <w:r w:rsidR="000D50D7" w:rsidRPr="000D50D7">
              <w:t xml:space="preserve"> </w:t>
            </w:r>
            <w:r>
              <w:t>1:</w:t>
            </w:r>
            <w:r w:rsidR="000D50D7" w:rsidRPr="000D50D7">
              <w:t xml:space="preserve"> </w:t>
            </w:r>
            <w:r>
              <w:t>6.1(A)</w:t>
            </w:r>
            <w:r w:rsidR="000D50D7" w:rsidRPr="000D50D7">
              <w:t xml:space="preserve"> </w:t>
            </w:r>
            <w:r>
              <w:t>(chapter</w:t>
            </w:r>
            <w:r w:rsidR="000D50D7" w:rsidRPr="000D50D7">
              <w:t xml:space="preserve"> </w:t>
            </w:r>
            <w:r>
              <w:t>14)</w:t>
            </w:r>
          </w:p>
          <w:p w14:paraId="4953FEE8" w14:textId="77777777" w:rsidR="00DE0817" w:rsidRDefault="00DE0817" w:rsidP="00307FB6">
            <w:pPr>
              <w:pStyle w:val="linespace"/>
            </w:pPr>
          </w:p>
          <w:p w14:paraId="3666F607" w14:textId="77777777" w:rsidR="00061D00" w:rsidRDefault="00477150" w:rsidP="00511142">
            <w:pPr>
              <w:pStyle w:val="TableText"/>
            </w:pPr>
            <w:r>
              <w:t>e</w:t>
            </w:r>
            <w:r w:rsidR="001432CA">
              <w:t>nvironmental</w:t>
            </w:r>
            <w:r w:rsidR="000D50D7" w:rsidRPr="000D50D7">
              <w:t xml:space="preserve"> </w:t>
            </w:r>
            <w:r w:rsidR="001432CA">
              <w:t>statement</w:t>
            </w:r>
            <w:r w:rsidR="000D50D7" w:rsidRPr="000D50D7">
              <w:t xml:space="preserve"> </w:t>
            </w:r>
            <w:r w:rsidR="001432CA">
              <w:t>volume</w:t>
            </w:r>
            <w:r w:rsidR="000D50D7" w:rsidRPr="000D50D7">
              <w:t xml:space="preserve"> </w:t>
            </w:r>
            <w:r w:rsidR="001432CA">
              <w:t>2:</w:t>
            </w:r>
            <w:r w:rsidR="000D50D7" w:rsidRPr="000D50D7">
              <w:t xml:space="preserve"> </w:t>
            </w:r>
            <w:r w:rsidR="001432CA">
              <w:t>6.</w:t>
            </w:r>
            <w:r w:rsidR="00061D00">
              <w:t>2</w:t>
            </w:r>
            <w:r w:rsidR="000D50D7" w:rsidRPr="000D50D7">
              <w:t xml:space="preserve"> </w:t>
            </w:r>
            <w:r w:rsidR="00061D00">
              <w:t>(excluding</w:t>
            </w:r>
            <w:r w:rsidR="000D50D7" w:rsidRPr="000D50D7">
              <w:t xml:space="preserve"> </w:t>
            </w:r>
            <w:r w:rsidR="00061D00">
              <w:t>appendices</w:t>
            </w:r>
            <w:r w:rsidR="000D50D7" w:rsidRPr="000D50D7">
              <w:t xml:space="preserve"> </w:t>
            </w:r>
            <w:r w:rsidR="00703253">
              <w:t>2A,</w:t>
            </w:r>
            <w:r w:rsidR="000D50D7" w:rsidRPr="000D50D7">
              <w:t xml:space="preserve"> </w:t>
            </w:r>
            <w:r w:rsidR="00DE0817">
              <w:t>7A,</w:t>
            </w:r>
            <w:r w:rsidR="000D50D7" w:rsidRPr="000D50D7">
              <w:t xml:space="preserve"> </w:t>
            </w:r>
            <w:r w:rsidR="00061D00">
              <w:t>9A,</w:t>
            </w:r>
            <w:r w:rsidR="000D50D7" w:rsidRPr="000D50D7">
              <w:t xml:space="preserve"> </w:t>
            </w:r>
            <w:r w:rsidR="00061D00">
              <w:t>10F,</w:t>
            </w:r>
            <w:r w:rsidR="000D50D7" w:rsidRPr="000D50D7">
              <w:t xml:space="preserve"> </w:t>
            </w:r>
            <w:r w:rsidR="00061D00">
              <w:t>13B)</w:t>
            </w:r>
          </w:p>
          <w:p w14:paraId="26F94C07" w14:textId="77777777" w:rsidR="00703253" w:rsidRDefault="00703253" w:rsidP="00307FB6">
            <w:pPr>
              <w:pStyle w:val="linespace"/>
            </w:pPr>
          </w:p>
          <w:p w14:paraId="44E66815" w14:textId="77777777" w:rsidR="00703253" w:rsidRDefault="00703253" w:rsidP="00511142">
            <w:pPr>
              <w:pStyle w:val="TableText"/>
            </w:pPr>
            <w:r>
              <w:t>environmental</w:t>
            </w:r>
            <w:r w:rsidR="000D50D7" w:rsidRPr="000D50D7">
              <w:t xml:space="preserve"> </w:t>
            </w:r>
            <w:r>
              <w:t>statement</w:t>
            </w:r>
            <w:r w:rsidR="000D50D7" w:rsidRPr="000D50D7">
              <w:t xml:space="preserve"> </w:t>
            </w:r>
            <w:r>
              <w:t>volume</w:t>
            </w:r>
            <w:r w:rsidR="000D50D7" w:rsidRPr="000D50D7">
              <w:t xml:space="preserve"> </w:t>
            </w:r>
            <w:r>
              <w:t>2:</w:t>
            </w:r>
            <w:r w:rsidR="000D50D7" w:rsidRPr="000D50D7">
              <w:t xml:space="preserve"> </w:t>
            </w:r>
            <w:r>
              <w:t>6.2(A)</w:t>
            </w:r>
            <w:r w:rsidR="000D50D7" w:rsidRPr="000D50D7">
              <w:t xml:space="preserve"> </w:t>
            </w:r>
            <w:r>
              <w:t>(appendix</w:t>
            </w:r>
            <w:r w:rsidR="000D50D7" w:rsidRPr="000D50D7">
              <w:t xml:space="preserve"> </w:t>
            </w:r>
            <w:r>
              <w:t>2A)</w:t>
            </w:r>
          </w:p>
          <w:p w14:paraId="5633C8AA" w14:textId="77777777" w:rsidR="00DE0817" w:rsidRDefault="00DE0817" w:rsidP="00307FB6">
            <w:pPr>
              <w:pStyle w:val="linespace"/>
            </w:pPr>
          </w:p>
          <w:p w14:paraId="1BA61633" w14:textId="77777777" w:rsidR="00DE0817" w:rsidRDefault="00DE0817" w:rsidP="00511142">
            <w:pPr>
              <w:pStyle w:val="TableText"/>
            </w:pPr>
            <w:r>
              <w:t>environmental</w:t>
            </w:r>
            <w:r w:rsidR="000D50D7" w:rsidRPr="000D50D7">
              <w:t xml:space="preserve"> </w:t>
            </w:r>
            <w:r>
              <w:t>statement</w:t>
            </w:r>
            <w:r w:rsidR="000D50D7" w:rsidRPr="000D50D7">
              <w:t xml:space="preserve"> </w:t>
            </w:r>
            <w:r>
              <w:t>volume</w:t>
            </w:r>
            <w:r w:rsidR="000D50D7" w:rsidRPr="000D50D7">
              <w:t xml:space="preserve"> </w:t>
            </w:r>
            <w:r>
              <w:t>2:</w:t>
            </w:r>
            <w:r w:rsidR="000D50D7" w:rsidRPr="000D50D7">
              <w:t xml:space="preserve"> </w:t>
            </w:r>
            <w:r>
              <w:t>6.2(A)</w:t>
            </w:r>
            <w:r w:rsidR="000D50D7" w:rsidRPr="000D50D7">
              <w:t xml:space="preserve"> </w:t>
            </w:r>
            <w:r>
              <w:t>(appendix</w:t>
            </w:r>
            <w:r w:rsidR="000D50D7" w:rsidRPr="000D50D7">
              <w:t xml:space="preserve"> </w:t>
            </w:r>
            <w:r>
              <w:t>7A)</w:t>
            </w:r>
          </w:p>
          <w:p w14:paraId="4DAE6058" w14:textId="77777777" w:rsidR="00061D00" w:rsidRDefault="00061D00" w:rsidP="00307FB6">
            <w:pPr>
              <w:pStyle w:val="linespace"/>
            </w:pPr>
          </w:p>
          <w:p w14:paraId="35B2E430" w14:textId="77777777" w:rsidR="00061D00" w:rsidRDefault="00477150" w:rsidP="00511142">
            <w:pPr>
              <w:pStyle w:val="TableText"/>
            </w:pPr>
            <w:r>
              <w:lastRenderedPageBreak/>
              <w:t>e</w:t>
            </w:r>
            <w:r w:rsidR="00061D00">
              <w:t>nvironmental</w:t>
            </w:r>
            <w:r w:rsidR="000D50D7" w:rsidRPr="000D50D7">
              <w:t xml:space="preserve"> </w:t>
            </w:r>
            <w:r w:rsidR="00061D00">
              <w:t>statement</w:t>
            </w:r>
            <w:r w:rsidR="000D50D7" w:rsidRPr="000D50D7">
              <w:t xml:space="preserve"> </w:t>
            </w:r>
            <w:r w:rsidR="00061D00">
              <w:t>volume</w:t>
            </w:r>
            <w:r w:rsidR="000D50D7" w:rsidRPr="000D50D7">
              <w:t xml:space="preserve"> </w:t>
            </w:r>
            <w:r w:rsidR="00061D00">
              <w:t>2:</w:t>
            </w:r>
            <w:r w:rsidR="000D50D7" w:rsidRPr="000D50D7">
              <w:t xml:space="preserve"> </w:t>
            </w:r>
            <w:r w:rsidR="00061D00">
              <w:t>6.2(A)</w:t>
            </w:r>
            <w:r w:rsidR="000D50D7" w:rsidRPr="000D50D7">
              <w:t xml:space="preserve"> </w:t>
            </w:r>
            <w:r w:rsidR="00061D00">
              <w:t>(appendices</w:t>
            </w:r>
            <w:r w:rsidR="000D50D7" w:rsidRPr="000D50D7">
              <w:t xml:space="preserve"> </w:t>
            </w:r>
            <w:r w:rsidR="00061D00">
              <w:t>9A,</w:t>
            </w:r>
            <w:r w:rsidR="000D50D7" w:rsidRPr="000D50D7">
              <w:t xml:space="preserve"> </w:t>
            </w:r>
            <w:r w:rsidR="00061D00">
              <w:t>10F)</w:t>
            </w:r>
          </w:p>
          <w:p w14:paraId="2AE8E592" w14:textId="77777777" w:rsidR="006A7862" w:rsidRDefault="006A7862" w:rsidP="00307FB6">
            <w:pPr>
              <w:pStyle w:val="linespace"/>
            </w:pPr>
          </w:p>
          <w:p w14:paraId="43BBED9A" w14:textId="77777777" w:rsidR="006A7862" w:rsidRDefault="006A7862" w:rsidP="00307FB6">
            <w:pPr>
              <w:pStyle w:val="linespace"/>
            </w:pPr>
          </w:p>
          <w:p w14:paraId="1B970570" w14:textId="77777777" w:rsidR="006A7862" w:rsidRDefault="006A7862" w:rsidP="00511142">
            <w:pPr>
              <w:pStyle w:val="TableText"/>
            </w:pPr>
            <w:r>
              <w:t>environmental</w:t>
            </w:r>
            <w:r w:rsidR="000D50D7" w:rsidRPr="000D50D7">
              <w:t xml:space="preserve"> </w:t>
            </w:r>
            <w:r>
              <w:t>statement</w:t>
            </w:r>
            <w:r w:rsidR="000D50D7" w:rsidRPr="000D50D7">
              <w:t xml:space="preserve"> </w:t>
            </w:r>
            <w:r>
              <w:t>volume</w:t>
            </w:r>
            <w:r w:rsidR="000D50D7" w:rsidRPr="000D50D7">
              <w:t xml:space="preserve"> </w:t>
            </w:r>
            <w:r>
              <w:t>2:</w:t>
            </w:r>
            <w:r w:rsidR="000D50D7" w:rsidRPr="000D50D7">
              <w:t xml:space="preserve"> </w:t>
            </w:r>
            <w:r>
              <w:t>6.2(C)</w:t>
            </w:r>
            <w:r w:rsidR="000D50D7" w:rsidRPr="000D50D7">
              <w:t xml:space="preserve"> </w:t>
            </w:r>
            <w:r>
              <w:t>(appendix</w:t>
            </w:r>
            <w:r w:rsidR="000D50D7" w:rsidRPr="000D50D7">
              <w:t xml:space="preserve"> </w:t>
            </w:r>
            <w:r>
              <w:t>13B)</w:t>
            </w:r>
          </w:p>
          <w:p w14:paraId="0BB86106" w14:textId="77777777" w:rsidR="00061D00" w:rsidRDefault="00061D00" w:rsidP="00307FB6">
            <w:pPr>
              <w:pStyle w:val="linespace"/>
            </w:pPr>
          </w:p>
          <w:p w14:paraId="3B6ED3A9" w14:textId="77777777" w:rsidR="00061D00" w:rsidRDefault="00477150" w:rsidP="00511142">
            <w:pPr>
              <w:pStyle w:val="TableText"/>
            </w:pPr>
            <w:r>
              <w:t>e</w:t>
            </w:r>
            <w:r w:rsidR="00061D00">
              <w:t>nvironmental</w:t>
            </w:r>
            <w:r w:rsidR="000D50D7" w:rsidRPr="000D50D7">
              <w:t xml:space="preserve"> </w:t>
            </w:r>
            <w:r w:rsidR="00061D00">
              <w:t>statement</w:t>
            </w:r>
            <w:r w:rsidR="000D50D7" w:rsidRPr="000D50D7">
              <w:t xml:space="preserve"> </w:t>
            </w:r>
            <w:r w:rsidR="00061D00">
              <w:t>volume</w:t>
            </w:r>
            <w:r w:rsidR="000D50D7" w:rsidRPr="000D50D7">
              <w:t xml:space="preserve"> </w:t>
            </w:r>
            <w:r w:rsidR="00061D00">
              <w:t>3:</w:t>
            </w:r>
            <w:r w:rsidR="000D50D7" w:rsidRPr="000D50D7">
              <w:t xml:space="preserve"> </w:t>
            </w:r>
            <w:r w:rsidR="00061D00">
              <w:t>6.3</w:t>
            </w:r>
            <w:r w:rsidR="000D50D7" w:rsidRPr="000D50D7">
              <w:t xml:space="preserve"> </w:t>
            </w:r>
            <w:r w:rsidR="00061D00">
              <w:t>(excluding</w:t>
            </w:r>
            <w:r w:rsidR="000D50D7" w:rsidRPr="000D50D7">
              <w:t xml:space="preserve"> </w:t>
            </w:r>
            <w:r w:rsidR="00061D00">
              <w:t>figures</w:t>
            </w:r>
            <w:r w:rsidR="000D50D7" w:rsidRPr="000D50D7">
              <w:t xml:space="preserve"> </w:t>
            </w:r>
            <w:r w:rsidR="00061D00">
              <w:t>2-3</w:t>
            </w:r>
            <w:r w:rsidR="00EC7286">
              <w:t>,</w:t>
            </w:r>
            <w:r w:rsidR="000D50D7" w:rsidRPr="000D50D7">
              <w:t xml:space="preserve"> </w:t>
            </w:r>
            <w:r w:rsidR="007C12BD">
              <w:t>2-5,</w:t>
            </w:r>
            <w:r w:rsidR="000D50D7" w:rsidRPr="000D50D7">
              <w:t xml:space="preserve"> </w:t>
            </w:r>
            <w:r w:rsidR="007C12BD">
              <w:t>2-27,</w:t>
            </w:r>
            <w:r w:rsidR="000D50D7" w:rsidRPr="000D50D7">
              <w:t xml:space="preserve"> </w:t>
            </w:r>
            <w:r w:rsidR="001B42DF">
              <w:t>2</w:t>
            </w:r>
            <w:r w:rsidR="00EC7286">
              <w:t>-32</w:t>
            </w:r>
            <w:r w:rsidR="007C12BD">
              <w:t>,</w:t>
            </w:r>
            <w:r w:rsidR="000D50D7" w:rsidRPr="000D50D7">
              <w:t xml:space="preserve"> </w:t>
            </w:r>
            <w:r w:rsidR="007C12BD">
              <w:t>10-13</w:t>
            </w:r>
            <w:r w:rsidR="000D50D7" w:rsidRPr="000D50D7">
              <w:t xml:space="preserve"> </w:t>
            </w:r>
            <w:r w:rsidR="007C12BD">
              <w:t>(visualisations</w:t>
            </w:r>
            <w:r w:rsidR="000D50D7" w:rsidRPr="000D50D7">
              <w:t xml:space="preserve"> </w:t>
            </w:r>
            <w:r w:rsidR="007C12BD">
              <w:t>4</w:t>
            </w:r>
            <w:r w:rsidR="000D50D7" w:rsidRPr="000D50D7">
              <w:t xml:space="preserve"> </w:t>
            </w:r>
            <w:r w:rsidR="007C12BD">
              <w:t>and</w:t>
            </w:r>
            <w:r w:rsidR="000D50D7" w:rsidRPr="000D50D7">
              <w:t xml:space="preserve"> </w:t>
            </w:r>
            <w:r w:rsidR="007C12BD">
              <w:t>5</w:t>
            </w:r>
            <w:r w:rsidR="000D50D7" w:rsidRPr="000D50D7">
              <w:t xml:space="preserve"> </w:t>
            </w:r>
            <w:r w:rsidR="007C12BD">
              <w:t>of</w:t>
            </w:r>
            <w:r w:rsidR="000D50D7" w:rsidRPr="000D50D7">
              <w:t xml:space="preserve"> </w:t>
            </w:r>
            <w:r w:rsidR="007C12BD">
              <w:t>5</w:t>
            </w:r>
            <w:r w:rsidR="00B12403">
              <w:t>)</w:t>
            </w:r>
            <w:r w:rsidR="000D50D7" w:rsidRPr="000D50D7">
              <w:t xml:space="preserve"> </w:t>
            </w:r>
            <w:r w:rsidR="00061D00">
              <w:t>and</w:t>
            </w:r>
            <w:r w:rsidR="000D50D7" w:rsidRPr="000D50D7">
              <w:t xml:space="preserve"> </w:t>
            </w:r>
            <w:r w:rsidR="00061D00">
              <w:t>10-15)</w:t>
            </w:r>
          </w:p>
          <w:p w14:paraId="25BAC1E1" w14:textId="77777777" w:rsidR="00061D00" w:rsidRDefault="00061D00" w:rsidP="00307FB6">
            <w:pPr>
              <w:pStyle w:val="linespace"/>
            </w:pPr>
          </w:p>
          <w:p w14:paraId="08AC9328" w14:textId="77777777" w:rsidR="00061D00" w:rsidRDefault="00477150" w:rsidP="00511142">
            <w:pPr>
              <w:pStyle w:val="TableText"/>
            </w:pPr>
            <w:r>
              <w:t>e</w:t>
            </w:r>
            <w:r w:rsidR="00061D00">
              <w:t>nvironmental</w:t>
            </w:r>
            <w:r w:rsidR="000D50D7" w:rsidRPr="000D50D7">
              <w:t xml:space="preserve"> </w:t>
            </w:r>
            <w:r w:rsidR="00061D00">
              <w:t>statement</w:t>
            </w:r>
            <w:r w:rsidR="000D50D7" w:rsidRPr="000D50D7">
              <w:t xml:space="preserve"> </w:t>
            </w:r>
            <w:r w:rsidR="00061D00">
              <w:t>volume</w:t>
            </w:r>
            <w:r w:rsidR="000D50D7" w:rsidRPr="000D50D7">
              <w:t xml:space="preserve"> </w:t>
            </w:r>
            <w:r w:rsidR="00061D00">
              <w:t>3:</w:t>
            </w:r>
            <w:r w:rsidR="000D50D7" w:rsidRPr="000D50D7">
              <w:t xml:space="preserve"> </w:t>
            </w:r>
            <w:r w:rsidR="00061D00">
              <w:t>6.3(A)</w:t>
            </w:r>
            <w:r w:rsidR="000D50D7" w:rsidRPr="000D50D7">
              <w:t xml:space="preserve"> </w:t>
            </w:r>
            <w:r w:rsidR="00061D00">
              <w:t>(figure</w:t>
            </w:r>
            <w:r w:rsidR="000D50D7" w:rsidRPr="000D50D7">
              <w:t xml:space="preserve"> </w:t>
            </w:r>
            <w:r w:rsidR="00061D00">
              <w:t>2-3)</w:t>
            </w:r>
          </w:p>
          <w:p w14:paraId="5F9624C5" w14:textId="77777777" w:rsidR="00DE0817" w:rsidRDefault="00DE0817" w:rsidP="00307FB6">
            <w:pPr>
              <w:pStyle w:val="linespace"/>
            </w:pPr>
          </w:p>
          <w:p w14:paraId="1E0D7F19" w14:textId="77777777" w:rsidR="00B12403" w:rsidRDefault="00DE0817" w:rsidP="00511142">
            <w:pPr>
              <w:pStyle w:val="TableText"/>
            </w:pPr>
            <w:r>
              <w:t>environmental</w:t>
            </w:r>
            <w:r w:rsidR="000D50D7" w:rsidRPr="000D50D7">
              <w:t xml:space="preserve"> </w:t>
            </w:r>
            <w:r>
              <w:t>statement</w:t>
            </w:r>
            <w:r w:rsidR="000D50D7" w:rsidRPr="000D50D7">
              <w:t xml:space="preserve"> </w:t>
            </w:r>
            <w:r>
              <w:t>volume</w:t>
            </w:r>
            <w:r w:rsidR="000D50D7" w:rsidRPr="000D50D7">
              <w:t xml:space="preserve"> </w:t>
            </w:r>
            <w:r>
              <w:t>3:</w:t>
            </w:r>
            <w:r w:rsidR="000D50D7" w:rsidRPr="000D50D7">
              <w:t xml:space="preserve"> </w:t>
            </w:r>
            <w:r>
              <w:t>6.3(A)</w:t>
            </w:r>
            <w:r w:rsidR="000D50D7" w:rsidRPr="000D50D7">
              <w:t xml:space="preserve"> </w:t>
            </w:r>
            <w:r>
              <w:t>(figure</w:t>
            </w:r>
            <w:r w:rsidR="000D50D7" w:rsidRPr="000D50D7">
              <w:t xml:space="preserve"> </w:t>
            </w:r>
            <w:r w:rsidR="001B42DF">
              <w:t>2</w:t>
            </w:r>
            <w:r>
              <w:t>-32)</w:t>
            </w:r>
          </w:p>
          <w:p w14:paraId="06D19A48" w14:textId="77777777" w:rsidR="00B12403" w:rsidRDefault="00B12403" w:rsidP="00307FB6">
            <w:pPr>
              <w:pStyle w:val="linespace"/>
            </w:pPr>
          </w:p>
          <w:p w14:paraId="3218787A" w14:textId="77777777" w:rsidR="00B12403" w:rsidRDefault="00B12403" w:rsidP="00307FB6">
            <w:pPr>
              <w:pStyle w:val="linespace"/>
            </w:pPr>
          </w:p>
          <w:p w14:paraId="6FD29C43" w14:textId="77777777" w:rsidR="00B12403" w:rsidRDefault="00B12403" w:rsidP="00511142">
            <w:pPr>
              <w:pStyle w:val="TableText"/>
            </w:pPr>
            <w:r>
              <w:t>environmental</w:t>
            </w:r>
            <w:r w:rsidR="000D50D7" w:rsidRPr="000D50D7">
              <w:t xml:space="preserve"> </w:t>
            </w:r>
            <w:r>
              <w:t>statement</w:t>
            </w:r>
            <w:r w:rsidR="000D50D7" w:rsidRPr="000D50D7">
              <w:t xml:space="preserve"> </w:t>
            </w:r>
            <w:r>
              <w:t>volume</w:t>
            </w:r>
            <w:r w:rsidR="000D50D7" w:rsidRPr="000D50D7">
              <w:t xml:space="preserve"> </w:t>
            </w:r>
            <w:r>
              <w:t>3:</w:t>
            </w:r>
            <w:r w:rsidR="000D50D7" w:rsidRPr="000D50D7">
              <w:t xml:space="preserve"> </w:t>
            </w:r>
            <w:r>
              <w:t>6.3</w:t>
            </w:r>
            <w:r w:rsidR="00AA510B">
              <w:t>(</w:t>
            </w:r>
            <w:r>
              <w:t>A</w:t>
            </w:r>
            <w:r w:rsidR="00AA510B">
              <w:t>)</w:t>
            </w:r>
            <w:r w:rsidR="000D50D7" w:rsidRPr="000D50D7">
              <w:t xml:space="preserve"> </w:t>
            </w:r>
            <w:r>
              <w:t>(figure</w:t>
            </w:r>
            <w:r w:rsidR="000D50D7" w:rsidRPr="000D50D7">
              <w:t xml:space="preserve"> </w:t>
            </w:r>
            <w:r>
              <w:t>10-13</w:t>
            </w:r>
            <w:r w:rsidR="000D50D7" w:rsidRPr="000D50D7">
              <w:t xml:space="preserve"> </w:t>
            </w:r>
            <w:r>
              <w:t>(visualisations</w:t>
            </w:r>
            <w:r w:rsidR="000D50D7" w:rsidRPr="000D50D7">
              <w:t xml:space="preserve"> </w:t>
            </w:r>
            <w:r>
              <w:t>4</w:t>
            </w:r>
            <w:r w:rsidR="000D50D7" w:rsidRPr="000D50D7">
              <w:t xml:space="preserve"> </w:t>
            </w:r>
            <w:r w:rsidR="00AA510B">
              <w:t>and</w:t>
            </w:r>
            <w:r w:rsidR="000D50D7" w:rsidRPr="000D50D7">
              <w:t xml:space="preserve"> </w:t>
            </w:r>
            <w:r>
              <w:t>5</w:t>
            </w:r>
            <w:r w:rsidR="000D50D7" w:rsidRPr="000D50D7">
              <w:t xml:space="preserve"> </w:t>
            </w:r>
            <w:r>
              <w:t>of</w:t>
            </w:r>
            <w:r w:rsidR="000D50D7" w:rsidRPr="000D50D7">
              <w:t xml:space="preserve"> </w:t>
            </w:r>
            <w:r>
              <w:t>5))</w:t>
            </w:r>
          </w:p>
          <w:p w14:paraId="7DC19C2A" w14:textId="77777777" w:rsidR="006A7862" w:rsidRDefault="006A7862" w:rsidP="00307FB6">
            <w:pPr>
              <w:pStyle w:val="linespace"/>
            </w:pPr>
          </w:p>
          <w:p w14:paraId="0790F1C5" w14:textId="77777777" w:rsidR="006A7862" w:rsidRDefault="006A7862" w:rsidP="00511142">
            <w:pPr>
              <w:pStyle w:val="TableText"/>
            </w:pPr>
            <w:r>
              <w:t>environmental</w:t>
            </w:r>
            <w:r w:rsidR="000D50D7" w:rsidRPr="000D50D7">
              <w:t xml:space="preserve"> </w:t>
            </w:r>
            <w:r>
              <w:t>statement</w:t>
            </w:r>
            <w:r w:rsidR="000D50D7" w:rsidRPr="000D50D7">
              <w:t xml:space="preserve"> </w:t>
            </w:r>
            <w:r>
              <w:t>volum</w:t>
            </w:r>
            <w:r w:rsidR="00A00022">
              <w:t>e</w:t>
            </w:r>
            <w:r w:rsidR="000D50D7" w:rsidRPr="000D50D7">
              <w:t xml:space="preserve"> </w:t>
            </w:r>
            <w:r>
              <w:t>3</w:t>
            </w:r>
            <w:r w:rsidR="000D50D7" w:rsidRPr="000D50D7">
              <w:t xml:space="preserve"> </w:t>
            </w:r>
            <w:r>
              <w:t>6.3(</w:t>
            </w:r>
            <w:r w:rsidR="00D1306D">
              <w:t>C</w:t>
            </w:r>
            <w:r>
              <w:t>)</w:t>
            </w:r>
            <w:r w:rsidR="000D50D7" w:rsidRPr="000D50D7">
              <w:t xml:space="preserve"> </w:t>
            </w:r>
            <w:r>
              <w:t>(figure</w:t>
            </w:r>
            <w:r w:rsidR="000D50D7" w:rsidRPr="000D50D7">
              <w:t xml:space="preserve"> </w:t>
            </w:r>
            <w:r>
              <w:t>10-15)</w:t>
            </w:r>
          </w:p>
          <w:p w14:paraId="5E97C571" w14:textId="77777777" w:rsidR="00703253" w:rsidRDefault="00703253" w:rsidP="00307FB6">
            <w:pPr>
              <w:pStyle w:val="linespace"/>
            </w:pPr>
          </w:p>
          <w:p w14:paraId="7F7E66B3" w14:textId="77777777" w:rsidR="00703253" w:rsidRDefault="00703253" w:rsidP="00511142">
            <w:pPr>
              <w:pStyle w:val="TableText"/>
            </w:pPr>
            <w:r>
              <w:t>environmental</w:t>
            </w:r>
            <w:r w:rsidR="000D50D7" w:rsidRPr="000D50D7">
              <w:t xml:space="preserve"> </w:t>
            </w:r>
            <w:r>
              <w:t>statement</w:t>
            </w:r>
            <w:r w:rsidR="000D50D7" w:rsidRPr="000D50D7">
              <w:t xml:space="preserve"> </w:t>
            </w:r>
            <w:r>
              <w:t>volume</w:t>
            </w:r>
            <w:r w:rsidR="000D50D7" w:rsidRPr="000D50D7">
              <w:t xml:space="preserve"> </w:t>
            </w:r>
            <w:r>
              <w:t>3:</w:t>
            </w:r>
            <w:r w:rsidR="000D50D7" w:rsidRPr="000D50D7">
              <w:t xml:space="preserve"> </w:t>
            </w:r>
            <w:r>
              <w:t>6.3B</w:t>
            </w:r>
            <w:r w:rsidR="000D50D7" w:rsidRPr="000D50D7">
              <w:t xml:space="preserve"> </w:t>
            </w:r>
            <w:r>
              <w:t>(figure</w:t>
            </w:r>
            <w:r w:rsidR="000D50D7" w:rsidRPr="000D50D7">
              <w:t xml:space="preserve"> </w:t>
            </w:r>
            <w:r>
              <w:t>2-5)</w:t>
            </w:r>
          </w:p>
          <w:p w14:paraId="2F36DB63" w14:textId="77777777" w:rsidR="00703253" w:rsidRDefault="00703253" w:rsidP="00307FB6">
            <w:pPr>
              <w:pStyle w:val="linespace"/>
            </w:pPr>
          </w:p>
          <w:p w14:paraId="668B3044" w14:textId="77777777" w:rsidR="00307FB6" w:rsidRDefault="00703253" w:rsidP="00511142">
            <w:pPr>
              <w:pStyle w:val="TableText"/>
            </w:pPr>
            <w:r>
              <w:t>environmental</w:t>
            </w:r>
            <w:r w:rsidR="000D50D7" w:rsidRPr="000D50D7">
              <w:t xml:space="preserve"> </w:t>
            </w:r>
            <w:r>
              <w:t>statement</w:t>
            </w:r>
            <w:r w:rsidR="000D50D7" w:rsidRPr="000D50D7">
              <w:t xml:space="preserve"> </w:t>
            </w:r>
            <w:r>
              <w:t>volume</w:t>
            </w:r>
            <w:r w:rsidR="000D50D7" w:rsidRPr="000D50D7">
              <w:t xml:space="preserve"> </w:t>
            </w:r>
            <w:r>
              <w:t>3:</w:t>
            </w:r>
            <w:r w:rsidR="000D50D7" w:rsidRPr="000D50D7">
              <w:t xml:space="preserve"> </w:t>
            </w:r>
            <w:r>
              <w:t>6.3B</w:t>
            </w:r>
            <w:r w:rsidR="000D50D7" w:rsidRPr="000D50D7">
              <w:t xml:space="preserve"> </w:t>
            </w:r>
            <w:r>
              <w:t>(figure</w:t>
            </w:r>
            <w:r w:rsidR="000D50D7" w:rsidRPr="000D50D7">
              <w:t xml:space="preserve"> </w:t>
            </w:r>
            <w:r>
              <w:t>2-27)</w:t>
            </w:r>
          </w:p>
          <w:p w14:paraId="04C78F9A" w14:textId="77777777" w:rsidR="00DE0817" w:rsidRDefault="00DE0817" w:rsidP="00307FB6">
            <w:pPr>
              <w:pStyle w:val="linespace"/>
            </w:pPr>
          </w:p>
          <w:p w14:paraId="76DCB3D3" w14:textId="77777777" w:rsidR="00DE0817" w:rsidRDefault="00DE0817" w:rsidP="00511142">
            <w:pPr>
              <w:pStyle w:val="TableText"/>
            </w:pPr>
            <w:r>
              <w:t>cable</w:t>
            </w:r>
            <w:r w:rsidR="000D50D7" w:rsidRPr="000D50D7">
              <w:t xml:space="preserve"> </w:t>
            </w:r>
            <w:r>
              <w:t>route</w:t>
            </w:r>
            <w:r w:rsidR="000D50D7" w:rsidRPr="000D50D7">
              <w:t xml:space="preserve"> </w:t>
            </w:r>
            <w:r>
              <w:t>and</w:t>
            </w:r>
            <w:r w:rsidR="000D50D7" w:rsidRPr="000D50D7">
              <w:t xml:space="preserve"> </w:t>
            </w:r>
            <w:r>
              <w:t>substation</w:t>
            </w:r>
            <w:r w:rsidR="000D50D7" w:rsidRPr="000D50D7">
              <w:t xml:space="preserve"> </w:t>
            </w:r>
            <w:r>
              <w:t>ecology</w:t>
            </w:r>
            <w:r w:rsidR="000D50D7" w:rsidRPr="000D50D7">
              <w:t xml:space="preserve"> </w:t>
            </w:r>
            <w:r>
              <w:t>survey:</w:t>
            </w:r>
            <w:r w:rsidR="000D50D7" w:rsidRPr="000D50D7">
              <w:t xml:space="preserve"> </w:t>
            </w:r>
            <w:r>
              <w:t>8.7</w:t>
            </w:r>
          </w:p>
          <w:p w14:paraId="0BEB9E4A" w14:textId="77777777" w:rsidR="00DE0817" w:rsidRDefault="00DE0817" w:rsidP="00307FB6">
            <w:pPr>
              <w:pStyle w:val="linespace"/>
            </w:pPr>
          </w:p>
          <w:p w14:paraId="69244171" w14:textId="77777777" w:rsidR="00DE0817" w:rsidRDefault="006A7862" w:rsidP="00511142">
            <w:pPr>
              <w:pStyle w:val="TableText"/>
            </w:pPr>
            <w:r>
              <w:t>W</w:t>
            </w:r>
            <w:r w:rsidR="00DE0817">
              <w:t>heeler’s</w:t>
            </w:r>
            <w:r w:rsidR="000D50D7" w:rsidRPr="000D50D7">
              <w:t xml:space="preserve"> </w:t>
            </w:r>
            <w:r>
              <w:t>H</w:t>
            </w:r>
            <w:r w:rsidR="00DE0817">
              <w:t>ill</w:t>
            </w:r>
            <w:r w:rsidR="000D50D7" w:rsidRPr="000D50D7">
              <w:t xml:space="preserve"> </w:t>
            </w:r>
            <w:r w:rsidR="00DE0817">
              <w:t>and</w:t>
            </w:r>
            <w:r w:rsidR="000D50D7" w:rsidRPr="000D50D7">
              <w:t xml:space="preserve"> </w:t>
            </w:r>
            <w:r>
              <w:t>C</w:t>
            </w:r>
            <w:r w:rsidR="00DE0817">
              <w:t>ranham</w:t>
            </w:r>
            <w:r w:rsidR="000D50D7" w:rsidRPr="000D50D7">
              <w:t xml:space="preserve"> </w:t>
            </w:r>
            <w:r>
              <w:t>R</w:t>
            </w:r>
            <w:r w:rsidR="00DE0817">
              <w:t>oad</w:t>
            </w:r>
            <w:r w:rsidR="000D50D7" w:rsidRPr="000D50D7">
              <w:t xml:space="preserve"> </w:t>
            </w:r>
            <w:r w:rsidR="00DE0817">
              <w:t>ecology</w:t>
            </w:r>
            <w:r w:rsidR="000D50D7" w:rsidRPr="000D50D7">
              <w:t xml:space="preserve"> </w:t>
            </w:r>
            <w:r w:rsidR="00DE0817">
              <w:t>survey:</w:t>
            </w:r>
            <w:r w:rsidR="000D50D7" w:rsidRPr="000D50D7">
              <w:t xml:space="preserve"> </w:t>
            </w:r>
            <w:r w:rsidR="00DE0817">
              <w:t>8.8</w:t>
            </w:r>
          </w:p>
          <w:p w14:paraId="2EEF6D9C" w14:textId="77777777" w:rsidR="00B12403" w:rsidRDefault="00B12403" w:rsidP="00307FB6">
            <w:pPr>
              <w:pStyle w:val="linespace"/>
            </w:pPr>
          </w:p>
          <w:p w14:paraId="324CC02E" w14:textId="77777777" w:rsidR="00B12403" w:rsidRDefault="00B12403" w:rsidP="00511142">
            <w:pPr>
              <w:pStyle w:val="TableText"/>
            </w:pPr>
            <w:r>
              <w:t>arboricultural</w:t>
            </w:r>
            <w:r w:rsidR="000D50D7" w:rsidRPr="000D50D7">
              <w:t xml:space="preserve"> </w:t>
            </w:r>
            <w:r>
              <w:t>impact</w:t>
            </w:r>
            <w:r w:rsidR="000D50D7" w:rsidRPr="000D50D7">
              <w:t xml:space="preserve"> </w:t>
            </w:r>
            <w:r>
              <w:t>assessment</w:t>
            </w:r>
            <w:r w:rsidR="000D50D7" w:rsidRPr="000D50D7">
              <w:t xml:space="preserve"> </w:t>
            </w:r>
            <w:r w:rsidR="002D030B">
              <w:t>8.13</w:t>
            </w:r>
          </w:p>
          <w:p w14:paraId="45757BA1" w14:textId="77777777" w:rsidR="00B12403" w:rsidRDefault="00B12403" w:rsidP="00307FB6">
            <w:pPr>
              <w:pStyle w:val="linespace"/>
            </w:pPr>
          </w:p>
          <w:p w14:paraId="47149DF0" w14:textId="77777777" w:rsidR="00B12403" w:rsidRDefault="00B12403" w:rsidP="00511142">
            <w:pPr>
              <w:pStyle w:val="TableText"/>
            </w:pPr>
            <w:r>
              <w:t>Phase</w:t>
            </w:r>
            <w:r w:rsidR="000D50D7" w:rsidRPr="000D50D7">
              <w:t xml:space="preserve"> </w:t>
            </w:r>
            <w:r>
              <w:t>1</w:t>
            </w:r>
            <w:r w:rsidR="000D50D7" w:rsidRPr="000D50D7">
              <w:t xml:space="preserve"> </w:t>
            </w:r>
            <w:r>
              <w:t>ecology</w:t>
            </w:r>
            <w:r w:rsidR="000D50D7" w:rsidRPr="000D50D7">
              <w:t xml:space="preserve"> </w:t>
            </w:r>
            <w:r>
              <w:lastRenderedPageBreak/>
              <w:t>survey</w:t>
            </w:r>
            <w:r w:rsidR="000D50D7" w:rsidRPr="000D50D7">
              <w:t xml:space="preserve"> </w:t>
            </w:r>
            <w:r>
              <w:t>report</w:t>
            </w:r>
            <w:r w:rsidR="000D50D7" w:rsidRPr="000D50D7">
              <w:t xml:space="preserve"> </w:t>
            </w:r>
            <w:r w:rsidR="002D030B">
              <w:t>8.14</w:t>
            </w:r>
          </w:p>
          <w:p w14:paraId="7CFBE0D7" w14:textId="77777777" w:rsidR="006A7862" w:rsidRDefault="006A7862" w:rsidP="00307FB6">
            <w:pPr>
              <w:pStyle w:val="linespace"/>
            </w:pPr>
          </w:p>
          <w:p w14:paraId="65EDA472" w14:textId="77777777" w:rsidR="006A7862" w:rsidRPr="00891991" w:rsidRDefault="006A7862" w:rsidP="00511142">
            <w:pPr>
              <w:pStyle w:val="TableText"/>
            </w:pPr>
            <w:r>
              <w:t>Ecology</w:t>
            </w:r>
            <w:r w:rsidR="000D50D7" w:rsidRPr="000D50D7">
              <w:t xml:space="preserve"> </w:t>
            </w:r>
            <w:r>
              <w:t>appraisal</w:t>
            </w:r>
            <w:r w:rsidR="000D50D7" w:rsidRPr="000D50D7">
              <w:t xml:space="preserve"> </w:t>
            </w:r>
            <w:r>
              <w:t>for</w:t>
            </w:r>
            <w:r w:rsidR="000D50D7" w:rsidRPr="000D50D7">
              <w:t xml:space="preserve"> </w:t>
            </w:r>
            <w:r>
              <w:t>Boreham</w:t>
            </w:r>
            <w:r w:rsidR="000D50D7" w:rsidRPr="000D50D7">
              <w:t xml:space="preserve"> </w:t>
            </w:r>
            <w:r>
              <w:t>Road</w:t>
            </w:r>
            <w:r w:rsidR="000D50D7" w:rsidRPr="000D50D7">
              <w:t xml:space="preserve"> </w:t>
            </w:r>
            <w:r>
              <w:t>AIL</w:t>
            </w:r>
            <w:r w:rsidR="000D50D7" w:rsidRPr="000D50D7">
              <w:t xml:space="preserve"> </w:t>
            </w:r>
            <w:r>
              <w:t>Access</w:t>
            </w:r>
            <w:r w:rsidR="000D50D7" w:rsidRPr="000D50D7">
              <w:t xml:space="preserve"> </w:t>
            </w:r>
            <w:r>
              <w:t>8.18</w:t>
            </w:r>
          </w:p>
        </w:tc>
        <w:tc>
          <w:tcPr>
            <w:tcW w:w="2132" w:type="dxa"/>
          </w:tcPr>
          <w:p w14:paraId="68CA8B7E" w14:textId="77777777" w:rsidR="00283174" w:rsidRDefault="00283174" w:rsidP="00511142">
            <w:pPr>
              <w:pStyle w:val="TableText"/>
            </w:pPr>
            <w:r>
              <w:lastRenderedPageBreak/>
              <w:t>1.0</w:t>
            </w:r>
          </w:p>
          <w:p w14:paraId="3D56580F" w14:textId="77777777" w:rsidR="00061D00" w:rsidRDefault="00061D00" w:rsidP="00307FB6">
            <w:pPr>
              <w:pStyle w:val="linespace"/>
            </w:pPr>
          </w:p>
          <w:p w14:paraId="347D17E2" w14:textId="77777777" w:rsidR="00061D00" w:rsidRDefault="00061D00" w:rsidP="00307FB6">
            <w:pPr>
              <w:pStyle w:val="linespace"/>
            </w:pPr>
          </w:p>
          <w:p w14:paraId="3E0A0A2D" w14:textId="77777777" w:rsidR="00061D00" w:rsidRDefault="00061D00" w:rsidP="00307FB6">
            <w:pPr>
              <w:pStyle w:val="linespace"/>
            </w:pPr>
          </w:p>
          <w:p w14:paraId="2235285B" w14:textId="77777777" w:rsidR="00061D00" w:rsidRDefault="00061D00" w:rsidP="00307FB6">
            <w:pPr>
              <w:pStyle w:val="linespace"/>
            </w:pPr>
          </w:p>
          <w:p w14:paraId="6C59F3E3" w14:textId="77777777" w:rsidR="00A00022" w:rsidRDefault="00A00022" w:rsidP="00307FB6">
            <w:pPr>
              <w:pStyle w:val="linespace"/>
            </w:pPr>
          </w:p>
          <w:p w14:paraId="51EE3A95" w14:textId="77777777" w:rsidR="00A00022" w:rsidRDefault="00A00022" w:rsidP="00307FB6">
            <w:pPr>
              <w:pStyle w:val="linespace"/>
            </w:pPr>
          </w:p>
          <w:p w14:paraId="3B4A4E5B" w14:textId="77777777" w:rsidR="00061D00" w:rsidRDefault="00061D00" w:rsidP="00511142">
            <w:pPr>
              <w:pStyle w:val="TableText"/>
            </w:pPr>
            <w:r>
              <w:t>2.0</w:t>
            </w:r>
          </w:p>
          <w:p w14:paraId="2CACC5F0" w14:textId="77777777" w:rsidR="00061D00" w:rsidRDefault="00061D00" w:rsidP="00307FB6">
            <w:pPr>
              <w:pStyle w:val="linespace"/>
            </w:pPr>
          </w:p>
          <w:p w14:paraId="7B324999" w14:textId="77777777" w:rsidR="00061D00" w:rsidRDefault="00061D00" w:rsidP="00307FB6">
            <w:pPr>
              <w:pStyle w:val="linespace"/>
            </w:pPr>
          </w:p>
          <w:p w14:paraId="533E6260" w14:textId="77777777" w:rsidR="00061D00" w:rsidRDefault="00061D00" w:rsidP="00307FB6">
            <w:pPr>
              <w:pStyle w:val="linespace"/>
            </w:pPr>
          </w:p>
          <w:p w14:paraId="1B50D704" w14:textId="77777777" w:rsidR="00061D00" w:rsidRDefault="00061D00" w:rsidP="00307FB6">
            <w:pPr>
              <w:pStyle w:val="linespace"/>
            </w:pPr>
          </w:p>
          <w:p w14:paraId="07557BA4" w14:textId="77777777" w:rsidR="00DE0817" w:rsidRDefault="00DE0817" w:rsidP="00511142">
            <w:pPr>
              <w:pStyle w:val="TableText"/>
            </w:pPr>
            <w:r>
              <w:t>2.0</w:t>
            </w:r>
          </w:p>
          <w:p w14:paraId="7574E51E" w14:textId="77777777" w:rsidR="00DE0817" w:rsidRDefault="00DE0817" w:rsidP="00307FB6">
            <w:pPr>
              <w:pStyle w:val="linespace"/>
            </w:pPr>
          </w:p>
          <w:p w14:paraId="2086A5FD" w14:textId="77777777" w:rsidR="00DE0817" w:rsidRDefault="00DE0817" w:rsidP="00307FB6">
            <w:pPr>
              <w:pStyle w:val="linespace"/>
            </w:pPr>
          </w:p>
          <w:p w14:paraId="689A9893" w14:textId="77777777" w:rsidR="00DE0817" w:rsidRDefault="00DE0817" w:rsidP="00307FB6">
            <w:pPr>
              <w:pStyle w:val="linespace"/>
            </w:pPr>
          </w:p>
          <w:p w14:paraId="0DDC2C0D" w14:textId="77777777" w:rsidR="00DE0817" w:rsidRDefault="00DE0817" w:rsidP="00511142">
            <w:pPr>
              <w:pStyle w:val="TableText"/>
            </w:pPr>
            <w:r>
              <w:t>3.0</w:t>
            </w:r>
          </w:p>
          <w:p w14:paraId="5292B0BC" w14:textId="77777777" w:rsidR="00DE0817" w:rsidRDefault="00DE0817" w:rsidP="00307FB6">
            <w:pPr>
              <w:pStyle w:val="linespace"/>
            </w:pPr>
          </w:p>
          <w:p w14:paraId="6092F71C" w14:textId="77777777" w:rsidR="00DE0817" w:rsidRDefault="00DE0817" w:rsidP="00307FB6">
            <w:pPr>
              <w:pStyle w:val="linespace"/>
            </w:pPr>
          </w:p>
          <w:p w14:paraId="011ECCB6" w14:textId="77777777" w:rsidR="006A7862" w:rsidRDefault="006A7862" w:rsidP="00307FB6">
            <w:pPr>
              <w:pStyle w:val="linespace"/>
            </w:pPr>
          </w:p>
          <w:p w14:paraId="15A005F0" w14:textId="77777777" w:rsidR="006A7862" w:rsidRDefault="006A7862" w:rsidP="00511142">
            <w:pPr>
              <w:pStyle w:val="TableText"/>
            </w:pPr>
            <w:r>
              <w:t>2.0</w:t>
            </w:r>
          </w:p>
          <w:p w14:paraId="371074EC" w14:textId="77777777" w:rsidR="006A7862" w:rsidRDefault="006A7862" w:rsidP="00307FB6">
            <w:pPr>
              <w:pStyle w:val="linespace"/>
            </w:pPr>
          </w:p>
          <w:p w14:paraId="0D625193" w14:textId="77777777" w:rsidR="006A7862" w:rsidRDefault="006A7862" w:rsidP="00307FB6">
            <w:pPr>
              <w:pStyle w:val="linespace"/>
            </w:pPr>
          </w:p>
          <w:p w14:paraId="0FE0294E" w14:textId="77777777" w:rsidR="006A7862" w:rsidRDefault="006A7862" w:rsidP="00307FB6">
            <w:pPr>
              <w:pStyle w:val="linespace"/>
            </w:pPr>
          </w:p>
          <w:p w14:paraId="259D51F4" w14:textId="77777777" w:rsidR="00061D00" w:rsidRDefault="00061D00" w:rsidP="00511142">
            <w:pPr>
              <w:pStyle w:val="TableText"/>
            </w:pPr>
            <w:r>
              <w:t>1.0</w:t>
            </w:r>
          </w:p>
          <w:p w14:paraId="1F5DD575" w14:textId="77777777" w:rsidR="00061D00" w:rsidRDefault="00061D00" w:rsidP="00307FB6">
            <w:pPr>
              <w:pStyle w:val="linespace"/>
            </w:pPr>
          </w:p>
          <w:p w14:paraId="6DD2BED8" w14:textId="77777777" w:rsidR="00061D00" w:rsidRDefault="00061D00" w:rsidP="00307FB6">
            <w:pPr>
              <w:pStyle w:val="linespace"/>
            </w:pPr>
          </w:p>
          <w:p w14:paraId="48F06066" w14:textId="77777777" w:rsidR="00061D00" w:rsidRDefault="00061D00" w:rsidP="00307FB6">
            <w:pPr>
              <w:pStyle w:val="linespace"/>
            </w:pPr>
          </w:p>
          <w:p w14:paraId="48AF13AD" w14:textId="77777777" w:rsidR="00DE0817" w:rsidRDefault="00DE0817" w:rsidP="00307FB6">
            <w:pPr>
              <w:pStyle w:val="linespace"/>
            </w:pPr>
          </w:p>
          <w:p w14:paraId="7F92BFE4" w14:textId="77777777" w:rsidR="00703253" w:rsidRDefault="00703253" w:rsidP="00511142">
            <w:pPr>
              <w:pStyle w:val="TableText"/>
            </w:pPr>
            <w:r>
              <w:t>2.0</w:t>
            </w:r>
          </w:p>
          <w:p w14:paraId="3BD88B2F" w14:textId="77777777" w:rsidR="00703253" w:rsidRDefault="00703253" w:rsidP="00307FB6">
            <w:pPr>
              <w:pStyle w:val="linespace"/>
            </w:pPr>
          </w:p>
          <w:p w14:paraId="7D605F90" w14:textId="77777777" w:rsidR="00703253" w:rsidRDefault="00703253" w:rsidP="00307FB6">
            <w:pPr>
              <w:pStyle w:val="linespace"/>
            </w:pPr>
          </w:p>
          <w:p w14:paraId="753F212D" w14:textId="77777777" w:rsidR="00703253" w:rsidRDefault="00703253" w:rsidP="00307FB6">
            <w:pPr>
              <w:pStyle w:val="linespace"/>
            </w:pPr>
          </w:p>
          <w:p w14:paraId="11E8C3F2" w14:textId="77777777" w:rsidR="00DE0817" w:rsidRDefault="00DE0817" w:rsidP="00511142">
            <w:pPr>
              <w:pStyle w:val="TableText"/>
            </w:pPr>
            <w:r>
              <w:t>2.0</w:t>
            </w:r>
          </w:p>
          <w:p w14:paraId="29B1D37D" w14:textId="77777777" w:rsidR="00061D00" w:rsidRDefault="00061D00" w:rsidP="00307FB6">
            <w:pPr>
              <w:pStyle w:val="linespace"/>
            </w:pPr>
          </w:p>
          <w:p w14:paraId="260B1B35" w14:textId="77777777" w:rsidR="00DE0817" w:rsidRDefault="00DE0817" w:rsidP="00307FB6">
            <w:pPr>
              <w:pStyle w:val="linespace"/>
            </w:pPr>
          </w:p>
          <w:p w14:paraId="131F8DF5" w14:textId="77777777" w:rsidR="00DE0817" w:rsidRDefault="00DE0817" w:rsidP="00307FB6">
            <w:pPr>
              <w:pStyle w:val="linespace"/>
            </w:pPr>
          </w:p>
          <w:p w14:paraId="3C95B158" w14:textId="77777777" w:rsidR="00061D00" w:rsidRDefault="00061D00" w:rsidP="00511142">
            <w:pPr>
              <w:pStyle w:val="TableText"/>
            </w:pPr>
            <w:r>
              <w:lastRenderedPageBreak/>
              <w:t>2.0</w:t>
            </w:r>
          </w:p>
          <w:p w14:paraId="55C13F6E" w14:textId="77777777" w:rsidR="00061D00" w:rsidRDefault="00061D00" w:rsidP="00307FB6">
            <w:pPr>
              <w:pStyle w:val="linespace"/>
            </w:pPr>
          </w:p>
          <w:p w14:paraId="71AB3D38" w14:textId="77777777" w:rsidR="00061D00" w:rsidRDefault="00061D00" w:rsidP="00307FB6">
            <w:pPr>
              <w:pStyle w:val="linespace"/>
            </w:pPr>
          </w:p>
          <w:p w14:paraId="51587A83" w14:textId="77777777" w:rsidR="00061D00" w:rsidRDefault="00061D00" w:rsidP="00307FB6">
            <w:pPr>
              <w:pStyle w:val="linespace"/>
            </w:pPr>
          </w:p>
          <w:p w14:paraId="4A60E674" w14:textId="77777777" w:rsidR="006A7862" w:rsidRDefault="006A7862" w:rsidP="00307FB6">
            <w:pPr>
              <w:pStyle w:val="linespace"/>
            </w:pPr>
          </w:p>
          <w:p w14:paraId="0275DB71" w14:textId="77777777" w:rsidR="006A7862" w:rsidRDefault="006A7862" w:rsidP="00511142">
            <w:pPr>
              <w:pStyle w:val="TableText"/>
            </w:pPr>
            <w:r>
              <w:t>4.0</w:t>
            </w:r>
          </w:p>
          <w:p w14:paraId="7E7035B8" w14:textId="77777777" w:rsidR="006A7862" w:rsidRDefault="006A7862" w:rsidP="00307FB6">
            <w:pPr>
              <w:pStyle w:val="linespace"/>
            </w:pPr>
          </w:p>
          <w:p w14:paraId="31C9D27A" w14:textId="77777777" w:rsidR="006A7862" w:rsidRDefault="006A7862" w:rsidP="00307FB6">
            <w:pPr>
              <w:pStyle w:val="linespace"/>
            </w:pPr>
          </w:p>
          <w:p w14:paraId="269C5BD4" w14:textId="77777777" w:rsidR="006A7862" w:rsidRDefault="006A7862" w:rsidP="00307FB6">
            <w:pPr>
              <w:pStyle w:val="linespace"/>
            </w:pPr>
          </w:p>
          <w:p w14:paraId="577B8EC2" w14:textId="77777777" w:rsidR="00061D00" w:rsidRDefault="00061D00" w:rsidP="00511142">
            <w:pPr>
              <w:pStyle w:val="TableText"/>
            </w:pPr>
            <w:r>
              <w:t>1.0</w:t>
            </w:r>
          </w:p>
          <w:p w14:paraId="3A2091E7" w14:textId="77777777" w:rsidR="00061D00" w:rsidRDefault="00061D00" w:rsidP="00307FB6">
            <w:pPr>
              <w:pStyle w:val="linespace"/>
            </w:pPr>
          </w:p>
          <w:p w14:paraId="0E8A1434" w14:textId="77777777" w:rsidR="00061D00" w:rsidRDefault="00061D00" w:rsidP="00307FB6">
            <w:pPr>
              <w:pStyle w:val="linespace"/>
            </w:pPr>
          </w:p>
          <w:p w14:paraId="6235B4BA" w14:textId="77777777" w:rsidR="00061D00" w:rsidRDefault="00061D00" w:rsidP="00307FB6">
            <w:pPr>
              <w:pStyle w:val="linespace"/>
            </w:pPr>
          </w:p>
          <w:p w14:paraId="4163395C" w14:textId="77777777" w:rsidR="00061D00" w:rsidRDefault="00061D00" w:rsidP="00307FB6">
            <w:pPr>
              <w:pStyle w:val="linespace"/>
            </w:pPr>
          </w:p>
          <w:p w14:paraId="169C4695" w14:textId="77777777" w:rsidR="00B12403" w:rsidRDefault="00B12403" w:rsidP="00307FB6">
            <w:pPr>
              <w:pStyle w:val="linespace"/>
            </w:pPr>
          </w:p>
          <w:p w14:paraId="044C7289" w14:textId="77777777" w:rsidR="00703253" w:rsidRDefault="00703253" w:rsidP="00307FB6">
            <w:pPr>
              <w:pStyle w:val="linespace"/>
            </w:pPr>
          </w:p>
          <w:p w14:paraId="03D2B249" w14:textId="77777777" w:rsidR="00703253" w:rsidRDefault="00703253" w:rsidP="00307FB6">
            <w:pPr>
              <w:pStyle w:val="linespace"/>
            </w:pPr>
          </w:p>
          <w:p w14:paraId="450E5D0E" w14:textId="77777777" w:rsidR="00061D00" w:rsidRDefault="00061D00" w:rsidP="00511142">
            <w:pPr>
              <w:pStyle w:val="TableText"/>
            </w:pPr>
            <w:r>
              <w:t>2.0</w:t>
            </w:r>
          </w:p>
          <w:p w14:paraId="5314C750" w14:textId="77777777" w:rsidR="00DE0817" w:rsidRDefault="00DE0817" w:rsidP="00307FB6">
            <w:pPr>
              <w:pStyle w:val="linespace"/>
            </w:pPr>
          </w:p>
          <w:p w14:paraId="5F2F311C" w14:textId="77777777" w:rsidR="00DE0817" w:rsidRDefault="00DE0817" w:rsidP="00307FB6">
            <w:pPr>
              <w:pStyle w:val="linespace"/>
            </w:pPr>
          </w:p>
          <w:p w14:paraId="307BF257" w14:textId="77777777" w:rsidR="00DE0817" w:rsidRDefault="00DE0817" w:rsidP="00307FB6">
            <w:pPr>
              <w:pStyle w:val="linespace"/>
            </w:pPr>
          </w:p>
          <w:p w14:paraId="1E0CAE0D" w14:textId="77777777" w:rsidR="00DE0817" w:rsidRDefault="00DE0817" w:rsidP="00511142">
            <w:pPr>
              <w:pStyle w:val="TableText"/>
            </w:pPr>
            <w:r>
              <w:t>2.0</w:t>
            </w:r>
          </w:p>
          <w:p w14:paraId="677DF645" w14:textId="77777777" w:rsidR="00DE0817" w:rsidRDefault="00DE0817" w:rsidP="00307FB6">
            <w:pPr>
              <w:pStyle w:val="linespace"/>
            </w:pPr>
          </w:p>
          <w:p w14:paraId="665DB531" w14:textId="77777777" w:rsidR="00DE0817" w:rsidRDefault="00DE0817" w:rsidP="00307FB6">
            <w:pPr>
              <w:pStyle w:val="linespace"/>
            </w:pPr>
          </w:p>
          <w:p w14:paraId="33FD09DE" w14:textId="77777777" w:rsidR="00B12403" w:rsidRDefault="00B12403" w:rsidP="00307FB6">
            <w:pPr>
              <w:pStyle w:val="linespace"/>
            </w:pPr>
          </w:p>
          <w:p w14:paraId="0D70672A" w14:textId="77777777" w:rsidR="00B12403" w:rsidRDefault="00B12403" w:rsidP="00307FB6">
            <w:pPr>
              <w:pStyle w:val="linespace"/>
            </w:pPr>
          </w:p>
          <w:p w14:paraId="2C325DBF" w14:textId="77777777" w:rsidR="00B12403" w:rsidRDefault="00B12403" w:rsidP="00511142">
            <w:pPr>
              <w:pStyle w:val="TableText"/>
            </w:pPr>
            <w:r>
              <w:t>2.0</w:t>
            </w:r>
          </w:p>
          <w:p w14:paraId="234337AA" w14:textId="77777777" w:rsidR="00B12403" w:rsidRDefault="00B12403" w:rsidP="00307FB6">
            <w:pPr>
              <w:pStyle w:val="linespace"/>
            </w:pPr>
          </w:p>
          <w:p w14:paraId="64BB2EFA" w14:textId="77777777" w:rsidR="00A00022" w:rsidRDefault="00A00022" w:rsidP="00307FB6">
            <w:pPr>
              <w:pStyle w:val="linespace"/>
            </w:pPr>
          </w:p>
          <w:p w14:paraId="7C060BD3" w14:textId="77777777" w:rsidR="00703253" w:rsidRDefault="00703253" w:rsidP="00307FB6">
            <w:pPr>
              <w:pStyle w:val="linespace"/>
            </w:pPr>
          </w:p>
          <w:p w14:paraId="0F00AA25" w14:textId="77777777" w:rsidR="00703253" w:rsidRDefault="00703253" w:rsidP="00307FB6">
            <w:pPr>
              <w:pStyle w:val="linespace"/>
            </w:pPr>
          </w:p>
          <w:p w14:paraId="278C1719" w14:textId="77777777" w:rsidR="00A00022" w:rsidRDefault="00A00022" w:rsidP="00307FB6">
            <w:pPr>
              <w:pStyle w:val="linespace"/>
            </w:pPr>
          </w:p>
          <w:p w14:paraId="445EE2C3" w14:textId="77777777" w:rsidR="00DE0817" w:rsidRDefault="00D1306D" w:rsidP="00511142">
            <w:pPr>
              <w:pStyle w:val="TableText"/>
            </w:pPr>
            <w:r>
              <w:t>4</w:t>
            </w:r>
            <w:r w:rsidR="006A7862">
              <w:t>.0</w:t>
            </w:r>
          </w:p>
          <w:p w14:paraId="072E3407" w14:textId="77777777" w:rsidR="006A7862" w:rsidRDefault="006A7862" w:rsidP="00307FB6">
            <w:pPr>
              <w:pStyle w:val="linespace"/>
            </w:pPr>
          </w:p>
          <w:p w14:paraId="128E9436" w14:textId="77777777" w:rsidR="006A7862" w:rsidRDefault="006A7862" w:rsidP="00307FB6">
            <w:pPr>
              <w:pStyle w:val="linespace"/>
            </w:pPr>
          </w:p>
          <w:p w14:paraId="02D8A0C8" w14:textId="77777777" w:rsidR="00703253" w:rsidRDefault="00703253" w:rsidP="00511142">
            <w:pPr>
              <w:pStyle w:val="TableText"/>
            </w:pPr>
            <w:r>
              <w:t>3.0</w:t>
            </w:r>
          </w:p>
          <w:p w14:paraId="4B9CBEDF" w14:textId="77777777" w:rsidR="00703253" w:rsidRDefault="00703253" w:rsidP="00307FB6">
            <w:pPr>
              <w:pStyle w:val="linespace"/>
            </w:pPr>
          </w:p>
          <w:p w14:paraId="57533CEA" w14:textId="77777777" w:rsidR="00DE0817" w:rsidRDefault="00DE0817" w:rsidP="00307FB6">
            <w:pPr>
              <w:pStyle w:val="linespace"/>
            </w:pPr>
          </w:p>
          <w:p w14:paraId="2F54CDED" w14:textId="77777777" w:rsidR="00703253" w:rsidRDefault="00703253" w:rsidP="00307FB6">
            <w:pPr>
              <w:pStyle w:val="linespace"/>
            </w:pPr>
          </w:p>
          <w:p w14:paraId="636CCCAB" w14:textId="77777777" w:rsidR="00703253" w:rsidRDefault="00703253" w:rsidP="00511142">
            <w:pPr>
              <w:pStyle w:val="TableText"/>
            </w:pPr>
            <w:r>
              <w:t>3.0</w:t>
            </w:r>
          </w:p>
          <w:p w14:paraId="5FF4B893" w14:textId="77777777" w:rsidR="00703253" w:rsidRDefault="00703253" w:rsidP="00307FB6">
            <w:pPr>
              <w:pStyle w:val="linespace"/>
            </w:pPr>
          </w:p>
          <w:p w14:paraId="4A59D44A" w14:textId="77777777" w:rsidR="00703253" w:rsidRDefault="00703253" w:rsidP="00307FB6">
            <w:pPr>
              <w:pStyle w:val="linespace"/>
            </w:pPr>
          </w:p>
          <w:p w14:paraId="73320281" w14:textId="77777777" w:rsidR="00703253" w:rsidRDefault="00703253" w:rsidP="00307FB6">
            <w:pPr>
              <w:pStyle w:val="linespace"/>
            </w:pPr>
          </w:p>
          <w:p w14:paraId="60971715" w14:textId="77777777" w:rsidR="00DE0817" w:rsidRDefault="00DE0817" w:rsidP="00511142">
            <w:pPr>
              <w:pStyle w:val="TableText"/>
            </w:pPr>
            <w:r>
              <w:t>1.0</w:t>
            </w:r>
          </w:p>
          <w:p w14:paraId="1F5D6329" w14:textId="77777777" w:rsidR="00B12403" w:rsidRDefault="00B12403" w:rsidP="00307FB6">
            <w:pPr>
              <w:pStyle w:val="linespace"/>
            </w:pPr>
          </w:p>
          <w:p w14:paraId="5CB1F043" w14:textId="77777777" w:rsidR="00B12403" w:rsidRDefault="00B12403" w:rsidP="00307FB6">
            <w:pPr>
              <w:pStyle w:val="linespace"/>
            </w:pPr>
          </w:p>
          <w:p w14:paraId="315B2869" w14:textId="77777777" w:rsidR="00B12403" w:rsidRDefault="00B12403" w:rsidP="00307FB6">
            <w:pPr>
              <w:pStyle w:val="linespace"/>
            </w:pPr>
          </w:p>
          <w:p w14:paraId="112A1778" w14:textId="77777777" w:rsidR="00B12403" w:rsidRDefault="00B12403" w:rsidP="00511142">
            <w:pPr>
              <w:pStyle w:val="TableText"/>
            </w:pPr>
            <w:r>
              <w:t>1.0</w:t>
            </w:r>
          </w:p>
          <w:p w14:paraId="16D30979" w14:textId="77777777" w:rsidR="00B12403" w:rsidRDefault="00B12403" w:rsidP="00307FB6">
            <w:pPr>
              <w:pStyle w:val="linespace"/>
            </w:pPr>
          </w:p>
          <w:p w14:paraId="391F273F" w14:textId="77777777" w:rsidR="00B12403" w:rsidRDefault="00B12403" w:rsidP="00307FB6">
            <w:pPr>
              <w:pStyle w:val="linespace"/>
            </w:pPr>
          </w:p>
          <w:p w14:paraId="7B316FE1" w14:textId="77777777" w:rsidR="00DB3F23" w:rsidRDefault="00DB3F23" w:rsidP="00307FB6">
            <w:pPr>
              <w:pStyle w:val="linespace"/>
            </w:pPr>
          </w:p>
          <w:p w14:paraId="329DFC55" w14:textId="77777777" w:rsidR="00B12403" w:rsidRDefault="00B12403" w:rsidP="00511142">
            <w:pPr>
              <w:pStyle w:val="TableText"/>
            </w:pPr>
            <w:r>
              <w:t>1.0</w:t>
            </w:r>
          </w:p>
          <w:p w14:paraId="71E60A70" w14:textId="77777777" w:rsidR="008A5D17" w:rsidRDefault="008A5D17" w:rsidP="00307FB6">
            <w:pPr>
              <w:pStyle w:val="linespace"/>
            </w:pPr>
          </w:p>
          <w:p w14:paraId="212B686B" w14:textId="77777777" w:rsidR="00DB3F23" w:rsidRDefault="00DB3F23" w:rsidP="00307FB6">
            <w:pPr>
              <w:pStyle w:val="linespace"/>
            </w:pPr>
          </w:p>
          <w:p w14:paraId="1951A2EC" w14:textId="77777777" w:rsidR="008A5D17" w:rsidRDefault="008A5D17" w:rsidP="00511142">
            <w:pPr>
              <w:pStyle w:val="TableText"/>
            </w:pPr>
            <w:r>
              <w:t>1.0</w:t>
            </w:r>
          </w:p>
          <w:p w14:paraId="6BE3E73D" w14:textId="77777777" w:rsidR="006A7862" w:rsidRDefault="006A7862" w:rsidP="00307FB6">
            <w:pPr>
              <w:pStyle w:val="linespace"/>
            </w:pPr>
          </w:p>
          <w:p w14:paraId="212AEF25" w14:textId="77777777" w:rsidR="00DB3F23" w:rsidRDefault="00DB3F23" w:rsidP="00307FB6">
            <w:pPr>
              <w:pStyle w:val="linespace"/>
            </w:pPr>
          </w:p>
          <w:p w14:paraId="07252C25" w14:textId="77777777" w:rsidR="006A7862" w:rsidRPr="00891991" w:rsidRDefault="006A7862" w:rsidP="00511142">
            <w:pPr>
              <w:pStyle w:val="TableText"/>
            </w:pPr>
            <w:r>
              <w:lastRenderedPageBreak/>
              <w:t>1.0</w:t>
            </w:r>
          </w:p>
        </w:tc>
        <w:tc>
          <w:tcPr>
            <w:tcW w:w="2132" w:type="dxa"/>
          </w:tcPr>
          <w:p w14:paraId="381B48C8" w14:textId="77777777" w:rsidR="00283174" w:rsidRDefault="00283174" w:rsidP="00511142">
            <w:pPr>
              <w:pStyle w:val="TableText"/>
            </w:pPr>
            <w:r>
              <w:lastRenderedPageBreak/>
              <w:t>February</w:t>
            </w:r>
            <w:r w:rsidR="000D50D7" w:rsidRPr="000D50D7">
              <w:t xml:space="preserve"> </w:t>
            </w:r>
            <w:r>
              <w:t>2022</w:t>
            </w:r>
          </w:p>
          <w:p w14:paraId="09C3E31F" w14:textId="77777777" w:rsidR="00061D00" w:rsidRDefault="00061D00" w:rsidP="00307FB6">
            <w:pPr>
              <w:pStyle w:val="linespace"/>
            </w:pPr>
          </w:p>
          <w:p w14:paraId="3AECD429" w14:textId="77777777" w:rsidR="00061D00" w:rsidRDefault="00061D00" w:rsidP="00307FB6">
            <w:pPr>
              <w:pStyle w:val="linespace"/>
            </w:pPr>
          </w:p>
          <w:p w14:paraId="2A93EFB4" w14:textId="77777777" w:rsidR="00061D00" w:rsidRDefault="00061D00" w:rsidP="00307FB6">
            <w:pPr>
              <w:pStyle w:val="linespace"/>
            </w:pPr>
          </w:p>
          <w:p w14:paraId="085F98D2" w14:textId="77777777" w:rsidR="00061D00" w:rsidRDefault="00061D00" w:rsidP="00307FB6">
            <w:pPr>
              <w:pStyle w:val="linespace"/>
            </w:pPr>
          </w:p>
          <w:p w14:paraId="56766E41" w14:textId="77777777" w:rsidR="00A00022" w:rsidRDefault="00A00022" w:rsidP="00307FB6">
            <w:pPr>
              <w:pStyle w:val="linespace"/>
            </w:pPr>
          </w:p>
          <w:p w14:paraId="187095C6" w14:textId="77777777" w:rsidR="00A00022" w:rsidRDefault="00A00022" w:rsidP="00307FB6">
            <w:pPr>
              <w:pStyle w:val="linespace"/>
            </w:pPr>
          </w:p>
          <w:p w14:paraId="322E7E75" w14:textId="77777777" w:rsidR="00061D00" w:rsidRDefault="00061D00" w:rsidP="00511142">
            <w:pPr>
              <w:pStyle w:val="TableText"/>
            </w:pPr>
            <w:r>
              <w:t>August</w:t>
            </w:r>
            <w:r w:rsidR="000D50D7" w:rsidRPr="000D50D7">
              <w:t xml:space="preserve"> </w:t>
            </w:r>
            <w:r>
              <w:t>2022</w:t>
            </w:r>
          </w:p>
          <w:p w14:paraId="3CB62AD1" w14:textId="77777777" w:rsidR="00061D00" w:rsidRDefault="00061D00" w:rsidP="00307FB6">
            <w:pPr>
              <w:pStyle w:val="linespace"/>
            </w:pPr>
          </w:p>
          <w:p w14:paraId="33956560" w14:textId="77777777" w:rsidR="00061D00" w:rsidRDefault="00061D00" w:rsidP="00307FB6">
            <w:pPr>
              <w:pStyle w:val="linespace"/>
            </w:pPr>
          </w:p>
          <w:p w14:paraId="055ED85D" w14:textId="77777777" w:rsidR="00061D00" w:rsidRDefault="00061D00" w:rsidP="00307FB6">
            <w:pPr>
              <w:pStyle w:val="linespace"/>
            </w:pPr>
          </w:p>
          <w:p w14:paraId="229F1C03" w14:textId="77777777" w:rsidR="00DE0817" w:rsidRDefault="00DE0817" w:rsidP="00307FB6">
            <w:pPr>
              <w:pStyle w:val="linespace"/>
            </w:pPr>
          </w:p>
          <w:p w14:paraId="4D0269B8" w14:textId="77777777" w:rsidR="00DE0817" w:rsidRDefault="00DE0817" w:rsidP="00511142">
            <w:pPr>
              <w:pStyle w:val="TableText"/>
            </w:pPr>
            <w:r>
              <w:t>September</w:t>
            </w:r>
            <w:r w:rsidR="000D50D7" w:rsidRPr="000D50D7">
              <w:t xml:space="preserve"> </w:t>
            </w:r>
            <w:r>
              <w:t>2022</w:t>
            </w:r>
          </w:p>
          <w:p w14:paraId="709E8E62" w14:textId="77777777" w:rsidR="00DE0817" w:rsidRDefault="00DE0817" w:rsidP="00307FB6">
            <w:pPr>
              <w:pStyle w:val="linespace"/>
            </w:pPr>
          </w:p>
          <w:p w14:paraId="0DC93DF1" w14:textId="77777777" w:rsidR="00DE0817" w:rsidRDefault="00DE0817" w:rsidP="00307FB6">
            <w:pPr>
              <w:pStyle w:val="linespace"/>
            </w:pPr>
          </w:p>
          <w:p w14:paraId="7C59EF3C" w14:textId="77777777" w:rsidR="00061D00" w:rsidRDefault="00061D00" w:rsidP="00307FB6">
            <w:pPr>
              <w:pStyle w:val="linespace"/>
            </w:pPr>
          </w:p>
          <w:p w14:paraId="213BC2D7" w14:textId="77777777" w:rsidR="00DE0817" w:rsidRDefault="00DE0817" w:rsidP="00511142">
            <w:pPr>
              <w:pStyle w:val="TableText"/>
            </w:pPr>
            <w:r>
              <w:t>September</w:t>
            </w:r>
            <w:r w:rsidR="000D50D7" w:rsidRPr="000D50D7">
              <w:t xml:space="preserve"> </w:t>
            </w:r>
            <w:r>
              <w:t>2022</w:t>
            </w:r>
          </w:p>
          <w:p w14:paraId="0CAE7745" w14:textId="77777777" w:rsidR="00DE0817" w:rsidRDefault="00DE0817" w:rsidP="00307FB6">
            <w:pPr>
              <w:pStyle w:val="linespace"/>
            </w:pPr>
          </w:p>
          <w:p w14:paraId="1C223848" w14:textId="77777777" w:rsidR="00DE0817" w:rsidRDefault="00DE0817" w:rsidP="00307FB6">
            <w:pPr>
              <w:pStyle w:val="linespace"/>
            </w:pPr>
          </w:p>
          <w:p w14:paraId="67D5EE0E" w14:textId="77777777" w:rsidR="006A7862" w:rsidRDefault="006A7862" w:rsidP="00307FB6">
            <w:pPr>
              <w:pStyle w:val="linespace"/>
            </w:pPr>
          </w:p>
          <w:p w14:paraId="151A8F5E" w14:textId="77777777" w:rsidR="006A7862" w:rsidRDefault="006A7862" w:rsidP="00511142">
            <w:pPr>
              <w:pStyle w:val="TableText"/>
            </w:pPr>
            <w:r>
              <w:t>November</w:t>
            </w:r>
            <w:r w:rsidR="000D50D7" w:rsidRPr="000D50D7">
              <w:t xml:space="preserve"> </w:t>
            </w:r>
            <w:r>
              <w:t>2022</w:t>
            </w:r>
          </w:p>
          <w:p w14:paraId="36FABB6D" w14:textId="77777777" w:rsidR="006A7862" w:rsidRDefault="006A7862" w:rsidP="00307FB6">
            <w:pPr>
              <w:pStyle w:val="linespace"/>
            </w:pPr>
          </w:p>
          <w:p w14:paraId="4BF519DE" w14:textId="77777777" w:rsidR="006A7862" w:rsidRDefault="006A7862" w:rsidP="00307FB6">
            <w:pPr>
              <w:pStyle w:val="linespace"/>
            </w:pPr>
          </w:p>
          <w:p w14:paraId="14EE2840" w14:textId="77777777" w:rsidR="006A7862" w:rsidRDefault="006A7862" w:rsidP="00307FB6">
            <w:pPr>
              <w:pStyle w:val="linespace"/>
            </w:pPr>
          </w:p>
          <w:p w14:paraId="0F8AE77C" w14:textId="77777777" w:rsidR="00061D00" w:rsidRDefault="00061D00" w:rsidP="00511142">
            <w:pPr>
              <w:pStyle w:val="TableText"/>
            </w:pPr>
            <w:r>
              <w:t>February</w:t>
            </w:r>
            <w:r w:rsidR="000D50D7" w:rsidRPr="000D50D7">
              <w:t xml:space="preserve"> </w:t>
            </w:r>
            <w:r>
              <w:t>2022</w:t>
            </w:r>
          </w:p>
          <w:p w14:paraId="5EDF376B" w14:textId="77777777" w:rsidR="00061D00" w:rsidRDefault="00061D00" w:rsidP="00307FB6">
            <w:pPr>
              <w:pStyle w:val="linespace"/>
            </w:pPr>
          </w:p>
          <w:p w14:paraId="345DE6A1" w14:textId="77777777" w:rsidR="00061D00" w:rsidRDefault="00061D00" w:rsidP="00307FB6">
            <w:pPr>
              <w:pStyle w:val="linespace"/>
            </w:pPr>
          </w:p>
          <w:p w14:paraId="11657167" w14:textId="77777777" w:rsidR="00061D00" w:rsidRDefault="00061D00" w:rsidP="00307FB6">
            <w:pPr>
              <w:pStyle w:val="linespace"/>
            </w:pPr>
          </w:p>
          <w:p w14:paraId="7BBC37C2" w14:textId="77777777" w:rsidR="00703253" w:rsidRDefault="00703253" w:rsidP="00307FB6">
            <w:pPr>
              <w:pStyle w:val="linespace"/>
            </w:pPr>
          </w:p>
          <w:p w14:paraId="7EB40848" w14:textId="77777777" w:rsidR="00703253" w:rsidRDefault="00703253" w:rsidP="00511142">
            <w:pPr>
              <w:pStyle w:val="TableText"/>
            </w:pPr>
            <w:r>
              <w:t>December</w:t>
            </w:r>
            <w:r w:rsidR="000D50D7" w:rsidRPr="000D50D7">
              <w:t xml:space="preserve"> </w:t>
            </w:r>
            <w:r>
              <w:t>2022</w:t>
            </w:r>
          </w:p>
          <w:p w14:paraId="5BAEA745" w14:textId="77777777" w:rsidR="00703253" w:rsidRDefault="00703253" w:rsidP="00307FB6">
            <w:pPr>
              <w:pStyle w:val="linespace"/>
            </w:pPr>
          </w:p>
          <w:p w14:paraId="5653D84F" w14:textId="77777777" w:rsidR="00703253" w:rsidRDefault="00703253" w:rsidP="00307FB6">
            <w:pPr>
              <w:pStyle w:val="linespace"/>
            </w:pPr>
          </w:p>
          <w:p w14:paraId="699E2B29" w14:textId="77777777" w:rsidR="00061D00" w:rsidRDefault="00061D00" w:rsidP="00307FB6">
            <w:pPr>
              <w:pStyle w:val="linespace"/>
            </w:pPr>
          </w:p>
          <w:p w14:paraId="73EAA347" w14:textId="77777777" w:rsidR="00DE0817" w:rsidRDefault="00DE0817" w:rsidP="00511142">
            <w:pPr>
              <w:pStyle w:val="TableText"/>
            </w:pPr>
            <w:r>
              <w:t>September</w:t>
            </w:r>
            <w:r w:rsidR="000D50D7" w:rsidRPr="000D50D7">
              <w:t xml:space="preserve"> </w:t>
            </w:r>
            <w:r>
              <w:t>2022</w:t>
            </w:r>
          </w:p>
          <w:p w14:paraId="0B86BD67" w14:textId="77777777" w:rsidR="00DE0817" w:rsidRDefault="00DE0817" w:rsidP="00307FB6">
            <w:pPr>
              <w:pStyle w:val="linespace"/>
            </w:pPr>
          </w:p>
          <w:p w14:paraId="4B1CCD64" w14:textId="77777777" w:rsidR="00061D00" w:rsidRDefault="00061D00" w:rsidP="00307FB6">
            <w:pPr>
              <w:pStyle w:val="linespace"/>
            </w:pPr>
          </w:p>
          <w:p w14:paraId="2B005F47" w14:textId="77777777" w:rsidR="00DE0817" w:rsidRDefault="00DE0817" w:rsidP="00307FB6">
            <w:pPr>
              <w:pStyle w:val="linespace"/>
            </w:pPr>
          </w:p>
          <w:p w14:paraId="4853FA7D" w14:textId="77777777" w:rsidR="00061D00" w:rsidRDefault="00061D00" w:rsidP="00511142">
            <w:pPr>
              <w:pStyle w:val="TableText"/>
            </w:pPr>
            <w:r>
              <w:lastRenderedPageBreak/>
              <w:t>August</w:t>
            </w:r>
            <w:r w:rsidR="000D50D7" w:rsidRPr="000D50D7">
              <w:t xml:space="preserve"> </w:t>
            </w:r>
            <w:r>
              <w:t>2022</w:t>
            </w:r>
          </w:p>
          <w:p w14:paraId="58BD6320" w14:textId="77777777" w:rsidR="00061D00" w:rsidRDefault="00061D00" w:rsidP="00307FB6">
            <w:pPr>
              <w:pStyle w:val="linespace"/>
            </w:pPr>
          </w:p>
          <w:p w14:paraId="7490BB08" w14:textId="77777777" w:rsidR="00061D00" w:rsidRDefault="00061D00" w:rsidP="00307FB6">
            <w:pPr>
              <w:pStyle w:val="linespace"/>
            </w:pPr>
          </w:p>
          <w:p w14:paraId="6F641E23" w14:textId="77777777" w:rsidR="00061D00" w:rsidRDefault="00061D00" w:rsidP="00307FB6">
            <w:pPr>
              <w:pStyle w:val="linespace"/>
            </w:pPr>
          </w:p>
          <w:p w14:paraId="6EE504D8" w14:textId="77777777" w:rsidR="00061D00" w:rsidRDefault="00061D00" w:rsidP="00307FB6">
            <w:pPr>
              <w:pStyle w:val="linespace"/>
            </w:pPr>
          </w:p>
          <w:p w14:paraId="62F7D478" w14:textId="77777777" w:rsidR="006A7862" w:rsidRDefault="006A7862" w:rsidP="00511142">
            <w:pPr>
              <w:pStyle w:val="TableText"/>
            </w:pPr>
            <w:r>
              <w:t>November</w:t>
            </w:r>
            <w:r w:rsidR="000D50D7" w:rsidRPr="000D50D7">
              <w:t xml:space="preserve"> </w:t>
            </w:r>
            <w:r>
              <w:t>2022</w:t>
            </w:r>
          </w:p>
          <w:p w14:paraId="589EDF20" w14:textId="77777777" w:rsidR="006A7862" w:rsidRDefault="006A7862" w:rsidP="00307FB6">
            <w:pPr>
              <w:pStyle w:val="linespace"/>
            </w:pPr>
          </w:p>
          <w:p w14:paraId="61E2BF2A" w14:textId="77777777" w:rsidR="006A7862" w:rsidRDefault="006A7862" w:rsidP="00307FB6">
            <w:pPr>
              <w:pStyle w:val="linespace"/>
            </w:pPr>
          </w:p>
          <w:p w14:paraId="52CCA7B7" w14:textId="77777777" w:rsidR="006A7862" w:rsidRDefault="006A7862" w:rsidP="00307FB6">
            <w:pPr>
              <w:pStyle w:val="linespace"/>
            </w:pPr>
          </w:p>
          <w:p w14:paraId="104B022E" w14:textId="77777777" w:rsidR="00061D00" w:rsidRDefault="00061D00" w:rsidP="00511142">
            <w:pPr>
              <w:pStyle w:val="TableText"/>
            </w:pPr>
            <w:r>
              <w:t>February</w:t>
            </w:r>
            <w:r w:rsidR="000D50D7" w:rsidRPr="000D50D7">
              <w:t xml:space="preserve"> </w:t>
            </w:r>
            <w:r>
              <w:t>2022</w:t>
            </w:r>
          </w:p>
          <w:p w14:paraId="289F6B5D" w14:textId="77777777" w:rsidR="00061D00" w:rsidRDefault="00061D00" w:rsidP="00307FB6">
            <w:pPr>
              <w:pStyle w:val="linespace"/>
            </w:pPr>
          </w:p>
          <w:p w14:paraId="06E6A1A9" w14:textId="77777777" w:rsidR="00061D00" w:rsidRDefault="00061D00" w:rsidP="00307FB6">
            <w:pPr>
              <w:pStyle w:val="linespace"/>
            </w:pPr>
          </w:p>
          <w:p w14:paraId="58D47FD3" w14:textId="77777777" w:rsidR="00061D00" w:rsidRDefault="00061D00" w:rsidP="00307FB6">
            <w:pPr>
              <w:pStyle w:val="linespace"/>
            </w:pPr>
          </w:p>
          <w:p w14:paraId="6B389AAA" w14:textId="77777777" w:rsidR="00B12403" w:rsidRDefault="00B12403" w:rsidP="00307FB6">
            <w:pPr>
              <w:pStyle w:val="linespace"/>
            </w:pPr>
          </w:p>
          <w:p w14:paraId="759263DD" w14:textId="77777777" w:rsidR="00B12403" w:rsidRDefault="00B12403" w:rsidP="00307FB6">
            <w:pPr>
              <w:pStyle w:val="linespace"/>
            </w:pPr>
          </w:p>
          <w:p w14:paraId="0C0E1C16" w14:textId="77777777" w:rsidR="00703253" w:rsidRDefault="00703253" w:rsidP="00307FB6">
            <w:pPr>
              <w:pStyle w:val="linespace"/>
            </w:pPr>
          </w:p>
          <w:p w14:paraId="145822C7" w14:textId="77777777" w:rsidR="00703253" w:rsidRDefault="00703253" w:rsidP="00307FB6">
            <w:pPr>
              <w:pStyle w:val="linespace"/>
            </w:pPr>
          </w:p>
          <w:p w14:paraId="143AFB45" w14:textId="77777777" w:rsidR="00061D00" w:rsidRDefault="00061D00" w:rsidP="00511142">
            <w:pPr>
              <w:pStyle w:val="TableText"/>
            </w:pPr>
            <w:r>
              <w:t>August</w:t>
            </w:r>
            <w:r w:rsidR="000D50D7" w:rsidRPr="000D50D7">
              <w:t xml:space="preserve"> </w:t>
            </w:r>
            <w:r>
              <w:t>2022</w:t>
            </w:r>
          </w:p>
          <w:p w14:paraId="35C64AC7" w14:textId="77777777" w:rsidR="00DE0817" w:rsidRDefault="00DE0817" w:rsidP="00307FB6">
            <w:pPr>
              <w:pStyle w:val="linespace"/>
            </w:pPr>
          </w:p>
          <w:p w14:paraId="132F7D6D" w14:textId="77777777" w:rsidR="00DE0817" w:rsidRDefault="00DE0817" w:rsidP="00307FB6">
            <w:pPr>
              <w:pStyle w:val="linespace"/>
            </w:pPr>
          </w:p>
          <w:p w14:paraId="1FEB7CDE" w14:textId="77777777" w:rsidR="00DE0817" w:rsidRDefault="00DE0817" w:rsidP="00307FB6">
            <w:pPr>
              <w:pStyle w:val="linespace"/>
            </w:pPr>
          </w:p>
          <w:p w14:paraId="282201F4" w14:textId="77777777" w:rsidR="00DE0817" w:rsidRDefault="00DE0817" w:rsidP="00511142">
            <w:pPr>
              <w:pStyle w:val="TableText"/>
            </w:pPr>
            <w:r>
              <w:t>September</w:t>
            </w:r>
            <w:r w:rsidR="000D50D7" w:rsidRPr="000D50D7">
              <w:t xml:space="preserve"> </w:t>
            </w:r>
            <w:r>
              <w:t>2022</w:t>
            </w:r>
          </w:p>
          <w:p w14:paraId="3BB1B50C" w14:textId="77777777" w:rsidR="00DE0817" w:rsidRDefault="00DE0817" w:rsidP="00307FB6">
            <w:pPr>
              <w:pStyle w:val="linespace"/>
            </w:pPr>
          </w:p>
          <w:p w14:paraId="2B7B6B2C" w14:textId="77777777" w:rsidR="00DE0817" w:rsidRDefault="00DE0817" w:rsidP="00307FB6">
            <w:pPr>
              <w:pStyle w:val="linespace"/>
            </w:pPr>
          </w:p>
          <w:p w14:paraId="38CB3A58" w14:textId="77777777" w:rsidR="00DE0817" w:rsidRDefault="00DE0817" w:rsidP="00307FB6">
            <w:pPr>
              <w:pStyle w:val="linespace"/>
            </w:pPr>
          </w:p>
          <w:p w14:paraId="678A271F" w14:textId="77777777" w:rsidR="00B12403" w:rsidRDefault="00B12403" w:rsidP="00307FB6">
            <w:pPr>
              <w:pStyle w:val="linespace"/>
            </w:pPr>
          </w:p>
          <w:p w14:paraId="3A0BB258" w14:textId="77777777" w:rsidR="00B12403" w:rsidRDefault="00B12403" w:rsidP="00511142">
            <w:pPr>
              <w:pStyle w:val="TableText"/>
            </w:pPr>
            <w:r>
              <w:t>October</w:t>
            </w:r>
            <w:r w:rsidR="000D50D7" w:rsidRPr="000D50D7">
              <w:t xml:space="preserve"> </w:t>
            </w:r>
            <w:r>
              <w:t>2022</w:t>
            </w:r>
          </w:p>
          <w:p w14:paraId="6DC5AAE4" w14:textId="77777777" w:rsidR="00B12403" w:rsidRDefault="00B12403" w:rsidP="00307FB6">
            <w:pPr>
              <w:pStyle w:val="linespace"/>
            </w:pPr>
          </w:p>
          <w:p w14:paraId="5339CD43" w14:textId="77777777" w:rsidR="00703253" w:rsidRDefault="00703253" w:rsidP="00307FB6">
            <w:pPr>
              <w:pStyle w:val="linespace"/>
            </w:pPr>
          </w:p>
          <w:p w14:paraId="6B84547C" w14:textId="77777777" w:rsidR="00703253" w:rsidRDefault="00703253" w:rsidP="00307FB6">
            <w:pPr>
              <w:pStyle w:val="linespace"/>
            </w:pPr>
          </w:p>
          <w:p w14:paraId="4EAA0E62" w14:textId="77777777" w:rsidR="00A00022" w:rsidRDefault="00A00022" w:rsidP="00307FB6">
            <w:pPr>
              <w:pStyle w:val="linespace"/>
            </w:pPr>
          </w:p>
          <w:p w14:paraId="6CF6B0D2" w14:textId="77777777" w:rsidR="00A00022" w:rsidRDefault="00A00022" w:rsidP="00307FB6">
            <w:pPr>
              <w:pStyle w:val="linespace"/>
            </w:pPr>
          </w:p>
          <w:p w14:paraId="4EEA65B8" w14:textId="77777777" w:rsidR="00DE0817" w:rsidRDefault="006A7862" w:rsidP="00511142">
            <w:pPr>
              <w:pStyle w:val="TableText"/>
            </w:pPr>
            <w:r>
              <w:t>November</w:t>
            </w:r>
            <w:r w:rsidR="000D50D7" w:rsidRPr="000D50D7">
              <w:t xml:space="preserve"> </w:t>
            </w:r>
            <w:r>
              <w:t>2022</w:t>
            </w:r>
          </w:p>
          <w:p w14:paraId="114D2062" w14:textId="77777777" w:rsidR="006A7862" w:rsidRDefault="006A7862" w:rsidP="00307FB6">
            <w:pPr>
              <w:pStyle w:val="linespace"/>
            </w:pPr>
          </w:p>
          <w:p w14:paraId="56E00F97" w14:textId="77777777" w:rsidR="006A7862" w:rsidRDefault="006A7862" w:rsidP="00307FB6">
            <w:pPr>
              <w:pStyle w:val="linespace"/>
            </w:pPr>
          </w:p>
          <w:p w14:paraId="6CC2F256" w14:textId="77777777" w:rsidR="00703253" w:rsidRDefault="00703253" w:rsidP="00511142">
            <w:pPr>
              <w:pStyle w:val="TableText"/>
            </w:pPr>
            <w:r>
              <w:t>December</w:t>
            </w:r>
            <w:r w:rsidR="000D50D7" w:rsidRPr="000D50D7">
              <w:t xml:space="preserve"> </w:t>
            </w:r>
            <w:r>
              <w:t>2022</w:t>
            </w:r>
          </w:p>
          <w:p w14:paraId="0DD7CF52" w14:textId="77777777" w:rsidR="00703253" w:rsidRDefault="00703253" w:rsidP="00307FB6">
            <w:pPr>
              <w:pStyle w:val="linespace"/>
            </w:pPr>
          </w:p>
          <w:p w14:paraId="2B393CDB" w14:textId="77777777" w:rsidR="00DE0817" w:rsidRDefault="00DE0817" w:rsidP="00307FB6">
            <w:pPr>
              <w:pStyle w:val="linespace"/>
            </w:pPr>
          </w:p>
          <w:p w14:paraId="4DE05CA6" w14:textId="77777777" w:rsidR="00703253" w:rsidRDefault="00703253" w:rsidP="00307FB6">
            <w:pPr>
              <w:pStyle w:val="linespace"/>
            </w:pPr>
          </w:p>
          <w:p w14:paraId="334F23E6" w14:textId="77777777" w:rsidR="00703253" w:rsidRDefault="00703253" w:rsidP="00511142">
            <w:pPr>
              <w:pStyle w:val="TableText"/>
            </w:pPr>
            <w:r>
              <w:t>December</w:t>
            </w:r>
            <w:r w:rsidR="000D50D7" w:rsidRPr="000D50D7">
              <w:t xml:space="preserve"> </w:t>
            </w:r>
            <w:r>
              <w:t>2022</w:t>
            </w:r>
          </w:p>
          <w:p w14:paraId="7E20EEFD" w14:textId="77777777" w:rsidR="00703253" w:rsidRDefault="00703253" w:rsidP="00307FB6">
            <w:pPr>
              <w:pStyle w:val="linespace"/>
            </w:pPr>
          </w:p>
          <w:p w14:paraId="507D6834" w14:textId="77777777" w:rsidR="00703253" w:rsidRDefault="00703253" w:rsidP="00307FB6">
            <w:pPr>
              <w:pStyle w:val="linespace"/>
            </w:pPr>
          </w:p>
          <w:p w14:paraId="76137C50" w14:textId="77777777" w:rsidR="00703253" w:rsidRDefault="00703253" w:rsidP="00307FB6">
            <w:pPr>
              <w:pStyle w:val="linespace"/>
            </w:pPr>
          </w:p>
          <w:p w14:paraId="6494F8B4" w14:textId="77777777" w:rsidR="00DE0817" w:rsidRDefault="00DE0817" w:rsidP="00511142">
            <w:pPr>
              <w:pStyle w:val="TableText"/>
            </w:pPr>
            <w:r>
              <w:t>August</w:t>
            </w:r>
            <w:r w:rsidR="000D50D7" w:rsidRPr="000D50D7">
              <w:t xml:space="preserve"> </w:t>
            </w:r>
            <w:r>
              <w:t>2022</w:t>
            </w:r>
          </w:p>
          <w:p w14:paraId="4216041B" w14:textId="77777777" w:rsidR="00B12403" w:rsidRDefault="00B12403" w:rsidP="00307FB6">
            <w:pPr>
              <w:pStyle w:val="linespace"/>
            </w:pPr>
          </w:p>
          <w:p w14:paraId="61A85D2B" w14:textId="77777777" w:rsidR="00B12403" w:rsidRDefault="00B12403" w:rsidP="00307FB6">
            <w:pPr>
              <w:pStyle w:val="linespace"/>
            </w:pPr>
          </w:p>
          <w:p w14:paraId="130B20E7" w14:textId="77777777" w:rsidR="00B12403" w:rsidRDefault="00B12403" w:rsidP="00307FB6">
            <w:pPr>
              <w:pStyle w:val="linespace"/>
            </w:pPr>
          </w:p>
          <w:p w14:paraId="2CF9EF13" w14:textId="77777777" w:rsidR="00AA510B" w:rsidRDefault="00AA510B" w:rsidP="00511142">
            <w:pPr>
              <w:pStyle w:val="TableText"/>
            </w:pPr>
            <w:r>
              <w:t>August</w:t>
            </w:r>
            <w:r w:rsidR="000D50D7" w:rsidRPr="000D50D7">
              <w:t xml:space="preserve"> </w:t>
            </w:r>
            <w:r>
              <w:t>2022</w:t>
            </w:r>
          </w:p>
          <w:p w14:paraId="0B556560" w14:textId="77777777" w:rsidR="00AA510B" w:rsidRDefault="00AA510B" w:rsidP="00307FB6">
            <w:pPr>
              <w:pStyle w:val="linespace"/>
            </w:pPr>
          </w:p>
          <w:p w14:paraId="661ED390" w14:textId="77777777" w:rsidR="00AA510B" w:rsidRDefault="00AA510B" w:rsidP="00307FB6">
            <w:pPr>
              <w:pStyle w:val="linespace"/>
            </w:pPr>
          </w:p>
          <w:p w14:paraId="47A72449" w14:textId="77777777" w:rsidR="00DB3F23" w:rsidRDefault="00DB3F23" w:rsidP="00307FB6">
            <w:pPr>
              <w:pStyle w:val="linespace"/>
            </w:pPr>
          </w:p>
          <w:p w14:paraId="7227F0B7" w14:textId="77777777" w:rsidR="00B12403" w:rsidRDefault="00B12403" w:rsidP="00511142">
            <w:pPr>
              <w:pStyle w:val="TableText"/>
            </w:pPr>
            <w:r>
              <w:t>October</w:t>
            </w:r>
            <w:r w:rsidR="000D50D7" w:rsidRPr="000D50D7">
              <w:t xml:space="preserve"> </w:t>
            </w:r>
            <w:r>
              <w:t>2022</w:t>
            </w:r>
          </w:p>
          <w:p w14:paraId="014A816A" w14:textId="77777777" w:rsidR="00B12403" w:rsidRDefault="00B12403" w:rsidP="00307FB6">
            <w:pPr>
              <w:pStyle w:val="linespace"/>
            </w:pPr>
          </w:p>
          <w:p w14:paraId="22536666" w14:textId="77777777" w:rsidR="00DB3F23" w:rsidRDefault="00DB3F23" w:rsidP="00307FB6">
            <w:pPr>
              <w:pStyle w:val="linespace"/>
            </w:pPr>
          </w:p>
          <w:p w14:paraId="748C14F2" w14:textId="77777777" w:rsidR="00B12403" w:rsidRDefault="00B12403" w:rsidP="00511142">
            <w:pPr>
              <w:pStyle w:val="TableText"/>
            </w:pPr>
            <w:r>
              <w:t>October</w:t>
            </w:r>
            <w:r w:rsidR="000D50D7" w:rsidRPr="000D50D7">
              <w:t xml:space="preserve"> </w:t>
            </w:r>
            <w:r>
              <w:t>2022</w:t>
            </w:r>
          </w:p>
          <w:p w14:paraId="3D0C6E9B" w14:textId="77777777" w:rsidR="006A7862" w:rsidRDefault="006A7862" w:rsidP="00307FB6">
            <w:pPr>
              <w:pStyle w:val="linespace"/>
            </w:pPr>
          </w:p>
          <w:p w14:paraId="20FBF4B8" w14:textId="77777777" w:rsidR="00DB3F23" w:rsidRDefault="00DB3F23" w:rsidP="00307FB6">
            <w:pPr>
              <w:pStyle w:val="linespace"/>
            </w:pPr>
          </w:p>
          <w:p w14:paraId="7CE80A76" w14:textId="77777777" w:rsidR="006A7862" w:rsidRPr="00891991" w:rsidRDefault="006A7862" w:rsidP="00511142">
            <w:pPr>
              <w:pStyle w:val="TableText"/>
            </w:pPr>
            <w:r>
              <w:lastRenderedPageBreak/>
              <w:t>November</w:t>
            </w:r>
            <w:r w:rsidR="000D50D7" w:rsidRPr="000D50D7">
              <w:t xml:space="preserve"> </w:t>
            </w:r>
            <w:r>
              <w:t>2022</w:t>
            </w:r>
          </w:p>
        </w:tc>
      </w:tr>
      <w:tr w:rsidR="00283174" w:rsidRPr="00891991" w14:paraId="2D2E73D4" w14:textId="77777777" w:rsidTr="00511142">
        <w:tc>
          <w:tcPr>
            <w:tcW w:w="2132" w:type="dxa"/>
          </w:tcPr>
          <w:p w14:paraId="5917846D" w14:textId="77777777" w:rsidR="00283174" w:rsidRPr="00891991" w:rsidRDefault="00283174" w:rsidP="00511142">
            <w:pPr>
              <w:pStyle w:val="TableText"/>
            </w:pPr>
            <w:r>
              <w:lastRenderedPageBreak/>
              <w:t>flood</w:t>
            </w:r>
            <w:r w:rsidR="000D50D7" w:rsidRPr="000D50D7">
              <w:t xml:space="preserve"> </w:t>
            </w:r>
            <w:r>
              <w:t>risk</w:t>
            </w:r>
            <w:r w:rsidR="000D50D7" w:rsidRPr="000D50D7">
              <w:t xml:space="preserve"> </w:t>
            </w:r>
            <w:r>
              <w:t>assessment</w:t>
            </w:r>
          </w:p>
        </w:tc>
        <w:tc>
          <w:tcPr>
            <w:tcW w:w="2132" w:type="dxa"/>
          </w:tcPr>
          <w:p w14:paraId="76402622" w14:textId="77777777" w:rsidR="00283174" w:rsidRPr="00891991" w:rsidRDefault="00283174" w:rsidP="00511142">
            <w:pPr>
              <w:pStyle w:val="TableText"/>
            </w:pPr>
            <w:r>
              <w:t>Appendix</w:t>
            </w:r>
            <w:r w:rsidR="000D50D7" w:rsidRPr="000D50D7">
              <w:t xml:space="preserve"> </w:t>
            </w:r>
            <w:r>
              <w:t>9A</w:t>
            </w:r>
            <w:r w:rsidR="000D50D7" w:rsidRPr="000D50D7">
              <w:t xml:space="preserve"> </w:t>
            </w:r>
            <w:r>
              <w:t>contained</w:t>
            </w:r>
            <w:r w:rsidR="000D50D7" w:rsidRPr="000D50D7">
              <w:t xml:space="preserve"> </w:t>
            </w:r>
            <w:r>
              <w:t>in</w:t>
            </w:r>
            <w:r w:rsidR="000D50D7" w:rsidRPr="000D50D7">
              <w:t xml:space="preserve"> </w:t>
            </w:r>
            <w:r>
              <w:t>the</w:t>
            </w:r>
            <w:r w:rsidR="000D50D7" w:rsidRPr="000D50D7">
              <w:t xml:space="preserve"> </w:t>
            </w:r>
            <w:r>
              <w:t>environmental</w:t>
            </w:r>
            <w:r w:rsidR="000D50D7" w:rsidRPr="000D50D7">
              <w:t xml:space="preserve"> </w:t>
            </w:r>
            <w:r>
              <w:t>statement</w:t>
            </w:r>
            <w:r w:rsidR="000D50D7" w:rsidRPr="000D50D7">
              <w:t xml:space="preserve"> </w:t>
            </w:r>
            <w:r>
              <w:t>(document</w:t>
            </w:r>
            <w:r w:rsidR="000D50D7" w:rsidRPr="000D50D7">
              <w:t xml:space="preserve"> </w:t>
            </w:r>
            <w:r>
              <w:t>reference</w:t>
            </w:r>
            <w:r w:rsidR="000D50D7" w:rsidRPr="000D50D7">
              <w:t xml:space="preserve"> </w:t>
            </w:r>
            <w:r>
              <w:t>6.</w:t>
            </w:r>
            <w:r w:rsidR="00061D00">
              <w:t>2(A)</w:t>
            </w:r>
            <w:r>
              <w:t>)</w:t>
            </w:r>
          </w:p>
        </w:tc>
        <w:tc>
          <w:tcPr>
            <w:tcW w:w="2132" w:type="dxa"/>
          </w:tcPr>
          <w:p w14:paraId="1603CCB5" w14:textId="77777777" w:rsidR="00283174" w:rsidRPr="00891991" w:rsidRDefault="00061D00" w:rsidP="00511142">
            <w:pPr>
              <w:pStyle w:val="TableText"/>
            </w:pPr>
            <w:r>
              <w:t>2</w:t>
            </w:r>
            <w:r w:rsidR="00283174">
              <w:t>.0</w:t>
            </w:r>
          </w:p>
        </w:tc>
        <w:tc>
          <w:tcPr>
            <w:tcW w:w="2132" w:type="dxa"/>
          </w:tcPr>
          <w:p w14:paraId="2AD0F407" w14:textId="77777777" w:rsidR="00283174" w:rsidRPr="00891991" w:rsidRDefault="00061D00" w:rsidP="00511142">
            <w:pPr>
              <w:pStyle w:val="TableText"/>
            </w:pPr>
            <w:r>
              <w:t>August</w:t>
            </w:r>
            <w:r w:rsidR="000D50D7" w:rsidRPr="000D50D7">
              <w:t xml:space="preserve"> </w:t>
            </w:r>
            <w:r w:rsidR="00283174">
              <w:t>2022</w:t>
            </w:r>
          </w:p>
        </w:tc>
      </w:tr>
      <w:tr w:rsidR="00283174" w:rsidRPr="00891991" w14:paraId="2F715EE5" w14:textId="77777777" w:rsidTr="00511142">
        <w:tc>
          <w:tcPr>
            <w:tcW w:w="2132" w:type="dxa"/>
          </w:tcPr>
          <w:p w14:paraId="6A1E6A33" w14:textId="77777777" w:rsidR="00283174" w:rsidRPr="00891991" w:rsidRDefault="00283174" w:rsidP="00511142">
            <w:pPr>
              <w:pStyle w:val="TableText"/>
            </w:pPr>
            <w:r>
              <w:t>framework</w:t>
            </w:r>
            <w:r w:rsidR="000D50D7" w:rsidRPr="000D50D7">
              <w:t xml:space="preserve"> </w:t>
            </w:r>
            <w:r>
              <w:t>construction</w:t>
            </w:r>
            <w:r w:rsidR="000D50D7" w:rsidRPr="000D50D7">
              <w:t xml:space="preserve"> </w:t>
            </w:r>
            <w:r>
              <w:t>traffic</w:t>
            </w:r>
            <w:r w:rsidR="000D50D7" w:rsidRPr="000D50D7">
              <w:t xml:space="preserve"> </w:t>
            </w:r>
            <w:r>
              <w:t>management</w:t>
            </w:r>
            <w:r w:rsidR="000D50D7" w:rsidRPr="000D50D7">
              <w:t xml:space="preserve"> </w:t>
            </w:r>
            <w:r>
              <w:t>plan</w:t>
            </w:r>
          </w:p>
        </w:tc>
        <w:tc>
          <w:tcPr>
            <w:tcW w:w="2132" w:type="dxa"/>
          </w:tcPr>
          <w:p w14:paraId="2BDD0CBB" w14:textId="77777777" w:rsidR="00283174" w:rsidRPr="00891991" w:rsidRDefault="00283174" w:rsidP="00511142">
            <w:pPr>
              <w:pStyle w:val="TableText"/>
            </w:pPr>
            <w:r>
              <w:t>Appendix</w:t>
            </w:r>
            <w:r w:rsidR="000D50D7" w:rsidRPr="000D50D7">
              <w:t xml:space="preserve"> </w:t>
            </w:r>
            <w:r>
              <w:t>13B</w:t>
            </w:r>
            <w:r w:rsidR="000D50D7" w:rsidRPr="000D50D7">
              <w:t xml:space="preserve"> </w:t>
            </w:r>
            <w:r>
              <w:t>contained</w:t>
            </w:r>
            <w:r w:rsidR="000D50D7" w:rsidRPr="000D50D7">
              <w:t xml:space="preserve"> </w:t>
            </w:r>
            <w:r>
              <w:t>in</w:t>
            </w:r>
            <w:r w:rsidR="000D50D7" w:rsidRPr="000D50D7">
              <w:t xml:space="preserve"> </w:t>
            </w:r>
            <w:r>
              <w:t>the</w:t>
            </w:r>
            <w:r w:rsidR="000D50D7" w:rsidRPr="000D50D7">
              <w:t xml:space="preserve"> </w:t>
            </w:r>
            <w:r>
              <w:t>environmental</w:t>
            </w:r>
            <w:r w:rsidR="000D50D7" w:rsidRPr="000D50D7">
              <w:t xml:space="preserve"> </w:t>
            </w:r>
            <w:r>
              <w:t>statement</w:t>
            </w:r>
            <w:r w:rsidR="000D50D7" w:rsidRPr="000D50D7">
              <w:t xml:space="preserve"> </w:t>
            </w:r>
            <w:r>
              <w:t>(document</w:t>
            </w:r>
            <w:r w:rsidR="000D50D7" w:rsidRPr="000D50D7">
              <w:t xml:space="preserve"> </w:t>
            </w:r>
            <w:r>
              <w:t>reference</w:t>
            </w:r>
            <w:r w:rsidR="000D50D7" w:rsidRPr="000D50D7">
              <w:t xml:space="preserve"> </w:t>
            </w:r>
            <w:r>
              <w:t>6.</w:t>
            </w:r>
            <w:r w:rsidR="00061D00">
              <w:t>2(</w:t>
            </w:r>
            <w:r w:rsidR="00FA6AA4">
              <w:t>D</w:t>
            </w:r>
            <w:r w:rsidR="00061D00">
              <w:t>)</w:t>
            </w:r>
            <w:r>
              <w:t>)</w:t>
            </w:r>
          </w:p>
        </w:tc>
        <w:tc>
          <w:tcPr>
            <w:tcW w:w="2132" w:type="dxa"/>
          </w:tcPr>
          <w:p w14:paraId="5A3E327B" w14:textId="77777777" w:rsidR="00283174" w:rsidRPr="00891991" w:rsidRDefault="00FA6AA4" w:rsidP="00511142">
            <w:pPr>
              <w:pStyle w:val="TableText"/>
            </w:pPr>
            <w:r>
              <w:t>5</w:t>
            </w:r>
            <w:r w:rsidR="00283174">
              <w:t>.0</w:t>
            </w:r>
          </w:p>
        </w:tc>
        <w:tc>
          <w:tcPr>
            <w:tcW w:w="2132" w:type="dxa"/>
          </w:tcPr>
          <w:p w14:paraId="1F237CA4" w14:textId="77777777" w:rsidR="00283174" w:rsidRPr="00891991" w:rsidRDefault="00FA6AA4" w:rsidP="00511142">
            <w:pPr>
              <w:pStyle w:val="TableText"/>
            </w:pPr>
            <w:r>
              <w:t>January</w:t>
            </w:r>
            <w:r w:rsidR="000D50D7" w:rsidRPr="000D50D7">
              <w:t xml:space="preserve"> </w:t>
            </w:r>
            <w:r w:rsidR="00283174">
              <w:t>202</w:t>
            </w:r>
            <w:r>
              <w:t>3</w:t>
            </w:r>
          </w:p>
        </w:tc>
      </w:tr>
      <w:tr w:rsidR="00283174" w:rsidRPr="00891991" w14:paraId="32E56C42" w14:textId="77777777" w:rsidTr="00511142">
        <w:tc>
          <w:tcPr>
            <w:tcW w:w="2132" w:type="dxa"/>
          </w:tcPr>
          <w:p w14:paraId="2B523D53" w14:textId="77777777" w:rsidR="00283174" w:rsidRPr="00891991" w:rsidRDefault="00283174" w:rsidP="00511142">
            <w:pPr>
              <w:pStyle w:val="TableText"/>
            </w:pPr>
            <w:r>
              <w:t>land</w:t>
            </w:r>
            <w:r w:rsidR="000D50D7" w:rsidRPr="000D50D7">
              <w:t xml:space="preserve"> </w:t>
            </w:r>
            <w:r>
              <w:t>plans</w:t>
            </w:r>
          </w:p>
        </w:tc>
        <w:tc>
          <w:tcPr>
            <w:tcW w:w="2132" w:type="dxa"/>
          </w:tcPr>
          <w:p w14:paraId="0D077398" w14:textId="77777777" w:rsidR="00283174" w:rsidRPr="00891991" w:rsidRDefault="00283174" w:rsidP="00511142">
            <w:pPr>
              <w:pStyle w:val="TableText"/>
            </w:pPr>
            <w:r>
              <w:t>2.1</w:t>
            </w:r>
            <w:r w:rsidR="00DE0817">
              <w:t>(A)</w:t>
            </w:r>
          </w:p>
        </w:tc>
        <w:tc>
          <w:tcPr>
            <w:tcW w:w="2132" w:type="dxa"/>
          </w:tcPr>
          <w:p w14:paraId="71EA4AE8" w14:textId="77777777" w:rsidR="00283174" w:rsidRPr="00891991" w:rsidRDefault="00DE0817" w:rsidP="00511142">
            <w:pPr>
              <w:pStyle w:val="TableText"/>
            </w:pPr>
            <w:r>
              <w:t>2</w:t>
            </w:r>
            <w:r w:rsidR="00283174">
              <w:t>.0</w:t>
            </w:r>
          </w:p>
        </w:tc>
        <w:tc>
          <w:tcPr>
            <w:tcW w:w="2132" w:type="dxa"/>
          </w:tcPr>
          <w:p w14:paraId="4448AB6E" w14:textId="77777777" w:rsidR="00283174" w:rsidRPr="00891991" w:rsidRDefault="00DE0817" w:rsidP="00511142">
            <w:pPr>
              <w:pStyle w:val="TableText"/>
            </w:pPr>
            <w:r>
              <w:t>September</w:t>
            </w:r>
            <w:r w:rsidR="000D50D7" w:rsidRPr="000D50D7">
              <w:t xml:space="preserve"> </w:t>
            </w:r>
            <w:r w:rsidR="00283174">
              <w:t>2022</w:t>
            </w:r>
          </w:p>
        </w:tc>
      </w:tr>
      <w:tr w:rsidR="00283174" w:rsidRPr="00891991" w14:paraId="305BD775" w14:textId="77777777" w:rsidTr="00511142">
        <w:tc>
          <w:tcPr>
            <w:tcW w:w="2132" w:type="dxa"/>
          </w:tcPr>
          <w:p w14:paraId="2676FCE4" w14:textId="77777777" w:rsidR="00283174" w:rsidRPr="00891991" w:rsidRDefault="00283174" w:rsidP="00511142">
            <w:pPr>
              <w:pStyle w:val="TableText"/>
            </w:pPr>
            <w:r>
              <w:t>outline</w:t>
            </w:r>
            <w:r w:rsidR="000D50D7" w:rsidRPr="000D50D7">
              <w:t xml:space="preserve"> </w:t>
            </w:r>
            <w:r>
              <w:t>battery</w:t>
            </w:r>
            <w:r w:rsidR="000D50D7" w:rsidRPr="000D50D7">
              <w:t xml:space="preserve"> </w:t>
            </w:r>
            <w:r>
              <w:t>safety</w:t>
            </w:r>
            <w:r w:rsidR="000D50D7" w:rsidRPr="000D50D7">
              <w:t xml:space="preserve"> </w:t>
            </w:r>
            <w:r>
              <w:t>management</w:t>
            </w:r>
            <w:r w:rsidR="000D50D7" w:rsidRPr="000D50D7">
              <w:t xml:space="preserve"> </w:t>
            </w:r>
            <w:r>
              <w:t>plan</w:t>
            </w:r>
          </w:p>
        </w:tc>
        <w:tc>
          <w:tcPr>
            <w:tcW w:w="2132" w:type="dxa"/>
          </w:tcPr>
          <w:p w14:paraId="3DD0734C" w14:textId="77777777" w:rsidR="00283174" w:rsidRPr="00891991" w:rsidRDefault="00283174" w:rsidP="00511142">
            <w:pPr>
              <w:pStyle w:val="TableText"/>
            </w:pPr>
            <w:r>
              <w:t>7.6</w:t>
            </w:r>
          </w:p>
        </w:tc>
        <w:tc>
          <w:tcPr>
            <w:tcW w:w="2132" w:type="dxa"/>
          </w:tcPr>
          <w:p w14:paraId="00E3F47E" w14:textId="77777777" w:rsidR="00283174" w:rsidRPr="00891991" w:rsidRDefault="00283174" w:rsidP="00511142">
            <w:pPr>
              <w:pStyle w:val="TableText"/>
            </w:pPr>
            <w:r>
              <w:t>1.0</w:t>
            </w:r>
          </w:p>
        </w:tc>
        <w:tc>
          <w:tcPr>
            <w:tcW w:w="2132" w:type="dxa"/>
          </w:tcPr>
          <w:p w14:paraId="44273CFF" w14:textId="77777777" w:rsidR="00283174" w:rsidRPr="00891991" w:rsidRDefault="00283174" w:rsidP="00511142">
            <w:pPr>
              <w:pStyle w:val="TableText"/>
            </w:pPr>
            <w:r>
              <w:t>February</w:t>
            </w:r>
            <w:r w:rsidR="000D50D7" w:rsidRPr="000D50D7">
              <w:t xml:space="preserve"> </w:t>
            </w:r>
            <w:r>
              <w:t>2022</w:t>
            </w:r>
          </w:p>
        </w:tc>
      </w:tr>
      <w:tr w:rsidR="00283174" w:rsidRPr="00891991" w14:paraId="7099DEAC" w14:textId="77777777" w:rsidTr="00511142">
        <w:tc>
          <w:tcPr>
            <w:tcW w:w="2132" w:type="dxa"/>
          </w:tcPr>
          <w:p w14:paraId="4E657A1F" w14:textId="77777777" w:rsidR="00283174" w:rsidRPr="00891991" w:rsidRDefault="00283174" w:rsidP="00511142">
            <w:pPr>
              <w:pStyle w:val="TableText"/>
            </w:pPr>
            <w:r>
              <w:t>outline</w:t>
            </w:r>
            <w:r w:rsidR="000D50D7" w:rsidRPr="000D50D7">
              <w:t xml:space="preserve"> </w:t>
            </w:r>
            <w:r>
              <w:t>construction</w:t>
            </w:r>
            <w:r w:rsidR="000D50D7" w:rsidRPr="000D50D7">
              <w:t xml:space="preserve"> </w:t>
            </w:r>
            <w:r>
              <w:t>environmental</w:t>
            </w:r>
            <w:r w:rsidR="000D50D7" w:rsidRPr="000D50D7">
              <w:t xml:space="preserve"> </w:t>
            </w:r>
            <w:r>
              <w:t>management</w:t>
            </w:r>
            <w:r w:rsidR="000D50D7" w:rsidRPr="000D50D7">
              <w:t xml:space="preserve"> </w:t>
            </w:r>
            <w:r>
              <w:t>plan</w:t>
            </w:r>
          </w:p>
        </w:tc>
        <w:tc>
          <w:tcPr>
            <w:tcW w:w="2132" w:type="dxa"/>
          </w:tcPr>
          <w:p w14:paraId="260AD034" w14:textId="77777777" w:rsidR="00283174" w:rsidRPr="00891991" w:rsidRDefault="00283174" w:rsidP="00511142">
            <w:pPr>
              <w:pStyle w:val="TableText"/>
            </w:pPr>
            <w:r>
              <w:t>7.10</w:t>
            </w:r>
            <w:r w:rsidR="00061D00">
              <w:t>(</w:t>
            </w:r>
            <w:r w:rsidR="00CD07A9">
              <w:t>C</w:t>
            </w:r>
            <w:r w:rsidR="00061D00">
              <w:t>)</w:t>
            </w:r>
          </w:p>
        </w:tc>
        <w:tc>
          <w:tcPr>
            <w:tcW w:w="2132" w:type="dxa"/>
          </w:tcPr>
          <w:p w14:paraId="07E225AC" w14:textId="77777777" w:rsidR="00283174" w:rsidRPr="00891991" w:rsidRDefault="00CD07A9" w:rsidP="00511142">
            <w:pPr>
              <w:pStyle w:val="TableText"/>
            </w:pPr>
            <w:r>
              <w:t>4</w:t>
            </w:r>
            <w:r w:rsidR="00283174">
              <w:t>.0</w:t>
            </w:r>
          </w:p>
        </w:tc>
        <w:tc>
          <w:tcPr>
            <w:tcW w:w="2132" w:type="dxa"/>
          </w:tcPr>
          <w:p w14:paraId="09CBF59B" w14:textId="77777777" w:rsidR="00283174" w:rsidRPr="00891991" w:rsidRDefault="00CD07A9" w:rsidP="00511142">
            <w:pPr>
              <w:pStyle w:val="TableText"/>
            </w:pPr>
            <w:r>
              <w:t>November</w:t>
            </w:r>
            <w:r w:rsidR="000D50D7" w:rsidRPr="000D50D7">
              <w:t xml:space="preserve"> </w:t>
            </w:r>
            <w:r w:rsidR="00283174">
              <w:t>2022</w:t>
            </w:r>
          </w:p>
        </w:tc>
      </w:tr>
      <w:tr w:rsidR="00283174" w:rsidRPr="00891991" w14:paraId="3241C068" w14:textId="77777777" w:rsidTr="00511142">
        <w:tc>
          <w:tcPr>
            <w:tcW w:w="2132" w:type="dxa"/>
          </w:tcPr>
          <w:p w14:paraId="5A00627F" w14:textId="77777777" w:rsidR="00283174" w:rsidRPr="00891991" w:rsidRDefault="00283174" w:rsidP="00511142">
            <w:pPr>
              <w:pStyle w:val="TableText"/>
            </w:pPr>
            <w:r>
              <w:t>outline</w:t>
            </w:r>
            <w:r w:rsidR="000D50D7" w:rsidRPr="000D50D7">
              <w:t xml:space="preserve"> </w:t>
            </w:r>
            <w:r>
              <w:t>design</w:t>
            </w:r>
            <w:r w:rsidR="000D50D7" w:rsidRPr="000D50D7">
              <w:t xml:space="preserve"> </w:t>
            </w:r>
            <w:r>
              <w:t>principles</w:t>
            </w:r>
          </w:p>
        </w:tc>
        <w:tc>
          <w:tcPr>
            <w:tcW w:w="2132" w:type="dxa"/>
          </w:tcPr>
          <w:p w14:paraId="5BCF7F45" w14:textId="77777777" w:rsidR="00283174" w:rsidRPr="00891991" w:rsidRDefault="00283174" w:rsidP="00511142">
            <w:pPr>
              <w:pStyle w:val="TableText"/>
            </w:pPr>
            <w:bookmarkStart w:id="1204" w:name="_Hlk118385054"/>
            <w:r>
              <w:t>7.3</w:t>
            </w:r>
            <w:r w:rsidR="00061D00">
              <w:t>.</w:t>
            </w:r>
            <w:r w:rsidR="00877901">
              <w:t>A</w:t>
            </w:r>
            <w:r w:rsidR="00061D00">
              <w:t>(</w:t>
            </w:r>
            <w:r w:rsidR="00703253">
              <w:t>D</w:t>
            </w:r>
            <w:r w:rsidR="00061D00">
              <w:t>)</w:t>
            </w:r>
            <w:bookmarkEnd w:id="1204"/>
          </w:p>
        </w:tc>
        <w:tc>
          <w:tcPr>
            <w:tcW w:w="2132" w:type="dxa"/>
          </w:tcPr>
          <w:p w14:paraId="425271CD" w14:textId="77777777" w:rsidR="00283174" w:rsidRPr="00891991" w:rsidRDefault="00703253" w:rsidP="00511142">
            <w:pPr>
              <w:pStyle w:val="TableText"/>
            </w:pPr>
            <w:r>
              <w:t>5</w:t>
            </w:r>
            <w:r w:rsidR="00283174">
              <w:t>.0</w:t>
            </w:r>
          </w:p>
        </w:tc>
        <w:tc>
          <w:tcPr>
            <w:tcW w:w="2132" w:type="dxa"/>
          </w:tcPr>
          <w:p w14:paraId="6FE4A959" w14:textId="77777777" w:rsidR="00283174" w:rsidRPr="00891991" w:rsidRDefault="00703253" w:rsidP="00511142">
            <w:pPr>
              <w:pStyle w:val="TableText"/>
            </w:pPr>
            <w:r>
              <w:t>December</w:t>
            </w:r>
            <w:r w:rsidR="000D50D7" w:rsidRPr="000D50D7">
              <w:t xml:space="preserve"> </w:t>
            </w:r>
            <w:r w:rsidR="00283174">
              <w:t>2022</w:t>
            </w:r>
          </w:p>
        </w:tc>
      </w:tr>
      <w:tr w:rsidR="00283174" w:rsidRPr="00891991" w14:paraId="4C070BA1" w14:textId="77777777" w:rsidTr="00511142">
        <w:tc>
          <w:tcPr>
            <w:tcW w:w="2132" w:type="dxa"/>
          </w:tcPr>
          <w:p w14:paraId="1F7F200A" w14:textId="77777777" w:rsidR="00283174" w:rsidRPr="00891991" w:rsidRDefault="00283174" w:rsidP="00511142">
            <w:pPr>
              <w:pStyle w:val="TableText"/>
            </w:pPr>
            <w:r>
              <w:t>outline</w:t>
            </w:r>
            <w:r w:rsidR="000D50D7" w:rsidRPr="000D50D7">
              <w:t xml:space="preserve"> </w:t>
            </w:r>
            <w:r>
              <w:t>landscape</w:t>
            </w:r>
            <w:r w:rsidR="000D50D7" w:rsidRPr="000D50D7">
              <w:t xml:space="preserve"> </w:t>
            </w:r>
            <w:r>
              <w:t>and</w:t>
            </w:r>
            <w:r w:rsidR="000D50D7" w:rsidRPr="000D50D7">
              <w:t xml:space="preserve"> </w:t>
            </w:r>
            <w:r>
              <w:t>ecological</w:t>
            </w:r>
            <w:r w:rsidR="000D50D7" w:rsidRPr="000D50D7">
              <w:t xml:space="preserve"> </w:t>
            </w:r>
            <w:r>
              <w:t>management</w:t>
            </w:r>
            <w:r w:rsidR="000D50D7" w:rsidRPr="000D50D7">
              <w:t xml:space="preserve"> </w:t>
            </w:r>
            <w:r>
              <w:t>plan</w:t>
            </w:r>
          </w:p>
        </w:tc>
        <w:tc>
          <w:tcPr>
            <w:tcW w:w="2132" w:type="dxa"/>
          </w:tcPr>
          <w:p w14:paraId="6AFCD355" w14:textId="77777777" w:rsidR="00283174" w:rsidRPr="00891991" w:rsidRDefault="00283174" w:rsidP="00511142">
            <w:pPr>
              <w:pStyle w:val="TableText"/>
            </w:pPr>
            <w:r>
              <w:t>7.13</w:t>
            </w:r>
            <w:r w:rsidR="00061D00">
              <w:t>(</w:t>
            </w:r>
            <w:r w:rsidR="00542B9C">
              <w:t>E</w:t>
            </w:r>
            <w:r w:rsidR="00061D00">
              <w:t>)</w:t>
            </w:r>
          </w:p>
        </w:tc>
        <w:tc>
          <w:tcPr>
            <w:tcW w:w="2132" w:type="dxa"/>
          </w:tcPr>
          <w:p w14:paraId="00444A76" w14:textId="77777777" w:rsidR="00283174" w:rsidRPr="00891991" w:rsidRDefault="00542B9C" w:rsidP="00511142">
            <w:pPr>
              <w:pStyle w:val="TableText"/>
            </w:pPr>
            <w:r>
              <w:t>6</w:t>
            </w:r>
            <w:r w:rsidR="00283174">
              <w:t>.0</w:t>
            </w:r>
          </w:p>
        </w:tc>
        <w:tc>
          <w:tcPr>
            <w:tcW w:w="2132" w:type="dxa"/>
          </w:tcPr>
          <w:p w14:paraId="56E9379B" w14:textId="77777777" w:rsidR="00283174" w:rsidRPr="00891991" w:rsidRDefault="00542B9C" w:rsidP="00511142">
            <w:pPr>
              <w:pStyle w:val="TableText"/>
            </w:pPr>
            <w:r>
              <w:t>January</w:t>
            </w:r>
            <w:r w:rsidR="000D50D7" w:rsidRPr="000D50D7">
              <w:t xml:space="preserve"> </w:t>
            </w:r>
            <w:r w:rsidR="00283174">
              <w:t>202</w:t>
            </w:r>
            <w:r>
              <w:t>3</w:t>
            </w:r>
          </w:p>
        </w:tc>
      </w:tr>
      <w:tr w:rsidR="00283174" w:rsidRPr="00891991" w14:paraId="0EB4216F" w14:textId="77777777" w:rsidTr="00511142">
        <w:tc>
          <w:tcPr>
            <w:tcW w:w="2132" w:type="dxa"/>
          </w:tcPr>
          <w:p w14:paraId="4555EAF1" w14:textId="77777777" w:rsidR="00283174" w:rsidRPr="00891991" w:rsidRDefault="00283174" w:rsidP="00511142">
            <w:pPr>
              <w:pStyle w:val="TableText"/>
            </w:pPr>
            <w:r>
              <w:t>outline</w:t>
            </w:r>
            <w:r w:rsidR="000D50D7" w:rsidRPr="000D50D7">
              <w:t xml:space="preserve"> </w:t>
            </w:r>
            <w:r>
              <w:t>operational</w:t>
            </w:r>
            <w:r w:rsidR="000D50D7" w:rsidRPr="000D50D7">
              <w:t xml:space="preserve"> </w:t>
            </w:r>
            <w:r>
              <w:t>environmental</w:t>
            </w:r>
            <w:r w:rsidR="000D50D7" w:rsidRPr="000D50D7">
              <w:t xml:space="preserve"> </w:t>
            </w:r>
            <w:r>
              <w:t>management</w:t>
            </w:r>
            <w:r w:rsidR="000D50D7" w:rsidRPr="000D50D7">
              <w:t xml:space="preserve"> </w:t>
            </w:r>
            <w:r>
              <w:t>plan</w:t>
            </w:r>
          </w:p>
        </w:tc>
        <w:tc>
          <w:tcPr>
            <w:tcW w:w="2132" w:type="dxa"/>
          </w:tcPr>
          <w:p w14:paraId="0C22F606" w14:textId="77777777" w:rsidR="00283174" w:rsidRPr="00891991" w:rsidRDefault="00283174" w:rsidP="00511142">
            <w:pPr>
              <w:pStyle w:val="TableText"/>
            </w:pPr>
            <w:r>
              <w:t>7.11</w:t>
            </w:r>
            <w:r w:rsidR="00205BD7">
              <w:t>(</w:t>
            </w:r>
            <w:r w:rsidR="007B7181">
              <w:t>C</w:t>
            </w:r>
            <w:r w:rsidR="00205BD7">
              <w:t>)</w:t>
            </w:r>
          </w:p>
        </w:tc>
        <w:tc>
          <w:tcPr>
            <w:tcW w:w="2132" w:type="dxa"/>
          </w:tcPr>
          <w:p w14:paraId="3444E8D2" w14:textId="77777777" w:rsidR="00283174" w:rsidRPr="00891991" w:rsidRDefault="007B7181" w:rsidP="00511142">
            <w:pPr>
              <w:pStyle w:val="TableText"/>
            </w:pPr>
            <w:r>
              <w:t>4</w:t>
            </w:r>
            <w:r w:rsidR="00283174">
              <w:t>.0</w:t>
            </w:r>
          </w:p>
        </w:tc>
        <w:tc>
          <w:tcPr>
            <w:tcW w:w="2132" w:type="dxa"/>
          </w:tcPr>
          <w:p w14:paraId="52A4934F" w14:textId="77777777" w:rsidR="00283174" w:rsidRPr="00891991" w:rsidRDefault="007B7181" w:rsidP="00511142">
            <w:pPr>
              <w:pStyle w:val="TableText"/>
            </w:pPr>
            <w:r>
              <w:t>November</w:t>
            </w:r>
            <w:r w:rsidR="000D50D7" w:rsidRPr="000D50D7">
              <w:t xml:space="preserve"> </w:t>
            </w:r>
            <w:r w:rsidR="00283174">
              <w:t>2022</w:t>
            </w:r>
          </w:p>
        </w:tc>
      </w:tr>
      <w:tr w:rsidR="00283174" w:rsidRPr="00891991" w14:paraId="19E5976A" w14:textId="77777777" w:rsidTr="00511142">
        <w:tc>
          <w:tcPr>
            <w:tcW w:w="2132" w:type="dxa"/>
          </w:tcPr>
          <w:p w14:paraId="2F7349BC" w14:textId="77777777" w:rsidR="00283174" w:rsidRPr="00891991" w:rsidRDefault="00283174" w:rsidP="00511142">
            <w:pPr>
              <w:pStyle w:val="TableText"/>
            </w:pPr>
            <w:r>
              <w:t>outline</w:t>
            </w:r>
            <w:r w:rsidR="000D50D7" w:rsidRPr="000D50D7">
              <w:t xml:space="preserve"> </w:t>
            </w:r>
            <w:r>
              <w:t>public</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management</w:t>
            </w:r>
            <w:r w:rsidR="000D50D7" w:rsidRPr="000D50D7">
              <w:t xml:space="preserve"> </w:t>
            </w:r>
            <w:r>
              <w:t>plan</w:t>
            </w:r>
          </w:p>
        </w:tc>
        <w:tc>
          <w:tcPr>
            <w:tcW w:w="2132" w:type="dxa"/>
          </w:tcPr>
          <w:p w14:paraId="74E083CA" w14:textId="77777777" w:rsidR="00283174" w:rsidRPr="00891991" w:rsidRDefault="00283174" w:rsidP="00511142">
            <w:pPr>
              <w:pStyle w:val="TableText"/>
            </w:pPr>
            <w:r>
              <w:t>Appendix</w:t>
            </w:r>
            <w:r w:rsidR="000D50D7" w:rsidRPr="000D50D7">
              <w:t xml:space="preserve"> </w:t>
            </w:r>
            <w:r>
              <w:t>13C</w:t>
            </w:r>
            <w:r w:rsidR="000D50D7" w:rsidRPr="000D50D7">
              <w:t xml:space="preserve"> </w:t>
            </w:r>
            <w:r>
              <w:t>contained</w:t>
            </w:r>
            <w:r w:rsidR="000D50D7" w:rsidRPr="000D50D7">
              <w:t xml:space="preserve"> </w:t>
            </w:r>
            <w:r>
              <w:t>in</w:t>
            </w:r>
            <w:r w:rsidR="000D50D7" w:rsidRPr="000D50D7">
              <w:t xml:space="preserve"> </w:t>
            </w:r>
            <w:r>
              <w:t>the</w:t>
            </w:r>
            <w:r w:rsidR="000D50D7" w:rsidRPr="000D50D7">
              <w:t xml:space="preserve"> </w:t>
            </w:r>
            <w:r>
              <w:t>environmental</w:t>
            </w:r>
            <w:r w:rsidR="000D50D7" w:rsidRPr="000D50D7">
              <w:t xml:space="preserve"> </w:t>
            </w:r>
            <w:r>
              <w:t>statement</w:t>
            </w:r>
            <w:r w:rsidR="000D50D7" w:rsidRPr="000D50D7">
              <w:t xml:space="preserve"> </w:t>
            </w:r>
            <w:r>
              <w:t>(document</w:t>
            </w:r>
            <w:r w:rsidR="000D50D7" w:rsidRPr="000D50D7">
              <w:t xml:space="preserve"> </w:t>
            </w:r>
            <w:r>
              <w:t>reference</w:t>
            </w:r>
            <w:r w:rsidR="000D50D7" w:rsidRPr="000D50D7">
              <w:t xml:space="preserve"> </w:t>
            </w:r>
            <w:r>
              <w:t>6.</w:t>
            </w:r>
            <w:r w:rsidR="00205BD7">
              <w:t>2</w:t>
            </w:r>
            <w:r w:rsidR="000F37C4">
              <w:t>(A)</w:t>
            </w:r>
            <w:r>
              <w:t>)</w:t>
            </w:r>
          </w:p>
        </w:tc>
        <w:tc>
          <w:tcPr>
            <w:tcW w:w="2132" w:type="dxa"/>
          </w:tcPr>
          <w:p w14:paraId="642CDC0F" w14:textId="77777777" w:rsidR="00283174" w:rsidRPr="00891991" w:rsidRDefault="000F37C4" w:rsidP="00511142">
            <w:pPr>
              <w:pStyle w:val="TableText"/>
            </w:pPr>
            <w:r>
              <w:t>2</w:t>
            </w:r>
            <w:r w:rsidR="00283174">
              <w:t>.0</w:t>
            </w:r>
          </w:p>
        </w:tc>
        <w:tc>
          <w:tcPr>
            <w:tcW w:w="2132" w:type="dxa"/>
          </w:tcPr>
          <w:p w14:paraId="28031912" w14:textId="77777777" w:rsidR="00283174" w:rsidRPr="00891991" w:rsidRDefault="000F37C4" w:rsidP="00511142">
            <w:pPr>
              <w:pStyle w:val="TableText"/>
            </w:pPr>
            <w:r>
              <w:t>October</w:t>
            </w:r>
            <w:r w:rsidR="000D50D7" w:rsidRPr="000D50D7">
              <w:t xml:space="preserve"> </w:t>
            </w:r>
            <w:r w:rsidR="00283174">
              <w:t>2022</w:t>
            </w:r>
          </w:p>
        </w:tc>
      </w:tr>
      <w:tr w:rsidR="00283174" w:rsidRPr="00891991" w14:paraId="2D42D540" w14:textId="77777777" w:rsidTr="00511142">
        <w:tc>
          <w:tcPr>
            <w:tcW w:w="2132" w:type="dxa"/>
          </w:tcPr>
          <w:p w14:paraId="17EE891D" w14:textId="77777777" w:rsidR="00283174" w:rsidRPr="00891991" w:rsidRDefault="00283174" w:rsidP="00511142">
            <w:pPr>
              <w:pStyle w:val="TableText"/>
            </w:pPr>
            <w:r>
              <w:t>outline</w:t>
            </w:r>
            <w:r w:rsidR="000D50D7" w:rsidRPr="000D50D7">
              <w:t xml:space="preserve"> </w:t>
            </w:r>
            <w:r>
              <w:t>soils</w:t>
            </w:r>
            <w:r w:rsidR="000D50D7" w:rsidRPr="000D50D7">
              <w:t xml:space="preserve"> </w:t>
            </w:r>
            <w:r>
              <w:t>resource</w:t>
            </w:r>
            <w:r w:rsidR="000D50D7" w:rsidRPr="000D50D7">
              <w:t xml:space="preserve"> </w:t>
            </w:r>
            <w:r>
              <w:t>management</w:t>
            </w:r>
            <w:r w:rsidR="000D50D7" w:rsidRPr="000D50D7">
              <w:t xml:space="preserve"> </w:t>
            </w:r>
            <w:r>
              <w:t>plan</w:t>
            </w:r>
          </w:p>
        </w:tc>
        <w:tc>
          <w:tcPr>
            <w:tcW w:w="2132" w:type="dxa"/>
          </w:tcPr>
          <w:p w14:paraId="350EDB94" w14:textId="77777777" w:rsidR="00283174" w:rsidRPr="00891991" w:rsidRDefault="000F37C4" w:rsidP="00511142">
            <w:pPr>
              <w:pStyle w:val="TableText"/>
            </w:pPr>
            <w:r>
              <w:t>8.1</w:t>
            </w:r>
            <w:r w:rsidR="002D030B">
              <w:t>6</w:t>
            </w:r>
          </w:p>
        </w:tc>
        <w:tc>
          <w:tcPr>
            <w:tcW w:w="2132" w:type="dxa"/>
          </w:tcPr>
          <w:p w14:paraId="160A7F88" w14:textId="77777777" w:rsidR="00283174" w:rsidRPr="00891991" w:rsidRDefault="008A5D17" w:rsidP="00511142">
            <w:pPr>
              <w:pStyle w:val="TableText"/>
            </w:pPr>
            <w:r>
              <w:t>1</w:t>
            </w:r>
            <w:r w:rsidR="00283174">
              <w:t>.0</w:t>
            </w:r>
          </w:p>
        </w:tc>
        <w:tc>
          <w:tcPr>
            <w:tcW w:w="2132" w:type="dxa"/>
          </w:tcPr>
          <w:p w14:paraId="2BCB31D0" w14:textId="77777777" w:rsidR="00283174" w:rsidRPr="00891991" w:rsidRDefault="000F37C4" w:rsidP="00511142">
            <w:pPr>
              <w:pStyle w:val="TableText"/>
            </w:pPr>
            <w:r>
              <w:t>October</w:t>
            </w:r>
            <w:r w:rsidR="000D50D7" w:rsidRPr="000D50D7">
              <w:t xml:space="preserve"> </w:t>
            </w:r>
            <w:r w:rsidR="00283174">
              <w:t>2022</w:t>
            </w:r>
          </w:p>
        </w:tc>
      </w:tr>
      <w:tr w:rsidR="00072771" w:rsidRPr="00891991" w14:paraId="2D32BAB2" w14:textId="77777777" w:rsidTr="00511142">
        <w:tc>
          <w:tcPr>
            <w:tcW w:w="2132" w:type="dxa"/>
          </w:tcPr>
          <w:p w14:paraId="77FBC62C" w14:textId="77777777" w:rsidR="00072771" w:rsidRDefault="00072771" w:rsidP="00511142">
            <w:pPr>
              <w:pStyle w:val="TableText"/>
            </w:pPr>
            <w:r>
              <w:t>overarching</w:t>
            </w:r>
            <w:r w:rsidR="000D50D7" w:rsidRPr="000D50D7">
              <w:t xml:space="preserve"> </w:t>
            </w:r>
            <w:r>
              <w:t>written</w:t>
            </w:r>
            <w:r w:rsidR="000D50D7" w:rsidRPr="000D50D7">
              <w:t xml:space="preserve"> </w:t>
            </w:r>
            <w:r>
              <w:t>scheme</w:t>
            </w:r>
            <w:r w:rsidR="000D50D7" w:rsidRPr="000D50D7">
              <w:t xml:space="preserve"> </w:t>
            </w:r>
            <w:r>
              <w:t>of</w:t>
            </w:r>
            <w:r w:rsidR="000D50D7" w:rsidRPr="000D50D7">
              <w:t xml:space="preserve"> </w:t>
            </w:r>
            <w:r>
              <w:t>investigation</w:t>
            </w:r>
          </w:p>
        </w:tc>
        <w:tc>
          <w:tcPr>
            <w:tcW w:w="2132" w:type="dxa"/>
          </w:tcPr>
          <w:p w14:paraId="10EE8298" w14:textId="77777777" w:rsidR="00072771" w:rsidRDefault="00DE0817" w:rsidP="00511142">
            <w:pPr>
              <w:pStyle w:val="TableText"/>
            </w:pPr>
            <w:r>
              <w:t>8.11</w:t>
            </w:r>
            <w:r w:rsidR="000F37C4">
              <w:t>(A)</w:t>
            </w:r>
          </w:p>
        </w:tc>
        <w:tc>
          <w:tcPr>
            <w:tcW w:w="2132" w:type="dxa"/>
          </w:tcPr>
          <w:p w14:paraId="2914B765" w14:textId="77777777" w:rsidR="00072771" w:rsidRDefault="008A5D17" w:rsidP="00511142">
            <w:pPr>
              <w:pStyle w:val="TableText"/>
            </w:pPr>
            <w:r>
              <w:t>2</w:t>
            </w:r>
            <w:r w:rsidR="00DE0817">
              <w:t>.0</w:t>
            </w:r>
          </w:p>
        </w:tc>
        <w:tc>
          <w:tcPr>
            <w:tcW w:w="2132" w:type="dxa"/>
          </w:tcPr>
          <w:p w14:paraId="1ACC5DAF" w14:textId="77777777" w:rsidR="00072771" w:rsidRDefault="000F37C4" w:rsidP="00511142">
            <w:pPr>
              <w:pStyle w:val="TableText"/>
            </w:pPr>
            <w:r>
              <w:t>October</w:t>
            </w:r>
            <w:r w:rsidR="000D50D7" w:rsidRPr="000D50D7">
              <w:t xml:space="preserve"> </w:t>
            </w:r>
            <w:r w:rsidR="00DE0817">
              <w:t>2022</w:t>
            </w:r>
          </w:p>
        </w:tc>
      </w:tr>
      <w:tr w:rsidR="00283174" w:rsidRPr="00891991" w14:paraId="059A3F3E" w14:textId="77777777" w:rsidTr="00511142">
        <w:tc>
          <w:tcPr>
            <w:tcW w:w="2132" w:type="dxa"/>
          </w:tcPr>
          <w:p w14:paraId="0E311A61" w14:textId="77777777" w:rsidR="00283174" w:rsidRDefault="00283174" w:rsidP="00511142">
            <w:pPr>
              <w:pStyle w:val="TableText"/>
            </w:pPr>
            <w:r>
              <w:t>permissive</w:t>
            </w:r>
            <w:r w:rsidR="000D50D7" w:rsidRPr="000D50D7">
              <w:t xml:space="preserve"> </w:t>
            </w:r>
            <w:r>
              <w:t>paths</w:t>
            </w:r>
            <w:r w:rsidR="000D50D7" w:rsidRPr="000D50D7">
              <w:t xml:space="preserve"> </w:t>
            </w:r>
            <w:r>
              <w:t>plans</w:t>
            </w:r>
          </w:p>
        </w:tc>
        <w:tc>
          <w:tcPr>
            <w:tcW w:w="2132" w:type="dxa"/>
          </w:tcPr>
          <w:p w14:paraId="0CCDBB4E" w14:textId="77777777" w:rsidR="00283174" w:rsidRPr="00891991" w:rsidRDefault="00283174" w:rsidP="00511142">
            <w:pPr>
              <w:pStyle w:val="TableText"/>
            </w:pPr>
            <w:r>
              <w:t>7.14</w:t>
            </w:r>
            <w:r w:rsidR="00542B9C">
              <w:t>(A)</w:t>
            </w:r>
          </w:p>
        </w:tc>
        <w:tc>
          <w:tcPr>
            <w:tcW w:w="2132" w:type="dxa"/>
          </w:tcPr>
          <w:p w14:paraId="4B975E6D" w14:textId="77777777" w:rsidR="00283174" w:rsidRPr="00891991" w:rsidRDefault="00542B9C" w:rsidP="00511142">
            <w:pPr>
              <w:pStyle w:val="TableText"/>
            </w:pPr>
            <w:r>
              <w:t>2</w:t>
            </w:r>
            <w:r w:rsidR="00283174">
              <w:t>.0</w:t>
            </w:r>
          </w:p>
        </w:tc>
        <w:tc>
          <w:tcPr>
            <w:tcW w:w="2132" w:type="dxa"/>
          </w:tcPr>
          <w:p w14:paraId="090E5331" w14:textId="77777777" w:rsidR="00283174" w:rsidRPr="00891991" w:rsidRDefault="00542B9C" w:rsidP="00511142">
            <w:pPr>
              <w:pStyle w:val="TableText"/>
            </w:pPr>
            <w:r>
              <w:t>January</w:t>
            </w:r>
            <w:r w:rsidR="000D50D7" w:rsidRPr="000D50D7">
              <w:t xml:space="preserve"> </w:t>
            </w:r>
            <w:r w:rsidR="00283174">
              <w:t>202</w:t>
            </w:r>
            <w:r>
              <w:t>3</w:t>
            </w:r>
          </w:p>
        </w:tc>
      </w:tr>
      <w:tr w:rsidR="00283174" w:rsidRPr="00891991" w14:paraId="6A68BB6B" w14:textId="77777777" w:rsidTr="00511142">
        <w:tc>
          <w:tcPr>
            <w:tcW w:w="2132" w:type="dxa"/>
          </w:tcPr>
          <w:p w14:paraId="0978E918" w14:textId="77777777" w:rsidR="00283174" w:rsidRPr="00891991" w:rsidRDefault="00283174" w:rsidP="00511142">
            <w:pPr>
              <w:pStyle w:val="TableText"/>
            </w:pPr>
            <w:r>
              <w:t>streets,</w:t>
            </w:r>
            <w:r w:rsidR="000D50D7" w:rsidRPr="000D50D7">
              <w:t xml:space="preserve"> </w:t>
            </w:r>
            <w:r>
              <w:t>access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way</w:t>
            </w:r>
            <w:r w:rsidR="000D50D7" w:rsidRPr="000D50D7">
              <w:t xml:space="preserve"> </w:t>
            </w:r>
            <w:r>
              <w:t>plans</w:t>
            </w:r>
          </w:p>
        </w:tc>
        <w:tc>
          <w:tcPr>
            <w:tcW w:w="2132" w:type="dxa"/>
          </w:tcPr>
          <w:p w14:paraId="7E9300B3" w14:textId="77777777" w:rsidR="00283174" w:rsidRPr="00891991" w:rsidRDefault="00283174" w:rsidP="00511142">
            <w:pPr>
              <w:pStyle w:val="TableText"/>
            </w:pPr>
            <w:r>
              <w:t>2.3</w:t>
            </w:r>
            <w:r w:rsidR="000F37C4">
              <w:t>(A)</w:t>
            </w:r>
          </w:p>
        </w:tc>
        <w:tc>
          <w:tcPr>
            <w:tcW w:w="2132" w:type="dxa"/>
          </w:tcPr>
          <w:p w14:paraId="688EE210" w14:textId="77777777" w:rsidR="00283174" w:rsidRPr="00891991" w:rsidRDefault="000F37C4" w:rsidP="00511142">
            <w:pPr>
              <w:pStyle w:val="TableText"/>
            </w:pPr>
            <w:r>
              <w:t>2</w:t>
            </w:r>
            <w:r w:rsidR="00283174">
              <w:t>.0</w:t>
            </w:r>
          </w:p>
        </w:tc>
        <w:tc>
          <w:tcPr>
            <w:tcW w:w="2132" w:type="dxa"/>
          </w:tcPr>
          <w:p w14:paraId="4C837693" w14:textId="77777777" w:rsidR="00283174" w:rsidRPr="00891991" w:rsidRDefault="000F37C4" w:rsidP="00511142">
            <w:pPr>
              <w:pStyle w:val="TableText"/>
            </w:pPr>
            <w:r>
              <w:t>October</w:t>
            </w:r>
            <w:r w:rsidR="000D50D7" w:rsidRPr="000D50D7">
              <w:t xml:space="preserve"> </w:t>
            </w:r>
            <w:r w:rsidR="00283174">
              <w:t>2022</w:t>
            </w:r>
          </w:p>
        </w:tc>
      </w:tr>
      <w:tr w:rsidR="00283174" w:rsidRPr="00891991" w14:paraId="1A8B352D" w14:textId="77777777" w:rsidTr="00511142">
        <w:tc>
          <w:tcPr>
            <w:tcW w:w="2132" w:type="dxa"/>
          </w:tcPr>
          <w:p w14:paraId="4EEAE5CA" w14:textId="77777777" w:rsidR="00283174" w:rsidRPr="00891991" w:rsidRDefault="00283174" w:rsidP="00511142">
            <w:pPr>
              <w:pStyle w:val="TableText"/>
            </w:pPr>
            <w:r>
              <w:t>SuDS</w:t>
            </w:r>
            <w:r w:rsidR="000D50D7" w:rsidRPr="000D50D7">
              <w:t xml:space="preserve"> </w:t>
            </w:r>
            <w:r>
              <w:t>strategy</w:t>
            </w:r>
          </w:p>
        </w:tc>
        <w:tc>
          <w:tcPr>
            <w:tcW w:w="2132" w:type="dxa"/>
          </w:tcPr>
          <w:p w14:paraId="247E6222" w14:textId="77777777" w:rsidR="00283174" w:rsidRPr="00891991" w:rsidRDefault="00283174" w:rsidP="00511142">
            <w:pPr>
              <w:pStyle w:val="TableText"/>
            </w:pPr>
            <w:r>
              <w:t>Appendix</w:t>
            </w:r>
            <w:r w:rsidR="000D50D7" w:rsidRPr="000D50D7">
              <w:t xml:space="preserve"> </w:t>
            </w:r>
            <w:r>
              <w:t>9C</w:t>
            </w:r>
            <w:r w:rsidR="000D50D7" w:rsidRPr="000D50D7">
              <w:t xml:space="preserve"> </w:t>
            </w:r>
            <w:r>
              <w:t>contained</w:t>
            </w:r>
            <w:r w:rsidR="000D50D7" w:rsidRPr="000D50D7">
              <w:t xml:space="preserve"> </w:t>
            </w:r>
            <w:r>
              <w:t>in</w:t>
            </w:r>
            <w:r w:rsidR="000D50D7" w:rsidRPr="000D50D7">
              <w:t xml:space="preserve"> </w:t>
            </w:r>
            <w:r>
              <w:t>the</w:t>
            </w:r>
            <w:r w:rsidR="000D50D7" w:rsidRPr="000D50D7">
              <w:t xml:space="preserve"> </w:t>
            </w:r>
            <w:r>
              <w:t>environmental</w:t>
            </w:r>
            <w:r w:rsidR="000D50D7" w:rsidRPr="000D50D7">
              <w:t xml:space="preserve"> </w:t>
            </w:r>
            <w:r>
              <w:t>statement</w:t>
            </w:r>
            <w:r w:rsidR="000D50D7" w:rsidRPr="000D50D7">
              <w:t xml:space="preserve"> </w:t>
            </w:r>
            <w:r>
              <w:t>(document</w:t>
            </w:r>
            <w:r w:rsidR="000D50D7" w:rsidRPr="000D50D7">
              <w:t xml:space="preserve"> </w:t>
            </w:r>
            <w:r>
              <w:t>reference</w:t>
            </w:r>
            <w:r w:rsidR="000D50D7" w:rsidRPr="000D50D7">
              <w:t xml:space="preserve"> </w:t>
            </w:r>
            <w:r>
              <w:t>6.</w:t>
            </w:r>
            <w:r w:rsidR="00205BD7">
              <w:t>2</w:t>
            </w:r>
            <w:r>
              <w:t>)</w:t>
            </w:r>
          </w:p>
        </w:tc>
        <w:tc>
          <w:tcPr>
            <w:tcW w:w="2132" w:type="dxa"/>
          </w:tcPr>
          <w:p w14:paraId="1F876D79" w14:textId="77777777" w:rsidR="00283174" w:rsidRPr="00891991" w:rsidRDefault="00283174" w:rsidP="00511142">
            <w:pPr>
              <w:pStyle w:val="TableText"/>
            </w:pPr>
            <w:r>
              <w:t>1.0</w:t>
            </w:r>
          </w:p>
        </w:tc>
        <w:tc>
          <w:tcPr>
            <w:tcW w:w="2132" w:type="dxa"/>
          </w:tcPr>
          <w:p w14:paraId="297F7A7F" w14:textId="77777777" w:rsidR="00283174" w:rsidRPr="00891991" w:rsidRDefault="00283174" w:rsidP="00511142">
            <w:pPr>
              <w:pStyle w:val="TableText"/>
            </w:pPr>
            <w:r>
              <w:t>February</w:t>
            </w:r>
            <w:r w:rsidR="000D50D7" w:rsidRPr="000D50D7">
              <w:t xml:space="preserve"> </w:t>
            </w:r>
            <w:r>
              <w:t>2022</w:t>
            </w:r>
          </w:p>
        </w:tc>
      </w:tr>
      <w:tr w:rsidR="00283174" w:rsidRPr="00891991" w14:paraId="7EB6E56A" w14:textId="77777777" w:rsidTr="00511142">
        <w:tc>
          <w:tcPr>
            <w:tcW w:w="2132" w:type="dxa"/>
          </w:tcPr>
          <w:p w14:paraId="6983CD6C" w14:textId="77777777" w:rsidR="00283174" w:rsidRDefault="00283174" w:rsidP="00511142">
            <w:pPr>
              <w:pStyle w:val="TableText"/>
            </w:pPr>
            <w:r>
              <w:t>traffic</w:t>
            </w:r>
            <w:r w:rsidR="000D50D7" w:rsidRPr="000D50D7">
              <w:t xml:space="preserve"> </w:t>
            </w:r>
            <w:r>
              <w:t>regulation</w:t>
            </w:r>
            <w:r w:rsidR="000D50D7" w:rsidRPr="000D50D7">
              <w:t xml:space="preserve"> </w:t>
            </w:r>
            <w:r>
              <w:t>measures</w:t>
            </w:r>
            <w:r w:rsidR="000D50D7" w:rsidRPr="000D50D7">
              <w:t xml:space="preserve"> </w:t>
            </w:r>
            <w:r>
              <w:t>plans</w:t>
            </w:r>
          </w:p>
        </w:tc>
        <w:tc>
          <w:tcPr>
            <w:tcW w:w="2132" w:type="dxa"/>
          </w:tcPr>
          <w:p w14:paraId="006C8C6B" w14:textId="77777777" w:rsidR="00283174" w:rsidRDefault="00283174" w:rsidP="00511142">
            <w:pPr>
              <w:pStyle w:val="TableText"/>
            </w:pPr>
            <w:r>
              <w:t>2.4</w:t>
            </w:r>
          </w:p>
        </w:tc>
        <w:tc>
          <w:tcPr>
            <w:tcW w:w="2132" w:type="dxa"/>
          </w:tcPr>
          <w:p w14:paraId="5F5392BA" w14:textId="77777777" w:rsidR="00283174" w:rsidRDefault="00283174" w:rsidP="00511142">
            <w:pPr>
              <w:pStyle w:val="TableText"/>
            </w:pPr>
            <w:r>
              <w:t>1.0</w:t>
            </w:r>
          </w:p>
        </w:tc>
        <w:tc>
          <w:tcPr>
            <w:tcW w:w="2132" w:type="dxa"/>
          </w:tcPr>
          <w:p w14:paraId="2430C9B5" w14:textId="77777777" w:rsidR="00283174" w:rsidRDefault="00283174" w:rsidP="00511142">
            <w:pPr>
              <w:pStyle w:val="TableText"/>
            </w:pPr>
            <w:r>
              <w:t>February</w:t>
            </w:r>
            <w:r w:rsidR="000D50D7" w:rsidRPr="000D50D7">
              <w:t xml:space="preserve"> </w:t>
            </w:r>
            <w:r>
              <w:t>2022</w:t>
            </w:r>
          </w:p>
        </w:tc>
      </w:tr>
      <w:tr w:rsidR="00283174" w:rsidRPr="00891991" w14:paraId="336E1791" w14:textId="77777777" w:rsidTr="00511142">
        <w:tc>
          <w:tcPr>
            <w:tcW w:w="2132" w:type="dxa"/>
          </w:tcPr>
          <w:p w14:paraId="498C0A58" w14:textId="77777777" w:rsidR="00283174" w:rsidRDefault="00283174" w:rsidP="00511142">
            <w:pPr>
              <w:pStyle w:val="TableText"/>
            </w:pPr>
            <w:r>
              <w:t>vegetation</w:t>
            </w:r>
            <w:r w:rsidR="000D50D7" w:rsidRPr="000D50D7">
              <w:t xml:space="preserve"> </w:t>
            </w:r>
            <w:r>
              <w:t>removal</w:t>
            </w:r>
            <w:r w:rsidR="000D50D7" w:rsidRPr="000D50D7">
              <w:t xml:space="preserve"> </w:t>
            </w:r>
            <w:r>
              <w:t>plan</w:t>
            </w:r>
          </w:p>
        </w:tc>
        <w:tc>
          <w:tcPr>
            <w:tcW w:w="2132" w:type="dxa"/>
          </w:tcPr>
          <w:p w14:paraId="1C75AF1B" w14:textId="77777777" w:rsidR="00283174" w:rsidRPr="00891991" w:rsidRDefault="00283174" w:rsidP="00511142">
            <w:pPr>
              <w:pStyle w:val="TableText"/>
            </w:pPr>
            <w:r>
              <w:t>Figure</w:t>
            </w:r>
            <w:r w:rsidR="000D50D7" w:rsidRPr="000D50D7">
              <w:t xml:space="preserve"> </w:t>
            </w:r>
            <w:r>
              <w:t>10-15</w:t>
            </w:r>
            <w:r w:rsidR="000D50D7" w:rsidRPr="000D50D7">
              <w:t xml:space="preserve"> </w:t>
            </w:r>
            <w:r w:rsidR="00205BD7">
              <w:t>(document</w:t>
            </w:r>
            <w:r w:rsidR="000D50D7" w:rsidRPr="000D50D7">
              <w:t xml:space="preserve"> </w:t>
            </w:r>
            <w:r w:rsidR="00205BD7">
              <w:t>reference</w:t>
            </w:r>
            <w:r w:rsidR="000D50D7" w:rsidRPr="000D50D7">
              <w:t xml:space="preserve"> </w:t>
            </w:r>
            <w:r w:rsidR="00205BD7">
              <w:t>6.3(</w:t>
            </w:r>
            <w:r w:rsidR="007B7181">
              <w:t>C</w:t>
            </w:r>
            <w:r w:rsidR="00205BD7">
              <w:t>))</w:t>
            </w:r>
          </w:p>
        </w:tc>
        <w:tc>
          <w:tcPr>
            <w:tcW w:w="2132" w:type="dxa"/>
          </w:tcPr>
          <w:p w14:paraId="69CB702E" w14:textId="77777777" w:rsidR="00283174" w:rsidRPr="00891991" w:rsidRDefault="007B7181" w:rsidP="00511142">
            <w:pPr>
              <w:pStyle w:val="TableText"/>
            </w:pPr>
            <w:r>
              <w:t>4</w:t>
            </w:r>
            <w:r w:rsidR="00283174">
              <w:t>.0</w:t>
            </w:r>
          </w:p>
        </w:tc>
        <w:tc>
          <w:tcPr>
            <w:tcW w:w="2132" w:type="dxa"/>
          </w:tcPr>
          <w:p w14:paraId="3C9B7897" w14:textId="77777777" w:rsidR="00283174" w:rsidRPr="00891991" w:rsidRDefault="00CD07A9" w:rsidP="00511142">
            <w:pPr>
              <w:pStyle w:val="TableText"/>
            </w:pPr>
            <w:r>
              <w:t>November</w:t>
            </w:r>
            <w:r w:rsidR="000D50D7" w:rsidRPr="000D50D7">
              <w:t xml:space="preserve"> </w:t>
            </w:r>
            <w:r w:rsidR="00283174">
              <w:t>2022</w:t>
            </w:r>
          </w:p>
        </w:tc>
      </w:tr>
      <w:tr w:rsidR="00283174" w:rsidRPr="00891991" w14:paraId="18F0F8B7" w14:textId="77777777" w:rsidTr="00511142">
        <w:tc>
          <w:tcPr>
            <w:tcW w:w="2132" w:type="dxa"/>
            <w:tcBorders>
              <w:bottom w:val="single" w:sz="4" w:space="0" w:color="auto"/>
            </w:tcBorders>
          </w:tcPr>
          <w:p w14:paraId="218ADFEF" w14:textId="77777777" w:rsidR="00283174" w:rsidRPr="00891991" w:rsidRDefault="00283174" w:rsidP="00511142">
            <w:pPr>
              <w:pStyle w:val="TableText"/>
            </w:pPr>
            <w:r>
              <w:t>works</w:t>
            </w:r>
            <w:r w:rsidR="000D50D7" w:rsidRPr="000D50D7">
              <w:t xml:space="preserve"> </w:t>
            </w:r>
            <w:r>
              <w:t>plans</w:t>
            </w:r>
          </w:p>
        </w:tc>
        <w:tc>
          <w:tcPr>
            <w:tcW w:w="2132" w:type="dxa"/>
            <w:tcBorders>
              <w:bottom w:val="single" w:sz="4" w:space="0" w:color="auto"/>
            </w:tcBorders>
          </w:tcPr>
          <w:p w14:paraId="67BD8786" w14:textId="77777777" w:rsidR="00283174" w:rsidRPr="00891991" w:rsidRDefault="00283174" w:rsidP="00511142">
            <w:pPr>
              <w:pStyle w:val="TableText"/>
            </w:pPr>
            <w:r>
              <w:t>2.2</w:t>
            </w:r>
            <w:r w:rsidR="00DE0817">
              <w:t>(</w:t>
            </w:r>
            <w:r w:rsidR="000F37C4">
              <w:t>B</w:t>
            </w:r>
            <w:r w:rsidR="00DE0817">
              <w:t>)</w:t>
            </w:r>
          </w:p>
        </w:tc>
        <w:tc>
          <w:tcPr>
            <w:tcW w:w="2132" w:type="dxa"/>
            <w:tcBorders>
              <w:bottom w:val="single" w:sz="4" w:space="0" w:color="auto"/>
            </w:tcBorders>
          </w:tcPr>
          <w:p w14:paraId="6D050641" w14:textId="77777777" w:rsidR="00283174" w:rsidRPr="00891991" w:rsidRDefault="000F37C4" w:rsidP="00511142">
            <w:pPr>
              <w:pStyle w:val="TableText"/>
            </w:pPr>
            <w:r>
              <w:t>3</w:t>
            </w:r>
            <w:r w:rsidR="00283174">
              <w:t>.0</w:t>
            </w:r>
          </w:p>
        </w:tc>
        <w:tc>
          <w:tcPr>
            <w:tcW w:w="2132" w:type="dxa"/>
            <w:tcBorders>
              <w:bottom w:val="single" w:sz="4" w:space="0" w:color="auto"/>
            </w:tcBorders>
          </w:tcPr>
          <w:p w14:paraId="74CDDF00" w14:textId="77777777" w:rsidR="00283174" w:rsidRPr="00891991" w:rsidRDefault="000F37C4" w:rsidP="00511142">
            <w:pPr>
              <w:pStyle w:val="TableText"/>
            </w:pPr>
            <w:r>
              <w:t>October</w:t>
            </w:r>
            <w:r w:rsidR="000D50D7" w:rsidRPr="000D50D7">
              <w:t xml:space="preserve"> </w:t>
            </w:r>
            <w:r w:rsidR="00283174">
              <w:t>2022</w:t>
            </w:r>
          </w:p>
        </w:tc>
      </w:tr>
    </w:tbl>
    <w:p w14:paraId="6F8245BE" w14:textId="77777777" w:rsidR="00283174" w:rsidRDefault="000D50D7" w:rsidP="00283174">
      <w:pPr>
        <w:pStyle w:val="Schedule"/>
        <w:pageBreakBefore/>
        <w:rPr>
          <w:rStyle w:val="Ref"/>
        </w:rPr>
      </w:pPr>
      <w:bookmarkStart w:id="1205" w:name="TOC01_02_2022_15_14_24_1094"/>
      <w:bookmarkStart w:id="1206" w:name="TOC02_02_2022_13_02_49_1074"/>
      <w:bookmarkStart w:id="1207" w:name="TOC18_02_2022_17_52_44_1964"/>
      <w:bookmarkStart w:id="1208" w:name="TOC23_02_2022_21_19_37_2105"/>
      <w:bookmarkStart w:id="1209" w:name="TOC15_08_2022_16_06_13_2203"/>
      <w:bookmarkStart w:id="1210" w:name="TOC06_09_2022_15_41_36_2263"/>
      <w:bookmarkStart w:id="1211" w:name="TOC04_10_2022_16_50_01_2307"/>
      <w:bookmarkStart w:id="1212" w:name="TOC23_11_2022_11_32_56_2357"/>
      <w:bookmarkStart w:id="1213" w:name="TOC10_01_2023_14_27_52_2383"/>
      <w:bookmarkEnd w:id="1205"/>
      <w:bookmarkEnd w:id="1206"/>
      <w:bookmarkEnd w:id="1207"/>
      <w:bookmarkEnd w:id="1208"/>
      <w:bookmarkEnd w:id="1209"/>
      <w:bookmarkEnd w:id="1210"/>
      <w:bookmarkEnd w:id="1211"/>
      <w:bookmarkEnd w:id="1212"/>
      <w:bookmarkEnd w:id="1213"/>
      <w:r w:rsidRPr="000D50D7">
        <w:lastRenderedPageBreak/>
        <w:tab/>
      </w:r>
      <w:r w:rsidR="00283174">
        <w:t>SCHEDULE</w:t>
      </w:r>
      <w:r w:rsidRPr="000D50D7">
        <w:t xml:space="preserve"> </w:t>
      </w:r>
      <w:r w:rsidR="00283174">
        <w:fldChar w:fldCharType="begin"/>
      </w:r>
      <w:r w:rsidR="00283174">
        <w:instrText xml:space="preserve"> SEQ schedule\* arabic </w:instrText>
      </w:r>
      <w:r w:rsidR="00283174">
        <w:fldChar w:fldCharType="separate"/>
      </w:r>
      <w:r>
        <w:rPr>
          <w:noProof/>
        </w:rPr>
        <w:t>13</w:t>
      </w:r>
      <w:r w:rsidR="00283174">
        <w:rPr>
          <w:noProof/>
        </w:rPr>
        <w:fldChar w:fldCharType="end"/>
      </w:r>
      <w:r w:rsidRPr="000D50D7">
        <w:tab/>
      </w:r>
      <w:r w:rsidR="00283174">
        <w:rPr>
          <w:rStyle w:val="Ref"/>
        </w:rPr>
        <w:t>Article</w:t>
      </w:r>
      <w:r w:rsidRPr="000D50D7">
        <w:rPr>
          <w:rStyle w:val="Ref"/>
        </w:rPr>
        <w:t xml:space="preserve"> </w:t>
      </w:r>
      <w:r w:rsidR="00283174">
        <w:rPr>
          <w:rStyle w:val="Ref"/>
        </w:rPr>
        <w:fldChar w:fldCharType="begin"/>
      </w:r>
      <w:r w:rsidR="00283174">
        <w:rPr>
          <w:rStyle w:val="Ref"/>
        </w:rPr>
        <w:instrText xml:space="preserve"> REF _Ref78124676 \r \h </w:instrText>
      </w:r>
      <w:r w:rsidR="00283174">
        <w:rPr>
          <w:rStyle w:val="Ref"/>
        </w:rPr>
      </w:r>
      <w:r w:rsidR="00283174">
        <w:rPr>
          <w:rStyle w:val="Ref"/>
        </w:rPr>
        <w:fldChar w:fldCharType="separate"/>
      </w:r>
      <w:r>
        <w:rPr>
          <w:rStyle w:val="Ref"/>
        </w:rPr>
        <w:t>39</w:t>
      </w:r>
      <w:r w:rsidR="00283174">
        <w:rPr>
          <w:rStyle w:val="Ref"/>
        </w:rPr>
        <w:fldChar w:fldCharType="end"/>
      </w:r>
    </w:p>
    <w:p w14:paraId="73BA6BE1" w14:textId="77777777" w:rsidR="00283174" w:rsidRDefault="00283174" w:rsidP="00283174">
      <w:pPr>
        <w:pStyle w:val="ScheduleHead"/>
      </w:pPr>
      <w:r>
        <w:t>ARBITRATION</w:t>
      </w:r>
      <w:r w:rsidR="000D50D7" w:rsidRPr="000D50D7">
        <w:t xml:space="preserve"> </w:t>
      </w:r>
      <w:r>
        <w:t>RULES</w:t>
      </w:r>
    </w:p>
    <w:p w14:paraId="51C97945" w14:textId="77777777" w:rsidR="00283174" w:rsidRDefault="00283174" w:rsidP="00283174">
      <w:pPr>
        <w:pStyle w:val="H1"/>
      </w:pPr>
      <w:r>
        <w:t>Commencing</w:t>
      </w:r>
      <w:r w:rsidR="000D50D7" w:rsidRPr="000D50D7">
        <w:t xml:space="preserve"> </w:t>
      </w:r>
      <w:r>
        <w:t>an</w:t>
      </w:r>
      <w:r w:rsidR="000D50D7" w:rsidRPr="000D50D7">
        <w:t xml:space="preserve"> </w:t>
      </w:r>
      <w:r>
        <w:t>arbitration</w:t>
      </w:r>
    </w:p>
    <w:p w14:paraId="393E2083" w14:textId="77777777" w:rsidR="00363E38" w:rsidRPr="00363E38" w:rsidRDefault="00363E38" w:rsidP="00363E38">
      <w:pPr>
        <w:pStyle w:val="N1"/>
        <w:numPr>
          <w:ilvl w:val="0"/>
          <w:numId w:val="32"/>
        </w:numPr>
      </w:pPr>
      <w:r>
        <w:t>—</w:t>
      </w:r>
      <w:r>
        <w:fldChar w:fldCharType="begin"/>
      </w:r>
      <w:r>
        <w:instrText xml:space="preserve"> LISTNUM "SEQ1" \l 2 </w:instrText>
      </w:r>
      <w:r>
        <w:fldChar w:fldCharType="end"/>
      </w:r>
      <w:r w:rsidR="000D50D7" w:rsidRPr="000D50D7">
        <w:t> </w:t>
      </w:r>
      <w:r>
        <w:t>The</w:t>
      </w:r>
      <w:r w:rsidR="000D50D7" w:rsidRPr="000D50D7">
        <w:t xml:space="preserve"> </w:t>
      </w:r>
      <w:r>
        <w:t>primary</w:t>
      </w:r>
      <w:r w:rsidR="000D50D7" w:rsidRPr="000D50D7">
        <w:t xml:space="preserve"> </w:t>
      </w:r>
      <w:r>
        <w:t>objective</w:t>
      </w:r>
      <w:r w:rsidR="000D50D7" w:rsidRPr="000D50D7">
        <w:t xml:space="preserve"> </w:t>
      </w:r>
      <w:r>
        <w:t>of</w:t>
      </w:r>
      <w:r w:rsidR="000D50D7" w:rsidRPr="000D50D7">
        <w:t xml:space="preserve"> </w:t>
      </w:r>
      <w:r>
        <w:t>these</w:t>
      </w:r>
      <w:r w:rsidR="000D50D7" w:rsidRPr="000D50D7">
        <w:t xml:space="preserve"> </w:t>
      </w:r>
      <w:r>
        <w:t>arbitration</w:t>
      </w:r>
      <w:r w:rsidR="000D50D7" w:rsidRPr="000D50D7">
        <w:t xml:space="preserve"> </w:t>
      </w:r>
      <w:r>
        <w:t>rules</w:t>
      </w:r>
      <w:r w:rsidR="000D50D7" w:rsidRPr="000D50D7">
        <w:t xml:space="preserve"> </w:t>
      </w:r>
      <w:r>
        <w:t>is</w:t>
      </w:r>
      <w:r w:rsidR="000D50D7" w:rsidRPr="000D50D7">
        <w:t xml:space="preserve"> </w:t>
      </w:r>
      <w:r>
        <w:t>to</w:t>
      </w:r>
      <w:r w:rsidR="000D50D7" w:rsidRPr="000D50D7">
        <w:t xml:space="preserve"> </w:t>
      </w:r>
      <w:r>
        <w:t>achieve</w:t>
      </w:r>
      <w:r w:rsidR="000D50D7" w:rsidRPr="000D50D7">
        <w:t xml:space="preserve"> </w:t>
      </w:r>
      <w:r>
        <w:t>a</w:t>
      </w:r>
      <w:r w:rsidR="000D50D7" w:rsidRPr="000D50D7">
        <w:t xml:space="preserve"> </w:t>
      </w:r>
      <w:r>
        <w:t>fair,</w:t>
      </w:r>
      <w:r w:rsidR="000D50D7" w:rsidRPr="000D50D7">
        <w:t xml:space="preserve"> </w:t>
      </w:r>
      <w:r>
        <w:t>impartial,</w:t>
      </w:r>
      <w:r w:rsidR="000D50D7" w:rsidRPr="000D50D7">
        <w:t xml:space="preserve"> </w:t>
      </w:r>
      <w:r>
        <w:t>final</w:t>
      </w:r>
      <w:r w:rsidR="000D50D7" w:rsidRPr="000D50D7">
        <w:t xml:space="preserve"> </w:t>
      </w:r>
      <w:r>
        <w:t>and</w:t>
      </w:r>
      <w:r w:rsidR="000D50D7" w:rsidRPr="000D50D7">
        <w:t xml:space="preserve"> </w:t>
      </w:r>
      <w:r>
        <w:t>binding</w:t>
      </w:r>
      <w:r w:rsidR="000D50D7" w:rsidRPr="000D50D7">
        <w:t xml:space="preserve"> </w:t>
      </w:r>
      <w:r>
        <w:t>award</w:t>
      </w:r>
      <w:r w:rsidR="000D50D7" w:rsidRPr="000D50D7">
        <w:t xml:space="preserve"> </w:t>
      </w:r>
      <w:r>
        <w:t>on</w:t>
      </w:r>
      <w:r w:rsidR="000D50D7" w:rsidRPr="000D50D7">
        <w:t xml:space="preserve"> </w:t>
      </w:r>
      <w:r>
        <w:t>the</w:t>
      </w:r>
      <w:r w:rsidR="000D50D7" w:rsidRPr="000D50D7">
        <w:t xml:space="preserve"> </w:t>
      </w:r>
      <w:r>
        <w:t>substantive</w:t>
      </w:r>
      <w:r w:rsidR="000D50D7" w:rsidRPr="000D50D7">
        <w:t xml:space="preserve"> </w:t>
      </w:r>
      <w:r>
        <w:t>difference</w:t>
      </w:r>
      <w:r w:rsidR="000D50D7" w:rsidRPr="000D50D7">
        <w:t xml:space="preserve"> </w:t>
      </w:r>
      <w:r>
        <w:t>between</w:t>
      </w:r>
      <w:r w:rsidR="000D50D7" w:rsidRPr="000D50D7">
        <w:t xml:space="preserve"> </w:t>
      </w:r>
      <w:r>
        <w:t>the</w:t>
      </w:r>
      <w:r w:rsidR="000D50D7" w:rsidRPr="000D50D7">
        <w:t xml:space="preserve"> </w:t>
      </w:r>
      <w:r>
        <w:t>parties</w:t>
      </w:r>
      <w:r w:rsidR="000D50D7" w:rsidRPr="000D50D7">
        <w:t xml:space="preserve"> </w:t>
      </w:r>
      <w:r>
        <w:t>(save</w:t>
      </w:r>
      <w:r w:rsidR="000D50D7" w:rsidRPr="000D50D7">
        <w:t xml:space="preserve"> </w:t>
      </w:r>
      <w:r>
        <w:t>as</w:t>
      </w:r>
      <w:r w:rsidR="000D50D7" w:rsidRPr="000D50D7">
        <w:t xml:space="preserve"> </w:t>
      </w:r>
      <w:r>
        <w:t>to</w:t>
      </w:r>
      <w:r w:rsidR="000D50D7" w:rsidRPr="000D50D7">
        <w:t xml:space="preserve"> </w:t>
      </w:r>
      <w:r>
        <w:t>costs)</w:t>
      </w:r>
      <w:r w:rsidR="000D50D7" w:rsidRPr="000D50D7">
        <w:t xml:space="preserve"> </w:t>
      </w:r>
      <w:r>
        <w:t>within</w:t>
      </w:r>
      <w:r w:rsidR="000D50D7" w:rsidRPr="000D50D7">
        <w:t xml:space="preserve"> </w:t>
      </w:r>
      <w:r>
        <w:t>4</w:t>
      </w:r>
      <w:r w:rsidR="000D50D7" w:rsidRPr="000D50D7">
        <w:t xml:space="preserve"> </w:t>
      </w:r>
      <w:r>
        <w:t>months</w:t>
      </w:r>
      <w:r w:rsidR="000D50D7" w:rsidRPr="000D50D7">
        <w:t xml:space="preserve"> </w:t>
      </w:r>
      <w:r>
        <w:t>from</w:t>
      </w:r>
      <w:r w:rsidR="000D50D7" w:rsidRPr="000D50D7">
        <w:t xml:space="preserve"> </w:t>
      </w:r>
      <w:r>
        <w:t>the</w:t>
      </w:r>
      <w:r w:rsidR="000D50D7" w:rsidRPr="000D50D7">
        <w:t xml:space="preserve"> </w:t>
      </w:r>
      <w:r>
        <w:t>date</w:t>
      </w:r>
      <w:r w:rsidR="000D50D7" w:rsidRPr="000D50D7">
        <w:t xml:space="preserve"> </w:t>
      </w:r>
      <w:r>
        <w:t>the</w:t>
      </w:r>
      <w:r w:rsidR="000D50D7" w:rsidRPr="000D50D7">
        <w:t xml:space="preserve"> </w:t>
      </w:r>
      <w:r>
        <w:t>arbitrator</w:t>
      </w:r>
      <w:r w:rsidR="000D50D7" w:rsidRPr="000D50D7">
        <w:t xml:space="preserve"> </w:t>
      </w:r>
      <w:r>
        <w:t>is</w:t>
      </w:r>
      <w:r w:rsidR="000D50D7" w:rsidRPr="000D50D7">
        <w:t xml:space="preserve"> </w:t>
      </w:r>
      <w:r>
        <w:t>appointed</w:t>
      </w:r>
      <w:r w:rsidR="000D50D7" w:rsidRPr="000D50D7">
        <w:t xml:space="preserve"> </w:t>
      </w:r>
      <w:r>
        <w:t>pursuant</w:t>
      </w:r>
      <w:r w:rsidR="000D50D7" w:rsidRPr="000D50D7">
        <w:t xml:space="preserve"> </w:t>
      </w:r>
      <w:r>
        <w:t>to</w:t>
      </w:r>
      <w:r w:rsidR="000D50D7" w:rsidRPr="000D50D7">
        <w:t xml:space="preserve"> </w:t>
      </w:r>
      <w:r>
        <w:t>article</w:t>
      </w:r>
      <w:r w:rsidR="000D50D7" w:rsidRPr="000D50D7">
        <w:t xml:space="preserve"> </w:t>
      </w:r>
      <w:r>
        <w:fldChar w:fldCharType="begin"/>
      </w:r>
      <w:r>
        <w:instrText xml:space="preserve"> REF _Ref78124676 \r \h </w:instrText>
      </w:r>
      <w:r>
        <w:fldChar w:fldCharType="separate"/>
      </w:r>
      <w:r w:rsidR="000D50D7">
        <w:t>39</w:t>
      </w:r>
      <w:r>
        <w:fldChar w:fldCharType="end"/>
      </w:r>
      <w:r w:rsidR="000D50D7" w:rsidRPr="000D50D7">
        <w:t xml:space="preserve"> </w:t>
      </w:r>
      <w:r>
        <w:t>of</w:t>
      </w:r>
      <w:r w:rsidR="000D50D7" w:rsidRPr="000D50D7">
        <w:t xml:space="preserve"> </w:t>
      </w:r>
      <w:r>
        <w:t>this</w:t>
      </w:r>
      <w:r w:rsidR="000D50D7" w:rsidRPr="000D50D7">
        <w:t xml:space="preserve"> </w:t>
      </w:r>
      <w:r>
        <w:t>Order.</w:t>
      </w:r>
    </w:p>
    <w:p w14:paraId="1F721044" w14:textId="77777777" w:rsidR="00283174" w:rsidRDefault="00283174" w:rsidP="00363E38">
      <w:pPr>
        <w:pStyle w:val="N2"/>
      </w:pPr>
      <w:r>
        <w:t>The</w:t>
      </w:r>
      <w:r w:rsidR="000D50D7" w:rsidRPr="000D50D7">
        <w:t xml:space="preserve"> </w:t>
      </w:r>
      <w:r>
        <w:t>arbitration</w:t>
      </w:r>
      <w:r w:rsidR="000D50D7" w:rsidRPr="000D50D7">
        <w:t xml:space="preserve"> </w:t>
      </w:r>
      <w:r>
        <w:t>is</w:t>
      </w:r>
      <w:r w:rsidR="000D50D7" w:rsidRPr="000D50D7">
        <w:t xml:space="preserve"> </w:t>
      </w:r>
      <w:r>
        <w:t>deemed</w:t>
      </w:r>
      <w:r w:rsidR="000D50D7" w:rsidRPr="000D50D7">
        <w:t xml:space="preserve"> </w:t>
      </w:r>
      <w:r>
        <w:t>to</w:t>
      </w:r>
      <w:r w:rsidR="000D50D7" w:rsidRPr="000D50D7">
        <w:t xml:space="preserve"> </w:t>
      </w:r>
      <w:r>
        <w:t>have</w:t>
      </w:r>
      <w:r w:rsidR="000D50D7" w:rsidRPr="000D50D7">
        <w:t xml:space="preserve"> </w:t>
      </w:r>
      <w:r>
        <w:t>commenced</w:t>
      </w:r>
      <w:r w:rsidR="000D50D7" w:rsidRPr="000D50D7">
        <w:t xml:space="preserve"> </w:t>
      </w:r>
      <w:r>
        <w:t>when</w:t>
      </w:r>
      <w:r w:rsidR="000D50D7" w:rsidRPr="000D50D7">
        <w:t xml:space="preserve"> </w:t>
      </w:r>
      <w:r>
        <w:t>a</w:t>
      </w:r>
      <w:r w:rsidR="000D50D7" w:rsidRPr="000D50D7">
        <w:t xml:space="preserve"> </w:t>
      </w:r>
      <w:r>
        <w:t>party</w:t>
      </w:r>
      <w:r w:rsidR="000D50D7" w:rsidRPr="000D50D7">
        <w:t xml:space="preserve"> </w:t>
      </w:r>
      <w:r>
        <w:t>(“the</w:t>
      </w:r>
      <w:r w:rsidR="000D50D7" w:rsidRPr="000D50D7">
        <w:t xml:space="preserve"> </w:t>
      </w:r>
      <w:r>
        <w:t>claimant”)</w:t>
      </w:r>
      <w:r w:rsidR="000D50D7" w:rsidRPr="000D50D7">
        <w:t xml:space="preserve"> </w:t>
      </w:r>
      <w:r>
        <w:t>serves</w:t>
      </w:r>
      <w:r w:rsidR="000D50D7" w:rsidRPr="000D50D7">
        <w:t xml:space="preserve"> </w:t>
      </w:r>
      <w:r>
        <w:t>a</w:t>
      </w:r>
      <w:r w:rsidR="000D50D7" w:rsidRPr="000D50D7">
        <w:t xml:space="preserve"> </w:t>
      </w:r>
      <w:r>
        <w:t>written</w:t>
      </w:r>
      <w:r w:rsidR="000D50D7" w:rsidRPr="000D50D7">
        <w:t xml:space="preserve"> </w:t>
      </w:r>
      <w:r>
        <w:t>notice</w:t>
      </w:r>
      <w:r w:rsidR="000D50D7" w:rsidRPr="000D50D7">
        <w:t xml:space="preserve"> </w:t>
      </w:r>
      <w:r>
        <w:t>of</w:t>
      </w:r>
      <w:r w:rsidR="000D50D7" w:rsidRPr="000D50D7">
        <w:t xml:space="preserve"> </w:t>
      </w:r>
      <w:r>
        <w:t>arbitration</w:t>
      </w:r>
      <w:r w:rsidR="000D50D7" w:rsidRPr="000D50D7">
        <w:t xml:space="preserve"> </w:t>
      </w:r>
      <w:r>
        <w:t>on</w:t>
      </w:r>
      <w:r w:rsidR="000D50D7" w:rsidRPr="000D50D7">
        <w:t xml:space="preserve"> </w:t>
      </w:r>
      <w:r>
        <w:t>the</w:t>
      </w:r>
      <w:r w:rsidR="000D50D7" w:rsidRPr="000D50D7">
        <w:t xml:space="preserve"> </w:t>
      </w:r>
      <w:r>
        <w:t>other</w:t>
      </w:r>
      <w:r w:rsidR="000D50D7" w:rsidRPr="000D50D7">
        <w:t xml:space="preserve"> </w:t>
      </w:r>
      <w:r>
        <w:t>party</w:t>
      </w:r>
      <w:r w:rsidR="000D50D7" w:rsidRPr="000D50D7">
        <w:t xml:space="preserve"> </w:t>
      </w:r>
      <w:r>
        <w:t>(“the</w:t>
      </w:r>
      <w:r w:rsidR="000D50D7" w:rsidRPr="000D50D7">
        <w:t xml:space="preserve"> </w:t>
      </w:r>
      <w:r>
        <w:t>respondent”).</w:t>
      </w:r>
    </w:p>
    <w:p w14:paraId="75E6CFE6" w14:textId="77777777" w:rsidR="00283174" w:rsidRDefault="00283174" w:rsidP="00283174">
      <w:pPr>
        <w:pStyle w:val="H1"/>
      </w:pPr>
      <w:r>
        <w:t>Time</w:t>
      </w:r>
      <w:r w:rsidR="000D50D7" w:rsidRPr="000D50D7">
        <w:t xml:space="preserve"> </w:t>
      </w:r>
      <w:r>
        <w:t>periods</w:t>
      </w:r>
    </w:p>
    <w:p w14:paraId="32C2AA89"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All</w:t>
      </w:r>
      <w:r w:rsidR="000D50D7" w:rsidRPr="000D50D7">
        <w:t xml:space="preserve"> </w:t>
      </w:r>
      <w:r>
        <w:t>time</w:t>
      </w:r>
      <w:r w:rsidR="000D50D7" w:rsidRPr="000D50D7">
        <w:t xml:space="preserve"> </w:t>
      </w:r>
      <w:r>
        <w:t>periods</w:t>
      </w:r>
      <w:r w:rsidR="000D50D7" w:rsidRPr="000D50D7">
        <w:t xml:space="preserve"> </w:t>
      </w:r>
      <w:r>
        <w:t>in</w:t>
      </w:r>
      <w:r w:rsidR="000D50D7" w:rsidRPr="000D50D7">
        <w:t xml:space="preserve"> </w:t>
      </w:r>
      <w:r>
        <w:t>these</w:t>
      </w:r>
      <w:r w:rsidR="000D50D7" w:rsidRPr="000D50D7">
        <w:t xml:space="preserve"> </w:t>
      </w:r>
      <w:r>
        <w:t>arbitration</w:t>
      </w:r>
      <w:r w:rsidR="000D50D7" w:rsidRPr="000D50D7">
        <w:t xml:space="preserve"> </w:t>
      </w:r>
      <w:r>
        <w:t>rules</w:t>
      </w:r>
      <w:r w:rsidR="000D50D7" w:rsidRPr="000D50D7">
        <w:t xml:space="preserve"> </w:t>
      </w:r>
      <w:r>
        <w:t>are</w:t>
      </w:r>
      <w:r w:rsidR="000D50D7" w:rsidRPr="000D50D7">
        <w:t xml:space="preserve"> </w:t>
      </w:r>
      <w:r>
        <w:t>measured</w:t>
      </w:r>
      <w:r w:rsidR="000D50D7" w:rsidRPr="000D50D7">
        <w:t xml:space="preserve"> </w:t>
      </w:r>
      <w:r>
        <w:t>in</w:t>
      </w:r>
      <w:r w:rsidR="000D50D7" w:rsidRPr="000D50D7">
        <w:t xml:space="preserve"> </w:t>
      </w:r>
      <w:r>
        <w:t>days</w:t>
      </w:r>
      <w:r w:rsidR="000D50D7" w:rsidRPr="000D50D7">
        <w:t xml:space="preserve"> </w:t>
      </w:r>
      <w:r>
        <w:t>and</w:t>
      </w:r>
      <w:r w:rsidR="000D50D7" w:rsidRPr="000D50D7">
        <w:t xml:space="preserve"> </w:t>
      </w:r>
      <w:r>
        <w:t>include</w:t>
      </w:r>
      <w:r w:rsidR="000D50D7" w:rsidRPr="000D50D7">
        <w:t xml:space="preserve"> </w:t>
      </w:r>
      <w:r>
        <w:t>weekends,</w:t>
      </w:r>
      <w:r w:rsidR="000D50D7" w:rsidRPr="000D50D7">
        <w:t xml:space="preserve"> </w:t>
      </w:r>
      <w:r>
        <w:t>but</w:t>
      </w:r>
      <w:r w:rsidR="000D50D7" w:rsidRPr="000D50D7">
        <w:t xml:space="preserve"> </w:t>
      </w:r>
      <w:r>
        <w:t>not</w:t>
      </w:r>
      <w:r w:rsidR="000D50D7" w:rsidRPr="000D50D7">
        <w:t xml:space="preserve"> </w:t>
      </w:r>
      <w:r>
        <w:t>bank</w:t>
      </w:r>
      <w:r w:rsidR="000D50D7" w:rsidRPr="000D50D7">
        <w:t xml:space="preserve"> </w:t>
      </w:r>
      <w:r>
        <w:t>or</w:t>
      </w:r>
      <w:r w:rsidR="000D50D7" w:rsidRPr="000D50D7">
        <w:t xml:space="preserve"> </w:t>
      </w:r>
      <w:r>
        <w:t>public</w:t>
      </w:r>
      <w:r w:rsidR="000D50D7" w:rsidRPr="000D50D7">
        <w:t xml:space="preserve"> </w:t>
      </w:r>
      <w:r>
        <w:t>holidays.</w:t>
      </w:r>
    </w:p>
    <w:p w14:paraId="71150689" w14:textId="77777777" w:rsidR="00283174" w:rsidRDefault="00283174" w:rsidP="00283174">
      <w:pPr>
        <w:pStyle w:val="N2"/>
      </w:pPr>
      <w:r>
        <w:t>Time</w:t>
      </w:r>
      <w:r w:rsidR="000D50D7" w:rsidRPr="000D50D7">
        <w:t xml:space="preserve"> </w:t>
      </w:r>
      <w:r>
        <w:t>periods</w:t>
      </w:r>
      <w:r w:rsidR="000D50D7" w:rsidRPr="000D50D7">
        <w:t xml:space="preserve"> </w:t>
      </w:r>
      <w:r>
        <w:t>are</w:t>
      </w:r>
      <w:r w:rsidR="000D50D7" w:rsidRPr="000D50D7">
        <w:t xml:space="preserve"> </w:t>
      </w:r>
      <w:r>
        <w:t>calculated</w:t>
      </w:r>
      <w:r w:rsidR="000D50D7" w:rsidRPr="000D50D7">
        <w:t xml:space="preserve"> </w:t>
      </w:r>
      <w:r>
        <w:t>from</w:t>
      </w:r>
      <w:r w:rsidR="000D50D7" w:rsidRPr="000D50D7">
        <w:t xml:space="preserve"> </w:t>
      </w:r>
      <w:r>
        <w:t>the</w:t>
      </w:r>
      <w:r w:rsidR="000D50D7" w:rsidRPr="000D50D7">
        <w:t xml:space="preserve"> </w:t>
      </w:r>
      <w:r>
        <w:t>day</w:t>
      </w:r>
      <w:r w:rsidR="000D50D7" w:rsidRPr="000D50D7">
        <w:t xml:space="preserve"> </w:t>
      </w:r>
      <w:r>
        <w:t>after</w:t>
      </w:r>
      <w:r w:rsidR="000D50D7" w:rsidRPr="000D50D7">
        <w:t xml:space="preserve"> </w:t>
      </w:r>
      <w:r>
        <w:t>the</w:t>
      </w:r>
      <w:r w:rsidR="000D50D7" w:rsidRPr="000D50D7">
        <w:t xml:space="preserve"> </w:t>
      </w:r>
      <w:r>
        <w:t>arbitrator</w:t>
      </w:r>
      <w:r w:rsidR="000D50D7" w:rsidRPr="000D50D7">
        <w:t xml:space="preserve"> </w:t>
      </w:r>
      <w:r>
        <w:t>is</w:t>
      </w:r>
      <w:r w:rsidR="000D50D7" w:rsidRPr="000D50D7">
        <w:t xml:space="preserve"> </w:t>
      </w:r>
      <w:r>
        <w:t>appointed</w:t>
      </w:r>
      <w:r w:rsidR="000D50D7" w:rsidRPr="000D50D7">
        <w:t xml:space="preserve"> </w:t>
      </w:r>
      <w:r>
        <w:t>which</w:t>
      </w:r>
      <w:r w:rsidR="000D50D7" w:rsidRPr="000D50D7">
        <w:t xml:space="preserve"> </w:t>
      </w:r>
      <w:r>
        <w:t>is</w:t>
      </w:r>
      <w:r w:rsidR="000D50D7" w:rsidRPr="000D50D7">
        <w:t xml:space="preserve"> </w:t>
      </w:r>
      <w:r>
        <w:t>either—</w:t>
      </w:r>
    </w:p>
    <w:p w14:paraId="4EA89B86" w14:textId="77777777" w:rsidR="00283174" w:rsidRDefault="00283174" w:rsidP="00283174">
      <w:pPr>
        <w:pStyle w:val="N3"/>
      </w:pPr>
      <w:r>
        <w:t>the</w:t>
      </w:r>
      <w:r w:rsidR="000D50D7" w:rsidRPr="000D50D7">
        <w:t xml:space="preserve"> </w:t>
      </w:r>
      <w:r>
        <w:t>date</w:t>
      </w:r>
      <w:r w:rsidR="000D50D7" w:rsidRPr="000D50D7">
        <w:t xml:space="preserve"> </w:t>
      </w:r>
      <w:r>
        <w:t>the</w:t>
      </w:r>
      <w:r w:rsidR="000D50D7" w:rsidRPr="000D50D7">
        <w:t xml:space="preserve"> </w:t>
      </w:r>
      <w:r>
        <w:t>arbitrator</w:t>
      </w:r>
      <w:r w:rsidR="000D50D7" w:rsidRPr="000D50D7">
        <w:t xml:space="preserve"> </w:t>
      </w:r>
      <w:r>
        <w:t>notifies</w:t>
      </w:r>
      <w:r w:rsidR="000D50D7" w:rsidRPr="000D50D7">
        <w:t xml:space="preserve"> </w:t>
      </w:r>
      <w:r>
        <w:t>the</w:t>
      </w:r>
      <w:r w:rsidR="000D50D7" w:rsidRPr="000D50D7">
        <w:t xml:space="preserve"> </w:t>
      </w:r>
      <w:r>
        <w:t>parties</w:t>
      </w:r>
      <w:r w:rsidR="000D50D7" w:rsidRPr="000D50D7">
        <w:t xml:space="preserve"> </w:t>
      </w:r>
      <w:r>
        <w:t>in</w:t>
      </w:r>
      <w:r w:rsidR="000D50D7" w:rsidRPr="000D50D7">
        <w:t xml:space="preserve"> </w:t>
      </w:r>
      <w:r>
        <w:t>writing</w:t>
      </w:r>
      <w:r w:rsidR="000D50D7" w:rsidRPr="000D50D7">
        <w:t xml:space="preserve"> </w:t>
      </w:r>
      <w:r>
        <w:t>of</w:t>
      </w:r>
      <w:r w:rsidR="000D50D7" w:rsidRPr="000D50D7">
        <w:t xml:space="preserve"> </w:t>
      </w:r>
      <w:r>
        <w:t>his/her</w:t>
      </w:r>
      <w:r w:rsidR="000D50D7" w:rsidRPr="000D50D7">
        <w:t xml:space="preserve"> </w:t>
      </w:r>
      <w:r>
        <w:t>acceptance</w:t>
      </w:r>
      <w:r w:rsidR="000D50D7" w:rsidRPr="000D50D7">
        <w:t xml:space="preserve"> </w:t>
      </w:r>
      <w:r>
        <w:t>of</w:t>
      </w:r>
      <w:r w:rsidR="000D50D7" w:rsidRPr="000D50D7">
        <w:t xml:space="preserve"> </w:t>
      </w:r>
      <w:r>
        <w:t>an</w:t>
      </w:r>
      <w:r w:rsidR="000D50D7" w:rsidRPr="000D50D7">
        <w:t xml:space="preserve"> </w:t>
      </w:r>
      <w:r>
        <w:t>appointment</w:t>
      </w:r>
      <w:r w:rsidR="000D50D7" w:rsidRPr="000D50D7">
        <w:t xml:space="preserve"> </w:t>
      </w:r>
      <w:r>
        <w:t>by</w:t>
      </w:r>
      <w:r w:rsidR="000D50D7" w:rsidRPr="000D50D7">
        <w:t xml:space="preserve"> </w:t>
      </w:r>
      <w:r>
        <w:t>agreement</w:t>
      </w:r>
      <w:r w:rsidR="000D50D7" w:rsidRPr="000D50D7">
        <w:t xml:space="preserve"> </w:t>
      </w:r>
      <w:r>
        <w:t>of</w:t>
      </w:r>
      <w:r w:rsidR="000D50D7" w:rsidRPr="000D50D7">
        <w:t xml:space="preserve"> </w:t>
      </w:r>
      <w:r>
        <w:t>the</w:t>
      </w:r>
      <w:r w:rsidR="000D50D7" w:rsidRPr="000D50D7">
        <w:t xml:space="preserve"> </w:t>
      </w:r>
      <w:r>
        <w:t>parties;</w:t>
      </w:r>
      <w:r w:rsidR="000D50D7" w:rsidRPr="000D50D7">
        <w:t xml:space="preserve"> </w:t>
      </w:r>
      <w:r>
        <w:t>or</w:t>
      </w:r>
    </w:p>
    <w:p w14:paraId="356330EF" w14:textId="77777777" w:rsidR="00283174" w:rsidRDefault="00283174" w:rsidP="00283174">
      <w:pPr>
        <w:pStyle w:val="N3"/>
      </w:pPr>
      <w:r>
        <w:t>the</w:t>
      </w:r>
      <w:r w:rsidR="000D50D7" w:rsidRPr="000D50D7">
        <w:t xml:space="preserve"> </w:t>
      </w:r>
      <w:r>
        <w:t>date</w:t>
      </w:r>
      <w:r w:rsidR="000D50D7" w:rsidRPr="000D50D7">
        <w:t xml:space="preserve"> </w:t>
      </w:r>
      <w:r>
        <w:t>the</w:t>
      </w:r>
      <w:r w:rsidR="000D50D7" w:rsidRPr="000D50D7">
        <w:t xml:space="preserve"> </w:t>
      </w:r>
      <w:r>
        <w:t>arbitrator</w:t>
      </w:r>
      <w:r w:rsidR="000D50D7" w:rsidRPr="000D50D7">
        <w:t xml:space="preserve"> </w:t>
      </w:r>
      <w:r>
        <w:t>is</w:t>
      </w:r>
      <w:r w:rsidR="000D50D7" w:rsidRPr="000D50D7">
        <w:t xml:space="preserve"> </w:t>
      </w:r>
      <w:r>
        <w:t>appointed</w:t>
      </w:r>
      <w:r w:rsidR="000D50D7" w:rsidRPr="000D50D7">
        <w:t xml:space="preserve"> </w:t>
      </w:r>
      <w:r>
        <w:t>by</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p>
    <w:p w14:paraId="3958FEB7" w14:textId="77777777" w:rsidR="00283174" w:rsidRDefault="00283174" w:rsidP="00283174">
      <w:pPr>
        <w:pStyle w:val="H1"/>
      </w:pPr>
      <w:r>
        <w:t>Timetable</w:t>
      </w:r>
    </w:p>
    <w:p w14:paraId="26308DAC"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The</w:t>
      </w:r>
      <w:r w:rsidR="000D50D7" w:rsidRPr="000D50D7">
        <w:t xml:space="preserve"> </w:t>
      </w:r>
      <w:r>
        <w:t>timetable</w:t>
      </w:r>
      <w:r w:rsidR="000D50D7" w:rsidRPr="000D50D7">
        <w:t xml:space="preserve"> </w:t>
      </w:r>
      <w:r>
        <w:t>for</w:t>
      </w:r>
      <w:r w:rsidR="000D50D7" w:rsidRPr="000D50D7">
        <w:t xml:space="preserve"> </w:t>
      </w:r>
      <w:r>
        <w:t>the</w:t>
      </w:r>
      <w:r w:rsidR="000D50D7" w:rsidRPr="000D50D7">
        <w:t xml:space="preserve"> </w:t>
      </w:r>
      <w:r>
        <w:t>arbitration</w:t>
      </w:r>
      <w:r w:rsidR="000D50D7" w:rsidRPr="000D50D7">
        <w:t xml:space="preserve"> </w:t>
      </w:r>
      <w:r>
        <w:t>is</w:t>
      </w:r>
      <w:r w:rsidR="000D50D7" w:rsidRPr="000D50D7">
        <w:t xml:space="preserve"> </w:t>
      </w:r>
      <w:r>
        <w:t>that</w:t>
      </w:r>
      <w:r w:rsidR="000D50D7" w:rsidRPr="000D50D7">
        <w:t xml:space="preserve"> </w:t>
      </w:r>
      <w:r>
        <w:t>which</w:t>
      </w:r>
      <w:r w:rsidR="000D50D7" w:rsidRPr="000D50D7">
        <w:t xml:space="preserve"> </w:t>
      </w:r>
      <w:r>
        <w:t>is</w:t>
      </w:r>
      <w:r w:rsidR="000D50D7" w:rsidRPr="000D50D7">
        <w:t xml:space="preserve"> </w:t>
      </w:r>
      <w:r>
        <w:t>set</w:t>
      </w:r>
      <w:r w:rsidR="000D50D7" w:rsidRPr="000D50D7">
        <w:t xml:space="preserve"> </w:t>
      </w:r>
      <w:r>
        <w:t>out</w:t>
      </w:r>
      <w:r w:rsidR="000D50D7" w:rsidRPr="000D50D7">
        <w:t xml:space="preserve"> </w:t>
      </w:r>
      <w:r>
        <w:t>in</w:t>
      </w:r>
      <w:r w:rsidR="000D50D7" w:rsidRPr="000D50D7">
        <w:t xml:space="preserve"> </w:t>
      </w:r>
      <w:r>
        <w:t>sub-paragraphs</w:t>
      </w:r>
      <w:r w:rsidR="000D50D7" w:rsidRPr="000D50D7">
        <w:t xml:space="preserve"> </w:t>
      </w:r>
      <w:r>
        <w:fldChar w:fldCharType="begin"/>
      </w:r>
      <w:r>
        <w:instrText xml:space="preserve"> REF _Ref78125145 \r \h </w:instrText>
      </w:r>
      <w:r>
        <w:fldChar w:fldCharType="separate"/>
      </w:r>
      <w:r w:rsidR="000D50D7">
        <w:t>(2)</w:t>
      </w:r>
      <w:r>
        <w:fldChar w:fldCharType="end"/>
      </w:r>
      <w:r w:rsidR="000D50D7" w:rsidRPr="000D50D7">
        <w:t xml:space="preserve"> </w:t>
      </w:r>
      <w:r>
        <w:t>to</w:t>
      </w:r>
      <w:r w:rsidR="000D50D7" w:rsidRPr="000D50D7">
        <w:t xml:space="preserve"> </w:t>
      </w:r>
      <w:r>
        <w:fldChar w:fldCharType="begin"/>
      </w:r>
      <w:r>
        <w:instrText xml:space="preserve"> REF _Ref78375987 \r \h </w:instrText>
      </w:r>
      <w:r>
        <w:fldChar w:fldCharType="separate"/>
      </w:r>
      <w:r w:rsidR="000D50D7">
        <w:t>(4)</w:t>
      </w:r>
      <w:r>
        <w:fldChar w:fldCharType="end"/>
      </w:r>
      <w:r w:rsidR="000D50D7" w:rsidRPr="000D50D7">
        <w:t xml:space="preserve"> </w:t>
      </w:r>
      <w:r>
        <w:t>below</w:t>
      </w:r>
      <w:r w:rsidR="000D50D7" w:rsidRPr="000D50D7">
        <w:t xml:space="preserve"> </w:t>
      </w:r>
      <w:r>
        <w:t>unless</w:t>
      </w:r>
      <w:r w:rsidR="000D50D7" w:rsidRPr="000D50D7">
        <w:t xml:space="preserve"> </w:t>
      </w:r>
      <w:r>
        <w:t>amended</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paragraph</w:t>
      </w:r>
      <w:r w:rsidR="000D50D7" w:rsidRPr="000D50D7">
        <w:t xml:space="preserve"> </w:t>
      </w:r>
      <w:r>
        <w:fldChar w:fldCharType="begin"/>
      </w:r>
      <w:r>
        <w:instrText xml:space="preserve"> REF _Ref78376005 \w \h </w:instrText>
      </w:r>
      <w:r>
        <w:fldChar w:fldCharType="separate"/>
      </w:r>
      <w:r w:rsidR="000D50D7">
        <w:t>5(3)</w:t>
      </w:r>
      <w:r>
        <w:fldChar w:fldCharType="end"/>
      </w:r>
      <w:r>
        <w:t>.</w:t>
      </w:r>
    </w:p>
    <w:p w14:paraId="2FB7B522" w14:textId="77777777" w:rsidR="00283174" w:rsidRDefault="00283174" w:rsidP="00283174">
      <w:pPr>
        <w:pStyle w:val="N2"/>
      </w:pPr>
      <w:bookmarkStart w:id="1214" w:name="_Ref78125145"/>
      <w:r>
        <w:t>Within</w:t>
      </w:r>
      <w:r w:rsidR="000D50D7" w:rsidRPr="000D50D7">
        <w:t xml:space="preserve"> </w:t>
      </w:r>
      <w:r>
        <w:t>14</w:t>
      </w:r>
      <w:r w:rsidR="000D50D7" w:rsidRPr="000D50D7">
        <w:t xml:space="preserve"> </w:t>
      </w:r>
      <w:r>
        <w:t>days</w:t>
      </w:r>
      <w:r w:rsidR="000D50D7" w:rsidRPr="000D50D7">
        <w:t xml:space="preserve"> </w:t>
      </w:r>
      <w:r>
        <w:t>of</w:t>
      </w:r>
      <w:r w:rsidR="000D50D7" w:rsidRPr="000D50D7">
        <w:t xml:space="preserve"> </w:t>
      </w:r>
      <w:r>
        <w:t>the</w:t>
      </w:r>
      <w:r w:rsidR="000D50D7" w:rsidRPr="000D50D7">
        <w:t xml:space="preserve"> </w:t>
      </w:r>
      <w:r>
        <w:t>arbitrator</w:t>
      </w:r>
      <w:r w:rsidR="000D50D7" w:rsidRPr="000D50D7">
        <w:t xml:space="preserve"> </w:t>
      </w:r>
      <w:r>
        <w:t>being</w:t>
      </w:r>
      <w:r w:rsidR="000D50D7" w:rsidRPr="000D50D7">
        <w:t xml:space="preserve"> </w:t>
      </w:r>
      <w:r>
        <w:t>appointed,</w:t>
      </w:r>
      <w:r w:rsidR="000D50D7" w:rsidRPr="000D50D7">
        <w:t xml:space="preserve"> </w:t>
      </w:r>
      <w:r>
        <w:t>the</w:t>
      </w:r>
      <w:r w:rsidR="000D50D7" w:rsidRPr="000D50D7">
        <w:t xml:space="preserve"> </w:t>
      </w:r>
      <w:r>
        <w:t>claimant</w:t>
      </w:r>
      <w:r w:rsidR="000D50D7" w:rsidRPr="000D50D7">
        <w:t xml:space="preserve"> </w:t>
      </w:r>
      <w:r>
        <w:t>must</w:t>
      </w:r>
      <w:r w:rsidR="000D50D7" w:rsidRPr="000D50D7">
        <w:t xml:space="preserve"> </w:t>
      </w:r>
      <w:r>
        <w:t>provide</w:t>
      </w:r>
      <w:r w:rsidR="000D50D7" w:rsidRPr="000D50D7">
        <w:t xml:space="preserve"> </w:t>
      </w:r>
      <w:r>
        <w:t>both</w:t>
      </w:r>
      <w:r w:rsidR="000D50D7" w:rsidRPr="000D50D7">
        <w:t xml:space="preserve"> </w:t>
      </w:r>
      <w:r>
        <w:t>the</w:t>
      </w:r>
      <w:r w:rsidR="000D50D7" w:rsidRPr="000D50D7">
        <w:t xml:space="preserve"> </w:t>
      </w:r>
      <w:r>
        <w:t>respondent</w:t>
      </w:r>
      <w:r w:rsidR="000D50D7" w:rsidRPr="000D50D7">
        <w:t xml:space="preserve"> </w:t>
      </w:r>
      <w:r>
        <w:t>and</w:t>
      </w:r>
      <w:r w:rsidR="000D50D7" w:rsidRPr="000D50D7">
        <w:t xml:space="preserve"> </w:t>
      </w:r>
      <w:r>
        <w:t>the</w:t>
      </w:r>
      <w:r w:rsidR="000D50D7" w:rsidRPr="000D50D7">
        <w:t xml:space="preserve"> </w:t>
      </w:r>
      <w:r>
        <w:t>arbitrator</w:t>
      </w:r>
      <w:r w:rsidR="000D50D7" w:rsidRPr="000D50D7">
        <w:t xml:space="preserve"> </w:t>
      </w:r>
      <w:r>
        <w:t>with—</w:t>
      </w:r>
      <w:bookmarkEnd w:id="1214"/>
    </w:p>
    <w:p w14:paraId="35ACB54A" w14:textId="77777777" w:rsidR="00283174" w:rsidRDefault="00283174" w:rsidP="00283174">
      <w:pPr>
        <w:pStyle w:val="N3"/>
      </w:pPr>
      <w:r>
        <w:t>a</w:t>
      </w:r>
      <w:r w:rsidR="000D50D7" w:rsidRPr="000D50D7">
        <w:t xml:space="preserve"> </w:t>
      </w:r>
      <w:r>
        <w:t>written</w:t>
      </w:r>
      <w:r w:rsidR="000D50D7" w:rsidRPr="000D50D7">
        <w:t xml:space="preserve"> </w:t>
      </w:r>
      <w:r>
        <w:t>statement</w:t>
      </w:r>
      <w:r w:rsidR="000D50D7" w:rsidRPr="000D50D7">
        <w:t xml:space="preserve"> </w:t>
      </w:r>
      <w:r>
        <w:t>of</w:t>
      </w:r>
      <w:r w:rsidR="000D50D7" w:rsidRPr="000D50D7">
        <w:t xml:space="preserve"> </w:t>
      </w:r>
      <w:r>
        <w:t>claim</w:t>
      </w:r>
      <w:r w:rsidR="000D50D7" w:rsidRPr="000D50D7">
        <w:t xml:space="preserve"> </w:t>
      </w:r>
      <w:r>
        <w:t>which</w:t>
      </w:r>
      <w:r w:rsidR="000D50D7" w:rsidRPr="000D50D7">
        <w:t xml:space="preserve"> </w:t>
      </w:r>
      <w:r>
        <w:t>describes</w:t>
      </w:r>
      <w:r w:rsidR="000D50D7" w:rsidRPr="000D50D7">
        <w:t xml:space="preserve"> </w:t>
      </w:r>
      <w:r>
        <w:t>the</w:t>
      </w:r>
      <w:r w:rsidR="000D50D7" w:rsidRPr="000D50D7">
        <w:t xml:space="preserve"> </w:t>
      </w:r>
      <w:r>
        <w:t>nature</w:t>
      </w:r>
      <w:r w:rsidR="000D50D7" w:rsidRPr="000D50D7">
        <w:t xml:space="preserve"> </w:t>
      </w:r>
      <w:r>
        <w:t>of</w:t>
      </w:r>
      <w:r w:rsidR="000D50D7" w:rsidRPr="000D50D7">
        <w:t xml:space="preserve"> </w:t>
      </w:r>
      <w:r>
        <w:t>the</w:t>
      </w:r>
      <w:r w:rsidR="000D50D7" w:rsidRPr="000D50D7">
        <w:t xml:space="preserve"> </w:t>
      </w:r>
      <w:r>
        <w:t>difference</w:t>
      </w:r>
      <w:r w:rsidR="000D50D7" w:rsidRPr="000D50D7">
        <w:t xml:space="preserve"> </w:t>
      </w:r>
      <w:r>
        <w:t>between</w:t>
      </w:r>
      <w:r w:rsidR="000D50D7" w:rsidRPr="000D50D7">
        <w:t xml:space="preserve"> </w:t>
      </w:r>
      <w:r>
        <w:t>the</w:t>
      </w:r>
      <w:r w:rsidR="000D50D7" w:rsidRPr="000D50D7">
        <w:t xml:space="preserve"> </w:t>
      </w:r>
      <w:r>
        <w:t>parties,</w:t>
      </w:r>
      <w:r w:rsidR="000D50D7" w:rsidRPr="000D50D7">
        <w:t xml:space="preserve"> </w:t>
      </w:r>
      <w:r>
        <w:t>the</w:t>
      </w:r>
      <w:r w:rsidR="000D50D7" w:rsidRPr="000D50D7">
        <w:t xml:space="preserve"> </w:t>
      </w:r>
      <w:r>
        <w:t>legal</w:t>
      </w:r>
      <w:r w:rsidR="000D50D7" w:rsidRPr="000D50D7">
        <w:t xml:space="preserve"> </w:t>
      </w:r>
      <w:r>
        <w:t>and</w:t>
      </w:r>
      <w:r w:rsidR="000D50D7" w:rsidRPr="000D50D7">
        <w:t xml:space="preserve"> </w:t>
      </w:r>
      <w:r>
        <w:t>factual</w:t>
      </w:r>
      <w:r w:rsidR="000D50D7" w:rsidRPr="000D50D7">
        <w:t xml:space="preserve"> </w:t>
      </w:r>
      <w:r>
        <w:t>issues,</w:t>
      </w:r>
      <w:r w:rsidR="000D50D7" w:rsidRPr="000D50D7">
        <w:t xml:space="preserve"> </w:t>
      </w:r>
      <w:r>
        <w:t>the</w:t>
      </w:r>
      <w:r w:rsidR="000D50D7" w:rsidRPr="000D50D7">
        <w:t xml:space="preserve"> </w:t>
      </w:r>
      <w:r>
        <w:t>claimant’s</w:t>
      </w:r>
      <w:r w:rsidR="000D50D7" w:rsidRPr="000D50D7">
        <w:t xml:space="preserve"> </w:t>
      </w:r>
      <w:r>
        <w:t>contentions</w:t>
      </w:r>
      <w:r w:rsidR="000D50D7" w:rsidRPr="000D50D7">
        <w:t xml:space="preserve"> </w:t>
      </w:r>
      <w:r>
        <w:t>as</w:t>
      </w:r>
      <w:r w:rsidR="000D50D7" w:rsidRPr="000D50D7">
        <w:t xml:space="preserve"> </w:t>
      </w:r>
      <w:r>
        <w:t>to</w:t>
      </w:r>
      <w:r w:rsidR="000D50D7" w:rsidRPr="000D50D7">
        <w:t xml:space="preserve"> </w:t>
      </w:r>
      <w:r>
        <w:t>those</w:t>
      </w:r>
      <w:r w:rsidR="000D50D7" w:rsidRPr="000D50D7">
        <w:t xml:space="preserve"> </w:t>
      </w:r>
      <w:r>
        <w:t>issues,</w:t>
      </w:r>
      <w:r w:rsidR="000D50D7" w:rsidRPr="000D50D7">
        <w:t xml:space="preserve"> </w:t>
      </w:r>
      <w:r>
        <w:t>the</w:t>
      </w:r>
      <w:r w:rsidR="000D50D7" w:rsidRPr="000D50D7">
        <w:t xml:space="preserve"> </w:t>
      </w:r>
      <w:r>
        <w:t>amount</w:t>
      </w:r>
      <w:r w:rsidR="000D50D7" w:rsidRPr="000D50D7">
        <w:t xml:space="preserve"> </w:t>
      </w:r>
      <w:r>
        <w:t>of</w:t>
      </w:r>
      <w:r w:rsidR="000D50D7" w:rsidRPr="000D50D7">
        <w:t xml:space="preserve"> </w:t>
      </w:r>
      <w:r>
        <w:t>its</w:t>
      </w:r>
      <w:r w:rsidR="000D50D7" w:rsidRPr="000D50D7">
        <w:t xml:space="preserve"> </w:t>
      </w:r>
      <w:r>
        <w:t>claim</w:t>
      </w:r>
      <w:r w:rsidR="000D50D7" w:rsidRPr="000D50D7">
        <w:t xml:space="preserve"> </w:t>
      </w:r>
      <w:r>
        <w:t>or</w:t>
      </w:r>
      <w:r w:rsidR="000D50D7" w:rsidRPr="000D50D7">
        <w:t xml:space="preserve"> </w:t>
      </w:r>
      <w:r>
        <w:t>the</w:t>
      </w:r>
      <w:r w:rsidR="000D50D7" w:rsidRPr="000D50D7">
        <w:t xml:space="preserve"> </w:t>
      </w:r>
      <w:r>
        <w:t>remedy</w:t>
      </w:r>
      <w:r w:rsidR="000D50D7" w:rsidRPr="000D50D7">
        <w:t xml:space="preserve"> </w:t>
      </w:r>
      <w:r>
        <w:t>it</w:t>
      </w:r>
      <w:r w:rsidR="000D50D7" w:rsidRPr="000D50D7">
        <w:t xml:space="preserve"> </w:t>
      </w:r>
      <w:r>
        <w:t>is</w:t>
      </w:r>
      <w:r w:rsidR="000D50D7" w:rsidRPr="000D50D7">
        <w:t xml:space="preserve"> </w:t>
      </w:r>
      <w:r>
        <w:t>seeking;</w:t>
      </w:r>
    </w:p>
    <w:p w14:paraId="3DB3ACDA" w14:textId="77777777" w:rsidR="00283174" w:rsidRDefault="00283174" w:rsidP="00283174">
      <w:pPr>
        <w:pStyle w:val="N3"/>
      </w:pPr>
      <w:r>
        <w:t>all</w:t>
      </w:r>
      <w:r w:rsidR="000D50D7" w:rsidRPr="000D50D7">
        <w:t xml:space="preserve"> </w:t>
      </w:r>
      <w:r>
        <w:t>statements</w:t>
      </w:r>
      <w:r w:rsidR="000D50D7" w:rsidRPr="000D50D7">
        <w:t xml:space="preserve"> </w:t>
      </w:r>
      <w:r>
        <w:t>of</w:t>
      </w:r>
      <w:r w:rsidR="000D50D7" w:rsidRPr="000D50D7">
        <w:t xml:space="preserve"> </w:t>
      </w:r>
      <w:r>
        <w:t>evidence</w:t>
      </w:r>
      <w:r w:rsidR="000D50D7" w:rsidRPr="000D50D7">
        <w:t xml:space="preserve"> </w:t>
      </w:r>
      <w:r w:rsidRPr="000F4C13">
        <w:t>and</w:t>
      </w:r>
      <w:r w:rsidR="000D50D7" w:rsidRPr="000D50D7">
        <w:t xml:space="preserve"> </w:t>
      </w:r>
      <w:r w:rsidRPr="000F4C13">
        <w:t>copies</w:t>
      </w:r>
      <w:r w:rsidR="000D50D7" w:rsidRPr="000D50D7">
        <w:t xml:space="preserve"> </w:t>
      </w:r>
      <w:r w:rsidRPr="000F4C13">
        <w:t>of</w:t>
      </w:r>
      <w:r w:rsidR="000D50D7" w:rsidRPr="000D50D7">
        <w:t xml:space="preserve"> </w:t>
      </w:r>
      <w:r w:rsidRPr="000F4C13">
        <w:t>all</w:t>
      </w:r>
      <w:r w:rsidR="000D50D7" w:rsidRPr="000D50D7">
        <w:t xml:space="preserve"> </w:t>
      </w:r>
      <w:r w:rsidRPr="000F4C13">
        <w:t>documents</w:t>
      </w:r>
      <w:r w:rsidR="000D50D7" w:rsidRPr="000D50D7">
        <w:t xml:space="preserve"> </w:t>
      </w:r>
      <w:r w:rsidRPr="000F4C13">
        <w:t>on</w:t>
      </w:r>
      <w:r w:rsidR="000D50D7" w:rsidRPr="000D50D7">
        <w:t xml:space="preserve"> </w:t>
      </w:r>
      <w:r w:rsidRPr="000F4C13">
        <w:t>which</w:t>
      </w:r>
      <w:r w:rsidR="000D50D7" w:rsidRPr="000D50D7">
        <w:t xml:space="preserve"> </w:t>
      </w:r>
      <w:r w:rsidRPr="000F4C13">
        <w:t>it</w:t>
      </w:r>
      <w:r w:rsidR="000D50D7" w:rsidRPr="000D50D7">
        <w:t xml:space="preserve"> </w:t>
      </w:r>
      <w:r w:rsidRPr="000F4C13">
        <w:t>relies,</w:t>
      </w:r>
      <w:r w:rsidR="000D50D7" w:rsidRPr="000D50D7">
        <w:t xml:space="preserve"> </w:t>
      </w:r>
      <w:r w:rsidRPr="000F4C13">
        <w:t>including</w:t>
      </w:r>
      <w:r w:rsidR="000D50D7" w:rsidRPr="000D50D7">
        <w:t xml:space="preserve"> </w:t>
      </w:r>
      <w:r w:rsidRPr="000F4C13">
        <w:t>contractual</w:t>
      </w:r>
      <w:r w:rsidR="000D50D7" w:rsidRPr="000D50D7">
        <w:t xml:space="preserve"> </w:t>
      </w:r>
      <w:r w:rsidRPr="000F4C13">
        <w:t>documentation,</w:t>
      </w:r>
      <w:r w:rsidR="000D50D7" w:rsidRPr="000D50D7">
        <w:t xml:space="preserve"> </w:t>
      </w:r>
      <w:r w:rsidRPr="000F4C13">
        <w:t>correspondence</w:t>
      </w:r>
      <w:r w:rsidR="000D50D7" w:rsidRPr="000D50D7">
        <w:t xml:space="preserve"> </w:t>
      </w:r>
      <w:r w:rsidRPr="000F4C13">
        <w:t>(including</w:t>
      </w:r>
      <w:r w:rsidR="000D50D7" w:rsidRPr="000D50D7">
        <w:t xml:space="preserve"> </w:t>
      </w:r>
      <w:r w:rsidRPr="000F4C13">
        <w:t>electronic</w:t>
      </w:r>
      <w:r w:rsidR="000D50D7" w:rsidRPr="000D50D7">
        <w:t xml:space="preserve"> </w:t>
      </w:r>
      <w:r w:rsidRPr="000F4C13">
        <w:t>documents),</w:t>
      </w:r>
      <w:r w:rsidR="000D50D7" w:rsidRPr="000D50D7">
        <w:t xml:space="preserve"> </w:t>
      </w:r>
      <w:r w:rsidRPr="000F4C13">
        <w:t>legal</w:t>
      </w:r>
      <w:r w:rsidR="000D50D7" w:rsidRPr="000D50D7">
        <w:t xml:space="preserve"> </w:t>
      </w:r>
      <w:r w:rsidRPr="000F4C13">
        <w:t>precedents</w:t>
      </w:r>
      <w:r w:rsidR="000D50D7" w:rsidRPr="000D50D7">
        <w:t xml:space="preserve"> </w:t>
      </w:r>
      <w:r w:rsidRPr="000F4C13">
        <w:t>and</w:t>
      </w:r>
      <w:r w:rsidR="000D50D7" w:rsidRPr="000D50D7">
        <w:t xml:space="preserve"> </w:t>
      </w:r>
      <w:r w:rsidRPr="000F4C13">
        <w:t>expert</w:t>
      </w:r>
      <w:r w:rsidR="000D50D7" w:rsidRPr="000D50D7">
        <w:t xml:space="preserve"> </w:t>
      </w:r>
      <w:r w:rsidRPr="000F4C13">
        <w:t>witness</w:t>
      </w:r>
      <w:r w:rsidR="000D50D7" w:rsidRPr="000D50D7">
        <w:t xml:space="preserve"> </w:t>
      </w:r>
      <w:r w:rsidRPr="000F4C13">
        <w:t>reports</w:t>
      </w:r>
      <w:r>
        <w:t>.</w:t>
      </w:r>
    </w:p>
    <w:p w14:paraId="30FB0049" w14:textId="77777777" w:rsidR="00283174" w:rsidRDefault="00283174" w:rsidP="00283174">
      <w:pPr>
        <w:pStyle w:val="N2"/>
      </w:pPr>
      <w:bookmarkStart w:id="1215" w:name="_Ref78125265"/>
      <w:r>
        <w:t>Within</w:t>
      </w:r>
      <w:r w:rsidR="000D50D7" w:rsidRPr="000D50D7">
        <w:t xml:space="preserve"> </w:t>
      </w:r>
      <w:r>
        <w:t>14</w:t>
      </w:r>
      <w:r w:rsidR="000D50D7" w:rsidRPr="000D50D7">
        <w:t xml:space="preserve"> </w:t>
      </w:r>
      <w:r>
        <w:t>days</w:t>
      </w:r>
      <w:r w:rsidR="000D50D7" w:rsidRPr="000D50D7">
        <w:t xml:space="preserve"> </w:t>
      </w:r>
      <w:r>
        <w:t>of</w:t>
      </w:r>
      <w:r w:rsidR="000D50D7" w:rsidRPr="000D50D7">
        <w:t xml:space="preserve"> </w:t>
      </w:r>
      <w:r>
        <w:t>receipt</w:t>
      </w:r>
      <w:r w:rsidR="000D50D7" w:rsidRPr="000D50D7">
        <w:t xml:space="preserve"> </w:t>
      </w:r>
      <w:r>
        <w:t>of</w:t>
      </w:r>
      <w:r w:rsidR="000D50D7" w:rsidRPr="000D50D7">
        <w:t xml:space="preserve"> </w:t>
      </w:r>
      <w:r>
        <w:t>the</w:t>
      </w:r>
      <w:r w:rsidR="000D50D7" w:rsidRPr="000D50D7">
        <w:t xml:space="preserve"> </w:t>
      </w:r>
      <w:r>
        <w:t>claimant’s</w:t>
      </w:r>
      <w:r w:rsidR="000D50D7" w:rsidRPr="000D50D7">
        <w:t xml:space="preserve"> </w:t>
      </w:r>
      <w:r>
        <w:t>statements</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_Ref78125145 \r \h </w:instrText>
      </w:r>
      <w:r>
        <w:fldChar w:fldCharType="separate"/>
      </w:r>
      <w:r w:rsidR="000D50D7">
        <w:t>(2)</w:t>
      </w:r>
      <w:r>
        <w:fldChar w:fldCharType="end"/>
      </w:r>
      <w:r w:rsidR="000D50D7" w:rsidRPr="000D50D7">
        <w:t xml:space="preserve"> </w:t>
      </w:r>
      <w:r>
        <w:t>by</w:t>
      </w:r>
      <w:r w:rsidR="000D50D7" w:rsidRPr="000D50D7">
        <w:t xml:space="preserve"> </w:t>
      </w:r>
      <w:r>
        <w:t>the</w:t>
      </w:r>
      <w:r w:rsidR="000D50D7" w:rsidRPr="000D50D7">
        <w:t xml:space="preserve"> </w:t>
      </w:r>
      <w:r>
        <w:t>arbitrator</w:t>
      </w:r>
      <w:r w:rsidR="000D50D7" w:rsidRPr="000D50D7">
        <w:t xml:space="preserve"> </w:t>
      </w:r>
      <w:r>
        <w:t>and</w:t>
      </w:r>
      <w:r w:rsidR="000D50D7" w:rsidRPr="000D50D7">
        <w:t xml:space="preserve"> </w:t>
      </w:r>
      <w:r>
        <w:t>respondent,</w:t>
      </w:r>
      <w:r w:rsidR="000D50D7" w:rsidRPr="000D50D7">
        <w:t xml:space="preserve"> </w:t>
      </w:r>
      <w:r>
        <w:t>the</w:t>
      </w:r>
      <w:r w:rsidR="000D50D7" w:rsidRPr="000D50D7">
        <w:t xml:space="preserve"> </w:t>
      </w:r>
      <w:r>
        <w:t>respondent</w:t>
      </w:r>
      <w:r w:rsidR="000D50D7" w:rsidRPr="000D50D7">
        <w:t xml:space="preserve"> </w:t>
      </w:r>
      <w:r>
        <w:t>must</w:t>
      </w:r>
      <w:r w:rsidR="000D50D7" w:rsidRPr="000D50D7">
        <w:t xml:space="preserve"> </w:t>
      </w:r>
      <w:r>
        <w:t>provide</w:t>
      </w:r>
      <w:r w:rsidR="000D50D7" w:rsidRPr="000D50D7">
        <w:t xml:space="preserve"> </w:t>
      </w:r>
      <w:r>
        <w:t>the</w:t>
      </w:r>
      <w:r w:rsidR="000D50D7" w:rsidRPr="000D50D7">
        <w:t xml:space="preserve"> </w:t>
      </w:r>
      <w:r>
        <w:t>claimant</w:t>
      </w:r>
      <w:r w:rsidR="000D50D7" w:rsidRPr="000D50D7">
        <w:t xml:space="preserve"> </w:t>
      </w:r>
      <w:r>
        <w:t>and</w:t>
      </w:r>
      <w:r w:rsidR="000D50D7" w:rsidRPr="000D50D7">
        <w:t xml:space="preserve"> </w:t>
      </w:r>
      <w:r>
        <w:t>the</w:t>
      </w:r>
      <w:r w:rsidR="000D50D7" w:rsidRPr="000D50D7">
        <w:t xml:space="preserve"> </w:t>
      </w:r>
      <w:r>
        <w:t>arbitrator</w:t>
      </w:r>
      <w:r w:rsidR="000D50D7" w:rsidRPr="000D50D7">
        <w:t xml:space="preserve"> </w:t>
      </w:r>
      <w:r>
        <w:t>with—</w:t>
      </w:r>
      <w:bookmarkEnd w:id="1215"/>
    </w:p>
    <w:p w14:paraId="2846C93D" w14:textId="77777777" w:rsidR="00283174" w:rsidRDefault="00283174" w:rsidP="00283174">
      <w:pPr>
        <w:pStyle w:val="N3"/>
      </w:pPr>
      <w:r>
        <w:t>a</w:t>
      </w:r>
      <w:r w:rsidR="000D50D7" w:rsidRPr="000D50D7">
        <w:t xml:space="preserve"> </w:t>
      </w:r>
      <w:r w:rsidRPr="000F4C13">
        <w:t>written</w:t>
      </w:r>
      <w:r w:rsidR="000D50D7" w:rsidRPr="000D50D7">
        <w:t xml:space="preserve"> </w:t>
      </w:r>
      <w:r w:rsidRPr="000F4C13">
        <w:t>statement</w:t>
      </w:r>
      <w:r w:rsidR="000D50D7" w:rsidRPr="000D50D7">
        <w:t xml:space="preserve"> </w:t>
      </w:r>
      <w:r w:rsidRPr="000F4C13">
        <w:t>of</w:t>
      </w:r>
      <w:r w:rsidR="000D50D7" w:rsidRPr="000D50D7">
        <w:t xml:space="preserve"> </w:t>
      </w:r>
      <w:r w:rsidRPr="000F4C13">
        <w:t>defence</w:t>
      </w:r>
      <w:r w:rsidR="000D50D7" w:rsidRPr="000D50D7">
        <w:t xml:space="preserve"> </w:t>
      </w:r>
      <w:r w:rsidRPr="000F4C13">
        <w:t>consisting</w:t>
      </w:r>
      <w:r w:rsidR="000D50D7" w:rsidRPr="000D50D7">
        <w:t xml:space="preserve"> </w:t>
      </w:r>
      <w:r w:rsidRPr="000F4C13">
        <w:t>of</w:t>
      </w:r>
      <w:r w:rsidR="000D50D7" w:rsidRPr="000D50D7">
        <w:t xml:space="preserve"> </w:t>
      </w:r>
      <w:r w:rsidRPr="000F4C13">
        <w:t>a</w:t>
      </w:r>
      <w:r w:rsidR="000D50D7" w:rsidRPr="000D50D7">
        <w:t xml:space="preserve"> </w:t>
      </w:r>
      <w:r w:rsidRPr="000F4C13">
        <w:t>response</w:t>
      </w:r>
      <w:r w:rsidR="000D50D7" w:rsidRPr="000D50D7">
        <w:t xml:space="preserve"> </w:t>
      </w:r>
      <w:r w:rsidRPr="000F4C13">
        <w:t>to</w:t>
      </w:r>
      <w:r w:rsidR="000D50D7" w:rsidRPr="000D50D7">
        <w:t xml:space="preserve"> </w:t>
      </w:r>
      <w:r w:rsidRPr="000F4C13">
        <w:t>the</w:t>
      </w:r>
      <w:r w:rsidR="000D50D7" w:rsidRPr="000D50D7">
        <w:t xml:space="preserve"> </w:t>
      </w:r>
      <w:r w:rsidRPr="000F4C13">
        <w:t>claimant’s</w:t>
      </w:r>
      <w:r w:rsidR="000D50D7" w:rsidRPr="000D50D7">
        <w:t xml:space="preserve"> </w:t>
      </w:r>
      <w:r w:rsidRPr="000F4C13">
        <w:t>statement</w:t>
      </w:r>
      <w:r w:rsidR="000D50D7" w:rsidRPr="000D50D7">
        <w:t xml:space="preserve"> </w:t>
      </w:r>
      <w:r w:rsidRPr="000F4C13">
        <w:t>of</w:t>
      </w:r>
      <w:r w:rsidR="000D50D7" w:rsidRPr="000D50D7">
        <w:t xml:space="preserve"> </w:t>
      </w:r>
      <w:r w:rsidRPr="000F4C13">
        <w:t>claim,</w:t>
      </w:r>
      <w:r w:rsidR="000D50D7" w:rsidRPr="000D50D7">
        <w:t xml:space="preserve"> </w:t>
      </w:r>
      <w:r w:rsidRPr="000F4C13">
        <w:t>its</w:t>
      </w:r>
      <w:r w:rsidR="000D50D7" w:rsidRPr="000D50D7">
        <w:t xml:space="preserve"> </w:t>
      </w:r>
      <w:r w:rsidRPr="000F4C13">
        <w:t>statement</w:t>
      </w:r>
      <w:r w:rsidR="000D50D7" w:rsidRPr="000D50D7">
        <w:t xml:space="preserve"> </w:t>
      </w:r>
      <w:r w:rsidRPr="000F4C13">
        <w:t>in</w:t>
      </w:r>
      <w:r w:rsidR="000D50D7" w:rsidRPr="000D50D7">
        <w:t xml:space="preserve"> </w:t>
      </w:r>
      <w:r w:rsidRPr="000F4C13">
        <w:t>respect</w:t>
      </w:r>
      <w:r w:rsidR="000D50D7" w:rsidRPr="000D50D7">
        <w:t xml:space="preserve"> </w:t>
      </w:r>
      <w:r w:rsidRPr="000F4C13">
        <w:t>of</w:t>
      </w:r>
      <w:r w:rsidR="000D50D7" w:rsidRPr="000D50D7">
        <w:t xml:space="preserve"> </w:t>
      </w:r>
      <w:r w:rsidRPr="000F4C13">
        <w:t>the</w:t>
      </w:r>
      <w:r w:rsidR="000D50D7" w:rsidRPr="000D50D7">
        <w:t xml:space="preserve"> </w:t>
      </w:r>
      <w:r w:rsidRPr="000F4C13">
        <w:t>nature</w:t>
      </w:r>
      <w:r w:rsidR="000D50D7" w:rsidRPr="000D50D7">
        <w:t xml:space="preserve"> </w:t>
      </w:r>
      <w:r w:rsidRPr="000F4C13">
        <w:t>of</w:t>
      </w:r>
      <w:r w:rsidR="000D50D7" w:rsidRPr="000D50D7">
        <w:t xml:space="preserve"> </w:t>
      </w:r>
      <w:r w:rsidRPr="000F4C13">
        <w:t>the</w:t>
      </w:r>
      <w:r w:rsidR="000D50D7" w:rsidRPr="000D50D7">
        <w:t xml:space="preserve"> </w:t>
      </w:r>
      <w:r w:rsidRPr="000F4C13">
        <w:t>difference,</w:t>
      </w:r>
      <w:r w:rsidR="000D50D7" w:rsidRPr="000D50D7">
        <w:t xml:space="preserve"> </w:t>
      </w:r>
      <w:r w:rsidRPr="000F4C13">
        <w:t>the</w:t>
      </w:r>
      <w:r w:rsidR="000D50D7" w:rsidRPr="000D50D7">
        <w:t xml:space="preserve"> </w:t>
      </w:r>
      <w:r w:rsidRPr="000F4C13">
        <w:t>legal</w:t>
      </w:r>
      <w:r w:rsidR="000D50D7" w:rsidRPr="000D50D7">
        <w:t xml:space="preserve"> </w:t>
      </w:r>
      <w:r w:rsidRPr="000F4C13">
        <w:t>and</w:t>
      </w:r>
      <w:r w:rsidR="000D50D7" w:rsidRPr="000D50D7">
        <w:t xml:space="preserve"> </w:t>
      </w:r>
      <w:r w:rsidRPr="000F4C13">
        <w:t>factual</w:t>
      </w:r>
      <w:r w:rsidR="000D50D7" w:rsidRPr="000D50D7">
        <w:t xml:space="preserve"> </w:t>
      </w:r>
      <w:r w:rsidRPr="000F4C13">
        <w:t>issues</w:t>
      </w:r>
      <w:r w:rsidR="000D50D7" w:rsidRPr="000D50D7">
        <w:t xml:space="preserve"> </w:t>
      </w:r>
      <w:r w:rsidRPr="000F4C13">
        <w:t>in</w:t>
      </w:r>
      <w:r w:rsidR="000D50D7" w:rsidRPr="000D50D7">
        <w:t xml:space="preserve"> </w:t>
      </w:r>
      <w:r w:rsidRPr="000F4C13">
        <w:t>the</w:t>
      </w:r>
      <w:r w:rsidR="000D50D7" w:rsidRPr="000D50D7">
        <w:t xml:space="preserve"> </w:t>
      </w:r>
      <w:r w:rsidRPr="000F4C13">
        <w:t>claimant’s</w:t>
      </w:r>
      <w:r w:rsidR="000D50D7" w:rsidRPr="000D50D7">
        <w:t xml:space="preserve"> </w:t>
      </w:r>
      <w:r w:rsidRPr="000F4C13">
        <w:t>claim,</w:t>
      </w:r>
      <w:r w:rsidR="000D50D7" w:rsidRPr="000D50D7">
        <w:t xml:space="preserve"> </w:t>
      </w:r>
      <w:r w:rsidRPr="000F4C13">
        <w:t>its</w:t>
      </w:r>
      <w:r w:rsidR="000D50D7" w:rsidRPr="000D50D7">
        <w:t xml:space="preserve"> </w:t>
      </w:r>
      <w:r w:rsidRPr="000F4C13">
        <w:t>acceptance</w:t>
      </w:r>
      <w:r w:rsidR="000D50D7" w:rsidRPr="000D50D7">
        <w:t xml:space="preserve"> </w:t>
      </w:r>
      <w:r w:rsidRPr="000F4C13">
        <w:t>of</w:t>
      </w:r>
      <w:r w:rsidR="000D50D7" w:rsidRPr="000D50D7">
        <w:t xml:space="preserve"> </w:t>
      </w:r>
      <w:r w:rsidRPr="000F4C13">
        <w:t>any</w:t>
      </w:r>
      <w:r w:rsidR="000D50D7" w:rsidRPr="000D50D7">
        <w:t xml:space="preserve"> </w:t>
      </w:r>
      <w:r w:rsidRPr="000F4C13">
        <w:t>elements</w:t>
      </w:r>
      <w:r w:rsidR="000D50D7" w:rsidRPr="000D50D7">
        <w:t xml:space="preserve"> </w:t>
      </w:r>
      <w:r w:rsidRPr="000F4C13">
        <w:t>of</w:t>
      </w:r>
      <w:r w:rsidR="000D50D7" w:rsidRPr="000D50D7">
        <w:t xml:space="preserve"> </w:t>
      </w:r>
      <w:r w:rsidRPr="000F4C13">
        <w:t>the</w:t>
      </w:r>
      <w:r w:rsidR="000D50D7" w:rsidRPr="000D50D7">
        <w:t xml:space="preserve"> </w:t>
      </w:r>
      <w:r w:rsidRPr="000F4C13">
        <w:t>claimant’s</w:t>
      </w:r>
      <w:r w:rsidR="000D50D7" w:rsidRPr="000D50D7">
        <w:t xml:space="preserve"> </w:t>
      </w:r>
      <w:r w:rsidRPr="000F4C13">
        <w:t>claim</w:t>
      </w:r>
      <w:r w:rsidR="000D50D7" w:rsidRPr="000D50D7">
        <w:t xml:space="preserve"> </w:t>
      </w:r>
      <w:r w:rsidRPr="000F4C13">
        <w:t>and</w:t>
      </w:r>
      <w:r w:rsidR="000D50D7" w:rsidRPr="000D50D7">
        <w:t xml:space="preserve"> </w:t>
      </w:r>
      <w:r w:rsidRPr="000F4C13">
        <w:t>its</w:t>
      </w:r>
      <w:r w:rsidR="000D50D7" w:rsidRPr="000D50D7">
        <w:t xml:space="preserve"> </w:t>
      </w:r>
      <w:r w:rsidRPr="000F4C13">
        <w:t>contentions</w:t>
      </w:r>
      <w:r w:rsidR="000D50D7" w:rsidRPr="000D50D7">
        <w:t xml:space="preserve"> </w:t>
      </w:r>
      <w:r w:rsidRPr="000F4C13">
        <w:t>as</w:t>
      </w:r>
      <w:r w:rsidR="000D50D7" w:rsidRPr="000D50D7">
        <w:t xml:space="preserve"> </w:t>
      </w:r>
      <w:r w:rsidRPr="000F4C13">
        <w:t>to</w:t>
      </w:r>
      <w:r w:rsidR="000D50D7" w:rsidRPr="000D50D7">
        <w:t xml:space="preserve"> </w:t>
      </w:r>
      <w:r w:rsidRPr="000F4C13">
        <w:t>those</w:t>
      </w:r>
      <w:r w:rsidR="000D50D7" w:rsidRPr="000D50D7">
        <w:t xml:space="preserve"> </w:t>
      </w:r>
      <w:r w:rsidRPr="000F4C13">
        <w:t>elements</w:t>
      </w:r>
      <w:r w:rsidR="000D50D7" w:rsidRPr="000D50D7">
        <w:t xml:space="preserve"> </w:t>
      </w:r>
      <w:r w:rsidRPr="000F4C13">
        <w:t>of</w:t>
      </w:r>
      <w:r w:rsidR="000D50D7" w:rsidRPr="000D50D7">
        <w:t xml:space="preserve"> </w:t>
      </w:r>
      <w:r w:rsidRPr="000F4C13">
        <w:t>the</w:t>
      </w:r>
      <w:r w:rsidR="000D50D7" w:rsidRPr="000D50D7">
        <w:t xml:space="preserve"> </w:t>
      </w:r>
      <w:r w:rsidRPr="000F4C13">
        <w:t>claimant’s</w:t>
      </w:r>
      <w:r w:rsidR="000D50D7" w:rsidRPr="000D50D7">
        <w:t xml:space="preserve"> </w:t>
      </w:r>
      <w:r w:rsidRPr="000F4C13">
        <w:t>claim</w:t>
      </w:r>
      <w:r w:rsidR="000D50D7" w:rsidRPr="000D50D7">
        <w:t xml:space="preserve"> </w:t>
      </w:r>
      <w:r w:rsidRPr="000F4C13">
        <w:t>it</w:t>
      </w:r>
      <w:r w:rsidR="000D50D7" w:rsidRPr="000D50D7">
        <w:t xml:space="preserve"> </w:t>
      </w:r>
      <w:r w:rsidRPr="000F4C13">
        <w:t>does</w:t>
      </w:r>
      <w:r w:rsidR="000D50D7" w:rsidRPr="000D50D7">
        <w:t xml:space="preserve"> </w:t>
      </w:r>
      <w:r w:rsidRPr="000F4C13">
        <w:t>not</w:t>
      </w:r>
      <w:r w:rsidR="000D50D7" w:rsidRPr="000D50D7">
        <w:t xml:space="preserve"> </w:t>
      </w:r>
      <w:r w:rsidRPr="000F4C13">
        <w:t>accept</w:t>
      </w:r>
      <w:r>
        <w:t>;</w:t>
      </w:r>
    </w:p>
    <w:p w14:paraId="3EA2DF09" w14:textId="77777777" w:rsidR="00283174" w:rsidRDefault="00283174" w:rsidP="00283174">
      <w:pPr>
        <w:pStyle w:val="N3"/>
      </w:pPr>
      <w:r>
        <w:t>all</w:t>
      </w:r>
      <w:r w:rsidR="000D50D7" w:rsidRPr="000D50D7">
        <w:t xml:space="preserve"> </w:t>
      </w:r>
      <w:r>
        <w:t>statements</w:t>
      </w:r>
      <w:r w:rsidR="000D50D7" w:rsidRPr="000D50D7">
        <w:t xml:space="preserve"> </w:t>
      </w:r>
      <w:r>
        <w:t>of</w:t>
      </w:r>
      <w:r w:rsidR="000D50D7" w:rsidRPr="000D50D7">
        <w:t xml:space="preserve"> </w:t>
      </w:r>
      <w:r>
        <w:t>evidence</w:t>
      </w:r>
      <w:r w:rsidR="000D50D7" w:rsidRPr="000D50D7">
        <w:t xml:space="preserve"> </w:t>
      </w:r>
      <w:r w:rsidRPr="000F4C13">
        <w:t>and</w:t>
      </w:r>
      <w:r w:rsidR="000D50D7" w:rsidRPr="000D50D7">
        <w:t xml:space="preserve"> </w:t>
      </w:r>
      <w:r w:rsidRPr="000F4C13">
        <w:t>copies</w:t>
      </w:r>
      <w:r w:rsidR="000D50D7" w:rsidRPr="000D50D7">
        <w:t xml:space="preserve"> </w:t>
      </w:r>
      <w:r w:rsidRPr="000F4C13">
        <w:t>of</w:t>
      </w:r>
      <w:r w:rsidR="000D50D7" w:rsidRPr="000D50D7">
        <w:t xml:space="preserve"> </w:t>
      </w:r>
      <w:r w:rsidRPr="000F4C13">
        <w:t>all</w:t>
      </w:r>
      <w:r w:rsidR="000D50D7" w:rsidRPr="000D50D7">
        <w:t xml:space="preserve"> </w:t>
      </w:r>
      <w:r w:rsidRPr="000F4C13">
        <w:t>documents</w:t>
      </w:r>
      <w:r w:rsidR="000D50D7" w:rsidRPr="000D50D7">
        <w:t xml:space="preserve"> </w:t>
      </w:r>
      <w:r w:rsidRPr="000F4C13">
        <w:t>on</w:t>
      </w:r>
      <w:r w:rsidR="000D50D7" w:rsidRPr="000D50D7">
        <w:t xml:space="preserve"> </w:t>
      </w:r>
      <w:r w:rsidRPr="000F4C13">
        <w:t>which</w:t>
      </w:r>
      <w:r w:rsidR="000D50D7" w:rsidRPr="000D50D7">
        <w:t xml:space="preserve"> </w:t>
      </w:r>
      <w:r w:rsidRPr="000F4C13">
        <w:t>it</w:t>
      </w:r>
      <w:r w:rsidR="000D50D7" w:rsidRPr="000D50D7">
        <w:t xml:space="preserve"> </w:t>
      </w:r>
      <w:r w:rsidRPr="000F4C13">
        <w:t>relies,</w:t>
      </w:r>
      <w:r w:rsidR="000D50D7" w:rsidRPr="000D50D7">
        <w:t xml:space="preserve"> </w:t>
      </w:r>
      <w:r w:rsidRPr="000F4C13">
        <w:t>including</w:t>
      </w:r>
      <w:r w:rsidR="000D50D7" w:rsidRPr="000D50D7">
        <w:t xml:space="preserve"> </w:t>
      </w:r>
      <w:r w:rsidRPr="000F4C13">
        <w:t>contractual</w:t>
      </w:r>
      <w:r w:rsidR="000D50D7" w:rsidRPr="000D50D7">
        <w:t xml:space="preserve"> </w:t>
      </w:r>
      <w:r w:rsidRPr="000F4C13">
        <w:t>documentation,</w:t>
      </w:r>
      <w:r w:rsidR="000D50D7" w:rsidRPr="000D50D7">
        <w:t xml:space="preserve"> </w:t>
      </w:r>
      <w:r w:rsidRPr="000F4C13">
        <w:t>correspondence</w:t>
      </w:r>
      <w:r w:rsidR="000D50D7" w:rsidRPr="000D50D7">
        <w:t xml:space="preserve"> </w:t>
      </w:r>
      <w:r w:rsidRPr="000F4C13">
        <w:t>(including</w:t>
      </w:r>
      <w:r w:rsidR="000D50D7" w:rsidRPr="000D50D7">
        <w:t xml:space="preserve"> </w:t>
      </w:r>
      <w:r w:rsidRPr="000F4C13">
        <w:t>electronic</w:t>
      </w:r>
      <w:r w:rsidR="000D50D7" w:rsidRPr="000D50D7">
        <w:t xml:space="preserve"> </w:t>
      </w:r>
      <w:r w:rsidRPr="000F4C13">
        <w:t>documents),</w:t>
      </w:r>
      <w:r w:rsidR="000D50D7" w:rsidRPr="000D50D7">
        <w:t xml:space="preserve"> </w:t>
      </w:r>
      <w:r w:rsidRPr="000F4C13">
        <w:t>legal</w:t>
      </w:r>
      <w:r w:rsidR="000D50D7" w:rsidRPr="000D50D7">
        <w:t xml:space="preserve"> </w:t>
      </w:r>
      <w:r w:rsidRPr="000F4C13">
        <w:t>precedents</w:t>
      </w:r>
      <w:r w:rsidR="000D50D7" w:rsidRPr="000D50D7">
        <w:t xml:space="preserve"> </w:t>
      </w:r>
      <w:r w:rsidRPr="000F4C13">
        <w:t>and</w:t>
      </w:r>
      <w:r w:rsidR="000D50D7" w:rsidRPr="000D50D7">
        <w:t xml:space="preserve"> </w:t>
      </w:r>
      <w:r w:rsidRPr="000F4C13">
        <w:t>expert</w:t>
      </w:r>
      <w:r w:rsidR="000D50D7" w:rsidRPr="000D50D7">
        <w:t xml:space="preserve"> </w:t>
      </w:r>
      <w:r w:rsidRPr="000F4C13">
        <w:t>witness</w:t>
      </w:r>
      <w:r w:rsidR="000D50D7" w:rsidRPr="000D50D7">
        <w:t xml:space="preserve"> </w:t>
      </w:r>
      <w:r w:rsidRPr="000F4C13">
        <w:t>reports</w:t>
      </w:r>
      <w:r>
        <w:t>;</w:t>
      </w:r>
    </w:p>
    <w:p w14:paraId="095326C0" w14:textId="77777777" w:rsidR="00283174" w:rsidRDefault="00283174" w:rsidP="00283174">
      <w:pPr>
        <w:pStyle w:val="N3"/>
      </w:pPr>
      <w:r>
        <w:t>any</w:t>
      </w:r>
      <w:r w:rsidR="000D50D7" w:rsidRPr="000D50D7">
        <w:t xml:space="preserve"> </w:t>
      </w:r>
      <w:r>
        <w:t>objection</w:t>
      </w:r>
      <w:r w:rsidR="000D50D7" w:rsidRPr="000D50D7">
        <w:t xml:space="preserve"> </w:t>
      </w:r>
      <w:r>
        <w:t>it</w:t>
      </w:r>
      <w:r w:rsidR="000D50D7" w:rsidRPr="000D50D7">
        <w:t xml:space="preserve"> </w:t>
      </w:r>
      <w:r>
        <w:t>wishes</w:t>
      </w:r>
      <w:r w:rsidR="000D50D7" w:rsidRPr="000D50D7">
        <w:t xml:space="preserve"> </w:t>
      </w:r>
      <w:r>
        <w:t>to</w:t>
      </w:r>
      <w:r w:rsidR="000D50D7" w:rsidRPr="000D50D7">
        <w:t xml:space="preserve"> </w:t>
      </w:r>
      <w:r>
        <w:t>make</w:t>
      </w:r>
      <w:r w:rsidR="000D50D7" w:rsidRPr="000D50D7">
        <w:t xml:space="preserve"> </w:t>
      </w:r>
      <w:r>
        <w:t>to</w:t>
      </w:r>
      <w:r w:rsidR="000D50D7" w:rsidRPr="000D50D7">
        <w:t xml:space="preserve"> </w:t>
      </w:r>
      <w:r>
        <w:t>the</w:t>
      </w:r>
      <w:r w:rsidR="000D50D7" w:rsidRPr="000D50D7">
        <w:t xml:space="preserve"> </w:t>
      </w:r>
      <w:r>
        <w:t>claimant’s</w:t>
      </w:r>
      <w:r w:rsidR="000D50D7" w:rsidRPr="000D50D7">
        <w:t xml:space="preserve"> </w:t>
      </w:r>
      <w:r w:rsidRPr="000F4C13">
        <w:t>statements,</w:t>
      </w:r>
      <w:r w:rsidR="000D50D7" w:rsidRPr="000D50D7">
        <w:t xml:space="preserve"> </w:t>
      </w:r>
      <w:r w:rsidRPr="000F4C13">
        <w:t>comments</w:t>
      </w:r>
      <w:r w:rsidR="000D50D7" w:rsidRPr="000D50D7">
        <w:t xml:space="preserve"> </w:t>
      </w:r>
      <w:r w:rsidRPr="000F4C13">
        <w:t>on</w:t>
      </w:r>
      <w:r w:rsidR="000D50D7" w:rsidRPr="000D50D7">
        <w:t xml:space="preserve"> </w:t>
      </w:r>
      <w:r w:rsidRPr="000F4C13">
        <w:t>the</w:t>
      </w:r>
      <w:r w:rsidR="000D50D7" w:rsidRPr="000D50D7">
        <w:t xml:space="preserve"> </w:t>
      </w:r>
      <w:r w:rsidRPr="000F4C13">
        <w:t>claimant’s</w:t>
      </w:r>
      <w:r w:rsidR="000D50D7" w:rsidRPr="000D50D7">
        <w:t xml:space="preserve"> </w:t>
      </w:r>
      <w:r w:rsidRPr="000F4C13">
        <w:t>expert</w:t>
      </w:r>
      <w:r w:rsidR="000D50D7" w:rsidRPr="000D50D7">
        <w:t xml:space="preserve"> </w:t>
      </w:r>
      <w:r w:rsidRPr="000F4C13">
        <w:t>reports</w:t>
      </w:r>
      <w:r w:rsidR="000D50D7" w:rsidRPr="000D50D7">
        <w:t xml:space="preserve"> </w:t>
      </w:r>
      <w:r w:rsidRPr="000F4C13">
        <w:t>(if</w:t>
      </w:r>
      <w:r w:rsidR="000D50D7" w:rsidRPr="000D50D7">
        <w:t xml:space="preserve"> </w:t>
      </w:r>
      <w:r w:rsidRPr="000F4C13">
        <w:t>submitted</w:t>
      </w:r>
      <w:r w:rsidR="000D50D7" w:rsidRPr="000D50D7">
        <w:t xml:space="preserve"> </w:t>
      </w:r>
      <w:r w:rsidRPr="000F4C13">
        <w:t>by</w:t>
      </w:r>
      <w:r w:rsidR="000D50D7" w:rsidRPr="000D50D7">
        <w:t xml:space="preserve"> </w:t>
      </w:r>
      <w:r w:rsidRPr="000F4C13">
        <w:t>the</w:t>
      </w:r>
      <w:r w:rsidR="000D50D7" w:rsidRPr="000D50D7">
        <w:t xml:space="preserve"> </w:t>
      </w:r>
      <w:r w:rsidRPr="000F4C13">
        <w:t>claimant)</w:t>
      </w:r>
      <w:r w:rsidR="000D50D7" w:rsidRPr="000D50D7">
        <w:t xml:space="preserve"> </w:t>
      </w:r>
      <w:r w:rsidRPr="000F4C13">
        <w:t>and</w:t>
      </w:r>
      <w:r w:rsidR="000D50D7" w:rsidRPr="000D50D7">
        <w:t xml:space="preserve"> </w:t>
      </w:r>
      <w:r w:rsidRPr="000F4C13">
        <w:t>explanations</w:t>
      </w:r>
      <w:r w:rsidR="000D50D7" w:rsidRPr="000D50D7">
        <w:t xml:space="preserve"> </w:t>
      </w:r>
      <w:r w:rsidRPr="000F4C13">
        <w:t>of</w:t>
      </w:r>
      <w:r w:rsidR="000D50D7" w:rsidRPr="000D50D7">
        <w:t xml:space="preserve"> </w:t>
      </w:r>
      <w:r w:rsidRPr="000F4C13">
        <w:t>the</w:t>
      </w:r>
      <w:r w:rsidR="000D50D7" w:rsidRPr="000D50D7">
        <w:t xml:space="preserve"> </w:t>
      </w:r>
      <w:r w:rsidRPr="000F4C13">
        <w:t>objections.</w:t>
      </w:r>
    </w:p>
    <w:p w14:paraId="56025C5B" w14:textId="77777777" w:rsidR="00283174" w:rsidRDefault="00283174" w:rsidP="00283174">
      <w:pPr>
        <w:pStyle w:val="N2"/>
      </w:pPr>
      <w:bookmarkStart w:id="1216" w:name="_Ref78375987"/>
      <w:r>
        <w:t>Within</w:t>
      </w:r>
      <w:r w:rsidR="000D50D7" w:rsidRPr="000D50D7">
        <w:t xml:space="preserve"> </w:t>
      </w:r>
      <w:r>
        <w:t>seven</w:t>
      </w:r>
      <w:r w:rsidR="000D50D7" w:rsidRPr="000D50D7">
        <w:t xml:space="preserve"> </w:t>
      </w:r>
      <w:r>
        <w:t>days</w:t>
      </w:r>
      <w:r w:rsidR="000D50D7" w:rsidRPr="000D50D7">
        <w:t xml:space="preserve"> </w:t>
      </w:r>
      <w:r>
        <w:t>of</w:t>
      </w:r>
      <w:r w:rsidR="000D50D7" w:rsidRPr="000D50D7">
        <w:t xml:space="preserve"> </w:t>
      </w:r>
      <w:r>
        <w:t>the</w:t>
      </w:r>
      <w:r w:rsidR="000D50D7" w:rsidRPr="000D50D7">
        <w:t xml:space="preserve"> </w:t>
      </w:r>
      <w:r>
        <w:t>respondent</w:t>
      </w:r>
      <w:r w:rsidR="000D50D7" w:rsidRPr="000D50D7">
        <w:t xml:space="preserve"> </w:t>
      </w:r>
      <w:r>
        <w:t>serving</w:t>
      </w:r>
      <w:r w:rsidR="000D50D7" w:rsidRPr="000D50D7">
        <w:t xml:space="preserve"> </w:t>
      </w:r>
      <w:r>
        <w:t>its</w:t>
      </w:r>
      <w:r w:rsidR="000D50D7" w:rsidRPr="000D50D7">
        <w:t xml:space="preserve"> </w:t>
      </w:r>
      <w:r>
        <w:t>statements</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_Ref78125265 \r \h </w:instrText>
      </w:r>
      <w:r>
        <w:fldChar w:fldCharType="separate"/>
      </w:r>
      <w:r w:rsidR="000D50D7">
        <w:t>(3)</w:t>
      </w:r>
      <w:r>
        <w:fldChar w:fldCharType="end"/>
      </w:r>
      <w:r>
        <w:t>,</w:t>
      </w:r>
      <w:r w:rsidR="000D50D7" w:rsidRPr="000D50D7">
        <w:t xml:space="preserve"> </w:t>
      </w:r>
      <w:r>
        <w:t>the</w:t>
      </w:r>
      <w:r w:rsidR="000D50D7" w:rsidRPr="000D50D7">
        <w:t xml:space="preserve"> </w:t>
      </w:r>
      <w:r>
        <w:t>claimant</w:t>
      </w:r>
      <w:r w:rsidR="000D50D7" w:rsidRPr="000D50D7">
        <w:t xml:space="preserve"> </w:t>
      </w:r>
      <w:r>
        <w:t>may</w:t>
      </w:r>
      <w:r w:rsidR="000D50D7" w:rsidRPr="000D50D7">
        <w:t xml:space="preserve"> </w:t>
      </w:r>
      <w:r>
        <w:t>make</w:t>
      </w:r>
      <w:r w:rsidR="000D50D7" w:rsidRPr="000D50D7">
        <w:t xml:space="preserve"> </w:t>
      </w:r>
      <w:r>
        <w:t>a</w:t>
      </w:r>
      <w:r w:rsidR="000D50D7" w:rsidRPr="000D50D7">
        <w:t xml:space="preserve"> </w:t>
      </w:r>
      <w:r>
        <w:t>statement</w:t>
      </w:r>
      <w:r w:rsidR="000D50D7" w:rsidRPr="000D50D7">
        <w:t xml:space="preserve"> </w:t>
      </w:r>
      <w:r>
        <w:t>of</w:t>
      </w:r>
      <w:r w:rsidR="000D50D7" w:rsidRPr="000D50D7">
        <w:t xml:space="preserve"> </w:t>
      </w:r>
      <w:r>
        <w:t>reply</w:t>
      </w:r>
      <w:r w:rsidR="000D50D7" w:rsidRPr="000D50D7">
        <w:t xml:space="preserve"> </w:t>
      </w:r>
      <w:r>
        <w:t>by</w:t>
      </w:r>
      <w:r w:rsidR="000D50D7" w:rsidRPr="000D50D7">
        <w:t xml:space="preserve"> </w:t>
      </w:r>
      <w:r>
        <w:t>providing</w:t>
      </w:r>
      <w:r w:rsidR="000D50D7" w:rsidRPr="000D50D7">
        <w:t xml:space="preserve"> </w:t>
      </w:r>
      <w:r>
        <w:t>both</w:t>
      </w:r>
      <w:r w:rsidR="000D50D7" w:rsidRPr="000D50D7">
        <w:t xml:space="preserve"> </w:t>
      </w:r>
      <w:r>
        <w:t>the</w:t>
      </w:r>
      <w:r w:rsidR="000D50D7" w:rsidRPr="000D50D7">
        <w:t xml:space="preserve"> </w:t>
      </w:r>
      <w:r>
        <w:t>respondent</w:t>
      </w:r>
      <w:r w:rsidR="000D50D7" w:rsidRPr="000D50D7">
        <w:t xml:space="preserve"> </w:t>
      </w:r>
      <w:r>
        <w:t>and</w:t>
      </w:r>
      <w:r w:rsidR="000D50D7" w:rsidRPr="000D50D7">
        <w:t xml:space="preserve"> </w:t>
      </w:r>
      <w:r>
        <w:t>the</w:t>
      </w:r>
      <w:r w:rsidR="000D50D7" w:rsidRPr="000D50D7">
        <w:t xml:space="preserve"> </w:t>
      </w:r>
      <w:r>
        <w:t>arbitrator</w:t>
      </w:r>
      <w:r w:rsidR="000D50D7" w:rsidRPr="000D50D7">
        <w:t xml:space="preserve"> </w:t>
      </w:r>
      <w:r>
        <w:t>with—</w:t>
      </w:r>
      <w:bookmarkEnd w:id="1216"/>
    </w:p>
    <w:p w14:paraId="339DE946" w14:textId="77777777" w:rsidR="00283174" w:rsidRDefault="00283174" w:rsidP="00283174">
      <w:pPr>
        <w:pStyle w:val="N3"/>
      </w:pPr>
      <w:r>
        <w:t>a</w:t>
      </w:r>
      <w:r w:rsidR="000D50D7" w:rsidRPr="000D50D7">
        <w:t xml:space="preserve"> </w:t>
      </w:r>
      <w:r>
        <w:t>written</w:t>
      </w:r>
      <w:r w:rsidR="000D50D7" w:rsidRPr="000D50D7">
        <w:t xml:space="preserve"> </w:t>
      </w:r>
      <w:r>
        <w:t>statement</w:t>
      </w:r>
      <w:r w:rsidR="000D50D7" w:rsidRPr="000D50D7">
        <w:t xml:space="preserve"> </w:t>
      </w:r>
      <w:r w:rsidRPr="000F4C13">
        <w:t>responding</w:t>
      </w:r>
      <w:r w:rsidR="000D50D7" w:rsidRPr="000D50D7">
        <w:t xml:space="preserve"> </w:t>
      </w:r>
      <w:r w:rsidRPr="000F4C13">
        <w:t>to</w:t>
      </w:r>
      <w:r w:rsidR="000D50D7" w:rsidRPr="000D50D7">
        <w:t xml:space="preserve"> </w:t>
      </w:r>
      <w:r w:rsidRPr="000F4C13">
        <w:t>the</w:t>
      </w:r>
      <w:r w:rsidR="000D50D7" w:rsidRPr="000D50D7">
        <w:t xml:space="preserve"> </w:t>
      </w:r>
      <w:r w:rsidRPr="000F4C13">
        <w:t>respondent’s</w:t>
      </w:r>
      <w:r w:rsidR="000D50D7" w:rsidRPr="000D50D7">
        <w:t xml:space="preserve"> </w:t>
      </w:r>
      <w:r w:rsidRPr="000F4C13">
        <w:t>submissions,</w:t>
      </w:r>
      <w:r w:rsidR="000D50D7" w:rsidRPr="000D50D7">
        <w:t xml:space="preserve"> </w:t>
      </w:r>
      <w:r w:rsidRPr="000F4C13">
        <w:t>including</w:t>
      </w:r>
      <w:r w:rsidR="000D50D7" w:rsidRPr="000D50D7">
        <w:t xml:space="preserve"> </w:t>
      </w:r>
      <w:r w:rsidRPr="000F4C13">
        <w:t>its</w:t>
      </w:r>
      <w:r w:rsidR="000D50D7" w:rsidRPr="000D50D7">
        <w:t xml:space="preserve"> </w:t>
      </w:r>
      <w:r w:rsidRPr="000F4C13">
        <w:t>reply</w:t>
      </w:r>
      <w:r w:rsidR="000D50D7" w:rsidRPr="000D50D7">
        <w:t xml:space="preserve"> </w:t>
      </w:r>
      <w:r w:rsidRPr="000F4C13">
        <w:t>in</w:t>
      </w:r>
      <w:r w:rsidR="000D50D7" w:rsidRPr="000D50D7">
        <w:t xml:space="preserve"> </w:t>
      </w:r>
      <w:r w:rsidRPr="000F4C13">
        <w:t>respect</w:t>
      </w:r>
      <w:r w:rsidR="000D50D7" w:rsidRPr="000D50D7">
        <w:t xml:space="preserve"> </w:t>
      </w:r>
      <w:r w:rsidRPr="000F4C13">
        <w:t>of</w:t>
      </w:r>
      <w:r w:rsidR="000D50D7" w:rsidRPr="000D50D7">
        <w:t xml:space="preserve"> </w:t>
      </w:r>
      <w:r w:rsidRPr="000F4C13">
        <w:t>the</w:t>
      </w:r>
      <w:r w:rsidR="000D50D7" w:rsidRPr="000D50D7">
        <w:t xml:space="preserve"> </w:t>
      </w:r>
      <w:r w:rsidRPr="000F4C13">
        <w:t>nature</w:t>
      </w:r>
      <w:r w:rsidR="000D50D7" w:rsidRPr="000D50D7">
        <w:t xml:space="preserve"> </w:t>
      </w:r>
      <w:r w:rsidRPr="000F4C13">
        <w:t>of</w:t>
      </w:r>
      <w:r w:rsidR="000D50D7" w:rsidRPr="000D50D7">
        <w:t xml:space="preserve"> </w:t>
      </w:r>
      <w:r w:rsidRPr="000F4C13">
        <w:t>the</w:t>
      </w:r>
      <w:r w:rsidR="000D50D7" w:rsidRPr="000D50D7">
        <w:t xml:space="preserve"> </w:t>
      </w:r>
      <w:r w:rsidRPr="000F4C13">
        <w:t>difference,</w:t>
      </w:r>
      <w:r w:rsidR="000D50D7" w:rsidRPr="000D50D7">
        <w:t xml:space="preserve"> </w:t>
      </w:r>
      <w:r w:rsidRPr="000F4C13">
        <w:t>the</w:t>
      </w:r>
      <w:r w:rsidR="000D50D7" w:rsidRPr="000D50D7">
        <w:t xml:space="preserve"> </w:t>
      </w:r>
      <w:r w:rsidRPr="000F4C13">
        <w:t>issues</w:t>
      </w:r>
      <w:r w:rsidR="000D50D7" w:rsidRPr="000D50D7">
        <w:t xml:space="preserve"> </w:t>
      </w:r>
      <w:r w:rsidRPr="000F4C13">
        <w:t>(both</w:t>
      </w:r>
      <w:r w:rsidR="000D50D7" w:rsidRPr="000D50D7">
        <w:t xml:space="preserve"> </w:t>
      </w:r>
      <w:r w:rsidRPr="000F4C13">
        <w:t>factual</w:t>
      </w:r>
      <w:r w:rsidR="000D50D7" w:rsidRPr="000D50D7">
        <w:t xml:space="preserve"> </w:t>
      </w:r>
      <w:r w:rsidRPr="000F4C13">
        <w:t>and</w:t>
      </w:r>
      <w:r w:rsidR="000D50D7" w:rsidRPr="000D50D7">
        <w:t xml:space="preserve"> </w:t>
      </w:r>
      <w:r w:rsidRPr="000F4C13">
        <w:t>legal)</w:t>
      </w:r>
      <w:r w:rsidR="000D50D7" w:rsidRPr="000D50D7">
        <w:t xml:space="preserve"> </w:t>
      </w:r>
      <w:r w:rsidRPr="000F4C13">
        <w:t>and</w:t>
      </w:r>
      <w:r w:rsidR="000D50D7" w:rsidRPr="000D50D7">
        <w:t xml:space="preserve"> </w:t>
      </w:r>
      <w:r w:rsidRPr="000F4C13">
        <w:t>its</w:t>
      </w:r>
      <w:r w:rsidR="000D50D7" w:rsidRPr="000D50D7">
        <w:t xml:space="preserve"> </w:t>
      </w:r>
      <w:r w:rsidRPr="000F4C13">
        <w:t>contentions</w:t>
      </w:r>
      <w:r w:rsidR="000D50D7" w:rsidRPr="000D50D7">
        <w:t xml:space="preserve"> </w:t>
      </w:r>
      <w:r w:rsidRPr="000F4C13">
        <w:t>in</w:t>
      </w:r>
      <w:r w:rsidR="000D50D7" w:rsidRPr="000D50D7">
        <w:t xml:space="preserve"> </w:t>
      </w:r>
      <w:r w:rsidRPr="000F4C13">
        <w:t>relation</w:t>
      </w:r>
      <w:r w:rsidR="000D50D7" w:rsidRPr="000D50D7">
        <w:t xml:space="preserve"> </w:t>
      </w:r>
      <w:r w:rsidRPr="000F4C13">
        <w:t>to</w:t>
      </w:r>
      <w:r w:rsidR="000D50D7" w:rsidRPr="000D50D7">
        <w:t xml:space="preserve"> </w:t>
      </w:r>
      <w:r w:rsidRPr="000F4C13">
        <w:t>the</w:t>
      </w:r>
      <w:r w:rsidR="000D50D7" w:rsidRPr="000D50D7">
        <w:t xml:space="preserve"> </w:t>
      </w:r>
      <w:r w:rsidRPr="000F4C13">
        <w:t>issues</w:t>
      </w:r>
      <w:r>
        <w:t>;</w:t>
      </w:r>
    </w:p>
    <w:p w14:paraId="4C0AF094" w14:textId="77777777" w:rsidR="00283174" w:rsidRDefault="00283174" w:rsidP="00283174">
      <w:pPr>
        <w:pStyle w:val="N3"/>
      </w:pPr>
      <w:r>
        <w:lastRenderedPageBreak/>
        <w:t>all</w:t>
      </w:r>
      <w:r w:rsidR="000D50D7" w:rsidRPr="000D50D7">
        <w:t xml:space="preserve"> </w:t>
      </w:r>
      <w:r>
        <w:t>statements</w:t>
      </w:r>
      <w:r w:rsidR="000D50D7" w:rsidRPr="000D50D7">
        <w:t xml:space="preserve"> </w:t>
      </w:r>
      <w:r>
        <w:t>of</w:t>
      </w:r>
      <w:r w:rsidR="000D50D7" w:rsidRPr="000D50D7">
        <w:t xml:space="preserve"> </w:t>
      </w:r>
      <w:r>
        <w:t>evidence</w:t>
      </w:r>
      <w:r w:rsidR="000D50D7" w:rsidRPr="000D50D7">
        <w:t xml:space="preserve"> </w:t>
      </w:r>
      <w:r>
        <w:t>and</w:t>
      </w:r>
      <w:r w:rsidR="000D50D7" w:rsidRPr="000D50D7">
        <w:t xml:space="preserve"> </w:t>
      </w:r>
      <w:r>
        <w:t>copies</w:t>
      </w:r>
      <w:r w:rsidR="000D50D7" w:rsidRPr="000D50D7">
        <w:t xml:space="preserve"> </w:t>
      </w:r>
      <w:r>
        <w:t>of</w:t>
      </w:r>
      <w:r w:rsidR="000D50D7" w:rsidRPr="000D50D7">
        <w:t xml:space="preserve"> </w:t>
      </w:r>
      <w:r>
        <w:t>documents</w:t>
      </w:r>
      <w:r w:rsidR="000D50D7" w:rsidRPr="000D50D7">
        <w:t xml:space="preserve"> </w:t>
      </w:r>
      <w:r>
        <w:t>in</w:t>
      </w:r>
      <w:r w:rsidR="000D50D7" w:rsidRPr="000D50D7">
        <w:t xml:space="preserve"> </w:t>
      </w:r>
      <w:r>
        <w:t>response</w:t>
      </w:r>
      <w:r w:rsidR="000D50D7" w:rsidRPr="000D50D7">
        <w:t xml:space="preserve"> </w:t>
      </w:r>
      <w:r>
        <w:t>to</w:t>
      </w:r>
      <w:r w:rsidR="000D50D7" w:rsidRPr="000D50D7">
        <w:t xml:space="preserve"> </w:t>
      </w:r>
      <w:r>
        <w:t>the</w:t>
      </w:r>
      <w:r w:rsidR="000D50D7" w:rsidRPr="000D50D7">
        <w:t xml:space="preserve"> </w:t>
      </w:r>
      <w:r>
        <w:t>respondent’s</w:t>
      </w:r>
      <w:r w:rsidR="000D50D7" w:rsidRPr="000D50D7">
        <w:t xml:space="preserve"> </w:t>
      </w:r>
      <w:r>
        <w:t>submissions;</w:t>
      </w:r>
    </w:p>
    <w:p w14:paraId="5ABC48E9" w14:textId="77777777" w:rsidR="00283174" w:rsidRDefault="00283174" w:rsidP="00283174">
      <w:pPr>
        <w:pStyle w:val="N3"/>
      </w:pPr>
      <w:r>
        <w:t>any</w:t>
      </w:r>
      <w:r w:rsidR="000D50D7" w:rsidRPr="000D50D7">
        <w:t xml:space="preserve"> </w:t>
      </w:r>
      <w:r>
        <w:t>expert</w:t>
      </w:r>
      <w:r w:rsidR="000D50D7" w:rsidRPr="000D50D7">
        <w:t xml:space="preserve"> </w:t>
      </w:r>
      <w:r>
        <w:t>report</w:t>
      </w:r>
      <w:r w:rsidR="000D50D7" w:rsidRPr="000D50D7">
        <w:t xml:space="preserve"> </w:t>
      </w:r>
      <w:r>
        <w:t>in</w:t>
      </w:r>
      <w:r w:rsidR="000D50D7" w:rsidRPr="000D50D7">
        <w:t xml:space="preserve"> </w:t>
      </w:r>
      <w:r>
        <w:t>response</w:t>
      </w:r>
      <w:r w:rsidR="000D50D7" w:rsidRPr="000D50D7">
        <w:t xml:space="preserve"> </w:t>
      </w:r>
      <w:r>
        <w:t>to</w:t>
      </w:r>
      <w:r w:rsidR="000D50D7" w:rsidRPr="000D50D7">
        <w:t xml:space="preserve"> </w:t>
      </w:r>
      <w:r>
        <w:t>the</w:t>
      </w:r>
      <w:r w:rsidR="000D50D7" w:rsidRPr="000D50D7">
        <w:t xml:space="preserve"> </w:t>
      </w:r>
      <w:r>
        <w:t>respondent’s</w:t>
      </w:r>
      <w:r w:rsidR="000D50D7" w:rsidRPr="000D50D7">
        <w:t xml:space="preserve"> </w:t>
      </w:r>
      <w:r>
        <w:t>submissions;</w:t>
      </w:r>
    </w:p>
    <w:p w14:paraId="0446091C" w14:textId="77777777" w:rsidR="00283174" w:rsidRDefault="00283174" w:rsidP="00283174">
      <w:pPr>
        <w:pStyle w:val="N3"/>
      </w:pPr>
      <w:r>
        <w:t>any</w:t>
      </w:r>
      <w:r w:rsidR="000D50D7" w:rsidRPr="000D50D7">
        <w:t xml:space="preserve"> </w:t>
      </w:r>
      <w:r>
        <w:t>objections</w:t>
      </w:r>
      <w:r w:rsidR="000D50D7" w:rsidRPr="000D50D7">
        <w:t xml:space="preserve"> </w:t>
      </w:r>
      <w:r>
        <w:t>to</w:t>
      </w:r>
      <w:r w:rsidR="000D50D7" w:rsidRPr="000D50D7">
        <w:t xml:space="preserve"> </w:t>
      </w:r>
      <w:r>
        <w:t>the</w:t>
      </w:r>
      <w:r w:rsidR="000D50D7" w:rsidRPr="000D50D7">
        <w:t xml:space="preserve"> </w:t>
      </w:r>
      <w:r>
        <w:t>statements</w:t>
      </w:r>
      <w:r w:rsidR="000D50D7" w:rsidRPr="000D50D7">
        <w:t xml:space="preserve"> </w:t>
      </w:r>
      <w:r>
        <w:t>of</w:t>
      </w:r>
      <w:r w:rsidR="000D50D7" w:rsidRPr="000D50D7">
        <w:t xml:space="preserve"> </w:t>
      </w:r>
      <w:r>
        <w:t>evidence,</w:t>
      </w:r>
      <w:r w:rsidR="000D50D7" w:rsidRPr="000D50D7">
        <w:t xml:space="preserve"> </w:t>
      </w:r>
      <w:r>
        <w:t>expert</w:t>
      </w:r>
      <w:r w:rsidR="000D50D7" w:rsidRPr="000D50D7">
        <w:t xml:space="preserve"> </w:t>
      </w:r>
      <w:r>
        <w:t>reports</w:t>
      </w:r>
      <w:r w:rsidR="000D50D7" w:rsidRPr="000D50D7">
        <w:t xml:space="preserve"> </w:t>
      </w:r>
      <w:r>
        <w:t>or</w:t>
      </w:r>
      <w:r w:rsidR="000D50D7" w:rsidRPr="000D50D7">
        <w:t xml:space="preserve"> </w:t>
      </w:r>
      <w:r>
        <w:t>other</w:t>
      </w:r>
      <w:r w:rsidR="000D50D7" w:rsidRPr="000D50D7">
        <w:t xml:space="preserve"> </w:t>
      </w:r>
      <w:r>
        <w:t>documents</w:t>
      </w:r>
      <w:r w:rsidR="000D50D7" w:rsidRPr="000D50D7">
        <w:t xml:space="preserve"> </w:t>
      </w:r>
      <w:r>
        <w:t>submitted</w:t>
      </w:r>
      <w:r w:rsidR="000D50D7" w:rsidRPr="000D50D7">
        <w:t xml:space="preserve"> </w:t>
      </w:r>
      <w:r>
        <w:t>by</w:t>
      </w:r>
      <w:r w:rsidR="000D50D7" w:rsidRPr="000D50D7">
        <w:t xml:space="preserve"> </w:t>
      </w:r>
      <w:r>
        <w:t>the</w:t>
      </w:r>
      <w:r w:rsidR="000D50D7" w:rsidRPr="000D50D7">
        <w:t xml:space="preserve"> </w:t>
      </w:r>
      <w:r>
        <w:t>respondent;</w:t>
      </w:r>
      <w:r w:rsidR="000D50D7" w:rsidRPr="000D50D7">
        <w:t xml:space="preserve"> </w:t>
      </w:r>
      <w:r>
        <w:t>and</w:t>
      </w:r>
    </w:p>
    <w:p w14:paraId="0DD83152" w14:textId="77777777" w:rsidR="00283174" w:rsidRDefault="00283174" w:rsidP="00283174">
      <w:pPr>
        <w:pStyle w:val="N3"/>
      </w:pPr>
      <w:r>
        <w:t>its</w:t>
      </w:r>
      <w:r w:rsidR="000D50D7" w:rsidRPr="000D50D7">
        <w:t xml:space="preserve"> </w:t>
      </w:r>
      <w:r>
        <w:t>written</w:t>
      </w:r>
      <w:r w:rsidR="000D50D7" w:rsidRPr="000D50D7">
        <w:t xml:space="preserve"> </w:t>
      </w:r>
      <w:r>
        <w:t>submissions</w:t>
      </w:r>
      <w:r w:rsidR="000D50D7" w:rsidRPr="000D50D7">
        <w:t xml:space="preserve"> </w:t>
      </w:r>
      <w:r>
        <w:t>in</w:t>
      </w:r>
      <w:r w:rsidR="000D50D7" w:rsidRPr="000D50D7">
        <w:t xml:space="preserve"> </w:t>
      </w:r>
      <w:r>
        <w:t>response</w:t>
      </w:r>
      <w:r w:rsidR="000D50D7" w:rsidRPr="000D50D7">
        <w:t xml:space="preserve"> </w:t>
      </w:r>
      <w:r>
        <w:t>to</w:t>
      </w:r>
      <w:r w:rsidR="000D50D7" w:rsidRPr="000D50D7">
        <w:t xml:space="preserve"> </w:t>
      </w:r>
      <w:r>
        <w:t>the</w:t>
      </w:r>
      <w:r w:rsidR="000D50D7" w:rsidRPr="000D50D7">
        <w:t xml:space="preserve"> </w:t>
      </w:r>
      <w:r>
        <w:t>legal</w:t>
      </w:r>
      <w:r w:rsidR="000D50D7" w:rsidRPr="000D50D7">
        <w:t xml:space="preserve"> </w:t>
      </w:r>
      <w:r>
        <w:t>and</w:t>
      </w:r>
      <w:r w:rsidR="000D50D7" w:rsidRPr="000D50D7">
        <w:t xml:space="preserve"> </w:t>
      </w:r>
      <w:r>
        <w:t>factual</w:t>
      </w:r>
      <w:r w:rsidR="000D50D7" w:rsidRPr="000D50D7">
        <w:t xml:space="preserve"> </w:t>
      </w:r>
      <w:r>
        <w:t>issues</w:t>
      </w:r>
      <w:r w:rsidR="000D50D7" w:rsidRPr="000D50D7">
        <w:t xml:space="preserve"> </w:t>
      </w:r>
      <w:r>
        <w:t>involved.</w:t>
      </w:r>
    </w:p>
    <w:p w14:paraId="39E8C878" w14:textId="77777777" w:rsidR="00283174" w:rsidRDefault="00283174" w:rsidP="00283174">
      <w:pPr>
        <w:pStyle w:val="H1"/>
      </w:pPr>
      <w:r>
        <w:t>Procedure</w:t>
      </w:r>
    </w:p>
    <w:p w14:paraId="325F677B"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rsidRPr="000F4C13">
        <w:t>The</w:t>
      </w:r>
      <w:r w:rsidR="000D50D7" w:rsidRPr="000D50D7">
        <w:t xml:space="preserve"> </w:t>
      </w:r>
      <w:r w:rsidRPr="000F4C13">
        <w:t>parties’</w:t>
      </w:r>
      <w:r w:rsidR="000D50D7" w:rsidRPr="000D50D7">
        <w:t xml:space="preserve"> </w:t>
      </w:r>
      <w:r w:rsidRPr="000F4C13">
        <w:t>pleadings,</w:t>
      </w:r>
      <w:r w:rsidR="000D50D7" w:rsidRPr="000D50D7">
        <w:t xml:space="preserve"> </w:t>
      </w:r>
      <w:r w:rsidRPr="000F4C13">
        <w:t>witness</w:t>
      </w:r>
      <w:r w:rsidR="000D50D7" w:rsidRPr="000D50D7">
        <w:t xml:space="preserve"> </w:t>
      </w:r>
      <w:r w:rsidRPr="000F4C13">
        <w:t>statements</w:t>
      </w:r>
      <w:r w:rsidR="000D50D7" w:rsidRPr="000D50D7">
        <w:t xml:space="preserve"> </w:t>
      </w:r>
      <w:r w:rsidRPr="000F4C13">
        <w:t>and</w:t>
      </w:r>
      <w:r w:rsidR="000D50D7" w:rsidRPr="000D50D7">
        <w:t xml:space="preserve"> </w:t>
      </w:r>
      <w:r w:rsidRPr="000F4C13">
        <w:t>expert</w:t>
      </w:r>
      <w:r w:rsidR="000D50D7" w:rsidRPr="000D50D7">
        <w:t xml:space="preserve"> </w:t>
      </w:r>
      <w:r w:rsidRPr="000F4C13">
        <w:t>reports</w:t>
      </w:r>
      <w:r w:rsidR="000D50D7" w:rsidRPr="000D50D7">
        <w:t xml:space="preserve"> </w:t>
      </w:r>
      <w:r w:rsidRPr="000F4C13">
        <w:t>(if</w:t>
      </w:r>
      <w:r w:rsidR="000D50D7" w:rsidRPr="000D50D7">
        <w:t xml:space="preserve"> </w:t>
      </w:r>
      <w:r w:rsidRPr="000F4C13">
        <w:t>any)</w:t>
      </w:r>
      <w:r w:rsidR="000D50D7" w:rsidRPr="000D50D7">
        <w:t xml:space="preserve"> </w:t>
      </w:r>
      <w:r w:rsidRPr="000F4C13">
        <w:t>must</w:t>
      </w:r>
      <w:r w:rsidR="000D50D7" w:rsidRPr="000D50D7">
        <w:t xml:space="preserve"> </w:t>
      </w:r>
      <w:r w:rsidRPr="000F4C13">
        <w:t>be</w:t>
      </w:r>
      <w:r w:rsidR="000D50D7" w:rsidRPr="000D50D7">
        <w:t xml:space="preserve"> </w:t>
      </w:r>
      <w:r w:rsidRPr="000F4C13">
        <w:t>concise.</w:t>
      </w:r>
      <w:r w:rsidR="000D50D7" w:rsidRPr="000D50D7">
        <w:t xml:space="preserve"> </w:t>
      </w:r>
      <w:r w:rsidRPr="000F4C13">
        <w:t>A</w:t>
      </w:r>
      <w:r w:rsidR="000D50D7" w:rsidRPr="000D50D7">
        <w:t xml:space="preserve"> </w:t>
      </w:r>
      <w:r w:rsidRPr="000F4C13">
        <w:t>single</w:t>
      </w:r>
      <w:r w:rsidR="000D50D7" w:rsidRPr="000D50D7">
        <w:t xml:space="preserve"> </w:t>
      </w:r>
      <w:r w:rsidRPr="000F4C13">
        <w:t>pleading</w:t>
      </w:r>
      <w:r w:rsidR="000D50D7" w:rsidRPr="000D50D7">
        <w:t xml:space="preserve"> </w:t>
      </w:r>
      <w:r w:rsidRPr="000F4C13">
        <w:t>must</w:t>
      </w:r>
      <w:r w:rsidR="000D50D7" w:rsidRPr="000D50D7">
        <w:t xml:space="preserve"> </w:t>
      </w:r>
      <w:r w:rsidRPr="000F4C13">
        <w:t>not</w:t>
      </w:r>
      <w:r w:rsidR="000D50D7" w:rsidRPr="000D50D7">
        <w:t xml:space="preserve"> </w:t>
      </w:r>
      <w:r w:rsidRPr="000F4C13">
        <w:t>exceed</w:t>
      </w:r>
      <w:r w:rsidR="000D50D7" w:rsidRPr="000D50D7">
        <w:t xml:space="preserve"> </w:t>
      </w:r>
      <w:r w:rsidRPr="000F4C13">
        <w:t>30</w:t>
      </w:r>
      <w:r w:rsidR="000D50D7" w:rsidRPr="000D50D7">
        <w:t xml:space="preserve"> </w:t>
      </w:r>
      <w:r w:rsidRPr="000F4C13">
        <w:t>single-sided</w:t>
      </w:r>
      <w:r w:rsidR="000D50D7" w:rsidRPr="000D50D7">
        <w:t xml:space="preserve"> </w:t>
      </w:r>
      <w:r w:rsidRPr="000F4C13">
        <w:t>A4</w:t>
      </w:r>
      <w:r w:rsidR="000D50D7" w:rsidRPr="000D50D7">
        <w:t xml:space="preserve"> </w:t>
      </w:r>
      <w:r w:rsidRPr="000F4C13">
        <w:t>pages</w:t>
      </w:r>
      <w:r w:rsidR="000D50D7" w:rsidRPr="000D50D7">
        <w:t xml:space="preserve"> </w:t>
      </w:r>
      <w:r w:rsidRPr="000F4C13">
        <w:t>using</w:t>
      </w:r>
      <w:r w:rsidR="000D50D7" w:rsidRPr="000D50D7">
        <w:t xml:space="preserve"> </w:t>
      </w:r>
      <w:r w:rsidRPr="000F4C13">
        <w:t>10pt</w:t>
      </w:r>
      <w:r w:rsidR="000D50D7" w:rsidRPr="000D50D7">
        <w:t xml:space="preserve"> </w:t>
      </w:r>
      <w:r w:rsidRPr="000F4C13">
        <w:t>Arial</w:t>
      </w:r>
      <w:r w:rsidR="000D50D7" w:rsidRPr="000D50D7">
        <w:t xml:space="preserve"> </w:t>
      </w:r>
      <w:r w:rsidRPr="000F4C13">
        <w:t>font</w:t>
      </w:r>
      <w:r>
        <w:t>.</w:t>
      </w:r>
    </w:p>
    <w:p w14:paraId="1111A2E4" w14:textId="77777777" w:rsidR="00283174" w:rsidRDefault="00283174" w:rsidP="00283174">
      <w:pPr>
        <w:pStyle w:val="N2"/>
      </w:pPr>
      <w:r w:rsidRPr="000F4C13">
        <w:t>The</w:t>
      </w:r>
      <w:r w:rsidR="000D50D7" w:rsidRPr="000D50D7">
        <w:t xml:space="preserve"> </w:t>
      </w:r>
      <w:r w:rsidRPr="000F4C13">
        <w:t>arbitrator</w:t>
      </w:r>
      <w:r w:rsidR="000D50D7" w:rsidRPr="000D50D7">
        <w:t xml:space="preserve"> </w:t>
      </w:r>
      <w:r w:rsidR="009A3FA1">
        <w:t>must</w:t>
      </w:r>
      <w:r w:rsidR="000D50D7" w:rsidRPr="000D50D7">
        <w:t xml:space="preserve"> </w:t>
      </w:r>
      <w:r w:rsidRPr="000F4C13">
        <w:t>make</w:t>
      </w:r>
      <w:r w:rsidR="000D50D7" w:rsidRPr="000D50D7">
        <w:t xml:space="preserve"> </w:t>
      </w:r>
      <w:r w:rsidRPr="000F4C13">
        <w:t>an</w:t>
      </w:r>
      <w:r w:rsidR="000D50D7" w:rsidRPr="000D50D7">
        <w:t xml:space="preserve"> </w:t>
      </w:r>
      <w:r w:rsidRPr="000F4C13">
        <w:t>award</w:t>
      </w:r>
      <w:r w:rsidR="000D50D7" w:rsidRPr="000D50D7">
        <w:t xml:space="preserve"> </w:t>
      </w:r>
      <w:r w:rsidRPr="000F4C13">
        <w:t>on</w:t>
      </w:r>
      <w:r w:rsidR="000D50D7" w:rsidRPr="000D50D7">
        <w:t xml:space="preserve"> </w:t>
      </w:r>
      <w:r w:rsidRPr="000F4C13">
        <w:t>the</w:t>
      </w:r>
      <w:r w:rsidR="000D50D7" w:rsidRPr="000D50D7">
        <w:t xml:space="preserve"> </w:t>
      </w:r>
      <w:r w:rsidRPr="000F4C13">
        <w:t>substantive</w:t>
      </w:r>
      <w:r w:rsidR="000D50D7" w:rsidRPr="000D50D7">
        <w:t xml:space="preserve"> </w:t>
      </w:r>
      <w:r w:rsidRPr="000F4C13">
        <w:t>differences</w:t>
      </w:r>
      <w:r w:rsidR="000D50D7" w:rsidRPr="000D50D7">
        <w:t xml:space="preserve"> </w:t>
      </w:r>
      <w:r w:rsidRPr="000F4C13">
        <w:t>based</w:t>
      </w:r>
      <w:r w:rsidR="000D50D7" w:rsidRPr="000D50D7">
        <w:t xml:space="preserve"> </w:t>
      </w:r>
      <w:r w:rsidRPr="000F4C13">
        <w:t>solely</w:t>
      </w:r>
      <w:r w:rsidR="000D50D7" w:rsidRPr="000D50D7">
        <w:t xml:space="preserve"> </w:t>
      </w:r>
      <w:r w:rsidRPr="000F4C13">
        <w:t>on</w:t>
      </w:r>
      <w:r w:rsidR="000D50D7" w:rsidRPr="000D50D7">
        <w:t xml:space="preserve"> </w:t>
      </w:r>
      <w:r w:rsidRPr="000F4C13">
        <w:t>the</w:t>
      </w:r>
      <w:r w:rsidR="000D50D7" w:rsidRPr="000D50D7">
        <w:t xml:space="preserve"> </w:t>
      </w:r>
      <w:r w:rsidRPr="000F4C13">
        <w:t>written</w:t>
      </w:r>
      <w:r w:rsidR="000D50D7" w:rsidRPr="000D50D7">
        <w:t xml:space="preserve"> </w:t>
      </w:r>
      <w:r w:rsidRPr="000F4C13">
        <w:t>material</w:t>
      </w:r>
      <w:r w:rsidR="000D50D7" w:rsidRPr="000D50D7">
        <w:t xml:space="preserve"> </w:t>
      </w:r>
      <w:r w:rsidRPr="000F4C13">
        <w:t>submitted</w:t>
      </w:r>
      <w:r w:rsidR="000D50D7" w:rsidRPr="000D50D7">
        <w:t xml:space="preserve"> </w:t>
      </w:r>
      <w:r w:rsidRPr="000F4C13">
        <w:t>by</w:t>
      </w:r>
      <w:r w:rsidR="000D50D7" w:rsidRPr="000D50D7">
        <w:t xml:space="preserve"> </w:t>
      </w:r>
      <w:r w:rsidRPr="000F4C13">
        <w:t>the</w:t>
      </w:r>
      <w:r w:rsidR="000D50D7" w:rsidRPr="000D50D7">
        <w:t xml:space="preserve"> </w:t>
      </w:r>
      <w:r w:rsidRPr="000F4C13">
        <w:t>parties</w:t>
      </w:r>
      <w:r w:rsidR="000D50D7" w:rsidRPr="000D50D7">
        <w:t xml:space="preserve"> </w:t>
      </w:r>
      <w:r w:rsidRPr="000F4C13">
        <w:t>unless</w:t>
      </w:r>
      <w:r w:rsidR="000D50D7" w:rsidRPr="000D50D7">
        <w:t xml:space="preserve"> </w:t>
      </w:r>
      <w:r w:rsidRPr="000F4C13">
        <w:t>the</w:t>
      </w:r>
      <w:r w:rsidR="000D50D7" w:rsidRPr="000D50D7">
        <w:t xml:space="preserve"> </w:t>
      </w:r>
      <w:r w:rsidRPr="000F4C13">
        <w:t>arbitrator</w:t>
      </w:r>
      <w:r w:rsidR="000D50D7" w:rsidRPr="000D50D7">
        <w:t xml:space="preserve"> </w:t>
      </w:r>
      <w:r w:rsidRPr="000F4C13">
        <w:t>decides</w:t>
      </w:r>
      <w:r w:rsidR="000D50D7" w:rsidRPr="000D50D7">
        <w:t xml:space="preserve"> </w:t>
      </w:r>
      <w:r w:rsidRPr="000F4C13">
        <w:t>that</w:t>
      </w:r>
      <w:r w:rsidR="000D50D7" w:rsidRPr="000D50D7">
        <w:t xml:space="preserve"> </w:t>
      </w:r>
      <w:r w:rsidRPr="000F4C13">
        <w:t>a</w:t>
      </w:r>
      <w:r w:rsidR="000D50D7" w:rsidRPr="000D50D7">
        <w:t xml:space="preserve"> </w:t>
      </w:r>
      <w:r w:rsidRPr="000F4C13">
        <w:t>hearing</w:t>
      </w:r>
      <w:r w:rsidR="000D50D7" w:rsidRPr="000D50D7">
        <w:t xml:space="preserve"> </w:t>
      </w:r>
      <w:r w:rsidRPr="000F4C13">
        <w:t>is</w:t>
      </w:r>
      <w:r w:rsidR="000D50D7" w:rsidRPr="000D50D7">
        <w:t xml:space="preserve"> </w:t>
      </w:r>
      <w:r w:rsidRPr="000F4C13">
        <w:t>necessary</w:t>
      </w:r>
      <w:r w:rsidR="000D50D7" w:rsidRPr="000D50D7">
        <w:t xml:space="preserve"> </w:t>
      </w:r>
      <w:r w:rsidRPr="000F4C13">
        <w:t>to</w:t>
      </w:r>
      <w:r w:rsidR="000D50D7" w:rsidRPr="000D50D7">
        <w:t xml:space="preserve"> </w:t>
      </w:r>
      <w:r w:rsidRPr="000F4C13">
        <w:t>explain</w:t>
      </w:r>
      <w:r w:rsidR="000D50D7" w:rsidRPr="000D50D7">
        <w:t xml:space="preserve"> </w:t>
      </w:r>
      <w:r w:rsidRPr="000F4C13">
        <w:t>or</w:t>
      </w:r>
      <w:r w:rsidR="000D50D7" w:rsidRPr="000D50D7">
        <w:t xml:space="preserve"> </w:t>
      </w:r>
      <w:r w:rsidRPr="000F4C13">
        <w:t>resolve</w:t>
      </w:r>
      <w:r w:rsidR="000D50D7" w:rsidRPr="000D50D7">
        <w:t xml:space="preserve"> </w:t>
      </w:r>
      <w:r w:rsidRPr="000F4C13">
        <w:t>any</w:t>
      </w:r>
      <w:r w:rsidR="000D50D7" w:rsidRPr="000D50D7">
        <w:t xml:space="preserve"> </w:t>
      </w:r>
      <w:r w:rsidRPr="000F4C13">
        <w:t>matter</w:t>
      </w:r>
      <w:r>
        <w:t>s.</w:t>
      </w:r>
    </w:p>
    <w:p w14:paraId="6CA2CA0F" w14:textId="77777777" w:rsidR="00283174" w:rsidRDefault="00283174" w:rsidP="00283174">
      <w:pPr>
        <w:pStyle w:val="N2"/>
      </w:pPr>
      <w:r>
        <w:t>Either</w:t>
      </w:r>
      <w:r w:rsidR="000D50D7" w:rsidRPr="000D50D7">
        <w:t xml:space="preserve"> </w:t>
      </w:r>
      <w:r>
        <w:t>party</w:t>
      </w:r>
      <w:r w:rsidR="000D50D7" w:rsidRPr="000D50D7">
        <w:t xml:space="preserve"> </w:t>
      </w:r>
      <w:r>
        <w:t>may,</w:t>
      </w:r>
      <w:r w:rsidR="000D50D7" w:rsidRPr="000D50D7">
        <w:t xml:space="preserve"> </w:t>
      </w:r>
      <w:r>
        <w:t>within</w:t>
      </w:r>
      <w:r w:rsidR="000D50D7" w:rsidRPr="000D50D7">
        <w:t xml:space="preserve"> </w:t>
      </w:r>
      <w:r w:rsidRPr="000F4C13">
        <w:t>two</w:t>
      </w:r>
      <w:r w:rsidR="000D50D7" w:rsidRPr="000D50D7">
        <w:t xml:space="preserve"> </w:t>
      </w:r>
      <w:r w:rsidRPr="000F4C13">
        <w:t>days</w:t>
      </w:r>
      <w:r w:rsidR="000D50D7" w:rsidRPr="000D50D7">
        <w:t xml:space="preserve"> </w:t>
      </w:r>
      <w:r w:rsidRPr="000F4C13">
        <w:t>of</w:t>
      </w:r>
      <w:r w:rsidR="000D50D7" w:rsidRPr="000D50D7">
        <w:t xml:space="preserve"> </w:t>
      </w:r>
      <w:r w:rsidRPr="000F4C13">
        <w:t>delivery</w:t>
      </w:r>
      <w:r w:rsidR="000D50D7" w:rsidRPr="000D50D7">
        <w:t xml:space="preserve"> </w:t>
      </w:r>
      <w:r w:rsidRPr="000F4C13">
        <w:t>of</w:t>
      </w:r>
      <w:r w:rsidR="000D50D7" w:rsidRPr="000D50D7">
        <w:t xml:space="preserve"> </w:t>
      </w:r>
      <w:r w:rsidRPr="000F4C13">
        <w:t>the</w:t>
      </w:r>
      <w:r w:rsidR="000D50D7" w:rsidRPr="000D50D7">
        <w:t xml:space="preserve"> </w:t>
      </w:r>
      <w:r w:rsidRPr="000F4C13">
        <w:t>last</w:t>
      </w:r>
      <w:r w:rsidR="000D50D7" w:rsidRPr="000D50D7">
        <w:t xml:space="preserve"> </w:t>
      </w:r>
      <w:r w:rsidRPr="000F4C13">
        <w:t>submission,</w:t>
      </w:r>
      <w:r w:rsidR="000D50D7" w:rsidRPr="000D50D7">
        <w:t xml:space="preserve"> </w:t>
      </w:r>
      <w:r w:rsidRPr="000F4C13">
        <w:t>request</w:t>
      </w:r>
      <w:r w:rsidR="000D50D7" w:rsidRPr="000D50D7">
        <w:t xml:space="preserve"> </w:t>
      </w:r>
      <w:r w:rsidRPr="000F4C13">
        <w:t>a</w:t>
      </w:r>
      <w:r w:rsidR="000D50D7" w:rsidRPr="000D50D7">
        <w:t xml:space="preserve"> </w:t>
      </w:r>
      <w:r w:rsidRPr="000F4C13">
        <w:t>hearing</w:t>
      </w:r>
      <w:r w:rsidR="000D50D7" w:rsidRPr="000D50D7">
        <w:t xml:space="preserve"> </w:t>
      </w:r>
      <w:r w:rsidRPr="000F4C13">
        <w:t>giving</w:t>
      </w:r>
      <w:r w:rsidR="000D50D7" w:rsidRPr="000D50D7">
        <w:t xml:space="preserve"> </w:t>
      </w:r>
      <w:r w:rsidRPr="000F4C13">
        <w:t>specific</w:t>
      </w:r>
      <w:r w:rsidR="000D50D7" w:rsidRPr="000D50D7">
        <w:t xml:space="preserve"> </w:t>
      </w:r>
      <w:r w:rsidRPr="000F4C13">
        <w:t>reasons</w:t>
      </w:r>
      <w:r w:rsidR="000D50D7" w:rsidRPr="000D50D7">
        <w:t xml:space="preserve"> </w:t>
      </w:r>
      <w:r w:rsidRPr="000F4C13">
        <w:t>why</w:t>
      </w:r>
      <w:r w:rsidR="000D50D7" w:rsidRPr="000D50D7">
        <w:t xml:space="preserve"> </w:t>
      </w:r>
      <w:r w:rsidRPr="000F4C13">
        <w:t>it</w:t>
      </w:r>
      <w:r w:rsidR="000D50D7" w:rsidRPr="000D50D7">
        <w:t xml:space="preserve"> </w:t>
      </w:r>
      <w:r w:rsidRPr="000F4C13">
        <w:t>considers</w:t>
      </w:r>
      <w:r w:rsidR="000D50D7" w:rsidRPr="000D50D7">
        <w:t xml:space="preserve"> </w:t>
      </w:r>
      <w:r w:rsidRPr="000F4C13">
        <w:t>a</w:t>
      </w:r>
      <w:r w:rsidR="000D50D7" w:rsidRPr="000D50D7">
        <w:t xml:space="preserve"> </w:t>
      </w:r>
      <w:r w:rsidRPr="000F4C13">
        <w:t>hearing</w:t>
      </w:r>
      <w:r w:rsidR="000D50D7" w:rsidRPr="000D50D7">
        <w:t xml:space="preserve"> </w:t>
      </w:r>
      <w:r w:rsidRPr="000F4C13">
        <w:t>is</w:t>
      </w:r>
      <w:r w:rsidR="000D50D7" w:rsidRPr="000D50D7">
        <w:t xml:space="preserve"> </w:t>
      </w:r>
      <w:r w:rsidRPr="000F4C13">
        <w:t>required</w:t>
      </w:r>
      <w:r>
        <w:t>.</w:t>
      </w:r>
    </w:p>
    <w:p w14:paraId="3C2E9B5C" w14:textId="77777777" w:rsidR="00283174" w:rsidRDefault="00283174" w:rsidP="00283174">
      <w:pPr>
        <w:pStyle w:val="N2"/>
      </w:pPr>
      <w:r w:rsidRPr="000F4C13">
        <w:t>Within</w:t>
      </w:r>
      <w:r w:rsidR="000D50D7" w:rsidRPr="000D50D7">
        <w:t xml:space="preserve"> </w:t>
      </w:r>
      <w:r w:rsidRPr="000F4C13">
        <w:t>seven</w:t>
      </w:r>
      <w:r w:rsidR="000D50D7" w:rsidRPr="000D50D7">
        <w:t xml:space="preserve"> </w:t>
      </w:r>
      <w:r w:rsidRPr="000F4C13">
        <w:t>days</w:t>
      </w:r>
      <w:r w:rsidR="000D50D7" w:rsidRPr="000D50D7">
        <w:t xml:space="preserve"> </w:t>
      </w:r>
      <w:r w:rsidRPr="000F4C13">
        <w:t>of</w:t>
      </w:r>
      <w:r w:rsidR="000D50D7" w:rsidRPr="000D50D7">
        <w:t xml:space="preserve"> </w:t>
      </w:r>
      <w:r w:rsidRPr="000F4C13">
        <w:t>receiving</w:t>
      </w:r>
      <w:r w:rsidR="000D50D7" w:rsidRPr="000D50D7">
        <w:t xml:space="preserve"> </w:t>
      </w:r>
      <w:r w:rsidRPr="000F4C13">
        <w:t>the</w:t>
      </w:r>
      <w:r w:rsidR="000D50D7" w:rsidRPr="000D50D7">
        <w:t xml:space="preserve"> </w:t>
      </w:r>
      <w:r w:rsidRPr="000F4C13">
        <w:t>last</w:t>
      </w:r>
      <w:r w:rsidR="000D50D7" w:rsidRPr="000D50D7">
        <w:t xml:space="preserve"> </w:t>
      </w:r>
      <w:r w:rsidRPr="000F4C13">
        <w:t>submission,</w:t>
      </w:r>
      <w:r w:rsidR="000D50D7" w:rsidRPr="000D50D7">
        <w:t xml:space="preserve"> </w:t>
      </w:r>
      <w:r w:rsidRPr="000F4C13">
        <w:t>the</w:t>
      </w:r>
      <w:r w:rsidR="000D50D7" w:rsidRPr="000D50D7">
        <w:t xml:space="preserve"> </w:t>
      </w:r>
      <w:r w:rsidRPr="000F4C13">
        <w:t>arbitrator</w:t>
      </w:r>
      <w:r w:rsidR="000D50D7" w:rsidRPr="000D50D7">
        <w:t xml:space="preserve"> </w:t>
      </w:r>
      <w:r w:rsidRPr="000F4C13">
        <w:t>must</w:t>
      </w:r>
      <w:r w:rsidR="000D50D7" w:rsidRPr="000D50D7">
        <w:t xml:space="preserve"> </w:t>
      </w:r>
      <w:r w:rsidRPr="000F4C13">
        <w:t>notify</w:t>
      </w:r>
      <w:r w:rsidR="000D50D7" w:rsidRPr="000D50D7">
        <w:t xml:space="preserve"> </w:t>
      </w:r>
      <w:r w:rsidRPr="000F4C13">
        <w:t>the</w:t>
      </w:r>
      <w:r w:rsidR="000D50D7" w:rsidRPr="000D50D7">
        <w:t xml:space="preserve"> </w:t>
      </w:r>
      <w:r w:rsidRPr="000F4C13">
        <w:t>parties</w:t>
      </w:r>
      <w:r w:rsidR="000D50D7" w:rsidRPr="000D50D7">
        <w:t xml:space="preserve"> </w:t>
      </w:r>
      <w:r w:rsidRPr="000F4C13">
        <w:t>whether</w:t>
      </w:r>
      <w:r w:rsidR="000D50D7" w:rsidRPr="000D50D7">
        <w:t xml:space="preserve"> </w:t>
      </w:r>
      <w:r w:rsidRPr="000F4C13">
        <w:t>a</w:t>
      </w:r>
      <w:r w:rsidR="000D50D7" w:rsidRPr="000D50D7">
        <w:t xml:space="preserve"> </w:t>
      </w:r>
      <w:r w:rsidRPr="000F4C13">
        <w:t>hearing</w:t>
      </w:r>
      <w:r w:rsidR="000D50D7" w:rsidRPr="000D50D7">
        <w:t xml:space="preserve"> </w:t>
      </w:r>
      <w:r w:rsidRPr="000F4C13">
        <w:t>is</w:t>
      </w:r>
      <w:r w:rsidR="000D50D7" w:rsidRPr="000D50D7">
        <w:t xml:space="preserve"> </w:t>
      </w:r>
      <w:r w:rsidRPr="000F4C13">
        <w:t>to</w:t>
      </w:r>
      <w:r w:rsidR="000D50D7" w:rsidRPr="000D50D7">
        <w:t xml:space="preserve"> </w:t>
      </w:r>
      <w:r w:rsidRPr="000F4C13">
        <w:t>be</w:t>
      </w:r>
      <w:r w:rsidR="000D50D7" w:rsidRPr="000D50D7">
        <w:t xml:space="preserve"> </w:t>
      </w:r>
      <w:r w:rsidRPr="000F4C13">
        <w:t>held</w:t>
      </w:r>
      <w:r w:rsidR="000D50D7" w:rsidRPr="000D50D7">
        <w:t xml:space="preserve"> </w:t>
      </w:r>
      <w:r w:rsidRPr="000F4C13">
        <w:t>and</w:t>
      </w:r>
      <w:r w:rsidR="000D50D7" w:rsidRPr="000D50D7">
        <w:t xml:space="preserve"> </w:t>
      </w:r>
      <w:r w:rsidRPr="000F4C13">
        <w:t>the</w:t>
      </w:r>
      <w:r w:rsidR="000D50D7" w:rsidRPr="000D50D7">
        <w:t xml:space="preserve"> </w:t>
      </w:r>
      <w:r w:rsidRPr="000F4C13">
        <w:t>length</w:t>
      </w:r>
      <w:r w:rsidR="000D50D7" w:rsidRPr="000D50D7">
        <w:t xml:space="preserve"> </w:t>
      </w:r>
      <w:r w:rsidRPr="000F4C13">
        <w:t>of</w:t>
      </w:r>
      <w:r w:rsidR="000D50D7" w:rsidRPr="000D50D7">
        <w:t xml:space="preserve"> </w:t>
      </w:r>
      <w:r w:rsidRPr="000F4C13">
        <w:t>that</w:t>
      </w:r>
      <w:r w:rsidR="000D50D7" w:rsidRPr="000D50D7">
        <w:t xml:space="preserve"> </w:t>
      </w:r>
      <w:r w:rsidRPr="000F4C13">
        <w:t>hearing</w:t>
      </w:r>
      <w:r>
        <w:t>.</w:t>
      </w:r>
    </w:p>
    <w:p w14:paraId="630AE047" w14:textId="77777777" w:rsidR="00283174" w:rsidRDefault="00283174" w:rsidP="00283174">
      <w:pPr>
        <w:pStyle w:val="N2"/>
      </w:pPr>
      <w:r w:rsidRPr="000F4C13">
        <w:t>Within</w:t>
      </w:r>
      <w:r w:rsidR="000D50D7" w:rsidRPr="000D50D7">
        <w:t xml:space="preserve"> </w:t>
      </w:r>
      <w:r w:rsidRPr="000F4C13">
        <w:t>ten</w:t>
      </w:r>
      <w:r w:rsidR="000D50D7" w:rsidRPr="000D50D7">
        <w:t xml:space="preserve"> </w:t>
      </w:r>
      <w:r w:rsidRPr="000F4C13">
        <w:t>days</w:t>
      </w:r>
      <w:r w:rsidR="000D50D7" w:rsidRPr="000D50D7">
        <w:t xml:space="preserve"> </w:t>
      </w:r>
      <w:r w:rsidRPr="000F4C13">
        <w:t>of</w:t>
      </w:r>
      <w:r w:rsidR="000D50D7" w:rsidRPr="000D50D7">
        <w:t xml:space="preserve"> </w:t>
      </w:r>
      <w:r w:rsidRPr="000F4C13">
        <w:t>the</w:t>
      </w:r>
      <w:r w:rsidR="000D50D7" w:rsidRPr="000D50D7">
        <w:t xml:space="preserve"> </w:t>
      </w:r>
      <w:r w:rsidRPr="000F4C13">
        <w:t>arbitrator</w:t>
      </w:r>
      <w:r w:rsidR="000D50D7" w:rsidRPr="000D50D7">
        <w:t xml:space="preserve"> </w:t>
      </w:r>
      <w:r w:rsidRPr="000F4C13">
        <w:t>advising</w:t>
      </w:r>
      <w:r w:rsidR="000D50D7" w:rsidRPr="000D50D7">
        <w:t xml:space="preserve"> </w:t>
      </w:r>
      <w:r w:rsidRPr="000F4C13">
        <w:t>the</w:t>
      </w:r>
      <w:r w:rsidR="000D50D7" w:rsidRPr="000D50D7">
        <w:t xml:space="preserve"> </w:t>
      </w:r>
      <w:r w:rsidRPr="000F4C13">
        <w:t>parties</w:t>
      </w:r>
      <w:r w:rsidR="000D50D7" w:rsidRPr="000D50D7">
        <w:t xml:space="preserve"> </w:t>
      </w:r>
      <w:r w:rsidRPr="000F4C13">
        <w:t>that</w:t>
      </w:r>
      <w:r w:rsidR="000D50D7" w:rsidRPr="000D50D7">
        <w:t xml:space="preserve"> </w:t>
      </w:r>
      <w:r w:rsidRPr="000F4C13">
        <w:t>a</w:t>
      </w:r>
      <w:r w:rsidR="000D50D7" w:rsidRPr="000D50D7">
        <w:t xml:space="preserve"> </w:t>
      </w:r>
      <w:r w:rsidRPr="000F4C13">
        <w:t>hearing</w:t>
      </w:r>
      <w:r w:rsidR="000D50D7" w:rsidRPr="000D50D7">
        <w:t xml:space="preserve"> </w:t>
      </w:r>
      <w:r w:rsidRPr="000F4C13">
        <w:t>is</w:t>
      </w:r>
      <w:r w:rsidR="000D50D7" w:rsidRPr="000D50D7">
        <w:t xml:space="preserve"> </w:t>
      </w:r>
      <w:r w:rsidRPr="000F4C13">
        <w:t>to</w:t>
      </w:r>
      <w:r w:rsidR="000D50D7" w:rsidRPr="000D50D7">
        <w:t xml:space="preserve"> </w:t>
      </w:r>
      <w:r w:rsidRPr="000F4C13">
        <w:t>be</w:t>
      </w:r>
      <w:r w:rsidR="000D50D7" w:rsidRPr="000D50D7">
        <w:t xml:space="preserve"> </w:t>
      </w:r>
      <w:r w:rsidRPr="000F4C13">
        <w:t>held,</w:t>
      </w:r>
      <w:r w:rsidR="000D50D7" w:rsidRPr="000D50D7">
        <w:t xml:space="preserve"> </w:t>
      </w:r>
      <w:r w:rsidRPr="000F4C13">
        <w:t>the</w:t>
      </w:r>
      <w:r w:rsidR="000D50D7" w:rsidRPr="000D50D7">
        <w:t xml:space="preserve"> </w:t>
      </w:r>
      <w:r w:rsidRPr="000F4C13">
        <w:t>date</w:t>
      </w:r>
      <w:r w:rsidR="000D50D7" w:rsidRPr="000D50D7">
        <w:t xml:space="preserve"> </w:t>
      </w:r>
      <w:r w:rsidRPr="000F4C13">
        <w:t>and</w:t>
      </w:r>
      <w:r w:rsidR="000D50D7" w:rsidRPr="000D50D7">
        <w:t xml:space="preserve"> </w:t>
      </w:r>
      <w:r w:rsidRPr="000F4C13">
        <w:t>venue</w:t>
      </w:r>
      <w:r w:rsidR="000D50D7" w:rsidRPr="000D50D7">
        <w:t xml:space="preserve"> </w:t>
      </w:r>
      <w:r w:rsidRPr="000F4C13">
        <w:t>for</w:t>
      </w:r>
      <w:r w:rsidR="000D50D7" w:rsidRPr="000D50D7">
        <w:t xml:space="preserve"> </w:t>
      </w:r>
      <w:r w:rsidRPr="000F4C13">
        <w:t>the</w:t>
      </w:r>
      <w:r w:rsidR="000D50D7" w:rsidRPr="000D50D7">
        <w:t xml:space="preserve"> </w:t>
      </w:r>
      <w:r w:rsidRPr="000F4C13">
        <w:t>hearing</w:t>
      </w:r>
      <w:r w:rsidR="000D50D7" w:rsidRPr="000D50D7">
        <w:t xml:space="preserve"> </w:t>
      </w:r>
      <w:r w:rsidRPr="000F4C13">
        <w:t>are</w:t>
      </w:r>
      <w:r w:rsidR="000D50D7" w:rsidRPr="000D50D7">
        <w:t xml:space="preserve"> </w:t>
      </w:r>
      <w:r w:rsidRPr="000F4C13">
        <w:t>to</w:t>
      </w:r>
      <w:r w:rsidR="000D50D7" w:rsidRPr="000D50D7">
        <w:t xml:space="preserve"> </w:t>
      </w:r>
      <w:r w:rsidRPr="000F4C13">
        <w:t>be</w:t>
      </w:r>
      <w:r w:rsidR="000D50D7" w:rsidRPr="000D50D7">
        <w:t xml:space="preserve"> </w:t>
      </w:r>
      <w:r w:rsidRPr="000F4C13">
        <w:t>fixed</w:t>
      </w:r>
      <w:r w:rsidR="000D50D7" w:rsidRPr="000D50D7">
        <w:t xml:space="preserve"> </w:t>
      </w:r>
      <w:r w:rsidRPr="000F4C13">
        <w:t>by</w:t>
      </w:r>
      <w:r w:rsidR="000D50D7" w:rsidRPr="000D50D7">
        <w:t xml:space="preserve"> </w:t>
      </w:r>
      <w:r w:rsidRPr="000F4C13">
        <w:t>agreement</w:t>
      </w:r>
      <w:r w:rsidR="000D50D7" w:rsidRPr="000D50D7">
        <w:t xml:space="preserve"> </w:t>
      </w:r>
      <w:r w:rsidRPr="000F4C13">
        <w:t>with</w:t>
      </w:r>
      <w:r w:rsidR="000D50D7" w:rsidRPr="000D50D7">
        <w:t xml:space="preserve"> </w:t>
      </w:r>
      <w:r w:rsidRPr="000F4C13">
        <w:t>the</w:t>
      </w:r>
      <w:r w:rsidR="000D50D7" w:rsidRPr="000D50D7">
        <w:t xml:space="preserve"> </w:t>
      </w:r>
      <w:r w:rsidRPr="000F4C13">
        <w:t>parties,</w:t>
      </w:r>
      <w:r w:rsidR="000D50D7" w:rsidRPr="000D50D7">
        <w:t xml:space="preserve"> </w:t>
      </w:r>
      <w:r w:rsidRPr="000F4C13">
        <w:t>save</w:t>
      </w:r>
      <w:r w:rsidR="000D50D7" w:rsidRPr="000D50D7">
        <w:t xml:space="preserve"> </w:t>
      </w:r>
      <w:r w:rsidRPr="000F4C13">
        <w:t>that</w:t>
      </w:r>
      <w:r w:rsidR="000D50D7" w:rsidRPr="000D50D7">
        <w:t xml:space="preserve"> </w:t>
      </w:r>
      <w:r w:rsidRPr="000F4C13">
        <w:t>if</w:t>
      </w:r>
      <w:r w:rsidR="000D50D7" w:rsidRPr="000D50D7">
        <w:t xml:space="preserve"> </w:t>
      </w:r>
      <w:r w:rsidRPr="000F4C13">
        <w:t>there</w:t>
      </w:r>
      <w:r w:rsidR="000D50D7" w:rsidRPr="000D50D7">
        <w:t xml:space="preserve"> </w:t>
      </w:r>
      <w:r w:rsidRPr="000F4C13">
        <w:t>is</w:t>
      </w:r>
      <w:r w:rsidR="000D50D7" w:rsidRPr="000D50D7">
        <w:t xml:space="preserve"> </w:t>
      </w:r>
      <w:r w:rsidRPr="000F4C13">
        <w:t>no</w:t>
      </w:r>
      <w:r w:rsidR="000D50D7" w:rsidRPr="000D50D7">
        <w:t xml:space="preserve"> </w:t>
      </w:r>
      <w:r w:rsidRPr="000F4C13">
        <w:t>agreement</w:t>
      </w:r>
      <w:r w:rsidR="000D50D7" w:rsidRPr="000D50D7">
        <w:t xml:space="preserve"> </w:t>
      </w:r>
      <w:r w:rsidRPr="000F4C13">
        <w:t>the</w:t>
      </w:r>
      <w:r w:rsidR="000D50D7" w:rsidRPr="000D50D7">
        <w:t xml:space="preserve"> </w:t>
      </w:r>
      <w:r w:rsidRPr="000F4C13">
        <w:t>arbitrator</w:t>
      </w:r>
      <w:r w:rsidR="000D50D7" w:rsidRPr="000D50D7">
        <w:t xml:space="preserve"> </w:t>
      </w:r>
      <w:r w:rsidRPr="000F4C13">
        <w:t>must</w:t>
      </w:r>
      <w:r w:rsidR="000D50D7" w:rsidRPr="000D50D7">
        <w:t xml:space="preserve"> </w:t>
      </w:r>
      <w:r w:rsidRPr="000F4C13">
        <w:t>direct</w:t>
      </w:r>
      <w:r w:rsidR="000D50D7" w:rsidRPr="000D50D7">
        <w:t xml:space="preserve"> </w:t>
      </w:r>
      <w:r w:rsidRPr="000F4C13">
        <w:t>a</w:t>
      </w:r>
      <w:r w:rsidR="000D50D7" w:rsidRPr="000D50D7">
        <w:t xml:space="preserve"> </w:t>
      </w:r>
      <w:r w:rsidRPr="000F4C13">
        <w:t>date</w:t>
      </w:r>
      <w:r w:rsidR="000D50D7" w:rsidRPr="000D50D7">
        <w:t xml:space="preserve"> </w:t>
      </w:r>
      <w:r w:rsidRPr="000F4C13">
        <w:t>and</w:t>
      </w:r>
      <w:r w:rsidR="000D50D7" w:rsidRPr="000D50D7">
        <w:t xml:space="preserve"> </w:t>
      </w:r>
      <w:r w:rsidRPr="000F4C13">
        <w:t>venue</w:t>
      </w:r>
      <w:r w:rsidR="000D50D7" w:rsidRPr="000D50D7">
        <w:t xml:space="preserve"> </w:t>
      </w:r>
      <w:r w:rsidRPr="000F4C13">
        <w:t>which</w:t>
      </w:r>
      <w:r w:rsidR="000D50D7" w:rsidRPr="000D50D7">
        <w:t xml:space="preserve"> </w:t>
      </w:r>
      <w:r w:rsidRPr="000F4C13">
        <w:t>the</w:t>
      </w:r>
      <w:r w:rsidR="000D50D7" w:rsidRPr="000D50D7">
        <w:t xml:space="preserve"> </w:t>
      </w:r>
      <w:r w:rsidRPr="000F4C13">
        <w:t>arbitrator</w:t>
      </w:r>
      <w:r w:rsidR="000D50D7" w:rsidRPr="000D50D7">
        <w:t xml:space="preserve"> </w:t>
      </w:r>
      <w:r w:rsidRPr="000F4C13">
        <w:t>considers</w:t>
      </w:r>
      <w:r w:rsidR="000D50D7" w:rsidRPr="000D50D7">
        <w:t xml:space="preserve"> </w:t>
      </w:r>
      <w:r w:rsidRPr="000F4C13">
        <w:t>is</w:t>
      </w:r>
      <w:r w:rsidR="000D50D7" w:rsidRPr="000D50D7">
        <w:t xml:space="preserve"> </w:t>
      </w:r>
      <w:r w:rsidRPr="000F4C13">
        <w:t>fair</w:t>
      </w:r>
      <w:r w:rsidR="000D50D7" w:rsidRPr="000D50D7">
        <w:t xml:space="preserve"> </w:t>
      </w:r>
      <w:r w:rsidRPr="000F4C13">
        <w:t>and</w:t>
      </w:r>
      <w:r w:rsidR="000D50D7" w:rsidRPr="000D50D7">
        <w:t xml:space="preserve"> </w:t>
      </w:r>
      <w:r w:rsidRPr="000F4C13">
        <w:t>reasonable</w:t>
      </w:r>
      <w:r w:rsidR="000D50D7" w:rsidRPr="000D50D7">
        <w:t xml:space="preserve"> </w:t>
      </w:r>
      <w:r w:rsidRPr="000F4C13">
        <w:t>in</w:t>
      </w:r>
      <w:r w:rsidR="000D50D7" w:rsidRPr="000D50D7">
        <w:t xml:space="preserve"> </w:t>
      </w:r>
      <w:r w:rsidRPr="000F4C13">
        <w:t>all</w:t>
      </w:r>
      <w:r w:rsidR="000D50D7" w:rsidRPr="000D50D7">
        <w:t xml:space="preserve"> </w:t>
      </w:r>
      <w:r w:rsidRPr="000F4C13">
        <w:t>the</w:t>
      </w:r>
      <w:r w:rsidR="000D50D7" w:rsidRPr="000D50D7">
        <w:t xml:space="preserve"> </w:t>
      </w:r>
      <w:r w:rsidRPr="000F4C13">
        <w:t>circumstances.</w:t>
      </w:r>
      <w:r w:rsidR="000D50D7" w:rsidRPr="000D50D7">
        <w:t xml:space="preserve"> </w:t>
      </w:r>
      <w:r w:rsidRPr="000F4C13">
        <w:t>The</w:t>
      </w:r>
      <w:r w:rsidR="000D50D7" w:rsidRPr="000D50D7">
        <w:t xml:space="preserve"> </w:t>
      </w:r>
      <w:r w:rsidRPr="000F4C13">
        <w:t>date</w:t>
      </w:r>
      <w:r w:rsidR="000D50D7" w:rsidRPr="000D50D7">
        <w:t xml:space="preserve"> </w:t>
      </w:r>
      <w:r w:rsidRPr="000F4C13">
        <w:t>for</w:t>
      </w:r>
      <w:r w:rsidR="000D50D7" w:rsidRPr="000D50D7">
        <w:t xml:space="preserve"> </w:t>
      </w:r>
      <w:r w:rsidRPr="000F4C13">
        <w:t>the</w:t>
      </w:r>
      <w:r w:rsidR="000D50D7" w:rsidRPr="000D50D7">
        <w:t xml:space="preserve"> </w:t>
      </w:r>
      <w:r w:rsidRPr="000F4C13">
        <w:t>hearing</w:t>
      </w:r>
      <w:r w:rsidR="000D50D7" w:rsidRPr="000D50D7">
        <w:t xml:space="preserve"> </w:t>
      </w:r>
      <w:r w:rsidRPr="000F4C13">
        <w:t>must</w:t>
      </w:r>
      <w:r w:rsidR="000D50D7" w:rsidRPr="000D50D7">
        <w:t xml:space="preserve"> </w:t>
      </w:r>
      <w:r w:rsidRPr="000F4C13">
        <w:t>not</w:t>
      </w:r>
      <w:r w:rsidR="000D50D7" w:rsidRPr="000D50D7">
        <w:t xml:space="preserve"> </w:t>
      </w:r>
      <w:r w:rsidRPr="000F4C13">
        <w:t>be</w:t>
      </w:r>
      <w:r w:rsidR="000D50D7" w:rsidRPr="000D50D7">
        <w:t xml:space="preserve"> </w:t>
      </w:r>
      <w:r w:rsidRPr="000F4C13">
        <w:t>less</w:t>
      </w:r>
      <w:r w:rsidR="000D50D7" w:rsidRPr="000D50D7">
        <w:t xml:space="preserve"> </w:t>
      </w:r>
      <w:r w:rsidRPr="000F4C13">
        <w:t>than</w:t>
      </w:r>
      <w:r w:rsidR="000D50D7" w:rsidRPr="000D50D7">
        <w:t xml:space="preserve"> </w:t>
      </w:r>
      <w:r w:rsidRPr="000F4C13">
        <w:t>35</w:t>
      </w:r>
      <w:r w:rsidR="000D50D7" w:rsidRPr="000D50D7">
        <w:t xml:space="preserve"> </w:t>
      </w:r>
      <w:r w:rsidRPr="000F4C13">
        <w:t>days</w:t>
      </w:r>
      <w:r w:rsidR="000D50D7" w:rsidRPr="000D50D7">
        <w:t xml:space="preserve"> </w:t>
      </w:r>
      <w:r w:rsidRPr="000F4C13">
        <w:t>from</w:t>
      </w:r>
      <w:r w:rsidR="000D50D7" w:rsidRPr="000D50D7">
        <w:t xml:space="preserve"> </w:t>
      </w:r>
      <w:r w:rsidRPr="000F4C13">
        <w:t>the</w:t>
      </w:r>
      <w:r w:rsidR="000D50D7" w:rsidRPr="000D50D7">
        <w:t xml:space="preserve"> </w:t>
      </w:r>
      <w:r w:rsidRPr="000F4C13">
        <w:t>date</w:t>
      </w:r>
      <w:r w:rsidR="000D50D7" w:rsidRPr="000D50D7">
        <w:t xml:space="preserve"> </w:t>
      </w:r>
      <w:r w:rsidRPr="000F4C13">
        <w:t>of</w:t>
      </w:r>
      <w:r w:rsidR="000D50D7" w:rsidRPr="000D50D7">
        <w:t xml:space="preserve"> </w:t>
      </w:r>
      <w:r w:rsidRPr="000F4C13">
        <w:t>the</w:t>
      </w:r>
      <w:r w:rsidR="000D50D7" w:rsidRPr="000D50D7">
        <w:t xml:space="preserve"> </w:t>
      </w:r>
      <w:r w:rsidRPr="000F4C13">
        <w:t>arbitrator’s</w:t>
      </w:r>
      <w:r w:rsidR="000D50D7" w:rsidRPr="000D50D7">
        <w:t xml:space="preserve"> </w:t>
      </w:r>
      <w:r w:rsidRPr="000F4C13">
        <w:t>direction</w:t>
      </w:r>
      <w:r w:rsidR="000D50D7" w:rsidRPr="000D50D7">
        <w:t xml:space="preserve"> </w:t>
      </w:r>
      <w:r w:rsidRPr="000F4C13">
        <w:t>confirming</w:t>
      </w:r>
      <w:r w:rsidR="000D50D7" w:rsidRPr="000D50D7">
        <w:t xml:space="preserve"> </w:t>
      </w:r>
      <w:r w:rsidRPr="000F4C13">
        <w:t>the</w:t>
      </w:r>
      <w:r w:rsidR="000D50D7" w:rsidRPr="000D50D7">
        <w:t xml:space="preserve"> </w:t>
      </w:r>
      <w:r w:rsidRPr="000F4C13">
        <w:t>date</w:t>
      </w:r>
      <w:r w:rsidR="000D50D7" w:rsidRPr="000D50D7">
        <w:t xml:space="preserve"> </w:t>
      </w:r>
      <w:r w:rsidRPr="000F4C13">
        <w:t>and</w:t>
      </w:r>
      <w:r w:rsidR="000D50D7" w:rsidRPr="000D50D7">
        <w:t xml:space="preserve"> </w:t>
      </w:r>
      <w:r w:rsidRPr="000F4C13">
        <w:t>venue</w:t>
      </w:r>
      <w:r w:rsidR="000D50D7" w:rsidRPr="000D50D7">
        <w:t xml:space="preserve"> </w:t>
      </w:r>
      <w:r w:rsidRPr="000F4C13">
        <w:t>of</w:t>
      </w:r>
      <w:r w:rsidR="000D50D7" w:rsidRPr="000D50D7">
        <w:t xml:space="preserve"> </w:t>
      </w:r>
      <w:r w:rsidRPr="000F4C13">
        <w:t>the</w:t>
      </w:r>
      <w:r w:rsidR="000D50D7" w:rsidRPr="000D50D7">
        <w:t xml:space="preserve"> </w:t>
      </w:r>
      <w:r w:rsidRPr="000F4C13">
        <w:t>hearing</w:t>
      </w:r>
      <w:r>
        <w:t>.</w:t>
      </w:r>
    </w:p>
    <w:p w14:paraId="334AE50D" w14:textId="77777777" w:rsidR="00283174" w:rsidRDefault="00283174" w:rsidP="00283174">
      <w:pPr>
        <w:pStyle w:val="N2"/>
      </w:pPr>
      <w:r w:rsidRPr="000F4C13">
        <w:t>A</w:t>
      </w:r>
      <w:r w:rsidR="000D50D7" w:rsidRPr="000D50D7">
        <w:t xml:space="preserve"> </w:t>
      </w:r>
      <w:r w:rsidRPr="000F4C13">
        <w:t>decision</w:t>
      </w:r>
      <w:r w:rsidR="000D50D7" w:rsidRPr="000D50D7">
        <w:t xml:space="preserve"> </w:t>
      </w:r>
      <w:r w:rsidRPr="000F4C13">
        <w:t>must</w:t>
      </w:r>
      <w:r w:rsidR="000D50D7" w:rsidRPr="000D50D7">
        <w:t xml:space="preserve"> </w:t>
      </w:r>
      <w:r w:rsidRPr="000F4C13">
        <w:t>be</w:t>
      </w:r>
      <w:r w:rsidR="000D50D7" w:rsidRPr="000D50D7">
        <w:t xml:space="preserve"> </w:t>
      </w:r>
      <w:r w:rsidRPr="000F4C13">
        <w:t>made</w:t>
      </w:r>
      <w:r w:rsidR="000D50D7" w:rsidRPr="000D50D7">
        <w:t xml:space="preserve"> </w:t>
      </w:r>
      <w:r w:rsidRPr="000F4C13">
        <w:t>by</w:t>
      </w:r>
      <w:r w:rsidR="000D50D7" w:rsidRPr="000D50D7">
        <w:t xml:space="preserve"> </w:t>
      </w:r>
      <w:r w:rsidRPr="000F4C13">
        <w:t>the</w:t>
      </w:r>
      <w:r w:rsidR="000D50D7" w:rsidRPr="000D50D7">
        <w:t xml:space="preserve"> </w:t>
      </w:r>
      <w:r w:rsidRPr="000F4C13">
        <w:t>arbitrator</w:t>
      </w:r>
      <w:r w:rsidR="000D50D7" w:rsidRPr="000D50D7">
        <w:t xml:space="preserve"> </w:t>
      </w:r>
      <w:r w:rsidRPr="000F4C13">
        <w:t>on</w:t>
      </w:r>
      <w:r w:rsidR="000D50D7" w:rsidRPr="000D50D7">
        <w:t xml:space="preserve"> </w:t>
      </w:r>
      <w:r w:rsidRPr="000F4C13">
        <w:t>whether</w:t>
      </w:r>
      <w:r w:rsidR="000D50D7" w:rsidRPr="000D50D7">
        <w:t xml:space="preserve"> </w:t>
      </w:r>
      <w:r w:rsidRPr="000F4C13">
        <w:t>there</w:t>
      </w:r>
      <w:r w:rsidR="000D50D7" w:rsidRPr="000D50D7">
        <w:t xml:space="preserve"> </w:t>
      </w:r>
      <w:r w:rsidRPr="000F4C13">
        <w:t>is</w:t>
      </w:r>
      <w:r w:rsidR="000D50D7" w:rsidRPr="000D50D7">
        <w:t xml:space="preserve"> </w:t>
      </w:r>
      <w:r w:rsidRPr="000F4C13">
        <w:t>any</w:t>
      </w:r>
      <w:r w:rsidR="000D50D7" w:rsidRPr="000D50D7">
        <w:t xml:space="preserve"> </w:t>
      </w:r>
      <w:r w:rsidRPr="000F4C13">
        <w:t>need</w:t>
      </w:r>
      <w:r w:rsidR="000D50D7" w:rsidRPr="000D50D7">
        <w:t xml:space="preserve"> </w:t>
      </w:r>
      <w:r w:rsidRPr="000F4C13">
        <w:t>for</w:t>
      </w:r>
      <w:r w:rsidR="000D50D7" w:rsidRPr="000D50D7">
        <w:t xml:space="preserve"> </w:t>
      </w:r>
      <w:r w:rsidRPr="000F4C13">
        <w:t>expert</w:t>
      </w:r>
      <w:r w:rsidR="000D50D7" w:rsidRPr="000D50D7">
        <w:t xml:space="preserve"> </w:t>
      </w:r>
      <w:r w:rsidRPr="000F4C13">
        <w:t>evidence</w:t>
      </w:r>
      <w:r w:rsidR="000D50D7" w:rsidRPr="000D50D7">
        <w:t xml:space="preserve"> </w:t>
      </w:r>
      <w:r w:rsidRPr="000F4C13">
        <w:t>to</w:t>
      </w:r>
      <w:r w:rsidR="000D50D7" w:rsidRPr="000D50D7">
        <w:t xml:space="preserve"> </w:t>
      </w:r>
      <w:r w:rsidRPr="000F4C13">
        <w:t>be</w:t>
      </w:r>
      <w:r w:rsidR="000D50D7" w:rsidRPr="000D50D7">
        <w:t xml:space="preserve"> </w:t>
      </w:r>
      <w:r w:rsidRPr="000F4C13">
        <w:t>submitted</w:t>
      </w:r>
      <w:r w:rsidR="000D50D7" w:rsidRPr="000D50D7">
        <w:t xml:space="preserve"> </w:t>
      </w:r>
      <w:r w:rsidRPr="000F4C13">
        <w:t>orally</w:t>
      </w:r>
      <w:r w:rsidR="000D50D7" w:rsidRPr="000D50D7">
        <w:t xml:space="preserve"> </w:t>
      </w:r>
      <w:r w:rsidRPr="000F4C13">
        <w:t>at</w:t>
      </w:r>
      <w:r w:rsidR="000D50D7" w:rsidRPr="000D50D7">
        <w:t xml:space="preserve"> </w:t>
      </w:r>
      <w:r w:rsidRPr="000F4C13">
        <w:t>the</w:t>
      </w:r>
      <w:r w:rsidR="000D50D7" w:rsidRPr="000D50D7">
        <w:t xml:space="preserve"> </w:t>
      </w:r>
      <w:r w:rsidRPr="000F4C13">
        <w:t>hearing.</w:t>
      </w:r>
      <w:r w:rsidR="000D50D7" w:rsidRPr="000D50D7">
        <w:t xml:space="preserve"> </w:t>
      </w:r>
      <w:r w:rsidRPr="000F4C13">
        <w:t>If</w:t>
      </w:r>
      <w:r w:rsidR="000D50D7" w:rsidRPr="000D50D7">
        <w:t xml:space="preserve"> </w:t>
      </w:r>
      <w:r w:rsidRPr="000F4C13">
        <w:t>oral</w:t>
      </w:r>
      <w:r w:rsidR="000D50D7" w:rsidRPr="000D50D7">
        <w:t xml:space="preserve"> </w:t>
      </w:r>
      <w:r w:rsidRPr="000F4C13">
        <w:t>expert</w:t>
      </w:r>
      <w:r w:rsidR="000D50D7" w:rsidRPr="000D50D7">
        <w:t xml:space="preserve"> </w:t>
      </w:r>
      <w:r w:rsidRPr="000F4C13">
        <w:t>evidence</w:t>
      </w:r>
      <w:r w:rsidR="000D50D7" w:rsidRPr="000D50D7">
        <w:t xml:space="preserve"> </w:t>
      </w:r>
      <w:r w:rsidRPr="000F4C13">
        <w:t>is</w:t>
      </w:r>
      <w:r w:rsidR="000D50D7" w:rsidRPr="000D50D7">
        <w:t xml:space="preserve"> </w:t>
      </w:r>
      <w:r w:rsidRPr="000F4C13">
        <w:t>required</w:t>
      </w:r>
      <w:r w:rsidR="000D50D7" w:rsidRPr="000D50D7">
        <w:t xml:space="preserve"> </w:t>
      </w:r>
      <w:r w:rsidRPr="000F4C13">
        <w:t>by</w:t>
      </w:r>
      <w:r w:rsidR="000D50D7" w:rsidRPr="000D50D7">
        <w:t xml:space="preserve"> </w:t>
      </w:r>
      <w:r w:rsidRPr="000F4C13">
        <w:t>the</w:t>
      </w:r>
      <w:r w:rsidR="000D50D7" w:rsidRPr="000D50D7">
        <w:t xml:space="preserve"> </w:t>
      </w:r>
      <w:r w:rsidRPr="000F4C13">
        <w:t>arbitrator,</w:t>
      </w:r>
      <w:r w:rsidR="000D50D7" w:rsidRPr="000D50D7">
        <w:t xml:space="preserve"> </w:t>
      </w:r>
      <w:r w:rsidRPr="000F4C13">
        <w:t>then</w:t>
      </w:r>
      <w:r w:rsidR="000D50D7" w:rsidRPr="000D50D7">
        <w:t xml:space="preserve"> </w:t>
      </w:r>
      <w:r w:rsidRPr="000F4C13">
        <w:t>any</w:t>
      </w:r>
      <w:r w:rsidR="000D50D7" w:rsidRPr="000D50D7">
        <w:t xml:space="preserve"> </w:t>
      </w:r>
      <w:r w:rsidRPr="000F4C13">
        <w:t>experts</w:t>
      </w:r>
      <w:r w:rsidR="000D50D7" w:rsidRPr="000D50D7">
        <w:t xml:space="preserve"> </w:t>
      </w:r>
      <w:r w:rsidRPr="000F4C13">
        <w:t>attending</w:t>
      </w:r>
      <w:r w:rsidR="000D50D7" w:rsidRPr="000D50D7">
        <w:t xml:space="preserve"> </w:t>
      </w:r>
      <w:r w:rsidRPr="000F4C13">
        <w:t>the</w:t>
      </w:r>
      <w:r w:rsidR="000D50D7" w:rsidRPr="000D50D7">
        <w:t xml:space="preserve"> </w:t>
      </w:r>
      <w:r w:rsidRPr="000F4C13">
        <w:t>hearing</w:t>
      </w:r>
      <w:r w:rsidR="000D50D7" w:rsidRPr="000D50D7">
        <w:t xml:space="preserve"> </w:t>
      </w:r>
      <w:r w:rsidRPr="000F4C13">
        <w:t>may</w:t>
      </w:r>
      <w:r w:rsidR="000D50D7" w:rsidRPr="000D50D7">
        <w:t xml:space="preserve"> </w:t>
      </w:r>
      <w:r w:rsidRPr="000F4C13">
        <w:t>be</w:t>
      </w:r>
      <w:r w:rsidR="000D50D7" w:rsidRPr="000D50D7">
        <w:t xml:space="preserve"> </w:t>
      </w:r>
      <w:r w:rsidRPr="000F4C13">
        <w:t>asked</w:t>
      </w:r>
      <w:r w:rsidR="000D50D7" w:rsidRPr="000D50D7">
        <w:t xml:space="preserve"> </w:t>
      </w:r>
      <w:r w:rsidRPr="000F4C13">
        <w:t>questions</w:t>
      </w:r>
      <w:r w:rsidR="000D50D7" w:rsidRPr="000D50D7">
        <w:t xml:space="preserve"> </w:t>
      </w:r>
      <w:r w:rsidRPr="000F4C13">
        <w:t>by</w:t>
      </w:r>
      <w:r w:rsidR="000D50D7" w:rsidRPr="000D50D7">
        <w:t xml:space="preserve"> </w:t>
      </w:r>
      <w:r w:rsidRPr="000F4C13">
        <w:t>the</w:t>
      </w:r>
      <w:r w:rsidR="000D50D7" w:rsidRPr="000D50D7">
        <w:t xml:space="preserve"> </w:t>
      </w:r>
      <w:r w:rsidRPr="000F4C13">
        <w:t>arbitrator</w:t>
      </w:r>
      <w:r>
        <w:t>.</w:t>
      </w:r>
    </w:p>
    <w:p w14:paraId="5B41F4B8" w14:textId="77777777" w:rsidR="00283174" w:rsidRDefault="00283174" w:rsidP="00283174">
      <w:pPr>
        <w:pStyle w:val="N2"/>
      </w:pPr>
      <w:r w:rsidRPr="000F4C13">
        <w:t>There</w:t>
      </w:r>
      <w:r w:rsidR="000D50D7" w:rsidRPr="000D50D7">
        <w:t xml:space="preserve"> </w:t>
      </w:r>
      <w:r w:rsidRPr="000F4C13">
        <w:t>is</w:t>
      </w:r>
      <w:r w:rsidR="000D50D7" w:rsidRPr="000D50D7">
        <w:t xml:space="preserve"> </w:t>
      </w:r>
      <w:r w:rsidRPr="000F4C13">
        <w:t>to</w:t>
      </w:r>
      <w:r w:rsidR="000D50D7" w:rsidRPr="000D50D7">
        <w:t xml:space="preserve"> </w:t>
      </w:r>
      <w:r w:rsidRPr="000F4C13">
        <w:t>be</w:t>
      </w:r>
      <w:r w:rsidR="000D50D7" w:rsidRPr="000D50D7">
        <w:t xml:space="preserve"> </w:t>
      </w:r>
      <w:r w:rsidRPr="000F4C13">
        <w:t>no</w:t>
      </w:r>
      <w:r w:rsidR="000D50D7" w:rsidRPr="000D50D7">
        <w:t xml:space="preserve"> </w:t>
      </w:r>
      <w:r w:rsidRPr="000F4C13">
        <w:t>examination</w:t>
      </w:r>
      <w:r w:rsidR="000D50D7" w:rsidRPr="000D50D7">
        <w:t xml:space="preserve"> </w:t>
      </w:r>
      <w:r w:rsidRPr="000F4C13">
        <w:t>or</w:t>
      </w:r>
      <w:r w:rsidR="000D50D7" w:rsidRPr="000D50D7">
        <w:t xml:space="preserve"> </w:t>
      </w:r>
      <w:r w:rsidRPr="000F4C13">
        <w:t>cross-examination</w:t>
      </w:r>
      <w:r w:rsidR="000D50D7" w:rsidRPr="000D50D7">
        <w:t xml:space="preserve"> </w:t>
      </w:r>
      <w:r w:rsidRPr="000F4C13">
        <w:t>of</w:t>
      </w:r>
      <w:r w:rsidR="000D50D7" w:rsidRPr="000D50D7">
        <w:t xml:space="preserve"> </w:t>
      </w:r>
      <w:r w:rsidRPr="000F4C13">
        <w:t>experts,</w:t>
      </w:r>
      <w:r w:rsidR="000D50D7" w:rsidRPr="000D50D7">
        <w:t xml:space="preserve"> </w:t>
      </w:r>
      <w:r w:rsidRPr="000F4C13">
        <w:t>but</w:t>
      </w:r>
      <w:r w:rsidR="000D50D7" w:rsidRPr="000D50D7">
        <w:t xml:space="preserve"> </w:t>
      </w:r>
      <w:r w:rsidRPr="000F4C13">
        <w:t>the</w:t>
      </w:r>
      <w:r w:rsidR="000D50D7" w:rsidRPr="000D50D7">
        <w:t xml:space="preserve"> </w:t>
      </w:r>
      <w:r w:rsidRPr="000F4C13">
        <w:t>arbitrator</w:t>
      </w:r>
      <w:r w:rsidR="000D50D7" w:rsidRPr="000D50D7">
        <w:t xml:space="preserve"> </w:t>
      </w:r>
      <w:r w:rsidRPr="000F4C13">
        <w:t>must</w:t>
      </w:r>
      <w:r w:rsidR="000D50D7" w:rsidRPr="000D50D7">
        <w:t xml:space="preserve"> </w:t>
      </w:r>
      <w:r w:rsidRPr="000F4C13">
        <w:t>invite</w:t>
      </w:r>
      <w:r w:rsidR="000D50D7" w:rsidRPr="000D50D7">
        <w:t xml:space="preserve"> </w:t>
      </w:r>
      <w:r w:rsidRPr="000F4C13">
        <w:t>the</w:t>
      </w:r>
      <w:r w:rsidR="000D50D7" w:rsidRPr="000D50D7">
        <w:t xml:space="preserve"> </w:t>
      </w:r>
      <w:r w:rsidRPr="000F4C13">
        <w:t>parties</w:t>
      </w:r>
      <w:r w:rsidR="000D50D7" w:rsidRPr="000D50D7">
        <w:t xml:space="preserve"> </w:t>
      </w:r>
      <w:r w:rsidRPr="000F4C13">
        <w:t>to</w:t>
      </w:r>
      <w:r w:rsidR="000D50D7" w:rsidRPr="000D50D7">
        <w:t xml:space="preserve"> </w:t>
      </w:r>
      <w:r w:rsidRPr="000F4C13">
        <w:t>ask</w:t>
      </w:r>
      <w:r w:rsidR="000D50D7" w:rsidRPr="000D50D7">
        <w:t xml:space="preserve"> </w:t>
      </w:r>
      <w:r w:rsidRPr="000F4C13">
        <w:t>questions</w:t>
      </w:r>
      <w:r w:rsidR="000D50D7" w:rsidRPr="000D50D7">
        <w:t xml:space="preserve"> </w:t>
      </w:r>
      <w:r w:rsidRPr="000F4C13">
        <w:t>of</w:t>
      </w:r>
      <w:r w:rsidR="000D50D7" w:rsidRPr="000D50D7">
        <w:t xml:space="preserve"> </w:t>
      </w:r>
      <w:r w:rsidRPr="000F4C13">
        <w:t>the</w:t>
      </w:r>
      <w:r w:rsidR="000D50D7" w:rsidRPr="000D50D7">
        <w:t xml:space="preserve"> </w:t>
      </w:r>
      <w:r w:rsidRPr="000F4C13">
        <w:t>experts</w:t>
      </w:r>
      <w:r w:rsidR="000D50D7" w:rsidRPr="000D50D7">
        <w:t xml:space="preserve"> </w:t>
      </w:r>
      <w:r w:rsidRPr="000F4C13">
        <w:t>by</w:t>
      </w:r>
      <w:r w:rsidR="000D50D7" w:rsidRPr="000D50D7">
        <w:t xml:space="preserve"> </w:t>
      </w:r>
      <w:r w:rsidRPr="000F4C13">
        <w:t>way</w:t>
      </w:r>
      <w:r w:rsidR="000D50D7" w:rsidRPr="000D50D7">
        <w:t xml:space="preserve"> </w:t>
      </w:r>
      <w:r w:rsidRPr="000F4C13">
        <w:t>of</w:t>
      </w:r>
      <w:r w:rsidR="000D50D7" w:rsidRPr="000D50D7">
        <w:t xml:space="preserve"> </w:t>
      </w:r>
      <w:r w:rsidRPr="000F4C13">
        <w:t>clarification</w:t>
      </w:r>
      <w:r w:rsidR="000D50D7" w:rsidRPr="000D50D7">
        <w:t xml:space="preserve"> </w:t>
      </w:r>
      <w:r w:rsidRPr="000F4C13">
        <w:t>of</w:t>
      </w:r>
      <w:r w:rsidR="000D50D7" w:rsidRPr="000D50D7">
        <w:t xml:space="preserve"> </w:t>
      </w:r>
      <w:r w:rsidRPr="000F4C13">
        <w:t>any</w:t>
      </w:r>
      <w:r w:rsidR="000D50D7" w:rsidRPr="000D50D7">
        <w:t xml:space="preserve"> </w:t>
      </w:r>
      <w:r w:rsidRPr="000F4C13">
        <w:t>answers</w:t>
      </w:r>
      <w:r w:rsidR="000D50D7" w:rsidRPr="000D50D7">
        <w:t xml:space="preserve"> </w:t>
      </w:r>
      <w:r w:rsidRPr="000F4C13">
        <w:t>given</w:t>
      </w:r>
      <w:r w:rsidR="000D50D7" w:rsidRPr="000D50D7">
        <w:t xml:space="preserve"> </w:t>
      </w:r>
      <w:r w:rsidRPr="000F4C13">
        <w:t>by</w:t>
      </w:r>
      <w:r w:rsidR="000D50D7" w:rsidRPr="000D50D7">
        <w:t xml:space="preserve"> </w:t>
      </w:r>
      <w:r w:rsidRPr="000F4C13">
        <w:t>the</w:t>
      </w:r>
      <w:r w:rsidR="000D50D7" w:rsidRPr="000D50D7">
        <w:t xml:space="preserve"> </w:t>
      </w:r>
      <w:r w:rsidRPr="000F4C13">
        <w:t>experts</w:t>
      </w:r>
      <w:r w:rsidR="000D50D7" w:rsidRPr="000D50D7">
        <w:t xml:space="preserve"> </w:t>
      </w:r>
      <w:r w:rsidRPr="000F4C13">
        <w:t>in</w:t>
      </w:r>
      <w:r w:rsidR="000D50D7" w:rsidRPr="000D50D7">
        <w:t xml:space="preserve"> </w:t>
      </w:r>
      <w:r w:rsidRPr="000F4C13">
        <w:t>response</w:t>
      </w:r>
      <w:r w:rsidR="000D50D7" w:rsidRPr="000D50D7">
        <w:t xml:space="preserve"> </w:t>
      </w:r>
      <w:r w:rsidRPr="000F4C13">
        <w:t>to</w:t>
      </w:r>
      <w:r w:rsidR="000D50D7" w:rsidRPr="000D50D7">
        <w:t xml:space="preserve"> </w:t>
      </w:r>
      <w:r w:rsidRPr="000F4C13">
        <w:t>the</w:t>
      </w:r>
      <w:r w:rsidR="000D50D7" w:rsidRPr="000D50D7">
        <w:t xml:space="preserve"> </w:t>
      </w:r>
      <w:r w:rsidRPr="000F4C13">
        <w:t>arbitrator’s</w:t>
      </w:r>
      <w:r w:rsidR="000D50D7" w:rsidRPr="000D50D7">
        <w:t xml:space="preserve"> </w:t>
      </w:r>
      <w:r w:rsidRPr="000F4C13">
        <w:t>questions.</w:t>
      </w:r>
      <w:r w:rsidR="000D50D7" w:rsidRPr="000D50D7">
        <w:t xml:space="preserve"> </w:t>
      </w:r>
      <w:r w:rsidRPr="000F4C13">
        <w:t>Prior</w:t>
      </w:r>
      <w:r w:rsidR="000D50D7" w:rsidRPr="000D50D7">
        <w:t xml:space="preserve"> </w:t>
      </w:r>
      <w:r w:rsidRPr="000F4C13">
        <w:t>to</w:t>
      </w:r>
      <w:r w:rsidR="000D50D7" w:rsidRPr="000D50D7">
        <w:t xml:space="preserve"> </w:t>
      </w:r>
      <w:r w:rsidRPr="000F4C13">
        <w:t>the</w:t>
      </w:r>
      <w:r w:rsidR="000D50D7" w:rsidRPr="000D50D7">
        <w:t xml:space="preserve"> </w:t>
      </w:r>
      <w:r w:rsidRPr="000F4C13">
        <w:t>hearing</w:t>
      </w:r>
      <w:r w:rsidR="000D50D7" w:rsidRPr="000D50D7">
        <w:t xml:space="preserve"> </w:t>
      </w:r>
      <w:r w:rsidRPr="000F4C13">
        <w:t>in</w:t>
      </w:r>
      <w:r w:rsidR="000D50D7" w:rsidRPr="000D50D7">
        <w:t xml:space="preserve"> </w:t>
      </w:r>
      <w:r w:rsidRPr="000F4C13">
        <w:t>relation</w:t>
      </w:r>
      <w:r w:rsidR="000D50D7" w:rsidRPr="000D50D7">
        <w:t xml:space="preserve"> </w:t>
      </w:r>
      <w:r w:rsidRPr="000F4C13">
        <w:t>to</w:t>
      </w:r>
      <w:r w:rsidR="000D50D7" w:rsidRPr="000D50D7">
        <w:t xml:space="preserve"> </w:t>
      </w:r>
      <w:r w:rsidRPr="000F4C13">
        <w:t>the</w:t>
      </w:r>
      <w:r w:rsidR="000D50D7" w:rsidRPr="000D50D7">
        <w:t xml:space="preserve"> </w:t>
      </w:r>
      <w:r>
        <w:t>experts—</w:t>
      </w:r>
    </w:p>
    <w:p w14:paraId="0C561E40" w14:textId="77777777" w:rsidR="00283174" w:rsidRDefault="00283174" w:rsidP="00283174">
      <w:pPr>
        <w:pStyle w:val="N3"/>
      </w:pPr>
      <w:r>
        <w:t>at</w:t>
      </w:r>
      <w:r w:rsidR="000D50D7" w:rsidRPr="000D50D7">
        <w:t xml:space="preserve"> </w:t>
      </w:r>
      <w:r>
        <w:t>least</w:t>
      </w:r>
      <w:r w:rsidR="000D50D7" w:rsidRPr="000D50D7">
        <w:t xml:space="preserve"> </w:t>
      </w:r>
      <w:r>
        <w:t>28</w:t>
      </w:r>
      <w:r w:rsidR="000D50D7" w:rsidRPr="000D50D7">
        <w:t xml:space="preserve"> </w:t>
      </w:r>
      <w:r>
        <w:t>days</w:t>
      </w:r>
      <w:r w:rsidR="000D50D7" w:rsidRPr="000D50D7">
        <w:t xml:space="preserve"> </w:t>
      </w:r>
      <w:r>
        <w:t>before</w:t>
      </w:r>
      <w:r w:rsidR="000D50D7" w:rsidRPr="000D50D7">
        <w:t xml:space="preserve"> </w:t>
      </w:r>
      <w:r>
        <w:t>a</w:t>
      </w:r>
      <w:r w:rsidR="000D50D7" w:rsidRPr="000D50D7">
        <w:t xml:space="preserve"> </w:t>
      </w:r>
      <w:r>
        <w:t>hearing,</w:t>
      </w:r>
      <w:r w:rsidR="000D50D7" w:rsidRPr="000D50D7">
        <w:t xml:space="preserve"> </w:t>
      </w:r>
      <w:r>
        <w:t>the</w:t>
      </w:r>
      <w:r w:rsidR="000D50D7" w:rsidRPr="000D50D7">
        <w:t xml:space="preserve"> </w:t>
      </w:r>
      <w:r>
        <w:t>arbitrator</w:t>
      </w:r>
      <w:r w:rsidR="000D50D7" w:rsidRPr="000D50D7">
        <w:t xml:space="preserve"> </w:t>
      </w:r>
      <w:r>
        <w:t>must</w:t>
      </w:r>
      <w:r w:rsidR="000D50D7" w:rsidRPr="000D50D7">
        <w:t xml:space="preserve"> </w:t>
      </w:r>
      <w:r>
        <w:t>provide</w:t>
      </w:r>
      <w:r w:rsidR="000D50D7" w:rsidRPr="000D50D7">
        <w:t xml:space="preserve"> </w:t>
      </w:r>
      <w:r>
        <w:t>a</w:t>
      </w:r>
      <w:r w:rsidR="000D50D7" w:rsidRPr="000D50D7">
        <w:t xml:space="preserve"> </w:t>
      </w:r>
      <w:r>
        <w:t>list</w:t>
      </w:r>
      <w:r w:rsidR="000D50D7" w:rsidRPr="000D50D7">
        <w:t xml:space="preserve"> </w:t>
      </w:r>
      <w:r>
        <w:t>of</w:t>
      </w:r>
      <w:r w:rsidR="000D50D7" w:rsidRPr="000D50D7">
        <w:t xml:space="preserve"> </w:t>
      </w:r>
      <w:r>
        <w:t>issues</w:t>
      </w:r>
      <w:r w:rsidR="000D50D7" w:rsidRPr="000D50D7">
        <w:t xml:space="preserve"> </w:t>
      </w:r>
      <w:r>
        <w:t>to</w:t>
      </w:r>
      <w:r w:rsidR="000D50D7" w:rsidRPr="000D50D7">
        <w:t xml:space="preserve"> </w:t>
      </w:r>
      <w:r>
        <w:t>be</w:t>
      </w:r>
      <w:r w:rsidR="000D50D7" w:rsidRPr="000D50D7">
        <w:t xml:space="preserve"> </w:t>
      </w:r>
      <w:r>
        <w:t>addressed</w:t>
      </w:r>
      <w:r w:rsidR="000D50D7" w:rsidRPr="000D50D7">
        <w:t xml:space="preserve"> </w:t>
      </w:r>
      <w:r>
        <w:t>by</w:t>
      </w:r>
      <w:r w:rsidR="000D50D7" w:rsidRPr="000D50D7">
        <w:t xml:space="preserve"> </w:t>
      </w:r>
      <w:r>
        <w:t>the</w:t>
      </w:r>
      <w:r w:rsidR="000D50D7" w:rsidRPr="000D50D7">
        <w:t xml:space="preserve"> </w:t>
      </w:r>
      <w:r>
        <w:t>experts;</w:t>
      </w:r>
    </w:p>
    <w:p w14:paraId="5ED323D6" w14:textId="77777777" w:rsidR="00283174" w:rsidRDefault="00283174" w:rsidP="00283174">
      <w:pPr>
        <w:pStyle w:val="N3"/>
      </w:pPr>
      <w:r>
        <w:t>if</w:t>
      </w:r>
      <w:r w:rsidR="000D50D7" w:rsidRPr="000D50D7">
        <w:t xml:space="preserve"> </w:t>
      </w:r>
      <w:r>
        <w:t>more</w:t>
      </w:r>
      <w:r w:rsidR="000D50D7" w:rsidRPr="000D50D7">
        <w:t xml:space="preserve"> </w:t>
      </w:r>
      <w:r>
        <w:t>than</w:t>
      </w:r>
      <w:r w:rsidR="000D50D7" w:rsidRPr="000D50D7">
        <w:t xml:space="preserve"> </w:t>
      </w:r>
      <w:r>
        <w:t>one</w:t>
      </w:r>
      <w:r w:rsidR="000D50D7" w:rsidRPr="000D50D7">
        <w:t xml:space="preserve"> </w:t>
      </w:r>
      <w:r>
        <w:t>expert</w:t>
      </w:r>
      <w:r w:rsidR="000D50D7" w:rsidRPr="000D50D7">
        <w:t xml:space="preserve"> </w:t>
      </w:r>
      <w:r>
        <w:t>is</w:t>
      </w:r>
      <w:r w:rsidR="000D50D7" w:rsidRPr="000D50D7">
        <w:t xml:space="preserve"> </w:t>
      </w:r>
      <w:r>
        <w:t>called,</w:t>
      </w:r>
      <w:r w:rsidR="000D50D7" w:rsidRPr="000D50D7">
        <w:t xml:space="preserve"> </w:t>
      </w:r>
      <w:r>
        <w:t>they</w:t>
      </w:r>
      <w:r w:rsidR="000D50D7" w:rsidRPr="000D50D7">
        <w:t xml:space="preserve"> </w:t>
      </w:r>
      <w:r w:rsidR="009A3FA1">
        <w:t>must</w:t>
      </w:r>
      <w:r w:rsidR="000D50D7" w:rsidRPr="000D50D7">
        <w:t xml:space="preserve"> </w:t>
      </w:r>
      <w:r>
        <w:t>jointly</w:t>
      </w:r>
      <w:r w:rsidR="000D50D7" w:rsidRPr="000D50D7">
        <w:t xml:space="preserve"> </w:t>
      </w:r>
      <w:r>
        <w:t>confer</w:t>
      </w:r>
      <w:r w:rsidR="000D50D7" w:rsidRPr="000D50D7">
        <w:t xml:space="preserve"> </w:t>
      </w:r>
      <w:r>
        <w:t>and</w:t>
      </w:r>
      <w:r w:rsidR="000D50D7" w:rsidRPr="000D50D7">
        <w:t xml:space="preserve"> </w:t>
      </w:r>
      <w:r>
        <w:t>produce</w:t>
      </w:r>
      <w:r w:rsidR="000D50D7" w:rsidRPr="000D50D7">
        <w:t xml:space="preserve"> </w:t>
      </w:r>
      <w:r>
        <w:t>a</w:t>
      </w:r>
      <w:r w:rsidR="000D50D7" w:rsidRPr="000D50D7">
        <w:t xml:space="preserve"> </w:t>
      </w:r>
      <w:r>
        <w:t>joint</w:t>
      </w:r>
      <w:r w:rsidR="000D50D7" w:rsidRPr="000D50D7">
        <w:t xml:space="preserve"> </w:t>
      </w:r>
      <w:r>
        <w:t>report</w:t>
      </w:r>
      <w:r w:rsidR="000D50D7" w:rsidRPr="000D50D7">
        <w:t xml:space="preserve"> </w:t>
      </w:r>
      <w:r>
        <w:t>or</w:t>
      </w:r>
      <w:r w:rsidR="000D50D7" w:rsidRPr="000D50D7">
        <w:t xml:space="preserve"> </w:t>
      </w:r>
      <w:r>
        <w:t>reports</w:t>
      </w:r>
      <w:r w:rsidR="000D50D7" w:rsidRPr="000D50D7">
        <w:t xml:space="preserve"> </w:t>
      </w:r>
      <w:r>
        <w:t>within</w:t>
      </w:r>
      <w:r w:rsidR="000D50D7" w:rsidRPr="000D50D7">
        <w:t xml:space="preserve"> </w:t>
      </w:r>
      <w:r>
        <w:t>14</w:t>
      </w:r>
      <w:r w:rsidR="000D50D7" w:rsidRPr="000D50D7">
        <w:t xml:space="preserve"> </w:t>
      </w:r>
      <w:r>
        <w:t>days</w:t>
      </w:r>
      <w:r w:rsidR="000D50D7" w:rsidRPr="000D50D7">
        <w:t xml:space="preserve"> </w:t>
      </w:r>
      <w:r>
        <w:t>of</w:t>
      </w:r>
      <w:r w:rsidR="000D50D7" w:rsidRPr="000D50D7">
        <w:t xml:space="preserve"> </w:t>
      </w:r>
      <w:r>
        <w:t>the</w:t>
      </w:r>
      <w:r w:rsidR="000D50D7" w:rsidRPr="000D50D7">
        <w:t xml:space="preserve"> </w:t>
      </w:r>
      <w:r>
        <w:t>issues</w:t>
      </w:r>
      <w:r w:rsidR="000D50D7" w:rsidRPr="000D50D7">
        <w:t xml:space="preserve"> </w:t>
      </w:r>
      <w:r>
        <w:t>being</w:t>
      </w:r>
      <w:r w:rsidR="000D50D7" w:rsidRPr="000D50D7">
        <w:t xml:space="preserve"> </w:t>
      </w:r>
      <w:r>
        <w:t>provided;</w:t>
      </w:r>
      <w:r w:rsidR="000D50D7" w:rsidRPr="000D50D7">
        <w:t xml:space="preserve"> </w:t>
      </w:r>
      <w:r>
        <w:t>and</w:t>
      </w:r>
    </w:p>
    <w:p w14:paraId="6512B77C" w14:textId="77777777" w:rsidR="00283174" w:rsidRDefault="00283174" w:rsidP="00283174">
      <w:pPr>
        <w:pStyle w:val="N3"/>
      </w:pPr>
      <w:r>
        <w:t>the</w:t>
      </w:r>
      <w:r w:rsidR="000D50D7" w:rsidRPr="000D50D7">
        <w:t xml:space="preserve"> </w:t>
      </w:r>
      <w:r>
        <w:t>form</w:t>
      </w:r>
      <w:r w:rsidR="000D50D7" w:rsidRPr="000D50D7">
        <w:t xml:space="preserve"> </w:t>
      </w:r>
      <w:r>
        <w:t>and</w:t>
      </w:r>
      <w:r w:rsidR="000D50D7" w:rsidRPr="000D50D7">
        <w:t xml:space="preserve"> </w:t>
      </w:r>
      <w:r>
        <w:t>content</w:t>
      </w:r>
      <w:r w:rsidR="000D50D7" w:rsidRPr="000D50D7">
        <w:t xml:space="preserve"> </w:t>
      </w:r>
      <w:r>
        <w:t>of</w:t>
      </w:r>
      <w:r w:rsidR="000D50D7" w:rsidRPr="000D50D7">
        <w:t xml:space="preserve"> </w:t>
      </w:r>
      <w:r>
        <w:t>a</w:t>
      </w:r>
      <w:r w:rsidR="000D50D7" w:rsidRPr="000D50D7">
        <w:t xml:space="preserve"> </w:t>
      </w:r>
      <w:r>
        <w:t>joint</w:t>
      </w:r>
      <w:r w:rsidR="000D50D7" w:rsidRPr="000D50D7">
        <w:t xml:space="preserve"> </w:t>
      </w:r>
      <w:r>
        <w:t>report</w:t>
      </w:r>
      <w:r w:rsidR="000D50D7" w:rsidRPr="000D50D7">
        <w:t xml:space="preserve"> </w:t>
      </w:r>
      <w:r>
        <w:t>must</w:t>
      </w:r>
      <w:r w:rsidR="000D50D7" w:rsidRPr="000D50D7">
        <w:t xml:space="preserve"> </w:t>
      </w:r>
      <w:r>
        <w:t>be</w:t>
      </w:r>
      <w:r w:rsidR="000D50D7" w:rsidRPr="000D50D7">
        <w:t xml:space="preserve"> </w:t>
      </w:r>
      <w:r>
        <w:t>as</w:t>
      </w:r>
      <w:r w:rsidR="000D50D7" w:rsidRPr="000D50D7">
        <w:t xml:space="preserve"> </w:t>
      </w:r>
      <w:r>
        <w:t>directed</w:t>
      </w:r>
      <w:r w:rsidR="000D50D7" w:rsidRPr="000D50D7">
        <w:t xml:space="preserve"> </w:t>
      </w:r>
      <w:r>
        <w:t>by</w:t>
      </w:r>
      <w:r w:rsidR="000D50D7" w:rsidRPr="000D50D7">
        <w:t xml:space="preserve"> </w:t>
      </w:r>
      <w:r>
        <w:t>the</w:t>
      </w:r>
      <w:r w:rsidR="000D50D7" w:rsidRPr="000D50D7">
        <w:t xml:space="preserve"> </w:t>
      </w:r>
      <w:r>
        <w:t>arbitrator</w:t>
      </w:r>
      <w:r w:rsidR="000D50D7" w:rsidRPr="000D50D7">
        <w:t xml:space="preserve"> </w:t>
      </w:r>
      <w:r>
        <w:t>and</w:t>
      </w:r>
      <w:r w:rsidR="000D50D7" w:rsidRPr="000D50D7">
        <w:t xml:space="preserve"> </w:t>
      </w:r>
      <w:r>
        <w:t>must</w:t>
      </w:r>
      <w:r w:rsidR="000D50D7" w:rsidRPr="000D50D7">
        <w:t xml:space="preserve"> </w:t>
      </w:r>
      <w:r>
        <w:t>be</w:t>
      </w:r>
      <w:r w:rsidR="000D50D7" w:rsidRPr="000D50D7">
        <w:t xml:space="preserve"> </w:t>
      </w:r>
      <w:r>
        <w:t>provided</w:t>
      </w:r>
      <w:r w:rsidR="000D50D7" w:rsidRPr="000D50D7">
        <w:t xml:space="preserve"> </w:t>
      </w:r>
      <w:r>
        <w:t>at</w:t>
      </w:r>
      <w:r w:rsidR="000D50D7" w:rsidRPr="000D50D7">
        <w:t xml:space="preserve"> </w:t>
      </w:r>
      <w:r>
        <w:t>least</w:t>
      </w:r>
      <w:r w:rsidR="000D50D7" w:rsidRPr="000D50D7">
        <w:t xml:space="preserve"> </w:t>
      </w:r>
      <w:r>
        <w:t>seven</w:t>
      </w:r>
      <w:r w:rsidR="000D50D7" w:rsidRPr="000D50D7">
        <w:t xml:space="preserve"> </w:t>
      </w:r>
      <w:r>
        <w:t>days</w:t>
      </w:r>
      <w:r w:rsidR="000D50D7" w:rsidRPr="000D50D7">
        <w:t xml:space="preserve"> </w:t>
      </w:r>
      <w:r>
        <w:t>before</w:t>
      </w:r>
      <w:r w:rsidR="000D50D7" w:rsidRPr="000D50D7">
        <w:t xml:space="preserve"> </w:t>
      </w:r>
      <w:r>
        <w:t>the</w:t>
      </w:r>
      <w:r w:rsidR="000D50D7" w:rsidRPr="000D50D7">
        <w:t xml:space="preserve"> </w:t>
      </w:r>
      <w:r>
        <w:t>hearing.</w:t>
      </w:r>
    </w:p>
    <w:p w14:paraId="1A15FBB9" w14:textId="77777777" w:rsidR="00283174" w:rsidRDefault="00283174" w:rsidP="00283174">
      <w:pPr>
        <w:pStyle w:val="N2"/>
      </w:pPr>
      <w:r>
        <w:t>Within</w:t>
      </w:r>
      <w:r w:rsidR="000D50D7" w:rsidRPr="000D50D7">
        <w:t xml:space="preserve"> </w:t>
      </w:r>
      <w:r w:rsidRPr="00E55774">
        <w:t>14</w:t>
      </w:r>
      <w:r w:rsidR="000D50D7" w:rsidRPr="000D50D7">
        <w:t xml:space="preserve"> </w:t>
      </w:r>
      <w:r w:rsidRPr="00E55774">
        <w:t>days</w:t>
      </w:r>
      <w:r w:rsidR="000D50D7" w:rsidRPr="000D50D7">
        <w:t xml:space="preserve"> </w:t>
      </w:r>
      <w:r w:rsidRPr="00E55774">
        <w:t>of</w:t>
      </w:r>
      <w:r w:rsidR="000D50D7" w:rsidRPr="000D50D7">
        <w:t xml:space="preserve"> </w:t>
      </w:r>
      <w:r w:rsidRPr="00E55774">
        <w:t>a</w:t>
      </w:r>
      <w:r w:rsidR="000D50D7" w:rsidRPr="000D50D7">
        <w:t xml:space="preserve"> </w:t>
      </w:r>
      <w:r w:rsidRPr="00E55774">
        <w:t>hearing</w:t>
      </w:r>
      <w:r w:rsidR="000D50D7" w:rsidRPr="000D50D7">
        <w:t xml:space="preserve"> </w:t>
      </w:r>
      <w:r w:rsidRPr="00E55774">
        <w:t>or</w:t>
      </w:r>
      <w:r w:rsidR="000D50D7" w:rsidRPr="000D50D7">
        <w:t xml:space="preserve"> </w:t>
      </w:r>
      <w:r w:rsidRPr="00E55774">
        <w:t>a</w:t>
      </w:r>
      <w:r w:rsidR="000D50D7" w:rsidRPr="000D50D7">
        <w:t xml:space="preserve"> </w:t>
      </w:r>
      <w:r w:rsidRPr="00E55774">
        <w:t>decision</w:t>
      </w:r>
      <w:r w:rsidR="000D50D7" w:rsidRPr="000D50D7">
        <w:t xml:space="preserve"> </w:t>
      </w:r>
      <w:r w:rsidRPr="00E55774">
        <w:t>by</w:t>
      </w:r>
      <w:r w:rsidR="000D50D7" w:rsidRPr="000D50D7">
        <w:t xml:space="preserve"> </w:t>
      </w:r>
      <w:r w:rsidRPr="00E55774">
        <w:t>the</w:t>
      </w:r>
      <w:r w:rsidR="000D50D7" w:rsidRPr="000D50D7">
        <w:t xml:space="preserve"> </w:t>
      </w:r>
      <w:r w:rsidRPr="00E55774">
        <w:t>arbitrator</w:t>
      </w:r>
      <w:r w:rsidR="000D50D7" w:rsidRPr="000D50D7">
        <w:t xml:space="preserve"> </w:t>
      </w:r>
      <w:r w:rsidRPr="00E55774">
        <w:t>that</w:t>
      </w:r>
      <w:r w:rsidR="000D50D7" w:rsidRPr="000D50D7">
        <w:t xml:space="preserve"> </w:t>
      </w:r>
      <w:r w:rsidRPr="00E55774">
        <w:t>no</w:t>
      </w:r>
      <w:r w:rsidR="000D50D7" w:rsidRPr="000D50D7">
        <w:t xml:space="preserve"> </w:t>
      </w:r>
      <w:r w:rsidRPr="00E55774">
        <w:t>hearing</w:t>
      </w:r>
      <w:r w:rsidR="000D50D7" w:rsidRPr="000D50D7">
        <w:t xml:space="preserve"> </w:t>
      </w:r>
      <w:r w:rsidRPr="00E55774">
        <w:t>is</w:t>
      </w:r>
      <w:r w:rsidR="000D50D7" w:rsidRPr="000D50D7">
        <w:t xml:space="preserve"> </w:t>
      </w:r>
      <w:r w:rsidRPr="00E55774">
        <w:t>to</w:t>
      </w:r>
      <w:r w:rsidR="000D50D7" w:rsidRPr="000D50D7">
        <w:t xml:space="preserve"> </w:t>
      </w:r>
      <w:r w:rsidRPr="00E55774">
        <w:t>be</w:t>
      </w:r>
      <w:r w:rsidR="000D50D7" w:rsidRPr="000D50D7">
        <w:t xml:space="preserve"> </w:t>
      </w:r>
      <w:r w:rsidRPr="00E55774">
        <w:t>held</w:t>
      </w:r>
      <w:r w:rsidR="000D50D7" w:rsidRPr="000D50D7">
        <w:t xml:space="preserve"> </w:t>
      </w:r>
      <w:r w:rsidRPr="00E55774">
        <w:t>the</w:t>
      </w:r>
      <w:r w:rsidR="000D50D7" w:rsidRPr="000D50D7">
        <w:t xml:space="preserve"> </w:t>
      </w:r>
      <w:r w:rsidRPr="00E55774">
        <w:t>parties</w:t>
      </w:r>
      <w:r w:rsidR="000D50D7" w:rsidRPr="000D50D7">
        <w:t xml:space="preserve"> </w:t>
      </w:r>
      <w:r w:rsidRPr="00E55774">
        <w:t>may</w:t>
      </w:r>
      <w:r w:rsidR="000D50D7" w:rsidRPr="000D50D7">
        <w:t xml:space="preserve"> </w:t>
      </w:r>
      <w:r w:rsidRPr="00E55774">
        <w:t>by</w:t>
      </w:r>
      <w:r w:rsidR="000D50D7" w:rsidRPr="000D50D7">
        <w:t xml:space="preserve"> </w:t>
      </w:r>
      <w:r w:rsidRPr="00E55774">
        <w:t>way</w:t>
      </w:r>
      <w:r w:rsidR="000D50D7" w:rsidRPr="000D50D7">
        <w:t xml:space="preserve"> </w:t>
      </w:r>
      <w:r w:rsidRPr="00E55774">
        <w:t>of</w:t>
      </w:r>
      <w:r w:rsidR="000D50D7" w:rsidRPr="000D50D7">
        <w:t xml:space="preserve"> </w:t>
      </w:r>
      <w:r w:rsidRPr="00E55774">
        <w:t>exchange</w:t>
      </w:r>
      <w:r w:rsidR="000D50D7" w:rsidRPr="000D50D7">
        <w:t xml:space="preserve"> </w:t>
      </w:r>
      <w:r w:rsidRPr="00E55774">
        <w:t>provide</w:t>
      </w:r>
      <w:r w:rsidR="000D50D7" w:rsidRPr="000D50D7">
        <w:t xml:space="preserve"> </w:t>
      </w:r>
      <w:r w:rsidRPr="00E55774">
        <w:t>the</w:t>
      </w:r>
      <w:r w:rsidR="000D50D7" w:rsidRPr="000D50D7">
        <w:t xml:space="preserve"> </w:t>
      </w:r>
      <w:r w:rsidRPr="00E55774">
        <w:t>arbitrator</w:t>
      </w:r>
      <w:r w:rsidR="000D50D7" w:rsidRPr="000D50D7">
        <w:t xml:space="preserve"> </w:t>
      </w:r>
      <w:r w:rsidRPr="00E55774">
        <w:t>with</w:t>
      </w:r>
      <w:r w:rsidR="000D50D7" w:rsidRPr="000D50D7">
        <w:t xml:space="preserve"> </w:t>
      </w:r>
      <w:r w:rsidRPr="00E55774">
        <w:t>a</w:t>
      </w:r>
      <w:r w:rsidR="000D50D7" w:rsidRPr="000D50D7">
        <w:t xml:space="preserve"> </w:t>
      </w:r>
      <w:r w:rsidRPr="00E55774">
        <w:t>final</w:t>
      </w:r>
      <w:r w:rsidR="000D50D7" w:rsidRPr="000D50D7">
        <w:t xml:space="preserve"> </w:t>
      </w:r>
      <w:r w:rsidRPr="00E55774">
        <w:t>submission</w:t>
      </w:r>
      <w:r w:rsidR="000D50D7" w:rsidRPr="000D50D7">
        <w:t xml:space="preserve"> </w:t>
      </w:r>
      <w:r w:rsidRPr="00E55774">
        <w:t>in</w:t>
      </w:r>
      <w:r w:rsidR="000D50D7" w:rsidRPr="000D50D7">
        <w:t xml:space="preserve"> </w:t>
      </w:r>
      <w:r w:rsidRPr="00E55774">
        <w:t>connection</w:t>
      </w:r>
      <w:r w:rsidR="000D50D7" w:rsidRPr="000D50D7">
        <w:t xml:space="preserve"> </w:t>
      </w:r>
      <w:r w:rsidRPr="00E55774">
        <w:t>with</w:t>
      </w:r>
      <w:r w:rsidR="000D50D7" w:rsidRPr="000D50D7">
        <w:t xml:space="preserve"> </w:t>
      </w:r>
      <w:r w:rsidRPr="00E55774">
        <w:t>the</w:t>
      </w:r>
      <w:r w:rsidR="000D50D7" w:rsidRPr="000D50D7">
        <w:t xml:space="preserve"> </w:t>
      </w:r>
      <w:r w:rsidRPr="00E55774">
        <w:t>matters</w:t>
      </w:r>
      <w:r w:rsidR="000D50D7" w:rsidRPr="000D50D7">
        <w:t xml:space="preserve"> </w:t>
      </w:r>
      <w:r w:rsidRPr="00E55774">
        <w:t>in</w:t>
      </w:r>
      <w:r w:rsidR="000D50D7" w:rsidRPr="000D50D7">
        <w:t xml:space="preserve"> </w:t>
      </w:r>
      <w:r w:rsidRPr="00E55774">
        <w:t>dispute</w:t>
      </w:r>
      <w:r w:rsidR="000D50D7" w:rsidRPr="000D50D7">
        <w:t xml:space="preserve"> </w:t>
      </w:r>
      <w:r w:rsidRPr="00E55774">
        <w:t>and</w:t>
      </w:r>
      <w:r w:rsidR="000D50D7" w:rsidRPr="000D50D7">
        <w:t xml:space="preserve"> </w:t>
      </w:r>
      <w:r w:rsidRPr="00E55774">
        <w:t>any</w:t>
      </w:r>
      <w:r w:rsidR="000D50D7" w:rsidRPr="000D50D7">
        <w:t xml:space="preserve"> </w:t>
      </w:r>
      <w:r w:rsidRPr="00E55774">
        <w:t>submissions</w:t>
      </w:r>
      <w:r w:rsidR="000D50D7" w:rsidRPr="000D50D7">
        <w:t xml:space="preserve"> </w:t>
      </w:r>
      <w:r w:rsidRPr="00E55774">
        <w:t>on</w:t>
      </w:r>
      <w:r w:rsidR="000D50D7" w:rsidRPr="000D50D7">
        <w:t xml:space="preserve"> </w:t>
      </w:r>
      <w:r w:rsidRPr="00E55774">
        <w:t>costs.</w:t>
      </w:r>
      <w:r w:rsidR="000D50D7" w:rsidRPr="000D50D7">
        <w:t xml:space="preserve"> </w:t>
      </w:r>
      <w:r w:rsidRPr="00E55774">
        <w:t>The</w:t>
      </w:r>
      <w:r w:rsidR="000D50D7" w:rsidRPr="000D50D7">
        <w:t xml:space="preserve"> </w:t>
      </w:r>
      <w:r w:rsidRPr="00E55774">
        <w:t>arbitrator</w:t>
      </w:r>
      <w:r w:rsidR="000D50D7" w:rsidRPr="000D50D7">
        <w:t xml:space="preserve"> </w:t>
      </w:r>
      <w:r w:rsidRPr="00E55774">
        <w:t>must</w:t>
      </w:r>
      <w:r w:rsidR="000D50D7" w:rsidRPr="000D50D7">
        <w:t xml:space="preserve"> </w:t>
      </w:r>
      <w:r w:rsidRPr="00E55774">
        <w:t>take</w:t>
      </w:r>
      <w:r w:rsidR="000D50D7" w:rsidRPr="000D50D7">
        <w:t xml:space="preserve"> </w:t>
      </w:r>
      <w:r w:rsidRPr="00E55774">
        <w:t>these</w:t>
      </w:r>
      <w:r w:rsidR="000D50D7" w:rsidRPr="000D50D7">
        <w:t xml:space="preserve"> </w:t>
      </w:r>
      <w:r w:rsidRPr="00E55774">
        <w:t>submissions</w:t>
      </w:r>
      <w:r w:rsidR="000D50D7" w:rsidRPr="000D50D7">
        <w:t xml:space="preserve"> </w:t>
      </w:r>
      <w:r w:rsidRPr="00E55774">
        <w:t>into</w:t>
      </w:r>
      <w:r w:rsidR="000D50D7" w:rsidRPr="000D50D7">
        <w:t xml:space="preserve"> </w:t>
      </w:r>
      <w:r w:rsidRPr="00E55774">
        <w:t>account</w:t>
      </w:r>
      <w:r w:rsidR="000D50D7" w:rsidRPr="000D50D7">
        <w:t xml:space="preserve"> </w:t>
      </w:r>
      <w:r w:rsidRPr="00E55774">
        <w:t>in</w:t>
      </w:r>
      <w:r w:rsidR="000D50D7" w:rsidRPr="000D50D7">
        <w:t xml:space="preserve"> </w:t>
      </w:r>
      <w:r w:rsidRPr="00E55774">
        <w:t>the</w:t>
      </w:r>
      <w:r w:rsidR="000D50D7" w:rsidRPr="000D50D7">
        <w:t xml:space="preserve"> </w:t>
      </w:r>
      <w:r w:rsidRPr="00E55774">
        <w:t>award</w:t>
      </w:r>
      <w:r>
        <w:t>.</w:t>
      </w:r>
    </w:p>
    <w:p w14:paraId="58669C5B" w14:textId="77777777" w:rsidR="00283174" w:rsidRDefault="00283174" w:rsidP="00283174">
      <w:pPr>
        <w:pStyle w:val="N2"/>
      </w:pPr>
      <w:r w:rsidRPr="00E55774">
        <w:t>The</w:t>
      </w:r>
      <w:r w:rsidR="000D50D7" w:rsidRPr="000D50D7">
        <w:t xml:space="preserve"> </w:t>
      </w:r>
      <w:r w:rsidRPr="00E55774">
        <w:t>arbitrator</w:t>
      </w:r>
      <w:r w:rsidR="000D50D7" w:rsidRPr="000D50D7">
        <w:t xml:space="preserve"> </w:t>
      </w:r>
      <w:r w:rsidRPr="00E55774">
        <w:t>may</w:t>
      </w:r>
      <w:r w:rsidR="000D50D7" w:rsidRPr="000D50D7">
        <w:t xml:space="preserve"> </w:t>
      </w:r>
      <w:r w:rsidRPr="00E55774">
        <w:t>make</w:t>
      </w:r>
      <w:r w:rsidR="000D50D7" w:rsidRPr="000D50D7">
        <w:t xml:space="preserve"> </w:t>
      </w:r>
      <w:r w:rsidRPr="00E55774">
        <w:t>other</w:t>
      </w:r>
      <w:r w:rsidR="000D50D7" w:rsidRPr="000D50D7">
        <w:t xml:space="preserve"> </w:t>
      </w:r>
      <w:r w:rsidRPr="00E55774">
        <w:t>directions</w:t>
      </w:r>
      <w:r w:rsidR="000D50D7" w:rsidRPr="000D50D7">
        <w:t xml:space="preserve"> </w:t>
      </w:r>
      <w:r w:rsidRPr="00E55774">
        <w:t>or</w:t>
      </w:r>
      <w:r w:rsidR="000D50D7" w:rsidRPr="000D50D7">
        <w:t xml:space="preserve"> </w:t>
      </w:r>
      <w:r w:rsidRPr="00E55774">
        <w:t>rulings</w:t>
      </w:r>
      <w:r w:rsidR="000D50D7" w:rsidRPr="000D50D7">
        <w:t xml:space="preserve"> </w:t>
      </w:r>
      <w:r w:rsidRPr="00E55774">
        <w:t>as</w:t>
      </w:r>
      <w:r w:rsidR="000D50D7" w:rsidRPr="000D50D7">
        <w:t xml:space="preserve"> </w:t>
      </w:r>
      <w:r w:rsidRPr="00E55774">
        <w:t>considered</w:t>
      </w:r>
      <w:r w:rsidR="000D50D7" w:rsidRPr="000D50D7">
        <w:t xml:space="preserve"> </w:t>
      </w:r>
      <w:r w:rsidRPr="00E55774">
        <w:t>appropriate</w:t>
      </w:r>
      <w:r w:rsidR="000D50D7" w:rsidRPr="000D50D7">
        <w:t xml:space="preserve"> </w:t>
      </w:r>
      <w:r w:rsidRPr="00E55774">
        <w:t>in</w:t>
      </w:r>
      <w:r w:rsidR="000D50D7" w:rsidRPr="000D50D7">
        <w:t xml:space="preserve"> </w:t>
      </w:r>
      <w:r w:rsidRPr="00E55774">
        <w:t>order</w:t>
      </w:r>
      <w:r w:rsidR="000D50D7" w:rsidRPr="000D50D7">
        <w:t xml:space="preserve"> </w:t>
      </w:r>
      <w:r w:rsidRPr="00E55774">
        <w:t>to</w:t>
      </w:r>
      <w:r w:rsidR="000D50D7" w:rsidRPr="000D50D7">
        <w:t xml:space="preserve"> </w:t>
      </w:r>
      <w:r w:rsidRPr="00E55774">
        <w:t>ensure</w:t>
      </w:r>
      <w:r w:rsidR="000D50D7" w:rsidRPr="000D50D7">
        <w:t xml:space="preserve"> </w:t>
      </w:r>
      <w:r w:rsidRPr="00E55774">
        <w:t>that</w:t>
      </w:r>
      <w:r w:rsidR="000D50D7" w:rsidRPr="000D50D7">
        <w:t xml:space="preserve"> </w:t>
      </w:r>
      <w:r w:rsidRPr="00E55774">
        <w:t>the</w:t>
      </w:r>
      <w:r w:rsidR="000D50D7" w:rsidRPr="000D50D7">
        <w:t xml:space="preserve"> </w:t>
      </w:r>
      <w:r w:rsidRPr="00E55774">
        <w:t>parties</w:t>
      </w:r>
      <w:r w:rsidR="000D50D7" w:rsidRPr="000D50D7">
        <w:t xml:space="preserve"> </w:t>
      </w:r>
      <w:r w:rsidRPr="00E55774">
        <w:t>comply</w:t>
      </w:r>
      <w:r w:rsidR="000D50D7" w:rsidRPr="000D50D7">
        <w:t xml:space="preserve"> </w:t>
      </w:r>
      <w:r w:rsidRPr="00E55774">
        <w:t>with</w:t>
      </w:r>
      <w:r w:rsidR="000D50D7" w:rsidRPr="000D50D7">
        <w:t xml:space="preserve"> </w:t>
      </w:r>
      <w:r w:rsidRPr="00E55774">
        <w:t>the</w:t>
      </w:r>
      <w:r w:rsidR="000D50D7" w:rsidRPr="000D50D7">
        <w:t xml:space="preserve"> </w:t>
      </w:r>
      <w:r w:rsidRPr="00E55774">
        <w:t>timetable</w:t>
      </w:r>
      <w:r w:rsidR="000D50D7" w:rsidRPr="000D50D7">
        <w:t xml:space="preserve"> </w:t>
      </w:r>
      <w:r w:rsidRPr="00E55774">
        <w:t>and</w:t>
      </w:r>
      <w:r w:rsidR="000D50D7" w:rsidRPr="000D50D7">
        <w:t xml:space="preserve"> </w:t>
      </w:r>
      <w:r w:rsidRPr="00E55774">
        <w:t>procedures</w:t>
      </w:r>
      <w:r w:rsidR="000D50D7" w:rsidRPr="000D50D7">
        <w:t xml:space="preserve"> </w:t>
      </w:r>
      <w:r w:rsidRPr="00E55774">
        <w:t>to</w:t>
      </w:r>
      <w:r w:rsidR="000D50D7" w:rsidRPr="000D50D7">
        <w:t xml:space="preserve"> </w:t>
      </w:r>
      <w:r w:rsidRPr="00E55774">
        <w:t>achieve</w:t>
      </w:r>
      <w:r w:rsidR="000D50D7" w:rsidRPr="000D50D7">
        <w:t xml:space="preserve"> </w:t>
      </w:r>
      <w:r w:rsidRPr="00E55774">
        <w:t>an</w:t>
      </w:r>
      <w:r w:rsidR="000D50D7" w:rsidRPr="000D50D7">
        <w:t xml:space="preserve"> </w:t>
      </w:r>
      <w:r w:rsidRPr="00E55774">
        <w:t>award</w:t>
      </w:r>
      <w:r w:rsidR="000D50D7" w:rsidRPr="000D50D7">
        <w:t xml:space="preserve"> </w:t>
      </w:r>
      <w:r w:rsidRPr="00E55774">
        <w:t>on</w:t>
      </w:r>
      <w:r w:rsidR="000D50D7" w:rsidRPr="000D50D7">
        <w:t xml:space="preserve"> </w:t>
      </w:r>
      <w:r w:rsidRPr="00E55774">
        <w:t>the</w:t>
      </w:r>
      <w:r w:rsidR="000D50D7" w:rsidRPr="000D50D7">
        <w:t xml:space="preserve"> </w:t>
      </w:r>
      <w:r w:rsidRPr="00E55774">
        <w:t>substantive</w:t>
      </w:r>
      <w:r w:rsidR="000D50D7" w:rsidRPr="000D50D7">
        <w:t xml:space="preserve"> </w:t>
      </w:r>
      <w:r w:rsidRPr="00E55774">
        <w:t>difference</w:t>
      </w:r>
      <w:r w:rsidR="000D50D7" w:rsidRPr="000D50D7">
        <w:t xml:space="preserve"> </w:t>
      </w:r>
      <w:r w:rsidRPr="00E55774">
        <w:t>within</w:t>
      </w:r>
      <w:r w:rsidR="000D50D7" w:rsidRPr="000D50D7">
        <w:t xml:space="preserve"> </w:t>
      </w:r>
      <w:r w:rsidRPr="00E55774">
        <w:t>four</w:t>
      </w:r>
      <w:r w:rsidR="000D50D7" w:rsidRPr="000D50D7">
        <w:t xml:space="preserve"> </w:t>
      </w:r>
      <w:r w:rsidRPr="00E55774">
        <w:t>months</w:t>
      </w:r>
      <w:r w:rsidR="000D50D7" w:rsidRPr="000D50D7">
        <w:t xml:space="preserve"> </w:t>
      </w:r>
      <w:r w:rsidRPr="00E55774">
        <w:t>of</w:t>
      </w:r>
      <w:r w:rsidR="000D50D7" w:rsidRPr="000D50D7">
        <w:t xml:space="preserve"> </w:t>
      </w:r>
      <w:r w:rsidRPr="00E55774">
        <w:t>the</w:t>
      </w:r>
      <w:r w:rsidR="000D50D7" w:rsidRPr="000D50D7">
        <w:t xml:space="preserve"> </w:t>
      </w:r>
      <w:r w:rsidRPr="00E55774">
        <w:t>date</w:t>
      </w:r>
      <w:r w:rsidR="000D50D7" w:rsidRPr="000D50D7">
        <w:t xml:space="preserve"> </w:t>
      </w:r>
      <w:r w:rsidRPr="00E55774">
        <w:t>on</w:t>
      </w:r>
      <w:r w:rsidR="000D50D7" w:rsidRPr="000D50D7">
        <w:t xml:space="preserve"> </w:t>
      </w:r>
      <w:r w:rsidRPr="00E55774">
        <w:t>which</w:t>
      </w:r>
      <w:r w:rsidR="000D50D7" w:rsidRPr="000D50D7">
        <w:t xml:space="preserve"> </w:t>
      </w:r>
      <w:r w:rsidRPr="00E55774">
        <w:t>the</w:t>
      </w:r>
      <w:r w:rsidR="000D50D7" w:rsidRPr="000D50D7">
        <w:t xml:space="preserve"> </w:t>
      </w:r>
      <w:r w:rsidRPr="00E55774">
        <w:t>arbitrator</w:t>
      </w:r>
      <w:r w:rsidR="000D50D7" w:rsidRPr="000D50D7">
        <w:t xml:space="preserve"> </w:t>
      </w:r>
      <w:r w:rsidRPr="00E55774">
        <w:t>is</w:t>
      </w:r>
      <w:r w:rsidR="000D50D7" w:rsidRPr="000D50D7">
        <w:t xml:space="preserve"> </w:t>
      </w:r>
      <w:r w:rsidRPr="00E55774">
        <w:t>appointed,</w:t>
      </w:r>
      <w:r w:rsidR="000D50D7" w:rsidRPr="000D50D7">
        <w:t xml:space="preserve"> </w:t>
      </w:r>
      <w:r w:rsidRPr="00E55774">
        <w:t>unless</w:t>
      </w:r>
      <w:r w:rsidR="000D50D7" w:rsidRPr="000D50D7">
        <w:t xml:space="preserve"> </w:t>
      </w:r>
      <w:r w:rsidRPr="00E55774">
        <w:t>both</w:t>
      </w:r>
      <w:r w:rsidR="000D50D7" w:rsidRPr="000D50D7">
        <w:t xml:space="preserve"> </w:t>
      </w:r>
      <w:r w:rsidRPr="00E55774">
        <w:t>parties</w:t>
      </w:r>
      <w:r w:rsidR="000D50D7" w:rsidRPr="000D50D7">
        <w:t xml:space="preserve"> </w:t>
      </w:r>
      <w:r w:rsidRPr="00E55774">
        <w:t>otherwise</w:t>
      </w:r>
      <w:r w:rsidR="000D50D7" w:rsidRPr="000D50D7">
        <w:t xml:space="preserve"> </w:t>
      </w:r>
      <w:r w:rsidRPr="00E55774">
        <w:t>agree</w:t>
      </w:r>
      <w:r w:rsidR="000D50D7" w:rsidRPr="000D50D7">
        <w:t xml:space="preserve"> </w:t>
      </w:r>
      <w:r w:rsidRPr="00E55774">
        <w:t>to</w:t>
      </w:r>
      <w:r w:rsidR="000D50D7" w:rsidRPr="000D50D7">
        <w:t xml:space="preserve"> </w:t>
      </w:r>
      <w:r w:rsidRPr="00E55774">
        <w:t>an</w:t>
      </w:r>
      <w:r w:rsidR="000D50D7" w:rsidRPr="000D50D7">
        <w:t xml:space="preserve"> </w:t>
      </w:r>
      <w:r w:rsidRPr="00E55774">
        <w:t>extension</w:t>
      </w:r>
      <w:r w:rsidR="000D50D7" w:rsidRPr="000D50D7">
        <w:t xml:space="preserve"> </w:t>
      </w:r>
      <w:r w:rsidRPr="00E55774">
        <w:t>to</w:t>
      </w:r>
      <w:r w:rsidR="000D50D7" w:rsidRPr="000D50D7">
        <w:t xml:space="preserve"> </w:t>
      </w:r>
      <w:r w:rsidRPr="00E55774">
        <w:t>the</w:t>
      </w:r>
      <w:r w:rsidR="000D50D7" w:rsidRPr="000D50D7">
        <w:t xml:space="preserve"> </w:t>
      </w:r>
      <w:r w:rsidRPr="00E55774">
        <w:t>date</w:t>
      </w:r>
      <w:r w:rsidR="000D50D7" w:rsidRPr="000D50D7">
        <w:t xml:space="preserve"> </w:t>
      </w:r>
      <w:r w:rsidRPr="00E55774">
        <w:t>for</w:t>
      </w:r>
      <w:r w:rsidR="000D50D7" w:rsidRPr="000D50D7">
        <w:t xml:space="preserve"> </w:t>
      </w:r>
      <w:r w:rsidRPr="00E55774">
        <w:t>the</w:t>
      </w:r>
      <w:r w:rsidR="000D50D7" w:rsidRPr="000D50D7">
        <w:t xml:space="preserve"> </w:t>
      </w:r>
      <w:r w:rsidRPr="00E55774">
        <w:t>award</w:t>
      </w:r>
      <w:r>
        <w:t>.</w:t>
      </w:r>
    </w:p>
    <w:p w14:paraId="73893914" w14:textId="77777777" w:rsidR="00283174" w:rsidRDefault="00283174" w:rsidP="00283174">
      <w:pPr>
        <w:pStyle w:val="N2"/>
      </w:pPr>
      <w:r w:rsidRPr="00E55774">
        <w:t>If</w:t>
      </w:r>
      <w:r w:rsidR="000D50D7" w:rsidRPr="000D50D7">
        <w:t xml:space="preserve"> </w:t>
      </w:r>
      <w:r w:rsidRPr="00E55774">
        <w:t>a</w:t>
      </w:r>
      <w:r w:rsidR="000D50D7" w:rsidRPr="000D50D7">
        <w:t xml:space="preserve"> </w:t>
      </w:r>
      <w:r w:rsidRPr="00E55774">
        <w:t>party</w:t>
      </w:r>
      <w:r w:rsidR="000D50D7" w:rsidRPr="000D50D7">
        <w:t xml:space="preserve"> </w:t>
      </w:r>
      <w:r w:rsidRPr="00E55774">
        <w:t>fails</w:t>
      </w:r>
      <w:r w:rsidR="000D50D7" w:rsidRPr="000D50D7">
        <w:t xml:space="preserve"> </w:t>
      </w:r>
      <w:r w:rsidRPr="00E55774">
        <w:t>to</w:t>
      </w:r>
      <w:r w:rsidR="000D50D7" w:rsidRPr="000D50D7">
        <w:t xml:space="preserve"> </w:t>
      </w:r>
      <w:r w:rsidRPr="00E55774">
        <w:t>comply</w:t>
      </w:r>
      <w:r w:rsidR="000D50D7" w:rsidRPr="000D50D7">
        <w:t xml:space="preserve"> </w:t>
      </w:r>
      <w:r w:rsidRPr="00E55774">
        <w:t>with</w:t>
      </w:r>
      <w:r w:rsidR="000D50D7" w:rsidRPr="000D50D7">
        <w:t xml:space="preserve"> </w:t>
      </w:r>
      <w:r w:rsidRPr="00E55774">
        <w:t>the</w:t>
      </w:r>
      <w:r w:rsidR="000D50D7" w:rsidRPr="000D50D7">
        <w:t xml:space="preserve"> </w:t>
      </w:r>
      <w:r w:rsidRPr="00E55774">
        <w:t>timetable,</w:t>
      </w:r>
      <w:r w:rsidR="000D50D7" w:rsidRPr="000D50D7">
        <w:t xml:space="preserve"> </w:t>
      </w:r>
      <w:r w:rsidRPr="00E55774">
        <w:t>procedure</w:t>
      </w:r>
      <w:r w:rsidR="000D50D7" w:rsidRPr="000D50D7">
        <w:t xml:space="preserve"> </w:t>
      </w:r>
      <w:r w:rsidRPr="00E55774">
        <w:t>or</w:t>
      </w:r>
      <w:r w:rsidR="000D50D7" w:rsidRPr="000D50D7">
        <w:t xml:space="preserve"> </w:t>
      </w:r>
      <w:r w:rsidRPr="00E55774">
        <w:t>any</w:t>
      </w:r>
      <w:r w:rsidR="000D50D7" w:rsidRPr="000D50D7">
        <w:t xml:space="preserve"> </w:t>
      </w:r>
      <w:r w:rsidRPr="00E55774">
        <w:t>other</w:t>
      </w:r>
      <w:r w:rsidR="000D50D7" w:rsidRPr="000D50D7">
        <w:t xml:space="preserve"> </w:t>
      </w:r>
      <w:r w:rsidRPr="00E55774">
        <w:t>direction</w:t>
      </w:r>
      <w:r w:rsidR="000D50D7" w:rsidRPr="000D50D7">
        <w:t xml:space="preserve"> </w:t>
      </w:r>
      <w:r w:rsidRPr="00E55774">
        <w:t>then</w:t>
      </w:r>
      <w:r w:rsidR="000D50D7" w:rsidRPr="000D50D7">
        <w:t xml:space="preserve"> </w:t>
      </w:r>
      <w:r w:rsidRPr="00E55774">
        <w:t>the</w:t>
      </w:r>
      <w:r w:rsidR="000D50D7" w:rsidRPr="000D50D7">
        <w:t xml:space="preserve"> </w:t>
      </w:r>
      <w:r w:rsidRPr="00E55774">
        <w:t>arbitrator</w:t>
      </w:r>
      <w:r w:rsidR="000D50D7" w:rsidRPr="000D50D7">
        <w:t xml:space="preserve"> </w:t>
      </w:r>
      <w:r w:rsidRPr="00E55774">
        <w:t>may</w:t>
      </w:r>
      <w:r w:rsidR="000D50D7" w:rsidRPr="000D50D7">
        <w:t xml:space="preserve"> </w:t>
      </w:r>
      <w:r w:rsidRPr="00E55774">
        <w:t>continue</w:t>
      </w:r>
      <w:r w:rsidR="000D50D7" w:rsidRPr="000D50D7">
        <w:t xml:space="preserve"> </w:t>
      </w:r>
      <w:r w:rsidRPr="00E55774">
        <w:t>in</w:t>
      </w:r>
      <w:r w:rsidR="000D50D7" w:rsidRPr="000D50D7">
        <w:t xml:space="preserve"> </w:t>
      </w:r>
      <w:r w:rsidRPr="00E55774">
        <w:t>the</w:t>
      </w:r>
      <w:r w:rsidR="000D50D7" w:rsidRPr="000D50D7">
        <w:t xml:space="preserve"> </w:t>
      </w:r>
      <w:r w:rsidRPr="00E55774">
        <w:t>absence</w:t>
      </w:r>
      <w:r w:rsidR="000D50D7" w:rsidRPr="000D50D7">
        <w:t xml:space="preserve"> </w:t>
      </w:r>
      <w:r w:rsidRPr="00E55774">
        <w:t>of</w:t>
      </w:r>
      <w:r w:rsidR="000D50D7" w:rsidRPr="000D50D7">
        <w:t xml:space="preserve"> </w:t>
      </w:r>
      <w:r w:rsidRPr="00E55774">
        <w:t>a</w:t>
      </w:r>
      <w:r w:rsidR="000D50D7" w:rsidRPr="000D50D7">
        <w:t xml:space="preserve"> </w:t>
      </w:r>
      <w:r w:rsidRPr="00E55774">
        <w:t>party</w:t>
      </w:r>
      <w:r w:rsidR="000D50D7" w:rsidRPr="000D50D7">
        <w:t xml:space="preserve"> </w:t>
      </w:r>
      <w:r w:rsidRPr="00E55774">
        <w:t>or</w:t>
      </w:r>
      <w:r w:rsidR="000D50D7" w:rsidRPr="000D50D7">
        <w:t xml:space="preserve"> </w:t>
      </w:r>
      <w:r w:rsidRPr="00E55774">
        <w:t>submission</w:t>
      </w:r>
      <w:r w:rsidR="000D50D7" w:rsidRPr="000D50D7">
        <w:t xml:space="preserve"> </w:t>
      </w:r>
      <w:r w:rsidRPr="00E55774">
        <w:t>or</w:t>
      </w:r>
      <w:r w:rsidR="000D50D7" w:rsidRPr="000D50D7">
        <w:t xml:space="preserve"> </w:t>
      </w:r>
      <w:r w:rsidRPr="00E55774">
        <w:t>document,</w:t>
      </w:r>
      <w:r w:rsidR="000D50D7" w:rsidRPr="000D50D7">
        <w:t xml:space="preserve"> </w:t>
      </w:r>
      <w:r w:rsidRPr="00E55774">
        <w:t>and</w:t>
      </w:r>
      <w:r w:rsidR="000D50D7" w:rsidRPr="000D50D7">
        <w:t xml:space="preserve"> </w:t>
      </w:r>
      <w:r w:rsidRPr="00E55774">
        <w:t>may</w:t>
      </w:r>
      <w:r w:rsidR="000D50D7" w:rsidRPr="000D50D7">
        <w:t xml:space="preserve"> </w:t>
      </w:r>
      <w:r w:rsidRPr="00E55774">
        <w:t>make</w:t>
      </w:r>
      <w:r w:rsidR="000D50D7" w:rsidRPr="000D50D7">
        <w:t xml:space="preserve"> </w:t>
      </w:r>
      <w:r w:rsidRPr="00E55774">
        <w:t>a</w:t>
      </w:r>
      <w:r w:rsidR="000D50D7" w:rsidRPr="000D50D7">
        <w:t xml:space="preserve"> </w:t>
      </w:r>
      <w:r w:rsidRPr="00E55774">
        <w:t>decision</w:t>
      </w:r>
      <w:r w:rsidR="000D50D7" w:rsidRPr="000D50D7">
        <w:t xml:space="preserve"> </w:t>
      </w:r>
      <w:r w:rsidRPr="00E55774">
        <w:t>on</w:t>
      </w:r>
      <w:r w:rsidR="000D50D7" w:rsidRPr="000D50D7">
        <w:t xml:space="preserve"> </w:t>
      </w:r>
      <w:r w:rsidRPr="00E55774">
        <w:t>the</w:t>
      </w:r>
      <w:r w:rsidR="000D50D7" w:rsidRPr="000D50D7">
        <w:t xml:space="preserve"> </w:t>
      </w:r>
      <w:r w:rsidRPr="00E55774">
        <w:t>information</w:t>
      </w:r>
      <w:r w:rsidR="000D50D7" w:rsidRPr="000D50D7">
        <w:t xml:space="preserve"> </w:t>
      </w:r>
      <w:r w:rsidRPr="00E55774">
        <w:t>before</w:t>
      </w:r>
      <w:r w:rsidR="000D50D7" w:rsidRPr="000D50D7">
        <w:t xml:space="preserve"> </w:t>
      </w:r>
      <w:r w:rsidRPr="00E55774">
        <w:t>the</w:t>
      </w:r>
      <w:r w:rsidR="000D50D7" w:rsidRPr="000D50D7">
        <w:t xml:space="preserve"> </w:t>
      </w:r>
      <w:r w:rsidRPr="00E55774">
        <w:t>arbitrator</w:t>
      </w:r>
      <w:r w:rsidR="000D50D7" w:rsidRPr="000D50D7">
        <w:t xml:space="preserve"> </w:t>
      </w:r>
      <w:r w:rsidRPr="00E55774">
        <w:t>attaching</w:t>
      </w:r>
      <w:r w:rsidR="000D50D7" w:rsidRPr="000D50D7">
        <w:t xml:space="preserve"> </w:t>
      </w:r>
      <w:r w:rsidRPr="00E55774">
        <w:t>the</w:t>
      </w:r>
      <w:r w:rsidR="000D50D7" w:rsidRPr="000D50D7">
        <w:t xml:space="preserve"> </w:t>
      </w:r>
      <w:r w:rsidRPr="00E55774">
        <w:t>appropriate</w:t>
      </w:r>
      <w:r w:rsidR="000D50D7" w:rsidRPr="000D50D7">
        <w:t xml:space="preserve"> </w:t>
      </w:r>
      <w:r w:rsidRPr="00E55774">
        <w:t>weight</w:t>
      </w:r>
      <w:r w:rsidR="000D50D7" w:rsidRPr="000D50D7">
        <w:t xml:space="preserve"> </w:t>
      </w:r>
      <w:r w:rsidRPr="00E55774">
        <w:t>to</w:t>
      </w:r>
      <w:r w:rsidR="000D50D7" w:rsidRPr="000D50D7">
        <w:t xml:space="preserve"> </w:t>
      </w:r>
      <w:r w:rsidRPr="00E55774">
        <w:t>any</w:t>
      </w:r>
      <w:r w:rsidR="000D50D7" w:rsidRPr="000D50D7">
        <w:t xml:space="preserve"> </w:t>
      </w:r>
      <w:r w:rsidRPr="00E55774">
        <w:t>evidence</w:t>
      </w:r>
      <w:r w:rsidR="000D50D7" w:rsidRPr="000D50D7">
        <w:t xml:space="preserve"> </w:t>
      </w:r>
      <w:r w:rsidRPr="00E55774">
        <w:t>submitted</w:t>
      </w:r>
      <w:r w:rsidR="000D50D7" w:rsidRPr="000D50D7">
        <w:t xml:space="preserve"> </w:t>
      </w:r>
      <w:r w:rsidRPr="00E55774">
        <w:t>beyond</w:t>
      </w:r>
      <w:r w:rsidR="000D50D7" w:rsidRPr="000D50D7">
        <w:t xml:space="preserve"> </w:t>
      </w:r>
      <w:r w:rsidRPr="00E55774">
        <w:t>any</w:t>
      </w:r>
      <w:r w:rsidR="000D50D7" w:rsidRPr="000D50D7">
        <w:t xml:space="preserve"> </w:t>
      </w:r>
      <w:r w:rsidRPr="00E55774">
        <w:t>timetable</w:t>
      </w:r>
      <w:r w:rsidR="000D50D7" w:rsidRPr="000D50D7">
        <w:t xml:space="preserve"> </w:t>
      </w:r>
      <w:r w:rsidRPr="00E55774">
        <w:t>or</w:t>
      </w:r>
      <w:r w:rsidR="000D50D7" w:rsidRPr="000D50D7">
        <w:t xml:space="preserve"> </w:t>
      </w:r>
      <w:r w:rsidRPr="00E55774">
        <w:t>in</w:t>
      </w:r>
      <w:r w:rsidR="000D50D7" w:rsidRPr="000D50D7">
        <w:t xml:space="preserve"> </w:t>
      </w:r>
      <w:r w:rsidRPr="00E55774">
        <w:t>breach</w:t>
      </w:r>
      <w:r w:rsidR="000D50D7" w:rsidRPr="000D50D7">
        <w:t xml:space="preserve"> </w:t>
      </w:r>
      <w:r w:rsidRPr="00E55774">
        <w:t>of</w:t>
      </w:r>
      <w:r w:rsidR="000D50D7" w:rsidRPr="000D50D7">
        <w:t xml:space="preserve"> </w:t>
      </w:r>
      <w:r w:rsidRPr="00E55774">
        <w:t>any</w:t>
      </w:r>
      <w:r w:rsidR="000D50D7" w:rsidRPr="000D50D7">
        <w:t xml:space="preserve"> </w:t>
      </w:r>
      <w:r w:rsidRPr="00E55774">
        <w:t>procedure</w:t>
      </w:r>
      <w:r w:rsidR="000D50D7" w:rsidRPr="000D50D7">
        <w:t xml:space="preserve"> </w:t>
      </w:r>
      <w:r w:rsidRPr="00E55774">
        <w:t>or</w:t>
      </w:r>
      <w:r w:rsidR="000D50D7" w:rsidRPr="000D50D7">
        <w:t xml:space="preserve"> </w:t>
      </w:r>
      <w:r w:rsidRPr="00E55774">
        <w:t>direction</w:t>
      </w:r>
      <w:r>
        <w:t>.</w:t>
      </w:r>
    </w:p>
    <w:p w14:paraId="725FB54A" w14:textId="77777777" w:rsidR="00283174" w:rsidRDefault="00283174" w:rsidP="00283174">
      <w:pPr>
        <w:pStyle w:val="N2"/>
      </w:pPr>
      <w:r w:rsidRPr="00E55774">
        <w:t>The</w:t>
      </w:r>
      <w:r w:rsidR="000D50D7" w:rsidRPr="000D50D7">
        <w:t xml:space="preserve"> </w:t>
      </w:r>
      <w:r w:rsidRPr="00E55774">
        <w:t>arbitrator’s</w:t>
      </w:r>
      <w:r w:rsidR="000D50D7" w:rsidRPr="000D50D7">
        <w:t xml:space="preserve"> </w:t>
      </w:r>
      <w:r w:rsidRPr="00E55774">
        <w:t>award</w:t>
      </w:r>
      <w:r w:rsidR="000D50D7" w:rsidRPr="000D50D7">
        <w:t xml:space="preserve"> </w:t>
      </w:r>
      <w:r w:rsidRPr="00E55774">
        <w:t>must</w:t>
      </w:r>
      <w:r w:rsidR="000D50D7" w:rsidRPr="000D50D7">
        <w:t xml:space="preserve"> </w:t>
      </w:r>
      <w:r w:rsidRPr="00E55774">
        <w:t>include</w:t>
      </w:r>
      <w:r w:rsidR="000D50D7" w:rsidRPr="000D50D7">
        <w:t xml:space="preserve"> </w:t>
      </w:r>
      <w:r w:rsidRPr="00E55774">
        <w:t>reasons.</w:t>
      </w:r>
      <w:r w:rsidR="000D50D7" w:rsidRPr="000D50D7">
        <w:t xml:space="preserve"> </w:t>
      </w:r>
      <w:r w:rsidRPr="00E55774">
        <w:t>The</w:t>
      </w:r>
      <w:r w:rsidR="000D50D7" w:rsidRPr="000D50D7">
        <w:t xml:space="preserve"> </w:t>
      </w:r>
      <w:r w:rsidRPr="00E55774">
        <w:t>parties</w:t>
      </w:r>
      <w:r w:rsidR="000D50D7" w:rsidRPr="000D50D7">
        <w:t xml:space="preserve"> </w:t>
      </w:r>
      <w:r w:rsidRPr="00E55774">
        <w:t>must</w:t>
      </w:r>
      <w:r w:rsidR="000D50D7" w:rsidRPr="000D50D7">
        <w:t xml:space="preserve"> </w:t>
      </w:r>
      <w:r w:rsidRPr="00E55774">
        <w:t>accept</w:t>
      </w:r>
      <w:r w:rsidR="000D50D7" w:rsidRPr="000D50D7">
        <w:t xml:space="preserve"> </w:t>
      </w:r>
      <w:r w:rsidRPr="00E55774">
        <w:t>that</w:t>
      </w:r>
      <w:r w:rsidR="000D50D7" w:rsidRPr="000D50D7">
        <w:t xml:space="preserve"> </w:t>
      </w:r>
      <w:r w:rsidRPr="00E55774">
        <w:t>the</w:t>
      </w:r>
      <w:r w:rsidR="000D50D7" w:rsidRPr="000D50D7">
        <w:t xml:space="preserve"> </w:t>
      </w:r>
      <w:r w:rsidRPr="00E55774">
        <w:t>extent</w:t>
      </w:r>
      <w:r w:rsidR="000D50D7" w:rsidRPr="000D50D7">
        <w:t xml:space="preserve"> </w:t>
      </w:r>
      <w:r w:rsidRPr="00E55774">
        <w:t>to</w:t>
      </w:r>
      <w:r w:rsidR="000D50D7" w:rsidRPr="000D50D7">
        <w:t xml:space="preserve"> </w:t>
      </w:r>
      <w:r w:rsidRPr="00E55774">
        <w:t>which</w:t>
      </w:r>
      <w:r w:rsidR="000D50D7" w:rsidRPr="000D50D7">
        <w:t xml:space="preserve"> </w:t>
      </w:r>
      <w:r w:rsidRPr="00E55774">
        <w:t>reasons</w:t>
      </w:r>
      <w:r w:rsidR="000D50D7" w:rsidRPr="000D50D7">
        <w:t xml:space="preserve"> </w:t>
      </w:r>
      <w:r w:rsidRPr="00E55774">
        <w:t>are</w:t>
      </w:r>
      <w:r w:rsidR="000D50D7" w:rsidRPr="000D50D7">
        <w:t xml:space="preserve"> </w:t>
      </w:r>
      <w:r w:rsidRPr="00E55774">
        <w:t>given</w:t>
      </w:r>
      <w:r w:rsidR="000D50D7" w:rsidRPr="000D50D7">
        <w:t xml:space="preserve"> </w:t>
      </w:r>
      <w:r w:rsidRPr="00E55774">
        <w:t>must</w:t>
      </w:r>
      <w:r w:rsidR="000D50D7" w:rsidRPr="000D50D7">
        <w:t xml:space="preserve"> </w:t>
      </w:r>
      <w:r w:rsidRPr="00E55774">
        <w:t>be</w:t>
      </w:r>
      <w:r w:rsidR="000D50D7" w:rsidRPr="000D50D7">
        <w:t xml:space="preserve"> </w:t>
      </w:r>
      <w:r w:rsidRPr="00E55774">
        <w:t>proportionate</w:t>
      </w:r>
      <w:r w:rsidR="000D50D7" w:rsidRPr="000D50D7">
        <w:t xml:space="preserve"> </w:t>
      </w:r>
      <w:r w:rsidRPr="00E55774">
        <w:t>to</w:t>
      </w:r>
      <w:r w:rsidR="000D50D7" w:rsidRPr="000D50D7">
        <w:t xml:space="preserve"> </w:t>
      </w:r>
      <w:r w:rsidRPr="00E55774">
        <w:t>the</w:t>
      </w:r>
      <w:r w:rsidR="000D50D7" w:rsidRPr="000D50D7">
        <w:t xml:space="preserve"> </w:t>
      </w:r>
      <w:r w:rsidRPr="00E55774">
        <w:t>issues</w:t>
      </w:r>
      <w:r w:rsidR="000D50D7" w:rsidRPr="000D50D7">
        <w:t xml:space="preserve"> </w:t>
      </w:r>
      <w:r w:rsidRPr="00E55774">
        <w:t>in</w:t>
      </w:r>
      <w:r w:rsidR="000D50D7" w:rsidRPr="000D50D7">
        <w:t xml:space="preserve"> </w:t>
      </w:r>
      <w:r w:rsidRPr="00E55774">
        <w:t>dispute</w:t>
      </w:r>
      <w:r w:rsidR="000D50D7" w:rsidRPr="000D50D7">
        <w:t xml:space="preserve"> </w:t>
      </w:r>
      <w:r w:rsidRPr="00E55774">
        <w:t>and</w:t>
      </w:r>
      <w:r w:rsidR="000D50D7" w:rsidRPr="000D50D7">
        <w:t xml:space="preserve"> </w:t>
      </w:r>
      <w:r w:rsidRPr="00E55774">
        <w:t>the</w:t>
      </w:r>
      <w:r w:rsidR="000D50D7" w:rsidRPr="000D50D7">
        <w:t xml:space="preserve"> </w:t>
      </w:r>
      <w:r w:rsidRPr="00E55774">
        <w:t>time</w:t>
      </w:r>
      <w:r w:rsidR="000D50D7" w:rsidRPr="000D50D7">
        <w:t xml:space="preserve"> </w:t>
      </w:r>
      <w:r w:rsidRPr="00E55774">
        <w:t>available</w:t>
      </w:r>
      <w:r w:rsidR="000D50D7" w:rsidRPr="000D50D7">
        <w:t xml:space="preserve"> </w:t>
      </w:r>
      <w:r w:rsidRPr="00E55774">
        <w:t>to</w:t>
      </w:r>
      <w:r w:rsidR="000D50D7" w:rsidRPr="000D50D7">
        <w:t xml:space="preserve"> </w:t>
      </w:r>
      <w:r w:rsidRPr="00E55774">
        <w:t>the</w:t>
      </w:r>
      <w:r w:rsidR="000D50D7" w:rsidRPr="000D50D7">
        <w:t xml:space="preserve"> </w:t>
      </w:r>
      <w:r w:rsidRPr="00E55774">
        <w:t>arbitrator</w:t>
      </w:r>
      <w:r w:rsidR="000D50D7" w:rsidRPr="000D50D7">
        <w:t xml:space="preserve"> </w:t>
      </w:r>
      <w:r w:rsidRPr="00E55774">
        <w:t>to</w:t>
      </w:r>
      <w:r w:rsidR="000D50D7" w:rsidRPr="000D50D7">
        <w:t xml:space="preserve"> </w:t>
      </w:r>
      <w:r w:rsidRPr="00E55774">
        <w:t>deliver</w:t>
      </w:r>
      <w:r w:rsidR="000D50D7" w:rsidRPr="000D50D7">
        <w:t xml:space="preserve"> </w:t>
      </w:r>
      <w:r w:rsidRPr="00E55774">
        <w:t>the</w:t>
      </w:r>
      <w:r w:rsidR="000D50D7" w:rsidRPr="000D50D7">
        <w:t xml:space="preserve"> </w:t>
      </w:r>
      <w:r w:rsidRPr="00E55774">
        <w:t>award</w:t>
      </w:r>
      <w:r>
        <w:t>.</w:t>
      </w:r>
    </w:p>
    <w:p w14:paraId="5CBACFFE" w14:textId="77777777" w:rsidR="00283174" w:rsidRDefault="00283174" w:rsidP="00283174">
      <w:pPr>
        <w:pStyle w:val="H1"/>
      </w:pPr>
      <w:r>
        <w:lastRenderedPageBreak/>
        <w:t>Arbitrator’s</w:t>
      </w:r>
      <w:r w:rsidR="000D50D7" w:rsidRPr="000D50D7">
        <w:t xml:space="preserve"> </w:t>
      </w:r>
      <w:r>
        <w:t>powers</w:t>
      </w:r>
    </w:p>
    <w:p w14:paraId="05CA23B6"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The</w:t>
      </w:r>
      <w:r w:rsidR="000D50D7" w:rsidRPr="000D50D7">
        <w:t xml:space="preserve"> </w:t>
      </w:r>
      <w:r>
        <w:t>arbitrator</w:t>
      </w:r>
      <w:r w:rsidR="000D50D7" w:rsidRPr="000D50D7">
        <w:t xml:space="preserve"> </w:t>
      </w:r>
      <w:r>
        <w:t>has</w:t>
      </w:r>
      <w:r w:rsidR="000D50D7" w:rsidRPr="000D50D7">
        <w:t xml:space="preserve"> </w:t>
      </w:r>
      <w:r>
        <w:t>all</w:t>
      </w:r>
      <w:r w:rsidR="000D50D7" w:rsidRPr="000D50D7">
        <w:t xml:space="preserve"> </w:t>
      </w:r>
      <w:r>
        <w:t>the</w:t>
      </w:r>
      <w:r w:rsidR="000D50D7" w:rsidRPr="000D50D7">
        <w:t xml:space="preserve"> </w:t>
      </w:r>
      <w:r>
        <w:t>powers</w:t>
      </w:r>
      <w:r w:rsidR="000D50D7" w:rsidRPr="000D50D7">
        <w:t xml:space="preserve"> </w:t>
      </w:r>
      <w:r>
        <w:t>of</w:t>
      </w:r>
      <w:r w:rsidR="000D50D7" w:rsidRPr="000D50D7">
        <w:t xml:space="preserve"> </w:t>
      </w:r>
      <w:r>
        <w:t>the</w:t>
      </w:r>
      <w:r w:rsidR="000D50D7" w:rsidRPr="000D50D7">
        <w:t xml:space="preserve"> </w:t>
      </w:r>
      <w:r>
        <w:t>Arbitration</w:t>
      </w:r>
      <w:r w:rsidR="000D50D7" w:rsidRPr="000D50D7">
        <w:t xml:space="preserve"> </w:t>
      </w:r>
      <w:r>
        <w:t>Act</w:t>
      </w:r>
      <w:r w:rsidR="000D50D7" w:rsidRPr="000D50D7">
        <w:t xml:space="preserve"> </w:t>
      </w:r>
      <w:r>
        <w:t>1996,</w:t>
      </w:r>
      <w:r w:rsidR="000D50D7" w:rsidRPr="000D50D7">
        <w:t xml:space="preserve"> </w:t>
      </w:r>
      <w:r>
        <w:t>save</w:t>
      </w:r>
      <w:r w:rsidR="000D50D7" w:rsidRPr="000D50D7">
        <w:t xml:space="preserve"> </w:t>
      </w:r>
      <w:r>
        <w:t>where</w:t>
      </w:r>
      <w:r w:rsidR="000D50D7" w:rsidRPr="000D50D7">
        <w:t xml:space="preserve"> </w:t>
      </w:r>
      <w:r>
        <w:t>modified</w:t>
      </w:r>
      <w:r w:rsidR="000D50D7" w:rsidRPr="000D50D7">
        <w:t xml:space="preserve"> </w:t>
      </w:r>
      <w:r>
        <w:t>in</w:t>
      </w:r>
      <w:r w:rsidR="000D50D7" w:rsidRPr="000D50D7">
        <w:t xml:space="preserve"> </w:t>
      </w:r>
      <w:r>
        <w:t>this</w:t>
      </w:r>
      <w:r w:rsidR="000D50D7" w:rsidRPr="000D50D7">
        <w:t xml:space="preserve"> </w:t>
      </w:r>
      <w:r>
        <w:t>Schedule.</w:t>
      </w:r>
    </w:p>
    <w:p w14:paraId="36C8A7D4" w14:textId="77777777" w:rsidR="00283174" w:rsidRDefault="00283174" w:rsidP="00283174">
      <w:pPr>
        <w:pStyle w:val="N2"/>
      </w:pPr>
      <w:r>
        <w:t>There</w:t>
      </w:r>
      <w:r w:rsidR="000D50D7" w:rsidRPr="000D50D7">
        <w:t xml:space="preserve"> </w:t>
      </w:r>
      <w:r w:rsidRPr="00E55774">
        <w:t>must</w:t>
      </w:r>
      <w:r w:rsidR="000D50D7" w:rsidRPr="000D50D7">
        <w:t xml:space="preserve"> </w:t>
      </w:r>
      <w:r w:rsidRPr="00E55774">
        <w:t>be</w:t>
      </w:r>
      <w:r w:rsidR="000D50D7" w:rsidRPr="000D50D7">
        <w:t xml:space="preserve"> </w:t>
      </w:r>
      <w:r w:rsidRPr="00E55774">
        <w:t>no</w:t>
      </w:r>
      <w:r w:rsidR="000D50D7" w:rsidRPr="000D50D7">
        <w:t xml:space="preserve"> </w:t>
      </w:r>
      <w:r w:rsidRPr="00E55774">
        <w:t>discovery</w:t>
      </w:r>
      <w:r w:rsidR="000D50D7" w:rsidRPr="000D50D7">
        <w:t xml:space="preserve"> </w:t>
      </w:r>
      <w:r w:rsidRPr="00E55774">
        <w:t>or</w:t>
      </w:r>
      <w:r w:rsidR="000D50D7" w:rsidRPr="000D50D7">
        <w:t xml:space="preserve"> </w:t>
      </w:r>
      <w:r w:rsidRPr="00E55774">
        <w:t>disclosure,</w:t>
      </w:r>
      <w:r w:rsidR="000D50D7" w:rsidRPr="000D50D7">
        <w:t xml:space="preserve"> </w:t>
      </w:r>
      <w:r w:rsidRPr="00E55774">
        <w:t>except</w:t>
      </w:r>
      <w:r w:rsidR="000D50D7" w:rsidRPr="000D50D7">
        <w:t xml:space="preserve"> </w:t>
      </w:r>
      <w:r w:rsidRPr="00E55774">
        <w:t>that</w:t>
      </w:r>
      <w:r w:rsidR="000D50D7" w:rsidRPr="000D50D7">
        <w:t xml:space="preserve"> </w:t>
      </w:r>
      <w:r w:rsidRPr="00E55774">
        <w:t>the</w:t>
      </w:r>
      <w:r w:rsidR="000D50D7" w:rsidRPr="000D50D7">
        <w:t xml:space="preserve"> </w:t>
      </w:r>
      <w:r w:rsidRPr="00E55774">
        <w:t>arbitrator</w:t>
      </w:r>
      <w:r w:rsidR="000D50D7" w:rsidRPr="000D50D7">
        <w:t xml:space="preserve"> </w:t>
      </w:r>
      <w:r w:rsidR="009A3FA1">
        <w:t>has</w:t>
      </w:r>
      <w:r w:rsidR="000D50D7" w:rsidRPr="000D50D7">
        <w:t xml:space="preserve"> </w:t>
      </w:r>
      <w:r w:rsidRPr="00E55774">
        <w:t>the</w:t>
      </w:r>
      <w:r w:rsidR="000D50D7" w:rsidRPr="000D50D7">
        <w:t xml:space="preserve"> </w:t>
      </w:r>
      <w:r w:rsidRPr="00E55774">
        <w:t>power</w:t>
      </w:r>
      <w:r w:rsidR="000D50D7" w:rsidRPr="000D50D7">
        <w:t xml:space="preserve"> </w:t>
      </w:r>
      <w:r w:rsidRPr="00E55774">
        <w:t>to</w:t>
      </w:r>
      <w:r w:rsidR="000D50D7" w:rsidRPr="000D50D7">
        <w:t xml:space="preserve"> </w:t>
      </w:r>
      <w:r w:rsidRPr="00E55774">
        <w:t>order</w:t>
      </w:r>
      <w:r w:rsidR="000D50D7" w:rsidRPr="000D50D7">
        <w:t xml:space="preserve"> </w:t>
      </w:r>
      <w:r w:rsidRPr="00E55774">
        <w:t>the</w:t>
      </w:r>
      <w:r w:rsidR="000D50D7" w:rsidRPr="000D50D7">
        <w:t xml:space="preserve"> </w:t>
      </w:r>
      <w:r w:rsidRPr="00E55774">
        <w:t>parties</w:t>
      </w:r>
      <w:r w:rsidR="000D50D7" w:rsidRPr="000D50D7">
        <w:t xml:space="preserve"> </w:t>
      </w:r>
      <w:r w:rsidRPr="00E55774">
        <w:t>to</w:t>
      </w:r>
      <w:r w:rsidR="000D50D7" w:rsidRPr="000D50D7">
        <w:t xml:space="preserve"> </w:t>
      </w:r>
      <w:r w:rsidRPr="00E55774">
        <w:t>produce</w:t>
      </w:r>
      <w:r w:rsidR="000D50D7" w:rsidRPr="000D50D7">
        <w:t xml:space="preserve"> </w:t>
      </w:r>
      <w:r w:rsidRPr="00E55774">
        <w:t>such</w:t>
      </w:r>
      <w:r w:rsidR="000D50D7" w:rsidRPr="000D50D7">
        <w:t xml:space="preserve"> </w:t>
      </w:r>
      <w:r w:rsidRPr="00E55774">
        <w:t>documents</w:t>
      </w:r>
      <w:r w:rsidR="000D50D7" w:rsidRPr="000D50D7">
        <w:t xml:space="preserve"> </w:t>
      </w:r>
      <w:r w:rsidRPr="00E55774">
        <w:t>as</w:t>
      </w:r>
      <w:r w:rsidR="000D50D7" w:rsidRPr="000D50D7">
        <w:t xml:space="preserve"> </w:t>
      </w:r>
      <w:r w:rsidRPr="00E55774">
        <w:t>are</w:t>
      </w:r>
      <w:r w:rsidR="000D50D7" w:rsidRPr="000D50D7">
        <w:t xml:space="preserve"> </w:t>
      </w:r>
      <w:r w:rsidRPr="00E55774">
        <w:t>reasonably</w:t>
      </w:r>
      <w:r w:rsidR="000D50D7" w:rsidRPr="000D50D7">
        <w:t xml:space="preserve"> </w:t>
      </w:r>
      <w:r w:rsidRPr="00E55774">
        <w:t>requested</w:t>
      </w:r>
      <w:r w:rsidR="000D50D7" w:rsidRPr="000D50D7">
        <w:t xml:space="preserve"> </w:t>
      </w:r>
      <w:r w:rsidRPr="00E55774">
        <w:t>by</w:t>
      </w:r>
      <w:r w:rsidR="000D50D7" w:rsidRPr="000D50D7">
        <w:t xml:space="preserve"> </w:t>
      </w:r>
      <w:r w:rsidRPr="00E55774">
        <w:t>another</w:t>
      </w:r>
      <w:r w:rsidR="000D50D7" w:rsidRPr="000D50D7">
        <w:t xml:space="preserve"> </w:t>
      </w:r>
      <w:r w:rsidRPr="00E55774">
        <w:t>party</w:t>
      </w:r>
      <w:r w:rsidR="000D50D7" w:rsidRPr="000D50D7">
        <w:t xml:space="preserve"> </w:t>
      </w:r>
      <w:r w:rsidRPr="00E55774">
        <w:t>no</w:t>
      </w:r>
      <w:r w:rsidR="000D50D7" w:rsidRPr="000D50D7">
        <w:t xml:space="preserve"> </w:t>
      </w:r>
      <w:r w:rsidRPr="00E55774">
        <w:t>later</w:t>
      </w:r>
      <w:r w:rsidR="000D50D7" w:rsidRPr="000D50D7">
        <w:t xml:space="preserve"> </w:t>
      </w:r>
      <w:r w:rsidRPr="00E55774">
        <w:t>than</w:t>
      </w:r>
      <w:r w:rsidR="000D50D7" w:rsidRPr="000D50D7">
        <w:t xml:space="preserve"> </w:t>
      </w:r>
      <w:r w:rsidRPr="00E55774">
        <w:t>the</w:t>
      </w:r>
      <w:r w:rsidR="000D50D7" w:rsidRPr="000D50D7">
        <w:t xml:space="preserve"> </w:t>
      </w:r>
      <w:r w:rsidRPr="00E55774">
        <w:t>statement</w:t>
      </w:r>
      <w:r w:rsidR="000D50D7" w:rsidRPr="000D50D7">
        <w:t xml:space="preserve"> </w:t>
      </w:r>
      <w:r w:rsidRPr="00E55774">
        <w:t>of</w:t>
      </w:r>
      <w:r w:rsidR="000D50D7" w:rsidRPr="000D50D7">
        <w:t xml:space="preserve"> </w:t>
      </w:r>
      <w:r w:rsidRPr="00E55774">
        <w:t>reply,</w:t>
      </w:r>
      <w:r w:rsidR="000D50D7" w:rsidRPr="000D50D7">
        <w:t xml:space="preserve"> </w:t>
      </w:r>
      <w:r w:rsidRPr="00E55774">
        <w:t>or</w:t>
      </w:r>
      <w:r w:rsidR="000D50D7" w:rsidRPr="000D50D7">
        <w:t xml:space="preserve"> </w:t>
      </w:r>
      <w:r w:rsidRPr="00E55774">
        <w:t>by</w:t>
      </w:r>
      <w:r w:rsidR="000D50D7" w:rsidRPr="000D50D7">
        <w:t xml:space="preserve"> </w:t>
      </w:r>
      <w:r w:rsidRPr="00E55774">
        <w:t>the</w:t>
      </w:r>
      <w:r w:rsidR="000D50D7" w:rsidRPr="000D50D7">
        <w:t xml:space="preserve"> </w:t>
      </w:r>
      <w:r w:rsidRPr="00E55774">
        <w:t>arbitrator,</w:t>
      </w:r>
      <w:r w:rsidR="000D50D7" w:rsidRPr="000D50D7">
        <w:t xml:space="preserve"> </w:t>
      </w:r>
      <w:r w:rsidRPr="00E55774">
        <w:t>where</w:t>
      </w:r>
      <w:r w:rsidR="000D50D7" w:rsidRPr="000D50D7">
        <w:t xml:space="preserve"> </w:t>
      </w:r>
      <w:r w:rsidRPr="00E55774">
        <w:t>the</w:t>
      </w:r>
      <w:r w:rsidR="000D50D7" w:rsidRPr="000D50D7">
        <w:t xml:space="preserve"> </w:t>
      </w:r>
      <w:r w:rsidRPr="00E55774">
        <w:t>documents</w:t>
      </w:r>
      <w:r w:rsidR="000D50D7" w:rsidRPr="000D50D7">
        <w:t xml:space="preserve"> </w:t>
      </w:r>
      <w:r w:rsidRPr="00E55774">
        <w:t>are</w:t>
      </w:r>
      <w:r w:rsidR="000D50D7" w:rsidRPr="000D50D7">
        <w:t xml:space="preserve"> </w:t>
      </w:r>
      <w:r w:rsidRPr="00E55774">
        <w:t>manifestly</w:t>
      </w:r>
      <w:r w:rsidR="000D50D7" w:rsidRPr="000D50D7">
        <w:t xml:space="preserve"> </w:t>
      </w:r>
      <w:r w:rsidRPr="00E55774">
        <w:t>relevant,</w:t>
      </w:r>
      <w:r w:rsidR="000D50D7" w:rsidRPr="000D50D7">
        <w:t xml:space="preserve"> </w:t>
      </w:r>
      <w:r w:rsidRPr="00E55774">
        <w:t>specifically</w:t>
      </w:r>
      <w:r w:rsidR="000D50D7" w:rsidRPr="000D50D7">
        <w:t xml:space="preserve"> </w:t>
      </w:r>
      <w:r w:rsidRPr="00E55774">
        <w:t>identified</w:t>
      </w:r>
      <w:r w:rsidR="000D50D7" w:rsidRPr="000D50D7">
        <w:t xml:space="preserve"> </w:t>
      </w:r>
      <w:r w:rsidRPr="00E55774">
        <w:t>and</w:t>
      </w:r>
      <w:r w:rsidR="000D50D7" w:rsidRPr="000D50D7">
        <w:t xml:space="preserve"> </w:t>
      </w:r>
      <w:r w:rsidRPr="00E55774">
        <w:t>the</w:t>
      </w:r>
      <w:r w:rsidR="000D50D7" w:rsidRPr="000D50D7">
        <w:t xml:space="preserve"> </w:t>
      </w:r>
      <w:r w:rsidRPr="00E55774">
        <w:t>burden</w:t>
      </w:r>
      <w:r w:rsidR="000D50D7" w:rsidRPr="000D50D7">
        <w:t xml:space="preserve"> </w:t>
      </w:r>
      <w:r w:rsidRPr="00E55774">
        <w:t>of</w:t>
      </w:r>
      <w:r w:rsidR="000D50D7" w:rsidRPr="000D50D7">
        <w:t xml:space="preserve"> </w:t>
      </w:r>
      <w:r w:rsidRPr="00E55774">
        <w:t>production</w:t>
      </w:r>
      <w:r w:rsidR="000D50D7" w:rsidRPr="000D50D7">
        <w:t xml:space="preserve"> </w:t>
      </w:r>
      <w:r w:rsidRPr="00E55774">
        <w:t>is</w:t>
      </w:r>
      <w:r w:rsidR="000D50D7" w:rsidRPr="000D50D7">
        <w:t xml:space="preserve"> </w:t>
      </w:r>
      <w:r w:rsidRPr="00E55774">
        <w:t>not</w:t>
      </w:r>
      <w:r w:rsidR="000D50D7" w:rsidRPr="000D50D7">
        <w:t xml:space="preserve"> </w:t>
      </w:r>
      <w:r w:rsidRPr="00E55774">
        <w:t>excessive.</w:t>
      </w:r>
      <w:r w:rsidR="000D50D7" w:rsidRPr="000D50D7">
        <w:t xml:space="preserve"> </w:t>
      </w:r>
      <w:r w:rsidRPr="00E55774">
        <w:t>Any</w:t>
      </w:r>
      <w:r w:rsidR="000D50D7" w:rsidRPr="000D50D7">
        <w:t xml:space="preserve"> </w:t>
      </w:r>
      <w:r w:rsidRPr="00E55774">
        <w:t>application</w:t>
      </w:r>
      <w:r w:rsidR="000D50D7" w:rsidRPr="000D50D7">
        <w:t xml:space="preserve"> </w:t>
      </w:r>
      <w:r w:rsidRPr="00E55774">
        <w:t>and</w:t>
      </w:r>
      <w:r w:rsidR="000D50D7" w:rsidRPr="000D50D7">
        <w:t xml:space="preserve"> </w:t>
      </w:r>
      <w:r w:rsidRPr="00E55774">
        <w:t>orders</w:t>
      </w:r>
      <w:r w:rsidR="000D50D7" w:rsidRPr="000D50D7">
        <w:t xml:space="preserve"> </w:t>
      </w:r>
      <w:r w:rsidR="009A3FA1">
        <w:t>are</w:t>
      </w:r>
      <w:r w:rsidR="000D50D7" w:rsidRPr="000D50D7">
        <w:t xml:space="preserve"> </w:t>
      </w:r>
      <w:r w:rsidR="009A3FA1">
        <w:t>to</w:t>
      </w:r>
      <w:r w:rsidR="000D50D7" w:rsidRPr="000D50D7">
        <w:t xml:space="preserve"> </w:t>
      </w:r>
      <w:r w:rsidR="009A3FA1">
        <w:t>be</w:t>
      </w:r>
      <w:r w:rsidR="000D50D7" w:rsidRPr="000D50D7">
        <w:t xml:space="preserve"> </w:t>
      </w:r>
      <w:r w:rsidRPr="00E55774">
        <w:t>made</w:t>
      </w:r>
      <w:r w:rsidR="000D50D7" w:rsidRPr="000D50D7">
        <w:t xml:space="preserve"> </w:t>
      </w:r>
      <w:r w:rsidRPr="00E55774">
        <w:t>by</w:t>
      </w:r>
      <w:r w:rsidR="000D50D7" w:rsidRPr="000D50D7">
        <w:t xml:space="preserve"> </w:t>
      </w:r>
      <w:r w:rsidRPr="00E55774">
        <w:t>way</w:t>
      </w:r>
      <w:r w:rsidR="000D50D7" w:rsidRPr="000D50D7">
        <w:t xml:space="preserve"> </w:t>
      </w:r>
      <w:r w:rsidRPr="00E55774">
        <w:t>of</w:t>
      </w:r>
      <w:r w:rsidR="000D50D7" w:rsidRPr="000D50D7">
        <w:t xml:space="preserve"> </w:t>
      </w:r>
      <w:r w:rsidRPr="00E55774">
        <w:t>a</w:t>
      </w:r>
      <w:r w:rsidR="000D50D7" w:rsidRPr="000D50D7">
        <w:t xml:space="preserve"> </w:t>
      </w:r>
      <w:r w:rsidRPr="00E55774">
        <w:t>Redfern</w:t>
      </w:r>
      <w:r w:rsidR="000D50D7" w:rsidRPr="000D50D7">
        <w:t xml:space="preserve"> </w:t>
      </w:r>
      <w:r w:rsidRPr="00E55774">
        <w:t>Schedule</w:t>
      </w:r>
      <w:r w:rsidR="000D50D7" w:rsidRPr="000D50D7">
        <w:t xml:space="preserve"> </w:t>
      </w:r>
      <w:r w:rsidRPr="00E55774">
        <w:t>without</w:t>
      </w:r>
      <w:r w:rsidR="000D50D7" w:rsidRPr="000D50D7">
        <w:t xml:space="preserve"> </w:t>
      </w:r>
      <w:r w:rsidRPr="00E55774">
        <w:t>any</w:t>
      </w:r>
      <w:r w:rsidR="000D50D7" w:rsidRPr="000D50D7">
        <w:t xml:space="preserve"> </w:t>
      </w:r>
      <w:r w:rsidRPr="00E55774">
        <w:t>hearing</w:t>
      </w:r>
      <w:r>
        <w:t>.</w:t>
      </w:r>
    </w:p>
    <w:p w14:paraId="4ADB3805" w14:textId="77777777" w:rsidR="00283174" w:rsidRDefault="00283174" w:rsidP="00283174">
      <w:pPr>
        <w:pStyle w:val="N2"/>
      </w:pPr>
      <w:bookmarkStart w:id="1217" w:name="_Ref78376005"/>
      <w:r>
        <w:t>Any</w:t>
      </w:r>
      <w:r w:rsidR="000D50D7" w:rsidRPr="000D50D7">
        <w:t xml:space="preserve"> </w:t>
      </w:r>
      <w:r>
        <w:t>time</w:t>
      </w:r>
      <w:r w:rsidR="000D50D7" w:rsidRPr="000D50D7">
        <w:t xml:space="preserve"> </w:t>
      </w:r>
      <w:r w:rsidRPr="00E55774">
        <w:t>limits</w:t>
      </w:r>
      <w:r w:rsidR="000D50D7" w:rsidRPr="000D50D7">
        <w:t xml:space="preserve"> </w:t>
      </w:r>
      <w:r w:rsidRPr="00E55774">
        <w:t>fixed</w:t>
      </w:r>
      <w:r w:rsidR="000D50D7" w:rsidRPr="000D50D7">
        <w:t xml:space="preserve"> </w:t>
      </w:r>
      <w:r w:rsidRPr="00E55774">
        <w:t>in</w:t>
      </w:r>
      <w:r w:rsidR="000D50D7" w:rsidRPr="000D50D7">
        <w:t xml:space="preserve"> </w:t>
      </w:r>
      <w:r w:rsidRPr="00E55774">
        <w:t>accordance</w:t>
      </w:r>
      <w:r w:rsidR="000D50D7" w:rsidRPr="000D50D7">
        <w:t xml:space="preserve"> </w:t>
      </w:r>
      <w:r w:rsidRPr="00E55774">
        <w:t>with</w:t>
      </w:r>
      <w:r w:rsidR="000D50D7" w:rsidRPr="000D50D7">
        <w:t xml:space="preserve"> </w:t>
      </w:r>
      <w:r w:rsidRPr="00E55774">
        <w:t>this</w:t>
      </w:r>
      <w:r w:rsidR="000D50D7" w:rsidRPr="000D50D7">
        <w:t xml:space="preserve"> </w:t>
      </w:r>
      <w:r w:rsidRPr="00E55774">
        <w:t>procedure</w:t>
      </w:r>
      <w:r w:rsidR="000D50D7" w:rsidRPr="000D50D7">
        <w:t xml:space="preserve"> </w:t>
      </w:r>
      <w:r w:rsidRPr="00E55774">
        <w:t>or</w:t>
      </w:r>
      <w:r w:rsidR="000D50D7" w:rsidRPr="000D50D7">
        <w:t xml:space="preserve"> </w:t>
      </w:r>
      <w:r w:rsidRPr="00E55774">
        <w:t>by</w:t>
      </w:r>
      <w:r w:rsidR="000D50D7" w:rsidRPr="000D50D7">
        <w:t xml:space="preserve"> </w:t>
      </w:r>
      <w:r w:rsidRPr="00E55774">
        <w:t>the</w:t>
      </w:r>
      <w:r w:rsidR="000D50D7" w:rsidRPr="000D50D7">
        <w:t xml:space="preserve"> </w:t>
      </w:r>
      <w:r w:rsidRPr="00E55774">
        <w:t>arbitrator</w:t>
      </w:r>
      <w:r w:rsidR="000D50D7" w:rsidRPr="000D50D7">
        <w:t xml:space="preserve"> </w:t>
      </w:r>
      <w:r w:rsidRPr="00E55774">
        <w:t>may</w:t>
      </w:r>
      <w:r w:rsidR="000D50D7" w:rsidRPr="000D50D7">
        <w:t xml:space="preserve"> </w:t>
      </w:r>
      <w:r w:rsidRPr="00E55774">
        <w:t>be</w:t>
      </w:r>
      <w:r w:rsidR="000D50D7" w:rsidRPr="000D50D7">
        <w:t xml:space="preserve"> </w:t>
      </w:r>
      <w:r w:rsidRPr="00E55774">
        <w:t>varied</w:t>
      </w:r>
      <w:r w:rsidR="000D50D7" w:rsidRPr="000D50D7">
        <w:t xml:space="preserve"> </w:t>
      </w:r>
      <w:r w:rsidRPr="00E55774">
        <w:t>by</w:t>
      </w:r>
      <w:r w:rsidR="000D50D7" w:rsidRPr="000D50D7">
        <w:t xml:space="preserve"> </w:t>
      </w:r>
      <w:r w:rsidRPr="00E55774">
        <w:t>agreement</w:t>
      </w:r>
      <w:r w:rsidR="000D50D7" w:rsidRPr="000D50D7">
        <w:t xml:space="preserve"> </w:t>
      </w:r>
      <w:r w:rsidRPr="00E55774">
        <w:t>between</w:t>
      </w:r>
      <w:r w:rsidR="000D50D7" w:rsidRPr="000D50D7">
        <w:t xml:space="preserve"> </w:t>
      </w:r>
      <w:r w:rsidRPr="00E55774">
        <w:t>the</w:t>
      </w:r>
      <w:r w:rsidR="000D50D7" w:rsidRPr="000D50D7">
        <w:t xml:space="preserve"> </w:t>
      </w:r>
      <w:r w:rsidRPr="00E55774">
        <w:t>parties,</w:t>
      </w:r>
      <w:r w:rsidR="000D50D7" w:rsidRPr="000D50D7">
        <w:t xml:space="preserve"> </w:t>
      </w:r>
      <w:r w:rsidRPr="00E55774">
        <w:t>subject</w:t>
      </w:r>
      <w:r w:rsidR="000D50D7" w:rsidRPr="000D50D7">
        <w:t xml:space="preserve"> </w:t>
      </w:r>
      <w:r w:rsidRPr="00E55774">
        <w:t>to</w:t>
      </w:r>
      <w:r w:rsidR="000D50D7" w:rsidRPr="000D50D7">
        <w:t xml:space="preserve"> </w:t>
      </w:r>
      <w:r w:rsidRPr="00E55774">
        <w:t>any</w:t>
      </w:r>
      <w:r w:rsidR="000D50D7" w:rsidRPr="000D50D7">
        <w:t xml:space="preserve"> </w:t>
      </w:r>
      <w:r w:rsidRPr="00E55774">
        <w:t>such</w:t>
      </w:r>
      <w:r w:rsidR="000D50D7" w:rsidRPr="000D50D7">
        <w:t xml:space="preserve"> </w:t>
      </w:r>
      <w:r w:rsidRPr="00E55774">
        <w:t>variation</w:t>
      </w:r>
      <w:r w:rsidR="000D50D7" w:rsidRPr="000D50D7">
        <w:t xml:space="preserve"> </w:t>
      </w:r>
      <w:r w:rsidRPr="00E55774">
        <w:t>being</w:t>
      </w:r>
      <w:r w:rsidR="000D50D7" w:rsidRPr="000D50D7">
        <w:t xml:space="preserve"> </w:t>
      </w:r>
      <w:r w:rsidRPr="00E55774">
        <w:t>acceptable</w:t>
      </w:r>
      <w:r w:rsidR="000D50D7" w:rsidRPr="000D50D7">
        <w:t xml:space="preserve"> </w:t>
      </w:r>
      <w:r w:rsidRPr="00E55774">
        <w:t>to</w:t>
      </w:r>
      <w:r w:rsidR="000D50D7" w:rsidRPr="000D50D7">
        <w:t xml:space="preserve"> </w:t>
      </w:r>
      <w:r w:rsidRPr="00E55774">
        <w:t>and</w:t>
      </w:r>
      <w:r w:rsidR="000D50D7" w:rsidRPr="000D50D7">
        <w:t xml:space="preserve"> </w:t>
      </w:r>
      <w:r w:rsidRPr="00E55774">
        <w:t>approved</w:t>
      </w:r>
      <w:r w:rsidR="000D50D7" w:rsidRPr="000D50D7">
        <w:t xml:space="preserve"> </w:t>
      </w:r>
      <w:r w:rsidRPr="00E55774">
        <w:t>by</w:t>
      </w:r>
      <w:r w:rsidR="000D50D7" w:rsidRPr="000D50D7">
        <w:t xml:space="preserve"> </w:t>
      </w:r>
      <w:r w:rsidRPr="00E55774">
        <w:t>the</w:t>
      </w:r>
      <w:r w:rsidR="000D50D7" w:rsidRPr="000D50D7">
        <w:t xml:space="preserve"> </w:t>
      </w:r>
      <w:r w:rsidRPr="00E55774">
        <w:t>arbitrator.</w:t>
      </w:r>
      <w:r w:rsidR="000D50D7" w:rsidRPr="000D50D7">
        <w:t xml:space="preserve"> </w:t>
      </w:r>
      <w:r w:rsidRPr="00E55774">
        <w:t>In</w:t>
      </w:r>
      <w:r w:rsidR="000D50D7" w:rsidRPr="000D50D7">
        <w:t xml:space="preserve"> </w:t>
      </w:r>
      <w:r w:rsidRPr="00E55774">
        <w:t>the</w:t>
      </w:r>
      <w:r w:rsidR="000D50D7" w:rsidRPr="000D50D7">
        <w:t xml:space="preserve"> </w:t>
      </w:r>
      <w:r w:rsidRPr="00E55774">
        <w:t>absence</w:t>
      </w:r>
      <w:r w:rsidR="000D50D7" w:rsidRPr="000D50D7">
        <w:t xml:space="preserve"> </w:t>
      </w:r>
      <w:r w:rsidRPr="00E55774">
        <w:t>of</w:t>
      </w:r>
      <w:r w:rsidR="000D50D7" w:rsidRPr="000D50D7">
        <w:t xml:space="preserve"> </w:t>
      </w:r>
      <w:r w:rsidRPr="00E55774">
        <w:t>agreement,</w:t>
      </w:r>
      <w:r w:rsidR="000D50D7" w:rsidRPr="000D50D7">
        <w:t xml:space="preserve"> </w:t>
      </w:r>
      <w:r w:rsidRPr="00E55774">
        <w:t>the</w:t>
      </w:r>
      <w:r w:rsidR="000D50D7" w:rsidRPr="000D50D7">
        <w:t xml:space="preserve"> </w:t>
      </w:r>
      <w:r w:rsidRPr="00E55774">
        <w:t>arbitrator</w:t>
      </w:r>
      <w:r w:rsidR="000D50D7" w:rsidRPr="000D50D7">
        <w:t xml:space="preserve"> </w:t>
      </w:r>
      <w:r w:rsidRPr="00E55774">
        <w:t>may</w:t>
      </w:r>
      <w:r w:rsidR="000D50D7" w:rsidRPr="000D50D7">
        <w:t xml:space="preserve"> </w:t>
      </w:r>
      <w:r w:rsidRPr="00E55774">
        <w:t>vary</w:t>
      </w:r>
      <w:r w:rsidR="000D50D7" w:rsidRPr="000D50D7">
        <w:t xml:space="preserve"> </w:t>
      </w:r>
      <w:r w:rsidRPr="00E55774">
        <w:t>the</w:t>
      </w:r>
      <w:r w:rsidR="000D50D7" w:rsidRPr="000D50D7">
        <w:t xml:space="preserve"> </w:t>
      </w:r>
      <w:r w:rsidRPr="00E55774">
        <w:t>timescales</w:t>
      </w:r>
      <w:r w:rsidR="000D50D7" w:rsidRPr="000D50D7">
        <w:t xml:space="preserve"> </w:t>
      </w:r>
      <w:r w:rsidRPr="00E55774">
        <w:t>or</w:t>
      </w:r>
      <w:r w:rsidR="000D50D7" w:rsidRPr="000D50D7">
        <w:t xml:space="preserve"> </w:t>
      </w:r>
      <w:r w:rsidRPr="00E55774">
        <w:t>procedure</w:t>
      </w:r>
      <w:r>
        <w:t>—</w:t>
      </w:r>
      <w:bookmarkEnd w:id="1217"/>
    </w:p>
    <w:p w14:paraId="57010702" w14:textId="77777777" w:rsidR="00283174" w:rsidRDefault="00283174" w:rsidP="00283174">
      <w:pPr>
        <w:pStyle w:val="N3"/>
      </w:pPr>
      <w:r>
        <w:t>if</w:t>
      </w:r>
      <w:r w:rsidR="000D50D7" w:rsidRPr="000D50D7">
        <w:t xml:space="preserve"> </w:t>
      </w:r>
      <w:r>
        <w:t>the</w:t>
      </w:r>
      <w:r w:rsidR="000D50D7" w:rsidRPr="000D50D7">
        <w:t xml:space="preserve"> </w:t>
      </w:r>
      <w:r>
        <w:t>arbitrator</w:t>
      </w:r>
      <w:r w:rsidR="000D50D7" w:rsidRPr="000D50D7">
        <w:t xml:space="preserve"> </w:t>
      </w:r>
      <w:r>
        <w:t>is</w:t>
      </w:r>
      <w:r w:rsidR="000D50D7" w:rsidRPr="000D50D7">
        <w:t xml:space="preserve"> </w:t>
      </w:r>
      <w:r>
        <w:t>satisfied</w:t>
      </w:r>
      <w:r w:rsidR="000D50D7" w:rsidRPr="000D50D7">
        <w:t xml:space="preserve"> </w:t>
      </w:r>
      <w:r>
        <w:t>that</w:t>
      </w:r>
      <w:r w:rsidR="000D50D7" w:rsidRPr="000D50D7">
        <w:t xml:space="preserve"> </w:t>
      </w:r>
      <w:r>
        <w:t>a</w:t>
      </w:r>
      <w:r w:rsidR="000D50D7" w:rsidRPr="000D50D7">
        <w:t xml:space="preserve"> </w:t>
      </w:r>
      <w:r>
        <w:t>variation</w:t>
      </w:r>
      <w:r w:rsidR="000D50D7" w:rsidRPr="000D50D7">
        <w:t xml:space="preserve"> </w:t>
      </w:r>
      <w:r>
        <w:t>of</w:t>
      </w:r>
      <w:r w:rsidR="000D50D7" w:rsidRPr="000D50D7">
        <w:t xml:space="preserve"> </w:t>
      </w:r>
      <w:r>
        <w:t>any</w:t>
      </w:r>
      <w:r w:rsidR="000D50D7" w:rsidRPr="000D50D7">
        <w:t xml:space="preserve"> </w:t>
      </w:r>
      <w:r>
        <w:t>fixed</w:t>
      </w:r>
      <w:r w:rsidR="000D50D7" w:rsidRPr="000D50D7">
        <w:t xml:space="preserve"> </w:t>
      </w:r>
      <w:r>
        <w:t>time</w:t>
      </w:r>
      <w:r w:rsidR="000D50D7" w:rsidRPr="000D50D7">
        <w:t xml:space="preserve"> </w:t>
      </w:r>
      <w:r>
        <w:t>limit</w:t>
      </w:r>
      <w:r w:rsidR="000D50D7" w:rsidRPr="000D50D7">
        <w:t xml:space="preserve"> </w:t>
      </w:r>
      <w:r>
        <w:t>is</w:t>
      </w:r>
      <w:r w:rsidR="000D50D7" w:rsidRPr="000D50D7">
        <w:t xml:space="preserve"> </w:t>
      </w:r>
      <w:r>
        <w:t>reasonably</w:t>
      </w:r>
      <w:r w:rsidR="000D50D7" w:rsidRPr="000D50D7">
        <w:t xml:space="preserve"> </w:t>
      </w:r>
      <w:r>
        <w:t>necessary</w:t>
      </w:r>
      <w:r w:rsidR="000D50D7" w:rsidRPr="000D50D7">
        <w:t xml:space="preserve"> </w:t>
      </w:r>
      <w:r>
        <w:t>to</w:t>
      </w:r>
      <w:r w:rsidR="000D50D7" w:rsidRPr="000D50D7">
        <w:t xml:space="preserve"> </w:t>
      </w:r>
      <w:r>
        <w:t>avoid</w:t>
      </w:r>
      <w:r w:rsidR="000D50D7" w:rsidRPr="000D50D7">
        <w:t xml:space="preserve"> </w:t>
      </w:r>
      <w:r>
        <w:t>a</w:t>
      </w:r>
      <w:r w:rsidR="000D50D7" w:rsidRPr="000D50D7">
        <w:t xml:space="preserve"> </w:t>
      </w:r>
      <w:r>
        <w:t>breach</w:t>
      </w:r>
      <w:r w:rsidR="000D50D7" w:rsidRPr="000D50D7">
        <w:t xml:space="preserve"> </w:t>
      </w:r>
      <w:r>
        <w:t>of</w:t>
      </w:r>
      <w:r w:rsidR="000D50D7" w:rsidRPr="000D50D7">
        <w:t xml:space="preserve"> </w:t>
      </w:r>
      <w:r>
        <w:t>the</w:t>
      </w:r>
      <w:r w:rsidR="000D50D7" w:rsidRPr="000D50D7">
        <w:t xml:space="preserve"> </w:t>
      </w:r>
      <w:r>
        <w:t>rules</w:t>
      </w:r>
      <w:r w:rsidR="000D50D7" w:rsidRPr="000D50D7">
        <w:t xml:space="preserve"> </w:t>
      </w:r>
      <w:r>
        <w:t>of</w:t>
      </w:r>
      <w:r w:rsidR="000D50D7" w:rsidRPr="000D50D7">
        <w:t xml:space="preserve"> </w:t>
      </w:r>
      <w:r>
        <w:t>natural</w:t>
      </w:r>
      <w:r w:rsidR="000D50D7" w:rsidRPr="000D50D7">
        <w:t xml:space="preserve"> </w:t>
      </w:r>
      <w:r>
        <w:t>justice</w:t>
      </w:r>
      <w:r w:rsidR="000D50D7" w:rsidRPr="000D50D7">
        <w:t xml:space="preserve"> </w:t>
      </w:r>
      <w:r>
        <w:t>and</w:t>
      </w:r>
      <w:r w:rsidR="000D50D7" w:rsidRPr="000D50D7">
        <w:t xml:space="preserve"> </w:t>
      </w:r>
      <w:r>
        <w:t>then;</w:t>
      </w:r>
    </w:p>
    <w:p w14:paraId="5D76C6D8" w14:textId="77777777" w:rsidR="00283174" w:rsidRDefault="00283174" w:rsidP="00283174">
      <w:pPr>
        <w:pStyle w:val="N3"/>
      </w:pPr>
      <w:r>
        <w:t>only</w:t>
      </w:r>
      <w:r w:rsidR="000D50D7" w:rsidRPr="000D50D7">
        <w:t xml:space="preserve"> </w:t>
      </w:r>
      <w:r>
        <w:t>for</w:t>
      </w:r>
      <w:r w:rsidR="000D50D7" w:rsidRPr="000D50D7">
        <w:t xml:space="preserve"> </w:t>
      </w:r>
      <w:r>
        <w:t>such</w:t>
      </w:r>
      <w:r w:rsidR="000D50D7" w:rsidRPr="000D50D7">
        <w:t xml:space="preserve"> </w:t>
      </w:r>
      <w:r>
        <w:t>a</w:t>
      </w:r>
      <w:r w:rsidR="000D50D7" w:rsidRPr="000D50D7">
        <w:t xml:space="preserve"> </w:t>
      </w:r>
      <w:r>
        <w:t>period</w:t>
      </w:r>
      <w:r w:rsidR="000D50D7" w:rsidRPr="000D50D7">
        <w:t xml:space="preserve"> </w:t>
      </w:r>
      <w:r>
        <w:t>that</w:t>
      </w:r>
      <w:r w:rsidR="000D50D7" w:rsidRPr="000D50D7">
        <w:t xml:space="preserve"> </w:t>
      </w:r>
      <w:r>
        <w:t>is</w:t>
      </w:r>
      <w:r w:rsidR="000D50D7" w:rsidRPr="000D50D7">
        <w:t xml:space="preserve"> </w:t>
      </w:r>
      <w:r>
        <w:t>necessary</w:t>
      </w:r>
      <w:r w:rsidR="000D50D7" w:rsidRPr="000D50D7">
        <w:t xml:space="preserve"> </w:t>
      </w:r>
      <w:r>
        <w:t>to</w:t>
      </w:r>
      <w:r w:rsidR="000D50D7" w:rsidRPr="000D50D7">
        <w:t xml:space="preserve"> </w:t>
      </w:r>
      <w:r>
        <w:t>achieve</w:t>
      </w:r>
      <w:r w:rsidR="000D50D7" w:rsidRPr="000D50D7">
        <w:t xml:space="preserve"> </w:t>
      </w:r>
      <w:r>
        <w:t>fairness</w:t>
      </w:r>
      <w:r w:rsidR="000D50D7" w:rsidRPr="000D50D7">
        <w:t xml:space="preserve"> </w:t>
      </w:r>
      <w:r>
        <w:t>between</w:t>
      </w:r>
      <w:r w:rsidR="000D50D7" w:rsidRPr="000D50D7">
        <w:t xml:space="preserve"> </w:t>
      </w:r>
      <w:r>
        <w:t>the</w:t>
      </w:r>
      <w:r w:rsidR="000D50D7" w:rsidRPr="000D50D7">
        <w:t xml:space="preserve"> </w:t>
      </w:r>
      <w:r>
        <w:t>parties.</w:t>
      </w:r>
    </w:p>
    <w:p w14:paraId="30B7349F" w14:textId="77777777" w:rsidR="00283174" w:rsidRDefault="00283174" w:rsidP="00283174">
      <w:pPr>
        <w:pStyle w:val="N2"/>
      </w:pPr>
      <w:r>
        <w:t>On</w:t>
      </w:r>
      <w:r w:rsidR="000D50D7" w:rsidRPr="000D50D7">
        <w:t xml:space="preserve"> </w:t>
      </w:r>
      <w:r>
        <w:t>the</w:t>
      </w:r>
      <w:r w:rsidR="000D50D7" w:rsidRPr="000D50D7">
        <w:t xml:space="preserve"> </w:t>
      </w:r>
      <w:r>
        <w:t>date</w:t>
      </w:r>
      <w:r w:rsidR="000D50D7" w:rsidRPr="000D50D7">
        <w:t xml:space="preserve"> </w:t>
      </w:r>
      <w:r>
        <w:t>the</w:t>
      </w:r>
      <w:r w:rsidR="000D50D7" w:rsidRPr="000D50D7">
        <w:t xml:space="preserve"> </w:t>
      </w:r>
      <w:r>
        <w:t>award</w:t>
      </w:r>
      <w:r w:rsidR="000D50D7" w:rsidRPr="000D50D7">
        <w:t xml:space="preserve"> </w:t>
      </w:r>
      <w:r>
        <w:t>is</w:t>
      </w:r>
      <w:r w:rsidR="000D50D7" w:rsidRPr="000D50D7">
        <w:t xml:space="preserve"> </w:t>
      </w:r>
      <w:r>
        <w:t>made,</w:t>
      </w:r>
      <w:r w:rsidR="000D50D7" w:rsidRPr="000D50D7">
        <w:t xml:space="preserve"> </w:t>
      </w:r>
      <w:r>
        <w:t>the</w:t>
      </w:r>
      <w:r w:rsidR="000D50D7" w:rsidRPr="000D50D7">
        <w:t xml:space="preserve"> </w:t>
      </w:r>
      <w:r>
        <w:t>arbitrator</w:t>
      </w:r>
      <w:r w:rsidR="000D50D7" w:rsidRPr="000D50D7">
        <w:t xml:space="preserve"> </w:t>
      </w:r>
      <w:r>
        <w:t>will</w:t>
      </w:r>
      <w:r w:rsidR="000D50D7" w:rsidRPr="000D50D7">
        <w:t xml:space="preserve"> </w:t>
      </w:r>
      <w:r>
        <w:t>notify</w:t>
      </w:r>
      <w:r w:rsidR="000D50D7" w:rsidRPr="000D50D7">
        <w:t xml:space="preserve"> </w:t>
      </w:r>
      <w:r>
        <w:t>the</w:t>
      </w:r>
      <w:r w:rsidR="000D50D7" w:rsidRPr="000D50D7">
        <w:t xml:space="preserve"> </w:t>
      </w:r>
      <w:r>
        <w:t>parties</w:t>
      </w:r>
      <w:r w:rsidR="000D50D7" w:rsidRPr="000D50D7">
        <w:t xml:space="preserve"> </w:t>
      </w:r>
      <w:r>
        <w:t>that</w:t>
      </w:r>
      <w:r w:rsidR="000D50D7" w:rsidRPr="000D50D7">
        <w:t xml:space="preserve"> </w:t>
      </w:r>
      <w:r>
        <w:t>the</w:t>
      </w:r>
      <w:r w:rsidR="000D50D7" w:rsidRPr="000D50D7">
        <w:t xml:space="preserve"> </w:t>
      </w:r>
      <w:r>
        <w:t>award</w:t>
      </w:r>
      <w:r w:rsidR="000D50D7" w:rsidRPr="000D50D7">
        <w:t xml:space="preserve"> </w:t>
      </w:r>
      <w:r>
        <w:t>is</w:t>
      </w:r>
      <w:r w:rsidR="000D50D7" w:rsidRPr="000D50D7">
        <w:t xml:space="preserve"> </w:t>
      </w:r>
      <w:r>
        <w:t>completed,</w:t>
      </w:r>
      <w:r w:rsidR="000D50D7" w:rsidRPr="000D50D7">
        <w:t xml:space="preserve"> </w:t>
      </w:r>
      <w:r>
        <w:t>signed</w:t>
      </w:r>
      <w:r w:rsidR="000D50D7" w:rsidRPr="000D50D7">
        <w:t xml:space="preserve"> </w:t>
      </w:r>
      <w:r>
        <w:t>and</w:t>
      </w:r>
      <w:r w:rsidR="000D50D7" w:rsidRPr="000D50D7">
        <w:t xml:space="preserve"> </w:t>
      </w:r>
      <w:r>
        <w:t>dated,</w:t>
      </w:r>
      <w:r w:rsidR="000D50D7" w:rsidRPr="000D50D7">
        <w:t xml:space="preserve"> </w:t>
      </w:r>
      <w:r>
        <w:t>and</w:t>
      </w:r>
      <w:r w:rsidR="000D50D7" w:rsidRPr="000D50D7">
        <w:t xml:space="preserve"> </w:t>
      </w:r>
      <w:r>
        <w:t>that</w:t>
      </w:r>
      <w:r w:rsidR="000D50D7" w:rsidRPr="000D50D7">
        <w:t xml:space="preserve"> </w:t>
      </w:r>
      <w:r>
        <w:t>it</w:t>
      </w:r>
      <w:r w:rsidR="000D50D7" w:rsidRPr="000D50D7">
        <w:t xml:space="preserve"> </w:t>
      </w:r>
      <w:r w:rsidR="009A3FA1">
        <w:t>is</w:t>
      </w:r>
      <w:r w:rsidR="000D50D7" w:rsidRPr="000D50D7">
        <w:t xml:space="preserve"> </w:t>
      </w:r>
      <w:r w:rsidR="009A3FA1">
        <w:t>to</w:t>
      </w:r>
      <w:r w:rsidR="000D50D7" w:rsidRPr="000D50D7">
        <w:t xml:space="preserve"> </w:t>
      </w:r>
      <w:r>
        <w:t>be</w:t>
      </w:r>
      <w:r w:rsidR="000D50D7" w:rsidRPr="000D50D7">
        <w:t xml:space="preserve"> </w:t>
      </w:r>
      <w:r>
        <w:t>issued</w:t>
      </w:r>
      <w:r w:rsidR="000D50D7" w:rsidRPr="000D50D7">
        <w:t xml:space="preserve"> </w:t>
      </w:r>
      <w:r>
        <w:t>to</w:t>
      </w:r>
      <w:r w:rsidR="000D50D7" w:rsidRPr="000D50D7">
        <w:t xml:space="preserve"> </w:t>
      </w:r>
      <w:r>
        <w:t>the</w:t>
      </w:r>
      <w:r w:rsidR="000D50D7" w:rsidRPr="000D50D7">
        <w:t xml:space="preserve"> </w:t>
      </w:r>
      <w:r>
        <w:t>parties</w:t>
      </w:r>
      <w:r w:rsidR="000D50D7" w:rsidRPr="000D50D7">
        <w:t xml:space="preserve"> </w:t>
      </w:r>
      <w:r>
        <w:t>on</w:t>
      </w:r>
      <w:r w:rsidR="000D50D7" w:rsidRPr="000D50D7">
        <w:t xml:space="preserve"> </w:t>
      </w:r>
      <w:r>
        <w:t>receipt</w:t>
      </w:r>
      <w:r w:rsidR="000D50D7" w:rsidRPr="000D50D7">
        <w:t xml:space="preserve"> </w:t>
      </w:r>
      <w:r>
        <w:t>of</w:t>
      </w:r>
      <w:r w:rsidR="000D50D7" w:rsidRPr="000D50D7">
        <w:t xml:space="preserve"> </w:t>
      </w:r>
      <w:r>
        <w:t>cleared</w:t>
      </w:r>
      <w:r w:rsidR="000D50D7" w:rsidRPr="000D50D7">
        <w:t xml:space="preserve"> </w:t>
      </w:r>
      <w:r>
        <w:t>funds</w:t>
      </w:r>
      <w:r w:rsidR="000D50D7" w:rsidRPr="000D50D7">
        <w:t xml:space="preserve"> </w:t>
      </w:r>
      <w:r>
        <w:t>for</w:t>
      </w:r>
      <w:r w:rsidR="000D50D7" w:rsidRPr="000D50D7">
        <w:t xml:space="preserve"> </w:t>
      </w:r>
      <w:r>
        <w:t>the</w:t>
      </w:r>
      <w:r w:rsidR="000D50D7" w:rsidRPr="000D50D7">
        <w:t xml:space="preserve"> </w:t>
      </w:r>
      <w:r>
        <w:t>arbitrator’s</w:t>
      </w:r>
      <w:r w:rsidR="000D50D7" w:rsidRPr="000D50D7">
        <w:t xml:space="preserve"> </w:t>
      </w:r>
      <w:r>
        <w:t>fees</w:t>
      </w:r>
      <w:r w:rsidR="000D50D7" w:rsidRPr="000D50D7">
        <w:t xml:space="preserve"> </w:t>
      </w:r>
      <w:r>
        <w:t>and</w:t>
      </w:r>
      <w:r w:rsidR="000D50D7" w:rsidRPr="000D50D7">
        <w:t xml:space="preserve"> </w:t>
      </w:r>
      <w:r>
        <w:t>expenses.</w:t>
      </w:r>
    </w:p>
    <w:p w14:paraId="7F6A7DAB" w14:textId="77777777" w:rsidR="00283174" w:rsidRDefault="00283174" w:rsidP="00283174">
      <w:pPr>
        <w:pStyle w:val="H1"/>
      </w:pPr>
      <w:r>
        <w:t>Costs</w:t>
      </w:r>
    </w:p>
    <w:p w14:paraId="3363F505"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The</w:t>
      </w:r>
      <w:r w:rsidR="000D50D7" w:rsidRPr="000D50D7">
        <w:t xml:space="preserve"> </w:t>
      </w:r>
      <w:r>
        <w:t>costs</w:t>
      </w:r>
      <w:r w:rsidR="000D50D7" w:rsidRPr="000D50D7">
        <w:t xml:space="preserve"> </w:t>
      </w:r>
      <w:r>
        <w:t>of</w:t>
      </w:r>
      <w:r w:rsidR="000D50D7" w:rsidRPr="000D50D7">
        <w:t xml:space="preserve"> </w:t>
      </w:r>
      <w:r>
        <w:t>the</w:t>
      </w:r>
      <w:r w:rsidR="000D50D7" w:rsidRPr="000D50D7">
        <w:t xml:space="preserve"> </w:t>
      </w:r>
      <w:r>
        <w:t>arbitration</w:t>
      </w:r>
      <w:r w:rsidR="000D50D7" w:rsidRPr="000D50D7">
        <w:t xml:space="preserve"> </w:t>
      </w:r>
      <w:r>
        <w:t>must</w:t>
      </w:r>
      <w:r w:rsidR="000D50D7" w:rsidRPr="000D50D7">
        <w:t xml:space="preserve"> </w:t>
      </w:r>
      <w:r>
        <w:t>include</w:t>
      </w:r>
      <w:r w:rsidR="000D50D7" w:rsidRPr="000D50D7">
        <w:t xml:space="preserve"> </w:t>
      </w:r>
      <w:r w:rsidRPr="00E55774">
        <w:t>the</w:t>
      </w:r>
      <w:r w:rsidR="000D50D7" w:rsidRPr="000D50D7">
        <w:t xml:space="preserve"> </w:t>
      </w:r>
      <w:r w:rsidRPr="00E55774">
        <w:t>fees</w:t>
      </w:r>
      <w:r w:rsidR="000D50D7" w:rsidRPr="000D50D7">
        <w:t xml:space="preserve"> </w:t>
      </w:r>
      <w:r w:rsidRPr="00E55774">
        <w:t>and</w:t>
      </w:r>
      <w:r w:rsidR="000D50D7" w:rsidRPr="000D50D7">
        <w:t xml:space="preserve"> </w:t>
      </w:r>
      <w:r w:rsidRPr="00E55774">
        <w:t>expenses</w:t>
      </w:r>
      <w:r w:rsidR="000D50D7" w:rsidRPr="000D50D7">
        <w:t xml:space="preserve"> </w:t>
      </w:r>
      <w:r w:rsidRPr="00E55774">
        <w:t>of</w:t>
      </w:r>
      <w:r w:rsidR="000D50D7" w:rsidRPr="000D50D7">
        <w:t xml:space="preserve"> </w:t>
      </w:r>
      <w:r w:rsidRPr="00E55774">
        <w:t>the</w:t>
      </w:r>
      <w:r w:rsidR="000D50D7" w:rsidRPr="000D50D7">
        <w:t xml:space="preserve"> </w:t>
      </w:r>
      <w:r w:rsidRPr="00E55774">
        <w:t>arbitrator,</w:t>
      </w:r>
      <w:r w:rsidR="000D50D7" w:rsidRPr="000D50D7">
        <w:t xml:space="preserve"> </w:t>
      </w:r>
      <w:r w:rsidRPr="00E55774">
        <w:t>the</w:t>
      </w:r>
      <w:r w:rsidR="000D50D7" w:rsidRPr="000D50D7">
        <w:t xml:space="preserve"> </w:t>
      </w:r>
      <w:r w:rsidRPr="00E55774">
        <w:t>reasonable</w:t>
      </w:r>
      <w:r w:rsidR="000D50D7" w:rsidRPr="000D50D7">
        <w:t xml:space="preserve"> </w:t>
      </w:r>
      <w:r w:rsidRPr="00E55774">
        <w:t>fees</w:t>
      </w:r>
      <w:r w:rsidR="000D50D7" w:rsidRPr="000D50D7">
        <w:t xml:space="preserve"> </w:t>
      </w:r>
      <w:r w:rsidRPr="00E55774">
        <w:t>and</w:t>
      </w:r>
      <w:r w:rsidR="000D50D7" w:rsidRPr="000D50D7">
        <w:t xml:space="preserve"> </w:t>
      </w:r>
      <w:r w:rsidRPr="00E55774">
        <w:t>expenses</w:t>
      </w:r>
      <w:r w:rsidR="000D50D7" w:rsidRPr="000D50D7">
        <w:t xml:space="preserve"> </w:t>
      </w:r>
      <w:r w:rsidRPr="00E55774">
        <w:t>of</w:t>
      </w:r>
      <w:r w:rsidR="000D50D7" w:rsidRPr="000D50D7">
        <w:t xml:space="preserve"> </w:t>
      </w:r>
      <w:r w:rsidRPr="00E55774">
        <w:t>any</w:t>
      </w:r>
      <w:r w:rsidR="000D50D7" w:rsidRPr="000D50D7">
        <w:t xml:space="preserve"> </w:t>
      </w:r>
      <w:r w:rsidRPr="00E55774">
        <w:t>experts</w:t>
      </w:r>
      <w:r w:rsidR="000D50D7" w:rsidRPr="000D50D7">
        <w:t xml:space="preserve"> </w:t>
      </w:r>
      <w:r w:rsidRPr="00E55774">
        <w:t>and</w:t>
      </w:r>
      <w:r w:rsidR="000D50D7" w:rsidRPr="000D50D7">
        <w:t xml:space="preserve"> </w:t>
      </w:r>
      <w:r w:rsidRPr="00E55774">
        <w:t>the</w:t>
      </w:r>
      <w:r w:rsidR="000D50D7" w:rsidRPr="000D50D7">
        <w:t xml:space="preserve"> </w:t>
      </w:r>
      <w:r w:rsidRPr="00E55774">
        <w:t>reasonable</w:t>
      </w:r>
      <w:r w:rsidR="000D50D7" w:rsidRPr="000D50D7">
        <w:t xml:space="preserve"> </w:t>
      </w:r>
      <w:r w:rsidRPr="00E55774">
        <w:t>legal</w:t>
      </w:r>
      <w:r w:rsidR="000D50D7" w:rsidRPr="000D50D7">
        <w:t xml:space="preserve"> </w:t>
      </w:r>
      <w:r w:rsidRPr="00E55774">
        <w:t>and</w:t>
      </w:r>
      <w:r w:rsidR="000D50D7" w:rsidRPr="000D50D7">
        <w:t xml:space="preserve"> </w:t>
      </w:r>
      <w:r w:rsidRPr="00E55774">
        <w:t>other</w:t>
      </w:r>
      <w:r w:rsidR="000D50D7" w:rsidRPr="000D50D7">
        <w:t xml:space="preserve"> </w:t>
      </w:r>
      <w:r w:rsidRPr="00E55774">
        <w:t>costs</w:t>
      </w:r>
      <w:r w:rsidR="000D50D7" w:rsidRPr="000D50D7">
        <w:t xml:space="preserve"> </w:t>
      </w:r>
      <w:r w:rsidRPr="00E55774">
        <w:t>incurred</w:t>
      </w:r>
      <w:r w:rsidR="000D50D7" w:rsidRPr="000D50D7">
        <w:t xml:space="preserve"> </w:t>
      </w:r>
      <w:r w:rsidRPr="00E55774">
        <w:t>by</w:t>
      </w:r>
      <w:r w:rsidR="000D50D7" w:rsidRPr="000D50D7">
        <w:t xml:space="preserve"> </w:t>
      </w:r>
      <w:r w:rsidRPr="00E55774">
        <w:t>the</w:t>
      </w:r>
      <w:r w:rsidR="000D50D7" w:rsidRPr="000D50D7">
        <w:t xml:space="preserve"> </w:t>
      </w:r>
      <w:r w:rsidRPr="00E55774">
        <w:t>parties</w:t>
      </w:r>
      <w:r w:rsidR="000D50D7" w:rsidRPr="000D50D7">
        <w:t xml:space="preserve"> </w:t>
      </w:r>
      <w:r w:rsidRPr="00E55774">
        <w:t>for</w:t>
      </w:r>
      <w:r w:rsidR="000D50D7" w:rsidRPr="000D50D7">
        <w:t xml:space="preserve"> </w:t>
      </w:r>
      <w:r w:rsidRPr="00E55774">
        <w:t>the</w:t>
      </w:r>
      <w:r w:rsidR="000D50D7" w:rsidRPr="000D50D7">
        <w:t xml:space="preserve"> </w:t>
      </w:r>
      <w:r w:rsidRPr="00E55774">
        <w:t>arbitration</w:t>
      </w:r>
      <w:r>
        <w:t>.</w:t>
      </w:r>
    </w:p>
    <w:p w14:paraId="1CBB89E0" w14:textId="77777777" w:rsidR="00283174" w:rsidRDefault="00283174" w:rsidP="00283174">
      <w:pPr>
        <w:pStyle w:val="N2"/>
      </w:pPr>
      <w:r>
        <w:t>Where</w:t>
      </w:r>
      <w:r w:rsidR="000D50D7" w:rsidRPr="000D50D7">
        <w:t xml:space="preserve"> </w:t>
      </w:r>
      <w:r>
        <w:t>the</w:t>
      </w:r>
      <w:r w:rsidR="000D50D7" w:rsidRPr="000D50D7">
        <w:t xml:space="preserve"> </w:t>
      </w:r>
      <w:r>
        <w:t>difference</w:t>
      </w:r>
      <w:r w:rsidR="000D50D7" w:rsidRPr="000D50D7">
        <w:t xml:space="preserve"> </w:t>
      </w:r>
      <w:r>
        <w:t>involves</w:t>
      </w:r>
      <w:r w:rsidR="000D50D7" w:rsidRPr="000D50D7">
        <w:t xml:space="preserve"> </w:t>
      </w:r>
      <w:r>
        <w:t>connected</w:t>
      </w:r>
      <w:r w:rsidR="000D50D7" w:rsidRPr="000D50D7">
        <w:t xml:space="preserve"> </w:t>
      </w:r>
      <w:r>
        <w:t>or</w:t>
      </w:r>
      <w:r w:rsidR="000D50D7" w:rsidRPr="000D50D7">
        <w:t xml:space="preserve"> </w:t>
      </w:r>
      <w:r>
        <w:t>interrelated</w:t>
      </w:r>
      <w:r w:rsidR="000D50D7" w:rsidRPr="000D50D7">
        <w:t xml:space="preserve"> </w:t>
      </w:r>
      <w:r>
        <w:t>issues,</w:t>
      </w:r>
      <w:r w:rsidR="000D50D7" w:rsidRPr="000D50D7">
        <w:t xml:space="preserve"> </w:t>
      </w:r>
      <w:r>
        <w:t>the</w:t>
      </w:r>
      <w:r w:rsidR="000D50D7" w:rsidRPr="000D50D7">
        <w:t xml:space="preserve"> </w:t>
      </w:r>
      <w:r>
        <w:t>arbitrator</w:t>
      </w:r>
      <w:r w:rsidR="000D50D7" w:rsidRPr="000D50D7">
        <w:t xml:space="preserve"> </w:t>
      </w:r>
      <w:r>
        <w:t>must</w:t>
      </w:r>
      <w:r w:rsidR="000D50D7" w:rsidRPr="000D50D7">
        <w:t xml:space="preserve"> </w:t>
      </w:r>
      <w:r>
        <w:t>consider</w:t>
      </w:r>
      <w:r w:rsidR="000D50D7" w:rsidRPr="000D50D7">
        <w:t xml:space="preserve"> </w:t>
      </w:r>
      <w:r>
        <w:t>the</w:t>
      </w:r>
      <w:r w:rsidR="000D50D7" w:rsidRPr="000D50D7">
        <w:t xml:space="preserve"> </w:t>
      </w:r>
      <w:r>
        <w:t>relevant</w:t>
      </w:r>
      <w:r w:rsidR="000D50D7" w:rsidRPr="000D50D7">
        <w:t xml:space="preserve"> </w:t>
      </w:r>
      <w:r>
        <w:t>costs</w:t>
      </w:r>
      <w:r w:rsidR="000D50D7" w:rsidRPr="000D50D7">
        <w:t xml:space="preserve"> </w:t>
      </w:r>
      <w:r>
        <w:t>collectively.</w:t>
      </w:r>
    </w:p>
    <w:p w14:paraId="61A50DAC" w14:textId="77777777" w:rsidR="00283174" w:rsidRDefault="00283174" w:rsidP="00283174">
      <w:pPr>
        <w:pStyle w:val="N2"/>
      </w:pPr>
      <w:r>
        <w:t>The</w:t>
      </w:r>
      <w:r w:rsidR="000D50D7" w:rsidRPr="000D50D7">
        <w:t xml:space="preserve"> </w:t>
      </w:r>
      <w:r>
        <w:t>final</w:t>
      </w:r>
      <w:r w:rsidR="000D50D7" w:rsidRPr="000D50D7">
        <w:t xml:space="preserve"> </w:t>
      </w:r>
      <w:r>
        <w:t>award</w:t>
      </w:r>
      <w:r w:rsidR="000D50D7" w:rsidRPr="000D50D7">
        <w:t xml:space="preserve"> </w:t>
      </w:r>
      <w:r>
        <w:t>must</w:t>
      </w:r>
      <w:r w:rsidR="000D50D7" w:rsidRPr="000D50D7">
        <w:t xml:space="preserve"> </w:t>
      </w:r>
      <w:r>
        <w:t>fix</w:t>
      </w:r>
      <w:r w:rsidR="000D50D7" w:rsidRPr="000D50D7">
        <w:t xml:space="preserve"> </w:t>
      </w:r>
      <w:r>
        <w:t>the</w:t>
      </w:r>
      <w:r w:rsidR="000D50D7" w:rsidRPr="000D50D7">
        <w:t xml:space="preserve"> </w:t>
      </w:r>
      <w:r>
        <w:t>costs</w:t>
      </w:r>
      <w:r w:rsidR="000D50D7" w:rsidRPr="000D50D7">
        <w:t xml:space="preserve"> </w:t>
      </w:r>
      <w:r>
        <w:t>of</w:t>
      </w:r>
      <w:r w:rsidR="000D50D7" w:rsidRPr="000D50D7">
        <w:t xml:space="preserve"> </w:t>
      </w:r>
      <w:r>
        <w:t>the</w:t>
      </w:r>
      <w:r w:rsidR="000D50D7" w:rsidRPr="000D50D7">
        <w:t xml:space="preserve"> </w:t>
      </w:r>
      <w:r>
        <w:t>arbitration</w:t>
      </w:r>
      <w:r w:rsidR="000D50D7" w:rsidRPr="000D50D7">
        <w:t xml:space="preserve"> </w:t>
      </w:r>
      <w:r>
        <w:t>and</w:t>
      </w:r>
      <w:r w:rsidR="000D50D7" w:rsidRPr="000D50D7">
        <w:t xml:space="preserve"> </w:t>
      </w:r>
      <w:r>
        <w:t>decide</w:t>
      </w:r>
      <w:r w:rsidR="000D50D7" w:rsidRPr="000D50D7">
        <w:t xml:space="preserve"> </w:t>
      </w:r>
      <w:r>
        <w:t>which</w:t>
      </w:r>
      <w:r w:rsidR="000D50D7" w:rsidRPr="000D50D7">
        <w:t xml:space="preserve"> </w:t>
      </w:r>
      <w:r>
        <w:t>of</w:t>
      </w:r>
      <w:r w:rsidR="000D50D7" w:rsidRPr="000D50D7">
        <w:t xml:space="preserve"> </w:t>
      </w:r>
      <w:r>
        <w:t>the</w:t>
      </w:r>
      <w:r w:rsidR="000D50D7" w:rsidRPr="000D50D7">
        <w:t xml:space="preserve"> </w:t>
      </w:r>
      <w:r>
        <w:t>parties</w:t>
      </w:r>
      <w:r w:rsidR="000D50D7" w:rsidRPr="000D50D7">
        <w:t xml:space="preserve"> </w:t>
      </w:r>
      <w:r>
        <w:t>are</w:t>
      </w:r>
      <w:r w:rsidR="000D50D7" w:rsidRPr="000D50D7">
        <w:t xml:space="preserve"> </w:t>
      </w:r>
      <w:r>
        <w:t>to</w:t>
      </w:r>
      <w:r w:rsidR="000D50D7" w:rsidRPr="000D50D7">
        <w:t xml:space="preserve"> </w:t>
      </w:r>
      <w:r>
        <w:t>bear</w:t>
      </w:r>
      <w:r w:rsidR="000D50D7" w:rsidRPr="000D50D7">
        <w:t xml:space="preserve"> </w:t>
      </w:r>
      <w:r>
        <w:t>them</w:t>
      </w:r>
      <w:r w:rsidR="000D50D7" w:rsidRPr="000D50D7">
        <w:t xml:space="preserve"> </w:t>
      </w:r>
      <w:r>
        <w:t>or</w:t>
      </w:r>
      <w:r w:rsidR="000D50D7" w:rsidRPr="000D50D7">
        <w:t xml:space="preserve"> </w:t>
      </w:r>
      <w:r>
        <w:t>in</w:t>
      </w:r>
      <w:r w:rsidR="000D50D7" w:rsidRPr="000D50D7">
        <w:t xml:space="preserve"> </w:t>
      </w:r>
      <w:r>
        <w:t>what</w:t>
      </w:r>
      <w:r w:rsidR="000D50D7" w:rsidRPr="000D50D7">
        <w:t xml:space="preserve"> </w:t>
      </w:r>
      <w:r>
        <w:t>proportion</w:t>
      </w:r>
      <w:r w:rsidR="000D50D7" w:rsidRPr="000D50D7">
        <w:t xml:space="preserve"> </w:t>
      </w:r>
      <w:r>
        <w:t>they</w:t>
      </w:r>
      <w:r w:rsidR="000D50D7" w:rsidRPr="000D50D7">
        <w:t xml:space="preserve"> </w:t>
      </w:r>
      <w:r>
        <w:t>are</w:t>
      </w:r>
      <w:r w:rsidR="000D50D7" w:rsidRPr="000D50D7">
        <w:t xml:space="preserve"> </w:t>
      </w:r>
      <w:r>
        <w:t>to</w:t>
      </w:r>
      <w:r w:rsidR="000D50D7" w:rsidRPr="000D50D7">
        <w:t xml:space="preserve"> </w:t>
      </w:r>
      <w:r>
        <w:t>be</w:t>
      </w:r>
      <w:r w:rsidR="000D50D7" w:rsidRPr="000D50D7">
        <w:t xml:space="preserve"> </w:t>
      </w:r>
      <w:r>
        <w:t>borne</w:t>
      </w:r>
      <w:r w:rsidR="000D50D7" w:rsidRPr="000D50D7">
        <w:t xml:space="preserve"> </w:t>
      </w:r>
      <w:r>
        <w:t>by</w:t>
      </w:r>
      <w:r w:rsidR="000D50D7" w:rsidRPr="000D50D7">
        <w:t xml:space="preserve"> </w:t>
      </w:r>
      <w:r>
        <w:t>the</w:t>
      </w:r>
      <w:r w:rsidR="000D50D7" w:rsidRPr="000D50D7">
        <w:t xml:space="preserve"> </w:t>
      </w:r>
      <w:r>
        <w:t>parties.</w:t>
      </w:r>
    </w:p>
    <w:p w14:paraId="140A5B46" w14:textId="77777777" w:rsidR="00283174" w:rsidRDefault="00283174" w:rsidP="00283174">
      <w:pPr>
        <w:pStyle w:val="N2"/>
      </w:pPr>
      <w:r>
        <w:t>The</w:t>
      </w:r>
      <w:r w:rsidR="000D50D7" w:rsidRPr="000D50D7">
        <w:t xml:space="preserve"> </w:t>
      </w:r>
      <w:r>
        <w:t>arbitrator</w:t>
      </w:r>
      <w:r w:rsidR="000D50D7" w:rsidRPr="000D50D7">
        <w:t xml:space="preserve"> </w:t>
      </w:r>
      <w:r>
        <w:t>must</w:t>
      </w:r>
      <w:r w:rsidR="000D50D7" w:rsidRPr="000D50D7">
        <w:t xml:space="preserve"> </w:t>
      </w:r>
      <w:r>
        <w:t>award</w:t>
      </w:r>
      <w:r w:rsidR="000D50D7" w:rsidRPr="000D50D7">
        <w:t xml:space="preserve"> </w:t>
      </w:r>
      <w:r>
        <w:t>recoverable</w:t>
      </w:r>
      <w:r w:rsidR="000D50D7" w:rsidRPr="000D50D7">
        <w:t xml:space="preserve"> </w:t>
      </w:r>
      <w:r>
        <w:t>costs</w:t>
      </w:r>
      <w:r w:rsidR="000D50D7" w:rsidRPr="000D50D7">
        <w:t xml:space="preserve"> </w:t>
      </w:r>
      <w:r>
        <w:t>on</w:t>
      </w:r>
      <w:r w:rsidR="000D50D7" w:rsidRPr="000D50D7">
        <w:t xml:space="preserve"> </w:t>
      </w:r>
      <w:r>
        <w:t>the</w:t>
      </w:r>
      <w:r w:rsidR="000D50D7" w:rsidRPr="000D50D7">
        <w:t xml:space="preserve"> </w:t>
      </w:r>
      <w:r>
        <w:t>general</w:t>
      </w:r>
      <w:r w:rsidR="000D50D7" w:rsidRPr="000D50D7">
        <w:t xml:space="preserve"> </w:t>
      </w:r>
      <w:r>
        <w:t>principle</w:t>
      </w:r>
      <w:r w:rsidR="000D50D7" w:rsidRPr="000D50D7">
        <w:t xml:space="preserve"> </w:t>
      </w:r>
      <w:r>
        <w:t>that</w:t>
      </w:r>
      <w:r w:rsidR="000D50D7" w:rsidRPr="000D50D7">
        <w:t xml:space="preserve"> </w:t>
      </w:r>
      <w:r>
        <w:t>each</w:t>
      </w:r>
      <w:r w:rsidR="000D50D7" w:rsidRPr="000D50D7">
        <w:t xml:space="preserve"> </w:t>
      </w:r>
      <w:r>
        <w:t>party</w:t>
      </w:r>
      <w:r w:rsidR="000D50D7" w:rsidRPr="000D50D7">
        <w:t xml:space="preserve"> </w:t>
      </w:r>
      <w:r>
        <w:t>should</w:t>
      </w:r>
      <w:r w:rsidR="000D50D7" w:rsidRPr="000D50D7">
        <w:t xml:space="preserve"> </w:t>
      </w:r>
      <w:r>
        <w:t>bear</w:t>
      </w:r>
      <w:r w:rsidR="000D50D7" w:rsidRPr="000D50D7">
        <w:t xml:space="preserve"> </w:t>
      </w:r>
      <w:r>
        <w:t>its</w:t>
      </w:r>
      <w:r w:rsidR="000D50D7" w:rsidRPr="000D50D7">
        <w:t xml:space="preserve"> </w:t>
      </w:r>
      <w:r>
        <w:t>own</w:t>
      </w:r>
      <w:r w:rsidR="000D50D7" w:rsidRPr="000D50D7">
        <w:t xml:space="preserve"> </w:t>
      </w:r>
      <w:r>
        <w:t>costs,</w:t>
      </w:r>
      <w:r w:rsidR="000D50D7" w:rsidRPr="000D50D7">
        <w:t xml:space="preserve"> </w:t>
      </w:r>
      <w:r>
        <w:t>having</w:t>
      </w:r>
      <w:r w:rsidR="000D50D7" w:rsidRPr="000D50D7">
        <w:t xml:space="preserve"> </w:t>
      </w:r>
      <w:r>
        <w:t>regard</w:t>
      </w:r>
      <w:r w:rsidR="000D50D7" w:rsidRPr="000D50D7">
        <w:t xml:space="preserve"> </w:t>
      </w:r>
      <w:r>
        <w:t>to</w:t>
      </w:r>
      <w:r w:rsidR="000D50D7" w:rsidRPr="000D50D7">
        <w:t xml:space="preserve"> </w:t>
      </w:r>
      <w:r>
        <w:t>all</w:t>
      </w:r>
      <w:r w:rsidR="000D50D7" w:rsidRPr="000D50D7">
        <w:t xml:space="preserve"> </w:t>
      </w:r>
      <w:r>
        <w:t>material</w:t>
      </w:r>
      <w:r w:rsidR="000D50D7" w:rsidRPr="000D50D7">
        <w:t xml:space="preserve"> </w:t>
      </w:r>
      <w:r>
        <w:t>circumstances,</w:t>
      </w:r>
      <w:r w:rsidR="000D50D7" w:rsidRPr="000D50D7">
        <w:t xml:space="preserve"> </w:t>
      </w:r>
      <w:r>
        <w:t>including</w:t>
      </w:r>
      <w:r w:rsidR="000D50D7" w:rsidRPr="000D50D7">
        <w:t xml:space="preserve"> </w:t>
      </w:r>
      <w:r>
        <w:t>such</w:t>
      </w:r>
      <w:r w:rsidR="000D50D7" w:rsidRPr="000D50D7">
        <w:t xml:space="preserve"> </w:t>
      </w:r>
      <w:r>
        <w:t>matters</w:t>
      </w:r>
      <w:r w:rsidR="000D50D7" w:rsidRPr="000D50D7">
        <w:t xml:space="preserve"> </w:t>
      </w:r>
      <w:r>
        <w:t>as</w:t>
      </w:r>
      <w:r w:rsidR="000D50D7" w:rsidRPr="000D50D7">
        <w:t xml:space="preserve"> </w:t>
      </w:r>
      <w:r>
        <w:t>exaggerated</w:t>
      </w:r>
      <w:r w:rsidR="000D50D7" w:rsidRPr="000D50D7">
        <w:t xml:space="preserve"> </w:t>
      </w:r>
      <w:r>
        <w:t>claims</w:t>
      </w:r>
      <w:r w:rsidR="000D50D7" w:rsidRPr="000D50D7">
        <w:t xml:space="preserve"> </w:t>
      </w:r>
      <w:r>
        <w:t>or</w:t>
      </w:r>
      <w:r w:rsidR="000D50D7" w:rsidRPr="000D50D7">
        <w:t xml:space="preserve"> </w:t>
      </w:r>
      <w:r>
        <w:t>defences,</w:t>
      </w:r>
      <w:r w:rsidR="000D50D7" w:rsidRPr="000D50D7">
        <w:t xml:space="preserve"> </w:t>
      </w:r>
      <w:r>
        <w:t>the</w:t>
      </w:r>
      <w:r w:rsidR="000D50D7" w:rsidRPr="000D50D7">
        <w:t xml:space="preserve"> </w:t>
      </w:r>
      <w:r>
        <w:t>degree</w:t>
      </w:r>
      <w:r w:rsidR="000D50D7" w:rsidRPr="000D50D7">
        <w:t xml:space="preserve"> </w:t>
      </w:r>
      <w:r>
        <w:t>of</w:t>
      </w:r>
      <w:r w:rsidR="000D50D7" w:rsidRPr="000D50D7">
        <w:t xml:space="preserve"> </w:t>
      </w:r>
      <w:r>
        <w:t>success</w:t>
      </w:r>
      <w:r w:rsidR="000D50D7" w:rsidRPr="000D50D7">
        <w:t xml:space="preserve"> </w:t>
      </w:r>
      <w:r>
        <w:t>for</w:t>
      </w:r>
      <w:r w:rsidR="000D50D7" w:rsidRPr="000D50D7">
        <w:t xml:space="preserve"> </w:t>
      </w:r>
      <w:r>
        <w:t>different</w:t>
      </w:r>
      <w:r w:rsidR="000D50D7" w:rsidRPr="000D50D7">
        <w:t xml:space="preserve"> </w:t>
      </w:r>
      <w:r>
        <w:t>elements</w:t>
      </w:r>
      <w:r w:rsidR="000D50D7" w:rsidRPr="000D50D7">
        <w:t xml:space="preserve"> </w:t>
      </w:r>
      <w:r>
        <w:t>of</w:t>
      </w:r>
      <w:r w:rsidR="000D50D7" w:rsidRPr="000D50D7">
        <w:t xml:space="preserve"> </w:t>
      </w:r>
      <w:r>
        <w:t>the</w:t>
      </w:r>
      <w:r w:rsidR="000D50D7" w:rsidRPr="000D50D7">
        <w:t xml:space="preserve"> </w:t>
      </w:r>
      <w:r>
        <w:t>claims,</w:t>
      </w:r>
      <w:r w:rsidR="000D50D7" w:rsidRPr="000D50D7">
        <w:t xml:space="preserve"> </w:t>
      </w:r>
      <w:r>
        <w:t>claims</w:t>
      </w:r>
      <w:r w:rsidR="000D50D7" w:rsidRPr="000D50D7">
        <w:t xml:space="preserve"> </w:t>
      </w:r>
      <w:r>
        <w:t>that</w:t>
      </w:r>
      <w:r w:rsidR="000D50D7" w:rsidRPr="000D50D7">
        <w:t xml:space="preserve"> </w:t>
      </w:r>
      <w:r>
        <w:t>have</w:t>
      </w:r>
      <w:r w:rsidR="000D50D7" w:rsidRPr="000D50D7">
        <w:t xml:space="preserve"> </w:t>
      </w:r>
      <w:r>
        <w:t>incurred</w:t>
      </w:r>
      <w:r w:rsidR="000D50D7" w:rsidRPr="000D50D7">
        <w:t xml:space="preserve"> </w:t>
      </w:r>
      <w:r>
        <w:t>substantial</w:t>
      </w:r>
      <w:r w:rsidR="000D50D7" w:rsidRPr="000D50D7">
        <w:t xml:space="preserve"> </w:t>
      </w:r>
      <w:r>
        <w:t>costs,</w:t>
      </w:r>
      <w:r w:rsidR="000D50D7" w:rsidRPr="000D50D7">
        <w:t xml:space="preserve"> </w:t>
      </w:r>
      <w:r>
        <w:t>the</w:t>
      </w:r>
      <w:r w:rsidR="000D50D7" w:rsidRPr="000D50D7">
        <w:t xml:space="preserve"> </w:t>
      </w:r>
      <w:r>
        <w:t>conduct</w:t>
      </w:r>
      <w:r w:rsidR="000D50D7" w:rsidRPr="000D50D7">
        <w:t xml:space="preserve"> </w:t>
      </w:r>
      <w:r>
        <w:t>of</w:t>
      </w:r>
      <w:r w:rsidR="000D50D7" w:rsidRPr="000D50D7">
        <w:t xml:space="preserve"> </w:t>
      </w:r>
      <w:r>
        <w:t>the</w:t>
      </w:r>
      <w:r w:rsidR="000D50D7" w:rsidRPr="000D50D7">
        <w:t xml:space="preserve"> </w:t>
      </w:r>
      <w:r>
        <w:t>parties</w:t>
      </w:r>
      <w:r w:rsidR="000D50D7" w:rsidRPr="000D50D7">
        <w:t xml:space="preserve"> </w:t>
      </w:r>
      <w:r>
        <w:t>and</w:t>
      </w:r>
      <w:r w:rsidR="000D50D7" w:rsidRPr="000D50D7">
        <w:t xml:space="preserve"> </w:t>
      </w:r>
      <w:r>
        <w:t>the</w:t>
      </w:r>
      <w:r w:rsidR="000D50D7" w:rsidRPr="000D50D7">
        <w:t xml:space="preserve"> </w:t>
      </w:r>
      <w:r>
        <w:t>degree</w:t>
      </w:r>
      <w:r w:rsidR="000D50D7" w:rsidRPr="000D50D7">
        <w:t xml:space="preserve"> </w:t>
      </w:r>
      <w:r>
        <w:t>of</w:t>
      </w:r>
      <w:r w:rsidR="000D50D7" w:rsidRPr="000D50D7">
        <w:t xml:space="preserve"> </w:t>
      </w:r>
      <w:r>
        <w:t>success</w:t>
      </w:r>
      <w:r w:rsidR="000D50D7" w:rsidRPr="000D50D7">
        <w:t xml:space="preserve"> </w:t>
      </w:r>
      <w:r>
        <w:t>of</w:t>
      </w:r>
      <w:r w:rsidR="000D50D7" w:rsidRPr="000D50D7">
        <w:t xml:space="preserve"> </w:t>
      </w:r>
      <w:r>
        <w:t>a</w:t>
      </w:r>
      <w:r w:rsidR="000D50D7" w:rsidRPr="000D50D7">
        <w:t xml:space="preserve"> </w:t>
      </w:r>
      <w:r>
        <w:t>party.</w:t>
      </w:r>
    </w:p>
    <w:p w14:paraId="6C5C5376" w14:textId="77777777" w:rsidR="00283174" w:rsidRDefault="00283174" w:rsidP="00283174">
      <w:pPr>
        <w:pStyle w:val="H1"/>
      </w:pPr>
      <w:r>
        <w:t>Confidentiality</w:t>
      </w:r>
    </w:p>
    <w:p w14:paraId="2CFAB733"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Hearings</w:t>
      </w:r>
      <w:r w:rsidR="000D50D7" w:rsidRPr="000D50D7">
        <w:t xml:space="preserve"> </w:t>
      </w:r>
      <w:r>
        <w:t>in</w:t>
      </w:r>
      <w:r w:rsidR="000D50D7" w:rsidRPr="000D50D7">
        <w:t xml:space="preserve"> </w:t>
      </w:r>
      <w:r>
        <w:t>this</w:t>
      </w:r>
      <w:r w:rsidR="000D50D7" w:rsidRPr="000D50D7">
        <w:t xml:space="preserve"> </w:t>
      </w:r>
      <w:r>
        <w:t>arbitration</w:t>
      </w:r>
      <w:r w:rsidR="000D50D7" w:rsidRPr="000D50D7">
        <w:t xml:space="preserve"> </w:t>
      </w:r>
      <w:r>
        <w:t>are</w:t>
      </w:r>
      <w:r w:rsidR="000D50D7" w:rsidRPr="000D50D7">
        <w:t xml:space="preserve"> </w:t>
      </w:r>
      <w:r>
        <w:t>to</w:t>
      </w:r>
      <w:r w:rsidR="000D50D7" w:rsidRPr="000D50D7">
        <w:t xml:space="preserve"> </w:t>
      </w:r>
      <w:r>
        <w:t>take</w:t>
      </w:r>
      <w:r w:rsidR="000D50D7" w:rsidRPr="000D50D7">
        <w:t xml:space="preserve"> </w:t>
      </w:r>
      <w:r>
        <w:t>place</w:t>
      </w:r>
      <w:r w:rsidR="000D50D7" w:rsidRPr="000D50D7">
        <w:t xml:space="preserve"> </w:t>
      </w:r>
      <w:r>
        <w:t>in</w:t>
      </w:r>
      <w:r w:rsidR="000D50D7" w:rsidRPr="000D50D7">
        <w:t xml:space="preserve"> </w:t>
      </w:r>
      <w:r>
        <w:t>private.</w:t>
      </w:r>
    </w:p>
    <w:p w14:paraId="2952F792" w14:textId="77777777" w:rsidR="00283174" w:rsidRDefault="00283174" w:rsidP="00283174">
      <w:pPr>
        <w:pStyle w:val="N2"/>
      </w:pPr>
      <w:r>
        <w:t>Materials,</w:t>
      </w:r>
      <w:r w:rsidR="000D50D7" w:rsidRPr="000D50D7">
        <w:t xml:space="preserve"> </w:t>
      </w:r>
      <w:r>
        <w:t>documents,</w:t>
      </w:r>
      <w:r w:rsidR="000D50D7" w:rsidRPr="000D50D7">
        <w:t xml:space="preserve"> </w:t>
      </w:r>
      <w:r>
        <w:t>awards,</w:t>
      </w:r>
      <w:r w:rsidR="000D50D7" w:rsidRPr="000D50D7">
        <w:t xml:space="preserve"> </w:t>
      </w:r>
      <w:r>
        <w:t>expert</w:t>
      </w:r>
      <w:r w:rsidR="000D50D7" w:rsidRPr="000D50D7">
        <w:t xml:space="preserve"> </w:t>
      </w:r>
      <w:r>
        <w:t>reports</w:t>
      </w:r>
      <w:r w:rsidR="000D50D7" w:rsidRPr="000D50D7">
        <w:t xml:space="preserve"> </w:t>
      </w:r>
      <w:r>
        <w:t>and</w:t>
      </w:r>
      <w:r w:rsidR="000D50D7" w:rsidRPr="000D50D7">
        <w:t xml:space="preserve"> </w:t>
      </w:r>
      <w:r>
        <w:t>any</w:t>
      </w:r>
      <w:r w:rsidR="000D50D7" w:rsidRPr="000D50D7">
        <w:t xml:space="preserve"> </w:t>
      </w:r>
      <w:r>
        <w:t>matters</w:t>
      </w:r>
      <w:r w:rsidR="000D50D7" w:rsidRPr="000D50D7">
        <w:t xml:space="preserve"> </w:t>
      </w:r>
      <w:r>
        <w:t>relating</w:t>
      </w:r>
      <w:r w:rsidR="000D50D7" w:rsidRPr="000D50D7">
        <w:t xml:space="preserve"> </w:t>
      </w:r>
      <w:r>
        <w:t>to</w:t>
      </w:r>
      <w:r w:rsidR="000D50D7" w:rsidRPr="000D50D7">
        <w:t xml:space="preserve"> </w:t>
      </w:r>
      <w:r>
        <w:t>the</w:t>
      </w:r>
      <w:r w:rsidR="000D50D7" w:rsidRPr="000D50D7">
        <w:t xml:space="preserve"> </w:t>
      </w:r>
      <w:r>
        <w:t>arbitration</w:t>
      </w:r>
      <w:r w:rsidR="000D50D7" w:rsidRPr="000D50D7">
        <w:t xml:space="preserve"> </w:t>
      </w:r>
      <w:r>
        <w:t>are</w:t>
      </w:r>
      <w:r w:rsidR="000D50D7" w:rsidRPr="000D50D7">
        <w:t xml:space="preserve"> </w:t>
      </w:r>
      <w:r>
        <w:t>confidential</w:t>
      </w:r>
      <w:r w:rsidR="000D50D7" w:rsidRPr="000D50D7">
        <w:t xml:space="preserve"> </w:t>
      </w:r>
      <w:r>
        <w:t>and</w:t>
      </w:r>
      <w:r w:rsidR="000D50D7" w:rsidRPr="000D50D7">
        <w:t xml:space="preserve"> </w:t>
      </w:r>
      <w:r>
        <w:t>must</w:t>
      </w:r>
      <w:r w:rsidR="000D50D7" w:rsidRPr="000D50D7">
        <w:t xml:space="preserve"> </w:t>
      </w:r>
      <w:r>
        <w:t>not</w:t>
      </w:r>
      <w:r w:rsidR="000D50D7" w:rsidRPr="000D50D7">
        <w:t xml:space="preserve"> </w:t>
      </w:r>
      <w:r>
        <w:t>be</w:t>
      </w:r>
      <w:r w:rsidR="000D50D7" w:rsidRPr="000D50D7">
        <w:t xml:space="preserve"> </w:t>
      </w:r>
      <w:r>
        <w:t>disclosed</w:t>
      </w:r>
      <w:r w:rsidR="000D50D7" w:rsidRPr="000D50D7">
        <w:t xml:space="preserve"> </w:t>
      </w:r>
      <w:r>
        <w:t>to</w:t>
      </w:r>
      <w:r w:rsidR="000D50D7" w:rsidRPr="000D50D7">
        <w:t xml:space="preserve"> </w:t>
      </w:r>
      <w:r>
        <w:t>any</w:t>
      </w:r>
      <w:r w:rsidR="000D50D7" w:rsidRPr="000D50D7">
        <w:t xml:space="preserve"> </w:t>
      </w:r>
      <w:r>
        <w:t>third</w:t>
      </w:r>
      <w:r w:rsidR="000D50D7" w:rsidRPr="000D50D7">
        <w:t xml:space="preserve"> </w:t>
      </w:r>
      <w:r>
        <w:t>party</w:t>
      </w:r>
      <w:r w:rsidR="000D50D7" w:rsidRPr="000D50D7">
        <w:t xml:space="preserve"> </w:t>
      </w:r>
      <w:r>
        <w:t>without</w:t>
      </w:r>
      <w:r w:rsidR="000D50D7" w:rsidRPr="000D50D7">
        <w:t xml:space="preserve"> </w:t>
      </w:r>
      <w:r>
        <w:t>prior</w:t>
      </w:r>
      <w:r w:rsidR="000D50D7" w:rsidRPr="000D50D7">
        <w:t xml:space="preserve"> </w:t>
      </w:r>
      <w:r>
        <w:t>written</w:t>
      </w:r>
      <w:r w:rsidR="000D50D7" w:rsidRPr="000D50D7">
        <w:t xml:space="preserve"> </w:t>
      </w:r>
      <w:r>
        <w:t>consent</w:t>
      </w:r>
      <w:r w:rsidR="000D50D7" w:rsidRPr="000D50D7">
        <w:t xml:space="preserve"> </w:t>
      </w:r>
      <w:r>
        <w:t>of</w:t>
      </w:r>
      <w:r w:rsidR="000D50D7" w:rsidRPr="000D50D7">
        <w:t xml:space="preserve"> </w:t>
      </w:r>
      <w:r>
        <w:t>the</w:t>
      </w:r>
      <w:r w:rsidR="000D50D7" w:rsidRPr="000D50D7">
        <w:t xml:space="preserve"> </w:t>
      </w:r>
      <w:r>
        <w:t>other</w:t>
      </w:r>
      <w:r w:rsidR="000D50D7" w:rsidRPr="000D50D7">
        <w:t xml:space="preserve"> </w:t>
      </w:r>
      <w:r>
        <w:t>party,</w:t>
      </w:r>
      <w:r w:rsidR="000D50D7" w:rsidRPr="000D50D7">
        <w:t xml:space="preserve"> </w:t>
      </w:r>
      <w:r>
        <w:t>save</w:t>
      </w:r>
      <w:r w:rsidR="000D50D7" w:rsidRPr="000D50D7">
        <w:t xml:space="preserve"> </w:t>
      </w:r>
      <w:r>
        <w:t>for</w:t>
      </w:r>
      <w:r w:rsidR="000D50D7" w:rsidRPr="000D50D7">
        <w:t xml:space="preserve"> </w:t>
      </w:r>
      <w:r>
        <w:t>any</w:t>
      </w:r>
      <w:r w:rsidR="000D50D7" w:rsidRPr="000D50D7">
        <w:t xml:space="preserve"> </w:t>
      </w:r>
      <w:r>
        <w:t>application</w:t>
      </w:r>
      <w:r w:rsidR="000D50D7" w:rsidRPr="000D50D7">
        <w:t xml:space="preserve"> </w:t>
      </w:r>
      <w:r>
        <w:t>to</w:t>
      </w:r>
      <w:r w:rsidR="000D50D7" w:rsidRPr="000D50D7">
        <w:t xml:space="preserve"> </w:t>
      </w:r>
      <w:r>
        <w:t>the</w:t>
      </w:r>
      <w:r w:rsidR="000D50D7" w:rsidRPr="000D50D7">
        <w:t xml:space="preserve"> </w:t>
      </w:r>
      <w:r>
        <w:t>courts</w:t>
      </w:r>
      <w:r w:rsidR="000D50D7" w:rsidRPr="000D50D7">
        <w:t xml:space="preserve"> </w:t>
      </w:r>
      <w:r>
        <w:t>or</w:t>
      </w:r>
      <w:r w:rsidR="000D50D7" w:rsidRPr="000D50D7">
        <w:t xml:space="preserve"> </w:t>
      </w:r>
      <w:r>
        <w:t>where</w:t>
      </w:r>
      <w:r w:rsidR="000D50D7" w:rsidRPr="000D50D7">
        <w:t xml:space="preserve"> </w:t>
      </w:r>
      <w:r>
        <w:t>disclosure</w:t>
      </w:r>
      <w:r w:rsidR="000D50D7" w:rsidRPr="000D50D7">
        <w:t xml:space="preserve"> </w:t>
      </w:r>
      <w:r>
        <w:t>is</w:t>
      </w:r>
      <w:r w:rsidR="000D50D7" w:rsidRPr="000D50D7">
        <w:t xml:space="preserve"> </w:t>
      </w:r>
      <w:r>
        <w:t>required</w:t>
      </w:r>
      <w:r w:rsidR="000D50D7" w:rsidRPr="000D50D7">
        <w:t xml:space="preserve"> </w:t>
      </w:r>
      <w:r>
        <w:t>under</w:t>
      </w:r>
      <w:r w:rsidR="000D50D7" w:rsidRPr="000D50D7">
        <w:t xml:space="preserve"> </w:t>
      </w:r>
      <w:r>
        <w:t>any</w:t>
      </w:r>
      <w:r w:rsidR="000D50D7" w:rsidRPr="000D50D7">
        <w:t xml:space="preserve"> </w:t>
      </w:r>
      <w:r>
        <w:t>legislative</w:t>
      </w:r>
      <w:r w:rsidR="000D50D7" w:rsidRPr="000D50D7">
        <w:t xml:space="preserve"> </w:t>
      </w:r>
      <w:r>
        <w:t>or</w:t>
      </w:r>
      <w:r w:rsidR="000D50D7" w:rsidRPr="000D50D7">
        <w:t xml:space="preserve"> </w:t>
      </w:r>
      <w:r>
        <w:t>regulatory</w:t>
      </w:r>
      <w:r w:rsidR="000D50D7" w:rsidRPr="000D50D7">
        <w:t xml:space="preserve"> </w:t>
      </w:r>
      <w:r>
        <w:t>requirement.</w:t>
      </w:r>
    </w:p>
    <w:p w14:paraId="6EF05FEC" w14:textId="77777777" w:rsidR="00283174" w:rsidRDefault="000D50D7" w:rsidP="00283174">
      <w:pPr>
        <w:pStyle w:val="Schedule"/>
        <w:pageBreakBefore/>
        <w:rPr>
          <w:rStyle w:val="Ref"/>
        </w:rPr>
      </w:pPr>
      <w:bookmarkStart w:id="1218" w:name="TOC01_02_2022_15_14_24_1148"/>
      <w:bookmarkStart w:id="1219" w:name="TOC02_02_2022_13_02_49_1128"/>
      <w:bookmarkStart w:id="1220" w:name="TOC18_02_2022_17_52_44_2018"/>
      <w:bookmarkStart w:id="1221" w:name="TOC23_02_2022_21_19_37_2159"/>
      <w:bookmarkStart w:id="1222" w:name="TOC15_08_2022_16_06_13_2257"/>
      <w:bookmarkStart w:id="1223" w:name="TOC06_09_2022_15_41_36_2317"/>
      <w:bookmarkStart w:id="1224" w:name="TOC04_10_2022_16_50_01_2361"/>
      <w:bookmarkStart w:id="1225" w:name="TOC23_11_2022_11_32_56_2411"/>
      <w:bookmarkStart w:id="1226" w:name="TOC10_01_2023_14_27_52_2438"/>
      <w:bookmarkEnd w:id="1218"/>
      <w:bookmarkEnd w:id="1219"/>
      <w:bookmarkEnd w:id="1220"/>
      <w:bookmarkEnd w:id="1221"/>
      <w:bookmarkEnd w:id="1222"/>
      <w:bookmarkEnd w:id="1223"/>
      <w:bookmarkEnd w:id="1224"/>
      <w:bookmarkEnd w:id="1225"/>
      <w:bookmarkEnd w:id="1226"/>
      <w:r w:rsidRPr="000D50D7">
        <w:lastRenderedPageBreak/>
        <w:tab/>
      </w:r>
      <w:r w:rsidR="00283174">
        <w:t>SCHEDULE</w:t>
      </w:r>
      <w:r w:rsidRPr="000D50D7">
        <w:t xml:space="preserve"> </w:t>
      </w:r>
      <w:r w:rsidR="00283174">
        <w:fldChar w:fldCharType="begin"/>
      </w:r>
      <w:r w:rsidR="00283174">
        <w:instrText xml:space="preserve"> SEQ schedule\* arabic </w:instrText>
      </w:r>
      <w:r w:rsidR="00283174">
        <w:fldChar w:fldCharType="separate"/>
      </w:r>
      <w:r>
        <w:rPr>
          <w:noProof/>
        </w:rPr>
        <w:t>14</w:t>
      </w:r>
      <w:r w:rsidR="00283174">
        <w:rPr>
          <w:noProof/>
        </w:rPr>
        <w:fldChar w:fldCharType="end"/>
      </w:r>
      <w:r w:rsidRPr="000D50D7">
        <w:tab/>
      </w:r>
      <w:r w:rsidR="00283174">
        <w:rPr>
          <w:rStyle w:val="Ref"/>
        </w:rPr>
        <w:t>Article</w:t>
      </w:r>
      <w:r w:rsidRPr="000D50D7">
        <w:rPr>
          <w:rStyle w:val="Ref"/>
        </w:rPr>
        <w:t xml:space="preserve"> </w:t>
      </w:r>
      <w:r w:rsidR="00283174">
        <w:rPr>
          <w:rStyle w:val="Ref"/>
        </w:rPr>
        <w:fldChar w:fldCharType="begin"/>
      </w:r>
      <w:r w:rsidR="00283174">
        <w:rPr>
          <w:rStyle w:val="Ref"/>
        </w:rPr>
        <w:instrText xml:space="preserve"> REF _Ref94698642 \r \h </w:instrText>
      </w:r>
      <w:r w:rsidR="00283174">
        <w:rPr>
          <w:rStyle w:val="Ref"/>
        </w:rPr>
      </w:r>
      <w:r w:rsidR="00283174">
        <w:rPr>
          <w:rStyle w:val="Ref"/>
        </w:rPr>
        <w:fldChar w:fldCharType="separate"/>
      </w:r>
      <w:r>
        <w:rPr>
          <w:rStyle w:val="Ref"/>
        </w:rPr>
        <w:t>40</w:t>
      </w:r>
      <w:r w:rsidR="00283174">
        <w:rPr>
          <w:rStyle w:val="Ref"/>
        </w:rPr>
        <w:fldChar w:fldCharType="end"/>
      </w:r>
    </w:p>
    <w:p w14:paraId="169CD04E" w14:textId="77777777" w:rsidR="00283174" w:rsidRDefault="00283174" w:rsidP="00283174">
      <w:pPr>
        <w:pStyle w:val="ScheduleHead"/>
      </w:pPr>
      <w:r>
        <w:t>PROTECTIVE</w:t>
      </w:r>
      <w:r w:rsidR="000D50D7" w:rsidRPr="000D50D7">
        <w:t xml:space="preserve"> </w:t>
      </w:r>
      <w:r>
        <w:t>PROVISIONS</w:t>
      </w:r>
      <w:bookmarkStart w:id="1227" w:name="TOC27_07_2021_11_18_16_678"/>
      <w:bookmarkStart w:id="1228" w:name="TOC27_07_2021_11_36_14_677"/>
      <w:bookmarkStart w:id="1229" w:name="TOC27_07_2021_11_48_02_677"/>
      <w:bookmarkStart w:id="1230" w:name="TOC27_07_2021_11_50_47_679"/>
      <w:bookmarkEnd w:id="1227"/>
      <w:bookmarkEnd w:id="1228"/>
      <w:bookmarkEnd w:id="1229"/>
      <w:bookmarkEnd w:id="1230"/>
    </w:p>
    <w:p w14:paraId="18F005A6" w14:textId="77777777" w:rsidR="00283174" w:rsidRDefault="00283174" w:rsidP="00283174">
      <w:pPr>
        <w:pStyle w:val="Part"/>
        <w:rPr>
          <w:noProof/>
        </w:rPr>
      </w:pPr>
      <w:bookmarkStart w:id="1231" w:name="TOC01_02_2022_15_14_24_1150"/>
      <w:bookmarkStart w:id="1232" w:name="TOC02_02_2022_13_02_49_1130"/>
      <w:bookmarkStart w:id="1233" w:name="TOC18_02_2022_17_52_44_2020"/>
      <w:bookmarkStart w:id="1234" w:name="TOC23_02_2022_21_19_37_2161"/>
      <w:bookmarkStart w:id="1235" w:name="TOC15_08_2022_16_06_13_2259"/>
      <w:bookmarkStart w:id="1236" w:name="TOC06_09_2022_15_41_36_2319"/>
      <w:bookmarkStart w:id="1237" w:name="TOC04_10_2022_16_50_01_2363"/>
      <w:bookmarkStart w:id="1238" w:name="TOC23_11_2022_11_32_56_2413"/>
      <w:bookmarkStart w:id="1239" w:name="TOC10_01_2023_14_27_52_2440"/>
      <w:bookmarkEnd w:id="1231"/>
      <w:bookmarkEnd w:id="1232"/>
      <w:bookmarkEnd w:id="1233"/>
      <w:bookmarkEnd w:id="1234"/>
      <w:bookmarkEnd w:id="1235"/>
      <w:bookmarkEnd w:id="1236"/>
      <w:bookmarkEnd w:id="1237"/>
      <w:bookmarkEnd w:id="1238"/>
      <w:bookmarkEnd w:id="1239"/>
      <w:r>
        <w:t>PART</w:t>
      </w:r>
      <w:r w:rsidR="000D50D7" w:rsidRPr="000D50D7">
        <w:t xml:space="preserve"> </w:t>
      </w:r>
      <w:r>
        <w:fldChar w:fldCharType="begin"/>
      </w:r>
      <w:r>
        <w:instrText xml:space="preserve"> SEQ Part_ \* arabic \r 1</w:instrText>
      </w:r>
      <w:r>
        <w:fldChar w:fldCharType="separate"/>
      </w:r>
      <w:r w:rsidR="000D50D7">
        <w:rPr>
          <w:noProof/>
        </w:rPr>
        <w:t>1</w:t>
      </w:r>
      <w:r>
        <w:rPr>
          <w:noProof/>
        </w:rPr>
        <w:fldChar w:fldCharType="end"/>
      </w:r>
    </w:p>
    <w:p w14:paraId="4B156574" w14:textId="77777777" w:rsidR="00283174" w:rsidRDefault="00283174" w:rsidP="00283174">
      <w:pPr>
        <w:pStyle w:val="PartHead"/>
      </w:pPr>
      <w:bookmarkStart w:id="1240" w:name="_Hlk94172489"/>
      <w:r>
        <w:t>FOR</w:t>
      </w:r>
      <w:r w:rsidR="000D50D7" w:rsidRPr="000D50D7">
        <w:t xml:space="preserve"> </w:t>
      </w:r>
      <w:r>
        <w:t>THE</w:t>
      </w:r>
      <w:r w:rsidR="000D50D7" w:rsidRPr="000D50D7">
        <w:t xml:space="preserve"> </w:t>
      </w:r>
      <w:r>
        <w:t>PROTECTION</w:t>
      </w:r>
      <w:r w:rsidR="000D50D7" w:rsidRPr="000D50D7">
        <w:t xml:space="preserve"> </w:t>
      </w:r>
      <w:r>
        <w:t>OF</w:t>
      </w:r>
      <w:r w:rsidR="000D50D7" w:rsidRPr="000D50D7">
        <w:t xml:space="preserve"> </w:t>
      </w:r>
      <w:r>
        <w:t>ELECTRICITY,</w:t>
      </w:r>
      <w:r w:rsidR="000D50D7" w:rsidRPr="000D50D7">
        <w:t xml:space="preserve"> </w:t>
      </w:r>
      <w:r>
        <w:t>GAS,</w:t>
      </w:r>
      <w:r w:rsidR="000D50D7" w:rsidRPr="000D50D7">
        <w:t xml:space="preserve"> </w:t>
      </w:r>
      <w:r>
        <w:t>WATER</w:t>
      </w:r>
      <w:r w:rsidR="000D50D7" w:rsidRPr="000D50D7">
        <w:t xml:space="preserve"> </w:t>
      </w:r>
      <w:r>
        <w:t>AND</w:t>
      </w:r>
      <w:r w:rsidR="000D50D7" w:rsidRPr="000D50D7">
        <w:t xml:space="preserve"> </w:t>
      </w:r>
      <w:r>
        <w:t>SEWERAGE</w:t>
      </w:r>
      <w:r w:rsidR="000D50D7" w:rsidRPr="000D50D7">
        <w:t xml:space="preserve"> </w:t>
      </w:r>
      <w:r>
        <w:t>UNDERTAKERS</w:t>
      </w:r>
    </w:p>
    <w:p w14:paraId="0EE1FD2B" w14:textId="77777777" w:rsidR="00283174" w:rsidRDefault="000D50D7" w:rsidP="000F1131">
      <w:pPr>
        <w:pStyle w:val="N1"/>
        <w:numPr>
          <w:ilvl w:val="0"/>
          <w:numId w:val="28"/>
        </w:numPr>
      </w:pPr>
      <w:bookmarkStart w:id="1241" w:name="_Ref94172002"/>
      <w:r w:rsidRPr="000D50D7">
        <w:t> </w:t>
      </w:r>
      <w:r w:rsidR="00283174">
        <w:t>For</w:t>
      </w:r>
      <w:r w:rsidRPr="000D50D7">
        <w:t xml:space="preserve"> </w:t>
      </w:r>
      <w:r w:rsidR="00283174">
        <w:t>the</w:t>
      </w:r>
      <w:r w:rsidRPr="000D50D7">
        <w:t xml:space="preserve"> </w:t>
      </w:r>
      <w:r w:rsidR="00283174">
        <w:t>protection</w:t>
      </w:r>
      <w:r w:rsidRPr="000D50D7">
        <w:t xml:space="preserve"> </w:t>
      </w:r>
      <w:r w:rsidR="00283174">
        <w:t>of</w:t>
      </w:r>
      <w:r w:rsidRPr="000D50D7">
        <w:t xml:space="preserve"> </w:t>
      </w:r>
      <w:r w:rsidR="00283174">
        <w:t>the</w:t>
      </w:r>
      <w:r w:rsidRPr="000D50D7">
        <w:t xml:space="preserve"> </w:t>
      </w:r>
      <w:r w:rsidR="00283174">
        <w:t>utility</w:t>
      </w:r>
      <w:r w:rsidRPr="000D50D7">
        <w:t xml:space="preserve"> </w:t>
      </w:r>
      <w:r w:rsidR="00283174">
        <w:t>undertakers</w:t>
      </w:r>
      <w:r w:rsidRPr="000D50D7">
        <w:t xml:space="preserve"> </w:t>
      </w:r>
      <w:r w:rsidR="00283174">
        <w:t>referred</w:t>
      </w:r>
      <w:r w:rsidRPr="000D50D7">
        <w:t xml:space="preserve"> </w:t>
      </w:r>
      <w:r w:rsidR="00283174">
        <w:t>to</w:t>
      </w:r>
      <w:r w:rsidRPr="000D50D7">
        <w:t xml:space="preserve"> </w:t>
      </w:r>
      <w:r w:rsidR="00283174">
        <w:t>in</w:t>
      </w:r>
      <w:r w:rsidRPr="000D50D7">
        <w:t xml:space="preserve"> </w:t>
      </w:r>
      <w:r w:rsidR="00283174">
        <w:t>this</w:t>
      </w:r>
      <w:r w:rsidRPr="000D50D7">
        <w:t xml:space="preserve"> </w:t>
      </w:r>
      <w:r w:rsidR="00283174">
        <w:t>part</w:t>
      </w:r>
      <w:r w:rsidRPr="000D50D7">
        <w:t xml:space="preserve"> </w:t>
      </w:r>
      <w:r w:rsidR="00283174">
        <w:t>of</w:t>
      </w:r>
      <w:r w:rsidRPr="000D50D7">
        <w:t xml:space="preserve"> </w:t>
      </w:r>
      <w:r w:rsidR="00283174">
        <w:t>this</w:t>
      </w:r>
      <w:r w:rsidRPr="000D50D7">
        <w:t xml:space="preserve"> </w:t>
      </w:r>
      <w:r w:rsidR="00283174">
        <w:t>Schedule,</w:t>
      </w:r>
      <w:r w:rsidRPr="000D50D7">
        <w:t xml:space="preserve"> </w:t>
      </w:r>
      <w:r w:rsidR="00283174">
        <w:t>the</w:t>
      </w:r>
      <w:r w:rsidRPr="000D50D7">
        <w:t xml:space="preserve"> </w:t>
      </w:r>
      <w:r w:rsidR="00283174">
        <w:t>following</w:t>
      </w:r>
      <w:r w:rsidRPr="000D50D7">
        <w:t xml:space="preserve"> </w:t>
      </w:r>
      <w:r w:rsidR="00283174">
        <w:t>provisions</w:t>
      </w:r>
      <w:r w:rsidRPr="000D50D7">
        <w:t xml:space="preserve"> </w:t>
      </w:r>
      <w:r w:rsidR="00283174">
        <w:t>have</w:t>
      </w:r>
      <w:r w:rsidRPr="000D50D7">
        <w:t xml:space="preserve"> </w:t>
      </w:r>
      <w:r w:rsidR="00283174">
        <w:t>effect,</w:t>
      </w:r>
      <w:r w:rsidRPr="000D50D7">
        <w:t xml:space="preserve"> </w:t>
      </w:r>
      <w:r w:rsidR="00283174">
        <w:t>unless</w:t>
      </w:r>
      <w:r w:rsidRPr="000D50D7">
        <w:t xml:space="preserve"> </w:t>
      </w:r>
      <w:r w:rsidR="00283174">
        <w:t>otherwise</w:t>
      </w:r>
      <w:r w:rsidRPr="000D50D7">
        <w:t xml:space="preserve"> </w:t>
      </w:r>
      <w:r w:rsidR="00283174">
        <w:t>agreed</w:t>
      </w:r>
      <w:r w:rsidRPr="000D50D7">
        <w:t xml:space="preserve"> </w:t>
      </w:r>
      <w:r w:rsidR="00283174">
        <w:t>in</w:t>
      </w:r>
      <w:r w:rsidRPr="000D50D7">
        <w:t xml:space="preserve"> </w:t>
      </w:r>
      <w:r w:rsidR="00283174">
        <w:t>writing</w:t>
      </w:r>
      <w:r w:rsidRPr="000D50D7">
        <w:t xml:space="preserve"> </w:t>
      </w:r>
      <w:r w:rsidR="00283174">
        <w:t>between</w:t>
      </w:r>
      <w:r w:rsidRPr="000D50D7">
        <w:t xml:space="preserve"> </w:t>
      </w:r>
      <w:r w:rsidR="00283174">
        <w:t>the</w:t>
      </w:r>
      <w:r w:rsidRPr="000D50D7">
        <w:t xml:space="preserve"> </w:t>
      </w:r>
      <w:r w:rsidR="00283174">
        <w:t>undertaker</w:t>
      </w:r>
      <w:r w:rsidRPr="000D50D7">
        <w:t xml:space="preserve"> </w:t>
      </w:r>
      <w:r w:rsidR="00283174">
        <w:t>and</w:t>
      </w:r>
      <w:r w:rsidRPr="000D50D7">
        <w:t xml:space="preserve"> </w:t>
      </w:r>
      <w:r w:rsidR="00283174">
        <w:t>the</w:t>
      </w:r>
      <w:r w:rsidRPr="000D50D7">
        <w:t xml:space="preserve"> </w:t>
      </w:r>
      <w:r w:rsidR="00283174">
        <w:t>utility</w:t>
      </w:r>
      <w:r w:rsidRPr="000D50D7">
        <w:t xml:space="preserve"> </w:t>
      </w:r>
      <w:r w:rsidR="00283174">
        <w:t>undertakers</w:t>
      </w:r>
      <w:r w:rsidRPr="000D50D7">
        <w:t xml:space="preserve"> </w:t>
      </w:r>
      <w:r w:rsidR="00283174">
        <w:t>concerned.</w:t>
      </w:r>
      <w:bookmarkEnd w:id="1241"/>
    </w:p>
    <w:p w14:paraId="0EBA0EED" w14:textId="77777777" w:rsidR="00283174" w:rsidRDefault="000D50D7" w:rsidP="00283174">
      <w:pPr>
        <w:pStyle w:val="N1"/>
      </w:pPr>
      <w:r w:rsidRPr="000D50D7">
        <w:t> </w:t>
      </w:r>
      <w:r w:rsidR="00283174">
        <w:t>In</w:t>
      </w:r>
      <w:r w:rsidRPr="000D50D7">
        <w:t xml:space="preserve"> </w:t>
      </w:r>
      <w:r w:rsidR="00283174">
        <w:t>this</w:t>
      </w:r>
      <w:r w:rsidRPr="000D50D7">
        <w:t xml:space="preserve"> </w:t>
      </w:r>
      <w:r w:rsidR="00283174">
        <w:t>part</w:t>
      </w:r>
      <w:r w:rsidRPr="000D50D7">
        <w:t xml:space="preserve"> </w:t>
      </w:r>
      <w:r w:rsidR="00283174">
        <w:t>of</w:t>
      </w:r>
      <w:r w:rsidRPr="000D50D7">
        <w:t xml:space="preserve"> </w:t>
      </w:r>
      <w:r w:rsidR="00283174">
        <w:t>this</w:t>
      </w:r>
      <w:r w:rsidRPr="000D50D7">
        <w:t xml:space="preserve"> </w:t>
      </w:r>
      <w:r w:rsidR="00283174">
        <w:t>Schedule—</w:t>
      </w:r>
    </w:p>
    <w:p w14:paraId="12DB4556" w14:textId="77777777" w:rsidR="00283174" w:rsidRDefault="00283174" w:rsidP="00283174">
      <w:pPr>
        <w:pStyle w:val="DefPara"/>
      </w:pPr>
      <w:r>
        <w:t>“alternative</w:t>
      </w:r>
      <w:r w:rsidR="000D50D7" w:rsidRPr="000D50D7">
        <w:t xml:space="preserve"> </w:t>
      </w:r>
      <w:r>
        <w:t>apparatus”</w:t>
      </w:r>
      <w:r w:rsidR="000D50D7" w:rsidRPr="000D50D7">
        <w:t xml:space="preserve"> </w:t>
      </w:r>
      <w:r>
        <w:t>means</w:t>
      </w:r>
      <w:r w:rsidR="000D50D7" w:rsidRPr="000D50D7">
        <w:t xml:space="preserve"> </w:t>
      </w:r>
      <w:r>
        <w:t>alternative</w:t>
      </w:r>
      <w:r w:rsidR="000D50D7" w:rsidRPr="000D50D7">
        <w:t xml:space="preserve"> </w:t>
      </w:r>
      <w:r>
        <w:t>apparatus</w:t>
      </w:r>
      <w:r w:rsidR="000D50D7" w:rsidRPr="000D50D7">
        <w:t xml:space="preserve"> </w:t>
      </w:r>
      <w:r>
        <w:t>adequate</w:t>
      </w:r>
      <w:r w:rsidR="000D50D7" w:rsidRPr="000D50D7">
        <w:t xml:space="preserve"> </w:t>
      </w:r>
      <w:r>
        <w:t>to</w:t>
      </w:r>
      <w:r w:rsidR="000D50D7" w:rsidRPr="000D50D7">
        <w:t xml:space="preserve"> </w:t>
      </w:r>
      <w:r>
        <w:t>enable</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to</w:t>
      </w:r>
      <w:r w:rsidR="000D50D7" w:rsidRPr="000D50D7">
        <w:t xml:space="preserve"> </w:t>
      </w:r>
      <w:r>
        <w:t>fulfil</w:t>
      </w:r>
      <w:r w:rsidR="000D50D7" w:rsidRPr="000D50D7">
        <w:t xml:space="preserve"> </w:t>
      </w:r>
      <w:r>
        <w:t>its</w:t>
      </w:r>
      <w:r w:rsidR="000D50D7" w:rsidRPr="000D50D7">
        <w:t xml:space="preserve"> </w:t>
      </w:r>
      <w:r>
        <w:t>statutory</w:t>
      </w:r>
      <w:r w:rsidR="000D50D7" w:rsidRPr="000D50D7">
        <w:t xml:space="preserve"> </w:t>
      </w:r>
      <w:r>
        <w:t>functions</w:t>
      </w:r>
      <w:r w:rsidR="000D50D7" w:rsidRPr="000D50D7">
        <w:t xml:space="preserve"> </w:t>
      </w:r>
      <w:r>
        <w:t>in</w:t>
      </w:r>
      <w:r w:rsidR="000D50D7" w:rsidRPr="000D50D7">
        <w:t xml:space="preserve"> </w:t>
      </w:r>
      <w:r>
        <w:t>a</w:t>
      </w:r>
      <w:r w:rsidR="000D50D7" w:rsidRPr="000D50D7">
        <w:t xml:space="preserve"> </w:t>
      </w:r>
      <w:r>
        <w:t>manner</w:t>
      </w:r>
      <w:r w:rsidR="000D50D7" w:rsidRPr="000D50D7">
        <w:t xml:space="preserve"> </w:t>
      </w:r>
      <w:r>
        <w:t>not</w:t>
      </w:r>
      <w:r w:rsidR="000D50D7" w:rsidRPr="000D50D7">
        <w:t xml:space="preserve"> </w:t>
      </w:r>
      <w:r>
        <w:t>less</w:t>
      </w:r>
      <w:r w:rsidR="000D50D7" w:rsidRPr="000D50D7">
        <w:t xml:space="preserve"> </w:t>
      </w:r>
      <w:r>
        <w:t>efficient</w:t>
      </w:r>
      <w:r w:rsidR="000D50D7" w:rsidRPr="000D50D7">
        <w:t xml:space="preserve"> </w:t>
      </w:r>
      <w:r>
        <w:t>than</w:t>
      </w:r>
      <w:r w:rsidR="000D50D7" w:rsidRPr="000D50D7">
        <w:t xml:space="preserve"> </w:t>
      </w:r>
      <w:r>
        <w:t>previously;</w:t>
      </w:r>
    </w:p>
    <w:p w14:paraId="00FFA04E" w14:textId="77777777" w:rsidR="00283174" w:rsidRDefault="00283174" w:rsidP="00283174">
      <w:pPr>
        <w:pStyle w:val="DefPara"/>
      </w:pPr>
      <w:r>
        <w:t>“apparatus”</w:t>
      </w:r>
      <w:r w:rsidR="000D50D7" w:rsidRPr="000D50D7">
        <w:t xml:space="preserve"> </w:t>
      </w:r>
      <w:r>
        <w:t>means—</w:t>
      </w:r>
    </w:p>
    <w:p w14:paraId="69B57C51" w14:textId="77777777" w:rsidR="00283174" w:rsidRDefault="00283174" w:rsidP="00283174">
      <w:pPr>
        <w:pStyle w:val="N3"/>
      </w:pPr>
      <w:r>
        <w:t>in</w:t>
      </w:r>
      <w:r w:rsidR="000D50D7" w:rsidRPr="000D50D7">
        <w:t xml:space="preserve"> </w:t>
      </w:r>
      <w:r>
        <w:t>the</w:t>
      </w:r>
      <w:r w:rsidR="000D50D7" w:rsidRPr="000D50D7">
        <w:t xml:space="preserve"> </w:t>
      </w:r>
      <w:r>
        <w:t>case</w:t>
      </w:r>
      <w:r w:rsidR="000D50D7" w:rsidRPr="000D50D7">
        <w:t xml:space="preserve"> </w:t>
      </w:r>
      <w:r>
        <w:t>of</w:t>
      </w:r>
      <w:r w:rsidR="000D50D7" w:rsidRPr="000D50D7">
        <w:t xml:space="preserve"> </w:t>
      </w:r>
      <w:r>
        <w:t>an</w:t>
      </w:r>
      <w:r w:rsidR="000D50D7" w:rsidRPr="000D50D7">
        <w:t xml:space="preserve"> </w:t>
      </w:r>
      <w:r>
        <w:t>electricity</w:t>
      </w:r>
      <w:r w:rsidR="000D50D7" w:rsidRPr="000D50D7">
        <w:t xml:space="preserve"> </w:t>
      </w:r>
      <w:r>
        <w:t>undertaker,</w:t>
      </w:r>
      <w:r w:rsidR="000D50D7" w:rsidRPr="000D50D7">
        <w:t xml:space="preserve"> </w:t>
      </w:r>
      <w:r>
        <w:t>electric</w:t>
      </w:r>
      <w:r w:rsidR="000D50D7" w:rsidRPr="000D50D7">
        <w:t xml:space="preserve"> </w:t>
      </w:r>
      <w:r>
        <w:t>lines</w:t>
      </w:r>
      <w:r w:rsidR="000D50D7" w:rsidRPr="000D50D7">
        <w:t xml:space="preserve"> </w:t>
      </w:r>
      <w:r>
        <w:t>or</w:t>
      </w:r>
      <w:r w:rsidR="000D50D7" w:rsidRPr="000D50D7">
        <w:t xml:space="preserve"> </w:t>
      </w:r>
      <w:r>
        <w:t>electrical</w:t>
      </w:r>
      <w:r w:rsidR="000D50D7" w:rsidRPr="000D50D7">
        <w:t xml:space="preserve"> </w:t>
      </w:r>
      <w:r>
        <w:t>plant</w:t>
      </w:r>
      <w:r w:rsidR="000D50D7" w:rsidRPr="000D50D7">
        <w:t xml:space="preserve"> </w:t>
      </w:r>
      <w:r>
        <w:t>(as</w:t>
      </w:r>
      <w:r w:rsidR="000D50D7" w:rsidRPr="000D50D7">
        <w:t xml:space="preserve"> </w:t>
      </w:r>
      <w:r>
        <w:t>defined</w:t>
      </w:r>
      <w:r w:rsidR="000D50D7" w:rsidRPr="000D50D7">
        <w:t xml:space="preserve"> </w:t>
      </w:r>
      <w:r>
        <w:t>in</w:t>
      </w:r>
      <w:r w:rsidR="000D50D7" w:rsidRPr="000D50D7">
        <w:t xml:space="preserve"> </w:t>
      </w:r>
      <w:r>
        <w:t>the</w:t>
      </w:r>
      <w:r w:rsidR="000D50D7" w:rsidRPr="000D50D7">
        <w:t xml:space="preserve"> </w:t>
      </w:r>
      <w:r>
        <w:t>Electricity</w:t>
      </w:r>
      <w:r w:rsidR="000D50D7" w:rsidRPr="000D50D7">
        <w:t xml:space="preserve"> </w:t>
      </w:r>
      <w:r>
        <w:t>Act</w:t>
      </w:r>
      <w:r w:rsidR="000D50D7" w:rsidRPr="000D50D7">
        <w:t xml:space="preserve"> </w:t>
      </w:r>
      <w:r>
        <w:t>1989(</w:t>
      </w:r>
      <w:r>
        <w:rPr>
          <w:rStyle w:val="FootnoteReference"/>
        </w:rPr>
        <w:footnoteReference w:id="69"/>
      </w:r>
      <w:r>
        <w:t>),</w:t>
      </w:r>
      <w:r w:rsidR="000D50D7" w:rsidRPr="000D50D7">
        <w:t xml:space="preserve"> </w:t>
      </w:r>
      <w:r>
        <w:t>belonging</w:t>
      </w:r>
      <w:r w:rsidR="000D50D7" w:rsidRPr="000D50D7">
        <w:t xml:space="preserve"> </w:t>
      </w:r>
      <w:r>
        <w:t>to</w:t>
      </w:r>
      <w:r w:rsidR="000D50D7" w:rsidRPr="000D50D7">
        <w:t xml:space="preserve"> </w:t>
      </w:r>
      <w:r>
        <w:t>or</w:t>
      </w:r>
      <w:r w:rsidR="000D50D7" w:rsidRPr="000D50D7">
        <w:t xml:space="preserve"> </w:t>
      </w:r>
      <w:r>
        <w:t>maintained</w:t>
      </w:r>
      <w:r w:rsidR="000D50D7" w:rsidRPr="000D50D7">
        <w:t xml:space="preserve"> </w:t>
      </w:r>
      <w:r>
        <w:t>by</w:t>
      </w:r>
      <w:r w:rsidR="000D50D7" w:rsidRPr="000D50D7">
        <w:t xml:space="preserve"> </w:t>
      </w:r>
      <w:r>
        <w:t>that</w:t>
      </w:r>
      <w:r w:rsidR="000D50D7" w:rsidRPr="000D50D7">
        <w:t xml:space="preserve"> </w:t>
      </w:r>
      <w:r>
        <w:t>utility</w:t>
      </w:r>
      <w:r w:rsidR="000D50D7" w:rsidRPr="000D50D7">
        <w:t xml:space="preserve"> </w:t>
      </w:r>
      <w:r>
        <w:t>undertaker;</w:t>
      </w:r>
    </w:p>
    <w:p w14:paraId="726F212A" w14:textId="77777777" w:rsidR="00283174" w:rsidRDefault="00283174" w:rsidP="00283174">
      <w:pPr>
        <w:pStyle w:val="N3"/>
      </w:pPr>
      <w:r>
        <w:t>in</w:t>
      </w:r>
      <w:r w:rsidR="000D50D7" w:rsidRPr="000D50D7">
        <w:t xml:space="preserve"> </w:t>
      </w:r>
      <w:r>
        <w:t>the</w:t>
      </w:r>
      <w:r w:rsidR="000D50D7" w:rsidRPr="000D50D7">
        <w:t xml:space="preserve"> </w:t>
      </w:r>
      <w:r>
        <w:t>case</w:t>
      </w:r>
      <w:r w:rsidR="000D50D7" w:rsidRPr="000D50D7">
        <w:t xml:space="preserve"> </w:t>
      </w:r>
      <w:r>
        <w:t>of</w:t>
      </w:r>
      <w:r w:rsidR="000D50D7" w:rsidRPr="000D50D7">
        <w:t xml:space="preserve"> </w:t>
      </w:r>
      <w:r>
        <w:t>a</w:t>
      </w:r>
      <w:r w:rsidR="000D50D7" w:rsidRPr="000D50D7">
        <w:t xml:space="preserve"> </w:t>
      </w:r>
      <w:r>
        <w:t>gas</w:t>
      </w:r>
      <w:r w:rsidR="000D50D7" w:rsidRPr="000D50D7">
        <w:t xml:space="preserve"> </w:t>
      </w:r>
      <w:r>
        <w:t>undertaker,</w:t>
      </w:r>
      <w:r w:rsidR="000D50D7" w:rsidRPr="000D50D7">
        <w:t xml:space="preserve"> </w:t>
      </w:r>
      <w:r>
        <w:t>any</w:t>
      </w:r>
      <w:r w:rsidR="000D50D7" w:rsidRPr="000D50D7">
        <w:t xml:space="preserve"> </w:t>
      </w:r>
      <w:r>
        <w:t>mains,</w:t>
      </w:r>
      <w:r w:rsidR="000D50D7" w:rsidRPr="000D50D7">
        <w:t xml:space="preserve"> </w:t>
      </w:r>
      <w:r>
        <w:t>pipes</w:t>
      </w:r>
      <w:r w:rsidR="000D50D7" w:rsidRPr="000D50D7">
        <w:t xml:space="preserve"> </w:t>
      </w:r>
      <w:r>
        <w:t>or</w:t>
      </w:r>
      <w:r w:rsidR="000D50D7" w:rsidRPr="000D50D7">
        <w:t xml:space="preserve"> </w:t>
      </w:r>
      <w:r>
        <w:t>other</w:t>
      </w:r>
      <w:r w:rsidR="000D50D7" w:rsidRPr="000D50D7">
        <w:t xml:space="preserve"> </w:t>
      </w:r>
      <w:r>
        <w:t>apparatus</w:t>
      </w:r>
      <w:r w:rsidR="000D50D7" w:rsidRPr="000D50D7">
        <w:t xml:space="preserve"> </w:t>
      </w:r>
      <w:r>
        <w:t>belonging</w:t>
      </w:r>
      <w:r w:rsidR="000D50D7" w:rsidRPr="000D50D7">
        <w:t xml:space="preserve"> </w:t>
      </w:r>
      <w:r>
        <w:t>to</w:t>
      </w:r>
      <w:r w:rsidR="000D50D7" w:rsidRPr="000D50D7">
        <w:t xml:space="preserve"> </w:t>
      </w:r>
      <w:r>
        <w:t>or</w:t>
      </w:r>
      <w:r w:rsidR="000D50D7" w:rsidRPr="000D50D7">
        <w:t xml:space="preserve"> </w:t>
      </w:r>
      <w:r>
        <w:t>maintained</w:t>
      </w:r>
      <w:r w:rsidR="000D50D7" w:rsidRPr="000D50D7">
        <w:t xml:space="preserve"> </w:t>
      </w:r>
      <w:r>
        <w:t>by</w:t>
      </w:r>
      <w:r w:rsidR="000D50D7" w:rsidRPr="000D50D7">
        <w:t xml:space="preserve"> </w:t>
      </w:r>
      <w:r>
        <w:t>a</w:t>
      </w:r>
      <w:r w:rsidR="000D50D7" w:rsidRPr="000D50D7">
        <w:t xml:space="preserve"> </w:t>
      </w:r>
      <w:r>
        <w:t>gas</w:t>
      </w:r>
      <w:r w:rsidR="000D50D7" w:rsidRPr="000D50D7">
        <w:t xml:space="preserve"> </w:t>
      </w:r>
      <w:r>
        <w:t>transporter</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gas</w:t>
      </w:r>
      <w:r w:rsidR="000D50D7" w:rsidRPr="000D50D7">
        <w:t xml:space="preserve"> </w:t>
      </w:r>
      <w:r>
        <w:t>supply;</w:t>
      </w:r>
    </w:p>
    <w:p w14:paraId="2C584996" w14:textId="77777777" w:rsidR="00283174" w:rsidRDefault="00283174" w:rsidP="00283174">
      <w:pPr>
        <w:pStyle w:val="N3"/>
      </w:pPr>
      <w:r>
        <w:t>in</w:t>
      </w:r>
      <w:r w:rsidR="000D50D7" w:rsidRPr="000D50D7">
        <w:t xml:space="preserve"> </w:t>
      </w:r>
      <w:r>
        <w:t>the</w:t>
      </w:r>
      <w:r w:rsidR="000D50D7" w:rsidRPr="000D50D7">
        <w:t xml:space="preserve"> </w:t>
      </w:r>
      <w:r>
        <w:t>case</w:t>
      </w:r>
      <w:r w:rsidR="000D50D7" w:rsidRPr="000D50D7">
        <w:t xml:space="preserve"> </w:t>
      </w:r>
      <w:r>
        <w:t>of</w:t>
      </w:r>
      <w:r w:rsidR="000D50D7" w:rsidRPr="000D50D7">
        <w:t xml:space="preserve"> </w:t>
      </w:r>
      <w:r>
        <w:t>a</w:t>
      </w:r>
      <w:r w:rsidR="000D50D7" w:rsidRPr="000D50D7">
        <w:t xml:space="preserve"> </w:t>
      </w:r>
      <w:r>
        <w:t>water</w:t>
      </w:r>
      <w:r w:rsidR="000D50D7" w:rsidRPr="000D50D7">
        <w:t xml:space="preserve"> </w:t>
      </w:r>
      <w:r>
        <w:t>undertaker—</w:t>
      </w:r>
    </w:p>
    <w:p w14:paraId="520BC6C0" w14:textId="77777777" w:rsidR="00283174" w:rsidRDefault="00283174" w:rsidP="00283174">
      <w:pPr>
        <w:pStyle w:val="N4"/>
      </w:pPr>
      <w:r>
        <w:t>mains,</w:t>
      </w:r>
      <w:r w:rsidR="000D50D7" w:rsidRPr="000D50D7">
        <w:t xml:space="preserve"> </w:t>
      </w:r>
      <w:r>
        <w:t>pipes</w:t>
      </w:r>
      <w:r w:rsidR="000D50D7" w:rsidRPr="000D50D7">
        <w:t xml:space="preserve"> </w:t>
      </w:r>
      <w:r>
        <w:t>or</w:t>
      </w:r>
      <w:r w:rsidR="000D50D7" w:rsidRPr="000D50D7">
        <w:t xml:space="preserve"> </w:t>
      </w:r>
      <w:r>
        <w:t>other</w:t>
      </w:r>
      <w:r w:rsidR="000D50D7" w:rsidRPr="000D50D7">
        <w:t xml:space="preserve"> </w:t>
      </w:r>
      <w:r>
        <w:t>apparatus</w:t>
      </w:r>
      <w:r w:rsidR="000D50D7" w:rsidRPr="000D50D7">
        <w:t xml:space="preserve"> </w:t>
      </w:r>
      <w:r>
        <w:t>belonging</w:t>
      </w:r>
      <w:r w:rsidR="000D50D7" w:rsidRPr="000D50D7">
        <w:t xml:space="preserve"> </w:t>
      </w:r>
      <w:r>
        <w:t>to</w:t>
      </w:r>
      <w:r w:rsidR="000D50D7" w:rsidRPr="000D50D7">
        <w:t xml:space="preserve"> </w:t>
      </w:r>
      <w:r>
        <w:t>or</w:t>
      </w:r>
      <w:r w:rsidR="000D50D7" w:rsidRPr="000D50D7">
        <w:t xml:space="preserve"> </w:t>
      </w:r>
      <w:r>
        <w:t>maintained</w:t>
      </w:r>
      <w:r w:rsidR="000D50D7" w:rsidRPr="000D50D7">
        <w:t xml:space="preserve"> </w:t>
      </w:r>
      <w:r>
        <w:t>by</w:t>
      </w:r>
      <w:r w:rsidR="000D50D7" w:rsidRPr="000D50D7">
        <w:t xml:space="preserve"> </w:t>
      </w:r>
      <w:r>
        <w:t>that</w:t>
      </w:r>
      <w:r w:rsidR="000D50D7" w:rsidRPr="000D50D7">
        <w:t xml:space="preserve"> </w:t>
      </w:r>
      <w:r>
        <w:t>utility</w:t>
      </w:r>
      <w:r w:rsidR="000D50D7" w:rsidRPr="000D50D7">
        <w:t xml:space="preserve"> </w:t>
      </w:r>
      <w:r>
        <w:t>undertaker</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water</w:t>
      </w:r>
      <w:r w:rsidR="000D50D7" w:rsidRPr="000D50D7">
        <w:t xml:space="preserve"> </w:t>
      </w:r>
      <w:r>
        <w:t>supply;</w:t>
      </w:r>
      <w:r w:rsidR="000D50D7" w:rsidRPr="000D50D7">
        <w:t xml:space="preserve"> </w:t>
      </w:r>
      <w:r>
        <w:t>and</w:t>
      </w:r>
    </w:p>
    <w:p w14:paraId="28D483A0" w14:textId="77777777" w:rsidR="00283174" w:rsidRDefault="00283174" w:rsidP="00283174">
      <w:pPr>
        <w:pStyle w:val="N4"/>
      </w:pPr>
      <w:r>
        <w:t>any</w:t>
      </w:r>
      <w:r w:rsidR="000D50D7" w:rsidRPr="000D50D7">
        <w:t xml:space="preserve"> </w:t>
      </w:r>
      <w:r>
        <w:t>water</w:t>
      </w:r>
      <w:r w:rsidR="000D50D7" w:rsidRPr="000D50D7">
        <w:t xml:space="preserve"> </w:t>
      </w:r>
      <w:r>
        <w:t>mains</w:t>
      </w:r>
      <w:r w:rsidR="000D50D7" w:rsidRPr="000D50D7">
        <w:t xml:space="preserve"> </w:t>
      </w:r>
      <w:r>
        <w:t>or</w:t>
      </w:r>
      <w:r w:rsidR="000D50D7" w:rsidRPr="000D50D7">
        <w:t xml:space="preserve"> </w:t>
      </w:r>
      <w:r>
        <w:t>service</w:t>
      </w:r>
      <w:r w:rsidR="000D50D7" w:rsidRPr="000D50D7">
        <w:t xml:space="preserve"> </w:t>
      </w:r>
      <w:r>
        <w:t>pipes</w:t>
      </w:r>
      <w:r w:rsidR="000D50D7" w:rsidRPr="000D50D7">
        <w:t xml:space="preserve"> </w:t>
      </w:r>
      <w:r>
        <w:t>(or</w:t>
      </w:r>
      <w:r w:rsidR="000D50D7" w:rsidRPr="000D50D7">
        <w:t xml:space="preserve"> </w:t>
      </w:r>
      <w:r>
        <w:t>part</w:t>
      </w:r>
      <w:r w:rsidR="000D50D7" w:rsidRPr="000D50D7">
        <w:t xml:space="preserve"> </w:t>
      </w:r>
      <w:r>
        <w:t>of</w:t>
      </w:r>
      <w:r w:rsidR="000D50D7" w:rsidRPr="000D50D7">
        <w:t xml:space="preserve"> </w:t>
      </w:r>
      <w:r>
        <w:t>a</w:t>
      </w:r>
      <w:r w:rsidR="000D50D7" w:rsidRPr="000D50D7">
        <w:t xml:space="preserve"> </w:t>
      </w:r>
      <w:r>
        <w:t>water</w:t>
      </w:r>
      <w:r w:rsidR="000D50D7" w:rsidRPr="000D50D7">
        <w:t xml:space="preserve"> </w:t>
      </w:r>
      <w:r>
        <w:t>main</w:t>
      </w:r>
      <w:r w:rsidR="000D50D7" w:rsidRPr="000D50D7">
        <w:t xml:space="preserve"> </w:t>
      </w:r>
      <w:r>
        <w:t>or</w:t>
      </w:r>
      <w:r w:rsidR="000D50D7" w:rsidRPr="000D50D7">
        <w:t xml:space="preserve"> </w:t>
      </w:r>
      <w:r>
        <w:t>service</w:t>
      </w:r>
      <w:r w:rsidR="000D50D7" w:rsidRPr="000D50D7">
        <w:t xml:space="preserve"> </w:t>
      </w:r>
      <w:r>
        <w:t>pipe)</w:t>
      </w:r>
      <w:r w:rsidR="000D50D7" w:rsidRPr="000D50D7">
        <w:t xml:space="preserve"> </w:t>
      </w:r>
      <w:r>
        <w:t>that</w:t>
      </w:r>
      <w:r w:rsidR="000D50D7" w:rsidRPr="000D50D7">
        <w:t xml:space="preserve"> </w:t>
      </w:r>
      <w:r>
        <w:t>is</w:t>
      </w:r>
      <w:r w:rsidR="000D50D7" w:rsidRPr="000D50D7">
        <w:t xml:space="preserve"> </w:t>
      </w:r>
      <w:r>
        <w:t>the</w:t>
      </w:r>
      <w:r w:rsidR="000D50D7" w:rsidRPr="000D50D7">
        <w:t xml:space="preserve"> </w:t>
      </w:r>
      <w:r>
        <w:t>subject</w:t>
      </w:r>
      <w:r w:rsidR="000D50D7" w:rsidRPr="000D50D7">
        <w:t xml:space="preserve"> </w:t>
      </w:r>
      <w:r>
        <w:t>of</w:t>
      </w:r>
      <w:r w:rsidR="000D50D7" w:rsidRPr="000D50D7">
        <w:t xml:space="preserve"> </w:t>
      </w:r>
      <w:r>
        <w:t>an</w:t>
      </w:r>
      <w:r w:rsidR="000D50D7" w:rsidRPr="000D50D7">
        <w:t xml:space="preserve"> </w:t>
      </w:r>
      <w:r>
        <w:t>agreement</w:t>
      </w:r>
      <w:r w:rsidR="000D50D7" w:rsidRPr="000D50D7">
        <w:t xml:space="preserve"> </w:t>
      </w:r>
      <w:r>
        <w:t>to</w:t>
      </w:r>
      <w:r w:rsidR="000D50D7" w:rsidRPr="000D50D7">
        <w:t xml:space="preserve"> </w:t>
      </w:r>
      <w:r>
        <w:t>adopt</w:t>
      </w:r>
      <w:r w:rsidR="000D50D7" w:rsidRPr="000D50D7">
        <w:t xml:space="preserve"> </w:t>
      </w:r>
      <w:r>
        <w:t>made</w:t>
      </w:r>
      <w:r w:rsidR="000D50D7" w:rsidRPr="000D50D7">
        <w:t xml:space="preserve"> </w:t>
      </w:r>
      <w:r>
        <w:t>under</w:t>
      </w:r>
      <w:r w:rsidR="000D50D7" w:rsidRPr="000D50D7">
        <w:t xml:space="preserve"> </w:t>
      </w:r>
      <w:r>
        <w:t>section</w:t>
      </w:r>
      <w:r w:rsidR="000D50D7" w:rsidRPr="000D50D7">
        <w:t xml:space="preserve"> </w:t>
      </w:r>
      <w:r>
        <w:t>51A</w:t>
      </w:r>
      <w:r w:rsidR="000D50D7" w:rsidRPr="000D50D7">
        <w:t xml:space="preserve"> </w:t>
      </w:r>
      <w:r>
        <w:t>of</w:t>
      </w:r>
      <w:r w:rsidR="000D50D7" w:rsidRPr="000D50D7">
        <w:t xml:space="preserve"> </w:t>
      </w:r>
      <w:r>
        <w:t>the</w:t>
      </w:r>
      <w:r w:rsidR="000D50D7" w:rsidRPr="000D50D7">
        <w:t xml:space="preserve"> </w:t>
      </w:r>
      <w:r>
        <w:t>Water</w:t>
      </w:r>
      <w:r w:rsidR="000D50D7" w:rsidRPr="000D50D7">
        <w:t xml:space="preserve"> </w:t>
      </w:r>
      <w:r>
        <w:t>Industry</w:t>
      </w:r>
      <w:r w:rsidR="000D50D7" w:rsidRPr="000D50D7">
        <w:t xml:space="preserve"> </w:t>
      </w:r>
      <w:r>
        <w:t>Act</w:t>
      </w:r>
      <w:r w:rsidR="000D50D7" w:rsidRPr="000D50D7">
        <w:t xml:space="preserve"> </w:t>
      </w:r>
      <w:r>
        <w:t>1991;</w:t>
      </w:r>
    </w:p>
    <w:p w14:paraId="7BCA5CB9" w14:textId="77777777" w:rsidR="00283174" w:rsidRDefault="00283174" w:rsidP="00283174">
      <w:pPr>
        <w:pStyle w:val="N3"/>
      </w:pPr>
      <w:r>
        <w:t>in</w:t>
      </w:r>
      <w:r w:rsidR="000D50D7" w:rsidRPr="000D50D7">
        <w:t xml:space="preserve"> </w:t>
      </w:r>
      <w:r>
        <w:t>the</w:t>
      </w:r>
      <w:r w:rsidR="000D50D7" w:rsidRPr="000D50D7">
        <w:t xml:space="preserve"> </w:t>
      </w:r>
      <w:r>
        <w:t>case</w:t>
      </w:r>
      <w:r w:rsidR="000D50D7" w:rsidRPr="000D50D7">
        <w:t xml:space="preserve"> </w:t>
      </w:r>
      <w:r>
        <w:t>of</w:t>
      </w:r>
      <w:r w:rsidR="000D50D7" w:rsidRPr="000D50D7">
        <w:t xml:space="preserve"> </w:t>
      </w:r>
      <w:r>
        <w:t>a</w:t>
      </w:r>
      <w:r w:rsidR="000D50D7" w:rsidRPr="000D50D7">
        <w:t xml:space="preserve"> </w:t>
      </w:r>
      <w:r>
        <w:t>sewerage</w:t>
      </w:r>
      <w:r w:rsidR="000D50D7" w:rsidRPr="000D50D7">
        <w:t xml:space="preserve"> </w:t>
      </w:r>
      <w:r>
        <w:t>undertaker—</w:t>
      </w:r>
    </w:p>
    <w:p w14:paraId="1D542FFA" w14:textId="77777777" w:rsidR="00283174" w:rsidRDefault="00283174" w:rsidP="00283174">
      <w:pPr>
        <w:pStyle w:val="N4"/>
      </w:pPr>
      <w:r>
        <w:t>any</w:t>
      </w:r>
      <w:r w:rsidR="000D50D7" w:rsidRPr="000D50D7">
        <w:t xml:space="preserve"> </w:t>
      </w:r>
      <w:r>
        <w:t>drain</w:t>
      </w:r>
      <w:r w:rsidR="000D50D7" w:rsidRPr="000D50D7">
        <w:t xml:space="preserve"> </w:t>
      </w:r>
      <w:r>
        <w:t>or</w:t>
      </w:r>
      <w:r w:rsidR="000D50D7" w:rsidRPr="000D50D7">
        <w:t xml:space="preserve"> </w:t>
      </w:r>
      <w:r>
        <w:t>works</w:t>
      </w:r>
      <w:r w:rsidR="000D50D7" w:rsidRPr="000D50D7">
        <w:t xml:space="preserve"> </w:t>
      </w:r>
      <w:r>
        <w:t>vested</w:t>
      </w:r>
      <w:r w:rsidR="000D50D7" w:rsidRPr="000D50D7">
        <w:t xml:space="preserve"> </w:t>
      </w:r>
      <w:r>
        <w:t>in</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under</w:t>
      </w:r>
      <w:r w:rsidR="000D50D7" w:rsidRPr="000D50D7">
        <w:t xml:space="preserve"> </w:t>
      </w:r>
      <w:r>
        <w:t>the</w:t>
      </w:r>
      <w:r w:rsidR="000D50D7" w:rsidRPr="000D50D7">
        <w:t xml:space="preserve"> </w:t>
      </w:r>
      <w:r>
        <w:t>Water</w:t>
      </w:r>
      <w:r w:rsidR="000D50D7" w:rsidRPr="000D50D7">
        <w:t xml:space="preserve"> </w:t>
      </w:r>
      <w:r>
        <w:t>Industry</w:t>
      </w:r>
      <w:r w:rsidR="000D50D7" w:rsidRPr="000D50D7">
        <w:t xml:space="preserve"> </w:t>
      </w:r>
      <w:r>
        <w:t>Act</w:t>
      </w:r>
      <w:r w:rsidR="000D50D7" w:rsidRPr="000D50D7">
        <w:t xml:space="preserve"> </w:t>
      </w:r>
      <w:r>
        <w:t>1991(</w:t>
      </w:r>
      <w:r>
        <w:rPr>
          <w:rStyle w:val="FootnoteReference"/>
        </w:rPr>
        <w:footnoteReference w:id="70"/>
      </w:r>
      <w:r>
        <w:t>);</w:t>
      </w:r>
      <w:r w:rsidR="000D50D7" w:rsidRPr="000D50D7">
        <w:t xml:space="preserve"> </w:t>
      </w:r>
      <w:r>
        <w:t>and</w:t>
      </w:r>
      <w:bookmarkStart w:id="1242" w:name="TOC27_07_2021_11_18_16_729"/>
      <w:bookmarkStart w:id="1243" w:name="TOC27_07_2021_11_36_14_728"/>
      <w:bookmarkStart w:id="1244" w:name="TOC27_07_2021_11_48_02_728"/>
      <w:bookmarkStart w:id="1245" w:name="TOC27_07_2021_11_50_47_730"/>
      <w:bookmarkEnd w:id="1242"/>
      <w:bookmarkEnd w:id="1243"/>
      <w:bookmarkEnd w:id="1244"/>
      <w:bookmarkEnd w:id="1245"/>
    </w:p>
    <w:p w14:paraId="41C14C95" w14:textId="77777777" w:rsidR="00283174" w:rsidRDefault="00283174" w:rsidP="00283174">
      <w:pPr>
        <w:pStyle w:val="N4"/>
      </w:pPr>
      <w:r>
        <w:t>any</w:t>
      </w:r>
      <w:r w:rsidR="000D50D7" w:rsidRPr="000D50D7">
        <w:t xml:space="preserve"> </w:t>
      </w:r>
      <w:r>
        <w:t>sewer</w:t>
      </w:r>
      <w:r w:rsidR="000D50D7" w:rsidRPr="000D50D7">
        <w:t xml:space="preserve"> </w:t>
      </w:r>
      <w:r>
        <w:t>which</w:t>
      </w:r>
      <w:r w:rsidR="000D50D7" w:rsidRPr="000D50D7">
        <w:t xml:space="preserve"> </w:t>
      </w:r>
      <w:r>
        <w:t>is</w:t>
      </w:r>
      <w:r w:rsidR="000D50D7" w:rsidRPr="000D50D7">
        <w:t xml:space="preserve"> </w:t>
      </w:r>
      <w:r>
        <w:t>so</w:t>
      </w:r>
      <w:r w:rsidR="000D50D7" w:rsidRPr="000D50D7">
        <w:t xml:space="preserve"> </w:t>
      </w:r>
      <w:r>
        <w:t>vested</w:t>
      </w:r>
      <w:r w:rsidR="000D50D7" w:rsidRPr="000D50D7">
        <w:t xml:space="preserve"> </w:t>
      </w:r>
      <w:r>
        <w:t>or</w:t>
      </w:r>
      <w:r w:rsidR="000D50D7" w:rsidRPr="000D50D7">
        <w:t xml:space="preserve"> </w:t>
      </w:r>
      <w:r>
        <w:t>is</w:t>
      </w:r>
      <w:r w:rsidR="000D50D7" w:rsidRPr="000D50D7">
        <w:t xml:space="preserve"> </w:t>
      </w:r>
      <w:r>
        <w:t>the</w:t>
      </w:r>
      <w:r w:rsidR="000D50D7" w:rsidRPr="000D50D7">
        <w:t xml:space="preserve"> </w:t>
      </w:r>
      <w:r>
        <w:t>subject</w:t>
      </w:r>
      <w:r w:rsidR="000D50D7" w:rsidRPr="000D50D7">
        <w:t xml:space="preserve"> </w:t>
      </w:r>
      <w:r>
        <w:t>of</w:t>
      </w:r>
      <w:r w:rsidR="000D50D7" w:rsidRPr="000D50D7">
        <w:t xml:space="preserve"> </w:t>
      </w:r>
      <w:r>
        <w:t>a</w:t>
      </w:r>
      <w:r w:rsidR="000D50D7" w:rsidRPr="000D50D7">
        <w:t xml:space="preserve"> </w:t>
      </w:r>
      <w:r>
        <w:t>notice</w:t>
      </w:r>
      <w:r w:rsidR="000D50D7" w:rsidRPr="000D50D7">
        <w:t xml:space="preserve"> </w:t>
      </w:r>
      <w:r>
        <w:t>of</w:t>
      </w:r>
      <w:r w:rsidR="000D50D7" w:rsidRPr="000D50D7">
        <w:t xml:space="preserve"> </w:t>
      </w:r>
      <w:r>
        <w:t>intention</w:t>
      </w:r>
      <w:r w:rsidR="000D50D7" w:rsidRPr="000D50D7">
        <w:t xml:space="preserve"> </w:t>
      </w:r>
      <w:r>
        <w:t>to</w:t>
      </w:r>
      <w:r w:rsidR="000D50D7" w:rsidRPr="000D50D7">
        <w:t xml:space="preserve"> </w:t>
      </w:r>
      <w:r>
        <w:t>adopt</w:t>
      </w:r>
      <w:r w:rsidR="000D50D7" w:rsidRPr="000D50D7">
        <w:t xml:space="preserve"> </w:t>
      </w:r>
      <w:r>
        <w:t>given</w:t>
      </w:r>
      <w:r w:rsidR="000D50D7" w:rsidRPr="000D50D7">
        <w:t xml:space="preserve"> </w:t>
      </w:r>
      <w:r>
        <w:t>under</w:t>
      </w:r>
      <w:r w:rsidR="000D50D7" w:rsidRPr="000D50D7">
        <w:t xml:space="preserve"> </w:t>
      </w:r>
      <w:r>
        <w:t>section</w:t>
      </w:r>
      <w:r w:rsidR="000D50D7" w:rsidRPr="000D50D7">
        <w:t xml:space="preserve"> </w:t>
      </w:r>
      <w:r>
        <w:t>102(4)</w:t>
      </w:r>
      <w:r w:rsidR="000D50D7" w:rsidRPr="000D50D7">
        <w:t xml:space="preserve"> </w:t>
      </w:r>
      <w:r>
        <w:t>of</w:t>
      </w:r>
      <w:r w:rsidR="000D50D7" w:rsidRPr="000D50D7">
        <w:t xml:space="preserve"> </w:t>
      </w:r>
      <w:r>
        <w:t>that</w:t>
      </w:r>
      <w:r w:rsidR="000D50D7" w:rsidRPr="000D50D7">
        <w:t xml:space="preserve"> </w:t>
      </w:r>
      <w:r>
        <w:t>Act</w:t>
      </w:r>
      <w:r w:rsidR="000D50D7" w:rsidRPr="000D50D7">
        <w:t xml:space="preserve"> </w:t>
      </w:r>
      <w:r>
        <w:t>or</w:t>
      </w:r>
      <w:r w:rsidR="000D50D7" w:rsidRPr="000D50D7">
        <w:t xml:space="preserve"> </w:t>
      </w:r>
      <w:r>
        <w:t>an</w:t>
      </w:r>
      <w:r w:rsidR="000D50D7" w:rsidRPr="000D50D7">
        <w:t xml:space="preserve"> </w:t>
      </w:r>
      <w:r>
        <w:t>agreement</w:t>
      </w:r>
      <w:r w:rsidR="000D50D7" w:rsidRPr="000D50D7">
        <w:t xml:space="preserve"> </w:t>
      </w:r>
      <w:r>
        <w:t>to</w:t>
      </w:r>
      <w:r w:rsidR="000D50D7" w:rsidRPr="000D50D7">
        <w:t xml:space="preserve"> </w:t>
      </w:r>
      <w:r>
        <w:t>adopt</w:t>
      </w:r>
      <w:r w:rsidR="000D50D7" w:rsidRPr="000D50D7">
        <w:t xml:space="preserve"> </w:t>
      </w:r>
      <w:r>
        <w:t>made</w:t>
      </w:r>
      <w:r w:rsidR="000D50D7" w:rsidRPr="000D50D7">
        <w:t xml:space="preserve"> </w:t>
      </w:r>
      <w:r>
        <w:t>under</w:t>
      </w:r>
      <w:r w:rsidR="000D50D7" w:rsidRPr="000D50D7">
        <w:t xml:space="preserve"> </w:t>
      </w:r>
      <w:r>
        <w:t>section</w:t>
      </w:r>
      <w:r w:rsidR="000D50D7" w:rsidRPr="000D50D7">
        <w:t xml:space="preserve"> </w:t>
      </w:r>
      <w:r>
        <w:t>104</w:t>
      </w:r>
      <w:r w:rsidR="000D50D7" w:rsidRPr="000D50D7">
        <w:t xml:space="preserve"> </w:t>
      </w:r>
      <w:r>
        <w:t>of</w:t>
      </w:r>
      <w:r w:rsidR="000D50D7" w:rsidRPr="000D50D7">
        <w:t xml:space="preserve"> </w:t>
      </w:r>
      <w:r>
        <w:t>that</w:t>
      </w:r>
      <w:r w:rsidR="000D50D7" w:rsidRPr="000D50D7">
        <w:t xml:space="preserve"> </w:t>
      </w:r>
      <w:r>
        <w:t>Act,</w:t>
      </w:r>
    </w:p>
    <w:p w14:paraId="2FA3C3E6" w14:textId="77777777" w:rsidR="00283174" w:rsidRDefault="00283174" w:rsidP="00283174">
      <w:pPr>
        <w:pStyle w:val="DefPara"/>
      </w:pPr>
      <w:r>
        <w:t>and</w:t>
      </w:r>
      <w:r w:rsidR="000D50D7" w:rsidRPr="000D50D7">
        <w:t xml:space="preserve"> </w:t>
      </w:r>
      <w:r>
        <w:t>includes</w:t>
      </w:r>
      <w:r w:rsidR="000D50D7" w:rsidRPr="000D50D7">
        <w:t xml:space="preserve"> </w:t>
      </w:r>
      <w:r>
        <w:t>a</w:t>
      </w:r>
      <w:r w:rsidR="000D50D7" w:rsidRPr="000D50D7">
        <w:t xml:space="preserve"> </w:t>
      </w:r>
      <w:r>
        <w:t>sludge</w:t>
      </w:r>
      <w:r w:rsidR="000D50D7" w:rsidRPr="000D50D7">
        <w:t xml:space="preserve"> </w:t>
      </w:r>
      <w:r>
        <w:t>main,</w:t>
      </w:r>
      <w:r w:rsidR="000D50D7" w:rsidRPr="000D50D7">
        <w:t xml:space="preserve"> </w:t>
      </w:r>
      <w:r>
        <w:t>disposal</w:t>
      </w:r>
      <w:r w:rsidR="000D50D7" w:rsidRPr="000D50D7">
        <w:t xml:space="preserve"> </w:t>
      </w:r>
      <w:r>
        <w:t>main</w:t>
      </w:r>
      <w:r w:rsidR="000D50D7" w:rsidRPr="000D50D7">
        <w:t xml:space="preserve"> </w:t>
      </w:r>
      <w:r>
        <w:t>(within</w:t>
      </w:r>
      <w:r w:rsidR="000D50D7" w:rsidRPr="000D50D7">
        <w:t xml:space="preserve"> </w:t>
      </w:r>
      <w:r>
        <w:t>the</w:t>
      </w:r>
      <w:r w:rsidR="000D50D7" w:rsidRPr="000D50D7">
        <w:t xml:space="preserve"> </w:t>
      </w:r>
      <w:r>
        <w:t>meaning</w:t>
      </w:r>
      <w:r w:rsidR="000D50D7" w:rsidRPr="000D50D7">
        <w:t xml:space="preserve"> </w:t>
      </w:r>
      <w:r>
        <w:t>of</w:t>
      </w:r>
      <w:r w:rsidR="000D50D7" w:rsidRPr="000D50D7">
        <w:t xml:space="preserve"> </w:t>
      </w:r>
      <w:r>
        <w:t>section</w:t>
      </w:r>
      <w:r w:rsidR="000D50D7" w:rsidRPr="000D50D7">
        <w:t xml:space="preserve"> </w:t>
      </w:r>
      <w:r>
        <w:t>219</w:t>
      </w:r>
      <w:r w:rsidR="000D50D7" w:rsidRPr="000D50D7">
        <w:t xml:space="preserve"> </w:t>
      </w:r>
      <w:r>
        <w:t>of</w:t>
      </w:r>
      <w:r w:rsidR="000D50D7" w:rsidRPr="000D50D7">
        <w:t xml:space="preserve"> </w:t>
      </w:r>
      <w:r>
        <w:t>that</w:t>
      </w:r>
      <w:r w:rsidR="000D50D7" w:rsidRPr="000D50D7">
        <w:t xml:space="preserve"> </w:t>
      </w:r>
      <w:r>
        <w:t>Act)</w:t>
      </w:r>
      <w:r w:rsidR="000D50D7" w:rsidRPr="000D50D7">
        <w:t xml:space="preserve"> </w:t>
      </w:r>
      <w:r>
        <w:t>or</w:t>
      </w:r>
      <w:r w:rsidR="000D50D7" w:rsidRPr="000D50D7">
        <w:t xml:space="preserve"> </w:t>
      </w:r>
      <w:r>
        <w:t>sewer</w:t>
      </w:r>
      <w:r w:rsidR="000D50D7" w:rsidRPr="000D50D7">
        <w:t xml:space="preserve"> </w:t>
      </w:r>
      <w:r>
        <w:t>outfall</w:t>
      </w:r>
      <w:r w:rsidR="000D50D7" w:rsidRPr="000D50D7">
        <w:t xml:space="preserve"> </w:t>
      </w:r>
      <w:r>
        <w:t>and</w:t>
      </w:r>
      <w:r w:rsidR="000D50D7" w:rsidRPr="000D50D7">
        <w:t xml:space="preserve"> </w:t>
      </w:r>
      <w:r>
        <w:t>any</w:t>
      </w:r>
      <w:r w:rsidR="000D50D7" w:rsidRPr="000D50D7">
        <w:t xml:space="preserve"> </w:t>
      </w:r>
      <w:r>
        <w:t>manholes,</w:t>
      </w:r>
      <w:r w:rsidR="000D50D7" w:rsidRPr="000D50D7">
        <w:t xml:space="preserve"> </w:t>
      </w:r>
      <w:r>
        <w:t>ventilating</w:t>
      </w:r>
      <w:r w:rsidR="000D50D7" w:rsidRPr="000D50D7">
        <w:t xml:space="preserve"> </w:t>
      </w:r>
      <w:r>
        <w:t>shafts,</w:t>
      </w:r>
      <w:r w:rsidR="000D50D7" w:rsidRPr="000D50D7">
        <w:t xml:space="preserve"> </w:t>
      </w:r>
      <w:r>
        <w:t>pumps</w:t>
      </w:r>
      <w:r w:rsidR="000D50D7" w:rsidRPr="000D50D7">
        <w:t xml:space="preserve"> </w:t>
      </w:r>
      <w:r>
        <w:t>or</w:t>
      </w:r>
      <w:r w:rsidR="000D50D7" w:rsidRPr="000D50D7">
        <w:t xml:space="preserve"> </w:t>
      </w:r>
      <w:r>
        <w:t>other</w:t>
      </w:r>
      <w:r w:rsidR="000D50D7" w:rsidRPr="000D50D7">
        <w:t xml:space="preserve"> </w:t>
      </w:r>
      <w:r>
        <w:t>accessories</w:t>
      </w:r>
      <w:r w:rsidR="000D50D7" w:rsidRPr="000D50D7">
        <w:t xml:space="preserve"> </w:t>
      </w:r>
      <w:r>
        <w:t>forming</w:t>
      </w:r>
      <w:r w:rsidR="000D50D7" w:rsidRPr="000D50D7">
        <w:t xml:space="preserve"> </w:t>
      </w:r>
      <w:r>
        <w:t>part</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sewer,</w:t>
      </w:r>
      <w:r w:rsidR="000D50D7" w:rsidRPr="000D50D7">
        <w:t xml:space="preserve"> </w:t>
      </w:r>
      <w:r>
        <w:t>drain</w:t>
      </w:r>
      <w:r w:rsidR="000D50D7" w:rsidRPr="000D50D7">
        <w:t xml:space="preserve"> </w:t>
      </w:r>
      <w:r>
        <w:t>or</w:t>
      </w:r>
      <w:r w:rsidR="000D50D7" w:rsidRPr="000D50D7">
        <w:t xml:space="preserve"> </w:t>
      </w:r>
      <w:r>
        <w:t>works,</w:t>
      </w:r>
      <w:r w:rsidR="000D50D7" w:rsidRPr="000D50D7">
        <w:t xml:space="preserve"> </w:t>
      </w:r>
      <w:r>
        <w:t>and</w:t>
      </w:r>
      <w:r w:rsidR="000D50D7" w:rsidRPr="000D50D7">
        <w:t xml:space="preserve"> </w:t>
      </w:r>
      <w:r>
        <w:t>includes</w:t>
      </w:r>
      <w:r w:rsidR="000D50D7" w:rsidRPr="000D50D7">
        <w:t xml:space="preserve"> </w:t>
      </w:r>
      <w:r>
        <w:t>any</w:t>
      </w:r>
      <w:r w:rsidR="000D50D7" w:rsidRPr="000D50D7">
        <w:t xml:space="preserve"> </w:t>
      </w:r>
      <w:r>
        <w:t>structure</w:t>
      </w:r>
      <w:r w:rsidR="000D50D7" w:rsidRPr="000D50D7">
        <w:t xml:space="preserve"> </w:t>
      </w:r>
      <w:r>
        <w:t>in</w:t>
      </w:r>
      <w:r w:rsidR="000D50D7" w:rsidRPr="000D50D7">
        <w:t xml:space="preserve"> </w:t>
      </w:r>
      <w:r>
        <w:t>which</w:t>
      </w:r>
      <w:r w:rsidR="000D50D7" w:rsidRPr="000D50D7">
        <w:t xml:space="preserve"> </w:t>
      </w:r>
      <w:r>
        <w:t>apparatus</w:t>
      </w:r>
      <w:r w:rsidR="000D50D7" w:rsidRPr="000D50D7">
        <w:t xml:space="preserve"> </w:t>
      </w:r>
      <w:r>
        <w:t>is</w:t>
      </w:r>
      <w:r w:rsidR="000D50D7" w:rsidRPr="000D50D7">
        <w:t xml:space="preserve"> </w:t>
      </w:r>
      <w:r>
        <w:t>or</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lodged</w:t>
      </w:r>
      <w:r w:rsidR="000D50D7" w:rsidRPr="000D50D7">
        <w:t xml:space="preserve"> </w:t>
      </w:r>
      <w:r>
        <w:t>or</w:t>
      </w:r>
      <w:r w:rsidR="000D50D7" w:rsidRPr="000D50D7">
        <w:t xml:space="preserve"> </w:t>
      </w:r>
      <w:r>
        <w:t>which</w:t>
      </w:r>
      <w:r w:rsidR="000D50D7" w:rsidRPr="000D50D7">
        <w:t xml:space="preserve"> </w:t>
      </w:r>
      <w:r>
        <w:t>gives</w:t>
      </w:r>
      <w:r w:rsidR="000D50D7" w:rsidRPr="000D50D7">
        <w:t xml:space="preserve"> </w:t>
      </w:r>
      <w:r>
        <w:t>or</w:t>
      </w:r>
      <w:r w:rsidR="000D50D7" w:rsidRPr="000D50D7">
        <w:t xml:space="preserve"> </w:t>
      </w:r>
      <w:r>
        <w:t>will</w:t>
      </w:r>
      <w:r w:rsidR="000D50D7" w:rsidRPr="000D50D7">
        <w:t xml:space="preserve"> </w:t>
      </w:r>
      <w:r>
        <w:t>give</w:t>
      </w:r>
      <w:r w:rsidR="000D50D7" w:rsidRPr="000D50D7">
        <w:t xml:space="preserve"> </w:t>
      </w:r>
      <w:r>
        <w:t>access</w:t>
      </w:r>
      <w:r w:rsidR="000D50D7" w:rsidRPr="000D50D7">
        <w:t xml:space="preserve"> </w:t>
      </w:r>
      <w:r>
        <w:t>to</w:t>
      </w:r>
      <w:r w:rsidR="000D50D7" w:rsidRPr="000D50D7">
        <w:t xml:space="preserve"> </w:t>
      </w:r>
      <w:r>
        <w:t>apparatus;</w:t>
      </w:r>
      <w:r w:rsidR="000D50D7" w:rsidRPr="000D50D7">
        <w:t xml:space="preserve"> </w:t>
      </w:r>
      <w:r>
        <w:t>and</w:t>
      </w:r>
    </w:p>
    <w:p w14:paraId="389F2B3E" w14:textId="77777777" w:rsidR="00283174" w:rsidRDefault="00283174" w:rsidP="00283174">
      <w:pPr>
        <w:pStyle w:val="N3"/>
      </w:pPr>
      <w:bookmarkStart w:id="1246" w:name="_Ref94609780"/>
      <w:r>
        <w:t>any</w:t>
      </w:r>
      <w:r w:rsidR="000D50D7" w:rsidRPr="000D50D7">
        <w:t xml:space="preserve"> </w:t>
      </w:r>
      <w:r>
        <w:t>other</w:t>
      </w:r>
      <w:r w:rsidR="000D50D7" w:rsidRPr="000D50D7">
        <w:t xml:space="preserve"> </w:t>
      </w:r>
      <w:r>
        <w:t>mains,</w:t>
      </w:r>
      <w:r w:rsidR="000D50D7" w:rsidRPr="000D50D7">
        <w:t xml:space="preserve"> </w:t>
      </w:r>
      <w:r>
        <w:t>pipelines</w:t>
      </w:r>
      <w:r w:rsidR="000D50D7" w:rsidRPr="000D50D7">
        <w:t xml:space="preserve"> </w:t>
      </w:r>
      <w:r>
        <w:t>or</w:t>
      </w:r>
      <w:r w:rsidR="000D50D7" w:rsidRPr="000D50D7">
        <w:t xml:space="preserve"> </w:t>
      </w:r>
      <w:r>
        <w:t>cables</w:t>
      </w:r>
      <w:r w:rsidR="000D50D7" w:rsidRPr="000D50D7">
        <w:t xml:space="preserve"> </w:t>
      </w:r>
      <w:r>
        <w:t>that</w:t>
      </w:r>
      <w:r w:rsidR="000D50D7" w:rsidRPr="000D50D7">
        <w:t xml:space="preserve"> </w:t>
      </w:r>
      <w:r>
        <w:t>are</w:t>
      </w:r>
      <w:r w:rsidR="000D50D7" w:rsidRPr="000D50D7">
        <w:t xml:space="preserve"> </w:t>
      </w:r>
      <w:r>
        <w:t>not</w:t>
      </w:r>
      <w:r w:rsidR="000D50D7" w:rsidRPr="000D50D7">
        <w:t xml:space="preserve"> </w:t>
      </w:r>
      <w:r>
        <w:t>the</w:t>
      </w:r>
      <w:r w:rsidR="000D50D7" w:rsidRPr="000D50D7">
        <w:t xml:space="preserve"> </w:t>
      </w:r>
      <w:r>
        <w:t>subject</w:t>
      </w:r>
      <w:r w:rsidR="000D50D7" w:rsidRPr="000D50D7">
        <w:t xml:space="preserve"> </w:t>
      </w:r>
      <w:r>
        <w:t>of</w:t>
      </w:r>
      <w:r w:rsidR="000D50D7" w:rsidRPr="000D50D7">
        <w:t xml:space="preserve"> </w:t>
      </w:r>
      <w:r>
        <w:t>the</w:t>
      </w:r>
      <w:r w:rsidR="000D50D7" w:rsidRPr="000D50D7">
        <w:t xml:space="preserve"> </w:t>
      </w:r>
      <w:r>
        <w:t>protective</w:t>
      </w:r>
      <w:r w:rsidR="000D50D7" w:rsidRPr="000D50D7">
        <w:t xml:space="preserve"> </w:t>
      </w:r>
      <w:r>
        <w:t>provisions</w:t>
      </w:r>
      <w:r w:rsidR="000D50D7" w:rsidRPr="000D50D7">
        <w:t xml:space="preserve"> </w:t>
      </w:r>
      <w:r>
        <w:t>in</w:t>
      </w:r>
      <w:r w:rsidR="000D50D7" w:rsidRPr="000D50D7">
        <w:t xml:space="preserve"> </w:t>
      </w:r>
      <w:r>
        <w:t>Parts</w:t>
      </w:r>
      <w:r w:rsidR="000D50D7" w:rsidRPr="000D50D7">
        <w:t xml:space="preserve"> </w:t>
      </w:r>
      <w:r>
        <w:t>2</w:t>
      </w:r>
      <w:r w:rsidR="000D50D7" w:rsidRPr="000D50D7">
        <w:t xml:space="preserve"> </w:t>
      </w:r>
      <w:r>
        <w:t>to</w:t>
      </w:r>
      <w:r w:rsidR="000D50D7" w:rsidRPr="000D50D7">
        <w:t xml:space="preserve"> </w:t>
      </w:r>
      <w:r>
        <w:t>6</w:t>
      </w:r>
      <w:r w:rsidR="000D50D7" w:rsidRPr="000D50D7">
        <w:t xml:space="preserve"> </w:t>
      </w:r>
      <w:r>
        <w:t>of</w:t>
      </w:r>
      <w:r w:rsidR="000D50D7" w:rsidRPr="000D50D7">
        <w:t xml:space="preserve"> </w:t>
      </w:r>
      <w:r>
        <w:t>this</w:t>
      </w:r>
      <w:r w:rsidR="000D50D7" w:rsidRPr="000D50D7">
        <w:t xml:space="preserve"> </w:t>
      </w:r>
      <w:r>
        <w:t>Schedule;</w:t>
      </w:r>
      <w:bookmarkEnd w:id="1246"/>
    </w:p>
    <w:p w14:paraId="4D4AB773" w14:textId="77777777" w:rsidR="00283174" w:rsidRDefault="00283174" w:rsidP="00283174">
      <w:pPr>
        <w:pStyle w:val="DefPara"/>
      </w:pPr>
      <w:r>
        <w:t>“functions”</w:t>
      </w:r>
      <w:r w:rsidR="000D50D7" w:rsidRPr="000D50D7">
        <w:t xml:space="preserve"> </w:t>
      </w:r>
      <w:r>
        <w:t>includes</w:t>
      </w:r>
      <w:r w:rsidR="000D50D7" w:rsidRPr="000D50D7">
        <w:t xml:space="preserve"> </w:t>
      </w:r>
      <w:r>
        <w:t>powers</w:t>
      </w:r>
      <w:r w:rsidR="000D50D7" w:rsidRPr="000D50D7">
        <w:t xml:space="preserve"> </w:t>
      </w:r>
      <w:r>
        <w:t>and</w:t>
      </w:r>
      <w:r w:rsidR="000D50D7" w:rsidRPr="000D50D7">
        <w:t xml:space="preserve"> </w:t>
      </w:r>
      <w:r>
        <w:t>duties;</w:t>
      </w:r>
    </w:p>
    <w:p w14:paraId="466C8D05" w14:textId="77777777" w:rsidR="00283174" w:rsidRDefault="00283174" w:rsidP="00283174">
      <w:pPr>
        <w:pStyle w:val="DefPara"/>
      </w:pPr>
      <w:r>
        <w:t>“in”,</w:t>
      </w:r>
      <w:r w:rsidR="000D50D7" w:rsidRPr="000D50D7">
        <w:t xml:space="preserve"> </w:t>
      </w:r>
      <w:r>
        <w:t>in</w:t>
      </w:r>
      <w:r w:rsidR="000D50D7" w:rsidRPr="000D50D7">
        <w:t xml:space="preserve"> </w:t>
      </w:r>
      <w:r>
        <w:t>a</w:t>
      </w:r>
      <w:r w:rsidR="000D50D7" w:rsidRPr="000D50D7">
        <w:t xml:space="preserve"> </w:t>
      </w:r>
      <w:r>
        <w:t>context</w:t>
      </w:r>
      <w:r w:rsidR="000D50D7" w:rsidRPr="000D50D7">
        <w:t xml:space="preserve"> </w:t>
      </w:r>
      <w:r>
        <w:t>referring</w:t>
      </w:r>
      <w:r w:rsidR="000D50D7" w:rsidRPr="000D50D7">
        <w:t xml:space="preserve"> </w:t>
      </w:r>
      <w:r>
        <w:t>to</w:t>
      </w:r>
      <w:r w:rsidR="000D50D7" w:rsidRPr="000D50D7">
        <w:t xml:space="preserve"> </w:t>
      </w:r>
      <w:r>
        <w:t>apparatus</w:t>
      </w:r>
      <w:r w:rsidR="000D50D7" w:rsidRPr="000D50D7">
        <w:t xml:space="preserve"> </w:t>
      </w:r>
      <w:r>
        <w:t>or</w:t>
      </w:r>
      <w:r w:rsidR="000D50D7" w:rsidRPr="000D50D7">
        <w:t xml:space="preserve"> </w:t>
      </w:r>
      <w:r>
        <w:t>alternative</w:t>
      </w:r>
      <w:r w:rsidR="000D50D7" w:rsidRPr="000D50D7">
        <w:t xml:space="preserve"> </w:t>
      </w:r>
      <w:r>
        <w:t>apparatus</w:t>
      </w:r>
      <w:r w:rsidR="000D50D7" w:rsidRPr="000D50D7">
        <w:t xml:space="preserve"> </w:t>
      </w:r>
      <w:r>
        <w:t>in</w:t>
      </w:r>
      <w:r w:rsidR="000D50D7" w:rsidRPr="000D50D7">
        <w:t xml:space="preserve"> </w:t>
      </w:r>
      <w:r>
        <w:t>land,</w:t>
      </w:r>
      <w:r w:rsidR="000D50D7" w:rsidRPr="000D50D7">
        <w:t xml:space="preserve"> </w:t>
      </w:r>
      <w:r>
        <w:t>includes</w:t>
      </w:r>
      <w:r w:rsidR="000D50D7" w:rsidRPr="000D50D7">
        <w:t xml:space="preserve"> </w:t>
      </w:r>
      <w:r>
        <w:t>a</w:t>
      </w:r>
      <w:r w:rsidR="000D50D7" w:rsidRPr="000D50D7">
        <w:t xml:space="preserve"> </w:t>
      </w:r>
      <w:r>
        <w:t>reference</w:t>
      </w:r>
      <w:r w:rsidR="000D50D7" w:rsidRPr="000D50D7">
        <w:t xml:space="preserve"> </w:t>
      </w:r>
      <w:r>
        <w:t>to</w:t>
      </w:r>
      <w:r w:rsidR="000D50D7" w:rsidRPr="000D50D7">
        <w:t xml:space="preserve"> </w:t>
      </w:r>
      <w:r>
        <w:t>apparatus</w:t>
      </w:r>
      <w:r w:rsidR="000D50D7" w:rsidRPr="000D50D7">
        <w:t xml:space="preserve"> </w:t>
      </w:r>
      <w:r>
        <w:t>or</w:t>
      </w:r>
      <w:r w:rsidR="000D50D7" w:rsidRPr="000D50D7">
        <w:t xml:space="preserve"> </w:t>
      </w:r>
      <w:r>
        <w:t>alternative</w:t>
      </w:r>
      <w:r w:rsidR="000D50D7" w:rsidRPr="000D50D7">
        <w:t xml:space="preserve"> </w:t>
      </w:r>
      <w:r>
        <w:t>apparatus</w:t>
      </w:r>
      <w:r w:rsidR="000D50D7" w:rsidRPr="000D50D7">
        <w:t xml:space="preserve"> </w:t>
      </w:r>
      <w:r>
        <w:t>under,</w:t>
      </w:r>
      <w:r w:rsidR="000D50D7" w:rsidRPr="000D50D7">
        <w:t xml:space="preserve"> </w:t>
      </w:r>
      <w:r>
        <w:t>over</w:t>
      </w:r>
      <w:r w:rsidR="000D50D7" w:rsidRPr="000D50D7">
        <w:t xml:space="preserve"> </w:t>
      </w:r>
      <w:r>
        <w:t>or</w:t>
      </w:r>
      <w:r w:rsidR="000D50D7" w:rsidRPr="000D50D7">
        <w:t xml:space="preserve"> </w:t>
      </w:r>
      <w:r>
        <w:t>upon</w:t>
      </w:r>
      <w:r w:rsidR="000D50D7" w:rsidRPr="000D50D7">
        <w:t xml:space="preserve"> </w:t>
      </w:r>
      <w:r>
        <w:t>land;</w:t>
      </w:r>
      <w:r w:rsidR="000D50D7" w:rsidRPr="000D50D7">
        <w:t xml:space="preserve"> </w:t>
      </w:r>
      <w:r>
        <w:t>and</w:t>
      </w:r>
    </w:p>
    <w:p w14:paraId="4D6AD547" w14:textId="77777777" w:rsidR="00283174" w:rsidRDefault="00283174" w:rsidP="00283174">
      <w:pPr>
        <w:pStyle w:val="DefPara"/>
        <w:pageBreakBefore/>
      </w:pPr>
      <w:r>
        <w:lastRenderedPageBreak/>
        <w:t>“utility</w:t>
      </w:r>
      <w:r w:rsidR="000D50D7" w:rsidRPr="000D50D7">
        <w:t xml:space="preserve"> </w:t>
      </w:r>
      <w:r>
        <w:t>undertaker”</w:t>
      </w:r>
      <w:r w:rsidR="000D50D7" w:rsidRPr="000D50D7">
        <w:t xml:space="preserve"> </w:t>
      </w:r>
      <w:r>
        <w:t>means—</w:t>
      </w:r>
    </w:p>
    <w:p w14:paraId="1684E42E" w14:textId="77777777" w:rsidR="00283174" w:rsidRDefault="00283174" w:rsidP="00511142">
      <w:pPr>
        <w:pStyle w:val="N3"/>
        <w:numPr>
          <w:ilvl w:val="2"/>
          <w:numId w:val="15"/>
        </w:numPr>
      </w:pPr>
      <w:r>
        <w:t>any</w:t>
      </w:r>
      <w:r w:rsidR="000D50D7" w:rsidRPr="000D50D7">
        <w:t xml:space="preserve"> </w:t>
      </w:r>
      <w:r>
        <w:t>licence</w:t>
      </w:r>
      <w:r w:rsidR="000D50D7" w:rsidRPr="000D50D7">
        <w:t xml:space="preserve"> </w:t>
      </w:r>
      <w:r>
        <w:t>holder</w:t>
      </w:r>
      <w:r w:rsidR="000D50D7" w:rsidRPr="000D50D7">
        <w:t xml:space="preserve"> </w:t>
      </w:r>
      <w:r>
        <w:t>within</w:t>
      </w:r>
      <w:r w:rsidR="000D50D7" w:rsidRPr="000D50D7">
        <w:t xml:space="preserve"> </w:t>
      </w:r>
      <w:r>
        <w:t>the</w:t>
      </w:r>
      <w:r w:rsidR="000D50D7" w:rsidRPr="000D50D7">
        <w:t xml:space="preserve"> </w:t>
      </w:r>
      <w:r>
        <w:t>meaning</w:t>
      </w:r>
      <w:r w:rsidR="000D50D7" w:rsidRPr="000D50D7">
        <w:t xml:space="preserve"> </w:t>
      </w:r>
      <w:r>
        <w:t>of</w:t>
      </w:r>
      <w:r w:rsidR="000D50D7" w:rsidRPr="000D50D7">
        <w:t xml:space="preserve"> </w:t>
      </w:r>
      <w:r>
        <w:t>Part</w:t>
      </w:r>
      <w:r w:rsidR="000D50D7" w:rsidRPr="000D50D7">
        <w:t xml:space="preserve"> </w:t>
      </w:r>
      <w:r>
        <w:t>1</w:t>
      </w:r>
      <w:r w:rsidR="000D50D7" w:rsidRPr="000D50D7">
        <w:t xml:space="preserve"> </w:t>
      </w:r>
      <w:r>
        <w:t>of</w:t>
      </w:r>
      <w:r w:rsidR="000D50D7" w:rsidRPr="000D50D7">
        <w:t xml:space="preserve"> </w:t>
      </w:r>
      <w:r>
        <w:t>the</w:t>
      </w:r>
      <w:r w:rsidR="000D50D7" w:rsidRPr="000D50D7">
        <w:t xml:space="preserve"> </w:t>
      </w:r>
      <w:r>
        <w:t>Electricity</w:t>
      </w:r>
      <w:r w:rsidR="000D50D7" w:rsidRPr="000D50D7">
        <w:t xml:space="preserve"> </w:t>
      </w:r>
      <w:r>
        <w:t>Act</w:t>
      </w:r>
      <w:r w:rsidR="000D50D7" w:rsidRPr="000D50D7">
        <w:t xml:space="preserve"> </w:t>
      </w:r>
      <w:r>
        <w:t>1989;</w:t>
      </w:r>
    </w:p>
    <w:p w14:paraId="033274F5" w14:textId="77777777" w:rsidR="00283174" w:rsidRDefault="00283174" w:rsidP="00283174">
      <w:pPr>
        <w:pStyle w:val="N3"/>
      </w:pPr>
      <w:r>
        <w:t>a</w:t>
      </w:r>
      <w:r w:rsidR="000D50D7" w:rsidRPr="000D50D7">
        <w:t xml:space="preserve"> </w:t>
      </w:r>
      <w:r>
        <w:t>gas</w:t>
      </w:r>
      <w:r w:rsidR="000D50D7" w:rsidRPr="000D50D7">
        <w:t xml:space="preserve"> </w:t>
      </w:r>
      <w:r>
        <w:t>transporter</w:t>
      </w:r>
      <w:r w:rsidR="000D50D7" w:rsidRPr="000D50D7">
        <w:t xml:space="preserve"> </w:t>
      </w:r>
      <w:r>
        <w:t>within</w:t>
      </w:r>
      <w:r w:rsidR="000D50D7" w:rsidRPr="000D50D7">
        <w:t xml:space="preserve"> </w:t>
      </w:r>
      <w:r>
        <w:t>the</w:t>
      </w:r>
      <w:r w:rsidR="000D50D7" w:rsidRPr="000D50D7">
        <w:t xml:space="preserve"> </w:t>
      </w:r>
      <w:r>
        <w:t>meaning</w:t>
      </w:r>
      <w:r w:rsidR="000D50D7" w:rsidRPr="000D50D7">
        <w:t xml:space="preserve"> </w:t>
      </w:r>
      <w:r>
        <w:t>of</w:t>
      </w:r>
      <w:r w:rsidR="000D50D7" w:rsidRPr="000D50D7">
        <w:t xml:space="preserve"> </w:t>
      </w:r>
      <w:r>
        <w:t>Part</w:t>
      </w:r>
      <w:r w:rsidR="000D50D7" w:rsidRPr="000D50D7">
        <w:t xml:space="preserve"> </w:t>
      </w:r>
      <w:r>
        <w:t>1</w:t>
      </w:r>
      <w:r w:rsidR="000D50D7" w:rsidRPr="000D50D7">
        <w:t xml:space="preserve"> </w:t>
      </w:r>
      <w:r>
        <w:t>of</w:t>
      </w:r>
      <w:r w:rsidR="000D50D7" w:rsidRPr="000D50D7">
        <w:t xml:space="preserve"> </w:t>
      </w:r>
      <w:r>
        <w:t>the</w:t>
      </w:r>
      <w:r w:rsidR="000D50D7" w:rsidRPr="000D50D7">
        <w:t xml:space="preserve"> </w:t>
      </w:r>
      <w:r>
        <w:t>Gas</w:t>
      </w:r>
      <w:r w:rsidR="000D50D7" w:rsidRPr="000D50D7">
        <w:t xml:space="preserve"> </w:t>
      </w:r>
      <w:r>
        <w:t>Act</w:t>
      </w:r>
      <w:r w:rsidR="000D50D7" w:rsidRPr="000D50D7">
        <w:t xml:space="preserve"> </w:t>
      </w:r>
      <w:r>
        <w:t>1986(</w:t>
      </w:r>
      <w:r>
        <w:rPr>
          <w:rStyle w:val="FootnoteReference"/>
        </w:rPr>
        <w:footnoteReference w:id="71"/>
      </w:r>
      <w:r>
        <w:t>);</w:t>
      </w:r>
    </w:p>
    <w:p w14:paraId="41BD8FFA" w14:textId="77777777" w:rsidR="00283174" w:rsidRDefault="00283174" w:rsidP="00283174">
      <w:pPr>
        <w:pStyle w:val="N3"/>
      </w:pPr>
      <w:r>
        <w:t>water</w:t>
      </w:r>
      <w:r w:rsidR="000D50D7" w:rsidRPr="000D50D7">
        <w:t xml:space="preserve"> </w:t>
      </w:r>
      <w:r>
        <w:t>undertaker</w:t>
      </w:r>
      <w:r w:rsidR="000D50D7" w:rsidRPr="000D50D7">
        <w:t xml:space="preserve"> </w:t>
      </w:r>
      <w:r>
        <w:t>within</w:t>
      </w:r>
      <w:r w:rsidR="000D50D7" w:rsidRPr="000D50D7">
        <w:t xml:space="preserve"> </w:t>
      </w:r>
      <w:r>
        <w:t>the</w:t>
      </w:r>
      <w:r w:rsidR="000D50D7" w:rsidRPr="000D50D7">
        <w:t xml:space="preserve"> </w:t>
      </w:r>
      <w:r>
        <w:t>meaning</w:t>
      </w:r>
      <w:r w:rsidR="000D50D7" w:rsidRPr="000D50D7">
        <w:t xml:space="preserve"> </w:t>
      </w:r>
      <w:r>
        <w:t>of</w:t>
      </w:r>
      <w:r w:rsidR="000D50D7" w:rsidRPr="000D50D7">
        <w:t xml:space="preserve"> </w:t>
      </w:r>
      <w:r>
        <w:t>the</w:t>
      </w:r>
      <w:r w:rsidR="000D50D7" w:rsidRPr="000D50D7">
        <w:t xml:space="preserve"> </w:t>
      </w:r>
      <w:r>
        <w:t>Water</w:t>
      </w:r>
      <w:r w:rsidR="000D50D7" w:rsidRPr="000D50D7">
        <w:t xml:space="preserve"> </w:t>
      </w:r>
      <w:r>
        <w:t>Industry</w:t>
      </w:r>
      <w:r w:rsidR="000D50D7" w:rsidRPr="000D50D7">
        <w:t xml:space="preserve"> </w:t>
      </w:r>
      <w:r>
        <w:t>Act</w:t>
      </w:r>
      <w:r w:rsidR="000D50D7" w:rsidRPr="000D50D7">
        <w:t xml:space="preserve"> </w:t>
      </w:r>
      <w:r>
        <w:t>1991;</w:t>
      </w:r>
    </w:p>
    <w:p w14:paraId="204953C6" w14:textId="77777777" w:rsidR="00283174" w:rsidRDefault="00283174" w:rsidP="00283174">
      <w:pPr>
        <w:pStyle w:val="N3"/>
      </w:pPr>
      <w:r>
        <w:t>a</w:t>
      </w:r>
      <w:r w:rsidR="000D50D7" w:rsidRPr="000D50D7">
        <w:t xml:space="preserve"> </w:t>
      </w:r>
      <w:r>
        <w:t>sewerage</w:t>
      </w:r>
      <w:r w:rsidR="000D50D7" w:rsidRPr="000D50D7">
        <w:t xml:space="preserve"> </w:t>
      </w:r>
      <w:r>
        <w:t>undertaker</w:t>
      </w:r>
      <w:r w:rsidR="000D50D7" w:rsidRPr="000D50D7">
        <w:t xml:space="preserve"> </w:t>
      </w:r>
      <w:r>
        <w:t>within</w:t>
      </w:r>
      <w:r w:rsidR="000D50D7" w:rsidRPr="000D50D7">
        <w:t xml:space="preserve"> </w:t>
      </w:r>
      <w:r>
        <w:t>the</w:t>
      </w:r>
      <w:r w:rsidR="000D50D7" w:rsidRPr="000D50D7">
        <w:t xml:space="preserve"> </w:t>
      </w:r>
      <w:r>
        <w:t>meaning</w:t>
      </w:r>
      <w:r w:rsidR="000D50D7" w:rsidRPr="000D50D7">
        <w:t xml:space="preserve"> </w:t>
      </w:r>
      <w:r>
        <w:t>of</w:t>
      </w:r>
      <w:r w:rsidR="000D50D7" w:rsidRPr="000D50D7">
        <w:t xml:space="preserve"> </w:t>
      </w:r>
      <w:r>
        <w:t>Part</w:t>
      </w:r>
      <w:r w:rsidR="000D50D7" w:rsidRPr="000D50D7">
        <w:t xml:space="preserve"> </w:t>
      </w:r>
      <w:r>
        <w:t>1</w:t>
      </w:r>
      <w:r w:rsidR="000D50D7" w:rsidRPr="000D50D7">
        <w:t xml:space="preserve"> </w:t>
      </w:r>
      <w:r>
        <w:t>of</w:t>
      </w:r>
      <w:r w:rsidR="000D50D7" w:rsidRPr="000D50D7">
        <w:t xml:space="preserve"> </w:t>
      </w:r>
      <w:r>
        <w:t>the</w:t>
      </w:r>
      <w:r w:rsidR="000D50D7" w:rsidRPr="000D50D7">
        <w:t xml:space="preserve"> </w:t>
      </w:r>
      <w:r>
        <w:t>Water</w:t>
      </w:r>
      <w:r w:rsidR="000D50D7" w:rsidRPr="000D50D7">
        <w:t xml:space="preserve"> </w:t>
      </w:r>
      <w:r>
        <w:t>Industry</w:t>
      </w:r>
      <w:r w:rsidR="000D50D7" w:rsidRPr="000D50D7">
        <w:t xml:space="preserve"> </w:t>
      </w:r>
      <w:r>
        <w:t>Act</w:t>
      </w:r>
      <w:r w:rsidR="000D50D7" w:rsidRPr="000D50D7">
        <w:t xml:space="preserve"> </w:t>
      </w:r>
      <w:r>
        <w:t>1991,</w:t>
      </w:r>
      <w:r w:rsidR="000D50D7" w:rsidRPr="000D50D7">
        <w:t xml:space="preserve"> </w:t>
      </w:r>
      <w:r>
        <w:t>and</w:t>
      </w:r>
    </w:p>
    <w:p w14:paraId="381F9744" w14:textId="77777777" w:rsidR="00283174" w:rsidRDefault="00283174" w:rsidP="00283174">
      <w:pPr>
        <w:pStyle w:val="N3"/>
      </w:pPr>
      <w:r>
        <w:t>an</w:t>
      </w:r>
      <w:r w:rsidR="000D50D7" w:rsidRPr="000D50D7">
        <w:t xml:space="preserve"> </w:t>
      </w:r>
      <w:r>
        <w:t>owner</w:t>
      </w:r>
      <w:r w:rsidR="000D50D7" w:rsidRPr="000D50D7">
        <w:t xml:space="preserve"> </w:t>
      </w:r>
      <w:r>
        <w:t>or</w:t>
      </w:r>
      <w:r w:rsidR="000D50D7" w:rsidRPr="000D50D7">
        <w:t xml:space="preserve"> </w:t>
      </w:r>
      <w:r>
        <w:t>operator</w:t>
      </w:r>
      <w:r w:rsidR="000D50D7" w:rsidRPr="000D50D7">
        <w:t xml:space="preserve"> </w:t>
      </w:r>
      <w:r>
        <w:t>of</w:t>
      </w:r>
      <w:r w:rsidR="000D50D7" w:rsidRPr="000D50D7">
        <w:t xml:space="preserve"> </w:t>
      </w:r>
      <w:r>
        <w:t>apparatus</w:t>
      </w:r>
      <w:r w:rsidR="000D50D7" w:rsidRPr="000D50D7">
        <w:t xml:space="preserve"> </w:t>
      </w:r>
      <w:r>
        <w:t>within</w:t>
      </w:r>
      <w:r w:rsidR="000D50D7" w:rsidRPr="000D50D7">
        <w:t xml:space="preserve"> </w:t>
      </w:r>
      <w:r>
        <w:t>paragraph</w:t>
      </w:r>
      <w:r w:rsidR="000D50D7" w:rsidRPr="000D50D7">
        <w:t xml:space="preserve"> </w:t>
      </w:r>
      <w:r>
        <w:fldChar w:fldCharType="begin"/>
      </w:r>
      <w:r>
        <w:instrText xml:space="preserve"> REF _Ref94609780 \r \h </w:instrText>
      </w:r>
      <w:r>
        <w:fldChar w:fldCharType="separate"/>
      </w:r>
      <w:r w:rsidR="000D50D7">
        <w:t>(e)</w:t>
      </w:r>
      <w:r>
        <w:fldChar w:fldCharType="end"/>
      </w:r>
      <w:r w:rsidR="000D50D7" w:rsidRPr="000D50D7">
        <w:t xml:space="preserve"> </w:t>
      </w:r>
      <w:r>
        <w:t>of</w:t>
      </w:r>
      <w:r w:rsidR="000D50D7" w:rsidRPr="000D50D7">
        <w:t xml:space="preserve"> </w:t>
      </w:r>
      <w:r>
        <w:t>the</w:t>
      </w:r>
      <w:r w:rsidR="000D50D7" w:rsidRPr="000D50D7">
        <w:t xml:space="preserve"> </w:t>
      </w:r>
      <w:r>
        <w:t>definition</w:t>
      </w:r>
      <w:r w:rsidR="000D50D7" w:rsidRPr="000D50D7">
        <w:t xml:space="preserve"> </w:t>
      </w:r>
      <w:r>
        <w:t>of</w:t>
      </w:r>
      <w:r w:rsidR="000D50D7" w:rsidRPr="000D50D7">
        <w:t xml:space="preserve"> </w:t>
      </w:r>
      <w:r>
        <w:t>that</w:t>
      </w:r>
      <w:r w:rsidR="000D50D7" w:rsidRPr="000D50D7">
        <w:t xml:space="preserve"> </w:t>
      </w:r>
      <w:r>
        <w:t>term,</w:t>
      </w:r>
    </w:p>
    <w:p w14:paraId="2EFAD85B" w14:textId="77777777" w:rsidR="00283174" w:rsidRDefault="00283174" w:rsidP="00283174">
      <w:pPr>
        <w:pStyle w:val="DefPara"/>
      </w:pPr>
      <w:r>
        <w:t>for</w:t>
      </w:r>
      <w:r w:rsidR="000D50D7" w:rsidRPr="000D50D7">
        <w:t xml:space="preserve"> </w:t>
      </w:r>
      <w:r>
        <w:t>the</w:t>
      </w:r>
      <w:r w:rsidR="000D50D7" w:rsidRPr="000D50D7">
        <w:t xml:space="preserve"> </w:t>
      </w:r>
      <w:r>
        <w:t>area</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and</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any</w:t>
      </w:r>
      <w:r w:rsidR="000D50D7" w:rsidRPr="000D50D7">
        <w:t xml:space="preserve"> </w:t>
      </w:r>
      <w:r>
        <w:t>apparatus,</w:t>
      </w:r>
      <w:r w:rsidR="000D50D7" w:rsidRPr="000D50D7">
        <w:t xml:space="preserve"> </w:t>
      </w:r>
      <w:r>
        <w:t>means</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to</w:t>
      </w:r>
      <w:r w:rsidR="000D50D7" w:rsidRPr="000D50D7">
        <w:t xml:space="preserve"> </w:t>
      </w:r>
      <w:r>
        <w:t>whom</w:t>
      </w:r>
      <w:r w:rsidR="000D50D7" w:rsidRPr="000D50D7">
        <w:t xml:space="preserve"> </w:t>
      </w:r>
      <w:r>
        <w:t>it</w:t>
      </w:r>
      <w:r w:rsidR="000D50D7" w:rsidRPr="000D50D7">
        <w:t xml:space="preserve"> </w:t>
      </w:r>
      <w:r>
        <w:t>belongs</w:t>
      </w:r>
      <w:r w:rsidR="000D50D7" w:rsidRPr="000D50D7">
        <w:t xml:space="preserve"> </w:t>
      </w:r>
      <w:r>
        <w:t>or</w:t>
      </w:r>
      <w:r w:rsidR="000D50D7" w:rsidRPr="000D50D7">
        <w:t xml:space="preserve"> </w:t>
      </w:r>
      <w:r>
        <w:t>by</w:t>
      </w:r>
      <w:r w:rsidR="000D50D7" w:rsidRPr="000D50D7">
        <w:t xml:space="preserve"> </w:t>
      </w:r>
      <w:r>
        <w:t>whom</w:t>
      </w:r>
      <w:r w:rsidR="000D50D7" w:rsidRPr="000D50D7">
        <w:t xml:space="preserve"> </w:t>
      </w:r>
      <w:r>
        <w:t>it</w:t>
      </w:r>
      <w:r w:rsidR="000D50D7" w:rsidRPr="000D50D7">
        <w:t xml:space="preserve"> </w:t>
      </w:r>
      <w:r>
        <w:t>is</w:t>
      </w:r>
      <w:r w:rsidR="000D50D7" w:rsidRPr="000D50D7">
        <w:t xml:space="preserve"> </w:t>
      </w:r>
      <w:r>
        <w:t>maintained.</w:t>
      </w:r>
    </w:p>
    <w:p w14:paraId="684AEDED" w14:textId="77777777" w:rsidR="00283174" w:rsidRDefault="000D50D7" w:rsidP="00283174">
      <w:pPr>
        <w:pStyle w:val="N1"/>
      </w:pPr>
      <w:r w:rsidRPr="000D50D7">
        <w:t> </w:t>
      </w:r>
      <w:r w:rsidR="00283174">
        <w:t>This</w:t>
      </w:r>
      <w:r w:rsidRPr="000D50D7">
        <w:t xml:space="preserve"> </w:t>
      </w:r>
      <w:r w:rsidR="00283174">
        <w:t>part</w:t>
      </w:r>
      <w:r w:rsidRPr="000D50D7">
        <w:t xml:space="preserve"> </w:t>
      </w:r>
      <w:r w:rsidR="00283174">
        <w:t>of</w:t>
      </w:r>
      <w:r w:rsidRPr="000D50D7">
        <w:t xml:space="preserve"> </w:t>
      </w:r>
      <w:r w:rsidR="00283174">
        <w:t>this</w:t>
      </w:r>
      <w:r w:rsidRPr="000D50D7">
        <w:t xml:space="preserve"> </w:t>
      </w:r>
      <w:r w:rsidR="00283174">
        <w:t>Schedule</w:t>
      </w:r>
      <w:r w:rsidRPr="000D50D7">
        <w:t xml:space="preserve"> </w:t>
      </w:r>
      <w:r w:rsidR="00283174">
        <w:t>does</w:t>
      </w:r>
      <w:r w:rsidRPr="000D50D7">
        <w:t xml:space="preserve"> </w:t>
      </w:r>
      <w:r w:rsidR="00283174">
        <w:t>not</w:t>
      </w:r>
      <w:r w:rsidRPr="000D50D7">
        <w:t xml:space="preserve"> </w:t>
      </w:r>
      <w:r w:rsidR="00283174">
        <w:t>apply</w:t>
      </w:r>
      <w:r w:rsidRPr="000D50D7">
        <w:t xml:space="preserve"> </w:t>
      </w:r>
      <w:r w:rsidR="00283174">
        <w:t>to</w:t>
      </w:r>
      <w:r w:rsidRPr="000D50D7">
        <w:t xml:space="preserve"> </w:t>
      </w:r>
      <w:r w:rsidR="00283174">
        <w:t>apparatus</w:t>
      </w:r>
      <w:r w:rsidRPr="000D50D7">
        <w:t xml:space="preserve"> </w:t>
      </w:r>
      <w:r w:rsidR="00283174">
        <w:t>in</w:t>
      </w:r>
      <w:r w:rsidRPr="000D50D7">
        <w:t xml:space="preserve"> </w:t>
      </w:r>
      <w:r w:rsidR="00283174">
        <w:t>respect</w:t>
      </w:r>
      <w:r w:rsidRPr="000D50D7">
        <w:t xml:space="preserve"> </w:t>
      </w:r>
      <w:r w:rsidR="00283174">
        <w:t>of</w:t>
      </w:r>
      <w:r w:rsidRPr="000D50D7">
        <w:t xml:space="preserve"> </w:t>
      </w:r>
      <w:r w:rsidR="00283174">
        <w:t>which</w:t>
      </w:r>
      <w:r w:rsidRPr="000D50D7">
        <w:t xml:space="preserve"> </w:t>
      </w:r>
      <w:r w:rsidR="00283174">
        <w:t>the</w:t>
      </w:r>
      <w:r w:rsidRPr="000D50D7">
        <w:t xml:space="preserve"> </w:t>
      </w:r>
      <w:r w:rsidR="00283174">
        <w:t>relations</w:t>
      </w:r>
      <w:r w:rsidRPr="000D50D7">
        <w:t xml:space="preserve"> </w:t>
      </w:r>
      <w:r w:rsidR="00283174">
        <w:t>between</w:t>
      </w:r>
      <w:r w:rsidRPr="000D50D7">
        <w:t xml:space="preserve"> </w:t>
      </w:r>
      <w:r w:rsidR="00283174">
        <w:t>the</w:t>
      </w:r>
      <w:r w:rsidRPr="000D50D7">
        <w:t xml:space="preserve"> </w:t>
      </w:r>
      <w:r w:rsidR="00283174">
        <w:t>undertaker</w:t>
      </w:r>
      <w:r w:rsidRPr="000D50D7">
        <w:t xml:space="preserve"> </w:t>
      </w:r>
      <w:r w:rsidR="00283174">
        <w:t>and</w:t>
      </w:r>
      <w:r w:rsidRPr="000D50D7">
        <w:t xml:space="preserve"> </w:t>
      </w:r>
      <w:r w:rsidR="00283174">
        <w:t>the</w:t>
      </w:r>
      <w:r w:rsidRPr="000D50D7">
        <w:t xml:space="preserve"> </w:t>
      </w:r>
      <w:r w:rsidR="00283174">
        <w:t>utility</w:t>
      </w:r>
      <w:r w:rsidRPr="000D50D7">
        <w:t xml:space="preserve"> </w:t>
      </w:r>
      <w:r w:rsidR="00283174">
        <w:t>undertaker</w:t>
      </w:r>
      <w:r w:rsidRPr="000D50D7">
        <w:t xml:space="preserve"> </w:t>
      </w:r>
      <w:r w:rsidR="00283174">
        <w:t>are</w:t>
      </w:r>
      <w:r w:rsidRPr="000D50D7">
        <w:t xml:space="preserve"> </w:t>
      </w:r>
      <w:r w:rsidR="00283174">
        <w:t>regulated</w:t>
      </w:r>
      <w:r w:rsidRPr="000D50D7">
        <w:t xml:space="preserve"> </w:t>
      </w:r>
      <w:r w:rsidR="00283174">
        <w:t>by</w:t>
      </w:r>
      <w:r w:rsidRPr="000D50D7">
        <w:t xml:space="preserve"> </w:t>
      </w:r>
      <w:r w:rsidR="00283174">
        <w:t>the</w:t>
      </w:r>
      <w:r w:rsidRPr="000D50D7">
        <w:t xml:space="preserve"> </w:t>
      </w:r>
      <w:r w:rsidR="00283174">
        <w:t>provisions</w:t>
      </w:r>
      <w:r w:rsidRPr="000D50D7">
        <w:t xml:space="preserve"> </w:t>
      </w:r>
      <w:r w:rsidR="00283174">
        <w:t>of</w:t>
      </w:r>
      <w:r w:rsidRPr="000D50D7">
        <w:t xml:space="preserve"> </w:t>
      </w:r>
      <w:r w:rsidR="00283174">
        <w:t>Part</w:t>
      </w:r>
      <w:r w:rsidRPr="000D50D7">
        <w:t xml:space="preserve"> </w:t>
      </w:r>
      <w:r w:rsidR="00283174">
        <w:t>3</w:t>
      </w:r>
      <w:r w:rsidRPr="000D50D7">
        <w:t xml:space="preserve"> </w:t>
      </w:r>
      <w:r w:rsidR="00283174">
        <w:t>of</w:t>
      </w:r>
      <w:r w:rsidRPr="000D50D7">
        <w:t xml:space="preserve"> </w:t>
      </w:r>
      <w:r w:rsidR="00283174">
        <w:t>the</w:t>
      </w:r>
      <w:r w:rsidRPr="000D50D7">
        <w:t xml:space="preserve"> </w:t>
      </w:r>
      <w:r w:rsidR="00283174">
        <w:t>1991</w:t>
      </w:r>
      <w:r w:rsidRPr="000D50D7">
        <w:t xml:space="preserve"> </w:t>
      </w:r>
      <w:r w:rsidR="00283174">
        <w:t>Act.</w:t>
      </w:r>
    </w:p>
    <w:p w14:paraId="1D969942" w14:textId="77777777" w:rsidR="00283174" w:rsidRDefault="000D50D7" w:rsidP="00283174">
      <w:pPr>
        <w:pStyle w:val="N1"/>
      </w:pPr>
      <w:r w:rsidRPr="000D50D7">
        <w:t> </w:t>
      </w:r>
      <w:r w:rsidR="00283174">
        <w:t>Regardless</w:t>
      </w:r>
      <w:r w:rsidRPr="000D50D7">
        <w:t xml:space="preserve"> </w:t>
      </w:r>
      <w:r w:rsidR="00283174">
        <w:t>of</w:t>
      </w:r>
      <w:r w:rsidRPr="000D50D7">
        <w:t xml:space="preserve"> </w:t>
      </w:r>
      <w:r w:rsidR="00283174">
        <w:t>the</w:t>
      </w:r>
      <w:r w:rsidRPr="000D50D7">
        <w:t xml:space="preserve"> </w:t>
      </w:r>
      <w:r w:rsidR="00283174">
        <w:t>temporary</w:t>
      </w:r>
      <w:r w:rsidRPr="000D50D7">
        <w:t xml:space="preserve"> </w:t>
      </w:r>
      <w:r w:rsidR="00283174">
        <w:t>prohibition</w:t>
      </w:r>
      <w:r w:rsidRPr="000D50D7">
        <w:t xml:space="preserve"> </w:t>
      </w:r>
      <w:r w:rsidR="00283174">
        <w:t>or</w:t>
      </w:r>
      <w:r w:rsidRPr="000D50D7">
        <w:t xml:space="preserve"> </w:t>
      </w:r>
      <w:r w:rsidR="00283174">
        <w:t>restriction</w:t>
      </w:r>
      <w:r w:rsidRPr="000D50D7">
        <w:t xml:space="preserve"> </w:t>
      </w:r>
      <w:r w:rsidR="00283174">
        <w:t>of</w:t>
      </w:r>
      <w:r w:rsidRPr="000D50D7">
        <w:t xml:space="preserve"> </w:t>
      </w:r>
      <w:r w:rsidR="00283174">
        <w:t>use</w:t>
      </w:r>
      <w:r w:rsidRPr="000D50D7">
        <w:t xml:space="preserve"> </w:t>
      </w:r>
      <w:r w:rsidR="00283174">
        <w:t>of</w:t>
      </w:r>
      <w:r w:rsidRPr="000D50D7">
        <w:t xml:space="preserve"> </w:t>
      </w:r>
      <w:r w:rsidR="00283174">
        <w:t>streets</w:t>
      </w:r>
      <w:r w:rsidRPr="000D50D7">
        <w:t xml:space="preserve"> </w:t>
      </w:r>
      <w:r w:rsidR="00283174">
        <w:t>under</w:t>
      </w:r>
      <w:r w:rsidRPr="000D50D7">
        <w:t xml:space="preserve"> </w:t>
      </w:r>
      <w:r w:rsidR="00283174">
        <w:t>the</w:t>
      </w:r>
      <w:r w:rsidRPr="000D50D7">
        <w:t xml:space="preserve"> </w:t>
      </w:r>
      <w:r w:rsidR="00283174">
        <w:t>powers</w:t>
      </w:r>
      <w:r w:rsidRPr="000D50D7">
        <w:t xml:space="preserve"> </w:t>
      </w:r>
      <w:r w:rsidR="00283174">
        <w:t>conferred</w:t>
      </w:r>
      <w:r w:rsidRPr="000D50D7">
        <w:t xml:space="preserve"> </w:t>
      </w:r>
      <w:r w:rsidR="00283174">
        <w:t>by</w:t>
      </w:r>
      <w:r w:rsidRPr="000D50D7">
        <w:t xml:space="preserve"> </w:t>
      </w:r>
      <w:r w:rsidR="00283174">
        <w:t>article</w:t>
      </w:r>
      <w:r w:rsidRPr="000D50D7">
        <w:t xml:space="preserve"> </w:t>
      </w:r>
      <w:r w:rsidR="00283174">
        <w:fldChar w:fldCharType="begin"/>
      </w:r>
      <w:r w:rsidR="00283174">
        <w:instrText xml:space="preserve"> REF _Ref77863755 \r \h </w:instrText>
      </w:r>
      <w:r w:rsidR="00283174">
        <w:fldChar w:fldCharType="separate"/>
      </w:r>
      <w:r>
        <w:t>11</w:t>
      </w:r>
      <w:r w:rsidR="00283174">
        <w:fldChar w:fldCharType="end"/>
      </w:r>
      <w:r w:rsidRPr="000D50D7">
        <w:t xml:space="preserve"> </w:t>
      </w:r>
      <w:r w:rsidR="00283174">
        <w:t>(temporary</w:t>
      </w:r>
      <w:r w:rsidRPr="000D50D7">
        <w:t xml:space="preserve"> </w:t>
      </w:r>
      <w:r w:rsidR="00FA6C6A">
        <w:t>closure</w:t>
      </w:r>
      <w:r w:rsidRPr="000D50D7">
        <w:t xml:space="preserve"> </w:t>
      </w:r>
      <w:r w:rsidR="00283174">
        <w:t>of</w:t>
      </w:r>
      <w:r w:rsidRPr="000D50D7">
        <w:t xml:space="preserve"> </w:t>
      </w:r>
      <w:r w:rsidR="00283174">
        <w:t>public</w:t>
      </w:r>
      <w:r w:rsidRPr="000D50D7">
        <w:t xml:space="preserve"> </w:t>
      </w:r>
      <w:r w:rsidR="00283174">
        <w:t>rights</w:t>
      </w:r>
      <w:r w:rsidRPr="000D50D7">
        <w:t xml:space="preserve"> </w:t>
      </w:r>
      <w:r w:rsidR="00283174">
        <w:t>of</w:t>
      </w:r>
      <w:r w:rsidRPr="000D50D7">
        <w:t xml:space="preserve"> </w:t>
      </w:r>
      <w:r w:rsidR="00283174">
        <w:t>way),</w:t>
      </w:r>
      <w:r w:rsidRPr="000D50D7">
        <w:t xml:space="preserve"> </w:t>
      </w:r>
      <w:r w:rsidR="00283174">
        <w:t>a</w:t>
      </w:r>
      <w:r w:rsidRPr="000D50D7">
        <w:t xml:space="preserve"> </w:t>
      </w:r>
      <w:r w:rsidR="00283174">
        <w:t>utility</w:t>
      </w:r>
      <w:r w:rsidRPr="000D50D7">
        <w:t xml:space="preserve"> </w:t>
      </w:r>
      <w:r w:rsidR="00283174">
        <w:t>undertaker</w:t>
      </w:r>
      <w:r w:rsidRPr="000D50D7">
        <w:t xml:space="preserve"> </w:t>
      </w:r>
      <w:r w:rsidR="00283174">
        <w:t>is</w:t>
      </w:r>
      <w:r w:rsidRPr="000D50D7">
        <w:t xml:space="preserve"> </w:t>
      </w:r>
      <w:r w:rsidR="00283174">
        <w:t>at</w:t>
      </w:r>
      <w:r w:rsidRPr="000D50D7">
        <w:t xml:space="preserve"> </w:t>
      </w:r>
      <w:r w:rsidR="00283174">
        <w:t>liberty</w:t>
      </w:r>
      <w:r w:rsidRPr="000D50D7">
        <w:t xml:space="preserve"> </w:t>
      </w:r>
      <w:r w:rsidR="00283174">
        <w:t>at</w:t>
      </w:r>
      <w:r w:rsidRPr="000D50D7">
        <w:t xml:space="preserve"> </w:t>
      </w:r>
      <w:r w:rsidR="00283174">
        <w:t>all</w:t>
      </w:r>
      <w:r w:rsidRPr="000D50D7">
        <w:t xml:space="preserve"> </w:t>
      </w:r>
      <w:r w:rsidR="00283174">
        <w:t>times</w:t>
      </w:r>
      <w:r w:rsidRPr="000D50D7">
        <w:t xml:space="preserve"> </w:t>
      </w:r>
      <w:r w:rsidR="00283174">
        <w:t>to</w:t>
      </w:r>
      <w:r w:rsidRPr="000D50D7">
        <w:t xml:space="preserve"> </w:t>
      </w:r>
      <w:r w:rsidR="00283174">
        <w:t>take</w:t>
      </w:r>
      <w:r w:rsidRPr="000D50D7">
        <w:t xml:space="preserve"> </w:t>
      </w:r>
      <w:r w:rsidR="00283174">
        <w:t>all</w:t>
      </w:r>
      <w:r w:rsidRPr="000D50D7">
        <w:t xml:space="preserve"> </w:t>
      </w:r>
      <w:r w:rsidR="00283174">
        <w:t>necessary</w:t>
      </w:r>
      <w:r w:rsidRPr="000D50D7">
        <w:t xml:space="preserve"> </w:t>
      </w:r>
      <w:r w:rsidR="00283174">
        <w:t>access</w:t>
      </w:r>
      <w:r w:rsidRPr="000D50D7">
        <w:t xml:space="preserve"> </w:t>
      </w:r>
      <w:r w:rsidR="00283174">
        <w:t>across</w:t>
      </w:r>
      <w:r w:rsidRPr="000D50D7">
        <w:t xml:space="preserve"> </w:t>
      </w:r>
      <w:r w:rsidR="00283174">
        <w:t>any</w:t>
      </w:r>
      <w:r w:rsidRPr="000D50D7">
        <w:t xml:space="preserve"> </w:t>
      </w:r>
      <w:r w:rsidR="00283174">
        <w:t>such</w:t>
      </w:r>
      <w:r w:rsidRPr="000D50D7">
        <w:t xml:space="preserve"> </w:t>
      </w:r>
      <w:r w:rsidR="00283174">
        <w:t>street</w:t>
      </w:r>
      <w:r w:rsidRPr="000D50D7">
        <w:t xml:space="preserve"> </w:t>
      </w:r>
      <w:r w:rsidR="00283174">
        <w:t>and</w:t>
      </w:r>
      <w:r w:rsidRPr="000D50D7">
        <w:t xml:space="preserve"> </w:t>
      </w:r>
      <w:r w:rsidR="00283174">
        <w:t>to</w:t>
      </w:r>
      <w:r w:rsidRPr="000D50D7">
        <w:t xml:space="preserve"> </w:t>
      </w:r>
      <w:r w:rsidR="00283174">
        <w:t>execute</w:t>
      </w:r>
      <w:r w:rsidRPr="000D50D7">
        <w:t xml:space="preserve"> </w:t>
      </w:r>
      <w:r w:rsidR="00283174">
        <w:t>and</w:t>
      </w:r>
      <w:r w:rsidRPr="000D50D7">
        <w:t xml:space="preserve"> </w:t>
      </w:r>
      <w:r w:rsidR="00283174">
        <w:t>do</w:t>
      </w:r>
      <w:r w:rsidRPr="000D50D7">
        <w:t xml:space="preserve"> </w:t>
      </w:r>
      <w:r w:rsidR="00283174">
        <w:t>all</w:t>
      </w:r>
      <w:r w:rsidRPr="000D50D7">
        <w:t xml:space="preserve"> </w:t>
      </w:r>
      <w:r w:rsidR="00283174">
        <w:t>such</w:t>
      </w:r>
      <w:r w:rsidRPr="000D50D7">
        <w:t xml:space="preserve"> </w:t>
      </w:r>
      <w:r w:rsidR="00283174">
        <w:t>works</w:t>
      </w:r>
      <w:r w:rsidRPr="000D50D7">
        <w:t xml:space="preserve"> </w:t>
      </w:r>
      <w:r w:rsidR="00283174">
        <w:t>and</w:t>
      </w:r>
      <w:r w:rsidRPr="000D50D7">
        <w:t xml:space="preserve"> </w:t>
      </w:r>
      <w:r w:rsidR="00283174">
        <w:t>things</w:t>
      </w:r>
      <w:r w:rsidRPr="000D50D7">
        <w:t xml:space="preserve"> </w:t>
      </w:r>
      <w:r w:rsidR="00283174">
        <w:t>in,</w:t>
      </w:r>
      <w:r w:rsidRPr="000D50D7">
        <w:t xml:space="preserve"> </w:t>
      </w:r>
      <w:r w:rsidR="00283174">
        <w:t>upon</w:t>
      </w:r>
      <w:r w:rsidRPr="000D50D7">
        <w:t xml:space="preserve"> </w:t>
      </w:r>
      <w:r w:rsidR="00283174">
        <w:t>or</w:t>
      </w:r>
      <w:r w:rsidRPr="000D50D7">
        <w:t xml:space="preserve"> </w:t>
      </w:r>
      <w:r w:rsidR="00283174">
        <w:t>under</w:t>
      </w:r>
      <w:r w:rsidRPr="000D50D7">
        <w:t xml:space="preserve"> </w:t>
      </w:r>
      <w:r w:rsidR="00283174">
        <w:t>any</w:t>
      </w:r>
      <w:r w:rsidRPr="000D50D7">
        <w:t xml:space="preserve"> </w:t>
      </w:r>
      <w:r w:rsidR="00283174">
        <w:t>such</w:t>
      </w:r>
      <w:r w:rsidRPr="000D50D7">
        <w:t xml:space="preserve"> </w:t>
      </w:r>
      <w:r w:rsidR="00283174">
        <w:t>street</w:t>
      </w:r>
      <w:r w:rsidRPr="000D50D7">
        <w:t xml:space="preserve"> </w:t>
      </w:r>
      <w:r w:rsidR="00283174">
        <w:t>as</w:t>
      </w:r>
      <w:r w:rsidRPr="000D50D7">
        <w:t xml:space="preserve"> </w:t>
      </w:r>
      <w:r w:rsidR="00283174">
        <w:t>may</w:t>
      </w:r>
      <w:r w:rsidRPr="000D50D7">
        <w:t xml:space="preserve"> </w:t>
      </w:r>
      <w:r w:rsidR="00283174">
        <w:t>be</w:t>
      </w:r>
      <w:r w:rsidRPr="000D50D7">
        <w:t xml:space="preserve"> </w:t>
      </w:r>
      <w:r w:rsidR="00283174">
        <w:t>reasonably</w:t>
      </w:r>
      <w:r w:rsidRPr="000D50D7">
        <w:t xml:space="preserve"> </w:t>
      </w:r>
      <w:r w:rsidR="00283174">
        <w:t>necessary</w:t>
      </w:r>
      <w:r w:rsidRPr="000D50D7">
        <w:t xml:space="preserve"> </w:t>
      </w:r>
      <w:r w:rsidR="00283174">
        <w:t>or</w:t>
      </w:r>
      <w:r w:rsidRPr="000D50D7">
        <w:t xml:space="preserve"> </w:t>
      </w:r>
      <w:r w:rsidR="00283174">
        <w:t>desirable</w:t>
      </w:r>
      <w:r w:rsidRPr="000D50D7">
        <w:t xml:space="preserve"> </w:t>
      </w:r>
      <w:r w:rsidR="00283174">
        <w:t>to</w:t>
      </w:r>
      <w:r w:rsidRPr="000D50D7">
        <w:t xml:space="preserve"> </w:t>
      </w:r>
      <w:r w:rsidR="00283174">
        <w:t>enable</w:t>
      </w:r>
      <w:r w:rsidRPr="000D50D7">
        <w:t xml:space="preserve"> </w:t>
      </w:r>
      <w:r w:rsidR="00283174">
        <w:t>it</w:t>
      </w:r>
      <w:r w:rsidRPr="000D50D7">
        <w:t xml:space="preserve"> </w:t>
      </w:r>
      <w:r w:rsidR="00283174">
        <w:t>to</w:t>
      </w:r>
      <w:r w:rsidRPr="000D50D7">
        <w:t xml:space="preserve"> </w:t>
      </w:r>
      <w:r w:rsidR="00283174">
        <w:t>maintain</w:t>
      </w:r>
      <w:r w:rsidRPr="000D50D7">
        <w:t xml:space="preserve"> </w:t>
      </w:r>
      <w:r w:rsidR="00283174">
        <w:t>any</w:t>
      </w:r>
      <w:r w:rsidRPr="000D50D7">
        <w:t xml:space="preserve"> </w:t>
      </w:r>
      <w:r w:rsidR="00283174">
        <w:t>apparatus</w:t>
      </w:r>
      <w:r w:rsidRPr="000D50D7">
        <w:t xml:space="preserve"> </w:t>
      </w:r>
      <w:r w:rsidR="00283174">
        <w:t>which</w:t>
      </w:r>
      <w:r w:rsidRPr="000D50D7">
        <w:t xml:space="preserve"> </w:t>
      </w:r>
      <w:r w:rsidR="00283174">
        <w:t>at</w:t>
      </w:r>
      <w:r w:rsidRPr="000D50D7">
        <w:t xml:space="preserve"> </w:t>
      </w:r>
      <w:r w:rsidR="00283174">
        <w:t>the</w:t>
      </w:r>
      <w:r w:rsidRPr="000D50D7">
        <w:t xml:space="preserve"> </w:t>
      </w:r>
      <w:r w:rsidR="00283174">
        <w:t>time</w:t>
      </w:r>
      <w:r w:rsidRPr="000D50D7">
        <w:t xml:space="preserve"> </w:t>
      </w:r>
      <w:r w:rsidR="00283174">
        <w:t>of</w:t>
      </w:r>
      <w:r w:rsidRPr="000D50D7">
        <w:t xml:space="preserve"> </w:t>
      </w:r>
      <w:r w:rsidR="00283174">
        <w:t>the</w:t>
      </w:r>
      <w:r w:rsidRPr="000D50D7">
        <w:t xml:space="preserve"> </w:t>
      </w:r>
      <w:r w:rsidR="00283174">
        <w:t>prohibition</w:t>
      </w:r>
      <w:r w:rsidRPr="000D50D7">
        <w:t xml:space="preserve"> </w:t>
      </w:r>
      <w:r w:rsidR="00283174">
        <w:t>or</w:t>
      </w:r>
      <w:r w:rsidRPr="000D50D7">
        <w:t xml:space="preserve"> </w:t>
      </w:r>
      <w:r w:rsidR="00283174">
        <w:t>restriction</w:t>
      </w:r>
      <w:r w:rsidRPr="000D50D7">
        <w:t xml:space="preserve"> </w:t>
      </w:r>
      <w:r w:rsidR="00283174">
        <w:t>was</w:t>
      </w:r>
      <w:r w:rsidRPr="000D50D7">
        <w:t xml:space="preserve"> </w:t>
      </w:r>
      <w:r w:rsidR="00283174">
        <w:t>in</w:t>
      </w:r>
      <w:r w:rsidRPr="000D50D7">
        <w:t xml:space="preserve"> </w:t>
      </w:r>
      <w:r w:rsidR="00283174">
        <w:t>that</w:t>
      </w:r>
      <w:r w:rsidRPr="000D50D7">
        <w:t xml:space="preserve"> </w:t>
      </w:r>
      <w:r w:rsidR="00283174">
        <w:t>street.</w:t>
      </w:r>
    </w:p>
    <w:p w14:paraId="35822BA1" w14:textId="77777777" w:rsidR="00283174" w:rsidRDefault="000D50D7" w:rsidP="00283174">
      <w:pPr>
        <w:pStyle w:val="N1"/>
      </w:pPr>
      <w:r w:rsidRPr="000D50D7">
        <w:t> </w:t>
      </w:r>
      <w:r w:rsidR="00283174">
        <w:t>Regardless</w:t>
      </w:r>
      <w:r w:rsidRPr="000D50D7">
        <w:t xml:space="preserve"> </w:t>
      </w:r>
      <w:r w:rsidR="00283174">
        <w:t>of</w:t>
      </w:r>
      <w:r w:rsidRPr="000D50D7">
        <w:t xml:space="preserve"> </w:t>
      </w:r>
      <w:r w:rsidR="00283174">
        <w:t>any</w:t>
      </w:r>
      <w:r w:rsidRPr="000D50D7">
        <w:t xml:space="preserve"> </w:t>
      </w:r>
      <w:r w:rsidR="00283174">
        <w:t>provision</w:t>
      </w:r>
      <w:r w:rsidRPr="000D50D7">
        <w:t xml:space="preserve"> </w:t>
      </w:r>
      <w:r w:rsidR="00283174">
        <w:t>in</w:t>
      </w:r>
      <w:r w:rsidRPr="000D50D7">
        <w:t xml:space="preserve"> </w:t>
      </w:r>
      <w:r w:rsidR="00283174">
        <w:t>this</w:t>
      </w:r>
      <w:r w:rsidRPr="000D50D7">
        <w:t xml:space="preserve"> </w:t>
      </w:r>
      <w:r w:rsidR="00283174">
        <w:t>Order</w:t>
      </w:r>
      <w:r w:rsidRPr="000D50D7">
        <w:t xml:space="preserve"> </w:t>
      </w:r>
      <w:r w:rsidR="00283174">
        <w:t>or</w:t>
      </w:r>
      <w:r w:rsidRPr="000D50D7">
        <w:t xml:space="preserve"> </w:t>
      </w:r>
      <w:r w:rsidR="00283174">
        <w:t>anything</w:t>
      </w:r>
      <w:r w:rsidRPr="000D50D7">
        <w:t xml:space="preserve"> </w:t>
      </w:r>
      <w:r w:rsidR="00283174">
        <w:t>shown</w:t>
      </w:r>
      <w:r w:rsidRPr="000D50D7">
        <w:t xml:space="preserve"> </w:t>
      </w:r>
      <w:r w:rsidR="00283174">
        <w:t>on</w:t>
      </w:r>
      <w:r w:rsidRPr="000D50D7">
        <w:t xml:space="preserve"> </w:t>
      </w:r>
      <w:r w:rsidR="00283174">
        <w:t>the</w:t>
      </w:r>
      <w:r w:rsidRPr="000D50D7">
        <w:t xml:space="preserve"> </w:t>
      </w:r>
      <w:r w:rsidR="00283174">
        <w:t>land</w:t>
      </w:r>
      <w:r w:rsidRPr="000D50D7">
        <w:t xml:space="preserve"> </w:t>
      </w:r>
      <w:r w:rsidR="00283174">
        <w:t>plans,</w:t>
      </w:r>
      <w:r w:rsidRPr="000D50D7">
        <w:t xml:space="preserve"> </w:t>
      </w:r>
      <w:r w:rsidR="00283174">
        <w:t>the</w:t>
      </w:r>
      <w:r w:rsidRPr="000D50D7">
        <w:t xml:space="preserve"> </w:t>
      </w:r>
      <w:r w:rsidR="00283174">
        <w:t>undertaker</w:t>
      </w:r>
      <w:r w:rsidRPr="000D50D7">
        <w:t xml:space="preserve"> </w:t>
      </w:r>
      <w:r w:rsidR="00283174">
        <w:t>must</w:t>
      </w:r>
      <w:r w:rsidRPr="000D50D7">
        <w:t xml:space="preserve"> </w:t>
      </w:r>
      <w:r w:rsidR="00283174">
        <w:t>not</w:t>
      </w:r>
      <w:r w:rsidRPr="000D50D7">
        <w:t xml:space="preserve"> </w:t>
      </w:r>
      <w:r w:rsidR="00283174">
        <w:t>acquire</w:t>
      </w:r>
      <w:r w:rsidRPr="000D50D7">
        <w:t xml:space="preserve"> </w:t>
      </w:r>
      <w:r w:rsidR="00283174">
        <w:t>any</w:t>
      </w:r>
      <w:r w:rsidRPr="000D50D7">
        <w:t xml:space="preserve"> </w:t>
      </w:r>
      <w:r w:rsidR="00283174">
        <w:t>apparatus</w:t>
      </w:r>
      <w:r w:rsidRPr="000D50D7">
        <w:t xml:space="preserve"> </w:t>
      </w:r>
      <w:r w:rsidR="00283174">
        <w:t>otherwise</w:t>
      </w:r>
      <w:r w:rsidRPr="000D50D7">
        <w:t xml:space="preserve"> </w:t>
      </w:r>
      <w:r w:rsidR="00283174">
        <w:t>than</w:t>
      </w:r>
      <w:r w:rsidRPr="000D50D7">
        <w:t xml:space="preserve"> </w:t>
      </w:r>
      <w:r w:rsidR="00283174">
        <w:t>by</w:t>
      </w:r>
      <w:r w:rsidRPr="000D50D7">
        <w:t xml:space="preserve"> </w:t>
      </w:r>
      <w:r w:rsidR="00283174">
        <w:t>agreement.</w:t>
      </w:r>
    </w:p>
    <w:p w14:paraId="5DD0913C"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If,</w:t>
      </w:r>
      <w:r w:rsidR="000D50D7" w:rsidRPr="000D50D7">
        <w:t xml:space="preserve"> </w:t>
      </w:r>
      <w:r>
        <w:t>in</w:t>
      </w:r>
      <w:r w:rsidR="000D50D7" w:rsidRPr="000D50D7">
        <w:t xml:space="preserve"> </w:t>
      </w:r>
      <w:r>
        <w:t>the</w:t>
      </w:r>
      <w:r w:rsidR="000D50D7" w:rsidRPr="000D50D7">
        <w:t xml:space="preserve"> </w:t>
      </w:r>
      <w:r>
        <w:t>exercise</w:t>
      </w:r>
      <w:r w:rsidR="000D50D7" w:rsidRPr="000D50D7">
        <w:t xml:space="preserve"> </w:t>
      </w:r>
      <w:r>
        <w:t>of</w:t>
      </w:r>
      <w:r w:rsidR="000D50D7" w:rsidRPr="000D50D7">
        <w:t xml:space="preserve"> </w:t>
      </w:r>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this</w:t>
      </w:r>
      <w:r w:rsidR="000D50D7" w:rsidRPr="000D50D7">
        <w:t xml:space="preserve"> </w:t>
      </w:r>
      <w:r>
        <w:t>Order,</w:t>
      </w:r>
      <w:r w:rsidR="000D50D7" w:rsidRPr="000D50D7">
        <w:t xml:space="preserve"> </w:t>
      </w:r>
      <w:r>
        <w:t>the</w:t>
      </w:r>
      <w:r w:rsidR="000D50D7" w:rsidRPr="000D50D7">
        <w:t xml:space="preserve"> </w:t>
      </w:r>
      <w:r>
        <w:t>undertaker</w:t>
      </w:r>
      <w:r w:rsidR="000D50D7" w:rsidRPr="000D50D7">
        <w:t xml:space="preserve"> </w:t>
      </w:r>
      <w:r>
        <w:t>acquires</w:t>
      </w:r>
      <w:r w:rsidR="000D50D7" w:rsidRPr="000D50D7">
        <w:t xml:space="preserve"> </w:t>
      </w:r>
      <w:r>
        <w:t>any</w:t>
      </w:r>
      <w:r w:rsidR="000D50D7" w:rsidRPr="000D50D7">
        <w:t xml:space="preserve"> </w:t>
      </w:r>
      <w:r>
        <w:t>interest</w:t>
      </w:r>
      <w:r w:rsidR="000D50D7" w:rsidRPr="000D50D7">
        <w:t xml:space="preserve"> </w:t>
      </w:r>
      <w:r>
        <w:t>in</w:t>
      </w:r>
      <w:r w:rsidR="000D50D7" w:rsidRPr="000D50D7">
        <w:t xml:space="preserve"> </w:t>
      </w:r>
      <w:r>
        <w:t>any</w:t>
      </w:r>
      <w:r w:rsidR="000D50D7" w:rsidRPr="000D50D7">
        <w:t xml:space="preserve"> </w:t>
      </w:r>
      <w:r>
        <w:t>land</w:t>
      </w:r>
      <w:r w:rsidR="000D50D7" w:rsidRPr="000D50D7">
        <w:t xml:space="preserve"> </w:t>
      </w:r>
      <w:r>
        <w:t>in</w:t>
      </w:r>
      <w:r w:rsidR="000D50D7" w:rsidRPr="000D50D7">
        <w:t xml:space="preserve"> </w:t>
      </w:r>
      <w:r>
        <w:t>which</w:t>
      </w:r>
      <w:r w:rsidR="000D50D7" w:rsidRPr="000D50D7">
        <w:t xml:space="preserve"> </w:t>
      </w:r>
      <w:r>
        <w:t>any</w:t>
      </w:r>
      <w:r w:rsidR="000D50D7" w:rsidRPr="000D50D7">
        <w:t xml:space="preserve"> </w:t>
      </w:r>
      <w:r>
        <w:t>apparatus</w:t>
      </w:r>
      <w:r w:rsidR="000D50D7" w:rsidRPr="000D50D7">
        <w:t xml:space="preserve"> </w:t>
      </w:r>
      <w:r>
        <w:t>is</w:t>
      </w:r>
      <w:r w:rsidR="000D50D7" w:rsidRPr="000D50D7">
        <w:t xml:space="preserve"> </w:t>
      </w:r>
      <w:r>
        <w:t>placed</w:t>
      </w:r>
      <w:r w:rsidR="000D50D7" w:rsidRPr="000D50D7">
        <w:t xml:space="preserve"> </w:t>
      </w:r>
      <w:r>
        <w:t>or</w:t>
      </w:r>
      <w:r w:rsidR="000D50D7" w:rsidRPr="000D50D7">
        <w:t xml:space="preserve"> </w:t>
      </w:r>
      <w:r>
        <w:t>over</w:t>
      </w:r>
      <w:r w:rsidR="000D50D7" w:rsidRPr="000D50D7">
        <w:t xml:space="preserve"> </w:t>
      </w:r>
      <w:r>
        <w:t>which</w:t>
      </w:r>
      <w:r w:rsidR="000D50D7" w:rsidRPr="000D50D7">
        <w:t xml:space="preserve"> </w:t>
      </w:r>
      <w:r>
        <w:t>access</w:t>
      </w:r>
      <w:r w:rsidR="000D50D7" w:rsidRPr="000D50D7">
        <w:t xml:space="preserve"> </w:t>
      </w:r>
      <w:r>
        <w:t>to</w:t>
      </w:r>
      <w:r w:rsidR="000D50D7" w:rsidRPr="000D50D7">
        <w:t xml:space="preserve"> </w:t>
      </w:r>
      <w:r>
        <w:t>any</w:t>
      </w:r>
      <w:r w:rsidR="000D50D7" w:rsidRPr="000D50D7">
        <w:t xml:space="preserve"> </w:t>
      </w:r>
      <w:r>
        <w:t>apparatus</w:t>
      </w:r>
      <w:r w:rsidR="000D50D7" w:rsidRPr="000D50D7">
        <w:t xml:space="preserve"> </w:t>
      </w:r>
      <w:r>
        <w:t>is</w:t>
      </w:r>
      <w:r w:rsidR="000D50D7" w:rsidRPr="000D50D7">
        <w:t xml:space="preserve"> </w:t>
      </w:r>
      <w:r>
        <w:t>enjoyed</w:t>
      </w:r>
      <w:r w:rsidR="000D50D7" w:rsidRPr="000D50D7">
        <w:t xml:space="preserve"> </w:t>
      </w:r>
      <w:r>
        <w:t>or</w:t>
      </w:r>
      <w:r w:rsidR="000D50D7" w:rsidRPr="000D50D7">
        <w:t xml:space="preserve"> </w:t>
      </w:r>
      <w:r>
        <w:t>requires</w:t>
      </w:r>
      <w:r w:rsidR="000D50D7" w:rsidRPr="000D50D7">
        <w:t xml:space="preserve"> </w:t>
      </w:r>
      <w:r>
        <w:t>that</w:t>
      </w:r>
      <w:r w:rsidR="000D50D7" w:rsidRPr="000D50D7">
        <w:t xml:space="preserve"> </w:t>
      </w:r>
      <w:r>
        <w:t>the</w:t>
      </w:r>
      <w:r w:rsidR="000D50D7" w:rsidRPr="000D50D7">
        <w:t xml:space="preserve"> </w:t>
      </w:r>
      <w:r>
        <w:t>utility</w:t>
      </w:r>
      <w:r w:rsidR="000D50D7" w:rsidRPr="000D50D7">
        <w:t xml:space="preserve"> </w:t>
      </w:r>
      <w:r>
        <w:t>undertaker’s</w:t>
      </w:r>
      <w:r w:rsidR="000D50D7" w:rsidRPr="000D50D7">
        <w:t xml:space="preserve"> </w:t>
      </w:r>
      <w:r>
        <w:t>apparatus</w:t>
      </w:r>
      <w:r w:rsidR="000D50D7" w:rsidRPr="000D50D7">
        <w:t xml:space="preserve"> </w:t>
      </w:r>
      <w:r>
        <w:t>is</w:t>
      </w:r>
      <w:r w:rsidR="000D50D7" w:rsidRPr="000D50D7">
        <w:t xml:space="preserve"> </w:t>
      </w:r>
      <w:r>
        <w:t>relocated</w:t>
      </w:r>
      <w:r w:rsidR="000D50D7" w:rsidRPr="000D50D7">
        <w:t xml:space="preserve"> </w:t>
      </w:r>
      <w:r>
        <w:t>or</w:t>
      </w:r>
      <w:r w:rsidR="000D50D7" w:rsidRPr="000D50D7">
        <w:t xml:space="preserve"> </w:t>
      </w:r>
      <w:r>
        <w:t>diverted,</w:t>
      </w:r>
      <w:r w:rsidR="000D50D7" w:rsidRPr="000D50D7">
        <w:t xml:space="preserve"> </w:t>
      </w:r>
      <w:r>
        <w:t>that</w:t>
      </w:r>
      <w:r w:rsidR="000D50D7" w:rsidRPr="000D50D7">
        <w:t xml:space="preserve"> </w:t>
      </w:r>
      <w:r>
        <w:t>apparatus</w:t>
      </w:r>
      <w:r w:rsidR="000D50D7" w:rsidRPr="000D50D7">
        <w:t xml:space="preserve"> </w:t>
      </w:r>
      <w:r>
        <w:t>must</w:t>
      </w:r>
      <w:r w:rsidR="000D50D7" w:rsidRPr="000D50D7">
        <w:t xml:space="preserve"> </w:t>
      </w:r>
      <w:r>
        <w:t>not</w:t>
      </w:r>
      <w:r w:rsidR="000D50D7" w:rsidRPr="000D50D7">
        <w:t xml:space="preserve"> </w:t>
      </w:r>
      <w:r>
        <w:t>be</w:t>
      </w:r>
      <w:r w:rsidR="000D50D7" w:rsidRPr="000D50D7">
        <w:t xml:space="preserve"> </w:t>
      </w:r>
      <w:r>
        <w:t>removed</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and</w:t>
      </w:r>
      <w:r w:rsidR="000D50D7" w:rsidRPr="000D50D7">
        <w:t xml:space="preserve"> </w:t>
      </w:r>
      <w:r>
        <w:t>any</w:t>
      </w:r>
      <w:r w:rsidR="000D50D7" w:rsidRPr="000D50D7">
        <w:t xml:space="preserve"> </w:t>
      </w:r>
      <w:r>
        <w:t>right</w:t>
      </w:r>
      <w:r w:rsidR="000D50D7" w:rsidRPr="000D50D7">
        <w:t xml:space="preserve"> </w:t>
      </w:r>
      <w:r>
        <w:t>of</w:t>
      </w:r>
      <w:r w:rsidR="000D50D7" w:rsidRPr="000D50D7">
        <w:t xml:space="preserve"> </w:t>
      </w:r>
      <w:r>
        <w:t>a</w:t>
      </w:r>
      <w:r w:rsidR="000D50D7" w:rsidRPr="000D50D7">
        <w:t xml:space="preserve"> </w:t>
      </w:r>
      <w:r>
        <w:t>utility</w:t>
      </w:r>
      <w:r w:rsidR="000D50D7" w:rsidRPr="000D50D7">
        <w:t xml:space="preserve"> </w:t>
      </w:r>
      <w:r>
        <w:t>undertaker</w:t>
      </w:r>
      <w:r w:rsidR="000D50D7" w:rsidRPr="000D50D7">
        <w:t xml:space="preserve"> </w:t>
      </w:r>
      <w:r>
        <w:t>to</w:t>
      </w:r>
      <w:r w:rsidR="000D50D7" w:rsidRPr="000D50D7">
        <w:t xml:space="preserve"> </w:t>
      </w:r>
      <w:r>
        <w:t>maintain</w:t>
      </w:r>
      <w:r w:rsidR="000D50D7" w:rsidRPr="000D50D7">
        <w:t xml:space="preserve"> </w:t>
      </w:r>
      <w:r>
        <w:t>that</w:t>
      </w:r>
      <w:r w:rsidR="000D50D7" w:rsidRPr="000D50D7">
        <w:t xml:space="preserve"> </w:t>
      </w:r>
      <w:r>
        <w:t>apparatus</w:t>
      </w:r>
      <w:r w:rsidR="000D50D7" w:rsidRPr="000D50D7">
        <w:t xml:space="preserve"> </w:t>
      </w:r>
      <w:r>
        <w:t>in</w:t>
      </w:r>
      <w:r w:rsidR="000D50D7" w:rsidRPr="000D50D7">
        <w:t xml:space="preserve"> </w:t>
      </w:r>
      <w:r>
        <w:t>that</w:t>
      </w:r>
      <w:r w:rsidR="000D50D7" w:rsidRPr="000D50D7">
        <w:t xml:space="preserve"> </w:t>
      </w:r>
      <w:r>
        <w:t>land</w:t>
      </w:r>
      <w:r w:rsidR="000D50D7" w:rsidRPr="000D50D7">
        <w:t xml:space="preserve"> </w:t>
      </w:r>
      <w:r>
        <w:t>and</w:t>
      </w:r>
      <w:r w:rsidR="000D50D7" w:rsidRPr="000D50D7">
        <w:t xml:space="preserve"> </w:t>
      </w:r>
      <w:r>
        <w:t>to</w:t>
      </w:r>
      <w:r w:rsidR="000D50D7" w:rsidRPr="000D50D7">
        <w:t xml:space="preserve"> </w:t>
      </w:r>
      <w:r>
        <w:t>gain</w:t>
      </w:r>
      <w:r w:rsidR="000D50D7" w:rsidRPr="000D50D7">
        <w:t xml:space="preserve"> </w:t>
      </w:r>
      <w:r>
        <w:t>access</w:t>
      </w:r>
      <w:r w:rsidR="000D50D7" w:rsidRPr="000D50D7">
        <w:t xml:space="preserve"> </w:t>
      </w:r>
      <w:r>
        <w:t>to</w:t>
      </w:r>
      <w:r w:rsidR="000D50D7" w:rsidRPr="000D50D7">
        <w:t xml:space="preserve"> </w:t>
      </w:r>
      <w:r>
        <w:t>it</w:t>
      </w:r>
      <w:r w:rsidR="000D50D7" w:rsidRPr="000D50D7">
        <w:t xml:space="preserve"> </w:t>
      </w:r>
      <w:r>
        <w:t>must</w:t>
      </w:r>
      <w:r w:rsidR="000D50D7" w:rsidRPr="000D50D7">
        <w:t xml:space="preserve"> </w:t>
      </w:r>
      <w:r>
        <w:t>not</w:t>
      </w:r>
      <w:r w:rsidR="000D50D7" w:rsidRPr="000D50D7">
        <w:t xml:space="preserve"> </w:t>
      </w:r>
      <w:r>
        <w:t>be</w:t>
      </w:r>
      <w:r w:rsidR="000D50D7" w:rsidRPr="000D50D7">
        <w:t xml:space="preserve"> </w:t>
      </w:r>
      <w:r>
        <w:t>extinguished,</w:t>
      </w:r>
      <w:r w:rsidR="000D50D7" w:rsidRPr="000D50D7">
        <w:t xml:space="preserve"> </w:t>
      </w:r>
      <w:r>
        <w:t>until</w:t>
      </w:r>
      <w:r w:rsidR="000D50D7" w:rsidRPr="000D50D7">
        <w:t xml:space="preserve"> </w:t>
      </w:r>
      <w:r>
        <w:t>alternative</w:t>
      </w:r>
      <w:r w:rsidR="000D50D7" w:rsidRPr="000D50D7">
        <w:t xml:space="preserve"> </w:t>
      </w:r>
      <w:r>
        <w:t>apparatus</w:t>
      </w:r>
      <w:r w:rsidR="000D50D7" w:rsidRPr="000D50D7">
        <w:t xml:space="preserve"> </w:t>
      </w:r>
      <w:r>
        <w:t>has</w:t>
      </w:r>
      <w:r w:rsidR="000D50D7" w:rsidRPr="000D50D7">
        <w:t xml:space="preserve"> </w:t>
      </w:r>
      <w:r>
        <w:t>been</w:t>
      </w:r>
      <w:r w:rsidR="000D50D7" w:rsidRPr="000D50D7">
        <w:t xml:space="preserve"> </w:t>
      </w:r>
      <w:r>
        <w:t>constructed</w:t>
      </w:r>
      <w:r w:rsidR="000D50D7" w:rsidRPr="000D50D7">
        <w:t xml:space="preserve"> </w:t>
      </w:r>
      <w:r>
        <w:t>and</w:t>
      </w:r>
      <w:r w:rsidR="000D50D7" w:rsidRPr="000D50D7">
        <w:t xml:space="preserve"> </w:t>
      </w:r>
      <w:r>
        <w:t>is</w:t>
      </w:r>
      <w:r w:rsidR="000D50D7" w:rsidRPr="000D50D7">
        <w:t xml:space="preserve"> </w:t>
      </w:r>
      <w:r>
        <w:t>in</w:t>
      </w:r>
      <w:r w:rsidR="000D50D7" w:rsidRPr="000D50D7">
        <w:t xml:space="preserve"> </w:t>
      </w:r>
      <w:r>
        <w:t>operation,</w:t>
      </w:r>
      <w:r w:rsidR="000D50D7" w:rsidRPr="000D50D7">
        <w:t xml:space="preserve"> </w:t>
      </w:r>
      <w:r>
        <w:t>and</w:t>
      </w:r>
      <w:r w:rsidR="000D50D7" w:rsidRPr="000D50D7">
        <w:t xml:space="preserve"> </w:t>
      </w:r>
      <w:r>
        <w:t>access</w:t>
      </w:r>
      <w:r w:rsidR="000D50D7" w:rsidRPr="000D50D7">
        <w:t xml:space="preserve"> </w:t>
      </w:r>
      <w:r>
        <w:t>to</w:t>
      </w:r>
      <w:r w:rsidR="000D50D7" w:rsidRPr="000D50D7">
        <w:t xml:space="preserve"> </w:t>
      </w:r>
      <w:r>
        <w:t>it</w:t>
      </w:r>
      <w:r w:rsidR="000D50D7" w:rsidRPr="000D50D7">
        <w:t xml:space="preserve"> </w:t>
      </w:r>
      <w:r>
        <w:t>has</w:t>
      </w:r>
      <w:r w:rsidR="000D50D7" w:rsidRPr="000D50D7">
        <w:t xml:space="preserve"> </w:t>
      </w:r>
      <w:r>
        <w:t>been</w:t>
      </w:r>
      <w:r w:rsidR="000D50D7" w:rsidRPr="000D50D7">
        <w:t xml:space="preserve"> </w:t>
      </w:r>
      <w:r>
        <w:t>provided,</w:t>
      </w:r>
      <w:r w:rsidR="000D50D7" w:rsidRPr="000D50D7">
        <w:t xml:space="preserve"> </w:t>
      </w:r>
      <w:r>
        <w:t>to</w:t>
      </w:r>
      <w:r w:rsidR="000D50D7" w:rsidRPr="000D50D7">
        <w:t xml:space="preserve"> </w:t>
      </w:r>
      <w:r>
        <w:t>the</w:t>
      </w:r>
      <w:r w:rsidR="000D50D7" w:rsidRPr="000D50D7">
        <w:t xml:space="preserve"> </w:t>
      </w:r>
      <w:r>
        <w:t>reasonable</w:t>
      </w:r>
      <w:r w:rsidR="000D50D7" w:rsidRPr="000D50D7">
        <w:t xml:space="preserve"> </w:t>
      </w:r>
      <w:r>
        <w:t>satisfaction</w:t>
      </w:r>
      <w:r w:rsidR="000D50D7" w:rsidRPr="000D50D7">
        <w:t xml:space="preserve"> </w:t>
      </w:r>
      <w:r>
        <w:t>of</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sub-paragraphs</w:t>
      </w:r>
      <w:r w:rsidR="000D50D7" w:rsidRPr="000D50D7">
        <w:t xml:space="preserve"> </w:t>
      </w:r>
      <w:r>
        <w:fldChar w:fldCharType="begin"/>
      </w:r>
      <w:r>
        <w:instrText xml:space="preserve"> REF _Ref94171708 \r \h </w:instrText>
      </w:r>
      <w:r>
        <w:fldChar w:fldCharType="separate"/>
      </w:r>
      <w:r w:rsidR="000D50D7">
        <w:t>(2)</w:t>
      </w:r>
      <w:r>
        <w:fldChar w:fldCharType="end"/>
      </w:r>
      <w:r w:rsidR="000D50D7" w:rsidRPr="000D50D7">
        <w:t xml:space="preserve"> </w:t>
      </w:r>
      <w:r>
        <w:t>to</w:t>
      </w:r>
      <w:r w:rsidR="000D50D7" w:rsidRPr="000D50D7">
        <w:t xml:space="preserve"> </w:t>
      </w:r>
      <w:r>
        <w:fldChar w:fldCharType="begin"/>
      </w:r>
      <w:r>
        <w:instrText xml:space="preserve"> REF _Ref94171727 \r \h </w:instrText>
      </w:r>
      <w:r>
        <w:fldChar w:fldCharType="separate"/>
      </w:r>
      <w:r w:rsidR="000D50D7">
        <w:t>(7)</w:t>
      </w:r>
      <w:r>
        <w:fldChar w:fldCharType="end"/>
      </w:r>
      <w:r>
        <w:t>.</w:t>
      </w:r>
    </w:p>
    <w:p w14:paraId="25608B28" w14:textId="77777777" w:rsidR="00283174" w:rsidRDefault="00283174" w:rsidP="00283174">
      <w:pPr>
        <w:pStyle w:val="N2"/>
      </w:pPr>
      <w:bookmarkStart w:id="1247" w:name="_Ref94171708"/>
      <w:r>
        <w:t>If,</w:t>
      </w:r>
      <w:r w:rsidR="000D50D7" w:rsidRPr="000D50D7">
        <w:t xml:space="preserve"> </w:t>
      </w:r>
      <w:r>
        <w:t>for</w:t>
      </w:r>
      <w:r w:rsidR="000D50D7" w:rsidRPr="000D50D7">
        <w:t xml:space="preserve"> </w:t>
      </w:r>
      <w:r>
        <w:t>the</w:t>
      </w:r>
      <w:r w:rsidR="000D50D7" w:rsidRPr="000D50D7">
        <w:t xml:space="preserve"> </w:t>
      </w:r>
      <w:r>
        <w:t>purpose</w:t>
      </w:r>
      <w:r w:rsidR="000D50D7" w:rsidRPr="000D50D7">
        <w:t xml:space="preserve"> </w:t>
      </w:r>
      <w:r>
        <w:t>of</w:t>
      </w:r>
      <w:r w:rsidR="000D50D7" w:rsidRPr="000D50D7">
        <w:t xml:space="preserve"> </w:t>
      </w:r>
      <w:r>
        <w:t>executing</w:t>
      </w:r>
      <w:r w:rsidR="000D50D7" w:rsidRPr="000D50D7">
        <w:t xml:space="preserve"> </w:t>
      </w:r>
      <w:r>
        <w:t>any</w:t>
      </w:r>
      <w:r w:rsidR="000D50D7" w:rsidRPr="000D50D7">
        <w:t xml:space="preserve"> </w:t>
      </w:r>
      <w:r>
        <w:t>works</w:t>
      </w:r>
      <w:r w:rsidR="000D50D7" w:rsidRPr="000D50D7">
        <w:t xml:space="preserve"> </w:t>
      </w:r>
      <w:r>
        <w:t>in,</w:t>
      </w:r>
      <w:r w:rsidR="000D50D7" w:rsidRPr="000D50D7">
        <w:t xml:space="preserve"> </w:t>
      </w:r>
      <w:r>
        <w:t>on</w:t>
      </w:r>
      <w:r w:rsidR="000D50D7" w:rsidRPr="000D50D7">
        <w:t xml:space="preserve"> </w:t>
      </w:r>
      <w:r>
        <w:t>or</w:t>
      </w:r>
      <w:r w:rsidR="000D50D7" w:rsidRPr="000D50D7">
        <w:t xml:space="preserve"> </w:t>
      </w:r>
      <w:r>
        <w:t>under</w:t>
      </w:r>
      <w:r w:rsidR="000D50D7" w:rsidRPr="000D50D7">
        <w:t xml:space="preserve"> </w:t>
      </w:r>
      <w:r>
        <w:t>any</w:t>
      </w:r>
      <w:r w:rsidR="000D50D7" w:rsidRPr="000D50D7">
        <w:t xml:space="preserve"> </w:t>
      </w:r>
      <w:r>
        <w:t>land</w:t>
      </w:r>
      <w:r w:rsidR="000D50D7" w:rsidRPr="000D50D7">
        <w:t xml:space="preserve"> </w:t>
      </w:r>
      <w:r>
        <w:t>purchased,</w:t>
      </w:r>
      <w:r w:rsidR="000D50D7" w:rsidRPr="000D50D7">
        <w:t xml:space="preserve"> </w:t>
      </w:r>
      <w:r>
        <w:t>held,</w:t>
      </w:r>
      <w:r w:rsidR="000D50D7" w:rsidRPr="000D50D7">
        <w:t xml:space="preserve"> </w:t>
      </w:r>
      <w:r>
        <w:t>appropriated</w:t>
      </w:r>
      <w:r w:rsidR="000D50D7" w:rsidRPr="000D50D7">
        <w:t xml:space="preserve"> </w:t>
      </w:r>
      <w:r>
        <w:t>or</w:t>
      </w:r>
      <w:r w:rsidR="000D50D7" w:rsidRPr="000D50D7">
        <w:t xml:space="preserve"> </w:t>
      </w:r>
      <w:r>
        <w:t>used</w:t>
      </w:r>
      <w:r w:rsidR="000D50D7" w:rsidRPr="000D50D7">
        <w:t xml:space="preserve"> </w:t>
      </w:r>
      <w:r>
        <w:t>under</w:t>
      </w:r>
      <w:r w:rsidR="000D50D7" w:rsidRPr="000D50D7">
        <w:t xml:space="preserve"> </w:t>
      </w:r>
      <w:r>
        <w:t>this</w:t>
      </w:r>
      <w:r w:rsidR="000D50D7" w:rsidRPr="000D50D7">
        <w:t xml:space="preserve"> </w:t>
      </w:r>
      <w:r>
        <w:t>Order,</w:t>
      </w:r>
      <w:r w:rsidR="000D50D7" w:rsidRPr="000D50D7">
        <w:t xml:space="preserve"> </w:t>
      </w:r>
      <w:r>
        <w:t>the</w:t>
      </w:r>
      <w:r w:rsidR="000D50D7" w:rsidRPr="000D50D7">
        <w:t xml:space="preserve"> </w:t>
      </w:r>
      <w:r>
        <w:t>undertaker</w:t>
      </w:r>
      <w:r w:rsidR="000D50D7" w:rsidRPr="000D50D7">
        <w:t xml:space="preserve"> </w:t>
      </w:r>
      <w:r>
        <w:t>requires</w:t>
      </w:r>
      <w:r w:rsidR="000D50D7" w:rsidRPr="000D50D7">
        <w:t xml:space="preserve"> </w:t>
      </w:r>
      <w:r>
        <w:t>the</w:t>
      </w:r>
      <w:r w:rsidR="000D50D7" w:rsidRPr="000D50D7">
        <w:t xml:space="preserve"> </w:t>
      </w:r>
      <w:r>
        <w:t>removal</w:t>
      </w:r>
      <w:r w:rsidR="000D50D7" w:rsidRPr="000D50D7">
        <w:t xml:space="preserve"> </w:t>
      </w:r>
      <w:r>
        <w:t>of</w:t>
      </w:r>
      <w:r w:rsidR="000D50D7" w:rsidRPr="000D50D7">
        <w:t xml:space="preserve"> </w:t>
      </w:r>
      <w:r>
        <w:t>any</w:t>
      </w:r>
      <w:r w:rsidR="000D50D7" w:rsidRPr="000D50D7">
        <w:t xml:space="preserve"> </w:t>
      </w:r>
      <w:r>
        <w:t>apparatus</w:t>
      </w:r>
      <w:r w:rsidR="000D50D7" w:rsidRPr="000D50D7">
        <w:t xml:space="preserve"> </w:t>
      </w:r>
      <w:r>
        <w:t>placed</w:t>
      </w:r>
      <w:r w:rsidR="000D50D7" w:rsidRPr="000D50D7">
        <w:t xml:space="preserve"> </w:t>
      </w:r>
      <w:r>
        <w:t>in</w:t>
      </w:r>
      <w:r w:rsidR="000D50D7" w:rsidRPr="000D50D7">
        <w:t xml:space="preserve"> </w:t>
      </w:r>
      <w:r>
        <w:t>that</w:t>
      </w:r>
      <w:r w:rsidR="000D50D7" w:rsidRPr="000D50D7">
        <w:t xml:space="preserve"> </w:t>
      </w:r>
      <w:r>
        <w:t>land,</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give</w:t>
      </w:r>
      <w:r w:rsidR="000D50D7" w:rsidRPr="000D50D7">
        <w:t xml:space="preserve"> </w:t>
      </w:r>
      <w:r>
        <w:t>to</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written</w:t>
      </w:r>
      <w:r w:rsidR="000D50D7" w:rsidRPr="000D50D7">
        <w:t xml:space="preserve"> </w:t>
      </w:r>
      <w:r>
        <w:t>notice</w:t>
      </w:r>
      <w:r w:rsidR="000D50D7" w:rsidRPr="000D50D7">
        <w:t xml:space="preserve"> </w:t>
      </w:r>
      <w:r>
        <w:t>of</w:t>
      </w:r>
      <w:r w:rsidR="000D50D7" w:rsidRPr="000D50D7">
        <w:t xml:space="preserve"> </w:t>
      </w:r>
      <w:r>
        <w:t>that</w:t>
      </w:r>
      <w:r w:rsidR="000D50D7" w:rsidRPr="000D50D7">
        <w:t xml:space="preserve"> </w:t>
      </w:r>
      <w:r>
        <w:t>requirement,</w:t>
      </w:r>
      <w:r w:rsidR="000D50D7" w:rsidRPr="000D50D7">
        <w:t xml:space="preserve"> </w:t>
      </w:r>
      <w:r>
        <w:t>together</w:t>
      </w:r>
      <w:r w:rsidR="000D50D7" w:rsidRPr="000D50D7">
        <w:t xml:space="preserve"> </w:t>
      </w:r>
      <w:r>
        <w:t>with</w:t>
      </w:r>
      <w:r w:rsidR="000D50D7" w:rsidRPr="000D50D7">
        <w:t xml:space="preserve"> </w:t>
      </w:r>
      <w:r>
        <w:t>a</w:t>
      </w:r>
      <w:r w:rsidR="000D50D7" w:rsidRPr="000D50D7">
        <w:t xml:space="preserve"> </w:t>
      </w:r>
      <w:r>
        <w:t>plan</w:t>
      </w:r>
      <w:r w:rsidR="000D50D7" w:rsidRPr="000D50D7">
        <w:t xml:space="preserve"> </w:t>
      </w:r>
      <w:r>
        <w:t>and</w:t>
      </w:r>
      <w:r w:rsidR="000D50D7" w:rsidRPr="000D50D7">
        <w:t xml:space="preserve"> </w:t>
      </w:r>
      <w:r>
        <w:t>section</w:t>
      </w:r>
      <w:r w:rsidR="000D50D7" w:rsidRPr="000D50D7">
        <w:t xml:space="preserve"> </w:t>
      </w:r>
      <w:r>
        <w:t>of</w:t>
      </w:r>
      <w:r w:rsidR="000D50D7" w:rsidRPr="000D50D7">
        <w:t xml:space="preserve"> </w:t>
      </w:r>
      <w:r>
        <w:t>the</w:t>
      </w:r>
      <w:r w:rsidR="000D50D7" w:rsidRPr="000D50D7">
        <w:t xml:space="preserve"> </w:t>
      </w:r>
      <w:r>
        <w:t>work</w:t>
      </w:r>
      <w:r w:rsidR="000D50D7" w:rsidRPr="000D50D7">
        <w:t xml:space="preserve"> </w:t>
      </w:r>
      <w:r>
        <w:t>proposed,</w:t>
      </w:r>
      <w:r w:rsidR="000D50D7" w:rsidRPr="000D50D7">
        <w:t xml:space="preserve"> </w:t>
      </w:r>
      <w:r>
        <w:t>and</w:t>
      </w:r>
      <w:r w:rsidR="000D50D7" w:rsidRPr="000D50D7">
        <w:t xml:space="preserve"> </w:t>
      </w:r>
      <w:r>
        <w:t>of</w:t>
      </w:r>
      <w:r w:rsidR="000D50D7" w:rsidRPr="000D50D7">
        <w:t xml:space="preserve"> </w:t>
      </w:r>
      <w:r>
        <w:t>the</w:t>
      </w:r>
      <w:r w:rsidR="000D50D7" w:rsidRPr="000D50D7">
        <w:t xml:space="preserve"> </w:t>
      </w:r>
      <w:r>
        <w:t>proposed</w:t>
      </w:r>
      <w:r w:rsidR="000D50D7" w:rsidRPr="000D50D7">
        <w:t xml:space="preserve"> </w:t>
      </w:r>
      <w:r>
        <w:t>position</w:t>
      </w:r>
      <w:r w:rsidR="000D50D7" w:rsidRPr="000D50D7">
        <w:t xml:space="preserve"> </w:t>
      </w:r>
      <w:r>
        <w:t>of</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to</w:t>
      </w:r>
      <w:r w:rsidR="000D50D7" w:rsidRPr="000D50D7">
        <w:t xml:space="preserve"> </w:t>
      </w:r>
      <w:r>
        <w:t>be</w:t>
      </w:r>
      <w:r w:rsidR="000D50D7" w:rsidRPr="000D50D7">
        <w:t xml:space="preserve"> </w:t>
      </w:r>
      <w:r>
        <w:t>provided</w:t>
      </w:r>
      <w:r w:rsidR="000D50D7" w:rsidRPr="000D50D7">
        <w:t xml:space="preserve"> </w:t>
      </w:r>
      <w:r>
        <w:t>or</w:t>
      </w:r>
      <w:r w:rsidR="000D50D7" w:rsidRPr="000D50D7">
        <w:t xml:space="preserve"> </w:t>
      </w:r>
      <w:r>
        <w:t>constructed</w:t>
      </w:r>
      <w:r w:rsidR="000D50D7" w:rsidRPr="000D50D7">
        <w:t xml:space="preserve"> </w:t>
      </w:r>
      <w:r>
        <w:t>and</w:t>
      </w:r>
      <w:r w:rsidR="000D50D7" w:rsidRPr="000D50D7">
        <w:t xml:space="preserve"> </w:t>
      </w:r>
      <w:r>
        <w:t>in</w:t>
      </w:r>
      <w:r w:rsidR="000D50D7" w:rsidRPr="000D50D7">
        <w:t xml:space="preserve"> </w:t>
      </w:r>
      <w:r>
        <w:t>that</w:t>
      </w:r>
      <w:r w:rsidR="000D50D7" w:rsidRPr="000D50D7">
        <w:t xml:space="preserve"> </w:t>
      </w:r>
      <w:r>
        <w:t>case</w:t>
      </w:r>
      <w:r w:rsidR="000D50D7" w:rsidRPr="000D50D7">
        <w:t xml:space="preserve"> </w:t>
      </w:r>
      <w:r>
        <w:t>(or</w:t>
      </w:r>
      <w:r w:rsidR="000D50D7" w:rsidRPr="000D50D7">
        <w:t xml:space="preserve"> </w:t>
      </w:r>
      <w:r>
        <w:t>if</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exercise</w:t>
      </w:r>
      <w:r w:rsidR="000D50D7" w:rsidRPr="000D50D7">
        <w:t xml:space="preserve"> </w:t>
      </w:r>
      <w:r>
        <w:t>of</w:t>
      </w:r>
      <w:r w:rsidR="000D50D7" w:rsidRPr="000D50D7">
        <w:t xml:space="preserve"> </w:t>
      </w:r>
      <w:r>
        <w:t>any</w:t>
      </w:r>
      <w:r w:rsidR="000D50D7" w:rsidRPr="000D50D7">
        <w:t xml:space="preserve"> </w:t>
      </w:r>
      <w:r>
        <w:t>of</w:t>
      </w:r>
      <w:r w:rsidR="000D50D7" w:rsidRPr="000D50D7">
        <w:t xml:space="preserve"> </w:t>
      </w:r>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this</w:t>
      </w:r>
      <w:r w:rsidR="000D50D7" w:rsidRPr="000D50D7">
        <w:t xml:space="preserve"> </w:t>
      </w:r>
      <w:r>
        <w:t>Order</w:t>
      </w:r>
      <w:r w:rsidR="000D50D7" w:rsidRPr="000D50D7">
        <w:t xml:space="preserve"> </w:t>
      </w:r>
      <w:r>
        <w:t>a</w:t>
      </w:r>
      <w:r w:rsidR="000D50D7" w:rsidRPr="000D50D7">
        <w:t xml:space="preserve"> </w:t>
      </w:r>
      <w:r>
        <w:t>utility</w:t>
      </w:r>
      <w:r w:rsidR="000D50D7" w:rsidRPr="000D50D7">
        <w:t xml:space="preserve"> </w:t>
      </w:r>
      <w:r>
        <w:t>undertaker</w:t>
      </w:r>
      <w:r w:rsidR="000D50D7" w:rsidRPr="000D50D7">
        <w:t xml:space="preserve"> </w:t>
      </w:r>
      <w:r>
        <w:t>reasonably</w:t>
      </w:r>
      <w:r w:rsidR="000D50D7" w:rsidRPr="000D50D7">
        <w:t xml:space="preserve"> </w:t>
      </w:r>
      <w:r>
        <w:t>needs</w:t>
      </w:r>
      <w:r w:rsidR="000D50D7" w:rsidRPr="000D50D7">
        <w:t xml:space="preserve"> </w:t>
      </w:r>
      <w:r>
        <w:t>to</w:t>
      </w:r>
      <w:r w:rsidR="000D50D7" w:rsidRPr="000D50D7">
        <w:t xml:space="preserve"> </w:t>
      </w:r>
      <w:r>
        <w:t>remove</w:t>
      </w:r>
      <w:r w:rsidR="000D50D7" w:rsidRPr="000D50D7">
        <w:t xml:space="preserve"> </w:t>
      </w:r>
      <w:r>
        <w:t>any</w:t>
      </w:r>
      <w:r w:rsidR="000D50D7" w:rsidRPr="000D50D7">
        <w:t xml:space="preserve"> </w:t>
      </w:r>
      <w:r>
        <w:t>of</w:t>
      </w:r>
      <w:r w:rsidR="000D50D7" w:rsidRPr="000D50D7">
        <w:t xml:space="preserve"> </w:t>
      </w:r>
      <w:r>
        <w:t>its</w:t>
      </w:r>
      <w:r w:rsidR="000D50D7" w:rsidRPr="000D50D7">
        <w:t xml:space="preserve"> </w:t>
      </w:r>
      <w:r>
        <w:t>apparatus)</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subject</w:t>
      </w:r>
      <w:r w:rsidR="000D50D7" w:rsidRPr="000D50D7">
        <w:t xml:space="preserve"> </w:t>
      </w:r>
      <w:r>
        <w:t>to</w:t>
      </w:r>
      <w:r w:rsidR="000D50D7" w:rsidRPr="000D50D7">
        <w:t xml:space="preserve"> </w:t>
      </w:r>
      <w:r>
        <w:t>sub-paragraph</w:t>
      </w:r>
      <w:r w:rsidR="000D50D7" w:rsidRPr="000D50D7">
        <w:t xml:space="preserve"> </w:t>
      </w:r>
      <w:r>
        <w:fldChar w:fldCharType="begin"/>
      </w:r>
      <w:r>
        <w:instrText xml:space="preserve"> REF _Ref94171775 \r \h </w:instrText>
      </w:r>
      <w:r>
        <w:fldChar w:fldCharType="separate"/>
      </w:r>
      <w:r w:rsidR="000D50D7">
        <w:t>(3)</w:t>
      </w:r>
      <w:r>
        <w:fldChar w:fldCharType="end"/>
      </w:r>
      <w:r>
        <w:t>,</w:t>
      </w:r>
      <w:r w:rsidR="000D50D7" w:rsidRPr="000D50D7">
        <w:t xml:space="preserve"> </w:t>
      </w:r>
      <w:r>
        <w:t>afford</w:t>
      </w:r>
      <w:r w:rsidR="000D50D7" w:rsidRPr="000D50D7">
        <w:t xml:space="preserve"> </w:t>
      </w:r>
      <w:r>
        <w:t>to</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the</w:t>
      </w:r>
      <w:r w:rsidR="000D50D7" w:rsidRPr="000D50D7">
        <w:t xml:space="preserve"> </w:t>
      </w:r>
      <w:r>
        <w:t>necessary</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for</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alternative</w:t>
      </w:r>
      <w:r w:rsidR="000D50D7" w:rsidRPr="000D50D7">
        <w:t xml:space="preserve"> </w:t>
      </w:r>
      <w:r>
        <w:t>apparatus</w:t>
      </w:r>
      <w:r w:rsidR="000D50D7" w:rsidRPr="000D50D7">
        <w:t xml:space="preserve"> </w:t>
      </w:r>
      <w:r>
        <w:t>in</w:t>
      </w:r>
      <w:r w:rsidR="000D50D7" w:rsidRPr="000D50D7">
        <w:t xml:space="preserve"> </w:t>
      </w:r>
      <w:r>
        <w:t>other</w:t>
      </w:r>
      <w:r w:rsidR="000D50D7" w:rsidRPr="000D50D7">
        <w:t xml:space="preserve"> </w:t>
      </w:r>
      <w:r>
        <w:t>land</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and</w:t>
      </w:r>
      <w:r w:rsidR="000D50D7" w:rsidRPr="000D50D7">
        <w:t xml:space="preserve"> </w:t>
      </w:r>
      <w:r>
        <w:t>subsequently</w:t>
      </w:r>
      <w:r w:rsidR="000D50D7" w:rsidRPr="000D50D7">
        <w:t xml:space="preserve"> </w:t>
      </w:r>
      <w:r>
        <w:t>for</w:t>
      </w:r>
      <w:r w:rsidR="000D50D7" w:rsidRPr="000D50D7">
        <w:t xml:space="preserve"> </w:t>
      </w:r>
      <w:r>
        <w:t>the</w:t>
      </w:r>
      <w:r w:rsidR="000D50D7" w:rsidRPr="000D50D7">
        <w:t xml:space="preserve"> </w:t>
      </w:r>
      <w:r>
        <w:t>maintenance</w:t>
      </w:r>
      <w:r w:rsidR="000D50D7" w:rsidRPr="000D50D7">
        <w:t xml:space="preserve"> </w:t>
      </w:r>
      <w:r>
        <w:t>of</w:t>
      </w:r>
      <w:r w:rsidR="000D50D7" w:rsidRPr="000D50D7">
        <w:t xml:space="preserve"> </w:t>
      </w:r>
      <w:r>
        <w:t>that</w:t>
      </w:r>
      <w:r w:rsidR="000D50D7" w:rsidRPr="000D50D7">
        <w:t xml:space="preserve"> </w:t>
      </w:r>
      <w:r>
        <w:t>apparatus.</w:t>
      </w:r>
      <w:bookmarkEnd w:id="1247"/>
    </w:p>
    <w:p w14:paraId="03C747A4" w14:textId="77777777" w:rsidR="00283174" w:rsidRDefault="00283174" w:rsidP="00283174">
      <w:pPr>
        <w:pStyle w:val="N2"/>
      </w:pPr>
      <w:bookmarkStart w:id="1248" w:name="_Ref94171775"/>
      <w:r>
        <w:t>If</w:t>
      </w:r>
      <w:r w:rsidR="000D50D7" w:rsidRPr="000D50D7">
        <w:t xml:space="preserve"> </w:t>
      </w:r>
      <w:r>
        <w:t>alternative</w:t>
      </w:r>
      <w:r w:rsidR="000D50D7" w:rsidRPr="000D50D7">
        <w:t xml:space="preserve"> </w:t>
      </w:r>
      <w:r>
        <w:t>apparatus</w:t>
      </w:r>
      <w:r w:rsidR="000D50D7" w:rsidRPr="000D50D7">
        <w:t xml:space="preserve"> </w:t>
      </w:r>
      <w:r>
        <w:t>or</w:t>
      </w:r>
      <w:r w:rsidR="000D50D7" w:rsidRPr="000D50D7">
        <w:t xml:space="preserve"> </w:t>
      </w:r>
      <w:r>
        <w:t>any</w:t>
      </w:r>
      <w:r w:rsidR="000D50D7" w:rsidRPr="000D50D7">
        <w:t xml:space="preserve"> </w:t>
      </w:r>
      <w:r>
        <w:t>part</w:t>
      </w:r>
      <w:r w:rsidR="000D50D7" w:rsidRPr="000D50D7">
        <w:t xml:space="preserve"> </w:t>
      </w:r>
      <w:r>
        <w:t>of</w:t>
      </w:r>
      <w:r w:rsidR="000D50D7" w:rsidRPr="000D50D7">
        <w:t xml:space="preserve"> </w:t>
      </w:r>
      <w:r>
        <w:t>such</w:t>
      </w:r>
      <w:r w:rsidR="000D50D7" w:rsidRPr="000D50D7">
        <w:t xml:space="preserve"> </w:t>
      </w:r>
      <w:r>
        <w:t>apparatus</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constructed</w:t>
      </w:r>
      <w:r w:rsidR="000D50D7" w:rsidRPr="000D50D7">
        <w:t xml:space="preserve"> </w:t>
      </w:r>
      <w:r>
        <w:t>elsewhere</w:t>
      </w:r>
      <w:r w:rsidR="000D50D7" w:rsidRPr="000D50D7">
        <w:t xml:space="preserve"> </w:t>
      </w:r>
      <w:r>
        <w:t>than</w:t>
      </w:r>
      <w:r w:rsidR="000D50D7" w:rsidRPr="000D50D7">
        <w:t xml:space="preserve"> </w:t>
      </w:r>
      <w:r>
        <w:t>in</w:t>
      </w:r>
      <w:r w:rsidR="000D50D7" w:rsidRPr="000D50D7">
        <w:t xml:space="preserve"> </w:t>
      </w:r>
      <w:r>
        <w:t>other</w:t>
      </w:r>
      <w:r w:rsidR="000D50D7" w:rsidRPr="000D50D7">
        <w:t xml:space="preserve"> </w:t>
      </w:r>
      <w:r>
        <w:t>land</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or</w:t>
      </w:r>
      <w:r w:rsidR="000D50D7" w:rsidRPr="000D50D7">
        <w:t xml:space="preserve"> </w:t>
      </w:r>
      <w:r>
        <w:t>the</w:t>
      </w:r>
      <w:r w:rsidR="000D50D7" w:rsidRPr="000D50D7">
        <w:t xml:space="preserve"> </w:t>
      </w:r>
      <w:r>
        <w:t>undertaker</w:t>
      </w:r>
      <w:r w:rsidR="000D50D7" w:rsidRPr="000D50D7">
        <w:t xml:space="preserve"> </w:t>
      </w:r>
      <w:r>
        <w:t>is</w:t>
      </w:r>
      <w:r w:rsidR="000D50D7" w:rsidRPr="000D50D7">
        <w:t xml:space="preserve"> </w:t>
      </w:r>
      <w:r>
        <w:t>unable</w:t>
      </w:r>
      <w:r w:rsidR="000D50D7" w:rsidRPr="000D50D7">
        <w:t xml:space="preserve"> </w:t>
      </w:r>
      <w:r>
        <w:t>to</w:t>
      </w:r>
      <w:r w:rsidR="000D50D7" w:rsidRPr="000D50D7">
        <w:t xml:space="preserve"> </w:t>
      </w:r>
      <w:r>
        <w:t>afford</w:t>
      </w:r>
      <w:r w:rsidR="000D50D7" w:rsidRPr="000D50D7">
        <w:t xml:space="preserve"> </w:t>
      </w:r>
      <w:r>
        <w:t>such</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as</w:t>
      </w:r>
      <w:r w:rsidR="000D50D7" w:rsidRPr="000D50D7">
        <w:t xml:space="preserve"> </w:t>
      </w:r>
      <w:r>
        <w:t>are</w:t>
      </w:r>
      <w:r w:rsidR="000D50D7" w:rsidRPr="000D50D7">
        <w:t xml:space="preserve"> </w:t>
      </w:r>
      <w:r>
        <w:t>mentioned</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_Ref94171708 \r \h </w:instrText>
      </w:r>
      <w:r>
        <w:fldChar w:fldCharType="separate"/>
      </w:r>
      <w:r w:rsidR="000D50D7">
        <w:t>(2)</w:t>
      </w:r>
      <w:r>
        <w:fldChar w:fldCharType="end"/>
      </w:r>
      <w:r>
        <w:t>,</w:t>
      </w:r>
      <w:r w:rsidR="000D50D7" w:rsidRPr="000D50D7">
        <w:t xml:space="preserve"> </w:t>
      </w:r>
      <w:r>
        <w:t>in</w:t>
      </w:r>
      <w:r w:rsidR="000D50D7" w:rsidRPr="000D50D7">
        <w:t xml:space="preserve"> </w:t>
      </w:r>
      <w:r>
        <w:t>the</w:t>
      </w:r>
      <w:r w:rsidR="000D50D7" w:rsidRPr="000D50D7">
        <w:t xml:space="preserve"> </w:t>
      </w:r>
      <w:r>
        <w:t>land</w:t>
      </w:r>
      <w:r w:rsidR="000D50D7" w:rsidRPr="000D50D7">
        <w:t xml:space="preserve"> </w:t>
      </w:r>
      <w:r>
        <w:t>in</w:t>
      </w:r>
      <w:r w:rsidR="000D50D7" w:rsidRPr="000D50D7">
        <w:t xml:space="preserve"> </w:t>
      </w:r>
      <w:r>
        <w:t>which</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or</w:t>
      </w:r>
      <w:r w:rsidR="000D50D7" w:rsidRPr="000D50D7">
        <w:t xml:space="preserve"> </w:t>
      </w:r>
      <w:r>
        <w:t>part</w:t>
      </w:r>
      <w:r w:rsidR="000D50D7" w:rsidRPr="000D50D7">
        <w:t xml:space="preserve"> </w:t>
      </w:r>
      <w:r>
        <w:t>of</w:t>
      </w:r>
      <w:r w:rsidR="000D50D7" w:rsidRPr="000D50D7">
        <w:t xml:space="preserve"> </w:t>
      </w:r>
      <w:r>
        <w:t>such</w:t>
      </w:r>
      <w:r w:rsidR="000D50D7" w:rsidRPr="000D50D7">
        <w:t xml:space="preserve"> </w:t>
      </w:r>
      <w:r>
        <w:t>apparatus</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constructed,</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must,</w:t>
      </w:r>
      <w:r w:rsidR="000D50D7" w:rsidRPr="000D50D7">
        <w:t xml:space="preserve"> </w:t>
      </w:r>
      <w:r>
        <w:t>on</w:t>
      </w:r>
      <w:r w:rsidR="000D50D7" w:rsidRPr="000D50D7">
        <w:t xml:space="preserve"> </w:t>
      </w:r>
      <w:r>
        <w:t>receipt</w:t>
      </w:r>
      <w:r w:rsidR="000D50D7" w:rsidRPr="000D50D7">
        <w:t xml:space="preserve"> </w:t>
      </w:r>
      <w:r>
        <w:t>of</w:t>
      </w:r>
      <w:r w:rsidR="000D50D7" w:rsidRPr="000D50D7">
        <w:t xml:space="preserve"> </w:t>
      </w:r>
      <w:r>
        <w:t>a</w:t>
      </w:r>
      <w:r w:rsidR="000D50D7" w:rsidRPr="000D50D7">
        <w:t xml:space="preserve"> </w:t>
      </w:r>
      <w:r>
        <w:t>written</w:t>
      </w:r>
      <w:r w:rsidR="000D50D7" w:rsidRPr="000D50D7">
        <w:t xml:space="preserve"> </w:t>
      </w:r>
      <w:r>
        <w:t>notice</w:t>
      </w:r>
      <w:r w:rsidR="000D50D7" w:rsidRPr="000D50D7">
        <w:t xml:space="preserve"> </w:t>
      </w:r>
      <w:r>
        <w:t>to</w:t>
      </w:r>
      <w:r w:rsidR="000D50D7" w:rsidRPr="000D50D7">
        <w:t xml:space="preserve"> </w:t>
      </w:r>
      <w:r>
        <w:t>that</w:t>
      </w:r>
      <w:r w:rsidR="000D50D7" w:rsidRPr="000D50D7">
        <w:t xml:space="preserve"> </w:t>
      </w:r>
      <w:r>
        <w:t>effect</w:t>
      </w:r>
      <w:r w:rsidR="000D50D7" w:rsidRPr="000D50D7">
        <w:t xml:space="preserve"> </w:t>
      </w:r>
      <w:r>
        <w:t>from</w:t>
      </w:r>
      <w:r w:rsidR="000D50D7" w:rsidRPr="000D50D7">
        <w:t xml:space="preserve"> </w:t>
      </w:r>
      <w:r>
        <w:t>the</w:t>
      </w:r>
      <w:r w:rsidR="000D50D7" w:rsidRPr="000D50D7">
        <w:t xml:space="preserve"> </w:t>
      </w:r>
      <w:r>
        <w:t>undertaker,</w:t>
      </w:r>
      <w:r w:rsidR="000D50D7" w:rsidRPr="000D50D7">
        <w:t xml:space="preserve"> </w:t>
      </w:r>
      <w:r>
        <w:t>as</w:t>
      </w:r>
      <w:r w:rsidR="000D50D7" w:rsidRPr="000D50D7">
        <w:t xml:space="preserve"> </w:t>
      </w:r>
      <w:r>
        <w:t>soon</w:t>
      </w:r>
      <w:r w:rsidR="000D50D7" w:rsidRPr="000D50D7">
        <w:t xml:space="preserve"> </w:t>
      </w:r>
      <w:r>
        <w:t>as</w:t>
      </w:r>
      <w:r w:rsidR="000D50D7" w:rsidRPr="000D50D7">
        <w:t xml:space="preserve"> </w:t>
      </w:r>
      <w:r>
        <w:t>reasonably</w:t>
      </w:r>
      <w:r w:rsidR="000D50D7" w:rsidRPr="000D50D7">
        <w:t xml:space="preserve"> </w:t>
      </w:r>
      <w:r>
        <w:t>possible</w:t>
      </w:r>
      <w:r w:rsidR="000D50D7" w:rsidRPr="000D50D7">
        <w:t xml:space="preserve"> </w:t>
      </w:r>
      <w:r>
        <w:t>use</w:t>
      </w:r>
      <w:r w:rsidR="000D50D7" w:rsidRPr="000D50D7">
        <w:t xml:space="preserve"> </w:t>
      </w:r>
      <w:r>
        <w:t>reasonable</w:t>
      </w:r>
      <w:r w:rsidR="000D50D7" w:rsidRPr="000D50D7">
        <w:t xml:space="preserve"> </w:t>
      </w:r>
      <w:r>
        <w:t>endeavours</w:t>
      </w:r>
      <w:r w:rsidR="000D50D7" w:rsidRPr="000D50D7">
        <w:t xml:space="preserve"> </w:t>
      </w:r>
      <w:r>
        <w:t>to</w:t>
      </w:r>
      <w:r w:rsidR="000D50D7" w:rsidRPr="000D50D7">
        <w:t xml:space="preserve"> </w:t>
      </w:r>
      <w:r>
        <w:t>obtain</w:t>
      </w:r>
      <w:r w:rsidR="000D50D7" w:rsidRPr="000D50D7">
        <w:t xml:space="preserve"> </w:t>
      </w:r>
      <w:r>
        <w:t>the</w:t>
      </w:r>
      <w:r w:rsidR="000D50D7" w:rsidRPr="000D50D7">
        <w:t xml:space="preserve"> </w:t>
      </w:r>
      <w:r>
        <w:t>necessary</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in</w:t>
      </w:r>
      <w:r w:rsidR="000D50D7" w:rsidRPr="000D50D7">
        <w:t xml:space="preserve"> </w:t>
      </w:r>
      <w:r>
        <w:t>the</w:t>
      </w:r>
      <w:r w:rsidR="000D50D7" w:rsidRPr="000D50D7">
        <w:t xml:space="preserve"> </w:t>
      </w:r>
      <w:r>
        <w:t>land</w:t>
      </w:r>
      <w:r w:rsidR="000D50D7" w:rsidRPr="000D50D7">
        <w:t xml:space="preserve"> </w:t>
      </w:r>
      <w:r>
        <w:t>in</w:t>
      </w:r>
      <w:r w:rsidR="000D50D7" w:rsidRPr="000D50D7">
        <w:t xml:space="preserve"> </w:t>
      </w:r>
      <w:r>
        <w:t>which</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constructed.</w:t>
      </w:r>
      <w:bookmarkEnd w:id="1248"/>
    </w:p>
    <w:p w14:paraId="0F140458" w14:textId="77777777" w:rsidR="00283174" w:rsidRDefault="00283174" w:rsidP="00283174">
      <w:pPr>
        <w:pStyle w:val="N2"/>
      </w:pPr>
      <w:r>
        <w:t>Any</w:t>
      </w:r>
      <w:r w:rsidR="000D50D7" w:rsidRPr="000D50D7">
        <w:t xml:space="preserve"> </w:t>
      </w:r>
      <w:r>
        <w:t>alternative</w:t>
      </w:r>
      <w:r w:rsidR="000D50D7" w:rsidRPr="000D50D7">
        <w:t xml:space="preserve"> </w:t>
      </w:r>
      <w:r>
        <w:t>apparatus</w:t>
      </w:r>
      <w:r w:rsidR="000D50D7" w:rsidRPr="000D50D7">
        <w:t xml:space="preserve"> </w:t>
      </w:r>
      <w:r>
        <w:t>to</w:t>
      </w:r>
      <w:r w:rsidR="000D50D7" w:rsidRPr="000D50D7">
        <w:t xml:space="preserve"> </w:t>
      </w:r>
      <w:r>
        <w:t>be</w:t>
      </w:r>
      <w:r w:rsidR="000D50D7" w:rsidRPr="000D50D7">
        <w:t xml:space="preserve"> </w:t>
      </w:r>
      <w:r>
        <w:t>constructed</w:t>
      </w:r>
      <w:r w:rsidR="000D50D7" w:rsidRPr="000D50D7">
        <w:t xml:space="preserve"> </w:t>
      </w:r>
      <w:r>
        <w:t>in</w:t>
      </w:r>
      <w:r w:rsidR="000D50D7" w:rsidRPr="000D50D7">
        <w:t xml:space="preserve"> </w:t>
      </w:r>
      <w:r>
        <w:t>land</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must</w:t>
      </w:r>
      <w:r w:rsidR="000D50D7" w:rsidRPr="000D50D7">
        <w:t xml:space="preserve"> </w:t>
      </w:r>
      <w:r>
        <w:t>be</w:t>
      </w:r>
      <w:r w:rsidR="000D50D7" w:rsidRPr="000D50D7">
        <w:t xml:space="preserve"> </w:t>
      </w:r>
      <w:r>
        <w:t>constructed</w:t>
      </w:r>
      <w:r w:rsidR="000D50D7" w:rsidRPr="000D50D7">
        <w:t xml:space="preserve"> </w:t>
      </w:r>
      <w:r>
        <w:t>in</w:t>
      </w:r>
      <w:r w:rsidR="000D50D7" w:rsidRPr="000D50D7">
        <w:t xml:space="preserve"> </w:t>
      </w:r>
      <w:r>
        <w:t>such</w:t>
      </w:r>
      <w:r w:rsidR="000D50D7" w:rsidRPr="000D50D7">
        <w:t xml:space="preserve"> </w:t>
      </w:r>
      <w:r>
        <w:t>manner</w:t>
      </w:r>
      <w:r w:rsidR="000D50D7" w:rsidRPr="000D50D7">
        <w:t xml:space="preserve"> </w:t>
      </w:r>
      <w:r>
        <w:t>and</w:t>
      </w:r>
      <w:r w:rsidR="000D50D7" w:rsidRPr="000D50D7">
        <w:t xml:space="preserve"> </w:t>
      </w:r>
      <w:r>
        <w:t>in</w:t>
      </w:r>
      <w:r w:rsidR="000D50D7" w:rsidRPr="000D50D7">
        <w:t xml:space="preserve"> </w:t>
      </w:r>
      <w:r>
        <w:t>such</w:t>
      </w:r>
      <w:r w:rsidR="000D50D7" w:rsidRPr="000D50D7">
        <w:t xml:space="preserve"> </w:t>
      </w:r>
      <w:r>
        <w:t>line</w:t>
      </w:r>
      <w:r w:rsidR="000D50D7" w:rsidRPr="000D50D7">
        <w:t xml:space="preserve"> </w:t>
      </w:r>
      <w:r>
        <w:t>or</w:t>
      </w:r>
      <w:r w:rsidR="000D50D7" w:rsidRPr="000D50D7">
        <w:t xml:space="preserve"> </w:t>
      </w:r>
      <w:r>
        <w:t>situation</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agreed</w:t>
      </w:r>
      <w:r w:rsidR="000D50D7" w:rsidRPr="000D50D7">
        <w:t xml:space="preserve"> </w:t>
      </w:r>
      <w:r>
        <w:t>between</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and</w:t>
      </w:r>
      <w:r w:rsidR="000D50D7" w:rsidRPr="000D50D7">
        <w:t xml:space="preserve"> </w:t>
      </w:r>
      <w:r>
        <w:t>the</w:t>
      </w:r>
      <w:r w:rsidR="000D50D7" w:rsidRPr="000D50D7">
        <w:t xml:space="preserve"> </w:t>
      </w:r>
      <w:r>
        <w:t>undertaker</w:t>
      </w:r>
      <w:r w:rsidR="000D50D7" w:rsidRPr="000D50D7">
        <w:t xml:space="preserve"> </w:t>
      </w:r>
      <w:r>
        <w:t>or</w:t>
      </w:r>
      <w:r w:rsidR="000D50D7" w:rsidRPr="000D50D7">
        <w:t xml:space="preserve"> </w:t>
      </w:r>
      <w:r>
        <w:t>in</w:t>
      </w:r>
      <w:r w:rsidR="000D50D7" w:rsidRPr="000D50D7">
        <w:t xml:space="preserve"> </w:t>
      </w:r>
      <w:r>
        <w:t>default</w:t>
      </w:r>
      <w:r w:rsidR="000D50D7" w:rsidRPr="000D50D7">
        <w:t xml:space="preserve"> </w:t>
      </w:r>
      <w:r>
        <w:t>of</w:t>
      </w:r>
      <w:r w:rsidR="000D50D7" w:rsidRPr="000D50D7">
        <w:t xml:space="preserve"> </w:t>
      </w:r>
      <w:r>
        <w:t>agreement</w:t>
      </w:r>
      <w:r w:rsidR="000D50D7" w:rsidRPr="000D50D7">
        <w:t xml:space="preserve"> </w:t>
      </w:r>
      <w:r>
        <w:t>settled</w:t>
      </w:r>
      <w:r w:rsidR="000D50D7" w:rsidRPr="000D50D7">
        <w:t xml:space="preserve"> </w:t>
      </w:r>
      <w:r>
        <w:t>by</w:t>
      </w:r>
      <w:r w:rsidR="000D50D7" w:rsidRPr="000D50D7">
        <w:t xml:space="preserve"> </w:t>
      </w:r>
      <w:r>
        <w:t>arbitration</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article</w:t>
      </w:r>
      <w:r w:rsidR="000D50D7" w:rsidRPr="000D50D7">
        <w:t xml:space="preserve"> </w:t>
      </w:r>
      <w:r>
        <w:fldChar w:fldCharType="begin"/>
      </w:r>
      <w:r>
        <w:instrText xml:space="preserve"> REF _Ref78124676 \r \h </w:instrText>
      </w:r>
      <w:r>
        <w:fldChar w:fldCharType="separate"/>
      </w:r>
      <w:r w:rsidR="000D50D7">
        <w:t>39</w:t>
      </w:r>
      <w:r>
        <w:fldChar w:fldCharType="end"/>
      </w:r>
      <w:r w:rsidR="000D50D7" w:rsidRPr="000D50D7">
        <w:t xml:space="preserve"> </w:t>
      </w:r>
      <w:r>
        <w:t>(arbitration).</w:t>
      </w:r>
    </w:p>
    <w:p w14:paraId="0DF76C6E" w14:textId="77777777" w:rsidR="00283174" w:rsidRDefault="00283174" w:rsidP="00283174">
      <w:pPr>
        <w:pStyle w:val="N2"/>
      </w:pPr>
      <w:bookmarkStart w:id="1249" w:name="_Ref94171848"/>
      <w:r>
        <w:lastRenderedPageBreak/>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must,</w:t>
      </w:r>
      <w:r w:rsidR="000D50D7" w:rsidRPr="000D50D7">
        <w:t xml:space="preserve"> </w:t>
      </w:r>
      <w:r>
        <w:t>after</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to</w:t>
      </w:r>
      <w:r w:rsidR="000D50D7" w:rsidRPr="000D50D7">
        <w:t xml:space="preserve"> </w:t>
      </w:r>
      <w:r>
        <w:t>be</w:t>
      </w:r>
      <w:r w:rsidR="000D50D7" w:rsidRPr="000D50D7">
        <w:t xml:space="preserve"> </w:t>
      </w:r>
      <w:r>
        <w:t>provided</w:t>
      </w:r>
      <w:r w:rsidR="000D50D7" w:rsidRPr="000D50D7">
        <w:t xml:space="preserve"> </w:t>
      </w:r>
      <w:r>
        <w:t>or</w:t>
      </w:r>
      <w:r w:rsidR="000D50D7" w:rsidRPr="000D50D7">
        <w:t xml:space="preserve"> </w:t>
      </w:r>
      <w:r>
        <w:t>constructed</w:t>
      </w:r>
      <w:r w:rsidR="000D50D7" w:rsidRPr="000D50D7">
        <w:t xml:space="preserve"> </w:t>
      </w:r>
      <w:r>
        <w:t>has</w:t>
      </w:r>
      <w:r w:rsidR="000D50D7" w:rsidRPr="000D50D7">
        <w:t xml:space="preserve"> </w:t>
      </w:r>
      <w:r>
        <w:t>been</w:t>
      </w:r>
      <w:r w:rsidR="000D50D7" w:rsidRPr="000D50D7">
        <w:t xml:space="preserve"> </w:t>
      </w:r>
      <w:r>
        <w:t>agreed</w:t>
      </w:r>
      <w:r w:rsidR="000D50D7" w:rsidRPr="000D50D7">
        <w:t xml:space="preserve"> </w:t>
      </w:r>
      <w:r>
        <w:t>or</w:t>
      </w:r>
      <w:r w:rsidR="000D50D7" w:rsidRPr="000D50D7">
        <w:t xml:space="preserve"> </w:t>
      </w:r>
      <w:r>
        <w:t>settled</w:t>
      </w:r>
      <w:r w:rsidR="000D50D7" w:rsidRPr="000D50D7">
        <w:t xml:space="preserve"> </w:t>
      </w:r>
      <w:r>
        <w:t>by</w:t>
      </w:r>
      <w:r w:rsidR="000D50D7" w:rsidRPr="000D50D7">
        <w:t xml:space="preserve"> </w:t>
      </w:r>
      <w:r>
        <w:t>arbitration</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article</w:t>
      </w:r>
      <w:r w:rsidR="000D50D7" w:rsidRPr="000D50D7">
        <w:t xml:space="preserve"> </w:t>
      </w:r>
      <w:r>
        <w:fldChar w:fldCharType="begin"/>
      </w:r>
      <w:r>
        <w:instrText xml:space="preserve"> REF _Ref78124676 \r \h </w:instrText>
      </w:r>
      <w:r>
        <w:fldChar w:fldCharType="separate"/>
      </w:r>
      <w:r w:rsidR="000D50D7">
        <w:t>39</w:t>
      </w:r>
      <w:r>
        <w:fldChar w:fldCharType="end"/>
      </w:r>
      <w:r w:rsidR="000D50D7" w:rsidRPr="000D50D7">
        <w:t xml:space="preserve"> </w:t>
      </w:r>
      <w:r>
        <w:t>(arbitration),</w:t>
      </w:r>
      <w:r w:rsidR="000D50D7" w:rsidRPr="000D50D7">
        <w:t xml:space="preserve"> </w:t>
      </w:r>
      <w:r>
        <w:t>and</w:t>
      </w:r>
      <w:r w:rsidR="000D50D7" w:rsidRPr="000D50D7">
        <w:t xml:space="preserve"> </w:t>
      </w:r>
      <w:r>
        <w:t>after</w:t>
      </w:r>
      <w:r w:rsidR="000D50D7" w:rsidRPr="000D50D7">
        <w:t xml:space="preserve"> </w:t>
      </w:r>
      <w:r>
        <w:t>the</w:t>
      </w:r>
      <w:r w:rsidR="000D50D7" w:rsidRPr="000D50D7">
        <w:t xml:space="preserve"> </w:t>
      </w:r>
      <w:r>
        <w:t>grant</w:t>
      </w:r>
      <w:r w:rsidR="000D50D7" w:rsidRPr="000D50D7">
        <w:t xml:space="preserve"> </w:t>
      </w:r>
      <w:r>
        <w:t>to</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as</w:t>
      </w:r>
      <w:r w:rsidR="000D50D7" w:rsidRPr="000D50D7">
        <w:t xml:space="preserve"> </w:t>
      </w:r>
      <w:r>
        <w:t>are</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_Ref94171708 \r \h </w:instrText>
      </w:r>
      <w:r>
        <w:fldChar w:fldCharType="separate"/>
      </w:r>
      <w:r w:rsidR="000D50D7">
        <w:t>(2)</w:t>
      </w:r>
      <w:r>
        <w:fldChar w:fldCharType="end"/>
      </w:r>
      <w:r w:rsidR="000D50D7" w:rsidRPr="000D50D7">
        <w:t xml:space="preserve"> </w:t>
      </w:r>
      <w:r>
        <w:t>or</w:t>
      </w:r>
      <w:r w:rsidR="000D50D7" w:rsidRPr="000D50D7">
        <w:t xml:space="preserve"> </w:t>
      </w:r>
      <w:r>
        <w:fldChar w:fldCharType="begin"/>
      </w:r>
      <w:r>
        <w:instrText xml:space="preserve"> REF _Ref94171775 \r \h </w:instrText>
      </w:r>
      <w:r>
        <w:fldChar w:fldCharType="separate"/>
      </w:r>
      <w:r w:rsidR="000D50D7">
        <w:t>(3)</w:t>
      </w:r>
      <w:r>
        <w:fldChar w:fldCharType="end"/>
      </w:r>
      <w:r>
        <w:t>,</w:t>
      </w:r>
      <w:r w:rsidR="000D50D7" w:rsidRPr="000D50D7">
        <w:t xml:space="preserve"> </w:t>
      </w:r>
      <w:r>
        <w:t>proceed</w:t>
      </w:r>
      <w:r w:rsidR="000D50D7" w:rsidRPr="000D50D7">
        <w:t xml:space="preserve"> </w:t>
      </w:r>
      <w:r>
        <w:t>without</w:t>
      </w:r>
      <w:r w:rsidR="000D50D7" w:rsidRPr="000D50D7">
        <w:t xml:space="preserve"> </w:t>
      </w:r>
      <w:r>
        <w:t>unnecessary</w:t>
      </w:r>
      <w:r w:rsidR="000D50D7" w:rsidRPr="000D50D7">
        <w:t xml:space="preserve"> </w:t>
      </w:r>
      <w:r>
        <w:t>delay</w:t>
      </w:r>
      <w:r w:rsidR="000D50D7" w:rsidRPr="000D50D7">
        <w:t xml:space="preserve"> </w:t>
      </w:r>
      <w:r>
        <w:t>to</w:t>
      </w:r>
      <w:r w:rsidR="000D50D7" w:rsidRPr="000D50D7">
        <w:t xml:space="preserve"> </w:t>
      </w:r>
      <w:r>
        <w:t>construct</w:t>
      </w:r>
      <w:r w:rsidR="000D50D7" w:rsidRPr="000D50D7">
        <w:t xml:space="preserve"> </w:t>
      </w:r>
      <w:r>
        <w:t>and</w:t>
      </w:r>
      <w:r w:rsidR="000D50D7" w:rsidRPr="000D50D7">
        <w:t xml:space="preserve"> </w:t>
      </w:r>
      <w:r>
        <w:t>bring</w:t>
      </w:r>
      <w:r w:rsidR="000D50D7" w:rsidRPr="000D50D7">
        <w:t xml:space="preserve"> </w:t>
      </w:r>
      <w:r>
        <w:t>into</w:t>
      </w:r>
      <w:r w:rsidR="000D50D7" w:rsidRPr="000D50D7">
        <w:t xml:space="preserve"> </w:t>
      </w:r>
      <w:r>
        <w:t>operation</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and</w:t>
      </w:r>
      <w:r w:rsidR="000D50D7" w:rsidRPr="000D50D7">
        <w:t xml:space="preserve"> </w:t>
      </w:r>
      <w:r>
        <w:t>subsequently</w:t>
      </w:r>
      <w:r w:rsidR="000D50D7" w:rsidRPr="000D50D7">
        <w:t xml:space="preserve"> </w:t>
      </w:r>
      <w:r>
        <w:t>to</w:t>
      </w:r>
      <w:r w:rsidR="000D50D7" w:rsidRPr="000D50D7">
        <w:t xml:space="preserve"> </w:t>
      </w:r>
      <w:r>
        <w:t>remove</w:t>
      </w:r>
      <w:r w:rsidR="000D50D7" w:rsidRPr="000D50D7">
        <w:t xml:space="preserve"> </w:t>
      </w:r>
      <w:r>
        <w:t>any</w:t>
      </w:r>
      <w:r w:rsidR="000D50D7" w:rsidRPr="000D50D7">
        <w:t xml:space="preserve"> </w:t>
      </w:r>
      <w:r>
        <w:t>apparatus</w:t>
      </w:r>
      <w:r w:rsidR="000D50D7" w:rsidRPr="000D50D7">
        <w:t xml:space="preserve"> </w:t>
      </w:r>
      <w:r>
        <w:t>required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to</w:t>
      </w:r>
      <w:r w:rsidR="000D50D7" w:rsidRPr="000D50D7">
        <w:t xml:space="preserve"> </w:t>
      </w:r>
      <w:r>
        <w:t>be</w:t>
      </w:r>
      <w:r w:rsidR="000D50D7" w:rsidRPr="000D50D7">
        <w:t xml:space="preserve"> </w:t>
      </w:r>
      <w:r>
        <w:t>removed</w:t>
      </w:r>
      <w:r w:rsidR="000D50D7" w:rsidRPr="000D50D7">
        <w:t xml:space="preserve"> </w:t>
      </w:r>
      <w:r>
        <w:t>under</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bookmarkEnd w:id="1249"/>
    </w:p>
    <w:p w14:paraId="68075DDF" w14:textId="77777777" w:rsidR="00283174" w:rsidRDefault="00283174" w:rsidP="00283174">
      <w:pPr>
        <w:pStyle w:val="N2"/>
      </w:pPr>
      <w:bookmarkStart w:id="1250" w:name="_Ref94171865"/>
      <w:r>
        <w:t>Regardless</w:t>
      </w:r>
      <w:r w:rsidR="000D50D7" w:rsidRPr="000D50D7">
        <w:t xml:space="preserve"> </w:t>
      </w:r>
      <w:r>
        <w:t>of</w:t>
      </w:r>
      <w:r w:rsidR="000D50D7" w:rsidRPr="000D50D7">
        <w:t xml:space="preserve"> </w:t>
      </w:r>
      <w:r>
        <w:t>anything</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_Ref94171848 \r \h </w:instrText>
      </w:r>
      <w:r>
        <w:fldChar w:fldCharType="separate"/>
      </w:r>
      <w:r w:rsidR="000D50D7">
        <w:t>(5)</w:t>
      </w:r>
      <w:r>
        <w:fldChar w:fldCharType="end"/>
      </w:r>
      <w:r>
        <w:t>,</w:t>
      </w:r>
      <w:r w:rsidR="000D50D7" w:rsidRPr="000D50D7">
        <w:t xml:space="preserve"> </w:t>
      </w:r>
      <w:r>
        <w:t>if</w:t>
      </w:r>
      <w:r w:rsidR="000D50D7" w:rsidRPr="000D50D7">
        <w:t xml:space="preserve"> </w:t>
      </w:r>
      <w:r>
        <w:t>the</w:t>
      </w:r>
      <w:r w:rsidR="000D50D7" w:rsidRPr="000D50D7">
        <w:t xml:space="preserve"> </w:t>
      </w:r>
      <w:r>
        <w:t>undertaker</w:t>
      </w:r>
      <w:r w:rsidR="000D50D7" w:rsidRPr="000D50D7">
        <w:t xml:space="preserve"> </w:t>
      </w:r>
      <w:r>
        <w:t>gives</w:t>
      </w:r>
      <w:r w:rsidR="000D50D7" w:rsidRPr="000D50D7">
        <w:t xml:space="preserve"> </w:t>
      </w:r>
      <w:r>
        <w:t>notice</w:t>
      </w:r>
      <w:r w:rsidR="000D50D7" w:rsidRPr="000D50D7">
        <w:t xml:space="preserve"> </w:t>
      </w:r>
      <w:r>
        <w:t>in</w:t>
      </w:r>
      <w:r w:rsidR="000D50D7" w:rsidRPr="000D50D7">
        <w:t xml:space="preserve"> </w:t>
      </w:r>
      <w:r>
        <w:t>writing</w:t>
      </w:r>
      <w:r w:rsidR="000D50D7" w:rsidRPr="000D50D7">
        <w:t xml:space="preserve"> </w:t>
      </w:r>
      <w:r>
        <w:t>to</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that</w:t>
      </w:r>
      <w:r w:rsidR="000D50D7" w:rsidRPr="000D50D7">
        <w:t xml:space="preserve"> </w:t>
      </w:r>
      <w:r>
        <w:t>it</w:t>
      </w:r>
      <w:r w:rsidR="000D50D7" w:rsidRPr="000D50D7">
        <w:t xml:space="preserve"> </w:t>
      </w:r>
      <w:r>
        <w:t>desires</w:t>
      </w:r>
      <w:r w:rsidR="000D50D7" w:rsidRPr="000D50D7">
        <w:t xml:space="preserve"> </w:t>
      </w:r>
      <w:r>
        <w:t>itself</w:t>
      </w:r>
      <w:r w:rsidR="000D50D7" w:rsidRPr="000D50D7">
        <w:t xml:space="preserve"> </w:t>
      </w:r>
      <w:r>
        <w:t>to</w:t>
      </w:r>
      <w:r w:rsidR="000D50D7" w:rsidRPr="000D50D7">
        <w:t xml:space="preserve"> </w:t>
      </w:r>
      <w:r>
        <w:t>execute</w:t>
      </w:r>
      <w:r w:rsidR="000D50D7" w:rsidRPr="000D50D7">
        <w:t xml:space="preserve"> </w:t>
      </w:r>
      <w:r>
        <w:t>any</w:t>
      </w:r>
      <w:r w:rsidR="000D50D7" w:rsidRPr="000D50D7">
        <w:t xml:space="preserve"> </w:t>
      </w:r>
      <w:r>
        <w:t>work,</w:t>
      </w:r>
      <w:r w:rsidR="000D50D7" w:rsidRPr="000D50D7">
        <w:t xml:space="preserve"> </w:t>
      </w:r>
      <w:r>
        <w:t>or</w:t>
      </w:r>
      <w:r w:rsidR="000D50D7" w:rsidRPr="000D50D7">
        <w:t xml:space="preserve"> </w:t>
      </w:r>
      <w:r>
        <w:t>part</w:t>
      </w:r>
      <w:r w:rsidR="000D50D7" w:rsidRPr="000D50D7">
        <w:t xml:space="preserve"> </w:t>
      </w:r>
      <w:r>
        <w:t>of</w:t>
      </w:r>
      <w:r w:rsidR="000D50D7" w:rsidRPr="000D50D7">
        <w:t xml:space="preserve"> </w:t>
      </w:r>
      <w:r>
        <w:t>any</w:t>
      </w:r>
      <w:r w:rsidR="000D50D7" w:rsidRPr="000D50D7">
        <w:t xml:space="preserve"> </w:t>
      </w:r>
      <w:r>
        <w:t>work,</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construction</w:t>
      </w:r>
      <w:r w:rsidR="000D50D7" w:rsidRPr="000D50D7">
        <w:t xml:space="preserve"> </w:t>
      </w:r>
      <w:r>
        <w:t>or</w:t>
      </w:r>
      <w:r w:rsidR="000D50D7" w:rsidRPr="000D50D7">
        <w:t xml:space="preserve"> </w:t>
      </w:r>
      <w:r>
        <w:t>removal</w:t>
      </w:r>
      <w:r w:rsidR="000D50D7" w:rsidRPr="000D50D7">
        <w:t xml:space="preserve"> </w:t>
      </w:r>
      <w:r>
        <w:t>of</w:t>
      </w:r>
      <w:r w:rsidR="000D50D7" w:rsidRPr="000D50D7">
        <w:t xml:space="preserve"> </w:t>
      </w:r>
      <w:r>
        <w:t>apparatus</w:t>
      </w:r>
      <w:r w:rsidR="000D50D7" w:rsidRPr="000D50D7">
        <w:t xml:space="preserve"> </w:t>
      </w:r>
      <w:r>
        <w:t>in</w:t>
      </w:r>
      <w:r w:rsidR="000D50D7" w:rsidRPr="000D50D7">
        <w:t xml:space="preserve"> </w:t>
      </w:r>
      <w:r>
        <w:t>any</w:t>
      </w:r>
      <w:r w:rsidR="000D50D7" w:rsidRPr="000D50D7">
        <w:t xml:space="preserve"> </w:t>
      </w:r>
      <w:r>
        <w:t>land</w:t>
      </w:r>
      <w:r w:rsidR="000D50D7" w:rsidRPr="000D50D7">
        <w:t xml:space="preserve"> </w:t>
      </w:r>
      <w:r>
        <w:t>controlled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that</w:t>
      </w:r>
      <w:r w:rsidR="000D50D7" w:rsidRPr="000D50D7">
        <w:t xml:space="preserve"> </w:t>
      </w:r>
      <w:r>
        <w:t>work,</w:t>
      </w:r>
      <w:r w:rsidR="000D50D7" w:rsidRPr="000D50D7">
        <w:t xml:space="preserve"> </w:t>
      </w:r>
      <w:r>
        <w:t>instead</w:t>
      </w:r>
      <w:r w:rsidR="000D50D7" w:rsidRPr="000D50D7">
        <w:t xml:space="preserve"> </w:t>
      </w:r>
      <w:r>
        <w:t>of</w:t>
      </w:r>
      <w:r w:rsidR="000D50D7" w:rsidRPr="000D50D7">
        <w:t xml:space="preserve"> </w:t>
      </w:r>
      <w:r>
        <w:t>being</w:t>
      </w:r>
      <w:r w:rsidR="000D50D7" w:rsidRPr="000D50D7">
        <w:t xml:space="preserve"> </w:t>
      </w:r>
      <w:r>
        <w:t>executed</w:t>
      </w:r>
      <w:r w:rsidR="000D50D7" w:rsidRPr="000D50D7">
        <w:t xml:space="preserve"> </w:t>
      </w:r>
      <w:r>
        <w:t>by</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must</w:t>
      </w:r>
      <w:r w:rsidR="000D50D7" w:rsidRPr="000D50D7">
        <w:t xml:space="preserve"> </w:t>
      </w:r>
      <w:r>
        <w:t>be</w:t>
      </w:r>
      <w:r w:rsidR="000D50D7" w:rsidRPr="000D50D7">
        <w:t xml:space="preserve"> </w:t>
      </w:r>
      <w:r>
        <w:t>executed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without</w:t>
      </w:r>
      <w:r w:rsidR="000D50D7" w:rsidRPr="000D50D7">
        <w:t xml:space="preserve"> </w:t>
      </w:r>
      <w:r>
        <w:t>unnecessary</w:t>
      </w:r>
      <w:r w:rsidR="000D50D7" w:rsidRPr="000D50D7">
        <w:t xml:space="preserve"> </w:t>
      </w:r>
      <w:r>
        <w:t>delay</w:t>
      </w:r>
      <w:r w:rsidR="000D50D7" w:rsidRPr="000D50D7">
        <w:t xml:space="preserve"> </w:t>
      </w:r>
      <w:r>
        <w:t>under</w:t>
      </w:r>
      <w:r w:rsidR="000D50D7" w:rsidRPr="000D50D7">
        <w:t xml:space="preserve"> </w:t>
      </w:r>
      <w:r>
        <w:t>the</w:t>
      </w:r>
      <w:r w:rsidR="000D50D7" w:rsidRPr="000D50D7">
        <w:t xml:space="preserve"> </w:t>
      </w:r>
      <w:r>
        <w:t>superintendence,</w:t>
      </w:r>
      <w:r w:rsidR="000D50D7" w:rsidRPr="000D50D7">
        <w:t xml:space="preserve"> </w:t>
      </w:r>
      <w:r>
        <w:t>if</w:t>
      </w:r>
      <w:r w:rsidR="000D50D7" w:rsidRPr="000D50D7">
        <w:t xml:space="preserve"> </w:t>
      </w:r>
      <w:r>
        <w:t>given,</w:t>
      </w:r>
      <w:r w:rsidR="000D50D7" w:rsidRPr="000D50D7">
        <w:t xml:space="preserve"> </w:t>
      </w:r>
      <w:r>
        <w:t>and</w:t>
      </w:r>
      <w:r w:rsidR="000D50D7" w:rsidRPr="000D50D7">
        <w:t xml:space="preserve"> </w:t>
      </w:r>
      <w:r>
        <w:t>to</w:t>
      </w:r>
      <w:r w:rsidR="000D50D7" w:rsidRPr="000D50D7">
        <w:t xml:space="preserve"> </w:t>
      </w:r>
      <w:r>
        <w:t>the</w:t>
      </w:r>
      <w:r w:rsidR="000D50D7" w:rsidRPr="000D50D7">
        <w:t xml:space="preserve"> </w:t>
      </w:r>
      <w:r>
        <w:t>reasonable</w:t>
      </w:r>
      <w:r w:rsidR="000D50D7" w:rsidRPr="000D50D7">
        <w:t xml:space="preserve"> </w:t>
      </w:r>
      <w:r>
        <w:t>satisfaction</w:t>
      </w:r>
      <w:r w:rsidR="000D50D7" w:rsidRPr="000D50D7">
        <w:t xml:space="preserve"> </w:t>
      </w:r>
      <w:r>
        <w:t>of</w:t>
      </w:r>
      <w:r w:rsidR="000D50D7" w:rsidRPr="000D50D7">
        <w:t xml:space="preserve"> </w:t>
      </w:r>
      <w:r>
        <w:t>the</w:t>
      </w:r>
      <w:r w:rsidR="000D50D7" w:rsidRPr="000D50D7">
        <w:t xml:space="preserve"> </w:t>
      </w:r>
      <w:r>
        <w:t>utility</w:t>
      </w:r>
      <w:r w:rsidR="000D50D7" w:rsidRPr="000D50D7">
        <w:t xml:space="preserve"> </w:t>
      </w:r>
      <w:r>
        <w:t>undertaker.</w:t>
      </w:r>
      <w:bookmarkEnd w:id="1250"/>
    </w:p>
    <w:p w14:paraId="7DA930C4" w14:textId="77777777" w:rsidR="00283174" w:rsidRDefault="00283174" w:rsidP="00283174">
      <w:pPr>
        <w:pStyle w:val="N2"/>
      </w:pPr>
      <w:bookmarkStart w:id="1251" w:name="_Ref94171727"/>
      <w:r>
        <w:t>Nothing</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_Ref94171865 \r \h </w:instrText>
      </w:r>
      <w:r>
        <w:fldChar w:fldCharType="separate"/>
      </w:r>
      <w:r w:rsidR="000D50D7">
        <w:t>(6)</w:t>
      </w:r>
      <w:r>
        <w:fldChar w:fldCharType="end"/>
      </w:r>
      <w:r w:rsidR="000D50D7" w:rsidRPr="000D50D7">
        <w:t xml:space="preserve"> </w:t>
      </w:r>
      <w:r>
        <w:t>authorises</w:t>
      </w:r>
      <w:r w:rsidR="000D50D7" w:rsidRPr="000D50D7">
        <w:t xml:space="preserve"> </w:t>
      </w:r>
      <w:r>
        <w:t>the</w:t>
      </w:r>
      <w:r w:rsidR="000D50D7" w:rsidRPr="000D50D7">
        <w:t xml:space="preserve"> </w:t>
      </w:r>
      <w:r>
        <w:t>undertaker</w:t>
      </w:r>
      <w:r w:rsidR="000D50D7" w:rsidRPr="000D50D7">
        <w:t xml:space="preserve"> </w:t>
      </w:r>
      <w:r>
        <w:t>to</w:t>
      </w:r>
      <w:r w:rsidR="000D50D7" w:rsidRPr="000D50D7">
        <w:t xml:space="preserve"> </w:t>
      </w:r>
      <w:r>
        <w:t>execute</w:t>
      </w:r>
      <w:r w:rsidR="000D50D7" w:rsidRPr="000D50D7">
        <w:t xml:space="preserve"> </w:t>
      </w:r>
      <w:r>
        <w:t>the</w:t>
      </w:r>
      <w:r w:rsidR="000D50D7" w:rsidRPr="000D50D7">
        <w:t xml:space="preserve"> </w:t>
      </w:r>
      <w:r>
        <w:t>placing,</w:t>
      </w:r>
      <w:r w:rsidR="000D50D7" w:rsidRPr="000D50D7">
        <w:t xml:space="preserve"> </w:t>
      </w:r>
      <w:r>
        <w:t>installation,</w:t>
      </w:r>
      <w:r w:rsidR="000D50D7" w:rsidRPr="000D50D7">
        <w:t xml:space="preserve"> </w:t>
      </w:r>
      <w:r>
        <w:t>bedding,</w:t>
      </w:r>
      <w:r w:rsidR="000D50D7" w:rsidRPr="000D50D7">
        <w:t xml:space="preserve"> </w:t>
      </w:r>
      <w:r>
        <w:t>packing,</w:t>
      </w:r>
      <w:r w:rsidR="000D50D7" w:rsidRPr="000D50D7">
        <w:t xml:space="preserve"> </w:t>
      </w:r>
      <w:r>
        <w:t>removal,</w:t>
      </w:r>
      <w:r w:rsidR="000D50D7" w:rsidRPr="000D50D7">
        <w:t xml:space="preserve"> </w:t>
      </w:r>
      <w:r>
        <w:t>connection</w:t>
      </w:r>
      <w:r w:rsidR="000D50D7" w:rsidRPr="000D50D7">
        <w:t xml:space="preserve"> </w:t>
      </w:r>
      <w:r>
        <w:t>or</w:t>
      </w:r>
      <w:r w:rsidR="000D50D7" w:rsidRPr="000D50D7">
        <w:t xml:space="preserve"> </w:t>
      </w:r>
      <w:r>
        <w:t>disconnection</w:t>
      </w:r>
      <w:r w:rsidR="000D50D7" w:rsidRPr="000D50D7">
        <w:t xml:space="preserve"> </w:t>
      </w:r>
      <w:r>
        <w:t>of</w:t>
      </w:r>
      <w:r w:rsidR="000D50D7" w:rsidRPr="000D50D7">
        <w:t xml:space="preserve"> </w:t>
      </w:r>
      <w:r>
        <w:t>any</w:t>
      </w:r>
      <w:r w:rsidR="000D50D7" w:rsidRPr="000D50D7">
        <w:t xml:space="preserve"> </w:t>
      </w:r>
      <w:r>
        <w:t>apparatus,</w:t>
      </w:r>
      <w:r w:rsidR="000D50D7" w:rsidRPr="000D50D7">
        <w:t xml:space="preserve"> </w:t>
      </w:r>
      <w:r>
        <w:t>or</w:t>
      </w:r>
      <w:r w:rsidR="000D50D7" w:rsidRPr="000D50D7">
        <w:t xml:space="preserve"> </w:t>
      </w:r>
      <w:r>
        <w:t>execute</w:t>
      </w:r>
      <w:r w:rsidR="000D50D7" w:rsidRPr="000D50D7">
        <w:t xml:space="preserve"> </w:t>
      </w:r>
      <w:r>
        <w:t>any</w:t>
      </w:r>
      <w:r w:rsidR="000D50D7" w:rsidRPr="000D50D7">
        <w:t xml:space="preserve"> </w:t>
      </w:r>
      <w:r>
        <w:t>filling</w:t>
      </w:r>
      <w:r w:rsidR="000D50D7" w:rsidRPr="000D50D7">
        <w:t xml:space="preserve"> </w:t>
      </w:r>
      <w:r>
        <w:t>around</w:t>
      </w:r>
      <w:r w:rsidR="000D50D7" w:rsidRPr="000D50D7">
        <w:t xml:space="preserve"> </w:t>
      </w:r>
      <w:r>
        <w:t>the</w:t>
      </w:r>
      <w:r w:rsidR="000D50D7" w:rsidRPr="000D50D7">
        <w:t xml:space="preserve"> </w:t>
      </w:r>
      <w:r>
        <w:t>apparatus</w:t>
      </w:r>
      <w:r w:rsidR="000D50D7" w:rsidRPr="000D50D7">
        <w:t xml:space="preserve"> </w:t>
      </w:r>
      <w:r>
        <w:t>(where</w:t>
      </w:r>
      <w:r w:rsidR="000D50D7" w:rsidRPr="000D50D7">
        <w:t xml:space="preserve"> </w:t>
      </w:r>
      <w:r>
        <w:t>the</w:t>
      </w:r>
      <w:r w:rsidR="000D50D7" w:rsidRPr="000D50D7">
        <w:t xml:space="preserve"> </w:t>
      </w:r>
      <w:r>
        <w:t>apparatus</w:t>
      </w:r>
      <w:r w:rsidR="000D50D7" w:rsidRPr="000D50D7">
        <w:t xml:space="preserve"> </w:t>
      </w:r>
      <w:r>
        <w:t>is</w:t>
      </w:r>
      <w:r w:rsidR="000D50D7" w:rsidRPr="000D50D7">
        <w:t xml:space="preserve"> </w:t>
      </w:r>
      <w:r>
        <w:t>laid</w:t>
      </w:r>
      <w:r w:rsidR="000D50D7" w:rsidRPr="000D50D7">
        <w:t xml:space="preserve"> </w:t>
      </w:r>
      <w:r>
        <w:t>in</w:t>
      </w:r>
      <w:r w:rsidR="000D50D7" w:rsidRPr="000D50D7">
        <w:t xml:space="preserve"> </w:t>
      </w:r>
      <w:r>
        <w:t>a</w:t>
      </w:r>
      <w:r w:rsidR="000D50D7" w:rsidRPr="000D50D7">
        <w:t xml:space="preserve"> </w:t>
      </w:r>
      <w:r>
        <w:t>trench)</w:t>
      </w:r>
      <w:r w:rsidR="000D50D7" w:rsidRPr="000D50D7">
        <w:t xml:space="preserve"> </w:t>
      </w:r>
      <w:r>
        <w:t>within</w:t>
      </w:r>
      <w:r w:rsidR="000D50D7" w:rsidRPr="000D50D7">
        <w:t xml:space="preserve"> </w:t>
      </w:r>
      <w:r>
        <w:t>300</w:t>
      </w:r>
      <w:r w:rsidR="000D50D7" w:rsidRPr="000D50D7">
        <w:t xml:space="preserve"> </w:t>
      </w:r>
      <w:r>
        <w:t>millimetres</w:t>
      </w:r>
      <w:r w:rsidR="000D50D7" w:rsidRPr="000D50D7">
        <w:t xml:space="preserve"> </w:t>
      </w:r>
      <w:r>
        <w:t>of</w:t>
      </w:r>
      <w:r w:rsidR="000D50D7" w:rsidRPr="000D50D7">
        <w:t xml:space="preserve"> </w:t>
      </w:r>
      <w:r>
        <w:t>the</w:t>
      </w:r>
      <w:r w:rsidR="000D50D7" w:rsidRPr="000D50D7">
        <w:t xml:space="preserve"> </w:t>
      </w:r>
      <w:r>
        <w:t>apparatus.</w:t>
      </w:r>
      <w:bookmarkEnd w:id="1251"/>
    </w:p>
    <w:p w14:paraId="5EC0B99A" w14:textId="77777777" w:rsidR="00283174" w:rsidRDefault="00283174" w:rsidP="00283174">
      <w:pPr>
        <w:pStyle w:val="N1"/>
      </w:pPr>
      <w:bookmarkStart w:id="1252" w:name="_Ref94172008"/>
      <w:r>
        <w:t>—</w:t>
      </w:r>
      <w:r>
        <w:fldChar w:fldCharType="begin"/>
      </w:r>
      <w:r>
        <w:instrText xml:space="preserve"> LISTNUM "SEQ1" \l 2 </w:instrText>
      </w:r>
      <w:r>
        <w:fldChar w:fldCharType="end"/>
      </w:r>
      <w:r w:rsidR="000D50D7" w:rsidRPr="000D50D7">
        <w:t> </w:t>
      </w:r>
      <w:r>
        <w:t>Where,</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the</w:t>
      </w:r>
      <w:r w:rsidR="000D50D7" w:rsidRPr="000D50D7">
        <w:t xml:space="preserve"> </w:t>
      </w:r>
      <w:r>
        <w:t>undertaker</w:t>
      </w:r>
      <w:r w:rsidR="000D50D7" w:rsidRPr="000D50D7">
        <w:t xml:space="preserve"> </w:t>
      </w:r>
      <w:r>
        <w:t>affords</w:t>
      </w:r>
      <w:r w:rsidR="000D50D7" w:rsidRPr="000D50D7">
        <w:t xml:space="preserve"> </w:t>
      </w:r>
      <w:r>
        <w:t>to</w:t>
      </w:r>
      <w:r w:rsidR="000D50D7" w:rsidRPr="000D50D7">
        <w:t xml:space="preserve"> </w:t>
      </w:r>
      <w:r>
        <w:t>a</w:t>
      </w:r>
      <w:r w:rsidR="000D50D7" w:rsidRPr="000D50D7">
        <w:t xml:space="preserve"> </w:t>
      </w:r>
      <w:r>
        <w:t>utility</w:t>
      </w:r>
      <w:r w:rsidR="000D50D7" w:rsidRPr="000D50D7">
        <w:t xml:space="preserve"> </w:t>
      </w:r>
      <w:r>
        <w:t>undertaker</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for</w:t>
      </w:r>
      <w:r w:rsidR="000D50D7" w:rsidRPr="000D50D7">
        <w:t xml:space="preserve"> </w:t>
      </w:r>
      <w:r>
        <w:t>the</w:t>
      </w:r>
      <w:r w:rsidR="000D50D7" w:rsidRPr="000D50D7">
        <w:t xml:space="preserve"> </w:t>
      </w:r>
      <w:r>
        <w:t>construction</w:t>
      </w:r>
      <w:r w:rsidR="000D50D7" w:rsidRPr="000D50D7">
        <w:t xml:space="preserve"> </w:t>
      </w:r>
      <w:r>
        <w:t>and</w:t>
      </w:r>
      <w:r w:rsidR="000D50D7" w:rsidRPr="000D50D7">
        <w:t xml:space="preserve"> </w:t>
      </w:r>
      <w:r>
        <w:t>maintenance</w:t>
      </w:r>
      <w:r w:rsidR="000D50D7" w:rsidRPr="000D50D7">
        <w:t xml:space="preserve"> </w:t>
      </w:r>
      <w:r>
        <w:t>in</w:t>
      </w:r>
      <w:r w:rsidR="000D50D7" w:rsidRPr="000D50D7">
        <w:t xml:space="preserve"> </w:t>
      </w:r>
      <w:r>
        <w:t>land</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of</w:t>
      </w:r>
      <w:r w:rsidR="000D50D7" w:rsidRPr="000D50D7">
        <w:t xml:space="preserve"> </w:t>
      </w:r>
      <w:r>
        <w:t>alternative</w:t>
      </w:r>
      <w:r w:rsidR="000D50D7" w:rsidRPr="000D50D7">
        <w:t xml:space="preserve"> </w:t>
      </w:r>
      <w:r>
        <w:t>apparatus</w:t>
      </w:r>
      <w:r w:rsidR="000D50D7" w:rsidRPr="000D50D7">
        <w:t xml:space="preserve"> </w:t>
      </w:r>
      <w:r>
        <w:t>in</w:t>
      </w:r>
      <w:r w:rsidR="000D50D7" w:rsidRPr="000D50D7">
        <w:t xml:space="preserve"> </w:t>
      </w:r>
      <w:r>
        <w:t>substitution</w:t>
      </w:r>
      <w:r w:rsidR="000D50D7" w:rsidRPr="000D50D7">
        <w:t xml:space="preserve"> </w:t>
      </w:r>
      <w:r>
        <w:t>for</w:t>
      </w:r>
      <w:r w:rsidR="000D50D7" w:rsidRPr="000D50D7">
        <w:t xml:space="preserve"> </w:t>
      </w:r>
      <w:r>
        <w:t>apparatus</w:t>
      </w:r>
      <w:r w:rsidR="000D50D7" w:rsidRPr="000D50D7">
        <w:t xml:space="preserve"> </w:t>
      </w:r>
      <w:r>
        <w:t>to</w:t>
      </w:r>
      <w:r w:rsidR="000D50D7" w:rsidRPr="000D50D7">
        <w:t xml:space="preserve"> </w:t>
      </w:r>
      <w:r>
        <w:t>be</w:t>
      </w:r>
      <w:r w:rsidR="000D50D7" w:rsidRPr="000D50D7">
        <w:t xml:space="preserve"> </w:t>
      </w:r>
      <w:r>
        <w:t>removed,</w:t>
      </w:r>
      <w:r w:rsidR="000D50D7" w:rsidRPr="000D50D7">
        <w:t xml:space="preserve"> </w:t>
      </w:r>
      <w:r>
        <w:t>those</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must</w:t>
      </w:r>
      <w:r w:rsidR="000D50D7" w:rsidRPr="000D50D7">
        <w:t xml:space="preserve"> </w:t>
      </w:r>
      <w:r>
        <w:t>be</w:t>
      </w:r>
      <w:r w:rsidR="000D50D7" w:rsidRPr="000D50D7">
        <w:t xml:space="preserve"> </w:t>
      </w:r>
      <w:r>
        <w:t>granted</w:t>
      </w:r>
      <w:r w:rsidR="000D50D7" w:rsidRPr="000D50D7">
        <w:t xml:space="preserve"> </w:t>
      </w:r>
      <w:r>
        <w:t>upon</w:t>
      </w:r>
      <w:r w:rsidR="000D50D7" w:rsidRPr="000D50D7">
        <w:t xml:space="preserve"> </w:t>
      </w:r>
      <w:r>
        <w:t>such</w:t>
      </w:r>
      <w:r w:rsidR="000D50D7" w:rsidRPr="000D50D7">
        <w:t xml:space="preserve"> </w:t>
      </w:r>
      <w:r>
        <w:t>terms</w:t>
      </w:r>
      <w:r w:rsidR="000D50D7" w:rsidRPr="000D50D7">
        <w:t xml:space="preserve"> </w:t>
      </w:r>
      <w:r>
        <w:t>and</w:t>
      </w:r>
      <w:r w:rsidR="000D50D7" w:rsidRPr="000D50D7">
        <w:t xml:space="preserve"> </w:t>
      </w:r>
      <w:r>
        <w:t>conditions</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agreed</w:t>
      </w:r>
      <w:r w:rsidR="000D50D7" w:rsidRPr="000D50D7">
        <w:t xml:space="preserve"> </w:t>
      </w:r>
      <w:r>
        <w:t>between</w:t>
      </w:r>
      <w:r w:rsidR="000D50D7" w:rsidRPr="000D50D7">
        <w:t xml:space="preserve"> </w:t>
      </w:r>
      <w:r>
        <w:t>the</w:t>
      </w:r>
      <w:r w:rsidR="000D50D7" w:rsidRPr="000D50D7">
        <w:t xml:space="preserve"> </w:t>
      </w:r>
      <w:r>
        <w:t>undertaker</w:t>
      </w:r>
      <w:r w:rsidR="000D50D7" w:rsidRPr="000D50D7">
        <w:t xml:space="preserve"> </w:t>
      </w:r>
      <w:r>
        <w:t>and</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or</w:t>
      </w:r>
      <w:r w:rsidR="000D50D7" w:rsidRPr="000D50D7">
        <w:t xml:space="preserve"> </w:t>
      </w:r>
      <w:r>
        <w:t>in</w:t>
      </w:r>
      <w:r w:rsidR="000D50D7" w:rsidRPr="000D50D7">
        <w:t xml:space="preserve"> </w:t>
      </w:r>
      <w:r>
        <w:t>default</w:t>
      </w:r>
      <w:r w:rsidR="000D50D7" w:rsidRPr="000D50D7">
        <w:t xml:space="preserve"> </w:t>
      </w:r>
      <w:r>
        <w:t>of</w:t>
      </w:r>
      <w:r w:rsidR="000D50D7" w:rsidRPr="000D50D7">
        <w:t xml:space="preserve"> </w:t>
      </w:r>
      <w:r>
        <w:t>agreement</w:t>
      </w:r>
      <w:r w:rsidR="000D50D7" w:rsidRPr="000D50D7">
        <w:t xml:space="preserve"> </w:t>
      </w:r>
      <w:r>
        <w:t>settled</w:t>
      </w:r>
      <w:r w:rsidR="000D50D7" w:rsidRPr="000D50D7">
        <w:t xml:space="preserve"> </w:t>
      </w:r>
      <w:r>
        <w:t>by</w:t>
      </w:r>
      <w:r w:rsidR="000D50D7" w:rsidRPr="000D50D7">
        <w:t xml:space="preserve"> </w:t>
      </w:r>
      <w:r>
        <w:t>arbitration</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article</w:t>
      </w:r>
      <w:r w:rsidR="000D50D7" w:rsidRPr="000D50D7">
        <w:t xml:space="preserve"> </w:t>
      </w:r>
      <w:r>
        <w:fldChar w:fldCharType="begin"/>
      </w:r>
      <w:r>
        <w:instrText xml:space="preserve"> REF _Ref78124676 \r \h </w:instrText>
      </w:r>
      <w:r>
        <w:fldChar w:fldCharType="separate"/>
      </w:r>
      <w:r w:rsidR="000D50D7">
        <w:t>39</w:t>
      </w:r>
      <w:r>
        <w:fldChar w:fldCharType="end"/>
      </w:r>
      <w:r w:rsidR="000D50D7" w:rsidRPr="000D50D7">
        <w:t xml:space="preserve"> </w:t>
      </w:r>
      <w:r>
        <w:t>(arbitration).</w:t>
      </w:r>
      <w:bookmarkEnd w:id="1252"/>
    </w:p>
    <w:p w14:paraId="229D2017" w14:textId="77777777" w:rsidR="00283174" w:rsidRDefault="00283174" w:rsidP="00283174">
      <w:pPr>
        <w:pStyle w:val="N2"/>
      </w:pPr>
      <w:r>
        <w:t>If</w:t>
      </w:r>
      <w:r w:rsidR="000D50D7" w:rsidRPr="000D50D7">
        <w:t xml:space="preserve"> </w:t>
      </w:r>
      <w:r>
        <w:t>the</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to</w:t>
      </w:r>
      <w:r w:rsidR="000D50D7" w:rsidRPr="000D50D7">
        <w:t xml:space="preserve"> </w:t>
      </w:r>
      <w:r>
        <w:t>be</w:t>
      </w:r>
      <w:r w:rsidR="000D50D7" w:rsidRPr="000D50D7">
        <w:t xml:space="preserve"> </w:t>
      </w:r>
      <w:r>
        <w:t>afforded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any</w:t>
      </w:r>
      <w:r w:rsidR="000D50D7" w:rsidRPr="000D50D7">
        <w:t xml:space="preserve"> </w:t>
      </w:r>
      <w:r>
        <w:t>alternative</w:t>
      </w:r>
      <w:r w:rsidR="000D50D7" w:rsidRPr="000D50D7">
        <w:t xml:space="preserve"> </w:t>
      </w:r>
      <w:r>
        <w:t>apparatus,</w:t>
      </w:r>
      <w:r w:rsidR="000D50D7" w:rsidRPr="000D50D7">
        <w:t xml:space="preserve"> </w:t>
      </w:r>
      <w:r>
        <w:t>and</w:t>
      </w:r>
      <w:r w:rsidR="000D50D7" w:rsidRPr="000D50D7">
        <w:t xml:space="preserve"> </w:t>
      </w:r>
      <w:r>
        <w:t>the</w:t>
      </w:r>
      <w:r w:rsidR="000D50D7" w:rsidRPr="000D50D7">
        <w:t xml:space="preserve"> </w:t>
      </w:r>
      <w:r>
        <w:t>terms</w:t>
      </w:r>
      <w:r w:rsidR="000D50D7" w:rsidRPr="000D50D7">
        <w:t xml:space="preserve"> </w:t>
      </w:r>
      <w:r>
        <w:t>and</w:t>
      </w:r>
      <w:r w:rsidR="000D50D7" w:rsidRPr="000D50D7">
        <w:t xml:space="preserve"> </w:t>
      </w:r>
      <w:r>
        <w:t>conditions</w:t>
      </w:r>
      <w:r w:rsidR="000D50D7" w:rsidRPr="000D50D7">
        <w:t xml:space="preserve"> </w:t>
      </w:r>
      <w:r>
        <w:t>subject</w:t>
      </w:r>
      <w:r w:rsidR="000D50D7" w:rsidRPr="000D50D7">
        <w:t xml:space="preserve"> </w:t>
      </w:r>
      <w:r>
        <w:t>to</w:t>
      </w:r>
      <w:r w:rsidR="000D50D7" w:rsidRPr="000D50D7">
        <w:t xml:space="preserve"> </w:t>
      </w:r>
      <w:r>
        <w:t>which</w:t>
      </w:r>
      <w:r w:rsidR="000D50D7" w:rsidRPr="000D50D7">
        <w:t xml:space="preserve"> </w:t>
      </w:r>
      <w:r>
        <w:t>those</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are</w:t>
      </w:r>
      <w:r w:rsidR="000D50D7" w:rsidRPr="000D50D7">
        <w:t xml:space="preserve"> </w:t>
      </w:r>
      <w:r>
        <w:t>to</w:t>
      </w:r>
      <w:r w:rsidR="000D50D7" w:rsidRPr="000D50D7">
        <w:t xml:space="preserve"> </w:t>
      </w:r>
      <w:r>
        <w:t>be</w:t>
      </w:r>
      <w:r w:rsidR="000D50D7" w:rsidRPr="000D50D7">
        <w:t xml:space="preserve"> </w:t>
      </w:r>
      <w:r>
        <w:t>granted,</w:t>
      </w:r>
      <w:r w:rsidR="000D50D7" w:rsidRPr="000D50D7">
        <w:t xml:space="preserve"> </w:t>
      </w:r>
      <w:r>
        <w:t>are</w:t>
      </w:r>
      <w:r w:rsidR="000D50D7" w:rsidRPr="000D50D7">
        <w:t xml:space="preserve"> </w:t>
      </w:r>
      <w:r>
        <w:t>in</w:t>
      </w:r>
      <w:r w:rsidR="000D50D7" w:rsidRPr="000D50D7">
        <w:t xml:space="preserve"> </w:t>
      </w:r>
      <w:r>
        <w:t>the</w:t>
      </w:r>
      <w:r w:rsidR="000D50D7" w:rsidRPr="000D50D7">
        <w:t xml:space="preserve"> </w:t>
      </w:r>
      <w:r>
        <w:t>opinion</w:t>
      </w:r>
      <w:r w:rsidR="000D50D7" w:rsidRPr="000D50D7">
        <w:t xml:space="preserve"> </w:t>
      </w:r>
      <w:r>
        <w:t>of</w:t>
      </w:r>
      <w:r w:rsidR="000D50D7" w:rsidRPr="000D50D7">
        <w:t xml:space="preserve"> </w:t>
      </w:r>
      <w:r>
        <w:t>the</w:t>
      </w:r>
      <w:r w:rsidR="000D50D7" w:rsidRPr="000D50D7">
        <w:t xml:space="preserve"> </w:t>
      </w:r>
      <w:r>
        <w:t>arbitrator</w:t>
      </w:r>
      <w:r w:rsidR="000D50D7" w:rsidRPr="000D50D7">
        <w:t xml:space="preserve"> </w:t>
      </w:r>
      <w:r>
        <w:t>less</w:t>
      </w:r>
      <w:r w:rsidR="000D50D7" w:rsidRPr="000D50D7">
        <w:t xml:space="preserve"> </w:t>
      </w:r>
      <w:r>
        <w:t>favourable</w:t>
      </w:r>
      <w:r w:rsidR="000D50D7" w:rsidRPr="000D50D7">
        <w:t xml:space="preserve"> </w:t>
      </w:r>
      <w:r>
        <w:t>on</w:t>
      </w:r>
      <w:r w:rsidR="000D50D7" w:rsidRPr="000D50D7">
        <w:t xml:space="preserve"> </w:t>
      </w:r>
      <w:r>
        <w:t>the</w:t>
      </w:r>
      <w:r w:rsidR="000D50D7" w:rsidRPr="000D50D7">
        <w:t xml:space="preserve"> </w:t>
      </w:r>
      <w:r>
        <w:t>whole</w:t>
      </w:r>
      <w:r w:rsidR="000D50D7" w:rsidRPr="000D50D7">
        <w:t xml:space="preserve"> </w:t>
      </w:r>
      <w:r>
        <w:t>to</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than</w:t>
      </w:r>
      <w:r w:rsidR="000D50D7" w:rsidRPr="000D50D7">
        <w:t xml:space="preserve"> </w:t>
      </w:r>
      <w:r>
        <w:t>the</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enjoyed</w:t>
      </w:r>
      <w:r w:rsidR="000D50D7" w:rsidRPr="000D50D7">
        <w:t xml:space="preserve"> </w:t>
      </w:r>
      <w:r>
        <w:t>by</w:t>
      </w:r>
      <w:r w:rsidR="000D50D7" w:rsidRPr="000D50D7">
        <w:t xml:space="preserve"> </w:t>
      </w:r>
      <w:r>
        <w:t>it</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the</w:t>
      </w:r>
      <w:r w:rsidR="000D50D7" w:rsidRPr="000D50D7">
        <w:t xml:space="preserve"> </w:t>
      </w:r>
      <w:r>
        <w:t>apparatus</w:t>
      </w:r>
      <w:r w:rsidR="000D50D7" w:rsidRPr="000D50D7">
        <w:t xml:space="preserve"> </w:t>
      </w:r>
      <w:r>
        <w:t>to</w:t>
      </w:r>
      <w:r w:rsidR="000D50D7" w:rsidRPr="000D50D7">
        <w:t xml:space="preserve"> </w:t>
      </w:r>
      <w:r>
        <w:t>be</w:t>
      </w:r>
      <w:r w:rsidR="000D50D7" w:rsidRPr="000D50D7">
        <w:t xml:space="preserve"> </w:t>
      </w:r>
      <w:r>
        <w:t>removed</w:t>
      </w:r>
      <w:r w:rsidR="000D50D7" w:rsidRPr="000D50D7">
        <w:t xml:space="preserve"> </w:t>
      </w:r>
      <w:r>
        <w:t>and</w:t>
      </w:r>
      <w:r w:rsidR="000D50D7" w:rsidRPr="000D50D7">
        <w:t xml:space="preserve"> </w:t>
      </w:r>
      <w:r>
        <w:t>the</w:t>
      </w:r>
      <w:r w:rsidR="000D50D7" w:rsidRPr="000D50D7">
        <w:t xml:space="preserve"> </w:t>
      </w:r>
      <w:r>
        <w:t>terms</w:t>
      </w:r>
      <w:r w:rsidR="000D50D7" w:rsidRPr="000D50D7">
        <w:t xml:space="preserve"> </w:t>
      </w:r>
      <w:r>
        <w:t>and</w:t>
      </w:r>
      <w:r w:rsidR="000D50D7" w:rsidRPr="000D50D7">
        <w:t xml:space="preserve"> </w:t>
      </w:r>
      <w:r>
        <w:t>conditions</w:t>
      </w:r>
      <w:r w:rsidR="000D50D7" w:rsidRPr="000D50D7">
        <w:t xml:space="preserve"> </w:t>
      </w:r>
      <w:r>
        <w:t>to</w:t>
      </w:r>
      <w:r w:rsidR="000D50D7" w:rsidRPr="000D50D7">
        <w:t xml:space="preserve"> </w:t>
      </w:r>
      <w:r>
        <w:t>which</w:t>
      </w:r>
      <w:r w:rsidR="000D50D7" w:rsidRPr="000D50D7">
        <w:t xml:space="preserve"> </w:t>
      </w:r>
      <w:r>
        <w:t>those</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are</w:t>
      </w:r>
      <w:r w:rsidR="000D50D7" w:rsidRPr="000D50D7">
        <w:t xml:space="preserve"> </w:t>
      </w:r>
      <w:r>
        <w:t>subject,</w:t>
      </w:r>
      <w:r w:rsidR="000D50D7" w:rsidRPr="000D50D7">
        <w:t xml:space="preserve"> </w:t>
      </w:r>
      <w:r>
        <w:t>the</w:t>
      </w:r>
      <w:r w:rsidR="000D50D7" w:rsidRPr="000D50D7">
        <w:t xml:space="preserve"> </w:t>
      </w:r>
      <w:r>
        <w:t>arbitrator</w:t>
      </w:r>
      <w:r w:rsidR="000D50D7" w:rsidRPr="000D50D7">
        <w:t xml:space="preserve"> </w:t>
      </w:r>
      <w:r>
        <w:t>must</w:t>
      </w:r>
      <w:r w:rsidR="000D50D7" w:rsidRPr="000D50D7">
        <w:t xml:space="preserve"> </w:t>
      </w:r>
      <w:r>
        <w:t>make</w:t>
      </w:r>
      <w:r w:rsidR="000D50D7" w:rsidRPr="000D50D7">
        <w:t xml:space="preserve"> </w:t>
      </w:r>
      <w:r>
        <w:t>such</w:t>
      </w:r>
      <w:r w:rsidR="000D50D7" w:rsidRPr="000D50D7">
        <w:t xml:space="preserve"> </w:t>
      </w:r>
      <w:r>
        <w:t>provision</w:t>
      </w:r>
      <w:r w:rsidR="000D50D7" w:rsidRPr="000D50D7">
        <w:t xml:space="preserve"> </w:t>
      </w:r>
      <w:r>
        <w:t>for</w:t>
      </w:r>
      <w:r w:rsidR="000D50D7" w:rsidRPr="000D50D7">
        <w:t xml:space="preserve"> </w:t>
      </w:r>
      <w:r>
        <w:t>the</w:t>
      </w:r>
      <w:r w:rsidR="000D50D7" w:rsidRPr="000D50D7">
        <w:t xml:space="preserve"> </w:t>
      </w:r>
      <w:r>
        <w:t>payment</w:t>
      </w:r>
      <w:r w:rsidR="000D50D7" w:rsidRPr="000D50D7">
        <w:t xml:space="preserve"> </w:t>
      </w:r>
      <w:r>
        <w:t>of</w:t>
      </w:r>
      <w:r w:rsidR="000D50D7" w:rsidRPr="000D50D7">
        <w:t xml:space="preserve"> </w:t>
      </w:r>
      <w:r>
        <w:t>compensation</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to</w:t>
      </w:r>
      <w:r w:rsidR="000D50D7" w:rsidRPr="000D50D7">
        <w:t xml:space="preserve"> </w:t>
      </w:r>
      <w:r>
        <w:t>that</w:t>
      </w:r>
      <w:r w:rsidR="000D50D7" w:rsidRPr="000D50D7">
        <w:t xml:space="preserve"> </w:t>
      </w:r>
      <w:r>
        <w:t>utility</w:t>
      </w:r>
      <w:r w:rsidR="000D50D7" w:rsidRPr="000D50D7">
        <w:t xml:space="preserve"> </w:t>
      </w:r>
      <w:r>
        <w:t>undertaker</w:t>
      </w:r>
      <w:r w:rsidR="000D50D7" w:rsidRPr="000D50D7">
        <w:t xml:space="preserve"> </w:t>
      </w:r>
      <w:r>
        <w:t>as</w:t>
      </w:r>
      <w:r w:rsidR="000D50D7" w:rsidRPr="000D50D7">
        <w:t xml:space="preserve"> </w:t>
      </w:r>
      <w:r>
        <w:t>appears</w:t>
      </w:r>
      <w:r w:rsidR="000D50D7" w:rsidRPr="000D50D7">
        <w:t xml:space="preserve"> </w:t>
      </w:r>
      <w:r>
        <w:t>to</w:t>
      </w:r>
      <w:r w:rsidR="000D50D7" w:rsidRPr="000D50D7">
        <w:t xml:space="preserve"> </w:t>
      </w:r>
      <w:r>
        <w:t>the</w:t>
      </w:r>
      <w:r w:rsidR="000D50D7" w:rsidRPr="000D50D7">
        <w:t xml:space="preserve"> </w:t>
      </w:r>
      <w:r>
        <w:t>arbitrator</w:t>
      </w:r>
      <w:r w:rsidR="000D50D7" w:rsidRPr="000D50D7">
        <w:t xml:space="preserve"> </w:t>
      </w:r>
      <w:r>
        <w:t>to</w:t>
      </w:r>
      <w:r w:rsidR="000D50D7" w:rsidRPr="000D50D7">
        <w:t xml:space="preserve"> </w:t>
      </w:r>
      <w:r>
        <w:t>be</w:t>
      </w:r>
      <w:r w:rsidR="000D50D7" w:rsidRPr="000D50D7">
        <w:t xml:space="preserve"> </w:t>
      </w:r>
      <w:r>
        <w:t>reasonable</w:t>
      </w:r>
      <w:r w:rsidR="000D50D7" w:rsidRPr="000D50D7">
        <w:t xml:space="preserve"> </w:t>
      </w:r>
      <w:r>
        <w:t>having</w:t>
      </w:r>
      <w:r w:rsidR="000D50D7" w:rsidRPr="000D50D7">
        <w:t xml:space="preserve"> </w:t>
      </w:r>
      <w:r>
        <w:t>regard</w:t>
      </w:r>
      <w:r w:rsidR="000D50D7" w:rsidRPr="000D50D7">
        <w:t xml:space="preserve"> </w:t>
      </w:r>
      <w:r>
        <w:t>to</w:t>
      </w:r>
      <w:r w:rsidR="000D50D7" w:rsidRPr="000D50D7">
        <w:t xml:space="preserve"> </w:t>
      </w:r>
      <w:r>
        <w:t>all</w:t>
      </w:r>
      <w:r w:rsidR="000D50D7" w:rsidRPr="000D50D7">
        <w:t xml:space="preserve"> </w:t>
      </w:r>
      <w:r>
        <w:t>the</w:t>
      </w:r>
      <w:r w:rsidR="000D50D7" w:rsidRPr="000D50D7">
        <w:t xml:space="preserve"> </w:t>
      </w:r>
      <w:r>
        <w:t>circumstances</w:t>
      </w:r>
      <w:r w:rsidR="000D50D7" w:rsidRPr="000D50D7">
        <w:t xml:space="preserve"> </w:t>
      </w:r>
      <w:r>
        <w:t>of</w:t>
      </w:r>
      <w:r w:rsidR="000D50D7" w:rsidRPr="000D50D7">
        <w:t xml:space="preserve"> </w:t>
      </w:r>
      <w:r>
        <w:t>the</w:t>
      </w:r>
      <w:r w:rsidR="000D50D7" w:rsidRPr="000D50D7">
        <w:t xml:space="preserve"> </w:t>
      </w:r>
      <w:r>
        <w:t>particular</w:t>
      </w:r>
      <w:r w:rsidR="000D50D7" w:rsidRPr="000D50D7">
        <w:t xml:space="preserve"> </w:t>
      </w:r>
      <w:r>
        <w:t>case.</w:t>
      </w:r>
    </w:p>
    <w:p w14:paraId="00E4CF5A" w14:textId="77777777" w:rsidR="00283174" w:rsidRDefault="00283174" w:rsidP="00283174">
      <w:pPr>
        <w:pStyle w:val="N1"/>
      </w:pPr>
      <w:r>
        <w:t>—</w:t>
      </w:r>
      <w:r>
        <w:fldChar w:fldCharType="begin"/>
      </w:r>
      <w:bookmarkStart w:id="1253" w:name="_Ref94171919"/>
      <w:bookmarkEnd w:id="1253"/>
      <w:r>
        <w:instrText xml:space="preserve"> LISTNUM "SEQ1" \l 2 </w:instrText>
      </w:r>
      <w:r>
        <w:fldChar w:fldCharType="end"/>
      </w:r>
      <w:r w:rsidR="000D50D7" w:rsidRPr="000D50D7">
        <w:t> </w:t>
      </w:r>
      <w:r>
        <w:t>Not</w:t>
      </w:r>
      <w:r w:rsidR="000D50D7" w:rsidRPr="000D50D7">
        <w:t xml:space="preserve"> </w:t>
      </w:r>
      <w:r>
        <w:t>less</w:t>
      </w:r>
      <w:r w:rsidR="000D50D7" w:rsidRPr="000D50D7">
        <w:t xml:space="preserve"> </w:t>
      </w:r>
      <w:r>
        <w:t>than</w:t>
      </w:r>
      <w:r w:rsidR="000D50D7" w:rsidRPr="000D50D7">
        <w:t xml:space="preserve"> </w:t>
      </w:r>
      <w:r>
        <w:t>28</w:t>
      </w:r>
      <w:r w:rsidR="000D50D7" w:rsidRPr="000D50D7">
        <w:t xml:space="preserve"> </w:t>
      </w:r>
      <w:r>
        <w:t>days</w:t>
      </w:r>
      <w:r w:rsidR="000D50D7" w:rsidRPr="000D50D7">
        <w:t xml:space="preserve"> </w:t>
      </w:r>
      <w:r>
        <w:t>before</w:t>
      </w:r>
      <w:r w:rsidR="000D50D7" w:rsidRPr="000D50D7">
        <w:t xml:space="preserve"> </w:t>
      </w:r>
      <w:r>
        <w:t>starting</w:t>
      </w:r>
      <w:r w:rsidR="000D50D7" w:rsidRPr="000D50D7">
        <w:t xml:space="preserve"> </w:t>
      </w:r>
      <w:r>
        <w:t>the</w:t>
      </w:r>
      <w:r w:rsidR="000D50D7" w:rsidRPr="000D50D7">
        <w:t xml:space="preserve"> </w:t>
      </w:r>
      <w:r>
        <w:t>execution</w:t>
      </w:r>
      <w:r w:rsidR="000D50D7" w:rsidRPr="000D50D7">
        <w:t xml:space="preserve"> </w:t>
      </w:r>
      <w:r>
        <w:t>of</w:t>
      </w:r>
      <w:r w:rsidR="000D50D7" w:rsidRPr="000D50D7">
        <w:t xml:space="preserve"> </w:t>
      </w:r>
      <w:r>
        <w:t>any</w:t>
      </w:r>
      <w:r w:rsidR="000D50D7" w:rsidRPr="000D50D7">
        <w:t xml:space="preserve"> </w:t>
      </w:r>
      <w:r>
        <w:t>works</w:t>
      </w:r>
      <w:r w:rsidR="000D50D7" w:rsidRPr="000D50D7">
        <w:t xml:space="preserve"> </w:t>
      </w:r>
      <w:r>
        <w:t>in,</w:t>
      </w:r>
      <w:r w:rsidR="000D50D7" w:rsidRPr="000D50D7">
        <w:t xml:space="preserve"> </w:t>
      </w:r>
      <w:r>
        <w:t>on</w:t>
      </w:r>
      <w:r w:rsidR="000D50D7" w:rsidRPr="000D50D7">
        <w:t xml:space="preserve"> </w:t>
      </w:r>
      <w:r>
        <w:t>or</w:t>
      </w:r>
      <w:r w:rsidR="000D50D7" w:rsidRPr="000D50D7">
        <w:t xml:space="preserve"> </w:t>
      </w:r>
      <w:r>
        <w:t>under</w:t>
      </w:r>
      <w:r w:rsidR="000D50D7" w:rsidRPr="000D50D7">
        <w:t xml:space="preserve"> </w:t>
      </w:r>
      <w:r>
        <w:t>any</w:t>
      </w:r>
      <w:r w:rsidR="000D50D7" w:rsidRPr="000D50D7">
        <w:t xml:space="preserve"> </w:t>
      </w:r>
      <w:r>
        <w:t>land</w:t>
      </w:r>
      <w:r w:rsidR="000D50D7" w:rsidRPr="000D50D7">
        <w:t xml:space="preserve"> </w:t>
      </w:r>
      <w:r>
        <w:t>purchased,</w:t>
      </w:r>
      <w:r w:rsidR="000D50D7" w:rsidRPr="000D50D7">
        <w:t xml:space="preserve"> </w:t>
      </w:r>
      <w:r>
        <w:t>held,</w:t>
      </w:r>
      <w:r w:rsidR="000D50D7" w:rsidRPr="000D50D7">
        <w:t xml:space="preserve"> </w:t>
      </w:r>
      <w:r>
        <w:t>appropriated</w:t>
      </w:r>
      <w:r w:rsidR="000D50D7" w:rsidRPr="000D50D7">
        <w:t xml:space="preserve"> </w:t>
      </w:r>
      <w:r>
        <w:t>or</w:t>
      </w:r>
      <w:r w:rsidR="000D50D7" w:rsidRPr="000D50D7">
        <w:t xml:space="preserve"> </w:t>
      </w:r>
      <w:r>
        <w:t>used</w:t>
      </w:r>
      <w:r w:rsidR="000D50D7" w:rsidRPr="000D50D7">
        <w:t xml:space="preserve"> </w:t>
      </w:r>
      <w:r>
        <w:t>under</w:t>
      </w:r>
      <w:r w:rsidR="000D50D7" w:rsidRPr="000D50D7">
        <w:t xml:space="preserve"> </w:t>
      </w:r>
      <w:r>
        <w:t>this</w:t>
      </w:r>
      <w:r w:rsidR="000D50D7" w:rsidRPr="000D50D7">
        <w:t xml:space="preserve"> </w:t>
      </w:r>
      <w:r>
        <w:t>Order</w:t>
      </w:r>
      <w:r w:rsidR="000D50D7" w:rsidRPr="000D50D7">
        <w:t xml:space="preserve"> </w:t>
      </w:r>
      <w:r>
        <w:t>that</w:t>
      </w:r>
      <w:r w:rsidR="000D50D7" w:rsidRPr="000D50D7">
        <w:t xml:space="preserve"> </w:t>
      </w:r>
      <w:r>
        <w:t>are</w:t>
      </w:r>
      <w:r w:rsidR="000D50D7" w:rsidRPr="000D50D7">
        <w:t xml:space="preserve"> </w:t>
      </w:r>
      <w:r>
        <w:t>near</w:t>
      </w:r>
      <w:r w:rsidR="000D50D7" w:rsidRPr="000D50D7">
        <w:t xml:space="preserve"> </w:t>
      </w:r>
      <w:r>
        <w:t>to,</w:t>
      </w:r>
      <w:r w:rsidR="000D50D7" w:rsidRPr="000D50D7">
        <w:t xml:space="preserve"> </w:t>
      </w:r>
      <w:r>
        <w:t>or</w:t>
      </w:r>
      <w:r w:rsidR="000D50D7" w:rsidRPr="000D50D7">
        <w:t xml:space="preserve"> </w:t>
      </w:r>
      <w:r>
        <w:t>will</w:t>
      </w:r>
      <w:r w:rsidR="000D50D7" w:rsidRPr="000D50D7">
        <w:t xml:space="preserve"> </w:t>
      </w:r>
      <w:r>
        <w:t>or</w:t>
      </w:r>
      <w:r w:rsidR="000D50D7" w:rsidRPr="000D50D7">
        <w:t xml:space="preserve"> </w:t>
      </w:r>
      <w:r>
        <w:t>may</w:t>
      </w:r>
      <w:r w:rsidR="000D50D7" w:rsidRPr="000D50D7">
        <w:t xml:space="preserve"> </w:t>
      </w:r>
      <w:r>
        <w:t>affect,</w:t>
      </w:r>
      <w:r w:rsidR="000D50D7" w:rsidRPr="000D50D7">
        <w:t xml:space="preserve"> </w:t>
      </w:r>
      <w:r>
        <w:t>any</w:t>
      </w:r>
      <w:r w:rsidR="000D50D7" w:rsidRPr="000D50D7">
        <w:t xml:space="preserve"> </w:t>
      </w:r>
      <w:r>
        <w:t>apparatus</w:t>
      </w:r>
      <w:r w:rsidR="000D50D7" w:rsidRPr="000D50D7">
        <w:t xml:space="preserve"> </w:t>
      </w:r>
      <w:r>
        <w:t>the</w:t>
      </w:r>
      <w:r w:rsidR="000D50D7" w:rsidRPr="000D50D7">
        <w:t xml:space="preserve"> </w:t>
      </w:r>
      <w:r>
        <w:t>removal</w:t>
      </w:r>
      <w:r w:rsidR="000D50D7" w:rsidRPr="000D50D7">
        <w:t xml:space="preserve"> </w:t>
      </w:r>
      <w:r>
        <w:t>of</w:t>
      </w:r>
      <w:r w:rsidR="000D50D7" w:rsidRPr="000D50D7">
        <w:t xml:space="preserve"> </w:t>
      </w:r>
      <w:r>
        <w:t>which</w:t>
      </w:r>
      <w:r w:rsidR="000D50D7" w:rsidRPr="000D50D7">
        <w:t xml:space="preserve"> </w:t>
      </w:r>
      <w:r>
        <w:t>has</w:t>
      </w:r>
      <w:r w:rsidR="000D50D7" w:rsidRPr="000D50D7">
        <w:t xml:space="preserve"> </w:t>
      </w:r>
      <w:r>
        <w:t>not</w:t>
      </w:r>
      <w:r w:rsidR="000D50D7" w:rsidRPr="000D50D7">
        <w:t xml:space="preserve"> </w:t>
      </w:r>
      <w:r>
        <w:t>been</w:t>
      </w:r>
      <w:r w:rsidR="000D50D7" w:rsidRPr="000D50D7">
        <w:t xml:space="preserve"> </w:t>
      </w:r>
      <w:r>
        <w:t>required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_Ref94171708 \r \h </w:instrText>
      </w:r>
      <w:r>
        <w:fldChar w:fldCharType="separate"/>
      </w:r>
      <w:r w:rsidR="000D50D7">
        <w:t>6(2)</w:t>
      </w:r>
      <w:r>
        <w:fldChar w:fldCharType="end"/>
      </w:r>
      <w:r>
        <w:t>,</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submit</w:t>
      </w:r>
      <w:r w:rsidR="000D50D7" w:rsidRPr="000D50D7">
        <w:t xml:space="preserve"> </w:t>
      </w:r>
      <w:r>
        <w:t>to</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a</w:t>
      </w:r>
      <w:r w:rsidR="000D50D7" w:rsidRPr="000D50D7">
        <w:t xml:space="preserve"> </w:t>
      </w:r>
      <w:r>
        <w:t>plan,</w:t>
      </w:r>
      <w:r w:rsidR="000D50D7" w:rsidRPr="000D50D7">
        <w:t xml:space="preserve"> </w:t>
      </w:r>
      <w:r>
        <w:t>section</w:t>
      </w:r>
      <w:r w:rsidR="000D50D7" w:rsidRPr="000D50D7">
        <w:t xml:space="preserve"> </w:t>
      </w:r>
      <w:r>
        <w:t>and</w:t>
      </w:r>
      <w:r w:rsidR="000D50D7" w:rsidRPr="000D50D7">
        <w:t xml:space="preserve"> </w:t>
      </w:r>
      <w:r>
        <w:t>description</w:t>
      </w:r>
      <w:r w:rsidR="000D50D7" w:rsidRPr="000D50D7">
        <w:t xml:space="preserve"> </w:t>
      </w:r>
      <w:r>
        <w:t>of</w:t>
      </w:r>
      <w:r w:rsidR="000D50D7" w:rsidRPr="000D50D7">
        <w:t xml:space="preserve"> </w:t>
      </w:r>
      <w:r>
        <w:t>the</w:t>
      </w:r>
      <w:r w:rsidR="000D50D7" w:rsidRPr="000D50D7">
        <w:t xml:space="preserve"> </w:t>
      </w:r>
      <w:r>
        <w:t>works</w:t>
      </w:r>
      <w:r w:rsidR="000D50D7" w:rsidRPr="000D50D7">
        <w:t xml:space="preserve"> </w:t>
      </w:r>
      <w:r>
        <w:t>to</w:t>
      </w:r>
      <w:r w:rsidR="000D50D7" w:rsidRPr="000D50D7">
        <w:t xml:space="preserve"> </w:t>
      </w:r>
      <w:r>
        <w:t>be</w:t>
      </w:r>
      <w:r w:rsidR="000D50D7" w:rsidRPr="000D50D7">
        <w:t xml:space="preserve"> </w:t>
      </w:r>
      <w:r>
        <w:t>executed.</w:t>
      </w:r>
    </w:p>
    <w:p w14:paraId="64F35DA0" w14:textId="77777777" w:rsidR="00283174" w:rsidRDefault="00283174" w:rsidP="00283174">
      <w:pPr>
        <w:pStyle w:val="N2"/>
      </w:pPr>
      <w:bookmarkStart w:id="1254" w:name="_Ref94171945"/>
      <w:r>
        <w:t>Those</w:t>
      </w:r>
      <w:r w:rsidR="000D50D7" w:rsidRPr="000D50D7">
        <w:t xml:space="preserve"> </w:t>
      </w:r>
      <w:r>
        <w:t>works</w:t>
      </w:r>
      <w:r w:rsidR="000D50D7" w:rsidRPr="000D50D7">
        <w:t xml:space="preserve"> </w:t>
      </w:r>
      <w:r>
        <w:t>must</w:t>
      </w:r>
      <w:r w:rsidR="000D50D7" w:rsidRPr="000D50D7">
        <w:t xml:space="preserve"> </w:t>
      </w:r>
      <w:r>
        <w:t>be</w:t>
      </w:r>
      <w:r w:rsidR="000D50D7" w:rsidRPr="000D50D7">
        <w:t xml:space="preserve"> </w:t>
      </w:r>
      <w:r>
        <w:t>executed</w:t>
      </w:r>
      <w:r w:rsidR="000D50D7" w:rsidRPr="000D50D7">
        <w:t xml:space="preserve"> </w:t>
      </w:r>
      <w:r>
        <w:t>only</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plan,</w:t>
      </w:r>
      <w:r w:rsidR="000D50D7" w:rsidRPr="000D50D7">
        <w:t xml:space="preserve"> </w:t>
      </w:r>
      <w:r>
        <w:t>section</w:t>
      </w:r>
      <w:r w:rsidR="000D50D7" w:rsidRPr="000D50D7">
        <w:t xml:space="preserve"> </w:t>
      </w:r>
      <w:r>
        <w:t>and</w:t>
      </w:r>
      <w:r w:rsidR="000D50D7" w:rsidRPr="000D50D7">
        <w:t xml:space="preserve"> </w:t>
      </w:r>
      <w:r>
        <w:t>description</w:t>
      </w:r>
      <w:r w:rsidR="000D50D7" w:rsidRPr="000D50D7">
        <w:t xml:space="preserve"> </w:t>
      </w:r>
      <w:r>
        <w:t>submitted</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_Ref94171919 \r \h </w:instrText>
      </w:r>
      <w:r>
        <w:fldChar w:fldCharType="separate"/>
      </w:r>
      <w:r w:rsidR="000D50D7">
        <w:t>(1)</w:t>
      </w:r>
      <w:r>
        <w:fldChar w:fldCharType="end"/>
      </w:r>
      <w:r w:rsidR="000D50D7" w:rsidRPr="000D50D7">
        <w:t xml:space="preserve"> </w:t>
      </w:r>
      <w:r>
        <w:t>and</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such</w:t>
      </w:r>
      <w:r w:rsidR="000D50D7" w:rsidRPr="000D50D7">
        <w:t xml:space="preserve"> </w:t>
      </w:r>
      <w:r>
        <w:t>reasonable</w:t>
      </w:r>
      <w:r w:rsidR="000D50D7" w:rsidRPr="000D50D7">
        <w:t xml:space="preserve"> </w:t>
      </w:r>
      <w:r>
        <w:t>requirements</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made</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sub-paragraph</w:t>
      </w:r>
      <w:r w:rsidR="000D50D7" w:rsidRPr="000D50D7">
        <w:t xml:space="preserve"> </w:t>
      </w:r>
      <w:r>
        <w:fldChar w:fldCharType="begin"/>
      </w:r>
      <w:r>
        <w:instrText xml:space="preserve"> REF _Ref94171931 \r \h </w:instrText>
      </w:r>
      <w:r>
        <w:fldChar w:fldCharType="separate"/>
      </w:r>
      <w:r w:rsidR="000D50D7">
        <w:t>(3)</w:t>
      </w:r>
      <w:r>
        <w:fldChar w:fldCharType="end"/>
      </w:r>
      <w:r w:rsidR="000D50D7" w:rsidRPr="000D50D7">
        <w:t xml:space="preserve"> </w:t>
      </w:r>
      <w:r>
        <w:t>by</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for</w:t>
      </w:r>
      <w:r w:rsidR="000D50D7" w:rsidRPr="000D50D7">
        <w:t xml:space="preserve"> </w:t>
      </w:r>
      <w:r>
        <w:t>the</w:t>
      </w:r>
      <w:r w:rsidR="000D50D7" w:rsidRPr="000D50D7">
        <w:t xml:space="preserve"> </w:t>
      </w:r>
      <w:r>
        <w:t>alteration</w:t>
      </w:r>
      <w:r w:rsidR="000D50D7" w:rsidRPr="000D50D7">
        <w:t xml:space="preserve"> </w:t>
      </w:r>
      <w:r>
        <w:t>or</w:t>
      </w:r>
      <w:r w:rsidR="000D50D7" w:rsidRPr="000D50D7">
        <w:t xml:space="preserve"> </w:t>
      </w:r>
      <w:r>
        <w:t>otherwise</w:t>
      </w:r>
      <w:r w:rsidR="000D50D7" w:rsidRPr="000D50D7">
        <w:t xml:space="preserve"> </w:t>
      </w:r>
      <w:r>
        <w:t>for</w:t>
      </w:r>
      <w:r w:rsidR="000D50D7" w:rsidRPr="000D50D7">
        <w:t xml:space="preserve"> </w:t>
      </w:r>
      <w:r>
        <w:t>the</w:t>
      </w:r>
      <w:r w:rsidR="000D50D7" w:rsidRPr="000D50D7">
        <w:t xml:space="preserve"> </w:t>
      </w:r>
      <w:r>
        <w:t>protection</w:t>
      </w:r>
      <w:r w:rsidR="000D50D7" w:rsidRPr="000D50D7">
        <w:t xml:space="preserve"> </w:t>
      </w:r>
      <w:r>
        <w:t>of</w:t>
      </w:r>
      <w:r w:rsidR="000D50D7" w:rsidRPr="000D50D7">
        <w:t xml:space="preserve"> </w:t>
      </w:r>
      <w:r>
        <w:t>the</w:t>
      </w:r>
      <w:r w:rsidR="000D50D7" w:rsidRPr="000D50D7">
        <w:t xml:space="preserve"> </w:t>
      </w:r>
      <w:r>
        <w:t>apparatus,</w:t>
      </w:r>
      <w:r w:rsidR="000D50D7" w:rsidRPr="000D50D7">
        <w:t xml:space="preserve"> </w:t>
      </w:r>
      <w:r>
        <w:t>or</w:t>
      </w:r>
      <w:r w:rsidR="000D50D7" w:rsidRPr="000D50D7">
        <w:t xml:space="preserve"> </w:t>
      </w:r>
      <w:r>
        <w:t>for</w:t>
      </w:r>
      <w:r w:rsidR="000D50D7" w:rsidRPr="000D50D7">
        <w:t xml:space="preserve"> </w:t>
      </w:r>
      <w:r>
        <w:t>securing</w:t>
      </w:r>
      <w:r w:rsidR="000D50D7" w:rsidRPr="000D50D7">
        <w:t xml:space="preserve"> </w:t>
      </w:r>
      <w:r>
        <w:t>access</w:t>
      </w:r>
      <w:r w:rsidR="000D50D7" w:rsidRPr="000D50D7">
        <w:t xml:space="preserve"> </w:t>
      </w:r>
      <w:r>
        <w:t>to</w:t>
      </w:r>
      <w:r w:rsidR="000D50D7" w:rsidRPr="000D50D7">
        <w:t xml:space="preserve"> </w:t>
      </w:r>
      <w:r>
        <w:t>it,</w:t>
      </w:r>
      <w:r w:rsidR="000D50D7" w:rsidRPr="000D50D7">
        <w:t xml:space="preserve"> </w:t>
      </w:r>
      <w:r>
        <w:t>and</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is</w:t>
      </w:r>
      <w:r w:rsidR="000D50D7" w:rsidRPr="000D50D7">
        <w:t xml:space="preserve"> </w:t>
      </w:r>
      <w:r>
        <w:t>entitled</w:t>
      </w:r>
      <w:r w:rsidR="000D50D7" w:rsidRPr="000D50D7">
        <w:t xml:space="preserve"> </w:t>
      </w:r>
      <w:r>
        <w:t>to</w:t>
      </w:r>
      <w:r w:rsidR="000D50D7" w:rsidRPr="000D50D7">
        <w:t xml:space="preserve"> </w:t>
      </w:r>
      <w:r>
        <w:t>watch</w:t>
      </w:r>
      <w:r w:rsidR="000D50D7" w:rsidRPr="000D50D7">
        <w:t xml:space="preserve"> </w:t>
      </w:r>
      <w:r>
        <w:t>and</w:t>
      </w:r>
      <w:r w:rsidR="000D50D7" w:rsidRPr="000D50D7">
        <w:t xml:space="preserve"> </w:t>
      </w:r>
      <w:r>
        <w:t>inspect</w:t>
      </w:r>
      <w:r w:rsidR="000D50D7" w:rsidRPr="000D50D7">
        <w:t xml:space="preserve"> </w:t>
      </w:r>
      <w:r>
        <w:t>the</w:t>
      </w:r>
      <w:r w:rsidR="000D50D7" w:rsidRPr="000D50D7">
        <w:t xml:space="preserve"> </w:t>
      </w:r>
      <w:r>
        <w:t>execution</w:t>
      </w:r>
      <w:r w:rsidR="000D50D7" w:rsidRPr="000D50D7">
        <w:t xml:space="preserve"> </w:t>
      </w:r>
      <w:r>
        <w:t>of</w:t>
      </w:r>
      <w:r w:rsidR="000D50D7" w:rsidRPr="000D50D7">
        <w:t xml:space="preserve"> </w:t>
      </w:r>
      <w:r>
        <w:t>those</w:t>
      </w:r>
      <w:r w:rsidR="000D50D7" w:rsidRPr="000D50D7">
        <w:t xml:space="preserve"> </w:t>
      </w:r>
      <w:r>
        <w:t>works.</w:t>
      </w:r>
      <w:bookmarkEnd w:id="1254"/>
    </w:p>
    <w:p w14:paraId="675BAA3A" w14:textId="77777777" w:rsidR="00283174" w:rsidRDefault="00283174" w:rsidP="00283174">
      <w:pPr>
        <w:pStyle w:val="N2"/>
      </w:pPr>
      <w:bookmarkStart w:id="1255" w:name="_Ref94171931"/>
      <w:r>
        <w:t>Any</w:t>
      </w:r>
      <w:r w:rsidR="000D50D7" w:rsidRPr="000D50D7">
        <w:t xml:space="preserve"> </w:t>
      </w:r>
      <w:r>
        <w:t>requirements</w:t>
      </w:r>
      <w:r w:rsidR="000D50D7" w:rsidRPr="000D50D7">
        <w:t xml:space="preserve"> </w:t>
      </w:r>
      <w:r>
        <w:t>made</w:t>
      </w:r>
      <w:r w:rsidR="000D50D7" w:rsidRPr="000D50D7">
        <w:t xml:space="preserve"> </w:t>
      </w:r>
      <w:r>
        <w:t>by</w:t>
      </w:r>
      <w:r w:rsidR="000D50D7" w:rsidRPr="000D50D7">
        <w:t xml:space="preserve"> </w:t>
      </w:r>
      <w:r>
        <w:t>a</w:t>
      </w:r>
      <w:r w:rsidR="000D50D7" w:rsidRPr="000D50D7">
        <w:t xml:space="preserve"> </w:t>
      </w:r>
      <w:r>
        <w:t>utility</w:t>
      </w:r>
      <w:r w:rsidR="000D50D7" w:rsidRPr="000D50D7">
        <w:t xml:space="preserve"> </w:t>
      </w:r>
      <w:r>
        <w:t>undertaker</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_Ref94171945 \r \h </w:instrText>
      </w:r>
      <w:r>
        <w:fldChar w:fldCharType="separate"/>
      </w:r>
      <w:r w:rsidR="000D50D7">
        <w:t>(2)</w:t>
      </w:r>
      <w:r>
        <w:fldChar w:fldCharType="end"/>
      </w:r>
      <w:r w:rsidR="000D50D7" w:rsidRPr="000D50D7">
        <w:t xml:space="preserve"> </w:t>
      </w:r>
      <w:r>
        <w:t>must</w:t>
      </w:r>
      <w:r w:rsidR="000D50D7" w:rsidRPr="000D50D7">
        <w:t xml:space="preserve"> </w:t>
      </w:r>
      <w:r>
        <w:t>be</w:t>
      </w:r>
      <w:r w:rsidR="000D50D7" w:rsidRPr="000D50D7">
        <w:t xml:space="preserve"> </w:t>
      </w:r>
      <w:r>
        <w:t>made</w:t>
      </w:r>
      <w:r w:rsidR="000D50D7" w:rsidRPr="000D50D7">
        <w:t xml:space="preserve"> </w:t>
      </w:r>
      <w:r>
        <w:t>within</w:t>
      </w:r>
      <w:r w:rsidR="000D50D7" w:rsidRPr="000D50D7">
        <w:t xml:space="preserve"> </w:t>
      </w:r>
      <w:r>
        <w:t>a</w:t>
      </w:r>
      <w:r w:rsidR="000D50D7" w:rsidRPr="000D50D7">
        <w:t xml:space="preserve"> </w:t>
      </w:r>
      <w:r>
        <w:t>period</w:t>
      </w:r>
      <w:r w:rsidR="000D50D7" w:rsidRPr="000D50D7">
        <w:t xml:space="preserve"> </w:t>
      </w:r>
      <w:r>
        <w:t>of</w:t>
      </w:r>
      <w:r w:rsidR="000D50D7" w:rsidRPr="000D50D7">
        <w:t xml:space="preserve"> </w:t>
      </w:r>
      <w:r>
        <w:t>21</w:t>
      </w:r>
      <w:r w:rsidR="000D50D7" w:rsidRPr="000D50D7">
        <w:t xml:space="preserve"> </w:t>
      </w:r>
      <w:r>
        <w:t>days</w:t>
      </w:r>
      <w:r w:rsidR="000D50D7" w:rsidRPr="000D50D7">
        <w:t xml:space="preserve"> </w:t>
      </w:r>
      <w:r>
        <w:t>beginning</w:t>
      </w:r>
      <w:r w:rsidR="000D50D7" w:rsidRPr="000D50D7">
        <w:t xml:space="preserve"> </w:t>
      </w:r>
      <w:r>
        <w:t>with</w:t>
      </w:r>
      <w:r w:rsidR="000D50D7" w:rsidRPr="000D50D7">
        <w:t xml:space="preserve"> </w:t>
      </w:r>
      <w:r>
        <w:t>the</w:t>
      </w:r>
      <w:r w:rsidR="000D50D7" w:rsidRPr="000D50D7">
        <w:t xml:space="preserve"> </w:t>
      </w:r>
      <w:r>
        <w:t>date</w:t>
      </w:r>
      <w:r w:rsidR="000D50D7" w:rsidRPr="000D50D7">
        <w:t xml:space="preserve"> </w:t>
      </w:r>
      <w:r>
        <w:t>on</w:t>
      </w:r>
      <w:r w:rsidR="000D50D7" w:rsidRPr="000D50D7">
        <w:t xml:space="preserve"> </w:t>
      </w:r>
      <w:r>
        <w:t>which</w:t>
      </w:r>
      <w:r w:rsidR="000D50D7" w:rsidRPr="000D50D7">
        <w:t xml:space="preserve"> </w:t>
      </w:r>
      <w:r>
        <w:t>a</w:t>
      </w:r>
      <w:r w:rsidR="000D50D7" w:rsidRPr="000D50D7">
        <w:t xml:space="preserve"> </w:t>
      </w:r>
      <w:r>
        <w:t>plan,</w:t>
      </w:r>
      <w:r w:rsidR="000D50D7" w:rsidRPr="000D50D7">
        <w:t xml:space="preserve"> </w:t>
      </w:r>
      <w:r>
        <w:t>section</w:t>
      </w:r>
      <w:r w:rsidR="000D50D7" w:rsidRPr="000D50D7">
        <w:t xml:space="preserve"> </w:t>
      </w:r>
      <w:r>
        <w:t>and</w:t>
      </w:r>
      <w:r w:rsidR="000D50D7" w:rsidRPr="000D50D7">
        <w:t xml:space="preserve"> </w:t>
      </w:r>
      <w:r>
        <w:t>description</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_Ref94171919 \r \h </w:instrText>
      </w:r>
      <w:r>
        <w:fldChar w:fldCharType="separate"/>
      </w:r>
      <w:r w:rsidR="000D50D7">
        <w:t>(1)</w:t>
      </w:r>
      <w:r>
        <w:fldChar w:fldCharType="end"/>
      </w:r>
      <w:r w:rsidR="000D50D7" w:rsidRPr="000D50D7">
        <w:t xml:space="preserve"> </w:t>
      </w:r>
      <w:r>
        <w:t>are</w:t>
      </w:r>
      <w:r w:rsidR="000D50D7" w:rsidRPr="000D50D7">
        <w:t xml:space="preserve"> </w:t>
      </w:r>
      <w:r>
        <w:t>submitted</w:t>
      </w:r>
      <w:r w:rsidR="000D50D7" w:rsidRPr="000D50D7">
        <w:t xml:space="preserve"> </w:t>
      </w:r>
      <w:r>
        <w:t>to</w:t>
      </w:r>
      <w:r w:rsidR="000D50D7" w:rsidRPr="000D50D7">
        <w:t xml:space="preserve"> </w:t>
      </w:r>
      <w:r>
        <w:t>it.</w:t>
      </w:r>
      <w:bookmarkEnd w:id="1255"/>
    </w:p>
    <w:p w14:paraId="429E55FA" w14:textId="77777777" w:rsidR="00283174" w:rsidRDefault="00283174" w:rsidP="00283174">
      <w:pPr>
        <w:pStyle w:val="N2"/>
      </w:pPr>
      <w:r>
        <w:t>If</w:t>
      </w:r>
      <w:r w:rsidR="000D50D7" w:rsidRPr="000D50D7">
        <w:t xml:space="preserve"> </w:t>
      </w:r>
      <w:r>
        <w:t>a</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sub-paragraph</w:t>
      </w:r>
      <w:r w:rsidR="000D50D7" w:rsidRPr="000D50D7">
        <w:t xml:space="preserve"> </w:t>
      </w:r>
      <w:r>
        <w:fldChar w:fldCharType="begin"/>
      </w:r>
      <w:r>
        <w:instrText xml:space="preserve"> REF _Ref94171931 \r \h </w:instrText>
      </w:r>
      <w:r>
        <w:fldChar w:fldCharType="separate"/>
      </w:r>
      <w:r w:rsidR="000D50D7">
        <w:t>(3)</w:t>
      </w:r>
      <w:r>
        <w:fldChar w:fldCharType="end"/>
      </w:r>
      <w:r w:rsidR="000D50D7" w:rsidRPr="000D50D7">
        <w:t xml:space="preserve"> </w:t>
      </w:r>
      <w:r>
        <w:t>and</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works</w:t>
      </w:r>
      <w:r w:rsidR="000D50D7" w:rsidRPr="000D50D7">
        <w:t xml:space="preserve"> </w:t>
      </w:r>
      <w:r>
        <w:t>proposed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reasonably</w:t>
      </w:r>
      <w:r w:rsidR="000D50D7" w:rsidRPr="000D50D7">
        <w:t xml:space="preserve"> </w:t>
      </w:r>
      <w:r>
        <w:t>requires</w:t>
      </w:r>
      <w:r w:rsidR="000D50D7" w:rsidRPr="000D50D7">
        <w:t xml:space="preserve"> </w:t>
      </w:r>
      <w:r>
        <w:t>the</w:t>
      </w:r>
      <w:r w:rsidR="000D50D7" w:rsidRPr="000D50D7">
        <w:t xml:space="preserve"> </w:t>
      </w:r>
      <w:r>
        <w:t>removal</w:t>
      </w:r>
      <w:r w:rsidR="000D50D7" w:rsidRPr="000D50D7">
        <w:t xml:space="preserve"> </w:t>
      </w:r>
      <w:r>
        <w:t>of</w:t>
      </w:r>
      <w:r w:rsidR="000D50D7" w:rsidRPr="000D50D7">
        <w:t xml:space="preserve"> </w:t>
      </w:r>
      <w:r>
        <w:t>any</w:t>
      </w:r>
      <w:r w:rsidR="000D50D7" w:rsidRPr="000D50D7">
        <w:t xml:space="preserve"> </w:t>
      </w:r>
      <w:r>
        <w:t>apparatus</w:t>
      </w:r>
      <w:r w:rsidR="000D50D7" w:rsidRPr="000D50D7">
        <w:t xml:space="preserve"> </w:t>
      </w:r>
      <w:r>
        <w:t>and</w:t>
      </w:r>
      <w:r w:rsidR="000D50D7" w:rsidRPr="000D50D7">
        <w:t xml:space="preserve"> </w:t>
      </w:r>
      <w:r>
        <w:t>gives</w:t>
      </w:r>
      <w:r w:rsidR="000D50D7" w:rsidRPr="000D50D7">
        <w:t xml:space="preserve"> </w:t>
      </w:r>
      <w:r>
        <w:t>written</w:t>
      </w:r>
      <w:r w:rsidR="000D50D7" w:rsidRPr="000D50D7">
        <w:t xml:space="preserve"> </w:t>
      </w:r>
      <w:r>
        <w:t>notice</w:t>
      </w:r>
      <w:r w:rsidR="000D50D7" w:rsidRPr="000D50D7">
        <w:t xml:space="preserve"> </w:t>
      </w:r>
      <w:r>
        <w:t>to</w:t>
      </w:r>
      <w:r w:rsidR="000D50D7" w:rsidRPr="000D50D7">
        <w:t xml:space="preserve"> </w:t>
      </w:r>
      <w:r>
        <w:t>the</w:t>
      </w:r>
      <w:r w:rsidR="000D50D7" w:rsidRPr="000D50D7">
        <w:t xml:space="preserve"> </w:t>
      </w:r>
      <w:r>
        <w:t>undertaker</w:t>
      </w:r>
      <w:r w:rsidR="000D50D7" w:rsidRPr="000D50D7">
        <w:t xml:space="preserve"> </w:t>
      </w:r>
      <w:r>
        <w:t>of</w:t>
      </w:r>
      <w:r w:rsidR="000D50D7" w:rsidRPr="000D50D7">
        <w:t xml:space="preserve"> </w:t>
      </w:r>
      <w:r>
        <w:t>that</w:t>
      </w:r>
      <w:r w:rsidR="000D50D7" w:rsidRPr="000D50D7">
        <w:t xml:space="preserve"> </w:t>
      </w:r>
      <w:r>
        <w:t>requirement,</w:t>
      </w:r>
      <w:r w:rsidR="000D50D7" w:rsidRPr="000D50D7">
        <w:t xml:space="preserve"> </w:t>
      </w:r>
      <w:r>
        <w:t>paragraphs</w:t>
      </w:r>
      <w:r w:rsidR="000D50D7" w:rsidRPr="000D50D7">
        <w:t xml:space="preserve"> </w:t>
      </w:r>
      <w:r>
        <w:fldChar w:fldCharType="begin"/>
      </w:r>
      <w:r>
        <w:instrText xml:space="preserve"> REF _Ref94172002 \r \h </w:instrText>
      </w:r>
      <w:r>
        <w:fldChar w:fldCharType="separate"/>
      </w:r>
      <w:r w:rsidR="000D50D7">
        <w:t>1</w:t>
      </w:r>
      <w:r>
        <w:fldChar w:fldCharType="end"/>
      </w:r>
      <w:r w:rsidR="000D50D7" w:rsidRPr="000D50D7">
        <w:t xml:space="preserve"> </w:t>
      </w:r>
      <w:r>
        <w:t>to</w:t>
      </w:r>
      <w:r w:rsidR="000D50D7" w:rsidRPr="000D50D7">
        <w:t xml:space="preserve"> </w:t>
      </w:r>
      <w:r>
        <w:fldChar w:fldCharType="begin"/>
      </w:r>
      <w:r>
        <w:instrText xml:space="preserve"> REF _Ref94172008 \r \h </w:instrText>
      </w:r>
      <w:r>
        <w:fldChar w:fldCharType="separate"/>
      </w:r>
      <w:r w:rsidR="000D50D7">
        <w:t>7</w:t>
      </w:r>
      <w:r>
        <w:fldChar w:fldCharType="end"/>
      </w:r>
      <w:r w:rsidR="000D50D7" w:rsidRPr="000D50D7">
        <w:t xml:space="preserve"> </w:t>
      </w:r>
      <w:r>
        <w:t>apply</w:t>
      </w:r>
      <w:r w:rsidR="000D50D7" w:rsidRPr="000D50D7">
        <w:t xml:space="preserve"> </w:t>
      </w:r>
      <w:r>
        <w:t>as</w:t>
      </w:r>
      <w:r w:rsidR="000D50D7" w:rsidRPr="000D50D7">
        <w:t xml:space="preserve"> </w:t>
      </w:r>
      <w:r>
        <w:t>if</w:t>
      </w:r>
      <w:r w:rsidR="000D50D7" w:rsidRPr="000D50D7">
        <w:t xml:space="preserve"> </w:t>
      </w:r>
      <w:r>
        <w:t>the</w:t>
      </w:r>
      <w:r w:rsidR="000D50D7" w:rsidRPr="000D50D7">
        <w:t xml:space="preserve"> </w:t>
      </w:r>
      <w:r>
        <w:t>removal</w:t>
      </w:r>
      <w:r w:rsidR="000D50D7" w:rsidRPr="000D50D7">
        <w:t xml:space="preserve"> </w:t>
      </w:r>
      <w:r>
        <w:t>of</w:t>
      </w:r>
      <w:r w:rsidR="000D50D7" w:rsidRPr="000D50D7">
        <w:t xml:space="preserve"> </w:t>
      </w:r>
      <w:r>
        <w:t>the</w:t>
      </w:r>
      <w:r w:rsidR="000D50D7" w:rsidRPr="000D50D7">
        <w:t xml:space="preserve"> </w:t>
      </w:r>
      <w:r>
        <w:t>apparatus</w:t>
      </w:r>
      <w:r w:rsidR="000D50D7" w:rsidRPr="000D50D7">
        <w:t xml:space="preserve"> </w:t>
      </w:r>
      <w:r>
        <w:t>had</w:t>
      </w:r>
      <w:r w:rsidR="000D50D7" w:rsidRPr="000D50D7">
        <w:t xml:space="preserve"> </w:t>
      </w:r>
      <w:r>
        <w:t>been</w:t>
      </w:r>
      <w:r w:rsidR="000D50D7" w:rsidRPr="000D50D7">
        <w:t xml:space="preserve"> </w:t>
      </w:r>
      <w:r>
        <w:t>required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_Ref94171708 \r \h </w:instrText>
      </w:r>
      <w:r>
        <w:fldChar w:fldCharType="separate"/>
      </w:r>
      <w:r w:rsidR="000D50D7">
        <w:t>6(2)</w:t>
      </w:r>
      <w:r>
        <w:fldChar w:fldCharType="end"/>
      </w:r>
      <w:r>
        <w:t>.</w:t>
      </w:r>
    </w:p>
    <w:p w14:paraId="4F5528AB" w14:textId="77777777" w:rsidR="00283174" w:rsidRDefault="00283174" w:rsidP="00283174">
      <w:pPr>
        <w:pStyle w:val="N2"/>
      </w:pPr>
      <w:r>
        <w:t>Nothing</w:t>
      </w:r>
      <w:r w:rsidR="000D50D7" w:rsidRPr="000D50D7">
        <w:t xml:space="preserve"> </w:t>
      </w:r>
      <w:r>
        <w:t>in</w:t>
      </w:r>
      <w:r w:rsidR="000D50D7" w:rsidRPr="000D50D7">
        <w:t xml:space="preserve"> </w:t>
      </w:r>
      <w:r>
        <w:t>this</w:t>
      </w:r>
      <w:r w:rsidR="000D50D7" w:rsidRPr="000D50D7">
        <w:t xml:space="preserve"> </w:t>
      </w:r>
      <w:r>
        <w:t>paragraph</w:t>
      </w:r>
      <w:r w:rsidR="000D50D7" w:rsidRPr="000D50D7">
        <w:t xml:space="preserve"> </w:t>
      </w:r>
      <w:r>
        <w:t>precludes</w:t>
      </w:r>
      <w:r w:rsidR="000D50D7" w:rsidRPr="000D50D7">
        <w:t xml:space="preserve"> </w:t>
      </w:r>
      <w:r>
        <w:t>the</w:t>
      </w:r>
      <w:r w:rsidR="000D50D7" w:rsidRPr="000D50D7">
        <w:t xml:space="preserve"> </w:t>
      </w:r>
      <w:r>
        <w:t>undertaker</w:t>
      </w:r>
      <w:r w:rsidR="000D50D7" w:rsidRPr="000D50D7">
        <w:t xml:space="preserve"> </w:t>
      </w:r>
      <w:r>
        <w:t>from</w:t>
      </w:r>
      <w:r w:rsidR="000D50D7" w:rsidRPr="000D50D7">
        <w:t xml:space="preserve"> </w:t>
      </w:r>
      <w:r>
        <w:t>submitting</w:t>
      </w:r>
      <w:r w:rsidR="000D50D7" w:rsidRPr="000D50D7">
        <w:t xml:space="preserve"> </w:t>
      </w:r>
      <w:r>
        <w:t>at</w:t>
      </w:r>
      <w:r w:rsidR="000D50D7" w:rsidRPr="000D50D7">
        <w:t xml:space="preserve"> </w:t>
      </w:r>
      <w:r>
        <w:t>any</w:t>
      </w:r>
      <w:r w:rsidR="000D50D7" w:rsidRPr="000D50D7">
        <w:t xml:space="preserve"> </w:t>
      </w:r>
      <w:r>
        <w:t>time</w:t>
      </w:r>
      <w:r w:rsidR="000D50D7" w:rsidRPr="000D50D7">
        <w:t xml:space="preserve"> </w:t>
      </w:r>
      <w:r>
        <w:t>or</w:t>
      </w:r>
      <w:r w:rsidR="000D50D7" w:rsidRPr="000D50D7">
        <w:t xml:space="preserve"> </w:t>
      </w:r>
      <w:r>
        <w:t>from</w:t>
      </w:r>
      <w:r w:rsidR="000D50D7" w:rsidRPr="000D50D7">
        <w:t xml:space="preserve"> </w:t>
      </w:r>
      <w:r>
        <w:t>time</w:t>
      </w:r>
      <w:r w:rsidR="000D50D7" w:rsidRPr="000D50D7">
        <w:t xml:space="preserve"> </w:t>
      </w:r>
      <w:r>
        <w:t>to</w:t>
      </w:r>
      <w:r w:rsidR="000D50D7" w:rsidRPr="000D50D7">
        <w:t xml:space="preserve"> </w:t>
      </w:r>
      <w:r>
        <w:t>time,</w:t>
      </w:r>
      <w:r w:rsidR="000D50D7" w:rsidRPr="000D50D7">
        <w:t xml:space="preserve"> </w:t>
      </w:r>
      <w:r>
        <w:t>but</w:t>
      </w:r>
      <w:r w:rsidR="000D50D7" w:rsidRPr="000D50D7">
        <w:t xml:space="preserve"> </w:t>
      </w:r>
      <w:r>
        <w:t>in</w:t>
      </w:r>
      <w:r w:rsidR="000D50D7" w:rsidRPr="000D50D7">
        <w:t xml:space="preserve"> </w:t>
      </w:r>
      <w:r>
        <w:t>no</w:t>
      </w:r>
      <w:r w:rsidR="000D50D7" w:rsidRPr="000D50D7">
        <w:t xml:space="preserve"> </w:t>
      </w:r>
      <w:r>
        <w:t>case</w:t>
      </w:r>
      <w:r w:rsidR="000D50D7" w:rsidRPr="000D50D7">
        <w:t xml:space="preserve"> </w:t>
      </w:r>
      <w:r>
        <w:t>less</w:t>
      </w:r>
      <w:r w:rsidR="000D50D7" w:rsidRPr="000D50D7">
        <w:t xml:space="preserve"> </w:t>
      </w:r>
      <w:r>
        <w:t>than</w:t>
      </w:r>
      <w:r w:rsidR="000D50D7" w:rsidRPr="000D50D7">
        <w:t xml:space="preserve"> </w:t>
      </w:r>
      <w:r>
        <w:t>28</w:t>
      </w:r>
      <w:r w:rsidR="000D50D7" w:rsidRPr="000D50D7">
        <w:t xml:space="preserve"> </w:t>
      </w:r>
      <w:r>
        <w:t>days</w:t>
      </w:r>
      <w:r w:rsidR="000D50D7" w:rsidRPr="000D50D7">
        <w:t xml:space="preserve"> </w:t>
      </w:r>
      <w:r>
        <w:t>before</w:t>
      </w:r>
      <w:r w:rsidR="000D50D7" w:rsidRPr="000D50D7">
        <w:t xml:space="preserve"> </w:t>
      </w:r>
      <w:r>
        <w:t>commencing</w:t>
      </w:r>
      <w:r w:rsidR="000D50D7" w:rsidRPr="000D50D7">
        <w:t xml:space="preserve"> </w:t>
      </w:r>
      <w:r>
        <w:t>the</w:t>
      </w:r>
      <w:r w:rsidR="000D50D7" w:rsidRPr="000D50D7">
        <w:t xml:space="preserve"> </w:t>
      </w:r>
      <w:r>
        <w:t>execution</w:t>
      </w:r>
      <w:r w:rsidR="000D50D7" w:rsidRPr="000D50D7">
        <w:t xml:space="preserve"> </w:t>
      </w:r>
      <w:r>
        <w:t>of</w:t>
      </w:r>
      <w:r w:rsidR="000D50D7" w:rsidRPr="000D50D7">
        <w:t xml:space="preserve"> </w:t>
      </w:r>
      <w:r>
        <w:t>any</w:t>
      </w:r>
      <w:r w:rsidR="000D50D7" w:rsidRPr="000D50D7">
        <w:t xml:space="preserve"> </w:t>
      </w:r>
      <w:r>
        <w:t>works,</w:t>
      </w:r>
      <w:r w:rsidR="000D50D7" w:rsidRPr="000D50D7">
        <w:t xml:space="preserve"> </w:t>
      </w:r>
      <w:r>
        <w:t>a</w:t>
      </w:r>
      <w:r w:rsidR="000D50D7" w:rsidRPr="000D50D7">
        <w:t xml:space="preserve"> </w:t>
      </w:r>
      <w:r>
        <w:t>new</w:t>
      </w:r>
      <w:r w:rsidR="000D50D7" w:rsidRPr="000D50D7">
        <w:t xml:space="preserve"> </w:t>
      </w:r>
      <w:r>
        <w:t>plan,</w:t>
      </w:r>
      <w:r w:rsidR="000D50D7" w:rsidRPr="000D50D7">
        <w:t xml:space="preserve"> </w:t>
      </w:r>
      <w:r>
        <w:t>section</w:t>
      </w:r>
      <w:r w:rsidR="000D50D7" w:rsidRPr="000D50D7">
        <w:t xml:space="preserve"> </w:t>
      </w:r>
      <w:r>
        <w:t>and</w:t>
      </w:r>
      <w:r w:rsidR="000D50D7" w:rsidRPr="000D50D7">
        <w:t xml:space="preserve"> </w:t>
      </w:r>
      <w:r>
        <w:t>description</w:t>
      </w:r>
      <w:r w:rsidR="000D50D7" w:rsidRPr="000D50D7">
        <w:t xml:space="preserve"> </w:t>
      </w:r>
      <w:r>
        <w:t>instead</w:t>
      </w:r>
      <w:r w:rsidR="000D50D7" w:rsidRPr="000D50D7">
        <w:t xml:space="preserve"> </w:t>
      </w:r>
      <w:r>
        <w:t>of</w:t>
      </w:r>
      <w:r w:rsidR="000D50D7" w:rsidRPr="000D50D7">
        <w:t xml:space="preserve"> </w:t>
      </w:r>
      <w:r>
        <w:t>the</w:t>
      </w:r>
      <w:r w:rsidR="000D50D7" w:rsidRPr="000D50D7">
        <w:t xml:space="preserve"> </w:t>
      </w:r>
      <w:r>
        <w:t>plan,</w:t>
      </w:r>
      <w:r w:rsidR="000D50D7" w:rsidRPr="000D50D7">
        <w:t xml:space="preserve"> </w:t>
      </w:r>
      <w:r>
        <w:t>section</w:t>
      </w:r>
      <w:r w:rsidR="000D50D7" w:rsidRPr="000D50D7">
        <w:t xml:space="preserve"> </w:t>
      </w:r>
      <w:r>
        <w:t>and</w:t>
      </w:r>
      <w:r w:rsidR="000D50D7" w:rsidRPr="000D50D7">
        <w:t xml:space="preserve"> </w:t>
      </w:r>
      <w:r>
        <w:t>description</w:t>
      </w:r>
      <w:r w:rsidR="000D50D7" w:rsidRPr="000D50D7">
        <w:t xml:space="preserve"> </w:t>
      </w:r>
      <w:r>
        <w:t>previously</w:t>
      </w:r>
      <w:r w:rsidR="000D50D7" w:rsidRPr="000D50D7">
        <w:t xml:space="preserve"> </w:t>
      </w:r>
      <w:r>
        <w:t>submitted,</w:t>
      </w:r>
      <w:r w:rsidR="000D50D7" w:rsidRPr="000D50D7">
        <w:t xml:space="preserve"> </w:t>
      </w:r>
      <w:r>
        <w:t>and</w:t>
      </w:r>
      <w:r w:rsidR="000D50D7" w:rsidRPr="000D50D7">
        <w:t xml:space="preserve"> </w:t>
      </w:r>
      <w:r>
        <w:t>having</w:t>
      </w:r>
      <w:r w:rsidR="000D50D7" w:rsidRPr="000D50D7">
        <w:t xml:space="preserve"> </w:t>
      </w:r>
      <w:r>
        <w:t>done</w:t>
      </w:r>
      <w:r w:rsidR="000D50D7" w:rsidRPr="000D50D7">
        <w:t xml:space="preserve"> </w:t>
      </w:r>
      <w:r>
        <w:t>so</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paragraph</w:t>
      </w:r>
      <w:r w:rsidR="000D50D7" w:rsidRPr="000D50D7">
        <w:t xml:space="preserve"> </w:t>
      </w:r>
      <w:r>
        <w:t>apply</w:t>
      </w:r>
      <w:r w:rsidR="000D50D7" w:rsidRPr="000D50D7">
        <w:t xml:space="preserve"> </w:t>
      </w:r>
      <w:r>
        <w:t>to</w:t>
      </w:r>
      <w:r w:rsidR="000D50D7" w:rsidRPr="000D50D7">
        <w:t xml:space="preserve"> </w:t>
      </w:r>
      <w:r>
        <w:t>and</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the</w:t>
      </w:r>
      <w:r w:rsidR="000D50D7" w:rsidRPr="000D50D7">
        <w:t xml:space="preserve"> </w:t>
      </w:r>
      <w:r>
        <w:t>new</w:t>
      </w:r>
      <w:r w:rsidR="000D50D7" w:rsidRPr="000D50D7">
        <w:t xml:space="preserve"> </w:t>
      </w:r>
      <w:r>
        <w:t>plan,</w:t>
      </w:r>
      <w:r w:rsidR="000D50D7" w:rsidRPr="000D50D7">
        <w:t xml:space="preserve"> </w:t>
      </w:r>
      <w:r>
        <w:t>section</w:t>
      </w:r>
      <w:r w:rsidR="000D50D7" w:rsidRPr="000D50D7">
        <w:t xml:space="preserve"> </w:t>
      </w:r>
      <w:r>
        <w:t>and</w:t>
      </w:r>
      <w:r w:rsidR="000D50D7" w:rsidRPr="000D50D7">
        <w:t xml:space="preserve"> </w:t>
      </w:r>
      <w:r>
        <w:t>description.</w:t>
      </w:r>
    </w:p>
    <w:p w14:paraId="11060197" w14:textId="77777777" w:rsidR="00283174" w:rsidRDefault="00283174" w:rsidP="00283174">
      <w:pPr>
        <w:pStyle w:val="N2"/>
      </w:pPr>
      <w:r>
        <w:lastRenderedPageBreak/>
        <w:t>The</w:t>
      </w:r>
      <w:r w:rsidR="000D50D7" w:rsidRPr="000D50D7">
        <w:t xml:space="preserve"> </w:t>
      </w:r>
      <w:r>
        <w:t>undertaker</w:t>
      </w:r>
      <w:r w:rsidR="000D50D7" w:rsidRPr="000D50D7">
        <w:t xml:space="preserve"> </w:t>
      </w:r>
      <w:r>
        <w:t>is</w:t>
      </w:r>
      <w:r w:rsidR="000D50D7" w:rsidRPr="000D50D7">
        <w:t xml:space="preserve"> </w:t>
      </w:r>
      <w:r>
        <w:t>not</w:t>
      </w:r>
      <w:r w:rsidR="000D50D7" w:rsidRPr="000D50D7">
        <w:t xml:space="preserve"> </w:t>
      </w:r>
      <w:r>
        <w:t>required</w:t>
      </w:r>
      <w:r w:rsidR="000D50D7" w:rsidRPr="000D50D7">
        <w:t xml:space="preserve"> </w:t>
      </w:r>
      <w:r>
        <w:t>to</w:t>
      </w:r>
      <w:r w:rsidR="000D50D7" w:rsidRPr="000D50D7">
        <w:t xml:space="preserve"> </w:t>
      </w:r>
      <w:r>
        <w:t>comply</w:t>
      </w:r>
      <w:r w:rsidR="000D50D7" w:rsidRPr="000D50D7">
        <w:t xml:space="preserve"> </w:t>
      </w:r>
      <w:r>
        <w:t>with</w:t>
      </w:r>
      <w:r w:rsidR="000D50D7" w:rsidRPr="000D50D7">
        <w:t xml:space="preserve"> </w:t>
      </w:r>
      <w:r>
        <w:t>sub-paragraph</w:t>
      </w:r>
      <w:r w:rsidR="000D50D7" w:rsidRPr="000D50D7">
        <w:t xml:space="preserve"> </w:t>
      </w:r>
      <w:r>
        <w:fldChar w:fldCharType="begin"/>
      </w:r>
      <w:r>
        <w:instrText xml:space="preserve"> REF _Ref94171919 \r \h </w:instrText>
      </w:r>
      <w:r>
        <w:fldChar w:fldCharType="separate"/>
      </w:r>
      <w:r w:rsidR="000D50D7">
        <w:t>(1)</w:t>
      </w:r>
      <w:r>
        <w:fldChar w:fldCharType="end"/>
      </w:r>
      <w:r w:rsidR="000D50D7" w:rsidRPr="000D50D7">
        <w:t xml:space="preserve"> </w:t>
      </w:r>
      <w:r>
        <w:t>in</w:t>
      </w:r>
      <w:r w:rsidR="000D50D7" w:rsidRPr="000D50D7">
        <w:t xml:space="preserve"> </w:t>
      </w:r>
      <w:r>
        <w:t>a</w:t>
      </w:r>
      <w:r w:rsidR="000D50D7" w:rsidRPr="000D50D7">
        <w:t xml:space="preserve"> </w:t>
      </w:r>
      <w:r>
        <w:t>case</w:t>
      </w:r>
      <w:r w:rsidR="000D50D7" w:rsidRPr="000D50D7">
        <w:t xml:space="preserve"> </w:t>
      </w:r>
      <w:r>
        <w:t>of</w:t>
      </w:r>
      <w:r w:rsidR="000D50D7" w:rsidRPr="000D50D7">
        <w:t xml:space="preserve"> </w:t>
      </w:r>
      <w:r>
        <w:t>emergency</w:t>
      </w:r>
      <w:r w:rsidR="000D50D7" w:rsidRPr="000D50D7">
        <w:t xml:space="preserve"> </w:t>
      </w:r>
      <w:r>
        <w:t>but</w:t>
      </w:r>
      <w:r w:rsidR="000D50D7" w:rsidRPr="000D50D7">
        <w:t xml:space="preserve"> </w:t>
      </w:r>
      <w:r>
        <w:t>in</w:t>
      </w:r>
      <w:r w:rsidR="000D50D7" w:rsidRPr="000D50D7">
        <w:t xml:space="preserve"> </w:t>
      </w:r>
      <w:r>
        <w:t>that</w:t>
      </w:r>
      <w:r w:rsidR="000D50D7" w:rsidRPr="000D50D7">
        <w:t xml:space="preserve"> </w:t>
      </w:r>
      <w:r>
        <w:t>case</w:t>
      </w:r>
      <w:r w:rsidR="000D50D7" w:rsidRPr="000D50D7">
        <w:t xml:space="preserve"> </w:t>
      </w:r>
      <w:r>
        <w:t>it</w:t>
      </w:r>
      <w:r w:rsidR="000D50D7" w:rsidRPr="000D50D7">
        <w:t xml:space="preserve"> </w:t>
      </w:r>
      <w:r>
        <w:t>must</w:t>
      </w:r>
      <w:r w:rsidR="000D50D7" w:rsidRPr="000D50D7">
        <w:t xml:space="preserve"> </w:t>
      </w:r>
      <w:r>
        <w:t>give</w:t>
      </w:r>
      <w:r w:rsidR="000D50D7" w:rsidRPr="000D50D7">
        <w:t xml:space="preserve"> </w:t>
      </w:r>
      <w:r>
        <w:t>to</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notice</w:t>
      </w:r>
      <w:r w:rsidR="000D50D7" w:rsidRPr="000D50D7">
        <w:t xml:space="preserve"> </w:t>
      </w:r>
      <w:r>
        <w:t>as</w:t>
      </w:r>
      <w:r w:rsidR="000D50D7" w:rsidRPr="000D50D7">
        <w:t xml:space="preserve"> </w:t>
      </w:r>
      <w:r>
        <w:t>soon</w:t>
      </w:r>
      <w:r w:rsidR="000D50D7" w:rsidRPr="000D50D7">
        <w:t xml:space="preserve"> </w:t>
      </w:r>
      <w:r>
        <w:t>as</w:t>
      </w:r>
      <w:r w:rsidR="000D50D7" w:rsidRPr="000D50D7">
        <w:t xml:space="preserve"> </w:t>
      </w:r>
      <w:r>
        <w:t>is</w:t>
      </w:r>
      <w:r w:rsidR="000D50D7" w:rsidRPr="000D50D7">
        <w:t xml:space="preserve"> </w:t>
      </w:r>
      <w:r>
        <w:t>reasonably</w:t>
      </w:r>
      <w:r w:rsidR="000D50D7" w:rsidRPr="000D50D7">
        <w:t xml:space="preserve"> </w:t>
      </w:r>
      <w:r>
        <w:t>practicable</w:t>
      </w:r>
      <w:r w:rsidR="000D50D7" w:rsidRPr="000D50D7">
        <w:t xml:space="preserve"> </w:t>
      </w:r>
      <w:r>
        <w:t>and</w:t>
      </w:r>
      <w:r w:rsidR="000D50D7" w:rsidRPr="000D50D7">
        <w:t xml:space="preserve"> </w:t>
      </w:r>
      <w:r>
        <w:t>a</w:t>
      </w:r>
      <w:r w:rsidR="000D50D7" w:rsidRPr="000D50D7">
        <w:t xml:space="preserve"> </w:t>
      </w:r>
      <w:r>
        <w:t>plan,</w:t>
      </w:r>
      <w:r w:rsidR="000D50D7" w:rsidRPr="000D50D7">
        <w:t xml:space="preserve"> </w:t>
      </w:r>
      <w:r>
        <w:t>section</w:t>
      </w:r>
      <w:r w:rsidR="000D50D7" w:rsidRPr="000D50D7">
        <w:t xml:space="preserve"> </w:t>
      </w:r>
      <w:r>
        <w:t>and</w:t>
      </w:r>
      <w:r w:rsidR="000D50D7" w:rsidRPr="000D50D7">
        <w:t xml:space="preserve"> </w:t>
      </w:r>
      <w:r>
        <w:t>description</w:t>
      </w:r>
      <w:r w:rsidR="000D50D7" w:rsidRPr="000D50D7">
        <w:t xml:space="preserve"> </w:t>
      </w:r>
      <w:r>
        <w:t>of</w:t>
      </w:r>
      <w:r w:rsidR="000D50D7" w:rsidRPr="000D50D7">
        <w:t xml:space="preserve"> </w:t>
      </w:r>
      <w:r>
        <w:t>those</w:t>
      </w:r>
      <w:r w:rsidR="000D50D7" w:rsidRPr="000D50D7">
        <w:t xml:space="preserve"> </w:t>
      </w:r>
      <w:r>
        <w:t>works</w:t>
      </w:r>
      <w:r w:rsidR="000D50D7" w:rsidRPr="000D50D7">
        <w:t xml:space="preserve"> </w:t>
      </w:r>
      <w:r>
        <w:t>as</w:t>
      </w:r>
      <w:r w:rsidR="000D50D7" w:rsidRPr="000D50D7">
        <w:t xml:space="preserve"> </w:t>
      </w:r>
      <w:r>
        <w:t>soon</w:t>
      </w:r>
      <w:r w:rsidR="000D50D7" w:rsidRPr="000D50D7">
        <w:t xml:space="preserve"> </w:t>
      </w:r>
      <w:r>
        <w:t>as</w:t>
      </w:r>
      <w:r w:rsidR="000D50D7" w:rsidRPr="000D50D7">
        <w:t xml:space="preserve"> </w:t>
      </w:r>
      <w:r>
        <w:t>reasonably</w:t>
      </w:r>
      <w:r w:rsidR="000D50D7" w:rsidRPr="000D50D7">
        <w:t xml:space="preserve"> </w:t>
      </w:r>
      <w:r>
        <w:t>practicable</w:t>
      </w:r>
      <w:r w:rsidR="000D50D7" w:rsidRPr="000D50D7">
        <w:t xml:space="preserve"> </w:t>
      </w:r>
      <w:r>
        <w:t>subsequently</w:t>
      </w:r>
      <w:r w:rsidR="000D50D7" w:rsidRPr="000D50D7">
        <w:t xml:space="preserve"> </w:t>
      </w:r>
      <w:r>
        <w:t>and</w:t>
      </w:r>
      <w:r w:rsidR="000D50D7" w:rsidRPr="000D50D7">
        <w:t xml:space="preserve"> </w:t>
      </w:r>
      <w:r>
        <w:t>must</w:t>
      </w:r>
      <w:r w:rsidR="000D50D7" w:rsidRPr="000D50D7">
        <w:t xml:space="preserve"> </w:t>
      </w:r>
      <w:r>
        <w:t>comply</w:t>
      </w:r>
      <w:r w:rsidR="000D50D7" w:rsidRPr="000D50D7">
        <w:t xml:space="preserve"> </w:t>
      </w:r>
      <w:r>
        <w:t>with</w:t>
      </w:r>
      <w:r w:rsidR="000D50D7" w:rsidRPr="000D50D7">
        <w:t xml:space="preserve"> </w:t>
      </w:r>
      <w:r>
        <w:t>sub-paragraph</w:t>
      </w:r>
      <w:r w:rsidR="000D50D7" w:rsidRPr="000D50D7">
        <w:t xml:space="preserve"> </w:t>
      </w:r>
      <w:r>
        <w:fldChar w:fldCharType="begin"/>
      </w:r>
      <w:r>
        <w:instrText xml:space="preserve"> REF _Ref94171945 \r \h </w:instrText>
      </w:r>
      <w:r>
        <w:fldChar w:fldCharType="separate"/>
      </w:r>
      <w:r w:rsidR="000D50D7">
        <w:t>(2)</w:t>
      </w:r>
      <w:r>
        <w:fldChar w:fldCharType="end"/>
      </w:r>
      <w:r w:rsidR="000D50D7" w:rsidRPr="000D50D7">
        <w:t xml:space="preserve"> </w:t>
      </w:r>
      <w:r>
        <w:t>in</w:t>
      </w:r>
      <w:r w:rsidR="000D50D7" w:rsidRPr="000D50D7">
        <w:t xml:space="preserve"> </w:t>
      </w:r>
      <w:r>
        <w:t>so</w:t>
      </w:r>
      <w:r w:rsidR="000D50D7" w:rsidRPr="000D50D7">
        <w:t xml:space="preserve"> </w:t>
      </w:r>
      <w:r>
        <w:t>far</w:t>
      </w:r>
      <w:r w:rsidR="000D50D7" w:rsidRPr="000D50D7">
        <w:t xml:space="preserve"> </w:t>
      </w:r>
      <w:r>
        <w:t>as</w:t>
      </w:r>
      <w:r w:rsidR="000D50D7" w:rsidRPr="000D50D7">
        <w:t xml:space="preserve"> </w:t>
      </w:r>
      <w:r>
        <w:t>is</w:t>
      </w:r>
      <w:r w:rsidR="000D50D7" w:rsidRPr="000D50D7">
        <w:t xml:space="preserve"> </w:t>
      </w:r>
      <w:r>
        <w:t>reasonably</w:t>
      </w:r>
      <w:r w:rsidR="000D50D7" w:rsidRPr="000D50D7">
        <w:t xml:space="preserve"> </w:t>
      </w:r>
      <w:r>
        <w:t>practicable</w:t>
      </w:r>
      <w:r w:rsidR="000D50D7" w:rsidRPr="000D50D7">
        <w:t xml:space="preserve"> </w:t>
      </w:r>
      <w:r>
        <w:t>in</w:t>
      </w:r>
      <w:r w:rsidR="000D50D7" w:rsidRPr="000D50D7">
        <w:t xml:space="preserve"> </w:t>
      </w:r>
      <w:r>
        <w:t>the</w:t>
      </w:r>
      <w:r w:rsidR="000D50D7" w:rsidRPr="000D50D7">
        <w:t xml:space="preserve"> </w:t>
      </w:r>
      <w:r>
        <w:t>circumstances.</w:t>
      </w:r>
    </w:p>
    <w:p w14:paraId="2E77ACB0" w14:textId="77777777" w:rsidR="00283174" w:rsidRDefault="00283174" w:rsidP="00283174">
      <w:pPr>
        <w:pStyle w:val="N1"/>
      </w:pPr>
      <w:r>
        <w:t>—</w:t>
      </w:r>
      <w:r>
        <w:fldChar w:fldCharType="begin"/>
      </w:r>
      <w:bookmarkStart w:id="1256" w:name="_Ref94172093"/>
      <w:bookmarkEnd w:id="1256"/>
      <w:r>
        <w:instrText xml:space="preserve"> LISTNUM "SEQ1" \l 2 </w:instrText>
      </w:r>
      <w:r>
        <w:fldChar w:fldCharType="end"/>
      </w:r>
      <w:r w:rsidR="000D50D7" w:rsidRPr="000D50D7">
        <w:t> </w:t>
      </w:r>
      <w:r>
        <w:t>Subject</w:t>
      </w:r>
      <w:r w:rsidR="000D50D7" w:rsidRPr="000D50D7">
        <w:t xml:space="preserve"> </w:t>
      </w:r>
      <w:r>
        <w:t>to</w:t>
      </w:r>
      <w:r w:rsidR="000D50D7" w:rsidRPr="000D50D7">
        <w:t xml:space="preserve"> </w:t>
      </w:r>
      <w:r>
        <w:t>the</w:t>
      </w:r>
      <w:r w:rsidR="000D50D7" w:rsidRPr="000D50D7">
        <w:t xml:space="preserve"> </w:t>
      </w:r>
      <w:r>
        <w:t>following</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paragraph,</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repay</w:t>
      </w:r>
      <w:r w:rsidR="000D50D7" w:rsidRPr="000D50D7">
        <w:t xml:space="preserve"> </w:t>
      </w:r>
      <w:r>
        <w:t>to</w:t>
      </w:r>
      <w:r w:rsidR="000D50D7" w:rsidRPr="000D50D7">
        <w:t xml:space="preserve"> </w:t>
      </w:r>
      <w:r>
        <w:t>a</w:t>
      </w:r>
      <w:r w:rsidR="000D50D7" w:rsidRPr="000D50D7">
        <w:t xml:space="preserve"> </w:t>
      </w:r>
      <w:r>
        <w:t>utility</w:t>
      </w:r>
      <w:r w:rsidR="000D50D7" w:rsidRPr="000D50D7">
        <w:t xml:space="preserve"> </w:t>
      </w:r>
      <w:r>
        <w:t>undertaker</w:t>
      </w:r>
      <w:r w:rsidR="000D50D7" w:rsidRPr="000D50D7">
        <w:t xml:space="preserve"> </w:t>
      </w:r>
      <w:r>
        <w:t>the</w:t>
      </w:r>
      <w:r w:rsidR="000D50D7" w:rsidRPr="000D50D7">
        <w:t xml:space="preserve"> </w:t>
      </w:r>
      <w:r>
        <w:t>reasonable</w:t>
      </w:r>
      <w:r w:rsidR="000D50D7" w:rsidRPr="000D50D7">
        <w:t xml:space="preserve"> </w:t>
      </w:r>
      <w:r>
        <w:t>expenses</w:t>
      </w:r>
      <w:r w:rsidR="000D50D7" w:rsidRPr="000D50D7">
        <w:t xml:space="preserve"> </w:t>
      </w:r>
      <w:r>
        <w:t>incurred</w:t>
      </w:r>
      <w:r w:rsidR="000D50D7" w:rsidRPr="000D50D7">
        <w:t xml:space="preserve"> </w:t>
      </w:r>
      <w:r>
        <w:t>by</w:t>
      </w:r>
      <w:r w:rsidR="000D50D7" w:rsidRPr="000D50D7">
        <w:t xml:space="preserve"> </w:t>
      </w:r>
      <w:r>
        <w:t>that</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or</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inspection,</w:t>
      </w:r>
      <w:r w:rsidR="000D50D7" w:rsidRPr="000D50D7">
        <w:t xml:space="preserve"> </w:t>
      </w:r>
      <w:r>
        <w:t>removal,</w:t>
      </w:r>
      <w:r w:rsidR="000D50D7" w:rsidRPr="000D50D7">
        <w:t xml:space="preserve"> </w:t>
      </w:r>
      <w:r>
        <w:t>alteration</w:t>
      </w:r>
      <w:r w:rsidR="000D50D7" w:rsidRPr="000D50D7">
        <w:t xml:space="preserve"> </w:t>
      </w:r>
      <w:r>
        <w:t>or</w:t>
      </w:r>
      <w:r w:rsidR="000D50D7" w:rsidRPr="000D50D7">
        <w:t xml:space="preserve"> </w:t>
      </w:r>
      <w:r>
        <w:t>protection</w:t>
      </w:r>
      <w:r w:rsidR="000D50D7" w:rsidRPr="000D50D7">
        <w:t xml:space="preserve"> </w:t>
      </w:r>
      <w:r>
        <w:t>of</w:t>
      </w:r>
      <w:r w:rsidR="000D50D7" w:rsidRPr="000D50D7">
        <w:t xml:space="preserve"> </w:t>
      </w:r>
      <w:r>
        <w:t>any</w:t>
      </w:r>
      <w:r w:rsidR="000D50D7" w:rsidRPr="000D50D7">
        <w:t xml:space="preserve"> </w:t>
      </w:r>
      <w:r>
        <w:t>apparatus</w:t>
      </w:r>
      <w:r w:rsidR="000D50D7" w:rsidRPr="000D50D7">
        <w:t xml:space="preserve"> </w:t>
      </w:r>
      <w:r>
        <w:t>or</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any</w:t>
      </w:r>
      <w:r w:rsidR="000D50D7" w:rsidRPr="000D50D7">
        <w:t xml:space="preserve"> </w:t>
      </w:r>
      <w:r>
        <w:t>new</w:t>
      </w:r>
      <w:r w:rsidR="000D50D7" w:rsidRPr="000D50D7">
        <w:t xml:space="preserve"> </w:t>
      </w:r>
      <w:r>
        <w:t>apparatus</w:t>
      </w:r>
      <w:r w:rsidR="000D50D7" w:rsidRPr="000D50D7">
        <w:t xml:space="preserve"> </w:t>
      </w:r>
      <w:r>
        <w:t>which</w:t>
      </w:r>
      <w:r w:rsidR="000D50D7" w:rsidRPr="000D50D7">
        <w:t xml:space="preserve"> </w:t>
      </w:r>
      <w:r>
        <w:t>may</w:t>
      </w:r>
      <w:r w:rsidR="000D50D7" w:rsidRPr="000D50D7">
        <w:t xml:space="preserve"> </w:t>
      </w:r>
      <w:r>
        <w:t>be</w:t>
      </w:r>
      <w:r w:rsidR="000D50D7" w:rsidRPr="000D50D7">
        <w:t xml:space="preserve"> </w:t>
      </w:r>
      <w:r>
        <w:t>required</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execution</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works</w:t>
      </w:r>
      <w:r w:rsidR="000D50D7" w:rsidRPr="000D50D7">
        <w:t xml:space="preserve"> </w:t>
      </w:r>
      <w:r>
        <w:t>as</w:t>
      </w:r>
      <w:r w:rsidR="000D50D7" w:rsidRPr="000D50D7">
        <w:t xml:space="preserve"> </w:t>
      </w:r>
      <w:r>
        <w:t>are</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paragraph</w:t>
      </w:r>
      <w:r w:rsidR="000D50D7" w:rsidRPr="000D50D7">
        <w:t xml:space="preserve"> </w:t>
      </w:r>
      <w:r>
        <w:fldChar w:fldCharType="begin"/>
      </w:r>
      <w:r>
        <w:instrText xml:space="preserve"> REF _Ref94171708 \r \h </w:instrText>
      </w:r>
      <w:r>
        <w:fldChar w:fldCharType="separate"/>
      </w:r>
      <w:r w:rsidR="000D50D7">
        <w:t>6(2)</w:t>
      </w:r>
      <w:r>
        <w:fldChar w:fldCharType="end"/>
      </w:r>
      <w:r>
        <w:t>.</w:t>
      </w:r>
    </w:p>
    <w:p w14:paraId="4028A392" w14:textId="77777777" w:rsidR="00283174" w:rsidRDefault="00283174" w:rsidP="00283174">
      <w:pPr>
        <w:pStyle w:val="N2"/>
      </w:pPr>
      <w:bookmarkStart w:id="1257" w:name="_Ref94172202"/>
      <w:r>
        <w:t>There</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deducted</w:t>
      </w:r>
      <w:r w:rsidR="000D50D7" w:rsidRPr="000D50D7">
        <w:t xml:space="preserve"> </w:t>
      </w:r>
      <w:r>
        <w:t>from</w:t>
      </w:r>
      <w:r w:rsidR="000D50D7" w:rsidRPr="000D50D7">
        <w:t xml:space="preserve"> </w:t>
      </w:r>
      <w:r>
        <w:t>any</w:t>
      </w:r>
      <w:r w:rsidR="000D50D7" w:rsidRPr="000D50D7">
        <w:t xml:space="preserve"> </w:t>
      </w:r>
      <w:r>
        <w:t>sum</w:t>
      </w:r>
      <w:r w:rsidR="000D50D7" w:rsidRPr="000D50D7">
        <w:t xml:space="preserve"> </w:t>
      </w:r>
      <w:r>
        <w:t>payable</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_Ref94172093 \r \h </w:instrText>
      </w:r>
      <w:r>
        <w:fldChar w:fldCharType="separate"/>
      </w:r>
      <w:r w:rsidR="000D50D7">
        <w:t>(1)</w:t>
      </w:r>
      <w:r>
        <w:fldChar w:fldCharType="end"/>
      </w:r>
      <w:r w:rsidR="000D50D7" w:rsidRPr="000D50D7">
        <w:t xml:space="preserve"> </w:t>
      </w:r>
      <w:r>
        <w:t>the</w:t>
      </w:r>
      <w:r w:rsidR="000D50D7" w:rsidRPr="000D50D7">
        <w:t xml:space="preserve"> </w:t>
      </w:r>
      <w:r>
        <w:t>value</w:t>
      </w:r>
      <w:r w:rsidR="000D50D7" w:rsidRPr="000D50D7">
        <w:t xml:space="preserve"> </w:t>
      </w:r>
      <w:r>
        <w:t>of</w:t>
      </w:r>
      <w:r w:rsidR="000D50D7" w:rsidRPr="000D50D7">
        <w:t xml:space="preserve"> </w:t>
      </w:r>
      <w:r>
        <w:t>any</w:t>
      </w:r>
      <w:r w:rsidR="000D50D7" w:rsidRPr="000D50D7">
        <w:t xml:space="preserve"> </w:t>
      </w:r>
      <w:r>
        <w:t>apparatus</w:t>
      </w:r>
      <w:r w:rsidR="000D50D7" w:rsidRPr="000D50D7">
        <w:t xml:space="preserve"> </w:t>
      </w:r>
      <w:r>
        <w:t>removed</w:t>
      </w:r>
      <w:r w:rsidR="000D50D7" w:rsidRPr="000D50D7">
        <w:t xml:space="preserve"> </w:t>
      </w:r>
      <w:r>
        <w:t>under</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that</w:t>
      </w:r>
      <w:r w:rsidR="000D50D7" w:rsidRPr="000D50D7">
        <w:t xml:space="preserve"> </w:t>
      </w:r>
      <w:r>
        <w:t>value</w:t>
      </w:r>
      <w:r w:rsidR="000D50D7" w:rsidRPr="000D50D7">
        <w:t xml:space="preserve"> </w:t>
      </w:r>
      <w:r>
        <w:t>being</w:t>
      </w:r>
      <w:r w:rsidR="000D50D7" w:rsidRPr="000D50D7">
        <w:t xml:space="preserve"> </w:t>
      </w:r>
      <w:r>
        <w:t>calculated</w:t>
      </w:r>
      <w:r w:rsidR="000D50D7" w:rsidRPr="000D50D7">
        <w:t xml:space="preserve"> </w:t>
      </w:r>
      <w:r>
        <w:t>after</w:t>
      </w:r>
      <w:r w:rsidR="000D50D7" w:rsidRPr="000D50D7">
        <w:t xml:space="preserve"> </w:t>
      </w:r>
      <w:r>
        <w:t>removal.</w:t>
      </w:r>
      <w:bookmarkEnd w:id="1257"/>
    </w:p>
    <w:p w14:paraId="7217E463" w14:textId="77777777" w:rsidR="00283174" w:rsidRDefault="00283174" w:rsidP="00283174">
      <w:pPr>
        <w:pStyle w:val="N2"/>
      </w:pPr>
      <w:bookmarkStart w:id="1258" w:name="_Ref94172127"/>
      <w:r>
        <w:t>If</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bookmarkEnd w:id="1258"/>
    </w:p>
    <w:p w14:paraId="19A1ADB1" w14:textId="77777777" w:rsidR="00283174" w:rsidRDefault="00283174" w:rsidP="00283174">
      <w:pPr>
        <w:pStyle w:val="N3"/>
      </w:pPr>
      <w:r>
        <w:t>apparatus</w:t>
      </w:r>
      <w:r w:rsidR="000D50D7" w:rsidRPr="000D50D7">
        <w:t xml:space="preserve"> </w:t>
      </w:r>
      <w:r>
        <w:t>of</w:t>
      </w:r>
      <w:r w:rsidR="000D50D7" w:rsidRPr="000D50D7">
        <w:t xml:space="preserve"> </w:t>
      </w:r>
      <w:r>
        <w:t>better</w:t>
      </w:r>
      <w:r w:rsidR="000D50D7" w:rsidRPr="000D50D7">
        <w:t xml:space="preserve"> </w:t>
      </w:r>
      <w:r>
        <w:t>type,</w:t>
      </w:r>
      <w:r w:rsidR="000D50D7" w:rsidRPr="000D50D7">
        <w:t xml:space="preserve"> </w:t>
      </w:r>
      <w:r>
        <w:t>of</w:t>
      </w:r>
      <w:r w:rsidR="000D50D7" w:rsidRPr="000D50D7">
        <w:t xml:space="preserve"> </w:t>
      </w:r>
      <w:r>
        <w:t>greater</w:t>
      </w:r>
      <w:r w:rsidR="000D50D7" w:rsidRPr="000D50D7">
        <w:t xml:space="preserve"> </w:t>
      </w:r>
      <w:r>
        <w:t>capacity</w:t>
      </w:r>
      <w:r w:rsidR="000D50D7" w:rsidRPr="000D50D7">
        <w:t xml:space="preserve"> </w:t>
      </w:r>
      <w:r>
        <w:t>or</w:t>
      </w:r>
      <w:r w:rsidR="000D50D7" w:rsidRPr="000D50D7">
        <w:t xml:space="preserve"> </w:t>
      </w:r>
      <w:r>
        <w:t>of</w:t>
      </w:r>
      <w:r w:rsidR="000D50D7" w:rsidRPr="000D50D7">
        <w:t xml:space="preserve"> </w:t>
      </w:r>
      <w:r>
        <w:t>greater</w:t>
      </w:r>
      <w:r w:rsidR="000D50D7" w:rsidRPr="000D50D7">
        <w:t xml:space="preserve"> </w:t>
      </w:r>
      <w:r>
        <w:t>dimensions</w:t>
      </w:r>
      <w:r w:rsidR="000D50D7" w:rsidRPr="000D50D7">
        <w:t xml:space="preserve"> </w:t>
      </w:r>
      <w:r>
        <w:t>is</w:t>
      </w:r>
      <w:r w:rsidR="000D50D7" w:rsidRPr="000D50D7">
        <w:t xml:space="preserve"> </w:t>
      </w:r>
      <w:r>
        <w:t>placed</w:t>
      </w:r>
      <w:r w:rsidR="000D50D7" w:rsidRPr="000D50D7">
        <w:t xml:space="preserve"> </w:t>
      </w:r>
      <w:r>
        <w:t>in</w:t>
      </w:r>
      <w:r w:rsidR="000D50D7" w:rsidRPr="000D50D7">
        <w:t xml:space="preserve"> </w:t>
      </w:r>
      <w:r>
        <w:t>substitution</w:t>
      </w:r>
      <w:r w:rsidR="000D50D7" w:rsidRPr="000D50D7">
        <w:t xml:space="preserve"> </w:t>
      </w:r>
      <w:r>
        <w:t>for</w:t>
      </w:r>
      <w:r w:rsidR="000D50D7" w:rsidRPr="000D50D7">
        <w:t xml:space="preserve"> </w:t>
      </w:r>
      <w:r>
        <w:t>existing</w:t>
      </w:r>
      <w:r w:rsidR="000D50D7" w:rsidRPr="000D50D7">
        <w:t xml:space="preserve"> </w:t>
      </w:r>
      <w:r>
        <w:t>apparatus</w:t>
      </w:r>
      <w:r w:rsidR="000D50D7" w:rsidRPr="000D50D7">
        <w:t xml:space="preserve"> </w:t>
      </w:r>
      <w:r>
        <w:t>of</w:t>
      </w:r>
      <w:r w:rsidR="000D50D7" w:rsidRPr="000D50D7">
        <w:t xml:space="preserve"> </w:t>
      </w:r>
      <w:r>
        <w:t>worse</w:t>
      </w:r>
      <w:r w:rsidR="000D50D7" w:rsidRPr="000D50D7">
        <w:t xml:space="preserve"> </w:t>
      </w:r>
      <w:r>
        <w:t>type,</w:t>
      </w:r>
      <w:r w:rsidR="000D50D7" w:rsidRPr="000D50D7">
        <w:t xml:space="preserve"> </w:t>
      </w:r>
      <w:r>
        <w:t>of</w:t>
      </w:r>
      <w:r w:rsidR="000D50D7" w:rsidRPr="000D50D7">
        <w:t xml:space="preserve"> </w:t>
      </w:r>
      <w:r>
        <w:t>smaller</w:t>
      </w:r>
      <w:r w:rsidR="000D50D7" w:rsidRPr="000D50D7">
        <w:t xml:space="preserve"> </w:t>
      </w:r>
      <w:r>
        <w:t>capacity</w:t>
      </w:r>
      <w:r w:rsidR="000D50D7" w:rsidRPr="000D50D7">
        <w:t xml:space="preserve"> </w:t>
      </w:r>
      <w:r>
        <w:t>or</w:t>
      </w:r>
      <w:r w:rsidR="000D50D7" w:rsidRPr="000D50D7">
        <w:t xml:space="preserve"> </w:t>
      </w:r>
      <w:r>
        <w:t>of</w:t>
      </w:r>
      <w:r w:rsidR="000D50D7" w:rsidRPr="000D50D7">
        <w:t xml:space="preserve"> </w:t>
      </w:r>
      <w:r>
        <w:t>smaller</w:t>
      </w:r>
      <w:r w:rsidR="000D50D7" w:rsidRPr="000D50D7">
        <w:t xml:space="preserve"> </w:t>
      </w:r>
      <w:r>
        <w:t>dimensions;</w:t>
      </w:r>
      <w:r w:rsidR="000D50D7" w:rsidRPr="000D50D7">
        <w:t xml:space="preserve"> </w:t>
      </w:r>
      <w:r>
        <w:t>or</w:t>
      </w:r>
    </w:p>
    <w:p w14:paraId="6A911F5D" w14:textId="77777777" w:rsidR="00283174" w:rsidRDefault="00283174" w:rsidP="00283174">
      <w:pPr>
        <w:pStyle w:val="N3"/>
      </w:pPr>
      <w:r>
        <w:t>apparatus</w:t>
      </w:r>
      <w:r w:rsidR="000D50D7" w:rsidRPr="000D50D7">
        <w:t xml:space="preserve"> </w:t>
      </w:r>
      <w:r>
        <w:t>(whether</w:t>
      </w:r>
      <w:r w:rsidR="000D50D7" w:rsidRPr="000D50D7">
        <w:t xml:space="preserve"> </w:t>
      </w:r>
      <w:r>
        <w:t>existing</w:t>
      </w:r>
      <w:r w:rsidR="000D50D7" w:rsidRPr="000D50D7">
        <w:t xml:space="preserve"> </w:t>
      </w:r>
      <w:r>
        <w:t>apparatus</w:t>
      </w:r>
      <w:r w:rsidR="000D50D7" w:rsidRPr="000D50D7">
        <w:t xml:space="preserve"> </w:t>
      </w:r>
      <w:r>
        <w:t>or</w:t>
      </w:r>
      <w:r w:rsidR="000D50D7" w:rsidRPr="000D50D7">
        <w:t xml:space="preserve"> </w:t>
      </w:r>
      <w:r>
        <w:t>apparatus</w:t>
      </w:r>
      <w:r w:rsidR="000D50D7" w:rsidRPr="000D50D7">
        <w:t xml:space="preserve"> </w:t>
      </w:r>
      <w:r>
        <w:t>substituted</w:t>
      </w:r>
      <w:r w:rsidR="000D50D7" w:rsidRPr="000D50D7">
        <w:t xml:space="preserve"> </w:t>
      </w:r>
      <w:r>
        <w:t>for</w:t>
      </w:r>
      <w:r w:rsidR="000D50D7" w:rsidRPr="000D50D7">
        <w:t xml:space="preserve"> </w:t>
      </w:r>
      <w:r>
        <w:t>existing</w:t>
      </w:r>
      <w:r w:rsidR="000D50D7" w:rsidRPr="000D50D7">
        <w:t xml:space="preserve"> </w:t>
      </w:r>
      <w:r>
        <w:t>apparatus)</w:t>
      </w:r>
      <w:r w:rsidR="000D50D7" w:rsidRPr="000D50D7">
        <w:t xml:space="preserve"> </w:t>
      </w:r>
      <w:r>
        <w:t>is</w:t>
      </w:r>
      <w:r w:rsidR="000D50D7" w:rsidRPr="000D50D7">
        <w:t xml:space="preserve"> </w:t>
      </w:r>
      <w:r>
        <w:t>placed</w:t>
      </w:r>
      <w:r w:rsidR="000D50D7" w:rsidRPr="000D50D7">
        <w:t xml:space="preserve"> </w:t>
      </w:r>
      <w:r>
        <w:t>at</w:t>
      </w:r>
      <w:r w:rsidR="000D50D7" w:rsidRPr="000D50D7">
        <w:t xml:space="preserve"> </w:t>
      </w:r>
      <w:r>
        <w:t>a</w:t>
      </w:r>
      <w:r w:rsidR="000D50D7" w:rsidRPr="000D50D7">
        <w:t xml:space="preserve"> </w:t>
      </w:r>
      <w:r>
        <w:t>depth</w:t>
      </w:r>
      <w:r w:rsidR="000D50D7" w:rsidRPr="000D50D7">
        <w:t xml:space="preserve"> </w:t>
      </w:r>
      <w:r>
        <w:t>greater</w:t>
      </w:r>
      <w:r w:rsidR="000D50D7" w:rsidRPr="000D50D7">
        <w:t xml:space="preserve"> </w:t>
      </w:r>
      <w:r>
        <w:t>than</w:t>
      </w:r>
      <w:r w:rsidR="000D50D7" w:rsidRPr="000D50D7">
        <w:t xml:space="preserve"> </w:t>
      </w:r>
      <w:r>
        <w:t>the</w:t>
      </w:r>
      <w:r w:rsidR="000D50D7" w:rsidRPr="000D50D7">
        <w:t xml:space="preserve"> </w:t>
      </w:r>
      <w:r>
        <w:t>depth</w:t>
      </w:r>
      <w:r w:rsidR="000D50D7" w:rsidRPr="000D50D7">
        <w:t xml:space="preserve"> </w:t>
      </w:r>
      <w:r>
        <w:t>at</w:t>
      </w:r>
      <w:r w:rsidR="000D50D7" w:rsidRPr="000D50D7">
        <w:t xml:space="preserve"> </w:t>
      </w:r>
      <w:r>
        <w:t>which</w:t>
      </w:r>
      <w:r w:rsidR="000D50D7" w:rsidRPr="000D50D7">
        <w:t xml:space="preserve"> </w:t>
      </w:r>
      <w:r>
        <w:t>the</w:t>
      </w:r>
      <w:r w:rsidR="000D50D7" w:rsidRPr="000D50D7">
        <w:t xml:space="preserve"> </w:t>
      </w:r>
      <w:r>
        <w:t>existing</w:t>
      </w:r>
      <w:r w:rsidR="000D50D7" w:rsidRPr="000D50D7">
        <w:t xml:space="preserve"> </w:t>
      </w:r>
      <w:r>
        <w:t>apparatus</w:t>
      </w:r>
      <w:r w:rsidR="000D50D7" w:rsidRPr="000D50D7">
        <w:t xml:space="preserve"> </w:t>
      </w:r>
      <w:r>
        <w:t>was,</w:t>
      </w:r>
    </w:p>
    <w:p w14:paraId="5C6D183D" w14:textId="77777777" w:rsidR="00283174" w:rsidRDefault="00283174" w:rsidP="00283174">
      <w:pPr>
        <w:pStyle w:val="T1"/>
      </w:pPr>
      <w:r>
        <w:t>and</w:t>
      </w:r>
      <w:r w:rsidR="000D50D7" w:rsidRPr="000D50D7">
        <w:t xml:space="preserve"> </w:t>
      </w:r>
      <w:r>
        <w:t>the</w:t>
      </w:r>
      <w:r w:rsidR="000D50D7" w:rsidRPr="000D50D7">
        <w:t xml:space="preserve"> </w:t>
      </w:r>
      <w:r>
        <w:t>placing</w:t>
      </w:r>
      <w:r w:rsidR="000D50D7" w:rsidRPr="000D50D7">
        <w:t xml:space="preserve"> </w:t>
      </w:r>
      <w:r>
        <w:t>of</w:t>
      </w:r>
      <w:r w:rsidR="000D50D7" w:rsidRPr="000D50D7">
        <w:t xml:space="preserve"> </w:t>
      </w:r>
      <w:r>
        <w:t>apparatus</w:t>
      </w:r>
      <w:r w:rsidR="000D50D7" w:rsidRPr="000D50D7">
        <w:t xml:space="preserve"> </w:t>
      </w:r>
      <w:r>
        <w:t>of</w:t>
      </w:r>
      <w:r w:rsidR="000D50D7" w:rsidRPr="000D50D7">
        <w:t xml:space="preserve"> </w:t>
      </w:r>
      <w:r>
        <w:t>that</w:t>
      </w:r>
      <w:r w:rsidR="000D50D7" w:rsidRPr="000D50D7">
        <w:t xml:space="preserve"> </w:t>
      </w:r>
      <w:r>
        <w:t>type</w:t>
      </w:r>
      <w:r w:rsidR="000D50D7" w:rsidRPr="000D50D7">
        <w:t xml:space="preserve"> </w:t>
      </w:r>
      <w:r>
        <w:t>or</w:t>
      </w:r>
      <w:r w:rsidR="000D50D7" w:rsidRPr="000D50D7">
        <w:t xml:space="preserve"> </w:t>
      </w:r>
      <w:r>
        <w:t>capacity</w:t>
      </w:r>
      <w:r w:rsidR="000D50D7" w:rsidRPr="000D50D7">
        <w:t xml:space="preserve"> </w:t>
      </w:r>
      <w:r>
        <w:t>or</w:t>
      </w:r>
      <w:r w:rsidR="000D50D7" w:rsidRPr="000D50D7">
        <w:t xml:space="preserve"> </w:t>
      </w:r>
      <w:r>
        <w:t>of</w:t>
      </w:r>
      <w:r w:rsidR="000D50D7" w:rsidRPr="000D50D7">
        <w:t xml:space="preserve"> </w:t>
      </w:r>
      <w:r>
        <w:t>those</w:t>
      </w:r>
      <w:r w:rsidR="000D50D7" w:rsidRPr="000D50D7">
        <w:t xml:space="preserve"> </w:t>
      </w:r>
      <w:r>
        <w:t>dimensions</w:t>
      </w:r>
      <w:r w:rsidR="000D50D7" w:rsidRPr="000D50D7">
        <w:t xml:space="preserve"> </w:t>
      </w:r>
      <w:r>
        <w:t>or</w:t>
      </w:r>
      <w:r w:rsidR="000D50D7" w:rsidRPr="000D50D7">
        <w:t xml:space="preserve"> </w:t>
      </w:r>
      <w:r>
        <w:t>the</w:t>
      </w:r>
      <w:r w:rsidR="000D50D7" w:rsidRPr="000D50D7">
        <w:t xml:space="preserve"> </w:t>
      </w:r>
      <w:r>
        <w:t>placing</w:t>
      </w:r>
      <w:r w:rsidR="000D50D7" w:rsidRPr="000D50D7">
        <w:t xml:space="preserve"> </w:t>
      </w:r>
      <w:r>
        <w:t>of</w:t>
      </w:r>
      <w:r w:rsidR="000D50D7" w:rsidRPr="000D50D7">
        <w:t xml:space="preserve"> </w:t>
      </w:r>
      <w:r>
        <w:t>apparatus</w:t>
      </w:r>
      <w:r w:rsidR="000D50D7" w:rsidRPr="000D50D7">
        <w:t xml:space="preserve"> </w:t>
      </w:r>
      <w:r>
        <w:t>at</w:t>
      </w:r>
      <w:r w:rsidR="000D50D7" w:rsidRPr="000D50D7">
        <w:t xml:space="preserve"> </w:t>
      </w:r>
      <w:r>
        <w:t>that</w:t>
      </w:r>
      <w:r w:rsidR="000D50D7" w:rsidRPr="000D50D7">
        <w:t xml:space="preserve"> </w:t>
      </w:r>
      <w:r>
        <w:t>depth,</w:t>
      </w:r>
      <w:r w:rsidR="000D50D7" w:rsidRPr="000D50D7">
        <w:t xml:space="preserve"> </w:t>
      </w:r>
      <w:r>
        <w:t>as</w:t>
      </w:r>
      <w:r w:rsidR="000D50D7" w:rsidRPr="000D50D7">
        <w:t xml:space="preserve"> </w:t>
      </w:r>
      <w:r>
        <w:t>the</w:t>
      </w:r>
      <w:r w:rsidR="000D50D7" w:rsidRPr="000D50D7">
        <w:t xml:space="preserve"> </w:t>
      </w:r>
      <w:r>
        <w:t>case</w:t>
      </w:r>
      <w:r w:rsidR="000D50D7" w:rsidRPr="000D50D7">
        <w:t xml:space="preserve"> </w:t>
      </w:r>
      <w:r>
        <w:t>may</w:t>
      </w:r>
      <w:r w:rsidR="000D50D7" w:rsidRPr="000D50D7">
        <w:t xml:space="preserve"> </w:t>
      </w:r>
      <w:r>
        <w:t>be,</w:t>
      </w:r>
      <w:r w:rsidR="000D50D7" w:rsidRPr="000D50D7">
        <w:t xml:space="preserve"> </w:t>
      </w:r>
      <w:r>
        <w:t>is</w:t>
      </w:r>
      <w:r w:rsidR="000D50D7" w:rsidRPr="000D50D7">
        <w:t xml:space="preserve"> </w:t>
      </w:r>
      <w:r>
        <w:t>not</w:t>
      </w:r>
      <w:r w:rsidR="000D50D7" w:rsidRPr="000D50D7">
        <w:t xml:space="preserve"> </w:t>
      </w:r>
      <w:r>
        <w:t>agreed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or,</w:t>
      </w:r>
      <w:r w:rsidR="000D50D7" w:rsidRPr="000D50D7">
        <w:t xml:space="preserve"> </w:t>
      </w:r>
      <w:r>
        <w:t>in</w:t>
      </w:r>
      <w:r w:rsidR="000D50D7" w:rsidRPr="000D50D7">
        <w:t xml:space="preserve"> </w:t>
      </w:r>
      <w:r>
        <w:t>default</w:t>
      </w:r>
      <w:r w:rsidR="000D50D7" w:rsidRPr="000D50D7">
        <w:t xml:space="preserve"> </w:t>
      </w:r>
      <w:r>
        <w:t>of</w:t>
      </w:r>
      <w:r w:rsidR="000D50D7" w:rsidRPr="000D50D7">
        <w:t xml:space="preserve"> </w:t>
      </w:r>
      <w:r>
        <w:t>agreement,</w:t>
      </w:r>
      <w:r w:rsidR="000D50D7" w:rsidRPr="000D50D7">
        <w:t xml:space="preserve"> </w:t>
      </w:r>
      <w:r>
        <w:t>is</w:t>
      </w:r>
      <w:r w:rsidR="000D50D7" w:rsidRPr="000D50D7">
        <w:t xml:space="preserve"> </w:t>
      </w:r>
      <w:r>
        <w:t>not</w:t>
      </w:r>
      <w:r w:rsidR="000D50D7" w:rsidRPr="000D50D7">
        <w:t xml:space="preserve"> </w:t>
      </w:r>
      <w:r>
        <w:t>determined</w:t>
      </w:r>
      <w:r w:rsidR="000D50D7" w:rsidRPr="000D50D7">
        <w:t xml:space="preserve"> </w:t>
      </w:r>
      <w:r>
        <w:t>by</w:t>
      </w:r>
      <w:r w:rsidR="000D50D7" w:rsidRPr="000D50D7">
        <w:t xml:space="preserve"> </w:t>
      </w:r>
      <w:r>
        <w:t>arbitration</w:t>
      </w:r>
      <w:r w:rsidR="000D50D7" w:rsidRPr="000D50D7">
        <w:t xml:space="preserve"> </w:t>
      </w:r>
      <w:r>
        <w:t>in</w:t>
      </w:r>
      <w:r w:rsidR="000D50D7" w:rsidRPr="000D50D7">
        <w:t xml:space="preserve"> </w:t>
      </w:r>
      <w:r>
        <w:t>accordance</w:t>
      </w:r>
      <w:r w:rsidR="000D50D7" w:rsidRPr="000D50D7">
        <w:t xml:space="preserve"> </w:t>
      </w:r>
      <w:r w:rsidRPr="009125BA">
        <w:t>with</w:t>
      </w:r>
      <w:r w:rsidR="000D50D7" w:rsidRPr="000D50D7">
        <w:t xml:space="preserve"> </w:t>
      </w:r>
      <w:r w:rsidRPr="009125BA">
        <w:t>article</w:t>
      </w:r>
      <w:r w:rsidR="000D50D7" w:rsidRPr="000D50D7">
        <w:t xml:space="preserve"> </w:t>
      </w:r>
      <w:r w:rsidRPr="009125BA">
        <w:fldChar w:fldCharType="begin"/>
      </w:r>
      <w:r w:rsidRPr="009125BA">
        <w:instrText xml:space="preserve"> REF _Ref78124676 \r \h </w:instrText>
      </w:r>
      <w:r w:rsidR="00EF57E3" w:rsidRPr="009125BA">
        <w:instrText xml:space="preserve"> \* MERGEFORMAT </w:instrText>
      </w:r>
      <w:r w:rsidRPr="009125BA">
        <w:fldChar w:fldCharType="separate"/>
      </w:r>
      <w:r w:rsidR="000D50D7">
        <w:t>39</w:t>
      </w:r>
      <w:r w:rsidRPr="009125BA">
        <w:fldChar w:fldCharType="end"/>
      </w:r>
      <w:r w:rsidR="000D50D7" w:rsidRPr="000D50D7">
        <w:t xml:space="preserve"> </w:t>
      </w:r>
      <w:r w:rsidRPr="009125BA">
        <w:t>(arbitration</w:t>
      </w:r>
      <w:r>
        <w:t>)</w:t>
      </w:r>
      <w:r w:rsidR="000D50D7" w:rsidRPr="000D50D7">
        <w:t xml:space="preserve"> </w:t>
      </w:r>
      <w:r>
        <w:t>to</w:t>
      </w:r>
      <w:r w:rsidR="000D50D7" w:rsidRPr="000D50D7">
        <w:t xml:space="preserve"> </w:t>
      </w:r>
      <w:r>
        <w:t>be</w:t>
      </w:r>
      <w:r w:rsidR="000D50D7" w:rsidRPr="000D50D7">
        <w:t xml:space="preserve"> </w:t>
      </w:r>
      <w:r>
        <w:t>necessary,</w:t>
      </w:r>
      <w:r w:rsidR="000D50D7" w:rsidRPr="000D50D7">
        <w:t xml:space="preserve"> </w:t>
      </w:r>
      <w:r>
        <w:t>then,</w:t>
      </w:r>
      <w:r w:rsidR="000D50D7" w:rsidRPr="000D50D7">
        <w:t xml:space="preserve"> </w:t>
      </w:r>
      <w:r>
        <w:t>if</w:t>
      </w:r>
      <w:r w:rsidR="000D50D7" w:rsidRPr="000D50D7">
        <w:t xml:space="preserve"> </w:t>
      </w:r>
      <w:r>
        <w:t>such</w:t>
      </w:r>
      <w:r w:rsidR="000D50D7" w:rsidRPr="000D50D7">
        <w:t xml:space="preserve"> </w:t>
      </w:r>
      <w:r>
        <w:t>placing</w:t>
      </w:r>
      <w:r w:rsidR="000D50D7" w:rsidRPr="000D50D7">
        <w:t xml:space="preserve"> </w:t>
      </w:r>
      <w:r>
        <w:t>involves</w:t>
      </w:r>
      <w:r w:rsidR="000D50D7" w:rsidRPr="000D50D7">
        <w:t xml:space="preserve"> </w:t>
      </w:r>
      <w:r>
        <w:t>cost</w:t>
      </w:r>
      <w:r w:rsidR="000D50D7" w:rsidRPr="000D50D7">
        <w:t xml:space="preserve"> </w:t>
      </w:r>
      <w:r>
        <w:t>in</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works</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exceeding</w:t>
      </w:r>
      <w:r w:rsidR="000D50D7" w:rsidRPr="000D50D7">
        <w:t xml:space="preserve"> </w:t>
      </w:r>
      <w:r>
        <w:t>that</w:t>
      </w:r>
      <w:r w:rsidR="000D50D7" w:rsidRPr="000D50D7">
        <w:t xml:space="preserve"> </w:t>
      </w:r>
      <w:r>
        <w:t>which</w:t>
      </w:r>
      <w:r w:rsidR="000D50D7" w:rsidRPr="000D50D7">
        <w:t xml:space="preserve"> </w:t>
      </w:r>
      <w:r>
        <w:t>would</w:t>
      </w:r>
      <w:r w:rsidR="000D50D7" w:rsidRPr="000D50D7">
        <w:t xml:space="preserve"> </w:t>
      </w:r>
      <w:r>
        <w:t>have</w:t>
      </w:r>
      <w:r w:rsidR="000D50D7" w:rsidRPr="000D50D7">
        <w:t xml:space="preserve"> </w:t>
      </w:r>
      <w:r>
        <w:t>been</w:t>
      </w:r>
      <w:r w:rsidR="000D50D7" w:rsidRPr="000D50D7">
        <w:t xml:space="preserve"> </w:t>
      </w:r>
      <w:r>
        <w:t>involved</w:t>
      </w:r>
      <w:r w:rsidR="000D50D7" w:rsidRPr="000D50D7">
        <w:t xml:space="preserve"> </w:t>
      </w:r>
      <w:r>
        <w:t>if</w:t>
      </w:r>
      <w:r w:rsidR="000D50D7" w:rsidRPr="000D50D7">
        <w:t xml:space="preserve"> </w:t>
      </w:r>
      <w:r>
        <w:t>the</w:t>
      </w:r>
      <w:r w:rsidR="000D50D7" w:rsidRPr="000D50D7">
        <w:t xml:space="preserve"> </w:t>
      </w:r>
      <w:r>
        <w:t>apparatus</w:t>
      </w:r>
      <w:r w:rsidR="000D50D7" w:rsidRPr="000D50D7">
        <w:t xml:space="preserve"> </w:t>
      </w:r>
      <w:r>
        <w:t>placed</w:t>
      </w:r>
      <w:r w:rsidR="000D50D7" w:rsidRPr="000D50D7">
        <w:t xml:space="preserve"> </w:t>
      </w:r>
      <w:r>
        <w:t>had</w:t>
      </w:r>
      <w:r w:rsidR="000D50D7" w:rsidRPr="000D50D7">
        <w:t xml:space="preserve"> </w:t>
      </w:r>
      <w:r>
        <w:t>been</w:t>
      </w:r>
      <w:r w:rsidR="000D50D7" w:rsidRPr="000D50D7">
        <w:t xml:space="preserve"> </w:t>
      </w:r>
      <w:r>
        <w:t>of</w:t>
      </w:r>
      <w:r w:rsidR="000D50D7" w:rsidRPr="000D50D7">
        <w:t xml:space="preserve"> </w:t>
      </w:r>
      <w:r>
        <w:t>the</w:t>
      </w:r>
      <w:r w:rsidR="000D50D7" w:rsidRPr="000D50D7">
        <w:t xml:space="preserve"> </w:t>
      </w:r>
      <w:r>
        <w:t>existing</w:t>
      </w:r>
      <w:r w:rsidR="000D50D7" w:rsidRPr="000D50D7">
        <w:t xml:space="preserve"> </w:t>
      </w:r>
      <w:r>
        <w:t>type,</w:t>
      </w:r>
      <w:r w:rsidR="000D50D7" w:rsidRPr="000D50D7">
        <w:t xml:space="preserve"> </w:t>
      </w:r>
      <w:r>
        <w:t>capacity</w:t>
      </w:r>
      <w:r w:rsidR="000D50D7" w:rsidRPr="000D50D7">
        <w:t xml:space="preserve"> </w:t>
      </w:r>
      <w:r>
        <w:t>or</w:t>
      </w:r>
      <w:r w:rsidR="000D50D7" w:rsidRPr="000D50D7">
        <w:t xml:space="preserve"> </w:t>
      </w:r>
      <w:r>
        <w:t>dimensions,</w:t>
      </w:r>
      <w:r w:rsidR="000D50D7" w:rsidRPr="000D50D7">
        <w:t xml:space="preserve"> </w:t>
      </w:r>
      <w:r>
        <w:t>or</w:t>
      </w:r>
      <w:r w:rsidR="000D50D7" w:rsidRPr="000D50D7">
        <w:t xml:space="preserve"> </w:t>
      </w:r>
      <w:r>
        <w:t>at</w:t>
      </w:r>
      <w:r w:rsidR="000D50D7" w:rsidRPr="000D50D7">
        <w:t xml:space="preserve"> </w:t>
      </w:r>
      <w:r>
        <w:t>the</w:t>
      </w:r>
      <w:r w:rsidR="000D50D7" w:rsidRPr="000D50D7">
        <w:t xml:space="preserve"> </w:t>
      </w:r>
      <w:r>
        <w:t>existing</w:t>
      </w:r>
      <w:r w:rsidR="000D50D7" w:rsidRPr="000D50D7">
        <w:t xml:space="preserve"> </w:t>
      </w:r>
      <w:r>
        <w:t>depth,</w:t>
      </w:r>
      <w:r w:rsidR="000D50D7" w:rsidRPr="000D50D7">
        <w:t xml:space="preserve"> </w:t>
      </w:r>
      <w:r>
        <w:t>as</w:t>
      </w:r>
      <w:r w:rsidR="000D50D7" w:rsidRPr="000D50D7">
        <w:t xml:space="preserve"> </w:t>
      </w:r>
      <w:r>
        <w:t>the</w:t>
      </w:r>
      <w:r w:rsidR="000D50D7" w:rsidRPr="000D50D7">
        <w:t xml:space="preserve"> </w:t>
      </w:r>
      <w:r>
        <w:t>case</w:t>
      </w:r>
      <w:r w:rsidR="000D50D7" w:rsidRPr="000D50D7">
        <w:t xml:space="preserve"> </w:t>
      </w:r>
      <w:r>
        <w:t>may</w:t>
      </w:r>
      <w:r w:rsidR="000D50D7" w:rsidRPr="000D50D7">
        <w:t xml:space="preserve"> </w:t>
      </w:r>
      <w:r>
        <w:t>be,</w:t>
      </w:r>
      <w:r w:rsidR="000D50D7" w:rsidRPr="000D50D7">
        <w:t xml:space="preserve"> </w:t>
      </w:r>
      <w:r>
        <w:t>the</w:t>
      </w:r>
      <w:r w:rsidR="000D50D7" w:rsidRPr="000D50D7">
        <w:t xml:space="preserve"> </w:t>
      </w:r>
      <w:r>
        <w:t>amount</w:t>
      </w:r>
      <w:r w:rsidR="000D50D7" w:rsidRPr="000D50D7">
        <w:t xml:space="preserve"> </w:t>
      </w:r>
      <w:r>
        <w:t>which</w:t>
      </w:r>
      <w:r w:rsidR="000D50D7" w:rsidRPr="000D50D7">
        <w:t xml:space="preserve"> </w:t>
      </w:r>
      <w:r>
        <w:t>apart</w:t>
      </w:r>
      <w:r w:rsidR="000D50D7" w:rsidRPr="000D50D7">
        <w:t xml:space="preserve"> </w:t>
      </w:r>
      <w:r>
        <w:t>from</w:t>
      </w:r>
      <w:r w:rsidR="000D50D7" w:rsidRPr="000D50D7">
        <w:t xml:space="preserve"> </w:t>
      </w:r>
      <w:r>
        <w:t>this</w:t>
      </w:r>
      <w:r w:rsidR="000D50D7" w:rsidRPr="000D50D7">
        <w:t xml:space="preserve"> </w:t>
      </w:r>
      <w:r>
        <w:t>sub-paragraph</w:t>
      </w:r>
      <w:r w:rsidR="000D50D7" w:rsidRPr="000D50D7">
        <w:t xml:space="preserve"> </w:t>
      </w:r>
      <w:r>
        <w:t>would</w:t>
      </w:r>
      <w:r w:rsidR="000D50D7" w:rsidRPr="000D50D7">
        <w:t xml:space="preserve"> </w:t>
      </w:r>
      <w:r>
        <w:t>be</w:t>
      </w:r>
      <w:r w:rsidR="000D50D7" w:rsidRPr="000D50D7">
        <w:t xml:space="preserve"> </w:t>
      </w:r>
      <w:r>
        <w:t>payable</w:t>
      </w:r>
      <w:r w:rsidR="000D50D7" w:rsidRPr="000D50D7">
        <w:t xml:space="preserve"> </w:t>
      </w:r>
      <w:r>
        <w:t>to</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by</w:t>
      </w:r>
      <w:r w:rsidR="000D50D7" w:rsidRPr="000D50D7">
        <w:t xml:space="preserve"> </w:t>
      </w:r>
      <w:r>
        <w:t>virtue</w:t>
      </w:r>
      <w:r w:rsidR="000D50D7" w:rsidRPr="000D50D7">
        <w:t xml:space="preserve"> </w:t>
      </w:r>
      <w:r>
        <w:t>of</w:t>
      </w:r>
      <w:r w:rsidR="000D50D7" w:rsidRPr="000D50D7">
        <w:t xml:space="preserve"> </w:t>
      </w:r>
      <w:r>
        <w:t>sub-paragraph</w:t>
      </w:r>
      <w:r w:rsidR="000D50D7" w:rsidRPr="000D50D7">
        <w:t xml:space="preserve"> </w:t>
      </w:r>
      <w:r>
        <w:fldChar w:fldCharType="begin"/>
      </w:r>
      <w:r>
        <w:instrText xml:space="preserve"> REF _Ref94172093 \r \h </w:instrText>
      </w:r>
      <w:r>
        <w:fldChar w:fldCharType="separate"/>
      </w:r>
      <w:r w:rsidR="000D50D7">
        <w:t>(1)</w:t>
      </w:r>
      <w:r>
        <w:fldChar w:fldCharType="end"/>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reduced</w:t>
      </w:r>
      <w:r w:rsidR="000D50D7" w:rsidRPr="000D50D7">
        <w:t xml:space="preserve"> </w:t>
      </w:r>
      <w:r>
        <w:t>by</w:t>
      </w:r>
      <w:r w:rsidR="000D50D7" w:rsidRPr="000D50D7">
        <w:t xml:space="preserve"> </w:t>
      </w:r>
      <w:r>
        <w:t>the</w:t>
      </w:r>
      <w:r w:rsidR="000D50D7" w:rsidRPr="000D50D7">
        <w:t xml:space="preserve"> </w:t>
      </w:r>
      <w:r>
        <w:t>amount</w:t>
      </w:r>
      <w:r w:rsidR="000D50D7" w:rsidRPr="000D50D7">
        <w:t xml:space="preserve"> </w:t>
      </w:r>
      <w:r>
        <w:t>of</w:t>
      </w:r>
      <w:r w:rsidR="000D50D7" w:rsidRPr="000D50D7">
        <w:t xml:space="preserve"> </w:t>
      </w:r>
      <w:r>
        <w:t>that</w:t>
      </w:r>
      <w:r w:rsidR="000D50D7" w:rsidRPr="000D50D7">
        <w:t xml:space="preserve"> </w:t>
      </w:r>
      <w:r>
        <w:t>excess.</w:t>
      </w:r>
    </w:p>
    <w:p w14:paraId="6047B3C0" w14:textId="77777777" w:rsidR="00283174" w:rsidRDefault="00283174" w:rsidP="00283174">
      <w:pPr>
        <w:pStyle w:val="N2"/>
      </w:pP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sub-paragraph</w:t>
      </w:r>
      <w:r w:rsidR="000D50D7" w:rsidRPr="000D50D7">
        <w:t xml:space="preserve"> </w:t>
      </w:r>
      <w:r>
        <w:fldChar w:fldCharType="begin"/>
      </w:r>
      <w:r>
        <w:instrText xml:space="preserve"> REF _Ref94172127 \r \h </w:instrText>
      </w:r>
      <w:r>
        <w:fldChar w:fldCharType="separate"/>
      </w:r>
      <w:r w:rsidR="000D50D7">
        <w:t>(3)</w:t>
      </w:r>
      <w:r>
        <w:fldChar w:fldCharType="end"/>
      </w:r>
      <w:r>
        <w:t>—</w:t>
      </w:r>
    </w:p>
    <w:p w14:paraId="39C7B38D" w14:textId="77777777" w:rsidR="00283174" w:rsidRDefault="00283174" w:rsidP="00283174">
      <w:pPr>
        <w:pStyle w:val="N3"/>
      </w:pPr>
      <w:r>
        <w:t>an</w:t>
      </w:r>
      <w:r w:rsidR="000D50D7" w:rsidRPr="000D50D7">
        <w:t xml:space="preserve"> </w:t>
      </w:r>
      <w:r>
        <w:t>extension</w:t>
      </w:r>
      <w:r w:rsidR="000D50D7" w:rsidRPr="000D50D7">
        <w:t xml:space="preserve"> </w:t>
      </w:r>
      <w:r>
        <w:t>of</w:t>
      </w:r>
      <w:r w:rsidR="000D50D7" w:rsidRPr="000D50D7">
        <w:t xml:space="preserve"> </w:t>
      </w:r>
      <w:r>
        <w:t>apparatus</w:t>
      </w:r>
      <w:r w:rsidR="000D50D7" w:rsidRPr="000D50D7">
        <w:t xml:space="preserve"> </w:t>
      </w:r>
      <w:r>
        <w:t>to</w:t>
      </w:r>
      <w:r w:rsidR="000D50D7" w:rsidRPr="000D50D7">
        <w:t xml:space="preserve"> </w:t>
      </w:r>
      <w:r>
        <w:t>a</w:t>
      </w:r>
      <w:r w:rsidR="000D50D7" w:rsidRPr="000D50D7">
        <w:t xml:space="preserve"> </w:t>
      </w:r>
      <w:r>
        <w:t>length</w:t>
      </w:r>
      <w:r w:rsidR="000D50D7" w:rsidRPr="000D50D7">
        <w:t xml:space="preserve"> </w:t>
      </w:r>
      <w:r>
        <w:t>greater</w:t>
      </w:r>
      <w:r w:rsidR="000D50D7" w:rsidRPr="000D50D7">
        <w:t xml:space="preserve"> </w:t>
      </w:r>
      <w:r>
        <w:t>than</w:t>
      </w:r>
      <w:r w:rsidR="000D50D7" w:rsidRPr="000D50D7">
        <w:t xml:space="preserve"> </w:t>
      </w:r>
      <w:r>
        <w:t>the</w:t>
      </w:r>
      <w:r w:rsidR="000D50D7" w:rsidRPr="000D50D7">
        <w:t xml:space="preserve"> </w:t>
      </w:r>
      <w:r>
        <w:t>length</w:t>
      </w:r>
      <w:r w:rsidR="000D50D7" w:rsidRPr="000D50D7">
        <w:t xml:space="preserve"> </w:t>
      </w:r>
      <w:r>
        <w:t>of</w:t>
      </w:r>
      <w:r w:rsidR="000D50D7" w:rsidRPr="000D50D7">
        <w:t xml:space="preserve"> </w:t>
      </w:r>
      <w:r>
        <w:t>existing</w:t>
      </w:r>
      <w:r w:rsidR="000D50D7" w:rsidRPr="000D50D7">
        <w:t xml:space="preserve"> </w:t>
      </w:r>
      <w:r>
        <w:t>apparatus</w:t>
      </w:r>
      <w:r w:rsidR="000D50D7" w:rsidRPr="000D50D7">
        <w:t xml:space="preserve"> </w:t>
      </w:r>
      <w:r>
        <w:t>is</w:t>
      </w:r>
      <w:r w:rsidR="000D50D7" w:rsidRPr="000D50D7">
        <w:t xml:space="preserve"> </w:t>
      </w:r>
      <w:r>
        <w:t>not</w:t>
      </w:r>
      <w:r w:rsidR="000D50D7" w:rsidRPr="000D50D7">
        <w:t xml:space="preserve"> </w:t>
      </w:r>
      <w:r>
        <w:t>to</w:t>
      </w:r>
      <w:r w:rsidR="000D50D7" w:rsidRPr="000D50D7">
        <w:t xml:space="preserve"> </w:t>
      </w:r>
      <w:r>
        <w:t>be</w:t>
      </w:r>
      <w:r w:rsidR="000D50D7" w:rsidRPr="000D50D7">
        <w:t xml:space="preserve"> </w:t>
      </w:r>
      <w:r>
        <w:t>treated</w:t>
      </w:r>
      <w:r w:rsidR="000D50D7" w:rsidRPr="000D50D7">
        <w:t xml:space="preserve"> </w:t>
      </w:r>
      <w:r>
        <w:t>as</w:t>
      </w:r>
      <w:r w:rsidR="000D50D7" w:rsidRPr="000D50D7">
        <w:t xml:space="preserve"> </w:t>
      </w:r>
      <w:r>
        <w:t>a</w:t>
      </w:r>
      <w:r w:rsidR="000D50D7" w:rsidRPr="000D50D7">
        <w:t xml:space="preserve"> </w:t>
      </w:r>
      <w:r>
        <w:t>placing</w:t>
      </w:r>
      <w:r w:rsidR="000D50D7" w:rsidRPr="000D50D7">
        <w:t xml:space="preserve"> </w:t>
      </w:r>
      <w:r>
        <w:t>of</w:t>
      </w:r>
      <w:r w:rsidR="000D50D7" w:rsidRPr="000D50D7">
        <w:t xml:space="preserve"> </w:t>
      </w:r>
      <w:r>
        <w:t>apparatus</w:t>
      </w:r>
      <w:r w:rsidR="000D50D7" w:rsidRPr="000D50D7">
        <w:t xml:space="preserve"> </w:t>
      </w:r>
      <w:r>
        <w:t>of</w:t>
      </w:r>
      <w:r w:rsidR="000D50D7" w:rsidRPr="000D50D7">
        <w:t xml:space="preserve"> </w:t>
      </w:r>
      <w:r>
        <w:t>greater</w:t>
      </w:r>
      <w:r w:rsidR="000D50D7" w:rsidRPr="000D50D7">
        <w:t xml:space="preserve"> </w:t>
      </w:r>
      <w:r>
        <w:t>dimensions</w:t>
      </w:r>
      <w:r w:rsidR="000D50D7" w:rsidRPr="000D50D7">
        <w:t xml:space="preserve"> </w:t>
      </w:r>
      <w:r>
        <w:t>than</w:t>
      </w:r>
      <w:r w:rsidR="000D50D7" w:rsidRPr="000D50D7">
        <w:t xml:space="preserve"> </w:t>
      </w:r>
      <w:r>
        <w:t>those</w:t>
      </w:r>
      <w:r w:rsidR="000D50D7" w:rsidRPr="000D50D7">
        <w:t xml:space="preserve"> </w:t>
      </w:r>
      <w:r>
        <w:t>of</w:t>
      </w:r>
      <w:r w:rsidR="000D50D7" w:rsidRPr="000D50D7">
        <w:t xml:space="preserve"> </w:t>
      </w:r>
      <w:r>
        <w:t>the</w:t>
      </w:r>
      <w:r w:rsidR="000D50D7" w:rsidRPr="000D50D7">
        <w:t xml:space="preserve"> </w:t>
      </w:r>
      <w:r>
        <w:t>existing</w:t>
      </w:r>
      <w:r w:rsidR="000D50D7" w:rsidRPr="000D50D7">
        <w:t xml:space="preserve"> </w:t>
      </w:r>
      <w:r>
        <w:t>apparatus</w:t>
      </w:r>
      <w:r w:rsidR="000D50D7" w:rsidRPr="000D50D7">
        <w:t xml:space="preserve"> </w:t>
      </w:r>
      <w:r>
        <w:t>where</w:t>
      </w:r>
      <w:r w:rsidR="000D50D7" w:rsidRPr="000D50D7">
        <w:t xml:space="preserve"> </w:t>
      </w:r>
      <w:r>
        <w:t>such</w:t>
      </w:r>
      <w:r w:rsidR="000D50D7" w:rsidRPr="000D50D7">
        <w:t xml:space="preserve"> </w:t>
      </w:r>
      <w:r>
        <w:t>extension</w:t>
      </w:r>
      <w:r w:rsidR="000D50D7" w:rsidRPr="000D50D7">
        <w:t xml:space="preserve"> </w:t>
      </w:r>
      <w:r>
        <w:t>is</w:t>
      </w:r>
      <w:r w:rsidR="000D50D7" w:rsidRPr="000D50D7">
        <w:t xml:space="preserve"> </w:t>
      </w:r>
      <w:r>
        <w:t>required</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execution</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works</w:t>
      </w:r>
      <w:r w:rsidR="000D50D7" w:rsidRPr="000D50D7">
        <w:t xml:space="preserve"> </w:t>
      </w:r>
      <w:r>
        <w:t>as</w:t>
      </w:r>
      <w:r w:rsidR="000D50D7" w:rsidRPr="000D50D7">
        <w:t xml:space="preserve"> </w:t>
      </w:r>
      <w:r>
        <w:t>are</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paragraph</w:t>
      </w:r>
      <w:r w:rsidR="000D50D7" w:rsidRPr="000D50D7">
        <w:t xml:space="preserve"> </w:t>
      </w:r>
      <w:r>
        <w:fldChar w:fldCharType="begin"/>
      </w:r>
      <w:r>
        <w:instrText xml:space="preserve"> REF _Ref94171708 \r \h </w:instrText>
      </w:r>
      <w:r>
        <w:fldChar w:fldCharType="separate"/>
      </w:r>
      <w:r w:rsidR="000D50D7">
        <w:t>6(2)</w:t>
      </w:r>
      <w:r>
        <w:fldChar w:fldCharType="end"/>
      </w:r>
      <w:r>
        <w:t>;</w:t>
      </w:r>
      <w:r w:rsidR="000D50D7" w:rsidRPr="000D50D7">
        <w:t xml:space="preserve"> </w:t>
      </w:r>
      <w:r>
        <w:t>and</w:t>
      </w:r>
    </w:p>
    <w:p w14:paraId="3D400A28" w14:textId="77777777" w:rsidR="00283174" w:rsidRDefault="00283174" w:rsidP="00283174">
      <w:pPr>
        <w:pStyle w:val="N3"/>
      </w:pPr>
      <w:r>
        <w:t>where</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joint</w:t>
      </w:r>
      <w:r w:rsidR="000D50D7" w:rsidRPr="000D50D7">
        <w:t xml:space="preserve"> </w:t>
      </w:r>
      <w:r>
        <w:t>in</w:t>
      </w:r>
      <w:r w:rsidR="000D50D7" w:rsidRPr="000D50D7">
        <w:t xml:space="preserve"> </w:t>
      </w:r>
      <w:r>
        <w:t>a</w:t>
      </w:r>
      <w:r w:rsidR="000D50D7" w:rsidRPr="000D50D7">
        <w:t xml:space="preserve"> </w:t>
      </w:r>
      <w:r>
        <w:t>cable</w:t>
      </w:r>
      <w:r w:rsidR="000D50D7" w:rsidRPr="000D50D7">
        <w:t xml:space="preserve"> </w:t>
      </w:r>
      <w:r>
        <w:t>is</w:t>
      </w:r>
      <w:r w:rsidR="000D50D7" w:rsidRPr="000D50D7">
        <w:t xml:space="preserve"> </w:t>
      </w:r>
      <w:r>
        <w:t>agreed,</w:t>
      </w:r>
      <w:r w:rsidR="000D50D7" w:rsidRPr="000D50D7">
        <w:t xml:space="preserve"> </w:t>
      </w:r>
      <w:r>
        <w:t>or</w:t>
      </w:r>
      <w:r w:rsidR="000D50D7" w:rsidRPr="000D50D7">
        <w:t xml:space="preserve"> </w:t>
      </w:r>
      <w:r>
        <w:t>is</w:t>
      </w:r>
      <w:r w:rsidR="000D50D7" w:rsidRPr="000D50D7">
        <w:t xml:space="preserve"> </w:t>
      </w:r>
      <w:r>
        <w:t>determined</w:t>
      </w:r>
      <w:r w:rsidR="000D50D7" w:rsidRPr="000D50D7">
        <w:t xml:space="preserve"> </w:t>
      </w:r>
      <w:r>
        <w:t>to</w:t>
      </w:r>
      <w:r w:rsidR="000D50D7" w:rsidRPr="000D50D7">
        <w:t xml:space="preserve"> </w:t>
      </w:r>
      <w:r>
        <w:t>be</w:t>
      </w:r>
      <w:r w:rsidR="000D50D7" w:rsidRPr="000D50D7">
        <w:t xml:space="preserve"> </w:t>
      </w:r>
      <w:r>
        <w:t>necessary,</w:t>
      </w:r>
      <w:r w:rsidR="000D50D7" w:rsidRPr="000D50D7">
        <w:t xml:space="preserve"> </w:t>
      </w:r>
      <w:r>
        <w:t>the</w:t>
      </w:r>
      <w:r w:rsidR="000D50D7" w:rsidRPr="000D50D7">
        <w:t xml:space="preserve"> </w:t>
      </w:r>
      <w:r>
        <w:t>consequential</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jointing</w:t>
      </w:r>
      <w:r w:rsidR="000D50D7" w:rsidRPr="000D50D7">
        <w:t xml:space="preserve"> </w:t>
      </w:r>
      <w:r>
        <w:t>chamber</w:t>
      </w:r>
      <w:r w:rsidR="000D50D7" w:rsidRPr="000D50D7">
        <w:t xml:space="preserve"> </w:t>
      </w:r>
      <w:r>
        <w:t>or</w:t>
      </w:r>
      <w:r w:rsidR="000D50D7" w:rsidRPr="000D50D7">
        <w:t xml:space="preserve"> </w:t>
      </w:r>
      <w:r>
        <w:t>of</w:t>
      </w:r>
      <w:r w:rsidR="000D50D7" w:rsidRPr="000D50D7">
        <w:t xml:space="preserve"> </w:t>
      </w:r>
      <w:r>
        <w:t>a</w:t>
      </w:r>
      <w:r w:rsidR="000D50D7" w:rsidRPr="000D50D7">
        <w:t xml:space="preserve"> </w:t>
      </w:r>
      <w:r>
        <w:t>manhole</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treated</w:t>
      </w:r>
      <w:r w:rsidR="000D50D7" w:rsidRPr="000D50D7">
        <w:t xml:space="preserve"> </w:t>
      </w:r>
      <w:r>
        <w:t>as</w:t>
      </w:r>
      <w:r w:rsidR="000D50D7" w:rsidRPr="000D50D7">
        <w:t xml:space="preserve"> </w:t>
      </w:r>
      <w:r>
        <w:t>if</w:t>
      </w:r>
      <w:r w:rsidR="000D50D7" w:rsidRPr="000D50D7">
        <w:t xml:space="preserve"> </w:t>
      </w:r>
      <w:r>
        <w:t>it</w:t>
      </w:r>
      <w:r w:rsidR="000D50D7" w:rsidRPr="000D50D7">
        <w:t xml:space="preserve"> </w:t>
      </w:r>
      <w:r>
        <w:t>also</w:t>
      </w:r>
      <w:r w:rsidR="000D50D7" w:rsidRPr="000D50D7">
        <w:t xml:space="preserve"> </w:t>
      </w:r>
      <w:r>
        <w:t>had</w:t>
      </w:r>
      <w:r w:rsidR="000D50D7" w:rsidRPr="000D50D7">
        <w:t xml:space="preserve"> </w:t>
      </w:r>
      <w:r>
        <w:t>been</w:t>
      </w:r>
      <w:r w:rsidR="000D50D7" w:rsidRPr="000D50D7">
        <w:t xml:space="preserve"> </w:t>
      </w:r>
      <w:r>
        <w:t>agreed</w:t>
      </w:r>
      <w:r w:rsidR="000D50D7" w:rsidRPr="000D50D7">
        <w:t xml:space="preserve"> </w:t>
      </w:r>
      <w:r>
        <w:t>or</w:t>
      </w:r>
      <w:r w:rsidR="000D50D7" w:rsidRPr="000D50D7">
        <w:t xml:space="preserve"> </w:t>
      </w:r>
      <w:r>
        <w:t>had</w:t>
      </w:r>
      <w:r w:rsidR="000D50D7" w:rsidRPr="000D50D7">
        <w:t xml:space="preserve"> </w:t>
      </w:r>
      <w:r>
        <w:t>been</w:t>
      </w:r>
      <w:r w:rsidR="000D50D7" w:rsidRPr="000D50D7">
        <w:t xml:space="preserve"> </w:t>
      </w:r>
      <w:r>
        <w:t>so</w:t>
      </w:r>
      <w:r w:rsidR="000D50D7" w:rsidRPr="000D50D7">
        <w:t xml:space="preserve"> </w:t>
      </w:r>
      <w:r>
        <w:t>determined.</w:t>
      </w:r>
    </w:p>
    <w:p w14:paraId="5CD26384" w14:textId="77777777" w:rsidR="00283174" w:rsidRDefault="00283174" w:rsidP="00283174">
      <w:pPr>
        <w:pStyle w:val="N2"/>
      </w:pPr>
      <w:r>
        <w:t>An</w:t>
      </w:r>
      <w:r w:rsidR="000D50D7" w:rsidRPr="000D50D7">
        <w:t xml:space="preserve"> </w:t>
      </w:r>
      <w:r>
        <w:t>amount</w:t>
      </w:r>
      <w:r w:rsidR="000D50D7" w:rsidRPr="000D50D7">
        <w:t xml:space="preserve"> </w:t>
      </w:r>
      <w:r>
        <w:t>which</w:t>
      </w:r>
      <w:r w:rsidR="000D50D7" w:rsidRPr="000D50D7">
        <w:t xml:space="preserve"> </w:t>
      </w:r>
      <w:r>
        <w:t>apart</w:t>
      </w:r>
      <w:r w:rsidR="000D50D7" w:rsidRPr="000D50D7">
        <w:t xml:space="preserve"> </w:t>
      </w:r>
      <w:r>
        <w:t>from</w:t>
      </w:r>
      <w:r w:rsidR="000D50D7" w:rsidRPr="000D50D7">
        <w:t xml:space="preserve"> </w:t>
      </w:r>
      <w:r>
        <w:t>this</w:t>
      </w:r>
      <w:r w:rsidR="000D50D7" w:rsidRPr="000D50D7">
        <w:t xml:space="preserve"> </w:t>
      </w:r>
      <w:r>
        <w:t>sub-paragraph</w:t>
      </w:r>
      <w:r w:rsidR="000D50D7" w:rsidRPr="000D50D7">
        <w:t xml:space="preserve"> </w:t>
      </w:r>
      <w:r>
        <w:t>would</w:t>
      </w:r>
      <w:r w:rsidR="000D50D7" w:rsidRPr="000D50D7">
        <w:t xml:space="preserve"> </w:t>
      </w:r>
      <w:r>
        <w:t>be</w:t>
      </w:r>
      <w:r w:rsidR="000D50D7" w:rsidRPr="000D50D7">
        <w:t xml:space="preserve"> </w:t>
      </w:r>
      <w:r>
        <w:t>payable</w:t>
      </w:r>
      <w:r w:rsidR="000D50D7" w:rsidRPr="000D50D7">
        <w:t xml:space="preserve"> </w:t>
      </w:r>
      <w:r>
        <w:t>to</w:t>
      </w:r>
      <w:r w:rsidR="000D50D7" w:rsidRPr="000D50D7">
        <w:t xml:space="preserve"> </w:t>
      </w:r>
      <w:r>
        <w:t>a</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works</w:t>
      </w:r>
      <w:r w:rsidR="000D50D7" w:rsidRPr="000D50D7">
        <w:t xml:space="preserve"> </w:t>
      </w:r>
      <w:r>
        <w:t>by</w:t>
      </w:r>
      <w:r w:rsidR="000D50D7" w:rsidRPr="000D50D7">
        <w:t xml:space="preserve"> </w:t>
      </w:r>
      <w:r>
        <w:t>virtue</w:t>
      </w:r>
      <w:r w:rsidR="000D50D7" w:rsidRPr="000D50D7">
        <w:t xml:space="preserve"> </w:t>
      </w:r>
      <w:r>
        <w:t>of</w:t>
      </w:r>
      <w:r w:rsidR="000D50D7" w:rsidRPr="000D50D7">
        <w:t xml:space="preserve"> </w:t>
      </w:r>
      <w:r>
        <w:t>sub-paragraph</w:t>
      </w:r>
      <w:r w:rsidR="000D50D7" w:rsidRPr="000D50D7">
        <w:t xml:space="preserve"> </w:t>
      </w:r>
      <w:r>
        <w:fldChar w:fldCharType="begin"/>
      </w:r>
      <w:r>
        <w:instrText xml:space="preserve"> REF _Ref94172093 \r \h </w:instrText>
      </w:r>
      <w:r>
        <w:fldChar w:fldCharType="separate"/>
      </w:r>
      <w:r w:rsidR="000D50D7">
        <w:t>(1)</w:t>
      </w:r>
      <w:r>
        <w:fldChar w:fldCharType="end"/>
      </w:r>
      <w:r>
        <w:t>,</w:t>
      </w:r>
      <w:r w:rsidR="000D50D7" w:rsidRPr="000D50D7">
        <w:t xml:space="preserve"> </w:t>
      </w:r>
      <w:r>
        <w:t>if</w:t>
      </w:r>
      <w:r w:rsidR="000D50D7" w:rsidRPr="000D50D7">
        <w:t xml:space="preserve"> </w:t>
      </w:r>
      <w:r>
        <w:t>the</w:t>
      </w:r>
      <w:r w:rsidR="000D50D7" w:rsidRPr="000D50D7">
        <w:t xml:space="preserve"> </w:t>
      </w:r>
      <w:r>
        <w:t>works</w:t>
      </w:r>
      <w:r w:rsidR="000D50D7" w:rsidRPr="000D50D7">
        <w:t xml:space="preserve"> </w:t>
      </w:r>
      <w:r>
        <w:t>include</w:t>
      </w:r>
      <w:r w:rsidR="000D50D7" w:rsidRPr="000D50D7">
        <w:t xml:space="preserve"> </w:t>
      </w:r>
      <w:r>
        <w:t>the</w:t>
      </w:r>
      <w:r w:rsidR="000D50D7" w:rsidRPr="000D50D7">
        <w:t xml:space="preserve"> </w:t>
      </w:r>
      <w:r>
        <w:t>placing</w:t>
      </w:r>
      <w:r w:rsidR="000D50D7" w:rsidRPr="000D50D7">
        <w:t xml:space="preserve"> </w:t>
      </w:r>
      <w:r>
        <w:t>of</w:t>
      </w:r>
      <w:r w:rsidR="000D50D7" w:rsidRPr="000D50D7">
        <w:t xml:space="preserve"> </w:t>
      </w:r>
      <w:r>
        <w:t>apparatus</w:t>
      </w:r>
      <w:r w:rsidR="000D50D7" w:rsidRPr="000D50D7">
        <w:t xml:space="preserve"> </w:t>
      </w:r>
      <w:r>
        <w:t>provided</w:t>
      </w:r>
      <w:r w:rsidR="000D50D7" w:rsidRPr="000D50D7">
        <w:t xml:space="preserve"> </w:t>
      </w:r>
      <w:r>
        <w:t>in</w:t>
      </w:r>
      <w:r w:rsidR="000D50D7" w:rsidRPr="000D50D7">
        <w:t xml:space="preserve"> </w:t>
      </w:r>
      <w:r>
        <w:t>substitution</w:t>
      </w:r>
      <w:r w:rsidR="000D50D7" w:rsidRPr="000D50D7">
        <w:t xml:space="preserve"> </w:t>
      </w:r>
      <w:r>
        <w:t>for</w:t>
      </w:r>
      <w:r w:rsidR="000D50D7" w:rsidRPr="000D50D7">
        <w:t xml:space="preserve"> </w:t>
      </w:r>
      <w:r>
        <w:t>apparatus</w:t>
      </w:r>
      <w:r w:rsidR="000D50D7" w:rsidRPr="000D50D7">
        <w:t xml:space="preserve"> </w:t>
      </w:r>
      <w:r>
        <w:t>placed</w:t>
      </w:r>
      <w:r w:rsidR="000D50D7" w:rsidRPr="000D50D7">
        <w:t xml:space="preserve"> </w:t>
      </w:r>
      <w:r>
        <w:t>more</w:t>
      </w:r>
      <w:r w:rsidR="000D50D7" w:rsidRPr="000D50D7">
        <w:t xml:space="preserve"> </w:t>
      </w:r>
      <w:r>
        <w:t>than</w:t>
      </w:r>
      <w:r w:rsidR="000D50D7" w:rsidRPr="000D50D7">
        <w:t xml:space="preserve"> </w:t>
      </w:r>
      <w:r>
        <w:t>7</w:t>
      </w:r>
      <w:r w:rsidR="000D50D7" w:rsidRPr="000D50D7">
        <w:t xml:space="preserve"> </w:t>
      </w:r>
      <w:r>
        <w:t>years</w:t>
      </w:r>
      <w:r w:rsidR="000D50D7" w:rsidRPr="000D50D7">
        <w:t xml:space="preserve"> </w:t>
      </w:r>
      <w:r>
        <w:t>and</w:t>
      </w:r>
      <w:r w:rsidR="000D50D7" w:rsidRPr="000D50D7">
        <w:t xml:space="preserve"> </w:t>
      </w:r>
      <w:r>
        <w:t>6</w:t>
      </w:r>
      <w:r w:rsidR="000D50D7" w:rsidRPr="000D50D7">
        <w:t xml:space="preserve"> </w:t>
      </w:r>
      <w:r>
        <w:t>months</w:t>
      </w:r>
      <w:r w:rsidR="000D50D7" w:rsidRPr="000D50D7">
        <w:t xml:space="preserve"> </w:t>
      </w:r>
      <w:r>
        <w:t>earlier</w:t>
      </w:r>
      <w:r w:rsidR="000D50D7" w:rsidRPr="000D50D7">
        <w:t xml:space="preserve"> </w:t>
      </w:r>
      <w:r>
        <w:t>so</w:t>
      </w:r>
      <w:r w:rsidR="000D50D7" w:rsidRPr="000D50D7">
        <w:t xml:space="preserve"> </w:t>
      </w:r>
      <w:r>
        <w:t>as</w:t>
      </w:r>
      <w:r w:rsidR="000D50D7" w:rsidRPr="000D50D7">
        <w:t xml:space="preserve"> </w:t>
      </w:r>
      <w:r>
        <w:t>to</w:t>
      </w:r>
      <w:r w:rsidR="000D50D7" w:rsidRPr="000D50D7">
        <w:t xml:space="preserve"> </w:t>
      </w:r>
      <w:r>
        <w:t>confer</w:t>
      </w:r>
      <w:r w:rsidR="000D50D7" w:rsidRPr="000D50D7">
        <w:t xml:space="preserve"> </w:t>
      </w:r>
      <w:r>
        <w:t>on</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any</w:t>
      </w:r>
      <w:r w:rsidR="000D50D7" w:rsidRPr="000D50D7">
        <w:t xml:space="preserve"> </w:t>
      </w:r>
      <w:r>
        <w:t>financial</w:t>
      </w:r>
      <w:r w:rsidR="000D50D7" w:rsidRPr="000D50D7">
        <w:t xml:space="preserve"> </w:t>
      </w:r>
      <w:r>
        <w:t>benefit</w:t>
      </w:r>
      <w:r w:rsidR="000D50D7" w:rsidRPr="000D50D7">
        <w:t xml:space="preserve"> </w:t>
      </w:r>
      <w:r>
        <w:t>by</w:t>
      </w:r>
      <w:r w:rsidR="000D50D7" w:rsidRPr="000D50D7">
        <w:t xml:space="preserve"> </w:t>
      </w:r>
      <w:r>
        <w:t>deferment</w:t>
      </w:r>
      <w:r w:rsidR="000D50D7" w:rsidRPr="000D50D7">
        <w:t xml:space="preserve"> </w:t>
      </w:r>
      <w:r>
        <w:t>of</w:t>
      </w:r>
      <w:r w:rsidR="000D50D7" w:rsidRPr="000D50D7">
        <w:t xml:space="preserve"> </w:t>
      </w:r>
      <w:r>
        <w:t>the</w:t>
      </w:r>
      <w:r w:rsidR="000D50D7" w:rsidRPr="000D50D7">
        <w:t xml:space="preserve"> </w:t>
      </w:r>
      <w:r>
        <w:t>time</w:t>
      </w:r>
      <w:r w:rsidR="000D50D7" w:rsidRPr="000D50D7">
        <w:t xml:space="preserve"> </w:t>
      </w:r>
      <w:r>
        <w:t>for</w:t>
      </w:r>
      <w:r w:rsidR="000D50D7" w:rsidRPr="000D50D7">
        <w:t xml:space="preserve"> </w:t>
      </w:r>
      <w:r>
        <w:t>renewal</w:t>
      </w:r>
      <w:r w:rsidR="000D50D7" w:rsidRPr="000D50D7">
        <w:t xml:space="preserve"> </w:t>
      </w:r>
      <w:r>
        <w:t>of</w:t>
      </w:r>
      <w:r w:rsidR="000D50D7" w:rsidRPr="000D50D7">
        <w:t xml:space="preserve"> </w:t>
      </w:r>
      <w:r>
        <w:t>the</w:t>
      </w:r>
      <w:r w:rsidR="000D50D7" w:rsidRPr="000D50D7">
        <w:t xml:space="preserve"> </w:t>
      </w:r>
      <w:r>
        <w:t>apparatus</w:t>
      </w:r>
      <w:r w:rsidR="000D50D7" w:rsidRPr="000D50D7">
        <w:t xml:space="preserve"> </w:t>
      </w:r>
      <w:r>
        <w:t>in</w:t>
      </w:r>
      <w:r w:rsidR="000D50D7" w:rsidRPr="000D50D7">
        <w:t xml:space="preserve"> </w:t>
      </w:r>
      <w:r>
        <w:t>the</w:t>
      </w:r>
      <w:r w:rsidR="000D50D7" w:rsidRPr="000D50D7">
        <w:t xml:space="preserve"> </w:t>
      </w:r>
      <w:r>
        <w:t>ordinary</w:t>
      </w:r>
      <w:r w:rsidR="000D50D7" w:rsidRPr="000D50D7">
        <w:t xml:space="preserve"> </w:t>
      </w:r>
      <w:r>
        <w:t>course,</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reduced</w:t>
      </w:r>
      <w:r w:rsidR="000D50D7" w:rsidRPr="000D50D7">
        <w:t xml:space="preserve"> </w:t>
      </w:r>
      <w:r>
        <w:t>by</w:t>
      </w:r>
      <w:r w:rsidR="000D50D7" w:rsidRPr="000D50D7">
        <w:t xml:space="preserve"> </w:t>
      </w:r>
      <w:r>
        <w:t>the</w:t>
      </w:r>
      <w:r w:rsidR="000D50D7" w:rsidRPr="000D50D7">
        <w:t xml:space="preserve"> </w:t>
      </w:r>
      <w:r>
        <w:t>amount</w:t>
      </w:r>
      <w:r w:rsidR="000D50D7" w:rsidRPr="000D50D7">
        <w:t xml:space="preserve"> </w:t>
      </w:r>
      <w:r>
        <w:t>which</w:t>
      </w:r>
      <w:r w:rsidR="000D50D7" w:rsidRPr="000D50D7">
        <w:t xml:space="preserve"> </w:t>
      </w:r>
      <w:r>
        <w:t>represents</w:t>
      </w:r>
      <w:r w:rsidR="000D50D7" w:rsidRPr="000D50D7">
        <w:t xml:space="preserve"> </w:t>
      </w:r>
      <w:r>
        <w:t>that</w:t>
      </w:r>
      <w:r w:rsidR="000D50D7" w:rsidRPr="000D50D7">
        <w:t xml:space="preserve"> </w:t>
      </w:r>
      <w:r>
        <w:t>benefit.</w:t>
      </w:r>
    </w:p>
    <w:p w14:paraId="0E40A7A2" w14:textId="77777777" w:rsidR="00283174" w:rsidRDefault="00283174" w:rsidP="00283174">
      <w:pPr>
        <w:pStyle w:val="N1"/>
      </w:pPr>
      <w:r>
        <w:t>—</w:t>
      </w:r>
      <w:r>
        <w:fldChar w:fldCharType="begin"/>
      </w:r>
      <w:bookmarkStart w:id="1259" w:name="_Ref94172267"/>
      <w:bookmarkEnd w:id="1259"/>
      <w:r>
        <w:instrText xml:space="preserve"> LISTNUM "SEQ1" \l 2 </w:instrText>
      </w:r>
      <w:r>
        <w:fldChar w:fldCharType="end"/>
      </w:r>
      <w:r w:rsidR="000D50D7" w:rsidRPr="000D50D7">
        <w:t> </w:t>
      </w:r>
      <w:r>
        <w:t>Subject</w:t>
      </w:r>
      <w:r w:rsidR="000D50D7" w:rsidRPr="000D50D7">
        <w:t xml:space="preserve"> </w:t>
      </w:r>
      <w:r>
        <w:t>to</w:t>
      </w:r>
      <w:r w:rsidR="000D50D7" w:rsidRPr="000D50D7">
        <w:t xml:space="preserve"> </w:t>
      </w:r>
      <w:r>
        <w:t>sub-paragraphs</w:t>
      </w:r>
      <w:r w:rsidR="000D50D7" w:rsidRPr="000D50D7">
        <w:t xml:space="preserve"> </w:t>
      </w:r>
      <w:r>
        <w:fldChar w:fldCharType="begin"/>
      </w:r>
      <w:r>
        <w:instrText xml:space="preserve"> REF _Ref94172223 \r \h </w:instrText>
      </w:r>
      <w:r>
        <w:fldChar w:fldCharType="separate"/>
      </w:r>
      <w:r w:rsidR="000D50D7">
        <w:t>(2)</w:t>
      </w:r>
      <w:r>
        <w:fldChar w:fldCharType="end"/>
      </w:r>
      <w:r w:rsidR="000D50D7" w:rsidRPr="000D50D7">
        <w:t xml:space="preserve"> </w:t>
      </w:r>
      <w:r>
        <w:t>and</w:t>
      </w:r>
      <w:r w:rsidR="000D50D7" w:rsidRPr="000D50D7">
        <w:t xml:space="preserve"> </w:t>
      </w:r>
      <w:r>
        <w:fldChar w:fldCharType="begin"/>
      </w:r>
      <w:r>
        <w:instrText xml:space="preserve"> REF _Ref94172230 \r \h </w:instrText>
      </w:r>
      <w:r>
        <w:fldChar w:fldCharType="separate"/>
      </w:r>
      <w:r w:rsidR="000D50D7">
        <w:t>(3)</w:t>
      </w:r>
      <w:r>
        <w:fldChar w:fldCharType="end"/>
      </w:r>
      <w:r>
        <w:t>,</w:t>
      </w:r>
      <w:r w:rsidR="000D50D7" w:rsidRPr="000D50D7">
        <w:t xml:space="preserve"> </w:t>
      </w:r>
      <w:r>
        <w:t>if</w:t>
      </w:r>
      <w:r w:rsidR="000D50D7" w:rsidRPr="000D50D7">
        <w:t xml:space="preserve"> </w:t>
      </w:r>
      <w:r>
        <w:t>by</w:t>
      </w:r>
      <w:r w:rsidR="000D50D7" w:rsidRPr="000D50D7">
        <w:t xml:space="preserve"> </w:t>
      </w:r>
      <w:r>
        <w:t>reason</w:t>
      </w:r>
      <w:r w:rsidR="000D50D7" w:rsidRPr="000D50D7">
        <w:t xml:space="preserve"> </w:t>
      </w:r>
      <w:r>
        <w:t>or</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any</w:t>
      </w:r>
      <w:r w:rsidR="000D50D7" w:rsidRPr="000D50D7">
        <w:t xml:space="preserve"> </w:t>
      </w:r>
      <w:r>
        <w:t>of</w:t>
      </w:r>
      <w:r w:rsidR="000D50D7" w:rsidRPr="000D50D7">
        <w:t xml:space="preserve"> </w:t>
      </w:r>
      <w:r>
        <w:t>the</w:t>
      </w:r>
      <w:r w:rsidR="000D50D7" w:rsidRPr="000D50D7">
        <w:t xml:space="preserve"> </w:t>
      </w:r>
      <w:r>
        <w:t>works</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paragraph</w:t>
      </w:r>
      <w:r w:rsidR="000D50D7" w:rsidRPr="000D50D7">
        <w:t xml:space="preserve"> </w:t>
      </w:r>
      <w:r>
        <w:fldChar w:fldCharType="begin"/>
      </w:r>
      <w:r>
        <w:instrText xml:space="preserve"> REF _Ref94171708 \r \h </w:instrText>
      </w:r>
      <w:r>
        <w:fldChar w:fldCharType="separate"/>
      </w:r>
      <w:r w:rsidR="000D50D7">
        <w:t>6(2)</w:t>
      </w:r>
      <w:r>
        <w:fldChar w:fldCharType="end"/>
      </w:r>
      <w:r>
        <w:t>,</w:t>
      </w:r>
      <w:r w:rsidR="000D50D7" w:rsidRPr="000D50D7">
        <w:t xml:space="preserve"> </w:t>
      </w:r>
      <w:r>
        <w:t>any</w:t>
      </w:r>
      <w:r w:rsidR="000D50D7" w:rsidRPr="000D50D7">
        <w:t xml:space="preserve"> </w:t>
      </w:r>
      <w:r>
        <w:t>damage</w:t>
      </w:r>
      <w:r w:rsidR="000D50D7" w:rsidRPr="000D50D7">
        <w:t xml:space="preserve"> </w:t>
      </w:r>
      <w:r>
        <w:t>is</w:t>
      </w:r>
      <w:r w:rsidR="000D50D7" w:rsidRPr="000D50D7">
        <w:t xml:space="preserve"> </w:t>
      </w:r>
      <w:r>
        <w:t>caused</w:t>
      </w:r>
      <w:r w:rsidR="000D50D7" w:rsidRPr="000D50D7">
        <w:t xml:space="preserve"> </w:t>
      </w:r>
      <w:r>
        <w:t>to</w:t>
      </w:r>
      <w:r w:rsidR="000D50D7" w:rsidRPr="000D50D7">
        <w:t xml:space="preserve"> </w:t>
      </w:r>
      <w:r>
        <w:t>any</w:t>
      </w:r>
      <w:r w:rsidR="000D50D7" w:rsidRPr="000D50D7">
        <w:t xml:space="preserve"> </w:t>
      </w:r>
      <w:r>
        <w:t>apparatus</w:t>
      </w:r>
      <w:r w:rsidR="000D50D7" w:rsidRPr="000D50D7">
        <w:t xml:space="preserve"> </w:t>
      </w:r>
      <w:r>
        <w:t>(other</w:t>
      </w:r>
      <w:r w:rsidR="000D50D7" w:rsidRPr="000D50D7">
        <w:t xml:space="preserve"> </w:t>
      </w:r>
      <w:r>
        <w:t>than</w:t>
      </w:r>
      <w:r w:rsidR="000D50D7" w:rsidRPr="000D50D7">
        <w:t xml:space="preserve"> </w:t>
      </w:r>
      <w:r>
        <w:t>apparatus</w:t>
      </w:r>
      <w:r w:rsidR="000D50D7" w:rsidRPr="000D50D7">
        <w:t xml:space="preserve"> </w:t>
      </w:r>
      <w:r>
        <w:t>the</w:t>
      </w:r>
      <w:r w:rsidR="000D50D7" w:rsidRPr="000D50D7">
        <w:t xml:space="preserve"> </w:t>
      </w:r>
      <w:r>
        <w:t>repair</w:t>
      </w:r>
      <w:r w:rsidR="000D50D7" w:rsidRPr="000D50D7">
        <w:t xml:space="preserve"> </w:t>
      </w:r>
      <w:r>
        <w:t>of</w:t>
      </w:r>
      <w:r w:rsidR="000D50D7" w:rsidRPr="000D50D7">
        <w:t xml:space="preserve"> </w:t>
      </w:r>
      <w:r>
        <w:t>which</w:t>
      </w:r>
      <w:r w:rsidR="000D50D7" w:rsidRPr="000D50D7">
        <w:t xml:space="preserve"> </w:t>
      </w:r>
      <w:r>
        <w:t>is</w:t>
      </w:r>
      <w:r w:rsidR="000D50D7" w:rsidRPr="000D50D7">
        <w:t xml:space="preserve"> </w:t>
      </w:r>
      <w:r>
        <w:t>not</w:t>
      </w:r>
      <w:r w:rsidR="000D50D7" w:rsidRPr="000D50D7">
        <w:t xml:space="preserve"> </w:t>
      </w:r>
      <w:r>
        <w:t>reasonably</w:t>
      </w:r>
      <w:r w:rsidR="000D50D7" w:rsidRPr="000D50D7">
        <w:t xml:space="preserve"> </w:t>
      </w:r>
      <w:r>
        <w:t>necessary</w:t>
      </w:r>
      <w:r w:rsidR="000D50D7" w:rsidRPr="000D50D7">
        <w:t xml:space="preserve"> </w:t>
      </w:r>
      <w:r>
        <w:t>in</w:t>
      </w:r>
      <w:r w:rsidR="000D50D7" w:rsidRPr="000D50D7">
        <w:t xml:space="preserve"> </w:t>
      </w:r>
      <w:r>
        <w:t>view</w:t>
      </w:r>
      <w:r w:rsidR="000D50D7" w:rsidRPr="000D50D7">
        <w:t xml:space="preserve"> </w:t>
      </w:r>
      <w:r>
        <w:t>of</w:t>
      </w:r>
      <w:r w:rsidR="000D50D7" w:rsidRPr="000D50D7">
        <w:t xml:space="preserve"> </w:t>
      </w:r>
      <w:r>
        <w:t>its</w:t>
      </w:r>
      <w:r w:rsidR="000D50D7" w:rsidRPr="000D50D7">
        <w:t xml:space="preserve"> </w:t>
      </w:r>
      <w:r>
        <w:t>intended</w:t>
      </w:r>
      <w:r w:rsidR="000D50D7" w:rsidRPr="000D50D7">
        <w:t xml:space="preserve"> </w:t>
      </w:r>
      <w:r>
        <w:t>removal</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those</w:t>
      </w:r>
      <w:r w:rsidR="000D50D7" w:rsidRPr="000D50D7">
        <w:t xml:space="preserve"> </w:t>
      </w:r>
      <w:r>
        <w:t>works)</w:t>
      </w:r>
      <w:r w:rsidR="000D50D7" w:rsidRPr="000D50D7">
        <w:t xml:space="preserve"> </w:t>
      </w:r>
      <w:r>
        <w:t>or</w:t>
      </w:r>
      <w:r w:rsidR="000D50D7" w:rsidRPr="000D50D7">
        <w:t xml:space="preserve"> </w:t>
      </w:r>
      <w:r>
        <w:t>property</w:t>
      </w:r>
      <w:r w:rsidR="000D50D7" w:rsidRPr="000D50D7">
        <w:t xml:space="preserve"> </w:t>
      </w:r>
      <w:r>
        <w:t>of</w:t>
      </w:r>
      <w:r w:rsidR="000D50D7" w:rsidRPr="000D50D7">
        <w:t xml:space="preserve"> </w:t>
      </w:r>
      <w:r>
        <w:t>a</w:t>
      </w:r>
      <w:r w:rsidR="000D50D7" w:rsidRPr="000D50D7">
        <w:t xml:space="preserve"> </w:t>
      </w:r>
      <w:r>
        <w:t>utility</w:t>
      </w:r>
      <w:r w:rsidR="000D50D7" w:rsidRPr="000D50D7">
        <w:t xml:space="preserve"> </w:t>
      </w:r>
      <w:r>
        <w:t>undertaker,</w:t>
      </w:r>
      <w:r w:rsidR="000D50D7" w:rsidRPr="000D50D7">
        <w:t xml:space="preserve"> </w:t>
      </w:r>
      <w:r>
        <w:t>or</w:t>
      </w:r>
      <w:r w:rsidR="000D50D7" w:rsidRPr="000D50D7">
        <w:t xml:space="preserve"> </w:t>
      </w:r>
      <w:r>
        <w:t>there</w:t>
      </w:r>
      <w:r w:rsidR="000D50D7" w:rsidRPr="000D50D7">
        <w:t xml:space="preserve"> </w:t>
      </w:r>
      <w:r>
        <w:t>is</w:t>
      </w:r>
      <w:r w:rsidR="000D50D7" w:rsidRPr="000D50D7">
        <w:t xml:space="preserve"> </w:t>
      </w:r>
      <w:r>
        <w:t>any</w:t>
      </w:r>
      <w:r w:rsidR="000D50D7" w:rsidRPr="000D50D7">
        <w:t xml:space="preserve"> </w:t>
      </w:r>
      <w:r>
        <w:t>interruption</w:t>
      </w:r>
      <w:r w:rsidR="000D50D7" w:rsidRPr="000D50D7">
        <w:t xml:space="preserve"> </w:t>
      </w:r>
      <w:r>
        <w:t>in</w:t>
      </w:r>
      <w:r w:rsidR="000D50D7" w:rsidRPr="000D50D7">
        <w:t xml:space="preserve"> </w:t>
      </w:r>
      <w:r>
        <w:t>any</w:t>
      </w:r>
      <w:r w:rsidR="000D50D7" w:rsidRPr="000D50D7">
        <w:t xml:space="preserve"> </w:t>
      </w:r>
      <w:r>
        <w:t>service</w:t>
      </w:r>
      <w:r w:rsidR="000D50D7" w:rsidRPr="000D50D7">
        <w:t xml:space="preserve"> </w:t>
      </w:r>
      <w:r>
        <w:t>provided,</w:t>
      </w:r>
      <w:r w:rsidR="000D50D7" w:rsidRPr="000D50D7">
        <w:t xml:space="preserve"> </w:t>
      </w:r>
      <w:r>
        <w:t>or</w:t>
      </w:r>
      <w:r w:rsidR="000D50D7" w:rsidRPr="000D50D7">
        <w:t xml:space="preserve"> </w:t>
      </w:r>
      <w:r>
        <w:t>in</w:t>
      </w:r>
      <w:r w:rsidR="000D50D7" w:rsidRPr="000D50D7">
        <w:t xml:space="preserve"> </w:t>
      </w:r>
      <w:r>
        <w:t>the</w:t>
      </w:r>
      <w:r w:rsidR="000D50D7" w:rsidRPr="000D50D7">
        <w:t xml:space="preserve"> </w:t>
      </w:r>
      <w:r>
        <w:t>supply</w:t>
      </w:r>
      <w:r w:rsidR="000D50D7" w:rsidRPr="000D50D7">
        <w:t xml:space="preserve"> </w:t>
      </w:r>
      <w:r>
        <w:t>of</w:t>
      </w:r>
      <w:r w:rsidR="000D50D7" w:rsidRPr="000D50D7">
        <w:t xml:space="preserve"> </w:t>
      </w:r>
      <w:r>
        <w:t>any</w:t>
      </w:r>
      <w:r w:rsidR="000D50D7" w:rsidRPr="000D50D7">
        <w:t xml:space="preserve"> </w:t>
      </w:r>
      <w:r>
        <w:t>goods,</w:t>
      </w:r>
      <w:r w:rsidR="000D50D7" w:rsidRPr="000D50D7">
        <w:t xml:space="preserve"> </w:t>
      </w:r>
      <w:r>
        <w:t>by</w:t>
      </w:r>
      <w:r w:rsidR="000D50D7" w:rsidRPr="000D50D7">
        <w:t xml:space="preserve"> </w:t>
      </w:r>
      <w:r>
        <w:t>any</w:t>
      </w:r>
      <w:r w:rsidR="000D50D7" w:rsidRPr="000D50D7">
        <w:t xml:space="preserve"> </w:t>
      </w:r>
      <w:r>
        <w:t>utility</w:t>
      </w:r>
      <w:r w:rsidR="000D50D7" w:rsidRPr="000D50D7">
        <w:t xml:space="preserve"> </w:t>
      </w:r>
      <w:r>
        <w:t>undertaker,</w:t>
      </w:r>
      <w:r w:rsidR="000D50D7" w:rsidRPr="000D50D7">
        <w:t xml:space="preserve"> </w:t>
      </w:r>
      <w:r>
        <w:t>the</w:t>
      </w:r>
      <w:r w:rsidR="000D50D7" w:rsidRPr="000D50D7">
        <w:t xml:space="preserve"> </w:t>
      </w:r>
      <w:r>
        <w:t>undertaker</w:t>
      </w:r>
      <w:r w:rsidR="000D50D7" w:rsidRPr="000D50D7">
        <w:t xml:space="preserve"> </w:t>
      </w:r>
      <w:r>
        <w:t>must—</w:t>
      </w:r>
    </w:p>
    <w:p w14:paraId="616B9BCF" w14:textId="77777777" w:rsidR="00283174" w:rsidRDefault="00283174" w:rsidP="00283174">
      <w:pPr>
        <w:pStyle w:val="N3"/>
      </w:pPr>
      <w:r>
        <w:t>bear</w:t>
      </w:r>
      <w:r w:rsidR="000D50D7" w:rsidRPr="000D50D7">
        <w:t xml:space="preserve"> </w:t>
      </w:r>
      <w:r>
        <w:t>and</w:t>
      </w:r>
      <w:r w:rsidR="000D50D7" w:rsidRPr="000D50D7">
        <w:t xml:space="preserve"> </w:t>
      </w:r>
      <w:r>
        <w:t>pay</w:t>
      </w:r>
      <w:r w:rsidR="000D50D7" w:rsidRPr="000D50D7">
        <w:t xml:space="preserve"> </w:t>
      </w:r>
      <w:r>
        <w:t>the</w:t>
      </w:r>
      <w:r w:rsidR="000D50D7" w:rsidRPr="000D50D7">
        <w:t xml:space="preserve"> </w:t>
      </w:r>
      <w:r>
        <w:t>cost</w:t>
      </w:r>
      <w:r w:rsidR="000D50D7" w:rsidRPr="000D50D7">
        <w:t xml:space="preserve"> </w:t>
      </w:r>
      <w:r>
        <w:t>reasonably</w:t>
      </w:r>
      <w:r w:rsidR="000D50D7" w:rsidRPr="000D50D7">
        <w:t xml:space="preserve"> </w:t>
      </w:r>
      <w:r>
        <w:t>incurred</w:t>
      </w:r>
      <w:r w:rsidR="000D50D7" w:rsidRPr="000D50D7">
        <w:t xml:space="preserve"> </w:t>
      </w:r>
      <w:r>
        <w:t>by</w:t>
      </w:r>
      <w:r w:rsidR="000D50D7" w:rsidRPr="000D50D7">
        <w:t xml:space="preserve"> </w:t>
      </w:r>
      <w:r>
        <w:t>that</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making</w:t>
      </w:r>
      <w:r w:rsidR="000D50D7" w:rsidRPr="000D50D7">
        <w:t xml:space="preserve"> </w:t>
      </w:r>
      <w:r>
        <w:t>good</w:t>
      </w:r>
      <w:r w:rsidR="000D50D7" w:rsidRPr="000D50D7">
        <w:t xml:space="preserve"> </w:t>
      </w:r>
      <w:r>
        <w:t>such</w:t>
      </w:r>
      <w:r w:rsidR="000D50D7" w:rsidRPr="000D50D7">
        <w:t xml:space="preserve"> </w:t>
      </w:r>
      <w:r>
        <w:t>damage</w:t>
      </w:r>
      <w:r w:rsidR="000D50D7" w:rsidRPr="000D50D7">
        <w:t xml:space="preserve"> </w:t>
      </w:r>
      <w:r>
        <w:t>or</w:t>
      </w:r>
      <w:r w:rsidR="000D50D7" w:rsidRPr="000D50D7">
        <w:t xml:space="preserve"> </w:t>
      </w:r>
      <w:r>
        <w:t>restoring</w:t>
      </w:r>
      <w:r w:rsidR="000D50D7" w:rsidRPr="000D50D7">
        <w:t xml:space="preserve"> </w:t>
      </w:r>
      <w:r>
        <w:t>the</w:t>
      </w:r>
      <w:r w:rsidR="000D50D7" w:rsidRPr="000D50D7">
        <w:t xml:space="preserve"> </w:t>
      </w:r>
      <w:r>
        <w:t>supply;</w:t>
      </w:r>
      <w:r w:rsidR="000D50D7" w:rsidRPr="000D50D7">
        <w:t xml:space="preserve"> </w:t>
      </w:r>
      <w:r>
        <w:t>and</w:t>
      </w:r>
    </w:p>
    <w:p w14:paraId="7845499C" w14:textId="77777777" w:rsidR="00283174" w:rsidRDefault="00283174" w:rsidP="00283174">
      <w:pPr>
        <w:pStyle w:val="N3"/>
      </w:pPr>
      <w:r>
        <w:t>make</w:t>
      </w:r>
      <w:r w:rsidR="000D50D7" w:rsidRPr="000D50D7">
        <w:t xml:space="preserve"> </w:t>
      </w:r>
      <w:r>
        <w:t>reasonable</w:t>
      </w:r>
      <w:r w:rsidR="000D50D7" w:rsidRPr="000D50D7">
        <w:t xml:space="preserve"> </w:t>
      </w:r>
      <w:r>
        <w:t>compensation</w:t>
      </w:r>
      <w:r w:rsidR="000D50D7" w:rsidRPr="000D50D7">
        <w:t xml:space="preserve"> </w:t>
      </w:r>
      <w:r>
        <w:t>to</w:t>
      </w:r>
      <w:r w:rsidR="000D50D7" w:rsidRPr="000D50D7">
        <w:t xml:space="preserve"> </w:t>
      </w:r>
      <w:r>
        <w:t>that</w:t>
      </w:r>
      <w:r w:rsidR="000D50D7" w:rsidRPr="000D50D7">
        <w:t xml:space="preserve"> </w:t>
      </w:r>
      <w:r>
        <w:t>utility</w:t>
      </w:r>
      <w:r w:rsidR="000D50D7" w:rsidRPr="000D50D7">
        <w:t xml:space="preserve"> </w:t>
      </w:r>
      <w:r>
        <w:t>undertaker</w:t>
      </w:r>
      <w:r w:rsidR="000D50D7" w:rsidRPr="000D50D7">
        <w:t xml:space="preserve"> </w:t>
      </w:r>
      <w:r>
        <w:t>for</w:t>
      </w:r>
      <w:r w:rsidR="000D50D7" w:rsidRPr="000D50D7">
        <w:t xml:space="preserve"> </w:t>
      </w:r>
      <w:r>
        <w:t>any</w:t>
      </w:r>
      <w:r w:rsidR="000D50D7" w:rsidRPr="000D50D7">
        <w:t xml:space="preserve"> </w:t>
      </w:r>
      <w:r>
        <w:t>other</w:t>
      </w:r>
      <w:r w:rsidR="000D50D7" w:rsidRPr="000D50D7">
        <w:t xml:space="preserve"> </w:t>
      </w:r>
      <w:r>
        <w:t>expenses,</w:t>
      </w:r>
      <w:r w:rsidR="000D50D7" w:rsidRPr="000D50D7">
        <w:t xml:space="preserve"> </w:t>
      </w:r>
      <w:r>
        <w:t>loss,</w:t>
      </w:r>
      <w:r w:rsidR="000D50D7" w:rsidRPr="000D50D7">
        <w:t xml:space="preserve"> </w:t>
      </w:r>
      <w:r>
        <w:t>damages,</w:t>
      </w:r>
      <w:r w:rsidR="000D50D7" w:rsidRPr="000D50D7">
        <w:t xml:space="preserve"> </w:t>
      </w:r>
      <w:r>
        <w:t>penalty</w:t>
      </w:r>
      <w:r w:rsidR="000D50D7" w:rsidRPr="000D50D7">
        <w:t xml:space="preserve"> </w:t>
      </w:r>
      <w:r>
        <w:t>or</w:t>
      </w:r>
      <w:r w:rsidR="000D50D7" w:rsidRPr="000D50D7">
        <w:t xml:space="preserve"> </w:t>
      </w:r>
      <w:r>
        <w:t>costs</w:t>
      </w:r>
      <w:r w:rsidR="000D50D7" w:rsidRPr="000D50D7">
        <w:t xml:space="preserve"> </w:t>
      </w:r>
      <w:r>
        <w:t>incurred</w:t>
      </w:r>
      <w:r w:rsidR="000D50D7" w:rsidRPr="000D50D7">
        <w:t xml:space="preserve"> </w:t>
      </w:r>
      <w:r>
        <w:t>by</w:t>
      </w:r>
      <w:r w:rsidR="000D50D7" w:rsidRPr="000D50D7">
        <w:t xml:space="preserve"> </w:t>
      </w:r>
      <w:r>
        <w:t>the</w:t>
      </w:r>
      <w:r w:rsidR="000D50D7" w:rsidRPr="000D50D7">
        <w:t xml:space="preserve"> </w:t>
      </w:r>
      <w:r>
        <w:t>utility</w:t>
      </w:r>
      <w:r w:rsidR="000D50D7" w:rsidRPr="000D50D7">
        <w:t xml:space="preserve"> </w:t>
      </w:r>
      <w:r>
        <w:t>undertaker,</w:t>
      </w:r>
    </w:p>
    <w:p w14:paraId="1525D7B7" w14:textId="77777777" w:rsidR="00283174" w:rsidRDefault="00283174" w:rsidP="00283174">
      <w:pPr>
        <w:pStyle w:val="T1"/>
      </w:pPr>
      <w:r>
        <w:t>by</w:t>
      </w:r>
      <w:r w:rsidR="000D50D7" w:rsidRPr="000D50D7">
        <w:t xml:space="preserve"> </w:t>
      </w:r>
      <w:r>
        <w:t>reason</w:t>
      </w:r>
      <w:r w:rsidR="000D50D7" w:rsidRPr="000D50D7">
        <w:t xml:space="preserve"> </w:t>
      </w:r>
      <w:r>
        <w:t>or</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damage</w:t>
      </w:r>
      <w:r w:rsidR="000D50D7" w:rsidRPr="000D50D7">
        <w:t xml:space="preserve"> </w:t>
      </w:r>
      <w:r>
        <w:t>or</w:t>
      </w:r>
      <w:r w:rsidR="000D50D7" w:rsidRPr="000D50D7">
        <w:t xml:space="preserve"> </w:t>
      </w:r>
      <w:r>
        <w:t>interruption.</w:t>
      </w:r>
    </w:p>
    <w:p w14:paraId="67D14CA3" w14:textId="77777777" w:rsidR="00283174" w:rsidRDefault="00283174" w:rsidP="00283174">
      <w:pPr>
        <w:pStyle w:val="N2"/>
      </w:pPr>
      <w:bookmarkStart w:id="1260" w:name="_Ref94172223"/>
      <w:r>
        <w:lastRenderedPageBreak/>
        <w:t>Nothing</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_Ref94172267 \r \h </w:instrText>
      </w:r>
      <w:r>
        <w:fldChar w:fldCharType="separate"/>
      </w:r>
      <w:r w:rsidR="000D50D7">
        <w:t>(1)</w:t>
      </w:r>
      <w:r>
        <w:fldChar w:fldCharType="end"/>
      </w:r>
      <w:r w:rsidR="000D50D7" w:rsidRPr="000D50D7">
        <w:t xml:space="preserve"> </w:t>
      </w:r>
      <w:r>
        <w:t>imposes</w:t>
      </w:r>
      <w:r w:rsidR="000D50D7" w:rsidRPr="000D50D7">
        <w:t xml:space="preserve"> </w:t>
      </w:r>
      <w:r>
        <w:t>any</w:t>
      </w:r>
      <w:r w:rsidR="000D50D7" w:rsidRPr="000D50D7">
        <w:t xml:space="preserve"> </w:t>
      </w:r>
      <w:r>
        <w:t>liability</w:t>
      </w:r>
      <w:r w:rsidR="000D50D7" w:rsidRPr="000D50D7">
        <w:t xml:space="preserve"> </w:t>
      </w:r>
      <w:r>
        <w:t>on</w:t>
      </w:r>
      <w:r w:rsidR="000D50D7" w:rsidRPr="000D50D7">
        <w:t xml:space="preserve"> </w:t>
      </w:r>
      <w:r>
        <w:t>the</w:t>
      </w:r>
      <w:r w:rsidR="000D50D7" w:rsidRPr="000D50D7">
        <w:t xml:space="preserve"> </w:t>
      </w:r>
      <w:r>
        <w:t>undertaker</w:t>
      </w:r>
      <w:r w:rsidR="000D50D7" w:rsidRPr="000D50D7">
        <w:t xml:space="preserve"> </w:t>
      </w:r>
      <w:r>
        <w:t>with</w:t>
      </w:r>
      <w:r w:rsidR="000D50D7" w:rsidRPr="000D50D7">
        <w:t xml:space="preserve"> </w:t>
      </w:r>
      <w:r>
        <w:t>respect</w:t>
      </w:r>
      <w:r w:rsidR="000D50D7" w:rsidRPr="000D50D7">
        <w:t xml:space="preserve"> </w:t>
      </w:r>
      <w:r>
        <w:t>to</w:t>
      </w:r>
      <w:r w:rsidR="000D50D7" w:rsidRPr="000D50D7">
        <w:t xml:space="preserve"> </w:t>
      </w:r>
      <w:r>
        <w:t>any</w:t>
      </w:r>
      <w:r w:rsidR="000D50D7" w:rsidRPr="000D50D7">
        <w:t xml:space="preserve"> </w:t>
      </w:r>
      <w:r>
        <w:t>damage</w:t>
      </w:r>
      <w:r w:rsidR="000D50D7" w:rsidRPr="000D50D7">
        <w:t xml:space="preserve"> </w:t>
      </w:r>
      <w:r>
        <w:t>or</w:t>
      </w:r>
      <w:r w:rsidR="000D50D7" w:rsidRPr="000D50D7">
        <w:t xml:space="preserve"> </w:t>
      </w:r>
      <w:r>
        <w:t>interruption</w:t>
      </w:r>
      <w:r w:rsidR="000D50D7" w:rsidRPr="000D50D7">
        <w:t xml:space="preserve"> </w:t>
      </w:r>
      <w:r>
        <w:t>to</w:t>
      </w:r>
      <w:r w:rsidR="000D50D7" w:rsidRPr="000D50D7">
        <w:t xml:space="preserve"> </w:t>
      </w:r>
      <w:r>
        <w:t>the</w:t>
      </w:r>
      <w:r w:rsidR="000D50D7" w:rsidRPr="000D50D7">
        <w:t xml:space="preserve"> </w:t>
      </w:r>
      <w:r>
        <w:t>extent</w:t>
      </w:r>
      <w:r w:rsidR="000D50D7" w:rsidRPr="000D50D7">
        <w:t xml:space="preserve"> </w:t>
      </w:r>
      <w:r>
        <w:t>that</w:t>
      </w:r>
      <w:r w:rsidR="000D50D7" w:rsidRPr="000D50D7">
        <w:t xml:space="preserve"> </w:t>
      </w:r>
      <w:r>
        <w:t>it</w:t>
      </w:r>
      <w:r w:rsidR="000D50D7" w:rsidRPr="000D50D7">
        <w:t xml:space="preserve"> </w:t>
      </w:r>
      <w:r>
        <w:t>is</w:t>
      </w:r>
      <w:r w:rsidR="000D50D7" w:rsidRPr="000D50D7">
        <w:t xml:space="preserve"> </w:t>
      </w:r>
      <w:r>
        <w:t>attributable</w:t>
      </w:r>
      <w:r w:rsidR="000D50D7" w:rsidRPr="000D50D7">
        <w:t xml:space="preserve"> </w:t>
      </w:r>
      <w:r>
        <w:t>to</w:t>
      </w:r>
      <w:r w:rsidR="000D50D7" w:rsidRPr="000D50D7">
        <w:t xml:space="preserve"> </w:t>
      </w:r>
      <w:r>
        <w:t>the</w:t>
      </w:r>
      <w:r w:rsidR="000D50D7" w:rsidRPr="000D50D7">
        <w:t xml:space="preserve"> </w:t>
      </w:r>
      <w:r>
        <w:t>act,</w:t>
      </w:r>
      <w:r w:rsidR="000D50D7" w:rsidRPr="000D50D7">
        <w:t xml:space="preserve"> </w:t>
      </w:r>
      <w:r>
        <w:t>neglect</w:t>
      </w:r>
      <w:r w:rsidR="000D50D7" w:rsidRPr="000D50D7">
        <w:t xml:space="preserve"> </w:t>
      </w:r>
      <w:r>
        <w:t>or</w:t>
      </w:r>
      <w:r w:rsidR="000D50D7" w:rsidRPr="000D50D7">
        <w:t xml:space="preserve"> </w:t>
      </w:r>
      <w:r>
        <w:t>default</w:t>
      </w:r>
      <w:r w:rsidR="000D50D7" w:rsidRPr="000D50D7">
        <w:t xml:space="preserve"> </w:t>
      </w:r>
      <w:r>
        <w:t>of</w:t>
      </w:r>
      <w:r w:rsidR="000D50D7" w:rsidRPr="000D50D7">
        <w:t xml:space="preserve"> </w:t>
      </w:r>
      <w:r>
        <w:t>a</w:t>
      </w:r>
      <w:r w:rsidR="000D50D7" w:rsidRPr="000D50D7">
        <w:t xml:space="preserve"> </w:t>
      </w:r>
      <w:r>
        <w:t>utility</w:t>
      </w:r>
      <w:r w:rsidR="000D50D7" w:rsidRPr="000D50D7">
        <w:t xml:space="preserve"> </w:t>
      </w:r>
      <w:r>
        <w:t>undertaker,</w:t>
      </w:r>
      <w:r w:rsidR="000D50D7" w:rsidRPr="000D50D7">
        <w:t xml:space="preserve"> </w:t>
      </w:r>
      <w:r>
        <w:t>its</w:t>
      </w:r>
      <w:r w:rsidR="000D50D7" w:rsidRPr="000D50D7">
        <w:t xml:space="preserve"> </w:t>
      </w:r>
      <w:r>
        <w:t>officers,</w:t>
      </w:r>
      <w:r w:rsidR="000D50D7" w:rsidRPr="000D50D7">
        <w:t xml:space="preserve"> </w:t>
      </w:r>
      <w:r>
        <w:t>servants,</w:t>
      </w:r>
      <w:r w:rsidR="000D50D7" w:rsidRPr="000D50D7">
        <w:t xml:space="preserve"> </w:t>
      </w:r>
      <w:r>
        <w:t>contractors</w:t>
      </w:r>
      <w:r w:rsidR="000D50D7" w:rsidRPr="000D50D7">
        <w:t xml:space="preserve"> </w:t>
      </w:r>
      <w:r>
        <w:t>or</w:t>
      </w:r>
      <w:r w:rsidR="000D50D7" w:rsidRPr="000D50D7">
        <w:t xml:space="preserve"> </w:t>
      </w:r>
      <w:r>
        <w:t>agents.</w:t>
      </w:r>
      <w:bookmarkEnd w:id="1260"/>
    </w:p>
    <w:p w14:paraId="6375FC27" w14:textId="77777777" w:rsidR="00283174" w:rsidRDefault="00283174" w:rsidP="00283174">
      <w:pPr>
        <w:pStyle w:val="N2"/>
      </w:pPr>
      <w:bookmarkStart w:id="1261" w:name="_Ref94172230"/>
      <w:r>
        <w:t>A</w:t>
      </w:r>
      <w:r w:rsidR="000D50D7" w:rsidRPr="000D50D7">
        <w:t xml:space="preserve"> </w:t>
      </w:r>
      <w:r>
        <w:t>utility</w:t>
      </w:r>
      <w:r w:rsidR="000D50D7" w:rsidRPr="000D50D7">
        <w:t xml:space="preserve"> </w:t>
      </w:r>
      <w:r>
        <w:t>undertaker</w:t>
      </w:r>
      <w:r w:rsidR="000D50D7" w:rsidRPr="000D50D7">
        <w:t xml:space="preserve"> </w:t>
      </w:r>
      <w:r>
        <w:t>must</w:t>
      </w:r>
      <w:r w:rsidR="000D50D7" w:rsidRPr="000D50D7">
        <w:t xml:space="preserve"> </w:t>
      </w:r>
      <w:r>
        <w:t>give</w:t>
      </w:r>
      <w:r w:rsidR="000D50D7" w:rsidRPr="000D50D7">
        <w:t xml:space="preserve"> </w:t>
      </w:r>
      <w:r>
        <w:t>the</w:t>
      </w:r>
      <w:r w:rsidR="000D50D7" w:rsidRPr="000D50D7">
        <w:t xml:space="preserve"> </w:t>
      </w:r>
      <w:r>
        <w:t>undertaker</w:t>
      </w:r>
      <w:r w:rsidR="000D50D7" w:rsidRPr="000D50D7">
        <w:t xml:space="preserve"> </w:t>
      </w:r>
      <w:r>
        <w:t>reasonable</w:t>
      </w:r>
      <w:r w:rsidR="000D50D7" w:rsidRPr="000D50D7">
        <w:t xml:space="preserve"> </w:t>
      </w:r>
      <w:r>
        <w:t>notice</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claim</w:t>
      </w:r>
      <w:r w:rsidR="000D50D7" w:rsidRPr="000D50D7">
        <w:t xml:space="preserve"> </w:t>
      </w:r>
      <w:r>
        <w:t>or</w:t>
      </w:r>
      <w:r w:rsidR="000D50D7" w:rsidRPr="000D50D7">
        <w:t xml:space="preserve"> </w:t>
      </w:r>
      <w:r>
        <w:t>demand</w:t>
      </w:r>
      <w:r w:rsidR="000D50D7" w:rsidRPr="000D50D7">
        <w:t xml:space="preserve"> </w:t>
      </w:r>
      <w:r>
        <w:t>and</w:t>
      </w:r>
      <w:r w:rsidR="000D50D7" w:rsidRPr="000D50D7">
        <w:t xml:space="preserve"> </w:t>
      </w:r>
      <w:r>
        <w:t>no</w:t>
      </w:r>
      <w:r w:rsidR="000D50D7" w:rsidRPr="000D50D7">
        <w:t xml:space="preserve"> </w:t>
      </w:r>
      <w:r>
        <w:t>settlement</w:t>
      </w:r>
      <w:r w:rsidR="000D50D7" w:rsidRPr="000D50D7">
        <w:t xml:space="preserve"> </w:t>
      </w:r>
      <w:r>
        <w:t>or</w:t>
      </w:r>
      <w:r w:rsidR="000D50D7" w:rsidRPr="000D50D7">
        <w:t xml:space="preserve"> </w:t>
      </w:r>
      <w:r>
        <w:t>compromise</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made</w:t>
      </w:r>
      <w:r w:rsidR="000D50D7" w:rsidRPr="000D50D7">
        <w:t xml:space="preserve"> </w:t>
      </w:r>
      <w:r>
        <w:t>without</w:t>
      </w:r>
      <w:r w:rsidR="000D50D7" w:rsidRPr="000D50D7">
        <w:t xml:space="preserve"> </w:t>
      </w:r>
      <w:r>
        <w:t>the</w:t>
      </w:r>
      <w:r w:rsidR="000D50D7" w:rsidRPr="000D50D7">
        <w:t xml:space="preserve"> </w:t>
      </w:r>
      <w:r>
        <w:t>consent</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which,</w:t>
      </w:r>
      <w:r w:rsidR="000D50D7" w:rsidRPr="000D50D7">
        <w:t xml:space="preserve"> </w:t>
      </w:r>
      <w:r>
        <w:t>if</w:t>
      </w:r>
      <w:r w:rsidR="000D50D7" w:rsidRPr="000D50D7">
        <w:t xml:space="preserve"> </w:t>
      </w:r>
      <w:r>
        <w:t>it</w:t>
      </w:r>
      <w:r w:rsidR="000D50D7" w:rsidRPr="000D50D7">
        <w:t xml:space="preserve"> </w:t>
      </w:r>
      <w:r>
        <w:t>withholds</w:t>
      </w:r>
      <w:r w:rsidR="000D50D7" w:rsidRPr="000D50D7">
        <w:t xml:space="preserve"> </w:t>
      </w:r>
      <w:r>
        <w:t>such</w:t>
      </w:r>
      <w:r w:rsidR="000D50D7" w:rsidRPr="000D50D7">
        <w:t xml:space="preserve"> </w:t>
      </w:r>
      <w:r>
        <w:t>consent,</w:t>
      </w:r>
      <w:r w:rsidR="000D50D7" w:rsidRPr="000D50D7">
        <w:t xml:space="preserve"> </w:t>
      </w:r>
      <w:r>
        <w:t>has</w:t>
      </w:r>
      <w:r w:rsidR="000D50D7" w:rsidRPr="000D50D7">
        <w:t xml:space="preserve"> </w:t>
      </w:r>
      <w:r>
        <w:t>the</w:t>
      </w:r>
      <w:r w:rsidR="000D50D7" w:rsidRPr="000D50D7">
        <w:t xml:space="preserve"> </w:t>
      </w:r>
      <w:r>
        <w:t>sole</w:t>
      </w:r>
      <w:r w:rsidR="000D50D7" w:rsidRPr="000D50D7">
        <w:t xml:space="preserve"> </w:t>
      </w:r>
      <w:r>
        <w:t>conduct</w:t>
      </w:r>
      <w:r w:rsidR="000D50D7" w:rsidRPr="000D50D7">
        <w:t xml:space="preserve"> </w:t>
      </w:r>
      <w:r>
        <w:t>of</w:t>
      </w:r>
      <w:r w:rsidR="000D50D7" w:rsidRPr="000D50D7">
        <w:t xml:space="preserve"> </w:t>
      </w:r>
      <w:r>
        <w:t>any</w:t>
      </w:r>
      <w:r w:rsidR="000D50D7" w:rsidRPr="000D50D7">
        <w:t xml:space="preserve"> </w:t>
      </w:r>
      <w:r>
        <w:t>settlement</w:t>
      </w:r>
      <w:r w:rsidR="000D50D7" w:rsidRPr="000D50D7">
        <w:t xml:space="preserve"> </w:t>
      </w:r>
      <w:r>
        <w:t>or</w:t>
      </w:r>
      <w:r w:rsidR="000D50D7" w:rsidRPr="000D50D7">
        <w:t xml:space="preserve"> </w:t>
      </w:r>
      <w:r>
        <w:t>compromise</w:t>
      </w:r>
      <w:r w:rsidR="000D50D7" w:rsidRPr="000D50D7">
        <w:t xml:space="preserve"> </w:t>
      </w:r>
      <w:r>
        <w:t>or</w:t>
      </w:r>
      <w:r w:rsidR="000D50D7" w:rsidRPr="000D50D7">
        <w:t xml:space="preserve"> </w:t>
      </w:r>
      <w:r>
        <w:t>of</w:t>
      </w:r>
      <w:r w:rsidR="000D50D7" w:rsidRPr="000D50D7">
        <w:t xml:space="preserve"> </w:t>
      </w:r>
      <w:r>
        <w:t>any</w:t>
      </w:r>
      <w:r w:rsidR="000D50D7" w:rsidRPr="000D50D7">
        <w:t xml:space="preserve"> </w:t>
      </w:r>
      <w:r>
        <w:t>proceedings</w:t>
      </w:r>
      <w:r w:rsidR="000D50D7" w:rsidRPr="000D50D7">
        <w:t xml:space="preserve"> </w:t>
      </w:r>
      <w:r>
        <w:t>necessary</w:t>
      </w:r>
      <w:r w:rsidR="000D50D7" w:rsidRPr="000D50D7">
        <w:t xml:space="preserve"> </w:t>
      </w:r>
      <w:r>
        <w:t>to</w:t>
      </w:r>
      <w:r w:rsidR="000D50D7" w:rsidRPr="000D50D7">
        <w:t xml:space="preserve"> </w:t>
      </w:r>
      <w:r>
        <w:t>resist</w:t>
      </w:r>
      <w:r w:rsidR="000D50D7" w:rsidRPr="000D50D7">
        <w:t xml:space="preserve"> </w:t>
      </w:r>
      <w:r>
        <w:t>the</w:t>
      </w:r>
      <w:r w:rsidR="000D50D7" w:rsidRPr="000D50D7">
        <w:t xml:space="preserve"> </w:t>
      </w:r>
      <w:r>
        <w:t>claim</w:t>
      </w:r>
      <w:r w:rsidR="000D50D7" w:rsidRPr="000D50D7">
        <w:t xml:space="preserve"> </w:t>
      </w:r>
      <w:r>
        <w:t>or</w:t>
      </w:r>
      <w:r w:rsidR="000D50D7" w:rsidRPr="000D50D7">
        <w:t xml:space="preserve"> </w:t>
      </w:r>
      <w:r>
        <w:t>demand.</w:t>
      </w:r>
      <w:bookmarkEnd w:id="1261"/>
    </w:p>
    <w:p w14:paraId="4057566F" w14:textId="77777777" w:rsidR="00283174" w:rsidRDefault="000D50D7" w:rsidP="00283174">
      <w:pPr>
        <w:pStyle w:val="N1"/>
      </w:pPr>
      <w:r w:rsidRPr="000D50D7">
        <w:t> </w:t>
      </w:r>
      <w:r w:rsidR="00283174">
        <w:t>Nothing</w:t>
      </w:r>
      <w:r w:rsidRPr="000D50D7">
        <w:t xml:space="preserve"> </w:t>
      </w:r>
      <w:r w:rsidR="00283174">
        <w:t>in</w:t>
      </w:r>
      <w:r w:rsidRPr="000D50D7">
        <w:t xml:space="preserve"> </w:t>
      </w:r>
      <w:r w:rsidR="00283174">
        <w:t>this</w:t>
      </w:r>
      <w:r w:rsidRPr="000D50D7">
        <w:t xml:space="preserve"> </w:t>
      </w:r>
      <w:r w:rsidR="00283174">
        <w:t>part</w:t>
      </w:r>
      <w:r w:rsidRPr="000D50D7">
        <w:t xml:space="preserve"> </w:t>
      </w:r>
      <w:r w:rsidR="00283174">
        <w:t>of</w:t>
      </w:r>
      <w:r w:rsidRPr="000D50D7">
        <w:t xml:space="preserve"> </w:t>
      </w:r>
      <w:r w:rsidR="00283174">
        <w:t>this</w:t>
      </w:r>
      <w:r w:rsidRPr="000D50D7">
        <w:t xml:space="preserve"> </w:t>
      </w:r>
      <w:r w:rsidR="00283174">
        <w:t>Schedule</w:t>
      </w:r>
      <w:r w:rsidRPr="000D50D7">
        <w:t xml:space="preserve"> </w:t>
      </w:r>
      <w:r w:rsidR="00283174">
        <w:t>affects</w:t>
      </w:r>
      <w:r w:rsidRPr="000D50D7">
        <w:t xml:space="preserve"> </w:t>
      </w:r>
      <w:r w:rsidR="00283174">
        <w:t>the</w:t>
      </w:r>
      <w:r w:rsidRPr="000D50D7">
        <w:t xml:space="preserve"> </w:t>
      </w:r>
      <w:r w:rsidR="00283174">
        <w:t>provisions</w:t>
      </w:r>
      <w:r w:rsidRPr="000D50D7">
        <w:t xml:space="preserve"> </w:t>
      </w:r>
      <w:r w:rsidR="00283174">
        <w:t>of</w:t>
      </w:r>
      <w:r w:rsidRPr="000D50D7">
        <w:t xml:space="preserve"> </w:t>
      </w:r>
      <w:r w:rsidR="00283174">
        <w:t>any</w:t>
      </w:r>
      <w:r w:rsidRPr="000D50D7">
        <w:t xml:space="preserve"> </w:t>
      </w:r>
      <w:r w:rsidR="00283174">
        <w:t>enactment</w:t>
      </w:r>
      <w:r w:rsidRPr="000D50D7">
        <w:t xml:space="preserve"> </w:t>
      </w:r>
      <w:r w:rsidR="00283174">
        <w:t>or</w:t>
      </w:r>
      <w:r w:rsidRPr="000D50D7">
        <w:t xml:space="preserve"> </w:t>
      </w:r>
      <w:r w:rsidR="00283174">
        <w:t>agreement</w:t>
      </w:r>
      <w:r w:rsidRPr="000D50D7">
        <w:t xml:space="preserve"> </w:t>
      </w:r>
      <w:r w:rsidR="00283174">
        <w:t>regulating</w:t>
      </w:r>
      <w:r w:rsidRPr="000D50D7">
        <w:t xml:space="preserve"> </w:t>
      </w:r>
      <w:r w:rsidR="00283174">
        <w:t>the</w:t>
      </w:r>
      <w:r w:rsidRPr="000D50D7">
        <w:t xml:space="preserve"> </w:t>
      </w:r>
      <w:r w:rsidR="00283174">
        <w:t>relations</w:t>
      </w:r>
      <w:r w:rsidRPr="000D50D7">
        <w:t xml:space="preserve"> </w:t>
      </w:r>
      <w:r w:rsidR="00283174">
        <w:t>between</w:t>
      </w:r>
      <w:r w:rsidRPr="000D50D7">
        <w:t xml:space="preserve"> </w:t>
      </w:r>
      <w:r w:rsidR="00283174">
        <w:t>the</w:t>
      </w:r>
      <w:r w:rsidRPr="000D50D7">
        <w:t xml:space="preserve"> </w:t>
      </w:r>
      <w:r w:rsidR="00283174">
        <w:t>undertaker</w:t>
      </w:r>
      <w:r w:rsidRPr="000D50D7">
        <w:t xml:space="preserve"> </w:t>
      </w:r>
      <w:r w:rsidR="00283174">
        <w:t>and</w:t>
      </w:r>
      <w:r w:rsidRPr="000D50D7">
        <w:t xml:space="preserve"> </w:t>
      </w:r>
      <w:r w:rsidR="00283174">
        <w:t>a</w:t>
      </w:r>
      <w:r w:rsidRPr="000D50D7">
        <w:t xml:space="preserve"> </w:t>
      </w:r>
      <w:r w:rsidR="00283174">
        <w:t>utility</w:t>
      </w:r>
      <w:r w:rsidRPr="000D50D7">
        <w:t xml:space="preserve"> </w:t>
      </w:r>
      <w:r w:rsidR="00283174">
        <w:t>undertaking</w:t>
      </w:r>
      <w:r w:rsidRPr="000D50D7">
        <w:t xml:space="preserve"> </w:t>
      </w:r>
      <w:r w:rsidR="00283174">
        <w:t>in</w:t>
      </w:r>
      <w:r w:rsidRPr="000D50D7">
        <w:t xml:space="preserve"> </w:t>
      </w:r>
      <w:r w:rsidR="00283174">
        <w:t>respect</w:t>
      </w:r>
      <w:r w:rsidRPr="000D50D7">
        <w:t xml:space="preserve"> </w:t>
      </w:r>
      <w:r w:rsidR="00283174">
        <w:t>of</w:t>
      </w:r>
      <w:r w:rsidRPr="000D50D7">
        <w:t xml:space="preserve"> </w:t>
      </w:r>
      <w:r w:rsidR="00283174">
        <w:t>any</w:t>
      </w:r>
      <w:r w:rsidRPr="000D50D7">
        <w:t xml:space="preserve"> </w:t>
      </w:r>
      <w:r w:rsidR="00283174">
        <w:t>apparatus</w:t>
      </w:r>
      <w:r w:rsidRPr="000D50D7">
        <w:t xml:space="preserve"> </w:t>
      </w:r>
      <w:r w:rsidR="00283174">
        <w:t>laid</w:t>
      </w:r>
      <w:r w:rsidRPr="000D50D7">
        <w:t xml:space="preserve"> </w:t>
      </w:r>
      <w:r w:rsidR="00283174">
        <w:t>or</w:t>
      </w:r>
      <w:r w:rsidRPr="000D50D7">
        <w:t xml:space="preserve"> </w:t>
      </w:r>
      <w:r w:rsidR="00283174">
        <w:t>erected</w:t>
      </w:r>
      <w:r w:rsidRPr="000D50D7">
        <w:t xml:space="preserve"> </w:t>
      </w:r>
      <w:r w:rsidR="00283174">
        <w:t>in</w:t>
      </w:r>
      <w:r w:rsidRPr="000D50D7">
        <w:t xml:space="preserve"> </w:t>
      </w:r>
      <w:r w:rsidR="00283174">
        <w:t>land</w:t>
      </w:r>
      <w:r w:rsidRPr="000D50D7">
        <w:t xml:space="preserve"> </w:t>
      </w:r>
      <w:r w:rsidR="00283174">
        <w:t>belonging</w:t>
      </w:r>
      <w:r w:rsidRPr="000D50D7">
        <w:t xml:space="preserve"> </w:t>
      </w:r>
      <w:r w:rsidR="00283174">
        <w:t>to</w:t>
      </w:r>
      <w:r w:rsidRPr="000D50D7">
        <w:t xml:space="preserve"> </w:t>
      </w:r>
      <w:r w:rsidR="00283174">
        <w:t>the</w:t>
      </w:r>
      <w:r w:rsidRPr="000D50D7">
        <w:t xml:space="preserve"> </w:t>
      </w:r>
      <w:r w:rsidR="00283174">
        <w:t>undertaker</w:t>
      </w:r>
      <w:r w:rsidRPr="000D50D7">
        <w:t xml:space="preserve"> </w:t>
      </w:r>
      <w:r w:rsidR="00283174">
        <w:t>on</w:t>
      </w:r>
      <w:r w:rsidRPr="000D50D7">
        <w:t xml:space="preserve"> </w:t>
      </w:r>
      <w:r w:rsidR="00283174">
        <w:t>the</w:t>
      </w:r>
      <w:r w:rsidRPr="000D50D7">
        <w:t xml:space="preserve"> </w:t>
      </w:r>
      <w:r w:rsidR="00283174">
        <w:t>date</w:t>
      </w:r>
      <w:r w:rsidRPr="000D50D7">
        <w:t xml:space="preserve"> </w:t>
      </w:r>
      <w:r w:rsidR="00283174">
        <w:t>on</w:t>
      </w:r>
      <w:r w:rsidRPr="000D50D7">
        <w:t xml:space="preserve"> </w:t>
      </w:r>
      <w:r w:rsidR="00283174">
        <w:t>which</w:t>
      </w:r>
      <w:r w:rsidRPr="000D50D7">
        <w:t xml:space="preserve"> </w:t>
      </w:r>
      <w:r w:rsidR="00283174">
        <w:t>this</w:t>
      </w:r>
      <w:r w:rsidRPr="000D50D7">
        <w:t xml:space="preserve"> </w:t>
      </w:r>
      <w:r w:rsidR="00283174">
        <w:t>Order</w:t>
      </w:r>
      <w:r w:rsidRPr="000D50D7">
        <w:t xml:space="preserve"> </w:t>
      </w:r>
      <w:r w:rsidR="00283174">
        <w:t>is</w:t>
      </w:r>
      <w:r w:rsidRPr="000D50D7">
        <w:t xml:space="preserve"> </w:t>
      </w:r>
      <w:r w:rsidR="00283174">
        <w:t>made.</w:t>
      </w:r>
    </w:p>
    <w:p w14:paraId="719BBA3C" w14:textId="77777777" w:rsidR="00283174" w:rsidRDefault="00283174" w:rsidP="00283174">
      <w:pPr>
        <w:pStyle w:val="Part"/>
        <w:rPr>
          <w:noProof/>
        </w:rPr>
      </w:pPr>
      <w:bookmarkStart w:id="1262" w:name="TOC01_02_2022_15_14_24_1210"/>
      <w:bookmarkStart w:id="1263" w:name="TOC02_02_2022_13_02_49_1190"/>
      <w:bookmarkStart w:id="1264" w:name="TOC18_02_2022_17_52_44_2080"/>
      <w:bookmarkStart w:id="1265" w:name="TOC23_02_2022_21_19_37_2221"/>
      <w:bookmarkStart w:id="1266" w:name="TOC15_08_2022_16_06_13_2319"/>
      <w:bookmarkStart w:id="1267" w:name="TOC06_09_2022_15_41_36_2379"/>
      <w:bookmarkStart w:id="1268" w:name="TOC04_10_2022_16_50_01_2423"/>
      <w:bookmarkStart w:id="1269" w:name="TOC23_11_2022_11_32_56_2473"/>
      <w:bookmarkStart w:id="1270" w:name="TOC10_01_2023_14_27_52_2500"/>
      <w:bookmarkEnd w:id="1262"/>
      <w:bookmarkEnd w:id="1263"/>
      <w:bookmarkEnd w:id="1264"/>
      <w:bookmarkEnd w:id="1265"/>
      <w:bookmarkEnd w:id="1266"/>
      <w:bookmarkEnd w:id="1267"/>
      <w:bookmarkEnd w:id="1268"/>
      <w:bookmarkEnd w:id="1269"/>
      <w:bookmarkEnd w:id="1270"/>
      <w:r>
        <w:t>PART</w:t>
      </w:r>
      <w:r w:rsidR="000D50D7" w:rsidRPr="000D50D7">
        <w:t xml:space="preserve"> </w:t>
      </w:r>
      <w:r>
        <w:fldChar w:fldCharType="begin"/>
      </w:r>
      <w:r>
        <w:instrText xml:space="preserve"> SEQ Part_ \* arabic </w:instrText>
      </w:r>
      <w:r>
        <w:fldChar w:fldCharType="separate"/>
      </w:r>
      <w:r w:rsidR="000D50D7">
        <w:rPr>
          <w:noProof/>
        </w:rPr>
        <w:t>2</w:t>
      </w:r>
      <w:r>
        <w:rPr>
          <w:noProof/>
        </w:rPr>
        <w:fldChar w:fldCharType="end"/>
      </w:r>
    </w:p>
    <w:p w14:paraId="7E448ECC" w14:textId="77777777" w:rsidR="00283174" w:rsidRDefault="00283174" w:rsidP="00283174">
      <w:pPr>
        <w:pStyle w:val="PartHead"/>
      </w:pPr>
      <w:bookmarkStart w:id="1271" w:name="_Hlk94170217"/>
      <w:r>
        <w:t>FOR</w:t>
      </w:r>
      <w:r w:rsidR="000D50D7" w:rsidRPr="000D50D7">
        <w:t xml:space="preserve"> </w:t>
      </w:r>
      <w:r>
        <w:t>THE</w:t>
      </w:r>
      <w:r w:rsidR="000D50D7" w:rsidRPr="000D50D7">
        <w:t xml:space="preserve"> </w:t>
      </w:r>
      <w:r>
        <w:t>PROTECTION</w:t>
      </w:r>
      <w:r w:rsidR="000D50D7" w:rsidRPr="000D50D7">
        <w:t xml:space="preserve"> </w:t>
      </w:r>
      <w:r>
        <w:t>OF</w:t>
      </w:r>
      <w:r w:rsidR="000D50D7" w:rsidRPr="000D50D7">
        <w:t xml:space="preserve"> </w:t>
      </w:r>
      <w:r>
        <w:t>OPERATORS</w:t>
      </w:r>
      <w:r w:rsidR="000D50D7" w:rsidRPr="000D50D7">
        <w:t xml:space="preserve"> </w:t>
      </w:r>
      <w:r>
        <w:t>OF</w:t>
      </w:r>
      <w:r w:rsidR="000D50D7" w:rsidRPr="000D50D7">
        <w:t xml:space="preserve"> </w:t>
      </w:r>
      <w:r>
        <w:t>ELECTRONIC</w:t>
      </w:r>
      <w:r w:rsidR="000D50D7" w:rsidRPr="000D50D7">
        <w:t xml:space="preserve"> </w:t>
      </w:r>
      <w:r>
        <w:t>COMMUNICATIONS</w:t>
      </w:r>
      <w:r w:rsidR="000D50D7" w:rsidRPr="000D50D7">
        <w:t xml:space="preserve"> </w:t>
      </w:r>
      <w:r>
        <w:t>CODE</w:t>
      </w:r>
      <w:r w:rsidR="000D50D7" w:rsidRPr="000D50D7">
        <w:t xml:space="preserve"> </w:t>
      </w:r>
      <w:r>
        <w:t>NETWORKS</w:t>
      </w:r>
    </w:p>
    <w:p w14:paraId="272723D1"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For</w:t>
      </w:r>
      <w:r w:rsidR="000D50D7" w:rsidRPr="000D50D7">
        <w:t xml:space="preserve"> </w:t>
      </w:r>
      <w:r>
        <w:t>the</w:t>
      </w:r>
      <w:r w:rsidR="000D50D7" w:rsidRPr="000D50D7">
        <w:t xml:space="preserve"> </w:t>
      </w:r>
      <w:r>
        <w:t>protection</w:t>
      </w:r>
      <w:r w:rsidR="000D50D7" w:rsidRPr="000D50D7">
        <w:t xml:space="preserve"> </w:t>
      </w:r>
      <w:r>
        <w:t>of</w:t>
      </w:r>
      <w:r w:rsidR="000D50D7" w:rsidRPr="000D50D7">
        <w:t xml:space="preserve"> </w:t>
      </w:r>
      <w:r>
        <w:t>any</w:t>
      </w:r>
      <w:r w:rsidR="000D50D7" w:rsidRPr="000D50D7">
        <w:t xml:space="preserve"> </w:t>
      </w:r>
      <w:r>
        <w:t>operator,</w:t>
      </w:r>
      <w:r w:rsidR="000D50D7" w:rsidRPr="000D50D7">
        <w:t xml:space="preserve"> </w:t>
      </w:r>
      <w:r>
        <w:t>the</w:t>
      </w:r>
      <w:r w:rsidR="000D50D7" w:rsidRPr="000D50D7">
        <w:t xml:space="preserve"> </w:t>
      </w:r>
      <w:r>
        <w:t>following</w:t>
      </w:r>
      <w:r w:rsidR="000D50D7" w:rsidRPr="000D50D7">
        <w:t xml:space="preserve"> </w:t>
      </w:r>
      <w:r>
        <w:t>provisions</w:t>
      </w:r>
      <w:r w:rsidR="000D50D7" w:rsidRPr="000D50D7">
        <w:t xml:space="preserve"> </w:t>
      </w:r>
      <w:r>
        <w:t>have</w:t>
      </w:r>
      <w:r w:rsidR="000D50D7" w:rsidRPr="000D50D7">
        <w:t xml:space="preserve"> </w:t>
      </w:r>
      <w:r>
        <w:t>effect,</w:t>
      </w:r>
      <w:r w:rsidR="000D50D7" w:rsidRPr="000D50D7">
        <w:t xml:space="preserve"> </w:t>
      </w:r>
      <w:r>
        <w:t>unless</w:t>
      </w:r>
      <w:r w:rsidR="000D50D7" w:rsidRPr="000D50D7">
        <w:t xml:space="preserve"> </w:t>
      </w:r>
      <w:r>
        <w:t>otherwise</w:t>
      </w:r>
      <w:r w:rsidR="000D50D7" w:rsidRPr="000D50D7">
        <w:t xml:space="preserve"> </w:t>
      </w:r>
      <w:r>
        <w:t>agreed</w:t>
      </w:r>
      <w:r w:rsidR="000D50D7" w:rsidRPr="000D50D7">
        <w:t xml:space="preserve"> </w:t>
      </w:r>
      <w:r>
        <w:t>in</w:t>
      </w:r>
      <w:r w:rsidR="000D50D7" w:rsidRPr="000D50D7">
        <w:t xml:space="preserve"> </w:t>
      </w:r>
      <w:r>
        <w:t>writing</w:t>
      </w:r>
      <w:r w:rsidR="000D50D7" w:rsidRPr="000D50D7">
        <w:t xml:space="preserve"> </w:t>
      </w:r>
      <w:r>
        <w:t>between</w:t>
      </w:r>
      <w:r w:rsidR="000D50D7" w:rsidRPr="000D50D7">
        <w:t xml:space="preserve"> </w:t>
      </w:r>
      <w:r>
        <w:t>the</w:t>
      </w:r>
      <w:r w:rsidR="000D50D7" w:rsidRPr="000D50D7">
        <w:t xml:space="preserve"> </w:t>
      </w:r>
      <w:r>
        <w:t>undertaker</w:t>
      </w:r>
      <w:r w:rsidR="000D50D7" w:rsidRPr="000D50D7">
        <w:t xml:space="preserve"> </w:t>
      </w:r>
      <w:r>
        <w:t>and</w:t>
      </w:r>
      <w:r w:rsidR="000D50D7" w:rsidRPr="000D50D7">
        <w:t xml:space="preserve"> </w:t>
      </w:r>
      <w:r>
        <w:t>the</w:t>
      </w:r>
      <w:r w:rsidR="000D50D7" w:rsidRPr="000D50D7">
        <w:t xml:space="preserve"> </w:t>
      </w:r>
      <w:r>
        <w:t>operator.</w:t>
      </w:r>
    </w:p>
    <w:p w14:paraId="2395DE92" w14:textId="77777777" w:rsidR="00283174" w:rsidRDefault="00283174" w:rsidP="00283174">
      <w:pPr>
        <w:pStyle w:val="N2"/>
      </w:pPr>
      <w:r>
        <w:t>In</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p>
    <w:p w14:paraId="4788521E" w14:textId="77777777" w:rsidR="00283174" w:rsidRDefault="00283174" w:rsidP="00283174">
      <w:pPr>
        <w:pStyle w:val="DefPara"/>
      </w:pPr>
      <w:r>
        <w:t>“the</w:t>
      </w:r>
      <w:r w:rsidR="000D50D7" w:rsidRPr="000D50D7">
        <w:t xml:space="preserve"> </w:t>
      </w:r>
      <w:r>
        <w:t>2003</w:t>
      </w:r>
      <w:r w:rsidR="000D50D7" w:rsidRPr="000D50D7">
        <w:t xml:space="preserve"> </w:t>
      </w:r>
      <w:r>
        <w:t>Act”</w:t>
      </w:r>
      <w:r w:rsidR="000D50D7" w:rsidRPr="000D50D7">
        <w:t xml:space="preserve"> </w:t>
      </w:r>
      <w:r>
        <w:t>means</w:t>
      </w:r>
      <w:r w:rsidR="000D50D7" w:rsidRPr="000D50D7">
        <w:t xml:space="preserve"> </w:t>
      </w:r>
      <w:r>
        <w:t>the</w:t>
      </w:r>
      <w:r w:rsidR="000D50D7" w:rsidRPr="000D50D7">
        <w:t xml:space="preserve"> </w:t>
      </w:r>
      <w:r>
        <w:t>Communications</w:t>
      </w:r>
      <w:r w:rsidR="000D50D7" w:rsidRPr="000D50D7">
        <w:t xml:space="preserve"> </w:t>
      </w:r>
      <w:r>
        <w:t>Act</w:t>
      </w:r>
      <w:r w:rsidR="000D50D7" w:rsidRPr="000D50D7">
        <w:t xml:space="preserve"> </w:t>
      </w:r>
      <w:r>
        <w:t>2003(</w:t>
      </w:r>
      <w:r>
        <w:rPr>
          <w:rStyle w:val="FootnoteReference"/>
        </w:rPr>
        <w:footnoteReference w:id="72"/>
      </w:r>
      <w:r>
        <w:t>);</w:t>
      </w:r>
    </w:p>
    <w:p w14:paraId="53C322E3" w14:textId="77777777" w:rsidR="00283174" w:rsidRDefault="00283174" w:rsidP="00283174">
      <w:pPr>
        <w:pStyle w:val="DefPara"/>
      </w:pPr>
      <w:r>
        <w:t>“electronic</w:t>
      </w:r>
      <w:r w:rsidR="000D50D7" w:rsidRPr="000D50D7">
        <w:t xml:space="preserve"> </w:t>
      </w:r>
      <w:r>
        <w:t>communications</w:t>
      </w:r>
      <w:r w:rsidR="000D50D7" w:rsidRPr="000D50D7">
        <w:t xml:space="preserve"> </w:t>
      </w:r>
      <w:r>
        <w:t>apparatus”</w:t>
      </w:r>
      <w:r w:rsidR="000D50D7" w:rsidRPr="000D50D7">
        <w:t xml:space="preserve"> </w:t>
      </w:r>
      <w:r>
        <w:t>has</w:t>
      </w:r>
      <w:r w:rsidR="000D50D7" w:rsidRPr="000D50D7">
        <w:t xml:space="preserve"> </w:t>
      </w:r>
      <w:r>
        <w:t>the</w:t>
      </w:r>
      <w:r w:rsidR="000D50D7" w:rsidRPr="000D50D7">
        <w:t xml:space="preserve"> </w:t>
      </w:r>
      <w:r>
        <w:t>same</w:t>
      </w:r>
      <w:r w:rsidR="000D50D7" w:rsidRPr="000D50D7">
        <w:t xml:space="preserve"> </w:t>
      </w:r>
      <w:r>
        <w:t>meaning</w:t>
      </w:r>
      <w:r w:rsidR="000D50D7" w:rsidRPr="000D50D7">
        <w:t xml:space="preserve"> </w:t>
      </w:r>
      <w:r>
        <w:t>as</w:t>
      </w:r>
      <w:r w:rsidR="000D50D7" w:rsidRPr="000D50D7">
        <w:t xml:space="preserve"> </w:t>
      </w:r>
      <w:r>
        <w:t>in</w:t>
      </w:r>
      <w:r w:rsidR="000D50D7" w:rsidRPr="000D50D7">
        <w:t xml:space="preserve"> </w:t>
      </w:r>
      <w:r>
        <w:t>the</w:t>
      </w:r>
      <w:r w:rsidR="000D50D7" w:rsidRPr="000D50D7">
        <w:t xml:space="preserve"> </w:t>
      </w:r>
      <w:r>
        <w:t>electronic</w:t>
      </w:r>
      <w:r w:rsidR="000D50D7" w:rsidRPr="000D50D7">
        <w:t xml:space="preserve"> </w:t>
      </w:r>
      <w:r>
        <w:t>communications</w:t>
      </w:r>
      <w:r w:rsidR="000D50D7" w:rsidRPr="000D50D7">
        <w:t xml:space="preserve"> </w:t>
      </w:r>
      <w:r>
        <w:t>code;</w:t>
      </w:r>
    </w:p>
    <w:p w14:paraId="001E3E14" w14:textId="77777777" w:rsidR="00283174" w:rsidRDefault="00283174" w:rsidP="00283174">
      <w:pPr>
        <w:pStyle w:val="DefPara"/>
      </w:pPr>
      <w:r>
        <w:t>“the</w:t>
      </w:r>
      <w:r w:rsidR="000D50D7" w:rsidRPr="000D50D7">
        <w:t xml:space="preserve"> </w:t>
      </w:r>
      <w:r>
        <w:t>electronic</w:t>
      </w:r>
      <w:r w:rsidR="000D50D7" w:rsidRPr="000D50D7">
        <w:t xml:space="preserve"> </w:t>
      </w:r>
      <w:r>
        <w:t>communications</w:t>
      </w:r>
      <w:r w:rsidR="000D50D7" w:rsidRPr="000D50D7">
        <w:t xml:space="preserve"> </w:t>
      </w:r>
      <w:r>
        <w:t>code”</w:t>
      </w:r>
      <w:r w:rsidR="000D50D7" w:rsidRPr="000D50D7">
        <w:t xml:space="preserve"> </w:t>
      </w:r>
      <w:r>
        <w:t>has</w:t>
      </w:r>
      <w:r w:rsidR="000D50D7" w:rsidRPr="000D50D7">
        <w:t xml:space="preserve"> </w:t>
      </w:r>
      <w:r>
        <w:t>the</w:t>
      </w:r>
      <w:r w:rsidR="000D50D7" w:rsidRPr="000D50D7">
        <w:t xml:space="preserve"> </w:t>
      </w:r>
      <w:r>
        <w:t>same</w:t>
      </w:r>
      <w:r w:rsidR="000D50D7" w:rsidRPr="000D50D7">
        <w:t xml:space="preserve"> </w:t>
      </w:r>
      <w:r>
        <w:t>meaning</w:t>
      </w:r>
      <w:r w:rsidR="000D50D7" w:rsidRPr="000D50D7">
        <w:t xml:space="preserve"> </w:t>
      </w:r>
      <w:r>
        <w:t>as</w:t>
      </w:r>
      <w:r w:rsidR="000D50D7" w:rsidRPr="000D50D7">
        <w:t xml:space="preserve"> </w:t>
      </w:r>
      <w:r>
        <w:t>in</w:t>
      </w:r>
      <w:r w:rsidR="000D50D7" w:rsidRPr="000D50D7">
        <w:t xml:space="preserve"> </w:t>
      </w:r>
      <w:r>
        <w:t>section</w:t>
      </w:r>
      <w:r w:rsidR="000D50D7" w:rsidRPr="000D50D7">
        <w:t xml:space="preserve"> </w:t>
      </w:r>
      <w:r>
        <w:t>106</w:t>
      </w:r>
      <w:r w:rsidR="000D50D7" w:rsidRPr="000D50D7">
        <w:t xml:space="preserve"> </w:t>
      </w:r>
      <w:r>
        <w:t>(application</w:t>
      </w:r>
      <w:r w:rsidR="000D50D7" w:rsidRPr="000D50D7">
        <w:t xml:space="preserve"> </w:t>
      </w:r>
      <w:r>
        <w:t>of</w:t>
      </w:r>
      <w:r w:rsidR="000D50D7" w:rsidRPr="000D50D7">
        <w:t xml:space="preserve"> </w:t>
      </w:r>
      <w:r>
        <w:t>the</w:t>
      </w:r>
      <w:r w:rsidR="000D50D7" w:rsidRPr="000D50D7">
        <w:t xml:space="preserve"> </w:t>
      </w:r>
      <w:r>
        <w:t>electronic</w:t>
      </w:r>
      <w:r w:rsidR="000D50D7" w:rsidRPr="000D50D7">
        <w:t xml:space="preserve"> </w:t>
      </w:r>
      <w:r>
        <w:t>communications</w:t>
      </w:r>
      <w:r w:rsidR="000D50D7" w:rsidRPr="000D50D7">
        <w:t xml:space="preserve"> </w:t>
      </w:r>
      <w:r>
        <w:t>code)</w:t>
      </w:r>
      <w:r w:rsidR="000D50D7" w:rsidRPr="000D50D7">
        <w:t xml:space="preserve"> </w:t>
      </w:r>
      <w:r>
        <w:t>of</w:t>
      </w:r>
      <w:r w:rsidR="000D50D7" w:rsidRPr="000D50D7">
        <w:t xml:space="preserve"> </w:t>
      </w:r>
      <w:r>
        <w:t>the</w:t>
      </w:r>
      <w:r w:rsidR="000D50D7" w:rsidRPr="000D50D7">
        <w:t xml:space="preserve"> </w:t>
      </w:r>
      <w:r>
        <w:t>2003</w:t>
      </w:r>
      <w:r w:rsidR="000D50D7" w:rsidRPr="000D50D7">
        <w:t xml:space="preserve"> </w:t>
      </w:r>
      <w:r>
        <w:t>Act;</w:t>
      </w:r>
    </w:p>
    <w:p w14:paraId="2340300D" w14:textId="77777777" w:rsidR="00283174" w:rsidRDefault="00283174" w:rsidP="00283174">
      <w:pPr>
        <w:pStyle w:val="DefPara"/>
      </w:pPr>
      <w:r>
        <w:t>“electronic</w:t>
      </w:r>
      <w:r w:rsidR="000D50D7" w:rsidRPr="000D50D7">
        <w:t xml:space="preserve"> </w:t>
      </w:r>
      <w:r>
        <w:t>communications</w:t>
      </w:r>
      <w:r w:rsidR="000D50D7" w:rsidRPr="000D50D7">
        <w:t xml:space="preserve"> </w:t>
      </w:r>
      <w:r>
        <w:t>code</w:t>
      </w:r>
      <w:r w:rsidR="000D50D7" w:rsidRPr="000D50D7">
        <w:t xml:space="preserve"> </w:t>
      </w:r>
      <w:r>
        <w:t>network”</w:t>
      </w:r>
      <w:r w:rsidR="000D50D7" w:rsidRPr="000D50D7">
        <w:t xml:space="preserve"> </w:t>
      </w:r>
      <w:r>
        <w:t>means—</w:t>
      </w:r>
    </w:p>
    <w:p w14:paraId="708031B2" w14:textId="77777777" w:rsidR="00283174" w:rsidRDefault="00283174" w:rsidP="00283174">
      <w:pPr>
        <w:pStyle w:val="N3"/>
      </w:pPr>
      <w:r>
        <w:t>so</w:t>
      </w:r>
      <w:r w:rsidR="000D50D7" w:rsidRPr="000D50D7">
        <w:t xml:space="preserve"> </w:t>
      </w:r>
      <w:r>
        <w:t>much</w:t>
      </w:r>
      <w:r w:rsidR="000D50D7" w:rsidRPr="000D50D7">
        <w:t xml:space="preserve"> </w:t>
      </w:r>
      <w:r>
        <w:t>of</w:t>
      </w:r>
      <w:r w:rsidR="000D50D7" w:rsidRPr="000D50D7">
        <w:t xml:space="preserve"> </w:t>
      </w:r>
      <w:r>
        <w:t>an</w:t>
      </w:r>
      <w:r w:rsidR="000D50D7" w:rsidRPr="000D50D7">
        <w:t xml:space="preserve"> </w:t>
      </w:r>
      <w:r>
        <w:t>electronic</w:t>
      </w:r>
      <w:r w:rsidR="000D50D7" w:rsidRPr="000D50D7">
        <w:t xml:space="preserve"> </w:t>
      </w:r>
      <w:r>
        <w:t>communications</w:t>
      </w:r>
      <w:r w:rsidR="000D50D7" w:rsidRPr="000D50D7">
        <w:t xml:space="preserve"> </w:t>
      </w:r>
      <w:r>
        <w:t>network</w:t>
      </w:r>
      <w:r w:rsidR="000D50D7" w:rsidRPr="000D50D7">
        <w:t xml:space="preserve"> </w:t>
      </w:r>
      <w:r>
        <w:t>or</w:t>
      </w:r>
      <w:r w:rsidR="000D50D7" w:rsidRPr="000D50D7">
        <w:t xml:space="preserve"> </w:t>
      </w:r>
      <w:r>
        <w:t>conduit</w:t>
      </w:r>
      <w:r w:rsidR="000D50D7" w:rsidRPr="000D50D7">
        <w:t xml:space="preserve"> </w:t>
      </w:r>
      <w:r>
        <w:t>system</w:t>
      </w:r>
      <w:r w:rsidR="000D50D7" w:rsidRPr="000D50D7">
        <w:t xml:space="preserve"> </w:t>
      </w:r>
      <w:r>
        <w:t>provided</w:t>
      </w:r>
      <w:r w:rsidR="000D50D7" w:rsidRPr="000D50D7">
        <w:t xml:space="preserve"> </w:t>
      </w:r>
      <w:r>
        <w:t>by</w:t>
      </w:r>
      <w:r w:rsidR="000D50D7" w:rsidRPr="000D50D7">
        <w:t xml:space="preserve"> </w:t>
      </w:r>
      <w:r>
        <w:t>an</w:t>
      </w:r>
      <w:r w:rsidR="000D50D7" w:rsidRPr="000D50D7">
        <w:t xml:space="preserve"> </w:t>
      </w:r>
      <w:r>
        <w:t>electronic</w:t>
      </w:r>
      <w:r w:rsidR="000D50D7" w:rsidRPr="000D50D7">
        <w:t xml:space="preserve"> </w:t>
      </w:r>
      <w:r>
        <w:t>communications</w:t>
      </w:r>
      <w:r w:rsidR="000D50D7" w:rsidRPr="000D50D7">
        <w:t xml:space="preserve"> </w:t>
      </w:r>
      <w:r>
        <w:t>code</w:t>
      </w:r>
      <w:r w:rsidR="000D50D7" w:rsidRPr="000D50D7">
        <w:t xml:space="preserve"> </w:t>
      </w:r>
      <w:r>
        <w:t>operator</w:t>
      </w:r>
      <w:r w:rsidR="000D50D7" w:rsidRPr="000D50D7">
        <w:t xml:space="preserve"> </w:t>
      </w:r>
      <w:r>
        <w:t>as</w:t>
      </w:r>
      <w:r w:rsidR="000D50D7" w:rsidRPr="000D50D7">
        <w:t xml:space="preserve"> </w:t>
      </w:r>
      <w:r>
        <w:t>is</w:t>
      </w:r>
      <w:r w:rsidR="000D50D7" w:rsidRPr="000D50D7">
        <w:t xml:space="preserve"> </w:t>
      </w:r>
      <w:r>
        <w:t>not</w:t>
      </w:r>
      <w:r w:rsidR="000D50D7" w:rsidRPr="000D50D7">
        <w:t xml:space="preserve"> </w:t>
      </w:r>
      <w:r>
        <w:t>excluded</w:t>
      </w:r>
      <w:r w:rsidR="000D50D7" w:rsidRPr="000D50D7">
        <w:t xml:space="preserve"> </w:t>
      </w:r>
      <w:r>
        <w:t>from</w:t>
      </w:r>
      <w:r w:rsidR="000D50D7" w:rsidRPr="000D50D7">
        <w:t xml:space="preserve"> </w:t>
      </w:r>
      <w:r>
        <w:t>the</w:t>
      </w:r>
      <w:r w:rsidR="000D50D7" w:rsidRPr="000D50D7">
        <w:t xml:space="preserve"> </w:t>
      </w:r>
      <w:r>
        <w:t>application</w:t>
      </w:r>
      <w:r w:rsidR="000D50D7" w:rsidRPr="000D50D7">
        <w:t xml:space="preserve"> </w:t>
      </w:r>
      <w:r>
        <w:t>of</w:t>
      </w:r>
      <w:r w:rsidR="000D50D7" w:rsidRPr="000D50D7">
        <w:t xml:space="preserve"> </w:t>
      </w:r>
      <w:r>
        <w:t>the</w:t>
      </w:r>
      <w:r w:rsidR="000D50D7" w:rsidRPr="000D50D7">
        <w:t xml:space="preserve"> </w:t>
      </w:r>
      <w:r>
        <w:t>electronic</w:t>
      </w:r>
      <w:r w:rsidR="000D50D7" w:rsidRPr="000D50D7">
        <w:t xml:space="preserve"> </w:t>
      </w:r>
      <w:r>
        <w:t>communications</w:t>
      </w:r>
      <w:r w:rsidR="000D50D7" w:rsidRPr="000D50D7">
        <w:t xml:space="preserve"> </w:t>
      </w:r>
      <w:r>
        <w:t>code</w:t>
      </w:r>
      <w:r w:rsidR="000D50D7" w:rsidRPr="000D50D7">
        <w:t xml:space="preserve"> </w:t>
      </w:r>
      <w:r>
        <w:t>by</w:t>
      </w:r>
      <w:r w:rsidR="000D50D7" w:rsidRPr="000D50D7">
        <w:t xml:space="preserve"> </w:t>
      </w:r>
      <w:r>
        <w:t>a</w:t>
      </w:r>
      <w:r w:rsidR="000D50D7" w:rsidRPr="000D50D7">
        <w:t xml:space="preserve"> </w:t>
      </w:r>
      <w:r>
        <w:t>direction</w:t>
      </w:r>
      <w:r w:rsidR="000D50D7" w:rsidRPr="000D50D7">
        <w:t xml:space="preserve"> </w:t>
      </w:r>
      <w:r>
        <w:t>under</w:t>
      </w:r>
      <w:r w:rsidR="000D50D7" w:rsidRPr="000D50D7">
        <w:t xml:space="preserve"> </w:t>
      </w:r>
      <w:r>
        <w:t>section</w:t>
      </w:r>
      <w:r w:rsidR="000D50D7" w:rsidRPr="000D50D7">
        <w:t xml:space="preserve"> </w:t>
      </w:r>
      <w:r>
        <w:t>106</w:t>
      </w:r>
      <w:r w:rsidR="000D50D7" w:rsidRPr="000D50D7">
        <w:t xml:space="preserve"> </w:t>
      </w:r>
      <w:r>
        <w:t>of</w:t>
      </w:r>
      <w:r w:rsidR="000D50D7" w:rsidRPr="000D50D7">
        <w:t xml:space="preserve"> </w:t>
      </w:r>
      <w:r>
        <w:t>the</w:t>
      </w:r>
      <w:r w:rsidR="000D50D7" w:rsidRPr="000D50D7">
        <w:t xml:space="preserve"> </w:t>
      </w:r>
      <w:r>
        <w:t>2003</w:t>
      </w:r>
      <w:r w:rsidR="000D50D7" w:rsidRPr="000D50D7">
        <w:t xml:space="preserve"> </w:t>
      </w:r>
      <w:r>
        <w:t>Act;</w:t>
      </w:r>
      <w:r w:rsidR="000D50D7" w:rsidRPr="000D50D7">
        <w:t xml:space="preserve"> </w:t>
      </w:r>
      <w:r>
        <w:t>and</w:t>
      </w:r>
    </w:p>
    <w:p w14:paraId="00FF7321" w14:textId="77777777" w:rsidR="00283174" w:rsidRDefault="00283174" w:rsidP="00283174">
      <w:pPr>
        <w:pStyle w:val="N3"/>
      </w:pPr>
      <w:r>
        <w:t>an</w:t>
      </w:r>
      <w:r w:rsidR="000D50D7" w:rsidRPr="000D50D7">
        <w:t xml:space="preserve"> </w:t>
      </w:r>
      <w:r>
        <w:t>electronic</w:t>
      </w:r>
      <w:r w:rsidR="000D50D7" w:rsidRPr="000D50D7">
        <w:t xml:space="preserve"> </w:t>
      </w:r>
      <w:r>
        <w:t>communications</w:t>
      </w:r>
      <w:r w:rsidR="000D50D7" w:rsidRPr="000D50D7">
        <w:t xml:space="preserve"> </w:t>
      </w:r>
      <w:r>
        <w:t>network</w:t>
      </w:r>
      <w:r w:rsidR="000D50D7" w:rsidRPr="000D50D7">
        <w:t xml:space="preserve"> </w:t>
      </w:r>
      <w:r>
        <w:t>which</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is</w:t>
      </w:r>
      <w:r w:rsidR="000D50D7" w:rsidRPr="000D50D7">
        <w:t xml:space="preserve"> </w:t>
      </w:r>
      <w:r>
        <w:t>providing</w:t>
      </w:r>
      <w:r w:rsidR="000D50D7" w:rsidRPr="000D50D7">
        <w:t xml:space="preserve"> </w:t>
      </w:r>
      <w:r>
        <w:t>or</w:t>
      </w:r>
      <w:r w:rsidR="000D50D7" w:rsidRPr="000D50D7">
        <w:t xml:space="preserve"> </w:t>
      </w:r>
      <w:r>
        <w:t>proposing</w:t>
      </w:r>
      <w:r w:rsidR="000D50D7" w:rsidRPr="000D50D7">
        <w:t xml:space="preserve"> </w:t>
      </w:r>
      <w:r>
        <w:t>to</w:t>
      </w:r>
      <w:r w:rsidR="000D50D7" w:rsidRPr="000D50D7">
        <w:t xml:space="preserve"> </w:t>
      </w:r>
      <w:r>
        <w:t>provide;</w:t>
      </w:r>
    </w:p>
    <w:p w14:paraId="62F05708" w14:textId="77777777" w:rsidR="00283174" w:rsidRDefault="00283174" w:rsidP="00283174">
      <w:pPr>
        <w:pStyle w:val="DefPara"/>
      </w:pPr>
      <w:r>
        <w:t>“electronic</w:t>
      </w:r>
      <w:r w:rsidR="000D50D7" w:rsidRPr="000D50D7">
        <w:t xml:space="preserve"> </w:t>
      </w:r>
      <w:r>
        <w:t>communications</w:t>
      </w:r>
      <w:r w:rsidR="000D50D7" w:rsidRPr="000D50D7">
        <w:t xml:space="preserve"> </w:t>
      </w:r>
      <w:r>
        <w:t>code</w:t>
      </w:r>
      <w:r w:rsidR="000D50D7" w:rsidRPr="000D50D7">
        <w:t xml:space="preserve"> </w:t>
      </w:r>
      <w:r>
        <w:t>operator”</w:t>
      </w:r>
      <w:r w:rsidR="000D50D7" w:rsidRPr="000D50D7">
        <w:t xml:space="preserve"> </w:t>
      </w:r>
      <w:r>
        <w:t>means</w:t>
      </w:r>
      <w:r w:rsidR="000D50D7" w:rsidRPr="000D50D7">
        <w:t xml:space="preserve"> </w:t>
      </w:r>
      <w:r>
        <w:t>a</w:t>
      </w:r>
      <w:r w:rsidR="000D50D7" w:rsidRPr="000D50D7">
        <w:t xml:space="preserve"> </w:t>
      </w:r>
      <w:r>
        <w:t>person</w:t>
      </w:r>
      <w:r w:rsidR="000D50D7" w:rsidRPr="000D50D7">
        <w:t xml:space="preserve"> </w:t>
      </w:r>
      <w:r>
        <w:t>in</w:t>
      </w:r>
      <w:r w:rsidR="000D50D7" w:rsidRPr="000D50D7">
        <w:t xml:space="preserve"> </w:t>
      </w:r>
      <w:r>
        <w:t>whose</w:t>
      </w:r>
      <w:r w:rsidR="000D50D7" w:rsidRPr="000D50D7">
        <w:t xml:space="preserve"> </w:t>
      </w:r>
      <w:r>
        <w:t>case</w:t>
      </w:r>
      <w:r w:rsidR="000D50D7" w:rsidRPr="000D50D7">
        <w:t xml:space="preserve"> </w:t>
      </w:r>
      <w:r>
        <w:t>the</w:t>
      </w:r>
      <w:r w:rsidR="000D50D7" w:rsidRPr="000D50D7">
        <w:t xml:space="preserve"> </w:t>
      </w:r>
      <w:r>
        <w:t>electronic</w:t>
      </w:r>
      <w:r w:rsidR="000D50D7" w:rsidRPr="000D50D7">
        <w:t xml:space="preserve"> </w:t>
      </w:r>
      <w:r>
        <w:t>communications</w:t>
      </w:r>
      <w:r w:rsidR="000D50D7" w:rsidRPr="000D50D7">
        <w:t xml:space="preserve"> </w:t>
      </w:r>
      <w:r>
        <w:t>code</w:t>
      </w:r>
      <w:r w:rsidR="000D50D7" w:rsidRPr="000D50D7">
        <w:t xml:space="preserve"> </w:t>
      </w:r>
      <w:r>
        <w:t>is</w:t>
      </w:r>
      <w:r w:rsidR="000D50D7" w:rsidRPr="000D50D7">
        <w:t xml:space="preserve"> </w:t>
      </w:r>
      <w:r>
        <w:t>applied</w:t>
      </w:r>
      <w:r w:rsidR="000D50D7" w:rsidRPr="000D50D7">
        <w:t xml:space="preserve"> </w:t>
      </w:r>
      <w:r>
        <w:t>by</w:t>
      </w:r>
      <w:r w:rsidR="000D50D7" w:rsidRPr="000D50D7">
        <w:t xml:space="preserve"> </w:t>
      </w:r>
      <w:r>
        <w:t>a</w:t>
      </w:r>
      <w:r w:rsidR="000D50D7" w:rsidRPr="000D50D7">
        <w:t xml:space="preserve"> </w:t>
      </w:r>
      <w:r>
        <w:t>direction</w:t>
      </w:r>
      <w:r w:rsidR="000D50D7" w:rsidRPr="000D50D7">
        <w:t xml:space="preserve"> </w:t>
      </w:r>
      <w:r>
        <w:t>under</w:t>
      </w:r>
      <w:r w:rsidR="000D50D7" w:rsidRPr="000D50D7">
        <w:t xml:space="preserve"> </w:t>
      </w:r>
      <w:r>
        <w:t>section</w:t>
      </w:r>
      <w:r w:rsidR="000D50D7" w:rsidRPr="000D50D7">
        <w:t xml:space="preserve"> </w:t>
      </w:r>
      <w:r>
        <w:t>106</w:t>
      </w:r>
      <w:r w:rsidR="000D50D7" w:rsidRPr="000D50D7">
        <w:t xml:space="preserve"> </w:t>
      </w:r>
      <w:r>
        <w:t>of</w:t>
      </w:r>
      <w:r w:rsidR="000D50D7" w:rsidRPr="000D50D7">
        <w:t xml:space="preserve"> </w:t>
      </w:r>
      <w:r>
        <w:t>the</w:t>
      </w:r>
      <w:r w:rsidR="000D50D7" w:rsidRPr="000D50D7">
        <w:t xml:space="preserve"> </w:t>
      </w:r>
      <w:r>
        <w:t>2003</w:t>
      </w:r>
      <w:r w:rsidR="000D50D7" w:rsidRPr="000D50D7">
        <w:t xml:space="preserve"> </w:t>
      </w:r>
      <w:r>
        <w:t>Act;</w:t>
      </w:r>
      <w:r w:rsidR="000D50D7" w:rsidRPr="000D50D7">
        <w:t xml:space="preserve"> </w:t>
      </w:r>
      <w:r>
        <w:t>and</w:t>
      </w:r>
    </w:p>
    <w:p w14:paraId="3947C7E4" w14:textId="77777777" w:rsidR="00283174" w:rsidRDefault="00283174" w:rsidP="00283174">
      <w:pPr>
        <w:pStyle w:val="DefPara"/>
      </w:pPr>
      <w:r>
        <w:t>“operator”</w:t>
      </w:r>
      <w:r w:rsidR="000D50D7" w:rsidRPr="000D50D7">
        <w:t xml:space="preserve"> </w:t>
      </w:r>
      <w:r>
        <w:t>means</w:t>
      </w:r>
      <w:r w:rsidR="000D50D7" w:rsidRPr="000D50D7">
        <w:t xml:space="preserve"> </w:t>
      </w:r>
      <w:r>
        <w:t>the</w:t>
      </w:r>
      <w:r w:rsidR="000D50D7" w:rsidRPr="000D50D7">
        <w:t xml:space="preserve"> </w:t>
      </w:r>
      <w:r>
        <w:t>operator</w:t>
      </w:r>
      <w:r w:rsidR="000D50D7" w:rsidRPr="000D50D7">
        <w:t xml:space="preserve"> </w:t>
      </w:r>
      <w:r>
        <w:t>of</w:t>
      </w:r>
      <w:r w:rsidR="000D50D7" w:rsidRPr="000D50D7">
        <w:t xml:space="preserve"> </w:t>
      </w:r>
      <w:r>
        <w:t>an</w:t>
      </w:r>
      <w:r w:rsidR="000D50D7" w:rsidRPr="000D50D7">
        <w:t xml:space="preserve"> </w:t>
      </w:r>
      <w:r>
        <w:t>electronic</w:t>
      </w:r>
      <w:r w:rsidR="000D50D7" w:rsidRPr="000D50D7">
        <w:t xml:space="preserve"> </w:t>
      </w:r>
      <w:r>
        <w:t>communications</w:t>
      </w:r>
      <w:r w:rsidR="000D50D7" w:rsidRPr="000D50D7">
        <w:t xml:space="preserve"> </w:t>
      </w:r>
      <w:r>
        <w:t>code</w:t>
      </w:r>
      <w:r w:rsidR="000D50D7" w:rsidRPr="000D50D7">
        <w:t xml:space="preserve"> </w:t>
      </w:r>
      <w:r>
        <w:t>network.</w:t>
      </w:r>
    </w:p>
    <w:p w14:paraId="11CC500C" w14:textId="77777777" w:rsidR="00283174" w:rsidRDefault="000D50D7" w:rsidP="00283174">
      <w:pPr>
        <w:pStyle w:val="N1"/>
      </w:pPr>
      <w:r w:rsidRPr="000D50D7">
        <w:t> </w:t>
      </w:r>
      <w:r w:rsidR="00283174">
        <w:t>The</w:t>
      </w:r>
      <w:r w:rsidRPr="000D50D7">
        <w:t xml:space="preserve"> </w:t>
      </w:r>
      <w:r w:rsidR="00283174">
        <w:t>exercise</w:t>
      </w:r>
      <w:r w:rsidRPr="000D50D7">
        <w:t xml:space="preserve"> </w:t>
      </w:r>
      <w:r w:rsidR="00283174">
        <w:t>of</w:t>
      </w:r>
      <w:r w:rsidRPr="000D50D7">
        <w:t xml:space="preserve"> </w:t>
      </w:r>
      <w:r w:rsidR="00283174">
        <w:t>the</w:t>
      </w:r>
      <w:r w:rsidRPr="000D50D7">
        <w:t xml:space="preserve"> </w:t>
      </w:r>
      <w:r w:rsidR="00283174">
        <w:t>powers</w:t>
      </w:r>
      <w:r w:rsidRPr="000D50D7">
        <w:t xml:space="preserve"> </w:t>
      </w:r>
      <w:r w:rsidR="00283174">
        <w:t>of</w:t>
      </w:r>
      <w:r w:rsidRPr="000D50D7">
        <w:t xml:space="preserve"> </w:t>
      </w:r>
      <w:r w:rsidR="00283174" w:rsidRPr="009125BA">
        <w:t>article</w:t>
      </w:r>
      <w:r w:rsidRPr="000D50D7">
        <w:t xml:space="preserve"> </w:t>
      </w:r>
      <w:r w:rsidR="00283174" w:rsidRPr="009125BA">
        <w:fldChar w:fldCharType="begin"/>
      </w:r>
      <w:r w:rsidR="00283174" w:rsidRPr="009125BA">
        <w:instrText xml:space="preserve"> REF _Ref77863967 \r \h </w:instrText>
      </w:r>
      <w:r w:rsidR="00EF57E3" w:rsidRPr="009125BA">
        <w:instrText xml:space="preserve"> \* MERGEFORMAT </w:instrText>
      </w:r>
      <w:r w:rsidR="00283174" w:rsidRPr="009125BA">
        <w:fldChar w:fldCharType="separate"/>
      </w:r>
      <w:r>
        <w:t>29</w:t>
      </w:r>
      <w:r w:rsidR="00283174" w:rsidRPr="009125BA">
        <w:fldChar w:fldCharType="end"/>
      </w:r>
      <w:r w:rsidRPr="000D50D7">
        <w:t xml:space="preserve"> </w:t>
      </w:r>
      <w:r w:rsidR="00283174" w:rsidRPr="009125BA">
        <w:t>(statutory</w:t>
      </w:r>
      <w:r w:rsidRPr="000D50D7">
        <w:t xml:space="preserve"> </w:t>
      </w:r>
      <w:r w:rsidR="00283174" w:rsidRPr="009125BA">
        <w:t>undertakers</w:t>
      </w:r>
      <w:r w:rsidR="00283174">
        <w:t>)</w:t>
      </w:r>
      <w:r w:rsidRPr="000D50D7">
        <w:t xml:space="preserve"> </w:t>
      </w:r>
      <w:r w:rsidR="00283174">
        <w:t>is</w:t>
      </w:r>
      <w:r w:rsidRPr="000D50D7">
        <w:t xml:space="preserve"> </w:t>
      </w:r>
      <w:r w:rsidR="00283174">
        <w:t>subject</w:t>
      </w:r>
      <w:r w:rsidRPr="000D50D7">
        <w:t xml:space="preserve"> </w:t>
      </w:r>
      <w:r w:rsidR="00283174">
        <w:t>to</w:t>
      </w:r>
      <w:r w:rsidRPr="000D50D7">
        <w:t xml:space="preserve"> </w:t>
      </w:r>
      <w:r w:rsidR="00283174">
        <w:t>Part</w:t>
      </w:r>
      <w:r w:rsidRPr="000D50D7">
        <w:t xml:space="preserve"> </w:t>
      </w:r>
      <w:r w:rsidR="00283174">
        <w:t>10</w:t>
      </w:r>
      <w:r w:rsidRPr="000D50D7">
        <w:t xml:space="preserve"> </w:t>
      </w:r>
      <w:r w:rsidR="00283174">
        <w:t>(undertakers’</w:t>
      </w:r>
      <w:r w:rsidRPr="000D50D7">
        <w:t xml:space="preserve"> </w:t>
      </w:r>
      <w:r w:rsidR="00283174">
        <w:t>works</w:t>
      </w:r>
      <w:r w:rsidRPr="000D50D7">
        <w:t xml:space="preserve"> </w:t>
      </w:r>
      <w:r w:rsidR="00283174">
        <w:t>affecting</w:t>
      </w:r>
      <w:r w:rsidRPr="000D50D7">
        <w:t xml:space="preserve"> </w:t>
      </w:r>
      <w:r w:rsidR="00283174">
        <w:t>electronic</w:t>
      </w:r>
      <w:r w:rsidRPr="000D50D7">
        <w:t xml:space="preserve"> </w:t>
      </w:r>
      <w:r w:rsidR="00283174">
        <w:t>communications</w:t>
      </w:r>
      <w:r w:rsidRPr="000D50D7">
        <w:t xml:space="preserve"> </w:t>
      </w:r>
      <w:r w:rsidR="00283174">
        <w:t>apparatus)</w:t>
      </w:r>
      <w:r w:rsidRPr="000D50D7">
        <w:t xml:space="preserve"> </w:t>
      </w:r>
      <w:r w:rsidR="00283174">
        <w:t>of</w:t>
      </w:r>
      <w:r w:rsidRPr="000D50D7">
        <w:t xml:space="preserve"> </w:t>
      </w:r>
      <w:r w:rsidR="00283174">
        <w:t>the</w:t>
      </w:r>
      <w:r w:rsidRPr="000D50D7">
        <w:t xml:space="preserve"> </w:t>
      </w:r>
      <w:r w:rsidR="00283174">
        <w:t>electronic</w:t>
      </w:r>
      <w:r w:rsidRPr="000D50D7">
        <w:t xml:space="preserve"> </w:t>
      </w:r>
      <w:r w:rsidR="00283174">
        <w:t>communications</w:t>
      </w:r>
      <w:r w:rsidRPr="000D50D7">
        <w:t xml:space="preserve"> </w:t>
      </w:r>
      <w:r w:rsidR="00283174">
        <w:t>code.</w:t>
      </w:r>
    </w:p>
    <w:p w14:paraId="66278425" w14:textId="77777777" w:rsidR="00283174" w:rsidRDefault="00283174" w:rsidP="00283174">
      <w:pPr>
        <w:pStyle w:val="N1"/>
      </w:pPr>
      <w:r>
        <w:t>—</w:t>
      </w:r>
      <w:r>
        <w:fldChar w:fldCharType="begin"/>
      </w:r>
      <w:bookmarkStart w:id="1272" w:name="_Ref94172327"/>
      <w:bookmarkEnd w:id="1272"/>
      <w:r>
        <w:instrText xml:space="preserve"> LISTNUM "SEQ1" \l 2 </w:instrText>
      </w:r>
      <w:r>
        <w:fldChar w:fldCharType="end"/>
      </w:r>
      <w:r w:rsidR="000D50D7" w:rsidRPr="000D50D7">
        <w:t> </w:t>
      </w:r>
      <w:r>
        <w:t>Subject</w:t>
      </w:r>
      <w:r w:rsidR="000D50D7" w:rsidRPr="000D50D7">
        <w:t xml:space="preserve"> </w:t>
      </w:r>
      <w:r>
        <w:t>to</w:t>
      </w:r>
      <w:r w:rsidR="000D50D7" w:rsidRPr="000D50D7">
        <w:t xml:space="preserve"> </w:t>
      </w:r>
      <w:r>
        <w:t>sub-paragraphs</w:t>
      </w:r>
      <w:r w:rsidR="000D50D7" w:rsidRPr="000D50D7">
        <w:t xml:space="preserve"> </w:t>
      </w:r>
      <w:r>
        <w:fldChar w:fldCharType="begin"/>
      </w:r>
      <w:r>
        <w:instrText xml:space="preserve"> REF _Ref94172295 \r \h </w:instrText>
      </w:r>
      <w:r>
        <w:fldChar w:fldCharType="separate"/>
      </w:r>
      <w:r w:rsidR="000D50D7">
        <w:t>(2)</w:t>
      </w:r>
      <w:r>
        <w:fldChar w:fldCharType="end"/>
      </w:r>
      <w:r w:rsidR="000D50D7" w:rsidRPr="000D50D7">
        <w:t xml:space="preserve"> </w:t>
      </w:r>
      <w:r>
        <w:t>to</w:t>
      </w:r>
      <w:r w:rsidR="000D50D7" w:rsidRPr="000D50D7">
        <w:t xml:space="preserve"> </w:t>
      </w:r>
      <w:r>
        <w:fldChar w:fldCharType="begin"/>
      </w:r>
      <w:r>
        <w:instrText xml:space="preserve"> REF _Ref94172305 \r \h </w:instrText>
      </w:r>
      <w:r>
        <w:fldChar w:fldCharType="separate"/>
      </w:r>
      <w:r w:rsidR="000D50D7">
        <w:t>(4)</w:t>
      </w:r>
      <w:r>
        <w:fldChar w:fldCharType="end"/>
      </w:r>
      <w:r>
        <w:t>,</w:t>
      </w:r>
      <w:r w:rsidR="000D50D7" w:rsidRPr="000D50D7">
        <w:t xml:space="preserve"> </w:t>
      </w:r>
      <w:r>
        <w:t>if</w:t>
      </w:r>
      <w:r w:rsidR="000D50D7" w:rsidRPr="000D50D7">
        <w:t xml:space="preserve"> </w:t>
      </w:r>
      <w:r>
        <w:t>as</w:t>
      </w:r>
      <w:r w:rsidR="000D50D7" w:rsidRPr="000D50D7">
        <w:t xml:space="preserve"> </w:t>
      </w:r>
      <w:r>
        <w:t>the</w:t>
      </w:r>
      <w:r w:rsidR="000D50D7" w:rsidRPr="000D50D7">
        <w:t xml:space="preserve"> </w:t>
      </w:r>
      <w:r>
        <w:t>result</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or</w:t>
      </w:r>
      <w:r w:rsidR="000D50D7" w:rsidRPr="000D50D7">
        <w:t xml:space="preserve"> </w:t>
      </w:r>
      <w:r>
        <w:t>its</w:t>
      </w:r>
      <w:r w:rsidR="000D50D7" w:rsidRPr="000D50D7">
        <w:t xml:space="preserve"> </w:t>
      </w:r>
      <w:r>
        <w:t>construction,</w:t>
      </w:r>
      <w:r w:rsidR="000D50D7" w:rsidRPr="000D50D7">
        <w:t xml:space="preserve"> </w:t>
      </w:r>
      <w:r>
        <w:t>or</w:t>
      </w:r>
      <w:r w:rsidR="000D50D7" w:rsidRPr="000D50D7">
        <w:t xml:space="preserve"> </w:t>
      </w:r>
      <w:r>
        <w:t>of</w:t>
      </w:r>
      <w:r w:rsidR="000D50D7" w:rsidRPr="000D50D7">
        <w:t xml:space="preserve"> </w:t>
      </w:r>
      <w:r>
        <w:t>any</w:t>
      </w:r>
      <w:r w:rsidR="000D50D7" w:rsidRPr="000D50D7">
        <w:t xml:space="preserve"> </w:t>
      </w:r>
      <w:r>
        <w:t>subsidence</w:t>
      </w:r>
      <w:r w:rsidR="000D50D7" w:rsidRPr="000D50D7">
        <w:t xml:space="preserve"> </w:t>
      </w:r>
      <w:r>
        <w:t>resulting</w:t>
      </w:r>
      <w:r w:rsidR="000D50D7" w:rsidRPr="000D50D7">
        <w:t xml:space="preserve"> </w:t>
      </w:r>
      <w:r>
        <w:t>from</w:t>
      </w:r>
      <w:r w:rsidR="000D50D7" w:rsidRPr="000D50D7">
        <w:t xml:space="preserve"> </w:t>
      </w:r>
      <w:r>
        <w:t>any</w:t>
      </w:r>
      <w:r w:rsidR="000D50D7" w:rsidRPr="000D50D7">
        <w:t xml:space="preserve"> </w:t>
      </w:r>
      <w:r>
        <w:t>of</w:t>
      </w:r>
      <w:r w:rsidR="000D50D7" w:rsidRPr="000D50D7">
        <w:t xml:space="preserve"> </w:t>
      </w:r>
      <w:r>
        <w:t>those</w:t>
      </w:r>
      <w:r w:rsidR="000D50D7" w:rsidRPr="000D50D7">
        <w:t xml:space="preserve"> </w:t>
      </w:r>
      <w:r>
        <w:t>works—</w:t>
      </w:r>
    </w:p>
    <w:p w14:paraId="15056A98" w14:textId="77777777" w:rsidR="00283174" w:rsidRDefault="00283174" w:rsidP="00283174">
      <w:pPr>
        <w:pStyle w:val="N3"/>
      </w:pPr>
      <w:r>
        <w:t>any</w:t>
      </w:r>
      <w:r w:rsidR="000D50D7" w:rsidRPr="000D50D7">
        <w:t xml:space="preserve"> </w:t>
      </w:r>
      <w:r>
        <w:t>damage</w:t>
      </w:r>
      <w:r w:rsidR="000D50D7" w:rsidRPr="000D50D7">
        <w:t xml:space="preserve"> </w:t>
      </w:r>
      <w:r>
        <w:t>is</w:t>
      </w:r>
      <w:r w:rsidR="000D50D7" w:rsidRPr="000D50D7">
        <w:t xml:space="preserve"> </w:t>
      </w:r>
      <w:r>
        <w:t>caused</w:t>
      </w:r>
      <w:r w:rsidR="000D50D7" w:rsidRPr="000D50D7">
        <w:t xml:space="preserve"> </w:t>
      </w:r>
      <w:r>
        <w:t>to</w:t>
      </w:r>
      <w:r w:rsidR="000D50D7" w:rsidRPr="000D50D7">
        <w:t xml:space="preserve"> </w:t>
      </w:r>
      <w:r>
        <w:t>any</w:t>
      </w:r>
      <w:r w:rsidR="000D50D7" w:rsidRPr="000D50D7">
        <w:t xml:space="preserve"> </w:t>
      </w:r>
      <w:r>
        <w:t>electronic</w:t>
      </w:r>
      <w:r w:rsidR="000D50D7" w:rsidRPr="000D50D7">
        <w:t xml:space="preserve"> </w:t>
      </w:r>
      <w:r>
        <w:t>communications</w:t>
      </w:r>
      <w:r w:rsidR="000D50D7" w:rsidRPr="000D50D7">
        <w:t xml:space="preserve"> </w:t>
      </w:r>
      <w:r>
        <w:t>apparatus</w:t>
      </w:r>
      <w:r w:rsidR="000D50D7" w:rsidRPr="000D50D7">
        <w:t xml:space="preserve"> </w:t>
      </w:r>
      <w:r>
        <w:t>belonging</w:t>
      </w:r>
      <w:r w:rsidR="000D50D7" w:rsidRPr="000D50D7">
        <w:t xml:space="preserve"> </w:t>
      </w:r>
      <w:r>
        <w:t>to</w:t>
      </w:r>
      <w:r w:rsidR="000D50D7" w:rsidRPr="000D50D7">
        <w:t xml:space="preserve"> </w:t>
      </w:r>
      <w:r>
        <w:t>an</w:t>
      </w:r>
      <w:r w:rsidR="000D50D7" w:rsidRPr="000D50D7">
        <w:t xml:space="preserve"> </w:t>
      </w:r>
      <w:r>
        <w:t>operator</w:t>
      </w:r>
      <w:r w:rsidR="000D50D7" w:rsidRPr="000D50D7">
        <w:t xml:space="preserve"> </w:t>
      </w:r>
      <w:r>
        <w:t>(other</w:t>
      </w:r>
      <w:r w:rsidR="000D50D7" w:rsidRPr="000D50D7">
        <w:t xml:space="preserve"> </w:t>
      </w:r>
      <w:r>
        <w:t>than</w:t>
      </w:r>
      <w:r w:rsidR="000D50D7" w:rsidRPr="000D50D7">
        <w:t xml:space="preserve"> </w:t>
      </w:r>
      <w:r>
        <w:t>apparatus</w:t>
      </w:r>
      <w:r w:rsidR="000D50D7" w:rsidRPr="000D50D7">
        <w:t xml:space="preserve"> </w:t>
      </w:r>
      <w:r>
        <w:t>the</w:t>
      </w:r>
      <w:r w:rsidR="000D50D7" w:rsidRPr="000D50D7">
        <w:t xml:space="preserve"> </w:t>
      </w:r>
      <w:r>
        <w:t>repair</w:t>
      </w:r>
      <w:r w:rsidR="000D50D7" w:rsidRPr="000D50D7">
        <w:t xml:space="preserve"> </w:t>
      </w:r>
      <w:r>
        <w:t>of</w:t>
      </w:r>
      <w:r w:rsidR="000D50D7" w:rsidRPr="000D50D7">
        <w:t xml:space="preserve"> </w:t>
      </w:r>
      <w:r>
        <w:t>which</w:t>
      </w:r>
      <w:r w:rsidR="000D50D7" w:rsidRPr="000D50D7">
        <w:t xml:space="preserve"> </w:t>
      </w:r>
      <w:r>
        <w:t>is</w:t>
      </w:r>
      <w:r w:rsidR="000D50D7" w:rsidRPr="000D50D7">
        <w:t xml:space="preserve"> </w:t>
      </w:r>
      <w:r>
        <w:t>not</w:t>
      </w:r>
      <w:r w:rsidR="000D50D7" w:rsidRPr="000D50D7">
        <w:t xml:space="preserve"> </w:t>
      </w:r>
      <w:r>
        <w:t>reasonably</w:t>
      </w:r>
      <w:r w:rsidR="000D50D7" w:rsidRPr="000D50D7">
        <w:t xml:space="preserve"> </w:t>
      </w:r>
      <w:r>
        <w:t>necessary</w:t>
      </w:r>
      <w:r w:rsidR="000D50D7" w:rsidRPr="000D50D7">
        <w:t xml:space="preserve"> </w:t>
      </w:r>
      <w:r>
        <w:t>in</w:t>
      </w:r>
      <w:r w:rsidR="000D50D7" w:rsidRPr="000D50D7">
        <w:t xml:space="preserve"> </w:t>
      </w:r>
      <w:r>
        <w:t>view</w:t>
      </w:r>
      <w:r w:rsidR="000D50D7" w:rsidRPr="000D50D7">
        <w:t xml:space="preserve"> </w:t>
      </w:r>
      <w:r>
        <w:t>of</w:t>
      </w:r>
      <w:r w:rsidR="000D50D7" w:rsidRPr="000D50D7">
        <w:t xml:space="preserve"> </w:t>
      </w:r>
      <w:r>
        <w:t>its</w:t>
      </w:r>
      <w:r w:rsidR="000D50D7" w:rsidRPr="000D50D7">
        <w:t xml:space="preserve"> </w:t>
      </w:r>
      <w:r>
        <w:t>intended</w:t>
      </w:r>
      <w:r w:rsidR="000D50D7" w:rsidRPr="000D50D7">
        <w:t xml:space="preserve"> </w:t>
      </w:r>
      <w:r>
        <w:t>removal</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those</w:t>
      </w:r>
      <w:r w:rsidR="000D50D7" w:rsidRPr="000D50D7">
        <w:t xml:space="preserve"> </w:t>
      </w:r>
      <w:r>
        <w:t>works),</w:t>
      </w:r>
      <w:r w:rsidR="000D50D7" w:rsidRPr="000D50D7">
        <w:t xml:space="preserve"> </w:t>
      </w:r>
      <w:r>
        <w:t>or</w:t>
      </w:r>
      <w:r w:rsidR="000D50D7" w:rsidRPr="000D50D7">
        <w:t xml:space="preserve"> </w:t>
      </w:r>
      <w:r>
        <w:t>other</w:t>
      </w:r>
      <w:r w:rsidR="000D50D7" w:rsidRPr="000D50D7">
        <w:t xml:space="preserve"> </w:t>
      </w:r>
      <w:r>
        <w:t>property</w:t>
      </w:r>
      <w:r w:rsidR="000D50D7" w:rsidRPr="000D50D7">
        <w:t xml:space="preserve"> </w:t>
      </w:r>
      <w:r>
        <w:t>of</w:t>
      </w:r>
      <w:r w:rsidR="000D50D7" w:rsidRPr="000D50D7">
        <w:t xml:space="preserve"> </w:t>
      </w:r>
      <w:r>
        <w:t>an</w:t>
      </w:r>
      <w:r w:rsidR="000D50D7" w:rsidRPr="000D50D7">
        <w:t xml:space="preserve"> </w:t>
      </w:r>
      <w:r>
        <w:t>operator;</w:t>
      </w:r>
      <w:r w:rsidR="000D50D7" w:rsidRPr="000D50D7">
        <w:t xml:space="preserve"> </w:t>
      </w:r>
      <w:r>
        <w:t>or</w:t>
      </w:r>
    </w:p>
    <w:p w14:paraId="0BD6F2F5" w14:textId="77777777" w:rsidR="00283174" w:rsidRDefault="00283174" w:rsidP="00283174">
      <w:pPr>
        <w:pStyle w:val="N3"/>
      </w:pPr>
      <w:r>
        <w:t>there</w:t>
      </w:r>
      <w:r w:rsidR="000D50D7" w:rsidRPr="000D50D7">
        <w:t xml:space="preserve"> </w:t>
      </w:r>
      <w:r>
        <w:t>is</w:t>
      </w:r>
      <w:r w:rsidR="000D50D7" w:rsidRPr="000D50D7">
        <w:t xml:space="preserve"> </w:t>
      </w:r>
      <w:r>
        <w:t>any</w:t>
      </w:r>
      <w:r w:rsidR="000D50D7" w:rsidRPr="000D50D7">
        <w:t xml:space="preserve"> </w:t>
      </w:r>
      <w:r>
        <w:t>interruption</w:t>
      </w:r>
      <w:r w:rsidR="000D50D7" w:rsidRPr="000D50D7">
        <w:t xml:space="preserve"> </w:t>
      </w:r>
      <w:r>
        <w:t>in</w:t>
      </w:r>
      <w:r w:rsidR="000D50D7" w:rsidRPr="000D50D7">
        <w:t xml:space="preserve"> </w:t>
      </w:r>
      <w:r>
        <w:t>the</w:t>
      </w:r>
      <w:r w:rsidR="000D50D7" w:rsidRPr="000D50D7">
        <w:t xml:space="preserve"> </w:t>
      </w:r>
      <w:r>
        <w:t>supply</w:t>
      </w:r>
      <w:r w:rsidR="000D50D7" w:rsidRPr="000D50D7">
        <w:t xml:space="preserve"> </w:t>
      </w:r>
      <w:r>
        <w:t>of</w:t>
      </w:r>
      <w:r w:rsidR="000D50D7" w:rsidRPr="000D50D7">
        <w:t xml:space="preserve"> </w:t>
      </w:r>
      <w:r>
        <w:t>the</w:t>
      </w:r>
      <w:r w:rsidR="000D50D7" w:rsidRPr="000D50D7">
        <w:t xml:space="preserve"> </w:t>
      </w:r>
      <w:r>
        <w:t>service</w:t>
      </w:r>
      <w:r w:rsidR="000D50D7" w:rsidRPr="000D50D7">
        <w:t xml:space="preserve"> </w:t>
      </w:r>
      <w:r>
        <w:t>provided</w:t>
      </w:r>
      <w:r w:rsidR="000D50D7" w:rsidRPr="000D50D7">
        <w:t xml:space="preserve"> </w:t>
      </w:r>
      <w:r>
        <w:t>by</w:t>
      </w:r>
      <w:r w:rsidR="000D50D7" w:rsidRPr="000D50D7">
        <w:t xml:space="preserve"> </w:t>
      </w:r>
      <w:r>
        <w:t>an</w:t>
      </w:r>
      <w:r w:rsidR="000D50D7" w:rsidRPr="000D50D7">
        <w:t xml:space="preserve"> </w:t>
      </w:r>
      <w:r>
        <w:t>operator,</w:t>
      </w:r>
    </w:p>
    <w:p w14:paraId="50335B26" w14:textId="77777777" w:rsidR="00283174" w:rsidRDefault="00283174" w:rsidP="00283174">
      <w:pPr>
        <w:pStyle w:val="T1"/>
      </w:pPr>
      <w:r>
        <w:t>the</w:t>
      </w:r>
      <w:r w:rsidR="000D50D7" w:rsidRPr="000D50D7">
        <w:t xml:space="preserve"> </w:t>
      </w:r>
      <w:r>
        <w:t>undertaker</w:t>
      </w:r>
      <w:r w:rsidR="000D50D7" w:rsidRPr="000D50D7">
        <w:t xml:space="preserve"> </w:t>
      </w:r>
      <w:r>
        <w:t>must</w:t>
      </w:r>
      <w:r w:rsidR="000D50D7" w:rsidRPr="000D50D7">
        <w:t xml:space="preserve"> </w:t>
      </w:r>
      <w:r>
        <w:t>bear</w:t>
      </w:r>
      <w:r w:rsidR="000D50D7" w:rsidRPr="000D50D7">
        <w:t xml:space="preserve"> </w:t>
      </w:r>
      <w:r>
        <w:t>and</w:t>
      </w:r>
      <w:r w:rsidR="000D50D7" w:rsidRPr="000D50D7">
        <w:t xml:space="preserve"> </w:t>
      </w:r>
      <w:r>
        <w:t>pay</w:t>
      </w:r>
      <w:r w:rsidR="000D50D7" w:rsidRPr="000D50D7">
        <w:t xml:space="preserve"> </w:t>
      </w:r>
      <w:r>
        <w:t>the</w:t>
      </w:r>
      <w:r w:rsidR="000D50D7" w:rsidRPr="000D50D7">
        <w:t xml:space="preserve"> </w:t>
      </w:r>
      <w:r>
        <w:t>cost</w:t>
      </w:r>
      <w:r w:rsidR="000D50D7" w:rsidRPr="000D50D7">
        <w:t xml:space="preserve"> </w:t>
      </w:r>
      <w:r>
        <w:t>reasonably</w:t>
      </w:r>
      <w:r w:rsidR="000D50D7" w:rsidRPr="000D50D7">
        <w:t xml:space="preserve"> </w:t>
      </w:r>
      <w:r>
        <w:t>incurred</w:t>
      </w:r>
      <w:r w:rsidR="000D50D7" w:rsidRPr="000D50D7">
        <w:t xml:space="preserve"> </w:t>
      </w:r>
      <w:r>
        <w:t>by</w:t>
      </w:r>
      <w:r w:rsidR="000D50D7" w:rsidRPr="000D50D7">
        <w:t xml:space="preserve"> </w:t>
      </w:r>
      <w:r>
        <w:t>the</w:t>
      </w:r>
      <w:r w:rsidR="000D50D7" w:rsidRPr="000D50D7">
        <w:t xml:space="preserve"> </w:t>
      </w:r>
      <w:r>
        <w:t>operator</w:t>
      </w:r>
      <w:r w:rsidR="000D50D7" w:rsidRPr="000D50D7">
        <w:t xml:space="preserve"> </w:t>
      </w:r>
      <w:r>
        <w:t>in</w:t>
      </w:r>
      <w:r w:rsidR="000D50D7" w:rsidRPr="000D50D7">
        <w:t xml:space="preserve"> </w:t>
      </w:r>
      <w:r>
        <w:t>making</w:t>
      </w:r>
      <w:r w:rsidR="000D50D7" w:rsidRPr="000D50D7">
        <w:t xml:space="preserve"> </w:t>
      </w:r>
      <w:r>
        <w:t>good</w:t>
      </w:r>
      <w:r w:rsidR="000D50D7" w:rsidRPr="000D50D7">
        <w:t xml:space="preserve"> </w:t>
      </w:r>
      <w:r>
        <w:t>such</w:t>
      </w:r>
      <w:r w:rsidR="000D50D7" w:rsidRPr="000D50D7">
        <w:t xml:space="preserve"> </w:t>
      </w:r>
      <w:r>
        <w:t>damage</w:t>
      </w:r>
      <w:r w:rsidR="000D50D7" w:rsidRPr="000D50D7">
        <w:t xml:space="preserve"> </w:t>
      </w:r>
      <w:r>
        <w:t>or</w:t>
      </w:r>
      <w:r w:rsidR="000D50D7" w:rsidRPr="000D50D7">
        <w:t xml:space="preserve"> </w:t>
      </w:r>
      <w:r>
        <w:t>restoring</w:t>
      </w:r>
      <w:r w:rsidR="000D50D7" w:rsidRPr="000D50D7">
        <w:t xml:space="preserve"> </w:t>
      </w:r>
      <w:r>
        <w:t>the</w:t>
      </w:r>
      <w:r w:rsidR="000D50D7" w:rsidRPr="000D50D7">
        <w:t xml:space="preserve"> </w:t>
      </w:r>
      <w:r>
        <w:t>supply</w:t>
      </w:r>
      <w:r w:rsidR="000D50D7" w:rsidRPr="000D50D7">
        <w:t xml:space="preserve"> </w:t>
      </w:r>
      <w:r>
        <w:t>and</w:t>
      </w:r>
      <w:r w:rsidR="000D50D7" w:rsidRPr="000D50D7">
        <w:t xml:space="preserve"> </w:t>
      </w:r>
      <w:r>
        <w:t>make</w:t>
      </w:r>
      <w:r w:rsidR="000D50D7" w:rsidRPr="000D50D7">
        <w:t xml:space="preserve"> </w:t>
      </w:r>
      <w:r>
        <w:t>reasonable</w:t>
      </w:r>
      <w:r w:rsidR="000D50D7" w:rsidRPr="000D50D7">
        <w:t xml:space="preserve"> </w:t>
      </w:r>
      <w:r>
        <w:t>compensation</w:t>
      </w:r>
      <w:r w:rsidR="000D50D7" w:rsidRPr="000D50D7">
        <w:t xml:space="preserve"> </w:t>
      </w:r>
      <w:r>
        <w:t>to</w:t>
      </w:r>
      <w:r w:rsidR="000D50D7" w:rsidRPr="000D50D7">
        <w:t xml:space="preserve"> </w:t>
      </w:r>
      <w:r>
        <w:t>that</w:t>
      </w:r>
      <w:r w:rsidR="000D50D7" w:rsidRPr="000D50D7">
        <w:t xml:space="preserve"> </w:t>
      </w:r>
      <w:r>
        <w:t>operator</w:t>
      </w:r>
      <w:r w:rsidR="000D50D7" w:rsidRPr="000D50D7">
        <w:t xml:space="preserve"> </w:t>
      </w:r>
      <w:r>
        <w:t>for</w:t>
      </w:r>
      <w:r w:rsidR="000D50D7" w:rsidRPr="000D50D7">
        <w:t xml:space="preserve"> </w:t>
      </w:r>
      <w:r>
        <w:t>any</w:t>
      </w:r>
      <w:r w:rsidR="000D50D7" w:rsidRPr="000D50D7">
        <w:t xml:space="preserve"> </w:t>
      </w:r>
      <w:r>
        <w:t>other</w:t>
      </w:r>
      <w:r w:rsidR="000D50D7" w:rsidRPr="000D50D7">
        <w:t xml:space="preserve"> </w:t>
      </w:r>
      <w:r>
        <w:t>expenses,</w:t>
      </w:r>
      <w:r w:rsidR="000D50D7" w:rsidRPr="000D50D7">
        <w:t xml:space="preserve"> </w:t>
      </w:r>
      <w:r>
        <w:t>loss,</w:t>
      </w:r>
      <w:r w:rsidR="000D50D7" w:rsidRPr="000D50D7">
        <w:t xml:space="preserve"> </w:t>
      </w:r>
      <w:r>
        <w:t>damages,</w:t>
      </w:r>
      <w:r w:rsidR="000D50D7" w:rsidRPr="000D50D7">
        <w:t xml:space="preserve"> </w:t>
      </w:r>
      <w:r>
        <w:t>penalty</w:t>
      </w:r>
      <w:r w:rsidR="000D50D7" w:rsidRPr="000D50D7">
        <w:t xml:space="preserve"> </w:t>
      </w:r>
      <w:r>
        <w:t>or</w:t>
      </w:r>
      <w:r w:rsidR="000D50D7" w:rsidRPr="000D50D7">
        <w:t xml:space="preserve"> </w:t>
      </w:r>
      <w:r>
        <w:t>costs</w:t>
      </w:r>
      <w:r w:rsidR="000D50D7" w:rsidRPr="000D50D7">
        <w:t xml:space="preserve"> </w:t>
      </w:r>
      <w:r>
        <w:t>incurred</w:t>
      </w:r>
      <w:r w:rsidR="000D50D7" w:rsidRPr="000D50D7">
        <w:t xml:space="preserve"> </w:t>
      </w:r>
      <w:r>
        <w:t>by</w:t>
      </w:r>
      <w:r w:rsidR="000D50D7" w:rsidRPr="000D50D7">
        <w:t xml:space="preserve"> </w:t>
      </w:r>
      <w:r>
        <w:t>it,</w:t>
      </w:r>
      <w:r w:rsidR="000D50D7" w:rsidRPr="000D50D7">
        <w:t xml:space="preserve"> </w:t>
      </w:r>
      <w:r>
        <w:t>by</w:t>
      </w:r>
      <w:r w:rsidR="000D50D7" w:rsidRPr="000D50D7">
        <w:t xml:space="preserve"> </w:t>
      </w:r>
      <w:r>
        <w:t>reason,</w:t>
      </w:r>
      <w:r w:rsidR="000D50D7" w:rsidRPr="000D50D7">
        <w:t xml:space="preserve"> </w:t>
      </w:r>
      <w:r>
        <w:t>or</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damage</w:t>
      </w:r>
      <w:r w:rsidR="000D50D7" w:rsidRPr="000D50D7">
        <w:t xml:space="preserve"> </w:t>
      </w:r>
      <w:r>
        <w:t>or</w:t>
      </w:r>
      <w:r w:rsidR="000D50D7" w:rsidRPr="000D50D7">
        <w:t xml:space="preserve"> </w:t>
      </w:r>
      <w:r>
        <w:t>interruption.</w:t>
      </w:r>
    </w:p>
    <w:p w14:paraId="5D3C98D8" w14:textId="77777777" w:rsidR="00283174" w:rsidRDefault="00283174" w:rsidP="00283174">
      <w:pPr>
        <w:pStyle w:val="N2"/>
      </w:pPr>
      <w:bookmarkStart w:id="1273" w:name="_Ref94172295"/>
      <w:r>
        <w:lastRenderedPageBreak/>
        <w:t>Nothing</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_Ref94172327 \r \h </w:instrText>
      </w:r>
      <w:r>
        <w:fldChar w:fldCharType="separate"/>
      </w:r>
      <w:r w:rsidR="000D50D7">
        <w:t>(1)</w:t>
      </w:r>
      <w:r>
        <w:fldChar w:fldCharType="end"/>
      </w:r>
      <w:r w:rsidR="000D50D7" w:rsidRPr="000D50D7">
        <w:t xml:space="preserve"> </w:t>
      </w:r>
      <w:r>
        <w:t>imposes</w:t>
      </w:r>
      <w:r w:rsidR="000D50D7" w:rsidRPr="000D50D7">
        <w:t xml:space="preserve"> </w:t>
      </w:r>
      <w:r>
        <w:t>any</w:t>
      </w:r>
      <w:r w:rsidR="000D50D7" w:rsidRPr="000D50D7">
        <w:t xml:space="preserve"> </w:t>
      </w:r>
      <w:r>
        <w:t>liability</w:t>
      </w:r>
      <w:r w:rsidR="000D50D7" w:rsidRPr="000D50D7">
        <w:t xml:space="preserve"> </w:t>
      </w:r>
      <w:r>
        <w:t>on</w:t>
      </w:r>
      <w:r w:rsidR="000D50D7" w:rsidRPr="000D50D7">
        <w:t xml:space="preserve"> </w:t>
      </w:r>
      <w:r>
        <w:t>the</w:t>
      </w:r>
      <w:r w:rsidR="000D50D7" w:rsidRPr="000D50D7">
        <w:t xml:space="preserve"> </w:t>
      </w:r>
      <w:r>
        <w:t>undertaker</w:t>
      </w:r>
      <w:r w:rsidR="000D50D7" w:rsidRPr="000D50D7">
        <w:t xml:space="preserve"> </w:t>
      </w:r>
      <w:r>
        <w:t>with</w:t>
      </w:r>
      <w:r w:rsidR="000D50D7" w:rsidRPr="000D50D7">
        <w:t xml:space="preserve"> </w:t>
      </w:r>
      <w:r>
        <w:t>respect</w:t>
      </w:r>
      <w:r w:rsidR="000D50D7" w:rsidRPr="000D50D7">
        <w:t xml:space="preserve"> </w:t>
      </w:r>
      <w:r>
        <w:t>to</w:t>
      </w:r>
      <w:r w:rsidR="000D50D7" w:rsidRPr="000D50D7">
        <w:t xml:space="preserve"> </w:t>
      </w:r>
      <w:r>
        <w:t>any</w:t>
      </w:r>
      <w:r w:rsidR="000D50D7" w:rsidRPr="000D50D7">
        <w:t xml:space="preserve"> </w:t>
      </w:r>
      <w:r>
        <w:t>damage</w:t>
      </w:r>
      <w:r w:rsidR="000D50D7" w:rsidRPr="000D50D7">
        <w:t xml:space="preserve"> </w:t>
      </w:r>
      <w:r>
        <w:t>or</w:t>
      </w:r>
      <w:r w:rsidR="000D50D7" w:rsidRPr="000D50D7">
        <w:t xml:space="preserve"> </w:t>
      </w:r>
      <w:r>
        <w:t>interruption</w:t>
      </w:r>
      <w:r w:rsidR="000D50D7" w:rsidRPr="000D50D7">
        <w:t xml:space="preserve"> </w:t>
      </w:r>
      <w:r>
        <w:t>to</w:t>
      </w:r>
      <w:r w:rsidR="000D50D7" w:rsidRPr="000D50D7">
        <w:t xml:space="preserve"> </w:t>
      </w:r>
      <w:r>
        <w:t>the</w:t>
      </w:r>
      <w:r w:rsidR="000D50D7" w:rsidRPr="000D50D7">
        <w:t xml:space="preserve"> </w:t>
      </w:r>
      <w:r>
        <w:t>extent</w:t>
      </w:r>
      <w:r w:rsidR="000D50D7" w:rsidRPr="000D50D7">
        <w:t xml:space="preserve"> </w:t>
      </w:r>
      <w:r>
        <w:t>that</w:t>
      </w:r>
      <w:r w:rsidR="000D50D7" w:rsidRPr="000D50D7">
        <w:t xml:space="preserve"> </w:t>
      </w:r>
      <w:r>
        <w:t>it</w:t>
      </w:r>
      <w:r w:rsidR="000D50D7" w:rsidRPr="000D50D7">
        <w:t xml:space="preserve"> </w:t>
      </w:r>
      <w:r>
        <w:t>is</w:t>
      </w:r>
      <w:r w:rsidR="000D50D7" w:rsidRPr="000D50D7">
        <w:t xml:space="preserve"> </w:t>
      </w:r>
      <w:r>
        <w:t>attributable</w:t>
      </w:r>
      <w:r w:rsidR="000D50D7" w:rsidRPr="000D50D7">
        <w:t xml:space="preserve"> </w:t>
      </w:r>
      <w:r>
        <w:t>to</w:t>
      </w:r>
      <w:r w:rsidR="000D50D7" w:rsidRPr="000D50D7">
        <w:t xml:space="preserve"> </w:t>
      </w:r>
      <w:r>
        <w:t>the</w:t>
      </w:r>
      <w:r w:rsidR="000D50D7" w:rsidRPr="000D50D7">
        <w:t xml:space="preserve"> </w:t>
      </w:r>
      <w:r>
        <w:t>act,</w:t>
      </w:r>
      <w:r w:rsidR="000D50D7" w:rsidRPr="000D50D7">
        <w:t xml:space="preserve"> </w:t>
      </w:r>
      <w:r>
        <w:t>neglect</w:t>
      </w:r>
      <w:r w:rsidR="000D50D7" w:rsidRPr="000D50D7">
        <w:t xml:space="preserve"> </w:t>
      </w:r>
      <w:r>
        <w:t>or</w:t>
      </w:r>
      <w:r w:rsidR="000D50D7" w:rsidRPr="000D50D7">
        <w:t xml:space="preserve"> </w:t>
      </w:r>
      <w:r>
        <w:t>default</w:t>
      </w:r>
      <w:r w:rsidR="000D50D7" w:rsidRPr="000D50D7">
        <w:t xml:space="preserve"> </w:t>
      </w:r>
      <w:r>
        <w:t>of</w:t>
      </w:r>
      <w:r w:rsidR="000D50D7" w:rsidRPr="000D50D7">
        <w:t xml:space="preserve"> </w:t>
      </w:r>
      <w:r>
        <w:t>an</w:t>
      </w:r>
      <w:r w:rsidR="000D50D7" w:rsidRPr="000D50D7">
        <w:t xml:space="preserve"> </w:t>
      </w:r>
      <w:r>
        <w:t>operator,</w:t>
      </w:r>
      <w:r w:rsidR="000D50D7" w:rsidRPr="000D50D7">
        <w:t xml:space="preserve"> </w:t>
      </w:r>
      <w:r>
        <w:t>its</w:t>
      </w:r>
      <w:r w:rsidR="000D50D7" w:rsidRPr="000D50D7">
        <w:t xml:space="preserve"> </w:t>
      </w:r>
      <w:r>
        <w:t>officers,</w:t>
      </w:r>
      <w:r w:rsidR="000D50D7" w:rsidRPr="000D50D7">
        <w:t xml:space="preserve"> </w:t>
      </w:r>
      <w:r>
        <w:t>servants,</w:t>
      </w:r>
      <w:r w:rsidR="000D50D7" w:rsidRPr="000D50D7">
        <w:t xml:space="preserve"> </w:t>
      </w:r>
      <w:r>
        <w:t>contractors</w:t>
      </w:r>
      <w:r w:rsidR="000D50D7" w:rsidRPr="000D50D7">
        <w:t xml:space="preserve"> </w:t>
      </w:r>
      <w:r>
        <w:t>or</w:t>
      </w:r>
      <w:r w:rsidR="000D50D7" w:rsidRPr="000D50D7">
        <w:t xml:space="preserve"> </w:t>
      </w:r>
      <w:r>
        <w:t>agents.</w:t>
      </w:r>
      <w:bookmarkEnd w:id="1273"/>
    </w:p>
    <w:p w14:paraId="78C080B7" w14:textId="77777777" w:rsidR="00283174" w:rsidRDefault="00283174" w:rsidP="00283174">
      <w:pPr>
        <w:pStyle w:val="N2"/>
      </w:pPr>
      <w:r>
        <w:t>The</w:t>
      </w:r>
      <w:r w:rsidR="000D50D7" w:rsidRPr="000D50D7">
        <w:t xml:space="preserve"> </w:t>
      </w:r>
      <w:r>
        <w:t>operator</w:t>
      </w:r>
      <w:r w:rsidR="000D50D7" w:rsidRPr="000D50D7">
        <w:t xml:space="preserve"> </w:t>
      </w:r>
      <w:r>
        <w:t>must</w:t>
      </w:r>
      <w:r w:rsidR="000D50D7" w:rsidRPr="000D50D7">
        <w:t xml:space="preserve"> </w:t>
      </w:r>
      <w:r>
        <w:t>give</w:t>
      </w:r>
      <w:r w:rsidR="000D50D7" w:rsidRPr="000D50D7">
        <w:t xml:space="preserve"> </w:t>
      </w:r>
      <w:r>
        <w:t>the</w:t>
      </w:r>
      <w:r w:rsidR="000D50D7" w:rsidRPr="000D50D7">
        <w:t xml:space="preserve"> </w:t>
      </w:r>
      <w:r>
        <w:t>undertaker</w:t>
      </w:r>
      <w:r w:rsidR="000D50D7" w:rsidRPr="000D50D7">
        <w:t xml:space="preserve"> </w:t>
      </w:r>
      <w:r>
        <w:t>reasonable</w:t>
      </w:r>
      <w:r w:rsidR="000D50D7" w:rsidRPr="000D50D7">
        <w:t xml:space="preserve"> </w:t>
      </w:r>
      <w:r>
        <w:t>notice</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claim</w:t>
      </w:r>
      <w:r w:rsidR="000D50D7" w:rsidRPr="000D50D7">
        <w:t xml:space="preserve"> </w:t>
      </w:r>
      <w:r>
        <w:t>or</w:t>
      </w:r>
      <w:r w:rsidR="000D50D7" w:rsidRPr="000D50D7">
        <w:t xml:space="preserve"> </w:t>
      </w:r>
      <w:r>
        <w:t>demand</w:t>
      </w:r>
      <w:r w:rsidR="000D50D7" w:rsidRPr="000D50D7">
        <w:t xml:space="preserve"> </w:t>
      </w:r>
      <w:r>
        <w:t>and</w:t>
      </w:r>
      <w:r w:rsidR="000D50D7" w:rsidRPr="000D50D7">
        <w:t xml:space="preserve"> </w:t>
      </w:r>
      <w:r>
        <w:t>no</w:t>
      </w:r>
      <w:r w:rsidR="000D50D7" w:rsidRPr="000D50D7">
        <w:t xml:space="preserve"> </w:t>
      </w:r>
      <w:r>
        <w:t>settlement</w:t>
      </w:r>
      <w:r w:rsidR="000D50D7" w:rsidRPr="000D50D7">
        <w:t xml:space="preserve"> </w:t>
      </w:r>
      <w:r>
        <w:t>or</w:t>
      </w:r>
      <w:r w:rsidR="000D50D7" w:rsidRPr="000D50D7">
        <w:t xml:space="preserve"> </w:t>
      </w:r>
      <w:r>
        <w:t>compromise</w:t>
      </w:r>
      <w:r w:rsidR="000D50D7" w:rsidRPr="000D50D7">
        <w:t xml:space="preserve"> </w:t>
      </w:r>
      <w:r>
        <w:t>of</w:t>
      </w:r>
      <w:r w:rsidR="000D50D7" w:rsidRPr="000D50D7">
        <w:t xml:space="preserve"> </w:t>
      </w:r>
      <w:r>
        <w:t>the</w:t>
      </w:r>
      <w:r w:rsidR="000D50D7" w:rsidRPr="000D50D7">
        <w:t xml:space="preserve"> </w:t>
      </w:r>
      <w:r>
        <w:t>claim</w:t>
      </w:r>
      <w:r w:rsidR="000D50D7" w:rsidRPr="000D50D7">
        <w:t xml:space="preserve"> </w:t>
      </w:r>
      <w:r>
        <w:t>or</w:t>
      </w:r>
      <w:r w:rsidR="000D50D7" w:rsidRPr="000D50D7">
        <w:t xml:space="preserve"> </w:t>
      </w:r>
      <w:r>
        <w:t>demand</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made</w:t>
      </w:r>
      <w:r w:rsidR="000D50D7" w:rsidRPr="000D50D7">
        <w:t xml:space="preserve"> </w:t>
      </w:r>
      <w:r>
        <w:t>without</w:t>
      </w:r>
      <w:r w:rsidR="000D50D7" w:rsidRPr="000D50D7">
        <w:t xml:space="preserve"> </w:t>
      </w:r>
      <w:r>
        <w:t>the</w:t>
      </w:r>
      <w:r w:rsidR="000D50D7" w:rsidRPr="000D50D7">
        <w:t xml:space="preserve"> </w:t>
      </w:r>
      <w:r>
        <w:t>consent</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which,</w:t>
      </w:r>
      <w:r w:rsidR="000D50D7" w:rsidRPr="000D50D7">
        <w:t xml:space="preserve"> </w:t>
      </w:r>
      <w:r>
        <w:t>if</w:t>
      </w:r>
      <w:r w:rsidR="000D50D7" w:rsidRPr="000D50D7">
        <w:t xml:space="preserve"> </w:t>
      </w:r>
      <w:r>
        <w:t>it</w:t>
      </w:r>
      <w:r w:rsidR="000D50D7" w:rsidRPr="000D50D7">
        <w:t xml:space="preserve"> </w:t>
      </w:r>
      <w:r>
        <w:t>withholds</w:t>
      </w:r>
      <w:r w:rsidR="000D50D7" w:rsidRPr="000D50D7">
        <w:t xml:space="preserve"> </w:t>
      </w:r>
      <w:r>
        <w:t>such</w:t>
      </w:r>
      <w:r w:rsidR="000D50D7" w:rsidRPr="000D50D7">
        <w:t xml:space="preserve"> </w:t>
      </w:r>
      <w:r>
        <w:t>consent,</w:t>
      </w:r>
      <w:r w:rsidR="000D50D7" w:rsidRPr="000D50D7">
        <w:t xml:space="preserve"> </w:t>
      </w:r>
      <w:r>
        <w:t>has</w:t>
      </w:r>
      <w:r w:rsidR="000D50D7" w:rsidRPr="000D50D7">
        <w:t xml:space="preserve"> </w:t>
      </w:r>
      <w:r>
        <w:t>the</w:t>
      </w:r>
      <w:r w:rsidR="000D50D7" w:rsidRPr="000D50D7">
        <w:t xml:space="preserve"> </w:t>
      </w:r>
      <w:r>
        <w:t>sole</w:t>
      </w:r>
      <w:r w:rsidR="000D50D7" w:rsidRPr="000D50D7">
        <w:t xml:space="preserve"> </w:t>
      </w:r>
      <w:r>
        <w:t>conduct</w:t>
      </w:r>
      <w:r w:rsidR="000D50D7" w:rsidRPr="000D50D7">
        <w:t xml:space="preserve"> </w:t>
      </w:r>
      <w:r>
        <w:t>of</w:t>
      </w:r>
      <w:r w:rsidR="000D50D7" w:rsidRPr="000D50D7">
        <w:t xml:space="preserve"> </w:t>
      </w:r>
      <w:r>
        <w:t>any</w:t>
      </w:r>
      <w:r w:rsidR="000D50D7" w:rsidRPr="000D50D7">
        <w:t xml:space="preserve"> </w:t>
      </w:r>
      <w:r>
        <w:t>settlement</w:t>
      </w:r>
      <w:r w:rsidR="000D50D7" w:rsidRPr="000D50D7">
        <w:t xml:space="preserve"> </w:t>
      </w:r>
      <w:r>
        <w:t>or</w:t>
      </w:r>
      <w:r w:rsidR="000D50D7" w:rsidRPr="000D50D7">
        <w:t xml:space="preserve"> </w:t>
      </w:r>
      <w:r>
        <w:t>compromise</w:t>
      </w:r>
      <w:r w:rsidR="000D50D7" w:rsidRPr="000D50D7">
        <w:t xml:space="preserve"> </w:t>
      </w:r>
      <w:r>
        <w:t>or</w:t>
      </w:r>
      <w:r w:rsidR="000D50D7" w:rsidRPr="000D50D7">
        <w:t xml:space="preserve"> </w:t>
      </w:r>
      <w:r>
        <w:t>of</w:t>
      </w:r>
      <w:r w:rsidR="000D50D7" w:rsidRPr="000D50D7">
        <w:t xml:space="preserve"> </w:t>
      </w:r>
      <w:r>
        <w:t>any</w:t>
      </w:r>
      <w:r w:rsidR="000D50D7" w:rsidRPr="000D50D7">
        <w:t xml:space="preserve"> </w:t>
      </w:r>
      <w:r>
        <w:t>proceedings</w:t>
      </w:r>
      <w:r w:rsidR="000D50D7" w:rsidRPr="000D50D7">
        <w:t xml:space="preserve"> </w:t>
      </w:r>
      <w:r>
        <w:t>necessary</w:t>
      </w:r>
      <w:r w:rsidR="000D50D7" w:rsidRPr="000D50D7">
        <w:t xml:space="preserve"> </w:t>
      </w:r>
      <w:r>
        <w:t>to</w:t>
      </w:r>
      <w:r w:rsidR="000D50D7" w:rsidRPr="000D50D7">
        <w:t xml:space="preserve"> </w:t>
      </w:r>
      <w:r>
        <w:t>resist</w:t>
      </w:r>
      <w:r w:rsidR="000D50D7" w:rsidRPr="000D50D7">
        <w:t xml:space="preserve"> </w:t>
      </w:r>
      <w:r>
        <w:t>the</w:t>
      </w:r>
      <w:r w:rsidR="000D50D7" w:rsidRPr="000D50D7">
        <w:t xml:space="preserve"> </w:t>
      </w:r>
      <w:r>
        <w:t>claim</w:t>
      </w:r>
      <w:r w:rsidR="000D50D7" w:rsidRPr="000D50D7">
        <w:t xml:space="preserve"> </w:t>
      </w:r>
      <w:r>
        <w:t>or</w:t>
      </w:r>
      <w:r w:rsidR="000D50D7" w:rsidRPr="000D50D7">
        <w:t xml:space="preserve"> </w:t>
      </w:r>
      <w:r>
        <w:t>demand.</w:t>
      </w:r>
    </w:p>
    <w:p w14:paraId="0C16DC0D" w14:textId="77777777" w:rsidR="00283174" w:rsidRDefault="00283174" w:rsidP="00283174">
      <w:pPr>
        <w:pStyle w:val="N2"/>
      </w:pPr>
      <w:bookmarkStart w:id="1274" w:name="_Ref94172305"/>
      <w:r>
        <w:t>Any</w:t>
      </w:r>
      <w:r w:rsidR="000D50D7" w:rsidRPr="000D50D7">
        <w:t xml:space="preserve"> </w:t>
      </w:r>
      <w:r>
        <w:t>difference</w:t>
      </w:r>
      <w:r w:rsidR="000D50D7" w:rsidRPr="000D50D7">
        <w:t xml:space="preserve"> </w:t>
      </w:r>
      <w:r>
        <w:t>arising</w:t>
      </w:r>
      <w:r w:rsidR="000D50D7" w:rsidRPr="000D50D7">
        <w:t xml:space="preserve"> </w:t>
      </w:r>
      <w:r>
        <w:t>between</w:t>
      </w:r>
      <w:r w:rsidR="000D50D7" w:rsidRPr="000D50D7">
        <w:t xml:space="preserve"> </w:t>
      </w:r>
      <w:r>
        <w:t>the</w:t>
      </w:r>
      <w:r w:rsidR="000D50D7" w:rsidRPr="000D50D7">
        <w:t xml:space="preserve"> </w:t>
      </w:r>
      <w:r>
        <w:t>undertaker</w:t>
      </w:r>
      <w:r w:rsidR="000D50D7" w:rsidRPr="000D50D7">
        <w:t xml:space="preserve"> </w:t>
      </w:r>
      <w:r>
        <w:t>and</w:t>
      </w:r>
      <w:r w:rsidR="000D50D7" w:rsidRPr="000D50D7">
        <w:t xml:space="preserve"> </w:t>
      </w:r>
      <w:r>
        <w:t>the</w:t>
      </w:r>
      <w:r w:rsidR="000D50D7" w:rsidRPr="000D50D7">
        <w:t xml:space="preserve"> </w:t>
      </w:r>
      <w:r>
        <w:t>operator</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must</w:t>
      </w:r>
      <w:r w:rsidR="000D50D7" w:rsidRPr="000D50D7">
        <w:t xml:space="preserve"> </w:t>
      </w:r>
      <w:r>
        <w:t>be</w:t>
      </w:r>
      <w:r w:rsidR="000D50D7" w:rsidRPr="000D50D7">
        <w:t xml:space="preserve"> </w:t>
      </w:r>
      <w:r>
        <w:t>referred</w:t>
      </w:r>
      <w:r w:rsidR="000D50D7" w:rsidRPr="000D50D7">
        <w:t xml:space="preserve"> </w:t>
      </w:r>
      <w:r>
        <w:t>to</w:t>
      </w:r>
      <w:r w:rsidR="000D50D7" w:rsidRPr="000D50D7">
        <w:t xml:space="preserve"> </w:t>
      </w:r>
      <w:r>
        <w:t>and</w:t>
      </w:r>
      <w:r w:rsidR="000D50D7" w:rsidRPr="000D50D7">
        <w:t xml:space="preserve"> </w:t>
      </w:r>
      <w:r>
        <w:t>settled</w:t>
      </w:r>
      <w:r w:rsidR="000D50D7" w:rsidRPr="000D50D7">
        <w:t xml:space="preserve"> </w:t>
      </w:r>
      <w:r>
        <w:t>by</w:t>
      </w:r>
      <w:r w:rsidR="000D50D7" w:rsidRPr="000D50D7">
        <w:t xml:space="preserve"> </w:t>
      </w:r>
      <w:r>
        <w:t>arbitration</w:t>
      </w:r>
      <w:r w:rsidR="000D50D7" w:rsidRPr="000D50D7">
        <w:t xml:space="preserve"> </w:t>
      </w:r>
      <w:r>
        <w:t>under</w:t>
      </w:r>
      <w:r w:rsidR="000D50D7" w:rsidRPr="000D50D7">
        <w:t xml:space="preserve"> </w:t>
      </w:r>
      <w:r>
        <w:t>article</w:t>
      </w:r>
      <w:r w:rsidR="000D50D7" w:rsidRPr="000D50D7">
        <w:t xml:space="preserve"> </w:t>
      </w:r>
      <w:r>
        <w:fldChar w:fldCharType="begin"/>
      </w:r>
      <w:r>
        <w:instrText xml:space="preserve"> REF _Ref78124676 \r \h </w:instrText>
      </w:r>
      <w:r>
        <w:fldChar w:fldCharType="separate"/>
      </w:r>
      <w:r w:rsidR="000D50D7">
        <w:t>39</w:t>
      </w:r>
      <w:r>
        <w:fldChar w:fldCharType="end"/>
      </w:r>
      <w:r w:rsidR="000D50D7" w:rsidRPr="000D50D7">
        <w:t xml:space="preserve"> </w:t>
      </w:r>
      <w:r>
        <w:t>(arbitration).</w:t>
      </w:r>
      <w:bookmarkEnd w:id="1274"/>
    </w:p>
    <w:p w14:paraId="6404A408" w14:textId="77777777" w:rsidR="00283174" w:rsidRDefault="000D50D7" w:rsidP="00283174">
      <w:pPr>
        <w:pStyle w:val="N1"/>
      </w:pPr>
      <w:r w:rsidRPr="000D50D7">
        <w:t> </w:t>
      </w:r>
      <w:r w:rsidR="00283174">
        <w:t>This</w:t>
      </w:r>
      <w:r w:rsidRPr="000D50D7">
        <w:t xml:space="preserve"> </w:t>
      </w:r>
      <w:r w:rsidR="00283174">
        <w:t>Part</w:t>
      </w:r>
      <w:r w:rsidRPr="000D50D7">
        <w:t xml:space="preserve"> </w:t>
      </w:r>
      <w:r w:rsidR="00283174">
        <w:t>of</w:t>
      </w:r>
      <w:r w:rsidRPr="000D50D7">
        <w:t xml:space="preserve"> </w:t>
      </w:r>
      <w:r w:rsidR="00283174">
        <w:t>this</w:t>
      </w:r>
      <w:r w:rsidRPr="000D50D7">
        <w:t xml:space="preserve"> </w:t>
      </w:r>
      <w:r w:rsidR="00283174">
        <w:t>Schedule</w:t>
      </w:r>
      <w:r w:rsidRPr="000D50D7">
        <w:t xml:space="preserve"> </w:t>
      </w:r>
      <w:r w:rsidR="00283174">
        <w:t>does</w:t>
      </w:r>
      <w:r w:rsidRPr="000D50D7">
        <w:t xml:space="preserve"> </w:t>
      </w:r>
      <w:r w:rsidR="00283174">
        <w:t>not</w:t>
      </w:r>
      <w:r w:rsidRPr="000D50D7">
        <w:t xml:space="preserve"> </w:t>
      </w:r>
      <w:r w:rsidR="00283174">
        <w:t>apply</w:t>
      </w:r>
      <w:r w:rsidRPr="000D50D7">
        <w:t xml:space="preserve"> </w:t>
      </w:r>
      <w:r w:rsidR="00283174">
        <w:t>to—</w:t>
      </w:r>
    </w:p>
    <w:p w14:paraId="2115A16C" w14:textId="77777777" w:rsidR="00283174" w:rsidRDefault="00283174" w:rsidP="00283174">
      <w:pPr>
        <w:pStyle w:val="N3"/>
      </w:pPr>
      <w:r>
        <w:t>any</w:t>
      </w:r>
      <w:r w:rsidR="000D50D7" w:rsidRPr="000D50D7">
        <w:t xml:space="preserve"> </w:t>
      </w:r>
      <w:r>
        <w:t>apparatus</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which</w:t>
      </w:r>
      <w:r w:rsidR="000D50D7" w:rsidRPr="000D50D7">
        <w:t xml:space="preserve"> </w:t>
      </w:r>
      <w:r>
        <w:t>the</w:t>
      </w:r>
      <w:r w:rsidR="000D50D7" w:rsidRPr="000D50D7">
        <w:t xml:space="preserve"> </w:t>
      </w:r>
      <w:r>
        <w:t>relations</w:t>
      </w:r>
      <w:r w:rsidR="000D50D7" w:rsidRPr="000D50D7">
        <w:t xml:space="preserve"> </w:t>
      </w:r>
      <w:r>
        <w:t>between</w:t>
      </w:r>
      <w:r w:rsidR="000D50D7" w:rsidRPr="000D50D7">
        <w:t xml:space="preserve"> </w:t>
      </w:r>
      <w:r>
        <w:t>the</w:t>
      </w:r>
      <w:r w:rsidR="000D50D7" w:rsidRPr="000D50D7">
        <w:t xml:space="preserve"> </w:t>
      </w:r>
      <w:r>
        <w:t>undertaker</w:t>
      </w:r>
      <w:r w:rsidR="000D50D7" w:rsidRPr="000D50D7">
        <w:t xml:space="preserve"> </w:t>
      </w:r>
      <w:r>
        <w:t>and</w:t>
      </w:r>
      <w:r w:rsidR="000D50D7" w:rsidRPr="000D50D7">
        <w:t xml:space="preserve"> </w:t>
      </w:r>
      <w:r>
        <w:t>an</w:t>
      </w:r>
      <w:r w:rsidR="000D50D7" w:rsidRPr="000D50D7">
        <w:t xml:space="preserve"> </w:t>
      </w:r>
      <w:r>
        <w:t>operator</w:t>
      </w:r>
      <w:r w:rsidR="000D50D7" w:rsidRPr="000D50D7">
        <w:t xml:space="preserve"> </w:t>
      </w:r>
      <w:r>
        <w:t>are</w:t>
      </w:r>
      <w:r w:rsidR="000D50D7" w:rsidRPr="000D50D7">
        <w:t xml:space="preserve"> </w:t>
      </w:r>
      <w:r>
        <w:t>regulated</w:t>
      </w:r>
      <w:r w:rsidR="000D50D7" w:rsidRPr="000D50D7">
        <w:t xml:space="preserve"> </w:t>
      </w:r>
      <w:r>
        <w:t>by</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Part</w:t>
      </w:r>
      <w:r w:rsidR="000D50D7" w:rsidRPr="000D50D7">
        <w:t xml:space="preserve"> </w:t>
      </w:r>
      <w:r>
        <w:t>3</w:t>
      </w:r>
      <w:r w:rsidR="000D50D7" w:rsidRPr="000D50D7">
        <w:t xml:space="preserve"> </w:t>
      </w:r>
      <w:r>
        <w:t>(street</w:t>
      </w:r>
      <w:r w:rsidR="000D50D7" w:rsidRPr="000D50D7">
        <w:t xml:space="preserve"> </w:t>
      </w:r>
      <w:r>
        <w:t>works</w:t>
      </w:r>
      <w:r w:rsidR="000D50D7" w:rsidRPr="000D50D7">
        <w:t xml:space="preserve"> </w:t>
      </w:r>
      <w:r>
        <w:t>in</w:t>
      </w:r>
      <w:r w:rsidR="000D50D7" w:rsidRPr="000D50D7">
        <w:t xml:space="preserve"> </w:t>
      </w:r>
      <w:r>
        <w:t>England</w:t>
      </w:r>
      <w:r w:rsidR="000D50D7" w:rsidRPr="000D50D7">
        <w:t xml:space="preserve"> </w:t>
      </w:r>
      <w:r>
        <w:t>and</w:t>
      </w:r>
      <w:r w:rsidR="000D50D7" w:rsidRPr="000D50D7">
        <w:t xml:space="preserve"> </w:t>
      </w:r>
      <w:r>
        <w:t>Wales)</w:t>
      </w:r>
      <w:r w:rsidR="000D50D7" w:rsidRPr="000D50D7">
        <w:t xml:space="preserve"> </w:t>
      </w:r>
      <w:r>
        <w:t>of</w:t>
      </w:r>
      <w:r w:rsidR="000D50D7" w:rsidRPr="000D50D7">
        <w:t xml:space="preserve"> </w:t>
      </w:r>
      <w:r>
        <w:t>the</w:t>
      </w:r>
      <w:r w:rsidR="000D50D7" w:rsidRPr="000D50D7">
        <w:t xml:space="preserve"> </w:t>
      </w:r>
      <w:r>
        <w:t>1991</w:t>
      </w:r>
      <w:r w:rsidR="000D50D7" w:rsidRPr="000D50D7">
        <w:t xml:space="preserve"> </w:t>
      </w:r>
      <w:r>
        <w:t>Act;</w:t>
      </w:r>
      <w:r w:rsidR="000D50D7" w:rsidRPr="000D50D7">
        <w:t xml:space="preserve"> </w:t>
      </w:r>
      <w:r>
        <w:t>or</w:t>
      </w:r>
    </w:p>
    <w:p w14:paraId="55DE6FE5" w14:textId="77777777" w:rsidR="00283174" w:rsidRPr="005032A3" w:rsidRDefault="00283174" w:rsidP="00283174">
      <w:pPr>
        <w:pStyle w:val="N3"/>
      </w:pPr>
      <w:r>
        <w:t>any</w:t>
      </w:r>
      <w:r w:rsidR="000D50D7" w:rsidRPr="000D50D7">
        <w:t xml:space="preserve"> </w:t>
      </w:r>
      <w:r>
        <w:t>damage,</w:t>
      </w:r>
      <w:r w:rsidR="000D50D7" w:rsidRPr="000D50D7">
        <w:t xml:space="preserve"> </w:t>
      </w:r>
      <w:r>
        <w:t>or</w:t>
      </w:r>
      <w:r w:rsidR="000D50D7" w:rsidRPr="000D50D7">
        <w:t xml:space="preserve"> </w:t>
      </w:r>
      <w:r>
        <w:t>any</w:t>
      </w:r>
      <w:r w:rsidR="000D50D7" w:rsidRPr="000D50D7">
        <w:t xml:space="preserve"> </w:t>
      </w:r>
      <w:r>
        <w:t>interruption,</w:t>
      </w:r>
      <w:r w:rsidR="000D50D7" w:rsidRPr="000D50D7">
        <w:t xml:space="preserve"> </w:t>
      </w:r>
      <w:r>
        <w:t>caused</w:t>
      </w:r>
      <w:r w:rsidR="000D50D7" w:rsidRPr="000D50D7">
        <w:t xml:space="preserve"> </w:t>
      </w:r>
      <w:r>
        <w:t>by</w:t>
      </w:r>
      <w:r w:rsidR="000D50D7" w:rsidRPr="000D50D7">
        <w:t xml:space="preserve"> </w:t>
      </w:r>
      <w:r>
        <w:t>electro-magnetic</w:t>
      </w:r>
      <w:r w:rsidR="000D50D7" w:rsidRPr="000D50D7">
        <w:t xml:space="preserve"> </w:t>
      </w:r>
      <w:r>
        <w:t>interference</w:t>
      </w:r>
      <w:r w:rsidR="000D50D7" w:rsidRPr="000D50D7">
        <w:t xml:space="preserve"> </w:t>
      </w:r>
      <w:r>
        <w:t>arising</w:t>
      </w:r>
      <w:r w:rsidR="000D50D7" w:rsidRPr="000D50D7">
        <w:t xml:space="preserve"> </w:t>
      </w:r>
      <w:r>
        <w:t>from</w:t>
      </w:r>
      <w:r w:rsidR="000D50D7" w:rsidRPr="000D50D7">
        <w:t xml:space="preserve"> </w:t>
      </w:r>
      <w:r>
        <w:t>the</w:t>
      </w:r>
      <w:r w:rsidR="000D50D7" w:rsidRPr="000D50D7">
        <w:t xml:space="preserve"> </w:t>
      </w:r>
      <w:r>
        <w:t>construction</w:t>
      </w:r>
      <w:r w:rsidR="000D50D7" w:rsidRPr="000D50D7">
        <w:t xml:space="preserve"> </w:t>
      </w:r>
      <w:r>
        <w:t>or</w:t>
      </w:r>
      <w:r w:rsidR="000D50D7" w:rsidRPr="000D50D7">
        <w:t xml:space="preserve"> </w:t>
      </w:r>
      <w:r>
        <w:t>use</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p>
    <w:p w14:paraId="51777EDB" w14:textId="77777777" w:rsidR="00283174" w:rsidRDefault="000D50D7" w:rsidP="00283174">
      <w:pPr>
        <w:pStyle w:val="N1"/>
      </w:pPr>
      <w:r w:rsidRPr="000D50D7">
        <w:t> </w:t>
      </w:r>
      <w:r w:rsidR="00283174">
        <w:t>Nothing</w:t>
      </w:r>
      <w:r w:rsidRPr="000D50D7">
        <w:t xml:space="preserve"> </w:t>
      </w:r>
      <w:r w:rsidR="00283174">
        <w:t>in</w:t>
      </w:r>
      <w:r w:rsidRPr="000D50D7">
        <w:t xml:space="preserve"> </w:t>
      </w:r>
      <w:r w:rsidR="00283174">
        <w:t>this</w:t>
      </w:r>
      <w:r w:rsidRPr="000D50D7">
        <w:t xml:space="preserve"> </w:t>
      </w:r>
      <w:r w:rsidR="00283174">
        <w:t>Part</w:t>
      </w:r>
      <w:r w:rsidRPr="000D50D7">
        <w:t xml:space="preserve"> </w:t>
      </w:r>
      <w:r w:rsidR="00283174">
        <w:t>of</w:t>
      </w:r>
      <w:r w:rsidRPr="000D50D7">
        <w:t xml:space="preserve"> </w:t>
      </w:r>
      <w:r w:rsidR="00283174">
        <w:t>this</w:t>
      </w:r>
      <w:r w:rsidRPr="000D50D7">
        <w:t xml:space="preserve"> </w:t>
      </w:r>
      <w:r w:rsidR="00283174">
        <w:t>Schedule</w:t>
      </w:r>
      <w:r w:rsidRPr="000D50D7">
        <w:t xml:space="preserve"> </w:t>
      </w:r>
      <w:r w:rsidR="00283174">
        <w:t>affects</w:t>
      </w:r>
      <w:r w:rsidRPr="000D50D7">
        <w:t xml:space="preserve"> </w:t>
      </w:r>
      <w:r w:rsidR="00283174">
        <w:t>the</w:t>
      </w:r>
      <w:r w:rsidRPr="000D50D7">
        <w:t xml:space="preserve"> </w:t>
      </w:r>
      <w:r w:rsidR="00283174">
        <w:t>provisions</w:t>
      </w:r>
      <w:r w:rsidRPr="000D50D7">
        <w:t xml:space="preserve"> </w:t>
      </w:r>
      <w:r w:rsidR="00283174">
        <w:t>of</w:t>
      </w:r>
      <w:r w:rsidRPr="000D50D7">
        <w:t xml:space="preserve"> </w:t>
      </w:r>
      <w:r w:rsidR="00283174">
        <w:t>any</w:t>
      </w:r>
      <w:r w:rsidRPr="000D50D7">
        <w:t xml:space="preserve"> </w:t>
      </w:r>
      <w:r w:rsidR="00283174">
        <w:t>enactment</w:t>
      </w:r>
      <w:r w:rsidRPr="000D50D7">
        <w:t xml:space="preserve"> </w:t>
      </w:r>
      <w:r w:rsidR="00283174">
        <w:t>or</w:t>
      </w:r>
      <w:r w:rsidRPr="000D50D7">
        <w:t xml:space="preserve"> </w:t>
      </w:r>
      <w:r w:rsidR="00283174">
        <w:t>agreement</w:t>
      </w:r>
      <w:r w:rsidRPr="000D50D7">
        <w:t xml:space="preserve"> </w:t>
      </w:r>
      <w:r w:rsidR="00283174">
        <w:t>regulating</w:t>
      </w:r>
      <w:r w:rsidRPr="000D50D7">
        <w:t xml:space="preserve"> </w:t>
      </w:r>
      <w:r w:rsidR="00283174">
        <w:t>the</w:t>
      </w:r>
      <w:r w:rsidRPr="000D50D7">
        <w:t xml:space="preserve"> </w:t>
      </w:r>
      <w:r w:rsidR="00283174">
        <w:t>relations</w:t>
      </w:r>
      <w:r w:rsidRPr="000D50D7">
        <w:t xml:space="preserve"> </w:t>
      </w:r>
      <w:r w:rsidR="00283174">
        <w:t>between</w:t>
      </w:r>
      <w:r w:rsidRPr="000D50D7">
        <w:t xml:space="preserve"> </w:t>
      </w:r>
      <w:r w:rsidR="00283174">
        <w:t>the</w:t>
      </w:r>
      <w:r w:rsidRPr="000D50D7">
        <w:t xml:space="preserve"> </w:t>
      </w:r>
      <w:r w:rsidR="00283174">
        <w:t>undertaker</w:t>
      </w:r>
      <w:r w:rsidRPr="000D50D7">
        <w:t xml:space="preserve"> </w:t>
      </w:r>
      <w:r w:rsidR="00283174">
        <w:t>and</w:t>
      </w:r>
      <w:r w:rsidRPr="000D50D7">
        <w:t xml:space="preserve"> </w:t>
      </w:r>
      <w:r w:rsidR="00283174">
        <w:t>an</w:t>
      </w:r>
      <w:r w:rsidRPr="000D50D7">
        <w:t xml:space="preserve"> </w:t>
      </w:r>
      <w:r w:rsidR="00283174">
        <w:t>operator</w:t>
      </w:r>
      <w:r w:rsidRPr="000D50D7">
        <w:t xml:space="preserve"> </w:t>
      </w:r>
      <w:r w:rsidR="00283174">
        <w:t>in</w:t>
      </w:r>
      <w:r w:rsidRPr="000D50D7">
        <w:t xml:space="preserve"> </w:t>
      </w:r>
      <w:r w:rsidR="00283174">
        <w:t>respect</w:t>
      </w:r>
      <w:r w:rsidRPr="000D50D7">
        <w:t xml:space="preserve"> </w:t>
      </w:r>
      <w:r w:rsidR="00283174">
        <w:t>of</w:t>
      </w:r>
      <w:r w:rsidRPr="000D50D7">
        <w:t xml:space="preserve"> </w:t>
      </w:r>
      <w:r w:rsidR="00283174">
        <w:t>any</w:t>
      </w:r>
      <w:r w:rsidRPr="000D50D7">
        <w:t xml:space="preserve"> </w:t>
      </w:r>
      <w:r w:rsidR="00283174">
        <w:t>apparatus</w:t>
      </w:r>
      <w:r w:rsidRPr="000D50D7">
        <w:t xml:space="preserve"> </w:t>
      </w:r>
      <w:r w:rsidR="00283174">
        <w:t>laid</w:t>
      </w:r>
      <w:r w:rsidRPr="000D50D7">
        <w:t xml:space="preserve"> </w:t>
      </w:r>
      <w:r w:rsidR="00283174">
        <w:t>or</w:t>
      </w:r>
      <w:r w:rsidRPr="000D50D7">
        <w:t xml:space="preserve"> </w:t>
      </w:r>
      <w:r w:rsidR="00283174">
        <w:t>erected</w:t>
      </w:r>
      <w:r w:rsidRPr="000D50D7">
        <w:t xml:space="preserve"> </w:t>
      </w:r>
      <w:r w:rsidR="00283174">
        <w:t>in</w:t>
      </w:r>
      <w:r w:rsidRPr="000D50D7">
        <w:t xml:space="preserve"> </w:t>
      </w:r>
      <w:r w:rsidR="00283174">
        <w:t>land</w:t>
      </w:r>
      <w:r w:rsidRPr="000D50D7">
        <w:t xml:space="preserve"> </w:t>
      </w:r>
      <w:r w:rsidR="00283174">
        <w:t>belonging</w:t>
      </w:r>
      <w:r w:rsidRPr="000D50D7">
        <w:t xml:space="preserve"> </w:t>
      </w:r>
      <w:r w:rsidR="00283174">
        <w:t>to</w:t>
      </w:r>
      <w:r w:rsidRPr="000D50D7">
        <w:t xml:space="preserve"> </w:t>
      </w:r>
      <w:r w:rsidR="00283174">
        <w:t>the</w:t>
      </w:r>
      <w:r w:rsidRPr="000D50D7">
        <w:t xml:space="preserve"> </w:t>
      </w:r>
      <w:r w:rsidR="00283174">
        <w:t>undertaker</w:t>
      </w:r>
      <w:r w:rsidRPr="000D50D7">
        <w:t xml:space="preserve"> </w:t>
      </w:r>
      <w:r w:rsidR="00283174">
        <w:t>on</w:t>
      </w:r>
      <w:r w:rsidRPr="000D50D7">
        <w:t xml:space="preserve"> </w:t>
      </w:r>
      <w:r w:rsidR="00283174">
        <w:t>the</w:t>
      </w:r>
      <w:r w:rsidRPr="000D50D7">
        <w:t xml:space="preserve"> </w:t>
      </w:r>
      <w:r w:rsidR="00283174">
        <w:t>date</w:t>
      </w:r>
      <w:r w:rsidRPr="000D50D7">
        <w:t xml:space="preserve"> </w:t>
      </w:r>
      <w:r w:rsidR="00283174">
        <w:t>on</w:t>
      </w:r>
      <w:r w:rsidRPr="000D50D7">
        <w:t xml:space="preserve"> </w:t>
      </w:r>
      <w:r w:rsidR="00283174">
        <w:t>which</w:t>
      </w:r>
      <w:r w:rsidRPr="000D50D7">
        <w:t xml:space="preserve"> </w:t>
      </w:r>
      <w:r w:rsidR="00283174">
        <w:t>this</w:t>
      </w:r>
      <w:r w:rsidRPr="000D50D7">
        <w:t xml:space="preserve"> </w:t>
      </w:r>
      <w:r w:rsidR="00283174">
        <w:t>Order</w:t>
      </w:r>
      <w:r w:rsidRPr="000D50D7">
        <w:t xml:space="preserve"> </w:t>
      </w:r>
      <w:r w:rsidR="00283174">
        <w:t>is</w:t>
      </w:r>
      <w:r w:rsidRPr="000D50D7">
        <w:t xml:space="preserve"> </w:t>
      </w:r>
      <w:r w:rsidR="00283174">
        <w:t>made.</w:t>
      </w:r>
    </w:p>
    <w:p w14:paraId="704A6927" w14:textId="77777777" w:rsidR="00283174" w:rsidRDefault="00283174" w:rsidP="00283174">
      <w:pPr>
        <w:pStyle w:val="Part"/>
        <w:rPr>
          <w:noProof/>
        </w:rPr>
      </w:pPr>
      <w:bookmarkStart w:id="1275" w:name="TOC01_02_2022_15_14_24_1234"/>
      <w:bookmarkStart w:id="1276" w:name="TOC02_02_2022_13_02_49_1214"/>
      <w:bookmarkStart w:id="1277" w:name="TOC18_02_2022_17_52_44_2104"/>
      <w:bookmarkStart w:id="1278" w:name="TOC23_02_2022_21_19_37_2245"/>
      <w:bookmarkStart w:id="1279" w:name="TOC15_08_2022_16_06_13_2343"/>
      <w:bookmarkStart w:id="1280" w:name="TOC06_09_2022_15_41_36_2403"/>
      <w:bookmarkStart w:id="1281" w:name="TOC04_10_2022_16_50_01_2447"/>
      <w:bookmarkStart w:id="1282" w:name="TOC23_11_2022_11_32_56_2497"/>
      <w:bookmarkStart w:id="1283" w:name="TOC10_01_2023_14_27_52_2524"/>
      <w:bookmarkEnd w:id="1271"/>
      <w:bookmarkEnd w:id="1275"/>
      <w:bookmarkEnd w:id="1276"/>
      <w:bookmarkEnd w:id="1277"/>
      <w:bookmarkEnd w:id="1278"/>
      <w:bookmarkEnd w:id="1279"/>
      <w:bookmarkEnd w:id="1280"/>
      <w:bookmarkEnd w:id="1281"/>
      <w:bookmarkEnd w:id="1282"/>
      <w:bookmarkEnd w:id="1283"/>
      <w:r>
        <w:t>PART</w:t>
      </w:r>
      <w:r w:rsidR="000D50D7" w:rsidRPr="000D50D7">
        <w:t xml:space="preserve"> </w:t>
      </w:r>
      <w:r>
        <w:fldChar w:fldCharType="begin"/>
      </w:r>
      <w:r>
        <w:instrText xml:space="preserve"> SEQ Part_ \* arabic </w:instrText>
      </w:r>
      <w:r>
        <w:fldChar w:fldCharType="separate"/>
      </w:r>
      <w:r w:rsidR="000D50D7">
        <w:rPr>
          <w:noProof/>
        </w:rPr>
        <w:t>3</w:t>
      </w:r>
      <w:r>
        <w:rPr>
          <w:noProof/>
        </w:rPr>
        <w:fldChar w:fldCharType="end"/>
      </w:r>
    </w:p>
    <w:p w14:paraId="71B0F5F3" w14:textId="77777777" w:rsidR="00283174" w:rsidRDefault="00283174" w:rsidP="00283174">
      <w:pPr>
        <w:pStyle w:val="PartHead"/>
      </w:pPr>
      <w:r>
        <w:t>FOR</w:t>
      </w:r>
      <w:r w:rsidR="000D50D7" w:rsidRPr="000D50D7">
        <w:t xml:space="preserve"> </w:t>
      </w:r>
      <w:r>
        <w:t>THE</w:t>
      </w:r>
      <w:r w:rsidR="000D50D7" w:rsidRPr="000D50D7">
        <w:t xml:space="preserve"> </w:t>
      </w:r>
      <w:r>
        <w:t>PROTECTION</w:t>
      </w:r>
      <w:r w:rsidR="000D50D7" w:rsidRPr="000D50D7">
        <w:t xml:space="preserve"> </w:t>
      </w:r>
      <w:r>
        <w:t>OF</w:t>
      </w:r>
      <w:r w:rsidR="000D50D7" w:rsidRPr="000D50D7">
        <w:t xml:space="preserve"> </w:t>
      </w:r>
      <w:r>
        <w:t>EASTERN</w:t>
      </w:r>
      <w:r w:rsidR="000D50D7" w:rsidRPr="000D50D7">
        <w:t xml:space="preserve"> </w:t>
      </w:r>
      <w:r>
        <w:t>POWER</w:t>
      </w:r>
      <w:r w:rsidR="000D50D7" w:rsidRPr="000D50D7">
        <w:t xml:space="preserve"> </w:t>
      </w:r>
      <w:r>
        <w:t>NETWORKS</w:t>
      </w:r>
      <w:r w:rsidR="000D50D7" w:rsidRPr="000D50D7">
        <w:t xml:space="preserve"> </w:t>
      </w:r>
      <w:r>
        <w:t>PLC</w:t>
      </w:r>
      <w:r w:rsidR="000D50D7" w:rsidRPr="000D50D7">
        <w:t xml:space="preserve"> </w:t>
      </w:r>
      <w:r>
        <w:t>AND</w:t>
      </w:r>
      <w:r w:rsidR="000D50D7" w:rsidRPr="000D50D7">
        <w:t xml:space="preserve"> </w:t>
      </w:r>
      <w:r>
        <w:t>UK</w:t>
      </w:r>
      <w:r w:rsidR="000D50D7" w:rsidRPr="000D50D7">
        <w:t xml:space="preserve"> </w:t>
      </w:r>
      <w:r>
        <w:t>POWER</w:t>
      </w:r>
      <w:r w:rsidR="000D50D7" w:rsidRPr="000D50D7">
        <w:t xml:space="preserve"> </w:t>
      </w:r>
      <w:r>
        <w:t>NETWORKS</w:t>
      </w:r>
      <w:r w:rsidR="000D50D7" w:rsidRPr="000D50D7">
        <w:t xml:space="preserve"> </w:t>
      </w:r>
      <w:r>
        <w:t>LIMITED</w:t>
      </w:r>
    </w:p>
    <w:p w14:paraId="2CD863FD" w14:textId="77777777" w:rsidR="00283174" w:rsidRDefault="000D50D7" w:rsidP="00283174">
      <w:pPr>
        <w:pStyle w:val="N1"/>
      </w:pPr>
      <w:bookmarkStart w:id="1284" w:name="_Ref95832852"/>
      <w:r w:rsidRPr="000D50D7">
        <w:t> </w:t>
      </w:r>
      <w:r w:rsidR="00283174">
        <w:t>For</w:t>
      </w:r>
      <w:r w:rsidRPr="000D50D7">
        <w:t xml:space="preserve"> </w:t>
      </w:r>
      <w:r w:rsidR="00283174">
        <w:t>the</w:t>
      </w:r>
      <w:r w:rsidRPr="000D50D7">
        <w:t xml:space="preserve"> </w:t>
      </w:r>
      <w:r w:rsidR="00283174">
        <w:t>protection</w:t>
      </w:r>
      <w:r w:rsidRPr="000D50D7">
        <w:t xml:space="preserve"> </w:t>
      </w:r>
      <w:r w:rsidR="00283174">
        <w:t>of</w:t>
      </w:r>
      <w:r w:rsidRPr="000D50D7">
        <w:t xml:space="preserve"> </w:t>
      </w:r>
      <w:r w:rsidR="00283174">
        <w:t>the</w:t>
      </w:r>
      <w:r w:rsidRPr="000D50D7">
        <w:t xml:space="preserve"> </w:t>
      </w:r>
      <w:r w:rsidR="00283174">
        <w:t>utility</w:t>
      </w:r>
      <w:r w:rsidRPr="000D50D7">
        <w:t xml:space="preserve"> </w:t>
      </w:r>
      <w:r w:rsidR="00283174">
        <w:t>undertakers</w:t>
      </w:r>
      <w:r w:rsidRPr="000D50D7">
        <w:t xml:space="preserve"> </w:t>
      </w:r>
      <w:r w:rsidR="00283174">
        <w:t>referred</w:t>
      </w:r>
      <w:r w:rsidRPr="000D50D7">
        <w:t xml:space="preserve"> </w:t>
      </w:r>
      <w:r w:rsidR="00283174">
        <w:t>to</w:t>
      </w:r>
      <w:r w:rsidRPr="000D50D7">
        <w:t xml:space="preserve"> </w:t>
      </w:r>
      <w:r w:rsidR="00283174">
        <w:t>in</w:t>
      </w:r>
      <w:r w:rsidRPr="000D50D7">
        <w:t xml:space="preserve"> </w:t>
      </w:r>
      <w:r w:rsidR="00283174">
        <w:t>this</w:t>
      </w:r>
      <w:r w:rsidRPr="000D50D7">
        <w:t xml:space="preserve"> </w:t>
      </w:r>
      <w:r w:rsidR="00283174">
        <w:t>part</w:t>
      </w:r>
      <w:r w:rsidRPr="000D50D7">
        <w:t xml:space="preserve"> </w:t>
      </w:r>
      <w:r w:rsidR="00283174">
        <w:t>of</w:t>
      </w:r>
      <w:r w:rsidRPr="000D50D7">
        <w:t xml:space="preserve"> </w:t>
      </w:r>
      <w:r w:rsidR="00283174">
        <w:t>this</w:t>
      </w:r>
      <w:r w:rsidRPr="000D50D7">
        <w:t xml:space="preserve"> </w:t>
      </w:r>
      <w:r w:rsidR="00283174">
        <w:t>Schedule,</w:t>
      </w:r>
      <w:r w:rsidRPr="000D50D7">
        <w:t xml:space="preserve"> </w:t>
      </w:r>
      <w:r w:rsidR="00283174">
        <w:t>the</w:t>
      </w:r>
      <w:r w:rsidRPr="000D50D7">
        <w:t xml:space="preserve"> </w:t>
      </w:r>
      <w:r w:rsidR="00283174">
        <w:t>following</w:t>
      </w:r>
      <w:r w:rsidRPr="000D50D7">
        <w:t xml:space="preserve"> </w:t>
      </w:r>
      <w:r w:rsidR="00283174">
        <w:t>provisions</w:t>
      </w:r>
      <w:r w:rsidRPr="000D50D7">
        <w:t xml:space="preserve"> </w:t>
      </w:r>
      <w:r w:rsidR="00283174">
        <w:t>have</w:t>
      </w:r>
      <w:r w:rsidRPr="000D50D7">
        <w:t xml:space="preserve"> </w:t>
      </w:r>
      <w:r w:rsidR="00283174">
        <w:t>effect,</w:t>
      </w:r>
      <w:r w:rsidRPr="000D50D7">
        <w:t xml:space="preserve"> </w:t>
      </w:r>
      <w:r w:rsidR="00283174">
        <w:t>unless</w:t>
      </w:r>
      <w:r w:rsidRPr="000D50D7">
        <w:t xml:space="preserve"> </w:t>
      </w:r>
      <w:r w:rsidR="00283174">
        <w:t>otherwise</w:t>
      </w:r>
      <w:r w:rsidRPr="000D50D7">
        <w:t xml:space="preserve"> </w:t>
      </w:r>
      <w:r w:rsidR="00283174">
        <w:t>agreed</w:t>
      </w:r>
      <w:r w:rsidRPr="000D50D7">
        <w:t xml:space="preserve"> </w:t>
      </w:r>
      <w:r w:rsidR="00283174">
        <w:t>in</w:t>
      </w:r>
      <w:r w:rsidRPr="000D50D7">
        <w:t xml:space="preserve"> </w:t>
      </w:r>
      <w:r w:rsidR="00283174">
        <w:t>writing</w:t>
      </w:r>
      <w:r w:rsidRPr="000D50D7">
        <w:t xml:space="preserve"> </w:t>
      </w:r>
      <w:r w:rsidR="00283174">
        <w:t>between</w:t>
      </w:r>
      <w:r w:rsidRPr="000D50D7">
        <w:t xml:space="preserve"> </w:t>
      </w:r>
      <w:r w:rsidR="00283174">
        <w:t>the</w:t>
      </w:r>
      <w:r w:rsidRPr="000D50D7">
        <w:t xml:space="preserve"> </w:t>
      </w:r>
      <w:r w:rsidR="00283174">
        <w:t>undertaker</w:t>
      </w:r>
      <w:r w:rsidRPr="000D50D7">
        <w:t xml:space="preserve"> </w:t>
      </w:r>
      <w:r w:rsidR="00283174">
        <w:t>and</w:t>
      </w:r>
      <w:r w:rsidRPr="000D50D7">
        <w:t xml:space="preserve"> </w:t>
      </w:r>
      <w:r w:rsidR="00283174">
        <w:t>the</w:t>
      </w:r>
      <w:r w:rsidRPr="000D50D7">
        <w:t xml:space="preserve"> </w:t>
      </w:r>
      <w:r w:rsidR="00283174">
        <w:t>utility</w:t>
      </w:r>
      <w:r w:rsidRPr="000D50D7">
        <w:t xml:space="preserve"> </w:t>
      </w:r>
      <w:r w:rsidR="00283174">
        <w:t>undertakers</w:t>
      </w:r>
      <w:r w:rsidRPr="000D50D7">
        <w:t xml:space="preserve"> </w:t>
      </w:r>
      <w:r w:rsidR="00283174">
        <w:t>concerned.</w:t>
      </w:r>
      <w:bookmarkEnd w:id="1284"/>
    </w:p>
    <w:p w14:paraId="0480AC5E" w14:textId="77777777" w:rsidR="00283174" w:rsidRDefault="000D50D7" w:rsidP="00283174">
      <w:pPr>
        <w:pStyle w:val="N1"/>
      </w:pPr>
      <w:r w:rsidRPr="000D50D7">
        <w:t> </w:t>
      </w:r>
      <w:r w:rsidR="00283174">
        <w:t>In</w:t>
      </w:r>
      <w:r w:rsidRPr="000D50D7">
        <w:t xml:space="preserve"> </w:t>
      </w:r>
      <w:r w:rsidR="00283174">
        <w:t>this</w:t>
      </w:r>
      <w:r w:rsidRPr="000D50D7">
        <w:t xml:space="preserve"> </w:t>
      </w:r>
      <w:r w:rsidR="00283174">
        <w:t>Part</w:t>
      </w:r>
      <w:r w:rsidRPr="000D50D7">
        <w:t xml:space="preserve"> </w:t>
      </w:r>
      <w:r w:rsidR="00283174">
        <w:t>of</w:t>
      </w:r>
      <w:r w:rsidRPr="000D50D7">
        <w:t xml:space="preserve"> </w:t>
      </w:r>
      <w:r w:rsidR="00283174">
        <w:t>this</w:t>
      </w:r>
      <w:r w:rsidRPr="000D50D7">
        <w:t xml:space="preserve"> </w:t>
      </w:r>
      <w:r w:rsidR="00283174">
        <w:t>Schedule—</w:t>
      </w:r>
    </w:p>
    <w:p w14:paraId="57614240" w14:textId="77777777" w:rsidR="00283174" w:rsidRDefault="00283174" w:rsidP="00283174">
      <w:pPr>
        <w:pStyle w:val="DefPara"/>
      </w:pPr>
      <w:r>
        <w:t>“alternative</w:t>
      </w:r>
      <w:r w:rsidR="000D50D7" w:rsidRPr="000D50D7">
        <w:t xml:space="preserve"> </w:t>
      </w:r>
      <w:r>
        <w:t>apparatus”</w:t>
      </w:r>
      <w:r w:rsidR="000D50D7" w:rsidRPr="000D50D7">
        <w:t xml:space="preserve"> </w:t>
      </w:r>
      <w:r>
        <w:t>means</w:t>
      </w:r>
      <w:r w:rsidR="000D50D7" w:rsidRPr="000D50D7">
        <w:t xml:space="preserve"> </w:t>
      </w:r>
      <w:r>
        <w:t>alternative</w:t>
      </w:r>
      <w:r w:rsidR="000D50D7" w:rsidRPr="000D50D7">
        <w:t xml:space="preserve"> </w:t>
      </w:r>
      <w:r>
        <w:t>apparatus</w:t>
      </w:r>
      <w:r w:rsidR="000D50D7" w:rsidRPr="000D50D7">
        <w:t xml:space="preserve"> </w:t>
      </w:r>
      <w:r>
        <w:t>adequate</w:t>
      </w:r>
      <w:r w:rsidR="000D50D7" w:rsidRPr="000D50D7">
        <w:t xml:space="preserve"> </w:t>
      </w:r>
      <w:r>
        <w:t>to</w:t>
      </w:r>
      <w:r w:rsidR="000D50D7" w:rsidRPr="000D50D7">
        <w:t xml:space="preserve"> </w:t>
      </w:r>
      <w:r>
        <w:t>enable</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to</w:t>
      </w:r>
      <w:r w:rsidR="000D50D7" w:rsidRPr="000D50D7">
        <w:t xml:space="preserve"> </w:t>
      </w:r>
      <w:r>
        <w:t>fulfil</w:t>
      </w:r>
      <w:r w:rsidR="000D50D7" w:rsidRPr="000D50D7">
        <w:t xml:space="preserve"> </w:t>
      </w:r>
      <w:r>
        <w:t>its</w:t>
      </w:r>
      <w:r w:rsidR="000D50D7" w:rsidRPr="000D50D7">
        <w:t xml:space="preserve"> </w:t>
      </w:r>
      <w:r>
        <w:t>statutory</w:t>
      </w:r>
      <w:r w:rsidR="000D50D7" w:rsidRPr="000D50D7">
        <w:t xml:space="preserve"> </w:t>
      </w:r>
      <w:r>
        <w:t>functions</w:t>
      </w:r>
      <w:r w:rsidR="000D50D7" w:rsidRPr="000D50D7">
        <w:t xml:space="preserve"> </w:t>
      </w:r>
      <w:r>
        <w:t>in</w:t>
      </w:r>
      <w:r w:rsidR="000D50D7" w:rsidRPr="000D50D7">
        <w:t xml:space="preserve"> </w:t>
      </w:r>
      <w:r>
        <w:t>a</w:t>
      </w:r>
      <w:r w:rsidR="000D50D7" w:rsidRPr="000D50D7">
        <w:t xml:space="preserve"> </w:t>
      </w:r>
      <w:r>
        <w:t>manner</w:t>
      </w:r>
      <w:r w:rsidR="000D50D7" w:rsidRPr="000D50D7">
        <w:t xml:space="preserve"> </w:t>
      </w:r>
      <w:r>
        <w:t>not</w:t>
      </w:r>
      <w:r w:rsidR="000D50D7" w:rsidRPr="000D50D7">
        <w:t xml:space="preserve"> </w:t>
      </w:r>
      <w:r>
        <w:t>less</w:t>
      </w:r>
      <w:r w:rsidR="000D50D7" w:rsidRPr="000D50D7">
        <w:t xml:space="preserve"> </w:t>
      </w:r>
      <w:r>
        <w:t>efficient</w:t>
      </w:r>
      <w:r w:rsidR="000D50D7" w:rsidRPr="000D50D7">
        <w:t xml:space="preserve"> </w:t>
      </w:r>
      <w:r>
        <w:t>than</w:t>
      </w:r>
      <w:r w:rsidR="000D50D7" w:rsidRPr="000D50D7">
        <w:t xml:space="preserve"> </w:t>
      </w:r>
      <w:r>
        <w:t>previously;</w:t>
      </w:r>
    </w:p>
    <w:p w14:paraId="4937829E" w14:textId="77777777" w:rsidR="00283174" w:rsidRDefault="00283174" w:rsidP="00283174">
      <w:pPr>
        <w:pStyle w:val="DefPara"/>
      </w:pPr>
      <w:r>
        <w:t>“apparatus”</w:t>
      </w:r>
      <w:r w:rsidR="000D50D7" w:rsidRPr="000D50D7">
        <w:t xml:space="preserve"> </w:t>
      </w:r>
      <w:r>
        <w:t>means</w:t>
      </w:r>
      <w:r w:rsidR="000D50D7" w:rsidRPr="000D50D7">
        <w:t xml:space="preserve"> </w:t>
      </w:r>
      <w:r>
        <w:t>electric</w:t>
      </w:r>
      <w:r w:rsidR="000D50D7" w:rsidRPr="000D50D7">
        <w:t xml:space="preserve"> </w:t>
      </w:r>
      <w:r>
        <w:t>lines</w:t>
      </w:r>
      <w:r w:rsidR="000D50D7" w:rsidRPr="000D50D7">
        <w:t xml:space="preserve"> </w:t>
      </w:r>
      <w:r>
        <w:t>or</w:t>
      </w:r>
      <w:r w:rsidR="000D50D7" w:rsidRPr="000D50D7">
        <w:t xml:space="preserve"> </w:t>
      </w:r>
      <w:r>
        <w:t>electrical</w:t>
      </w:r>
      <w:r w:rsidR="000D50D7" w:rsidRPr="000D50D7">
        <w:t xml:space="preserve"> </w:t>
      </w:r>
      <w:r>
        <w:t>plant</w:t>
      </w:r>
      <w:r w:rsidR="000D50D7" w:rsidRPr="000D50D7">
        <w:t xml:space="preserve"> </w:t>
      </w:r>
      <w:r>
        <w:t>(as</w:t>
      </w:r>
      <w:r w:rsidR="000D50D7" w:rsidRPr="000D50D7">
        <w:t xml:space="preserve"> </w:t>
      </w:r>
      <w:r>
        <w:t>defined</w:t>
      </w:r>
      <w:r w:rsidR="000D50D7" w:rsidRPr="000D50D7">
        <w:t xml:space="preserve"> </w:t>
      </w:r>
      <w:r>
        <w:t>in</w:t>
      </w:r>
      <w:r w:rsidR="000D50D7" w:rsidRPr="000D50D7">
        <w:t xml:space="preserve"> </w:t>
      </w:r>
      <w:r>
        <w:t>the</w:t>
      </w:r>
      <w:r w:rsidR="000D50D7" w:rsidRPr="000D50D7">
        <w:t xml:space="preserve"> </w:t>
      </w:r>
      <w:r>
        <w:t>Electricity</w:t>
      </w:r>
      <w:r w:rsidR="000D50D7" w:rsidRPr="000D50D7">
        <w:t xml:space="preserve"> </w:t>
      </w:r>
      <w:r>
        <w:t>Act</w:t>
      </w:r>
      <w:r w:rsidR="000D50D7" w:rsidRPr="000D50D7">
        <w:t xml:space="preserve"> </w:t>
      </w:r>
      <w:r>
        <w:t>1989(</w:t>
      </w:r>
      <w:r>
        <w:rPr>
          <w:rStyle w:val="FootnoteReference"/>
        </w:rPr>
        <w:footnoteReference w:id="73"/>
      </w:r>
      <w:r>
        <w:t>)),</w:t>
      </w:r>
      <w:r w:rsidR="000D50D7" w:rsidRPr="000D50D7">
        <w:t xml:space="preserve"> </w:t>
      </w:r>
      <w:r>
        <w:t>belonging</w:t>
      </w:r>
      <w:r w:rsidR="000D50D7" w:rsidRPr="000D50D7">
        <w:t xml:space="preserve"> </w:t>
      </w:r>
      <w:r>
        <w:t>to</w:t>
      </w:r>
      <w:r w:rsidR="000D50D7" w:rsidRPr="000D50D7">
        <w:t xml:space="preserve"> </w:t>
      </w:r>
      <w:r>
        <w:t>or</w:t>
      </w:r>
      <w:r w:rsidR="000D50D7" w:rsidRPr="000D50D7">
        <w:t xml:space="preserve"> </w:t>
      </w:r>
      <w:r>
        <w:t>maintained</w:t>
      </w:r>
      <w:r w:rsidR="000D50D7" w:rsidRPr="000D50D7">
        <w:t xml:space="preserve"> </w:t>
      </w:r>
      <w:r>
        <w:t>by</w:t>
      </w:r>
      <w:r w:rsidR="000D50D7" w:rsidRPr="000D50D7">
        <w:t xml:space="preserve"> </w:t>
      </w:r>
      <w:r>
        <w:t>that</w:t>
      </w:r>
      <w:r w:rsidR="000D50D7" w:rsidRPr="000D50D7">
        <w:t xml:space="preserve"> </w:t>
      </w:r>
      <w:r>
        <w:t>utility</w:t>
      </w:r>
      <w:r w:rsidR="000D50D7" w:rsidRPr="000D50D7">
        <w:t xml:space="preserve"> </w:t>
      </w:r>
      <w:r>
        <w:t>undertaker,</w:t>
      </w:r>
      <w:r w:rsidR="000D50D7" w:rsidRPr="000D50D7">
        <w:t xml:space="preserve"> </w:t>
      </w:r>
      <w:r>
        <w:t>to</w:t>
      </w:r>
      <w:r w:rsidR="000D50D7" w:rsidRPr="000D50D7">
        <w:t xml:space="preserve"> </w:t>
      </w:r>
      <w:r>
        <w:t>include</w:t>
      </w:r>
      <w:r w:rsidR="000D50D7" w:rsidRPr="000D50D7">
        <w:t xml:space="preserve"> </w:t>
      </w:r>
      <w:r>
        <w:t>any</w:t>
      </w:r>
      <w:r w:rsidR="000D50D7" w:rsidRPr="000D50D7">
        <w:t xml:space="preserve"> </w:t>
      </w:r>
      <w:r>
        <w:t>electric</w:t>
      </w:r>
      <w:r w:rsidR="000D50D7" w:rsidRPr="000D50D7">
        <w:t xml:space="preserve"> </w:t>
      </w:r>
      <w:r>
        <w:t>lines</w:t>
      </w:r>
      <w:r w:rsidR="000D50D7" w:rsidRPr="000D50D7">
        <w:t xml:space="preserve"> </w:t>
      </w:r>
      <w:r w:rsidR="001C4378">
        <w:t>diverted</w:t>
      </w:r>
      <w:r w:rsidR="000D50D7" w:rsidRPr="000D50D7">
        <w:t xml:space="preserve"> </w:t>
      </w:r>
      <w:r w:rsidR="001C4378">
        <w:t>or</w:t>
      </w:r>
      <w:r w:rsidR="000D50D7" w:rsidRPr="000D50D7">
        <w:t xml:space="preserve"> </w:t>
      </w:r>
      <w:r w:rsidR="001C4378">
        <w:t>undergrounded</w:t>
      </w:r>
      <w:r w:rsidR="000D50D7" w:rsidRPr="000D50D7">
        <w:t xml:space="preserve"> </w:t>
      </w:r>
      <w:r>
        <w:t>as</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p>
    <w:p w14:paraId="719ABA6B" w14:textId="77777777" w:rsidR="00283174" w:rsidRDefault="00283174" w:rsidP="00283174">
      <w:pPr>
        <w:pStyle w:val="DefPara"/>
      </w:pPr>
      <w:r>
        <w:t>“functions”</w:t>
      </w:r>
      <w:r w:rsidR="000D50D7" w:rsidRPr="000D50D7">
        <w:t xml:space="preserve"> </w:t>
      </w:r>
      <w:r>
        <w:t>includes</w:t>
      </w:r>
      <w:r w:rsidR="000D50D7" w:rsidRPr="000D50D7">
        <w:t xml:space="preserve"> </w:t>
      </w:r>
      <w:r>
        <w:t>powers</w:t>
      </w:r>
      <w:r w:rsidR="000D50D7" w:rsidRPr="000D50D7">
        <w:t xml:space="preserve"> </w:t>
      </w:r>
      <w:r>
        <w:t>and</w:t>
      </w:r>
      <w:r w:rsidR="000D50D7" w:rsidRPr="000D50D7">
        <w:t xml:space="preserve"> </w:t>
      </w:r>
      <w:r>
        <w:t>duties;</w:t>
      </w:r>
    </w:p>
    <w:p w14:paraId="57EE7E99" w14:textId="77777777" w:rsidR="00283174" w:rsidRDefault="00283174" w:rsidP="00283174">
      <w:pPr>
        <w:pStyle w:val="DefPara"/>
      </w:pPr>
      <w:r>
        <w:t>“in”</w:t>
      </w:r>
      <w:r w:rsidR="000D50D7" w:rsidRPr="000D50D7">
        <w:t xml:space="preserve"> </w:t>
      </w:r>
      <w:r>
        <w:t>in</w:t>
      </w:r>
      <w:r w:rsidR="000D50D7" w:rsidRPr="000D50D7">
        <w:t xml:space="preserve"> </w:t>
      </w:r>
      <w:r>
        <w:t>a</w:t>
      </w:r>
      <w:r w:rsidR="000D50D7" w:rsidRPr="000D50D7">
        <w:t xml:space="preserve"> </w:t>
      </w:r>
      <w:r>
        <w:t>context</w:t>
      </w:r>
      <w:r w:rsidR="000D50D7" w:rsidRPr="000D50D7">
        <w:t xml:space="preserve"> </w:t>
      </w:r>
      <w:r>
        <w:t>referring</w:t>
      </w:r>
      <w:r w:rsidR="000D50D7" w:rsidRPr="000D50D7">
        <w:t xml:space="preserve"> </w:t>
      </w:r>
      <w:r>
        <w:t>to</w:t>
      </w:r>
      <w:r w:rsidR="000D50D7" w:rsidRPr="000D50D7">
        <w:t xml:space="preserve"> </w:t>
      </w:r>
      <w:r>
        <w:t>apparatus</w:t>
      </w:r>
      <w:r w:rsidR="000D50D7" w:rsidRPr="000D50D7">
        <w:t xml:space="preserve"> </w:t>
      </w:r>
      <w:r>
        <w:t>or</w:t>
      </w:r>
      <w:r w:rsidR="000D50D7" w:rsidRPr="000D50D7">
        <w:t xml:space="preserve"> </w:t>
      </w:r>
      <w:r>
        <w:t>alternative</w:t>
      </w:r>
      <w:r w:rsidR="000D50D7" w:rsidRPr="000D50D7">
        <w:t xml:space="preserve"> </w:t>
      </w:r>
      <w:r>
        <w:t>apparatus</w:t>
      </w:r>
      <w:r w:rsidR="000D50D7" w:rsidRPr="000D50D7">
        <w:t xml:space="preserve"> </w:t>
      </w:r>
      <w:r>
        <w:t>in</w:t>
      </w:r>
      <w:r w:rsidR="000D50D7" w:rsidRPr="000D50D7">
        <w:t xml:space="preserve"> </w:t>
      </w:r>
      <w:r>
        <w:t>land</w:t>
      </w:r>
      <w:r w:rsidR="000D50D7" w:rsidRPr="000D50D7">
        <w:t xml:space="preserve"> </w:t>
      </w:r>
      <w:r>
        <w:t>includes</w:t>
      </w:r>
      <w:r w:rsidR="000D50D7" w:rsidRPr="000D50D7">
        <w:t xml:space="preserve"> </w:t>
      </w:r>
      <w:r>
        <w:t>a</w:t>
      </w:r>
      <w:r w:rsidR="000D50D7" w:rsidRPr="000D50D7">
        <w:t xml:space="preserve"> </w:t>
      </w:r>
      <w:r>
        <w:t>reference</w:t>
      </w:r>
      <w:r w:rsidR="000D50D7" w:rsidRPr="000D50D7">
        <w:t xml:space="preserve"> </w:t>
      </w:r>
      <w:r>
        <w:t>to</w:t>
      </w:r>
      <w:r w:rsidR="000D50D7" w:rsidRPr="000D50D7">
        <w:t xml:space="preserve"> </w:t>
      </w:r>
      <w:r>
        <w:t>apparatus</w:t>
      </w:r>
      <w:r w:rsidR="000D50D7" w:rsidRPr="000D50D7">
        <w:t xml:space="preserve"> </w:t>
      </w:r>
      <w:r>
        <w:t>or</w:t>
      </w:r>
      <w:r w:rsidR="000D50D7" w:rsidRPr="000D50D7">
        <w:t xml:space="preserve"> </w:t>
      </w:r>
      <w:r>
        <w:t>alternative</w:t>
      </w:r>
      <w:r w:rsidR="000D50D7" w:rsidRPr="000D50D7">
        <w:t xml:space="preserve"> </w:t>
      </w:r>
      <w:r>
        <w:t>apparatus</w:t>
      </w:r>
      <w:r w:rsidR="000D50D7" w:rsidRPr="000D50D7">
        <w:t xml:space="preserve"> </w:t>
      </w:r>
      <w:r>
        <w:t>under,</w:t>
      </w:r>
      <w:r w:rsidR="000D50D7" w:rsidRPr="000D50D7">
        <w:t xml:space="preserve"> </w:t>
      </w:r>
      <w:r>
        <w:t>over</w:t>
      </w:r>
      <w:r w:rsidR="000D50D7" w:rsidRPr="000D50D7">
        <w:t xml:space="preserve"> </w:t>
      </w:r>
      <w:r>
        <w:t>or</w:t>
      </w:r>
      <w:r w:rsidR="000D50D7" w:rsidRPr="000D50D7">
        <w:t xml:space="preserve"> </w:t>
      </w:r>
      <w:r>
        <w:t>upon</w:t>
      </w:r>
      <w:r w:rsidR="000D50D7" w:rsidRPr="000D50D7">
        <w:t xml:space="preserve"> </w:t>
      </w:r>
      <w:r>
        <w:t>land;</w:t>
      </w:r>
      <w:r w:rsidR="000D50D7" w:rsidRPr="000D50D7">
        <w:t xml:space="preserve"> </w:t>
      </w:r>
      <w:r>
        <w:t>and</w:t>
      </w:r>
    </w:p>
    <w:p w14:paraId="737BAACA" w14:textId="77777777" w:rsidR="00283174" w:rsidRDefault="00283174" w:rsidP="00283174">
      <w:pPr>
        <w:pStyle w:val="DefPara"/>
      </w:pPr>
      <w:r>
        <w:t>“utility</w:t>
      </w:r>
      <w:r w:rsidR="000D50D7" w:rsidRPr="000D50D7">
        <w:t xml:space="preserve"> </w:t>
      </w:r>
      <w:r>
        <w:t>undertaker”</w:t>
      </w:r>
      <w:r w:rsidR="000D50D7" w:rsidRPr="000D50D7">
        <w:t xml:space="preserve"> </w:t>
      </w:r>
      <w:r>
        <w:t>means</w:t>
      </w:r>
      <w:r w:rsidR="004C7FF3">
        <w:t>—</w:t>
      </w:r>
    </w:p>
    <w:p w14:paraId="6A540735" w14:textId="77777777" w:rsidR="00283174" w:rsidRDefault="00283174" w:rsidP="00283174">
      <w:pPr>
        <w:pStyle w:val="N3"/>
      </w:pPr>
      <w:r>
        <w:t>Eastern</w:t>
      </w:r>
      <w:r w:rsidR="000D50D7" w:rsidRPr="000D50D7">
        <w:t xml:space="preserve"> </w:t>
      </w:r>
      <w:r>
        <w:t>Power</w:t>
      </w:r>
      <w:r w:rsidR="000D50D7" w:rsidRPr="000D50D7">
        <w:t xml:space="preserve"> </w:t>
      </w:r>
      <w:r>
        <w:t>Network</w:t>
      </w:r>
      <w:r w:rsidR="000D50D7" w:rsidRPr="000D50D7">
        <w:t xml:space="preserve"> </w:t>
      </w:r>
      <w:r>
        <w:t>Plc,</w:t>
      </w:r>
      <w:r w:rsidR="000D50D7" w:rsidRPr="000D50D7">
        <w:t xml:space="preserve"> </w:t>
      </w:r>
      <w:r>
        <w:t>whose</w:t>
      </w:r>
      <w:r w:rsidR="000D50D7" w:rsidRPr="000D50D7">
        <w:t xml:space="preserve"> </w:t>
      </w:r>
      <w:r>
        <w:t>registered</w:t>
      </w:r>
      <w:r w:rsidR="000D50D7" w:rsidRPr="000D50D7">
        <w:t xml:space="preserve"> </w:t>
      </w:r>
      <w:r>
        <w:t>office</w:t>
      </w:r>
      <w:r w:rsidR="000D50D7" w:rsidRPr="000D50D7">
        <w:t xml:space="preserve"> </w:t>
      </w:r>
      <w:r>
        <w:t>is</w:t>
      </w:r>
      <w:r w:rsidR="000D50D7" w:rsidRPr="000D50D7">
        <w:t xml:space="preserve"> </w:t>
      </w:r>
      <w:r>
        <w:t>at</w:t>
      </w:r>
      <w:r w:rsidR="000D50D7" w:rsidRPr="000D50D7">
        <w:t xml:space="preserve"> </w:t>
      </w:r>
      <w:r>
        <w:t>Newington</w:t>
      </w:r>
      <w:r w:rsidR="000D50D7" w:rsidRPr="000D50D7">
        <w:t xml:space="preserve"> </w:t>
      </w:r>
      <w:r>
        <w:t>House,</w:t>
      </w:r>
      <w:r w:rsidR="000D50D7" w:rsidRPr="000D50D7">
        <w:t xml:space="preserve"> </w:t>
      </w:r>
      <w:r>
        <w:t>237</w:t>
      </w:r>
      <w:r w:rsidR="000D50D7" w:rsidRPr="000D50D7">
        <w:t xml:space="preserve"> </w:t>
      </w:r>
      <w:r>
        <w:t>Southwark</w:t>
      </w:r>
      <w:r w:rsidR="000D50D7" w:rsidRPr="000D50D7">
        <w:t xml:space="preserve"> </w:t>
      </w:r>
      <w:r>
        <w:t>Bridge</w:t>
      </w:r>
      <w:r w:rsidR="000D50D7" w:rsidRPr="000D50D7">
        <w:t xml:space="preserve"> </w:t>
      </w:r>
      <w:r>
        <w:t>Road,</w:t>
      </w:r>
      <w:r w:rsidR="000D50D7" w:rsidRPr="000D50D7">
        <w:t xml:space="preserve"> </w:t>
      </w:r>
      <w:r>
        <w:t>London,</w:t>
      </w:r>
      <w:r w:rsidR="000D50D7" w:rsidRPr="000D50D7">
        <w:t xml:space="preserve"> </w:t>
      </w:r>
      <w:r>
        <w:t>SE1</w:t>
      </w:r>
      <w:r w:rsidR="000D50D7" w:rsidRPr="000D50D7">
        <w:t xml:space="preserve"> </w:t>
      </w:r>
      <w:r>
        <w:t>6NP;</w:t>
      </w:r>
    </w:p>
    <w:p w14:paraId="34A577F6" w14:textId="77777777" w:rsidR="00283174" w:rsidRDefault="00283174" w:rsidP="00283174">
      <w:pPr>
        <w:pStyle w:val="N3"/>
      </w:pPr>
      <w:r>
        <w:t>UK</w:t>
      </w:r>
      <w:r w:rsidR="000D50D7" w:rsidRPr="000D50D7">
        <w:t xml:space="preserve"> </w:t>
      </w:r>
      <w:r>
        <w:t>Power</w:t>
      </w:r>
      <w:r w:rsidR="000D50D7" w:rsidRPr="000D50D7">
        <w:t xml:space="preserve"> </w:t>
      </w:r>
      <w:r>
        <w:t>Networks</w:t>
      </w:r>
      <w:r w:rsidR="000D50D7" w:rsidRPr="000D50D7">
        <w:t xml:space="preserve"> </w:t>
      </w:r>
      <w:r>
        <w:t>Limited,</w:t>
      </w:r>
      <w:r w:rsidR="000D50D7" w:rsidRPr="000D50D7">
        <w:t xml:space="preserve"> </w:t>
      </w:r>
      <w:r>
        <w:t>whose</w:t>
      </w:r>
      <w:r w:rsidR="000D50D7" w:rsidRPr="000D50D7">
        <w:t xml:space="preserve"> </w:t>
      </w:r>
      <w:r>
        <w:t>registered</w:t>
      </w:r>
      <w:r w:rsidR="000D50D7" w:rsidRPr="000D50D7">
        <w:t xml:space="preserve"> </w:t>
      </w:r>
      <w:r>
        <w:t>office</w:t>
      </w:r>
      <w:r w:rsidR="000D50D7" w:rsidRPr="000D50D7">
        <w:t xml:space="preserve"> </w:t>
      </w:r>
      <w:r>
        <w:t>is</w:t>
      </w:r>
      <w:r w:rsidR="000D50D7" w:rsidRPr="000D50D7">
        <w:t xml:space="preserve"> </w:t>
      </w:r>
      <w:r>
        <w:t>at</w:t>
      </w:r>
      <w:r w:rsidR="000D50D7" w:rsidRPr="000D50D7">
        <w:t xml:space="preserve"> </w:t>
      </w:r>
      <w:r>
        <w:t>Newington</w:t>
      </w:r>
      <w:r w:rsidR="000D50D7" w:rsidRPr="000D50D7">
        <w:t xml:space="preserve"> </w:t>
      </w:r>
      <w:r>
        <w:t>House,</w:t>
      </w:r>
      <w:r w:rsidR="000D50D7" w:rsidRPr="000D50D7">
        <w:t xml:space="preserve"> </w:t>
      </w:r>
      <w:r>
        <w:t>237</w:t>
      </w:r>
      <w:r w:rsidR="000D50D7" w:rsidRPr="000D50D7">
        <w:t xml:space="preserve"> </w:t>
      </w:r>
      <w:r>
        <w:t>Southwark</w:t>
      </w:r>
      <w:r w:rsidR="000D50D7" w:rsidRPr="000D50D7">
        <w:t xml:space="preserve"> </w:t>
      </w:r>
      <w:r>
        <w:t>Bridge</w:t>
      </w:r>
      <w:r w:rsidR="000D50D7" w:rsidRPr="000D50D7">
        <w:t xml:space="preserve"> </w:t>
      </w:r>
      <w:r>
        <w:t>Road,</w:t>
      </w:r>
      <w:r w:rsidR="000D50D7" w:rsidRPr="000D50D7">
        <w:t xml:space="preserve"> </w:t>
      </w:r>
      <w:r>
        <w:t>London,</w:t>
      </w:r>
      <w:r w:rsidR="000D50D7" w:rsidRPr="000D50D7">
        <w:t xml:space="preserve"> </w:t>
      </w:r>
      <w:r>
        <w:t>SE1</w:t>
      </w:r>
      <w:r w:rsidR="000D50D7" w:rsidRPr="000D50D7">
        <w:t xml:space="preserve"> </w:t>
      </w:r>
      <w:r>
        <w:t>6NP,</w:t>
      </w:r>
    </w:p>
    <w:p w14:paraId="4AF7EDEF" w14:textId="77777777" w:rsidR="00283174" w:rsidRDefault="00283174" w:rsidP="00283174">
      <w:pPr>
        <w:pStyle w:val="T1"/>
      </w:pPr>
      <w:r>
        <w:t>for</w:t>
      </w:r>
      <w:r w:rsidR="000D50D7" w:rsidRPr="000D50D7">
        <w:t xml:space="preserve"> </w:t>
      </w:r>
      <w:r>
        <w:t>the</w:t>
      </w:r>
      <w:r w:rsidR="000D50D7" w:rsidRPr="000D50D7">
        <w:t xml:space="preserve"> </w:t>
      </w:r>
      <w:r>
        <w:t>area</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and</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any</w:t>
      </w:r>
      <w:r w:rsidR="000D50D7" w:rsidRPr="000D50D7">
        <w:t xml:space="preserve"> </w:t>
      </w:r>
      <w:r>
        <w:t>apparatus,</w:t>
      </w:r>
      <w:r w:rsidR="000D50D7" w:rsidRPr="000D50D7">
        <w:t xml:space="preserve"> </w:t>
      </w:r>
      <w:r>
        <w:t>means</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to</w:t>
      </w:r>
      <w:r w:rsidR="000D50D7" w:rsidRPr="000D50D7">
        <w:t xml:space="preserve"> </w:t>
      </w:r>
      <w:r>
        <w:t>whom</w:t>
      </w:r>
      <w:r w:rsidR="000D50D7" w:rsidRPr="000D50D7">
        <w:t xml:space="preserve"> </w:t>
      </w:r>
      <w:r>
        <w:t>it</w:t>
      </w:r>
      <w:r w:rsidR="000D50D7" w:rsidRPr="000D50D7">
        <w:t xml:space="preserve"> </w:t>
      </w:r>
      <w:r>
        <w:t>belongs</w:t>
      </w:r>
      <w:r w:rsidR="000D50D7" w:rsidRPr="000D50D7">
        <w:t xml:space="preserve"> </w:t>
      </w:r>
      <w:r>
        <w:t>or</w:t>
      </w:r>
      <w:r w:rsidR="000D50D7" w:rsidRPr="000D50D7">
        <w:t xml:space="preserve"> </w:t>
      </w:r>
      <w:r>
        <w:t>by</w:t>
      </w:r>
      <w:r w:rsidR="000D50D7" w:rsidRPr="000D50D7">
        <w:t xml:space="preserve"> </w:t>
      </w:r>
      <w:r>
        <w:t>whom</w:t>
      </w:r>
      <w:r w:rsidR="000D50D7" w:rsidRPr="000D50D7">
        <w:t xml:space="preserve"> </w:t>
      </w:r>
      <w:r>
        <w:t>it</w:t>
      </w:r>
      <w:r w:rsidR="000D50D7" w:rsidRPr="000D50D7">
        <w:t xml:space="preserve"> </w:t>
      </w:r>
      <w:r>
        <w:t>is</w:t>
      </w:r>
      <w:r w:rsidR="000D50D7" w:rsidRPr="000D50D7">
        <w:t xml:space="preserve"> </w:t>
      </w:r>
      <w:r>
        <w:t>maintained.</w:t>
      </w:r>
    </w:p>
    <w:p w14:paraId="246FD44D" w14:textId="77777777" w:rsidR="00283174" w:rsidRDefault="000D50D7" w:rsidP="00283174">
      <w:pPr>
        <w:pStyle w:val="N1"/>
      </w:pPr>
      <w:r w:rsidRPr="000D50D7">
        <w:t> </w:t>
      </w:r>
      <w:r w:rsidR="00283174">
        <w:t>This</w:t>
      </w:r>
      <w:r w:rsidRPr="000D50D7">
        <w:t xml:space="preserve"> </w:t>
      </w:r>
      <w:r w:rsidR="00283174">
        <w:t>Part</w:t>
      </w:r>
      <w:r w:rsidRPr="000D50D7">
        <w:t xml:space="preserve"> </w:t>
      </w:r>
      <w:r w:rsidR="00283174">
        <w:t>of</w:t>
      </w:r>
      <w:r w:rsidRPr="000D50D7">
        <w:t xml:space="preserve"> </w:t>
      </w:r>
      <w:r w:rsidR="00283174">
        <w:t>this</w:t>
      </w:r>
      <w:r w:rsidRPr="000D50D7">
        <w:t xml:space="preserve"> </w:t>
      </w:r>
      <w:r w:rsidR="00283174">
        <w:t>Schedule</w:t>
      </w:r>
      <w:r w:rsidRPr="000D50D7">
        <w:t xml:space="preserve"> </w:t>
      </w:r>
      <w:r w:rsidR="00283174">
        <w:t>does</w:t>
      </w:r>
      <w:r w:rsidRPr="000D50D7">
        <w:t xml:space="preserve"> </w:t>
      </w:r>
      <w:r w:rsidR="00283174">
        <w:t>not</w:t>
      </w:r>
      <w:r w:rsidRPr="000D50D7">
        <w:t xml:space="preserve"> </w:t>
      </w:r>
      <w:r w:rsidR="00283174">
        <w:t>apply</w:t>
      </w:r>
      <w:r w:rsidRPr="000D50D7">
        <w:t xml:space="preserve"> </w:t>
      </w:r>
      <w:r w:rsidR="00283174">
        <w:t>to</w:t>
      </w:r>
      <w:r w:rsidRPr="000D50D7">
        <w:t xml:space="preserve"> </w:t>
      </w:r>
      <w:r w:rsidR="00283174">
        <w:t>apparatus</w:t>
      </w:r>
      <w:r w:rsidRPr="000D50D7">
        <w:t xml:space="preserve"> </w:t>
      </w:r>
      <w:r w:rsidR="00283174">
        <w:t>in</w:t>
      </w:r>
      <w:r w:rsidRPr="000D50D7">
        <w:t xml:space="preserve"> </w:t>
      </w:r>
      <w:r w:rsidR="00283174">
        <w:t>respect</w:t>
      </w:r>
      <w:r w:rsidRPr="000D50D7">
        <w:t xml:space="preserve"> </w:t>
      </w:r>
      <w:r w:rsidR="00283174">
        <w:t>of</w:t>
      </w:r>
      <w:r w:rsidRPr="000D50D7">
        <w:t xml:space="preserve"> </w:t>
      </w:r>
      <w:r w:rsidR="00283174">
        <w:t>which</w:t>
      </w:r>
      <w:r w:rsidRPr="000D50D7">
        <w:t xml:space="preserve"> </w:t>
      </w:r>
      <w:r w:rsidR="00283174">
        <w:t>the</w:t>
      </w:r>
      <w:r w:rsidRPr="000D50D7">
        <w:t xml:space="preserve"> </w:t>
      </w:r>
      <w:r w:rsidR="00283174">
        <w:t>relations</w:t>
      </w:r>
      <w:r w:rsidRPr="000D50D7">
        <w:t xml:space="preserve"> </w:t>
      </w:r>
      <w:r w:rsidR="00283174">
        <w:t>between</w:t>
      </w:r>
      <w:r w:rsidRPr="000D50D7">
        <w:t xml:space="preserve"> </w:t>
      </w:r>
      <w:r w:rsidR="00283174">
        <w:t>the</w:t>
      </w:r>
      <w:r w:rsidRPr="000D50D7">
        <w:t xml:space="preserve"> </w:t>
      </w:r>
      <w:r w:rsidR="00283174">
        <w:t>undertaker</w:t>
      </w:r>
      <w:r w:rsidRPr="000D50D7">
        <w:t xml:space="preserve"> </w:t>
      </w:r>
      <w:r w:rsidR="00283174">
        <w:t>and</w:t>
      </w:r>
      <w:r w:rsidRPr="000D50D7">
        <w:t xml:space="preserve"> </w:t>
      </w:r>
      <w:r w:rsidR="00283174">
        <w:t>the</w:t>
      </w:r>
      <w:r w:rsidRPr="000D50D7">
        <w:t xml:space="preserve"> </w:t>
      </w:r>
      <w:r w:rsidR="00283174">
        <w:t>utility</w:t>
      </w:r>
      <w:r w:rsidRPr="000D50D7">
        <w:t xml:space="preserve"> </w:t>
      </w:r>
      <w:r w:rsidR="00283174">
        <w:t>undertaker</w:t>
      </w:r>
      <w:r w:rsidRPr="000D50D7">
        <w:t xml:space="preserve"> </w:t>
      </w:r>
      <w:r w:rsidR="00283174">
        <w:t>are</w:t>
      </w:r>
      <w:r w:rsidRPr="000D50D7">
        <w:t xml:space="preserve"> </w:t>
      </w:r>
      <w:r w:rsidR="00283174">
        <w:t>regulated</w:t>
      </w:r>
      <w:r w:rsidRPr="000D50D7">
        <w:t xml:space="preserve"> </w:t>
      </w:r>
      <w:r w:rsidR="00283174">
        <w:t>by</w:t>
      </w:r>
      <w:r w:rsidRPr="000D50D7">
        <w:t xml:space="preserve"> </w:t>
      </w:r>
      <w:r w:rsidR="00283174">
        <w:t>the</w:t>
      </w:r>
      <w:r w:rsidRPr="000D50D7">
        <w:t xml:space="preserve"> </w:t>
      </w:r>
      <w:r w:rsidR="00283174">
        <w:t>provisions</w:t>
      </w:r>
      <w:r w:rsidRPr="000D50D7">
        <w:t xml:space="preserve"> </w:t>
      </w:r>
      <w:r w:rsidR="00283174">
        <w:t>of</w:t>
      </w:r>
      <w:r w:rsidRPr="000D50D7">
        <w:t xml:space="preserve"> </w:t>
      </w:r>
      <w:r w:rsidR="00283174">
        <w:t>Part</w:t>
      </w:r>
      <w:r w:rsidRPr="000D50D7">
        <w:t xml:space="preserve"> </w:t>
      </w:r>
      <w:r w:rsidR="00283174">
        <w:t>3</w:t>
      </w:r>
      <w:r w:rsidRPr="000D50D7">
        <w:t xml:space="preserve"> </w:t>
      </w:r>
      <w:r w:rsidR="00283174">
        <w:t>(street</w:t>
      </w:r>
      <w:r w:rsidRPr="000D50D7">
        <w:t xml:space="preserve"> </w:t>
      </w:r>
      <w:r w:rsidR="00283174">
        <w:t>works</w:t>
      </w:r>
      <w:r w:rsidRPr="000D50D7">
        <w:t xml:space="preserve"> </w:t>
      </w:r>
      <w:r w:rsidR="00283174">
        <w:t>in</w:t>
      </w:r>
      <w:r w:rsidRPr="000D50D7">
        <w:t xml:space="preserve"> </w:t>
      </w:r>
      <w:r w:rsidR="00283174">
        <w:t>England</w:t>
      </w:r>
      <w:r w:rsidRPr="000D50D7">
        <w:t xml:space="preserve"> </w:t>
      </w:r>
      <w:r w:rsidR="00283174">
        <w:t>and</w:t>
      </w:r>
      <w:r w:rsidRPr="000D50D7">
        <w:t xml:space="preserve"> </w:t>
      </w:r>
      <w:r w:rsidR="00283174">
        <w:t>Wales)</w:t>
      </w:r>
      <w:r w:rsidRPr="000D50D7">
        <w:t xml:space="preserve"> </w:t>
      </w:r>
      <w:r w:rsidR="00283174">
        <w:t>of</w:t>
      </w:r>
      <w:r w:rsidRPr="000D50D7">
        <w:t xml:space="preserve"> </w:t>
      </w:r>
      <w:r w:rsidR="00283174">
        <w:t>the</w:t>
      </w:r>
      <w:r w:rsidRPr="000D50D7">
        <w:t xml:space="preserve"> </w:t>
      </w:r>
      <w:r w:rsidR="00283174">
        <w:t>1991</w:t>
      </w:r>
      <w:r w:rsidRPr="000D50D7">
        <w:t xml:space="preserve"> </w:t>
      </w:r>
      <w:r w:rsidR="00283174">
        <w:t>Act.</w:t>
      </w:r>
    </w:p>
    <w:p w14:paraId="713045B7" w14:textId="77777777" w:rsidR="00283174" w:rsidRDefault="000D50D7" w:rsidP="00283174">
      <w:pPr>
        <w:pStyle w:val="N1"/>
      </w:pPr>
      <w:r w:rsidRPr="000D50D7">
        <w:lastRenderedPageBreak/>
        <w:t> </w:t>
      </w:r>
      <w:r w:rsidR="00283174">
        <w:t>Regardless</w:t>
      </w:r>
      <w:r w:rsidRPr="000D50D7">
        <w:t xml:space="preserve"> </w:t>
      </w:r>
      <w:r w:rsidR="00283174">
        <w:t>of</w:t>
      </w:r>
      <w:r w:rsidRPr="000D50D7">
        <w:t xml:space="preserve"> </w:t>
      </w:r>
      <w:r w:rsidR="00283174">
        <w:t>the</w:t>
      </w:r>
      <w:r w:rsidRPr="000D50D7">
        <w:t xml:space="preserve"> </w:t>
      </w:r>
      <w:r w:rsidR="00283174">
        <w:t>temporary</w:t>
      </w:r>
      <w:r w:rsidRPr="000D50D7">
        <w:t xml:space="preserve"> </w:t>
      </w:r>
      <w:r w:rsidR="00283174">
        <w:t>prohibition</w:t>
      </w:r>
      <w:r w:rsidRPr="000D50D7">
        <w:t xml:space="preserve"> </w:t>
      </w:r>
      <w:r w:rsidR="00283174">
        <w:t>or</w:t>
      </w:r>
      <w:r w:rsidRPr="000D50D7">
        <w:t xml:space="preserve"> </w:t>
      </w:r>
      <w:r w:rsidR="00283174">
        <w:t>restriction</w:t>
      </w:r>
      <w:r w:rsidRPr="000D50D7">
        <w:t xml:space="preserve"> </w:t>
      </w:r>
      <w:r w:rsidR="00283174">
        <w:t>of</w:t>
      </w:r>
      <w:r w:rsidRPr="000D50D7">
        <w:t xml:space="preserve"> </w:t>
      </w:r>
      <w:r w:rsidR="00283174">
        <w:t>use</w:t>
      </w:r>
      <w:r w:rsidRPr="000D50D7">
        <w:t xml:space="preserve"> </w:t>
      </w:r>
      <w:r w:rsidR="00283174">
        <w:t>of</w:t>
      </w:r>
      <w:r w:rsidRPr="000D50D7">
        <w:t xml:space="preserve"> </w:t>
      </w:r>
      <w:r w:rsidR="00283174">
        <w:t>streets</w:t>
      </w:r>
      <w:r w:rsidRPr="000D50D7">
        <w:t xml:space="preserve"> </w:t>
      </w:r>
      <w:r w:rsidR="00283174">
        <w:t>under</w:t>
      </w:r>
      <w:r w:rsidRPr="000D50D7">
        <w:t xml:space="preserve"> </w:t>
      </w:r>
      <w:r w:rsidR="00283174">
        <w:t>the</w:t>
      </w:r>
      <w:r w:rsidRPr="000D50D7">
        <w:t xml:space="preserve"> </w:t>
      </w:r>
      <w:r w:rsidR="00283174">
        <w:t>powers</w:t>
      </w:r>
      <w:r w:rsidRPr="000D50D7">
        <w:t xml:space="preserve"> </w:t>
      </w:r>
      <w:r w:rsidR="00283174">
        <w:t>conferred</w:t>
      </w:r>
      <w:r w:rsidRPr="000D50D7">
        <w:t xml:space="preserve"> </w:t>
      </w:r>
      <w:r w:rsidR="00283174">
        <w:t>by</w:t>
      </w:r>
      <w:r w:rsidRPr="000D50D7">
        <w:t xml:space="preserve"> </w:t>
      </w:r>
      <w:r w:rsidR="00283174">
        <w:t>article</w:t>
      </w:r>
      <w:r w:rsidRPr="000D50D7">
        <w:t xml:space="preserve"> </w:t>
      </w:r>
      <w:r w:rsidR="00283174">
        <w:fldChar w:fldCharType="begin"/>
      </w:r>
      <w:r w:rsidR="00283174">
        <w:instrText xml:space="preserve"> REF _Ref77863755 \r \h </w:instrText>
      </w:r>
      <w:r w:rsidR="00283174">
        <w:fldChar w:fldCharType="separate"/>
      </w:r>
      <w:r>
        <w:t>11</w:t>
      </w:r>
      <w:r w:rsidR="00283174">
        <w:fldChar w:fldCharType="end"/>
      </w:r>
      <w:r w:rsidRPr="000D50D7">
        <w:t xml:space="preserve"> </w:t>
      </w:r>
      <w:r w:rsidR="00283174">
        <w:t>(</w:t>
      </w:r>
      <w:r w:rsidR="00FA6C6A">
        <w:t>t</w:t>
      </w:r>
      <w:r w:rsidR="00283174">
        <w:t>emporary</w:t>
      </w:r>
      <w:r w:rsidRPr="000D50D7">
        <w:t xml:space="preserve"> </w:t>
      </w:r>
      <w:r w:rsidR="00FA6C6A">
        <w:t>closure</w:t>
      </w:r>
      <w:r w:rsidRPr="000D50D7">
        <w:t xml:space="preserve"> </w:t>
      </w:r>
      <w:r w:rsidR="00283174">
        <w:t>of</w:t>
      </w:r>
      <w:r w:rsidRPr="000D50D7">
        <w:t xml:space="preserve"> </w:t>
      </w:r>
      <w:r w:rsidR="00283174">
        <w:t>public</w:t>
      </w:r>
      <w:r w:rsidRPr="000D50D7">
        <w:t xml:space="preserve"> </w:t>
      </w:r>
      <w:r w:rsidR="00283174">
        <w:t>rights</w:t>
      </w:r>
      <w:r w:rsidRPr="000D50D7">
        <w:t xml:space="preserve"> </w:t>
      </w:r>
      <w:r w:rsidR="00283174">
        <w:t>of</w:t>
      </w:r>
      <w:r w:rsidRPr="000D50D7">
        <w:t xml:space="preserve"> </w:t>
      </w:r>
      <w:r w:rsidR="00283174">
        <w:t>way),</w:t>
      </w:r>
      <w:r w:rsidRPr="000D50D7">
        <w:t xml:space="preserve"> </w:t>
      </w:r>
      <w:r w:rsidR="00283174">
        <w:t>a</w:t>
      </w:r>
      <w:r w:rsidRPr="000D50D7">
        <w:t xml:space="preserve"> </w:t>
      </w:r>
      <w:r w:rsidR="00283174">
        <w:t>utility</w:t>
      </w:r>
      <w:r w:rsidRPr="000D50D7">
        <w:t xml:space="preserve"> </w:t>
      </w:r>
      <w:r w:rsidR="00283174">
        <w:t>undertaker</w:t>
      </w:r>
      <w:r w:rsidRPr="000D50D7">
        <w:t xml:space="preserve"> </w:t>
      </w:r>
      <w:r w:rsidR="00283174">
        <w:t>is</w:t>
      </w:r>
      <w:r w:rsidRPr="000D50D7">
        <w:t xml:space="preserve"> </w:t>
      </w:r>
      <w:r w:rsidR="00283174">
        <w:t>at</w:t>
      </w:r>
      <w:r w:rsidRPr="000D50D7">
        <w:t xml:space="preserve"> </w:t>
      </w:r>
      <w:r w:rsidR="00283174">
        <w:t>liberty</w:t>
      </w:r>
      <w:r w:rsidRPr="000D50D7">
        <w:t xml:space="preserve"> </w:t>
      </w:r>
      <w:r w:rsidR="00283174">
        <w:t>at</w:t>
      </w:r>
      <w:r w:rsidRPr="000D50D7">
        <w:t xml:space="preserve"> </w:t>
      </w:r>
      <w:r w:rsidR="00283174">
        <w:t>all</w:t>
      </w:r>
      <w:r w:rsidRPr="000D50D7">
        <w:t xml:space="preserve"> </w:t>
      </w:r>
      <w:r w:rsidR="00283174">
        <w:t>times</w:t>
      </w:r>
      <w:r w:rsidRPr="000D50D7">
        <w:t xml:space="preserve"> </w:t>
      </w:r>
      <w:r w:rsidR="00283174">
        <w:t>to</w:t>
      </w:r>
      <w:r w:rsidRPr="000D50D7">
        <w:t xml:space="preserve"> </w:t>
      </w:r>
      <w:r w:rsidR="00283174">
        <w:t>take</w:t>
      </w:r>
      <w:r w:rsidRPr="000D50D7">
        <w:t xml:space="preserve"> </w:t>
      </w:r>
      <w:r w:rsidR="00283174">
        <w:t>all</w:t>
      </w:r>
      <w:r w:rsidRPr="000D50D7">
        <w:t xml:space="preserve"> </w:t>
      </w:r>
      <w:r w:rsidR="00283174">
        <w:t>necessary</w:t>
      </w:r>
      <w:r w:rsidRPr="000D50D7">
        <w:t xml:space="preserve"> </w:t>
      </w:r>
      <w:r w:rsidR="00283174">
        <w:t>access</w:t>
      </w:r>
      <w:r w:rsidRPr="000D50D7">
        <w:t xml:space="preserve"> </w:t>
      </w:r>
      <w:r w:rsidR="00283174">
        <w:t>across</w:t>
      </w:r>
      <w:r w:rsidRPr="000D50D7">
        <w:t xml:space="preserve"> </w:t>
      </w:r>
      <w:r w:rsidR="00283174">
        <w:t>any</w:t>
      </w:r>
      <w:r w:rsidRPr="000D50D7">
        <w:t xml:space="preserve"> </w:t>
      </w:r>
      <w:r w:rsidR="00283174">
        <w:t>such</w:t>
      </w:r>
      <w:r w:rsidRPr="000D50D7">
        <w:t xml:space="preserve"> </w:t>
      </w:r>
      <w:r w:rsidR="00283174">
        <w:t>street</w:t>
      </w:r>
      <w:r w:rsidRPr="000D50D7">
        <w:t xml:space="preserve"> </w:t>
      </w:r>
      <w:r w:rsidR="00283174">
        <w:t>and</w:t>
      </w:r>
      <w:r w:rsidRPr="000D50D7">
        <w:t xml:space="preserve"> </w:t>
      </w:r>
      <w:r w:rsidR="00283174">
        <w:t>to</w:t>
      </w:r>
      <w:r w:rsidRPr="000D50D7">
        <w:t xml:space="preserve"> </w:t>
      </w:r>
      <w:r w:rsidR="00283174">
        <w:t>execute</w:t>
      </w:r>
      <w:r w:rsidRPr="000D50D7">
        <w:t xml:space="preserve"> </w:t>
      </w:r>
      <w:r w:rsidR="00283174">
        <w:t>and</w:t>
      </w:r>
      <w:r w:rsidRPr="000D50D7">
        <w:t xml:space="preserve"> </w:t>
      </w:r>
      <w:r w:rsidR="00283174">
        <w:t>do</w:t>
      </w:r>
      <w:r w:rsidRPr="000D50D7">
        <w:t xml:space="preserve"> </w:t>
      </w:r>
      <w:r w:rsidR="00283174">
        <w:t>all</w:t>
      </w:r>
      <w:r w:rsidRPr="000D50D7">
        <w:t xml:space="preserve"> </w:t>
      </w:r>
      <w:r w:rsidR="00283174">
        <w:t>such</w:t>
      </w:r>
      <w:r w:rsidRPr="000D50D7">
        <w:t xml:space="preserve"> </w:t>
      </w:r>
      <w:r w:rsidR="00283174">
        <w:t>works</w:t>
      </w:r>
      <w:r w:rsidRPr="000D50D7">
        <w:t xml:space="preserve"> </w:t>
      </w:r>
      <w:r w:rsidR="00283174">
        <w:t>and</w:t>
      </w:r>
      <w:r w:rsidRPr="000D50D7">
        <w:t xml:space="preserve"> </w:t>
      </w:r>
      <w:r w:rsidR="00283174">
        <w:t>things</w:t>
      </w:r>
      <w:r w:rsidRPr="000D50D7">
        <w:t xml:space="preserve"> </w:t>
      </w:r>
      <w:r w:rsidR="00283174">
        <w:t>in,</w:t>
      </w:r>
      <w:r w:rsidRPr="000D50D7">
        <w:t xml:space="preserve"> </w:t>
      </w:r>
      <w:r w:rsidR="00283174">
        <w:t>upon</w:t>
      </w:r>
      <w:r w:rsidRPr="000D50D7">
        <w:t xml:space="preserve"> </w:t>
      </w:r>
      <w:r w:rsidR="00283174">
        <w:t>or</w:t>
      </w:r>
      <w:r w:rsidRPr="000D50D7">
        <w:t xml:space="preserve"> </w:t>
      </w:r>
      <w:r w:rsidR="00283174">
        <w:t>under</w:t>
      </w:r>
      <w:r w:rsidRPr="000D50D7">
        <w:t xml:space="preserve"> </w:t>
      </w:r>
      <w:r w:rsidR="00283174">
        <w:t>any</w:t>
      </w:r>
      <w:r w:rsidRPr="000D50D7">
        <w:t xml:space="preserve"> </w:t>
      </w:r>
      <w:r w:rsidR="00283174">
        <w:t>such</w:t>
      </w:r>
      <w:r w:rsidRPr="000D50D7">
        <w:t xml:space="preserve"> </w:t>
      </w:r>
      <w:r w:rsidR="00283174">
        <w:t>street</w:t>
      </w:r>
      <w:r w:rsidRPr="000D50D7">
        <w:t xml:space="preserve"> </w:t>
      </w:r>
      <w:r w:rsidR="00283174">
        <w:t>as</w:t>
      </w:r>
      <w:r w:rsidRPr="000D50D7">
        <w:t xml:space="preserve"> </w:t>
      </w:r>
      <w:r w:rsidR="00283174">
        <w:t>may</w:t>
      </w:r>
      <w:r w:rsidRPr="000D50D7">
        <w:t xml:space="preserve"> </w:t>
      </w:r>
      <w:r w:rsidR="00283174">
        <w:t>be</w:t>
      </w:r>
      <w:r w:rsidRPr="000D50D7">
        <w:t xml:space="preserve"> </w:t>
      </w:r>
      <w:r w:rsidR="00283174">
        <w:t>reasonably</w:t>
      </w:r>
      <w:r w:rsidRPr="000D50D7">
        <w:t xml:space="preserve"> </w:t>
      </w:r>
      <w:r w:rsidR="00283174">
        <w:t>necessary</w:t>
      </w:r>
      <w:r w:rsidRPr="000D50D7">
        <w:t xml:space="preserve"> </w:t>
      </w:r>
      <w:r w:rsidR="00283174">
        <w:t>or</w:t>
      </w:r>
      <w:r w:rsidRPr="000D50D7">
        <w:t xml:space="preserve"> </w:t>
      </w:r>
      <w:r w:rsidR="00283174">
        <w:t>desirable</w:t>
      </w:r>
      <w:r w:rsidRPr="000D50D7">
        <w:t xml:space="preserve"> </w:t>
      </w:r>
      <w:r w:rsidR="00283174">
        <w:t>to</w:t>
      </w:r>
      <w:r w:rsidRPr="000D50D7">
        <w:t xml:space="preserve"> </w:t>
      </w:r>
      <w:r w:rsidR="00283174">
        <w:t>enable</w:t>
      </w:r>
      <w:r w:rsidRPr="000D50D7">
        <w:t xml:space="preserve"> </w:t>
      </w:r>
      <w:r w:rsidR="00283174">
        <w:t>it</w:t>
      </w:r>
      <w:r w:rsidRPr="000D50D7">
        <w:t xml:space="preserve"> </w:t>
      </w:r>
      <w:r w:rsidR="00283174">
        <w:t>to</w:t>
      </w:r>
      <w:r w:rsidRPr="000D50D7">
        <w:t xml:space="preserve"> </w:t>
      </w:r>
      <w:r w:rsidR="00283174">
        <w:t>maintain</w:t>
      </w:r>
      <w:r w:rsidRPr="000D50D7">
        <w:t xml:space="preserve"> </w:t>
      </w:r>
      <w:r w:rsidR="00283174">
        <w:t>any</w:t>
      </w:r>
      <w:r w:rsidRPr="000D50D7">
        <w:t xml:space="preserve"> </w:t>
      </w:r>
      <w:r w:rsidR="00283174">
        <w:t>apparatus</w:t>
      </w:r>
      <w:r w:rsidRPr="000D50D7">
        <w:t xml:space="preserve"> </w:t>
      </w:r>
      <w:r w:rsidR="00283174">
        <w:t>which</w:t>
      </w:r>
      <w:r w:rsidRPr="000D50D7">
        <w:t xml:space="preserve"> </w:t>
      </w:r>
      <w:r w:rsidR="00283174">
        <w:t>at</w:t>
      </w:r>
      <w:r w:rsidRPr="000D50D7">
        <w:t xml:space="preserve"> </w:t>
      </w:r>
      <w:r w:rsidR="00283174">
        <w:t>the</w:t>
      </w:r>
      <w:r w:rsidRPr="000D50D7">
        <w:t xml:space="preserve"> </w:t>
      </w:r>
      <w:r w:rsidR="00283174">
        <w:t>time</w:t>
      </w:r>
      <w:r w:rsidRPr="000D50D7">
        <w:t xml:space="preserve"> </w:t>
      </w:r>
      <w:r w:rsidR="00283174">
        <w:t>of</w:t>
      </w:r>
      <w:r w:rsidRPr="000D50D7">
        <w:t xml:space="preserve"> </w:t>
      </w:r>
      <w:r w:rsidR="00283174">
        <w:t>the</w:t>
      </w:r>
      <w:r w:rsidRPr="000D50D7">
        <w:t xml:space="preserve"> </w:t>
      </w:r>
      <w:r w:rsidR="00283174">
        <w:t>prohibition</w:t>
      </w:r>
      <w:r w:rsidRPr="000D50D7">
        <w:t xml:space="preserve"> </w:t>
      </w:r>
      <w:r w:rsidR="00283174">
        <w:t>or</w:t>
      </w:r>
      <w:r w:rsidRPr="000D50D7">
        <w:t xml:space="preserve"> </w:t>
      </w:r>
      <w:r w:rsidR="00283174">
        <w:t>restriction</w:t>
      </w:r>
      <w:r w:rsidRPr="000D50D7">
        <w:t xml:space="preserve"> </w:t>
      </w:r>
      <w:r w:rsidR="00283174">
        <w:t>was</w:t>
      </w:r>
      <w:r w:rsidRPr="000D50D7">
        <w:t xml:space="preserve"> </w:t>
      </w:r>
      <w:r w:rsidR="00283174">
        <w:t>in</w:t>
      </w:r>
      <w:r w:rsidRPr="000D50D7">
        <w:t xml:space="preserve"> </w:t>
      </w:r>
      <w:r w:rsidR="00283174">
        <w:t>that</w:t>
      </w:r>
      <w:r w:rsidRPr="000D50D7">
        <w:t xml:space="preserve"> </w:t>
      </w:r>
      <w:r w:rsidR="00283174">
        <w:t>street.</w:t>
      </w:r>
    </w:p>
    <w:p w14:paraId="63EF8313" w14:textId="77777777" w:rsidR="00283174" w:rsidRDefault="000D50D7" w:rsidP="00283174">
      <w:pPr>
        <w:pStyle w:val="N1"/>
      </w:pPr>
      <w:r w:rsidRPr="000D50D7">
        <w:t> </w:t>
      </w:r>
      <w:r w:rsidR="00283174">
        <w:t>Regardless</w:t>
      </w:r>
      <w:r w:rsidRPr="000D50D7">
        <w:t xml:space="preserve"> </w:t>
      </w:r>
      <w:r w:rsidR="00283174">
        <w:t>of</w:t>
      </w:r>
      <w:r w:rsidRPr="000D50D7">
        <w:t xml:space="preserve"> </w:t>
      </w:r>
      <w:r w:rsidR="00283174">
        <w:t>any</w:t>
      </w:r>
      <w:r w:rsidRPr="000D50D7">
        <w:t xml:space="preserve"> </w:t>
      </w:r>
      <w:r w:rsidR="00283174">
        <w:t>provision</w:t>
      </w:r>
      <w:r w:rsidRPr="000D50D7">
        <w:t xml:space="preserve"> </w:t>
      </w:r>
      <w:r w:rsidR="00283174">
        <w:t>in</w:t>
      </w:r>
      <w:r w:rsidRPr="000D50D7">
        <w:t xml:space="preserve"> </w:t>
      </w:r>
      <w:r w:rsidR="00283174">
        <w:t>this</w:t>
      </w:r>
      <w:r w:rsidRPr="000D50D7">
        <w:t xml:space="preserve"> </w:t>
      </w:r>
      <w:r w:rsidR="00283174">
        <w:t>Order</w:t>
      </w:r>
      <w:r w:rsidRPr="000D50D7">
        <w:t xml:space="preserve"> </w:t>
      </w:r>
      <w:r w:rsidR="00283174">
        <w:t>or</w:t>
      </w:r>
      <w:r w:rsidRPr="000D50D7">
        <w:t xml:space="preserve"> </w:t>
      </w:r>
      <w:r w:rsidR="00283174">
        <w:t>anything</w:t>
      </w:r>
      <w:r w:rsidRPr="000D50D7">
        <w:t xml:space="preserve"> </w:t>
      </w:r>
      <w:r w:rsidR="00283174">
        <w:t>shown</w:t>
      </w:r>
      <w:r w:rsidRPr="000D50D7">
        <w:t xml:space="preserve"> </w:t>
      </w:r>
      <w:r w:rsidR="00283174">
        <w:t>on</w:t>
      </w:r>
      <w:r w:rsidRPr="000D50D7">
        <w:t xml:space="preserve"> </w:t>
      </w:r>
      <w:r w:rsidR="00283174">
        <w:t>the</w:t>
      </w:r>
      <w:r w:rsidRPr="000D50D7">
        <w:t xml:space="preserve"> </w:t>
      </w:r>
      <w:r w:rsidR="00283174">
        <w:t>land</w:t>
      </w:r>
      <w:r w:rsidRPr="000D50D7">
        <w:t xml:space="preserve"> </w:t>
      </w:r>
      <w:r w:rsidR="00283174">
        <w:t>plans,</w:t>
      </w:r>
      <w:r w:rsidRPr="000D50D7">
        <w:t xml:space="preserve"> </w:t>
      </w:r>
      <w:r w:rsidR="00283174">
        <w:t>the</w:t>
      </w:r>
      <w:r w:rsidRPr="000D50D7">
        <w:t xml:space="preserve"> </w:t>
      </w:r>
      <w:r w:rsidR="00283174">
        <w:t>undertaker</w:t>
      </w:r>
      <w:r w:rsidRPr="000D50D7">
        <w:t xml:space="preserve"> </w:t>
      </w:r>
      <w:r w:rsidR="00283174">
        <w:t>must</w:t>
      </w:r>
      <w:r w:rsidRPr="000D50D7">
        <w:t xml:space="preserve"> </w:t>
      </w:r>
      <w:r w:rsidR="00283174">
        <w:t>not</w:t>
      </w:r>
      <w:r w:rsidRPr="000D50D7">
        <w:t xml:space="preserve"> </w:t>
      </w:r>
      <w:r w:rsidR="00283174">
        <w:t>acquire</w:t>
      </w:r>
      <w:r w:rsidRPr="000D50D7">
        <w:t xml:space="preserve"> </w:t>
      </w:r>
      <w:r w:rsidR="00283174">
        <w:t>any</w:t>
      </w:r>
      <w:r w:rsidRPr="000D50D7">
        <w:t xml:space="preserve"> </w:t>
      </w:r>
      <w:r w:rsidR="00283174">
        <w:t>apparatus</w:t>
      </w:r>
      <w:r w:rsidRPr="000D50D7">
        <w:t xml:space="preserve"> </w:t>
      </w:r>
      <w:r w:rsidR="00283174">
        <w:t>otherwise</w:t>
      </w:r>
      <w:r w:rsidRPr="000D50D7">
        <w:t xml:space="preserve"> </w:t>
      </w:r>
      <w:r w:rsidR="00283174">
        <w:t>than</w:t>
      </w:r>
      <w:r w:rsidRPr="000D50D7">
        <w:t xml:space="preserve"> </w:t>
      </w:r>
      <w:r w:rsidR="00283174">
        <w:t>with</w:t>
      </w:r>
      <w:r w:rsidRPr="000D50D7">
        <w:t xml:space="preserve"> </w:t>
      </w:r>
      <w:r w:rsidR="00283174">
        <w:t>the</w:t>
      </w:r>
      <w:r w:rsidRPr="000D50D7">
        <w:t xml:space="preserve"> </w:t>
      </w:r>
      <w:r w:rsidR="00283174">
        <w:t>prior</w:t>
      </w:r>
      <w:r w:rsidRPr="000D50D7">
        <w:t xml:space="preserve"> </w:t>
      </w:r>
      <w:r w:rsidR="00283174">
        <w:t>written</w:t>
      </w:r>
      <w:r w:rsidRPr="000D50D7">
        <w:t xml:space="preserve"> </w:t>
      </w:r>
      <w:r w:rsidR="00283174">
        <w:t>agreement</w:t>
      </w:r>
      <w:r w:rsidRPr="000D50D7">
        <w:t xml:space="preserve"> </w:t>
      </w:r>
      <w:r w:rsidR="00283174">
        <w:t>of</w:t>
      </w:r>
      <w:r w:rsidRPr="000D50D7">
        <w:t xml:space="preserve"> </w:t>
      </w:r>
      <w:r w:rsidR="00283174">
        <w:t>the</w:t>
      </w:r>
      <w:r w:rsidRPr="000D50D7">
        <w:t xml:space="preserve"> </w:t>
      </w:r>
      <w:r w:rsidR="00283174">
        <w:t>utility</w:t>
      </w:r>
      <w:r w:rsidRPr="000D50D7">
        <w:t xml:space="preserve"> </w:t>
      </w:r>
      <w:r w:rsidR="00283174">
        <w:t>undertaker.</w:t>
      </w:r>
    </w:p>
    <w:p w14:paraId="76846B02" w14:textId="77777777" w:rsidR="00283174" w:rsidRDefault="00283174" w:rsidP="00283174">
      <w:pPr>
        <w:pStyle w:val="N1"/>
      </w:pPr>
      <w:bookmarkStart w:id="1285" w:name="_Ref95832823"/>
      <w:r>
        <w:t>—</w:t>
      </w:r>
      <w:r>
        <w:fldChar w:fldCharType="begin"/>
      </w:r>
      <w:r>
        <w:instrText xml:space="preserve"> LISTNUM "SEQ1" \l 2 </w:instrText>
      </w:r>
      <w:r>
        <w:fldChar w:fldCharType="end"/>
      </w:r>
      <w:r w:rsidR="000D50D7" w:rsidRPr="000D50D7">
        <w:t> </w:t>
      </w:r>
      <w:r>
        <w:t>If,</w:t>
      </w:r>
      <w:r w:rsidR="000D50D7" w:rsidRPr="000D50D7">
        <w:t xml:space="preserve"> </w:t>
      </w:r>
      <w:r>
        <w:t>in</w:t>
      </w:r>
      <w:r w:rsidR="000D50D7" w:rsidRPr="000D50D7">
        <w:t xml:space="preserve"> </w:t>
      </w:r>
      <w:r>
        <w:t>the</w:t>
      </w:r>
      <w:r w:rsidR="000D50D7" w:rsidRPr="000D50D7">
        <w:t xml:space="preserve"> </w:t>
      </w:r>
      <w:r>
        <w:t>exercise</w:t>
      </w:r>
      <w:r w:rsidR="000D50D7" w:rsidRPr="000D50D7">
        <w:t xml:space="preserve"> </w:t>
      </w:r>
      <w:r>
        <w:t>of</w:t>
      </w:r>
      <w:r w:rsidR="000D50D7" w:rsidRPr="000D50D7">
        <w:t xml:space="preserve"> </w:t>
      </w:r>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this</w:t>
      </w:r>
      <w:r w:rsidR="000D50D7" w:rsidRPr="000D50D7">
        <w:t xml:space="preserve"> </w:t>
      </w:r>
      <w:r>
        <w:t>Order,</w:t>
      </w:r>
      <w:r w:rsidR="000D50D7" w:rsidRPr="000D50D7">
        <w:t xml:space="preserve"> </w:t>
      </w:r>
      <w:r>
        <w:t>the</w:t>
      </w:r>
      <w:r w:rsidR="000D50D7" w:rsidRPr="000D50D7">
        <w:t xml:space="preserve"> </w:t>
      </w:r>
      <w:r>
        <w:t>undertaker</w:t>
      </w:r>
      <w:r w:rsidR="000D50D7" w:rsidRPr="000D50D7">
        <w:t xml:space="preserve"> </w:t>
      </w:r>
      <w:r>
        <w:t>acquires</w:t>
      </w:r>
      <w:r w:rsidR="000D50D7" w:rsidRPr="000D50D7">
        <w:t xml:space="preserve"> </w:t>
      </w:r>
      <w:r>
        <w:t>any</w:t>
      </w:r>
      <w:r w:rsidR="000D50D7" w:rsidRPr="000D50D7">
        <w:t xml:space="preserve"> </w:t>
      </w:r>
      <w:r>
        <w:t>interest</w:t>
      </w:r>
      <w:r w:rsidR="000D50D7" w:rsidRPr="000D50D7">
        <w:t xml:space="preserve"> </w:t>
      </w:r>
      <w:r>
        <w:t>in</w:t>
      </w:r>
      <w:r w:rsidR="000D50D7" w:rsidRPr="000D50D7">
        <w:t xml:space="preserve"> </w:t>
      </w:r>
      <w:r>
        <w:t>any</w:t>
      </w:r>
      <w:r w:rsidR="000D50D7" w:rsidRPr="000D50D7">
        <w:t xml:space="preserve"> </w:t>
      </w:r>
      <w:r>
        <w:t>land</w:t>
      </w:r>
      <w:r w:rsidR="000D50D7" w:rsidRPr="000D50D7">
        <w:t xml:space="preserve"> </w:t>
      </w:r>
      <w:r>
        <w:t>in</w:t>
      </w:r>
      <w:r w:rsidR="000D50D7" w:rsidRPr="000D50D7">
        <w:t xml:space="preserve"> </w:t>
      </w:r>
      <w:r>
        <w:t>which</w:t>
      </w:r>
      <w:r w:rsidR="000D50D7" w:rsidRPr="000D50D7">
        <w:t xml:space="preserve"> </w:t>
      </w:r>
      <w:r>
        <w:t>any</w:t>
      </w:r>
      <w:r w:rsidR="000D50D7" w:rsidRPr="000D50D7">
        <w:t xml:space="preserve"> </w:t>
      </w:r>
      <w:r>
        <w:t>apparatus</w:t>
      </w:r>
      <w:r w:rsidR="000D50D7" w:rsidRPr="000D50D7">
        <w:t xml:space="preserve"> </w:t>
      </w:r>
      <w:r>
        <w:t>is</w:t>
      </w:r>
      <w:r w:rsidR="000D50D7" w:rsidRPr="000D50D7">
        <w:t xml:space="preserve"> </w:t>
      </w:r>
      <w:r>
        <w:t>placed</w:t>
      </w:r>
      <w:r w:rsidR="000D50D7" w:rsidRPr="000D50D7">
        <w:t xml:space="preserve"> </w:t>
      </w:r>
      <w:r>
        <w:t>or</w:t>
      </w:r>
      <w:r w:rsidR="000D50D7" w:rsidRPr="000D50D7">
        <w:t xml:space="preserve"> </w:t>
      </w:r>
      <w:r>
        <w:t>over</w:t>
      </w:r>
      <w:r w:rsidR="000D50D7" w:rsidRPr="000D50D7">
        <w:t xml:space="preserve"> </w:t>
      </w:r>
      <w:r>
        <w:t>which</w:t>
      </w:r>
      <w:r w:rsidR="000D50D7" w:rsidRPr="000D50D7">
        <w:t xml:space="preserve"> </w:t>
      </w:r>
      <w:r>
        <w:t>access</w:t>
      </w:r>
      <w:r w:rsidR="000D50D7" w:rsidRPr="000D50D7">
        <w:t xml:space="preserve"> </w:t>
      </w:r>
      <w:r>
        <w:t>to</w:t>
      </w:r>
      <w:r w:rsidR="000D50D7" w:rsidRPr="000D50D7">
        <w:t xml:space="preserve"> </w:t>
      </w:r>
      <w:r>
        <w:t>any</w:t>
      </w:r>
      <w:r w:rsidR="000D50D7" w:rsidRPr="000D50D7">
        <w:t xml:space="preserve"> </w:t>
      </w:r>
      <w:r>
        <w:t>apparatus</w:t>
      </w:r>
      <w:r w:rsidR="000D50D7" w:rsidRPr="000D50D7">
        <w:t xml:space="preserve"> </w:t>
      </w:r>
      <w:r>
        <w:t>is</w:t>
      </w:r>
      <w:r w:rsidR="000D50D7" w:rsidRPr="000D50D7">
        <w:t xml:space="preserve"> </w:t>
      </w:r>
      <w:r>
        <w:t>enjoyed</w:t>
      </w:r>
      <w:r w:rsidR="000D50D7" w:rsidRPr="000D50D7">
        <w:t xml:space="preserve"> </w:t>
      </w:r>
      <w:r>
        <w:t>or</w:t>
      </w:r>
      <w:r w:rsidR="000D50D7" w:rsidRPr="000D50D7">
        <w:t xml:space="preserve"> </w:t>
      </w:r>
      <w:r>
        <w:t>requires</w:t>
      </w:r>
      <w:r w:rsidR="000D50D7" w:rsidRPr="000D50D7">
        <w:t xml:space="preserve"> </w:t>
      </w:r>
      <w:r>
        <w:t>that</w:t>
      </w:r>
      <w:r w:rsidR="000D50D7" w:rsidRPr="000D50D7">
        <w:t xml:space="preserve"> </w:t>
      </w:r>
      <w:r>
        <w:t>the</w:t>
      </w:r>
      <w:r w:rsidR="000D50D7" w:rsidRPr="000D50D7">
        <w:t xml:space="preserve"> </w:t>
      </w:r>
      <w:r>
        <w:t>utility</w:t>
      </w:r>
      <w:r w:rsidR="000D50D7" w:rsidRPr="000D50D7">
        <w:t xml:space="preserve"> </w:t>
      </w:r>
      <w:r>
        <w:t>undertaker’s</w:t>
      </w:r>
      <w:r w:rsidR="000D50D7" w:rsidRPr="000D50D7">
        <w:t xml:space="preserve"> </w:t>
      </w:r>
      <w:r>
        <w:t>apparatus</w:t>
      </w:r>
      <w:r w:rsidR="000D50D7" w:rsidRPr="000D50D7">
        <w:t xml:space="preserve"> </w:t>
      </w:r>
      <w:r>
        <w:t>is</w:t>
      </w:r>
      <w:r w:rsidR="000D50D7" w:rsidRPr="000D50D7">
        <w:t xml:space="preserve"> </w:t>
      </w:r>
      <w:r>
        <w:t>relocated</w:t>
      </w:r>
      <w:r w:rsidR="000D50D7" w:rsidRPr="000D50D7">
        <w:t xml:space="preserve"> </w:t>
      </w:r>
      <w:r>
        <w:t>or</w:t>
      </w:r>
      <w:r w:rsidR="000D50D7" w:rsidRPr="000D50D7">
        <w:t xml:space="preserve"> </w:t>
      </w:r>
      <w:r>
        <w:t>diverted,</w:t>
      </w:r>
      <w:r w:rsidR="000D50D7" w:rsidRPr="000D50D7">
        <w:t xml:space="preserve"> </w:t>
      </w:r>
      <w:r>
        <w:t>that</w:t>
      </w:r>
      <w:r w:rsidR="000D50D7" w:rsidRPr="000D50D7">
        <w:t xml:space="preserve"> </w:t>
      </w:r>
      <w:r>
        <w:t>apparatus</w:t>
      </w:r>
      <w:r w:rsidR="000D50D7" w:rsidRPr="000D50D7">
        <w:t xml:space="preserve"> </w:t>
      </w:r>
      <w:r>
        <w:t>must</w:t>
      </w:r>
      <w:r w:rsidR="000D50D7" w:rsidRPr="000D50D7">
        <w:t xml:space="preserve"> </w:t>
      </w:r>
      <w:r>
        <w:t>not</w:t>
      </w:r>
      <w:r w:rsidR="000D50D7" w:rsidRPr="000D50D7">
        <w:t xml:space="preserve"> </w:t>
      </w:r>
      <w:r>
        <w:t>be</w:t>
      </w:r>
      <w:r w:rsidR="000D50D7" w:rsidRPr="000D50D7">
        <w:t xml:space="preserve"> </w:t>
      </w:r>
      <w:r>
        <w:t>removed</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and</w:t>
      </w:r>
      <w:r w:rsidR="000D50D7" w:rsidRPr="000D50D7">
        <w:t xml:space="preserve"> </w:t>
      </w:r>
      <w:r>
        <w:t>any</w:t>
      </w:r>
      <w:r w:rsidR="000D50D7" w:rsidRPr="000D50D7">
        <w:t xml:space="preserve"> </w:t>
      </w:r>
      <w:r>
        <w:t>right</w:t>
      </w:r>
      <w:r w:rsidR="000D50D7" w:rsidRPr="000D50D7">
        <w:t xml:space="preserve"> </w:t>
      </w:r>
      <w:r>
        <w:t>of</w:t>
      </w:r>
      <w:r w:rsidR="000D50D7" w:rsidRPr="000D50D7">
        <w:t xml:space="preserve"> </w:t>
      </w:r>
      <w:r>
        <w:t>a</w:t>
      </w:r>
      <w:r w:rsidR="000D50D7" w:rsidRPr="000D50D7">
        <w:t xml:space="preserve"> </w:t>
      </w:r>
      <w:r>
        <w:t>utility</w:t>
      </w:r>
      <w:r w:rsidR="000D50D7" w:rsidRPr="000D50D7">
        <w:t xml:space="preserve"> </w:t>
      </w:r>
      <w:r>
        <w:t>undertaker</w:t>
      </w:r>
      <w:r w:rsidR="000D50D7" w:rsidRPr="000D50D7">
        <w:t xml:space="preserve"> </w:t>
      </w:r>
      <w:r>
        <w:t>to</w:t>
      </w:r>
      <w:r w:rsidR="000D50D7" w:rsidRPr="000D50D7">
        <w:t xml:space="preserve"> </w:t>
      </w:r>
      <w:r>
        <w:t>maintain</w:t>
      </w:r>
      <w:r w:rsidR="000D50D7" w:rsidRPr="000D50D7">
        <w:t xml:space="preserve"> </w:t>
      </w:r>
      <w:r>
        <w:t>that</w:t>
      </w:r>
      <w:r w:rsidR="000D50D7" w:rsidRPr="000D50D7">
        <w:t xml:space="preserve"> </w:t>
      </w:r>
      <w:r>
        <w:t>apparatus</w:t>
      </w:r>
      <w:r w:rsidR="000D50D7" w:rsidRPr="000D50D7">
        <w:t xml:space="preserve"> </w:t>
      </w:r>
      <w:r>
        <w:t>in</w:t>
      </w:r>
      <w:r w:rsidR="000D50D7" w:rsidRPr="000D50D7">
        <w:t xml:space="preserve"> </w:t>
      </w:r>
      <w:r>
        <w:t>that</w:t>
      </w:r>
      <w:r w:rsidR="000D50D7" w:rsidRPr="000D50D7">
        <w:t xml:space="preserve"> </w:t>
      </w:r>
      <w:r>
        <w:t>land</w:t>
      </w:r>
      <w:r w:rsidR="000D50D7" w:rsidRPr="000D50D7">
        <w:t xml:space="preserve"> </w:t>
      </w:r>
      <w:r>
        <w:t>and</w:t>
      </w:r>
      <w:r w:rsidR="000D50D7" w:rsidRPr="000D50D7">
        <w:t xml:space="preserve"> </w:t>
      </w:r>
      <w:r>
        <w:t>to</w:t>
      </w:r>
      <w:r w:rsidR="000D50D7" w:rsidRPr="000D50D7">
        <w:t xml:space="preserve"> </w:t>
      </w:r>
      <w:r>
        <w:t>gain</w:t>
      </w:r>
      <w:r w:rsidR="000D50D7" w:rsidRPr="000D50D7">
        <w:t xml:space="preserve"> </w:t>
      </w:r>
      <w:r>
        <w:t>access</w:t>
      </w:r>
      <w:r w:rsidR="000D50D7" w:rsidRPr="000D50D7">
        <w:t xml:space="preserve"> </w:t>
      </w:r>
      <w:r>
        <w:t>to</w:t>
      </w:r>
      <w:r w:rsidR="000D50D7" w:rsidRPr="000D50D7">
        <w:t xml:space="preserve"> </w:t>
      </w:r>
      <w:r>
        <w:t>it</w:t>
      </w:r>
      <w:r w:rsidR="000D50D7" w:rsidRPr="000D50D7">
        <w:t xml:space="preserve"> </w:t>
      </w:r>
      <w:r>
        <w:t>must</w:t>
      </w:r>
      <w:r w:rsidR="000D50D7" w:rsidRPr="000D50D7">
        <w:t xml:space="preserve"> </w:t>
      </w:r>
      <w:r>
        <w:t>not</w:t>
      </w:r>
      <w:r w:rsidR="000D50D7" w:rsidRPr="000D50D7">
        <w:t xml:space="preserve"> </w:t>
      </w:r>
      <w:r>
        <w:t>be</w:t>
      </w:r>
      <w:r w:rsidR="000D50D7" w:rsidRPr="000D50D7">
        <w:t xml:space="preserve"> </w:t>
      </w:r>
      <w:r>
        <w:t>extinguished,</w:t>
      </w:r>
      <w:r w:rsidR="000D50D7" w:rsidRPr="000D50D7">
        <w:t xml:space="preserve"> </w:t>
      </w:r>
      <w:r>
        <w:t>until</w:t>
      </w:r>
      <w:r w:rsidR="000D50D7" w:rsidRPr="000D50D7">
        <w:t xml:space="preserve"> </w:t>
      </w:r>
      <w:r>
        <w:t>alternative</w:t>
      </w:r>
      <w:r w:rsidR="000D50D7" w:rsidRPr="000D50D7">
        <w:t xml:space="preserve"> </w:t>
      </w:r>
      <w:r>
        <w:t>apparatus</w:t>
      </w:r>
      <w:r w:rsidR="000D50D7" w:rsidRPr="000D50D7">
        <w:t xml:space="preserve"> </w:t>
      </w:r>
      <w:r>
        <w:t>has</w:t>
      </w:r>
      <w:r w:rsidR="000D50D7" w:rsidRPr="000D50D7">
        <w:t xml:space="preserve"> </w:t>
      </w:r>
      <w:r>
        <w:t>been</w:t>
      </w:r>
      <w:r w:rsidR="000D50D7" w:rsidRPr="000D50D7">
        <w:t xml:space="preserve"> </w:t>
      </w:r>
      <w:r>
        <w:t>constructed</w:t>
      </w:r>
      <w:r w:rsidR="000D50D7" w:rsidRPr="000D50D7">
        <w:t xml:space="preserve"> </w:t>
      </w:r>
      <w:r>
        <w:t>and</w:t>
      </w:r>
      <w:r w:rsidR="000D50D7" w:rsidRPr="000D50D7">
        <w:t xml:space="preserve"> </w:t>
      </w:r>
      <w:r>
        <w:t>is</w:t>
      </w:r>
      <w:r w:rsidR="000D50D7" w:rsidRPr="000D50D7">
        <w:t xml:space="preserve"> </w:t>
      </w:r>
      <w:r>
        <w:t>in</w:t>
      </w:r>
      <w:r w:rsidR="000D50D7" w:rsidRPr="000D50D7">
        <w:t xml:space="preserve"> </w:t>
      </w:r>
      <w:r>
        <w:t>operation,</w:t>
      </w:r>
      <w:r w:rsidR="000D50D7" w:rsidRPr="000D50D7">
        <w:t xml:space="preserve"> </w:t>
      </w:r>
      <w:r>
        <w:t>and</w:t>
      </w:r>
      <w:r w:rsidR="000D50D7" w:rsidRPr="000D50D7">
        <w:t xml:space="preserve"> </w:t>
      </w:r>
      <w:r>
        <w:t>access</w:t>
      </w:r>
      <w:r w:rsidR="000D50D7" w:rsidRPr="000D50D7">
        <w:t xml:space="preserve"> </w:t>
      </w:r>
      <w:r>
        <w:t>to</w:t>
      </w:r>
      <w:r w:rsidR="000D50D7" w:rsidRPr="000D50D7">
        <w:t xml:space="preserve"> </w:t>
      </w:r>
      <w:r>
        <w:t>it</w:t>
      </w:r>
      <w:r w:rsidR="000D50D7" w:rsidRPr="000D50D7">
        <w:t xml:space="preserve"> </w:t>
      </w:r>
      <w:r>
        <w:t>has</w:t>
      </w:r>
      <w:r w:rsidR="000D50D7" w:rsidRPr="000D50D7">
        <w:t xml:space="preserve"> </w:t>
      </w:r>
      <w:r>
        <w:t>been</w:t>
      </w:r>
      <w:r w:rsidR="000D50D7" w:rsidRPr="000D50D7">
        <w:t xml:space="preserve"> </w:t>
      </w:r>
      <w:r>
        <w:t>provided,</w:t>
      </w:r>
      <w:r w:rsidR="000D50D7" w:rsidRPr="000D50D7">
        <w:t xml:space="preserve"> </w:t>
      </w:r>
      <w:r>
        <w:t>to</w:t>
      </w:r>
      <w:r w:rsidR="000D50D7" w:rsidRPr="000D50D7">
        <w:t xml:space="preserve"> </w:t>
      </w:r>
      <w:r>
        <w:t>the</w:t>
      </w:r>
      <w:r w:rsidR="000D50D7" w:rsidRPr="000D50D7">
        <w:t xml:space="preserve"> </w:t>
      </w:r>
      <w:r>
        <w:t>reasonable</w:t>
      </w:r>
      <w:r w:rsidR="000D50D7" w:rsidRPr="000D50D7">
        <w:t xml:space="preserve"> </w:t>
      </w:r>
      <w:r>
        <w:t>satisfaction</w:t>
      </w:r>
      <w:r w:rsidR="000D50D7" w:rsidRPr="000D50D7">
        <w:t xml:space="preserve"> </w:t>
      </w:r>
      <w:r>
        <w:t>of</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sub-paragraphs</w:t>
      </w:r>
      <w:r w:rsidR="000D50D7" w:rsidRPr="000D50D7">
        <w:t xml:space="preserve"> </w:t>
      </w:r>
      <w:r>
        <w:fldChar w:fldCharType="begin"/>
      </w:r>
      <w:r>
        <w:instrText xml:space="preserve"> REF _Ref95832273 \r \h </w:instrText>
      </w:r>
      <w:r>
        <w:fldChar w:fldCharType="separate"/>
      </w:r>
      <w:r w:rsidR="000D50D7">
        <w:t>(2)</w:t>
      </w:r>
      <w:r>
        <w:fldChar w:fldCharType="end"/>
      </w:r>
      <w:r w:rsidR="000D50D7" w:rsidRPr="000D50D7">
        <w:t xml:space="preserve"> </w:t>
      </w:r>
      <w:r>
        <w:t>to</w:t>
      </w:r>
      <w:r w:rsidR="000D50D7" w:rsidRPr="000D50D7">
        <w:t xml:space="preserve"> </w:t>
      </w:r>
      <w:r>
        <w:fldChar w:fldCharType="begin"/>
      </w:r>
      <w:r>
        <w:instrText xml:space="preserve"> REF _Ref95832285 \r \h </w:instrText>
      </w:r>
      <w:r>
        <w:fldChar w:fldCharType="separate"/>
      </w:r>
      <w:r w:rsidR="000D50D7">
        <w:t>(6)</w:t>
      </w:r>
      <w:r>
        <w:fldChar w:fldCharType="end"/>
      </w:r>
      <w:r>
        <w:t>.</w:t>
      </w:r>
      <w:bookmarkEnd w:id="1285"/>
    </w:p>
    <w:p w14:paraId="510A1646" w14:textId="77777777" w:rsidR="00283174" w:rsidRDefault="00283174" w:rsidP="00283174">
      <w:pPr>
        <w:pStyle w:val="N2"/>
      </w:pPr>
      <w:bookmarkStart w:id="1286" w:name="_Ref95832273"/>
      <w:r>
        <w:t>If,</w:t>
      </w:r>
      <w:r w:rsidR="000D50D7" w:rsidRPr="000D50D7">
        <w:t xml:space="preserve"> </w:t>
      </w:r>
      <w:r>
        <w:t>for</w:t>
      </w:r>
      <w:r w:rsidR="000D50D7" w:rsidRPr="000D50D7">
        <w:t xml:space="preserve"> </w:t>
      </w:r>
      <w:r>
        <w:t>the</w:t>
      </w:r>
      <w:r w:rsidR="000D50D7" w:rsidRPr="000D50D7">
        <w:t xml:space="preserve"> </w:t>
      </w:r>
      <w:r>
        <w:t>purpose</w:t>
      </w:r>
      <w:r w:rsidR="000D50D7" w:rsidRPr="000D50D7">
        <w:t xml:space="preserve"> </w:t>
      </w:r>
      <w:r>
        <w:t>of</w:t>
      </w:r>
      <w:r w:rsidR="000D50D7" w:rsidRPr="000D50D7">
        <w:t xml:space="preserve"> </w:t>
      </w:r>
      <w:r>
        <w:t>executing</w:t>
      </w:r>
      <w:r w:rsidR="000D50D7" w:rsidRPr="000D50D7">
        <w:t xml:space="preserve"> </w:t>
      </w:r>
      <w:r>
        <w:t>any</w:t>
      </w:r>
      <w:r w:rsidR="000D50D7" w:rsidRPr="000D50D7">
        <w:t xml:space="preserve"> </w:t>
      </w:r>
      <w:r>
        <w:t>works</w:t>
      </w:r>
      <w:r w:rsidR="000D50D7" w:rsidRPr="000D50D7">
        <w:t xml:space="preserve"> </w:t>
      </w:r>
      <w:r>
        <w:t>in,</w:t>
      </w:r>
      <w:r w:rsidR="000D50D7" w:rsidRPr="000D50D7">
        <w:t xml:space="preserve"> </w:t>
      </w:r>
      <w:r>
        <w:t>on</w:t>
      </w:r>
      <w:r w:rsidR="000D50D7" w:rsidRPr="000D50D7">
        <w:t xml:space="preserve"> </w:t>
      </w:r>
      <w:r>
        <w:t>or</w:t>
      </w:r>
      <w:r w:rsidR="000D50D7" w:rsidRPr="000D50D7">
        <w:t xml:space="preserve"> </w:t>
      </w:r>
      <w:r>
        <w:t>under</w:t>
      </w:r>
      <w:r w:rsidR="000D50D7" w:rsidRPr="000D50D7">
        <w:t xml:space="preserve"> </w:t>
      </w:r>
      <w:r>
        <w:t>any</w:t>
      </w:r>
      <w:r w:rsidR="000D50D7" w:rsidRPr="000D50D7">
        <w:t xml:space="preserve"> </w:t>
      </w:r>
      <w:r>
        <w:t>land</w:t>
      </w:r>
      <w:r w:rsidR="000D50D7" w:rsidRPr="000D50D7">
        <w:t xml:space="preserve"> </w:t>
      </w:r>
      <w:r>
        <w:t>purchased,</w:t>
      </w:r>
      <w:r w:rsidR="000D50D7" w:rsidRPr="000D50D7">
        <w:t xml:space="preserve"> </w:t>
      </w:r>
      <w:r>
        <w:t>held,</w:t>
      </w:r>
      <w:r w:rsidR="000D50D7" w:rsidRPr="000D50D7">
        <w:t xml:space="preserve"> </w:t>
      </w:r>
      <w:r>
        <w:t>appropriated</w:t>
      </w:r>
      <w:r w:rsidR="000D50D7" w:rsidRPr="000D50D7">
        <w:t xml:space="preserve"> </w:t>
      </w:r>
      <w:r>
        <w:t>or</w:t>
      </w:r>
      <w:r w:rsidR="000D50D7" w:rsidRPr="000D50D7">
        <w:t xml:space="preserve"> </w:t>
      </w:r>
      <w:r>
        <w:t>used</w:t>
      </w:r>
      <w:r w:rsidR="000D50D7" w:rsidRPr="000D50D7">
        <w:t xml:space="preserve"> </w:t>
      </w:r>
      <w:r>
        <w:t>under</w:t>
      </w:r>
      <w:r w:rsidR="000D50D7" w:rsidRPr="000D50D7">
        <w:t xml:space="preserve"> </w:t>
      </w:r>
      <w:r>
        <w:t>this</w:t>
      </w:r>
      <w:r w:rsidR="000D50D7" w:rsidRPr="000D50D7">
        <w:t xml:space="preserve"> </w:t>
      </w:r>
      <w:r>
        <w:t>Order,</w:t>
      </w:r>
      <w:r w:rsidR="000D50D7" w:rsidRPr="000D50D7">
        <w:t xml:space="preserve"> </w:t>
      </w:r>
      <w:r>
        <w:t>the</w:t>
      </w:r>
      <w:r w:rsidR="000D50D7" w:rsidRPr="000D50D7">
        <w:t xml:space="preserve"> </w:t>
      </w:r>
      <w:r>
        <w:t>undertaker</w:t>
      </w:r>
      <w:r w:rsidR="000D50D7" w:rsidRPr="000D50D7">
        <w:t xml:space="preserve"> </w:t>
      </w:r>
      <w:r>
        <w:t>requires</w:t>
      </w:r>
      <w:r w:rsidR="000D50D7" w:rsidRPr="000D50D7">
        <w:t xml:space="preserve"> </w:t>
      </w:r>
      <w:r>
        <w:t>the</w:t>
      </w:r>
      <w:r w:rsidR="000D50D7" w:rsidRPr="000D50D7">
        <w:t xml:space="preserve"> </w:t>
      </w:r>
      <w:r>
        <w:t>removal</w:t>
      </w:r>
      <w:r w:rsidR="000D50D7" w:rsidRPr="000D50D7">
        <w:t xml:space="preserve"> </w:t>
      </w:r>
      <w:r>
        <w:t>of</w:t>
      </w:r>
      <w:r w:rsidR="000D50D7" w:rsidRPr="000D50D7">
        <w:t xml:space="preserve"> </w:t>
      </w:r>
      <w:r>
        <w:t>any</w:t>
      </w:r>
      <w:r w:rsidR="000D50D7" w:rsidRPr="000D50D7">
        <w:t xml:space="preserve"> </w:t>
      </w:r>
      <w:r>
        <w:t>apparatus</w:t>
      </w:r>
      <w:r w:rsidR="000D50D7" w:rsidRPr="000D50D7">
        <w:t xml:space="preserve"> </w:t>
      </w:r>
      <w:r>
        <w:t>placed</w:t>
      </w:r>
      <w:r w:rsidR="000D50D7" w:rsidRPr="000D50D7">
        <w:t xml:space="preserve"> </w:t>
      </w:r>
      <w:r>
        <w:t>in</w:t>
      </w:r>
      <w:r w:rsidR="000D50D7" w:rsidRPr="000D50D7">
        <w:t xml:space="preserve"> </w:t>
      </w:r>
      <w:r>
        <w:t>that</w:t>
      </w:r>
      <w:r w:rsidR="000D50D7" w:rsidRPr="000D50D7">
        <w:t xml:space="preserve"> </w:t>
      </w:r>
      <w:r>
        <w:t>land,</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give</w:t>
      </w:r>
      <w:r w:rsidR="000D50D7" w:rsidRPr="000D50D7">
        <w:t xml:space="preserve"> </w:t>
      </w:r>
      <w:r>
        <w:t>to</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28</w:t>
      </w:r>
      <w:r w:rsidR="000D50D7" w:rsidRPr="000D50D7">
        <w:t xml:space="preserve"> </w:t>
      </w:r>
      <w:r>
        <w:t>days’</w:t>
      </w:r>
      <w:r w:rsidR="000D50D7" w:rsidRPr="000D50D7">
        <w:t xml:space="preserve"> </w:t>
      </w:r>
      <w:r>
        <w:t>written</w:t>
      </w:r>
      <w:r w:rsidR="000D50D7" w:rsidRPr="000D50D7">
        <w:t xml:space="preserve"> </w:t>
      </w:r>
      <w:r>
        <w:t>notice</w:t>
      </w:r>
      <w:r w:rsidR="000D50D7" w:rsidRPr="000D50D7">
        <w:t xml:space="preserve"> </w:t>
      </w:r>
      <w:r>
        <w:t>of</w:t>
      </w:r>
      <w:r w:rsidR="000D50D7" w:rsidRPr="000D50D7">
        <w:t xml:space="preserve"> </w:t>
      </w:r>
      <w:r>
        <w:t>that</w:t>
      </w:r>
      <w:r w:rsidR="000D50D7" w:rsidRPr="000D50D7">
        <w:t xml:space="preserve"> </w:t>
      </w:r>
      <w:r>
        <w:t>requirement</w:t>
      </w:r>
      <w:r w:rsidR="000D50D7" w:rsidRPr="000D50D7">
        <w:t xml:space="preserve"> </w:t>
      </w:r>
      <w:r>
        <w:t>together</w:t>
      </w:r>
      <w:r w:rsidR="000D50D7" w:rsidRPr="000D50D7">
        <w:t xml:space="preserve"> </w:t>
      </w:r>
      <w:r>
        <w:t>with</w:t>
      </w:r>
      <w:r w:rsidR="000D50D7" w:rsidRPr="000D50D7">
        <w:t xml:space="preserve"> </w:t>
      </w:r>
      <w:r>
        <w:t>a</w:t>
      </w:r>
      <w:r w:rsidR="000D50D7" w:rsidRPr="000D50D7">
        <w:t xml:space="preserve"> </w:t>
      </w:r>
      <w:r>
        <w:t>plan</w:t>
      </w:r>
      <w:r w:rsidR="000D50D7" w:rsidRPr="000D50D7">
        <w:t xml:space="preserve"> </w:t>
      </w:r>
      <w:r>
        <w:t>and</w:t>
      </w:r>
      <w:r w:rsidR="000D50D7" w:rsidRPr="000D50D7">
        <w:t xml:space="preserve"> </w:t>
      </w:r>
      <w:r>
        <w:t>section</w:t>
      </w:r>
      <w:r w:rsidR="000D50D7" w:rsidRPr="000D50D7">
        <w:t xml:space="preserve"> </w:t>
      </w:r>
      <w:r>
        <w:t>of</w:t>
      </w:r>
      <w:r w:rsidR="000D50D7" w:rsidRPr="000D50D7">
        <w:t xml:space="preserve"> </w:t>
      </w:r>
      <w:r>
        <w:t>the</w:t>
      </w:r>
      <w:r w:rsidR="000D50D7" w:rsidRPr="000D50D7">
        <w:t xml:space="preserve"> </w:t>
      </w:r>
      <w:r>
        <w:t>work</w:t>
      </w:r>
      <w:r w:rsidR="000D50D7" w:rsidRPr="000D50D7">
        <w:t xml:space="preserve"> </w:t>
      </w:r>
      <w:r>
        <w:t>proposed,</w:t>
      </w:r>
      <w:r w:rsidR="000D50D7" w:rsidRPr="000D50D7">
        <w:t xml:space="preserve"> </w:t>
      </w:r>
      <w:r>
        <w:t>and</w:t>
      </w:r>
      <w:r w:rsidR="000D50D7" w:rsidRPr="000D50D7">
        <w:t xml:space="preserve"> </w:t>
      </w:r>
      <w:r>
        <w:t>of</w:t>
      </w:r>
      <w:r w:rsidR="000D50D7" w:rsidRPr="000D50D7">
        <w:t xml:space="preserve"> </w:t>
      </w:r>
      <w:r>
        <w:t>the</w:t>
      </w:r>
      <w:r w:rsidR="000D50D7" w:rsidRPr="000D50D7">
        <w:t xml:space="preserve"> </w:t>
      </w:r>
      <w:r>
        <w:t>proposed</w:t>
      </w:r>
      <w:r w:rsidR="000D50D7" w:rsidRPr="000D50D7">
        <w:t xml:space="preserve"> </w:t>
      </w:r>
      <w:r>
        <w:t>position</w:t>
      </w:r>
      <w:r w:rsidR="000D50D7" w:rsidRPr="000D50D7">
        <w:t xml:space="preserve"> </w:t>
      </w:r>
      <w:r>
        <w:t>of</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to</w:t>
      </w:r>
      <w:r w:rsidR="000D50D7" w:rsidRPr="000D50D7">
        <w:t xml:space="preserve"> </w:t>
      </w:r>
      <w:r>
        <w:t>be</w:t>
      </w:r>
      <w:r w:rsidR="000D50D7" w:rsidRPr="000D50D7">
        <w:t xml:space="preserve"> </w:t>
      </w:r>
      <w:r>
        <w:t>provided</w:t>
      </w:r>
      <w:r w:rsidR="000D50D7" w:rsidRPr="000D50D7">
        <w:t xml:space="preserve"> </w:t>
      </w:r>
      <w:r>
        <w:t>or</w:t>
      </w:r>
      <w:r w:rsidR="000D50D7" w:rsidRPr="000D50D7">
        <w:t xml:space="preserve"> </w:t>
      </w:r>
      <w:r>
        <w:t>constructed</w:t>
      </w:r>
      <w:r w:rsidR="000D50D7" w:rsidRPr="000D50D7">
        <w:t xml:space="preserve"> </w:t>
      </w:r>
      <w:r>
        <w:t>and</w:t>
      </w:r>
      <w:r w:rsidR="000D50D7" w:rsidRPr="000D50D7">
        <w:t xml:space="preserve"> </w:t>
      </w:r>
      <w:r>
        <w:t>in</w:t>
      </w:r>
      <w:r w:rsidR="000D50D7" w:rsidRPr="000D50D7">
        <w:t xml:space="preserve"> </w:t>
      </w:r>
      <w:r>
        <w:t>that</w:t>
      </w:r>
      <w:r w:rsidR="000D50D7" w:rsidRPr="000D50D7">
        <w:t xml:space="preserve"> </w:t>
      </w:r>
      <w:r>
        <w:t>case</w:t>
      </w:r>
      <w:r w:rsidR="000D50D7" w:rsidRPr="000D50D7">
        <w:t xml:space="preserve"> </w:t>
      </w:r>
      <w:r>
        <w:t>(or</w:t>
      </w:r>
      <w:r w:rsidR="000D50D7" w:rsidRPr="000D50D7">
        <w:t xml:space="preserve"> </w:t>
      </w:r>
      <w:r>
        <w:t>if</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exercise</w:t>
      </w:r>
      <w:r w:rsidR="000D50D7" w:rsidRPr="000D50D7">
        <w:t xml:space="preserve"> </w:t>
      </w:r>
      <w:r>
        <w:t>of</w:t>
      </w:r>
      <w:r w:rsidR="000D50D7" w:rsidRPr="000D50D7">
        <w:t xml:space="preserve"> </w:t>
      </w:r>
      <w:r>
        <w:t>any</w:t>
      </w:r>
      <w:r w:rsidR="000D50D7" w:rsidRPr="000D50D7">
        <w:t xml:space="preserve"> </w:t>
      </w:r>
      <w:r>
        <w:t>of</w:t>
      </w:r>
      <w:r w:rsidR="000D50D7" w:rsidRPr="000D50D7">
        <w:t xml:space="preserve"> </w:t>
      </w:r>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this</w:t>
      </w:r>
      <w:r w:rsidR="000D50D7" w:rsidRPr="000D50D7">
        <w:t xml:space="preserve"> </w:t>
      </w:r>
      <w:r>
        <w:t>Order</w:t>
      </w:r>
      <w:r w:rsidR="000D50D7" w:rsidRPr="000D50D7">
        <w:t xml:space="preserve"> </w:t>
      </w:r>
      <w:r>
        <w:t>a</w:t>
      </w:r>
      <w:r w:rsidR="000D50D7" w:rsidRPr="000D50D7">
        <w:t xml:space="preserve"> </w:t>
      </w:r>
      <w:r>
        <w:t>utility</w:t>
      </w:r>
      <w:r w:rsidR="000D50D7" w:rsidRPr="000D50D7">
        <w:t xml:space="preserve"> </w:t>
      </w:r>
      <w:r>
        <w:t>undertaker</w:t>
      </w:r>
      <w:r w:rsidR="000D50D7" w:rsidRPr="000D50D7">
        <w:t xml:space="preserve"> </w:t>
      </w:r>
      <w:r>
        <w:t>reasonably</w:t>
      </w:r>
      <w:r w:rsidR="000D50D7" w:rsidRPr="000D50D7">
        <w:t xml:space="preserve"> </w:t>
      </w:r>
      <w:r>
        <w:t>needs</w:t>
      </w:r>
      <w:r w:rsidR="000D50D7" w:rsidRPr="000D50D7">
        <w:t xml:space="preserve"> </w:t>
      </w:r>
      <w:r>
        <w:t>to</w:t>
      </w:r>
      <w:r w:rsidR="000D50D7" w:rsidRPr="000D50D7">
        <w:t xml:space="preserve"> </w:t>
      </w:r>
      <w:r>
        <w:t>remove</w:t>
      </w:r>
      <w:r w:rsidR="000D50D7" w:rsidRPr="000D50D7">
        <w:t xml:space="preserve"> </w:t>
      </w:r>
      <w:r>
        <w:t>any</w:t>
      </w:r>
      <w:r w:rsidR="000D50D7" w:rsidRPr="000D50D7">
        <w:t xml:space="preserve"> </w:t>
      </w:r>
      <w:r>
        <w:t>of</w:t>
      </w:r>
      <w:r w:rsidR="000D50D7" w:rsidRPr="000D50D7">
        <w:t xml:space="preserve"> </w:t>
      </w:r>
      <w:r>
        <w:t>its</w:t>
      </w:r>
      <w:r w:rsidR="000D50D7" w:rsidRPr="000D50D7">
        <w:t xml:space="preserve"> </w:t>
      </w:r>
      <w:r>
        <w:t>apparatus)</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subject</w:t>
      </w:r>
      <w:r w:rsidR="000D50D7" w:rsidRPr="000D50D7">
        <w:t xml:space="preserve"> </w:t>
      </w:r>
      <w:r>
        <w:t>to</w:t>
      </w:r>
      <w:r w:rsidR="000D50D7" w:rsidRPr="000D50D7">
        <w:t xml:space="preserve"> </w:t>
      </w:r>
      <w:r>
        <w:t>sub-paragraph</w:t>
      </w:r>
      <w:r w:rsidR="000D50D7" w:rsidRPr="000D50D7">
        <w:t xml:space="preserve"> </w:t>
      </w:r>
      <w:r>
        <w:fldChar w:fldCharType="begin"/>
      </w:r>
      <w:r>
        <w:instrText xml:space="preserve"> REF _Ref95832299 \r \h </w:instrText>
      </w:r>
      <w:r>
        <w:fldChar w:fldCharType="separate"/>
      </w:r>
      <w:r w:rsidR="000D50D7">
        <w:t>(3)</w:t>
      </w:r>
      <w:r>
        <w:fldChar w:fldCharType="end"/>
      </w:r>
      <w:r w:rsidR="000D50D7" w:rsidRPr="000D50D7">
        <w:t xml:space="preserve"> </w:t>
      </w:r>
      <w:r>
        <w:t>afford</w:t>
      </w:r>
      <w:r w:rsidR="000D50D7" w:rsidRPr="000D50D7">
        <w:t xml:space="preserve"> </w:t>
      </w:r>
      <w:r>
        <w:t>to</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the</w:t>
      </w:r>
      <w:r w:rsidR="000D50D7" w:rsidRPr="000D50D7">
        <w:t xml:space="preserve"> </w:t>
      </w:r>
      <w:r>
        <w:t>necessary</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for</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alternative</w:t>
      </w:r>
      <w:r w:rsidR="000D50D7" w:rsidRPr="000D50D7">
        <w:t xml:space="preserve"> </w:t>
      </w:r>
      <w:r>
        <w:t>apparatus</w:t>
      </w:r>
      <w:r w:rsidR="000D50D7" w:rsidRPr="000D50D7">
        <w:t xml:space="preserve"> </w:t>
      </w:r>
      <w:r>
        <w:t>in</w:t>
      </w:r>
      <w:r w:rsidR="000D50D7" w:rsidRPr="000D50D7">
        <w:t xml:space="preserve"> </w:t>
      </w:r>
      <w:r>
        <w:t>other</w:t>
      </w:r>
      <w:r w:rsidR="000D50D7" w:rsidRPr="000D50D7">
        <w:t xml:space="preserve"> </w:t>
      </w:r>
      <w:r>
        <w:t>land</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and</w:t>
      </w:r>
      <w:r w:rsidR="000D50D7" w:rsidRPr="000D50D7">
        <w:t xml:space="preserve"> </w:t>
      </w:r>
      <w:r>
        <w:t>subsequently</w:t>
      </w:r>
      <w:r w:rsidR="000D50D7" w:rsidRPr="000D50D7">
        <w:t xml:space="preserve"> </w:t>
      </w:r>
      <w:r>
        <w:t>for</w:t>
      </w:r>
      <w:r w:rsidR="000D50D7" w:rsidRPr="000D50D7">
        <w:t xml:space="preserve"> </w:t>
      </w:r>
      <w:r>
        <w:t>the</w:t>
      </w:r>
      <w:r w:rsidR="000D50D7" w:rsidRPr="000D50D7">
        <w:t xml:space="preserve"> </w:t>
      </w:r>
      <w:r>
        <w:t>maintenance</w:t>
      </w:r>
      <w:r w:rsidR="000D50D7" w:rsidRPr="000D50D7">
        <w:t xml:space="preserve"> </w:t>
      </w:r>
      <w:r>
        <w:t>of</w:t>
      </w:r>
      <w:r w:rsidR="000D50D7" w:rsidRPr="000D50D7">
        <w:t xml:space="preserve"> </w:t>
      </w:r>
      <w:r>
        <w:t>that</w:t>
      </w:r>
      <w:r w:rsidR="000D50D7" w:rsidRPr="000D50D7">
        <w:t xml:space="preserve"> </w:t>
      </w:r>
      <w:r>
        <w:t>apparatus.</w:t>
      </w:r>
      <w:bookmarkEnd w:id="1286"/>
    </w:p>
    <w:p w14:paraId="0B0560A9" w14:textId="77777777" w:rsidR="00283174" w:rsidRDefault="00283174" w:rsidP="00283174">
      <w:pPr>
        <w:pStyle w:val="N2"/>
      </w:pPr>
      <w:bookmarkStart w:id="1287" w:name="_Ref95832299"/>
      <w:r>
        <w:t>If</w:t>
      </w:r>
      <w:r w:rsidR="000D50D7" w:rsidRPr="000D50D7">
        <w:t xml:space="preserve"> </w:t>
      </w:r>
      <w:r>
        <w:t>alternative</w:t>
      </w:r>
      <w:r w:rsidR="000D50D7" w:rsidRPr="000D50D7">
        <w:t xml:space="preserve"> </w:t>
      </w:r>
      <w:r>
        <w:t>apparatus</w:t>
      </w:r>
      <w:r w:rsidR="000D50D7" w:rsidRPr="000D50D7">
        <w:t xml:space="preserve"> </w:t>
      </w:r>
      <w:r>
        <w:t>or</w:t>
      </w:r>
      <w:r w:rsidR="000D50D7" w:rsidRPr="000D50D7">
        <w:t xml:space="preserve"> </w:t>
      </w:r>
      <w:r>
        <w:t>any</w:t>
      </w:r>
      <w:r w:rsidR="000D50D7" w:rsidRPr="000D50D7">
        <w:t xml:space="preserve"> </w:t>
      </w:r>
      <w:r>
        <w:t>part</w:t>
      </w:r>
      <w:r w:rsidR="000D50D7" w:rsidRPr="000D50D7">
        <w:t xml:space="preserve"> </w:t>
      </w:r>
      <w:r>
        <w:t>of</w:t>
      </w:r>
      <w:r w:rsidR="000D50D7" w:rsidRPr="000D50D7">
        <w:t xml:space="preserve"> </w:t>
      </w:r>
      <w:r>
        <w:t>such</w:t>
      </w:r>
      <w:r w:rsidR="000D50D7" w:rsidRPr="000D50D7">
        <w:t xml:space="preserve"> </w:t>
      </w:r>
      <w:r>
        <w:t>apparatus</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constructed</w:t>
      </w:r>
      <w:r w:rsidR="000D50D7" w:rsidRPr="000D50D7">
        <w:t xml:space="preserve"> </w:t>
      </w:r>
      <w:r>
        <w:t>elsewhere</w:t>
      </w:r>
      <w:r w:rsidR="000D50D7" w:rsidRPr="000D50D7">
        <w:t xml:space="preserve"> </w:t>
      </w:r>
      <w:r>
        <w:t>than</w:t>
      </w:r>
      <w:r w:rsidR="000D50D7" w:rsidRPr="000D50D7">
        <w:t xml:space="preserve"> </w:t>
      </w:r>
      <w:r>
        <w:t>in</w:t>
      </w:r>
      <w:r w:rsidR="000D50D7" w:rsidRPr="000D50D7">
        <w:t xml:space="preserve"> </w:t>
      </w:r>
      <w:r>
        <w:t>other</w:t>
      </w:r>
      <w:r w:rsidR="000D50D7" w:rsidRPr="000D50D7">
        <w:t xml:space="preserve"> </w:t>
      </w:r>
      <w:r>
        <w:t>land</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or</w:t>
      </w:r>
      <w:r w:rsidR="000D50D7" w:rsidRPr="000D50D7">
        <w:t xml:space="preserve"> </w:t>
      </w:r>
      <w:r>
        <w:t>the</w:t>
      </w:r>
      <w:r w:rsidR="000D50D7" w:rsidRPr="000D50D7">
        <w:t xml:space="preserve"> </w:t>
      </w:r>
      <w:r>
        <w:t>undertaker</w:t>
      </w:r>
      <w:r w:rsidR="000D50D7" w:rsidRPr="000D50D7">
        <w:t xml:space="preserve"> </w:t>
      </w:r>
      <w:r>
        <w:t>is</w:t>
      </w:r>
      <w:r w:rsidR="000D50D7" w:rsidRPr="000D50D7">
        <w:t xml:space="preserve"> </w:t>
      </w:r>
      <w:r>
        <w:t>unable</w:t>
      </w:r>
      <w:r w:rsidR="000D50D7" w:rsidRPr="000D50D7">
        <w:t xml:space="preserve"> </w:t>
      </w:r>
      <w:r>
        <w:t>to</w:t>
      </w:r>
      <w:r w:rsidR="000D50D7" w:rsidRPr="000D50D7">
        <w:t xml:space="preserve"> </w:t>
      </w:r>
      <w:r>
        <w:t>afford</w:t>
      </w:r>
      <w:r w:rsidR="000D50D7" w:rsidRPr="000D50D7">
        <w:t xml:space="preserve"> </w:t>
      </w:r>
      <w:r>
        <w:t>such</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as</w:t>
      </w:r>
      <w:r w:rsidR="000D50D7" w:rsidRPr="000D50D7">
        <w:t xml:space="preserve"> </w:t>
      </w:r>
      <w:r>
        <w:t>are</w:t>
      </w:r>
      <w:r w:rsidR="000D50D7" w:rsidRPr="000D50D7">
        <w:t xml:space="preserve"> </w:t>
      </w:r>
      <w:r>
        <w:t>mentioned</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_Ref95832273 \r \h </w:instrText>
      </w:r>
      <w:r>
        <w:fldChar w:fldCharType="separate"/>
      </w:r>
      <w:r w:rsidR="000D50D7">
        <w:t>(2)</w:t>
      </w:r>
      <w:r>
        <w:fldChar w:fldCharType="end"/>
      </w:r>
      <w:r>
        <w:t>,</w:t>
      </w:r>
      <w:r w:rsidR="000D50D7" w:rsidRPr="000D50D7">
        <w:t xml:space="preserve"> </w:t>
      </w:r>
      <w:r>
        <w:t>in</w:t>
      </w:r>
      <w:r w:rsidR="000D50D7" w:rsidRPr="000D50D7">
        <w:t xml:space="preserve"> </w:t>
      </w:r>
      <w:r>
        <w:t>the</w:t>
      </w:r>
      <w:r w:rsidR="000D50D7" w:rsidRPr="000D50D7">
        <w:t xml:space="preserve"> </w:t>
      </w:r>
      <w:r>
        <w:t>land</w:t>
      </w:r>
      <w:r w:rsidR="000D50D7" w:rsidRPr="000D50D7">
        <w:t xml:space="preserve"> </w:t>
      </w:r>
      <w:r>
        <w:t>in</w:t>
      </w:r>
      <w:r w:rsidR="000D50D7" w:rsidRPr="000D50D7">
        <w:t xml:space="preserve"> </w:t>
      </w:r>
      <w:r>
        <w:t>which</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or</w:t>
      </w:r>
      <w:r w:rsidR="000D50D7" w:rsidRPr="000D50D7">
        <w:t xml:space="preserve"> </w:t>
      </w:r>
      <w:r>
        <w:t>part</w:t>
      </w:r>
      <w:r w:rsidR="000D50D7" w:rsidRPr="000D50D7">
        <w:t xml:space="preserve"> </w:t>
      </w:r>
      <w:r>
        <w:t>of</w:t>
      </w:r>
      <w:r w:rsidR="000D50D7" w:rsidRPr="000D50D7">
        <w:t xml:space="preserve"> </w:t>
      </w:r>
      <w:r>
        <w:t>such</w:t>
      </w:r>
      <w:r w:rsidR="000D50D7" w:rsidRPr="000D50D7">
        <w:t xml:space="preserve"> </w:t>
      </w:r>
      <w:r>
        <w:t>apparatus</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constructed,</w:t>
      </w:r>
      <w:r w:rsidR="000D50D7" w:rsidRPr="000D50D7">
        <w:t xml:space="preserve"> </w:t>
      </w:r>
      <w:r>
        <w:t>the</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rsidR="0040672F">
        <w:t>must</w:t>
      </w:r>
      <w:r>
        <w:t>,</w:t>
      </w:r>
      <w:r w:rsidR="000D50D7" w:rsidRPr="000D50D7">
        <w:t xml:space="preserve"> </w:t>
      </w:r>
      <w:r>
        <w:t>on</w:t>
      </w:r>
      <w:r w:rsidR="000D50D7" w:rsidRPr="000D50D7">
        <w:t xml:space="preserve"> </w:t>
      </w:r>
      <w:r>
        <w:t>receipt</w:t>
      </w:r>
      <w:r w:rsidR="000D50D7" w:rsidRPr="000D50D7">
        <w:t xml:space="preserve"> </w:t>
      </w:r>
      <w:r>
        <w:t>of</w:t>
      </w:r>
      <w:r w:rsidR="000D50D7" w:rsidRPr="000D50D7">
        <w:t xml:space="preserve"> </w:t>
      </w:r>
      <w:r>
        <w:t>a</w:t>
      </w:r>
      <w:r w:rsidR="000D50D7" w:rsidRPr="000D50D7">
        <w:t xml:space="preserve"> </w:t>
      </w:r>
      <w:r>
        <w:t>written</w:t>
      </w:r>
      <w:r w:rsidR="000D50D7" w:rsidRPr="000D50D7">
        <w:t xml:space="preserve"> </w:t>
      </w:r>
      <w:r>
        <w:t>notice</w:t>
      </w:r>
      <w:r w:rsidR="000D50D7" w:rsidRPr="000D50D7">
        <w:t xml:space="preserve"> </w:t>
      </w:r>
      <w:r>
        <w:t>to</w:t>
      </w:r>
      <w:r w:rsidR="000D50D7" w:rsidRPr="000D50D7">
        <w:t xml:space="preserve"> </w:t>
      </w:r>
      <w:r>
        <w:t>that</w:t>
      </w:r>
      <w:r w:rsidR="000D50D7" w:rsidRPr="000D50D7">
        <w:t xml:space="preserve"> </w:t>
      </w:r>
      <w:r>
        <w:t>effect</w:t>
      </w:r>
      <w:r w:rsidR="000D50D7" w:rsidRPr="000D50D7">
        <w:t xml:space="preserve"> </w:t>
      </w:r>
      <w:r>
        <w:t>from</w:t>
      </w:r>
      <w:r w:rsidR="000D50D7" w:rsidRPr="000D50D7">
        <w:t xml:space="preserve"> </w:t>
      </w:r>
      <w:r>
        <w:t>the</w:t>
      </w:r>
      <w:r w:rsidR="000D50D7" w:rsidRPr="000D50D7">
        <w:t xml:space="preserve"> </w:t>
      </w:r>
      <w:r>
        <w:t>undertaker,</w:t>
      </w:r>
      <w:r w:rsidR="000D50D7" w:rsidRPr="000D50D7">
        <w:t xml:space="preserve"> </w:t>
      </w:r>
      <w:r>
        <w:t>as</w:t>
      </w:r>
      <w:r w:rsidR="000D50D7" w:rsidRPr="000D50D7">
        <w:t xml:space="preserve"> </w:t>
      </w:r>
      <w:r>
        <w:t>soon</w:t>
      </w:r>
      <w:r w:rsidR="000D50D7" w:rsidRPr="000D50D7">
        <w:t xml:space="preserve"> </w:t>
      </w:r>
      <w:r>
        <w:t>as</w:t>
      </w:r>
      <w:r w:rsidR="000D50D7" w:rsidRPr="000D50D7">
        <w:t xml:space="preserve"> </w:t>
      </w:r>
      <w:r>
        <w:t>reasonably</w:t>
      </w:r>
      <w:r w:rsidR="000D50D7" w:rsidRPr="000D50D7">
        <w:t xml:space="preserve"> </w:t>
      </w:r>
      <w:r>
        <w:t>possible</w:t>
      </w:r>
      <w:r w:rsidR="000D50D7" w:rsidRPr="000D50D7">
        <w:t xml:space="preserve"> </w:t>
      </w:r>
      <w:r>
        <w:t>use</w:t>
      </w:r>
      <w:r w:rsidR="000D50D7" w:rsidRPr="000D50D7">
        <w:t xml:space="preserve"> </w:t>
      </w:r>
      <w:r>
        <w:t>reasonable</w:t>
      </w:r>
      <w:r w:rsidR="000D50D7" w:rsidRPr="000D50D7">
        <w:t xml:space="preserve"> </w:t>
      </w:r>
      <w:r>
        <w:t>endeavours</w:t>
      </w:r>
      <w:r w:rsidR="000D50D7" w:rsidRPr="000D50D7">
        <w:t xml:space="preserve"> </w:t>
      </w:r>
      <w:r>
        <w:t>to</w:t>
      </w:r>
      <w:r w:rsidR="000D50D7" w:rsidRPr="000D50D7">
        <w:t xml:space="preserve"> </w:t>
      </w:r>
      <w:r>
        <w:t>obtain</w:t>
      </w:r>
      <w:r w:rsidR="000D50D7" w:rsidRPr="000D50D7">
        <w:t xml:space="preserve"> </w:t>
      </w:r>
      <w:r>
        <w:t>the</w:t>
      </w:r>
      <w:r w:rsidR="000D50D7" w:rsidRPr="000D50D7">
        <w:t xml:space="preserve"> </w:t>
      </w:r>
      <w:r>
        <w:t>necessary</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in</w:t>
      </w:r>
      <w:r w:rsidR="000D50D7" w:rsidRPr="000D50D7">
        <w:t xml:space="preserve"> </w:t>
      </w:r>
      <w:r>
        <w:t>the</w:t>
      </w:r>
      <w:r w:rsidR="000D50D7" w:rsidRPr="000D50D7">
        <w:t xml:space="preserve"> </w:t>
      </w:r>
      <w:r>
        <w:t>land</w:t>
      </w:r>
      <w:r w:rsidR="000D50D7" w:rsidRPr="000D50D7">
        <w:t xml:space="preserve"> </w:t>
      </w:r>
      <w:r>
        <w:t>in</w:t>
      </w:r>
      <w:r w:rsidR="000D50D7" w:rsidRPr="000D50D7">
        <w:t xml:space="preserve"> </w:t>
      </w:r>
      <w:r>
        <w:t>which</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constructed.</w:t>
      </w:r>
      <w:bookmarkEnd w:id="1287"/>
    </w:p>
    <w:p w14:paraId="6859F614" w14:textId="77777777" w:rsidR="00283174" w:rsidRDefault="00283174" w:rsidP="00283174">
      <w:pPr>
        <w:pStyle w:val="N2"/>
      </w:pPr>
      <w:r>
        <w:t>Any</w:t>
      </w:r>
      <w:r w:rsidR="000D50D7" w:rsidRPr="000D50D7">
        <w:t xml:space="preserve"> </w:t>
      </w:r>
      <w:r>
        <w:t>alternative</w:t>
      </w:r>
      <w:r w:rsidR="000D50D7" w:rsidRPr="000D50D7">
        <w:t xml:space="preserve"> </w:t>
      </w:r>
      <w:r>
        <w:t>apparatus</w:t>
      </w:r>
      <w:r w:rsidR="000D50D7" w:rsidRPr="000D50D7">
        <w:t xml:space="preserve"> </w:t>
      </w:r>
      <w:r>
        <w:t>to</w:t>
      </w:r>
      <w:r w:rsidR="000D50D7" w:rsidRPr="000D50D7">
        <w:t xml:space="preserve"> </w:t>
      </w:r>
      <w:r>
        <w:t>be</w:t>
      </w:r>
      <w:r w:rsidR="000D50D7" w:rsidRPr="000D50D7">
        <w:t xml:space="preserve"> </w:t>
      </w:r>
      <w:r>
        <w:t>constructed</w:t>
      </w:r>
      <w:r w:rsidR="000D50D7" w:rsidRPr="000D50D7">
        <w:t xml:space="preserve"> </w:t>
      </w:r>
      <w:r>
        <w:t>in</w:t>
      </w:r>
      <w:r w:rsidR="000D50D7" w:rsidRPr="000D50D7">
        <w:t xml:space="preserve"> </w:t>
      </w:r>
      <w:r>
        <w:t>land</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must</w:t>
      </w:r>
      <w:r w:rsidR="000D50D7" w:rsidRPr="000D50D7">
        <w:t xml:space="preserve"> </w:t>
      </w:r>
      <w:r>
        <w:t>be</w:t>
      </w:r>
      <w:r w:rsidR="000D50D7" w:rsidRPr="000D50D7">
        <w:t xml:space="preserve"> </w:t>
      </w:r>
      <w:r>
        <w:t>constructed</w:t>
      </w:r>
      <w:r w:rsidR="000D50D7" w:rsidRPr="000D50D7">
        <w:t xml:space="preserve"> </w:t>
      </w:r>
      <w:r>
        <w:t>in</w:t>
      </w:r>
      <w:r w:rsidR="000D50D7" w:rsidRPr="000D50D7">
        <w:t xml:space="preserve"> </w:t>
      </w:r>
      <w:r>
        <w:t>such</w:t>
      </w:r>
      <w:r w:rsidR="000D50D7" w:rsidRPr="000D50D7">
        <w:t xml:space="preserve"> </w:t>
      </w:r>
      <w:r>
        <w:t>manner</w:t>
      </w:r>
      <w:r w:rsidR="000D50D7" w:rsidRPr="000D50D7">
        <w:t xml:space="preserve"> </w:t>
      </w:r>
      <w:r>
        <w:t>and</w:t>
      </w:r>
      <w:r w:rsidR="000D50D7" w:rsidRPr="000D50D7">
        <w:t xml:space="preserve"> </w:t>
      </w:r>
      <w:r>
        <w:t>in</w:t>
      </w:r>
      <w:r w:rsidR="000D50D7" w:rsidRPr="000D50D7">
        <w:t xml:space="preserve"> </w:t>
      </w:r>
      <w:r>
        <w:t>such</w:t>
      </w:r>
      <w:r w:rsidR="000D50D7" w:rsidRPr="000D50D7">
        <w:t xml:space="preserve"> </w:t>
      </w:r>
      <w:r>
        <w:t>line</w:t>
      </w:r>
      <w:r w:rsidR="000D50D7" w:rsidRPr="000D50D7">
        <w:t xml:space="preserve"> </w:t>
      </w:r>
      <w:r>
        <w:t>or</w:t>
      </w:r>
      <w:r w:rsidR="000D50D7" w:rsidRPr="000D50D7">
        <w:t xml:space="preserve"> </w:t>
      </w:r>
      <w:r>
        <w:t>situation</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agreed</w:t>
      </w:r>
      <w:r w:rsidR="000D50D7" w:rsidRPr="000D50D7">
        <w:t xml:space="preserve"> </w:t>
      </w:r>
      <w:r>
        <w:t>between</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and</w:t>
      </w:r>
      <w:r w:rsidR="000D50D7" w:rsidRPr="000D50D7">
        <w:t xml:space="preserve"> </w:t>
      </w:r>
      <w:r>
        <w:t>the</w:t>
      </w:r>
      <w:r w:rsidR="000D50D7" w:rsidRPr="000D50D7">
        <w:t xml:space="preserve"> </w:t>
      </w:r>
      <w:r>
        <w:t>undertaker</w:t>
      </w:r>
      <w:r w:rsidR="000D50D7" w:rsidRPr="000D50D7">
        <w:t xml:space="preserve"> </w:t>
      </w:r>
      <w:r>
        <w:t>or</w:t>
      </w:r>
      <w:r w:rsidR="000D50D7" w:rsidRPr="000D50D7">
        <w:t xml:space="preserve"> </w:t>
      </w:r>
      <w:r>
        <w:t>in</w:t>
      </w:r>
      <w:r w:rsidR="000D50D7" w:rsidRPr="000D50D7">
        <w:t xml:space="preserve"> </w:t>
      </w:r>
      <w:r>
        <w:t>default</w:t>
      </w:r>
      <w:r w:rsidR="000D50D7" w:rsidRPr="000D50D7">
        <w:t xml:space="preserve"> </w:t>
      </w:r>
      <w:r>
        <w:t>of</w:t>
      </w:r>
      <w:r w:rsidR="000D50D7" w:rsidRPr="000D50D7">
        <w:t xml:space="preserve"> </w:t>
      </w:r>
      <w:r>
        <w:t>agreement</w:t>
      </w:r>
      <w:r w:rsidR="000D50D7" w:rsidRPr="000D50D7">
        <w:t xml:space="preserve"> </w:t>
      </w:r>
      <w:r>
        <w:t>settled</w:t>
      </w:r>
      <w:r w:rsidR="000D50D7" w:rsidRPr="000D50D7">
        <w:t xml:space="preserve"> </w:t>
      </w:r>
      <w:r>
        <w:t>by</w:t>
      </w:r>
      <w:r w:rsidR="000D50D7" w:rsidRPr="000D50D7">
        <w:t xml:space="preserve"> </w:t>
      </w:r>
      <w:r>
        <w:t>arbitration</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rsidRPr="009125BA">
        <w:t>article</w:t>
      </w:r>
      <w:r w:rsidR="000D50D7" w:rsidRPr="000D50D7">
        <w:t xml:space="preserve"> </w:t>
      </w:r>
      <w:r w:rsidRPr="009125BA">
        <w:fldChar w:fldCharType="begin"/>
      </w:r>
      <w:r w:rsidRPr="009125BA">
        <w:instrText xml:space="preserve"> REF _Ref78124676 \r \h </w:instrText>
      </w:r>
      <w:r w:rsidR="00EF57E3" w:rsidRPr="009125BA">
        <w:instrText xml:space="preserve"> \* MERGEFORMAT </w:instrText>
      </w:r>
      <w:r w:rsidRPr="009125BA">
        <w:fldChar w:fldCharType="separate"/>
      </w:r>
      <w:r w:rsidR="000D50D7">
        <w:t>39</w:t>
      </w:r>
      <w:r w:rsidRPr="009125BA">
        <w:fldChar w:fldCharType="end"/>
      </w:r>
      <w:r w:rsidR="000D50D7" w:rsidRPr="000D50D7">
        <w:t xml:space="preserve"> </w:t>
      </w:r>
      <w:r w:rsidRPr="009125BA">
        <w:t>(arbitration).</w:t>
      </w:r>
    </w:p>
    <w:p w14:paraId="5E42506E" w14:textId="77777777" w:rsidR="00283174" w:rsidRDefault="00283174" w:rsidP="00283174">
      <w:pPr>
        <w:pStyle w:val="N2"/>
      </w:pPr>
      <w:bookmarkStart w:id="1288" w:name="_Ref95832359"/>
      <w:r>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must,</w:t>
      </w:r>
      <w:r w:rsidR="000D50D7" w:rsidRPr="000D50D7">
        <w:t xml:space="preserve"> </w:t>
      </w:r>
      <w:r>
        <w:t>after</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to</w:t>
      </w:r>
      <w:r w:rsidR="000D50D7" w:rsidRPr="000D50D7">
        <w:t xml:space="preserve"> </w:t>
      </w:r>
      <w:r>
        <w:t>be</w:t>
      </w:r>
      <w:r w:rsidR="000D50D7" w:rsidRPr="000D50D7">
        <w:t xml:space="preserve"> </w:t>
      </w:r>
      <w:r>
        <w:t>provided</w:t>
      </w:r>
      <w:r w:rsidR="000D50D7" w:rsidRPr="000D50D7">
        <w:t xml:space="preserve"> </w:t>
      </w:r>
      <w:r>
        <w:t>or</w:t>
      </w:r>
      <w:r w:rsidR="000D50D7" w:rsidRPr="000D50D7">
        <w:t xml:space="preserve"> </w:t>
      </w:r>
      <w:r>
        <w:t>constructed</w:t>
      </w:r>
      <w:r w:rsidR="000D50D7" w:rsidRPr="000D50D7">
        <w:t xml:space="preserve"> </w:t>
      </w:r>
      <w:r>
        <w:t>has</w:t>
      </w:r>
      <w:r w:rsidR="000D50D7" w:rsidRPr="000D50D7">
        <w:t xml:space="preserve"> </w:t>
      </w:r>
      <w:r>
        <w:t>been</w:t>
      </w:r>
      <w:r w:rsidR="000D50D7" w:rsidRPr="000D50D7">
        <w:t xml:space="preserve"> </w:t>
      </w:r>
      <w:r>
        <w:t>agreed</w:t>
      </w:r>
      <w:r w:rsidR="000D50D7" w:rsidRPr="000D50D7">
        <w:t xml:space="preserve"> </w:t>
      </w:r>
      <w:r>
        <w:t>or</w:t>
      </w:r>
      <w:r w:rsidR="000D50D7" w:rsidRPr="000D50D7">
        <w:t xml:space="preserve"> </w:t>
      </w:r>
      <w:r>
        <w:t>settled</w:t>
      </w:r>
      <w:r w:rsidR="000D50D7" w:rsidRPr="000D50D7">
        <w:t xml:space="preserve"> </w:t>
      </w:r>
      <w:r>
        <w:t>by</w:t>
      </w:r>
      <w:r w:rsidR="000D50D7" w:rsidRPr="000D50D7">
        <w:t xml:space="preserve"> </w:t>
      </w:r>
      <w:r>
        <w:t>arbitration</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rsidRPr="009125BA">
        <w:t>article</w:t>
      </w:r>
      <w:r w:rsidR="000D50D7" w:rsidRPr="000D50D7">
        <w:t xml:space="preserve"> </w:t>
      </w:r>
      <w:r w:rsidRPr="009125BA">
        <w:fldChar w:fldCharType="begin"/>
      </w:r>
      <w:r w:rsidRPr="009125BA">
        <w:instrText xml:space="preserve"> REF _Ref78124676 \r \h </w:instrText>
      </w:r>
      <w:r w:rsidR="00EF57E3" w:rsidRPr="009125BA">
        <w:instrText xml:space="preserve"> \* MERGEFORMAT </w:instrText>
      </w:r>
      <w:r w:rsidRPr="009125BA">
        <w:fldChar w:fldCharType="separate"/>
      </w:r>
      <w:r w:rsidR="000D50D7">
        <w:t>39</w:t>
      </w:r>
      <w:r w:rsidRPr="009125BA">
        <w:fldChar w:fldCharType="end"/>
      </w:r>
      <w:r w:rsidR="000D50D7" w:rsidRPr="000D50D7">
        <w:t xml:space="preserve"> </w:t>
      </w:r>
      <w:r w:rsidRPr="009125BA">
        <w:t>(arbitration),</w:t>
      </w:r>
      <w:r w:rsidR="000D50D7" w:rsidRPr="000D50D7">
        <w:t xml:space="preserve"> </w:t>
      </w:r>
      <w:r>
        <w:t>and</w:t>
      </w:r>
      <w:r w:rsidR="000D50D7" w:rsidRPr="000D50D7">
        <w:t xml:space="preserve"> </w:t>
      </w:r>
      <w:r>
        <w:t>after</w:t>
      </w:r>
      <w:r w:rsidR="000D50D7" w:rsidRPr="000D50D7">
        <w:t xml:space="preserve"> </w:t>
      </w:r>
      <w:r>
        <w:t>the</w:t>
      </w:r>
      <w:r w:rsidR="000D50D7" w:rsidRPr="000D50D7">
        <w:t xml:space="preserve"> </w:t>
      </w:r>
      <w:r>
        <w:t>grant</w:t>
      </w:r>
      <w:r w:rsidR="000D50D7" w:rsidRPr="000D50D7">
        <w:t xml:space="preserve"> </w:t>
      </w:r>
      <w:r>
        <w:t>to</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as</w:t>
      </w:r>
      <w:r w:rsidR="000D50D7" w:rsidRPr="000D50D7">
        <w:t xml:space="preserve"> </w:t>
      </w:r>
      <w:r>
        <w:t>are</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_Ref95832273 \r \h </w:instrText>
      </w:r>
      <w:r>
        <w:fldChar w:fldCharType="separate"/>
      </w:r>
      <w:r w:rsidR="000D50D7">
        <w:t>(2)</w:t>
      </w:r>
      <w:r>
        <w:fldChar w:fldCharType="end"/>
      </w:r>
      <w:r w:rsidR="000D50D7" w:rsidRPr="000D50D7">
        <w:t xml:space="preserve"> </w:t>
      </w:r>
      <w:r>
        <w:t>or</w:t>
      </w:r>
      <w:r w:rsidR="000D50D7" w:rsidRPr="000D50D7">
        <w:t xml:space="preserve"> </w:t>
      </w:r>
      <w:r>
        <w:fldChar w:fldCharType="begin"/>
      </w:r>
      <w:r>
        <w:instrText xml:space="preserve"> REF _Ref95832299 \r \h </w:instrText>
      </w:r>
      <w:r>
        <w:fldChar w:fldCharType="separate"/>
      </w:r>
      <w:r w:rsidR="000D50D7">
        <w:t>(3)</w:t>
      </w:r>
      <w:r>
        <w:fldChar w:fldCharType="end"/>
      </w:r>
      <w:r>
        <w:t>,</w:t>
      </w:r>
      <w:r w:rsidR="000D50D7" w:rsidRPr="000D50D7">
        <w:t xml:space="preserve"> </w:t>
      </w:r>
      <w:r>
        <w:t>proceed</w:t>
      </w:r>
      <w:r w:rsidR="000D50D7" w:rsidRPr="000D50D7">
        <w:t xml:space="preserve"> </w:t>
      </w:r>
      <w:r>
        <w:t>without</w:t>
      </w:r>
      <w:r w:rsidR="000D50D7" w:rsidRPr="000D50D7">
        <w:t xml:space="preserve"> </w:t>
      </w:r>
      <w:r>
        <w:t>unnecessary</w:t>
      </w:r>
      <w:r w:rsidR="000D50D7" w:rsidRPr="000D50D7">
        <w:t xml:space="preserve"> </w:t>
      </w:r>
      <w:r>
        <w:t>delay</w:t>
      </w:r>
      <w:r w:rsidR="000D50D7" w:rsidRPr="000D50D7">
        <w:t xml:space="preserve"> </w:t>
      </w:r>
      <w:r>
        <w:t>to</w:t>
      </w:r>
      <w:r w:rsidR="000D50D7" w:rsidRPr="000D50D7">
        <w:t xml:space="preserve"> </w:t>
      </w:r>
      <w:r>
        <w:t>construct</w:t>
      </w:r>
      <w:r w:rsidR="000D50D7" w:rsidRPr="000D50D7">
        <w:t xml:space="preserve"> </w:t>
      </w:r>
      <w:r>
        <w:t>and</w:t>
      </w:r>
      <w:r w:rsidR="000D50D7" w:rsidRPr="000D50D7">
        <w:t xml:space="preserve"> </w:t>
      </w:r>
      <w:r>
        <w:t>bring</w:t>
      </w:r>
      <w:r w:rsidR="000D50D7" w:rsidRPr="000D50D7">
        <w:t xml:space="preserve"> </w:t>
      </w:r>
      <w:r>
        <w:t>into</w:t>
      </w:r>
      <w:r w:rsidR="000D50D7" w:rsidRPr="000D50D7">
        <w:t xml:space="preserve"> </w:t>
      </w:r>
      <w:r>
        <w:t>operation</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and</w:t>
      </w:r>
      <w:r w:rsidR="000D50D7" w:rsidRPr="000D50D7">
        <w:t xml:space="preserve"> </w:t>
      </w:r>
      <w:r>
        <w:t>subsequently</w:t>
      </w:r>
      <w:r w:rsidR="000D50D7" w:rsidRPr="000D50D7">
        <w:t xml:space="preserve"> </w:t>
      </w:r>
      <w:r>
        <w:t>to</w:t>
      </w:r>
      <w:r w:rsidR="000D50D7" w:rsidRPr="000D50D7">
        <w:t xml:space="preserve"> </w:t>
      </w:r>
      <w:r>
        <w:t>remove</w:t>
      </w:r>
      <w:r w:rsidR="000D50D7" w:rsidRPr="000D50D7">
        <w:t xml:space="preserve"> </w:t>
      </w:r>
      <w:r>
        <w:t>any</w:t>
      </w:r>
      <w:r w:rsidR="000D50D7" w:rsidRPr="000D50D7">
        <w:t xml:space="preserve"> </w:t>
      </w:r>
      <w:r>
        <w:t>apparatus</w:t>
      </w:r>
      <w:r w:rsidR="000D50D7" w:rsidRPr="000D50D7">
        <w:t xml:space="preserve"> </w:t>
      </w:r>
      <w:r>
        <w:t>required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to</w:t>
      </w:r>
      <w:r w:rsidR="000D50D7" w:rsidRPr="000D50D7">
        <w:t xml:space="preserve"> </w:t>
      </w:r>
      <w:r>
        <w:t>be</w:t>
      </w:r>
      <w:r w:rsidR="000D50D7" w:rsidRPr="000D50D7">
        <w:t xml:space="preserve"> </w:t>
      </w:r>
      <w:r>
        <w:t>removed</w:t>
      </w:r>
      <w:r w:rsidR="000D50D7" w:rsidRPr="000D50D7">
        <w:t xml:space="preserve"> </w:t>
      </w:r>
      <w:r>
        <w:t>under</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bookmarkEnd w:id="1288"/>
    </w:p>
    <w:p w14:paraId="31146CC5" w14:textId="77777777" w:rsidR="00283174" w:rsidRDefault="00283174" w:rsidP="00283174">
      <w:pPr>
        <w:pStyle w:val="N2"/>
      </w:pPr>
      <w:bookmarkStart w:id="1289" w:name="_Ref95832285"/>
      <w:r>
        <w:t>Regardless</w:t>
      </w:r>
      <w:r w:rsidR="000D50D7" w:rsidRPr="000D50D7">
        <w:t xml:space="preserve"> </w:t>
      </w:r>
      <w:r>
        <w:t>of</w:t>
      </w:r>
      <w:r w:rsidR="000D50D7" w:rsidRPr="000D50D7">
        <w:t xml:space="preserve"> </w:t>
      </w:r>
      <w:r>
        <w:t>anything</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_Ref95832359 \r \h </w:instrText>
      </w:r>
      <w:r>
        <w:fldChar w:fldCharType="separate"/>
      </w:r>
      <w:r w:rsidR="000D50D7">
        <w:t>(5)</w:t>
      </w:r>
      <w:r>
        <w:fldChar w:fldCharType="end"/>
      </w:r>
      <w:r w:rsidR="000D50D7" w:rsidRPr="000D50D7">
        <w:t xml:space="preserve"> </w:t>
      </w:r>
      <w:r>
        <w:t>if</w:t>
      </w:r>
      <w:r w:rsidR="000D50D7" w:rsidRPr="000D50D7">
        <w:t xml:space="preserve"> </w:t>
      </w:r>
      <w:r>
        <w:t>the</w:t>
      </w:r>
      <w:r w:rsidR="000D50D7" w:rsidRPr="000D50D7">
        <w:t xml:space="preserve"> </w:t>
      </w:r>
      <w:r>
        <w:t>undertaker</w:t>
      </w:r>
      <w:r w:rsidR="000D50D7" w:rsidRPr="000D50D7">
        <w:t xml:space="preserve"> </w:t>
      </w:r>
      <w:r>
        <w:t>gives</w:t>
      </w:r>
      <w:r w:rsidR="000D50D7" w:rsidRPr="000D50D7">
        <w:t xml:space="preserve"> </w:t>
      </w:r>
      <w:r>
        <w:t>notice</w:t>
      </w:r>
      <w:r w:rsidR="000D50D7" w:rsidRPr="000D50D7">
        <w:t xml:space="preserve"> </w:t>
      </w:r>
      <w:r>
        <w:t>in</w:t>
      </w:r>
      <w:r w:rsidR="000D50D7" w:rsidRPr="000D50D7">
        <w:t xml:space="preserve"> </w:t>
      </w:r>
      <w:r>
        <w:t>writing</w:t>
      </w:r>
      <w:r w:rsidR="000D50D7" w:rsidRPr="000D50D7">
        <w:t xml:space="preserve"> </w:t>
      </w:r>
      <w:r>
        <w:t>to</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that</w:t>
      </w:r>
      <w:r w:rsidR="000D50D7" w:rsidRPr="000D50D7">
        <w:t xml:space="preserve"> </w:t>
      </w:r>
      <w:r>
        <w:t>it</w:t>
      </w:r>
      <w:r w:rsidR="000D50D7" w:rsidRPr="000D50D7">
        <w:t xml:space="preserve"> </w:t>
      </w:r>
      <w:r>
        <w:t>desires</w:t>
      </w:r>
      <w:r w:rsidR="000D50D7" w:rsidRPr="000D50D7">
        <w:t xml:space="preserve"> </w:t>
      </w:r>
      <w:r>
        <w:t>itself</w:t>
      </w:r>
      <w:r w:rsidR="000D50D7" w:rsidRPr="000D50D7">
        <w:t xml:space="preserve"> </w:t>
      </w:r>
      <w:r>
        <w:t>to</w:t>
      </w:r>
      <w:r w:rsidR="000D50D7" w:rsidRPr="000D50D7">
        <w:t xml:space="preserve"> </w:t>
      </w:r>
      <w:r>
        <w:t>execute</w:t>
      </w:r>
      <w:r w:rsidR="000D50D7" w:rsidRPr="000D50D7">
        <w:t xml:space="preserve"> </w:t>
      </w:r>
      <w:r>
        <w:t>any</w:t>
      </w:r>
      <w:r w:rsidR="000D50D7" w:rsidRPr="000D50D7">
        <w:t xml:space="preserve"> </w:t>
      </w:r>
      <w:r>
        <w:t>work,</w:t>
      </w:r>
      <w:r w:rsidR="000D50D7" w:rsidRPr="000D50D7">
        <w:t xml:space="preserve"> </w:t>
      </w:r>
      <w:r>
        <w:t>or</w:t>
      </w:r>
      <w:r w:rsidR="000D50D7" w:rsidRPr="000D50D7">
        <w:t xml:space="preserve"> </w:t>
      </w:r>
      <w:r>
        <w:t>part</w:t>
      </w:r>
      <w:r w:rsidR="000D50D7" w:rsidRPr="000D50D7">
        <w:t xml:space="preserve"> </w:t>
      </w:r>
      <w:r>
        <w:t>of</w:t>
      </w:r>
      <w:r w:rsidR="000D50D7" w:rsidRPr="000D50D7">
        <w:t xml:space="preserve"> </w:t>
      </w:r>
      <w:r>
        <w:t>any</w:t>
      </w:r>
      <w:r w:rsidR="000D50D7" w:rsidRPr="000D50D7">
        <w:t xml:space="preserve"> </w:t>
      </w:r>
      <w:r>
        <w:t>work,</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removal</w:t>
      </w:r>
      <w:r w:rsidR="000D50D7" w:rsidRPr="000D50D7">
        <w:t xml:space="preserve"> </w:t>
      </w:r>
      <w:r>
        <w:t>of</w:t>
      </w:r>
      <w:r w:rsidR="000D50D7" w:rsidRPr="000D50D7">
        <w:t xml:space="preserve"> </w:t>
      </w:r>
      <w:r>
        <w:t>apparatus</w:t>
      </w:r>
      <w:r w:rsidR="000D50D7" w:rsidRPr="000D50D7">
        <w:t xml:space="preserve"> </w:t>
      </w:r>
      <w:r>
        <w:t>or</w:t>
      </w:r>
      <w:r w:rsidR="000D50D7" w:rsidRPr="000D50D7">
        <w:t xml:space="preserve"> </w:t>
      </w:r>
      <w:r>
        <w:t>construction</w:t>
      </w:r>
      <w:r w:rsidR="000D50D7" w:rsidRPr="000D50D7">
        <w:t xml:space="preserve"> </w:t>
      </w:r>
      <w:r>
        <w:t>of</w:t>
      </w:r>
      <w:r w:rsidR="000D50D7" w:rsidRPr="000D50D7">
        <w:t xml:space="preserve"> </w:t>
      </w:r>
      <w:r>
        <w:t>alternative</w:t>
      </w:r>
      <w:r w:rsidR="000D50D7" w:rsidRPr="000D50D7">
        <w:t xml:space="preserve"> </w:t>
      </w:r>
      <w:r>
        <w:t>apparatus</w:t>
      </w:r>
      <w:r w:rsidR="000D50D7" w:rsidRPr="000D50D7">
        <w:t xml:space="preserve"> </w:t>
      </w:r>
      <w:r>
        <w:t>in</w:t>
      </w:r>
      <w:r w:rsidR="000D50D7" w:rsidRPr="000D50D7">
        <w:t xml:space="preserve"> </w:t>
      </w:r>
      <w:r>
        <w:t>any</w:t>
      </w:r>
      <w:r w:rsidR="000D50D7" w:rsidRPr="000D50D7">
        <w:t xml:space="preserve"> </w:t>
      </w:r>
      <w:r>
        <w:t>land</w:t>
      </w:r>
      <w:r w:rsidR="000D50D7" w:rsidRPr="000D50D7">
        <w:t xml:space="preserve"> </w:t>
      </w:r>
      <w:r>
        <w:t>controlled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that</w:t>
      </w:r>
      <w:r w:rsidR="000D50D7" w:rsidRPr="000D50D7">
        <w:t xml:space="preserve"> </w:t>
      </w:r>
      <w:r>
        <w:t>work,</w:t>
      </w:r>
      <w:r w:rsidR="000D50D7" w:rsidRPr="000D50D7">
        <w:t xml:space="preserve"> </w:t>
      </w:r>
      <w:r>
        <w:t>instead</w:t>
      </w:r>
      <w:r w:rsidR="000D50D7" w:rsidRPr="000D50D7">
        <w:t xml:space="preserve"> </w:t>
      </w:r>
      <w:r>
        <w:t>of</w:t>
      </w:r>
      <w:r w:rsidR="000D50D7" w:rsidRPr="000D50D7">
        <w:t xml:space="preserve"> </w:t>
      </w:r>
      <w:r>
        <w:t>being</w:t>
      </w:r>
      <w:r w:rsidR="000D50D7" w:rsidRPr="000D50D7">
        <w:t xml:space="preserve"> </w:t>
      </w:r>
      <w:r>
        <w:t>executed</w:t>
      </w:r>
      <w:r w:rsidR="000D50D7" w:rsidRPr="000D50D7">
        <w:t xml:space="preserve"> </w:t>
      </w:r>
      <w:r>
        <w:t>by</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must</w:t>
      </w:r>
      <w:r w:rsidR="000D50D7" w:rsidRPr="000D50D7">
        <w:t xml:space="preserve"> </w:t>
      </w:r>
      <w:r>
        <w:t>be</w:t>
      </w:r>
      <w:r w:rsidR="000D50D7" w:rsidRPr="000D50D7">
        <w:t xml:space="preserve"> </w:t>
      </w:r>
      <w:r>
        <w:t>executed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without</w:t>
      </w:r>
      <w:r w:rsidR="000D50D7" w:rsidRPr="000D50D7">
        <w:t xml:space="preserve"> </w:t>
      </w:r>
      <w:r>
        <w:t>unnecessary</w:t>
      </w:r>
      <w:r w:rsidR="000D50D7" w:rsidRPr="000D50D7">
        <w:t xml:space="preserve"> </w:t>
      </w:r>
      <w:r>
        <w:t>delay</w:t>
      </w:r>
      <w:r w:rsidR="000D50D7" w:rsidRPr="000D50D7">
        <w:t xml:space="preserve"> </w:t>
      </w:r>
      <w:r>
        <w:t>and</w:t>
      </w:r>
      <w:r w:rsidR="000D50D7" w:rsidRPr="000D50D7">
        <w:t xml:space="preserve"> </w:t>
      </w:r>
      <w:r>
        <w:t>only</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plans</w:t>
      </w:r>
      <w:r w:rsidR="000D50D7" w:rsidRPr="000D50D7">
        <w:t xml:space="preserve"> </w:t>
      </w:r>
      <w:r>
        <w:t>approved</w:t>
      </w:r>
      <w:r w:rsidR="000D50D7" w:rsidRPr="000D50D7">
        <w:t xml:space="preserve"> </w:t>
      </w:r>
      <w:r>
        <w:t>by</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such</w:t>
      </w:r>
      <w:r w:rsidR="000D50D7" w:rsidRPr="000D50D7">
        <w:t xml:space="preserve"> </w:t>
      </w:r>
      <w:r>
        <w:t>approval</w:t>
      </w:r>
      <w:r w:rsidR="000D50D7" w:rsidRPr="000D50D7">
        <w:t xml:space="preserve"> </w:t>
      </w:r>
      <w:r>
        <w:t>may</w:t>
      </w:r>
      <w:r w:rsidR="000D50D7" w:rsidRPr="000D50D7">
        <w:t xml:space="preserve"> </w:t>
      </w:r>
      <w:r>
        <w:t>be</w:t>
      </w:r>
      <w:r w:rsidR="000D50D7" w:rsidRPr="000D50D7">
        <w:t xml:space="preserve"> </w:t>
      </w:r>
      <w:r>
        <w:t>subject</w:t>
      </w:r>
      <w:r w:rsidR="000D50D7" w:rsidRPr="000D50D7">
        <w:t xml:space="preserve"> </w:t>
      </w:r>
      <w:r>
        <w:t>to</w:t>
      </w:r>
      <w:r w:rsidR="000D50D7" w:rsidRPr="000D50D7">
        <w:t xml:space="preserve"> </w:t>
      </w:r>
      <w:r>
        <w:t>such</w:t>
      </w:r>
      <w:r w:rsidR="000D50D7" w:rsidRPr="000D50D7">
        <w:t xml:space="preserve"> </w:t>
      </w:r>
      <w:r>
        <w:t>reasonable</w:t>
      </w:r>
      <w:r w:rsidR="000D50D7" w:rsidRPr="000D50D7">
        <w:t xml:space="preserve"> </w:t>
      </w:r>
      <w:r>
        <w:t>conditions</w:t>
      </w:r>
      <w:r w:rsidR="000D50D7" w:rsidRPr="000D50D7">
        <w:t xml:space="preserve"> </w:t>
      </w:r>
      <w:r>
        <w:t>including</w:t>
      </w:r>
      <w:r w:rsidR="000D50D7" w:rsidRPr="000D50D7">
        <w:t xml:space="preserve"> </w:t>
      </w:r>
      <w:r>
        <w:t>but</w:t>
      </w:r>
      <w:r w:rsidR="000D50D7" w:rsidRPr="000D50D7">
        <w:t xml:space="preserve"> </w:t>
      </w:r>
      <w:r>
        <w:t>not</w:t>
      </w:r>
      <w:r w:rsidR="000D50D7" w:rsidRPr="000D50D7">
        <w:t xml:space="preserve"> </w:t>
      </w:r>
      <w:r>
        <w:t>limited</w:t>
      </w:r>
      <w:r w:rsidR="000D50D7" w:rsidRPr="000D50D7">
        <w:t xml:space="preserve"> </w:t>
      </w:r>
      <w:r>
        <w:t>to</w:t>
      </w:r>
      <w:r w:rsidR="000D50D7" w:rsidRPr="000D50D7">
        <w:t xml:space="preserve"> </w:t>
      </w:r>
      <w:r>
        <w:t>the</w:t>
      </w:r>
      <w:r w:rsidR="000D50D7" w:rsidRPr="000D50D7">
        <w:t xml:space="preserve"> </w:t>
      </w:r>
      <w:r>
        <w:t>undertaker</w:t>
      </w:r>
      <w:r w:rsidR="000D50D7" w:rsidRPr="000D50D7">
        <w:t xml:space="preserve"> </w:t>
      </w:r>
      <w:r>
        <w:t>entering</w:t>
      </w:r>
      <w:r w:rsidR="000D50D7" w:rsidRPr="000D50D7">
        <w:t xml:space="preserve"> </w:t>
      </w:r>
      <w:r>
        <w:t>into</w:t>
      </w:r>
      <w:r w:rsidR="000D50D7" w:rsidRPr="000D50D7">
        <w:t xml:space="preserve"> </w:t>
      </w:r>
      <w:r>
        <w:t>an</w:t>
      </w:r>
      <w:r w:rsidR="000D50D7" w:rsidRPr="000D50D7">
        <w:t xml:space="preserve"> </w:t>
      </w:r>
      <w:r>
        <w:t>assets</w:t>
      </w:r>
      <w:r w:rsidR="000D50D7" w:rsidRPr="000D50D7">
        <w:t xml:space="preserve"> </w:t>
      </w:r>
      <w:r>
        <w:t>protection</w:t>
      </w:r>
      <w:r w:rsidR="000D50D7" w:rsidRPr="000D50D7">
        <w:t xml:space="preserve"> </w:t>
      </w:r>
      <w:r>
        <w:t>agreement</w:t>
      </w:r>
      <w:r w:rsidR="000D50D7" w:rsidRPr="000D50D7">
        <w:t xml:space="preserve"> </w:t>
      </w:r>
      <w:r>
        <w:t>with</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as</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deems</w:t>
      </w:r>
      <w:r w:rsidR="000D50D7" w:rsidRPr="000D50D7">
        <w:t xml:space="preserve"> </w:t>
      </w:r>
      <w:r>
        <w:t>necessary.</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carry</w:t>
      </w:r>
      <w:r w:rsidR="000D50D7" w:rsidRPr="000D50D7">
        <w:t xml:space="preserve"> </w:t>
      </w:r>
      <w:r>
        <w:t>out</w:t>
      </w:r>
      <w:r w:rsidR="000D50D7" w:rsidRPr="000D50D7">
        <w:t xml:space="preserve"> </w:t>
      </w:r>
      <w:r>
        <w:t>the</w:t>
      </w:r>
      <w:r w:rsidR="000D50D7" w:rsidRPr="000D50D7">
        <w:t xml:space="preserve"> </w:t>
      </w:r>
      <w:r>
        <w:t>works</w:t>
      </w:r>
      <w:r w:rsidR="000D50D7" w:rsidRPr="000D50D7">
        <w:t xml:space="preserve"> </w:t>
      </w:r>
      <w:r>
        <w:t>under</w:t>
      </w:r>
      <w:r w:rsidR="000D50D7" w:rsidRPr="000D50D7">
        <w:t xml:space="preserve"> </w:t>
      </w:r>
      <w:r>
        <w:t>the</w:t>
      </w:r>
      <w:r w:rsidR="000D50D7" w:rsidRPr="000D50D7">
        <w:t xml:space="preserve"> </w:t>
      </w:r>
      <w:r>
        <w:t>superintendence,</w:t>
      </w:r>
      <w:r w:rsidR="000D50D7" w:rsidRPr="000D50D7">
        <w:t xml:space="preserve"> </w:t>
      </w:r>
      <w:r>
        <w:t>if</w:t>
      </w:r>
      <w:r w:rsidR="000D50D7" w:rsidRPr="000D50D7">
        <w:t xml:space="preserve"> </w:t>
      </w:r>
      <w:r>
        <w:t>given,</w:t>
      </w:r>
      <w:r w:rsidR="000D50D7" w:rsidRPr="000D50D7">
        <w:t xml:space="preserve"> </w:t>
      </w:r>
      <w:r>
        <w:t>and</w:t>
      </w:r>
      <w:r w:rsidR="000D50D7" w:rsidRPr="000D50D7">
        <w:t xml:space="preserve"> </w:t>
      </w:r>
      <w:r>
        <w:t>to</w:t>
      </w:r>
      <w:r w:rsidR="000D50D7" w:rsidRPr="000D50D7">
        <w:t xml:space="preserve"> </w:t>
      </w:r>
      <w:r>
        <w:t>the</w:t>
      </w:r>
      <w:r w:rsidR="000D50D7" w:rsidRPr="000D50D7">
        <w:t xml:space="preserve"> </w:t>
      </w:r>
      <w:r>
        <w:t>reasonable</w:t>
      </w:r>
      <w:r w:rsidR="000D50D7" w:rsidRPr="000D50D7">
        <w:t xml:space="preserve"> </w:t>
      </w:r>
      <w:r>
        <w:t>satisfaction</w:t>
      </w:r>
      <w:r w:rsidR="000D50D7" w:rsidRPr="000D50D7">
        <w:t xml:space="preserve"> </w:t>
      </w:r>
      <w:r>
        <w:t>of</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subject</w:t>
      </w:r>
      <w:r w:rsidR="000D50D7" w:rsidRPr="000D50D7">
        <w:t xml:space="preserve"> </w:t>
      </w:r>
      <w:r>
        <w:t>to</w:t>
      </w:r>
      <w:r w:rsidR="000D50D7" w:rsidRPr="000D50D7">
        <w:t xml:space="preserve"> </w:t>
      </w:r>
      <w:r>
        <w:t>the</w:t>
      </w:r>
      <w:r w:rsidR="000D50D7" w:rsidRPr="000D50D7">
        <w:t xml:space="preserve"> </w:t>
      </w:r>
      <w:r>
        <w:t>utility</w:t>
      </w:r>
      <w:r w:rsidR="000D50D7" w:rsidRPr="000D50D7">
        <w:t xml:space="preserve"> </w:t>
      </w:r>
      <w:r>
        <w:t>undertaker’s</w:t>
      </w:r>
      <w:r w:rsidR="000D50D7" w:rsidRPr="000D50D7">
        <w:t xml:space="preserve"> </w:t>
      </w:r>
      <w:r>
        <w:t>reasonable</w:t>
      </w:r>
      <w:r w:rsidR="000D50D7" w:rsidRPr="000D50D7">
        <w:t xml:space="preserve"> </w:t>
      </w:r>
      <w:r>
        <w:t>specification.</w:t>
      </w:r>
      <w:bookmarkEnd w:id="1289"/>
    </w:p>
    <w:p w14:paraId="779D8F1D" w14:textId="77777777" w:rsidR="00283174" w:rsidRDefault="00283174" w:rsidP="00283174">
      <w:pPr>
        <w:pStyle w:val="N1"/>
      </w:pPr>
      <w:bookmarkStart w:id="1290" w:name="_Ref95832862"/>
      <w:r>
        <w:t>—</w:t>
      </w:r>
      <w:r>
        <w:fldChar w:fldCharType="begin"/>
      </w:r>
      <w:r>
        <w:instrText xml:space="preserve"> LISTNUM "SEQ1" \l 2 </w:instrText>
      </w:r>
      <w:r>
        <w:fldChar w:fldCharType="end"/>
      </w:r>
      <w:r w:rsidR="000D50D7" w:rsidRPr="000D50D7">
        <w:t> </w:t>
      </w:r>
      <w:r>
        <w:t>Where,</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the</w:t>
      </w:r>
      <w:r w:rsidR="000D50D7" w:rsidRPr="000D50D7">
        <w:t xml:space="preserve"> </w:t>
      </w:r>
      <w:r>
        <w:t>undertaker</w:t>
      </w:r>
      <w:r w:rsidR="000D50D7" w:rsidRPr="000D50D7">
        <w:t xml:space="preserve"> </w:t>
      </w:r>
      <w:r>
        <w:t>affords</w:t>
      </w:r>
      <w:r w:rsidR="000D50D7" w:rsidRPr="000D50D7">
        <w:t xml:space="preserve"> </w:t>
      </w:r>
      <w:r>
        <w:t>to</w:t>
      </w:r>
      <w:r w:rsidR="000D50D7" w:rsidRPr="000D50D7">
        <w:t xml:space="preserve"> </w:t>
      </w:r>
      <w:r>
        <w:t>a</w:t>
      </w:r>
      <w:r w:rsidR="000D50D7" w:rsidRPr="000D50D7">
        <w:t xml:space="preserve"> </w:t>
      </w:r>
      <w:r>
        <w:t>utility</w:t>
      </w:r>
      <w:r w:rsidR="000D50D7" w:rsidRPr="000D50D7">
        <w:t xml:space="preserve"> </w:t>
      </w:r>
      <w:r>
        <w:t>undertaker</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for</w:t>
      </w:r>
      <w:r w:rsidR="000D50D7" w:rsidRPr="000D50D7">
        <w:t xml:space="preserve"> </w:t>
      </w:r>
      <w:r>
        <w:t>the</w:t>
      </w:r>
      <w:r w:rsidR="000D50D7" w:rsidRPr="000D50D7">
        <w:t xml:space="preserve"> </w:t>
      </w:r>
      <w:r>
        <w:t>construction</w:t>
      </w:r>
      <w:r w:rsidR="000D50D7" w:rsidRPr="000D50D7">
        <w:t xml:space="preserve"> </w:t>
      </w:r>
      <w:r>
        <w:t>and</w:t>
      </w:r>
      <w:r w:rsidR="000D50D7" w:rsidRPr="000D50D7">
        <w:t xml:space="preserve"> </w:t>
      </w:r>
      <w:r>
        <w:t>maintenance</w:t>
      </w:r>
      <w:r w:rsidR="000D50D7" w:rsidRPr="000D50D7">
        <w:t xml:space="preserve"> </w:t>
      </w:r>
      <w:r>
        <w:t>in</w:t>
      </w:r>
      <w:r w:rsidR="000D50D7" w:rsidRPr="000D50D7">
        <w:t xml:space="preserve"> </w:t>
      </w:r>
      <w:r>
        <w:t>land</w:t>
      </w:r>
      <w:r w:rsidR="000D50D7" w:rsidRPr="000D50D7">
        <w:t xml:space="preserve"> </w:t>
      </w:r>
      <w:r>
        <w:t>of</w:t>
      </w:r>
      <w:r w:rsidR="000D50D7" w:rsidRPr="000D50D7">
        <w:t xml:space="preserve"> </w:t>
      </w:r>
      <w:r>
        <w:lastRenderedPageBreak/>
        <w:t>the</w:t>
      </w:r>
      <w:r w:rsidR="000D50D7" w:rsidRPr="000D50D7">
        <w:t xml:space="preserve"> </w:t>
      </w:r>
      <w:r>
        <w:t>undertaker</w:t>
      </w:r>
      <w:r w:rsidR="000D50D7" w:rsidRPr="000D50D7">
        <w:t xml:space="preserve"> </w:t>
      </w:r>
      <w:r>
        <w:t>of</w:t>
      </w:r>
      <w:r w:rsidR="000D50D7" w:rsidRPr="000D50D7">
        <w:t xml:space="preserve"> </w:t>
      </w:r>
      <w:r>
        <w:t>alternative</w:t>
      </w:r>
      <w:r w:rsidR="000D50D7" w:rsidRPr="000D50D7">
        <w:t xml:space="preserve"> </w:t>
      </w:r>
      <w:r>
        <w:t>apparatus</w:t>
      </w:r>
      <w:r w:rsidR="000D50D7" w:rsidRPr="000D50D7">
        <w:t xml:space="preserve"> </w:t>
      </w:r>
      <w:r>
        <w:t>in</w:t>
      </w:r>
      <w:r w:rsidR="000D50D7" w:rsidRPr="000D50D7">
        <w:t xml:space="preserve"> </w:t>
      </w:r>
      <w:r>
        <w:t>substitution</w:t>
      </w:r>
      <w:r w:rsidR="000D50D7" w:rsidRPr="000D50D7">
        <w:t xml:space="preserve"> </w:t>
      </w:r>
      <w:r>
        <w:t>for</w:t>
      </w:r>
      <w:r w:rsidR="000D50D7" w:rsidRPr="000D50D7">
        <w:t xml:space="preserve"> </w:t>
      </w:r>
      <w:r>
        <w:t>apparatus</w:t>
      </w:r>
      <w:r w:rsidR="000D50D7" w:rsidRPr="000D50D7">
        <w:t xml:space="preserve"> </w:t>
      </w:r>
      <w:r>
        <w:t>to</w:t>
      </w:r>
      <w:r w:rsidR="000D50D7" w:rsidRPr="000D50D7">
        <w:t xml:space="preserve"> </w:t>
      </w:r>
      <w:r>
        <w:t>be</w:t>
      </w:r>
      <w:r w:rsidR="000D50D7" w:rsidRPr="000D50D7">
        <w:t xml:space="preserve"> </w:t>
      </w:r>
      <w:r>
        <w:t>removed,</w:t>
      </w:r>
      <w:r w:rsidR="000D50D7" w:rsidRPr="000D50D7">
        <w:t xml:space="preserve"> </w:t>
      </w:r>
      <w:r>
        <w:t>those</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must</w:t>
      </w:r>
      <w:r w:rsidR="000D50D7" w:rsidRPr="000D50D7">
        <w:t xml:space="preserve"> </w:t>
      </w:r>
      <w:r>
        <w:t>be</w:t>
      </w:r>
      <w:r w:rsidR="000D50D7" w:rsidRPr="000D50D7">
        <w:t xml:space="preserve"> </w:t>
      </w:r>
      <w:r>
        <w:t>granted</w:t>
      </w:r>
      <w:r w:rsidR="000D50D7" w:rsidRPr="000D50D7">
        <w:t xml:space="preserve"> </w:t>
      </w:r>
      <w:r>
        <w:t>upon</w:t>
      </w:r>
      <w:r w:rsidR="000D50D7" w:rsidRPr="000D50D7">
        <w:t xml:space="preserve"> </w:t>
      </w:r>
      <w:r>
        <w:t>such</w:t>
      </w:r>
      <w:r w:rsidR="000D50D7" w:rsidRPr="000D50D7">
        <w:t xml:space="preserve"> </w:t>
      </w:r>
      <w:r>
        <w:t>terms</w:t>
      </w:r>
      <w:r w:rsidR="000D50D7" w:rsidRPr="000D50D7">
        <w:t xml:space="preserve"> </w:t>
      </w:r>
      <w:r>
        <w:t>and</w:t>
      </w:r>
      <w:r w:rsidR="000D50D7" w:rsidRPr="000D50D7">
        <w:t xml:space="preserve"> </w:t>
      </w:r>
      <w:r>
        <w:t>conditions</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agreed</w:t>
      </w:r>
      <w:r w:rsidR="000D50D7" w:rsidRPr="000D50D7">
        <w:t xml:space="preserve"> </w:t>
      </w:r>
      <w:r>
        <w:t>between</w:t>
      </w:r>
      <w:r w:rsidR="000D50D7" w:rsidRPr="000D50D7">
        <w:t xml:space="preserve"> </w:t>
      </w:r>
      <w:r>
        <w:t>the</w:t>
      </w:r>
      <w:r w:rsidR="000D50D7" w:rsidRPr="000D50D7">
        <w:t xml:space="preserve"> </w:t>
      </w:r>
      <w:r>
        <w:t>undertaker</w:t>
      </w:r>
      <w:r w:rsidR="000D50D7" w:rsidRPr="000D50D7">
        <w:t xml:space="preserve"> </w:t>
      </w:r>
      <w:r>
        <w:t>and</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or</w:t>
      </w:r>
      <w:r w:rsidR="000D50D7" w:rsidRPr="000D50D7">
        <w:t xml:space="preserve"> </w:t>
      </w:r>
      <w:r>
        <w:t>in</w:t>
      </w:r>
      <w:r w:rsidR="000D50D7" w:rsidRPr="000D50D7">
        <w:t xml:space="preserve"> </w:t>
      </w:r>
      <w:r>
        <w:t>default</w:t>
      </w:r>
      <w:r w:rsidR="000D50D7" w:rsidRPr="000D50D7">
        <w:t xml:space="preserve"> </w:t>
      </w:r>
      <w:r>
        <w:t>of</w:t>
      </w:r>
      <w:r w:rsidR="000D50D7" w:rsidRPr="000D50D7">
        <w:t xml:space="preserve"> </w:t>
      </w:r>
      <w:r>
        <w:t>agreement</w:t>
      </w:r>
      <w:r w:rsidR="000D50D7" w:rsidRPr="000D50D7">
        <w:t xml:space="preserve"> </w:t>
      </w:r>
      <w:r>
        <w:t>settled</w:t>
      </w:r>
      <w:r w:rsidR="000D50D7" w:rsidRPr="000D50D7">
        <w:t xml:space="preserve"> </w:t>
      </w:r>
      <w:r>
        <w:t>by</w:t>
      </w:r>
      <w:r w:rsidR="000D50D7" w:rsidRPr="000D50D7">
        <w:t xml:space="preserve"> </w:t>
      </w:r>
      <w:r>
        <w:t>arbitration</w:t>
      </w:r>
      <w:r w:rsidR="000D50D7" w:rsidRPr="000D50D7">
        <w:t xml:space="preserve"> </w:t>
      </w:r>
      <w:r>
        <w:t>in</w:t>
      </w:r>
      <w:r w:rsidR="000D50D7" w:rsidRPr="000D50D7">
        <w:t xml:space="preserve"> </w:t>
      </w:r>
      <w:r>
        <w:t>accordance</w:t>
      </w:r>
      <w:r w:rsidR="000D50D7" w:rsidRPr="000D50D7">
        <w:t xml:space="preserve"> </w:t>
      </w:r>
      <w:r w:rsidRPr="009125BA">
        <w:t>with</w:t>
      </w:r>
      <w:r w:rsidR="000D50D7" w:rsidRPr="000D50D7">
        <w:t xml:space="preserve"> </w:t>
      </w:r>
      <w:r w:rsidRPr="009125BA">
        <w:t>article</w:t>
      </w:r>
      <w:r w:rsidR="000D50D7" w:rsidRPr="000D50D7">
        <w:t xml:space="preserve"> </w:t>
      </w:r>
      <w:r w:rsidRPr="009125BA">
        <w:fldChar w:fldCharType="begin"/>
      </w:r>
      <w:r w:rsidRPr="009125BA">
        <w:instrText xml:space="preserve"> REF _Ref78124676 \r \h </w:instrText>
      </w:r>
      <w:r w:rsidR="006127AE" w:rsidRPr="009125BA">
        <w:instrText xml:space="preserve"> \* MERGEFORMAT </w:instrText>
      </w:r>
      <w:r w:rsidRPr="009125BA">
        <w:fldChar w:fldCharType="separate"/>
      </w:r>
      <w:r w:rsidR="000D50D7">
        <w:t>39</w:t>
      </w:r>
      <w:r w:rsidRPr="009125BA">
        <w:fldChar w:fldCharType="end"/>
      </w:r>
      <w:r w:rsidR="000D50D7" w:rsidRPr="000D50D7">
        <w:t xml:space="preserve"> </w:t>
      </w:r>
      <w:r w:rsidRPr="009125BA">
        <w:t>(arbitration).</w:t>
      </w:r>
      <w:bookmarkEnd w:id="1290"/>
    </w:p>
    <w:p w14:paraId="72884BA9" w14:textId="77777777" w:rsidR="00283174" w:rsidRDefault="00283174" w:rsidP="00283174">
      <w:pPr>
        <w:pStyle w:val="N2"/>
      </w:pPr>
      <w:r>
        <w:t>If</w:t>
      </w:r>
      <w:r w:rsidR="000D50D7" w:rsidRPr="000D50D7">
        <w:t xml:space="preserve"> </w:t>
      </w:r>
      <w:r>
        <w:t>the</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to</w:t>
      </w:r>
      <w:r w:rsidR="000D50D7" w:rsidRPr="000D50D7">
        <w:t xml:space="preserve"> </w:t>
      </w:r>
      <w:r>
        <w:t>be</w:t>
      </w:r>
      <w:r w:rsidR="000D50D7" w:rsidRPr="000D50D7">
        <w:t xml:space="preserve"> </w:t>
      </w:r>
      <w:r>
        <w:t>afforded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any</w:t>
      </w:r>
      <w:r w:rsidR="000D50D7" w:rsidRPr="000D50D7">
        <w:t xml:space="preserve"> </w:t>
      </w:r>
      <w:r>
        <w:t>alternative</w:t>
      </w:r>
      <w:r w:rsidR="000D50D7" w:rsidRPr="000D50D7">
        <w:t xml:space="preserve"> </w:t>
      </w:r>
      <w:r>
        <w:t>apparatus,</w:t>
      </w:r>
      <w:r w:rsidR="000D50D7" w:rsidRPr="000D50D7">
        <w:t xml:space="preserve"> </w:t>
      </w:r>
      <w:r>
        <w:t>and</w:t>
      </w:r>
      <w:r w:rsidR="000D50D7" w:rsidRPr="000D50D7">
        <w:t xml:space="preserve"> </w:t>
      </w:r>
      <w:r>
        <w:t>the</w:t>
      </w:r>
      <w:r w:rsidR="000D50D7" w:rsidRPr="000D50D7">
        <w:t xml:space="preserve"> </w:t>
      </w:r>
      <w:r>
        <w:t>terms</w:t>
      </w:r>
      <w:r w:rsidR="000D50D7" w:rsidRPr="000D50D7">
        <w:t xml:space="preserve"> </w:t>
      </w:r>
      <w:r>
        <w:t>and</w:t>
      </w:r>
      <w:r w:rsidR="000D50D7" w:rsidRPr="000D50D7">
        <w:t xml:space="preserve"> </w:t>
      </w:r>
      <w:r>
        <w:t>conditions</w:t>
      </w:r>
      <w:r w:rsidR="000D50D7" w:rsidRPr="000D50D7">
        <w:t xml:space="preserve"> </w:t>
      </w:r>
      <w:r>
        <w:t>subject</w:t>
      </w:r>
      <w:r w:rsidR="000D50D7" w:rsidRPr="000D50D7">
        <w:t xml:space="preserve"> </w:t>
      </w:r>
      <w:r>
        <w:t>to</w:t>
      </w:r>
      <w:r w:rsidR="000D50D7" w:rsidRPr="000D50D7">
        <w:t xml:space="preserve"> </w:t>
      </w:r>
      <w:r>
        <w:t>which</w:t>
      </w:r>
      <w:r w:rsidR="000D50D7" w:rsidRPr="000D50D7">
        <w:t xml:space="preserve"> </w:t>
      </w:r>
      <w:r>
        <w:t>those</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are</w:t>
      </w:r>
      <w:r w:rsidR="000D50D7" w:rsidRPr="000D50D7">
        <w:t xml:space="preserve"> </w:t>
      </w:r>
      <w:r>
        <w:t>to</w:t>
      </w:r>
      <w:r w:rsidR="000D50D7" w:rsidRPr="000D50D7">
        <w:t xml:space="preserve"> </w:t>
      </w:r>
      <w:r>
        <w:t>be</w:t>
      </w:r>
      <w:r w:rsidR="000D50D7" w:rsidRPr="000D50D7">
        <w:t xml:space="preserve"> </w:t>
      </w:r>
      <w:r>
        <w:t>granted,</w:t>
      </w:r>
      <w:r w:rsidR="000D50D7" w:rsidRPr="000D50D7">
        <w:t xml:space="preserve"> </w:t>
      </w:r>
      <w:r>
        <w:t>are</w:t>
      </w:r>
      <w:r w:rsidR="000D50D7" w:rsidRPr="000D50D7">
        <w:t xml:space="preserve"> </w:t>
      </w:r>
      <w:r>
        <w:t>in</w:t>
      </w:r>
      <w:r w:rsidR="000D50D7" w:rsidRPr="000D50D7">
        <w:t xml:space="preserve"> </w:t>
      </w:r>
      <w:r>
        <w:t>the</w:t>
      </w:r>
      <w:r w:rsidR="000D50D7" w:rsidRPr="000D50D7">
        <w:t xml:space="preserve"> </w:t>
      </w:r>
      <w:r>
        <w:t>opinion</w:t>
      </w:r>
      <w:r w:rsidR="000D50D7" w:rsidRPr="000D50D7">
        <w:t xml:space="preserve"> </w:t>
      </w:r>
      <w:r>
        <w:t>of</w:t>
      </w:r>
      <w:r w:rsidR="000D50D7" w:rsidRPr="000D50D7">
        <w:t xml:space="preserve"> </w:t>
      </w:r>
      <w:r>
        <w:t>the</w:t>
      </w:r>
      <w:r w:rsidR="000D50D7" w:rsidRPr="000D50D7">
        <w:t xml:space="preserve"> </w:t>
      </w:r>
      <w:r>
        <w:t>arbitrator</w:t>
      </w:r>
      <w:r w:rsidR="000D50D7" w:rsidRPr="000D50D7">
        <w:t xml:space="preserve"> </w:t>
      </w:r>
      <w:r>
        <w:t>less</w:t>
      </w:r>
      <w:r w:rsidR="000D50D7" w:rsidRPr="000D50D7">
        <w:t xml:space="preserve"> </w:t>
      </w:r>
      <w:r>
        <w:t>favourable</w:t>
      </w:r>
      <w:r w:rsidR="000D50D7" w:rsidRPr="000D50D7">
        <w:t xml:space="preserve"> </w:t>
      </w:r>
      <w:r>
        <w:t>on</w:t>
      </w:r>
      <w:r w:rsidR="000D50D7" w:rsidRPr="000D50D7">
        <w:t xml:space="preserve"> </w:t>
      </w:r>
      <w:r>
        <w:t>the</w:t>
      </w:r>
      <w:r w:rsidR="000D50D7" w:rsidRPr="000D50D7">
        <w:t xml:space="preserve"> </w:t>
      </w:r>
      <w:r>
        <w:t>whole</w:t>
      </w:r>
      <w:r w:rsidR="000D50D7" w:rsidRPr="000D50D7">
        <w:t xml:space="preserve"> </w:t>
      </w:r>
      <w:r>
        <w:t>to</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than</w:t>
      </w:r>
      <w:r w:rsidR="000D50D7" w:rsidRPr="000D50D7">
        <w:t xml:space="preserve"> </w:t>
      </w:r>
      <w:r>
        <w:t>the</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enjoyed</w:t>
      </w:r>
      <w:r w:rsidR="000D50D7" w:rsidRPr="000D50D7">
        <w:t xml:space="preserve"> </w:t>
      </w:r>
      <w:r>
        <w:t>by</w:t>
      </w:r>
      <w:r w:rsidR="000D50D7" w:rsidRPr="000D50D7">
        <w:t xml:space="preserve"> </w:t>
      </w:r>
      <w:r>
        <w:t>it</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the</w:t>
      </w:r>
      <w:r w:rsidR="000D50D7" w:rsidRPr="000D50D7">
        <w:t xml:space="preserve"> </w:t>
      </w:r>
      <w:r>
        <w:t>apparatus</w:t>
      </w:r>
      <w:r w:rsidR="000D50D7" w:rsidRPr="000D50D7">
        <w:t xml:space="preserve"> </w:t>
      </w:r>
      <w:r>
        <w:t>to</w:t>
      </w:r>
      <w:r w:rsidR="000D50D7" w:rsidRPr="000D50D7">
        <w:t xml:space="preserve"> </w:t>
      </w:r>
      <w:r>
        <w:t>be</w:t>
      </w:r>
      <w:r w:rsidR="000D50D7" w:rsidRPr="000D50D7">
        <w:t xml:space="preserve"> </w:t>
      </w:r>
      <w:r>
        <w:t>removed</w:t>
      </w:r>
      <w:r w:rsidR="000D50D7" w:rsidRPr="000D50D7">
        <w:t xml:space="preserve"> </w:t>
      </w:r>
      <w:r>
        <w:t>and</w:t>
      </w:r>
      <w:r w:rsidR="000D50D7" w:rsidRPr="000D50D7">
        <w:t xml:space="preserve"> </w:t>
      </w:r>
      <w:r>
        <w:t>the</w:t>
      </w:r>
      <w:r w:rsidR="000D50D7" w:rsidRPr="000D50D7">
        <w:t xml:space="preserve"> </w:t>
      </w:r>
      <w:r>
        <w:t>terms</w:t>
      </w:r>
      <w:r w:rsidR="000D50D7" w:rsidRPr="000D50D7">
        <w:t xml:space="preserve"> </w:t>
      </w:r>
      <w:r>
        <w:t>and</w:t>
      </w:r>
      <w:r w:rsidR="000D50D7" w:rsidRPr="000D50D7">
        <w:t xml:space="preserve"> </w:t>
      </w:r>
      <w:r>
        <w:t>conditions</w:t>
      </w:r>
      <w:r w:rsidR="000D50D7" w:rsidRPr="000D50D7">
        <w:t xml:space="preserve"> </w:t>
      </w:r>
      <w:r>
        <w:t>to</w:t>
      </w:r>
      <w:r w:rsidR="000D50D7" w:rsidRPr="000D50D7">
        <w:t xml:space="preserve"> </w:t>
      </w:r>
      <w:r>
        <w:t>which</w:t>
      </w:r>
      <w:r w:rsidR="000D50D7" w:rsidRPr="000D50D7">
        <w:t xml:space="preserve"> </w:t>
      </w:r>
      <w:r>
        <w:t>those</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are</w:t>
      </w:r>
      <w:r w:rsidR="000D50D7" w:rsidRPr="000D50D7">
        <w:t xml:space="preserve"> </w:t>
      </w:r>
      <w:r>
        <w:t>subject,</w:t>
      </w:r>
      <w:r w:rsidR="000D50D7" w:rsidRPr="000D50D7">
        <w:t xml:space="preserve"> </w:t>
      </w:r>
      <w:r>
        <w:t>the</w:t>
      </w:r>
      <w:r w:rsidR="000D50D7" w:rsidRPr="000D50D7">
        <w:t xml:space="preserve"> </w:t>
      </w:r>
      <w:r>
        <w:t>arbitrator</w:t>
      </w:r>
      <w:r w:rsidR="000D50D7" w:rsidRPr="000D50D7">
        <w:t xml:space="preserve"> </w:t>
      </w:r>
      <w:r>
        <w:t>must</w:t>
      </w:r>
      <w:r w:rsidR="000D50D7" w:rsidRPr="000D50D7">
        <w:t xml:space="preserve"> </w:t>
      </w:r>
      <w:r>
        <w:t>make</w:t>
      </w:r>
      <w:r w:rsidR="000D50D7" w:rsidRPr="000D50D7">
        <w:t xml:space="preserve"> </w:t>
      </w:r>
      <w:r>
        <w:t>such</w:t>
      </w:r>
      <w:r w:rsidR="000D50D7" w:rsidRPr="000D50D7">
        <w:t xml:space="preserve"> </w:t>
      </w:r>
      <w:r>
        <w:t>provision</w:t>
      </w:r>
      <w:r w:rsidR="000D50D7" w:rsidRPr="000D50D7">
        <w:t xml:space="preserve"> </w:t>
      </w:r>
      <w:r>
        <w:t>for</w:t>
      </w:r>
      <w:r w:rsidR="000D50D7" w:rsidRPr="000D50D7">
        <w:t xml:space="preserve"> </w:t>
      </w:r>
      <w:r>
        <w:t>the</w:t>
      </w:r>
      <w:r w:rsidR="000D50D7" w:rsidRPr="000D50D7">
        <w:t xml:space="preserve"> </w:t>
      </w:r>
      <w:r>
        <w:t>payment</w:t>
      </w:r>
      <w:r w:rsidR="000D50D7" w:rsidRPr="000D50D7">
        <w:t xml:space="preserve"> </w:t>
      </w:r>
      <w:r>
        <w:t>of</w:t>
      </w:r>
      <w:r w:rsidR="000D50D7" w:rsidRPr="000D50D7">
        <w:t xml:space="preserve"> </w:t>
      </w:r>
      <w:r>
        <w:t>compensation</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to</w:t>
      </w:r>
      <w:r w:rsidR="000D50D7" w:rsidRPr="000D50D7">
        <w:t xml:space="preserve"> </w:t>
      </w:r>
      <w:r>
        <w:t>that</w:t>
      </w:r>
      <w:r w:rsidR="000D50D7" w:rsidRPr="000D50D7">
        <w:t xml:space="preserve"> </w:t>
      </w:r>
      <w:r>
        <w:t>utility</w:t>
      </w:r>
      <w:r w:rsidR="000D50D7" w:rsidRPr="000D50D7">
        <w:t xml:space="preserve"> </w:t>
      </w:r>
      <w:r>
        <w:t>undertaker</w:t>
      </w:r>
      <w:r w:rsidR="000D50D7" w:rsidRPr="000D50D7">
        <w:t xml:space="preserve"> </w:t>
      </w:r>
      <w:r>
        <w:t>as</w:t>
      </w:r>
      <w:r w:rsidR="000D50D7" w:rsidRPr="000D50D7">
        <w:t xml:space="preserve"> </w:t>
      </w:r>
      <w:r>
        <w:t>appears</w:t>
      </w:r>
      <w:r w:rsidR="000D50D7" w:rsidRPr="000D50D7">
        <w:t xml:space="preserve"> </w:t>
      </w:r>
      <w:r>
        <w:t>to</w:t>
      </w:r>
      <w:r w:rsidR="000D50D7" w:rsidRPr="000D50D7">
        <w:t xml:space="preserve"> </w:t>
      </w:r>
      <w:r>
        <w:t>the</w:t>
      </w:r>
      <w:r w:rsidR="000D50D7" w:rsidRPr="000D50D7">
        <w:t xml:space="preserve"> </w:t>
      </w:r>
      <w:r>
        <w:t>arbitrator</w:t>
      </w:r>
      <w:r w:rsidR="000D50D7" w:rsidRPr="000D50D7">
        <w:t xml:space="preserve"> </w:t>
      </w:r>
      <w:r>
        <w:t>to</w:t>
      </w:r>
      <w:r w:rsidR="000D50D7" w:rsidRPr="000D50D7">
        <w:t xml:space="preserve"> </w:t>
      </w:r>
      <w:r>
        <w:t>be</w:t>
      </w:r>
      <w:r w:rsidR="000D50D7" w:rsidRPr="000D50D7">
        <w:t xml:space="preserve"> </w:t>
      </w:r>
      <w:r>
        <w:t>reasonable</w:t>
      </w:r>
      <w:r w:rsidR="000D50D7" w:rsidRPr="000D50D7">
        <w:t xml:space="preserve"> </w:t>
      </w:r>
      <w:r>
        <w:t>having</w:t>
      </w:r>
      <w:r w:rsidR="000D50D7" w:rsidRPr="000D50D7">
        <w:t xml:space="preserve"> </w:t>
      </w:r>
      <w:r>
        <w:t>regard</w:t>
      </w:r>
      <w:r w:rsidR="000D50D7" w:rsidRPr="000D50D7">
        <w:t xml:space="preserve"> </w:t>
      </w:r>
      <w:r>
        <w:t>to</w:t>
      </w:r>
      <w:r w:rsidR="000D50D7" w:rsidRPr="000D50D7">
        <w:t xml:space="preserve"> </w:t>
      </w:r>
      <w:r>
        <w:t>all</w:t>
      </w:r>
      <w:r w:rsidR="000D50D7" w:rsidRPr="000D50D7">
        <w:t xml:space="preserve"> </w:t>
      </w:r>
      <w:r>
        <w:t>the</w:t>
      </w:r>
      <w:r w:rsidR="000D50D7" w:rsidRPr="000D50D7">
        <w:t xml:space="preserve"> </w:t>
      </w:r>
      <w:r>
        <w:t>circumstances</w:t>
      </w:r>
      <w:r w:rsidR="000D50D7" w:rsidRPr="000D50D7">
        <w:t xml:space="preserve"> </w:t>
      </w:r>
      <w:r>
        <w:t>of</w:t>
      </w:r>
      <w:r w:rsidR="000D50D7" w:rsidRPr="000D50D7">
        <w:t xml:space="preserve"> </w:t>
      </w:r>
      <w:r>
        <w:t>the</w:t>
      </w:r>
      <w:r w:rsidR="000D50D7" w:rsidRPr="000D50D7">
        <w:t xml:space="preserve"> </w:t>
      </w:r>
      <w:r>
        <w:t>particular</w:t>
      </w:r>
      <w:r w:rsidR="000D50D7" w:rsidRPr="000D50D7">
        <w:t xml:space="preserve"> </w:t>
      </w:r>
      <w:r>
        <w:t>case.</w:t>
      </w:r>
    </w:p>
    <w:p w14:paraId="71CB839C" w14:textId="77777777" w:rsidR="00283174" w:rsidRDefault="00283174" w:rsidP="00283174">
      <w:pPr>
        <w:pStyle w:val="N1"/>
      </w:pPr>
      <w:bookmarkStart w:id="1291" w:name="_Ref95832974"/>
      <w:r>
        <w:t>—</w:t>
      </w:r>
      <w:r>
        <w:fldChar w:fldCharType="begin"/>
      </w:r>
      <w:bookmarkStart w:id="1292" w:name="_Ref95832422"/>
      <w:bookmarkEnd w:id="1292"/>
      <w:r>
        <w:instrText xml:space="preserve"> LISTNUM "SEQ1" \l 2 </w:instrText>
      </w:r>
      <w:r>
        <w:fldChar w:fldCharType="end"/>
      </w:r>
      <w:r w:rsidR="000D50D7" w:rsidRPr="000D50D7">
        <w:t> </w:t>
      </w:r>
      <w:r>
        <w:t>Not</w:t>
      </w:r>
      <w:r w:rsidR="000D50D7" w:rsidRPr="000D50D7">
        <w:t xml:space="preserve"> </w:t>
      </w:r>
      <w:r>
        <w:t>less</w:t>
      </w:r>
      <w:r w:rsidR="000D50D7" w:rsidRPr="000D50D7">
        <w:t xml:space="preserve"> </w:t>
      </w:r>
      <w:r>
        <w:t>than</w:t>
      </w:r>
      <w:r w:rsidR="000D50D7" w:rsidRPr="000D50D7">
        <w:t xml:space="preserve"> </w:t>
      </w:r>
      <w:r>
        <w:t>28</w:t>
      </w:r>
      <w:r w:rsidR="000D50D7" w:rsidRPr="000D50D7">
        <w:t xml:space="preserve"> </w:t>
      </w:r>
      <w:r>
        <w:t>days</w:t>
      </w:r>
      <w:r w:rsidR="000D50D7" w:rsidRPr="000D50D7">
        <w:t xml:space="preserve"> </w:t>
      </w:r>
      <w:r>
        <w:t>before</w:t>
      </w:r>
      <w:r w:rsidR="000D50D7" w:rsidRPr="000D50D7">
        <w:t xml:space="preserve"> </w:t>
      </w:r>
      <w:r>
        <w:t>starting</w:t>
      </w:r>
      <w:r w:rsidR="000D50D7" w:rsidRPr="000D50D7">
        <w:t xml:space="preserve"> </w:t>
      </w:r>
      <w:r>
        <w:t>the</w:t>
      </w:r>
      <w:r w:rsidR="000D50D7" w:rsidRPr="000D50D7">
        <w:t xml:space="preserve"> </w:t>
      </w:r>
      <w:r>
        <w:t>execution</w:t>
      </w:r>
      <w:r w:rsidR="000D50D7" w:rsidRPr="000D50D7">
        <w:t xml:space="preserve"> </w:t>
      </w:r>
      <w:r>
        <w:t>of</w:t>
      </w:r>
      <w:r w:rsidR="000D50D7" w:rsidRPr="000D50D7">
        <w:t xml:space="preserve"> </w:t>
      </w:r>
      <w:r>
        <w:t>any</w:t>
      </w:r>
      <w:r w:rsidR="000D50D7" w:rsidRPr="000D50D7">
        <w:t xml:space="preserve"> </w:t>
      </w:r>
      <w:r>
        <w:t>works</w:t>
      </w:r>
      <w:r w:rsidR="000D50D7" w:rsidRPr="000D50D7">
        <w:t xml:space="preserve"> </w:t>
      </w:r>
      <w:r>
        <w:t>in,</w:t>
      </w:r>
      <w:r w:rsidR="000D50D7" w:rsidRPr="000D50D7">
        <w:t xml:space="preserve"> </w:t>
      </w:r>
      <w:r>
        <w:t>on,</w:t>
      </w:r>
      <w:r w:rsidR="000D50D7" w:rsidRPr="000D50D7">
        <w:t xml:space="preserve"> </w:t>
      </w:r>
      <w:r>
        <w:t>over</w:t>
      </w:r>
      <w:r w:rsidR="000D50D7" w:rsidRPr="000D50D7">
        <w:t xml:space="preserve"> </w:t>
      </w:r>
      <w:r>
        <w:t>or</w:t>
      </w:r>
      <w:r w:rsidR="000D50D7" w:rsidRPr="000D50D7">
        <w:t xml:space="preserve"> </w:t>
      </w:r>
      <w:r>
        <w:t>under</w:t>
      </w:r>
      <w:r w:rsidR="000D50D7" w:rsidRPr="000D50D7">
        <w:t xml:space="preserve"> </w:t>
      </w:r>
      <w:r>
        <w:t>any</w:t>
      </w:r>
      <w:r w:rsidR="000D50D7" w:rsidRPr="000D50D7">
        <w:t xml:space="preserve"> </w:t>
      </w:r>
      <w:r>
        <w:t>land</w:t>
      </w:r>
      <w:r w:rsidR="000D50D7" w:rsidRPr="000D50D7">
        <w:t xml:space="preserve"> </w:t>
      </w:r>
      <w:r>
        <w:t>purchased,</w:t>
      </w:r>
      <w:r w:rsidR="000D50D7" w:rsidRPr="000D50D7">
        <w:t xml:space="preserve"> </w:t>
      </w:r>
      <w:r>
        <w:t>held,</w:t>
      </w:r>
      <w:r w:rsidR="000D50D7" w:rsidRPr="000D50D7">
        <w:t xml:space="preserve"> </w:t>
      </w:r>
      <w:r>
        <w:t>appropriated</w:t>
      </w:r>
      <w:r w:rsidR="000D50D7" w:rsidRPr="000D50D7">
        <w:t xml:space="preserve"> </w:t>
      </w:r>
      <w:r>
        <w:t>or</w:t>
      </w:r>
      <w:r w:rsidR="000D50D7" w:rsidRPr="000D50D7">
        <w:t xml:space="preserve"> </w:t>
      </w:r>
      <w:r>
        <w:t>used</w:t>
      </w:r>
      <w:r w:rsidR="000D50D7" w:rsidRPr="000D50D7">
        <w:t xml:space="preserve"> </w:t>
      </w:r>
      <w:r>
        <w:t>under</w:t>
      </w:r>
      <w:r w:rsidR="000D50D7" w:rsidRPr="000D50D7">
        <w:t xml:space="preserve"> </w:t>
      </w:r>
      <w:r>
        <w:t>this</w:t>
      </w:r>
      <w:r w:rsidR="000D50D7" w:rsidRPr="000D50D7">
        <w:t xml:space="preserve"> </w:t>
      </w:r>
      <w:r>
        <w:t>Order</w:t>
      </w:r>
      <w:r w:rsidR="000D50D7" w:rsidRPr="000D50D7">
        <w:t xml:space="preserve"> </w:t>
      </w:r>
      <w:r>
        <w:t>that</w:t>
      </w:r>
      <w:r w:rsidR="000D50D7" w:rsidRPr="000D50D7">
        <w:t xml:space="preserve"> </w:t>
      </w:r>
      <w:r>
        <w:t>are</w:t>
      </w:r>
      <w:r w:rsidR="000D50D7" w:rsidRPr="000D50D7">
        <w:t xml:space="preserve"> </w:t>
      </w:r>
      <w:r>
        <w:t>over,</w:t>
      </w:r>
      <w:r w:rsidR="000D50D7" w:rsidRPr="000D50D7">
        <w:t xml:space="preserve"> </w:t>
      </w:r>
      <w:r>
        <w:t>under</w:t>
      </w:r>
      <w:r w:rsidR="000D50D7" w:rsidRPr="000D50D7">
        <w:t xml:space="preserve"> </w:t>
      </w:r>
      <w:r>
        <w:t>or</w:t>
      </w:r>
      <w:r w:rsidR="000D50D7" w:rsidRPr="000D50D7">
        <w:t xml:space="preserve"> </w:t>
      </w:r>
      <w:r>
        <w:t>near</w:t>
      </w:r>
      <w:r w:rsidR="000D50D7" w:rsidRPr="000D50D7">
        <w:t xml:space="preserve"> </w:t>
      </w:r>
      <w:r>
        <w:t>to,</w:t>
      </w:r>
      <w:r w:rsidR="000D50D7" w:rsidRPr="000D50D7">
        <w:t xml:space="preserve"> </w:t>
      </w:r>
      <w:r>
        <w:t>or</w:t>
      </w:r>
      <w:r w:rsidR="000D50D7" w:rsidRPr="000D50D7">
        <w:t xml:space="preserve"> </w:t>
      </w:r>
      <w:r>
        <w:t>will</w:t>
      </w:r>
      <w:r w:rsidR="000D50D7" w:rsidRPr="000D50D7">
        <w:t xml:space="preserve"> </w:t>
      </w:r>
      <w:r>
        <w:t>or</w:t>
      </w:r>
      <w:r w:rsidR="000D50D7" w:rsidRPr="000D50D7">
        <w:t xml:space="preserve"> </w:t>
      </w:r>
      <w:r>
        <w:t>may</w:t>
      </w:r>
      <w:r w:rsidR="000D50D7" w:rsidRPr="000D50D7">
        <w:t xml:space="preserve"> </w:t>
      </w:r>
      <w:r>
        <w:t>affect,</w:t>
      </w:r>
      <w:r w:rsidR="000D50D7" w:rsidRPr="000D50D7">
        <w:t xml:space="preserve"> </w:t>
      </w:r>
      <w:r>
        <w:t>any</w:t>
      </w:r>
      <w:r w:rsidR="000D50D7" w:rsidRPr="000D50D7">
        <w:t xml:space="preserve"> </w:t>
      </w:r>
      <w:r>
        <w:t>apparatus</w:t>
      </w:r>
      <w:r w:rsidR="000D50D7" w:rsidRPr="000D50D7">
        <w:t xml:space="preserve"> </w:t>
      </w:r>
      <w:r>
        <w:t>the</w:t>
      </w:r>
      <w:r w:rsidR="000D50D7" w:rsidRPr="000D50D7">
        <w:t xml:space="preserve"> </w:t>
      </w:r>
      <w:r>
        <w:t>removal</w:t>
      </w:r>
      <w:r w:rsidR="000D50D7" w:rsidRPr="000D50D7">
        <w:t xml:space="preserve"> </w:t>
      </w:r>
      <w:r>
        <w:t>of</w:t>
      </w:r>
      <w:r w:rsidR="000D50D7" w:rsidRPr="000D50D7">
        <w:t xml:space="preserve"> </w:t>
      </w:r>
      <w:r>
        <w:t>which</w:t>
      </w:r>
      <w:r w:rsidR="000D50D7" w:rsidRPr="000D50D7">
        <w:t xml:space="preserve"> </w:t>
      </w:r>
      <w:r>
        <w:t>has</w:t>
      </w:r>
      <w:r w:rsidR="000D50D7" w:rsidRPr="000D50D7">
        <w:t xml:space="preserve"> </w:t>
      </w:r>
      <w:r>
        <w:t>not</w:t>
      </w:r>
      <w:r w:rsidR="000D50D7" w:rsidRPr="000D50D7">
        <w:t xml:space="preserve"> </w:t>
      </w:r>
      <w:r>
        <w:t>been</w:t>
      </w:r>
      <w:r w:rsidR="000D50D7" w:rsidRPr="000D50D7">
        <w:t xml:space="preserve"> </w:t>
      </w:r>
      <w:r>
        <w:t>required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_Ref95832823 \r \h </w:instrText>
      </w:r>
      <w:r>
        <w:fldChar w:fldCharType="separate"/>
      </w:r>
      <w:r w:rsidR="000D50D7">
        <w:t>22</w:t>
      </w:r>
      <w:r>
        <w:fldChar w:fldCharType="end"/>
      </w:r>
      <w:r>
        <w:t>,</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submit</w:t>
      </w:r>
      <w:r w:rsidR="000D50D7" w:rsidRPr="000D50D7">
        <w:t xml:space="preserve"> </w:t>
      </w:r>
      <w:r>
        <w:t>to</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a</w:t>
      </w:r>
      <w:r w:rsidR="000D50D7" w:rsidRPr="000D50D7">
        <w:t xml:space="preserve"> </w:t>
      </w:r>
      <w:r>
        <w:t>plan,</w:t>
      </w:r>
      <w:r w:rsidR="000D50D7" w:rsidRPr="000D50D7">
        <w:t xml:space="preserve"> </w:t>
      </w:r>
      <w:r>
        <w:t>section</w:t>
      </w:r>
      <w:r w:rsidR="000D50D7" w:rsidRPr="000D50D7">
        <w:t xml:space="preserve"> </w:t>
      </w:r>
      <w:r>
        <w:t>and</w:t>
      </w:r>
      <w:r w:rsidR="000D50D7" w:rsidRPr="000D50D7">
        <w:t xml:space="preserve"> </w:t>
      </w:r>
      <w:r>
        <w:t>description</w:t>
      </w:r>
      <w:r w:rsidR="000D50D7" w:rsidRPr="000D50D7">
        <w:t xml:space="preserve"> </w:t>
      </w:r>
      <w:r>
        <w:t>of</w:t>
      </w:r>
      <w:r w:rsidR="000D50D7" w:rsidRPr="000D50D7">
        <w:t xml:space="preserve"> </w:t>
      </w:r>
      <w:r>
        <w:t>the</w:t>
      </w:r>
      <w:r w:rsidR="000D50D7" w:rsidRPr="000D50D7">
        <w:t xml:space="preserve"> </w:t>
      </w:r>
      <w:r>
        <w:t>works</w:t>
      </w:r>
      <w:r w:rsidR="000D50D7" w:rsidRPr="000D50D7">
        <w:t xml:space="preserve"> </w:t>
      </w:r>
      <w:r>
        <w:t>to</w:t>
      </w:r>
      <w:r w:rsidR="000D50D7" w:rsidRPr="000D50D7">
        <w:t xml:space="preserve"> </w:t>
      </w:r>
      <w:r>
        <w:t>be</w:t>
      </w:r>
      <w:r w:rsidR="000D50D7" w:rsidRPr="000D50D7">
        <w:t xml:space="preserve"> </w:t>
      </w:r>
      <w:r>
        <w:t>executed.</w:t>
      </w:r>
      <w:bookmarkEnd w:id="1291"/>
    </w:p>
    <w:p w14:paraId="2784E332" w14:textId="77777777" w:rsidR="00283174" w:rsidRDefault="00283174" w:rsidP="00283174">
      <w:pPr>
        <w:pStyle w:val="N2"/>
      </w:pPr>
      <w:bookmarkStart w:id="1293" w:name="_Ref95832446"/>
      <w:r>
        <w:t>Those</w:t>
      </w:r>
      <w:r w:rsidR="000D50D7" w:rsidRPr="000D50D7">
        <w:t xml:space="preserve"> </w:t>
      </w:r>
      <w:r>
        <w:t>works</w:t>
      </w:r>
      <w:r w:rsidR="000D50D7" w:rsidRPr="000D50D7">
        <w:t xml:space="preserve"> </w:t>
      </w:r>
      <w:r>
        <w:t>must</w:t>
      </w:r>
      <w:r w:rsidR="000D50D7" w:rsidRPr="000D50D7">
        <w:t xml:space="preserve"> </w:t>
      </w:r>
      <w:r>
        <w:t>be</w:t>
      </w:r>
      <w:r w:rsidR="000D50D7" w:rsidRPr="000D50D7">
        <w:t xml:space="preserve"> </w:t>
      </w:r>
      <w:r>
        <w:t>executed</w:t>
      </w:r>
      <w:r w:rsidR="000D50D7" w:rsidRPr="000D50D7">
        <w:t xml:space="preserve"> </w:t>
      </w:r>
      <w:r>
        <w:t>only</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plan,</w:t>
      </w:r>
      <w:r w:rsidR="000D50D7" w:rsidRPr="000D50D7">
        <w:t xml:space="preserve"> </w:t>
      </w:r>
      <w:r>
        <w:t>section</w:t>
      </w:r>
      <w:r w:rsidR="000D50D7" w:rsidRPr="000D50D7">
        <w:t xml:space="preserve"> </w:t>
      </w:r>
      <w:r>
        <w:t>and</w:t>
      </w:r>
      <w:r w:rsidR="000D50D7" w:rsidRPr="000D50D7">
        <w:t xml:space="preserve"> </w:t>
      </w:r>
      <w:r>
        <w:t>description</w:t>
      </w:r>
      <w:r w:rsidR="000D50D7" w:rsidRPr="000D50D7">
        <w:t xml:space="preserve"> </w:t>
      </w:r>
      <w:r>
        <w:t>submitted</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_Ref95832422 \r \h </w:instrText>
      </w:r>
      <w:r>
        <w:fldChar w:fldCharType="separate"/>
      </w:r>
      <w:r w:rsidR="000D50D7">
        <w:t>(1)</w:t>
      </w:r>
      <w:r>
        <w:fldChar w:fldCharType="end"/>
      </w:r>
      <w:r w:rsidR="000D50D7" w:rsidRPr="000D50D7">
        <w:t xml:space="preserve"> </w:t>
      </w:r>
      <w:r>
        <w:t>and</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such</w:t>
      </w:r>
      <w:r w:rsidR="000D50D7" w:rsidRPr="000D50D7">
        <w:t xml:space="preserve"> </w:t>
      </w:r>
      <w:r>
        <w:t>reasonable</w:t>
      </w:r>
      <w:r w:rsidR="000D50D7" w:rsidRPr="000D50D7">
        <w:t xml:space="preserve"> </w:t>
      </w:r>
      <w:r>
        <w:t>requirements</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made</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sub-paragraph</w:t>
      </w:r>
      <w:r w:rsidR="000D50D7" w:rsidRPr="000D50D7">
        <w:t xml:space="preserve"> </w:t>
      </w:r>
      <w:r>
        <w:fldChar w:fldCharType="begin"/>
      </w:r>
      <w:r>
        <w:instrText xml:space="preserve"> REF _Ref95832433 \r \h </w:instrText>
      </w:r>
      <w:r>
        <w:fldChar w:fldCharType="separate"/>
      </w:r>
      <w:r w:rsidR="000D50D7">
        <w:t>(3)</w:t>
      </w:r>
      <w:r>
        <w:fldChar w:fldCharType="end"/>
      </w:r>
      <w:r w:rsidR="000D50D7" w:rsidRPr="000D50D7">
        <w:t xml:space="preserve"> </w:t>
      </w:r>
      <w:r>
        <w:t>by</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for</w:t>
      </w:r>
      <w:r w:rsidR="000D50D7" w:rsidRPr="000D50D7">
        <w:t xml:space="preserve"> </w:t>
      </w:r>
      <w:r>
        <w:t>the</w:t>
      </w:r>
      <w:r w:rsidR="000D50D7" w:rsidRPr="000D50D7">
        <w:t xml:space="preserve"> </w:t>
      </w:r>
      <w:r>
        <w:t>alteration</w:t>
      </w:r>
      <w:r w:rsidR="000D50D7" w:rsidRPr="000D50D7">
        <w:t xml:space="preserve"> </w:t>
      </w:r>
      <w:r>
        <w:t>or</w:t>
      </w:r>
      <w:r w:rsidR="000D50D7" w:rsidRPr="000D50D7">
        <w:t xml:space="preserve"> </w:t>
      </w:r>
      <w:r>
        <w:t>otherwise</w:t>
      </w:r>
      <w:r w:rsidR="000D50D7" w:rsidRPr="000D50D7">
        <w:t xml:space="preserve"> </w:t>
      </w:r>
      <w:r>
        <w:t>for</w:t>
      </w:r>
      <w:r w:rsidR="000D50D7" w:rsidRPr="000D50D7">
        <w:t xml:space="preserve"> </w:t>
      </w:r>
      <w:r>
        <w:t>the</w:t>
      </w:r>
      <w:r w:rsidR="000D50D7" w:rsidRPr="000D50D7">
        <w:t xml:space="preserve"> </w:t>
      </w:r>
      <w:r>
        <w:t>protection</w:t>
      </w:r>
      <w:r w:rsidR="000D50D7" w:rsidRPr="000D50D7">
        <w:t xml:space="preserve"> </w:t>
      </w:r>
      <w:r>
        <w:t>of</w:t>
      </w:r>
      <w:r w:rsidR="000D50D7" w:rsidRPr="000D50D7">
        <w:t xml:space="preserve"> </w:t>
      </w:r>
      <w:r>
        <w:t>the</w:t>
      </w:r>
      <w:r w:rsidR="000D50D7" w:rsidRPr="000D50D7">
        <w:t xml:space="preserve"> </w:t>
      </w:r>
      <w:r>
        <w:t>apparatus,</w:t>
      </w:r>
      <w:r w:rsidR="000D50D7" w:rsidRPr="000D50D7">
        <w:t xml:space="preserve"> </w:t>
      </w:r>
      <w:r>
        <w:t>or</w:t>
      </w:r>
      <w:r w:rsidR="000D50D7" w:rsidRPr="000D50D7">
        <w:t xml:space="preserve"> </w:t>
      </w:r>
      <w:r>
        <w:t>for</w:t>
      </w:r>
      <w:r w:rsidR="000D50D7" w:rsidRPr="000D50D7">
        <w:t xml:space="preserve"> </w:t>
      </w:r>
      <w:r>
        <w:t>securing</w:t>
      </w:r>
      <w:r w:rsidR="000D50D7" w:rsidRPr="000D50D7">
        <w:t xml:space="preserve"> </w:t>
      </w:r>
      <w:r>
        <w:t>access</w:t>
      </w:r>
      <w:r w:rsidR="000D50D7" w:rsidRPr="000D50D7">
        <w:t xml:space="preserve"> </w:t>
      </w:r>
      <w:r>
        <w:t>to</w:t>
      </w:r>
      <w:r w:rsidR="000D50D7" w:rsidRPr="000D50D7">
        <w:t xml:space="preserve"> </w:t>
      </w:r>
      <w:r>
        <w:t>it,</w:t>
      </w:r>
      <w:r w:rsidR="000D50D7" w:rsidRPr="000D50D7">
        <w:t xml:space="preserve"> </w:t>
      </w:r>
      <w:r>
        <w:t>and</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is</w:t>
      </w:r>
      <w:r w:rsidR="000D50D7" w:rsidRPr="000D50D7">
        <w:t xml:space="preserve"> </w:t>
      </w:r>
      <w:r>
        <w:t>entitled</w:t>
      </w:r>
      <w:r w:rsidR="000D50D7" w:rsidRPr="000D50D7">
        <w:t xml:space="preserve"> </w:t>
      </w:r>
      <w:r>
        <w:t>to</w:t>
      </w:r>
      <w:r w:rsidR="000D50D7" w:rsidRPr="000D50D7">
        <w:t xml:space="preserve"> </w:t>
      </w:r>
      <w:r>
        <w:t>watch</w:t>
      </w:r>
      <w:r w:rsidR="000D50D7" w:rsidRPr="000D50D7">
        <w:t xml:space="preserve"> </w:t>
      </w:r>
      <w:r>
        <w:t>and</w:t>
      </w:r>
      <w:r w:rsidR="000D50D7" w:rsidRPr="000D50D7">
        <w:t xml:space="preserve"> </w:t>
      </w:r>
      <w:r>
        <w:t>inspect</w:t>
      </w:r>
      <w:r w:rsidR="000D50D7" w:rsidRPr="000D50D7">
        <w:t xml:space="preserve"> </w:t>
      </w:r>
      <w:r>
        <w:t>the</w:t>
      </w:r>
      <w:r w:rsidR="000D50D7" w:rsidRPr="000D50D7">
        <w:t xml:space="preserve"> </w:t>
      </w:r>
      <w:r>
        <w:t>execution</w:t>
      </w:r>
      <w:r w:rsidR="000D50D7" w:rsidRPr="000D50D7">
        <w:t xml:space="preserve"> </w:t>
      </w:r>
      <w:r>
        <w:t>of</w:t>
      </w:r>
      <w:r w:rsidR="000D50D7" w:rsidRPr="000D50D7">
        <w:t xml:space="preserve"> </w:t>
      </w:r>
      <w:r>
        <w:t>those</w:t>
      </w:r>
      <w:r w:rsidR="000D50D7" w:rsidRPr="000D50D7">
        <w:t xml:space="preserve"> </w:t>
      </w:r>
      <w:r>
        <w:t>works.</w:t>
      </w:r>
      <w:bookmarkEnd w:id="1293"/>
    </w:p>
    <w:p w14:paraId="300CC1D1" w14:textId="77777777" w:rsidR="00283174" w:rsidRDefault="00283174" w:rsidP="00283174">
      <w:pPr>
        <w:pStyle w:val="N2"/>
      </w:pPr>
      <w:bookmarkStart w:id="1294" w:name="_Ref95832433"/>
      <w:r>
        <w:t>Any</w:t>
      </w:r>
      <w:r w:rsidR="000D50D7" w:rsidRPr="000D50D7">
        <w:t xml:space="preserve"> </w:t>
      </w:r>
      <w:r>
        <w:t>requirements</w:t>
      </w:r>
      <w:r w:rsidR="000D50D7" w:rsidRPr="000D50D7">
        <w:t xml:space="preserve"> </w:t>
      </w:r>
      <w:r>
        <w:t>made</w:t>
      </w:r>
      <w:r w:rsidR="000D50D7" w:rsidRPr="000D50D7">
        <w:t xml:space="preserve"> </w:t>
      </w:r>
      <w:r>
        <w:t>by</w:t>
      </w:r>
      <w:r w:rsidR="000D50D7" w:rsidRPr="000D50D7">
        <w:t xml:space="preserve"> </w:t>
      </w:r>
      <w:r>
        <w:t>a</w:t>
      </w:r>
      <w:r w:rsidR="000D50D7" w:rsidRPr="000D50D7">
        <w:t xml:space="preserve"> </w:t>
      </w:r>
      <w:r>
        <w:t>utility</w:t>
      </w:r>
      <w:r w:rsidR="000D50D7" w:rsidRPr="000D50D7">
        <w:t xml:space="preserve"> </w:t>
      </w:r>
      <w:r>
        <w:t>undertaker</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_Ref95832446 \r \h </w:instrText>
      </w:r>
      <w:r>
        <w:fldChar w:fldCharType="separate"/>
      </w:r>
      <w:r w:rsidR="000D50D7">
        <w:t>(2)</w:t>
      </w:r>
      <w:r>
        <w:fldChar w:fldCharType="end"/>
      </w:r>
      <w:r w:rsidR="000D50D7" w:rsidRPr="000D50D7">
        <w:t xml:space="preserve"> </w:t>
      </w:r>
      <w:r>
        <w:t>must</w:t>
      </w:r>
      <w:r w:rsidR="000D50D7" w:rsidRPr="000D50D7">
        <w:t xml:space="preserve"> </w:t>
      </w:r>
      <w:r>
        <w:t>be</w:t>
      </w:r>
      <w:r w:rsidR="000D50D7" w:rsidRPr="000D50D7">
        <w:t xml:space="preserve"> </w:t>
      </w:r>
      <w:r>
        <w:t>made</w:t>
      </w:r>
      <w:r w:rsidR="000D50D7" w:rsidRPr="000D50D7">
        <w:t xml:space="preserve"> </w:t>
      </w:r>
      <w:r>
        <w:t>within</w:t>
      </w:r>
      <w:r w:rsidR="000D50D7" w:rsidRPr="000D50D7">
        <w:t xml:space="preserve"> </w:t>
      </w:r>
      <w:r>
        <w:t>a</w:t>
      </w:r>
      <w:r w:rsidR="000D50D7" w:rsidRPr="000D50D7">
        <w:t xml:space="preserve"> </w:t>
      </w:r>
      <w:r>
        <w:t>period</w:t>
      </w:r>
      <w:r w:rsidR="000D50D7" w:rsidRPr="000D50D7">
        <w:t xml:space="preserve"> </w:t>
      </w:r>
      <w:r>
        <w:t>of</w:t>
      </w:r>
      <w:r w:rsidR="000D50D7" w:rsidRPr="000D50D7">
        <w:t xml:space="preserve"> </w:t>
      </w:r>
      <w:r>
        <w:t>28</w:t>
      </w:r>
      <w:r w:rsidR="000D50D7" w:rsidRPr="000D50D7">
        <w:t xml:space="preserve"> </w:t>
      </w:r>
      <w:r>
        <w:t>days</w:t>
      </w:r>
      <w:r w:rsidR="000D50D7" w:rsidRPr="000D50D7">
        <w:t xml:space="preserve"> </w:t>
      </w:r>
      <w:r>
        <w:t>beginning</w:t>
      </w:r>
      <w:r w:rsidR="000D50D7" w:rsidRPr="000D50D7">
        <w:t xml:space="preserve"> </w:t>
      </w:r>
      <w:r>
        <w:t>with</w:t>
      </w:r>
      <w:r w:rsidR="000D50D7" w:rsidRPr="000D50D7">
        <w:t xml:space="preserve"> </w:t>
      </w:r>
      <w:r>
        <w:t>the</w:t>
      </w:r>
      <w:r w:rsidR="000D50D7" w:rsidRPr="000D50D7">
        <w:t xml:space="preserve"> </w:t>
      </w:r>
      <w:r>
        <w:t>date</w:t>
      </w:r>
      <w:r w:rsidR="000D50D7" w:rsidRPr="000D50D7">
        <w:t xml:space="preserve"> </w:t>
      </w:r>
      <w:r>
        <w:t>on</w:t>
      </w:r>
      <w:r w:rsidR="000D50D7" w:rsidRPr="000D50D7">
        <w:t xml:space="preserve"> </w:t>
      </w:r>
      <w:r>
        <w:t>which</w:t>
      </w:r>
      <w:r w:rsidR="000D50D7" w:rsidRPr="000D50D7">
        <w:t xml:space="preserve"> </w:t>
      </w:r>
      <w:r>
        <w:t>a</w:t>
      </w:r>
      <w:r w:rsidR="000D50D7" w:rsidRPr="000D50D7">
        <w:t xml:space="preserve"> </w:t>
      </w:r>
      <w:r>
        <w:t>plan,</w:t>
      </w:r>
      <w:r w:rsidR="000D50D7" w:rsidRPr="000D50D7">
        <w:t xml:space="preserve"> </w:t>
      </w:r>
      <w:r>
        <w:t>section</w:t>
      </w:r>
      <w:r w:rsidR="000D50D7" w:rsidRPr="000D50D7">
        <w:t xml:space="preserve"> </w:t>
      </w:r>
      <w:r>
        <w:t>and</w:t>
      </w:r>
      <w:r w:rsidR="000D50D7" w:rsidRPr="000D50D7">
        <w:t xml:space="preserve"> </w:t>
      </w:r>
      <w:r>
        <w:t>description</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_Ref95832422 \r \h </w:instrText>
      </w:r>
      <w:r>
        <w:fldChar w:fldCharType="separate"/>
      </w:r>
      <w:r w:rsidR="000D50D7">
        <w:t>(1)</w:t>
      </w:r>
      <w:r>
        <w:fldChar w:fldCharType="end"/>
      </w:r>
      <w:r w:rsidR="000D50D7" w:rsidRPr="000D50D7">
        <w:t xml:space="preserve"> </w:t>
      </w:r>
      <w:r>
        <w:t>are</w:t>
      </w:r>
      <w:r w:rsidR="000D50D7" w:rsidRPr="000D50D7">
        <w:t xml:space="preserve"> </w:t>
      </w:r>
      <w:r>
        <w:t>submitted</w:t>
      </w:r>
      <w:r w:rsidR="000D50D7" w:rsidRPr="000D50D7">
        <w:t xml:space="preserve"> </w:t>
      </w:r>
      <w:r>
        <w:t>to</w:t>
      </w:r>
      <w:r w:rsidR="000D50D7" w:rsidRPr="000D50D7">
        <w:t xml:space="preserve"> </w:t>
      </w:r>
      <w:r>
        <w:t>it.</w:t>
      </w:r>
      <w:bookmarkEnd w:id="1294"/>
    </w:p>
    <w:p w14:paraId="747441CB" w14:textId="77777777" w:rsidR="00283174" w:rsidRDefault="00283174" w:rsidP="00283174">
      <w:pPr>
        <w:pStyle w:val="N2"/>
      </w:pPr>
      <w:r>
        <w:t>If</w:t>
      </w:r>
      <w:r w:rsidR="000D50D7" w:rsidRPr="000D50D7">
        <w:t xml:space="preserve"> </w:t>
      </w:r>
      <w:r>
        <w:t>a</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sub-paragraph</w:t>
      </w:r>
      <w:r w:rsidR="000D50D7" w:rsidRPr="000D50D7">
        <w:t xml:space="preserve"> </w:t>
      </w:r>
      <w:r>
        <w:fldChar w:fldCharType="begin"/>
      </w:r>
      <w:r>
        <w:instrText xml:space="preserve"> REF _Ref95832433 \r \h </w:instrText>
      </w:r>
      <w:r>
        <w:fldChar w:fldCharType="separate"/>
      </w:r>
      <w:r w:rsidR="000D50D7">
        <w:t>(3)</w:t>
      </w:r>
      <w:r>
        <w:fldChar w:fldCharType="end"/>
      </w:r>
      <w:r w:rsidR="000D50D7" w:rsidRPr="000D50D7">
        <w:t xml:space="preserve"> </w:t>
      </w:r>
      <w:r>
        <w:t>and</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works</w:t>
      </w:r>
      <w:r w:rsidR="000D50D7" w:rsidRPr="000D50D7">
        <w:t xml:space="preserve"> </w:t>
      </w:r>
      <w:r>
        <w:t>proposed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reasonably</w:t>
      </w:r>
      <w:r w:rsidR="000D50D7" w:rsidRPr="000D50D7">
        <w:t xml:space="preserve"> </w:t>
      </w:r>
      <w:r>
        <w:t>requires</w:t>
      </w:r>
      <w:r w:rsidR="000D50D7" w:rsidRPr="000D50D7">
        <w:t xml:space="preserve"> </w:t>
      </w:r>
      <w:r>
        <w:t>the</w:t>
      </w:r>
      <w:r w:rsidR="000D50D7" w:rsidRPr="000D50D7">
        <w:t xml:space="preserve"> </w:t>
      </w:r>
      <w:r>
        <w:t>removal</w:t>
      </w:r>
      <w:r w:rsidR="000D50D7" w:rsidRPr="000D50D7">
        <w:t xml:space="preserve"> </w:t>
      </w:r>
      <w:r>
        <w:t>of</w:t>
      </w:r>
      <w:r w:rsidR="000D50D7" w:rsidRPr="000D50D7">
        <w:t xml:space="preserve"> </w:t>
      </w:r>
      <w:r>
        <w:t>any</w:t>
      </w:r>
      <w:r w:rsidR="000D50D7" w:rsidRPr="000D50D7">
        <w:t xml:space="preserve"> </w:t>
      </w:r>
      <w:r>
        <w:t>apparatus</w:t>
      </w:r>
      <w:r w:rsidR="000D50D7" w:rsidRPr="000D50D7">
        <w:t xml:space="preserve"> </w:t>
      </w:r>
      <w:r>
        <w:t>and</w:t>
      </w:r>
      <w:r w:rsidR="000D50D7" w:rsidRPr="000D50D7">
        <w:t xml:space="preserve"> </w:t>
      </w:r>
      <w:r>
        <w:t>gives</w:t>
      </w:r>
      <w:r w:rsidR="000D50D7" w:rsidRPr="000D50D7">
        <w:t xml:space="preserve"> </w:t>
      </w:r>
      <w:r>
        <w:t>written</w:t>
      </w:r>
      <w:r w:rsidR="000D50D7" w:rsidRPr="000D50D7">
        <w:t xml:space="preserve"> </w:t>
      </w:r>
      <w:r>
        <w:t>notice</w:t>
      </w:r>
      <w:r w:rsidR="000D50D7" w:rsidRPr="000D50D7">
        <w:t xml:space="preserve"> </w:t>
      </w:r>
      <w:r>
        <w:t>to</w:t>
      </w:r>
      <w:r w:rsidR="000D50D7" w:rsidRPr="000D50D7">
        <w:t xml:space="preserve"> </w:t>
      </w:r>
      <w:r>
        <w:t>the</w:t>
      </w:r>
      <w:r w:rsidR="000D50D7" w:rsidRPr="000D50D7">
        <w:t xml:space="preserve"> </w:t>
      </w:r>
      <w:r>
        <w:t>undertaker</w:t>
      </w:r>
      <w:r w:rsidR="000D50D7" w:rsidRPr="000D50D7">
        <w:t xml:space="preserve"> </w:t>
      </w:r>
      <w:r>
        <w:t>of</w:t>
      </w:r>
      <w:r w:rsidR="000D50D7" w:rsidRPr="000D50D7">
        <w:t xml:space="preserve"> </w:t>
      </w:r>
      <w:r>
        <w:t>that</w:t>
      </w:r>
      <w:r w:rsidR="000D50D7" w:rsidRPr="000D50D7">
        <w:t xml:space="preserve"> </w:t>
      </w:r>
      <w:r>
        <w:t>requirement,</w:t>
      </w:r>
      <w:r w:rsidR="000D50D7" w:rsidRPr="000D50D7">
        <w:t xml:space="preserve"> </w:t>
      </w:r>
      <w:r>
        <w:t>paragraphs</w:t>
      </w:r>
      <w:r w:rsidR="000D50D7" w:rsidRPr="000D50D7">
        <w:t xml:space="preserve"> </w:t>
      </w:r>
      <w:r>
        <w:fldChar w:fldCharType="begin"/>
      </w:r>
      <w:r>
        <w:instrText xml:space="preserve"> REF _Ref95832852 \r \h </w:instrText>
      </w:r>
      <w:r>
        <w:fldChar w:fldCharType="separate"/>
      </w:r>
      <w:r w:rsidR="000D50D7">
        <w:t>17</w:t>
      </w:r>
      <w:r>
        <w:fldChar w:fldCharType="end"/>
      </w:r>
      <w:r w:rsidR="000D50D7" w:rsidRPr="000D50D7">
        <w:t xml:space="preserve"> </w:t>
      </w:r>
      <w:r>
        <w:t>to</w:t>
      </w:r>
      <w:r w:rsidR="000D50D7" w:rsidRPr="000D50D7">
        <w:t xml:space="preserve"> </w:t>
      </w:r>
      <w:r>
        <w:fldChar w:fldCharType="begin"/>
      </w:r>
      <w:r>
        <w:instrText xml:space="preserve"> REF _Ref95832862 \r \h </w:instrText>
      </w:r>
      <w:r>
        <w:fldChar w:fldCharType="separate"/>
      </w:r>
      <w:r w:rsidR="000D50D7">
        <w:t>23</w:t>
      </w:r>
      <w:r>
        <w:fldChar w:fldCharType="end"/>
      </w:r>
      <w:r w:rsidR="000D50D7" w:rsidRPr="000D50D7">
        <w:t xml:space="preserve"> </w:t>
      </w:r>
      <w:r>
        <w:t>apply</w:t>
      </w:r>
      <w:r w:rsidR="000D50D7" w:rsidRPr="000D50D7">
        <w:t xml:space="preserve"> </w:t>
      </w:r>
      <w:r>
        <w:t>as</w:t>
      </w:r>
      <w:r w:rsidR="000D50D7" w:rsidRPr="000D50D7">
        <w:t xml:space="preserve"> </w:t>
      </w:r>
      <w:r>
        <w:t>if</w:t>
      </w:r>
      <w:r w:rsidR="000D50D7" w:rsidRPr="000D50D7">
        <w:t xml:space="preserve"> </w:t>
      </w:r>
      <w:r>
        <w:t>the</w:t>
      </w:r>
      <w:r w:rsidR="000D50D7" w:rsidRPr="000D50D7">
        <w:t xml:space="preserve"> </w:t>
      </w:r>
      <w:r>
        <w:t>removal</w:t>
      </w:r>
      <w:r w:rsidR="000D50D7" w:rsidRPr="000D50D7">
        <w:t xml:space="preserve"> </w:t>
      </w:r>
      <w:r>
        <w:t>of</w:t>
      </w:r>
      <w:r w:rsidR="000D50D7" w:rsidRPr="000D50D7">
        <w:t xml:space="preserve"> </w:t>
      </w:r>
      <w:r>
        <w:t>the</w:t>
      </w:r>
      <w:r w:rsidR="000D50D7" w:rsidRPr="000D50D7">
        <w:t xml:space="preserve"> </w:t>
      </w:r>
      <w:r>
        <w:t>apparatus</w:t>
      </w:r>
      <w:r w:rsidR="000D50D7" w:rsidRPr="000D50D7">
        <w:t xml:space="preserve"> </w:t>
      </w:r>
      <w:r>
        <w:t>had</w:t>
      </w:r>
      <w:r w:rsidR="000D50D7" w:rsidRPr="000D50D7">
        <w:t xml:space="preserve"> </w:t>
      </w:r>
      <w:r>
        <w:t>been</w:t>
      </w:r>
      <w:r w:rsidR="000D50D7" w:rsidRPr="000D50D7">
        <w:t xml:space="preserve"> </w:t>
      </w:r>
      <w:r>
        <w:t>required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_Ref95832273 \r \h </w:instrText>
      </w:r>
      <w:r>
        <w:fldChar w:fldCharType="separate"/>
      </w:r>
      <w:r w:rsidR="000D50D7">
        <w:t>22(2)</w:t>
      </w:r>
      <w:r>
        <w:fldChar w:fldCharType="end"/>
      </w:r>
      <w:r>
        <w:t>.</w:t>
      </w:r>
    </w:p>
    <w:p w14:paraId="2B0D04E7" w14:textId="77777777" w:rsidR="00283174" w:rsidRDefault="00283174" w:rsidP="00283174">
      <w:pPr>
        <w:pStyle w:val="N2"/>
      </w:pPr>
      <w:r>
        <w:t>Nothing</w:t>
      </w:r>
      <w:r w:rsidR="000D50D7" w:rsidRPr="000D50D7">
        <w:t xml:space="preserve"> </w:t>
      </w:r>
      <w:r>
        <w:t>in</w:t>
      </w:r>
      <w:r w:rsidR="000D50D7" w:rsidRPr="000D50D7">
        <w:t xml:space="preserve"> </w:t>
      </w:r>
      <w:r>
        <w:t>this</w:t>
      </w:r>
      <w:r w:rsidR="000D50D7" w:rsidRPr="000D50D7">
        <w:t xml:space="preserve"> </w:t>
      </w:r>
      <w:r>
        <w:t>paragraph</w:t>
      </w:r>
      <w:r w:rsidR="000D50D7" w:rsidRPr="000D50D7">
        <w:t xml:space="preserve"> </w:t>
      </w:r>
      <w:r>
        <w:t>precludes</w:t>
      </w:r>
      <w:r w:rsidR="000D50D7" w:rsidRPr="000D50D7">
        <w:t xml:space="preserve"> </w:t>
      </w:r>
      <w:r>
        <w:t>the</w:t>
      </w:r>
      <w:r w:rsidR="000D50D7" w:rsidRPr="000D50D7">
        <w:t xml:space="preserve"> </w:t>
      </w:r>
      <w:r>
        <w:t>undertaker</w:t>
      </w:r>
      <w:r w:rsidR="000D50D7" w:rsidRPr="000D50D7">
        <w:t xml:space="preserve"> </w:t>
      </w:r>
      <w:r>
        <w:t>from</w:t>
      </w:r>
      <w:r w:rsidR="000D50D7" w:rsidRPr="000D50D7">
        <w:t xml:space="preserve"> </w:t>
      </w:r>
      <w:r>
        <w:t>submitting</w:t>
      </w:r>
      <w:r w:rsidR="000D50D7" w:rsidRPr="000D50D7">
        <w:t xml:space="preserve"> </w:t>
      </w:r>
      <w:r>
        <w:t>at</w:t>
      </w:r>
      <w:r w:rsidR="000D50D7" w:rsidRPr="000D50D7">
        <w:t xml:space="preserve"> </w:t>
      </w:r>
      <w:r>
        <w:t>any</w:t>
      </w:r>
      <w:r w:rsidR="000D50D7" w:rsidRPr="000D50D7">
        <w:t xml:space="preserve"> </w:t>
      </w:r>
      <w:r>
        <w:t>time</w:t>
      </w:r>
      <w:r w:rsidR="000D50D7" w:rsidRPr="000D50D7">
        <w:t xml:space="preserve"> </w:t>
      </w:r>
      <w:r>
        <w:t>or</w:t>
      </w:r>
      <w:r w:rsidR="000D50D7" w:rsidRPr="000D50D7">
        <w:t xml:space="preserve"> </w:t>
      </w:r>
      <w:r>
        <w:t>from</w:t>
      </w:r>
      <w:r w:rsidR="000D50D7" w:rsidRPr="000D50D7">
        <w:t xml:space="preserve"> </w:t>
      </w:r>
      <w:r>
        <w:t>time</w:t>
      </w:r>
      <w:r w:rsidR="000D50D7" w:rsidRPr="000D50D7">
        <w:t xml:space="preserve"> </w:t>
      </w:r>
      <w:r>
        <w:t>to</w:t>
      </w:r>
      <w:r w:rsidR="000D50D7" w:rsidRPr="000D50D7">
        <w:t xml:space="preserve"> </w:t>
      </w:r>
      <w:r>
        <w:t>time,</w:t>
      </w:r>
      <w:r w:rsidR="000D50D7" w:rsidRPr="000D50D7">
        <w:t xml:space="preserve"> </w:t>
      </w:r>
      <w:r>
        <w:t>but</w:t>
      </w:r>
      <w:r w:rsidR="000D50D7" w:rsidRPr="000D50D7">
        <w:t xml:space="preserve"> </w:t>
      </w:r>
      <w:r>
        <w:t>in</w:t>
      </w:r>
      <w:r w:rsidR="000D50D7" w:rsidRPr="000D50D7">
        <w:t xml:space="preserve"> </w:t>
      </w:r>
      <w:r>
        <w:t>no</w:t>
      </w:r>
      <w:r w:rsidR="000D50D7" w:rsidRPr="000D50D7">
        <w:t xml:space="preserve"> </w:t>
      </w:r>
      <w:r>
        <w:t>case</w:t>
      </w:r>
      <w:r w:rsidR="000D50D7" w:rsidRPr="000D50D7">
        <w:t xml:space="preserve"> </w:t>
      </w:r>
      <w:r>
        <w:t>less</w:t>
      </w:r>
      <w:r w:rsidR="000D50D7" w:rsidRPr="000D50D7">
        <w:t xml:space="preserve"> </w:t>
      </w:r>
      <w:r>
        <w:t>than</w:t>
      </w:r>
      <w:r w:rsidR="000D50D7" w:rsidRPr="000D50D7">
        <w:t xml:space="preserve"> </w:t>
      </w:r>
      <w:r>
        <w:t>28</w:t>
      </w:r>
      <w:r w:rsidR="000D50D7" w:rsidRPr="000D50D7">
        <w:t xml:space="preserve"> </w:t>
      </w:r>
      <w:r>
        <w:t>days</w:t>
      </w:r>
      <w:r w:rsidR="000D50D7" w:rsidRPr="000D50D7">
        <w:t xml:space="preserve"> </w:t>
      </w:r>
      <w:r>
        <w:t>before</w:t>
      </w:r>
      <w:r w:rsidR="000D50D7" w:rsidRPr="000D50D7">
        <w:t xml:space="preserve"> </w:t>
      </w:r>
      <w:r>
        <w:t>commencing</w:t>
      </w:r>
      <w:r w:rsidR="000D50D7" w:rsidRPr="000D50D7">
        <w:t xml:space="preserve"> </w:t>
      </w:r>
      <w:r>
        <w:t>the</w:t>
      </w:r>
      <w:r w:rsidR="000D50D7" w:rsidRPr="000D50D7">
        <w:t xml:space="preserve"> </w:t>
      </w:r>
      <w:r>
        <w:t>execution</w:t>
      </w:r>
      <w:r w:rsidR="000D50D7" w:rsidRPr="000D50D7">
        <w:t xml:space="preserve"> </w:t>
      </w:r>
      <w:r>
        <w:t>of</w:t>
      </w:r>
      <w:r w:rsidR="000D50D7" w:rsidRPr="000D50D7">
        <w:t xml:space="preserve"> </w:t>
      </w:r>
      <w:r>
        <w:t>any</w:t>
      </w:r>
      <w:r w:rsidR="000D50D7" w:rsidRPr="000D50D7">
        <w:t xml:space="preserve"> </w:t>
      </w:r>
      <w:r>
        <w:t>works,</w:t>
      </w:r>
      <w:r w:rsidR="000D50D7" w:rsidRPr="000D50D7">
        <w:t xml:space="preserve"> </w:t>
      </w:r>
      <w:r>
        <w:t>a</w:t>
      </w:r>
      <w:r w:rsidR="000D50D7" w:rsidRPr="000D50D7">
        <w:t xml:space="preserve"> </w:t>
      </w:r>
      <w:r>
        <w:t>new</w:t>
      </w:r>
      <w:r w:rsidR="000D50D7" w:rsidRPr="000D50D7">
        <w:t xml:space="preserve"> </w:t>
      </w:r>
      <w:r>
        <w:t>plan,</w:t>
      </w:r>
      <w:r w:rsidR="000D50D7" w:rsidRPr="000D50D7">
        <w:t xml:space="preserve"> </w:t>
      </w:r>
      <w:r>
        <w:t>section</w:t>
      </w:r>
      <w:r w:rsidR="000D50D7" w:rsidRPr="000D50D7">
        <w:t xml:space="preserve"> </w:t>
      </w:r>
      <w:r>
        <w:t>and</w:t>
      </w:r>
      <w:r w:rsidR="000D50D7" w:rsidRPr="000D50D7">
        <w:t xml:space="preserve"> </w:t>
      </w:r>
      <w:r>
        <w:t>description</w:t>
      </w:r>
      <w:r w:rsidR="000D50D7" w:rsidRPr="000D50D7">
        <w:t xml:space="preserve"> </w:t>
      </w:r>
      <w:r>
        <w:t>instead</w:t>
      </w:r>
      <w:r w:rsidR="000D50D7" w:rsidRPr="000D50D7">
        <w:t xml:space="preserve"> </w:t>
      </w:r>
      <w:r>
        <w:t>of</w:t>
      </w:r>
      <w:r w:rsidR="000D50D7" w:rsidRPr="000D50D7">
        <w:t xml:space="preserve"> </w:t>
      </w:r>
      <w:r>
        <w:t>the</w:t>
      </w:r>
      <w:r w:rsidR="000D50D7" w:rsidRPr="000D50D7">
        <w:t xml:space="preserve"> </w:t>
      </w:r>
      <w:r>
        <w:t>plan,</w:t>
      </w:r>
      <w:r w:rsidR="000D50D7" w:rsidRPr="000D50D7">
        <w:t xml:space="preserve"> </w:t>
      </w:r>
      <w:r>
        <w:t>section</w:t>
      </w:r>
      <w:r w:rsidR="000D50D7" w:rsidRPr="000D50D7">
        <w:t xml:space="preserve"> </w:t>
      </w:r>
      <w:r>
        <w:t>and</w:t>
      </w:r>
      <w:r w:rsidR="000D50D7" w:rsidRPr="000D50D7">
        <w:t xml:space="preserve"> </w:t>
      </w:r>
      <w:r>
        <w:t>description</w:t>
      </w:r>
      <w:r w:rsidR="000D50D7" w:rsidRPr="000D50D7">
        <w:t xml:space="preserve"> </w:t>
      </w:r>
      <w:r>
        <w:t>previously</w:t>
      </w:r>
      <w:r w:rsidR="000D50D7" w:rsidRPr="000D50D7">
        <w:t xml:space="preserve"> </w:t>
      </w:r>
      <w:r>
        <w:t>submitted,</w:t>
      </w:r>
      <w:r w:rsidR="000D50D7" w:rsidRPr="000D50D7">
        <w:t xml:space="preserve"> </w:t>
      </w:r>
      <w:r>
        <w:t>and</w:t>
      </w:r>
      <w:r w:rsidR="000D50D7" w:rsidRPr="000D50D7">
        <w:t xml:space="preserve"> </w:t>
      </w:r>
      <w:r>
        <w:t>having</w:t>
      </w:r>
      <w:r w:rsidR="000D50D7" w:rsidRPr="000D50D7">
        <w:t xml:space="preserve"> </w:t>
      </w:r>
      <w:r>
        <w:t>done</w:t>
      </w:r>
      <w:r w:rsidR="000D50D7" w:rsidRPr="000D50D7">
        <w:t xml:space="preserve"> </w:t>
      </w:r>
      <w:r>
        <w:t>so</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paragraph</w:t>
      </w:r>
      <w:r w:rsidR="000D50D7" w:rsidRPr="000D50D7">
        <w:t xml:space="preserve"> </w:t>
      </w:r>
      <w:r>
        <w:t>apply</w:t>
      </w:r>
      <w:r w:rsidR="000D50D7" w:rsidRPr="000D50D7">
        <w:t xml:space="preserve"> </w:t>
      </w:r>
      <w:r>
        <w:t>to</w:t>
      </w:r>
      <w:r w:rsidR="000D50D7" w:rsidRPr="000D50D7">
        <w:t xml:space="preserve"> </w:t>
      </w:r>
      <w:r>
        <w:t>and</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the</w:t>
      </w:r>
      <w:r w:rsidR="000D50D7" w:rsidRPr="000D50D7">
        <w:t xml:space="preserve"> </w:t>
      </w:r>
      <w:r>
        <w:t>new</w:t>
      </w:r>
      <w:r w:rsidR="000D50D7" w:rsidRPr="000D50D7">
        <w:t xml:space="preserve"> </w:t>
      </w:r>
      <w:r>
        <w:t>plan,</w:t>
      </w:r>
      <w:r w:rsidR="000D50D7" w:rsidRPr="000D50D7">
        <w:t xml:space="preserve"> </w:t>
      </w:r>
      <w:r>
        <w:t>section</w:t>
      </w:r>
      <w:r w:rsidR="000D50D7" w:rsidRPr="000D50D7">
        <w:t xml:space="preserve"> </w:t>
      </w:r>
      <w:r>
        <w:t>and</w:t>
      </w:r>
      <w:r w:rsidR="000D50D7" w:rsidRPr="000D50D7">
        <w:t xml:space="preserve"> </w:t>
      </w:r>
      <w:r>
        <w:t>description.</w:t>
      </w:r>
    </w:p>
    <w:p w14:paraId="2D81EB02" w14:textId="77777777" w:rsidR="00283174" w:rsidRDefault="00283174" w:rsidP="00283174">
      <w:pPr>
        <w:pStyle w:val="N2"/>
      </w:pPr>
      <w:r>
        <w:t>The</w:t>
      </w:r>
      <w:r w:rsidR="000D50D7" w:rsidRPr="000D50D7">
        <w:t xml:space="preserve"> </w:t>
      </w:r>
      <w:r>
        <w:t>undertaker</w:t>
      </w:r>
      <w:r w:rsidR="000D50D7" w:rsidRPr="000D50D7">
        <w:t xml:space="preserve"> </w:t>
      </w:r>
      <w:r>
        <w:t>is</w:t>
      </w:r>
      <w:r w:rsidR="000D50D7" w:rsidRPr="000D50D7">
        <w:t xml:space="preserve"> </w:t>
      </w:r>
      <w:r>
        <w:t>not</w:t>
      </w:r>
      <w:r w:rsidR="000D50D7" w:rsidRPr="000D50D7">
        <w:t xml:space="preserve"> </w:t>
      </w:r>
      <w:r>
        <w:t>required</w:t>
      </w:r>
      <w:r w:rsidR="000D50D7" w:rsidRPr="000D50D7">
        <w:t xml:space="preserve"> </w:t>
      </w:r>
      <w:r>
        <w:t>to</w:t>
      </w:r>
      <w:r w:rsidR="000D50D7" w:rsidRPr="000D50D7">
        <w:t xml:space="preserve"> </w:t>
      </w:r>
      <w:r>
        <w:t>comply</w:t>
      </w:r>
      <w:r w:rsidR="000D50D7" w:rsidRPr="000D50D7">
        <w:t xml:space="preserve"> </w:t>
      </w:r>
      <w:r>
        <w:t>with</w:t>
      </w:r>
      <w:r w:rsidR="000D50D7" w:rsidRPr="000D50D7">
        <w:t xml:space="preserve"> </w:t>
      </w:r>
      <w:r>
        <w:t>sub-paragraph</w:t>
      </w:r>
      <w:r w:rsidR="000D50D7" w:rsidRPr="000D50D7">
        <w:t xml:space="preserve"> </w:t>
      </w:r>
      <w:r>
        <w:fldChar w:fldCharType="begin"/>
      </w:r>
      <w:r>
        <w:instrText xml:space="preserve"> REF _Ref95832422 \r \h </w:instrText>
      </w:r>
      <w:r>
        <w:fldChar w:fldCharType="separate"/>
      </w:r>
      <w:r w:rsidR="000D50D7">
        <w:t>(1)</w:t>
      </w:r>
      <w:r>
        <w:fldChar w:fldCharType="end"/>
      </w:r>
      <w:r w:rsidR="000D50D7" w:rsidRPr="000D50D7">
        <w:t xml:space="preserve"> </w:t>
      </w:r>
      <w:r>
        <w:t>in</w:t>
      </w:r>
      <w:r w:rsidR="000D50D7" w:rsidRPr="000D50D7">
        <w:t xml:space="preserve"> </w:t>
      </w:r>
      <w:r>
        <w:t>a</w:t>
      </w:r>
      <w:r w:rsidR="000D50D7" w:rsidRPr="000D50D7">
        <w:t xml:space="preserve"> </w:t>
      </w:r>
      <w:r>
        <w:t>case</w:t>
      </w:r>
      <w:r w:rsidR="000D50D7" w:rsidRPr="000D50D7">
        <w:t xml:space="preserve"> </w:t>
      </w:r>
      <w:r>
        <w:t>of</w:t>
      </w:r>
      <w:r w:rsidR="000D50D7" w:rsidRPr="000D50D7">
        <w:t xml:space="preserve"> </w:t>
      </w:r>
      <w:r>
        <w:t>emergency</w:t>
      </w:r>
      <w:r w:rsidR="000D50D7" w:rsidRPr="000D50D7">
        <w:t xml:space="preserve"> </w:t>
      </w:r>
      <w:r>
        <w:t>but</w:t>
      </w:r>
      <w:r w:rsidR="000D50D7" w:rsidRPr="000D50D7">
        <w:t xml:space="preserve"> </w:t>
      </w:r>
      <w:r>
        <w:t>in</w:t>
      </w:r>
      <w:r w:rsidR="000D50D7" w:rsidRPr="000D50D7">
        <w:t xml:space="preserve"> </w:t>
      </w:r>
      <w:r>
        <w:t>that</w:t>
      </w:r>
      <w:r w:rsidR="000D50D7" w:rsidRPr="000D50D7">
        <w:t xml:space="preserve"> </w:t>
      </w:r>
      <w:r>
        <w:t>case</w:t>
      </w:r>
      <w:r w:rsidR="000D50D7" w:rsidRPr="000D50D7">
        <w:t xml:space="preserve"> </w:t>
      </w:r>
      <w:r>
        <w:t>it</w:t>
      </w:r>
      <w:r w:rsidR="000D50D7" w:rsidRPr="000D50D7">
        <w:t xml:space="preserve"> </w:t>
      </w:r>
      <w:r>
        <w:t>must</w:t>
      </w:r>
      <w:r w:rsidR="000D50D7" w:rsidRPr="000D50D7">
        <w:t xml:space="preserve"> </w:t>
      </w:r>
      <w:r>
        <w:t>give</w:t>
      </w:r>
      <w:r w:rsidR="000D50D7" w:rsidRPr="000D50D7">
        <w:t xml:space="preserve"> </w:t>
      </w:r>
      <w:r>
        <w:t>to</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notice</w:t>
      </w:r>
      <w:r w:rsidR="000D50D7" w:rsidRPr="000D50D7">
        <w:t xml:space="preserve"> </w:t>
      </w:r>
      <w:r>
        <w:t>as</w:t>
      </w:r>
      <w:r w:rsidR="000D50D7" w:rsidRPr="000D50D7">
        <w:t xml:space="preserve"> </w:t>
      </w:r>
      <w:r>
        <w:t>soon</w:t>
      </w:r>
      <w:r w:rsidR="000D50D7" w:rsidRPr="000D50D7">
        <w:t xml:space="preserve"> </w:t>
      </w:r>
      <w:r>
        <w:t>as</w:t>
      </w:r>
      <w:r w:rsidR="000D50D7" w:rsidRPr="000D50D7">
        <w:t xml:space="preserve"> </w:t>
      </w:r>
      <w:r>
        <w:t>is</w:t>
      </w:r>
      <w:r w:rsidR="000D50D7" w:rsidRPr="000D50D7">
        <w:t xml:space="preserve"> </w:t>
      </w:r>
      <w:r>
        <w:t>reasonably</w:t>
      </w:r>
      <w:r w:rsidR="000D50D7" w:rsidRPr="000D50D7">
        <w:t xml:space="preserve"> </w:t>
      </w:r>
      <w:r>
        <w:t>practicable</w:t>
      </w:r>
      <w:r w:rsidR="000D50D7" w:rsidRPr="000D50D7">
        <w:t xml:space="preserve"> </w:t>
      </w:r>
      <w:r>
        <w:t>and</w:t>
      </w:r>
      <w:r w:rsidR="000D50D7" w:rsidRPr="000D50D7">
        <w:t xml:space="preserve"> </w:t>
      </w:r>
      <w:r>
        <w:t>a</w:t>
      </w:r>
      <w:r w:rsidR="000D50D7" w:rsidRPr="000D50D7">
        <w:t xml:space="preserve"> </w:t>
      </w:r>
      <w:r>
        <w:t>plan,</w:t>
      </w:r>
      <w:r w:rsidR="000D50D7" w:rsidRPr="000D50D7">
        <w:t xml:space="preserve"> </w:t>
      </w:r>
      <w:r>
        <w:t>section</w:t>
      </w:r>
      <w:r w:rsidR="000D50D7" w:rsidRPr="000D50D7">
        <w:t xml:space="preserve"> </w:t>
      </w:r>
      <w:r>
        <w:t>and</w:t>
      </w:r>
      <w:r w:rsidR="000D50D7" w:rsidRPr="000D50D7">
        <w:t xml:space="preserve"> </w:t>
      </w:r>
      <w:r>
        <w:t>description</w:t>
      </w:r>
      <w:r w:rsidR="000D50D7" w:rsidRPr="000D50D7">
        <w:t xml:space="preserve"> </w:t>
      </w:r>
      <w:r>
        <w:t>of</w:t>
      </w:r>
      <w:r w:rsidR="000D50D7" w:rsidRPr="000D50D7">
        <w:t xml:space="preserve"> </w:t>
      </w:r>
      <w:r>
        <w:t>those</w:t>
      </w:r>
      <w:r w:rsidR="000D50D7" w:rsidRPr="000D50D7">
        <w:t xml:space="preserve"> </w:t>
      </w:r>
      <w:r>
        <w:t>works</w:t>
      </w:r>
      <w:r w:rsidR="000D50D7" w:rsidRPr="000D50D7">
        <w:t xml:space="preserve"> </w:t>
      </w:r>
      <w:r>
        <w:t>as</w:t>
      </w:r>
      <w:r w:rsidR="000D50D7" w:rsidRPr="000D50D7">
        <w:t xml:space="preserve"> </w:t>
      </w:r>
      <w:r>
        <w:t>soon</w:t>
      </w:r>
      <w:r w:rsidR="000D50D7" w:rsidRPr="000D50D7">
        <w:t xml:space="preserve"> </w:t>
      </w:r>
      <w:r>
        <w:t>as</w:t>
      </w:r>
      <w:r w:rsidR="000D50D7" w:rsidRPr="000D50D7">
        <w:t xml:space="preserve"> </w:t>
      </w:r>
      <w:r>
        <w:t>reasonably</w:t>
      </w:r>
      <w:r w:rsidR="000D50D7" w:rsidRPr="000D50D7">
        <w:t xml:space="preserve"> </w:t>
      </w:r>
      <w:r>
        <w:t>practicable</w:t>
      </w:r>
      <w:r w:rsidR="000D50D7" w:rsidRPr="000D50D7">
        <w:t xml:space="preserve"> </w:t>
      </w:r>
      <w:r>
        <w:t>subsequently</w:t>
      </w:r>
      <w:r w:rsidR="000D50D7" w:rsidRPr="000D50D7">
        <w:t xml:space="preserve"> </w:t>
      </w:r>
      <w:r>
        <w:t>and</w:t>
      </w:r>
      <w:r w:rsidR="000D50D7" w:rsidRPr="000D50D7">
        <w:t xml:space="preserve"> </w:t>
      </w:r>
      <w:r>
        <w:t>must</w:t>
      </w:r>
      <w:r w:rsidR="000D50D7" w:rsidRPr="000D50D7">
        <w:t xml:space="preserve"> </w:t>
      </w:r>
      <w:r>
        <w:t>comply</w:t>
      </w:r>
      <w:r w:rsidR="000D50D7" w:rsidRPr="000D50D7">
        <w:t xml:space="preserve"> </w:t>
      </w:r>
      <w:r>
        <w:t>with</w:t>
      </w:r>
      <w:r w:rsidR="000D50D7" w:rsidRPr="000D50D7">
        <w:t xml:space="preserve"> </w:t>
      </w:r>
      <w:r>
        <w:t>sub-paragraph</w:t>
      </w:r>
      <w:r w:rsidR="000D50D7" w:rsidRPr="000D50D7">
        <w:t xml:space="preserve"> </w:t>
      </w:r>
      <w:r>
        <w:fldChar w:fldCharType="begin"/>
      </w:r>
      <w:r>
        <w:instrText xml:space="preserve"> REF _Ref95832446 \r \h </w:instrText>
      </w:r>
      <w:r>
        <w:fldChar w:fldCharType="separate"/>
      </w:r>
      <w:r w:rsidR="000D50D7">
        <w:t>(2)</w:t>
      </w:r>
      <w:r>
        <w:fldChar w:fldCharType="end"/>
      </w:r>
      <w:r w:rsidR="000D50D7" w:rsidRPr="000D50D7">
        <w:t xml:space="preserve"> </w:t>
      </w:r>
      <w:r>
        <w:t>in</w:t>
      </w:r>
      <w:r w:rsidR="000D50D7" w:rsidRPr="000D50D7">
        <w:t xml:space="preserve"> </w:t>
      </w:r>
      <w:r>
        <w:t>so</w:t>
      </w:r>
      <w:r w:rsidR="000D50D7" w:rsidRPr="000D50D7">
        <w:t xml:space="preserve"> </w:t>
      </w:r>
      <w:r>
        <w:t>far</w:t>
      </w:r>
      <w:r w:rsidR="000D50D7" w:rsidRPr="000D50D7">
        <w:t xml:space="preserve"> </w:t>
      </w:r>
      <w:r>
        <w:t>as</w:t>
      </w:r>
      <w:r w:rsidR="000D50D7" w:rsidRPr="000D50D7">
        <w:t xml:space="preserve"> </w:t>
      </w:r>
      <w:r>
        <w:t>is</w:t>
      </w:r>
      <w:r w:rsidR="000D50D7" w:rsidRPr="000D50D7">
        <w:t xml:space="preserve"> </w:t>
      </w:r>
      <w:r>
        <w:t>reasonably</w:t>
      </w:r>
      <w:r w:rsidR="000D50D7" w:rsidRPr="000D50D7">
        <w:t xml:space="preserve"> </w:t>
      </w:r>
      <w:r>
        <w:t>practicable</w:t>
      </w:r>
      <w:r w:rsidR="000D50D7" w:rsidRPr="000D50D7">
        <w:t xml:space="preserve"> </w:t>
      </w:r>
      <w:r>
        <w:t>in</w:t>
      </w:r>
      <w:r w:rsidR="000D50D7" w:rsidRPr="000D50D7">
        <w:t xml:space="preserve"> </w:t>
      </w:r>
      <w:r>
        <w:t>the</w:t>
      </w:r>
      <w:r w:rsidR="000D50D7" w:rsidRPr="000D50D7">
        <w:t xml:space="preserve"> </w:t>
      </w:r>
      <w:r>
        <w:t>circumstances.</w:t>
      </w:r>
    </w:p>
    <w:p w14:paraId="6C218470" w14:textId="77777777" w:rsidR="00283174" w:rsidRDefault="00283174" w:rsidP="00283174">
      <w:pPr>
        <w:pStyle w:val="N1"/>
      </w:pPr>
      <w:r>
        <w:t>—</w:t>
      </w:r>
      <w:r>
        <w:fldChar w:fldCharType="begin"/>
      </w:r>
      <w:bookmarkStart w:id="1295" w:name="_Ref95832524"/>
      <w:bookmarkEnd w:id="1295"/>
      <w:r>
        <w:instrText xml:space="preserve"> LISTNUM "SEQ1" \l 2 </w:instrText>
      </w:r>
      <w:r>
        <w:fldChar w:fldCharType="end"/>
      </w:r>
      <w:r w:rsidR="000D50D7" w:rsidRPr="000D50D7">
        <w:t> </w:t>
      </w:r>
      <w:r>
        <w:t>Subject</w:t>
      </w:r>
      <w:r w:rsidR="000D50D7" w:rsidRPr="000D50D7">
        <w:t xml:space="preserve"> </w:t>
      </w:r>
      <w:r>
        <w:t>to</w:t>
      </w:r>
      <w:r w:rsidR="000D50D7" w:rsidRPr="000D50D7">
        <w:t xml:space="preserve"> </w:t>
      </w:r>
      <w:r>
        <w:t>the</w:t>
      </w:r>
      <w:r w:rsidR="000D50D7" w:rsidRPr="000D50D7">
        <w:t xml:space="preserve"> </w:t>
      </w:r>
      <w:r>
        <w:t>following</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paragraph,</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repay</w:t>
      </w:r>
      <w:r w:rsidR="000D50D7" w:rsidRPr="000D50D7">
        <w:t xml:space="preserve"> </w:t>
      </w:r>
      <w:r>
        <w:t>to</w:t>
      </w:r>
      <w:r w:rsidR="000D50D7" w:rsidRPr="000D50D7">
        <w:t xml:space="preserve"> </w:t>
      </w:r>
      <w:r>
        <w:t>a</w:t>
      </w:r>
      <w:r w:rsidR="000D50D7" w:rsidRPr="000D50D7">
        <w:t xml:space="preserve"> </w:t>
      </w:r>
      <w:r>
        <w:t>utility</w:t>
      </w:r>
      <w:r w:rsidR="000D50D7" w:rsidRPr="000D50D7">
        <w:t xml:space="preserve"> </w:t>
      </w:r>
      <w:r>
        <w:t>undertaker</w:t>
      </w:r>
      <w:r w:rsidR="000D50D7" w:rsidRPr="000D50D7">
        <w:t xml:space="preserve"> </w:t>
      </w:r>
      <w:r>
        <w:t>all</w:t>
      </w:r>
      <w:r w:rsidR="000D50D7" w:rsidRPr="000D50D7">
        <w:t xml:space="preserve"> </w:t>
      </w:r>
      <w:r>
        <w:t>reasonable</w:t>
      </w:r>
      <w:r w:rsidR="000D50D7" w:rsidRPr="000D50D7">
        <w:t xml:space="preserve"> </w:t>
      </w:r>
      <w:r>
        <w:t>expenses</w:t>
      </w:r>
      <w:r w:rsidR="000D50D7" w:rsidRPr="000D50D7">
        <w:t xml:space="preserve"> </w:t>
      </w:r>
      <w:r>
        <w:t>incurred</w:t>
      </w:r>
      <w:r w:rsidR="000D50D7" w:rsidRPr="000D50D7">
        <w:t xml:space="preserve"> </w:t>
      </w:r>
      <w:r>
        <w:t>by</w:t>
      </w:r>
      <w:r w:rsidR="000D50D7" w:rsidRPr="000D50D7">
        <w:t xml:space="preserve"> </w:t>
      </w:r>
      <w:r>
        <w:t>that</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or</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inspection,</w:t>
      </w:r>
      <w:r w:rsidR="000D50D7" w:rsidRPr="000D50D7">
        <w:t xml:space="preserve"> </w:t>
      </w:r>
      <w:r>
        <w:t>removal,</w:t>
      </w:r>
      <w:r w:rsidR="000D50D7" w:rsidRPr="000D50D7">
        <w:t xml:space="preserve"> </w:t>
      </w:r>
      <w:r>
        <w:t>alteration</w:t>
      </w:r>
      <w:r w:rsidR="000D50D7" w:rsidRPr="000D50D7">
        <w:t xml:space="preserve"> </w:t>
      </w:r>
      <w:r>
        <w:t>or</w:t>
      </w:r>
      <w:r w:rsidR="000D50D7" w:rsidRPr="000D50D7">
        <w:t xml:space="preserve"> </w:t>
      </w:r>
      <w:r>
        <w:t>protection</w:t>
      </w:r>
      <w:r w:rsidR="000D50D7" w:rsidRPr="000D50D7">
        <w:t xml:space="preserve"> </w:t>
      </w:r>
      <w:r>
        <w:t>of</w:t>
      </w:r>
      <w:r w:rsidR="000D50D7" w:rsidRPr="000D50D7">
        <w:t xml:space="preserve"> </w:t>
      </w:r>
      <w:r>
        <w:t>any</w:t>
      </w:r>
      <w:r w:rsidR="000D50D7" w:rsidRPr="000D50D7">
        <w:t xml:space="preserve"> </w:t>
      </w:r>
      <w:r>
        <w:t>apparatus</w:t>
      </w:r>
      <w:r w:rsidR="000D50D7" w:rsidRPr="000D50D7">
        <w:t xml:space="preserve"> </w:t>
      </w:r>
      <w:r>
        <w:t>or</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any</w:t>
      </w:r>
      <w:r w:rsidR="000D50D7" w:rsidRPr="000D50D7">
        <w:t xml:space="preserve"> </w:t>
      </w:r>
      <w:r>
        <w:t>new</w:t>
      </w:r>
      <w:r w:rsidR="000D50D7" w:rsidRPr="000D50D7">
        <w:t xml:space="preserve"> </w:t>
      </w:r>
      <w:r>
        <w:t>apparatus</w:t>
      </w:r>
      <w:r w:rsidR="000D50D7" w:rsidRPr="000D50D7">
        <w:t xml:space="preserve"> </w:t>
      </w:r>
      <w:r>
        <w:t>which</w:t>
      </w:r>
      <w:r w:rsidR="000D50D7" w:rsidRPr="000D50D7">
        <w:t xml:space="preserve"> </w:t>
      </w:r>
      <w:r>
        <w:t>may</w:t>
      </w:r>
      <w:r w:rsidR="000D50D7" w:rsidRPr="000D50D7">
        <w:t xml:space="preserve"> </w:t>
      </w:r>
      <w:r>
        <w:t>be</w:t>
      </w:r>
      <w:r w:rsidR="000D50D7" w:rsidRPr="000D50D7">
        <w:t xml:space="preserve"> </w:t>
      </w:r>
      <w:r>
        <w:t>required</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execution</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works</w:t>
      </w:r>
      <w:r w:rsidR="000D50D7" w:rsidRPr="000D50D7">
        <w:t xml:space="preserve"> </w:t>
      </w:r>
      <w:r>
        <w:t>as</w:t>
      </w:r>
      <w:r w:rsidR="000D50D7" w:rsidRPr="000D50D7">
        <w:t xml:space="preserve"> </w:t>
      </w:r>
      <w:r>
        <w:t>are</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paragraph</w:t>
      </w:r>
      <w:r w:rsidR="000D50D7" w:rsidRPr="000D50D7">
        <w:t xml:space="preserve"> </w:t>
      </w:r>
      <w:r>
        <w:fldChar w:fldCharType="begin"/>
      </w:r>
      <w:r>
        <w:instrText xml:space="preserve"> REF _Ref95832273 \r \h </w:instrText>
      </w:r>
      <w:r>
        <w:fldChar w:fldCharType="separate"/>
      </w:r>
      <w:r w:rsidR="000D50D7">
        <w:t>22(2)</w:t>
      </w:r>
      <w:r>
        <w:fldChar w:fldCharType="end"/>
      </w:r>
      <w:r>
        <w:t>.</w:t>
      </w:r>
    </w:p>
    <w:p w14:paraId="5CE2BF49" w14:textId="77777777" w:rsidR="00283174" w:rsidRDefault="00283174" w:rsidP="00283174">
      <w:pPr>
        <w:pStyle w:val="N2"/>
      </w:pPr>
      <w:r>
        <w:t>There</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deducted</w:t>
      </w:r>
      <w:r w:rsidR="000D50D7" w:rsidRPr="000D50D7">
        <w:t xml:space="preserve"> </w:t>
      </w:r>
      <w:r>
        <w:t>from</w:t>
      </w:r>
      <w:r w:rsidR="000D50D7" w:rsidRPr="000D50D7">
        <w:t xml:space="preserve"> </w:t>
      </w:r>
      <w:r>
        <w:t>any</w:t>
      </w:r>
      <w:r w:rsidR="000D50D7" w:rsidRPr="000D50D7">
        <w:t xml:space="preserve"> </w:t>
      </w:r>
      <w:r>
        <w:t>sum</w:t>
      </w:r>
      <w:r w:rsidR="000D50D7" w:rsidRPr="000D50D7">
        <w:t xml:space="preserve"> </w:t>
      </w:r>
      <w:r>
        <w:t>payable</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_Ref95832524 \r \h </w:instrText>
      </w:r>
      <w:r>
        <w:fldChar w:fldCharType="separate"/>
      </w:r>
      <w:r w:rsidR="000D50D7">
        <w:t>(1)</w:t>
      </w:r>
      <w:r>
        <w:fldChar w:fldCharType="end"/>
      </w:r>
      <w:r w:rsidR="000D50D7" w:rsidRPr="000D50D7">
        <w:t xml:space="preserve"> </w:t>
      </w:r>
      <w:r>
        <w:t>the</w:t>
      </w:r>
      <w:r w:rsidR="000D50D7" w:rsidRPr="000D50D7">
        <w:t xml:space="preserve"> </w:t>
      </w:r>
      <w:r>
        <w:t>value</w:t>
      </w:r>
      <w:r w:rsidR="000D50D7" w:rsidRPr="000D50D7">
        <w:t xml:space="preserve"> </w:t>
      </w:r>
      <w:r>
        <w:t>of</w:t>
      </w:r>
      <w:r w:rsidR="000D50D7" w:rsidRPr="000D50D7">
        <w:t xml:space="preserve"> </w:t>
      </w:r>
      <w:r>
        <w:t>any</w:t>
      </w:r>
      <w:r w:rsidR="000D50D7" w:rsidRPr="000D50D7">
        <w:t xml:space="preserve"> </w:t>
      </w:r>
      <w:r>
        <w:t>apparatus</w:t>
      </w:r>
      <w:r w:rsidR="000D50D7" w:rsidRPr="000D50D7">
        <w:t xml:space="preserve"> </w:t>
      </w:r>
      <w:r>
        <w:t>removed</w:t>
      </w:r>
      <w:r w:rsidR="000D50D7" w:rsidRPr="000D50D7">
        <w:t xml:space="preserve"> </w:t>
      </w:r>
      <w:r>
        <w:t>under</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that</w:t>
      </w:r>
      <w:r w:rsidR="000D50D7" w:rsidRPr="000D50D7">
        <w:t xml:space="preserve"> </w:t>
      </w:r>
      <w:r>
        <w:t>value</w:t>
      </w:r>
      <w:r w:rsidR="000D50D7" w:rsidRPr="000D50D7">
        <w:t xml:space="preserve"> </w:t>
      </w:r>
      <w:r>
        <w:t>being</w:t>
      </w:r>
      <w:r w:rsidR="000D50D7" w:rsidRPr="000D50D7">
        <w:t xml:space="preserve"> </w:t>
      </w:r>
      <w:r>
        <w:t>calculated</w:t>
      </w:r>
      <w:r w:rsidR="000D50D7" w:rsidRPr="000D50D7">
        <w:t xml:space="preserve"> </w:t>
      </w:r>
      <w:r>
        <w:t>after</w:t>
      </w:r>
      <w:r w:rsidR="000D50D7" w:rsidRPr="000D50D7">
        <w:t xml:space="preserve"> </w:t>
      </w:r>
      <w:r>
        <w:t>removal.</w:t>
      </w:r>
    </w:p>
    <w:p w14:paraId="01D14471" w14:textId="77777777" w:rsidR="00283174" w:rsidRDefault="00283174" w:rsidP="00283174">
      <w:pPr>
        <w:pStyle w:val="N2"/>
      </w:pPr>
      <w:bookmarkStart w:id="1296" w:name="_Ref95832551"/>
      <w:r>
        <w:t>If</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bookmarkEnd w:id="1296"/>
    </w:p>
    <w:p w14:paraId="543B4C43" w14:textId="77777777" w:rsidR="00283174" w:rsidRDefault="00283174" w:rsidP="00283174">
      <w:pPr>
        <w:pStyle w:val="N3"/>
      </w:pPr>
      <w:r>
        <w:t>apparatus</w:t>
      </w:r>
      <w:r w:rsidR="000D50D7" w:rsidRPr="000D50D7">
        <w:t xml:space="preserve"> </w:t>
      </w:r>
      <w:r>
        <w:t>of</w:t>
      </w:r>
      <w:r w:rsidR="000D50D7" w:rsidRPr="000D50D7">
        <w:t xml:space="preserve"> </w:t>
      </w:r>
      <w:r>
        <w:t>better</w:t>
      </w:r>
      <w:r w:rsidR="000D50D7" w:rsidRPr="000D50D7">
        <w:t xml:space="preserve"> </w:t>
      </w:r>
      <w:r>
        <w:t>type,</w:t>
      </w:r>
      <w:r w:rsidR="000D50D7" w:rsidRPr="000D50D7">
        <w:t xml:space="preserve"> </w:t>
      </w:r>
      <w:r>
        <w:t>of</w:t>
      </w:r>
      <w:r w:rsidR="000D50D7" w:rsidRPr="000D50D7">
        <w:t xml:space="preserve"> </w:t>
      </w:r>
      <w:r>
        <w:t>greater</w:t>
      </w:r>
      <w:r w:rsidR="000D50D7" w:rsidRPr="000D50D7">
        <w:t xml:space="preserve"> </w:t>
      </w:r>
      <w:r>
        <w:t>capacity</w:t>
      </w:r>
      <w:r w:rsidR="000D50D7" w:rsidRPr="000D50D7">
        <w:t xml:space="preserve"> </w:t>
      </w:r>
      <w:r>
        <w:t>or</w:t>
      </w:r>
      <w:r w:rsidR="000D50D7" w:rsidRPr="000D50D7">
        <w:t xml:space="preserve"> </w:t>
      </w:r>
      <w:r>
        <w:t>of</w:t>
      </w:r>
      <w:r w:rsidR="000D50D7" w:rsidRPr="000D50D7">
        <w:t xml:space="preserve"> </w:t>
      </w:r>
      <w:r>
        <w:t>greater</w:t>
      </w:r>
      <w:r w:rsidR="000D50D7" w:rsidRPr="000D50D7">
        <w:t xml:space="preserve"> </w:t>
      </w:r>
      <w:r>
        <w:t>dimensions</w:t>
      </w:r>
      <w:r w:rsidR="000D50D7" w:rsidRPr="000D50D7">
        <w:t xml:space="preserve"> </w:t>
      </w:r>
      <w:r>
        <w:t>is</w:t>
      </w:r>
      <w:r w:rsidR="000D50D7" w:rsidRPr="000D50D7">
        <w:t xml:space="preserve"> </w:t>
      </w:r>
      <w:r>
        <w:t>placed</w:t>
      </w:r>
      <w:r w:rsidR="000D50D7" w:rsidRPr="000D50D7">
        <w:t xml:space="preserve"> </w:t>
      </w:r>
      <w:r>
        <w:t>in</w:t>
      </w:r>
      <w:r w:rsidR="000D50D7" w:rsidRPr="000D50D7">
        <w:t xml:space="preserve"> </w:t>
      </w:r>
      <w:r>
        <w:t>substitution</w:t>
      </w:r>
      <w:r w:rsidR="000D50D7" w:rsidRPr="000D50D7">
        <w:t xml:space="preserve"> </w:t>
      </w:r>
      <w:r>
        <w:t>for</w:t>
      </w:r>
      <w:r w:rsidR="000D50D7" w:rsidRPr="000D50D7">
        <w:t xml:space="preserve"> </w:t>
      </w:r>
      <w:r>
        <w:t>existing</w:t>
      </w:r>
      <w:r w:rsidR="000D50D7" w:rsidRPr="000D50D7">
        <w:t xml:space="preserve"> </w:t>
      </w:r>
      <w:r>
        <w:t>apparatus</w:t>
      </w:r>
      <w:r w:rsidR="000D50D7" w:rsidRPr="000D50D7">
        <w:t xml:space="preserve"> </w:t>
      </w:r>
      <w:r>
        <w:t>of</w:t>
      </w:r>
      <w:r w:rsidR="000D50D7" w:rsidRPr="000D50D7">
        <w:t xml:space="preserve"> </w:t>
      </w:r>
      <w:r>
        <w:t>worse</w:t>
      </w:r>
      <w:r w:rsidR="000D50D7" w:rsidRPr="000D50D7">
        <w:t xml:space="preserve"> </w:t>
      </w:r>
      <w:r>
        <w:t>type,</w:t>
      </w:r>
      <w:r w:rsidR="000D50D7" w:rsidRPr="000D50D7">
        <w:t xml:space="preserve"> </w:t>
      </w:r>
      <w:r>
        <w:t>of</w:t>
      </w:r>
      <w:r w:rsidR="000D50D7" w:rsidRPr="000D50D7">
        <w:t xml:space="preserve"> </w:t>
      </w:r>
      <w:r>
        <w:t>smaller</w:t>
      </w:r>
      <w:r w:rsidR="000D50D7" w:rsidRPr="000D50D7">
        <w:t xml:space="preserve"> </w:t>
      </w:r>
      <w:r>
        <w:t>capacity</w:t>
      </w:r>
      <w:r w:rsidR="000D50D7" w:rsidRPr="000D50D7">
        <w:t xml:space="preserve"> </w:t>
      </w:r>
      <w:r>
        <w:t>or</w:t>
      </w:r>
      <w:r w:rsidR="000D50D7" w:rsidRPr="000D50D7">
        <w:t xml:space="preserve"> </w:t>
      </w:r>
      <w:r>
        <w:t>of</w:t>
      </w:r>
      <w:r w:rsidR="000D50D7" w:rsidRPr="000D50D7">
        <w:t xml:space="preserve"> </w:t>
      </w:r>
      <w:r>
        <w:t>smaller</w:t>
      </w:r>
      <w:r w:rsidR="000D50D7" w:rsidRPr="000D50D7">
        <w:t xml:space="preserve"> </w:t>
      </w:r>
      <w:r>
        <w:t>dimensions;</w:t>
      </w:r>
      <w:r w:rsidR="000D50D7" w:rsidRPr="000D50D7">
        <w:t xml:space="preserve"> </w:t>
      </w:r>
      <w:r>
        <w:t>or</w:t>
      </w:r>
    </w:p>
    <w:p w14:paraId="01E97C70" w14:textId="77777777" w:rsidR="00283174" w:rsidRDefault="00283174" w:rsidP="00283174">
      <w:pPr>
        <w:pStyle w:val="N3"/>
      </w:pPr>
      <w:r>
        <w:t>apparatus</w:t>
      </w:r>
      <w:r w:rsidR="000D50D7" w:rsidRPr="000D50D7">
        <w:t xml:space="preserve"> </w:t>
      </w:r>
      <w:r>
        <w:t>(whether</w:t>
      </w:r>
      <w:r w:rsidR="000D50D7" w:rsidRPr="000D50D7">
        <w:t xml:space="preserve"> </w:t>
      </w:r>
      <w:r>
        <w:t>existing</w:t>
      </w:r>
      <w:r w:rsidR="000D50D7" w:rsidRPr="000D50D7">
        <w:t xml:space="preserve"> </w:t>
      </w:r>
      <w:r>
        <w:t>apparatus</w:t>
      </w:r>
      <w:r w:rsidR="000D50D7" w:rsidRPr="000D50D7">
        <w:t xml:space="preserve"> </w:t>
      </w:r>
      <w:r>
        <w:t>or</w:t>
      </w:r>
      <w:r w:rsidR="000D50D7" w:rsidRPr="000D50D7">
        <w:t xml:space="preserve"> </w:t>
      </w:r>
      <w:r>
        <w:t>apparatus</w:t>
      </w:r>
      <w:r w:rsidR="000D50D7" w:rsidRPr="000D50D7">
        <w:t xml:space="preserve"> </w:t>
      </w:r>
      <w:r>
        <w:t>substituted</w:t>
      </w:r>
      <w:r w:rsidR="000D50D7" w:rsidRPr="000D50D7">
        <w:t xml:space="preserve"> </w:t>
      </w:r>
      <w:r>
        <w:t>for</w:t>
      </w:r>
      <w:r w:rsidR="000D50D7" w:rsidRPr="000D50D7">
        <w:t xml:space="preserve"> </w:t>
      </w:r>
      <w:r>
        <w:t>existing</w:t>
      </w:r>
      <w:r w:rsidR="000D50D7" w:rsidRPr="000D50D7">
        <w:t xml:space="preserve"> </w:t>
      </w:r>
      <w:r>
        <w:t>apparatus)</w:t>
      </w:r>
      <w:r w:rsidR="000D50D7" w:rsidRPr="000D50D7">
        <w:t xml:space="preserve"> </w:t>
      </w:r>
      <w:r>
        <w:t>is</w:t>
      </w:r>
      <w:r w:rsidR="000D50D7" w:rsidRPr="000D50D7">
        <w:t xml:space="preserve"> </w:t>
      </w:r>
      <w:r>
        <w:t>placed</w:t>
      </w:r>
      <w:r w:rsidR="000D50D7" w:rsidRPr="000D50D7">
        <w:t xml:space="preserve"> </w:t>
      </w:r>
      <w:r>
        <w:t>at</w:t>
      </w:r>
      <w:r w:rsidR="000D50D7" w:rsidRPr="000D50D7">
        <w:t xml:space="preserve"> </w:t>
      </w:r>
      <w:r>
        <w:t>a</w:t>
      </w:r>
      <w:r w:rsidR="000D50D7" w:rsidRPr="000D50D7">
        <w:t xml:space="preserve"> </w:t>
      </w:r>
      <w:r>
        <w:t>depth</w:t>
      </w:r>
      <w:r w:rsidR="000D50D7" w:rsidRPr="000D50D7">
        <w:t xml:space="preserve"> </w:t>
      </w:r>
      <w:r>
        <w:t>greater</w:t>
      </w:r>
      <w:r w:rsidR="000D50D7" w:rsidRPr="000D50D7">
        <w:t xml:space="preserve"> </w:t>
      </w:r>
      <w:r>
        <w:t>than</w:t>
      </w:r>
      <w:r w:rsidR="000D50D7" w:rsidRPr="000D50D7">
        <w:t xml:space="preserve"> </w:t>
      </w:r>
      <w:r>
        <w:t>the</w:t>
      </w:r>
      <w:r w:rsidR="000D50D7" w:rsidRPr="000D50D7">
        <w:t xml:space="preserve"> </w:t>
      </w:r>
      <w:r>
        <w:t>depth</w:t>
      </w:r>
      <w:r w:rsidR="000D50D7" w:rsidRPr="000D50D7">
        <w:t xml:space="preserve"> </w:t>
      </w:r>
      <w:r>
        <w:t>at</w:t>
      </w:r>
      <w:r w:rsidR="000D50D7" w:rsidRPr="000D50D7">
        <w:t xml:space="preserve"> </w:t>
      </w:r>
      <w:r>
        <w:t>which</w:t>
      </w:r>
      <w:r w:rsidR="000D50D7" w:rsidRPr="000D50D7">
        <w:t xml:space="preserve"> </w:t>
      </w:r>
      <w:r>
        <w:t>the</w:t>
      </w:r>
      <w:r w:rsidR="000D50D7" w:rsidRPr="000D50D7">
        <w:t xml:space="preserve"> </w:t>
      </w:r>
      <w:r>
        <w:t>existing</w:t>
      </w:r>
      <w:r w:rsidR="000D50D7" w:rsidRPr="000D50D7">
        <w:t xml:space="preserve"> </w:t>
      </w:r>
      <w:r>
        <w:t>apparatus</w:t>
      </w:r>
      <w:r w:rsidR="000D50D7" w:rsidRPr="000D50D7">
        <w:t xml:space="preserve"> </w:t>
      </w:r>
      <w:r>
        <w:t>was,</w:t>
      </w:r>
    </w:p>
    <w:p w14:paraId="755793D9" w14:textId="77777777" w:rsidR="00283174" w:rsidRDefault="00283174" w:rsidP="00283174">
      <w:pPr>
        <w:pStyle w:val="T1"/>
      </w:pPr>
      <w:r>
        <w:lastRenderedPageBreak/>
        <w:t>and</w:t>
      </w:r>
      <w:r w:rsidR="000D50D7" w:rsidRPr="000D50D7">
        <w:t xml:space="preserve"> </w:t>
      </w:r>
      <w:r>
        <w:t>the</w:t>
      </w:r>
      <w:r w:rsidR="000D50D7" w:rsidRPr="000D50D7">
        <w:t xml:space="preserve"> </w:t>
      </w:r>
      <w:r>
        <w:t>placing</w:t>
      </w:r>
      <w:r w:rsidR="000D50D7" w:rsidRPr="000D50D7">
        <w:t xml:space="preserve"> </w:t>
      </w:r>
      <w:r>
        <w:t>of</w:t>
      </w:r>
      <w:r w:rsidR="000D50D7" w:rsidRPr="000D50D7">
        <w:t xml:space="preserve"> </w:t>
      </w:r>
      <w:r>
        <w:t>apparatus</w:t>
      </w:r>
      <w:r w:rsidR="000D50D7" w:rsidRPr="000D50D7">
        <w:t xml:space="preserve"> </w:t>
      </w:r>
      <w:r>
        <w:t>of</w:t>
      </w:r>
      <w:r w:rsidR="000D50D7" w:rsidRPr="000D50D7">
        <w:t xml:space="preserve"> </w:t>
      </w:r>
      <w:r>
        <w:t>that</w:t>
      </w:r>
      <w:r w:rsidR="000D50D7" w:rsidRPr="000D50D7">
        <w:t xml:space="preserve"> </w:t>
      </w:r>
      <w:r>
        <w:t>type</w:t>
      </w:r>
      <w:r w:rsidR="000D50D7" w:rsidRPr="000D50D7">
        <w:t xml:space="preserve"> </w:t>
      </w:r>
      <w:r>
        <w:t>or</w:t>
      </w:r>
      <w:r w:rsidR="000D50D7" w:rsidRPr="000D50D7">
        <w:t xml:space="preserve"> </w:t>
      </w:r>
      <w:r>
        <w:t>capacity</w:t>
      </w:r>
      <w:r w:rsidR="000D50D7" w:rsidRPr="000D50D7">
        <w:t xml:space="preserve"> </w:t>
      </w:r>
      <w:r>
        <w:t>or</w:t>
      </w:r>
      <w:r w:rsidR="000D50D7" w:rsidRPr="000D50D7">
        <w:t xml:space="preserve"> </w:t>
      </w:r>
      <w:r>
        <w:t>of</w:t>
      </w:r>
      <w:r w:rsidR="000D50D7" w:rsidRPr="000D50D7">
        <w:t xml:space="preserve"> </w:t>
      </w:r>
      <w:r>
        <w:t>those</w:t>
      </w:r>
      <w:r w:rsidR="000D50D7" w:rsidRPr="000D50D7">
        <w:t xml:space="preserve"> </w:t>
      </w:r>
      <w:r>
        <w:t>dimensions</w:t>
      </w:r>
      <w:r w:rsidR="000D50D7" w:rsidRPr="000D50D7">
        <w:t xml:space="preserve"> </w:t>
      </w:r>
      <w:r>
        <w:t>or</w:t>
      </w:r>
      <w:r w:rsidR="000D50D7" w:rsidRPr="000D50D7">
        <w:t xml:space="preserve"> </w:t>
      </w:r>
      <w:r>
        <w:t>the</w:t>
      </w:r>
      <w:r w:rsidR="000D50D7" w:rsidRPr="000D50D7">
        <w:t xml:space="preserve"> </w:t>
      </w:r>
      <w:r>
        <w:t>placing</w:t>
      </w:r>
      <w:r w:rsidR="000D50D7" w:rsidRPr="000D50D7">
        <w:t xml:space="preserve"> </w:t>
      </w:r>
      <w:r>
        <w:t>of</w:t>
      </w:r>
      <w:r w:rsidR="000D50D7" w:rsidRPr="000D50D7">
        <w:t xml:space="preserve"> </w:t>
      </w:r>
      <w:r>
        <w:t>apparatus</w:t>
      </w:r>
      <w:r w:rsidR="000D50D7" w:rsidRPr="000D50D7">
        <w:t xml:space="preserve"> </w:t>
      </w:r>
      <w:r>
        <w:t>at</w:t>
      </w:r>
      <w:r w:rsidR="000D50D7" w:rsidRPr="000D50D7">
        <w:t xml:space="preserve"> </w:t>
      </w:r>
      <w:r>
        <w:t>that</w:t>
      </w:r>
      <w:r w:rsidR="000D50D7" w:rsidRPr="000D50D7">
        <w:t xml:space="preserve"> </w:t>
      </w:r>
      <w:r>
        <w:t>depth,</w:t>
      </w:r>
      <w:r w:rsidR="000D50D7" w:rsidRPr="000D50D7">
        <w:t xml:space="preserve"> </w:t>
      </w:r>
      <w:r>
        <w:t>as</w:t>
      </w:r>
      <w:r w:rsidR="000D50D7" w:rsidRPr="000D50D7">
        <w:t xml:space="preserve"> </w:t>
      </w:r>
      <w:r>
        <w:t>the</w:t>
      </w:r>
      <w:r w:rsidR="000D50D7" w:rsidRPr="000D50D7">
        <w:t xml:space="preserve"> </w:t>
      </w:r>
      <w:r>
        <w:t>case</w:t>
      </w:r>
      <w:r w:rsidR="000D50D7" w:rsidRPr="000D50D7">
        <w:t xml:space="preserve"> </w:t>
      </w:r>
      <w:r>
        <w:t>may</w:t>
      </w:r>
      <w:r w:rsidR="000D50D7" w:rsidRPr="000D50D7">
        <w:t xml:space="preserve"> </w:t>
      </w:r>
      <w:r>
        <w:t>be,</w:t>
      </w:r>
      <w:r w:rsidR="000D50D7" w:rsidRPr="000D50D7">
        <w:t xml:space="preserve"> </w:t>
      </w:r>
      <w:r>
        <w:t>is</w:t>
      </w:r>
      <w:r w:rsidR="000D50D7" w:rsidRPr="000D50D7">
        <w:t xml:space="preserve"> </w:t>
      </w:r>
      <w:r>
        <w:t>not</w:t>
      </w:r>
      <w:r w:rsidR="000D50D7" w:rsidRPr="000D50D7">
        <w:t xml:space="preserve"> </w:t>
      </w:r>
      <w:r>
        <w:t>agreed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or,</w:t>
      </w:r>
      <w:r w:rsidR="000D50D7" w:rsidRPr="000D50D7">
        <w:t xml:space="preserve"> </w:t>
      </w:r>
      <w:r>
        <w:t>in</w:t>
      </w:r>
      <w:r w:rsidR="000D50D7" w:rsidRPr="000D50D7">
        <w:t xml:space="preserve"> </w:t>
      </w:r>
      <w:r>
        <w:t>default</w:t>
      </w:r>
      <w:r w:rsidR="000D50D7" w:rsidRPr="000D50D7">
        <w:t xml:space="preserve"> </w:t>
      </w:r>
      <w:r>
        <w:t>of</w:t>
      </w:r>
      <w:r w:rsidR="000D50D7" w:rsidRPr="000D50D7">
        <w:t xml:space="preserve"> </w:t>
      </w:r>
      <w:r>
        <w:t>agreement,</w:t>
      </w:r>
      <w:r w:rsidR="000D50D7" w:rsidRPr="000D50D7">
        <w:t xml:space="preserve"> </w:t>
      </w:r>
      <w:r>
        <w:t>is</w:t>
      </w:r>
      <w:r w:rsidR="000D50D7" w:rsidRPr="000D50D7">
        <w:t xml:space="preserve"> </w:t>
      </w:r>
      <w:r>
        <w:t>not</w:t>
      </w:r>
      <w:r w:rsidR="000D50D7" w:rsidRPr="000D50D7">
        <w:t xml:space="preserve"> </w:t>
      </w:r>
      <w:r>
        <w:t>determined</w:t>
      </w:r>
      <w:r w:rsidR="000D50D7" w:rsidRPr="000D50D7">
        <w:t xml:space="preserve"> </w:t>
      </w:r>
      <w:r>
        <w:t>by</w:t>
      </w:r>
      <w:r w:rsidR="000D50D7" w:rsidRPr="000D50D7">
        <w:t xml:space="preserve"> </w:t>
      </w:r>
      <w:r>
        <w:t>arbitration</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article</w:t>
      </w:r>
      <w:bookmarkStart w:id="1297" w:name="TOC01_02_2022_15_14_24_1236"/>
      <w:bookmarkStart w:id="1298" w:name="TOC02_02_2022_13_02_49_1216"/>
      <w:bookmarkEnd w:id="1297"/>
      <w:bookmarkEnd w:id="1298"/>
      <w:r w:rsidR="000D50D7" w:rsidRPr="000D50D7">
        <w:t xml:space="preserve"> </w:t>
      </w:r>
      <w:r>
        <w:fldChar w:fldCharType="begin"/>
      </w:r>
      <w:r>
        <w:instrText xml:space="preserve"> REF _Ref78124676 \r \h </w:instrText>
      </w:r>
      <w:r>
        <w:fldChar w:fldCharType="separate"/>
      </w:r>
      <w:r w:rsidR="000D50D7">
        <w:t>39</w:t>
      </w:r>
      <w:r>
        <w:fldChar w:fldCharType="end"/>
      </w:r>
      <w:r w:rsidR="000D50D7" w:rsidRPr="000D50D7">
        <w:t xml:space="preserve"> </w:t>
      </w:r>
      <w:r>
        <w:t>(arbitration)</w:t>
      </w:r>
      <w:r w:rsidR="000D50D7" w:rsidRPr="000D50D7">
        <w:t xml:space="preserve"> </w:t>
      </w:r>
      <w:r>
        <w:t>to</w:t>
      </w:r>
      <w:r w:rsidR="000D50D7" w:rsidRPr="000D50D7">
        <w:t xml:space="preserve"> </w:t>
      </w:r>
      <w:r>
        <w:t>be</w:t>
      </w:r>
      <w:r w:rsidR="000D50D7" w:rsidRPr="000D50D7">
        <w:t xml:space="preserve"> </w:t>
      </w:r>
      <w:r>
        <w:t>necessary,</w:t>
      </w:r>
      <w:r w:rsidR="000D50D7" w:rsidRPr="000D50D7">
        <w:t xml:space="preserve"> </w:t>
      </w:r>
      <w:r>
        <w:t>then,</w:t>
      </w:r>
      <w:r w:rsidR="000D50D7" w:rsidRPr="000D50D7">
        <w:t xml:space="preserve"> </w:t>
      </w:r>
      <w:r>
        <w:t>if</w:t>
      </w:r>
      <w:r w:rsidR="000D50D7" w:rsidRPr="000D50D7">
        <w:t xml:space="preserve"> </w:t>
      </w:r>
      <w:r>
        <w:t>such</w:t>
      </w:r>
      <w:r w:rsidR="000D50D7" w:rsidRPr="000D50D7">
        <w:t xml:space="preserve"> </w:t>
      </w:r>
      <w:r>
        <w:t>placing</w:t>
      </w:r>
      <w:r w:rsidR="000D50D7" w:rsidRPr="000D50D7">
        <w:t xml:space="preserve"> </w:t>
      </w:r>
      <w:r>
        <w:t>involves</w:t>
      </w:r>
      <w:r w:rsidR="000D50D7" w:rsidRPr="000D50D7">
        <w:t xml:space="preserve"> </w:t>
      </w:r>
      <w:r>
        <w:t>cost</w:t>
      </w:r>
      <w:r w:rsidR="000D50D7" w:rsidRPr="000D50D7">
        <w:t xml:space="preserve"> </w:t>
      </w:r>
      <w:r>
        <w:t>in</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works</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exceeding</w:t>
      </w:r>
      <w:r w:rsidR="000D50D7" w:rsidRPr="000D50D7">
        <w:t xml:space="preserve"> </w:t>
      </w:r>
      <w:r>
        <w:t>that</w:t>
      </w:r>
      <w:r w:rsidR="000D50D7" w:rsidRPr="000D50D7">
        <w:t xml:space="preserve"> </w:t>
      </w:r>
      <w:r>
        <w:t>which</w:t>
      </w:r>
      <w:r w:rsidR="000D50D7" w:rsidRPr="000D50D7">
        <w:t xml:space="preserve"> </w:t>
      </w:r>
      <w:r>
        <w:t>would</w:t>
      </w:r>
      <w:r w:rsidR="000D50D7" w:rsidRPr="000D50D7">
        <w:t xml:space="preserve"> </w:t>
      </w:r>
      <w:r>
        <w:t>have</w:t>
      </w:r>
      <w:r w:rsidR="000D50D7" w:rsidRPr="000D50D7">
        <w:t xml:space="preserve"> </w:t>
      </w:r>
      <w:r>
        <w:t>been</w:t>
      </w:r>
      <w:r w:rsidR="000D50D7" w:rsidRPr="000D50D7">
        <w:t xml:space="preserve"> </w:t>
      </w:r>
      <w:r>
        <w:t>involved</w:t>
      </w:r>
      <w:r w:rsidR="000D50D7" w:rsidRPr="000D50D7">
        <w:t xml:space="preserve"> </w:t>
      </w:r>
      <w:r>
        <w:t>if</w:t>
      </w:r>
      <w:r w:rsidR="000D50D7" w:rsidRPr="000D50D7">
        <w:t xml:space="preserve"> </w:t>
      </w:r>
      <w:r>
        <w:t>the</w:t>
      </w:r>
      <w:r w:rsidR="000D50D7" w:rsidRPr="000D50D7">
        <w:t xml:space="preserve"> </w:t>
      </w:r>
      <w:r>
        <w:t>apparatus</w:t>
      </w:r>
      <w:r w:rsidR="000D50D7" w:rsidRPr="000D50D7">
        <w:t xml:space="preserve"> </w:t>
      </w:r>
      <w:r>
        <w:t>placed</w:t>
      </w:r>
      <w:r w:rsidR="000D50D7" w:rsidRPr="000D50D7">
        <w:t xml:space="preserve"> </w:t>
      </w:r>
      <w:r>
        <w:t>had</w:t>
      </w:r>
      <w:r w:rsidR="000D50D7" w:rsidRPr="000D50D7">
        <w:t xml:space="preserve"> </w:t>
      </w:r>
      <w:r>
        <w:t>been</w:t>
      </w:r>
      <w:r w:rsidR="000D50D7" w:rsidRPr="000D50D7">
        <w:t xml:space="preserve"> </w:t>
      </w:r>
      <w:r>
        <w:t>of</w:t>
      </w:r>
      <w:r w:rsidR="000D50D7" w:rsidRPr="000D50D7">
        <w:t xml:space="preserve"> </w:t>
      </w:r>
      <w:r>
        <w:t>the</w:t>
      </w:r>
      <w:r w:rsidR="000D50D7" w:rsidRPr="000D50D7">
        <w:t xml:space="preserve"> </w:t>
      </w:r>
      <w:r>
        <w:t>existing</w:t>
      </w:r>
      <w:r w:rsidR="000D50D7" w:rsidRPr="000D50D7">
        <w:t xml:space="preserve"> </w:t>
      </w:r>
      <w:r>
        <w:t>type,</w:t>
      </w:r>
      <w:r w:rsidR="000D50D7" w:rsidRPr="000D50D7">
        <w:t xml:space="preserve"> </w:t>
      </w:r>
      <w:r>
        <w:t>capacity</w:t>
      </w:r>
      <w:r w:rsidR="000D50D7" w:rsidRPr="000D50D7">
        <w:t xml:space="preserve"> </w:t>
      </w:r>
      <w:r>
        <w:t>or</w:t>
      </w:r>
      <w:r w:rsidR="000D50D7" w:rsidRPr="000D50D7">
        <w:t xml:space="preserve"> </w:t>
      </w:r>
      <w:r>
        <w:t>dimensions,</w:t>
      </w:r>
      <w:r w:rsidR="000D50D7" w:rsidRPr="000D50D7">
        <w:t xml:space="preserve"> </w:t>
      </w:r>
      <w:r>
        <w:t>or</w:t>
      </w:r>
      <w:r w:rsidR="000D50D7" w:rsidRPr="000D50D7">
        <w:t xml:space="preserve"> </w:t>
      </w:r>
      <w:r>
        <w:t>at</w:t>
      </w:r>
      <w:r w:rsidR="000D50D7" w:rsidRPr="000D50D7">
        <w:t xml:space="preserve"> </w:t>
      </w:r>
      <w:r>
        <w:t>the</w:t>
      </w:r>
      <w:r w:rsidR="000D50D7" w:rsidRPr="000D50D7">
        <w:t xml:space="preserve"> </w:t>
      </w:r>
      <w:r>
        <w:t>existing</w:t>
      </w:r>
      <w:r w:rsidR="000D50D7" w:rsidRPr="000D50D7">
        <w:t xml:space="preserve"> </w:t>
      </w:r>
      <w:r>
        <w:t>depth,</w:t>
      </w:r>
      <w:r w:rsidR="000D50D7" w:rsidRPr="000D50D7">
        <w:t xml:space="preserve"> </w:t>
      </w:r>
      <w:r>
        <w:t>as</w:t>
      </w:r>
      <w:r w:rsidR="000D50D7" w:rsidRPr="000D50D7">
        <w:t xml:space="preserve"> </w:t>
      </w:r>
      <w:r>
        <w:t>the</w:t>
      </w:r>
      <w:r w:rsidR="000D50D7" w:rsidRPr="000D50D7">
        <w:t xml:space="preserve"> </w:t>
      </w:r>
      <w:r>
        <w:t>case</w:t>
      </w:r>
      <w:r w:rsidR="000D50D7" w:rsidRPr="000D50D7">
        <w:t xml:space="preserve"> </w:t>
      </w:r>
      <w:r>
        <w:t>may</w:t>
      </w:r>
      <w:r w:rsidR="000D50D7" w:rsidRPr="000D50D7">
        <w:t xml:space="preserve"> </w:t>
      </w:r>
      <w:r>
        <w:t>be,</w:t>
      </w:r>
      <w:r w:rsidR="000D50D7" w:rsidRPr="000D50D7">
        <w:t xml:space="preserve"> </w:t>
      </w:r>
      <w:r>
        <w:t>the</w:t>
      </w:r>
      <w:r w:rsidR="000D50D7" w:rsidRPr="000D50D7">
        <w:t xml:space="preserve"> </w:t>
      </w:r>
      <w:r>
        <w:t>amount</w:t>
      </w:r>
      <w:r w:rsidR="000D50D7" w:rsidRPr="000D50D7">
        <w:t xml:space="preserve"> </w:t>
      </w:r>
      <w:r>
        <w:t>which</w:t>
      </w:r>
      <w:r w:rsidR="000D50D7" w:rsidRPr="000D50D7">
        <w:t xml:space="preserve"> </w:t>
      </w:r>
      <w:r>
        <w:t>apart</w:t>
      </w:r>
      <w:r w:rsidR="000D50D7" w:rsidRPr="000D50D7">
        <w:t xml:space="preserve"> </w:t>
      </w:r>
      <w:r>
        <w:t>from</w:t>
      </w:r>
      <w:r w:rsidR="000D50D7" w:rsidRPr="000D50D7">
        <w:t xml:space="preserve"> </w:t>
      </w:r>
      <w:r>
        <w:t>this</w:t>
      </w:r>
      <w:r w:rsidR="000D50D7" w:rsidRPr="000D50D7">
        <w:t xml:space="preserve"> </w:t>
      </w:r>
      <w:r>
        <w:t>sub-paragraph</w:t>
      </w:r>
      <w:r w:rsidR="000D50D7" w:rsidRPr="000D50D7">
        <w:t xml:space="preserve"> </w:t>
      </w:r>
      <w:r>
        <w:t>would</w:t>
      </w:r>
      <w:r w:rsidR="000D50D7" w:rsidRPr="000D50D7">
        <w:t xml:space="preserve"> </w:t>
      </w:r>
      <w:r>
        <w:t>be</w:t>
      </w:r>
      <w:r w:rsidR="000D50D7" w:rsidRPr="000D50D7">
        <w:t xml:space="preserve"> </w:t>
      </w:r>
      <w:r>
        <w:t>payable</w:t>
      </w:r>
      <w:r w:rsidR="000D50D7" w:rsidRPr="000D50D7">
        <w:t xml:space="preserve"> </w:t>
      </w:r>
      <w:r>
        <w:t>to</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question</w:t>
      </w:r>
      <w:r w:rsidR="000D50D7" w:rsidRPr="000D50D7">
        <w:t xml:space="preserve"> </w:t>
      </w:r>
      <w:r>
        <w:t>by</w:t>
      </w:r>
      <w:r w:rsidR="000D50D7" w:rsidRPr="000D50D7">
        <w:t xml:space="preserve"> </w:t>
      </w:r>
      <w:r>
        <w:t>virtue</w:t>
      </w:r>
      <w:r w:rsidR="000D50D7" w:rsidRPr="000D50D7">
        <w:t xml:space="preserve"> </w:t>
      </w:r>
      <w:r>
        <w:t>of</w:t>
      </w:r>
      <w:r w:rsidR="000D50D7" w:rsidRPr="000D50D7">
        <w:t xml:space="preserve"> </w:t>
      </w:r>
      <w:r>
        <w:t>sub-paragraph</w:t>
      </w:r>
      <w:r w:rsidR="000D50D7" w:rsidRPr="000D50D7">
        <w:t xml:space="preserve"> </w:t>
      </w:r>
      <w:r>
        <w:fldChar w:fldCharType="begin"/>
      </w:r>
      <w:r>
        <w:instrText xml:space="preserve"> REF _Ref95832524 \r \h </w:instrText>
      </w:r>
      <w:r>
        <w:fldChar w:fldCharType="separate"/>
      </w:r>
      <w:r w:rsidR="000D50D7">
        <w:t>(1)</w:t>
      </w:r>
      <w:r>
        <w:fldChar w:fldCharType="end"/>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reduced</w:t>
      </w:r>
      <w:r w:rsidR="000D50D7" w:rsidRPr="000D50D7">
        <w:t xml:space="preserve"> </w:t>
      </w:r>
      <w:r>
        <w:t>by</w:t>
      </w:r>
      <w:r w:rsidR="000D50D7" w:rsidRPr="000D50D7">
        <w:t xml:space="preserve"> </w:t>
      </w:r>
      <w:r>
        <w:t>the</w:t>
      </w:r>
      <w:r w:rsidR="000D50D7" w:rsidRPr="000D50D7">
        <w:t xml:space="preserve"> </w:t>
      </w:r>
      <w:r>
        <w:t>amount</w:t>
      </w:r>
      <w:r w:rsidR="000D50D7" w:rsidRPr="000D50D7">
        <w:t xml:space="preserve"> </w:t>
      </w:r>
      <w:r>
        <w:t>of</w:t>
      </w:r>
      <w:r w:rsidR="000D50D7" w:rsidRPr="000D50D7">
        <w:t xml:space="preserve"> </w:t>
      </w:r>
      <w:r>
        <w:t>that</w:t>
      </w:r>
      <w:r w:rsidR="000D50D7" w:rsidRPr="000D50D7">
        <w:t xml:space="preserve"> </w:t>
      </w:r>
      <w:r>
        <w:t>excess.</w:t>
      </w:r>
    </w:p>
    <w:p w14:paraId="3BCFF0C2" w14:textId="77777777" w:rsidR="00283174" w:rsidRDefault="00283174" w:rsidP="00283174">
      <w:pPr>
        <w:pStyle w:val="N2"/>
      </w:pP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sub-paragraph</w:t>
      </w:r>
      <w:r w:rsidR="000D50D7" w:rsidRPr="000D50D7">
        <w:t xml:space="preserve"> </w:t>
      </w:r>
      <w:r>
        <w:fldChar w:fldCharType="begin"/>
      </w:r>
      <w:r>
        <w:instrText xml:space="preserve"> REF _Ref95832551 \r \h </w:instrText>
      </w:r>
      <w:r>
        <w:fldChar w:fldCharType="separate"/>
      </w:r>
      <w:r w:rsidR="000D50D7">
        <w:t>(3)</w:t>
      </w:r>
      <w:r>
        <w:fldChar w:fldCharType="end"/>
      </w:r>
      <w:r>
        <w:t>—</w:t>
      </w:r>
    </w:p>
    <w:p w14:paraId="335415DF" w14:textId="77777777" w:rsidR="00283174" w:rsidRDefault="00283174" w:rsidP="00283174">
      <w:pPr>
        <w:pStyle w:val="N3"/>
      </w:pPr>
      <w:r>
        <w:t>an</w:t>
      </w:r>
      <w:r w:rsidR="000D50D7" w:rsidRPr="000D50D7">
        <w:t xml:space="preserve"> </w:t>
      </w:r>
      <w:r>
        <w:t>extension</w:t>
      </w:r>
      <w:r w:rsidR="000D50D7" w:rsidRPr="000D50D7">
        <w:t xml:space="preserve"> </w:t>
      </w:r>
      <w:r>
        <w:t>of</w:t>
      </w:r>
      <w:r w:rsidR="000D50D7" w:rsidRPr="000D50D7">
        <w:t xml:space="preserve"> </w:t>
      </w:r>
      <w:r>
        <w:t>apparatus</w:t>
      </w:r>
      <w:r w:rsidR="000D50D7" w:rsidRPr="000D50D7">
        <w:t xml:space="preserve"> </w:t>
      </w:r>
      <w:r>
        <w:t>to</w:t>
      </w:r>
      <w:r w:rsidR="000D50D7" w:rsidRPr="000D50D7">
        <w:t xml:space="preserve"> </w:t>
      </w:r>
      <w:r>
        <w:t>a</w:t>
      </w:r>
      <w:r w:rsidR="000D50D7" w:rsidRPr="000D50D7">
        <w:t xml:space="preserve"> </w:t>
      </w:r>
      <w:r>
        <w:t>length</w:t>
      </w:r>
      <w:r w:rsidR="000D50D7" w:rsidRPr="000D50D7">
        <w:t xml:space="preserve"> </w:t>
      </w:r>
      <w:r>
        <w:t>greater</w:t>
      </w:r>
      <w:r w:rsidR="000D50D7" w:rsidRPr="000D50D7">
        <w:t xml:space="preserve"> </w:t>
      </w:r>
      <w:r>
        <w:t>than</w:t>
      </w:r>
      <w:r w:rsidR="000D50D7" w:rsidRPr="000D50D7">
        <w:t xml:space="preserve"> </w:t>
      </w:r>
      <w:r>
        <w:t>the</w:t>
      </w:r>
      <w:r w:rsidR="000D50D7" w:rsidRPr="000D50D7">
        <w:t xml:space="preserve"> </w:t>
      </w:r>
      <w:r>
        <w:t>length</w:t>
      </w:r>
      <w:r w:rsidR="000D50D7" w:rsidRPr="000D50D7">
        <w:t xml:space="preserve"> </w:t>
      </w:r>
      <w:r>
        <w:t>of</w:t>
      </w:r>
      <w:r w:rsidR="000D50D7" w:rsidRPr="000D50D7">
        <w:t xml:space="preserve"> </w:t>
      </w:r>
      <w:r>
        <w:t>existing</w:t>
      </w:r>
      <w:r w:rsidR="000D50D7" w:rsidRPr="000D50D7">
        <w:t xml:space="preserve"> </w:t>
      </w:r>
      <w:r>
        <w:t>apparatus</w:t>
      </w:r>
      <w:r w:rsidR="000D50D7" w:rsidRPr="000D50D7">
        <w:t xml:space="preserve"> </w:t>
      </w:r>
      <w:r>
        <w:t>is</w:t>
      </w:r>
      <w:r w:rsidR="000D50D7" w:rsidRPr="000D50D7">
        <w:t xml:space="preserve"> </w:t>
      </w:r>
      <w:r>
        <w:t>not</w:t>
      </w:r>
      <w:r w:rsidR="000D50D7" w:rsidRPr="000D50D7">
        <w:t xml:space="preserve"> </w:t>
      </w:r>
      <w:r>
        <w:t>to</w:t>
      </w:r>
      <w:r w:rsidR="000D50D7" w:rsidRPr="000D50D7">
        <w:t xml:space="preserve"> </w:t>
      </w:r>
      <w:r>
        <w:t>be</w:t>
      </w:r>
      <w:r w:rsidR="000D50D7" w:rsidRPr="000D50D7">
        <w:t xml:space="preserve"> </w:t>
      </w:r>
      <w:r>
        <w:t>treated</w:t>
      </w:r>
      <w:r w:rsidR="000D50D7" w:rsidRPr="000D50D7">
        <w:t xml:space="preserve"> </w:t>
      </w:r>
      <w:r>
        <w:t>as</w:t>
      </w:r>
      <w:r w:rsidR="000D50D7" w:rsidRPr="000D50D7">
        <w:t xml:space="preserve"> </w:t>
      </w:r>
      <w:r>
        <w:t>a</w:t>
      </w:r>
      <w:r w:rsidR="000D50D7" w:rsidRPr="000D50D7">
        <w:t xml:space="preserve"> </w:t>
      </w:r>
      <w:r>
        <w:t>placing</w:t>
      </w:r>
      <w:r w:rsidR="000D50D7" w:rsidRPr="000D50D7">
        <w:t xml:space="preserve"> </w:t>
      </w:r>
      <w:r>
        <w:t>of</w:t>
      </w:r>
      <w:r w:rsidR="000D50D7" w:rsidRPr="000D50D7">
        <w:t xml:space="preserve"> </w:t>
      </w:r>
      <w:r>
        <w:t>apparatus</w:t>
      </w:r>
      <w:r w:rsidR="000D50D7" w:rsidRPr="000D50D7">
        <w:t xml:space="preserve"> </w:t>
      </w:r>
      <w:r>
        <w:t>of</w:t>
      </w:r>
      <w:r w:rsidR="000D50D7" w:rsidRPr="000D50D7">
        <w:t xml:space="preserve"> </w:t>
      </w:r>
      <w:r>
        <w:t>greater</w:t>
      </w:r>
      <w:r w:rsidR="000D50D7" w:rsidRPr="000D50D7">
        <w:t xml:space="preserve"> </w:t>
      </w:r>
      <w:r>
        <w:t>dimensions</w:t>
      </w:r>
      <w:r w:rsidR="000D50D7" w:rsidRPr="000D50D7">
        <w:t xml:space="preserve"> </w:t>
      </w:r>
      <w:r>
        <w:t>than</w:t>
      </w:r>
      <w:r w:rsidR="000D50D7" w:rsidRPr="000D50D7">
        <w:t xml:space="preserve"> </w:t>
      </w:r>
      <w:r>
        <w:t>those</w:t>
      </w:r>
      <w:r w:rsidR="000D50D7" w:rsidRPr="000D50D7">
        <w:t xml:space="preserve"> </w:t>
      </w:r>
      <w:r>
        <w:t>of</w:t>
      </w:r>
      <w:r w:rsidR="000D50D7" w:rsidRPr="000D50D7">
        <w:t xml:space="preserve"> </w:t>
      </w:r>
      <w:r>
        <w:t>the</w:t>
      </w:r>
      <w:r w:rsidR="000D50D7" w:rsidRPr="000D50D7">
        <w:t xml:space="preserve"> </w:t>
      </w:r>
      <w:r>
        <w:t>existing</w:t>
      </w:r>
      <w:r w:rsidR="000D50D7" w:rsidRPr="000D50D7">
        <w:t xml:space="preserve"> </w:t>
      </w:r>
      <w:r>
        <w:t>apparatus</w:t>
      </w:r>
      <w:r w:rsidR="000D50D7" w:rsidRPr="000D50D7">
        <w:t xml:space="preserve"> </w:t>
      </w:r>
      <w:r>
        <w:t>where</w:t>
      </w:r>
      <w:r w:rsidR="000D50D7" w:rsidRPr="000D50D7">
        <w:t xml:space="preserve"> </w:t>
      </w:r>
      <w:r>
        <w:t>such</w:t>
      </w:r>
      <w:r w:rsidR="000D50D7" w:rsidRPr="000D50D7">
        <w:t xml:space="preserve"> </w:t>
      </w:r>
      <w:r>
        <w:t>extension</w:t>
      </w:r>
      <w:r w:rsidR="000D50D7" w:rsidRPr="000D50D7">
        <w:t xml:space="preserve"> </w:t>
      </w:r>
      <w:r>
        <w:t>is</w:t>
      </w:r>
      <w:r w:rsidR="000D50D7" w:rsidRPr="000D50D7">
        <w:t xml:space="preserve"> </w:t>
      </w:r>
      <w:r>
        <w:t>required</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execution</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works</w:t>
      </w:r>
      <w:r w:rsidR="000D50D7" w:rsidRPr="000D50D7">
        <w:t xml:space="preserve"> </w:t>
      </w:r>
      <w:r>
        <w:t>as</w:t>
      </w:r>
      <w:r w:rsidR="000D50D7" w:rsidRPr="000D50D7">
        <w:t xml:space="preserve"> </w:t>
      </w:r>
      <w:r>
        <w:t>are</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paragraph</w:t>
      </w:r>
      <w:r w:rsidR="000D50D7" w:rsidRPr="000D50D7">
        <w:t xml:space="preserve"> </w:t>
      </w:r>
      <w:r>
        <w:fldChar w:fldCharType="begin"/>
      </w:r>
      <w:r>
        <w:instrText xml:space="preserve"> REF _Ref95832273 \r \h </w:instrText>
      </w:r>
      <w:r>
        <w:fldChar w:fldCharType="separate"/>
      </w:r>
      <w:r w:rsidR="000D50D7">
        <w:t>22(2)</w:t>
      </w:r>
      <w:r>
        <w:fldChar w:fldCharType="end"/>
      </w:r>
      <w:r>
        <w:t>;</w:t>
      </w:r>
      <w:r w:rsidR="000D50D7" w:rsidRPr="000D50D7">
        <w:t xml:space="preserve"> </w:t>
      </w:r>
      <w:r>
        <w:t>and</w:t>
      </w:r>
    </w:p>
    <w:p w14:paraId="3BD7EC38" w14:textId="77777777" w:rsidR="00283174" w:rsidRDefault="00283174" w:rsidP="00283174">
      <w:pPr>
        <w:pStyle w:val="N3"/>
      </w:pPr>
      <w:r>
        <w:t>where</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joint</w:t>
      </w:r>
      <w:r w:rsidR="000D50D7" w:rsidRPr="000D50D7">
        <w:t xml:space="preserve"> </w:t>
      </w:r>
      <w:r>
        <w:t>in</w:t>
      </w:r>
      <w:r w:rsidR="000D50D7" w:rsidRPr="000D50D7">
        <w:t xml:space="preserve"> </w:t>
      </w:r>
      <w:r>
        <w:t>a</w:t>
      </w:r>
      <w:r w:rsidR="000D50D7" w:rsidRPr="000D50D7">
        <w:t xml:space="preserve"> </w:t>
      </w:r>
      <w:r>
        <w:t>cable</w:t>
      </w:r>
      <w:r w:rsidR="000D50D7" w:rsidRPr="000D50D7">
        <w:t xml:space="preserve"> </w:t>
      </w:r>
      <w:r>
        <w:t>is</w:t>
      </w:r>
      <w:r w:rsidR="000D50D7" w:rsidRPr="000D50D7">
        <w:t xml:space="preserve"> </w:t>
      </w:r>
      <w:r>
        <w:t>agreed,</w:t>
      </w:r>
      <w:r w:rsidR="000D50D7" w:rsidRPr="000D50D7">
        <w:t xml:space="preserve"> </w:t>
      </w:r>
      <w:r>
        <w:t>or</w:t>
      </w:r>
      <w:r w:rsidR="000D50D7" w:rsidRPr="000D50D7">
        <w:t xml:space="preserve"> </w:t>
      </w:r>
      <w:r>
        <w:t>is</w:t>
      </w:r>
      <w:r w:rsidR="000D50D7" w:rsidRPr="000D50D7">
        <w:t xml:space="preserve"> </w:t>
      </w:r>
      <w:r>
        <w:t>determined</w:t>
      </w:r>
      <w:r w:rsidR="000D50D7" w:rsidRPr="000D50D7">
        <w:t xml:space="preserve"> </w:t>
      </w:r>
      <w:r>
        <w:t>to</w:t>
      </w:r>
      <w:r w:rsidR="000D50D7" w:rsidRPr="000D50D7">
        <w:t xml:space="preserve"> </w:t>
      </w:r>
      <w:r>
        <w:t>be</w:t>
      </w:r>
      <w:r w:rsidR="000D50D7" w:rsidRPr="000D50D7">
        <w:t xml:space="preserve"> </w:t>
      </w:r>
      <w:r>
        <w:t>necessary,</w:t>
      </w:r>
      <w:r w:rsidR="000D50D7" w:rsidRPr="000D50D7">
        <w:t xml:space="preserve"> </w:t>
      </w:r>
      <w:r>
        <w:t>the</w:t>
      </w:r>
      <w:r w:rsidR="000D50D7" w:rsidRPr="000D50D7">
        <w:t xml:space="preserve"> </w:t>
      </w:r>
      <w:r>
        <w:t>consequential</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jointing</w:t>
      </w:r>
      <w:r w:rsidR="000D50D7" w:rsidRPr="000D50D7">
        <w:t xml:space="preserve"> </w:t>
      </w:r>
      <w:r>
        <w:t>chamber</w:t>
      </w:r>
      <w:r w:rsidR="000D50D7" w:rsidRPr="000D50D7">
        <w:t xml:space="preserve"> </w:t>
      </w:r>
      <w:r>
        <w:t>or</w:t>
      </w:r>
      <w:r w:rsidR="000D50D7" w:rsidRPr="000D50D7">
        <w:t xml:space="preserve"> </w:t>
      </w:r>
      <w:r>
        <w:t>of</w:t>
      </w:r>
      <w:r w:rsidR="000D50D7" w:rsidRPr="000D50D7">
        <w:t xml:space="preserve"> </w:t>
      </w:r>
      <w:r>
        <w:t>a</w:t>
      </w:r>
      <w:r w:rsidR="000D50D7" w:rsidRPr="000D50D7">
        <w:t xml:space="preserve"> </w:t>
      </w:r>
      <w:r>
        <w:t>manhole</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treated</w:t>
      </w:r>
      <w:r w:rsidR="000D50D7" w:rsidRPr="000D50D7">
        <w:t xml:space="preserve"> </w:t>
      </w:r>
      <w:r>
        <w:t>as</w:t>
      </w:r>
      <w:r w:rsidR="000D50D7" w:rsidRPr="000D50D7">
        <w:t xml:space="preserve"> </w:t>
      </w:r>
      <w:r>
        <w:t>if</w:t>
      </w:r>
      <w:r w:rsidR="000D50D7" w:rsidRPr="000D50D7">
        <w:t xml:space="preserve"> </w:t>
      </w:r>
      <w:r>
        <w:t>it</w:t>
      </w:r>
      <w:r w:rsidR="000D50D7" w:rsidRPr="000D50D7">
        <w:t xml:space="preserve"> </w:t>
      </w:r>
      <w:r>
        <w:t>also</w:t>
      </w:r>
      <w:r w:rsidR="000D50D7" w:rsidRPr="000D50D7">
        <w:t xml:space="preserve"> </w:t>
      </w:r>
      <w:r>
        <w:t>had</w:t>
      </w:r>
      <w:r w:rsidR="000D50D7" w:rsidRPr="000D50D7">
        <w:t xml:space="preserve"> </w:t>
      </w:r>
      <w:r>
        <w:t>been</w:t>
      </w:r>
      <w:r w:rsidR="000D50D7" w:rsidRPr="000D50D7">
        <w:t xml:space="preserve"> </w:t>
      </w:r>
      <w:r>
        <w:t>agreed</w:t>
      </w:r>
      <w:r w:rsidR="000D50D7" w:rsidRPr="000D50D7">
        <w:t xml:space="preserve"> </w:t>
      </w:r>
      <w:r>
        <w:t>or</w:t>
      </w:r>
      <w:r w:rsidR="000D50D7" w:rsidRPr="000D50D7">
        <w:t xml:space="preserve"> </w:t>
      </w:r>
      <w:r>
        <w:t>had</w:t>
      </w:r>
      <w:r w:rsidR="000D50D7" w:rsidRPr="000D50D7">
        <w:t xml:space="preserve"> </w:t>
      </w:r>
      <w:r>
        <w:t>been</w:t>
      </w:r>
      <w:r w:rsidR="000D50D7" w:rsidRPr="000D50D7">
        <w:t xml:space="preserve"> </w:t>
      </w:r>
      <w:r>
        <w:t>so</w:t>
      </w:r>
      <w:r w:rsidR="000D50D7" w:rsidRPr="000D50D7">
        <w:t xml:space="preserve"> </w:t>
      </w:r>
      <w:r>
        <w:t>determined.</w:t>
      </w:r>
    </w:p>
    <w:p w14:paraId="658E02DF" w14:textId="77777777" w:rsidR="00283174" w:rsidRDefault="00283174" w:rsidP="00283174">
      <w:pPr>
        <w:pStyle w:val="N2"/>
      </w:pPr>
      <w:r>
        <w:t>An</w:t>
      </w:r>
      <w:r w:rsidR="000D50D7" w:rsidRPr="000D50D7">
        <w:t xml:space="preserve"> </w:t>
      </w:r>
      <w:r>
        <w:t>amount</w:t>
      </w:r>
      <w:r w:rsidR="000D50D7" w:rsidRPr="000D50D7">
        <w:t xml:space="preserve"> </w:t>
      </w:r>
      <w:r>
        <w:t>which</w:t>
      </w:r>
      <w:r w:rsidR="000D50D7" w:rsidRPr="000D50D7">
        <w:t xml:space="preserve"> </w:t>
      </w:r>
      <w:r>
        <w:t>apart</w:t>
      </w:r>
      <w:r w:rsidR="000D50D7" w:rsidRPr="000D50D7">
        <w:t xml:space="preserve"> </w:t>
      </w:r>
      <w:r>
        <w:t>from</w:t>
      </w:r>
      <w:r w:rsidR="000D50D7" w:rsidRPr="000D50D7">
        <w:t xml:space="preserve"> </w:t>
      </w:r>
      <w:r>
        <w:t>this</w:t>
      </w:r>
      <w:r w:rsidR="000D50D7" w:rsidRPr="000D50D7">
        <w:t xml:space="preserve"> </w:t>
      </w:r>
      <w:r>
        <w:t>sub-paragraph</w:t>
      </w:r>
      <w:r w:rsidR="000D50D7" w:rsidRPr="000D50D7">
        <w:t xml:space="preserve"> </w:t>
      </w:r>
      <w:r>
        <w:t>would</w:t>
      </w:r>
      <w:r w:rsidR="000D50D7" w:rsidRPr="000D50D7">
        <w:t xml:space="preserve"> </w:t>
      </w:r>
      <w:r>
        <w:t>be</w:t>
      </w:r>
      <w:r w:rsidR="000D50D7" w:rsidRPr="000D50D7">
        <w:t xml:space="preserve"> </w:t>
      </w:r>
      <w:r>
        <w:t>payable</w:t>
      </w:r>
      <w:r w:rsidR="000D50D7" w:rsidRPr="000D50D7">
        <w:t xml:space="preserve"> </w:t>
      </w:r>
      <w:r>
        <w:t>to</w:t>
      </w:r>
      <w:r w:rsidR="000D50D7" w:rsidRPr="000D50D7">
        <w:t xml:space="preserve"> </w:t>
      </w:r>
      <w:r>
        <w:t>a</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works</w:t>
      </w:r>
      <w:r w:rsidR="000D50D7" w:rsidRPr="000D50D7">
        <w:t xml:space="preserve"> </w:t>
      </w:r>
      <w:r>
        <w:t>by</w:t>
      </w:r>
      <w:r w:rsidR="000D50D7" w:rsidRPr="000D50D7">
        <w:t xml:space="preserve"> </w:t>
      </w:r>
      <w:r>
        <w:t>virtue</w:t>
      </w:r>
      <w:r w:rsidR="000D50D7" w:rsidRPr="000D50D7">
        <w:t xml:space="preserve"> </w:t>
      </w:r>
      <w:r>
        <w:t>of</w:t>
      </w:r>
      <w:r w:rsidR="000D50D7" w:rsidRPr="000D50D7">
        <w:t xml:space="preserve"> </w:t>
      </w:r>
      <w:r>
        <w:t>sub-paragraph</w:t>
      </w:r>
      <w:r w:rsidR="000D50D7" w:rsidRPr="000D50D7">
        <w:t xml:space="preserve"> </w:t>
      </w:r>
      <w:r>
        <w:fldChar w:fldCharType="begin"/>
      </w:r>
      <w:r>
        <w:instrText xml:space="preserve"> REF _Ref95832524 \r \h </w:instrText>
      </w:r>
      <w:r>
        <w:fldChar w:fldCharType="separate"/>
      </w:r>
      <w:r w:rsidR="000D50D7">
        <w:t>(1)</w:t>
      </w:r>
      <w:r>
        <w:fldChar w:fldCharType="end"/>
      </w:r>
      <w:r w:rsidR="000D50D7" w:rsidRPr="000D50D7">
        <w:t xml:space="preserve"> </w:t>
      </w:r>
      <w:r>
        <w:t>if</w:t>
      </w:r>
      <w:r w:rsidR="000D50D7" w:rsidRPr="000D50D7">
        <w:t xml:space="preserve"> </w:t>
      </w:r>
      <w:r>
        <w:t>the</w:t>
      </w:r>
      <w:r w:rsidR="000D50D7" w:rsidRPr="000D50D7">
        <w:t xml:space="preserve"> </w:t>
      </w:r>
      <w:r>
        <w:t>works</w:t>
      </w:r>
      <w:r w:rsidR="000D50D7" w:rsidRPr="000D50D7">
        <w:t xml:space="preserve"> </w:t>
      </w:r>
      <w:r>
        <w:t>include</w:t>
      </w:r>
      <w:r w:rsidR="000D50D7" w:rsidRPr="000D50D7">
        <w:t xml:space="preserve"> </w:t>
      </w:r>
      <w:r>
        <w:t>the</w:t>
      </w:r>
      <w:r w:rsidR="000D50D7" w:rsidRPr="000D50D7">
        <w:t xml:space="preserve"> </w:t>
      </w:r>
      <w:r>
        <w:t>placing</w:t>
      </w:r>
      <w:r w:rsidR="000D50D7" w:rsidRPr="000D50D7">
        <w:t xml:space="preserve"> </w:t>
      </w:r>
      <w:r>
        <w:t>of</w:t>
      </w:r>
      <w:r w:rsidR="000D50D7" w:rsidRPr="000D50D7">
        <w:t xml:space="preserve"> </w:t>
      </w:r>
      <w:r>
        <w:t>apparatus</w:t>
      </w:r>
      <w:r w:rsidR="000D50D7" w:rsidRPr="000D50D7">
        <w:t xml:space="preserve"> </w:t>
      </w:r>
      <w:r>
        <w:t>provided</w:t>
      </w:r>
      <w:r w:rsidR="000D50D7" w:rsidRPr="000D50D7">
        <w:t xml:space="preserve"> </w:t>
      </w:r>
      <w:r>
        <w:t>in</w:t>
      </w:r>
      <w:r w:rsidR="000D50D7" w:rsidRPr="000D50D7">
        <w:t xml:space="preserve"> </w:t>
      </w:r>
      <w:r>
        <w:t>substitution</w:t>
      </w:r>
      <w:r w:rsidR="000D50D7" w:rsidRPr="000D50D7">
        <w:t xml:space="preserve"> </w:t>
      </w:r>
      <w:r>
        <w:t>for</w:t>
      </w:r>
      <w:r w:rsidR="000D50D7" w:rsidRPr="000D50D7">
        <w:t xml:space="preserve"> </w:t>
      </w:r>
      <w:r>
        <w:t>apparatus</w:t>
      </w:r>
      <w:r w:rsidR="000D50D7" w:rsidRPr="000D50D7">
        <w:t xml:space="preserve"> </w:t>
      </w:r>
      <w:r>
        <w:t>placed</w:t>
      </w:r>
      <w:r w:rsidR="000D50D7" w:rsidRPr="000D50D7">
        <w:t xml:space="preserve"> </w:t>
      </w:r>
      <w:r>
        <w:t>more</w:t>
      </w:r>
      <w:r w:rsidR="000D50D7" w:rsidRPr="000D50D7">
        <w:t xml:space="preserve"> </w:t>
      </w:r>
      <w:r>
        <w:t>than</w:t>
      </w:r>
      <w:r w:rsidR="000D50D7" w:rsidRPr="000D50D7">
        <w:t xml:space="preserve"> </w:t>
      </w:r>
      <w:r>
        <w:t>seven</w:t>
      </w:r>
      <w:r w:rsidR="000D50D7" w:rsidRPr="000D50D7">
        <w:t xml:space="preserve"> </w:t>
      </w:r>
      <w:r>
        <w:t>years</w:t>
      </w:r>
      <w:r w:rsidR="000D50D7" w:rsidRPr="000D50D7">
        <w:t xml:space="preserve"> </w:t>
      </w:r>
      <w:r>
        <w:t>and</w:t>
      </w:r>
      <w:r w:rsidR="000D50D7" w:rsidRPr="000D50D7">
        <w:t xml:space="preserve"> </w:t>
      </w:r>
      <w:r>
        <w:t>six</w:t>
      </w:r>
      <w:r w:rsidR="000D50D7" w:rsidRPr="000D50D7">
        <w:t xml:space="preserve"> </w:t>
      </w:r>
      <w:r>
        <w:t>months</w:t>
      </w:r>
      <w:r w:rsidR="000D50D7" w:rsidRPr="000D50D7">
        <w:t xml:space="preserve"> </w:t>
      </w:r>
      <w:r>
        <w:t>earlier</w:t>
      </w:r>
      <w:r w:rsidR="000D50D7" w:rsidRPr="000D50D7">
        <w:t xml:space="preserve"> </w:t>
      </w:r>
      <w:r>
        <w:t>so</w:t>
      </w:r>
      <w:r w:rsidR="000D50D7" w:rsidRPr="000D50D7">
        <w:t xml:space="preserve"> </w:t>
      </w:r>
      <w:r>
        <w:t>as</w:t>
      </w:r>
      <w:r w:rsidR="000D50D7" w:rsidRPr="000D50D7">
        <w:t xml:space="preserve"> </w:t>
      </w:r>
      <w:r>
        <w:t>to</w:t>
      </w:r>
      <w:r w:rsidR="000D50D7" w:rsidRPr="000D50D7">
        <w:t xml:space="preserve"> </w:t>
      </w:r>
      <w:r>
        <w:t>confer</w:t>
      </w:r>
      <w:r w:rsidR="000D50D7" w:rsidRPr="000D50D7">
        <w:t xml:space="preserve"> </w:t>
      </w:r>
      <w:r>
        <w:t>on</w:t>
      </w:r>
      <w:r w:rsidR="000D50D7" w:rsidRPr="000D50D7">
        <w:t xml:space="preserve"> </w:t>
      </w:r>
      <w:r>
        <w:t>the</w:t>
      </w:r>
      <w:r w:rsidR="000D50D7" w:rsidRPr="000D50D7">
        <w:t xml:space="preserve"> </w:t>
      </w:r>
      <w:r>
        <w:t>utility</w:t>
      </w:r>
      <w:r w:rsidR="000D50D7" w:rsidRPr="000D50D7">
        <w:t xml:space="preserve"> </w:t>
      </w:r>
      <w:r>
        <w:t>undertaker</w:t>
      </w:r>
      <w:r w:rsidR="000D50D7" w:rsidRPr="000D50D7">
        <w:t xml:space="preserve"> </w:t>
      </w:r>
      <w:r>
        <w:t>any</w:t>
      </w:r>
      <w:r w:rsidR="000D50D7" w:rsidRPr="000D50D7">
        <w:t xml:space="preserve"> </w:t>
      </w:r>
      <w:r>
        <w:t>financial</w:t>
      </w:r>
      <w:r w:rsidR="000D50D7" w:rsidRPr="000D50D7">
        <w:t xml:space="preserve"> </w:t>
      </w:r>
      <w:r>
        <w:t>benefit</w:t>
      </w:r>
      <w:r w:rsidR="000D50D7" w:rsidRPr="000D50D7">
        <w:t xml:space="preserve"> </w:t>
      </w:r>
      <w:r>
        <w:t>by</w:t>
      </w:r>
      <w:r w:rsidR="000D50D7" w:rsidRPr="000D50D7">
        <w:t xml:space="preserve"> </w:t>
      </w:r>
      <w:r>
        <w:t>deferment</w:t>
      </w:r>
      <w:r w:rsidR="000D50D7" w:rsidRPr="000D50D7">
        <w:t xml:space="preserve"> </w:t>
      </w:r>
      <w:r>
        <w:t>of</w:t>
      </w:r>
      <w:r w:rsidR="000D50D7" w:rsidRPr="000D50D7">
        <w:t xml:space="preserve"> </w:t>
      </w:r>
      <w:r>
        <w:t>the</w:t>
      </w:r>
      <w:r w:rsidR="000D50D7" w:rsidRPr="000D50D7">
        <w:t xml:space="preserve"> </w:t>
      </w:r>
      <w:r>
        <w:t>time</w:t>
      </w:r>
      <w:r w:rsidR="000D50D7" w:rsidRPr="000D50D7">
        <w:t xml:space="preserve"> </w:t>
      </w:r>
      <w:r>
        <w:t>for</w:t>
      </w:r>
      <w:r w:rsidR="000D50D7" w:rsidRPr="000D50D7">
        <w:t xml:space="preserve"> </w:t>
      </w:r>
      <w:r>
        <w:t>renewal</w:t>
      </w:r>
      <w:r w:rsidR="000D50D7" w:rsidRPr="000D50D7">
        <w:t xml:space="preserve"> </w:t>
      </w:r>
      <w:r>
        <w:t>of</w:t>
      </w:r>
      <w:r w:rsidR="000D50D7" w:rsidRPr="000D50D7">
        <w:t xml:space="preserve"> </w:t>
      </w:r>
      <w:r>
        <w:t>the</w:t>
      </w:r>
      <w:r w:rsidR="000D50D7" w:rsidRPr="000D50D7">
        <w:t xml:space="preserve"> </w:t>
      </w:r>
      <w:r>
        <w:t>apparatus</w:t>
      </w:r>
      <w:r w:rsidR="000D50D7" w:rsidRPr="000D50D7">
        <w:t xml:space="preserve"> </w:t>
      </w:r>
      <w:r>
        <w:t>in</w:t>
      </w:r>
      <w:r w:rsidR="000D50D7" w:rsidRPr="000D50D7">
        <w:t xml:space="preserve"> </w:t>
      </w:r>
      <w:r>
        <w:t>the</w:t>
      </w:r>
      <w:r w:rsidR="000D50D7" w:rsidRPr="000D50D7">
        <w:t xml:space="preserve"> </w:t>
      </w:r>
      <w:r>
        <w:t>ordinary</w:t>
      </w:r>
      <w:r w:rsidR="000D50D7" w:rsidRPr="000D50D7">
        <w:t xml:space="preserve"> </w:t>
      </w:r>
      <w:r>
        <w:t>course,</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reduced</w:t>
      </w:r>
      <w:r w:rsidR="000D50D7" w:rsidRPr="000D50D7">
        <w:t xml:space="preserve"> </w:t>
      </w:r>
      <w:r>
        <w:t>by</w:t>
      </w:r>
      <w:r w:rsidR="000D50D7" w:rsidRPr="000D50D7">
        <w:t xml:space="preserve"> </w:t>
      </w:r>
      <w:r>
        <w:t>the</w:t>
      </w:r>
      <w:r w:rsidR="000D50D7" w:rsidRPr="000D50D7">
        <w:t xml:space="preserve"> </w:t>
      </w:r>
      <w:r>
        <w:t>amount</w:t>
      </w:r>
      <w:r w:rsidR="000D50D7" w:rsidRPr="000D50D7">
        <w:t xml:space="preserve"> </w:t>
      </w:r>
      <w:r>
        <w:t>which</w:t>
      </w:r>
      <w:r w:rsidR="000D50D7" w:rsidRPr="000D50D7">
        <w:t xml:space="preserve"> </w:t>
      </w:r>
      <w:r>
        <w:t>represents</w:t>
      </w:r>
      <w:r w:rsidR="000D50D7" w:rsidRPr="000D50D7">
        <w:t xml:space="preserve"> </w:t>
      </w:r>
      <w:r>
        <w:t>that</w:t>
      </w:r>
      <w:r w:rsidR="000D50D7" w:rsidRPr="000D50D7">
        <w:t xml:space="preserve"> </w:t>
      </w:r>
      <w:r>
        <w:t>benefit.</w:t>
      </w:r>
    </w:p>
    <w:p w14:paraId="14111FBF"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Subject</w:t>
      </w:r>
      <w:r w:rsidR="000D50D7" w:rsidRPr="000D50D7">
        <w:t xml:space="preserve"> </w:t>
      </w:r>
      <w:r>
        <w:t>to</w:t>
      </w:r>
      <w:r w:rsidR="000D50D7" w:rsidRPr="000D50D7">
        <w:t xml:space="preserve"> </w:t>
      </w:r>
      <w:r>
        <w:t>sub-paragraphs</w:t>
      </w:r>
      <w:r w:rsidR="000D50D7" w:rsidRPr="000D50D7">
        <w:t xml:space="preserve"> </w:t>
      </w:r>
      <w:r>
        <w:fldChar w:fldCharType="begin"/>
      </w:r>
      <w:r>
        <w:instrText xml:space="preserve"> REF _Ref95832581 \r \h </w:instrText>
      </w:r>
      <w:r>
        <w:fldChar w:fldCharType="separate"/>
      </w:r>
      <w:r w:rsidR="000D50D7">
        <w:t>(2)</w:t>
      </w:r>
      <w:r>
        <w:fldChar w:fldCharType="end"/>
      </w:r>
      <w:r w:rsidR="000D50D7" w:rsidRPr="000D50D7">
        <w:t xml:space="preserve"> </w:t>
      </w:r>
      <w:r>
        <w:t>and</w:t>
      </w:r>
      <w:r w:rsidR="000D50D7" w:rsidRPr="000D50D7">
        <w:t xml:space="preserve"> </w:t>
      </w:r>
      <w:r>
        <w:fldChar w:fldCharType="begin"/>
      </w:r>
      <w:r>
        <w:instrText xml:space="preserve"> REF _Ref95832588 \r \h </w:instrText>
      </w:r>
      <w:r>
        <w:fldChar w:fldCharType="separate"/>
      </w:r>
      <w:r w:rsidR="000D50D7">
        <w:t>(3)</w:t>
      </w:r>
      <w:r>
        <w:fldChar w:fldCharType="end"/>
      </w:r>
      <w:r>
        <w:t>,</w:t>
      </w:r>
      <w:r w:rsidR="000D50D7" w:rsidRPr="000D50D7">
        <w:t xml:space="preserve"> </w:t>
      </w:r>
      <w:r>
        <w:t>if</w:t>
      </w:r>
      <w:r w:rsidR="000D50D7" w:rsidRPr="000D50D7">
        <w:t xml:space="preserve"> </w:t>
      </w:r>
      <w:r>
        <w:t>by</w:t>
      </w:r>
      <w:r w:rsidR="000D50D7" w:rsidRPr="000D50D7">
        <w:t xml:space="preserve"> </w:t>
      </w:r>
      <w:r>
        <w:t>reason</w:t>
      </w:r>
      <w:r w:rsidR="000D50D7" w:rsidRPr="000D50D7">
        <w:t xml:space="preserve"> </w:t>
      </w:r>
      <w:r>
        <w:t>or</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any</w:t>
      </w:r>
      <w:r w:rsidR="000D50D7" w:rsidRPr="000D50D7">
        <w:t xml:space="preserve"> </w:t>
      </w:r>
      <w:r>
        <w:t>of</w:t>
      </w:r>
      <w:r w:rsidR="000D50D7" w:rsidRPr="000D50D7">
        <w:t xml:space="preserve"> </w:t>
      </w:r>
      <w:r>
        <w:t>the</w:t>
      </w:r>
      <w:r w:rsidR="000D50D7" w:rsidRPr="000D50D7">
        <w:t xml:space="preserve"> </w:t>
      </w:r>
      <w:r>
        <w:t>works</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paragraph</w:t>
      </w:r>
      <w:r w:rsidR="000D50D7" w:rsidRPr="000D50D7">
        <w:t xml:space="preserve"> </w:t>
      </w:r>
      <w:r>
        <w:fldChar w:fldCharType="begin"/>
      </w:r>
      <w:r>
        <w:instrText xml:space="preserve"> REF _Ref95832273 \r \h </w:instrText>
      </w:r>
      <w:r>
        <w:fldChar w:fldCharType="separate"/>
      </w:r>
      <w:r w:rsidR="000D50D7">
        <w:t>22(2)</w:t>
      </w:r>
      <w:r>
        <w:fldChar w:fldCharType="end"/>
      </w:r>
      <w:r>
        <w:t>,</w:t>
      </w:r>
      <w:r w:rsidR="000D50D7" w:rsidRPr="000D50D7">
        <w:t xml:space="preserve"> </w:t>
      </w:r>
      <w:r>
        <w:t>any</w:t>
      </w:r>
      <w:r w:rsidR="000D50D7" w:rsidRPr="000D50D7">
        <w:t xml:space="preserve"> </w:t>
      </w:r>
      <w:r>
        <w:t>damage</w:t>
      </w:r>
      <w:r w:rsidR="000D50D7" w:rsidRPr="000D50D7">
        <w:t xml:space="preserve"> </w:t>
      </w:r>
      <w:r>
        <w:t>is</w:t>
      </w:r>
      <w:r w:rsidR="000D50D7" w:rsidRPr="000D50D7">
        <w:t xml:space="preserve"> </w:t>
      </w:r>
      <w:r>
        <w:t>caused</w:t>
      </w:r>
      <w:r w:rsidR="000D50D7" w:rsidRPr="000D50D7">
        <w:t xml:space="preserve"> </w:t>
      </w:r>
      <w:r>
        <w:t>to</w:t>
      </w:r>
      <w:r w:rsidR="000D50D7" w:rsidRPr="000D50D7">
        <w:t xml:space="preserve"> </w:t>
      </w:r>
      <w:r>
        <w:t>any</w:t>
      </w:r>
      <w:r w:rsidR="000D50D7" w:rsidRPr="000D50D7">
        <w:t xml:space="preserve"> </w:t>
      </w:r>
      <w:r>
        <w:t>apparatus</w:t>
      </w:r>
      <w:r w:rsidR="000D50D7" w:rsidRPr="000D50D7">
        <w:t xml:space="preserve"> </w:t>
      </w:r>
      <w:r>
        <w:t>(other</w:t>
      </w:r>
      <w:r w:rsidR="000D50D7" w:rsidRPr="000D50D7">
        <w:t xml:space="preserve"> </w:t>
      </w:r>
      <w:r>
        <w:t>than</w:t>
      </w:r>
      <w:r w:rsidR="000D50D7" w:rsidRPr="000D50D7">
        <w:t xml:space="preserve"> </w:t>
      </w:r>
      <w:r>
        <w:t>apparatus</w:t>
      </w:r>
      <w:r w:rsidR="000D50D7" w:rsidRPr="000D50D7">
        <w:t xml:space="preserve"> </w:t>
      </w:r>
      <w:r>
        <w:t>the</w:t>
      </w:r>
      <w:r w:rsidR="000D50D7" w:rsidRPr="000D50D7">
        <w:t xml:space="preserve"> </w:t>
      </w:r>
      <w:r>
        <w:t>repair</w:t>
      </w:r>
      <w:r w:rsidR="000D50D7" w:rsidRPr="000D50D7">
        <w:t xml:space="preserve"> </w:t>
      </w:r>
      <w:r>
        <w:t>of</w:t>
      </w:r>
      <w:r w:rsidR="000D50D7" w:rsidRPr="000D50D7">
        <w:t xml:space="preserve"> </w:t>
      </w:r>
      <w:r>
        <w:t>which</w:t>
      </w:r>
      <w:r w:rsidR="000D50D7" w:rsidRPr="000D50D7">
        <w:t xml:space="preserve"> </w:t>
      </w:r>
      <w:r>
        <w:t>is</w:t>
      </w:r>
      <w:r w:rsidR="000D50D7" w:rsidRPr="000D50D7">
        <w:t xml:space="preserve"> </w:t>
      </w:r>
      <w:r>
        <w:t>not</w:t>
      </w:r>
      <w:r w:rsidR="000D50D7" w:rsidRPr="000D50D7">
        <w:t xml:space="preserve"> </w:t>
      </w:r>
      <w:r>
        <w:t>reasonably</w:t>
      </w:r>
      <w:r w:rsidR="000D50D7" w:rsidRPr="000D50D7">
        <w:t xml:space="preserve"> </w:t>
      </w:r>
      <w:r>
        <w:t>necessary</w:t>
      </w:r>
      <w:r w:rsidR="000D50D7" w:rsidRPr="000D50D7">
        <w:t xml:space="preserve"> </w:t>
      </w:r>
      <w:r>
        <w:t>in</w:t>
      </w:r>
      <w:r w:rsidR="000D50D7" w:rsidRPr="000D50D7">
        <w:t xml:space="preserve"> </w:t>
      </w:r>
      <w:r>
        <w:t>view</w:t>
      </w:r>
      <w:r w:rsidR="000D50D7" w:rsidRPr="000D50D7">
        <w:t xml:space="preserve"> </w:t>
      </w:r>
      <w:r>
        <w:t>of</w:t>
      </w:r>
      <w:r w:rsidR="000D50D7" w:rsidRPr="000D50D7">
        <w:t xml:space="preserve"> </w:t>
      </w:r>
      <w:r>
        <w:t>its</w:t>
      </w:r>
      <w:r w:rsidR="000D50D7" w:rsidRPr="000D50D7">
        <w:t xml:space="preserve"> </w:t>
      </w:r>
      <w:r>
        <w:t>intended</w:t>
      </w:r>
      <w:r w:rsidR="000D50D7" w:rsidRPr="000D50D7">
        <w:t xml:space="preserve"> </w:t>
      </w:r>
      <w:r>
        <w:t>removal</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those</w:t>
      </w:r>
      <w:r w:rsidR="000D50D7" w:rsidRPr="000D50D7">
        <w:t xml:space="preserve"> </w:t>
      </w:r>
      <w:r>
        <w:t>works)</w:t>
      </w:r>
      <w:r w:rsidR="000D50D7" w:rsidRPr="000D50D7">
        <w:t xml:space="preserve"> </w:t>
      </w:r>
      <w:r>
        <w:t>or</w:t>
      </w:r>
      <w:r w:rsidR="000D50D7" w:rsidRPr="000D50D7">
        <w:t xml:space="preserve"> </w:t>
      </w:r>
      <w:r>
        <w:t>property</w:t>
      </w:r>
      <w:r w:rsidR="000D50D7" w:rsidRPr="000D50D7">
        <w:t xml:space="preserve"> </w:t>
      </w:r>
      <w:r>
        <w:t>of</w:t>
      </w:r>
      <w:r w:rsidR="000D50D7" w:rsidRPr="000D50D7">
        <w:t xml:space="preserve"> </w:t>
      </w:r>
      <w:r>
        <w:t>a</w:t>
      </w:r>
      <w:r w:rsidR="000D50D7" w:rsidRPr="000D50D7">
        <w:t xml:space="preserve"> </w:t>
      </w:r>
      <w:r>
        <w:t>utility</w:t>
      </w:r>
      <w:r w:rsidR="000D50D7" w:rsidRPr="000D50D7">
        <w:t xml:space="preserve"> </w:t>
      </w:r>
      <w:r>
        <w:t>undertaker,</w:t>
      </w:r>
      <w:r w:rsidR="000D50D7" w:rsidRPr="000D50D7">
        <w:t xml:space="preserve"> </w:t>
      </w:r>
      <w:r>
        <w:t>or</w:t>
      </w:r>
      <w:r w:rsidR="000D50D7" w:rsidRPr="000D50D7">
        <w:t xml:space="preserve"> </w:t>
      </w:r>
      <w:r>
        <w:t>there</w:t>
      </w:r>
      <w:r w:rsidR="000D50D7" w:rsidRPr="000D50D7">
        <w:t xml:space="preserve"> </w:t>
      </w:r>
      <w:r>
        <w:t>is</w:t>
      </w:r>
      <w:r w:rsidR="000D50D7" w:rsidRPr="000D50D7">
        <w:t xml:space="preserve"> </w:t>
      </w:r>
      <w:r>
        <w:t>any</w:t>
      </w:r>
      <w:r w:rsidR="000D50D7" w:rsidRPr="000D50D7">
        <w:t xml:space="preserve"> </w:t>
      </w:r>
      <w:r>
        <w:t>interruption</w:t>
      </w:r>
      <w:r w:rsidR="000D50D7" w:rsidRPr="000D50D7">
        <w:t xml:space="preserve"> </w:t>
      </w:r>
      <w:r>
        <w:t>in</w:t>
      </w:r>
      <w:r w:rsidR="000D50D7" w:rsidRPr="000D50D7">
        <w:t xml:space="preserve"> </w:t>
      </w:r>
      <w:r>
        <w:t>any</w:t>
      </w:r>
      <w:r w:rsidR="000D50D7" w:rsidRPr="000D50D7">
        <w:t xml:space="preserve"> </w:t>
      </w:r>
      <w:r>
        <w:t>service</w:t>
      </w:r>
      <w:r w:rsidR="000D50D7" w:rsidRPr="000D50D7">
        <w:t xml:space="preserve"> </w:t>
      </w:r>
      <w:r>
        <w:t>provided,</w:t>
      </w:r>
      <w:r w:rsidR="000D50D7" w:rsidRPr="000D50D7">
        <w:t xml:space="preserve"> </w:t>
      </w:r>
      <w:r>
        <w:t>or</w:t>
      </w:r>
      <w:r w:rsidR="000D50D7" w:rsidRPr="000D50D7">
        <w:t xml:space="preserve"> </w:t>
      </w:r>
      <w:r>
        <w:t>in</w:t>
      </w:r>
      <w:r w:rsidR="000D50D7" w:rsidRPr="000D50D7">
        <w:t xml:space="preserve"> </w:t>
      </w:r>
      <w:r>
        <w:t>the</w:t>
      </w:r>
      <w:r w:rsidR="000D50D7" w:rsidRPr="000D50D7">
        <w:t xml:space="preserve"> </w:t>
      </w:r>
      <w:r>
        <w:t>supply</w:t>
      </w:r>
      <w:r w:rsidR="000D50D7" w:rsidRPr="000D50D7">
        <w:t xml:space="preserve"> </w:t>
      </w:r>
      <w:r>
        <w:t>of</w:t>
      </w:r>
      <w:r w:rsidR="000D50D7" w:rsidRPr="000D50D7">
        <w:t xml:space="preserve"> </w:t>
      </w:r>
      <w:r>
        <w:t>any</w:t>
      </w:r>
      <w:r w:rsidR="000D50D7" w:rsidRPr="000D50D7">
        <w:t xml:space="preserve"> </w:t>
      </w:r>
      <w:r>
        <w:t>goods,</w:t>
      </w:r>
      <w:r w:rsidR="000D50D7" w:rsidRPr="000D50D7">
        <w:t xml:space="preserve"> </w:t>
      </w:r>
      <w:r>
        <w:t>by</w:t>
      </w:r>
      <w:r w:rsidR="000D50D7" w:rsidRPr="000D50D7">
        <w:t xml:space="preserve"> </w:t>
      </w:r>
      <w:r>
        <w:t>any</w:t>
      </w:r>
      <w:r w:rsidR="000D50D7" w:rsidRPr="000D50D7">
        <w:t xml:space="preserve"> </w:t>
      </w:r>
      <w:r>
        <w:t>utility</w:t>
      </w:r>
      <w:r w:rsidR="000D50D7" w:rsidRPr="000D50D7">
        <w:t xml:space="preserve"> </w:t>
      </w:r>
      <w:r>
        <w:t>undertaker,</w:t>
      </w:r>
      <w:r w:rsidR="000D50D7" w:rsidRPr="000D50D7">
        <w:t xml:space="preserve"> </w:t>
      </w:r>
      <w:r>
        <w:t>the</w:t>
      </w:r>
      <w:r w:rsidR="000D50D7" w:rsidRPr="000D50D7">
        <w:t xml:space="preserve"> </w:t>
      </w:r>
      <w:r>
        <w:t>undertaker</w:t>
      </w:r>
      <w:r w:rsidR="000D50D7" w:rsidRPr="000D50D7">
        <w:t xml:space="preserve"> </w:t>
      </w:r>
      <w:r>
        <w:t>must—</w:t>
      </w:r>
    </w:p>
    <w:p w14:paraId="6FFBAA17" w14:textId="77777777" w:rsidR="00283174" w:rsidRDefault="00283174" w:rsidP="00283174">
      <w:pPr>
        <w:pStyle w:val="N3"/>
      </w:pPr>
      <w:r>
        <w:t>bear</w:t>
      </w:r>
      <w:r w:rsidR="000D50D7" w:rsidRPr="000D50D7">
        <w:t xml:space="preserve"> </w:t>
      </w:r>
      <w:r>
        <w:t>and</w:t>
      </w:r>
      <w:r w:rsidR="000D50D7" w:rsidRPr="000D50D7">
        <w:t xml:space="preserve"> </w:t>
      </w:r>
      <w:r>
        <w:t>pay</w:t>
      </w:r>
      <w:r w:rsidR="000D50D7" w:rsidRPr="000D50D7">
        <w:t xml:space="preserve"> </w:t>
      </w:r>
      <w:r>
        <w:t>the</w:t>
      </w:r>
      <w:r w:rsidR="000D50D7" w:rsidRPr="000D50D7">
        <w:t xml:space="preserve"> </w:t>
      </w:r>
      <w:r>
        <w:t>cost</w:t>
      </w:r>
      <w:r w:rsidR="000D50D7" w:rsidRPr="000D50D7">
        <w:t xml:space="preserve"> </w:t>
      </w:r>
      <w:r>
        <w:t>reasonably</w:t>
      </w:r>
      <w:r w:rsidR="000D50D7" w:rsidRPr="000D50D7">
        <w:t xml:space="preserve"> </w:t>
      </w:r>
      <w:r>
        <w:t>incurred</w:t>
      </w:r>
      <w:r w:rsidR="000D50D7" w:rsidRPr="000D50D7">
        <w:t xml:space="preserve"> </w:t>
      </w:r>
      <w:r>
        <w:t>by</w:t>
      </w:r>
      <w:r w:rsidR="000D50D7" w:rsidRPr="000D50D7">
        <w:t xml:space="preserve"> </w:t>
      </w:r>
      <w:r>
        <w:t>that</w:t>
      </w:r>
      <w:r w:rsidR="000D50D7" w:rsidRPr="000D50D7">
        <w:t xml:space="preserve"> </w:t>
      </w:r>
      <w:r>
        <w:t>utility</w:t>
      </w:r>
      <w:r w:rsidR="000D50D7" w:rsidRPr="000D50D7">
        <w:t xml:space="preserve"> </w:t>
      </w:r>
      <w:r>
        <w:t>undertaker</w:t>
      </w:r>
      <w:r w:rsidR="000D50D7" w:rsidRPr="000D50D7">
        <w:t xml:space="preserve"> </w:t>
      </w:r>
      <w:r>
        <w:t>in</w:t>
      </w:r>
      <w:r w:rsidR="000D50D7" w:rsidRPr="000D50D7">
        <w:t xml:space="preserve"> </w:t>
      </w:r>
      <w:r>
        <w:t>making</w:t>
      </w:r>
      <w:r w:rsidR="000D50D7" w:rsidRPr="000D50D7">
        <w:t xml:space="preserve"> </w:t>
      </w:r>
      <w:r>
        <w:t>good</w:t>
      </w:r>
      <w:r w:rsidR="000D50D7" w:rsidRPr="000D50D7">
        <w:t xml:space="preserve"> </w:t>
      </w:r>
      <w:r>
        <w:t>such</w:t>
      </w:r>
      <w:r w:rsidR="000D50D7" w:rsidRPr="000D50D7">
        <w:t xml:space="preserve"> </w:t>
      </w:r>
      <w:r>
        <w:t>damage</w:t>
      </w:r>
      <w:r w:rsidR="000D50D7" w:rsidRPr="000D50D7">
        <w:t xml:space="preserve"> </w:t>
      </w:r>
      <w:r>
        <w:t>or</w:t>
      </w:r>
      <w:r w:rsidR="000D50D7" w:rsidRPr="000D50D7">
        <w:t xml:space="preserve"> </w:t>
      </w:r>
      <w:r>
        <w:t>restoring</w:t>
      </w:r>
      <w:r w:rsidR="000D50D7" w:rsidRPr="000D50D7">
        <w:t xml:space="preserve"> </w:t>
      </w:r>
      <w:r>
        <w:t>the</w:t>
      </w:r>
      <w:r w:rsidR="000D50D7" w:rsidRPr="000D50D7">
        <w:t xml:space="preserve"> </w:t>
      </w:r>
      <w:r>
        <w:t>supply;</w:t>
      </w:r>
      <w:r w:rsidR="000D50D7" w:rsidRPr="000D50D7">
        <w:t xml:space="preserve"> </w:t>
      </w:r>
      <w:r>
        <w:t>and</w:t>
      </w:r>
    </w:p>
    <w:p w14:paraId="24B92E0A" w14:textId="77777777" w:rsidR="00283174" w:rsidRDefault="00283174" w:rsidP="00283174">
      <w:pPr>
        <w:pStyle w:val="N3"/>
      </w:pPr>
      <w:r>
        <w:t>make</w:t>
      </w:r>
      <w:r w:rsidR="000D50D7" w:rsidRPr="000D50D7">
        <w:t xml:space="preserve"> </w:t>
      </w:r>
      <w:r>
        <w:t>compensation</w:t>
      </w:r>
      <w:r w:rsidR="000D50D7" w:rsidRPr="000D50D7">
        <w:t xml:space="preserve"> </w:t>
      </w:r>
      <w:r>
        <w:t>to</w:t>
      </w:r>
      <w:r w:rsidR="000D50D7" w:rsidRPr="000D50D7">
        <w:t xml:space="preserve"> </w:t>
      </w:r>
      <w:r>
        <w:t>that</w:t>
      </w:r>
      <w:r w:rsidR="000D50D7" w:rsidRPr="000D50D7">
        <w:t xml:space="preserve"> </w:t>
      </w:r>
      <w:r>
        <w:t>utility</w:t>
      </w:r>
      <w:r w:rsidR="000D50D7" w:rsidRPr="000D50D7">
        <w:t xml:space="preserve"> </w:t>
      </w:r>
      <w:r>
        <w:t>undertaker</w:t>
      </w:r>
      <w:r w:rsidR="000D50D7" w:rsidRPr="000D50D7">
        <w:t xml:space="preserve"> </w:t>
      </w:r>
      <w:r>
        <w:t>for</w:t>
      </w:r>
      <w:r w:rsidR="000D50D7" w:rsidRPr="000D50D7">
        <w:t xml:space="preserve"> </w:t>
      </w:r>
      <w:r>
        <w:t>any</w:t>
      </w:r>
      <w:r w:rsidR="000D50D7" w:rsidRPr="000D50D7">
        <w:t xml:space="preserve"> </w:t>
      </w:r>
      <w:r>
        <w:t>other</w:t>
      </w:r>
      <w:r w:rsidR="000D50D7" w:rsidRPr="000D50D7">
        <w:t xml:space="preserve"> </w:t>
      </w:r>
      <w:r>
        <w:t>expenses,</w:t>
      </w:r>
      <w:r w:rsidR="000D50D7" w:rsidRPr="000D50D7">
        <w:t xml:space="preserve"> </w:t>
      </w:r>
      <w:r>
        <w:t>loss,</w:t>
      </w:r>
      <w:r w:rsidR="000D50D7" w:rsidRPr="000D50D7">
        <w:t xml:space="preserve"> </w:t>
      </w:r>
      <w:r>
        <w:t>damages,</w:t>
      </w:r>
      <w:r w:rsidR="000D50D7" w:rsidRPr="000D50D7">
        <w:t xml:space="preserve"> </w:t>
      </w:r>
      <w:r>
        <w:t>penalty</w:t>
      </w:r>
      <w:r w:rsidR="000D50D7" w:rsidRPr="000D50D7">
        <w:t xml:space="preserve"> </w:t>
      </w:r>
      <w:r>
        <w:t>or</w:t>
      </w:r>
      <w:r w:rsidR="000D50D7" w:rsidRPr="000D50D7">
        <w:t xml:space="preserve"> </w:t>
      </w:r>
      <w:r>
        <w:t>costs</w:t>
      </w:r>
      <w:r w:rsidR="000D50D7" w:rsidRPr="000D50D7">
        <w:t xml:space="preserve"> </w:t>
      </w:r>
      <w:r>
        <w:t>incurred</w:t>
      </w:r>
      <w:r w:rsidR="000D50D7" w:rsidRPr="000D50D7">
        <w:t xml:space="preserve"> </w:t>
      </w:r>
      <w:r>
        <w:t>by</w:t>
      </w:r>
      <w:r w:rsidR="000D50D7" w:rsidRPr="000D50D7">
        <w:t xml:space="preserve"> </w:t>
      </w:r>
      <w:r>
        <w:t>the</w:t>
      </w:r>
      <w:r w:rsidR="000D50D7" w:rsidRPr="000D50D7">
        <w:t xml:space="preserve"> </w:t>
      </w:r>
      <w:r>
        <w:t>utility</w:t>
      </w:r>
      <w:r w:rsidR="000D50D7" w:rsidRPr="000D50D7">
        <w:t xml:space="preserve"> </w:t>
      </w:r>
      <w:r>
        <w:t>undertaker,</w:t>
      </w:r>
    </w:p>
    <w:p w14:paraId="6F280EDF" w14:textId="77777777" w:rsidR="00283174" w:rsidRDefault="00283174" w:rsidP="00283174">
      <w:pPr>
        <w:pStyle w:val="T1"/>
      </w:pPr>
      <w:r>
        <w:t>by</w:t>
      </w:r>
      <w:r w:rsidR="000D50D7" w:rsidRPr="000D50D7">
        <w:t xml:space="preserve"> </w:t>
      </w:r>
      <w:r>
        <w:t>reason</w:t>
      </w:r>
      <w:r w:rsidR="000D50D7" w:rsidRPr="000D50D7">
        <w:t xml:space="preserve"> </w:t>
      </w:r>
      <w:r>
        <w:t>or</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damage</w:t>
      </w:r>
      <w:r w:rsidR="000D50D7" w:rsidRPr="000D50D7">
        <w:t xml:space="preserve"> </w:t>
      </w:r>
      <w:r>
        <w:t>or</w:t>
      </w:r>
      <w:r w:rsidR="000D50D7" w:rsidRPr="000D50D7">
        <w:t xml:space="preserve"> </w:t>
      </w:r>
      <w:r>
        <w:t>interruption.</w:t>
      </w:r>
    </w:p>
    <w:p w14:paraId="6ECF67A9" w14:textId="77777777" w:rsidR="00283174" w:rsidRDefault="00283174" w:rsidP="00283174">
      <w:pPr>
        <w:pStyle w:val="N2"/>
      </w:pPr>
      <w:bookmarkStart w:id="1299" w:name="_Ref95832581"/>
      <w:r>
        <w:t>Nothing</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_Ref95832273 \r \h </w:instrText>
      </w:r>
      <w:r>
        <w:fldChar w:fldCharType="separate"/>
      </w:r>
      <w:r w:rsidR="000D50D7">
        <w:t>22(2)</w:t>
      </w:r>
      <w:r>
        <w:fldChar w:fldCharType="end"/>
      </w:r>
      <w:r w:rsidR="000D50D7" w:rsidRPr="000D50D7">
        <w:t xml:space="preserve"> </w:t>
      </w:r>
      <w:r>
        <w:t>imposes</w:t>
      </w:r>
      <w:r w:rsidR="000D50D7" w:rsidRPr="000D50D7">
        <w:t xml:space="preserve"> </w:t>
      </w:r>
      <w:r>
        <w:t>any</w:t>
      </w:r>
      <w:r w:rsidR="000D50D7" w:rsidRPr="000D50D7">
        <w:t xml:space="preserve"> </w:t>
      </w:r>
      <w:r>
        <w:t>liability</w:t>
      </w:r>
      <w:r w:rsidR="000D50D7" w:rsidRPr="000D50D7">
        <w:t xml:space="preserve"> </w:t>
      </w:r>
      <w:r>
        <w:t>on</w:t>
      </w:r>
      <w:r w:rsidR="000D50D7" w:rsidRPr="000D50D7">
        <w:t xml:space="preserve"> </w:t>
      </w:r>
      <w:r>
        <w:t>the</w:t>
      </w:r>
      <w:r w:rsidR="000D50D7" w:rsidRPr="000D50D7">
        <w:t xml:space="preserve"> </w:t>
      </w:r>
      <w:r>
        <w:t>undertaker</w:t>
      </w:r>
      <w:r w:rsidR="000D50D7" w:rsidRPr="000D50D7">
        <w:t xml:space="preserve"> </w:t>
      </w:r>
      <w:r>
        <w:t>with</w:t>
      </w:r>
      <w:r w:rsidR="000D50D7" w:rsidRPr="000D50D7">
        <w:t xml:space="preserve"> </w:t>
      </w:r>
      <w:r>
        <w:t>respect</w:t>
      </w:r>
      <w:r w:rsidR="000D50D7" w:rsidRPr="000D50D7">
        <w:t xml:space="preserve"> </w:t>
      </w:r>
      <w:r>
        <w:t>to</w:t>
      </w:r>
      <w:r w:rsidR="000D50D7" w:rsidRPr="000D50D7">
        <w:t xml:space="preserve"> </w:t>
      </w:r>
      <w:r>
        <w:t>any</w:t>
      </w:r>
      <w:r w:rsidR="000D50D7" w:rsidRPr="000D50D7">
        <w:t xml:space="preserve"> </w:t>
      </w:r>
      <w:r>
        <w:t>damage</w:t>
      </w:r>
      <w:r w:rsidR="000D50D7" w:rsidRPr="000D50D7">
        <w:t xml:space="preserve"> </w:t>
      </w:r>
      <w:r>
        <w:t>or</w:t>
      </w:r>
      <w:r w:rsidR="000D50D7" w:rsidRPr="000D50D7">
        <w:t xml:space="preserve"> </w:t>
      </w:r>
      <w:r>
        <w:t>interruption</w:t>
      </w:r>
      <w:r w:rsidR="000D50D7" w:rsidRPr="000D50D7">
        <w:t xml:space="preserve"> </w:t>
      </w:r>
      <w:r>
        <w:t>to</w:t>
      </w:r>
      <w:r w:rsidR="000D50D7" w:rsidRPr="000D50D7">
        <w:t xml:space="preserve"> </w:t>
      </w:r>
      <w:r>
        <w:t>the</w:t>
      </w:r>
      <w:r w:rsidR="000D50D7" w:rsidRPr="000D50D7">
        <w:t xml:space="preserve"> </w:t>
      </w:r>
      <w:r>
        <w:t>extent</w:t>
      </w:r>
      <w:r w:rsidR="000D50D7" w:rsidRPr="000D50D7">
        <w:t xml:space="preserve"> </w:t>
      </w:r>
      <w:r>
        <w:t>that</w:t>
      </w:r>
      <w:r w:rsidR="000D50D7" w:rsidRPr="000D50D7">
        <w:t xml:space="preserve"> </w:t>
      </w:r>
      <w:r>
        <w:t>it</w:t>
      </w:r>
      <w:r w:rsidR="000D50D7" w:rsidRPr="000D50D7">
        <w:t xml:space="preserve"> </w:t>
      </w:r>
      <w:r>
        <w:t>is</w:t>
      </w:r>
      <w:r w:rsidR="000D50D7" w:rsidRPr="000D50D7">
        <w:t xml:space="preserve"> </w:t>
      </w:r>
      <w:r>
        <w:t>attributable</w:t>
      </w:r>
      <w:r w:rsidR="000D50D7" w:rsidRPr="000D50D7">
        <w:t xml:space="preserve"> </w:t>
      </w:r>
      <w:r>
        <w:t>to</w:t>
      </w:r>
      <w:r w:rsidR="000D50D7" w:rsidRPr="000D50D7">
        <w:t xml:space="preserve"> </w:t>
      </w:r>
      <w:r>
        <w:t>the</w:t>
      </w:r>
      <w:r w:rsidR="000D50D7" w:rsidRPr="000D50D7">
        <w:t xml:space="preserve"> </w:t>
      </w:r>
      <w:r>
        <w:t>act,</w:t>
      </w:r>
      <w:r w:rsidR="000D50D7" w:rsidRPr="000D50D7">
        <w:t xml:space="preserve"> </w:t>
      </w:r>
      <w:r>
        <w:t>neglect</w:t>
      </w:r>
      <w:r w:rsidR="000D50D7" w:rsidRPr="000D50D7">
        <w:t xml:space="preserve"> </w:t>
      </w:r>
      <w:r>
        <w:t>or</w:t>
      </w:r>
      <w:r w:rsidR="000D50D7" w:rsidRPr="000D50D7">
        <w:t xml:space="preserve"> </w:t>
      </w:r>
      <w:r>
        <w:t>default</w:t>
      </w:r>
      <w:r w:rsidR="000D50D7" w:rsidRPr="000D50D7">
        <w:t xml:space="preserve"> </w:t>
      </w:r>
      <w:r>
        <w:t>of</w:t>
      </w:r>
      <w:r w:rsidR="000D50D7" w:rsidRPr="000D50D7">
        <w:t xml:space="preserve"> </w:t>
      </w:r>
      <w:r>
        <w:t>a</w:t>
      </w:r>
      <w:r w:rsidR="000D50D7" w:rsidRPr="000D50D7">
        <w:t xml:space="preserve"> </w:t>
      </w:r>
      <w:r>
        <w:t>utility</w:t>
      </w:r>
      <w:r w:rsidR="000D50D7" w:rsidRPr="000D50D7">
        <w:t xml:space="preserve"> </w:t>
      </w:r>
      <w:r>
        <w:t>undertaker,</w:t>
      </w:r>
      <w:r w:rsidR="000D50D7" w:rsidRPr="000D50D7">
        <w:t xml:space="preserve"> </w:t>
      </w:r>
      <w:r>
        <w:t>its</w:t>
      </w:r>
      <w:r w:rsidR="000D50D7" w:rsidRPr="000D50D7">
        <w:t xml:space="preserve"> </w:t>
      </w:r>
      <w:r>
        <w:t>officers,</w:t>
      </w:r>
      <w:r w:rsidR="000D50D7" w:rsidRPr="000D50D7">
        <w:t xml:space="preserve"> </w:t>
      </w:r>
      <w:r>
        <w:t>servants,</w:t>
      </w:r>
      <w:r w:rsidR="000D50D7" w:rsidRPr="000D50D7">
        <w:t xml:space="preserve"> </w:t>
      </w:r>
      <w:r>
        <w:t>contractors</w:t>
      </w:r>
      <w:r w:rsidR="000D50D7" w:rsidRPr="000D50D7">
        <w:t xml:space="preserve"> </w:t>
      </w:r>
      <w:r>
        <w:t>or</w:t>
      </w:r>
      <w:r w:rsidR="000D50D7" w:rsidRPr="000D50D7">
        <w:t xml:space="preserve"> </w:t>
      </w:r>
      <w:r>
        <w:t>agents.</w:t>
      </w:r>
      <w:bookmarkEnd w:id="1299"/>
    </w:p>
    <w:p w14:paraId="25C8B8E7" w14:textId="77777777" w:rsidR="00283174" w:rsidRDefault="00283174" w:rsidP="00283174">
      <w:pPr>
        <w:pStyle w:val="N2"/>
      </w:pPr>
      <w:bookmarkStart w:id="1300" w:name="_Ref95832588"/>
      <w:r>
        <w:t>A</w:t>
      </w:r>
      <w:r w:rsidR="000D50D7" w:rsidRPr="000D50D7">
        <w:t xml:space="preserve"> </w:t>
      </w:r>
      <w:r>
        <w:t>utility</w:t>
      </w:r>
      <w:r w:rsidR="000D50D7" w:rsidRPr="000D50D7">
        <w:t xml:space="preserve"> </w:t>
      </w:r>
      <w:r>
        <w:t>undertaker</w:t>
      </w:r>
      <w:r w:rsidR="000D50D7" w:rsidRPr="000D50D7">
        <w:t xml:space="preserve"> </w:t>
      </w:r>
      <w:r>
        <w:t>must</w:t>
      </w:r>
      <w:r w:rsidR="000D50D7" w:rsidRPr="000D50D7">
        <w:t xml:space="preserve"> </w:t>
      </w:r>
      <w:r>
        <w:t>give</w:t>
      </w:r>
      <w:r w:rsidR="000D50D7" w:rsidRPr="000D50D7">
        <w:t xml:space="preserve"> </w:t>
      </w:r>
      <w:r>
        <w:t>the</w:t>
      </w:r>
      <w:r w:rsidR="000D50D7" w:rsidRPr="000D50D7">
        <w:t xml:space="preserve"> </w:t>
      </w:r>
      <w:r>
        <w:t>undertaker</w:t>
      </w:r>
      <w:r w:rsidR="000D50D7" w:rsidRPr="000D50D7">
        <w:t xml:space="preserve"> </w:t>
      </w:r>
      <w:r>
        <w:t>reasonable</w:t>
      </w:r>
      <w:r w:rsidR="000D50D7" w:rsidRPr="000D50D7">
        <w:t xml:space="preserve"> </w:t>
      </w:r>
      <w:r>
        <w:t>notice</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claim</w:t>
      </w:r>
      <w:r w:rsidR="000D50D7" w:rsidRPr="000D50D7">
        <w:t xml:space="preserve"> </w:t>
      </w:r>
      <w:r>
        <w:t>or</w:t>
      </w:r>
      <w:r w:rsidR="000D50D7" w:rsidRPr="000D50D7">
        <w:t xml:space="preserve"> </w:t>
      </w:r>
      <w:r>
        <w:t>demand</w:t>
      </w:r>
      <w:r w:rsidR="000D50D7" w:rsidRPr="000D50D7">
        <w:t xml:space="preserve"> </w:t>
      </w:r>
      <w:r>
        <w:t>and</w:t>
      </w:r>
      <w:r w:rsidR="000D50D7" w:rsidRPr="000D50D7">
        <w:t xml:space="preserve"> </w:t>
      </w:r>
      <w:r>
        <w:t>no</w:t>
      </w:r>
      <w:r w:rsidR="000D50D7" w:rsidRPr="000D50D7">
        <w:t xml:space="preserve"> </w:t>
      </w:r>
      <w:r>
        <w:t>settlement</w:t>
      </w:r>
      <w:r w:rsidR="000D50D7" w:rsidRPr="000D50D7">
        <w:t xml:space="preserve"> </w:t>
      </w:r>
      <w:r>
        <w:t>or</w:t>
      </w:r>
      <w:r w:rsidR="000D50D7" w:rsidRPr="000D50D7">
        <w:t xml:space="preserve"> </w:t>
      </w:r>
      <w:r>
        <w:t>compromise</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made</w:t>
      </w:r>
      <w:r w:rsidR="000D50D7" w:rsidRPr="000D50D7">
        <w:t xml:space="preserve"> </w:t>
      </w:r>
      <w:r>
        <w:t>without</w:t>
      </w:r>
      <w:r w:rsidR="000D50D7" w:rsidRPr="000D50D7">
        <w:t xml:space="preserve"> </w:t>
      </w:r>
      <w:r>
        <w:t>the</w:t>
      </w:r>
      <w:r w:rsidR="000D50D7" w:rsidRPr="000D50D7">
        <w:t xml:space="preserve"> </w:t>
      </w:r>
      <w:r>
        <w:t>consent</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rsidR="00C74D66">
        <w:t>such</w:t>
      </w:r>
      <w:r w:rsidR="000D50D7" w:rsidRPr="000D50D7">
        <w:t xml:space="preserve"> </w:t>
      </w:r>
      <w:r w:rsidR="00C74D66">
        <w:t>consent</w:t>
      </w:r>
      <w:r w:rsidR="000D50D7" w:rsidRPr="000D50D7">
        <w:t xml:space="preserve"> </w:t>
      </w:r>
      <w:r w:rsidR="00C74D66">
        <w:t>not</w:t>
      </w:r>
      <w:r w:rsidR="000D50D7" w:rsidRPr="000D50D7">
        <w:t xml:space="preserve"> </w:t>
      </w:r>
      <w:r w:rsidR="00C74D66">
        <w:t>to</w:t>
      </w:r>
      <w:r w:rsidR="000D50D7" w:rsidRPr="000D50D7">
        <w:t xml:space="preserve"> </w:t>
      </w:r>
      <w:r w:rsidR="00C74D66">
        <w:t>be</w:t>
      </w:r>
      <w:r w:rsidR="000D50D7" w:rsidRPr="000D50D7">
        <w:t xml:space="preserve"> </w:t>
      </w:r>
      <w:r w:rsidR="00C74D66">
        <w:t>unreasonably</w:t>
      </w:r>
      <w:r w:rsidR="000D50D7" w:rsidRPr="000D50D7">
        <w:t xml:space="preserve"> </w:t>
      </w:r>
      <w:r w:rsidR="00C74D66">
        <w:t>withheld</w:t>
      </w:r>
      <w:r w:rsidR="000D50D7" w:rsidRPr="000D50D7">
        <w:t xml:space="preserve"> </w:t>
      </w:r>
      <w:r w:rsidR="00C74D66">
        <w:t>or</w:t>
      </w:r>
      <w:r w:rsidR="000D50D7" w:rsidRPr="000D50D7">
        <w:t xml:space="preserve"> </w:t>
      </w:r>
      <w:r w:rsidR="00C74D66">
        <w:t>delayed</w:t>
      </w:r>
      <w:r>
        <w:t>.</w:t>
      </w:r>
      <w:bookmarkEnd w:id="1300"/>
    </w:p>
    <w:p w14:paraId="206A4F29" w14:textId="77777777" w:rsidR="00283174" w:rsidRDefault="000D50D7" w:rsidP="00283174">
      <w:pPr>
        <w:pStyle w:val="N1"/>
      </w:pPr>
      <w:r w:rsidRPr="000D50D7">
        <w:t> </w:t>
      </w:r>
      <w:r w:rsidR="00283174">
        <w:t>Where</w:t>
      </w:r>
      <w:r w:rsidRPr="000D50D7">
        <w:t xml:space="preserve"> </w:t>
      </w:r>
      <w:r w:rsidR="00283174">
        <w:t>in</w:t>
      </w:r>
      <w:r w:rsidRPr="000D50D7">
        <w:t xml:space="preserve"> </w:t>
      </w:r>
      <w:r w:rsidR="00283174">
        <w:t>consequence</w:t>
      </w:r>
      <w:r w:rsidRPr="000D50D7">
        <w:t xml:space="preserve"> </w:t>
      </w:r>
      <w:r w:rsidR="00283174">
        <w:t>of</w:t>
      </w:r>
      <w:r w:rsidRPr="000D50D7">
        <w:t xml:space="preserve"> </w:t>
      </w:r>
      <w:r w:rsidR="00283174">
        <w:t>the</w:t>
      </w:r>
      <w:r w:rsidRPr="000D50D7">
        <w:t xml:space="preserve"> </w:t>
      </w:r>
      <w:r w:rsidR="00283174">
        <w:t>proposed</w:t>
      </w:r>
      <w:r w:rsidRPr="000D50D7">
        <w:t xml:space="preserve"> </w:t>
      </w:r>
      <w:r w:rsidR="00283174">
        <w:t>construction</w:t>
      </w:r>
      <w:r w:rsidRPr="000D50D7">
        <w:t xml:space="preserve"> </w:t>
      </w:r>
      <w:r w:rsidR="00283174">
        <w:t>of</w:t>
      </w:r>
      <w:r w:rsidRPr="000D50D7">
        <w:t xml:space="preserve"> </w:t>
      </w:r>
      <w:r w:rsidR="00283174">
        <w:t>any</w:t>
      </w:r>
      <w:r w:rsidRPr="000D50D7">
        <w:t xml:space="preserve"> </w:t>
      </w:r>
      <w:r w:rsidR="00283174">
        <w:t>of</w:t>
      </w:r>
      <w:r w:rsidRPr="000D50D7">
        <w:t xml:space="preserve"> </w:t>
      </w:r>
      <w:r w:rsidR="00283174">
        <w:t>the</w:t>
      </w:r>
      <w:r w:rsidRPr="000D50D7">
        <w:t xml:space="preserve"> </w:t>
      </w:r>
      <w:r w:rsidR="00283174">
        <w:t>authorised</w:t>
      </w:r>
      <w:r w:rsidRPr="000D50D7">
        <w:t xml:space="preserve"> </w:t>
      </w:r>
      <w:r w:rsidR="00283174">
        <w:t>development,</w:t>
      </w:r>
      <w:r w:rsidRPr="000D50D7">
        <w:t xml:space="preserve"> </w:t>
      </w:r>
      <w:r w:rsidR="00283174">
        <w:t>the</w:t>
      </w:r>
      <w:r w:rsidRPr="000D50D7">
        <w:t xml:space="preserve"> </w:t>
      </w:r>
      <w:r w:rsidR="00283174">
        <w:t>undertaker</w:t>
      </w:r>
      <w:r w:rsidRPr="000D50D7">
        <w:t xml:space="preserve"> </w:t>
      </w:r>
      <w:r w:rsidR="00283174">
        <w:t>or</w:t>
      </w:r>
      <w:r w:rsidRPr="000D50D7">
        <w:t xml:space="preserve"> </w:t>
      </w:r>
      <w:r w:rsidR="00283174">
        <w:t>a</w:t>
      </w:r>
      <w:r w:rsidRPr="000D50D7">
        <w:t xml:space="preserve"> </w:t>
      </w:r>
      <w:r w:rsidR="00283174">
        <w:t>utility</w:t>
      </w:r>
      <w:r w:rsidRPr="000D50D7">
        <w:t xml:space="preserve"> </w:t>
      </w:r>
      <w:r w:rsidR="00283174">
        <w:t>undertaker</w:t>
      </w:r>
      <w:r w:rsidRPr="000D50D7">
        <w:t xml:space="preserve"> </w:t>
      </w:r>
      <w:r w:rsidR="00283174">
        <w:t>requires</w:t>
      </w:r>
      <w:r w:rsidRPr="000D50D7">
        <w:t xml:space="preserve"> </w:t>
      </w:r>
      <w:r w:rsidR="00283174">
        <w:t>the</w:t>
      </w:r>
      <w:r w:rsidRPr="000D50D7">
        <w:t xml:space="preserve"> </w:t>
      </w:r>
      <w:r w:rsidR="00283174">
        <w:t>removal</w:t>
      </w:r>
      <w:r w:rsidRPr="000D50D7">
        <w:t xml:space="preserve"> </w:t>
      </w:r>
      <w:r w:rsidR="00283174">
        <w:t>of</w:t>
      </w:r>
      <w:r w:rsidRPr="000D50D7">
        <w:t xml:space="preserve"> </w:t>
      </w:r>
      <w:r w:rsidR="00283174">
        <w:t>apparatus</w:t>
      </w:r>
      <w:r w:rsidRPr="000D50D7">
        <w:t xml:space="preserve"> </w:t>
      </w:r>
      <w:r w:rsidR="00283174">
        <w:t>under</w:t>
      </w:r>
      <w:r w:rsidRPr="000D50D7">
        <w:t xml:space="preserve"> </w:t>
      </w:r>
      <w:r w:rsidR="00283174">
        <w:t>paragraph</w:t>
      </w:r>
      <w:r w:rsidRPr="000D50D7">
        <w:t xml:space="preserve"> </w:t>
      </w:r>
      <w:r w:rsidR="00283174">
        <w:fldChar w:fldCharType="begin"/>
      </w:r>
      <w:r w:rsidR="00283174">
        <w:instrText xml:space="preserve"> REF _Ref95832273 \r \h </w:instrText>
      </w:r>
      <w:r w:rsidR="00283174">
        <w:fldChar w:fldCharType="separate"/>
      </w:r>
      <w:r>
        <w:t>22(2)</w:t>
      </w:r>
      <w:r w:rsidR="00283174">
        <w:fldChar w:fldCharType="end"/>
      </w:r>
      <w:r w:rsidRPr="000D50D7">
        <w:t xml:space="preserve"> </w:t>
      </w:r>
      <w:r w:rsidR="00283174">
        <w:t>or</w:t>
      </w:r>
      <w:r w:rsidRPr="000D50D7">
        <w:t xml:space="preserve"> </w:t>
      </w:r>
      <w:r w:rsidR="00283174">
        <w:t>a</w:t>
      </w:r>
      <w:r w:rsidRPr="000D50D7">
        <w:t xml:space="preserve"> </w:t>
      </w:r>
      <w:r w:rsidR="00283174">
        <w:t>utility</w:t>
      </w:r>
      <w:r w:rsidRPr="000D50D7">
        <w:t xml:space="preserve"> </w:t>
      </w:r>
      <w:r w:rsidR="00283174">
        <w:t>undertaker</w:t>
      </w:r>
      <w:r w:rsidRPr="000D50D7">
        <w:t xml:space="preserve"> </w:t>
      </w:r>
      <w:r w:rsidR="00283174">
        <w:t>makes</w:t>
      </w:r>
      <w:r w:rsidRPr="000D50D7">
        <w:t xml:space="preserve"> </w:t>
      </w:r>
      <w:r w:rsidR="00283174">
        <w:t>requirements</w:t>
      </w:r>
      <w:r w:rsidRPr="000D50D7">
        <w:t xml:space="preserve"> </w:t>
      </w:r>
      <w:r w:rsidR="00283174">
        <w:t>for</w:t>
      </w:r>
      <w:r w:rsidRPr="000D50D7">
        <w:t xml:space="preserve"> </w:t>
      </w:r>
      <w:r w:rsidR="00283174">
        <w:t>the</w:t>
      </w:r>
      <w:r w:rsidRPr="000D50D7">
        <w:t xml:space="preserve"> </w:t>
      </w:r>
      <w:r w:rsidR="00283174">
        <w:t>protection</w:t>
      </w:r>
      <w:r w:rsidRPr="000D50D7">
        <w:t xml:space="preserve"> </w:t>
      </w:r>
      <w:r w:rsidR="00283174">
        <w:t>or</w:t>
      </w:r>
      <w:r w:rsidRPr="000D50D7">
        <w:t xml:space="preserve"> </w:t>
      </w:r>
      <w:r w:rsidR="00283174">
        <w:t>alteration</w:t>
      </w:r>
      <w:r w:rsidRPr="000D50D7">
        <w:t xml:space="preserve"> </w:t>
      </w:r>
      <w:r w:rsidR="00283174">
        <w:t>of</w:t>
      </w:r>
      <w:r w:rsidRPr="000D50D7">
        <w:t xml:space="preserve"> </w:t>
      </w:r>
      <w:r w:rsidR="00283174">
        <w:t>apparatus</w:t>
      </w:r>
      <w:r w:rsidRPr="000D50D7">
        <w:t xml:space="preserve"> </w:t>
      </w:r>
      <w:r w:rsidR="00283174">
        <w:t>under</w:t>
      </w:r>
      <w:r w:rsidRPr="000D50D7">
        <w:t xml:space="preserve"> </w:t>
      </w:r>
      <w:r w:rsidR="00283174">
        <w:t>paragraph</w:t>
      </w:r>
      <w:r w:rsidRPr="000D50D7">
        <w:t xml:space="preserve"> </w:t>
      </w:r>
      <w:r w:rsidR="00283174">
        <w:fldChar w:fldCharType="begin"/>
      </w:r>
      <w:r w:rsidR="00283174">
        <w:instrText xml:space="preserve"> REF _Ref95832974 \r \h </w:instrText>
      </w:r>
      <w:r w:rsidR="00283174">
        <w:fldChar w:fldCharType="separate"/>
      </w:r>
      <w:r>
        <w:t>24</w:t>
      </w:r>
      <w:r w:rsidR="00283174">
        <w:fldChar w:fldCharType="end"/>
      </w:r>
      <w:r w:rsidR="00283174">
        <w:t>,</w:t>
      </w:r>
      <w:r w:rsidRPr="000D50D7">
        <w:t xml:space="preserve"> </w:t>
      </w:r>
      <w:r w:rsidR="00283174">
        <w:t>the</w:t>
      </w:r>
      <w:r w:rsidRPr="000D50D7">
        <w:t xml:space="preserve"> </w:t>
      </w:r>
      <w:r w:rsidR="00283174">
        <w:t>undertaker</w:t>
      </w:r>
      <w:r w:rsidRPr="000D50D7">
        <w:t xml:space="preserve"> </w:t>
      </w:r>
      <w:r w:rsidR="00283174">
        <w:t>must</w:t>
      </w:r>
      <w:r w:rsidRPr="000D50D7">
        <w:t xml:space="preserve"> </w:t>
      </w:r>
      <w:r w:rsidR="00283174">
        <w:t>use</w:t>
      </w:r>
      <w:r w:rsidRPr="000D50D7">
        <w:t xml:space="preserve"> </w:t>
      </w:r>
      <w:r w:rsidR="00283174">
        <w:t>reasonable</w:t>
      </w:r>
      <w:r w:rsidRPr="000D50D7">
        <w:t xml:space="preserve"> </w:t>
      </w:r>
      <w:r w:rsidR="00283174">
        <w:t>endeavours</w:t>
      </w:r>
      <w:r w:rsidRPr="000D50D7">
        <w:t xml:space="preserve"> </w:t>
      </w:r>
      <w:r w:rsidR="00283174">
        <w:t>to</w:t>
      </w:r>
      <w:r w:rsidRPr="000D50D7">
        <w:t xml:space="preserve"> </w:t>
      </w:r>
      <w:r w:rsidR="00283174">
        <w:t>co-ordinate</w:t>
      </w:r>
      <w:r w:rsidRPr="000D50D7">
        <w:t xml:space="preserve"> </w:t>
      </w:r>
      <w:r w:rsidR="00283174">
        <w:t>the</w:t>
      </w:r>
      <w:r w:rsidRPr="000D50D7">
        <w:t xml:space="preserve"> </w:t>
      </w:r>
      <w:r w:rsidR="00283174">
        <w:t>execution</w:t>
      </w:r>
      <w:r w:rsidRPr="000D50D7">
        <w:t xml:space="preserve"> </w:t>
      </w:r>
      <w:r w:rsidR="00283174">
        <w:t>of</w:t>
      </w:r>
      <w:r w:rsidRPr="000D50D7">
        <w:t xml:space="preserve"> </w:t>
      </w:r>
      <w:r w:rsidR="00283174">
        <w:t>the</w:t>
      </w:r>
      <w:r w:rsidRPr="000D50D7">
        <w:t xml:space="preserve"> </w:t>
      </w:r>
      <w:r w:rsidR="00283174">
        <w:t>works</w:t>
      </w:r>
      <w:r w:rsidRPr="000D50D7">
        <w:t xml:space="preserve"> </w:t>
      </w:r>
      <w:r w:rsidR="00283174">
        <w:t>in</w:t>
      </w:r>
      <w:r w:rsidRPr="000D50D7">
        <w:t xml:space="preserve"> </w:t>
      </w:r>
      <w:r w:rsidR="00283174">
        <w:t>the</w:t>
      </w:r>
      <w:r w:rsidRPr="000D50D7">
        <w:t xml:space="preserve"> </w:t>
      </w:r>
      <w:r w:rsidR="00283174">
        <w:t>interests</w:t>
      </w:r>
      <w:r w:rsidRPr="000D50D7">
        <w:t xml:space="preserve"> </w:t>
      </w:r>
      <w:r w:rsidR="00283174">
        <w:t>of</w:t>
      </w:r>
      <w:r w:rsidRPr="000D50D7">
        <w:t xml:space="preserve"> </w:t>
      </w:r>
      <w:r w:rsidR="00283174">
        <w:t>safety</w:t>
      </w:r>
      <w:r w:rsidRPr="000D50D7">
        <w:t xml:space="preserve"> </w:t>
      </w:r>
      <w:r w:rsidR="00283174">
        <w:t>and</w:t>
      </w:r>
      <w:r w:rsidRPr="000D50D7">
        <w:t xml:space="preserve"> </w:t>
      </w:r>
      <w:r w:rsidR="00283174">
        <w:t>the</w:t>
      </w:r>
      <w:r w:rsidRPr="000D50D7">
        <w:t xml:space="preserve"> </w:t>
      </w:r>
      <w:r w:rsidR="00283174">
        <w:t>efficient</w:t>
      </w:r>
      <w:r w:rsidRPr="000D50D7">
        <w:t xml:space="preserve"> </w:t>
      </w:r>
      <w:r w:rsidR="00283174">
        <w:t>and</w:t>
      </w:r>
      <w:r w:rsidRPr="000D50D7">
        <w:t xml:space="preserve"> </w:t>
      </w:r>
      <w:r w:rsidR="00283174">
        <w:t>economic</w:t>
      </w:r>
      <w:r w:rsidRPr="000D50D7">
        <w:t xml:space="preserve"> </w:t>
      </w:r>
      <w:r w:rsidR="00283174">
        <w:t>execution</w:t>
      </w:r>
      <w:r w:rsidRPr="000D50D7">
        <w:t xml:space="preserve"> </w:t>
      </w:r>
      <w:r w:rsidR="00283174">
        <w:t>of</w:t>
      </w:r>
      <w:r w:rsidRPr="000D50D7">
        <w:t xml:space="preserve"> </w:t>
      </w:r>
      <w:r w:rsidR="00283174">
        <w:t>the</w:t>
      </w:r>
      <w:r w:rsidRPr="000D50D7">
        <w:t xml:space="preserve"> </w:t>
      </w:r>
      <w:r w:rsidR="00283174">
        <w:t>authorised</w:t>
      </w:r>
      <w:r w:rsidRPr="000D50D7">
        <w:t xml:space="preserve"> </w:t>
      </w:r>
      <w:r w:rsidR="00283174">
        <w:t>development</w:t>
      </w:r>
      <w:r w:rsidRPr="000D50D7">
        <w:t xml:space="preserve"> </w:t>
      </w:r>
      <w:r w:rsidR="00283174">
        <w:t>and</w:t>
      </w:r>
      <w:r w:rsidRPr="000D50D7">
        <w:t xml:space="preserve"> </w:t>
      </w:r>
      <w:r w:rsidR="00283174">
        <w:t>taking</w:t>
      </w:r>
      <w:r w:rsidRPr="000D50D7">
        <w:t xml:space="preserve"> </w:t>
      </w:r>
      <w:r w:rsidR="00283174">
        <w:t>into</w:t>
      </w:r>
      <w:r w:rsidRPr="000D50D7">
        <w:t xml:space="preserve"> </w:t>
      </w:r>
      <w:r w:rsidR="00283174">
        <w:t>account</w:t>
      </w:r>
      <w:r w:rsidRPr="000D50D7">
        <w:t xml:space="preserve"> </w:t>
      </w:r>
      <w:r w:rsidR="00283174">
        <w:t>the</w:t>
      </w:r>
      <w:r w:rsidRPr="000D50D7">
        <w:t xml:space="preserve"> </w:t>
      </w:r>
      <w:r w:rsidR="00283174">
        <w:t>need</w:t>
      </w:r>
      <w:r w:rsidRPr="000D50D7">
        <w:t xml:space="preserve"> </w:t>
      </w:r>
      <w:r w:rsidR="00283174">
        <w:t>to</w:t>
      </w:r>
      <w:r w:rsidRPr="000D50D7">
        <w:t xml:space="preserve"> </w:t>
      </w:r>
      <w:r w:rsidR="00283174">
        <w:t>ensure</w:t>
      </w:r>
      <w:r w:rsidRPr="000D50D7">
        <w:t xml:space="preserve"> </w:t>
      </w:r>
      <w:r w:rsidR="00283174">
        <w:t>the</w:t>
      </w:r>
      <w:r w:rsidRPr="000D50D7">
        <w:t xml:space="preserve"> </w:t>
      </w:r>
      <w:r w:rsidR="00283174">
        <w:t>safe</w:t>
      </w:r>
      <w:r w:rsidRPr="000D50D7">
        <w:t xml:space="preserve"> </w:t>
      </w:r>
      <w:r w:rsidR="00283174">
        <w:t>and</w:t>
      </w:r>
      <w:r w:rsidRPr="000D50D7">
        <w:t xml:space="preserve"> </w:t>
      </w:r>
      <w:r w:rsidR="00283174">
        <w:t>efficient</w:t>
      </w:r>
      <w:r w:rsidRPr="000D50D7">
        <w:t xml:space="preserve"> </w:t>
      </w:r>
      <w:r w:rsidR="00283174">
        <w:t>operation</w:t>
      </w:r>
      <w:r w:rsidRPr="000D50D7">
        <w:t xml:space="preserve"> </w:t>
      </w:r>
      <w:r w:rsidR="00283174">
        <w:t>of</w:t>
      </w:r>
      <w:r w:rsidRPr="000D50D7">
        <w:t xml:space="preserve"> </w:t>
      </w:r>
      <w:r w:rsidR="00283174">
        <w:t>the</w:t>
      </w:r>
      <w:r w:rsidRPr="000D50D7">
        <w:t xml:space="preserve"> </w:t>
      </w:r>
      <w:r w:rsidR="00283174">
        <w:t>utility</w:t>
      </w:r>
      <w:r w:rsidRPr="000D50D7">
        <w:t xml:space="preserve"> </w:t>
      </w:r>
      <w:r w:rsidR="00283174">
        <w:t>undertaker’s</w:t>
      </w:r>
      <w:r w:rsidRPr="000D50D7">
        <w:t xml:space="preserve"> </w:t>
      </w:r>
      <w:r w:rsidR="00283174">
        <w:t>undertaking</w:t>
      </w:r>
      <w:r w:rsidRPr="000D50D7">
        <w:t xml:space="preserve"> </w:t>
      </w:r>
      <w:r w:rsidR="00283174">
        <w:t>and</w:t>
      </w:r>
      <w:r w:rsidRPr="000D50D7">
        <w:t xml:space="preserve"> </w:t>
      </w:r>
      <w:r w:rsidR="00283174">
        <w:t>each</w:t>
      </w:r>
      <w:r w:rsidRPr="000D50D7">
        <w:t xml:space="preserve"> </w:t>
      </w:r>
      <w:r w:rsidR="00283174">
        <w:t>utility</w:t>
      </w:r>
      <w:r w:rsidRPr="000D50D7">
        <w:t xml:space="preserve"> </w:t>
      </w:r>
      <w:r w:rsidR="00283174">
        <w:t>undertaker</w:t>
      </w:r>
      <w:r w:rsidRPr="000D50D7">
        <w:t xml:space="preserve"> </w:t>
      </w:r>
      <w:r w:rsidR="00283174">
        <w:t>must</w:t>
      </w:r>
      <w:r w:rsidRPr="000D50D7">
        <w:t xml:space="preserve"> </w:t>
      </w:r>
      <w:r w:rsidR="00283174">
        <w:t>use</w:t>
      </w:r>
      <w:r w:rsidRPr="000D50D7">
        <w:t xml:space="preserve"> </w:t>
      </w:r>
      <w:r w:rsidR="00283174">
        <w:t>its</w:t>
      </w:r>
      <w:r w:rsidRPr="000D50D7">
        <w:t xml:space="preserve"> </w:t>
      </w:r>
      <w:r w:rsidR="00283174">
        <w:t>reasonable</w:t>
      </w:r>
      <w:r w:rsidRPr="000D50D7">
        <w:t xml:space="preserve"> </w:t>
      </w:r>
      <w:r w:rsidR="00283174">
        <w:t>endeavours</w:t>
      </w:r>
      <w:r w:rsidRPr="000D50D7">
        <w:t xml:space="preserve"> </w:t>
      </w:r>
      <w:r w:rsidR="00283174">
        <w:t>to</w:t>
      </w:r>
      <w:r w:rsidRPr="000D50D7">
        <w:t xml:space="preserve"> </w:t>
      </w:r>
      <w:r w:rsidR="00283174">
        <w:t>co-operate</w:t>
      </w:r>
      <w:r w:rsidRPr="000D50D7">
        <w:t xml:space="preserve"> </w:t>
      </w:r>
      <w:r w:rsidR="00283174">
        <w:t>with</w:t>
      </w:r>
      <w:r w:rsidRPr="000D50D7">
        <w:t xml:space="preserve"> </w:t>
      </w:r>
      <w:r w:rsidR="00283174">
        <w:t>the</w:t>
      </w:r>
      <w:r w:rsidRPr="000D50D7">
        <w:t xml:space="preserve"> </w:t>
      </w:r>
      <w:r w:rsidR="00283174">
        <w:t>undertaker</w:t>
      </w:r>
      <w:r w:rsidRPr="000D50D7">
        <w:t xml:space="preserve"> </w:t>
      </w:r>
      <w:r w:rsidR="00283174">
        <w:t>for</w:t>
      </w:r>
      <w:r w:rsidRPr="000D50D7">
        <w:t xml:space="preserve"> </w:t>
      </w:r>
      <w:r w:rsidR="00283174">
        <w:t>that</w:t>
      </w:r>
      <w:r w:rsidRPr="000D50D7">
        <w:t xml:space="preserve"> </w:t>
      </w:r>
      <w:r w:rsidR="00283174">
        <w:t>purpose.</w:t>
      </w:r>
    </w:p>
    <w:p w14:paraId="296B982F" w14:textId="77777777" w:rsidR="00283174" w:rsidRDefault="000D50D7" w:rsidP="00283174">
      <w:pPr>
        <w:pStyle w:val="N1"/>
      </w:pPr>
      <w:r w:rsidRPr="000D50D7">
        <w:t> </w:t>
      </w:r>
      <w:r w:rsidR="00283174">
        <w:t>Nothing</w:t>
      </w:r>
      <w:r w:rsidRPr="000D50D7">
        <w:t xml:space="preserve"> </w:t>
      </w:r>
      <w:r w:rsidR="00283174">
        <w:t>in</w:t>
      </w:r>
      <w:r w:rsidRPr="000D50D7">
        <w:t xml:space="preserve"> </w:t>
      </w:r>
      <w:r w:rsidR="00283174">
        <w:t>this</w:t>
      </w:r>
      <w:r w:rsidRPr="000D50D7">
        <w:t xml:space="preserve"> </w:t>
      </w:r>
      <w:r w:rsidR="00283174">
        <w:t>Part</w:t>
      </w:r>
      <w:r w:rsidRPr="000D50D7">
        <w:t xml:space="preserve"> </w:t>
      </w:r>
      <w:r w:rsidR="00283174">
        <w:t>of</w:t>
      </w:r>
      <w:r w:rsidRPr="000D50D7">
        <w:t xml:space="preserve"> </w:t>
      </w:r>
      <w:r w:rsidR="00283174">
        <w:t>this</w:t>
      </w:r>
      <w:r w:rsidRPr="000D50D7">
        <w:t xml:space="preserve"> </w:t>
      </w:r>
      <w:r w:rsidR="00283174">
        <w:t>Schedule</w:t>
      </w:r>
      <w:r w:rsidRPr="000D50D7">
        <w:t xml:space="preserve"> </w:t>
      </w:r>
      <w:r w:rsidR="00283174">
        <w:t>affects</w:t>
      </w:r>
      <w:r w:rsidRPr="000D50D7">
        <w:t xml:space="preserve"> </w:t>
      </w:r>
      <w:r w:rsidR="00283174">
        <w:t>the</w:t>
      </w:r>
      <w:r w:rsidRPr="000D50D7">
        <w:t xml:space="preserve"> </w:t>
      </w:r>
      <w:r w:rsidR="00283174">
        <w:t>provisions</w:t>
      </w:r>
      <w:r w:rsidRPr="000D50D7">
        <w:t xml:space="preserve"> </w:t>
      </w:r>
      <w:r w:rsidR="00283174">
        <w:t>of</w:t>
      </w:r>
      <w:r w:rsidRPr="000D50D7">
        <w:t xml:space="preserve"> </w:t>
      </w:r>
      <w:r w:rsidR="00283174">
        <w:t>any</w:t>
      </w:r>
      <w:r w:rsidRPr="000D50D7">
        <w:t xml:space="preserve"> </w:t>
      </w:r>
      <w:r w:rsidR="00283174">
        <w:t>enactment</w:t>
      </w:r>
      <w:r w:rsidRPr="000D50D7">
        <w:t xml:space="preserve"> </w:t>
      </w:r>
      <w:r w:rsidR="00283174">
        <w:t>or</w:t>
      </w:r>
      <w:r w:rsidRPr="000D50D7">
        <w:t xml:space="preserve"> </w:t>
      </w:r>
      <w:r w:rsidR="00283174">
        <w:t>agreement</w:t>
      </w:r>
      <w:r w:rsidRPr="000D50D7">
        <w:t xml:space="preserve"> </w:t>
      </w:r>
      <w:r w:rsidR="00283174">
        <w:t>regulating</w:t>
      </w:r>
      <w:r w:rsidRPr="000D50D7">
        <w:t xml:space="preserve"> </w:t>
      </w:r>
      <w:r w:rsidR="00283174">
        <w:t>the</w:t>
      </w:r>
      <w:r w:rsidRPr="000D50D7">
        <w:t xml:space="preserve"> </w:t>
      </w:r>
      <w:r w:rsidR="00283174">
        <w:t>relations</w:t>
      </w:r>
      <w:r w:rsidRPr="000D50D7">
        <w:t xml:space="preserve"> </w:t>
      </w:r>
      <w:r w:rsidR="00283174">
        <w:t>between</w:t>
      </w:r>
      <w:r w:rsidRPr="000D50D7">
        <w:t xml:space="preserve"> </w:t>
      </w:r>
      <w:r w:rsidR="00283174">
        <w:t>the</w:t>
      </w:r>
      <w:r w:rsidRPr="000D50D7">
        <w:t xml:space="preserve"> </w:t>
      </w:r>
      <w:r w:rsidR="00283174">
        <w:t>undertaker</w:t>
      </w:r>
      <w:r w:rsidRPr="000D50D7">
        <w:t xml:space="preserve"> </w:t>
      </w:r>
      <w:r w:rsidR="00283174">
        <w:t>and</w:t>
      </w:r>
      <w:r w:rsidRPr="000D50D7">
        <w:t xml:space="preserve"> </w:t>
      </w:r>
      <w:r w:rsidR="00283174">
        <w:t>a</w:t>
      </w:r>
      <w:r w:rsidRPr="000D50D7">
        <w:t xml:space="preserve"> </w:t>
      </w:r>
      <w:r w:rsidR="00283174">
        <w:t>utility</w:t>
      </w:r>
      <w:r w:rsidRPr="000D50D7">
        <w:t xml:space="preserve"> </w:t>
      </w:r>
      <w:r w:rsidR="00283174">
        <w:t>undertaking</w:t>
      </w:r>
      <w:r w:rsidRPr="000D50D7">
        <w:t xml:space="preserve"> </w:t>
      </w:r>
      <w:r w:rsidR="00283174">
        <w:t>in</w:t>
      </w:r>
      <w:r w:rsidRPr="000D50D7">
        <w:t xml:space="preserve"> </w:t>
      </w:r>
      <w:r w:rsidR="00283174">
        <w:t>respect</w:t>
      </w:r>
      <w:r w:rsidRPr="000D50D7">
        <w:t xml:space="preserve"> </w:t>
      </w:r>
      <w:r w:rsidR="00283174">
        <w:t>of</w:t>
      </w:r>
      <w:r w:rsidRPr="000D50D7">
        <w:t xml:space="preserve"> </w:t>
      </w:r>
      <w:r w:rsidR="00283174">
        <w:t>any</w:t>
      </w:r>
      <w:r w:rsidRPr="000D50D7">
        <w:t xml:space="preserve"> </w:t>
      </w:r>
      <w:r w:rsidR="00283174">
        <w:t>apparatus</w:t>
      </w:r>
      <w:r w:rsidRPr="000D50D7">
        <w:t xml:space="preserve"> </w:t>
      </w:r>
      <w:r w:rsidR="00283174">
        <w:t>laid</w:t>
      </w:r>
      <w:r w:rsidRPr="000D50D7">
        <w:t xml:space="preserve"> </w:t>
      </w:r>
      <w:r w:rsidR="00283174">
        <w:t>or</w:t>
      </w:r>
      <w:r w:rsidRPr="000D50D7">
        <w:t xml:space="preserve"> </w:t>
      </w:r>
      <w:r w:rsidR="00283174">
        <w:t>erected</w:t>
      </w:r>
      <w:r w:rsidRPr="000D50D7">
        <w:t xml:space="preserve"> </w:t>
      </w:r>
      <w:r w:rsidR="00283174">
        <w:t>in</w:t>
      </w:r>
      <w:r w:rsidRPr="000D50D7">
        <w:t xml:space="preserve"> </w:t>
      </w:r>
      <w:r w:rsidR="00283174">
        <w:t>land</w:t>
      </w:r>
      <w:r w:rsidRPr="000D50D7">
        <w:t xml:space="preserve"> </w:t>
      </w:r>
      <w:r w:rsidR="00283174">
        <w:t>belonging</w:t>
      </w:r>
      <w:r w:rsidRPr="000D50D7">
        <w:t xml:space="preserve"> </w:t>
      </w:r>
      <w:r w:rsidR="00283174">
        <w:t>to</w:t>
      </w:r>
      <w:r w:rsidRPr="000D50D7">
        <w:t xml:space="preserve"> </w:t>
      </w:r>
      <w:r w:rsidR="00283174">
        <w:t>the</w:t>
      </w:r>
      <w:r w:rsidRPr="000D50D7">
        <w:t xml:space="preserve"> </w:t>
      </w:r>
      <w:r w:rsidR="00283174">
        <w:t>undertaker</w:t>
      </w:r>
      <w:r w:rsidRPr="000D50D7">
        <w:t xml:space="preserve"> </w:t>
      </w:r>
      <w:r w:rsidR="00283174">
        <w:t>on</w:t>
      </w:r>
      <w:r w:rsidRPr="000D50D7">
        <w:t xml:space="preserve"> </w:t>
      </w:r>
      <w:r w:rsidR="00283174">
        <w:t>the</w:t>
      </w:r>
      <w:r w:rsidRPr="000D50D7">
        <w:t xml:space="preserve"> </w:t>
      </w:r>
      <w:r w:rsidR="00283174">
        <w:t>date</w:t>
      </w:r>
      <w:r w:rsidRPr="000D50D7">
        <w:t xml:space="preserve"> </w:t>
      </w:r>
      <w:r w:rsidR="00283174">
        <w:t>on</w:t>
      </w:r>
      <w:r w:rsidRPr="000D50D7">
        <w:t xml:space="preserve"> </w:t>
      </w:r>
      <w:r w:rsidR="00283174">
        <w:t>which</w:t>
      </w:r>
      <w:r w:rsidRPr="000D50D7">
        <w:t xml:space="preserve"> </w:t>
      </w:r>
      <w:r w:rsidR="00283174">
        <w:t>this</w:t>
      </w:r>
      <w:r w:rsidRPr="000D50D7">
        <w:t xml:space="preserve"> </w:t>
      </w:r>
      <w:r w:rsidR="00283174">
        <w:t>Order</w:t>
      </w:r>
      <w:r w:rsidRPr="000D50D7">
        <w:t xml:space="preserve"> </w:t>
      </w:r>
      <w:r w:rsidR="00283174">
        <w:t>is</w:t>
      </w:r>
      <w:r w:rsidRPr="000D50D7">
        <w:t xml:space="preserve"> </w:t>
      </w:r>
      <w:r w:rsidR="00283174">
        <w:t>made.</w:t>
      </w:r>
    </w:p>
    <w:p w14:paraId="1FBA1712" w14:textId="77777777" w:rsidR="00283174" w:rsidRPr="00317536" w:rsidRDefault="000D50D7" w:rsidP="00283174">
      <w:pPr>
        <w:pStyle w:val="N1"/>
      </w:pPr>
      <w:r w:rsidRPr="000D50D7">
        <w:lastRenderedPageBreak/>
        <w:t> </w:t>
      </w:r>
      <w:r w:rsidR="00283174">
        <w:t>Any</w:t>
      </w:r>
      <w:r w:rsidRPr="000D50D7">
        <w:t xml:space="preserve"> </w:t>
      </w:r>
      <w:r w:rsidR="00283174">
        <w:t>difference</w:t>
      </w:r>
      <w:r w:rsidRPr="000D50D7">
        <w:t xml:space="preserve"> </w:t>
      </w:r>
      <w:r w:rsidR="00283174">
        <w:t>under</w:t>
      </w:r>
      <w:r w:rsidRPr="000D50D7">
        <w:t xml:space="preserve"> </w:t>
      </w:r>
      <w:r w:rsidR="00283174">
        <w:t>this</w:t>
      </w:r>
      <w:r w:rsidRPr="000D50D7">
        <w:t xml:space="preserve"> </w:t>
      </w:r>
      <w:r w:rsidR="00283174">
        <w:t>Part</w:t>
      </w:r>
      <w:r w:rsidRPr="000D50D7">
        <w:t xml:space="preserve"> </w:t>
      </w:r>
      <w:r w:rsidR="00283174">
        <w:t>of</w:t>
      </w:r>
      <w:r w:rsidRPr="000D50D7">
        <w:t xml:space="preserve"> </w:t>
      </w:r>
      <w:r w:rsidR="00283174">
        <w:t>this</w:t>
      </w:r>
      <w:r w:rsidRPr="000D50D7">
        <w:t xml:space="preserve"> </w:t>
      </w:r>
      <w:r w:rsidR="00283174">
        <w:t>Schedule</w:t>
      </w:r>
      <w:r w:rsidRPr="000D50D7">
        <w:t xml:space="preserve"> </w:t>
      </w:r>
      <w:r w:rsidR="00283174">
        <w:t>must,</w:t>
      </w:r>
      <w:r w:rsidRPr="000D50D7">
        <w:t xml:space="preserve"> </w:t>
      </w:r>
      <w:r w:rsidR="00283174">
        <w:t>unless</w:t>
      </w:r>
      <w:r w:rsidRPr="000D50D7">
        <w:t xml:space="preserve"> </w:t>
      </w:r>
      <w:r w:rsidR="00283174">
        <w:t>otherwise</w:t>
      </w:r>
      <w:r w:rsidRPr="000D50D7">
        <w:t xml:space="preserve"> </w:t>
      </w:r>
      <w:r w:rsidR="00283174">
        <w:t>agreed</w:t>
      </w:r>
      <w:r w:rsidRPr="000D50D7">
        <w:t xml:space="preserve"> </w:t>
      </w:r>
      <w:r w:rsidR="00283174">
        <w:t>in</w:t>
      </w:r>
      <w:r w:rsidRPr="000D50D7">
        <w:t xml:space="preserve"> </w:t>
      </w:r>
      <w:r w:rsidR="00283174">
        <w:t>writing</w:t>
      </w:r>
      <w:r w:rsidRPr="000D50D7">
        <w:t xml:space="preserve"> </w:t>
      </w:r>
      <w:r w:rsidR="00283174">
        <w:t>between</w:t>
      </w:r>
      <w:r w:rsidRPr="000D50D7">
        <w:t xml:space="preserve"> </w:t>
      </w:r>
      <w:r w:rsidR="00283174">
        <w:t>the</w:t>
      </w:r>
      <w:r w:rsidRPr="000D50D7">
        <w:t xml:space="preserve"> </w:t>
      </w:r>
      <w:r w:rsidR="00283174">
        <w:t>undertaker</w:t>
      </w:r>
      <w:r w:rsidRPr="000D50D7">
        <w:t xml:space="preserve"> </w:t>
      </w:r>
      <w:r w:rsidR="00283174">
        <w:t>and</w:t>
      </w:r>
      <w:r w:rsidRPr="000D50D7">
        <w:t xml:space="preserve"> </w:t>
      </w:r>
      <w:r w:rsidR="00283174">
        <w:t>the</w:t>
      </w:r>
      <w:r w:rsidRPr="000D50D7">
        <w:t xml:space="preserve"> </w:t>
      </w:r>
      <w:r w:rsidR="00283174">
        <w:t>utility</w:t>
      </w:r>
      <w:r w:rsidRPr="000D50D7">
        <w:t xml:space="preserve"> </w:t>
      </w:r>
      <w:r w:rsidR="00283174">
        <w:t>undertaker,</w:t>
      </w:r>
      <w:r w:rsidRPr="000D50D7">
        <w:t xml:space="preserve"> </w:t>
      </w:r>
      <w:r w:rsidR="00283174">
        <w:t>be</w:t>
      </w:r>
      <w:r w:rsidRPr="000D50D7">
        <w:t xml:space="preserve"> </w:t>
      </w:r>
      <w:r w:rsidR="00283174">
        <w:t>determined</w:t>
      </w:r>
      <w:r w:rsidRPr="000D50D7">
        <w:t xml:space="preserve"> </w:t>
      </w:r>
      <w:r w:rsidR="00283174">
        <w:t>by</w:t>
      </w:r>
      <w:r w:rsidRPr="000D50D7">
        <w:t xml:space="preserve"> </w:t>
      </w:r>
      <w:r w:rsidR="00283174">
        <w:t>arbitration</w:t>
      </w:r>
      <w:r w:rsidRPr="000D50D7">
        <w:t xml:space="preserve"> </w:t>
      </w:r>
      <w:r w:rsidR="00283174">
        <w:t>in</w:t>
      </w:r>
      <w:r w:rsidRPr="000D50D7">
        <w:t xml:space="preserve"> </w:t>
      </w:r>
      <w:r w:rsidR="00283174">
        <w:t>accordance</w:t>
      </w:r>
      <w:r w:rsidRPr="000D50D7">
        <w:t xml:space="preserve"> </w:t>
      </w:r>
      <w:r w:rsidR="00283174">
        <w:t>with</w:t>
      </w:r>
      <w:r w:rsidRPr="000D50D7">
        <w:t xml:space="preserve"> </w:t>
      </w:r>
      <w:r w:rsidR="00283174">
        <w:t>article</w:t>
      </w:r>
      <w:r w:rsidRPr="000D50D7">
        <w:t xml:space="preserve"> </w:t>
      </w:r>
      <w:r w:rsidR="00283174">
        <w:fldChar w:fldCharType="begin"/>
      </w:r>
      <w:r w:rsidR="00283174">
        <w:instrText xml:space="preserve"> REF _Ref78124676 \r \h </w:instrText>
      </w:r>
      <w:r w:rsidR="00283174">
        <w:fldChar w:fldCharType="separate"/>
      </w:r>
      <w:r>
        <w:t>39</w:t>
      </w:r>
      <w:r w:rsidR="00283174">
        <w:fldChar w:fldCharType="end"/>
      </w:r>
      <w:r w:rsidRPr="000D50D7">
        <w:t xml:space="preserve"> </w:t>
      </w:r>
      <w:r w:rsidR="00283174">
        <w:t>(arbitration).</w:t>
      </w:r>
    </w:p>
    <w:p w14:paraId="4113D8C4" w14:textId="77777777" w:rsidR="00283174" w:rsidRDefault="00283174" w:rsidP="00283174">
      <w:pPr>
        <w:pStyle w:val="Part"/>
        <w:rPr>
          <w:noProof/>
        </w:rPr>
      </w:pPr>
      <w:bookmarkStart w:id="1301" w:name="TOC18_02_2022_17_52_44_2152"/>
      <w:bookmarkStart w:id="1302" w:name="TOC23_02_2022_21_19_37_2293"/>
      <w:bookmarkStart w:id="1303" w:name="_Hlk111452094"/>
      <w:bookmarkStart w:id="1304" w:name="TOC15_08_2022_16_06_13_2391"/>
      <w:bookmarkStart w:id="1305" w:name="TOC06_09_2022_15_41_36_2451"/>
      <w:bookmarkStart w:id="1306" w:name="TOC04_10_2022_16_50_01_2495"/>
      <w:bookmarkStart w:id="1307" w:name="TOC23_11_2022_11_32_56_2545"/>
      <w:bookmarkStart w:id="1308" w:name="_Hlk124245726"/>
      <w:bookmarkStart w:id="1309" w:name="TOC10_01_2023_14_27_52_2572"/>
      <w:bookmarkEnd w:id="1301"/>
      <w:bookmarkEnd w:id="1302"/>
      <w:bookmarkEnd w:id="1304"/>
      <w:bookmarkEnd w:id="1305"/>
      <w:bookmarkEnd w:id="1306"/>
      <w:bookmarkEnd w:id="1307"/>
      <w:bookmarkEnd w:id="1309"/>
      <w:r>
        <w:t>PART</w:t>
      </w:r>
      <w:r w:rsidR="000D50D7" w:rsidRPr="000D50D7">
        <w:t xml:space="preserve"> </w:t>
      </w:r>
      <w:r>
        <w:fldChar w:fldCharType="begin"/>
      </w:r>
      <w:r>
        <w:instrText xml:space="preserve"> SEQ Part_ \* arabic </w:instrText>
      </w:r>
      <w:r>
        <w:fldChar w:fldCharType="separate"/>
      </w:r>
      <w:r w:rsidR="000D50D7">
        <w:rPr>
          <w:noProof/>
        </w:rPr>
        <w:t>4</w:t>
      </w:r>
      <w:r>
        <w:rPr>
          <w:noProof/>
        </w:rPr>
        <w:fldChar w:fldCharType="end"/>
      </w:r>
    </w:p>
    <w:p w14:paraId="316FBF21" w14:textId="77777777" w:rsidR="00283174" w:rsidRDefault="00283174" w:rsidP="00283174">
      <w:pPr>
        <w:pStyle w:val="PartHead"/>
      </w:pPr>
      <w:bookmarkStart w:id="1310" w:name="_Hlk95842337"/>
      <w:r>
        <w:t>FOR</w:t>
      </w:r>
      <w:r w:rsidR="000D50D7" w:rsidRPr="000D50D7">
        <w:t xml:space="preserve"> </w:t>
      </w:r>
      <w:r>
        <w:t>THE</w:t>
      </w:r>
      <w:r w:rsidR="000D50D7" w:rsidRPr="000D50D7">
        <w:t xml:space="preserve"> </w:t>
      </w:r>
      <w:r>
        <w:t>PROTECTION</w:t>
      </w:r>
      <w:r w:rsidR="000D50D7" w:rsidRPr="000D50D7">
        <w:t xml:space="preserve"> </w:t>
      </w:r>
      <w:r>
        <w:t>OF</w:t>
      </w:r>
      <w:r w:rsidR="000D50D7" w:rsidRPr="000D50D7">
        <w:t xml:space="preserve"> </w:t>
      </w:r>
      <w:r>
        <w:t>NATIONAL</w:t>
      </w:r>
      <w:r w:rsidR="000D50D7" w:rsidRPr="000D50D7">
        <w:t xml:space="preserve"> </w:t>
      </w:r>
      <w:r>
        <w:t>GRID</w:t>
      </w:r>
      <w:r w:rsidR="000D50D7" w:rsidRPr="000D50D7">
        <w:t xml:space="preserve"> </w:t>
      </w:r>
      <w:r>
        <w:t>AS</w:t>
      </w:r>
      <w:r w:rsidR="000D50D7" w:rsidRPr="000D50D7">
        <w:t xml:space="preserve"> </w:t>
      </w:r>
      <w:r>
        <w:t>ELECTRI</w:t>
      </w:r>
      <w:r w:rsidR="00AF2DEC">
        <w:t>CIT</w:t>
      </w:r>
      <w:r>
        <w:t>Y</w:t>
      </w:r>
      <w:r w:rsidR="000D50D7" w:rsidRPr="000D50D7">
        <w:t xml:space="preserve"> </w:t>
      </w:r>
      <w:r>
        <w:t>UNDERTAKER</w:t>
      </w:r>
    </w:p>
    <w:p w14:paraId="27042C5B" w14:textId="77777777" w:rsidR="00283174" w:rsidRDefault="00283174" w:rsidP="00283174">
      <w:pPr>
        <w:pStyle w:val="H1"/>
      </w:pPr>
      <w:r>
        <w:t>Application</w:t>
      </w:r>
    </w:p>
    <w:p w14:paraId="662670F4" w14:textId="77777777" w:rsidR="00283174" w:rsidRDefault="0026262E" w:rsidP="0026262E">
      <w:pPr>
        <w:pStyle w:val="N1"/>
      </w:pPr>
      <w:bookmarkStart w:id="1311" w:name="_Ref95839980"/>
      <w:r>
        <w:t>—</w:t>
      </w:r>
      <w:r>
        <w:fldChar w:fldCharType="begin"/>
      </w:r>
      <w:bookmarkStart w:id="1312" w:name="_Ref124245592"/>
      <w:bookmarkEnd w:id="1312"/>
      <w:r>
        <w:instrText xml:space="preserve"> LISTNUM "SEQ1" \l 2 </w:instrText>
      </w:r>
      <w:r>
        <w:fldChar w:fldCharType="end"/>
      </w:r>
      <w:r w:rsidR="000D50D7" w:rsidRPr="000D50D7">
        <w:t> </w:t>
      </w:r>
      <w:r w:rsidR="00283174">
        <w:t>For</w:t>
      </w:r>
      <w:r w:rsidR="000D50D7" w:rsidRPr="000D50D7">
        <w:t xml:space="preserve"> </w:t>
      </w:r>
      <w:r w:rsidR="00283174">
        <w:t>the</w:t>
      </w:r>
      <w:r w:rsidR="000D50D7" w:rsidRPr="000D50D7">
        <w:t xml:space="preserve"> </w:t>
      </w:r>
      <w:r w:rsidR="00283174">
        <w:t>protection</w:t>
      </w:r>
      <w:r w:rsidR="000D50D7" w:rsidRPr="000D50D7">
        <w:t xml:space="preserve"> </w:t>
      </w:r>
      <w:r w:rsidR="00283174">
        <w:t>of</w:t>
      </w:r>
      <w:r w:rsidR="000D50D7" w:rsidRPr="000D50D7">
        <w:t xml:space="preserve"> </w:t>
      </w:r>
      <w:r w:rsidR="00283174">
        <w:t>National</w:t>
      </w:r>
      <w:r w:rsidR="000D50D7" w:rsidRPr="000D50D7">
        <w:t xml:space="preserve"> </w:t>
      </w:r>
      <w:r w:rsidR="00283174">
        <w:t>Grid</w:t>
      </w:r>
      <w:r w:rsidR="000D50D7" w:rsidRPr="000D50D7">
        <w:t xml:space="preserve"> </w:t>
      </w:r>
      <w:r w:rsidR="00283174">
        <w:t>as</w:t>
      </w:r>
      <w:r w:rsidR="000D50D7" w:rsidRPr="000D50D7">
        <w:t xml:space="preserve"> </w:t>
      </w:r>
      <w:r w:rsidR="00283174">
        <w:t>referred</w:t>
      </w:r>
      <w:r w:rsidR="000D50D7" w:rsidRPr="000D50D7">
        <w:t xml:space="preserve"> </w:t>
      </w:r>
      <w:r w:rsidR="00283174">
        <w:t>to</w:t>
      </w:r>
      <w:r w:rsidR="000D50D7" w:rsidRPr="000D50D7">
        <w:t xml:space="preserve"> </w:t>
      </w:r>
      <w:r w:rsidR="00283174">
        <w:t>in</w:t>
      </w:r>
      <w:r w:rsidR="000D50D7" w:rsidRPr="000D50D7">
        <w:t xml:space="preserve"> </w:t>
      </w:r>
      <w:r w:rsidR="00283174">
        <w:t>this</w:t>
      </w:r>
      <w:r w:rsidR="000D50D7" w:rsidRPr="000D50D7">
        <w:t xml:space="preserve"> </w:t>
      </w:r>
      <w:r w:rsidR="00283174">
        <w:t>Part</w:t>
      </w:r>
      <w:r w:rsidR="000D50D7" w:rsidRPr="000D50D7">
        <w:t xml:space="preserve"> </w:t>
      </w:r>
      <w:r w:rsidR="00283174">
        <w:t>of</w:t>
      </w:r>
      <w:r w:rsidR="000D50D7" w:rsidRPr="000D50D7">
        <w:t xml:space="preserve"> </w:t>
      </w:r>
      <w:r w:rsidR="00283174">
        <w:t>this</w:t>
      </w:r>
      <w:r w:rsidR="000D50D7" w:rsidRPr="000D50D7">
        <w:t xml:space="preserve"> </w:t>
      </w:r>
      <w:r w:rsidR="00283174">
        <w:t>Schedule</w:t>
      </w:r>
      <w:r w:rsidR="000D50D7" w:rsidRPr="000D50D7">
        <w:t xml:space="preserve"> </w:t>
      </w:r>
      <w:r w:rsidR="00283174">
        <w:t>the</w:t>
      </w:r>
      <w:r w:rsidR="000D50D7" w:rsidRPr="000D50D7">
        <w:t xml:space="preserve"> </w:t>
      </w:r>
      <w:r w:rsidR="00283174">
        <w:t>following</w:t>
      </w:r>
      <w:r w:rsidR="000D50D7" w:rsidRPr="000D50D7">
        <w:t xml:space="preserve"> </w:t>
      </w:r>
      <w:r w:rsidR="00283174">
        <w:t>provisions</w:t>
      </w:r>
      <w:r w:rsidR="000D50D7" w:rsidRPr="000D50D7">
        <w:t xml:space="preserve"> </w:t>
      </w:r>
      <w:r w:rsidR="00283174">
        <w:t>have</w:t>
      </w:r>
      <w:r w:rsidR="000D50D7" w:rsidRPr="000D50D7">
        <w:t xml:space="preserve"> </w:t>
      </w:r>
      <w:r w:rsidR="00283174">
        <w:t>effect,</w:t>
      </w:r>
      <w:r w:rsidR="000D50D7" w:rsidRPr="000D50D7">
        <w:t xml:space="preserve"> </w:t>
      </w:r>
      <w:r w:rsidR="00283174">
        <w:t>unless</w:t>
      </w:r>
      <w:r w:rsidR="000D50D7" w:rsidRPr="000D50D7">
        <w:t xml:space="preserve"> </w:t>
      </w:r>
      <w:r w:rsidR="00283174">
        <w:t>otherwise</w:t>
      </w:r>
      <w:r w:rsidR="000D50D7" w:rsidRPr="000D50D7">
        <w:t xml:space="preserve"> </w:t>
      </w:r>
      <w:r w:rsidR="00283174">
        <w:t>agreed</w:t>
      </w:r>
      <w:r w:rsidR="000D50D7" w:rsidRPr="000D50D7">
        <w:t xml:space="preserve"> </w:t>
      </w:r>
      <w:r w:rsidR="00283174">
        <w:t>in</w:t>
      </w:r>
      <w:r w:rsidR="000D50D7" w:rsidRPr="000D50D7">
        <w:t xml:space="preserve"> </w:t>
      </w:r>
      <w:r w:rsidR="00283174">
        <w:t>writing</w:t>
      </w:r>
      <w:r w:rsidR="000D50D7" w:rsidRPr="000D50D7">
        <w:t xml:space="preserve"> </w:t>
      </w:r>
      <w:r w:rsidR="00283174">
        <w:t>between</w:t>
      </w:r>
      <w:r w:rsidR="000D50D7" w:rsidRPr="000D50D7">
        <w:t xml:space="preserve"> </w:t>
      </w:r>
      <w:r w:rsidR="00283174">
        <w:t>the</w:t>
      </w:r>
      <w:r w:rsidR="000D50D7" w:rsidRPr="000D50D7">
        <w:t xml:space="preserve"> </w:t>
      </w:r>
      <w:r w:rsidR="00283174">
        <w:t>undertaker</w:t>
      </w:r>
      <w:r w:rsidR="000D50D7" w:rsidRPr="000D50D7">
        <w:t xml:space="preserve"> </w:t>
      </w:r>
      <w:r w:rsidR="00283174">
        <w:t>and</w:t>
      </w:r>
      <w:r w:rsidR="000D50D7" w:rsidRPr="000D50D7">
        <w:t xml:space="preserve"> </w:t>
      </w:r>
      <w:r w:rsidR="00283174">
        <w:t>National</w:t>
      </w:r>
      <w:r w:rsidR="000D50D7" w:rsidRPr="000D50D7">
        <w:t xml:space="preserve"> </w:t>
      </w:r>
      <w:r w:rsidR="00283174">
        <w:t>Grid.</w:t>
      </w:r>
      <w:bookmarkEnd w:id="1311"/>
    </w:p>
    <w:p w14:paraId="6BC82EEF" w14:textId="77777777" w:rsidR="00842D93" w:rsidRDefault="00842D93" w:rsidP="0026262E">
      <w:pPr>
        <w:pStyle w:val="N2"/>
      </w:pPr>
      <w:bookmarkStart w:id="1313" w:name="_Ref124245611"/>
      <w:r>
        <w:t>Subject</w:t>
      </w:r>
      <w:r w:rsidR="000D50D7" w:rsidRPr="000D50D7">
        <w:t xml:space="preserve"> </w:t>
      </w:r>
      <w:r>
        <w:t>to</w:t>
      </w:r>
      <w:r w:rsidR="000D50D7" w:rsidRPr="000D50D7">
        <w:t xml:space="preserve"> </w:t>
      </w:r>
      <w:r>
        <w:t>sub-paragraph</w:t>
      </w:r>
      <w:r w:rsidR="000D50D7" w:rsidRPr="000D50D7">
        <w:t xml:space="preserve"> </w:t>
      </w:r>
      <w:r w:rsidR="0026262E">
        <w:fldChar w:fldCharType="begin"/>
      </w:r>
      <w:r w:rsidR="0026262E">
        <w:instrText xml:space="preserve"> REF _Ref124245578 \r \h </w:instrText>
      </w:r>
      <w:r w:rsidR="0026262E">
        <w:fldChar w:fldCharType="separate"/>
      </w:r>
      <w:r w:rsidR="000D50D7">
        <w:t>(3)</w:t>
      </w:r>
      <w:r w:rsidR="0026262E">
        <w:fldChar w:fldCharType="end"/>
      </w:r>
      <w:r w:rsidR="000D50D7" w:rsidRPr="000D50D7">
        <w:t xml:space="preserve"> </w:t>
      </w:r>
      <w:r>
        <w:t>or</w:t>
      </w:r>
      <w:r w:rsidR="000D50D7" w:rsidRPr="000D50D7">
        <w:t xml:space="preserve"> </w:t>
      </w:r>
      <w:r>
        <w:t>to</w:t>
      </w:r>
      <w:r w:rsidR="000D50D7" w:rsidRPr="000D50D7">
        <w:t xml:space="preserve"> </w:t>
      </w:r>
      <w:r w:rsidR="00444472">
        <w:t>the</w:t>
      </w:r>
      <w:r w:rsidR="000D50D7" w:rsidRPr="000D50D7">
        <w:t xml:space="preserve"> </w:t>
      </w:r>
      <w:r w:rsidR="00444472">
        <w:t>extent</w:t>
      </w:r>
      <w:r w:rsidR="000D50D7" w:rsidRPr="000D50D7">
        <w:t xml:space="preserve"> </w:t>
      </w:r>
      <w:r w:rsidR="00444472">
        <w:t>otherwise</w:t>
      </w:r>
      <w:r w:rsidR="000D50D7" w:rsidRPr="000D50D7">
        <w:t xml:space="preserve"> </w:t>
      </w:r>
      <w:r w:rsidR="00444472">
        <w:t>agreed</w:t>
      </w:r>
      <w:r w:rsidR="000D50D7" w:rsidRPr="000D50D7">
        <w:t xml:space="preserve"> </w:t>
      </w:r>
      <w:r w:rsidR="00444472">
        <w:t>in</w:t>
      </w:r>
      <w:r w:rsidR="000D50D7" w:rsidRPr="000D50D7">
        <w:t xml:space="preserve"> </w:t>
      </w:r>
      <w:r w:rsidR="00444472">
        <w:t>writing</w:t>
      </w:r>
      <w:r w:rsidR="000D50D7" w:rsidRPr="000D50D7">
        <w:t xml:space="preserve"> </w:t>
      </w:r>
      <w:r w:rsidR="00444472">
        <w:t>between</w:t>
      </w:r>
      <w:r w:rsidR="000D50D7" w:rsidRPr="000D50D7">
        <w:t xml:space="preserve"> </w:t>
      </w:r>
      <w:r w:rsidR="00444472">
        <w:t>the</w:t>
      </w:r>
      <w:r w:rsidR="000D50D7" w:rsidRPr="000D50D7">
        <w:t xml:space="preserve"> </w:t>
      </w:r>
      <w:r w:rsidR="00444472">
        <w:t>undertaker</w:t>
      </w:r>
      <w:r w:rsidR="000D50D7" w:rsidRPr="000D50D7">
        <w:t xml:space="preserve"> </w:t>
      </w:r>
      <w:r w:rsidR="00444472">
        <w:t>and</w:t>
      </w:r>
      <w:r w:rsidR="000D50D7" w:rsidRPr="000D50D7">
        <w:t xml:space="preserve"> </w:t>
      </w:r>
      <w:r w:rsidR="00444472">
        <w:t>National</w:t>
      </w:r>
      <w:r w:rsidR="000D50D7" w:rsidRPr="000D50D7">
        <w:t xml:space="preserve"> </w:t>
      </w:r>
      <w:r w:rsidR="00444472">
        <w:t>Grid,</w:t>
      </w:r>
      <w:r w:rsidR="000D50D7" w:rsidRPr="000D50D7">
        <w:t xml:space="preserve"> </w:t>
      </w:r>
      <w:r w:rsidR="00444472">
        <w:t>where</w:t>
      </w:r>
      <w:r w:rsidR="000D50D7" w:rsidRPr="000D50D7">
        <w:t xml:space="preserve"> </w:t>
      </w:r>
      <w:r w:rsidR="00444472">
        <w:t>the</w:t>
      </w:r>
      <w:r w:rsidR="000D50D7" w:rsidRPr="000D50D7">
        <w:t xml:space="preserve"> </w:t>
      </w:r>
      <w:r w:rsidR="00444472">
        <w:t>benefit</w:t>
      </w:r>
      <w:r w:rsidR="000D50D7" w:rsidRPr="000D50D7">
        <w:t xml:space="preserve"> </w:t>
      </w:r>
      <w:r w:rsidR="00444472">
        <w:t>of</w:t>
      </w:r>
      <w:r w:rsidR="000D50D7" w:rsidRPr="000D50D7">
        <w:t xml:space="preserve"> </w:t>
      </w:r>
      <w:r w:rsidR="00444472">
        <w:t>this</w:t>
      </w:r>
      <w:r w:rsidR="000D50D7" w:rsidRPr="000D50D7">
        <w:t xml:space="preserve"> </w:t>
      </w:r>
      <w:r w:rsidR="00444472">
        <w:t>Order</w:t>
      </w:r>
      <w:r w:rsidR="000D50D7" w:rsidRPr="000D50D7">
        <w:t xml:space="preserve"> </w:t>
      </w:r>
      <w:r w:rsidR="00444472">
        <w:t>is</w:t>
      </w:r>
      <w:r w:rsidR="000D50D7" w:rsidRPr="000D50D7">
        <w:t xml:space="preserve"> </w:t>
      </w:r>
      <w:r w:rsidR="00444472">
        <w:t>transferred</w:t>
      </w:r>
      <w:r w:rsidR="000D50D7" w:rsidRPr="000D50D7">
        <w:t xml:space="preserve"> </w:t>
      </w:r>
      <w:r w:rsidR="00444472">
        <w:t>or</w:t>
      </w:r>
      <w:r w:rsidR="000D50D7" w:rsidRPr="000D50D7">
        <w:t xml:space="preserve"> </w:t>
      </w:r>
      <w:r w:rsidR="00444472">
        <w:t>granted</w:t>
      </w:r>
      <w:r w:rsidR="000D50D7" w:rsidRPr="000D50D7">
        <w:t xml:space="preserve"> </w:t>
      </w:r>
      <w:r w:rsidR="00444472">
        <w:t>to</w:t>
      </w:r>
      <w:r w:rsidR="000D50D7" w:rsidRPr="000D50D7">
        <w:t xml:space="preserve"> </w:t>
      </w:r>
      <w:r w:rsidR="00444472">
        <w:t>another</w:t>
      </w:r>
      <w:r w:rsidR="000D50D7" w:rsidRPr="000D50D7">
        <w:t xml:space="preserve"> </w:t>
      </w:r>
      <w:r w:rsidR="00444472">
        <w:t>person</w:t>
      </w:r>
      <w:r w:rsidR="000D50D7" w:rsidRPr="000D50D7">
        <w:t xml:space="preserve"> </w:t>
      </w:r>
      <w:r w:rsidR="00444472">
        <w:t>under</w:t>
      </w:r>
      <w:r w:rsidR="000D50D7" w:rsidRPr="000D50D7">
        <w:t xml:space="preserve"> </w:t>
      </w:r>
      <w:r w:rsidR="00444472">
        <w:t>article</w:t>
      </w:r>
      <w:r w:rsidR="000D50D7" w:rsidRPr="000D50D7">
        <w:t xml:space="preserve"> </w:t>
      </w:r>
      <w:r w:rsidR="0026262E">
        <w:fldChar w:fldCharType="begin"/>
      </w:r>
      <w:r w:rsidR="0026262E">
        <w:instrText xml:space="preserve"> REF _Ref77864340 \r \h </w:instrText>
      </w:r>
      <w:r w:rsidR="0026262E">
        <w:fldChar w:fldCharType="separate"/>
      </w:r>
      <w:r w:rsidR="000D50D7">
        <w:t>33</w:t>
      </w:r>
      <w:r w:rsidR="0026262E">
        <w:fldChar w:fldCharType="end"/>
      </w:r>
      <w:r w:rsidR="000D50D7" w:rsidRPr="000D50D7">
        <w:t xml:space="preserve"> </w:t>
      </w:r>
      <w:r w:rsidR="00444472">
        <w:t>(consent</w:t>
      </w:r>
      <w:r w:rsidR="000D50D7" w:rsidRPr="000D50D7">
        <w:t xml:space="preserve"> </w:t>
      </w:r>
      <w:r w:rsidR="00444472">
        <w:t>to</w:t>
      </w:r>
      <w:r w:rsidR="000D50D7" w:rsidRPr="000D50D7">
        <w:t xml:space="preserve"> </w:t>
      </w:r>
      <w:r w:rsidR="00444472">
        <w:t>transfer</w:t>
      </w:r>
      <w:r w:rsidR="000D50D7" w:rsidRPr="000D50D7">
        <w:t xml:space="preserve"> </w:t>
      </w:r>
      <w:r w:rsidR="0026262E">
        <w:t>the</w:t>
      </w:r>
      <w:r w:rsidR="000D50D7" w:rsidRPr="000D50D7">
        <w:t xml:space="preserve"> </w:t>
      </w:r>
      <w:r w:rsidR="00444472">
        <w:t>benefit</w:t>
      </w:r>
      <w:r w:rsidR="000D50D7" w:rsidRPr="000D50D7">
        <w:t xml:space="preserve"> </w:t>
      </w:r>
      <w:r w:rsidR="00444472">
        <w:t>of</w:t>
      </w:r>
      <w:r w:rsidR="000D50D7" w:rsidRPr="000D50D7">
        <w:t xml:space="preserve"> </w:t>
      </w:r>
      <w:r w:rsidR="0026262E">
        <w:t>the</w:t>
      </w:r>
      <w:r w:rsidR="000D50D7" w:rsidRPr="000D50D7">
        <w:t xml:space="preserve"> </w:t>
      </w:r>
      <w:r w:rsidR="00444472">
        <w:t>Order)—</w:t>
      </w:r>
      <w:bookmarkEnd w:id="1313"/>
    </w:p>
    <w:p w14:paraId="79BD6F0C" w14:textId="77777777" w:rsidR="00444472" w:rsidRDefault="00D16C54" w:rsidP="00444472">
      <w:pPr>
        <w:pStyle w:val="N3"/>
      </w:pPr>
      <w:r>
        <w:t>any</w:t>
      </w:r>
      <w:r w:rsidR="000D50D7" w:rsidRPr="000D50D7">
        <w:t xml:space="preserve"> </w:t>
      </w:r>
      <w:r>
        <w:t>agreement</w:t>
      </w:r>
      <w:r w:rsidR="000D50D7" w:rsidRPr="000D50D7">
        <w:t xml:space="preserve"> </w:t>
      </w:r>
      <w:r>
        <w:t>of</w:t>
      </w:r>
      <w:r w:rsidR="000D50D7" w:rsidRPr="000D50D7">
        <w:t xml:space="preserve"> </w:t>
      </w:r>
      <w:r>
        <w:t>the</w:t>
      </w:r>
      <w:r w:rsidR="000D50D7" w:rsidRPr="000D50D7">
        <w:t xml:space="preserve"> </w:t>
      </w:r>
      <w:r>
        <w:t>type</w:t>
      </w:r>
      <w:r w:rsidR="000D50D7" w:rsidRPr="000D50D7">
        <w:t xml:space="preserve"> </w:t>
      </w:r>
      <w:r>
        <w:t>mentioned</w:t>
      </w:r>
      <w:r w:rsidR="000D50D7" w:rsidRPr="000D50D7">
        <w:t xml:space="preserve"> </w:t>
      </w:r>
      <w:r>
        <w:t>in</w:t>
      </w:r>
      <w:r w:rsidR="000D50D7" w:rsidRPr="000D50D7">
        <w:t xml:space="preserve"> </w:t>
      </w:r>
      <w:r>
        <w:t>sub-paragraph</w:t>
      </w:r>
      <w:r w:rsidR="000D50D7" w:rsidRPr="000D50D7">
        <w:t xml:space="preserve"> </w:t>
      </w:r>
      <w:r w:rsidR="0026262E">
        <w:fldChar w:fldCharType="begin"/>
      </w:r>
      <w:r w:rsidR="0026262E">
        <w:instrText xml:space="preserve"> REF _Ref124245592 \r \h </w:instrText>
      </w:r>
      <w:r w:rsidR="0026262E">
        <w:fldChar w:fldCharType="separate"/>
      </w:r>
      <w:r w:rsidR="000D50D7">
        <w:t>(1)</w:t>
      </w:r>
      <w:r w:rsidR="0026262E">
        <w:fldChar w:fldCharType="end"/>
      </w:r>
      <w:r w:rsidR="000D50D7" w:rsidRPr="000D50D7">
        <w:t xml:space="preserve"> </w:t>
      </w:r>
      <w:r>
        <w:t>has</w:t>
      </w:r>
      <w:r w:rsidR="000D50D7" w:rsidRPr="000D50D7">
        <w:t xml:space="preserve"> </w:t>
      </w:r>
      <w:r>
        <w:t>effect</w:t>
      </w:r>
      <w:r w:rsidR="000D50D7" w:rsidRPr="000D50D7">
        <w:t xml:space="preserve"> </w:t>
      </w:r>
      <w:r>
        <w:t>as</w:t>
      </w:r>
      <w:r w:rsidR="000D50D7" w:rsidRPr="000D50D7">
        <w:t xml:space="preserve"> </w:t>
      </w:r>
      <w:r>
        <w:t>if</w:t>
      </w:r>
      <w:r w:rsidR="000D50D7" w:rsidRPr="000D50D7">
        <w:t xml:space="preserve"> </w:t>
      </w:r>
      <w:r>
        <w:t>it</w:t>
      </w:r>
      <w:r w:rsidR="000D50D7" w:rsidRPr="000D50D7">
        <w:t xml:space="preserve"> </w:t>
      </w:r>
      <w:r>
        <w:t>had</w:t>
      </w:r>
      <w:r w:rsidR="000D50D7" w:rsidRPr="000D50D7">
        <w:t xml:space="preserve"> </w:t>
      </w:r>
      <w:r>
        <w:t>been</w:t>
      </w:r>
      <w:r w:rsidR="000D50D7" w:rsidRPr="000D50D7">
        <w:t xml:space="preserve"> </w:t>
      </w:r>
      <w:r>
        <w:t>made</w:t>
      </w:r>
      <w:r w:rsidR="000D50D7" w:rsidRPr="000D50D7">
        <w:t xml:space="preserve"> </w:t>
      </w:r>
      <w:r>
        <w:t>between</w:t>
      </w:r>
      <w:r w:rsidR="000D50D7" w:rsidRPr="000D50D7">
        <w:t xml:space="preserve"> </w:t>
      </w:r>
      <w:r>
        <w:t>National</w:t>
      </w:r>
      <w:r w:rsidR="000D50D7" w:rsidRPr="000D50D7">
        <w:t xml:space="preserve"> </w:t>
      </w:r>
      <w:r>
        <w:t>Grid</w:t>
      </w:r>
      <w:r w:rsidR="000D50D7" w:rsidRPr="000D50D7">
        <w:t xml:space="preserve"> </w:t>
      </w:r>
      <w:r>
        <w:t>and</w:t>
      </w:r>
      <w:r w:rsidR="000D50D7" w:rsidRPr="000D50D7">
        <w:t xml:space="preserve"> </w:t>
      </w:r>
      <w:r>
        <w:t>the</w:t>
      </w:r>
      <w:r w:rsidR="000D50D7" w:rsidRPr="000D50D7">
        <w:t xml:space="preserve"> </w:t>
      </w:r>
      <w:r>
        <w:t>transferee</w:t>
      </w:r>
      <w:r w:rsidR="000D50D7" w:rsidRPr="000D50D7">
        <w:t xml:space="preserve"> </w:t>
      </w:r>
      <w:r>
        <w:t>or</w:t>
      </w:r>
      <w:r w:rsidR="000D50D7" w:rsidRPr="000D50D7">
        <w:t xml:space="preserve"> </w:t>
      </w:r>
      <w:r>
        <w:t>grantee</w:t>
      </w:r>
      <w:r w:rsidR="000D50D7" w:rsidRPr="000D50D7">
        <w:t xml:space="preserve"> </w:t>
      </w:r>
      <w:r>
        <w:t>(as</w:t>
      </w:r>
      <w:r w:rsidR="000D50D7" w:rsidRPr="000D50D7">
        <w:t xml:space="preserve"> </w:t>
      </w:r>
      <w:r>
        <w:t>the</w:t>
      </w:r>
      <w:r w:rsidR="000D50D7" w:rsidRPr="000D50D7">
        <w:t xml:space="preserve"> </w:t>
      </w:r>
      <w:r>
        <w:t>case</w:t>
      </w:r>
      <w:r w:rsidR="000D50D7" w:rsidRPr="000D50D7">
        <w:t xml:space="preserve"> </w:t>
      </w:r>
      <w:r>
        <w:t>may</w:t>
      </w:r>
      <w:r w:rsidR="000D50D7" w:rsidRPr="000D50D7">
        <w:t xml:space="preserve"> </w:t>
      </w:r>
      <w:r>
        <w:t>be);</w:t>
      </w:r>
      <w:r w:rsidR="000D50D7" w:rsidRPr="000D50D7">
        <w:t xml:space="preserve"> </w:t>
      </w:r>
      <w:r>
        <w:t>and</w:t>
      </w:r>
    </w:p>
    <w:p w14:paraId="735A12AC" w14:textId="77777777" w:rsidR="00D16C54" w:rsidRDefault="00D16C54" w:rsidP="00444472">
      <w:pPr>
        <w:pStyle w:val="N3"/>
      </w:pPr>
      <w:r>
        <w:t>written</w:t>
      </w:r>
      <w:r w:rsidR="000D50D7" w:rsidRPr="000D50D7">
        <w:t xml:space="preserve"> </w:t>
      </w:r>
      <w:r>
        <w:t>notice</w:t>
      </w:r>
      <w:r w:rsidR="000D50D7" w:rsidRPr="000D50D7">
        <w:t xml:space="preserve"> </w:t>
      </w:r>
      <w:r>
        <w:t>of</w:t>
      </w:r>
      <w:r w:rsidR="000D50D7" w:rsidRPr="000D50D7">
        <w:t xml:space="preserve"> </w:t>
      </w:r>
      <w:r>
        <w:t>the</w:t>
      </w:r>
      <w:r w:rsidR="000D50D7" w:rsidRPr="000D50D7">
        <w:t xml:space="preserve"> </w:t>
      </w:r>
      <w:r>
        <w:t>transfer</w:t>
      </w:r>
      <w:r w:rsidR="000D50D7" w:rsidRPr="000D50D7">
        <w:t xml:space="preserve"> </w:t>
      </w:r>
      <w:r>
        <w:t>or</w:t>
      </w:r>
      <w:r w:rsidR="000D50D7" w:rsidRPr="000D50D7">
        <w:t xml:space="preserve"> </w:t>
      </w:r>
      <w:r>
        <w:t>grant</w:t>
      </w:r>
      <w:r w:rsidR="000D50D7" w:rsidRPr="000D50D7">
        <w:t xml:space="preserve"> </w:t>
      </w:r>
      <w:r>
        <w:t>must</w:t>
      </w:r>
      <w:r w:rsidR="000D50D7" w:rsidRPr="000D50D7">
        <w:t xml:space="preserve"> </w:t>
      </w:r>
      <w:r>
        <w:t>be</w:t>
      </w:r>
      <w:r w:rsidR="000D50D7" w:rsidRPr="000D50D7">
        <w:t xml:space="preserve"> </w:t>
      </w:r>
      <w:r>
        <w:t>given</w:t>
      </w:r>
      <w:r w:rsidR="000D50D7" w:rsidRPr="000D50D7">
        <w:t xml:space="preserve"> </w:t>
      </w:r>
      <w:r>
        <w:t>to</w:t>
      </w:r>
      <w:r w:rsidR="000D50D7" w:rsidRPr="000D50D7">
        <w:t xml:space="preserve"> </w:t>
      </w:r>
      <w:r>
        <w:t>National</w:t>
      </w:r>
      <w:r w:rsidR="000D50D7" w:rsidRPr="000D50D7">
        <w:t xml:space="preserve"> </w:t>
      </w:r>
      <w:r>
        <w:t>Grid</w:t>
      </w:r>
      <w:r w:rsidR="000D50D7" w:rsidRPr="000D50D7">
        <w:t xml:space="preserve"> </w:t>
      </w:r>
      <w:r>
        <w:t>on</w:t>
      </w:r>
      <w:r w:rsidR="000D50D7" w:rsidRPr="000D50D7">
        <w:t xml:space="preserve"> </w:t>
      </w:r>
      <w:r>
        <w:t>or</w:t>
      </w:r>
      <w:r w:rsidR="000D50D7" w:rsidRPr="000D50D7">
        <w:t xml:space="preserve"> </w:t>
      </w:r>
      <w:r>
        <w:t>before</w:t>
      </w:r>
      <w:r w:rsidR="000D50D7" w:rsidRPr="000D50D7">
        <w:t xml:space="preserve"> </w:t>
      </w:r>
      <w:r>
        <w:t>the</w:t>
      </w:r>
      <w:r w:rsidR="000D50D7" w:rsidRPr="000D50D7">
        <w:t xml:space="preserve"> </w:t>
      </w:r>
      <w:r>
        <w:t>dat</w:t>
      </w:r>
      <w:r w:rsidR="00D75BB4">
        <w:t>e</w:t>
      </w:r>
      <w:r w:rsidR="000D50D7" w:rsidRPr="000D50D7">
        <w:t xml:space="preserve"> </w:t>
      </w:r>
      <w:r>
        <w:t>of</w:t>
      </w:r>
      <w:r w:rsidR="000D50D7" w:rsidRPr="000D50D7">
        <w:t xml:space="preserve"> </w:t>
      </w:r>
      <w:r>
        <w:t>that</w:t>
      </w:r>
      <w:r w:rsidR="000D50D7" w:rsidRPr="000D50D7">
        <w:t xml:space="preserve"> </w:t>
      </w:r>
      <w:r>
        <w:t>transfer</w:t>
      </w:r>
      <w:r w:rsidR="000D50D7" w:rsidRPr="000D50D7">
        <w:t xml:space="preserve"> </w:t>
      </w:r>
      <w:r>
        <w:t>or</w:t>
      </w:r>
      <w:r w:rsidR="000D50D7" w:rsidRPr="000D50D7">
        <w:t xml:space="preserve"> </w:t>
      </w:r>
      <w:r>
        <w:t>grant.</w:t>
      </w:r>
    </w:p>
    <w:p w14:paraId="618B3F4D" w14:textId="77777777" w:rsidR="00D16C54" w:rsidRPr="00444472" w:rsidRDefault="00D16C54" w:rsidP="00D16C54">
      <w:pPr>
        <w:pStyle w:val="N2"/>
      </w:pPr>
      <w:bookmarkStart w:id="1314" w:name="_Ref124245578"/>
      <w:r>
        <w:t>Sub-paragraph</w:t>
      </w:r>
      <w:r w:rsidR="000D50D7" w:rsidRPr="000D50D7">
        <w:t xml:space="preserve"> </w:t>
      </w:r>
      <w:r w:rsidR="0026262E">
        <w:fldChar w:fldCharType="begin"/>
      </w:r>
      <w:r w:rsidR="0026262E">
        <w:instrText xml:space="preserve"> REF _Ref124245611 \r \h </w:instrText>
      </w:r>
      <w:r w:rsidR="0026262E">
        <w:fldChar w:fldCharType="separate"/>
      </w:r>
      <w:r w:rsidR="000D50D7">
        <w:t>(2)</w:t>
      </w:r>
      <w:r w:rsidR="0026262E">
        <w:fldChar w:fldCharType="end"/>
      </w:r>
      <w:r w:rsidR="000D50D7" w:rsidRPr="000D50D7">
        <w:t xml:space="preserve"> </w:t>
      </w:r>
      <w:r>
        <w:t>does</w:t>
      </w:r>
      <w:r w:rsidR="000D50D7" w:rsidRPr="000D50D7">
        <w:t xml:space="preserve"> </w:t>
      </w:r>
      <w:r>
        <w:t>not</w:t>
      </w:r>
      <w:r w:rsidR="000D50D7" w:rsidRPr="000D50D7">
        <w:t xml:space="preserve"> </w:t>
      </w:r>
      <w:r>
        <w:t>apply</w:t>
      </w:r>
      <w:r w:rsidR="000D50D7" w:rsidRPr="000D50D7">
        <w:t xml:space="preserve"> </w:t>
      </w:r>
      <w:r>
        <w:t>where</w:t>
      </w:r>
      <w:r w:rsidR="000D50D7" w:rsidRPr="000D50D7">
        <w:t xml:space="preserve"> </w:t>
      </w:r>
      <w:r>
        <w:t>the</w:t>
      </w:r>
      <w:r w:rsidR="000D50D7" w:rsidRPr="000D50D7">
        <w:t xml:space="preserve"> </w:t>
      </w:r>
      <w:r>
        <w:t>benefit</w:t>
      </w:r>
      <w:r w:rsidR="000D50D7" w:rsidRPr="000D50D7">
        <w:t xml:space="preserve"> </w:t>
      </w:r>
      <w:r>
        <w:t>of</w:t>
      </w:r>
      <w:r w:rsidR="000D50D7" w:rsidRPr="000D50D7">
        <w:t xml:space="preserve"> </w:t>
      </w:r>
      <w:r>
        <w:t>th</w:t>
      </w:r>
      <w:r w:rsidR="00D75BB4">
        <w:t>e</w:t>
      </w:r>
      <w:r w:rsidR="000D50D7" w:rsidRPr="000D50D7">
        <w:t xml:space="preserve"> </w:t>
      </w:r>
      <w:r>
        <w:t>Order</w:t>
      </w:r>
      <w:r w:rsidR="000D50D7" w:rsidRPr="000D50D7">
        <w:t xml:space="preserve"> </w:t>
      </w:r>
      <w:r>
        <w:t>is</w:t>
      </w:r>
      <w:r w:rsidR="000D50D7" w:rsidRPr="000D50D7">
        <w:t xml:space="preserve"> </w:t>
      </w:r>
      <w:r>
        <w:t>transferred</w:t>
      </w:r>
      <w:r w:rsidR="000D50D7" w:rsidRPr="000D50D7">
        <w:t xml:space="preserve"> </w:t>
      </w:r>
      <w:r>
        <w:t>or</w:t>
      </w:r>
      <w:r w:rsidR="000D50D7" w:rsidRPr="000D50D7">
        <w:t xml:space="preserve"> </w:t>
      </w:r>
      <w:r>
        <w:t>granted</w:t>
      </w:r>
      <w:r w:rsidR="000D50D7" w:rsidRPr="000D50D7">
        <w:t xml:space="preserve"> </w:t>
      </w:r>
      <w:r>
        <w:t>to</w:t>
      </w:r>
      <w:r w:rsidR="000D50D7" w:rsidRPr="000D50D7">
        <w:t xml:space="preserve"> </w:t>
      </w:r>
      <w:r>
        <w:t>National</w:t>
      </w:r>
      <w:r w:rsidR="000D50D7" w:rsidRPr="000D50D7">
        <w:t xml:space="preserve"> </w:t>
      </w:r>
      <w:r>
        <w:t>Grid.</w:t>
      </w:r>
      <w:bookmarkEnd w:id="1314"/>
    </w:p>
    <w:p w14:paraId="36085FB0" w14:textId="77777777" w:rsidR="00283174" w:rsidRDefault="00283174" w:rsidP="00283174">
      <w:pPr>
        <w:pStyle w:val="H1"/>
      </w:pPr>
      <w:r>
        <w:t>Interpretation</w:t>
      </w:r>
    </w:p>
    <w:p w14:paraId="7A4BC04B" w14:textId="77777777" w:rsidR="00283174" w:rsidRDefault="000D50D7" w:rsidP="00283174">
      <w:pPr>
        <w:pStyle w:val="N1"/>
      </w:pPr>
      <w:r w:rsidRPr="000D50D7">
        <w:t> </w:t>
      </w:r>
      <w:r w:rsidR="00283174">
        <w:t>In</w:t>
      </w:r>
      <w:r w:rsidRPr="000D50D7">
        <w:t xml:space="preserve"> </w:t>
      </w:r>
      <w:r w:rsidR="00283174">
        <w:t>this</w:t>
      </w:r>
      <w:r w:rsidRPr="000D50D7">
        <w:t xml:space="preserve"> </w:t>
      </w:r>
      <w:r w:rsidR="00283174">
        <w:t>Part</w:t>
      </w:r>
      <w:r w:rsidRPr="000D50D7">
        <w:t xml:space="preserve"> </w:t>
      </w:r>
      <w:r w:rsidR="00283174">
        <w:t>of</w:t>
      </w:r>
      <w:r w:rsidRPr="000D50D7">
        <w:t xml:space="preserve"> </w:t>
      </w:r>
      <w:r w:rsidR="00283174">
        <w:t>this</w:t>
      </w:r>
      <w:r w:rsidRPr="000D50D7">
        <w:t xml:space="preserve"> </w:t>
      </w:r>
      <w:r w:rsidR="00283174">
        <w:t>Schedule—</w:t>
      </w:r>
    </w:p>
    <w:p w14:paraId="471D09E3" w14:textId="77777777" w:rsidR="00283174" w:rsidRDefault="00283174" w:rsidP="00283174">
      <w:pPr>
        <w:pStyle w:val="DefPara"/>
      </w:pPr>
      <w:r>
        <w:t>“alternative</w:t>
      </w:r>
      <w:r w:rsidR="000D50D7" w:rsidRPr="000D50D7">
        <w:t xml:space="preserve"> </w:t>
      </w:r>
      <w:r>
        <w:t>apparatus”</w:t>
      </w:r>
      <w:r w:rsidR="000D50D7" w:rsidRPr="000D50D7">
        <w:t xml:space="preserve"> </w:t>
      </w:r>
      <w:r>
        <w:t>means</w:t>
      </w:r>
      <w:r w:rsidR="000D50D7" w:rsidRPr="000D50D7">
        <w:t xml:space="preserve"> </w:t>
      </w:r>
      <w:r>
        <w:t>appropriate</w:t>
      </w:r>
      <w:r w:rsidR="000D50D7" w:rsidRPr="000D50D7">
        <w:t xml:space="preserve"> </w:t>
      </w:r>
      <w:r>
        <w:t>alternative</w:t>
      </w:r>
      <w:r w:rsidR="000D50D7" w:rsidRPr="000D50D7">
        <w:t xml:space="preserve"> </w:t>
      </w:r>
      <w:r>
        <w:t>apparatus</w:t>
      </w:r>
      <w:r w:rsidR="000D50D7" w:rsidRPr="000D50D7">
        <w:t xml:space="preserve"> </w:t>
      </w:r>
      <w:r>
        <w:t>to</w:t>
      </w:r>
      <w:r w:rsidR="000D50D7" w:rsidRPr="000D50D7">
        <w:t xml:space="preserve"> </w:t>
      </w:r>
      <w:r>
        <w:t>the</w:t>
      </w:r>
      <w:r w:rsidR="000D50D7" w:rsidRPr="000D50D7">
        <w:t xml:space="preserve"> </w:t>
      </w:r>
      <w:r>
        <w:t>satisfaction</w:t>
      </w:r>
      <w:r w:rsidR="000D50D7" w:rsidRPr="000D50D7">
        <w:t xml:space="preserve"> </w:t>
      </w:r>
      <w:r>
        <w:t>of</w:t>
      </w:r>
      <w:r w:rsidR="000D50D7" w:rsidRPr="000D50D7">
        <w:t xml:space="preserve"> </w:t>
      </w:r>
      <w:r>
        <w:t>National</w:t>
      </w:r>
      <w:r w:rsidR="000D50D7" w:rsidRPr="000D50D7">
        <w:t xml:space="preserve"> </w:t>
      </w:r>
      <w:r>
        <w:t>Grid</w:t>
      </w:r>
      <w:r w:rsidR="000D50D7" w:rsidRPr="000D50D7">
        <w:t xml:space="preserve"> </w:t>
      </w:r>
      <w:r>
        <w:t>to</w:t>
      </w:r>
      <w:r w:rsidR="000D50D7" w:rsidRPr="000D50D7">
        <w:t xml:space="preserve"> </w:t>
      </w:r>
      <w:r>
        <w:t>enable</w:t>
      </w:r>
      <w:r w:rsidR="000D50D7" w:rsidRPr="000D50D7">
        <w:t xml:space="preserve"> </w:t>
      </w:r>
      <w:r>
        <w:t>National</w:t>
      </w:r>
      <w:r w:rsidR="000D50D7" w:rsidRPr="000D50D7">
        <w:t xml:space="preserve"> </w:t>
      </w:r>
      <w:r>
        <w:t>Grid</w:t>
      </w:r>
      <w:r w:rsidR="000D50D7" w:rsidRPr="000D50D7">
        <w:t xml:space="preserve"> </w:t>
      </w:r>
      <w:r>
        <w:t>to</w:t>
      </w:r>
      <w:r w:rsidR="000D50D7" w:rsidRPr="000D50D7">
        <w:t xml:space="preserve"> </w:t>
      </w:r>
      <w:r>
        <w:t>fulfil</w:t>
      </w:r>
      <w:r w:rsidR="000D50D7" w:rsidRPr="000D50D7">
        <w:t xml:space="preserve"> </w:t>
      </w:r>
      <w:r>
        <w:t>its</w:t>
      </w:r>
      <w:r w:rsidR="000D50D7" w:rsidRPr="000D50D7">
        <w:t xml:space="preserve"> </w:t>
      </w:r>
      <w:r>
        <w:t>statutory</w:t>
      </w:r>
      <w:r w:rsidR="000D50D7" w:rsidRPr="000D50D7">
        <w:t xml:space="preserve"> </w:t>
      </w:r>
      <w:r>
        <w:t>functions</w:t>
      </w:r>
      <w:r w:rsidR="000D50D7" w:rsidRPr="000D50D7">
        <w:t xml:space="preserve"> </w:t>
      </w:r>
      <w:r>
        <w:t>in</w:t>
      </w:r>
      <w:r w:rsidR="000D50D7" w:rsidRPr="000D50D7">
        <w:t xml:space="preserve"> </w:t>
      </w:r>
      <w:r>
        <w:t>a</w:t>
      </w:r>
      <w:r w:rsidR="000D50D7" w:rsidRPr="000D50D7">
        <w:t xml:space="preserve"> </w:t>
      </w:r>
      <w:r>
        <w:t>manner</w:t>
      </w:r>
      <w:r w:rsidR="000D50D7" w:rsidRPr="000D50D7">
        <w:t xml:space="preserve"> </w:t>
      </w:r>
      <w:r>
        <w:t>no</w:t>
      </w:r>
      <w:r w:rsidR="000D50D7" w:rsidRPr="000D50D7">
        <w:t xml:space="preserve"> </w:t>
      </w:r>
      <w:r>
        <w:t>less</w:t>
      </w:r>
      <w:r w:rsidR="000D50D7" w:rsidRPr="000D50D7">
        <w:t xml:space="preserve"> </w:t>
      </w:r>
      <w:r>
        <w:t>efficient</w:t>
      </w:r>
      <w:r w:rsidR="000D50D7" w:rsidRPr="000D50D7">
        <w:t xml:space="preserve"> </w:t>
      </w:r>
      <w:r>
        <w:t>than</w:t>
      </w:r>
      <w:r w:rsidR="000D50D7" w:rsidRPr="000D50D7">
        <w:t xml:space="preserve"> </w:t>
      </w:r>
      <w:r>
        <w:t>previously;</w:t>
      </w:r>
    </w:p>
    <w:p w14:paraId="4011210E" w14:textId="77777777" w:rsidR="00283174" w:rsidRDefault="00283174" w:rsidP="00D16C54">
      <w:pPr>
        <w:pStyle w:val="DefPara"/>
      </w:pPr>
      <w:r>
        <w:t>“apparatus”</w:t>
      </w:r>
      <w:r w:rsidR="000D50D7" w:rsidRPr="000D50D7">
        <w:t xml:space="preserve"> </w:t>
      </w:r>
      <w:r>
        <w:t>means</w:t>
      </w:r>
      <w:r w:rsidR="000D50D7" w:rsidRPr="000D50D7">
        <w:t xml:space="preserve"> </w:t>
      </w:r>
      <w:r>
        <w:t>any</w:t>
      </w:r>
      <w:r w:rsidR="000D50D7" w:rsidRPr="000D50D7">
        <w:t xml:space="preserve"> </w:t>
      </w:r>
      <w:r>
        <w:t>electric</w:t>
      </w:r>
      <w:r w:rsidR="000D50D7" w:rsidRPr="000D50D7">
        <w:t xml:space="preserve"> </w:t>
      </w:r>
      <w:r>
        <w:t>lines</w:t>
      </w:r>
      <w:r w:rsidR="000D50D7" w:rsidRPr="000D50D7">
        <w:t xml:space="preserve"> </w:t>
      </w:r>
      <w:r>
        <w:t>or</w:t>
      </w:r>
      <w:r w:rsidR="000D50D7" w:rsidRPr="000D50D7">
        <w:t xml:space="preserve"> </w:t>
      </w:r>
      <w:r>
        <w:t>electrical</w:t>
      </w:r>
      <w:r w:rsidR="000D50D7" w:rsidRPr="000D50D7">
        <w:t xml:space="preserve"> </w:t>
      </w:r>
      <w:r>
        <w:t>plant</w:t>
      </w:r>
      <w:r w:rsidR="000D50D7" w:rsidRPr="000D50D7">
        <w:t xml:space="preserve"> </w:t>
      </w:r>
      <w:r>
        <w:t>as</w:t>
      </w:r>
      <w:r w:rsidR="000D50D7" w:rsidRPr="000D50D7">
        <w:t xml:space="preserve"> </w:t>
      </w:r>
      <w:r>
        <w:t>defined</w:t>
      </w:r>
      <w:r w:rsidR="000D50D7" w:rsidRPr="000D50D7">
        <w:t xml:space="preserve"> </w:t>
      </w:r>
      <w:r>
        <w:t>in</w:t>
      </w:r>
      <w:r w:rsidR="000D50D7" w:rsidRPr="000D50D7">
        <w:t xml:space="preserve"> </w:t>
      </w:r>
      <w:r>
        <w:t>the</w:t>
      </w:r>
      <w:r w:rsidR="000D50D7" w:rsidRPr="000D50D7">
        <w:t xml:space="preserve"> </w:t>
      </w:r>
      <w:r>
        <w:t>Electricity</w:t>
      </w:r>
      <w:r w:rsidR="000D50D7" w:rsidRPr="000D50D7">
        <w:t xml:space="preserve"> </w:t>
      </w:r>
      <w:r>
        <w:t>Act</w:t>
      </w:r>
      <w:r w:rsidR="000D50D7" w:rsidRPr="000D50D7">
        <w:t xml:space="preserve"> </w:t>
      </w:r>
      <w:r>
        <w:t>1989,</w:t>
      </w:r>
      <w:r w:rsidR="000D50D7" w:rsidRPr="000D50D7">
        <w:t xml:space="preserve"> </w:t>
      </w:r>
      <w:r>
        <w:t>belonging</w:t>
      </w:r>
      <w:r w:rsidR="000D50D7" w:rsidRPr="000D50D7">
        <w:t xml:space="preserve"> </w:t>
      </w:r>
      <w:r>
        <w:t>to</w:t>
      </w:r>
      <w:r w:rsidR="000D50D7" w:rsidRPr="000D50D7">
        <w:t xml:space="preserve"> </w:t>
      </w:r>
      <w:r>
        <w:t>or</w:t>
      </w:r>
      <w:r w:rsidR="000D50D7" w:rsidRPr="000D50D7">
        <w:t xml:space="preserve"> </w:t>
      </w:r>
      <w:r>
        <w:t>maintained</w:t>
      </w:r>
      <w:r w:rsidR="000D50D7" w:rsidRPr="000D50D7">
        <w:t xml:space="preserve"> </w:t>
      </w:r>
      <w:r>
        <w:t>by</w:t>
      </w:r>
      <w:r w:rsidR="000D50D7" w:rsidRPr="000D50D7">
        <w:t xml:space="preserve"> </w:t>
      </w:r>
      <w:r>
        <w:t>National</w:t>
      </w:r>
      <w:r w:rsidR="000D50D7" w:rsidRPr="000D50D7">
        <w:t xml:space="preserve"> </w:t>
      </w:r>
      <w:r>
        <w:t>Grid</w:t>
      </w:r>
      <w:r w:rsidR="00D16C54">
        <w:t>,</w:t>
      </w:r>
    </w:p>
    <w:p w14:paraId="6C2DFCE3" w14:textId="77777777" w:rsidR="00283174" w:rsidRDefault="00283174" w:rsidP="00283174">
      <w:pPr>
        <w:pStyle w:val="DefPara"/>
      </w:pPr>
      <w:r>
        <w:t>together</w:t>
      </w:r>
      <w:r w:rsidR="000D50D7" w:rsidRPr="000D50D7">
        <w:t xml:space="preserve"> </w:t>
      </w:r>
      <w:r>
        <w:t>with</w:t>
      </w:r>
      <w:r w:rsidR="000D50D7" w:rsidRPr="000D50D7">
        <w:t xml:space="preserve"> </w:t>
      </w:r>
      <w:r>
        <w:t>any</w:t>
      </w:r>
      <w:r w:rsidR="000D50D7" w:rsidRPr="000D50D7">
        <w:t xml:space="preserve"> </w:t>
      </w:r>
      <w:r>
        <w:t>replacement</w:t>
      </w:r>
      <w:r w:rsidR="000D50D7" w:rsidRPr="000D50D7">
        <w:t xml:space="preserve"> </w:t>
      </w:r>
      <w:r>
        <w:t>apparatus</w:t>
      </w:r>
      <w:r w:rsidR="000D50D7" w:rsidRPr="000D50D7">
        <w:t xml:space="preserve"> </w:t>
      </w:r>
      <w:r>
        <w:t>and</w:t>
      </w:r>
      <w:r w:rsidR="000D50D7" w:rsidRPr="000D50D7">
        <w:t xml:space="preserve"> </w:t>
      </w:r>
      <w:r>
        <w:t>such</w:t>
      </w:r>
      <w:r w:rsidR="000D50D7" w:rsidRPr="000D50D7">
        <w:t xml:space="preserve"> </w:t>
      </w:r>
      <w:r>
        <w:t>other</w:t>
      </w:r>
      <w:r w:rsidR="000D50D7" w:rsidRPr="000D50D7">
        <w:t xml:space="preserve"> </w:t>
      </w:r>
      <w:r>
        <w:t>apparatus</w:t>
      </w:r>
      <w:r w:rsidR="000D50D7" w:rsidRPr="000D50D7">
        <w:t xml:space="preserve"> </w:t>
      </w:r>
      <w:r>
        <w:t>constructed</w:t>
      </w:r>
      <w:r w:rsidR="000D50D7" w:rsidRPr="000D50D7">
        <w:t xml:space="preserve"> </w:t>
      </w:r>
      <w:r>
        <w:t>pursuant</w:t>
      </w:r>
      <w:r w:rsidR="000D50D7" w:rsidRPr="000D50D7">
        <w:t xml:space="preserve"> </w:t>
      </w:r>
      <w:r>
        <w:t>to</w:t>
      </w:r>
      <w:r w:rsidR="000D50D7" w:rsidRPr="000D50D7">
        <w:t xml:space="preserve"> </w:t>
      </w:r>
      <w:r>
        <w:t>the</w:t>
      </w:r>
      <w:r w:rsidR="000D50D7" w:rsidRPr="000D50D7">
        <w:t xml:space="preserve"> </w:t>
      </w:r>
      <w:r>
        <w:t>Order</w:t>
      </w:r>
      <w:r w:rsidR="000D50D7" w:rsidRPr="000D50D7">
        <w:t xml:space="preserve"> </w:t>
      </w:r>
      <w:r>
        <w:t>that</w:t>
      </w:r>
      <w:r w:rsidR="000D50D7" w:rsidRPr="000D50D7">
        <w:t xml:space="preserve"> </w:t>
      </w:r>
      <w:r>
        <w:t>becomes</w:t>
      </w:r>
      <w:r w:rsidR="000D50D7" w:rsidRPr="000D50D7">
        <w:t xml:space="preserve"> </w:t>
      </w:r>
      <w:r>
        <w:t>operational</w:t>
      </w:r>
      <w:r w:rsidR="000D50D7" w:rsidRPr="000D50D7">
        <w:t xml:space="preserve"> </w:t>
      </w:r>
      <w:r>
        <w:t>apparatus</w:t>
      </w:r>
      <w:r w:rsidR="000D50D7" w:rsidRPr="000D50D7">
        <w:t xml:space="preserve"> </w:t>
      </w:r>
      <w:r>
        <w:t>of</w:t>
      </w:r>
      <w:r w:rsidR="000D50D7" w:rsidRPr="000D50D7">
        <w:t xml:space="preserve"> </w:t>
      </w:r>
      <w:r>
        <w:t>National</w:t>
      </w:r>
      <w:r w:rsidR="000D50D7" w:rsidRPr="000D50D7">
        <w:t xml:space="preserve"> </w:t>
      </w:r>
      <w:r>
        <w:t>Grid</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transmission,</w:t>
      </w:r>
      <w:r w:rsidR="000D50D7" w:rsidRPr="000D50D7">
        <w:t xml:space="preserve"> </w:t>
      </w:r>
      <w:r>
        <w:t>distribution</w:t>
      </w:r>
      <w:r w:rsidR="000D50D7" w:rsidRPr="000D50D7">
        <w:t xml:space="preserve"> </w:t>
      </w:r>
      <w:r>
        <w:t>and/or</w:t>
      </w:r>
      <w:r w:rsidR="000D50D7" w:rsidRPr="000D50D7">
        <w:t xml:space="preserve"> </w:t>
      </w:r>
      <w:r>
        <w:t>supply</w:t>
      </w:r>
      <w:r w:rsidR="000D50D7" w:rsidRPr="000D50D7">
        <w:t xml:space="preserve"> </w:t>
      </w:r>
      <w:r>
        <w:t>and</w:t>
      </w:r>
      <w:r w:rsidR="000D50D7" w:rsidRPr="000D50D7">
        <w:t xml:space="preserve"> </w:t>
      </w:r>
      <w:r>
        <w:t>includes</w:t>
      </w:r>
      <w:r w:rsidR="000D50D7" w:rsidRPr="000D50D7">
        <w:t xml:space="preserve"> </w:t>
      </w:r>
      <w:r>
        <w:t>any</w:t>
      </w:r>
      <w:r w:rsidR="000D50D7" w:rsidRPr="000D50D7">
        <w:t xml:space="preserve"> </w:t>
      </w:r>
      <w:r>
        <w:t>structure</w:t>
      </w:r>
      <w:r w:rsidR="000D50D7" w:rsidRPr="000D50D7">
        <w:t xml:space="preserve"> </w:t>
      </w:r>
      <w:r>
        <w:t>in</w:t>
      </w:r>
      <w:r w:rsidR="000D50D7" w:rsidRPr="000D50D7">
        <w:t xml:space="preserve"> </w:t>
      </w:r>
      <w:r>
        <w:t>which</w:t>
      </w:r>
      <w:r w:rsidR="000D50D7" w:rsidRPr="000D50D7">
        <w:t xml:space="preserve"> </w:t>
      </w:r>
      <w:r>
        <w:t>apparatus</w:t>
      </w:r>
      <w:r w:rsidR="000D50D7" w:rsidRPr="000D50D7">
        <w:t xml:space="preserve"> </w:t>
      </w:r>
      <w:r>
        <w:t>is</w:t>
      </w:r>
      <w:r w:rsidR="000D50D7" w:rsidRPr="000D50D7">
        <w:t xml:space="preserve"> </w:t>
      </w:r>
      <w:r>
        <w:t>or</w:t>
      </w:r>
      <w:r w:rsidR="000D50D7" w:rsidRPr="000D50D7">
        <w:t xml:space="preserve"> </w:t>
      </w:r>
      <w:r>
        <w:t>will</w:t>
      </w:r>
      <w:r w:rsidR="000D50D7" w:rsidRPr="000D50D7">
        <w:t xml:space="preserve"> </w:t>
      </w:r>
      <w:r>
        <w:t>be</w:t>
      </w:r>
      <w:r w:rsidR="000D50D7" w:rsidRPr="000D50D7">
        <w:t xml:space="preserve"> </w:t>
      </w:r>
      <w:r>
        <w:t>lodged</w:t>
      </w:r>
      <w:r w:rsidR="000D50D7" w:rsidRPr="000D50D7">
        <w:t xml:space="preserve"> </w:t>
      </w:r>
      <w:r>
        <w:t>or</w:t>
      </w:r>
      <w:r w:rsidR="000D50D7" w:rsidRPr="000D50D7">
        <w:t xml:space="preserve"> </w:t>
      </w:r>
      <w:r>
        <w:t>which</w:t>
      </w:r>
      <w:r w:rsidR="000D50D7" w:rsidRPr="000D50D7">
        <w:t xml:space="preserve"> </w:t>
      </w:r>
      <w:r>
        <w:t>gives</w:t>
      </w:r>
      <w:r w:rsidR="000D50D7" w:rsidRPr="000D50D7">
        <w:t xml:space="preserve"> </w:t>
      </w:r>
      <w:r>
        <w:t>or</w:t>
      </w:r>
      <w:r w:rsidR="000D50D7" w:rsidRPr="000D50D7">
        <w:t xml:space="preserve"> </w:t>
      </w:r>
      <w:r>
        <w:t>will</w:t>
      </w:r>
      <w:r w:rsidR="000D50D7" w:rsidRPr="000D50D7">
        <w:t xml:space="preserve"> </w:t>
      </w:r>
      <w:r>
        <w:t>give</w:t>
      </w:r>
      <w:r w:rsidR="000D50D7" w:rsidRPr="000D50D7">
        <w:t xml:space="preserve"> </w:t>
      </w:r>
      <w:r>
        <w:t>access</w:t>
      </w:r>
      <w:r w:rsidR="000D50D7" w:rsidRPr="000D50D7">
        <w:t xml:space="preserve"> </w:t>
      </w:r>
      <w:r>
        <w:t>to</w:t>
      </w:r>
      <w:r w:rsidR="000D50D7" w:rsidRPr="000D50D7">
        <w:t xml:space="preserve"> </w:t>
      </w:r>
      <w:r>
        <w:t>apparatus;</w:t>
      </w:r>
    </w:p>
    <w:p w14:paraId="3B4B7266" w14:textId="77777777" w:rsidR="00283174" w:rsidRDefault="00283174" w:rsidP="00283174">
      <w:pPr>
        <w:pStyle w:val="DefPara"/>
      </w:pPr>
      <w:r>
        <w:t>“authorised</w:t>
      </w:r>
      <w:r w:rsidR="000D50D7" w:rsidRPr="000D50D7">
        <w:t xml:space="preserve"> </w:t>
      </w:r>
      <w:r>
        <w:t>development”</w:t>
      </w:r>
      <w:r w:rsidR="000D50D7" w:rsidRPr="000D50D7">
        <w:t xml:space="preserve"> </w:t>
      </w:r>
      <w:r>
        <w:t>has</w:t>
      </w:r>
      <w:r w:rsidR="000D50D7" w:rsidRPr="000D50D7">
        <w:t xml:space="preserve"> </w:t>
      </w:r>
      <w:r>
        <w:t>the</w:t>
      </w:r>
      <w:r w:rsidR="000D50D7" w:rsidRPr="000D50D7">
        <w:t xml:space="preserve"> </w:t>
      </w:r>
      <w:r>
        <w:t>same</w:t>
      </w:r>
      <w:r w:rsidR="000D50D7" w:rsidRPr="000D50D7">
        <w:t xml:space="preserve"> </w:t>
      </w:r>
      <w:r>
        <w:t>meaning</w:t>
      </w:r>
      <w:r w:rsidR="000D50D7" w:rsidRPr="000D50D7">
        <w:t xml:space="preserve"> </w:t>
      </w:r>
      <w:r>
        <w:t>as</w:t>
      </w:r>
      <w:r w:rsidR="000D50D7" w:rsidRPr="000D50D7">
        <w:t xml:space="preserve"> </w:t>
      </w:r>
      <w:r>
        <w:t>in</w:t>
      </w:r>
      <w:r w:rsidR="000D50D7" w:rsidRPr="000D50D7">
        <w:t xml:space="preserve"> </w:t>
      </w:r>
      <w:r>
        <w:t>article</w:t>
      </w:r>
      <w:r w:rsidR="000D50D7" w:rsidRPr="000D50D7">
        <w:t xml:space="preserve"> </w:t>
      </w:r>
      <w:r>
        <w:fldChar w:fldCharType="begin"/>
      </w:r>
      <w:r>
        <w:instrText xml:space="preserve"> REF _Ref94616367 \r \h </w:instrText>
      </w:r>
      <w:r>
        <w:fldChar w:fldCharType="separate"/>
      </w:r>
      <w:r w:rsidR="000D50D7">
        <w:t>2</w:t>
      </w:r>
      <w:r>
        <w:fldChar w:fldCharType="end"/>
      </w:r>
      <w:r w:rsidR="000D50D7" w:rsidRPr="000D50D7">
        <w:t xml:space="preserve"> </w:t>
      </w:r>
      <w:r>
        <w:t>(interpretation)</w:t>
      </w:r>
      <w:r w:rsidR="000D50D7" w:rsidRPr="000D50D7">
        <w:t xml:space="preserve"> </w:t>
      </w:r>
      <w:r>
        <w:t>of</w:t>
      </w:r>
      <w:r w:rsidR="000D50D7" w:rsidRPr="000D50D7">
        <w:t xml:space="preserve"> </w:t>
      </w:r>
      <w:r>
        <w:t>this</w:t>
      </w:r>
      <w:r w:rsidR="000D50D7" w:rsidRPr="000D50D7">
        <w:t xml:space="preserve"> </w:t>
      </w:r>
      <w:r>
        <w:t>Order</w:t>
      </w:r>
      <w:r w:rsidR="000D50D7" w:rsidRPr="000D50D7">
        <w:t xml:space="preserve"> </w:t>
      </w:r>
      <w:r>
        <w:t>and</w:t>
      </w:r>
      <w:r w:rsidR="000D50D7" w:rsidRPr="000D50D7">
        <w:t xml:space="preserve"> </w:t>
      </w:r>
      <w:r>
        <w:t>includes</w:t>
      </w:r>
      <w:r w:rsidR="000D50D7" w:rsidRPr="000D50D7">
        <w:t xml:space="preserve"> </w:t>
      </w:r>
      <w:r>
        <w:t>any</w:t>
      </w:r>
      <w:r w:rsidR="000D50D7" w:rsidRPr="000D50D7">
        <w:t xml:space="preserve"> </w:t>
      </w:r>
      <w:r>
        <w:t>associated</w:t>
      </w:r>
      <w:r w:rsidR="000D50D7" w:rsidRPr="000D50D7">
        <w:t xml:space="preserve"> </w:t>
      </w:r>
      <w:r>
        <w:t>development</w:t>
      </w:r>
      <w:r w:rsidR="000D50D7" w:rsidRPr="000D50D7">
        <w:t xml:space="preserve"> </w:t>
      </w:r>
      <w:r>
        <w:t>authorised</w:t>
      </w:r>
      <w:r w:rsidR="000D50D7" w:rsidRPr="000D50D7">
        <w:t xml:space="preserve"> </w:t>
      </w:r>
      <w:r>
        <w:t>by</w:t>
      </w:r>
      <w:r w:rsidR="000D50D7" w:rsidRPr="000D50D7">
        <w:t xml:space="preserve"> </w:t>
      </w:r>
      <w:r>
        <w:t>the</w:t>
      </w:r>
      <w:r w:rsidR="000D50D7" w:rsidRPr="000D50D7">
        <w:t xml:space="preserve"> </w:t>
      </w:r>
      <w:r>
        <w:t>Order</w:t>
      </w:r>
      <w:r w:rsidR="000D50D7" w:rsidRPr="000D50D7">
        <w:t xml:space="preserve"> </w:t>
      </w:r>
      <w:r>
        <w:t>and</w:t>
      </w:r>
      <w:r w:rsidR="000D50D7" w:rsidRPr="000D50D7">
        <w:t xml:space="preserve"> </w:t>
      </w:r>
      <w:r>
        <w:t>(unless</w:t>
      </w:r>
      <w:r w:rsidR="000D50D7" w:rsidRPr="000D50D7">
        <w:t xml:space="preserve"> </w:t>
      </w:r>
      <w:r>
        <w:t>otherwise</w:t>
      </w:r>
      <w:r w:rsidR="000D50D7" w:rsidRPr="000D50D7">
        <w:t xml:space="preserve"> </w:t>
      </w:r>
      <w:r>
        <w:t>specified)</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includes</w:t>
      </w:r>
      <w:r w:rsidR="000D50D7" w:rsidRPr="000D50D7">
        <w:t xml:space="preserve"> </w:t>
      </w:r>
      <w:r>
        <w:t>the</w:t>
      </w:r>
      <w:r w:rsidR="000D50D7" w:rsidRPr="000D50D7">
        <w:t xml:space="preserve"> </w:t>
      </w:r>
      <w:r>
        <w:t>use</w:t>
      </w:r>
      <w:r w:rsidR="000D50D7" w:rsidRPr="000D50D7">
        <w:t xml:space="preserve"> </w:t>
      </w:r>
      <w:r>
        <w:t>and</w:t>
      </w:r>
      <w:r w:rsidR="000D50D7" w:rsidRPr="000D50D7">
        <w:t xml:space="preserve"> </w:t>
      </w:r>
      <w:r>
        <w:t>maintenance</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w:t>
      </w:r>
      <w:bookmarkStart w:id="1315" w:name="TOC01_02_2022_15_14_24_1238"/>
      <w:bookmarkStart w:id="1316" w:name="TOC02_02_2022_13_02_49_1218"/>
      <w:bookmarkEnd w:id="1315"/>
      <w:bookmarkEnd w:id="1316"/>
      <w:r>
        <w:t>ment</w:t>
      </w:r>
      <w:r w:rsidR="000D50D7" w:rsidRPr="000D50D7">
        <w:t xml:space="preserve"> </w:t>
      </w:r>
      <w:r>
        <w:t>and</w:t>
      </w:r>
      <w:r w:rsidR="000D50D7" w:rsidRPr="000D50D7">
        <w:t xml:space="preserve"> </w:t>
      </w:r>
      <w:r>
        <w:t>construction</w:t>
      </w:r>
      <w:r w:rsidR="000D50D7" w:rsidRPr="000D50D7">
        <w:t xml:space="preserve"> </w:t>
      </w:r>
      <w:r>
        <w:t>of</w:t>
      </w:r>
      <w:r w:rsidR="000D50D7" w:rsidRPr="000D50D7">
        <w:t xml:space="preserve"> </w:t>
      </w:r>
      <w:r>
        <w:t>any</w:t>
      </w:r>
      <w:r w:rsidR="000D50D7" w:rsidRPr="000D50D7">
        <w:t xml:space="preserve"> </w:t>
      </w:r>
      <w:r>
        <w:t>works</w:t>
      </w:r>
      <w:r w:rsidR="000D50D7" w:rsidRPr="000D50D7">
        <w:t xml:space="preserve"> </w:t>
      </w:r>
      <w:r>
        <w:t>authorised</w:t>
      </w:r>
      <w:r w:rsidR="000D50D7" w:rsidRPr="000D50D7">
        <w:t xml:space="preserve"> </w:t>
      </w:r>
      <w:r>
        <w:t>by</w:t>
      </w:r>
      <w:r w:rsidR="000D50D7" w:rsidRPr="000D50D7">
        <w:t xml:space="preserve"> </w:t>
      </w:r>
      <w:r>
        <w:t>this</w:t>
      </w:r>
      <w:r w:rsidR="000D50D7" w:rsidRPr="000D50D7">
        <w:t xml:space="preserve"> </w:t>
      </w:r>
      <w:r>
        <w:t>Schedule;</w:t>
      </w:r>
    </w:p>
    <w:p w14:paraId="5870761D" w14:textId="77777777" w:rsidR="00283174" w:rsidRDefault="00283174" w:rsidP="00283174">
      <w:pPr>
        <w:pStyle w:val="DefPara"/>
      </w:pPr>
      <w:r>
        <w:t>“commence”</w:t>
      </w:r>
      <w:r w:rsidR="000D50D7" w:rsidRPr="000D50D7">
        <w:t xml:space="preserve"> </w:t>
      </w:r>
      <w:r>
        <w:t>and</w:t>
      </w:r>
      <w:r w:rsidR="000D50D7" w:rsidRPr="000D50D7">
        <w:t xml:space="preserve"> </w:t>
      </w:r>
      <w:r>
        <w:t>“commencement”</w:t>
      </w:r>
      <w:r w:rsidR="000D50D7" w:rsidRPr="000D50D7">
        <w:t xml:space="preserve"> </w:t>
      </w:r>
      <w:r>
        <w:t>has</w:t>
      </w:r>
      <w:r w:rsidR="000D50D7" w:rsidRPr="000D50D7">
        <w:t xml:space="preserve"> </w:t>
      </w:r>
      <w:r>
        <w:t>the</w:t>
      </w:r>
      <w:r w:rsidR="000D50D7" w:rsidRPr="000D50D7">
        <w:t xml:space="preserve"> </w:t>
      </w:r>
      <w:r>
        <w:t>same</w:t>
      </w:r>
      <w:r w:rsidR="000D50D7" w:rsidRPr="000D50D7">
        <w:t xml:space="preserve"> </w:t>
      </w:r>
      <w:r>
        <w:t>meaning</w:t>
      </w:r>
      <w:r w:rsidR="000D50D7" w:rsidRPr="000D50D7">
        <w:t xml:space="preserve"> </w:t>
      </w:r>
      <w:r>
        <w:t>as</w:t>
      </w:r>
      <w:r w:rsidR="000D50D7" w:rsidRPr="000D50D7">
        <w:t xml:space="preserve"> </w:t>
      </w:r>
      <w:r>
        <w:t>in</w:t>
      </w:r>
      <w:r w:rsidR="000D50D7" w:rsidRPr="000D50D7">
        <w:t xml:space="preserve"> </w:t>
      </w:r>
      <w:r>
        <w:t>article</w:t>
      </w:r>
      <w:r w:rsidR="000D50D7" w:rsidRPr="000D50D7">
        <w:t xml:space="preserve"> </w:t>
      </w:r>
      <w:r>
        <w:fldChar w:fldCharType="begin"/>
      </w:r>
      <w:r>
        <w:instrText xml:space="preserve"> REF _Ref94616367 \r \h </w:instrText>
      </w:r>
      <w:r>
        <w:fldChar w:fldCharType="separate"/>
      </w:r>
      <w:r w:rsidR="000D50D7">
        <w:t>2</w:t>
      </w:r>
      <w:r>
        <w:fldChar w:fldCharType="end"/>
      </w:r>
      <w:r w:rsidR="000D50D7" w:rsidRPr="000D50D7">
        <w:t xml:space="preserve"> </w:t>
      </w:r>
      <w:r>
        <w:t>(interpretation)</w:t>
      </w:r>
      <w:r w:rsidR="000D50D7" w:rsidRPr="000D50D7">
        <w:t xml:space="preserve"> </w:t>
      </w:r>
      <w:r>
        <w:t>of</w:t>
      </w:r>
      <w:r w:rsidR="000D50D7" w:rsidRPr="000D50D7">
        <w:t xml:space="preserve"> </w:t>
      </w:r>
      <w:r>
        <w:t>this</w:t>
      </w:r>
      <w:r w:rsidR="000D50D7" w:rsidRPr="000D50D7">
        <w:t xml:space="preserve"> </w:t>
      </w:r>
      <w:r>
        <w:t>Order</w:t>
      </w:r>
      <w:r w:rsidR="000D50D7" w:rsidRPr="000D50D7">
        <w:t xml:space="preserve"> </w:t>
      </w:r>
      <w:r>
        <w:t>and</w:t>
      </w:r>
      <w:r w:rsidR="000D50D7" w:rsidRPr="000D50D7">
        <w:t xml:space="preserve"> </w:t>
      </w:r>
      <w:r>
        <w:t>commencement</w:t>
      </w:r>
      <w:r w:rsidR="000D50D7" w:rsidRPr="000D50D7">
        <w:t xml:space="preserve"> </w:t>
      </w:r>
      <w:r>
        <w:t>is</w:t>
      </w:r>
      <w:r w:rsidR="000D50D7" w:rsidRPr="000D50D7">
        <w:t xml:space="preserve"> </w:t>
      </w:r>
      <w:r>
        <w:t>construed</w:t>
      </w:r>
      <w:r w:rsidR="000D50D7" w:rsidRPr="000D50D7">
        <w:t xml:space="preserve"> </w:t>
      </w:r>
      <w:r>
        <w:t>to</w:t>
      </w:r>
      <w:r w:rsidR="000D50D7" w:rsidRPr="000D50D7">
        <w:t xml:space="preserve"> </w:t>
      </w:r>
      <w:r>
        <w:t>have</w:t>
      </w:r>
      <w:r w:rsidR="000D50D7" w:rsidRPr="000D50D7">
        <w:t xml:space="preserve"> </w:t>
      </w:r>
      <w:r>
        <w:t>the</w:t>
      </w:r>
      <w:r w:rsidR="000D50D7" w:rsidRPr="000D50D7">
        <w:t xml:space="preserve"> </w:t>
      </w:r>
      <w:r>
        <w:t>same</w:t>
      </w:r>
      <w:r w:rsidR="000D50D7" w:rsidRPr="000D50D7">
        <w:t xml:space="preserve"> </w:t>
      </w:r>
      <w:r>
        <w:t>meaning</w:t>
      </w:r>
      <w:r w:rsidR="000D50D7" w:rsidRPr="000D50D7">
        <w:t xml:space="preserve"> </w:t>
      </w:r>
      <w:r>
        <w:t>save</w:t>
      </w:r>
      <w:r w:rsidR="000D50D7" w:rsidRPr="000D50D7">
        <w:t xml:space="preserve"> </w:t>
      </w:r>
      <w:r>
        <w:t>that</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only</w:t>
      </w:r>
      <w:r w:rsidR="000D50D7" w:rsidRPr="000D50D7">
        <w:t xml:space="preserve"> </w:t>
      </w:r>
      <w:r>
        <w:t>the</w:t>
      </w:r>
      <w:r w:rsidR="000D50D7" w:rsidRPr="000D50D7">
        <w:t xml:space="preserve"> </w:t>
      </w:r>
      <w:r>
        <w:t>term</w:t>
      </w:r>
      <w:r w:rsidR="000D50D7" w:rsidRPr="000D50D7">
        <w:t xml:space="preserve"> </w:t>
      </w:r>
      <w:r>
        <w:t>commence</w:t>
      </w:r>
      <w:r w:rsidR="000D50D7" w:rsidRPr="000D50D7">
        <w:t xml:space="preserve"> </w:t>
      </w:r>
      <w:r>
        <w:t>and</w:t>
      </w:r>
      <w:r w:rsidR="000D50D7" w:rsidRPr="000D50D7">
        <w:t xml:space="preserve"> </w:t>
      </w:r>
      <w:r>
        <w:t>commencement</w:t>
      </w:r>
      <w:r w:rsidR="000D50D7" w:rsidRPr="000D50D7">
        <w:t xml:space="preserve"> </w:t>
      </w:r>
      <w:r>
        <w:t>includes</w:t>
      </w:r>
      <w:r w:rsidR="000D50D7" w:rsidRPr="000D50D7">
        <w:t xml:space="preserve"> </w:t>
      </w:r>
      <w:r>
        <w:t>any</w:t>
      </w:r>
      <w:r w:rsidR="000D50D7" w:rsidRPr="000D50D7">
        <w:t xml:space="preserve"> </w:t>
      </w:r>
      <w:r>
        <w:t>below</w:t>
      </w:r>
      <w:r w:rsidR="000D50D7" w:rsidRPr="000D50D7">
        <w:t xml:space="preserve"> </w:t>
      </w:r>
      <w:r>
        <w:t>ground</w:t>
      </w:r>
      <w:r w:rsidR="000D50D7" w:rsidRPr="000D50D7">
        <w:t xml:space="preserve"> </w:t>
      </w:r>
      <w:r>
        <w:t>surveys,</w:t>
      </w:r>
      <w:r w:rsidR="000D50D7" w:rsidRPr="000D50D7">
        <w:t xml:space="preserve"> </w:t>
      </w:r>
      <w:r>
        <w:t>monitoring,</w:t>
      </w:r>
      <w:r w:rsidR="000D50D7" w:rsidRPr="000D50D7">
        <w:t xml:space="preserve"> </w:t>
      </w:r>
      <w:r>
        <w:t>ground</w:t>
      </w:r>
      <w:r w:rsidR="000D50D7" w:rsidRPr="000D50D7">
        <w:t xml:space="preserve"> </w:t>
      </w:r>
      <w:r>
        <w:t>work</w:t>
      </w:r>
      <w:r w:rsidR="000D50D7" w:rsidRPr="000D50D7">
        <w:t xml:space="preserve"> </w:t>
      </w:r>
      <w:r>
        <w:t>operations</w:t>
      </w:r>
      <w:r w:rsidR="000D50D7" w:rsidRPr="000D50D7">
        <w:t xml:space="preserve"> </w:t>
      </w:r>
      <w:r>
        <w:t>or</w:t>
      </w:r>
      <w:r w:rsidR="000D50D7" w:rsidRPr="000D50D7">
        <w:t xml:space="preserve"> </w:t>
      </w:r>
      <w:r>
        <w:t>the</w:t>
      </w:r>
      <w:r w:rsidR="000D50D7" w:rsidRPr="000D50D7">
        <w:t xml:space="preserve"> </w:t>
      </w:r>
      <w:r>
        <w:t>receipt</w:t>
      </w:r>
      <w:r w:rsidR="000D50D7" w:rsidRPr="000D50D7">
        <w:t xml:space="preserve"> </w:t>
      </w:r>
      <w:r>
        <w:t>and</w:t>
      </w:r>
      <w:r w:rsidR="000D50D7" w:rsidRPr="000D50D7">
        <w:t xml:space="preserve"> </w:t>
      </w:r>
      <w:r>
        <w:t>erection</w:t>
      </w:r>
      <w:r w:rsidR="000D50D7" w:rsidRPr="000D50D7">
        <w:t xml:space="preserve"> </w:t>
      </w:r>
      <w:r>
        <w:t>of</w:t>
      </w:r>
      <w:r w:rsidR="000D50D7" w:rsidRPr="000D50D7">
        <w:t xml:space="preserve"> </w:t>
      </w:r>
      <w:r>
        <w:t>construction</w:t>
      </w:r>
      <w:r w:rsidR="000D50D7" w:rsidRPr="000D50D7">
        <w:t xml:space="preserve"> </w:t>
      </w:r>
      <w:r>
        <w:t>plant</w:t>
      </w:r>
      <w:r w:rsidR="000D50D7" w:rsidRPr="000D50D7">
        <w:t xml:space="preserve"> </w:t>
      </w:r>
      <w:r>
        <w:t>and</w:t>
      </w:r>
      <w:r w:rsidR="000D50D7" w:rsidRPr="000D50D7">
        <w:t xml:space="preserve"> </w:t>
      </w:r>
      <w:r>
        <w:t>equipment</w:t>
      </w:r>
      <w:r w:rsidR="000D50D7" w:rsidRPr="000D50D7">
        <w:t xml:space="preserve"> </w:t>
      </w:r>
      <w:r>
        <w:t>within</w:t>
      </w:r>
      <w:r w:rsidR="000D50D7" w:rsidRPr="000D50D7">
        <w:t xml:space="preserve"> </w:t>
      </w:r>
      <w:r>
        <w:t>15</w:t>
      </w:r>
      <w:r w:rsidR="000D50D7" w:rsidRPr="000D50D7">
        <w:t xml:space="preserve"> </w:t>
      </w:r>
      <w:r>
        <w:t>metres</w:t>
      </w:r>
      <w:r w:rsidR="000D50D7" w:rsidRPr="000D50D7">
        <w:t xml:space="preserve"> </w:t>
      </w:r>
      <w:r>
        <w:t>of</w:t>
      </w:r>
      <w:r w:rsidR="000D50D7" w:rsidRPr="000D50D7">
        <w:t xml:space="preserve"> </w:t>
      </w:r>
      <w:r>
        <w:t>any</w:t>
      </w:r>
      <w:r w:rsidR="000D50D7" w:rsidRPr="000D50D7">
        <w:t xml:space="preserve"> </w:t>
      </w:r>
      <w:r>
        <w:t>apparatus;</w:t>
      </w:r>
    </w:p>
    <w:p w14:paraId="6D70262D" w14:textId="77777777" w:rsidR="00283174" w:rsidRDefault="00283174" w:rsidP="00283174">
      <w:pPr>
        <w:pStyle w:val="DefPara"/>
      </w:pPr>
      <w:r>
        <w:t>“deed</w:t>
      </w:r>
      <w:r w:rsidR="000D50D7" w:rsidRPr="000D50D7">
        <w:t xml:space="preserve"> </w:t>
      </w:r>
      <w:r>
        <w:t>of</w:t>
      </w:r>
      <w:r w:rsidR="000D50D7" w:rsidRPr="000D50D7">
        <w:t xml:space="preserve"> </w:t>
      </w:r>
      <w:r>
        <w:t>consent”</w:t>
      </w:r>
      <w:r w:rsidR="000D50D7" w:rsidRPr="000D50D7">
        <w:t xml:space="preserve"> </w:t>
      </w:r>
      <w:r>
        <w:t>means</w:t>
      </w:r>
      <w:r w:rsidR="000D50D7" w:rsidRPr="000D50D7">
        <w:t xml:space="preserve"> </w:t>
      </w:r>
      <w:r>
        <w:t>a</w:t>
      </w:r>
      <w:r w:rsidR="000D50D7" w:rsidRPr="000D50D7">
        <w:t xml:space="preserve"> </w:t>
      </w:r>
      <w:r>
        <w:t>deed</w:t>
      </w:r>
      <w:r w:rsidR="000D50D7" w:rsidRPr="000D50D7">
        <w:t xml:space="preserve"> </w:t>
      </w:r>
      <w:r>
        <w:t>of</w:t>
      </w:r>
      <w:r w:rsidR="000D50D7" w:rsidRPr="000D50D7">
        <w:t xml:space="preserve"> </w:t>
      </w:r>
      <w:r>
        <w:t>consent,</w:t>
      </w:r>
      <w:r w:rsidR="000D50D7" w:rsidRPr="000D50D7">
        <w:t xml:space="preserve"> </w:t>
      </w:r>
      <w:r>
        <w:t>crossing</w:t>
      </w:r>
      <w:r w:rsidR="000D50D7" w:rsidRPr="000D50D7">
        <w:t xml:space="preserve"> </w:t>
      </w:r>
      <w:r>
        <w:t>agreement,</w:t>
      </w:r>
      <w:r w:rsidR="000D50D7" w:rsidRPr="000D50D7">
        <w:t xml:space="preserve"> </w:t>
      </w:r>
      <w:r>
        <w:t>deed</w:t>
      </w:r>
      <w:r w:rsidR="000D50D7" w:rsidRPr="000D50D7">
        <w:t xml:space="preserve"> </w:t>
      </w:r>
      <w:r>
        <w:t>of</w:t>
      </w:r>
      <w:r w:rsidR="000D50D7" w:rsidRPr="000D50D7">
        <w:t xml:space="preserve"> </w:t>
      </w:r>
      <w:r>
        <w:t>variation</w:t>
      </w:r>
      <w:r w:rsidR="000D50D7" w:rsidRPr="000D50D7">
        <w:t xml:space="preserve"> </w:t>
      </w:r>
      <w:r>
        <w:t>or</w:t>
      </w:r>
      <w:r w:rsidR="000D50D7" w:rsidRPr="000D50D7">
        <w:t xml:space="preserve"> </w:t>
      </w:r>
      <w:r>
        <w:t>new</w:t>
      </w:r>
      <w:r w:rsidR="000D50D7" w:rsidRPr="000D50D7">
        <w:t xml:space="preserve"> </w:t>
      </w:r>
      <w:r>
        <w:t>deed</w:t>
      </w:r>
      <w:r w:rsidR="000D50D7" w:rsidRPr="000D50D7">
        <w:t xml:space="preserve"> </w:t>
      </w:r>
      <w:r>
        <w:t>of</w:t>
      </w:r>
      <w:r w:rsidR="000D50D7" w:rsidRPr="000D50D7">
        <w:t xml:space="preserve"> </w:t>
      </w:r>
      <w:r>
        <w:t>grant</w:t>
      </w:r>
      <w:r w:rsidR="000D50D7" w:rsidRPr="000D50D7">
        <w:t xml:space="preserve"> </w:t>
      </w:r>
      <w:r>
        <w:t>agreed</w:t>
      </w:r>
      <w:r w:rsidR="000D50D7" w:rsidRPr="000D50D7">
        <w:t xml:space="preserve"> </w:t>
      </w:r>
      <w:r>
        <w:t>between</w:t>
      </w:r>
      <w:r w:rsidR="000D50D7" w:rsidRPr="000D50D7">
        <w:t xml:space="preserve"> </w:t>
      </w:r>
      <w:r>
        <w:t>the</w:t>
      </w:r>
      <w:r w:rsidR="000D50D7" w:rsidRPr="000D50D7">
        <w:t xml:space="preserve"> </w:t>
      </w:r>
      <w:r>
        <w:t>parties</w:t>
      </w:r>
      <w:r w:rsidR="000D50D7" w:rsidRPr="000D50D7">
        <w:t xml:space="preserve"> </w:t>
      </w:r>
      <w:r>
        <w:t>acting</w:t>
      </w:r>
      <w:r w:rsidR="000D50D7" w:rsidRPr="000D50D7">
        <w:t xml:space="preserve"> </w:t>
      </w:r>
      <w:r>
        <w:t>reasonably</w:t>
      </w:r>
      <w:r w:rsidR="000D50D7" w:rsidRPr="000D50D7">
        <w:t xml:space="preserve"> </w:t>
      </w:r>
      <w:r>
        <w:t>in</w:t>
      </w:r>
      <w:r w:rsidR="000D50D7" w:rsidRPr="000D50D7">
        <w:t xml:space="preserve"> </w:t>
      </w:r>
      <w:r>
        <w:t>order</w:t>
      </w:r>
      <w:r w:rsidR="000D50D7" w:rsidRPr="000D50D7">
        <w:t xml:space="preserve"> </w:t>
      </w:r>
      <w:r>
        <w:t>to</w:t>
      </w:r>
      <w:r w:rsidR="000D50D7" w:rsidRPr="000D50D7">
        <w:t xml:space="preserve"> </w:t>
      </w:r>
      <w:r>
        <w:t>vary</w:t>
      </w:r>
      <w:r w:rsidR="000D50D7" w:rsidRPr="000D50D7">
        <w:t xml:space="preserve"> </w:t>
      </w:r>
      <w:r>
        <w:t>and/or</w:t>
      </w:r>
      <w:r w:rsidR="000D50D7" w:rsidRPr="000D50D7">
        <w:t xml:space="preserve"> </w:t>
      </w:r>
      <w:r>
        <w:t>replace</w:t>
      </w:r>
      <w:r w:rsidR="000D50D7" w:rsidRPr="000D50D7">
        <w:t xml:space="preserve"> </w:t>
      </w:r>
      <w:r>
        <w:t>existing</w:t>
      </w:r>
      <w:r w:rsidR="000D50D7" w:rsidRPr="000D50D7">
        <w:t xml:space="preserve"> </w:t>
      </w:r>
      <w:r>
        <w:t>easements,</w:t>
      </w:r>
      <w:r w:rsidR="000D50D7" w:rsidRPr="000D50D7">
        <w:t xml:space="preserve"> </w:t>
      </w:r>
      <w:r>
        <w:t>agreements,</w:t>
      </w:r>
      <w:r w:rsidR="000D50D7" w:rsidRPr="000D50D7">
        <w:t xml:space="preserve"> </w:t>
      </w:r>
      <w:r>
        <w:t>enactments</w:t>
      </w:r>
      <w:r w:rsidR="000D50D7" w:rsidRPr="000D50D7">
        <w:t xml:space="preserve"> </w:t>
      </w:r>
      <w:r>
        <w:t>and</w:t>
      </w:r>
      <w:r w:rsidR="000D50D7" w:rsidRPr="000D50D7">
        <w:t xml:space="preserve"> </w:t>
      </w:r>
      <w:r>
        <w:t>other</w:t>
      </w:r>
      <w:r w:rsidR="000D50D7" w:rsidRPr="000D50D7">
        <w:t xml:space="preserve"> </w:t>
      </w:r>
      <w:r>
        <w:t>such</w:t>
      </w:r>
      <w:r w:rsidR="000D50D7" w:rsidRPr="000D50D7">
        <w:t xml:space="preserve"> </w:t>
      </w:r>
      <w:r>
        <w:t>interests</w:t>
      </w:r>
      <w:r w:rsidR="000D50D7" w:rsidRPr="000D50D7">
        <w:t xml:space="preserve"> </w:t>
      </w:r>
      <w:r>
        <w:t>so</w:t>
      </w:r>
      <w:r w:rsidR="000D50D7" w:rsidRPr="000D50D7">
        <w:t xml:space="preserve"> </w:t>
      </w:r>
      <w:r>
        <w:t>as</w:t>
      </w:r>
      <w:r w:rsidR="000D50D7" w:rsidRPr="000D50D7">
        <w:t xml:space="preserve"> </w:t>
      </w:r>
      <w:r>
        <w:t>to</w:t>
      </w:r>
      <w:r w:rsidR="000D50D7" w:rsidRPr="000D50D7">
        <w:t xml:space="preserve"> </w:t>
      </w:r>
      <w:r>
        <w:t>secure</w:t>
      </w:r>
      <w:r w:rsidR="000D50D7" w:rsidRPr="000D50D7">
        <w:t xml:space="preserve"> </w:t>
      </w:r>
      <w:r>
        <w:t>land</w:t>
      </w:r>
      <w:r w:rsidR="000D50D7" w:rsidRPr="000D50D7">
        <w:t xml:space="preserve"> </w:t>
      </w:r>
      <w:r>
        <w:t>rights</w:t>
      </w:r>
      <w:r w:rsidR="000D50D7" w:rsidRPr="000D50D7">
        <w:t xml:space="preserve"> </w:t>
      </w:r>
      <w:r>
        <w:t>and</w:t>
      </w:r>
      <w:r w:rsidR="000D50D7" w:rsidRPr="000D50D7">
        <w:t xml:space="preserve"> </w:t>
      </w:r>
      <w:r>
        <w:t>interests</w:t>
      </w:r>
      <w:r w:rsidR="000D50D7" w:rsidRPr="000D50D7">
        <w:t xml:space="preserve"> </w:t>
      </w:r>
      <w:r>
        <w:t>as</w:t>
      </w:r>
      <w:r w:rsidR="000D50D7" w:rsidRPr="000D50D7">
        <w:t xml:space="preserve"> </w:t>
      </w:r>
      <w:r>
        <w:t>are</w:t>
      </w:r>
      <w:r w:rsidR="000D50D7" w:rsidRPr="000D50D7">
        <w:t xml:space="preserve"> </w:t>
      </w:r>
      <w:r>
        <w:t>necessary</w:t>
      </w:r>
      <w:r w:rsidR="000D50D7" w:rsidRPr="000D50D7">
        <w:t xml:space="preserve"> </w:t>
      </w:r>
      <w:r>
        <w:t>to</w:t>
      </w:r>
      <w:r w:rsidR="000D50D7" w:rsidRPr="000D50D7">
        <w:t xml:space="preserve"> </w:t>
      </w:r>
      <w:r>
        <w:t>carry</w:t>
      </w:r>
      <w:r w:rsidR="000D50D7" w:rsidRPr="000D50D7">
        <w:t xml:space="preserve"> </w:t>
      </w:r>
      <w:r>
        <w:t>out,</w:t>
      </w:r>
      <w:r w:rsidR="000D50D7" w:rsidRPr="000D50D7">
        <w:t xml:space="preserve"> </w:t>
      </w:r>
      <w:r>
        <w:t>maintain,</w:t>
      </w:r>
      <w:r w:rsidR="000D50D7" w:rsidRPr="000D50D7">
        <w:t xml:space="preserve"> </w:t>
      </w:r>
      <w:r>
        <w:t>operate</w:t>
      </w:r>
      <w:r w:rsidR="000D50D7" w:rsidRPr="000D50D7">
        <w:t xml:space="preserve"> </w:t>
      </w:r>
      <w:r>
        <w:t>and</w:t>
      </w:r>
      <w:r w:rsidR="000D50D7" w:rsidRPr="000D50D7">
        <w:t xml:space="preserve"> </w:t>
      </w:r>
      <w:r>
        <w:t>use</w:t>
      </w:r>
      <w:r w:rsidR="000D50D7" w:rsidRPr="000D50D7">
        <w:t xml:space="preserve"> </w:t>
      </w:r>
      <w:r>
        <w:t>the</w:t>
      </w:r>
      <w:r w:rsidR="000D50D7" w:rsidRPr="000D50D7">
        <w:t xml:space="preserve"> </w:t>
      </w:r>
      <w:r>
        <w:t>apparatus</w:t>
      </w:r>
      <w:r w:rsidR="000D50D7" w:rsidRPr="000D50D7">
        <w:t xml:space="preserve"> </w:t>
      </w:r>
      <w:r>
        <w:t>in</w:t>
      </w:r>
      <w:r w:rsidR="000D50D7" w:rsidRPr="000D50D7">
        <w:t xml:space="preserve"> </w:t>
      </w:r>
      <w:r>
        <w:t>a</w:t>
      </w:r>
      <w:r w:rsidR="000D50D7" w:rsidRPr="000D50D7">
        <w:t xml:space="preserve"> </w:t>
      </w:r>
      <w:r>
        <w:t>manner</w:t>
      </w:r>
      <w:r w:rsidR="000D50D7" w:rsidRPr="000D50D7">
        <w:t xml:space="preserve"> </w:t>
      </w:r>
      <w:r>
        <w:t>consistent</w:t>
      </w:r>
      <w:r w:rsidR="000D50D7" w:rsidRPr="000D50D7">
        <w:t xml:space="preserve"> </w:t>
      </w:r>
      <w:r>
        <w:t>with</w:t>
      </w:r>
      <w:r w:rsidR="000D50D7" w:rsidRPr="000D50D7">
        <w:t xml:space="preserve"> </w:t>
      </w:r>
      <w:r>
        <w:t>the</w:t>
      </w:r>
      <w:r w:rsidR="000D50D7" w:rsidRPr="000D50D7">
        <w:t xml:space="preserve"> </w:t>
      </w:r>
      <w:r>
        <w:t>terms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p>
    <w:p w14:paraId="02757EEB" w14:textId="77777777" w:rsidR="00283174" w:rsidRDefault="00283174" w:rsidP="00283174">
      <w:pPr>
        <w:pStyle w:val="DefPara"/>
      </w:pPr>
      <w:r>
        <w:t>“functions”</w:t>
      </w:r>
      <w:r w:rsidR="000D50D7" w:rsidRPr="000D50D7">
        <w:t xml:space="preserve"> </w:t>
      </w:r>
      <w:r>
        <w:t>includes</w:t>
      </w:r>
      <w:r w:rsidR="000D50D7" w:rsidRPr="000D50D7">
        <w:t xml:space="preserve"> </w:t>
      </w:r>
      <w:r>
        <w:t>powers</w:t>
      </w:r>
      <w:r w:rsidR="000D50D7" w:rsidRPr="000D50D7">
        <w:t xml:space="preserve"> </w:t>
      </w:r>
      <w:r>
        <w:t>and</w:t>
      </w:r>
      <w:r w:rsidR="000D50D7" w:rsidRPr="000D50D7">
        <w:t xml:space="preserve"> </w:t>
      </w:r>
      <w:r>
        <w:t>duties;</w:t>
      </w:r>
    </w:p>
    <w:p w14:paraId="7092A681" w14:textId="77777777" w:rsidR="00283174" w:rsidRDefault="00283174" w:rsidP="00283174">
      <w:pPr>
        <w:pStyle w:val="DefPara"/>
      </w:pPr>
      <w:r>
        <w:lastRenderedPageBreak/>
        <w:t>“ground</w:t>
      </w:r>
      <w:r w:rsidR="000D50D7" w:rsidRPr="000D50D7">
        <w:t xml:space="preserve"> </w:t>
      </w:r>
      <w:r>
        <w:t>mitigation</w:t>
      </w:r>
      <w:r w:rsidR="000D50D7" w:rsidRPr="000D50D7">
        <w:t xml:space="preserve"> </w:t>
      </w:r>
      <w:r>
        <w:t>scheme”</w:t>
      </w:r>
      <w:r w:rsidR="000D50D7" w:rsidRPr="000D50D7">
        <w:t xml:space="preserve"> </w:t>
      </w:r>
      <w:r>
        <w:t>means</w:t>
      </w:r>
      <w:r w:rsidR="000D50D7" w:rsidRPr="000D50D7">
        <w:t xml:space="preserve"> </w:t>
      </w:r>
      <w:r>
        <w:t>a</w:t>
      </w:r>
      <w:r w:rsidR="000D50D7" w:rsidRPr="000D50D7">
        <w:t xml:space="preserve"> </w:t>
      </w:r>
      <w:r>
        <w:t>scheme</w:t>
      </w:r>
      <w:r w:rsidR="000D50D7" w:rsidRPr="000D50D7">
        <w:t xml:space="preserve"> </w:t>
      </w:r>
      <w:r>
        <w:t>approved</w:t>
      </w:r>
      <w:r w:rsidR="000D50D7" w:rsidRPr="000D50D7">
        <w:t xml:space="preserve"> </w:t>
      </w:r>
      <w:r>
        <w:t>by</w:t>
      </w:r>
      <w:r w:rsidR="000D50D7" w:rsidRPr="000D50D7">
        <w:t xml:space="preserve"> </w:t>
      </w:r>
      <w:r>
        <w:t>National</w:t>
      </w:r>
      <w:r w:rsidR="000D50D7" w:rsidRPr="000D50D7">
        <w:t xml:space="preserve"> </w:t>
      </w:r>
      <w:r>
        <w:t>Grid</w:t>
      </w:r>
      <w:r w:rsidR="000D50D7" w:rsidRPr="000D50D7">
        <w:t xml:space="preserve"> </w:t>
      </w:r>
      <w:r>
        <w:t>(such</w:t>
      </w:r>
      <w:r w:rsidR="000D50D7" w:rsidRPr="000D50D7">
        <w:t xml:space="preserve"> </w:t>
      </w:r>
      <w:r>
        <w:t>approval</w:t>
      </w:r>
      <w:r w:rsidR="000D50D7" w:rsidRPr="000D50D7">
        <w:t xml:space="preserve"> </w:t>
      </w:r>
      <w:r>
        <w:t>not</w:t>
      </w:r>
      <w:r w:rsidR="000D50D7" w:rsidRPr="000D50D7">
        <w:t xml:space="preserve"> </w:t>
      </w:r>
      <w:r>
        <w:t>to</w:t>
      </w:r>
      <w:r w:rsidR="000D50D7" w:rsidRPr="000D50D7">
        <w:t xml:space="preserve"> </w:t>
      </w:r>
      <w:r>
        <w:t>be</w:t>
      </w:r>
      <w:r w:rsidR="000D50D7" w:rsidRPr="000D50D7">
        <w:t xml:space="preserve"> </w:t>
      </w:r>
      <w:r>
        <w:t>unreasonably</w:t>
      </w:r>
      <w:r w:rsidR="000D50D7" w:rsidRPr="000D50D7">
        <w:t xml:space="preserve"> </w:t>
      </w:r>
      <w:r>
        <w:t>withheld</w:t>
      </w:r>
      <w:r w:rsidR="000D50D7" w:rsidRPr="000D50D7">
        <w:t xml:space="preserve"> </w:t>
      </w:r>
      <w:r>
        <w:t>or</w:t>
      </w:r>
      <w:r w:rsidR="000D50D7" w:rsidRPr="000D50D7">
        <w:t xml:space="preserve"> </w:t>
      </w:r>
      <w:r>
        <w:t>delayed)</w:t>
      </w:r>
      <w:r w:rsidR="000D50D7" w:rsidRPr="000D50D7">
        <w:t xml:space="preserve"> </w:t>
      </w:r>
      <w:r>
        <w:t>setting</w:t>
      </w:r>
      <w:r w:rsidR="000D50D7" w:rsidRPr="000D50D7">
        <w:t xml:space="preserve"> </w:t>
      </w:r>
      <w:r>
        <w:t>out</w:t>
      </w:r>
      <w:r w:rsidR="000D50D7" w:rsidRPr="000D50D7">
        <w:t xml:space="preserve"> </w:t>
      </w:r>
      <w:r>
        <w:t>the</w:t>
      </w:r>
      <w:r w:rsidR="000D50D7" w:rsidRPr="000D50D7">
        <w:t xml:space="preserve"> </w:t>
      </w:r>
      <w:r>
        <w:t>necessary</w:t>
      </w:r>
      <w:r w:rsidR="000D50D7" w:rsidRPr="000D50D7">
        <w:t xml:space="preserve"> </w:t>
      </w:r>
      <w:r>
        <w:t>mitigation</w:t>
      </w:r>
      <w:r w:rsidR="000D50D7" w:rsidRPr="000D50D7">
        <w:t xml:space="preserve"> </w:t>
      </w:r>
      <w:r>
        <w:t>measures</w:t>
      </w:r>
      <w:r w:rsidR="000D50D7" w:rsidRPr="000D50D7">
        <w:t xml:space="preserve"> </w:t>
      </w:r>
      <w:r>
        <w:t>(if</w:t>
      </w:r>
      <w:r w:rsidR="000D50D7" w:rsidRPr="000D50D7">
        <w:t xml:space="preserve"> </w:t>
      </w:r>
      <w:r>
        <w:t>any)</w:t>
      </w:r>
      <w:r w:rsidR="000D50D7" w:rsidRPr="000D50D7">
        <w:t xml:space="preserve"> </w:t>
      </w:r>
      <w:r>
        <w:t>for</w:t>
      </w:r>
      <w:r w:rsidR="000D50D7" w:rsidRPr="000D50D7">
        <w:t xml:space="preserve"> </w:t>
      </w:r>
      <w:r>
        <w:t>a</w:t>
      </w:r>
      <w:r w:rsidR="000D50D7" w:rsidRPr="000D50D7">
        <w:t xml:space="preserve"> </w:t>
      </w:r>
      <w:r>
        <w:t>ground</w:t>
      </w:r>
      <w:r w:rsidR="000D50D7" w:rsidRPr="000D50D7">
        <w:t xml:space="preserve"> </w:t>
      </w:r>
      <w:r>
        <w:t>subsidence</w:t>
      </w:r>
      <w:r w:rsidR="000D50D7" w:rsidRPr="000D50D7">
        <w:t xml:space="preserve"> </w:t>
      </w:r>
      <w:r>
        <w:t>event;</w:t>
      </w:r>
    </w:p>
    <w:p w14:paraId="450A985A" w14:textId="77777777" w:rsidR="00283174" w:rsidRDefault="00283174" w:rsidP="00283174">
      <w:pPr>
        <w:pStyle w:val="DefPara"/>
      </w:pPr>
      <w:r>
        <w:t>“ground</w:t>
      </w:r>
      <w:r w:rsidR="000D50D7" w:rsidRPr="000D50D7">
        <w:t xml:space="preserve"> </w:t>
      </w:r>
      <w:r>
        <w:t>monitoring</w:t>
      </w:r>
      <w:r w:rsidR="000D50D7" w:rsidRPr="000D50D7">
        <w:t xml:space="preserve"> </w:t>
      </w:r>
      <w:r>
        <w:t>scheme”</w:t>
      </w:r>
      <w:r w:rsidR="000D50D7" w:rsidRPr="000D50D7">
        <w:t xml:space="preserve"> </w:t>
      </w:r>
      <w:r>
        <w:t>means</w:t>
      </w:r>
      <w:r w:rsidR="000D50D7" w:rsidRPr="000D50D7">
        <w:t xml:space="preserve"> </w:t>
      </w:r>
      <w:r>
        <w:t>a</w:t>
      </w:r>
      <w:r w:rsidR="000D50D7" w:rsidRPr="000D50D7">
        <w:t xml:space="preserve"> </w:t>
      </w:r>
      <w:r>
        <w:t>scheme</w:t>
      </w:r>
      <w:r w:rsidR="000D50D7" w:rsidRPr="000D50D7">
        <w:t xml:space="preserve"> </w:t>
      </w:r>
      <w:r>
        <w:t>for</w:t>
      </w:r>
      <w:r w:rsidR="000D50D7" w:rsidRPr="000D50D7">
        <w:t xml:space="preserve"> </w:t>
      </w:r>
      <w:r>
        <w:t>monitoring</w:t>
      </w:r>
      <w:r w:rsidR="000D50D7" w:rsidRPr="000D50D7">
        <w:t xml:space="preserve"> </w:t>
      </w:r>
      <w:r>
        <w:t>ground</w:t>
      </w:r>
      <w:r w:rsidR="000D50D7" w:rsidRPr="000D50D7">
        <w:t xml:space="preserve"> </w:t>
      </w:r>
      <w:r>
        <w:t>subsidence</w:t>
      </w:r>
      <w:r w:rsidR="000D50D7" w:rsidRPr="000D50D7">
        <w:t xml:space="preserve"> </w:t>
      </w:r>
      <w:r>
        <w:t>which</w:t>
      </w:r>
      <w:r w:rsidR="000D50D7" w:rsidRPr="000D50D7">
        <w:t xml:space="preserve"> </w:t>
      </w:r>
      <w:r>
        <w:t>sets</w:t>
      </w:r>
      <w:r w:rsidR="000D50D7" w:rsidRPr="000D50D7">
        <w:t xml:space="preserve"> </w:t>
      </w:r>
      <w:r>
        <w:t>out</w:t>
      </w:r>
      <w:r w:rsidR="000D50D7" w:rsidRPr="000D50D7">
        <w:t xml:space="preserve"> </w:t>
      </w:r>
      <w:r>
        <w:t>the</w:t>
      </w:r>
      <w:r w:rsidR="000D50D7" w:rsidRPr="000D50D7">
        <w:t xml:space="preserve"> </w:t>
      </w:r>
      <w:r>
        <w:t>apparatus</w:t>
      </w:r>
      <w:r w:rsidR="000D50D7" w:rsidRPr="000D50D7">
        <w:t xml:space="preserve"> </w:t>
      </w:r>
      <w:r>
        <w:t>which</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subject</w:t>
      </w:r>
      <w:r w:rsidR="000D50D7" w:rsidRPr="000D50D7">
        <w:t xml:space="preserve"> </w:t>
      </w:r>
      <w:r>
        <w:t>to</w:t>
      </w:r>
      <w:r w:rsidR="000D50D7" w:rsidRPr="000D50D7">
        <w:t xml:space="preserve"> </w:t>
      </w:r>
      <w:r>
        <w:t>such</w:t>
      </w:r>
      <w:r w:rsidR="000D50D7" w:rsidRPr="000D50D7">
        <w:t xml:space="preserve"> </w:t>
      </w:r>
      <w:r>
        <w:t>monitoring,</w:t>
      </w:r>
      <w:r w:rsidR="000D50D7" w:rsidRPr="000D50D7">
        <w:t xml:space="preserve"> </w:t>
      </w:r>
      <w:r>
        <w:t>the</w:t>
      </w:r>
      <w:r w:rsidR="000D50D7" w:rsidRPr="000D50D7">
        <w:t xml:space="preserve"> </w:t>
      </w:r>
      <w:r>
        <w:t>extent</w:t>
      </w:r>
      <w:r w:rsidR="000D50D7" w:rsidRPr="000D50D7">
        <w:t xml:space="preserve"> </w:t>
      </w:r>
      <w:r>
        <w:t>of</w:t>
      </w:r>
      <w:r w:rsidR="000D50D7" w:rsidRPr="000D50D7">
        <w:t xml:space="preserve"> </w:t>
      </w:r>
      <w:r>
        <w:t>land</w:t>
      </w:r>
      <w:r w:rsidR="000D50D7" w:rsidRPr="000D50D7">
        <w:t xml:space="preserve"> </w:t>
      </w:r>
      <w:r>
        <w:t>to</w:t>
      </w:r>
      <w:r w:rsidR="000D50D7" w:rsidRPr="000D50D7">
        <w:t xml:space="preserve"> </w:t>
      </w:r>
      <w:r>
        <w:t>be</w:t>
      </w:r>
      <w:r w:rsidR="000D50D7" w:rsidRPr="000D50D7">
        <w:t xml:space="preserve"> </w:t>
      </w:r>
      <w:r>
        <w:t>monitored,</w:t>
      </w:r>
      <w:r w:rsidR="000D50D7" w:rsidRPr="000D50D7">
        <w:t xml:space="preserve"> </w:t>
      </w:r>
      <w:r>
        <w:t>the</w:t>
      </w:r>
      <w:r w:rsidR="000D50D7" w:rsidRPr="000D50D7">
        <w:t xml:space="preserve"> </w:t>
      </w:r>
      <w:r>
        <w:t>manner</w:t>
      </w:r>
      <w:r w:rsidR="000D50D7" w:rsidRPr="000D50D7">
        <w:t xml:space="preserve"> </w:t>
      </w:r>
      <w:r>
        <w:t>in</w:t>
      </w:r>
      <w:r w:rsidR="000D50D7" w:rsidRPr="000D50D7">
        <w:t xml:space="preserve"> </w:t>
      </w:r>
      <w:r>
        <w:t>which</w:t>
      </w:r>
      <w:r w:rsidR="000D50D7" w:rsidRPr="000D50D7">
        <w:t xml:space="preserve"> </w:t>
      </w:r>
      <w:r>
        <w:t>ground</w:t>
      </w:r>
      <w:r w:rsidR="000D50D7" w:rsidRPr="000D50D7">
        <w:t xml:space="preserve"> </w:t>
      </w:r>
      <w:r>
        <w:t>levels</w:t>
      </w:r>
      <w:r w:rsidR="000D50D7" w:rsidRPr="000D50D7">
        <w:t xml:space="preserve"> </w:t>
      </w:r>
      <w:r>
        <w:t>are</w:t>
      </w:r>
      <w:r w:rsidR="000D50D7" w:rsidRPr="000D50D7">
        <w:t xml:space="preserve"> </w:t>
      </w:r>
      <w:r>
        <w:t>to</w:t>
      </w:r>
      <w:r w:rsidR="000D50D7" w:rsidRPr="000D50D7">
        <w:t xml:space="preserve"> </w:t>
      </w:r>
      <w:r>
        <w:t>be</w:t>
      </w:r>
      <w:r w:rsidR="000D50D7" w:rsidRPr="000D50D7">
        <w:t xml:space="preserve"> </w:t>
      </w:r>
      <w:r>
        <w:t>monitored,</w:t>
      </w:r>
      <w:r w:rsidR="000D50D7" w:rsidRPr="000D50D7">
        <w:t xml:space="preserve"> </w:t>
      </w:r>
      <w:r>
        <w:t>the</w:t>
      </w:r>
      <w:r w:rsidR="000D50D7" w:rsidRPr="000D50D7">
        <w:t xml:space="preserve"> </w:t>
      </w:r>
      <w:r>
        <w:t>timescales</w:t>
      </w:r>
      <w:r w:rsidR="000D50D7" w:rsidRPr="000D50D7">
        <w:t xml:space="preserve"> </w:t>
      </w:r>
      <w:r>
        <w:t>of</w:t>
      </w:r>
      <w:r w:rsidR="000D50D7" w:rsidRPr="000D50D7">
        <w:t xml:space="preserve"> </w:t>
      </w:r>
      <w:r>
        <w:t>any</w:t>
      </w:r>
      <w:r w:rsidR="000D50D7" w:rsidRPr="000D50D7">
        <w:t xml:space="preserve"> </w:t>
      </w:r>
      <w:r>
        <w:t>monitoring</w:t>
      </w:r>
      <w:r w:rsidR="000D50D7" w:rsidRPr="000D50D7">
        <w:t xml:space="preserve"> </w:t>
      </w:r>
      <w:r>
        <w:t>activities</w:t>
      </w:r>
      <w:r w:rsidR="000D50D7" w:rsidRPr="000D50D7">
        <w:t xml:space="preserve"> </w:t>
      </w:r>
      <w:r>
        <w:t>and</w:t>
      </w:r>
      <w:r w:rsidR="000D50D7" w:rsidRPr="000D50D7">
        <w:t xml:space="preserve"> </w:t>
      </w:r>
      <w:r>
        <w:t>the</w:t>
      </w:r>
      <w:r w:rsidR="000D50D7" w:rsidRPr="000D50D7">
        <w:t xml:space="preserve"> </w:t>
      </w:r>
      <w:r>
        <w:t>extent</w:t>
      </w:r>
      <w:r w:rsidR="000D50D7" w:rsidRPr="000D50D7">
        <w:t xml:space="preserve"> </w:t>
      </w:r>
      <w:r>
        <w:t>of</w:t>
      </w:r>
      <w:r w:rsidR="000D50D7" w:rsidRPr="000D50D7">
        <w:t xml:space="preserve"> </w:t>
      </w:r>
      <w:r>
        <w:t>ground</w:t>
      </w:r>
      <w:r w:rsidR="000D50D7" w:rsidRPr="000D50D7">
        <w:t xml:space="preserve"> </w:t>
      </w:r>
      <w:r>
        <w:t>subsidence</w:t>
      </w:r>
      <w:r w:rsidR="000D50D7" w:rsidRPr="000D50D7">
        <w:t xml:space="preserve"> </w:t>
      </w:r>
      <w:r>
        <w:t>which,</w:t>
      </w:r>
      <w:r w:rsidR="000D50D7" w:rsidRPr="000D50D7">
        <w:t xml:space="preserve"> </w:t>
      </w:r>
      <w:r>
        <w:t>if</w:t>
      </w:r>
      <w:r w:rsidR="000D50D7" w:rsidRPr="000D50D7">
        <w:t xml:space="preserve"> </w:t>
      </w:r>
      <w:r>
        <w:t>exceeded,</w:t>
      </w:r>
      <w:r w:rsidR="000D50D7" w:rsidRPr="000D50D7">
        <w:t xml:space="preserve"> </w:t>
      </w:r>
      <w:r>
        <w:t>will</w:t>
      </w:r>
      <w:r w:rsidR="000D50D7" w:rsidRPr="000D50D7">
        <w:t xml:space="preserve"> </w:t>
      </w:r>
      <w:r>
        <w:t>require</w:t>
      </w:r>
      <w:r w:rsidR="000D50D7" w:rsidRPr="000D50D7">
        <w:t xml:space="preserve"> </w:t>
      </w:r>
      <w:r>
        <w:t>the</w:t>
      </w:r>
      <w:r w:rsidR="000D50D7" w:rsidRPr="000D50D7">
        <w:t xml:space="preserve"> </w:t>
      </w:r>
      <w:r>
        <w:t>undertaker</w:t>
      </w:r>
      <w:r w:rsidR="000D50D7" w:rsidRPr="000D50D7">
        <w:t xml:space="preserve"> </w:t>
      </w:r>
      <w:r>
        <w:t>to</w:t>
      </w:r>
      <w:r w:rsidR="000D50D7" w:rsidRPr="000D50D7">
        <w:t xml:space="preserve"> </w:t>
      </w:r>
      <w:r>
        <w:t>submit</w:t>
      </w:r>
      <w:r w:rsidR="000D50D7" w:rsidRPr="000D50D7">
        <w:t xml:space="preserve"> </w:t>
      </w:r>
      <w:r>
        <w:t>for</w:t>
      </w:r>
      <w:r w:rsidR="000D50D7" w:rsidRPr="000D50D7">
        <w:t xml:space="preserve"> </w:t>
      </w:r>
      <w:r>
        <w:t>National</w:t>
      </w:r>
      <w:r w:rsidR="000D50D7" w:rsidRPr="000D50D7">
        <w:t xml:space="preserve"> </w:t>
      </w:r>
      <w:r>
        <w:t>Grid’s</w:t>
      </w:r>
      <w:r w:rsidR="000D50D7" w:rsidRPr="000D50D7">
        <w:t xml:space="preserve"> </w:t>
      </w:r>
      <w:r>
        <w:t>approval</w:t>
      </w:r>
      <w:r w:rsidR="000D50D7" w:rsidRPr="000D50D7">
        <w:t xml:space="preserve"> </w:t>
      </w:r>
      <w:r>
        <w:t>a</w:t>
      </w:r>
      <w:r w:rsidR="000D50D7" w:rsidRPr="000D50D7">
        <w:t xml:space="preserve"> </w:t>
      </w:r>
      <w:r>
        <w:t>ground</w:t>
      </w:r>
      <w:r w:rsidR="000D50D7" w:rsidRPr="000D50D7">
        <w:t xml:space="preserve"> </w:t>
      </w:r>
      <w:r>
        <w:t>mitigation</w:t>
      </w:r>
      <w:r w:rsidR="000D50D7" w:rsidRPr="000D50D7">
        <w:t xml:space="preserve"> </w:t>
      </w:r>
      <w:r>
        <w:t>scheme;</w:t>
      </w:r>
    </w:p>
    <w:p w14:paraId="42839E6B" w14:textId="77777777" w:rsidR="00283174" w:rsidRDefault="00283174" w:rsidP="00283174">
      <w:pPr>
        <w:pStyle w:val="DefPara"/>
      </w:pPr>
      <w:r>
        <w:t>“ground</w:t>
      </w:r>
      <w:r w:rsidR="000D50D7" w:rsidRPr="000D50D7">
        <w:t xml:space="preserve"> </w:t>
      </w:r>
      <w:r>
        <w:t>subsidence</w:t>
      </w:r>
      <w:r w:rsidR="000D50D7" w:rsidRPr="000D50D7">
        <w:t xml:space="preserve"> </w:t>
      </w:r>
      <w:r>
        <w:t>event”</w:t>
      </w:r>
      <w:r w:rsidR="000D50D7" w:rsidRPr="000D50D7">
        <w:t xml:space="preserve"> </w:t>
      </w:r>
      <w:r>
        <w:t>means</w:t>
      </w:r>
      <w:r w:rsidR="000D50D7" w:rsidRPr="000D50D7">
        <w:t xml:space="preserve"> </w:t>
      </w:r>
      <w:r>
        <w:t>any</w:t>
      </w:r>
      <w:r w:rsidR="000D50D7" w:rsidRPr="000D50D7">
        <w:t xml:space="preserve"> </w:t>
      </w:r>
      <w:r>
        <w:t>ground</w:t>
      </w:r>
      <w:r w:rsidR="000D50D7" w:rsidRPr="000D50D7">
        <w:t xml:space="preserve"> </w:t>
      </w:r>
      <w:r>
        <w:t>subsidence</w:t>
      </w:r>
      <w:r w:rsidR="000D50D7" w:rsidRPr="000D50D7">
        <w:t xml:space="preserve"> </w:t>
      </w:r>
      <w:r>
        <w:t>identified</w:t>
      </w:r>
      <w:r w:rsidR="000D50D7" w:rsidRPr="000D50D7">
        <w:t xml:space="preserve"> </w:t>
      </w:r>
      <w:r>
        <w:t>by</w:t>
      </w:r>
      <w:r w:rsidR="000D50D7" w:rsidRPr="000D50D7">
        <w:t xml:space="preserve"> </w:t>
      </w:r>
      <w:r>
        <w:t>the</w:t>
      </w:r>
      <w:r w:rsidR="000D50D7" w:rsidRPr="000D50D7">
        <w:t xml:space="preserve"> </w:t>
      </w:r>
      <w:r>
        <w:t>monitoring</w:t>
      </w:r>
      <w:r w:rsidR="000D50D7" w:rsidRPr="000D50D7">
        <w:t xml:space="preserve"> </w:t>
      </w:r>
      <w:r>
        <w:t>activities</w:t>
      </w:r>
      <w:r w:rsidR="000D50D7" w:rsidRPr="000D50D7">
        <w:t xml:space="preserve"> </w:t>
      </w:r>
      <w:r>
        <w:t>set</w:t>
      </w:r>
      <w:r w:rsidR="000D50D7" w:rsidRPr="000D50D7">
        <w:t xml:space="preserve"> </w:t>
      </w:r>
      <w:r>
        <w:t>out</w:t>
      </w:r>
      <w:r w:rsidR="000D50D7" w:rsidRPr="000D50D7">
        <w:t xml:space="preserve"> </w:t>
      </w:r>
      <w:r>
        <w:t>in</w:t>
      </w:r>
      <w:r w:rsidR="000D50D7" w:rsidRPr="000D50D7">
        <w:t xml:space="preserve"> </w:t>
      </w:r>
      <w:r>
        <w:t>the</w:t>
      </w:r>
      <w:r w:rsidR="000D50D7" w:rsidRPr="000D50D7">
        <w:t xml:space="preserve"> </w:t>
      </w:r>
      <w:r>
        <w:t>ground</w:t>
      </w:r>
      <w:r w:rsidR="000D50D7" w:rsidRPr="000D50D7">
        <w:t xml:space="preserve"> </w:t>
      </w:r>
      <w:r>
        <w:t>monitoring</w:t>
      </w:r>
      <w:r w:rsidR="000D50D7" w:rsidRPr="000D50D7">
        <w:t xml:space="preserve"> </w:t>
      </w:r>
      <w:r>
        <w:t>scheme</w:t>
      </w:r>
      <w:r w:rsidR="000D50D7" w:rsidRPr="000D50D7">
        <w:t xml:space="preserve"> </w:t>
      </w:r>
      <w:r>
        <w:t>that</w:t>
      </w:r>
      <w:r w:rsidR="000D50D7" w:rsidRPr="000D50D7">
        <w:t xml:space="preserve"> </w:t>
      </w:r>
      <w:r>
        <w:t>has</w:t>
      </w:r>
      <w:r w:rsidR="000D50D7" w:rsidRPr="000D50D7">
        <w:t xml:space="preserve"> </w:t>
      </w:r>
      <w:r>
        <w:t>exceeded</w:t>
      </w:r>
      <w:r w:rsidR="000D50D7" w:rsidRPr="000D50D7">
        <w:t xml:space="preserve"> </w:t>
      </w:r>
      <w:r>
        <w:t>the</w:t>
      </w:r>
      <w:r w:rsidR="000D50D7" w:rsidRPr="000D50D7">
        <w:t xml:space="preserve"> </w:t>
      </w:r>
      <w:r>
        <w:t>level</w:t>
      </w:r>
      <w:r w:rsidR="000D50D7" w:rsidRPr="000D50D7">
        <w:t xml:space="preserve"> </w:t>
      </w:r>
      <w:r>
        <w:t>described</w:t>
      </w:r>
      <w:r w:rsidR="000D50D7" w:rsidRPr="000D50D7">
        <w:t xml:space="preserve"> </w:t>
      </w:r>
      <w:r>
        <w:t>in</w:t>
      </w:r>
      <w:r w:rsidR="000D50D7" w:rsidRPr="000D50D7">
        <w:t xml:space="preserve"> </w:t>
      </w:r>
      <w:r>
        <w:t>the</w:t>
      </w:r>
      <w:r w:rsidR="000D50D7" w:rsidRPr="000D50D7">
        <w:t xml:space="preserve"> </w:t>
      </w:r>
      <w:r>
        <w:t>ground</w:t>
      </w:r>
      <w:r w:rsidR="000D50D7" w:rsidRPr="000D50D7">
        <w:t xml:space="preserve"> </w:t>
      </w:r>
      <w:r>
        <w:t>monitoring</w:t>
      </w:r>
      <w:r w:rsidR="000D50D7" w:rsidRPr="000D50D7">
        <w:t xml:space="preserve"> </w:t>
      </w:r>
      <w:r>
        <w:t>scheme</w:t>
      </w:r>
      <w:r w:rsidR="000D50D7" w:rsidRPr="000D50D7">
        <w:t xml:space="preserve"> </w:t>
      </w:r>
      <w:r>
        <w:t>as</w:t>
      </w:r>
      <w:r w:rsidR="000D50D7" w:rsidRPr="000D50D7">
        <w:t xml:space="preserve"> </w:t>
      </w:r>
      <w:r>
        <w:t>requiring</w:t>
      </w:r>
      <w:r w:rsidR="000D50D7" w:rsidRPr="000D50D7">
        <w:t xml:space="preserve"> </w:t>
      </w:r>
      <w:r>
        <w:t>a</w:t>
      </w:r>
      <w:r w:rsidR="000D50D7" w:rsidRPr="000D50D7">
        <w:t xml:space="preserve"> </w:t>
      </w:r>
      <w:r>
        <w:t>ground</w:t>
      </w:r>
      <w:r w:rsidR="000D50D7" w:rsidRPr="000D50D7">
        <w:t xml:space="preserve"> </w:t>
      </w:r>
      <w:r>
        <w:t>mitigation</w:t>
      </w:r>
      <w:r w:rsidR="000D50D7" w:rsidRPr="000D50D7">
        <w:t xml:space="preserve"> </w:t>
      </w:r>
      <w:r>
        <w:t>scheme;</w:t>
      </w:r>
    </w:p>
    <w:p w14:paraId="4E615406" w14:textId="77777777" w:rsidR="00283174" w:rsidRDefault="00283174" w:rsidP="00283174">
      <w:pPr>
        <w:pStyle w:val="DefPara"/>
      </w:pPr>
      <w:r>
        <w:t>“in”</w:t>
      </w:r>
      <w:r w:rsidR="000D50D7" w:rsidRPr="000D50D7">
        <w:t xml:space="preserve"> </w:t>
      </w:r>
      <w:r>
        <w:t>in</w:t>
      </w:r>
      <w:r w:rsidR="000D50D7" w:rsidRPr="000D50D7">
        <w:t xml:space="preserve"> </w:t>
      </w:r>
      <w:r>
        <w:t>a</w:t>
      </w:r>
      <w:r w:rsidR="000D50D7" w:rsidRPr="000D50D7">
        <w:t xml:space="preserve"> </w:t>
      </w:r>
      <w:r>
        <w:t>context</w:t>
      </w:r>
      <w:r w:rsidR="000D50D7" w:rsidRPr="000D50D7">
        <w:t xml:space="preserve"> </w:t>
      </w:r>
      <w:r>
        <w:t>referring</w:t>
      </w:r>
      <w:r w:rsidR="000D50D7" w:rsidRPr="000D50D7">
        <w:t xml:space="preserve"> </w:t>
      </w:r>
      <w:r>
        <w:t>to</w:t>
      </w:r>
      <w:r w:rsidR="000D50D7" w:rsidRPr="000D50D7">
        <w:t xml:space="preserve"> </w:t>
      </w:r>
      <w:r>
        <w:t>apparatus</w:t>
      </w:r>
      <w:r w:rsidR="000D50D7" w:rsidRPr="000D50D7">
        <w:t xml:space="preserve"> </w:t>
      </w:r>
      <w:r>
        <w:t>or</w:t>
      </w:r>
      <w:r w:rsidR="000D50D7" w:rsidRPr="000D50D7">
        <w:t xml:space="preserve"> </w:t>
      </w:r>
      <w:r>
        <w:t>alternative</w:t>
      </w:r>
      <w:r w:rsidR="000D50D7" w:rsidRPr="000D50D7">
        <w:t xml:space="preserve"> </w:t>
      </w:r>
      <w:r>
        <w:t>apparatus</w:t>
      </w:r>
      <w:r w:rsidR="000D50D7" w:rsidRPr="000D50D7">
        <w:t xml:space="preserve"> </w:t>
      </w:r>
      <w:r>
        <w:t>in</w:t>
      </w:r>
      <w:r w:rsidR="000D50D7" w:rsidRPr="000D50D7">
        <w:t xml:space="preserve"> </w:t>
      </w:r>
      <w:r>
        <w:t>land</w:t>
      </w:r>
      <w:r w:rsidR="000D50D7" w:rsidRPr="000D50D7">
        <w:t xml:space="preserve"> </w:t>
      </w:r>
      <w:r>
        <w:t>includes</w:t>
      </w:r>
      <w:r w:rsidR="000D50D7" w:rsidRPr="000D50D7">
        <w:t xml:space="preserve"> </w:t>
      </w:r>
      <w:r>
        <w:t>a</w:t>
      </w:r>
      <w:r w:rsidR="000D50D7" w:rsidRPr="000D50D7">
        <w:t xml:space="preserve"> </w:t>
      </w:r>
      <w:r>
        <w:t>reference</w:t>
      </w:r>
      <w:r w:rsidR="000D50D7" w:rsidRPr="000D50D7">
        <w:t xml:space="preserve"> </w:t>
      </w:r>
      <w:r>
        <w:t>to</w:t>
      </w:r>
      <w:r w:rsidR="000D50D7" w:rsidRPr="000D50D7">
        <w:t xml:space="preserve"> </w:t>
      </w:r>
      <w:r>
        <w:t>apparatus</w:t>
      </w:r>
      <w:r w:rsidR="000D50D7" w:rsidRPr="000D50D7">
        <w:t xml:space="preserve"> </w:t>
      </w:r>
      <w:r>
        <w:t>or</w:t>
      </w:r>
      <w:r w:rsidR="000D50D7" w:rsidRPr="000D50D7">
        <w:t xml:space="preserve"> </w:t>
      </w:r>
      <w:r>
        <w:t>alternative</w:t>
      </w:r>
      <w:r w:rsidR="000D50D7" w:rsidRPr="000D50D7">
        <w:t xml:space="preserve"> </w:t>
      </w:r>
      <w:r>
        <w:t>apparatus</w:t>
      </w:r>
      <w:r w:rsidR="000D50D7" w:rsidRPr="000D50D7">
        <w:t xml:space="preserve"> </w:t>
      </w:r>
      <w:r>
        <w:t>under,</w:t>
      </w:r>
      <w:r w:rsidR="000D50D7" w:rsidRPr="000D50D7">
        <w:t xml:space="preserve"> </w:t>
      </w:r>
      <w:r>
        <w:t>over,</w:t>
      </w:r>
      <w:r w:rsidR="000D50D7" w:rsidRPr="000D50D7">
        <w:t xml:space="preserve"> </w:t>
      </w:r>
      <w:r>
        <w:t>across</w:t>
      </w:r>
      <w:r w:rsidR="000D50D7" w:rsidRPr="000D50D7">
        <w:t xml:space="preserve"> </w:t>
      </w:r>
      <w:r>
        <w:t>along</w:t>
      </w:r>
      <w:r w:rsidR="000D50D7" w:rsidRPr="000D50D7">
        <w:t xml:space="preserve"> </w:t>
      </w:r>
      <w:r>
        <w:t>or</w:t>
      </w:r>
      <w:r w:rsidR="000D50D7" w:rsidRPr="000D50D7">
        <w:t xml:space="preserve"> </w:t>
      </w:r>
      <w:r>
        <w:t>upon</w:t>
      </w:r>
      <w:r w:rsidR="000D50D7" w:rsidRPr="000D50D7">
        <w:t xml:space="preserve"> </w:t>
      </w:r>
      <w:r>
        <w:t>such</w:t>
      </w:r>
      <w:r w:rsidR="000D50D7" w:rsidRPr="000D50D7">
        <w:t xml:space="preserve"> </w:t>
      </w:r>
      <w:r>
        <w:t>land;</w:t>
      </w:r>
    </w:p>
    <w:p w14:paraId="06E14C44" w14:textId="77777777" w:rsidR="00283174" w:rsidRDefault="00283174" w:rsidP="00283174">
      <w:pPr>
        <w:pStyle w:val="DefPara"/>
      </w:pPr>
      <w:r>
        <w:t>“maintain”</w:t>
      </w:r>
      <w:r w:rsidR="000D50D7" w:rsidRPr="000D50D7">
        <w:t xml:space="preserve"> </w:t>
      </w:r>
      <w:r>
        <w:t>and</w:t>
      </w:r>
      <w:r w:rsidR="000D50D7" w:rsidRPr="000D50D7">
        <w:t xml:space="preserve"> </w:t>
      </w:r>
      <w:r>
        <w:t>“maintenance”</w:t>
      </w:r>
      <w:r w:rsidR="000D50D7" w:rsidRPr="000D50D7">
        <w:t xml:space="preserve"> </w:t>
      </w:r>
      <w:r>
        <w:t>shall</w:t>
      </w:r>
      <w:r w:rsidR="000D50D7" w:rsidRPr="000D50D7">
        <w:t xml:space="preserve"> </w:t>
      </w:r>
      <w:r>
        <w:t>include</w:t>
      </w:r>
      <w:r w:rsidR="000D50D7" w:rsidRPr="000D50D7">
        <w:t xml:space="preserve"> </w:t>
      </w:r>
      <w:r>
        <w:t>the</w:t>
      </w:r>
      <w:r w:rsidR="000D50D7" w:rsidRPr="000D50D7">
        <w:t xml:space="preserve"> </w:t>
      </w:r>
      <w:r>
        <w:t>ability</w:t>
      </w:r>
      <w:r w:rsidR="000D50D7" w:rsidRPr="000D50D7">
        <w:t xml:space="preserve"> </w:t>
      </w:r>
      <w:r>
        <w:t>and</w:t>
      </w:r>
      <w:r w:rsidR="000D50D7" w:rsidRPr="000D50D7">
        <w:t xml:space="preserve"> </w:t>
      </w:r>
      <w:r>
        <w:t>right</w:t>
      </w:r>
      <w:r w:rsidR="000D50D7" w:rsidRPr="000D50D7">
        <w:t xml:space="preserve"> </w:t>
      </w:r>
      <w:r>
        <w:t>to</w:t>
      </w:r>
      <w:r w:rsidR="000D50D7" w:rsidRPr="000D50D7">
        <w:t xml:space="preserve"> </w:t>
      </w:r>
      <w:r>
        <w:t>do</w:t>
      </w:r>
      <w:r w:rsidR="000D50D7" w:rsidRPr="000D50D7">
        <w:t xml:space="preserve"> </w:t>
      </w:r>
      <w:r>
        <w:t>any</w:t>
      </w:r>
      <w:r w:rsidR="000D50D7" w:rsidRPr="000D50D7">
        <w:t xml:space="preserve"> </w:t>
      </w:r>
      <w:r>
        <w:t>of</w:t>
      </w:r>
      <w:r w:rsidR="000D50D7" w:rsidRPr="000D50D7">
        <w:t xml:space="preserve"> </w:t>
      </w:r>
      <w:r>
        <w:t>the</w:t>
      </w:r>
      <w:r w:rsidR="000D50D7" w:rsidRPr="000D50D7">
        <w:t xml:space="preserve"> </w:t>
      </w:r>
      <w:r>
        <w:t>following</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any</w:t>
      </w:r>
      <w:r w:rsidR="000D50D7" w:rsidRPr="000D50D7">
        <w:t xml:space="preserve"> </w:t>
      </w:r>
      <w:r>
        <w:t>apparatus</w:t>
      </w:r>
      <w:r w:rsidR="000D50D7" w:rsidRPr="000D50D7">
        <w:t xml:space="preserve"> </w:t>
      </w:r>
      <w:r>
        <w:t>or</w:t>
      </w:r>
      <w:r w:rsidR="000D50D7" w:rsidRPr="000D50D7">
        <w:t xml:space="preserve"> </w:t>
      </w:r>
      <w:r>
        <w:t>alternative</w:t>
      </w:r>
      <w:r w:rsidR="000D50D7" w:rsidRPr="000D50D7">
        <w:t xml:space="preserve"> </w:t>
      </w:r>
      <w:r>
        <w:t>apparatus</w:t>
      </w:r>
      <w:r w:rsidR="000D50D7" w:rsidRPr="000D50D7">
        <w:t xml:space="preserve"> </w:t>
      </w:r>
      <w:r>
        <w:t>of</w:t>
      </w:r>
      <w:r w:rsidR="000D50D7" w:rsidRPr="000D50D7">
        <w:t xml:space="preserve"> </w:t>
      </w:r>
      <w:r>
        <w:t>National</w:t>
      </w:r>
      <w:r w:rsidR="000D50D7" w:rsidRPr="000D50D7">
        <w:t xml:space="preserve"> </w:t>
      </w:r>
      <w:r>
        <w:t>Grid</w:t>
      </w:r>
      <w:r w:rsidR="000D50D7" w:rsidRPr="000D50D7">
        <w:t xml:space="preserve"> </w:t>
      </w:r>
      <w:r>
        <w:t>including</w:t>
      </w:r>
      <w:r w:rsidR="000D50D7" w:rsidRPr="000D50D7">
        <w:t xml:space="preserve"> </w:t>
      </w:r>
      <w:r>
        <w:t>construct,</w:t>
      </w:r>
      <w:r w:rsidR="000D50D7" w:rsidRPr="000D50D7">
        <w:t xml:space="preserve"> </w:t>
      </w:r>
      <w:r>
        <w:t>use,</w:t>
      </w:r>
      <w:r w:rsidR="000D50D7" w:rsidRPr="000D50D7">
        <w:t xml:space="preserve"> </w:t>
      </w:r>
      <w:r>
        <w:t>repair,</w:t>
      </w:r>
      <w:r w:rsidR="000D50D7" w:rsidRPr="000D50D7">
        <w:t xml:space="preserve"> </w:t>
      </w:r>
      <w:r>
        <w:t>alter,</w:t>
      </w:r>
      <w:r w:rsidR="000D50D7" w:rsidRPr="000D50D7">
        <w:t xml:space="preserve"> </w:t>
      </w:r>
      <w:r>
        <w:t>inspect,</w:t>
      </w:r>
      <w:r w:rsidR="000D50D7" w:rsidRPr="000D50D7">
        <w:t xml:space="preserve"> </w:t>
      </w:r>
      <w:r>
        <w:t>renew</w:t>
      </w:r>
      <w:r w:rsidR="000D50D7" w:rsidRPr="000D50D7">
        <w:t xml:space="preserve"> </w:t>
      </w:r>
      <w:r>
        <w:t>or</w:t>
      </w:r>
      <w:r w:rsidR="000D50D7" w:rsidRPr="000D50D7">
        <w:t xml:space="preserve"> </w:t>
      </w:r>
      <w:r>
        <w:t>remove</w:t>
      </w:r>
      <w:r w:rsidR="000D50D7" w:rsidRPr="000D50D7">
        <w:t xml:space="preserve"> </w:t>
      </w:r>
      <w:r>
        <w:t>the</w:t>
      </w:r>
      <w:r w:rsidR="000D50D7" w:rsidRPr="000D50D7">
        <w:t xml:space="preserve"> </w:t>
      </w:r>
      <w:r>
        <w:t>apparatus;</w:t>
      </w:r>
    </w:p>
    <w:p w14:paraId="0C377744" w14:textId="77777777" w:rsidR="00307FB6" w:rsidRDefault="00283174" w:rsidP="001C4378">
      <w:pPr>
        <w:pStyle w:val="DefPara"/>
      </w:pPr>
      <w:r>
        <w:t>“National</w:t>
      </w:r>
      <w:r w:rsidR="000D50D7" w:rsidRPr="000D50D7">
        <w:t xml:space="preserve"> </w:t>
      </w:r>
      <w:r>
        <w:t>Grid”</w:t>
      </w:r>
      <w:r w:rsidR="000D50D7" w:rsidRPr="000D50D7">
        <w:t xml:space="preserve"> </w:t>
      </w:r>
      <w:r>
        <w:t>means</w:t>
      </w:r>
      <w:r w:rsidR="000D50D7" w:rsidRPr="000D50D7">
        <w:t xml:space="preserve"> </w:t>
      </w:r>
      <w:r>
        <w:t>National</w:t>
      </w:r>
      <w:r w:rsidR="000D50D7" w:rsidRPr="000D50D7">
        <w:t xml:space="preserve"> </w:t>
      </w:r>
      <w:r>
        <w:t>Grid</w:t>
      </w:r>
      <w:r w:rsidR="000D50D7" w:rsidRPr="000D50D7">
        <w:t xml:space="preserve"> </w:t>
      </w:r>
      <w:r>
        <w:t>Electricity</w:t>
      </w:r>
      <w:r w:rsidR="000D50D7" w:rsidRPr="000D50D7">
        <w:t xml:space="preserve"> </w:t>
      </w:r>
      <w:r>
        <w:t>Transmission</w:t>
      </w:r>
      <w:r w:rsidR="000D50D7" w:rsidRPr="000D50D7">
        <w:t xml:space="preserve"> </w:t>
      </w:r>
      <w:r>
        <w:t>Plc</w:t>
      </w:r>
      <w:r w:rsidR="000D50D7" w:rsidRPr="000D50D7">
        <w:t xml:space="preserve"> </w:t>
      </w:r>
      <w:r>
        <w:t>(company</w:t>
      </w:r>
      <w:r w:rsidR="000D50D7" w:rsidRPr="000D50D7">
        <w:t xml:space="preserve"> </w:t>
      </w:r>
      <w:r>
        <w:t>number</w:t>
      </w:r>
      <w:r w:rsidR="000D50D7" w:rsidRPr="000D50D7">
        <w:t xml:space="preserve"> </w:t>
      </w:r>
      <w:r>
        <w:t>2366977)</w:t>
      </w:r>
      <w:r w:rsidR="000D50D7" w:rsidRPr="000D50D7">
        <w:t xml:space="preserve"> </w:t>
      </w:r>
      <w:r>
        <w:t>whose</w:t>
      </w:r>
      <w:r w:rsidR="000D50D7" w:rsidRPr="000D50D7">
        <w:t xml:space="preserve"> </w:t>
      </w:r>
      <w:r>
        <w:t>registered</w:t>
      </w:r>
      <w:r w:rsidR="000D50D7" w:rsidRPr="000D50D7">
        <w:t xml:space="preserve"> </w:t>
      </w:r>
      <w:r>
        <w:t>office</w:t>
      </w:r>
      <w:r w:rsidR="000D50D7" w:rsidRPr="000D50D7">
        <w:t xml:space="preserve"> </w:t>
      </w:r>
      <w:r>
        <w:t>is</w:t>
      </w:r>
      <w:r w:rsidR="000D50D7" w:rsidRPr="000D50D7">
        <w:t xml:space="preserve"> </w:t>
      </w:r>
      <w:r>
        <w:t>at</w:t>
      </w:r>
      <w:r w:rsidR="000D50D7" w:rsidRPr="000D50D7">
        <w:t xml:space="preserve"> </w:t>
      </w:r>
      <w:r>
        <w:t>1-3</w:t>
      </w:r>
      <w:r w:rsidR="000D50D7" w:rsidRPr="000D50D7">
        <w:t xml:space="preserve"> </w:t>
      </w:r>
      <w:r>
        <w:t>Strand,</w:t>
      </w:r>
      <w:r w:rsidR="000D50D7" w:rsidRPr="000D50D7">
        <w:t xml:space="preserve"> </w:t>
      </w:r>
      <w:r>
        <w:t>London,</w:t>
      </w:r>
      <w:r w:rsidR="000D50D7" w:rsidRPr="000D50D7">
        <w:t xml:space="preserve"> </w:t>
      </w:r>
      <w:r>
        <w:t>WC2N</w:t>
      </w:r>
      <w:r w:rsidR="000D50D7" w:rsidRPr="000D50D7">
        <w:t xml:space="preserve"> </w:t>
      </w:r>
      <w:r>
        <w:t>5EH</w:t>
      </w:r>
      <w:r w:rsidR="000D50D7" w:rsidRPr="000D50D7">
        <w:t xml:space="preserve"> </w:t>
      </w:r>
      <w:r>
        <w:t>or</w:t>
      </w:r>
      <w:r w:rsidR="000D50D7" w:rsidRPr="000D50D7">
        <w:t xml:space="preserve"> </w:t>
      </w:r>
      <w:r>
        <w:t>any</w:t>
      </w:r>
      <w:r w:rsidR="000D50D7" w:rsidRPr="000D50D7">
        <w:t xml:space="preserve"> </w:t>
      </w:r>
      <w:r>
        <w:t>successor</w:t>
      </w:r>
      <w:r w:rsidR="000D50D7" w:rsidRPr="000D50D7">
        <w:t xml:space="preserve"> </w:t>
      </w:r>
      <w:r>
        <w:t>as</w:t>
      </w:r>
      <w:r w:rsidR="000D50D7" w:rsidRPr="000D50D7">
        <w:t xml:space="preserve"> </w:t>
      </w:r>
      <w:r>
        <w:t>a</w:t>
      </w:r>
      <w:r w:rsidR="000D50D7" w:rsidRPr="000D50D7">
        <w:t xml:space="preserve"> </w:t>
      </w:r>
      <w:r>
        <w:t>licence</w:t>
      </w:r>
      <w:r w:rsidR="000D50D7" w:rsidRPr="000D50D7">
        <w:t xml:space="preserve"> </w:t>
      </w:r>
      <w:r>
        <w:t>holder</w:t>
      </w:r>
      <w:r w:rsidR="000D50D7" w:rsidRPr="000D50D7">
        <w:t xml:space="preserve"> </w:t>
      </w:r>
      <w:r>
        <w:t>within</w:t>
      </w:r>
      <w:r w:rsidR="000D50D7" w:rsidRPr="000D50D7">
        <w:t xml:space="preserve"> </w:t>
      </w:r>
      <w:r>
        <w:t>the</w:t>
      </w:r>
      <w:r w:rsidR="000D50D7" w:rsidRPr="000D50D7">
        <w:t xml:space="preserve"> </w:t>
      </w:r>
      <w:r>
        <w:t>meaning</w:t>
      </w:r>
      <w:r w:rsidR="000D50D7" w:rsidRPr="000D50D7">
        <w:t xml:space="preserve"> </w:t>
      </w:r>
      <w:r>
        <w:t>of</w:t>
      </w:r>
      <w:r w:rsidR="000D50D7" w:rsidRPr="000D50D7">
        <w:t xml:space="preserve"> </w:t>
      </w:r>
      <w:r>
        <w:t>Part</w:t>
      </w:r>
      <w:r w:rsidR="000D50D7" w:rsidRPr="000D50D7">
        <w:t xml:space="preserve"> </w:t>
      </w:r>
      <w:r>
        <w:t>1</w:t>
      </w:r>
      <w:r w:rsidR="000D50D7" w:rsidRPr="000D50D7">
        <w:t xml:space="preserve"> </w:t>
      </w:r>
      <w:r>
        <w:t>of</w:t>
      </w:r>
      <w:r w:rsidR="000D50D7" w:rsidRPr="000D50D7">
        <w:t xml:space="preserve"> </w:t>
      </w:r>
      <w:r>
        <w:t>the</w:t>
      </w:r>
      <w:r w:rsidR="000D50D7" w:rsidRPr="000D50D7">
        <w:t xml:space="preserve"> </w:t>
      </w:r>
      <w:r>
        <w:t>Electricity</w:t>
      </w:r>
      <w:r w:rsidR="000D50D7" w:rsidRPr="000D50D7">
        <w:t xml:space="preserve"> </w:t>
      </w:r>
      <w:r>
        <w:t>Act</w:t>
      </w:r>
      <w:r w:rsidR="000D50D7" w:rsidRPr="000D50D7">
        <w:t xml:space="preserve"> </w:t>
      </w:r>
      <w:r>
        <w:t>1989;</w:t>
      </w:r>
    </w:p>
    <w:p w14:paraId="46E725C6" w14:textId="77777777" w:rsidR="001C4378" w:rsidRDefault="001C4378" w:rsidP="001C4378">
      <w:pPr>
        <w:pStyle w:val="DefPara"/>
      </w:pPr>
      <w:r>
        <w:t>“undertaker”</w:t>
      </w:r>
      <w:r w:rsidR="000D50D7" w:rsidRPr="000D50D7">
        <w:t xml:space="preserve"> </w:t>
      </w:r>
      <w:r>
        <w:t>means</w:t>
      </w:r>
      <w:r w:rsidR="000D50D7" w:rsidRPr="000D50D7">
        <w:t xml:space="preserve"> </w:t>
      </w:r>
      <w:r>
        <w:t>the</w:t>
      </w:r>
      <w:r w:rsidR="000D50D7" w:rsidRPr="000D50D7">
        <w:t xml:space="preserve"> </w:t>
      </w:r>
      <w:r>
        <w:t>undertaker</w:t>
      </w:r>
      <w:r w:rsidR="000D50D7" w:rsidRPr="000D50D7">
        <w:t xml:space="preserve"> </w:t>
      </w:r>
      <w:r>
        <w:t>as</w:t>
      </w:r>
      <w:r w:rsidR="000D50D7" w:rsidRPr="000D50D7">
        <w:t xml:space="preserve"> </w:t>
      </w:r>
      <w:r>
        <w:t>defined</w:t>
      </w:r>
      <w:r w:rsidR="000D50D7" w:rsidRPr="000D50D7">
        <w:t xml:space="preserve"> </w:t>
      </w:r>
      <w:r>
        <w:t>in</w:t>
      </w:r>
      <w:r w:rsidR="000D50D7" w:rsidRPr="000D50D7">
        <w:t xml:space="preserve"> </w:t>
      </w:r>
      <w:r>
        <w:t>article</w:t>
      </w:r>
      <w:r w:rsidR="000D50D7" w:rsidRPr="000D50D7">
        <w:t xml:space="preserve"> </w:t>
      </w:r>
      <w:r>
        <w:fldChar w:fldCharType="begin"/>
      </w:r>
      <w:r>
        <w:instrText xml:space="preserve"> REF _Ref96353020 \r \h </w:instrText>
      </w:r>
      <w:r>
        <w:fldChar w:fldCharType="separate"/>
      </w:r>
      <w:r w:rsidR="000D50D7">
        <w:t>2(1)</w:t>
      </w:r>
      <w:r>
        <w:fldChar w:fldCharType="end"/>
      </w:r>
      <w:r w:rsidR="000D50D7" w:rsidRPr="000D50D7">
        <w:t xml:space="preserve"> </w:t>
      </w:r>
      <w:r>
        <w:t>of</w:t>
      </w:r>
      <w:r w:rsidR="000D50D7" w:rsidRPr="000D50D7">
        <w:t xml:space="preserve"> </w:t>
      </w:r>
      <w:r>
        <w:t>this</w:t>
      </w:r>
      <w:r w:rsidR="000D50D7" w:rsidRPr="000D50D7">
        <w:t xml:space="preserve"> </w:t>
      </w:r>
      <w:r>
        <w:t>Order;</w:t>
      </w:r>
    </w:p>
    <w:p w14:paraId="2CA0EE01" w14:textId="77777777" w:rsidR="00283174" w:rsidRDefault="00283174" w:rsidP="00283174">
      <w:pPr>
        <w:pStyle w:val="DefPara"/>
      </w:pPr>
      <w:r>
        <w:t>“plan”</w:t>
      </w:r>
      <w:r w:rsidR="000D50D7" w:rsidRPr="000D50D7">
        <w:t xml:space="preserve"> </w:t>
      </w:r>
      <w:r>
        <w:t>or</w:t>
      </w:r>
      <w:r w:rsidR="000D50D7" w:rsidRPr="000D50D7">
        <w:t xml:space="preserve"> </w:t>
      </w:r>
      <w:r>
        <w:t>“plans”</w:t>
      </w:r>
      <w:r w:rsidR="000D50D7" w:rsidRPr="000D50D7">
        <w:t xml:space="preserve"> </w:t>
      </w:r>
      <w:r>
        <w:t>include</w:t>
      </w:r>
      <w:r w:rsidR="000D50D7" w:rsidRPr="000D50D7">
        <w:t xml:space="preserve"> </w:t>
      </w:r>
      <w:r>
        <w:t>all</w:t>
      </w:r>
      <w:r w:rsidR="000D50D7" w:rsidRPr="000D50D7">
        <w:t xml:space="preserve"> </w:t>
      </w:r>
      <w:r>
        <w:t>designs,</w:t>
      </w:r>
      <w:r w:rsidR="000D50D7" w:rsidRPr="000D50D7">
        <w:t xml:space="preserve"> </w:t>
      </w:r>
      <w:r>
        <w:t>drawings,</w:t>
      </w:r>
      <w:r w:rsidR="000D50D7" w:rsidRPr="000D50D7">
        <w:t xml:space="preserve"> </w:t>
      </w:r>
      <w:r>
        <w:t>specifications,</w:t>
      </w:r>
      <w:r w:rsidR="000D50D7" w:rsidRPr="000D50D7">
        <w:t xml:space="preserve"> </w:t>
      </w:r>
      <w:r>
        <w:t>method</w:t>
      </w:r>
      <w:r w:rsidR="000D50D7" w:rsidRPr="000D50D7">
        <w:t xml:space="preserve"> </w:t>
      </w:r>
      <w:r>
        <w:t>statements,</w:t>
      </w:r>
      <w:r w:rsidR="000D50D7" w:rsidRPr="000D50D7">
        <w:t xml:space="preserve"> </w:t>
      </w:r>
      <w:r>
        <w:t>soil</w:t>
      </w:r>
      <w:r w:rsidR="000D50D7" w:rsidRPr="000D50D7">
        <w:t xml:space="preserve"> </w:t>
      </w:r>
      <w:r>
        <w:t>reports,</w:t>
      </w:r>
      <w:r w:rsidR="000D50D7" w:rsidRPr="000D50D7">
        <w:t xml:space="preserve"> </w:t>
      </w:r>
      <w:r>
        <w:t>programmes,</w:t>
      </w:r>
      <w:r w:rsidR="000D50D7" w:rsidRPr="000D50D7">
        <w:t xml:space="preserve"> </w:t>
      </w:r>
      <w:r>
        <w:t>calculations,</w:t>
      </w:r>
      <w:r w:rsidR="000D50D7" w:rsidRPr="000D50D7">
        <w:t xml:space="preserve"> </w:t>
      </w:r>
      <w:r>
        <w:t>risk</w:t>
      </w:r>
      <w:r w:rsidR="000D50D7" w:rsidRPr="000D50D7">
        <w:t xml:space="preserve"> </w:t>
      </w:r>
      <w:r>
        <w:t>assessments</w:t>
      </w:r>
      <w:r w:rsidR="000D50D7" w:rsidRPr="000D50D7">
        <w:t xml:space="preserve"> </w:t>
      </w:r>
      <w:r>
        <w:t>and</w:t>
      </w:r>
      <w:r w:rsidR="000D50D7" w:rsidRPr="000D50D7">
        <w:t xml:space="preserve"> </w:t>
      </w:r>
      <w:r>
        <w:t>other</w:t>
      </w:r>
      <w:r w:rsidR="000D50D7" w:rsidRPr="000D50D7">
        <w:t xml:space="preserve"> </w:t>
      </w:r>
      <w:r>
        <w:t>documents</w:t>
      </w:r>
      <w:r w:rsidR="000D50D7" w:rsidRPr="000D50D7">
        <w:t xml:space="preserve"> </w:t>
      </w:r>
      <w:r>
        <w:t>that</w:t>
      </w:r>
      <w:r w:rsidR="000D50D7" w:rsidRPr="000D50D7">
        <w:t xml:space="preserve"> </w:t>
      </w:r>
      <w:r>
        <w:t>are</w:t>
      </w:r>
      <w:r w:rsidR="000D50D7" w:rsidRPr="000D50D7">
        <w:t xml:space="preserve"> </w:t>
      </w:r>
      <w:r>
        <w:t>reasonabl</w:t>
      </w:r>
      <w:r w:rsidR="008C2959">
        <w:t>y</w:t>
      </w:r>
      <w:r w:rsidR="000D50D7" w:rsidRPr="000D50D7">
        <w:t xml:space="preserve"> </w:t>
      </w:r>
      <w:r>
        <w:t>necessary</w:t>
      </w:r>
      <w:r w:rsidR="000D50D7" w:rsidRPr="000D50D7">
        <w:t xml:space="preserve"> </w:t>
      </w:r>
      <w:r>
        <w:t>properly</w:t>
      </w:r>
      <w:r w:rsidR="000D50D7" w:rsidRPr="000D50D7">
        <w:t xml:space="preserve"> </w:t>
      </w:r>
      <w:r>
        <w:t>and</w:t>
      </w:r>
      <w:r w:rsidR="000D50D7" w:rsidRPr="000D50D7">
        <w:t xml:space="preserve"> </w:t>
      </w:r>
      <w:r>
        <w:t>sufficiently</w:t>
      </w:r>
      <w:r w:rsidR="000D50D7" w:rsidRPr="000D50D7">
        <w:t xml:space="preserve"> </w:t>
      </w:r>
      <w:r>
        <w:t>to</w:t>
      </w:r>
      <w:r w:rsidR="000D50D7" w:rsidRPr="000D50D7">
        <w:t xml:space="preserve"> </w:t>
      </w:r>
      <w:r>
        <w:t>describe</w:t>
      </w:r>
      <w:r w:rsidR="000D50D7" w:rsidRPr="000D50D7">
        <w:t xml:space="preserve"> </w:t>
      </w:r>
      <w:r>
        <w:t>and</w:t>
      </w:r>
      <w:r w:rsidR="000D50D7" w:rsidRPr="000D50D7">
        <w:t xml:space="preserve"> </w:t>
      </w:r>
      <w:r>
        <w:t>assess</w:t>
      </w:r>
      <w:r w:rsidR="000D50D7" w:rsidRPr="000D50D7">
        <w:t xml:space="preserve"> </w:t>
      </w:r>
      <w:r>
        <w:t>the</w:t>
      </w:r>
      <w:r w:rsidR="000D50D7" w:rsidRPr="000D50D7">
        <w:t xml:space="preserve"> </w:t>
      </w:r>
      <w:r>
        <w:t>works</w:t>
      </w:r>
      <w:r w:rsidR="000D50D7" w:rsidRPr="000D50D7">
        <w:t xml:space="preserve"> </w:t>
      </w:r>
      <w:r>
        <w:t>to</w:t>
      </w:r>
      <w:r w:rsidR="000D50D7" w:rsidRPr="000D50D7">
        <w:t xml:space="preserve"> </w:t>
      </w:r>
      <w:r>
        <w:t>be</w:t>
      </w:r>
      <w:r w:rsidR="000D50D7" w:rsidRPr="000D50D7">
        <w:t xml:space="preserve"> </w:t>
      </w:r>
      <w:r>
        <w:t>executed;</w:t>
      </w:r>
      <w:r w:rsidR="000D50D7" w:rsidRPr="000D50D7">
        <w:t xml:space="preserve"> </w:t>
      </w:r>
      <w:r>
        <w:t>and</w:t>
      </w:r>
    </w:p>
    <w:p w14:paraId="34D7645F" w14:textId="77777777" w:rsidR="00283174" w:rsidRDefault="00283174" w:rsidP="00283174">
      <w:pPr>
        <w:pStyle w:val="DefPara"/>
      </w:pPr>
      <w:r>
        <w:t>“specified</w:t>
      </w:r>
      <w:r w:rsidR="000D50D7" w:rsidRPr="000D50D7">
        <w:t xml:space="preserve"> </w:t>
      </w:r>
      <w:r>
        <w:t>works”</w:t>
      </w:r>
      <w:r w:rsidR="000D50D7" w:rsidRPr="000D50D7">
        <w:t xml:space="preserve"> </w:t>
      </w:r>
      <w:r>
        <w:t>means</w:t>
      </w:r>
      <w:r w:rsidR="000D50D7" w:rsidRPr="000D50D7">
        <w:t xml:space="preserve"> </w:t>
      </w:r>
      <w:r>
        <w:t>any</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or</w:t>
      </w:r>
      <w:r w:rsidR="000D50D7" w:rsidRPr="000D50D7">
        <w:t xml:space="preserve"> </w:t>
      </w:r>
      <w:r>
        <w:t>activities</w:t>
      </w:r>
      <w:r w:rsidR="000D50D7" w:rsidRPr="000D50D7">
        <w:t xml:space="preserve"> </w:t>
      </w:r>
      <w:r>
        <w:t>undertaken</w:t>
      </w:r>
      <w:r w:rsidR="000D50D7" w:rsidRPr="000D50D7">
        <w:t xml:space="preserve"> </w:t>
      </w:r>
      <w:r>
        <w:t>in</w:t>
      </w:r>
      <w:r w:rsidR="000D50D7" w:rsidRPr="000D50D7">
        <w:t xml:space="preserve"> </w:t>
      </w:r>
      <w:r>
        <w:t>association</w:t>
      </w:r>
      <w:r w:rsidR="000D50D7" w:rsidRPr="000D50D7">
        <w:t xml:space="preserve"> </w:t>
      </w:r>
      <w:r>
        <w:t>with</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which—</w:t>
      </w:r>
    </w:p>
    <w:p w14:paraId="46325958" w14:textId="77777777" w:rsidR="00283174" w:rsidRDefault="00283174" w:rsidP="00511142">
      <w:pPr>
        <w:pStyle w:val="N3"/>
        <w:numPr>
          <w:ilvl w:val="2"/>
          <w:numId w:val="17"/>
        </w:numPr>
      </w:pPr>
      <w:r>
        <w:t>will</w:t>
      </w:r>
      <w:r w:rsidR="000D50D7" w:rsidRPr="000D50D7">
        <w:t xml:space="preserve"> </w:t>
      </w:r>
      <w:r>
        <w:t>or</w:t>
      </w:r>
      <w:r w:rsidR="000D50D7" w:rsidRPr="000D50D7">
        <w:t xml:space="preserve"> </w:t>
      </w:r>
      <w:r>
        <w:t>may</w:t>
      </w:r>
      <w:r w:rsidR="000D50D7" w:rsidRPr="000D50D7">
        <w:t xml:space="preserve"> </w:t>
      </w:r>
      <w:r>
        <w:t>be</w:t>
      </w:r>
      <w:r w:rsidR="000D50D7" w:rsidRPr="000D50D7">
        <w:t xml:space="preserve"> </w:t>
      </w:r>
      <w:r>
        <w:t>situated</w:t>
      </w:r>
      <w:r w:rsidR="000D50D7" w:rsidRPr="000D50D7">
        <w:t xml:space="preserve"> </w:t>
      </w:r>
      <w:r>
        <w:t>over,</w:t>
      </w:r>
      <w:r w:rsidR="000D50D7" w:rsidRPr="000D50D7">
        <w:t xml:space="preserve"> </w:t>
      </w:r>
      <w:r>
        <w:t>or</w:t>
      </w:r>
      <w:r w:rsidR="000D50D7" w:rsidRPr="000D50D7">
        <w:t xml:space="preserve"> </w:t>
      </w:r>
      <w:r>
        <w:t>within</w:t>
      </w:r>
      <w:r w:rsidR="000D50D7" w:rsidRPr="000D50D7">
        <w:t xml:space="preserve"> </w:t>
      </w:r>
      <w:r>
        <w:t>15</w:t>
      </w:r>
      <w:r w:rsidR="000D50D7" w:rsidRPr="000D50D7">
        <w:t xml:space="preserve"> </w:t>
      </w:r>
      <w:r>
        <w:t>metres</w:t>
      </w:r>
      <w:r w:rsidR="000D50D7" w:rsidRPr="000D50D7">
        <w:t xml:space="preserve"> </w:t>
      </w:r>
      <w:r>
        <w:t>measured</w:t>
      </w:r>
      <w:r w:rsidR="000D50D7" w:rsidRPr="000D50D7">
        <w:t xml:space="preserve"> </w:t>
      </w:r>
      <w:r>
        <w:t>in</w:t>
      </w:r>
      <w:r w:rsidR="000D50D7" w:rsidRPr="000D50D7">
        <w:t xml:space="preserve"> </w:t>
      </w:r>
      <w:r>
        <w:t>any</w:t>
      </w:r>
      <w:r w:rsidR="000D50D7" w:rsidRPr="000D50D7">
        <w:t xml:space="preserve"> </w:t>
      </w:r>
      <w:r>
        <w:t>direction</w:t>
      </w:r>
      <w:r w:rsidR="000D50D7" w:rsidRPr="000D50D7">
        <w:t xml:space="preserve"> </w:t>
      </w:r>
      <w:r>
        <w:t>of</w:t>
      </w:r>
      <w:r w:rsidR="000D50D7" w:rsidRPr="000D50D7">
        <w:t xml:space="preserve"> </w:t>
      </w:r>
      <w:r>
        <w:t>any</w:t>
      </w:r>
      <w:r w:rsidR="000D50D7" w:rsidRPr="000D50D7">
        <w:t xml:space="preserve"> </w:t>
      </w:r>
      <w:r>
        <w:t>apparatus</w:t>
      </w:r>
      <w:r w:rsidR="000D50D7" w:rsidRPr="000D50D7">
        <w:t xml:space="preserve"> </w:t>
      </w:r>
      <w:r>
        <w:t>the</w:t>
      </w:r>
      <w:r w:rsidR="000D50D7" w:rsidRPr="000D50D7">
        <w:t xml:space="preserve"> </w:t>
      </w:r>
      <w:r>
        <w:t>removal</w:t>
      </w:r>
      <w:r w:rsidR="000D50D7" w:rsidRPr="000D50D7">
        <w:t xml:space="preserve"> </w:t>
      </w:r>
      <w:r>
        <w:t>of</w:t>
      </w:r>
      <w:r w:rsidR="000D50D7" w:rsidRPr="000D50D7">
        <w:t xml:space="preserve"> </w:t>
      </w:r>
      <w:r>
        <w:t>which</w:t>
      </w:r>
      <w:r w:rsidR="000D50D7" w:rsidRPr="000D50D7">
        <w:t xml:space="preserve"> </w:t>
      </w:r>
      <w:r>
        <w:t>has</w:t>
      </w:r>
      <w:r w:rsidR="000D50D7" w:rsidRPr="000D50D7">
        <w:t xml:space="preserve"> </w:t>
      </w:r>
      <w:r>
        <w:t>not</w:t>
      </w:r>
      <w:r w:rsidR="000D50D7" w:rsidRPr="000D50D7">
        <w:t xml:space="preserve"> </w:t>
      </w:r>
      <w:r>
        <w:t>be</w:t>
      </w:r>
      <w:r w:rsidR="008C2959">
        <w:t>en</w:t>
      </w:r>
      <w:r w:rsidR="000D50D7" w:rsidRPr="000D50D7">
        <w:t xml:space="preserve"> </w:t>
      </w:r>
      <w:r>
        <w:t>required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_Ref95839281 \w \h </w:instrText>
      </w:r>
      <w:r>
        <w:fldChar w:fldCharType="separate"/>
      </w:r>
      <w:r w:rsidR="000D50D7">
        <w:t>36(2)</w:t>
      </w:r>
      <w:r>
        <w:fldChar w:fldCharType="end"/>
      </w:r>
      <w:r w:rsidR="000D50D7" w:rsidRPr="000D50D7">
        <w:t xml:space="preserve"> </w:t>
      </w:r>
      <w:r>
        <w:t>of</w:t>
      </w:r>
      <w:r w:rsidR="000D50D7" w:rsidRPr="000D50D7">
        <w:t xml:space="preserve"> </w:t>
      </w:r>
      <w:r>
        <w:t>otherwise;</w:t>
      </w:r>
    </w:p>
    <w:p w14:paraId="149A4DBA" w14:textId="77777777" w:rsidR="00283174" w:rsidRDefault="00283174" w:rsidP="00283174">
      <w:pPr>
        <w:pStyle w:val="N3"/>
      </w:pPr>
      <w:r>
        <w:t>may</w:t>
      </w:r>
      <w:r w:rsidR="000D50D7" w:rsidRPr="000D50D7">
        <w:t xml:space="preserve"> </w:t>
      </w:r>
      <w:r>
        <w:t>in</w:t>
      </w:r>
      <w:r w:rsidR="000D50D7" w:rsidRPr="000D50D7">
        <w:t xml:space="preserve"> </w:t>
      </w:r>
      <w:r>
        <w:t>any</w:t>
      </w:r>
      <w:r w:rsidR="000D50D7" w:rsidRPr="000D50D7">
        <w:t xml:space="preserve"> </w:t>
      </w:r>
      <w:r>
        <w:t>way</w:t>
      </w:r>
      <w:r w:rsidR="000D50D7" w:rsidRPr="000D50D7">
        <w:t xml:space="preserve"> </w:t>
      </w:r>
      <w:r>
        <w:t>adversely</w:t>
      </w:r>
      <w:r w:rsidR="000D50D7" w:rsidRPr="000D50D7">
        <w:t xml:space="preserve"> </w:t>
      </w:r>
      <w:r>
        <w:t>affect</w:t>
      </w:r>
      <w:r w:rsidR="000D50D7" w:rsidRPr="000D50D7">
        <w:t xml:space="preserve"> </w:t>
      </w:r>
      <w:r>
        <w:t>any</w:t>
      </w:r>
      <w:r w:rsidR="000D50D7" w:rsidRPr="000D50D7">
        <w:t xml:space="preserve"> </w:t>
      </w:r>
      <w:r>
        <w:t>apparatus</w:t>
      </w:r>
      <w:r w:rsidR="000D50D7" w:rsidRPr="000D50D7">
        <w:t xml:space="preserve"> </w:t>
      </w:r>
      <w:r>
        <w:t>the</w:t>
      </w:r>
      <w:r w:rsidR="000D50D7" w:rsidRPr="000D50D7">
        <w:t xml:space="preserve"> </w:t>
      </w:r>
      <w:r>
        <w:t>removal</w:t>
      </w:r>
      <w:r w:rsidR="000D50D7" w:rsidRPr="000D50D7">
        <w:t xml:space="preserve"> </w:t>
      </w:r>
      <w:r>
        <w:t>of</w:t>
      </w:r>
      <w:r w:rsidR="000D50D7" w:rsidRPr="000D50D7">
        <w:t xml:space="preserve"> </w:t>
      </w:r>
      <w:r>
        <w:t>which</w:t>
      </w:r>
      <w:r w:rsidR="000D50D7" w:rsidRPr="000D50D7">
        <w:t xml:space="preserve"> </w:t>
      </w:r>
      <w:r>
        <w:t>has</w:t>
      </w:r>
      <w:r w:rsidR="000D50D7" w:rsidRPr="000D50D7">
        <w:t xml:space="preserve"> </w:t>
      </w:r>
      <w:r>
        <w:t>not</w:t>
      </w:r>
      <w:r w:rsidR="000D50D7" w:rsidRPr="000D50D7">
        <w:t xml:space="preserve"> </w:t>
      </w:r>
      <w:r>
        <w:t>be</w:t>
      </w:r>
      <w:r w:rsidR="008C2959">
        <w:t>en</w:t>
      </w:r>
      <w:r w:rsidR="000D50D7" w:rsidRPr="000D50D7">
        <w:t xml:space="preserve"> </w:t>
      </w:r>
      <w:r>
        <w:t>required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_Ref95839281 \w \h </w:instrText>
      </w:r>
      <w:r>
        <w:fldChar w:fldCharType="separate"/>
      </w:r>
      <w:r w:rsidR="000D50D7">
        <w:t>36(2)</w:t>
      </w:r>
      <w:r>
        <w:fldChar w:fldCharType="end"/>
      </w:r>
      <w:r w:rsidR="000D50D7" w:rsidRPr="000D50D7">
        <w:t xml:space="preserve"> </w:t>
      </w:r>
      <w:r>
        <w:t>or</w:t>
      </w:r>
      <w:r w:rsidR="000D50D7" w:rsidRPr="000D50D7">
        <w:t xml:space="preserve"> </w:t>
      </w:r>
      <w:r>
        <w:t>otherwise;</w:t>
      </w:r>
      <w:r w:rsidR="000D50D7" w:rsidRPr="000D50D7">
        <w:t xml:space="preserve"> </w:t>
      </w:r>
      <w:r>
        <w:t>and/or</w:t>
      </w:r>
    </w:p>
    <w:p w14:paraId="7EA49A5B" w14:textId="77777777" w:rsidR="00283174" w:rsidRDefault="00283174" w:rsidP="00283174">
      <w:pPr>
        <w:pStyle w:val="N3"/>
      </w:pPr>
      <w:r>
        <w:t>includes</w:t>
      </w:r>
      <w:r w:rsidR="000D50D7" w:rsidRPr="000D50D7">
        <w:t xml:space="preserve"> </w:t>
      </w:r>
      <w:r w:rsidR="008C2959">
        <w:t>activity</w:t>
      </w:r>
      <w:r w:rsidR="000D50D7" w:rsidRPr="000D50D7">
        <w:t xml:space="preserve"> </w:t>
      </w:r>
      <w:r w:rsidR="008C2959">
        <w:t>that</w:t>
      </w:r>
      <w:r w:rsidR="000D50D7" w:rsidRPr="000D50D7">
        <w:t xml:space="preserve"> </w:t>
      </w:r>
      <w:r w:rsidR="008C2959">
        <w:t>is</w:t>
      </w:r>
      <w:r w:rsidR="000D50D7" w:rsidRPr="000D50D7">
        <w:t xml:space="preserve"> </w:t>
      </w:r>
      <w:r w:rsidR="008C2959">
        <w:t>referred</w:t>
      </w:r>
      <w:r w:rsidR="000D50D7" w:rsidRPr="000D50D7">
        <w:t xml:space="preserve"> </w:t>
      </w:r>
      <w:r w:rsidR="008C2959">
        <w:t>to</w:t>
      </w:r>
      <w:r w:rsidR="000D50D7" w:rsidRPr="000D50D7">
        <w:t xml:space="preserve"> </w:t>
      </w:r>
      <w:r w:rsidR="008C2959">
        <w:t>in</w:t>
      </w:r>
      <w:r w:rsidR="000D50D7" w:rsidRPr="000D50D7">
        <w:t xml:space="preserve"> </w:t>
      </w:r>
      <w:r w:rsidR="008C2959">
        <w:t>development</w:t>
      </w:r>
      <w:r w:rsidR="000D50D7" w:rsidRPr="000D50D7">
        <w:t xml:space="preserve"> </w:t>
      </w:r>
      <w:r w:rsidR="008C2959">
        <w:t>near</w:t>
      </w:r>
      <w:r w:rsidR="000D50D7" w:rsidRPr="000D50D7">
        <w:t xml:space="preserve"> </w:t>
      </w:r>
      <w:r w:rsidR="008C2959">
        <w:t>overhead</w:t>
      </w:r>
      <w:r w:rsidR="000D50D7" w:rsidRPr="000D50D7">
        <w:t xml:space="preserve"> </w:t>
      </w:r>
      <w:r w:rsidR="008C2959">
        <w:t>lines</w:t>
      </w:r>
      <w:r w:rsidR="000D50D7" w:rsidRPr="000D50D7">
        <w:t xml:space="preserve"> </w:t>
      </w:r>
      <w:r w:rsidR="008C2959">
        <w:t>EN43-8</w:t>
      </w:r>
      <w:r w:rsidR="000D50D7" w:rsidRPr="000D50D7">
        <w:t xml:space="preserve"> </w:t>
      </w:r>
      <w:r w:rsidR="008C2959">
        <w:t>and</w:t>
      </w:r>
      <w:r w:rsidR="000D50D7" w:rsidRPr="000D50D7">
        <w:t xml:space="preserve"> </w:t>
      </w:r>
      <w:r w:rsidR="008C2959">
        <w:t>HSE’s</w:t>
      </w:r>
      <w:r w:rsidR="000D50D7" w:rsidRPr="000D50D7">
        <w:t xml:space="preserve"> </w:t>
      </w:r>
      <w:r w:rsidR="008C2959">
        <w:t>guidance</w:t>
      </w:r>
      <w:r w:rsidR="000D50D7" w:rsidRPr="000D50D7">
        <w:t xml:space="preserve"> </w:t>
      </w:r>
      <w:r w:rsidR="008C2959">
        <w:t>note</w:t>
      </w:r>
      <w:r w:rsidR="000D50D7" w:rsidRPr="000D50D7">
        <w:t xml:space="preserve"> </w:t>
      </w:r>
      <w:r w:rsidR="008C2959">
        <w:t>6</w:t>
      </w:r>
      <w:r w:rsidR="000D50D7" w:rsidRPr="000D50D7">
        <w:t xml:space="preserve"> </w:t>
      </w:r>
      <w:r w:rsidR="008C2959">
        <w:t>“Avoidance</w:t>
      </w:r>
      <w:r w:rsidR="000D50D7" w:rsidRPr="000D50D7">
        <w:t xml:space="preserve"> </w:t>
      </w:r>
      <w:r w:rsidR="008C2959">
        <w:t>of</w:t>
      </w:r>
      <w:r w:rsidR="000D50D7" w:rsidRPr="000D50D7">
        <w:t xml:space="preserve"> </w:t>
      </w:r>
      <w:r w:rsidR="008C2959">
        <w:t>Danger</w:t>
      </w:r>
      <w:r w:rsidR="000D50D7" w:rsidRPr="000D50D7">
        <w:t xml:space="preserve"> </w:t>
      </w:r>
      <w:r w:rsidR="008C2959">
        <w:t>from</w:t>
      </w:r>
      <w:r w:rsidR="000D50D7" w:rsidRPr="000D50D7">
        <w:t xml:space="preserve"> </w:t>
      </w:r>
      <w:r w:rsidR="008C2959">
        <w:t>Overhead</w:t>
      </w:r>
      <w:r w:rsidR="000D50D7" w:rsidRPr="000D50D7">
        <w:t xml:space="preserve"> </w:t>
      </w:r>
      <w:r w:rsidR="008C2959">
        <w:t>Lines.</w:t>
      </w:r>
    </w:p>
    <w:p w14:paraId="0BC28155" w14:textId="77777777" w:rsidR="00283174" w:rsidRDefault="00283174" w:rsidP="00283174">
      <w:pPr>
        <w:pStyle w:val="H1"/>
      </w:pPr>
      <w:r>
        <w:t>On</w:t>
      </w:r>
      <w:r w:rsidR="000D50D7" w:rsidRPr="000D50D7">
        <w:t xml:space="preserve"> </w:t>
      </w:r>
      <w:r>
        <w:t>Street</w:t>
      </w:r>
      <w:r w:rsidR="000D50D7" w:rsidRPr="000D50D7">
        <w:t xml:space="preserve"> </w:t>
      </w:r>
      <w:r>
        <w:t>Apparatus</w:t>
      </w:r>
    </w:p>
    <w:p w14:paraId="3FE85F7D" w14:textId="77777777" w:rsidR="00283174" w:rsidRDefault="000D50D7" w:rsidP="00283174">
      <w:pPr>
        <w:pStyle w:val="N1"/>
      </w:pPr>
      <w:bookmarkStart w:id="1317" w:name="_Ref95839992"/>
      <w:r w:rsidRPr="000D50D7">
        <w:t> </w:t>
      </w:r>
      <w:r w:rsidR="00283174">
        <w:t>Except</w:t>
      </w:r>
      <w:r w:rsidRPr="000D50D7">
        <w:t xml:space="preserve"> </w:t>
      </w:r>
      <w:r w:rsidR="00283174">
        <w:t>for</w:t>
      </w:r>
      <w:r w:rsidRPr="000D50D7">
        <w:t xml:space="preserve"> </w:t>
      </w:r>
      <w:r w:rsidR="00283174">
        <w:t>paragraphs</w:t>
      </w:r>
      <w:r w:rsidRPr="000D50D7">
        <w:t xml:space="preserve"> </w:t>
      </w:r>
      <w:r w:rsidR="00283174">
        <w:fldChar w:fldCharType="begin"/>
      </w:r>
      <w:r w:rsidR="00283174">
        <w:instrText xml:space="preserve"> REF _Ref95839347 \w \h </w:instrText>
      </w:r>
      <w:r w:rsidR="00283174">
        <w:fldChar w:fldCharType="separate"/>
      </w:r>
      <w:r>
        <w:t>33</w:t>
      </w:r>
      <w:r w:rsidR="00283174">
        <w:fldChar w:fldCharType="end"/>
      </w:r>
      <w:r w:rsidRPr="000D50D7">
        <w:t xml:space="preserve"> </w:t>
      </w:r>
      <w:r w:rsidR="00283174">
        <w:t>(apparatus</w:t>
      </w:r>
      <w:r w:rsidRPr="000D50D7">
        <w:t xml:space="preserve"> </w:t>
      </w:r>
      <w:r w:rsidR="00283174">
        <w:t>of</w:t>
      </w:r>
      <w:r w:rsidRPr="000D50D7">
        <w:t xml:space="preserve"> </w:t>
      </w:r>
      <w:r w:rsidR="00283174">
        <w:t>National</w:t>
      </w:r>
      <w:r w:rsidRPr="000D50D7">
        <w:t xml:space="preserve"> </w:t>
      </w:r>
      <w:r w:rsidR="00283174">
        <w:t>Grid</w:t>
      </w:r>
      <w:r w:rsidRPr="000D50D7">
        <w:t xml:space="preserve"> </w:t>
      </w:r>
      <w:r w:rsidR="00283174">
        <w:t>in</w:t>
      </w:r>
      <w:r w:rsidRPr="000D50D7">
        <w:t xml:space="preserve"> </w:t>
      </w:r>
      <w:r w:rsidR="00283174">
        <w:t>streets</w:t>
      </w:r>
      <w:r w:rsidRPr="000D50D7">
        <w:t xml:space="preserve"> </w:t>
      </w:r>
      <w:r w:rsidR="00283174">
        <w:t>subject</w:t>
      </w:r>
      <w:r w:rsidRPr="000D50D7">
        <w:t xml:space="preserve"> </w:t>
      </w:r>
      <w:r w:rsidR="00283174">
        <w:t>to</w:t>
      </w:r>
      <w:r w:rsidRPr="000D50D7">
        <w:t xml:space="preserve"> </w:t>
      </w:r>
      <w:r w:rsidR="00283174">
        <w:t>temporary</w:t>
      </w:r>
      <w:r w:rsidRPr="000D50D7">
        <w:t xml:space="preserve"> </w:t>
      </w:r>
      <w:r w:rsidR="00FA6C6A">
        <w:t>closure</w:t>
      </w:r>
      <w:r w:rsidR="00283174">
        <w:t>),</w:t>
      </w:r>
      <w:r w:rsidRPr="000D50D7">
        <w:t xml:space="preserve"> </w:t>
      </w:r>
      <w:r w:rsidR="00283174">
        <w:fldChar w:fldCharType="begin"/>
      </w:r>
      <w:r w:rsidR="00283174">
        <w:instrText xml:space="preserve"> REF _Ref95839373 \w \h </w:instrText>
      </w:r>
      <w:r w:rsidR="00283174">
        <w:fldChar w:fldCharType="separate"/>
      </w:r>
      <w:r>
        <w:t>38</w:t>
      </w:r>
      <w:r w:rsidR="00283174">
        <w:fldChar w:fldCharType="end"/>
      </w:r>
      <w:r w:rsidRPr="000D50D7">
        <w:t xml:space="preserve"> </w:t>
      </w:r>
      <w:r w:rsidR="00283174">
        <w:t>(retained</w:t>
      </w:r>
      <w:r w:rsidRPr="000D50D7">
        <w:t xml:space="preserve"> </w:t>
      </w:r>
      <w:r w:rsidR="00283174">
        <w:t>apparatus:</w:t>
      </w:r>
      <w:r w:rsidRPr="000D50D7">
        <w:t xml:space="preserve"> </w:t>
      </w:r>
      <w:r w:rsidR="00283174">
        <w:t>protection</w:t>
      </w:r>
      <w:r w:rsidRPr="000D50D7">
        <w:t xml:space="preserve"> </w:t>
      </w:r>
      <w:r w:rsidR="00283174">
        <w:t>of</w:t>
      </w:r>
      <w:r w:rsidRPr="000D50D7">
        <w:t xml:space="preserve"> </w:t>
      </w:r>
      <w:r w:rsidR="00283174">
        <w:t>electricity</w:t>
      </w:r>
      <w:r w:rsidRPr="000D50D7">
        <w:t xml:space="preserve"> </w:t>
      </w:r>
      <w:r w:rsidR="00283174">
        <w:t>undertaker),</w:t>
      </w:r>
      <w:r w:rsidRPr="000D50D7">
        <w:t xml:space="preserve"> </w:t>
      </w:r>
      <w:r w:rsidR="00283174">
        <w:fldChar w:fldCharType="begin"/>
      </w:r>
      <w:r w:rsidR="00283174">
        <w:instrText xml:space="preserve"> REF _Ref95839423 \w \h </w:instrText>
      </w:r>
      <w:r w:rsidR="00283174">
        <w:fldChar w:fldCharType="separate"/>
      </w:r>
      <w:r>
        <w:t>39</w:t>
      </w:r>
      <w:r w:rsidR="00283174">
        <w:fldChar w:fldCharType="end"/>
      </w:r>
      <w:r w:rsidRPr="000D50D7">
        <w:t xml:space="preserve"> </w:t>
      </w:r>
      <w:r w:rsidR="00283174">
        <w:t>(expenses)</w:t>
      </w:r>
      <w:r w:rsidRPr="000D50D7">
        <w:t xml:space="preserve"> </w:t>
      </w:r>
      <w:r w:rsidR="00283174">
        <w:t>and</w:t>
      </w:r>
      <w:r w:rsidRPr="000D50D7">
        <w:t xml:space="preserve"> </w:t>
      </w:r>
      <w:r w:rsidR="00283174">
        <w:fldChar w:fldCharType="begin"/>
      </w:r>
      <w:r w:rsidR="00283174">
        <w:instrText xml:space="preserve"> REF _Ref95839441 \w \h </w:instrText>
      </w:r>
      <w:r w:rsidR="00283174">
        <w:fldChar w:fldCharType="separate"/>
      </w:r>
      <w:r>
        <w:t>40</w:t>
      </w:r>
      <w:r w:rsidR="00283174">
        <w:fldChar w:fldCharType="end"/>
      </w:r>
      <w:r w:rsidRPr="000D50D7">
        <w:t xml:space="preserve"> </w:t>
      </w:r>
      <w:r w:rsidR="00283174">
        <w:t>(indemnity)</w:t>
      </w:r>
      <w:r w:rsidRPr="000D50D7">
        <w:t xml:space="preserve"> </w:t>
      </w:r>
      <w:r w:rsidR="00283174">
        <w:t>of</w:t>
      </w:r>
      <w:r w:rsidRPr="000D50D7">
        <w:t xml:space="preserve"> </w:t>
      </w:r>
      <w:r w:rsidR="00283174">
        <w:t>this</w:t>
      </w:r>
      <w:r w:rsidRPr="000D50D7">
        <w:t xml:space="preserve"> </w:t>
      </w:r>
      <w:r w:rsidR="00283174">
        <w:t>Schedule</w:t>
      </w:r>
      <w:r w:rsidRPr="000D50D7">
        <w:t xml:space="preserve"> </w:t>
      </w:r>
      <w:r w:rsidR="00283174">
        <w:t>which</w:t>
      </w:r>
      <w:r w:rsidRPr="000D50D7">
        <w:t xml:space="preserve"> </w:t>
      </w:r>
      <w:r w:rsidR="00283174">
        <w:t>will</w:t>
      </w:r>
      <w:r w:rsidRPr="000D50D7">
        <w:t xml:space="preserve"> </w:t>
      </w:r>
      <w:r w:rsidR="00283174">
        <w:t>apply</w:t>
      </w:r>
      <w:r w:rsidRPr="000D50D7">
        <w:t xml:space="preserve"> </w:t>
      </w:r>
      <w:r w:rsidR="00283174">
        <w:t>in</w:t>
      </w:r>
      <w:r w:rsidRPr="000D50D7">
        <w:t xml:space="preserve"> </w:t>
      </w:r>
      <w:r w:rsidR="00283174">
        <w:t>respect</w:t>
      </w:r>
      <w:r w:rsidRPr="000D50D7">
        <w:t xml:space="preserve"> </w:t>
      </w:r>
      <w:r w:rsidR="00283174">
        <w:t>of</w:t>
      </w:r>
      <w:r w:rsidRPr="000D50D7">
        <w:t xml:space="preserve"> </w:t>
      </w:r>
      <w:r w:rsidR="00283174">
        <w:t>the</w:t>
      </w:r>
      <w:r w:rsidRPr="000D50D7">
        <w:t xml:space="preserve"> </w:t>
      </w:r>
      <w:r w:rsidR="00283174">
        <w:t>exercise</w:t>
      </w:r>
      <w:r w:rsidRPr="000D50D7">
        <w:t xml:space="preserve"> </w:t>
      </w:r>
      <w:r w:rsidR="00283174">
        <w:t>of</w:t>
      </w:r>
      <w:r w:rsidRPr="000D50D7">
        <w:t xml:space="preserve"> </w:t>
      </w:r>
      <w:r w:rsidR="00283174">
        <w:t>all</w:t>
      </w:r>
      <w:r w:rsidRPr="000D50D7">
        <w:t xml:space="preserve"> </w:t>
      </w:r>
      <w:r w:rsidR="00283174">
        <w:t>or</w:t>
      </w:r>
      <w:r w:rsidRPr="000D50D7">
        <w:t xml:space="preserve"> </w:t>
      </w:r>
      <w:r w:rsidR="00283174">
        <w:t>any</w:t>
      </w:r>
      <w:r w:rsidRPr="000D50D7">
        <w:t xml:space="preserve"> </w:t>
      </w:r>
      <w:r w:rsidR="00283174">
        <w:t>powers</w:t>
      </w:r>
      <w:r w:rsidRPr="000D50D7">
        <w:t xml:space="preserve"> </w:t>
      </w:r>
      <w:r w:rsidR="00283174">
        <w:t>under</w:t>
      </w:r>
      <w:r w:rsidRPr="000D50D7">
        <w:t xml:space="preserve"> </w:t>
      </w:r>
      <w:r w:rsidR="00283174">
        <w:t>this</w:t>
      </w:r>
      <w:r w:rsidRPr="000D50D7">
        <w:t xml:space="preserve"> </w:t>
      </w:r>
      <w:r w:rsidR="00283174">
        <w:t>Order</w:t>
      </w:r>
      <w:r w:rsidRPr="000D50D7">
        <w:t xml:space="preserve"> </w:t>
      </w:r>
      <w:r w:rsidR="00283174">
        <w:t>affecting</w:t>
      </w:r>
      <w:r w:rsidRPr="000D50D7">
        <w:t xml:space="preserve"> </w:t>
      </w:r>
      <w:r w:rsidR="00283174">
        <w:t>the</w:t>
      </w:r>
      <w:r w:rsidRPr="000D50D7">
        <w:t xml:space="preserve"> </w:t>
      </w:r>
      <w:r w:rsidR="00283174">
        <w:t>rights</w:t>
      </w:r>
      <w:r w:rsidRPr="000D50D7">
        <w:t xml:space="preserve"> </w:t>
      </w:r>
      <w:r w:rsidR="00283174">
        <w:t>and</w:t>
      </w:r>
      <w:r w:rsidRPr="000D50D7">
        <w:t xml:space="preserve"> </w:t>
      </w:r>
      <w:r w:rsidR="00283174">
        <w:t>apparatus</w:t>
      </w:r>
      <w:r w:rsidRPr="000D50D7">
        <w:t xml:space="preserve"> </w:t>
      </w:r>
      <w:r w:rsidR="00283174">
        <w:t>of</w:t>
      </w:r>
      <w:r w:rsidRPr="000D50D7">
        <w:t xml:space="preserve"> </w:t>
      </w:r>
      <w:r w:rsidR="00283174">
        <w:t>National</w:t>
      </w:r>
      <w:r w:rsidRPr="000D50D7">
        <w:t xml:space="preserve"> </w:t>
      </w:r>
      <w:r w:rsidR="00283174">
        <w:t>Grid,</w:t>
      </w:r>
      <w:r w:rsidRPr="000D50D7">
        <w:t xml:space="preserve"> </w:t>
      </w:r>
      <w:r w:rsidR="00283174">
        <w:t>the</w:t>
      </w:r>
      <w:r w:rsidRPr="000D50D7">
        <w:t xml:space="preserve"> </w:t>
      </w:r>
      <w:r w:rsidR="00283174">
        <w:t>other</w:t>
      </w:r>
      <w:r w:rsidRPr="000D50D7">
        <w:t xml:space="preserve"> </w:t>
      </w:r>
      <w:r w:rsidR="00283174">
        <w:t>provisions</w:t>
      </w:r>
      <w:r w:rsidRPr="000D50D7">
        <w:t xml:space="preserve"> </w:t>
      </w:r>
      <w:r w:rsidR="00283174">
        <w:t>of</w:t>
      </w:r>
      <w:r w:rsidRPr="000D50D7">
        <w:t xml:space="preserve"> </w:t>
      </w:r>
      <w:r w:rsidR="00283174">
        <w:t>this</w:t>
      </w:r>
      <w:r w:rsidRPr="000D50D7">
        <w:t xml:space="preserve"> </w:t>
      </w:r>
      <w:r w:rsidR="00283174">
        <w:t>Schedule</w:t>
      </w:r>
      <w:r w:rsidRPr="000D50D7">
        <w:t xml:space="preserve"> </w:t>
      </w:r>
      <w:r w:rsidR="00283174">
        <w:t>do</w:t>
      </w:r>
      <w:r w:rsidRPr="000D50D7">
        <w:t xml:space="preserve"> </w:t>
      </w:r>
      <w:r w:rsidR="00283174">
        <w:t>not</w:t>
      </w:r>
      <w:r w:rsidRPr="000D50D7">
        <w:t xml:space="preserve"> </w:t>
      </w:r>
      <w:r w:rsidR="00283174">
        <w:t>apply</w:t>
      </w:r>
      <w:r w:rsidRPr="000D50D7">
        <w:t xml:space="preserve"> </w:t>
      </w:r>
      <w:r w:rsidR="00283174">
        <w:t>to</w:t>
      </w:r>
      <w:r w:rsidRPr="000D50D7">
        <w:t xml:space="preserve"> </w:t>
      </w:r>
      <w:r w:rsidR="00283174">
        <w:t>apparatus</w:t>
      </w:r>
      <w:r w:rsidRPr="000D50D7">
        <w:t xml:space="preserve"> </w:t>
      </w:r>
      <w:r w:rsidR="00283174">
        <w:t>in</w:t>
      </w:r>
      <w:r w:rsidRPr="000D50D7">
        <w:t xml:space="preserve"> </w:t>
      </w:r>
      <w:r w:rsidR="00283174">
        <w:t>respect</w:t>
      </w:r>
      <w:r w:rsidRPr="000D50D7">
        <w:t xml:space="preserve"> </w:t>
      </w:r>
      <w:r w:rsidR="00283174">
        <w:t>of</w:t>
      </w:r>
      <w:r w:rsidRPr="000D50D7">
        <w:t xml:space="preserve"> </w:t>
      </w:r>
      <w:r w:rsidR="00283174">
        <w:t>which</w:t>
      </w:r>
      <w:r w:rsidRPr="000D50D7">
        <w:t xml:space="preserve"> </w:t>
      </w:r>
      <w:r w:rsidR="00283174">
        <w:t>the</w:t>
      </w:r>
      <w:r w:rsidRPr="000D50D7">
        <w:t xml:space="preserve"> </w:t>
      </w:r>
      <w:r w:rsidR="00283174">
        <w:t>relations</w:t>
      </w:r>
      <w:r w:rsidRPr="000D50D7">
        <w:t xml:space="preserve"> </w:t>
      </w:r>
      <w:r w:rsidR="00283174">
        <w:t>between</w:t>
      </w:r>
      <w:r w:rsidRPr="000D50D7">
        <w:t xml:space="preserve"> </w:t>
      </w:r>
      <w:r w:rsidR="00283174">
        <w:t>the</w:t>
      </w:r>
      <w:r w:rsidRPr="000D50D7">
        <w:t xml:space="preserve"> </w:t>
      </w:r>
      <w:r w:rsidR="00283174">
        <w:t>undertaker</w:t>
      </w:r>
      <w:r w:rsidRPr="000D50D7">
        <w:t xml:space="preserve"> </w:t>
      </w:r>
      <w:r w:rsidR="00283174">
        <w:t>and</w:t>
      </w:r>
      <w:r w:rsidRPr="000D50D7">
        <w:t xml:space="preserve"> </w:t>
      </w:r>
      <w:r w:rsidR="00283174">
        <w:t>National</w:t>
      </w:r>
      <w:r w:rsidRPr="000D50D7">
        <w:t xml:space="preserve"> </w:t>
      </w:r>
      <w:r w:rsidR="00283174">
        <w:t>Grid</w:t>
      </w:r>
      <w:r w:rsidRPr="000D50D7">
        <w:t xml:space="preserve"> </w:t>
      </w:r>
      <w:r w:rsidR="00283174">
        <w:t>are</w:t>
      </w:r>
      <w:r w:rsidRPr="000D50D7">
        <w:t xml:space="preserve"> </w:t>
      </w:r>
      <w:r w:rsidR="00283174">
        <w:t>regulated</w:t>
      </w:r>
      <w:r w:rsidRPr="000D50D7">
        <w:t xml:space="preserve"> </w:t>
      </w:r>
      <w:r w:rsidR="00283174">
        <w:t>by</w:t>
      </w:r>
      <w:r w:rsidRPr="000D50D7">
        <w:t xml:space="preserve"> </w:t>
      </w:r>
      <w:r w:rsidR="00283174">
        <w:t>the</w:t>
      </w:r>
      <w:r w:rsidRPr="000D50D7">
        <w:t xml:space="preserve"> </w:t>
      </w:r>
      <w:r w:rsidR="00283174">
        <w:t>provisions</w:t>
      </w:r>
      <w:r w:rsidRPr="000D50D7">
        <w:t xml:space="preserve"> </w:t>
      </w:r>
      <w:r w:rsidR="00283174">
        <w:t>of</w:t>
      </w:r>
      <w:r w:rsidRPr="000D50D7">
        <w:t xml:space="preserve"> </w:t>
      </w:r>
      <w:r w:rsidR="00283174">
        <w:t>Part</w:t>
      </w:r>
      <w:r w:rsidRPr="000D50D7">
        <w:t xml:space="preserve"> </w:t>
      </w:r>
      <w:r w:rsidR="00283174">
        <w:t>3</w:t>
      </w:r>
      <w:r w:rsidRPr="000D50D7">
        <w:t xml:space="preserve"> </w:t>
      </w:r>
      <w:r w:rsidR="00283174">
        <w:t>(street</w:t>
      </w:r>
      <w:r w:rsidRPr="000D50D7">
        <w:t xml:space="preserve"> </w:t>
      </w:r>
      <w:r w:rsidR="00283174">
        <w:t>works</w:t>
      </w:r>
      <w:r w:rsidRPr="000D50D7">
        <w:t xml:space="preserve"> </w:t>
      </w:r>
      <w:r w:rsidR="00283174">
        <w:t>in</w:t>
      </w:r>
      <w:r w:rsidRPr="000D50D7">
        <w:t xml:space="preserve"> </w:t>
      </w:r>
      <w:r w:rsidR="00283174">
        <w:t>England</w:t>
      </w:r>
      <w:r w:rsidRPr="000D50D7">
        <w:t xml:space="preserve"> </w:t>
      </w:r>
      <w:r w:rsidR="00283174">
        <w:t>and</w:t>
      </w:r>
      <w:r w:rsidRPr="000D50D7">
        <w:t xml:space="preserve"> </w:t>
      </w:r>
      <w:r w:rsidR="00283174">
        <w:t>Wales)</w:t>
      </w:r>
      <w:r w:rsidRPr="000D50D7">
        <w:t xml:space="preserve"> </w:t>
      </w:r>
      <w:r w:rsidR="00283174">
        <w:t>of</w:t>
      </w:r>
      <w:r w:rsidRPr="000D50D7">
        <w:t xml:space="preserve"> </w:t>
      </w:r>
      <w:r w:rsidR="00283174">
        <w:t>the</w:t>
      </w:r>
      <w:r w:rsidRPr="000D50D7">
        <w:t xml:space="preserve"> </w:t>
      </w:r>
      <w:r w:rsidR="00283174">
        <w:t>1991</w:t>
      </w:r>
      <w:r w:rsidRPr="000D50D7">
        <w:t xml:space="preserve"> </w:t>
      </w:r>
      <w:r w:rsidR="00283174">
        <w:t>Act.</w:t>
      </w:r>
      <w:bookmarkEnd w:id="1317"/>
    </w:p>
    <w:p w14:paraId="50A40E6F" w14:textId="77777777" w:rsidR="00283174" w:rsidRDefault="00283174" w:rsidP="00283174">
      <w:pPr>
        <w:pStyle w:val="H1"/>
      </w:pPr>
      <w:r>
        <w:t>Apparatus</w:t>
      </w:r>
      <w:r w:rsidR="000D50D7" w:rsidRPr="000D50D7">
        <w:t xml:space="preserve"> </w:t>
      </w:r>
      <w:r>
        <w:t>of</w:t>
      </w:r>
      <w:r w:rsidR="000D50D7" w:rsidRPr="000D50D7">
        <w:t xml:space="preserve"> </w:t>
      </w:r>
      <w:r>
        <w:t>National</w:t>
      </w:r>
      <w:r w:rsidR="000D50D7" w:rsidRPr="000D50D7">
        <w:t xml:space="preserve"> </w:t>
      </w:r>
      <w:r>
        <w:t>Grid</w:t>
      </w:r>
      <w:r w:rsidR="000D50D7" w:rsidRPr="000D50D7">
        <w:t xml:space="preserve"> </w:t>
      </w:r>
      <w:r>
        <w:t>in</w:t>
      </w:r>
      <w:r w:rsidR="000D50D7" w:rsidRPr="000D50D7">
        <w:t xml:space="preserve"> </w:t>
      </w:r>
      <w:r>
        <w:t>streets</w:t>
      </w:r>
      <w:r w:rsidR="000D50D7" w:rsidRPr="000D50D7">
        <w:t xml:space="preserve"> </w:t>
      </w:r>
      <w:r>
        <w:t>subject</w:t>
      </w:r>
      <w:r w:rsidR="000D50D7" w:rsidRPr="000D50D7">
        <w:t xml:space="preserve"> </w:t>
      </w:r>
      <w:r>
        <w:t>to</w:t>
      </w:r>
      <w:r w:rsidR="000D50D7" w:rsidRPr="000D50D7">
        <w:t xml:space="preserve"> </w:t>
      </w:r>
      <w:r>
        <w:t>temporary</w:t>
      </w:r>
      <w:r w:rsidR="000D50D7" w:rsidRPr="000D50D7">
        <w:t xml:space="preserve"> </w:t>
      </w:r>
      <w:r w:rsidR="00FA6C6A">
        <w:t>closure</w:t>
      </w:r>
    </w:p>
    <w:p w14:paraId="40CA91DD" w14:textId="77777777" w:rsidR="00283174" w:rsidRDefault="000D50D7" w:rsidP="00283174">
      <w:pPr>
        <w:pStyle w:val="N1"/>
      </w:pPr>
      <w:bookmarkStart w:id="1318" w:name="_Ref95839347"/>
      <w:r w:rsidRPr="000D50D7">
        <w:t> </w:t>
      </w:r>
      <w:r w:rsidR="00283174">
        <w:t>Notwithstanding</w:t>
      </w:r>
      <w:r w:rsidRPr="000D50D7">
        <w:t xml:space="preserve"> </w:t>
      </w:r>
      <w:r w:rsidR="00283174">
        <w:t>the</w:t>
      </w:r>
      <w:r w:rsidRPr="000D50D7">
        <w:t xml:space="preserve"> </w:t>
      </w:r>
      <w:r w:rsidR="00283174">
        <w:t>temporary</w:t>
      </w:r>
      <w:r w:rsidRPr="000D50D7">
        <w:t xml:space="preserve"> </w:t>
      </w:r>
      <w:r w:rsidR="00FA6C6A">
        <w:t>closure</w:t>
      </w:r>
      <w:r w:rsidRPr="000D50D7">
        <w:t xml:space="preserve"> </w:t>
      </w:r>
      <w:r w:rsidR="00283174">
        <w:t>or</w:t>
      </w:r>
      <w:r w:rsidRPr="000D50D7">
        <w:t xml:space="preserve"> </w:t>
      </w:r>
      <w:r w:rsidR="00283174">
        <w:t>diversion</w:t>
      </w:r>
      <w:r w:rsidRPr="000D50D7">
        <w:t xml:space="preserve"> </w:t>
      </w:r>
      <w:r w:rsidR="00283174">
        <w:t>of</w:t>
      </w:r>
      <w:r w:rsidRPr="000D50D7">
        <w:t xml:space="preserve"> </w:t>
      </w:r>
      <w:r w:rsidR="00283174">
        <w:t>any</w:t>
      </w:r>
      <w:r w:rsidRPr="000D50D7">
        <w:t xml:space="preserve"> </w:t>
      </w:r>
      <w:r w:rsidR="00283174">
        <w:t>street</w:t>
      </w:r>
      <w:r w:rsidRPr="000D50D7">
        <w:t xml:space="preserve"> </w:t>
      </w:r>
      <w:r w:rsidR="00283174">
        <w:t>under</w:t>
      </w:r>
      <w:r w:rsidRPr="000D50D7">
        <w:t xml:space="preserve"> </w:t>
      </w:r>
      <w:r w:rsidR="00283174">
        <w:t>the</w:t>
      </w:r>
      <w:r w:rsidRPr="000D50D7">
        <w:t xml:space="preserve"> </w:t>
      </w:r>
      <w:r w:rsidR="00283174">
        <w:t>powers</w:t>
      </w:r>
      <w:r w:rsidRPr="000D50D7">
        <w:t xml:space="preserve"> </w:t>
      </w:r>
      <w:r w:rsidR="00283174">
        <w:t>of</w:t>
      </w:r>
      <w:r w:rsidRPr="000D50D7">
        <w:t xml:space="preserve"> </w:t>
      </w:r>
      <w:r w:rsidR="00283174">
        <w:t>article</w:t>
      </w:r>
      <w:r w:rsidRPr="000D50D7">
        <w:t xml:space="preserve"> </w:t>
      </w:r>
      <w:r w:rsidR="00283174">
        <w:fldChar w:fldCharType="begin"/>
      </w:r>
      <w:r w:rsidR="00283174">
        <w:instrText xml:space="preserve"> REF _Ref77863755 \r \h </w:instrText>
      </w:r>
      <w:r w:rsidR="00283174">
        <w:fldChar w:fldCharType="separate"/>
      </w:r>
      <w:r>
        <w:t>11</w:t>
      </w:r>
      <w:r w:rsidR="00283174">
        <w:fldChar w:fldCharType="end"/>
      </w:r>
      <w:r w:rsidRPr="000D50D7">
        <w:t xml:space="preserve"> </w:t>
      </w:r>
      <w:r w:rsidR="00283174">
        <w:t>(temporary</w:t>
      </w:r>
      <w:r w:rsidRPr="000D50D7">
        <w:t xml:space="preserve"> </w:t>
      </w:r>
      <w:r w:rsidR="00FA6C6A">
        <w:t>closure</w:t>
      </w:r>
      <w:r w:rsidRPr="000D50D7">
        <w:t xml:space="preserve"> </w:t>
      </w:r>
      <w:r w:rsidR="00283174">
        <w:t>of</w:t>
      </w:r>
      <w:r w:rsidRPr="000D50D7">
        <w:t xml:space="preserve"> </w:t>
      </w:r>
      <w:r w:rsidR="00283174">
        <w:t>public</w:t>
      </w:r>
      <w:r w:rsidRPr="000D50D7">
        <w:t xml:space="preserve"> </w:t>
      </w:r>
      <w:r w:rsidR="00283174">
        <w:t>rights</w:t>
      </w:r>
      <w:r w:rsidRPr="000D50D7">
        <w:t xml:space="preserve"> </w:t>
      </w:r>
      <w:r w:rsidR="00283174">
        <w:t>of</w:t>
      </w:r>
      <w:r w:rsidRPr="000D50D7">
        <w:t xml:space="preserve"> </w:t>
      </w:r>
      <w:r w:rsidR="00283174">
        <w:t>way),</w:t>
      </w:r>
      <w:r w:rsidRPr="000D50D7">
        <w:t xml:space="preserve"> </w:t>
      </w:r>
      <w:r w:rsidR="00283174">
        <w:t>National</w:t>
      </w:r>
      <w:r w:rsidRPr="000D50D7">
        <w:t xml:space="preserve"> </w:t>
      </w:r>
      <w:r w:rsidR="00283174">
        <w:t>Grid</w:t>
      </w:r>
      <w:r w:rsidRPr="000D50D7">
        <w:t xml:space="preserve"> </w:t>
      </w:r>
      <w:r w:rsidR="00283174">
        <w:t>will</w:t>
      </w:r>
      <w:r w:rsidRPr="000D50D7">
        <w:t xml:space="preserve"> </w:t>
      </w:r>
      <w:r w:rsidR="00283174">
        <w:t>be</w:t>
      </w:r>
      <w:r w:rsidRPr="000D50D7">
        <w:t xml:space="preserve"> </w:t>
      </w:r>
      <w:r w:rsidR="00283174">
        <w:t>at</w:t>
      </w:r>
      <w:r w:rsidRPr="000D50D7">
        <w:t xml:space="preserve"> </w:t>
      </w:r>
      <w:r w:rsidR="00283174">
        <w:t>liberty</w:t>
      </w:r>
      <w:r w:rsidRPr="000D50D7">
        <w:t xml:space="preserve"> </w:t>
      </w:r>
      <w:r w:rsidR="00283174">
        <w:t>at</w:t>
      </w:r>
      <w:r w:rsidRPr="000D50D7">
        <w:t xml:space="preserve"> </w:t>
      </w:r>
      <w:r w:rsidR="00283174">
        <w:t>all</w:t>
      </w:r>
      <w:r w:rsidRPr="000D50D7">
        <w:t xml:space="preserve"> </w:t>
      </w:r>
      <w:r w:rsidR="00283174">
        <w:t>times</w:t>
      </w:r>
      <w:r w:rsidRPr="000D50D7">
        <w:t xml:space="preserve"> </w:t>
      </w:r>
      <w:r w:rsidR="00283174">
        <w:t>to</w:t>
      </w:r>
      <w:r w:rsidRPr="000D50D7">
        <w:t xml:space="preserve"> </w:t>
      </w:r>
      <w:r w:rsidR="00283174">
        <w:t>take</w:t>
      </w:r>
      <w:r w:rsidRPr="000D50D7">
        <w:t xml:space="preserve"> </w:t>
      </w:r>
      <w:r w:rsidR="00283174">
        <w:t>all</w:t>
      </w:r>
      <w:r w:rsidRPr="000D50D7">
        <w:t xml:space="preserve"> </w:t>
      </w:r>
      <w:r w:rsidR="00283174">
        <w:t>necessary</w:t>
      </w:r>
      <w:r w:rsidRPr="000D50D7">
        <w:t xml:space="preserve"> </w:t>
      </w:r>
      <w:r w:rsidR="00283174">
        <w:t>access</w:t>
      </w:r>
      <w:r w:rsidRPr="000D50D7">
        <w:t xml:space="preserve"> </w:t>
      </w:r>
      <w:r w:rsidR="00283174">
        <w:t>across</w:t>
      </w:r>
      <w:r w:rsidRPr="000D50D7">
        <w:t xml:space="preserve"> </w:t>
      </w:r>
      <w:r w:rsidR="00283174">
        <w:t>any</w:t>
      </w:r>
      <w:r w:rsidRPr="000D50D7">
        <w:t xml:space="preserve"> </w:t>
      </w:r>
      <w:r w:rsidR="00283174">
        <w:t>such</w:t>
      </w:r>
      <w:r w:rsidRPr="000D50D7">
        <w:t xml:space="preserve"> </w:t>
      </w:r>
      <w:r w:rsidR="00FA6C6A">
        <w:t>closed</w:t>
      </w:r>
      <w:r w:rsidRPr="000D50D7">
        <w:t xml:space="preserve"> </w:t>
      </w:r>
      <w:r w:rsidR="00283174">
        <w:t>street</w:t>
      </w:r>
      <w:r w:rsidRPr="000D50D7">
        <w:t xml:space="preserve"> </w:t>
      </w:r>
      <w:r w:rsidR="00283174">
        <w:t>and/or</w:t>
      </w:r>
      <w:r w:rsidRPr="000D50D7">
        <w:t xml:space="preserve"> </w:t>
      </w:r>
      <w:r w:rsidR="00283174">
        <w:t>to</w:t>
      </w:r>
      <w:r w:rsidRPr="000D50D7">
        <w:t xml:space="preserve"> </w:t>
      </w:r>
      <w:r w:rsidR="00283174">
        <w:t>execute</w:t>
      </w:r>
      <w:r w:rsidRPr="000D50D7">
        <w:t xml:space="preserve"> </w:t>
      </w:r>
      <w:r w:rsidR="00283174">
        <w:t>and</w:t>
      </w:r>
      <w:r w:rsidRPr="000D50D7">
        <w:t xml:space="preserve"> </w:t>
      </w:r>
      <w:r w:rsidR="00283174">
        <w:t>do</w:t>
      </w:r>
      <w:r w:rsidRPr="000D50D7">
        <w:t xml:space="preserve"> </w:t>
      </w:r>
      <w:r w:rsidR="00283174">
        <w:t>all</w:t>
      </w:r>
      <w:r w:rsidRPr="000D50D7">
        <w:t xml:space="preserve"> </w:t>
      </w:r>
      <w:r w:rsidR="00283174">
        <w:t>such</w:t>
      </w:r>
      <w:r w:rsidRPr="000D50D7">
        <w:t xml:space="preserve"> </w:t>
      </w:r>
      <w:r w:rsidR="00283174">
        <w:t>works</w:t>
      </w:r>
      <w:r w:rsidRPr="000D50D7">
        <w:t xml:space="preserve"> </w:t>
      </w:r>
      <w:r w:rsidR="00283174">
        <w:t>and</w:t>
      </w:r>
      <w:r w:rsidRPr="000D50D7">
        <w:t xml:space="preserve"> </w:t>
      </w:r>
      <w:r w:rsidR="00283174">
        <w:t>things</w:t>
      </w:r>
      <w:r w:rsidRPr="000D50D7">
        <w:t xml:space="preserve"> </w:t>
      </w:r>
      <w:r w:rsidR="00283174">
        <w:t>in,</w:t>
      </w:r>
      <w:r w:rsidRPr="000D50D7">
        <w:t xml:space="preserve"> </w:t>
      </w:r>
      <w:r w:rsidR="00283174">
        <w:t>upon</w:t>
      </w:r>
      <w:r w:rsidRPr="000D50D7">
        <w:t xml:space="preserve"> </w:t>
      </w:r>
      <w:r w:rsidR="00283174">
        <w:t>or</w:t>
      </w:r>
      <w:r w:rsidRPr="000D50D7">
        <w:t xml:space="preserve"> </w:t>
      </w:r>
      <w:r w:rsidR="00283174">
        <w:t>under</w:t>
      </w:r>
      <w:r w:rsidRPr="000D50D7">
        <w:t xml:space="preserve"> </w:t>
      </w:r>
      <w:r w:rsidR="00283174">
        <w:t>any</w:t>
      </w:r>
      <w:r w:rsidRPr="000D50D7">
        <w:t xml:space="preserve"> </w:t>
      </w:r>
      <w:r w:rsidR="00283174">
        <w:t>such</w:t>
      </w:r>
      <w:r w:rsidRPr="000D50D7">
        <w:t xml:space="preserve"> </w:t>
      </w:r>
      <w:r w:rsidR="00283174">
        <w:t>street</w:t>
      </w:r>
      <w:r w:rsidRPr="000D50D7">
        <w:t xml:space="preserve"> </w:t>
      </w:r>
      <w:r w:rsidR="00283174">
        <w:t>as</w:t>
      </w:r>
      <w:r w:rsidRPr="000D50D7">
        <w:t xml:space="preserve"> </w:t>
      </w:r>
      <w:r w:rsidR="00283174">
        <w:t>may</w:t>
      </w:r>
      <w:r w:rsidRPr="000D50D7">
        <w:t xml:space="preserve"> </w:t>
      </w:r>
      <w:r w:rsidR="00283174">
        <w:t>be</w:t>
      </w:r>
      <w:r w:rsidRPr="000D50D7">
        <w:t xml:space="preserve"> </w:t>
      </w:r>
      <w:r w:rsidR="00283174">
        <w:t>reasonably</w:t>
      </w:r>
      <w:r w:rsidRPr="000D50D7">
        <w:t xml:space="preserve"> </w:t>
      </w:r>
      <w:r w:rsidR="00283174">
        <w:t>necessary</w:t>
      </w:r>
      <w:r w:rsidRPr="000D50D7">
        <w:t xml:space="preserve"> </w:t>
      </w:r>
      <w:r w:rsidR="00283174">
        <w:t>or</w:t>
      </w:r>
      <w:r w:rsidRPr="000D50D7">
        <w:t xml:space="preserve"> </w:t>
      </w:r>
      <w:r w:rsidR="00283174">
        <w:t>desirable</w:t>
      </w:r>
      <w:r w:rsidRPr="000D50D7">
        <w:t xml:space="preserve"> </w:t>
      </w:r>
      <w:r w:rsidR="00283174">
        <w:t>to</w:t>
      </w:r>
      <w:r w:rsidRPr="000D50D7">
        <w:t xml:space="preserve"> </w:t>
      </w:r>
      <w:r w:rsidR="00283174">
        <w:t>enable</w:t>
      </w:r>
      <w:r w:rsidRPr="000D50D7">
        <w:t xml:space="preserve"> </w:t>
      </w:r>
      <w:r w:rsidR="00283174">
        <w:t>it</w:t>
      </w:r>
      <w:r w:rsidRPr="000D50D7">
        <w:t xml:space="preserve"> </w:t>
      </w:r>
      <w:r w:rsidR="00283174">
        <w:t>to</w:t>
      </w:r>
      <w:r w:rsidRPr="000D50D7">
        <w:t xml:space="preserve"> </w:t>
      </w:r>
      <w:r w:rsidR="00283174">
        <w:t>maintain</w:t>
      </w:r>
      <w:r w:rsidRPr="000D50D7">
        <w:t xml:space="preserve"> </w:t>
      </w:r>
      <w:r w:rsidR="00283174">
        <w:t>any</w:t>
      </w:r>
      <w:r w:rsidRPr="000D50D7">
        <w:t xml:space="preserve"> </w:t>
      </w:r>
      <w:r w:rsidR="00283174">
        <w:t>apparatus</w:t>
      </w:r>
      <w:r w:rsidRPr="000D50D7">
        <w:t xml:space="preserve"> </w:t>
      </w:r>
      <w:r w:rsidR="00283174">
        <w:t>which</w:t>
      </w:r>
      <w:r w:rsidRPr="000D50D7">
        <w:t xml:space="preserve"> </w:t>
      </w:r>
      <w:r w:rsidR="00283174">
        <w:t>at</w:t>
      </w:r>
      <w:r w:rsidRPr="000D50D7">
        <w:t xml:space="preserve"> </w:t>
      </w:r>
      <w:r w:rsidR="00283174">
        <w:t>the</w:t>
      </w:r>
      <w:r w:rsidRPr="000D50D7">
        <w:t xml:space="preserve"> </w:t>
      </w:r>
      <w:r w:rsidR="00283174">
        <w:t>time</w:t>
      </w:r>
      <w:r w:rsidRPr="000D50D7">
        <w:t xml:space="preserve"> </w:t>
      </w:r>
      <w:r w:rsidR="00283174">
        <w:t>of</w:t>
      </w:r>
      <w:r w:rsidRPr="000D50D7">
        <w:t xml:space="preserve"> </w:t>
      </w:r>
      <w:r w:rsidR="00283174">
        <w:t>the</w:t>
      </w:r>
      <w:r w:rsidRPr="000D50D7">
        <w:t xml:space="preserve"> </w:t>
      </w:r>
      <w:r w:rsidR="00FA6C6A">
        <w:t>closure</w:t>
      </w:r>
      <w:r w:rsidRPr="000D50D7">
        <w:t xml:space="preserve"> </w:t>
      </w:r>
      <w:r w:rsidR="00283174">
        <w:t>or</w:t>
      </w:r>
      <w:r w:rsidRPr="000D50D7">
        <w:t xml:space="preserve"> </w:t>
      </w:r>
      <w:r w:rsidR="00283174">
        <w:t>diversion</w:t>
      </w:r>
      <w:r w:rsidRPr="000D50D7">
        <w:t xml:space="preserve"> </w:t>
      </w:r>
      <w:r w:rsidR="00283174">
        <w:t>was</w:t>
      </w:r>
      <w:r w:rsidRPr="000D50D7">
        <w:t xml:space="preserve"> </w:t>
      </w:r>
      <w:r w:rsidR="00283174">
        <w:t>in</w:t>
      </w:r>
      <w:r w:rsidRPr="000D50D7">
        <w:t xml:space="preserve"> </w:t>
      </w:r>
      <w:r w:rsidR="00283174">
        <w:t>that</w:t>
      </w:r>
      <w:r w:rsidRPr="000D50D7">
        <w:t xml:space="preserve"> </w:t>
      </w:r>
      <w:r w:rsidR="00283174">
        <w:t>street.</w:t>
      </w:r>
      <w:bookmarkEnd w:id="1318"/>
    </w:p>
    <w:p w14:paraId="364AA773" w14:textId="77777777" w:rsidR="00283174" w:rsidRDefault="00283174" w:rsidP="00283174">
      <w:pPr>
        <w:pStyle w:val="H1"/>
      </w:pPr>
      <w:r>
        <w:lastRenderedPageBreak/>
        <w:t>Protective</w:t>
      </w:r>
      <w:r w:rsidR="000D50D7" w:rsidRPr="000D50D7">
        <w:t xml:space="preserve"> </w:t>
      </w:r>
      <w:r>
        <w:t>works</w:t>
      </w:r>
      <w:r w:rsidR="000D50D7" w:rsidRPr="000D50D7">
        <w:t xml:space="preserve"> </w:t>
      </w:r>
      <w:r>
        <w:t>to</w:t>
      </w:r>
      <w:r w:rsidR="000D50D7" w:rsidRPr="000D50D7">
        <w:t xml:space="preserve"> </w:t>
      </w:r>
      <w:r>
        <w:t>buildings</w:t>
      </w:r>
    </w:p>
    <w:p w14:paraId="6906AA49" w14:textId="77777777" w:rsidR="00283174" w:rsidRDefault="00283174" w:rsidP="00283174">
      <w:pPr>
        <w:pStyle w:val="N1"/>
      </w:pPr>
      <w:bookmarkStart w:id="1319" w:name="_Ref111216751"/>
      <w:r>
        <w:t>—</w:t>
      </w:r>
      <w:r>
        <w:fldChar w:fldCharType="begin"/>
      </w:r>
      <w:r>
        <w:instrText xml:space="preserve"> LISTNUM "SEQ1" \l 2 </w:instrText>
      </w:r>
      <w:r>
        <w:fldChar w:fldCharType="end"/>
      </w:r>
      <w:r w:rsidR="000D50D7" w:rsidRPr="000D50D7">
        <w:t> </w:t>
      </w:r>
      <w:r>
        <w:t>The</w:t>
      </w:r>
      <w:r w:rsidR="000D50D7" w:rsidRPr="000D50D7">
        <w:t xml:space="preserve"> </w:t>
      </w:r>
      <w:r>
        <w:t>undertaker,</w:t>
      </w:r>
      <w:r w:rsidR="000D50D7" w:rsidRPr="000D50D7">
        <w:t xml:space="preserve"> </w:t>
      </w:r>
      <w:r>
        <w:t>in</w:t>
      </w:r>
      <w:r w:rsidR="000D50D7" w:rsidRPr="000D50D7">
        <w:t xml:space="preserve"> </w:t>
      </w:r>
      <w:r>
        <w:t>the</w:t>
      </w:r>
      <w:r w:rsidR="000D50D7" w:rsidRPr="000D50D7">
        <w:t xml:space="preserve"> </w:t>
      </w:r>
      <w:r>
        <w:t>case</w:t>
      </w:r>
      <w:r w:rsidR="000D50D7" w:rsidRPr="000D50D7">
        <w:t xml:space="preserve"> </w:t>
      </w:r>
      <w:r>
        <w:t>of</w:t>
      </w:r>
      <w:r w:rsidR="000D50D7" w:rsidRPr="000D50D7">
        <w:t xml:space="preserve"> </w:t>
      </w:r>
      <w:r>
        <w:t>the</w:t>
      </w:r>
      <w:r w:rsidR="000D50D7" w:rsidRPr="000D50D7">
        <w:t xml:space="preserve"> </w:t>
      </w:r>
      <w:r>
        <w:t>powers</w:t>
      </w:r>
      <w:r w:rsidR="000D50D7" w:rsidRPr="000D50D7">
        <w:t xml:space="preserve"> </w:t>
      </w:r>
      <w:r>
        <w:t>conferred</w:t>
      </w:r>
      <w:r w:rsidR="000D50D7" w:rsidRPr="000D50D7">
        <w:t xml:space="preserve"> </w:t>
      </w:r>
      <w:r w:rsidRPr="009125BA">
        <w:t>by</w:t>
      </w:r>
      <w:r w:rsidR="000D50D7" w:rsidRPr="000D50D7">
        <w:t xml:space="preserve"> </w:t>
      </w:r>
      <w:r w:rsidRPr="009125BA">
        <w:t>article</w:t>
      </w:r>
      <w:r w:rsidR="000D50D7" w:rsidRPr="000D50D7">
        <w:t xml:space="preserve"> </w:t>
      </w:r>
      <w:r w:rsidRPr="009125BA">
        <w:fldChar w:fldCharType="begin"/>
      </w:r>
      <w:r w:rsidRPr="009125BA">
        <w:instrText xml:space="preserve"> REF _Ref77782138 \w \h </w:instrText>
      </w:r>
      <w:r w:rsidR="00260754" w:rsidRPr="009125BA">
        <w:instrText xml:space="preserve"> \* MERGEFORMAT </w:instrText>
      </w:r>
      <w:r w:rsidRPr="009125BA">
        <w:fldChar w:fldCharType="separate"/>
      </w:r>
      <w:r w:rsidR="000D50D7">
        <w:t>16</w:t>
      </w:r>
      <w:r w:rsidRPr="009125BA">
        <w:fldChar w:fldCharType="end"/>
      </w:r>
      <w:r w:rsidR="000D50D7" w:rsidRPr="000D50D7">
        <w:t xml:space="preserve"> </w:t>
      </w:r>
      <w:r>
        <w:t>(protective</w:t>
      </w:r>
      <w:r w:rsidR="000D50D7" w:rsidRPr="000D50D7">
        <w:t xml:space="preserve"> </w:t>
      </w:r>
      <w:r>
        <w:t>works</w:t>
      </w:r>
      <w:r w:rsidR="000D50D7" w:rsidRPr="000D50D7">
        <w:t xml:space="preserve"> </w:t>
      </w:r>
      <w:r>
        <w:t>to</w:t>
      </w:r>
      <w:r w:rsidR="000D50D7" w:rsidRPr="000D50D7">
        <w:t xml:space="preserve"> </w:t>
      </w:r>
      <w:r>
        <w:t>buildings),</w:t>
      </w:r>
      <w:r w:rsidR="000D50D7" w:rsidRPr="000D50D7">
        <w:t xml:space="preserve"> </w:t>
      </w:r>
      <w:r>
        <w:t>must</w:t>
      </w:r>
      <w:r w:rsidR="000D50D7" w:rsidRPr="000D50D7">
        <w:t xml:space="preserve"> </w:t>
      </w:r>
      <w:r>
        <w:t>exercise</w:t>
      </w:r>
      <w:r w:rsidR="000D50D7" w:rsidRPr="000D50D7">
        <w:t xml:space="preserve"> </w:t>
      </w:r>
      <w:r>
        <w:t>those</w:t>
      </w:r>
      <w:r w:rsidR="000D50D7" w:rsidRPr="000D50D7">
        <w:t xml:space="preserve"> </w:t>
      </w:r>
      <w:r>
        <w:t>powers</w:t>
      </w:r>
      <w:r w:rsidR="000D50D7" w:rsidRPr="000D50D7">
        <w:t xml:space="preserve"> </w:t>
      </w:r>
      <w:r>
        <w:t>so</w:t>
      </w:r>
      <w:r w:rsidR="000D50D7" w:rsidRPr="000D50D7">
        <w:t xml:space="preserve"> </w:t>
      </w:r>
      <w:r>
        <w:t>as</w:t>
      </w:r>
      <w:r w:rsidR="000D50D7" w:rsidRPr="000D50D7">
        <w:t xml:space="preserve"> </w:t>
      </w:r>
      <w:r>
        <w:t>not</w:t>
      </w:r>
      <w:r w:rsidR="000D50D7" w:rsidRPr="000D50D7">
        <w:t xml:space="preserve"> </w:t>
      </w:r>
      <w:r>
        <w:t>to</w:t>
      </w:r>
      <w:r w:rsidR="000D50D7" w:rsidRPr="000D50D7">
        <w:t xml:space="preserve"> </w:t>
      </w:r>
      <w:r>
        <w:t>obstruct</w:t>
      </w:r>
      <w:r w:rsidR="000D50D7" w:rsidRPr="000D50D7">
        <w:t xml:space="preserve"> </w:t>
      </w:r>
      <w:r>
        <w:t>or</w:t>
      </w:r>
      <w:r w:rsidR="000D50D7" w:rsidRPr="000D50D7">
        <w:t xml:space="preserve"> </w:t>
      </w:r>
      <w:r>
        <w:t>render</w:t>
      </w:r>
      <w:r w:rsidR="000D50D7" w:rsidRPr="000D50D7">
        <w:t xml:space="preserve"> </w:t>
      </w:r>
      <w:r>
        <w:t>less</w:t>
      </w:r>
      <w:r w:rsidR="000D50D7" w:rsidRPr="000D50D7">
        <w:t xml:space="preserve"> </w:t>
      </w:r>
      <w:r>
        <w:t>convenient</w:t>
      </w:r>
      <w:r w:rsidR="000D50D7" w:rsidRPr="000D50D7">
        <w:t xml:space="preserve"> </w:t>
      </w:r>
      <w:r>
        <w:t>the</w:t>
      </w:r>
      <w:r w:rsidR="000D50D7" w:rsidRPr="000D50D7">
        <w:t xml:space="preserve"> </w:t>
      </w:r>
      <w:r>
        <w:t>access</w:t>
      </w:r>
      <w:r w:rsidR="000D50D7" w:rsidRPr="000D50D7">
        <w:t xml:space="preserve"> </w:t>
      </w:r>
      <w:r>
        <w:t>to</w:t>
      </w:r>
      <w:r w:rsidR="000D50D7" w:rsidRPr="000D50D7">
        <w:t xml:space="preserve"> </w:t>
      </w:r>
      <w:r>
        <w:t>any</w:t>
      </w:r>
      <w:r w:rsidR="000D50D7" w:rsidRPr="000D50D7">
        <w:t xml:space="preserve"> </w:t>
      </w:r>
      <w:r>
        <w:t>apparatus</w:t>
      </w:r>
      <w:r w:rsidR="000D50D7" w:rsidRPr="000D50D7">
        <w:t xml:space="preserve"> </w:t>
      </w:r>
      <w:r>
        <w:t>without</w:t>
      </w:r>
      <w:r w:rsidR="000D50D7" w:rsidRPr="000D50D7">
        <w:t xml:space="preserve"> </w:t>
      </w:r>
      <w:r>
        <w:t>the</w:t>
      </w:r>
      <w:r w:rsidR="000D50D7" w:rsidRPr="000D50D7">
        <w:t xml:space="preserve"> </w:t>
      </w:r>
      <w:r>
        <w:t>written</w:t>
      </w:r>
      <w:r w:rsidR="000D50D7" w:rsidRPr="000D50D7">
        <w:t xml:space="preserve"> </w:t>
      </w:r>
      <w:r>
        <w:t>consent</w:t>
      </w:r>
      <w:r w:rsidR="000D50D7" w:rsidRPr="000D50D7">
        <w:t xml:space="preserve"> </w:t>
      </w:r>
      <w:r>
        <w:t>of</w:t>
      </w:r>
      <w:r w:rsidR="000D50D7" w:rsidRPr="000D50D7">
        <w:t xml:space="preserve"> </w:t>
      </w:r>
      <w:r>
        <w:t>National</w:t>
      </w:r>
      <w:r w:rsidR="000D50D7" w:rsidRPr="000D50D7">
        <w:t xml:space="preserve"> </w:t>
      </w:r>
      <w:r>
        <w:t>Grid</w:t>
      </w:r>
      <w:r w:rsidR="000D50D7" w:rsidRPr="000D50D7">
        <w:t xml:space="preserve"> </w:t>
      </w:r>
      <w:r>
        <w:t>and,</w:t>
      </w:r>
      <w:r w:rsidR="000D50D7" w:rsidRPr="000D50D7">
        <w:t xml:space="preserve"> </w:t>
      </w:r>
      <w:r>
        <w:t>if</w:t>
      </w:r>
      <w:r w:rsidR="000D50D7" w:rsidRPr="000D50D7">
        <w:t xml:space="preserve"> </w:t>
      </w:r>
      <w:r>
        <w:t>by</w:t>
      </w:r>
      <w:r w:rsidR="000D50D7" w:rsidRPr="000D50D7">
        <w:t xml:space="preserve"> </w:t>
      </w:r>
      <w:r>
        <w:t>reason</w:t>
      </w:r>
      <w:r w:rsidR="000D50D7" w:rsidRPr="000D50D7">
        <w:t xml:space="preserve"> </w:t>
      </w:r>
      <w:r>
        <w:t>of</w:t>
      </w:r>
      <w:r w:rsidR="000D50D7" w:rsidRPr="000D50D7">
        <w:t xml:space="preserve"> </w:t>
      </w:r>
      <w:r>
        <w:t>the</w:t>
      </w:r>
      <w:r w:rsidR="000D50D7" w:rsidRPr="000D50D7">
        <w:t xml:space="preserve"> </w:t>
      </w:r>
      <w:r>
        <w:t>exercise</w:t>
      </w:r>
      <w:r w:rsidR="000D50D7" w:rsidRPr="000D50D7">
        <w:t xml:space="preserve"> </w:t>
      </w:r>
      <w:r>
        <w:t>of</w:t>
      </w:r>
      <w:r w:rsidR="000D50D7" w:rsidRPr="000D50D7">
        <w:t xml:space="preserve"> </w:t>
      </w:r>
      <w:r>
        <w:t>those</w:t>
      </w:r>
      <w:r w:rsidR="000D50D7" w:rsidRPr="000D50D7">
        <w:t xml:space="preserve"> </w:t>
      </w:r>
      <w:r>
        <w:t>powers</w:t>
      </w:r>
      <w:r w:rsidR="000D50D7" w:rsidRPr="000D50D7">
        <w:t xml:space="preserve"> </w:t>
      </w:r>
      <w:r>
        <w:t>any</w:t>
      </w:r>
      <w:r w:rsidR="000D50D7" w:rsidRPr="000D50D7">
        <w:t xml:space="preserve"> </w:t>
      </w:r>
      <w:r>
        <w:t>damage</w:t>
      </w:r>
      <w:r w:rsidR="000D50D7" w:rsidRPr="000D50D7">
        <w:t xml:space="preserve"> </w:t>
      </w:r>
      <w:r>
        <w:t>to</w:t>
      </w:r>
      <w:r w:rsidR="000D50D7" w:rsidRPr="000D50D7">
        <w:t xml:space="preserve"> </w:t>
      </w:r>
      <w:r>
        <w:t>any</w:t>
      </w:r>
      <w:r w:rsidR="000D50D7" w:rsidRPr="000D50D7">
        <w:t xml:space="preserve"> </w:t>
      </w:r>
      <w:r>
        <w:t>apparatus</w:t>
      </w:r>
      <w:r w:rsidR="000D50D7" w:rsidRPr="000D50D7">
        <w:t xml:space="preserve"> </w:t>
      </w:r>
      <w:r>
        <w:t>(other</w:t>
      </w:r>
      <w:r w:rsidR="000D50D7" w:rsidRPr="000D50D7">
        <w:t xml:space="preserve"> </w:t>
      </w:r>
      <w:r>
        <w:t>than</w:t>
      </w:r>
      <w:r w:rsidR="000D50D7" w:rsidRPr="000D50D7">
        <w:t xml:space="preserve"> </w:t>
      </w:r>
      <w:r>
        <w:t>apparatus</w:t>
      </w:r>
      <w:r w:rsidR="000D50D7" w:rsidRPr="000D50D7">
        <w:t xml:space="preserve"> </w:t>
      </w:r>
      <w:r>
        <w:t>the</w:t>
      </w:r>
      <w:r w:rsidR="000D50D7" w:rsidRPr="000D50D7">
        <w:t xml:space="preserve"> </w:t>
      </w:r>
      <w:r>
        <w:t>repair</w:t>
      </w:r>
      <w:r w:rsidR="000D50D7" w:rsidRPr="000D50D7">
        <w:t xml:space="preserve"> </w:t>
      </w:r>
      <w:r>
        <w:t>of</w:t>
      </w:r>
      <w:r w:rsidR="000D50D7" w:rsidRPr="000D50D7">
        <w:t xml:space="preserve"> </w:t>
      </w:r>
      <w:r>
        <w:t>which</w:t>
      </w:r>
      <w:r w:rsidR="000D50D7" w:rsidRPr="000D50D7">
        <w:t xml:space="preserve"> </w:t>
      </w:r>
      <w:r>
        <w:t>is</w:t>
      </w:r>
      <w:r w:rsidR="000D50D7" w:rsidRPr="000D50D7">
        <w:t xml:space="preserve"> </w:t>
      </w:r>
      <w:r>
        <w:t>not</w:t>
      </w:r>
      <w:r w:rsidR="000D50D7" w:rsidRPr="000D50D7">
        <w:t xml:space="preserve"> </w:t>
      </w:r>
      <w:r>
        <w:t>reasonably</w:t>
      </w:r>
      <w:r w:rsidR="000D50D7" w:rsidRPr="000D50D7">
        <w:t xml:space="preserve"> </w:t>
      </w:r>
      <w:r>
        <w:t>necessary</w:t>
      </w:r>
      <w:r w:rsidR="000D50D7" w:rsidRPr="000D50D7">
        <w:t xml:space="preserve"> </w:t>
      </w:r>
      <w:r>
        <w:t>in</w:t>
      </w:r>
      <w:r w:rsidR="000D50D7" w:rsidRPr="000D50D7">
        <w:t xml:space="preserve"> </w:t>
      </w:r>
      <w:r>
        <w:t>view</w:t>
      </w:r>
      <w:r w:rsidR="000D50D7" w:rsidRPr="000D50D7">
        <w:t xml:space="preserve"> </w:t>
      </w:r>
      <w:r>
        <w:t>of</w:t>
      </w:r>
      <w:r w:rsidR="000D50D7" w:rsidRPr="000D50D7">
        <w:t xml:space="preserve"> </w:t>
      </w:r>
      <w:r>
        <w:t>its</w:t>
      </w:r>
      <w:r w:rsidR="000D50D7" w:rsidRPr="000D50D7">
        <w:t xml:space="preserve"> </w:t>
      </w:r>
      <w:r>
        <w:t>intended</w:t>
      </w:r>
      <w:r w:rsidR="000D50D7" w:rsidRPr="000D50D7">
        <w:t xml:space="preserve"> </w:t>
      </w:r>
      <w:r>
        <w:t>removal</w:t>
      </w:r>
      <w:r w:rsidR="000D50D7" w:rsidRPr="000D50D7">
        <w:t xml:space="preserve"> </w:t>
      </w:r>
      <w:r>
        <w:t>or</w:t>
      </w:r>
      <w:r w:rsidR="000D50D7" w:rsidRPr="000D50D7">
        <w:t xml:space="preserve"> </w:t>
      </w:r>
      <w:r>
        <w:t>abandonment)</w:t>
      </w:r>
      <w:r w:rsidR="000D50D7" w:rsidRPr="000D50D7">
        <w:t xml:space="preserve"> </w:t>
      </w:r>
      <w:r>
        <w:t>or</w:t>
      </w:r>
      <w:r w:rsidR="000D50D7" w:rsidRPr="000D50D7">
        <w:t xml:space="preserve"> </w:t>
      </w:r>
      <w:r>
        <w:t>property</w:t>
      </w:r>
      <w:r w:rsidR="000D50D7" w:rsidRPr="000D50D7">
        <w:t xml:space="preserve"> </w:t>
      </w:r>
      <w:r>
        <w:t>of</w:t>
      </w:r>
      <w:r w:rsidR="000D50D7" w:rsidRPr="000D50D7">
        <w:t xml:space="preserve"> </w:t>
      </w:r>
      <w:r>
        <w:t>National</w:t>
      </w:r>
      <w:r w:rsidR="000D50D7" w:rsidRPr="000D50D7">
        <w:t xml:space="preserve"> </w:t>
      </w:r>
      <w:r>
        <w:t>Grid</w:t>
      </w:r>
      <w:r w:rsidR="000D50D7" w:rsidRPr="000D50D7">
        <w:t xml:space="preserve"> </w:t>
      </w:r>
      <w:r>
        <w:t>or</w:t>
      </w:r>
      <w:r w:rsidR="000D50D7" w:rsidRPr="000D50D7">
        <w:t xml:space="preserve"> </w:t>
      </w:r>
      <w:r>
        <w:t>any</w:t>
      </w:r>
      <w:r w:rsidR="000D50D7" w:rsidRPr="000D50D7">
        <w:t xml:space="preserve"> </w:t>
      </w:r>
      <w:r>
        <w:t>interruption</w:t>
      </w:r>
      <w:r w:rsidR="000D50D7" w:rsidRPr="000D50D7">
        <w:t xml:space="preserve"> </w:t>
      </w:r>
      <w:r>
        <w:t>in</w:t>
      </w:r>
      <w:r w:rsidR="000D50D7" w:rsidRPr="000D50D7">
        <w:t xml:space="preserve"> </w:t>
      </w:r>
      <w:r>
        <w:t>the</w:t>
      </w:r>
      <w:r w:rsidR="000D50D7" w:rsidRPr="000D50D7">
        <w:t xml:space="preserve"> </w:t>
      </w:r>
      <w:r>
        <w:t>supply</w:t>
      </w:r>
      <w:r w:rsidR="000D50D7" w:rsidRPr="000D50D7">
        <w:t xml:space="preserve"> </w:t>
      </w:r>
      <w:r>
        <w:t>of</w:t>
      </w:r>
      <w:r w:rsidR="000D50D7" w:rsidRPr="000D50D7">
        <w:t xml:space="preserve"> </w:t>
      </w:r>
      <w:r>
        <w:t>electricity</w:t>
      </w:r>
      <w:r w:rsidR="000D50D7" w:rsidRPr="000D50D7">
        <w:t xml:space="preserve"> </w:t>
      </w:r>
      <w:r>
        <w:t>by</w:t>
      </w:r>
      <w:r w:rsidR="000D50D7" w:rsidRPr="000D50D7">
        <w:t xml:space="preserve"> </w:t>
      </w:r>
      <w:r>
        <w:t>National</w:t>
      </w:r>
      <w:r w:rsidR="000D50D7" w:rsidRPr="000D50D7">
        <w:t xml:space="preserve"> </w:t>
      </w:r>
      <w:r>
        <w:t>Grid</w:t>
      </w:r>
      <w:r w:rsidR="000D50D7" w:rsidRPr="000D50D7">
        <w:t xml:space="preserve"> </w:t>
      </w:r>
      <w:r>
        <w:t>is</w:t>
      </w:r>
      <w:r w:rsidR="000D50D7" w:rsidRPr="000D50D7">
        <w:t xml:space="preserve"> </w:t>
      </w:r>
      <w:r>
        <w:t>caused,</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bear</w:t>
      </w:r>
      <w:r w:rsidR="000D50D7" w:rsidRPr="000D50D7">
        <w:t xml:space="preserve"> </w:t>
      </w:r>
      <w:r>
        <w:t>and</w:t>
      </w:r>
      <w:r w:rsidR="000D50D7" w:rsidRPr="000D50D7">
        <w:t xml:space="preserve"> </w:t>
      </w:r>
      <w:r>
        <w:t>pay</w:t>
      </w:r>
      <w:r w:rsidR="000D50D7" w:rsidRPr="000D50D7">
        <w:t xml:space="preserve"> </w:t>
      </w:r>
      <w:r>
        <w:t>on</w:t>
      </w:r>
      <w:r w:rsidR="000D50D7" w:rsidRPr="000D50D7">
        <w:t xml:space="preserve"> </w:t>
      </w:r>
      <w:r>
        <w:t>demand</w:t>
      </w:r>
      <w:r w:rsidR="000D50D7" w:rsidRPr="000D50D7">
        <w:t xml:space="preserve"> </w:t>
      </w:r>
      <w:r>
        <w:t>the</w:t>
      </w:r>
      <w:r w:rsidR="000D50D7" w:rsidRPr="000D50D7">
        <w:t xml:space="preserve"> </w:t>
      </w:r>
      <w:r>
        <w:t>cost</w:t>
      </w:r>
      <w:r w:rsidR="000D50D7" w:rsidRPr="000D50D7">
        <w:t xml:space="preserve"> </w:t>
      </w:r>
      <w:r>
        <w:t>reasonably</w:t>
      </w:r>
      <w:r w:rsidR="000D50D7" w:rsidRPr="000D50D7">
        <w:t xml:space="preserve"> </w:t>
      </w:r>
      <w:r>
        <w:t>incurred</w:t>
      </w:r>
      <w:r w:rsidR="000D50D7" w:rsidRPr="000D50D7">
        <w:t xml:space="preserve"> </w:t>
      </w:r>
      <w:r>
        <w:t>by</w:t>
      </w:r>
      <w:r w:rsidR="000D50D7" w:rsidRPr="000D50D7">
        <w:t xml:space="preserve"> </w:t>
      </w:r>
      <w:r>
        <w:t>National</w:t>
      </w:r>
      <w:r w:rsidR="000D50D7" w:rsidRPr="000D50D7">
        <w:t xml:space="preserve"> </w:t>
      </w:r>
      <w:r>
        <w:t>Grid</w:t>
      </w:r>
      <w:r w:rsidR="000D50D7" w:rsidRPr="000D50D7">
        <w:t xml:space="preserve"> </w:t>
      </w:r>
      <w:r>
        <w:t>in</w:t>
      </w:r>
      <w:r w:rsidR="000D50D7" w:rsidRPr="000D50D7">
        <w:t xml:space="preserve"> </w:t>
      </w:r>
      <w:r>
        <w:t>making</w:t>
      </w:r>
      <w:r w:rsidR="000D50D7" w:rsidRPr="000D50D7">
        <w:t xml:space="preserve"> </w:t>
      </w:r>
      <w:r>
        <w:t>good</w:t>
      </w:r>
      <w:r w:rsidR="000D50D7" w:rsidRPr="000D50D7">
        <w:t xml:space="preserve"> </w:t>
      </w:r>
      <w:r>
        <w:t>such</w:t>
      </w:r>
      <w:r w:rsidR="000D50D7" w:rsidRPr="000D50D7">
        <w:t xml:space="preserve"> </w:t>
      </w:r>
      <w:r>
        <w:t>damage</w:t>
      </w:r>
      <w:r w:rsidR="000D50D7" w:rsidRPr="000D50D7">
        <w:t xml:space="preserve"> </w:t>
      </w:r>
      <w:r>
        <w:t>or</w:t>
      </w:r>
      <w:r w:rsidR="000D50D7" w:rsidRPr="000D50D7">
        <w:t xml:space="preserve"> </w:t>
      </w:r>
      <w:r>
        <w:t>restoring</w:t>
      </w:r>
      <w:r w:rsidR="000D50D7" w:rsidRPr="000D50D7">
        <w:t xml:space="preserve"> </w:t>
      </w:r>
      <w:r>
        <w:t>the</w:t>
      </w:r>
      <w:r w:rsidR="000D50D7" w:rsidRPr="000D50D7">
        <w:t xml:space="preserve"> </w:t>
      </w:r>
      <w:r>
        <w:t>supply;</w:t>
      </w:r>
      <w:r w:rsidR="000D50D7" w:rsidRPr="000D50D7">
        <w:t xml:space="preserve"> </w:t>
      </w:r>
      <w:r>
        <w:t>and,</w:t>
      </w:r>
      <w:r w:rsidR="000D50D7" w:rsidRPr="000D50D7">
        <w:t xml:space="preserve"> </w:t>
      </w:r>
      <w:r>
        <w:t>subject</w:t>
      </w:r>
      <w:r w:rsidR="000D50D7" w:rsidRPr="000D50D7">
        <w:t xml:space="preserve"> </w:t>
      </w:r>
      <w:r>
        <w:t>to</w:t>
      </w:r>
      <w:r w:rsidR="000D50D7" w:rsidRPr="000D50D7">
        <w:t xml:space="preserve"> </w:t>
      </w:r>
      <w:r>
        <w:t>sub-paragraph</w:t>
      </w:r>
      <w:r w:rsidR="000D50D7" w:rsidRPr="000D50D7">
        <w:t xml:space="preserve"> </w:t>
      </w:r>
      <w:r>
        <w:fldChar w:fldCharType="begin"/>
      </w:r>
      <w:r>
        <w:instrText xml:space="preserve"> REF _Ref95841856 \r \h </w:instrText>
      </w:r>
      <w:r>
        <w:fldChar w:fldCharType="separate"/>
      </w:r>
      <w:r w:rsidR="000D50D7">
        <w:t>(2)</w:t>
      </w:r>
      <w:r>
        <w:fldChar w:fldCharType="end"/>
      </w:r>
      <w:r>
        <w:t>,</w:t>
      </w:r>
      <w:r w:rsidR="000D50D7" w:rsidRPr="000D50D7">
        <w:t xml:space="preserve"> </w:t>
      </w:r>
      <w:r>
        <w:t>must—</w:t>
      </w:r>
      <w:bookmarkEnd w:id="1319"/>
    </w:p>
    <w:p w14:paraId="3FBFA59C" w14:textId="77777777" w:rsidR="00283174" w:rsidRDefault="00283174" w:rsidP="00283174">
      <w:pPr>
        <w:pStyle w:val="N3"/>
      </w:pPr>
      <w:r>
        <w:t>pay</w:t>
      </w:r>
      <w:r w:rsidR="000D50D7" w:rsidRPr="000D50D7">
        <w:t xml:space="preserve"> </w:t>
      </w:r>
      <w:r>
        <w:t>compensation</w:t>
      </w:r>
      <w:r w:rsidR="000D50D7" w:rsidRPr="000D50D7">
        <w:t xml:space="preserve"> </w:t>
      </w:r>
      <w:r>
        <w:t>to</w:t>
      </w:r>
      <w:r w:rsidR="000D50D7" w:rsidRPr="000D50D7">
        <w:t xml:space="preserve"> </w:t>
      </w:r>
      <w:r>
        <w:t>National</w:t>
      </w:r>
      <w:r w:rsidR="000D50D7" w:rsidRPr="000D50D7">
        <w:t xml:space="preserve"> </w:t>
      </w:r>
      <w:r>
        <w:t>Grid</w:t>
      </w:r>
      <w:r w:rsidR="000D50D7" w:rsidRPr="000D50D7">
        <w:t xml:space="preserve"> </w:t>
      </w:r>
      <w:r>
        <w:t>for</w:t>
      </w:r>
      <w:r w:rsidR="000D50D7" w:rsidRPr="000D50D7">
        <w:t xml:space="preserve"> </w:t>
      </w:r>
      <w:r>
        <w:t>any</w:t>
      </w:r>
      <w:r w:rsidR="000D50D7" w:rsidRPr="000D50D7">
        <w:t xml:space="preserve"> </w:t>
      </w:r>
      <w:r>
        <w:t>loss</w:t>
      </w:r>
      <w:r w:rsidR="000D50D7" w:rsidRPr="000D50D7">
        <w:t xml:space="preserve"> </w:t>
      </w:r>
      <w:r>
        <w:t>sustained</w:t>
      </w:r>
      <w:r w:rsidR="000D50D7" w:rsidRPr="000D50D7">
        <w:t xml:space="preserve"> </w:t>
      </w:r>
      <w:r>
        <w:t>by</w:t>
      </w:r>
      <w:r w:rsidR="000D50D7" w:rsidRPr="000D50D7">
        <w:t xml:space="preserve"> </w:t>
      </w:r>
      <w:r>
        <w:t>it;</w:t>
      </w:r>
      <w:r w:rsidR="000D50D7" w:rsidRPr="000D50D7">
        <w:t xml:space="preserve"> </w:t>
      </w:r>
      <w:r>
        <w:t>and</w:t>
      </w:r>
    </w:p>
    <w:p w14:paraId="36412B83" w14:textId="77777777" w:rsidR="00283174" w:rsidRDefault="00283174" w:rsidP="00283174">
      <w:pPr>
        <w:pStyle w:val="N3"/>
      </w:pPr>
      <w:r>
        <w:t>indemnify</w:t>
      </w:r>
      <w:r w:rsidR="000D50D7" w:rsidRPr="000D50D7">
        <w:t xml:space="preserve"> </w:t>
      </w:r>
      <w:r>
        <w:t>National</w:t>
      </w:r>
      <w:r w:rsidR="000D50D7" w:rsidRPr="000D50D7">
        <w:t xml:space="preserve"> </w:t>
      </w:r>
      <w:r>
        <w:t>Grid</w:t>
      </w:r>
      <w:r w:rsidR="000D50D7" w:rsidRPr="000D50D7">
        <w:t xml:space="preserve"> </w:t>
      </w:r>
      <w:r>
        <w:t>against</w:t>
      </w:r>
      <w:r w:rsidR="000D50D7" w:rsidRPr="000D50D7">
        <w:t xml:space="preserve"> </w:t>
      </w:r>
      <w:r>
        <w:t>all</w:t>
      </w:r>
      <w:r w:rsidR="000D50D7" w:rsidRPr="000D50D7">
        <w:t xml:space="preserve"> </w:t>
      </w:r>
      <w:r>
        <w:t>claims,</w:t>
      </w:r>
      <w:r w:rsidR="000D50D7" w:rsidRPr="000D50D7">
        <w:t xml:space="preserve"> </w:t>
      </w:r>
      <w:r>
        <w:t>demands,</w:t>
      </w:r>
      <w:r w:rsidR="000D50D7" w:rsidRPr="000D50D7">
        <w:t xml:space="preserve"> </w:t>
      </w:r>
      <w:r>
        <w:t>proceedings,</w:t>
      </w:r>
      <w:r w:rsidR="000D50D7" w:rsidRPr="000D50D7">
        <w:t xml:space="preserve"> </w:t>
      </w:r>
      <w:r>
        <w:t>costs,</w:t>
      </w:r>
      <w:r w:rsidR="000D50D7" w:rsidRPr="000D50D7">
        <w:t xml:space="preserve"> </w:t>
      </w:r>
      <w:r>
        <w:t>damages</w:t>
      </w:r>
      <w:r w:rsidR="000D50D7" w:rsidRPr="000D50D7">
        <w:t xml:space="preserve"> </w:t>
      </w:r>
      <w:r>
        <w:t>and</w:t>
      </w:r>
      <w:r w:rsidR="000D50D7" w:rsidRPr="000D50D7">
        <w:t xml:space="preserve"> </w:t>
      </w:r>
      <w:r>
        <w:t>expenses</w:t>
      </w:r>
      <w:r w:rsidR="000D50D7" w:rsidRPr="000D50D7">
        <w:t xml:space="preserve"> </w:t>
      </w:r>
      <w:r>
        <w:t>which</w:t>
      </w:r>
      <w:r w:rsidR="000D50D7" w:rsidRPr="000D50D7">
        <w:t xml:space="preserve"> </w:t>
      </w:r>
      <w:r>
        <w:t>may</w:t>
      </w:r>
      <w:r w:rsidR="000D50D7" w:rsidRPr="000D50D7">
        <w:t xml:space="preserve"> </w:t>
      </w:r>
      <w:r>
        <w:t>be</w:t>
      </w:r>
      <w:r w:rsidR="000D50D7" w:rsidRPr="000D50D7">
        <w:t xml:space="preserve"> </w:t>
      </w:r>
      <w:r>
        <w:t>made</w:t>
      </w:r>
      <w:r w:rsidR="000D50D7" w:rsidRPr="000D50D7">
        <w:t xml:space="preserve"> </w:t>
      </w:r>
      <w:r>
        <w:t>or</w:t>
      </w:r>
      <w:r w:rsidR="000D50D7" w:rsidRPr="000D50D7">
        <w:t xml:space="preserve"> </w:t>
      </w:r>
      <w:r>
        <w:t>taken</w:t>
      </w:r>
      <w:r w:rsidR="000D50D7" w:rsidRPr="000D50D7">
        <w:t xml:space="preserve"> </w:t>
      </w:r>
      <w:r>
        <w:t>against</w:t>
      </w:r>
      <w:r w:rsidR="000D50D7" w:rsidRPr="000D50D7">
        <w:t xml:space="preserve"> </w:t>
      </w:r>
      <w:r>
        <w:t>or</w:t>
      </w:r>
      <w:r w:rsidR="000D50D7" w:rsidRPr="000D50D7">
        <w:t xml:space="preserve"> </w:t>
      </w:r>
      <w:r>
        <w:t>recovered</w:t>
      </w:r>
      <w:r w:rsidR="000D50D7" w:rsidRPr="000D50D7">
        <w:t xml:space="preserve"> </w:t>
      </w:r>
      <w:r>
        <w:t>from</w:t>
      </w:r>
      <w:r w:rsidR="000D50D7" w:rsidRPr="000D50D7">
        <w:t xml:space="preserve"> </w:t>
      </w:r>
      <w:r>
        <w:t>or</w:t>
      </w:r>
      <w:r w:rsidR="000D50D7" w:rsidRPr="000D50D7">
        <w:t xml:space="preserve"> </w:t>
      </w:r>
      <w:r>
        <w:t>incurred</w:t>
      </w:r>
      <w:r w:rsidR="000D50D7" w:rsidRPr="000D50D7">
        <w:t xml:space="preserve"> </w:t>
      </w:r>
      <w:r>
        <w:t>by</w:t>
      </w:r>
      <w:r w:rsidR="000D50D7" w:rsidRPr="000D50D7">
        <w:t xml:space="preserve"> </w:t>
      </w:r>
      <w:r>
        <w:t>that</w:t>
      </w:r>
      <w:r w:rsidR="000D50D7" w:rsidRPr="000D50D7">
        <w:t xml:space="preserve"> </w:t>
      </w:r>
      <w:r>
        <w:t>undertaker,</w:t>
      </w:r>
      <w:r w:rsidR="000D50D7" w:rsidRPr="000D50D7">
        <w:t xml:space="preserve"> </w:t>
      </w:r>
      <w:r>
        <w:t>by</w:t>
      </w:r>
      <w:r w:rsidR="000D50D7" w:rsidRPr="000D50D7">
        <w:t xml:space="preserve"> </w:t>
      </w:r>
      <w:r>
        <w:t>reason</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damage</w:t>
      </w:r>
      <w:r w:rsidR="000D50D7" w:rsidRPr="000D50D7">
        <w:t xml:space="preserve"> </w:t>
      </w:r>
      <w:r>
        <w:t>or</w:t>
      </w:r>
      <w:r w:rsidR="000D50D7" w:rsidRPr="000D50D7">
        <w:t xml:space="preserve"> </w:t>
      </w:r>
      <w:r>
        <w:t>interruption.</w:t>
      </w:r>
    </w:p>
    <w:p w14:paraId="7D2F1242" w14:textId="77777777" w:rsidR="00283174" w:rsidRDefault="00283174" w:rsidP="00283174">
      <w:pPr>
        <w:pStyle w:val="N2"/>
      </w:pPr>
      <w:bookmarkStart w:id="1320" w:name="_Ref95841856"/>
      <w:r>
        <w:t>Nothing</w:t>
      </w:r>
      <w:r w:rsidR="000D50D7" w:rsidRPr="000D50D7">
        <w:t xml:space="preserve"> </w:t>
      </w:r>
      <w:r>
        <w:t>in</w:t>
      </w:r>
      <w:r w:rsidR="000D50D7" w:rsidRPr="000D50D7">
        <w:t xml:space="preserve"> </w:t>
      </w:r>
      <w:r>
        <w:t>this</w:t>
      </w:r>
      <w:r w:rsidR="000D50D7" w:rsidRPr="000D50D7">
        <w:t xml:space="preserve"> </w:t>
      </w:r>
      <w:r>
        <w:t>paragraph</w:t>
      </w:r>
      <w:r w:rsidR="000D50D7" w:rsidRPr="000D50D7">
        <w:t xml:space="preserve"> </w:t>
      </w:r>
      <w:r>
        <w:t>imposes</w:t>
      </w:r>
      <w:r w:rsidR="000D50D7" w:rsidRPr="000D50D7">
        <w:t xml:space="preserve"> </w:t>
      </w:r>
      <w:r>
        <w:t>any</w:t>
      </w:r>
      <w:r w:rsidR="000D50D7" w:rsidRPr="000D50D7">
        <w:t xml:space="preserve"> </w:t>
      </w:r>
      <w:r>
        <w:t>liability</w:t>
      </w:r>
      <w:r w:rsidR="000D50D7" w:rsidRPr="000D50D7">
        <w:t xml:space="preserve"> </w:t>
      </w:r>
      <w:r>
        <w:t>on</w:t>
      </w:r>
      <w:r w:rsidR="000D50D7" w:rsidRPr="000D50D7">
        <w:t xml:space="preserve"> </w:t>
      </w:r>
      <w:r>
        <w:t>the</w:t>
      </w:r>
      <w:r w:rsidR="000D50D7" w:rsidRPr="000D50D7">
        <w:t xml:space="preserve"> </w:t>
      </w:r>
      <w:r>
        <w:t>undertaker</w:t>
      </w:r>
      <w:r w:rsidR="000D50D7" w:rsidRPr="000D50D7">
        <w:t xml:space="preserve"> </w:t>
      </w:r>
      <w:r>
        <w:t>with</w:t>
      </w:r>
      <w:r w:rsidR="000D50D7" w:rsidRPr="000D50D7">
        <w:t xml:space="preserve"> </w:t>
      </w:r>
      <w:r>
        <w:t>respect</w:t>
      </w:r>
      <w:r w:rsidR="000D50D7" w:rsidRPr="000D50D7">
        <w:t xml:space="preserve"> </w:t>
      </w:r>
      <w:r>
        <w:t>to</w:t>
      </w:r>
      <w:r w:rsidR="000D50D7" w:rsidRPr="000D50D7">
        <w:t xml:space="preserve"> </w:t>
      </w:r>
      <w:r>
        <w:t>any</w:t>
      </w:r>
      <w:r w:rsidR="000D50D7" w:rsidRPr="000D50D7">
        <w:t xml:space="preserve"> </w:t>
      </w:r>
      <w:r>
        <w:t>damage</w:t>
      </w:r>
      <w:r w:rsidR="000D50D7" w:rsidRPr="000D50D7">
        <w:t xml:space="preserve"> </w:t>
      </w:r>
      <w:r>
        <w:t>or</w:t>
      </w:r>
      <w:r w:rsidR="000D50D7" w:rsidRPr="000D50D7">
        <w:t xml:space="preserve"> </w:t>
      </w:r>
      <w:r>
        <w:t>interruption</w:t>
      </w:r>
      <w:r w:rsidR="000D50D7" w:rsidRPr="000D50D7">
        <w:t xml:space="preserve"> </w:t>
      </w:r>
      <w:r>
        <w:t>to</w:t>
      </w:r>
      <w:r w:rsidR="000D50D7" w:rsidRPr="000D50D7">
        <w:t xml:space="preserve"> </w:t>
      </w:r>
      <w:r>
        <w:t>the</w:t>
      </w:r>
      <w:r w:rsidR="000D50D7" w:rsidRPr="000D50D7">
        <w:t xml:space="preserve"> </w:t>
      </w:r>
      <w:r>
        <w:t>extent</w:t>
      </w:r>
      <w:r w:rsidR="000D50D7" w:rsidRPr="000D50D7">
        <w:t xml:space="preserve"> </w:t>
      </w:r>
      <w:r>
        <w:t>that</w:t>
      </w:r>
      <w:r w:rsidR="000D50D7" w:rsidRPr="000D50D7">
        <w:t xml:space="preserve"> </w:t>
      </w:r>
      <w:r>
        <w:t>such</w:t>
      </w:r>
      <w:r w:rsidR="000D50D7" w:rsidRPr="000D50D7">
        <w:t xml:space="preserve"> </w:t>
      </w:r>
      <w:r>
        <w:t>damage</w:t>
      </w:r>
      <w:r w:rsidR="000D50D7" w:rsidRPr="000D50D7">
        <w:t xml:space="preserve"> </w:t>
      </w:r>
      <w:r>
        <w:t>or</w:t>
      </w:r>
      <w:r w:rsidR="000D50D7" w:rsidRPr="000D50D7">
        <w:t xml:space="preserve"> </w:t>
      </w:r>
      <w:r>
        <w:t>interruption</w:t>
      </w:r>
      <w:r w:rsidR="000D50D7" w:rsidRPr="000D50D7">
        <w:t xml:space="preserve"> </w:t>
      </w:r>
      <w:r>
        <w:t>is</w:t>
      </w:r>
      <w:r w:rsidR="000D50D7" w:rsidRPr="000D50D7">
        <w:t xml:space="preserve"> </w:t>
      </w:r>
      <w:r>
        <w:t>attributable</w:t>
      </w:r>
      <w:r w:rsidR="000D50D7" w:rsidRPr="000D50D7">
        <w:t xml:space="preserve"> </w:t>
      </w:r>
      <w:r>
        <w:t>to</w:t>
      </w:r>
      <w:r w:rsidR="000D50D7" w:rsidRPr="000D50D7">
        <w:t xml:space="preserve"> </w:t>
      </w:r>
      <w:r>
        <w:t>the</w:t>
      </w:r>
      <w:r w:rsidR="000D50D7" w:rsidRPr="000D50D7">
        <w:t xml:space="preserve"> </w:t>
      </w:r>
      <w:r>
        <w:t>act,</w:t>
      </w:r>
      <w:r w:rsidR="000D50D7" w:rsidRPr="000D50D7">
        <w:t xml:space="preserve"> </w:t>
      </w:r>
      <w:r>
        <w:t>neglect</w:t>
      </w:r>
      <w:r w:rsidR="000D50D7" w:rsidRPr="000D50D7">
        <w:t xml:space="preserve"> </w:t>
      </w:r>
      <w:r>
        <w:t>or</w:t>
      </w:r>
      <w:r w:rsidR="000D50D7" w:rsidRPr="000D50D7">
        <w:t xml:space="preserve"> </w:t>
      </w:r>
      <w:r>
        <w:t>default</w:t>
      </w:r>
      <w:r w:rsidR="000D50D7" w:rsidRPr="000D50D7">
        <w:t xml:space="preserve"> </w:t>
      </w:r>
      <w:r>
        <w:t>of</w:t>
      </w:r>
      <w:r w:rsidR="000D50D7" w:rsidRPr="000D50D7">
        <w:t xml:space="preserve"> </w:t>
      </w:r>
      <w:r>
        <w:t>National</w:t>
      </w:r>
      <w:r w:rsidR="000D50D7" w:rsidRPr="000D50D7">
        <w:t xml:space="preserve"> </w:t>
      </w:r>
      <w:r>
        <w:t>Grid</w:t>
      </w:r>
      <w:r w:rsidR="000D50D7" w:rsidRPr="000D50D7">
        <w:t xml:space="preserve"> </w:t>
      </w:r>
      <w:r>
        <w:t>or</w:t>
      </w:r>
      <w:r w:rsidR="000D50D7" w:rsidRPr="000D50D7">
        <w:t xml:space="preserve"> </w:t>
      </w:r>
      <w:r>
        <w:t>its</w:t>
      </w:r>
      <w:r w:rsidR="000D50D7" w:rsidRPr="000D50D7">
        <w:t xml:space="preserve"> </w:t>
      </w:r>
      <w:r>
        <w:t>contractors</w:t>
      </w:r>
      <w:r w:rsidR="000D50D7" w:rsidRPr="000D50D7">
        <w:t xml:space="preserve"> </w:t>
      </w:r>
      <w:r>
        <w:t>or</w:t>
      </w:r>
      <w:r w:rsidR="000D50D7" w:rsidRPr="000D50D7">
        <w:t xml:space="preserve"> </w:t>
      </w:r>
      <w:r>
        <w:t>workmen;</w:t>
      </w:r>
      <w:r w:rsidR="000D50D7" w:rsidRPr="000D50D7">
        <w:t xml:space="preserve"> </w:t>
      </w:r>
      <w:r>
        <w:t>and</w:t>
      </w:r>
      <w:r w:rsidR="000D50D7" w:rsidRPr="000D50D7">
        <w:t xml:space="preserve"> </w:t>
      </w:r>
      <w:r>
        <w:t>National</w:t>
      </w:r>
      <w:r w:rsidR="000D50D7" w:rsidRPr="000D50D7">
        <w:t xml:space="preserve"> </w:t>
      </w:r>
      <w:r>
        <w:t>Grid</w:t>
      </w:r>
      <w:r w:rsidR="000D50D7" w:rsidRPr="000D50D7">
        <w:t xml:space="preserve"> </w:t>
      </w:r>
      <w:r>
        <w:t>will</w:t>
      </w:r>
      <w:r w:rsidR="000D50D7" w:rsidRPr="000D50D7">
        <w:t xml:space="preserve"> </w:t>
      </w:r>
      <w:r>
        <w:t>give</w:t>
      </w:r>
      <w:r w:rsidR="000D50D7" w:rsidRPr="000D50D7">
        <w:t xml:space="preserve"> </w:t>
      </w:r>
      <w:r>
        <w:t>to</w:t>
      </w:r>
      <w:r w:rsidR="000D50D7" w:rsidRPr="000D50D7">
        <w:t xml:space="preserve"> </w:t>
      </w:r>
      <w:r>
        <w:t>the</w:t>
      </w:r>
      <w:r w:rsidR="000D50D7" w:rsidRPr="000D50D7">
        <w:t xml:space="preserve"> </w:t>
      </w:r>
      <w:r>
        <w:t>undertaker</w:t>
      </w:r>
      <w:r w:rsidR="000D50D7" w:rsidRPr="000D50D7">
        <w:t xml:space="preserve"> </w:t>
      </w:r>
      <w:r>
        <w:t>reasonable</w:t>
      </w:r>
      <w:r w:rsidR="000D50D7" w:rsidRPr="000D50D7">
        <w:t xml:space="preserve"> </w:t>
      </w:r>
      <w:r>
        <w:t>notice</w:t>
      </w:r>
      <w:r w:rsidR="000D50D7" w:rsidRPr="000D50D7">
        <w:t xml:space="preserve"> </w:t>
      </w:r>
      <w:r>
        <w:t>of</w:t>
      </w:r>
      <w:r w:rsidR="000D50D7" w:rsidRPr="000D50D7">
        <w:t xml:space="preserve"> </w:t>
      </w:r>
      <w:r>
        <w:t>any</w:t>
      </w:r>
      <w:r w:rsidR="000D50D7" w:rsidRPr="000D50D7">
        <w:t xml:space="preserve"> </w:t>
      </w:r>
      <w:r>
        <w:t>claim</w:t>
      </w:r>
      <w:r w:rsidR="000D50D7" w:rsidRPr="000D50D7">
        <w:t xml:space="preserve"> </w:t>
      </w:r>
      <w:r>
        <w:t>or</w:t>
      </w:r>
      <w:r w:rsidR="000D50D7" w:rsidRPr="000D50D7">
        <w:t xml:space="preserve"> </w:t>
      </w:r>
      <w:r>
        <w:t>demand</w:t>
      </w:r>
      <w:r w:rsidR="000D50D7" w:rsidRPr="000D50D7">
        <w:t xml:space="preserve"> </w:t>
      </w:r>
      <w:r>
        <w:t>as</w:t>
      </w:r>
      <w:r w:rsidR="000D50D7" w:rsidRPr="000D50D7">
        <w:t xml:space="preserve"> </w:t>
      </w:r>
      <w:r>
        <w:t>aforesaid</w:t>
      </w:r>
      <w:r w:rsidR="000D50D7" w:rsidRPr="000D50D7">
        <w:t xml:space="preserve"> </w:t>
      </w:r>
      <w:r>
        <w:t>and</w:t>
      </w:r>
      <w:r w:rsidR="000D50D7" w:rsidRPr="000D50D7">
        <w:t xml:space="preserve"> </w:t>
      </w:r>
      <w:r>
        <w:t>no</w:t>
      </w:r>
      <w:r w:rsidR="000D50D7" w:rsidRPr="000D50D7">
        <w:t xml:space="preserve"> </w:t>
      </w:r>
      <w:r>
        <w:t>settlement</w:t>
      </w:r>
      <w:r w:rsidR="000D50D7" w:rsidRPr="000D50D7">
        <w:t xml:space="preserve"> </w:t>
      </w:r>
      <w:r>
        <w:t>or</w:t>
      </w:r>
      <w:r w:rsidR="000D50D7" w:rsidRPr="000D50D7">
        <w:t xml:space="preserve"> </w:t>
      </w:r>
      <w:r>
        <w:t>compromise</w:t>
      </w:r>
      <w:r w:rsidR="000D50D7" w:rsidRPr="000D50D7">
        <w:t xml:space="preserve"> </w:t>
      </w:r>
      <w:r>
        <w:t>thereof</w:t>
      </w:r>
      <w:r w:rsidR="000D50D7" w:rsidRPr="000D50D7">
        <w:t xml:space="preserve"> </w:t>
      </w:r>
      <w:r>
        <w:t>may</w:t>
      </w:r>
      <w:r w:rsidR="000D50D7" w:rsidRPr="000D50D7">
        <w:t xml:space="preserve"> </w:t>
      </w:r>
      <w:r>
        <w:t>be</w:t>
      </w:r>
      <w:r w:rsidR="000D50D7" w:rsidRPr="000D50D7">
        <w:t xml:space="preserve"> </w:t>
      </w:r>
      <w:r>
        <w:t>made</w:t>
      </w:r>
      <w:r w:rsidR="000D50D7" w:rsidRPr="000D50D7">
        <w:t xml:space="preserve"> </w:t>
      </w:r>
      <w:r>
        <w:t>by</w:t>
      </w:r>
      <w:r w:rsidR="000D50D7" w:rsidRPr="000D50D7">
        <w:t xml:space="preserve"> </w:t>
      </w:r>
      <w:r>
        <w:t>National</w:t>
      </w:r>
      <w:r w:rsidR="000D50D7" w:rsidRPr="000D50D7">
        <w:t xml:space="preserve"> </w:t>
      </w:r>
      <w:r>
        <w:t>Grid,</w:t>
      </w:r>
      <w:r w:rsidR="000D50D7" w:rsidRPr="000D50D7">
        <w:t xml:space="preserve"> </w:t>
      </w:r>
      <w:r>
        <w:t>save</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any</w:t>
      </w:r>
      <w:r w:rsidR="000D50D7" w:rsidRPr="000D50D7">
        <w:t xml:space="preserve"> </w:t>
      </w:r>
      <w:r>
        <w:t>payment</w:t>
      </w:r>
      <w:r w:rsidR="000D50D7" w:rsidRPr="000D50D7">
        <w:t xml:space="preserve"> </w:t>
      </w:r>
      <w:r>
        <w:t>required</w:t>
      </w:r>
      <w:r w:rsidR="000D50D7" w:rsidRPr="000D50D7">
        <w:t xml:space="preserve"> </w:t>
      </w:r>
      <w:r>
        <w:t>under</w:t>
      </w:r>
      <w:r w:rsidR="000D50D7" w:rsidRPr="000D50D7">
        <w:t xml:space="preserve"> </w:t>
      </w:r>
      <w:r>
        <w:t>a</w:t>
      </w:r>
      <w:r w:rsidR="000D50D7" w:rsidRPr="000D50D7">
        <w:t xml:space="preserve"> </w:t>
      </w:r>
      <w:r>
        <w:t>statutory</w:t>
      </w:r>
      <w:r w:rsidR="000D50D7" w:rsidRPr="000D50D7">
        <w:t xml:space="preserve"> </w:t>
      </w:r>
      <w:r>
        <w:t>compensation</w:t>
      </w:r>
      <w:r w:rsidR="000D50D7" w:rsidRPr="000D50D7">
        <w:t xml:space="preserve"> </w:t>
      </w:r>
      <w:r>
        <w:t>scheme,</w:t>
      </w:r>
      <w:r w:rsidR="000D50D7" w:rsidRPr="000D50D7">
        <w:t xml:space="preserve"> </w:t>
      </w:r>
      <w:r>
        <w:t>without</w:t>
      </w:r>
      <w:r w:rsidR="000D50D7" w:rsidRPr="000D50D7">
        <w:t xml:space="preserve"> </w:t>
      </w:r>
      <w:r>
        <w:t>first</w:t>
      </w:r>
      <w:r w:rsidR="000D50D7" w:rsidRPr="000D50D7">
        <w:t xml:space="preserve"> </w:t>
      </w:r>
      <w:r>
        <w:t>consulting</w:t>
      </w:r>
      <w:r w:rsidR="000D50D7" w:rsidRPr="000D50D7">
        <w:t xml:space="preserve"> </w:t>
      </w:r>
      <w:r>
        <w:t>the</w:t>
      </w:r>
      <w:r w:rsidR="000D50D7" w:rsidRPr="000D50D7">
        <w:t xml:space="preserve"> </w:t>
      </w:r>
      <w:r>
        <w:t>undertaker</w:t>
      </w:r>
      <w:r w:rsidR="000D50D7" w:rsidRPr="000D50D7">
        <w:t xml:space="preserve"> </w:t>
      </w:r>
      <w:r>
        <w:t>and</w:t>
      </w:r>
      <w:r w:rsidR="000D50D7" w:rsidRPr="000D50D7">
        <w:t xml:space="preserve"> </w:t>
      </w:r>
      <w:r>
        <w:t>giving</w:t>
      </w:r>
      <w:r w:rsidR="000D50D7" w:rsidRPr="000D50D7">
        <w:t xml:space="preserve"> </w:t>
      </w:r>
      <w:r>
        <w:t>the</w:t>
      </w:r>
      <w:r w:rsidR="000D50D7" w:rsidRPr="000D50D7">
        <w:t xml:space="preserve"> </w:t>
      </w:r>
      <w:r>
        <w:t>undertaker</w:t>
      </w:r>
      <w:r w:rsidR="000D50D7" w:rsidRPr="000D50D7">
        <w:t xml:space="preserve"> </w:t>
      </w:r>
      <w:r>
        <w:t>an</w:t>
      </w:r>
      <w:r w:rsidR="000D50D7" w:rsidRPr="000D50D7">
        <w:t xml:space="preserve"> </w:t>
      </w:r>
      <w:r>
        <w:t>opportunity</w:t>
      </w:r>
      <w:r w:rsidR="000D50D7" w:rsidRPr="000D50D7">
        <w:t xml:space="preserve"> </w:t>
      </w:r>
      <w:r>
        <w:t>to</w:t>
      </w:r>
      <w:r w:rsidR="000D50D7" w:rsidRPr="000D50D7">
        <w:t xml:space="preserve"> </w:t>
      </w:r>
      <w:r>
        <w:t>make</w:t>
      </w:r>
      <w:r w:rsidR="000D50D7" w:rsidRPr="000D50D7">
        <w:t xml:space="preserve"> </w:t>
      </w:r>
      <w:r>
        <w:t>representations</w:t>
      </w:r>
      <w:r w:rsidR="000D50D7" w:rsidRPr="000D50D7">
        <w:t xml:space="preserve"> </w:t>
      </w:r>
      <w:r>
        <w:t>as</w:t>
      </w:r>
      <w:r w:rsidR="000D50D7" w:rsidRPr="000D50D7">
        <w:t xml:space="preserve"> </w:t>
      </w:r>
      <w:r>
        <w:t>to</w:t>
      </w:r>
      <w:r w:rsidR="000D50D7" w:rsidRPr="000D50D7">
        <w:t xml:space="preserve"> </w:t>
      </w:r>
      <w:r>
        <w:t>the</w:t>
      </w:r>
      <w:r w:rsidR="000D50D7" w:rsidRPr="000D50D7">
        <w:t xml:space="preserve"> </w:t>
      </w:r>
      <w:r>
        <w:t>claim</w:t>
      </w:r>
      <w:r w:rsidR="000D50D7" w:rsidRPr="000D50D7">
        <w:t xml:space="preserve"> </w:t>
      </w:r>
      <w:r>
        <w:t>or</w:t>
      </w:r>
      <w:r w:rsidR="000D50D7" w:rsidRPr="000D50D7">
        <w:t xml:space="preserve"> </w:t>
      </w:r>
      <w:r>
        <w:t>demand.</w:t>
      </w:r>
      <w:bookmarkEnd w:id="1320"/>
    </w:p>
    <w:p w14:paraId="11DC6DBC" w14:textId="77777777" w:rsidR="00283174" w:rsidRDefault="00283174" w:rsidP="00283174">
      <w:pPr>
        <w:pStyle w:val="H1"/>
      </w:pPr>
      <w:r>
        <w:t>Acquisition</w:t>
      </w:r>
      <w:r w:rsidR="000D50D7" w:rsidRPr="000D50D7">
        <w:t xml:space="preserve"> </w:t>
      </w:r>
      <w:r>
        <w:t>of</w:t>
      </w:r>
      <w:r w:rsidR="000D50D7" w:rsidRPr="000D50D7">
        <w:t xml:space="preserve"> </w:t>
      </w:r>
      <w:r>
        <w:t>land</w:t>
      </w:r>
    </w:p>
    <w:p w14:paraId="506A6D3C" w14:textId="77777777" w:rsidR="00283174" w:rsidRDefault="00283174" w:rsidP="00283174">
      <w:pPr>
        <w:pStyle w:val="N1"/>
      </w:pPr>
      <w:bookmarkStart w:id="1321" w:name="_Ref95839569"/>
      <w:r>
        <w:t>—</w:t>
      </w:r>
      <w:r>
        <w:fldChar w:fldCharType="begin"/>
      </w:r>
      <w:bookmarkStart w:id="1322" w:name="_Ref95839496"/>
      <w:bookmarkEnd w:id="1322"/>
      <w:r>
        <w:instrText xml:space="preserve"> LISTNUM "SEQ1" \l 2 </w:instrText>
      </w:r>
      <w:r>
        <w:fldChar w:fldCharType="end"/>
      </w:r>
      <w:r w:rsidR="000D50D7" w:rsidRPr="000D50D7">
        <w:t> </w:t>
      </w:r>
      <w:r>
        <w:t>Regardless</w:t>
      </w:r>
      <w:r w:rsidR="000D50D7" w:rsidRPr="000D50D7">
        <w:t xml:space="preserve"> </w:t>
      </w:r>
      <w:r>
        <w:t>of</w:t>
      </w:r>
      <w:r w:rsidR="000D50D7" w:rsidRPr="000D50D7">
        <w:t xml:space="preserve"> </w:t>
      </w:r>
      <w:r>
        <w:t>any</w:t>
      </w:r>
      <w:r w:rsidR="000D50D7" w:rsidRPr="000D50D7">
        <w:t xml:space="preserve"> </w:t>
      </w:r>
      <w:r>
        <w:t>provision</w:t>
      </w:r>
      <w:r w:rsidR="000D50D7" w:rsidRPr="000D50D7">
        <w:t xml:space="preserve"> </w:t>
      </w:r>
      <w:r>
        <w:t>in</w:t>
      </w:r>
      <w:r w:rsidR="000D50D7" w:rsidRPr="000D50D7">
        <w:t xml:space="preserve"> </w:t>
      </w:r>
      <w:r>
        <w:t>this</w:t>
      </w:r>
      <w:r w:rsidR="000D50D7" w:rsidRPr="000D50D7">
        <w:t xml:space="preserve"> </w:t>
      </w:r>
      <w:r>
        <w:t>Order</w:t>
      </w:r>
      <w:r w:rsidR="000D50D7" w:rsidRPr="000D50D7">
        <w:t xml:space="preserve"> </w:t>
      </w:r>
      <w:r>
        <w:t>or</w:t>
      </w:r>
      <w:r w:rsidR="000D50D7" w:rsidRPr="000D50D7">
        <w:t xml:space="preserve"> </w:t>
      </w:r>
      <w:r>
        <w:t>anything</w:t>
      </w:r>
      <w:r w:rsidR="000D50D7" w:rsidRPr="000D50D7">
        <w:t xml:space="preserve"> </w:t>
      </w:r>
      <w:r>
        <w:t>shown</w:t>
      </w:r>
      <w:r w:rsidR="000D50D7" w:rsidRPr="000D50D7">
        <w:t xml:space="preserve"> </w:t>
      </w:r>
      <w:r>
        <w:t>on</w:t>
      </w:r>
      <w:r w:rsidR="000D50D7" w:rsidRPr="000D50D7">
        <w:t xml:space="preserve"> </w:t>
      </w:r>
      <w:r>
        <w:t>the</w:t>
      </w:r>
      <w:r w:rsidR="000D50D7" w:rsidRPr="000D50D7">
        <w:t xml:space="preserve"> </w:t>
      </w:r>
      <w:r>
        <w:t>land</w:t>
      </w:r>
      <w:r w:rsidR="000D50D7" w:rsidRPr="000D50D7">
        <w:t xml:space="preserve"> </w:t>
      </w:r>
      <w:r>
        <w:t>plans</w:t>
      </w:r>
      <w:r w:rsidR="000D50D7" w:rsidRPr="000D50D7">
        <w:t xml:space="preserve"> </w:t>
      </w:r>
      <w:r>
        <w:t>or</w:t>
      </w:r>
      <w:r w:rsidR="000D50D7" w:rsidRPr="000D50D7">
        <w:t xml:space="preserve"> </w:t>
      </w:r>
      <w:r>
        <w:t>contained</w:t>
      </w:r>
      <w:r w:rsidR="000D50D7" w:rsidRPr="000D50D7">
        <w:t xml:space="preserve"> </w:t>
      </w:r>
      <w:r>
        <w:t>in</w:t>
      </w:r>
      <w:r w:rsidR="000D50D7" w:rsidRPr="000D50D7">
        <w:t xml:space="preserve"> </w:t>
      </w:r>
      <w:r>
        <w:t>the</w:t>
      </w:r>
      <w:r w:rsidR="000D50D7" w:rsidRPr="000D50D7">
        <w:t xml:space="preserve"> </w:t>
      </w:r>
      <w:r>
        <w:t>book</w:t>
      </w:r>
      <w:r w:rsidR="000D50D7" w:rsidRPr="000D50D7">
        <w:t xml:space="preserve"> </w:t>
      </w:r>
      <w:r>
        <w:t>of</w:t>
      </w:r>
      <w:r w:rsidR="000D50D7" w:rsidRPr="000D50D7">
        <w:t xml:space="preserve"> </w:t>
      </w:r>
      <w:r>
        <w:t>reference</w:t>
      </w:r>
      <w:r w:rsidR="000D50D7" w:rsidRPr="000D50D7">
        <w:t xml:space="preserve"> </w:t>
      </w:r>
      <w:r>
        <w:t>to</w:t>
      </w:r>
      <w:r w:rsidR="000D50D7" w:rsidRPr="000D50D7">
        <w:t xml:space="preserve"> </w:t>
      </w:r>
      <w:r>
        <w:t>this</w:t>
      </w:r>
      <w:r w:rsidR="000D50D7" w:rsidRPr="000D50D7">
        <w:t xml:space="preserve"> </w:t>
      </w:r>
      <w:r>
        <w:t>Order,</w:t>
      </w:r>
      <w:r w:rsidR="000D50D7" w:rsidRPr="000D50D7">
        <w:t xml:space="preserve"> </w:t>
      </w:r>
      <w:r>
        <w:t>the</w:t>
      </w:r>
      <w:r w:rsidR="000D50D7" w:rsidRPr="000D50D7">
        <w:t xml:space="preserve"> </w:t>
      </w:r>
      <w:r>
        <w:t>undertaker</w:t>
      </w:r>
      <w:r w:rsidR="000D50D7" w:rsidRPr="000D50D7">
        <w:t xml:space="preserve"> </w:t>
      </w:r>
      <w:r>
        <w:t>may</w:t>
      </w:r>
      <w:r w:rsidR="000D50D7" w:rsidRPr="000D50D7">
        <w:t xml:space="preserve"> </w:t>
      </w:r>
      <w:r>
        <w:t>not</w:t>
      </w:r>
      <w:r w:rsidR="000D50D7" w:rsidRPr="000D50D7">
        <w:t xml:space="preserve"> </w:t>
      </w:r>
      <w:r>
        <w:t>appropriate</w:t>
      </w:r>
      <w:r w:rsidR="000D50D7" w:rsidRPr="000D50D7">
        <w:t xml:space="preserve"> </w:t>
      </w:r>
      <w:r>
        <w:t>or</w:t>
      </w:r>
      <w:r w:rsidR="000D50D7" w:rsidRPr="000D50D7">
        <w:t xml:space="preserve"> </w:t>
      </w:r>
      <w:r>
        <w:t>acquire</w:t>
      </w:r>
      <w:r w:rsidR="000D50D7" w:rsidRPr="000D50D7">
        <w:t xml:space="preserve"> </w:t>
      </w:r>
      <w:r>
        <w:t>or</w:t>
      </w:r>
      <w:r w:rsidR="000D50D7" w:rsidRPr="000D50D7">
        <w:t xml:space="preserve"> </w:t>
      </w:r>
      <w:r>
        <w:t>take</w:t>
      </w:r>
      <w:r w:rsidR="000D50D7" w:rsidRPr="000D50D7">
        <w:t xml:space="preserve"> </w:t>
      </w:r>
      <w:r>
        <w:t>temporary</w:t>
      </w:r>
      <w:r w:rsidR="000D50D7" w:rsidRPr="000D50D7">
        <w:t xml:space="preserve"> </w:t>
      </w:r>
      <w:r>
        <w:t>possession</w:t>
      </w:r>
      <w:r w:rsidR="000D50D7" w:rsidRPr="000D50D7">
        <w:t xml:space="preserve"> </w:t>
      </w:r>
      <w:r>
        <w:t>of</w:t>
      </w:r>
      <w:r w:rsidR="000D50D7" w:rsidRPr="000D50D7">
        <w:t xml:space="preserve"> </w:t>
      </w:r>
      <w:r>
        <w:t>any</w:t>
      </w:r>
      <w:r w:rsidR="000D50D7" w:rsidRPr="000D50D7">
        <w:t xml:space="preserve"> </w:t>
      </w:r>
      <w:r>
        <w:t>land</w:t>
      </w:r>
      <w:r w:rsidR="000D50D7" w:rsidRPr="000D50D7">
        <w:t xml:space="preserve"> </w:t>
      </w:r>
      <w:r>
        <w:t>interest</w:t>
      </w:r>
      <w:r w:rsidR="000D50D7" w:rsidRPr="000D50D7">
        <w:t xml:space="preserve"> </w:t>
      </w:r>
      <w:r>
        <w:t>or</w:t>
      </w:r>
      <w:r w:rsidR="000D50D7" w:rsidRPr="000D50D7">
        <w:t xml:space="preserve"> </w:t>
      </w:r>
      <w:r>
        <w:t>appropriate,</w:t>
      </w:r>
      <w:r w:rsidR="000D50D7" w:rsidRPr="000D50D7">
        <w:t xml:space="preserve"> </w:t>
      </w:r>
      <w:r>
        <w:t>acquire,</w:t>
      </w:r>
      <w:r w:rsidR="000D50D7" w:rsidRPr="000D50D7">
        <w:t xml:space="preserve"> </w:t>
      </w:r>
      <w:r>
        <w:t>extinguish,</w:t>
      </w:r>
      <w:r w:rsidR="000D50D7" w:rsidRPr="000D50D7">
        <w:t xml:space="preserve"> </w:t>
      </w:r>
      <w:r>
        <w:t>interfere</w:t>
      </w:r>
      <w:r w:rsidR="000D50D7" w:rsidRPr="000D50D7">
        <w:t xml:space="preserve"> </w:t>
      </w:r>
      <w:r>
        <w:t>with</w:t>
      </w:r>
      <w:r w:rsidR="000D50D7" w:rsidRPr="000D50D7">
        <w:t xml:space="preserve"> </w:t>
      </w:r>
      <w:r>
        <w:t>or</w:t>
      </w:r>
      <w:r w:rsidR="000D50D7" w:rsidRPr="000D50D7">
        <w:t xml:space="preserve"> </w:t>
      </w:r>
      <w:r>
        <w:t>override</w:t>
      </w:r>
      <w:r w:rsidR="000D50D7" w:rsidRPr="000D50D7">
        <w:t xml:space="preserve"> </w:t>
      </w:r>
      <w:r>
        <w:t>any</w:t>
      </w:r>
      <w:r w:rsidR="000D50D7" w:rsidRPr="000D50D7">
        <w:t xml:space="preserve"> </w:t>
      </w:r>
      <w:r>
        <w:t>easement,</w:t>
      </w:r>
      <w:r w:rsidR="000D50D7" w:rsidRPr="000D50D7">
        <w:t xml:space="preserve"> </w:t>
      </w:r>
      <w:r>
        <w:t>other</w:t>
      </w:r>
      <w:r w:rsidR="000D50D7" w:rsidRPr="000D50D7">
        <w:t xml:space="preserve"> </w:t>
      </w:r>
      <w:r>
        <w:t>interest</w:t>
      </w:r>
      <w:r w:rsidR="000D50D7" w:rsidRPr="000D50D7">
        <w:t xml:space="preserve"> </w:t>
      </w:r>
      <w:r>
        <w:t>or</w:t>
      </w:r>
      <w:r w:rsidR="000D50D7" w:rsidRPr="000D50D7">
        <w:t xml:space="preserve"> </w:t>
      </w:r>
      <w:r>
        <w:t>right</w:t>
      </w:r>
      <w:r w:rsidR="000D50D7" w:rsidRPr="000D50D7">
        <w:t xml:space="preserve"> </w:t>
      </w:r>
      <w:r>
        <w:t>and/or</w:t>
      </w:r>
      <w:r w:rsidR="000D50D7" w:rsidRPr="000D50D7">
        <w:t xml:space="preserve"> </w:t>
      </w:r>
      <w:r>
        <w:t>apparatus</w:t>
      </w:r>
      <w:r w:rsidR="000D50D7" w:rsidRPr="000D50D7">
        <w:t xml:space="preserve"> </w:t>
      </w:r>
      <w:r>
        <w:t>of</w:t>
      </w:r>
      <w:r w:rsidR="000D50D7" w:rsidRPr="000D50D7">
        <w:t xml:space="preserve"> </w:t>
      </w:r>
      <w:r>
        <w:t>National</w:t>
      </w:r>
      <w:r w:rsidR="000D50D7" w:rsidRPr="000D50D7">
        <w:t xml:space="preserve"> </w:t>
      </w:r>
      <w:r>
        <w:t>Grid</w:t>
      </w:r>
      <w:r w:rsidR="000D50D7" w:rsidRPr="000D50D7">
        <w:t xml:space="preserve"> </w:t>
      </w:r>
      <w:r>
        <w:t>otherwise</w:t>
      </w:r>
      <w:r w:rsidR="000D50D7" w:rsidRPr="000D50D7">
        <w:t xml:space="preserve"> </w:t>
      </w:r>
      <w:r>
        <w:t>than</w:t>
      </w:r>
      <w:r w:rsidR="000D50D7" w:rsidRPr="000D50D7">
        <w:t xml:space="preserve"> </w:t>
      </w:r>
      <w:r>
        <w:t>by</w:t>
      </w:r>
      <w:r w:rsidR="000D50D7" w:rsidRPr="000D50D7">
        <w:t xml:space="preserve"> </w:t>
      </w:r>
      <w:r>
        <w:t>agreement</w:t>
      </w:r>
      <w:r w:rsidR="000D50D7" w:rsidRPr="000D50D7">
        <w:t xml:space="preserve"> </w:t>
      </w:r>
      <w:r>
        <w:t>(such</w:t>
      </w:r>
      <w:r w:rsidR="000D50D7" w:rsidRPr="000D50D7">
        <w:t xml:space="preserve"> </w:t>
      </w:r>
      <w:r>
        <w:t>agreement</w:t>
      </w:r>
      <w:r w:rsidR="000D50D7" w:rsidRPr="000D50D7">
        <w:t xml:space="preserve"> </w:t>
      </w:r>
      <w:r>
        <w:t>not</w:t>
      </w:r>
      <w:r w:rsidR="000D50D7" w:rsidRPr="000D50D7">
        <w:t xml:space="preserve"> </w:t>
      </w:r>
      <w:r>
        <w:t>to</w:t>
      </w:r>
      <w:r w:rsidR="000D50D7" w:rsidRPr="000D50D7">
        <w:t xml:space="preserve"> </w:t>
      </w:r>
      <w:r>
        <w:t>be</w:t>
      </w:r>
      <w:r w:rsidR="000D50D7" w:rsidRPr="000D50D7">
        <w:t xml:space="preserve"> </w:t>
      </w:r>
      <w:r>
        <w:t>unreasonably</w:t>
      </w:r>
      <w:r w:rsidR="000D50D7" w:rsidRPr="000D50D7">
        <w:t xml:space="preserve"> </w:t>
      </w:r>
      <w:r>
        <w:t>withheld).</w:t>
      </w:r>
      <w:bookmarkEnd w:id="1321"/>
    </w:p>
    <w:p w14:paraId="1DED6985" w14:textId="77777777" w:rsidR="00283174" w:rsidRDefault="00283174" w:rsidP="00283174">
      <w:pPr>
        <w:pStyle w:val="N2"/>
      </w:pPr>
      <w:r>
        <w:t>As</w:t>
      </w:r>
      <w:r w:rsidR="000D50D7" w:rsidRPr="000D50D7">
        <w:t xml:space="preserve"> </w:t>
      </w:r>
      <w:r>
        <w:t>a</w:t>
      </w:r>
      <w:r w:rsidR="000D50D7" w:rsidRPr="000D50D7">
        <w:t xml:space="preserve"> </w:t>
      </w:r>
      <w:r>
        <w:t>condition</w:t>
      </w:r>
      <w:r w:rsidR="000D50D7" w:rsidRPr="000D50D7">
        <w:t xml:space="preserve"> </w:t>
      </w:r>
      <w:r>
        <w:t>of</w:t>
      </w:r>
      <w:r w:rsidR="000D50D7" w:rsidRPr="000D50D7">
        <w:t xml:space="preserve"> </w:t>
      </w:r>
      <w:r>
        <w:t>agreement</w:t>
      </w:r>
      <w:r w:rsidR="000D50D7" w:rsidRPr="000D50D7">
        <w:t xml:space="preserve"> </w:t>
      </w:r>
      <w:r>
        <w:t>between</w:t>
      </w:r>
      <w:r w:rsidR="000D50D7" w:rsidRPr="000D50D7">
        <w:t xml:space="preserve"> </w:t>
      </w:r>
      <w:r>
        <w:t>the</w:t>
      </w:r>
      <w:r w:rsidR="000D50D7" w:rsidRPr="000D50D7">
        <w:t xml:space="preserve"> </w:t>
      </w:r>
      <w:r>
        <w:t>parties</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_Ref95839496 \r \h </w:instrText>
      </w:r>
      <w:r>
        <w:fldChar w:fldCharType="separate"/>
      </w:r>
      <w:r w:rsidR="000D50D7">
        <w:t>(1)</w:t>
      </w:r>
      <w:r>
        <w:fldChar w:fldCharType="end"/>
      </w:r>
      <w:r>
        <w:t>,</w:t>
      </w:r>
      <w:r w:rsidR="000D50D7" w:rsidRPr="000D50D7">
        <w:t xml:space="preserve"> </w:t>
      </w:r>
      <w:r>
        <w:t>prior</w:t>
      </w:r>
      <w:r w:rsidR="000D50D7" w:rsidRPr="000D50D7">
        <w:t xml:space="preserve"> </w:t>
      </w:r>
      <w:r>
        <w:t>to</w:t>
      </w:r>
      <w:r w:rsidR="000D50D7" w:rsidRPr="000D50D7">
        <w:t xml:space="preserve"> </w:t>
      </w:r>
      <w:r>
        <w:t>the</w:t>
      </w:r>
      <w:r w:rsidR="000D50D7" w:rsidRPr="000D50D7">
        <w:t xml:space="preserve"> </w:t>
      </w:r>
      <w:r>
        <w:t>carrying</w:t>
      </w:r>
      <w:r w:rsidR="000D50D7" w:rsidRPr="000D50D7">
        <w:t xml:space="preserve"> </w:t>
      </w:r>
      <w:r>
        <w:t>out</w:t>
      </w:r>
      <w:r w:rsidR="000D50D7" w:rsidRPr="000D50D7">
        <w:t xml:space="preserve"> </w:t>
      </w:r>
      <w:r>
        <w:t>of</w:t>
      </w:r>
      <w:r w:rsidR="000D50D7" w:rsidRPr="000D50D7">
        <w:t xml:space="preserve"> </w:t>
      </w:r>
      <w:r>
        <w:t>any</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(or</w:t>
      </w:r>
      <w:r w:rsidR="000D50D7" w:rsidRPr="000D50D7">
        <w:t xml:space="preserve"> </w:t>
      </w:r>
      <w:r>
        <w:t>in</w:t>
      </w:r>
      <w:r w:rsidR="000D50D7" w:rsidRPr="000D50D7">
        <w:t xml:space="preserve"> </w:t>
      </w:r>
      <w:r>
        <w:t>such</w:t>
      </w:r>
      <w:r w:rsidR="000D50D7" w:rsidRPr="000D50D7">
        <w:t xml:space="preserve"> </w:t>
      </w:r>
      <w:r>
        <w:t>other</w:t>
      </w:r>
      <w:r w:rsidR="000D50D7" w:rsidRPr="000D50D7">
        <w:t xml:space="preserve"> </w:t>
      </w:r>
      <w:r>
        <w:t>timeframe</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agreed</w:t>
      </w:r>
      <w:r w:rsidR="000D50D7" w:rsidRPr="000D50D7">
        <w:t xml:space="preserve"> </w:t>
      </w:r>
      <w:r>
        <w:t>between</w:t>
      </w:r>
      <w:r w:rsidR="000D50D7" w:rsidRPr="000D50D7">
        <w:t xml:space="preserve"> </w:t>
      </w:r>
      <w:r>
        <w:t>National</w:t>
      </w:r>
      <w:r w:rsidR="000D50D7" w:rsidRPr="000D50D7">
        <w:t xml:space="preserve"> </w:t>
      </w:r>
      <w:r>
        <w:t>Grid</w:t>
      </w:r>
      <w:r w:rsidR="000D50D7" w:rsidRPr="000D50D7">
        <w:t xml:space="preserve"> </w:t>
      </w:r>
      <w:r>
        <w:t>and</w:t>
      </w:r>
      <w:r w:rsidR="000D50D7" w:rsidRPr="000D50D7">
        <w:t xml:space="preserve"> </w:t>
      </w:r>
      <w:r>
        <w:t>the</w:t>
      </w:r>
      <w:r w:rsidR="000D50D7" w:rsidRPr="000D50D7">
        <w:t xml:space="preserve"> </w:t>
      </w:r>
      <w:r>
        <w:t>undertaker)</w:t>
      </w:r>
      <w:r w:rsidR="000D50D7" w:rsidRPr="000D50D7">
        <w:t xml:space="preserve"> </w:t>
      </w:r>
      <w:r>
        <w:t>that</w:t>
      </w:r>
      <w:r w:rsidR="000D50D7" w:rsidRPr="000D50D7">
        <w:t xml:space="preserve"> </w:t>
      </w:r>
      <w:r>
        <w:t>is</w:t>
      </w:r>
      <w:r w:rsidR="000D50D7" w:rsidRPr="000D50D7">
        <w:t xml:space="preserve"> </w:t>
      </w:r>
      <w:r>
        <w:t>subject</w:t>
      </w:r>
      <w:r w:rsidR="000D50D7" w:rsidRPr="000D50D7">
        <w:t xml:space="preserve"> </w:t>
      </w:r>
      <w:r>
        <w:t>to</w:t>
      </w:r>
      <w:r w:rsidR="000D50D7" w:rsidRPr="000D50D7">
        <w:t xml:space="preserve"> </w:t>
      </w:r>
      <w:r>
        <w:t>the</w:t>
      </w:r>
      <w:r w:rsidR="000D50D7" w:rsidRPr="000D50D7">
        <w:t xml:space="preserve"> </w:t>
      </w:r>
      <w:r>
        <w:t>requirements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that</w:t>
      </w:r>
      <w:r w:rsidR="000D50D7" w:rsidRPr="000D50D7">
        <w:t xml:space="preserve"> </w:t>
      </w:r>
      <w:r>
        <w:t>will</w:t>
      </w:r>
      <w:r w:rsidR="000D50D7" w:rsidRPr="000D50D7">
        <w:t xml:space="preserve"> </w:t>
      </w:r>
      <w:r>
        <w:t>cause</w:t>
      </w:r>
      <w:r w:rsidR="000D50D7" w:rsidRPr="000D50D7">
        <w:t xml:space="preserve"> </w:t>
      </w:r>
      <w:r>
        <w:t>any</w:t>
      </w:r>
      <w:r w:rsidR="000D50D7" w:rsidRPr="000D50D7">
        <w:t xml:space="preserve"> </w:t>
      </w:r>
      <w:r>
        <w:t>conflict</w:t>
      </w:r>
      <w:r w:rsidR="000D50D7" w:rsidRPr="000D50D7">
        <w:t xml:space="preserve"> </w:t>
      </w:r>
      <w:r>
        <w:t>with</w:t>
      </w:r>
      <w:r w:rsidR="000D50D7" w:rsidRPr="000D50D7">
        <w:t xml:space="preserve"> </w:t>
      </w:r>
      <w:r>
        <w:t>or</w:t>
      </w:r>
      <w:r w:rsidR="000D50D7" w:rsidRPr="000D50D7">
        <w:t xml:space="preserve"> </w:t>
      </w:r>
      <w:r>
        <w:t>breach</w:t>
      </w:r>
      <w:r w:rsidR="000D50D7" w:rsidRPr="000D50D7">
        <w:t xml:space="preserve"> </w:t>
      </w:r>
      <w:r>
        <w:t>the</w:t>
      </w:r>
      <w:r w:rsidR="000D50D7" w:rsidRPr="000D50D7">
        <w:t xml:space="preserve"> </w:t>
      </w:r>
      <w:r>
        <w:t>terms</w:t>
      </w:r>
      <w:r w:rsidR="000D50D7" w:rsidRPr="000D50D7">
        <w:t xml:space="preserve"> </w:t>
      </w:r>
      <w:r>
        <w:t>of</w:t>
      </w:r>
      <w:r w:rsidR="000D50D7" w:rsidRPr="000D50D7">
        <w:t xml:space="preserve"> </w:t>
      </w:r>
      <w:r>
        <w:t>any</w:t>
      </w:r>
      <w:r w:rsidR="000D50D7" w:rsidRPr="000D50D7">
        <w:t xml:space="preserve"> </w:t>
      </w:r>
      <w:r>
        <w:t>easement</w:t>
      </w:r>
      <w:r w:rsidR="000D50D7" w:rsidRPr="000D50D7">
        <w:t xml:space="preserve"> </w:t>
      </w:r>
      <w:r>
        <w:t>or</w:t>
      </w:r>
      <w:r w:rsidR="000D50D7" w:rsidRPr="000D50D7">
        <w:t xml:space="preserve"> </w:t>
      </w:r>
      <w:r>
        <w:t>other</w:t>
      </w:r>
      <w:r w:rsidR="000D50D7" w:rsidRPr="000D50D7">
        <w:t xml:space="preserve"> </w:t>
      </w:r>
      <w:r>
        <w:t>legal</w:t>
      </w:r>
      <w:r w:rsidR="000D50D7" w:rsidRPr="000D50D7">
        <w:t xml:space="preserve"> </w:t>
      </w:r>
      <w:r>
        <w:t>or</w:t>
      </w:r>
      <w:r w:rsidR="000D50D7" w:rsidRPr="000D50D7">
        <w:t xml:space="preserve"> </w:t>
      </w:r>
      <w:r>
        <w:t>land</w:t>
      </w:r>
      <w:r w:rsidR="000D50D7" w:rsidRPr="000D50D7">
        <w:t xml:space="preserve"> </w:t>
      </w:r>
      <w:r>
        <w:t>interest</w:t>
      </w:r>
      <w:r w:rsidR="000D50D7" w:rsidRPr="000D50D7">
        <w:t xml:space="preserve"> </w:t>
      </w:r>
      <w:r>
        <w:t>of</w:t>
      </w:r>
      <w:r w:rsidR="000D50D7" w:rsidRPr="000D50D7">
        <w:t xml:space="preserve"> </w:t>
      </w:r>
      <w:r>
        <w:t>National</w:t>
      </w:r>
      <w:r w:rsidR="000D50D7" w:rsidRPr="000D50D7">
        <w:t xml:space="preserve"> </w:t>
      </w:r>
      <w:r>
        <w:t>Grid</w:t>
      </w:r>
      <w:r w:rsidR="000D50D7" w:rsidRPr="000D50D7">
        <w:t xml:space="preserve"> </w:t>
      </w:r>
      <w:r>
        <w:t>or</w:t>
      </w:r>
      <w:r w:rsidR="000D50D7" w:rsidRPr="000D50D7">
        <w:t xml:space="preserve"> </w:t>
      </w:r>
      <w:r>
        <w:t>affect</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any</w:t>
      </w:r>
      <w:r w:rsidR="000D50D7" w:rsidRPr="000D50D7">
        <w:t xml:space="preserve"> </w:t>
      </w:r>
      <w:r>
        <w:t>enactment</w:t>
      </w:r>
      <w:r w:rsidR="000D50D7" w:rsidRPr="000D50D7">
        <w:t xml:space="preserve"> </w:t>
      </w:r>
      <w:r>
        <w:t>or</w:t>
      </w:r>
      <w:r w:rsidR="000D50D7" w:rsidRPr="000D50D7">
        <w:t xml:space="preserve"> </w:t>
      </w:r>
      <w:r>
        <w:t>agreement</w:t>
      </w:r>
      <w:r w:rsidR="000D50D7" w:rsidRPr="000D50D7">
        <w:t xml:space="preserve"> </w:t>
      </w:r>
      <w:r>
        <w:t>regulating</w:t>
      </w:r>
      <w:r w:rsidR="000D50D7" w:rsidRPr="000D50D7">
        <w:t xml:space="preserve"> </w:t>
      </w:r>
      <w:r>
        <w:t>the</w:t>
      </w:r>
      <w:r w:rsidR="000D50D7" w:rsidRPr="000D50D7">
        <w:t xml:space="preserve"> </w:t>
      </w:r>
      <w:r>
        <w:t>relations</w:t>
      </w:r>
      <w:r w:rsidR="000D50D7" w:rsidRPr="000D50D7">
        <w:t xml:space="preserve"> </w:t>
      </w:r>
      <w:r>
        <w:t>between</w:t>
      </w:r>
      <w:r w:rsidR="000D50D7" w:rsidRPr="000D50D7">
        <w:t xml:space="preserve"> </w:t>
      </w:r>
      <w:r>
        <w:t>National</w:t>
      </w:r>
      <w:r w:rsidR="000D50D7" w:rsidRPr="000D50D7">
        <w:t xml:space="preserve"> </w:t>
      </w:r>
      <w:r>
        <w:t>Grid</w:t>
      </w:r>
      <w:r w:rsidR="000D50D7" w:rsidRPr="000D50D7">
        <w:t xml:space="preserve"> </w:t>
      </w:r>
      <w:r>
        <w:t>and</w:t>
      </w:r>
      <w:r w:rsidR="000D50D7" w:rsidRPr="000D50D7">
        <w:t xml:space="preserve"> </w:t>
      </w:r>
      <w:r>
        <w:t>the</w:t>
      </w:r>
      <w:r w:rsidR="000D50D7" w:rsidRPr="000D50D7">
        <w:t xml:space="preserve"> </w:t>
      </w:r>
      <w:r>
        <w:t>undertaker</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any</w:t>
      </w:r>
      <w:r w:rsidR="000D50D7" w:rsidRPr="000D50D7">
        <w:t xml:space="preserve"> </w:t>
      </w:r>
      <w:r>
        <w:t>apparatus</w:t>
      </w:r>
      <w:r w:rsidR="000D50D7" w:rsidRPr="000D50D7">
        <w:t xml:space="preserve"> </w:t>
      </w:r>
      <w:r>
        <w:t>laid</w:t>
      </w:r>
      <w:r w:rsidR="000D50D7" w:rsidRPr="000D50D7">
        <w:t xml:space="preserve"> </w:t>
      </w:r>
      <w:r>
        <w:t>or</w:t>
      </w:r>
      <w:r w:rsidR="000D50D7" w:rsidRPr="000D50D7">
        <w:t xml:space="preserve"> </w:t>
      </w:r>
      <w:r>
        <w:t>erected</w:t>
      </w:r>
      <w:r w:rsidR="000D50D7" w:rsidRPr="000D50D7">
        <w:t xml:space="preserve"> </w:t>
      </w:r>
      <w:r>
        <w:t>in</w:t>
      </w:r>
      <w:r w:rsidR="000D50D7" w:rsidRPr="000D50D7">
        <w:t xml:space="preserve"> </w:t>
      </w:r>
      <w:r>
        <w:t>land</w:t>
      </w:r>
      <w:r w:rsidR="000D50D7" w:rsidRPr="000D50D7">
        <w:t xml:space="preserve"> </w:t>
      </w:r>
      <w:r>
        <w:t>belonging</w:t>
      </w:r>
      <w:r w:rsidR="000D50D7" w:rsidRPr="000D50D7">
        <w:t xml:space="preserve"> </w:t>
      </w:r>
      <w:r>
        <w:t>to</w:t>
      </w:r>
      <w:r w:rsidR="000D50D7" w:rsidRPr="000D50D7">
        <w:t xml:space="preserve"> </w:t>
      </w:r>
      <w:r>
        <w:t>or</w:t>
      </w:r>
      <w:r w:rsidR="000D50D7" w:rsidRPr="000D50D7">
        <w:t xml:space="preserve"> </w:t>
      </w:r>
      <w:r>
        <w:t>secured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as</w:t>
      </w:r>
      <w:r w:rsidR="000D50D7" w:rsidRPr="000D50D7">
        <w:t xml:space="preserve"> </w:t>
      </w:r>
      <w:r>
        <w:t>National</w:t>
      </w:r>
      <w:r w:rsidR="000D50D7" w:rsidRPr="000D50D7">
        <w:t xml:space="preserve"> </w:t>
      </w:r>
      <w:r>
        <w:t>Grid</w:t>
      </w:r>
      <w:r w:rsidR="000D50D7" w:rsidRPr="000D50D7">
        <w:t xml:space="preserve"> </w:t>
      </w:r>
      <w:r>
        <w:t>reasonably</w:t>
      </w:r>
      <w:r w:rsidR="000D50D7" w:rsidRPr="000D50D7">
        <w:t xml:space="preserve"> </w:t>
      </w:r>
      <w:r>
        <w:t>requires</w:t>
      </w:r>
      <w:r w:rsidR="000D50D7" w:rsidRPr="000D50D7">
        <w:t xml:space="preserve"> </w:t>
      </w:r>
      <w:r>
        <w:t>enter</w:t>
      </w:r>
      <w:r w:rsidR="000D50D7" w:rsidRPr="000D50D7">
        <w:t xml:space="preserve"> </w:t>
      </w:r>
      <w:r>
        <w:t>into</w:t>
      </w:r>
      <w:r w:rsidR="000D50D7" w:rsidRPr="000D50D7">
        <w:t xml:space="preserve"> </w:t>
      </w:r>
      <w:r>
        <w:t>such</w:t>
      </w:r>
      <w:r w:rsidR="000D50D7" w:rsidRPr="000D50D7">
        <w:t xml:space="preserve"> </w:t>
      </w:r>
      <w:r>
        <w:t>deeds</w:t>
      </w:r>
      <w:r w:rsidR="000D50D7" w:rsidRPr="000D50D7">
        <w:t xml:space="preserve"> </w:t>
      </w:r>
      <w:r>
        <w:t>of</w:t>
      </w:r>
      <w:r w:rsidR="000D50D7" w:rsidRPr="000D50D7">
        <w:t xml:space="preserve"> </w:t>
      </w:r>
      <w:r>
        <w:t>consent</w:t>
      </w:r>
      <w:r w:rsidR="000D50D7" w:rsidRPr="000D50D7">
        <w:t xml:space="preserve"> </w:t>
      </w:r>
      <w:r>
        <w:t>upon</w:t>
      </w:r>
      <w:r w:rsidR="000D50D7" w:rsidRPr="000D50D7">
        <w:t xml:space="preserve"> </w:t>
      </w:r>
      <w:r>
        <w:t>such</w:t>
      </w:r>
      <w:r w:rsidR="000D50D7" w:rsidRPr="000D50D7">
        <w:t xml:space="preserve"> </w:t>
      </w:r>
      <w:r>
        <w:t>terms</w:t>
      </w:r>
      <w:r w:rsidR="000D50D7" w:rsidRPr="000D50D7">
        <w:t xml:space="preserve"> </w:t>
      </w:r>
      <w:r>
        <w:t>and</w:t>
      </w:r>
      <w:r w:rsidR="000D50D7" w:rsidRPr="000D50D7">
        <w:t xml:space="preserve"> </w:t>
      </w:r>
      <w:r>
        <w:t>conditions</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agreed</w:t>
      </w:r>
      <w:r w:rsidR="000D50D7" w:rsidRPr="000D50D7">
        <w:t xml:space="preserve"> </w:t>
      </w:r>
      <w:r>
        <w:t>between</w:t>
      </w:r>
      <w:r w:rsidR="000D50D7" w:rsidRPr="000D50D7">
        <w:t xml:space="preserve"> </w:t>
      </w:r>
      <w:r>
        <w:t>National</w:t>
      </w:r>
      <w:r w:rsidR="000D50D7" w:rsidRPr="000D50D7">
        <w:t xml:space="preserve"> </w:t>
      </w:r>
      <w:r>
        <w:t>Grid</w:t>
      </w:r>
      <w:r w:rsidR="000D50D7" w:rsidRPr="000D50D7">
        <w:t xml:space="preserve"> </w:t>
      </w:r>
      <w:r>
        <w:t>and</w:t>
      </w:r>
      <w:r w:rsidR="000D50D7" w:rsidRPr="000D50D7">
        <w:t xml:space="preserve"> </w:t>
      </w:r>
      <w:r>
        <w:t>the</w:t>
      </w:r>
      <w:r w:rsidR="000D50D7" w:rsidRPr="000D50D7">
        <w:t xml:space="preserve"> </w:t>
      </w:r>
      <w:r>
        <w:t>undertaker</w:t>
      </w:r>
      <w:r w:rsidR="000D50D7" w:rsidRPr="000D50D7">
        <w:t xml:space="preserve"> </w:t>
      </w:r>
      <w:r>
        <w:t>acting</w:t>
      </w:r>
      <w:r w:rsidR="000D50D7" w:rsidRPr="000D50D7">
        <w:t xml:space="preserve"> </w:t>
      </w:r>
      <w:r>
        <w:t>reasonably</w:t>
      </w:r>
      <w:r w:rsidR="000D50D7" w:rsidRPr="000D50D7">
        <w:t xml:space="preserve"> </w:t>
      </w:r>
      <w:r>
        <w:t>and</w:t>
      </w:r>
      <w:r w:rsidR="000D50D7" w:rsidRPr="000D50D7">
        <w:t xml:space="preserve"> </w:t>
      </w:r>
      <w:r>
        <w:t>which</w:t>
      </w:r>
      <w:r w:rsidR="000D50D7" w:rsidRPr="000D50D7">
        <w:t xml:space="preserve"> </w:t>
      </w:r>
      <w:r>
        <w:t>must</w:t>
      </w:r>
      <w:r w:rsidR="000D50D7" w:rsidRPr="000D50D7">
        <w:t xml:space="preserve"> </w:t>
      </w:r>
      <w:r>
        <w:t>be</w:t>
      </w:r>
      <w:r w:rsidR="000D50D7" w:rsidRPr="000D50D7">
        <w:t xml:space="preserve"> </w:t>
      </w:r>
      <w:r>
        <w:t>no</w:t>
      </w:r>
      <w:r w:rsidR="000D50D7" w:rsidRPr="000D50D7">
        <w:t xml:space="preserve"> </w:t>
      </w:r>
      <w:r>
        <w:t>less</w:t>
      </w:r>
      <w:r w:rsidR="000D50D7" w:rsidRPr="000D50D7">
        <w:t xml:space="preserve"> </w:t>
      </w:r>
      <w:r>
        <w:t>favourable</w:t>
      </w:r>
      <w:r w:rsidR="000D50D7" w:rsidRPr="000D50D7">
        <w:t xml:space="preserve"> </w:t>
      </w:r>
      <w:r>
        <w:t>on</w:t>
      </w:r>
      <w:r w:rsidR="000D50D7" w:rsidRPr="000D50D7">
        <w:t xml:space="preserve"> </w:t>
      </w:r>
      <w:r>
        <w:t>the</w:t>
      </w:r>
      <w:r w:rsidR="000D50D7" w:rsidRPr="000D50D7">
        <w:t xml:space="preserve"> </w:t>
      </w:r>
      <w:r>
        <w:t>whole</w:t>
      </w:r>
      <w:r w:rsidR="000D50D7" w:rsidRPr="000D50D7">
        <w:t xml:space="preserve"> </w:t>
      </w:r>
      <w:r>
        <w:t>to</w:t>
      </w:r>
      <w:r w:rsidR="000D50D7" w:rsidRPr="000D50D7">
        <w:t xml:space="preserve"> </w:t>
      </w:r>
      <w:r>
        <w:t>National</w:t>
      </w:r>
      <w:r w:rsidR="000D50D7" w:rsidRPr="000D50D7">
        <w:t xml:space="preserve"> </w:t>
      </w:r>
      <w:r>
        <w:t>Grid</w:t>
      </w:r>
      <w:r w:rsidR="000D50D7" w:rsidRPr="000D50D7">
        <w:t xml:space="preserve"> </w:t>
      </w:r>
      <w:r>
        <w:t>unless</w:t>
      </w:r>
      <w:r w:rsidR="000D50D7" w:rsidRPr="000D50D7">
        <w:t xml:space="preserve"> </w:t>
      </w:r>
      <w:r>
        <w:t>otherwise</w:t>
      </w:r>
      <w:r w:rsidR="000D50D7" w:rsidRPr="000D50D7">
        <w:t xml:space="preserve"> </w:t>
      </w:r>
      <w:r>
        <w:t>agreed</w:t>
      </w:r>
      <w:r w:rsidR="000D50D7" w:rsidRPr="000D50D7">
        <w:t xml:space="preserve"> </w:t>
      </w:r>
      <w:r>
        <w:t>by</w:t>
      </w:r>
      <w:r w:rsidR="000D50D7" w:rsidRPr="000D50D7">
        <w:t xml:space="preserve"> </w:t>
      </w:r>
      <w:r>
        <w:t>National</w:t>
      </w:r>
      <w:r w:rsidR="000D50D7" w:rsidRPr="000D50D7">
        <w:t xml:space="preserve"> </w:t>
      </w:r>
      <w:r>
        <w:t>Grid,</w:t>
      </w:r>
      <w:r w:rsidR="000D50D7" w:rsidRPr="000D50D7">
        <w:t xml:space="preserve"> </w:t>
      </w:r>
      <w:r>
        <w:t>and</w:t>
      </w:r>
      <w:r w:rsidR="000D50D7" w:rsidRPr="000D50D7">
        <w:t xml:space="preserve"> </w:t>
      </w:r>
      <w:r>
        <w:t>it</w:t>
      </w:r>
      <w:r w:rsidR="000D50D7" w:rsidRPr="000D50D7">
        <w:t xml:space="preserve"> </w:t>
      </w:r>
      <w:r>
        <w:t>will</w:t>
      </w:r>
      <w:r w:rsidR="000D50D7" w:rsidRPr="000D50D7">
        <w:t xml:space="preserve"> </w:t>
      </w:r>
      <w:r>
        <w:t>be</w:t>
      </w:r>
      <w:r w:rsidR="000D50D7" w:rsidRPr="000D50D7">
        <w:t xml:space="preserve"> </w:t>
      </w:r>
      <w:r>
        <w:t>the</w:t>
      </w:r>
      <w:r w:rsidR="000D50D7" w:rsidRPr="000D50D7">
        <w:t xml:space="preserve"> </w:t>
      </w:r>
      <w:r>
        <w:t>responsibility</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to</w:t>
      </w:r>
      <w:r w:rsidR="000D50D7" w:rsidRPr="000D50D7">
        <w:t xml:space="preserve"> </w:t>
      </w:r>
      <w:r>
        <w:t>procure</w:t>
      </w:r>
      <w:r w:rsidR="000D50D7" w:rsidRPr="000D50D7">
        <w:t xml:space="preserve"> </w:t>
      </w:r>
      <w:r>
        <w:t>and/or</w:t>
      </w:r>
      <w:r w:rsidR="000D50D7" w:rsidRPr="000D50D7">
        <w:t xml:space="preserve"> </w:t>
      </w:r>
      <w:r>
        <w:t>secure</w:t>
      </w:r>
      <w:r w:rsidR="000D50D7" w:rsidRPr="000D50D7">
        <w:t xml:space="preserve"> </w:t>
      </w:r>
      <w:r>
        <w:t>the</w:t>
      </w:r>
      <w:r w:rsidR="000D50D7" w:rsidRPr="000D50D7">
        <w:t xml:space="preserve"> </w:t>
      </w:r>
      <w:r>
        <w:t>consent</w:t>
      </w:r>
      <w:r w:rsidR="000D50D7" w:rsidRPr="000D50D7">
        <w:t xml:space="preserve"> </w:t>
      </w:r>
      <w:r>
        <w:t>and</w:t>
      </w:r>
      <w:r w:rsidR="000D50D7" w:rsidRPr="000D50D7">
        <w:t xml:space="preserve"> </w:t>
      </w:r>
      <w:r>
        <w:t>entering</w:t>
      </w:r>
      <w:r w:rsidR="000D50D7" w:rsidRPr="000D50D7">
        <w:t xml:space="preserve"> </w:t>
      </w:r>
      <w:r>
        <w:t>into</w:t>
      </w:r>
      <w:r w:rsidR="000D50D7" w:rsidRPr="000D50D7">
        <w:t xml:space="preserve"> </w:t>
      </w:r>
      <w:r>
        <w:t>of</w:t>
      </w:r>
      <w:r w:rsidR="000D50D7" w:rsidRPr="000D50D7">
        <w:t xml:space="preserve"> </w:t>
      </w:r>
      <w:r>
        <w:t>such</w:t>
      </w:r>
      <w:r w:rsidR="000D50D7" w:rsidRPr="000D50D7">
        <w:t xml:space="preserve"> </w:t>
      </w:r>
      <w:r>
        <w:t>deeds</w:t>
      </w:r>
      <w:r w:rsidR="000D50D7" w:rsidRPr="000D50D7">
        <w:t xml:space="preserve"> </w:t>
      </w:r>
      <w:r>
        <w:t>and</w:t>
      </w:r>
      <w:r w:rsidR="000D50D7" w:rsidRPr="000D50D7">
        <w:t xml:space="preserve"> </w:t>
      </w:r>
      <w:r>
        <w:t>variations</w:t>
      </w:r>
      <w:r w:rsidR="000D50D7" w:rsidRPr="000D50D7">
        <w:t xml:space="preserve"> </w:t>
      </w:r>
      <w:r>
        <w:t>by</w:t>
      </w:r>
      <w:r w:rsidR="000D50D7" w:rsidRPr="000D50D7">
        <w:t xml:space="preserve"> </w:t>
      </w:r>
      <w:r>
        <w:t>all</w:t>
      </w:r>
      <w:r w:rsidR="000D50D7" w:rsidRPr="000D50D7">
        <w:t xml:space="preserve"> </w:t>
      </w:r>
      <w:r>
        <w:t>other</w:t>
      </w:r>
      <w:r w:rsidR="000D50D7" w:rsidRPr="000D50D7">
        <w:t xml:space="preserve"> </w:t>
      </w:r>
      <w:r>
        <w:t>third</w:t>
      </w:r>
      <w:r w:rsidR="000D50D7" w:rsidRPr="000D50D7">
        <w:t xml:space="preserve"> </w:t>
      </w:r>
      <w:r>
        <w:t>parties</w:t>
      </w:r>
      <w:r w:rsidR="000D50D7" w:rsidRPr="000D50D7">
        <w:t xml:space="preserve"> </w:t>
      </w:r>
      <w:r>
        <w:t>with</w:t>
      </w:r>
      <w:r w:rsidR="000D50D7" w:rsidRPr="000D50D7">
        <w:t xml:space="preserve"> </w:t>
      </w:r>
      <w:r>
        <w:t>an</w:t>
      </w:r>
      <w:r w:rsidR="000D50D7" w:rsidRPr="000D50D7">
        <w:t xml:space="preserve"> </w:t>
      </w:r>
      <w:r>
        <w:t>interest</w:t>
      </w:r>
      <w:r w:rsidR="000D50D7" w:rsidRPr="000D50D7">
        <w:t xml:space="preserve"> </w:t>
      </w:r>
      <w:r>
        <w:t>in</w:t>
      </w:r>
      <w:r w:rsidR="000D50D7" w:rsidRPr="000D50D7">
        <w:t xml:space="preserve"> </w:t>
      </w:r>
      <w:r>
        <w:t>the</w:t>
      </w:r>
      <w:r w:rsidR="000D50D7" w:rsidRPr="000D50D7">
        <w:t xml:space="preserve"> </w:t>
      </w:r>
      <w:r>
        <w:t>land</w:t>
      </w:r>
      <w:r w:rsidR="000D50D7" w:rsidRPr="000D50D7">
        <w:t xml:space="preserve"> </w:t>
      </w:r>
      <w:r>
        <w:t>at</w:t>
      </w:r>
      <w:r w:rsidR="000D50D7" w:rsidRPr="000D50D7">
        <w:t xml:space="preserve"> </w:t>
      </w:r>
      <w:r>
        <w:t>that</w:t>
      </w:r>
      <w:r w:rsidR="000D50D7" w:rsidRPr="000D50D7">
        <w:t xml:space="preserve"> </w:t>
      </w:r>
      <w:r>
        <w:t>time</w:t>
      </w:r>
      <w:r w:rsidR="000D50D7" w:rsidRPr="000D50D7">
        <w:t xml:space="preserve"> </w:t>
      </w:r>
      <w:r>
        <w:t>who</w:t>
      </w:r>
      <w:r w:rsidR="000D50D7" w:rsidRPr="000D50D7">
        <w:t xml:space="preserve"> </w:t>
      </w:r>
      <w:r>
        <w:t>are</w:t>
      </w:r>
      <w:r w:rsidR="000D50D7" w:rsidRPr="000D50D7">
        <w:t xml:space="preserve"> </w:t>
      </w:r>
      <w:r>
        <w:t>affected</w:t>
      </w:r>
      <w:r w:rsidR="000D50D7" w:rsidRPr="000D50D7">
        <w:t xml:space="preserve"> </w:t>
      </w:r>
      <w:r>
        <w:t>by</w:t>
      </w:r>
      <w:r w:rsidR="000D50D7" w:rsidRPr="000D50D7">
        <w:t xml:space="preserve"> </w:t>
      </w:r>
      <w:r>
        <w:t>such</w:t>
      </w:r>
      <w:r w:rsidR="000D50D7" w:rsidRPr="000D50D7">
        <w:t xml:space="preserve"> </w:t>
      </w:r>
      <w:r>
        <w:t>authorised</w:t>
      </w:r>
      <w:r w:rsidR="000D50D7" w:rsidRPr="000D50D7">
        <w:t xml:space="preserve"> </w:t>
      </w:r>
      <w:r>
        <w:t>development.</w:t>
      </w:r>
    </w:p>
    <w:p w14:paraId="37F5DB2C" w14:textId="77777777" w:rsidR="00283174" w:rsidRDefault="00283174" w:rsidP="00283174">
      <w:pPr>
        <w:pStyle w:val="N2"/>
      </w:pPr>
      <w:r>
        <w:t>The</w:t>
      </w:r>
      <w:r w:rsidR="000D50D7" w:rsidRPr="000D50D7">
        <w:t xml:space="preserve"> </w:t>
      </w:r>
      <w:r>
        <w:t>undertaker</w:t>
      </w:r>
      <w:r w:rsidR="000D50D7" w:rsidRPr="000D50D7">
        <w:t xml:space="preserve"> </w:t>
      </w:r>
      <w:r>
        <w:t>and</w:t>
      </w:r>
      <w:r w:rsidR="000D50D7" w:rsidRPr="000D50D7">
        <w:t xml:space="preserve"> </w:t>
      </w:r>
      <w:r>
        <w:t>National</w:t>
      </w:r>
      <w:r w:rsidR="000D50D7" w:rsidRPr="000D50D7">
        <w:t xml:space="preserve"> </w:t>
      </w:r>
      <w:r>
        <w:t>Grid</w:t>
      </w:r>
      <w:r w:rsidR="000D50D7" w:rsidRPr="000D50D7">
        <w:t xml:space="preserve"> </w:t>
      </w:r>
      <w:r>
        <w:t>agree</w:t>
      </w:r>
      <w:r w:rsidR="000D50D7" w:rsidRPr="000D50D7">
        <w:t xml:space="preserve"> </w:t>
      </w:r>
      <w:r>
        <w:t>that</w:t>
      </w:r>
      <w:r w:rsidR="000D50D7" w:rsidRPr="000D50D7">
        <w:t xml:space="preserve"> </w:t>
      </w:r>
      <w:r>
        <w:t>where</w:t>
      </w:r>
      <w:r w:rsidR="000D50D7" w:rsidRPr="000D50D7">
        <w:t xml:space="preserve"> </w:t>
      </w:r>
      <w:r>
        <w:t>there</w:t>
      </w:r>
      <w:r w:rsidR="000D50D7" w:rsidRPr="000D50D7">
        <w:t xml:space="preserve"> </w:t>
      </w:r>
      <w:r>
        <w:t>is</w:t>
      </w:r>
      <w:r w:rsidR="000D50D7" w:rsidRPr="000D50D7">
        <w:t xml:space="preserve"> </w:t>
      </w:r>
      <w:r>
        <w:t>any</w:t>
      </w:r>
      <w:r w:rsidR="000D50D7" w:rsidRPr="000D50D7">
        <w:t xml:space="preserve"> </w:t>
      </w:r>
      <w:r>
        <w:t>inconsistency</w:t>
      </w:r>
      <w:r w:rsidR="000D50D7" w:rsidRPr="000D50D7">
        <w:t xml:space="preserve"> </w:t>
      </w:r>
      <w:r>
        <w:t>or</w:t>
      </w:r>
      <w:r w:rsidR="000D50D7" w:rsidRPr="000D50D7">
        <w:t xml:space="preserve"> </w:t>
      </w:r>
      <w:r>
        <w:t>duplication</w:t>
      </w:r>
      <w:r w:rsidR="000D50D7" w:rsidRPr="000D50D7">
        <w:t xml:space="preserve"> </w:t>
      </w:r>
      <w:r>
        <w:t>between</w:t>
      </w:r>
      <w:r w:rsidR="000D50D7" w:rsidRPr="000D50D7">
        <w:t xml:space="preserve"> </w:t>
      </w:r>
      <w:r>
        <w:t>the</w:t>
      </w:r>
      <w:r w:rsidR="000D50D7" w:rsidRPr="000D50D7">
        <w:t xml:space="preserve"> </w:t>
      </w:r>
      <w:r>
        <w:t>provisions</w:t>
      </w:r>
      <w:r w:rsidR="000D50D7" w:rsidRPr="000D50D7">
        <w:t xml:space="preserve"> </w:t>
      </w:r>
      <w:r>
        <w:t>set</w:t>
      </w:r>
      <w:r w:rsidR="000D50D7" w:rsidRPr="000D50D7">
        <w:t xml:space="preserve"> </w:t>
      </w:r>
      <w:r>
        <w:t>out</w:t>
      </w:r>
      <w:r w:rsidR="000D50D7" w:rsidRPr="000D50D7">
        <w:t xml:space="preserve"> </w:t>
      </w:r>
      <w:r>
        <w:t>in</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relating</w:t>
      </w:r>
      <w:r w:rsidR="000D50D7" w:rsidRPr="000D50D7">
        <w:t xml:space="preserve"> </w:t>
      </w:r>
      <w:r>
        <w:t>to</w:t>
      </w:r>
      <w:r w:rsidR="000D50D7" w:rsidRPr="000D50D7">
        <w:t xml:space="preserve"> </w:t>
      </w:r>
      <w:r>
        <w:t>the</w:t>
      </w:r>
      <w:r w:rsidR="000D50D7" w:rsidRPr="000D50D7">
        <w:t xml:space="preserve"> </w:t>
      </w:r>
      <w:r>
        <w:t>relocation</w:t>
      </w:r>
      <w:r w:rsidR="000D50D7" w:rsidRPr="000D50D7">
        <w:t xml:space="preserve"> </w:t>
      </w:r>
      <w:r>
        <w:t>and/or</w:t>
      </w:r>
      <w:r w:rsidR="000D50D7" w:rsidRPr="000D50D7">
        <w:t xml:space="preserve"> </w:t>
      </w:r>
      <w:r>
        <w:t>removal</w:t>
      </w:r>
      <w:r w:rsidR="000D50D7" w:rsidRPr="000D50D7">
        <w:t xml:space="preserve"> </w:t>
      </w:r>
      <w:r>
        <w:t>of</w:t>
      </w:r>
      <w:r w:rsidR="000D50D7" w:rsidRPr="000D50D7">
        <w:t xml:space="preserve"> </w:t>
      </w:r>
      <w:r>
        <w:t>apparatus</w:t>
      </w:r>
      <w:r w:rsidR="000D50D7" w:rsidRPr="000D50D7">
        <w:t xml:space="preserve"> </w:t>
      </w:r>
      <w:r>
        <w:t>(including</w:t>
      </w:r>
      <w:r w:rsidR="000D50D7" w:rsidRPr="000D50D7">
        <w:t xml:space="preserve"> </w:t>
      </w:r>
      <w:r>
        <w:t>but</w:t>
      </w:r>
      <w:r w:rsidR="000D50D7" w:rsidRPr="000D50D7">
        <w:t xml:space="preserve"> </w:t>
      </w:r>
      <w:r>
        <w:t>not</w:t>
      </w:r>
      <w:r w:rsidR="000D50D7" w:rsidRPr="000D50D7">
        <w:t xml:space="preserve"> </w:t>
      </w:r>
      <w:r>
        <w:t>limited</w:t>
      </w:r>
      <w:r w:rsidR="000D50D7" w:rsidRPr="000D50D7">
        <w:t xml:space="preserve"> </w:t>
      </w:r>
      <w:r>
        <w:t>to</w:t>
      </w:r>
      <w:r w:rsidR="000D50D7" w:rsidRPr="000D50D7">
        <w:t xml:space="preserve"> </w:t>
      </w:r>
      <w:r>
        <w:t>the</w:t>
      </w:r>
      <w:r w:rsidR="000D50D7" w:rsidRPr="000D50D7">
        <w:t xml:space="preserve"> </w:t>
      </w:r>
      <w:r>
        <w:t>payment</w:t>
      </w:r>
      <w:r w:rsidR="000D50D7" w:rsidRPr="000D50D7">
        <w:t xml:space="preserve"> </w:t>
      </w:r>
      <w:r>
        <w:t>of</w:t>
      </w:r>
      <w:r w:rsidR="000D50D7" w:rsidRPr="000D50D7">
        <w:t xml:space="preserve"> </w:t>
      </w:r>
      <w:r>
        <w:t>costs</w:t>
      </w:r>
      <w:r w:rsidR="000D50D7" w:rsidRPr="000D50D7">
        <w:t xml:space="preserve"> </w:t>
      </w:r>
      <w:r>
        <w:t>and</w:t>
      </w:r>
      <w:r w:rsidR="000D50D7" w:rsidRPr="000D50D7">
        <w:t xml:space="preserve"> </w:t>
      </w:r>
      <w:r>
        <w:t>expenses</w:t>
      </w:r>
      <w:r w:rsidR="000D50D7" w:rsidRPr="000D50D7">
        <w:t xml:space="preserve"> </w:t>
      </w:r>
      <w:r>
        <w:t>relating</w:t>
      </w:r>
      <w:r w:rsidR="000D50D7" w:rsidRPr="000D50D7">
        <w:t xml:space="preserve"> </w:t>
      </w:r>
      <w:r>
        <w:t>to</w:t>
      </w:r>
      <w:r w:rsidR="000D50D7" w:rsidRPr="000D50D7">
        <w:t xml:space="preserve"> </w:t>
      </w:r>
      <w:r>
        <w:t>such</w:t>
      </w:r>
      <w:r w:rsidR="000D50D7" w:rsidRPr="000D50D7">
        <w:t xml:space="preserve"> </w:t>
      </w:r>
      <w:r>
        <w:t>relocation</w:t>
      </w:r>
      <w:r w:rsidR="000D50D7" w:rsidRPr="000D50D7">
        <w:t xml:space="preserve"> </w:t>
      </w:r>
      <w:r>
        <w:t>and/or</w:t>
      </w:r>
      <w:r w:rsidR="000D50D7" w:rsidRPr="000D50D7">
        <w:t xml:space="preserve"> </w:t>
      </w:r>
      <w:r>
        <w:t>removal</w:t>
      </w:r>
      <w:r w:rsidR="000D50D7" w:rsidRPr="000D50D7">
        <w:t xml:space="preserve"> </w:t>
      </w:r>
      <w:r>
        <w:t>of</w:t>
      </w:r>
      <w:r w:rsidR="000D50D7" w:rsidRPr="000D50D7">
        <w:t xml:space="preserve"> </w:t>
      </w:r>
      <w:r>
        <w:t>apparatus)</w:t>
      </w:r>
      <w:r w:rsidR="000D50D7" w:rsidRPr="000D50D7">
        <w:t xml:space="preserve"> </w:t>
      </w:r>
      <w:r>
        <w:t>and</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any</w:t>
      </w:r>
      <w:r w:rsidR="000D50D7" w:rsidRPr="000D50D7">
        <w:t xml:space="preserve"> </w:t>
      </w:r>
      <w:r>
        <w:t>existing</w:t>
      </w:r>
      <w:r w:rsidR="000D50D7" w:rsidRPr="000D50D7">
        <w:t xml:space="preserve"> </w:t>
      </w:r>
      <w:r>
        <w:t>easement,</w:t>
      </w:r>
      <w:r w:rsidR="000D50D7" w:rsidRPr="000D50D7">
        <w:t xml:space="preserve"> </w:t>
      </w:r>
      <w:r>
        <w:t>rights,</w:t>
      </w:r>
      <w:r w:rsidR="000D50D7" w:rsidRPr="000D50D7">
        <w:t xml:space="preserve"> </w:t>
      </w:r>
      <w:r>
        <w:t>agreements</w:t>
      </w:r>
      <w:r w:rsidR="000D50D7" w:rsidRPr="000D50D7">
        <w:t xml:space="preserve"> </w:t>
      </w:r>
      <w:r>
        <w:t>and</w:t>
      </w:r>
      <w:r w:rsidR="000D50D7" w:rsidRPr="000D50D7">
        <w:t xml:space="preserve"> </w:t>
      </w:r>
      <w:r>
        <w:t>licences</w:t>
      </w:r>
      <w:r w:rsidR="000D50D7" w:rsidRPr="000D50D7">
        <w:t xml:space="preserve"> </w:t>
      </w:r>
      <w:r>
        <w:t>granted,</w:t>
      </w:r>
      <w:r w:rsidR="000D50D7" w:rsidRPr="000D50D7">
        <w:t xml:space="preserve"> </w:t>
      </w:r>
      <w:r>
        <w:t>used,</w:t>
      </w:r>
      <w:r w:rsidR="000D50D7" w:rsidRPr="000D50D7">
        <w:t xml:space="preserve"> </w:t>
      </w:r>
      <w:r>
        <w:t>enjoyed</w:t>
      </w:r>
      <w:r w:rsidR="000D50D7" w:rsidRPr="000D50D7">
        <w:t xml:space="preserve"> </w:t>
      </w:r>
      <w:r>
        <w:t>or</w:t>
      </w:r>
      <w:r w:rsidR="000D50D7" w:rsidRPr="000D50D7">
        <w:t xml:space="preserve"> </w:t>
      </w:r>
      <w:r>
        <w:t>exercised</w:t>
      </w:r>
      <w:r w:rsidR="000D50D7" w:rsidRPr="000D50D7">
        <w:t xml:space="preserve"> </w:t>
      </w:r>
      <w:r>
        <w:t>by</w:t>
      </w:r>
      <w:r w:rsidR="000D50D7" w:rsidRPr="000D50D7">
        <w:t xml:space="preserve"> </w:t>
      </w:r>
      <w:r>
        <w:t>National</w:t>
      </w:r>
      <w:r w:rsidR="000D50D7" w:rsidRPr="000D50D7">
        <w:t xml:space="preserve"> </w:t>
      </w:r>
      <w:r>
        <w:t>Grid</w:t>
      </w:r>
      <w:r w:rsidR="000D50D7" w:rsidRPr="000D50D7">
        <w:t xml:space="preserve"> </w:t>
      </w:r>
      <w:r>
        <w:t>and/or</w:t>
      </w:r>
      <w:r w:rsidR="000D50D7" w:rsidRPr="000D50D7">
        <w:t xml:space="preserve"> </w:t>
      </w:r>
      <w:r>
        <w:t>other</w:t>
      </w:r>
      <w:r w:rsidR="000D50D7" w:rsidRPr="000D50D7">
        <w:t xml:space="preserve"> </w:t>
      </w:r>
      <w:r>
        <w:t>enactments</w:t>
      </w:r>
      <w:r w:rsidR="000D50D7" w:rsidRPr="000D50D7">
        <w:t xml:space="preserve"> </w:t>
      </w:r>
      <w:r>
        <w:t>relied</w:t>
      </w:r>
      <w:r w:rsidR="000D50D7" w:rsidRPr="000D50D7">
        <w:t xml:space="preserve"> </w:t>
      </w:r>
      <w:r>
        <w:t>upon</w:t>
      </w:r>
      <w:r w:rsidR="000D50D7" w:rsidRPr="000D50D7">
        <w:t xml:space="preserve"> </w:t>
      </w:r>
      <w:r>
        <w:t>by</w:t>
      </w:r>
      <w:r w:rsidR="000D50D7" w:rsidRPr="000D50D7">
        <w:t xml:space="preserve"> </w:t>
      </w:r>
      <w:r>
        <w:t>National</w:t>
      </w:r>
      <w:r w:rsidR="000D50D7" w:rsidRPr="000D50D7">
        <w:t xml:space="preserve"> </w:t>
      </w:r>
      <w:r>
        <w:t>Grid</w:t>
      </w:r>
      <w:r w:rsidR="000D50D7" w:rsidRPr="000D50D7">
        <w:t xml:space="preserve"> </w:t>
      </w:r>
      <w:r>
        <w:t>as</w:t>
      </w:r>
      <w:r w:rsidR="000D50D7" w:rsidRPr="000D50D7">
        <w:t xml:space="preserve"> </w:t>
      </w:r>
      <w:r>
        <w:t>of</w:t>
      </w:r>
      <w:r w:rsidR="000D50D7" w:rsidRPr="000D50D7">
        <w:t xml:space="preserve"> </w:t>
      </w:r>
      <w:r>
        <w:t>right</w:t>
      </w:r>
      <w:r w:rsidR="000D50D7" w:rsidRPr="000D50D7">
        <w:t xml:space="preserve"> </w:t>
      </w:r>
      <w:r>
        <w:t>or</w:t>
      </w:r>
      <w:r w:rsidR="000D50D7" w:rsidRPr="000D50D7">
        <w:t xml:space="preserve"> </w:t>
      </w:r>
      <w:r>
        <w:t>other</w:t>
      </w:r>
      <w:r w:rsidR="000D50D7" w:rsidRPr="000D50D7">
        <w:t xml:space="preserve"> </w:t>
      </w:r>
      <w:r>
        <w:t>use</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the</w:t>
      </w:r>
      <w:r w:rsidR="000D50D7" w:rsidRPr="000D50D7">
        <w:t xml:space="preserve"> </w:t>
      </w:r>
      <w:r>
        <w:t>apparatus,</w:t>
      </w:r>
      <w:r w:rsidR="000D50D7" w:rsidRPr="000D50D7">
        <w:t xml:space="preserve"> </w:t>
      </w:r>
      <w:r>
        <w:t>then</w:t>
      </w:r>
      <w:r w:rsidR="000D50D7" w:rsidRPr="000D50D7">
        <w:t xml:space="preserve"> </w:t>
      </w:r>
      <w:r>
        <w:t>the</w:t>
      </w:r>
      <w:r w:rsidR="000D50D7" w:rsidRPr="000D50D7">
        <w:t xml:space="preserve"> </w:t>
      </w:r>
      <w:r>
        <w:t>provisions</w:t>
      </w:r>
      <w:r w:rsidR="000D50D7" w:rsidRPr="000D50D7">
        <w:t xml:space="preserve"> </w:t>
      </w:r>
      <w:r>
        <w:t>in</w:t>
      </w:r>
      <w:r w:rsidR="000D50D7" w:rsidRPr="000D50D7">
        <w:t xml:space="preserve"> </w:t>
      </w:r>
      <w:r>
        <w:t>this</w:t>
      </w:r>
      <w:r w:rsidR="000D50D7" w:rsidRPr="000D50D7">
        <w:t xml:space="preserve"> </w:t>
      </w:r>
      <w:r>
        <w:t>Schedule</w:t>
      </w:r>
      <w:r w:rsidR="000D50D7" w:rsidRPr="000D50D7">
        <w:t xml:space="preserve"> </w:t>
      </w:r>
      <w:r>
        <w:t>will</w:t>
      </w:r>
      <w:r w:rsidR="000D50D7" w:rsidRPr="000D50D7">
        <w:t xml:space="preserve"> </w:t>
      </w:r>
      <w:r>
        <w:t>prevail.</w:t>
      </w:r>
    </w:p>
    <w:p w14:paraId="6DE6083D" w14:textId="77777777" w:rsidR="00283174" w:rsidRDefault="00283174" w:rsidP="00283174">
      <w:pPr>
        <w:pStyle w:val="N2"/>
      </w:pPr>
      <w:r>
        <w:t>Any</w:t>
      </w:r>
      <w:r w:rsidR="000D50D7" w:rsidRPr="000D50D7">
        <w:t xml:space="preserve"> </w:t>
      </w:r>
      <w:r>
        <w:t>agreement</w:t>
      </w:r>
      <w:r w:rsidR="000D50D7" w:rsidRPr="000D50D7">
        <w:t xml:space="preserve"> </w:t>
      </w:r>
      <w:r>
        <w:t>or</w:t>
      </w:r>
      <w:r w:rsidR="000D50D7" w:rsidRPr="000D50D7">
        <w:t xml:space="preserve"> </w:t>
      </w:r>
      <w:r>
        <w:t>consent</w:t>
      </w:r>
      <w:r w:rsidR="000D50D7" w:rsidRPr="000D50D7">
        <w:t xml:space="preserve"> </w:t>
      </w:r>
      <w:r>
        <w:t>granted</w:t>
      </w:r>
      <w:r w:rsidR="000D50D7" w:rsidRPr="000D50D7">
        <w:t xml:space="preserve"> </w:t>
      </w:r>
      <w:r>
        <w:t>by</w:t>
      </w:r>
      <w:r w:rsidR="000D50D7" w:rsidRPr="000D50D7">
        <w:t xml:space="preserve"> </w:t>
      </w:r>
      <w:r>
        <w:t>National</w:t>
      </w:r>
      <w:r w:rsidR="000D50D7" w:rsidRPr="000D50D7">
        <w:t xml:space="preserve"> </w:t>
      </w:r>
      <w:r>
        <w:t>Grid</w:t>
      </w:r>
      <w:r w:rsidR="000D50D7" w:rsidRPr="000D50D7">
        <w:t xml:space="preserve"> </w:t>
      </w:r>
      <w:r>
        <w:t>under</w:t>
      </w:r>
      <w:r w:rsidR="000D50D7" w:rsidRPr="000D50D7">
        <w:t xml:space="preserve"> </w:t>
      </w:r>
      <w:r>
        <w:t>paragraph</w:t>
      </w:r>
      <w:r w:rsidR="00BE3DE4">
        <w:t>s</w:t>
      </w:r>
      <w:r w:rsidR="000D50D7" w:rsidRPr="000D50D7">
        <w:t xml:space="preserve"> </w:t>
      </w:r>
      <w:r w:rsidR="00BE3DE4">
        <w:fldChar w:fldCharType="begin"/>
      </w:r>
      <w:r w:rsidR="00BE3DE4">
        <w:instrText xml:space="preserve"> REF _Ref95839319 \r \h </w:instrText>
      </w:r>
      <w:r w:rsidR="00BE3DE4">
        <w:fldChar w:fldCharType="separate"/>
      </w:r>
      <w:r w:rsidR="000D50D7">
        <w:t>37</w:t>
      </w:r>
      <w:r w:rsidR="00BE3DE4">
        <w:fldChar w:fldCharType="end"/>
      </w:r>
      <w:r w:rsidR="000D50D7" w:rsidRPr="000D50D7">
        <w:t xml:space="preserve"> </w:t>
      </w:r>
      <w:r w:rsidR="00BE3DE4">
        <w:t>or</w:t>
      </w:r>
      <w:r w:rsidR="000D50D7" w:rsidRPr="000D50D7">
        <w:t xml:space="preserve"> </w:t>
      </w:r>
      <w:r>
        <w:fldChar w:fldCharType="begin"/>
      </w:r>
      <w:r>
        <w:instrText xml:space="preserve"> REF _Ref95839373 \r \h </w:instrText>
      </w:r>
      <w:r>
        <w:fldChar w:fldCharType="separate"/>
      </w:r>
      <w:r w:rsidR="000D50D7">
        <w:t>38</w:t>
      </w:r>
      <w:r>
        <w:fldChar w:fldCharType="end"/>
      </w:r>
      <w:r w:rsidR="000D50D7" w:rsidRPr="000D50D7">
        <w:t xml:space="preserve"> </w:t>
      </w:r>
      <w:r w:rsidR="00E611A7">
        <w:t>or</w:t>
      </w:r>
      <w:r w:rsidR="000D50D7" w:rsidRPr="000D50D7">
        <w:t xml:space="preserve"> </w:t>
      </w:r>
      <w:r>
        <w:t>any</w:t>
      </w:r>
      <w:r w:rsidR="000D50D7" w:rsidRPr="000D50D7">
        <w:t xml:space="preserve"> </w:t>
      </w:r>
      <w:r>
        <w:t>other</w:t>
      </w:r>
      <w:r w:rsidR="000D50D7" w:rsidRPr="000D50D7">
        <w:t xml:space="preserve"> </w:t>
      </w:r>
      <w:r>
        <w:t>paragraph</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must</w:t>
      </w:r>
      <w:r w:rsidR="000D50D7" w:rsidRPr="000D50D7">
        <w:t xml:space="preserve"> </w:t>
      </w:r>
      <w:r>
        <w:t>not</w:t>
      </w:r>
      <w:r w:rsidR="000D50D7" w:rsidRPr="000D50D7">
        <w:t xml:space="preserve"> </w:t>
      </w:r>
      <w:r>
        <w:t>be</w:t>
      </w:r>
      <w:r w:rsidR="000D50D7" w:rsidRPr="000D50D7">
        <w:t xml:space="preserve"> </w:t>
      </w:r>
      <w:r>
        <w:t>taken</w:t>
      </w:r>
      <w:r w:rsidR="000D50D7" w:rsidRPr="000D50D7">
        <w:t xml:space="preserve"> </w:t>
      </w:r>
      <w:r>
        <w:t>to</w:t>
      </w:r>
      <w:r w:rsidR="000D50D7" w:rsidRPr="000D50D7">
        <w:t xml:space="preserve"> </w:t>
      </w:r>
      <w:r>
        <w:t>constitute</w:t>
      </w:r>
      <w:r w:rsidR="000D50D7" w:rsidRPr="000D50D7">
        <w:t xml:space="preserve"> </w:t>
      </w:r>
      <w:r>
        <w:t>agreement</w:t>
      </w:r>
      <w:r w:rsidR="000D50D7" w:rsidRPr="000D50D7">
        <w:t xml:space="preserve"> </w:t>
      </w:r>
      <w:r>
        <w:t>under</w:t>
      </w:r>
      <w:r w:rsidR="000D50D7" w:rsidRPr="000D50D7">
        <w:t xml:space="preserve"> </w:t>
      </w:r>
      <w:r>
        <w:t>sub</w:t>
      </w:r>
      <w:r w:rsidR="00D305EE">
        <w:t>-</w:t>
      </w:r>
      <w:r>
        <w:t>paragraph</w:t>
      </w:r>
      <w:r w:rsidR="000D50D7" w:rsidRPr="000D50D7">
        <w:t xml:space="preserve"> </w:t>
      </w:r>
      <w:r>
        <w:fldChar w:fldCharType="begin"/>
      </w:r>
      <w:r>
        <w:instrText xml:space="preserve"> REF _Ref95839496 \w \h </w:instrText>
      </w:r>
      <w:r>
        <w:fldChar w:fldCharType="separate"/>
      </w:r>
      <w:r w:rsidR="005F4506">
        <w:t>(1)</w:t>
      </w:r>
      <w:r>
        <w:fldChar w:fldCharType="end"/>
      </w:r>
      <w:r>
        <w:t>.</w:t>
      </w:r>
    </w:p>
    <w:p w14:paraId="2CD70386" w14:textId="77777777" w:rsidR="00283174" w:rsidRDefault="00283174" w:rsidP="00283174">
      <w:pPr>
        <w:pStyle w:val="H1"/>
      </w:pPr>
      <w:r>
        <w:lastRenderedPageBreak/>
        <w:t>Removal</w:t>
      </w:r>
      <w:r w:rsidR="000D50D7" w:rsidRPr="000D50D7">
        <w:t xml:space="preserve"> </w:t>
      </w:r>
      <w:r>
        <w:t>of</w:t>
      </w:r>
      <w:r w:rsidR="000D50D7" w:rsidRPr="000D50D7">
        <w:t xml:space="preserve"> </w:t>
      </w:r>
      <w:r>
        <w:t>apparatus</w:t>
      </w:r>
    </w:p>
    <w:p w14:paraId="4FAEECCB" w14:textId="77777777" w:rsidR="00283174" w:rsidRDefault="00283174" w:rsidP="00283174">
      <w:pPr>
        <w:pStyle w:val="N1"/>
      </w:pPr>
      <w:bookmarkStart w:id="1323" w:name="_Ref95839273"/>
      <w:r>
        <w:t>—</w:t>
      </w:r>
      <w:r>
        <w:fldChar w:fldCharType="begin"/>
      </w:r>
      <w:r>
        <w:instrText xml:space="preserve"> LISTNUM "SEQ1" \l 2 </w:instrText>
      </w:r>
      <w:r>
        <w:fldChar w:fldCharType="end"/>
      </w:r>
      <w:r w:rsidR="000D50D7" w:rsidRPr="000D50D7">
        <w:t> </w:t>
      </w:r>
      <w:r>
        <w:t>If,</w:t>
      </w:r>
      <w:r w:rsidR="000D50D7" w:rsidRPr="000D50D7">
        <w:t xml:space="preserve"> </w:t>
      </w:r>
      <w:r>
        <w:t>in</w:t>
      </w:r>
      <w:r w:rsidR="000D50D7" w:rsidRPr="000D50D7">
        <w:t xml:space="preserve"> </w:t>
      </w:r>
      <w:r>
        <w:t>the</w:t>
      </w:r>
      <w:r w:rsidR="000D50D7" w:rsidRPr="000D50D7">
        <w:t xml:space="preserve"> </w:t>
      </w:r>
      <w:r>
        <w:t>exercise</w:t>
      </w:r>
      <w:r w:rsidR="000D50D7" w:rsidRPr="000D50D7">
        <w:t xml:space="preserve"> </w:t>
      </w:r>
      <w:r>
        <w:t>of</w:t>
      </w:r>
      <w:r w:rsidR="000D50D7" w:rsidRPr="000D50D7">
        <w:t xml:space="preserve"> </w:t>
      </w:r>
      <w:r>
        <w:t>the</w:t>
      </w:r>
      <w:r w:rsidR="000D50D7" w:rsidRPr="000D50D7">
        <w:t xml:space="preserve"> </w:t>
      </w:r>
      <w:r>
        <w:t>agreement</w:t>
      </w:r>
      <w:r w:rsidR="000D50D7" w:rsidRPr="000D50D7">
        <w:t xml:space="preserve"> </w:t>
      </w:r>
      <w:r>
        <w:t>reached</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paragraph</w:t>
      </w:r>
      <w:r w:rsidR="000D50D7" w:rsidRPr="000D50D7">
        <w:t xml:space="preserve"> </w:t>
      </w:r>
      <w:r>
        <w:fldChar w:fldCharType="begin"/>
      </w:r>
      <w:r>
        <w:instrText xml:space="preserve"> REF _Ref95839569 \r \h </w:instrText>
      </w:r>
      <w:r>
        <w:fldChar w:fldCharType="separate"/>
      </w:r>
      <w:r w:rsidR="000D50D7">
        <w:t>35</w:t>
      </w:r>
      <w:r>
        <w:fldChar w:fldCharType="end"/>
      </w:r>
      <w:r w:rsidR="000D50D7" w:rsidRPr="000D50D7">
        <w:t xml:space="preserve"> </w:t>
      </w:r>
      <w:r>
        <w:t>or</w:t>
      </w:r>
      <w:r w:rsidR="000D50D7" w:rsidRPr="000D50D7">
        <w:t xml:space="preserve"> </w:t>
      </w:r>
      <w:r>
        <w:t>in</w:t>
      </w:r>
      <w:r w:rsidR="000D50D7" w:rsidRPr="000D50D7">
        <w:t xml:space="preserve"> </w:t>
      </w:r>
      <w:r>
        <w:t>any</w:t>
      </w:r>
      <w:r w:rsidR="000D50D7" w:rsidRPr="000D50D7">
        <w:t xml:space="preserve"> </w:t>
      </w:r>
      <w:r>
        <w:t>other</w:t>
      </w:r>
      <w:r w:rsidR="000D50D7" w:rsidRPr="000D50D7">
        <w:t xml:space="preserve"> </w:t>
      </w:r>
      <w:r>
        <w:t>authorised</w:t>
      </w:r>
      <w:r w:rsidR="000D50D7" w:rsidRPr="000D50D7">
        <w:t xml:space="preserve"> </w:t>
      </w:r>
      <w:r>
        <w:t>manner,</w:t>
      </w:r>
      <w:r w:rsidR="000D50D7" w:rsidRPr="000D50D7">
        <w:t xml:space="preserve"> </w:t>
      </w:r>
      <w:r>
        <w:t>the</w:t>
      </w:r>
      <w:r w:rsidR="000D50D7" w:rsidRPr="000D50D7">
        <w:t xml:space="preserve"> </w:t>
      </w:r>
      <w:r>
        <w:t>undertaker</w:t>
      </w:r>
      <w:r w:rsidR="000D50D7" w:rsidRPr="000D50D7">
        <w:t xml:space="preserve"> </w:t>
      </w:r>
      <w:r>
        <w:t>acquires</w:t>
      </w:r>
      <w:r w:rsidR="000D50D7" w:rsidRPr="000D50D7">
        <w:t xml:space="preserve"> </w:t>
      </w:r>
      <w:r>
        <w:t>any</w:t>
      </w:r>
      <w:r w:rsidR="000D50D7" w:rsidRPr="000D50D7">
        <w:t xml:space="preserve"> </w:t>
      </w:r>
      <w:r>
        <w:t>interest</w:t>
      </w:r>
      <w:r w:rsidR="000D50D7" w:rsidRPr="000D50D7">
        <w:t xml:space="preserve"> </w:t>
      </w:r>
      <w:r>
        <w:t>in</w:t>
      </w:r>
      <w:r w:rsidR="000D50D7" w:rsidRPr="000D50D7">
        <w:t xml:space="preserve"> </w:t>
      </w:r>
      <w:r w:rsidR="008C2959">
        <w:t>or</w:t>
      </w:r>
      <w:r w:rsidR="000D50D7" w:rsidRPr="000D50D7">
        <w:t xml:space="preserve"> </w:t>
      </w:r>
      <w:r w:rsidR="008C2959">
        <w:t>possess</w:t>
      </w:r>
      <w:r w:rsidR="005F34B9">
        <w:t>es</w:t>
      </w:r>
      <w:r w:rsidR="000D50D7" w:rsidRPr="000D50D7">
        <w:t xml:space="preserve"> </w:t>
      </w:r>
      <w:r w:rsidR="008C2959">
        <w:t>temporarily</w:t>
      </w:r>
      <w:r w:rsidR="000D50D7" w:rsidRPr="000D50D7">
        <w:t xml:space="preserve"> </w:t>
      </w:r>
      <w:r>
        <w:t>any</w:t>
      </w:r>
      <w:r w:rsidR="000D50D7" w:rsidRPr="000D50D7">
        <w:t xml:space="preserve"> </w:t>
      </w:r>
      <w:r>
        <w:t>land</w:t>
      </w:r>
      <w:r w:rsidR="000D50D7" w:rsidRPr="000D50D7">
        <w:t xml:space="preserve"> </w:t>
      </w:r>
      <w:r>
        <w:t>in</w:t>
      </w:r>
      <w:r w:rsidR="000D50D7" w:rsidRPr="000D50D7">
        <w:t xml:space="preserve"> </w:t>
      </w:r>
      <w:r>
        <w:t>which</w:t>
      </w:r>
      <w:r w:rsidR="000D50D7" w:rsidRPr="000D50D7">
        <w:t xml:space="preserve"> </w:t>
      </w:r>
      <w:r>
        <w:t>any</w:t>
      </w:r>
      <w:r w:rsidR="000D50D7" w:rsidRPr="000D50D7">
        <w:t xml:space="preserve"> </w:t>
      </w:r>
      <w:r>
        <w:t>apparatus</w:t>
      </w:r>
      <w:r w:rsidR="000D50D7" w:rsidRPr="000D50D7">
        <w:t xml:space="preserve"> </w:t>
      </w:r>
      <w:r>
        <w:t>is</w:t>
      </w:r>
      <w:r w:rsidR="000D50D7" w:rsidRPr="000D50D7">
        <w:t xml:space="preserve"> </w:t>
      </w:r>
      <w:r>
        <w:t>placed,</w:t>
      </w:r>
      <w:r w:rsidR="000D50D7" w:rsidRPr="000D50D7">
        <w:t xml:space="preserve"> </w:t>
      </w:r>
      <w:r>
        <w:t>that</w:t>
      </w:r>
      <w:r w:rsidR="000D50D7" w:rsidRPr="000D50D7">
        <w:t xml:space="preserve"> </w:t>
      </w:r>
      <w:r>
        <w:t>apparatus</w:t>
      </w:r>
      <w:r w:rsidR="000D50D7" w:rsidRPr="000D50D7">
        <w:t xml:space="preserve"> </w:t>
      </w:r>
      <w:r>
        <w:t>must</w:t>
      </w:r>
      <w:r w:rsidR="000D50D7" w:rsidRPr="000D50D7">
        <w:t xml:space="preserve"> </w:t>
      </w:r>
      <w:r>
        <w:t>not</w:t>
      </w:r>
      <w:r w:rsidR="000D50D7" w:rsidRPr="000D50D7">
        <w:t xml:space="preserve"> </w:t>
      </w:r>
      <w:r>
        <w:t>be</w:t>
      </w:r>
      <w:r w:rsidR="000D50D7" w:rsidRPr="000D50D7">
        <w:t xml:space="preserve"> </w:t>
      </w:r>
      <w:r>
        <w:t>removed</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and</w:t>
      </w:r>
      <w:r w:rsidR="000D50D7" w:rsidRPr="000D50D7">
        <w:t xml:space="preserve"> </w:t>
      </w:r>
      <w:r>
        <w:t>any</w:t>
      </w:r>
      <w:r w:rsidR="000D50D7" w:rsidRPr="000D50D7">
        <w:t xml:space="preserve"> </w:t>
      </w:r>
      <w:r>
        <w:t>right</w:t>
      </w:r>
      <w:r w:rsidR="000D50D7" w:rsidRPr="000D50D7">
        <w:t xml:space="preserve"> </w:t>
      </w:r>
      <w:r>
        <w:t>of</w:t>
      </w:r>
      <w:r w:rsidR="000D50D7" w:rsidRPr="000D50D7">
        <w:t xml:space="preserve"> </w:t>
      </w:r>
      <w:r>
        <w:t>National</w:t>
      </w:r>
      <w:r w:rsidR="000D50D7" w:rsidRPr="000D50D7">
        <w:t xml:space="preserve"> </w:t>
      </w:r>
      <w:r>
        <w:t>Grid</w:t>
      </w:r>
      <w:r w:rsidR="000D50D7" w:rsidRPr="000D50D7">
        <w:t xml:space="preserve"> </w:t>
      </w:r>
      <w:r>
        <w:t>to</w:t>
      </w:r>
      <w:r w:rsidR="000D50D7" w:rsidRPr="000D50D7">
        <w:t xml:space="preserve"> </w:t>
      </w:r>
      <w:r>
        <w:t>maintain</w:t>
      </w:r>
      <w:r w:rsidR="000D50D7" w:rsidRPr="000D50D7">
        <w:t xml:space="preserve"> </w:t>
      </w:r>
      <w:r>
        <w:t>that</w:t>
      </w:r>
      <w:r w:rsidR="000D50D7" w:rsidRPr="000D50D7">
        <w:t xml:space="preserve"> </w:t>
      </w:r>
      <w:r>
        <w:t>apparatus</w:t>
      </w:r>
      <w:r w:rsidR="000D50D7" w:rsidRPr="000D50D7">
        <w:t xml:space="preserve"> </w:t>
      </w:r>
      <w:r>
        <w:t>in</w:t>
      </w:r>
      <w:r w:rsidR="000D50D7" w:rsidRPr="000D50D7">
        <w:t xml:space="preserve"> </w:t>
      </w:r>
      <w:r>
        <w:t>that</w:t>
      </w:r>
      <w:r w:rsidR="000D50D7" w:rsidRPr="000D50D7">
        <w:t xml:space="preserve"> </w:t>
      </w:r>
      <w:r>
        <w:t>land</w:t>
      </w:r>
      <w:r w:rsidR="000D50D7" w:rsidRPr="000D50D7">
        <w:t xml:space="preserve"> </w:t>
      </w:r>
      <w:r>
        <w:t>must</w:t>
      </w:r>
      <w:r w:rsidR="000D50D7" w:rsidRPr="000D50D7">
        <w:t xml:space="preserve"> </w:t>
      </w:r>
      <w:r>
        <w:t>not</w:t>
      </w:r>
      <w:r w:rsidR="000D50D7" w:rsidRPr="000D50D7">
        <w:t xml:space="preserve"> </w:t>
      </w:r>
      <w:r>
        <w:t>be</w:t>
      </w:r>
      <w:r w:rsidR="000D50D7" w:rsidRPr="000D50D7">
        <w:t xml:space="preserve"> </w:t>
      </w:r>
      <w:r>
        <w:t>extinguished</w:t>
      </w:r>
      <w:r w:rsidR="000D50D7" w:rsidRPr="000D50D7">
        <w:t xml:space="preserve"> </w:t>
      </w:r>
      <w:r>
        <w:t>until</w:t>
      </w:r>
      <w:r w:rsidR="000D50D7" w:rsidRPr="000D50D7">
        <w:t xml:space="preserve"> </w:t>
      </w:r>
      <w:r>
        <w:t>alternative</w:t>
      </w:r>
      <w:r w:rsidR="000D50D7" w:rsidRPr="000D50D7">
        <w:t xml:space="preserve"> </w:t>
      </w:r>
      <w:r>
        <w:t>apparatus</w:t>
      </w:r>
      <w:r w:rsidR="000D50D7" w:rsidRPr="000D50D7">
        <w:t xml:space="preserve"> </w:t>
      </w:r>
      <w:r>
        <w:t>has</w:t>
      </w:r>
      <w:r w:rsidR="000D50D7" w:rsidRPr="000D50D7">
        <w:t xml:space="preserve"> </w:t>
      </w:r>
      <w:r>
        <w:t>been</w:t>
      </w:r>
      <w:r w:rsidR="000D50D7" w:rsidRPr="000D50D7">
        <w:t xml:space="preserve"> </w:t>
      </w:r>
      <w:r>
        <w:t>constructed,</w:t>
      </w:r>
      <w:r w:rsidR="000D50D7" w:rsidRPr="000D50D7">
        <w:t xml:space="preserve"> </w:t>
      </w:r>
      <w:r>
        <w:t>and</w:t>
      </w:r>
      <w:r w:rsidR="000D50D7" w:rsidRPr="000D50D7">
        <w:t xml:space="preserve"> </w:t>
      </w:r>
      <w:r>
        <w:t>is</w:t>
      </w:r>
      <w:r w:rsidR="000D50D7" w:rsidRPr="000D50D7">
        <w:t xml:space="preserve"> </w:t>
      </w:r>
      <w:r>
        <w:t>in</w:t>
      </w:r>
      <w:r w:rsidR="000D50D7" w:rsidRPr="000D50D7">
        <w:t xml:space="preserve"> </w:t>
      </w:r>
      <w:r>
        <w:t>operation</w:t>
      </w:r>
      <w:r w:rsidR="000D50D7" w:rsidRPr="000D50D7">
        <w:t xml:space="preserve"> </w:t>
      </w:r>
      <w:r>
        <w:t>to</w:t>
      </w:r>
      <w:r w:rsidR="000D50D7" w:rsidRPr="000D50D7">
        <w:t xml:space="preserve"> </w:t>
      </w:r>
      <w:r>
        <w:t>the</w:t>
      </w:r>
      <w:r w:rsidR="000D50D7" w:rsidRPr="000D50D7">
        <w:t xml:space="preserve"> </w:t>
      </w:r>
      <w:r>
        <w:t>reasonable</w:t>
      </w:r>
      <w:r w:rsidR="000D50D7" w:rsidRPr="000D50D7">
        <w:t xml:space="preserve"> </w:t>
      </w:r>
      <w:r>
        <w:t>satisfaction</w:t>
      </w:r>
      <w:r w:rsidR="000D50D7" w:rsidRPr="000D50D7">
        <w:t xml:space="preserve"> </w:t>
      </w:r>
      <w:r>
        <w:t>of</w:t>
      </w:r>
      <w:r w:rsidR="000D50D7" w:rsidRPr="000D50D7">
        <w:t xml:space="preserve"> </w:t>
      </w:r>
      <w:r>
        <w:t>National</w:t>
      </w:r>
      <w:r w:rsidR="000D50D7" w:rsidRPr="000D50D7">
        <w:t xml:space="preserve"> </w:t>
      </w:r>
      <w:r>
        <w:t>Grid</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sub-paragraphs</w:t>
      </w:r>
      <w:r w:rsidR="000D50D7" w:rsidRPr="000D50D7">
        <w:t xml:space="preserve"> </w:t>
      </w:r>
      <w:r>
        <w:fldChar w:fldCharType="begin"/>
      </w:r>
      <w:r>
        <w:instrText xml:space="preserve"> REF _Ref95839281 \r \h </w:instrText>
      </w:r>
      <w:r>
        <w:fldChar w:fldCharType="separate"/>
      </w:r>
      <w:r w:rsidR="000D50D7">
        <w:t>(2)</w:t>
      </w:r>
      <w:r>
        <w:fldChar w:fldCharType="end"/>
      </w:r>
      <w:r w:rsidR="000D50D7" w:rsidRPr="000D50D7">
        <w:t xml:space="preserve"> </w:t>
      </w:r>
      <w:r>
        <w:t>to</w:t>
      </w:r>
      <w:r w:rsidR="000D50D7" w:rsidRPr="000D50D7">
        <w:t xml:space="preserve"> </w:t>
      </w:r>
      <w:r>
        <w:fldChar w:fldCharType="begin"/>
      </w:r>
      <w:r>
        <w:instrText xml:space="preserve"> REF _Ref95839593 \r \h </w:instrText>
      </w:r>
      <w:r>
        <w:fldChar w:fldCharType="separate"/>
      </w:r>
      <w:r w:rsidR="000D50D7">
        <w:t>(5)</w:t>
      </w:r>
      <w:r>
        <w:fldChar w:fldCharType="end"/>
      </w:r>
      <w:r>
        <w:t>.</w:t>
      </w:r>
      <w:bookmarkEnd w:id="1323"/>
    </w:p>
    <w:p w14:paraId="04BEFBAB" w14:textId="77777777" w:rsidR="00283174" w:rsidRDefault="00283174" w:rsidP="00283174">
      <w:pPr>
        <w:pStyle w:val="N2"/>
      </w:pPr>
      <w:bookmarkStart w:id="1324" w:name="_Ref95839281"/>
      <w:r>
        <w:t>If,</w:t>
      </w:r>
      <w:r w:rsidR="000D50D7" w:rsidRPr="000D50D7">
        <w:t xml:space="preserve"> </w:t>
      </w:r>
      <w:r>
        <w:t>for</w:t>
      </w:r>
      <w:r w:rsidR="000D50D7" w:rsidRPr="000D50D7">
        <w:t xml:space="preserve"> </w:t>
      </w:r>
      <w:r>
        <w:t>the</w:t>
      </w:r>
      <w:r w:rsidR="000D50D7" w:rsidRPr="000D50D7">
        <w:t xml:space="preserve"> </w:t>
      </w:r>
      <w:r>
        <w:t>purpose</w:t>
      </w:r>
      <w:r w:rsidR="000D50D7" w:rsidRPr="000D50D7">
        <w:t xml:space="preserve"> </w:t>
      </w:r>
      <w:r>
        <w:t>of</w:t>
      </w:r>
      <w:r w:rsidR="000D50D7" w:rsidRPr="000D50D7">
        <w:t xml:space="preserve"> </w:t>
      </w:r>
      <w:r>
        <w:t>executing</w:t>
      </w:r>
      <w:r w:rsidR="000D50D7" w:rsidRPr="000D50D7">
        <w:t xml:space="preserve"> </w:t>
      </w:r>
      <w:r>
        <w:t>any</w:t>
      </w:r>
      <w:r w:rsidR="000D50D7" w:rsidRPr="000D50D7">
        <w:t xml:space="preserve"> </w:t>
      </w:r>
      <w:r>
        <w:t>works</w:t>
      </w:r>
      <w:r w:rsidR="000D50D7" w:rsidRPr="000D50D7">
        <w:t xml:space="preserve"> </w:t>
      </w:r>
      <w:r>
        <w:t>comprised</w:t>
      </w:r>
      <w:r w:rsidR="000D50D7" w:rsidRPr="000D50D7">
        <w:t xml:space="preserve"> </w:t>
      </w:r>
      <w:r>
        <w:t>in</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in,</w:t>
      </w:r>
      <w:r w:rsidR="000D50D7" w:rsidRPr="000D50D7">
        <w:t xml:space="preserve"> </w:t>
      </w:r>
      <w:r>
        <w:t>on,</w:t>
      </w:r>
      <w:r w:rsidR="000D50D7" w:rsidRPr="000D50D7">
        <w:t xml:space="preserve"> </w:t>
      </w:r>
      <w:r>
        <w:t>under</w:t>
      </w:r>
      <w:r w:rsidR="000D50D7" w:rsidRPr="000D50D7">
        <w:t xml:space="preserve"> </w:t>
      </w:r>
      <w:r>
        <w:t>or</w:t>
      </w:r>
      <w:r w:rsidR="000D50D7" w:rsidRPr="000D50D7">
        <w:t xml:space="preserve"> </w:t>
      </w:r>
      <w:r>
        <w:t>over</w:t>
      </w:r>
      <w:r w:rsidR="000D50D7" w:rsidRPr="000D50D7">
        <w:t xml:space="preserve"> </w:t>
      </w:r>
      <w:r>
        <w:t>any</w:t>
      </w:r>
      <w:r w:rsidR="000D50D7" w:rsidRPr="000D50D7">
        <w:t xml:space="preserve"> </w:t>
      </w:r>
      <w:r>
        <w:t>land</w:t>
      </w:r>
      <w:r w:rsidR="000D50D7" w:rsidRPr="000D50D7">
        <w:t xml:space="preserve"> </w:t>
      </w:r>
      <w:r>
        <w:t>purchased,</w:t>
      </w:r>
      <w:r w:rsidR="000D50D7" w:rsidRPr="000D50D7">
        <w:t xml:space="preserve"> </w:t>
      </w:r>
      <w:r>
        <w:t>held,</w:t>
      </w:r>
      <w:r w:rsidR="000D50D7" w:rsidRPr="000D50D7">
        <w:t xml:space="preserve"> </w:t>
      </w:r>
      <w:r>
        <w:t>appropriated</w:t>
      </w:r>
      <w:r w:rsidR="000D50D7" w:rsidRPr="000D50D7">
        <w:t xml:space="preserve"> </w:t>
      </w:r>
      <w:r>
        <w:t>or</w:t>
      </w:r>
      <w:r w:rsidR="000D50D7" w:rsidRPr="000D50D7">
        <w:t xml:space="preserve"> </w:t>
      </w:r>
      <w:r>
        <w:t>used</w:t>
      </w:r>
      <w:r w:rsidR="000D50D7" w:rsidRPr="000D50D7">
        <w:t xml:space="preserve"> </w:t>
      </w:r>
      <w:r>
        <w:t>under</w:t>
      </w:r>
      <w:r w:rsidR="000D50D7" w:rsidRPr="000D50D7">
        <w:t xml:space="preserve"> </w:t>
      </w:r>
      <w:r>
        <w:t>this</w:t>
      </w:r>
      <w:r w:rsidR="000D50D7" w:rsidRPr="000D50D7">
        <w:t xml:space="preserve"> </w:t>
      </w:r>
      <w:r>
        <w:t>Order,</w:t>
      </w:r>
      <w:r w:rsidR="000D50D7" w:rsidRPr="000D50D7">
        <w:t xml:space="preserve"> </w:t>
      </w:r>
      <w:r>
        <w:t>the</w:t>
      </w:r>
      <w:r w:rsidR="000D50D7" w:rsidRPr="000D50D7">
        <w:t xml:space="preserve"> </w:t>
      </w:r>
      <w:r>
        <w:t>undertaker</w:t>
      </w:r>
      <w:r w:rsidR="000D50D7" w:rsidRPr="000D50D7">
        <w:t xml:space="preserve"> </w:t>
      </w:r>
      <w:r>
        <w:t>requires</w:t>
      </w:r>
      <w:r w:rsidR="000D50D7" w:rsidRPr="000D50D7">
        <w:t xml:space="preserve"> </w:t>
      </w:r>
      <w:r>
        <w:t>the</w:t>
      </w:r>
      <w:r w:rsidR="000D50D7" w:rsidRPr="000D50D7">
        <w:t xml:space="preserve"> </w:t>
      </w:r>
      <w:r>
        <w:t>removal</w:t>
      </w:r>
      <w:r w:rsidR="000D50D7" w:rsidRPr="000D50D7">
        <w:t xml:space="preserve"> </w:t>
      </w:r>
      <w:r>
        <w:t>of</w:t>
      </w:r>
      <w:r w:rsidR="000D50D7" w:rsidRPr="000D50D7">
        <w:t xml:space="preserve"> </w:t>
      </w:r>
      <w:r>
        <w:t>any</w:t>
      </w:r>
      <w:r w:rsidR="000D50D7" w:rsidRPr="000D50D7">
        <w:t xml:space="preserve"> </w:t>
      </w:r>
      <w:r>
        <w:t>apparatus</w:t>
      </w:r>
      <w:r w:rsidR="000D50D7" w:rsidRPr="000D50D7">
        <w:t xml:space="preserve"> </w:t>
      </w:r>
      <w:r>
        <w:t>placed</w:t>
      </w:r>
      <w:r w:rsidR="000D50D7" w:rsidRPr="000D50D7">
        <w:t xml:space="preserve"> </w:t>
      </w:r>
      <w:r>
        <w:t>in</w:t>
      </w:r>
      <w:r w:rsidR="000D50D7" w:rsidRPr="000D50D7">
        <w:t xml:space="preserve"> </w:t>
      </w:r>
      <w:r>
        <w:t>that</w:t>
      </w:r>
      <w:r w:rsidR="000D50D7" w:rsidRPr="000D50D7">
        <w:t xml:space="preserve"> </w:t>
      </w:r>
      <w:r>
        <w:t>land,</w:t>
      </w:r>
      <w:r w:rsidR="000D50D7" w:rsidRPr="000D50D7">
        <w:t xml:space="preserve"> </w:t>
      </w:r>
      <w:r>
        <w:t>it</w:t>
      </w:r>
      <w:r w:rsidR="000D50D7" w:rsidRPr="000D50D7">
        <w:t xml:space="preserve"> </w:t>
      </w:r>
      <w:r>
        <w:t>must</w:t>
      </w:r>
      <w:r w:rsidR="000D50D7" w:rsidRPr="000D50D7">
        <w:t xml:space="preserve"> </w:t>
      </w:r>
      <w:r>
        <w:t>give</w:t>
      </w:r>
      <w:r w:rsidR="000D50D7" w:rsidRPr="000D50D7">
        <w:t xml:space="preserve"> </w:t>
      </w:r>
      <w:r>
        <w:t>to</w:t>
      </w:r>
      <w:r w:rsidR="000D50D7" w:rsidRPr="000D50D7">
        <w:t xml:space="preserve"> </w:t>
      </w:r>
      <w:r>
        <w:t>National</w:t>
      </w:r>
      <w:r w:rsidR="000D50D7" w:rsidRPr="000D50D7">
        <w:t xml:space="preserve"> </w:t>
      </w:r>
      <w:r>
        <w:t>Grid</w:t>
      </w:r>
      <w:r w:rsidR="000D50D7" w:rsidRPr="000D50D7">
        <w:t xml:space="preserve"> </w:t>
      </w:r>
      <w:r>
        <w:t>advance</w:t>
      </w:r>
      <w:r w:rsidR="000D50D7" w:rsidRPr="000D50D7">
        <w:t xml:space="preserve"> </w:t>
      </w:r>
      <w:r>
        <w:t>written</w:t>
      </w:r>
      <w:r w:rsidR="000D50D7" w:rsidRPr="000D50D7">
        <w:t xml:space="preserve"> </w:t>
      </w:r>
      <w:r>
        <w:t>notice</w:t>
      </w:r>
      <w:r w:rsidR="000D50D7" w:rsidRPr="000D50D7">
        <w:t xml:space="preserve"> </w:t>
      </w:r>
      <w:r>
        <w:t>of</w:t>
      </w:r>
      <w:r w:rsidR="000D50D7" w:rsidRPr="000D50D7">
        <w:t xml:space="preserve"> </w:t>
      </w:r>
      <w:r>
        <w:t>that</w:t>
      </w:r>
      <w:r w:rsidR="000D50D7" w:rsidRPr="000D50D7">
        <w:t xml:space="preserve"> </w:t>
      </w:r>
      <w:r>
        <w:t>requirement,</w:t>
      </w:r>
      <w:r w:rsidR="000D50D7" w:rsidRPr="000D50D7">
        <w:t xml:space="preserve"> </w:t>
      </w:r>
      <w:r>
        <w:t>together</w:t>
      </w:r>
      <w:r w:rsidR="000D50D7" w:rsidRPr="000D50D7">
        <w:t xml:space="preserve"> </w:t>
      </w:r>
      <w:r>
        <w:t>with</w:t>
      </w:r>
      <w:r w:rsidR="000D50D7" w:rsidRPr="000D50D7">
        <w:t xml:space="preserve"> </w:t>
      </w:r>
      <w:r>
        <w:t>a</w:t>
      </w:r>
      <w:r w:rsidR="000D50D7" w:rsidRPr="000D50D7">
        <w:t xml:space="preserve"> </w:t>
      </w:r>
      <w:r>
        <w:t>plan</w:t>
      </w:r>
      <w:r w:rsidR="000D50D7" w:rsidRPr="000D50D7">
        <w:t xml:space="preserve"> </w:t>
      </w:r>
      <w:r>
        <w:t>of</w:t>
      </w:r>
      <w:r w:rsidR="000D50D7" w:rsidRPr="000D50D7">
        <w:t xml:space="preserve"> </w:t>
      </w:r>
      <w:r>
        <w:t>the</w:t>
      </w:r>
      <w:r w:rsidR="000D50D7" w:rsidRPr="000D50D7">
        <w:t xml:space="preserve"> </w:t>
      </w:r>
      <w:r>
        <w:t>work</w:t>
      </w:r>
      <w:r w:rsidR="000D50D7" w:rsidRPr="000D50D7">
        <w:t xml:space="preserve"> </w:t>
      </w:r>
      <w:r>
        <w:t>proposed,</w:t>
      </w:r>
      <w:r w:rsidR="000D50D7" w:rsidRPr="000D50D7">
        <w:t xml:space="preserve"> </w:t>
      </w:r>
      <w:r>
        <w:t>and</w:t>
      </w:r>
      <w:r w:rsidR="000D50D7" w:rsidRPr="000D50D7">
        <w:t xml:space="preserve"> </w:t>
      </w:r>
      <w:r>
        <w:t>of</w:t>
      </w:r>
      <w:r w:rsidR="000D50D7" w:rsidRPr="000D50D7">
        <w:t xml:space="preserve"> </w:t>
      </w:r>
      <w:r>
        <w:t>the</w:t>
      </w:r>
      <w:r w:rsidR="000D50D7" w:rsidRPr="000D50D7">
        <w:t xml:space="preserve"> </w:t>
      </w:r>
      <w:r>
        <w:t>proposed</w:t>
      </w:r>
      <w:r w:rsidR="000D50D7" w:rsidRPr="000D50D7">
        <w:t xml:space="preserve"> </w:t>
      </w:r>
      <w:r>
        <w:t>position</w:t>
      </w:r>
      <w:r w:rsidR="000D50D7" w:rsidRPr="000D50D7">
        <w:t xml:space="preserve"> </w:t>
      </w:r>
      <w:r>
        <w:t>of</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to</w:t>
      </w:r>
      <w:r w:rsidR="000D50D7" w:rsidRPr="000D50D7">
        <w:t xml:space="preserve"> </w:t>
      </w:r>
      <w:r>
        <w:t>be</w:t>
      </w:r>
      <w:r w:rsidR="000D50D7" w:rsidRPr="000D50D7">
        <w:t xml:space="preserve"> </w:t>
      </w:r>
      <w:r>
        <w:t>provided</w:t>
      </w:r>
      <w:r w:rsidR="000D50D7" w:rsidRPr="000D50D7">
        <w:t xml:space="preserve"> </w:t>
      </w:r>
      <w:r>
        <w:t>or</w:t>
      </w:r>
      <w:r w:rsidR="000D50D7" w:rsidRPr="000D50D7">
        <w:t xml:space="preserve"> </w:t>
      </w:r>
      <w:r>
        <w:t>constructed</w:t>
      </w:r>
      <w:r w:rsidR="000D50D7" w:rsidRPr="000D50D7">
        <w:t xml:space="preserve"> </w:t>
      </w:r>
      <w:r>
        <w:t>and</w:t>
      </w:r>
      <w:r w:rsidR="000D50D7" w:rsidRPr="000D50D7">
        <w:t xml:space="preserve"> </w:t>
      </w:r>
      <w:r>
        <w:t>in</w:t>
      </w:r>
      <w:r w:rsidR="000D50D7" w:rsidRPr="000D50D7">
        <w:t xml:space="preserve"> </w:t>
      </w:r>
      <w:r>
        <w:t>that</w:t>
      </w:r>
      <w:r w:rsidR="000D50D7" w:rsidRPr="000D50D7">
        <w:t xml:space="preserve"> </w:t>
      </w:r>
      <w:r>
        <w:t>case</w:t>
      </w:r>
      <w:r w:rsidR="000D50D7" w:rsidRPr="000D50D7">
        <w:t xml:space="preserve"> </w:t>
      </w:r>
      <w:r>
        <w:t>(or</w:t>
      </w:r>
      <w:r w:rsidR="000D50D7" w:rsidRPr="000D50D7">
        <w:t xml:space="preserve"> </w:t>
      </w:r>
      <w:r>
        <w:t>if</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exercise</w:t>
      </w:r>
      <w:r w:rsidR="000D50D7" w:rsidRPr="000D50D7">
        <w:t xml:space="preserve"> </w:t>
      </w:r>
      <w:r>
        <w:t>of</w:t>
      </w:r>
      <w:r w:rsidR="000D50D7" w:rsidRPr="000D50D7">
        <w:t xml:space="preserve"> </w:t>
      </w:r>
      <w:r>
        <w:t>any</w:t>
      </w:r>
      <w:r w:rsidR="000D50D7" w:rsidRPr="000D50D7">
        <w:t xml:space="preserve"> </w:t>
      </w:r>
      <w:r>
        <w:t>of</w:t>
      </w:r>
      <w:r w:rsidR="000D50D7" w:rsidRPr="000D50D7">
        <w:t xml:space="preserve"> </w:t>
      </w:r>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this</w:t>
      </w:r>
      <w:r w:rsidR="000D50D7" w:rsidRPr="000D50D7">
        <w:t xml:space="preserve"> </w:t>
      </w:r>
      <w:r>
        <w:t>Order</w:t>
      </w:r>
      <w:r w:rsidR="000D50D7" w:rsidRPr="000D50D7">
        <w:t xml:space="preserve"> </w:t>
      </w:r>
      <w:r>
        <w:t>National</w:t>
      </w:r>
      <w:r w:rsidR="000D50D7" w:rsidRPr="000D50D7">
        <w:t xml:space="preserve"> </w:t>
      </w:r>
      <w:r>
        <w:t>Grid</w:t>
      </w:r>
      <w:r w:rsidR="000D50D7" w:rsidRPr="000D50D7">
        <w:t xml:space="preserve"> </w:t>
      </w:r>
      <w:r>
        <w:t>reasonably</w:t>
      </w:r>
      <w:r w:rsidR="000D50D7" w:rsidRPr="000D50D7">
        <w:t xml:space="preserve"> </w:t>
      </w:r>
      <w:r>
        <w:t>needs</w:t>
      </w:r>
      <w:r w:rsidR="000D50D7" w:rsidRPr="000D50D7">
        <w:t xml:space="preserve"> </w:t>
      </w:r>
      <w:r>
        <w:t>to</w:t>
      </w:r>
      <w:r w:rsidR="000D50D7" w:rsidRPr="000D50D7">
        <w:t xml:space="preserve"> </w:t>
      </w:r>
      <w:r>
        <w:t>remove</w:t>
      </w:r>
      <w:r w:rsidR="000D50D7" w:rsidRPr="000D50D7">
        <w:t xml:space="preserve"> </w:t>
      </w:r>
      <w:r>
        <w:t>any</w:t>
      </w:r>
      <w:r w:rsidR="000D50D7" w:rsidRPr="000D50D7">
        <w:t xml:space="preserve"> </w:t>
      </w:r>
      <w:r>
        <w:t>of</w:t>
      </w:r>
      <w:r w:rsidR="000D50D7" w:rsidRPr="000D50D7">
        <w:t xml:space="preserve"> </w:t>
      </w:r>
      <w:r>
        <w:t>its</w:t>
      </w:r>
      <w:r w:rsidR="000D50D7" w:rsidRPr="000D50D7">
        <w:t xml:space="preserve"> </w:t>
      </w:r>
      <w:r>
        <w:t>apparatus)</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subject</w:t>
      </w:r>
      <w:r w:rsidR="000D50D7" w:rsidRPr="000D50D7">
        <w:t xml:space="preserve"> </w:t>
      </w:r>
      <w:r>
        <w:t>to</w:t>
      </w:r>
      <w:r w:rsidR="000D50D7" w:rsidRPr="000D50D7">
        <w:t xml:space="preserve"> </w:t>
      </w:r>
      <w:r>
        <w:t>sub-paragraph</w:t>
      </w:r>
      <w:r w:rsidR="000D50D7" w:rsidRPr="000D50D7">
        <w:t xml:space="preserve"> </w:t>
      </w:r>
      <w:r>
        <w:fldChar w:fldCharType="begin"/>
      </w:r>
      <w:r>
        <w:instrText xml:space="preserve"> REF _Ref95839662 \r \h </w:instrText>
      </w:r>
      <w:r>
        <w:fldChar w:fldCharType="separate"/>
      </w:r>
      <w:r w:rsidR="000D50D7">
        <w:t>(3)</w:t>
      </w:r>
      <w:r>
        <w:fldChar w:fldCharType="end"/>
      </w:r>
      <w:r>
        <w:t>,</w:t>
      </w:r>
      <w:r w:rsidR="000D50D7" w:rsidRPr="000D50D7">
        <w:t xml:space="preserve"> </w:t>
      </w:r>
      <w:r w:rsidR="008C2959">
        <w:t>secure</w:t>
      </w:r>
      <w:r w:rsidR="000D50D7" w:rsidRPr="000D50D7">
        <w:t xml:space="preserve"> </w:t>
      </w:r>
      <w:r w:rsidR="008C2959">
        <w:t>any</w:t>
      </w:r>
      <w:r w:rsidR="000D50D7" w:rsidRPr="000D50D7">
        <w:t xml:space="preserve"> </w:t>
      </w:r>
      <w:r w:rsidR="008C2959">
        <w:t>necessary</w:t>
      </w:r>
      <w:r w:rsidR="000D50D7" w:rsidRPr="000D50D7">
        <w:t xml:space="preserve"> </w:t>
      </w:r>
      <w:r w:rsidR="008C2959">
        <w:t>consents</w:t>
      </w:r>
      <w:r w:rsidR="000D50D7" w:rsidRPr="000D50D7">
        <w:t xml:space="preserve"> </w:t>
      </w:r>
      <w:r w:rsidR="008C2959">
        <w:t>for</w:t>
      </w:r>
      <w:r w:rsidR="000D50D7" w:rsidRPr="000D50D7">
        <w:t xml:space="preserve"> </w:t>
      </w:r>
      <w:r w:rsidR="008C2959">
        <w:t>the</w:t>
      </w:r>
      <w:r w:rsidR="000D50D7" w:rsidRPr="000D50D7">
        <w:t xml:space="preserve"> </w:t>
      </w:r>
      <w:r w:rsidR="008C2959">
        <w:t>alternative</w:t>
      </w:r>
      <w:r w:rsidR="000D50D7" w:rsidRPr="000D50D7">
        <w:t xml:space="preserve"> </w:t>
      </w:r>
      <w:r w:rsidR="008C2959">
        <w:t>apparatus</w:t>
      </w:r>
      <w:r w:rsidR="000D50D7" w:rsidRPr="000D50D7">
        <w:t xml:space="preserve"> </w:t>
      </w:r>
      <w:r w:rsidR="008C2959">
        <w:t>and</w:t>
      </w:r>
      <w:r w:rsidR="000D50D7" w:rsidRPr="000D50D7">
        <w:t xml:space="preserve"> </w:t>
      </w:r>
      <w:r>
        <w:t>afford</w:t>
      </w:r>
      <w:r w:rsidR="000D50D7" w:rsidRPr="000D50D7">
        <w:t xml:space="preserve"> </w:t>
      </w:r>
      <w:r>
        <w:t>to</w:t>
      </w:r>
      <w:r w:rsidR="000D50D7" w:rsidRPr="000D50D7">
        <w:t xml:space="preserve"> </w:t>
      </w:r>
      <w:r>
        <w:t>National</w:t>
      </w:r>
      <w:r w:rsidR="000D50D7" w:rsidRPr="000D50D7">
        <w:t xml:space="preserve"> </w:t>
      </w:r>
      <w:r>
        <w:t>Grid</w:t>
      </w:r>
      <w:r w:rsidR="000D50D7" w:rsidRPr="000D50D7">
        <w:t xml:space="preserve"> </w:t>
      </w:r>
      <w:r>
        <w:t>to</w:t>
      </w:r>
      <w:r w:rsidR="000D50D7" w:rsidRPr="000D50D7">
        <w:t xml:space="preserve"> </w:t>
      </w:r>
      <w:r>
        <w:t>its</w:t>
      </w:r>
      <w:r w:rsidR="000D50D7" w:rsidRPr="000D50D7">
        <w:t xml:space="preserve"> </w:t>
      </w:r>
      <w:r>
        <w:t>satisfaction</w:t>
      </w:r>
      <w:r w:rsidR="000D50D7" w:rsidRPr="000D50D7">
        <w:t xml:space="preserve"> </w:t>
      </w:r>
      <w:r>
        <w:t>(taking</w:t>
      </w:r>
      <w:r w:rsidR="000D50D7" w:rsidRPr="000D50D7">
        <w:t xml:space="preserve"> </w:t>
      </w:r>
      <w:r>
        <w:t>into</w:t>
      </w:r>
      <w:r w:rsidR="000D50D7" w:rsidRPr="000D50D7">
        <w:t xml:space="preserve"> </w:t>
      </w:r>
      <w:r>
        <w:t>account</w:t>
      </w:r>
      <w:r w:rsidR="000D50D7" w:rsidRPr="000D50D7">
        <w:t xml:space="preserve"> </w:t>
      </w:r>
      <w:r>
        <w:t>paragraph</w:t>
      </w:r>
      <w:r w:rsidR="000D50D7" w:rsidRPr="000D50D7">
        <w:t xml:space="preserve"> </w:t>
      </w:r>
      <w:r>
        <w:fldChar w:fldCharType="begin"/>
      </w:r>
      <w:r>
        <w:instrText xml:space="preserve"> REF _Ref95839620 \w \h </w:instrText>
      </w:r>
      <w:r>
        <w:fldChar w:fldCharType="separate"/>
      </w:r>
      <w:r w:rsidR="000D50D7">
        <w:t>37(1)</w:t>
      </w:r>
      <w:r>
        <w:fldChar w:fldCharType="end"/>
      </w:r>
      <w:r w:rsidR="000D50D7" w:rsidRPr="000D50D7">
        <w:t xml:space="preserve"> </w:t>
      </w:r>
      <w:r>
        <w:t>below)</w:t>
      </w:r>
      <w:r w:rsidR="000D50D7" w:rsidRPr="000D50D7">
        <w:t xml:space="preserve"> </w:t>
      </w:r>
      <w:r>
        <w:t>the</w:t>
      </w:r>
      <w:r w:rsidR="000D50D7" w:rsidRPr="000D50D7">
        <w:t xml:space="preserve"> </w:t>
      </w:r>
      <w:r>
        <w:t>necessary</w:t>
      </w:r>
      <w:r w:rsidR="000D50D7" w:rsidRPr="000D50D7">
        <w:t xml:space="preserve"> </w:t>
      </w:r>
      <w:r>
        <w:t>facilities</w:t>
      </w:r>
      <w:r w:rsidR="000D50D7" w:rsidRPr="000D50D7">
        <w:t xml:space="preserve"> </w:t>
      </w:r>
      <w:r>
        <w:t>and</w:t>
      </w:r>
      <w:r w:rsidR="000D50D7" w:rsidRPr="000D50D7">
        <w:t xml:space="preserve"> </w:t>
      </w:r>
      <w:r>
        <w:t>rights—</w:t>
      </w:r>
      <w:bookmarkEnd w:id="1324"/>
    </w:p>
    <w:p w14:paraId="2DC99362" w14:textId="77777777" w:rsidR="00283174" w:rsidRDefault="00283174" w:rsidP="00283174">
      <w:pPr>
        <w:pStyle w:val="N3"/>
      </w:pPr>
      <w:r>
        <w:t>for</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alternative</w:t>
      </w:r>
      <w:r w:rsidR="000D50D7" w:rsidRPr="000D50D7">
        <w:t xml:space="preserve"> </w:t>
      </w:r>
      <w:r>
        <w:t>apparatus</w:t>
      </w:r>
      <w:r w:rsidR="000D50D7" w:rsidRPr="000D50D7">
        <w:t xml:space="preserve"> </w:t>
      </w:r>
      <w:r>
        <w:t>in</w:t>
      </w:r>
      <w:r w:rsidR="000D50D7" w:rsidRPr="000D50D7">
        <w:t xml:space="preserve"> </w:t>
      </w:r>
      <w:r>
        <w:t>other</w:t>
      </w:r>
      <w:r w:rsidR="000D50D7" w:rsidRPr="000D50D7">
        <w:t xml:space="preserve"> </w:t>
      </w:r>
      <w:r>
        <w:t>land</w:t>
      </w:r>
      <w:r w:rsidR="000D50D7" w:rsidRPr="000D50D7">
        <w:t xml:space="preserve"> </w:t>
      </w:r>
      <w:r>
        <w:t>of</w:t>
      </w:r>
      <w:r w:rsidR="000D50D7" w:rsidRPr="000D50D7">
        <w:t xml:space="preserve"> </w:t>
      </w:r>
      <w:r>
        <w:t>or</w:t>
      </w:r>
      <w:r w:rsidR="000D50D7" w:rsidRPr="000D50D7">
        <w:t xml:space="preserve"> </w:t>
      </w:r>
      <w:r>
        <w:t>land</w:t>
      </w:r>
      <w:r w:rsidR="000D50D7" w:rsidRPr="000D50D7">
        <w:t xml:space="preserve"> </w:t>
      </w:r>
      <w:r>
        <w:t>secured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and</w:t>
      </w:r>
    </w:p>
    <w:p w14:paraId="2927DC49" w14:textId="77777777" w:rsidR="00283174" w:rsidRDefault="00283174" w:rsidP="00283174">
      <w:pPr>
        <w:pStyle w:val="N3"/>
      </w:pPr>
      <w:r>
        <w:t>subsequently</w:t>
      </w:r>
      <w:r w:rsidR="000D50D7" w:rsidRPr="000D50D7">
        <w:t xml:space="preserve"> </w:t>
      </w:r>
      <w:r>
        <w:t>for</w:t>
      </w:r>
      <w:r w:rsidR="000D50D7" w:rsidRPr="000D50D7">
        <w:t xml:space="preserve"> </w:t>
      </w:r>
      <w:r>
        <w:t>the</w:t>
      </w:r>
      <w:r w:rsidR="000D50D7" w:rsidRPr="000D50D7">
        <w:t xml:space="preserve"> </w:t>
      </w:r>
      <w:r>
        <w:t>maintenance</w:t>
      </w:r>
      <w:r w:rsidR="000D50D7" w:rsidRPr="000D50D7">
        <w:t xml:space="preserve"> </w:t>
      </w:r>
      <w:r>
        <w:t>of</w:t>
      </w:r>
      <w:r w:rsidR="000D50D7" w:rsidRPr="000D50D7">
        <w:t xml:space="preserve"> </w:t>
      </w:r>
      <w:r>
        <w:t>that</w:t>
      </w:r>
      <w:r w:rsidR="000D50D7" w:rsidRPr="000D50D7">
        <w:t xml:space="preserve"> </w:t>
      </w:r>
      <w:r>
        <w:t>apparatus.</w:t>
      </w:r>
    </w:p>
    <w:p w14:paraId="793AB382" w14:textId="77777777" w:rsidR="00283174" w:rsidRDefault="00283174" w:rsidP="00283174">
      <w:pPr>
        <w:pStyle w:val="N2"/>
      </w:pPr>
      <w:bookmarkStart w:id="1325" w:name="_Ref95839662"/>
      <w:r>
        <w:t>If</w:t>
      </w:r>
      <w:r w:rsidR="000D50D7" w:rsidRPr="000D50D7">
        <w:t xml:space="preserve"> </w:t>
      </w:r>
      <w:r>
        <w:t>alternative</w:t>
      </w:r>
      <w:r w:rsidR="000D50D7" w:rsidRPr="000D50D7">
        <w:t xml:space="preserve"> </w:t>
      </w:r>
      <w:r>
        <w:t>apparatus</w:t>
      </w:r>
      <w:r w:rsidR="000D50D7" w:rsidRPr="000D50D7">
        <w:t xml:space="preserve"> </w:t>
      </w:r>
      <w:r>
        <w:t>or</w:t>
      </w:r>
      <w:r w:rsidR="000D50D7" w:rsidRPr="000D50D7">
        <w:t xml:space="preserve"> </w:t>
      </w:r>
      <w:r>
        <w:t>any</w:t>
      </w:r>
      <w:r w:rsidR="000D50D7" w:rsidRPr="000D50D7">
        <w:t xml:space="preserve"> </w:t>
      </w:r>
      <w:r>
        <w:t>part</w:t>
      </w:r>
      <w:r w:rsidR="000D50D7" w:rsidRPr="000D50D7">
        <w:t xml:space="preserve"> </w:t>
      </w:r>
      <w:r>
        <w:t>of</w:t>
      </w:r>
      <w:r w:rsidR="000D50D7" w:rsidRPr="000D50D7">
        <w:t xml:space="preserve"> </w:t>
      </w:r>
      <w:r>
        <w:t>such</w:t>
      </w:r>
      <w:r w:rsidR="000D50D7" w:rsidRPr="000D50D7">
        <w:t xml:space="preserve"> </w:t>
      </w:r>
      <w:r>
        <w:t>apparatus</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constructed</w:t>
      </w:r>
      <w:r w:rsidR="000D50D7" w:rsidRPr="000D50D7">
        <w:t xml:space="preserve"> </w:t>
      </w:r>
      <w:r>
        <w:t>elsewhere</w:t>
      </w:r>
      <w:r w:rsidR="000D50D7" w:rsidRPr="000D50D7">
        <w:t xml:space="preserve"> </w:t>
      </w:r>
      <w:r>
        <w:t>than</w:t>
      </w:r>
      <w:r w:rsidR="000D50D7" w:rsidRPr="000D50D7">
        <w:t xml:space="preserve"> </w:t>
      </w:r>
      <w:r>
        <w:t>in</w:t>
      </w:r>
      <w:r w:rsidR="000D50D7" w:rsidRPr="000D50D7">
        <w:t xml:space="preserve"> </w:t>
      </w:r>
      <w:r>
        <w:t>other</w:t>
      </w:r>
      <w:r w:rsidR="000D50D7" w:rsidRPr="000D50D7">
        <w:t xml:space="preserve"> </w:t>
      </w:r>
      <w:r>
        <w:t>land</w:t>
      </w:r>
      <w:r w:rsidR="000D50D7" w:rsidRPr="000D50D7">
        <w:t xml:space="preserve"> </w:t>
      </w:r>
      <w:r>
        <w:t>of</w:t>
      </w:r>
      <w:r w:rsidR="000D50D7" w:rsidRPr="000D50D7">
        <w:t xml:space="preserve"> </w:t>
      </w:r>
      <w:r>
        <w:t>or</w:t>
      </w:r>
      <w:r w:rsidR="000D50D7" w:rsidRPr="000D50D7">
        <w:t xml:space="preserve"> </w:t>
      </w:r>
      <w:r>
        <w:t>land</w:t>
      </w:r>
      <w:r w:rsidR="000D50D7" w:rsidRPr="000D50D7">
        <w:t xml:space="preserve"> </w:t>
      </w:r>
      <w:r>
        <w:t>secured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or</w:t>
      </w:r>
      <w:r w:rsidR="000D50D7" w:rsidRPr="000D50D7">
        <w:t xml:space="preserve"> </w:t>
      </w:r>
      <w:r>
        <w:t>the</w:t>
      </w:r>
      <w:r w:rsidR="000D50D7" w:rsidRPr="000D50D7">
        <w:t xml:space="preserve"> </w:t>
      </w:r>
      <w:r>
        <w:t>undertaker</w:t>
      </w:r>
      <w:r w:rsidR="000D50D7" w:rsidRPr="000D50D7">
        <w:t xml:space="preserve"> </w:t>
      </w:r>
      <w:r>
        <w:t>is</w:t>
      </w:r>
      <w:r w:rsidR="000D50D7" w:rsidRPr="000D50D7">
        <w:t xml:space="preserve"> </w:t>
      </w:r>
      <w:r>
        <w:t>unable</w:t>
      </w:r>
      <w:r w:rsidR="000D50D7" w:rsidRPr="000D50D7">
        <w:t xml:space="preserve"> </w:t>
      </w:r>
      <w:r>
        <w:t>to</w:t>
      </w:r>
      <w:r w:rsidR="000D50D7" w:rsidRPr="000D50D7">
        <w:t xml:space="preserve"> </w:t>
      </w:r>
      <w:r>
        <w:t>afford</w:t>
      </w:r>
      <w:r w:rsidR="000D50D7" w:rsidRPr="000D50D7">
        <w:t xml:space="preserve"> </w:t>
      </w:r>
      <w:r>
        <w:t>such</w:t>
      </w:r>
      <w:r w:rsidR="000D50D7" w:rsidRPr="000D50D7">
        <w:t xml:space="preserve"> </w:t>
      </w:r>
      <w:r w:rsidR="008C2959">
        <w:t>consents,</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as</w:t>
      </w:r>
      <w:r w:rsidR="000D50D7" w:rsidRPr="000D50D7">
        <w:t xml:space="preserve"> </w:t>
      </w:r>
      <w:r>
        <w:t>are</w:t>
      </w:r>
      <w:r w:rsidR="000D50D7" w:rsidRPr="000D50D7">
        <w:t xml:space="preserve"> </w:t>
      </w:r>
      <w:r>
        <w:t>mentioned</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_Ref95839281 \r \h </w:instrText>
      </w:r>
      <w:r>
        <w:fldChar w:fldCharType="separate"/>
      </w:r>
      <w:r w:rsidR="000D50D7">
        <w:t>(2)</w:t>
      </w:r>
      <w:r>
        <w:fldChar w:fldCharType="end"/>
      </w:r>
      <w:r w:rsidR="000D50D7" w:rsidRPr="000D50D7">
        <w:t xml:space="preserve"> </w:t>
      </w:r>
      <w:r>
        <w:t>in</w:t>
      </w:r>
      <w:r w:rsidR="000D50D7" w:rsidRPr="000D50D7">
        <w:t xml:space="preserve"> </w:t>
      </w:r>
      <w:r>
        <w:t>the</w:t>
      </w:r>
      <w:r w:rsidR="000D50D7" w:rsidRPr="000D50D7">
        <w:t xml:space="preserve"> </w:t>
      </w:r>
      <w:r>
        <w:t>land</w:t>
      </w:r>
      <w:r w:rsidR="000D50D7" w:rsidRPr="000D50D7">
        <w:t xml:space="preserve"> </w:t>
      </w:r>
      <w:r>
        <w:t>in</w:t>
      </w:r>
      <w:r w:rsidR="000D50D7" w:rsidRPr="000D50D7">
        <w:t xml:space="preserve"> </w:t>
      </w:r>
      <w:r>
        <w:t>which</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or</w:t>
      </w:r>
      <w:r w:rsidR="000D50D7" w:rsidRPr="000D50D7">
        <w:t xml:space="preserve"> </w:t>
      </w:r>
      <w:r>
        <w:t>part</w:t>
      </w:r>
      <w:r w:rsidR="000D50D7" w:rsidRPr="000D50D7">
        <w:t xml:space="preserve"> </w:t>
      </w:r>
      <w:r>
        <w:t>of</w:t>
      </w:r>
      <w:r w:rsidR="000D50D7" w:rsidRPr="000D50D7">
        <w:t xml:space="preserve"> </w:t>
      </w:r>
      <w:r>
        <w:t>such</w:t>
      </w:r>
      <w:r w:rsidR="000D50D7" w:rsidRPr="000D50D7">
        <w:t xml:space="preserve"> </w:t>
      </w:r>
      <w:r>
        <w:t>apparatus</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constructed,</w:t>
      </w:r>
      <w:r w:rsidR="000D50D7" w:rsidRPr="000D50D7">
        <w:t xml:space="preserve"> </w:t>
      </w:r>
      <w:r>
        <w:t>National</w:t>
      </w:r>
      <w:r w:rsidR="000D50D7" w:rsidRPr="000D50D7">
        <w:t xml:space="preserve"> </w:t>
      </w:r>
      <w:r>
        <w:t>Grid</w:t>
      </w:r>
      <w:r w:rsidR="000D50D7" w:rsidRPr="000D50D7">
        <w:t xml:space="preserve"> </w:t>
      </w:r>
      <w:r>
        <w:t>must,</w:t>
      </w:r>
      <w:r w:rsidR="000D50D7" w:rsidRPr="000D50D7">
        <w:t xml:space="preserve"> </w:t>
      </w:r>
      <w:r>
        <w:t>on</w:t>
      </w:r>
      <w:r w:rsidR="000D50D7" w:rsidRPr="000D50D7">
        <w:t xml:space="preserve"> </w:t>
      </w:r>
      <w:r>
        <w:t>receipt</w:t>
      </w:r>
      <w:r w:rsidR="000D50D7" w:rsidRPr="000D50D7">
        <w:t xml:space="preserve"> </w:t>
      </w:r>
      <w:r>
        <w:t>of</w:t>
      </w:r>
      <w:r w:rsidR="000D50D7" w:rsidRPr="000D50D7">
        <w:t xml:space="preserve"> </w:t>
      </w:r>
      <w:r>
        <w:t>a</w:t>
      </w:r>
      <w:r w:rsidR="000D50D7" w:rsidRPr="000D50D7">
        <w:t xml:space="preserve"> </w:t>
      </w:r>
      <w:r>
        <w:t>written</w:t>
      </w:r>
      <w:r w:rsidR="000D50D7" w:rsidRPr="000D50D7">
        <w:t xml:space="preserve"> </w:t>
      </w:r>
      <w:r>
        <w:t>notice</w:t>
      </w:r>
      <w:r w:rsidR="000D50D7" w:rsidRPr="000D50D7">
        <w:t xml:space="preserve"> </w:t>
      </w:r>
      <w:r>
        <w:t>to</w:t>
      </w:r>
      <w:r w:rsidR="000D50D7" w:rsidRPr="000D50D7">
        <w:t xml:space="preserve"> </w:t>
      </w:r>
      <w:r>
        <w:t>that</w:t>
      </w:r>
      <w:r w:rsidR="000D50D7" w:rsidRPr="000D50D7">
        <w:t xml:space="preserve"> </w:t>
      </w:r>
      <w:r>
        <w:t>effect</w:t>
      </w:r>
      <w:r w:rsidR="000D50D7" w:rsidRPr="000D50D7">
        <w:t xml:space="preserve"> </w:t>
      </w:r>
      <w:r>
        <w:t>from</w:t>
      </w:r>
      <w:r w:rsidR="000D50D7" w:rsidRPr="000D50D7">
        <w:t xml:space="preserve"> </w:t>
      </w:r>
      <w:r>
        <w:t>the</w:t>
      </w:r>
      <w:r w:rsidR="000D50D7" w:rsidRPr="000D50D7">
        <w:t xml:space="preserve"> </w:t>
      </w:r>
      <w:r>
        <w:t>undertaker,</w:t>
      </w:r>
      <w:r w:rsidR="000D50D7" w:rsidRPr="000D50D7">
        <w:t xml:space="preserve"> </w:t>
      </w:r>
      <w:r>
        <w:t>take</w:t>
      </w:r>
      <w:r w:rsidR="000D50D7" w:rsidRPr="000D50D7">
        <w:t xml:space="preserve"> </w:t>
      </w:r>
      <w:r>
        <w:t>such</w:t>
      </w:r>
      <w:r w:rsidR="000D50D7" w:rsidRPr="000D50D7">
        <w:t xml:space="preserve"> </w:t>
      </w:r>
      <w:r>
        <w:t>steps</w:t>
      </w:r>
      <w:r w:rsidR="000D50D7" w:rsidRPr="000D50D7">
        <w:t xml:space="preserve"> </w:t>
      </w:r>
      <w:r>
        <w:t>as</w:t>
      </w:r>
      <w:r w:rsidR="000D50D7" w:rsidRPr="000D50D7">
        <w:t xml:space="preserve"> </w:t>
      </w:r>
      <w:r>
        <w:t>are</w:t>
      </w:r>
      <w:r w:rsidR="000D50D7" w:rsidRPr="000D50D7">
        <w:t xml:space="preserve"> </w:t>
      </w:r>
      <w:r>
        <w:t>reasonable</w:t>
      </w:r>
      <w:r w:rsidR="000D50D7" w:rsidRPr="000D50D7">
        <w:t xml:space="preserve"> </w:t>
      </w:r>
      <w:r>
        <w:t>in</w:t>
      </w:r>
      <w:r w:rsidR="000D50D7" w:rsidRPr="000D50D7">
        <w:t xml:space="preserve"> </w:t>
      </w:r>
      <w:r>
        <w:t>the</w:t>
      </w:r>
      <w:r w:rsidR="000D50D7" w:rsidRPr="000D50D7">
        <w:t xml:space="preserve"> </w:t>
      </w:r>
      <w:r>
        <w:t>circumstances</w:t>
      </w:r>
      <w:r w:rsidR="000D50D7" w:rsidRPr="000D50D7">
        <w:t xml:space="preserve"> </w:t>
      </w:r>
      <w:r>
        <w:t>in</w:t>
      </w:r>
      <w:r w:rsidR="000D50D7" w:rsidRPr="000D50D7">
        <w:t xml:space="preserve"> </w:t>
      </w:r>
      <w:r>
        <w:t>an</w:t>
      </w:r>
      <w:r w:rsidR="000D50D7" w:rsidRPr="000D50D7">
        <w:t xml:space="preserve"> </w:t>
      </w:r>
      <w:r>
        <w:t>endeavour</w:t>
      </w:r>
      <w:r w:rsidR="000D50D7" w:rsidRPr="000D50D7">
        <w:t xml:space="preserve"> </w:t>
      </w:r>
      <w:r>
        <w:t>to</w:t>
      </w:r>
      <w:r w:rsidR="000D50D7" w:rsidRPr="000D50D7">
        <w:t xml:space="preserve"> </w:t>
      </w:r>
      <w:r>
        <w:t>obtain</w:t>
      </w:r>
      <w:r w:rsidR="000D50D7" w:rsidRPr="000D50D7">
        <w:t xml:space="preserve"> </w:t>
      </w:r>
      <w:r>
        <w:t>the</w:t>
      </w:r>
      <w:r w:rsidR="000D50D7" w:rsidRPr="000D50D7">
        <w:t xml:space="preserve"> </w:t>
      </w:r>
      <w:r>
        <w:t>necessary</w:t>
      </w:r>
      <w:r w:rsidR="000D50D7" w:rsidRPr="000D50D7">
        <w:t xml:space="preserve"> </w:t>
      </w:r>
      <w:r w:rsidR="008C2959">
        <w:t>consents,</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in</w:t>
      </w:r>
      <w:r w:rsidR="000D50D7" w:rsidRPr="000D50D7">
        <w:t xml:space="preserve"> </w:t>
      </w:r>
      <w:r>
        <w:t>the</w:t>
      </w:r>
      <w:r w:rsidR="000D50D7" w:rsidRPr="000D50D7">
        <w:t xml:space="preserve"> </w:t>
      </w:r>
      <w:r>
        <w:t>land</w:t>
      </w:r>
      <w:r w:rsidR="000D50D7" w:rsidRPr="000D50D7">
        <w:t xml:space="preserve"> </w:t>
      </w:r>
      <w:r>
        <w:t>in</w:t>
      </w:r>
      <w:r w:rsidR="000D50D7" w:rsidRPr="000D50D7">
        <w:t xml:space="preserve"> </w:t>
      </w:r>
      <w:r>
        <w:t>which</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constructed</w:t>
      </w:r>
      <w:r w:rsidR="000D50D7" w:rsidRPr="000D50D7">
        <w:t xml:space="preserve"> </w:t>
      </w:r>
      <w:r>
        <w:t>save</w:t>
      </w:r>
      <w:r w:rsidR="000D50D7" w:rsidRPr="000D50D7">
        <w:t xml:space="preserve"> </w:t>
      </w:r>
      <w:r>
        <w:t>that</w:t>
      </w:r>
      <w:r w:rsidR="000D50D7" w:rsidRPr="000D50D7">
        <w:t xml:space="preserve"> </w:t>
      </w:r>
      <w:r>
        <w:t>this</w:t>
      </w:r>
      <w:r w:rsidR="000D50D7" w:rsidRPr="000D50D7">
        <w:t xml:space="preserve"> </w:t>
      </w:r>
      <w:r>
        <w:t>obligation</w:t>
      </w:r>
      <w:r w:rsidR="000D50D7" w:rsidRPr="000D50D7">
        <w:t xml:space="preserve"> </w:t>
      </w:r>
      <w:r>
        <w:t>must</w:t>
      </w:r>
      <w:r w:rsidR="000D50D7" w:rsidRPr="000D50D7">
        <w:t xml:space="preserve"> </w:t>
      </w:r>
      <w:r>
        <w:t>not</w:t>
      </w:r>
      <w:r w:rsidR="000D50D7" w:rsidRPr="000D50D7">
        <w:t xml:space="preserve"> </w:t>
      </w:r>
      <w:r>
        <w:t>extend</w:t>
      </w:r>
      <w:r w:rsidR="000D50D7" w:rsidRPr="000D50D7">
        <w:t xml:space="preserve"> </w:t>
      </w:r>
      <w:r>
        <w:t>to</w:t>
      </w:r>
      <w:r w:rsidR="000D50D7" w:rsidRPr="000D50D7">
        <w:t xml:space="preserve"> </w:t>
      </w:r>
      <w:r>
        <w:t>the</w:t>
      </w:r>
      <w:r w:rsidR="000D50D7" w:rsidRPr="000D50D7">
        <w:t xml:space="preserve"> </w:t>
      </w:r>
      <w:r>
        <w:t>requirement</w:t>
      </w:r>
      <w:r w:rsidR="000D50D7" w:rsidRPr="000D50D7">
        <w:t xml:space="preserve"> </w:t>
      </w:r>
      <w:r>
        <w:t>for</w:t>
      </w:r>
      <w:r w:rsidR="000D50D7" w:rsidRPr="000D50D7">
        <w:t xml:space="preserve"> </w:t>
      </w:r>
      <w:r>
        <w:t>National</w:t>
      </w:r>
      <w:r w:rsidR="000D50D7" w:rsidRPr="000D50D7">
        <w:t xml:space="preserve"> </w:t>
      </w:r>
      <w:r>
        <w:t>Grid</w:t>
      </w:r>
      <w:r w:rsidR="000D50D7" w:rsidRPr="000D50D7">
        <w:t xml:space="preserve"> </w:t>
      </w:r>
      <w:r>
        <w:t>to</w:t>
      </w:r>
      <w:r w:rsidR="000D50D7" w:rsidRPr="000D50D7">
        <w:t xml:space="preserve"> </w:t>
      </w:r>
      <w:r>
        <w:t>use</w:t>
      </w:r>
      <w:r w:rsidR="000D50D7" w:rsidRPr="000D50D7">
        <w:t xml:space="preserve"> </w:t>
      </w:r>
      <w:r>
        <w:t>its</w:t>
      </w:r>
      <w:r w:rsidR="000D50D7" w:rsidRPr="000D50D7">
        <w:t xml:space="preserve"> </w:t>
      </w:r>
      <w:r>
        <w:t>compulsory</w:t>
      </w:r>
      <w:r w:rsidR="000D50D7" w:rsidRPr="000D50D7">
        <w:t xml:space="preserve"> </w:t>
      </w:r>
      <w:r>
        <w:t>purchase</w:t>
      </w:r>
      <w:r w:rsidR="000D50D7" w:rsidRPr="000D50D7">
        <w:t xml:space="preserve"> </w:t>
      </w:r>
      <w:r>
        <w:t>powers</w:t>
      </w:r>
      <w:r w:rsidR="000D50D7" w:rsidRPr="000D50D7">
        <w:t xml:space="preserve"> </w:t>
      </w:r>
      <w:r>
        <w:t>to</w:t>
      </w:r>
      <w:r w:rsidR="000D50D7" w:rsidRPr="000D50D7">
        <w:t xml:space="preserve"> </w:t>
      </w:r>
      <w:r>
        <w:t>this</w:t>
      </w:r>
      <w:r w:rsidR="000D50D7" w:rsidRPr="000D50D7">
        <w:t xml:space="preserve"> </w:t>
      </w:r>
      <w:r>
        <w:t>end</w:t>
      </w:r>
      <w:r w:rsidR="000D50D7" w:rsidRPr="000D50D7">
        <w:t xml:space="preserve"> </w:t>
      </w:r>
      <w:r>
        <w:t>unless</w:t>
      </w:r>
      <w:r w:rsidR="000D50D7" w:rsidRPr="000D50D7">
        <w:t xml:space="preserve"> </w:t>
      </w:r>
      <w:r>
        <w:t>it</w:t>
      </w:r>
      <w:r w:rsidR="000D50D7" w:rsidRPr="000D50D7">
        <w:t xml:space="preserve"> </w:t>
      </w:r>
      <w:r>
        <w:t>elects</w:t>
      </w:r>
      <w:r w:rsidR="000D50D7" w:rsidRPr="000D50D7">
        <w:t xml:space="preserve"> </w:t>
      </w:r>
      <w:r>
        <w:t>to</w:t>
      </w:r>
      <w:r w:rsidR="000D50D7" w:rsidRPr="000D50D7">
        <w:t xml:space="preserve"> </w:t>
      </w:r>
      <w:r>
        <w:t>so</w:t>
      </w:r>
      <w:r w:rsidR="000D50D7" w:rsidRPr="000D50D7">
        <w:t xml:space="preserve"> </w:t>
      </w:r>
      <w:r>
        <w:t>do.</w:t>
      </w:r>
      <w:bookmarkEnd w:id="1325"/>
    </w:p>
    <w:p w14:paraId="5C057E02" w14:textId="77777777" w:rsidR="00283174" w:rsidRDefault="00283174" w:rsidP="00283174">
      <w:pPr>
        <w:pStyle w:val="N2"/>
      </w:pPr>
      <w:bookmarkStart w:id="1326" w:name="_Ref95840917"/>
      <w:r>
        <w:t>Any</w:t>
      </w:r>
      <w:r w:rsidR="000D50D7" w:rsidRPr="000D50D7">
        <w:t xml:space="preserve"> </w:t>
      </w:r>
      <w:r>
        <w:t>alternative</w:t>
      </w:r>
      <w:r w:rsidR="000D50D7" w:rsidRPr="000D50D7">
        <w:t xml:space="preserve"> </w:t>
      </w:r>
      <w:r>
        <w:t>apparatus</w:t>
      </w:r>
      <w:r w:rsidR="000D50D7" w:rsidRPr="000D50D7">
        <w:t xml:space="preserve"> </w:t>
      </w:r>
      <w:r>
        <w:t>to</w:t>
      </w:r>
      <w:r w:rsidR="000D50D7" w:rsidRPr="000D50D7">
        <w:t xml:space="preserve"> </w:t>
      </w:r>
      <w:r>
        <w:t>be</w:t>
      </w:r>
      <w:r w:rsidR="000D50D7" w:rsidRPr="000D50D7">
        <w:t xml:space="preserve"> </w:t>
      </w:r>
      <w:r>
        <w:t>constructed</w:t>
      </w:r>
      <w:r w:rsidR="000D50D7" w:rsidRPr="000D50D7">
        <w:t xml:space="preserve"> </w:t>
      </w:r>
      <w:r>
        <w:t>in</w:t>
      </w:r>
      <w:r w:rsidR="000D50D7" w:rsidRPr="000D50D7">
        <w:t xml:space="preserve"> </w:t>
      </w:r>
      <w:r>
        <w:t>land</w:t>
      </w:r>
      <w:r w:rsidR="000D50D7" w:rsidRPr="000D50D7">
        <w:t xml:space="preserve"> </w:t>
      </w:r>
      <w:r>
        <w:t>of</w:t>
      </w:r>
      <w:r w:rsidR="000D50D7" w:rsidRPr="000D50D7">
        <w:t xml:space="preserve"> </w:t>
      </w:r>
      <w:r>
        <w:t>or</w:t>
      </w:r>
      <w:r w:rsidR="000D50D7" w:rsidRPr="000D50D7">
        <w:t xml:space="preserve"> </w:t>
      </w:r>
      <w:r>
        <w:t>land</w:t>
      </w:r>
      <w:r w:rsidR="000D50D7" w:rsidRPr="000D50D7">
        <w:t xml:space="preserve"> </w:t>
      </w:r>
      <w:r>
        <w:t>secured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must</w:t>
      </w:r>
      <w:r w:rsidR="000D50D7" w:rsidRPr="000D50D7">
        <w:t xml:space="preserve"> </w:t>
      </w:r>
      <w:r>
        <w:t>be</w:t>
      </w:r>
      <w:r w:rsidR="000D50D7" w:rsidRPr="000D50D7">
        <w:t xml:space="preserve"> </w:t>
      </w:r>
      <w:r>
        <w:t>constructed</w:t>
      </w:r>
      <w:r w:rsidR="000D50D7" w:rsidRPr="000D50D7">
        <w:t xml:space="preserve"> </w:t>
      </w:r>
      <w:r>
        <w:t>in</w:t>
      </w:r>
      <w:r w:rsidR="000D50D7" w:rsidRPr="000D50D7">
        <w:t xml:space="preserve"> </w:t>
      </w:r>
      <w:r>
        <w:t>such</w:t>
      </w:r>
      <w:r w:rsidR="000D50D7" w:rsidRPr="000D50D7">
        <w:t xml:space="preserve"> </w:t>
      </w:r>
      <w:r>
        <w:t>manner</w:t>
      </w:r>
      <w:r w:rsidR="000D50D7" w:rsidRPr="000D50D7">
        <w:t xml:space="preserve"> </w:t>
      </w:r>
      <w:r>
        <w:t>and</w:t>
      </w:r>
      <w:r w:rsidR="000D50D7" w:rsidRPr="000D50D7">
        <w:t xml:space="preserve"> </w:t>
      </w:r>
      <w:r>
        <w:t>in</w:t>
      </w:r>
      <w:r w:rsidR="000D50D7" w:rsidRPr="000D50D7">
        <w:t xml:space="preserve"> </w:t>
      </w:r>
      <w:r>
        <w:t>such</w:t>
      </w:r>
      <w:r w:rsidR="000D50D7" w:rsidRPr="000D50D7">
        <w:t xml:space="preserve"> </w:t>
      </w:r>
      <w:r>
        <w:t>line</w:t>
      </w:r>
      <w:r w:rsidR="000D50D7" w:rsidRPr="000D50D7">
        <w:t xml:space="preserve"> </w:t>
      </w:r>
      <w:r>
        <w:t>or</w:t>
      </w:r>
      <w:r w:rsidR="000D50D7" w:rsidRPr="000D50D7">
        <w:t xml:space="preserve"> </w:t>
      </w:r>
      <w:r>
        <w:t>situation</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agreed</w:t>
      </w:r>
      <w:r w:rsidR="000D50D7" w:rsidRPr="000D50D7">
        <w:t xml:space="preserve"> </w:t>
      </w:r>
      <w:r>
        <w:t>between</w:t>
      </w:r>
      <w:r w:rsidR="000D50D7" w:rsidRPr="000D50D7">
        <w:t xml:space="preserve"> </w:t>
      </w:r>
      <w:r>
        <w:t>National</w:t>
      </w:r>
      <w:r w:rsidR="000D50D7" w:rsidRPr="000D50D7">
        <w:t xml:space="preserve"> </w:t>
      </w:r>
      <w:r>
        <w:t>Grid</w:t>
      </w:r>
      <w:r w:rsidR="000D50D7" w:rsidRPr="000D50D7">
        <w:t xml:space="preserve"> </w:t>
      </w:r>
      <w:r>
        <w:t>and</w:t>
      </w:r>
      <w:r w:rsidR="000D50D7" w:rsidRPr="000D50D7">
        <w:t xml:space="preserve"> </w:t>
      </w:r>
      <w:r>
        <w:t>the</w:t>
      </w:r>
      <w:r w:rsidR="000D50D7" w:rsidRPr="000D50D7">
        <w:t xml:space="preserve"> </w:t>
      </w:r>
      <w:r>
        <w:t>undertaker.</w:t>
      </w:r>
      <w:bookmarkEnd w:id="1326"/>
    </w:p>
    <w:p w14:paraId="59BFEF43" w14:textId="77777777" w:rsidR="00283174" w:rsidRDefault="00283174" w:rsidP="00283174">
      <w:pPr>
        <w:pStyle w:val="N2"/>
      </w:pPr>
      <w:bookmarkStart w:id="1327" w:name="_Ref95839593"/>
      <w:r>
        <w:t>National</w:t>
      </w:r>
      <w:r w:rsidR="000D50D7" w:rsidRPr="000D50D7">
        <w:t xml:space="preserve"> </w:t>
      </w:r>
      <w:r>
        <w:t>Grid</w:t>
      </w:r>
      <w:r w:rsidR="000D50D7" w:rsidRPr="000D50D7">
        <w:t xml:space="preserve"> </w:t>
      </w:r>
      <w:r>
        <w:t>must,</w:t>
      </w:r>
      <w:r w:rsidR="000D50D7" w:rsidRPr="000D50D7">
        <w:t xml:space="preserve"> </w:t>
      </w:r>
      <w:r>
        <w:t>after</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to</w:t>
      </w:r>
      <w:r w:rsidR="000D50D7" w:rsidRPr="000D50D7">
        <w:t xml:space="preserve"> </w:t>
      </w:r>
      <w:r>
        <w:t>be</w:t>
      </w:r>
      <w:r w:rsidR="000D50D7" w:rsidRPr="000D50D7">
        <w:t xml:space="preserve"> </w:t>
      </w:r>
      <w:r>
        <w:t>provided</w:t>
      </w:r>
      <w:r w:rsidR="000D50D7" w:rsidRPr="000D50D7">
        <w:t xml:space="preserve"> </w:t>
      </w:r>
      <w:r>
        <w:t>or</w:t>
      </w:r>
      <w:r w:rsidR="000D50D7" w:rsidRPr="000D50D7">
        <w:t xml:space="preserve"> </w:t>
      </w:r>
      <w:r>
        <w:t>constructed</w:t>
      </w:r>
      <w:r w:rsidR="000D50D7" w:rsidRPr="000D50D7">
        <w:t xml:space="preserve"> </w:t>
      </w:r>
      <w:r>
        <w:t>has</w:t>
      </w:r>
      <w:r w:rsidR="000D50D7" w:rsidRPr="000D50D7">
        <w:t xml:space="preserve"> </w:t>
      </w:r>
      <w:r>
        <w:t>been</w:t>
      </w:r>
      <w:r w:rsidR="000D50D7" w:rsidRPr="000D50D7">
        <w:t xml:space="preserve"> </w:t>
      </w:r>
      <w:r>
        <w:t>agreed,</w:t>
      </w:r>
      <w:r w:rsidR="000D50D7" w:rsidRPr="000D50D7">
        <w:t xml:space="preserve"> </w:t>
      </w:r>
      <w:r>
        <w:t>and</w:t>
      </w:r>
      <w:r w:rsidR="000D50D7" w:rsidRPr="000D50D7">
        <w:t xml:space="preserve"> </w:t>
      </w:r>
      <w:r>
        <w:t>subject</w:t>
      </w:r>
      <w:r w:rsidR="000D50D7" w:rsidRPr="000D50D7">
        <w:t xml:space="preserve"> </w:t>
      </w:r>
      <w:r>
        <w:t>to</w:t>
      </w:r>
      <w:r w:rsidR="000D50D7" w:rsidRPr="000D50D7">
        <w:t xml:space="preserve"> </w:t>
      </w:r>
      <w:r w:rsidR="008C2959">
        <w:t>a</w:t>
      </w:r>
      <w:r w:rsidR="000D50D7" w:rsidRPr="000D50D7">
        <w:t xml:space="preserve"> </w:t>
      </w:r>
      <w:r w:rsidR="008C2959">
        <w:t>written</w:t>
      </w:r>
      <w:r w:rsidR="000D50D7" w:rsidRPr="000D50D7">
        <w:t xml:space="preserve"> </w:t>
      </w:r>
      <w:r w:rsidR="008C2959">
        <w:t>diversion</w:t>
      </w:r>
      <w:r w:rsidR="000D50D7" w:rsidRPr="000D50D7">
        <w:t xml:space="preserve"> </w:t>
      </w:r>
      <w:r w:rsidR="008C2959">
        <w:t>agreement</w:t>
      </w:r>
      <w:r w:rsidR="000D50D7" w:rsidRPr="000D50D7">
        <w:t xml:space="preserve"> </w:t>
      </w:r>
      <w:r w:rsidR="008C2959">
        <w:t>having</w:t>
      </w:r>
      <w:r w:rsidR="000D50D7" w:rsidRPr="000D50D7">
        <w:t xml:space="preserve"> </w:t>
      </w:r>
      <w:r w:rsidR="008C2959">
        <w:t>be</w:t>
      </w:r>
      <w:r w:rsidR="005F34B9">
        <w:t>en</w:t>
      </w:r>
      <w:r w:rsidR="000D50D7" w:rsidRPr="000D50D7">
        <w:t xml:space="preserve"> </w:t>
      </w:r>
      <w:r w:rsidR="008C2959">
        <w:t>entered</w:t>
      </w:r>
      <w:r w:rsidR="000D50D7" w:rsidRPr="000D50D7">
        <w:t xml:space="preserve"> </w:t>
      </w:r>
      <w:r w:rsidR="008C2959">
        <w:t>into</w:t>
      </w:r>
      <w:r w:rsidR="000D50D7" w:rsidRPr="000D50D7">
        <w:t xml:space="preserve"> </w:t>
      </w:r>
      <w:r w:rsidR="008C2959">
        <w:t>between</w:t>
      </w:r>
      <w:r w:rsidR="000D50D7" w:rsidRPr="000D50D7">
        <w:t xml:space="preserve"> </w:t>
      </w:r>
      <w:r w:rsidR="008C2959">
        <w:t>the</w:t>
      </w:r>
      <w:r w:rsidR="000D50D7" w:rsidRPr="000D50D7">
        <w:t xml:space="preserve"> </w:t>
      </w:r>
      <w:r w:rsidR="008C2959">
        <w:t>parties</w:t>
      </w:r>
      <w:r w:rsidR="000D50D7" w:rsidRPr="000D50D7">
        <w:t xml:space="preserve"> </w:t>
      </w:r>
      <w:r w:rsidR="008C2959">
        <w:t>and</w:t>
      </w:r>
      <w:r w:rsidR="000D50D7" w:rsidRPr="000D50D7">
        <w:t xml:space="preserve"> </w:t>
      </w:r>
      <w:r>
        <w:t>the</w:t>
      </w:r>
      <w:r w:rsidR="000D50D7" w:rsidRPr="000D50D7">
        <w:t xml:space="preserve"> </w:t>
      </w:r>
      <w:r>
        <w:t>prior</w:t>
      </w:r>
      <w:r w:rsidR="000D50D7" w:rsidRPr="000D50D7">
        <w:t xml:space="preserve"> </w:t>
      </w:r>
      <w:r>
        <w:t>grant</w:t>
      </w:r>
      <w:r w:rsidR="000D50D7" w:rsidRPr="000D50D7">
        <w:t xml:space="preserve"> </w:t>
      </w:r>
      <w:r>
        <w:t>to</w:t>
      </w:r>
      <w:r w:rsidR="000D50D7" w:rsidRPr="000D50D7">
        <w:t xml:space="preserve"> </w:t>
      </w:r>
      <w:r>
        <w:t>National</w:t>
      </w:r>
      <w:r w:rsidR="000D50D7" w:rsidRPr="000D50D7">
        <w:t xml:space="preserve"> </w:t>
      </w:r>
      <w:r>
        <w:t>Grid</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as</w:t>
      </w:r>
      <w:r w:rsidR="000D50D7" w:rsidRPr="000D50D7">
        <w:t xml:space="preserve"> </w:t>
      </w:r>
      <w:r>
        <w:t>are</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_Ref95839281 \r \h </w:instrText>
      </w:r>
      <w:r>
        <w:fldChar w:fldCharType="separate"/>
      </w:r>
      <w:r w:rsidR="000D50D7">
        <w:t>(2)</w:t>
      </w:r>
      <w:r>
        <w:fldChar w:fldCharType="end"/>
      </w:r>
      <w:r w:rsidR="000D50D7" w:rsidRPr="000D50D7">
        <w:t xml:space="preserve"> </w:t>
      </w:r>
      <w:r>
        <w:t>or</w:t>
      </w:r>
      <w:r w:rsidR="000D50D7" w:rsidRPr="000D50D7">
        <w:t xml:space="preserve"> </w:t>
      </w:r>
      <w:r>
        <w:fldChar w:fldCharType="begin"/>
      </w:r>
      <w:r>
        <w:instrText xml:space="preserve"> REF _Ref95839662 \r \h </w:instrText>
      </w:r>
      <w:r>
        <w:fldChar w:fldCharType="separate"/>
      </w:r>
      <w:r w:rsidR="000D50D7">
        <w:t>(3)</w:t>
      </w:r>
      <w:r>
        <w:fldChar w:fldCharType="end"/>
      </w:r>
      <w:r>
        <w:t>,</w:t>
      </w:r>
      <w:r w:rsidR="000D50D7" w:rsidRPr="000D50D7">
        <w:t xml:space="preserve"> </w:t>
      </w:r>
      <w:r>
        <w:t>proceed</w:t>
      </w:r>
      <w:r w:rsidR="000D50D7" w:rsidRPr="000D50D7">
        <w:t xml:space="preserve"> </w:t>
      </w:r>
      <w:r>
        <w:t>without</w:t>
      </w:r>
      <w:r w:rsidR="000D50D7" w:rsidRPr="000D50D7">
        <w:t xml:space="preserve"> </w:t>
      </w:r>
      <w:r>
        <w:t>unnecessary</w:t>
      </w:r>
      <w:r w:rsidR="000D50D7" w:rsidRPr="000D50D7">
        <w:t xml:space="preserve"> </w:t>
      </w:r>
      <w:r>
        <w:t>delay</w:t>
      </w:r>
      <w:r w:rsidR="000D50D7" w:rsidRPr="000D50D7">
        <w:t xml:space="preserve"> </w:t>
      </w:r>
      <w:r>
        <w:t>to</w:t>
      </w:r>
      <w:r w:rsidR="000D50D7" w:rsidRPr="000D50D7">
        <w:t xml:space="preserve"> </w:t>
      </w:r>
      <w:r>
        <w:t>construct</w:t>
      </w:r>
      <w:r w:rsidR="000D50D7" w:rsidRPr="000D50D7">
        <w:t xml:space="preserve"> </w:t>
      </w:r>
      <w:r>
        <w:t>and</w:t>
      </w:r>
      <w:r w:rsidR="000D50D7" w:rsidRPr="000D50D7">
        <w:t xml:space="preserve"> </w:t>
      </w:r>
      <w:r>
        <w:t>bring</w:t>
      </w:r>
      <w:r w:rsidR="000D50D7" w:rsidRPr="000D50D7">
        <w:t xml:space="preserve"> </w:t>
      </w:r>
      <w:r>
        <w:t>into</w:t>
      </w:r>
      <w:r w:rsidR="000D50D7" w:rsidRPr="000D50D7">
        <w:t xml:space="preserve"> </w:t>
      </w:r>
      <w:r>
        <w:t>operation</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and</w:t>
      </w:r>
      <w:r w:rsidR="000D50D7" w:rsidRPr="000D50D7">
        <w:t xml:space="preserve"> </w:t>
      </w:r>
      <w:r>
        <w:t>subsequently</w:t>
      </w:r>
      <w:r w:rsidR="000D50D7" w:rsidRPr="000D50D7">
        <w:t xml:space="preserve"> </w:t>
      </w:r>
      <w:r>
        <w:t>to</w:t>
      </w:r>
      <w:r w:rsidR="000D50D7" w:rsidRPr="000D50D7">
        <w:t xml:space="preserve"> </w:t>
      </w:r>
      <w:r>
        <w:t>remove</w:t>
      </w:r>
      <w:r w:rsidR="000D50D7" w:rsidRPr="000D50D7">
        <w:t xml:space="preserve"> </w:t>
      </w:r>
      <w:r>
        <w:t>any</w:t>
      </w:r>
      <w:r w:rsidR="000D50D7" w:rsidRPr="000D50D7">
        <w:t xml:space="preserve"> </w:t>
      </w:r>
      <w:r>
        <w:t>apparatus</w:t>
      </w:r>
      <w:r w:rsidR="000D50D7" w:rsidRPr="000D50D7">
        <w:t xml:space="preserve"> </w:t>
      </w:r>
      <w:r>
        <w:t>required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to</w:t>
      </w:r>
      <w:r w:rsidR="000D50D7" w:rsidRPr="000D50D7">
        <w:t xml:space="preserve"> </w:t>
      </w:r>
      <w:r>
        <w:t>be</w:t>
      </w:r>
      <w:r w:rsidR="000D50D7" w:rsidRPr="000D50D7">
        <w:t xml:space="preserve"> </w:t>
      </w:r>
      <w:r>
        <w:t>removed</w:t>
      </w:r>
      <w:r w:rsidR="000D50D7" w:rsidRPr="000D50D7">
        <w:t xml:space="preserve"> </w:t>
      </w:r>
      <w:r>
        <w:t>under</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bookmarkEnd w:id="1327"/>
    </w:p>
    <w:p w14:paraId="334AC3B1" w14:textId="77777777" w:rsidR="00283174" w:rsidRDefault="00283174" w:rsidP="00283174">
      <w:pPr>
        <w:pStyle w:val="H1"/>
      </w:pPr>
      <w:r>
        <w:t>Facilities</w:t>
      </w:r>
      <w:r w:rsidR="000D50D7" w:rsidRPr="000D50D7">
        <w:t xml:space="preserve"> </w:t>
      </w:r>
      <w:r>
        <w:t>and</w:t>
      </w:r>
      <w:r w:rsidR="000D50D7" w:rsidRPr="000D50D7">
        <w:t xml:space="preserve"> </w:t>
      </w:r>
      <w:r>
        <w:t>rights</w:t>
      </w:r>
      <w:r w:rsidR="000D50D7" w:rsidRPr="000D50D7">
        <w:t xml:space="preserve"> </w:t>
      </w:r>
      <w:r>
        <w:t>for</w:t>
      </w:r>
      <w:r w:rsidR="000D50D7" w:rsidRPr="000D50D7">
        <w:t xml:space="preserve"> </w:t>
      </w:r>
      <w:r>
        <w:t>alternative</w:t>
      </w:r>
      <w:r w:rsidR="000D50D7" w:rsidRPr="000D50D7">
        <w:t xml:space="preserve"> </w:t>
      </w:r>
      <w:r>
        <w:t>apparatus</w:t>
      </w:r>
    </w:p>
    <w:p w14:paraId="56423BC9" w14:textId="77777777" w:rsidR="00283174" w:rsidRDefault="00283174" w:rsidP="00283174">
      <w:pPr>
        <w:pStyle w:val="N1"/>
      </w:pPr>
      <w:bookmarkStart w:id="1328" w:name="_Ref95839319"/>
      <w:r>
        <w:t>—</w:t>
      </w:r>
      <w:r>
        <w:fldChar w:fldCharType="begin"/>
      </w:r>
      <w:bookmarkStart w:id="1329" w:name="_Ref95839620"/>
      <w:bookmarkEnd w:id="1329"/>
      <w:r>
        <w:instrText xml:space="preserve"> LISTNUM "SEQ1" \l 2 </w:instrText>
      </w:r>
      <w:r>
        <w:fldChar w:fldCharType="end"/>
      </w:r>
      <w:r w:rsidR="000D50D7" w:rsidRPr="000D50D7">
        <w:t> </w:t>
      </w:r>
      <w:r>
        <w:t>Where,</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the</w:t>
      </w:r>
      <w:r w:rsidR="000D50D7" w:rsidRPr="000D50D7">
        <w:t xml:space="preserve"> </w:t>
      </w:r>
      <w:r>
        <w:t>undertaker</w:t>
      </w:r>
      <w:r w:rsidR="000D50D7" w:rsidRPr="000D50D7">
        <w:t xml:space="preserve"> </w:t>
      </w:r>
      <w:r>
        <w:t>affords</w:t>
      </w:r>
      <w:r w:rsidR="000D50D7" w:rsidRPr="000D50D7">
        <w:t xml:space="preserve"> </w:t>
      </w:r>
      <w:r>
        <w:t>to</w:t>
      </w:r>
      <w:r w:rsidR="000D50D7" w:rsidRPr="000D50D7">
        <w:t xml:space="preserve"> </w:t>
      </w:r>
      <w:r>
        <w:t>or</w:t>
      </w:r>
      <w:r w:rsidR="000D50D7" w:rsidRPr="000D50D7">
        <w:t xml:space="preserve"> </w:t>
      </w:r>
      <w:r>
        <w:t>secures</w:t>
      </w:r>
      <w:r w:rsidR="000D50D7" w:rsidRPr="000D50D7">
        <w:t xml:space="preserve"> </w:t>
      </w:r>
      <w:r>
        <w:t>for</w:t>
      </w:r>
      <w:r w:rsidR="000D50D7" w:rsidRPr="000D50D7">
        <w:t xml:space="preserve"> </w:t>
      </w:r>
      <w:r>
        <w:t>National</w:t>
      </w:r>
      <w:r w:rsidR="000D50D7" w:rsidRPr="000D50D7">
        <w:t xml:space="preserve"> </w:t>
      </w:r>
      <w:r>
        <w:t>Grid</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in</w:t>
      </w:r>
      <w:r w:rsidR="000D50D7" w:rsidRPr="000D50D7">
        <w:t xml:space="preserve"> </w:t>
      </w:r>
      <w:r>
        <w:t>land</w:t>
      </w:r>
      <w:r w:rsidR="000D50D7" w:rsidRPr="000D50D7">
        <w:t xml:space="preserve"> </w:t>
      </w:r>
      <w:r>
        <w:t>for</w:t>
      </w:r>
      <w:r w:rsidR="000D50D7" w:rsidRPr="000D50D7">
        <w:t xml:space="preserve"> </w:t>
      </w:r>
      <w:r>
        <w:t>the</w:t>
      </w:r>
      <w:r w:rsidR="000D50D7" w:rsidRPr="000D50D7">
        <w:t xml:space="preserve"> </w:t>
      </w:r>
      <w:r>
        <w:t>construction,</w:t>
      </w:r>
      <w:r w:rsidR="000D50D7" w:rsidRPr="000D50D7">
        <w:t xml:space="preserve"> </w:t>
      </w:r>
      <w:r>
        <w:t>use,</w:t>
      </w:r>
      <w:r w:rsidR="000D50D7" w:rsidRPr="000D50D7">
        <w:t xml:space="preserve"> </w:t>
      </w:r>
      <w:r>
        <w:t>maintenance</w:t>
      </w:r>
      <w:r w:rsidR="000D50D7" w:rsidRPr="000D50D7">
        <w:t xml:space="preserve"> </w:t>
      </w:r>
      <w:r>
        <w:t>and</w:t>
      </w:r>
      <w:r w:rsidR="000D50D7" w:rsidRPr="000D50D7">
        <w:t xml:space="preserve"> </w:t>
      </w:r>
      <w:r>
        <w:t>protection</w:t>
      </w:r>
      <w:r w:rsidR="000D50D7" w:rsidRPr="000D50D7">
        <w:t xml:space="preserve"> </w:t>
      </w:r>
      <w:r>
        <w:t>of</w:t>
      </w:r>
      <w:r w:rsidR="000D50D7" w:rsidRPr="000D50D7">
        <w:t xml:space="preserve"> </w:t>
      </w:r>
      <w:r>
        <w:t>alternative</w:t>
      </w:r>
      <w:r w:rsidR="000D50D7" w:rsidRPr="000D50D7">
        <w:t xml:space="preserve"> </w:t>
      </w:r>
      <w:r>
        <w:t>apparatus</w:t>
      </w:r>
      <w:r w:rsidR="000D50D7" w:rsidRPr="000D50D7">
        <w:t xml:space="preserve"> </w:t>
      </w:r>
      <w:r>
        <w:t>in</w:t>
      </w:r>
      <w:r w:rsidR="000D50D7" w:rsidRPr="000D50D7">
        <w:t xml:space="preserve"> </w:t>
      </w:r>
      <w:r>
        <w:t>substitution</w:t>
      </w:r>
      <w:r w:rsidR="000D50D7" w:rsidRPr="000D50D7">
        <w:t xml:space="preserve"> </w:t>
      </w:r>
      <w:r>
        <w:t>for</w:t>
      </w:r>
      <w:r w:rsidR="000D50D7" w:rsidRPr="000D50D7">
        <w:t xml:space="preserve"> </w:t>
      </w:r>
      <w:r>
        <w:t>apparatus</w:t>
      </w:r>
      <w:r w:rsidR="000D50D7" w:rsidRPr="000D50D7">
        <w:t xml:space="preserve"> </w:t>
      </w:r>
      <w:r>
        <w:t>to</w:t>
      </w:r>
      <w:r w:rsidR="000D50D7" w:rsidRPr="000D50D7">
        <w:t xml:space="preserve"> </w:t>
      </w:r>
      <w:r>
        <w:t>be</w:t>
      </w:r>
      <w:r w:rsidR="000D50D7" w:rsidRPr="000D50D7">
        <w:t xml:space="preserve"> </w:t>
      </w:r>
      <w:r>
        <w:t>removed,</w:t>
      </w:r>
      <w:r w:rsidR="000D50D7" w:rsidRPr="000D50D7">
        <w:t xml:space="preserve"> </w:t>
      </w:r>
      <w:r>
        <w:t>those</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must</w:t>
      </w:r>
      <w:r w:rsidR="000D50D7" w:rsidRPr="000D50D7">
        <w:t xml:space="preserve"> </w:t>
      </w:r>
      <w:r>
        <w:t>be</w:t>
      </w:r>
      <w:r w:rsidR="000D50D7" w:rsidRPr="000D50D7">
        <w:t xml:space="preserve"> </w:t>
      </w:r>
      <w:r>
        <w:t>granted</w:t>
      </w:r>
      <w:r w:rsidR="000D50D7" w:rsidRPr="000D50D7">
        <w:t xml:space="preserve"> </w:t>
      </w:r>
      <w:r>
        <w:t>upon</w:t>
      </w:r>
      <w:r w:rsidR="000D50D7" w:rsidRPr="000D50D7">
        <w:t xml:space="preserve"> </w:t>
      </w:r>
      <w:r>
        <w:t>such</w:t>
      </w:r>
      <w:r w:rsidR="000D50D7" w:rsidRPr="000D50D7">
        <w:t xml:space="preserve"> </w:t>
      </w:r>
      <w:r>
        <w:t>terms</w:t>
      </w:r>
      <w:r w:rsidR="000D50D7" w:rsidRPr="000D50D7">
        <w:t xml:space="preserve"> </w:t>
      </w:r>
      <w:r>
        <w:t>and</w:t>
      </w:r>
      <w:r w:rsidR="000D50D7" w:rsidRPr="000D50D7">
        <w:t xml:space="preserve"> </w:t>
      </w:r>
      <w:r>
        <w:t>conditions</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agreed</w:t>
      </w:r>
      <w:r w:rsidR="000D50D7" w:rsidRPr="000D50D7">
        <w:t xml:space="preserve"> </w:t>
      </w:r>
      <w:r>
        <w:t>between</w:t>
      </w:r>
      <w:r w:rsidR="000D50D7" w:rsidRPr="000D50D7">
        <w:t xml:space="preserve"> </w:t>
      </w:r>
      <w:r>
        <w:t>the</w:t>
      </w:r>
      <w:r w:rsidR="000D50D7" w:rsidRPr="000D50D7">
        <w:t xml:space="preserve"> </w:t>
      </w:r>
      <w:r>
        <w:t>undertaker</w:t>
      </w:r>
      <w:r w:rsidR="000D50D7" w:rsidRPr="000D50D7">
        <w:t xml:space="preserve"> </w:t>
      </w:r>
      <w:r>
        <w:t>and</w:t>
      </w:r>
      <w:r w:rsidR="000D50D7" w:rsidRPr="000D50D7">
        <w:t xml:space="preserve"> </w:t>
      </w:r>
      <w:r>
        <w:t>National</w:t>
      </w:r>
      <w:r w:rsidR="000D50D7" w:rsidRPr="000D50D7">
        <w:t xml:space="preserve"> </w:t>
      </w:r>
      <w:r>
        <w:t>Grid</w:t>
      </w:r>
      <w:r w:rsidR="000D50D7" w:rsidRPr="000D50D7">
        <w:t xml:space="preserve"> </w:t>
      </w:r>
      <w:r>
        <w:t>and</w:t>
      </w:r>
      <w:r w:rsidR="000D50D7" w:rsidRPr="000D50D7">
        <w:t xml:space="preserve"> </w:t>
      </w:r>
      <w:r>
        <w:t>must</w:t>
      </w:r>
      <w:r w:rsidR="000D50D7" w:rsidRPr="000D50D7">
        <w:t xml:space="preserve"> </w:t>
      </w:r>
      <w:r>
        <w:t>be</w:t>
      </w:r>
      <w:r w:rsidR="000D50D7" w:rsidRPr="000D50D7">
        <w:t xml:space="preserve"> </w:t>
      </w:r>
      <w:r>
        <w:t>no</w:t>
      </w:r>
      <w:r w:rsidR="000D50D7" w:rsidRPr="000D50D7">
        <w:t xml:space="preserve"> </w:t>
      </w:r>
      <w:r>
        <w:t>less</w:t>
      </w:r>
      <w:r w:rsidR="000D50D7" w:rsidRPr="000D50D7">
        <w:t xml:space="preserve"> </w:t>
      </w:r>
      <w:r>
        <w:t>favourable</w:t>
      </w:r>
      <w:r w:rsidR="000D50D7" w:rsidRPr="000D50D7">
        <w:t xml:space="preserve"> </w:t>
      </w:r>
      <w:r>
        <w:t>on</w:t>
      </w:r>
      <w:r w:rsidR="000D50D7" w:rsidRPr="000D50D7">
        <w:t xml:space="preserve"> </w:t>
      </w:r>
      <w:r>
        <w:t>the</w:t>
      </w:r>
      <w:r w:rsidR="000D50D7" w:rsidRPr="000D50D7">
        <w:t xml:space="preserve"> </w:t>
      </w:r>
      <w:r>
        <w:t>whole</w:t>
      </w:r>
      <w:r w:rsidR="000D50D7" w:rsidRPr="000D50D7">
        <w:t xml:space="preserve"> </w:t>
      </w:r>
      <w:r>
        <w:t>to</w:t>
      </w:r>
      <w:r w:rsidR="000D50D7" w:rsidRPr="000D50D7">
        <w:t xml:space="preserve"> </w:t>
      </w:r>
      <w:r>
        <w:t>National</w:t>
      </w:r>
      <w:r w:rsidR="000D50D7" w:rsidRPr="000D50D7">
        <w:t xml:space="preserve"> </w:t>
      </w:r>
      <w:r>
        <w:t>Grid</w:t>
      </w:r>
      <w:r w:rsidR="000D50D7" w:rsidRPr="000D50D7">
        <w:t xml:space="preserve"> </w:t>
      </w:r>
      <w:r>
        <w:t>than</w:t>
      </w:r>
      <w:r w:rsidR="000D50D7" w:rsidRPr="000D50D7">
        <w:t xml:space="preserve"> </w:t>
      </w:r>
      <w:r>
        <w:t>the</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enjoyed</w:t>
      </w:r>
      <w:r w:rsidR="000D50D7" w:rsidRPr="000D50D7">
        <w:t xml:space="preserve"> </w:t>
      </w:r>
      <w:r>
        <w:t>by</w:t>
      </w:r>
      <w:r w:rsidR="000D50D7" w:rsidRPr="000D50D7">
        <w:t xml:space="preserve"> </w:t>
      </w:r>
      <w:r>
        <w:t>it</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the</w:t>
      </w:r>
      <w:r w:rsidR="000D50D7" w:rsidRPr="000D50D7">
        <w:t xml:space="preserve"> </w:t>
      </w:r>
      <w:r>
        <w:t>apparatus</w:t>
      </w:r>
      <w:r w:rsidR="000D50D7" w:rsidRPr="000D50D7">
        <w:t xml:space="preserve"> </w:t>
      </w:r>
      <w:r>
        <w:t>to</w:t>
      </w:r>
      <w:r w:rsidR="000D50D7" w:rsidRPr="000D50D7">
        <w:t xml:space="preserve"> </w:t>
      </w:r>
      <w:r>
        <w:t>be</w:t>
      </w:r>
      <w:r w:rsidR="000D50D7" w:rsidRPr="000D50D7">
        <w:t xml:space="preserve"> </w:t>
      </w:r>
      <w:r>
        <w:t>removed</w:t>
      </w:r>
      <w:r w:rsidR="000D50D7" w:rsidRPr="000D50D7">
        <w:t xml:space="preserve"> </w:t>
      </w:r>
      <w:r>
        <w:t>unless</w:t>
      </w:r>
      <w:r w:rsidR="000D50D7" w:rsidRPr="000D50D7">
        <w:t xml:space="preserve"> </w:t>
      </w:r>
      <w:r>
        <w:t>otherwise</w:t>
      </w:r>
      <w:r w:rsidR="000D50D7" w:rsidRPr="000D50D7">
        <w:t xml:space="preserve"> </w:t>
      </w:r>
      <w:r>
        <w:t>agreed</w:t>
      </w:r>
      <w:r w:rsidR="000D50D7" w:rsidRPr="000D50D7">
        <w:t xml:space="preserve"> </w:t>
      </w:r>
      <w:r>
        <w:t>by</w:t>
      </w:r>
      <w:r w:rsidR="000D50D7" w:rsidRPr="000D50D7">
        <w:t xml:space="preserve"> </w:t>
      </w:r>
      <w:r>
        <w:t>National</w:t>
      </w:r>
      <w:r w:rsidR="000D50D7" w:rsidRPr="000D50D7">
        <w:t xml:space="preserve"> </w:t>
      </w:r>
      <w:r>
        <w:t>Grid.</w:t>
      </w:r>
      <w:bookmarkEnd w:id="1328"/>
    </w:p>
    <w:p w14:paraId="45FC69BB" w14:textId="77777777" w:rsidR="00283174" w:rsidRDefault="00283174" w:rsidP="00283174">
      <w:pPr>
        <w:pStyle w:val="N2"/>
      </w:pPr>
      <w:r>
        <w:t>If</w:t>
      </w:r>
      <w:r w:rsidR="000D50D7" w:rsidRPr="000D50D7">
        <w:t xml:space="preserve"> </w:t>
      </w:r>
      <w:r>
        <w:t>the</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to</w:t>
      </w:r>
      <w:r w:rsidR="000D50D7" w:rsidRPr="000D50D7">
        <w:t xml:space="preserve"> </w:t>
      </w:r>
      <w:r>
        <w:t>be</w:t>
      </w:r>
      <w:r w:rsidR="000D50D7" w:rsidRPr="000D50D7">
        <w:t xml:space="preserve"> </w:t>
      </w:r>
      <w:r>
        <w:t>afforded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and</w:t>
      </w:r>
      <w:r w:rsidR="000D50D7" w:rsidRPr="000D50D7">
        <w:t xml:space="preserve"> </w:t>
      </w:r>
      <w:r>
        <w:t>agreed</w:t>
      </w:r>
      <w:r w:rsidR="000D50D7" w:rsidRPr="000D50D7">
        <w:t xml:space="preserve"> </w:t>
      </w:r>
      <w:r>
        <w:t>with</w:t>
      </w:r>
      <w:r w:rsidR="000D50D7" w:rsidRPr="000D50D7">
        <w:t xml:space="preserve"> </w:t>
      </w:r>
      <w:r>
        <w:t>National</w:t>
      </w:r>
      <w:r w:rsidR="000D50D7" w:rsidRPr="000D50D7">
        <w:t xml:space="preserve"> </w:t>
      </w:r>
      <w:r>
        <w:t>Grid</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_Ref95839620 \r \h </w:instrText>
      </w:r>
      <w:r>
        <w:fldChar w:fldCharType="separate"/>
      </w:r>
      <w:r w:rsidR="000D50D7">
        <w:t>(1)</w:t>
      </w:r>
      <w:r>
        <w:fldChar w:fldCharType="end"/>
      </w:r>
      <w:r w:rsidR="000D50D7" w:rsidRPr="000D50D7">
        <w:t xml:space="preserve"> </w:t>
      </w:r>
      <w:r>
        <w:t>above</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any</w:t>
      </w:r>
      <w:r w:rsidR="000D50D7" w:rsidRPr="000D50D7">
        <w:t xml:space="preserve"> </w:t>
      </w:r>
      <w:r>
        <w:t>alternative</w:t>
      </w:r>
      <w:r w:rsidR="000D50D7" w:rsidRPr="000D50D7">
        <w:t xml:space="preserve"> </w:t>
      </w:r>
      <w:r>
        <w:t>apparatus,</w:t>
      </w:r>
      <w:r w:rsidR="000D50D7" w:rsidRPr="000D50D7">
        <w:t xml:space="preserve"> </w:t>
      </w:r>
      <w:r>
        <w:t>and</w:t>
      </w:r>
      <w:r w:rsidR="000D50D7" w:rsidRPr="000D50D7">
        <w:t xml:space="preserve"> </w:t>
      </w:r>
      <w:r>
        <w:t>the</w:t>
      </w:r>
      <w:r w:rsidR="000D50D7" w:rsidRPr="000D50D7">
        <w:t xml:space="preserve"> </w:t>
      </w:r>
      <w:r>
        <w:t>terms</w:t>
      </w:r>
      <w:r w:rsidR="000D50D7" w:rsidRPr="000D50D7">
        <w:t xml:space="preserve"> </w:t>
      </w:r>
      <w:r>
        <w:t>and</w:t>
      </w:r>
      <w:r w:rsidR="000D50D7" w:rsidRPr="000D50D7">
        <w:t xml:space="preserve"> </w:t>
      </w:r>
      <w:r>
        <w:t>conditions</w:t>
      </w:r>
      <w:r w:rsidR="000D50D7" w:rsidRPr="000D50D7">
        <w:t xml:space="preserve"> </w:t>
      </w:r>
      <w:r>
        <w:t>subject</w:t>
      </w:r>
      <w:r w:rsidR="000D50D7" w:rsidRPr="000D50D7">
        <w:t xml:space="preserve"> </w:t>
      </w:r>
      <w:r>
        <w:t>to</w:t>
      </w:r>
      <w:r w:rsidR="000D50D7" w:rsidRPr="000D50D7">
        <w:t xml:space="preserve"> </w:t>
      </w:r>
      <w:r>
        <w:t>which</w:t>
      </w:r>
      <w:r w:rsidR="000D50D7" w:rsidRPr="000D50D7">
        <w:t xml:space="preserve"> </w:t>
      </w:r>
      <w:r>
        <w:t>those</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are</w:t>
      </w:r>
      <w:r w:rsidR="000D50D7" w:rsidRPr="000D50D7">
        <w:t xml:space="preserve"> </w:t>
      </w:r>
      <w:r>
        <w:t>to</w:t>
      </w:r>
      <w:r w:rsidR="000D50D7" w:rsidRPr="000D50D7">
        <w:t xml:space="preserve"> </w:t>
      </w:r>
      <w:r>
        <w:t>be</w:t>
      </w:r>
      <w:r w:rsidR="000D50D7" w:rsidRPr="000D50D7">
        <w:t xml:space="preserve"> </w:t>
      </w:r>
      <w:r>
        <w:t>granted,</w:t>
      </w:r>
      <w:r w:rsidR="000D50D7" w:rsidRPr="000D50D7">
        <w:t xml:space="preserve"> </w:t>
      </w:r>
      <w:r>
        <w:t>are</w:t>
      </w:r>
      <w:r w:rsidR="000D50D7" w:rsidRPr="000D50D7">
        <w:t xml:space="preserve"> </w:t>
      </w:r>
      <w:r>
        <w:t>less</w:t>
      </w:r>
      <w:r w:rsidR="000D50D7" w:rsidRPr="000D50D7">
        <w:t xml:space="preserve"> </w:t>
      </w:r>
      <w:r>
        <w:t>favourable</w:t>
      </w:r>
      <w:r w:rsidR="000D50D7" w:rsidRPr="000D50D7">
        <w:t xml:space="preserve"> </w:t>
      </w:r>
      <w:r>
        <w:t>on</w:t>
      </w:r>
      <w:r w:rsidR="000D50D7" w:rsidRPr="000D50D7">
        <w:t xml:space="preserve"> </w:t>
      </w:r>
      <w:r>
        <w:t>the</w:t>
      </w:r>
      <w:r w:rsidR="000D50D7" w:rsidRPr="000D50D7">
        <w:t xml:space="preserve"> </w:t>
      </w:r>
      <w:r>
        <w:t>whole</w:t>
      </w:r>
      <w:r w:rsidR="000D50D7" w:rsidRPr="000D50D7">
        <w:t xml:space="preserve"> </w:t>
      </w:r>
      <w:r>
        <w:t>to</w:t>
      </w:r>
      <w:r w:rsidR="000D50D7" w:rsidRPr="000D50D7">
        <w:t xml:space="preserve"> </w:t>
      </w:r>
      <w:r>
        <w:t>National</w:t>
      </w:r>
      <w:r w:rsidR="000D50D7" w:rsidRPr="000D50D7">
        <w:t xml:space="preserve"> </w:t>
      </w:r>
      <w:r>
        <w:t>Grid</w:t>
      </w:r>
      <w:r w:rsidR="000D50D7" w:rsidRPr="000D50D7">
        <w:t xml:space="preserve"> </w:t>
      </w:r>
      <w:r>
        <w:t>than</w:t>
      </w:r>
      <w:r w:rsidR="000D50D7" w:rsidRPr="000D50D7">
        <w:t xml:space="preserve"> </w:t>
      </w:r>
      <w:r>
        <w:t>the</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enjoyed</w:t>
      </w:r>
      <w:r w:rsidR="000D50D7" w:rsidRPr="000D50D7">
        <w:t xml:space="preserve"> </w:t>
      </w:r>
      <w:r>
        <w:t>by</w:t>
      </w:r>
      <w:r w:rsidR="000D50D7" w:rsidRPr="000D50D7">
        <w:t xml:space="preserve"> </w:t>
      </w:r>
      <w:r>
        <w:t>it</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the</w:t>
      </w:r>
      <w:r w:rsidR="000D50D7" w:rsidRPr="000D50D7">
        <w:t xml:space="preserve"> </w:t>
      </w:r>
      <w:r>
        <w:t>apparatus</w:t>
      </w:r>
      <w:r w:rsidR="000D50D7" w:rsidRPr="000D50D7">
        <w:t xml:space="preserve"> </w:t>
      </w:r>
      <w:r>
        <w:t>to</w:t>
      </w:r>
      <w:r w:rsidR="000D50D7" w:rsidRPr="000D50D7">
        <w:t xml:space="preserve"> </w:t>
      </w:r>
      <w:r>
        <w:t>be</w:t>
      </w:r>
      <w:r w:rsidR="000D50D7" w:rsidRPr="000D50D7">
        <w:t xml:space="preserve"> </w:t>
      </w:r>
      <w:r>
        <w:t>removed</w:t>
      </w:r>
      <w:r w:rsidR="000D50D7" w:rsidRPr="000D50D7">
        <w:t xml:space="preserve"> </w:t>
      </w:r>
      <w:r>
        <w:t>and</w:t>
      </w:r>
      <w:r w:rsidR="000D50D7" w:rsidRPr="000D50D7">
        <w:t xml:space="preserve"> </w:t>
      </w:r>
      <w:r>
        <w:t>the</w:t>
      </w:r>
      <w:r w:rsidR="000D50D7" w:rsidRPr="000D50D7">
        <w:t xml:space="preserve"> </w:t>
      </w:r>
      <w:r>
        <w:t>terms</w:t>
      </w:r>
      <w:r w:rsidR="000D50D7" w:rsidRPr="000D50D7">
        <w:t xml:space="preserve"> </w:t>
      </w:r>
      <w:r>
        <w:t>and</w:t>
      </w:r>
      <w:r w:rsidR="000D50D7" w:rsidRPr="000D50D7">
        <w:t xml:space="preserve"> </w:t>
      </w:r>
      <w:r>
        <w:t>conditions</w:t>
      </w:r>
      <w:r w:rsidR="000D50D7" w:rsidRPr="000D50D7">
        <w:t xml:space="preserve"> </w:t>
      </w:r>
      <w:r>
        <w:t>to</w:t>
      </w:r>
      <w:r w:rsidR="000D50D7" w:rsidRPr="000D50D7">
        <w:t xml:space="preserve"> </w:t>
      </w:r>
      <w:r>
        <w:t>which</w:t>
      </w:r>
      <w:r w:rsidR="000D50D7" w:rsidRPr="000D50D7">
        <w:t xml:space="preserve"> </w:t>
      </w:r>
      <w:r>
        <w:t>those</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are</w:t>
      </w:r>
      <w:r w:rsidR="000D50D7" w:rsidRPr="000D50D7">
        <w:t xml:space="preserve"> </w:t>
      </w:r>
      <w:r>
        <w:t>subject</w:t>
      </w:r>
      <w:r w:rsidR="000D50D7" w:rsidRPr="000D50D7">
        <w:t xml:space="preserve"> </w:t>
      </w:r>
      <w:r>
        <w:t>the</w:t>
      </w:r>
      <w:r w:rsidR="000D50D7" w:rsidRPr="000D50D7">
        <w:t xml:space="preserve"> </w:t>
      </w:r>
      <w:r>
        <w:t>matter</w:t>
      </w:r>
      <w:r w:rsidR="000D50D7" w:rsidRPr="000D50D7">
        <w:t xml:space="preserve"> </w:t>
      </w:r>
      <w:r>
        <w:t>will</w:t>
      </w:r>
      <w:r w:rsidR="000D50D7" w:rsidRPr="000D50D7">
        <w:t xml:space="preserve"> </w:t>
      </w:r>
      <w:r>
        <w:t>be</w:t>
      </w:r>
      <w:r w:rsidR="000D50D7" w:rsidRPr="000D50D7">
        <w:t xml:space="preserve"> </w:t>
      </w:r>
      <w:r>
        <w:t>referred</w:t>
      </w:r>
      <w:r w:rsidR="000D50D7" w:rsidRPr="000D50D7">
        <w:t xml:space="preserve"> </w:t>
      </w:r>
      <w:r>
        <w:t>to</w:t>
      </w:r>
      <w:r w:rsidR="000D50D7" w:rsidRPr="000D50D7">
        <w:t xml:space="preserve"> </w:t>
      </w:r>
      <w:r>
        <w:t>arbitration</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paragraph</w:t>
      </w:r>
      <w:r w:rsidR="000D50D7" w:rsidRPr="000D50D7">
        <w:t xml:space="preserve"> </w:t>
      </w:r>
      <w:r>
        <w:fldChar w:fldCharType="begin"/>
      </w:r>
      <w:r>
        <w:instrText xml:space="preserve"> REF _Ref95840545 \w \h </w:instrText>
      </w:r>
      <w:r>
        <w:fldChar w:fldCharType="separate"/>
      </w:r>
      <w:r w:rsidR="000D50D7">
        <w:t>44</w:t>
      </w:r>
      <w:r>
        <w:fldChar w:fldCharType="end"/>
      </w:r>
      <w:r w:rsidR="000D50D7" w:rsidRPr="000D50D7">
        <w:t xml:space="preserve"> </w:t>
      </w:r>
      <w:r>
        <w:t>(arbitration)</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and</w:t>
      </w:r>
      <w:r w:rsidR="000D50D7" w:rsidRPr="000D50D7">
        <w:t xml:space="preserve"> </w:t>
      </w:r>
      <w:r>
        <w:t>the</w:t>
      </w:r>
      <w:r w:rsidR="000D50D7" w:rsidRPr="000D50D7">
        <w:t xml:space="preserve"> </w:t>
      </w:r>
      <w:r>
        <w:t>arbitrator</w:t>
      </w:r>
      <w:r w:rsidR="000D50D7" w:rsidRPr="000D50D7">
        <w:t xml:space="preserve"> </w:t>
      </w:r>
      <w:r>
        <w:t>may</w:t>
      </w:r>
      <w:r w:rsidR="000D50D7" w:rsidRPr="000D50D7">
        <w:t xml:space="preserve"> </w:t>
      </w:r>
      <w:r>
        <w:t>make</w:t>
      </w:r>
      <w:r w:rsidR="000D50D7" w:rsidRPr="000D50D7">
        <w:t xml:space="preserve"> </w:t>
      </w:r>
      <w:r>
        <w:t>such</w:t>
      </w:r>
      <w:r w:rsidR="000D50D7" w:rsidRPr="000D50D7">
        <w:t xml:space="preserve"> </w:t>
      </w:r>
      <w:r>
        <w:t>provision</w:t>
      </w:r>
      <w:r w:rsidR="000D50D7" w:rsidRPr="000D50D7">
        <w:t xml:space="preserve"> </w:t>
      </w:r>
      <w:r>
        <w:t>for</w:t>
      </w:r>
      <w:r w:rsidR="000D50D7" w:rsidRPr="000D50D7">
        <w:t xml:space="preserve"> </w:t>
      </w:r>
      <w:r>
        <w:t>the</w:t>
      </w:r>
      <w:r w:rsidR="000D50D7" w:rsidRPr="000D50D7">
        <w:t xml:space="preserve"> </w:t>
      </w:r>
      <w:r>
        <w:t>payment</w:t>
      </w:r>
      <w:r w:rsidR="000D50D7" w:rsidRPr="000D50D7">
        <w:t xml:space="preserve"> </w:t>
      </w:r>
      <w:r>
        <w:t>of</w:t>
      </w:r>
      <w:r w:rsidR="000D50D7" w:rsidRPr="000D50D7">
        <w:t xml:space="preserve"> </w:t>
      </w:r>
      <w:r>
        <w:t>compensation</w:t>
      </w:r>
      <w:r w:rsidR="000D50D7" w:rsidRPr="000D50D7">
        <w:t xml:space="preserve"> </w:t>
      </w:r>
      <w:r>
        <w:t>by</w:t>
      </w:r>
      <w:r w:rsidR="000D50D7" w:rsidRPr="000D50D7">
        <w:t xml:space="preserve"> </w:t>
      </w:r>
      <w:r>
        <w:t>the</w:t>
      </w:r>
      <w:r w:rsidR="000D50D7" w:rsidRPr="000D50D7">
        <w:t xml:space="preserve"> </w:t>
      </w:r>
      <w:r>
        <w:lastRenderedPageBreak/>
        <w:t>undertaker</w:t>
      </w:r>
      <w:r w:rsidR="000D50D7" w:rsidRPr="000D50D7">
        <w:t xml:space="preserve"> </w:t>
      </w:r>
      <w:r>
        <w:t>to</w:t>
      </w:r>
      <w:r w:rsidR="000D50D7" w:rsidRPr="000D50D7">
        <w:t xml:space="preserve"> </w:t>
      </w:r>
      <w:r>
        <w:t>National</w:t>
      </w:r>
      <w:r w:rsidR="000D50D7" w:rsidRPr="000D50D7">
        <w:t xml:space="preserve"> </w:t>
      </w:r>
      <w:r>
        <w:t>Grid</w:t>
      </w:r>
      <w:r w:rsidR="000D50D7" w:rsidRPr="000D50D7">
        <w:t xml:space="preserve"> </w:t>
      </w:r>
      <w:r>
        <w:t>as</w:t>
      </w:r>
      <w:r w:rsidR="000D50D7" w:rsidRPr="000D50D7">
        <w:t xml:space="preserve"> </w:t>
      </w:r>
      <w:r>
        <w:t>appears</w:t>
      </w:r>
      <w:r w:rsidR="000D50D7" w:rsidRPr="000D50D7">
        <w:t xml:space="preserve"> </w:t>
      </w:r>
      <w:r>
        <w:t>to</w:t>
      </w:r>
      <w:r w:rsidR="000D50D7" w:rsidRPr="000D50D7">
        <w:t xml:space="preserve"> </w:t>
      </w:r>
      <w:r>
        <w:t>the</w:t>
      </w:r>
      <w:r w:rsidR="000D50D7" w:rsidRPr="000D50D7">
        <w:t xml:space="preserve"> </w:t>
      </w:r>
      <w:r>
        <w:t>arbitrator</w:t>
      </w:r>
      <w:r w:rsidR="000D50D7" w:rsidRPr="000D50D7">
        <w:t xml:space="preserve"> </w:t>
      </w:r>
      <w:r>
        <w:t>to</w:t>
      </w:r>
      <w:r w:rsidR="000D50D7" w:rsidRPr="000D50D7">
        <w:t xml:space="preserve"> </w:t>
      </w:r>
      <w:r>
        <w:t>be</w:t>
      </w:r>
      <w:r w:rsidR="000D50D7" w:rsidRPr="000D50D7">
        <w:t xml:space="preserve"> </w:t>
      </w:r>
      <w:r>
        <w:t>reasonable</w:t>
      </w:r>
      <w:r w:rsidR="000D50D7" w:rsidRPr="000D50D7">
        <w:t xml:space="preserve"> </w:t>
      </w:r>
      <w:r>
        <w:t>having</w:t>
      </w:r>
      <w:r w:rsidR="000D50D7" w:rsidRPr="000D50D7">
        <w:t xml:space="preserve"> </w:t>
      </w:r>
      <w:r>
        <w:t>regard</w:t>
      </w:r>
      <w:r w:rsidR="000D50D7" w:rsidRPr="000D50D7">
        <w:t xml:space="preserve"> </w:t>
      </w:r>
      <w:r>
        <w:t>to</w:t>
      </w:r>
      <w:r w:rsidR="000D50D7" w:rsidRPr="000D50D7">
        <w:t xml:space="preserve"> </w:t>
      </w:r>
      <w:r>
        <w:t>all</w:t>
      </w:r>
      <w:r w:rsidR="000D50D7" w:rsidRPr="000D50D7">
        <w:t xml:space="preserve"> </w:t>
      </w:r>
      <w:r>
        <w:t>the</w:t>
      </w:r>
      <w:r w:rsidR="000D50D7" w:rsidRPr="000D50D7">
        <w:t xml:space="preserve"> </w:t>
      </w:r>
      <w:r>
        <w:t>circumstances</w:t>
      </w:r>
      <w:r w:rsidR="000D50D7" w:rsidRPr="000D50D7">
        <w:t xml:space="preserve"> </w:t>
      </w:r>
      <w:r>
        <w:t>of</w:t>
      </w:r>
      <w:r w:rsidR="000D50D7" w:rsidRPr="000D50D7">
        <w:t xml:space="preserve"> </w:t>
      </w:r>
      <w:r>
        <w:t>the</w:t>
      </w:r>
      <w:r w:rsidR="000D50D7" w:rsidRPr="000D50D7">
        <w:t xml:space="preserve"> </w:t>
      </w:r>
      <w:r>
        <w:t>particular</w:t>
      </w:r>
      <w:r w:rsidR="000D50D7" w:rsidRPr="000D50D7">
        <w:t xml:space="preserve"> </w:t>
      </w:r>
      <w:r>
        <w:t>case.</w:t>
      </w:r>
    </w:p>
    <w:p w14:paraId="7F71115B" w14:textId="77777777" w:rsidR="00283174" w:rsidRDefault="00283174" w:rsidP="00283174">
      <w:pPr>
        <w:pStyle w:val="H1"/>
      </w:pPr>
      <w:r>
        <w:t>Retained</w:t>
      </w:r>
      <w:r w:rsidR="000D50D7" w:rsidRPr="000D50D7">
        <w:t xml:space="preserve"> </w:t>
      </w:r>
      <w:r>
        <w:t>apparatus:</w:t>
      </w:r>
      <w:r w:rsidR="000D50D7" w:rsidRPr="000D50D7">
        <w:t xml:space="preserve"> </w:t>
      </w:r>
      <w:r>
        <w:t>protection</w:t>
      </w:r>
      <w:r w:rsidR="000D50D7" w:rsidRPr="000D50D7">
        <w:t xml:space="preserve"> </w:t>
      </w:r>
      <w:r>
        <w:t>of</w:t>
      </w:r>
      <w:r w:rsidR="000D50D7" w:rsidRPr="000D50D7">
        <w:t xml:space="preserve"> </w:t>
      </w:r>
      <w:r>
        <w:t>electricity</w:t>
      </w:r>
      <w:r w:rsidR="000D50D7" w:rsidRPr="000D50D7">
        <w:t xml:space="preserve"> </w:t>
      </w:r>
      <w:r>
        <w:t>undertaker</w:t>
      </w:r>
    </w:p>
    <w:p w14:paraId="2FB3DBE0" w14:textId="77777777" w:rsidR="00283174" w:rsidRDefault="00283174" w:rsidP="00283174">
      <w:pPr>
        <w:pStyle w:val="N1"/>
      </w:pPr>
      <w:bookmarkStart w:id="1330" w:name="_Ref95839373"/>
      <w:r>
        <w:t>—</w:t>
      </w:r>
      <w:r>
        <w:fldChar w:fldCharType="begin"/>
      </w:r>
      <w:bookmarkStart w:id="1331" w:name="_Ref95839703"/>
      <w:bookmarkEnd w:id="1331"/>
      <w:r>
        <w:instrText xml:space="preserve"> LISTNUM "SEQ1" \l 2 </w:instrText>
      </w:r>
      <w:r>
        <w:fldChar w:fldCharType="end"/>
      </w:r>
      <w:r w:rsidR="000D50D7" w:rsidRPr="000D50D7">
        <w:t> </w:t>
      </w:r>
      <w:r>
        <w:t>Not</w:t>
      </w:r>
      <w:r w:rsidR="000D50D7" w:rsidRPr="000D50D7">
        <w:t xml:space="preserve"> </w:t>
      </w:r>
      <w:r>
        <w:t>less</w:t>
      </w:r>
      <w:r w:rsidR="000D50D7" w:rsidRPr="000D50D7">
        <w:t xml:space="preserve"> </w:t>
      </w:r>
      <w:r>
        <w:t>than</w:t>
      </w:r>
      <w:r w:rsidR="000D50D7" w:rsidRPr="000D50D7">
        <w:t xml:space="preserve"> </w:t>
      </w:r>
      <w:r>
        <w:t>56</w:t>
      </w:r>
      <w:r w:rsidR="000D50D7" w:rsidRPr="000D50D7">
        <w:t xml:space="preserve"> </w:t>
      </w:r>
      <w:r>
        <w:t>days</w:t>
      </w:r>
      <w:r w:rsidR="000D50D7" w:rsidRPr="000D50D7">
        <w:t xml:space="preserve"> </w:t>
      </w:r>
      <w:r>
        <w:t>before</w:t>
      </w:r>
      <w:r w:rsidR="000D50D7" w:rsidRPr="000D50D7">
        <w:t xml:space="preserve"> </w:t>
      </w:r>
      <w:r>
        <w:t>the</w:t>
      </w:r>
      <w:r w:rsidR="000D50D7" w:rsidRPr="000D50D7">
        <w:t xml:space="preserve"> </w:t>
      </w:r>
      <w:r>
        <w:t>commencement</w:t>
      </w:r>
      <w:r w:rsidR="000D50D7" w:rsidRPr="000D50D7">
        <w:t xml:space="preserve"> </w:t>
      </w:r>
      <w:r>
        <w:t>of</w:t>
      </w:r>
      <w:r w:rsidR="000D50D7" w:rsidRPr="000D50D7">
        <w:t xml:space="preserve"> </w:t>
      </w:r>
      <w:r>
        <w:t>any</w:t>
      </w:r>
      <w:r w:rsidR="000D50D7" w:rsidRPr="000D50D7">
        <w:t xml:space="preserve"> </w:t>
      </w:r>
      <w:r>
        <w:t>specified</w:t>
      </w:r>
      <w:r w:rsidR="000D50D7" w:rsidRPr="000D50D7">
        <w:t xml:space="preserve"> </w:t>
      </w:r>
      <w:r>
        <w:t>works</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submit</w:t>
      </w:r>
      <w:r w:rsidR="000D50D7" w:rsidRPr="000D50D7">
        <w:t xml:space="preserve"> </w:t>
      </w:r>
      <w:r>
        <w:t>to</w:t>
      </w:r>
      <w:r w:rsidR="000D50D7" w:rsidRPr="000D50D7">
        <w:t xml:space="preserve"> </w:t>
      </w:r>
      <w:r>
        <w:t>National</w:t>
      </w:r>
      <w:r w:rsidR="000D50D7" w:rsidRPr="000D50D7">
        <w:t xml:space="preserve"> </w:t>
      </w:r>
      <w:r>
        <w:t>Grid</w:t>
      </w:r>
      <w:r w:rsidR="000D50D7" w:rsidRPr="000D50D7">
        <w:t xml:space="preserve"> </w:t>
      </w:r>
      <w:r>
        <w:t>a</w:t>
      </w:r>
      <w:r w:rsidR="000D50D7" w:rsidRPr="000D50D7">
        <w:t xml:space="preserve"> </w:t>
      </w:r>
      <w:r>
        <w:t>plan</w:t>
      </w:r>
      <w:r w:rsidR="000D50D7" w:rsidRPr="000D50D7">
        <w:t xml:space="preserve"> </w:t>
      </w:r>
      <w:r>
        <w:t>of</w:t>
      </w:r>
      <w:r w:rsidR="000D50D7" w:rsidRPr="000D50D7">
        <w:t xml:space="preserve"> </w:t>
      </w:r>
      <w:r>
        <w:t>the</w:t>
      </w:r>
      <w:r w:rsidR="000D50D7" w:rsidRPr="000D50D7">
        <w:t xml:space="preserve"> </w:t>
      </w:r>
      <w:r>
        <w:t>works</w:t>
      </w:r>
      <w:r w:rsidR="000D50D7" w:rsidRPr="000D50D7">
        <w:t xml:space="preserve"> </w:t>
      </w:r>
      <w:r>
        <w:t>to</w:t>
      </w:r>
      <w:r w:rsidR="000D50D7" w:rsidRPr="000D50D7">
        <w:t xml:space="preserve"> </w:t>
      </w:r>
      <w:r>
        <w:t>be</w:t>
      </w:r>
      <w:r w:rsidR="000D50D7" w:rsidRPr="000D50D7">
        <w:t xml:space="preserve"> </w:t>
      </w:r>
      <w:r>
        <w:t>executed</w:t>
      </w:r>
      <w:r w:rsidR="000D50D7" w:rsidRPr="000D50D7">
        <w:t xml:space="preserve"> </w:t>
      </w:r>
      <w:r>
        <w:t>and</w:t>
      </w:r>
      <w:r w:rsidR="000D50D7" w:rsidRPr="000D50D7">
        <w:t xml:space="preserve"> </w:t>
      </w:r>
      <w:r>
        <w:t>seek</w:t>
      </w:r>
      <w:r w:rsidR="000D50D7" w:rsidRPr="000D50D7">
        <w:t xml:space="preserve"> </w:t>
      </w:r>
      <w:r>
        <w:t>from</w:t>
      </w:r>
      <w:r w:rsidR="000D50D7" w:rsidRPr="000D50D7">
        <w:t xml:space="preserve"> </w:t>
      </w:r>
      <w:r>
        <w:t>National</w:t>
      </w:r>
      <w:r w:rsidR="000D50D7" w:rsidRPr="000D50D7">
        <w:t xml:space="preserve"> </w:t>
      </w:r>
      <w:r>
        <w:t>Grid</w:t>
      </w:r>
      <w:r w:rsidR="000D50D7" w:rsidRPr="000D50D7">
        <w:t xml:space="preserve"> </w:t>
      </w:r>
      <w:r>
        <w:t>details</w:t>
      </w:r>
      <w:r w:rsidR="000D50D7" w:rsidRPr="000D50D7">
        <w:t xml:space="preserve"> </w:t>
      </w:r>
      <w:r>
        <w:t>of</w:t>
      </w:r>
      <w:r w:rsidR="000D50D7" w:rsidRPr="000D50D7">
        <w:t xml:space="preserve"> </w:t>
      </w:r>
      <w:r>
        <w:t>the</w:t>
      </w:r>
      <w:r w:rsidR="000D50D7" w:rsidRPr="000D50D7">
        <w:t xml:space="preserve"> </w:t>
      </w:r>
      <w:r>
        <w:t>underground</w:t>
      </w:r>
      <w:r w:rsidR="000D50D7" w:rsidRPr="000D50D7">
        <w:t xml:space="preserve"> </w:t>
      </w:r>
      <w:r>
        <w:t>extent</w:t>
      </w:r>
      <w:r w:rsidR="000D50D7" w:rsidRPr="000D50D7">
        <w:t xml:space="preserve"> </w:t>
      </w:r>
      <w:r>
        <w:t>of</w:t>
      </w:r>
      <w:r w:rsidR="000D50D7" w:rsidRPr="000D50D7">
        <w:t xml:space="preserve"> </w:t>
      </w:r>
      <w:r>
        <w:t>their</w:t>
      </w:r>
      <w:r w:rsidR="000D50D7" w:rsidRPr="000D50D7">
        <w:t xml:space="preserve"> </w:t>
      </w:r>
      <w:r>
        <w:t>electricity</w:t>
      </w:r>
      <w:r w:rsidR="000D50D7" w:rsidRPr="000D50D7">
        <w:t xml:space="preserve"> </w:t>
      </w:r>
      <w:r>
        <w:t>tower</w:t>
      </w:r>
      <w:r w:rsidR="000D50D7" w:rsidRPr="000D50D7">
        <w:t xml:space="preserve"> </w:t>
      </w:r>
      <w:r>
        <w:t>foundations.</w:t>
      </w:r>
      <w:bookmarkEnd w:id="1330"/>
    </w:p>
    <w:p w14:paraId="2206F81E" w14:textId="77777777" w:rsidR="00283174" w:rsidRDefault="00283174" w:rsidP="00283174">
      <w:pPr>
        <w:pStyle w:val="N2"/>
      </w:pPr>
      <w:bookmarkStart w:id="1332" w:name="_Ref95839739"/>
      <w:r>
        <w:t>In</w:t>
      </w:r>
      <w:r w:rsidR="000D50D7" w:rsidRPr="000D50D7">
        <w:t xml:space="preserve"> </w:t>
      </w:r>
      <w:r>
        <w:t>relation</w:t>
      </w:r>
      <w:r w:rsidR="000D50D7" w:rsidRPr="000D50D7">
        <w:t xml:space="preserve"> </w:t>
      </w:r>
      <w:r>
        <w:t>to</w:t>
      </w:r>
      <w:r w:rsidR="000D50D7" w:rsidRPr="000D50D7">
        <w:t xml:space="preserve"> </w:t>
      </w:r>
      <w:r>
        <w:t>works</w:t>
      </w:r>
      <w:r w:rsidR="000D50D7" w:rsidRPr="000D50D7">
        <w:t xml:space="preserve"> </w:t>
      </w:r>
      <w:r>
        <w:t>which</w:t>
      </w:r>
      <w:r w:rsidR="000D50D7" w:rsidRPr="000D50D7">
        <w:t xml:space="preserve"> </w:t>
      </w:r>
      <w:r>
        <w:t>will</w:t>
      </w:r>
      <w:r w:rsidR="000D50D7" w:rsidRPr="000D50D7">
        <w:t xml:space="preserve"> </w:t>
      </w:r>
      <w:r>
        <w:t>or</w:t>
      </w:r>
      <w:r w:rsidR="000D50D7" w:rsidRPr="000D50D7">
        <w:t xml:space="preserve"> </w:t>
      </w:r>
      <w:r>
        <w:t>may</w:t>
      </w:r>
      <w:r w:rsidR="000D50D7" w:rsidRPr="000D50D7">
        <w:t xml:space="preserve"> </w:t>
      </w:r>
      <w:r>
        <w:t>be</w:t>
      </w:r>
      <w:r w:rsidR="000D50D7" w:rsidRPr="000D50D7">
        <w:t xml:space="preserve"> </w:t>
      </w:r>
      <w:r>
        <w:t>situated</w:t>
      </w:r>
      <w:r w:rsidR="000D50D7" w:rsidRPr="000D50D7">
        <w:t xml:space="preserve"> </w:t>
      </w:r>
      <w:r>
        <w:t>on,</w:t>
      </w:r>
      <w:r w:rsidR="000D50D7" w:rsidRPr="000D50D7">
        <w:t xml:space="preserve"> </w:t>
      </w:r>
      <w:r>
        <w:t>over,</w:t>
      </w:r>
      <w:r w:rsidR="000D50D7" w:rsidRPr="000D50D7">
        <w:t xml:space="preserve"> </w:t>
      </w:r>
      <w:r>
        <w:t>under</w:t>
      </w:r>
      <w:r w:rsidR="000D50D7" w:rsidRPr="000D50D7">
        <w:t xml:space="preserve"> </w:t>
      </w:r>
      <w:r>
        <w:t>or</w:t>
      </w:r>
      <w:r w:rsidR="000D50D7" w:rsidRPr="000D50D7">
        <w:t xml:space="preserve"> </w:t>
      </w:r>
      <w:r>
        <w:t>within</w:t>
      </w:r>
      <w:r w:rsidR="000D50D7" w:rsidRPr="000D50D7">
        <w:t xml:space="preserve"> </w:t>
      </w:r>
      <w:r>
        <w:t>(i)</w:t>
      </w:r>
      <w:r w:rsidR="000D50D7" w:rsidRPr="000D50D7">
        <w:t xml:space="preserve"> </w:t>
      </w:r>
      <w:r>
        <w:t>15</w:t>
      </w:r>
      <w:r w:rsidR="000D50D7" w:rsidRPr="000D50D7">
        <w:t xml:space="preserve"> </w:t>
      </w:r>
      <w:r>
        <w:t>metres</w:t>
      </w:r>
      <w:r w:rsidR="000D50D7" w:rsidRPr="000D50D7">
        <w:t xml:space="preserve"> </w:t>
      </w:r>
      <w:r>
        <w:t>measured</w:t>
      </w:r>
      <w:r w:rsidR="000D50D7" w:rsidRPr="000D50D7">
        <w:t xml:space="preserve"> </w:t>
      </w:r>
      <w:r>
        <w:t>in</w:t>
      </w:r>
      <w:r w:rsidR="000D50D7" w:rsidRPr="000D50D7">
        <w:t xml:space="preserve"> </w:t>
      </w:r>
      <w:r>
        <w:t>any</w:t>
      </w:r>
      <w:r w:rsidR="000D50D7" w:rsidRPr="000D50D7">
        <w:t xml:space="preserve"> </w:t>
      </w:r>
      <w:r>
        <w:t>direction</w:t>
      </w:r>
      <w:r w:rsidR="000D50D7" w:rsidRPr="000D50D7">
        <w:t xml:space="preserve"> </w:t>
      </w:r>
      <w:r>
        <w:t>of</w:t>
      </w:r>
      <w:r w:rsidR="000D50D7" w:rsidRPr="000D50D7">
        <w:t xml:space="preserve"> </w:t>
      </w:r>
      <w:r>
        <w:t>any</w:t>
      </w:r>
      <w:r w:rsidR="000D50D7" w:rsidRPr="000D50D7">
        <w:t xml:space="preserve"> </w:t>
      </w:r>
      <w:r>
        <w:t>apparatus,</w:t>
      </w:r>
      <w:r w:rsidR="000D50D7" w:rsidRPr="000D50D7">
        <w:t xml:space="preserve"> </w:t>
      </w:r>
      <w:r>
        <w:t>or</w:t>
      </w:r>
      <w:r w:rsidR="000D50D7" w:rsidRPr="000D50D7">
        <w:t xml:space="preserve"> </w:t>
      </w:r>
      <w:r>
        <w:t>(ii)</w:t>
      </w:r>
      <w:r w:rsidR="000D50D7" w:rsidRPr="000D50D7">
        <w:t xml:space="preserve"> </w:t>
      </w:r>
      <w:r>
        <w:t>involve</w:t>
      </w:r>
      <w:r w:rsidR="000D50D7" w:rsidRPr="000D50D7">
        <w:t xml:space="preserve"> </w:t>
      </w:r>
      <w:r>
        <w:t>embankment</w:t>
      </w:r>
      <w:r w:rsidR="000D50D7" w:rsidRPr="000D50D7">
        <w:t xml:space="preserve"> </w:t>
      </w:r>
      <w:r>
        <w:t>works</w:t>
      </w:r>
      <w:r w:rsidR="000D50D7" w:rsidRPr="000D50D7">
        <w:t xml:space="preserve"> </w:t>
      </w:r>
      <w:r>
        <w:t>within</w:t>
      </w:r>
      <w:r w:rsidR="000D50D7" w:rsidRPr="000D50D7">
        <w:t xml:space="preserve"> </w:t>
      </w:r>
      <w:r>
        <w:t>15</w:t>
      </w:r>
      <w:r w:rsidR="000D50D7" w:rsidRPr="000D50D7">
        <w:t xml:space="preserve"> </w:t>
      </w:r>
      <w:r>
        <w:t>metres</w:t>
      </w:r>
      <w:r w:rsidR="000D50D7" w:rsidRPr="000D50D7">
        <w:t xml:space="preserve"> </w:t>
      </w:r>
      <w:r>
        <w:t>of</w:t>
      </w:r>
      <w:r w:rsidR="000D50D7" w:rsidRPr="000D50D7">
        <w:t xml:space="preserve"> </w:t>
      </w:r>
      <w:r>
        <w:t>any</w:t>
      </w:r>
      <w:r w:rsidR="000D50D7" w:rsidRPr="000D50D7">
        <w:t xml:space="preserve"> </w:t>
      </w:r>
      <w:r>
        <w:t>apparatus,</w:t>
      </w:r>
      <w:r w:rsidR="000D50D7" w:rsidRPr="000D50D7">
        <w:t xml:space="preserve"> </w:t>
      </w:r>
      <w:r>
        <w:t>the</w:t>
      </w:r>
      <w:r w:rsidR="000D50D7" w:rsidRPr="000D50D7">
        <w:t xml:space="preserve"> </w:t>
      </w:r>
      <w:r>
        <w:t>plan</w:t>
      </w:r>
      <w:r w:rsidR="000D50D7" w:rsidRPr="000D50D7">
        <w:t xml:space="preserve"> </w:t>
      </w:r>
      <w:r>
        <w:t>to</w:t>
      </w:r>
      <w:r w:rsidR="000D50D7" w:rsidRPr="000D50D7">
        <w:t xml:space="preserve"> </w:t>
      </w:r>
      <w:r>
        <w:t>be</w:t>
      </w:r>
      <w:r w:rsidR="000D50D7" w:rsidRPr="000D50D7">
        <w:t xml:space="preserve"> </w:t>
      </w:r>
      <w:r>
        <w:t>submitted</w:t>
      </w:r>
      <w:r w:rsidR="000D50D7" w:rsidRPr="000D50D7">
        <w:t xml:space="preserve"> </w:t>
      </w:r>
      <w:r>
        <w:t>to</w:t>
      </w:r>
      <w:r w:rsidR="000D50D7" w:rsidRPr="000D50D7">
        <w:t xml:space="preserve"> </w:t>
      </w:r>
      <w:r>
        <w:t>National</w:t>
      </w:r>
      <w:r w:rsidR="000D50D7" w:rsidRPr="000D50D7">
        <w:t xml:space="preserve"> </w:t>
      </w:r>
      <w:r>
        <w:t>Grid</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_Ref95839703 \r \h </w:instrText>
      </w:r>
      <w:r>
        <w:fldChar w:fldCharType="separate"/>
      </w:r>
      <w:r w:rsidR="000D50D7">
        <w:t>(1)</w:t>
      </w:r>
      <w:r>
        <w:fldChar w:fldCharType="end"/>
      </w:r>
      <w:r w:rsidR="000D50D7" w:rsidRPr="000D50D7">
        <w:t xml:space="preserve"> </w:t>
      </w:r>
      <w:r>
        <w:t>must</w:t>
      </w:r>
      <w:r w:rsidR="000D50D7" w:rsidRPr="000D50D7">
        <w:t xml:space="preserve"> </w:t>
      </w:r>
      <w:r>
        <w:t>include</w:t>
      </w:r>
      <w:r w:rsidR="000D50D7" w:rsidRPr="000D50D7">
        <w:t xml:space="preserve"> </w:t>
      </w:r>
      <w:r>
        <w:t>a</w:t>
      </w:r>
      <w:r w:rsidR="000D50D7" w:rsidRPr="000D50D7">
        <w:t xml:space="preserve"> </w:t>
      </w:r>
      <w:r>
        <w:t>method</w:t>
      </w:r>
      <w:r w:rsidR="000D50D7" w:rsidRPr="000D50D7">
        <w:t xml:space="preserve"> </w:t>
      </w:r>
      <w:r>
        <w:t>statement</w:t>
      </w:r>
      <w:r w:rsidR="000D50D7" w:rsidRPr="000D50D7">
        <w:t xml:space="preserve"> </w:t>
      </w:r>
      <w:r>
        <w:t>and</w:t>
      </w:r>
      <w:r w:rsidR="000D50D7" w:rsidRPr="000D50D7">
        <w:t xml:space="preserve"> </w:t>
      </w:r>
      <w:r>
        <w:t>describe—</w:t>
      </w:r>
      <w:bookmarkEnd w:id="1332"/>
    </w:p>
    <w:p w14:paraId="00696547" w14:textId="77777777" w:rsidR="00283174" w:rsidRDefault="00283174" w:rsidP="00283174">
      <w:pPr>
        <w:pStyle w:val="N3"/>
      </w:pPr>
      <w:r>
        <w:t>the</w:t>
      </w:r>
      <w:r w:rsidR="000D50D7" w:rsidRPr="000D50D7">
        <w:t xml:space="preserve"> </w:t>
      </w:r>
      <w:r>
        <w:t>exact</w:t>
      </w:r>
      <w:r w:rsidR="000D50D7" w:rsidRPr="000D50D7">
        <w:t xml:space="preserve"> </w:t>
      </w:r>
      <w:r>
        <w:t>position</w:t>
      </w:r>
      <w:r w:rsidR="000D50D7" w:rsidRPr="000D50D7">
        <w:t xml:space="preserve"> </w:t>
      </w:r>
      <w:r>
        <w:t>of</w:t>
      </w:r>
      <w:r w:rsidR="000D50D7" w:rsidRPr="000D50D7">
        <w:t xml:space="preserve"> </w:t>
      </w:r>
      <w:r>
        <w:t>the</w:t>
      </w:r>
      <w:r w:rsidR="000D50D7" w:rsidRPr="000D50D7">
        <w:t xml:space="preserve"> </w:t>
      </w:r>
      <w:r>
        <w:t>works;</w:t>
      </w:r>
    </w:p>
    <w:p w14:paraId="665F081E" w14:textId="77777777" w:rsidR="00283174" w:rsidRDefault="00283174" w:rsidP="00283174">
      <w:pPr>
        <w:pStyle w:val="N3"/>
      </w:pPr>
      <w:r>
        <w:t>the</w:t>
      </w:r>
      <w:r w:rsidR="000D50D7" w:rsidRPr="000D50D7">
        <w:t xml:space="preserve"> </w:t>
      </w:r>
      <w:r>
        <w:t>level</w:t>
      </w:r>
      <w:r w:rsidR="000D50D7" w:rsidRPr="000D50D7">
        <w:t xml:space="preserve"> </w:t>
      </w:r>
      <w:r>
        <w:t>at</w:t>
      </w:r>
      <w:r w:rsidR="000D50D7" w:rsidRPr="000D50D7">
        <w:t xml:space="preserve"> </w:t>
      </w:r>
      <w:r>
        <w:t>which</w:t>
      </w:r>
      <w:r w:rsidR="000D50D7" w:rsidRPr="000D50D7">
        <w:t xml:space="preserve"> </w:t>
      </w:r>
      <w:r>
        <w:t>these</w:t>
      </w:r>
      <w:r w:rsidR="000D50D7" w:rsidRPr="000D50D7">
        <w:t xml:space="preserve"> </w:t>
      </w:r>
      <w:r>
        <w:t>are</w:t>
      </w:r>
      <w:r w:rsidR="000D50D7" w:rsidRPr="000D50D7">
        <w:t xml:space="preserve"> </w:t>
      </w:r>
      <w:r>
        <w:t>proposed</w:t>
      </w:r>
      <w:r w:rsidR="000D50D7" w:rsidRPr="000D50D7">
        <w:t xml:space="preserve"> </w:t>
      </w:r>
      <w:r>
        <w:t>to</w:t>
      </w:r>
      <w:r w:rsidR="000D50D7" w:rsidRPr="000D50D7">
        <w:t xml:space="preserve"> </w:t>
      </w:r>
      <w:r>
        <w:t>be</w:t>
      </w:r>
      <w:r w:rsidR="000D50D7" w:rsidRPr="000D50D7">
        <w:t xml:space="preserve"> </w:t>
      </w:r>
      <w:r>
        <w:t>constructed</w:t>
      </w:r>
      <w:r w:rsidR="000D50D7" w:rsidRPr="000D50D7">
        <w:t xml:space="preserve"> </w:t>
      </w:r>
      <w:r>
        <w:t>or</w:t>
      </w:r>
      <w:r w:rsidR="000D50D7" w:rsidRPr="000D50D7">
        <w:t xml:space="preserve"> </w:t>
      </w:r>
      <w:r>
        <w:t>renewed;</w:t>
      </w:r>
    </w:p>
    <w:p w14:paraId="66C750FF" w14:textId="77777777" w:rsidR="00283174" w:rsidRDefault="00283174" w:rsidP="00283174">
      <w:pPr>
        <w:pStyle w:val="N3"/>
      </w:pPr>
      <w:r>
        <w:t>the</w:t>
      </w:r>
      <w:r w:rsidR="000D50D7" w:rsidRPr="000D50D7">
        <w:t xml:space="preserve"> </w:t>
      </w:r>
      <w:r>
        <w:t>manner</w:t>
      </w:r>
      <w:r w:rsidR="000D50D7" w:rsidRPr="000D50D7">
        <w:t xml:space="preserve"> </w:t>
      </w:r>
      <w:r>
        <w:t>of</w:t>
      </w:r>
      <w:r w:rsidR="000D50D7" w:rsidRPr="000D50D7">
        <w:t xml:space="preserve"> </w:t>
      </w:r>
      <w:r>
        <w:t>their</w:t>
      </w:r>
      <w:r w:rsidR="000D50D7" w:rsidRPr="000D50D7">
        <w:t xml:space="preserve"> </w:t>
      </w:r>
      <w:r>
        <w:t>construction</w:t>
      </w:r>
      <w:r w:rsidR="000D50D7" w:rsidRPr="000D50D7">
        <w:t xml:space="preserve"> </w:t>
      </w:r>
      <w:r>
        <w:t>or</w:t>
      </w:r>
      <w:r w:rsidR="000D50D7" w:rsidRPr="000D50D7">
        <w:t xml:space="preserve"> </w:t>
      </w:r>
      <w:r>
        <w:t>renewal</w:t>
      </w:r>
      <w:r w:rsidR="000D50D7" w:rsidRPr="000D50D7">
        <w:t xml:space="preserve"> </w:t>
      </w:r>
      <w:r>
        <w:t>including</w:t>
      </w:r>
      <w:r w:rsidR="000D50D7" w:rsidRPr="000D50D7">
        <w:t xml:space="preserve"> </w:t>
      </w:r>
      <w:r>
        <w:t>details</w:t>
      </w:r>
      <w:r w:rsidR="000D50D7" w:rsidRPr="000D50D7">
        <w:t xml:space="preserve"> </w:t>
      </w:r>
      <w:r>
        <w:t>of</w:t>
      </w:r>
      <w:r w:rsidR="000D50D7" w:rsidRPr="000D50D7">
        <w:t xml:space="preserve"> </w:t>
      </w:r>
      <w:r>
        <w:t>excavation,</w:t>
      </w:r>
      <w:r w:rsidR="000D50D7" w:rsidRPr="000D50D7">
        <w:t xml:space="preserve"> </w:t>
      </w:r>
      <w:r>
        <w:t>positioning</w:t>
      </w:r>
      <w:r w:rsidR="000D50D7" w:rsidRPr="000D50D7">
        <w:t xml:space="preserve"> </w:t>
      </w:r>
      <w:r>
        <w:t>of</w:t>
      </w:r>
      <w:r w:rsidR="000D50D7" w:rsidRPr="000D50D7">
        <w:t xml:space="preserve"> </w:t>
      </w:r>
      <w:r>
        <w:t>plant;</w:t>
      </w:r>
    </w:p>
    <w:p w14:paraId="077B36A9" w14:textId="77777777" w:rsidR="00283174" w:rsidRDefault="00283174" w:rsidP="00283174">
      <w:pPr>
        <w:pStyle w:val="N3"/>
      </w:pPr>
      <w:r>
        <w:t>the</w:t>
      </w:r>
      <w:r w:rsidR="000D50D7" w:rsidRPr="000D50D7">
        <w:t xml:space="preserve"> </w:t>
      </w:r>
      <w:r>
        <w:t>position</w:t>
      </w:r>
      <w:r w:rsidR="000D50D7" w:rsidRPr="000D50D7">
        <w:t xml:space="preserve"> </w:t>
      </w:r>
      <w:r>
        <w:t>of</w:t>
      </w:r>
      <w:r w:rsidR="000D50D7" w:rsidRPr="000D50D7">
        <w:t xml:space="preserve"> </w:t>
      </w:r>
      <w:r>
        <w:t>all</w:t>
      </w:r>
      <w:r w:rsidR="000D50D7" w:rsidRPr="000D50D7">
        <w:t xml:space="preserve"> </w:t>
      </w:r>
      <w:r>
        <w:t>apparatus;</w:t>
      </w:r>
    </w:p>
    <w:p w14:paraId="1CEC93B7" w14:textId="77777777" w:rsidR="00283174" w:rsidRDefault="00283174" w:rsidP="00283174">
      <w:pPr>
        <w:pStyle w:val="N3"/>
      </w:pPr>
      <w:r>
        <w:t>by</w:t>
      </w:r>
      <w:r w:rsidR="000D50D7" w:rsidRPr="000D50D7">
        <w:t xml:space="preserve"> </w:t>
      </w:r>
      <w:r>
        <w:t>way</w:t>
      </w:r>
      <w:r w:rsidR="000D50D7" w:rsidRPr="000D50D7">
        <w:t xml:space="preserve"> </w:t>
      </w:r>
      <w:r>
        <w:t>of</w:t>
      </w:r>
      <w:r w:rsidR="000D50D7" w:rsidRPr="000D50D7">
        <w:t xml:space="preserve"> </w:t>
      </w:r>
      <w:r>
        <w:t>detailed</w:t>
      </w:r>
      <w:r w:rsidR="000D50D7" w:rsidRPr="000D50D7">
        <w:t xml:space="preserve"> </w:t>
      </w:r>
      <w:r>
        <w:t>drawings,</w:t>
      </w:r>
      <w:r w:rsidR="000D50D7" w:rsidRPr="000D50D7">
        <w:t xml:space="preserve"> </w:t>
      </w:r>
      <w:r>
        <w:t>every</w:t>
      </w:r>
      <w:r w:rsidR="000D50D7" w:rsidRPr="000D50D7">
        <w:t xml:space="preserve"> </w:t>
      </w:r>
      <w:r>
        <w:t>alteration</w:t>
      </w:r>
      <w:r w:rsidR="000D50D7" w:rsidRPr="000D50D7">
        <w:t xml:space="preserve"> </w:t>
      </w:r>
      <w:r>
        <w:t>proposed</w:t>
      </w:r>
      <w:r w:rsidR="000D50D7" w:rsidRPr="000D50D7">
        <w:t xml:space="preserve"> </w:t>
      </w:r>
      <w:r>
        <w:t>to</w:t>
      </w:r>
      <w:r w:rsidR="000D50D7" w:rsidRPr="000D50D7">
        <w:t xml:space="preserve"> </w:t>
      </w:r>
      <w:r>
        <w:t>be</w:t>
      </w:r>
      <w:r w:rsidR="000D50D7" w:rsidRPr="000D50D7">
        <w:t xml:space="preserve"> </w:t>
      </w:r>
      <w:r>
        <w:t>made</w:t>
      </w:r>
      <w:r w:rsidR="000D50D7" w:rsidRPr="000D50D7">
        <w:t xml:space="preserve"> </w:t>
      </w:r>
      <w:r>
        <w:t>to</w:t>
      </w:r>
      <w:r w:rsidR="000D50D7" w:rsidRPr="000D50D7">
        <w:t xml:space="preserve"> </w:t>
      </w:r>
      <w:r>
        <w:t>or</w:t>
      </w:r>
      <w:r w:rsidR="000D50D7" w:rsidRPr="000D50D7">
        <w:t xml:space="preserve"> </w:t>
      </w:r>
      <w:r>
        <w:t>close</w:t>
      </w:r>
      <w:r w:rsidR="000D50D7" w:rsidRPr="000D50D7">
        <w:t xml:space="preserve"> </w:t>
      </w:r>
      <w:r>
        <w:t>to</w:t>
      </w:r>
      <w:r w:rsidR="000D50D7" w:rsidRPr="000D50D7">
        <w:t xml:space="preserve"> </w:t>
      </w:r>
      <w:r>
        <w:t>any</w:t>
      </w:r>
      <w:r w:rsidR="000D50D7" w:rsidRPr="000D50D7">
        <w:t xml:space="preserve"> </w:t>
      </w:r>
      <w:r>
        <w:t>such</w:t>
      </w:r>
      <w:r w:rsidR="000D50D7" w:rsidRPr="000D50D7">
        <w:t xml:space="preserve"> </w:t>
      </w:r>
      <w:r>
        <w:t>apparatus;</w:t>
      </w:r>
    </w:p>
    <w:p w14:paraId="3AEB8E4D" w14:textId="77777777" w:rsidR="00283174" w:rsidRDefault="00283174" w:rsidP="00283174">
      <w:pPr>
        <w:pStyle w:val="N3"/>
      </w:pPr>
      <w:r>
        <w:t>any</w:t>
      </w:r>
      <w:r w:rsidR="000D50D7" w:rsidRPr="000D50D7">
        <w:t xml:space="preserve"> </w:t>
      </w:r>
      <w:r>
        <w:t>intended</w:t>
      </w:r>
      <w:r w:rsidR="000D50D7" w:rsidRPr="000D50D7">
        <w:t xml:space="preserve"> </w:t>
      </w:r>
      <w:r>
        <w:t>maintenance</w:t>
      </w:r>
      <w:r w:rsidR="000D50D7" w:rsidRPr="000D50D7">
        <w:t xml:space="preserve"> </w:t>
      </w:r>
      <w:r>
        <w:t>regimes;</w:t>
      </w:r>
      <w:r w:rsidR="000D50D7" w:rsidRPr="000D50D7">
        <w:t xml:space="preserve"> </w:t>
      </w:r>
      <w:r>
        <w:t>and</w:t>
      </w:r>
    </w:p>
    <w:p w14:paraId="79BEEA00" w14:textId="77777777" w:rsidR="00283174" w:rsidRDefault="00283174" w:rsidP="00283174">
      <w:pPr>
        <w:pStyle w:val="N3"/>
      </w:pPr>
      <w:r>
        <w:t>an</w:t>
      </w:r>
      <w:r w:rsidR="000D50D7" w:rsidRPr="000D50D7">
        <w:t xml:space="preserve"> </w:t>
      </w:r>
      <w:r>
        <w:t>assessment</w:t>
      </w:r>
      <w:r w:rsidR="000D50D7" w:rsidRPr="000D50D7">
        <w:t xml:space="preserve"> </w:t>
      </w:r>
      <w:r>
        <w:t>of</w:t>
      </w:r>
      <w:r w:rsidR="000D50D7" w:rsidRPr="000D50D7">
        <w:t xml:space="preserve"> </w:t>
      </w:r>
      <w:r>
        <w:t>risks</w:t>
      </w:r>
      <w:r w:rsidR="000D50D7" w:rsidRPr="000D50D7">
        <w:t xml:space="preserve"> </w:t>
      </w:r>
      <w:r>
        <w:t>of</w:t>
      </w:r>
      <w:r w:rsidR="000D50D7" w:rsidRPr="000D50D7">
        <w:t xml:space="preserve"> </w:t>
      </w:r>
      <w:r>
        <w:t>rise</w:t>
      </w:r>
      <w:r w:rsidR="000D50D7" w:rsidRPr="000D50D7">
        <w:t xml:space="preserve"> </w:t>
      </w:r>
      <w:r>
        <w:t>of</w:t>
      </w:r>
      <w:r w:rsidR="000D50D7" w:rsidRPr="000D50D7">
        <w:t xml:space="preserve"> </w:t>
      </w:r>
      <w:r>
        <w:t>earth</w:t>
      </w:r>
      <w:r w:rsidR="000D50D7" w:rsidRPr="000D50D7">
        <w:t xml:space="preserve"> </w:t>
      </w:r>
      <w:r>
        <w:t>issues.</w:t>
      </w:r>
    </w:p>
    <w:p w14:paraId="2C23ED86" w14:textId="77777777" w:rsidR="00283174" w:rsidRDefault="00283174" w:rsidP="00283174">
      <w:pPr>
        <w:pStyle w:val="N2"/>
      </w:pPr>
      <w:bookmarkStart w:id="1333" w:name="_Ref95839772"/>
      <w:r>
        <w:t>In</w:t>
      </w:r>
      <w:r w:rsidR="000D50D7" w:rsidRPr="000D50D7">
        <w:t xml:space="preserve"> </w:t>
      </w:r>
      <w:r>
        <w:t>relation</w:t>
      </w:r>
      <w:r w:rsidR="000D50D7" w:rsidRPr="000D50D7">
        <w:t xml:space="preserve"> </w:t>
      </w:r>
      <w:r>
        <w:t>to</w:t>
      </w:r>
      <w:r w:rsidR="000D50D7" w:rsidRPr="000D50D7">
        <w:t xml:space="preserve"> </w:t>
      </w:r>
      <w:r>
        <w:t>any</w:t>
      </w:r>
      <w:r w:rsidR="000D50D7" w:rsidRPr="000D50D7">
        <w:t xml:space="preserve"> </w:t>
      </w:r>
      <w:r>
        <w:t>works</w:t>
      </w:r>
      <w:r w:rsidR="000D50D7" w:rsidRPr="000D50D7">
        <w:t xml:space="preserve"> </w:t>
      </w:r>
      <w:r>
        <w:t>which</w:t>
      </w:r>
      <w:r w:rsidR="000D50D7" w:rsidRPr="000D50D7">
        <w:t xml:space="preserve"> </w:t>
      </w:r>
      <w:r>
        <w:t>will</w:t>
      </w:r>
      <w:r w:rsidR="000D50D7" w:rsidRPr="000D50D7">
        <w:t xml:space="preserve"> </w:t>
      </w:r>
      <w:r>
        <w:t>or</w:t>
      </w:r>
      <w:r w:rsidR="000D50D7" w:rsidRPr="000D50D7">
        <w:t xml:space="preserve"> </w:t>
      </w:r>
      <w:r>
        <w:t>may</w:t>
      </w:r>
      <w:r w:rsidR="000D50D7" w:rsidRPr="000D50D7">
        <w:t xml:space="preserve"> </w:t>
      </w:r>
      <w:r>
        <w:t>be</w:t>
      </w:r>
      <w:r w:rsidR="000D50D7" w:rsidRPr="000D50D7">
        <w:t xml:space="preserve"> </w:t>
      </w:r>
      <w:r>
        <w:t>situated</w:t>
      </w:r>
      <w:r w:rsidR="000D50D7" w:rsidRPr="000D50D7">
        <w:t xml:space="preserve"> </w:t>
      </w:r>
      <w:r>
        <w:t>on,</w:t>
      </w:r>
      <w:r w:rsidR="000D50D7" w:rsidRPr="000D50D7">
        <w:t xml:space="preserve"> </w:t>
      </w:r>
      <w:r>
        <w:t>over,</w:t>
      </w:r>
      <w:r w:rsidR="000D50D7" w:rsidRPr="000D50D7">
        <w:t xml:space="preserve"> </w:t>
      </w:r>
      <w:r>
        <w:t>under</w:t>
      </w:r>
      <w:r w:rsidR="000D50D7" w:rsidRPr="000D50D7">
        <w:t xml:space="preserve"> </w:t>
      </w:r>
      <w:r>
        <w:t>or</w:t>
      </w:r>
      <w:r w:rsidR="000D50D7" w:rsidRPr="000D50D7">
        <w:t xml:space="preserve"> </w:t>
      </w:r>
      <w:r>
        <w:t>within</w:t>
      </w:r>
      <w:r w:rsidR="000D50D7" w:rsidRPr="000D50D7">
        <w:t xml:space="preserve"> </w:t>
      </w:r>
      <w:r>
        <w:t>10</w:t>
      </w:r>
      <w:r w:rsidR="000D50D7" w:rsidRPr="000D50D7">
        <w:t xml:space="preserve"> </w:t>
      </w:r>
      <w:r>
        <w:t>metres</w:t>
      </w:r>
      <w:r w:rsidR="000D50D7" w:rsidRPr="000D50D7">
        <w:t xml:space="preserve"> </w:t>
      </w:r>
      <w:r>
        <w:t>of</w:t>
      </w:r>
      <w:r w:rsidR="000D50D7" w:rsidRPr="000D50D7">
        <w:t xml:space="preserve"> </w:t>
      </w:r>
      <w:r>
        <w:t>any</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foundations</w:t>
      </w:r>
      <w:r w:rsidR="000D50D7" w:rsidRPr="000D50D7">
        <w:t xml:space="preserve"> </w:t>
      </w:r>
      <w:r>
        <w:t>of</w:t>
      </w:r>
      <w:r w:rsidR="000D50D7" w:rsidRPr="000D50D7">
        <w:t xml:space="preserve"> </w:t>
      </w:r>
      <w:r>
        <w:t>an</w:t>
      </w:r>
      <w:r w:rsidR="000D50D7" w:rsidRPr="000D50D7">
        <w:t xml:space="preserve"> </w:t>
      </w:r>
      <w:r>
        <w:t>electricity</w:t>
      </w:r>
      <w:r w:rsidR="000D50D7" w:rsidRPr="000D50D7">
        <w:t xml:space="preserve"> </w:t>
      </w:r>
      <w:r>
        <w:t>tower</w:t>
      </w:r>
      <w:r w:rsidR="000D50D7" w:rsidRPr="000D50D7">
        <w:t xml:space="preserve"> </w:t>
      </w:r>
      <w:r>
        <w:t>or</w:t>
      </w:r>
      <w:r w:rsidR="000D50D7" w:rsidRPr="000D50D7">
        <w:t xml:space="preserve"> </w:t>
      </w:r>
      <w:r>
        <w:t>between</w:t>
      </w:r>
      <w:r w:rsidR="000D50D7" w:rsidRPr="000D50D7">
        <w:t xml:space="preserve"> </w:t>
      </w:r>
      <w:r>
        <w:t>any</w:t>
      </w:r>
      <w:r w:rsidR="000D50D7" w:rsidRPr="000D50D7">
        <w:t xml:space="preserve"> </w:t>
      </w:r>
      <w:r>
        <w:t>two</w:t>
      </w:r>
      <w:r w:rsidR="000D50D7" w:rsidRPr="000D50D7">
        <w:t xml:space="preserve"> </w:t>
      </w:r>
      <w:r>
        <w:t>or</w:t>
      </w:r>
      <w:r w:rsidR="000D50D7" w:rsidRPr="000D50D7">
        <w:t xml:space="preserve"> </w:t>
      </w:r>
      <w:r>
        <w:t>more</w:t>
      </w:r>
      <w:r w:rsidR="000D50D7" w:rsidRPr="000D50D7">
        <w:t xml:space="preserve"> </w:t>
      </w:r>
      <w:r>
        <w:t>electricity</w:t>
      </w:r>
      <w:r w:rsidR="000D50D7" w:rsidRPr="000D50D7">
        <w:t xml:space="preserve"> </w:t>
      </w:r>
      <w:r>
        <w:t>towers,</w:t>
      </w:r>
      <w:r w:rsidR="000D50D7" w:rsidRPr="000D50D7">
        <w:t xml:space="preserve"> </w:t>
      </w:r>
      <w:r>
        <w:t>the</w:t>
      </w:r>
      <w:r w:rsidR="000D50D7" w:rsidRPr="000D50D7">
        <w:t xml:space="preserve"> </w:t>
      </w:r>
      <w:r>
        <w:t>plan</w:t>
      </w:r>
      <w:r w:rsidR="000D50D7" w:rsidRPr="000D50D7">
        <w:t xml:space="preserve"> </w:t>
      </w:r>
      <w:r>
        <w:t>to</w:t>
      </w:r>
      <w:r w:rsidR="000D50D7" w:rsidRPr="000D50D7">
        <w:t xml:space="preserve"> </w:t>
      </w:r>
      <w:r>
        <w:t>be</w:t>
      </w:r>
      <w:r w:rsidR="000D50D7" w:rsidRPr="000D50D7">
        <w:t xml:space="preserve"> </w:t>
      </w:r>
      <w:r>
        <w:t>submitted</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_Ref95839703 \r \h </w:instrText>
      </w:r>
      <w:r>
        <w:fldChar w:fldCharType="separate"/>
      </w:r>
      <w:r w:rsidR="000D50D7">
        <w:t>(1)</w:t>
      </w:r>
      <w:r>
        <w:fldChar w:fldCharType="end"/>
      </w:r>
      <w:r w:rsidR="000D50D7" w:rsidRPr="000D50D7">
        <w:t xml:space="preserve"> </w:t>
      </w:r>
      <w:r>
        <w:t>must,</w:t>
      </w:r>
      <w:r w:rsidR="000D50D7" w:rsidRPr="000D50D7">
        <w:t xml:space="preserve"> </w:t>
      </w:r>
      <w:r>
        <w:t>in</w:t>
      </w:r>
      <w:r w:rsidR="000D50D7" w:rsidRPr="000D50D7">
        <w:t xml:space="preserve"> </w:t>
      </w:r>
      <w:r>
        <w:t>addition</w:t>
      </w:r>
      <w:r w:rsidR="000D50D7" w:rsidRPr="000D50D7">
        <w:t xml:space="preserve"> </w:t>
      </w:r>
      <w:r>
        <w:t>to</w:t>
      </w:r>
      <w:r w:rsidR="000D50D7" w:rsidRPr="000D50D7">
        <w:t xml:space="preserve"> </w:t>
      </w:r>
      <w:r>
        <w:t>the</w:t>
      </w:r>
      <w:r w:rsidR="000D50D7" w:rsidRPr="000D50D7">
        <w:t xml:space="preserve"> </w:t>
      </w:r>
      <w:r>
        <w:t>matters</w:t>
      </w:r>
      <w:r w:rsidR="000D50D7" w:rsidRPr="000D50D7">
        <w:t xml:space="preserve"> </w:t>
      </w:r>
      <w:r>
        <w:t>set</w:t>
      </w:r>
      <w:r w:rsidR="000D50D7" w:rsidRPr="000D50D7">
        <w:t xml:space="preserve"> </w:t>
      </w:r>
      <w:r>
        <w:t>out</w:t>
      </w:r>
      <w:r w:rsidR="000D50D7" w:rsidRPr="000D50D7">
        <w:t xml:space="preserve"> </w:t>
      </w:r>
      <w:r>
        <w:t>in</w:t>
      </w:r>
      <w:r w:rsidR="000D50D7" w:rsidRPr="000D50D7">
        <w:t xml:space="preserve"> </w:t>
      </w:r>
      <w:r>
        <w:t>sub</w:t>
      </w:r>
      <w:r w:rsidR="00D305EE">
        <w:t>-</w:t>
      </w:r>
      <w:r>
        <w:t>paragraph</w:t>
      </w:r>
      <w:r w:rsidR="000D50D7" w:rsidRPr="000D50D7">
        <w:t xml:space="preserve"> </w:t>
      </w:r>
      <w:r>
        <w:fldChar w:fldCharType="begin"/>
      </w:r>
      <w:r>
        <w:instrText xml:space="preserve"> REF _Ref95839739 \r \h </w:instrText>
      </w:r>
      <w:r>
        <w:fldChar w:fldCharType="separate"/>
      </w:r>
      <w:r w:rsidR="000D50D7">
        <w:t>(2)</w:t>
      </w:r>
      <w:r>
        <w:fldChar w:fldCharType="end"/>
      </w:r>
      <w:r>
        <w:t>,</w:t>
      </w:r>
      <w:r w:rsidR="000D50D7" w:rsidRPr="000D50D7">
        <w:t xml:space="preserve"> </w:t>
      </w:r>
      <w:r>
        <w:t>include</w:t>
      </w:r>
      <w:r w:rsidR="000D50D7" w:rsidRPr="000D50D7">
        <w:t xml:space="preserve"> </w:t>
      </w:r>
      <w:r>
        <w:t>a</w:t>
      </w:r>
      <w:r w:rsidR="000D50D7" w:rsidRPr="000D50D7">
        <w:t xml:space="preserve"> </w:t>
      </w:r>
      <w:r>
        <w:t>method</w:t>
      </w:r>
      <w:r w:rsidR="000D50D7" w:rsidRPr="000D50D7">
        <w:t xml:space="preserve"> </w:t>
      </w:r>
      <w:r>
        <w:t>statement</w:t>
      </w:r>
      <w:r w:rsidR="000D50D7" w:rsidRPr="000D50D7">
        <w:t xml:space="preserve"> </w:t>
      </w:r>
      <w:r>
        <w:t>describing—</w:t>
      </w:r>
      <w:bookmarkEnd w:id="1333"/>
    </w:p>
    <w:p w14:paraId="795BFA54" w14:textId="77777777" w:rsidR="00283174" w:rsidRDefault="00283174" w:rsidP="00283174">
      <w:pPr>
        <w:pStyle w:val="N3"/>
      </w:pPr>
      <w:r>
        <w:t>details</w:t>
      </w:r>
      <w:r w:rsidR="000D50D7" w:rsidRPr="000D50D7">
        <w:t xml:space="preserve"> </w:t>
      </w:r>
      <w:r>
        <w:t>of</w:t>
      </w:r>
      <w:r w:rsidR="000D50D7" w:rsidRPr="000D50D7">
        <w:t xml:space="preserve"> </w:t>
      </w:r>
      <w:r>
        <w:t>any</w:t>
      </w:r>
      <w:r w:rsidR="000D50D7" w:rsidRPr="000D50D7">
        <w:t xml:space="preserve"> </w:t>
      </w:r>
      <w:r>
        <w:t>cable</w:t>
      </w:r>
      <w:r w:rsidR="000D50D7" w:rsidRPr="000D50D7">
        <w:t xml:space="preserve"> </w:t>
      </w:r>
      <w:r>
        <w:t>trench</w:t>
      </w:r>
      <w:r w:rsidR="000D50D7" w:rsidRPr="000D50D7">
        <w:t xml:space="preserve"> </w:t>
      </w:r>
      <w:r>
        <w:t>design</w:t>
      </w:r>
      <w:r w:rsidR="000D50D7" w:rsidRPr="000D50D7">
        <w:t xml:space="preserve"> </w:t>
      </w:r>
      <w:r>
        <w:t>including</w:t>
      </w:r>
      <w:r w:rsidR="000D50D7" w:rsidRPr="000D50D7">
        <w:t xml:space="preserve"> </w:t>
      </w:r>
      <w:r>
        <w:t>route,</w:t>
      </w:r>
      <w:r w:rsidR="000D50D7" w:rsidRPr="000D50D7">
        <w:t xml:space="preserve"> </w:t>
      </w:r>
      <w:r>
        <w:t>dimensions,</w:t>
      </w:r>
      <w:r w:rsidR="000D50D7" w:rsidRPr="000D50D7">
        <w:t xml:space="preserve"> </w:t>
      </w:r>
      <w:r>
        <w:t>clearance</w:t>
      </w:r>
      <w:r w:rsidR="000D50D7" w:rsidRPr="000D50D7">
        <w:t xml:space="preserve"> </w:t>
      </w:r>
      <w:r>
        <w:t>to</w:t>
      </w:r>
      <w:r w:rsidR="000D50D7" w:rsidRPr="000D50D7">
        <w:t xml:space="preserve"> </w:t>
      </w:r>
      <w:r>
        <w:t>pylon</w:t>
      </w:r>
      <w:r w:rsidR="000D50D7" w:rsidRPr="000D50D7">
        <w:t xml:space="preserve"> </w:t>
      </w:r>
      <w:r>
        <w:t>foundations;</w:t>
      </w:r>
    </w:p>
    <w:p w14:paraId="589F61C0" w14:textId="77777777" w:rsidR="00283174" w:rsidRDefault="00283174" w:rsidP="00283174">
      <w:pPr>
        <w:pStyle w:val="N3"/>
      </w:pPr>
      <w:r>
        <w:t>demonstration</w:t>
      </w:r>
      <w:r w:rsidR="000D50D7" w:rsidRPr="000D50D7">
        <w:t xml:space="preserve"> </w:t>
      </w:r>
      <w:r>
        <w:t>that</w:t>
      </w:r>
      <w:r w:rsidR="000D50D7" w:rsidRPr="000D50D7">
        <w:t xml:space="preserve"> </w:t>
      </w:r>
      <w:r>
        <w:t>pylon</w:t>
      </w:r>
      <w:r w:rsidR="000D50D7" w:rsidRPr="000D50D7">
        <w:t xml:space="preserve"> </w:t>
      </w:r>
      <w:r>
        <w:t>foundations</w:t>
      </w:r>
      <w:r w:rsidR="000D50D7" w:rsidRPr="000D50D7">
        <w:t xml:space="preserve"> </w:t>
      </w:r>
      <w:r>
        <w:t>will</w:t>
      </w:r>
      <w:r w:rsidR="000D50D7" w:rsidRPr="000D50D7">
        <w:t xml:space="preserve"> </w:t>
      </w:r>
      <w:r>
        <w:t>not</w:t>
      </w:r>
      <w:r w:rsidR="000D50D7" w:rsidRPr="000D50D7">
        <w:t xml:space="preserve"> </w:t>
      </w:r>
      <w:r>
        <w:t>be</w:t>
      </w:r>
      <w:r w:rsidR="000D50D7" w:rsidRPr="000D50D7">
        <w:t xml:space="preserve"> </w:t>
      </w:r>
      <w:r>
        <w:t>affected</w:t>
      </w:r>
      <w:r w:rsidR="000D50D7" w:rsidRPr="000D50D7">
        <w:t xml:space="preserve"> </w:t>
      </w:r>
      <w:r>
        <w:t>prior</w:t>
      </w:r>
      <w:r w:rsidR="000D50D7" w:rsidRPr="000D50D7">
        <w:t xml:space="preserve"> </w:t>
      </w:r>
      <w:r>
        <w:t>to,</w:t>
      </w:r>
      <w:r w:rsidR="000D50D7" w:rsidRPr="000D50D7">
        <w:t xml:space="preserve"> </w:t>
      </w:r>
      <w:r>
        <w:t>during</w:t>
      </w:r>
      <w:r w:rsidR="000D50D7" w:rsidRPr="000D50D7">
        <w:t xml:space="preserve"> </w:t>
      </w:r>
      <w:r>
        <w:t>and</w:t>
      </w:r>
      <w:r w:rsidR="000D50D7" w:rsidRPr="000D50D7">
        <w:t xml:space="preserve"> </w:t>
      </w:r>
      <w:r>
        <w:t>post</w:t>
      </w:r>
      <w:r w:rsidR="000D50D7" w:rsidRPr="000D50D7">
        <w:t xml:space="preserve"> </w:t>
      </w:r>
      <w:r>
        <w:t>construction;</w:t>
      </w:r>
    </w:p>
    <w:p w14:paraId="7575D8B1" w14:textId="77777777" w:rsidR="00283174" w:rsidRDefault="00283174" w:rsidP="00283174">
      <w:pPr>
        <w:pStyle w:val="N3"/>
      </w:pPr>
      <w:r>
        <w:t>details</w:t>
      </w:r>
      <w:r w:rsidR="000D50D7" w:rsidRPr="000D50D7">
        <w:t xml:space="preserve"> </w:t>
      </w:r>
      <w:r>
        <w:t>of</w:t>
      </w:r>
      <w:r w:rsidR="000D50D7" w:rsidRPr="000D50D7">
        <w:t xml:space="preserve"> </w:t>
      </w:r>
      <w:r>
        <w:t>load</w:t>
      </w:r>
      <w:r w:rsidR="000D50D7" w:rsidRPr="000D50D7">
        <w:t xml:space="preserve"> </w:t>
      </w:r>
      <w:r>
        <w:t>bearing</w:t>
      </w:r>
      <w:r w:rsidR="000D50D7" w:rsidRPr="000D50D7">
        <w:t xml:space="preserve"> </w:t>
      </w:r>
      <w:r>
        <w:t>capacities</w:t>
      </w:r>
      <w:r w:rsidR="000D50D7" w:rsidRPr="000D50D7">
        <w:t xml:space="preserve"> </w:t>
      </w:r>
      <w:r>
        <w:t>of</w:t>
      </w:r>
      <w:r w:rsidR="000D50D7" w:rsidRPr="000D50D7">
        <w:t xml:space="preserve"> </w:t>
      </w:r>
      <w:r>
        <w:t>trenches;</w:t>
      </w:r>
    </w:p>
    <w:p w14:paraId="4506E541" w14:textId="77777777" w:rsidR="00283174" w:rsidRDefault="00283174" w:rsidP="00283174">
      <w:pPr>
        <w:pStyle w:val="N3"/>
      </w:pPr>
      <w:r>
        <w:t>details</w:t>
      </w:r>
      <w:r w:rsidR="000D50D7" w:rsidRPr="000D50D7">
        <w:t xml:space="preserve"> </w:t>
      </w:r>
      <w:r>
        <w:t>of</w:t>
      </w:r>
      <w:r w:rsidR="000D50D7" w:rsidRPr="000D50D7">
        <w:t xml:space="preserve"> </w:t>
      </w:r>
      <w:r>
        <w:t>any</w:t>
      </w:r>
      <w:r w:rsidR="000D50D7" w:rsidRPr="000D50D7">
        <w:t xml:space="preserve"> </w:t>
      </w:r>
      <w:r>
        <w:t>cable</w:t>
      </w:r>
      <w:r w:rsidR="000D50D7" w:rsidRPr="000D50D7">
        <w:t xml:space="preserve"> </w:t>
      </w:r>
      <w:r>
        <w:t>installation</w:t>
      </w:r>
      <w:r w:rsidR="000D50D7" w:rsidRPr="000D50D7">
        <w:t xml:space="preserve"> </w:t>
      </w:r>
      <w:r>
        <w:t>methodology</w:t>
      </w:r>
      <w:r w:rsidR="000D50D7" w:rsidRPr="000D50D7">
        <w:t xml:space="preserve"> </w:t>
      </w:r>
      <w:r>
        <w:t>including</w:t>
      </w:r>
      <w:r w:rsidR="000D50D7" w:rsidRPr="000D50D7">
        <w:t xml:space="preserve"> </w:t>
      </w:r>
      <w:r>
        <w:t>access</w:t>
      </w:r>
      <w:r w:rsidR="000D50D7" w:rsidRPr="000D50D7">
        <w:t xml:space="preserve"> </w:t>
      </w:r>
      <w:r>
        <w:t>arrangements,</w:t>
      </w:r>
      <w:r w:rsidR="000D50D7" w:rsidRPr="000D50D7">
        <w:t xml:space="preserve"> </w:t>
      </w:r>
      <w:r>
        <w:t>jointing</w:t>
      </w:r>
      <w:r w:rsidR="000D50D7" w:rsidRPr="000D50D7">
        <w:t xml:space="preserve"> </w:t>
      </w:r>
      <w:r>
        <w:t>bays</w:t>
      </w:r>
      <w:r w:rsidR="000D50D7" w:rsidRPr="000D50D7">
        <w:t xml:space="preserve"> </w:t>
      </w:r>
      <w:r>
        <w:t>and</w:t>
      </w:r>
      <w:r w:rsidR="000D50D7" w:rsidRPr="000D50D7">
        <w:t xml:space="preserve"> </w:t>
      </w:r>
      <w:r>
        <w:t>backfill</w:t>
      </w:r>
      <w:r w:rsidR="000D50D7" w:rsidRPr="000D50D7">
        <w:t xml:space="preserve"> </w:t>
      </w:r>
      <w:r>
        <w:t>methodology;</w:t>
      </w:r>
    </w:p>
    <w:p w14:paraId="3495B845" w14:textId="77777777" w:rsidR="00283174" w:rsidRDefault="00283174" w:rsidP="00283174">
      <w:pPr>
        <w:pStyle w:val="N3"/>
      </w:pPr>
      <w:r>
        <w:t>a</w:t>
      </w:r>
      <w:r w:rsidR="000D50D7" w:rsidRPr="000D50D7">
        <w:t xml:space="preserve"> </w:t>
      </w:r>
      <w:r>
        <w:t>written</w:t>
      </w:r>
      <w:r w:rsidR="000D50D7" w:rsidRPr="000D50D7">
        <w:t xml:space="preserve"> </w:t>
      </w:r>
      <w:r>
        <w:t>management</w:t>
      </w:r>
      <w:r w:rsidR="000D50D7" w:rsidRPr="000D50D7">
        <w:t xml:space="preserve"> </w:t>
      </w:r>
      <w:r>
        <w:t>plan</w:t>
      </w:r>
      <w:r w:rsidR="000D50D7" w:rsidRPr="000D50D7">
        <w:t xml:space="preserve"> </w:t>
      </w:r>
      <w:r>
        <w:t>for</w:t>
      </w:r>
      <w:r w:rsidR="000D50D7" w:rsidRPr="000D50D7">
        <w:t xml:space="preserve"> </w:t>
      </w:r>
      <w:r>
        <w:t>high</w:t>
      </w:r>
      <w:r w:rsidR="000D50D7" w:rsidRPr="000D50D7">
        <w:t xml:space="preserve"> </w:t>
      </w:r>
      <w:r>
        <w:t>voltage</w:t>
      </w:r>
      <w:r w:rsidR="000D50D7" w:rsidRPr="000D50D7">
        <w:t xml:space="preserve"> </w:t>
      </w:r>
      <w:r>
        <w:t>hazard</w:t>
      </w:r>
      <w:r w:rsidR="000D50D7" w:rsidRPr="000D50D7">
        <w:t xml:space="preserve"> </w:t>
      </w:r>
      <w:r>
        <w:t>during</w:t>
      </w:r>
      <w:r w:rsidR="000D50D7" w:rsidRPr="000D50D7">
        <w:t xml:space="preserve"> </w:t>
      </w:r>
      <w:r>
        <w:t>construction</w:t>
      </w:r>
      <w:r w:rsidR="000D50D7" w:rsidRPr="000D50D7">
        <w:t xml:space="preserve"> </w:t>
      </w:r>
      <w:r>
        <w:t>and</w:t>
      </w:r>
      <w:r w:rsidR="000D50D7" w:rsidRPr="000D50D7">
        <w:t xml:space="preserve"> </w:t>
      </w:r>
      <w:r>
        <w:t>ongoing</w:t>
      </w:r>
      <w:r w:rsidR="000D50D7" w:rsidRPr="000D50D7">
        <w:t xml:space="preserve"> </w:t>
      </w:r>
      <w:r>
        <w:t>maintenance</w:t>
      </w:r>
      <w:r w:rsidR="000D50D7" w:rsidRPr="000D50D7">
        <w:t xml:space="preserve"> </w:t>
      </w:r>
      <w:r>
        <w:t>of</w:t>
      </w:r>
      <w:r w:rsidR="000D50D7" w:rsidRPr="000D50D7">
        <w:t xml:space="preserve"> </w:t>
      </w:r>
      <w:r>
        <w:t>any</w:t>
      </w:r>
      <w:r w:rsidR="000D50D7" w:rsidRPr="000D50D7">
        <w:t xml:space="preserve"> </w:t>
      </w:r>
      <w:r>
        <w:t>cable</w:t>
      </w:r>
      <w:r w:rsidR="000D50D7" w:rsidRPr="000D50D7">
        <w:t xml:space="preserve"> </w:t>
      </w:r>
      <w:r>
        <w:t>route;</w:t>
      </w:r>
    </w:p>
    <w:p w14:paraId="6ECAF7BF" w14:textId="77777777" w:rsidR="00283174" w:rsidRDefault="00283174" w:rsidP="00283174">
      <w:pPr>
        <w:pStyle w:val="N3"/>
      </w:pPr>
      <w:r>
        <w:t>written</w:t>
      </w:r>
      <w:r w:rsidR="000D50D7" w:rsidRPr="000D50D7">
        <w:t xml:space="preserve"> </w:t>
      </w:r>
      <w:r>
        <w:t>details</w:t>
      </w:r>
      <w:r w:rsidR="000D50D7" w:rsidRPr="000D50D7">
        <w:t xml:space="preserve"> </w:t>
      </w:r>
      <w:r>
        <w:t>of</w:t>
      </w:r>
      <w:r w:rsidR="000D50D7" w:rsidRPr="000D50D7">
        <w:t xml:space="preserve"> </w:t>
      </w:r>
      <w:r>
        <w:t>the</w:t>
      </w:r>
      <w:r w:rsidR="000D50D7" w:rsidRPr="000D50D7">
        <w:t xml:space="preserve"> </w:t>
      </w:r>
      <w:r>
        <w:t>operations</w:t>
      </w:r>
      <w:r w:rsidR="000D50D7" w:rsidRPr="000D50D7">
        <w:t xml:space="preserve"> </w:t>
      </w:r>
      <w:r>
        <w:t>and</w:t>
      </w:r>
      <w:r w:rsidR="000D50D7" w:rsidRPr="000D50D7">
        <w:t xml:space="preserve"> </w:t>
      </w:r>
      <w:r>
        <w:t>maintenance</w:t>
      </w:r>
      <w:r w:rsidR="000D50D7" w:rsidRPr="000D50D7">
        <w:t xml:space="preserve"> </w:t>
      </w:r>
      <w:r>
        <w:t>regime</w:t>
      </w:r>
      <w:r w:rsidR="000D50D7" w:rsidRPr="000D50D7">
        <w:t xml:space="preserve"> </w:t>
      </w:r>
      <w:r>
        <w:t>for</w:t>
      </w:r>
      <w:r w:rsidR="000D50D7" w:rsidRPr="000D50D7">
        <w:t xml:space="preserve"> </w:t>
      </w:r>
      <w:r>
        <w:t>any</w:t>
      </w:r>
      <w:r w:rsidR="000D50D7" w:rsidRPr="000D50D7">
        <w:t xml:space="preserve"> </w:t>
      </w:r>
      <w:r>
        <w:t>cable,</w:t>
      </w:r>
      <w:r w:rsidR="000D50D7" w:rsidRPr="000D50D7">
        <w:t xml:space="preserve"> </w:t>
      </w:r>
      <w:r>
        <w:t>including</w:t>
      </w:r>
      <w:r w:rsidR="000D50D7" w:rsidRPr="000D50D7">
        <w:t xml:space="preserve"> </w:t>
      </w:r>
      <w:r>
        <w:t>frequency</w:t>
      </w:r>
      <w:r w:rsidR="000D50D7" w:rsidRPr="000D50D7">
        <w:t xml:space="preserve"> </w:t>
      </w:r>
      <w:r>
        <w:t>and</w:t>
      </w:r>
      <w:r w:rsidR="000D50D7" w:rsidRPr="000D50D7">
        <w:t xml:space="preserve"> </w:t>
      </w:r>
      <w:r>
        <w:t>method</w:t>
      </w:r>
      <w:r w:rsidR="000D50D7" w:rsidRPr="000D50D7">
        <w:t xml:space="preserve"> </w:t>
      </w:r>
      <w:r>
        <w:t>of</w:t>
      </w:r>
      <w:r w:rsidR="000D50D7" w:rsidRPr="000D50D7">
        <w:t xml:space="preserve"> </w:t>
      </w:r>
      <w:r>
        <w:t>access;</w:t>
      </w:r>
    </w:p>
    <w:p w14:paraId="7B8F3B91" w14:textId="77777777" w:rsidR="00283174" w:rsidRDefault="00283174" w:rsidP="00283174">
      <w:pPr>
        <w:pStyle w:val="N3"/>
      </w:pPr>
      <w:r>
        <w:t>assessment</w:t>
      </w:r>
      <w:r w:rsidR="000D50D7" w:rsidRPr="000D50D7">
        <w:t xml:space="preserve"> </w:t>
      </w:r>
      <w:r>
        <w:t>of</w:t>
      </w:r>
      <w:r w:rsidR="000D50D7" w:rsidRPr="000D50D7">
        <w:t xml:space="preserve"> </w:t>
      </w:r>
      <w:r>
        <w:t>earth</w:t>
      </w:r>
      <w:r w:rsidR="000D50D7" w:rsidRPr="000D50D7">
        <w:t xml:space="preserve"> </w:t>
      </w:r>
      <w:r>
        <w:t>rise</w:t>
      </w:r>
      <w:r w:rsidR="000D50D7" w:rsidRPr="000D50D7">
        <w:t xml:space="preserve"> </w:t>
      </w:r>
      <w:r>
        <w:t>potential</w:t>
      </w:r>
      <w:r w:rsidR="000D50D7" w:rsidRPr="000D50D7">
        <w:t xml:space="preserve"> </w:t>
      </w:r>
      <w:r>
        <w:t>if</w:t>
      </w:r>
      <w:r w:rsidR="000D50D7" w:rsidRPr="000D50D7">
        <w:t xml:space="preserve"> </w:t>
      </w:r>
      <w:r>
        <w:t>reasonably</w:t>
      </w:r>
      <w:r w:rsidR="000D50D7" w:rsidRPr="000D50D7">
        <w:t xml:space="preserve"> </w:t>
      </w:r>
      <w:r>
        <w:t>required</w:t>
      </w:r>
      <w:r w:rsidR="000D50D7" w:rsidRPr="000D50D7">
        <w:t xml:space="preserve"> </w:t>
      </w:r>
      <w:r>
        <w:t>by</w:t>
      </w:r>
      <w:r w:rsidR="000D50D7" w:rsidRPr="000D50D7">
        <w:t xml:space="preserve"> </w:t>
      </w:r>
      <w:r>
        <w:t>National</w:t>
      </w:r>
      <w:r w:rsidR="000D50D7" w:rsidRPr="000D50D7">
        <w:t xml:space="preserve"> </w:t>
      </w:r>
      <w:r>
        <w:t>Grid’s</w:t>
      </w:r>
      <w:r w:rsidR="000D50D7" w:rsidRPr="000D50D7">
        <w:t xml:space="preserve"> </w:t>
      </w:r>
      <w:r>
        <w:t>engineers;</w:t>
      </w:r>
      <w:r w:rsidR="000D50D7" w:rsidRPr="000D50D7">
        <w:t xml:space="preserve"> </w:t>
      </w:r>
      <w:r>
        <w:t>and</w:t>
      </w:r>
    </w:p>
    <w:p w14:paraId="40ED1A25" w14:textId="77777777" w:rsidR="00283174" w:rsidRDefault="00283174" w:rsidP="00283174">
      <w:pPr>
        <w:pStyle w:val="N3"/>
      </w:pPr>
      <w:r>
        <w:t>evidence</w:t>
      </w:r>
      <w:r w:rsidR="000D50D7" w:rsidRPr="000D50D7">
        <w:t xml:space="preserve"> </w:t>
      </w:r>
      <w:r>
        <w:t>that</w:t>
      </w:r>
      <w:r w:rsidR="000D50D7" w:rsidRPr="000D50D7">
        <w:t xml:space="preserve"> </w:t>
      </w:r>
      <w:r>
        <w:t>trench</w:t>
      </w:r>
      <w:r w:rsidR="000D50D7" w:rsidRPr="000D50D7">
        <w:t xml:space="preserve"> </w:t>
      </w:r>
      <w:r>
        <w:t>bearing</w:t>
      </w:r>
      <w:r w:rsidR="000D50D7" w:rsidRPr="000D50D7">
        <w:t xml:space="preserve"> </w:t>
      </w:r>
      <w:r>
        <w:t>capacity</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designed</w:t>
      </w:r>
      <w:r w:rsidR="000D50D7" w:rsidRPr="000D50D7">
        <w:t xml:space="preserve"> </w:t>
      </w:r>
      <w:r>
        <w:t>to</w:t>
      </w:r>
      <w:r w:rsidR="000D50D7" w:rsidRPr="000D50D7">
        <w:t xml:space="preserve"> </w:t>
      </w:r>
      <w:r>
        <w:t>support</w:t>
      </w:r>
      <w:r w:rsidR="000D50D7" w:rsidRPr="000D50D7">
        <w:t xml:space="preserve"> </w:t>
      </w:r>
      <w:r>
        <w:t>overhead</w:t>
      </w:r>
      <w:r w:rsidR="000D50D7" w:rsidRPr="000D50D7">
        <w:t xml:space="preserve"> </w:t>
      </w:r>
      <w:r>
        <w:t>line</w:t>
      </w:r>
      <w:r w:rsidR="000D50D7" w:rsidRPr="000D50D7">
        <w:t xml:space="preserve"> </w:t>
      </w:r>
      <w:r>
        <w:t>construction</w:t>
      </w:r>
      <w:r w:rsidR="000D50D7" w:rsidRPr="000D50D7">
        <w:t xml:space="preserve"> </w:t>
      </w:r>
      <w:r>
        <w:t>traffic</w:t>
      </w:r>
      <w:r w:rsidR="000D50D7" w:rsidRPr="000D50D7">
        <w:t xml:space="preserve"> </w:t>
      </w:r>
      <w:r>
        <w:t>of</w:t>
      </w:r>
      <w:r w:rsidR="000D50D7" w:rsidRPr="000D50D7">
        <w:t xml:space="preserve"> </w:t>
      </w:r>
      <w:r>
        <w:t>at</w:t>
      </w:r>
      <w:r w:rsidR="000D50D7" w:rsidRPr="000D50D7">
        <w:t xml:space="preserve"> </w:t>
      </w:r>
      <w:r>
        <w:t>least</w:t>
      </w:r>
      <w:r w:rsidR="000D50D7" w:rsidRPr="000D50D7">
        <w:t xml:space="preserve"> </w:t>
      </w:r>
      <w:r>
        <w:t>26</w:t>
      </w:r>
      <w:r w:rsidR="000D50D7" w:rsidRPr="000D50D7">
        <w:t xml:space="preserve"> </w:t>
      </w:r>
      <w:r>
        <w:t>tonnes</w:t>
      </w:r>
      <w:r w:rsidR="000D50D7" w:rsidRPr="000D50D7">
        <w:t xml:space="preserve"> </w:t>
      </w:r>
      <w:r>
        <w:t>in</w:t>
      </w:r>
      <w:r w:rsidR="000D50D7" w:rsidRPr="000D50D7">
        <w:t xml:space="preserve"> </w:t>
      </w:r>
      <w:r>
        <w:t>weight.</w:t>
      </w:r>
    </w:p>
    <w:p w14:paraId="6310C9A4" w14:textId="77777777" w:rsidR="00283174" w:rsidRDefault="00283174" w:rsidP="00283174">
      <w:pPr>
        <w:pStyle w:val="N2"/>
      </w:pPr>
      <w:bookmarkStart w:id="1334" w:name="_Ref95839794"/>
      <w:r>
        <w:t>The</w:t>
      </w:r>
      <w:r w:rsidR="000D50D7" w:rsidRPr="000D50D7">
        <w:t xml:space="preserve"> </w:t>
      </w:r>
      <w:r>
        <w:t>undertaker</w:t>
      </w:r>
      <w:r w:rsidR="000D50D7" w:rsidRPr="000D50D7">
        <w:t xml:space="preserve"> </w:t>
      </w:r>
      <w:r>
        <w:t>must</w:t>
      </w:r>
      <w:r w:rsidR="000D50D7" w:rsidRPr="000D50D7">
        <w:t xml:space="preserve"> </w:t>
      </w:r>
      <w:r>
        <w:t>not</w:t>
      </w:r>
      <w:r w:rsidR="000D50D7" w:rsidRPr="000D50D7">
        <w:t xml:space="preserve"> </w:t>
      </w:r>
      <w:r>
        <w:t>commence</w:t>
      </w:r>
      <w:r w:rsidR="000D50D7" w:rsidRPr="000D50D7">
        <w:t xml:space="preserve"> </w:t>
      </w:r>
      <w:r>
        <w:t>any</w:t>
      </w:r>
      <w:r w:rsidR="000D50D7" w:rsidRPr="000D50D7">
        <w:t xml:space="preserve"> </w:t>
      </w:r>
      <w:r>
        <w:t>works</w:t>
      </w:r>
      <w:r w:rsidR="000D50D7" w:rsidRPr="000D50D7">
        <w:t xml:space="preserve"> </w:t>
      </w:r>
      <w:r>
        <w:t>to</w:t>
      </w:r>
      <w:r w:rsidR="000D50D7" w:rsidRPr="000D50D7">
        <w:t xml:space="preserve"> </w:t>
      </w:r>
      <w:r>
        <w:t>which</w:t>
      </w:r>
      <w:r w:rsidR="000D50D7" w:rsidRPr="000D50D7">
        <w:t xml:space="preserve"> </w:t>
      </w:r>
      <w:r>
        <w:t>sub</w:t>
      </w:r>
      <w:r w:rsidR="00D305EE">
        <w:t>-</w:t>
      </w:r>
      <w:r>
        <w:t>paragraphs</w:t>
      </w:r>
      <w:r w:rsidR="000D50D7" w:rsidRPr="000D50D7">
        <w:t xml:space="preserve"> </w:t>
      </w:r>
      <w:r>
        <w:fldChar w:fldCharType="begin"/>
      </w:r>
      <w:r>
        <w:instrText xml:space="preserve"> REF _Ref95839739 \r \h </w:instrText>
      </w:r>
      <w:r>
        <w:fldChar w:fldCharType="separate"/>
      </w:r>
      <w:r w:rsidR="000D50D7">
        <w:t>(2)</w:t>
      </w:r>
      <w:r>
        <w:fldChar w:fldCharType="end"/>
      </w:r>
      <w:r w:rsidR="000D50D7" w:rsidRPr="000D50D7">
        <w:t xml:space="preserve"> </w:t>
      </w:r>
      <w:r>
        <w:t>or</w:t>
      </w:r>
      <w:r w:rsidR="000D50D7" w:rsidRPr="000D50D7">
        <w:t xml:space="preserve"> </w:t>
      </w:r>
      <w:r>
        <w:fldChar w:fldCharType="begin"/>
      </w:r>
      <w:r>
        <w:instrText xml:space="preserve"> REF _Ref95839772 \r \h </w:instrText>
      </w:r>
      <w:r>
        <w:fldChar w:fldCharType="separate"/>
      </w:r>
      <w:r w:rsidR="000D50D7">
        <w:t>(3)</w:t>
      </w:r>
      <w:r>
        <w:fldChar w:fldCharType="end"/>
      </w:r>
      <w:r w:rsidR="000D50D7" w:rsidRPr="000D50D7">
        <w:t xml:space="preserve"> </w:t>
      </w:r>
      <w:r>
        <w:t>apply</w:t>
      </w:r>
      <w:r w:rsidR="000D50D7" w:rsidRPr="000D50D7">
        <w:t xml:space="preserve"> </w:t>
      </w:r>
      <w:r>
        <w:t>until</w:t>
      </w:r>
      <w:r w:rsidR="000D50D7" w:rsidRPr="000D50D7">
        <w:t xml:space="preserve"> </w:t>
      </w:r>
      <w:r>
        <w:t>National</w:t>
      </w:r>
      <w:r w:rsidR="000D50D7" w:rsidRPr="000D50D7">
        <w:t xml:space="preserve"> </w:t>
      </w:r>
      <w:r>
        <w:t>Grid</w:t>
      </w:r>
      <w:r w:rsidR="000D50D7" w:rsidRPr="000D50D7">
        <w:t xml:space="preserve"> </w:t>
      </w:r>
      <w:r>
        <w:t>has</w:t>
      </w:r>
      <w:r w:rsidR="000D50D7" w:rsidRPr="000D50D7">
        <w:t xml:space="preserve"> </w:t>
      </w:r>
      <w:r>
        <w:t>given</w:t>
      </w:r>
      <w:r w:rsidR="000D50D7" w:rsidRPr="000D50D7">
        <w:t xml:space="preserve"> </w:t>
      </w:r>
      <w:r>
        <w:t>written</w:t>
      </w:r>
      <w:r w:rsidR="000D50D7" w:rsidRPr="000D50D7">
        <w:t xml:space="preserve"> </w:t>
      </w:r>
      <w:r>
        <w:t>approval</w:t>
      </w:r>
      <w:r w:rsidR="000D50D7" w:rsidRPr="000D50D7">
        <w:t xml:space="preserve"> </w:t>
      </w:r>
      <w:r>
        <w:t>of</w:t>
      </w:r>
      <w:r w:rsidR="000D50D7" w:rsidRPr="000D50D7">
        <w:t xml:space="preserve"> </w:t>
      </w:r>
      <w:r>
        <w:t>the</w:t>
      </w:r>
      <w:r w:rsidR="000D50D7" w:rsidRPr="000D50D7">
        <w:t xml:space="preserve"> </w:t>
      </w:r>
      <w:r>
        <w:t>plan</w:t>
      </w:r>
      <w:r w:rsidR="000D50D7" w:rsidRPr="000D50D7">
        <w:t xml:space="preserve"> </w:t>
      </w:r>
      <w:r>
        <w:t>so</w:t>
      </w:r>
      <w:r w:rsidR="000D50D7" w:rsidRPr="000D50D7">
        <w:t xml:space="preserve"> </w:t>
      </w:r>
      <w:r>
        <w:t>submitted.</w:t>
      </w:r>
      <w:bookmarkEnd w:id="1334"/>
    </w:p>
    <w:p w14:paraId="16148E5E" w14:textId="77777777" w:rsidR="00283174" w:rsidRDefault="00283174" w:rsidP="00283174">
      <w:pPr>
        <w:pStyle w:val="N2"/>
      </w:pPr>
      <w:r>
        <w:t>Any</w:t>
      </w:r>
      <w:r w:rsidR="000D50D7" w:rsidRPr="000D50D7">
        <w:t xml:space="preserve"> </w:t>
      </w:r>
      <w:r>
        <w:t>approval</w:t>
      </w:r>
      <w:r w:rsidR="000D50D7" w:rsidRPr="000D50D7">
        <w:t xml:space="preserve"> </w:t>
      </w:r>
      <w:r>
        <w:t>of</w:t>
      </w:r>
      <w:r w:rsidR="000D50D7" w:rsidRPr="000D50D7">
        <w:t xml:space="preserve"> </w:t>
      </w:r>
      <w:r>
        <w:t>National</w:t>
      </w:r>
      <w:r w:rsidR="000D50D7" w:rsidRPr="000D50D7">
        <w:t xml:space="preserve"> </w:t>
      </w:r>
      <w:r>
        <w:t>Grid</w:t>
      </w:r>
      <w:r w:rsidR="000D50D7" w:rsidRPr="000D50D7">
        <w:t xml:space="preserve"> </w:t>
      </w:r>
      <w:r>
        <w:t>required</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_Ref95839794 \r \h </w:instrText>
      </w:r>
      <w:r>
        <w:fldChar w:fldCharType="separate"/>
      </w:r>
      <w:r w:rsidR="000D50D7">
        <w:t>(4)</w:t>
      </w:r>
      <w:r>
        <w:fldChar w:fldCharType="end"/>
      </w:r>
      <w:r>
        <w:t>—</w:t>
      </w:r>
    </w:p>
    <w:p w14:paraId="2DA6744E" w14:textId="77777777" w:rsidR="00283174" w:rsidRDefault="00283174" w:rsidP="00283174">
      <w:pPr>
        <w:pStyle w:val="N3"/>
      </w:pPr>
      <w:r>
        <w:t>may</w:t>
      </w:r>
      <w:r w:rsidR="000D50D7" w:rsidRPr="000D50D7">
        <w:t xml:space="preserve"> </w:t>
      </w:r>
      <w:r>
        <w:t>be</w:t>
      </w:r>
      <w:r w:rsidR="000D50D7" w:rsidRPr="000D50D7">
        <w:t xml:space="preserve"> </w:t>
      </w:r>
      <w:r>
        <w:t>given</w:t>
      </w:r>
      <w:r w:rsidR="000D50D7" w:rsidRPr="000D50D7">
        <w:t xml:space="preserve"> </w:t>
      </w:r>
      <w:r>
        <w:t>subject</w:t>
      </w:r>
      <w:r w:rsidR="000D50D7" w:rsidRPr="000D50D7">
        <w:t xml:space="preserve"> </w:t>
      </w:r>
      <w:r>
        <w:t>to</w:t>
      </w:r>
      <w:r w:rsidR="000D50D7" w:rsidRPr="000D50D7">
        <w:t xml:space="preserve"> </w:t>
      </w:r>
      <w:r>
        <w:t>reasonable</w:t>
      </w:r>
      <w:r w:rsidR="000D50D7" w:rsidRPr="000D50D7">
        <w:t xml:space="preserve"> </w:t>
      </w:r>
      <w:r>
        <w:t>conditions</w:t>
      </w:r>
      <w:r w:rsidR="000D50D7" w:rsidRPr="000D50D7">
        <w:t xml:space="preserve"> </w:t>
      </w:r>
      <w:r>
        <w:t>for</w:t>
      </w:r>
      <w:r w:rsidR="000D50D7" w:rsidRPr="000D50D7">
        <w:t xml:space="preserve"> </w:t>
      </w:r>
      <w:r>
        <w:t>any</w:t>
      </w:r>
      <w:r w:rsidR="000D50D7" w:rsidRPr="000D50D7">
        <w:t xml:space="preserve"> </w:t>
      </w:r>
      <w:r>
        <w:t>purpose</w:t>
      </w:r>
      <w:r w:rsidR="000D50D7" w:rsidRPr="000D50D7">
        <w:t xml:space="preserve"> </w:t>
      </w:r>
      <w:r>
        <w:t>mentioned</w:t>
      </w:r>
      <w:r w:rsidR="000D50D7" w:rsidRPr="000D50D7">
        <w:t xml:space="preserve"> </w:t>
      </w:r>
      <w:r>
        <w:t>in</w:t>
      </w:r>
      <w:r w:rsidR="000D50D7" w:rsidRPr="000D50D7">
        <w:t xml:space="preserve"> </w:t>
      </w:r>
      <w:r>
        <w:t>sub-paragraphs</w:t>
      </w:r>
      <w:r w:rsidR="000D50D7" w:rsidRPr="000D50D7">
        <w:t xml:space="preserve"> </w:t>
      </w:r>
      <w:r>
        <w:fldChar w:fldCharType="begin"/>
      </w:r>
      <w:r>
        <w:instrText xml:space="preserve"> REF _Ref95839807 \r \h </w:instrText>
      </w:r>
      <w:r>
        <w:fldChar w:fldCharType="separate"/>
      </w:r>
      <w:r w:rsidR="000D50D7">
        <w:t>(6)</w:t>
      </w:r>
      <w:r>
        <w:fldChar w:fldCharType="end"/>
      </w:r>
      <w:r w:rsidR="000D50D7" w:rsidRPr="000D50D7">
        <w:t xml:space="preserve"> </w:t>
      </w:r>
      <w:r>
        <w:t>or</w:t>
      </w:r>
      <w:r w:rsidR="000D50D7" w:rsidRPr="000D50D7">
        <w:t xml:space="preserve"> </w:t>
      </w:r>
      <w:r>
        <w:fldChar w:fldCharType="begin"/>
      </w:r>
      <w:r>
        <w:instrText xml:space="preserve"> REF _Ref95839815 \r \h </w:instrText>
      </w:r>
      <w:r>
        <w:fldChar w:fldCharType="separate"/>
      </w:r>
      <w:r w:rsidR="000D50D7">
        <w:t>(8)</w:t>
      </w:r>
      <w:r>
        <w:fldChar w:fldCharType="end"/>
      </w:r>
      <w:r>
        <w:t>;</w:t>
      </w:r>
      <w:r w:rsidR="000D50D7" w:rsidRPr="000D50D7">
        <w:t xml:space="preserve"> </w:t>
      </w:r>
      <w:r>
        <w:t>and</w:t>
      </w:r>
    </w:p>
    <w:p w14:paraId="65C8AB1A" w14:textId="77777777" w:rsidR="00283174" w:rsidRDefault="00283174" w:rsidP="00283174">
      <w:pPr>
        <w:pStyle w:val="N3"/>
      </w:pPr>
      <w:r>
        <w:t>must</w:t>
      </w:r>
      <w:r w:rsidR="000D50D7" w:rsidRPr="000D50D7">
        <w:t xml:space="preserve"> </w:t>
      </w:r>
      <w:r>
        <w:t>not</w:t>
      </w:r>
      <w:r w:rsidR="000D50D7" w:rsidRPr="000D50D7">
        <w:t xml:space="preserve"> </w:t>
      </w:r>
      <w:r>
        <w:t>be</w:t>
      </w:r>
      <w:r w:rsidR="000D50D7" w:rsidRPr="000D50D7">
        <w:t xml:space="preserve"> </w:t>
      </w:r>
      <w:r>
        <w:t>unreasonably</w:t>
      </w:r>
      <w:r w:rsidR="000D50D7" w:rsidRPr="000D50D7">
        <w:t xml:space="preserve"> </w:t>
      </w:r>
      <w:r>
        <w:t>withheld.</w:t>
      </w:r>
    </w:p>
    <w:p w14:paraId="5E58EB52" w14:textId="77777777" w:rsidR="00283174" w:rsidRDefault="00283174" w:rsidP="00283174">
      <w:pPr>
        <w:pStyle w:val="N2"/>
      </w:pPr>
      <w:bookmarkStart w:id="1335" w:name="_Ref95839807"/>
      <w:r>
        <w:t>In</w:t>
      </w:r>
      <w:r w:rsidR="000D50D7" w:rsidRPr="000D50D7">
        <w:t xml:space="preserve"> </w:t>
      </w:r>
      <w:r>
        <w:t>relation</w:t>
      </w:r>
      <w:r w:rsidR="000D50D7" w:rsidRPr="000D50D7">
        <w:t xml:space="preserve"> </w:t>
      </w:r>
      <w:r>
        <w:t>to</w:t>
      </w:r>
      <w:r w:rsidR="000D50D7" w:rsidRPr="000D50D7">
        <w:t xml:space="preserve"> </w:t>
      </w:r>
      <w:r>
        <w:t>any</w:t>
      </w:r>
      <w:r w:rsidR="000D50D7" w:rsidRPr="000D50D7">
        <w:t xml:space="preserve"> </w:t>
      </w:r>
      <w:r>
        <w:t>work</w:t>
      </w:r>
      <w:r w:rsidR="000D50D7" w:rsidRPr="000D50D7">
        <w:t xml:space="preserve"> </w:t>
      </w:r>
      <w:r w:rsidR="008C2959">
        <w:t>to</w:t>
      </w:r>
      <w:r w:rsidR="000D50D7" w:rsidRPr="000D50D7">
        <w:t xml:space="preserve"> </w:t>
      </w:r>
      <w:r>
        <w:t>which</w:t>
      </w:r>
      <w:r w:rsidR="000D50D7" w:rsidRPr="000D50D7">
        <w:t xml:space="preserve"> </w:t>
      </w:r>
      <w:r>
        <w:t>sub-paragraph</w:t>
      </w:r>
      <w:r w:rsidR="000D50D7" w:rsidRPr="000D50D7">
        <w:t xml:space="preserve"> </w:t>
      </w:r>
      <w:r>
        <w:fldChar w:fldCharType="begin"/>
      </w:r>
      <w:r>
        <w:instrText xml:space="preserve"> REF _Ref95839739 \r \h </w:instrText>
      </w:r>
      <w:r>
        <w:fldChar w:fldCharType="separate"/>
      </w:r>
      <w:r w:rsidR="000D50D7">
        <w:t>(2)</w:t>
      </w:r>
      <w:r>
        <w:fldChar w:fldCharType="end"/>
      </w:r>
      <w:r w:rsidR="000D50D7" w:rsidRPr="000D50D7">
        <w:t xml:space="preserve"> </w:t>
      </w:r>
      <w:r>
        <w:t>or</w:t>
      </w:r>
      <w:r w:rsidR="000D50D7" w:rsidRPr="000D50D7">
        <w:t xml:space="preserve"> </w:t>
      </w:r>
      <w:r>
        <w:fldChar w:fldCharType="begin"/>
      </w:r>
      <w:r>
        <w:instrText xml:space="preserve"> REF _Ref95839772 \r \h </w:instrText>
      </w:r>
      <w:r>
        <w:fldChar w:fldCharType="separate"/>
      </w:r>
      <w:r w:rsidR="000D50D7">
        <w:t>(3)</w:t>
      </w:r>
      <w:r>
        <w:fldChar w:fldCharType="end"/>
      </w:r>
      <w:r w:rsidR="000D50D7" w:rsidRPr="000D50D7">
        <w:t xml:space="preserve"> </w:t>
      </w:r>
      <w:r>
        <w:t>apply,</w:t>
      </w:r>
      <w:r w:rsidR="000D50D7" w:rsidRPr="000D50D7">
        <w:t xml:space="preserve"> </w:t>
      </w:r>
      <w:r>
        <w:t>National</w:t>
      </w:r>
      <w:r w:rsidR="000D50D7" w:rsidRPr="000D50D7">
        <w:t xml:space="preserve"> </w:t>
      </w:r>
      <w:r>
        <w:t>Grid</w:t>
      </w:r>
      <w:r w:rsidR="000D50D7" w:rsidRPr="000D50D7">
        <w:t xml:space="preserve"> </w:t>
      </w:r>
      <w:r>
        <w:t>may</w:t>
      </w:r>
      <w:r w:rsidR="000D50D7" w:rsidRPr="000D50D7">
        <w:t xml:space="preserve"> </w:t>
      </w:r>
      <w:r>
        <w:t>require</w:t>
      </w:r>
      <w:r w:rsidR="000D50D7" w:rsidRPr="000D50D7">
        <w:t xml:space="preserve"> </w:t>
      </w:r>
      <w:r>
        <w:t>such</w:t>
      </w:r>
      <w:r w:rsidR="000D50D7" w:rsidRPr="000D50D7">
        <w:t xml:space="preserve"> </w:t>
      </w:r>
      <w:r>
        <w:t>modifications</w:t>
      </w:r>
      <w:r w:rsidR="000D50D7" w:rsidRPr="000D50D7">
        <w:t xml:space="preserve"> </w:t>
      </w:r>
      <w:r>
        <w:t>to</w:t>
      </w:r>
      <w:r w:rsidR="000D50D7" w:rsidRPr="000D50D7">
        <w:t xml:space="preserve"> </w:t>
      </w:r>
      <w:r>
        <w:t>be</w:t>
      </w:r>
      <w:r w:rsidR="000D50D7" w:rsidRPr="000D50D7">
        <w:t xml:space="preserve"> </w:t>
      </w:r>
      <w:r>
        <w:t>made</w:t>
      </w:r>
      <w:r w:rsidR="000D50D7" w:rsidRPr="000D50D7">
        <w:t xml:space="preserve"> </w:t>
      </w:r>
      <w:r>
        <w:t>to</w:t>
      </w:r>
      <w:r w:rsidR="000D50D7" w:rsidRPr="000D50D7">
        <w:t xml:space="preserve"> </w:t>
      </w:r>
      <w:r>
        <w:t>the</w:t>
      </w:r>
      <w:r w:rsidR="000D50D7" w:rsidRPr="000D50D7">
        <w:t xml:space="preserve"> </w:t>
      </w:r>
      <w:r>
        <w:t>plans</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reasonably</w:t>
      </w:r>
      <w:r w:rsidR="000D50D7" w:rsidRPr="000D50D7">
        <w:t xml:space="preserve"> </w:t>
      </w:r>
      <w:r>
        <w:t>necessary</w:t>
      </w:r>
      <w:r w:rsidR="000D50D7" w:rsidRPr="000D50D7">
        <w:t xml:space="preserve"> </w:t>
      </w:r>
      <w:r>
        <w:t>for</w:t>
      </w:r>
      <w:r w:rsidR="000D50D7" w:rsidRPr="000D50D7">
        <w:t xml:space="preserve"> </w:t>
      </w:r>
      <w:r>
        <w:t>the</w:t>
      </w:r>
      <w:r w:rsidR="000D50D7" w:rsidRPr="000D50D7">
        <w:t xml:space="preserve"> </w:t>
      </w:r>
      <w:r>
        <w:t>purpose</w:t>
      </w:r>
      <w:r w:rsidR="000D50D7" w:rsidRPr="000D50D7">
        <w:t xml:space="preserve"> </w:t>
      </w:r>
      <w:r>
        <w:t>of</w:t>
      </w:r>
      <w:r w:rsidR="000D50D7" w:rsidRPr="000D50D7">
        <w:t xml:space="preserve"> </w:t>
      </w:r>
      <w:r>
        <w:t>securing</w:t>
      </w:r>
      <w:r w:rsidR="000D50D7" w:rsidRPr="000D50D7">
        <w:t xml:space="preserve"> </w:t>
      </w:r>
      <w:r>
        <w:t>its</w:t>
      </w:r>
      <w:r w:rsidR="000D50D7" w:rsidRPr="000D50D7">
        <w:t xml:space="preserve"> </w:t>
      </w:r>
      <w:r>
        <w:t>apparatus</w:t>
      </w:r>
      <w:r w:rsidR="000D50D7" w:rsidRPr="000D50D7">
        <w:t xml:space="preserve"> </w:t>
      </w:r>
      <w:r>
        <w:t>against</w:t>
      </w:r>
      <w:r w:rsidR="000D50D7" w:rsidRPr="000D50D7">
        <w:t xml:space="preserve"> </w:t>
      </w:r>
      <w:r>
        <w:t>interference</w:t>
      </w:r>
      <w:r w:rsidR="000D50D7" w:rsidRPr="000D50D7">
        <w:t xml:space="preserve"> </w:t>
      </w:r>
      <w:r>
        <w:t>or</w:t>
      </w:r>
      <w:r w:rsidR="000D50D7" w:rsidRPr="000D50D7">
        <w:t xml:space="preserve"> </w:t>
      </w:r>
      <w:r>
        <w:t>risk</w:t>
      </w:r>
      <w:r w:rsidR="000D50D7" w:rsidRPr="000D50D7">
        <w:t xml:space="preserve"> </w:t>
      </w:r>
      <w:r>
        <w:t>of</w:t>
      </w:r>
      <w:r w:rsidR="000D50D7" w:rsidRPr="000D50D7">
        <w:t xml:space="preserve"> </w:t>
      </w:r>
      <w:r>
        <w:t>damage</w:t>
      </w:r>
      <w:r w:rsidR="008C2959">
        <w:t>,</w:t>
      </w:r>
      <w:r w:rsidR="000D50D7" w:rsidRPr="000D50D7">
        <w:t xml:space="preserve"> </w:t>
      </w:r>
      <w:r w:rsidR="008C2959">
        <w:t>for</w:t>
      </w:r>
      <w:r w:rsidR="000D50D7" w:rsidRPr="000D50D7">
        <w:t xml:space="preserve"> </w:t>
      </w:r>
      <w:r w:rsidR="008C2959">
        <w:t>the</w:t>
      </w:r>
      <w:r w:rsidR="000D50D7" w:rsidRPr="000D50D7">
        <w:t xml:space="preserve"> </w:t>
      </w:r>
      <w:r w:rsidR="008C2959">
        <w:t>provision</w:t>
      </w:r>
      <w:r w:rsidR="000D50D7" w:rsidRPr="000D50D7">
        <w:t xml:space="preserve"> </w:t>
      </w:r>
      <w:r w:rsidR="008C2959">
        <w:t>of</w:t>
      </w:r>
      <w:r w:rsidR="000D50D7" w:rsidRPr="000D50D7">
        <w:t xml:space="preserve"> </w:t>
      </w:r>
      <w:r w:rsidR="008C2959">
        <w:t>protective</w:t>
      </w:r>
      <w:r w:rsidR="000D50D7" w:rsidRPr="000D50D7">
        <w:t xml:space="preserve"> </w:t>
      </w:r>
      <w:r w:rsidR="008C2959">
        <w:t>works</w:t>
      </w:r>
      <w:r w:rsidR="000D50D7" w:rsidRPr="000D50D7">
        <w:t xml:space="preserve"> </w:t>
      </w:r>
      <w:r>
        <w:t>or</w:t>
      </w:r>
      <w:r w:rsidR="000D50D7" w:rsidRPr="000D50D7">
        <w:t xml:space="preserve"> </w:t>
      </w:r>
      <w:r>
        <w:t>for</w:t>
      </w:r>
      <w:r w:rsidR="000D50D7" w:rsidRPr="000D50D7">
        <w:t xml:space="preserve"> </w:t>
      </w:r>
      <w:r>
        <w:t>the</w:t>
      </w:r>
      <w:r w:rsidR="000D50D7" w:rsidRPr="000D50D7">
        <w:t xml:space="preserve"> </w:t>
      </w:r>
      <w:r>
        <w:t>purpose</w:t>
      </w:r>
      <w:r w:rsidR="000D50D7" w:rsidRPr="000D50D7">
        <w:t xml:space="preserve"> </w:t>
      </w:r>
      <w:r>
        <w:t>of</w:t>
      </w:r>
      <w:r w:rsidR="000D50D7" w:rsidRPr="000D50D7">
        <w:t xml:space="preserve"> </w:t>
      </w:r>
      <w:r>
        <w:t>providing</w:t>
      </w:r>
      <w:r w:rsidR="000D50D7" w:rsidRPr="000D50D7">
        <w:t xml:space="preserve"> </w:t>
      </w:r>
      <w:r>
        <w:t>or</w:t>
      </w:r>
      <w:r w:rsidR="000D50D7" w:rsidRPr="000D50D7">
        <w:t xml:space="preserve"> </w:t>
      </w:r>
      <w:r>
        <w:t>securing</w:t>
      </w:r>
      <w:r w:rsidR="000D50D7" w:rsidRPr="000D50D7">
        <w:t xml:space="preserve"> </w:t>
      </w:r>
      <w:r>
        <w:t>proper</w:t>
      </w:r>
      <w:r w:rsidR="000D50D7" w:rsidRPr="000D50D7">
        <w:t xml:space="preserve"> </w:t>
      </w:r>
      <w:r>
        <w:t>and</w:t>
      </w:r>
      <w:r w:rsidR="000D50D7" w:rsidRPr="000D50D7">
        <w:t xml:space="preserve"> </w:t>
      </w:r>
      <w:r>
        <w:t>convenient</w:t>
      </w:r>
      <w:r w:rsidR="000D50D7" w:rsidRPr="000D50D7">
        <w:t xml:space="preserve"> </w:t>
      </w:r>
      <w:r>
        <w:t>means</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any</w:t>
      </w:r>
      <w:r w:rsidR="000D50D7" w:rsidRPr="000D50D7">
        <w:t xml:space="preserve"> </w:t>
      </w:r>
      <w:r>
        <w:t>apparatus.</w:t>
      </w:r>
      <w:bookmarkEnd w:id="1335"/>
    </w:p>
    <w:p w14:paraId="144891B1" w14:textId="77777777" w:rsidR="00283174" w:rsidRDefault="00283174" w:rsidP="00283174">
      <w:pPr>
        <w:pStyle w:val="N2"/>
      </w:pPr>
      <w:bookmarkStart w:id="1336" w:name="_Ref95840086"/>
      <w:r>
        <w:lastRenderedPageBreak/>
        <w:t>Works</w:t>
      </w:r>
      <w:r w:rsidR="000D50D7" w:rsidRPr="000D50D7">
        <w:t xml:space="preserve"> </w:t>
      </w:r>
      <w:r>
        <w:t>executed</w:t>
      </w:r>
      <w:r w:rsidR="000D50D7" w:rsidRPr="000D50D7">
        <w:t xml:space="preserve"> </w:t>
      </w:r>
      <w:r>
        <w:t>under</w:t>
      </w:r>
      <w:r w:rsidR="000D50D7" w:rsidRPr="000D50D7">
        <w:t xml:space="preserve"> </w:t>
      </w:r>
      <w:r>
        <w:t>sub-paragraphs</w:t>
      </w:r>
      <w:r w:rsidR="000D50D7" w:rsidRPr="000D50D7">
        <w:t xml:space="preserve"> </w:t>
      </w:r>
      <w:r>
        <w:fldChar w:fldCharType="begin"/>
      </w:r>
      <w:r>
        <w:instrText xml:space="preserve"> REF _Ref95839739 \r \h </w:instrText>
      </w:r>
      <w:r>
        <w:fldChar w:fldCharType="separate"/>
      </w:r>
      <w:r w:rsidR="000D50D7">
        <w:t>(2)</w:t>
      </w:r>
      <w:r>
        <w:fldChar w:fldCharType="end"/>
      </w:r>
      <w:r w:rsidR="000D50D7" w:rsidRPr="000D50D7">
        <w:t xml:space="preserve"> </w:t>
      </w:r>
      <w:r>
        <w:t>or</w:t>
      </w:r>
      <w:r w:rsidR="000D50D7" w:rsidRPr="000D50D7">
        <w:t xml:space="preserve"> </w:t>
      </w:r>
      <w:r>
        <w:fldChar w:fldCharType="begin"/>
      </w:r>
      <w:r>
        <w:instrText xml:space="preserve"> REF _Ref95839772 \r \h </w:instrText>
      </w:r>
      <w:r>
        <w:fldChar w:fldCharType="separate"/>
      </w:r>
      <w:r w:rsidR="000D50D7">
        <w:t>(3)</w:t>
      </w:r>
      <w:r>
        <w:fldChar w:fldCharType="end"/>
      </w:r>
      <w:r w:rsidR="000D50D7" w:rsidRPr="000D50D7">
        <w:t xml:space="preserve"> </w:t>
      </w:r>
      <w:r>
        <w:t>must</w:t>
      </w:r>
      <w:r w:rsidR="000D50D7" w:rsidRPr="000D50D7">
        <w:t xml:space="preserve"> </w:t>
      </w:r>
      <w:r>
        <w:t>be</w:t>
      </w:r>
      <w:r w:rsidR="000D50D7" w:rsidRPr="000D50D7">
        <w:t xml:space="preserve"> </w:t>
      </w:r>
      <w:r>
        <w:t>executed</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plan,</w:t>
      </w:r>
      <w:r w:rsidR="000D50D7" w:rsidRPr="000D50D7">
        <w:t xml:space="preserve"> </w:t>
      </w:r>
      <w:r>
        <w:t>submitted</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_Ref95839703 \r \h </w:instrText>
      </w:r>
      <w:r>
        <w:fldChar w:fldCharType="separate"/>
      </w:r>
      <w:r w:rsidR="000D50D7">
        <w:t>(1)</w:t>
      </w:r>
      <w:r>
        <w:fldChar w:fldCharType="end"/>
      </w:r>
      <w:r w:rsidR="000D50D7" w:rsidRPr="000D50D7">
        <w:t xml:space="preserve"> </w:t>
      </w:r>
      <w:r>
        <w:t>or</w:t>
      </w:r>
      <w:r w:rsidR="000D50D7" w:rsidRPr="000D50D7">
        <w:t xml:space="preserve"> </w:t>
      </w:r>
      <w:r>
        <w:t>as</w:t>
      </w:r>
      <w:r w:rsidR="000D50D7" w:rsidRPr="000D50D7">
        <w:t xml:space="preserve"> </w:t>
      </w:r>
      <w:r>
        <w:t>relevant</w:t>
      </w:r>
      <w:r w:rsidR="000D50D7" w:rsidRPr="000D50D7">
        <w:t xml:space="preserve"> </w:t>
      </w:r>
      <w:r>
        <w:t>sub-paragraph</w:t>
      </w:r>
      <w:r w:rsidR="000D50D7" w:rsidRPr="000D50D7">
        <w:t xml:space="preserve"> </w:t>
      </w:r>
      <w:r>
        <w:fldChar w:fldCharType="begin"/>
      </w:r>
      <w:r>
        <w:instrText xml:space="preserve"> REF _Ref95839807 \r \h </w:instrText>
      </w:r>
      <w:r>
        <w:fldChar w:fldCharType="separate"/>
      </w:r>
      <w:r w:rsidR="000D50D7">
        <w:t>(6)</w:t>
      </w:r>
      <w:r>
        <w:fldChar w:fldCharType="end"/>
      </w:r>
      <w:r>
        <w:t>,</w:t>
      </w:r>
      <w:r w:rsidR="000D50D7" w:rsidRPr="000D50D7">
        <w:t xml:space="preserve"> </w:t>
      </w:r>
      <w:r>
        <w:t>as</w:t>
      </w:r>
      <w:r w:rsidR="000D50D7" w:rsidRPr="000D50D7">
        <w:t xml:space="preserve"> </w:t>
      </w:r>
      <w:r>
        <w:t>approved</w:t>
      </w:r>
      <w:r w:rsidR="000D50D7" w:rsidRPr="000D50D7">
        <w:t xml:space="preserve"> </w:t>
      </w:r>
      <w:r>
        <w:t>or</w:t>
      </w:r>
      <w:r w:rsidR="000D50D7" w:rsidRPr="000D50D7">
        <w:t xml:space="preserve"> </w:t>
      </w:r>
      <w:r>
        <w:t>as</w:t>
      </w:r>
      <w:r w:rsidR="000D50D7" w:rsidRPr="000D50D7">
        <w:t xml:space="preserve"> </w:t>
      </w:r>
      <w:r>
        <w:t>amended</w:t>
      </w:r>
      <w:r w:rsidR="000D50D7" w:rsidRPr="000D50D7">
        <w:t xml:space="preserve"> </w:t>
      </w:r>
      <w:r>
        <w:t>from</w:t>
      </w:r>
      <w:r w:rsidR="000D50D7" w:rsidRPr="000D50D7">
        <w:t xml:space="preserve"> </w:t>
      </w:r>
      <w:r>
        <w:t>time</w:t>
      </w:r>
      <w:r w:rsidR="000D50D7" w:rsidRPr="000D50D7">
        <w:t xml:space="preserve"> </w:t>
      </w:r>
      <w:r>
        <w:t>to</w:t>
      </w:r>
      <w:r w:rsidR="000D50D7" w:rsidRPr="000D50D7">
        <w:t xml:space="preserve"> </w:t>
      </w:r>
      <w:r>
        <w:t>time</w:t>
      </w:r>
      <w:r w:rsidR="000D50D7" w:rsidRPr="000D50D7">
        <w:t xml:space="preserve"> </w:t>
      </w:r>
      <w:r>
        <w:t>by</w:t>
      </w:r>
      <w:r w:rsidR="000D50D7" w:rsidRPr="000D50D7">
        <w:t xml:space="preserve"> </w:t>
      </w:r>
      <w:r>
        <w:t>agreement</w:t>
      </w:r>
      <w:r w:rsidR="000D50D7" w:rsidRPr="000D50D7">
        <w:t xml:space="preserve"> </w:t>
      </w:r>
      <w:r>
        <w:t>between</w:t>
      </w:r>
      <w:r w:rsidR="000D50D7" w:rsidRPr="000D50D7">
        <w:t xml:space="preserve"> </w:t>
      </w:r>
      <w:r>
        <w:t>the</w:t>
      </w:r>
      <w:r w:rsidR="000D50D7" w:rsidRPr="000D50D7">
        <w:t xml:space="preserve"> </w:t>
      </w:r>
      <w:r>
        <w:t>undertaker</w:t>
      </w:r>
      <w:r w:rsidR="000D50D7" w:rsidRPr="000D50D7">
        <w:t xml:space="preserve"> </w:t>
      </w:r>
      <w:r>
        <w:t>and</w:t>
      </w:r>
      <w:r w:rsidR="000D50D7" w:rsidRPr="000D50D7">
        <w:t xml:space="preserve"> </w:t>
      </w:r>
      <w:r>
        <w:t>National</w:t>
      </w:r>
      <w:r w:rsidR="000D50D7" w:rsidRPr="000D50D7">
        <w:t xml:space="preserve"> </w:t>
      </w:r>
      <w:r>
        <w:t>Grid</w:t>
      </w:r>
      <w:r w:rsidR="000D50D7" w:rsidRPr="000D50D7">
        <w:t xml:space="preserve"> </w:t>
      </w:r>
      <w:r>
        <w:t>and</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such</w:t>
      </w:r>
      <w:r w:rsidR="000D50D7" w:rsidRPr="000D50D7">
        <w:t xml:space="preserve"> </w:t>
      </w:r>
      <w:r>
        <w:t>reasonable</w:t>
      </w:r>
      <w:r w:rsidR="000D50D7" w:rsidRPr="000D50D7">
        <w:t xml:space="preserve"> </w:t>
      </w:r>
      <w:r>
        <w:t>requirements</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made</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sub-paragraphs</w:t>
      </w:r>
      <w:r w:rsidR="000D50D7" w:rsidRPr="000D50D7">
        <w:t xml:space="preserve"> </w:t>
      </w:r>
      <w:r>
        <w:fldChar w:fldCharType="begin"/>
      </w:r>
      <w:r>
        <w:instrText xml:space="preserve"> REF _Ref95839807 \r \h </w:instrText>
      </w:r>
      <w:r>
        <w:fldChar w:fldCharType="separate"/>
      </w:r>
      <w:r w:rsidR="000D50D7">
        <w:t>(6)</w:t>
      </w:r>
      <w:r>
        <w:fldChar w:fldCharType="end"/>
      </w:r>
      <w:r w:rsidR="000D50D7" w:rsidRPr="000D50D7">
        <w:t xml:space="preserve"> </w:t>
      </w:r>
      <w:r>
        <w:t>or</w:t>
      </w:r>
      <w:r w:rsidR="000D50D7" w:rsidRPr="000D50D7">
        <w:t xml:space="preserve"> </w:t>
      </w:r>
      <w:r>
        <w:fldChar w:fldCharType="begin"/>
      </w:r>
      <w:r>
        <w:instrText xml:space="preserve"> REF _Ref95839815 \r \h </w:instrText>
      </w:r>
      <w:r>
        <w:fldChar w:fldCharType="separate"/>
      </w:r>
      <w:r w:rsidR="000D50D7">
        <w:t>(8)</w:t>
      </w:r>
      <w:r>
        <w:fldChar w:fldCharType="end"/>
      </w:r>
      <w:r w:rsidR="000D50D7" w:rsidRPr="000D50D7">
        <w:t xml:space="preserve"> </w:t>
      </w:r>
      <w:r>
        <w:t>by</w:t>
      </w:r>
      <w:r w:rsidR="000D50D7" w:rsidRPr="000D50D7">
        <w:t xml:space="preserve"> </w:t>
      </w:r>
      <w:r>
        <w:t>National</w:t>
      </w:r>
      <w:r w:rsidR="000D50D7" w:rsidRPr="000D50D7">
        <w:t xml:space="preserve"> </w:t>
      </w:r>
      <w:r>
        <w:t>Grid</w:t>
      </w:r>
      <w:r w:rsidR="000D50D7" w:rsidRPr="000D50D7">
        <w:t xml:space="preserve"> </w:t>
      </w:r>
      <w:r>
        <w:t>for</w:t>
      </w:r>
      <w:r w:rsidR="000D50D7" w:rsidRPr="000D50D7">
        <w:t xml:space="preserve"> </w:t>
      </w:r>
      <w:r>
        <w:t>the</w:t>
      </w:r>
      <w:r w:rsidR="000D50D7" w:rsidRPr="000D50D7">
        <w:t xml:space="preserve"> </w:t>
      </w:r>
      <w:r>
        <w:t>alteration</w:t>
      </w:r>
      <w:r w:rsidR="000D50D7" w:rsidRPr="000D50D7">
        <w:t xml:space="preserve"> </w:t>
      </w:r>
      <w:r>
        <w:t>or</w:t>
      </w:r>
      <w:r w:rsidR="000D50D7" w:rsidRPr="000D50D7">
        <w:t xml:space="preserve"> </w:t>
      </w:r>
      <w:r>
        <w:t>otherwise</w:t>
      </w:r>
      <w:r w:rsidR="000D50D7" w:rsidRPr="000D50D7">
        <w:t xml:space="preserve"> </w:t>
      </w:r>
      <w:r>
        <w:t>for</w:t>
      </w:r>
      <w:r w:rsidR="000D50D7" w:rsidRPr="000D50D7">
        <w:t xml:space="preserve"> </w:t>
      </w:r>
      <w:r>
        <w:t>the</w:t>
      </w:r>
      <w:r w:rsidR="000D50D7" w:rsidRPr="000D50D7">
        <w:t xml:space="preserve"> </w:t>
      </w:r>
      <w:r>
        <w:t>protection</w:t>
      </w:r>
      <w:r w:rsidR="000D50D7" w:rsidRPr="000D50D7">
        <w:t xml:space="preserve"> </w:t>
      </w:r>
      <w:r>
        <w:t>of</w:t>
      </w:r>
      <w:r w:rsidR="000D50D7" w:rsidRPr="000D50D7">
        <w:t xml:space="preserve"> </w:t>
      </w:r>
      <w:r>
        <w:t>the</w:t>
      </w:r>
      <w:r w:rsidR="000D50D7" w:rsidRPr="000D50D7">
        <w:t xml:space="preserve"> </w:t>
      </w:r>
      <w:r>
        <w:t>apparatus,</w:t>
      </w:r>
      <w:r w:rsidR="000D50D7" w:rsidRPr="000D50D7">
        <w:t xml:space="preserve"> </w:t>
      </w:r>
      <w:r>
        <w:t>or</w:t>
      </w:r>
      <w:r w:rsidR="000D50D7" w:rsidRPr="000D50D7">
        <w:t xml:space="preserve"> </w:t>
      </w:r>
      <w:r>
        <w:t>for</w:t>
      </w:r>
      <w:r w:rsidR="000D50D7" w:rsidRPr="000D50D7">
        <w:t xml:space="preserve"> </w:t>
      </w:r>
      <w:r>
        <w:t>securing</w:t>
      </w:r>
      <w:r w:rsidR="000D50D7" w:rsidRPr="000D50D7">
        <w:t xml:space="preserve"> </w:t>
      </w:r>
      <w:r>
        <w:t>access</w:t>
      </w:r>
      <w:r w:rsidR="000D50D7" w:rsidRPr="000D50D7">
        <w:t xml:space="preserve"> </w:t>
      </w:r>
      <w:r>
        <w:t>to</w:t>
      </w:r>
      <w:r w:rsidR="000D50D7" w:rsidRPr="000D50D7">
        <w:t xml:space="preserve"> </w:t>
      </w:r>
      <w:r>
        <w:t>it,</w:t>
      </w:r>
      <w:r w:rsidR="000D50D7" w:rsidRPr="000D50D7">
        <w:t xml:space="preserve"> </w:t>
      </w:r>
      <w:r>
        <w:t>and</w:t>
      </w:r>
      <w:r w:rsidR="000D50D7" w:rsidRPr="000D50D7">
        <w:t xml:space="preserve"> </w:t>
      </w:r>
      <w:r>
        <w:t>National</w:t>
      </w:r>
      <w:r w:rsidR="000D50D7" w:rsidRPr="000D50D7">
        <w:t xml:space="preserve"> </w:t>
      </w:r>
      <w:r>
        <w:t>Grid</w:t>
      </w:r>
      <w:r w:rsidR="000D50D7" w:rsidRPr="000D50D7">
        <w:t xml:space="preserve"> </w:t>
      </w:r>
      <w:r>
        <w:t>will</w:t>
      </w:r>
      <w:r w:rsidR="000D50D7" w:rsidRPr="000D50D7">
        <w:t xml:space="preserve"> </w:t>
      </w:r>
      <w:r>
        <w:t>be</w:t>
      </w:r>
      <w:r w:rsidR="000D50D7" w:rsidRPr="000D50D7">
        <w:t xml:space="preserve"> </w:t>
      </w:r>
      <w:r>
        <w:t>entitled</w:t>
      </w:r>
      <w:r w:rsidR="000D50D7" w:rsidRPr="000D50D7">
        <w:t xml:space="preserve"> </w:t>
      </w:r>
      <w:r>
        <w:t>to</w:t>
      </w:r>
      <w:r w:rsidR="000D50D7" w:rsidRPr="000D50D7">
        <w:t xml:space="preserve"> </w:t>
      </w:r>
      <w:r>
        <w:t>watch</w:t>
      </w:r>
      <w:r w:rsidR="000D50D7" w:rsidRPr="000D50D7">
        <w:t xml:space="preserve"> </w:t>
      </w:r>
      <w:r>
        <w:t>and</w:t>
      </w:r>
      <w:r w:rsidR="000D50D7" w:rsidRPr="000D50D7">
        <w:t xml:space="preserve"> </w:t>
      </w:r>
      <w:r>
        <w:t>inspect</w:t>
      </w:r>
      <w:r w:rsidR="000D50D7" w:rsidRPr="000D50D7">
        <w:t xml:space="preserve"> </w:t>
      </w:r>
      <w:r>
        <w:t>the</w:t>
      </w:r>
      <w:r w:rsidR="000D50D7" w:rsidRPr="000D50D7">
        <w:t xml:space="preserve"> </w:t>
      </w:r>
      <w:r>
        <w:t>execution</w:t>
      </w:r>
      <w:r w:rsidR="000D50D7" w:rsidRPr="000D50D7">
        <w:t xml:space="preserve"> </w:t>
      </w:r>
      <w:r>
        <w:t>of</w:t>
      </w:r>
      <w:r w:rsidR="000D50D7" w:rsidRPr="000D50D7">
        <w:t xml:space="preserve"> </w:t>
      </w:r>
      <w:r>
        <w:t>those</w:t>
      </w:r>
      <w:r w:rsidR="000D50D7" w:rsidRPr="000D50D7">
        <w:t xml:space="preserve"> </w:t>
      </w:r>
      <w:r>
        <w:t>works.</w:t>
      </w:r>
      <w:bookmarkEnd w:id="1336"/>
    </w:p>
    <w:p w14:paraId="3F09F22A" w14:textId="77777777" w:rsidR="00283174" w:rsidRDefault="00283174" w:rsidP="00283174">
      <w:pPr>
        <w:pStyle w:val="N2"/>
      </w:pPr>
      <w:bookmarkStart w:id="1337" w:name="_Ref95839815"/>
      <w:r>
        <w:t>Where</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_Ref95839807 \r \h </w:instrText>
      </w:r>
      <w:r>
        <w:fldChar w:fldCharType="separate"/>
      </w:r>
      <w:r w:rsidR="000D50D7">
        <w:t>(6)</w:t>
      </w:r>
      <w:r>
        <w:fldChar w:fldCharType="end"/>
      </w:r>
      <w:r w:rsidR="000D50D7" w:rsidRPr="000D50D7">
        <w:t xml:space="preserve"> </w:t>
      </w:r>
      <w:r>
        <w:t>National</w:t>
      </w:r>
      <w:r w:rsidR="000D50D7" w:rsidRPr="000D50D7">
        <w:t xml:space="preserve"> </w:t>
      </w:r>
      <w:r>
        <w:t>Grid</w:t>
      </w:r>
      <w:r w:rsidR="000D50D7" w:rsidRPr="000D50D7">
        <w:t xml:space="preserve"> </w:t>
      </w:r>
      <w:r>
        <w:t>requires</w:t>
      </w:r>
      <w:r w:rsidR="000D50D7" w:rsidRPr="000D50D7">
        <w:t xml:space="preserve"> </w:t>
      </w:r>
      <w:r>
        <w:t>any</w:t>
      </w:r>
      <w:r w:rsidR="000D50D7" w:rsidRPr="000D50D7">
        <w:t xml:space="preserve"> </w:t>
      </w:r>
      <w:r>
        <w:t>protective</w:t>
      </w:r>
      <w:r w:rsidR="000D50D7" w:rsidRPr="000D50D7">
        <w:t xml:space="preserve"> </w:t>
      </w:r>
      <w:r>
        <w:t>works</w:t>
      </w:r>
      <w:r w:rsidR="000D50D7" w:rsidRPr="000D50D7">
        <w:t xml:space="preserve"> </w:t>
      </w:r>
      <w:r>
        <w:t>to</w:t>
      </w:r>
      <w:r w:rsidR="000D50D7" w:rsidRPr="000D50D7">
        <w:t xml:space="preserve"> </w:t>
      </w:r>
      <w:r>
        <w:t>be</w:t>
      </w:r>
      <w:r w:rsidR="000D50D7" w:rsidRPr="000D50D7">
        <w:t xml:space="preserve"> </w:t>
      </w:r>
      <w:r>
        <w:t>carried</w:t>
      </w:r>
      <w:r w:rsidR="000D50D7" w:rsidRPr="000D50D7">
        <w:t xml:space="preserve"> </w:t>
      </w:r>
      <w:r>
        <w:t>out</w:t>
      </w:r>
      <w:r w:rsidR="000D50D7" w:rsidRPr="000D50D7">
        <w:t xml:space="preserve"> </w:t>
      </w:r>
      <w:r>
        <w:t>by</w:t>
      </w:r>
      <w:r w:rsidR="000D50D7" w:rsidRPr="000D50D7">
        <w:t xml:space="preserve"> </w:t>
      </w:r>
      <w:r>
        <w:t>itself</w:t>
      </w:r>
      <w:r w:rsidR="000D50D7" w:rsidRPr="000D50D7">
        <w:t xml:space="preserve"> </w:t>
      </w:r>
      <w:r>
        <w:t>or</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(whether</w:t>
      </w:r>
      <w:r w:rsidR="000D50D7" w:rsidRPr="000D50D7">
        <w:t xml:space="preserve"> </w:t>
      </w:r>
      <w:r>
        <w:t>of</w:t>
      </w:r>
      <w:r w:rsidR="000D50D7" w:rsidRPr="000D50D7">
        <w:t xml:space="preserve"> </w:t>
      </w:r>
      <w:r>
        <w:t>a</w:t>
      </w:r>
      <w:r w:rsidR="000D50D7" w:rsidRPr="000D50D7">
        <w:t xml:space="preserve"> </w:t>
      </w:r>
      <w:r>
        <w:t>temporary</w:t>
      </w:r>
      <w:r w:rsidR="000D50D7" w:rsidRPr="000D50D7">
        <w:t xml:space="preserve"> </w:t>
      </w:r>
      <w:r>
        <w:t>or</w:t>
      </w:r>
      <w:r w:rsidR="000D50D7" w:rsidRPr="000D50D7">
        <w:t xml:space="preserve"> </w:t>
      </w:r>
      <w:r>
        <w:t>permanent</w:t>
      </w:r>
      <w:r w:rsidR="000D50D7" w:rsidRPr="000D50D7">
        <w:t xml:space="preserve"> </w:t>
      </w:r>
      <w:r>
        <w:t>nature)</w:t>
      </w:r>
      <w:r w:rsidR="000D50D7" w:rsidRPr="000D50D7">
        <w:t xml:space="preserve"> </w:t>
      </w:r>
      <w:r>
        <w:t>such</w:t>
      </w:r>
      <w:r w:rsidR="000D50D7" w:rsidRPr="000D50D7">
        <w:t xml:space="preserve"> </w:t>
      </w:r>
      <w:r>
        <w:t>protective</w:t>
      </w:r>
      <w:r w:rsidR="000D50D7" w:rsidRPr="000D50D7">
        <w:t xml:space="preserve"> </w:t>
      </w:r>
      <w:r>
        <w:t>works,</w:t>
      </w:r>
      <w:r w:rsidR="000D50D7" w:rsidRPr="000D50D7">
        <w:t xml:space="preserve"> </w:t>
      </w:r>
      <w:r>
        <w:t>inclusive</w:t>
      </w:r>
      <w:r w:rsidR="000D50D7" w:rsidRPr="000D50D7">
        <w:t xml:space="preserve"> </w:t>
      </w:r>
      <w:r>
        <w:t>of</w:t>
      </w:r>
      <w:r w:rsidR="000D50D7" w:rsidRPr="000D50D7">
        <w:t xml:space="preserve"> </w:t>
      </w:r>
      <w:r>
        <w:t>any</w:t>
      </w:r>
      <w:r w:rsidR="000D50D7" w:rsidRPr="000D50D7">
        <w:t xml:space="preserve"> </w:t>
      </w:r>
      <w:r>
        <w:t>measures</w:t>
      </w:r>
      <w:r w:rsidR="000D50D7" w:rsidRPr="000D50D7">
        <w:t xml:space="preserve"> </w:t>
      </w:r>
      <w:r>
        <w:t>or</w:t>
      </w:r>
      <w:r w:rsidR="000D50D7" w:rsidRPr="000D50D7">
        <w:t xml:space="preserve"> </w:t>
      </w:r>
      <w:r>
        <w:t>schemes</w:t>
      </w:r>
      <w:r w:rsidR="000D50D7" w:rsidRPr="000D50D7">
        <w:t xml:space="preserve"> </w:t>
      </w:r>
      <w:r>
        <w:t>required</w:t>
      </w:r>
      <w:r w:rsidR="000D50D7" w:rsidRPr="000D50D7">
        <w:t xml:space="preserve"> </w:t>
      </w:r>
      <w:r>
        <w:t>and</w:t>
      </w:r>
      <w:r w:rsidR="000D50D7" w:rsidRPr="000D50D7">
        <w:t xml:space="preserve"> </w:t>
      </w:r>
      <w:r>
        <w:t>approved</w:t>
      </w:r>
      <w:r w:rsidR="000D50D7" w:rsidRPr="000D50D7">
        <w:t xml:space="preserve"> </w:t>
      </w:r>
      <w:r>
        <w:t>as</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plan</w:t>
      </w:r>
      <w:r w:rsidR="000D50D7" w:rsidRPr="000D50D7">
        <w:t xml:space="preserve"> </w:t>
      </w:r>
      <w:r>
        <w:t>approved</w:t>
      </w:r>
      <w:r w:rsidR="000D50D7" w:rsidRPr="000D50D7">
        <w:t xml:space="preserve"> </w:t>
      </w:r>
      <w:r>
        <w:t>pursuant</w:t>
      </w:r>
      <w:r w:rsidR="000D50D7" w:rsidRPr="000D50D7">
        <w:t xml:space="preserve"> </w:t>
      </w:r>
      <w:r>
        <w:t>to</w:t>
      </w:r>
      <w:r w:rsidR="000D50D7" w:rsidRPr="000D50D7">
        <w:t xml:space="preserve"> </w:t>
      </w:r>
      <w:r>
        <w:t>this</w:t>
      </w:r>
      <w:r w:rsidR="000D50D7" w:rsidRPr="000D50D7">
        <w:t xml:space="preserve"> </w:t>
      </w:r>
      <w:r>
        <w:t>paragraph,</w:t>
      </w:r>
      <w:r w:rsidR="000D50D7" w:rsidRPr="000D50D7">
        <w:t xml:space="preserve"> </w:t>
      </w:r>
      <w:r>
        <w:t>must</w:t>
      </w:r>
      <w:r w:rsidR="000D50D7" w:rsidRPr="000D50D7">
        <w:t xml:space="preserve"> </w:t>
      </w:r>
      <w:r>
        <w:t>be</w:t>
      </w:r>
      <w:r w:rsidR="000D50D7" w:rsidRPr="000D50D7">
        <w:t xml:space="preserve"> </w:t>
      </w:r>
      <w:r>
        <w:t>carried</w:t>
      </w:r>
      <w:r w:rsidR="000D50D7" w:rsidRPr="000D50D7">
        <w:t xml:space="preserve"> </w:t>
      </w:r>
      <w:r>
        <w:t>out</w:t>
      </w:r>
      <w:r w:rsidR="000D50D7" w:rsidRPr="000D50D7">
        <w:t xml:space="preserve"> </w:t>
      </w:r>
      <w:r>
        <w:t>to</w:t>
      </w:r>
      <w:r w:rsidR="000D50D7" w:rsidRPr="000D50D7">
        <w:t xml:space="preserve"> </w:t>
      </w:r>
      <w:r>
        <w:t>National</w:t>
      </w:r>
      <w:r w:rsidR="000D50D7" w:rsidRPr="000D50D7">
        <w:t xml:space="preserve"> </w:t>
      </w:r>
      <w:r>
        <w:t>Grid’s</w:t>
      </w:r>
      <w:r w:rsidR="000D50D7" w:rsidRPr="000D50D7">
        <w:t xml:space="preserve"> </w:t>
      </w:r>
      <w:r>
        <w:t>satisfaction</w:t>
      </w:r>
      <w:r w:rsidR="000D50D7" w:rsidRPr="000D50D7">
        <w:t xml:space="preserve"> </w:t>
      </w:r>
      <w:r>
        <w:t>prior</w:t>
      </w:r>
      <w:r w:rsidR="000D50D7" w:rsidRPr="000D50D7">
        <w:t xml:space="preserve"> </w:t>
      </w:r>
      <w:r>
        <w:t>to</w:t>
      </w:r>
      <w:r w:rsidR="000D50D7" w:rsidRPr="000D50D7">
        <w:t xml:space="preserve"> </w:t>
      </w:r>
      <w:r>
        <w:t>the</w:t>
      </w:r>
      <w:r w:rsidR="000D50D7" w:rsidRPr="000D50D7">
        <w:t xml:space="preserve"> </w:t>
      </w:r>
      <w:r>
        <w:t>commencement</w:t>
      </w:r>
      <w:r w:rsidR="000D50D7" w:rsidRPr="000D50D7">
        <w:t xml:space="preserve"> </w:t>
      </w:r>
      <w:r>
        <w:t>of</w:t>
      </w:r>
      <w:r w:rsidR="000D50D7" w:rsidRPr="000D50D7">
        <w:t xml:space="preserve"> </w:t>
      </w:r>
      <w:r>
        <w:t>any</w:t>
      </w:r>
      <w:r w:rsidR="000D50D7" w:rsidRPr="000D50D7">
        <w:t xml:space="preserve"> </w:t>
      </w:r>
      <w:r>
        <w:t>authorised</w:t>
      </w:r>
      <w:r w:rsidR="000D50D7" w:rsidRPr="000D50D7">
        <w:t xml:space="preserve"> </w:t>
      </w:r>
      <w:r>
        <w:t>development</w:t>
      </w:r>
      <w:r w:rsidR="000D50D7" w:rsidRPr="000D50D7">
        <w:t xml:space="preserve"> </w:t>
      </w:r>
      <w:r>
        <w:t>(or</w:t>
      </w:r>
      <w:r w:rsidR="000D50D7" w:rsidRPr="000D50D7">
        <w:t xml:space="preserve"> </w:t>
      </w:r>
      <w:r>
        <w:t>any</w:t>
      </w:r>
      <w:r w:rsidR="000D50D7" w:rsidRPr="000D50D7">
        <w:t xml:space="preserve"> </w:t>
      </w:r>
      <w:r>
        <w:t>relevant</w:t>
      </w:r>
      <w:r w:rsidR="000D50D7" w:rsidRPr="000D50D7">
        <w:t xml:space="preserve"> </w:t>
      </w:r>
      <w:r>
        <w:t>part</w:t>
      </w:r>
      <w:r w:rsidR="000D50D7" w:rsidRPr="000D50D7">
        <w:t xml:space="preserve"> </w:t>
      </w:r>
      <w:r>
        <w:t>thereof)</w:t>
      </w:r>
      <w:r w:rsidR="000D50D7" w:rsidRPr="000D50D7">
        <w:t xml:space="preserve"> </w:t>
      </w:r>
      <w:r>
        <w:t>for</w:t>
      </w:r>
      <w:r w:rsidR="000D50D7" w:rsidRPr="000D50D7">
        <w:t xml:space="preserve"> </w:t>
      </w:r>
      <w:r>
        <w:t>which</w:t>
      </w:r>
      <w:r w:rsidR="000D50D7" w:rsidRPr="000D50D7">
        <w:t xml:space="preserve"> </w:t>
      </w:r>
      <w:r>
        <w:t>protective</w:t>
      </w:r>
      <w:r w:rsidR="000D50D7" w:rsidRPr="000D50D7">
        <w:t xml:space="preserve"> </w:t>
      </w:r>
      <w:r>
        <w:t>works</w:t>
      </w:r>
      <w:r w:rsidR="000D50D7" w:rsidRPr="000D50D7">
        <w:t xml:space="preserve"> </w:t>
      </w:r>
      <w:r>
        <w:t>are</w:t>
      </w:r>
      <w:r w:rsidR="000D50D7" w:rsidRPr="000D50D7">
        <w:t xml:space="preserve"> </w:t>
      </w:r>
      <w:r>
        <w:t>required</w:t>
      </w:r>
      <w:r w:rsidR="000D50D7" w:rsidRPr="000D50D7">
        <w:t xml:space="preserve"> </w:t>
      </w:r>
      <w:r>
        <w:t>and</w:t>
      </w:r>
      <w:r w:rsidR="000D50D7" w:rsidRPr="000D50D7">
        <w:t xml:space="preserve"> </w:t>
      </w:r>
      <w:r>
        <w:t>National</w:t>
      </w:r>
      <w:r w:rsidR="000D50D7" w:rsidRPr="000D50D7">
        <w:t xml:space="preserve"> </w:t>
      </w:r>
      <w:r>
        <w:t>Grid</w:t>
      </w:r>
      <w:r w:rsidR="000D50D7" w:rsidRPr="000D50D7">
        <w:t xml:space="preserve"> </w:t>
      </w:r>
      <w:r>
        <w:t>must</w:t>
      </w:r>
      <w:r w:rsidR="000D50D7" w:rsidRPr="000D50D7">
        <w:t xml:space="preserve"> </w:t>
      </w:r>
      <w:r>
        <w:t>give</w:t>
      </w:r>
      <w:r w:rsidR="000D50D7" w:rsidRPr="000D50D7">
        <w:t xml:space="preserve"> </w:t>
      </w:r>
      <w:r>
        <w:t>notice</w:t>
      </w:r>
      <w:r w:rsidR="000D50D7" w:rsidRPr="000D50D7">
        <w:t xml:space="preserve"> </w:t>
      </w:r>
      <w:r>
        <w:t>of</w:t>
      </w:r>
      <w:r w:rsidR="000D50D7" w:rsidRPr="000D50D7">
        <w:t xml:space="preserve"> </w:t>
      </w:r>
      <w:r>
        <w:t>its</w:t>
      </w:r>
      <w:r w:rsidR="000D50D7" w:rsidRPr="000D50D7">
        <w:t xml:space="preserve"> </w:t>
      </w:r>
      <w:r>
        <w:t>requirement</w:t>
      </w:r>
      <w:r w:rsidR="000D50D7" w:rsidRPr="000D50D7">
        <w:t xml:space="preserve"> </w:t>
      </w:r>
      <w:r>
        <w:t>for</w:t>
      </w:r>
      <w:r w:rsidR="000D50D7" w:rsidRPr="000D50D7">
        <w:t xml:space="preserve"> </w:t>
      </w:r>
      <w:r>
        <w:t>such</w:t>
      </w:r>
      <w:r w:rsidR="000D50D7" w:rsidRPr="000D50D7">
        <w:t xml:space="preserve"> </w:t>
      </w:r>
      <w:r>
        <w:t>works</w:t>
      </w:r>
      <w:r w:rsidR="000D50D7" w:rsidRPr="000D50D7">
        <w:t xml:space="preserve"> </w:t>
      </w:r>
      <w:r>
        <w:t>within</w:t>
      </w:r>
      <w:r w:rsidR="000D50D7" w:rsidRPr="000D50D7">
        <w:t xml:space="preserve"> </w:t>
      </w:r>
      <w:r>
        <w:t>42</w:t>
      </w:r>
      <w:r w:rsidR="000D50D7" w:rsidRPr="000D50D7">
        <w:t xml:space="preserve"> </w:t>
      </w:r>
      <w:r>
        <w:t>days</w:t>
      </w:r>
      <w:r w:rsidR="000D50D7" w:rsidRPr="000D50D7">
        <w:t xml:space="preserve"> </w:t>
      </w:r>
      <w:r>
        <w:t>of</w:t>
      </w:r>
      <w:r w:rsidR="000D50D7" w:rsidRPr="000D50D7">
        <w:t xml:space="preserve"> </w:t>
      </w:r>
      <w:r>
        <w:t>the</w:t>
      </w:r>
      <w:r w:rsidR="000D50D7" w:rsidRPr="000D50D7">
        <w:t xml:space="preserve"> </w:t>
      </w:r>
      <w:r>
        <w:t>date</w:t>
      </w:r>
      <w:r w:rsidR="000D50D7" w:rsidRPr="000D50D7">
        <w:t xml:space="preserve"> </w:t>
      </w:r>
      <w:r>
        <w:t>of</w:t>
      </w:r>
      <w:r w:rsidR="000D50D7" w:rsidRPr="000D50D7">
        <w:t xml:space="preserve"> </w:t>
      </w:r>
      <w:r>
        <w:t>submission</w:t>
      </w:r>
      <w:r w:rsidR="000D50D7" w:rsidRPr="000D50D7">
        <w:t xml:space="preserve"> </w:t>
      </w:r>
      <w:r>
        <w:t>of</w:t>
      </w:r>
      <w:r w:rsidR="000D50D7" w:rsidRPr="000D50D7">
        <w:t xml:space="preserve"> </w:t>
      </w:r>
      <w:r>
        <w:t>a</w:t>
      </w:r>
      <w:r w:rsidR="000D50D7" w:rsidRPr="000D50D7">
        <w:t xml:space="preserve"> </w:t>
      </w:r>
      <w:r>
        <w:t>plan</w:t>
      </w:r>
      <w:r w:rsidR="000D50D7" w:rsidRPr="000D50D7">
        <w:t xml:space="preserve"> </w:t>
      </w:r>
      <w:r>
        <w:t>pursuant</w:t>
      </w:r>
      <w:r w:rsidR="000D50D7" w:rsidRPr="000D50D7">
        <w:t xml:space="preserve"> </w:t>
      </w:r>
      <w:r>
        <w:t>to</w:t>
      </w:r>
      <w:r w:rsidR="000D50D7" w:rsidRPr="000D50D7">
        <w:t xml:space="preserve"> </w:t>
      </w:r>
      <w:r>
        <w:t>this</w:t>
      </w:r>
      <w:r w:rsidR="000D50D7" w:rsidRPr="000D50D7">
        <w:t xml:space="preserve"> </w:t>
      </w:r>
      <w:r>
        <w:t>paragraph</w:t>
      </w:r>
      <w:r w:rsidR="000D50D7" w:rsidRPr="000D50D7">
        <w:t xml:space="preserve"> </w:t>
      </w:r>
      <w:r>
        <w:t>(except</w:t>
      </w:r>
      <w:r w:rsidR="000D50D7" w:rsidRPr="000D50D7">
        <w:t xml:space="preserve"> </w:t>
      </w:r>
      <w:r>
        <w:t>in</w:t>
      </w:r>
      <w:r w:rsidR="000D50D7" w:rsidRPr="000D50D7">
        <w:t xml:space="preserve"> </w:t>
      </w:r>
      <w:r>
        <w:t>an</w:t>
      </w:r>
      <w:r w:rsidR="000D50D7" w:rsidRPr="000D50D7">
        <w:t xml:space="preserve"> </w:t>
      </w:r>
      <w:r>
        <w:t>emergency).</w:t>
      </w:r>
      <w:bookmarkEnd w:id="1337"/>
    </w:p>
    <w:p w14:paraId="7B9C1E4E" w14:textId="77777777" w:rsidR="00283174" w:rsidRDefault="00283174" w:rsidP="00283174">
      <w:pPr>
        <w:pStyle w:val="N2"/>
      </w:pPr>
      <w:r>
        <w:t>If</w:t>
      </w:r>
      <w:r w:rsidR="000D50D7" w:rsidRPr="000D50D7">
        <w:t xml:space="preserve"> </w:t>
      </w:r>
      <w:r>
        <w:t>National</w:t>
      </w:r>
      <w:r w:rsidR="000D50D7" w:rsidRPr="000D50D7">
        <w:t xml:space="preserve"> </w:t>
      </w:r>
      <w:r>
        <w:t>Grid</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sub-paragraphs</w:t>
      </w:r>
      <w:r w:rsidR="000D50D7" w:rsidRPr="000D50D7">
        <w:t xml:space="preserve"> </w:t>
      </w:r>
      <w:r>
        <w:fldChar w:fldCharType="begin"/>
      </w:r>
      <w:r>
        <w:instrText xml:space="preserve"> REF _Ref95839807 \r \h </w:instrText>
      </w:r>
      <w:r>
        <w:fldChar w:fldCharType="separate"/>
      </w:r>
      <w:r w:rsidR="000D50D7">
        <w:t>(6)</w:t>
      </w:r>
      <w:r>
        <w:fldChar w:fldCharType="end"/>
      </w:r>
      <w:r w:rsidR="000D50D7" w:rsidRPr="000D50D7">
        <w:t xml:space="preserve"> </w:t>
      </w:r>
      <w:r>
        <w:t>or</w:t>
      </w:r>
      <w:r w:rsidR="000D50D7" w:rsidRPr="000D50D7">
        <w:t xml:space="preserve"> </w:t>
      </w:r>
      <w:r>
        <w:fldChar w:fldCharType="begin"/>
      </w:r>
      <w:r>
        <w:instrText xml:space="preserve"> REF _Ref95839815 \r \h </w:instrText>
      </w:r>
      <w:r>
        <w:fldChar w:fldCharType="separate"/>
      </w:r>
      <w:r w:rsidR="000D50D7">
        <w:t>(8)</w:t>
      </w:r>
      <w:r>
        <w:fldChar w:fldCharType="end"/>
      </w:r>
      <w:r w:rsidR="000D50D7" w:rsidRPr="000D50D7">
        <w:t xml:space="preserve"> </w:t>
      </w:r>
      <w:r>
        <w:t>and</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works</w:t>
      </w:r>
      <w:r w:rsidR="000D50D7" w:rsidRPr="000D50D7">
        <w:t xml:space="preserve"> </w:t>
      </w:r>
      <w:r>
        <w:t>proposed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reasonably</w:t>
      </w:r>
      <w:r w:rsidR="000D50D7" w:rsidRPr="000D50D7">
        <w:t xml:space="preserve"> </w:t>
      </w:r>
      <w:r>
        <w:t>requires</w:t>
      </w:r>
      <w:r w:rsidR="000D50D7" w:rsidRPr="000D50D7">
        <w:t xml:space="preserve"> </w:t>
      </w:r>
      <w:r>
        <w:t>the</w:t>
      </w:r>
      <w:r w:rsidR="000D50D7" w:rsidRPr="000D50D7">
        <w:t xml:space="preserve"> </w:t>
      </w:r>
      <w:r>
        <w:t>removal</w:t>
      </w:r>
      <w:r w:rsidR="000D50D7" w:rsidRPr="000D50D7">
        <w:t xml:space="preserve"> </w:t>
      </w:r>
      <w:r>
        <w:t>of</w:t>
      </w:r>
      <w:r w:rsidR="000D50D7" w:rsidRPr="000D50D7">
        <w:t xml:space="preserve"> </w:t>
      </w:r>
      <w:r>
        <w:t>any</w:t>
      </w:r>
      <w:r w:rsidR="000D50D7" w:rsidRPr="000D50D7">
        <w:t xml:space="preserve"> </w:t>
      </w:r>
      <w:r>
        <w:t>apparatus</w:t>
      </w:r>
      <w:r w:rsidR="000D50D7" w:rsidRPr="000D50D7">
        <w:t xml:space="preserve"> </w:t>
      </w:r>
      <w:r>
        <w:t>and</w:t>
      </w:r>
      <w:r w:rsidR="000D50D7" w:rsidRPr="000D50D7">
        <w:t xml:space="preserve"> </w:t>
      </w:r>
      <w:r>
        <w:t>gives</w:t>
      </w:r>
      <w:r w:rsidR="000D50D7" w:rsidRPr="000D50D7">
        <w:t xml:space="preserve"> </w:t>
      </w:r>
      <w:r>
        <w:t>written</w:t>
      </w:r>
      <w:r w:rsidR="000D50D7" w:rsidRPr="000D50D7">
        <w:t xml:space="preserve"> </w:t>
      </w:r>
      <w:r>
        <w:t>notice</w:t>
      </w:r>
      <w:r w:rsidR="000D50D7" w:rsidRPr="000D50D7">
        <w:t xml:space="preserve"> </w:t>
      </w:r>
      <w:r>
        <w:t>to</w:t>
      </w:r>
      <w:r w:rsidR="000D50D7" w:rsidRPr="000D50D7">
        <w:t xml:space="preserve"> </w:t>
      </w:r>
      <w:r>
        <w:t>the</w:t>
      </w:r>
      <w:r w:rsidR="000D50D7" w:rsidRPr="000D50D7">
        <w:t xml:space="preserve"> </w:t>
      </w:r>
      <w:r>
        <w:t>undertaker</w:t>
      </w:r>
      <w:r w:rsidR="000D50D7" w:rsidRPr="000D50D7">
        <w:t xml:space="preserve"> </w:t>
      </w:r>
      <w:r>
        <w:t>of</w:t>
      </w:r>
      <w:r w:rsidR="000D50D7" w:rsidRPr="000D50D7">
        <w:t xml:space="preserve"> </w:t>
      </w:r>
      <w:r>
        <w:t>that</w:t>
      </w:r>
      <w:r w:rsidR="000D50D7" w:rsidRPr="000D50D7">
        <w:t xml:space="preserve"> </w:t>
      </w:r>
      <w:r>
        <w:t>requirement,</w:t>
      </w:r>
      <w:r w:rsidR="000D50D7" w:rsidRPr="000D50D7">
        <w:t xml:space="preserve"> </w:t>
      </w:r>
      <w:r>
        <w:t>paragraphs</w:t>
      </w:r>
      <w:r w:rsidR="000D50D7" w:rsidRPr="000D50D7">
        <w:t xml:space="preserve"> </w:t>
      </w:r>
      <w:r>
        <w:fldChar w:fldCharType="begin"/>
      </w:r>
      <w:r>
        <w:instrText xml:space="preserve"> REF _Ref95839980 \r \h </w:instrText>
      </w:r>
      <w:r>
        <w:fldChar w:fldCharType="separate"/>
      </w:r>
      <w:r w:rsidR="000D50D7">
        <w:t>30</w:t>
      </w:r>
      <w:r>
        <w:fldChar w:fldCharType="end"/>
      </w:r>
      <w:r w:rsidR="000D50D7" w:rsidRPr="000D50D7">
        <w:t xml:space="preserve"> </w:t>
      </w:r>
      <w:r>
        <w:t>to</w:t>
      </w:r>
      <w:r w:rsidR="000D50D7" w:rsidRPr="000D50D7">
        <w:t xml:space="preserve"> </w:t>
      </w:r>
      <w:r>
        <w:fldChar w:fldCharType="begin"/>
      </w:r>
      <w:r>
        <w:instrText xml:space="preserve"> REF _Ref95839992 \r \h </w:instrText>
      </w:r>
      <w:r>
        <w:fldChar w:fldCharType="separate"/>
      </w:r>
      <w:r w:rsidR="000D50D7">
        <w:t>32</w:t>
      </w:r>
      <w:r>
        <w:fldChar w:fldCharType="end"/>
      </w:r>
      <w:r w:rsidR="000D50D7" w:rsidRPr="000D50D7">
        <w:t xml:space="preserve"> </w:t>
      </w:r>
      <w:r>
        <w:t>and</w:t>
      </w:r>
      <w:r w:rsidR="000D50D7" w:rsidRPr="000D50D7">
        <w:t xml:space="preserve"> </w:t>
      </w:r>
      <w:r>
        <w:fldChar w:fldCharType="begin"/>
      </w:r>
      <w:r>
        <w:instrText xml:space="preserve"> REF _Ref95839569 \r \h </w:instrText>
      </w:r>
      <w:r>
        <w:fldChar w:fldCharType="separate"/>
      </w:r>
      <w:r w:rsidR="000D50D7">
        <w:t>35</w:t>
      </w:r>
      <w:r>
        <w:fldChar w:fldCharType="end"/>
      </w:r>
      <w:r w:rsidR="000D50D7" w:rsidRPr="000D50D7">
        <w:t xml:space="preserve"> </w:t>
      </w:r>
      <w:r>
        <w:t>to</w:t>
      </w:r>
      <w:r w:rsidR="000D50D7" w:rsidRPr="000D50D7">
        <w:t xml:space="preserve"> </w:t>
      </w:r>
      <w:r>
        <w:fldChar w:fldCharType="begin"/>
      </w:r>
      <w:r>
        <w:instrText xml:space="preserve"> REF _Ref95839319 \r \h </w:instrText>
      </w:r>
      <w:r>
        <w:fldChar w:fldCharType="separate"/>
      </w:r>
      <w:r w:rsidR="000D50D7">
        <w:t>37</w:t>
      </w:r>
      <w:r>
        <w:fldChar w:fldCharType="end"/>
      </w:r>
      <w:r w:rsidR="000D50D7" w:rsidRPr="000D50D7">
        <w:t xml:space="preserve"> </w:t>
      </w:r>
      <w:r>
        <w:t>apply</w:t>
      </w:r>
      <w:r w:rsidR="000D50D7" w:rsidRPr="000D50D7">
        <w:t xml:space="preserve"> </w:t>
      </w:r>
      <w:r>
        <w:t>as</w:t>
      </w:r>
      <w:r w:rsidR="000D50D7" w:rsidRPr="000D50D7">
        <w:t xml:space="preserve"> </w:t>
      </w:r>
      <w:r>
        <w:t>if</w:t>
      </w:r>
      <w:r w:rsidR="000D50D7" w:rsidRPr="000D50D7">
        <w:t xml:space="preserve"> </w:t>
      </w:r>
      <w:r>
        <w:t>the</w:t>
      </w:r>
      <w:r w:rsidR="000D50D7" w:rsidRPr="000D50D7">
        <w:t xml:space="preserve"> </w:t>
      </w:r>
      <w:r>
        <w:t>removal</w:t>
      </w:r>
      <w:r w:rsidR="000D50D7" w:rsidRPr="000D50D7">
        <w:t xml:space="preserve"> </w:t>
      </w:r>
      <w:r>
        <w:t>of</w:t>
      </w:r>
      <w:r w:rsidR="000D50D7" w:rsidRPr="000D50D7">
        <w:t xml:space="preserve"> </w:t>
      </w:r>
      <w:r>
        <w:t>the</w:t>
      </w:r>
      <w:r w:rsidR="000D50D7" w:rsidRPr="000D50D7">
        <w:t xml:space="preserve"> </w:t>
      </w:r>
      <w:r>
        <w:t>apparatus</w:t>
      </w:r>
      <w:r w:rsidR="000D50D7" w:rsidRPr="000D50D7">
        <w:t xml:space="preserve"> </w:t>
      </w:r>
      <w:r>
        <w:t>had</w:t>
      </w:r>
      <w:r w:rsidR="000D50D7" w:rsidRPr="000D50D7">
        <w:t xml:space="preserve"> </w:t>
      </w:r>
      <w:r>
        <w:t>been</w:t>
      </w:r>
      <w:r w:rsidR="000D50D7" w:rsidRPr="000D50D7">
        <w:t xml:space="preserve"> </w:t>
      </w:r>
      <w:r>
        <w:t>required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_Ref95839281 \r \h </w:instrText>
      </w:r>
      <w:r>
        <w:fldChar w:fldCharType="separate"/>
      </w:r>
      <w:r w:rsidR="000D50D7">
        <w:t>36(2)</w:t>
      </w:r>
      <w:r>
        <w:fldChar w:fldCharType="end"/>
      </w:r>
      <w:r>
        <w:t>.</w:t>
      </w:r>
    </w:p>
    <w:p w14:paraId="2F438981" w14:textId="77777777" w:rsidR="00283174" w:rsidRDefault="00283174" w:rsidP="00283174">
      <w:pPr>
        <w:pStyle w:val="N2"/>
      </w:pPr>
      <w:r>
        <w:t>Nothing</w:t>
      </w:r>
      <w:r w:rsidR="000D50D7" w:rsidRPr="000D50D7">
        <w:t xml:space="preserve"> </w:t>
      </w:r>
      <w:r>
        <w:t>in</w:t>
      </w:r>
      <w:r w:rsidR="000D50D7" w:rsidRPr="000D50D7">
        <w:t xml:space="preserve"> </w:t>
      </w:r>
      <w:r>
        <w:t>this</w:t>
      </w:r>
      <w:r w:rsidR="000D50D7" w:rsidRPr="000D50D7">
        <w:t xml:space="preserve"> </w:t>
      </w:r>
      <w:r>
        <w:t>paragraph</w:t>
      </w:r>
      <w:r w:rsidR="000D50D7" w:rsidRPr="000D50D7">
        <w:t xml:space="preserve"> </w:t>
      </w:r>
      <w:r>
        <w:t>precludes</w:t>
      </w:r>
      <w:r w:rsidR="000D50D7" w:rsidRPr="000D50D7">
        <w:t xml:space="preserve"> </w:t>
      </w:r>
      <w:r>
        <w:t>the</w:t>
      </w:r>
      <w:r w:rsidR="000D50D7" w:rsidRPr="000D50D7">
        <w:t xml:space="preserve"> </w:t>
      </w:r>
      <w:r>
        <w:t>undertaker</w:t>
      </w:r>
      <w:r w:rsidR="000D50D7" w:rsidRPr="000D50D7">
        <w:t xml:space="preserve"> </w:t>
      </w:r>
      <w:r>
        <w:t>from</w:t>
      </w:r>
      <w:r w:rsidR="000D50D7" w:rsidRPr="000D50D7">
        <w:t xml:space="preserve"> </w:t>
      </w:r>
      <w:r>
        <w:t>submitting</w:t>
      </w:r>
      <w:r w:rsidR="000D50D7" w:rsidRPr="000D50D7">
        <w:t xml:space="preserve"> </w:t>
      </w:r>
      <w:r>
        <w:t>at</w:t>
      </w:r>
      <w:r w:rsidR="000D50D7" w:rsidRPr="000D50D7">
        <w:t xml:space="preserve"> </w:t>
      </w:r>
      <w:r>
        <w:t>any</w:t>
      </w:r>
      <w:r w:rsidR="000D50D7" w:rsidRPr="000D50D7">
        <w:t xml:space="preserve"> </w:t>
      </w:r>
      <w:r>
        <w:t>time</w:t>
      </w:r>
      <w:r w:rsidR="000D50D7" w:rsidRPr="000D50D7">
        <w:t xml:space="preserve"> </w:t>
      </w:r>
      <w:r>
        <w:t>or</w:t>
      </w:r>
      <w:r w:rsidR="000D50D7" w:rsidRPr="000D50D7">
        <w:t xml:space="preserve"> </w:t>
      </w:r>
      <w:r>
        <w:t>from</w:t>
      </w:r>
      <w:r w:rsidR="000D50D7" w:rsidRPr="000D50D7">
        <w:t xml:space="preserve"> </w:t>
      </w:r>
      <w:r>
        <w:t>time</w:t>
      </w:r>
      <w:r w:rsidR="000D50D7" w:rsidRPr="000D50D7">
        <w:t xml:space="preserve"> </w:t>
      </w:r>
      <w:r>
        <w:t>to</w:t>
      </w:r>
      <w:r w:rsidR="000D50D7" w:rsidRPr="000D50D7">
        <w:t xml:space="preserve"> </w:t>
      </w:r>
      <w:r>
        <w:t>time,</w:t>
      </w:r>
      <w:r w:rsidR="000D50D7" w:rsidRPr="000D50D7">
        <w:t xml:space="preserve"> </w:t>
      </w:r>
      <w:r>
        <w:t>but</w:t>
      </w:r>
      <w:r w:rsidR="000D50D7" w:rsidRPr="000D50D7">
        <w:t xml:space="preserve"> </w:t>
      </w:r>
      <w:r>
        <w:t>in</w:t>
      </w:r>
      <w:r w:rsidR="000D50D7" w:rsidRPr="000D50D7">
        <w:t xml:space="preserve"> </w:t>
      </w:r>
      <w:r>
        <w:t>no</w:t>
      </w:r>
      <w:r w:rsidR="000D50D7" w:rsidRPr="000D50D7">
        <w:t xml:space="preserve"> </w:t>
      </w:r>
      <w:r>
        <w:t>case</w:t>
      </w:r>
      <w:r w:rsidR="000D50D7" w:rsidRPr="000D50D7">
        <w:t xml:space="preserve"> </w:t>
      </w:r>
      <w:r>
        <w:t>less</w:t>
      </w:r>
      <w:r w:rsidR="000D50D7" w:rsidRPr="000D50D7">
        <w:t xml:space="preserve"> </w:t>
      </w:r>
      <w:r>
        <w:t>than</w:t>
      </w:r>
      <w:r w:rsidR="000D50D7" w:rsidRPr="000D50D7">
        <w:t xml:space="preserve"> </w:t>
      </w:r>
      <w:r>
        <w:t>56</w:t>
      </w:r>
      <w:r w:rsidR="000D50D7" w:rsidRPr="000D50D7">
        <w:t xml:space="preserve"> </w:t>
      </w:r>
      <w:r>
        <w:t>days</w:t>
      </w:r>
      <w:r w:rsidR="000D50D7" w:rsidRPr="000D50D7">
        <w:t xml:space="preserve"> </w:t>
      </w:r>
      <w:r>
        <w:t>before</w:t>
      </w:r>
      <w:r w:rsidR="000D50D7" w:rsidRPr="000D50D7">
        <w:t xml:space="preserve"> </w:t>
      </w:r>
      <w:r>
        <w:t>commencing</w:t>
      </w:r>
      <w:r w:rsidR="000D50D7" w:rsidRPr="000D50D7">
        <w:t xml:space="preserve"> </w:t>
      </w:r>
      <w:r>
        <w:t>the</w:t>
      </w:r>
      <w:r w:rsidR="000D50D7" w:rsidRPr="000D50D7">
        <w:t xml:space="preserve"> </w:t>
      </w:r>
      <w:r>
        <w:t>execution</w:t>
      </w:r>
      <w:r w:rsidR="000D50D7" w:rsidRPr="000D50D7">
        <w:t xml:space="preserve"> </w:t>
      </w:r>
      <w:r>
        <w:t>of</w:t>
      </w:r>
      <w:r w:rsidR="000D50D7" w:rsidRPr="000D50D7">
        <w:t xml:space="preserve"> </w:t>
      </w:r>
      <w:r>
        <w:t>the</w:t>
      </w:r>
      <w:r w:rsidR="000D50D7" w:rsidRPr="000D50D7">
        <w:t xml:space="preserve"> </w:t>
      </w:r>
      <w:r w:rsidR="00BE3DE4">
        <w:t>specified</w:t>
      </w:r>
      <w:r w:rsidR="000D50D7" w:rsidRPr="000D50D7">
        <w:t xml:space="preserve"> </w:t>
      </w:r>
      <w:r w:rsidR="00BE3DE4">
        <w:t>works</w:t>
      </w:r>
      <w:r>
        <w:t>,</w:t>
      </w:r>
      <w:r w:rsidR="000D50D7" w:rsidRPr="000D50D7">
        <w:t xml:space="preserve"> </w:t>
      </w:r>
      <w:r>
        <w:t>a</w:t>
      </w:r>
      <w:r w:rsidR="000D50D7" w:rsidRPr="000D50D7">
        <w:t xml:space="preserve"> </w:t>
      </w:r>
      <w:r>
        <w:t>new</w:t>
      </w:r>
      <w:r w:rsidR="000D50D7" w:rsidRPr="000D50D7">
        <w:t xml:space="preserve"> </w:t>
      </w:r>
      <w:r>
        <w:t>plan,</w:t>
      </w:r>
      <w:r w:rsidR="000D50D7" w:rsidRPr="000D50D7">
        <w:t xml:space="preserve"> </w:t>
      </w:r>
      <w:r>
        <w:t>instead</w:t>
      </w:r>
      <w:r w:rsidR="000D50D7" w:rsidRPr="000D50D7">
        <w:t xml:space="preserve"> </w:t>
      </w:r>
      <w:r>
        <w:t>of</w:t>
      </w:r>
      <w:r w:rsidR="000D50D7" w:rsidRPr="000D50D7">
        <w:t xml:space="preserve"> </w:t>
      </w:r>
      <w:r>
        <w:t>the</w:t>
      </w:r>
      <w:r w:rsidR="000D50D7" w:rsidRPr="000D50D7">
        <w:t xml:space="preserve"> </w:t>
      </w:r>
      <w:r>
        <w:t>plan</w:t>
      </w:r>
      <w:r w:rsidR="000D50D7" w:rsidRPr="000D50D7">
        <w:t xml:space="preserve"> </w:t>
      </w:r>
      <w:r>
        <w:t>previously</w:t>
      </w:r>
      <w:r w:rsidR="000D50D7" w:rsidRPr="000D50D7">
        <w:t xml:space="preserve"> </w:t>
      </w:r>
      <w:r>
        <w:t>submitted,</w:t>
      </w:r>
      <w:r w:rsidR="000D50D7" w:rsidRPr="000D50D7">
        <w:t xml:space="preserve"> </w:t>
      </w:r>
      <w:r>
        <w:t>and</w:t>
      </w:r>
      <w:r w:rsidR="000D50D7" w:rsidRPr="000D50D7">
        <w:t xml:space="preserve"> </w:t>
      </w:r>
      <w:r>
        <w:t>having</w:t>
      </w:r>
      <w:r w:rsidR="000D50D7" w:rsidRPr="000D50D7">
        <w:t xml:space="preserve"> </w:t>
      </w:r>
      <w:r>
        <w:t>done</w:t>
      </w:r>
      <w:r w:rsidR="000D50D7" w:rsidRPr="000D50D7">
        <w:t xml:space="preserve"> </w:t>
      </w:r>
      <w:r>
        <w:t>so</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paragraph</w:t>
      </w:r>
      <w:r w:rsidR="000D50D7" w:rsidRPr="000D50D7">
        <w:t xml:space="preserve"> </w:t>
      </w:r>
      <w:r w:rsidR="00BE3DE4">
        <w:t>shall</w:t>
      </w:r>
      <w:r w:rsidR="000D50D7" w:rsidRPr="000D50D7">
        <w:t xml:space="preserve"> </w:t>
      </w:r>
      <w:r>
        <w:t>apply</w:t>
      </w:r>
      <w:r w:rsidR="000D50D7" w:rsidRPr="000D50D7">
        <w:t xml:space="preserve"> </w:t>
      </w:r>
      <w:r>
        <w:t>to</w:t>
      </w:r>
      <w:r w:rsidR="000D50D7" w:rsidRPr="000D50D7">
        <w:t xml:space="preserve"> </w:t>
      </w:r>
      <w:r>
        <w:t>and</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the</w:t>
      </w:r>
      <w:r w:rsidR="000D50D7" w:rsidRPr="000D50D7">
        <w:t xml:space="preserve"> </w:t>
      </w:r>
      <w:r>
        <w:t>new</w:t>
      </w:r>
      <w:r w:rsidR="000D50D7" w:rsidRPr="000D50D7">
        <w:t xml:space="preserve"> </w:t>
      </w:r>
      <w:r>
        <w:t>plan.</w:t>
      </w:r>
    </w:p>
    <w:p w14:paraId="4CFED462" w14:textId="77777777" w:rsidR="00283174" w:rsidRDefault="00283174" w:rsidP="00283174">
      <w:pPr>
        <w:pStyle w:val="N2"/>
      </w:pPr>
      <w:r>
        <w:t>The</w:t>
      </w:r>
      <w:r w:rsidR="000D50D7" w:rsidRPr="000D50D7">
        <w:t xml:space="preserve"> </w:t>
      </w:r>
      <w:r>
        <w:t>undertaker</w:t>
      </w:r>
      <w:r w:rsidR="000D50D7" w:rsidRPr="000D50D7">
        <w:t xml:space="preserve"> </w:t>
      </w:r>
      <w:r>
        <w:t>will</w:t>
      </w:r>
      <w:r w:rsidR="000D50D7" w:rsidRPr="000D50D7">
        <w:t xml:space="preserve"> </w:t>
      </w:r>
      <w:r>
        <w:t>not</w:t>
      </w:r>
      <w:r w:rsidR="000D50D7" w:rsidRPr="000D50D7">
        <w:t xml:space="preserve"> </w:t>
      </w:r>
      <w:r>
        <w:t>be</w:t>
      </w:r>
      <w:r w:rsidR="000D50D7" w:rsidRPr="000D50D7">
        <w:t xml:space="preserve"> </w:t>
      </w:r>
      <w:r>
        <w:t>required</w:t>
      </w:r>
      <w:r w:rsidR="000D50D7" w:rsidRPr="000D50D7">
        <w:t xml:space="preserve"> </w:t>
      </w:r>
      <w:r>
        <w:t>to</w:t>
      </w:r>
      <w:r w:rsidR="000D50D7" w:rsidRPr="000D50D7">
        <w:t xml:space="preserve"> </w:t>
      </w:r>
      <w:r>
        <w:t>comply</w:t>
      </w:r>
      <w:r w:rsidR="000D50D7" w:rsidRPr="000D50D7">
        <w:t xml:space="preserve"> </w:t>
      </w:r>
      <w:r>
        <w:t>with</w:t>
      </w:r>
      <w:r w:rsidR="000D50D7" w:rsidRPr="000D50D7">
        <w:t xml:space="preserve"> </w:t>
      </w:r>
      <w:r>
        <w:t>sub-paragraph</w:t>
      </w:r>
      <w:r w:rsidR="000D50D7" w:rsidRPr="000D50D7">
        <w:t xml:space="preserve"> </w:t>
      </w:r>
      <w:r>
        <w:fldChar w:fldCharType="begin"/>
      </w:r>
      <w:r>
        <w:instrText xml:space="preserve"> REF _Ref95839703 \r \h </w:instrText>
      </w:r>
      <w:r>
        <w:fldChar w:fldCharType="separate"/>
      </w:r>
      <w:r w:rsidR="000D50D7">
        <w:t>(1)</w:t>
      </w:r>
      <w:r>
        <w:fldChar w:fldCharType="end"/>
      </w:r>
      <w:r w:rsidR="000D50D7" w:rsidRPr="000D50D7">
        <w:t xml:space="preserve"> </w:t>
      </w:r>
      <w:r>
        <w:t>where</w:t>
      </w:r>
      <w:r w:rsidR="000D50D7" w:rsidRPr="000D50D7">
        <w:t xml:space="preserve"> </w:t>
      </w:r>
      <w:r>
        <w:t>it</w:t>
      </w:r>
      <w:r w:rsidR="000D50D7" w:rsidRPr="000D50D7">
        <w:t xml:space="preserve"> </w:t>
      </w:r>
      <w:r>
        <w:t>needs</w:t>
      </w:r>
      <w:r w:rsidR="000D50D7" w:rsidRPr="000D50D7">
        <w:t xml:space="preserve"> </w:t>
      </w:r>
      <w:r>
        <w:t>to</w:t>
      </w:r>
      <w:r w:rsidR="000D50D7" w:rsidRPr="000D50D7">
        <w:t xml:space="preserve"> </w:t>
      </w:r>
      <w:r>
        <w:t>carry</w:t>
      </w:r>
      <w:r w:rsidR="000D50D7" w:rsidRPr="000D50D7">
        <w:t xml:space="preserve"> </w:t>
      </w:r>
      <w:r>
        <w:t>out</w:t>
      </w:r>
      <w:r w:rsidR="000D50D7" w:rsidRPr="000D50D7">
        <w:t xml:space="preserve"> </w:t>
      </w:r>
      <w:r>
        <w:t>emergency</w:t>
      </w:r>
      <w:r w:rsidR="000D50D7" w:rsidRPr="000D50D7">
        <w:t xml:space="preserve"> </w:t>
      </w:r>
      <w:r>
        <w:t>works</w:t>
      </w:r>
      <w:r w:rsidR="000D50D7" w:rsidRPr="000D50D7">
        <w:t xml:space="preserve"> </w:t>
      </w:r>
      <w:r>
        <w:t>as</w:t>
      </w:r>
      <w:r w:rsidR="000D50D7" w:rsidRPr="000D50D7">
        <w:t xml:space="preserve"> </w:t>
      </w:r>
      <w:r>
        <w:t>defined</w:t>
      </w:r>
      <w:r w:rsidR="000D50D7" w:rsidRPr="000D50D7">
        <w:t xml:space="preserve"> </w:t>
      </w:r>
      <w:r>
        <w:t>in</w:t>
      </w:r>
      <w:r w:rsidR="000D50D7" w:rsidRPr="000D50D7">
        <w:t xml:space="preserve"> </w:t>
      </w:r>
      <w:r>
        <w:t>the</w:t>
      </w:r>
      <w:r w:rsidR="000D50D7" w:rsidRPr="000D50D7">
        <w:t xml:space="preserve"> </w:t>
      </w:r>
      <w:r>
        <w:t>1991</w:t>
      </w:r>
      <w:r w:rsidR="000D50D7" w:rsidRPr="000D50D7">
        <w:t xml:space="preserve"> </w:t>
      </w:r>
      <w:r>
        <w:t>Act</w:t>
      </w:r>
      <w:r w:rsidR="000D50D7" w:rsidRPr="000D50D7">
        <w:t xml:space="preserve"> </w:t>
      </w:r>
      <w:r>
        <w:t>but</w:t>
      </w:r>
      <w:r w:rsidR="000D50D7" w:rsidRPr="000D50D7">
        <w:t xml:space="preserve"> </w:t>
      </w:r>
      <w:r>
        <w:t>in</w:t>
      </w:r>
      <w:r w:rsidR="000D50D7" w:rsidRPr="000D50D7">
        <w:t xml:space="preserve"> </w:t>
      </w:r>
      <w:r>
        <w:t>that</w:t>
      </w:r>
      <w:r w:rsidR="000D50D7" w:rsidRPr="000D50D7">
        <w:t xml:space="preserve"> </w:t>
      </w:r>
      <w:r>
        <w:t>case</w:t>
      </w:r>
      <w:r w:rsidR="000D50D7" w:rsidRPr="000D50D7">
        <w:t xml:space="preserve"> </w:t>
      </w:r>
      <w:r>
        <w:t>it</w:t>
      </w:r>
      <w:r w:rsidR="000D50D7" w:rsidRPr="000D50D7">
        <w:t xml:space="preserve"> </w:t>
      </w:r>
      <w:r>
        <w:t>must</w:t>
      </w:r>
      <w:r w:rsidR="000D50D7" w:rsidRPr="000D50D7">
        <w:t xml:space="preserve"> </w:t>
      </w:r>
      <w:r>
        <w:t>give</w:t>
      </w:r>
      <w:r w:rsidR="000D50D7" w:rsidRPr="000D50D7">
        <w:t xml:space="preserve"> </w:t>
      </w:r>
      <w:r>
        <w:t>to</w:t>
      </w:r>
      <w:r w:rsidR="000D50D7" w:rsidRPr="000D50D7">
        <w:t xml:space="preserve"> </w:t>
      </w:r>
      <w:r>
        <w:t>National</w:t>
      </w:r>
      <w:r w:rsidR="000D50D7" w:rsidRPr="000D50D7">
        <w:t xml:space="preserve"> </w:t>
      </w:r>
      <w:r>
        <w:t>Grid</w:t>
      </w:r>
      <w:r w:rsidR="000D50D7" w:rsidRPr="000D50D7">
        <w:t xml:space="preserve"> </w:t>
      </w:r>
      <w:r>
        <w:t>notice</w:t>
      </w:r>
      <w:r w:rsidR="000D50D7" w:rsidRPr="000D50D7">
        <w:t xml:space="preserve"> </w:t>
      </w:r>
      <w:r>
        <w:t>as</w:t>
      </w:r>
      <w:r w:rsidR="000D50D7" w:rsidRPr="000D50D7">
        <w:t xml:space="preserve"> </w:t>
      </w:r>
      <w:r>
        <w:t>soon</w:t>
      </w:r>
      <w:r w:rsidR="000D50D7" w:rsidRPr="000D50D7">
        <w:t xml:space="preserve"> </w:t>
      </w:r>
      <w:r>
        <w:t>as</w:t>
      </w:r>
      <w:r w:rsidR="000D50D7" w:rsidRPr="000D50D7">
        <w:t xml:space="preserve"> </w:t>
      </w:r>
      <w:r>
        <w:t>is</w:t>
      </w:r>
      <w:r w:rsidR="000D50D7" w:rsidRPr="000D50D7">
        <w:t xml:space="preserve"> </w:t>
      </w:r>
      <w:r>
        <w:t>reasonably</w:t>
      </w:r>
      <w:r w:rsidR="000D50D7" w:rsidRPr="000D50D7">
        <w:t xml:space="preserve"> </w:t>
      </w:r>
      <w:r>
        <w:t>practicable</w:t>
      </w:r>
      <w:r w:rsidR="000D50D7" w:rsidRPr="000D50D7">
        <w:t xml:space="preserve"> </w:t>
      </w:r>
      <w:r>
        <w:t>and</w:t>
      </w:r>
      <w:r w:rsidR="000D50D7" w:rsidRPr="000D50D7">
        <w:t xml:space="preserve"> </w:t>
      </w:r>
      <w:r>
        <w:t>a</w:t>
      </w:r>
      <w:r w:rsidR="000D50D7" w:rsidRPr="000D50D7">
        <w:t xml:space="preserve"> </w:t>
      </w:r>
      <w:r>
        <w:t>plan</w:t>
      </w:r>
      <w:r w:rsidR="000D50D7" w:rsidRPr="000D50D7">
        <w:t xml:space="preserve"> </w:t>
      </w:r>
      <w:r>
        <w:t>of</w:t>
      </w:r>
      <w:r w:rsidR="000D50D7" w:rsidRPr="000D50D7">
        <w:t xml:space="preserve"> </w:t>
      </w:r>
      <w:r>
        <w:t>those</w:t>
      </w:r>
      <w:r w:rsidR="000D50D7" w:rsidRPr="000D50D7">
        <w:t xml:space="preserve"> </w:t>
      </w:r>
      <w:r>
        <w:t>works</w:t>
      </w:r>
      <w:r w:rsidR="000D50D7" w:rsidRPr="000D50D7">
        <w:t xml:space="preserve"> </w:t>
      </w:r>
      <w:r>
        <w:t>and</w:t>
      </w:r>
      <w:r w:rsidR="000D50D7" w:rsidRPr="000D50D7">
        <w:t xml:space="preserve"> </w:t>
      </w:r>
      <w:r>
        <w:t>must</w:t>
      </w:r>
      <w:r w:rsidR="000D50D7" w:rsidRPr="000D50D7">
        <w:t xml:space="preserve"> </w:t>
      </w:r>
      <w:r>
        <w:t>comply</w:t>
      </w:r>
      <w:r w:rsidR="000D50D7" w:rsidRPr="000D50D7">
        <w:t xml:space="preserve"> </w:t>
      </w:r>
      <w:r>
        <w:t>with</w:t>
      </w:r>
      <w:r w:rsidR="000D50D7" w:rsidRPr="000D50D7">
        <w:t xml:space="preserve"> </w:t>
      </w:r>
      <w:r>
        <w:t>sub-paragraphs</w:t>
      </w:r>
      <w:r w:rsidR="000D50D7" w:rsidRPr="000D50D7">
        <w:t xml:space="preserve"> </w:t>
      </w:r>
      <w:r>
        <w:fldChar w:fldCharType="begin"/>
      </w:r>
      <w:r>
        <w:instrText xml:space="preserve"> REF _Ref95839807 \r \h </w:instrText>
      </w:r>
      <w:r>
        <w:fldChar w:fldCharType="separate"/>
      </w:r>
      <w:r w:rsidR="000D50D7">
        <w:t>(6)</w:t>
      </w:r>
      <w:r>
        <w:fldChar w:fldCharType="end"/>
      </w:r>
      <w:r>
        <w:t>,</w:t>
      </w:r>
      <w:r w:rsidR="000D50D7" w:rsidRPr="000D50D7">
        <w:t xml:space="preserve"> </w:t>
      </w:r>
      <w:r>
        <w:fldChar w:fldCharType="begin"/>
      </w:r>
      <w:r>
        <w:instrText xml:space="preserve"> REF _Ref95840086 \r \h </w:instrText>
      </w:r>
      <w:r>
        <w:fldChar w:fldCharType="separate"/>
      </w:r>
      <w:r w:rsidR="000D50D7">
        <w:t>(7)</w:t>
      </w:r>
      <w:r>
        <w:fldChar w:fldCharType="end"/>
      </w:r>
      <w:r w:rsidR="000D50D7" w:rsidRPr="000D50D7">
        <w:t xml:space="preserve"> </w:t>
      </w:r>
      <w:r>
        <w:t>and</w:t>
      </w:r>
      <w:r w:rsidR="000D50D7" w:rsidRPr="000D50D7">
        <w:t xml:space="preserve"> </w:t>
      </w:r>
      <w:r>
        <w:fldChar w:fldCharType="begin"/>
      </w:r>
      <w:r>
        <w:instrText xml:space="preserve"> REF _Ref95839815 \r \h </w:instrText>
      </w:r>
      <w:r>
        <w:fldChar w:fldCharType="separate"/>
      </w:r>
      <w:r w:rsidR="000D50D7">
        <w:t>(8)</w:t>
      </w:r>
      <w:r>
        <w:fldChar w:fldCharType="end"/>
      </w:r>
      <w:r w:rsidR="000D50D7" w:rsidRPr="000D50D7">
        <w:t xml:space="preserve"> </w:t>
      </w:r>
      <w:r>
        <w:t>insofar</w:t>
      </w:r>
      <w:r w:rsidR="000D50D7" w:rsidRPr="000D50D7">
        <w:t xml:space="preserve"> </w:t>
      </w:r>
      <w:r>
        <w:t>as</w:t>
      </w:r>
      <w:r w:rsidR="000D50D7" w:rsidRPr="000D50D7">
        <w:t xml:space="preserve"> </w:t>
      </w:r>
      <w:r>
        <w:t>is</w:t>
      </w:r>
      <w:r w:rsidR="000D50D7" w:rsidRPr="000D50D7">
        <w:t xml:space="preserve"> </w:t>
      </w:r>
      <w:r>
        <w:t>reasonably</w:t>
      </w:r>
      <w:r w:rsidR="000D50D7" w:rsidRPr="000D50D7">
        <w:t xml:space="preserve"> </w:t>
      </w:r>
      <w:r>
        <w:t>practicable</w:t>
      </w:r>
      <w:r w:rsidR="000D50D7" w:rsidRPr="000D50D7">
        <w:t xml:space="preserve"> </w:t>
      </w:r>
      <w:r>
        <w:t>in</w:t>
      </w:r>
      <w:r w:rsidR="000D50D7" w:rsidRPr="000D50D7">
        <w:t xml:space="preserve"> </w:t>
      </w:r>
      <w:r>
        <w:t>the</w:t>
      </w:r>
      <w:r w:rsidR="000D50D7" w:rsidRPr="000D50D7">
        <w:t xml:space="preserve"> </w:t>
      </w:r>
      <w:r>
        <w:t>circumstances</w:t>
      </w:r>
      <w:r w:rsidR="000D50D7" w:rsidRPr="000D50D7">
        <w:t xml:space="preserve"> </w:t>
      </w:r>
      <w:r>
        <w:t>and</w:t>
      </w:r>
      <w:r w:rsidR="000D50D7" w:rsidRPr="000D50D7">
        <w:t xml:space="preserve"> </w:t>
      </w:r>
      <w:r>
        <w:t>comply</w:t>
      </w:r>
      <w:r w:rsidR="000D50D7" w:rsidRPr="000D50D7">
        <w:t xml:space="preserve"> </w:t>
      </w:r>
      <w:r>
        <w:t>with</w:t>
      </w:r>
      <w:r w:rsidR="000D50D7" w:rsidRPr="000D50D7">
        <w:t xml:space="preserve"> </w:t>
      </w:r>
      <w:r>
        <w:t>sub-paragraph</w:t>
      </w:r>
      <w:r w:rsidR="000D50D7" w:rsidRPr="000D50D7">
        <w:t xml:space="preserve"> </w:t>
      </w:r>
      <w:r>
        <w:fldChar w:fldCharType="begin"/>
      </w:r>
      <w:r>
        <w:instrText xml:space="preserve"> REF _Ref95840103 \r \h </w:instrText>
      </w:r>
      <w:r>
        <w:fldChar w:fldCharType="separate"/>
      </w:r>
      <w:r w:rsidR="000D50D7">
        <w:t>(12)</w:t>
      </w:r>
      <w:r>
        <w:fldChar w:fldCharType="end"/>
      </w:r>
      <w:r w:rsidR="000D50D7" w:rsidRPr="000D50D7">
        <w:t xml:space="preserve"> </w:t>
      </w:r>
      <w:r>
        <w:t>at</w:t>
      </w:r>
      <w:r w:rsidR="000D50D7" w:rsidRPr="000D50D7">
        <w:t xml:space="preserve"> </w:t>
      </w:r>
      <w:r>
        <w:t>all</w:t>
      </w:r>
      <w:r w:rsidR="000D50D7" w:rsidRPr="000D50D7">
        <w:t xml:space="preserve"> </w:t>
      </w:r>
      <w:r>
        <w:t>times</w:t>
      </w:r>
      <w:r w:rsidR="000D50D7" w:rsidRPr="000D50D7">
        <w:t xml:space="preserve"> </w:t>
      </w:r>
      <w:r>
        <w:t>.</w:t>
      </w:r>
    </w:p>
    <w:p w14:paraId="6726881E" w14:textId="77777777" w:rsidR="00283174" w:rsidRDefault="00283174" w:rsidP="00283174">
      <w:pPr>
        <w:pStyle w:val="N2"/>
      </w:pPr>
      <w:bookmarkStart w:id="1338" w:name="_Ref95840103"/>
      <w:r>
        <w:t>At</w:t>
      </w:r>
      <w:r w:rsidR="000D50D7" w:rsidRPr="000D50D7">
        <w:t xml:space="preserve"> </w:t>
      </w:r>
      <w:r>
        <w:t>all</w:t>
      </w:r>
      <w:r w:rsidR="000D50D7" w:rsidRPr="000D50D7">
        <w:t xml:space="preserve"> </w:t>
      </w:r>
      <w:r>
        <w:t>times</w:t>
      </w:r>
      <w:r w:rsidR="000D50D7" w:rsidRPr="000D50D7">
        <w:t xml:space="preserve"> </w:t>
      </w:r>
      <w:r>
        <w:t>when</w:t>
      </w:r>
      <w:r w:rsidR="000D50D7" w:rsidRPr="000D50D7">
        <w:t xml:space="preserve"> </w:t>
      </w:r>
      <w:r>
        <w:t>carrying</w:t>
      </w:r>
      <w:r w:rsidR="000D50D7" w:rsidRPr="000D50D7">
        <w:t xml:space="preserve"> </w:t>
      </w:r>
      <w:r>
        <w:t>out</w:t>
      </w:r>
      <w:r w:rsidR="000D50D7" w:rsidRPr="000D50D7">
        <w:t xml:space="preserve"> </w:t>
      </w:r>
      <w:r>
        <w:t>any</w:t>
      </w:r>
      <w:r w:rsidR="000D50D7" w:rsidRPr="000D50D7">
        <w:t xml:space="preserve"> </w:t>
      </w:r>
      <w:r>
        <w:t>works</w:t>
      </w:r>
      <w:r w:rsidR="000D50D7" w:rsidRPr="000D50D7">
        <w:t xml:space="preserve"> </w:t>
      </w:r>
      <w:r>
        <w:t>authorised</w:t>
      </w:r>
      <w:r w:rsidR="000D50D7" w:rsidRPr="000D50D7">
        <w:t xml:space="preserve"> </w:t>
      </w:r>
      <w:r>
        <w:t>under</w:t>
      </w:r>
      <w:r w:rsidR="000D50D7" w:rsidRPr="000D50D7">
        <w:t xml:space="preserve"> </w:t>
      </w:r>
      <w:r>
        <w:t>the</w:t>
      </w:r>
      <w:r w:rsidR="000D50D7" w:rsidRPr="000D50D7">
        <w:t xml:space="preserve"> </w:t>
      </w:r>
      <w:r>
        <w:t>Order,</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comply</w:t>
      </w:r>
      <w:r w:rsidR="000D50D7" w:rsidRPr="000D50D7">
        <w:t xml:space="preserve"> </w:t>
      </w:r>
      <w:r>
        <w:t>with</w:t>
      </w:r>
      <w:r w:rsidR="000D50D7" w:rsidRPr="000D50D7">
        <w:t xml:space="preserve"> </w:t>
      </w:r>
      <w:r>
        <w:t>National</w:t>
      </w:r>
      <w:r w:rsidR="000D50D7" w:rsidRPr="000D50D7">
        <w:t xml:space="preserve"> </w:t>
      </w:r>
      <w:r>
        <w:t>Grid’s</w:t>
      </w:r>
      <w:r w:rsidR="000D50D7" w:rsidRPr="000D50D7">
        <w:t xml:space="preserve"> </w:t>
      </w:r>
      <w:r>
        <w:t>policies</w:t>
      </w:r>
      <w:r w:rsidR="000D50D7" w:rsidRPr="000D50D7">
        <w:t xml:space="preserve"> </w:t>
      </w:r>
      <w:r>
        <w:t>for</w:t>
      </w:r>
      <w:r w:rsidR="000D50D7" w:rsidRPr="000D50D7">
        <w:t xml:space="preserve"> </w:t>
      </w:r>
      <w:r>
        <w:t>development</w:t>
      </w:r>
      <w:r w:rsidR="000D50D7" w:rsidRPr="000D50D7">
        <w:t xml:space="preserve"> </w:t>
      </w:r>
      <w:r>
        <w:t>near</w:t>
      </w:r>
      <w:r w:rsidR="000D50D7" w:rsidRPr="000D50D7">
        <w:t xml:space="preserve"> </w:t>
      </w:r>
      <w:r>
        <w:t>overhead</w:t>
      </w:r>
      <w:r w:rsidR="000D50D7" w:rsidRPr="000D50D7">
        <w:t xml:space="preserve"> </w:t>
      </w:r>
      <w:r>
        <w:t>lines</w:t>
      </w:r>
      <w:r w:rsidR="000D50D7" w:rsidRPr="000D50D7">
        <w:t xml:space="preserve"> </w:t>
      </w:r>
      <w:r>
        <w:t>EN43-8</w:t>
      </w:r>
      <w:r w:rsidR="000D50D7" w:rsidRPr="000D50D7">
        <w:t xml:space="preserve"> </w:t>
      </w:r>
      <w:r>
        <w:t>and</w:t>
      </w:r>
      <w:r w:rsidR="000D50D7" w:rsidRPr="000D50D7">
        <w:t xml:space="preserve"> </w:t>
      </w:r>
      <w:r>
        <w:t>HSE’s</w:t>
      </w:r>
      <w:r w:rsidR="000D50D7" w:rsidRPr="000D50D7">
        <w:t xml:space="preserve"> </w:t>
      </w:r>
      <w:r>
        <w:t>guidance</w:t>
      </w:r>
      <w:r w:rsidR="000D50D7" w:rsidRPr="000D50D7">
        <w:t xml:space="preserve"> </w:t>
      </w:r>
      <w:r>
        <w:t>note</w:t>
      </w:r>
      <w:r w:rsidR="000D50D7" w:rsidRPr="000D50D7">
        <w:t xml:space="preserve"> </w:t>
      </w:r>
      <w:r>
        <w:t>6</w:t>
      </w:r>
      <w:r w:rsidR="000D50D7" w:rsidRPr="000D50D7">
        <w:t xml:space="preserve"> </w:t>
      </w:r>
      <w:r>
        <w:t>“Avoidance</w:t>
      </w:r>
      <w:r w:rsidR="000D50D7" w:rsidRPr="000D50D7">
        <w:t xml:space="preserve"> </w:t>
      </w:r>
      <w:r>
        <w:t>of</w:t>
      </w:r>
      <w:r w:rsidR="000D50D7" w:rsidRPr="000D50D7">
        <w:t xml:space="preserve"> </w:t>
      </w:r>
      <w:r>
        <w:t>Danger</w:t>
      </w:r>
      <w:r w:rsidR="000D50D7" w:rsidRPr="000D50D7">
        <w:t xml:space="preserve"> </w:t>
      </w:r>
      <w:r>
        <w:t>from</w:t>
      </w:r>
      <w:r w:rsidR="000D50D7" w:rsidRPr="000D50D7">
        <w:t xml:space="preserve"> </w:t>
      </w:r>
      <w:r>
        <w:t>Overhead</w:t>
      </w:r>
      <w:r w:rsidR="000D50D7" w:rsidRPr="000D50D7">
        <w:t xml:space="preserve"> </w:t>
      </w:r>
      <w:r>
        <w:t>Lines”.</w:t>
      </w:r>
      <w:bookmarkEnd w:id="1338"/>
    </w:p>
    <w:p w14:paraId="4C40E2E8" w14:textId="77777777" w:rsidR="00283174" w:rsidRDefault="00283174" w:rsidP="00283174">
      <w:pPr>
        <w:pStyle w:val="H1"/>
      </w:pPr>
      <w:r>
        <w:t>Expenses</w:t>
      </w:r>
    </w:p>
    <w:p w14:paraId="704DA95B" w14:textId="77777777" w:rsidR="00283174" w:rsidRDefault="00283174" w:rsidP="00283174">
      <w:pPr>
        <w:pStyle w:val="N1"/>
      </w:pPr>
      <w:bookmarkStart w:id="1339" w:name="_Ref95839423"/>
      <w:r>
        <w:t>—</w:t>
      </w:r>
      <w:r>
        <w:fldChar w:fldCharType="begin"/>
      </w:r>
      <w:bookmarkStart w:id="1340" w:name="_Ref95840507"/>
      <w:bookmarkEnd w:id="1340"/>
      <w:r>
        <w:instrText xml:space="preserve"> LISTNUM "SEQ1" \l 2 </w:instrText>
      </w:r>
      <w:r>
        <w:fldChar w:fldCharType="end"/>
      </w:r>
      <w:r w:rsidR="000D50D7" w:rsidRPr="000D50D7">
        <w:t> </w:t>
      </w:r>
      <w:r>
        <w:t>Save</w:t>
      </w:r>
      <w:r w:rsidR="000D50D7" w:rsidRPr="000D50D7">
        <w:t xml:space="preserve"> </w:t>
      </w:r>
      <w:r>
        <w:t>where</w:t>
      </w:r>
      <w:r w:rsidR="000D50D7" w:rsidRPr="000D50D7">
        <w:t xml:space="preserve"> </w:t>
      </w:r>
      <w:r>
        <w:t>otherwise</w:t>
      </w:r>
      <w:r w:rsidR="000D50D7" w:rsidRPr="000D50D7">
        <w:t xml:space="preserve"> </w:t>
      </w:r>
      <w:r>
        <w:t>agreed</w:t>
      </w:r>
      <w:r w:rsidR="000D50D7" w:rsidRPr="000D50D7">
        <w:t xml:space="preserve"> </w:t>
      </w:r>
      <w:r>
        <w:t>in</w:t>
      </w:r>
      <w:r w:rsidR="000D50D7" w:rsidRPr="000D50D7">
        <w:t xml:space="preserve"> </w:t>
      </w:r>
      <w:r>
        <w:t>writing</w:t>
      </w:r>
      <w:r w:rsidR="000D50D7" w:rsidRPr="000D50D7">
        <w:t xml:space="preserve"> </w:t>
      </w:r>
      <w:r>
        <w:t>between</w:t>
      </w:r>
      <w:r w:rsidR="000D50D7" w:rsidRPr="000D50D7">
        <w:t xml:space="preserve"> </w:t>
      </w:r>
      <w:r>
        <w:t>National</w:t>
      </w:r>
      <w:r w:rsidR="000D50D7" w:rsidRPr="000D50D7">
        <w:t xml:space="preserve"> </w:t>
      </w:r>
      <w:r>
        <w:t>Grid</w:t>
      </w:r>
      <w:r w:rsidR="000D50D7" w:rsidRPr="000D50D7">
        <w:t xml:space="preserve"> </w:t>
      </w:r>
      <w:r>
        <w:t>and</w:t>
      </w:r>
      <w:r w:rsidR="000D50D7" w:rsidRPr="000D50D7">
        <w:t xml:space="preserve"> </w:t>
      </w:r>
      <w:r>
        <w:t>the</w:t>
      </w:r>
      <w:r w:rsidR="000D50D7" w:rsidRPr="000D50D7">
        <w:t xml:space="preserve"> </w:t>
      </w:r>
      <w:r>
        <w:t>undertaker</w:t>
      </w:r>
      <w:r w:rsidR="000D50D7" w:rsidRPr="000D50D7">
        <w:t xml:space="preserve"> </w:t>
      </w:r>
      <w:r>
        <w:t>and</w:t>
      </w:r>
      <w:r w:rsidR="000D50D7" w:rsidRPr="000D50D7">
        <w:t xml:space="preserve"> </w:t>
      </w:r>
      <w:r>
        <w:t>subject</w:t>
      </w:r>
      <w:r w:rsidR="000D50D7" w:rsidRPr="000D50D7">
        <w:t xml:space="preserve"> </w:t>
      </w:r>
      <w:r>
        <w:t>to</w:t>
      </w:r>
      <w:r w:rsidR="000D50D7" w:rsidRPr="000D50D7">
        <w:t xml:space="preserve"> </w:t>
      </w:r>
      <w:r>
        <w:t>the</w:t>
      </w:r>
      <w:r w:rsidR="000D50D7" w:rsidRPr="000D50D7">
        <w:t xml:space="preserve"> </w:t>
      </w:r>
      <w:r>
        <w:t>following</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paragraph,</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pay</w:t>
      </w:r>
      <w:r w:rsidR="000D50D7" w:rsidRPr="000D50D7">
        <w:t xml:space="preserve"> </w:t>
      </w:r>
      <w:r>
        <w:t>to</w:t>
      </w:r>
      <w:r w:rsidR="000D50D7" w:rsidRPr="000D50D7">
        <w:t xml:space="preserve"> </w:t>
      </w:r>
      <w:r>
        <w:t>National</w:t>
      </w:r>
      <w:r w:rsidR="000D50D7" w:rsidRPr="000D50D7">
        <w:t xml:space="preserve"> </w:t>
      </w:r>
      <w:r>
        <w:t>Grid</w:t>
      </w:r>
      <w:r w:rsidR="000D50D7" w:rsidRPr="000D50D7">
        <w:t xml:space="preserve"> </w:t>
      </w:r>
      <w:r>
        <w:t>on</w:t>
      </w:r>
      <w:r w:rsidR="000D50D7" w:rsidRPr="000D50D7">
        <w:t xml:space="preserve"> </w:t>
      </w:r>
      <w:r>
        <w:t>demand</w:t>
      </w:r>
      <w:r w:rsidR="000D50D7" w:rsidRPr="000D50D7">
        <w:t xml:space="preserve"> </w:t>
      </w:r>
      <w:r>
        <w:t>all</w:t>
      </w:r>
      <w:r w:rsidR="000D50D7" w:rsidRPr="000D50D7">
        <w:t xml:space="preserve"> </w:t>
      </w:r>
      <w:r>
        <w:t>charges,</w:t>
      </w:r>
      <w:r w:rsidR="000D50D7" w:rsidRPr="000D50D7">
        <w:t xml:space="preserve"> </w:t>
      </w:r>
      <w:r>
        <w:t>costs</w:t>
      </w:r>
      <w:r w:rsidR="000D50D7" w:rsidRPr="000D50D7">
        <w:t xml:space="preserve"> </w:t>
      </w:r>
      <w:r>
        <w:t>and</w:t>
      </w:r>
      <w:r w:rsidR="000D50D7" w:rsidRPr="000D50D7">
        <w:t xml:space="preserve"> </w:t>
      </w:r>
      <w:r>
        <w:t>expenses</w:t>
      </w:r>
      <w:r w:rsidR="000D50D7" w:rsidRPr="000D50D7">
        <w:t xml:space="preserve"> </w:t>
      </w:r>
      <w:r w:rsidR="00B12161">
        <w:t>reasonably</w:t>
      </w:r>
      <w:r w:rsidR="000D50D7" w:rsidRPr="000D50D7">
        <w:t xml:space="preserve"> </w:t>
      </w:r>
      <w:r w:rsidR="00B12161">
        <w:t>anticipated</w:t>
      </w:r>
      <w:r w:rsidR="000D50D7" w:rsidRPr="000D50D7">
        <w:t xml:space="preserve"> </w:t>
      </w:r>
      <w:r w:rsidR="00B12161">
        <w:t>within</w:t>
      </w:r>
      <w:r w:rsidR="000D50D7" w:rsidRPr="000D50D7">
        <w:t xml:space="preserve"> </w:t>
      </w:r>
      <w:r w:rsidR="00B12161">
        <w:t>the</w:t>
      </w:r>
      <w:r w:rsidR="000D50D7" w:rsidRPr="000D50D7">
        <w:t xml:space="preserve"> </w:t>
      </w:r>
      <w:r w:rsidR="00B12161">
        <w:t>following</w:t>
      </w:r>
      <w:r w:rsidR="000D50D7" w:rsidRPr="000D50D7">
        <w:t xml:space="preserve"> </w:t>
      </w:r>
      <w:r w:rsidR="00B12161">
        <w:t>three</w:t>
      </w:r>
      <w:r w:rsidR="000D50D7" w:rsidRPr="000D50D7">
        <w:t xml:space="preserve"> </w:t>
      </w:r>
      <w:r w:rsidR="00B12161">
        <w:t>months</w:t>
      </w:r>
      <w:r w:rsidR="000D50D7" w:rsidRPr="000D50D7">
        <w:t xml:space="preserve"> </w:t>
      </w:r>
      <w:r w:rsidR="00B12161">
        <w:t>or</w:t>
      </w:r>
      <w:r w:rsidR="000D50D7" w:rsidRPr="000D50D7">
        <w:t xml:space="preserve"> </w:t>
      </w:r>
      <w:r>
        <w:t>reasonably</w:t>
      </w:r>
      <w:r w:rsidR="000D50D7" w:rsidRPr="000D50D7">
        <w:t xml:space="preserve"> </w:t>
      </w:r>
      <w:r>
        <w:t>and</w:t>
      </w:r>
      <w:r w:rsidR="000D50D7" w:rsidRPr="000D50D7">
        <w:t xml:space="preserve"> </w:t>
      </w:r>
      <w:r>
        <w:t>properly</w:t>
      </w:r>
      <w:r w:rsidR="000D50D7" w:rsidRPr="000D50D7">
        <w:t xml:space="preserve"> </w:t>
      </w:r>
      <w:r>
        <w:t>incurred</w:t>
      </w:r>
      <w:r w:rsidR="000D50D7" w:rsidRPr="000D50D7">
        <w:t xml:space="preserve"> </w:t>
      </w:r>
      <w:r>
        <w:t>by</w:t>
      </w:r>
      <w:r w:rsidR="000D50D7" w:rsidRPr="000D50D7">
        <w:t xml:space="preserve"> </w:t>
      </w:r>
      <w:r>
        <w:t>National</w:t>
      </w:r>
      <w:r w:rsidR="000D50D7" w:rsidRPr="000D50D7">
        <w:t xml:space="preserve"> </w:t>
      </w:r>
      <w:r>
        <w:t>Grid</w:t>
      </w:r>
      <w:r w:rsidR="000D50D7" w:rsidRPr="000D50D7">
        <w:t xml:space="preserve"> </w:t>
      </w:r>
      <w:r>
        <w:t>in,</w:t>
      </w:r>
      <w:r w:rsidR="000D50D7" w:rsidRPr="000D50D7">
        <w:t xml:space="preserve"> </w:t>
      </w:r>
      <w:r>
        <w:t>or</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inspection,</w:t>
      </w:r>
      <w:r w:rsidR="000D50D7" w:rsidRPr="000D50D7">
        <w:t xml:space="preserve"> </w:t>
      </w:r>
      <w:r>
        <w:t>removal,</w:t>
      </w:r>
      <w:r w:rsidR="000D50D7" w:rsidRPr="000D50D7">
        <w:t xml:space="preserve"> </w:t>
      </w:r>
      <w:r>
        <w:t>relaying</w:t>
      </w:r>
      <w:r w:rsidR="000D50D7" w:rsidRPr="000D50D7">
        <w:t xml:space="preserve"> </w:t>
      </w:r>
      <w:r>
        <w:t>or</w:t>
      </w:r>
      <w:r w:rsidR="000D50D7" w:rsidRPr="000D50D7">
        <w:t xml:space="preserve"> </w:t>
      </w:r>
      <w:r>
        <w:t>replacing,</w:t>
      </w:r>
      <w:r w:rsidR="000D50D7" w:rsidRPr="000D50D7">
        <w:t xml:space="preserve"> </w:t>
      </w:r>
      <w:r>
        <w:t>alteration</w:t>
      </w:r>
      <w:r w:rsidR="000D50D7" w:rsidRPr="000D50D7">
        <w:t xml:space="preserve"> </w:t>
      </w:r>
      <w:r>
        <w:t>or</w:t>
      </w:r>
      <w:r w:rsidR="000D50D7" w:rsidRPr="000D50D7">
        <w:t xml:space="preserve"> </w:t>
      </w:r>
      <w:r>
        <w:t>protection</w:t>
      </w:r>
      <w:r w:rsidR="000D50D7" w:rsidRPr="000D50D7">
        <w:t xml:space="preserve"> </w:t>
      </w:r>
      <w:r>
        <w:t>of</w:t>
      </w:r>
      <w:r w:rsidR="000D50D7" w:rsidRPr="000D50D7">
        <w:t xml:space="preserve"> </w:t>
      </w:r>
      <w:r>
        <w:t>any</w:t>
      </w:r>
      <w:r w:rsidR="000D50D7" w:rsidRPr="000D50D7">
        <w:t xml:space="preserve"> </w:t>
      </w:r>
      <w:r>
        <w:t>apparatus</w:t>
      </w:r>
      <w:r w:rsidR="000D50D7" w:rsidRPr="000D50D7">
        <w:t xml:space="preserve"> </w:t>
      </w:r>
      <w:r>
        <w:t>or</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any</w:t>
      </w:r>
      <w:r w:rsidR="000D50D7" w:rsidRPr="000D50D7">
        <w:t xml:space="preserve"> </w:t>
      </w:r>
      <w:r>
        <w:t>new</w:t>
      </w:r>
      <w:r w:rsidR="000D50D7" w:rsidRPr="000D50D7">
        <w:t xml:space="preserve"> </w:t>
      </w:r>
      <w:r>
        <w:t>or</w:t>
      </w:r>
      <w:r w:rsidR="000D50D7" w:rsidRPr="000D50D7">
        <w:t xml:space="preserve"> </w:t>
      </w:r>
      <w:r>
        <w:t>alternative</w:t>
      </w:r>
      <w:r w:rsidR="000D50D7" w:rsidRPr="000D50D7">
        <w:t xml:space="preserve"> </w:t>
      </w:r>
      <w:r>
        <w:t>apparatus</w:t>
      </w:r>
      <w:r w:rsidR="000D50D7" w:rsidRPr="000D50D7">
        <w:t xml:space="preserve"> </w:t>
      </w:r>
      <w:r>
        <w:t>which</w:t>
      </w:r>
      <w:r w:rsidR="000D50D7" w:rsidRPr="000D50D7">
        <w:t xml:space="preserve"> </w:t>
      </w:r>
      <w:r>
        <w:t>may</w:t>
      </w:r>
      <w:r w:rsidR="000D50D7" w:rsidRPr="000D50D7">
        <w:t xml:space="preserve"> </w:t>
      </w:r>
      <w:r>
        <w:t>be</w:t>
      </w:r>
      <w:r w:rsidR="000D50D7" w:rsidRPr="000D50D7">
        <w:t xml:space="preserve"> </w:t>
      </w:r>
      <w:r>
        <w:t>required</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execution</w:t>
      </w:r>
      <w:r w:rsidR="000D50D7" w:rsidRPr="000D50D7">
        <w:t xml:space="preserve"> </w:t>
      </w:r>
      <w:r>
        <w:t>of</w:t>
      </w:r>
      <w:r w:rsidR="000D50D7" w:rsidRPr="000D50D7">
        <w:t xml:space="preserve"> </w:t>
      </w:r>
      <w:r>
        <w:t>any</w:t>
      </w:r>
      <w:r w:rsidR="000D50D7" w:rsidRPr="000D50D7">
        <w:t xml:space="preserve"> </w:t>
      </w:r>
      <w:r>
        <w:t>authorised</w:t>
      </w:r>
      <w:r w:rsidR="000D50D7" w:rsidRPr="000D50D7">
        <w:t xml:space="preserve"> </w:t>
      </w:r>
      <w:r>
        <w:t>development</w:t>
      </w:r>
      <w:r w:rsidR="000D50D7" w:rsidRPr="000D50D7">
        <w:t xml:space="preserve"> </w:t>
      </w:r>
      <w:r>
        <w:t>as</w:t>
      </w:r>
      <w:r w:rsidR="000D50D7" w:rsidRPr="000D50D7">
        <w:t xml:space="preserve"> </w:t>
      </w:r>
      <w:r>
        <w:t>are</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including</w:t>
      </w:r>
      <w:r w:rsidR="000D50D7" w:rsidRPr="000D50D7">
        <w:t xml:space="preserve"> </w:t>
      </w:r>
      <w:r>
        <w:t>without</w:t>
      </w:r>
      <w:r w:rsidR="000D50D7" w:rsidRPr="000D50D7">
        <w:t xml:space="preserve"> </w:t>
      </w:r>
      <w:r>
        <w:t>limitation—</w:t>
      </w:r>
      <w:bookmarkEnd w:id="1339"/>
    </w:p>
    <w:p w14:paraId="6E670869" w14:textId="77777777" w:rsidR="00283174" w:rsidRDefault="00283174" w:rsidP="00283174">
      <w:pPr>
        <w:pStyle w:val="N3"/>
      </w:pPr>
      <w:r>
        <w:t>any</w:t>
      </w:r>
      <w:r w:rsidR="000D50D7" w:rsidRPr="000D50D7">
        <w:t xml:space="preserve"> </w:t>
      </w:r>
      <w:r>
        <w:t>costs</w:t>
      </w:r>
      <w:r w:rsidR="000D50D7" w:rsidRPr="000D50D7">
        <w:t xml:space="preserve"> </w:t>
      </w:r>
      <w:r>
        <w:t>reasonably</w:t>
      </w:r>
      <w:r w:rsidR="000D50D7" w:rsidRPr="000D50D7">
        <w:t xml:space="preserve"> </w:t>
      </w:r>
      <w:r>
        <w:t>incurred</w:t>
      </w:r>
      <w:r w:rsidR="000D50D7" w:rsidRPr="000D50D7">
        <w:t xml:space="preserve"> </w:t>
      </w:r>
      <w:r>
        <w:t>by</w:t>
      </w:r>
      <w:r w:rsidR="000D50D7" w:rsidRPr="000D50D7">
        <w:t xml:space="preserve"> </w:t>
      </w:r>
      <w:r>
        <w:t>or</w:t>
      </w:r>
      <w:r w:rsidR="000D50D7" w:rsidRPr="000D50D7">
        <w:t xml:space="preserve"> </w:t>
      </w:r>
      <w:r>
        <w:t>compensation</w:t>
      </w:r>
      <w:r w:rsidR="000D50D7" w:rsidRPr="000D50D7">
        <w:t xml:space="preserve"> </w:t>
      </w:r>
      <w:r>
        <w:t>properly</w:t>
      </w:r>
      <w:r w:rsidR="000D50D7" w:rsidRPr="000D50D7">
        <w:t xml:space="preserve"> </w:t>
      </w:r>
      <w:r>
        <w:t>paid</w:t>
      </w:r>
      <w:r w:rsidR="000D50D7" w:rsidRPr="000D50D7">
        <w:t xml:space="preserve"> </w:t>
      </w:r>
      <w:r>
        <w:t>by</w:t>
      </w:r>
      <w:r w:rsidR="000D50D7" w:rsidRPr="000D50D7">
        <w:t xml:space="preserve"> </w:t>
      </w:r>
      <w:r>
        <w:t>National</w:t>
      </w:r>
      <w:r w:rsidR="000D50D7" w:rsidRPr="000D50D7">
        <w:t xml:space="preserve"> </w:t>
      </w:r>
      <w:r>
        <w:t>Grid</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acquisition</w:t>
      </w:r>
      <w:r w:rsidR="000D50D7" w:rsidRPr="000D50D7">
        <w:t xml:space="preserve"> </w:t>
      </w:r>
      <w:r>
        <w:t>of</w:t>
      </w:r>
      <w:r w:rsidR="000D50D7" w:rsidRPr="000D50D7">
        <w:t xml:space="preserve"> </w:t>
      </w:r>
      <w:r>
        <w:t>rights</w:t>
      </w:r>
      <w:r w:rsidR="000D50D7" w:rsidRPr="000D50D7">
        <w:t xml:space="preserve"> </w:t>
      </w:r>
      <w:r>
        <w:t>or</w:t>
      </w:r>
      <w:r w:rsidR="000D50D7" w:rsidRPr="000D50D7">
        <w:t xml:space="preserve"> </w:t>
      </w:r>
      <w:r>
        <w:t>the</w:t>
      </w:r>
      <w:r w:rsidR="000D50D7" w:rsidRPr="000D50D7">
        <w:t xml:space="preserve"> </w:t>
      </w:r>
      <w:r>
        <w:t>exercise</w:t>
      </w:r>
      <w:r w:rsidR="000D50D7" w:rsidRPr="000D50D7">
        <w:t xml:space="preserve"> </w:t>
      </w:r>
      <w:r>
        <w:t>of</w:t>
      </w:r>
      <w:r w:rsidR="000D50D7" w:rsidRPr="000D50D7">
        <w:t xml:space="preserve"> </w:t>
      </w:r>
      <w:r>
        <w:t>statutory</w:t>
      </w:r>
      <w:r w:rsidR="000D50D7" w:rsidRPr="000D50D7">
        <w:t xml:space="preserve"> </w:t>
      </w:r>
      <w:r>
        <w:t>powers</w:t>
      </w:r>
      <w:r w:rsidR="000D50D7" w:rsidRPr="000D50D7">
        <w:t xml:space="preserve"> </w:t>
      </w:r>
      <w:r>
        <w:t>for</w:t>
      </w:r>
      <w:r w:rsidR="000D50D7" w:rsidRPr="000D50D7">
        <w:t xml:space="preserve"> </w:t>
      </w:r>
      <w:r>
        <w:t>such</w:t>
      </w:r>
      <w:r w:rsidR="000D50D7" w:rsidRPr="000D50D7">
        <w:t xml:space="preserve"> </w:t>
      </w:r>
      <w:r>
        <w:t>apparatus</w:t>
      </w:r>
      <w:r w:rsidR="000D50D7" w:rsidRPr="000D50D7">
        <w:t xml:space="preserve"> </w:t>
      </w:r>
      <w:r>
        <w:t>including</w:t>
      </w:r>
      <w:r w:rsidR="000D50D7" w:rsidRPr="000D50D7">
        <w:t xml:space="preserve"> </w:t>
      </w:r>
      <w:r>
        <w:t>without</w:t>
      </w:r>
      <w:r w:rsidR="000D50D7" w:rsidRPr="000D50D7">
        <w:t xml:space="preserve"> </w:t>
      </w:r>
      <w:r>
        <w:t>limitation</w:t>
      </w:r>
      <w:r w:rsidR="000D50D7" w:rsidRPr="000D50D7">
        <w:t xml:space="preserve"> </w:t>
      </w:r>
      <w:r>
        <w:t>all</w:t>
      </w:r>
      <w:r w:rsidR="000D50D7" w:rsidRPr="000D50D7">
        <w:t xml:space="preserve"> </w:t>
      </w:r>
      <w:r>
        <w:t>costs</w:t>
      </w:r>
      <w:r w:rsidR="000D50D7" w:rsidRPr="000D50D7">
        <w:t xml:space="preserve"> </w:t>
      </w:r>
      <w:r>
        <w:t>incurred</w:t>
      </w:r>
      <w:r w:rsidR="000D50D7" w:rsidRPr="000D50D7">
        <w:t xml:space="preserve"> </w:t>
      </w:r>
      <w:r>
        <w:t>by</w:t>
      </w:r>
      <w:r w:rsidR="000D50D7" w:rsidRPr="000D50D7">
        <w:t xml:space="preserve"> </w:t>
      </w:r>
      <w:r>
        <w:t>National</w:t>
      </w:r>
      <w:r w:rsidR="000D50D7" w:rsidRPr="000D50D7">
        <w:t xml:space="preserve"> </w:t>
      </w:r>
      <w:r>
        <w:t>Grid</w:t>
      </w:r>
      <w:r w:rsidR="000D50D7" w:rsidRPr="000D50D7">
        <w:t xml:space="preserve"> </w:t>
      </w:r>
      <w:r>
        <w:t>as</w:t>
      </w:r>
      <w:r w:rsidR="000D50D7" w:rsidRPr="000D50D7">
        <w:t xml:space="preserve"> </w:t>
      </w:r>
      <w:r>
        <w:t>a</w:t>
      </w:r>
      <w:r w:rsidR="000D50D7" w:rsidRPr="000D50D7">
        <w:t xml:space="preserve"> </w:t>
      </w:r>
      <w:r>
        <w:t>consequence</w:t>
      </w:r>
      <w:r w:rsidR="000D50D7" w:rsidRPr="000D50D7">
        <w:t xml:space="preserve"> </w:t>
      </w:r>
      <w:r>
        <w:t>of</w:t>
      </w:r>
      <w:r w:rsidR="000D50D7" w:rsidRPr="000D50D7">
        <w:t xml:space="preserve"> </w:t>
      </w:r>
      <w:r>
        <w:t>National</w:t>
      </w:r>
      <w:r w:rsidR="000D50D7" w:rsidRPr="000D50D7">
        <w:t xml:space="preserve"> </w:t>
      </w:r>
      <w:r>
        <w:t>Grid—</w:t>
      </w:r>
    </w:p>
    <w:p w14:paraId="01BA83D5" w14:textId="77777777" w:rsidR="00283174" w:rsidRDefault="00283174" w:rsidP="00283174">
      <w:pPr>
        <w:pStyle w:val="N4"/>
      </w:pPr>
      <w:r>
        <w:t>using</w:t>
      </w:r>
      <w:r w:rsidR="000D50D7" w:rsidRPr="000D50D7">
        <w:t xml:space="preserve"> </w:t>
      </w:r>
      <w:r>
        <w:t>its</w:t>
      </w:r>
      <w:r w:rsidR="000D50D7" w:rsidRPr="000D50D7">
        <w:t xml:space="preserve"> </w:t>
      </w:r>
      <w:r>
        <w:t>own</w:t>
      </w:r>
      <w:r w:rsidR="000D50D7" w:rsidRPr="000D50D7">
        <w:t xml:space="preserve"> </w:t>
      </w:r>
      <w:r>
        <w:t>compulsory</w:t>
      </w:r>
      <w:r w:rsidR="000D50D7" w:rsidRPr="000D50D7">
        <w:t xml:space="preserve"> </w:t>
      </w:r>
      <w:r>
        <w:t>purchase</w:t>
      </w:r>
      <w:r w:rsidR="000D50D7" w:rsidRPr="000D50D7">
        <w:t xml:space="preserve"> </w:t>
      </w:r>
      <w:r>
        <w:t>powers</w:t>
      </w:r>
      <w:r w:rsidR="000D50D7" w:rsidRPr="000D50D7">
        <w:t xml:space="preserve"> </w:t>
      </w:r>
      <w:r>
        <w:t>to</w:t>
      </w:r>
      <w:r w:rsidR="000D50D7" w:rsidRPr="000D50D7">
        <w:t xml:space="preserve"> </w:t>
      </w:r>
      <w:r>
        <w:t>acquire</w:t>
      </w:r>
      <w:r w:rsidR="000D50D7" w:rsidRPr="000D50D7">
        <w:t xml:space="preserve"> </w:t>
      </w:r>
      <w:r>
        <w:t>any</w:t>
      </w:r>
      <w:r w:rsidR="000D50D7" w:rsidRPr="000D50D7">
        <w:t xml:space="preserve"> </w:t>
      </w:r>
      <w:r>
        <w:t>necessary</w:t>
      </w:r>
      <w:r w:rsidR="000D50D7" w:rsidRPr="000D50D7">
        <w:t xml:space="preserve"> </w:t>
      </w:r>
      <w:r>
        <w:t>rights</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_Ref95839662 \w \h </w:instrText>
      </w:r>
      <w:r>
        <w:fldChar w:fldCharType="separate"/>
      </w:r>
      <w:r w:rsidR="000D50D7">
        <w:t>36(3)</w:t>
      </w:r>
      <w:r>
        <w:fldChar w:fldCharType="end"/>
      </w:r>
      <w:r>
        <w:t>;</w:t>
      </w:r>
      <w:r w:rsidR="000D50D7" w:rsidRPr="000D50D7">
        <w:t xml:space="preserve"> </w:t>
      </w:r>
      <w:r>
        <w:t>or</w:t>
      </w:r>
    </w:p>
    <w:p w14:paraId="6B603434" w14:textId="77777777" w:rsidR="00283174" w:rsidRDefault="00283174" w:rsidP="00283174">
      <w:pPr>
        <w:pStyle w:val="N4"/>
      </w:pPr>
      <w:r>
        <w:t>exercising</w:t>
      </w:r>
      <w:r w:rsidR="000D50D7" w:rsidRPr="000D50D7">
        <w:t xml:space="preserve"> </w:t>
      </w:r>
      <w:r>
        <w:t>any</w:t>
      </w:r>
      <w:r w:rsidR="000D50D7" w:rsidRPr="000D50D7">
        <w:t xml:space="preserve"> </w:t>
      </w:r>
      <w:r>
        <w:t>compulsory</w:t>
      </w:r>
      <w:r w:rsidR="000D50D7" w:rsidRPr="000D50D7">
        <w:t xml:space="preserve"> </w:t>
      </w:r>
      <w:r>
        <w:t>purchase</w:t>
      </w:r>
      <w:r w:rsidR="000D50D7" w:rsidRPr="000D50D7">
        <w:t xml:space="preserve"> </w:t>
      </w:r>
      <w:r>
        <w:t>powers</w:t>
      </w:r>
      <w:r w:rsidR="000D50D7" w:rsidRPr="000D50D7">
        <w:t xml:space="preserve"> </w:t>
      </w:r>
      <w:r>
        <w:t>in</w:t>
      </w:r>
      <w:r w:rsidR="000D50D7" w:rsidRPr="000D50D7">
        <w:t xml:space="preserve"> </w:t>
      </w:r>
      <w:r>
        <w:t>the</w:t>
      </w:r>
      <w:r w:rsidR="000D50D7" w:rsidRPr="000D50D7">
        <w:t xml:space="preserve"> </w:t>
      </w:r>
      <w:r>
        <w:t>Order</w:t>
      </w:r>
      <w:r w:rsidR="000D50D7" w:rsidRPr="000D50D7">
        <w:t xml:space="preserve"> </w:t>
      </w:r>
      <w:r>
        <w:t>transferred</w:t>
      </w:r>
      <w:r w:rsidR="000D50D7" w:rsidRPr="000D50D7">
        <w:t xml:space="preserve"> </w:t>
      </w:r>
      <w:r>
        <w:t>to</w:t>
      </w:r>
      <w:r w:rsidR="000D50D7" w:rsidRPr="000D50D7">
        <w:t xml:space="preserve"> </w:t>
      </w:r>
      <w:r>
        <w:t>or</w:t>
      </w:r>
      <w:r w:rsidR="000D50D7" w:rsidRPr="000D50D7">
        <w:t xml:space="preserve"> </w:t>
      </w:r>
      <w:r>
        <w:t>benefitting</w:t>
      </w:r>
      <w:r w:rsidR="000D50D7" w:rsidRPr="000D50D7">
        <w:t xml:space="preserve"> </w:t>
      </w:r>
      <w:r>
        <w:t>National</w:t>
      </w:r>
      <w:r w:rsidR="000D50D7" w:rsidRPr="000D50D7">
        <w:t xml:space="preserve"> </w:t>
      </w:r>
      <w:r>
        <w:t>Grid;</w:t>
      </w:r>
    </w:p>
    <w:p w14:paraId="64BFA713" w14:textId="77777777" w:rsidR="00283174" w:rsidRDefault="00283174" w:rsidP="00283174">
      <w:pPr>
        <w:pStyle w:val="N3"/>
      </w:pP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cost</w:t>
      </w:r>
      <w:r w:rsidR="000D50D7" w:rsidRPr="000D50D7">
        <w:t xml:space="preserve"> </w:t>
      </w:r>
      <w:r>
        <w:t>of</w:t>
      </w:r>
      <w:r w:rsidR="000D50D7" w:rsidRPr="000D50D7">
        <w:t xml:space="preserve"> </w:t>
      </w:r>
      <w:r>
        <w:t>the</w:t>
      </w:r>
      <w:r w:rsidR="000D50D7" w:rsidRPr="000D50D7">
        <w:t xml:space="preserve"> </w:t>
      </w:r>
      <w:r>
        <w:t>carrying</w:t>
      </w:r>
      <w:r w:rsidR="000D50D7" w:rsidRPr="000D50D7">
        <w:t xml:space="preserve"> </w:t>
      </w:r>
      <w:r>
        <w:t>out</w:t>
      </w:r>
      <w:r w:rsidR="000D50D7" w:rsidRPr="000D50D7">
        <w:t xml:space="preserve"> </w:t>
      </w:r>
      <w:r>
        <w:t>of</w:t>
      </w:r>
      <w:r w:rsidR="000D50D7" w:rsidRPr="000D50D7">
        <w:t xml:space="preserve"> </w:t>
      </w:r>
      <w:r>
        <w:t>any</w:t>
      </w:r>
      <w:r w:rsidR="000D50D7" w:rsidRPr="000D50D7">
        <w:t xml:space="preserve"> </w:t>
      </w:r>
      <w:r>
        <w:t>diversion</w:t>
      </w:r>
      <w:r w:rsidR="000D50D7" w:rsidRPr="000D50D7">
        <w:t xml:space="preserve"> </w:t>
      </w:r>
      <w:r>
        <w:t>work</w:t>
      </w:r>
      <w:r w:rsidR="000D50D7" w:rsidRPr="000D50D7">
        <w:t xml:space="preserve"> </w:t>
      </w:r>
      <w:r>
        <w:t>or</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any</w:t>
      </w:r>
      <w:r w:rsidR="000D50D7" w:rsidRPr="000D50D7">
        <w:t xml:space="preserve"> </w:t>
      </w:r>
      <w:r>
        <w:t>alternative</w:t>
      </w:r>
      <w:r w:rsidR="000D50D7" w:rsidRPr="000D50D7">
        <w:t xml:space="preserve"> </w:t>
      </w:r>
      <w:r>
        <w:t>apparatus,</w:t>
      </w:r>
      <w:r w:rsidR="000D50D7" w:rsidRPr="000D50D7">
        <w:t xml:space="preserve"> </w:t>
      </w:r>
      <w:r>
        <w:t>where</w:t>
      </w:r>
      <w:r w:rsidR="000D50D7" w:rsidRPr="000D50D7">
        <w:t xml:space="preserve"> </w:t>
      </w:r>
      <w:r>
        <w:t>no</w:t>
      </w:r>
      <w:r w:rsidR="000D50D7" w:rsidRPr="000D50D7">
        <w:t xml:space="preserve"> </w:t>
      </w:r>
      <w:r>
        <w:t>written</w:t>
      </w:r>
      <w:r w:rsidR="000D50D7" w:rsidRPr="000D50D7">
        <w:t xml:space="preserve"> </w:t>
      </w:r>
      <w:r>
        <w:t>diversion</w:t>
      </w:r>
      <w:r w:rsidR="000D50D7" w:rsidRPr="000D50D7">
        <w:t xml:space="preserve"> </w:t>
      </w:r>
      <w:r>
        <w:t>agreement</w:t>
      </w:r>
      <w:r w:rsidR="000D50D7" w:rsidRPr="000D50D7">
        <w:t xml:space="preserve"> </w:t>
      </w:r>
      <w:r>
        <w:t>is</w:t>
      </w:r>
      <w:r w:rsidR="000D50D7" w:rsidRPr="000D50D7">
        <w:t xml:space="preserve"> </w:t>
      </w:r>
      <w:r>
        <w:t>otherwise</w:t>
      </w:r>
      <w:r w:rsidR="000D50D7" w:rsidRPr="000D50D7">
        <w:t xml:space="preserve"> </w:t>
      </w:r>
      <w:r>
        <w:t>in</w:t>
      </w:r>
      <w:r w:rsidR="000D50D7" w:rsidRPr="000D50D7">
        <w:t xml:space="preserve"> </w:t>
      </w:r>
      <w:r>
        <w:t>place;</w:t>
      </w:r>
    </w:p>
    <w:p w14:paraId="2779824F" w14:textId="77777777" w:rsidR="00283174" w:rsidRDefault="00283174" w:rsidP="00283174">
      <w:pPr>
        <w:pStyle w:val="N3"/>
      </w:pPr>
      <w:r>
        <w:t>the</w:t>
      </w:r>
      <w:r w:rsidR="000D50D7" w:rsidRPr="000D50D7">
        <w:t xml:space="preserve"> </w:t>
      </w:r>
      <w:r>
        <w:t>cutting</w:t>
      </w:r>
      <w:r w:rsidR="000D50D7" w:rsidRPr="000D50D7">
        <w:t xml:space="preserve"> </w:t>
      </w:r>
      <w:r>
        <w:t>off</w:t>
      </w:r>
      <w:r w:rsidR="000D50D7" w:rsidRPr="000D50D7">
        <w:t xml:space="preserve"> </w:t>
      </w:r>
      <w:r>
        <w:t>of</w:t>
      </w:r>
      <w:r w:rsidR="000D50D7" w:rsidRPr="000D50D7">
        <w:t xml:space="preserve"> </w:t>
      </w:r>
      <w:r>
        <w:t>any</w:t>
      </w:r>
      <w:r w:rsidR="000D50D7" w:rsidRPr="000D50D7">
        <w:t xml:space="preserve"> </w:t>
      </w:r>
      <w:r>
        <w:t>apparatus</w:t>
      </w:r>
      <w:r w:rsidR="000D50D7" w:rsidRPr="000D50D7">
        <w:t xml:space="preserve"> </w:t>
      </w:r>
      <w:r>
        <w:t>from</w:t>
      </w:r>
      <w:r w:rsidR="000D50D7" w:rsidRPr="000D50D7">
        <w:t xml:space="preserve"> </w:t>
      </w:r>
      <w:r>
        <w:t>any</w:t>
      </w:r>
      <w:r w:rsidR="000D50D7" w:rsidRPr="000D50D7">
        <w:t xml:space="preserve"> </w:t>
      </w:r>
      <w:r>
        <w:t>other</w:t>
      </w:r>
      <w:r w:rsidR="000D50D7" w:rsidRPr="000D50D7">
        <w:t xml:space="preserve"> </w:t>
      </w:r>
      <w:r>
        <w:t>apparatus</w:t>
      </w:r>
      <w:r w:rsidR="000D50D7" w:rsidRPr="000D50D7">
        <w:t xml:space="preserve"> </w:t>
      </w:r>
      <w:r>
        <w:t>or</w:t>
      </w:r>
      <w:r w:rsidR="000D50D7" w:rsidRPr="000D50D7">
        <w:t xml:space="preserve"> </w:t>
      </w:r>
      <w:r>
        <w:t>the</w:t>
      </w:r>
      <w:r w:rsidR="000D50D7" w:rsidRPr="000D50D7">
        <w:t xml:space="preserve"> </w:t>
      </w:r>
      <w:r>
        <w:t>making</w:t>
      </w:r>
      <w:r w:rsidR="000D50D7" w:rsidRPr="000D50D7">
        <w:t xml:space="preserve"> </w:t>
      </w:r>
      <w:r>
        <w:t>safe</w:t>
      </w:r>
      <w:r w:rsidR="000D50D7" w:rsidRPr="000D50D7">
        <w:t xml:space="preserve"> </w:t>
      </w:r>
      <w:r>
        <w:t>of</w:t>
      </w:r>
      <w:r w:rsidR="000D50D7" w:rsidRPr="000D50D7">
        <w:t xml:space="preserve"> </w:t>
      </w:r>
      <w:r>
        <w:t>redundant</w:t>
      </w:r>
      <w:r w:rsidR="000D50D7" w:rsidRPr="000D50D7">
        <w:t xml:space="preserve"> </w:t>
      </w:r>
      <w:r>
        <w:t>apparatus;</w:t>
      </w:r>
    </w:p>
    <w:p w14:paraId="7B88D495" w14:textId="77777777" w:rsidR="00283174" w:rsidRDefault="00283174" w:rsidP="00283174">
      <w:pPr>
        <w:pStyle w:val="N3"/>
      </w:pPr>
      <w:r>
        <w:t>the</w:t>
      </w:r>
      <w:r w:rsidR="000D50D7" w:rsidRPr="000D50D7">
        <w:t xml:space="preserve"> </w:t>
      </w:r>
      <w:r>
        <w:t>approval</w:t>
      </w:r>
      <w:r w:rsidR="000D50D7" w:rsidRPr="000D50D7">
        <w:t xml:space="preserve"> </w:t>
      </w:r>
      <w:r>
        <w:t>of</w:t>
      </w:r>
      <w:r w:rsidR="000D50D7" w:rsidRPr="000D50D7">
        <w:t xml:space="preserve"> </w:t>
      </w:r>
      <w:r>
        <w:t>plans;</w:t>
      </w:r>
    </w:p>
    <w:p w14:paraId="4B5047B2" w14:textId="77777777" w:rsidR="00283174" w:rsidRDefault="00283174" w:rsidP="00283174">
      <w:pPr>
        <w:pStyle w:val="N3"/>
      </w:pPr>
      <w:r>
        <w:lastRenderedPageBreak/>
        <w:t>the</w:t>
      </w:r>
      <w:r w:rsidR="000D50D7" w:rsidRPr="000D50D7">
        <w:t xml:space="preserve"> </w:t>
      </w:r>
      <w:r>
        <w:t>carrying</w:t>
      </w:r>
      <w:r w:rsidR="000D50D7" w:rsidRPr="000D50D7">
        <w:t xml:space="preserve"> </w:t>
      </w:r>
      <w:r>
        <w:t>out</w:t>
      </w:r>
      <w:r w:rsidR="000D50D7" w:rsidRPr="000D50D7">
        <w:t xml:space="preserve"> </w:t>
      </w:r>
      <w:r>
        <w:t>of</w:t>
      </w:r>
      <w:r w:rsidR="000D50D7" w:rsidRPr="000D50D7">
        <w:t xml:space="preserve"> </w:t>
      </w:r>
      <w:r>
        <w:t>protective</w:t>
      </w:r>
      <w:r w:rsidR="000D50D7" w:rsidRPr="000D50D7">
        <w:t xml:space="preserve"> </w:t>
      </w:r>
      <w:r>
        <w:t>works,</w:t>
      </w:r>
      <w:r w:rsidR="000D50D7" w:rsidRPr="000D50D7">
        <w:t xml:space="preserve"> </w:t>
      </w:r>
      <w:r>
        <w:t>plus</w:t>
      </w:r>
      <w:r w:rsidR="000D50D7" w:rsidRPr="000D50D7">
        <w:t xml:space="preserve"> </w:t>
      </w:r>
      <w:r>
        <w:t>a</w:t>
      </w:r>
      <w:r w:rsidR="000D50D7" w:rsidRPr="000D50D7">
        <w:t xml:space="preserve"> </w:t>
      </w:r>
      <w:r>
        <w:t>capitalised</w:t>
      </w:r>
      <w:r w:rsidR="000D50D7" w:rsidRPr="000D50D7">
        <w:t xml:space="preserve"> </w:t>
      </w:r>
      <w:r>
        <w:t>sum</w:t>
      </w:r>
      <w:r w:rsidR="000D50D7" w:rsidRPr="000D50D7">
        <w:t xml:space="preserve"> </w:t>
      </w:r>
      <w:r>
        <w:t>to</w:t>
      </w:r>
      <w:r w:rsidR="000D50D7" w:rsidRPr="000D50D7">
        <w:t xml:space="preserve"> </w:t>
      </w:r>
      <w:r>
        <w:t>cover</w:t>
      </w:r>
      <w:r w:rsidR="000D50D7" w:rsidRPr="000D50D7">
        <w:t xml:space="preserve"> </w:t>
      </w:r>
      <w:r>
        <w:t>the</w:t>
      </w:r>
      <w:r w:rsidR="000D50D7" w:rsidRPr="000D50D7">
        <w:t xml:space="preserve"> </w:t>
      </w:r>
      <w:r>
        <w:t>cost</w:t>
      </w:r>
      <w:r w:rsidR="000D50D7" w:rsidRPr="000D50D7">
        <w:t xml:space="preserve"> </w:t>
      </w:r>
      <w:r>
        <w:t>of</w:t>
      </w:r>
      <w:r w:rsidR="000D50D7" w:rsidRPr="000D50D7">
        <w:t xml:space="preserve"> </w:t>
      </w:r>
      <w:r>
        <w:t>maintaining</w:t>
      </w:r>
      <w:r w:rsidR="000D50D7" w:rsidRPr="000D50D7">
        <w:t xml:space="preserve"> </w:t>
      </w:r>
      <w:r>
        <w:t>and</w:t>
      </w:r>
      <w:r w:rsidR="000D50D7" w:rsidRPr="000D50D7">
        <w:t xml:space="preserve"> </w:t>
      </w:r>
      <w:r>
        <w:t>renewing</w:t>
      </w:r>
      <w:r w:rsidR="000D50D7" w:rsidRPr="000D50D7">
        <w:t xml:space="preserve"> </w:t>
      </w:r>
      <w:r>
        <w:t>permanent</w:t>
      </w:r>
      <w:r w:rsidR="000D50D7" w:rsidRPr="000D50D7">
        <w:t xml:space="preserve"> </w:t>
      </w:r>
      <w:r>
        <w:t>protective</w:t>
      </w:r>
      <w:r w:rsidR="000D50D7" w:rsidRPr="000D50D7">
        <w:t xml:space="preserve"> </w:t>
      </w:r>
      <w:r>
        <w:t>works;</w:t>
      </w:r>
    </w:p>
    <w:p w14:paraId="61DB6356" w14:textId="77777777" w:rsidR="00283174" w:rsidRDefault="00283174" w:rsidP="00283174">
      <w:pPr>
        <w:pStyle w:val="N3"/>
      </w:pPr>
      <w:r>
        <w:t>the</w:t>
      </w:r>
      <w:r w:rsidR="000D50D7" w:rsidRPr="000D50D7">
        <w:t xml:space="preserve"> </w:t>
      </w:r>
      <w:r>
        <w:t>survey</w:t>
      </w:r>
      <w:r w:rsidR="000D50D7" w:rsidRPr="000D50D7">
        <w:t xml:space="preserve"> </w:t>
      </w:r>
      <w:r>
        <w:t>of</w:t>
      </w:r>
      <w:r w:rsidR="000D50D7" w:rsidRPr="000D50D7">
        <w:t xml:space="preserve"> </w:t>
      </w:r>
      <w:r>
        <w:t>any</w:t>
      </w:r>
      <w:r w:rsidR="000D50D7" w:rsidRPr="000D50D7">
        <w:t xml:space="preserve"> </w:t>
      </w:r>
      <w:r>
        <w:t>land,</w:t>
      </w:r>
      <w:r w:rsidR="000D50D7" w:rsidRPr="000D50D7">
        <w:t xml:space="preserve"> </w:t>
      </w:r>
      <w:r>
        <w:t>apparatus</w:t>
      </w:r>
      <w:r w:rsidR="000D50D7" w:rsidRPr="000D50D7">
        <w:t xml:space="preserve"> </w:t>
      </w:r>
      <w:r>
        <w:t>or</w:t>
      </w:r>
      <w:r w:rsidR="000D50D7" w:rsidRPr="000D50D7">
        <w:t xml:space="preserve"> </w:t>
      </w:r>
      <w:r>
        <w:t>works,</w:t>
      </w:r>
      <w:r w:rsidR="000D50D7" w:rsidRPr="000D50D7">
        <w:t xml:space="preserve"> </w:t>
      </w:r>
      <w:r>
        <w:t>the</w:t>
      </w:r>
      <w:r w:rsidR="000D50D7" w:rsidRPr="000D50D7">
        <w:t xml:space="preserve"> </w:t>
      </w:r>
      <w:r>
        <w:t>inspection</w:t>
      </w:r>
      <w:r w:rsidR="000D50D7" w:rsidRPr="000D50D7">
        <w:t xml:space="preserve"> </w:t>
      </w:r>
      <w:r>
        <w:t>and</w:t>
      </w:r>
      <w:r w:rsidR="000D50D7" w:rsidRPr="000D50D7">
        <w:t xml:space="preserve"> </w:t>
      </w:r>
      <w:r>
        <w:t>monitoring</w:t>
      </w:r>
      <w:r w:rsidR="000D50D7" w:rsidRPr="000D50D7">
        <w:t xml:space="preserve"> </w:t>
      </w:r>
      <w:r>
        <w:t>of</w:t>
      </w:r>
      <w:r w:rsidR="000D50D7" w:rsidRPr="000D50D7">
        <w:t xml:space="preserve"> </w:t>
      </w:r>
      <w:r>
        <w:t>works</w:t>
      </w:r>
      <w:r w:rsidR="000D50D7" w:rsidRPr="000D50D7">
        <w:t xml:space="preserve"> </w:t>
      </w:r>
      <w:r>
        <w:t>or</w:t>
      </w:r>
      <w:r w:rsidR="000D50D7" w:rsidRPr="000D50D7">
        <w:t xml:space="preserve"> </w:t>
      </w:r>
      <w:r>
        <w:t>the</w:t>
      </w:r>
      <w:r w:rsidR="000D50D7" w:rsidRPr="000D50D7">
        <w:t xml:space="preserve"> </w:t>
      </w:r>
      <w:r>
        <w:t>installation</w:t>
      </w:r>
      <w:r w:rsidR="000D50D7" w:rsidRPr="000D50D7">
        <w:t xml:space="preserve"> </w:t>
      </w:r>
      <w:r>
        <w:t>or</w:t>
      </w:r>
      <w:r w:rsidR="000D50D7" w:rsidRPr="000D50D7">
        <w:t xml:space="preserve"> </w:t>
      </w:r>
      <w:r>
        <w:t>removal</w:t>
      </w:r>
      <w:r w:rsidR="000D50D7" w:rsidRPr="000D50D7">
        <w:t xml:space="preserve"> </w:t>
      </w:r>
      <w:r>
        <w:t>of</w:t>
      </w:r>
      <w:r w:rsidR="000D50D7" w:rsidRPr="000D50D7">
        <w:t xml:space="preserve"> </w:t>
      </w:r>
      <w:r>
        <w:t>any</w:t>
      </w:r>
      <w:r w:rsidR="000D50D7" w:rsidRPr="000D50D7">
        <w:t xml:space="preserve"> </w:t>
      </w:r>
      <w:r>
        <w:t>temporary</w:t>
      </w:r>
      <w:r w:rsidR="000D50D7" w:rsidRPr="000D50D7">
        <w:t xml:space="preserve"> </w:t>
      </w:r>
      <w:r>
        <w:t>works</w:t>
      </w:r>
      <w:r w:rsidR="000D50D7" w:rsidRPr="000D50D7">
        <w:t xml:space="preserve"> </w:t>
      </w:r>
      <w:r>
        <w:t>reasonably</w:t>
      </w:r>
      <w:r w:rsidR="000D50D7" w:rsidRPr="000D50D7">
        <w:t xml:space="preserve"> </w:t>
      </w:r>
      <w:r>
        <w:t>necessary</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execution</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works</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p>
    <w:p w14:paraId="387EB4C2" w14:textId="77777777" w:rsidR="00283174" w:rsidRDefault="00283174" w:rsidP="00283174">
      <w:pPr>
        <w:pStyle w:val="N2"/>
      </w:pPr>
      <w:r>
        <w:t>There</w:t>
      </w:r>
      <w:r w:rsidR="000D50D7" w:rsidRPr="000D50D7">
        <w:t xml:space="preserve"> </w:t>
      </w:r>
      <w:r>
        <w:t>will</w:t>
      </w:r>
      <w:r w:rsidR="000D50D7" w:rsidRPr="000D50D7">
        <w:t xml:space="preserve"> </w:t>
      </w:r>
      <w:r>
        <w:t>be</w:t>
      </w:r>
      <w:r w:rsidR="000D50D7" w:rsidRPr="000D50D7">
        <w:t xml:space="preserve"> </w:t>
      </w:r>
      <w:r>
        <w:t>deducted</w:t>
      </w:r>
      <w:r w:rsidR="000D50D7" w:rsidRPr="000D50D7">
        <w:t xml:space="preserve"> </w:t>
      </w:r>
      <w:r>
        <w:t>from</w:t>
      </w:r>
      <w:r w:rsidR="000D50D7" w:rsidRPr="000D50D7">
        <w:t xml:space="preserve"> </w:t>
      </w:r>
      <w:r>
        <w:t>any</w:t>
      </w:r>
      <w:r w:rsidR="000D50D7" w:rsidRPr="000D50D7">
        <w:t xml:space="preserve"> </w:t>
      </w:r>
      <w:r>
        <w:t>sum</w:t>
      </w:r>
      <w:r w:rsidR="000D50D7" w:rsidRPr="000D50D7">
        <w:t xml:space="preserve"> </w:t>
      </w:r>
      <w:r>
        <w:t>payable</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_Ref95840507 \r \h </w:instrText>
      </w:r>
      <w:r>
        <w:fldChar w:fldCharType="separate"/>
      </w:r>
      <w:r w:rsidR="000D50D7">
        <w:t>(1)</w:t>
      </w:r>
      <w:r>
        <w:fldChar w:fldCharType="end"/>
      </w:r>
      <w:r w:rsidR="000D50D7" w:rsidRPr="000D50D7">
        <w:t xml:space="preserve"> </w:t>
      </w:r>
      <w:r>
        <w:t>the</w:t>
      </w:r>
      <w:r w:rsidR="000D50D7" w:rsidRPr="000D50D7">
        <w:t xml:space="preserve"> </w:t>
      </w:r>
      <w:r>
        <w:t>value</w:t>
      </w:r>
      <w:r w:rsidR="000D50D7" w:rsidRPr="000D50D7">
        <w:t xml:space="preserve"> </w:t>
      </w:r>
      <w:r>
        <w:t>of</w:t>
      </w:r>
      <w:r w:rsidR="000D50D7" w:rsidRPr="000D50D7">
        <w:t xml:space="preserve"> </w:t>
      </w:r>
      <w:r>
        <w:t>any</w:t>
      </w:r>
      <w:r w:rsidR="000D50D7" w:rsidRPr="000D50D7">
        <w:t xml:space="preserve"> </w:t>
      </w:r>
      <w:r>
        <w:t>apparatus</w:t>
      </w:r>
      <w:r w:rsidR="000D50D7" w:rsidRPr="000D50D7">
        <w:t xml:space="preserve"> </w:t>
      </w:r>
      <w:r>
        <w:t>removed</w:t>
      </w:r>
      <w:r w:rsidR="000D50D7" w:rsidRPr="000D50D7">
        <w:t xml:space="preserve"> </w:t>
      </w:r>
      <w:r>
        <w:t>under</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and</w:t>
      </w:r>
      <w:r w:rsidR="000D50D7" w:rsidRPr="000D50D7">
        <w:t xml:space="preserve"> </w:t>
      </w:r>
      <w:r>
        <w:t>which</w:t>
      </w:r>
      <w:r w:rsidR="000D50D7" w:rsidRPr="000D50D7">
        <w:t xml:space="preserve"> </w:t>
      </w:r>
      <w:r>
        <w:t>is</w:t>
      </w:r>
      <w:r w:rsidR="000D50D7" w:rsidRPr="000D50D7">
        <w:t xml:space="preserve"> </w:t>
      </w:r>
      <w:r>
        <w:t>not</w:t>
      </w:r>
      <w:r w:rsidR="000D50D7" w:rsidRPr="000D50D7">
        <w:t xml:space="preserve"> </w:t>
      </w:r>
      <w:r>
        <w:t>re-used</w:t>
      </w:r>
      <w:r w:rsidR="000D50D7" w:rsidRPr="000D50D7">
        <w:t xml:space="preserve"> </w:t>
      </w:r>
      <w:r>
        <w:t>as</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that</w:t>
      </w:r>
      <w:r w:rsidR="000D50D7" w:rsidRPr="000D50D7">
        <w:t xml:space="preserve"> </w:t>
      </w:r>
      <w:r>
        <w:t>value</w:t>
      </w:r>
      <w:r w:rsidR="000D50D7" w:rsidRPr="000D50D7">
        <w:t xml:space="preserve"> </w:t>
      </w:r>
      <w:r>
        <w:t>being</w:t>
      </w:r>
      <w:r w:rsidR="000D50D7" w:rsidRPr="000D50D7">
        <w:t xml:space="preserve"> </w:t>
      </w:r>
      <w:r>
        <w:t>calculated</w:t>
      </w:r>
      <w:r w:rsidR="000D50D7" w:rsidRPr="000D50D7">
        <w:t xml:space="preserve"> </w:t>
      </w:r>
      <w:r>
        <w:t>after</w:t>
      </w:r>
      <w:r w:rsidR="000D50D7" w:rsidRPr="000D50D7">
        <w:t xml:space="preserve"> </w:t>
      </w:r>
      <w:r>
        <w:t>removal.</w:t>
      </w:r>
    </w:p>
    <w:p w14:paraId="6FE93A22" w14:textId="77777777" w:rsidR="00283174" w:rsidRDefault="00283174" w:rsidP="00283174">
      <w:pPr>
        <w:pStyle w:val="N2"/>
      </w:pPr>
      <w:bookmarkStart w:id="1341" w:name="_Ref95840622"/>
      <w:r>
        <w:t>If</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bookmarkEnd w:id="1341"/>
    </w:p>
    <w:p w14:paraId="61682B60" w14:textId="77777777" w:rsidR="00283174" w:rsidRDefault="00283174" w:rsidP="00283174">
      <w:pPr>
        <w:pStyle w:val="N3"/>
      </w:pPr>
      <w:r>
        <w:t>apparatus</w:t>
      </w:r>
      <w:r w:rsidR="000D50D7" w:rsidRPr="000D50D7">
        <w:t xml:space="preserve"> </w:t>
      </w:r>
      <w:r>
        <w:t>of</w:t>
      </w:r>
      <w:r w:rsidR="000D50D7" w:rsidRPr="000D50D7">
        <w:t xml:space="preserve"> </w:t>
      </w:r>
      <w:r>
        <w:t>better</w:t>
      </w:r>
      <w:r w:rsidR="000D50D7" w:rsidRPr="000D50D7">
        <w:t xml:space="preserve"> </w:t>
      </w:r>
      <w:r>
        <w:t>type,</w:t>
      </w:r>
      <w:r w:rsidR="000D50D7" w:rsidRPr="000D50D7">
        <w:t xml:space="preserve"> </w:t>
      </w:r>
      <w:r>
        <w:t>of</w:t>
      </w:r>
      <w:r w:rsidR="000D50D7" w:rsidRPr="000D50D7">
        <w:t xml:space="preserve"> </w:t>
      </w:r>
      <w:r>
        <w:t>greater</w:t>
      </w:r>
      <w:r w:rsidR="000D50D7" w:rsidRPr="000D50D7">
        <w:t xml:space="preserve"> </w:t>
      </w:r>
      <w:r>
        <w:t>capacity</w:t>
      </w:r>
      <w:r w:rsidR="000D50D7" w:rsidRPr="000D50D7">
        <w:t xml:space="preserve"> </w:t>
      </w:r>
      <w:r>
        <w:t>or</w:t>
      </w:r>
      <w:r w:rsidR="000D50D7" w:rsidRPr="000D50D7">
        <w:t xml:space="preserve"> </w:t>
      </w:r>
      <w:r>
        <w:t>of</w:t>
      </w:r>
      <w:r w:rsidR="000D50D7" w:rsidRPr="000D50D7">
        <w:t xml:space="preserve"> </w:t>
      </w:r>
      <w:r>
        <w:t>greater</w:t>
      </w:r>
      <w:r w:rsidR="000D50D7" w:rsidRPr="000D50D7">
        <w:t xml:space="preserve"> </w:t>
      </w:r>
      <w:r>
        <w:t>dimensions</w:t>
      </w:r>
      <w:r w:rsidR="000D50D7" w:rsidRPr="000D50D7">
        <w:t xml:space="preserve"> </w:t>
      </w:r>
      <w:r>
        <w:t>is</w:t>
      </w:r>
      <w:r w:rsidR="000D50D7" w:rsidRPr="000D50D7">
        <w:t xml:space="preserve"> </w:t>
      </w:r>
      <w:r>
        <w:t>placed</w:t>
      </w:r>
      <w:r w:rsidR="000D50D7" w:rsidRPr="000D50D7">
        <w:t xml:space="preserve"> </w:t>
      </w:r>
      <w:r>
        <w:t>in</w:t>
      </w:r>
      <w:r w:rsidR="000D50D7" w:rsidRPr="000D50D7">
        <w:t xml:space="preserve"> </w:t>
      </w:r>
      <w:r>
        <w:t>substitution</w:t>
      </w:r>
      <w:r w:rsidR="000D50D7" w:rsidRPr="000D50D7">
        <w:t xml:space="preserve"> </w:t>
      </w:r>
      <w:r>
        <w:t>for</w:t>
      </w:r>
      <w:r w:rsidR="000D50D7" w:rsidRPr="000D50D7">
        <w:t xml:space="preserve"> </w:t>
      </w:r>
      <w:r>
        <w:t>existing</w:t>
      </w:r>
      <w:r w:rsidR="000D50D7" w:rsidRPr="000D50D7">
        <w:t xml:space="preserve"> </w:t>
      </w:r>
      <w:r>
        <w:t>apparatus</w:t>
      </w:r>
      <w:r w:rsidR="000D50D7" w:rsidRPr="000D50D7">
        <w:t xml:space="preserve"> </w:t>
      </w:r>
      <w:r>
        <w:t>of</w:t>
      </w:r>
      <w:r w:rsidR="000D50D7" w:rsidRPr="000D50D7">
        <w:t xml:space="preserve"> </w:t>
      </w:r>
      <w:r>
        <w:t>worse</w:t>
      </w:r>
      <w:r w:rsidR="000D50D7" w:rsidRPr="000D50D7">
        <w:t xml:space="preserve"> </w:t>
      </w:r>
      <w:r>
        <w:t>type,</w:t>
      </w:r>
      <w:r w:rsidR="000D50D7" w:rsidRPr="000D50D7">
        <w:t xml:space="preserve"> </w:t>
      </w:r>
      <w:r>
        <w:t>of</w:t>
      </w:r>
      <w:r w:rsidR="000D50D7" w:rsidRPr="000D50D7">
        <w:t xml:space="preserve"> </w:t>
      </w:r>
      <w:r>
        <w:t>smaller</w:t>
      </w:r>
      <w:r w:rsidR="000D50D7" w:rsidRPr="000D50D7">
        <w:t xml:space="preserve"> </w:t>
      </w:r>
      <w:r>
        <w:t>capacity</w:t>
      </w:r>
      <w:r w:rsidR="000D50D7" w:rsidRPr="000D50D7">
        <w:t xml:space="preserve"> </w:t>
      </w:r>
      <w:r>
        <w:t>or</w:t>
      </w:r>
      <w:r w:rsidR="000D50D7" w:rsidRPr="000D50D7">
        <w:t xml:space="preserve"> </w:t>
      </w:r>
      <w:r>
        <w:t>of</w:t>
      </w:r>
      <w:r w:rsidR="000D50D7" w:rsidRPr="000D50D7">
        <w:t xml:space="preserve"> </w:t>
      </w:r>
      <w:r>
        <w:t>smaller</w:t>
      </w:r>
      <w:r w:rsidR="000D50D7" w:rsidRPr="000D50D7">
        <w:t xml:space="preserve"> </w:t>
      </w:r>
      <w:r>
        <w:t>dimensions;</w:t>
      </w:r>
      <w:r w:rsidR="000D50D7" w:rsidRPr="000D50D7">
        <w:t xml:space="preserve"> </w:t>
      </w:r>
      <w:r>
        <w:t>or</w:t>
      </w:r>
    </w:p>
    <w:p w14:paraId="7454F9FB" w14:textId="77777777" w:rsidR="00283174" w:rsidRDefault="00283174" w:rsidP="00283174">
      <w:pPr>
        <w:pStyle w:val="N3"/>
      </w:pPr>
      <w:r>
        <w:t>apparatus</w:t>
      </w:r>
      <w:r w:rsidR="000D50D7" w:rsidRPr="000D50D7">
        <w:t xml:space="preserve"> </w:t>
      </w:r>
      <w:r>
        <w:t>(whether</w:t>
      </w:r>
      <w:r w:rsidR="000D50D7" w:rsidRPr="000D50D7">
        <w:t xml:space="preserve"> </w:t>
      </w:r>
      <w:r>
        <w:t>existing</w:t>
      </w:r>
      <w:r w:rsidR="000D50D7" w:rsidRPr="000D50D7">
        <w:t xml:space="preserve"> </w:t>
      </w:r>
      <w:r>
        <w:t>apparatus</w:t>
      </w:r>
      <w:r w:rsidR="000D50D7" w:rsidRPr="000D50D7">
        <w:t xml:space="preserve"> </w:t>
      </w:r>
      <w:r>
        <w:t>or</w:t>
      </w:r>
      <w:r w:rsidR="000D50D7" w:rsidRPr="000D50D7">
        <w:t xml:space="preserve"> </w:t>
      </w:r>
      <w:r>
        <w:t>apparatus</w:t>
      </w:r>
      <w:r w:rsidR="000D50D7" w:rsidRPr="000D50D7">
        <w:t xml:space="preserve"> </w:t>
      </w:r>
      <w:r>
        <w:t>substituted</w:t>
      </w:r>
      <w:r w:rsidR="000D50D7" w:rsidRPr="000D50D7">
        <w:t xml:space="preserve"> </w:t>
      </w:r>
      <w:r>
        <w:t>for</w:t>
      </w:r>
      <w:r w:rsidR="000D50D7" w:rsidRPr="000D50D7">
        <w:t xml:space="preserve"> </w:t>
      </w:r>
      <w:r>
        <w:t>existing</w:t>
      </w:r>
      <w:r w:rsidR="000D50D7" w:rsidRPr="000D50D7">
        <w:t xml:space="preserve"> </w:t>
      </w:r>
      <w:r>
        <w:t>apparatus)</w:t>
      </w:r>
      <w:r w:rsidR="000D50D7" w:rsidRPr="000D50D7">
        <w:t xml:space="preserve"> </w:t>
      </w:r>
      <w:r>
        <w:t>is</w:t>
      </w:r>
      <w:r w:rsidR="000D50D7" w:rsidRPr="000D50D7">
        <w:t xml:space="preserve"> </w:t>
      </w:r>
      <w:r>
        <w:t>placed</w:t>
      </w:r>
      <w:r w:rsidR="000D50D7" w:rsidRPr="000D50D7">
        <w:t xml:space="preserve"> </w:t>
      </w:r>
      <w:r>
        <w:t>at</w:t>
      </w:r>
      <w:r w:rsidR="000D50D7" w:rsidRPr="000D50D7">
        <w:t xml:space="preserve"> </w:t>
      </w:r>
      <w:r>
        <w:t>a</w:t>
      </w:r>
      <w:r w:rsidR="000D50D7" w:rsidRPr="000D50D7">
        <w:t xml:space="preserve"> </w:t>
      </w:r>
      <w:r>
        <w:t>depth</w:t>
      </w:r>
      <w:r w:rsidR="000D50D7" w:rsidRPr="000D50D7">
        <w:t xml:space="preserve"> </w:t>
      </w:r>
      <w:r>
        <w:t>greater</w:t>
      </w:r>
      <w:r w:rsidR="000D50D7" w:rsidRPr="000D50D7">
        <w:t xml:space="preserve"> </w:t>
      </w:r>
      <w:r>
        <w:t>than</w:t>
      </w:r>
      <w:r w:rsidR="000D50D7" w:rsidRPr="000D50D7">
        <w:t xml:space="preserve"> </w:t>
      </w:r>
      <w:r>
        <w:t>the</w:t>
      </w:r>
      <w:r w:rsidR="000D50D7" w:rsidRPr="000D50D7">
        <w:t xml:space="preserve"> </w:t>
      </w:r>
      <w:r>
        <w:t>depth</w:t>
      </w:r>
      <w:r w:rsidR="000D50D7" w:rsidRPr="000D50D7">
        <w:t xml:space="preserve"> </w:t>
      </w:r>
      <w:r>
        <w:t>at</w:t>
      </w:r>
      <w:r w:rsidR="000D50D7" w:rsidRPr="000D50D7">
        <w:t xml:space="preserve"> </w:t>
      </w:r>
      <w:r>
        <w:t>which</w:t>
      </w:r>
      <w:r w:rsidR="000D50D7" w:rsidRPr="000D50D7">
        <w:t xml:space="preserve"> </w:t>
      </w:r>
      <w:r>
        <w:t>the</w:t>
      </w:r>
      <w:r w:rsidR="000D50D7" w:rsidRPr="000D50D7">
        <w:t xml:space="preserve"> </w:t>
      </w:r>
      <w:r>
        <w:t>existing</w:t>
      </w:r>
      <w:r w:rsidR="000D50D7" w:rsidRPr="000D50D7">
        <w:t xml:space="preserve"> </w:t>
      </w:r>
      <w:r>
        <w:t>apparatus</w:t>
      </w:r>
      <w:r w:rsidR="000D50D7" w:rsidRPr="000D50D7">
        <w:t xml:space="preserve"> </w:t>
      </w:r>
      <w:r>
        <w:t>was</w:t>
      </w:r>
      <w:r w:rsidR="000D50D7" w:rsidRPr="000D50D7">
        <w:t xml:space="preserve"> </w:t>
      </w:r>
      <w:r>
        <w:t>situated,</w:t>
      </w:r>
    </w:p>
    <w:p w14:paraId="7B0718E7" w14:textId="77777777" w:rsidR="00283174" w:rsidRDefault="00283174" w:rsidP="00283174">
      <w:pPr>
        <w:pStyle w:val="T2"/>
      </w:pPr>
      <w:r>
        <w:t>and</w:t>
      </w:r>
      <w:r w:rsidR="000D50D7" w:rsidRPr="000D50D7">
        <w:t xml:space="preserve"> </w:t>
      </w:r>
      <w:r>
        <w:t>the</w:t>
      </w:r>
      <w:r w:rsidR="000D50D7" w:rsidRPr="000D50D7">
        <w:t xml:space="preserve"> </w:t>
      </w:r>
      <w:r>
        <w:t>placing</w:t>
      </w:r>
      <w:r w:rsidR="000D50D7" w:rsidRPr="000D50D7">
        <w:t xml:space="preserve"> </w:t>
      </w:r>
      <w:r>
        <w:t>of</w:t>
      </w:r>
      <w:r w:rsidR="000D50D7" w:rsidRPr="000D50D7">
        <w:t xml:space="preserve"> </w:t>
      </w:r>
      <w:r>
        <w:t>apparatus</w:t>
      </w:r>
      <w:r w:rsidR="000D50D7" w:rsidRPr="000D50D7">
        <w:t xml:space="preserve"> </w:t>
      </w:r>
      <w:r>
        <w:t>of</w:t>
      </w:r>
      <w:r w:rsidR="000D50D7" w:rsidRPr="000D50D7">
        <w:t xml:space="preserve"> </w:t>
      </w:r>
      <w:r>
        <w:t>that</w:t>
      </w:r>
      <w:r w:rsidR="000D50D7" w:rsidRPr="000D50D7">
        <w:t xml:space="preserve"> </w:t>
      </w:r>
      <w:r>
        <w:t>type</w:t>
      </w:r>
      <w:r w:rsidR="000D50D7" w:rsidRPr="000D50D7">
        <w:t xml:space="preserve"> </w:t>
      </w:r>
      <w:r>
        <w:t>or</w:t>
      </w:r>
      <w:r w:rsidR="000D50D7" w:rsidRPr="000D50D7">
        <w:t xml:space="preserve"> </w:t>
      </w:r>
      <w:r>
        <w:t>capacity</w:t>
      </w:r>
      <w:r w:rsidR="000D50D7" w:rsidRPr="000D50D7">
        <w:t xml:space="preserve"> </w:t>
      </w:r>
      <w:r>
        <w:t>or</w:t>
      </w:r>
      <w:r w:rsidR="000D50D7" w:rsidRPr="000D50D7">
        <w:t xml:space="preserve"> </w:t>
      </w:r>
      <w:r>
        <w:t>of</w:t>
      </w:r>
      <w:r w:rsidR="000D50D7" w:rsidRPr="000D50D7">
        <w:t xml:space="preserve"> </w:t>
      </w:r>
      <w:r>
        <w:t>those</w:t>
      </w:r>
      <w:r w:rsidR="000D50D7" w:rsidRPr="000D50D7">
        <w:t xml:space="preserve"> </w:t>
      </w:r>
      <w:r>
        <w:t>dimensions</w:t>
      </w:r>
      <w:r w:rsidR="000D50D7" w:rsidRPr="000D50D7">
        <w:t xml:space="preserve"> </w:t>
      </w:r>
      <w:r>
        <w:t>or</w:t>
      </w:r>
      <w:r w:rsidR="000D50D7" w:rsidRPr="000D50D7">
        <w:t xml:space="preserve"> </w:t>
      </w:r>
      <w:r>
        <w:t>the</w:t>
      </w:r>
      <w:r w:rsidR="000D50D7" w:rsidRPr="000D50D7">
        <w:t xml:space="preserve"> </w:t>
      </w:r>
      <w:r>
        <w:t>placing</w:t>
      </w:r>
      <w:r w:rsidR="000D50D7" w:rsidRPr="000D50D7">
        <w:t xml:space="preserve"> </w:t>
      </w:r>
      <w:r>
        <w:t>of</w:t>
      </w:r>
      <w:r w:rsidR="000D50D7" w:rsidRPr="000D50D7">
        <w:t xml:space="preserve"> </w:t>
      </w:r>
      <w:r>
        <w:t>apparatus</w:t>
      </w:r>
      <w:r w:rsidR="000D50D7" w:rsidRPr="000D50D7">
        <w:t xml:space="preserve"> </w:t>
      </w:r>
      <w:r>
        <w:t>at</w:t>
      </w:r>
      <w:r w:rsidR="000D50D7" w:rsidRPr="000D50D7">
        <w:t xml:space="preserve"> </w:t>
      </w:r>
      <w:r>
        <w:t>that</w:t>
      </w:r>
      <w:r w:rsidR="000D50D7" w:rsidRPr="000D50D7">
        <w:t xml:space="preserve"> </w:t>
      </w:r>
      <w:r>
        <w:t>depth,</w:t>
      </w:r>
      <w:r w:rsidR="000D50D7" w:rsidRPr="000D50D7">
        <w:t xml:space="preserve"> </w:t>
      </w:r>
      <w:r>
        <w:t>as</w:t>
      </w:r>
      <w:r w:rsidR="000D50D7" w:rsidRPr="000D50D7">
        <w:t xml:space="preserve"> </w:t>
      </w:r>
      <w:r>
        <w:t>the</w:t>
      </w:r>
      <w:r w:rsidR="000D50D7" w:rsidRPr="000D50D7">
        <w:t xml:space="preserve"> </w:t>
      </w:r>
      <w:r>
        <w:t>case</w:t>
      </w:r>
      <w:r w:rsidR="000D50D7" w:rsidRPr="000D50D7">
        <w:t xml:space="preserve"> </w:t>
      </w:r>
      <w:r>
        <w:t>may</w:t>
      </w:r>
      <w:r w:rsidR="000D50D7" w:rsidRPr="000D50D7">
        <w:t xml:space="preserve"> </w:t>
      </w:r>
      <w:r>
        <w:t>be,</w:t>
      </w:r>
      <w:r w:rsidR="000D50D7" w:rsidRPr="000D50D7">
        <w:t xml:space="preserve"> </w:t>
      </w:r>
      <w:r>
        <w:t>is</w:t>
      </w:r>
      <w:r w:rsidR="000D50D7" w:rsidRPr="000D50D7">
        <w:t xml:space="preserve"> </w:t>
      </w:r>
      <w:r>
        <w:t>not</w:t>
      </w:r>
      <w:r w:rsidR="000D50D7" w:rsidRPr="000D50D7">
        <w:t xml:space="preserve"> </w:t>
      </w:r>
      <w:r>
        <w:t>agreed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or,</w:t>
      </w:r>
      <w:r w:rsidR="000D50D7" w:rsidRPr="000D50D7">
        <w:t xml:space="preserve"> </w:t>
      </w:r>
      <w:r>
        <w:t>in</w:t>
      </w:r>
      <w:r w:rsidR="000D50D7" w:rsidRPr="000D50D7">
        <w:t xml:space="preserve"> </w:t>
      </w:r>
      <w:r>
        <w:t>default</w:t>
      </w:r>
      <w:r w:rsidR="000D50D7" w:rsidRPr="000D50D7">
        <w:t xml:space="preserve"> </w:t>
      </w:r>
      <w:r>
        <w:t>of</w:t>
      </w:r>
      <w:r w:rsidR="000D50D7" w:rsidRPr="000D50D7">
        <w:t xml:space="preserve"> </w:t>
      </w:r>
      <w:r>
        <w:t>agreement,</w:t>
      </w:r>
      <w:r w:rsidR="000D50D7" w:rsidRPr="000D50D7">
        <w:t xml:space="preserve"> </w:t>
      </w:r>
      <w:r>
        <w:t>is</w:t>
      </w:r>
      <w:r w:rsidR="000D50D7" w:rsidRPr="000D50D7">
        <w:t xml:space="preserve"> </w:t>
      </w:r>
      <w:r>
        <w:t>not</w:t>
      </w:r>
      <w:r w:rsidR="000D50D7" w:rsidRPr="000D50D7">
        <w:t xml:space="preserve"> </w:t>
      </w:r>
      <w:r>
        <w:t>determined</w:t>
      </w:r>
      <w:r w:rsidR="000D50D7" w:rsidRPr="000D50D7">
        <w:t xml:space="preserve"> </w:t>
      </w:r>
      <w:r>
        <w:t>by</w:t>
      </w:r>
      <w:r w:rsidR="000D50D7" w:rsidRPr="000D50D7">
        <w:t xml:space="preserve"> </w:t>
      </w:r>
      <w:r>
        <w:t>arbitration</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paragraph</w:t>
      </w:r>
      <w:r w:rsidR="000D50D7" w:rsidRPr="000D50D7">
        <w:t xml:space="preserve"> </w:t>
      </w:r>
      <w:r>
        <w:fldChar w:fldCharType="begin"/>
      </w:r>
      <w:r>
        <w:instrText xml:space="preserve"> REF _Ref95840545 \r \h </w:instrText>
      </w:r>
      <w:r>
        <w:fldChar w:fldCharType="separate"/>
      </w:r>
      <w:r w:rsidR="000D50D7">
        <w:t>44</w:t>
      </w:r>
      <w:r>
        <w:fldChar w:fldCharType="end"/>
      </w:r>
      <w:r w:rsidR="000D50D7" w:rsidRPr="000D50D7">
        <w:t xml:space="preserve"> </w:t>
      </w:r>
      <w:r>
        <w:t>to</w:t>
      </w:r>
      <w:r w:rsidR="000D50D7" w:rsidRPr="000D50D7">
        <w:t xml:space="preserve"> </w:t>
      </w:r>
      <w:r>
        <w:t>be</w:t>
      </w:r>
      <w:r w:rsidR="000D50D7" w:rsidRPr="000D50D7">
        <w:t xml:space="preserve"> </w:t>
      </w:r>
      <w:r>
        <w:t>necessary,</w:t>
      </w:r>
      <w:r w:rsidR="000D50D7" w:rsidRPr="000D50D7">
        <w:t xml:space="preserve"> </w:t>
      </w:r>
      <w:r>
        <w:t>then,</w:t>
      </w:r>
      <w:r w:rsidR="000D50D7" w:rsidRPr="000D50D7">
        <w:t xml:space="preserve"> </w:t>
      </w:r>
      <w:r>
        <w:t>if</w:t>
      </w:r>
      <w:r w:rsidR="000D50D7" w:rsidRPr="000D50D7">
        <w:t xml:space="preserve"> </w:t>
      </w:r>
      <w:r>
        <w:t>such</w:t>
      </w:r>
      <w:r w:rsidR="000D50D7" w:rsidRPr="000D50D7">
        <w:t xml:space="preserve"> </w:t>
      </w:r>
      <w:r>
        <w:t>placing</w:t>
      </w:r>
      <w:r w:rsidR="000D50D7" w:rsidRPr="000D50D7">
        <w:t xml:space="preserve"> </w:t>
      </w:r>
      <w:r>
        <w:t>involves</w:t>
      </w:r>
      <w:r w:rsidR="000D50D7" w:rsidRPr="000D50D7">
        <w:t xml:space="preserve"> </w:t>
      </w:r>
      <w:r>
        <w:t>cost</w:t>
      </w:r>
      <w:r w:rsidR="000D50D7" w:rsidRPr="000D50D7">
        <w:t xml:space="preserve"> </w:t>
      </w:r>
      <w:r>
        <w:t>in</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works</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exceeding</w:t>
      </w:r>
      <w:r w:rsidR="000D50D7" w:rsidRPr="000D50D7">
        <w:t xml:space="preserve"> </w:t>
      </w:r>
      <w:r>
        <w:t>that</w:t>
      </w:r>
      <w:r w:rsidR="000D50D7" w:rsidRPr="000D50D7">
        <w:t xml:space="preserve"> </w:t>
      </w:r>
      <w:r>
        <w:t>which</w:t>
      </w:r>
      <w:r w:rsidR="000D50D7" w:rsidRPr="000D50D7">
        <w:t xml:space="preserve"> </w:t>
      </w:r>
      <w:r>
        <w:t>would</w:t>
      </w:r>
      <w:r w:rsidR="000D50D7" w:rsidRPr="000D50D7">
        <w:t xml:space="preserve"> </w:t>
      </w:r>
      <w:r>
        <w:t>have</w:t>
      </w:r>
      <w:r w:rsidR="000D50D7" w:rsidRPr="000D50D7">
        <w:t xml:space="preserve"> </w:t>
      </w:r>
      <w:r>
        <w:t>been</w:t>
      </w:r>
      <w:r w:rsidR="000D50D7" w:rsidRPr="000D50D7">
        <w:t xml:space="preserve"> </w:t>
      </w:r>
      <w:r>
        <w:t>involved</w:t>
      </w:r>
      <w:r w:rsidR="000D50D7" w:rsidRPr="000D50D7">
        <w:t xml:space="preserve"> </w:t>
      </w:r>
      <w:r>
        <w:t>if</w:t>
      </w:r>
      <w:r w:rsidR="000D50D7" w:rsidRPr="000D50D7">
        <w:t xml:space="preserve"> </w:t>
      </w:r>
      <w:r>
        <w:t>the</w:t>
      </w:r>
      <w:r w:rsidR="000D50D7" w:rsidRPr="000D50D7">
        <w:t xml:space="preserve"> </w:t>
      </w:r>
      <w:r>
        <w:t>apparatus</w:t>
      </w:r>
      <w:r w:rsidR="000D50D7" w:rsidRPr="000D50D7">
        <w:t xml:space="preserve"> </w:t>
      </w:r>
      <w:r>
        <w:t>placed</w:t>
      </w:r>
      <w:r w:rsidR="000D50D7" w:rsidRPr="000D50D7">
        <w:t xml:space="preserve"> </w:t>
      </w:r>
      <w:r>
        <w:t>had</w:t>
      </w:r>
      <w:r w:rsidR="000D50D7" w:rsidRPr="000D50D7">
        <w:t xml:space="preserve"> </w:t>
      </w:r>
      <w:r>
        <w:t>been</w:t>
      </w:r>
      <w:r w:rsidR="000D50D7" w:rsidRPr="000D50D7">
        <w:t xml:space="preserve"> </w:t>
      </w:r>
      <w:r>
        <w:t>of</w:t>
      </w:r>
      <w:r w:rsidR="000D50D7" w:rsidRPr="000D50D7">
        <w:t xml:space="preserve"> </w:t>
      </w:r>
      <w:r>
        <w:t>the</w:t>
      </w:r>
      <w:r w:rsidR="000D50D7" w:rsidRPr="000D50D7">
        <w:t xml:space="preserve"> </w:t>
      </w:r>
      <w:r>
        <w:t>existing</w:t>
      </w:r>
      <w:r w:rsidR="000D50D7" w:rsidRPr="000D50D7">
        <w:t xml:space="preserve"> </w:t>
      </w:r>
      <w:r>
        <w:t>type,</w:t>
      </w:r>
      <w:r w:rsidR="000D50D7" w:rsidRPr="000D50D7">
        <w:t xml:space="preserve"> </w:t>
      </w:r>
      <w:r>
        <w:t>capacity</w:t>
      </w:r>
      <w:r w:rsidR="000D50D7" w:rsidRPr="000D50D7">
        <w:t xml:space="preserve"> </w:t>
      </w:r>
      <w:r>
        <w:t>or</w:t>
      </w:r>
      <w:r w:rsidR="000D50D7" w:rsidRPr="000D50D7">
        <w:t xml:space="preserve"> </w:t>
      </w:r>
      <w:r>
        <w:t>dimensions,</w:t>
      </w:r>
      <w:r w:rsidR="000D50D7" w:rsidRPr="000D50D7">
        <w:t xml:space="preserve"> </w:t>
      </w:r>
      <w:r>
        <w:t>or</w:t>
      </w:r>
      <w:r w:rsidR="000D50D7" w:rsidRPr="000D50D7">
        <w:t xml:space="preserve"> </w:t>
      </w:r>
      <w:r>
        <w:t>at</w:t>
      </w:r>
      <w:r w:rsidR="000D50D7" w:rsidRPr="000D50D7">
        <w:t xml:space="preserve"> </w:t>
      </w:r>
      <w:r>
        <w:t>the</w:t>
      </w:r>
      <w:r w:rsidR="000D50D7" w:rsidRPr="000D50D7">
        <w:t xml:space="preserve"> </w:t>
      </w:r>
      <w:r>
        <w:t>existing</w:t>
      </w:r>
      <w:r w:rsidR="000D50D7" w:rsidRPr="000D50D7">
        <w:t xml:space="preserve"> </w:t>
      </w:r>
      <w:r>
        <w:t>depth,</w:t>
      </w:r>
      <w:r w:rsidR="000D50D7" w:rsidRPr="000D50D7">
        <w:t xml:space="preserve"> </w:t>
      </w:r>
      <w:r>
        <w:t>as</w:t>
      </w:r>
      <w:r w:rsidR="000D50D7" w:rsidRPr="000D50D7">
        <w:t xml:space="preserve"> </w:t>
      </w:r>
      <w:r>
        <w:t>the</w:t>
      </w:r>
      <w:r w:rsidR="000D50D7" w:rsidRPr="000D50D7">
        <w:t xml:space="preserve"> </w:t>
      </w:r>
      <w:r>
        <w:t>case</w:t>
      </w:r>
      <w:r w:rsidR="000D50D7" w:rsidRPr="000D50D7">
        <w:t xml:space="preserve"> </w:t>
      </w:r>
      <w:r>
        <w:t>may</w:t>
      </w:r>
      <w:r w:rsidR="000D50D7" w:rsidRPr="000D50D7">
        <w:t xml:space="preserve"> </w:t>
      </w:r>
      <w:r>
        <w:t>be,</w:t>
      </w:r>
      <w:r w:rsidR="000D50D7" w:rsidRPr="000D50D7">
        <w:t xml:space="preserve"> </w:t>
      </w:r>
      <w:r>
        <w:t>the</w:t>
      </w:r>
      <w:r w:rsidR="000D50D7" w:rsidRPr="000D50D7">
        <w:t xml:space="preserve"> </w:t>
      </w:r>
      <w:r>
        <w:t>amount</w:t>
      </w:r>
      <w:r w:rsidR="000D50D7" w:rsidRPr="000D50D7">
        <w:t xml:space="preserve"> </w:t>
      </w:r>
      <w:r>
        <w:t>which</w:t>
      </w:r>
      <w:r w:rsidR="000D50D7" w:rsidRPr="000D50D7">
        <w:t xml:space="preserve"> </w:t>
      </w:r>
      <w:r>
        <w:t>apart</w:t>
      </w:r>
      <w:r w:rsidR="000D50D7" w:rsidRPr="000D50D7">
        <w:t xml:space="preserve"> </w:t>
      </w:r>
      <w:r>
        <w:t>from</w:t>
      </w:r>
      <w:r w:rsidR="000D50D7" w:rsidRPr="000D50D7">
        <w:t xml:space="preserve"> </w:t>
      </w:r>
      <w:r>
        <w:t>this</w:t>
      </w:r>
      <w:r w:rsidR="000D50D7" w:rsidRPr="000D50D7">
        <w:t xml:space="preserve"> </w:t>
      </w:r>
      <w:r>
        <w:t>sub-paragraph</w:t>
      </w:r>
      <w:r w:rsidR="000D50D7" w:rsidRPr="000D50D7">
        <w:t xml:space="preserve"> </w:t>
      </w:r>
      <w:r>
        <w:t>would</w:t>
      </w:r>
      <w:r w:rsidR="000D50D7" w:rsidRPr="000D50D7">
        <w:t xml:space="preserve"> </w:t>
      </w:r>
      <w:r>
        <w:t>be</w:t>
      </w:r>
      <w:r w:rsidR="000D50D7" w:rsidRPr="000D50D7">
        <w:t xml:space="preserve"> </w:t>
      </w:r>
      <w:r>
        <w:t>payable</w:t>
      </w:r>
      <w:r w:rsidR="000D50D7" w:rsidRPr="000D50D7">
        <w:t xml:space="preserve"> </w:t>
      </w:r>
      <w:r>
        <w:t>to</w:t>
      </w:r>
      <w:r w:rsidR="000D50D7" w:rsidRPr="000D50D7">
        <w:t xml:space="preserve"> </w:t>
      </w:r>
      <w:r>
        <w:t>National</w:t>
      </w:r>
      <w:r w:rsidR="000D50D7" w:rsidRPr="000D50D7">
        <w:t xml:space="preserve"> </w:t>
      </w:r>
      <w:r>
        <w:t>Grid</w:t>
      </w:r>
      <w:r w:rsidR="000D50D7" w:rsidRPr="000D50D7">
        <w:t xml:space="preserve"> </w:t>
      </w:r>
      <w:r>
        <w:t>by</w:t>
      </w:r>
      <w:r w:rsidR="000D50D7" w:rsidRPr="000D50D7">
        <w:t xml:space="preserve"> </w:t>
      </w:r>
      <w:r>
        <w:t>virtue</w:t>
      </w:r>
      <w:r w:rsidR="000D50D7" w:rsidRPr="000D50D7">
        <w:t xml:space="preserve"> </w:t>
      </w:r>
      <w:r>
        <w:t>of</w:t>
      </w:r>
      <w:r w:rsidR="000D50D7" w:rsidRPr="000D50D7">
        <w:t xml:space="preserve"> </w:t>
      </w:r>
      <w:r>
        <w:t>sub-paragraph</w:t>
      </w:r>
      <w:r w:rsidR="000D50D7" w:rsidRPr="000D50D7">
        <w:t xml:space="preserve"> </w:t>
      </w:r>
      <w:r>
        <w:fldChar w:fldCharType="begin"/>
      </w:r>
      <w:r>
        <w:instrText xml:space="preserve"> REF _Ref95840507 \r \h </w:instrText>
      </w:r>
      <w:r>
        <w:fldChar w:fldCharType="separate"/>
      </w:r>
      <w:r w:rsidR="000D50D7">
        <w:t>(1)</w:t>
      </w:r>
      <w:r>
        <w:fldChar w:fldCharType="end"/>
      </w:r>
      <w:r w:rsidR="000D50D7" w:rsidRPr="000D50D7">
        <w:t xml:space="preserve"> </w:t>
      </w:r>
      <w:r>
        <w:t>will</w:t>
      </w:r>
      <w:r w:rsidR="000D50D7" w:rsidRPr="000D50D7">
        <w:t xml:space="preserve"> </w:t>
      </w:r>
      <w:r>
        <w:t>be</w:t>
      </w:r>
      <w:r w:rsidR="000D50D7" w:rsidRPr="000D50D7">
        <w:t xml:space="preserve"> </w:t>
      </w:r>
      <w:r>
        <w:t>reduced</w:t>
      </w:r>
      <w:r w:rsidR="000D50D7" w:rsidRPr="000D50D7">
        <w:t xml:space="preserve"> </w:t>
      </w:r>
      <w:r>
        <w:t>by</w:t>
      </w:r>
      <w:r w:rsidR="000D50D7" w:rsidRPr="000D50D7">
        <w:t xml:space="preserve"> </w:t>
      </w:r>
      <w:r>
        <w:t>the</w:t>
      </w:r>
      <w:r w:rsidR="000D50D7" w:rsidRPr="000D50D7">
        <w:t xml:space="preserve"> </w:t>
      </w:r>
      <w:r>
        <w:t>amount</w:t>
      </w:r>
      <w:r w:rsidR="000D50D7" w:rsidRPr="000D50D7">
        <w:t xml:space="preserve"> </w:t>
      </w:r>
      <w:r>
        <w:t>of</w:t>
      </w:r>
      <w:r w:rsidR="000D50D7" w:rsidRPr="000D50D7">
        <w:t xml:space="preserve"> </w:t>
      </w:r>
      <w:r>
        <w:t>that</w:t>
      </w:r>
      <w:r w:rsidR="000D50D7" w:rsidRPr="000D50D7">
        <w:t xml:space="preserve"> </w:t>
      </w:r>
      <w:r>
        <w:t>excess</w:t>
      </w:r>
      <w:r w:rsidR="000D50D7" w:rsidRPr="000D50D7">
        <w:t xml:space="preserve"> </w:t>
      </w:r>
      <w:r>
        <w:t>save</w:t>
      </w:r>
      <w:r w:rsidR="000D50D7" w:rsidRPr="000D50D7">
        <w:t xml:space="preserve"> </w:t>
      </w:r>
      <w:r>
        <w:t>to</w:t>
      </w:r>
      <w:r w:rsidR="000D50D7" w:rsidRPr="000D50D7">
        <w:t xml:space="preserve"> </w:t>
      </w:r>
      <w:r>
        <w:t>the</w:t>
      </w:r>
      <w:r w:rsidR="000D50D7" w:rsidRPr="000D50D7">
        <w:t xml:space="preserve"> </w:t>
      </w:r>
      <w:r>
        <w:t>extent</w:t>
      </w:r>
      <w:r w:rsidR="000D50D7" w:rsidRPr="000D50D7">
        <w:t xml:space="preserve"> </w:t>
      </w:r>
      <w:r>
        <w:t>that</w:t>
      </w:r>
      <w:r w:rsidR="000D50D7" w:rsidRPr="000D50D7">
        <w:t xml:space="preserve"> </w:t>
      </w:r>
      <w:r>
        <w:t>it</w:t>
      </w:r>
      <w:r w:rsidR="000D50D7" w:rsidRPr="000D50D7">
        <w:t xml:space="preserve"> </w:t>
      </w:r>
      <w:r>
        <w:t>is</w:t>
      </w:r>
      <w:r w:rsidR="000D50D7" w:rsidRPr="000D50D7">
        <w:t xml:space="preserve"> </w:t>
      </w:r>
      <w:r>
        <w:t>not</w:t>
      </w:r>
      <w:r w:rsidR="000D50D7" w:rsidRPr="000D50D7">
        <w:t xml:space="preserve"> </w:t>
      </w:r>
      <w:r>
        <w:t>possible</w:t>
      </w:r>
      <w:r w:rsidR="000D50D7" w:rsidRPr="000D50D7">
        <w:t xml:space="preserve"> </w:t>
      </w:r>
      <w:r>
        <w:t>in</w:t>
      </w:r>
      <w:r w:rsidR="000D50D7" w:rsidRPr="000D50D7">
        <w:t xml:space="preserve"> </w:t>
      </w:r>
      <w:r>
        <w:t>the</w:t>
      </w:r>
      <w:r w:rsidR="000D50D7" w:rsidRPr="000D50D7">
        <w:t xml:space="preserve"> </w:t>
      </w:r>
      <w:r>
        <w:t>circumstances</w:t>
      </w:r>
      <w:r w:rsidR="000D50D7" w:rsidRPr="000D50D7">
        <w:t xml:space="preserve"> </w:t>
      </w:r>
      <w:r>
        <w:t>to</w:t>
      </w:r>
      <w:r w:rsidR="000D50D7" w:rsidRPr="000D50D7">
        <w:t xml:space="preserve"> </w:t>
      </w:r>
      <w:r>
        <w:t>obtain</w:t>
      </w:r>
      <w:r w:rsidR="000D50D7" w:rsidRPr="000D50D7">
        <w:t xml:space="preserve"> </w:t>
      </w:r>
      <w:r>
        <w:t>the</w:t>
      </w:r>
      <w:r w:rsidR="000D50D7" w:rsidRPr="000D50D7">
        <w:t xml:space="preserve"> </w:t>
      </w:r>
      <w:r>
        <w:t>existing</w:t>
      </w:r>
      <w:r w:rsidR="000D50D7" w:rsidRPr="000D50D7">
        <w:t xml:space="preserve"> </w:t>
      </w:r>
      <w:r>
        <w:t>type</w:t>
      </w:r>
      <w:r w:rsidR="000D50D7" w:rsidRPr="000D50D7">
        <w:t xml:space="preserve"> </w:t>
      </w:r>
      <w:r>
        <w:t>of</w:t>
      </w:r>
      <w:r w:rsidR="000D50D7" w:rsidRPr="000D50D7">
        <w:t xml:space="preserve"> </w:t>
      </w:r>
      <w:r>
        <w:t>apparatus</w:t>
      </w:r>
      <w:r w:rsidR="000D50D7" w:rsidRPr="000D50D7">
        <w:t xml:space="preserve"> </w:t>
      </w:r>
      <w:r>
        <w:t>at</w:t>
      </w:r>
      <w:r w:rsidR="000D50D7" w:rsidRPr="000D50D7">
        <w:t xml:space="preserve"> </w:t>
      </w:r>
      <w:r>
        <w:t>the</w:t>
      </w:r>
      <w:r w:rsidR="000D50D7" w:rsidRPr="000D50D7">
        <w:t xml:space="preserve"> </w:t>
      </w:r>
      <w:r>
        <w:t>same</w:t>
      </w:r>
      <w:r w:rsidR="000D50D7" w:rsidRPr="000D50D7">
        <w:t xml:space="preserve"> </w:t>
      </w:r>
      <w:r>
        <w:t>capacity</w:t>
      </w:r>
      <w:r w:rsidR="000D50D7" w:rsidRPr="000D50D7">
        <w:t xml:space="preserve"> </w:t>
      </w:r>
      <w:r>
        <w:t>and</w:t>
      </w:r>
      <w:r w:rsidR="000D50D7" w:rsidRPr="000D50D7">
        <w:t xml:space="preserve"> </w:t>
      </w:r>
      <w:r>
        <w:t>dimensions</w:t>
      </w:r>
      <w:r w:rsidR="000D50D7" w:rsidRPr="000D50D7">
        <w:t xml:space="preserve"> </w:t>
      </w:r>
      <w:r>
        <w:t>or</w:t>
      </w:r>
      <w:r w:rsidR="000D50D7" w:rsidRPr="000D50D7">
        <w:t xml:space="preserve"> </w:t>
      </w:r>
      <w:r>
        <w:t>place</w:t>
      </w:r>
      <w:r w:rsidR="000D50D7" w:rsidRPr="000D50D7">
        <w:t xml:space="preserve"> </w:t>
      </w:r>
      <w:r>
        <w:t>at</w:t>
      </w:r>
      <w:r w:rsidR="000D50D7" w:rsidRPr="000D50D7">
        <w:t xml:space="preserve"> </w:t>
      </w:r>
      <w:r>
        <w:t>the</w:t>
      </w:r>
      <w:r w:rsidR="000D50D7" w:rsidRPr="000D50D7">
        <w:t xml:space="preserve"> </w:t>
      </w:r>
      <w:r>
        <w:t>existing</w:t>
      </w:r>
      <w:r w:rsidR="000D50D7" w:rsidRPr="000D50D7">
        <w:t xml:space="preserve"> </w:t>
      </w:r>
      <w:r>
        <w:t>depth</w:t>
      </w:r>
      <w:r w:rsidR="000D50D7" w:rsidRPr="000D50D7">
        <w:t xml:space="preserve"> </w:t>
      </w:r>
      <w:r>
        <w:t>in</w:t>
      </w:r>
      <w:r w:rsidR="000D50D7" w:rsidRPr="000D50D7">
        <w:t xml:space="preserve"> </w:t>
      </w:r>
      <w:r>
        <w:t>which</w:t>
      </w:r>
      <w:r w:rsidR="000D50D7" w:rsidRPr="000D50D7">
        <w:t xml:space="preserve"> </w:t>
      </w:r>
      <w:r>
        <w:t>case</w:t>
      </w:r>
      <w:r w:rsidR="000D50D7" w:rsidRPr="000D50D7">
        <w:t xml:space="preserve"> </w:t>
      </w:r>
      <w:r>
        <w:t>full</w:t>
      </w:r>
      <w:r w:rsidR="000D50D7" w:rsidRPr="000D50D7">
        <w:t xml:space="preserve"> </w:t>
      </w:r>
      <w:r>
        <w:t>costs</w:t>
      </w:r>
      <w:r w:rsidR="000D50D7" w:rsidRPr="000D50D7">
        <w:t xml:space="preserve"> </w:t>
      </w:r>
      <w:r>
        <w:t>will</w:t>
      </w:r>
      <w:r w:rsidR="000D50D7" w:rsidRPr="000D50D7">
        <w:t xml:space="preserve"> </w:t>
      </w:r>
      <w:r>
        <w:t>be</w:t>
      </w:r>
      <w:r w:rsidR="000D50D7" w:rsidRPr="000D50D7">
        <w:t xml:space="preserve"> </w:t>
      </w:r>
      <w:r>
        <w:t>borne</w:t>
      </w:r>
      <w:r w:rsidR="000D50D7" w:rsidRPr="000D50D7">
        <w:t xml:space="preserve"> </w:t>
      </w:r>
      <w:r>
        <w:t>by</w:t>
      </w:r>
      <w:r w:rsidR="000D50D7" w:rsidRPr="000D50D7">
        <w:t xml:space="preserve"> </w:t>
      </w:r>
      <w:r>
        <w:t>the</w:t>
      </w:r>
      <w:r w:rsidR="000D50D7" w:rsidRPr="000D50D7">
        <w:t xml:space="preserve"> </w:t>
      </w:r>
      <w:r>
        <w:t>undertaker.</w:t>
      </w:r>
    </w:p>
    <w:p w14:paraId="5A534689" w14:textId="77777777" w:rsidR="00283174" w:rsidRDefault="00283174" w:rsidP="00283174">
      <w:pPr>
        <w:pStyle w:val="N2"/>
      </w:pP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sub-paragraph</w:t>
      </w:r>
      <w:r w:rsidR="000D50D7" w:rsidRPr="000D50D7">
        <w:t xml:space="preserve"> </w:t>
      </w:r>
      <w:r>
        <w:fldChar w:fldCharType="begin"/>
      </w:r>
      <w:r>
        <w:instrText xml:space="preserve"> REF _Ref95840622 \r \h </w:instrText>
      </w:r>
      <w:r>
        <w:fldChar w:fldCharType="separate"/>
      </w:r>
      <w:r w:rsidR="000D50D7">
        <w:t>(3)</w:t>
      </w:r>
      <w:r>
        <w:fldChar w:fldCharType="end"/>
      </w:r>
      <w:r>
        <w:t>—</w:t>
      </w:r>
    </w:p>
    <w:p w14:paraId="47C5CFE8" w14:textId="77777777" w:rsidR="00283174" w:rsidRDefault="00283174" w:rsidP="00283174">
      <w:pPr>
        <w:pStyle w:val="N3"/>
      </w:pPr>
      <w:r>
        <w:t>an</w:t>
      </w:r>
      <w:r w:rsidR="000D50D7" w:rsidRPr="000D50D7">
        <w:t xml:space="preserve"> </w:t>
      </w:r>
      <w:r>
        <w:t>extension</w:t>
      </w:r>
      <w:r w:rsidR="000D50D7" w:rsidRPr="000D50D7">
        <w:t xml:space="preserve"> </w:t>
      </w:r>
      <w:r>
        <w:t>of</w:t>
      </w:r>
      <w:r w:rsidR="000D50D7" w:rsidRPr="000D50D7">
        <w:t xml:space="preserve"> </w:t>
      </w:r>
      <w:r>
        <w:t>apparatus</w:t>
      </w:r>
      <w:r w:rsidR="000D50D7" w:rsidRPr="000D50D7">
        <w:t xml:space="preserve"> </w:t>
      </w:r>
      <w:r>
        <w:t>to</w:t>
      </w:r>
      <w:r w:rsidR="000D50D7" w:rsidRPr="000D50D7">
        <w:t xml:space="preserve"> </w:t>
      </w:r>
      <w:r>
        <w:t>a</w:t>
      </w:r>
      <w:r w:rsidR="000D50D7" w:rsidRPr="000D50D7">
        <w:t xml:space="preserve"> </w:t>
      </w:r>
      <w:r>
        <w:t>length</w:t>
      </w:r>
      <w:r w:rsidR="000D50D7" w:rsidRPr="000D50D7">
        <w:t xml:space="preserve"> </w:t>
      </w:r>
      <w:r>
        <w:t>greater</w:t>
      </w:r>
      <w:r w:rsidR="000D50D7" w:rsidRPr="000D50D7">
        <w:t xml:space="preserve"> </w:t>
      </w:r>
      <w:r>
        <w:t>than</w:t>
      </w:r>
      <w:r w:rsidR="000D50D7" w:rsidRPr="000D50D7">
        <w:t xml:space="preserve"> </w:t>
      </w:r>
      <w:r>
        <w:t>the</w:t>
      </w:r>
      <w:r w:rsidR="000D50D7" w:rsidRPr="000D50D7">
        <w:t xml:space="preserve"> </w:t>
      </w:r>
      <w:r>
        <w:t>length</w:t>
      </w:r>
      <w:r w:rsidR="000D50D7" w:rsidRPr="000D50D7">
        <w:t xml:space="preserve"> </w:t>
      </w:r>
      <w:r>
        <w:t>of</w:t>
      </w:r>
      <w:r w:rsidR="000D50D7" w:rsidRPr="000D50D7">
        <w:t xml:space="preserve"> </w:t>
      </w:r>
      <w:r>
        <w:t>existing</w:t>
      </w:r>
      <w:r w:rsidR="000D50D7" w:rsidRPr="000D50D7">
        <w:t xml:space="preserve"> </w:t>
      </w:r>
      <w:r>
        <w:t>apparatus</w:t>
      </w:r>
      <w:r w:rsidR="000D50D7" w:rsidRPr="000D50D7">
        <w:t xml:space="preserve"> </w:t>
      </w:r>
      <w:r>
        <w:t>will</w:t>
      </w:r>
      <w:r w:rsidR="000D50D7" w:rsidRPr="000D50D7">
        <w:t xml:space="preserve"> </w:t>
      </w:r>
      <w:r>
        <w:t>not</w:t>
      </w:r>
      <w:r w:rsidR="000D50D7" w:rsidRPr="000D50D7">
        <w:t xml:space="preserve"> </w:t>
      </w:r>
      <w:r>
        <w:t>be</w:t>
      </w:r>
      <w:r w:rsidR="000D50D7" w:rsidRPr="000D50D7">
        <w:t xml:space="preserve"> </w:t>
      </w:r>
      <w:r>
        <w:t>treated</w:t>
      </w:r>
      <w:r w:rsidR="000D50D7" w:rsidRPr="000D50D7">
        <w:t xml:space="preserve"> </w:t>
      </w:r>
      <w:r>
        <w:t>as</w:t>
      </w:r>
      <w:r w:rsidR="000D50D7" w:rsidRPr="000D50D7">
        <w:t xml:space="preserve"> </w:t>
      </w:r>
      <w:r>
        <w:t>a</w:t>
      </w:r>
      <w:r w:rsidR="000D50D7" w:rsidRPr="000D50D7">
        <w:t xml:space="preserve"> </w:t>
      </w:r>
      <w:r>
        <w:t>placing</w:t>
      </w:r>
      <w:r w:rsidR="000D50D7" w:rsidRPr="000D50D7">
        <w:t xml:space="preserve"> </w:t>
      </w:r>
      <w:r>
        <w:t>of</w:t>
      </w:r>
      <w:r w:rsidR="000D50D7" w:rsidRPr="000D50D7">
        <w:t xml:space="preserve"> </w:t>
      </w:r>
      <w:r>
        <w:t>apparatus</w:t>
      </w:r>
      <w:r w:rsidR="000D50D7" w:rsidRPr="000D50D7">
        <w:t xml:space="preserve"> </w:t>
      </w:r>
      <w:r>
        <w:t>of</w:t>
      </w:r>
      <w:r w:rsidR="000D50D7" w:rsidRPr="000D50D7">
        <w:t xml:space="preserve"> </w:t>
      </w:r>
      <w:r>
        <w:t>greater</w:t>
      </w:r>
      <w:r w:rsidR="000D50D7" w:rsidRPr="000D50D7">
        <w:t xml:space="preserve"> </w:t>
      </w:r>
      <w:r>
        <w:t>dimensions</w:t>
      </w:r>
      <w:r w:rsidR="000D50D7" w:rsidRPr="000D50D7">
        <w:t xml:space="preserve"> </w:t>
      </w:r>
      <w:r>
        <w:t>than</w:t>
      </w:r>
      <w:r w:rsidR="000D50D7" w:rsidRPr="000D50D7">
        <w:t xml:space="preserve"> </w:t>
      </w:r>
      <w:r>
        <w:t>those</w:t>
      </w:r>
      <w:r w:rsidR="000D50D7" w:rsidRPr="000D50D7">
        <w:t xml:space="preserve"> </w:t>
      </w:r>
      <w:r>
        <w:t>of</w:t>
      </w:r>
      <w:r w:rsidR="000D50D7" w:rsidRPr="000D50D7">
        <w:t xml:space="preserve"> </w:t>
      </w:r>
      <w:r>
        <w:t>the</w:t>
      </w:r>
      <w:r w:rsidR="000D50D7" w:rsidRPr="000D50D7">
        <w:t xml:space="preserve"> </w:t>
      </w:r>
      <w:r>
        <w:t>existing</w:t>
      </w:r>
      <w:r w:rsidR="000D50D7" w:rsidRPr="000D50D7">
        <w:t xml:space="preserve"> </w:t>
      </w:r>
      <w:r>
        <w:t>apparatus;</w:t>
      </w:r>
      <w:r w:rsidR="000D50D7" w:rsidRPr="000D50D7">
        <w:t xml:space="preserve"> </w:t>
      </w:r>
      <w:r>
        <w:t>and</w:t>
      </w:r>
    </w:p>
    <w:p w14:paraId="0AC5E4D4" w14:textId="77777777" w:rsidR="00283174" w:rsidRDefault="00283174" w:rsidP="00283174">
      <w:pPr>
        <w:pStyle w:val="N3"/>
      </w:pPr>
      <w:r>
        <w:t>where</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joint</w:t>
      </w:r>
      <w:r w:rsidR="000D50D7" w:rsidRPr="000D50D7">
        <w:t xml:space="preserve"> </w:t>
      </w:r>
      <w:r>
        <w:t>in</w:t>
      </w:r>
      <w:r w:rsidR="000D50D7" w:rsidRPr="000D50D7">
        <w:t xml:space="preserve"> </w:t>
      </w:r>
      <w:r>
        <w:t>a</w:t>
      </w:r>
      <w:r w:rsidR="000D50D7" w:rsidRPr="000D50D7">
        <w:t xml:space="preserve"> </w:t>
      </w:r>
      <w:r>
        <w:t>pipe</w:t>
      </w:r>
      <w:r w:rsidR="000D50D7" w:rsidRPr="000D50D7">
        <w:t xml:space="preserve"> </w:t>
      </w:r>
      <w:r>
        <w:t>or</w:t>
      </w:r>
      <w:r w:rsidR="000D50D7" w:rsidRPr="000D50D7">
        <w:t xml:space="preserve"> </w:t>
      </w:r>
      <w:r>
        <w:t>cable</w:t>
      </w:r>
      <w:r w:rsidR="000D50D7" w:rsidRPr="000D50D7">
        <w:t xml:space="preserve"> </w:t>
      </w:r>
      <w:r>
        <w:t>is</w:t>
      </w:r>
      <w:r w:rsidR="000D50D7" w:rsidRPr="000D50D7">
        <w:t xml:space="preserve"> </w:t>
      </w:r>
      <w:r>
        <w:t>agreed,</w:t>
      </w:r>
      <w:r w:rsidR="000D50D7" w:rsidRPr="000D50D7">
        <w:t xml:space="preserve"> </w:t>
      </w:r>
      <w:r>
        <w:t>or</w:t>
      </w:r>
      <w:r w:rsidR="000D50D7" w:rsidRPr="000D50D7">
        <w:t xml:space="preserve"> </w:t>
      </w:r>
      <w:r>
        <w:t>is</w:t>
      </w:r>
      <w:r w:rsidR="000D50D7" w:rsidRPr="000D50D7">
        <w:t xml:space="preserve"> </w:t>
      </w:r>
      <w:r>
        <w:t>determined</w:t>
      </w:r>
      <w:r w:rsidR="000D50D7" w:rsidRPr="000D50D7">
        <w:t xml:space="preserve"> </w:t>
      </w:r>
      <w:r>
        <w:t>to</w:t>
      </w:r>
      <w:r w:rsidR="000D50D7" w:rsidRPr="000D50D7">
        <w:t xml:space="preserve"> </w:t>
      </w:r>
      <w:r>
        <w:t>be</w:t>
      </w:r>
      <w:r w:rsidR="000D50D7" w:rsidRPr="000D50D7">
        <w:t xml:space="preserve"> </w:t>
      </w:r>
      <w:r>
        <w:t>necessary,</w:t>
      </w:r>
      <w:r w:rsidR="000D50D7" w:rsidRPr="000D50D7">
        <w:t xml:space="preserve"> </w:t>
      </w:r>
      <w:r>
        <w:t>the</w:t>
      </w:r>
      <w:r w:rsidR="000D50D7" w:rsidRPr="000D50D7">
        <w:t xml:space="preserve"> </w:t>
      </w:r>
      <w:r>
        <w:t>consequential</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jointing</w:t>
      </w:r>
      <w:r w:rsidR="000D50D7" w:rsidRPr="000D50D7">
        <w:t xml:space="preserve"> </w:t>
      </w:r>
      <w:r>
        <w:t>chamber</w:t>
      </w:r>
      <w:r w:rsidR="000D50D7" w:rsidRPr="000D50D7">
        <w:t xml:space="preserve"> </w:t>
      </w:r>
      <w:r>
        <w:t>or</w:t>
      </w:r>
      <w:r w:rsidR="000D50D7" w:rsidRPr="000D50D7">
        <w:t xml:space="preserve"> </w:t>
      </w:r>
      <w:r>
        <w:t>of</w:t>
      </w:r>
      <w:r w:rsidR="000D50D7" w:rsidRPr="000D50D7">
        <w:t xml:space="preserve"> </w:t>
      </w:r>
      <w:r>
        <w:t>a</w:t>
      </w:r>
      <w:r w:rsidR="000D50D7" w:rsidRPr="000D50D7">
        <w:t xml:space="preserve"> </w:t>
      </w:r>
      <w:r>
        <w:t>manhole</w:t>
      </w:r>
      <w:r w:rsidR="000D50D7" w:rsidRPr="000D50D7">
        <w:t xml:space="preserve"> </w:t>
      </w:r>
      <w:r>
        <w:t>will</w:t>
      </w:r>
      <w:r w:rsidR="000D50D7" w:rsidRPr="000D50D7">
        <w:t xml:space="preserve"> </w:t>
      </w:r>
      <w:r>
        <w:t>be</w:t>
      </w:r>
      <w:r w:rsidR="000D50D7" w:rsidRPr="000D50D7">
        <w:t xml:space="preserve"> </w:t>
      </w:r>
      <w:r>
        <w:t>treated</w:t>
      </w:r>
      <w:r w:rsidR="000D50D7" w:rsidRPr="000D50D7">
        <w:t xml:space="preserve"> </w:t>
      </w:r>
      <w:r>
        <w:t>as</w:t>
      </w:r>
      <w:r w:rsidR="000D50D7" w:rsidRPr="000D50D7">
        <w:t xml:space="preserve"> </w:t>
      </w:r>
      <w:r>
        <w:t>if</w:t>
      </w:r>
      <w:r w:rsidR="000D50D7" w:rsidRPr="000D50D7">
        <w:t xml:space="preserve"> </w:t>
      </w:r>
      <w:r>
        <w:t>it</w:t>
      </w:r>
      <w:r w:rsidR="000D50D7" w:rsidRPr="000D50D7">
        <w:t xml:space="preserve"> </w:t>
      </w:r>
      <w:r>
        <w:t>also</w:t>
      </w:r>
      <w:r w:rsidR="000D50D7" w:rsidRPr="000D50D7">
        <w:t xml:space="preserve"> </w:t>
      </w:r>
      <w:r>
        <w:t>had</w:t>
      </w:r>
      <w:r w:rsidR="000D50D7" w:rsidRPr="000D50D7">
        <w:t xml:space="preserve"> </w:t>
      </w:r>
      <w:r>
        <w:t>been</w:t>
      </w:r>
      <w:r w:rsidR="000D50D7" w:rsidRPr="000D50D7">
        <w:t xml:space="preserve"> </w:t>
      </w:r>
      <w:r>
        <w:t>agreed</w:t>
      </w:r>
      <w:r w:rsidR="000D50D7" w:rsidRPr="000D50D7">
        <w:t xml:space="preserve"> </w:t>
      </w:r>
      <w:r>
        <w:t>or</w:t>
      </w:r>
      <w:r w:rsidR="000D50D7" w:rsidRPr="000D50D7">
        <w:t xml:space="preserve"> </w:t>
      </w:r>
      <w:r>
        <w:t>had</w:t>
      </w:r>
      <w:r w:rsidR="000D50D7" w:rsidRPr="000D50D7">
        <w:t xml:space="preserve"> </w:t>
      </w:r>
      <w:r>
        <w:t>been</w:t>
      </w:r>
      <w:r w:rsidR="000D50D7" w:rsidRPr="000D50D7">
        <w:t xml:space="preserve"> </w:t>
      </w:r>
      <w:r>
        <w:t>so</w:t>
      </w:r>
      <w:r w:rsidR="000D50D7" w:rsidRPr="000D50D7">
        <w:t xml:space="preserve"> </w:t>
      </w:r>
      <w:r>
        <w:t>determined.</w:t>
      </w:r>
    </w:p>
    <w:p w14:paraId="64E861EB" w14:textId="77777777" w:rsidR="00283174" w:rsidRDefault="00283174" w:rsidP="00283174">
      <w:pPr>
        <w:pStyle w:val="N2"/>
      </w:pPr>
      <w:r>
        <w:t>Any</w:t>
      </w:r>
      <w:r w:rsidR="000D50D7" w:rsidRPr="000D50D7">
        <w:t xml:space="preserve"> </w:t>
      </w:r>
      <w:r>
        <w:t>amount</w:t>
      </w:r>
      <w:r w:rsidR="000D50D7" w:rsidRPr="000D50D7">
        <w:t xml:space="preserve"> </w:t>
      </w:r>
      <w:r>
        <w:t>which</w:t>
      </w:r>
      <w:r w:rsidR="000D50D7" w:rsidRPr="000D50D7">
        <w:t xml:space="preserve"> </w:t>
      </w:r>
      <w:r>
        <w:t>apart</w:t>
      </w:r>
      <w:r w:rsidR="000D50D7" w:rsidRPr="000D50D7">
        <w:t xml:space="preserve"> </w:t>
      </w:r>
      <w:r>
        <w:t>from</w:t>
      </w:r>
      <w:r w:rsidR="000D50D7" w:rsidRPr="000D50D7">
        <w:t xml:space="preserve"> </w:t>
      </w:r>
      <w:r>
        <w:t>this</w:t>
      </w:r>
      <w:r w:rsidR="000D50D7" w:rsidRPr="000D50D7">
        <w:t xml:space="preserve"> </w:t>
      </w:r>
      <w:r>
        <w:t>sub-paragraph</w:t>
      </w:r>
      <w:r w:rsidR="000D50D7" w:rsidRPr="000D50D7">
        <w:t xml:space="preserve"> </w:t>
      </w:r>
      <w:r>
        <w:t>would</w:t>
      </w:r>
      <w:r w:rsidR="000D50D7" w:rsidRPr="000D50D7">
        <w:t xml:space="preserve"> </w:t>
      </w:r>
      <w:r>
        <w:t>be</w:t>
      </w:r>
      <w:r w:rsidR="000D50D7" w:rsidRPr="000D50D7">
        <w:t xml:space="preserve"> </w:t>
      </w:r>
      <w:r>
        <w:t>payable</w:t>
      </w:r>
      <w:r w:rsidR="000D50D7" w:rsidRPr="000D50D7">
        <w:t xml:space="preserve"> </w:t>
      </w:r>
      <w:r>
        <w:t>to</w:t>
      </w:r>
      <w:r w:rsidR="000D50D7" w:rsidRPr="000D50D7">
        <w:t xml:space="preserve"> </w:t>
      </w:r>
      <w:r>
        <w:t>National</w:t>
      </w:r>
      <w:r w:rsidR="000D50D7" w:rsidRPr="000D50D7">
        <w:t xml:space="preserve"> </w:t>
      </w:r>
      <w:r>
        <w:t>Grid</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works</w:t>
      </w:r>
      <w:r w:rsidR="000D50D7" w:rsidRPr="000D50D7">
        <w:t xml:space="preserve"> </w:t>
      </w:r>
      <w:r>
        <w:t>by</w:t>
      </w:r>
      <w:r w:rsidR="000D50D7" w:rsidRPr="000D50D7">
        <w:t xml:space="preserve"> </w:t>
      </w:r>
      <w:r>
        <w:t>virtue</w:t>
      </w:r>
      <w:r w:rsidR="000D50D7" w:rsidRPr="000D50D7">
        <w:t xml:space="preserve"> </w:t>
      </w:r>
      <w:r>
        <w:t>of</w:t>
      </w:r>
      <w:r w:rsidR="000D50D7" w:rsidRPr="000D50D7">
        <w:t xml:space="preserve"> </w:t>
      </w:r>
      <w:r>
        <w:t>sub-paragraph</w:t>
      </w:r>
      <w:r w:rsidR="000D50D7" w:rsidRPr="000D50D7">
        <w:t xml:space="preserve"> </w:t>
      </w:r>
      <w:r>
        <w:fldChar w:fldCharType="begin"/>
      </w:r>
      <w:r>
        <w:instrText xml:space="preserve"> REF _Ref95840507 \r \h </w:instrText>
      </w:r>
      <w:r>
        <w:fldChar w:fldCharType="separate"/>
      </w:r>
      <w:r w:rsidR="000D50D7">
        <w:t>(1)</w:t>
      </w:r>
      <w:r>
        <w:fldChar w:fldCharType="end"/>
      </w:r>
      <w:r w:rsidR="000D50D7" w:rsidRPr="000D50D7">
        <w:t xml:space="preserve"> </w:t>
      </w:r>
      <w:r>
        <w:t>will,</w:t>
      </w:r>
      <w:r w:rsidR="000D50D7" w:rsidRPr="000D50D7">
        <w:t xml:space="preserve"> </w:t>
      </w:r>
      <w:r>
        <w:t>if</w:t>
      </w:r>
      <w:r w:rsidR="000D50D7" w:rsidRPr="000D50D7">
        <w:t xml:space="preserve"> </w:t>
      </w:r>
      <w:r>
        <w:t>the</w:t>
      </w:r>
      <w:r w:rsidR="000D50D7" w:rsidRPr="000D50D7">
        <w:t xml:space="preserve"> </w:t>
      </w:r>
      <w:r>
        <w:t>works</w:t>
      </w:r>
      <w:r w:rsidR="000D50D7" w:rsidRPr="000D50D7">
        <w:t xml:space="preserve"> </w:t>
      </w:r>
      <w:r>
        <w:t>include</w:t>
      </w:r>
      <w:r w:rsidR="000D50D7" w:rsidRPr="000D50D7">
        <w:t xml:space="preserve"> </w:t>
      </w:r>
      <w:r>
        <w:t>the</w:t>
      </w:r>
      <w:r w:rsidR="000D50D7" w:rsidRPr="000D50D7">
        <w:t xml:space="preserve"> </w:t>
      </w:r>
      <w:r>
        <w:t>placing</w:t>
      </w:r>
      <w:r w:rsidR="000D50D7" w:rsidRPr="000D50D7">
        <w:t xml:space="preserve"> </w:t>
      </w:r>
      <w:r>
        <w:t>of</w:t>
      </w:r>
      <w:r w:rsidR="000D50D7" w:rsidRPr="000D50D7">
        <w:t xml:space="preserve"> </w:t>
      </w:r>
      <w:r>
        <w:t>apparatus</w:t>
      </w:r>
      <w:r w:rsidR="000D50D7" w:rsidRPr="000D50D7">
        <w:t xml:space="preserve"> </w:t>
      </w:r>
      <w:r>
        <w:t>provided</w:t>
      </w:r>
      <w:r w:rsidR="000D50D7" w:rsidRPr="000D50D7">
        <w:t xml:space="preserve"> </w:t>
      </w:r>
      <w:r>
        <w:t>in</w:t>
      </w:r>
      <w:r w:rsidR="000D50D7" w:rsidRPr="000D50D7">
        <w:t xml:space="preserve"> </w:t>
      </w:r>
      <w:r>
        <w:t>substitution</w:t>
      </w:r>
      <w:r w:rsidR="000D50D7" w:rsidRPr="000D50D7">
        <w:t xml:space="preserve"> </w:t>
      </w:r>
      <w:r>
        <w:t>for</w:t>
      </w:r>
      <w:r w:rsidR="000D50D7" w:rsidRPr="000D50D7">
        <w:t xml:space="preserve"> </w:t>
      </w:r>
      <w:r>
        <w:t>apparatus</w:t>
      </w:r>
      <w:r w:rsidR="000D50D7" w:rsidRPr="000D50D7">
        <w:t xml:space="preserve"> </w:t>
      </w:r>
      <w:r>
        <w:t>placed</w:t>
      </w:r>
      <w:r w:rsidR="000D50D7" w:rsidRPr="000D50D7">
        <w:t xml:space="preserve"> </w:t>
      </w:r>
      <w:r>
        <w:t>more</w:t>
      </w:r>
      <w:r w:rsidR="000D50D7" w:rsidRPr="000D50D7">
        <w:t xml:space="preserve"> </w:t>
      </w:r>
      <w:r>
        <w:t>than</w:t>
      </w:r>
      <w:r w:rsidR="000D50D7" w:rsidRPr="000D50D7">
        <w:t xml:space="preserve"> </w:t>
      </w:r>
      <w:r>
        <w:t>7</w:t>
      </w:r>
      <w:r w:rsidR="000D50D7" w:rsidRPr="000D50D7">
        <w:t xml:space="preserve"> </w:t>
      </w:r>
      <w:r>
        <w:t>years</w:t>
      </w:r>
      <w:r w:rsidR="000D50D7" w:rsidRPr="000D50D7">
        <w:t xml:space="preserve"> </w:t>
      </w:r>
      <w:r>
        <w:t>and</w:t>
      </w:r>
      <w:r w:rsidR="000D50D7" w:rsidRPr="000D50D7">
        <w:t xml:space="preserve"> </w:t>
      </w:r>
      <w:r>
        <w:t>6</w:t>
      </w:r>
      <w:r w:rsidR="000D50D7" w:rsidRPr="000D50D7">
        <w:t xml:space="preserve"> </w:t>
      </w:r>
      <w:r>
        <w:t>months</w:t>
      </w:r>
      <w:r w:rsidR="000D50D7" w:rsidRPr="000D50D7">
        <w:t xml:space="preserve"> </w:t>
      </w:r>
      <w:r>
        <w:t>earlier</w:t>
      </w:r>
      <w:r w:rsidR="000D50D7" w:rsidRPr="000D50D7">
        <w:t xml:space="preserve"> </w:t>
      </w:r>
      <w:r>
        <w:t>so</w:t>
      </w:r>
      <w:r w:rsidR="000D50D7" w:rsidRPr="000D50D7">
        <w:t xml:space="preserve"> </w:t>
      </w:r>
      <w:r>
        <w:t>as</w:t>
      </w:r>
      <w:r w:rsidR="000D50D7" w:rsidRPr="000D50D7">
        <w:t xml:space="preserve"> </w:t>
      </w:r>
      <w:r>
        <w:t>to</w:t>
      </w:r>
      <w:r w:rsidR="000D50D7" w:rsidRPr="000D50D7">
        <w:t xml:space="preserve"> </w:t>
      </w:r>
      <w:r>
        <w:t>confer</w:t>
      </w:r>
      <w:r w:rsidR="000D50D7" w:rsidRPr="000D50D7">
        <w:t xml:space="preserve"> </w:t>
      </w:r>
      <w:r>
        <w:t>on</w:t>
      </w:r>
      <w:r w:rsidR="000D50D7" w:rsidRPr="000D50D7">
        <w:t xml:space="preserve"> </w:t>
      </w:r>
      <w:r>
        <w:t>National</w:t>
      </w:r>
      <w:r w:rsidR="000D50D7" w:rsidRPr="000D50D7">
        <w:t xml:space="preserve"> </w:t>
      </w:r>
      <w:r>
        <w:t>Grid</w:t>
      </w:r>
      <w:r w:rsidR="000D50D7" w:rsidRPr="000D50D7">
        <w:t xml:space="preserve"> </w:t>
      </w:r>
      <w:r>
        <w:t>any</w:t>
      </w:r>
      <w:r w:rsidR="000D50D7" w:rsidRPr="000D50D7">
        <w:t xml:space="preserve"> </w:t>
      </w:r>
      <w:r>
        <w:t>financial</w:t>
      </w:r>
      <w:r w:rsidR="000D50D7" w:rsidRPr="000D50D7">
        <w:t xml:space="preserve"> </w:t>
      </w:r>
      <w:r>
        <w:t>benefit</w:t>
      </w:r>
      <w:r w:rsidR="000D50D7" w:rsidRPr="000D50D7">
        <w:t xml:space="preserve"> </w:t>
      </w:r>
      <w:r>
        <w:t>by</w:t>
      </w:r>
      <w:r w:rsidR="000D50D7" w:rsidRPr="000D50D7">
        <w:t xml:space="preserve"> </w:t>
      </w:r>
      <w:r>
        <w:t>deferment</w:t>
      </w:r>
      <w:r w:rsidR="000D50D7" w:rsidRPr="000D50D7">
        <w:t xml:space="preserve"> </w:t>
      </w:r>
      <w:r>
        <w:t>of</w:t>
      </w:r>
      <w:r w:rsidR="000D50D7" w:rsidRPr="000D50D7">
        <w:t xml:space="preserve"> </w:t>
      </w:r>
      <w:r>
        <w:t>the</w:t>
      </w:r>
      <w:r w:rsidR="000D50D7" w:rsidRPr="000D50D7">
        <w:t xml:space="preserve"> </w:t>
      </w:r>
      <w:r>
        <w:t>time</w:t>
      </w:r>
      <w:r w:rsidR="000D50D7" w:rsidRPr="000D50D7">
        <w:t xml:space="preserve"> </w:t>
      </w:r>
      <w:r>
        <w:t>for</w:t>
      </w:r>
      <w:r w:rsidR="000D50D7" w:rsidRPr="000D50D7">
        <w:t xml:space="preserve"> </w:t>
      </w:r>
      <w:r>
        <w:t>renewal</w:t>
      </w:r>
      <w:r w:rsidR="000D50D7" w:rsidRPr="000D50D7">
        <w:t xml:space="preserve"> </w:t>
      </w:r>
      <w:r>
        <w:t>of</w:t>
      </w:r>
      <w:r w:rsidR="000D50D7" w:rsidRPr="000D50D7">
        <w:t xml:space="preserve"> </w:t>
      </w:r>
      <w:r>
        <w:t>the</w:t>
      </w:r>
      <w:r w:rsidR="000D50D7" w:rsidRPr="000D50D7">
        <w:t xml:space="preserve"> </w:t>
      </w:r>
      <w:r>
        <w:t>apparatus</w:t>
      </w:r>
      <w:r w:rsidR="000D50D7" w:rsidRPr="000D50D7">
        <w:t xml:space="preserve"> </w:t>
      </w:r>
      <w:r>
        <w:t>in</w:t>
      </w:r>
      <w:r w:rsidR="000D50D7" w:rsidRPr="000D50D7">
        <w:t xml:space="preserve"> </w:t>
      </w:r>
      <w:r>
        <w:t>the</w:t>
      </w:r>
      <w:r w:rsidR="000D50D7" w:rsidRPr="000D50D7">
        <w:t xml:space="preserve"> </w:t>
      </w:r>
      <w:r>
        <w:t>ordinary</w:t>
      </w:r>
      <w:r w:rsidR="000D50D7" w:rsidRPr="000D50D7">
        <w:t xml:space="preserve"> </w:t>
      </w:r>
      <w:r>
        <w:t>course,</w:t>
      </w:r>
      <w:r w:rsidR="000D50D7" w:rsidRPr="000D50D7">
        <w:t xml:space="preserve"> </w:t>
      </w:r>
      <w:r>
        <w:t>be</w:t>
      </w:r>
      <w:r w:rsidR="000D50D7" w:rsidRPr="000D50D7">
        <w:t xml:space="preserve"> </w:t>
      </w:r>
      <w:r>
        <w:t>reduced</w:t>
      </w:r>
      <w:r w:rsidR="000D50D7" w:rsidRPr="000D50D7">
        <w:t xml:space="preserve"> </w:t>
      </w:r>
      <w:r>
        <w:t>by</w:t>
      </w:r>
      <w:r w:rsidR="000D50D7" w:rsidRPr="000D50D7">
        <w:t xml:space="preserve"> </w:t>
      </w:r>
      <w:r>
        <w:t>the</w:t>
      </w:r>
      <w:r w:rsidR="000D50D7" w:rsidRPr="000D50D7">
        <w:t xml:space="preserve"> </w:t>
      </w:r>
      <w:r>
        <w:t>amount</w:t>
      </w:r>
      <w:r w:rsidR="000D50D7" w:rsidRPr="000D50D7">
        <w:t xml:space="preserve"> </w:t>
      </w:r>
      <w:r>
        <w:t>which</w:t>
      </w:r>
      <w:r w:rsidR="000D50D7" w:rsidRPr="000D50D7">
        <w:t xml:space="preserve"> </w:t>
      </w:r>
      <w:r>
        <w:t>represents</w:t>
      </w:r>
      <w:r w:rsidR="000D50D7" w:rsidRPr="000D50D7">
        <w:t xml:space="preserve"> </w:t>
      </w:r>
      <w:r>
        <w:t>that</w:t>
      </w:r>
      <w:r w:rsidR="000D50D7" w:rsidRPr="000D50D7">
        <w:t xml:space="preserve"> </w:t>
      </w:r>
      <w:r>
        <w:t>benefit.</w:t>
      </w:r>
    </w:p>
    <w:p w14:paraId="42016A75" w14:textId="77777777" w:rsidR="00B12161" w:rsidRDefault="00B12161" w:rsidP="00283174">
      <w:pPr>
        <w:pStyle w:val="N2"/>
      </w:pPr>
      <w:r>
        <w:t>Where</w:t>
      </w:r>
      <w:r w:rsidR="000D50D7" w:rsidRPr="000D50D7">
        <w:t xml:space="preserve"> </w:t>
      </w:r>
      <w:r>
        <w:t>anticipated</w:t>
      </w:r>
      <w:r w:rsidR="000D50D7" w:rsidRPr="000D50D7">
        <w:t xml:space="preserve"> </w:t>
      </w:r>
      <w:r>
        <w:t>charges,</w:t>
      </w:r>
      <w:r w:rsidR="000D50D7" w:rsidRPr="000D50D7">
        <w:t xml:space="preserve"> </w:t>
      </w:r>
      <w:r>
        <w:t>c</w:t>
      </w:r>
      <w:r w:rsidR="00BE3DE4">
        <w:t>o</w:t>
      </w:r>
      <w:r>
        <w:t>sts</w:t>
      </w:r>
      <w:r w:rsidR="000D50D7" w:rsidRPr="000D50D7">
        <w:t xml:space="preserve"> </w:t>
      </w:r>
      <w:r>
        <w:t>or</w:t>
      </w:r>
      <w:r w:rsidR="000D50D7" w:rsidRPr="000D50D7">
        <w:t xml:space="preserve"> </w:t>
      </w:r>
      <w:r>
        <w:t>expenses</w:t>
      </w:r>
      <w:r w:rsidR="000D50D7" w:rsidRPr="000D50D7">
        <w:t xml:space="preserve"> </w:t>
      </w:r>
      <w:r>
        <w:t>have</w:t>
      </w:r>
      <w:r w:rsidR="000D50D7" w:rsidRPr="000D50D7">
        <w:t xml:space="preserve"> </w:t>
      </w:r>
      <w:r>
        <w:t>been</w:t>
      </w:r>
      <w:r w:rsidR="000D50D7" w:rsidRPr="000D50D7">
        <w:t xml:space="preserve"> </w:t>
      </w:r>
      <w:r>
        <w:t>paid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pursuant</w:t>
      </w:r>
      <w:r w:rsidR="000D50D7" w:rsidRPr="000D50D7">
        <w:t xml:space="preserve"> </w:t>
      </w:r>
      <w:r>
        <w:t>to</w:t>
      </w:r>
      <w:r w:rsidR="000D50D7" w:rsidRPr="000D50D7">
        <w:t xml:space="preserve"> </w:t>
      </w:r>
      <w:r>
        <w:t>sub-paragraph</w:t>
      </w:r>
      <w:r w:rsidR="000D50D7" w:rsidRPr="000D50D7">
        <w:t xml:space="preserve"> </w:t>
      </w:r>
      <w:r>
        <w:fldChar w:fldCharType="begin"/>
      </w:r>
      <w:r>
        <w:instrText xml:space="preserve"> REF _Ref95840681 \n \h </w:instrText>
      </w:r>
      <w:r>
        <w:fldChar w:fldCharType="separate"/>
      </w:r>
      <w:r w:rsidR="000D50D7">
        <w:t>(1)</w:t>
      </w:r>
      <w:r>
        <w:fldChar w:fldCharType="end"/>
      </w:r>
      <w:r>
        <w:t>,</w:t>
      </w:r>
      <w:r w:rsidR="000D50D7" w:rsidRPr="000D50D7">
        <w:t xml:space="preserve"> </w:t>
      </w:r>
      <w:r>
        <w:t>if</w:t>
      </w:r>
      <w:r w:rsidR="000D50D7" w:rsidRPr="000D50D7">
        <w:t xml:space="preserve"> </w:t>
      </w:r>
      <w:r>
        <w:t>the</w:t>
      </w:r>
      <w:r w:rsidR="000D50D7" w:rsidRPr="000D50D7">
        <w:t xml:space="preserve"> </w:t>
      </w:r>
      <w:r>
        <w:t>actual</w:t>
      </w:r>
      <w:r w:rsidR="000D50D7" w:rsidRPr="000D50D7">
        <w:t xml:space="preserve"> </w:t>
      </w:r>
      <w:r>
        <w:t>charges,</w:t>
      </w:r>
      <w:r w:rsidR="000D50D7" w:rsidRPr="000D50D7">
        <w:t xml:space="preserve"> </w:t>
      </w:r>
      <w:r>
        <w:t>costs</w:t>
      </w:r>
      <w:r w:rsidR="000D50D7" w:rsidRPr="000D50D7">
        <w:t xml:space="preserve"> </w:t>
      </w:r>
      <w:r>
        <w:t>or</w:t>
      </w:r>
      <w:r w:rsidR="000D50D7" w:rsidRPr="000D50D7">
        <w:t xml:space="preserve"> </w:t>
      </w:r>
      <w:r>
        <w:t>expenses</w:t>
      </w:r>
      <w:r w:rsidR="000D50D7" w:rsidRPr="000D50D7">
        <w:t xml:space="preserve"> </w:t>
      </w:r>
      <w:r>
        <w:t>incurred</w:t>
      </w:r>
      <w:r w:rsidR="000D50D7" w:rsidRPr="000D50D7">
        <w:t xml:space="preserve"> </w:t>
      </w:r>
      <w:r>
        <w:t>by</w:t>
      </w:r>
      <w:r w:rsidR="000D50D7" w:rsidRPr="000D50D7">
        <w:t xml:space="preserve"> </w:t>
      </w:r>
      <w:r>
        <w:t>National</w:t>
      </w:r>
      <w:r w:rsidR="000D50D7" w:rsidRPr="000D50D7">
        <w:t xml:space="preserve"> </w:t>
      </w:r>
      <w:r>
        <w:t>Grid</w:t>
      </w:r>
      <w:r w:rsidR="000D50D7" w:rsidRPr="000D50D7">
        <w:t xml:space="preserve"> </w:t>
      </w:r>
      <w:r>
        <w:t>are</w:t>
      </w:r>
      <w:r w:rsidR="000D50D7" w:rsidRPr="000D50D7">
        <w:t xml:space="preserve"> </w:t>
      </w:r>
      <w:r>
        <w:t>less</w:t>
      </w:r>
      <w:r w:rsidR="000D50D7" w:rsidRPr="000D50D7">
        <w:t xml:space="preserve"> </w:t>
      </w:r>
      <w:r>
        <w:t>than</w:t>
      </w:r>
      <w:r w:rsidR="000D50D7" w:rsidRPr="000D50D7">
        <w:t xml:space="preserve"> </w:t>
      </w:r>
      <w:r>
        <w:t>the</w:t>
      </w:r>
      <w:r w:rsidR="000D50D7" w:rsidRPr="000D50D7">
        <w:t xml:space="preserve"> </w:t>
      </w:r>
      <w:r>
        <w:t>amount</w:t>
      </w:r>
      <w:r w:rsidR="000D50D7" w:rsidRPr="000D50D7">
        <w:t xml:space="preserve"> </w:t>
      </w:r>
      <w:r>
        <w:t>already</w:t>
      </w:r>
      <w:r w:rsidR="000D50D7" w:rsidRPr="000D50D7">
        <w:t xml:space="preserve"> </w:t>
      </w:r>
      <w:r>
        <w:t>paid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National</w:t>
      </w:r>
      <w:r w:rsidR="000D50D7" w:rsidRPr="000D50D7">
        <w:t xml:space="preserve"> </w:t>
      </w:r>
      <w:r>
        <w:t>Grid</w:t>
      </w:r>
      <w:r w:rsidR="000D50D7" w:rsidRPr="000D50D7">
        <w:t xml:space="preserve"> </w:t>
      </w:r>
      <w:r>
        <w:t>will</w:t>
      </w:r>
      <w:r w:rsidR="000D50D7" w:rsidRPr="000D50D7">
        <w:t xml:space="preserve"> </w:t>
      </w:r>
      <w:r>
        <w:t>repay</w:t>
      </w:r>
      <w:r w:rsidR="000D50D7" w:rsidRPr="000D50D7">
        <w:t xml:space="preserve"> </w:t>
      </w:r>
      <w:r>
        <w:t>the</w:t>
      </w:r>
      <w:r w:rsidR="000D50D7" w:rsidRPr="000D50D7">
        <w:t xml:space="preserve"> </w:t>
      </w:r>
      <w:r>
        <w:t>difference</w:t>
      </w:r>
      <w:r w:rsidR="000D50D7" w:rsidRPr="000D50D7">
        <w:t xml:space="preserve"> </w:t>
      </w:r>
      <w:r>
        <w:t>to</w:t>
      </w:r>
      <w:r w:rsidR="000D50D7" w:rsidRPr="000D50D7">
        <w:t xml:space="preserve"> </w:t>
      </w:r>
      <w:r>
        <w:t>the</w:t>
      </w:r>
      <w:r w:rsidR="000D50D7" w:rsidRPr="000D50D7">
        <w:t xml:space="preserve"> </w:t>
      </w:r>
      <w:r>
        <w:t>undertaker</w:t>
      </w:r>
      <w:r w:rsidR="000D50D7" w:rsidRPr="000D50D7">
        <w:t xml:space="preserve"> </w:t>
      </w:r>
      <w:r>
        <w:t>as</w:t>
      </w:r>
      <w:r w:rsidR="000D50D7" w:rsidRPr="000D50D7">
        <w:t xml:space="preserve"> </w:t>
      </w:r>
      <w:r>
        <w:t>soon</w:t>
      </w:r>
      <w:r w:rsidR="000D50D7" w:rsidRPr="000D50D7">
        <w:t xml:space="preserve"> </w:t>
      </w:r>
      <w:r>
        <w:t>as</w:t>
      </w:r>
      <w:r w:rsidR="000D50D7" w:rsidRPr="000D50D7">
        <w:t xml:space="preserve"> </w:t>
      </w:r>
      <w:r>
        <w:t>reasonably</w:t>
      </w:r>
      <w:r w:rsidR="000D50D7" w:rsidRPr="000D50D7">
        <w:t xml:space="preserve"> </w:t>
      </w:r>
      <w:r>
        <w:t>practicable.</w:t>
      </w:r>
    </w:p>
    <w:p w14:paraId="4B5DEE88" w14:textId="77777777" w:rsidR="00283174" w:rsidRDefault="00283174" w:rsidP="00283174">
      <w:pPr>
        <w:pStyle w:val="H1"/>
      </w:pPr>
      <w:r>
        <w:t>Indemnity</w:t>
      </w:r>
    </w:p>
    <w:p w14:paraId="6D94C40D" w14:textId="77777777" w:rsidR="00283174" w:rsidRDefault="00283174" w:rsidP="00283174">
      <w:pPr>
        <w:pStyle w:val="N1"/>
      </w:pPr>
      <w:bookmarkStart w:id="1342" w:name="_Ref95839441"/>
      <w:r>
        <w:t>—</w:t>
      </w:r>
      <w:r>
        <w:fldChar w:fldCharType="begin"/>
      </w:r>
      <w:bookmarkStart w:id="1343" w:name="_Ref95840681"/>
      <w:bookmarkEnd w:id="1343"/>
      <w:r>
        <w:instrText xml:space="preserve"> LISTNUM "SEQ1" \l 2 </w:instrText>
      </w:r>
      <w:r>
        <w:fldChar w:fldCharType="end"/>
      </w:r>
      <w:r w:rsidR="000D50D7" w:rsidRPr="000D50D7">
        <w:t> </w:t>
      </w:r>
      <w:r>
        <w:t>Subject</w:t>
      </w:r>
      <w:r w:rsidR="000D50D7" w:rsidRPr="000D50D7">
        <w:t xml:space="preserve"> </w:t>
      </w:r>
      <w:r>
        <w:t>to</w:t>
      </w:r>
      <w:r w:rsidR="000D50D7" w:rsidRPr="000D50D7">
        <w:t xml:space="preserve"> </w:t>
      </w:r>
      <w:r>
        <w:t>sub-paragraphs</w:t>
      </w:r>
      <w:r w:rsidR="000D50D7" w:rsidRPr="000D50D7">
        <w:t xml:space="preserve"> </w:t>
      </w:r>
      <w:r>
        <w:fldChar w:fldCharType="begin"/>
      </w:r>
      <w:r>
        <w:instrText xml:space="preserve"> REF _Ref95840651 \r \h </w:instrText>
      </w:r>
      <w:r>
        <w:fldChar w:fldCharType="separate"/>
      </w:r>
      <w:r w:rsidR="000D50D7">
        <w:t>(2)</w:t>
      </w:r>
      <w:r>
        <w:fldChar w:fldCharType="end"/>
      </w:r>
      <w:r w:rsidR="000D50D7" w:rsidRPr="000D50D7">
        <w:t xml:space="preserve"> </w:t>
      </w:r>
      <w:r>
        <w:t>and</w:t>
      </w:r>
      <w:r w:rsidR="000D50D7" w:rsidRPr="000D50D7">
        <w:t xml:space="preserve"> </w:t>
      </w:r>
      <w:r>
        <w:fldChar w:fldCharType="begin"/>
      </w:r>
      <w:r>
        <w:instrText xml:space="preserve"> REF _Ref95840657 \r \h </w:instrText>
      </w:r>
      <w:r>
        <w:fldChar w:fldCharType="separate"/>
      </w:r>
      <w:r w:rsidR="000D50D7">
        <w:t>(3)</w:t>
      </w:r>
      <w:r>
        <w:fldChar w:fldCharType="end"/>
      </w:r>
      <w:r>
        <w:t>,</w:t>
      </w:r>
      <w:r w:rsidR="000D50D7" w:rsidRPr="000D50D7">
        <w:t xml:space="preserve"> </w:t>
      </w:r>
      <w:r>
        <w:t>if</w:t>
      </w:r>
      <w:r w:rsidR="000D50D7" w:rsidRPr="000D50D7">
        <w:t xml:space="preserve"> </w:t>
      </w:r>
      <w:r>
        <w:t>by</w:t>
      </w:r>
      <w:r w:rsidR="000D50D7" w:rsidRPr="000D50D7">
        <w:t xml:space="preserve"> </w:t>
      </w:r>
      <w:r>
        <w:t>reason</w:t>
      </w:r>
      <w:r w:rsidR="000D50D7" w:rsidRPr="000D50D7">
        <w:t xml:space="preserve"> </w:t>
      </w:r>
      <w:r>
        <w:t>or</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any</w:t>
      </w:r>
      <w:r w:rsidR="000D50D7" w:rsidRPr="000D50D7">
        <w:t xml:space="preserve"> </w:t>
      </w:r>
      <w:r>
        <w:t>works</w:t>
      </w:r>
      <w:r w:rsidR="000D50D7" w:rsidRPr="000D50D7">
        <w:t xml:space="preserve"> </w:t>
      </w:r>
      <w:r>
        <w:t>authorised</w:t>
      </w:r>
      <w:r w:rsidR="000D50D7" w:rsidRPr="000D50D7">
        <w:t xml:space="preserve"> </w:t>
      </w:r>
      <w:r>
        <w:t>by</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or</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construction,</w:t>
      </w:r>
      <w:r w:rsidR="000D50D7" w:rsidRPr="000D50D7">
        <w:t xml:space="preserve"> </w:t>
      </w:r>
      <w:r>
        <w:t>use,</w:t>
      </w:r>
      <w:r w:rsidR="000D50D7" w:rsidRPr="000D50D7">
        <w:t xml:space="preserve"> </w:t>
      </w:r>
      <w:r>
        <w:t>maintenance</w:t>
      </w:r>
      <w:r w:rsidR="000D50D7" w:rsidRPr="000D50D7">
        <w:t xml:space="preserve"> </w:t>
      </w:r>
      <w:r>
        <w:t>or</w:t>
      </w:r>
      <w:r w:rsidR="000D50D7" w:rsidRPr="000D50D7">
        <w:t xml:space="preserve"> </w:t>
      </w:r>
      <w:r>
        <w:t>failure</w:t>
      </w:r>
      <w:r w:rsidR="000D50D7" w:rsidRPr="000D50D7">
        <w:t xml:space="preserve"> </w:t>
      </w:r>
      <w:r>
        <w:t>of</w:t>
      </w:r>
      <w:r w:rsidR="000D50D7" w:rsidRPr="000D50D7">
        <w:t xml:space="preserve"> </w:t>
      </w:r>
      <w:r>
        <w:t>any</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by</w:t>
      </w:r>
      <w:r w:rsidR="000D50D7" w:rsidRPr="000D50D7">
        <w:t xml:space="preserve"> </w:t>
      </w:r>
      <w:r>
        <w:t>or</w:t>
      </w:r>
      <w:r w:rsidR="000D50D7" w:rsidRPr="000D50D7">
        <w:t xml:space="preserve"> </w:t>
      </w:r>
      <w:r>
        <w:t>on</w:t>
      </w:r>
      <w:r w:rsidR="000D50D7" w:rsidRPr="000D50D7">
        <w:t xml:space="preserve"> </w:t>
      </w:r>
      <w:r>
        <w:t>behalf</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or</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any</w:t>
      </w:r>
      <w:r w:rsidR="000D50D7" w:rsidRPr="000D50D7">
        <w:t xml:space="preserve"> </w:t>
      </w:r>
      <w:r>
        <w:t>act</w:t>
      </w:r>
      <w:r w:rsidR="000D50D7" w:rsidRPr="000D50D7">
        <w:t xml:space="preserve"> </w:t>
      </w:r>
      <w:r>
        <w:t>or</w:t>
      </w:r>
      <w:r w:rsidR="000D50D7" w:rsidRPr="000D50D7">
        <w:t xml:space="preserve"> </w:t>
      </w:r>
      <w:r>
        <w:t>default</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(or</w:t>
      </w:r>
      <w:r w:rsidR="000D50D7" w:rsidRPr="000D50D7">
        <w:t xml:space="preserve"> </w:t>
      </w:r>
      <w:r>
        <w:t>any</w:t>
      </w:r>
      <w:r w:rsidR="000D50D7" w:rsidRPr="000D50D7">
        <w:t xml:space="preserve"> </w:t>
      </w:r>
      <w:r>
        <w:t>person</w:t>
      </w:r>
      <w:r w:rsidR="000D50D7" w:rsidRPr="000D50D7">
        <w:t xml:space="preserve"> </w:t>
      </w:r>
      <w:r>
        <w:t>employed</w:t>
      </w:r>
      <w:r w:rsidR="000D50D7" w:rsidRPr="000D50D7">
        <w:t xml:space="preserve"> </w:t>
      </w:r>
      <w:r>
        <w:t>or</w:t>
      </w:r>
      <w:r w:rsidR="000D50D7" w:rsidRPr="000D50D7">
        <w:t xml:space="preserve"> </w:t>
      </w:r>
      <w:r>
        <w:t>authorised</w:t>
      </w:r>
      <w:r w:rsidR="000D50D7" w:rsidRPr="000D50D7">
        <w:t xml:space="preserve"> </w:t>
      </w:r>
      <w:r>
        <w:t>by</w:t>
      </w:r>
      <w:r w:rsidR="000D50D7" w:rsidRPr="000D50D7">
        <w:t xml:space="preserve"> </w:t>
      </w:r>
      <w:r>
        <w:t>it)</w:t>
      </w:r>
      <w:r w:rsidR="000D50D7" w:rsidRPr="000D50D7">
        <w:t xml:space="preserve"> </w:t>
      </w:r>
      <w:r>
        <w:t>in</w:t>
      </w:r>
      <w:r w:rsidR="000D50D7" w:rsidRPr="000D50D7">
        <w:t xml:space="preserve"> </w:t>
      </w:r>
      <w:r>
        <w:t>the</w:t>
      </w:r>
      <w:r w:rsidR="000D50D7" w:rsidRPr="000D50D7">
        <w:t xml:space="preserve"> </w:t>
      </w:r>
      <w:r>
        <w:t>course</w:t>
      </w:r>
      <w:r w:rsidR="000D50D7" w:rsidRPr="000D50D7">
        <w:t xml:space="preserve"> </w:t>
      </w:r>
      <w:r>
        <w:t>of</w:t>
      </w:r>
      <w:r w:rsidR="000D50D7" w:rsidRPr="000D50D7">
        <w:t xml:space="preserve"> </w:t>
      </w:r>
      <w:r>
        <w:t>carrying</w:t>
      </w:r>
      <w:r w:rsidR="000D50D7" w:rsidRPr="000D50D7">
        <w:t xml:space="preserve"> </w:t>
      </w:r>
      <w:r>
        <w:t>out</w:t>
      </w:r>
      <w:r w:rsidR="000D50D7" w:rsidRPr="000D50D7">
        <w:t xml:space="preserve"> </w:t>
      </w:r>
      <w:r>
        <w:t>such</w:t>
      </w:r>
      <w:r w:rsidR="000D50D7" w:rsidRPr="000D50D7">
        <w:t xml:space="preserve"> </w:t>
      </w:r>
      <w:r>
        <w:t>works,</w:t>
      </w:r>
      <w:r w:rsidR="000D50D7" w:rsidRPr="000D50D7">
        <w:t xml:space="preserve"> </w:t>
      </w:r>
      <w:r>
        <w:t>including</w:t>
      </w:r>
      <w:r w:rsidR="000D50D7" w:rsidRPr="000D50D7">
        <w:t xml:space="preserve"> </w:t>
      </w:r>
      <w:r>
        <w:t>without</w:t>
      </w:r>
      <w:r w:rsidR="000D50D7" w:rsidRPr="000D50D7">
        <w:t xml:space="preserve"> </w:t>
      </w:r>
      <w:r>
        <w:t>limitation</w:t>
      </w:r>
      <w:r w:rsidR="000D50D7" w:rsidRPr="000D50D7">
        <w:t xml:space="preserve"> </w:t>
      </w:r>
      <w:r>
        <w:t>works</w:t>
      </w:r>
      <w:r w:rsidR="000D50D7" w:rsidRPr="000D50D7">
        <w:t xml:space="preserve"> </w:t>
      </w:r>
      <w:r>
        <w:t>carried</w:t>
      </w:r>
      <w:r w:rsidR="000D50D7" w:rsidRPr="000D50D7">
        <w:t xml:space="preserve"> </w:t>
      </w:r>
      <w:r>
        <w:t>out</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or</w:t>
      </w:r>
      <w:r w:rsidR="000D50D7" w:rsidRPr="000D50D7">
        <w:t xml:space="preserve"> </w:t>
      </w:r>
      <w:r>
        <w:t>any</w:t>
      </w:r>
      <w:r w:rsidR="000D50D7" w:rsidRPr="000D50D7">
        <w:t xml:space="preserve"> </w:t>
      </w:r>
      <w:r>
        <w:t>subsidence</w:t>
      </w:r>
      <w:r w:rsidR="000D50D7" w:rsidRPr="000D50D7">
        <w:t xml:space="preserve"> </w:t>
      </w:r>
      <w:r>
        <w:t>resulting</w:t>
      </w:r>
      <w:r w:rsidR="000D50D7" w:rsidRPr="000D50D7">
        <w:t xml:space="preserve"> </w:t>
      </w:r>
      <w:r>
        <w:t>from</w:t>
      </w:r>
      <w:r w:rsidR="000D50D7" w:rsidRPr="000D50D7">
        <w:t xml:space="preserve"> </w:t>
      </w:r>
      <w:r>
        <w:t>any</w:t>
      </w:r>
      <w:r w:rsidR="000D50D7" w:rsidRPr="000D50D7">
        <w:t xml:space="preserve"> </w:t>
      </w:r>
      <w:r>
        <w:t>of</w:t>
      </w:r>
      <w:r w:rsidR="000D50D7" w:rsidRPr="000D50D7">
        <w:t xml:space="preserve"> </w:t>
      </w:r>
      <w:r>
        <w:t>these</w:t>
      </w:r>
      <w:r w:rsidR="000D50D7" w:rsidRPr="000D50D7">
        <w:t xml:space="preserve"> </w:t>
      </w:r>
      <w:r>
        <w:t>works,</w:t>
      </w:r>
      <w:r w:rsidR="000D50D7" w:rsidRPr="000D50D7">
        <w:t xml:space="preserve"> </w:t>
      </w:r>
      <w:r>
        <w:t>any</w:t>
      </w:r>
      <w:r w:rsidR="000D50D7" w:rsidRPr="000D50D7">
        <w:t xml:space="preserve"> </w:t>
      </w:r>
      <w:r>
        <w:t>damage</w:t>
      </w:r>
      <w:r w:rsidR="000D50D7" w:rsidRPr="000D50D7">
        <w:t xml:space="preserve"> </w:t>
      </w:r>
      <w:r>
        <w:t>is</w:t>
      </w:r>
      <w:r w:rsidR="000D50D7" w:rsidRPr="000D50D7">
        <w:t xml:space="preserve"> </w:t>
      </w:r>
      <w:r>
        <w:t>caused</w:t>
      </w:r>
      <w:r w:rsidR="000D50D7" w:rsidRPr="000D50D7">
        <w:t xml:space="preserve"> </w:t>
      </w:r>
      <w:r>
        <w:t>to</w:t>
      </w:r>
      <w:r w:rsidR="000D50D7" w:rsidRPr="000D50D7">
        <w:t xml:space="preserve"> </w:t>
      </w:r>
      <w:r>
        <w:t>any</w:t>
      </w:r>
      <w:r w:rsidR="000D50D7" w:rsidRPr="000D50D7">
        <w:t xml:space="preserve"> </w:t>
      </w:r>
      <w:r>
        <w:t>apparatus</w:t>
      </w:r>
      <w:r w:rsidR="000D50D7" w:rsidRPr="000D50D7">
        <w:t xml:space="preserve"> </w:t>
      </w:r>
      <w:r>
        <w:t>or</w:t>
      </w:r>
      <w:r w:rsidR="000D50D7" w:rsidRPr="000D50D7">
        <w:t xml:space="preserve"> </w:t>
      </w:r>
      <w:r>
        <w:t>alternative</w:t>
      </w:r>
      <w:r w:rsidR="000D50D7" w:rsidRPr="000D50D7">
        <w:t xml:space="preserve"> </w:t>
      </w:r>
      <w:r>
        <w:t>apparatus</w:t>
      </w:r>
      <w:r w:rsidR="000D50D7" w:rsidRPr="000D50D7">
        <w:t xml:space="preserve"> </w:t>
      </w:r>
      <w:r>
        <w:t>(other</w:t>
      </w:r>
      <w:r w:rsidR="000D50D7" w:rsidRPr="000D50D7">
        <w:t xml:space="preserve"> </w:t>
      </w:r>
      <w:r>
        <w:t>than</w:t>
      </w:r>
      <w:r w:rsidR="000D50D7" w:rsidRPr="000D50D7">
        <w:t xml:space="preserve"> </w:t>
      </w:r>
      <w:r>
        <w:t>apparatus</w:t>
      </w:r>
      <w:r w:rsidR="000D50D7" w:rsidRPr="000D50D7">
        <w:t xml:space="preserve"> </w:t>
      </w:r>
      <w:r>
        <w:t>the</w:t>
      </w:r>
      <w:r w:rsidR="000D50D7" w:rsidRPr="000D50D7">
        <w:t xml:space="preserve"> </w:t>
      </w:r>
      <w:r>
        <w:t>repair</w:t>
      </w:r>
      <w:r w:rsidR="000D50D7" w:rsidRPr="000D50D7">
        <w:t xml:space="preserve"> </w:t>
      </w:r>
      <w:r>
        <w:t>of</w:t>
      </w:r>
      <w:r w:rsidR="000D50D7" w:rsidRPr="000D50D7">
        <w:t xml:space="preserve"> </w:t>
      </w:r>
      <w:r>
        <w:t>which</w:t>
      </w:r>
      <w:r w:rsidR="000D50D7" w:rsidRPr="000D50D7">
        <w:t xml:space="preserve"> </w:t>
      </w:r>
      <w:r>
        <w:t>is</w:t>
      </w:r>
      <w:r w:rsidR="000D50D7" w:rsidRPr="000D50D7">
        <w:t xml:space="preserve"> </w:t>
      </w:r>
      <w:r>
        <w:t>not</w:t>
      </w:r>
      <w:r w:rsidR="000D50D7" w:rsidRPr="000D50D7">
        <w:t xml:space="preserve"> </w:t>
      </w:r>
      <w:r>
        <w:t>reasonably</w:t>
      </w:r>
      <w:r w:rsidR="000D50D7" w:rsidRPr="000D50D7">
        <w:t xml:space="preserve"> </w:t>
      </w:r>
      <w:r>
        <w:t>necessary</w:t>
      </w:r>
      <w:r w:rsidR="000D50D7" w:rsidRPr="000D50D7">
        <w:t xml:space="preserve"> </w:t>
      </w:r>
      <w:r>
        <w:t>in</w:t>
      </w:r>
      <w:r w:rsidR="000D50D7" w:rsidRPr="000D50D7">
        <w:t xml:space="preserve"> </w:t>
      </w:r>
      <w:r>
        <w:t>view</w:t>
      </w:r>
      <w:r w:rsidR="000D50D7" w:rsidRPr="000D50D7">
        <w:t xml:space="preserve"> </w:t>
      </w:r>
      <w:r>
        <w:t>of</w:t>
      </w:r>
      <w:r w:rsidR="000D50D7" w:rsidRPr="000D50D7">
        <w:t xml:space="preserve"> </w:t>
      </w:r>
      <w:r>
        <w:t>its</w:t>
      </w:r>
      <w:r w:rsidR="000D50D7" w:rsidRPr="000D50D7">
        <w:t xml:space="preserve"> </w:t>
      </w:r>
      <w:r>
        <w:t>intended</w:t>
      </w:r>
      <w:r w:rsidR="000D50D7" w:rsidRPr="000D50D7">
        <w:t xml:space="preserve"> </w:t>
      </w:r>
      <w:r>
        <w:t>removal</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or</w:t>
      </w:r>
      <w:r w:rsidR="000D50D7" w:rsidRPr="000D50D7">
        <w:t xml:space="preserve"> </w:t>
      </w:r>
      <w:r>
        <w:t>property</w:t>
      </w:r>
      <w:r w:rsidR="000D50D7" w:rsidRPr="000D50D7">
        <w:t xml:space="preserve"> </w:t>
      </w:r>
      <w:r>
        <w:t>of</w:t>
      </w:r>
      <w:r w:rsidR="000D50D7" w:rsidRPr="000D50D7">
        <w:t xml:space="preserve"> </w:t>
      </w:r>
      <w:r>
        <w:t>National</w:t>
      </w:r>
      <w:r w:rsidR="000D50D7" w:rsidRPr="000D50D7">
        <w:t xml:space="preserve"> </w:t>
      </w:r>
      <w:r>
        <w:t>Grid,</w:t>
      </w:r>
      <w:r w:rsidR="000D50D7" w:rsidRPr="000D50D7">
        <w:t xml:space="preserve"> </w:t>
      </w:r>
      <w:r>
        <w:t>or</w:t>
      </w:r>
      <w:r w:rsidR="000D50D7" w:rsidRPr="000D50D7">
        <w:t xml:space="preserve"> </w:t>
      </w:r>
      <w:r>
        <w:t>there</w:t>
      </w:r>
      <w:r w:rsidR="000D50D7" w:rsidRPr="000D50D7">
        <w:t xml:space="preserve"> </w:t>
      </w:r>
      <w:r>
        <w:t>is</w:t>
      </w:r>
      <w:r w:rsidR="000D50D7" w:rsidRPr="000D50D7">
        <w:t xml:space="preserve"> </w:t>
      </w:r>
      <w:r>
        <w:t>any</w:t>
      </w:r>
      <w:r w:rsidR="000D50D7" w:rsidRPr="000D50D7">
        <w:t xml:space="preserve"> </w:t>
      </w:r>
      <w:r>
        <w:t>interruption</w:t>
      </w:r>
      <w:r w:rsidR="000D50D7" w:rsidRPr="000D50D7">
        <w:t xml:space="preserve"> </w:t>
      </w:r>
      <w:r>
        <w:t>in</w:t>
      </w:r>
      <w:r w:rsidR="000D50D7" w:rsidRPr="000D50D7">
        <w:t xml:space="preserve"> </w:t>
      </w:r>
      <w:r>
        <w:t>any</w:t>
      </w:r>
      <w:r w:rsidR="000D50D7" w:rsidRPr="000D50D7">
        <w:t xml:space="preserve"> </w:t>
      </w:r>
      <w:r>
        <w:t>service</w:t>
      </w:r>
      <w:r w:rsidR="000D50D7" w:rsidRPr="000D50D7">
        <w:t xml:space="preserve"> </w:t>
      </w:r>
      <w:r>
        <w:t>provided,</w:t>
      </w:r>
      <w:r w:rsidR="000D50D7" w:rsidRPr="000D50D7">
        <w:t xml:space="preserve"> </w:t>
      </w:r>
      <w:r>
        <w:t>or</w:t>
      </w:r>
      <w:r w:rsidR="000D50D7" w:rsidRPr="000D50D7">
        <w:t xml:space="preserve"> </w:t>
      </w:r>
      <w:r>
        <w:t>in</w:t>
      </w:r>
      <w:r w:rsidR="000D50D7" w:rsidRPr="000D50D7">
        <w:t xml:space="preserve"> </w:t>
      </w:r>
      <w:r>
        <w:t>the</w:t>
      </w:r>
      <w:r w:rsidR="000D50D7" w:rsidRPr="000D50D7">
        <w:t xml:space="preserve"> </w:t>
      </w:r>
      <w:r>
        <w:t>supply</w:t>
      </w:r>
      <w:r w:rsidR="000D50D7" w:rsidRPr="000D50D7">
        <w:t xml:space="preserve"> </w:t>
      </w:r>
      <w:r>
        <w:t>of</w:t>
      </w:r>
      <w:r w:rsidR="000D50D7" w:rsidRPr="000D50D7">
        <w:t xml:space="preserve"> </w:t>
      </w:r>
      <w:r>
        <w:t>any</w:t>
      </w:r>
      <w:r w:rsidR="000D50D7" w:rsidRPr="000D50D7">
        <w:t xml:space="preserve"> </w:t>
      </w:r>
      <w:r>
        <w:t>goods,</w:t>
      </w:r>
      <w:r w:rsidR="000D50D7" w:rsidRPr="000D50D7">
        <w:t xml:space="preserve"> </w:t>
      </w:r>
      <w:r>
        <w:t>by</w:t>
      </w:r>
      <w:r w:rsidR="000D50D7" w:rsidRPr="000D50D7">
        <w:t xml:space="preserve"> </w:t>
      </w:r>
      <w:r>
        <w:t>National</w:t>
      </w:r>
      <w:r w:rsidR="000D50D7" w:rsidRPr="000D50D7">
        <w:t xml:space="preserve"> </w:t>
      </w:r>
      <w:r>
        <w:t>Grid,</w:t>
      </w:r>
      <w:r w:rsidR="000D50D7" w:rsidRPr="000D50D7">
        <w:t xml:space="preserve"> </w:t>
      </w:r>
      <w:r>
        <w:t>or</w:t>
      </w:r>
      <w:r w:rsidR="000D50D7" w:rsidRPr="000D50D7">
        <w:t xml:space="preserve"> </w:t>
      </w:r>
      <w:r>
        <w:t>National</w:t>
      </w:r>
      <w:r w:rsidR="000D50D7" w:rsidRPr="000D50D7">
        <w:t xml:space="preserve"> </w:t>
      </w:r>
      <w:r>
        <w:t>Grid</w:t>
      </w:r>
      <w:r w:rsidR="000D50D7" w:rsidRPr="000D50D7">
        <w:t xml:space="preserve"> </w:t>
      </w:r>
      <w:r>
        <w:t>becomes</w:t>
      </w:r>
      <w:r w:rsidR="000D50D7" w:rsidRPr="000D50D7">
        <w:t xml:space="preserve"> </w:t>
      </w:r>
      <w:r>
        <w:t>liable</w:t>
      </w:r>
      <w:r w:rsidR="000D50D7" w:rsidRPr="000D50D7">
        <w:t xml:space="preserve"> </w:t>
      </w:r>
      <w:r>
        <w:t>to</w:t>
      </w:r>
      <w:r w:rsidR="000D50D7" w:rsidRPr="000D50D7">
        <w:t xml:space="preserve"> </w:t>
      </w:r>
      <w:r>
        <w:t>pay</w:t>
      </w:r>
      <w:r w:rsidR="000D50D7" w:rsidRPr="000D50D7">
        <w:t xml:space="preserve"> </w:t>
      </w:r>
      <w:r>
        <w:t>any</w:t>
      </w:r>
      <w:r w:rsidR="000D50D7" w:rsidRPr="000D50D7">
        <w:t xml:space="preserve"> </w:t>
      </w:r>
      <w:r>
        <w:t>amount</w:t>
      </w:r>
      <w:r w:rsidR="000D50D7" w:rsidRPr="000D50D7">
        <w:t xml:space="preserve"> </w:t>
      </w:r>
      <w:r>
        <w:t>to</w:t>
      </w:r>
      <w:r w:rsidR="000D50D7" w:rsidRPr="000D50D7">
        <w:t xml:space="preserve"> </w:t>
      </w:r>
      <w:r>
        <w:t>any</w:t>
      </w:r>
      <w:r w:rsidR="000D50D7" w:rsidRPr="000D50D7">
        <w:t xml:space="preserve"> </w:t>
      </w:r>
      <w:r>
        <w:t>third</w:t>
      </w:r>
      <w:r w:rsidR="000D50D7" w:rsidRPr="000D50D7">
        <w:t xml:space="preserve"> </w:t>
      </w:r>
      <w:r>
        <w:t>party,</w:t>
      </w:r>
      <w:r w:rsidR="000D50D7" w:rsidRPr="000D50D7">
        <w:t xml:space="preserve"> </w:t>
      </w:r>
      <w:r>
        <w:t>the</w:t>
      </w:r>
      <w:r w:rsidR="000D50D7" w:rsidRPr="000D50D7">
        <w:t xml:space="preserve"> </w:t>
      </w:r>
      <w:r>
        <w:t>undertaker</w:t>
      </w:r>
      <w:r w:rsidR="000D50D7" w:rsidRPr="000D50D7">
        <w:t xml:space="preserve"> </w:t>
      </w:r>
      <w:r>
        <w:t>will—</w:t>
      </w:r>
      <w:bookmarkEnd w:id="1342"/>
    </w:p>
    <w:p w14:paraId="7F320F18" w14:textId="77777777" w:rsidR="00283174" w:rsidRDefault="00283174" w:rsidP="00283174">
      <w:pPr>
        <w:pStyle w:val="N3"/>
      </w:pPr>
      <w:r>
        <w:lastRenderedPageBreak/>
        <w:t>bear</w:t>
      </w:r>
      <w:r w:rsidR="000D50D7" w:rsidRPr="000D50D7">
        <w:t xml:space="preserve"> </w:t>
      </w:r>
      <w:r>
        <w:t>and</w:t>
      </w:r>
      <w:r w:rsidR="000D50D7" w:rsidRPr="000D50D7">
        <w:t xml:space="preserve"> </w:t>
      </w:r>
      <w:r>
        <w:t>pay</w:t>
      </w:r>
      <w:r w:rsidR="000D50D7" w:rsidRPr="000D50D7">
        <w:t xml:space="preserve"> </w:t>
      </w:r>
      <w:r>
        <w:t>on</w:t>
      </w:r>
      <w:r w:rsidR="000D50D7" w:rsidRPr="000D50D7">
        <w:t xml:space="preserve"> </w:t>
      </w:r>
      <w:r>
        <w:t>demand</w:t>
      </w:r>
      <w:r w:rsidR="000D50D7" w:rsidRPr="000D50D7">
        <w:t xml:space="preserve"> </w:t>
      </w:r>
      <w:r>
        <w:t>the</w:t>
      </w:r>
      <w:r w:rsidR="000D50D7" w:rsidRPr="000D50D7">
        <w:t xml:space="preserve"> </w:t>
      </w:r>
      <w:r>
        <w:t>cost</w:t>
      </w:r>
      <w:r w:rsidR="000D50D7" w:rsidRPr="000D50D7">
        <w:t xml:space="preserve"> </w:t>
      </w:r>
      <w:r>
        <w:t>reasonably</w:t>
      </w:r>
      <w:r w:rsidR="000D50D7" w:rsidRPr="000D50D7">
        <w:t xml:space="preserve"> </w:t>
      </w:r>
      <w:r>
        <w:t>and</w:t>
      </w:r>
      <w:r w:rsidR="000D50D7" w:rsidRPr="000D50D7">
        <w:t xml:space="preserve"> </w:t>
      </w:r>
      <w:r>
        <w:t>properly</w:t>
      </w:r>
      <w:r w:rsidR="000D50D7" w:rsidRPr="000D50D7">
        <w:t xml:space="preserve"> </w:t>
      </w:r>
      <w:r>
        <w:t>incurred</w:t>
      </w:r>
      <w:r w:rsidR="000D50D7" w:rsidRPr="000D50D7">
        <w:t xml:space="preserve"> </w:t>
      </w:r>
      <w:r>
        <w:t>by</w:t>
      </w:r>
      <w:r w:rsidR="000D50D7" w:rsidRPr="000D50D7">
        <w:t xml:space="preserve"> </w:t>
      </w:r>
      <w:r>
        <w:t>National</w:t>
      </w:r>
      <w:r w:rsidR="000D50D7" w:rsidRPr="000D50D7">
        <w:t xml:space="preserve"> </w:t>
      </w:r>
      <w:r>
        <w:t>Grid</w:t>
      </w:r>
      <w:r w:rsidR="000D50D7" w:rsidRPr="000D50D7">
        <w:t xml:space="preserve"> </w:t>
      </w:r>
      <w:r>
        <w:t>in</w:t>
      </w:r>
      <w:r w:rsidR="000D50D7" w:rsidRPr="000D50D7">
        <w:t xml:space="preserve"> </w:t>
      </w:r>
      <w:r>
        <w:t>making</w:t>
      </w:r>
      <w:r w:rsidR="000D50D7" w:rsidRPr="000D50D7">
        <w:t xml:space="preserve"> </w:t>
      </w:r>
      <w:r>
        <w:t>good</w:t>
      </w:r>
      <w:r w:rsidR="000D50D7" w:rsidRPr="000D50D7">
        <w:t xml:space="preserve"> </w:t>
      </w:r>
      <w:r>
        <w:t>such</w:t>
      </w:r>
      <w:r w:rsidR="000D50D7" w:rsidRPr="000D50D7">
        <w:t xml:space="preserve"> </w:t>
      </w:r>
      <w:r>
        <w:t>damage</w:t>
      </w:r>
      <w:r w:rsidR="000D50D7" w:rsidRPr="000D50D7">
        <w:t xml:space="preserve"> </w:t>
      </w:r>
      <w:r>
        <w:t>or</w:t>
      </w:r>
      <w:r w:rsidR="000D50D7" w:rsidRPr="000D50D7">
        <w:t xml:space="preserve"> </w:t>
      </w:r>
      <w:r>
        <w:t>restoring</w:t>
      </w:r>
      <w:r w:rsidR="000D50D7" w:rsidRPr="000D50D7">
        <w:t xml:space="preserve"> </w:t>
      </w:r>
      <w:r>
        <w:t>the</w:t>
      </w:r>
      <w:r w:rsidR="000D50D7" w:rsidRPr="000D50D7">
        <w:t xml:space="preserve"> </w:t>
      </w:r>
      <w:r>
        <w:t>supply;</w:t>
      </w:r>
      <w:r w:rsidR="000D50D7" w:rsidRPr="000D50D7">
        <w:t xml:space="preserve"> </w:t>
      </w:r>
      <w:r>
        <w:t>and</w:t>
      </w:r>
    </w:p>
    <w:p w14:paraId="3E7A0CF8" w14:textId="77777777" w:rsidR="00283174" w:rsidRDefault="00283174" w:rsidP="00283174">
      <w:pPr>
        <w:pStyle w:val="N3"/>
      </w:pPr>
      <w:r>
        <w:t>indemnify</w:t>
      </w:r>
      <w:r w:rsidR="000D50D7" w:rsidRPr="000D50D7">
        <w:t xml:space="preserve"> </w:t>
      </w:r>
      <w:r>
        <w:t>National</w:t>
      </w:r>
      <w:r w:rsidR="000D50D7" w:rsidRPr="000D50D7">
        <w:t xml:space="preserve"> </w:t>
      </w:r>
      <w:r>
        <w:t>Grid</w:t>
      </w:r>
      <w:r w:rsidR="000D50D7" w:rsidRPr="000D50D7">
        <w:t xml:space="preserve"> </w:t>
      </w:r>
      <w:r>
        <w:t>for</w:t>
      </w:r>
      <w:r w:rsidR="000D50D7" w:rsidRPr="000D50D7">
        <w:t xml:space="preserve"> </w:t>
      </w:r>
      <w:r>
        <w:t>any</w:t>
      </w:r>
      <w:r w:rsidR="000D50D7" w:rsidRPr="000D50D7">
        <w:t xml:space="preserve"> </w:t>
      </w:r>
      <w:r>
        <w:t>other</w:t>
      </w:r>
      <w:r w:rsidR="000D50D7" w:rsidRPr="000D50D7">
        <w:t xml:space="preserve"> </w:t>
      </w:r>
      <w:r>
        <w:t>expenses,</w:t>
      </w:r>
      <w:r w:rsidR="000D50D7" w:rsidRPr="000D50D7">
        <w:t xml:space="preserve"> </w:t>
      </w:r>
      <w:r>
        <w:t>loss,</w:t>
      </w:r>
      <w:r w:rsidR="000D50D7" w:rsidRPr="000D50D7">
        <w:t xml:space="preserve"> </w:t>
      </w:r>
      <w:r>
        <w:t>demands,</w:t>
      </w:r>
      <w:r w:rsidR="000D50D7" w:rsidRPr="000D50D7">
        <w:t xml:space="preserve"> </w:t>
      </w:r>
      <w:r>
        <w:t>proceedings,</w:t>
      </w:r>
      <w:r w:rsidR="000D50D7" w:rsidRPr="000D50D7">
        <w:t xml:space="preserve"> </w:t>
      </w:r>
      <w:r>
        <w:t>damages,</w:t>
      </w:r>
      <w:r w:rsidR="000D50D7" w:rsidRPr="000D50D7">
        <w:t xml:space="preserve"> </w:t>
      </w:r>
      <w:r>
        <w:t>claims,</w:t>
      </w:r>
      <w:r w:rsidR="000D50D7" w:rsidRPr="000D50D7">
        <w:t xml:space="preserve"> </w:t>
      </w:r>
      <w:r>
        <w:t>penalty</w:t>
      </w:r>
      <w:r w:rsidR="000D50D7" w:rsidRPr="000D50D7">
        <w:t xml:space="preserve"> </w:t>
      </w:r>
      <w:r>
        <w:t>or</w:t>
      </w:r>
      <w:r w:rsidR="000D50D7" w:rsidRPr="000D50D7">
        <w:t xml:space="preserve"> </w:t>
      </w:r>
      <w:r>
        <w:t>costs</w:t>
      </w:r>
      <w:r w:rsidR="000D50D7" w:rsidRPr="000D50D7">
        <w:t xml:space="preserve"> </w:t>
      </w:r>
      <w:r>
        <w:t>incurred</w:t>
      </w:r>
      <w:r w:rsidR="000D50D7" w:rsidRPr="000D50D7">
        <w:t xml:space="preserve"> </w:t>
      </w:r>
      <w:r>
        <w:t>by</w:t>
      </w:r>
      <w:r w:rsidR="000D50D7" w:rsidRPr="000D50D7">
        <w:t xml:space="preserve"> </w:t>
      </w:r>
      <w:r>
        <w:t>or</w:t>
      </w:r>
      <w:r w:rsidR="000D50D7" w:rsidRPr="000D50D7">
        <w:t xml:space="preserve"> </w:t>
      </w:r>
      <w:r>
        <w:t>recovered</w:t>
      </w:r>
      <w:r w:rsidR="000D50D7" w:rsidRPr="000D50D7">
        <w:t xml:space="preserve"> </w:t>
      </w:r>
      <w:r>
        <w:t>from</w:t>
      </w:r>
      <w:r w:rsidR="000D50D7" w:rsidRPr="000D50D7">
        <w:t xml:space="preserve"> </w:t>
      </w:r>
      <w:r>
        <w:t>National</w:t>
      </w:r>
      <w:r w:rsidR="000D50D7" w:rsidRPr="000D50D7">
        <w:t xml:space="preserve"> </w:t>
      </w:r>
      <w:r>
        <w:t>Grid,</w:t>
      </w:r>
      <w:r w:rsidR="000D50D7" w:rsidRPr="000D50D7">
        <w:t xml:space="preserve"> </w:t>
      </w:r>
      <w:r>
        <w:t>by</w:t>
      </w:r>
      <w:r w:rsidR="000D50D7" w:rsidRPr="000D50D7">
        <w:t xml:space="preserve"> </w:t>
      </w:r>
      <w:r>
        <w:t>reason</w:t>
      </w:r>
      <w:r w:rsidR="000D50D7" w:rsidRPr="000D50D7">
        <w:t xml:space="preserve"> </w:t>
      </w:r>
      <w:r>
        <w:t>or</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damage</w:t>
      </w:r>
      <w:r w:rsidR="000D50D7" w:rsidRPr="000D50D7">
        <w:t xml:space="preserve"> </w:t>
      </w:r>
      <w:r>
        <w:t>or</w:t>
      </w:r>
      <w:r w:rsidR="000D50D7" w:rsidRPr="000D50D7">
        <w:t xml:space="preserve"> </w:t>
      </w:r>
      <w:r>
        <w:t>interruption</w:t>
      </w:r>
      <w:r w:rsidR="000D50D7" w:rsidRPr="000D50D7">
        <w:t xml:space="preserve"> </w:t>
      </w:r>
      <w:r>
        <w:t>or</w:t>
      </w:r>
      <w:r w:rsidR="000D50D7" w:rsidRPr="000D50D7">
        <w:t xml:space="preserve"> </w:t>
      </w:r>
      <w:r>
        <w:t>National</w:t>
      </w:r>
      <w:r w:rsidR="000D50D7" w:rsidRPr="000D50D7">
        <w:t xml:space="preserve"> </w:t>
      </w:r>
      <w:r>
        <w:t>Grid</w:t>
      </w:r>
      <w:r w:rsidR="000D50D7" w:rsidRPr="000D50D7">
        <w:t xml:space="preserve"> </w:t>
      </w:r>
      <w:r>
        <w:t>becoming</w:t>
      </w:r>
      <w:r w:rsidR="000D50D7" w:rsidRPr="000D50D7">
        <w:t xml:space="preserve"> </w:t>
      </w:r>
      <w:r>
        <w:t>liable</w:t>
      </w:r>
      <w:r w:rsidR="000D50D7" w:rsidRPr="000D50D7">
        <w:t xml:space="preserve"> </w:t>
      </w:r>
      <w:r>
        <w:t>to</w:t>
      </w:r>
      <w:r w:rsidR="000D50D7" w:rsidRPr="000D50D7">
        <w:t xml:space="preserve"> </w:t>
      </w:r>
      <w:r>
        <w:t>any</w:t>
      </w:r>
      <w:r w:rsidR="000D50D7" w:rsidRPr="000D50D7">
        <w:t xml:space="preserve"> </w:t>
      </w:r>
      <w:r>
        <w:t>third</w:t>
      </w:r>
      <w:r w:rsidR="000D50D7" w:rsidRPr="000D50D7">
        <w:t xml:space="preserve"> </w:t>
      </w:r>
      <w:r>
        <w:t>party</w:t>
      </w:r>
      <w:r w:rsidR="000D50D7" w:rsidRPr="000D50D7">
        <w:t xml:space="preserve"> </w:t>
      </w:r>
      <w:r>
        <w:t>as</w:t>
      </w:r>
      <w:r w:rsidR="000D50D7" w:rsidRPr="000D50D7">
        <w:t xml:space="preserve"> </w:t>
      </w:r>
      <w:r>
        <w:t>aforesaid</w:t>
      </w:r>
      <w:r w:rsidR="000D50D7" w:rsidRPr="000D50D7">
        <w:t xml:space="preserve"> </w:t>
      </w:r>
      <w:r w:rsidR="00B12161">
        <w:t>and</w:t>
      </w:r>
      <w:r w:rsidR="000D50D7" w:rsidRPr="000D50D7">
        <w:t xml:space="preserve"> </w:t>
      </w:r>
      <w:r w:rsidR="00B12161">
        <w:t>including</w:t>
      </w:r>
      <w:r w:rsidR="000D50D7" w:rsidRPr="000D50D7">
        <w:t xml:space="preserve"> </w:t>
      </w:r>
      <w:r w:rsidR="00B12161">
        <w:t>Network</w:t>
      </w:r>
      <w:r w:rsidR="000D50D7" w:rsidRPr="000D50D7">
        <w:t xml:space="preserve"> </w:t>
      </w:r>
      <w:r w:rsidR="00B12161">
        <w:t>Code</w:t>
      </w:r>
      <w:r w:rsidR="000D50D7" w:rsidRPr="000D50D7">
        <w:t xml:space="preserve"> </w:t>
      </w:r>
      <w:r w:rsidR="00B12161">
        <w:t>Claims,</w:t>
      </w:r>
      <w:r w:rsidR="000D50D7" w:rsidRPr="000D50D7">
        <w:t xml:space="preserve"> </w:t>
      </w:r>
      <w:r>
        <w:t>other</w:t>
      </w:r>
      <w:r w:rsidR="000D50D7" w:rsidRPr="000D50D7">
        <w:t xml:space="preserve"> </w:t>
      </w:r>
      <w:r>
        <w:t>than</w:t>
      </w:r>
      <w:r w:rsidR="000D50D7" w:rsidRPr="000D50D7">
        <w:t xml:space="preserve"> </w:t>
      </w:r>
      <w:r>
        <w:t>arising</w:t>
      </w:r>
      <w:r w:rsidR="000D50D7" w:rsidRPr="000D50D7">
        <w:t xml:space="preserve"> </w:t>
      </w:r>
      <w:r>
        <w:t>from</w:t>
      </w:r>
      <w:r w:rsidR="000D50D7" w:rsidRPr="000D50D7">
        <w:t xml:space="preserve"> </w:t>
      </w:r>
      <w:r>
        <w:t>any</w:t>
      </w:r>
      <w:r w:rsidR="000D50D7" w:rsidRPr="000D50D7">
        <w:t xml:space="preserve"> </w:t>
      </w:r>
      <w:r>
        <w:t>default</w:t>
      </w:r>
      <w:r w:rsidR="000D50D7" w:rsidRPr="000D50D7">
        <w:t xml:space="preserve"> </w:t>
      </w:r>
      <w:r>
        <w:t>of</w:t>
      </w:r>
      <w:r w:rsidR="000D50D7" w:rsidRPr="000D50D7">
        <w:t xml:space="preserve"> </w:t>
      </w:r>
      <w:r>
        <w:t>National</w:t>
      </w:r>
      <w:r w:rsidR="000D50D7" w:rsidRPr="000D50D7">
        <w:t xml:space="preserve"> </w:t>
      </w:r>
      <w:r>
        <w:t>Grid.</w:t>
      </w:r>
    </w:p>
    <w:p w14:paraId="6B506CAB" w14:textId="77777777" w:rsidR="00283174" w:rsidRDefault="00283174" w:rsidP="00283174">
      <w:pPr>
        <w:pStyle w:val="N2"/>
      </w:pPr>
      <w:bookmarkStart w:id="1344" w:name="_Ref95840651"/>
      <w:r>
        <w:t>The</w:t>
      </w:r>
      <w:r w:rsidR="000D50D7" w:rsidRPr="000D50D7">
        <w:t xml:space="preserve"> </w:t>
      </w:r>
      <w:r>
        <w:t>fact</w:t>
      </w:r>
      <w:r w:rsidR="000D50D7" w:rsidRPr="000D50D7">
        <w:t xml:space="preserve"> </w:t>
      </w:r>
      <w:r>
        <w:t>that</w:t>
      </w:r>
      <w:r w:rsidR="000D50D7" w:rsidRPr="000D50D7">
        <w:t xml:space="preserve"> </w:t>
      </w:r>
      <w:r>
        <w:t>any</w:t>
      </w:r>
      <w:r w:rsidR="000D50D7" w:rsidRPr="000D50D7">
        <w:t xml:space="preserve"> </w:t>
      </w:r>
      <w:r>
        <w:t>act</w:t>
      </w:r>
      <w:r w:rsidR="000D50D7" w:rsidRPr="000D50D7">
        <w:t xml:space="preserve"> </w:t>
      </w:r>
      <w:r>
        <w:t>or</w:t>
      </w:r>
      <w:r w:rsidR="000D50D7" w:rsidRPr="000D50D7">
        <w:t xml:space="preserve"> </w:t>
      </w:r>
      <w:r>
        <w:t>thing</w:t>
      </w:r>
      <w:r w:rsidR="000D50D7" w:rsidRPr="000D50D7">
        <w:t xml:space="preserve"> </w:t>
      </w:r>
      <w:r>
        <w:t>may</w:t>
      </w:r>
      <w:r w:rsidR="000D50D7" w:rsidRPr="000D50D7">
        <w:t xml:space="preserve"> </w:t>
      </w:r>
      <w:r>
        <w:t>have</w:t>
      </w:r>
      <w:r w:rsidR="000D50D7" w:rsidRPr="000D50D7">
        <w:t xml:space="preserve"> </w:t>
      </w:r>
      <w:r>
        <w:t>been</w:t>
      </w:r>
      <w:r w:rsidR="000D50D7" w:rsidRPr="000D50D7">
        <w:t xml:space="preserve"> </w:t>
      </w:r>
      <w:r>
        <w:t>done</w:t>
      </w:r>
      <w:r w:rsidR="000D50D7" w:rsidRPr="000D50D7">
        <w:t xml:space="preserve"> </w:t>
      </w:r>
      <w:r>
        <w:t>by</w:t>
      </w:r>
      <w:r w:rsidR="000D50D7" w:rsidRPr="000D50D7">
        <w:t xml:space="preserve"> </w:t>
      </w:r>
      <w:r>
        <w:t>National</w:t>
      </w:r>
      <w:r w:rsidR="000D50D7" w:rsidRPr="000D50D7">
        <w:t xml:space="preserve"> </w:t>
      </w:r>
      <w:r>
        <w:t>Grid</w:t>
      </w:r>
      <w:r w:rsidR="000D50D7" w:rsidRPr="000D50D7">
        <w:t xml:space="preserve"> </w:t>
      </w:r>
      <w:r>
        <w:t>on</w:t>
      </w:r>
      <w:r w:rsidR="000D50D7" w:rsidRPr="000D50D7">
        <w:t xml:space="preserve"> </w:t>
      </w:r>
      <w:r>
        <w:t>behalf</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or</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a</w:t>
      </w:r>
      <w:r w:rsidR="000D50D7" w:rsidRPr="000D50D7">
        <w:t xml:space="preserve"> </w:t>
      </w:r>
      <w:r>
        <w:t>plan</w:t>
      </w:r>
      <w:r w:rsidR="000D50D7" w:rsidRPr="000D50D7">
        <w:t xml:space="preserve"> </w:t>
      </w:r>
      <w:r>
        <w:t>approved</w:t>
      </w:r>
      <w:r w:rsidR="000D50D7" w:rsidRPr="000D50D7">
        <w:t xml:space="preserve"> </w:t>
      </w:r>
      <w:r>
        <w:t>by</w:t>
      </w:r>
      <w:r w:rsidR="000D50D7" w:rsidRPr="000D50D7">
        <w:t xml:space="preserve"> </w:t>
      </w:r>
      <w:r>
        <w:t>National</w:t>
      </w:r>
      <w:r w:rsidR="000D50D7" w:rsidRPr="000D50D7">
        <w:t xml:space="preserve"> </w:t>
      </w:r>
      <w:r>
        <w:t>Grid</w:t>
      </w:r>
      <w:r w:rsidR="000D50D7" w:rsidRPr="000D50D7">
        <w:t xml:space="preserve"> </w:t>
      </w:r>
      <w:r>
        <w:t>or</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any</w:t>
      </w:r>
      <w:r w:rsidR="000D50D7" w:rsidRPr="000D50D7">
        <w:t xml:space="preserve"> </w:t>
      </w:r>
      <w:r>
        <w:t>requirement</w:t>
      </w:r>
      <w:r w:rsidR="000D50D7" w:rsidRPr="000D50D7">
        <w:t xml:space="preserve"> </w:t>
      </w:r>
      <w:r>
        <w:t>of</w:t>
      </w:r>
      <w:r w:rsidR="000D50D7" w:rsidRPr="000D50D7">
        <w:t xml:space="preserve"> </w:t>
      </w:r>
      <w:r>
        <w:t>National</w:t>
      </w:r>
      <w:r w:rsidR="000D50D7" w:rsidRPr="000D50D7">
        <w:t xml:space="preserve"> </w:t>
      </w:r>
      <w:r>
        <w:t>Grid</w:t>
      </w:r>
      <w:r w:rsidR="000D50D7" w:rsidRPr="000D50D7">
        <w:t xml:space="preserve"> </w:t>
      </w:r>
      <w:r>
        <w:t>as</w:t>
      </w:r>
      <w:r w:rsidR="000D50D7" w:rsidRPr="000D50D7">
        <w:t xml:space="preserve"> </w:t>
      </w:r>
      <w:r>
        <w:t>a</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or</w:t>
      </w:r>
      <w:r w:rsidR="000D50D7" w:rsidRPr="000D50D7">
        <w:t xml:space="preserve"> </w:t>
      </w:r>
      <w:r>
        <w:t>under</w:t>
      </w:r>
      <w:r w:rsidR="000D50D7" w:rsidRPr="000D50D7">
        <w:t xml:space="preserve"> </w:t>
      </w:r>
      <w:r>
        <w:t>its</w:t>
      </w:r>
      <w:r w:rsidR="000D50D7" w:rsidRPr="000D50D7">
        <w:t xml:space="preserve"> </w:t>
      </w:r>
      <w:r>
        <w:t>supervision</w:t>
      </w:r>
      <w:r w:rsidR="000D50D7" w:rsidRPr="000D50D7">
        <w:t xml:space="preserve"> </w:t>
      </w:r>
      <w:r>
        <w:t>will</w:t>
      </w:r>
      <w:r w:rsidR="000D50D7" w:rsidRPr="000D50D7">
        <w:t xml:space="preserve"> </w:t>
      </w:r>
      <w:r>
        <w:t>not</w:t>
      </w:r>
      <w:r w:rsidR="000D50D7" w:rsidRPr="000D50D7">
        <w:t xml:space="preserve"> </w:t>
      </w:r>
      <w:r>
        <w:t>(unless</w:t>
      </w:r>
      <w:r w:rsidR="000D50D7" w:rsidRPr="000D50D7">
        <w:t xml:space="preserve"> </w:t>
      </w:r>
      <w:r>
        <w:t>sub-paragraph</w:t>
      </w:r>
      <w:r w:rsidR="000D50D7" w:rsidRPr="000D50D7">
        <w:t xml:space="preserve"> </w:t>
      </w:r>
      <w:r>
        <w:fldChar w:fldCharType="begin"/>
      </w:r>
      <w:r>
        <w:instrText xml:space="preserve"> REF _Ref95840657 \r \h </w:instrText>
      </w:r>
      <w:r>
        <w:fldChar w:fldCharType="separate"/>
      </w:r>
      <w:r w:rsidR="000D50D7">
        <w:t>(3)</w:t>
      </w:r>
      <w:r>
        <w:fldChar w:fldCharType="end"/>
      </w:r>
      <w:r w:rsidR="000D50D7" w:rsidRPr="000D50D7">
        <w:t xml:space="preserve"> </w:t>
      </w:r>
      <w:r>
        <w:t>applies),</w:t>
      </w:r>
      <w:r w:rsidR="000D50D7" w:rsidRPr="000D50D7">
        <w:t xml:space="preserve"> </w:t>
      </w:r>
      <w:r>
        <w:t>excuse</w:t>
      </w:r>
      <w:r w:rsidR="000D50D7" w:rsidRPr="000D50D7">
        <w:t xml:space="preserve"> </w:t>
      </w:r>
      <w:r>
        <w:t>the</w:t>
      </w:r>
      <w:r w:rsidR="000D50D7" w:rsidRPr="000D50D7">
        <w:t xml:space="preserve"> </w:t>
      </w:r>
      <w:r>
        <w:t>undertaker</w:t>
      </w:r>
      <w:r w:rsidR="000D50D7" w:rsidRPr="000D50D7">
        <w:t xml:space="preserve"> </w:t>
      </w:r>
      <w:r>
        <w:t>from</w:t>
      </w:r>
      <w:r w:rsidR="000D50D7" w:rsidRPr="000D50D7">
        <w:t xml:space="preserve"> </w:t>
      </w:r>
      <w:r>
        <w:t>liability</w:t>
      </w:r>
      <w:r w:rsidR="000D50D7" w:rsidRPr="000D50D7">
        <w:t xml:space="preserve"> </w:t>
      </w:r>
      <w:r>
        <w:t>under</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sub-paragraph</w:t>
      </w:r>
      <w:r w:rsidR="000D50D7" w:rsidRPr="000D50D7">
        <w:t xml:space="preserve"> </w:t>
      </w:r>
      <w:r>
        <w:fldChar w:fldCharType="begin"/>
      </w:r>
      <w:r>
        <w:instrText xml:space="preserve"> REF _Ref95840681 \r \h </w:instrText>
      </w:r>
      <w:r>
        <w:fldChar w:fldCharType="separate"/>
      </w:r>
      <w:r w:rsidR="000D50D7">
        <w:t>(1)</w:t>
      </w:r>
      <w:r>
        <w:fldChar w:fldCharType="end"/>
      </w:r>
      <w:r w:rsidR="000D50D7" w:rsidRPr="000D50D7">
        <w:t xml:space="preserve"> </w:t>
      </w:r>
      <w:r>
        <w:t>unless</w:t>
      </w:r>
      <w:r w:rsidR="000D50D7" w:rsidRPr="000D50D7">
        <w:t xml:space="preserve"> </w:t>
      </w:r>
      <w:r>
        <w:t>National</w:t>
      </w:r>
      <w:r w:rsidR="000D50D7" w:rsidRPr="000D50D7">
        <w:t xml:space="preserve"> </w:t>
      </w:r>
      <w:r>
        <w:t>Grid</w:t>
      </w:r>
      <w:r w:rsidR="000D50D7" w:rsidRPr="000D50D7">
        <w:t xml:space="preserve"> </w:t>
      </w:r>
      <w:r>
        <w:t>fails</w:t>
      </w:r>
      <w:r w:rsidR="000D50D7" w:rsidRPr="000D50D7">
        <w:t xml:space="preserve"> </w:t>
      </w:r>
      <w:r>
        <w:t>to</w:t>
      </w:r>
      <w:r w:rsidR="000D50D7" w:rsidRPr="000D50D7">
        <w:t xml:space="preserve"> </w:t>
      </w:r>
      <w:r>
        <w:t>carry</w:t>
      </w:r>
      <w:r w:rsidR="000D50D7" w:rsidRPr="000D50D7">
        <w:t xml:space="preserve"> </w:t>
      </w:r>
      <w:r>
        <w:t>out</w:t>
      </w:r>
      <w:r w:rsidR="000D50D7" w:rsidRPr="000D50D7">
        <w:t xml:space="preserve"> </w:t>
      </w:r>
      <w:r>
        <w:t>and</w:t>
      </w:r>
      <w:r w:rsidR="000D50D7" w:rsidRPr="000D50D7">
        <w:t xml:space="preserve"> </w:t>
      </w:r>
      <w:r>
        <w:t>execute</w:t>
      </w:r>
      <w:r w:rsidR="000D50D7" w:rsidRPr="000D50D7">
        <w:t xml:space="preserve"> </w:t>
      </w:r>
      <w:r>
        <w:t>the</w:t>
      </w:r>
      <w:r w:rsidR="000D50D7" w:rsidRPr="000D50D7">
        <w:t xml:space="preserve"> </w:t>
      </w:r>
      <w:r>
        <w:t>works</w:t>
      </w:r>
      <w:r w:rsidR="000D50D7" w:rsidRPr="000D50D7">
        <w:t xml:space="preserve"> </w:t>
      </w:r>
      <w:r>
        <w:t>properly</w:t>
      </w:r>
      <w:r w:rsidR="000D50D7" w:rsidRPr="000D50D7">
        <w:t xml:space="preserve"> </w:t>
      </w:r>
      <w:r>
        <w:t>with</w:t>
      </w:r>
      <w:r w:rsidR="000D50D7" w:rsidRPr="000D50D7">
        <w:t xml:space="preserve"> </w:t>
      </w:r>
      <w:r>
        <w:t>due</w:t>
      </w:r>
      <w:r w:rsidR="000D50D7" w:rsidRPr="000D50D7">
        <w:t xml:space="preserve"> </w:t>
      </w:r>
      <w:r>
        <w:t>care</w:t>
      </w:r>
      <w:r w:rsidR="000D50D7" w:rsidRPr="000D50D7">
        <w:t xml:space="preserve"> </w:t>
      </w:r>
      <w:r>
        <w:t>and</w:t>
      </w:r>
      <w:r w:rsidR="000D50D7" w:rsidRPr="000D50D7">
        <w:t xml:space="preserve"> </w:t>
      </w:r>
      <w:r>
        <w:t>attention</w:t>
      </w:r>
      <w:r w:rsidR="000D50D7" w:rsidRPr="000D50D7">
        <w:t xml:space="preserve"> </w:t>
      </w:r>
      <w:r>
        <w:t>and</w:t>
      </w:r>
      <w:r w:rsidR="000D50D7" w:rsidRPr="000D50D7">
        <w:t xml:space="preserve"> </w:t>
      </w:r>
      <w:r>
        <w:t>in</w:t>
      </w:r>
      <w:r w:rsidR="000D50D7" w:rsidRPr="000D50D7">
        <w:t xml:space="preserve"> </w:t>
      </w:r>
      <w:r>
        <w:t>a</w:t>
      </w:r>
      <w:r w:rsidR="000D50D7" w:rsidRPr="000D50D7">
        <w:t xml:space="preserve"> </w:t>
      </w:r>
      <w:r>
        <w:t>skilful</w:t>
      </w:r>
      <w:r w:rsidR="000D50D7" w:rsidRPr="000D50D7">
        <w:t xml:space="preserve"> </w:t>
      </w:r>
      <w:r>
        <w:t>and</w:t>
      </w:r>
      <w:r w:rsidR="000D50D7" w:rsidRPr="000D50D7">
        <w:t xml:space="preserve"> </w:t>
      </w:r>
      <w:r>
        <w:t>workman</w:t>
      </w:r>
      <w:r w:rsidR="000D50D7" w:rsidRPr="000D50D7">
        <w:t xml:space="preserve"> </w:t>
      </w:r>
      <w:r>
        <w:t>like</w:t>
      </w:r>
      <w:r w:rsidR="000D50D7" w:rsidRPr="000D50D7">
        <w:t xml:space="preserve"> </w:t>
      </w:r>
      <w:r>
        <w:t>manner</w:t>
      </w:r>
      <w:r w:rsidR="000D50D7" w:rsidRPr="000D50D7">
        <w:t xml:space="preserve"> </w:t>
      </w:r>
      <w:r>
        <w:t>or</w:t>
      </w:r>
      <w:r w:rsidR="000D50D7" w:rsidRPr="000D50D7">
        <w:t xml:space="preserve"> </w:t>
      </w:r>
      <w:r>
        <w:t>in</w:t>
      </w:r>
      <w:r w:rsidR="000D50D7" w:rsidRPr="000D50D7">
        <w:t xml:space="preserve"> </w:t>
      </w:r>
      <w:r>
        <w:t>a</w:t>
      </w:r>
      <w:r w:rsidR="000D50D7" w:rsidRPr="000D50D7">
        <w:t xml:space="preserve"> </w:t>
      </w:r>
      <w:r>
        <w:t>manner</w:t>
      </w:r>
      <w:r w:rsidR="000D50D7" w:rsidRPr="000D50D7">
        <w:t xml:space="preserve"> </w:t>
      </w:r>
      <w:r>
        <w:t>that</w:t>
      </w:r>
      <w:r w:rsidR="000D50D7" w:rsidRPr="000D50D7">
        <w:t xml:space="preserve"> </w:t>
      </w:r>
      <w:r>
        <w:t>does</w:t>
      </w:r>
      <w:r w:rsidR="000D50D7" w:rsidRPr="000D50D7">
        <w:t xml:space="preserve"> </w:t>
      </w:r>
      <w:r>
        <w:t>not</w:t>
      </w:r>
      <w:r w:rsidR="000D50D7" w:rsidRPr="000D50D7">
        <w:t xml:space="preserve"> </w:t>
      </w:r>
      <w:r>
        <w:t>accord</w:t>
      </w:r>
      <w:r w:rsidR="000D50D7" w:rsidRPr="000D50D7">
        <w:t xml:space="preserve"> </w:t>
      </w:r>
      <w:r>
        <w:t>with</w:t>
      </w:r>
      <w:r w:rsidR="000D50D7" w:rsidRPr="000D50D7">
        <w:t xml:space="preserve"> </w:t>
      </w:r>
      <w:r>
        <w:t>the</w:t>
      </w:r>
      <w:r w:rsidR="000D50D7" w:rsidRPr="000D50D7">
        <w:t xml:space="preserve"> </w:t>
      </w:r>
      <w:r>
        <w:t>approved</w:t>
      </w:r>
      <w:r w:rsidR="000D50D7" w:rsidRPr="000D50D7">
        <w:t xml:space="preserve"> </w:t>
      </w:r>
      <w:r>
        <w:t>plan.</w:t>
      </w:r>
      <w:bookmarkEnd w:id="1344"/>
    </w:p>
    <w:p w14:paraId="0765CF84" w14:textId="77777777" w:rsidR="00283174" w:rsidRDefault="00283174" w:rsidP="00283174">
      <w:pPr>
        <w:pStyle w:val="N2"/>
      </w:pPr>
      <w:bookmarkStart w:id="1345" w:name="_Ref95840657"/>
      <w:r>
        <w:t>Nothing</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_Ref95840681 \r \h </w:instrText>
      </w:r>
      <w:r>
        <w:fldChar w:fldCharType="separate"/>
      </w:r>
      <w:r w:rsidR="000D50D7">
        <w:t>(1)</w:t>
      </w:r>
      <w:r>
        <w:fldChar w:fldCharType="end"/>
      </w:r>
      <w:r w:rsidR="000D50D7" w:rsidRPr="000D50D7">
        <w:t xml:space="preserve"> </w:t>
      </w:r>
      <w:r>
        <w:t>imposes</w:t>
      </w:r>
      <w:r w:rsidR="000D50D7" w:rsidRPr="000D50D7">
        <w:t xml:space="preserve"> </w:t>
      </w:r>
      <w:r>
        <w:t>any</w:t>
      </w:r>
      <w:r w:rsidR="000D50D7" w:rsidRPr="000D50D7">
        <w:t xml:space="preserve"> </w:t>
      </w:r>
      <w:r>
        <w:t>liability</w:t>
      </w:r>
      <w:r w:rsidR="000D50D7" w:rsidRPr="000D50D7">
        <w:t xml:space="preserve"> </w:t>
      </w:r>
      <w:r>
        <w:t>on</w:t>
      </w:r>
      <w:r w:rsidR="000D50D7" w:rsidRPr="000D50D7">
        <w:t xml:space="preserve"> </w:t>
      </w:r>
      <w:r>
        <w:t>the</w:t>
      </w:r>
      <w:r w:rsidR="000D50D7" w:rsidRPr="000D50D7">
        <w:t xml:space="preserve"> </w:t>
      </w:r>
      <w:r>
        <w:t>undertaker</w:t>
      </w:r>
      <w:r w:rsidR="000D50D7" w:rsidRPr="000D50D7">
        <w:t xml:space="preserve"> </w:t>
      </w:r>
      <w:r>
        <w:t>in</w:t>
      </w:r>
      <w:r w:rsidR="000D50D7" w:rsidRPr="000D50D7">
        <w:t xml:space="preserve"> </w:t>
      </w:r>
      <w:r>
        <w:t>respect</w:t>
      </w:r>
      <w:r w:rsidR="000D50D7" w:rsidRPr="000D50D7">
        <w:t xml:space="preserve"> </w:t>
      </w:r>
      <w:r>
        <w:t>of—</w:t>
      </w:r>
      <w:bookmarkEnd w:id="1345"/>
    </w:p>
    <w:p w14:paraId="67D6A3F0" w14:textId="77777777" w:rsidR="00283174" w:rsidRDefault="00283174" w:rsidP="00283174">
      <w:pPr>
        <w:pStyle w:val="N3"/>
      </w:pPr>
      <w:r>
        <w:t>any</w:t>
      </w:r>
      <w:r w:rsidR="000D50D7" w:rsidRPr="000D50D7">
        <w:t xml:space="preserve"> </w:t>
      </w:r>
      <w:r>
        <w:t>damage</w:t>
      </w:r>
      <w:r w:rsidR="000D50D7" w:rsidRPr="000D50D7">
        <w:t xml:space="preserve"> </w:t>
      </w:r>
      <w:r>
        <w:t>or</w:t>
      </w:r>
      <w:r w:rsidR="000D50D7" w:rsidRPr="000D50D7">
        <w:t xml:space="preserve"> </w:t>
      </w:r>
      <w:r>
        <w:t>interruption</w:t>
      </w:r>
      <w:r w:rsidR="000D50D7" w:rsidRPr="000D50D7">
        <w:t xml:space="preserve"> </w:t>
      </w:r>
      <w:r>
        <w:t>to</w:t>
      </w:r>
      <w:r w:rsidR="000D50D7" w:rsidRPr="000D50D7">
        <w:t xml:space="preserve"> </w:t>
      </w:r>
      <w:r>
        <w:t>the</w:t>
      </w:r>
      <w:r w:rsidR="000D50D7" w:rsidRPr="000D50D7">
        <w:t xml:space="preserve"> </w:t>
      </w:r>
      <w:r>
        <w:t>extent</w:t>
      </w:r>
      <w:r w:rsidR="000D50D7" w:rsidRPr="000D50D7">
        <w:t xml:space="preserve"> </w:t>
      </w:r>
      <w:r>
        <w:t>that</w:t>
      </w:r>
      <w:r w:rsidR="000D50D7" w:rsidRPr="000D50D7">
        <w:t xml:space="preserve"> </w:t>
      </w:r>
      <w:r>
        <w:t>it</w:t>
      </w:r>
      <w:r w:rsidR="000D50D7" w:rsidRPr="000D50D7">
        <w:t xml:space="preserve"> </w:t>
      </w:r>
      <w:r>
        <w:t>is</w:t>
      </w:r>
      <w:r w:rsidR="000D50D7" w:rsidRPr="000D50D7">
        <w:t xml:space="preserve"> </w:t>
      </w:r>
      <w:r>
        <w:t>attributable</w:t>
      </w:r>
      <w:r w:rsidR="000D50D7" w:rsidRPr="000D50D7">
        <w:t xml:space="preserve"> </w:t>
      </w:r>
      <w:r>
        <w:t>to</w:t>
      </w:r>
      <w:r w:rsidR="000D50D7" w:rsidRPr="000D50D7">
        <w:t xml:space="preserve"> </w:t>
      </w:r>
      <w:r>
        <w:t>the</w:t>
      </w:r>
      <w:r w:rsidR="000D50D7" w:rsidRPr="000D50D7">
        <w:t xml:space="preserve"> </w:t>
      </w:r>
      <w:r>
        <w:t>neglect</w:t>
      </w:r>
      <w:r w:rsidR="000D50D7" w:rsidRPr="000D50D7">
        <w:t xml:space="preserve"> </w:t>
      </w:r>
      <w:r>
        <w:t>or</w:t>
      </w:r>
      <w:r w:rsidR="000D50D7" w:rsidRPr="000D50D7">
        <w:t xml:space="preserve"> </w:t>
      </w:r>
      <w:r>
        <w:t>default</w:t>
      </w:r>
      <w:r w:rsidR="000D50D7" w:rsidRPr="000D50D7">
        <w:t xml:space="preserve"> </w:t>
      </w:r>
      <w:r>
        <w:t>of</w:t>
      </w:r>
      <w:r w:rsidR="000D50D7" w:rsidRPr="000D50D7">
        <w:t xml:space="preserve"> </w:t>
      </w:r>
      <w:r>
        <w:t>National</w:t>
      </w:r>
      <w:r w:rsidR="000D50D7" w:rsidRPr="000D50D7">
        <w:t xml:space="preserve"> </w:t>
      </w:r>
      <w:r>
        <w:t>Grid,</w:t>
      </w:r>
      <w:r w:rsidR="000D50D7" w:rsidRPr="000D50D7">
        <w:t xml:space="preserve"> </w:t>
      </w:r>
      <w:r>
        <w:t>its</w:t>
      </w:r>
      <w:r w:rsidR="000D50D7" w:rsidRPr="000D50D7">
        <w:t xml:space="preserve"> </w:t>
      </w:r>
      <w:r>
        <w:t>officers,</w:t>
      </w:r>
      <w:r w:rsidR="000D50D7" w:rsidRPr="000D50D7">
        <w:t xml:space="preserve"> </w:t>
      </w:r>
      <w:r>
        <w:t>employees,</w:t>
      </w:r>
      <w:r w:rsidR="000D50D7" w:rsidRPr="000D50D7">
        <w:t xml:space="preserve"> </w:t>
      </w:r>
      <w:r>
        <w:t>servants,</w:t>
      </w:r>
      <w:r w:rsidR="000D50D7" w:rsidRPr="000D50D7">
        <w:t xml:space="preserve"> </w:t>
      </w:r>
      <w:r>
        <w:t>contractors</w:t>
      </w:r>
      <w:r w:rsidR="000D50D7" w:rsidRPr="000D50D7">
        <w:t xml:space="preserve"> </w:t>
      </w:r>
      <w:r>
        <w:t>or</w:t>
      </w:r>
      <w:r w:rsidR="000D50D7" w:rsidRPr="000D50D7">
        <w:t xml:space="preserve"> </w:t>
      </w:r>
      <w:r>
        <w:t>agents;</w:t>
      </w:r>
      <w:r w:rsidR="000D50D7" w:rsidRPr="000D50D7">
        <w:t xml:space="preserve"> </w:t>
      </w:r>
      <w:r w:rsidR="00D75BB4">
        <w:t>and</w:t>
      </w:r>
    </w:p>
    <w:p w14:paraId="305C15BD" w14:textId="77777777" w:rsidR="00283174" w:rsidRDefault="00283174" w:rsidP="00283174">
      <w:pPr>
        <w:pStyle w:val="N3"/>
      </w:pPr>
      <w:r>
        <w:t>any</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and/or</w:t>
      </w:r>
      <w:r w:rsidR="000D50D7" w:rsidRPr="000D50D7">
        <w:t xml:space="preserve"> </w:t>
      </w:r>
      <w:r>
        <w:t>any</w:t>
      </w:r>
      <w:r w:rsidR="000D50D7" w:rsidRPr="000D50D7">
        <w:t xml:space="preserve"> </w:t>
      </w:r>
      <w:r>
        <w:t>other</w:t>
      </w:r>
      <w:r w:rsidR="000D50D7" w:rsidRPr="000D50D7">
        <w:t xml:space="preserve"> </w:t>
      </w:r>
      <w:r>
        <w:t>works</w:t>
      </w:r>
      <w:r w:rsidR="000D50D7" w:rsidRPr="000D50D7">
        <w:t xml:space="preserve"> </w:t>
      </w:r>
      <w:r>
        <w:t>authorised</w:t>
      </w:r>
      <w:r w:rsidR="000D50D7" w:rsidRPr="000D50D7">
        <w:t xml:space="preserve"> </w:t>
      </w:r>
      <w:r>
        <w:t>by</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carried</w:t>
      </w:r>
      <w:r w:rsidR="000D50D7" w:rsidRPr="000D50D7">
        <w:t xml:space="preserve"> </w:t>
      </w:r>
      <w:r>
        <w:t>out</w:t>
      </w:r>
      <w:r w:rsidR="000D50D7" w:rsidRPr="000D50D7">
        <w:t xml:space="preserve"> </w:t>
      </w:r>
      <w:r>
        <w:t>by</w:t>
      </w:r>
      <w:r w:rsidR="000D50D7" w:rsidRPr="000D50D7">
        <w:t xml:space="preserve"> </w:t>
      </w:r>
      <w:r>
        <w:t>National</w:t>
      </w:r>
      <w:r w:rsidR="000D50D7" w:rsidRPr="000D50D7">
        <w:t xml:space="preserve"> </w:t>
      </w:r>
      <w:r>
        <w:t>Grid</w:t>
      </w:r>
      <w:r w:rsidR="000D50D7" w:rsidRPr="000D50D7">
        <w:t xml:space="preserve"> </w:t>
      </w:r>
      <w:r>
        <w:t>as</w:t>
      </w:r>
      <w:r w:rsidR="000D50D7" w:rsidRPr="000D50D7">
        <w:t xml:space="preserve"> </w:t>
      </w:r>
      <w:r>
        <w:t>an</w:t>
      </w:r>
      <w:r w:rsidR="000D50D7" w:rsidRPr="000D50D7">
        <w:t xml:space="preserve"> </w:t>
      </w:r>
      <w:r>
        <w:t>assignee,</w:t>
      </w:r>
      <w:r w:rsidR="000D50D7" w:rsidRPr="000D50D7">
        <w:t xml:space="preserve"> </w:t>
      </w:r>
      <w:r>
        <w:t>transferee</w:t>
      </w:r>
      <w:r w:rsidR="000D50D7" w:rsidRPr="000D50D7">
        <w:t xml:space="preserve"> </w:t>
      </w:r>
      <w:r>
        <w:t>or</w:t>
      </w:r>
      <w:r w:rsidR="000D50D7" w:rsidRPr="000D50D7">
        <w:t xml:space="preserve"> </w:t>
      </w:r>
      <w:r>
        <w:t>lessee</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with</w:t>
      </w:r>
      <w:r w:rsidR="000D50D7" w:rsidRPr="000D50D7">
        <w:t xml:space="preserve"> </w:t>
      </w:r>
      <w:r>
        <w:t>the</w:t>
      </w:r>
      <w:r w:rsidR="000D50D7" w:rsidRPr="000D50D7">
        <w:t xml:space="preserve"> </w:t>
      </w:r>
      <w:r>
        <w:t>benefit</w:t>
      </w:r>
      <w:r w:rsidR="000D50D7" w:rsidRPr="000D50D7">
        <w:t xml:space="preserve"> </w:t>
      </w:r>
      <w:r>
        <w:t>of</w:t>
      </w:r>
      <w:r w:rsidR="000D50D7" w:rsidRPr="000D50D7">
        <w:t xml:space="preserve"> </w:t>
      </w:r>
      <w:r>
        <w:t>this</w:t>
      </w:r>
      <w:r w:rsidR="000D50D7" w:rsidRPr="000D50D7">
        <w:t xml:space="preserve"> </w:t>
      </w:r>
      <w:r>
        <w:t>Order</w:t>
      </w:r>
      <w:r w:rsidR="000D50D7" w:rsidRPr="000D50D7">
        <w:t xml:space="preserve"> </w:t>
      </w:r>
      <w:r>
        <w:t>pursuant</w:t>
      </w:r>
      <w:r w:rsidR="000D50D7" w:rsidRPr="000D50D7">
        <w:t xml:space="preserve"> </w:t>
      </w:r>
      <w:r>
        <w:t>to</w:t>
      </w:r>
      <w:r w:rsidR="000D50D7" w:rsidRPr="000D50D7">
        <w:t xml:space="preserve"> </w:t>
      </w:r>
      <w:r>
        <w:t>section</w:t>
      </w:r>
      <w:r w:rsidR="000D50D7" w:rsidRPr="000D50D7">
        <w:t xml:space="preserve"> </w:t>
      </w:r>
      <w:r>
        <w:t>156</w:t>
      </w:r>
      <w:r w:rsidR="000D50D7" w:rsidRPr="000D50D7">
        <w:t xml:space="preserve"> </w:t>
      </w:r>
      <w:r>
        <w:t>of</w:t>
      </w:r>
      <w:r w:rsidR="000D50D7" w:rsidRPr="000D50D7">
        <w:t xml:space="preserve"> </w:t>
      </w:r>
      <w:r>
        <w:t>the</w:t>
      </w:r>
      <w:r w:rsidR="000D50D7" w:rsidRPr="000D50D7">
        <w:t xml:space="preserve"> </w:t>
      </w:r>
      <w:r>
        <w:t>Planning</w:t>
      </w:r>
      <w:r w:rsidR="000D50D7" w:rsidRPr="000D50D7">
        <w:t xml:space="preserve"> </w:t>
      </w:r>
      <w:r>
        <w:t>Act</w:t>
      </w:r>
      <w:r w:rsidR="000D50D7" w:rsidRPr="000D50D7">
        <w:t xml:space="preserve"> </w:t>
      </w:r>
      <w:r>
        <w:t>2008</w:t>
      </w:r>
      <w:r w:rsidR="000D50D7" w:rsidRPr="000D50D7">
        <w:t xml:space="preserve"> </w:t>
      </w:r>
      <w:r>
        <w:t>or</w:t>
      </w:r>
      <w:r w:rsidR="000D50D7" w:rsidRPr="000D50D7">
        <w:t xml:space="preserve"> </w:t>
      </w:r>
      <w:r>
        <w:t>article</w:t>
      </w:r>
      <w:r w:rsidR="000D50D7" w:rsidRPr="000D50D7">
        <w:t xml:space="preserve"> </w:t>
      </w:r>
      <w:r>
        <w:fldChar w:fldCharType="begin"/>
      </w:r>
      <w:r>
        <w:instrText xml:space="preserve"> REF _Ref77864340 \r \h </w:instrText>
      </w:r>
      <w:r>
        <w:fldChar w:fldCharType="separate"/>
      </w:r>
      <w:r w:rsidR="000D50D7">
        <w:t>33</w:t>
      </w:r>
      <w:r>
        <w:fldChar w:fldCharType="end"/>
      </w:r>
      <w:bookmarkStart w:id="1346" w:name="_Hlk95905557"/>
      <w:r w:rsidR="000D50D7" w:rsidRPr="000D50D7">
        <w:t xml:space="preserve"> </w:t>
      </w:r>
      <w:r>
        <w:t>(consent</w:t>
      </w:r>
      <w:r w:rsidR="000D50D7" w:rsidRPr="000D50D7">
        <w:t xml:space="preserve"> </w:t>
      </w:r>
      <w:r>
        <w:t>to</w:t>
      </w:r>
      <w:r w:rsidR="000D50D7" w:rsidRPr="000D50D7">
        <w:t xml:space="preserve"> </w:t>
      </w:r>
      <w:r>
        <w:t>transfer</w:t>
      </w:r>
      <w:r w:rsidR="000D50D7" w:rsidRPr="000D50D7">
        <w:t xml:space="preserve"> </w:t>
      </w:r>
      <w:r>
        <w:t>the</w:t>
      </w:r>
      <w:r w:rsidR="000D50D7" w:rsidRPr="000D50D7">
        <w:t xml:space="preserve"> </w:t>
      </w:r>
      <w:r>
        <w:t>benefit</w:t>
      </w:r>
      <w:r w:rsidR="000D50D7" w:rsidRPr="000D50D7">
        <w:t xml:space="preserve"> </w:t>
      </w:r>
      <w:r>
        <w:t>of</w:t>
      </w:r>
      <w:r w:rsidR="000D50D7" w:rsidRPr="000D50D7">
        <w:t xml:space="preserve"> </w:t>
      </w:r>
      <w:r>
        <w:t>the</w:t>
      </w:r>
      <w:r w:rsidR="000D50D7" w:rsidRPr="000D50D7">
        <w:t xml:space="preserve"> </w:t>
      </w:r>
      <w:r>
        <w:t>Order)</w:t>
      </w:r>
      <w:bookmarkEnd w:id="1346"/>
      <w:r w:rsidR="000D50D7" w:rsidRPr="000D50D7">
        <w:t xml:space="preserve"> </w:t>
      </w:r>
      <w:r>
        <w:t>subject</w:t>
      </w:r>
      <w:r w:rsidR="000D50D7" w:rsidRPr="000D50D7">
        <w:t xml:space="preserve"> </w:t>
      </w:r>
      <w:r>
        <w:t>to</w:t>
      </w:r>
      <w:r w:rsidR="000D50D7" w:rsidRPr="000D50D7">
        <w:t xml:space="preserve"> </w:t>
      </w:r>
      <w:r>
        <w:t>the</w:t>
      </w:r>
      <w:r w:rsidR="000D50D7" w:rsidRPr="000D50D7">
        <w:t xml:space="preserve"> </w:t>
      </w:r>
      <w:r>
        <w:t>proviso</w:t>
      </w:r>
      <w:r w:rsidR="000D50D7" w:rsidRPr="000D50D7">
        <w:t xml:space="preserve"> </w:t>
      </w:r>
      <w:r>
        <w:t>that</w:t>
      </w:r>
      <w:r w:rsidR="000D50D7" w:rsidRPr="000D50D7">
        <w:t xml:space="preserve"> </w:t>
      </w:r>
      <w:r>
        <w:t>once</w:t>
      </w:r>
      <w:r w:rsidR="000D50D7" w:rsidRPr="000D50D7">
        <w:t xml:space="preserve"> </w:t>
      </w:r>
      <w:r>
        <w:t>such</w:t>
      </w:r>
      <w:r w:rsidR="000D50D7" w:rsidRPr="000D50D7">
        <w:t xml:space="preserve"> </w:t>
      </w:r>
      <w:r>
        <w:t>works</w:t>
      </w:r>
      <w:r w:rsidR="000D50D7" w:rsidRPr="000D50D7">
        <w:t xml:space="preserve"> </w:t>
      </w:r>
      <w:r>
        <w:t>become</w:t>
      </w:r>
      <w:r w:rsidR="000D50D7" w:rsidRPr="000D50D7">
        <w:t xml:space="preserve"> </w:t>
      </w:r>
      <w:r>
        <w:t>apparatus</w:t>
      </w:r>
      <w:r w:rsidR="000D50D7" w:rsidRPr="000D50D7">
        <w:t xml:space="preserve"> </w:t>
      </w:r>
      <w:r>
        <w:t>(“new</w:t>
      </w:r>
      <w:r w:rsidR="000D50D7" w:rsidRPr="000D50D7">
        <w:t xml:space="preserve"> </w:t>
      </w:r>
      <w:r>
        <w:t>apparatus”),</w:t>
      </w:r>
      <w:r w:rsidR="000D50D7" w:rsidRPr="000D50D7">
        <w:t xml:space="preserve"> </w:t>
      </w:r>
      <w:r>
        <w:t>any</w:t>
      </w:r>
      <w:r w:rsidR="000D50D7" w:rsidRPr="000D50D7">
        <w:t xml:space="preserve"> </w:t>
      </w:r>
      <w:r>
        <w:t>authorised</w:t>
      </w:r>
      <w:r w:rsidR="000D50D7" w:rsidRPr="000D50D7">
        <w:t xml:space="preserve"> </w:t>
      </w:r>
      <w:r>
        <w:t>development</w:t>
      </w:r>
      <w:r w:rsidR="000D50D7" w:rsidRPr="000D50D7">
        <w:t xml:space="preserve"> </w:t>
      </w:r>
      <w:r>
        <w:t>yet</w:t>
      </w:r>
      <w:r w:rsidR="000D50D7" w:rsidRPr="000D50D7">
        <w:t xml:space="preserve"> </w:t>
      </w:r>
      <w:r>
        <w:t>to</w:t>
      </w:r>
      <w:r w:rsidR="000D50D7" w:rsidRPr="000D50D7">
        <w:t xml:space="preserve"> </w:t>
      </w:r>
      <w:r>
        <w:t>be</w:t>
      </w:r>
      <w:r w:rsidR="000D50D7" w:rsidRPr="000D50D7">
        <w:t xml:space="preserve"> </w:t>
      </w:r>
      <w:r>
        <w:t>executed</w:t>
      </w:r>
      <w:r w:rsidR="000D50D7" w:rsidRPr="000D50D7">
        <w:t xml:space="preserve"> </w:t>
      </w:r>
      <w:r>
        <w:t>and</w:t>
      </w:r>
      <w:r w:rsidR="000D50D7" w:rsidRPr="000D50D7">
        <w:t xml:space="preserve"> </w:t>
      </w:r>
      <w:r>
        <w:t>not</w:t>
      </w:r>
      <w:r w:rsidR="000D50D7" w:rsidRPr="000D50D7">
        <w:t xml:space="preserve"> </w:t>
      </w:r>
      <w:r>
        <w:t>falling</w:t>
      </w:r>
      <w:r w:rsidR="000D50D7" w:rsidRPr="000D50D7">
        <w:t xml:space="preserve"> </w:t>
      </w:r>
      <w:r>
        <w:t>within</w:t>
      </w:r>
      <w:r w:rsidR="000D50D7" w:rsidRPr="000D50D7">
        <w:t xml:space="preserve"> </w:t>
      </w:r>
      <w:r>
        <w:t>this</w:t>
      </w:r>
      <w:r w:rsidR="000D50D7" w:rsidRPr="000D50D7">
        <w:t xml:space="preserve"> </w:t>
      </w:r>
      <w:r>
        <w:t>sub-paragraph</w:t>
      </w:r>
      <w:r w:rsidR="000D50D7" w:rsidRPr="000D50D7">
        <w:t xml:space="preserve"> </w:t>
      </w:r>
      <w:r>
        <w:t>will</w:t>
      </w:r>
      <w:r w:rsidR="000D50D7" w:rsidRPr="000D50D7">
        <w:t xml:space="preserve"> </w:t>
      </w:r>
      <w:r>
        <w:t>be</w:t>
      </w:r>
      <w:r w:rsidR="000D50D7" w:rsidRPr="000D50D7">
        <w:t xml:space="preserve"> </w:t>
      </w:r>
      <w:r>
        <w:t>subject</w:t>
      </w:r>
      <w:r w:rsidR="000D50D7" w:rsidRPr="000D50D7">
        <w:t xml:space="preserve"> </w:t>
      </w:r>
      <w:r>
        <w:t>to</w:t>
      </w:r>
      <w:r w:rsidR="000D50D7" w:rsidRPr="000D50D7">
        <w:t xml:space="preserve"> </w:t>
      </w:r>
      <w:r>
        <w:t>the</w:t>
      </w:r>
      <w:r w:rsidR="000D50D7" w:rsidRPr="000D50D7">
        <w:t xml:space="preserve"> </w:t>
      </w:r>
      <w:r>
        <w:t>full</w:t>
      </w:r>
      <w:r w:rsidR="000D50D7" w:rsidRPr="000D50D7">
        <w:t xml:space="preserve"> </w:t>
      </w:r>
      <w:r>
        <w:t>terms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including</w:t>
      </w:r>
      <w:r w:rsidR="000D50D7" w:rsidRPr="000D50D7">
        <w:t xml:space="preserve"> </w:t>
      </w:r>
      <w:r>
        <w:t>this</w:t>
      </w:r>
      <w:r w:rsidR="000D50D7" w:rsidRPr="000D50D7">
        <w:t xml:space="preserve"> </w:t>
      </w:r>
      <w:r>
        <w:t>paragraph</w:t>
      </w:r>
      <w:r w:rsidR="000D50D7" w:rsidRPr="000D50D7">
        <w:t xml:space="preserve"> </w:t>
      </w:r>
      <w:r>
        <w:fldChar w:fldCharType="begin"/>
      </w:r>
      <w:r>
        <w:instrText xml:space="preserve"> REF _Ref95839441 \w \h </w:instrText>
      </w:r>
      <w:r>
        <w:fldChar w:fldCharType="separate"/>
      </w:r>
      <w:r w:rsidR="000D50D7">
        <w:t>40</w:t>
      </w:r>
      <w:r>
        <w:fldChar w:fldCharType="end"/>
      </w:r>
      <w:r>
        <w:t>.</w:t>
      </w:r>
    </w:p>
    <w:p w14:paraId="57BACE8C" w14:textId="77777777" w:rsidR="00283174" w:rsidRDefault="00283174" w:rsidP="00283174">
      <w:pPr>
        <w:pStyle w:val="N2"/>
      </w:pPr>
      <w:r>
        <w:t>National</w:t>
      </w:r>
      <w:r w:rsidR="000D50D7" w:rsidRPr="000D50D7">
        <w:t xml:space="preserve"> </w:t>
      </w:r>
      <w:r>
        <w:t>Grid</w:t>
      </w:r>
      <w:r w:rsidR="000D50D7" w:rsidRPr="000D50D7">
        <w:t xml:space="preserve"> </w:t>
      </w:r>
      <w:r>
        <w:t>must</w:t>
      </w:r>
      <w:r w:rsidR="000D50D7" w:rsidRPr="000D50D7">
        <w:t xml:space="preserve"> </w:t>
      </w:r>
      <w:r>
        <w:t>give</w:t>
      </w:r>
      <w:r w:rsidR="000D50D7" w:rsidRPr="000D50D7">
        <w:t xml:space="preserve"> </w:t>
      </w:r>
      <w:r>
        <w:t>the</w:t>
      </w:r>
      <w:r w:rsidR="000D50D7" w:rsidRPr="000D50D7">
        <w:t xml:space="preserve"> </w:t>
      </w:r>
      <w:r>
        <w:t>undertaker</w:t>
      </w:r>
      <w:r w:rsidR="000D50D7" w:rsidRPr="000D50D7">
        <w:t xml:space="preserve"> </w:t>
      </w:r>
      <w:r>
        <w:t>reasonable</w:t>
      </w:r>
      <w:r w:rsidR="000D50D7" w:rsidRPr="000D50D7">
        <w:t xml:space="preserve"> </w:t>
      </w:r>
      <w:r>
        <w:t>notice</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claim</w:t>
      </w:r>
      <w:r w:rsidR="000D50D7" w:rsidRPr="000D50D7">
        <w:t xml:space="preserve"> </w:t>
      </w:r>
      <w:r>
        <w:t>or</w:t>
      </w:r>
      <w:r w:rsidR="000D50D7" w:rsidRPr="000D50D7">
        <w:t xml:space="preserve"> </w:t>
      </w:r>
      <w:r>
        <w:t>demand</w:t>
      </w:r>
      <w:r w:rsidR="000D50D7" w:rsidRPr="000D50D7">
        <w:t xml:space="preserve"> </w:t>
      </w:r>
      <w:r>
        <w:t>and</w:t>
      </w:r>
      <w:r w:rsidR="000D50D7" w:rsidRPr="000D50D7">
        <w:t xml:space="preserve"> </w:t>
      </w:r>
      <w:r>
        <w:t>no</w:t>
      </w:r>
      <w:r w:rsidR="000D50D7" w:rsidRPr="000D50D7">
        <w:t xml:space="preserve"> </w:t>
      </w:r>
      <w:r>
        <w:t>settlement</w:t>
      </w:r>
      <w:r w:rsidR="000D50D7" w:rsidRPr="000D50D7">
        <w:t xml:space="preserve"> </w:t>
      </w:r>
      <w:r>
        <w:t>or</w:t>
      </w:r>
      <w:r w:rsidR="000D50D7" w:rsidRPr="000D50D7">
        <w:t xml:space="preserve"> </w:t>
      </w:r>
      <w:r>
        <w:t>compromise</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made</w:t>
      </w:r>
      <w:r w:rsidR="000D50D7" w:rsidRPr="000D50D7">
        <w:t xml:space="preserve"> </w:t>
      </w:r>
      <w:r>
        <w:t>without</w:t>
      </w:r>
      <w:r w:rsidR="000D50D7" w:rsidRPr="000D50D7">
        <w:t xml:space="preserve"> </w:t>
      </w:r>
      <w:r>
        <w:t>the</w:t>
      </w:r>
      <w:r w:rsidR="000D50D7" w:rsidRPr="000D50D7">
        <w:t xml:space="preserve"> </w:t>
      </w:r>
      <w:r>
        <w:t>consent</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which,</w:t>
      </w:r>
      <w:r w:rsidR="000D50D7" w:rsidRPr="000D50D7">
        <w:t xml:space="preserve"> </w:t>
      </w:r>
      <w:r>
        <w:t>if</w:t>
      </w:r>
      <w:r w:rsidR="000D50D7" w:rsidRPr="000D50D7">
        <w:t xml:space="preserve"> </w:t>
      </w:r>
      <w:r>
        <w:t>it</w:t>
      </w:r>
      <w:r w:rsidR="000D50D7" w:rsidRPr="000D50D7">
        <w:t xml:space="preserve"> </w:t>
      </w:r>
      <w:r>
        <w:t>withholds</w:t>
      </w:r>
      <w:r w:rsidR="000D50D7" w:rsidRPr="000D50D7">
        <w:t xml:space="preserve"> </w:t>
      </w:r>
      <w:r>
        <w:t>such</w:t>
      </w:r>
      <w:r w:rsidR="000D50D7" w:rsidRPr="000D50D7">
        <w:t xml:space="preserve"> </w:t>
      </w:r>
      <w:r>
        <w:t>consent,</w:t>
      </w:r>
      <w:r w:rsidR="000D50D7" w:rsidRPr="000D50D7">
        <w:t xml:space="preserve"> </w:t>
      </w:r>
      <w:r>
        <w:t>has</w:t>
      </w:r>
      <w:r w:rsidR="000D50D7" w:rsidRPr="000D50D7">
        <w:t xml:space="preserve"> </w:t>
      </w:r>
      <w:r>
        <w:t>the</w:t>
      </w:r>
      <w:r w:rsidR="000D50D7" w:rsidRPr="000D50D7">
        <w:t xml:space="preserve"> </w:t>
      </w:r>
      <w:r>
        <w:t>sole</w:t>
      </w:r>
      <w:r w:rsidR="000D50D7" w:rsidRPr="000D50D7">
        <w:t xml:space="preserve"> </w:t>
      </w:r>
      <w:r>
        <w:t>conduct</w:t>
      </w:r>
      <w:r w:rsidR="000D50D7" w:rsidRPr="000D50D7">
        <w:t xml:space="preserve"> </w:t>
      </w:r>
      <w:r>
        <w:t>of</w:t>
      </w:r>
      <w:r w:rsidR="000D50D7" w:rsidRPr="000D50D7">
        <w:t xml:space="preserve"> </w:t>
      </w:r>
      <w:r>
        <w:t>any</w:t>
      </w:r>
      <w:r w:rsidR="000D50D7" w:rsidRPr="000D50D7">
        <w:t xml:space="preserve"> </w:t>
      </w:r>
      <w:r>
        <w:t>settlement</w:t>
      </w:r>
      <w:r w:rsidR="000D50D7" w:rsidRPr="000D50D7">
        <w:t xml:space="preserve"> </w:t>
      </w:r>
      <w:r>
        <w:t>or</w:t>
      </w:r>
      <w:r w:rsidR="000D50D7" w:rsidRPr="000D50D7">
        <w:t xml:space="preserve"> </w:t>
      </w:r>
      <w:r>
        <w:t>compromise</w:t>
      </w:r>
      <w:r w:rsidR="000D50D7" w:rsidRPr="000D50D7">
        <w:t xml:space="preserve"> </w:t>
      </w:r>
      <w:r>
        <w:t>or</w:t>
      </w:r>
      <w:r w:rsidR="000D50D7" w:rsidRPr="000D50D7">
        <w:t xml:space="preserve"> </w:t>
      </w:r>
      <w:r>
        <w:t>of</w:t>
      </w:r>
      <w:r w:rsidR="000D50D7" w:rsidRPr="000D50D7">
        <w:t xml:space="preserve"> </w:t>
      </w:r>
      <w:r>
        <w:t>any</w:t>
      </w:r>
      <w:r w:rsidR="000D50D7" w:rsidRPr="000D50D7">
        <w:t xml:space="preserve"> </w:t>
      </w:r>
      <w:r>
        <w:t>proceedings</w:t>
      </w:r>
      <w:r w:rsidR="000D50D7" w:rsidRPr="000D50D7">
        <w:t xml:space="preserve"> </w:t>
      </w:r>
      <w:r>
        <w:t>necessary</w:t>
      </w:r>
      <w:r w:rsidR="000D50D7" w:rsidRPr="000D50D7">
        <w:t xml:space="preserve"> </w:t>
      </w:r>
      <w:r>
        <w:t>to</w:t>
      </w:r>
      <w:r w:rsidR="000D50D7" w:rsidRPr="000D50D7">
        <w:t xml:space="preserve"> </w:t>
      </w:r>
      <w:r>
        <w:t>resist</w:t>
      </w:r>
      <w:r w:rsidR="000D50D7" w:rsidRPr="000D50D7">
        <w:t xml:space="preserve"> </w:t>
      </w:r>
      <w:r>
        <w:t>the</w:t>
      </w:r>
      <w:r w:rsidR="000D50D7" w:rsidRPr="000D50D7">
        <w:t xml:space="preserve"> </w:t>
      </w:r>
      <w:r>
        <w:t>claim</w:t>
      </w:r>
      <w:r w:rsidR="000D50D7" w:rsidRPr="000D50D7">
        <w:t xml:space="preserve"> </w:t>
      </w:r>
      <w:r>
        <w:t>or</w:t>
      </w:r>
      <w:r w:rsidR="000D50D7" w:rsidRPr="000D50D7">
        <w:t xml:space="preserve"> </w:t>
      </w:r>
      <w:r>
        <w:t>demand.</w:t>
      </w:r>
    </w:p>
    <w:p w14:paraId="3492B75D" w14:textId="77777777" w:rsidR="00283174" w:rsidRDefault="00283174" w:rsidP="00283174">
      <w:pPr>
        <w:pStyle w:val="N2"/>
      </w:pPr>
      <w:r>
        <w:t>National</w:t>
      </w:r>
      <w:r w:rsidR="000D50D7" w:rsidRPr="000D50D7">
        <w:t xml:space="preserve"> </w:t>
      </w:r>
      <w:r>
        <w:t>Grid</w:t>
      </w:r>
      <w:r w:rsidR="000D50D7" w:rsidRPr="000D50D7">
        <w:t xml:space="preserve"> </w:t>
      </w:r>
      <w:r>
        <w:t>must,</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any</w:t>
      </w:r>
      <w:r w:rsidR="000D50D7" w:rsidRPr="000D50D7">
        <w:t xml:space="preserve"> </w:t>
      </w:r>
      <w:r>
        <w:t>matter</w:t>
      </w:r>
      <w:r w:rsidR="000D50D7" w:rsidRPr="000D50D7">
        <w:t xml:space="preserve"> </w:t>
      </w:r>
      <w:r>
        <w:t>covered</w:t>
      </w:r>
      <w:r w:rsidR="000D50D7" w:rsidRPr="000D50D7">
        <w:t xml:space="preserve"> </w:t>
      </w:r>
      <w:r>
        <w:t>by</w:t>
      </w:r>
      <w:r w:rsidR="000D50D7" w:rsidRPr="000D50D7">
        <w:t xml:space="preserve"> </w:t>
      </w:r>
      <w:r>
        <w:t>the</w:t>
      </w:r>
      <w:r w:rsidR="000D50D7" w:rsidRPr="000D50D7">
        <w:t xml:space="preserve"> </w:t>
      </w:r>
      <w:r>
        <w:t>indemnity</w:t>
      </w:r>
      <w:r w:rsidR="000D50D7" w:rsidRPr="000D50D7">
        <w:t xml:space="preserve"> </w:t>
      </w:r>
      <w:r>
        <w:t>given</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in</w:t>
      </w:r>
      <w:r w:rsidR="000D50D7" w:rsidRPr="000D50D7">
        <w:t xml:space="preserve"> </w:t>
      </w:r>
      <w:r>
        <w:t>this</w:t>
      </w:r>
      <w:r w:rsidR="000D50D7" w:rsidRPr="000D50D7">
        <w:t xml:space="preserve"> </w:t>
      </w:r>
      <w:r>
        <w:t>paragraph,</w:t>
      </w:r>
      <w:r w:rsidR="000D50D7" w:rsidRPr="000D50D7">
        <w:t xml:space="preserve"> </w:t>
      </w:r>
      <w:r>
        <w:t>at</w:t>
      </w:r>
      <w:r w:rsidR="000D50D7" w:rsidRPr="000D50D7">
        <w:t xml:space="preserve"> </w:t>
      </w:r>
      <w:r>
        <w:t>all</w:t>
      </w:r>
      <w:r w:rsidR="000D50D7" w:rsidRPr="000D50D7">
        <w:t xml:space="preserve"> </w:t>
      </w:r>
      <w:r>
        <w:t>times</w:t>
      </w:r>
      <w:r w:rsidR="000D50D7" w:rsidRPr="000D50D7">
        <w:t xml:space="preserve"> </w:t>
      </w:r>
      <w:r>
        <w:t>act</w:t>
      </w:r>
      <w:r w:rsidR="000D50D7" w:rsidRPr="000D50D7">
        <w:t xml:space="preserve"> </w:t>
      </w:r>
      <w:r>
        <w:t>reasonably</w:t>
      </w:r>
      <w:r w:rsidR="000D50D7" w:rsidRPr="000D50D7">
        <w:t xml:space="preserve"> </w:t>
      </w:r>
      <w:r>
        <w:t>and</w:t>
      </w:r>
      <w:r w:rsidR="000D50D7" w:rsidRPr="000D50D7">
        <w:t xml:space="preserve"> </w:t>
      </w:r>
      <w:r>
        <w:t>in</w:t>
      </w:r>
      <w:r w:rsidR="000D50D7" w:rsidRPr="000D50D7">
        <w:t xml:space="preserve"> </w:t>
      </w:r>
      <w:r>
        <w:t>the</w:t>
      </w:r>
      <w:r w:rsidR="000D50D7" w:rsidRPr="000D50D7">
        <w:t xml:space="preserve"> </w:t>
      </w:r>
      <w:r>
        <w:t>same</w:t>
      </w:r>
      <w:r w:rsidR="000D50D7" w:rsidRPr="000D50D7">
        <w:t xml:space="preserve"> </w:t>
      </w:r>
      <w:r>
        <w:t>manner</w:t>
      </w:r>
      <w:r w:rsidR="000D50D7" w:rsidRPr="000D50D7">
        <w:t xml:space="preserve"> </w:t>
      </w:r>
      <w:r>
        <w:t>as</w:t>
      </w:r>
      <w:r w:rsidR="000D50D7" w:rsidRPr="000D50D7">
        <w:t xml:space="preserve"> </w:t>
      </w:r>
      <w:r>
        <w:t>it</w:t>
      </w:r>
      <w:r w:rsidR="000D50D7" w:rsidRPr="000D50D7">
        <w:t xml:space="preserve"> </w:t>
      </w:r>
      <w:r>
        <w:t>would</w:t>
      </w:r>
      <w:r w:rsidR="000D50D7" w:rsidRPr="000D50D7">
        <w:t xml:space="preserve"> </w:t>
      </w:r>
      <w:r>
        <w:t>as</w:t>
      </w:r>
      <w:r w:rsidR="000D50D7" w:rsidRPr="000D50D7">
        <w:t xml:space="preserve"> </w:t>
      </w:r>
      <w:r>
        <w:t>if</w:t>
      </w:r>
      <w:r w:rsidR="000D50D7" w:rsidRPr="000D50D7">
        <w:t xml:space="preserve"> </w:t>
      </w:r>
      <w:r>
        <w:t>settling</w:t>
      </w:r>
      <w:r w:rsidR="000D50D7" w:rsidRPr="000D50D7">
        <w:t xml:space="preserve"> </w:t>
      </w:r>
      <w:r>
        <w:t>third</w:t>
      </w:r>
      <w:r w:rsidR="000D50D7" w:rsidRPr="000D50D7">
        <w:t xml:space="preserve"> </w:t>
      </w:r>
      <w:r>
        <w:t>party</w:t>
      </w:r>
      <w:r w:rsidR="000D50D7" w:rsidRPr="000D50D7">
        <w:t xml:space="preserve"> </w:t>
      </w:r>
      <w:r>
        <w:t>claims</w:t>
      </w:r>
      <w:r w:rsidR="000D50D7" w:rsidRPr="000D50D7">
        <w:t xml:space="preserve"> </w:t>
      </w:r>
      <w:r>
        <w:t>on</w:t>
      </w:r>
      <w:r w:rsidR="000D50D7" w:rsidRPr="000D50D7">
        <w:t xml:space="preserve"> </w:t>
      </w:r>
      <w:r>
        <w:t>its</w:t>
      </w:r>
      <w:r w:rsidR="000D50D7" w:rsidRPr="000D50D7">
        <w:t xml:space="preserve"> </w:t>
      </w:r>
      <w:r>
        <w:t>own</w:t>
      </w:r>
      <w:r w:rsidR="000D50D7" w:rsidRPr="000D50D7">
        <w:t xml:space="preserve"> </w:t>
      </w:r>
      <w:r>
        <w:t>behalf</w:t>
      </w:r>
      <w:r w:rsidR="000D50D7" w:rsidRPr="000D50D7">
        <w:t xml:space="preserve"> </w:t>
      </w:r>
      <w:r>
        <w:t>from</w:t>
      </w:r>
      <w:r w:rsidR="000D50D7" w:rsidRPr="000D50D7">
        <w:t xml:space="preserve"> </w:t>
      </w:r>
      <w:r>
        <w:t>its</w:t>
      </w:r>
      <w:r w:rsidR="000D50D7" w:rsidRPr="000D50D7">
        <w:t xml:space="preserve"> </w:t>
      </w:r>
      <w:r>
        <w:t>own</w:t>
      </w:r>
      <w:r w:rsidR="000D50D7" w:rsidRPr="000D50D7">
        <w:t xml:space="preserve"> </w:t>
      </w:r>
      <w:r>
        <w:t>funds.</w:t>
      </w:r>
    </w:p>
    <w:p w14:paraId="7B9130D7" w14:textId="77777777" w:rsidR="00283174" w:rsidRDefault="00283174" w:rsidP="00283174">
      <w:pPr>
        <w:pStyle w:val="H1"/>
      </w:pPr>
      <w:r>
        <w:t>Enactments</w:t>
      </w:r>
      <w:r w:rsidR="000D50D7" w:rsidRPr="000D50D7">
        <w:t xml:space="preserve"> </w:t>
      </w:r>
      <w:r>
        <w:t>and</w:t>
      </w:r>
      <w:r w:rsidR="000D50D7" w:rsidRPr="000D50D7">
        <w:t xml:space="preserve"> </w:t>
      </w:r>
      <w:r>
        <w:t>agreements</w:t>
      </w:r>
    </w:p>
    <w:p w14:paraId="0C0BA1F1" w14:textId="77777777" w:rsidR="00283174" w:rsidRDefault="000D50D7" w:rsidP="00283174">
      <w:pPr>
        <w:pStyle w:val="N1"/>
      </w:pPr>
      <w:r w:rsidRPr="000D50D7">
        <w:t> </w:t>
      </w:r>
      <w:r w:rsidR="00283174">
        <w:t>Save</w:t>
      </w:r>
      <w:r w:rsidRPr="000D50D7">
        <w:t xml:space="preserve"> </w:t>
      </w:r>
      <w:r w:rsidR="00283174">
        <w:t>to</w:t>
      </w:r>
      <w:r w:rsidRPr="000D50D7">
        <w:t xml:space="preserve"> </w:t>
      </w:r>
      <w:r w:rsidR="00283174">
        <w:t>the</w:t>
      </w:r>
      <w:r w:rsidRPr="000D50D7">
        <w:t xml:space="preserve"> </w:t>
      </w:r>
      <w:r w:rsidR="00283174">
        <w:t>extent</w:t>
      </w:r>
      <w:r w:rsidRPr="000D50D7">
        <w:t xml:space="preserve"> </w:t>
      </w:r>
      <w:r w:rsidR="00283174">
        <w:t>provided</w:t>
      </w:r>
      <w:r w:rsidRPr="000D50D7">
        <w:t xml:space="preserve"> </w:t>
      </w:r>
      <w:r w:rsidR="00283174">
        <w:t>for</w:t>
      </w:r>
      <w:r w:rsidRPr="000D50D7">
        <w:t xml:space="preserve"> </w:t>
      </w:r>
      <w:r w:rsidR="00283174">
        <w:t>to</w:t>
      </w:r>
      <w:r w:rsidRPr="000D50D7">
        <w:t xml:space="preserve"> </w:t>
      </w:r>
      <w:r w:rsidR="00283174">
        <w:t>the</w:t>
      </w:r>
      <w:r w:rsidRPr="000D50D7">
        <w:t xml:space="preserve"> </w:t>
      </w:r>
      <w:r w:rsidR="00283174">
        <w:t>contrary</w:t>
      </w:r>
      <w:r w:rsidRPr="000D50D7">
        <w:t xml:space="preserve"> </w:t>
      </w:r>
      <w:r w:rsidR="00283174">
        <w:t>elsewhere</w:t>
      </w:r>
      <w:r w:rsidRPr="000D50D7">
        <w:t xml:space="preserve"> </w:t>
      </w:r>
      <w:r w:rsidR="00283174">
        <w:t>in</w:t>
      </w:r>
      <w:r w:rsidRPr="000D50D7">
        <w:t xml:space="preserve"> </w:t>
      </w:r>
      <w:r w:rsidR="00283174">
        <w:t>this</w:t>
      </w:r>
      <w:r w:rsidRPr="000D50D7">
        <w:t xml:space="preserve"> </w:t>
      </w:r>
      <w:r w:rsidR="00283174">
        <w:t>Part</w:t>
      </w:r>
      <w:r w:rsidRPr="000D50D7">
        <w:t xml:space="preserve"> </w:t>
      </w:r>
      <w:r w:rsidR="00283174">
        <w:t>of</w:t>
      </w:r>
      <w:r w:rsidRPr="000D50D7">
        <w:t xml:space="preserve"> </w:t>
      </w:r>
      <w:r w:rsidR="00283174">
        <w:t>this</w:t>
      </w:r>
      <w:r w:rsidRPr="000D50D7">
        <w:t xml:space="preserve"> </w:t>
      </w:r>
      <w:r w:rsidR="00283174">
        <w:t>Schedule</w:t>
      </w:r>
      <w:r w:rsidRPr="000D50D7">
        <w:t xml:space="preserve"> </w:t>
      </w:r>
      <w:r w:rsidR="00283174">
        <w:t>or</w:t>
      </w:r>
      <w:r w:rsidRPr="000D50D7">
        <w:t xml:space="preserve"> </w:t>
      </w:r>
      <w:r w:rsidR="00283174">
        <w:t>by</w:t>
      </w:r>
      <w:r w:rsidRPr="000D50D7">
        <w:t xml:space="preserve"> </w:t>
      </w:r>
      <w:r w:rsidR="00283174">
        <w:t>agreement</w:t>
      </w:r>
      <w:r w:rsidRPr="000D50D7">
        <w:t xml:space="preserve"> </w:t>
      </w:r>
      <w:r w:rsidR="00283174">
        <w:t>in</w:t>
      </w:r>
      <w:r w:rsidRPr="000D50D7">
        <w:t xml:space="preserve"> </w:t>
      </w:r>
      <w:r w:rsidR="00283174">
        <w:t>writing</w:t>
      </w:r>
      <w:r w:rsidRPr="000D50D7">
        <w:t xml:space="preserve"> </w:t>
      </w:r>
      <w:r w:rsidR="00283174">
        <w:t>between</w:t>
      </w:r>
      <w:r w:rsidRPr="000D50D7">
        <w:t xml:space="preserve"> </w:t>
      </w:r>
      <w:r w:rsidR="00283174">
        <w:t>National</w:t>
      </w:r>
      <w:r w:rsidRPr="000D50D7">
        <w:t xml:space="preserve"> </w:t>
      </w:r>
      <w:r w:rsidR="00283174">
        <w:t>Grid</w:t>
      </w:r>
      <w:r w:rsidRPr="000D50D7">
        <w:t xml:space="preserve"> </w:t>
      </w:r>
      <w:r w:rsidR="00283174">
        <w:t>and</w:t>
      </w:r>
      <w:r w:rsidRPr="000D50D7">
        <w:t xml:space="preserve"> </w:t>
      </w:r>
      <w:r w:rsidR="00283174">
        <w:t>the</w:t>
      </w:r>
      <w:r w:rsidRPr="000D50D7">
        <w:t xml:space="preserve"> </w:t>
      </w:r>
      <w:r w:rsidR="00283174">
        <w:t>undertaker,</w:t>
      </w:r>
      <w:r w:rsidRPr="000D50D7">
        <w:t xml:space="preserve"> </w:t>
      </w:r>
      <w:r w:rsidR="00283174">
        <w:t>nothing</w:t>
      </w:r>
      <w:r w:rsidRPr="000D50D7">
        <w:t xml:space="preserve"> </w:t>
      </w:r>
      <w:r w:rsidR="00283174">
        <w:t>in</w:t>
      </w:r>
      <w:r w:rsidRPr="000D50D7">
        <w:t xml:space="preserve"> </w:t>
      </w:r>
      <w:r w:rsidR="00283174">
        <w:t>this</w:t>
      </w:r>
      <w:r w:rsidRPr="000D50D7">
        <w:t xml:space="preserve"> </w:t>
      </w:r>
      <w:r w:rsidR="00283174">
        <w:t>Part</w:t>
      </w:r>
      <w:r w:rsidRPr="000D50D7">
        <w:t xml:space="preserve"> </w:t>
      </w:r>
      <w:r w:rsidR="00283174">
        <w:t>of</w:t>
      </w:r>
      <w:r w:rsidRPr="000D50D7">
        <w:t xml:space="preserve"> </w:t>
      </w:r>
      <w:r w:rsidR="00283174">
        <w:t>this</w:t>
      </w:r>
      <w:r w:rsidRPr="000D50D7">
        <w:t xml:space="preserve"> </w:t>
      </w:r>
      <w:r w:rsidR="00283174">
        <w:t>Schedule</w:t>
      </w:r>
      <w:r w:rsidRPr="000D50D7">
        <w:t xml:space="preserve"> </w:t>
      </w:r>
      <w:r w:rsidR="00283174">
        <w:t>will</w:t>
      </w:r>
      <w:r w:rsidRPr="000D50D7">
        <w:t xml:space="preserve"> </w:t>
      </w:r>
      <w:r w:rsidR="00283174">
        <w:t>affect</w:t>
      </w:r>
      <w:r w:rsidRPr="000D50D7">
        <w:t xml:space="preserve"> </w:t>
      </w:r>
      <w:r w:rsidR="00283174">
        <w:t>the</w:t>
      </w:r>
      <w:r w:rsidRPr="000D50D7">
        <w:t xml:space="preserve"> </w:t>
      </w:r>
      <w:r w:rsidR="00283174">
        <w:t>provisions</w:t>
      </w:r>
      <w:r w:rsidRPr="000D50D7">
        <w:t xml:space="preserve"> </w:t>
      </w:r>
      <w:r w:rsidR="00283174">
        <w:t>of</w:t>
      </w:r>
      <w:r w:rsidRPr="000D50D7">
        <w:t xml:space="preserve"> </w:t>
      </w:r>
      <w:r w:rsidR="00283174">
        <w:t>any</w:t>
      </w:r>
      <w:r w:rsidRPr="000D50D7">
        <w:t xml:space="preserve"> </w:t>
      </w:r>
      <w:r w:rsidR="00283174">
        <w:t>enactment</w:t>
      </w:r>
      <w:r w:rsidRPr="000D50D7">
        <w:t xml:space="preserve"> </w:t>
      </w:r>
      <w:r w:rsidR="00283174">
        <w:t>or</w:t>
      </w:r>
      <w:r w:rsidRPr="000D50D7">
        <w:t xml:space="preserve"> </w:t>
      </w:r>
      <w:r w:rsidR="00283174">
        <w:t>agreement</w:t>
      </w:r>
      <w:r w:rsidRPr="000D50D7">
        <w:t xml:space="preserve"> </w:t>
      </w:r>
      <w:r w:rsidR="00283174">
        <w:t>regulating</w:t>
      </w:r>
      <w:r w:rsidRPr="000D50D7">
        <w:t xml:space="preserve"> </w:t>
      </w:r>
      <w:r w:rsidR="00283174">
        <w:t>the</w:t>
      </w:r>
      <w:r w:rsidRPr="000D50D7">
        <w:t xml:space="preserve"> </w:t>
      </w:r>
      <w:r w:rsidR="00283174">
        <w:t>relations</w:t>
      </w:r>
      <w:r w:rsidRPr="000D50D7">
        <w:t xml:space="preserve"> </w:t>
      </w:r>
      <w:r w:rsidR="00283174">
        <w:t>between</w:t>
      </w:r>
      <w:r w:rsidRPr="000D50D7">
        <w:t xml:space="preserve"> </w:t>
      </w:r>
      <w:r w:rsidR="00283174">
        <w:t>the</w:t>
      </w:r>
      <w:r w:rsidRPr="000D50D7">
        <w:t xml:space="preserve"> </w:t>
      </w:r>
      <w:r w:rsidR="00283174">
        <w:t>undertaker</w:t>
      </w:r>
      <w:r w:rsidRPr="000D50D7">
        <w:t xml:space="preserve"> </w:t>
      </w:r>
      <w:r w:rsidR="00283174">
        <w:t>and</w:t>
      </w:r>
      <w:r w:rsidRPr="000D50D7">
        <w:t xml:space="preserve"> </w:t>
      </w:r>
      <w:r w:rsidR="00283174">
        <w:t>National</w:t>
      </w:r>
      <w:r w:rsidRPr="000D50D7">
        <w:t xml:space="preserve"> </w:t>
      </w:r>
      <w:r w:rsidR="00283174">
        <w:t>Grid</w:t>
      </w:r>
      <w:r w:rsidRPr="000D50D7">
        <w:t xml:space="preserve"> </w:t>
      </w:r>
      <w:r w:rsidR="00283174">
        <w:t>in</w:t>
      </w:r>
      <w:r w:rsidRPr="000D50D7">
        <w:t xml:space="preserve"> </w:t>
      </w:r>
      <w:r w:rsidR="00283174">
        <w:t>respect</w:t>
      </w:r>
      <w:r w:rsidRPr="000D50D7">
        <w:t xml:space="preserve"> </w:t>
      </w:r>
      <w:r w:rsidR="00283174">
        <w:t>of</w:t>
      </w:r>
      <w:r w:rsidRPr="000D50D7">
        <w:t xml:space="preserve"> </w:t>
      </w:r>
      <w:r w:rsidR="00283174">
        <w:t>any</w:t>
      </w:r>
      <w:r w:rsidRPr="000D50D7">
        <w:t xml:space="preserve"> </w:t>
      </w:r>
      <w:r w:rsidR="00283174">
        <w:t>apparatus</w:t>
      </w:r>
      <w:r w:rsidRPr="000D50D7">
        <w:t xml:space="preserve"> </w:t>
      </w:r>
      <w:r w:rsidR="00283174">
        <w:t>laid</w:t>
      </w:r>
      <w:r w:rsidRPr="000D50D7">
        <w:t xml:space="preserve"> </w:t>
      </w:r>
      <w:r w:rsidR="00283174">
        <w:t>or</w:t>
      </w:r>
      <w:r w:rsidRPr="000D50D7">
        <w:t xml:space="preserve"> </w:t>
      </w:r>
      <w:r w:rsidR="00283174">
        <w:t>erected</w:t>
      </w:r>
      <w:r w:rsidRPr="000D50D7">
        <w:t xml:space="preserve"> </w:t>
      </w:r>
      <w:r w:rsidR="00283174">
        <w:t>in</w:t>
      </w:r>
      <w:r w:rsidRPr="000D50D7">
        <w:t xml:space="preserve"> </w:t>
      </w:r>
      <w:r w:rsidR="00283174">
        <w:t>land</w:t>
      </w:r>
      <w:r w:rsidRPr="000D50D7">
        <w:t xml:space="preserve"> </w:t>
      </w:r>
      <w:r w:rsidR="00283174">
        <w:t>belonging</w:t>
      </w:r>
      <w:r w:rsidRPr="000D50D7">
        <w:t xml:space="preserve"> </w:t>
      </w:r>
      <w:r w:rsidR="00283174">
        <w:t>to</w:t>
      </w:r>
      <w:r w:rsidRPr="000D50D7">
        <w:t xml:space="preserve"> </w:t>
      </w:r>
      <w:r w:rsidR="00283174">
        <w:t>the</w:t>
      </w:r>
      <w:r w:rsidRPr="000D50D7">
        <w:t xml:space="preserve"> </w:t>
      </w:r>
      <w:r w:rsidR="00283174">
        <w:t>undertaker</w:t>
      </w:r>
      <w:r w:rsidRPr="000D50D7">
        <w:t xml:space="preserve"> </w:t>
      </w:r>
      <w:r w:rsidR="00283174">
        <w:t>on</w:t>
      </w:r>
      <w:r w:rsidRPr="000D50D7">
        <w:t xml:space="preserve"> </w:t>
      </w:r>
      <w:r w:rsidR="00283174">
        <w:t>the</w:t>
      </w:r>
      <w:r w:rsidRPr="000D50D7">
        <w:t xml:space="preserve"> </w:t>
      </w:r>
      <w:r w:rsidR="00283174">
        <w:t>date</w:t>
      </w:r>
      <w:r w:rsidRPr="000D50D7">
        <w:t xml:space="preserve"> </w:t>
      </w:r>
      <w:r w:rsidR="00283174">
        <w:t>on</w:t>
      </w:r>
      <w:r w:rsidRPr="000D50D7">
        <w:t xml:space="preserve"> </w:t>
      </w:r>
      <w:r w:rsidR="00283174">
        <w:t>which</w:t>
      </w:r>
      <w:r w:rsidRPr="000D50D7">
        <w:t xml:space="preserve"> </w:t>
      </w:r>
      <w:r w:rsidR="00283174">
        <w:t>this</w:t>
      </w:r>
      <w:r w:rsidRPr="000D50D7">
        <w:t xml:space="preserve"> </w:t>
      </w:r>
      <w:r w:rsidR="00283174">
        <w:t>Order</w:t>
      </w:r>
      <w:r w:rsidRPr="000D50D7">
        <w:t xml:space="preserve"> </w:t>
      </w:r>
      <w:r w:rsidR="00283174">
        <w:t>is</w:t>
      </w:r>
      <w:r w:rsidRPr="000D50D7">
        <w:t xml:space="preserve"> </w:t>
      </w:r>
      <w:r w:rsidR="00283174">
        <w:t>made.</w:t>
      </w:r>
    </w:p>
    <w:p w14:paraId="35505B84" w14:textId="77777777" w:rsidR="00283174" w:rsidRDefault="00283174" w:rsidP="00283174">
      <w:pPr>
        <w:pStyle w:val="H1"/>
      </w:pPr>
      <w:r>
        <w:t>Co-operation</w:t>
      </w:r>
    </w:p>
    <w:p w14:paraId="66D39CEF"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Where</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proposed</w:t>
      </w:r>
      <w:r w:rsidR="000D50D7" w:rsidRPr="000D50D7">
        <w:t xml:space="preserve"> </w:t>
      </w:r>
      <w:r>
        <w:t>construction</w:t>
      </w:r>
      <w:r w:rsidR="000D50D7" w:rsidRPr="000D50D7">
        <w:t xml:space="preserve"> </w:t>
      </w:r>
      <w:r>
        <w:t>of</w:t>
      </w:r>
      <w:r w:rsidR="000D50D7" w:rsidRPr="000D50D7">
        <w:t xml:space="preserve"> </w:t>
      </w:r>
      <w:r>
        <w:t>any</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the</w:t>
      </w:r>
      <w:r w:rsidR="000D50D7" w:rsidRPr="000D50D7">
        <w:t xml:space="preserve"> </w:t>
      </w:r>
      <w:r>
        <w:t>undertaker</w:t>
      </w:r>
      <w:r w:rsidR="000D50D7" w:rsidRPr="000D50D7">
        <w:t xml:space="preserve"> </w:t>
      </w:r>
      <w:r>
        <w:t>or</w:t>
      </w:r>
      <w:r w:rsidR="000D50D7" w:rsidRPr="000D50D7">
        <w:t xml:space="preserve"> </w:t>
      </w:r>
      <w:r>
        <w:t>National</w:t>
      </w:r>
      <w:r w:rsidR="000D50D7" w:rsidRPr="000D50D7">
        <w:t xml:space="preserve"> </w:t>
      </w:r>
      <w:r>
        <w:t>Grid</w:t>
      </w:r>
      <w:r w:rsidR="000D50D7" w:rsidRPr="000D50D7">
        <w:t xml:space="preserve"> </w:t>
      </w:r>
      <w:r>
        <w:t>requires</w:t>
      </w:r>
      <w:r w:rsidR="000D50D7" w:rsidRPr="000D50D7">
        <w:t xml:space="preserve"> </w:t>
      </w:r>
      <w:r>
        <w:t>the</w:t>
      </w:r>
      <w:r w:rsidR="000D50D7" w:rsidRPr="000D50D7">
        <w:t xml:space="preserve"> </w:t>
      </w:r>
      <w:r>
        <w:t>removal</w:t>
      </w:r>
      <w:r w:rsidR="000D50D7" w:rsidRPr="000D50D7">
        <w:t xml:space="preserve"> </w:t>
      </w:r>
      <w:r>
        <w:t>of</w:t>
      </w:r>
      <w:r w:rsidR="000D50D7" w:rsidRPr="000D50D7">
        <w:t xml:space="preserve"> </w:t>
      </w:r>
      <w:r>
        <w:t>apparatus</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_Ref95839281 \w \h </w:instrText>
      </w:r>
      <w:r>
        <w:fldChar w:fldCharType="separate"/>
      </w:r>
      <w:r w:rsidR="000D50D7">
        <w:t>36(2)</w:t>
      </w:r>
      <w:r>
        <w:fldChar w:fldCharType="end"/>
      </w:r>
      <w:r w:rsidR="000D50D7" w:rsidRPr="000D50D7">
        <w:t xml:space="preserve"> </w:t>
      </w:r>
      <w:r>
        <w:t>or</w:t>
      </w:r>
      <w:r w:rsidR="000D50D7" w:rsidRPr="000D50D7">
        <w:t xml:space="preserve"> </w:t>
      </w:r>
      <w:r>
        <w:t>National</w:t>
      </w:r>
      <w:r w:rsidR="000D50D7" w:rsidRPr="000D50D7">
        <w:t xml:space="preserve"> </w:t>
      </w:r>
      <w:r>
        <w:t>Grid</w:t>
      </w:r>
      <w:r w:rsidR="000D50D7" w:rsidRPr="000D50D7">
        <w:t xml:space="preserve"> </w:t>
      </w:r>
      <w:r>
        <w:t>makes</w:t>
      </w:r>
      <w:r w:rsidR="000D50D7" w:rsidRPr="000D50D7">
        <w:t xml:space="preserve"> </w:t>
      </w:r>
      <w:r>
        <w:t>requirements</w:t>
      </w:r>
      <w:r w:rsidR="000D50D7" w:rsidRPr="000D50D7">
        <w:t xml:space="preserve"> </w:t>
      </w:r>
      <w:r>
        <w:t>for</w:t>
      </w:r>
      <w:r w:rsidR="000D50D7" w:rsidRPr="000D50D7">
        <w:t xml:space="preserve"> </w:t>
      </w:r>
      <w:r>
        <w:t>the</w:t>
      </w:r>
      <w:r w:rsidR="000D50D7" w:rsidRPr="000D50D7">
        <w:t xml:space="preserve"> </w:t>
      </w:r>
      <w:r>
        <w:t>protection</w:t>
      </w:r>
      <w:r w:rsidR="000D50D7" w:rsidRPr="000D50D7">
        <w:t xml:space="preserve"> </w:t>
      </w:r>
      <w:r>
        <w:t>or</w:t>
      </w:r>
      <w:r w:rsidR="000D50D7" w:rsidRPr="000D50D7">
        <w:t xml:space="preserve"> </w:t>
      </w:r>
      <w:r>
        <w:t>alteration</w:t>
      </w:r>
      <w:r w:rsidR="000D50D7" w:rsidRPr="000D50D7">
        <w:t xml:space="preserve"> </w:t>
      </w:r>
      <w:r>
        <w:t>of</w:t>
      </w:r>
      <w:r w:rsidR="000D50D7" w:rsidRPr="000D50D7">
        <w:t xml:space="preserve"> </w:t>
      </w:r>
      <w:r>
        <w:t>apparatus</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_Ref95839373 \w \h </w:instrText>
      </w:r>
      <w:r>
        <w:fldChar w:fldCharType="separate"/>
      </w:r>
      <w:r w:rsidR="000D50D7">
        <w:t>38</w:t>
      </w:r>
      <w:r>
        <w:fldChar w:fldCharType="end"/>
      </w:r>
      <w:r>
        <w:t>,</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use</w:t>
      </w:r>
      <w:r w:rsidR="000D50D7" w:rsidRPr="000D50D7">
        <w:t xml:space="preserve"> </w:t>
      </w:r>
      <w:r>
        <w:t>its</w:t>
      </w:r>
      <w:r w:rsidR="000D50D7" w:rsidRPr="000D50D7">
        <w:t xml:space="preserve"> </w:t>
      </w:r>
      <w:r>
        <w:t>best</w:t>
      </w:r>
      <w:r w:rsidR="000D50D7" w:rsidRPr="000D50D7">
        <w:t xml:space="preserve"> </w:t>
      </w:r>
      <w:r>
        <w:t>endeavours</w:t>
      </w:r>
      <w:r w:rsidR="000D50D7" w:rsidRPr="000D50D7">
        <w:t xml:space="preserve"> </w:t>
      </w:r>
      <w:r>
        <w:t>to</w:t>
      </w:r>
      <w:r w:rsidR="000D50D7" w:rsidRPr="000D50D7">
        <w:t xml:space="preserve"> </w:t>
      </w:r>
      <w:r>
        <w:t>co-ordinate</w:t>
      </w:r>
      <w:r w:rsidR="000D50D7" w:rsidRPr="000D50D7">
        <w:t xml:space="preserve"> </w:t>
      </w:r>
      <w:r>
        <w:t>the</w:t>
      </w:r>
      <w:r w:rsidR="000D50D7" w:rsidRPr="000D50D7">
        <w:t xml:space="preserve"> </w:t>
      </w:r>
      <w:r>
        <w:t>execution</w:t>
      </w:r>
      <w:r w:rsidR="000D50D7" w:rsidRPr="000D50D7">
        <w:t xml:space="preserve"> </w:t>
      </w:r>
      <w:r>
        <w:t>of</w:t>
      </w:r>
      <w:r w:rsidR="000D50D7" w:rsidRPr="000D50D7">
        <w:t xml:space="preserve"> </w:t>
      </w:r>
      <w:r>
        <w:t>the</w:t>
      </w:r>
      <w:r w:rsidR="000D50D7" w:rsidRPr="000D50D7">
        <w:t xml:space="preserve"> </w:t>
      </w:r>
      <w:r>
        <w:t>works</w:t>
      </w:r>
      <w:r w:rsidR="000D50D7" w:rsidRPr="000D50D7">
        <w:t xml:space="preserve"> </w:t>
      </w:r>
      <w:r>
        <w:t>in</w:t>
      </w:r>
      <w:r w:rsidR="000D50D7" w:rsidRPr="000D50D7">
        <w:t xml:space="preserve"> </w:t>
      </w:r>
      <w:r>
        <w:t>the</w:t>
      </w:r>
      <w:r w:rsidR="000D50D7" w:rsidRPr="000D50D7">
        <w:t xml:space="preserve"> </w:t>
      </w:r>
      <w:r>
        <w:t>interests</w:t>
      </w:r>
      <w:r w:rsidR="000D50D7" w:rsidRPr="000D50D7">
        <w:t xml:space="preserve"> </w:t>
      </w:r>
      <w:r>
        <w:t>of</w:t>
      </w:r>
      <w:r w:rsidR="000D50D7" w:rsidRPr="000D50D7">
        <w:t xml:space="preserve"> </w:t>
      </w:r>
      <w:r>
        <w:t>safety</w:t>
      </w:r>
      <w:r w:rsidR="000D50D7" w:rsidRPr="000D50D7">
        <w:t xml:space="preserve"> </w:t>
      </w:r>
      <w:r>
        <w:t>and</w:t>
      </w:r>
      <w:r w:rsidR="000D50D7" w:rsidRPr="000D50D7">
        <w:t xml:space="preserve"> </w:t>
      </w:r>
      <w:r>
        <w:t>the</w:t>
      </w:r>
      <w:r w:rsidR="000D50D7" w:rsidRPr="000D50D7">
        <w:t xml:space="preserve"> </w:t>
      </w:r>
      <w:r>
        <w:t>efficient</w:t>
      </w:r>
      <w:r w:rsidR="000D50D7" w:rsidRPr="000D50D7">
        <w:t xml:space="preserve"> </w:t>
      </w:r>
      <w:r>
        <w:t>and</w:t>
      </w:r>
      <w:r w:rsidR="000D50D7" w:rsidRPr="000D50D7">
        <w:t xml:space="preserve"> </w:t>
      </w:r>
      <w:r>
        <w:t>economic</w:t>
      </w:r>
      <w:r w:rsidR="000D50D7" w:rsidRPr="000D50D7">
        <w:t xml:space="preserve"> </w:t>
      </w:r>
      <w:r>
        <w:t>execution</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and</w:t>
      </w:r>
      <w:r w:rsidR="000D50D7" w:rsidRPr="000D50D7">
        <w:t xml:space="preserve"> </w:t>
      </w:r>
      <w:r>
        <w:t>taking</w:t>
      </w:r>
      <w:r w:rsidR="000D50D7" w:rsidRPr="000D50D7">
        <w:t xml:space="preserve"> </w:t>
      </w:r>
      <w:r>
        <w:t>into</w:t>
      </w:r>
      <w:r w:rsidR="000D50D7" w:rsidRPr="000D50D7">
        <w:t xml:space="preserve"> </w:t>
      </w:r>
      <w:r>
        <w:t>account</w:t>
      </w:r>
      <w:r w:rsidR="000D50D7" w:rsidRPr="000D50D7">
        <w:t xml:space="preserve"> </w:t>
      </w:r>
      <w:r>
        <w:t>the</w:t>
      </w:r>
      <w:r w:rsidR="000D50D7" w:rsidRPr="000D50D7">
        <w:t xml:space="preserve"> </w:t>
      </w:r>
      <w:r>
        <w:t>need</w:t>
      </w:r>
      <w:r w:rsidR="000D50D7" w:rsidRPr="000D50D7">
        <w:t xml:space="preserve"> </w:t>
      </w:r>
      <w:r>
        <w:t>to</w:t>
      </w:r>
      <w:r w:rsidR="000D50D7" w:rsidRPr="000D50D7">
        <w:t xml:space="preserve"> </w:t>
      </w:r>
      <w:r>
        <w:t>ensure</w:t>
      </w:r>
      <w:r w:rsidR="000D50D7" w:rsidRPr="000D50D7">
        <w:t xml:space="preserve"> </w:t>
      </w:r>
      <w:r>
        <w:t>the</w:t>
      </w:r>
      <w:r w:rsidR="000D50D7" w:rsidRPr="000D50D7">
        <w:t xml:space="preserve"> </w:t>
      </w:r>
      <w:r>
        <w:t>safe</w:t>
      </w:r>
      <w:r w:rsidR="000D50D7" w:rsidRPr="000D50D7">
        <w:t xml:space="preserve"> </w:t>
      </w:r>
      <w:r>
        <w:t>and</w:t>
      </w:r>
      <w:r w:rsidR="000D50D7" w:rsidRPr="000D50D7">
        <w:t xml:space="preserve"> </w:t>
      </w:r>
      <w:r>
        <w:t>efficient</w:t>
      </w:r>
      <w:r w:rsidR="000D50D7" w:rsidRPr="000D50D7">
        <w:t xml:space="preserve"> </w:t>
      </w:r>
      <w:r>
        <w:t>operation</w:t>
      </w:r>
      <w:r w:rsidR="000D50D7" w:rsidRPr="000D50D7">
        <w:t xml:space="preserve"> </w:t>
      </w:r>
      <w:r>
        <w:t>of</w:t>
      </w:r>
      <w:r w:rsidR="000D50D7" w:rsidRPr="000D50D7">
        <w:t xml:space="preserve"> </w:t>
      </w:r>
      <w:r>
        <w:t>National</w:t>
      </w:r>
      <w:r w:rsidR="000D50D7" w:rsidRPr="000D50D7">
        <w:t xml:space="preserve"> </w:t>
      </w:r>
      <w:r>
        <w:t>Grid’s</w:t>
      </w:r>
      <w:r w:rsidR="000D50D7" w:rsidRPr="000D50D7">
        <w:t xml:space="preserve"> </w:t>
      </w:r>
      <w:r>
        <w:t>undertaking</w:t>
      </w:r>
      <w:r w:rsidR="000D50D7" w:rsidRPr="000D50D7">
        <w:t xml:space="preserve"> </w:t>
      </w:r>
      <w:r>
        <w:t>and</w:t>
      </w:r>
      <w:r w:rsidR="000D50D7" w:rsidRPr="000D50D7">
        <w:t xml:space="preserve"> </w:t>
      </w:r>
      <w:r>
        <w:t>National</w:t>
      </w:r>
      <w:r w:rsidR="000D50D7" w:rsidRPr="000D50D7">
        <w:t xml:space="preserve"> </w:t>
      </w:r>
      <w:r>
        <w:t>Grid</w:t>
      </w:r>
      <w:r w:rsidR="000D50D7" w:rsidRPr="000D50D7">
        <w:t xml:space="preserve"> </w:t>
      </w:r>
      <w:r>
        <w:t>must</w:t>
      </w:r>
      <w:r w:rsidR="000D50D7" w:rsidRPr="000D50D7">
        <w:t xml:space="preserve"> </w:t>
      </w:r>
      <w:r>
        <w:t>use</w:t>
      </w:r>
      <w:r w:rsidR="000D50D7" w:rsidRPr="000D50D7">
        <w:t xml:space="preserve"> </w:t>
      </w:r>
      <w:r>
        <w:t>its</w:t>
      </w:r>
      <w:r w:rsidR="000D50D7" w:rsidRPr="000D50D7">
        <w:t xml:space="preserve"> </w:t>
      </w:r>
      <w:r>
        <w:t>best</w:t>
      </w:r>
      <w:r w:rsidR="000D50D7" w:rsidRPr="000D50D7">
        <w:t xml:space="preserve"> </w:t>
      </w:r>
      <w:r>
        <w:t>endeavours</w:t>
      </w:r>
      <w:r w:rsidR="000D50D7" w:rsidRPr="000D50D7">
        <w:t xml:space="preserve"> </w:t>
      </w:r>
      <w:r>
        <w:t>to</w:t>
      </w:r>
      <w:r w:rsidR="000D50D7" w:rsidRPr="000D50D7">
        <w:t xml:space="preserve"> </w:t>
      </w:r>
      <w:r>
        <w:t>co-operate</w:t>
      </w:r>
      <w:r w:rsidR="000D50D7" w:rsidRPr="000D50D7">
        <w:t xml:space="preserve"> </w:t>
      </w:r>
      <w:r>
        <w:t>with</w:t>
      </w:r>
      <w:r w:rsidR="000D50D7" w:rsidRPr="000D50D7">
        <w:t xml:space="preserve"> </w:t>
      </w:r>
      <w:r>
        <w:t>the</w:t>
      </w:r>
      <w:r w:rsidR="000D50D7" w:rsidRPr="000D50D7">
        <w:t xml:space="preserve"> </w:t>
      </w:r>
      <w:r>
        <w:t>undertaker</w:t>
      </w:r>
      <w:r w:rsidR="000D50D7" w:rsidRPr="000D50D7">
        <w:t xml:space="preserve"> </w:t>
      </w:r>
      <w:r>
        <w:t>for</w:t>
      </w:r>
      <w:r w:rsidR="000D50D7" w:rsidRPr="000D50D7">
        <w:t xml:space="preserve"> </w:t>
      </w:r>
      <w:r>
        <w:t>that</w:t>
      </w:r>
      <w:r w:rsidR="000D50D7" w:rsidRPr="000D50D7">
        <w:t xml:space="preserve"> </w:t>
      </w:r>
      <w:r>
        <w:t>purpose.</w:t>
      </w:r>
    </w:p>
    <w:p w14:paraId="5F386FB0" w14:textId="77777777" w:rsidR="00283174" w:rsidRDefault="00283174" w:rsidP="00283174">
      <w:pPr>
        <w:pStyle w:val="N2"/>
      </w:pPr>
      <w:r>
        <w:t>For</w:t>
      </w:r>
      <w:r w:rsidR="000D50D7" w:rsidRPr="000D50D7">
        <w:t xml:space="preserve"> </w:t>
      </w:r>
      <w:r>
        <w:t>the</w:t>
      </w:r>
      <w:r w:rsidR="000D50D7" w:rsidRPr="000D50D7">
        <w:t xml:space="preserve"> </w:t>
      </w:r>
      <w:r>
        <w:t>avoidance</w:t>
      </w:r>
      <w:r w:rsidR="000D50D7" w:rsidRPr="000D50D7">
        <w:t xml:space="preserve"> </w:t>
      </w:r>
      <w:r>
        <w:t>of</w:t>
      </w:r>
      <w:r w:rsidR="000D50D7" w:rsidRPr="000D50D7">
        <w:t xml:space="preserve"> </w:t>
      </w:r>
      <w:r>
        <w:t>doubt</w:t>
      </w:r>
      <w:r w:rsidR="000D50D7" w:rsidRPr="000D50D7">
        <w:t xml:space="preserve"> </w:t>
      </w:r>
      <w:r>
        <w:t>whenever</w:t>
      </w:r>
      <w:r w:rsidR="000D50D7" w:rsidRPr="000D50D7">
        <w:t xml:space="preserve"> </w:t>
      </w:r>
      <w:r>
        <w:t>National</w:t>
      </w:r>
      <w:r w:rsidR="000D50D7" w:rsidRPr="000D50D7">
        <w:t xml:space="preserve"> </w:t>
      </w:r>
      <w:r>
        <w:t>Grid’s</w:t>
      </w:r>
      <w:r w:rsidR="000D50D7" w:rsidRPr="000D50D7">
        <w:t xml:space="preserve"> </w:t>
      </w:r>
      <w:r>
        <w:t>consent,</w:t>
      </w:r>
      <w:r w:rsidR="000D50D7" w:rsidRPr="000D50D7">
        <w:t xml:space="preserve"> </w:t>
      </w:r>
      <w:r>
        <w:t>agreement</w:t>
      </w:r>
      <w:r w:rsidR="000D50D7" w:rsidRPr="000D50D7">
        <w:t xml:space="preserve"> </w:t>
      </w:r>
      <w:r>
        <w:t>or</w:t>
      </w:r>
      <w:r w:rsidR="000D50D7" w:rsidRPr="000D50D7">
        <w:t xml:space="preserve"> </w:t>
      </w:r>
      <w:r>
        <w:t>approval</w:t>
      </w:r>
      <w:r w:rsidR="000D50D7" w:rsidRPr="000D50D7">
        <w:t xml:space="preserve"> </w:t>
      </w:r>
      <w:r>
        <w:t>is</w:t>
      </w:r>
      <w:r w:rsidR="000D50D7" w:rsidRPr="000D50D7">
        <w:t xml:space="preserve"> </w:t>
      </w:r>
      <w:r>
        <w:t>required</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plans,</w:t>
      </w:r>
      <w:r w:rsidR="000D50D7" w:rsidRPr="000D50D7">
        <w:t xml:space="preserve"> </w:t>
      </w:r>
      <w:r>
        <w:t>documents</w:t>
      </w:r>
      <w:r w:rsidR="000D50D7" w:rsidRPr="000D50D7">
        <w:t xml:space="preserve"> </w:t>
      </w:r>
      <w:r>
        <w:t>or</w:t>
      </w:r>
      <w:r w:rsidR="000D50D7" w:rsidRPr="000D50D7">
        <w:t xml:space="preserve"> </w:t>
      </w:r>
      <w:r>
        <w:t>other</w:t>
      </w:r>
      <w:r w:rsidR="000D50D7" w:rsidRPr="000D50D7">
        <w:t xml:space="preserve"> </w:t>
      </w:r>
      <w:r>
        <w:t>information</w:t>
      </w:r>
      <w:r w:rsidR="000D50D7" w:rsidRPr="000D50D7">
        <w:t xml:space="preserve"> </w:t>
      </w:r>
      <w:r>
        <w:t>submitted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or</w:t>
      </w:r>
      <w:r w:rsidR="000D50D7" w:rsidRPr="000D50D7">
        <w:t xml:space="preserve"> </w:t>
      </w:r>
      <w:r>
        <w:t>the</w:t>
      </w:r>
      <w:r w:rsidR="000D50D7" w:rsidRPr="000D50D7">
        <w:t xml:space="preserve"> </w:t>
      </w:r>
      <w:r>
        <w:t>taking</w:t>
      </w:r>
      <w:r w:rsidR="000D50D7" w:rsidRPr="000D50D7">
        <w:t xml:space="preserve"> </w:t>
      </w:r>
      <w:r>
        <w:t>of</w:t>
      </w:r>
      <w:r w:rsidR="000D50D7" w:rsidRPr="000D50D7">
        <w:t xml:space="preserve"> </w:t>
      </w:r>
      <w:r>
        <w:t>action</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it</w:t>
      </w:r>
      <w:r w:rsidR="000D50D7" w:rsidRPr="000D50D7">
        <w:t xml:space="preserve"> </w:t>
      </w:r>
      <w:r>
        <w:t>must</w:t>
      </w:r>
      <w:r w:rsidR="000D50D7" w:rsidRPr="000D50D7">
        <w:t xml:space="preserve"> </w:t>
      </w:r>
      <w:r>
        <w:t>not</w:t>
      </w:r>
      <w:r w:rsidR="000D50D7" w:rsidRPr="000D50D7">
        <w:t xml:space="preserve"> </w:t>
      </w:r>
      <w:r>
        <w:t>be</w:t>
      </w:r>
      <w:r w:rsidR="000D50D7" w:rsidRPr="000D50D7">
        <w:t xml:space="preserve"> </w:t>
      </w:r>
      <w:r>
        <w:t>unreasonably</w:t>
      </w:r>
      <w:r w:rsidR="000D50D7" w:rsidRPr="000D50D7">
        <w:t xml:space="preserve"> </w:t>
      </w:r>
      <w:r>
        <w:t>withheld</w:t>
      </w:r>
      <w:r w:rsidR="000D50D7" w:rsidRPr="000D50D7">
        <w:t xml:space="preserve"> </w:t>
      </w:r>
      <w:r>
        <w:t>or</w:t>
      </w:r>
      <w:r w:rsidR="000D50D7" w:rsidRPr="000D50D7">
        <w:t xml:space="preserve"> </w:t>
      </w:r>
      <w:r>
        <w:t>delayed.</w:t>
      </w:r>
    </w:p>
    <w:p w14:paraId="13219E3D" w14:textId="77777777" w:rsidR="00283174" w:rsidRDefault="00283174" w:rsidP="00283174">
      <w:pPr>
        <w:pStyle w:val="H1"/>
      </w:pPr>
      <w:r>
        <w:lastRenderedPageBreak/>
        <w:t>Access</w:t>
      </w:r>
    </w:p>
    <w:p w14:paraId="0BC041D6" w14:textId="77777777" w:rsidR="00283174" w:rsidRDefault="000D50D7" w:rsidP="00283174">
      <w:pPr>
        <w:pStyle w:val="N1"/>
      </w:pPr>
      <w:r w:rsidRPr="000D50D7">
        <w:t> </w:t>
      </w:r>
      <w:r w:rsidR="00283174">
        <w:t>If</w:t>
      </w:r>
      <w:r w:rsidRPr="000D50D7">
        <w:t xml:space="preserve"> </w:t>
      </w:r>
      <w:r w:rsidR="00283174">
        <w:t>in</w:t>
      </w:r>
      <w:r w:rsidRPr="000D50D7">
        <w:t xml:space="preserve"> </w:t>
      </w:r>
      <w:r w:rsidR="00283174">
        <w:t>consequence</w:t>
      </w:r>
      <w:r w:rsidRPr="000D50D7">
        <w:t xml:space="preserve"> </w:t>
      </w:r>
      <w:r w:rsidR="00283174">
        <w:t>of</w:t>
      </w:r>
      <w:r w:rsidRPr="000D50D7">
        <w:t xml:space="preserve"> </w:t>
      </w:r>
      <w:r w:rsidR="00283174">
        <w:t>the</w:t>
      </w:r>
      <w:r w:rsidRPr="000D50D7">
        <w:t xml:space="preserve"> </w:t>
      </w:r>
      <w:r w:rsidR="00283174">
        <w:t>agreement</w:t>
      </w:r>
      <w:r w:rsidRPr="000D50D7">
        <w:t xml:space="preserve"> </w:t>
      </w:r>
      <w:r w:rsidR="00283174">
        <w:t>reached</w:t>
      </w:r>
      <w:r w:rsidRPr="000D50D7">
        <w:t xml:space="preserve"> </w:t>
      </w:r>
      <w:r w:rsidR="00283174">
        <w:t>in</w:t>
      </w:r>
      <w:r w:rsidRPr="000D50D7">
        <w:t xml:space="preserve"> </w:t>
      </w:r>
      <w:r w:rsidR="00283174">
        <w:t>accordance</w:t>
      </w:r>
      <w:r w:rsidRPr="000D50D7">
        <w:t xml:space="preserve"> </w:t>
      </w:r>
      <w:r w:rsidR="00283174">
        <w:t>with</w:t>
      </w:r>
      <w:r w:rsidRPr="000D50D7">
        <w:t xml:space="preserve"> </w:t>
      </w:r>
      <w:r w:rsidR="00283174">
        <w:t>paragraph</w:t>
      </w:r>
      <w:r w:rsidRPr="000D50D7">
        <w:t xml:space="preserve"> </w:t>
      </w:r>
      <w:r w:rsidR="00283174">
        <w:fldChar w:fldCharType="begin"/>
      </w:r>
      <w:r w:rsidR="00283174">
        <w:instrText xml:space="preserve"> REF _Ref95839496 \w \h </w:instrText>
      </w:r>
      <w:r w:rsidR="00283174">
        <w:fldChar w:fldCharType="separate"/>
      </w:r>
      <w:r>
        <w:t>35(1)</w:t>
      </w:r>
      <w:r w:rsidR="00283174">
        <w:fldChar w:fldCharType="end"/>
      </w:r>
      <w:r w:rsidRPr="000D50D7">
        <w:t xml:space="preserve"> </w:t>
      </w:r>
      <w:r w:rsidR="00283174">
        <w:t>or</w:t>
      </w:r>
      <w:r w:rsidRPr="000D50D7">
        <w:t xml:space="preserve"> </w:t>
      </w:r>
      <w:r w:rsidR="00283174">
        <w:t>the</w:t>
      </w:r>
      <w:r w:rsidRPr="000D50D7">
        <w:t xml:space="preserve"> </w:t>
      </w:r>
      <w:r w:rsidR="00283174">
        <w:t>powers</w:t>
      </w:r>
      <w:r w:rsidRPr="000D50D7">
        <w:t xml:space="preserve"> </w:t>
      </w:r>
      <w:r w:rsidR="00283174">
        <w:t>granted</w:t>
      </w:r>
      <w:r w:rsidRPr="000D50D7">
        <w:t xml:space="preserve"> </w:t>
      </w:r>
      <w:r w:rsidR="00283174">
        <w:t>under</w:t>
      </w:r>
      <w:r w:rsidRPr="000D50D7">
        <w:t xml:space="preserve"> </w:t>
      </w:r>
      <w:r w:rsidR="00283174">
        <w:t>this</w:t>
      </w:r>
      <w:r w:rsidRPr="000D50D7">
        <w:t xml:space="preserve"> </w:t>
      </w:r>
      <w:r w:rsidR="00283174">
        <w:t>Order</w:t>
      </w:r>
      <w:r w:rsidRPr="000D50D7">
        <w:t xml:space="preserve"> </w:t>
      </w:r>
      <w:r w:rsidR="00283174">
        <w:t>the</w:t>
      </w:r>
      <w:r w:rsidRPr="000D50D7">
        <w:t xml:space="preserve"> </w:t>
      </w:r>
      <w:r w:rsidR="00283174">
        <w:t>access</w:t>
      </w:r>
      <w:r w:rsidRPr="000D50D7">
        <w:t xml:space="preserve"> </w:t>
      </w:r>
      <w:r w:rsidR="00283174">
        <w:t>to</w:t>
      </w:r>
      <w:r w:rsidRPr="000D50D7">
        <w:t xml:space="preserve"> </w:t>
      </w:r>
      <w:r w:rsidR="00283174">
        <w:t>any</w:t>
      </w:r>
      <w:r w:rsidRPr="000D50D7">
        <w:t xml:space="preserve"> </w:t>
      </w:r>
      <w:r w:rsidR="00283174">
        <w:t>apparatus</w:t>
      </w:r>
      <w:r w:rsidRPr="000D50D7">
        <w:t xml:space="preserve"> </w:t>
      </w:r>
      <w:r w:rsidR="00283174">
        <w:t>is</w:t>
      </w:r>
      <w:r w:rsidRPr="000D50D7">
        <w:t xml:space="preserve"> </w:t>
      </w:r>
      <w:r w:rsidR="00283174">
        <w:t>materially</w:t>
      </w:r>
      <w:r w:rsidRPr="000D50D7">
        <w:t xml:space="preserve"> </w:t>
      </w:r>
      <w:r w:rsidR="00283174">
        <w:t>obstructed,</w:t>
      </w:r>
      <w:r w:rsidRPr="000D50D7">
        <w:t xml:space="preserve"> </w:t>
      </w:r>
      <w:r w:rsidR="00283174">
        <w:t>the</w:t>
      </w:r>
      <w:r w:rsidRPr="000D50D7">
        <w:t xml:space="preserve"> </w:t>
      </w:r>
      <w:r w:rsidR="00283174">
        <w:t>undertaker</w:t>
      </w:r>
      <w:r w:rsidRPr="000D50D7">
        <w:t xml:space="preserve"> </w:t>
      </w:r>
      <w:r w:rsidR="00283174">
        <w:t>must</w:t>
      </w:r>
      <w:r w:rsidRPr="000D50D7">
        <w:t xml:space="preserve"> </w:t>
      </w:r>
      <w:r w:rsidR="00283174">
        <w:t>provide</w:t>
      </w:r>
      <w:r w:rsidRPr="000D50D7">
        <w:t xml:space="preserve"> </w:t>
      </w:r>
      <w:r w:rsidR="00283174">
        <w:t>such</w:t>
      </w:r>
      <w:r w:rsidRPr="000D50D7">
        <w:t xml:space="preserve"> </w:t>
      </w:r>
      <w:r w:rsidR="00283174">
        <w:t>alternative</w:t>
      </w:r>
      <w:r w:rsidRPr="000D50D7">
        <w:t xml:space="preserve"> </w:t>
      </w:r>
      <w:r w:rsidR="00283174">
        <w:t>means</w:t>
      </w:r>
      <w:r w:rsidRPr="000D50D7">
        <w:t xml:space="preserve"> </w:t>
      </w:r>
      <w:r w:rsidR="00283174">
        <w:t>of</w:t>
      </w:r>
      <w:r w:rsidRPr="000D50D7">
        <w:t xml:space="preserve"> </w:t>
      </w:r>
      <w:r w:rsidR="00283174">
        <w:t>access</w:t>
      </w:r>
      <w:r w:rsidRPr="000D50D7">
        <w:t xml:space="preserve"> </w:t>
      </w:r>
      <w:r w:rsidR="00283174">
        <w:t>to</w:t>
      </w:r>
      <w:r w:rsidRPr="000D50D7">
        <w:t xml:space="preserve"> </w:t>
      </w:r>
      <w:r w:rsidR="00283174">
        <w:t>such</w:t>
      </w:r>
      <w:r w:rsidRPr="000D50D7">
        <w:t xml:space="preserve"> </w:t>
      </w:r>
      <w:r w:rsidR="00283174">
        <w:t>apparatus</w:t>
      </w:r>
      <w:r w:rsidRPr="000D50D7">
        <w:t xml:space="preserve"> </w:t>
      </w:r>
      <w:r w:rsidR="00283174">
        <w:t>as</w:t>
      </w:r>
      <w:r w:rsidRPr="000D50D7">
        <w:t xml:space="preserve"> </w:t>
      </w:r>
      <w:r w:rsidR="00283174">
        <w:t>will</w:t>
      </w:r>
      <w:r w:rsidRPr="000D50D7">
        <w:t xml:space="preserve"> </w:t>
      </w:r>
      <w:r w:rsidR="00283174">
        <w:t>enable</w:t>
      </w:r>
      <w:r w:rsidRPr="000D50D7">
        <w:t xml:space="preserve"> </w:t>
      </w:r>
      <w:r w:rsidR="00283174">
        <w:t>National</w:t>
      </w:r>
      <w:r w:rsidRPr="000D50D7">
        <w:t xml:space="preserve"> </w:t>
      </w:r>
      <w:r w:rsidR="00283174">
        <w:t>Grid</w:t>
      </w:r>
      <w:r w:rsidRPr="000D50D7">
        <w:t xml:space="preserve"> </w:t>
      </w:r>
      <w:r w:rsidR="00283174">
        <w:t>to</w:t>
      </w:r>
      <w:r w:rsidRPr="000D50D7">
        <w:t xml:space="preserve"> </w:t>
      </w:r>
      <w:r w:rsidR="00283174">
        <w:t>maintain</w:t>
      </w:r>
      <w:r w:rsidRPr="000D50D7">
        <w:t xml:space="preserve"> </w:t>
      </w:r>
      <w:r w:rsidR="00283174">
        <w:t>or</w:t>
      </w:r>
      <w:r w:rsidRPr="000D50D7">
        <w:t xml:space="preserve"> </w:t>
      </w:r>
      <w:r w:rsidR="00283174">
        <w:t>use</w:t>
      </w:r>
      <w:r w:rsidRPr="000D50D7">
        <w:t xml:space="preserve"> </w:t>
      </w:r>
      <w:r w:rsidR="00283174">
        <w:t>the</w:t>
      </w:r>
      <w:r w:rsidRPr="000D50D7">
        <w:t xml:space="preserve"> </w:t>
      </w:r>
      <w:r w:rsidR="00283174">
        <w:t>apparatus</w:t>
      </w:r>
      <w:r w:rsidRPr="000D50D7">
        <w:t xml:space="preserve"> </w:t>
      </w:r>
      <w:r w:rsidR="00283174">
        <w:t>no</w:t>
      </w:r>
      <w:r w:rsidRPr="000D50D7">
        <w:t xml:space="preserve"> </w:t>
      </w:r>
      <w:r w:rsidR="00283174">
        <w:t>less</w:t>
      </w:r>
      <w:r w:rsidRPr="000D50D7">
        <w:t xml:space="preserve"> </w:t>
      </w:r>
      <w:r w:rsidR="00283174">
        <w:t>effectively</w:t>
      </w:r>
      <w:r w:rsidRPr="000D50D7">
        <w:t xml:space="preserve"> </w:t>
      </w:r>
      <w:r w:rsidR="00283174">
        <w:t>than</w:t>
      </w:r>
      <w:r w:rsidRPr="000D50D7">
        <w:t xml:space="preserve"> </w:t>
      </w:r>
      <w:r w:rsidR="00283174">
        <w:t>was</w:t>
      </w:r>
      <w:r w:rsidRPr="000D50D7">
        <w:t xml:space="preserve"> </w:t>
      </w:r>
      <w:r w:rsidR="00283174">
        <w:t>possible</w:t>
      </w:r>
      <w:r w:rsidRPr="000D50D7">
        <w:t xml:space="preserve"> </w:t>
      </w:r>
      <w:r w:rsidR="00283174">
        <w:t>before</w:t>
      </w:r>
      <w:r w:rsidRPr="000D50D7">
        <w:t xml:space="preserve"> </w:t>
      </w:r>
      <w:r w:rsidR="00283174">
        <w:t>such</w:t>
      </w:r>
      <w:r w:rsidRPr="000D50D7">
        <w:t xml:space="preserve"> </w:t>
      </w:r>
      <w:r w:rsidR="00283174">
        <w:t>obstruction.</w:t>
      </w:r>
    </w:p>
    <w:p w14:paraId="69AA60A4" w14:textId="77777777" w:rsidR="00283174" w:rsidRDefault="00283174" w:rsidP="00283174">
      <w:pPr>
        <w:pStyle w:val="H1"/>
      </w:pPr>
      <w:r>
        <w:t>Arbitration</w:t>
      </w:r>
    </w:p>
    <w:p w14:paraId="484A72BB" w14:textId="77777777" w:rsidR="00283174" w:rsidRPr="009125BA" w:rsidRDefault="000D50D7" w:rsidP="00283174">
      <w:pPr>
        <w:pStyle w:val="N1"/>
      </w:pPr>
      <w:bookmarkStart w:id="1347" w:name="_Ref95840545"/>
      <w:r w:rsidRPr="000D50D7">
        <w:t> </w:t>
      </w:r>
      <w:r w:rsidR="00283174">
        <w:t>Save</w:t>
      </w:r>
      <w:r w:rsidRPr="000D50D7">
        <w:t xml:space="preserve"> </w:t>
      </w:r>
      <w:r w:rsidR="00283174">
        <w:t>for</w:t>
      </w:r>
      <w:r w:rsidRPr="000D50D7">
        <w:t xml:space="preserve"> </w:t>
      </w:r>
      <w:r w:rsidR="00283174">
        <w:t>differences</w:t>
      </w:r>
      <w:r w:rsidRPr="000D50D7">
        <w:t xml:space="preserve"> </w:t>
      </w:r>
      <w:r w:rsidR="00283174">
        <w:t>or</w:t>
      </w:r>
      <w:r w:rsidRPr="000D50D7">
        <w:t xml:space="preserve"> </w:t>
      </w:r>
      <w:r w:rsidR="00283174">
        <w:t>disputes</w:t>
      </w:r>
      <w:r w:rsidRPr="000D50D7">
        <w:t xml:space="preserve"> </w:t>
      </w:r>
      <w:r w:rsidR="00283174">
        <w:t>arising</w:t>
      </w:r>
      <w:r w:rsidRPr="000D50D7">
        <w:t xml:space="preserve"> </w:t>
      </w:r>
      <w:r w:rsidR="00283174">
        <w:t>under</w:t>
      </w:r>
      <w:r w:rsidRPr="000D50D7">
        <w:t xml:space="preserve"> </w:t>
      </w:r>
      <w:r w:rsidR="00283174">
        <w:t>paragraphs</w:t>
      </w:r>
      <w:r w:rsidRPr="000D50D7">
        <w:t xml:space="preserve"> </w:t>
      </w:r>
      <w:r w:rsidR="00283174">
        <w:fldChar w:fldCharType="begin"/>
      </w:r>
      <w:r w:rsidR="00283174">
        <w:instrText xml:space="preserve"> REF _Ref95839281 \w \h </w:instrText>
      </w:r>
      <w:r w:rsidR="00283174">
        <w:fldChar w:fldCharType="separate"/>
      </w:r>
      <w:r>
        <w:t>36(2)</w:t>
      </w:r>
      <w:r w:rsidR="00283174">
        <w:fldChar w:fldCharType="end"/>
      </w:r>
      <w:r w:rsidR="00283174">
        <w:t>,</w:t>
      </w:r>
      <w:r w:rsidRPr="000D50D7">
        <w:t xml:space="preserve"> </w:t>
      </w:r>
      <w:r w:rsidR="00283174">
        <w:fldChar w:fldCharType="begin"/>
      </w:r>
      <w:r w:rsidR="00283174">
        <w:instrText xml:space="preserve"> REF _Ref95840917 \w \h </w:instrText>
      </w:r>
      <w:r w:rsidR="00283174">
        <w:fldChar w:fldCharType="separate"/>
      </w:r>
      <w:r>
        <w:t>36(4)</w:t>
      </w:r>
      <w:r w:rsidR="00283174">
        <w:fldChar w:fldCharType="end"/>
      </w:r>
      <w:r w:rsidR="00283174">
        <w:t>,</w:t>
      </w:r>
      <w:r w:rsidRPr="000D50D7">
        <w:t xml:space="preserve"> </w:t>
      </w:r>
      <w:r w:rsidR="00283174">
        <w:fldChar w:fldCharType="begin"/>
      </w:r>
      <w:r w:rsidR="00283174">
        <w:instrText xml:space="preserve"> REF _Ref95839620 \w \h </w:instrText>
      </w:r>
      <w:r w:rsidR="00283174">
        <w:fldChar w:fldCharType="separate"/>
      </w:r>
      <w:r>
        <w:t>37(1)</w:t>
      </w:r>
      <w:r w:rsidR="00283174">
        <w:fldChar w:fldCharType="end"/>
      </w:r>
      <w:r w:rsidR="00D75BB4">
        <w:t>,</w:t>
      </w:r>
      <w:r w:rsidRPr="000D50D7">
        <w:t xml:space="preserve"> </w:t>
      </w:r>
      <w:r w:rsidR="00283174">
        <w:fldChar w:fldCharType="begin"/>
      </w:r>
      <w:r w:rsidR="00283174">
        <w:instrText xml:space="preserve"> REF _Ref95839373 \w \h </w:instrText>
      </w:r>
      <w:r w:rsidR="00283174">
        <w:fldChar w:fldCharType="separate"/>
      </w:r>
      <w:r>
        <w:t>38</w:t>
      </w:r>
      <w:r w:rsidR="00283174">
        <w:fldChar w:fldCharType="end"/>
      </w:r>
      <w:r w:rsidRPr="000D50D7">
        <w:t xml:space="preserve"> </w:t>
      </w:r>
      <w:r w:rsidR="00D75BB4">
        <w:t>and</w:t>
      </w:r>
      <w:r w:rsidRPr="000D50D7">
        <w:t xml:space="preserve"> </w:t>
      </w:r>
      <w:r w:rsidR="00D75BB4">
        <w:fldChar w:fldCharType="begin"/>
      </w:r>
      <w:r w:rsidR="00D75BB4">
        <w:instrText xml:space="preserve"> REF _Ref95839423 \r \h </w:instrText>
      </w:r>
      <w:r w:rsidR="00D75BB4">
        <w:fldChar w:fldCharType="separate"/>
      </w:r>
      <w:r>
        <w:t>39</w:t>
      </w:r>
      <w:r w:rsidR="00D75BB4">
        <w:fldChar w:fldCharType="end"/>
      </w:r>
      <w:r w:rsidRPr="000D50D7">
        <w:t xml:space="preserve"> </w:t>
      </w:r>
      <w:r w:rsidR="00283174">
        <w:t>any</w:t>
      </w:r>
      <w:r w:rsidRPr="000D50D7">
        <w:t xml:space="preserve"> </w:t>
      </w:r>
      <w:r w:rsidR="00283174">
        <w:t>difference</w:t>
      </w:r>
      <w:r w:rsidRPr="000D50D7">
        <w:t xml:space="preserve"> </w:t>
      </w:r>
      <w:r w:rsidR="00283174">
        <w:t>or</w:t>
      </w:r>
      <w:r w:rsidRPr="000D50D7">
        <w:t xml:space="preserve"> </w:t>
      </w:r>
      <w:r w:rsidR="00283174">
        <w:t>dispute</w:t>
      </w:r>
      <w:r w:rsidRPr="000D50D7">
        <w:t xml:space="preserve"> </w:t>
      </w:r>
      <w:r w:rsidR="00283174">
        <w:t>arising</w:t>
      </w:r>
      <w:r w:rsidRPr="000D50D7">
        <w:t xml:space="preserve"> </w:t>
      </w:r>
      <w:r w:rsidR="00283174">
        <w:t>between</w:t>
      </w:r>
      <w:r w:rsidRPr="000D50D7">
        <w:t xml:space="preserve"> </w:t>
      </w:r>
      <w:r w:rsidR="00283174">
        <w:t>the</w:t>
      </w:r>
      <w:r w:rsidRPr="000D50D7">
        <w:t xml:space="preserve"> </w:t>
      </w:r>
      <w:r w:rsidR="00283174">
        <w:t>undertaker</w:t>
      </w:r>
      <w:r w:rsidRPr="000D50D7">
        <w:t xml:space="preserve"> </w:t>
      </w:r>
      <w:r w:rsidR="00283174">
        <w:t>and</w:t>
      </w:r>
      <w:r w:rsidRPr="000D50D7">
        <w:t xml:space="preserve"> </w:t>
      </w:r>
      <w:r w:rsidR="00283174">
        <w:t>National</w:t>
      </w:r>
      <w:r w:rsidRPr="000D50D7">
        <w:t xml:space="preserve"> </w:t>
      </w:r>
      <w:r w:rsidR="00283174">
        <w:t>Grid</w:t>
      </w:r>
      <w:r w:rsidRPr="000D50D7">
        <w:t xml:space="preserve"> </w:t>
      </w:r>
      <w:r w:rsidR="00283174">
        <w:t>under</w:t>
      </w:r>
      <w:r w:rsidRPr="000D50D7">
        <w:t xml:space="preserve"> </w:t>
      </w:r>
      <w:r w:rsidR="00283174">
        <w:t>this</w:t>
      </w:r>
      <w:r w:rsidRPr="000D50D7">
        <w:t xml:space="preserve"> </w:t>
      </w:r>
      <w:r w:rsidR="00283174">
        <w:t>Part</w:t>
      </w:r>
      <w:r w:rsidRPr="000D50D7">
        <w:t xml:space="preserve"> </w:t>
      </w:r>
      <w:r w:rsidR="00283174">
        <w:t>of</w:t>
      </w:r>
      <w:r w:rsidRPr="000D50D7">
        <w:t xml:space="preserve"> </w:t>
      </w:r>
      <w:r w:rsidR="00283174">
        <w:t>this</w:t>
      </w:r>
      <w:r w:rsidRPr="000D50D7">
        <w:t xml:space="preserve"> </w:t>
      </w:r>
      <w:r w:rsidR="00283174">
        <w:t>Schedule</w:t>
      </w:r>
      <w:r w:rsidRPr="000D50D7">
        <w:t xml:space="preserve"> </w:t>
      </w:r>
      <w:r w:rsidR="00283174">
        <w:t>must,</w:t>
      </w:r>
      <w:r w:rsidRPr="000D50D7">
        <w:t xml:space="preserve"> </w:t>
      </w:r>
      <w:r w:rsidR="00283174">
        <w:t>unless</w:t>
      </w:r>
      <w:r w:rsidRPr="000D50D7">
        <w:t xml:space="preserve"> </w:t>
      </w:r>
      <w:r w:rsidR="00283174">
        <w:t>otherwise</w:t>
      </w:r>
      <w:r w:rsidRPr="000D50D7">
        <w:t xml:space="preserve"> </w:t>
      </w:r>
      <w:r w:rsidR="00283174">
        <w:t>agreed</w:t>
      </w:r>
      <w:r w:rsidRPr="000D50D7">
        <w:t xml:space="preserve"> </w:t>
      </w:r>
      <w:r w:rsidR="00283174">
        <w:t>in</w:t>
      </w:r>
      <w:r w:rsidRPr="000D50D7">
        <w:t xml:space="preserve"> </w:t>
      </w:r>
      <w:r w:rsidR="00283174">
        <w:t>writing</w:t>
      </w:r>
      <w:r w:rsidRPr="000D50D7">
        <w:t xml:space="preserve"> </w:t>
      </w:r>
      <w:r w:rsidR="00283174">
        <w:t>between</w:t>
      </w:r>
      <w:r w:rsidRPr="000D50D7">
        <w:t xml:space="preserve"> </w:t>
      </w:r>
      <w:r w:rsidR="00283174">
        <w:t>the</w:t>
      </w:r>
      <w:r w:rsidRPr="000D50D7">
        <w:t xml:space="preserve"> </w:t>
      </w:r>
      <w:r w:rsidR="00283174">
        <w:t>undertaker</w:t>
      </w:r>
      <w:r w:rsidRPr="000D50D7">
        <w:t xml:space="preserve"> </w:t>
      </w:r>
      <w:r w:rsidR="00283174">
        <w:t>and</w:t>
      </w:r>
      <w:r w:rsidRPr="000D50D7">
        <w:t xml:space="preserve"> </w:t>
      </w:r>
      <w:r w:rsidR="00283174">
        <w:t>National</w:t>
      </w:r>
      <w:r w:rsidRPr="000D50D7">
        <w:t xml:space="preserve"> </w:t>
      </w:r>
      <w:r w:rsidR="00283174">
        <w:t>Grid,</w:t>
      </w:r>
      <w:r w:rsidRPr="000D50D7">
        <w:t xml:space="preserve"> </w:t>
      </w:r>
      <w:r w:rsidR="00283174">
        <w:t>be</w:t>
      </w:r>
      <w:r w:rsidRPr="000D50D7">
        <w:t xml:space="preserve"> </w:t>
      </w:r>
      <w:r w:rsidR="00283174">
        <w:t>determined</w:t>
      </w:r>
      <w:r w:rsidRPr="000D50D7">
        <w:t xml:space="preserve"> </w:t>
      </w:r>
      <w:r w:rsidR="00283174">
        <w:t>by</w:t>
      </w:r>
      <w:r w:rsidRPr="000D50D7">
        <w:t xml:space="preserve"> </w:t>
      </w:r>
      <w:r w:rsidR="00283174">
        <w:t>arbitration</w:t>
      </w:r>
      <w:r w:rsidRPr="000D50D7">
        <w:t xml:space="preserve"> </w:t>
      </w:r>
      <w:r w:rsidR="00283174">
        <w:t>in</w:t>
      </w:r>
      <w:r w:rsidRPr="000D50D7">
        <w:t xml:space="preserve"> </w:t>
      </w:r>
      <w:r w:rsidR="00283174">
        <w:t>accordance</w:t>
      </w:r>
      <w:r w:rsidRPr="000D50D7">
        <w:t xml:space="preserve"> </w:t>
      </w:r>
      <w:r w:rsidR="00283174">
        <w:t>with</w:t>
      </w:r>
      <w:r w:rsidRPr="000D50D7">
        <w:t xml:space="preserve"> </w:t>
      </w:r>
      <w:r w:rsidR="00283174" w:rsidRPr="009125BA">
        <w:t>article</w:t>
      </w:r>
      <w:r w:rsidRPr="000D50D7">
        <w:t xml:space="preserve"> </w:t>
      </w:r>
      <w:r w:rsidR="00283174" w:rsidRPr="009125BA">
        <w:fldChar w:fldCharType="begin"/>
      </w:r>
      <w:r w:rsidR="00283174" w:rsidRPr="009125BA">
        <w:instrText xml:space="preserve"> REF _Ref78124676 \w \h </w:instrText>
      </w:r>
      <w:r w:rsidR="008C3076" w:rsidRPr="009125BA">
        <w:instrText xml:space="preserve"> \* MERGEFORMAT </w:instrText>
      </w:r>
      <w:r w:rsidR="00283174" w:rsidRPr="009125BA">
        <w:fldChar w:fldCharType="separate"/>
      </w:r>
      <w:r>
        <w:t>39</w:t>
      </w:r>
      <w:r w:rsidR="00283174" w:rsidRPr="009125BA">
        <w:fldChar w:fldCharType="end"/>
      </w:r>
      <w:r w:rsidRPr="000D50D7">
        <w:t xml:space="preserve"> </w:t>
      </w:r>
      <w:r w:rsidR="00283174" w:rsidRPr="009125BA">
        <w:t>(arbitration).</w:t>
      </w:r>
      <w:bookmarkEnd w:id="1347"/>
    </w:p>
    <w:bookmarkEnd w:id="1303"/>
    <w:p w14:paraId="6B205323" w14:textId="77777777" w:rsidR="00283174" w:rsidRDefault="00283174" w:rsidP="00283174">
      <w:pPr>
        <w:pStyle w:val="H1"/>
      </w:pPr>
      <w:r>
        <w:t>Notices</w:t>
      </w:r>
    </w:p>
    <w:p w14:paraId="5222526F" w14:textId="77777777" w:rsidR="0041116F" w:rsidRDefault="000D50D7" w:rsidP="0041116F">
      <w:pPr>
        <w:pStyle w:val="N1"/>
      </w:pPr>
      <w:r w:rsidRPr="000D50D7">
        <w:t> </w:t>
      </w:r>
      <w:r w:rsidR="00283174">
        <w:t>The</w:t>
      </w:r>
      <w:r w:rsidRPr="000D50D7">
        <w:t xml:space="preserve"> </w:t>
      </w:r>
      <w:r w:rsidR="00283174">
        <w:t>plans</w:t>
      </w:r>
      <w:r w:rsidRPr="000D50D7">
        <w:t xml:space="preserve"> </w:t>
      </w:r>
      <w:r w:rsidR="00283174">
        <w:t>submitted</w:t>
      </w:r>
      <w:r w:rsidRPr="000D50D7">
        <w:t xml:space="preserve"> </w:t>
      </w:r>
      <w:r w:rsidR="00283174">
        <w:t>to</w:t>
      </w:r>
      <w:r w:rsidRPr="000D50D7">
        <w:t xml:space="preserve"> </w:t>
      </w:r>
      <w:r w:rsidR="00283174">
        <w:t>National</w:t>
      </w:r>
      <w:r w:rsidRPr="000D50D7">
        <w:t xml:space="preserve"> </w:t>
      </w:r>
      <w:r w:rsidR="00283174">
        <w:t>Grid</w:t>
      </w:r>
      <w:r w:rsidRPr="000D50D7">
        <w:t xml:space="preserve"> </w:t>
      </w:r>
      <w:r w:rsidR="00283174">
        <w:t>by</w:t>
      </w:r>
      <w:r w:rsidRPr="000D50D7">
        <w:t xml:space="preserve"> </w:t>
      </w:r>
      <w:r w:rsidR="00283174">
        <w:t>the</w:t>
      </w:r>
      <w:r w:rsidRPr="000D50D7">
        <w:t xml:space="preserve"> </w:t>
      </w:r>
      <w:r w:rsidR="00283174">
        <w:t>undertaker</w:t>
      </w:r>
      <w:r w:rsidRPr="000D50D7">
        <w:t xml:space="preserve"> </w:t>
      </w:r>
      <w:r w:rsidR="00283174">
        <w:t>pursuant</w:t>
      </w:r>
      <w:r w:rsidRPr="000D50D7">
        <w:t xml:space="preserve"> </w:t>
      </w:r>
      <w:r w:rsidR="00283174">
        <w:t>to</w:t>
      </w:r>
      <w:r w:rsidRPr="000D50D7">
        <w:t xml:space="preserve"> </w:t>
      </w:r>
      <w:r w:rsidR="00283174">
        <w:t>this</w:t>
      </w:r>
      <w:r w:rsidRPr="000D50D7">
        <w:t xml:space="preserve"> </w:t>
      </w:r>
      <w:r w:rsidR="00283174">
        <w:t>Part</w:t>
      </w:r>
      <w:r w:rsidRPr="000D50D7">
        <w:t xml:space="preserve"> </w:t>
      </w:r>
      <w:r w:rsidR="00283174">
        <w:t>must</w:t>
      </w:r>
      <w:r w:rsidRPr="000D50D7">
        <w:t xml:space="preserve"> </w:t>
      </w:r>
      <w:r w:rsidR="00283174">
        <w:t>be</w:t>
      </w:r>
      <w:r w:rsidRPr="000D50D7">
        <w:t xml:space="preserve"> </w:t>
      </w:r>
      <w:r w:rsidR="00283174">
        <w:t>sent</w:t>
      </w:r>
      <w:r w:rsidRPr="000D50D7">
        <w:t xml:space="preserve"> </w:t>
      </w:r>
      <w:r w:rsidR="00283174">
        <w:t>to</w:t>
      </w:r>
      <w:r w:rsidRPr="000D50D7">
        <w:t xml:space="preserve"> </w:t>
      </w:r>
      <w:r w:rsidR="00283174">
        <w:t>National</w:t>
      </w:r>
      <w:r w:rsidRPr="000D50D7">
        <w:t xml:space="preserve"> </w:t>
      </w:r>
      <w:r w:rsidR="00283174">
        <w:t>Grid</w:t>
      </w:r>
      <w:r w:rsidRPr="000D50D7">
        <w:t xml:space="preserve"> </w:t>
      </w:r>
      <w:r w:rsidR="00283174">
        <w:t>Plant</w:t>
      </w:r>
      <w:r w:rsidRPr="000D50D7">
        <w:t xml:space="preserve"> </w:t>
      </w:r>
      <w:r w:rsidR="00283174">
        <w:t>Protection</w:t>
      </w:r>
      <w:r w:rsidRPr="000D50D7">
        <w:t xml:space="preserve"> </w:t>
      </w:r>
      <w:r w:rsidR="00283174">
        <w:t>at</w:t>
      </w:r>
      <w:r w:rsidRPr="000D50D7">
        <w:t xml:space="preserve"> </w:t>
      </w:r>
      <w:hyperlink r:id="rId12" w:history="1">
        <w:r w:rsidR="00283174" w:rsidRPr="00483090">
          <w:rPr>
            <w:rStyle w:val="Hyperlink"/>
          </w:rPr>
          <w:t>plantprotection@nationalgrid.com</w:t>
        </w:r>
      </w:hyperlink>
      <w:r w:rsidRPr="000D50D7">
        <w:t xml:space="preserve"> </w:t>
      </w:r>
      <w:r w:rsidR="00283174">
        <w:t>or</w:t>
      </w:r>
      <w:r w:rsidRPr="000D50D7">
        <w:t xml:space="preserve"> </w:t>
      </w:r>
      <w:r w:rsidR="00283174">
        <w:t>such</w:t>
      </w:r>
      <w:r w:rsidRPr="000D50D7">
        <w:t xml:space="preserve"> </w:t>
      </w:r>
      <w:r w:rsidR="00283174">
        <w:t>other</w:t>
      </w:r>
      <w:r w:rsidRPr="000D50D7">
        <w:t xml:space="preserve"> </w:t>
      </w:r>
      <w:r w:rsidR="00283174">
        <w:t>address</w:t>
      </w:r>
      <w:r w:rsidRPr="000D50D7">
        <w:t xml:space="preserve"> </w:t>
      </w:r>
      <w:r w:rsidR="00283174">
        <w:t>as</w:t>
      </w:r>
      <w:r w:rsidRPr="000D50D7">
        <w:t xml:space="preserve"> </w:t>
      </w:r>
      <w:r w:rsidR="00283174">
        <w:t>National</w:t>
      </w:r>
      <w:r w:rsidRPr="000D50D7">
        <w:t xml:space="preserve"> </w:t>
      </w:r>
      <w:r w:rsidR="00283174">
        <w:t>Grid</w:t>
      </w:r>
      <w:r w:rsidRPr="000D50D7">
        <w:t xml:space="preserve"> </w:t>
      </w:r>
      <w:r w:rsidR="00283174">
        <w:t>may</w:t>
      </w:r>
      <w:r w:rsidRPr="000D50D7">
        <w:t xml:space="preserve"> </w:t>
      </w:r>
      <w:r w:rsidR="00283174">
        <w:t>from</w:t>
      </w:r>
      <w:r w:rsidRPr="000D50D7">
        <w:t xml:space="preserve"> </w:t>
      </w:r>
      <w:r w:rsidR="00283174">
        <w:t>time</w:t>
      </w:r>
      <w:r w:rsidRPr="000D50D7">
        <w:t xml:space="preserve"> </w:t>
      </w:r>
      <w:r w:rsidR="00283174">
        <w:t>to</w:t>
      </w:r>
      <w:r w:rsidRPr="000D50D7">
        <w:t xml:space="preserve"> </w:t>
      </w:r>
      <w:r w:rsidR="00283174">
        <w:t>time</w:t>
      </w:r>
      <w:r w:rsidRPr="000D50D7">
        <w:t xml:space="preserve"> </w:t>
      </w:r>
      <w:r w:rsidR="00283174">
        <w:t>appoint</w:t>
      </w:r>
      <w:r w:rsidRPr="000D50D7">
        <w:t xml:space="preserve"> </w:t>
      </w:r>
      <w:r w:rsidR="00283174">
        <w:t>instead</w:t>
      </w:r>
      <w:r w:rsidRPr="000D50D7">
        <w:t xml:space="preserve"> </w:t>
      </w:r>
      <w:r w:rsidR="00283174">
        <w:t>for</w:t>
      </w:r>
      <w:r w:rsidRPr="000D50D7">
        <w:t xml:space="preserve"> </w:t>
      </w:r>
      <w:r w:rsidR="00283174">
        <w:t>that</w:t>
      </w:r>
      <w:r w:rsidRPr="000D50D7">
        <w:t xml:space="preserve"> </w:t>
      </w:r>
      <w:r w:rsidR="00283174">
        <w:t>purpose</w:t>
      </w:r>
      <w:r w:rsidRPr="000D50D7">
        <w:t xml:space="preserve"> </w:t>
      </w:r>
      <w:r w:rsidR="00283174">
        <w:t>and</w:t>
      </w:r>
      <w:r w:rsidRPr="000D50D7">
        <w:t xml:space="preserve"> </w:t>
      </w:r>
      <w:r w:rsidR="00283174">
        <w:t>notify</w:t>
      </w:r>
      <w:r w:rsidRPr="000D50D7">
        <w:t xml:space="preserve"> </w:t>
      </w:r>
      <w:r w:rsidR="00283174">
        <w:t>to</w:t>
      </w:r>
      <w:r w:rsidRPr="000D50D7">
        <w:t xml:space="preserve"> </w:t>
      </w:r>
      <w:r w:rsidR="00283174">
        <w:t>the</w:t>
      </w:r>
      <w:r w:rsidRPr="000D50D7">
        <w:t xml:space="preserve"> </w:t>
      </w:r>
      <w:r w:rsidR="00283174">
        <w:t>undertaker</w:t>
      </w:r>
      <w:r w:rsidRPr="000D50D7">
        <w:t xml:space="preserve"> </w:t>
      </w:r>
      <w:r w:rsidR="00283174">
        <w:t>in</w:t>
      </w:r>
      <w:r w:rsidRPr="000D50D7">
        <w:t xml:space="preserve"> </w:t>
      </w:r>
      <w:r w:rsidR="00283174">
        <w:t>writing.</w:t>
      </w:r>
    </w:p>
    <w:p w14:paraId="09C15BBF" w14:textId="77777777" w:rsidR="0041116F" w:rsidRDefault="0041116F" w:rsidP="0041116F">
      <w:pPr>
        <w:pStyle w:val="H1"/>
      </w:pPr>
      <w:r>
        <w:t>Agreement</w:t>
      </w:r>
      <w:r w:rsidR="000D50D7" w:rsidRPr="000D50D7">
        <w:t xml:space="preserve"> </w:t>
      </w:r>
      <w:r>
        <w:t>of</w:t>
      </w:r>
      <w:r w:rsidR="000D50D7" w:rsidRPr="000D50D7">
        <w:t xml:space="preserve"> </w:t>
      </w:r>
      <w:r>
        <w:t>18th</w:t>
      </w:r>
      <w:r w:rsidR="000D50D7" w:rsidRPr="000D50D7">
        <w:t xml:space="preserve"> </w:t>
      </w:r>
      <w:r>
        <w:t>January</w:t>
      </w:r>
      <w:r w:rsidR="000D50D7" w:rsidRPr="000D50D7">
        <w:t xml:space="preserve"> </w:t>
      </w:r>
      <w:r>
        <w:t>2023</w:t>
      </w:r>
    </w:p>
    <w:p w14:paraId="59E965AF" w14:textId="77777777" w:rsidR="002F7496" w:rsidRPr="003306EA" w:rsidRDefault="000D50D7" w:rsidP="00CA4E35">
      <w:pPr>
        <w:pStyle w:val="N1"/>
      </w:pPr>
      <w:r w:rsidRPr="000D50D7">
        <w:t> </w:t>
      </w:r>
      <w:r w:rsidR="002F7496" w:rsidRPr="002F7496">
        <w:t>For</w:t>
      </w:r>
      <w:r w:rsidRPr="000D50D7">
        <w:t xml:space="preserve"> </w:t>
      </w:r>
      <w:r w:rsidR="002F7496" w:rsidRPr="002F7496">
        <w:t>the</w:t>
      </w:r>
      <w:r w:rsidRPr="000D50D7">
        <w:t xml:space="preserve"> </w:t>
      </w:r>
      <w:r w:rsidR="002F7496" w:rsidRPr="002F7496">
        <w:t>protection</w:t>
      </w:r>
      <w:r w:rsidRPr="000D50D7">
        <w:t xml:space="preserve"> </w:t>
      </w:r>
      <w:r w:rsidR="002F7496" w:rsidRPr="002F7496">
        <w:t>of</w:t>
      </w:r>
      <w:r w:rsidRPr="000D50D7">
        <w:t xml:space="preserve"> </w:t>
      </w:r>
      <w:r w:rsidR="002F7496" w:rsidRPr="002F7496">
        <w:t>National</w:t>
      </w:r>
      <w:r w:rsidRPr="000D50D7">
        <w:t xml:space="preserve"> </w:t>
      </w:r>
      <w:r w:rsidR="002F7496" w:rsidRPr="002F7496">
        <w:t>Grid</w:t>
      </w:r>
      <w:r w:rsidRPr="000D50D7">
        <w:t xml:space="preserve"> </w:t>
      </w:r>
      <w:r w:rsidR="002F7496" w:rsidRPr="002F7496">
        <w:t>and</w:t>
      </w:r>
      <w:r w:rsidRPr="000D50D7">
        <w:t xml:space="preserve"> </w:t>
      </w:r>
      <w:r w:rsidR="002F7496" w:rsidRPr="002F7496">
        <w:t>any</w:t>
      </w:r>
      <w:r w:rsidRPr="000D50D7">
        <w:t xml:space="preserve"> </w:t>
      </w:r>
      <w:r w:rsidR="002F7496" w:rsidRPr="002F7496">
        <w:t>associated</w:t>
      </w:r>
      <w:r w:rsidRPr="000D50D7">
        <w:t xml:space="preserve"> </w:t>
      </w:r>
      <w:r w:rsidR="002F7496" w:rsidRPr="002F7496">
        <w:t>undertaking</w:t>
      </w:r>
      <w:r w:rsidRPr="000D50D7">
        <w:t xml:space="preserve"> </w:t>
      </w:r>
      <w:r w:rsidR="002F7496" w:rsidRPr="002F7496">
        <w:t>of</w:t>
      </w:r>
      <w:r w:rsidRPr="000D50D7">
        <w:t xml:space="preserve"> </w:t>
      </w:r>
      <w:r w:rsidR="002F7496" w:rsidRPr="002F7496">
        <w:t>National</w:t>
      </w:r>
      <w:r w:rsidRPr="000D50D7">
        <w:t xml:space="preserve"> </w:t>
      </w:r>
      <w:r w:rsidR="002F7496" w:rsidRPr="002F7496">
        <w:t>Grid</w:t>
      </w:r>
      <w:r w:rsidRPr="000D50D7">
        <w:t xml:space="preserve"> </w:t>
      </w:r>
      <w:r w:rsidR="002F7496" w:rsidRPr="002F7496">
        <w:t>which</w:t>
      </w:r>
      <w:r w:rsidRPr="000D50D7">
        <w:t xml:space="preserve"> </w:t>
      </w:r>
      <w:r w:rsidR="002F7496" w:rsidRPr="002F7496">
        <w:t>holds</w:t>
      </w:r>
      <w:r w:rsidRPr="000D50D7">
        <w:t xml:space="preserve"> </w:t>
      </w:r>
      <w:r w:rsidR="002F7496" w:rsidRPr="002F7496">
        <w:t>property</w:t>
      </w:r>
      <w:r w:rsidRPr="000D50D7">
        <w:t xml:space="preserve"> </w:t>
      </w:r>
      <w:r w:rsidR="002F7496" w:rsidRPr="002F7496">
        <w:t>for</w:t>
      </w:r>
      <w:r w:rsidRPr="000D50D7">
        <w:t xml:space="preserve"> </w:t>
      </w:r>
      <w:r w:rsidR="002F7496" w:rsidRPr="002F7496">
        <w:t>operational</w:t>
      </w:r>
      <w:r w:rsidRPr="000D50D7">
        <w:t xml:space="preserve"> </w:t>
      </w:r>
      <w:r w:rsidR="002F7496" w:rsidRPr="002F7496">
        <w:t>purposes,</w:t>
      </w:r>
      <w:r w:rsidRPr="000D50D7">
        <w:t xml:space="preserve"> </w:t>
      </w:r>
      <w:r w:rsidR="002F7496" w:rsidRPr="002F7496">
        <w:t>the</w:t>
      </w:r>
      <w:r w:rsidRPr="000D50D7">
        <w:t xml:space="preserve"> </w:t>
      </w:r>
      <w:r w:rsidR="002F7496" w:rsidRPr="002F7496">
        <w:t>undertaker</w:t>
      </w:r>
      <w:r w:rsidRPr="000D50D7">
        <w:t xml:space="preserve"> </w:t>
      </w:r>
      <w:r w:rsidR="002F7496" w:rsidRPr="002F7496">
        <w:t>and</w:t>
      </w:r>
      <w:r w:rsidRPr="000D50D7">
        <w:t xml:space="preserve"> </w:t>
      </w:r>
      <w:r w:rsidR="002F7496" w:rsidRPr="002F7496">
        <w:t>National</w:t>
      </w:r>
      <w:r w:rsidRPr="000D50D7">
        <w:t xml:space="preserve"> </w:t>
      </w:r>
      <w:r w:rsidR="002F7496" w:rsidRPr="002F7496">
        <w:t>Grid</w:t>
      </w:r>
      <w:r w:rsidRPr="000D50D7">
        <w:t xml:space="preserve"> </w:t>
      </w:r>
      <w:r w:rsidR="002F7496" w:rsidRPr="002F7496">
        <w:t>have</w:t>
      </w:r>
      <w:r w:rsidRPr="000D50D7">
        <w:t xml:space="preserve"> </w:t>
      </w:r>
      <w:r w:rsidR="002F7496" w:rsidRPr="002F7496">
        <w:t>entered</w:t>
      </w:r>
      <w:r w:rsidRPr="000D50D7">
        <w:t xml:space="preserve"> </w:t>
      </w:r>
      <w:r w:rsidR="002F7496" w:rsidRPr="002F7496">
        <w:t>into</w:t>
      </w:r>
      <w:r w:rsidRPr="000D50D7">
        <w:t xml:space="preserve"> </w:t>
      </w:r>
      <w:r w:rsidR="002F7496" w:rsidRPr="002F7496">
        <w:t>an</w:t>
      </w:r>
      <w:r w:rsidRPr="000D50D7">
        <w:t xml:space="preserve"> </w:t>
      </w:r>
      <w:r w:rsidR="002F7496" w:rsidRPr="002F7496">
        <w:t>agreement</w:t>
      </w:r>
      <w:r w:rsidRPr="000D50D7">
        <w:t xml:space="preserve"> </w:t>
      </w:r>
      <w:r w:rsidR="002F7496" w:rsidRPr="002F7496">
        <w:t>dated</w:t>
      </w:r>
      <w:r w:rsidRPr="000D50D7">
        <w:t xml:space="preserve"> </w:t>
      </w:r>
      <w:r w:rsidR="002F7496" w:rsidRPr="002F7496">
        <w:t>18</w:t>
      </w:r>
      <w:r w:rsidRPr="000D50D7">
        <w:t xml:space="preserve"> </w:t>
      </w:r>
      <w:r w:rsidR="002F7496" w:rsidRPr="002F7496">
        <w:t>January</w:t>
      </w:r>
      <w:r w:rsidRPr="000D50D7">
        <w:t xml:space="preserve"> </w:t>
      </w:r>
      <w:r w:rsidR="002F7496" w:rsidRPr="002F7496">
        <w:t>2023</w:t>
      </w:r>
      <w:r w:rsidRPr="000D50D7">
        <w:t xml:space="preserve"> </w:t>
      </w:r>
      <w:r w:rsidR="002F7496" w:rsidRPr="002F7496">
        <w:t>containing</w:t>
      </w:r>
      <w:r w:rsidRPr="000D50D7">
        <w:t xml:space="preserve"> </w:t>
      </w:r>
      <w:r w:rsidR="002F7496" w:rsidRPr="002F7496">
        <w:t>provisions</w:t>
      </w:r>
      <w:r w:rsidRPr="000D50D7">
        <w:t xml:space="preserve"> </w:t>
      </w:r>
      <w:r w:rsidR="002F7496" w:rsidRPr="002F7496">
        <w:t>for</w:t>
      </w:r>
      <w:r w:rsidRPr="000D50D7">
        <w:t xml:space="preserve"> </w:t>
      </w:r>
      <w:r w:rsidR="002F7496" w:rsidRPr="002F7496">
        <w:t>the</w:t>
      </w:r>
      <w:r w:rsidRPr="000D50D7">
        <w:t xml:space="preserve"> </w:t>
      </w:r>
      <w:r w:rsidR="002F7496" w:rsidRPr="002F7496">
        <w:t>protection</w:t>
      </w:r>
      <w:r w:rsidRPr="000D50D7">
        <w:t xml:space="preserve"> </w:t>
      </w:r>
      <w:r w:rsidR="002F7496" w:rsidRPr="002F7496">
        <w:t>and</w:t>
      </w:r>
      <w:r w:rsidRPr="000D50D7">
        <w:t xml:space="preserve"> </w:t>
      </w:r>
      <w:r w:rsidR="002F7496" w:rsidRPr="002F7496">
        <w:t>benefit</w:t>
      </w:r>
      <w:r w:rsidRPr="000D50D7">
        <w:t xml:space="preserve"> </w:t>
      </w:r>
      <w:r w:rsidR="002F7496" w:rsidRPr="002F7496">
        <w:t>of</w:t>
      </w:r>
      <w:r w:rsidRPr="000D50D7">
        <w:t xml:space="preserve"> </w:t>
      </w:r>
      <w:r w:rsidR="002F7496" w:rsidRPr="002F7496">
        <w:t>National</w:t>
      </w:r>
      <w:r w:rsidRPr="000D50D7">
        <w:t xml:space="preserve"> </w:t>
      </w:r>
      <w:r w:rsidR="002F7496" w:rsidRPr="002F7496">
        <w:t>Grid</w:t>
      </w:r>
      <w:r w:rsidRPr="000D50D7">
        <w:t xml:space="preserve"> </w:t>
      </w:r>
      <w:r w:rsidR="002F7496" w:rsidRPr="002F7496">
        <w:t>in</w:t>
      </w:r>
      <w:r w:rsidRPr="000D50D7">
        <w:t xml:space="preserve"> </w:t>
      </w:r>
      <w:r w:rsidR="002F7496" w:rsidRPr="002F7496">
        <w:t>relation</w:t>
      </w:r>
      <w:r w:rsidRPr="000D50D7">
        <w:t xml:space="preserve"> </w:t>
      </w:r>
      <w:r w:rsidR="002F7496" w:rsidRPr="002F7496">
        <w:t>to</w:t>
      </w:r>
      <w:r w:rsidRPr="000D50D7">
        <w:t xml:space="preserve"> </w:t>
      </w:r>
      <w:r w:rsidR="002F7496" w:rsidRPr="002F7496">
        <w:t>the</w:t>
      </w:r>
      <w:r w:rsidRPr="000D50D7">
        <w:t xml:space="preserve"> </w:t>
      </w:r>
      <w:r w:rsidR="002F7496" w:rsidRPr="002F7496">
        <w:t>exercise</w:t>
      </w:r>
      <w:r w:rsidRPr="000D50D7">
        <w:t xml:space="preserve"> </w:t>
      </w:r>
      <w:r w:rsidR="002F7496" w:rsidRPr="002F7496">
        <w:t>operation</w:t>
      </w:r>
      <w:r w:rsidRPr="000D50D7">
        <w:t xml:space="preserve"> </w:t>
      </w:r>
      <w:r w:rsidR="002F7496" w:rsidRPr="002F7496">
        <w:t>and</w:t>
      </w:r>
      <w:r w:rsidRPr="000D50D7">
        <w:t xml:space="preserve"> </w:t>
      </w:r>
      <w:r w:rsidR="002F7496" w:rsidRPr="002F7496">
        <w:t>use</w:t>
      </w:r>
      <w:r w:rsidRPr="000D50D7">
        <w:t xml:space="preserve"> </w:t>
      </w:r>
      <w:r w:rsidR="002F7496" w:rsidRPr="002F7496">
        <w:t>of</w:t>
      </w:r>
      <w:r w:rsidRPr="000D50D7">
        <w:t xml:space="preserve"> </w:t>
      </w:r>
      <w:r w:rsidR="002F7496" w:rsidRPr="002F7496">
        <w:t>the</w:t>
      </w:r>
      <w:r w:rsidRPr="000D50D7">
        <w:t xml:space="preserve"> </w:t>
      </w:r>
      <w:r w:rsidR="002F7496" w:rsidRPr="002F7496">
        <w:t>authorised</w:t>
      </w:r>
      <w:r w:rsidRPr="000D50D7">
        <w:t xml:space="preserve"> </w:t>
      </w:r>
      <w:r w:rsidR="002F7496" w:rsidRPr="002F7496">
        <w:t>development</w:t>
      </w:r>
      <w:r w:rsidRPr="000D50D7">
        <w:t xml:space="preserve"> </w:t>
      </w:r>
      <w:r w:rsidR="002F7496" w:rsidRPr="002F7496">
        <w:t>by</w:t>
      </w:r>
      <w:r w:rsidRPr="000D50D7">
        <w:t xml:space="preserve"> </w:t>
      </w:r>
      <w:r w:rsidR="002F7496" w:rsidRPr="002F7496">
        <w:t>the</w:t>
      </w:r>
      <w:r w:rsidRPr="000D50D7">
        <w:t xml:space="preserve"> </w:t>
      </w:r>
      <w:r w:rsidR="002F7496" w:rsidRPr="002F7496">
        <w:t>undertaker.</w:t>
      </w:r>
      <w:r w:rsidRPr="000D50D7">
        <w:t xml:space="preserve"> </w:t>
      </w:r>
      <w:r w:rsidR="002F7496" w:rsidRPr="002F7496">
        <w:t>These</w:t>
      </w:r>
      <w:r w:rsidRPr="000D50D7">
        <w:t xml:space="preserve"> </w:t>
      </w:r>
      <w:r w:rsidR="002F7496" w:rsidRPr="002F7496">
        <w:t>provisions</w:t>
      </w:r>
      <w:r w:rsidRPr="000D50D7">
        <w:t xml:space="preserve"> </w:t>
      </w:r>
      <w:r w:rsidR="002F7496" w:rsidRPr="002F7496">
        <w:t>shall</w:t>
      </w:r>
      <w:r w:rsidRPr="000D50D7">
        <w:t xml:space="preserve"> </w:t>
      </w:r>
      <w:r w:rsidR="002F7496" w:rsidRPr="002F7496">
        <w:t>have</w:t>
      </w:r>
      <w:r w:rsidRPr="000D50D7">
        <w:t xml:space="preserve"> </w:t>
      </w:r>
      <w:r w:rsidR="002F7496" w:rsidRPr="002F7496">
        <w:t>effect</w:t>
      </w:r>
      <w:r w:rsidRPr="000D50D7">
        <w:t xml:space="preserve"> </w:t>
      </w:r>
      <w:r w:rsidR="002F7496" w:rsidRPr="002F7496">
        <w:t>unless</w:t>
      </w:r>
      <w:r w:rsidRPr="000D50D7">
        <w:t xml:space="preserve"> </w:t>
      </w:r>
      <w:r w:rsidR="002F7496" w:rsidRPr="002F7496">
        <w:t>otherwise</w:t>
      </w:r>
      <w:r w:rsidRPr="000D50D7">
        <w:t xml:space="preserve"> </w:t>
      </w:r>
      <w:r w:rsidR="002F7496" w:rsidRPr="002F7496">
        <w:t>varied</w:t>
      </w:r>
      <w:r w:rsidRPr="000D50D7">
        <w:t xml:space="preserve"> </w:t>
      </w:r>
      <w:r w:rsidR="002F7496" w:rsidRPr="002F7496">
        <w:t>or</w:t>
      </w:r>
      <w:r w:rsidRPr="000D50D7">
        <w:t xml:space="preserve"> </w:t>
      </w:r>
      <w:r w:rsidR="002F7496" w:rsidRPr="002F7496">
        <w:t>amended</w:t>
      </w:r>
      <w:r w:rsidRPr="000D50D7">
        <w:t xml:space="preserve"> </w:t>
      </w:r>
      <w:r w:rsidR="002F7496" w:rsidRPr="002F7496">
        <w:t>in</w:t>
      </w:r>
      <w:r w:rsidRPr="000D50D7">
        <w:t xml:space="preserve"> </w:t>
      </w:r>
      <w:r w:rsidR="002F7496" w:rsidRPr="002F7496">
        <w:t>writing</w:t>
      </w:r>
      <w:r w:rsidRPr="000D50D7">
        <w:t xml:space="preserve"> </w:t>
      </w:r>
      <w:r w:rsidR="002F7496" w:rsidRPr="002F7496">
        <w:t>between</w:t>
      </w:r>
      <w:r w:rsidRPr="000D50D7">
        <w:t xml:space="preserve"> </w:t>
      </w:r>
      <w:r w:rsidR="002F7496" w:rsidRPr="002F7496">
        <w:t>the</w:t>
      </w:r>
      <w:r w:rsidRPr="000D50D7">
        <w:t xml:space="preserve"> </w:t>
      </w:r>
      <w:r w:rsidR="002F7496" w:rsidRPr="002F7496">
        <w:t>undertaker</w:t>
      </w:r>
      <w:r w:rsidRPr="000D50D7">
        <w:t xml:space="preserve"> </w:t>
      </w:r>
      <w:r w:rsidR="002F7496" w:rsidRPr="002F7496">
        <w:t>and</w:t>
      </w:r>
      <w:r w:rsidRPr="000D50D7">
        <w:t xml:space="preserve"> </w:t>
      </w:r>
      <w:r w:rsidR="002F7496" w:rsidRPr="002F7496">
        <w:t>National</w:t>
      </w:r>
      <w:r w:rsidRPr="000D50D7">
        <w:t xml:space="preserve"> </w:t>
      </w:r>
      <w:r w:rsidR="002F7496" w:rsidRPr="002F7496">
        <w:t>Grid.</w:t>
      </w:r>
    </w:p>
    <w:p w14:paraId="69EEC65C" w14:textId="77777777" w:rsidR="00283174" w:rsidRDefault="00283174" w:rsidP="00283174">
      <w:pPr>
        <w:pStyle w:val="Part"/>
        <w:rPr>
          <w:noProof/>
        </w:rPr>
      </w:pPr>
      <w:bookmarkStart w:id="1348" w:name="TOC18_02_2022_17_52_44_2298"/>
      <w:bookmarkStart w:id="1349" w:name="TOC23_02_2022_21_19_37_2439"/>
      <w:bookmarkStart w:id="1350" w:name="TOC15_08_2022_16_06_13_2517"/>
      <w:bookmarkStart w:id="1351" w:name="TOC06_09_2022_15_41_36_2577"/>
      <w:bookmarkStart w:id="1352" w:name="TOC04_10_2022_16_50_01_2621"/>
      <w:bookmarkStart w:id="1353" w:name="_Hlk117780181"/>
      <w:bookmarkStart w:id="1354" w:name="TOC23_11_2022_11_32_56_2671"/>
      <w:bookmarkStart w:id="1355" w:name="TOC10_01_2023_14_27_52_2697"/>
      <w:bookmarkEnd w:id="1308"/>
      <w:bookmarkEnd w:id="1310"/>
      <w:bookmarkEnd w:id="1348"/>
      <w:bookmarkEnd w:id="1349"/>
      <w:bookmarkEnd w:id="1350"/>
      <w:bookmarkEnd w:id="1351"/>
      <w:bookmarkEnd w:id="1352"/>
      <w:bookmarkEnd w:id="1354"/>
      <w:bookmarkEnd w:id="1355"/>
      <w:r>
        <w:t>PART</w:t>
      </w:r>
      <w:r w:rsidR="000D50D7" w:rsidRPr="000D50D7">
        <w:t xml:space="preserve"> </w:t>
      </w:r>
      <w:r>
        <w:fldChar w:fldCharType="begin"/>
      </w:r>
      <w:r>
        <w:instrText xml:space="preserve"> SEQ Part_ \* arabic </w:instrText>
      </w:r>
      <w:r>
        <w:fldChar w:fldCharType="separate"/>
      </w:r>
      <w:r w:rsidR="000D50D7">
        <w:rPr>
          <w:noProof/>
        </w:rPr>
        <w:t>5</w:t>
      </w:r>
      <w:r>
        <w:rPr>
          <w:noProof/>
        </w:rPr>
        <w:fldChar w:fldCharType="end"/>
      </w:r>
    </w:p>
    <w:p w14:paraId="083CA4D2" w14:textId="77777777" w:rsidR="00283174" w:rsidRDefault="00283174" w:rsidP="00283174">
      <w:pPr>
        <w:pStyle w:val="PartHead"/>
      </w:pPr>
      <w:r>
        <w:t>FOR</w:t>
      </w:r>
      <w:r w:rsidR="000D50D7" w:rsidRPr="000D50D7">
        <w:t xml:space="preserve"> </w:t>
      </w:r>
      <w:r>
        <w:t>THE</w:t>
      </w:r>
      <w:r w:rsidR="000D50D7" w:rsidRPr="000D50D7">
        <w:t xml:space="preserve"> </w:t>
      </w:r>
      <w:r>
        <w:t>PROTECTION</w:t>
      </w:r>
      <w:r w:rsidR="000D50D7" w:rsidRPr="000D50D7">
        <w:t xml:space="preserve"> </w:t>
      </w:r>
      <w:r>
        <w:t>OF</w:t>
      </w:r>
      <w:r w:rsidR="000D50D7" w:rsidRPr="000D50D7">
        <w:t xml:space="preserve"> </w:t>
      </w:r>
      <w:r>
        <w:t>THE</w:t>
      </w:r>
      <w:r w:rsidR="000D50D7" w:rsidRPr="000D50D7">
        <w:t xml:space="preserve"> </w:t>
      </w:r>
      <w:r>
        <w:t>ENVIRONMENT</w:t>
      </w:r>
      <w:r w:rsidR="000D50D7" w:rsidRPr="000D50D7">
        <w:t xml:space="preserve"> </w:t>
      </w:r>
      <w:r>
        <w:t>AGENCY</w:t>
      </w:r>
    </w:p>
    <w:p w14:paraId="198BC743"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The</w:t>
      </w:r>
      <w:r w:rsidR="000D50D7" w:rsidRPr="000D50D7">
        <w:t xml:space="preserve"> </w:t>
      </w:r>
      <w:r>
        <w:t>following</w:t>
      </w:r>
      <w:r w:rsidR="000D50D7" w:rsidRPr="000D50D7">
        <w:t xml:space="preserve"> </w:t>
      </w:r>
      <w:r>
        <w:t>provisions</w:t>
      </w:r>
      <w:r w:rsidR="000D50D7" w:rsidRPr="000D50D7">
        <w:t xml:space="preserve"> </w:t>
      </w:r>
      <w:r>
        <w:t>apply</w:t>
      </w:r>
      <w:r w:rsidR="000D50D7" w:rsidRPr="000D50D7">
        <w:t xml:space="preserve"> </w:t>
      </w:r>
      <w:r>
        <w:t>for</w:t>
      </w:r>
      <w:r w:rsidR="000D50D7" w:rsidRPr="000D50D7">
        <w:t xml:space="preserve"> </w:t>
      </w:r>
      <w:r>
        <w:t>the</w:t>
      </w:r>
      <w:r w:rsidR="000D50D7" w:rsidRPr="000D50D7">
        <w:t xml:space="preserve"> </w:t>
      </w:r>
      <w:r>
        <w:t>protection</w:t>
      </w:r>
      <w:r w:rsidR="000D50D7" w:rsidRPr="000D50D7">
        <w:t xml:space="preserve"> </w:t>
      </w:r>
      <w:r>
        <w:t>of</w:t>
      </w:r>
      <w:r w:rsidR="000D50D7" w:rsidRPr="000D50D7">
        <w:t xml:space="preserve"> </w:t>
      </w:r>
      <w:r>
        <w:t>the</w:t>
      </w:r>
      <w:r w:rsidR="000D50D7" w:rsidRPr="000D50D7">
        <w:t xml:space="preserve"> </w:t>
      </w:r>
      <w:r>
        <w:t>Agency</w:t>
      </w:r>
      <w:r w:rsidR="000D50D7" w:rsidRPr="000D50D7">
        <w:t xml:space="preserve"> </w:t>
      </w:r>
      <w:r>
        <w:t>unless</w:t>
      </w:r>
      <w:r w:rsidR="000D50D7" w:rsidRPr="000D50D7">
        <w:t xml:space="preserve"> </w:t>
      </w:r>
      <w:r>
        <w:t>otherwise</w:t>
      </w:r>
      <w:r w:rsidR="000D50D7" w:rsidRPr="000D50D7">
        <w:t xml:space="preserve"> </w:t>
      </w:r>
      <w:r>
        <w:t>agreed</w:t>
      </w:r>
      <w:r w:rsidR="000D50D7" w:rsidRPr="000D50D7">
        <w:t xml:space="preserve"> </w:t>
      </w:r>
      <w:r>
        <w:t>in</w:t>
      </w:r>
      <w:r w:rsidR="000D50D7" w:rsidRPr="000D50D7">
        <w:t xml:space="preserve"> </w:t>
      </w:r>
      <w:r>
        <w:t>writing</w:t>
      </w:r>
      <w:r w:rsidR="000D50D7" w:rsidRPr="000D50D7">
        <w:t xml:space="preserve"> </w:t>
      </w:r>
      <w:r>
        <w:t>between</w:t>
      </w:r>
      <w:r w:rsidR="000D50D7" w:rsidRPr="000D50D7">
        <w:t xml:space="preserve"> </w:t>
      </w:r>
      <w:r>
        <w:t>the</w:t>
      </w:r>
      <w:r w:rsidR="000D50D7" w:rsidRPr="000D50D7">
        <w:t xml:space="preserve"> </w:t>
      </w:r>
      <w:r>
        <w:t>undertaker</w:t>
      </w:r>
      <w:r w:rsidR="000D50D7" w:rsidRPr="000D50D7">
        <w:t xml:space="preserve"> </w:t>
      </w:r>
      <w:r>
        <w:t>and</w:t>
      </w:r>
      <w:r w:rsidR="000D50D7" w:rsidRPr="000D50D7">
        <w:t xml:space="preserve"> </w:t>
      </w:r>
      <w:r>
        <w:t>the</w:t>
      </w:r>
      <w:r w:rsidR="000D50D7" w:rsidRPr="000D50D7">
        <w:t xml:space="preserve"> </w:t>
      </w:r>
      <w:r>
        <w:t>Agency.</w:t>
      </w:r>
    </w:p>
    <w:p w14:paraId="226806F2" w14:textId="77777777" w:rsidR="00283174" w:rsidRDefault="00283174" w:rsidP="00283174">
      <w:pPr>
        <w:pStyle w:val="N2"/>
      </w:pPr>
      <w:r>
        <w:t>In</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p>
    <w:p w14:paraId="0BDF2ED6" w14:textId="77777777" w:rsidR="00283174" w:rsidRDefault="00283174" w:rsidP="00283174">
      <w:pPr>
        <w:pStyle w:val="DefPara"/>
      </w:pPr>
      <w:r>
        <w:t>“Agency”</w:t>
      </w:r>
      <w:r w:rsidR="000D50D7" w:rsidRPr="000D50D7">
        <w:t xml:space="preserve"> </w:t>
      </w:r>
      <w:r>
        <w:t>means</w:t>
      </w:r>
      <w:r w:rsidR="000D50D7" w:rsidRPr="000D50D7">
        <w:t xml:space="preserve"> </w:t>
      </w:r>
      <w:r>
        <w:t>the</w:t>
      </w:r>
      <w:r w:rsidR="000D50D7" w:rsidRPr="000D50D7">
        <w:t xml:space="preserve"> </w:t>
      </w:r>
      <w:r>
        <w:t>Environment</w:t>
      </w:r>
      <w:r w:rsidR="000D50D7" w:rsidRPr="000D50D7">
        <w:t xml:space="preserve"> </w:t>
      </w:r>
      <w:r>
        <w:t>Agency;</w:t>
      </w:r>
    </w:p>
    <w:p w14:paraId="0C146EB5" w14:textId="77777777" w:rsidR="00283174" w:rsidRDefault="00283174" w:rsidP="00283174">
      <w:pPr>
        <w:pStyle w:val="DefPara"/>
      </w:pPr>
      <w:r>
        <w:t>“construction”</w:t>
      </w:r>
      <w:r w:rsidR="000D50D7" w:rsidRPr="000D50D7">
        <w:t xml:space="preserve"> </w:t>
      </w:r>
      <w:r>
        <w:t>includes</w:t>
      </w:r>
      <w:r w:rsidR="000D50D7" w:rsidRPr="000D50D7">
        <w:t xml:space="preserve"> </w:t>
      </w:r>
      <w:r>
        <w:t>execution,</w:t>
      </w:r>
      <w:r w:rsidR="000D50D7" w:rsidRPr="000D50D7">
        <w:t xml:space="preserve"> </w:t>
      </w:r>
      <w:r>
        <w:t>placing,</w:t>
      </w:r>
      <w:r w:rsidR="000D50D7" w:rsidRPr="000D50D7">
        <w:t xml:space="preserve"> </w:t>
      </w:r>
      <w:r>
        <w:t>altering,</w:t>
      </w:r>
      <w:r w:rsidR="000D50D7" w:rsidRPr="000D50D7">
        <w:t xml:space="preserve"> </w:t>
      </w:r>
      <w:r>
        <w:t>replacing,</w:t>
      </w:r>
      <w:r w:rsidR="000D50D7" w:rsidRPr="000D50D7">
        <w:t xml:space="preserve"> </w:t>
      </w:r>
      <w:r>
        <w:t>relaying</w:t>
      </w:r>
      <w:r w:rsidR="000D50D7" w:rsidRPr="000D50D7">
        <w:t xml:space="preserve"> </w:t>
      </w:r>
      <w:r>
        <w:t>and</w:t>
      </w:r>
      <w:r w:rsidR="000D50D7" w:rsidRPr="000D50D7">
        <w:t xml:space="preserve"> </w:t>
      </w:r>
      <w:r>
        <w:t>removal</w:t>
      </w:r>
      <w:r w:rsidR="000D50D7" w:rsidRPr="000D50D7">
        <w:t xml:space="preserve"> </w:t>
      </w:r>
      <w:r>
        <w:t>and</w:t>
      </w:r>
      <w:r w:rsidR="000D50D7" w:rsidRPr="000D50D7">
        <w:t xml:space="preserve"> </w:t>
      </w:r>
      <w:r>
        <w:t>excavation</w:t>
      </w:r>
      <w:r w:rsidR="000D50D7" w:rsidRPr="000D50D7">
        <w:t xml:space="preserve"> </w:t>
      </w:r>
      <w:r>
        <w:t>and</w:t>
      </w:r>
      <w:r w:rsidR="000D50D7" w:rsidRPr="000D50D7">
        <w:t xml:space="preserve"> </w:t>
      </w:r>
      <w:r>
        <w:t>“construct”</w:t>
      </w:r>
      <w:r w:rsidR="000D50D7" w:rsidRPr="000D50D7">
        <w:t xml:space="preserve"> </w:t>
      </w:r>
      <w:r>
        <w:t>and</w:t>
      </w:r>
      <w:r w:rsidR="000D50D7" w:rsidRPr="000D50D7">
        <w:t xml:space="preserve"> </w:t>
      </w:r>
      <w:r>
        <w:t>“constructed”</w:t>
      </w:r>
      <w:r w:rsidR="000D50D7" w:rsidRPr="000D50D7">
        <w:t xml:space="preserve"> </w:t>
      </w:r>
      <w:r w:rsidR="0014248C">
        <w:t>is</w:t>
      </w:r>
      <w:r w:rsidR="000D50D7" w:rsidRPr="000D50D7">
        <w:t xml:space="preserve"> </w:t>
      </w:r>
      <w:r>
        <w:t>construed</w:t>
      </w:r>
      <w:r w:rsidR="000D50D7" w:rsidRPr="000D50D7">
        <w:t xml:space="preserve"> </w:t>
      </w:r>
      <w:r>
        <w:t>accordingly;</w:t>
      </w:r>
    </w:p>
    <w:p w14:paraId="06E7DA9E" w14:textId="77777777" w:rsidR="00283174" w:rsidRDefault="00283174" w:rsidP="00283174">
      <w:pPr>
        <w:pStyle w:val="DefPara"/>
      </w:pPr>
      <w:r>
        <w:t>“drainage</w:t>
      </w:r>
      <w:r w:rsidR="000D50D7" w:rsidRPr="000D50D7">
        <w:t xml:space="preserve"> </w:t>
      </w:r>
      <w:r>
        <w:t>work”</w:t>
      </w:r>
      <w:r w:rsidR="000D50D7" w:rsidRPr="000D50D7">
        <w:t xml:space="preserve"> </w:t>
      </w:r>
      <w:r>
        <w:t>means</w:t>
      </w:r>
      <w:r w:rsidR="000D50D7" w:rsidRPr="000D50D7">
        <w:t xml:space="preserve"> </w:t>
      </w:r>
      <w:r>
        <w:t>any</w:t>
      </w:r>
      <w:r w:rsidR="000D50D7" w:rsidRPr="000D50D7">
        <w:t xml:space="preserve"> </w:t>
      </w:r>
      <w:r>
        <w:t>main</w:t>
      </w:r>
      <w:r w:rsidR="000D50D7" w:rsidRPr="000D50D7">
        <w:t xml:space="preserve"> </w:t>
      </w:r>
      <w:r>
        <w:t>river</w:t>
      </w:r>
      <w:r w:rsidR="000D50D7" w:rsidRPr="000D50D7">
        <w:t xml:space="preserve"> </w:t>
      </w:r>
      <w:r>
        <w:t>and</w:t>
      </w:r>
      <w:r w:rsidR="000D50D7" w:rsidRPr="000D50D7">
        <w:t xml:space="preserve"> </w:t>
      </w:r>
      <w:r>
        <w:t>includes</w:t>
      </w:r>
      <w:r w:rsidR="000D50D7" w:rsidRPr="000D50D7">
        <w:t xml:space="preserve"> </w:t>
      </w:r>
      <w:r>
        <w:t>any</w:t>
      </w:r>
      <w:r w:rsidR="000D50D7" w:rsidRPr="000D50D7">
        <w:t xml:space="preserve"> </w:t>
      </w:r>
      <w:r>
        <w:t>land</w:t>
      </w:r>
      <w:r w:rsidR="000D50D7" w:rsidRPr="000D50D7">
        <w:t xml:space="preserve"> </w:t>
      </w:r>
      <w:r>
        <w:t>which</w:t>
      </w:r>
      <w:r w:rsidR="000D50D7" w:rsidRPr="000D50D7">
        <w:t xml:space="preserve"> </w:t>
      </w:r>
      <w:r>
        <w:t>provides</w:t>
      </w:r>
      <w:r w:rsidR="000D50D7" w:rsidRPr="000D50D7">
        <w:t xml:space="preserve"> </w:t>
      </w:r>
      <w:r w:rsidR="0014248C">
        <w:t>or</w:t>
      </w:r>
      <w:r w:rsidR="000D50D7" w:rsidRPr="000D50D7">
        <w:t xml:space="preserve"> </w:t>
      </w:r>
      <w:r w:rsidR="0014248C">
        <w:t>is</w:t>
      </w:r>
      <w:r w:rsidR="000D50D7" w:rsidRPr="000D50D7">
        <w:t xml:space="preserve"> </w:t>
      </w:r>
      <w:r w:rsidR="0014248C">
        <w:t>expected</w:t>
      </w:r>
      <w:r w:rsidR="000D50D7" w:rsidRPr="000D50D7">
        <w:t xml:space="preserve"> </w:t>
      </w:r>
      <w:r w:rsidR="0014248C">
        <w:t>to</w:t>
      </w:r>
      <w:r w:rsidR="000D50D7" w:rsidRPr="000D50D7">
        <w:t xml:space="preserve"> </w:t>
      </w:r>
      <w:r w:rsidR="0014248C">
        <w:t>provide</w:t>
      </w:r>
      <w:r w:rsidR="000D50D7" w:rsidRPr="000D50D7">
        <w:t xml:space="preserve"> </w:t>
      </w:r>
      <w:r>
        <w:t>flood</w:t>
      </w:r>
      <w:r w:rsidR="000D50D7" w:rsidRPr="000D50D7">
        <w:t xml:space="preserve"> </w:t>
      </w:r>
      <w:r>
        <w:t>storage</w:t>
      </w:r>
      <w:r w:rsidR="000D50D7" w:rsidRPr="000D50D7">
        <w:t xml:space="preserve"> </w:t>
      </w:r>
      <w:r>
        <w:t>capacity</w:t>
      </w:r>
      <w:r w:rsidR="000D50D7" w:rsidRPr="000D50D7">
        <w:t xml:space="preserve"> </w:t>
      </w:r>
      <w:r>
        <w:t>for</w:t>
      </w:r>
      <w:r w:rsidR="000D50D7" w:rsidRPr="000D50D7">
        <w:t xml:space="preserve"> </w:t>
      </w:r>
      <w:r>
        <w:t>any</w:t>
      </w:r>
      <w:r w:rsidR="000D50D7" w:rsidRPr="000D50D7">
        <w:t xml:space="preserve"> </w:t>
      </w:r>
      <w:r>
        <w:t>main</w:t>
      </w:r>
      <w:r w:rsidR="000D50D7" w:rsidRPr="000D50D7">
        <w:t xml:space="preserve"> </w:t>
      </w:r>
      <w:r>
        <w:t>river</w:t>
      </w:r>
      <w:r w:rsidR="000D50D7" w:rsidRPr="000D50D7">
        <w:t xml:space="preserve"> </w:t>
      </w:r>
      <w:r>
        <w:t>and</w:t>
      </w:r>
      <w:r w:rsidR="000D50D7" w:rsidRPr="000D50D7">
        <w:t xml:space="preserve"> </w:t>
      </w:r>
      <w:r>
        <w:t>any</w:t>
      </w:r>
      <w:r w:rsidR="000D50D7" w:rsidRPr="000D50D7">
        <w:t xml:space="preserve"> </w:t>
      </w:r>
      <w:r>
        <w:t>bank,</w:t>
      </w:r>
      <w:r w:rsidR="000D50D7" w:rsidRPr="000D50D7">
        <w:t xml:space="preserve"> </w:t>
      </w:r>
      <w:r>
        <w:t>wall,</w:t>
      </w:r>
      <w:r w:rsidR="000D50D7" w:rsidRPr="000D50D7">
        <w:t xml:space="preserve"> </w:t>
      </w:r>
      <w:r>
        <w:t>embankment</w:t>
      </w:r>
      <w:r w:rsidR="000D50D7" w:rsidRPr="000D50D7">
        <w:t xml:space="preserve"> </w:t>
      </w:r>
      <w:r>
        <w:t>or</w:t>
      </w:r>
      <w:r w:rsidR="000D50D7" w:rsidRPr="000D50D7">
        <w:t xml:space="preserve"> </w:t>
      </w:r>
      <w:r>
        <w:t>other</w:t>
      </w:r>
      <w:r w:rsidR="000D50D7" w:rsidRPr="000D50D7">
        <w:t xml:space="preserve"> </w:t>
      </w:r>
      <w:r>
        <w:t>structure,</w:t>
      </w:r>
      <w:r w:rsidR="000D50D7" w:rsidRPr="000D50D7">
        <w:t xml:space="preserve"> </w:t>
      </w:r>
      <w:r>
        <w:t>or</w:t>
      </w:r>
      <w:r w:rsidR="000D50D7" w:rsidRPr="000D50D7">
        <w:t xml:space="preserve"> </w:t>
      </w:r>
      <w:r>
        <w:t>any</w:t>
      </w:r>
      <w:r w:rsidR="000D50D7" w:rsidRPr="000D50D7">
        <w:t xml:space="preserve"> </w:t>
      </w:r>
      <w:r>
        <w:t>appliance,</w:t>
      </w:r>
      <w:r w:rsidR="000D50D7" w:rsidRPr="000D50D7">
        <w:t xml:space="preserve"> </w:t>
      </w:r>
      <w:r>
        <w:t>constructed</w:t>
      </w:r>
      <w:r w:rsidR="000D50D7" w:rsidRPr="000D50D7">
        <w:t xml:space="preserve"> </w:t>
      </w:r>
      <w:r>
        <w:t>or</w:t>
      </w:r>
      <w:r w:rsidR="000D50D7" w:rsidRPr="000D50D7">
        <w:t xml:space="preserve"> </w:t>
      </w:r>
      <w:r>
        <w:t>used</w:t>
      </w:r>
      <w:r w:rsidR="000D50D7" w:rsidRPr="000D50D7">
        <w:t xml:space="preserve"> </w:t>
      </w:r>
      <w:r>
        <w:t>for</w:t>
      </w:r>
      <w:r w:rsidR="000D50D7" w:rsidRPr="000D50D7">
        <w:t xml:space="preserve"> </w:t>
      </w:r>
      <w:r>
        <w:t>land</w:t>
      </w:r>
      <w:r w:rsidR="000D50D7" w:rsidRPr="000D50D7">
        <w:t xml:space="preserve"> </w:t>
      </w:r>
      <w:r>
        <w:t>drainage</w:t>
      </w:r>
      <w:r w:rsidR="0014248C">
        <w:t>,</w:t>
      </w:r>
      <w:r w:rsidR="000D50D7" w:rsidRPr="000D50D7">
        <w:t xml:space="preserve"> </w:t>
      </w:r>
      <w:r>
        <w:t>flood</w:t>
      </w:r>
      <w:r w:rsidR="000D50D7" w:rsidRPr="000D50D7">
        <w:t xml:space="preserve"> </w:t>
      </w:r>
      <w:r>
        <w:t>defence</w:t>
      </w:r>
      <w:r w:rsidR="000D50D7" w:rsidRPr="000D50D7">
        <w:t xml:space="preserve"> </w:t>
      </w:r>
      <w:r w:rsidR="0014248C">
        <w:t>or</w:t>
      </w:r>
      <w:r w:rsidR="000D50D7" w:rsidRPr="000D50D7">
        <w:t xml:space="preserve"> </w:t>
      </w:r>
      <w:r w:rsidR="0014248C">
        <w:t>tidal</w:t>
      </w:r>
      <w:r w:rsidR="000D50D7" w:rsidRPr="000D50D7">
        <w:t xml:space="preserve"> </w:t>
      </w:r>
      <w:r w:rsidR="0014248C">
        <w:t>monitoring</w:t>
      </w:r>
      <w:r>
        <w:t>;</w:t>
      </w:r>
    </w:p>
    <w:p w14:paraId="07BA901B" w14:textId="77777777" w:rsidR="00283174" w:rsidRDefault="00283174" w:rsidP="00283174">
      <w:pPr>
        <w:pStyle w:val="DefPara"/>
      </w:pPr>
      <w:r>
        <w:t>“fishery”</w:t>
      </w:r>
      <w:r w:rsidR="000D50D7" w:rsidRPr="000D50D7">
        <w:t xml:space="preserve"> </w:t>
      </w:r>
      <w:r>
        <w:t>means</w:t>
      </w:r>
      <w:r w:rsidR="000D50D7" w:rsidRPr="000D50D7">
        <w:t xml:space="preserve"> </w:t>
      </w:r>
      <w:r>
        <w:t>any</w:t>
      </w:r>
      <w:r w:rsidR="000D50D7" w:rsidRPr="000D50D7">
        <w:t xml:space="preserve"> </w:t>
      </w:r>
      <w:r>
        <w:t>waters</w:t>
      </w:r>
      <w:r w:rsidR="000D50D7" w:rsidRPr="000D50D7">
        <w:t xml:space="preserve"> </w:t>
      </w:r>
      <w:r>
        <w:t>containing</w:t>
      </w:r>
      <w:r w:rsidR="000D50D7" w:rsidRPr="000D50D7">
        <w:t xml:space="preserve"> </w:t>
      </w:r>
      <w:r>
        <w:t>fish</w:t>
      </w:r>
      <w:r w:rsidR="000D50D7" w:rsidRPr="000D50D7">
        <w:t xml:space="preserve"> </w:t>
      </w:r>
      <w:r>
        <w:t>and</w:t>
      </w:r>
      <w:r w:rsidR="000D50D7" w:rsidRPr="000D50D7">
        <w:t xml:space="preserve"> </w:t>
      </w:r>
      <w:r>
        <w:t>fish</w:t>
      </w:r>
      <w:r w:rsidR="000D50D7" w:rsidRPr="000D50D7">
        <w:t xml:space="preserve"> </w:t>
      </w:r>
      <w:r>
        <w:t>in,</w:t>
      </w:r>
      <w:r w:rsidR="000D50D7" w:rsidRPr="000D50D7">
        <w:t xml:space="preserve"> </w:t>
      </w:r>
      <w:r>
        <w:t>or</w:t>
      </w:r>
      <w:r w:rsidR="000D50D7" w:rsidRPr="000D50D7">
        <w:t xml:space="preserve"> </w:t>
      </w:r>
      <w:r>
        <w:t>migrating</w:t>
      </w:r>
      <w:r w:rsidR="000D50D7" w:rsidRPr="000D50D7">
        <w:t xml:space="preserve"> </w:t>
      </w:r>
      <w:r>
        <w:t>to</w:t>
      </w:r>
      <w:r w:rsidR="000D50D7" w:rsidRPr="000D50D7">
        <w:t xml:space="preserve"> </w:t>
      </w:r>
      <w:r>
        <w:t>or</w:t>
      </w:r>
      <w:r w:rsidR="000D50D7" w:rsidRPr="000D50D7">
        <w:t xml:space="preserve"> </w:t>
      </w:r>
      <w:r>
        <w:t>from,</w:t>
      </w:r>
      <w:r w:rsidR="000D50D7" w:rsidRPr="000D50D7">
        <w:t xml:space="preserve"> </w:t>
      </w:r>
      <w:r>
        <w:t>such</w:t>
      </w:r>
      <w:r w:rsidR="000D50D7" w:rsidRPr="000D50D7">
        <w:t xml:space="preserve"> </w:t>
      </w:r>
      <w:r>
        <w:t>waters</w:t>
      </w:r>
      <w:r w:rsidR="000D50D7" w:rsidRPr="000D50D7">
        <w:t xml:space="preserve"> </w:t>
      </w:r>
      <w:r>
        <w:t>and</w:t>
      </w:r>
      <w:r w:rsidR="000D50D7" w:rsidRPr="000D50D7">
        <w:t xml:space="preserve"> </w:t>
      </w:r>
      <w:r>
        <w:t>the</w:t>
      </w:r>
      <w:r w:rsidR="000D50D7" w:rsidRPr="000D50D7">
        <w:t xml:space="preserve"> </w:t>
      </w:r>
      <w:r>
        <w:t>spawn,</w:t>
      </w:r>
      <w:r w:rsidR="000D50D7" w:rsidRPr="000D50D7">
        <w:t xml:space="preserve"> </w:t>
      </w:r>
      <w:r>
        <w:t>spawning</w:t>
      </w:r>
      <w:r w:rsidR="000D50D7" w:rsidRPr="000D50D7">
        <w:t xml:space="preserve"> </w:t>
      </w:r>
      <w:r>
        <w:t>ground,</w:t>
      </w:r>
      <w:r w:rsidR="000D50D7" w:rsidRPr="000D50D7">
        <w:t xml:space="preserve"> </w:t>
      </w:r>
      <w:r>
        <w:t>habitat</w:t>
      </w:r>
      <w:r w:rsidR="000D50D7" w:rsidRPr="000D50D7">
        <w:t xml:space="preserve"> </w:t>
      </w:r>
      <w:r>
        <w:t>or</w:t>
      </w:r>
      <w:r w:rsidR="000D50D7" w:rsidRPr="000D50D7">
        <w:t xml:space="preserve"> </w:t>
      </w:r>
      <w:r>
        <w:t>food</w:t>
      </w:r>
      <w:r w:rsidR="000D50D7" w:rsidRPr="000D50D7">
        <w:t xml:space="preserve"> </w:t>
      </w:r>
      <w:r>
        <w:t>of</w:t>
      </w:r>
      <w:r w:rsidR="000D50D7" w:rsidRPr="000D50D7">
        <w:t xml:space="preserve"> </w:t>
      </w:r>
      <w:r>
        <w:t>such</w:t>
      </w:r>
      <w:r w:rsidR="000D50D7" w:rsidRPr="000D50D7">
        <w:t xml:space="preserve"> </w:t>
      </w:r>
      <w:r>
        <w:t>fish;</w:t>
      </w:r>
    </w:p>
    <w:p w14:paraId="1B3711D6" w14:textId="77777777" w:rsidR="00283174" w:rsidRDefault="00283174" w:rsidP="00283174">
      <w:pPr>
        <w:pStyle w:val="DefPara"/>
      </w:pPr>
      <w:r>
        <w:t>“main</w:t>
      </w:r>
      <w:r w:rsidR="000D50D7" w:rsidRPr="000D50D7">
        <w:t xml:space="preserve"> </w:t>
      </w:r>
      <w:r>
        <w:t>river”</w:t>
      </w:r>
      <w:r w:rsidR="000D50D7" w:rsidRPr="000D50D7">
        <w:t xml:space="preserve"> </w:t>
      </w:r>
      <w:r w:rsidR="0014248C">
        <w:t>has</w:t>
      </w:r>
      <w:r w:rsidR="000D50D7" w:rsidRPr="000D50D7">
        <w:t xml:space="preserve"> </w:t>
      </w:r>
      <w:r w:rsidR="0014248C">
        <w:t>the</w:t>
      </w:r>
      <w:r w:rsidR="000D50D7" w:rsidRPr="000D50D7">
        <w:t xml:space="preserve"> </w:t>
      </w:r>
      <w:r w:rsidR="0014248C">
        <w:t>same</w:t>
      </w:r>
      <w:r w:rsidR="000D50D7" w:rsidRPr="000D50D7">
        <w:t xml:space="preserve"> </w:t>
      </w:r>
      <w:r w:rsidR="0014248C">
        <w:t>meaning</w:t>
      </w:r>
      <w:r w:rsidR="000D50D7" w:rsidRPr="000D50D7">
        <w:t xml:space="preserve"> </w:t>
      </w:r>
      <w:r w:rsidR="0014248C">
        <w:t>given</w:t>
      </w:r>
      <w:r w:rsidR="000D50D7" w:rsidRPr="000D50D7">
        <w:t xml:space="preserve"> </w:t>
      </w:r>
      <w:r w:rsidR="0014248C">
        <w:t>in</w:t>
      </w:r>
      <w:r w:rsidR="000D50D7" w:rsidRPr="000D50D7">
        <w:t xml:space="preserve"> </w:t>
      </w:r>
      <w:r w:rsidR="0014248C">
        <w:t>section</w:t>
      </w:r>
      <w:r w:rsidR="000D50D7" w:rsidRPr="000D50D7">
        <w:t xml:space="preserve"> </w:t>
      </w:r>
      <w:r w:rsidR="0014248C">
        <w:t>113</w:t>
      </w:r>
      <w:r w:rsidR="000D50D7" w:rsidRPr="000D50D7">
        <w:t xml:space="preserve"> </w:t>
      </w:r>
      <w:r w:rsidR="0014248C">
        <w:t>of</w:t>
      </w:r>
      <w:r w:rsidR="000D50D7" w:rsidRPr="000D50D7">
        <w:t xml:space="preserve"> </w:t>
      </w:r>
      <w:r w:rsidR="0014248C">
        <w:t>the</w:t>
      </w:r>
      <w:r w:rsidR="000D50D7" w:rsidRPr="000D50D7">
        <w:t xml:space="preserve"> </w:t>
      </w:r>
      <w:r w:rsidR="0014248C">
        <w:t>Water</w:t>
      </w:r>
      <w:r w:rsidR="000D50D7" w:rsidRPr="000D50D7">
        <w:t xml:space="preserve"> </w:t>
      </w:r>
      <w:r w:rsidR="0014248C">
        <w:t>Resources</w:t>
      </w:r>
      <w:r w:rsidR="000D50D7" w:rsidRPr="000D50D7">
        <w:t xml:space="preserve"> </w:t>
      </w:r>
      <w:r w:rsidR="0014248C">
        <w:t>Act</w:t>
      </w:r>
      <w:r w:rsidR="000D50D7" w:rsidRPr="000D50D7">
        <w:t xml:space="preserve"> </w:t>
      </w:r>
      <w:r w:rsidR="0014248C">
        <w:t>1991</w:t>
      </w:r>
      <w:r>
        <w:t>;</w:t>
      </w:r>
    </w:p>
    <w:p w14:paraId="2AB3F0CC" w14:textId="77777777" w:rsidR="00283174" w:rsidRDefault="00283174" w:rsidP="00283174">
      <w:pPr>
        <w:pStyle w:val="DefPara"/>
      </w:pPr>
      <w:r>
        <w:t>“plans”</w:t>
      </w:r>
      <w:r w:rsidR="000D50D7" w:rsidRPr="000D50D7">
        <w:t xml:space="preserve"> </w:t>
      </w:r>
      <w:r>
        <w:t>includes</w:t>
      </w:r>
      <w:r w:rsidR="000D50D7" w:rsidRPr="000D50D7">
        <w:t xml:space="preserve"> </w:t>
      </w:r>
      <w:r>
        <w:t>sections,</w:t>
      </w:r>
      <w:r w:rsidR="000D50D7" w:rsidRPr="000D50D7">
        <w:t xml:space="preserve"> </w:t>
      </w:r>
      <w:r>
        <w:t>drawings,</w:t>
      </w:r>
      <w:r w:rsidR="000D50D7" w:rsidRPr="000D50D7">
        <w:t xml:space="preserve"> </w:t>
      </w:r>
      <w:r>
        <w:t>specifications,</w:t>
      </w:r>
      <w:r w:rsidR="000D50D7" w:rsidRPr="000D50D7">
        <w:t xml:space="preserve"> </w:t>
      </w:r>
      <w:r>
        <w:t>calculations</w:t>
      </w:r>
      <w:r w:rsidR="000D50D7" w:rsidRPr="000D50D7">
        <w:t xml:space="preserve"> </w:t>
      </w:r>
      <w:r>
        <w:t>and</w:t>
      </w:r>
      <w:r w:rsidR="000D50D7" w:rsidRPr="000D50D7">
        <w:t xml:space="preserve"> </w:t>
      </w:r>
      <w:r>
        <w:t>method</w:t>
      </w:r>
      <w:r w:rsidR="000D50D7" w:rsidRPr="000D50D7">
        <w:t xml:space="preserve"> </w:t>
      </w:r>
      <w:r>
        <w:t>statements;</w:t>
      </w:r>
    </w:p>
    <w:p w14:paraId="54298279" w14:textId="77777777" w:rsidR="00A22AFF" w:rsidRDefault="0014248C" w:rsidP="00283174">
      <w:pPr>
        <w:pStyle w:val="DefPara"/>
      </w:pPr>
      <w:r>
        <w:t>“remote</w:t>
      </w:r>
      <w:r w:rsidR="000D50D7" w:rsidRPr="000D50D7">
        <w:t xml:space="preserve"> </w:t>
      </w:r>
      <w:r>
        <w:t>defence”</w:t>
      </w:r>
      <w:r w:rsidR="000D50D7" w:rsidRPr="000D50D7">
        <w:t xml:space="preserve"> </w:t>
      </w:r>
      <w:r>
        <w:t>means</w:t>
      </w:r>
      <w:r w:rsidR="000D50D7" w:rsidRPr="000D50D7">
        <w:t xml:space="preserve"> </w:t>
      </w:r>
      <w:r>
        <w:t>any</w:t>
      </w:r>
      <w:r w:rsidR="000D50D7" w:rsidRPr="000D50D7">
        <w:t xml:space="preserve"> </w:t>
      </w:r>
      <w:r>
        <w:t>berm,</w:t>
      </w:r>
      <w:r w:rsidR="000D50D7" w:rsidRPr="000D50D7">
        <w:t xml:space="preserve"> </w:t>
      </w:r>
      <w:r>
        <w:t>wall</w:t>
      </w:r>
      <w:r w:rsidR="000D50D7" w:rsidRPr="000D50D7">
        <w:t xml:space="preserve"> </w:t>
      </w:r>
      <w:r>
        <w:t>or</w:t>
      </w:r>
      <w:r w:rsidR="000D50D7" w:rsidRPr="000D50D7">
        <w:t xml:space="preserve"> </w:t>
      </w:r>
      <w:r w:rsidR="00A22AFF">
        <w:t>embankment</w:t>
      </w:r>
      <w:r w:rsidR="000D50D7" w:rsidRPr="000D50D7">
        <w:t xml:space="preserve"> </w:t>
      </w:r>
      <w:r w:rsidR="00A22AFF">
        <w:t>that</w:t>
      </w:r>
      <w:r w:rsidR="000D50D7" w:rsidRPr="000D50D7">
        <w:t xml:space="preserve"> </w:t>
      </w:r>
      <w:r w:rsidR="00A22AFF">
        <w:t>is</w:t>
      </w:r>
      <w:r w:rsidR="000D50D7" w:rsidRPr="000D50D7">
        <w:t xml:space="preserve"> </w:t>
      </w:r>
      <w:r w:rsidR="00A22AFF">
        <w:t>constructed</w:t>
      </w:r>
      <w:r w:rsidR="000D50D7" w:rsidRPr="000D50D7">
        <w:t xml:space="preserve"> </w:t>
      </w:r>
      <w:r w:rsidR="00A22AFF">
        <w:t>for</w:t>
      </w:r>
      <w:r w:rsidR="000D50D7" w:rsidRPr="000D50D7">
        <w:t xml:space="preserve"> </w:t>
      </w:r>
      <w:r w:rsidR="00A22AFF">
        <w:t>the</w:t>
      </w:r>
      <w:r w:rsidR="000D50D7" w:rsidRPr="000D50D7">
        <w:t xml:space="preserve"> </w:t>
      </w:r>
      <w:r w:rsidR="00A22AFF">
        <w:t>purposes</w:t>
      </w:r>
      <w:r w:rsidR="000D50D7" w:rsidRPr="000D50D7">
        <w:t xml:space="preserve"> </w:t>
      </w:r>
      <w:r w:rsidR="00A22AFF">
        <w:t>of</w:t>
      </w:r>
      <w:r w:rsidR="000D50D7" w:rsidRPr="000D50D7">
        <w:t xml:space="preserve"> </w:t>
      </w:r>
      <w:r w:rsidR="00A22AFF">
        <w:t>preventing</w:t>
      </w:r>
      <w:r w:rsidR="000D50D7" w:rsidRPr="000D50D7">
        <w:t xml:space="preserve"> </w:t>
      </w:r>
      <w:r w:rsidR="00A22AFF">
        <w:t>or</w:t>
      </w:r>
      <w:r w:rsidR="000D50D7" w:rsidRPr="000D50D7">
        <w:t xml:space="preserve"> </w:t>
      </w:r>
      <w:r w:rsidR="00A22AFF">
        <w:t>alleviating</w:t>
      </w:r>
      <w:r w:rsidR="000D50D7" w:rsidRPr="000D50D7">
        <w:t xml:space="preserve"> </w:t>
      </w:r>
      <w:r w:rsidR="00A22AFF">
        <w:t>flooding</w:t>
      </w:r>
      <w:r w:rsidR="000D50D7" w:rsidRPr="000D50D7">
        <w:t xml:space="preserve"> </w:t>
      </w:r>
      <w:r w:rsidR="00A22AFF">
        <w:t>from,</w:t>
      </w:r>
      <w:r w:rsidR="000D50D7" w:rsidRPr="000D50D7">
        <w:t xml:space="preserve"> </w:t>
      </w:r>
      <w:r w:rsidR="00A22AFF">
        <w:t>or</w:t>
      </w:r>
      <w:r w:rsidR="000D50D7" w:rsidRPr="000D50D7">
        <w:t xml:space="preserve"> </w:t>
      </w:r>
      <w:r w:rsidR="00A22AFF">
        <w:t>in</w:t>
      </w:r>
      <w:r w:rsidR="000D50D7" w:rsidRPr="000D50D7">
        <w:t xml:space="preserve"> </w:t>
      </w:r>
      <w:r w:rsidR="00A22AFF">
        <w:t>connection</w:t>
      </w:r>
      <w:r w:rsidR="000D50D7" w:rsidRPr="000D50D7">
        <w:t xml:space="preserve"> </w:t>
      </w:r>
      <w:r w:rsidR="00A22AFF">
        <w:t>with,</w:t>
      </w:r>
      <w:r w:rsidR="000D50D7" w:rsidRPr="000D50D7">
        <w:t xml:space="preserve"> </w:t>
      </w:r>
      <w:r w:rsidR="00A22AFF">
        <w:t>any</w:t>
      </w:r>
      <w:r w:rsidR="000D50D7" w:rsidRPr="000D50D7">
        <w:t xml:space="preserve"> </w:t>
      </w:r>
      <w:r w:rsidR="00A22AFF">
        <w:t>main</w:t>
      </w:r>
      <w:r w:rsidR="000D50D7" w:rsidRPr="000D50D7">
        <w:t xml:space="preserve"> </w:t>
      </w:r>
      <w:r w:rsidR="00A22AFF">
        <w:t>river;</w:t>
      </w:r>
    </w:p>
    <w:p w14:paraId="577F36EB" w14:textId="77777777" w:rsidR="0014248C" w:rsidRDefault="00283174" w:rsidP="00283174">
      <w:pPr>
        <w:pStyle w:val="DefPara"/>
      </w:pPr>
      <w:r>
        <w:t>“specified</w:t>
      </w:r>
      <w:r w:rsidR="000D50D7" w:rsidRPr="000D50D7">
        <w:t xml:space="preserve"> </w:t>
      </w:r>
      <w:r>
        <w:t>work”</w:t>
      </w:r>
      <w:r w:rsidR="000D50D7" w:rsidRPr="000D50D7">
        <w:t xml:space="preserve"> </w:t>
      </w:r>
      <w:r>
        <w:t>means</w:t>
      </w:r>
      <w:r w:rsidR="000D50D7" w:rsidRPr="000D50D7">
        <w:t xml:space="preserve"> </w:t>
      </w:r>
      <w:r>
        <w:t>so</w:t>
      </w:r>
      <w:r w:rsidR="000D50D7" w:rsidRPr="000D50D7">
        <w:t xml:space="preserve"> </w:t>
      </w:r>
      <w:r>
        <w:t>much</w:t>
      </w:r>
      <w:r w:rsidR="000D50D7" w:rsidRPr="000D50D7">
        <w:t xml:space="preserve"> </w:t>
      </w:r>
      <w:r>
        <w:t>of</w:t>
      </w:r>
      <w:r w:rsidR="000D50D7" w:rsidRPr="000D50D7">
        <w:t xml:space="preserve"> </w:t>
      </w:r>
      <w:r>
        <w:t>any</w:t>
      </w:r>
      <w:r w:rsidR="000D50D7" w:rsidRPr="000D50D7">
        <w:t xml:space="preserve"> </w:t>
      </w:r>
      <w:r>
        <w:t>work</w:t>
      </w:r>
      <w:r w:rsidR="000D50D7" w:rsidRPr="000D50D7">
        <w:t xml:space="preserve"> </w:t>
      </w:r>
      <w:r>
        <w:t>or</w:t>
      </w:r>
      <w:r w:rsidR="000D50D7" w:rsidRPr="000D50D7">
        <w:t xml:space="preserve"> </w:t>
      </w:r>
      <w:r>
        <w:t>operation</w:t>
      </w:r>
      <w:r w:rsidR="000D50D7" w:rsidRPr="000D50D7">
        <w:t xml:space="preserve"> </w:t>
      </w:r>
      <w:r>
        <w:t>authorised</w:t>
      </w:r>
      <w:r w:rsidR="000D50D7" w:rsidRPr="000D50D7">
        <w:t xml:space="preserve"> </w:t>
      </w:r>
      <w:r>
        <w:t>by</w:t>
      </w:r>
      <w:r w:rsidR="000D50D7" w:rsidRPr="000D50D7">
        <w:t xml:space="preserve"> </w:t>
      </w:r>
      <w:r>
        <w:t>this</w:t>
      </w:r>
      <w:r w:rsidR="000D50D7" w:rsidRPr="000D50D7">
        <w:t xml:space="preserve"> </w:t>
      </w:r>
      <w:r>
        <w:t>Order</w:t>
      </w:r>
      <w:r w:rsidR="000D50D7" w:rsidRPr="000D50D7">
        <w:t xml:space="preserve"> </w:t>
      </w:r>
      <w:r>
        <w:t>as</w:t>
      </w:r>
      <w:r w:rsidR="000D50D7" w:rsidRPr="000D50D7">
        <w:t xml:space="preserve"> </w:t>
      </w:r>
      <w:r>
        <w:t>is</w:t>
      </w:r>
      <w:r w:rsidR="000D50D7" w:rsidRPr="000D50D7">
        <w:t xml:space="preserve"> </w:t>
      </w:r>
      <w:r>
        <w:t>in,</w:t>
      </w:r>
      <w:r w:rsidR="000D50D7" w:rsidRPr="000D50D7">
        <w:t xml:space="preserve"> </w:t>
      </w:r>
      <w:r>
        <w:t>on,</w:t>
      </w:r>
      <w:r w:rsidR="000D50D7" w:rsidRPr="000D50D7">
        <w:t xml:space="preserve"> </w:t>
      </w:r>
      <w:r>
        <w:t>under,</w:t>
      </w:r>
      <w:r w:rsidR="000D50D7" w:rsidRPr="000D50D7">
        <w:t xml:space="preserve"> </w:t>
      </w:r>
      <w:r>
        <w:t>over</w:t>
      </w:r>
      <w:r w:rsidR="000D50D7" w:rsidRPr="000D50D7">
        <w:t xml:space="preserve"> </w:t>
      </w:r>
      <w:r>
        <w:t>or</w:t>
      </w:r>
      <w:r w:rsidR="000D50D7" w:rsidRPr="000D50D7">
        <w:t xml:space="preserve"> </w:t>
      </w:r>
      <w:r>
        <w:t>within</w:t>
      </w:r>
      <w:r w:rsidR="0014248C">
        <w:t>;</w:t>
      </w:r>
    </w:p>
    <w:p w14:paraId="466AC2D7" w14:textId="77777777" w:rsidR="0014248C" w:rsidRDefault="0014248C" w:rsidP="0014248C">
      <w:pPr>
        <w:pStyle w:val="N3"/>
      </w:pPr>
      <w:r>
        <w:t>8</w:t>
      </w:r>
      <w:r w:rsidR="000D50D7" w:rsidRPr="000D50D7">
        <w:t xml:space="preserve"> </w:t>
      </w:r>
      <w:r>
        <w:t>metres</w:t>
      </w:r>
      <w:r w:rsidR="000D50D7" w:rsidRPr="000D50D7">
        <w:t xml:space="preserve"> </w:t>
      </w:r>
      <w:r>
        <w:t>of</w:t>
      </w:r>
      <w:r w:rsidR="000D50D7" w:rsidRPr="000D50D7">
        <w:t xml:space="preserve"> </w:t>
      </w:r>
      <w:r>
        <w:t>the</w:t>
      </w:r>
      <w:r w:rsidR="000D50D7" w:rsidRPr="000D50D7">
        <w:t xml:space="preserve"> </w:t>
      </w:r>
      <w:r>
        <w:t>base</w:t>
      </w:r>
      <w:r w:rsidR="000D50D7" w:rsidRPr="000D50D7">
        <w:t xml:space="preserve"> </w:t>
      </w:r>
      <w:r>
        <w:t>of</w:t>
      </w:r>
      <w:r w:rsidR="000D50D7" w:rsidRPr="000D50D7">
        <w:t xml:space="preserve"> </w:t>
      </w:r>
      <w:r>
        <w:t>a</w:t>
      </w:r>
      <w:r w:rsidR="000D50D7" w:rsidRPr="000D50D7">
        <w:t xml:space="preserve"> </w:t>
      </w:r>
      <w:r>
        <w:t>remote</w:t>
      </w:r>
      <w:r w:rsidR="000D50D7" w:rsidRPr="000D50D7">
        <w:t xml:space="preserve"> </w:t>
      </w:r>
      <w:r>
        <w:t>defence</w:t>
      </w:r>
      <w:r w:rsidR="000D50D7" w:rsidRPr="000D50D7">
        <w:t xml:space="preserve"> </w:t>
      </w:r>
      <w:r>
        <w:t>which</w:t>
      </w:r>
      <w:r w:rsidR="000D50D7" w:rsidRPr="000D50D7">
        <w:t xml:space="preserve"> </w:t>
      </w:r>
      <w:r>
        <w:t>is</w:t>
      </w:r>
      <w:r w:rsidR="000D50D7" w:rsidRPr="000D50D7">
        <w:t xml:space="preserve"> </w:t>
      </w:r>
      <w:r>
        <w:t>likely</w:t>
      </w:r>
      <w:r w:rsidR="000D50D7" w:rsidRPr="000D50D7">
        <w:t xml:space="preserve"> </w:t>
      </w:r>
      <w:r>
        <w:t>to</w:t>
      </w:r>
      <w:r w:rsidR="004C7FF3">
        <w:t>—</w:t>
      </w:r>
    </w:p>
    <w:p w14:paraId="08C19A69" w14:textId="77777777" w:rsidR="0014248C" w:rsidRDefault="0014248C" w:rsidP="0014248C">
      <w:pPr>
        <w:pStyle w:val="N4"/>
      </w:pPr>
      <w:r>
        <w:lastRenderedPageBreak/>
        <w:t>endanger</w:t>
      </w:r>
      <w:r w:rsidR="000D50D7" w:rsidRPr="000D50D7">
        <w:t xml:space="preserve"> </w:t>
      </w:r>
      <w:r>
        <w:t>the</w:t>
      </w:r>
      <w:r w:rsidR="000D50D7" w:rsidRPr="000D50D7">
        <w:t xml:space="preserve"> </w:t>
      </w:r>
      <w:r>
        <w:t>stability</w:t>
      </w:r>
      <w:r w:rsidR="000D50D7" w:rsidRPr="000D50D7">
        <w:t xml:space="preserve"> </w:t>
      </w:r>
      <w:r>
        <w:t>of,</w:t>
      </w:r>
      <w:r w:rsidR="000D50D7" w:rsidRPr="000D50D7">
        <w:t xml:space="preserve"> </w:t>
      </w:r>
      <w:r>
        <w:t>cause</w:t>
      </w:r>
      <w:r w:rsidR="000D50D7" w:rsidRPr="000D50D7">
        <w:t xml:space="preserve"> </w:t>
      </w:r>
      <w:r>
        <w:t>damage</w:t>
      </w:r>
      <w:r w:rsidR="000D50D7" w:rsidRPr="000D50D7">
        <w:t xml:space="preserve"> </w:t>
      </w:r>
      <w:r>
        <w:t>or</w:t>
      </w:r>
      <w:r w:rsidR="000D50D7" w:rsidRPr="000D50D7">
        <w:t xml:space="preserve"> </w:t>
      </w:r>
      <w:r>
        <w:t>reduce</w:t>
      </w:r>
      <w:r w:rsidR="000D50D7" w:rsidRPr="000D50D7">
        <w:t xml:space="preserve"> </w:t>
      </w:r>
      <w:r>
        <w:t>the</w:t>
      </w:r>
      <w:r w:rsidR="000D50D7" w:rsidRPr="000D50D7">
        <w:t xml:space="preserve"> </w:t>
      </w:r>
      <w:r>
        <w:t>effectiveness</w:t>
      </w:r>
      <w:r w:rsidR="000D50D7" w:rsidRPr="000D50D7">
        <w:t xml:space="preserve"> </w:t>
      </w:r>
      <w:r>
        <w:t>of</w:t>
      </w:r>
      <w:r w:rsidR="000D50D7" w:rsidRPr="000D50D7">
        <w:t xml:space="preserve"> </w:t>
      </w:r>
      <w:r>
        <w:t>that</w:t>
      </w:r>
      <w:r w:rsidR="000D50D7" w:rsidRPr="000D50D7">
        <w:t xml:space="preserve"> </w:t>
      </w:r>
      <w:r>
        <w:t>remote</w:t>
      </w:r>
      <w:r w:rsidR="000D50D7" w:rsidRPr="000D50D7">
        <w:t xml:space="preserve"> </w:t>
      </w:r>
      <w:r>
        <w:t>defence,</w:t>
      </w:r>
      <w:r w:rsidR="000D50D7" w:rsidRPr="000D50D7">
        <w:t xml:space="preserve"> </w:t>
      </w:r>
      <w:r>
        <w:t>or</w:t>
      </w:r>
    </w:p>
    <w:p w14:paraId="064D5BA1" w14:textId="77777777" w:rsidR="0014248C" w:rsidRDefault="0014248C" w:rsidP="0014248C">
      <w:pPr>
        <w:pStyle w:val="N4"/>
      </w:pPr>
      <w:r>
        <w:t>interfere</w:t>
      </w:r>
      <w:r w:rsidR="000D50D7" w:rsidRPr="000D50D7">
        <w:t xml:space="preserve"> </w:t>
      </w:r>
      <w:r>
        <w:t>with</w:t>
      </w:r>
      <w:r w:rsidR="000D50D7" w:rsidRPr="000D50D7">
        <w:t xml:space="preserve"> </w:t>
      </w:r>
      <w:r>
        <w:t>the</w:t>
      </w:r>
      <w:r w:rsidR="000D50D7" w:rsidRPr="000D50D7">
        <w:t xml:space="preserve"> </w:t>
      </w:r>
      <w:r>
        <w:t>Agency’s</w:t>
      </w:r>
      <w:r w:rsidR="000D50D7" w:rsidRPr="000D50D7">
        <w:t xml:space="preserve"> </w:t>
      </w:r>
      <w:r>
        <w:t>access</w:t>
      </w:r>
      <w:r w:rsidR="000D50D7" w:rsidRPr="000D50D7">
        <w:t xml:space="preserve"> </w:t>
      </w:r>
      <w:r>
        <w:t>to</w:t>
      </w:r>
      <w:r w:rsidR="000D50D7" w:rsidRPr="000D50D7">
        <w:t xml:space="preserve"> </w:t>
      </w:r>
      <w:r>
        <w:t>or</w:t>
      </w:r>
      <w:r w:rsidR="000D50D7" w:rsidRPr="000D50D7">
        <w:t xml:space="preserve"> </w:t>
      </w:r>
      <w:r>
        <w:t>along</w:t>
      </w:r>
      <w:r w:rsidR="000D50D7" w:rsidRPr="000D50D7">
        <w:t xml:space="preserve"> </w:t>
      </w:r>
      <w:r>
        <w:t>that</w:t>
      </w:r>
      <w:r w:rsidR="000D50D7" w:rsidRPr="000D50D7">
        <w:t xml:space="preserve"> </w:t>
      </w:r>
      <w:r>
        <w:t>remote</w:t>
      </w:r>
      <w:r w:rsidR="000D50D7" w:rsidRPr="000D50D7">
        <w:t xml:space="preserve"> </w:t>
      </w:r>
      <w:r>
        <w:t>defence;</w:t>
      </w:r>
    </w:p>
    <w:p w14:paraId="60C0ECC7" w14:textId="77777777" w:rsidR="00283174" w:rsidRDefault="0014248C" w:rsidP="0014248C">
      <w:pPr>
        <w:pStyle w:val="N3"/>
      </w:pPr>
      <w:r>
        <w:t>8</w:t>
      </w:r>
      <w:r w:rsidR="000D50D7" w:rsidRPr="000D50D7">
        <w:t xml:space="preserve"> </w:t>
      </w:r>
      <w:r w:rsidR="00A22AFF">
        <w:t>metres</w:t>
      </w:r>
      <w:r w:rsidR="000D50D7" w:rsidRPr="000D50D7">
        <w:t xml:space="preserve"> </w:t>
      </w:r>
      <w:r w:rsidR="00283174">
        <w:t>of</w:t>
      </w:r>
      <w:r w:rsidR="000D50D7" w:rsidRPr="000D50D7">
        <w:t xml:space="preserve"> </w:t>
      </w:r>
      <w:r w:rsidR="00283174">
        <w:t>a</w:t>
      </w:r>
      <w:r w:rsidR="000D50D7" w:rsidRPr="000D50D7">
        <w:t xml:space="preserve"> </w:t>
      </w:r>
      <w:r w:rsidR="00283174">
        <w:t>drainage</w:t>
      </w:r>
      <w:r w:rsidR="000D50D7" w:rsidRPr="000D50D7">
        <w:t xml:space="preserve"> </w:t>
      </w:r>
      <w:r w:rsidR="00283174">
        <w:t>work</w:t>
      </w:r>
      <w:r w:rsidR="000D50D7" w:rsidRPr="000D50D7">
        <w:t xml:space="preserve"> </w:t>
      </w:r>
      <w:r w:rsidR="00283174">
        <w:t>or</w:t>
      </w:r>
      <w:r w:rsidR="000D50D7" w:rsidRPr="000D50D7">
        <w:t xml:space="preserve"> </w:t>
      </w:r>
      <w:r w:rsidR="00283174">
        <w:t>is</w:t>
      </w:r>
      <w:r w:rsidR="000D50D7" w:rsidRPr="000D50D7">
        <w:t xml:space="preserve"> </w:t>
      </w:r>
      <w:r w:rsidR="00283174">
        <w:t>otherwise</w:t>
      </w:r>
      <w:r w:rsidR="000D50D7" w:rsidRPr="000D50D7">
        <w:t xml:space="preserve"> </w:t>
      </w:r>
      <w:r w:rsidR="00283174">
        <w:t>likely</w:t>
      </w:r>
      <w:r w:rsidR="000D50D7" w:rsidRPr="000D50D7">
        <w:t xml:space="preserve"> </w:t>
      </w:r>
      <w:r w:rsidR="00283174">
        <w:t>to—</w:t>
      </w:r>
    </w:p>
    <w:p w14:paraId="64487E75" w14:textId="77777777" w:rsidR="0014248C" w:rsidRDefault="00283174" w:rsidP="00283174">
      <w:pPr>
        <w:pStyle w:val="N4"/>
      </w:pPr>
      <w:r>
        <w:t>affect</w:t>
      </w:r>
      <w:r w:rsidR="000D50D7" w:rsidRPr="000D50D7">
        <w:t xml:space="preserve"> </w:t>
      </w:r>
      <w:r>
        <w:t>any</w:t>
      </w:r>
      <w:r w:rsidR="000D50D7" w:rsidRPr="000D50D7">
        <w:t xml:space="preserve"> </w:t>
      </w:r>
      <w:r>
        <w:t>drainage</w:t>
      </w:r>
      <w:r w:rsidR="000D50D7" w:rsidRPr="000D50D7">
        <w:t xml:space="preserve"> </w:t>
      </w:r>
      <w:r>
        <w:t>work</w:t>
      </w:r>
      <w:r w:rsidR="000D50D7" w:rsidRPr="000D50D7">
        <w:t xml:space="preserve"> </w:t>
      </w:r>
      <w:r>
        <w:t>or</w:t>
      </w:r>
      <w:r w:rsidR="000D50D7" w:rsidRPr="000D50D7">
        <w:t xml:space="preserve"> </w:t>
      </w:r>
      <w:r>
        <w:t>the</w:t>
      </w:r>
      <w:r w:rsidR="000D50D7" w:rsidRPr="000D50D7">
        <w:t xml:space="preserve"> </w:t>
      </w:r>
      <w:r>
        <w:t>volumetric</w:t>
      </w:r>
      <w:r w:rsidR="000D50D7" w:rsidRPr="000D50D7">
        <w:t xml:space="preserve"> </w:t>
      </w:r>
      <w:r>
        <w:t>rate</w:t>
      </w:r>
      <w:r w:rsidR="000D50D7" w:rsidRPr="000D50D7">
        <w:t xml:space="preserve"> </w:t>
      </w:r>
      <w:r>
        <w:t>of</w:t>
      </w:r>
      <w:r w:rsidR="000D50D7" w:rsidRPr="000D50D7">
        <w:t xml:space="preserve"> </w:t>
      </w:r>
      <w:r>
        <w:t>flow</w:t>
      </w:r>
      <w:r w:rsidR="000D50D7" w:rsidRPr="000D50D7">
        <w:t xml:space="preserve"> </w:t>
      </w:r>
      <w:r>
        <w:t>of</w:t>
      </w:r>
      <w:r w:rsidR="000D50D7" w:rsidRPr="000D50D7">
        <w:t xml:space="preserve"> </w:t>
      </w:r>
      <w:r>
        <w:t>water</w:t>
      </w:r>
      <w:r w:rsidR="000D50D7" w:rsidRPr="000D50D7">
        <w:t xml:space="preserve"> </w:t>
      </w:r>
      <w:r>
        <w:t>in</w:t>
      </w:r>
      <w:r w:rsidR="000D50D7" w:rsidRPr="000D50D7">
        <w:t xml:space="preserve"> </w:t>
      </w:r>
      <w:r>
        <w:t>or</w:t>
      </w:r>
      <w:r w:rsidR="000D50D7" w:rsidRPr="000D50D7">
        <w:t xml:space="preserve"> </w:t>
      </w:r>
      <w:r>
        <w:t>flowing</w:t>
      </w:r>
      <w:r w:rsidR="000D50D7" w:rsidRPr="000D50D7">
        <w:t xml:space="preserve"> </w:t>
      </w:r>
      <w:r>
        <w:t>to</w:t>
      </w:r>
      <w:r w:rsidR="000D50D7" w:rsidRPr="000D50D7">
        <w:t xml:space="preserve"> </w:t>
      </w:r>
      <w:r>
        <w:t>or</w:t>
      </w:r>
      <w:r w:rsidR="000D50D7" w:rsidRPr="000D50D7">
        <w:t xml:space="preserve"> </w:t>
      </w:r>
      <w:r>
        <w:t>from</w:t>
      </w:r>
      <w:r w:rsidR="000D50D7" w:rsidRPr="000D50D7">
        <w:t xml:space="preserve"> </w:t>
      </w:r>
      <w:r>
        <w:t>any</w:t>
      </w:r>
      <w:r w:rsidR="000D50D7" w:rsidRPr="000D50D7">
        <w:t xml:space="preserve"> </w:t>
      </w:r>
      <w:r>
        <w:t>drainage</w:t>
      </w:r>
      <w:r w:rsidR="000D50D7" w:rsidRPr="000D50D7">
        <w:t xml:space="preserve"> </w:t>
      </w:r>
      <w:r>
        <w:t>work;</w:t>
      </w:r>
    </w:p>
    <w:p w14:paraId="4C284B7C" w14:textId="77777777" w:rsidR="0014248C" w:rsidRDefault="00283174" w:rsidP="00283174">
      <w:pPr>
        <w:pStyle w:val="N4"/>
      </w:pPr>
      <w:r>
        <w:t>affect</w:t>
      </w:r>
      <w:r w:rsidR="000D50D7" w:rsidRPr="000D50D7">
        <w:t xml:space="preserve"> </w:t>
      </w:r>
      <w:r>
        <w:t>the</w:t>
      </w:r>
      <w:r w:rsidR="000D50D7" w:rsidRPr="000D50D7">
        <w:t xml:space="preserve"> </w:t>
      </w:r>
      <w:r>
        <w:t>flow,</w:t>
      </w:r>
      <w:r w:rsidR="000D50D7" w:rsidRPr="000D50D7">
        <w:t xml:space="preserve"> </w:t>
      </w:r>
      <w:r>
        <w:t>purity</w:t>
      </w:r>
      <w:r w:rsidR="000D50D7" w:rsidRPr="000D50D7">
        <w:t xml:space="preserve"> </w:t>
      </w:r>
      <w:r>
        <w:t>or</w:t>
      </w:r>
      <w:r w:rsidR="000D50D7" w:rsidRPr="000D50D7">
        <w:t xml:space="preserve"> </w:t>
      </w:r>
      <w:r>
        <w:t>quality</w:t>
      </w:r>
      <w:r w:rsidR="000D50D7" w:rsidRPr="000D50D7">
        <w:t xml:space="preserve"> </w:t>
      </w:r>
      <w:r>
        <w:t>of</w:t>
      </w:r>
      <w:r w:rsidR="000D50D7" w:rsidRPr="000D50D7">
        <w:t xml:space="preserve"> </w:t>
      </w:r>
      <w:r>
        <w:t>water</w:t>
      </w:r>
      <w:r w:rsidR="000D50D7" w:rsidRPr="000D50D7">
        <w:t xml:space="preserve"> </w:t>
      </w:r>
      <w:r>
        <w:t>in</w:t>
      </w:r>
      <w:r w:rsidR="000D50D7" w:rsidRPr="000D50D7">
        <w:t xml:space="preserve"> </w:t>
      </w:r>
      <w:r>
        <w:t>any</w:t>
      </w:r>
      <w:r w:rsidR="000D50D7" w:rsidRPr="000D50D7">
        <w:t xml:space="preserve"> </w:t>
      </w:r>
      <w:r w:rsidR="0014248C">
        <w:t>watercourse</w:t>
      </w:r>
      <w:r w:rsidR="000D50D7" w:rsidRPr="000D50D7">
        <w:t xml:space="preserve"> </w:t>
      </w:r>
      <w:r w:rsidR="0014248C">
        <w:t>or</w:t>
      </w:r>
      <w:r w:rsidR="000D50D7" w:rsidRPr="000D50D7">
        <w:t xml:space="preserve"> </w:t>
      </w:r>
      <w:r w:rsidR="0014248C">
        <w:t>other</w:t>
      </w:r>
      <w:r w:rsidR="000D50D7" w:rsidRPr="000D50D7">
        <w:t xml:space="preserve"> </w:t>
      </w:r>
      <w:r w:rsidR="0014248C">
        <w:t>surface</w:t>
      </w:r>
      <w:r w:rsidR="000D50D7" w:rsidRPr="000D50D7">
        <w:t xml:space="preserve"> </w:t>
      </w:r>
      <w:r w:rsidR="0014248C">
        <w:t>waters</w:t>
      </w:r>
      <w:r>
        <w:t>;</w:t>
      </w:r>
    </w:p>
    <w:p w14:paraId="40E4ACFD" w14:textId="77777777" w:rsidR="0014248C" w:rsidRDefault="00283174" w:rsidP="00283174">
      <w:pPr>
        <w:pStyle w:val="N4"/>
      </w:pPr>
      <w:r>
        <w:t>cause</w:t>
      </w:r>
      <w:r w:rsidR="000D50D7" w:rsidRPr="000D50D7">
        <w:t xml:space="preserve"> </w:t>
      </w:r>
      <w:r>
        <w:t>obstruction</w:t>
      </w:r>
      <w:r w:rsidR="000D50D7" w:rsidRPr="000D50D7">
        <w:t xml:space="preserve"> </w:t>
      </w:r>
      <w:r>
        <w:t>to</w:t>
      </w:r>
      <w:r w:rsidR="000D50D7" w:rsidRPr="000D50D7">
        <w:t xml:space="preserve"> </w:t>
      </w:r>
      <w:r>
        <w:t>the</w:t>
      </w:r>
      <w:r w:rsidR="000D50D7" w:rsidRPr="000D50D7">
        <w:t xml:space="preserve"> </w:t>
      </w:r>
      <w:r>
        <w:t>free</w:t>
      </w:r>
      <w:r w:rsidR="000D50D7" w:rsidRPr="000D50D7">
        <w:t xml:space="preserve"> </w:t>
      </w:r>
      <w:r>
        <w:t>passage</w:t>
      </w:r>
      <w:r w:rsidR="000D50D7" w:rsidRPr="000D50D7">
        <w:t xml:space="preserve"> </w:t>
      </w:r>
      <w:r>
        <w:t>of</w:t>
      </w:r>
      <w:r w:rsidR="000D50D7" w:rsidRPr="000D50D7">
        <w:t xml:space="preserve"> </w:t>
      </w:r>
      <w:r>
        <w:t>fish</w:t>
      </w:r>
      <w:r w:rsidR="000D50D7" w:rsidRPr="000D50D7">
        <w:t xml:space="preserve"> </w:t>
      </w:r>
      <w:r>
        <w:t>or</w:t>
      </w:r>
      <w:r w:rsidR="000D50D7" w:rsidRPr="000D50D7">
        <w:t xml:space="preserve"> </w:t>
      </w:r>
      <w:r>
        <w:t>damage</w:t>
      </w:r>
      <w:r w:rsidR="000D50D7" w:rsidRPr="000D50D7">
        <w:t xml:space="preserve"> </w:t>
      </w:r>
      <w:r>
        <w:t>to</w:t>
      </w:r>
      <w:r w:rsidR="000D50D7" w:rsidRPr="000D50D7">
        <w:t xml:space="preserve"> </w:t>
      </w:r>
      <w:r>
        <w:t>any</w:t>
      </w:r>
      <w:r w:rsidR="000D50D7" w:rsidRPr="000D50D7">
        <w:t xml:space="preserve"> </w:t>
      </w:r>
      <w:r>
        <w:t>fishery;</w:t>
      </w:r>
    </w:p>
    <w:p w14:paraId="1FCD30B1" w14:textId="77777777" w:rsidR="0014248C" w:rsidRDefault="00283174" w:rsidP="00283174">
      <w:pPr>
        <w:pStyle w:val="N4"/>
      </w:pPr>
      <w:r>
        <w:t>affect</w:t>
      </w:r>
      <w:r w:rsidR="000D50D7" w:rsidRPr="000D50D7">
        <w:t xml:space="preserve"> </w:t>
      </w:r>
      <w:r>
        <w:t>the</w:t>
      </w:r>
      <w:r w:rsidR="000D50D7" w:rsidRPr="000D50D7">
        <w:t xml:space="preserve"> </w:t>
      </w:r>
      <w:r>
        <w:t>conservation,</w:t>
      </w:r>
      <w:r w:rsidR="000D50D7" w:rsidRPr="000D50D7">
        <w:t xml:space="preserve"> </w:t>
      </w:r>
      <w:r>
        <w:t>distribution</w:t>
      </w:r>
      <w:r w:rsidR="000D50D7" w:rsidRPr="000D50D7">
        <w:t xml:space="preserve"> </w:t>
      </w:r>
      <w:r>
        <w:t>or</w:t>
      </w:r>
      <w:r w:rsidR="000D50D7" w:rsidRPr="000D50D7">
        <w:t xml:space="preserve"> </w:t>
      </w:r>
      <w:r>
        <w:t>use</w:t>
      </w:r>
      <w:r w:rsidR="000D50D7" w:rsidRPr="000D50D7">
        <w:t xml:space="preserve"> </w:t>
      </w:r>
      <w:r>
        <w:t>of</w:t>
      </w:r>
      <w:r w:rsidR="000D50D7" w:rsidRPr="000D50D7">
        <w:t xml:space="preserve"> </w:t>
      </w:r>
      <w:r>
        <w:t>water</w:t>
      </w:r>
      <w:r w:rsidR="000D50D7" w:rsidRPr="000D50D7">
        <w:t xml:space="preserve"> </w:t>
      </w:r>
      <w:r>
        <w:t>resources;</w:t>
      </w:r>
      <w:r w:rsidR="000D50D7" w:rsidRPr="000D50D7">
        <w:t xml:space="preserve"> </w:t>
      </w:r>
      <w:r>
        <w:t>or</w:t>
      </w:r>
    </w:p>
    <w:p w14:paraId="1DD1B46B" w14:textId="77777777" w:rsidR="00283174" w:rsidRDefault="00283174" w:rsidP="00283174">
      <w:pPr>
        <w:pStyle w:val="N4"/>
      </w:pPr>
      <w:r>
        <w:t>affect</w:t>
      </w:r>
      <w:r w:rsidR="000D50D7" w:rsidRPr="000D50D7">
        <w:t xml:space="preserve"> </w:t>
      </w:r>
      <w:r>
        <w:t>the</w:t>
      </w:r>
      <w:r w:rsidR="000D50D7" w:rsidRPr="000D50D7">
        <w:t xml:space="preserve"> </w:t>
      </w:r>
      <w:r>
        <w:t>conservation</w:t>
      </w:r>
      <w:r w:rsidR="000D50D7" w:rsidRPr="000D50D7">
        <w:t xml:space="preserve"> </w:t>
      </w:r>
      <w:r>
        <w:t>value</w:t>
      </w:r>
      <w:r w:rsidR="000D50D7" w:rsidRPr="000D50D7">
        <w:t xml:space="preserve"> </w:t>
      </w:r>
      <w:r>
        <w:t>of</w:t>
      </w:r>
      <w:r w:rsidR="000D50D7" w:rsidRPr="000D50D7">
        <w:t xml:space="preserve"> </w:t>
      </w:r>
      <w:r>
        <w:t>the</w:t>
      </w:r>
      <w:r w:rsidR="000D50D7" w:rsidRPr="000D50D7">
        <w:t xml:space="preserve"> </w:t>
      </w:r>
      <w:r>
        <w:t>main</w:t>
      </w:r>
      <w:r w:rsidR="000D50D7" w:rsidRPr="000D50D7">
        <w:t xml:space="preserve"> </w:t>
      </w:r>
      <w:r>
        <w:t>river</w:t>
      </w:r>
      <w:r w:rsidR="000D50D7" w:rsidRPr="000D50D7">
        <w:t xml:space="preserve"> </w:t>
      </w:r>
      <w:r>
        <w:t>and</w:t>
      </w:r>
      <w:r w:rsidR="000D50D7" w:rsidRPr="000D50D7">
        <w:t xml:space="preserve"> </w:t>
      </w:r>
      <w:r>
        <w:t>habitats</w:t>
      </w:r>
      <w:r w:rsidR="000D50D7" w:rsidRPr="000D50D7">
        <w:t xml:space="preserve"> </w:t>
      </w:r>
      <w:r>
        <w:t>in</w:t>
      </w:r>
      <w:r w:rsidR="000D50D7" w:rsidRPr="000D50D7">
        <w:t xml:space="preserve"> </w:t>
      </w:r>
      <w:r>
        <w:t>its</w:t>
      </w:r>
      <w:r w:rsidR="000D50D7" w:rsidRPr="000D50D7">
        <w:t xml:space="preserve"> </w:t>
      </w:r>
      <w:r>
        <w:t>immediate</w:t>
      </w:r>
      <w:r w:rsidR="000D50D7" w:rsidRPr="000D50D7">
        <w:t xml:space="preserve"> </w:t>
      </w:r>
      <w:r>
        <w:t>vicinity</w:t>
      </w:r>
      <w:r w:rsidR="0014248C">
        <w:t>;</w:t>
      </w:r>
    </w:p>
    <w:p w14:paraId="1103369B" w14:textId="77777777" w:rsidR="0014248C" w:rsidRDefault="0014248C" w:rsidP="0014248C">
      <w:pPr>
        <w:pStyle w:val="T1"/>
      </w:pPr>
      <w:r>
        <w:t>or</w:t>
      </w:r>
      <w:r w:rsidR="000D50D7" w:rsidRPr="000D50D7">
        <w:t xml:space="preserve"> </w:t>
      </w:r>
      <w:r>
        <w:t>which</w:t>
      </w:r>
      <w:r w:rsidR="000D50D7" w:rsidRPr="000D50D7">
        <w:t xml:space="preserve"> </w:t>
      </w:r>
      <w:r>
        <w:t>involves:</w:t>
      </w:r>
    </w:p>
    <w:p w14:paraId="43528198" w14:textId="77777777" w:rsidR="0014248C" w:rsidRDefault="0014248C" w:rsidP="0014248C">
      <w:pPr>
        <w:pStyle w:val="N3"/>
      </w:pPr>
      <w:r>
        <w:t>an</w:t>
      </w:r>
      <w:r w:rsidR="000D50D7" w:rsidRPr="000D50D7">
        <w:t xml:space="preserve"> </w:t>
      </w:r>
      <w:r>
        <w:t>activity</w:t>
      </w:r>
      <w:r w:rsidR="000D50D7" w:rsidRPr="000D50D7">
        <w:t xml:space="preserve"> </w:t>
      </w:r>
      <w:r>
        <w:t>that</w:t>
      </w:r>
      <w:r w:rsidR="000D50D7" w:rsidRPr="000D50D7">
        <w:t xml:space="preserve"> </w:t>
      </w:r>
      <w:r>
        <w:t>includes</w:t>
      </w:r>
      <w:r w:rsidR="000D50D7" w:rsidRPr="000D50D7">
        <w:t xml:space="preserve"> </w:t>
      </w:r>
      <w:r>
        <w:t>dredging,</w:t>
      </w:r>
      <w:r w:rsidR="000D50D7" w:rsidRPr="000D50D7">
        <w:t xml:space="preserve"> </w:t>
      </w:r>
      <w:r>
        <w:t>raising</w:t>
      </w:r>
      <w:r w:rsidR="000D50D7" w:rsidRPr="000D50D7">
        <w:t xml:space="preserve"> </w:t>
      </w:r>
      <w:r>
        <w:t>or</w:t>
      </w:r>
      <w:r w:rsidR="000D50D7" w:rsidRPr="000D50D7">
        <w:t xml:space="preserve"> </w:t>
      </w:r>
      <w:r>
        <w:t>taking</w:t>
      </w:r>
      <w:r w:rsidR="000D50D7" w:rsidRPr="000D50D7">
        <w:t xml:space="preserve"> </w:t>
      </w:r>
      <w:r>
        <w:t>of</w:t>
      </w:r>
      <w:r w:rsidR="000D50D7" w:rsidRPr="000D50D7">
        <w:t xml:space="preserve"> </w:t>
      </w:r>
      <w:r>
        <w:t>any</w:t>
      </w:r>
      <w:r w:rsidR="000D50D7" w:rsidRPr="000D50D7">
        <w:t xml:space="preserve"> </w:t>
      </w:r>
      <w:r>
        <w:t>sand,</w:t>
      </w:r>
      <w:r w:rsidR="000D50D7" w:rsidRPr="000D50D7">
        <w:t xml:space="preserve"> </w:t>
      </w:r>
      <w:r>
        <w:t>silt,</w:t>
      </w:r>
      <w:r w:rsidR="000D50D7" w:rsidRPr="000D50D7">
        <w:t xml:space="preserve"> </w:t>
      </w:r>
      <w:r>
        <w:t>ballast,</w:t>
      </w:r>
      <w:r w:rsidR="000D50D7" w:rsidRPr="000D50D7">
        <w:t xml:space="preserve"> </w:t>
      </w:r>
      <w:r>
        <w:t>clay,</w:t>
      </w:r>
      <w:r w:rsidR="000D50D7" w:rsidRPr="000D50D7">
        <w:t xml:space="preserve"> </w:t>
      </w:r>
      <w:r>
        <w:t>gravel</w:t>
      </w:r>
      <w:r w:rsidR="000D50D7" w:rsidRPr="000D50D7">
        <w:t xml:space="preserve"> </w:t>
      </w:r>
      <w:r>
        <w:t>or</w:t>
      </w:r>
      <w:r w:rsidR="000D50D7" w:rsidRPr="000D50D7">
        <w:t xml:space="preserve"> </w:t>
      </w:r>
      <w:r>
        <w:t>other</w:t>
      </w:r>
      <w:r w:rsidR="000D50D7" w:rsidRPr="000D50D7">
        <w:t xml:space="preserve"> </w:t>
      </w:r>
      <w:r>
        <w:t>materials</w:t>
      </w:r>
      <w:r w:rsidR="000D50D7" w:rsidRPr="000D50D7">
        <w:t xml:space="preserve"> </w:t>
      </w:r>
      <w:r>
        <w:t>from</w:t>
      </w:r>
      <w:r w:rsidR="000D50D7" w:rsidRPr="000D50D7">
        <w:t xml:space="preserve"> </w:t>
      </w:r>
      <w:r>
        <w:t>or</w:t>
      </w:r>
      <w:r w:rsidR="000D50D7" w:rsidRPr="000D50D7">
        <w:t xml:space="preserve"> </w:t>
      </w:r>
      <w:r>
        <w:t>off</w:t>
      </w:r>
      <w:r w:rsidR="000D50D7" w:rsidRPr="000D50D7">
        <w:t xml:space="preserve"> </w:t>
      </w:r>
      <w:r>
        <w:t>the</w:t>
      </w:r>
      <w:r w:rsidR="000D50D7" w:rsidRPr="000D50D7">
        <w:t xml:space="preserve"> </w:t>
      </w:r>
      <w:r>
        <w:t>bed</w:t>
      </w:r>
      <w:r w:rsidR="000D50D7" w:rsidRPr="000D50D7">
        <w:t xml:space="preserve"> </w:t>
      </w:r>
      <w:r>
        <w:t>or</w:t>
      </w:r>
      <w:r w:rsidR="000D50D7" w:rsidRPr="000D50D7">
        <w:t xml:space="preserve"> </w:t>
      </w:r>
      <w:r>
        <w:t>banks</w:t>
      </w:r>
      <w:r w:rsidR="000D50D7" w:rsidRPr="000D50D7">
        <w:t xml:space="preserve"> </w:t>
      </w:r>
      <w:r>
        <w:t>of</w:t>
      </w:r>
      <w:r w:rsidR="000D50D7" w:rsidRPr="000D50D7">
        <w:t xml:space="preserve"> </w:t>
      </w:r>
      <w:r>
        <w:t>a</w:t>
      </w:r>
      <w:r w:rsidR="000D50D7" w:rsidRPr="000D50D7">
        <w:t xml:space="preserve"> </w:t>
      </w:r>
      <w:r>
        <w:t>drainage</w:t>
      </w:r>
      <w:r w:rsidR="000D50D7" w:rsidRPr="000D50D7">
        <w:t xml:space="preserve"> </w:t>
      </w:r>
      <w:r>
        <w:t>work</w:t>
      </w:r>
      <w:r w:rsidR="000D50D7" w:rsidRPr="000D50D7">
        <w:t xml:space="preserve"> </w:t>
      </w:r>
      <w:r>
        <w:t>(or</w:t>
      </w:r>
      <w:r w:rsidR="000D50D7" w:rsidRPr="000D50D7">
        <w:t xml:space="preserve"> </w:t>
      </w:r>
      <w:r>
        <w:t>causing</w:t>
      </w:r>
      <w:r w:rsidR="000D50D7" w:rsidRPr="000D50D7">
        <w:t xml:space="preserve"> </w:t>
      </w:r>
      <w:r>
        <w:t>such</w:t>
      </w:r>
      <w:r w:rsidR="000D50D7" w:rsidRPr="000D50D7">
        <w:t xml:space="preserve"> </w:t>
      </w:r>
      <w:r>
        <w:t>materials</w:t>
      </w:r>
      <w:r w:rsidR="000D50D7" w:rsidRPr="000D50D7">
        <w:t xml:space="preserve"> </w:t>
      </w:r>
      <w:r>
        <w:t>to</w:t>
      </w:r>
      <w:r w:rsidR="000D50D7" w:rsidRPr="000D50D7">
        <w:t xml:space="preserve"> </w:t>
      </w:r>
      <w:r>
        <w:t>be</w:t>
      </w:r>
      <w:r w:rsidR="000D50D7" w:rsidRPr="000D50D7">
        <w:t xml:space="preserve"> </w:t>
      </w:r>
      <w:r>
        <w:t>dredged,</w:t>
      </w:r>
      <w:r w:rsidR="000D50D7" w:rsidRPr="000D50D7">
        <w:t xml:space="preserve"> </w:t>
      </w:r>
      <w:r>
        <w:t>raised</w:t>
      </w:r>
      <w:r w:rsidR="000D50D7" w:rsidRPr="000D50D7">
        <w:t xml:space="preserve"> </w:t>
      </w:r>
      <w:r>
        <w:t>or</w:t>
      </w:r>
      <w:r w:rsidR="000D50D7" w:rsidRPr="000D50D7">
        <w:t xml:space="preserve"> </w:t>
      </w:r>
      <w:r>
        <w:t>taken),</w:t>
      </w:r>
      <w:r w:rsidR="000D50D7" w:rsidRPr="000D50D7">
        <w:t xml:space="preserve"> </w:t>
      </w:r>
      <w:r>
        <w:t>including</w:t>
      </w:r>
      <w:r w:rsidR="000D50D7" w:rsidRPr="000D50D7">
        <w:t xml:space="preserve"> </w:t>
      </w:r>
      <w:r>
        <w:t>hydrodynamic</w:t>
      </w:r>
      <w:r w:rsidR="000D50D7" w:rsidRPr="000D50D7">
        <w:t xml:space="preserve"> </w:t>
      </w:r>
      <w:r>
        <w:t>dredging</w:t>
      </w:r>
      <w:r w:rsidR="000D50D7" w:rsidRPr="000D50D7">
        <w:t xml:space="preserve"> </w:t>
      </w:r>
      <w:r>
        <w:t>or</w:t>
      </w:r>
      <w:r w:rsidR="000D50D7" w:rsidRPr="000D50D7">
        <w:t xml:space="preserve"> </w:t>
      </w:r>
      <w:r>
        <w:t>desilting;</w:t>
      </w:r>
      <w:r w:rsidR="000D50D7" w:rsidRPr="000D50D7">
        <w:t xml:space="preserve"> </w:t>
      </w:r>
      <w:r>
        <w:t>and</w:t>
      </w:r>
    </w:p>
    <w:p w14:paraId="4F428147" w14:textId="77777777" w:rsidR="0014248C" w:rsidRPr="0014248C" w:rsidRDefault="0014248C" w:rsidP="0014248C">
      <w:pPr>
        <w:pStyle w:val="N3"/>
      </w:pPr>
      <w:r>
        <w:t>any</w:t>
      </w:r>
      <w:r w:rsidR="000D50D7" w:rsidRPr="000D50D7">
        <w:t xml:space="preserve"> </w:t>
      </w:r>
      <w:r>
        <w:t>quarrying</w:t>
      </w:r>
      <w:r w:rsidR="000D50D7" w:rsidRPr="000D50D7">
        <w:t xml:space="preserve"> </w:t>
      </w:r>
      <w:r>
        <w:t>or</w:t>
      </w:r>
      <w:r w:rsidR="000D50D7" w:rsidRPr="000D50D7">
        <w:t xml:space="preserve"> </w:t>
      </w:r>
      <w:r>
        <w:t>excavation</w:t>
      </w:r>
      <w:r w:rsidR="000D50D7" w:rsidRPr="000D50D7">
        <w:t xml:space="preserve"> </w:t>
      </w:r>
      <w:r>
        <w:t>within</w:t>
      </w:r>
      <w:r w:rsidR="000D50D7" w:rsidRPr="000D50D7">
        <w:t xml:space="preserve"> </w:t>
      </w:r>
      <w:r>
        <w:t>16</w:t>
      </w:r>
      <w:r w:rsidR="000D50D7" w:rsidRPr="000D50D7">
        <w:t xml:space="preserve"> </w:t>
      </w:r>
      <w:r>
        <w:t>metres</w:t>
      </w:r>
      <w:r w:rsidR="000D50D7" w:rsidRPr="000D50D7">
        <w:t xml:space="preserve"> </w:t>
      </w:r>
      <w:r>
        <w:t>of</w:t>
      </w:r>
      <w:r w:rsidR="000D50D7" w:rsidRPr="000D50D7">
        <w:t xml:space="preserve"> </w:t>
      </w:r>
      <w:r>
        <w:t>a</w:t>
      </w:r>
      <w:r w:rsidR="000D50D7" w:rsidRPr="000D50D7">
        <w:t xml:space="preserve"> </w:t>
      </w:r>
      <w:r>
        <w:t>drainage</w:t>
      </w:r>
      <w:r w:rsidR="000D50D7" w:rsidRPr="000D50D7">
        <w:t xml:space="preserve"> </w:t>
      </w:r>
      <w:r>
        <w:t>work</w:t>
      </w:r>
      <w:r w:rsidR="000D50D7" w:rsidRPr="000D50D7">
        <w:t xml:space="preserve"> </w:t>
      </w:r>
      <w:r>
        <w:t>which</w:t>
      </w:r>
      <w:r w:rsidR="000D50D7" w:rsidRPr="000D50D7">
        <w:t xml:space="preserve"> </w:t>
      </w:r>
      <w:r>
        <w:t>is</w:t>
      </w:r>
      <w:r w:rsidR="000D50D7" w:rsidRPr="000D50D7">
        <w:t xml:space="preserve"> </w:t>
      </w:r>
      <w:r>
        <w:t>likely</w:t>
      </w:r>
      <w:r w:rsidR="000D50D7" w:rsidRPr="000D50D7">
        <w:t xml:space="preserve"> </w:t>
      </w:r>
      <w:r>
        <w:t>to</w:t>
      </w:r>
      <w:r w:rsidR="000D50D7" w:rsidRPr="000D50D7">
        <w:t xml:space="preserve"> </w:t>
      </w:r>
      <w:r>
        <w:t>cause</w:t>
      </w:r>
      <w:r w:rsidR="000D50D7" w:rsidRPr="000D50D7">
        <w:t xml:space="preserve"> </w:t>
      </w:r>
      <w:r>
        <w:t>damage</w:t>
      </w:r>
      <w:r w:rsidR="000D50D7" w:rsidRPr="000D50D7">
        <w:t xml:space="preserve"> </w:t>
      </w:r>
      <w:r>
        <w:t>to</w:t>
      </w:r>
      <w:r w:rsidR="000D50D7" w:rsidRPr="000D50D7">
        <w:t xml:space="preserve"> </w:t>
      </w:r>
      <w:r>
        <w:t>or</w:t>
      </w:r>
      <w:r w:rsidR="000D50D7" w:rsidRPr="000D50D7">
        <w:t xml:space="preserve"> </w:t>
      </w:r>
      <w:r>
        <w:t>endanger</w:t>
      </w:r>
      <w:r w:rsidR="000D50D7" w:rsidRPr="000D50D7">
        <w:t xml:space="preserve"> </w:t>
      </w:r>
      <w:r>
        <w:t>the</w:t>
      </w:r>
      <w:r w:rsidR="000D50D7" w:rsidRPr="000D50D7">
        <w:t xml:space="preserve"> </w:t>
      </w:r>
      <w:r>
        <w:t>stability</w:t>
      </w:r>
      <w:r w:rsidR="000D50D7" w:rsidRPr="000D50D7">
        <w:t xml:space="preserve"> </w:t>
      </w:r>
      <w:r>
        <w:t>of</w:t>
      </w:r>
      <w:r w:rsidR="000D50D7" w:rsidRPr="000D50D7">
        <w:t xml:space="preserve"> </w:t>
      </w:r>
      <w:r>
        <w:t>the</w:t>
      </w:r>
      <w:r w:rsidR="000D50D7" w:rsidRPr="000D50D7">
        <w:t xml:space="preserve"> </w:t>
      </w:r>
      <w:r>
        <w:t>banks</w:t>
      </w:r>
      <w:r w:rsidR="000D50D7" w:rsidRPr="000D50D7">
        <w:t xml:space="preserve"> </w:t>
      </w:r>
      <w:r>
        <w:t>or</w:t>
      </w:r>
      <w:r w:rsidR="000D50D7" w:rsidRPr="000D50D7">
        <w:t xml:space="preserve"> </w:t>
      </w:r>
      <w:r>
        <w:t>structure</w:t>
      </w:r>
      <w:r w:rsidR="000D50D7" w:rsidRPr="000D50D7">
        <w:t xml:space="preserve"> </w:t>
      </w:r>
      <w:r>
        <w:t>of</w:t>
      </w:r>
      <w:r w:rsidR="000D50D7" w:rsidRPr="000D50D7">
        <w:t xml:space="preserve"> </w:t>
      </w:r>
      <w:r>
        <w:t>that</w:t>
      </w:r>
      <w:r w:rsidR="000D50D7" w:rsidRPr="000D50D7">
        <w:t xml:space="preserve"> </w:t>
      </w:r>
      <w:r>
        <w:t>drainage</w:t>
      </w:r>
      <w:r w:rsidR="000D50D7" w:rsidRPr="000D50D7">
        <w:t xml:space="preserve"> </w:t>
      </w:r>
      <w:r>
        <w:t>work;</w:t>
      </w:r>
    </w:p>
    <w:p w14:paraId="4566718F" w14:textId="77777777" w:rsidR="00283174" w:rsidRDefault="00283174" w:rsidP="00283174">
      <w:pPr>
        <w:pStyle w:val="DefPara"/>
      </w:pPr>
      <w:r>
        <w:t>“watercourse”</w:t>
      </w:r>
      <w:r w:rsidR="000D50D7" w:rsidRPr="000D50D7">
        <w:t xml:space="preserve"> </w:t>
      </w:r>
      <w:r>
        <w:t>includes</w:t>
      </w:r>
      <w:r w:rsidR="000D50D7" w:rsidRPr="000D50D7">
        <w:t xml:space="preserve"> </w:t>
      </w:r>
      <w:r>
        <w:t>all</w:t>
      </w:r>
      <w:r w:rsidR="000D50D7" w:rsidRPr="000D50D7">
        <w:t xml:space="preserve"> </w:t>
      </w:r>
      <w:r>
        <w:t>rivers,</w:t>
      </w:r>
      <w:r w:rsidR="000D50D7" w:rsidRPr="000D50D7">
        <w:t xml:space="preserve"> </w:t>
      </w:r>
      <w:r>
        <w:t>streams,</w:t>
      </w:r>
      <w:r w:rsidR="000D50D7" w:rsidRPr="000D50D7">
        <w:t xml:space="preserve"> </w:t>
      </w:r>
      <w:r>
        <w:t>ditches,</w:t>
      </w:r>
      <w:r w:rsidR="000D50D7" w:rsidRPr="000D50D7">
        <w:t xml:space="preserve"> </w:t>
      </w:r>
      <w:r>
        <w:t>drains,</w:t>
      </w:r>
      <w:r w:rsidR="000D50D7" w:rsidRPr="000D50D7">
        <w:t xml:space="preserve"> </w:t>
      </w:r>
      <w:r>
        <w:t>cuts,</w:t>
      </w:r>
      <w:r w:rsidR="000D50D7" w:rsidRPr="000D50D7">
        <w:t xml:space="preserve"> </w:t>
      </w:r>
      <w:r>
        <w:t>culverts,</w:t>
      </w:r>
      <w:r w:rsidR="000D50D7" w:rsidRPr="000D50D7">
        <w:t xml:space="preserve"> </w:t>
      </w:r>
      <w:r>
        <w:t>dykes,</w:t>
      </w:r>
      <w:r w:rsidR="000D50D7" w:rsidRPr="000D50D7">
        <w:t xml:space="preserve"> </w:t>
      </w:r>
      <w:r>
        <w:t>sluices,</w:t>
      </w:r>
      <w:r w:rsidR="000D50D7" w:rsidRPr="000D50D7">
        <w:t xml:space="preserve"> </w:t>
      </w:r>
      <w:r>
        <w:t>basins,</w:t>
      </w:r>
      <w:r w:rsidR="000D50D7" w:rsidRPr="000D50D7">
        <w:t xml:space="preserve"> </w:t>
      </w:r>
      <w:r>
        <w:t>sewers</w:t>
      </w:r>
      <w:r w:rsidR="000D50D7" w:rsidRPr="000D50D7">
        <w:t xml:space="preserve"> </w:t>
      </w:r>
      <w:r>
        <w:t>and</w:t>
      </w:r>
      <w:r w:rsidR="000D50D7" w:rsidRPr="000D50D7">
        <w:t xml:space="preserve"> </w:t>
      </w:r>
      <w:r>
        <w:t>passages</w:t>
      </w:r>
      <w:r w:rsidR="000D50D7" w:rsidRPr="000D50D7">
        <w:t xml:space="preserve"> </w:t>
      </w:r>
      <w:r>
        <w:t>through</w:t>
      </w:r>
      <w:r w:rsidR="000D50D7" w:rsidRPr="000D50D7">
        <w:t xml:space="preserve"> </w:t>
      </w:r>
      <w:r>
        <w:t>which</w:t>
      </w:r>
      <w:r w:rsidR="000D50D7" w:rsidRPr="000D50D7">
        <w:t xml:space="preserve"> </w:t>
      </w:r>
      <w:r>
        <w:t>water</w:t>
      </w:r>
      <w:r w:rsidR="000D50D7" w:rsidRPr="000D50D7">
        <w:t xml:space="preserve"> </w:t>
      </w:r>
      <w:r>
        <w:t>flows</w:t>
      </w:r>
      <w:r w:rsidR="000D50D7" w:rsidRPr="000D50D7">
        <w:t xml:space="preserve"> </w:t>
      </w:r>
      <w:r>
        <w:t>except</w:t>
      </w:r>
      <w:r w:rsidR="000D50D7" w:rsidRPr="000D50D7">
        <w:t xml:space="preserve"> </w:t>
      </w:r>
      <w:r>
        <w:t>a</w:t>
      </w:r>
      <w:r w:rsidR="000D50D7" w:rsidRPr="000D50D7">
        <w:t xml:space="preserve"> </w:t>
      </w:r>
      <w:r>
        <w:t>public</w:t>
      </w:r>
      <w:r w:rsidR="000D50D7" w:rsidRPr="000D50D7">
        <w:t xml:space="preserve"> </w:t>
      </w:r>
      <w:r>
        <w:t>sewer.</w:t>
      </w:r>
    </w:p>
    <w:p w14:paraId="061F62F4" w14:textId="77777777" w:rsidR="0014248C" w:rsidRPr="0014248C" w:rsidRDefault="0014248C" w:rsidP="0014248C">
      <w:pPr>
        <w:pStyle w:val="H1"/>
      </w:pPr>
      <w:r>
        <w:t>Submission</w:t>
      </w:r>
      <w:r w:rsidR="000D50D7" w:rsidRPr="000D50D7">
        <w:t xml:space="preserve"> </w:t>
      </w:r>
      <w:r>
        <w:t>and</w:t>
      </w:r>
      <w:r w:rsidR="000D50D7" w:rsidRPr="000D50D7">
        <w:t xml:space="preserve"> </w:t>
      </w:r>
      <w:r>
        <w:t>approval</w:t>
      </w:r>
      <w:r w:rsidR="000D50D7" w:rsidRPr="000D50D7">
        <w:t xml:space="preserve"> </w:t>
      </w:r>
      <w:r>
        <w:t>of</w:t>
      </w:r>
      <w:r w:rsidR="000D50D7" w:rsidRPr="000D50D7">
        <w:t xml:space="preserve"> </w:t>
      </w:r>
      <w:r>
        <w:t>plans</w:t>
      </w:r>
    </w:p>
    <w:p w14:paraId="7D23E29C" w14:textId="77777777" w:rsidR="00283174" w:rsidRDefault="00283174" w:rsidP="00283174">
      <w:pPr>
        <w:pStyle w:val="N1"/>
      </w:pPr>
      <w:bookmarkStart w:id="1356" w:name="_Ref121924874"/>
      <w:r>
        <w:t>—</w:t>
      </w:r>
      <w:r>
        <w:fldChar w:fldCharType="begin"/>
      </w:r>
      <w:r>
        <w:instrText xml:space="preserve"> LISTNUM "SEQ1" \l 2 </w:instrText>
      </w:r>
      <w:r>
        <w:fldChar w:fldCharType="end"/>
      </w:r>
      <w:r w:rsidR="000D50D7" w:rsidRPr="000D50D7">
        <w:t> </w:t>
      </w:r>
      <w:r>
        <w:t>Before</w:t>
      </w:r>
      <w:r w:rsidR="000D50D7" w:rsidRPr="000D50D7">
        <w:t xml:space="preserve"> </w:t>
      </w:r>
      <w:r w:rsidR="0014248C">
        <w:t>beginning</w:t>
      </w:r>
      <w:r w:rsidR="000D50D7" w:rsidRPr="000D50D7">
        <w:t xml:space="preserve"> </w:t>
      </w:r>
      <w:r w:rsidR="0014248C">
        <w:t>to</w:t>
      </w:r>
      <w:r w:rsidR="000D50D7" w:rsidRPr="000D50D7">
        <w:t xml:space="preserve"> </w:t>
      </w:r>
      <w:r w:rsidR="0014248C">
        <w:t>construct</w:t>
      </w:r>
      <w:r w:rsidR="000D50D7" w:rsidRPr="000D50D7">
        <w:t xml:space="preserve"> </w:t>
      </w:r>
      <w:r>
        <w:t>any</w:t>
      </w:r>
      <w:r w:rsidR="000D50D7" w:rsidRPr="000D50D7">
        <w:t xml:space="preserve"> </w:t>
      </w:r>
      <w:r>
        <w:t>specified</w:t>
      </w:r>
      <w:r w:rsidR="000D50D7" w:rsidRPr="000D50D7">
        <w:t xml:space="preserve"> </w:t>
      </w:r>
      <w:r>
        <w:t>work,</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submit</w:t>
      </w:r>
      <w:r w:rsidR="000D50D7" w:rsidRPr="000D50D7">
        <w:t xml:space="preserve"> </w:t>
      </w:r>
      <w:r>
        <w:t>to</w:t>
      </w:r>
      <w:r w:rsidR="000D50D7" w:rsidRPr="000D50D7">
        <w:t xml:space="preserve"> </w:t>
      </w:r>
      <w:r>
        <w:t>the</w:t>
      </w:r>
      <w:r w:rsidR="000D50D7" w:rsidRPr="000D50D7">
        <w:t xml:space="preserve"> </w:t>
      </w:r>
      <w:r>
        <w:t>Agency</w:t>
      </w:r>
      <w:r w:rsidR="000D50D7" w:rsidRPr="000D50D7">
        <w:t xml:space="preserve"> </w:t>
      </w:r>
      <w:r>
        <w:t>plans</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work</w:t>
      </w:r>
      <w:r w:rsidR="000D50D7" w:rsidRPr="000D50D7">
        <w:t xml:space="preserve"> </w:t>
      </w:r>
      <w:r>
        <w:t>and</w:t>
      </w:r>
      <w:r w:rsidR="000D50D7" w:rsidRPr="000D50D7">
        <w:t xml:space="preserve"> </w:t>
      </w:r>
      <w:r>
        <w:t>such</w:t>
      </w:r>
      <w:r w:rsidR="000D50D7" w:rsidRPr="000D50D7">
        <w:t xml:space="preserve"> </w:t>
      </w:r>
      <w:r>
        <w:t>further</w:t>
      </w:r>
      <w:r w:rsidR="000D50D7" w:rsidRPr="000D50D7">
        <w:t xml:space="preserve"> </w:t>
      </w:r>
      <w:r>
        <w:t>particulars</w:t>
      </w:r>
      <w:r w:rsidR="000D50D7" w:rsidRPr="000D50D7">
        <w:t xml:space="preserve"> </w:t>
      </w:r>
      <w:r>
        <w:t>available</w:t>
      </w:r>
      <w:r w:rsidR="000D50D7" w:rsidRPr="000D50D7">
        <w:t xml:space="preserve"> </w:t>
      </w:r>
      <w:r>
        <w:t>to</w:t>
      </w:r>
      <w:r w:rsidR="000D50D7" w:rsidRPr="000D50D7">
        <w:t xml:space="preserve"> </w:t>
      </w:r>
      <w:r>
        <w:t>it</w:t>
      </w:r>
      <w:r w:rsidR="000D50D7" w:rsidRPr="000D50D7">
        <w:t xml:space="preserve"> </w:t>
      </w:r>
      <w:r>
        <w:t>as</w:t>
      </w:r>
      <w:r w:rsidR="000D50D7" w:rsidRPr="000D50D7">
        <w:t xml:space="preserve"> </w:t>
      </w:r>
      <w:r>
        <w:t>the</w:t>
      </w:r>
      <w:r w:rsidR="000D50D7" w:rsidRPr="000D50D7">
        <w:t xml:space="preserve"> </w:t>
      </w:r>
      <w:r>
        <w:t>Agency</w:t>
      </w:r>
      <w:r w:rsidR="000D50D7" w:rsidRPr="000D50D7">
        <w:t xml:space="preserve"> </w:t>
      </w:r>
      <w:r>
        <w:t>may</w:t>
      </w:r>
      <w:r w:rsidR="000D50D7" w:rsidRPr="000D50D7">
        <w:t xml:space="preserve"> </w:t>
      </w:r>
      <w:r>
        <w:t>within</w:t>
      </w:r>
      <w:r w:rsidR="000D50D7" w:rsidRPr="000D50D7">
        <w:t xml:space="preserve"> </w:t>
      </w:r>
      <w:r>
        <w:t>28</w:t>
      </w:r>
      <w:r w:rsidR="000D50D7" w:rsidRPr="000D50D7">
        <w:t xml:space="preserve"> </w:t>
      </w:r>
      <w:r>
        <w:t>days</w:t>
      </w:r>
      <w:r w:rsidR="000D50D7" w:rsidRPr="000D50D7">
        <w:t xml:space="preserve"> </w:t>
      </w:r>
      <w:r>
        <w:t>of</w:t>
      </w:r>
      <w:r w:rsidR="000D50D7" w:rsidRPr="000D50D7">
        <w:t xml:space="preserve"> </w:t>
      </w:r>
      <w:r>
        <w:t>the</w:t>
      </w:r>
      <w:r w:rsidR="000D50D7" w:rsidRPr="000D50D7">
        <w:t xml:space="preserve"> </w:t>
      </w:r>
      <w:r>
        <w:t>receipt</w:t>
      </w:r>
      <w:r w:rsidR="000D50D7" w:rsidRPr="000D50D7">
        <w:t xml:space="preserve"> </w:t>
      </w:r>
      <w:r>
        <w:t>of</w:t>
      </w:r>
      <w:r w:rsidR="000D50D7" w:rsidRPr="000D50D7">
        <w:t xml:space="preserve"> </w:t>
      </w:r>
      <w:r>
        <w:t>the</w:t>
      </w:r>
      <w:r w:rsidR="000D50D7" w:rsidRPr="000D50D7">
        <w:t xml:space="preserve"> </w:t>
      </w:r>
      <w:r>
        <w:t>plans</w:t>
      </w:r>
      <w:r w:rsidR="000D50D7" w:rsidRPr="000D50D7">
        <w:t xml:space="preserve"> </w:t>
      </w:r>
      <w:r>
        <w:t>reasonably</w:t>
      </w:r>
      <w:r w:rsidR="000D50D7" w:rsidRPr="000D50D7">
        <w:t xml:space="preserve"> </w:t>
      </w:r>
      <w:r>
        <w:t>request.</w:t>
      </w:r>
      <w:bookmarkEnd w:id="1356"/>
    </w:p>
    <w:p w14:paraId="64B96ECF" w14:textId="77777777" w:rsidR="00283174" w:rsidRDefault="00283174" w:rsidP="00283174">
      <w:pPr>
        <w:pStyle w:val="N2"/>
      </w:pPr>
      <w:r>
        <w:t>Any</w:t>
      </w:r>
      <w:r w:rsidR="000D50D7" w:rsidRPr="000D50D7">
        <w:t xml:space="preserve"> </w:t>
      </w:r>
      <w:r>
        <w:t>such</w:t>
      </w:r>
      <w:r w:rsidR="000D50D7" w:rsidRPr="000D50D7">
        <w:t xml:space="preserve"> </w:t>
      </w:r>
      <w:r>
        <w:t>specified</w:t>
      </w:r>
      <w:r w:rsidR="000D50D7" w:rsidRPr="000D50D7">
        <w:t xml:space="preserve"> </w:t>
      </w:r>
      <w:r>
        <w:t>work</w:t>
      </w:r>
      <w:r w:rsidR="000D50D7" w:rsidRPr="000D50D7">
        <w:t xml:space="preserve"> </w:t>
      </w:r>
      <w:r>
        <w:t>must</w:t>
      </w:r>
      <w:r w:rsidR="000D50D7" w:rsidRPr="000D50D7">
        <w:t xml:space="preserve"> </w:t>
      </w:r>
      <w:r>
        <w:t>not</w:t>
      </w:r>
      <w:r w:rsidR="000D50D7" w:rsidRPr="000D50D7">
        <w:t xml:space="preserve"> </w:t>
      </w:r>
      <w:r>
        <w:t>be</w:t>
      </w:r>
      <w:r w:rsidR="000D50D7" w:rsidRPr="000D50D7">
        <w:t xml:space="preserve"> </w:t>
      </w:r>
      <w:r>
        <w:t>constructed</w:t>
      </w:r>
      <w:r w:rsidR="000D50D7" w:rsidRPr="000D50D7">
        <w:t xml:space="preserve"> </w:t>
      </w:r>
      <w:r>
        <w:t>except</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such</w:t>
      </w:r>
      <w:r w:rsidR="000D50D7" w:rsidRPr="000D50D7">
        <w:t xml:space="preserve"> </w:t>
      </w:r>
      <w:r>
        <w:t>plans</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approved</w:t>
      </w:r>
      <w:r w:rsidR="000D50D7" w:rsidRPr="000D50D7">
        <w:t xml:space="preserve"> </w:t>
      </w:r>
      <w:r>
        <w:t>in</w:t>
      </w:r>
      <w:r w:rsidR="000D50D7" w:rsidRPr="000D50D7">
        <w:t xml:space="preserve"> </w:t>
      </w:r>
      <w:r>
        <w:t>writing</w:t>
      </w:r>
      <w:r w:rsidR="000D50D7" w:rsidRPr="000D50D7">
        <w:t xml:space="preserve"> </w:t>
      </w:r>
      <w:r>
        <w:t>by</w:t>
      </w:r>
      <w:r w:rsidR="000D50D7" w:rsidRPr="000D50D7">
        <w:t xml:space="preserve"> </w:t>
      </w:r>
      <w:r>
        <w:t>the</w:t>
      </w:r>
      <w:r w:rsidR="000D50D7" w:rsidRPr="000D50D7">
        <w:t xml:space="preserve"> </w:t>
      </w:r>
      <w:r>
        <w:t>Agency,</w:t>
      </w:r>
      <w:r w:rsidR="000D50D7" w:rsidRPr="000D50D7">
        <w:t xml:space="preserve"> </w:t>
      </w:r>
      <w:r>
        <w:t>or</w:t>
      </w:r>
      <w:r w:rsidR="000D50D7" w:rsidRPr="000D50D7">
        <w:t xml:space="preserve"> </w:t>
      </w:r>
      <w:r>
        <w:t>determined</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_Ref96329531 \w \h </w:instrText>
      </w:r>
      <w:r>
        <w:fldChar w:fldCharType="separate"/>
      </w:r>
      <w:r w:rsidR="000D50D7">
        <w:t>58</w:t>
      </w:r>
      <w:r>
        <w:fldChar w:fldCharType="end"/>
      </w:r>
      <w:r>
        <w:t>.</w:t>
      </w:r>
    </w:p>
    <w:p w14:paraId="38DCEA05" w14:textId="77777777" w:rsidR="00283174" w:rsidRDefault="00283174" w:rsidP="00283174">
      <w:pPr>
        <w:pStyle w:val="N2"/>
      </w:pPr>
      <w:r>
        <w:t>Any</w:t>
      </w:r>
      <w:r w:rsidR="000D50D7" w:rsidRPr="000D50D7">
        <w:t xml:space="preserve"> </w:t>
      </w:r>
      <w:r>
        <w:t>approval</w:t>
      </w:r>
      <w:r w:rsidR="000D50D7" w:rsidRPr="000D50D7">
        <w:t xml:space="preserve"> </w:t>
      </w:r>
      <w:r>
        <w:t>of</w:t>
      </w:r>
      <w:r w:rsidR="000D50D7" w:rsidRPr="000D50D7">
        <w:t xml:space="preserve"> </w:t>
      </w:r>
      <w:r>
        <w:t>the</w:t>
      </w:r>
      <w:r w:rsidR="000D50D7" w:rsidRPr="000D50D7">
        <w:t xml:space="preserve"> </w:t>
      </w:r>
      <w:r>
        <w:t>Agency</w:t>
      </w:r>
      <w:r w:rsidR="000D50D7" w:rsidRPr="000D50D7">
        <w:t xml:space="preserve"> </w:t>
      </w:r>
      <w:r>
        <w:t>required</w:t>
      </w:r>
      <w:r w:rsidR="000D50D7" w:rsidRPr="000D50D7">
        <w:t xml:space="preserve"> </w:t>
      </w:r>
      <w:r>
        <w:t>under</w:t>
      </w:r>
      <w:r w:rsidR="000D50D7" w:rsidRPr="000D50D7">
        <w:t xml:space="preserve"> </w:t>
      </w:r>
      <w:r>
        <w:t>this</w:t>
      </w:r>
      <w:r w:rsidR="000D50D7" w:rsidRPr="000D50D7">
        <w:t xml:space="preserve"> </w:t>
      </w:r>
      <w:r>
        <w:t>paragraph—</w:t>
      </w:r>
    </w:p>
    <w:p w14:paraId="0E0A8E19" w14:textId="77777777" w:rsidR="00283174" w:rsidRDefault="00283174" w:rsidP="00283174">
      <w:pPr>
        <w:pStyle w:val="N3"/>
      </w:pPr>
      <w:r>
        <w:t>must</w:t>
      </w:r>
      <w:r w:rsidR="000D50D7" w:rsidRPr="000D50D7">
        <w:t xml:space="preserve"> </w:t>
      </w:r>
      <w:r>
        <w:t>not</w:t>
      </w:r>
      <w:r w:rsidR="000D50D7" w:rsidRPr="000D50D7">
        <w:t xml:space="preserve"> </w:t>
      </w:r>
      <w:r>
        <w:t>be</w:t>
      </w:r>
      <w:r w:rsidR="000D50D7" w:rsidRPr="000D50D7">
        <w:t xml:space="preserve"> </w:t>
      </w:r>
      <w:r>
        <w:t>unreasonably</w:t>
      </w:r>
      <w:r w:rsidR="000D50D7" w:rsidRPr="000D50D7">
        <w:t xml:space="preserve"> </w:t>
      </w:r>
      <w:r>
        <w:t>withheld</w:t>
      </w:r>
      <w:r w:rsidR="000D50D7" w:rsidRPr="000D50D7">
        <w:t xml:space="preserve"> </w:t>
      </w:r>
      <w:r>
        <w:t>or</w:t>
      </w:r>
      <w:r w:rsidR="000D50D7" w:rsidRPr="000D50D7">
        <w:t xml:space="preserve"> </w:t>
      </w:r>
      <w:r>
        <w:t>delayed;</w:t>
      </w:r>
    </w:p>
    <w:p w14:paraId="45FA051C" w14:textId="77777777" w:rsidR="00283174" w:rsidRDefault="00283174" w:rsidP="00283174">
      <w:pPr>
        <w:pStyle w:val="N3"/>
      </w:pPr>
      <w:bookmarkStart w:id="1357" w:name="_Ref96329558"/>
      <w:r>
        <w:t>is</w:t>
      </w:r>
      <w:r w:rsidR="000D50D7" w:rsidRPr="000D50D7">
        <w:t xml:space="preserve"> </w:t>
      </w:r>
      <w:r>
        <w:t>deemed</w:t>
      </w:r>
      <w:r w:rsidR="000D50D7" w:rsidRPr="000D50D7">
        <w:t xml:space="preserve"> </w:t>
      </w:r>
      <w:r>
        <w:t>to</w:t>
      </w:r>
      <w:r w:rsidR="000D50D7" w:rsidRPr="000D50D7">
        <w:t xml:space="preserve"> </w:t>
      </w:r>
      <w:r>
        <w:t>have</w:t>
      </w:r>
      <w:r w:rsidR="000D50D7" w:rsidRPr="000D50D7">
        <w:t xml:space="preserve"> </w:t>
      </w:r>
      <w:r>
        <w:t>been</w:t>
      </w:r>
      <w:r w:rsidR="000D50D7" w:rsidRPr="000D50D7">
        <w:t xml:space="preserve"> </w:t>
      </w:r>
      <w:r>
        <w:t>refused</w:t>
      </w:r>
      <w:r w:rsidR="000D50D7" w:rsidRPr="000D50D7">
        <w:t xml:space="preserve"> </w:t>
      </w:r>
      <w:r>
        <w:t>if</w:t>
      </w:r>
      <w:r w:rsidR="000D50D7" w:rsidRPr="000D50D7">
        <w:t xml:space="preserve"> </w:t>
      </w:r>
      <w:r>
        <w:t>it</w:t>
      </w:r>
      <w:r w:rsidR="000D50D7" w:rsidRPr="000D50D7">
        <w:t xml:space="preserve"> </w:t>
      </w:r>
      <w:r>
        <w:t>is</w:t>
      </w:r>
      <w:r w:rsidR="000D50D7" w:rsidRPr="000D50D7">
        <w:t xml:space="preserve"> </w:t>
      </w:r>
      <w:r>
        <w:t>neither</w:t>
      </w:r>
      <w:r w:rsidR="000D50D7" w:rsidRPr="000D50D7">
        <w:t xml:space="preserve"> </w:t>
      </w:r>
      <w:r>
        <w:t>given</w:t>
      </w:r>
      <w:r w:rsidR="000D50D7" w:rsidRPr="000D50D7">
        <w:t xml:space="preserve"> </w:t>
      </w:r>
      <w:r>
        <w:t>nor</w:t>
      </w:r>
      <w:r w:rsidR="000D50D7" w:rsidRPr="000D50D7">
        <w:t xml:space="preserve"> </w:t>
      </w:r>
      <w:r>
        <w:t>refused</w:t>
      </w:r>
      <w:r w:rsidR="000D50D7" w:rsidRPr="000D50D7">
        <w:t xml:space="preserve"> </w:t>
      </w:r>
      <w:r>
        <w:t>within</w:t>
      </w:r>
      <w:r w:rsidR="000D50D7" w:rsidRPr="000D50D7">
        <w:t xml:space="preserve"> </w:t>
      </w:r>
      <w:r>
        <w:t>2</w:t>
      </w:r>
      <w:r w:rsidR="000D50D7" w:rsidRPr="000D50D7">
        <w:t xml:space="preserve"> </w:t>
      </w:r>
      <w:r>
        <w:t>months</w:t>
      </w:r>
      <w:r w:rsidR="000D50D7" w:rsidRPr="000D50D7">
        <w:t xml:space="preserve"> </w:t>
      </w:r>
      <w:r>
        <w:t>of</w:t>
      </w:r>
      <w:r w:rsidR="000D50D7" w:rsidRPr="000D50D7">
        <w:t xml:space="preserve"> </w:t>
      </w:r>
      <w:r>
        <w:t>the</w:t>
      </w:r>
      <w:r w:rsidR="000D50D7" w:rsidRPr="000D50D7">
        <w:t xml:space="preserve"> </w:t>
      </w:r>
      <w:r>
        <w:t>submission</w:t>
      </w:r>
      <w:r w:rsidR="000D50D7" w:rsidRPr="000D50D7">
        <w:t xml:space="preserve"> </w:t>
      </w:r>
      <w:r>
        <w:t>of</w:t>
      </w:r>
      <w:r w:rsidR="000D50D7" w:rsidRPr="000D50D7">
        <w:t xml:space="preserve"> </w:t>
      </w:r>
      <w:r>
        <w:t>the</w:t>
      </w:r>
      <w:r w:rsidR="000D50D7" w:rsidRPr="000D50D7">
        <w:t xml:space="preserve"> </w:t>
      </w:r>
      <w:r>
        <w:t>plans</w:t>
      </w:r>
      <w:r w:rsidR="000D50D7" w:rsidRPr="000D50D7">
        <w:t xml:space="preserve"> </w:t>
      </w:r>
      <w:r>
        <w:t>or</w:t>
      </w:r>
      <w:r w:rsidR="000D50D7" w:rsidRPr="000D50D7">
        <w:t xml:space="preserve"> </w:t>
      </w:r>
      <w:r>
        <w:t>receipt</w:t>
      </w:r>
      <w:r w:rsidR="000D50D7" w:rsidRPr="000D50D7">
        <w:t xml:space="preserve"> </w:t>
      </w:r>
      <w:r>
        <w:t>of</w:t>
      </w:r>
      <w:r w:rsidR="000D50D7" w:rsidRPr="000D50D7">
        <w:t xml:space="preserve"> </w:t>
      </w:r>
      <w:r>
        <w:t>further</w:t>
      </w:r>
      <w:r w:rsidR="000D50D7" w:rsidRPr="000D50D7">
        <w:t xml:space="preserve"> </w:t>
      </w:r>
      <w:r>
        <w:t>particulars</w:t>
      </w:r>
      <w:r w:rsidR="000D50D7" w:rsidRPr="000D50D7">
        <w:t xml:space="preserve"> </w:t>
      </w:r>
      <w:r>
        <w:t>if</w:t>
      </w:r>
      <w:r w:rsidR="000D50D7" w:rsidRPr="000D50D7">
        <w:t xml:space="preserve"> </w:t>
      </w:r>
      <w:r>
        <w:t>such</w:t>
      </w:r>
      <w:r w:rsidR="000D50D7" w:rsidRPr="000D50D7">
        <w:t xml:space="preserve"> </w:t>
      </w:r>
      <w:r>
        <w:t>particulars</w:t>
      </w:r>
      <w:r w:rsidR="000D50D7" w:rsidRPr="000D50D7">
        <w:t xml:space="preserve"> </w:t>
      </w:r>
      <w:r>
        <w:t>have</w:t>
      </w:r>
      <w:r w:rsidR="000D50D7" w:rsidRPr="000D50D7">
        <w:t xml:space="preserve"> </w:t>
      </w:r>
      <w:r>
        <w:t>been</w:t>
      </w:r>
      <w:r w:rsidR="000D50D7" w:rsidRPr="000D50D7">
        <w:t xml:space="preserve"> </w:t>
      </w:r>
      <w:r>
        <w:t>requested</w:t>
      </w:r>
      <w:r w:rsidR="000D50D7" w:rsidRPr="000D50D7">
        <w:t xml:space="preserve"> </w:t>
      </w:r>
      <w:r>
        <w:t>by</w:t>
      </w:r>
      <w:r w:rsidR="000D50D7" w:rsidRPr="000D50D7">
        <w:t xml:space="preserve"> </w:t>
      </w:r>
      <w:r>
        <w:t>the</w:t>
      </w:r>
      <w:r w:rsidR="000D50D7" w:rsidRPr="000D50D7">
        <w:t xml:space="preserve"> </w:t>
      </w:r>
      <w:r>
        <w:t>Agency</w:t>
      </w:r>
      <w:r w:rsidR="000D50D7" w:rsidRPr="000D50D7">
        <w:t xml:space="preserve"> </w:t>
      </w:r>
      <w:r>
        <w:t>for</w:t>
      </w:r>
      <w:r w:rsidR="000D50D7" w:rsidRPr="000D50D7">
        <w:t xml:space="preserve"> </w:t>
      </w:r>
      <w:r>
        <w:t>approval;</w:t>
      </w:r>
      <w:r w:rsidR="000D50D7" w:rsidRPr="000D50D7">
        <w:t xml:space="preserve"> </w:t>
      </w:r>
      <w:r>
        <w:t>and</w:t>
      </w:r>
      <w:bookmarkEnd w:id="1357"/>
    </w:p>
    <w:p w14:paraId="23A2ED92" w14:textId="77777777" w:rsidR="00283174" w:rsidRDefault="00283174" w:rsidP="00283174">
      <w:pPr>
        <w:pStyle w:val="N3"/>
      </w:pPr>
      <w:bookmarkStart w:id="1358" w:name="_Ref96329623"/>
      <w:r>
        <w:t>may</w:t>
      </w:r>
      <w:r w:rsidR="000D50D7" w:rsidRPr="000D50D7">
        <w:t xml:space="preserve"> </w:t>
      </w:r>
      <w:r>
        <w:t>be</w:t>
      </w:r>
      <w:r w:rsidR="000D50D7" w:rsidRPr="000D50D7">
        <w:t xml:space="preserve"> </w:t>
      </w:r>
      <w:r>
        <w:t>given</w:t>
      </w:r>
      <w:r w:rsidR="000D50D7" w:rsidRPr="000D50D7">
        <w:t xml:space="preserve"> </w:t>
      </w:r>
      <w:r>
        <w:t>subject</w:t>
      </w:r>
      <w:r w:rsidR="000D50D7" w:rsidRPr="000D50D7">
        <w:t xml:space="preserve"> </w:t>
      </w:r>
      <w:r>
        <w:t>to</w:t>
      </w:r>
      <w:r w:rsidR="000D50D7" w:rsidRPr="000D50D7">
        <w:t xml:space="preserve"> </w:t>
      </w:r>
      <w:r>
        <w:t>such</w:t>
      </w:r>
      <w:r w:rsidR="000D50D7" w:rsidRPr="000D50D7">
        <w:t xml:space="preserve"> </w:t>
      </w:r>
      <w:r>
        <w:t>reasonable</w:t>
      </w:r>
      <w:r w:rsidR="000D50D7" w:rsidRPr="000D50D7">
        <w:t xml:space="preserve"> </w:t>
      </w:r>
      <w:r>
        <w:t>requirements</w:t>
      </w:r>
      <w:r w:rsidR="000D50D7" w:rsidRPr="000D50D7">
        <w:t xml:space="preserve"> </w:t>
      </w:r>
      <w:r>
        <w:t>as</w:t>
      </w:r>
      <w:r w:rsidR="000D50D7" w:rsidRPr="000D50D7">
        <w:t xml:space="preserve"> </w:t>
      </w:r>
      <w:r>
        <w:t>the</w:t>
      </w:r>
      <w:r w:rsidR="000D50D7" w:rsidRPr="000D50D7">
        <w:t xml:space="preserve"> </w:t>
      </w:r>
      <w:r>
        <w:t>Agency</w:t>
      </w:r>
      <w:r w:rsidR="000D50D7" w:rsidRPr="000D50D7">
        <w:t xml:space="preserve"> </w:t>
      </w:r>
      <w:r>
        <w:t>may</w:t>
      </w:r>
      <w:r w:rsidR="000D50D7" w:rsidRPr="000D50D7">
        <w:t xml:space="preserve"> </w:t>
      </w:r>
      <w:r>
        <w:t>have</w:t>
      </w:r>
      <w:r w:rsidR="000D50D7" w:rsidRPr="000D50D7">
        <w:t xml:space="preserve"> </w:t>
      </w:r>
      <w:r>
        <w:t>for</w:t>
      </w:r>
      <w:r w:rsidR="000D50D7" w:rsidRPr="000D50D7">
        <w:t xml:space="preserve"> </w:t>
      </w:r>
      <w:r>
        <w:t>the</w:t>
      </w:r>
      <w:r w:rsidR="000D50D7" w:rsidRPr="000D50D7">
        <w:t xml:space="preserve"> </w:t>
      </w:r>
      <w:r>
        <w:t>protection</w:t>
      </w:r>
      <w:r w:rsidR="000D50D7" w:rsidRPr="000D50D7">
        <w:t xml:space="preserve"> </w:t>
      </w:r>
      <w:r>
        <w:t>of</w:t>
      </w:r>
      <w:r w:rsidR="000D50D7" w:rsidRPr="000D50D7">
        <w:t xml:space="preserve"> </w:t>
      </w:r>
      <w:r>
        <w:t>any</w:t>
      </w:r>
      <w:r w:rsidR="000D50D7" w:rsidRPr="000D50D7">
        <w:t xml:space="preserve"> </w:t>
      </w:r>
      <w:r>
        <w:t>drainage</w:t>
      </w:r>
      <w:r w:rsidR="000D50D7" w:rsidRPr="000D50D7">
        <w:t xml:space="preserve"> </w:t>
      </w:r>
      <w:r>
        <w:t>work</w:t>
      </w:r>
      <w:r w:rsidR="000D50D7" w:rsidRPr="000D50D7">
        <w:t xml:space="preserve"> </w:t>
      </w:r>
      <w:r>
        <w:t>or</w:t>
      </w:r>
      <w:r w:rsidR="000D50D7" w:rsidRPr="000D50D7">
        <w:t xml:space="preserve"> </w:t>
      </w:r>
      <w:r>
        <w:t>the</w:t>
      </w:r>
      <w:r w:rsidR="000D50D7" w:rsidRPr="000D50D7">
        <w:t xml:space="preserve"> </w:t>
      </w:r>
      <w:r>
        <w:t>fishery</w:t>
      </w:r>
      <w:r w:rsidR="000D50D7" w:rsidRPr="000D50D7">
        <w:t xml:space="preserve"> </w:t>
      </w:r>
      <w:r>
        <w:t>or</w:t>
      </w:r>
      <w:r w:rsidR="000D50D7" w:rsidRPr="000D50D7">
        <w:t xml:space="preserve"> </w:t>
      </w:r>
      <w:r>
        <w:t>for</w:t>
      </w:r>
      <w:r w:rsidR="000D50D7" w:rsidRPr="000D50D7">
        <w:t xml:space="preserve"> </w:t>
      </w:r>
      <w:r>
        <w:t>the</w:t>
      </w:r>
      <w:r w:rsidR="000D50D7" w:rsidRPr="000D50D7">
        <w:t xml:space="preserve"> </w:t>
      </w:r>
      <w:r>
        <w:t>protection</w:t>
      </w:r>
      <w:r w:rsidR="000D50D7" w:rsidRPr="000D50D7">
        <w:t xml:space="preserve"> </w:t>
      </w:r>
      <w:r>
        <w:t>of</w:t>
      </w:r>
      <w:r w:rsidR="000D50D7" w:rsidRPr="000D50D7">
        <w:t xml:space="preserve"> </w:t>
      </w:r>
      <w:r>
        <w:t>water</w:t>
      </w:r>
      <w:r w:rsidR="000D50D7" w:rsidRPr="000D50D7">
        <w:t xml:space="preserve"> </w:t>
      </w:r>
      <w:r>
        <w:t>resources,</w:t>
      </w:r>
      <w:r w:rsidR="000D50D7" w:rsidRPr="000D50D7">
        <w:t xml:space="preserve"> </w:t>
      </w:r>
      <w:r>
        <w:t>or</w:t>
      </w:r>
      <w:r w:rsidR="000D50D7" w:rsidRPr="000D50D7">
        <w:t xml:space="preserve"> </w:t>
      </w:r>
      <w:r>
        <w:t>for</w:t>
      </w:r>
      <w:r w:rsidR="000D50D7" w:rsidRPr="000D50D7">
        <w:t xml:space="preserve"> </w:t>
      </w:r>
      <w:r>
        <w:t>the</w:t>
      </w:r>
      <w:r w:rsidR="000D50D7" w:rsidRPr="000D50D7">
        <w:t xml:space="preserve"> </w:t>
      </w:r>
      <w:r>
        <w:t>prevention</w:t>
      </w:r>
      <w:r w:rsidR="000D50D7" w:rsidRPr="000D50D7">
        <w:t xml:space="preserve"> </w:t>
      </w:r>
      <w:r>
        <w:t>of</w:t>
      </w:r>
      <w:r w:rsidR="000D50D7" w:rsidRPr="000D50D7">
        <w:t xml:space="preserve"> </w:t>
      </w:r>
      <w:r>
        <w:t>flooding</w:t>
      </w:r>
      <w:r w:rsidR="000D50D7" w:rsidRPr="000D50D7">
        <w:t xml:space="preserve"> </w:t>
      </w:r>
      <w:r>
        <w:t>or</w:t>
      </w:r>
      <w:r w:rsidR="000D50D7" w:rsidRPr="000D50D7">
        <w:t xml:space="preserve"> </w:t>
      </w:r>
      <w:r>
        <w:t>pollution</w:t>
      </w:r>
      <w:r w:rsidR="000D50D7" w:rsidRPr="000D50D7">
        <w:t xml:space="preserve"> </w:t>
      </w:r>
      <w:r>
        <w:t>or</w:t>
      </w:r>
      <w:r w:rsidR="000D50D7" w:rsidRPr="000D50D7">
        <w:t xml:space="preserve"> </w:t>
      </w:r>
      <w:r w:rsidR="0014248C">
        <w:t>for</w:t>
      </w:r>
      <w:r w:rsidR="000D50D7" w:rsidRPr="000D50D7">
        <w:t xml:space="preserve"> </w:t>
      </w:r>
      <w:r w:rsidR="0014248C">
        <w:t>nature</w:t>
      </w:r>
      <w:r w:rsidR="000D50D7" w:rsidRPr="000D50D7">
        <w:t xml:space="preserve"> </w:t>
      </w:r>
      <w:r w:rsidR="0014248C">
        <w:t>conservation</w:t>
      </w:r>
      <w:r w:rsidR="000D50D7" w:rsidRPr="000D50D7">
        <w:t xml:space="preserve"> </w:t>
      </w:r>
      <w:r w:rsidR="0014248C">
        <w:t>or</w:t>
      </w:r>
      <w:r w:rsidR="000D50D7" w:rsidRPr="000D50D7">
        <w:t xml:space="preserve"> </w:t>
      </w:r>
      <w:r>
        <w:t>in</w:t>
      </w:r>
      <w:r w:rsidR="000D50D7" w:rsidRPr="000D50D7">
        <w:t xml:space="preserve"> </w:t>
      </w:r>
      <w:r>
        <w:t>the</w:t>
      </w:r>
      <w:r w:rsidR="000D50D7" w:rsidRPr="000D50D7">
        <w:t xml:space="preserve"> </w:t>
      </w:r>
      <w:r>
        <w:t>discharge</w:t>
      </w:r>
      <w:r w:rsidR="000D50D7" w:rsidRPr="000D50D7">
        <w:t xml:space="preserve"> </w:t>
      </w:r>
      <w:r>
        <w:t>of</w:t>
      </w:r>
      <w:r w:rsidR="000D50D7" w:rsidRPr="000D50D7">
        <w:t xml:space="preserve"> </w:t>
      </w:r>
      <w:r>
        <w:t>its</w:t>
      </w:r>
      <w:r w:rsidR="000D50D7" w:rsidRPr="000D50D7">
        <w:t xml:space="preserve"> </w:t>
      </w:r>
      <w:r>
        <w:t>environmental</w:t>
      </w:r>
      <w:r w:rsidR="000D50D7" w:rsidRPr="000D50D7">
        <w:t xml:space="preserve"> </w:t>
      </w:r>
      <w:r>
        <w:t>duties.</w:t>
      </w:r>
      <w:bookmarkEnd w:id="1358"/>
    </w:p>
    <w:p w14:paraId="3C80D12E" w14:textId="77777777" w:rsidR="00283174" w:rsidRDefault="00283174" w:rsidP="00283174">
      <w:pPr>
        <w:pStyle w:val="N2"/>
      </w:pPr>
      <w:r>
        <w:t>The</w:t>
      </w:r>
      <w:r w:rsidR="000D50D7" w:rsidRPr="000D50D7">
        <w:t xml:space="preserve"> </w:t>
      </w:r>
      <w:r>
        <w:t>Agency</w:t>
      </w:r>
      <w:r w:rsidR="000D50D7" w:rsidRPr="000D50D7">
        <w:t xml:space="preserve"> </w:t>
      </w:r>
      <w:r>
        <w:t>must</w:t>
      </w:r>
      <w:r w:rsidR="000D50D7" w:rsidRPr="000D50D7">
        <w:t xml:space="preserve"> </w:t>
      </w:r>
      <w:r>
        <w:t>use</w:t>
      </w:r>
      <w:r w:rsidR="000D50D7" w:rsidRPr="000D50D7">
        <w:t xml:space="preserve"> </w:t>
      </w:r>
      <w:r>
        <w:t>its</w:t>
      </w:r>
      <w:r w:rsidR="000D50D7" w:rsidRPr="000D50D7">
        <w:t xml:space="preserve"> </w:t>
      </w:r>
      <w:r>
        <w:t>reasonable</w:t>
      </w:r>
      <w:r w:rsidR="000D50D7" w:rsidRPr="000D50D7">
        <w:t xml:space="preserve"> </w:t>
      </w:r>
      <w:r>
        <w:t>endeavours</w:t>
      </w:r>
      <w:r w:rsidR="000D50D7" w:rsidRPr="000D50D7">
        <w:t xml:space="preserve"> </w:t>
      </w:r>
      <w:r>
        <w:t>to</w:t>
      </w:r>
      <w:r w:rsidR="000D50D7" w:rsidRPr="000D50D7">
        <w:t xml:space="preserve"> </w:t>
      </w:r>
      <w:r>
        <w:t>respond</w:t>
      </w:r>
      <w:r w:rsidR="000D50D7" w:rsidRPr="000D50D7">
        <w:t xml:space="preserve"> </w:t>
      </w:r>
      <w:r>
        <w:t>to</w:t>
      </w:r>
      <w:r w:rsidR="000D50D7" w:rsidRPr="000D50D7">
        <w:t xml:space="preserve"> </w:t>
      </w:r>
      <w:r>
        <w:t>the</w:t>
      </w:r>
      <w:r w:rsidR="000D50D7" w:rsidRPr="000D50D7">
        <w:t xml:space="preserve"> </w:t>
      </w:r>
      <w:r>
        <w:t>submission</w:t>
      </w:r>
      <w:r w:rsidR="000D50D7" w:rsidRPr="000D50D7">
        <w:t xml:space="preserve"> </w:t>
      </w:r>
      <w:r>
        <w:t>of</w:t>
      </w:r>
      <w:r w:rsidR="000D50D7" w:rsidRPr="000D50D7">
        <w:t xml:space="preserve"> </w:t>
      </w:r>
      <w:r>
        <w:t>any</w:t>
      </w:r>
      <w:r w:rsidR="000D50D7" w:rsidRPr="000D50D7">
        <w:t xml:space="preserve"> </w:t>
      </w:r>
      <w:r>
        <w:t>plans</w:t>
      </w:r>
      <w:r w:rsidR="000D50D7" w:rsidRPr="000D50D7">
        <w:t xml:space="preserve"> </w:t>
      </w:r>
      <w:r>
        <w:t>before</w:t>
      </w:r>
      <w:r w:rsidR="000D50D7" w:rsidRPr="000D50D7">
        <w:t xml:space="preserve"> </w:t>
      </w:r>
      <w:r>
        <w:t>the</w:t>
      </w:r>
      <w:r w:rsidR="000D50D7" w:rsidRPr="000D50D7">
        <w:t xml:space="preserve"> </w:t>
      </w:r>
      <w:r>
        <w:t>expiration</w:t>
      </w:r>
      <w:r w:rsidR="000D50D7" w:rsidRPr="000D50D7">
        <w:t xml:space="preserve"> </w:t>
      </w:r>
      <w:r>
        <w:t>of</w:t>
      </w:r>
      <w:r w:rsidR="000D50D7" w:rsidRPr="000D50D7">
        <w:t xml:space="preserve"> </w:t>
      </w:r>
      <w:r>
        <w:t>the</w:t>
      </w:r>
      <w:r w:rsidR="000D50D7" w:rsidRPr="000D50D7">
        <w:t xml:space="preserve"> </w:t>
      </w:r>
      <w:r>
        <w:t>period</w:t>
      </w:r>
      <w:r w:rsidR="000D50D7" w:rsidRPr="000D50D7">
        <w:t xml:space="preserve"> </w:t>
      </w:r>
      <w:r>
        <w:t>mentioned</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_Ref96329558 \r \h </w:instrText>
      </w:r>
      <w:r>
        <w:fldChar w:fldCharType="separate"/>
      </w:r>
      <w:r w:rsidR="000D50D7">
        <w:t>(3)(b)</w:t>
      </w:r>
      <w:r>
        <w:fldChar w:fldCharType="end"/>
      </w:r>
      <w:r>
        <w:t>.</w:t>
      </w:r>
    </w:p>
    <w:p w14:paraId="34E5B511" w14:textId="77777777" w:rsidR="0014248C" w:rsidRDefault="0014248C" w:rsidP="00283174">
      <w:pPr>
        <w:pStyle w:val="N2"/>
      </w:pPr>
      <w:r>
        <w:t>In</w:t>
      </w:r>
      <w:r w:rsidR="000D50D7" w:rsidRPr="000D50D7">
        <w:t xml:space="preserve"> </w:t>
      </w:r>
      <w:r>
        <w:t>the</w:t>
      </w:r>
      <w:r w:rsidR="000D50D7" w:rsidRPr="000D50D7">
        <w:t xml:space="preserve"> </w:t>
      </w:r>
      <w:r>
        <w:t>case</w:t>
      </w:r>
      <w:r w:rsidR="000D50D7" w:rsidRPr="000D50D7">
        <w:t xml:space="preserve"> </w:t>
      </w:r>
      <w:r>
        <w:t>of</w:t>
      </w:r>
      <w:r w:rsidR="000D50D7" w:rsidRPr="000D50D7">
        <w:t xml:space="preserve"> </w:t>
      </w:r>
      <w:r>
        <w:t>a</w:t>
      </w:r>
      <w:r w:rsidR="000D50D7" w:rsidRPr="000D50D7">
        <w:t xml:space="preserve"> </w:t>
      </w:r>
      <w:r>
        <w:t>refusal,</w:t>
      </w:r>
      <w:r w:rsidR="000D50D7" w:rsidRPr="000D50D7">
        <w:t xml:space="preserve"> </w:t>
      </w:r>
      <w:r>
        <w:t>if</w:t>
      </w:r>
      <w:r w:rsidR="000D50D7" w:rsidRPr="000D50D7">
        <w:t xml:space="preserve"> </w:t>
      </w:r>
      <w:r>
        <w:t>requested</w:t>
      </w:r>
      <w:r w:rsidR="000D50D7" w:rsidRPr="000D50D7">
        <w:t xml:space="preserve"> </w:t>
      </w:r>
      <w:r>
        <w:t>to</w:t>
      </w:r>
      <w:r w:rsidR="000D50D7" w:rsidRPr="000D50D7">
        <w:t xml:space="preserve"> </w:t>
      </w:r>
      <w:r>
        <w:t>do</w:t>
      </w:r>
      <w:r w:rsidR="000D50D7" w:rsidRPr="000D50D7">
        <w:t xml:space="preserve"> </w:t>
      </w:r>
      <w:r>
        <w:t>so</w:t>
      </w:r>
      <w:r w:rsidR="000D50D7" w:rsidRPr="000D50D7">
        <w:t xml:space="preserve"> </w:t>
      </w:r>
      <w:r>
        <w:t>the</w:t>
      </w:r>
      <w:r w:rsidR="000D50D7" w:rsidRPr="000D50D7">
        <w:t xml:space="preserve"> </w:t>
      </w:r>
      <w:r>
        <w:t>Agency</w:t>
      </w:r>
      <w:r w:rsidR="000D50D7" w:rsidRPr="000D50D7">
        <w:t xml:space="preserve"> </w:t>
      </w:r>
      <w:r>
        <w:t>must</w:t>
      </w:r>
      <w:r w:rsidR="000D50D7" w:rsidRPr="000D50D7">
        <w:t xml:space="preserve"> </w:t>
      </w:r>
      <w:r>
        <w:t>provide</w:t>
      </w:r>
      <w:r w:rsidR="000D50D7" w:rsidRPr="000D50D7">
        <w:t xml:space="preserve"> </w:t>
      </w:r>
      <w:r>
        <w:t>reasons</w:t>
      </w:r>
      <w:r w:rsidR="000D50D7" w:rsidRPr="000D50D7">
        <w:t xml:space="preserve"> </w:t>
      </w:r>
      <w:r>
        <w:t>for</w:t>
      </w:r>
      <w:r w:rsidR="000D50D7" w:rsidRPr="000D50D7">
        <w:t xml:space="preserve"> </w:t>
      </w:r>
      <w:r>
        <w:t>the</w:t>
      </w:r>
      <w:r w:rsidR="000D50D7" w:rsidRPr="000D50D7">
        <w:t xml:space="preserve"> </w:t>
      </w:r>
      <w:r>
        <w:t>grounds</w:t>
      </w:r>
      <w:r w:rsidR="000D50D7" w:rsidRPr="000D50D7">
        <w:t xml:space="preserve"> </w:t>
      </w:r>
      <w:r>
        <w:t>of</w:t>
      </w:r>
      <w:r w:rsidR="000D50D7" w:rsidRPr="000D50D7">
        <w:t xml:space="preserve"> </w:t>
      </w:r>
      <w:r>
        <w:t>that</w:t>
      </w:r>
      <w:r w:rsidR="000D50D7" w:rsidRPr="000D50D7">
        <w:t xml:space="preserve"> </w:t>
      </w:r>
      <w:r>
        <w:t>refusal.</w:t>
      </w:r>
    </w:p>
    <w:p w14:paraId="6B602178" w14:textId="77777777" w:rsidR="0014248C" w:rsidRPr="0014248C" w:rsidRDefault="0014248C" w:rsidP="0014248C">
      <w:pPr>
        <w:pStyle w:val="H1"/>
      </w:pPr>
      <w:r>
        <w:t>Construction</w:t>
      </w:r>
      <w:r w:rsidR="000D50D7" w:rsidRPr="000D50D7">
        <w:t xml:space="preserve"> </w:t>
      </w:r>
      <w:r>
        <w:t>of</w:t>
      </w:r>
      <w:r w:rsidR="000D50D7" w:rsidRPr="000D50D7">
        <w:t xml:space="preserve"> </w:t>
      </w:r>
      <w:r>
        <w:t>protective</w:t>
      </w:r>
      <w:r w:rsidR="000D50D7" w:rsidRPr="000D50D7">
        <w:t xml:space="preserve"> </w:t>
      </w:r>
      <w:r>
        <w:t>works</w:t>
      </w:r>
    </w:p>
    <w:p w14:paraId="61F0DFB1" w14:textId="77777777" w:rsidR="00283174" w:rsidRDefault="000D50D7" w:rsidP="00283174">
      <w:pPr>
        <w:pStyle w:val="N1"/>
      </w:pPr>
      <w:bookmarkStart w:id="1359" w:name="_Ref117782711"/>
      <w:r w:rsidRPr="000D50D7">
        <w:t> </w:t>
      </w:r>
      <w:r w:rsidR="0014248C">
        <w:t>Without</w:t>
      </w:r>
      <w:r w:rsidRPr="000D50D7">
        <w:t xml:space="preserve"> </w:t>
      </w:r>
      <w:r w:rsidR="0014248C">
        <w:t>limiting</w:t>
      </w:r>
      <w:r w:rsidRPr="000D50D7">
        <w:t xml:space="preserve"> </w:t>
      </w:r>
      <w:r w:rsidR="0014248C">
        <w:t>paragraph</w:t>
      </w:r>
      <w:r w:rsidRPr="000D50D7">
        <w:t xml:space="preserve"> </w:t>
      </w:r>
      <w:r w:rsidR="009278E3">
        <w:fldChar w:fldCharType="begin"/>
      </w:r>
      <w:r w:rsidR="009278E3">
        <w:instrText xml:space="preserve"> REF _Ref121924874 \r \h </w:instrText>
      </w:r>
      <w:r w:rsidR="009278E3">
        <w:fldChar w:fldCharType="separate"/>
      </w:r>
      <w:r>
        <w:t>48</w:t>
      </w:r>
      <w:r w:rsidR="009278E3">
        <w:fldChar w:fldCharType="end"/>
      </w:r>
      <w:r w:rsidR="0014248C">
        <w:t>,</w:t>
      </w:r>
      <w:r w:rsidRPr="000D50D7">
        <w:t xml:space="preserve"> </w:t>
      </w:r>
      <w:r w:rsidR="0014248C">
        <w:t>the</w:t>
      </w:r>
      <w:r w:rsidRPr="000D50D7">
        <w:t xml:space="preserve"> </w:t>
      </w:r>
      <w:r w:rsidR="00283174">
        <w:t>requirements</w:t>
      </w:r>
      <w:r w:rsidRPr="000D50D7">
        <w:t xml:space="preserve"> </w:t>
      </w:r>
      <w:r w:rsidR="00283174">
        <w:t>which</w:t>
      </w:r>
      <w:r w:rsidRPr="000D50D7">
        <w:t xml:space="preserve"> </w:t>
      </w:r>
      <w:r w:rsidR="00283174">
        <w:t>the</w:t>
      </w:r>
      <w:r w:rsidRPr="000D50D7">
        <w:t xml:space="preserve"> </w:t>
      </w:r>
      <w:r w:rsidR="00283174">
        <w:t>Agency</w:t>
      </w:r>
      <w:r w:rsidRPr="000D50D7">
        <w:t xml:space="preserve"> </w:t>
      </w:r>
      <w:r w:rsidR="00283174">
        <w:t>may</w:t>
      </w:r>
      <w:r w:rsidRPr="000D50D7">
        <w:t xml:space="preserve"> </w:t>
      </w:r>
      <w:r w:rsidR="00283174">
        <w:t>have</w:t>
      </w:r>
      <w:r w:rsidRPr="000D50D7">
        <w:t xml:space="preserve"> </w:t>
      </w:r>
      <w:r w:rsidR="00283174">
        <w:t>under</w:t>
      </w:r>
      <w:r w:rsidRPr="000D50D7">
        <w:t xml:space="preserve"> </w:t>
      </w:r>
      <w:r w:rsidR="0014248C">
        <w:t>that</w:t>
      </w:r>
      <w:r w:rsidRPr="000D50D7">
        <w:t xml:space="preserve"> </w:t>
      </w:r>
      <w:r w:rsidR="00283174">
        <w:t>paragraph</w:t>
      </w:r>
      <w:r w:rsidRPr="000D50D7">
        <w:t xml:space="preserve"> </w:t>
      </w:r>
      <w:r w:rsidR="00283174">
        <w:t>include</w:t>
      </w:r>
      <w:r w:rsidRPr="000D50D7">
        <w:t xml:space="preserve"> </w:t>
      </w:r>
      <w:r w:rsidR="00283174">
        <w:t>conditions</w:t>
      </w:r>
      <w:r w:rsidRPr="000D50D7">
        <w:t xml:space="preserve"> </w:t>
      </w:r>
      <w:r w:rsidR="00283174">
        <w:t>requiring</w:t>
      </w:r>
      <w:r w:rsidRPr="000D50D7">
        <w:t xml:space="preserve"> </w:t>
      </w:r>
      <w:r w:rsidR="00283174">
        <w:t>the</w:t>
      </w:r>
      <w:r w:rsidRPr="000D50D7">
        <w:t xml:space="preserve"> </w:t>
      </w:r>
      <w:r w:rsidR="00283174">
        <w:t>undertaker,</w:t>
      </w:r>
      <w:r w:rsidRPr="000D50D7">
        <w:t xml:space="preserve"> </w:t>
      </w:r>
      <w:r w:rsidR="00283174">
        <w:t>at</w:t>
      </w:r>
      <w:r w:rsidRPr="000D50D7">
        <w:t xml:space="preserve"> </w:t>
      </w:r>
      <w:r w:rsidR="00283174">
        <w:t>its</w:t>
      </w:r>
      <w:r w:rsidRPr="000D50D7">
        <w:t xml:space="preserve"> </w:t>
      </w:r>
      <w:r w:rsidR="00283174">
        <w:t>own</w:t>
      </w:r>
      <w:r w:rsidRPr="000D50D7">
        <w:t xml:space="preserve"> </w:t>
      </w:r>
      <w:r w:rsidR="00283174">
        <w:t>expense,</w:t>
      </w:r>
      <w:r w:rsidRPr="000D50D7">
        <w:t xml:space="preserve"> </w:t>
      </w:r>
      <w:r w:rsidR="00283174">
        <w:t>to</w:t>
      </w:r>
      <w:r w:rsidRPr="000D50D7">
        <w:t xml:space="preserve"> </w:t>
      </w:r>
      <w:r w:rsidR="00283174">
        <w:t>construct</w:t>
      </w:r>
      <w:r w:rsidRPr="000D50D7">
        <w:t xml:space="preserve"> </w:t>
      </w:r>
      <w:r w:rsidR="00283174">
        <w:t>such</w:t>
      </w:r>
      <w:r w:rsidRPr="000D50D7">
        <w:t xml:space="preserve"> </w:t>
      </w:r>
      <w:r w:rsidR="00283174">
        <w:t>protective</w:t>
      </w:r>
      <w:r w:rsidRPr="000D50D7">
        <w:t xml:space="preserve"> </w:t>
      </w:r>
      <w:r w:rsidR="00283174">
        <w:t>works,</w:t>
      </w:r>
      <w:r w:rsidRPr="000D50D7">
        <w:t xml:space="preserve"> </w:t>
      </w:r>
      <w:r w:rsidR="00283174">
        <w:t>whether</w:t>
      </w:r>
      <w:r w:rsidRPr="000D50D7">
        <w:t xml:space="preserve"> </w:t>
      </w:r>
      <w:r w:rsidR="00283174">
        <w:t>temporary</w:t>
      </w:r>
      <w:r w:rsidRPr="000D50D7">
        <w:t xml:space="preserve"> </w:t>
      </w:r>
      <w:r w:rsidR="00283174">
        <w:t>or</w:t>
      </w:r>
      <w:r w:rsidRPr="000D50D7">
        <w:t xml:space="preserve"> </w:t>
      </w:r>
      <w:r w:rsidR="00283174">
        <w:t>permanent,</w:t>
      </w:r>
      <w:r w:rsidRPr="000D50D7">
        <w:t xml:space="preserve"> </w:t>
      </w:r>
      <w:r w:rsidR="00283174">
        <w:t>before</w:t>
      </w:r>
      <w:r w:rsidRPr="000D50D7">
        <w:t xml:space="preserve"> </w:t>
      </w:r>
      <w:r w:rsidR="00283174">
        <w:t>or</w:t>
      </w:r>
      <w:r w:rsidRPr="000D50D7">
        <w:t xml:space="preserve"> </w:t>
      </w:r>
      <w:r w:rsidR="00283174">
        <w:t>during</w:t>
      </w:r>
      <w:r w:rsidRPr="000D50D7">
        <w:t xml:space="preserve"> </w:t>
      </w:r>
      <w:r w:rsidR="00283174">
        <w:t>the</w:t>
      </w:r>
      <w:r w:rsidRPr="000D50D7">
        <w:t xml:space="preserve"> </w:t>
      </w:r>
      <w:r w:rsidR="00283174">
        <w:t>construction</w:t>
      </w:r>
      <w:r w:rsidRPr="000D50D7">
        <w:t xml:space="preserve"> </w:t>
      </w:r>
      <w:r w:rsidR="00283174">
        <w:t>of</w:t>
      </w:r>
      <w:r w:rsidRPr="000D50D7">
        <w:t xml:space="preserve"> </w:t>
      </w:r>
      <w:r w:rsidR="00283174">
        <w:t>the</w:t>
      </w:r>
      <w:r w:rsidRPr="000D50D7">
        <w:t xml:space="preserve"> </w:t>
      </w:r>
      <w:r w:rsidR="00283174">
        <w:t>specified</w:t>
      </w:r>
      <w:r w:rsidRPr="000D50D7">
        <w:t xml:space="preserve"> </w:t>
      </w:r>
      <w:r w:rsidR="00283174">
        <w:t>works</w:t>
      </w:r>
      <w:r w:rsidRPr="000D50D7">
        <w:t xml:space="preserve"> </w:t>
      </w:r>
      <w:r w:rsidR="00283174">
        <w:t>(including</w:t>
      </w:r>
      <w:r w:rsidRPr="000D50D7">
        <w:t xml:space="preserve"> </w:t>
      </w:r>
      <w:r w:rsidR="00283174">
        <w:t>the</w:t>
      </w:r>
      <w:r w:rsidRPr="000D50D7">
        <w:t xml:space="preserve"> </w:t>
      </w:r>
      <w:r w:rsidR="00283174">
        <w:t>provision</w:t>
      </w:r>
      <w:r w:rsidRPr="000D50D7">
        <w:t xml:space="preserve"> </w:t>
      </w:r>
      <w:r w:rsidR="00283174">
        <w:t>of</w:t>
      </w:r>
      <w:r w:rsidRPr="000D50D7">
        <w:t xml:space="preserve"> </w:t>
      </w:r>
      <w:r w:rsidR="00283174">
        <w:t>flood</w:t>
      </w:r>
      <w:r w:rsidRPr="000D50D7">
        <w:t xml:space="preserve"> </w:t>
      </w:r>
      <w:r w:rsidR="00283174">
        <w:t>banks,</w:t>
      </w:r>
      <w:r w:rsidRPr="000D50D7">
        <w:t xml:space="preserve"> </w:t>
      </w:r>
      <w:r w:rsidR="00283174">
        <w:t>walls</w:t>
      </w:r>
      <w:r w:rsidRPr="000D50D7">
        <w:t xml:space="preserve"> </w:t>
      </w:r>
      <w:r w:rsidR="00283174">
        <w:t>or</w:t>
      </w:r>
      <w:r w:rsidRPr="000D50D7">
        <w:t xml:space="preserve"> </w:t>
      </w:r>
      <w:r w:rsidR="00283174">
        <w:t>embankments</w:t>
      </w:r>
      <w:r w:rsidRPr="000D50D7">
        <w:t xml:space="preserve"> </w:t>
      </w:r>
      <w:r w:rsidR="00283174">
        <w:t>or</w:t>
      </w:r>
      <w:r w:rsidRPr="000D50D7">
        <w:t xml:space="preserve"> </w:t>
      </w:r>
      <w:r w:rsidR="00283174">
        <w:t>other</w:t>
      </w:r>
      <w:r w:rsidRPr="000D50D7">
        <w:t xml:space="preserve"> </w:t>
      </w:r>
      <w:r w:rsidR="00283174">
        <w:t>new</w:t>
      </w:r>
      <w:r w:rsidRPr="000D50D7">
        <w:t xml:space="preserve"> </w:t>
      </w:r>
      <w:r w:rsidR="00283174">
        <w:t>works</w:t>
      </w:r>
      <w:r w:rsidRPr="000D50D7">
        <w:t xml:space="preserve"> </w:t>
      </w:r>
      <w:r w:rsidR="00283174">
        <w:t>and</w:t>
      </w:r>
      <w:r w:rsidRPr="000D50D7">
        <w:t xml:space="preserve"> </w:t>
      </w:r>
      <w:r w:rsidR="00283174">
        <w:t>the</w:t>
      </w:r>
      <w:r w:rsidRPr="000D50D7">
        <w:t xml:space="preserve"> </w:t>
      </w:r>
      <w:r w:rsidR="00283174">
        <w:t>strengthening,</w:t>
      </w:r>
      <w:r w:rsidRPr="000D50D7">
        <w:t xml:space="preserve"> </w:t>
      </w:r>
      <w:r w:rsidR="00283174">
        <w:t>repair</w:t>
      </w:r>
      <w:r w:rsidRPr="000D50D7">
        <w:t xml:space="preserve"> </w:t>
      </w:r>
      <w:r w:rsidR="00283174">
        <w:t>or</w:t>
      </w:r>
      <w:r w:rsidRPr="000D50D7">
        <w:t xml:space="preserve"> </w:t>
      </w:r>
      <w:r w:rsidR="00283174">
        <w:t>renewal</w:t>
      </w:r>
      <w:r w:rsidRPr="000D50D7">
        <w:t xml:space="preserve"> </w:t>
      </w:r>
      <w:r w:rsidR="00283174">
        <w:t>of</w:t>
      </w:r>
      <w:r w:rsidRPr="000D50D7">
        <w:t xml:space="preserve"> </w:t>
      </w:r>
      <w:r w:rsidR="00283174">
        <w:t>existing</w:t>
      </w:r>
      <w:r w:rsidRPr="000D50D7">
        <w:t xml:space="preserve"> </w:t>
      </w:r>
      <w:r w:rsidR="00283174">
        <w:t>banks,</w:t>
      </w:r>
      <w:r w:rsidRPr="000D50D7">
        <w:t xml:space="preserve"> </w:t>
      </w:r>
      <w:r w:rsidR="00283174">
        <w:t>walls</w:t>
      </w:r>
      <w:r w:rsidRPr="000D50D7">
        <w:t xml:space="preserve"> </w:t>
      </w:r>
      <w:r w:rsidR="00283174">
        <w:t>or</w:t>
      </w:r>
      <w:r w:rsidRPr="000D50D7">
        <w:t xml:space="preserve"> </w:t>
      </w:r>
      <w:r w:rsidR="00283174">
        <w:t>embankments)</w:t>
      </w:r>
      <w:r w:rsidRPr="000D50D7">
        <w:t xml:space="preserve"> </w:t>
      </w:r>
      <w:r w:rsidR="00283174">
        <w:t>as</w:t>
      </w:r>
      <w:r w:rsidRPr="000D50D7">
        <w:t xml:space="preserve"> </w:t>
      </w:r>
      <w:r w:rsidR="00283174">
        <w:t>are</w:t>
      </w:r>
      <w:r w:rsidRPr="000D50D7">
        <w:t xml:space="preserve"> </w:t>
      </w:r>
      <w:r w:rsidR="00283174">
        <w:t>reasonably</w:t>
      </w:r>
      <w:r w:rsidRPr="000D50D7">
        <w:t xml:space="preserve"> </w:t>
      </w:r>
      <w:r w:rsidR="00283174">
        <w:t>necessary—</w:t>
      </w:r>
      <w:bookmarkEnd w:id="1359"/>
    </w:p>
    <w:p w14:paraId="70C2871A" w14:textId="77777777" w:rsidR="00283174" w:rsidRDefault="00283174" w:rsidP="00283174">
      <w:pPr>
        <w:pStyle w:val="N3"/>
      </w:pPr>
      <w:r>
        <w:t>to</w:t>
      </w:r>
      <w:r w:rsidR="000D50D7" w:rsidRPr="000D50D7">
        <w:t xml:space="preserve"> </w:t>
      </w:r>
      <w:r>
        <w:t>safeguard</w:t>
      </w:r>
      <w:r w:rsidR="000D50D7" w:rsidRPr="000D50D7">
        <w:t xml:space="preserve"> </w:t>
      </w:r>
      <w:r>
        <w:t>any</w:t>
      </w:r>
      <w:r w:rsidR="000D50D7" w:rsidRPr="000D50D7">
        <w:t xml:space="preserve"> </w:t>
      </w:r>
      <w:r>
        <w:t>drainage</w:t>
      </w:r>
      <w:r w:rsidR="000D50D7" w:rsidRPr="000D50D7">
        <w:t xml:space="preserve"> </w:t>
      </w:r>
      <w:r>
        <w:t>work</w:t>
      </w:r>
      <w:r w:rsidR="000D50D7" w:rsidRPr="000D50D7">
        <w:t xml:space="preserve"> </w:t>
      </w:r>
      <w:r>
        <w:t>against</w:t>
      </w:r>
      <w:r w:rsidR="000D50D7" w:rsidRPr="000D50D7">
        <w:t xml:space="preserve"> </w:t>
      </w:r>
      <w:r>
        <w:t>damage;</w:t>
      </w:r>
      <w:r w:rsidR="000D50D7" w:rsidRPr="000D50D7">
        <w:t xml:space="preserve"> </w:t>
      </w:r>
      <w:r>
        <w:t>or</w:t>
      </w:r>
    </w:p>
    <w:p w14:paraId="71C5EFAC" w14:textId="77777777" w:rsidR="00283174" w:rsidRDefault="00283174" w:rsidP="00283174">
      <w:pPr>
        <w:pStyle w:val="N3"/>
      </w:pPr>
      <w:r>
        <w:lastRenderedPageBreak/>
        <w:t>to</w:t>
      </w:r>
      <w:r w:rsidR="000D50D7" w:rsidRPr="000D50D7">
        <w:t xml:space="preserve"> </w:t>
      </w:r>
      <w:r>
        <w:t>secure</w:t>
      </w:r>
      <w:r w:rsidR="000D50D7" w:rsidRPr="000D50D7">
        <w:t xml:space="preserve"> </w:t>
      </w:r>
      <w:r>
        <w:t>that</w:t>
      </w:r>
      <w:r w:rsidR="000D50D7" w:rsidRPr="000D50D7">
        <w:t xml:space="preserve"> </w:t>
      </w:r>
      <w:r>
        <w:t>its</w:t>
      </w:r>
      <w:r w:rsidR="000D50D7" w:rsidRPr="000D50D7">
        <w:t xml:space="preserve"> </w:t>
      </w:r>
      <w:r>
        <w:t>efficiency</w:t>
      </w:r>
      <w:r w:rsidR="000D50D7" w:rsidRPr="000D50D7">
        <w:t xml:space="preserve"> </w:t>
      </w:r>
      <w:r>
        <w:t>for</w:t>
      </w:r>
      <w:r w:rsidR="000D50D7" w:rsidRPr="000D50D7">
        <w:t xml:space="preserve"> </w:t>
      </w:r>
      <w:r>
        <w:t>flood</w:t>
      </w:r>
      <w:r w:rsidR="000D50D7" w:rsidRPr="000D50D7">
        <w:t xml:space="preserve"> </w:t>
      </w:r>
      <w:r>
        <w:t>defence</w:t>
      </w:r>
      <w:r w:rsidR="000D50D7" w:rsidRPr="000D50D7">
        <w:t xml:space="preserve"> </w:t>
      </w:r>
      <w:r>
        <w:t>purposes</w:t>
      </w:r>
      <w:r w:rsidR="000D50D7" w:rsidRPr="000D50D7">
        <w:t xml:space="preserve"> </w:t>
      </w:r>
      <w:r>
        <w:t>is</w:t>
      </w:r>
      <w:r w:rsidR="000D50D7" w:rsidRPr="000D50D7">
        <w:t xml:space="preserve"> </w:t>
      </w:r>
      <w:r>
        <w:t>not</w:t>
      </w:r>
      <w:r w:rsidR="000D50D7" w:rsidRPr="000D50D7">
        <w:t xml:space="preserve"> </w:t>
      </w:r>
      <w:r>
        <w:t>impaired</w:t>
      </w:r>
      <w:r w:rsidR="000D50D7" w:rsidRPr="000D50D7">
        <w:t xml:space="preserve"> </w:t>
      </w:r>
      <w:r>
        <w:t>and</w:t>
      </w:r>
      <w:r w:rsidR="000D50D7" w:rsidRPr="000D50D7">
        <w:t xml:space="preserve"> </w:t>
      </w:r>
      <w:r>
        <w:t>that</w:t>
      </w:r>
      <w:r w:rsidR="000D50D7" w:rsidRPr="000D50D7">
        <w:t xml:space="preserve"> </w:t>
      </w:r>
      <w:r>
        <w:t>the</w:t>
      </w:r>
      <w:r w:rsidR="000D50D7" w:rsidRPr="000D50D7">
        <w:t xml:space="preserve"> </w:t>
      </w:r>
      <w:r>
        <w:t>risk</w:t>
      </w:r>
      <w:r w:rsidR="000D50D7" w:rsidRPr="000D50D7">
        <w:t xml:space="preserve"> </w:t>
      </w:r>
      <w:r>
        <w:t>of</w:t>
      </w:r>
      <w:r w:rsidR="000D50D7" w:rsidRPr="000D50D7">
        <w:t xml:space="preserve"> </w:t>
      </w:r>
      <w:r>
        <w:t>flooding</w:t>
      </w:r>
      <w:r w:rsidR="000D50D7" w:rsidRPr="000D50D7">
        <w:t xml:space="preserve"> </w:t>
      </w:r>
      <w:r>
        <w:t>is</w:t>
      </w:r>
      <w:r w:rsidR="000D50D7" w:rsidRPr="000D50D7">
        <w:t xml:space="preserve"> </w:t>
      </w:r>
      <w:r>
        <w:t>not</w:t>
      </w:r>
      <w:r w:rsidR="000D50D7" w:rsidRPr="000D50D7">
        <w:t xml:space="preserve"> </w:t>
      </w:r>
      <w:r>
        <w:t>otherwise</w:t>
      </w:r>
      <w:r w:rsidR="000D50D7" w:rsidRPr="000D50D7">
        <w:t xml:space="preserve"> </w:t>
      </w:r>
      <w:r>
        <w:t>increased</w:t>
      </w:r>
      <w:r w:rsidR="0014248C">
        <w:t>,</w:t>
      </w:r>
    </w:p>
    <w:p w14:paraId="518883CF" w14:textId="77777777" w:rsidR="00283174" w:rsidRDefault="00283174" w:rsidP="00283174">
      <w:pPr>
        <w:pStyle w:val="T2"/>
      </w:pPr>
      <w:r>
        <w:t>by</w:t>
      </w:r>
      <w:r w:rsidR="000D50D7" w:rsidRPr="000D50D7">
        <w:t xml:space="preserve"> </w:t>
      </w:r>
      <w:r>
        <w:t>reason</w:t>
      </w:r>
      <w:r w:rsidR="000D50D7" w:rsidRPr="000D50D7">
        <w:t xml:space="preserve"> </w:t>
      </w:r>
      <w:r>
        <w:t>of</w:t>
      </w:r>
      <w:r w:rsidR="000D50D7" w:rsidRPr="000D50D7">
        <w:t xml:space="preserve"> </w:t>
      </w:r>
      <w:r>
        <w:t>any</w:t>
      </w:r>
      <w:r w:rsidR="000D50D7" w:rsidRPr="000D50D7">
        <w:t xml:space="preserve"> </w:t>
      </w:r>
      <w:r>
        <w:t>specified</w:t>
      </w:r>
      <w:r w:rsidR="000D50D7" w:rsidRPr="000D50D7">
        <w:t xml:space="preserve"> </w:t>
      </w:r>
      <w:r>
        <w:t>work.</w:t>
      </w:r>
    </w:p>
    <w:p w14:paraId="7D356C72" w14:textId="77777777" w:rsidR="0014248C" w:rsidRPr="0014248C" w:rsidRDefault="0014248C" w:rsidP="0014248C">
      <w:pPr>
        <w:pStyle w:val="H1"/>
      </w:pPr>
      <w:r>
        <w:t>Timing</w:t>
      </w:r>
      <w:r w:rsidR="000D50D7" w:rsidRPr="000D50D7">
        <w:t xml:space="preserve"> </w:t>
      </w:r>
      <w:r>
        <w:t>of</w:t>
      </w:r>
      <w:r w:rsidR="000D50D7" w:rsidRPr="000D50D7">
        <w:t xml:space="preserve"> </w:t>
      </w:r>
      <w:r>
        <w:t>works</w:t>
      </w:r>
      <w:r w:rsidR="000D50D7" w:rsidRPr="000D50D7">
        <w:t xml:space="preserve"> </w:t>
      </w:r>
      <w:r>
        <w:t>and</w:t>
      </w:r>
      <w:r w:rsidR="000D50D7" w:rsidRPr="000D50D7">
        <w:t xml:space="preserve"> </w:t>
      </w:r>
      <w:r>
        <w:t>service</w:t>
      </w:r>
      <w:r w:rsidR="000D50D7" w:rsidRPr="000D50D7">
        <w:t xml:space="preserve"> </w:t>
      </w:r>
      <w:r>
        <w:t>of</w:t>
      </w:r>
      <w:r w:rsidR="000D50D7" w:rsidRPr="000D50D7">
        <w:t xml:space="preserve"> </w:t>
      </w:r>
      <w:r>
        <w:t>notices</w:t>
      </w:r>
    </w:p>
    <w:p w14:paraId="058E3FDD"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Subject</w:t>
      </w:r>
      <w:r w:rsidR="000D50D7" w:rsidRPr="000D50D7">
        <w:t xml:space="preserve"> </w:t>
      </w:r>
      <w:r>
        <w:t>to</w:t>
      </w:r>
      <w:r w:rsidR="000D50D7" w:rsidRPr="000D50D7">
        <w:t xml:space="preserve"> </w:t>
      </w:r>
      <w:r>
        <w:t>sub-paragraph</w:t>
      </w:r>
      <w:r w:rsidR="000D50D7" w:rsidRPr="000D50D7">
        <w:t xml:space="preserve"> </w:t>
      </w:r>
      <w:r>
        <w:fldChar w:fldCharType="begin"/>
      </w:r>
      <w:r>
        <w:instrText xml:space="preserve"> REF _Ref94255001 \r \h </w:instrText>
      </w:r>
      <w:r>
        <w:fldChar w:fldCharType="separate"/>
      </w:r>
      <w:r w:rsidR="000D50D7">
        <w:t>(2)</w:t>
      </w:r>
      <w:r>
        <w:fldChar w:fldCharType="end"/>
      </w:r>
      <w:r>
        <w:t>,</w:t>
      </w:r>
      <w:r w:rsidR="000D50D7" w:rsidRPr="000D50D7">
        <w:t xml:space="preserve"> </w:t>
      </w:r>
      <w:r>
        <w:t>any</w:t>
      </w:r>
      <w:r w:rsidR="000D50D7" w:rsidRPr="000D50D7">
        <w:t xml:space="preserve"> </w:t>
      </w:r>
      <w:r>
        <w:t>specified</w:t>
      </w:r>
      <w:r w:rsidR="000D50D7" w:rsidRPr="000D50D7">
        <w:t xml:space="preserve"> </w:t>
      </w:r>
      <w:r>
        <w:t>work,</w:t>
      </w:r>
      <w:r w:rsidR="000D50D7" w:rsidRPr="000D50D7">
        <w:t xml:space="preserve"> </w:t>
      </w:r>
      <w:r>
        <w:t>and</w:t>
      </w:r>
      <w:r w:rsidR="000D50D7" w:rsidRPr="000D50D7">
        <w:t xml:space="preserve"> </w:t>
      </w:r>
      <w:r>
        <w:t>all</w:t>
      </w:r>
      <w:r w:rsidR="000D50D7" w:rsidRPr="000D50D7">
        <w:t xml:space="preserve"> </w:t>
      </w:r>
      <w:r>
        <w:t>protective</w:t>
      </w:r>
      <w:r w:rsidR="000D50D7" w:rsidRPr="000D50D7">
        <w:t xml:space="preserve"> </w:t>
      </w:r>
      <w:r>
        <w:t>works</w:t>
      </w:r>
      <w:r w:rsidR="000D50D7" w:rsidRPr="000D50D7">
        <w:t xml:space="preserve"> </w:t>
      </w:r>
      <w:r>
        <w:t>required</w:t>
      </w:r>
      <w:r w:rsidR="000D50D7" w:rsidRPr="000D50D7">
        <w:t xml:space="preserve"> </w:t>
      </w:r>
      <w:r>
        <w:t>by</w:t>
      </w:r>
      <w:r w:rsidR="000D50D7" w:rsidRPr="000D50D7">
        <w:t xml:space="preserve"> </w:t>
      </w:r>
      <w:r>
        <w:t>the</w:t>
      </w:r>
      <w:r w:rsidR="000D50D7" w:rsidRPr="000D50D7">
        <w:t xml:space="preserve"> </w:t>
      </w:r>
      <w:r>
        <w:t>Agency</w:t>
      </w:r>
      <w:r w:rsidR="000D50D7" w:rsidRPr="000D50D7">
        <w:t xml:space="preserve"> </w:t>
      </w:r>
      <w:r>
        <w:t>under</w:t>
      </w:r>
      <w:r w:rsidR="000D50D7" w:rsidRPr="000D50D7">
        <w:t xml:space="preserve"> </w:t>
      </w:r>
      <w:r>
        <w:t>paragraph</w:t>
      </w:r>
      <w:r w:rsidR="000D50D7" w:rsidRPr="000D50D7">
        <w:t xml:space="preserve"> </w:t>
      </w:r>
      <w:r w:rsidR="00A22AFF">
        <w:fldChar w:fldCharType="begin"/>
      </w:r>
      <w:r w:rsidR="00A22AFF">
        <w:instrText xml:space="preserve"> REF _Ref117782711 \r \h </w:instrText>
      </w:r>
      <w:r w:rsidR="00A22AFF">
        <w:fldChar w:fldCharType="separate"/>
      </w:r>
      <w:r w:rsidR="000D50D7">
        <w:t>49</w:t>
      </w:r>
      <w:r w:rsidR="00A22AFF">
        <w:fldChar w:fldCharType="end"/>
      </w:r>
      <w:r>
        <w:t>,</w:t>
      </w:r>
      <w:r w:rsidR="000D50D7" w:rsidRPr="000D50D7">
        <w:t xml:space="preserve"> </w:t>
      </w:r>
      <w:r>
        <w:t>must</w:t>
      </w:r>
      <w:r w:rsidR="000D50D7" w:rsidRPr="000D50D7">
        <w:t xml:space="preserve"> </w:t>
      </w:r>
      <w:r>
        <w:t>be</w:t>
      </w:r>
      <w:r w:rsidR="000D50D7" w:rsidRPr="000D50D7">
        <w:t xml:space="preserve"> </w:t>
      </w:r>
      <w:r>
        <w:t>constructed—</w:t>
      </w:r>
    </w:p>
    <w:p w14:paraId="3D34AADF" w14:textId="77777777" w:rsidR="00283174" w:rsidRDefault="00283174" w:rsidP="00283174">
      <w:pPr>
        <w:pStyle w:val="N3"/>
      </w:pPr>
      <w:r>
        <w:t>without</w:t>
      </w:r>
      <w:r w:rsidR="000D50D7" w:rsidRPr="000D50D7">
        <w:t xml:space="preserve"> </w:t>
      </w:r>
      <w:r>
        <w:t>unreasonable</w:t>
      </w:r>
      <w:r w:rsidR="000D50D7" w:rsidRPr="000D50D7">
        <w:t xml:space="preserve"> </w:t>
      </w:r>
      <w:r>
        <w:t>delay</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plans</w:t>
      </w:r>
      <w:r w:rsidR="000D50D7" w:rsidRPr="000D50D7">
        <w:t xml:space="preserve"> </w:t>
      </w:r>
      <w:r>
        <w:t>approved</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and</w:t>
      </w:r>
    </w:p>
    <w:p w14:paraId="288BFF96" w14:textId="77777777" w:rsidR="00283174" w:rsidRDefault="00283174" w:rsidP="00283174">
      <w:pPr>
        <w:pStyle w:val="N3"/>
      </w:pPr>
      <w:r>
        <w:t>to</w:t>
      </w:r>
      <w:r w:rsidR="000D50D7" w:rsidRPr="000D50D7">
        <w:t xml:space="preserve"> </w:t>
      </w:r>
      <w:r>
        <w:t>the</w:t>
      </w:r>
      <w:r w:rsidR="000D50D7" w:rsidRPr="000D50D7">
        <w:t xml:space="preserve"> </w:t>
      </w:r>
      <w:r>
        <w:t>reasonable</w:t>
      </w:r>
      <w:r w:rsidR="000D50D7" w:rsidRPr="000D50D7">
        <w:t xml:space="preserve"> </w:t>
      </w:r>
      <w:r>
        <w:t>satisfaction</w:t>
      </w:r>
      <w:r w:rsidR="000D50D7" w:rsidRPr="000D50D7">
        <w:t xml:space="preserve"> </w:t>
      </w:r>
      <w:r>
        <w:t>of</w:t>
      </w:r>
      <w:r w:rsidR="000D50D7" w:rsidRPr="000D50D7">
        <w:t xml:space="preserve"> </w:t>
      </w:r>
      <w:r>
        <w:t>the</w:t>
      </w:r>
      <w:r w:rsidR="000D50D7" w:rsidRPr="000D50D7">
        <w:t xml:space="preserve"> </w:t>
      </w:r>
      <w:r>
        <w:t>Agency,</w:t>
      </w:r>
    </w:p>
    <w:p w14:paraId="1DD8D76A" w14:textId="77777777" w:rsidR="00283174" w:rsidRDefault="00283174" w:rsidP="00283174">
      <w:pPr>
        <w:pStyle w:val="T2"/>
      </w:pPr>
      <w:r>
        <w:t>and</w:t>
      </w:r>
      <w:r w:rsidR="000D50D7" w:rsidRPr="000D50D7">
        <w:t xml:space="preserve"> </w:t>
      </w:r>
      <w:r>
        <w:t>the</w:t>
      </w:r>
      <w:r w:rsidR="000D50D7" w:rsidRPr="000D50D7">
        <w:t xml:space="preserve"> </w:t>
      </w:r>
      <w:r>
        <w:t>Agency</w:t>
      </w:r>
      <w:r w:rsidR="000D50D7" w:rsidRPr="000D50D7">
        <w:t xml:space="preserve"> </w:t>
      </w:r>
      <w:r>
        <w:t>is</w:t>
      </w:r>
      <w:r w:rsidR="000D50D7" w:rsidRPr="000D50D7">
        <w:t xml:space="preserve"> </w:t>
      </w:r>
      <w:r>
        <w:t>entitled</w:t>
      </w:r>
      <w:r w:rsidR="000D50D7" w:rsidRPr="000D50D7">
        <w:t xml:space="preserve"> </w:t>
      </w:r>
      <w:r>
        <w:t>by</w:t>
      </w:r>
      <w:r w:rsidR="000D50D7" w:rsidRPr="000D50D7">
        <w:t xml:space="preserve"> </w:t>
      </w:r>
      <w:r>
        <w:t>its</w:t>
      </w:r>
      <w:r w:rsidR="000D50D7" w:rsidRPr="000D50D7">
        <w:t xml:space="preserve"> </w:t>
      </w:r>
      <w:r>
        <w:t>officer</w:t>
      </w:r>
      <w:r w:rsidR="000D50D7" w:rsidRPr="000D50D7">
        <w:t xml:space="preserve"> </w:t>
      </w:r>
      <w:r>
        <w:t>to</w:t>
      </w:r>
      <w:r w:rsidR="000D50D7" w:rsidRPr="000D50D7">
        <w:t xml:space="preserve"> </w:t>
      </w:r>
      <w:r>
        <w:t>watch</w:t>
      </w:r>
      <w:r w:rsidR="000D50D7" w:rsidRPr="000D50D7">
        <w:t xml:space="preserve"> </w:t>
      </w:r>
      <w:r>
        <w:t>and</w:t>
      </w:r>
      <w:r w:rsidR="000D50D7" w:rsidRPr="000D50D7">
        <w:t xml:space="preserve"> </w:t>
      </w:r>
      <w:r>
        <w:t>inspect</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such</w:t>
      </w:r>
      <w:r w:rsidR="000D50D7" w:rsidRPr="000D50D7">
        <w:t xml:space="preserve"> </w:t>
      </w:r>
      <w:r>
        <w:t>works.</w:t>
      </w:r>
    </w:p>
    <w:p w14:paraId="22CCC0A5" w14:textId="77777777" w:rsidR="00283174" w:rsidRDefault="00283174" w:rsidP="00283174">
      <w:pPr>
        <w:pStyle w:val="N2"/>
      </w:pPr>
      <w:bookmarkStart w:id="1360" w:name="_Ref94255001"/>
      <w:r>
        <w:t>The</w:t>
      </w:r>
      <w:r w:rsidR="000D50D7" w:rsidRPr="000D50D7">
        <w:t xml:space="preserve"> </w:t>
      </w:r>
      <w:r>
        <w:t>undertaker</w:t>
      </w:r>
      <w:r w:rsidR="000D50D7" w:rsidRPr="000D50D7">
        <w:t xml:space="preserve"> </w:t>
      </w:r>
      <w:r>
        <w:t>must</w:t>
      </w:r>
      <w:r w:rsidR="000D50D7" w:rsidRPr="000D50D7">
        <w:t xml:space="preserve"> </w:t>
      </w:r>
      <w:r>
        <w:t>give</w:t>
      </w:r>
      <w:r w:rsidR="000D50D7" w:rsidRPr="000D50D7">
        <w:t xml:space="preserve"> </w:t>
      </w:r>
      <w:r>
        <w:t>to</w:t>
      </w:r>
      <w:r w:rsidR="000D50D7" w:rsidRPr="000D50D7">
        <w:t xml:space="preserve"> </w:t>
      </w:r>
      <w:r>
        <w:t>the</w:t>
      </w:r>
      <w:r w:rsidR="000D50D7" w:rsidRPr="000D50D7">
        <w:t xml:space="preserve"> </w:t>
      </w:r>
      <w:r>
        <w:t>Agency</w:t>
      </w:r>
      <w:r w:rsidR="000D50D7" w:rsidRPr="000D50D7">
        <w:t xml:space="preserve"> </w:t>
      </w:r>
      <w:r>
        <w:t>not</w:t>
      </w:r>
      <w:r w:rsidR="000D50D7" w:rsidRPr="000D50D7">
        <w:t xml:space="preserve"> </w:t>
      </w:r>
      <w:r>
        <w:t>less</w:t>
      </w:r>
      <w:r w:rsidR="000D50D7" w:rsidRPr="000D50D7">
        <w:t xml:space="preserve"> </w:t>
      </w:r>
      <w:r>
        <w:t>than</w:t>
      </w:r>
      <w:r w:rsidR="000D50D7" w:rsidRPr="000D50D7">
        <w:t xml:space="preserve"> </w:t>
      </w:r>
      <w:r>
        <w:t>14</w:t>
      </w:r>
      <w:r w:rsidR="000D50D7" w:rsidRPr="000D50D7">
        <w:t xml:space="preserve"> </w:t>
      </w:r>
      <w:r>
        <w:t>days’</w:t>
      </w:r>
      <w:r w:rsidR="000D50D7" w:rsidRPr="000D50D7">
        <w:t xml:space="preserve"> </w:t>
      </w:r>
      <w:r>
        <w:t>notice</w:t>
      </w:r>
      <w:r w:rsidR="000D50D7" w:rsidRPr="000D50D7">
        <w:t xml:space="preserve"> </w:t>
      </w:r>
      <w:r>
        <w:t>in</w:t>
      </w:r>
      <w:r w:rsidR="000D50D7" w:rsidRPr="000D50D7">
        <w:t xml:space="preserve"> </w:t>
      </w:r>
      <w:r>
        <w:t>writing</w:t>
      </w:r>
      <w:r w:rsidR="000D50D7" w:rsidRPr="000D50D7">
        <w:t xml:space="preserve"> </w:t>
      </w:r>
      <w:r>
        <w:t>of</w:t>
      </w:r>
      <w:r w:rsidR="000D50D7" w:rsidRPr="000D50D7">
        <w:t xml:space="preserve"> </w:t>
      </w:r>
      <w:r>
        <w:t>its</w:t>
      </w:r>
      <w:r w:rsidR="000D50D7" w:rsidRPr="000D50D7">
        <w:t xml:space="preserve"> </w:t>
      </w:r>
      <w:r>
        <w:t>intention</w:t>
      </w:r>
      <w:r w:rsidR="000D50D7" w:rsidRPr="000D50D7">
        <w:t xml:space="preserve"> </w:t>
      </w:r>
      <w:r>
        <w:t>to</w:t>
      </w:r>
      <w:r w:rsidR="000D50D7" w:rsidRPr="000D50D7">
        <w:t xml:space="preserve"> </w:t>
      </w:r>
      <w:r>
        <w:t>commence</w:t>
      </w:r>
      <w:r w:rsidR="000D50D7" w:rsidRPr="000D50D7">
        <w:t xml:space="preserve"> </w:t>
      </w:r>
      <w:r>
        <w:t>construction</w:t>
      </w:r>
      <w:r w:rsidR="000D50D7" w:rsidRPr="000D50D7">
        <w:t xml:space="preserve"> </w:t>
      </w:r>
      <w:r>
        <w:t>of</w:t>
      </w:r>
      <w:r w:rsidR="000D50D7" w:rsidRPr="000D50D7">
        <w:t xml:space="preserve"> </w:t>
      </w:r>
      <w:r>
        <w:t>any</w:t>
      </w:r>
      <w:r w:rsidR="000D50D7" w:rsidRPr="000D50D7">
        <w:t xml:space="preserve"> </w:t>
      </w:r>
      <w:r>
        <w:t>specified</w:t>
      </w:r>
      <w:r w:rsidR="000D50D7" w:rsidRPr="000D50D7">
        <w:t xml:space="preserve"> </w:t>
      </w:r>
      <w:r>
        <w:t>work</w:t>
      </w:r>
      <w:r w:rsidR="000D50D7" w:rsidRPr="000D50D7">
        <w:t xml:space="preserve"> </w:t>
      </w:r>
      <w:r>
        <w:t>and</w:t>
      </w:r>
      <w:r w:rsidR="000D50D7" w:rsidRPr="000D50D7">
        <w:t xml:space="preserve"> </w:t>
      </w:r>
      <w:r>
        <w:t>notice</w:t>
      </w:r>
      <w:r w:rsidR="000D50D7" w:rsidRPr="000D50D7">
        <w:t xml:space="preserve"> </w:t>
      </w:r>
      <w:r>
        <w:t>in</w:t>
      </w:r>
      <w:r w:rsidR="000D50D7" w:rsidRPr="000D50D7">
        <w:t xml:space="preserve"> </w:t>
      </w:r>
      <w:r>
        <w:t>writing</w:t>
      </w:r>
      <w:r w:rsidR="000D50D7" w:rsidRPr="000D50D7">
        <w:t xml:space="preserve"> </w:t>
      </w:r>
      <w:r>
        <w:t>of</w:t>
      </w:r>
      <w:r w:rsidR="000D50D7" w:rsidRPr="000D50D7">
        <w:t xml:space="preserve"> </w:t>
      </w:r>
      <w:r>
        <w:t>its</w:t>
      </w:r>
      <w:r w:rsidR="000D50D7" w:rsidRPr="000D50D7">
        <w:t xml:space="preserve"> </w:t>
      </w:r>
      <w:r>
        <w:t>completion</w:t>
      </w:r>
      <w:r w:rsidR="000D50D7" w:rsidRPr="000D50D7">
        <w:t xml:space="preserve"> </w:t>
      </w:r>
      <w:r>
        <w:t>not</w:t>
      </w:r>
      <w:r w:rsidR="000D50D7" w:rsidRPr="000D50D7">
        <w:t xml:space="preserve"> </w:t>
      </w:r>
      <w:r>
        <w:t>later</w:t>
      </w:r>
      <w:r w:rsidR="000D50D7" w:rsidRPr="000D50D7">
        <w:t xml:space="preserve"> </w:t>
      </w:r>
      <w:r>
        <w:t>than</w:t>
      </w:r>
      <w:r w:rsidR="000D50D7" w:rsidRPr="000D50D7">
        <w:t xml:space="preserve"> </w:t>
      </w:r>
      <w:r w:rsidR="0014248C">
        <w:t>7</w:t>
      </w:r>
      <w:r w:rsidR="000D50D7" w:rsidRPr="000D50D7">
        <w:t xml:space="preserve"> </w:t>
      </w:r>
      <w:r>
        <w:t>days</w:t>
      </w:r>
      <w:r w:rsidR="000D50D7" w:rsidRPr="000D50D7">
        <w:t xml:space="preserve"> </w:t>
      </w:r>
      <w:r>
        <w:t>after</w:t>
      </w:r>
      <w:r w:rsidR="000D50D7" w:rsidRPr="000D50D7">
        <w:t xml:space="preserve"> </w:t>
      </w:r>
      <w:r>
        <w:t>the</w:t>
      </w:r>
      <w:r w:rsidR="000D50D7" w:rsidRPr="000D50D7">
        <w:t xml:space="preserve"> </w:t>
      </w:r>
      <w:r>
        <w:t>date</w:t>
      </w:r>
      <w:r w:rsidR="000D50D7" w:rsidRPr="000D50D7">
        <w:t xml:space="preserve"> </w:t>
      </w:r>
      <w:r>
        <w:t>on</w:t>
      </w:r>
      <w:r w:rsidR="000D50D7" w:rsidRPr="000D50D7">
        <w:t xml:space="preserve"> </w:t>
      </w:r>
      <w:r>
        <w:t>which</w:t>
      </w:r>
      <w:r w:rsidR="000D50D7" w:rsidRPr="000D50D7">
        <w:t xml:space="preserve"> </w:t>
      </w:r>
      <w:r>
        <w:t>it</w:t>
      </w:r>
      <w:r w:rsidR="000D50D7" w:rsidRPr="000D50D7">
        <w:t xml:space="preserve"> </w:t>
      </w:r>
      <w:r>
        <w:t>is</w:t>
      </w:r>
      <w:r w:rsidR="000D50D7" w:rsidRPr="000D50D7">
        <w:t xml:space="preserve"> </w:t>
      </w:r>
      <w:r>
        <w:t>completed.</w:t>
      </w:r>
      <w:bookmarkEnd w:id="1360"/>
    </w:p>
    <w:p w14:paraId="24074A31" w14:textId="77777777" w:rsidR="00283174" w:rsidRDefault="00283174" w:rsidP="00283174">
      <w:pPr>
        <w:pStyle w:val="N2"/>
      </w:pPr>
      <w:r>
        <w:t>If</w:t>
      </w:r>
      <w:r w:rsidR="000D50D7" w:rsidRPr="000D50D7">
        <w:t xml:space="preserve"> </w:t>
      </w:r>
      <w:r>
        <w:t>the</w:t>
      </w:r>
      <w:r w:rsidR="000D50D7" w:rsidRPr="000D50D7">
        <w:t xml:space="preserve"> </w:t>
      </w:r>
      <w:r>
        <w:t>Agency</w:t>
      </w:r>
      <w:r w:rsidR="000D50D7" w:rsidRPr="000D50D7">
        <w:t xml:space="preserve"> </w:t>
      </w:r>
      <w:r>
        <w:t>reasonably</w:t>
      </w:r>
      <w:r w:rsidR="000D50D7" w:rsidRPr="000D50D7">
        <w:t xml:space="preserve"> </w:t>
      </w:r>
      <w:r>
        <w:t>requires,</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construct</w:t>
      </w:r>
      <w:r w:rsidR="000D50D7" w:rsidRPr="000D50D7">
        <w:t xml:space="preserve"> </w:t>
      </w:r>
      <w:r>
        <w:t>all</w:t>
      </w:r>
      <w:r w:rsidR="000D50D7" w:rsidRPr="000D50D7">
        <w:t xml:space="preserve"> </w:t>
      </w:r>
      <w:r>
        <w:t>or</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protective</w:t>
      </w:r>
      <w:r w:rsidR="000D50D7" w:rsidRPr="000D50D7">
        <w:t xml:space="preserve"> </w:t>
      </w:r>
      <w:r>
        <w:t>works</w:t>
      </w:r>
      <w:r w:rsidR="000D50D7" w:rsidRPr="000D50D7">
        <w:t xml:space="preserve"> </w:t>
      </w:r>
      <w:r>
        <w:t>so</w:t>
      </w:r>
      <w:r w:rsidR="000D50D7" w:rsidRPr="000D50D7">
        <w:t xml:space="preserve"> </w:t>
      </w:r>
      <w:r>
        <w:t>that</w:t>
      </w:r>
      <w:r w:rsidR="000D50D7" w:rsidRPr="000D50D7">
        <w:t xml:space="preserve"> </w:t>
      </w:r>
      <w:r>
        <w:t>they</w:t>
      </w:r>
      <w:r w:rsidR="000D50D7" w:rsidRPr="000D50D7">
        <w:t xml:space="preserve"> </w:t>
      </w:r>
      <w:r>
        <w:t>are</w:t>
      </w:r>
      <w:r w:rsidR="000D50D7" w:rsidRPr="000D50D7">
        <w:t xml:space="preserve"> </w:t>
      </w:r>
      <w:r>
        <w:t>in</w:t>
      </w:r>
      <w:r w:rsidR="000D50D7" w:rsidRPr="000D50D7">
        <w:t xml:space="preserve"> </w:t>
      </w:r>
      <w:r>
        <w:t>place</w:t>
      </w:r>
      <w:r w:rsidR="000D50D7" w:rsidRPr="000D50D7">
        <w:t xml:space="preserve"> </w:t>
      </w:r>
      <w:r>
        <w:t>prior</w:t>
      </w:r>
      <w:r w:rsidR="000D50D7" w:rsidRPr="000D50D7">
        <w:t xml:space="preserve"> </w:t>
      </w:r>
      <w:r>
        <w:t>to</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rsidR="0014248C">
        <w:t>any</w:t>
      </w:r>
      <w:r w:rsidR="000D50D7" w:rsidRPr="000D50D7">
        <w:t xml:space="preserve"> </w:t>
      </w:r>
      <w:r>
        <w:t>specified</w:t>
      </w:r>
      <w:r w:rsidR="000D50D7" w:rsidRPr="000D50D7">
        <w:t xml:space="preserve"> </w:t>
      </w:r>
      <w:r>
        <w:t>work</w:t>
      </w:r>
      <w:r w:rsidR="000D50D7" w:rsidRPr="000D50D7">
        <w:t xml:space="preserve"> </w:t>
      </w:r>
      <w:r>
        <w:t>to</w:t>
      </w:r>
      <w:r w:rsidR="000D50D7" w:rsidRPr="000D50D7">
        <w:t xml:space="preserve"> </w:t>
      </w:r>
      <w:r>
        <w:t>which</w:t>
      </w:r>
      <w:r w:rsidR="000D50D7" w:rsidRPr="000D50D7">
        <w:t xml:space="preserve"> </w:t>
      </w:r>
      <w:r>
        <w:t>the</w:t>
      </w:r>
      <w:r w:rsidR="000D50D7" w:rsidRPr="000D50D7">
        <w:t xml:space="preserve"> </w:t>
      </w:r>
      <w:r>
        <w:t>protective</w:t>
      </w:r>
      <w:r w:rsidR="000D50D7" w:rsidRPr="000D50D7">
        <w:t xml:space="preserve"> </w:t>
      </w:r>
      <w:r>
        <w:t>works</w:t>
      </w:r>
      <w:r w:rsidR="000D50D7" w:rsidRPr="000D50D7">
        <w:t xml:space="preserve"> </w:t>
      </w:r>
      <w:r>
        <w:t>relate.</w:t>
      </w:r>
    </w:p>
    <w:p w14:paraId="46B601E2" w14:textId="77777777" w:rsidR="0014248C" w:rsidRPr="0014248C" w:rsidRDefault="0014248C" w:rsidP="0014248C">
      <w:pPr>
        <w:pStyle w:val="H1"/>
      </w:pPr>
      <w:r>
        <w:t>Works</w:t>
      </w:r>
      <w:r w:rsidR="000D50D7" w:rsidRPr="000D50D7">
        <w:t xml:space="preserve"> </w:t>
      </w:r>
      <w:r>
        <w:t>not</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this</w:t>
      </w:r>
      <w:r w:rsidR="000D50D7" w:rsidRPr="000D50D7">
        <w:t xml:space="preserve"> </w:t>
      </w:r>
      <w:r>
        <w:t>Schedule</w:t>
      </w:r>
    </w:p>
    <w:p w14:paraId="4F730AE6" w14:textId="77777777" w:rsidR="00283174" w:rsidRDefault="0014248C" w:rsidP="0014248C">
      <w:pPr>
        <w:pStyle w:val="N1"/>
      </w:pPr>
      <w:bookmarkStart w:id="1361" w:name="_Ref94255182"/>
      <w:r>
        <w:t>—</w:t>
      </w:r>
      <w:r>
        <w:fldChar w:fldCharType="begin"/>
      </w:r>
      <w:bookmarkStart w:id="1362" w:name="_Ref117782897"/>
      <w:bookmarkEnd w:id="1362"/>
      <w:r>
        <w:instrText xml:space="preserve"> LISTNUM "SEQ1" \l 2 </w:instrText>
      </w:r>
      <w:r>
        <w:fldChar w:fldCharType="end"/>
      </w:r>
      <w:r w:rsidR="000D50D7" w:rsidRPr="000D50D7">
        <w:t> </w:t>
      </w:r>
      <w:r w:rsidR="00283174">
        <w:t>If</w:t>
      </w:r>
      <w:r w:rsidR="000D50D7" w:rsidRPr="000D50D7">
        <w:t xml:space="preserve"> </w:t>
      </w:r>
      <w:r w:rsidR="00283174">
        <w:t>any</w:t>
      </w:r>
      <w:r w:rsidR="000D50D7" w:rsidRPr="000D50D7">
        <w:t xml:space="preserve"> </w:t>
      </w:r>
      <w:r w:rsidR="00283174">
        <w:t>part</w:t>
      </w:r>
      <w:r w:rsidR="000D50D7" w:rsidRPr="000D50D7">
        <w:t xml:space="preserve"> </w:t>
      </w:r>
      <w:r w:rsidR="00283174">
        <w:t>of</w:t>
      </w:r>
      <w:r w:rsidR="000D50D7" w:rsidRPr="000D50D7">
        <w:t xml:space="preserve"> </w:t>
      </w:r>
      <w:r w:rsidR="00283174">
        <w:t>a</w:t>
      </w:r>
      <w:r w:rsidR="000D50D7" w:rsidRPr="000D50D7">
        <w:t xml:space="preserve"> </w:t>
      </w:r>
      <w:r w:rsidR="00283174">
        <w:t>specified</w:t>
      </w:r>
      <w:r w:rsidR="000D50D7" w:rsidRPr="000D50D7">
        <w:t xml:space="preserve"> </w:t>
      </w:r>
      <w:r w:rsidR="00283174">
        <w:t>work</w:t>
      </w:r>
      <w:r w:rsidR="000D50D7" w:rsidRPr="000D50D7">
        <w:t xml:space="preserve"> </w:t>
      </w:r>
      <w:r w:rsidR="00283174">
        <w:t>or</w:t>
      </w:r>
      <w:r w:rsidR="000D50D7" w:rsidRPr="000D50D7">
        <w:t xml:space="preserve"> </w:t>
      </w:r>
      <w:r w:rsidR="00283174">
        <w:t>any</w:t>
      </w:r>
      <w:r w:rsidR="000D50D7" w:rsidRPr="000D50D7">
        <w:t xml:space="preserve"> </w:t>
      </w:r>
      <w:r w:rsidR="00283174">
        <w:t>protective</w:t>
      </w:r>
      <w:r w:rsidR="000D50D7" w:rsidRPr="000D50D7">
        <w:t xml:space="preserve"> </w:t>
      </w:r>
      <w:r w:rsidR="00283174">
        <w:t>work</w:t>
      </w:r>
      <w:r w:rsidR="000D50D7" w:rsidRPr="000D50D7">
        <w:t xml:space="preserve"> </w:t>
      </w:r>
      <w:r w:rsidR="00283174">
        <w:t>required</w:t>
      </w:r>
      <w:r w:rsidR="000D50D7" w:rsidRPr="000D50D7">
        <w:t xml:space="preserve"> </w:t>
      </w:r>
      <w:r w:rsidR="00283174">
        <w:t>by</w:t>
      </w:r>
      <w:r w:rsidR="000D50D7" w:rsidRPr="000D50D7">
        <w:t xml:space="preserve"> </w:t>
      </w:r>
      <w:r w:rsidR="00283174">
        <w:t>the</w:t>
      </w:r>
      <w:r w:rsidR="000D50D7" w:rsidRPr="000D50D7">
        <w:t xml:space="preserve"> </w:t>
      </w:r>
      <w:r w:rsidR="00283174">
        <w:t>Agency</w:t>
      </w:r>
      <w:r w:rsidR="000D50D7" w:rsidRPr="000D50D7">
        <w:t xml:space="preserve"> </w:t>
      </w:r>
      <w:r w:rsidR="00283174">
        <w:t>is</w:t>
      </w:r>
      <w:r w:rsidR="000D50D7" w:rsidRPr="000D50D7">
        <w:t xml:space="preserve"> </w:t>
      </w:r>
      <w:r w:rsidR="00283174">
        <w:t>constructed</w:t>
      </w:r>
      <w:r w:rsidR="000D50D7" w:rsidRPr="000D50D7">
        <w:t xml:space="preserve"> </w:t>
      </w:r>
      <w:r w:rsidR="00283174">
        <w:t>otherwise</w:t>
      </w:r>
      <w:r w:rsidR="000D50D7" w:rsidRPr="000D50D7">
        <w:t xml:space="preserve"> </w:t>
      </w:r>
      <w:r w:rsidR="00283174">
        <w:t>than</w:t>
      </w:r>
      <w:r w:rsidR="000D50D7" w:rsidRPr="000D50D7">
        <w:t xml:space="preserve"> </w:t>
      </w:r>
      <w:r w:rsidR="00283174">
        <w:t>in</w:t>
      </w:r>
      <w:r w:rsidR="000D50D7" w:rsidRPr="000D50D7">
        <w:t xml:space="preserve"> </w:t>
      </w:r>
      <w:r w:rsidR="00283174">
        <w:t>accordance</w:t>
      </w:r>
      <w:r w:rsidR="000D50D7" w:rsidRPr="000D50D7">
        <w:t xml:space="preserve"> </w:t>
      </w:r>
      <w:r w:rsidR="00283174">
        <w:t>with</w:t>
      </w:r>
      <w:r w:rsidR="000D50D7" w:rsidRPr="000D50D7">
        <w:t xml:space="preserve"> </w:t>
      </w:r>
      <w:r w:rsidR="00283174">
        <w:t>the</w:t>
      </w:r>
      <w:r w:rsidR="000D50D7" w:rsidRPr="000D50D7">
        <w:t xml:space="preserve"> </w:t>
      </w:r>
      <w:r w:rsidR="00283174">
        <w:t>requirements</w:t>
      </w:r>
      <w:r w:rsidR="000D50D7" w:rsidRPr="000D50D7">
        <w:t xml:space="preserve"> </w:t>
      </w:r>
      <w:r w:rsidR="00283174">
        <w:t>of</w:t>
      </w:r>
      <w:r w:rsidR="000D50D7" w:rsidRPr="000D50D7">
        <w:t xml:space="preserve"> </w:t>
      </w:r>
      <w:r w:rsidR="00283174">
        <w:t>this</w:t>
      </w:r>
      <w:r w:rsidR="000D50D7" w:rsidRPr="000D50D7">
        <w:t xml:space="preserve"> </w:t>
      </w:r>
      <w:r w:rsidR="00283174">
        <w:t>Part</w:t>
      </w:r>
      <w:r w:rsidR="000D50D7" w:rsidRPr="000D50D7">
        <w:t xml:space="preserve"> </w:t>
      </w:r>
      <w:r w:rsidR="00283174">
        <w:t>of</w:t>
      </w:r>
      <w:r w:rsidR="000D50D7" w:rsidRPr="000D50D7">
        <w:t xml:space="preserve"> </w:t>
      </w:r>
      <w:r w:rsidR="00283174">
        <w:t>this</w:t>
      </w:r>
      <w:r w:rsidR="000D50D7" w:rsidRPr="000D50D7">
        <w:t xml:space="preserve"> </w:t>
      </w:r>
      <w:r w:rsidR="00283174">
        <w:t>Schedule,</w:t>
      </w:r>
      <w:r w:rsidR="000D50D7" w:rsidRPr="000D50D7">
        <w:t xml:space="preserve"> </w:t>
      </w:r>
      <w:r w:rsidR="00283174">
        <w:t>the</w:t>
      </w:r>
      <w:r w:rsidR="000D50D7" w:rsidRPr="000D50D7">
        <w:t xml:space="preserve"> </w:t>
      </w:r>
      <w:r w:rsidR="00283174">
        <w:t>Agency</w:t>
      </w:r>
      <w:r w:rsidR="000D50D7" w:rsidRPr="000D50D7">
        <w:t xml:space="preserve"> </w:t>
      </w:r>
      <w:r w:rsidR="00283174">
        <w:t>may</w:t>
      </w:r>
      <w:r w:rsidR="000D50D7" w:rsidRPr="000D50D7">
        <w:t xml:space="preserve"> </w:t>
      </w:r>
      <w:r w:rsidR="00283174">
        <w:t>by</w:t>
      </w:r>
      <w:r w:rsidR="000D50D7" w:rsidRPr="000D50D7">
        <w:t xml:space="preserve"> </w:t>
      </w:r>
      <w:r w:rsidR="00283174">
        <w:t>notice</w:t>
      </w:r>
      <w:r w:rsidR="000D50D7" w:rsidRPr="000D50D7">
        <w:t xml:space="preserve"> </w:t>
      </w:r>
      <w:r w:rsidR="00283174">
        <w:t>in</w:t>
      </w:r>
      <w:r w:rsidR="000D50D7" w:rsidRPr="000D50D7">
        <w:t xml:space="preserve"> </w:t>
      </w:r>
      <w:r w:rsidR="00283174">
        <w:t>writing</w:t>
      </w:r>
      <w:r w:rsidR="000D50D7" w:rsidRPr="000D50D7">
        <w:t xml:space="preserve"> </w:t>
      </w:r>
      <w:r w:rsidR="00283174">
        <w:t>require</w:t>
      </w:r>
      <w:r w:rsidR="000D50D7" w:rsidRPr="000D50D7">
        <w:t xml:space="preserve"> </w:t>
      </w:r>
      <w:r w:rsidR="00283174">
        <w:t>the</w:t>
      </w:r>
      <w:r w:rsidR="000D50D7" w:rsidRPr="000D50D7">
        <w:t xml:space="preserve"> </w:t>
      </w:r>
      <w:r w:rsidR="00283174">
        <w:t>undertaker</w:t>
      </w:r>
      <w:r w:rsidR="000D50D7" w:rsidRPr="000D50D7">
        <w:t xml:space="preserve"> </w:t>
      </w:r>
      <w:r w:rsidR="00283174">
        <w:t>at</w:t>
      </w:r>
      <w:r w:rsidR="000D50D7" w:rsidRPr="000D50D7">
        <w:t xml:space="preserve"> </w:t>
      </w:r>
      <w:r w:rsidR="00283174">
        <w:t>the</w:t>
      </w:r>
      <w:r w:rsidR="000D50D7" w:rsidRPr="000D50D7">
        <w:t xml:space="preserve"> </w:t>
      </w:r>
      <w:r w:rsidR="00283174">
        <w:t>undertaker’s</w:t>
      </w:r>
      <w:r w:rsidR="000D50D7" w:rsidRPr="000D50D7">
        <w:t xml:space="preserve"> </w:t>
      </w:r>
      <w:r w:rsidR="00283174">
        <w:t>own</w:t>
      </w:r>
      <w:r w:rsidR="000D50D7" w:rsidRPr="000D50D7">
        <w:t xml:space="preserve"> </w:t>
      </w:r>
      <w:r w:rsidR="00283174">
        <w:t>expense</w:t>
      </w:r>
      <w:r w:rsidR="000D50D7" w:rsidRPr="000D50D7">
        <w:t xml:space="preserve"> </w:t>
      </w:r>
      <w:r w:rsidR="00283174">
        <w:t>to</w:t>
      </w:r>
      <w:r w:rsidR="000D50D7" w:rsidRPr="000D50D7">
        <w:t xml:space="preserve"> </w:t>
      </w:r>
      <w:r w:rsidR="00283174">
        <w:t>comply</w:t>
      </w:r>
      <w:r w:rsidR="000D50D7" w:rsidRPr="000D50D7">
        <w:t xml:space="preserve"> </w:t>
      </w:r>
      <w:r w:rsidR="00283174">
        <w:t>with</w:t>
      </w:r>
      <w:r w:rsidR="000D50D7" w:rsidRPr="000D50D7">
        <w:t xml:space="preserve"> </w:t>
      </w:r>
      <w:r w:rsidR="00283174">
        <w:t>the</w:t>
      </w:r>
      <w:r w:rsidR="000D50D7" w:rsidRPr="000D50D7">
        <w:t xml:space="preserve"> </w:t>
      </w:r>
      <w:r w:rsidR="00283174">
        <w:t>requirements</w:t>
      </w:r>
      <w:r w:rsidR="000D50D7" w:rsidRPr="000D50D7">
        <w:t xml:space="preserve"> </w:t>
      </w:r>
      <w:r w:rsidR="00283174">
        <w:t>of</w:t>
      </w:r>
      <w:r w:rsidR="000D50D7" w:rsidRPr="000D50D7">
        <w:t xml:space="preserve"> </w:t>
      </w:r>
      <w:r w:rsidR="00283174">
        <w:t>this</w:t>
      </w:r>
      <w:r w:rsidR="000D50D7" w:rsidRPr="000D50D7">
        <w:t xml:space="preserve"> </w:t>
      </w:r>
      <w:r w:rsidR="00283174">
        <w:t>Part</w:t>
      </w:r>
      <w:r w:rsidR="000D50D7" w:rsidRPr="000D50D7">
        <w:t xml:space="preserve"> </w:t>
      </w:r>
      <w:r w:rsidR="00283174">
        <w:t>of</w:t>
      </w:r>
      <w:r w:rsidR="000D50D7" w:rsidRPr="000D50D7">
        <w:t xml:space="preserve"> </w:t>
      </w:r>
      <w:r w:rsidR="00283174">
        <w:t>this</w:t>
      </w:r>
      <w:r w:rsidR="000D50D7" w:rsidRPr="000D50D7">
        <w:t xml:space="preserve"> </w:t>
      </w:r>
      <w:r w:rsidR="00283174">
        <w:t>Schedule</w:t>
      </w:r>
      <w:r w:rsidR="000D50D7" w:rsidRPr="000D50D7">
        <w:t xml:space="preserve"> </w:t>
      </w:r>
      <w:r w:rsidR="00283174">
        <w:t>or</w:t>
      </w:r>
      <w:r w:rsidR="000D50D7" w:rsidRPr="000D50D7">
        <w:t xml:space="preserve"> </w:t>
      </w:r>
      <w:r w:rsidR="00283174">
        <w:t>(if</w:t>
      </w:r>
      <w:r w:rsidR="000D50D7" w:rsidRPr="000D50D7">
        <w:t xml:space="preserve"> </w:t>
      </w:r>
      <w:r w:rsidR="00283174">
        <w:t>the</w:t>
      </w:r>
      <w:r w:rsidR="000D50D7" w:rsidRPr="000D50D7">
        <w:t xml:space="preserve"> </w:t>
      </w:r>
      <w:r w:rsidR="00283174">
        <w:t>undertaker</w:t>
      </w:r>
      <w:r w:rsidR="000D50D7" w:rsidRPr="000D50D7">
        <w:t xml:space="preserve"> </w:t>
      </w:r>
      <w:r w:rsidR="00283174">
        <w:t>so</w:t>
      </w:r>
      <w:r w:rsidR="000D50D7" w:rsidRPr="000D50D7">
        <w:t xml:space="preserve"> </w:t>
      </w:r>
      <w:r w:rsidR="00283174">
        <w:t>elects</w:t>
      </w:r>
      <w:r w:rsidR="000D50D7" w:rsidRPr="000D50D7">
        <w:t xml:space="preserve"> </w:t>
      </w:r>
      <w:r w:rsidR="00283174">
        <w:t>and</w:t>
      </w:r>
      <w:r w:rsidR="000D50D7" w:rsidRPr="000D50D7">
        <w:t xml:space="preserve"> </w:t>
      </w:r>
      <w:r w:rsidR="00283174">
        <w:t>the</w:t>
      </w:r>
      <w:r w:rsidR="000D50D7" w:rsidRPr="000D50D7">
        <w:t xml:space="preserve"> </w:t>
      </w:r>
      <w:r w:rsidR="00283174">
        <w:t>Agency</w:t>
      </w:r>
      <w:r w:rsidR="000D50D7" w:rsidRPr="000D50D7">
        <w:t xml:space="preserve"> </w:t>
      </w:r>
      <w:r w:rsidR="00283174">
        <w:t>in</w:t>
      </w:r>
      <w:r w:rsidR="000D50D7" w:rsidRPr="000D50D7">
        <w:t xml:space="preserve"> </w:t>
      </w:r>
      <w:r w:rsidR="00283174">
        <w:t>writing</w:t>
      </w:r>
      <w:r w:rsidR="000D50D7" w:rsidRPr="000D50D7">
        <w:t xml:space="preserve"> </w:t>
      </w:r>
      <w:r w:rsidR="00283174">
        <w:t>consents,</w:t>
      </w:r>
      <w:r w:rsidR="000D50D7" w:rsidRPr="000D50D7">
        <w:t xml:space="preserve"> </w:t>
      </w:r>
      <w:r w:rsidR="00283174">
        <w:t>such</w:t>
      </w:r>
      <w:r w:rsidR="000D50D7" w:rsidRPr="000D50D7">
        <w:t xml:space="preserve"> </w:t>
      </w:r>
      <w:r w:rsidR="00283174">
        <w:t>consent</w:t>
      </w:r>
      <w:r w:rsidR="000D50D7" w:rsidRPr="000D50D7">
        <w:t xml:space="preserve"> </w:t>
      </w:r>
      <w:r w:rsidR="00283174">
        <w:t>not</w:t>
      </w:r>
      <w:r w:rsidR="000D50D7" w:rsidRPr="000D50D7">
        <w:t xml:space="preserve"> </w:t>
      </w:r>
      <w:r w:rsidR="00283174">
        <w:t>to</w:t>
      </w:r>
      <w:r w:rsidR="000D50D7" w:rsidRPr="000D50D7">
        <w:t xml:space="preserve"> </w:t>
      </w:r>
      <w:r w:rsidR="00283174">
        <w:t>be</w:t>
      </w:r>
      <w:r w:rsidR="000D50D7" w:rsidRPr="000D50D7">
        <w:t xml:space="preserve"> </w:t>
      </w:r>
      <w:r w:rsidR="00283174">
        <w:t>unreasonably</w:t>
      </w:r>
      <w:r w:rsidR="000D50D7" w:rsidRPr="000D50D7">
        <w:t xml:space="preserve"> </w:t>
      </w:r>
      <w:r w:rsidR="00283174">
        <w:t>withheld</w:t>
      </w:r>
      <w:r w:rsidR="000D50D7" w:rsidRPr="000D50D7">
        <w:t xml:space="preserve"> </w:t>
      </w:r>
      <w:r w:rsidR="00283174">
        <w:t>or</w:t>
      </w:r>
      <w:r w:rsidR="000D50D7" w:rsidRPr="000D50D7">
        <w:t xml:space="preserve"> </w:t>
      </w:r>
      <w:r w:rsidR="00283174">
        <w:t>delayed)</w:t>
      </w:r>
      <w:r w:rsidR="000D50D7" w:rsidRPr="000D50D7">
        <w:t xml:space="preserve"> </w:t>
      </w:r>
      <w:r w:rsidR="00283174">
        <w:t>to</w:t>
      </w:r>
      <w:r w:rsidR="000D50D7" w:rsidRPr="000D50D7">
        <w:t xml:space="preserve"> </w:t>
      </w:r>
      <w:r w:rsidR="00283174">
        <w:t>remove,</w:t>
      </w:r>
      <w:r w:rsidR="000D50D7" w:rsidRPr="000D50D7">
        <w:t xml:space="preserve"> </w:t>
      </w:r>
      <w:r w:rsidR="00283174">
        <w:t>alter</w:t>
      </w:r>
      <w:r w:rsidR="000D50D7" w:rsidRPr="000D50D7">
        <w:t xml:space="preserve"> </w:t>
      </w:r>
      <w:r w:rsidR="00283174">
        <w:t>or</w:t>
      </w:r>
      <w:r w:rsidR="000D50D7" w:rsidRPr="000D50D7">
        <w:t xml:space="preserve"> </w:t>
      </w:r>
      <w:r w:rsidR="00283174">
        <w:t>pull</w:t>
      </w:r>
      <w:r w:rsidR="000D50D7" w:rsidRPr="000D50D7">
        <w:t xml:space="preserve"> </w:t>
      </w:r>
      <w:r w:rsidR="00283174">
        <w:t>down</w:t>
      </w:r>
      <w:r w:rsidR="000D50D7" w:rsidRPr="000D50D7">
        <w:t xml:space="preserve"> </w:t>
      </w:r>
      <w:r w:rsidR="00283174">
        <w:t>the</w:t>
      </w:r>
      <w:r w:rsidR="000D50D7" w:rsidRPr="000D50D7">
        <w:t xml:space="preserve"> </w:t>
      </w:r>
      <w:r w:rsidR="00283174">
        <w:t>work</w:t>
      </w:r>
      <w:r w:rsidR="000D50D7" w:rsidRPr="000D50D7">
        <w:t xml:space="preserve"> </w:t>
      </w:r>
      <w:r w:rsidR="00283174">
        <w:t>and,</w:t>
      </w:r>
      <w:r w:rsidR="000D50D7" w:rsidRPr="000D50D7">
        <w:t xml:space="preserve"> </w:t>
      </w:r>
      <w:r w:rsidR="00283174">
        <w:t>where</w:t>
      </w:r>
      <w:r w:rsidR="000D50D7" w:rsidRPr="000D50D7">
        <w:t xml:space="preserve"> </w:t>
      </w:r>
      <w:r w:rsidR="00283174">
        <w:t>removal</w:t>
      </w:r>
      <w:r w:rsidR="000D50D7" w:rsidRPr="000D50D7">
        <w:t xml:space="preserve"> </w:t>
      </w:r>
      <w:r w:rsidR="00283174">
        <w:t>is</w:t>
      </w:r>
      <w:r w:rsidR="000D50D7" w:rsidRPr="000D50D7">
        <w:t xml:space="preserve"> </w:t>
      </w:r>
      <w:r w:rsidR="00283174">
        <w:t>required,</w:t>
      </w:r>
      <w:r w:rsidR="000D50D7" w:rsidRPr="000D50D7">
        <w:t xml:space="preserve"> </w:t>
      </w:r>
      <w:r w:rsidR="00283174">
        <w:t>to</w:t>
      </w:r>
      <w:r w:rsidR="000D50D7" w:rsidRPr="000D50D7">
        <w:t xml:space="preserve"> </w:t>
      </w:r>
      <w:r w:rsidR="00283174">
        <w:t>restore</w:t>
      </w:r>
      <w:r w:rsidR="000D50D7" w:rsidRPr="000D50D7">
        <w:t xml:space="preserve"> </w:t>
      </w:r>
      <w:r w:rsidR="00283174">
        <w:t>the</w:t>
      </w:r>
      <w:r w:rsidR="000D50D7" w:rsidRPr="000D50D7">
        <w:t xml:space="preserve"> </w:t>
      </w:r>
      <w:r w:rsidR="00283174">
        <w:t>site</w:t>
      </w:r>
      <w:r w:rsidR="000D50D7" w:rsidRPr="000D50D7">
        <w:t xml:space="preserve"> </w:t>
      </w:r>
      <w:r w:rsidR="00283174">
        <w:t>to</w:t>
      </w:r>
      <w:r w:rsidR="000D50D7" w:rsidRPr="000D50D7">
        <w:t xml:space="preserve"> </w:t>
      </w:r>
      <w:r w:rsidR="00283174">
        <w:t>its</w:t>
      </w:r>
      <w:r w:rsidR="000D50D7" w:rsidRPr="000D50D7">
        <w:t xml:space="preserve"> </w:t>
      </w:r>
      <w:r w:rsidR="00283174">
        <w:t>former</w:t>
      </w:r>
      <w:r w:rsidR="000D50D7" w:rsidRPr="000D50D7">
        <w:t xml:space="preserve"> </w:t>
      </w:r>
      <w:r w:rsidR="00283174">
        <w:t>condition</w:t>
      </w:r>
      <w:r w:rsidR="000D50D7" w:rsidRPr="000D50D7">
        <w:t xml:space="preserve"> </w:t>
      </w:r>
      <w:r w:rsidR="00283174">
        <w:t>to</w:t>
      </w:r>
      <w:r w:rsidR="000D50D7" w:rsidRPr="000D50D7">
        <w:t xml:space="preserve"> </w:t>
      </w:r>
      <w:r w:rsidR="00283174">
        <w:t>such</w:t>
      </w:r>
      <w:r w:rsidR="000D50D7" w:rsidRPr="000D50D7">
        <w:t xml:space="preserve"> </w:t>
      </w:r>
      <w:r w:rsidR="00283174">
        <w:t>extent</w:t>
      </w:r>
      <w:r w:rsidR="000D50D7" w:rsidRPr="000D50D7">
        <w:t xml:space="preserve"> </w:t>
      </w:r>
      <w:r w:rsidR="00283174">
        <w:t>and</w:t>
      </w:r>
      <w:r w:rsidR="000D50D7" w:rsidRPr="000D50D7">
        <w:t xml:space="preserve"> </w:t>
      </w:r>
      <w:r w:rsidR="00283174">
        <w:t>within</w:t>
      </w:r>
      <w:r w:rsidR="000D50D7" w:rsidRPr="000D50D7">
        <w:t xml:space="preserve"> </w:t>
      </w:r>
      <w:r w:rsidR="00283174">
        <w:t>such</w:t>
      </w:r>
      <w:r w:rsidR="000D50D7" w:rsidRPr="000D50D7">
        <w:t xml:space="preserve"> </w:t>
      </w:r>
      <w:r w:rsidR="00283174">
        <w:t>limits</w:t>
      </w:r>
      <w:r w:rsidR="000D50D7" w:rsidRPr="000D50D7">
        <w:t xml:space="preserve"> </w:t>
      </w:r>
      <w:r w:rsidR="00283174">
        <w:t>as</w:t>
      </w:r>
      <w:r w:rsidR="000D50D7" w:rsidRPr="000D50D7">
        <w:t xml:space="preserve"> </w:t>
      </w:r>
      <w:r w:rsidR="00283174">
        <w:t>the</w:t>
      </w:r>
      <w:r w:rsidR="000D50D7" w:rsidRPr="000D50D7">
        <w:t xml:space="preserve"> </w:t>
      </w:r>
      <w:r w:rsidR="00283174">
        <w:t>Agency</w:t>
      </w:r>
      <w:r w:rsidR="000D50D7" w:rsidRPr="000D50D7">
        <w:t xml:space="preserve"> </w:t>
      </w:r>
      <w:r w:rsidR="00283174">
        <w:t>reasonably</w:t>
      </w:r>
      <w:r w:rsidR="000D50D7" w:rsidRPr="000D50D7">
        <w:t xml:space="preserve"> </w:t>
      </w:r>
      <w:r w:rsidR="00283174">
        <w:t>requires.</w:t>
      </w:r>
      <w:bookmarkEnd w:id="1361"/>
    </w:p>
    <w:p w14:paraId="0B76048E" w14:textId="77777777" w:rsidR="00283174" w:rsidRDefault="00283174" w:rsidP="00283174">
      <w:pPr>
        <w:pStyle w:val="N2"/>
      </w:pPr>
      <w:bookmarkStart w:id="1363" w:name="_Ref94255212"/>
      <w:r>
        <w:t>Subject</w:t>
      </w:r>
      <w:r w:rsidR="000D50D7" w:rsidRPr="000D50D7">
        <w:t xml:space="preserve"> </w:t>
      </w:r>
      <w:r>
        <w:t>to</w:t>
      </w:r>
      <w:r w:rsidR="000D50D7" w:rsidRPr="000D50D7">
        <w:t xml:space="preserve"> </w:t>
      </w:r>
      <w:r>
        <w:t>sub-paragraph</w:t>
      </w:r>
      <w:r w:rsidR="000D50D7" w:rsidRPr="000D50D7">
        <w:t xml:space="preserve"> </w:t>
      </w:r>
      <w:r>
        <w:fldChar w:fldCharType="begin"/>
      </w:r>
      <w:r>
        <w:instrText xml:space="preserve"> REF _Ref94255112 \r \h </w:instrText>
      </w:r>
      <w:r>
        <w:fldChar w:fldCharType="separate"/>
      </w:r>
      <w:r w:rsidR="000D50D7">
        <w:t>(3)</w:t>
      </w:r>
      <w:r>
        <w:fldChar w:fldCharType="end"/>
      </w:r>
      <w:r w:rsidR="000D50D7" w:rsidRPr="000D50D7">
        <w:t xml:space="preserve"> </w:t>
      </w:r>
      <w:r>
        <w:t>and</w:t>
      </w:r>
      <w:r w:rsidR="000D50D7" w:rsidRPr="000D50D7">
        <w:t xml:space="preserve"> </w:t>
      </w:r>
      <w:r>
        <w:t>paragraph</w:t>
      </w:r>
      <w:r w:rsidR="000D50D7" w:rsidRPr="000D50D7">
        <w:t xml:space="preserve"> </w:t>
      </w:r>
      <w:r>
        <w:fldChar w:fldCharType="begin"/>
      </w:r>
      <w:r>
        <w:instrText xml:space="preserve"> REF _Ref96329661 \w \h </w:instrText>
      </w:r>
      <w:r>
        <w:fldChar w:fldCharType="separate"/>
      </w:r>
      <w:r w:rsidR="000D50D7">
        <w:t>56</w:t>
      </w:r>
      <w:r>
        <w:fldChar w:fldCharType="end"/>
      </w:r>
      <w:r>
        <w:t>,</w:t>
      </w:r>
      <w:r w:rsidR="000D50D7" w:rsidRPr="000D50D7">
        <w:t xml:space="preserve"> </w:t>
      </w:r>
      <w:r>
        <w:t>if,</w:t>
      </w:r>
      <w:r w:rsidR="000D50D7" w:rsidRPr="000D50D7">
        <w:t xml:space="preserve"> </w:t>
      </w:r>
      <w:r>
        <w:t>within</w:t>
      </w:r>
      <w:r w:rsidR="000D50D7" w:rsidRPr="000D50D7">
        <w:t xml:space="preserve"> </w:t>
      </w:r>
      <w:r>
        <w:t>a</w:t>
      </w:r>
      <w:r w:rsidR="000D50D7" w:rsidRPr="000D50D7">
        <w:t xml:space="preserve"> </w:t>
      </w:r>
      <w:r>
        <w:t>reasonable</w:t>
      </w:r>
      <w:r w:rsidR="000D50D7" w:rsidRPr="000D50D7">
        <w:t xml:space="preserve"> </w:t>
      </w:r>
      <w:r>
        <w:t>period,</w:t>
      </w:r>
      <w:r w:rsidR="000D50D7" w:rsidRPr="000D50D7">
        <w:t xml:space="preserve"> </w:t>
      </w:r>
      <w:r>
        <w:t>being</w:t>
      </w:r>
      <w:r w:rsidR="000D50D7" w:rsidRPr="000D50D7">
        <w:t xml:space="preserve"> </w:t>
      </w:r>
      <w:r>
        <w:t>not</w:t>
      </w:r>
      <w:r w:rsidR="000D50D7" w:rsidRPr="000D50D7">
        <w:t xml:space="preserve"> </w:t>
      </w:r>
      <w:r>
        <w:t>less</w:t>
      </w:r>
      <w:r w:rsidR="000D50D7" w:rsidRPr="000D50D7">
        <w:t xml:space="preserve"> </w:t>
      </w:r>
      <w:r>
        <w:t>than</w:t>
      </w:r>
      <w:r w:rsidR="000D50D7" w:rsidRPr="000D50D7">
        <w:t xml:space="preserve"> </w:t>
      </w:r>
      <w:r>
        <w:t>28</w:t>
      </w:r>
      <w:r w:rsidR="000D50D7" w:rsidRPr="000D50D7">
        <w:t xml:space="preserve"> </w:t>
      </w:r>
      <w:r>
        <w:t>days</w:t>
      </w:r>
      <w:r w:rsidR="000D50D7" w:rsidRPr="000D50D7">
        <w:t xml:space="preserve"> </w:t>
      </w:r>
      <w:r>
        <w:t>beginning</w:t>
      </w:r>
      <w:r w:rsidR="000D50D7" w:rsidRPr="000D50D7">
        <w:t xml:space="preserve"> </w:t>
      </w:r>
      <w:r>
        <w:t>with</w:t>
      </w:r>
      <w:r w:rsidR="000D50D7" w:rsidRPr="000D50D7">
        <w:t xml:space="preserve"> </w:t>
      </w:r>
      <w:r>
        <w:t>the</w:t>
      </w:r>
      <w:r w:rsidR="000D50D7" w:rsidRPr="000D50D7">
        <w:t xml:space="preserve"> </w:t>
      </w:r>
      <w:r>
        <w:t>date</w:t>
      </w:r>
      <w:r w:rsidR="000D50D7" w:rsidRPr="000D50D7">
        <w:t xml:space="preserve"> </w:t>
      </w:r>
      <w:r>
        <w:t>when</w:t>
      </w:r>
      <w:r w:rsidR="000D50D7" w:rsidRPr="000D50D7">
        <w:t xml:space="preserve"> </w:t>
      </w:r>
      <w:r>
        <w:t>a</w:t>
      </w:r>
      <w:r w:rsidR="000D50D7" w:rsidRPr="000D50D7">
        <w:t xml:space="preserve"> </w:t>
      </w:r>
      <w:r>
        <w:t>notice</w:t>
      </w:r>
      <w:r w:rsidR="000D50D7" w:rsidRPr="000D50D7">
        <w:t xml:space="preserve"> </w:t>
      </w:r>
      <w:r>
        <w:t>under</w:t>
      </w:r>
      <w:r w:rsidR="000D50D7" w:rsidRPr="000D50D7">
        <w:t xml:space="preserve"> </w:t>
      </w:r>
      <w:r>
        <w:t>sub-paragraph</w:t>
      </w:r>
      <w:r w:rsidR="000D50D7" w:rsidRPr="000D50D7">
        <w:t xml:space="preserve"> </w:t>
      </w:r>
      <w:r w:rsidR="00A22AFF">
        <w:fldChar w:fldCharType="begin"/>
      </w:r>
      <w:r w:rsidR="00A22AFF">
        <w:instrText xml:space="preserve"> REF _Ref117782897 \r \h </w:instrText>
      </w:r>
      <w:r w:rsidR="00A22AFF">
        <w:fldChar w:fldCharType="separate"/>
      </w:r>
      <w:r w:rsidR="000D50D7">
        <w:t>(1)</w:t>
      </w:r>
      <w:r w:rsidR="00A22AFF">
        <w:fldChar w:fldCharType="end"/>
      </w:r>
      <w:r w:rsidR="000D50D7" w:rsidRPr="000D50D7">
        <w:t xml:space="preserve"> </w:t>
      </w:r>
      <w:r>
        <w:t>is</w:t>
      </w:r>
      <w:r w:rsidR="000D50D7" w:rsidRPr="000D50D7">
        <w:t xml:space="preserve"> </w:t>
      </w:r>
      <w:r>
        <w:t>served</w:t>
      </w:r>
      <w:r w:rsidR="000D50D7" w:rsidRPr="000D50D7">
        <w:t xml:space="preserve"> </w:t>
      </w:r>
      <w:r>
        <w:t>upon</w:t>
      </w:r>
      <w:r w:rsidR="000D50D7" w:rsidRPr="000D50D7">
        <w:t xml:space="preserve"> </w:t>
      </w:r>
      <w:r>
        <w:t>the</w:t>
      </w:r>
      <w:r w:rsidR="000D50D7" w:rsidRPr="000D50D7">
        <w:t xml:space="preserve"> </w:t>
      </w:r>
      <w:r>
        <w:t>undertaker,</w:t>
      </w:r>
      <w:r w:rsidR="000D50D7" w:rsidRPr="000D50D7">
        <w:t xml:space="preserve"> </w:t>
      </w:r>
      <w:r>
        <w:t>the</w:t>
      </w:r>
      <w:r w:rsidR="000D50D7" w:rsidRPr="000D50D7">
        <w:t xml:space="preserve"> </w:t>
      </w:r>
      <w:r>
        <w:t>undertaker</w:t>
      </w:r>
      <w:r w:rsidR="000D50D7" w:rsidRPr="000D50D7">
        <w:t xml:space="preserve"> </w:t>
      </w:r>
      <w:r>
        <w:t>has</w:t>
      </w:r>
      <w:r w:rsidR="000D50D7" w:rsidRPr="000D50D7">
        <w:t xml:space="preserve"> </w:t>
      </w:r>
      <w:r>
        <w:t>failed</w:t>
      </w:r>
      <w:r w:rsidR="000D50D7" w:rsidRPr="000D50D7">
        <w:t xml:space="preserve"> </w:t>
      </w:r>
      <w:r>
        <w:t>to</w:t>
      </w:r>
      <w:r w:rsidR="000D50D7" w:rsidRPr="000D50D7">
        <w:t xml:space="preserve"> </w:t>
      </w:r>
      <w:r>
        <w:t>begin</w:t>
      </w:r>
      <w:r w:rsidR="000D50D7" w:rsidRPr="000D50D7">
        <w:t xml:space="preserve"> </w:t>
      </w:r>
      <w:r>
        <w:t>taking</w:t>
      </w:r>
      <w:r w:rsidR="000D50D7" w:rsidRPr="000D50D7">
        <w:t xml:space="preserve"> </w:t>
      </w:r>
      <w:r>
        <w:t>steps</w:t>
      </w:r>
      <w:r w:rsidR="000D50D7" w:rsidRPr="000D50D7">
        <w:t xml:space="preserve"> </w:t>
      </w:r>
      <w:r>
        <w:t>to</w:t>
      </w:r>
      <w:r w:rsidR="000D50D7" w:rsidRPr="000D50D7">
        <w:t xml:space="preserve"> </w:t>
      </w:r>
      <w:r>
        <w:t>comply</w:t>
      </w:r>
      <w:r w:rsidR="000D50D7" w:rsidRPr="000D50D7">
        <w:t xml:space="preserve"> </w:t>
      </w:r>
      <w:r>
        <w:t>with</w:t>
      </w:r>
      <w:r w:rsidR="000D50D7" w:rsidRPr="000D50D7">
        <w:t xml:space="preserve"> </w:t>
      </w:r>
      <w:r>
        <w:t>the</w:t>
      </w:r>
      <w:r w:rsidR="000D50D7" w:rsidRPr="000D50D7">
        <w:t xml:space="preserve"> </w:t>
      </w:r>
      <w:r>
        <w:t>requirements</w:t>
      </w:r>
      <w:r w:rsidR="000D50D7" w:rsidRPr="000D50D7">
        <w:t xml:space="preserve"> </w:t>
      </w:r>
      <w:r>
        <w:t>of</w:t>
      </w:r>
      <w:r w:rsidR="000D50D7" w:rsidRPr="000D50D7">
        <w:t xml:space="preserve"> </w:t>
      </w:r>
      <w:r>
        <w:t>the</w:t>
      </w:r>
      <w:r w:rsidR="000D50D7" w:rsidRPr="000D50D7">
        <w:t xml:space="preserve"> </w:t>
      </w:r>
      <w:r>
        <w:t>notice</w:t>
      </w:r>
      <w:r w:rsidR="000D50D7" w:rsidRPr="000D50D7">
        <w:t xml:space="preserve"> </w:t>
      </w:r>
      <w:r>
        <w:t>and</w:t>
      </w:r>
      <w:r w:rsidR="000D50D7" w:rsidRPr="000D50D7">
        <w:t xml:space="preserve"> </w:t>
      </w:r>
      <w:r>
        <w:t>has</w:t>
      </w:r>
      <w:r w:rsidR="000D50D7" w:rsidRPr="000D50D7">
        <w:t xml:space="preserve"> </w:t>
      </w:r>
      <w:r>
        <w:t>not</w:t>
      </w:r>
      <w:r w:rsidR="000D50D7" w:rsidRPr="000D50D7">
        <w:t xml:space="preserve"> </w:t>
      </w:r>
      <w:r>
        <w:t>subsequently</w:t>
      </w:r>
      <w:r w:rsidR="000D50D7" w:rsidRPr="000D50D7">
        <w:t xml:space="preserve"> </w:t>
      </w:r>
      <w:r>
        <w:t>made</w:t>
      </w:r>
      <w:r w:rsidR="000D50D7" w:rsidRPr="000D50D7">
        <w:t xml:space="preserve"> </w:t>
      </w:r>
      <w:r>
        <w:t>reasonably</w:t>
      </w:r>
      <w:r w:rsidR="000D50D7" w:rsidRPr="000D50D7">
        <w:t xml:space="preserve"> </w:t>
      </w:r>
      <w:r>
        <w:t>expeditious</w:t>
      </w:r>
      <w:r w:rsidR="000D50D7" w:rsidRPr="000D50D7">
        <w:t xml:space="preserve"> </w:t>
      </w:r>
      <w:r>
        <w:t>progress</w:t>
      </w:r>
      <w:r w:rsidR="000D50D7" w:rsidRPr="000D50D7">
        <w:t xml:space="preserve"> </w:t>
      </w:r>
      <w:r>
        <w:t>towards</w:t>
      </w:r>
      <w:r w:rsidR="000D50D7" w:rsidRPr="000D50D7">
        <w:t xml:space="preserve"> </w:t>
      </w:r>
      <w:r>
        <w:t>their</w:t>
      </w:r>
      <w:r w:rsidR="000D50D7" w:rsidRPr="000D50D7">
        <w:t xml:space="preserve"> </w:t>
      </w:r>
      <w:r>
        <w:t>implementation,</w:t>
      </w:r>
      <w:r w:rsidR="000D50D7" w:rsidRPr="000D50D7">
        <w:t xml:space="preserve"> </w:t>
      </w:r>
      <w:r>
        <w:t>the</w:t>
      </w:r>
      <w:r w:rsidR="000D50D7" w:rsidRPr="000D50D7">
        <w:t xml:space="preserve"> </w:t>
      </w:r>
      <w:r>
        <w:t>Agency</w:t>
      </w:r>
      <w:r w:rsidR="000D50D7" w:rsidRPr="000D50D7">
        <w:t xml:space="preserve"> </w:t>
      </w:r>
      <w:r>
        <w:t>may</w:t>
      </w:r>
      <w:r w:rsidR="000D50D7" w:rsidRPr="000D50D7">
        <w:t xml:space="preserve"> </w:t>
      </w:r>
      <w:r>
        <w:t>execute</w:t>
      </w:r>
      <w:r w:rsidR="000D50D7" w:rsidRPr="000D50D7">
        <w:t xml:space="preserve"> </w:t>
      </w:r>
      <w:r>
        <w:t>the</w:t>
      </w:r>
      <w:r w:rsidR="000D50D7" w:rsidRPr="000D50D7">
        <w:t xml:space="preserve"> </w:t>
      </w:r>
      <w:r>
        <w:t>works</w:t>
      </w:r>
      <w:r w:rsidR="000D50D7" w:rsidRPr="000D50D7">
        <w:t xml:space="preserve"> </w:t>
      </w:r>
      <w:r>
        <w:t>specified</w:t>
      </w:r>
      <w:r w:rsidR="000D50D7" w:rsidRPr="000D50D7">
        <w:t xml:space="preserve"> </w:t>
      </w:r>
      <w:r>
        <w:t>in</w:t>
      </w:r>
      <w:r w:rsidR="000D50D7" w:rsidRPr="000D50D7">
        <w:t xml:space="preserve"> </w:t>
      </w:r>
      <w:r>
        <w:t>the</w:t>
      </w:r>
      <w:r w:rsidR="000D50D7" w:rsidRPr="000D50D7">
        <w:t xml:space="preserve"> </w:t>
      </w:r>
      <w:r>
        <w:t>notice</w:t>
      </w:r>
      <w:r w:rsidR="000D50D7" w:rsidRPr="000D50D7">
        <w:t xml:space="preserve"> </w:t>
      </w:r>
      <w:r>
        <w:t>and</w:t>
      </w:r>
      <w:r w:rsidR="000D50D7" w:rsidRPr="000D50D7">
        <w:t xml:space="preserve"> </w:t>
      </w:r>
      <w:r>
        <w:t>any</w:t>
      </w:r>
      <w:r w:rsidR="000D50D7" w:rsidRPr="000D50D7">
        <w:t xml:space="preserve"> </w:t>
      </w:r>
      <w:r>
        <w:t>reasonable</w:t>
      </w:r>
      <w:r w:rsidR="000D50D7" w:rsidRPr="000D50D7">
        <w:t xml:space="preserve"> </w:t>
      </w:r>
      <w:r>
        <w:t>expenditure</w:t>
      </w:r>
      <w:r w:rsidR="000D50D7" w:rsidRPr="000D50D7">
        <w:t xml:space="preserve"> </w:t>
      </w:r>
      <w:r>
        <w:t>incurred</w:t>
      </w:r>
      <w:r w:rsidR="000D50D7" w:rsidRPr="000D50D7">
        <w:t xml:space="preserve"> </w:t>
      </w:r>
      <w:r>
        <w:t>by</w:t>
      </w:r>
      <w:r w:rsidR="000D50D7" w:rsidRPr="000D50D7">
        <w:t xml:space="preserve"> </w:t>
      </w:r>
      <w:r>
        <w:t>the</w:t>
      </w:r>
      <w:r w:rsidR="000D50D7" w:rsidRPr="000D50D7">
        <w:t xml:space="preserve"> </w:t>
      </w:r>
      <w:r>
        <w:t>Agency</w:t>
      </w:r>
      <w:r w:rsidR="000D50D7" w:rsidRPr="000D50D7">
        <w:t xml:space="preserve"> </w:t>
      </w:r>
      <w:r>
        <w:t>in</w:t>
      </w:r>
      <w:r w:rsidR="000D50D7" w:rsidRPr="000D50D7">
        <w:t xml:space="preserve"> </w:t>
      </w:r>
      <w:r>
        <w:t>so</w:t>
      </w:r>
      <w:r w:rsidR="000D50D7" w:rsidRPr="000D50D7">
        <w:t xml:space="preserve"> </w:t>
      </w:r>
      <w:r>
        <w:t>doing</w:t>
      </w:r>
      <w:r w:rsidR="000D50D7" w:rsidRPr="000D50D7">
        <w:t xml:space="preserve"> </w:t>
      </w:r>
      <w:r>
        <w:t>is</w:t>
      </w:r>
      <w:r w:rsidR="000D50D7" w:rsidRPr="000D50D7">
        <w:t xml:space="preserve"> </w:t>
      </w:r>
      <w:r>
        <w:t>recoverable</w:t>
      </w:r>
      <w:r w:rsidR="000D50D7" w:rsidRPr="000D50D7">
        <w:t xml:space="preserve"> </w:t>
      </w:r>
      <w:r>
        <w:t>from</w:t>
      </w:r>
      <w:r w:rsidR="000D50D7" w:rsidRPr="000D50D7">
        <w:t xml:space="preserve"> </w:t>
      </w:r>
      <w:r>
        <w:t>the</w:t>
      </w:r>
      <w:r w:rsidR="000D50D7" w:rsidRPr="000D50D7">
        <w:t xml:space="preserve"> </w:t>
      </w:r>
      <w:r>
        <w:t>undertaker.</w:t>
      </w:r>
      <w:bookmarkEnd w:id="1363"/>
    </w:p>
    <w:p w14:paraId="49997DBF" w14:textId="77777777" w:rsidR="00283174" w:rsidRDefault="00283174" w:rsidP="00283174">
      <w:pPr>
        <w:pStyle w:val="N2"/>
      </w:pPr>
      <w:bookmarkStart w:id="1364" w:name="_Ref94255112"/>
      <w:r>
        <w:t>In</w:t>
      </w:r>
      <w:r w:rsidR="000D50D7" w:rsidRPr="000D50D7">
        <w:t xml:space="preserve"> </w:t>
      </w:r>
      <w:r>
        <w:t>the</w:t>
      </w:r>
      <w:r w:rsidR="000D50D7" w:rsidRPr="000D50D7">
        <w:t xml:space="preserve"> </w:t>
      </w:r>
      <w:r>
        <w:t>event</w:t>
      </w:r>
      <w:r w:rsidR="000D50D7" w:rsidRPr="000D50D7">
        <w:t xml:space="preserve"> </w:t>
      </w:r>
      <w:r>
        <w:t>of</w:t>
      </w:r>
      <w:r w:rsidR="000D50D7" w:rsidRPr="000D50D7">
        <w:t xml:space="preserve"> </w:t>
      </w:r>
      <w:r>
        <w:t>any</w:t>
      </w:r>
      <w:r w:rsidR="000D50D7" w:rsidRPr="000D50D7">
        <w:t xml:space="preserve"> </w:t>
      </w:r>
      <w:r>
        <w:t>dispute</w:t>
      </w:r>
      <w:r w:rsidR="000D50D7" w:rsidRPr="000D50D7">
        <w:t xml:space="preserve"> </w:t>
      </w:r>
      <w:r>
        <w:t>as</w:t>
      </w:r>
      <w:r w:rsidR="000D50D7" w:rsidRPr="000D50D7">
        <w:t xml:space="preserve"> </w:t>
      </w:r>
      <w:r>
        <w:t>to</w:t>
      </w:r>
      <w:r w:rsidR="000D50D7" w:rsidRPr="000D50D7">
        <w:t xml:space="preserve"> </w:t>
      </w:r>
      <w:r>
        <w:t>whether</w:t>
      </w:r>
      <w:r w:rsidR="000D50D7" w:rsidRPr="000D50D7">
        <w:t xml:space="preserve"> </w:t>
      </w:r>
      <w:r>
        <w:t>sub-paragraph</w:t>
      </w:r>
      <w:r w:rsidR="000D50D7" w:rsidRPr="000D50D7">
        <w:t xml:space="preserve"> </w:t>
      </w:r>
      <w:r w:rsidR="00A22AFF">
        <w:fldChar w:fldCharType="begin"/>
      </w:r>
      <w:r w:rsidR="00A22AFF">
        <w:instrText xml:space="preserve"> REF _Ref117782897 \r \h </w:instrText>
      </w:r>
      <w:r w:rsidR="00A22AFF">
        <w:fldChar w:fldCharType="separate"/>
      </w:r>
      <w:r w:rsidR="000D50D7">
        <w:t>(1)</w:t>
      </w:r>
      <w:r w:rsidR="00A22AFF">
        <w:fldChar w:fldCharType="end"/>
      </w:r>
      <w:r w:rsidR="000D50D7" w:rsidRPr="000D50D7">
        <w:t xml:space="preserve"> </w:t>
      </w:r>
      <w:r>
        <w:t>is</w:t>
      </w:r>
      <w:r w:rsidR="000D50D7" w:rsidRPr="000D50D7">
        <w:t xml:space="preserve"> </w:t>
      </w:r>
      <w:r>
        <w:t>properly</w:t>
      </w:r>
      <w:r w:rsidR="000D50D7" w:rsidRPr="000D50D7">
        <w:t xml:space="preserve"> </w:t>
      </w:r>
      <w:r>
        <w:t>applicable</w:t>
      </w:r>
      <w:r w:rsidR="000D50D7" w:rsidRPr="000D50D7">
        <w:t xml:space="preserve"> </w:t>
      </w:r>
      <w:r>
        <w:t>to</w:t>
      </w:r>
      <w:r w:rsidR="000D50D7" w:rsidRPr="000D50D7">
        <w:t xml:space="preserve"> </w:t>
      </w:r>
      <w:r>
        <w:t>any</w:t>
      </w:r>
      <w:r w:rsidR="000D50D7" w:rsidRPr="000D50D7">
        <w:t xml:space="preserve"> </w:t>
      </w:r>
      <w:r>
        <w:t>work</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which</w:t>
      </w:r>
      <w:r w:rsidR="000D50D7" w:rsidRPr="000D50D7">
        <w:t xml:space="preserve"> </w:t>
      </w:r>
      <w:r>
        <w:t>notice</w:t>
      </w:r>
      <w:r w:rsidR="000D50D7" w:rsidRPr="000D50D7">
        <w:t xml:space="preserve"> </w:t>
      </w:r>
      <w:r>
        <w:t>has</w:t>
      </w:r>
      <w:r w:rsidR="000D50D7" w:rsidRPr="000D50D7">
        <w:t xml:space="preserve"> </w:t>
      </w:r>
      <w:r>
        <w:t>been</w:t>
      </w:r>
      <w:r w:rsidR="000D50D7" w:rsidRPr="000D50D7">
        <w:t xml:space="preserve"> </w:t>
      </w:r>
      <w:r>
        <w:t>served</w:t>
      </w:r>
      <w:r w:rsidR="000D50D7" w:rsidRPr="000D50D7">
        <w:t xml:space="preserve"> </w:t>
      </w:r>
      <w:r>
        <w:t>under</w:t>
      </w:r>
      <w:r w:rsidR="000D50D7" w:rsidRPr="000D50D7">
        <w:t xml:space="preserve"> </w:t>
      </w:r>
      <w:r>
        <w:t>that</w:t>
      </w:r>
      <w:r w:rsidR="000D50D7" w:rsidRPr="000D50D7">
        <w:t xml:space="preserve"> </w:t>
      </w:r>
      <w:r>
        <w:t>sub-paragraph,</w:t>
      </w:r>
      <w:r w:rsidR="000D50D7" w:rsidRPr="000D50D7">
        <w:t xml:space="preserve"> </w:t>
      </w:r>
      <w:r>
        <w:t>or</w:t>
      </w:r>
      <w:r w:rsidR="000D50D7" w:rsidRPr="000D50D7">
        <w:t xml:space="preserve"> </w:t>
      </w:r>
      <w:r>
        <w:t>as</w:t>
      </w:r>
      <w:r w:rsidR="000D50D7" w:rsidRPr="000D50D7">
        <w:t xml:space="preserve"> </w:t>
      </w:r>
      <w:r>
        <w:t>to</w:t>
      </w:r>
      <w:r w:rsidR="000D50D7" w:rsidRPr="000D50D7">
        <w:t xml:space="preserve"> </w:t>
      </w:r>
      <w:r>
        <w:t>the</w:t>
      </w:r>
      <w:r w:rsidR="000D50D7" w:rsidRPr="000D50D7">
        <w:t xml:space="preserve"> </w:t>
      </w:r>
      <w:r>
        <w:t>reasonableness</w:t>
      </w:r>
      <w:r w:rsidR="000D50D7" w:rsidRPr="000D50D7">
        <w:t xml:space="preserve"> </w:t>
      </w:r>
      <w:r>
        <w:t>of</w:t>
      </w:r>
      <w:r w:rsidR="000D50D7" w:rsidRPr="000D50D7">
        <w:t xml:space="preserve"> </w:t>
      </w:r>
      <w:r>
        <w:t>any</w:t>
      </w:r>
      <w:r w:rsidR="000D50D7" w:rsidRPr="000D50D7">
        <w:t xml:space="preserve"> </w:t>
      </w:r>
      <w:r>
        <w:t>requirement</w:t>
      </w:r>
      <w:r w:rsidR="000D50D7" w:rsidRPr="000D50D7">
        <w:t xml:space="preserve"> </w:t>
      </w:r>
      <w:r>
        <w:t>of</w:t>
      </w:r>
      <w:r w:rsidR="000D50D7" w:rsidRPr="000D50D7">
        <w:t xml:space="preserve"> </w:t>
      </w:r>
      <w:r>
        <w:t>such</w:t>
      </w:r>
      <w:r w:rsidR="000D50D7" w:rsidRPr="000D50D7">
        <w:t xml:space="preserve"> </w:t>
      </w:r>
      <w:r>
        <w:t>a</w:t>
      </w:r>
      <w:r w:rsidR="000D50D7" w:rsidRPr="000D50D7">
        <w:t xml:space="preserve"> </w:t>
      </w:r>
      <w:r>
        <w:t>notice,</w:t>
      </w:r>
      <w:r w:rsidR="000D50D7" w:rsidRPr="000D50D7">
        <w:t xml:space="preserve"> </w:t>
      </w:r>
      <w:r>
        <w:t>the</w:t>
      </w:r>
      <w:r w:rsidR="000D50D7" w:rsidRPr="000D50D7">
        <w:t xml:space="preserve"> </w:t>
      </w:r>
      <w:r>
        <w:t>Agency</w:t>
      </w:r>
      <w:r w:rsidR="000D50D7" w:rsidRPr="000D50D7">
        <w:t xml:space="preserve"> </w:t>
      </w:r>
      <w:r>
        <w:t>must</w:t>
      </w:r>
      <w:r w:rsidR="000D50D7" w:rsidRPr="000D50D7">
        <w:t xml:space="preserve"> </w:t>
      </w:r>
      <w:r>
        <w:t>not,</w:t>
      </w:r>
      <w:r w:rsidR="000D50D7" w:rsidRPr="000D50D7">
        <w:t xml:space="preserve"> </w:t>
      </w:r>
      <w:r>
        <w:t>except</w:t>
      </w:r>
      <w:r w:rsidR="000D50D7" w:rsidRPr="000D50D7">
        <w:t xml:space="preserve"> </w:t>
      </w:r>
      <w:r>
        <w:t>in</w:t>
      </w:r>
      <w:r w:rsidR="000D50D7" w:rsidRPr="000D50D7">
        <w:t xml:space="preserve"> </w:t>
      </w:r>
      <w:r>
        <w:t>the</w:t>
      </w:r>
      <w:r w:rsidR="000D50D7" w:rsidRPr="000D50D7">
        <w:t xml:space="preserve"> </w:t>
      </w:r>
      <w:r>
        <w:t>case</w:t>
      </w:r>
      <w:r w:rsidR="000D50D7" w:rsidRPr="000D50D7">
        <w:t xml:space="preserve"> </w:t>
      </w:r>
      <w:r>
        <w:t>of</w:t>
      </w:r>
      <w:r w:rsidR="000D50D7" w:rsidRPr="000D50D7">
        <w:t xml:space="preserve"> </w:t>
      </w:r>
      <w:r>
        <w:t>an</w:t>
      </w:r>
      <w:r w:rsidR="000D50D7" w:rsidRPr="000D50D7">
        <w:t xml:space="preserve"> </w:t>
      </w:r>
      <w:r>
        <w:t>emergency,</w:t>
      </w:r>
      <w:r w:rsidR="000D50D7" w:rsidRPr="000D50D7">
        <w:t xml:space="preserve"> </w:t>
      </w:r>
      <w:r>
        <w:t>exercise</w:t>
      </w:r>
      <w:r w:rsidR="000D50D7" w:rsidRPr="000D50D7">
        <w:t xml:space="preserve"> </w:t>
      </w:r>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sub-paragraph</w:t>
      </w:r>
      <w:r w:rsidR="000D50D7" w:rsidRPr="000D50D7">
        <w:t xml:space="preserve"> </w:t>
      </w:r>
      <w:r>
        <w:fldChar w:fldCharType="begin"/>
      </w:r>
      <w:r>
        <w:instrText xml:space="preserve"> REF _Ref94255212 \r \h </w:instrText>
      </w:r>
      <w:r>
        <w:fldChar w:fldCharType="separate"/>
      </w:r>
      <w:r w:rsidR="000D50D7">
        <w:t>(2)</w:t>
      </w:r>
      <w:r>
        <w:fldChar w:fldCharType="end"/>
      </w:r>
      <w:r w:rsidR="000D50D7" w:rsidRPr="000D50D7">
        <w:t xml:space="preserve"> </w:t>
      </w:r>
      <w:r>
        <w:t>until</w:t>
      </w:r>
      <w:r w:rsidR="000D50D7" w:rsidRPr="000D50D7">
        <w:t xml:space="preserve"> </w:t>
      </w:r>
      <w:r>
        <w:t>the</w:t>
      </w:r>
      <w:r w:rsidR="000D50D7" w:rsidRPr="000D50D7">
        <w:t xml:space="preserve"> </w:t>
      </w:r>
      <w:r>
        <w:t>dispute</w:t>
      </w:r>
      <w:r w:rsidR="000D50D7" w:rsidRPr="000D50D7">
        <w:t xml:space="preserve"> </w:t>
      </w:r>
      <w:r>
        <w:t>has</w:t>
      </w:r>
      <w:r w:rsidR="000D50D7" w:rsidRPr="000D50D7">
        <w:t xml:space="preserve"> </w:t>
      </w:r>
      <w:r>
        <w:t>been</w:t>
      </w:r>
      <w:r w:rsidR="000D50D7" w:rsidRPr="000D50D7">
        <w:t xml:space="preserve"> </w:t>
      </w:r>
      <w:r>
        <w:t>finally</w:t>
      </w:r>
      <w:r w:rsidR="000D50D7" w:rsidRPr="000D50D7">
        <w:t xml:space="preserve"> </w:t>
      </w:r>
      <w:r>
        <w:t>determined</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paragraph</w:t>
      </w:r>
      <w:r w:rsidR="000D50D7" w:rsidRPr="000D50D7">
        <w:t xml:space="preserve"> </w:t>
      </w:r>
      <w:r>
        <w:fldChar w:fldCharType="begin"/>
      </w:r>
      <w:r>
        <w:instrText xml:space="preserve"> REF _Ref96329531 \w \h </w:instrText>
      </w:r>
      <w:r>
        <w:fldChar w:fldCharType="separate"/>
      </w:r>
      <w:r w:rsidR="000D50D7">
        <w:t>58</w:t>
      </w:r>
      <w:r>
        <w:fldChar w:fldCharType="end"/>
      </w:r>
      <w:r>
        <w:t>.</w:t>
      </w:r>
      <w:bookmarkEnd w:id="1364"/>
    </w:p>
    <w:p w14:paraId="2079F124" w14:textId="77777777" w:rsidR="0014248C" w:rsidRPr="0014248C" w:rsidRDefault="0014248C" w:rsidP="0014248C">
      <w:pPr>
        <w:pStyle w:val="H1"/>
      </w:pPr>
      <w:r>
        <w:t>Maintenance</w:t>
      </w:r>
      <w:r w:rsidR="000D50D7" w:rsidRPr="000D50D7">
        <w:t xml:space="preserve"> </w:t>
      </w:r>
      <w:r>
        <w:t>of</w:t>
      </w:r>
      <w:r w:rsidR="000D50D7" w:rsidRPr="000D50D7">
        <w:t xml:space="preserve"> </w:t>
      </w:r>
      <w:r>
        <w:t>works</w:t>
      </w:r>
    </w:p>
    <w:p w14:paraId="0124A303"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Subject</w:t>
      </w:r>
      <w:r w:rsidR="000D50D7" w:rsidRPr="000D50D7">
        <w:t xml:space="preserve"> </w:t>
      </w:r>
      <w:r>
        <w:t>to</w:t>
      </w:r>
      <w:r w:rsidR="000D50D7" w:rsidRPr="000D50D7">
        <w:t xml:space="preserve"> </w:t>
      </w:r>
      <w:r>
        <w:t>sub-paragraph</w:t>
      </w:r>
      <w:r w:rsidR="000D50D7" w:rsidRPr="000D50D7">
        <w:t xml:space="preserve"> </w:t>
      </w:r>
      <w:r>
        <w:fldChar w:fldCharType="begin"/>
      </w:r>
      <w:r>
        <w:instrText xml:space="preserve"> REF _Ref94255297 \r \h </w:instrText>
      </w:r>
      <w:r>
        <w:fldChar w:fldCharType="separate"/>
      </w:r>
      <w:r w:rsidR="000D50D7">
        <w:t>(6)</w:t>
      </w:r>
      <w:r>
        <w:fldChar w:fldCharType="end"/>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from</w:t>
      </w:r>
      <w:r w:rsidR="000D50D7" w:rsidRPr="000D50D7">
        <w:t xml:space="preserve"> </w:t>
      </w:r>
      <w:r>
        <w:t>the</w:t>
      </w:r>
      <w:r w:rsidR="000D50D7" w:rsidRPr="000D50D7">
        <w:t xml:space="preserve"> </w:t>
      </w:r>
      <w:r>
        <w:t>commencement</w:t>
      </w:r>
      <w:r w:rsidR="000D50D7" w:rsidRPr="000D50D7">
        <w:t xml:space="preserve"> </w:t>
      </w:r>
      <w:r>
        <w:t>of</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works</w:t>
      </w:r>
      <w:r w:rsidR="000D50D7" w:rsidRPr="000D50D7">
        <w:t xml:space="preserve"> </w:t>
      </w:r>
      <w:r>
        <w:t>maintain</w:t>
      </w:r>
      <w:r w:rsidR="000D50D7" w:rsidRPr="000D50D7">
        <w:t xml:space="preserve"> </w:t>
      </w:r>
      <w:r>
        <w:t>in</w:t>
      </w:r>
      <w:r w:rsidR="000D50D7" w:rsidRPr="000D50D7">
        <w:t xml:space="preserve"> </w:t>
      </w:r>
      <w:r>
        <w:t>good</w:t>
      </w:r>
      <w:r w:rsidR="000D50D7" w:rsidRPr="000D50D7">
        <w:t xml:space="preserve"> </w:t>
      </w:r>
      <w:r>
        <w:t>repair</w:t>
      </w:r>
      <w:r w:rsidR="000D50D7" w:rsidRPr="000D50D7">
        <w:t xml:space="preserve"> </w:t>
      </w:r>
      <w:r>
        <w:t>and</w:t>
      </w:r>
      <w:r w:rsidR="000D50D7" w:rsidRPr="000D50D7">
        <w:t xml:space="preserve"> </w:t>
      </w:r>
      <w:r>
        <w:t>condition</w:t>
      </w:r>
      <w:r w:rsidR="000D50D7" w:rsidRPr="000D50D7">
        <w:t xml:space="preserve"> </w:t>
      </w:r>
      <w:r>
        <w:t>and</w:t>
      </w:r>
      <w:r w:rsidR="000D50D7" w:rsidRPr="000D50D7">
        <w:t xml:space="preserve"> </w:t>
      </w:r>
      <w:r>
        <w:t>free</w:t>
      </w:r>
      <w:r w:rsidR="000D50D7" w:rsidRPr="000D50D7">
        <w:t xml:space="preserve"> </w:t>
      </w:r>
      <w:r>
        <w:t>from</w:t>
      </w:r>
      <w:r w:rsidR="000D50D7" w:rsidRPr="000D50D7">
        <w:t xml:space="preserve"> </w:t>
      </w:r>
      <w:r>
        <w:t>obstruction</w:t>
      </w:r>
      <w:r w:rsidR="000D50D7" w:rsidRPr="000D50D7">
        <w:t xml:space="preserve"> </w:t>
      </w:r>
      <w:r>
        <w:t>any</w:t>
      </w:r>
      <w:r w:rsidR="000D50D7" w:rsidRPr="000D50D7">
        <w:t xml:space="preserve"> </w:t>
      </w:r>
      <w:r>
        <w:t>drainage</w:t>
      </w:r>
      <w:r w:rsidR="000D50D7" w:rsidRPr="000D50D7">
        <w:t xml:space="preserve"> </w:t>
      </w:r>
      <w:r>
        <w:t>work</w:t>
      </w:r>
      <w:r w:rsidR="000D50D7" w:rsidRPr="000D50D7">
        <w:t xml:space="preserve"> </w:t>
      </w:r>
      <w:r>
        <w:t>which</w:t>
      </w:r>
      <w:r w:rsidR="000D50D7" w:rsidRPr="000D50D7">
        <w:t xml:space="preserve"> </w:t>
      </w:r>
      <w:r>
        <w:t>is</w:t>
      </w:r>
      <w:r w:rsidR="000D50D7" w:rsidRPr="000D50D7">
        <w:t xml:space="preserve"> </w:t>
      </w:r>
      <w:r>
        <w:t>situated</w:t>
      </w:r>
      <w:r w:rsidR="000D50D7" w:rsidRPr="000D50D7">
        <w:t xml:space="preserve"> </w:t>
      </w:r>
      <w:r>
        <w:t>within</w:t>
      </w:r>
      <w:r w:rsidR="000D50D7" w:rsidRPr="000D50D7">
        <w:t xml:space="preserve"> </w:t>
      </w:r>
      <w:r>
        <w:t>the</w:t>
      </w:r>
      <w:r w:rsidR="000D50D7" w:rsidRPr="000D50D7">
        <w:t xml:space="preserve"> </w:t>
      </w:r>
      <w:r>
        <w:t>limits</w:t>
      </w:r>
      <w:r w:rsidR="000D50D7" w:rsidRPr="000D50D7">
        <w:t xml:space="preserve"> </w:t>
      </w:r>
      <w:r>
        <w:t>of</w:t>
      </w:r>
      <w:r w:rsidR="000D50D7" w:rsidRPr="000D50D7">
        <w:t xml:space="preserve"> </w:t>
      </w:r>
      <w:r>
        <w:t>deviation</w:t>
      </w:r>
      <w:r w:rsidR="000D50D7" w:rsidRPr="000D50D7">
        <w:t xml:space="preserve"> </w:t>
      </w:r>
      <w:r>
        <w:t>and</w:t>
      </w:r>
      <w:r w:rsidR="000D50D7" w:rsidRPr="000D50D7">
        <w:t xml:space="preserve"> </w:t>
      </w:r>
      <w:r>
        <w:t>on</w:t>
      </w:r>
      <w:r w:rsidR="000D50D7" w:rsidRPr="000D50D7">
        <w:t xml:space="preserve"> </w:t>
      </w:r>
      <w:r>
        <w:t>land</w:t>
      </w:r>
      <w:r w:rsidR="000D50D7" w:rsidRPr="000D50D7">
        <w:t xml:space="preserve"> </w:t>
      </w:r>
      <w:r>
        <w:t>held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or</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specified</w:t>
      </w:r>
      <w:r w:rsidR="000D50D7" w:rsidRPr="000D50D7">
        <w:t xml:space="preserve"> </w:t>
      </w:r>
      <w:r>
        <w:t>works,</w:t>
      </w:r>
      <w:r w:rsidR="000D50D7" w:rsidRPr="000D50D7">
        <w:t xml:space="preserve"> </w:t>
      </w:r>
      <w:r>
        <w:t>whether</w:t>
      </w:r>
      <w:r w:rsidR="000D50D7" w:rsidRPr="000D50D7">
        <w:t xml:space="preserve"> </w:t>
      </w:r>
      <w:r>
        <w:t>or</w:t>
      </w:r>
      <w:r w:rsidR="000D50D7" w:rsidRPr="000D50D7">
        <w:t xml:space="preserve"> </w:t>
      </w:r>
      <w:r>
        <w:t>not</w:t>
      </w:r>
      <w:r w:rsidR="000D50D7" w:rsidRPr="000D50D7">
        <w:t xml:space="preserve"> </w:t>
      </w:r>
      <w:r>
        <w:t>the</w:t>
      </w:r>
      <w:r w:rsidR="000D50D7" w:rsidRPr="000D50D7">
        <w:t xml:space="preserve"> </w:t>
      </w:r>
      <w:r>
        <w:t>drainage</w:t>
      </w:r>
      <w:r w:rsidR="000D50D7" w:rsidRPr="000D50D7">
        <w:t xml:space="preserve"> </w:t>
      </w:r>
      <w:r>
        <w:t>work</w:t>
      </w:r>
      <w:r w:rsidR="000D50D7" w:rsidRPr="000D50D7">
        <w:t xml:space="preserve"> </w:t>
      </w:r>
      <w:r>
        <w:t>is</w:t>
      </w:r>
      <w:r w:rsidR="000D50D7" w:rsidRPr="000D50D7">
        <w:t xml:space="preserve"> </w:t>
      </w:r>
      <w:r>
        <w:t>constructed</w:t>
      </w:r>
      <w:r w:rsidR="000D50D7" w:rsidRPr="000D50D7">
        <w:t xml:space="preserve"> </w:t>
      </w:r>
      <w:r>
        <w:t>under</w:t>
      </w:r>
      <w:r w:rsidR="000D50D7" w:rsidRPr="000D50D7">
        <w:t xml:space="preserve"> </w:t>
      </w:r>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this</w:t>
      </w:r>
      <w:r w:rsidR="000D50D7" w:rsidRPr="000D50D7">
        <w:t xml:space="preserve"> </w:t>
      </w:r>
      <w:r>
        <w:t>Order</w:t>
      </w:r>
      <w:r w:rsidR="000D50D7" w:rsidRPr="000D50D7">
        <w:t xml:space="preserve"> </w:t>
      </w:r>
      <w:r>
        <w:t>or</w:t>
      </w:r>
      <w:r w:rsidR="000D50D7" w:rsidRPr="000D50D7">
        <w:t xml:space="preserve"> </w:t>
      </w:r>
      <w:r>
        <w:t>is</w:t>
      </w:r>
      <w:r w:rsidR="000D50D7" w:rsidRPr="000D50D7">
        <w:t xml:space="preserve"> </w:t>
      </w:r>
      <w:r>
        <w:t>already</w:t>
      </w:r>
      <w:r w:rsidR="000D50D7" w:rsidRPr="000D50D7">
        <w:t xml:space="preserve"> </w:t>
      </w:r>
      <w:r>
        <w:t>in</w:t>
      </w:r>
      <w:r w:rsidR="000D50D7" w:rsidRPr="000D50D7">
        <w:t xml:space="preserve"> </w:t>
      </w:r>
      <w:r>
        <w:t>existence.</w:t>
      </w:r>
    </w:p>
    <w:p w14:paraId="758E4EA7" w14:textId="77777777" w:rsidR="00283174" w:rsidRDefault="00283174" w:rsidP="00283174">
      <w:pPr>
        <w:pStyle w:val="N2"/>
      </w:pPr>
      <w:bookmarkStart w:id="1365" w:name="_Ref94255382"/>
      <w:r>
        <w:t>If</w:t>
      </w:r>
      <w:r w:rsidR="000D50D7" w:rsidRPr="000D50D7">
        <w:t xml:space="preserve"> </w:t>
      </w:r>
      <w:r>
        <w:t>any</w:t>
      </w:r>
      <w:r w:rsidR="000D50D7" w:rsidRPr="000D50D7">
        <w:t xml:space="preserve"> </w:t>
      </w:r>
      <w:r>
        <w:t>such</w:t>
      </w:r>
      <w:r w:rsidR="000D50D7" w:rsidRPr="000D50D7">
        <w:t xml:space="preserve"> </w:t>
      </w:r>
      <w:r>
        <w:t>drainage</w:t>
      </w:r>
      <w:r w:rsidR="000D50D7" w:rsidRPr="000D50D7">
        <w:t xml:space="preserve"> </w:t>
      </w:r>
      <w:r>
        <w:t>work</w:t>
      </w:r>
      <w:r w:rsidR="000D50D7" w:rsidRPr="000D50D7">
        <w:t xml:space="preserve"> </w:t>
      </w:r>
      <w:r>
        <w:t>which</w:t>
      </w:r>
      <w:r w:rsidR="000D50D7" w:rsidRPr="000D50D7">
        <w:t xml:space="preserve"> </w:t>
      </w:r>
      <w:r>
        <w:t>the</w:t>
      </w:r>
      <w:r w:rsidR="000D50D7" w:rsidRPr="000D50D7">
        <w:t xml:space="preserve"> </w:t>
      </w:r>
      <w:r>
        <w:t>undertaker</w:t>
      </w:r>
      <w:r w:rsidR="000D50D7" w:rsidRPr="000D50D7">
        <w:t xml:space="preserve"> </w:t>
      </w:r>
      <w:r>
        <w:t>is</w:t>
      </w:r>
      <w:r w:rsidR="000D50D7" w:rsidRPr="000D50D7">
        <w:t xml:space="preserve"> </w:t>
      </w:r>
      <w:r>
        <w:t>liable</w:t>
      </w:r>
      <w:r w:rsidR="000D50D7" w:rsidRPr="000D50D7">
        <w:t xml:space="preserve"> </w:t>
      </w:r>
      <w:r>
        <w:t>to</w:t>
      </w:r>
      <w:r w:rsidR="000D50D7" w:rsidRPr="000D50D7">
        <w:t xml:space="preserve"> </w:t>
      </w:r>
      <w:r>
        <w:t>maintain</w:t>
      </w:r>
      <w:r w:rsidR="000D50D7" w:rsidRPr="000D50D7">
        <w:t xml:space="preserve"> </w:t>
      </w:r>
      <w:r>
        <w:t>is</w:t>
      </w:r>
      <w:r w:rsidR="000D50D7" w:rsidRPr="000D50D7">
        <w:t xml:space="preserve"> </w:t>
      </w:r>
      <w:r>
        <w:t>not</w:t>
      </w:r>
      <w:r w:rsidR="000D50D7" w:rsidRPr="000D50D7">
        <w:t xml:space="preserve"> </w:t>
      </w:r>
      <w:r>
        <w:t>maintained</w:t>
      </w:r>
      <w:r w:rsidR="000D50D7" w:rsidRPr="000D50D7">
        <w:t xml:space="preserve"> </w:t>
      </w:r>
      <w:r>
        <w:t>to</w:t>
      </w:r>
      <w:r w:rsidR="000D50D7" w:rsidRPr="000D50D7">
        <w:t xml:space="preserve"> </w:t>
      </w:r>
      <w:r>
        <w:t>the</w:t>
      </w:r>
      <w:r w:rsidR="000D50D7" w:rsidRPr="000D50D7">
        <w:t xml:space="preserve"> </w:t>
      </w:r>
      <w:r>
        <w:t>reasonable</w:t>
      </w:r>
      <w:r w:rsidR="000D50D7" w:rsidRPr="000D50D7">
        <w:t xml:space="preserve"> </w:t>
      </w:r>
      <w:r>
        <w:t>satisfaction</w:t>
      </w:r>
      <w:r w:rsidR="000D50D7" w:rsidRPr="000D50D7">
        <w:t xml:space="preserve"> </w:t>
      </w:r>
      <w:r>
        <w:t>of</w:t>
      </w:r>
      <w:r w:rsidR="000D50D7" w:rsidRPr="000D50D7">
        <w:t xml:space="preserve"> </w:t>
      </w:r>
      <w:r>
        <w:t>the</w:t>
      </w:r>
      <w:r w:rsidR="000D50D7" w:rsidRPr="000D50D7">
        <w:t xml:space="preserve"> </w:t>
      </w:r>
      <w:r>
        <w:t>Agency,</w:t>
      </w:r>
      <w:r w:rsidR="000D50D7" w:rsidRPr="000D50D7">
        <w:t xml:space="preserve"> </w:t>
      </w:r>
      <w:r>
        <w:t>the</w:t>
      </w:r>
      <w:r w:rsidR="000D50D7" w:rsidRPr="000D50D7">
        <w:t xml:space="preserve"> </w:t>
      </w:r>
      <w:r>
        <w:t>Agency</w:t>
      </w:r>
      <w:r w:rsidR="000D50D7" w:rsidRPr="000D50D7">
        <w:t xml:space="preserve"> </w:t>
      </w:r>
      <w:r>
        <w:t>may</w:t>
      </w:r>
      <w:r w:rsidR="000D50D7" w:rsidRPr="000D50D7">
        <w:t xml:space="preserve"> </w:t>
      </w:r>
      <w:r>
        <w:t>by</w:t>
      </w:r>
      <w:r w:rsidR="000D50D7" w:rsidRPr="000D50D7">
        <w:t xml:space="preserve"> </w:t>
      </w:r>
      <w:r>
        <w:t>notice</w:t>
      </w:r>
      <w:r w:rsidR="000D50D7" w:rsidRPr="000D50D7">
        <w:t xml:space="preserve"> </w:t>
      </w:r>
      <w:r>
        <w:t>in</w:t>
      </w:r>
      <w:r w:rsidR="000D50D7" w:rsidRPr="000D50D7">
        <w:t xml:space="preserve"> </w:t>
      </w:r>
      <w:r>
        <w:t>writing</w:t>
      </w:r>
      <w:r w:rsidR="000D50D7" w:rsidRPr="000D50D7">
        <w:t xml:space="preserve"> </w:t>
      </w:r>
      <w:r>
        <w:t>require</w:t>
      </w:r>
      <w:r w:rsidR="000D50D7" w:rsidRPr="000D50D7">
        <w:t xml:space="preserve"> </w:t>
      </w:r>
      <w:r>
        <w:t>the</w:t>
      </w:r>
      <w:r w:rsidR="000D50D7" w:rsidRPr="000D50D7">
        <w:t xml:space="preserve"> </w:t>
      </w:r>
      <w:r>
        <w:t>undertaker</w:t>
      </w:r>
      <w:r w:rsidR="000D50D7" w:rsidRPr="000D50D7">
        <w:t xml:space="preserve"> </w:t>
      </w:r>
      <w:r>
        <w:t>to</w:t>
      </w:r>
      <w:r w:rsidR="000D50D7" w:rsidRPr="000D50D7">
        <w:t xml:space="preserve"> </w:t>
      </w:r>
      <w:r>
        <w:t>repair</w:t>
      </w:r>
      <w:r w:rsidR="000D50D7" w:rsidRPr="000D50D7">
        <w:t xml:space="preserve"> </w:t>
      </w:r>
      <w:r>
        <w:t>and</w:t>
      </w:r>
      <w:r w:rsidR="000D50D7" w:rsidRPr="000D50D7">
        <w:t xml:space="preserve"> </w:t>
      </w:r>
      <w:r>
        <w:t>restore</w:t>
      </w:r>
      <w:r w:rsidR="000D50D7" w:rsidRPr="000D50D7">
        <w:t xml:space="preserve"> </w:t>
      </w:r>
      <w:r>
        <w:t>the</w:t>
      </w:r>
      <w:r w:rsidR="000D50D7" w:rsidRPr="000D50D7">
        <w:t xml:space="preserve"> </w:t>
      </w:r>
      <w:r>
        <w:t>work,</w:t>
      </w:r>
      <w:r w:rsidR="000D50D7" w:rsidRPr="000D50D7">
        <w:t xml:space="preserve"> </w:t>
      </w:r>
      <w:r>
        <w:t>or</w:t>
      </w:r>
      <w:r w:rsidR="000D50D7" w:rsidRPr="000D50D7">
        <w:t xml:space="preserve"> </w:t>
      </w:r>
      <w:r>
        <w:t>any</w:t>
      </w:r>
      <w:r w:rsidR="000D50D7" w:rsidRPr="000D50D7">
        <w:t xml:space="preserve"> </w:t>
      </w:r>
      <w:r>
        <w:t>part</w:t>
      </w:r>
      <w:r w:rsidR="000D50D7" w:rsidRPr="000D50D7">
        <w:t xml:space="preserve"> </w:t>
      </w:r>
      <w:r>
        <w:t>of</w:t>
      </w:r>
      <w:r w:rsidR="000D50D7" w:rsidRPr="000D50D7">
        <w:t xml:space="preserve"> </w:t>
      </w:r>
      <w:r>
        <w:t>such</w:t>
      </w:r>
      <w:r w:rsidR="000D50D7" w:rsidRPr="000D50D7">
        <w:t xml:space="preserve"> </w:t>
      </w:r>
      <w:r>
        <w:t>work,</w:t>
      </w:r>
      <w:r w:rsidR="000D50D7" w:rsidRPr="000D50D7">
        <w:t xml:space="preserve"> </w:t>
      </w:r>
      <w:r>
        <w:t>or</w:t>
      </w:r>
      <w:r w:rsidR="000D50D7" w:rsidRPr="000D50D7">
        <w:t xml:space="preserve"> </w:t>
      </w:r>
      <w:r>
        <w:t>(if</w:t>
      </w:r>
      <w:r w:rsidR="000D50D7" w:rsidRPr="000D50D7">
        <w:t xml:space="preserve"> </w:t>
      </w:r>
      <w:r>
        <w:t>the</w:t>
      </w:r>
      <w:r w:rsidR="000D50D7" w:rsidRPr="000D50D7">
        <w:t xml:space="preserve"> </w:t>
      </w:r>
      <w:r>
        <w:t>undertaker</w:t>
      </w:r>
      <w:r w:rsidR="000D50D7" w:rsidRPr="000D50D7">
        <w:t xml:space="preserve"> </w:t>
      </w:r>
      <w:r>
        <w:t>so</w:t>
      </w:r>
      <w:r w:rsidR="000D50D7" w:rsidRPr="000D50D7">
        <w:t xml:space="preserve"> </w:t>
      </w:r>
      <w:r>
        <w:t>elects</w:t>
      </w:r>
      <w:r w:rsidR="000D50D7" w:rsidRPr="000D50D7">
        <w:t xml:space="preserve"> </w:t>
      </w:r>
      <w:r>
        <w:t>and</w:t>
      </w:r>
      <w:r w:rsidR="000D50D7" w:rsidRPr="000D50D7">
        <w:t xml:space="preserve"> </w:t>
      </w:r>
      <w:r>
        <w:t>the</w:t>
      </w:r>
      <w:r w:rsidR="000D50D7" w:rsidRPr="000D50D7">
        <w:t xml:space="preserve"> </w:t>
      </w:r>
      <w:r>
        <w:t>Agency</w:t>
      </w:r>
      <w:r w:rsidR="000D50D7" w:rsidRPr="000D50D7">
        <w:t xml:space="preserve"> </w:t>
      </w:r>
      <w:r>
        <w:t>in</w:t>
      </w:r>
      <w:r w:rsidR="000D50D7" w:rsidRPr="000D50D7">
        <w:t xml:space="preserve"> </w:t>
      </w:r>
      <w:r>
        <w:t>writing</w:t>
      </w:r>
      <w:r w:rsidR="000D50D7" w:rsidRPr="000D50D7">
        <w:t xml:space="preserve"> </w:t>
      </w:r>
      <w:r>
        <w:t>consents,</w:t>
      </w:r>
      <w:r w:rsidR="000D50D7" w:rsidRPr="000D50D7">
        <w:t xml:space="preserve"> </w:t>
      </w:r>
      <w:r>
        <w:t>such</w:t>
      </w:r>
      <w:r w:rsidR="000D50D7" w:rsidRPr="000D50D7">
        <w:t xml:space="preserve"> </w:t>
      </w:r>
      <w:r>
        <w:t>consent</w:t>
      </w:r>
      <w:r w:rsidR="000D50D7" w:rsidRPr="000D50D7">
        <w:t xml:space="preserve"> </w:t>
      </w:r>
      <w:r>
        <w:t>not</w:t>
      </w:r>
      <w:r w:rsidR="000D50D7" w:rsidRPr="000D50D7">
        <w:t xml:space="preserve"> </w:t>
      </w:r>
      <w:r>
        <w:t>to</w:t>
      </w:r>
      <w:r w:rsidR="000D50D7" w:rsidRPr="000D50D7">
        <w:t xml:space="preserve"> </w:t>
      </w:r>
      <w:r>
        <w:t>be</w:t>
      </w:r>
      <w:r w:rsidR="000D50D7" w:rsidRPr="000D50D7">
        <w:t xml:space="preserve"> </w:t>
      </w:r>
      <w:r>
        <w:t>unreasonably</w:t>
      </w:r>
      <w:r w:rsidR="000D50D7" w:rsidRPr="000D50D7">
        <w:t xml:space="preserve"> </w:t>
      </w:r>
      <w:r>
        <w:t>withheld</w:t>
      </w:r>
      <w:r w:rsidR="000D50D7" w:rsidRPr="000D50D7">
        <w:t xml:space="preserve"> </w:t>
      </w:r>
      <w:r>
        <w:t>or</w:t>
      </w:r>
      <w:r w:rsidR="000D50D7" w:rsidRPr="000D50D7">
        <w:t xml:space="preserve"> </w:t>
      </w:r>
      <w:r>
        <w:t>delayed),</w:t>
      </w:r>
      <w:r w:rsidR="000D50D7" w:rsidRPr="000D50D7">
        <w:t xml:space="preserve"> </w:t>
      </w:r>
      <w:r>
        <w:t>to</w:t>
      </w:r>
      <w:r w:rsidR="000D50D7" w:rsidRPr="000D50D7">
        <w:t xml:space="preserve"> </w:t>
      </w:r>
      <w:r>
        <w:t>remove</w:t>
      </w:r>
      <w:r w:rsidR="000D50D7" w:rsidRPr="000D50D7">
        <w:t xml:space="preserve"> </w:t>
      </w:r>
      <w:r>
        <w:t>the</w:t>
      </w:r>
      <w:r w:rsidR="000D50D7" w:rsidRPr="000D50D7">
        <w:t xml:space="preserve"> </w:t>
      </w:r>
      <w:r>
        <w:t>work</w:t>
      </w:r>
      <w:r w:rsidR="000D50D7" w:rsidRPr="000D50D7">
        <w:t xml:space="preserve"> </w:t>
      </w:r>
      <w:r>
        <w:t>and</w:t>
      </w:r>
      <w:r w:rsidR="000D50D7" w:rsidRPr="000D50D7">
        <w:t xml:space="preserve"> </w:t>
      </w:r>
      <w:r>
        <w:t>restore</w:t>
      </w:r>
      <w:r w:rsidR="000D50D7" w:rsidRPr="000D50D7">
        <w:t xml:space="preserve"> </w:t>
      </w:r>
      <w:r>
        <w:t>the</w:t>
      </w:r>
      <w:r w:rsidR="000D50D7" w:rsidRPr="000D50D7">
        <w:t xml:space="preserve"> </w:t>
      </w:r>
      <w:r>
        <w:t>site</w:t>
      </w:r>
      <w:r w:rsidR="000D50D7" w:rsidRPr="000D50D7">
        <w:t xml:space="preserve"> </w:t>
      </w:r>
      <w:r>
        <w:t>to</w:t>
      </w:r>
      <w:r w:rsidR="000D50D7" w:rsidRPr="000D50D7">
        <w:t xml:space="preserve"> </w:t>
      </w:r>
      <w:r>
        <w:t>its</w:t>
      </w:r>
      <w:r w:rsidR="000D50D7" w:rsidRPr="000D50D7">
        <w:t xml:space="preserve"> </w:t>
      </w:r>
      <w:r>
        <w:t>former</w:t>
      </w:r>
      <w:r w:rsidR="000D50D7" w:rsidRPr="000D50D7">
        <w:t xml:space="preserve"> </w:t>
      </w:r>
      <w:r>
        <w:t>condition,</w:t>
      </w:r>
      <w:r w:rsidR="000D50D7" w:rsidRPr="000D50D7">
        <w:t xml:space="preserve"> </w:t>
      </w:r>
      <w:r>
        <w:t>to</w:t>
      </w:r>
      <w:r w:rsidR="000D50D7" w:rsidRPr="000D50D7">
        <w:t xml:space="preserve"> </w:t>
      </w:r>
      <w:r>
        <w:t>such</w:t>
      </w:r>
      <w:r w:rsidR="000D50D7" w:rsidRPr="000D50D7">
        <w:t xml:space="preserve"> </w:t>
      </w:r>
      <w:r>
        <w:t>extent</w:t>
      </w:r>
      <w:r w:rsidR="000D50D7" w:rsidRPr="000D50D7">
        <w:t xml:space="preserve"> </w:t>
      </w:r>
      <w:r>
        <w:t>and</w:t>
      </w:r>
      <w:r w:rsidR="000D50D7" w:rsidRPr="000D50D7">
        <w:t xml:space="preserve"> </w:t>
      </w:r>
      <w:r>
        <w:t>within</w:t>
      </w:r>
      <w:r w:rsidR="000D50D7" w:rsidRPr="000D50D7">
        <w:t xml:space="preserve"> </w:t>
      </w:r>
      <w:r>
        <w:t>such</w:t>
      </w:r>
      <w:r w:rsidR="000D50D7" w:rsidRPr="000D50D7">
        <w:t xml:space="preserve"> </w:t>
      </w:r>
      <w:r>
        <w:t>limits</w:t>
      </w:r>
      <w:r w:rsidR="000D50D7" w:rsidRPr="000D50D7">
        <w:t xml:space="preserve"> </w:t>
      </w:r>
      <w:r>
        <w:t>as</w:t>
      </w:r>
      <w:r w:rsidR="000D50D7" w:rsidRPr="000D50D7">
        <w:t xml:space="preserve"> </w:t>
      </w:r>
      <w:r>
        <w:t>the</w:t>
      </w:r>
      <w:r w:rsidR="000D50D7" w:rsidRPr="000D50D7">
        <w:t xml:space="preserve"> </w:t>
      </w:r>
      <w:r>
        <w:t>Agency</w:t>
      </w:r>
      <w:r w:rsidR="000D50D7" w:rsidRPr="000D50D7">
        <w:t xml:space="preserve"> </w:t>
      </w:r>
      <w:r>
        <w:t>reasonably</w:t>
      </w:r>
      <w:r w:rsidR="000D50D7" w:rsidRPr="000D50D7">
        <w:t xml:space="preserve"> </w:t>
      </w:r>
      <w:r>
        <w:t>requires.</w:t>
      </w:r>
      <w:bookmarkEnd w:id="1365"/>
    </w:p>
    <w:p w14:paraId="6F6C4F15" w14:textId="77777777" w:rsidR="00283174" w:rsidRDefault="00283174" w:rsidP="00283174">
      <w:pPr>
        <w:pStyle w:val="N2"/>
      </w:pPr>
      <w:bookmarkStart w:id="1366" w:name="_Ref94255407"/>
      <w:r>
        <w:lastRenderedPageBreak/>
        <w:t>Subject</w:t>
      </w:r>
      <w:r w:rsidR="000D50D7" w:rsidRPr="000D50D7">
        <w:t xml:space="preserve"> </w:t>
      </w:r>
      <w:r>
        <w:t>to</w:t>
      </w:r>
      <w:r w:rsidR="000D50D7" w:rsidRPr="000D50D7">
        <w:t xml:space="preserve"> </w:t>
      </w:r>
      <w:r>
        <w:t>sub-paragraph</w:t>
      </w:r>
      <w:r w:rsidR="000D50D7" w:rsidRPr="000D50D7">
        <w:t xml:space="preserve"> </w:t>
      </w:r>
      <w:r>
        <w:fldChar w:fldCharType="begin"/>
      </w:r>
      <w:r>
        <w:instrText xml:space="preserve"> REF _Ref94255312 \r \h </w:instrText>
      </w:r>
      <w:r>
        <w:fldChar w:fldCharType="separate"/>
      </w:r>
      <w:r w:rsidR="000D50D7">
        <w:t>(5)</w:t>
      </w:r>
      <w:r>
        <w:fldChar w:fldCharType="end"/>
      </w:r>
      <w:r w:rsidR="000D50D7" w:rsidRPr="000D50D7">
        <w:t xml:space="preserve"> </w:t>
      </w:r>
      <w:r>
        <w:t>and</w:t>
      </w:r>
      <w:r w:rsidR="000D50D7" w:rsidRPr="000D50D7">
        <w:t xml:space="preserve"> </w:t>
      </w:r>
      <w:r>
        <w:t>paragraph</w:t>
      </w:r>
      <w:r w:rsidR="000D50D7" w:rsidRPr="000D50D7">
        <w:t xml:space="preserve"> </w:t>
      </w:r>
      <w:r>
        <w:fldChar w:fldCharType="begin"/>
      </w:r>
      <w:r>
        <w:instrText xml:space="preserve"> REF _Ref96329661 \w \h </w:instrText>
      </w:r>
      <w:r>
        <w:fldChar w:fldCharType="separate"/>
      </w:r>
      <w:r w:rsidR="000D50D7">
        <w:t>56</w:t>
      </w:r>
      <w:r>
        <w:fldChar w:fldCharType="end"/>
      </w:r>
      <w:r>
        <w:t>,</w:t>
      </w:r>
      <w:r w:rsidR="000D50D7" w:rsidRPr="000D50D7">
        <w:t xml:space="preserve"> </w:t>
      </w:r>
      <w:r>
        <w:t>if,</w:t>
      </w:r>
      <w:r w:rsidR="000D50D7" w:rsidRPr="000D50D7">
        <w:t xml:space="preserve"> </w:t>
      </w:r>
      <w:r>
        <w:t>within</w:t>
      </w:r>
      <w:r w:rsidR="000D50D7" w:rsidRPr="000D50D7">
        <w:t xml:space="preserve"> </w:t>
      </w:r>
      <w:r>
        <w:t>a</w:t>
      </w:r>
      <w:r w:rsidR="000D50D7" w:rsidRPr="000D50D7">
        <w:t xml:space="preserve"> </w:t>
      </w:r>
      <w:r>
        <w:t>reasonable</w:t>
      </w:r>
      <w:r w:rsidR="000D50D7" w:rsidRPr="000D50D7">
        <w:t xml:space="preserve"> </w:t>
      </w:r>
      <w:r>
        <w:t>period,</w:t>
      </w:r>
      <w:r w:rsidR="000D50D7" w:rsidRPr="000D50D7">
        <w:t xml:space="preserve"> </w:t>
      </w:r>
      <w:r>
        <w:t>being</w:t>
      </w:r>
      <w:r w:rsidR="000D50D7" w:rsidRPr="000D50D7">
        <w:t xml:space="preserve"> </w:t>
      </w:r>
      <w:r>
        <w:t>not</w:t>
      </w:r>
      <w:r w:rsidR="000D50D7" w:rsidRPr="000D50D7">
        <w:t xml:space="preserve"> </w:t>
      </w:r>
      <w:r>
        <w:t>less</w:t>
      </w:r>
      <w:r w:rsidR="000D50D7" w:rsidRPr="000D50D7">
        <w:t xml:space="preserve"> </w:t>
      </w:r>
      <w:r>
        <w:t>than</w:t>
      </w:r>
      <w:r w:rsidR="000D50D7" w:rsidRPr="000D50D7">
        <w:t xml:space="preserve"> </w:t>
      </w:r>
      <w:r>
        <w:t>28</w:t>
      </w:r>
      <w:r w:rsidR="000D50D7" w:rsidRPr="000D50D7">
        <w:t xml:space="preserve"> </w:t>
      </w:r>
      <w:r>
        <w:t>days</w:t>
      </w:r>
      <w:r w:rsidR="000D50D7" w:rsidRPr="000D50D7">
        <w:t xml:space="preserve"> </w:t>
      </w:r>
      <w:r>
        <w:t>beginning</w:t>
      </w:r>
      <w:r w:rsidR="000D50D7" w:rsidRPr="000D50D7">
        <w:t xml:space="preserve"> </w:t>
      </w:r>
      <w:r>
        <w:t>with</w:t>
      </w:r>
      <w:r w:rsidR="000D50D7" w:rsidRPr="000D50D7">
        <w:t xml:space="preserve"> </w:t>
      </w:r>
      <w:r>
        <w:t>the</w:t>
      </w:r>
      <w:r w:rsidR="000D50D7" w:rsidRPr="000D50D7">
        <w:t xml:space="preserve"> </w:t>
      </w:r>
      <w:r>
        <w:t>date</w:t>
      </w:r>
      <w:r w:rsidR="000D50D7" w:rsidRPr="000D50D7">
        <w:t xml:space="preserve"> </w:t>
      </w:r>
      <w:r>
        <w:t>on</w:t>
      </w:r>
      <w:r w:rsidR="000D50D7" w:rsidRPr="000D50D7">
        <w:t xml:space="preserve"> </w:t>
      </w:r>
      <w:r>
        <w:t>which</w:t>
      </w:r>
      <w:r w:rsidR="000D50D7" w:rsidRPr="000D50D7">
        <w:t xml:space="preserve"> </w:t>
      </w:r>
      <w:r>
        <w:t>a</w:t>
      </w:r>
      <w:r w:rsidR="000D50D7" w:rsidRPr="000D50D7">
        <w:t xml:space="preserve"> </w:t>
      </w:r>
      <w:r>
        <w:t>notice</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any</w:t>
      </w:r>
      <w:r w:rsidR="000D50D7" w:rsidRPr="000D50D7">
        <w:t xml:space="preserve"> </w:t>
      </w:r>
      <w:r>
        <w:t>drainage</w:t>
      </w:r>
      <w:r w:rsidR="000D50D7" w:rsidRPr="000D50D7">
        <w:t xml:space="preserve"> </w:t>
      </w:r>
      <w:r>
        <w:t>work</w:t>
      </w:r>
      <w:r w:rsidR="000D50D7" w:rsidRPr="000D50D7">
        <w:t xml:space="preserve"> </w:t>
      </w:r>
      <w:r>
        <w:t>is</w:t>
      </w:r>
      <w:r w:rsidR="000D50D7" w:rsidRPr="000D50D7">
        <w:t xml:space="preserve"> </w:t>
      </w:r>
      <w:r>
        <w:t>served</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_Ref94255382 \r \h </w:instrText>
      </w:r>
      <w:r>
        <w:fldChar w:fldCharType="separate"/>
      </w:r>
      <w:r w:rsidR="000D50D7">
        <w:t>(2)</w:t>
      </w:r>
      <w:r>
        <w:fldChar w:fldCharType="end"/>
      </w:r>
      <w:r w:rsidR="000D50D7" w:rsidRPr="000D50D7">
        <w:t xml:space="preserve"> </w:t>
      </w:r>
      <w:r>
        <w:t>on</w:t>
      </w:r>
      <w:r w:rsidR="000D50D7" w:rsidRPr="000D50D7">
        <w:t xml:space="preserve"> </w:t>
      </w:r>
      <w:r>
        <w:t>the</w:t>
      </w:r>
      <w:r w:rsidR="000D50D7" w:rsidRPr="000D50D7">
        <w:t xml:space="preserve"> </w:t>
      </w:r>
      <w:r>
        <w:t>undertaker,</w:t>
      </w:r>
      <w:r w:rsidR="000D50D7" w:rsidRPr="000D50D7">
        <w:t xml:space="preserve"> </w:t>
      </w:r>
      <w:r>
        <w:t>the</w:t>
      </w:r>
      <w:r w:rsidR="000D50D7" w:rsidRPr="000D50D7">
        <w:t xml:space="preserve"> </w:t>
      </w:r>
      <w:r>
        <w:t>undertaker</w:t>
      </w:r>
      <w:r w:rsidR="000D50D7" w:rsidRPr="000D50D7">
        <w:t xml:space="preserve"> </w:t>
      </w:r>
      <w:r>
        <w:t>has</w:t>
      </w:r>
      <w:r w:rsidR="000D50D7" w:rsidRPr="000D50D7">
        <w:t xml:space="preserve"> </w:t>
      </w:r>
      <w:r>
        <w:t>failed</w:t>
      </w:r>
      <w:r w:rsidR="000D50D7" w:rsidRPr="000D50D7">
        <w:t xml:space="preserve"> </w:t>
      </w:r>
      <w:r>
        <w:t>to</w:t>
      </w:r>
      <w:r w:rsidR="000D50D7" w:rsidRPr="000D50D7">
        <w:t xml:space="preserve"> </w:t>
      </w:r>
      <w:r>
        <w:t>begin</w:t>
      </w:r>
      <w:r w:rsidR="000D50D7" w:rsidRPr="000D50D7">
        <w:t xml:space="preserve"> </w:t>
      </w:r>
      <w:r>
        <w:t>taking</w:t>
      </w:r>
      <w:r w:rsidR="000D50D7" w:rsidRPr="000D50D7">
        <w:t xml:space="preserve"> </w:t>
      </w:r>
      <w:r>
        <w:t>steps</w:t>
      </w:r>
      <w:r w:rsidR="000D50D7" w:rsidRPr="000D50D7">
        <w:t xml:space="preserve"> </w:t>
      </w:r>
      <w:r>
        <w:t>to</w:t>
      </w:r>
      <w:r w:rsidR="000D50D7" w:rsidRPr="000D50D7">
        <w:t xml:space="preserve"> </w:t>
      </w:r>
      <w:r>
        <w:t>comply</w:t>
      </w:r>
      <w:r w:rsidR="000D50D7" w:rsidRPr="000D50D7">
        <w:t xml:space="preserve"> </w:t>
      </w:r>
      <w:r>
        <w:t>with</w:t>
      </w:r>
      <w:r w:rsidR="000D50D7" w:rsidRPr="000D50D7">
        <w:t xml:space="preserve"> </w:t>
      </w:r>
      <w:r>
        <w:t>the</w:t>
      </w:r>
      <w:r w:rsidR="000D50D7" w:rsidRPr="000D50D7">
        <w:t xml:space="preserve"> </w:t>
      </w:r>
      <w:r>
        <w:t>requirements</w:t>
      </w:r>
      <w:r w:rsidR="000D50D7" w:rsidRPr="000D50D7">
        <w:t xml:space="preserve"> </w:t>
      </w:r>
      <w:r>
        <w:t>of</w:t>
      </w:r>
      <w:r w:rsidR="000D50D7" w:rsidRPr="000D50D7">
        <w:t xml:space="preserve"> </w:t>
      </w:r>
      <w:r>
        <w:t>the</w:t>
      </w:r>
      <w:r w:rsidR="000D50D7" w:rsidRPr="000D50D7">
        <w:t xml:space="preserve"> </w:t>
      </w:r>
      <w:r>
        <w:t>notice</w:t>
      </w:r>
      <w:r w:rsidR="000D50D7" w:rsidRPr="000D50D7">
        <w:t xml:space="preserve"> </w:t>
      </w:r>
      <w:r>
        <w:t>and</w:t>
      </w:r>
      <w:r w:rsidR="000D50D7" w:rsidRPr="000D50D7">
        <w:t xml:space="preserve"> </w:t>
      </w:r>
      <w:r>
        <w:t>has</w:t>
      </w:r>
      <w:r w:rsidR="000D50D7" w:rsidRPr="000D50D7">
        <w:t xml:space="preserve"> </w:t>
      </w:r>
      <w:r>
        <w:t>not</w:t>
      </w:r>
      <w:r w:rsidR="000D50D7" w:rsidRPr="000D50D7">
        <w:t xml:space="preserve"> </w:t>
      </w:r>
      <w:r>
        <w:t>subsequently</w:t>
      </w:r>
      <w:r w:rsidR="000D50D7" w:rsidRPr="000D50D7">
        <w:t xml:space="preserve"> </w:t>
      </w:r>
      <w:r>
        <w:t>made</w:t>
      </w:r>
      <w:r w:rsidR="000D50D7" w:rsidRPr="000D50D7">
        <w:t xml:space="preserve"> </w:t>
      </w:r>
      <w:r>
        <w:t>reasonably</w:t>
      </w:r>
      <w:r w:rsidR="000D50D7" w:rsidRPr="000D50D7">
        <w:t xml:space="preserve"> </w:t>
      </w:r>
      <w:r>
        <w:t>expeditious</w:t>
      </w:r>
      <w:r w:rsidR="000D50D7" w:rsidRPr="000D50D7">
        <w:t xml:space="preserve"> </w:t>
      </w:r>
      <w:r>
        <w:t>progress</w:t>
      </w:r>
      <w:r w:rsidR="000D50D7" w:rsidRPr="000D50D7">
        <w:t xml:space="preserve"> </w:t>
      </w:r>
      <w:r>
        <w:t>towards</w:t>
      </w:r>
      <w:r w:rsidR="000D50D7" w:rsidRPr="000D50D7">
        <w:t xml:space="preserve"> </w:t>
      </w:r>
      <w:r>
        <w:t>their</w:t>
      </w:r>
      <w:r w:rsidR="000D50D7" w:rsidRPr="000D50D7">
        <w:t xml:space="preserve"> </w:t>
      </w:r>
      <w:r>
        <w:t>implementation,</w:t>
      </w:r>
      <w:r w:rsidR="000D50D7" w:rsidRPr="000D50D7">
        <w:t xml:space="preserve"> </w:t>
      </w:r>
      <w:r>
        <w:t>the</w:t>
      </w:r>
      <w:r w:rsidR="000D50D7" w:rsidRPr="000D50D7">
        <w:t xml:space="preserve"> </w:t>
      </w:r>
      <w:r>
        <w:t>Agency</w:t>
      </w:r>
      <w:r w:rsidR="000D50D7" w:rsidRPr="000D50D7">
        <w:t xml:space="preserve"> </w:t>
      </w:r>
      <w:r>
        <w:t>may</w:t>
      </w:r>
      <w:r w:rsidR="000D50D7" w:rsidRPr="000D50D7">
        <w:t xml:space="preserve"> </w:t>
      </w:r>
      <w:r>
        <w:t>do</w:t>
      </w:r>
      <w:r w:rsidR="000D50D7" w:rsidRPr="000D50D7">
        <w:t xml:space="preserve"> </w:t>
      </w:r>
      <w:r>
        <w:t>what</w:t>
      </w:r>
      <w:r w:rsidR="000D50D7" w:rsidRPr="000D50D7">
        <w:t xml:space="preserve"> </w:t>
      </w:r>
      <w:r>
        <w:t>is</w:t>
      </w:r>
      <w:r w:rsidR="000D50D7" w:rsidRPr="000D50D7">
        <w:t xml:space="preserve"> </w:t>
      </w:r>
      <w:r>
        <w:t>necessary</w:t>
      </w:r>
      <w:r w:rsidR="000D50D7" w:rsidRPr="000D50D7">
        <w:t xml:space="preserve"> </w:t>
      </w:r>
      <w:r>
        <w:t>for</w:t>
      </w:r>
      <w:r w:rsidR="000D50D7" w:rsidRPr="000D50D7">
        <w:t xml:space="preserve"> </w:t>
      </w:r>
      <w:r>
        <w:t>such</w:t>
      </w:r>
      <w:r w:rsidR="000D50D7" w:rsidRPr="000D50D7">
        <w:t xml:space="preserve"> </w:t>
      </w:r>
      <w:r>
        <w:t>compliance</w:t>
      </w:r>
      <w:r w:rsidR="000D50D7" w:rsidRPr="000D50D7">
        <w:t xml:space="preserve"> </w:t>
      </w:r>
      <w:r>
        <w:t>and</w:t>
      </w:r>
      <w:r w:rsidR="000D50D7" w:rsidRPr="000D50D7">
        <w:t xml:space="preserve"> </w:t>
      </w:r>
      <w:r>
        <w:t>any</w:t>
      </w:r>
      <w:r w:rsidR="000D50D7" w:rsidRPr="000D50D7">
        <w:t xml:space="preserve"> </w:t>
      </w:r>
      <w:r>
        <w:t>reasonable</w:t>
      </w:r>
      <w:r w:rsidR="000D50D7" w:rsidRPr="000D50D7">
        <w:t xml:space="preserve"> </w:t>
      </w:r>
      <w:r>
        <w:t>expenditure</w:t>
      </w:r>
      <w:r w:rsidR="000D50D7" w:rsidRPr="000D50D7">
        <w:t xml:space="preserve"> </w:t>
      </w:r>
      <w:r>
        <w:t>incurred</w:t>
      </w:r>
      <w:r w:rsidR="000D50D7" w:rsidRPr="000D50D7">
        <w:t xml:space="preserve"> </w:t>
      </w:r>
      <w:r>
        <w:t>by</w:t>
      </w:r>
      <w:r w:rsidR="000D50D7" w:rsidRPr="000D50D7">
        <w:t xml:space="preserve"> </w:t>
      </w:r>
      <w:r>
        <w:t>the</w:t>
      </w:r>
      <w:r w:rsidR="000D50D7" w:rsidRPr="000D50D7">
        <w:t xml:space="preserve"> </w:t>
      </w:r>
      <w:r>
        <w:t>Agency</w:t>
      </w:r>
      <w:r w:rsidR="000D50D7" w:rsidRPr="000D50D7">
        <w:t xml:space="preserve"> </w:t>
      </w:r>
      <w:r>
        <w:t>in</w:t>
      </w:r>
      <w:r w:rsidR="000D50D7" w:rsidRPr="000D50D7">
        <w:t xml:space="preserve"> </w:t>
      </w:r>
      <w:r>
        <w:t>so</w:t>
      </w:r>
      <w:r w:rsidR="000D50D7" w:rsidRPr="000D50D7">
        <w:t xml:space="preserve"> </w:t>
      </w:r>
      <w:r>
        <w:t>doing</w:t>
      </w:r>
      <w:r w:rsidR="000D50D7" w:rsidRPr="000D50D7">
        <w:t xml:space="preserve"> </w:t>
      </w:r>
      <w:r w:rsidR="0014248C">
        <w:t>is</w:t>
      </w:r>
      <w:r w:rsidR="000D50D7" w:rsidRPr="000D50D7">
        <w:t xml:space="preserve"> </w:t>
      </w:r>
      <w:r>
        <w:t>recoverable</w:t>
      </w:r>
      <w:r w:rsidR="000D50D7" w:rsidRPr="000D50D7">
        <w:t xml:space="preserve"> </w:t>
      </w:r>
      <w:r>
        <w:t>from</w:t>
      </w:r>
      <w:r w:rsidR="000D50D7" w:rsidRPr="000D50D7">
        <w:t xml:space="preserve"> </w:t>
      </w:r>
      <w:r>
        <w:t>the</w:t>
      </w:r>
      <w:r w:rsidR="000D50D7" w:rsidRPr="000D50D7">
        <w:t xml:space="preserve"> </w:t>
      </w:r>
      <w:r>
        <w:t>undertaker.</w:t>
      </w:r>
      <w:bookmarkEnd w:id="1366"/>
    </w:p>
    <w:p w14:paraId="2922CC18" w14:textId="77777777" w:rsidR="0014248C" w:rsidRDefault="0014248C" w:rsidP="00283174">
      <w:pPr>
        <w:pStyle w:val="N2"/>
      </w:pPr>
      <w:r>
        <w:t>If</w:t>
      </w:r>
      <w:r w:rsidR="000D50D7" w:rsidRPr="000D50D7">
        <w:t xml:space="preserve"> </w:t>
      </w:r>
      <w:r>
        <w:t>there</w:t>
      </w:r>
      <w:r w:rsidR="000D50D7" w:rsidRPr="000D50D7">
        <w:t xml:space="preserve"> </w:t>
      </w:r>
      <w:r>
        <w:t>is</w:t>
      </w:r>
      <w:r w:rsidR="000D50D7" w:rsidRPr="000D50D7">
        <w:t xml:space="preserve"> </w:t>
      </w:r>
      <w:r>
        <w:t>any</w:t>
      </w:r>
      <w:r w:rsidR="000D50D7" w:rsidRPr="000D50D7">
        <w:t xml:space="preserve"> </w:t>
      </w:r>
      <w:r>
        <w:t>failure</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to</w:t>
      </w:r>
      <w:r w:rsidR="000D50D7" w:rsidRPr="000D50D7">
        <w:t xml:space="preserve"> </w:t>
      </w:r>
      <w:r>
        <w:t>obtain</w:t>
      </w:r>
      <w:r w:rsidR="000D50D7" w:rsidRPr="000D50D7">
        <w:t xml:space="preserve"> </w:t>
      </w:r>
      <w:r>
        <w:t>consent</w:t>
      </w:r>
      <w:r w:rsidR="000D50D7" w:rsidRPr="000D50D7">
        <w:t xml:space="preserve"> </w:t>
      </w:r>
      <w:r>
        <w:t>or</w:t>
      </w:r>
      <w:r w:rsidR="000D50D7" w:rsidRPr="000D50D7">
        <w:t xml:space="preserve"> </w:t>
      </w:r>
      <w:r>
        <w:t>comply</w:t>
      </w:r>
      <w:r w:rsidR="000D50D7" w:rsidRPr="000D50D7">
        <w:t xml:space="preserve"> </w:t>
      </w:r>
      <w:r>
        <w:t>with</w:t>
      </w:r>
      <w:r w:rsidR="000D50D7" w:rsidRPr="000D50D7">
        <w:t xml:space="preserve"> </w:t>
      </w:r>
      <w:r>
        <w:t>conditions</w:t>
      </w:r>
      <w:r w:rsidR="000D50D7" w:rsidRPr="000D50D7">
        <w:t xml:space="preserve"> </w:t>
      </w:r>
      <w:r>
        <w:t>imposed</w:t>
      </w:r>
      <w:r w:rsidR="000D50D7" w:rsidRPr="000D50D7">
        <w:t xml:space="preserve"> </w:t>
      </w:r>
      <w:r>
        <w:t>by</w:t>
      </w:r>
      <w:r w:rsidR="000D50D7" w:rsidRPr="000D50D7">
        <w:t xml:space="preserve"> </w:t>
      </w:r>
      <w:r>
        <w:t>the</w:t>
      </w:r>
      <w:r w:rsidR="000D50D7" w:rsidRPr="000D50D7">
        <w:t xml:space="preserve"> </w:t>
      </w:r>
      <w:r>
        <w:t>Agency</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these</w:t>
      </w:r>
      <w:r w:rsidR="000D50D7" w:rsidRPr="000D50D7">
        <w:t xml:space="preserve"> </w:t>
      </w:r>
      <w:r>
        <w:t>protective</w:t>
      </w:r>
      <w:r w:rsidR="000D50D7" w:rsidRPr="000D50D7">
        <w:t xml:space="preserve"> </w:t>
      </w:r>
      <w:r>
        <w:t>provisions</w:t>
      </w:r>
      <w:r w:rsidR="000D50D7" w:rsidRPr="000D50D7">
        <w:t xml:space="preserve"> </w:t>
      </w:r>
      <w:r>
        <w:t>the</w:t>
      </w:r>
      <w:r w:rsidR="000D50D7" w:rsidRPr="000D50D7">
        <w:t xml:space="preserve"> </w:t>
      </w:r>
      <w:r>
        <w:t>Agency</w:t>
      </w:r>
      <w:r w:rsidR="000D50D7" w:rsidRPr="000D50D7">
        <w:t xml:space="preserve"> </w:t>
      </w:r>
      <w:r>
        <w:t>may</w:t>
      </w:r>
      <w:r w:rsidR="000D50D7" w:rsidRPr="000D50D7">
        <w:t xml:space="preserve"> </w:t>
      </w:r>
      <w:r>
        <w:t>serve</w:t>
      </w:r>
      <w:r w:rsidR="000D50D7" w:rsidRPr="000D50D7">
        <w:t xml:space="preserve"> </w:t>
      </w:r>
      <w:r>
        <w:t>written</w:t>
      </w:r>
      <w:r w:rsidR="000D50D7" w:rsidRPr="000D50D7">
        <w:t xml:space="preserve"> </w:t>
      </w:r>
      <w:r>
        <w:t>notice</w:t>
      </w:r>
      <w:r w:rsidR="000D50D7" w:rsidRPr="000D50D7">
        <w:t xml:space="preserve"> </w:t>
      </w:r>
      <w:r>
        <w:t>requiring</w:t>
      </w:r>
      <w:r w:rsidR="000D50D7" w:rsidRPr="000D50D7">
        <w:t xml:space="preserve"> </w:t>
      </w:r>
      <w:r>
        <w:t>the</w:t>
      </w:r>
      <w:r w:rsidR="000D50D7" w:rsidRPr="000D50D7">
        <w:t xml:space="preserve"> </w:t>
      </w:r>
      <w:r>
        <w:t>undertaker</w:t>
      </w:r>
      <w:r w:rsidR="000D50D7" w:rsidRPr="000D50D7">
        <w:t xml:space="preserve"> </w:t>
      </w:r>
      <w:r>
        <w:t>to</w:t>
      </w:r>
      <w:r w:rsidR="000D50D7" w:rsidRPr="000D50D7">
        <w:t xml:space="preserve"> </w:t>
      </w:r>
      <w:r>
        <w:t>cease</w:t>
      </w:r>
      <w:r w:rsidR="000D50D7" w:rsidRPr="000D50D7">
        <w:t xml:space="preserve"> </w:t>
      </w:r>
      <w:r>
        <w:t>all</w:t>
      </w:r>
      <w:r w:rsidR="000D50D7" w:rsidRPr="000D50D7">
        <w:t xml:space="preserve"> </w:t>
      </w:r>
      <w:r>
        <w:t>or</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works</w:t>
      </w:r>
      <w:r w:rsidR="000D50D7" w:rsidRPr="000D50D7">
        <w:t xml:space="preserve"> </w:t>
      </w:r>
      <w:r>
        <w:t>and</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cease</w:t>
      </w:r>
      <w:r w:rsidR="000D50D7" w:rsidRPr="000D50D7">
        <w:t xml:space="preserve"> </w:t>
      </w:r>
      <w:r>
        <w:t>the</w:t>
      </w:r>
      <w:r w:rsidR="000D50D7" w:rsidRPr="000D50D7">
        <w:t xml:space="preserve"> </w:t>
      </w:r>
      <w:r>
        <w:t>specified</w:t>
      </w:r>
      <w:r w:rsidR="000D50D7" w:rsidRPr="000D50D7">
        <w:t xml:space="preserve"> </w:t>
      </w:r>
      <w:r>
        <w:t>works</w:t>
      </w:r>
      <w:r w:rsidR="000D50D7" w:rsidRPr="000D50D7">
        <w:t xml:space="preserve"> </w:t>
      </w:r>
      <w:r>
        <w:t>or</w:t>
      </w:r>
      <w:r w:rsidR="000D50D7" w:rsidRPr="000D50D7">
        <w:t xml:space="preserve"> </w:t>
      </w:r>
      <w:r>
        <w:t>part</w:t>
      </w:r>
      <w:r w:rsidR="000D50D7" w:rsidRPr="000D50D7">
        <w:t xml:space="preserve"> </w:t>
      </w:r>
      <w:r>
        <w:t>thereof</w:t>
      </w:r>
      <w:r w:rsidR="000D50D7" w:rsidRPr="000D50D7">
        <w:t xml:space="preserve"> </w:t>
      </w:r>
      <w:r>
        <w:t>until</w:t>
      </w:r>
      <w:r w:rsidR="000D50D7" w:rsidRPr="000D50D7">
        <w:t xml:space="preserve"> </w:t>
      </w:r>
      <w:r>
        <w:t>it</w:t>
      </w:r>
      <w:r w:rsidR="000D50D7" w:rsidRPr="000D50D7">
        <w:t xml:space="preserve"> </w:t>
      </w:r>
      <w:r>
        <w:t>has</w:t>
      </w:r>
      <w:r w:rsidR="000D50D7" w:rsidRPr="000D50D7">
        <w:t xml:space="preserve"> </w:t>
      </w:r>
      <w:r>
        <w:t>obtained</w:t>
      </w:r>
      <w:r w:rsidR="000D50D7" w:rsidRPr="000D50D7">
        <w:t xml:space="preserve"> </w:t>
      </w:r>
      <w:r>
        <w:t>the</w:t>
      </w:r>
      <w:r w:rsidR="000D50D7" w:rsidRPr="000D50D7">
        <w:t xml:space="preserve"> </w:t>
      </w:r>
      <w:r>
        <w:t>consent</w:t>
      </w:r>
      <w:r w:rsidR="000D50D7" w:rsidRPr="000D50D7">
        <w:t xml:space="preserve"> </w:t>
      </w:r>
      <w:r>
        <w:t>or</w:t>
      </w:r>
      <w:r w:rsidR="000D50D7" w:rsidRPr="000D50D7">
        <w:t xml:space="preserve"> </w:t>
      </w:r>
      <w:r>
        <w:t>complied</w:t>
      </w:r>
      <w:r w:rsidR="000D50D7" w:rsidRPr="000D50D7">
        <w:t xml:space="preserve"> </w:t>
      </w:r>
      <w:r>
        <w:t>with</w:t>
      </w:r>
      <w:r w:rsidR="000D50D7" w:rsidRPr="000D50D7">
        <w:t xml:space="preserve"> </w:t>
      </w:r>
      <w:r>
        <w:t>the</w:t>
      </w:r>
      <w:r w:rsidR="000D50D7" w:rsidRPr="000D50D7">
        <w:t xml:space="preserve"> </w:t>
      </w:r>
      <w:r>
        <w:t>condition</w:t>
      </w:r>
      <w:r w:rsidR="000D50D7" w:rsidRPr="000D50D7">
        <w:t xml:space="preserve"> </w:t>
      </w:r>
      <w:r>
        <w:t>unless</w:t>
      </w:r>
      <w:r w:rsidR="000D50D7" w:rsidRPr="000D50D7">
        <w:t xml:space="preserve"> </w:t>
      </w:r>
      <w:r>
        <w:t>the</w:t>
      </w:r>
      <w:r w:rsidR="000D50D7" w:rsidRPr="000D50D7">
        <w:t xml:space="preserve"> </w:t>
      </w:r>
      <w:r>
        <w:t>cessation</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works</w:t>
      </w:r>
      <w:r w:rsidR="000D50D7" w:rsidRPr="000D50D7">
        <w:t xml:space="preserve"> </w:t>
      </w:r>
      <w:r>
        <w:t>or</w:t>
      </w:r>
      <w:r w:rsidR="000D50D7" w:rsidRPr="000D50D7">
        <w:t xml:space="preserve"> </w:t>
      </w:r>
      <w:r>
        <w:t>part</w:t>
      </w:r>
      <w:r w:rsidR="000D50D7" w:rsidRPr="000D50D7">
        <w:t xml:space="preserve"> </w:t>
      </w:r>
      <w:r>
        <w:t>thereof</w:t>
      </w:r>
      <w:r w:rsidR="000D50D7" w:rsidRPr="000D50D7">
        <w:t xml:space="preserve"> </w:t>
      </w:r>
      <w:r>
        <w:t>would</w:t>
      </w:r>
      <w:r w:rsidR="000D50D7" w:rsidRPr="000D50D7">
        <w:t xml:space="preserve"> </w:t>
      </w:r>
      <w:r>
        <w:t>cause</w:t>
      </w:r>
      <w:r w:rsidR="000D50D7" w:rsidRPr="000D50D7">
        <w:t xml:space="preserve"> </w:t>
      </w:r>
      <w:r>
        <w:t>greater</w:t>
      </w:r>
      <w:r w:rsidR="000D50D7" w:rsidRPr="000D50D7">
        <w:t xml:space="preserve"> </w:t>
      </w:r>
      <w:r>
        <w:t>damage</w:t>
      </w:r>
      <w:r w:rsidR="000D50D7" w:rsidRPr="000D50D7">
        <w:t xml:space="preserve"> </w:t>
      </w:r>
      <w:r>
        <w:t>than</w:t>
      </w:r>
      <w:r w:rsidR="000D50D7" w:rsidRPr="000D50D7">
        <w:t xml:space="preserve"> </w:t>
      </w:r>
      <w:r>
        <w:t>compliance</w:t>
      </w:r>
      <w:r w:rsidR="000D50D7" w:rsidRPr="000D50D7">
        <w:t xml:space="preserve"> </w:t>
      </w:r>
      <w:r>
        <w:t>with</w:t>
      </w:r>
      <w:r w:rsidR="000D50D7" w:rsidRPr="000D50D7">
        <w:t xml:space="preserve"> </w:t>
      </w:r>
      <w:r>
        <w:t>the</w:t>
      </w:r>
      <w:r w:rsidR="000D50D7" w:rsidRPr="000D50D7">
        <w:t xml:space="preserve"> </w:t>
      </w:r>
      <w:r>
        <w:t>written</w:t>
      </w:r>
      <w:r w:rsidR="000D50D7" w:rsidRPr="000D50D7">
        <w:t xml:space="preserve"> </w:t>
      </w:r>
      <w:r>
        <w:t>notice.</w:t>
      </w:r>
    </w:p>
    <w:p w14:paraId="36FC8B1D" w14:textId="77777777" w:rsidR="00283174" w:rsidRDefault="00283174" w:rsidP="00283174">
      <w:pPr>
        <w:pStyle w:val="N2"/>
      </w:pPr>
      <w:bookmarkStart w:id="1367" w:name="_Ref94255312"/>
      <w:r>
        <w:t>In</w:t>
      </w:r>
      <w:r w:rsidR="000D50D7" w:rsidRPr="000D50D7">
        <w:t xml:space="preserve"> </w:t>
      </w:r>
      <w:r>
        <w:t>the</w:t>
      </w:r>
      <w:r w:rsidR="000D50D7" w:rsidRPr="000D50D7">
        <w:t xml:space="preserve"> </w:t>
      </w:r>
      <w:r>
        <w:t>event</w:t>
      </w:r>
      <w:r w:rsidR="000D50D7" w:rsidRPr="000D50D7">
        <w:t xml:space="preserve"> </w:t>
      </w:r>
      <w:r>
        <w:t>of</w:t>
      </w:r>
      <w:r w:rsidR="000D50D7" w:rsidRPr="000D50D7">
        <w:t xml:space="preserve"> </w:t>
      </w:r>
      <w:r>
        <w:t>any</w:t>
      </w:r>
      <w:r w:rsidR="000D50D7" w:rsidRPr="000D50D7">
        <w:t xml:space="preserve"> </w:t>
      </w:r>
      <w:r>
        <w:t>dispute</w:t>
      </w:r>
      <w:r w:rsidR="000D50D7" w:rsidRPr="000D50D7">
        <w:t xml:space="preserve"> </w:t>
      </w:r>
      <w:r>
        <w:t>as</w:t>
      </w:r>
      <w:r w:rsidR="000D50D7" w:rsidRPr="000D50D7">
        <w:t xml:space="preserve"> </w:t>
      </w:r>
      <w:r>
        <w:t>to</w:t>
      </w:r>
      <w:r w:rsidR="000D50D7" w:rsidRPr="000D50D7">
        <w:t xml:space="preserve"> </w:t>
      </w:r>
      <w:r>
        <w:t>the</w:t>
      </w:r>
      <w:r w:rsidR="000D50D7" w:rsidRPr="000D50D7">
        <w:t xml:space="preserve"> </w:t>
      </w:r>
      <w:r>
        <w:t>reasonableness</w:t>
      </w:r>
      <w:r w:rsidR="000D50D7" w:rsidRPr="000D50D7">
        <w:t xml:space="preserve"> </w:t>
      </w:r>
      <w:r>
        <w:t>of</w:t>
      </w:r>
      <w:r w:rsidR="000D50D7" w:rsidRPr="000D50D7">
        <w:t xml:space="preserve"> </w:t>
      </w:r>
      <w:r>
        <w:t>any</w:t>
      </w:r>
      <w:r w:rsidR="000D50D7" w:rsidRPr="000D50D7">
        <w:t xml:space="preserve"> </w:t>
      </w:r>
      <w:r>
        <w:t>requirement</w:t>
      </w:r>
      <w:r w:rsidR="000D50D7" w:rsidRPr="000D50D7">
        <w:t xml:space="preserve"> </w:t>
      </w:r>
      <w:r>
        <w:t>of</w:t>
      </w:r>
      <w:r w:rsidR="000D50D7" w:rsidRPr="000D50D7">
        <w:t xml:space="preserve"> </w:t>
      </w:r>
      <w:r>
        <w:t>a</w:t>
      </w:r>
      <w:r w:rsidR="000D50D7" w:rsidRPr="000D50D7">
        <w:t xml:space="preserve"> </w:t>
      </w:r>
      <w:r>
        <w:t>notice</w:t>
      </w:r>
      <w:r w:rsidR="000D50D7" w:rsidRPr="000D50D7">
        <w:t xml:space="preserve"> </w:t>
      </w:r>
      <w:r>
        <w:t>served</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_Ref94255382 \r \h </w:instrText>
      </w:r>
      <w:r>
        <w:fldChar w:fldCharType="separate"/>
      </w:r>
      <w:r w:rsidR="000D50D7">
        <w:t>(2)</w:t>
      </w:r>
      <w:r>
        <w:fldChar w:fldCharType="end"/>
      </w:r>
      <w:r>
        <w:t>,</w:t>
      </w:r>
      <w:r w:rsidR="000D50D7" w:rsidRPr="000D50D7">
        <w:t xml:space="preserve"> </w:t>
      </w:r>
      <w:r>
        <w:t>the</w:t>
      </w:r>
      <w:r w:rsidR="000D50D7" w:rsidRPr="000D50D7">
        <w:t xml:space="preserve"> </w:t>
      </w:r>
      <w:r>
        <w:t>Agency</w:t>
      </w:r>
      <w:r w:rsidR="000D50D7" w:rsidRPr="000D50D7">
        <w:t xml:space="preserve"> </w:t>
      </w:r>
      <w:r>
        <w:t>must</w:t>
      </w:r>
      <w:r w:rsidR="000D50D7" w:rsidRPr="000D50D7">
        <w:t xml:space="preserve"> </w:t>
      </w:r>
      <w:r>
        <w:t>not,</w:t>
      </w:r>
      <w:r w:rsidR="000D50D7" w:rsidRPr="000D50D7">
        <w:t xml:space="preserve"> </w:t>
      </w:r>
      <w:r>
        <w:t>except</w:t>
      </w:r>
      <w:r w:rsidR="000D50D7" w:rsidRPr="000D50D7">
        <w:t xml:space="preserve"> </w:t>
      </w:r>
      <w:r>
        <w:t>in</w:t>
      </w:r>
      <w:r w:rsidR="000D50D7" w:rsidRPr="000D50D7">
        <w:t xml:space="preserve"> </w:t>
      </w:r>
      <w:r>
        <w:t>the</w:t>
      </w:r>
      <w:r w:rsidR="000D50D7" w:rsidRPr="000D50D7">
        <w:t xml:space="preserve"> </w:t>
      </w:r>
      <w:r>
        <w:t>case</w:t>
      </w:r>
      <w:r w:rsidR="000D50D7" w:rsidRPr="000D50D7">
        <w:t xml:space="preserve"> </w:t>
      </w:r>
      <w:r>
        <w:t>of</w:t>
      </w:r>
      <w:r w:rsidR="000D50D7" w:rsidRPr="000D50D7">
        <w:t xml:space="preserve"> </w:t>
      </w:r>
      <w:r>
        <w:t>an</w:t>
      </w:r>
      <w:r w:rsidR="000D50D7" w:rsidRPr="000D50D7">
        <w:t xml:space="preserve"> </w:t>
      </w:r>
      <w:r>
        <w:t>emergency,</w:t>
      </w:r>
      <w:r w:rsidR="000D50D7" w:rsidRPr="000D50D7">
        <w:t xml:space="preserve"> </w:t>
      </w:r>
      <w:r>
        <w:t>exercise</w:t>
      </w:r>
      <w:r w:rsidR="000D50D7" w:rsidRPr="000D50D7">
        <w:t xml:space="preserve"> </w:t>
      </w:r>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sub-paragraph</w:t>
      </w:r>
      <w:r w:rsidR="000D50D7" w:rsidRPr="000D50D7">
        <w:t xml:space="preserve"> </w:t>
      </w:r>
      <w:r>
        <w:fldChar w:fldCharType="begin"/>
      </w:r>
      <w:r>
        <w:instrText xml:space="preserve"> REF _Ref94255407 \r \h </w:instrText>
      </w:r>
      <w:r>
        <w:fldChar w:fldCharType="separate"/>
      </w:r>
      <w:r w:rsidR="000D50D7">
        <w:t>(3)</w:t>
      </w:r>
      <w:r>
        <w:fldChar w:fldCharType="end"/>
      </w:r>
      <w:r w:rsidR="000D50D7" w:rsidRPr="000D50D7">
        <w:t xml:space="preserve"> </w:t>
      </w:r>
      <w:r>
        <w:t>until</w:t>
      </w:r>
      <w:r w:rsidR="000D50D7" w:rsidRPr="000D50D7">
        <w:t xml:space="preserve"> </w:t>
      </w:r>
      <w:r>
        <w:t>the</w:t>
      </w:r>
      <w:r w:rsidR="000D50D7" w:rsidRPr="000D50D7">
        <w:t xml:space="preserve"> </w:t>
      </w:r>
      <w:r>
        <w:t>dispute</w:t>
      </w:r>
      <w:r w:rsidR="000D50D7" w:rsidRPr="000D50D7">
        <w:t xml:space="preserve"> </w:t>
      </w:r>
      <w:r>
        <w:t>has</w:t>
      </w:r>
      <w:r w:rsidR="000D50D7" w:rsidRPr="000D50D7">
        <w:t xml:space="preserve"> </w:t>
      </w:r>
      <w:r>
        <w:t>been</w:t>
      </w:r>
      <w:r w:rsidR="000D50D7" w:rsidRPr="000D50D7">
        <w:t xml:space="preserve"> </w:t>
      </w:r>
      <w:r>
        <w:t>finally</w:t>
      </w:r>
      <w:r w:rsidR="000D50D7" w:rsidRPr="000D50D7">
        <w:t xml:space="preserve"> </w:t>
      </w:r>
      <w:r>
        <w:t>determined</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paragraph</w:t>
      </w:r>
      <w:r w:rsidR="000D50D7" w:rsidRPr="000D50D7">
        <w:t xml:space="preserve"> </w:t>
      </w:r>
      <w:r>
        <w:fldChar w:fldCharType="begin"/>
      </w:r>
      <w:r>
        <w:instrText xml:space="preserve"> REF _Ref96329531 \w \h </w:instrText>
      </w:r>
      <w:r>
        <w:fldChar w:fldCharType="separate"/>
      </w:r>
      <w:r w:rsidR="000D50D7">
        <w:t>58</w:t>
      </w:r>
      <w:r>
        <w:fldChar w:fldCharType="end"/>
      </w:r>
      <w:r>
        <w:t>.</w:t>
      </w:r>
      <w:bookmarkEnd w:id="1367"/>
    </w:p>
    <w:p w14:paraId="11719B93" w14:textId="77777777" w:rsidR="00283174" w:rsidRDefault="00283174" w:rsidP="00283174">
      <w:pPr>
        <w:pStyle w:val="N2"/>
      </w:pPr>
      <w:bookmarkStart w:id="1368" w:name="_Ref94255297"/>
      <w:r>
        <w:t>This</w:t>
      </w:r>
      <w:r w:rsidR="000D50D7" w:rsidRPr="000D50D7">
        <w:t xml:space="preserve"> </w:t>
      </w:r>
      <w:r>
        <w:t>paragraph</w:t>
      </w:r>
      <w:r w:rsidR="000D50D7" w:rsidRPr="000D50D7">
        <w:t xml:space="preserve"> </w:t>
      </w:r>
      <w:r>
        <w:t>does</w:t>
      </w:r>
      <w:r w:rsidR="000D50D7" w:rsidRPr="000D50D7">
        <w:t xml:space="preserve"> </w:t>
      </w:r>
      <w:r>
        <w:t>not</w:t>
      </w:r>
      <w:r w:rsidR="000D50D7" w:rsidRPr="000D50D7">
        <w:t xml:space="preserve"> </w:t>
      </w:r>
      <w:r>
        <w:t>apply</w:t>
      </w:r>
      <w:r w:rsidR="000D50D7" w:rsidRPr="000D50D7">
        <w:t xml:space="preserve"> </w:t>
      </w:r>
      <w:r>
        <w:t>to—</w:t>
      </w:r>
      <w:bookmarkEnd w:id="1368"/>
    </w:p>
    <w:p w14:paraId="4E6A072E" w14:textId="77777777" w:rsidR="00283174" w:rsidRDefault="00283174" w:rsidP="00283174">
      <w:pPr>
        <w:pStyle w:val="N3"/>
      </w:pPr>
      <w:r>
        <w:t>drainage</w:t>
      </w:r>
      <w:r w:rsidR="000D50D7" w:rsidRPr="000D50D7">
        <w:t xml:space="preserve"> </w:t>
      </w:r>
      <w:r>
        <w:t>works</w:t>
      </w:r>
      <w:r w:rsidR="000D50D7" w:rsidRPr="000D50D7">
        <w:t xml:space="preserve"> </w:t>
      </w:r>
      <w:r>
        <w:t>which</w:t>
      </w:r>
      <w:r w:rsidR="000D50D7" w:rsidRPr="000D50D7">
        <w:t xml:space="preserve"> </w:t>
      </w:r>
      <w:r>
        <w:t>are</w:t>
      </w:r>
      <w:r w:rsidR="000D50D7" w:rsidRPr="000D50D7">
        <w:t xml:space="preserve"> </w:t>
      </w:r>
      <w:r>
        <w:t>vested</w:t>
      </w:r>
      <w:r w:rsidR="000D50D7" w:rsidRPr="000D50D7">
        <w:t xml:space="preserve"> </w:t>
      </w:r>
      <w:r>
        <w:t>in</w:t>
      </w:r>
      <w:r w:rsidR="000D50D7" w:rsidRPr="000D50D7">
        <w:t xml:space="preserve"> </w:t>
      </w:r>
      <w:r>
        <w:t>the</w:t>
      </w:r>
      <w:r w:rsidR="000D50D7" w:rsidRPr="000D50D7">
        <w:t xml:space="preserve"> </w:t>
      </w:r>
      <w:r>
        <w:t>Agency,</w:t>
      </w:r>
      <w:r w:rsidR="000D50D7" w:rsidRPr="000D50D7">
        <w:t xml:space="preserve"> </w:t>
      </w:r>
      <w:r>
        <w:t>or</w:t>
      </w:r>
      <w:r w:rsidR="000D50D7" w:rsidRPr="000D50D7">
        <w:t xml:space="preserve"> </w:t>
      </w:r>
      <w:r>
        <w:t>which</w:t>
      </w:r>
      <w:r w:rsidR="000D50D7" w:rsidRPr="000D50D7">
        <w:t xml:space="preserve"> </w:t>
      </w:r>
      <w:r>
        <w:t>the</w:t>
      </w:r>
      <w:r w:rsidR="000D50D7" w:rsidRPr="000D50D7">
        <w:t xml:space="preserve"> </w:t>
      </w:r>
      <w:r>
        <w:t>Agency</w:t>
      </w:r>
      <w:r w:rsidR="000D50D7" w:rsidRPr="000D50D7">
        <w:t xml:space="preserve"> </w:t>
      </w:r>
      <w:r>
        <w:t>or</w:t>
      </w:r>
      <w:r w:rsidR="000D50D7" w:rsidRPr="000D50D7">
        <w:t xml:space="preserve"> </w:t>
      </w:r>
      <w:r>
        <w:t>another</w:t>
      </w:r>
      <w:r w:rsidR="000D50D7" w:rsidRPr="000D50D7">
        <w:t xml:space="preserve"> </w:t>
      </w:r>
      <w:r>
        <w:t>person</w:t>
      </w:r>
      <w:r w:rsidR="000D50D7" w:rsidRPr="000D50D7">
        <w:t xml:space="preserve"> </w:t>
      </w:r>
      <w:r>
        <w:t>is</w:t>
      </w:r>
      <w:r w:rsidR="000D50D7" w:rsidRPr="000D50D7">
        <w:t xml:space="preserve"> </w:t>
      </w:r>
      <w:r>
        <w:t>liable</w:t>
      </w:r>
      <w:r w:rsidR="000D50D7" w:rsidRPr="000D50D7">
        <w:t xml:space="preserve"> </w:t>
      </w:r>
      <w:r>
        <w:t>to</w:t>
      </w:r>
      <w:r w:rsidR="000D50D7" w:rsidRPr="000D50D7">
        <w:t xml:space="preserve"> </w:t>
      </w:r>
      <w:r>
        <w:t>maintain</w:t>
      </w:r>
      <w:r w:rsidR="000D50D7" w:rsidRPr="000D50D7">
        <w:t xml:space="preserve"> </w:t>
      </w:r>
      <w:r>
        <w:t>and</w:t>
      </w:r>
      <w:r w:rsidR="000D50D7" w:rsidRPr="000D50D7">
        <w:t xml:space="preserve"> </w:t>
      </w:r>
      <w:r>
        <w:t>is</w:t>
      </w:r>
      <w:r w:rsidR="000D50D7" w:rsidRPr="000D50D7">
        <w:t xml:space="preserve"> </w:t>
      </w:r>
      <w:r>
        <w:t>not</w:t>
      </w:r>
      <w:r w:rsidR="000D50D7" w:rsidRPr="000D50D7">
        <w:t xml:space="preserve"> </w:t>
      </w:r>
      <w:r>
        <w:t>proscribed</w:t>
      </w:r>
      <w:r w:rsidR="000D50D7" w:rsidRPr="000D50D7">
        <w:t xml:space="preserve"> </w:t>
      </w:r>
      <w:r>
        <w:t>by</w:t>
      </w:r>
      <w:r w:rsidR="000D50D7" w:rsidRPr="000D50D7">
        <w:t xml:space="preserve"> </w:t>
      </w:r>
      <w:r>
        <w:t>the</w:t>
      </w:r>
      <w:r w:rsidR="000D50D7" w:rsidRPr="000D50D7">
        <w:t xml:space="preserve"> </w:t>
      </w:r>
      <w:r>
        <w:t>powers</w:t>
      </w:r>
      <w:r w:rsidR="000D50D7" w:rsidRPr="000D50D7">
        <w:t xml:space="preserve"> </w:t>
      </w:r>
      <w:r>
        <w:t>of</w:t>
      </w:r>
      <w:r w:rsidR="000D50D7" w:rsidRPr="000D50D7">
        <w:t xml:space="preserve"> </w:t>
      </w:r>
      <w:r>
        <w:t>the</w:t>
      </w:r>
      <w:r w:rsidR="000D50D7" w:rsidRPr="000D50D7">
        <w:t xml:space="preserve"> </w:t>
      </w:r>
      <w:r>
        <w:t>Order</w:t>
      </w:r>
      <w:r w:rsidR="000D50D7" w:rsidRPr="000D50D7">
        <w:t xml:space="preserve"> </w:t>
      </w:r>
      <w:r>
        <w:t>from</w:t>
      </w:r>
      <w:r w:rsidR="000D50D7" w:rsidRPr="000D50D7">
        <w:t xml:space="preserve"> </w:t>
      </w:r>
      <w:r>
        <w:t>doing</w:t>
      </w:r>
      <w:r w:rsidR="000D50D7" w:rsidRPr="000D50D7">
        <w:t xml:space="preserve"> </w:t>
      </w:r>
      <w:r>
        <w:t>so;</w:t>
      </w:r>
      <w:r w:rsidR="000D50D7" w:rsidRPr="000D50D7">
        <w:t xml:space="preserve"> </w:t>
      </w:r>
      <w:r w:rsidR="0014248C">
        <w:t>and</w:t>
      </w:r>
    </w:p>
    <w:p w14:paraId="54A25311" w14:textId="77777777" w:rsidR="00283174" w:rsidRDefault="00283174" w:rsidP="00283174">
      <w:pPr>
        <w:pStyle w:val="N3"/>
      </w:pPr>
      <w:r>
        <w:t>any</w:t>
      </w:r>
      <w:r w:rsidR="000D50D7" w:rsidRPr="000D50D7">
        <w:t xml:space="preserve"> </w:t>
      </w:r>
      <w:r>
        <w:t>obstruction</w:t>
      </w:r>
      <w:r w:rsidR="000D50D7" w:rsidRPr="000D50D7">
        <w:t xml:space="preserve"> </w:t>
      </w:r>
      <w:r>
        <w:t>of</w:t>
      </w:r>
      <w:r w:rsidR="000D50D7" w:rsidRPr="000D50D7">
        <w:t xml:space="preserve"> </w:t>
      </w:r>
      <w:r>
        <w:t>a</w:t>
      </w:r>
      <w:r w:rsidR="000D50D7" w:rsidRPr="000D50D7">
        <w:t xml:space="preserve"> </w:t>
      </w:r>
      <w:r>
        <w:t>drainage</w:t>
      </w:r>
      <w:r w:rsidR="000D50D7" w:rsidRPr="000D50D7">
        <w:t xml:space="preserve"> </w:t>
      </w:r>
      <w:r>
        <w:t>work</w:t>
      </w:r>
      <w:r w:rsidR="000D50D7" w:rsidRPr="000D50D7">
        <w:t xml:space="preserve"> </w:t>
      </w:r>
      <w:r w:rsidR="0014248C">
        <w:t>expressly</w:t>
      </w:r>
      <w:r w:rsidR="000D50D7" w:rsidRPr="000D50D7">
        <w:t xml:space="preserve"> </w:t>
      </w:r>
      <w:r>
        <w:t>authorised</w:t>
      </w:r>
      <w:r w:rsidR="000D50D7" w:rsidRPr="000D50D7">
        <w:t xml:space="preserve"> </w:t>
      </w:r>
      <w:r w:rsidR="0014248C">
        <w:t>in</w:t>
      </w:r>
      <w:r w:rsidR="000D50D7" w:rsidRPr="000D50D7">
        <w:t xml:space="preserve"> </w:t>
      </w:r>
      <w:r w:rsidR="0014248C">
        <w:t>the</w:t>
      </w:r>
      <w:r w:rsidR="000D50D7" w:rsidRPr="000D50D7">
        <w:t xml:space="preserve"> </w:t>
      </w:r>
      <w:r w:rsidR="0014248C">
        <w:t>approval</w:t>
      </w:r>
      <w:r w:rsidR="000D50D7" w:rsidRPr="000D50D7">
        <w:t xml:space="preserve"> </w:t>
      </w:r>
      <w:r w:rsidR="0014248C">
        <w:t>of</w:t>
      </w:r>
      <w:r w:rsidR="000D50D7" w:rsidRPr="000D50D7">
        <w:t xml:space="preserve"> </w:t>
      </w:r>
      <w:r w:rsidR="0014248C">
        <w:t>specified</w:t>
      </w:r>
      <w:r w:rsidR="000D50D7" w:rsidRPr="000D50D7">
        <w:t xml:space="preserve"> </w:t>
      </w:r>
      <w:r w:rsidR="0014248C">
        <w:t>works</w:t>
      </w:r>
      <w:r w:rsidR="000D50D7" w:rsidRPr="000D50D7">
        <w:t xml:space="preserve"> </w:t>
      </w:r>
      <w:r w:rsidR="0014248C">
        <w:t>plans</w:t>
      </w:r>
      <w:r w:rsidR="000D50D7" w:rsidRPr="000D50D7">
        <w:t xml:space="preserve"> </w:t>
      </w:r>
      <w:r>
        <w:t>and</w:t>
      </w:r>
      <w:r w:rsidR="000D50D7" w:rsidRPr="000D50D7">
        <w:t xml:space="preserve"> </w:t>
      </w:r>
      <w:r>
        <w:t>carried</w:t>
      </w:r>
      <w:r w:rsidR="000D50D7" w:rsidRPr="000D50D7">
        <w:t xml:space="preserve"> </w:t>
      </w:r>
      <w:r>
        <w:t>out</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provided</w:t>
      </w:r>
      <w:r w:rsidR="000D50D7" w:rsidRPr="000D50D7">
        <w:t xml:space="preserve"> </w:t>
      </w:r>
      <w:r>
        <w:t>that</w:t>
      </w:r>
      <w:r w:rsidR="000D50D7" w:rsidRPr="000D50D7">
        <w:t xml:space="preserve"> </w:t>
      </w:r>
      <w:r>
        <w:t>any</w:t>
      </w:r>
      <w:r w:rsidR="000D50D7" w:rsidRPr="000D50D7">
        <w:t xml:space="preserve"> </w:t>
      </w:r>
      <w:r>
        <w:t>obstruction</w:t>
      </w:r>
      <w:r w:rsidR="000D50D7" w:rsidRPr="000D50D7">
        <w:t xml:space="preserve"> </w:t>
      </w:r>
      <w:r>
        <w:t>is</w:t>
      </w:r>
      <w:r w:rsidR="000D50D7" w:rsidRPr="000D50D7">
        <w:t xml:space="preserve"> </w:t>
      </w:r>
      <w:r>
        <w:t>removed</w:t>
      </w:r>
      <w:r w:rsidR="000D50D7" w:rsidRPr="000D50D7">
        <w:t xml:space="preserve"> </w:t>
      </w:r>
      <w:r>
        <w:t>as</w:t>
      </w:r>
      <w:r w:rsidR="000D50D7" w:rsidRPr="000D50D7">
        <w:t xml:space="preserve"> </w:t>
      </w:r>
      <w:r>
        <w:t>soon</w:t>
      </w:r>
      <w:r w:rsidR="000D50D7" w:rsidRPr="000D50D7">
        <w:t xml:space="preserve"> </w:t>
      </w:r>
      <w:r>
        <w:t>as</w:t>
      </w:r>
      <w:r w:rsidR="000D50D7" w:rsidRPr="000D50D7">
        <w:t xml:space="preserve"> </w:t>
      </w:r>
      <w:r>
        <w:t>reasonably</w:t>
      </w:r>
      <w:r w:rsidR="000D50D7" w:rsidRPr="000D50D7">
        <w:t xml:space="preserve"> </w:t>
      </w:r>
      <w:r>
        <w:t>practicable.</w:t>
      </w:r>
    </w:p>
    <w:p w14:paraId="72598778" w14:textId="77777777" w:rsidR="0014248C" w:rsidRPr="0014248C" w:rsidRDefault="0014248C" w:rsidP="0014248C">
      <w:pPr>
        <w:pStyle w:val="H1"/>
      </w:pPr>
      <w:r>
        <w:t>Remediating</w:t>
      </w:r>
      <w:r w:rsidR="000D50D7" w:rsidRPr="000D50D7">
        <w:t xml:space="preserve"> </w:t>
      </w:r>
      <w:r>
        <w:t>impaired</w:t>
      </w:r>
      <w:r w:rsidR="000D50D7" w:rsidRPr="000D50D7">
        <w:t xml:space="preserve"> </w:t>
      </w:r>
      <w:r>
        <w:t>drainage</w:t>
      </w:r>
      <w:r w:rsidR="000D50D7" w:rsidRPr="000D50D7">
        <w:t xml:space="preserve"> </w:t>
      </w:r>
      <w:r>
        <w:t>work</w:t>
      </w:r>
    </w:p>
    <w:p w14:paraId="6FAEEDB1" w14:textId="77777777" w:rsidR="00283174" w:rsidRDefault="000D50D7" w:rsidP="00283174">
      <w:pPr>
        <w:pStyle w:val="N1"/>
      </w:pPr>
      <w:r w:rsidRPr="000D50D7">
        <w:t> </w:t>
      </w:r>
      <w:r w:rsidR="00283174">
        <w:t>Subject</w:t>
      </w:r>
      <w:r w:rsidRPr="000D50D7">
        <w:t xml:space="preserve"> </w:t>
      </w:r>
      <w:r w:rsidR="00283174">
        <w:t>to</w:t>
      </w:r>
      <w:r w:rsidRPr="000D50D7">
        <w:t xml:space="preserve"> </w:t>
      </w:r>
      <w:r w:rsidR="00283174">
        <w:t>paragraph</w:t>
      </w:r>
      <w:r w:rsidRPr="000D50D7">
        <w:t xml:space="preserve"> </w:t>
      </w:r>
      <w:r w:rsidR="00283174">
        <w:fldChar w:fldCharType="begin"/>
      </w:r>
      <w:r w:rsidR="00283174">
        <w:instrText xml:space="preserve"> REF _Ref96329661 \w \h </w:instrText>
      </w:r>
      <w:r w:rsidR="00283174">
        <w:fldChar w:fldCharType="separate"/>
      </w:r>
      <w:r>
        <w:t>56</w:t>
      </w:r>
      <w:r w:rsidR="00283174">
        <w:fldChar w:fldCharType="end"/>
      </w:r>
      <w:r w:rsidR="00283174">
        <w:t>,</w:t>
      </w:r>
      <w:r w:rsidRPr="000D50D7">
        <w:t xml:space="preserve"> </w:t>
      </w:r>
      <w:r w:rsidR="00283174">
        <w:t>if</w:t>
      </w:r>
      <w:r w:rsidRPr="000D50D7">
        <w:t xml:space="preserve"> </w:t>
      </w:r>
      <w:r w:rsidR="00283174">
        <w:t>by</w:t>
      </w:r>
      <w:r w:rsidRPr="000D50D7">
        <w:t xml:space="preserve"> </w:t>
      </w:r>
      <w:r w:rsidR="00283174">
        <w:t>reason</w:t>
      </w:r>
      <w:r w:rsidRPr="000D50D7">
        <w:t xml:space="preserve"> </w:t>
      </w:r>
      <w:r w:rsidR="00283174">
        <w:t>of</w:t>
      </w:r>
      <w:r w:rsidRPr="000D50D7">
        <w:t xml:space="preserve"> </w:t>
      </w:r>
      <w:r w:rsidR="00283174">
        <w:t>the</w:t>
      </w:r>
      <w:r w:rsidRPr="000D50D7">
        <w:t xml:space="preserve"> </w:t>
      </w:r>
      <w:r w:rsidR="00283174">
        <w:t>construction</w:t>
      </w:r>
      <w:r w:rsidRPr="000D50D7">
        <w:t xml:space="preserve"> </w:t>
      </w:r>
      <w:r w:rsidR="00283174">
        <w:t>of</w:t>
      </w:r>
      <w:r w:rsidRPr="000D50D7">
        <w:t xml:space="preserve"> </w:t>
      </w:r>
      <w:r w:rsidR="00283174">
        <w:t>any</w:t>
      </w:r>
      <w:r w:rsidRPr="000D50D7">
        <w:t xml:space="preserve"> </w:t>
      </w:r>
      <w:r w:rsidR="00283174">
        <w:t>specified</w:t>
      </w:r>
      <w:r w:rsidRPr="000D50D7">
        <w:t xml:space="preserve"> </w:t>
      </w:r>
      <w:r w:rsidR="00283174">
        <w:t>work</w:t>
      </w:r>
      <w:r w:rsidRPr="000D50D7">
        <w:t xml:space="preserve"> </w:t>
      </w:r>
      <w:r w:rsidR="00283174">
        <w:t>or</w:t>
      </w:r>
      <w:r w:rsidRPr="000D50D7">
        <w:t xml:space="preserve"> </w:t>
      </w:r>
      <w:r w:rsidR="00283174">
        <w:t>of</w:t>
      </w:r>
      <w:r w:rsidRPr="000D50D7">
        <w:t xml:space="preserve"> </w:t>
      </w:r>
      <w:r w:rsidR="00283174">
        <w:t>the</w:t>
      </w:r>
      <w:r w:rsidRPr="000D50D7">
        <w:t xml:space="preserve"> </w:t>
      </w:r>
      <w:r w:rsidR="00283174">
        <w:t>failure</w:t>
      </w:r>
      <w:r w:rsidRPr="000D50D7">
        <w:t xml:space="preserve"> </w:t>
      </w:r>
      <w:r w:rsidR="00283174">
        <w:t>of</w:t>
      </w:r>
      <w:r w:rsidRPr="000D50D7">
        <w:t xml:space="preserve"> </w:t>
      </w:r>
      <w:r w:rsidR="00283174">
        <w:t>any</w:t>
      </w:r>
      <w:r w:rsidRPr="000D50D7">
        <w:t xml:space="preserve"> </w:t>
      </w:r>
      <w:r w:rsidR="00283174">
        <w:t>such</w:t>
      </w:r>
      <w:r w:rsidRPr="000D50D7">
        <w:t xml:space="preserve"> </w:t>
      </w:r>
      <w:r w:rsidR="00283174">
        <w:t>work,</w:t>
      </w:r>
      <w:r w:rsidRPr="000D50D7">
        <w:t xml:space="preserve"> </w:t>
      </w:r>
      <w:r w:rsidR="00283174">
        <w:t>the</w:t>
      </w:r>
      <w:r w:rsidRPr="000D50D7">
        <w:t xml:space="preserve"> </w:t>
      </w:r>
      <w:r w:rsidR="00283174">
        <w:t>efficiency</w:t>
      </w:r>
      <w:r w:rsidRPr="000D50D7">
        <w:t xml:space="preserve"> </w:t>
      </w:r>
      <w:r w:rsidR="00283174">
        <w:t>of</w:t>
      </w:r>
      <w:r w:rsidRPr="000D50D7">
        <w:t xml:space="preserve"> </w:t>
      </w:r>
      <w:r w:rsidR="00283174">
        <w:t>any</w:t>
      </w:r>
      <w:r w:rsidRPr="000D50D7">
        <w:t xml:space="preserve"> </w:t>
      </w:r>
      <w:r w:rsidR="00283174">
        <w:t>drainage</w:t>
      </w:r>
      <w:r w:rsidRPr="000D50D7">
        <w:t xml:space="preserve"> </w:t>
      </w:r>
      <w:r w:rsidR="00283174">
        <w:t>work</w:t>
      </w:r>
      <w:r w:rsidRPr="000D50D7">
        <w:t xml:space="preserve"> </w:t>
      </w:r>
      <w:r w:rsidR="00283174">
        <w:t>for</w:t>
      </w:r>
      <w:r w:rsidRPr="000D50D7">
        <w:t xml:space="preserve"> </w:t>
      </w:r>
      <w:r w:rsidR="00283174">
        <w:t>flood</w:t>
      </w:r>
      <w:r w:rsidRPr="000D50D7">
        <w:t xml:space="preserve"> </w:t>
      </w:r>
      <w:r w:rsidR="00283174">
        <w:t>defence</w:t>
      </w:r>
      <w:r w:rsidRPr="000D50D7">
        <w:t xml:space="preserve"> </w:t>
      </w:r>
      <w:r w:rsidR="00283174">
        <w:t>purposes</w:t>
      </w:r>
      <w:r w:rsidRPr="000D50D7">
        <w:t xml:space="preserve"> </w:t>
      </w:r>
      <w:r w:rsidR="00283174">
        <w:t>is</w:t>
      </w:r>
      <w:r w:rsidRPr="000D50D7">
        <w:t xml:space="preserve"> </w:t>
      </w:r>
      <w:r w:rsidR="00283174">
        <w:t>impaired,</w:t>
      </w:r>
      <w:r w:rsidRPr="000D50D7">
        <w:t xml:space="preserve"> </w:t>
      </w:r>
      <w:r w:rsidR="00283174">
        <w:t>or</w:t>
      </w:r>
      <w:r w:rsidRPr="000D50D7">
        <w:t xml:space="preserve"> </w:t>
      </w:r>
      <w:r w:rsidR="00283174">
        <w:t>that</w:t>
      </w:r>
      <w:r w:rsidRPr="000D50D7">
        <w:t xml:space="preserve"> </w:t>
      </w:r>
      <w:r w:rsidR="00283174">
        <w:t>drainage</w:t>
      </w:r>
      <w:r w:rsidRPr="000D50D7">
        <w:t xml:space="preserve"> </w:t>
      </w:r>
      <w:r w:rsidR="00283174">
        <w:t>work</w:t>
      </w:r>
      <w:r w:rsidRPr="000D50D7">
        <w:t xml:space="preserve"> </w:t>
      </w:r>
      <w:r w:rsidR="00283174">
        <w:t>is</w:t>
      </w:r>
      <w:r w:rsidRPr="000D50D7">
        <w:t xml:space="preserve"> </w:t>
      </w:r>
      <w:r w:rsidR="00283174">
        <w:t>otherwise</w:t>
      </w:r>
      <w:r w:rsidRPr="000D50D7">
        <w:t xml:space="preserve"> </w:t>
      </w:r>
      <w:r w:rsidR="00283174">
        <w:t>damaged,</w:t>
      </w:r>
      <w:r w:rsidRPr="000D50D7">
        <w:t xml:space="preserve"> </w:t>
      </w:r>
      <w:r w:rsidR="00283174">
        <w:t>such</w:t>
      </w:r>
      <w:r w:rsidRPr="000D50D7">
        <w:t xml:space="preserve"> </w:t>
      </w:r>
      <w:r w:rsidR="00283174">
        <w:t>impairment</w:t>
      </w:r>
      <w:r w:rsidRPr="000D50D7">
        <w:t xml:space="preserve"> </w:t>
      </w:r>
      <w:r w:rsidR="00283174">
        <w:t>or</w:t>
      </w:r>
      <w:r w:rsidRPr="000D50D7">
        <w:t xml:space="preserve"> </w:t>
      </w:r>
      <w:r w:rsidR="00283174">
        <w:t>damage</w:t>
      </w:r>
      <w:r w:rsidRPr="000D50D7">
        <w:t xml:space="preserve"> </w:t>
      </w:r>
      <w:r w:rsidR="00283174">
        <w:t>must</w:t>
      </w:r>
      <w:r w:rsidRPr="000D50D7">
        <w:t xml:space="preserve"> </w:t>
      </w:r>
      <w:r w:rsidR="00283174">
        <w:t>be</w:t>
      </w:r>
      <w:r w:rsidRPr="000D50D7">
        <w:t xml:space="preserve"> </w:t>
      </w:r>
      <w:r w:rsidR="00283174">
        <w:t>made</w:t>
      </w:r>
      <w:r w:rsidRPr="000D50D7">
        <w:t xml:space="preserve"> </w:t>
      </w:r>
      <w:r w:rsidR="00283174">
        <w:t>good</w:t>
      </w:r>
      <w:r w:rsidRPr="000D50D7">
        <w:t xml:space="preserve"> </w:t>
      </w:r>
      <w:r w:rsidR="00283174">
        <w:t>by</w:t>
      </w:r>
      <w:r w:rsidRPr="000D50D7">
        <w:t xml:space="preserve"> </w:t>
      </w:r>
      <w:r w:rsidR="00283174">
        <w:t>the</w:t>
      </w:r>
      <w:r w:rsidRPr="000D50D7">
        <w:t xml:space="preserve"> </w:t>
      </w:r>
      <w:r w:rsidR="00283174">
        <w:t>undertaker</w:t>
      </w:r>
      <w:r w:rsidRPr="000D50D7">
        <w:t xml:space="preserve"> </w:t>
      </w:r>
      <w:r w:rsidR="00283174">
        <w:t>to</w:t>
      </w:r>
      <w:r w:rsidRPr="000D50D7">
        <w:t xml:space="preserve"> </w:t>
      </w:r>
      <w:r w:rsidR="00283174">
        <w:t>the</w:t>
      </w:r>
      <w:r w:rsidRPr="000D50D7">
        <w:t xml:space="preserve"> </w:t>
      </w:r>
      <w:r w:rsidR="00283174">
        <w:t>reasonable</w:t>
      </w:r>
      <w:r w:rsidRPr="000D50D7">
        <w:t xml:space="preserve"> </w:t>
      </w:r>
      <w:r w:rsidR="00283174">
        <w:t>satisfaction</w:t>
      </w:r>
      <w:r w:rsidRPr="000D50D7">
        <w:t xml:space="preserve"> </w:t>
      </w:r>
      <w:r w:rsidR="00283174">
        <w:t>of</w:t>
      </w:r>
      <w:r w:rsidRPr="000D50D7">
        <w:t xml:space="preserve"> </w:t>
      </w:r>
      <w:r w:rsidR="00283174">
        <w:t>the</w:t>
      </w:r>
      <w:r w:rsidRPr="000D50D7">
        <w:t xml:space="preserve"> </w:t>
      </w:r>
      <w:r w:rsidR="00283174">
        <w:t>Agency</w:t>
      </w:r>
      <w:r w:rsidRPr="000D50D7">
        <w:t xml:space="preserve"> </w:t>
      </w:r>
      <w:r w:rsidR="00283174">
        <w:t>and</w:t>
      </w:r>
      <w:r w:rsidRPr="000D50D7">
        <w:t xml:space="preserve"> </w:t>
      </w:r>
      <w:r w:rsidR="00283174">
        <w:t>if</w:t>
      </w:r>
      <w:r w:rsidRPr="000D50D7">
        <w:t xml:space="preserve"> </w:t>
      </w:r>
      <w:r w:rsidR="00283174">
        <w:t>the</w:t>
      </w:r>
      <w:r w:rsidRPr="000D50D7">
        <w:t xml:space="preserve"> </w:t>
      </w:r>
      <w:r w:rsidR="00283174">
        <w:t>undertaker</w:t>
      </w:r>
      <w:r w:rsidRPr="000D50D7">
        <w:t xml:space="preserve"> </w:t>
      </w:r>
      <w:r w:rsidR="00283174">
        <w:t>fails</w:t>
      </w:r>
      <w:r w:rsidRPr="000D50D7">
        <w:t xml:space="preserve"> </w:t>
      </w:r>
      <w:r w:rsidR="00283174">
        <w:t>to</w:t>
      </w:r>
      <w:r w:rsidRPr="000D50D7">
        <w:t xml:space="preserve"> </w:t>
      </w:r>
      <w:r w:rsidR="00283174">
        <w:t>do</w:t>
      </w:r>
      <w:r w:rsidRPr="000D50D7">
        <w:t xml:space="preserve"> </w:t>
      </w:r>
      <w:r w:rsidR="00283174">
        <w:t>so,</w:t>
      </w:r>
      <w:r w:rsidRPr="000D50D7">
        <w:t xml:space="preserve"> </w:t>
      </w:r>
      <w:r w:rsidR="00283174">
        <w:t>the</w:t>
      </w:r>
      <w:r w:rsidRPr="000D50D7">
        <w:t xml:space="preserve"> </w:t>
      </w:r>
      <w:r w:rsidR="00283174">
        <w:t>Agency</w:t>
      </w:r>
      <w:r w:rsidRPr="000D50D7">
        <w:t xml:space="preserve"> </w:t>
      </w:r>
      <w:r w:rsidR="00283174">
        <w:t>may</w:t>
      </w:r>
      <w:r w:rsidRPr="000D50D7">
        <w:t xml:space="preserve"> </w:t>
      </w:r>
      <w:r w:rsidR="00283174">
        <w:t>make</w:t>
      </w:r>
      <w:r w:rsidRPr="000D50D7">
        <w:t xml:space="preserve"> </w:t>
      </w:r>
      <w:r w:rsidR="00283174">
        <w:t>good</w:t>
      </w:r>
      <w:r w:rsidRPr="000D50D7">
        <w:t xml:space="preserve"> </w:t>
      </w:r>
      <w:r w:rsidR="00283174">
        <w:t>the</w:t>
      </w:r>
      <w:r w:rsidRPr="000D50D7">
        <w:t xml:space="preserve"> </w:t>
      </w:r>
      <w:r w:rsidR="00283174">
        <w:t>impairment</w:t>
      </w:r>
      <w:r w:rsidRPr="000D50D7">
        <w:t xml:space="preserve"> </w:t>
      </w:r>
      <w:r w:rsidR="00283174">
        <w:t>or</w:t>
      </w:r>
      <w:r w:rsidRPr="000D50D7">
        <w:t xml:space="preserve"> </w:t>
      </w:r>
      <w:r w:rsidR="00283174">
        <w:t>damage</w:t>
      </w:r>
      <w:r w:rsidRPr="000D50D7">
        <w:t xml:space="preserve"> </w:t>
      </w:r>
      <w:r w:rsidR="00283174">
        <w:t>and</w:t>
      </w:r>
      <w:r w:rsidRPr="000D50D7">
        <w:t xml:space="preserve"> </w:t>
      </w:r>
      <w:r w:rsidR="00283174">
        <w:t>recover</w:t>
      </w:r>
      <w:r w:rsidRPr="000D50D7">
        <w:t xml:space="preserve"> </w:t>
      </w:r>
      <w:r w:rsidR="00283174">
        <w:t>any</w:t>
      </w:r>
      <w:r w:rsidRPr="000D50D7">
        <w:t xml:space="preserve"> </w:t>
      </w:r>
      <w:r w:rsidR="00283174">
        <w:t>expenditure</w:t>
      </w:r>
      <w:r w:rsidRPr="000D50D7">
        <w:t xml:space="preserve"> </w:t>
      </w:r>
      <w:r w:rsidR="00283174">
        <w:t>incurred</w:t>
      </w:r>
      <w:r w:rsidRPr="000D50D7">
        <w:t xml:space="preserve"> </w:t>
      </w:r>
      <w:r w:rsidR="00283174">
        <w:t>by</w:t>
      </w:r>
      <w:r w:rsidRPr="000D50D7">
        <w:t xml:space="preserve"> </w:t>
      </w:r>
      <w:r w:rsidR="00283174">
        <w:t>the</w:t>
      </w:r>
      <w:r w:rsidRPr="000D50D7">
        <w:t xml:space="preserve"> </w:t>
      </w:r>
      <w:r w:rsidR="00283174">
        <w:t>Agency</w:t>
      </w:r>
      <w:r w:rsidRPr="000D50D7">
        <w:t xml:space="preserve"> </w:t>
      </w:r>
      <w:r w:rsidR="00283174">
        <w:t>in</w:t>
      </w:r>
      <w:r w:rsidRPr="000D50D7">
        <w:t xml:space="preserve"> </w:t>
      </w:r>
      <w:r w:rsidR="00283174">
        <w:t>so</w:t>
      </w:r>
      <w:r w:rsidRPr="000D50D7">
        <w:t xml:space="preserve"> </w:t>
      </w:r>
      <w:r w:rsidR="00283174">
        <w:t>doing</w:t>
      </w:r>
      <w:r w:rsidRPr="000D50D7">
        <w:t xml:space="preserve"> </w:t>
      </w:r>
      <w:r w:rsidR="00283174">
        <w:t>from</w:t>
      </w:r>
      <w:r w:rsidRPr="000D50D7">
        <w:t xml:space="preserve"> </w:t>
      </w:r>
      <w:r w:rsidR="00283174">
        <w:t>the</w:t>
      </w:r>
      <w:r w:rsidRPr="000D50D7">
        <w:t xml:space="preserve"> </w:t>
      </w:r>
      <w:r w:rsidR="00283174">
        <w:t>undertaker.</w:t>
      </w:r>
    </w:p>
    <w:p w14:paraId="24E19D1B" w14:textId="77777777" w:rsidR="0014248C" w:rsidRPr="0014248C" w:rsidRDefault="0014248C" w:rsidP="0014248C">
      <w:pPr>
        <w:pStyle w:val="H1"/>
      </w:pPr>
      <w:r>
        <w:t>Agency</w:t>
      </w:r>
      <w:r w:rsidR="000D50D7" w:rsidRPr="000D50D7">
        <w:t xml:space="preserve"> </w:t>
      </w:r>
      <w:r>
        <w:t>access</w:t>
      </w:r>
    </w:p>
    <w:p w14:paraId="7E54EDBF" w14:textId="77777777" w:rsidR="00283174" w:rsidRDefault="000D50D7" w:rsidP="00283174">
      <w:pPr>
        <w:pStyle w:val="N1"/>
      </w:pPr>
      <w:r w:rsidRPr="000D50D7">
        <w:t> </w:t>
      </w:r>
      <w:r w:rsidR="00283174">
        <w:t>If</w:t>
      </w:r>
      <w:r w:rsidRPr="000D50D7">
        <w:t xml:space="preserve"> </w:t>
      </w:r>
      <w:r w:rsidR="00283174">
        <w:t>by</w:t>
      </w:r>
      <w:r w:rsidRPr="000D50D7">
        <w:t xml:space="preserve"> </w:t>
      </w:r>
      <w:r w:rsidR="00283174">
        <w:t>reason</w:t>
      </w:r>
      <w:r w:rsidRPr="000D50D7">
        <w:t xml:space="preserve"> </w:t>
      </w:r>
      <w:r w:rsidR="00283174">
        <w:t>of</w:t>
      </w:r>
      <w:r w:rsidRPr="000D50D7">
        <w:t xml:space="preserve"> </w:t>
      </w:r>
      <w:r w:rsidR="00283174">
        <w:t>construction</w:t>
      </w:r>
      <w:r w:rsidRPr="000D50D7">
        <w:t xml:space="preserve"> </w:t>
      </w:r>
      <w:r w:rsidR="00283174">
        <w:t>of</w:t>
      </w:r>
      <w:r w:rsidRPr="000D50D7">
        <w:t xml:space="preserve"> </w:t>
      </w:r>
      <w:r w:rsidR="00283174">
        <w:t>the</w:t>
      </w:r>
      <w:r w:rsidRPr="000D50D7">
        <w:t xml:space="preserve"> </w:t>
      </w:r>
      <w:r w:rsidR="00283174">
        <w:t>specified</w:t>
      </w:r>
      <w:r w:rsidRPr="000D50D7">
        <w:t xml:space="preserve"> </w:t>
      </w:r>
      <w:r w:rsidR="00283174">
        <w:t>work</w:t>
      </w:r>
      <w:r w:rsidRPr="000D50D7">
        <w:t xml:space="preserve"> </w:t>
      </w:r>
      <w:r w:rsidR="00283174">
        <w:t>the</w:t>
      </w:r>
      <w:r w:rsidRPr="000D50D7">
        <w:t xml:space="preserve"> </w:t>
      </w:r>
      <w:r w:rsidR="00283174">
        <w:t>Agency’s</w:t>
      </w:r>
      <w:r w:rsidRPr="000D50D7">
        <w:t xml:space="preserve"> </w:t>
      </w:r>
      <w:r w:rsidR="00283174">
        <w:t>access</w:t>
      </w:r>
      <w:r w:rsidRPr="000D50D7">
        <w:t xml:space="preserve"> </w:t>
      </w:r>
      <w:r w:rsidR="00283174">
        <w:t>to</w:t>
      </w:r>
      <w:r w:rsidRPr="000D50D7">
        <w:t xml:space="preserve"> </w:t>
      </w:r>
      <w:r w:rsidR="00283174">
        <w:t>flood</w:t>
      </w:r>
      <w:r w:rsidRPr="000D50D7">
        <w:t xml:space="preserve"> </w:t>
      </w:r>
      <w:r w:rsidR="00283174">
        <w:t>defences</w:t>
      </w:r>
      <w:r w:rsidRPr="000D50D7">
        <w:t xml:space="preserve"> </w:t>
      </w:r>
      <w:r w:rsidR="00283174">
        <w:t>or</w:t>
      </w:r>
      <w:r w:rsidRPr="000D50D7">
        <w:t xml:space="preserve"> </w:t>
      </w:r>
      <w:r w:rsidR="00283174">
        <w:t>equipment</w:t>
      </w:r>
      <w:r w:rsidRPr="000D50D7">
        <w:t xml:space="preserve"> </w:t>
      </w:r>
      <w:r w:rsidR="00283174">
        <w:t>maintained</w:t>
      </w:r>
      <w:r w:rsidRPr="000D50D7">
        <w:t xml:space="preserve"> </w:t>
      </w:r>
      <w:r w:rsidR="00283174">
        <w:t>for</w:t>
      </w:r>
      <w:r w:rsidRPr="000D50D7">
        <w:t xml:space="preserve"> </w:t>
      </w:r>
      <w:r w:rsidR="00283174">
        <w:t>flood</w:t>
      </w:r>
      <w:r w:rsidRPr="000D50D7">
        <w:t xml:space="preserve"> </w:t>
      </w:r>
      <w:r w:rsidR="00283174">
        <w:t>defence</w:t>
      </w:r>
      <w:r w:rsidRPr="000D50D7">
        <w:t xml:space="preserve"> </w:t>
      </w:r>
      <w:r w:rsidR="00283174">
        <w:t>purposes</w:t>
      </w:r>
      <w:r w:rsidRPr="000D50D7">
        <w:t xml:space="preserve"> </w:t>
      </w:r>
      <w:r w:rsidR="00283174">
        <w:t>is</w:t>
      </w:r>
      <w:r w:rsidRPr="000D50D7">
        <w:t xml:space="preserve"> </w:t>
      </w:r>
      <w:r w:rsidR="00283174">
        <w:t>materially</w:t>
      </w:r>
      <w:r w:rsidRPr="000D50D7">
        <w:t xml:space="preserve"> </w:t>
      </w:r>
      <w:r w:rsidR="00283174">
        <w:t>obstructed,</w:t>
      </w:r>
      <w:r w:rsidRPr="000D50D7">
        <w:t xml:space="preserve"> </w:t>
      </w:r>
      <w:r w:rsidR="00283174">
        <w:t>the</w:t>
      </w:r>
      <w:r w:rsidRPr="000D50D7">
        <w:t xml:space="preserve"> </w:t>
      </w:r>
      <w:r w:rsidR="00283174">
        <w:t>undertaker</w:t>
      </w:r>
      <w:r w:rsidRPr="000D50D7">
        <w:t xml:space="preserve"> </w:t>
      </w:r>
      <w:r w:rsidR="00283174">
        <w:t>must</w:t>
      </w:r>
      <w:r w:rsidRPr="000D50D7">
        <w:t xml:space="preserve"> </w:t>
      </w:r>
      <w:r w:rsidR="00283174">
        <w:t>provide</w:t>
      </w:r>
      <w:r w:rsidRPr="000D50D7">
        <w:t xml:space="preserve"> </w:t>
      </w:r>
      <w:r w:rsidR="00283174">
        <w:t>such</w:t>
      </w:r>
      <w:r w:rsidRPr="000D50D7">
        <w:t xml:space="preserve"> </w:t>
      </w:r>
      <w:r w:rsidR="00283174">
        <w:t>alternative</w:t>
      </w:r>
      <w:r w:rsidRPr="000D50D7">
        <w:t xml:space="preserve"> </w:t>
      </w:r>
      <w:r w:rsidR="00283174">
        <w:t>means</w:t>
      </w:r>
      <w:r w:rsidRPr="000D50D7">
        <w:t xml:space="preserve"> </w:t>
      </w:r>
      <w:r w:rsidR="00283174">
        <w:t>of</w:t>
      </w:r>
      <w:r w:rsidRPr="000D50D7">
        <w:t xml:space="preserve"> </w:t>
      </w:r>
      <w:r w:rsidR="00283174">
        <w:t>access</w:t>
      </w:r>
      <w:r w:rsidRPr="000D50D7">
        <w:t xml:space="preserve"> </w:t>
      </w:r>
      <w:r w:rsidR="00283174">
        <w:t>that</w:t>
      </w:r>
      <w:r w:rsidRPr="000D50D7">
        <w:t xml:space="preserve"> </w:t>
      </w:r>
      <w:r w:rsidR="00283174">
        <w:t>will</w:t>
      </w:r>
      <w:r w:rsidRPr="000D50D7">
        <w:t xml:space="preserve"> </w:t>
      </w:r>
      <w:r w:rsidR="00283174">
        <w:t>allow</w:t>
      </w:r>
      <w:r w:rsidRPr="000D50D7">
        <w:t xml:space="preserve"> </w:t>
      </w:r>
      <w:r w:rsidR="00283174">
        <w:t>the</w:t>
      </w:r>
      <w:r w:rsidRPr="000D50D7">
        <w:t xml:space="preserve"> </w:t>
      </w:r>
      <w:r w:rsidR="00283174">
        <w:t>Agency</w:t>
      </w:r>
      <w:r w:rsidRPr="000D50D7">
        <w:t xml:space="preserve"> </w:t>
      </w:r>
      <w:r w:rsidR="00283174">
        <w:t>to</w:t>
      </w:r>
      <w:r w:rsidRPr="000D50D7">
        <w:t xml:space="preserve"> </w:t>
      </w:r>
      <w:r w:rsidR="00283174">
        <w:t>maintain</w:t>
      </w:r>
      <w:r w:rsidRPr="000D50D7">
        <w:t xml:space="preserve"> </w:t>
      </w:r>
      <w:r w:rsidR="00283174">
        <w:t>the</w:t>
      </w:r>
      <w:r w:rsidRPr="000D50D7">
        <w:t xml:space="preserve"> </w:t>
      </w:r>
      <w:r w:rsidR="00283174">
        <w:t>flood</w:t>
      </w:r>
      <w:r w:rsidRPr="000D50D7">
        <w:t xml:space="preserve"> </w:t>
      </w:r>
      <w:r w:rsidR="00283174">
        <w:t>defence</w:t>
      </w:r>
      <w:r w:rsidRPr="000D50D7">
        <w:t xml:space="preserve"> </w:t>
      </w:r>
      <w:r w:rsidR="00283174">
        <w:t>or</w:t>
      </w:r>
      <w:r w:rsidRPr="000D50D7">
        <w:t xml:space="preserve"> </w:t>
      </w:r>
      <w:r w:rsidR="00283174">
        <w:t>use</w:t>
      </w:r>
      <w:r w:rsidRPr="000D50D7">
        <w:t xml:space="preserve"> </w:t>
      </w:r>
      <w:r w:rsidR="00283174">
        <w:t>the</w:t>
      </w:r>
      <w:r w:rsidRPr="000D50D7">
        <w:t xml:space="preserve"> </w:t>
      </w:r>
      <w:r w:rsidR="00283174">
        <w:t>equipment</w:t>
      </w:r>
      <w:r w:rsidRPr="000D50D7">
        <w:t xml:space="preserve"> </w:t>
      </w:r>
      <w:r w:rsidR="00283174">
        <w:t>no</w:t>
      </w:r>
      <w:r w:rsidRPr="000D50D7">
        <w:t xml:space="preserve"> </w:t>
      </w:r>
      <w:r w:rsidR="00283174">
        <w:t>less</w:t>
      </w:r>
      <w:r w:rsidRPr="000D50D7">
        <w:t xml:space="preserve"> </w:t>
      </w:r>
      <w:r w:rsidR="00283174">
        <w:t>effectively</w:t>
      </w:r>
      <w:r w:rsidRPr="000D50D7">
        <w:t xml:space="preserve"> </w:t>
      </w:r>
      <w:r w:rsidR="00283174">
        <w:t>than</w:t>
      </w:r>
      <w:r w:rsidRPr="000D50D7">
        <w:t xml:space="preserve"> </w:t>
      </w:r>
      <w:r w:rsidR="00283174">
        <w:t>was</w:t>
      </w:r>
      <w:r w:rsidRPr="000D50D7">
        <w:t xml:space="preserve"> </w:t>
      </w:r>
      <w:r w:rsidR="00283174">
        <w:t>possible</w:t>
      </w:r>
      <w:r w:rsidRPr="000D50D7">
        <w:t xml:space="preserve"> </w:t>
      </w:r>
      <w:r w:rsidR="00283174">
        <w:t>before</w:t>
      </w:r>
      <w:r w:rsidRPr="000D50D7">
        <w:t xml:space="preserve"> </w:t>
      </w:r>
      <w:r w:rsidR="00283174">
        <w:t>the</w:t>
      </w:r>
      <w:r w:rsidRPr="000D50D7">
        <w:t xml:space="preserve"> </w:t>
      </w:r>
      <w:r w:rsidR="00283174">
        <w:t>obstruction</w:t>
      </w:r>
      <w:r w:rsidRPr="000D50D7">
        <w:t xml:space="preserve"> </w:t>
      </w:r>
      <w:r w:rsidR="00283174">
        <w:t>within</w:t>
      </w:r>
      <w:r w:rsidRPr="000D50D7">
        <w:t xml:space="preserve"> </w:t>
      </w:r>
      <w:r w:rsidR="00283174">
        <w:t>24</w:t>
      </w:r>
      <w:r w:rsidRPr="000D50D7">
        <w:t xml:space="preserve"> </w:t>
      </w:r>
      <w:r w:rsidR="00283174">
        <w:t>hours</w:t>
      </w:r>
      <w:r w:rsidRPr="000D50D7">
        <w:t xml:space="preserve"> </w:t>
      </w:r>
      <w:r w:rsidR="00283174">
        <w:t>of</w:t>
      </w:r>
      <w:r w:rsidRPr="000D50D7">
        <w:t xml:space="preserve"> </w:t>
      </w:r>
      <w:r w:rsidR="00283174">
        <w:t>the</w:t>
      </w:r>
      <w:r w:rsidRPr="000D50D7">
        <w:t xml:space="preserve"> </w:t>
      </w:r>
      <w:r w:rsidR="00283174">
        <w:t>undertaker</w:t>
      </w:r>
      <w:r w:rsidRPr="000D50D7">
        <w:t xml:space="preserve"> </w:t>
      </w:r>
      <w:r w:rsidR="00283174">
        <w:t>becoming</w:t>
      </w:r>
      <w:r w:rsidRPr="000D50D7">
        <w:t xml:space="preserve"> </w:t>
      </w:r>
      <w:r w:rsidR="00283174">
        <w:t>aware</w:t>
      </w:r>
      <w:r w:rsidRPr="000D50D7">
        <w:t xml:space="preserve"> </w:t>
      </w:r>
      <w:r w:rsidR="00283174">
        <w:t>of</w:t>
      </w:r>
      <w:r w:rsidRPr="000D50D7">
        <w:t xml:space="preserve"> </w:t>
      </w:r>
      <w:r w:rsidR="00283174">
        <w:t>such</w:t>
      </w:r>
      <w:r w:rsidRPr="000D50D7">
        <w:t xml:space="preserve"> </w:t>
      </w:r>
      <w:r w:rsidR="00283174">
        <w:t>obstruction.</w:t>
      </w:r>
    </w:p>
    <w:p w14:paraId="1B31A988" w14:textId="77777777" w:rsidR="0014248C" w:rsidRPr="0014248C" w:rsidRDefault="0014248C" w:rsidP="0014248C">
      <w:pPr>
        <w:pStyle w:val="H1"/>
      </w:pPr>
      <w:r>
        <w:t>Free</w:t>
      </w:r>
      <w:r w:rsidR="000D50D7" w:rsidRPr="000D50D7">
        <w:t xml:space="preserve"> </w:t>
      </w:r>
      <w:r>
        <w:t>passage</w:t>
      </w:r>
      <w:r w:rsidR="000D50D7" w:rsidRPr="000D50D7">
        <w:t xml:space="preserve"> </w:t>
      </w:r>
      <w:r>
        <w:t>of</w:t>
      </w:r>
      <w:r w:rsidR="000D50D7" w:rsidRPr="000D50D7">
        <w:t xml:space="preserve"> </w:t>
      </w:r>
      <w:r>
        <w:t>fish</w:t>
      </w:r>
    </w:p>
    <w:p w14:paraId="5B4184AC"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The</w:t>
      </w:r>
      <w:r w:rsidR="000D50D7" w:rsidRPr="000D50D7">
        <w:t xml:space="preserve"> </w:t>
      </w:r>
      <w:r>
        <w:t>undertaker</w:t>
      </w:r>
      <w:r w:rsidR="000D50D7" w:rsidRPr="000D50D7">
        <w:t xml:space="preserve"> </w:t>
      </w:r>
      <w:r>
        <w:t>must</w:t>
      </w:r>
      <w:r w:rsidR="000D50D7" w:rsidRPr="000D50D7">
        <w:t xml:space="preserve"> </w:t>
      </w:r>
      <w:r>
        <w:t>take</w:t>
      </w:r>
      <w:r w:rsidR="000D50D7" w:rsidRPr="000D50D7">
        <w:t xml:space="preserve"> </w:t>
      </w:r>
      <w:r>
        <w:t>all</w:t>
      </w:r>
      <w:r w:rsidR="000D50D7" w:rsidRPr="000D50D7">
        <w:t xml:space="preserve"> </w:t>
      </w:r>
      <w:r>
        <w:t>such</w:t>
      </w:r>
      <w:r w:rsidR="000D50D7" w:rsidRPr="000D50D7">
        <w:t xml:space="preserve"> </w:t>
      </w:r>
      <w:r>
        <w:t>measures</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reasonably</w:t>
      </w:r>
      <w:r w:rsidR="000D50D7" w:rsidRPr="000D50D7">
        <w:t xml:space="preserve"> </w:t>
      </w:r>
      <w:r>
        <w:t>practicable</w:t>
      </w:r>
      <w:r w:rsidR="000D50D7" w:rsidRPr="000D50D7">
        <w:t xml:space="preserve"> </w:t>
      </w:r>
      <w:r>
        <w:t>to</w:t>
      </w:r>
      <w:r w:rsidR="000D50D7" w:rsidRPr="000D50D7">
        <w:t xml:space="preserve"> </w:t>
      </w:r>
      <w:r>
        <w:t>prevent</w:t>
      </w:r>
      <w:r w:rsidR="000D50D7" w:rsidRPr="000D50D7">
        <w:t xml:space="preserve"> </w:t>
      </w:r>
      <w:r>
        <w:t>any</w:t>
      </w:r>
      <w:r w:rsidR="000D50D7" w:rsidRPr="000D50D7">
        <w:t xml:space="preserve"> </w:t>
      </w:r>
      <w:r>
        <w:t>interruption</w:t>
      </w:r>
      <w:r w:rsidR="000D50D7" w:rsidRPr="000D50D7">
        <w:t xml:space="preserve"> </w:t>
      </w:r>
      <w:r>
        <w:t>of</w:t>
      </w:r>
      <w:r w:rsidR="000D50D7" w:rsidRPr="000D50D7">
        <w:t xml:space="preserve"> </w:t>
      </w:r>
      <w:r>
        <w:t>the</w:t>
      </w:r>
      <w:r w:rsidR="000D50D7" w:rsidRPr="000D50D7">
        <w:t xml:space="preserve"> </w:t>
      </w:r>
      <w:r>
        <w:t>free</w:t>
      </w:r>
      <w:r w:rsidR="000D50D7" w:rsidRPr="000D50D7">
        <w:t xml:space="preserve"> </w:t>
      </w:r>
      <w:r>
        <w:t>passage</w:t>
      </w:r>
      <w:r w:rsidR="000D50D7" w:rsidRPr="000D50D7">
        <w:t xml:space="preserve"> </w:t>
      </w:r>
      <w:r>
        <w:t>of</w:t>
      </w:r>
      <w:r w:rsidR="000D50D7" w:rsidRPr="000D50D7">
        <w:t xml:space="preserve"> </w:t>
      </w:r>
      <w:r>
        <w:t>fish</w:t>
      </w:r>
      <w:r w:rsidR="000D50D7" w:rsidRPr="000D50D7">
        <w:t xml:space="preserve"> </w:t>
      </w:r>
      <w:r>
        <w:t>in</w:t>
      </w:r>
      <w:r w:rsidR="000D50D7" w:rsidRPr="000D50D7">
        <w:t xml:space="preserve"> </w:t>
      </w:r>
      <w:r>
        <w:t>the</w:t>
      </w:r>
      <w:r w:rsidR="000D50D7" w:rsidRPr="000D50D7">
        <w:t xml:space="preserve"> </w:t>
      </w:r>
      <w:r>
        <w:t>fishery</w:t>
      </w:r>
      <w:r w:rsidR="000D50D7" w:rsidRPr="000D50D7">
        <w:t xml:space="preserve"> </w:t>
      </w:r>
      <w:r>
        <w:t>during</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any</w:t>
      </w:r>
      <w:r w:rsidR="000D50D7" w:rsidRPr="000D50D7">
        <w:t xml:space="preserve"> </w:t>
      </w:r>
      <w:r>
        <w:t>specified</w:t>
      </w:r>
      <w:r w:rsidR="000D50D7" w:rsidRPr="000D50D7">
        <w:t xml:space="preserve"> </w:t>
      </w:r>
      <w:r>
        <w:t>work.</w:t>
      </w:r>
    </w:p>
    <w:p w14:paraId="7B8B9226" w14:textId="77777777" w:rsidR="00283174" w:rsidRDefault="00283174" w:rsidP="00283174">
      <w:pPr>
        <w:pStyle w:val="N2"/>
      </w:pPr>
      <w:bookmarkStart w:id="1369" w:name="_Ref94255652"/>
      <w:r>
        <w:t>If</w:t>
      </w:r>
      <w:r w:rsidR="000D50D7" w:rsidRPr="000D50D7">
        <w:t xml:space="preserve"> </w:t>
      </w:r>
      <w:r>
        <w:t>by</w:t>
      </w:r>
      <w:r w:rsidR="000D50D7" w:rsidRPr="000D50D7">
        <w:t xml:space="preserve"> </w:t>
      </w:r>
      <w:r>
        <w:t>reason</w:t>
      </w:r>
      <w:r w:rsidR="000D50D7" w:rsidRPr="000D50D7">
        <w:t xml:space="preserve"> </w:t>
      </w:r>
      <w:r>
        <w:t>of—</w:t>
      </w:r>
      <w:bookmarkEnd w:id="1369"/>
    </w:p>
    <w:p w14:paraId="3472A993" w14:textId="77777777" w:rsidR="00283174" w:rsidRDefault="00283174" w:rsidP="00283174">
      <w:pPr>
        <w:pStyle w:val="N3"/>
      </w:pPr>
      <w:r>
        <w:t>the</w:t>
      </w:r>
      <w:r w:rsidR="000D50D7" w:rsidRPr="000D50D7">
        <w:t xml:space="preserve"> </w:t>
      </w:r>
      <w:r>
        <w:t>construction</w:t>
      </w:r>
      <w:r w:rsidR="000D50D7" w:rsidRPr="000D50D7">
        <w:t xml:space="preserve"> </w:t>
      </w:r>
      <w:r>
        <w:t>of</w:t>
      </w:r>
      <w:r w:rsidR="000D50D7" w:rsidRPr="000D50D7">
        <w:t xml:space="preserve"> </w:t>
      </w:r>
      <w:r>
        <w:t>any</w:t>
      </w:r>
      <w:r w:rsidR="000D50D7" w:rsidRPr="000D50D7">
        <w:t xml:space="preserve"> </w:t>
      </w:r>
      <w:r>
        <w:t>specified</w:t>
      </w:r>
      <w:r w:rsidR="000D50D7" w:rsidRPr="000D50D7">
        <w:t xml:space="preserve"> </w:t>
      </w:r>
      <w:r>
        <w:t>work;</w:t>
      </w:r>
      <w:r w:rsidR="000D50D7" w:rsidRPr="000D50D7">
        <w:t xml:space="preserve"> </w:t>
      </w:r>
      <w:r>
        <w:t>or</w:t>
      </w:r>
    </w:p>
    <w:p w14:paraId="2DE04A4A" w14:textId="77777777" w:rsidR="00283174" w:rsidRDefault="00283174" w:rsidP="00283174">
      <w:pPr>
        <w:pStyle w:val="N3"/>
      </w:pPr>
      <w:r>
        <w:t>the</w:t>
      </w:r>
      <w:r w:rsidR="000D50D7" w:rsidRPr="000D50D7">
        <w:t xml:space="preserve"> </w:t>
      </w:r>
      <w:r>
        <w:t>failure</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work,</w:t>
      </w:r>
    </w:p>
    <w:p w14:paraId="108EC337" w14:textId="77777777" w:rsidR="00283174" w:rsidRDefault="00283174" w:rsidP="00283174">
      <w:pPr>
        <w:pStyle w:val="T2"/>
      </w:pPr>
      <w:r>
        <w:t>damage</w:t>
      </w:r>
      <w:r w:rsidR="000D50D7" w:rsidRPr="000D50D7">
        <w:t xml:space="preserve"> </w:t>
      </w:r>
      <w:r>
        <w:t>to</w:t>
      </w:r>
      <w:r w:rsidR="000D50D7" w:rsidRPr="000D50D7">
        <w:t xml:space="preserve"> </w:t>
      </w:r>
      <w:r>
        <w:t>the</w:t>
      </w:r>
      <w:r w:rsidR="000D50D7" w:rsidRPr="000D50D7">
        <w:t xml:space="preserve"> </w:t>
      </w:r>
      <w:r>
        <w:t>fishery</w:t>
      </w:r>
      <w:r w:rsidR="000D50D7" w:rsidRPr="000D50D7">
        <w:t xml:space="preserve"> </w:t>
      </w:r>
      <w:r>
        <w:t>is</w:t>
      </w:r>
      <w:r w:rsidR="000D50D7" w:rsidRPr="000D50D7">
        <w:t xml:space="preserve"> </w:t>
      </w:r>
      <w:r>
        <w:t>caused,</w:t>
      </w:r>
      <w:r w:rsidR="000D50D7" w:rsidRPr="000D50D7">
        <w:t xml:space="preserve"> </w:t>
      </w:r>
      <w:r>
        <w:t>or</w:t>
      </w:r>
      <w:r w:rsidR="000D50D7" w:rsidRPr="000D50D7">
        <w:t xml:space="preserve"> </w:t>
      </w:r>
      <w:r>
        <w:t>the</w:t>
      </w:r>
      <w:r w:rsidR="000D50D7" w:rsidRPr="000D50D7">
        <w:t xml:space="preserve"> </w:t>
      </w:r>
      <w:r>
        <w:t>Agency</w:t>
      </w:r>
      <w:r w:rsidR="000D50D7" w:rsidRPr="000D50D7">
        <w:t xml:space="preserve"> </w:t>
      </w:r>
      <w:r>
        <w:t>has</w:t>
      </w:r>
      <w:r w:rsidR="000D50D7" w:rsidRPr="000D50D7">
        <w:t xml:space="preserve"> </w:t>
      </w:r>
      <w:r>
        <w:t>reason</w:t>
      </w:r>
      <w:r w:rsidR="000D50D7" w:rsidRPr="000D50D7">
        <w:t xml:space="preserve"> </w:t>
      </w:r>
      <w:r>
        <w:t>to</w:t>
      </w:r>
      <w:r w:rsidR="000D50D7" w:rsidRPr="000D50D7">
        <w:t xml:space="preserve"> </w:t>
      </w:r>
      <w:r>
        <w:t>expect</w:t>
      </w:r>
      <w:r w:rsidR="000D50D7" w:rsidRPr="000D50D7">
        <w:t xml:space="preserve"> </w:t>
      </w:r>
      <w:r>
        <w:t>that</w:t>
      </w:r>
      <w:r w:rsidR="000D50D7" w:rsidRPr="000D50D7">
        <w:t xml:space="preserve"> </w:t>
      </w:r>
      <w:r>
        <w:t>such</w:t>
      </w:r>
      <w:r w:rsidR="000D50D7" w:rsidRPr="000D50D7">
        <w:t xml:space="preserve"> </w:t>
      </w:r>
      <w:r>
        <w:t>damage</w:t>
      </w:r>
      <w:r w:rsidR="000D50D7" w:rsidRPr="000D50D7">
        <w:t xml:space="preserve"> </w:t>
      </w:r>
      <w:r>
        <w:t>may</w:t>
      </w:r>
      <w:r w:rsidR="000D50D7" w:rsidRPr="000D50D7">
        <w:t xml:space="preserve"> </w:t>
      </w:r>
      <w:r>
        <w:t>be</w:t>
      </w:r>
      <w:r w:rsidR="000D50D7" w:rsidRPr="000D50D7">
        <w:t xml:space="preserve"> </w:t>
      </w:r>
      <w:r>
        <w:t>caused,</w:t>
      </w:r>
      <w:r w:rsidR="000D50D7" w:rsidRPr="000D50D7">
        <w:t xml:space="preserve"> </w:t>
      </w:r>
      <w:r>
        <w:t>the</w:t>
      </w:r>
      <w:r w:rsidR="000D50D7" w:rsidRPr="000D50D7">
        <w:t xml:space="preserve"> </w:t>
      </w:r>
      <w:r>
        <w:t>Agency</w:t>
      </w:r>
      <w:r w:rsidR="000D50D7" w:rsidRPr="000D50D7">
        <w:t xml:space="preserve"> </w:t>
      </w:r>
      <w:r>
        <w:t>may</w:t>
      </w:r>
      <w:r w:rsidR="000D50D7" w:rsidRPr="000D50D7">
        <w:t xml:space="preserve"> </w:t>
      </w:r>
      <w:r>
        <w:t>serve</w:t>
      </w:r>
      <w:r w:rsidR="000D50D7" w:rsidRPr="000D50D7">
        <w:t xml:space="preserve"> </w:t>
      </w:r>
      <w:r>
        <w:t>notice</w:t>
      </w:r>
      <w:r w:rsidR="000D50D7" w:rsidRPr="000D50D7">
        <w:t xml:space="preserve"> </w:t>
      </w:r>
      <w:r>
        <w:t>on</w:t>
      </w:r>
      <w:r w:rsidR="000D50D7" w:rsidRPr="000D50D7">
        <w:t xml:space="preserve"> </w:t>
      </w:r>
      <w:r>
        <w:t>the</w:t>
      </w:r>
      <w:r w:rsidR="000D50D7" w:rsidRPr="000D50D7">
        <w:t xml:space="preserve"> </w:t>
      </w:r>
      <w:r>
        <w:t>undertaker</w:t>
      </w:r>
      <w:r w:rsidR="000D50D7" w:rsidRPr="000D50D7">
        <w:t xml:space="preserve"> </w:t>
      </w:r>
      <w:r>
        <w:t>requiring</w:t>
      </w:r>
      <w:r w:rsidR="000D50D7" w:rsidRPr="000D50D7">
        <w:t xml:space="preserve"> </w:t>
      </w:r>
      <w:r>
        <w:t>it</w:t>
      </w:r>
      <w:r w:rsidR="000D50D7" w:rsidRPr="000D50D7">
        <w:t xml:space="preserve"> </w:t>
      </w:r>
      <w:r>
        <w:t>to</w:t>
      </w:r>
      <w:r w:rsidR="000D50D7" w:rsidRPr="000D50D7">
        <w:t xml:space="preserve"> </w:t>
      </w:r>
      <w:r>
        <w:t>take</w:t>
      </w:r>
      <w:r w:rsidR="000D50D7" w:rsidRPr="000D50D7">
        <w:t xml:space="preserve"> </w:t>
      </w:r>
      <w:r>
        <w:t>such</w:t>
      </w:r>
      <w:r w:rsidR="000D50D7" w:rsidRPr="000D50D7">
        <w:t xml:space="preserve"> </w:t>
      </w:r>
      <w:r>
        <w:t>steps</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reasonably</w:t>
      </w:r>
      <w:r w:rsidR="000D50D7" w:rsidRPr="000D50D7">
        <w:t xml:space="preserve"> </w:t>
      </w:r>
      <w:r>
        <w:t>practicable</w:t>
      </w:r>
      <w:r w:rsidR="000D50D7" w:rsidRPr="000D50D7">
        <w:t xml:space="preserve"> </w:t>
      </w:r>
      <w:r>
        <w:t>to</w:t>
      </w:r>
      <w:r w:rsidR="000D50D7" w:rsidRPr="000D50D7">
        <w:t xml:space="preserve"> </w:t>
      </w:r>
      <w:r>
        <w:t>make</w:t>
      </w:r>
      <w:r w:rsidR="000D50D7" w:rsidRPr="000D50D7">
        <w:t xml:space="preserve"> </w:t>
      </w:r>
      <w:r>
        <w:t>good</w:t>
      </w:r>
      <w:r w:rsidR="000D50D7" w:rsidRPr="000D50D7">
        <w:t xml:space="preserve"> </w:t>
      </w:r>
      <w:r>
        <w:t>the</w:t>
      </w:r>
      <w:r w:rsidR="000D50D7" w:rsidRPr="000D50D7">
        <w:t xml:space="preserve"> </w:t>
      </w:r>
      <w:r>
        <w:t>damage,</w:t>
      </w:r>
      <w:r w:rsidR="000D50D7" w:rsidRPr="000D50D7">
        <w:t xml:space="preserve"> </w:t>
      </w:r>
      <w:r>
        <w:t>or,</w:t>
      </w:r>
      <w:r w:rsidR="000D50D7" w:rsidRPr="000D50D7">
        <w:t xml:space="preserve"> </w:t>
      </w:r>
      <w:r>
        <w:t>as</w:t>
      </w:r>
      <w:r w:rsidR="000D50D7" w:rsidRPr="000D50D7">
        <w:t xml:space="preserve"> </w:t>
      </w:r>
      <w:r>
        <w:t>the</w:t>
      </w:r>
      <w:r w:rsidR="000D50D7" w:rsidRPr="000D50D7">
        <w:t xml:space="preserve"> </w:t>
      </w:r>
      <w:r>
        <w:t>case</w:t>
      </w:r>
      <w:r w:rsidR="000D50D7" w:rsidRPr="000D50D7">
        <w:t xml:space="preserve"> </w:t>
      </w:r>
      <w:r>
        <w:t>may</w:t>
      </w:r>
      <w:r w:rsidR="000D50D7" w:rsidRPr="000D50D7">
        <w:t xml:space="preserve"> </w:t>
      </w:r>
      <w:r>
        <w:t>be,</w:t>
      </w:r>
      <w:r w:rsidR="000D50D7" w:rsidRPr="000D50D7">
        <w:t xml:space="preserve"> </w:t>
      </w:r>
      <w:r>
        <w:t>to</w:t>
      </w:r>
      <w:r w:rsidR="000D50D7" w:rsidRPr="000D50D7">
        <w:t xml:space="preserve"> </w:t>
      </w:r>
      <w:r>
        <w:t>protect</w:t>
      </w:r>
      <w:r w:rsidR="000D50D7" w:rsidRPr="000D50D7">
        <w:t xml:space="preserve"> </w:t>
      </w:r>
      <w:r>
        <w:t>the</w:t>
      </w:r>
      <w:r w:rsidR="000D50D7" w:rsidRPr="000D50D7">
        <w:t xml:space="preserve"> </w:t>
      </w:r>
      <w:r>
        <w:t>fishery</w:t>
      </w:r>
      <w:r w:rsidR="000D50D7" w:rsidRPr="000D50D7">
        <w:t xml:space="preserve"> </w:t>
      </w:r>
      <w:r>
        <w:t>against</w:t>
      </w:r>
      <w:r w:rsidR="000D50D7" w:rsidRPr="000D50D7">
        <w:t xml:space="preserve"> </w:t>
      </w:r>
      <w:r>
        <w:t>such</w:t>
      </w:r>
      <w:r w:rsidR="000D50D7" w:rsidRPr="000D50D7">
        <w:t xml:space="preserve"> </w:t>
      </w:r>
      <w:r>
        <w:t>damage.</w:t>
      </w:r>
    </w:p>
    <w:p w14:paraId="4FE3CFA6" w14:textId="77777777" w:rsidR="00283174" w:rsidRDefault="00283174" w:rsidP="00283174">
      <w:pPr>
        <w:pStyle w:val="N2"/>
      </w:pPr>
      <w:r>
        <w:lastRenderedPageBreak/>
        <w:t>Subject</w:t>
      </w:r>
      <w:r w:rsidR="000D50D7" w:rsidRPr="000D50D7">
        <w:t xml:space="preserve"> </w:t>
      </w:r>
      <w:r>
        <w:t>to</w:t>
      </w:r>
      <w:r w:rsidR="000D50D7" w:rsidRPr="000D50D7">
        <w:t xml:space="preserve"> </w:t>
      </w:r>
      <w:r>
        <w:t>paragraph</w:t>
      </w:r>
      <w:r w:rsidR="000D50D7" w:rsidRPr="000D50D7">
        <w:t xml:space="preserve"> </w:t>
      </w:r>
      <w:r>
        <w:fldChar w:fldCharType="begin"/>
      </w:r>
      <w:r>
        <w:instrText xml:space="preserve"> REF _Ref96329661 \w \h </w:instrText>
      </w:r>
      <w:r>
        <w:fldChar w:fldCharType="separate"/>
      </w:r>
      <w:r w:rsidR="000D50D7">
        <w:t>56</w:t>
      </w:r>
      <w:r>
        <w:fldChar w:fldCharType="end"/>
      </w:r>
      <w:r>
        <w:t>,</w:t>
      </w:r>
      <w:r w:rsidR="000D50D7" w:rsidRPr="000D50D7">
        <w:t xml:space="preserve"> </w:t>
      </w:r>
      <w:r>
        <w:t>if</w:t>
      </w:r>
      <w:r w:rsidR="000D50D7" w:rsidRPr="000D50D7">
        <w:t xml:space="preserve"> </w:t>
      </w:r>
      <w:r>
        <w:t>within</w:t>
      </w:r>
      <w:r w:rsidR="000D50D7" w:rsidRPr="000D50D7">
        <w:t xml:space="preserve"> </w:t>
      </w:r>
      <w:r>
        <w:t>such</w:t>
      </w:r>
      <w:r w:rsidR="000D50D7" w:rsidRPr="000D50D7">
        <w:t xml:space="preserve"> </w:t>
      </w:r>
      <w:r>
        <w:t>time</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reasonably</w:t>
      </w:r>
      <w:r w:rsidR="000D50D7" w:rsidRPr="000D50D7">
        <w:t xml:space="preserve"> </w:t>
      </w:r>
      <w:r>
        <w:t>practicable</w:t>
      </w:r>
      <w:r w:rsidR="000D50D7" w:rsidRPr="000D50D7">
        <w:t xml:space="preserve"> </w:t>
      </w:r>
      <w:r>
        <w:t>for</w:t>
      </w:r>
      <w:r w:rsidR="000D50D7" w:rsidRPr="000D50D7">
        <w:t xml:space="preserve"> </w:t>
      </w:r>
      <w:r>
        <w:t>that</w:t>
      </w:r>
      <w:r w:rsidR="000D50D7" w:rsidRPr="000D50D7">
        <w:t xml:space="preserve"> </w:t>
      </w:r>
      <w:r>
        <w:t>purpose</w:t>
      </w:r>
      <w:r w:rsidR="000D50D7" w:rsidRPr="000D50D7">
        <w:t xml:space="preserve"> </w:t>
      </w:r>
      <w:r>
        <w:t>after</w:t>
      </w:r>
      <w:r w:rsidR="000D50D7" w:rsidRPr="000D50D7">
        <w:t xml:space="preserve"> </w:t>
      </w:r>
      <w:r>
        <w:t>the</w:t>
      </w:r>
      <w:r w:rsidR="000D50D7" w:rsidRPr="000D50D7">
        <w:t xml:space="preserve"> </w:t>
      </w:r>
      <w:r>
        <w:t>receipt</w:t>
      </w:r>
      <w:r w:rsidR="000D50D7" w:rsidRPr="000D50D7">
        <w:t xml:space="preserve"> </w:t>
      </w:r>
      <w:r>
        <w:t>of</w:t>
      </w:r>
      <w:r w:rsidR="000D50D7" w:rsidRPr="000D50D7">
        <w:t xml:space="preserve"> </w:t>
      </w:r>
      <w:r>
        <w:t>written</w:t>
      </w:r>
      <w:r w:rsidR="000D50D7" w:rsidRPr="000D50D7">
        <w:t xml:space="preserve"> </w:t>
      </w:r>
      <w:r>
        <w:t>notice</w:t>
      </w:r>
      <w:r w:rsidR="000D50D7" w:rsidRPr="000D50D7">
        <w:t xml:space="preserve"> </w:t>
      </w:r>
      <w:r>
        <w:t>from</w:t>
      </w:r>
      <w:r w:rsidR="000D50D7" w:rsidRPr="000D50D7">
        <w:t xml:space="preserve"> </w:t>
      </w:r>
      <w:r>
        <w:t>the</w:t>
      </w:r>
      <w:r w:rsidR="000D50D7" w:rsidRPr="000D50D7">
        <w:t xml:space="preserve"> </w:t>
      </w:r>
      <w:r>
        <w:t>Agency</w:t>
      </w:r>
      <w:r w:rsidR="000D50D7" w:rsidRPr="000D50D7">
        <w:t xml:space="preserve"> </w:t>
      </w:r>
      <w:r>
        <w:t>of</w:t>
      </w:r>
      <w:r w:rsidR="000D50D7" w:rsidRPr="000D50D7">
        <w:t xml:space="preserve"> </w:t>
      </w:r>
      <w:r>
        <w:t>any</w:t>
      </w:r>
      <w:r w:rsidR="000D50D7" w:rsidRPr="000D50D7">
        <w:t xml:space="preserve"> </w:t>
      </w:r>
      <w:r>
        <w:t>damage</w:t>
      </w:r>
      <w:r w:rsidR="000D50D7" w:rsidRPr="000D50D7">
        <w:t xml:space="preserve"> </w:t>
      </w:r>
      <w:r>
        <w:t>or</w:t>
      </w:r>
      <w:r w:rsidR="000D50D7" w:rsidRPr="000D50D7">
        <w:t xml:space="preserve"> </w:t>
      </w:r>
      <w:r>
        <w:t>expected</w:t>
      </w:r>
      <w:r w:rsidR="000D50D7" w:rsidRPr="000D50D7">
        <w:t xml:space="preserve"> </w:t>
      </w:r>
      <w:r>
        <w:t>damage</w:t>
      </w:r>
      <w:r w:rsidR="000D50D7" w:rsidRPr="000D50D7">
        <w:t xml:space="preserve"> </w:t>
      </w:r>
      <w:r>
        <w:t>to</w:t>
      </w:r>
      <w:r w:rsidR="000D50D7" w:rsidRPr="000D50D7">
        <w:t xml:space="preserve"> </w:t>
      </w:r>
      <w:r>
        <w:t>a</w:t>
      </w:r>
      <w:r w:rsidR="000D50D7" w:rsidRPr="000D50D7">
        <w:t xml:space="preserve"> </w:t>
      </w:r>
      <w:r>
        <w:t>fishery,</w:t>
      </w:r>
      <w:r w:rsidR="000D50D7" w:rsidRPr="000D50D7">
        <w:t xml:space="preserve"> </w:t>
      </w:r>
      <w:r>
        <w:t>the</w:t>
      </w:r>
      <w:r w:rsidR="000D50D7" w:rsidRPr="000D50D7">
        <w:t xml:space="preserve"> </w:t>
      </w:r>
      <w:r>
        <w:t>undertaker</w:t>
      </w:r>
      <w:r w:rsidR="000D50D7" w:rsidRPr="000D50D7">
        <w:t xml:space="preserve"> </w:t>
      </w:r>
      <w:r>
        <w:t>fails</w:t>
      </w:r>
      <w:r w:rsidR="000D50D7" w:rsidRPr="000D50D7">
        <w:t xml:space="preserve"> </w:t>
      </w:r>
      <w:r>
        <w:t>to</w:t>
      </w:r>
      <w:r w:rsidR="000D50D7" w:rsidRPr="000D50D7">
        <w:t xml:space="preserve"> </w:t>
      </w:r>
      <w:r>
        <w:t>take</w:t>
      </w:r>
      <w:r w:rsidR="000D50D7" w:rsidRPr="000D50D7">
        <w:t xml:space="preserve"> </w:t>
      </w:r>
      <w:r>
        <w:t>such</w:t>
      </w:r>
      <w:r w:rsidR="000D50D7" w:rsidRPr="000D50D7">
        <w:t xml:space="preserve"> </w:t>
      </w:r>
      <w:r>
        <w:t>steps</w:t>
      </w:r>
      <w:r w:rsidR="000D50D7" w:rsidRPr="000D50D7">
        <w:t xml:space="preserve"> </w:t>
      </w:r>
      <w:r>
        <w:t>as</w:t>
      </w:r>
      <w:r w:rsidR="000D50D7" w:rsidRPr="000D50D7">
        <w:t xml:space="preserve"> </w:t>
      </w:r>
      <w:r>
        <w:t>are</w:t>
      </w:r>
      <w:r w:rsidR="000D50D7" w:rsidRPr="000D50D7">
        <w:t xml:space="preserve"> </w:t>
      </w:r>
      <w:r>
        <w:t>described</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_Ref94255652 \r \h </w:instrText>
      </w:r>
      <w:r>
        <w:fldChar w:fldCharType="separate"/>
      </w:r>
      <w:r w:rsidR="000D50D7">
        <w:t>(2)</w:t>
      </w:r>
      <w:r>
        <w:fldChar w:fldCharType="end"/>
      </w:r>
      <w:r>
        <w:t>,</w:t>
      </w:r>
      <w:r w:rsidR="000D50D7" w:rsidRPr="000D50D7">
        <w:t xml:space="preserve"> </w:t>
      </w:r>
      <w:r>
        <w:t>the</w:t>
      </w:r>
      <w:r w:rsidR="000D50D7" w:rsidRPr="000D50D7">
        <w:t xml:space="preserve"> </w:t>
      </w:r>
      <w:r>
        <w:t>Agency</w:t>
      </w:r>
      <w:r w:rsidR="000D50D7" w:rsidRPr="000D50D7">
        <w:t xml:space="preserve"> </w:t>
      </w:r>
      <w:r>
        <w:t>may</w:t>
      </w:r>
      <w:r w:rsidR="000D50D7" w:rsidRPr="000D50D7">
        <w:t xml:space="preserve"> </w:t>
      </w:r>
      <w:r>
        <w:t>take</w:t>
      </w:r>
      <w:r w:rsidR="000D50D7" w:rsidRPr="000D50D7">
        <w:t xml:space="preserve"> </w:t>
      </w:r>
      <w:r>
        <w:t>those</w:t>
      </w:r>
      <w:r w:rsidR="000D50D7" w:rsidRPr="000D50D7">
        <w:t xml:space="preserve"> </w:t>
      </w:r>
      <w:r>
        <w:t>steps</w:t>
      </w:r>
      <w:r w:rsidR="000D50D7" w:rsidRPr="000D50D7">
        <w:t xml:space="preserve"> </w:t>
      </w:r>
      <w:r>
        <w:t>and</w:t>
      </w:r>
      <w:r w:rsidR="000D50D7" w:rsidRPr="000D50D7">
        <w:t xml:space="preserve"> </w:t>
      </w:r>
      <w:r>
        <w:t>any</w:t>
      </w:r>
      <w:r w:rsidR="000D50D7" w:rsidRPr="000D50D7">
        <w:t xml:space="preserve"> </w:t>
      </w:r>
      <w:r>
        <w:t>expenditure</w:t>
      </w:r>
      <w:r w:rsidR="000D50D7" w:rsidRPr="000D50D7">
        <w:t xml:space="preserve"> </w:t>
      </w:r>
      <w:r>
        <w:t>incurred</w:t>
      </w:r>
      <w:r w:rsidR="000D50D7" w:rsidRPr="000D50D7">
        <w:t xml:space="preserve"> </w:t>
      </w:r>
      <w:r>
        <w:t>by</w:t>
      </w:r>
      <w:r w:rsidR="000D50D7" w:rsidRPr="000D50D7">
        <w:t xml:space="preserve"> </w:t>
      </w:r>
      <w:r>
        <w:t>the</w:t>
      </w:r>
      <w:r w:rsidR="000D50D7" w:rsidRPr="000D50D7">
        <w:t xml:space="preserve"> </w:t>
      </w:r>
      <w:r>
        <w:t>Agency</w:t>
      </w:r>
      <w:r w:rsidR="000D50D7" w:rsidRPr="000D50D7">
        <w:t xml:space="preserve"> </w:t>
      </w:r>
      <w:r>
        <w:t>in</w:t>
      </w:r>
      <w:r w:rsidR="000D50D7" w:rsidRPr="000D50D7">
        <w:t xml:space="preserve"> </w:t>
      </w:r>
      <w:r>
        <w:t>so</w:t>
      </w:r>
      <w:r w:rsidR="000D50D7" w:rsidRPr="000D50D7">
        <w:t xml:space="preserve"> </w:t>
      </w:r>
      <w:r>
        <w:t>doing</w:t>
      </w:r>
      <w:r w:rsidR="000D50D7" w:rsidRPr="000D50D7">
        <w:t xml:space="preserve"> </w:t>
      </w:r>
      <w:r w:rsidR="0014248C">
        <w:t>is</w:t>
      </w:r>
      <w:r w:rsidR="000D50D7" w:rsidRPr="000D50D7">
        <w:t xml:space="preserve"> </w:t>
      </w:r>
      <w:r>
        <w:t>recoverable</w:t>
      </w:r>
      <w:r w:rsidR="000D50D7" w:rsidRPr="000D50D7">
        <w:t xml:space="preserve"> </w:t>
      </w:r>
      <w:r>
        <w:t>from</w:t>
      </w:r>
      <w:r w:rsidR="000D50D7" w:rsidRPr="000D50D7">
        <w:t xml:space="preserve"> </w:t>
      </w:r>
      <w:r>
        <w:t>the</w:t>
      </w:r>
      <w:r w:rsidR="000D50D7" w:rsidRPr="000D50D7">
        <w:t xml:space="preserve"> </w:t>
      </w:r>
      <w:r>
        <w:t>undertaker.</w:t>
      </w:r>
    </w:p>
    <w:p w14:paraId="71A1F5C2" w14:textId="77777777" w:rsidR="00283174" w:rsidRDefault="00283174" w:rsidP="00283174">
      <w:pPr>
        <w:pStyle w:val="N2"/>
      </w:pPr>
      <w:r>
        <w:t>Subject</w:t>
      </w:r>
      <w:r w:rsidR="000D50D7" w:rsidRPr="000D50D7">
        <w:t xml:space="preserve"> </w:t>
      </w:r>
      <w:r>
        <w:t>to</w:t>
      </w:r>
      <w:r w:rsidR="000D50D7" w:rsidRPr="000D50D7">
        <w:t xml:space="preserve"> </w:t>
      </w:r>
      <w:r>
        <w:t>paragraph</w:t>
      </w:r>
      <w:r w:rsidR="000D50D7" w:rsidRPr="000D50D7">
        <w:t xml:space="preserve"> </w:t>
      </w:r>
      <w:r>
        <w:fldChar w:fldCharType="begin"/>
      </w:r>
      <w:r>
        <w:instrText xml:space="preserve"> REF _Ref96329661 \w \h </w:instrText>
      </w:r>
      <w:r>
        <w:fldChar w:fldCharType="separate"/>
      </w:r>
      <w:r w:rsidR="000D50D7">
        <w:t>56</w:t>
      </w:r>
      <w:r>
        <w:fldChar w:fldCharType="end"/>
      </w:r>
      <w:r>
        <w:t>,</w:t>
      </w:r>
      <w:r w:rsidR="000D50D7" w:rsidRPr="000D50D7">
        <w:t xml:space="preserve"> </w:t>
      </w:r>
      <w:r>
        <w:t>in</w:t>
      </w:r>
      <w:r w:rsidR="000D50D7" w:rsidRPr="000D50D7">
        <w:t xml:space="preserve"> </w:t>
      </w:r>
      <w:r>
        <w:t>any</w:t>
      </w:r>
      <w:r w:rsidR="000D50D7" w:rsidRPr="000D50D7">
        <w:t xml:space="preserve"> </w:t>
      </w:r>
      <w:r>
        <w:t>case</w:t>
      </w:r>
      <w:r w:rsidR="000D50D7" w:rsidRPr="000D50D7">
        <w:t xml:space="preserve"> </w:t>
      </w:r>
      <w:r>
        <w:t>where</w:t>
      </w:r>
      <w:r w:rsidR="000D50D7" w:rsidRPr="000D50D7">
        <w:t xml:space="preserve"> </w:t>
      </w:r>
      <w:r>
        <w:t>immediate</w:t>
      </w:r>
      <w:r w:rsidR="000D50D7" w:rsidRPr="000D50D7">
        <w:t xml:space="preserve"> </w:t>
      </w:r>
      <w:r>
        <w:t>action</w:t>
      </w:r>
      <w:r w:rsidR="000D50D7" w:rsidRPr="000D50D7">
        <w:t xml:space="preserve"> </w:t>
      </w:r>
      <w:r>
        <w:t>by</w:t>
      </w:r>
      <w:r w:rsidR="000D50D7" w:rsidRPr="000D50D7">
        <w:t xml:space="preserve"> </w:t>
      </w:r>
      <w:r>
        <w:t>the</w:t>
      </w:r>
      <w:r w:rsidR="000D50D7" w:rsidRPr="000D50D7">
        <w:t xml:space="preserve"> </w:t>
      </w:r>
      <w:r>
        <w:t>Agency</w:t>
      </w:r>
      <w:r w:rsidR="000D50D7" w:rsidRPr="000D50D7">
        <w:t xml:space="preserve"> </w:t>
      </w:r>
      <w:r>
        <w:t>is</w:t>
      </w:r>
      <w:r w:rsidR="000D50D7" w:rsidRPr="000D50D7">
        <w:t xml:space="preserve"> </w:t>
      </w:r>
      <w:r>
        <w:t>reasonably</w:t>
      </w:r>
      <w:r w:rsidR="000D50D7" w:rsidRPr="000D50D7">
        <w:t xml:space="preserve"> </w:t>
      </w:r>
      <w:r>
        <w:t>required</w:t>
      </w:r>
      <w:r w:rsidR="000D50D7" w:rsidRPr="000D50D7">
        <w:t xml:space="preserve"> </w:t>
      </w:r>
      <w:r>
        <w:t>in</w:t>
      </w:r>
      <w:r w:rsidR="000D50D7" w:rsidRPr="000D50D7">
        <w:t xml:space="preserve"> </w:t>
      </w:r>
      <w:r>
        <w:t>order</w:t>
      </w:r>
      <w:r w:rsidR="000D50D7" w:rsidRPr="000D50D7">
        <w:t xml:space="preserve"> </w:t>
      </w:r>
      <w:r>
        <w:t>to</w:t>
      </w:r>
      <w:r w:rsidR="000D50D7" w:rsidRPr="000D50D7">
        <w:t xml:space="preserve"> </w:t>
      </w:r>
      <w:r>
        <w:t>secure</w:t>
      </w:r>
      <w:r w:rsidR="000D50D7" w:rsidRPr="000D50D7">
        <w:t xml:space="preserve"> </w:t>
      </w:r>
      <w:r>
        <w:t>that</w:t>
      </w:r>
      <w:r w:rsidR="000D50D7" w:rsidRPr="000D50D7">
        <w:t xml:space="preserve"> </w:t>
      </w:r>
      <w:r>
        <w:t>the</w:t>
      </w:r>
      <w:r w:rsidR="000D50D7" w:rsidRPr="000D50D7">
        <w:t xml:space="preserve"> </w:t>
      </w:r>
      <w:r>
        <w:t>risk</w:t>
      </w:r>
      <w:r w:rsidR="000D50D7" w:rsidRPr="000D50D7">
        <w:t xml:space="preserve"> </w:t>
      </w:r>
      <w:r>
        <w:t>of</w:t>
      </w:r>
      <w:r w:rsidR="000D50D7" w:rsidRPr="000D50D7">
        <w:t xml:space="preserve"> </w:t>
      </w:r>
      <w:r>
        <w:t>damage</w:t>
      </w:r>
      <w:r w:rsidR="000D50D7" w:rsidRPr="000D50D7">
        <w:t xml:space="preserve"> </w:t>
      </w:r>
      <w:r>
        <w:t>to</w:t>
      </w:r>
      <w:r w:rsidR="000D50D7" w:rsidRPr="000D50D7">
        <w:t xml:space="preserve"> </w:t>
      </w:r>
      <w:r>
        <w:t>the</w:t>
      </w:r>
      <w:r w:rsidR="000D50D7" w:rsidRPr="000D50D7">
        <w:t xml:space="preserve"> </w:t>
      </w:r>
      <w:r>
        <w:t>fishery</w:t>
      </w:r>
      <w:r w:rsidR="000D50D7" w:rsidRPr="000D50D7">
        <w:t xml:space="preserve"> </w:t>
      </w:r>
      <w:r>
        <w:t>is</w:t>
      </w:r>
      <w:r w:rsidR="000D50D7" w:rsidRPr="000D50D7">
        <w:t xml:space="preserve"> </w:t>
      </w:r>
      <w:r>
        <w:t>avoided</w:t>
      </w:r>
      <w:r w:rsidR="000D50D7" w:rsidRPr="000D50D7">
        <w:t xml:space="preserve"> </w:t>
      </w:r>
      <w:r>
        <w:t>or</w:t>
      </w:r>
      <w:r w:rsidR="000D50D7" w:rsidRPr="000D50D7">
        <w:t xml:space="preserve"> </w:t>
      </w:r>
      <w:r>
        <w:t>reduced,</w:t>
      </w:r>
      <w:r w:rsidR="000D50D7" w:rsidRPr="000D50D7">
        <w:t xml:space="preserve"> </w:t>
      </w:r>
      <w:r>
        <w:t>the</w:t>
      </w:r>
      <w:r w:rsidR="000D50D7" w:rsidRPr="000D50D7">
        <w:t xml:space="preserve"> </w:t>
      </w:r>
      <w:r>
        <w:t>Agency</w:t>
      </w:r>
      <w:r w:rsidR="000D50D7" w:rsidRPr="000D50D7">
        <w:t xml:space="preserve"> </w:t>
      </w:r>
      <w:r>
        <w:t>may</w:t>
      </w:r>
      <w:r w:rsidR="000D50D7" w:rsidRPr="000D50D7">
        <w:t xml:space="preserve"> </w:t>
      </w:r>
      <w:r>
        <w:t>take</w:t>
      </w:r>
      <w:r w:rsidR="000D50D7" w:rsidRPr="000D50D7">
        <w:t xml:space="preserve"> </w:t>
      </w:r>
      <w:r>
        <w:t>such</w:t>
      </w:r>
      <w:r w:rsidR="000D50D7" w:rsidRPr="000D50D7">
        <w:t xml:space="preserve"> </w:t>
      </w:r>
      <w:r>
        <w:t>steps</w:t>
      </w:r>
      <w:r w:rsidR="000D50D7" w:rsidRPr="000D50D7">
        <w:t xml:space="preserve"> </w:t>
      </w:r>
      <w:r>
        <w:t>as</w:t>
      </w:r>
      <w:r w:rsidR="000D50D7" w:rsidRPr="000D50D7">
        <w:t xml:space="preserve"> </w:t>
      </w:r>
      <w:r>
        <w:t>are</w:t>
      </w:r>
      <w:r w:rsidR="000D50D7" w:rsidRPr="000D50D7">
        <w:t xml:space="preserve"> </w:t>
      </w:r>
      <w:r>
        <w:t>reasonable</w:t>
      </w:r>
      <w:r w:rsidR="000D50D7" w:rsidRPr="000D50D7">
        <w:t xml:space="preserve"> </w:t>
      </w:r>
      <w:r>
        <w:t>for</w:t>
      </w:r>
      <w:r w:rsidR="000D50D7" w:rsidRPr="000D50D7">
        <w:t xml:space="preserve"> </w:t>
      </w:r>
      <w:r>
        <w:t>the</w:t>
      </w:r>
      <w:r w:rsidR="000D50D7" w:rsidRPr="000D50D7">
        <w:t xml:space="preserve"> </w:t>
      </w:r>
      <w:r>
        <w:t>purpose,</w:t>
      </w:r>
      <w:r w:rsidR="000D50D7" w:rsidRPr="000D50D7">
        <w:t xml:space="preserve"> </w:t>
      </w:r>
      <w:r>
        <w:t>and</w:t>
      </w:r>
      <w:r w:rsidR="000D50D7" w:rsidRPr="000D50D7">
        <w:t xml:space="preserve"> </w:t>
      </w:r>
      <w:r>
        <w:t>may</w:t>
      </w:r>
      <w:r w:rsidR="000D50D7" w:rsidRPr="000D50D7">
        <w:t xml:space="preserve"> </w:t>
      </w:r>
      <w:r>
        <w:t>recover</w:t>
      </w:r>
      <w:r w:rsidR="000D50D7" w:rsidRPr="000D50D7">
        <w:t xml:space="preserve"> </w:t>
      </w:r>
      <w:r>
        <w:t>from</w:t>
      </w:r>
      <w:r w:rsidR="000D50D7" w:rsidRPr="000D50D7">
        <w:t xml:space="preserve"> </w:t>
      </w:r>
      <w:r>
        <w:t>the</w:t>
      </w:r>
      <w:r w:rsidR="000D50D7" w:rsidRPr="000D50D7">
        <w:t xml:space="preserve"> </w:t>
      </w:r>
      <w:r>
        <w:t>undertaker</w:t>
      </w:r>
      <w:r w:rsidR="000D50D7" w:rsidRPr="000D50D7">
        <w:t xml:space="preserve"> </w:t>
      </w:r>
      <w:r>
        <w:t>any</w:t>
      </w:r>
      <w:r w:rsidR="000D50D7" w:rsidRPr="000D50D7">
        <w:t xml:space="preserve"> </w:t>
      </w:r>
      <w:r>
        <w:t>expenditure</w:t>
      </w:r>
      <w:r w:rsidR="000D50D7" w:rsidRPr="000D50D7">
        <w:t xml:space="preserve"> </w:t>
      </w:r>
      <w:r>
        <w:t>incurred</w:t>
      </w:r>
      <w:r w:rsidR="000D50D7" w:rsidRPr="000D50D7">
        <w:t xml:space="preserve"> </w:t>
      </w:r>
      <w:r>
        <w:t>in</w:t>
      </w:r>
      <w:r w:rsidR="000D50D7" w:rsidRPr="000D50D7">
        <w:t xml:space="preserve"> </w:t>
      </w:r>
      <w:r>
        <w:t>so</w:t>
      </w:r>
      <w:r w:rsidR="000D50D7" w:rsidRPr="000D50D7">
        <w:t xml:space="preserve"> </w:t>
      </w:r>
      <w:r>
        <w:t>doing</w:t>
      </w:r>
      <w:r w:rsidR="000D50D7" w:rsidRPr="000D50D7">
        <w:t xml:space="preserve"> </w:t>
      </w:r>
      <w:r>
        <w:t>provided</w:t>
      </w:r>
      <w:r w:rsidR="000D50D7" w:rsidRPr="000D50D7">
        <w:t xml:space="preserve"> </w:t>
      </w:r>
      <w:r>
        <w:t>that</w:t>
      </w:r>
      <w:r w:rsidR="000D50D7" w:rsidRPr="000D50D7">
        <w:t xml:space="preserve"> </w:t>
      </w:r>
      <w:r>
        <w:t>notice</w:t>
      </w:r>
      <w:r w:rsidR="000D50D7" w:rsidRPr="000D50D7">
        <w:t xml:space="preserve"> </w:t>
      </w:r>
      <w:r>
        <w:t>specifying</w:t>
      </w:r>
      <w:r w:rsidR="000D50D7" w:rsidRPr="000D50D7">
        <w:t xml:space="preserve"> </w:t>
      </w:r>
      <w:r>
        <w:t>those</w:t>
      </w:r>
      <w:r w:rsidR="000D50D7" w:rsidRPr="000D50D7">
        <w:t xml:space="preserve"> </w:t>
      </w:r>
      <w:r>
        <w:t>steps</w:t>
      </w:r>
      <w:r w:rsidR="000D50D7" w:rsidRPr="000D50D7">
        <w:t xml:space="preserve"> </w:t>
      </w:r>
      <w:r>
        <w:t>is</w:t>
      </w:r>
      <w:r w:rsidR="000D50D7" w:rsidRPr="000D50D7">
        <w:t xml:space="preserve"> </w:t>
      </w:r>
      <w:r>
        <w:t>served</w:t>
      </w:r>
      <w:r w:rsidR="000D50D7" w:rsidRPr="000D50D7">
        <w:t xml:space="preserve"> </w:t>
      </w:r>
      <w:r>
        <w:t>on</w:t>
      </w:r>
      <w:r w:rsidR="000D50D7" w:rsidRPr="000D50D7">
        <w:t xml:space="preserve"> </w:t>
      </w:r>
      <w:r>
        <w:t>the</w:t>
      </w:r>
      <w:r w:rsidR="000D50D7" w:rsidRPr="000D50D7">
        <w:t xml:space="preserve"> </w:t>
      </w:r>
      <w:r>
        <w:t>undertaker</w:t>
      </w:r>
      <w:r w:rsidR="000D50D7" w:rsidRPr="000D50D7">
        <w:t xml:space="preserve"> </w:t>
      </w:r>
      <w:r>
        <w:t>as</w:t>
      </w:r>
      <w:r w:rsidR="000D50D7" w:rsidRPr="000D50D7">
        <w:t xml:space="preserve"> </w:t>
      </w:r>
      <w:r>
        <w:t>soon</w:t>
      </w:r>
      <w:r w:rsidR="000D50D7" w:rsidRPr="000D50D7">
        <w:t xml:space="preserve"> </w:t>
      </w:r>
      <w:r>
        <w:t>as</w:t>
      </w:r>
      <w:r w:rsidR="000D50D7" w:rsidRPr="000D50D7">
        <w:t xml:space="preserve"> </w:t>
      </w:r>
      <w:r>
        <w:t>reasonably</w:t>
      </w:r>
      <w:r w:rsidR="000D50D7" w:rsidRPr="000D50D7">
        <w:t xml:space="preserve"> </w:t>
      </w:r>
      <w:r>
        <w:t>practicable</w:t>
      </w:r>
      <w:r w:rsidR="000D50D7" w:rsidRPr="000D50D7">
        <w:t xml:space="preserve"> </w:t>
      </w:r>
      <w:r>
        <w:t>after</w:t>
      </w:r>
      <w:r w:rsidR="000D50D7" w:rsidRPr="000D50D7">
        <w:t xml:space="preserve"> </w:t>
      </w:r>
      <w:r>
        <w:t>the</w:t>
      </w:r>
      <w:r w:rsidR="000D50D7" w:rsidRPr="000D50D7">
        <w:t xml:space="preserve"> </w:t>
      </w:r>
      <w:r>
        <w:t>Agency</w:t>
      </w:r>
      <w:r w:rsidR="000D50D7" w:rsidRPr="000D50D7">
        <w:t xml:space="preserve"> </w:t>
      </w:r>
      <w:r>
        <w:t>has</w:t>
      </w:r>
      <w:r w:rsidR="000D50D7" w:rsidRPr="000D50D7">
        <w:t xml:space="preserve"> </w:t>
      </w:r>
      <w:r>
        <w:t>taken,</w:t>
      </w:r>
      <w:r w:rsidR="000D50D7" w:rsidRPr="000D50D7">
        <w:t xml:space="preserve"> </w:t>
      </w:r>
      <w:r>
        <w:t>or</w:t>
      </w:r>
      <w:r w:rsidR="000D50D7" w:rsidRPr="000D50D7">
        <w:t xml:space="preserve"> </w:t>
      </w:r>
      <w:r>
        <w:t>commenced</w:t>
      </w:r>
      <w:r w:rsidR="000D50D7" w:rsidRPr="000D50D7">
        <w:t xml:space="preserve"> </w:t>
      </w:r>
      <w:r>
        <w:t>to</w:t>
      </w:r>
      <w:r w:rsidR="000D50D7" w:rsidRPr="000D50D7">
        <w:t xml:space="preserve"> </w:t>
      </w:r>
      <w:r>
        <w:t>take,</w:t>
      </w:r>
      <w:r w:rsidR="000D50D7" w:rsidRPr="000D50D7">
        <w:t xml:space="preserve"> </w:t>
      </w:r>
      <w:r>
        <w:t>the</w:t>
      </w:r>
      <w:r w:rsidR="000D50D7" w:rsidRPr="000D50D7">
        <w:t xml:space="preserve"> </w:t>
      </w:r>
      <w:r>
        <w:t>steps</w:t>
      </w:r>
      <w:r w:rsidR="000D50D7" w:rsidRPr="000D50D7">
        <w:t xml:space="preserve"> </w:t>
      </w:r>
      <w:r>
        <w:t>specified</w:t>
      </w:r>
      <w:r w:rsidR="000D50D7" w:rsidRPr="000D50D7">
        <w:t xml:space="preserve"> </w:t>
      </w:r>
      <w:r>
        <w:t>in</w:t>
      </w:r>
      <w:r w:rsidR="000D50D7" w:rsidRPr="000D50D7">
        <w:t xml:space="preserve"> </w:t>
      </w:r>
      <w:r>
        <w:t>the</w:t>
      </w:r>
      <w:r w:rsidR="000D50D7" w:rsidRPr="000D50D7">
        <w:t xml:space="preserve"> </w:t>
      </w:r>
      <w:r>
        <w:t>notice.</w:t>
      </w:r>
    </w:p>
    <w:p w14:paraId="6D5E073D" w14:textId="77777777" w:rsidR="0014248C" w:rsidRPr="0014248C" w:rsidRDefault="0014248C" w:rsidP="0014248C">
      <w:pPr>
        <w:pStyle w:val="H1"/>
      </w:pPr>
      <w:r>
        <w:t>Indemnity</w:t>
      </w:r>
    </w:p>
    <w:p w14:paraId="4B48A16D" w14:textId="77777777" w:rsidR="00283174" w:rsidRDefault="000D50D7" w:rsidP="00283174">
      <w:pPr>
        <w:pStyle w:val="N1"/>
      </w:pPr>
      <w:bookmarkStart w:id="1370" w:name="_Ref96329661"/>
      <w:r w:rsidRPr="000D50D7">
        <w:t> </w:t>
      </w:r>
      <w:r w:rsidR="00283174">
        <w:t>The</w:t>
      </w:r>
      <w:r w:rsidRPr="000D50D7">
        <w:t xml:space="preserve"> </w:t>
      </w:r>
      <w:r w:rsidR="00283174">
        <w:t>undertaker</w:t>
      </w:r>
      <w:r w:rsidRPr="000D50D7">
        <w:t xml:space="preserve"> </w:t>
      </w:r>
      <w:r w:rsidR="0014248C">
        <w:t>indemnifies</w:t>
      </w:r>
      <w:r w:rsidRPr="000D50D7">
        <w:t xml:space="preserve"> </w:t>
      </w:r>
      <w:r w:rsidR="0014248C">
        <w:t>the</w:t>
      </w:r>
      <w:r w:rsidRPr="000D50D7">
        <w:t xml:space="preserve"> </w:t>
      </w:r>
      <w:r w:rsidR="0014248C">
        <w:t>Agency</w:t>
      </w:r>
      <w:r w:rsidRPr="000D50D7">
        <w:t xml:space="preserve"> </w:t>
      </w:r>
      <w:r w:rsidR="0014248C">
        <w:t>in</w:t>
      </w:r>
      <w:r w:rsidRPr="000D50D7">
        <w:t xml:space="preserve"> </w:t>
      </w:r>
      <w:r w:rsidR="0014248C">
        <w:t>respect</w:t>
      </w:r>
      <w:r w:rsidRPr="000D50D7">
        <w:t xml:space="preserve"> </w:t>
      </w:r>
      <w:r w:rsidR="0014248C">
        <w:t>of</w:t>
      </w:r>
      <w:r w:rsidRPr="000D50D7">
        <w:t xml:space="preserve"> </w:t>
      </w:r>
      <w:r w:rsidR="0014248C">
        <w:t>all</w:t>
      </w:r>
      <w:r w:rsidRPr="000D50D7">
        <w:t xml:space="preserve"> </w:t>
      </w:r>
      <w:r w:rsidR="00283174">
        <w:t>costs,</w:t>
      </w:r>
      <w:r w:rsidRPr="000D50D7">
        <w:t xml:space="preserve"> </w:t>
      </w:r>
      <w:r w:rsidR="00283174">
        <w:t>charges</w:t>
      </w:r>
      <w:r w:rsidRPr="000D50D7">
        <w:t xml:space="preserve"> </w:t>
      </w:r>
      <w:r w:rsidR="00283174">
        <w:t>and</w:t>
      </w:r>
      <w:r w:rsidRPr="000D50D7">
        <w:t xml:space="preserve"> </w:t>
      </w:r>
      <w:r w:rsidR="00283174">
        <w:t>expenses</w:t>
      </w:r>
      <w:r w:rsidRPr="000D50D7">
        <w:t xml:space="preserve"> </w:t>
      </w:r>
      <w:r w:rsidR="00283174">
        <w:t>which</w:t>
      </w:r>
      <w:r w:rsidRPr="000D50D7">
        <w:t xml:space="preserve"> </w:t>
      </w:r>
      <w:r w:rsidR="00283174">
        <w:t>the</w:t>
      </w:r>
      <w:r w:rsidRPr="000D50D7">
        <w:t xml:space="preserve"> </w:t>
      </w:r>
      <w:r w:rsidR="00283174">
        <w:t>Agency</w:t>
      </w:r>
      <w:r w:rsidRPr="000D50D7">
        <w:t xml:space="preserve"> </w:t>
      </w:r>
      <w:r w:rsidR="00283174">
        <w:t>may</w:t>
      </w:r>
      <w:r w:rsidRPr="000D50D7">
        <w:t xml:space="preserve"> </w:t>
      </w:r>
      <w:r w:rsidR="00283174">
        <w:t>incur—</w:t>
      </w:r>
      <w:bookmarkEnd w:id="1370"/>
    </w:p>
    <w:p w14:paraId="3C65AC96" w14:textId="77777777" w:rsidR="00283174" w:rsidRDefault="00283174" w:rsidP="00283174">
      <w:pPr>
        <w:pStyle w:val="N3"/>
      </w:pPr>
      <w:r>
        <w:t>in</w:t>
      </w:r>
      <w:r w:rsidR="000D50D7" w:rsidRPr="000D50D7">
        <w:t xml:space="preserve"> </w:t>
      </w:r>
      <w:r>
        <w:t>the</w:t>
      </w:r>
      <w:r w:rsidR="000D50D7" w:rsidRPr="000D50D7">
        <w:t xml:space="preserve"> </w:t>
      </w:r>
      <w:r>
        <w:t>examination</w:t>
      </w:r>
      <w:r w:rsidR="000D50D7" w:rsidRPr="000D50D7">
        <w:t xml:space="preserve"> </w:t>
      </w:r>
      <w:r>
        <w:t>or</w:t>
      </w:r>
      <w:r w:rsidR="000D50D7" w:rsidRPr="000D50D7">
        <w:t xml:space="preserve"> </w:t>
      </w:r>
      <w:r>
        <w:t>approval</w:t>
      </w:r>
      <w:r w:rsidR="000D50D7" w:rsidRPr="000D50D7">
        <w:t xml:space="preserve"> </w:t>
      </w:r>
      <w:r>
        <w:t>of</w:t>
      </w:r>
      <w:r w:rsidR="000D50D7" w:rsidRPr="000D50D7">
        <w:t xml:space="preserve"> </w:t>
      </w:r>
      <w:r>
        <w:t>plans</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p>
    <w:p w14:paraId="239AD61A" w14:textId="77777777" w:rsidR="00283174" w:rsidRDefault="00283174" w:rsidP="00283174">
      <w:pPr>
        <w:pStyle w:val="N3"/>
      </w:pPr>
      <w:r>
        <w:t>in</w:t>
      </w:r>
      <w:r w:rsidR="000D50D7" w:rsidRPr="000D50D7">
        <w:t xml:space="preserve"> </w:t>
      </w:r>
      <w:r>
        <w:t>the</w:t>
      </w:r>
      <w:r w:rsidR="000D50D7" w:rsidRPr="000D50D7">
        <w:t xml:space="preserve"> </w:t>
      </w:r>
      <w:r>
        <w:t>inspection</w:t>
      </w:r>
      <w:r w:rsidR="000D50D7" w:rsidRPr="000D50D7">
        <w:t xml:space="preserve"> </w:t>
      </w:r>
      <w:r>
        <w:t>of</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works</w:t>
      </w:r>
      <w:r w:rsidR="000D50D7" w:rsidRPr="000D50D7">
        <w:t xml:space="preserve"> </w:t>
      </w:r>
      <w:r>
        <w:t>or</w:t>
      </w:r>
      <w:r w:rsidR="000D50D7" w:rsidRPr="000D50D7">
        <w:t xml:space="preserve"> </w:t>
      </w:r>
      <w:r>
        <w:t>any</w:t>
      </w:r>
      <w:r w:rsidR="000D50D7" w:rsidRPr="000D50D7">
        <w:t xml:space="preserve"> </w:t>
      </w:r>
      <w:r>
        <w:t>protective</w:t>
      </w:r>
      <w:r w:rsidR="000D50D7" w:rsidRPr="000D50D7">
        <w:t xml:space="preserve"> </w:t>
      </w:r>
      <w:r>
        <w:t>works</w:t>
      </w:r>
      <w:r w:rsidR="000D50D7" w:rsidRPr="000D50D7">
        <w:t xml:space="preserve"> </w:t>
      </w:r>
      <w:r>
        <w:t>required</w:t>
      </w:r>
      <w:r w:rsidR="000D50D7" w:rsidRPr="000D50D7">
        <w:t xml:space="preserve"> </w:t>
      </w:r>
      <w:r>
        <w:t>by</w:t>
      </w:r>
      <w:r w:rsidR="000D50D7" w:rsidRPr="000D50D7">
        <w:t xml:space="preserve"> </w:t>
      </w:r>
      <w:r>
        <w:t>the</w:t>
      </w:r>
      <w:r w:rsidR="000D50D7" w:rsidRPr="000D50D7">
        <w:t xml:space="preserve"> </w:t>
      </w:r>
      <w:r>
        <w:t>Agency</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and</w:t>
      </w:r>
    </w:p>
    <w:p w14:paraId="06147499" w14:textId="77777777" w:rsidR="00283174" w:rsidRDefault="00283174" w:rsidP="00283174">
      <w:pPr>
        <w:pStyle w:val="N3"/>
      </w:pPr>
      <w:r>
        <w:t>in</w:t>
      </w:r>
      <w:r w:rsidR="000D50D7" w:rsidRPr="000D50D7">
        <w:t xml:space="preserve"> </w:t>
      </w:r>
      <w:r>
        <w:t>the</w:t>
      </w:r>
      <w:r w:rsidR="000D50D7" w:rsidRPr="000D50D7">
        <w:t xml:space="preserve"> </w:t>
      </w:r>
      <w:r>
        <w:t>carrying</w:t>
      </w:r>
      <w:r w:rsidR="000D50D7" w:rsidRPr="000D50D7">
        <w:t xml:space="preserve"> </w:t>
      </w:r>
      <w:r>
        <w:t>out</w:t>
      </w:r>
      <w:r w:rsidR="000D50D7" w:rsidRPr="000D50D7">
        <w:t xml:space="preserve"> </w:t>
      </w:r>
      <w:r>
        <w:t>of</w:t>
      </w:r>
      <w:r w:rsidR="000D50D7" w:rsidRPr="000D50D7">
        <w:t xml:space="preserve"> </w:t>
      </w:r>
      <w:r>
        <w:t>any</w:t>
      </w:r>
      <w:r w:rsidR="000D50D7" w:rsidRPr="000D50D7">
        <w:t xml:space="preserve"> </w:t>
      </w:r>
      <w:r>
        <w:t>surveys</w:t>
      </w:r>
      <w:r w:rsidR="000D50D7" w:rsidRPr="000D50D7">
        <w:t xml:space="preserve"> </w:t>
      </w:r>
      <w:r>
        <w:t>or</w:t>
      </w:r>
      <w:r w:rsidR="000D50D7" w:rsidRPr="000D50D7">
        <w:t xml:space="preserve"> </w:t>
      </w:r>
      <w:r>
        <w:t>tests</w:t>
      </w:r>
      <w:r w:rsidR="000D50D7" w:rsidRPr="000D50D7">
        <w:t xml:space="preserve"> </w:t>
      </w:r>
      <w:r>
        <w:t>by</w:t>
      </w:r>
      <w:r w:rsidR="000D50D7" w:rsidRPr="000D50D7">
        <w:t xml:space="preserve"> </w:t>
      </w:r>
      <w:r>
        <w:t>the</w:t>
      </w:r>
      <w:r w:rsidR="000D50D7" w:rsidRPr="000D50D7">
        <w:t xml:space="preserve"> </w:t>
      </w:r>
      <w:r>
        <w:t>Agency</w:t>
      </w:r>
      <w:r w:rsidR="000D50D7" w:rsidRPr="000D50D7">
        <w:t xml:space="preserve"> </w:t>
      </w:r>
      <w:r>
        <w:t>which</w:t>
      </w:r>
      <w:r w:rsidR="000D50D7" w:rsidRPr="000D50D7">
        <w:t xml:space="preserve"> </w:t>
      </w:r>
      <w:r>
        <w:t>are</w:t>
      </w:r>
      <w:r w:rsidR="000D50D7" w:rsidRPr="000D50D7">
        <w:t xml:space="preserve"> </w:t>
      </w:r>
      <w:r>
        <w:t>reasonably</w:t>
      </w:r>
      <w:r w:rsidR="000D50D7" w:rsidRPr="000D50D7">
        <w:t xml:space="preserve"> </w:t>
      </w:r>
      <w:r>
        <w:t>required</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works.</w:t>
      </w:r>
    </w:p>
    <w:p w14:paraId="59C9BA31" w14:textId="77777777" w:rsidR="00283174" w:rsidRDefault="00283174" w:rsidP="00283174">
      <w:pPr>
        <w:pStyle w:val="N1"/>
      </w:pPr>
      <w:r>
        <w:t>—</w:t>
      </w:r>
      <w:r>
        <w:fldChar w:fldCharType="begin"/>
      </w:r>
      <w:bookmarkStart w:id="1371" w:name="_Ref94255669"/>
      <w:bookmarkEnd w:id="1371"/>
      <w:r>
        <w:instrText xml:space="preserve"> LISTNUM "SEQ1" \l 2 </w:instrText>
      </w:r>
      <w:r>
        <w:fldChar w:fldCharType="end"/>
      </w:r>
      <w:r w:rsidR="000D50D7" w:rsidRPr="000D50D7">
        <w:t> </w:t>
      </w:r>
      <w:r>
        <w:t>The</w:t>
      </w:r>
      <w:r w:rsidR="000D50D7" w:rsidRPr="000D50D7">
        <w:t xml:space="preserve"> </w:t>
      </w:r>
      <w:r>
        <w:t>undertaker</w:t>
      </w:r>
      <w:r w:rsidR="000D50D7" w:rsidRPr="000D50D7">
        <w:t xml:space="preserve"> </w:t>
      </w:r>
      <w:r w:rsidR="0014248C">
        <w:t>is</w:t>
      </w:r>
      <w:r w:rsidR="000D50D7" w:rsidRPr="000D50D7">
        <w:t xml:space="preserve"> </w:t>
      </w:r>
      <w:r w:rsidR="0014248C">
        <w:t>responsible</w:t>
      </w:r>
      <w:r w:rsidR="000D50D7" w:rsidRPr="000D50D7">
        <w:t xml:space="preserve"> </w:t>
      </w:r>
      <w:r w:rsidR="0014248C">
        <w:t>for</w:t>
      </w:r>
      <w:r w:rsidR="000D50D7" w:rsidRPr="000D50D7">
        <w:t xml:space="preserve"> </w:t>
      </w:r>
      <w:r w:rsidR="0014248C">
        <w:t>and</w:t>
      </w:r>
      <w:r w:rsidR="000D50D7" w:rsidRPr="000D50D7">
        <w:t xml:space="preserve"> </w:t>
      </w:r>
      <w:r w:rsidR="0014248C">
        <w:t>indemnifies</w:t>
      </w:r>
      <w:r w:rsidR="000D50D7" w:rsidRPr="000D50D7">
        <w:t xml:space="preserve"> </w:t>
      </w:r>
      <w:r w:rsidR="0014248C">
        <w:t>the</w:t>
      </w:r>
      <w:r w:rsidR="000D50D7" w:rsidRPr="000D50D7">
        <w:t xml:space="preserve"> </w:t>
      </w:r>
      <w:r w:rsidR="0014248C">
        <w:t>Agency</w:t>
      </w:r>
      <w:r w:rsidR="000D50D7" w:rsidRPr="000D50D7">
        <w:t xml:space="preserve"> </w:t>
      </w:r>
      <w:r w:rsidR="0014248C">
        <w:t>against</w:t>
      </w:r>
      <w:r w:rsidR="000D50D7" w:rsidRPr="000D50D7">
        <w:t xml:space="preserve"> </w:t>
      </w:r>
      <w:r w:rsidR="0014248C">
        <w:t>all</w:t>
      </w:r>
      <w:r w:rsidR="000D50D7" w:rsidRPr="000D50D7">
        <w:t xml:space="preserve"> </w:t>
      </w:r>
      <w:r>
        <w:t>costs</w:t>
      </w:r>
      <w:r w:rsidR="000D50D7" w:rsidRPr="000D50D7">
        <w:t xml:space="preserve"> </w:t>
      </w:r>
      <w:r>
        <w:t>and</w:t>
      </w:r>
      <w:r w:rsidR="000D50D7" w:rsidRPr="000D50D7">
        <w:t xml:space="preserve"> </w:t>
      </w:r>
      <w:r>
        <w:t>losses</w:t>
      </w:r>
      <w:r w:rsidR="000D50D7" w:rsidRPr="000D50D7">
        <w:t xml:space="preserve"> </w:t>
      </w:r>
      <w:r w:rsidR="0014248C">
        <w:t>not</w:t>
      </w:r>
      <w:r w:rsidR="000D50D7" w:rsidRPr="000D50D7">
        <w:t xml:space="preserve"> </w:t>
      </w:r>
      <w:r w:rsidR="0014248C">
        <w:t>otherwise</w:t>
      </w:r>
      <w:r w:rsidR="000D50D7" w:rsidRPr="000D50D7">
        <w:t xml:space="preserve"> </w:t>
      </w:r>
      <w:r w:rsidR="0014248C">
        <w:t>provided</w:t>
      </w:r>
      <w:r w:rsidR="000D50D7" w:rsidRPr="000D50D7">
        <w:t xml:space="preserve"> </w:t>
      </w:r>
      <w:r w:rsidR="0014248C">
        <w:t>for</w:t>
      </w:r>
      <w:r w:rsidR="000D50D7" w:rsidRPr="000D50D7">
        <w:t xml:space="preserve"> </w:t>
      </w:r>
      <w:r w:rsidR="0014248C">
        <w:t>in</w:t>
      </w:r>
      <w:r w:rsidR="000D50D7" w:rsidRPr="000D50D7">
        <w:t xml:space="preserve"> </w:t>
      </w:r>
      <w:r w:rsidR="0014248C">
        <w:t>this</w:t>
      </w:r>
      <w:r w:rsidR="000D50D7" w:rsidRPr="000D50D7">
        <w:t xml:space="preserve"> </w:t>
      </w:r>
      <w:r w:rsidR="0014248C">
        <w:t>Schedule</w:t>
      </w:r>
      <w:r w:rsidR="000D50D7" w:rsidRPr="000D50D7">
        <w:t xml:space="preserve"> </w:t>
      </w:r>
      <w:r>
        <w:t>which</w:t>
      </w:r>
      <w:r w:rsidR="000D50D7" w:rsidRPr="000D50D7">
        <w:t xml:space="preserve"> </w:t>
      </w:r>
      <w:r>
        <w:t>may</w:t>
      </w:r>
      <w:r w:rsidR="000D50D7" w:rsidRPr="000D50D7">
        <w:t xml:space="preserve"> </w:t>
      </w:r>
      <w:r>
        <w:t>be</w:t>
      </w:r>
      <w:r w:rsidR="000D50D7" w:rsidRPr="000D50D7">
        <w:t xml:space="preserve"> </w:t>
      </w:r>
      <w:r>
        <w:t>reasonably</w:t>
      </w:r>
      <w:r w:rsidR="000D50D7" w:rsidRPr="000D50D7">
        <w:t xml:space="preserve"> </w:t>
      </w:r>
      <w:r>
        <w:t>incurred</w:t>
      </w:r>
      <w:r w:rsidR="000D50D7" w:rsidRPr="000D50D7">
        <w:t xml:space="preserve"> </w:t>
      </w:r>
      <w:r>
        <w:t>or</w:t>
      </w:r>
      <w:r w:rsidR="000D50D7" w:rsidRPr="000D50D7">
        <w:t xml:space="preserve"> </w:t>
      </w:r>
      <w:r>
        <w:t>suffered</w:t>
      </w:r>
      <w:r w:rsidR="000D50D7" w:rsidRPr="000D50D7">
        <w:t xml:space="preserve"> </w:t>
      </w:r>
      <w:r>
        <w:t>by</w:t>
      </w:r>
      <w:r w:rsidR="000D50D7" w:rsidRPr="000D50D7">
        <w:t xml:space="preserve"> </w:t>
      </w:r>
      <w:r>
        <w:t>the</w:t>
      </w:r>
      <w:r w:rsidR="000D50D7" w:rsidRPr="000D50D7">
        <w:t xml:space="preserve"> </w:t>
      </w:r>
      <w:r>
        <w:t>Agency</w:t>
      </w:r>
      <w:r w:rsidR="000D50D7" w:rsidRPr="000D50D7">
        <w:t xml:space="preserve"> </w:t>
      </w:r>
      <w:r>
        <w:t>by</w:t>
      </w:r>
      <w:r w:rsidR="000D50D7" w:rsidRPr="000D50D7">
        <w:t xml:space="preserve"> </w:t>
      </w:r>
      <w:r>
        <w:t>reason</w:t>
      </w:r>
      <w:r w:rsidR="000D50D7" w:rsidRPr="000D50D7">
        <w:t xml:space="preserve"> </w:t>
      </w:r>
      <w:r>
        <w:t>of—</w:t>
      </w:r>
    </w:p>
    <w:p w14:paraId="2AF8D4E0" w14:textId="77777777" w:rsidR="00283174" w:rsidRDefault="00283174" w:rsidP="00283174">
      <w:pPr>
        <w:pStyle w:val="N3"/>
      </w:pPr>
      <w:bookmarkStart w:id="1372" w:name="_Ref94255689"/>
      <w:r>
        <w:t>the</w:t>
      </w:r>
      <w:r w:rsidR="000D50D7" w:rsidRPr="000D50D7">
        <w:t xml:space="preserve"> </w:t>
      </w:r>
      <w:r>
        <w:t>construction</w:t>
      </w:r>
      <w:r w:rsidR="0014248C">
        <w:t>,</w:t>
      </w:r>
      <w:r w:rsidR="000D50D7" w:rsidRPr="000D50D7">
        <w:t xml:space="preserve"> </w:t>
      </w:r>
      <w:r w:rsidR="0014248C">
        <w:t>operation</w:t>
      </w:r>
      <w:r w:rsidR="000D50D7" w:rsidRPr="000D50D7">
        <w:t xml:space="preserve"> </w:t>
      </w:r>
      <w:r w:rsidR="0014248C">
        <w:t>or</w:t>
      </w:r>
      <w:r w:rsidR="000D50D7" w:rsidRPr="000D50D7">
        <w:t xml:space="preserve"> </w:t>
      </w:r>
      <w:r w:rsidR="0014248C">
        <w:t>maintenance</w:t>
      </w:r>
      <w:r w:rsidR="000D50D7" w:rsidRPr="000D50D7">
        <w:t xml:space="preserve"> </w:t>
      </w:r>
      <w:r>
        <w:t>of</w:t>
      </w:r>
      <w:r w:rsidR="000D50D7" w:rsidRPr="000D50D7">
        <w:t xml:space="preserve"> </w:t>
      </w:r>
      <w:r>
        <w:t>any</w:t>
      </w:r>
      <w:r w:rsidR="000D50D7" w:rsidRPr="000D50D7">
        <w:t xml:space="preserve"> </w:t>
      </w:r>
      <w:r>
        <w:t>specified</w:t>
      </w:r>
      <w:r w:rsidR="000D50D7" w:rsidRPr="000D50D7">
        <w:t xml:space="preserve"> </w:t>
      </w:r>
      <w:r>
        <w:t>work</w:t>
      </w:r>
      <w:r w:rsidR="0014248C">
        <w:t>s</w:t>
      </w:r>
      <w:r w:rsidR="000D50D7" w:rsidRPr="000D50D7">
        <w:t xml:space="preserve"> </w:t>
      </w:r>
      <w:r>
        <w:t>comprised</w:t>
      </w:r>
      <w:r w:rsidR="000D50D7" w:rsidRPr="000D50D7">
        <w:t xml:space="preserve"> </w:t>
      </w:r>
      <w:r>
        <w:t>within</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rsidR="0014248C">
        <w:t>or</w:t>
      </w:r>
      <w:r w:rsidR="000D50D7" w:rsidRPr="000D50D7">
        <w:t xml:space="preserve"> </w:t>
      </w:r>
      <w:r w:rsidR="0014248C">
        <w:t>the</w:t>
      </w:r>
      <w:r w:rsidR="000D50D7" w:rsidRPr="000D50D7">
        <w:t xml:space="preserve"> </w:t>
      </w:r>
      <w:r w:rsidR="0014248C">
        <w:t>failure</w:t>
      </w:r>
      <w:r w:rsidR="000D50D7" w:rsidRPr="000D50D7">
        <w:t xml:space="preserve"> </w:t>
      </w:r>
      <w:r w:rsidR="0014248C">
        <w:t>of</w:t>
      </w:r>
      <w:r w:rsidR="000D50D7" w:rsidRPr="000D50D7">
        <w:t xml:space="preserve"> </w:t>
      </w:r>
      <w:r w:rsidR="0014248C">
        <w:t>any</w:t>
      </w:r>
      <w:r w:rsidR="000D50D7" w:rsidRPr="000D50D7">
        <w:t xml:space="preserve"> </w:t>
      </w:r>
      <w:r w:rsidR="0014248C">
        <w:t>such</w:t>
      </w:r>
      <w:r w:rsidR="000D50D7" w:rsidRPr="000D50D7">
        <w:t xml:space="preserve"> </w:t>
      </w:r>
      <w:r w:rsidR="0014248C">
        <w:t>works</w:t>
      </w:r>
      <w:r w:rsidR="000D50D7" w:rsidRPr="000D50D7">
        <w:t xml:space="preserve"> </w:t>
      </w:r>
      <w:r w:rsidR="0014248C">
        <w:t>comprised</w:t>
      </w:r>
      <w:r w:rsidR="000D50D7" w:rsidRPr="000D50D7">
        <w:t xml:space="preserve"> </w:t>
      </w:r>
      <w:r w:rsidR="0014248C">
        <w:t>within</w:t>
      </w:r>
      <w:r w:rsidR="000D50D7" w:rsidRPr="000D50D7">
        <w:t xml:space="preserve"> </w:t>
      </w:r>
      <w:r w:rsidR="0014248C">
        <w:t>them</w:t>
      </w:r>
      <w:r>
        <w:t>;</w:t>
      </w:r>
      <w:r w:rsidR="000D50D7" w:rsidRPr="000D50D7">
        <w:t xml:space="preserve"> </w:t>
      </w:r>
      <w:r>
        <w:t>or</w:t>
      </w:r>
      <w:bookmarkEnd w:id="1372"/>
    </w:p>
    <w:p w14:paraId="270B5E82" w14:textId="77777777" w:rsidR="00283174" w:rsidRDefault="00283174" w:rsidP="00283174">
      <w:pPr>
        <w:pStyle w:val="N3"/>
      </w:pPr>
      <w:bookmarkStart w:id="1373" w:name="_Ref94255699"/>
      <w:r>
        <w:t>any</w:t>
      </w:r>
      <w:r w:rsidR="000D50D7" w:rsidRPr="000D50D7">
        <w:t xml:space="preserve"> </w:t>
      </w:r>
      <w:r>
        <w:t>act</w:t>
      </w:r>
      <w:r w:rsidR="000D50D7" w:rsidRPr="000D50D7">
        <w:t xml:space="preserve"> </w:t>
      </w:r>
      <w:r>
        <w:t>or</w:t>
      </w:r>
      <w:r w:rsidR="000D50D7" w:rsidRPr="000D50D7">
        <w:t xml:space="preserve"> </w:t>
      </w:r>
      <w:r>
        <w:t>omission</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its</w:t>
      </w:r>
      <w:r w:rsidR="000D50D7" w:rsidRPr="000D50D7">
        <w:t xml:space="preserve"> </w:t>
      </w:r>
      <w:r>
        <w:t>employees,</w:t>
      </w:r>
      <w:r w:rsidR="000D50D7" w:rsidRPr="000D50D7">
        <w:t xml:space="preserve"> </w:t>
      </w:r>
      <w:r>
        <w:t>contractors</w:t>
      </w:r>
      <w:r w:rsidR="000D50D7" w:rsidRPr="000D50D7">
        <w:t xml:space="preserve"> </w:t>
      </w:r>
      <w:r>
        <w:t>or</w:t>
      </w:r>
      <w:r w:rsidR="000D50D7" w:rsidRPr="000D50D7">
        <w:t xml:space="preserve"> </w:t>
      </w:r>
      <w:r>
        <w:t>agents</w:t>
      </w:r>
      <w:r w:rsidR="000D50D7" w:rsidRPr="000D50D7">
        <w:t xml:space="preserve"> </w:t>
      </w:r>
      <w:r>
        <w:t>or</w:t>
      </w:r>
      <w:r w:rsidR="000D50D7" w:rsidRPr="000D50D7">
        <w:t xml:space="preserve"> </w:t>
      </w:r>
      <w:r>
        <w:t>others</w:t>
      </w:r>
      <w:r w:rsidR="000D50D7" w:rsidRPr="000D50D7">
        <w:t xml:space="preserve"> </w:t>
      </w:r>
      <w:r>
        <w:t>whilst</w:t>
      </w:r>
      <w:r w:rsidR="000D50D7" w:rsidRPr="000D50D7">
        <w:t xml:space="preserve"> </w:t>
      </w:r>
      <w:r>
        <w:t>engaged</w:t>
      </w:r>
      <w:r w:rsidR="000D50D7" w:rsidRPr="000D50D7">
        <w:t xml:space="preserve"> </w:t>
      </w:r>
      <w:r>
        <w:t>upon</w:t>
      </w:r>
      <w:r w:rsidR="000D50D7" w:rsidRPr="000D50D7">
        <w:t xml:space="preserve"> </w:t>
      </w:r>
      <w:r>
        <w:t>the</w:t>
      </w:r>
      <w:r w:rsidR="000D50D7" w:rsidRPr="000D50D7">
        <w:t xml:space="preserve"> </w:t>
      </w:r>
      <w:r>
        <w:t>construction</w:t>
      </w:r>
      <w:r w:rsidR="0014248C">
        <w:t>,</w:t>
      </w:r>
      <w:r w:rsidR="000D50D7" w:rsidRPr="000D50D7">
        <w:t xml:space="preserve"> </w:t>
      </w:r>
      <w:r w:rsidR="0014248C">
        <w:t>operation</w:t>
      </w:r>
      <w:r w:rsidR="000D50D7" w:rsidRPr="000D50D7">
        <w:t xml:space="preserve"> </w:t>
      </w:r>
      <w:r w:rsidR="0014248C">
        <w:t>or</w:t>
      </w:r>
      <w:r w:rsidR="000D50D7" w:rsidRPr="000D50D7">
        <w:t xml:space="preserve"> </w:t>
      </w:r>
      <w:r w:rsidR="0014248C">
        <w:t>maintenance</w:t>
      </w:r>
      <w:r w:rsidR="000D50D7" w:rsidRPr="000D50D7">
        <w:t xml:space="preserve"> </w:t>
      </w:r>
      <w:r w:rsidR="0014248C">
        <w:t>of</w:t>
      </w:r>
      <w:r w:rsidR="000D50D7" w:rsidRPr="000D50D7">
        <w:t xml:space="preserve"> </w:t>
      </w:r>
      <w:r w:rsidR="0014248C">
        <w:t>the</w:t>
      </w:r>
      <w:r w:rsidR="000D50D7" w:rsidRPr="000D50D7">
        <w:t xml:space="preserve"> </w:t>
      </w:r>
      <w:r w:rsidR="0014248C">
        <w:t>authorised</w:t>
      </w:r>
      <w:r w:rsidR="000D50D7" w:rsidRPr="000D50D7">
        <w:t xml:space="preserve"> </w:t>
      </w:r>
      <w:r w:rsidR="0014248C">
        <w:t>development</w:t>
      </w:r>
      <w:r w:rsidR="000D50D7" w:rsidRPr="000D50D7">
        <w:t xml:space="preserve"> </w:t>
      </w:r>
      <w:r w:rsidR="0014248C">
        <w:t>or</w:t>
      </w:r>
      <w:r w:rsidR="000D50D7" w:rsidRPr="000D50D7">
        <w:t xml:space="preserve"> </w:t>
      </w:r>
      <w:r w:rsidR="0014248C">
        <w:t>dealing</w:t>
      </w:r>
      <w:r w:rsidR="000D50D7" w:rsidRPr="000D50D7">
        <w:t xml:space="preserve"> </w:t>
      </w:r>
      <w:r w:rsidR="0014248C">
        <w:t>with</w:t>
      </w:r>
      <w:r w:rsidR="000D50D7" w:rsidRPr="000D50D7">
        <w:t xml:space="preserve"> </w:t>
      </w:r>
      <w:r w:rsidR="0014248C">
        <w:t>any</w:t>
      </w:r>
      <w:r w:rsidR="000D50D7" w:rsidRPr="000D50D7">
        <w:t xml:space="preserve"> </w:t>
      </w:r>
      <w:r w:rsidR="0014248C">
        <w:t>failure</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bookmarkEnd w:id="1373"/>
    </w:p>
    <w:p w14:paraId="7A355F7D" w14:textId="77777777" w:rsidR="00283174" w:rsidRDefault="0014248C" w:rsidP="00283174">
      <w:pPr>
        <w:pStyle w:val="N2"/>
      </w:pPr>
      <w:bookmarkStart w:id="1374" w:name="_Ref94255723"/>
      <w:r>
        <w:t>For</w:t>
      </w:r>
      <w:r w:rsidR="000D50D7" w:rsidRPr="000D50D7">
        <w:t xml:space="preserve"> </w:t>
      </w:r>
      <w:r>
        <w:t>the</w:t>
      </w:r>
      <w:r w:rsidR="000D50D7" w:rsidRPr="000D50D7">
        <w:t xml:space="preserve"> </w:t>
      </w:r>
      <w:r>
        <w:t>avoidance</w:t>
      </w:r>
      <w:r w:rsidR="000D50D7" w:rsidRPr="000D50D7">
        <w:t xml:space="preserve"> </w:t>
      </w:r>
      <w:r>
        <w:t>of</w:t>
      </w:r>
      <w:r w:rsidR="000D50D7" w:rsidRPr="000D50D7">
        <w:t xml:space="preserve"> </w:t>
      </w:r>
      <w:r>
        <w:t>doubt,</w:t>
      </w:r>
      <w:r w:rsidR="000D50D7" w:rsidRPr="000D50D7">
        <w:t xml:space="preserve"> </w:t>
      </w:r>
      <w:r>
        <w:t>in</w:t>
      </w:r>
      <w:r w:rsidR="000D50D7" w:rsidRPr="000D50D7">
        <w:t xml:space="preserve"> </w:t>
      </w:r>
      <w:r w:rsidR="00283174">
        <w:t>sub-paragraph</w:t>
      </w:r>
      <w:r w:rsidR="000D50D7" w:rsidRPr="000D50D7">
        <w:t xml:space="preserve"> </w:t>
      </w:r>
      <w:r w:rsidR="00283174">
        <w:fldChar w:fldCharType="begin"/>
      </w:r>
      <w:r w:rsidR="00283174">
        <w:instrText xml:space="preserve"> REF _Ref94255669 \r \h </w:instrText>
      </w:r>
      <w:r w:rsidR="00283174">
        <w:fldChar w:fldCharType="separate"/>
      </w:r>
      <w:r w:rsidR="000D50D7">
        <w:t>(1)</w:t>
      </w:r>
      <w:r w:rsidR="00283174">
        <w:fldChar w:fldCharType="end"/>
      </w:r>
      <w:r w:rsidR="00283174">
        <w:t>—</w:t>
      </w:r>
      <w:bookmarkEnd w:id="1374"/>
    </w:p>
    <w:p w14:paraId="6C9D3C70" w14:textId="77777777" w:rsidR="00283174" w:rsidRDefault="00283174" w:rsidP="00283174">
      <w:pPr>
        <w:pStyle w:val="DefPara"/>
      </w:pPr>
      <w:r>
        <w:t>“costs”</w:t>
      </w:r>
      <w:r w:rsidR="000D50D7" w:rsidRPr="000D50D7">
        <w:t xml:space="preserve"> </w:t>
      </w:r>
      <w:r>
        <w:t>includes—</w:t>
      </w:r>
    </w:p>
    <w:p w14:paraId="6724829B" w14:textId="77777777" w:rsidR="00283174" w:rsidRDefault="00283174" w:rsidP="00283174">
      <w:pPr>
        <w:pStyle w:val="N3"/>
      </w:pPr>
      <w:r>
        <w:t>expenses</w:t>
      </w:r>
      <w:r w:rsidR="000D50D7" w:rsidRPr="000D50D7">
        <w:t xml:space="preserve"> </w:t>
      </w:r>
      <w:r>
        <w:t>and</w:t>
      </w:r>
      <w:r w:rsidR="000D50D7" w:rsidRPr="000D50D7">
        <w:t xml:space="preserve"> </w:t>
      </w:r>
      <w:r>
        <w:t>charges;</w:t>
      </w:r>
    </w:p>
    <w:p w14:paraId="7EB36020" w14:textId="77777777" w:rsidR="00283174" w:rsidRDefault="00283174" w:rsidP="00283174">
      <w:pPr>
        <w:pStyle w:val="N3"/>
      </w:pPr>
      <w:r>
        <w:t>staff</w:t>
      </w:r>
      <w:r w:rsidR="000D50D7" w:rsidRPr="000D50D7">
        <w:t xml:space="preserve"> </w:t>
      </w:r>
      <w:r>
        <w:t>costs</w:t>
      </w:r>
      <w:r w:rsidR="000D50D7" w:rsidRPr="000D50D7">
        <w:t xml:space="preserve"> </w:t>
      </w:r>
      <w:r>
        <w:t>and</w:t>
      </w:r>
      <w:r w:rsidR="000D50D7" w:rsidRPr="000D50D7">
        <w:t xml:space="preserve"> </w:t>
      </w:r>
      <w:r>
        <w:t>overheads;</w:t>
      </w:r>
    </w:p>
    <w:p w14:paraId="427BBA70" w14:textId="77777777" w:rsidR="00283174" w:rsidRDefault="00283174" w:rsidP="00283174">
      <w:pPr>
        <w:pStyle w:val="N3"/>
      </w:pPr>
      <w:r>
        <w:t>legal</w:t>
      </w:r>
      <w:r w:rsidR="000D50D7" w:rsidRPr="000D50D7">
        <w:t xml:space="preserve"> </w:t>
      </w:r>
      <w:r>
        <w:t>costs;</w:t>
      </w:r>
    </w:p>
    <w:p w14:paraId="1FAC3C9F" w14:textId="77777777" w:rsidR="00283174" w:rsidRDefault="00283174" w:rsidP="00283174">
      <w:pPr>
        <w:pStyle w:val="DefPara"/>
      </w:pPr>
      <w:r>
        <w:t>“losses”</w:t>
      </w:r>
      <w:r w:rsidR="000D50D7" w:rsidRPr="000D50D7">
        <w:t xml:space="preserve"> </w:t>
      </w:r>
      <w:r>
        <w:t>includes</w:t>
      </w:r>
      <w:r w:rsidR="000D50D7" w:rsidRPr="000D50D7">
        <w:t xml:space="preserve"> </w:t>
      </w:r>
      <w:r>
        <w:t>physical</w:t>
      </w:r>
      <w:r w:rsidR="000D50D7" w:rsidRPr="000D50D7">
        <w:t xml:space="preserve"> </w:t>
      </w:r>
      <w:r>
        <w:t>damage.</w:t>
      </w:r>
    </w:p>
    <w:p w14:paraId="2D9E62C0" w14:textId="77777777" w:rsidR="00283174" w:rsidRDefault="00283174" w:rsidP="00283174">
      <w:pPr>
        <w:pStyle w:val="N2"/>
      </w:pPr>
      <w:bookmarkStart w:id="1375" w:name="_Ref94255712"/>
      <w:r>
        <w:t>The</w:t>
      </w:r>
      <w:r w:rsidR="000D50D7" w:rsidRPr="000D50D7">
        <w:t xml:space="preserve"> </w:t>
      </w:r>
      <w:r>
        <w:t>undertaker</w:t>
      </w:r>
      <w:r w:rsidR="000D50D7" w:rsidRPr="000D50D7">
        <w:t xml:space="preserve"> </w:t>
      </w:r>
      <w:r w:rsidR="0014248C">
        <w:t>indemnifies</w:t>
      </w:r>
      <w:r w:rsidR="000D50D7" w:rsidRPr="000D50D7">
        <w:t xml:space="preserve"> </w:t>
      </w:r>
      <w:r w:rsidR="0014248C">
        <w:t>the</w:t>
      </w:r>
      <w:r w:rsidR="000D50D7" w:rsidRPr="000D50D7">
        <w:t xml:space="preserve"> </w:t>
      </w:r>
      <w:r w:rsidR="0014248C">
        <w:t>Agency</w:t>
      </w:r>
      <w:r w:rsidR="000D50D7" w:rsidRPr="000D50D7">
        <w:t xml:space="preserve"> </w:t>
      </w:r>
      <w:r w:rsidR="0014248C">
        <w:t>against</w:t>
      </w:r>
      <w:r w:rsidR="000D50D7" w:rsidRPr="000D50D7">
        <w:t xml:space="preserve"> </w:t>
      </w:r>
      <w:r w:rsidR="0014248C">
        <w:t>all</w:t>
      </w:r>
      <w:r w:rsidR="000D50D7" w:rsidRPr="000D50D7">
        <w:t xml:space="preserve"> </w:t>
      </w:r>
      <w:r>
        <w:t>liabilities,</w:t>
      </w:r>
      <w:r w:rsidR="000D50D7" w:rsidRPr="000D50D7">
        <w:t xml:space="preserve"> </w:t>
      </w:r>
      <w:r>
        <w:t>claims</w:t>
      </w:r>
      <w:r w:rsidR="000D50D7" w:rsidRPr="000D50D7">
        <w:t xml:space="preserve"> </w:t>
      </w:r>
      <w:r>
        <w:t>and</w:t>
      </w:r>
      <w:r w:rsidR="000D50D7" w:rsidRPr="000D50D7">
        <w:t xml:space="preserve"> </w:t>
      </w:r>
      <w:r>
        <w:t>demands</w:t>
      </w:r>
      <w:r w:rsidR="000D50D7" w:rsidRPr="000D50D7">
        <w:t xml:space="preserve"> </w:t>
      </w:r>
      <w:r>
        <w:t>arising</w:t>
      </w:r>
      <w:r w:rsidR="000D50D7" w:rsidRPr="000D50D7">
        <w:t xml:space="preserve"> </w:t>
      </w:r>
      <w:r>
        <w:t>out</w:t>
      </w:r>
      <w:r w:rsidR="000D50D7" w:rsidRPr="000D50D7">
        <w:t xml:space="preserve"> </w:t>
      </w:r>
      <w:r>
        <w:t>of</w:t>
      </w:r>
      <w:r w:rsidR="000D50D7" w:rsidRPr="000D50D7">
        <w:t xml:space="preserve"> </w:t>
      </w:r>
      <w:r>
        <w:t>or</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or</w:t>
      </w:r>
      <w:r w:rsidR="000D50D7" w:rsidRPr="000D50D7">
        <w:t xml:space="preserve"> </w:t>
      </w:r>
      <w:r>
        <w:t>otherwise</w:t>
      </w:r>
      <w:r w:rsidR="000D50D7" w:rsidRPr="000D50D7">
        <w:t xml:space="preserve"> </w:t>
      </w:r>
      <w:r>
        <w:t>out</w:t>
      </w:r>
      <w:r w:rsidR="000D50D7" w:rsidRPr="000D50D7">
        <w:t xml:space="preserve"> </w:t>
      </w:r>
      <w:r>
        <w:t>of</w:t>
      </w:r>
      <w:r w:rsidR="000D50D7" w:rsidRPr="000D50D7">
        <w:t xml:space="preserve"> </w:t>
      </w:r>
      <w:r>
        <w:t>the</w:t>
      </w:r>
      <w:r w:rsidR="000D50D7" w:rsidRPr="000D50D7">
        <w:t xml:space="preserve"> </w:t>
      </w:r>
      <w:r>
        <w:t>matters</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_Ref94255689 \r \h </w:instrText>
      </w:r>
      <w:r>
        <w:fldChar w:fldCharType="separate"/>
      </w:r>
      <w:r w:rsidR="000D50D7">
        <w:t>(1)(a)</w:t>
      </w:r>
      <w:r>
        <w:fldChar w:fldCharType="end"/>
      </w:r>
      <w:r w:rsidR="000D50D7" w:rsidRPr="000D50D7">
        <w:t xml:space="preserve"> </w:t>
      </w:r>
      <w:r>
        <w:t>and</w:t>
      </w:r>
      <w:r w:rsidR="000D50D7" w:rsidRPr="000D50D7">
        <w:t xml:space="preserve"> </w:t>
      </w:r>
      <w:r>
        <w:fldChar w:fldCharType="begin"/>
      </w:r>
      <w:r>
        <w:instrText xml:space="preserve"> REF _Ref94255699 \r \h </w:instrText>
      </w:r>
      <w:r>
        <w:fldChar w:fldCharType="separate"/>
      </w:r>
      <w:r w:rsidR="000D50D7">
        <w:t>(1)(b)</w:t>
      </w:r>
      <w:r>
        <w:fldChar w:fldCharType="end"/>
      </w:r>
      <w:r>
        <w:t>.</w:t>
      </w:r>
      <w:bookmarkEnd w:id="1375"/>
    </w:p>
    <w:p w14:paraId="303F2210" w14:textId="77777777" w:rsidR="00283174" w:rsidRDefault="0014248C" w:rsidP="00283174">
      <w:pPr>
        <w:pStyle w:val="N2"/>
      </w:pPr>
      <w:r>
        <w:t>For</w:t>
      </w:r>
      <w:r w:rsidR="000D50D7" w:rsidRPr="000D50D7">
        <w:t xml:space="preserve"> </w:t>
      </w:r>
      <w:r>
        <w:t>the</w:t>
      </w:r>
      <w:r w:rsidR="000D50D7" w:rsidRPr="000D50D7">
        <w:t xml:space="preserve"> </w:t>
      </w:r>
      <w:r>
        <w:t>avoidance</w:t>
      </w:r>
      <w:r w:rsidR="000D50D7" w:rsidRPr="000D50D7">
        <w:t xml:space="preserve"> </w:t>
      </w:r>
      <w:r>
        <w:t>of</w:t>
      </w:r>
      <w:r w:rsidR="000D50D7" w:rsidRPr="000D50D7">
        <w:t xml:space="preserve"> </w:t>
      </w:r>
      <w:r>
        <w:t>doubt,</w:t>
      </w:r>
      <w:r w:rsidR="000D50D7" w:rsidRPr="000D50D7">
        <w:t xml:space="preserve"> </w:t>
      </w:r>
      <w:r>
        <w:t>in</w:t>
      </w:r>
      <w:r w:rsidR="000D50D7" w:rsidRPr="000D50D7">
        <w:t xml:space="preserve"> </w:t>
      </w:r>
      <w:r w:rsidR="00283174">
        <w:t>sub-paragraph</w:t>
      </w:r>
      <w:r w:rsidR="000D50D7" w:rsidRPr="000D50D7">
        <w:t xml:space="preserve"> </w:t>
      </w:r>
      <w:r w:rsidR="00283174">
        <w:fldChar w:fldCharType="begin"/>
      </w:r>
      <w:r w:rsidR="00283174">
        <w:instrText xml:space="preserve"> REF _Ref94255712 \r \h </w:instrText>
      </w:r>
      <w:r w:rsidR="00283174">
        <w:fldChar w:fldCharType="separate"/>
      </w:r>
      <w:r w:rsidR="000D50D7">
        <w:t>(3)</w:t>
      </w:r>
      <w:r w:rsidR="00283174">
        <w:fldChar w:fldCharType="end"/>
      </w:r>
      <w:r w:rsidR="00283174">
        <w:t>—</w:t>
      </w:r>
    </w:p>
    <w:p w14:paraId="010A9024" w14:textId="77777777" w:rsidR="00283174" w:rsidRDefault="00283174" w:rsidP="00283174">
      <w:pPr>
        <w:pStyle w:val="DefPara"/>
      </w:pPr>
      <w:r>
        <w:t>“claims”</w:t>
      </w:r>
      <w:r w:rsidR="000D50D7" w:rsidRPr="000D50D7">
        <w:t xml:space="preserve"> </w:t>
      </w:r>
      <w:r>
        <w:t>and</w:t>
      </w:r>
      <w:r w:rsidR="000D50D7" w:rsidRPr="000D50D7">
        <w:t xml:space="preserve"> </w:t>
      </w:r>
      <w:r>
        <w:t>“demands”</w:t>
      </w:r>
      <w:r w:rsidR="000D50D7" w:rsidRPr="000D50D7">
        <w:t xml:space="preserve"> </w:t>
      </w:r>
      <w:r>
        <w:t>include</w:t>
      </w:r>
      <w:r w:rsidR="000D50D7" w:rsidRPr="000D50D7">
        <w:t xml:space="preserve"> </w:t>
      </w:r>
      <w:r>
        <w:t>as</w:t>
      </w:r>
      <w:r w:rsidR="000D50D7" w:rsidRPr="000D50D7">
        <w:t xml:space="preserve"> </w:t>
      </w:r>
      <w:r>
        <w:t>applicable—</w:t>
      </w:r>
    </w:p>
    <w:p w14:paraId="0D485DC5" w14:textId="77777777" w:rsidR="00283174" w:rsidRDefault="00283174" w:rsidP="00283174">
      <w:pPr>
        <w:pStyle w:val="N3"/>
      </w:pPr>
      <w:r>
        <w:t>costs</w:t>
      </w:r>
      <w:r w:rsidR="000D50D7" w:rsidRPr="000D50D7">
        <w:t xml:space="preserve"> </w:t>
      </w:r>
      <w:r>
        <w:t>(within</w:t>
      </w:r>
      <w:r w:rsidR="000D50D7" w:rsidRPr="000D50D7">
        <w:t xml:space="preserve"> </w:t>
      </w:r>
      <w:r>
        <w:t>the</w:t>
      </w:r>
      <w:r w:rsidR="000D50D7" w:rsidRPr="000D50D7">
        <w:t xml:space="preserve"> </w:t>
      </w:r>
      <w:r>
        <w:t>meaning</w:t>
      </w:r>
      <w:r w:rsidR="000D50D7" w:rsidRPr="000D50D7">
        <w:t xml:space="preserve"> </w:t>
      </w:r>
      <w:r>
        <w:t>of</w:t>
      </w:r>
      <w:r w:rsidR="000D50D7" w:rsidRPr="000D50D7">
        <w:t xml:space="preserve"> </w:t>
      </w:r>
      <w:r>
        <w:t>sub-paragraph</w:t>
      </w:r>
      <w:r w:rsidR="000D50D7" w:rsidRPr="000D50D7">
        <w:t xml:space="preserve"> </w:t>
      </w:r>
      <w:r>
        <w:fldChar w:fldCharType="begin"/>
      </w:r>
      <w:r>
        <w:instrText xml:space="preserve"> REF _Ref94255723 \r \h </w:instrText>
      </w:r>
      <w:r>
        <w:fldChar w:fldCharType="separate"/>
      </w:r>
      <w:r w:rsidR="000D50D7">
        <w:t>(2)</w:t>
      </w:r>
      <w:r>
        <w:fldChar w:fldCharType="end"/>
      </w:r>
      <w:r>
        <w:t>)</w:t>
      </w:r>
      <w:r w:rsidR="000D50D7" w:rsidRPr="000D50D7">
        <w:t xml:space="preserve"> </w:t>
      </w:r>
      <w:r>
        <w:t>incurred</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any</w:t>
      </w:r>
      <w:r w:rsidR="000D50D7" w:rsidRPr="000D50D7">
        <w:t xml:space="preserve"> </w:t>
      </w:r>
      <w:r>
        <w:t>claim</w:t>
      </w:r>
      <w:r w:rsidR="000D50D7" w:rsidRPr="000D50D7">
        <w:t xml:space="preserve"> </w:t>
      </w:r>
      <w:r>
        <w:t>or</w:t>
      </w:r>
      <w:r w:rsidR="000D50D7" w:rsidRPr="000D50D7">
        <w:t xml:space="preserve"> </w:t>
      </w:r>
      <w:r>
        <w:t>demand;</w:t>
      </w:r>
    </w:p>
    <w:p w14:paraId="2C41F3E2" w14:textId="77777777" w:rsidR="00283174" w:rsidRDefault="00283174" w:rsidP="00283174">
      <w:pPr>
        <w:pStyle w:val="N3"/>
      </w:pPr>
      <w:r>
        <w:t>any</w:t>
      </w:r>
      <w:r w:rsidR="000D50D7" w:rsidRPr="000D50D7">
        <w:t xml:space="preserve"> </w:t>
      </w:r>
      <w:r>
        <w:t>interest</w:t>
      </w:r>
      <w:r w:rsidR="000D50D7" w:rsidRPr="000D50D7">
        <w:t xml:space="preserve"> </w:t>
      </w:r>
      <w:r>
        <w:t>element</w:t>
      </w:r>
      <w:r w:rsidR="000D50D7" w:rsidRPr="000D50D7">
        <w:t xml:space="preserve"> </w:t>
      </w:r>
      <w:r>
        <w:t>of</w:t>
      </w:r>
      <w:r w:rsidR="000D50D7" w:rsidRPr="000D50D7">
        <w:t xml:space="preserve"> </w:t>
      </w:r>
      <w:r>
        <w:t>sums</w:t>
      </w:r>
      <w:r w:rsidR="000D50D7" w:rsidRPr="000D50D7">
        <w:t xml:space="preserve"> </w:t>
      </w:r>
      <w:r>
        <w:t>claimed</w:t>
      </w:r>
      <w:r w:rsidR="000D50D7" w:rsidRPr="000D50D7">
        <w:t xml:space="preserve"> </w:t>
      </w:r>
      <w:r>
        <w:t>or</w:t>
      </w:r>
      <w:r w:rsidR="000D50D7" w:rsidRPr="000D50D7">
        <w:t xml:space="preserve"> </w:t>
      </w:r>
      <w:r>
        <w:t>demanded;</w:t>
      </w:r>
    </w:p>
    <w:p w14:paraId="7935F59C" w14:textId="77777777" w:rsidR="00283174" w:rsidRDefault="00283174" w:rsidP="00283174">
      <w:pPr>
        <w:pStyle w:val="DefPara"/>
      </w:pPr>
      <w:r>
        <w:t>“liabilities”</w:t>
      </w:r>
      <w:r w:rsidR="000D50D7" w:rsidRPr="000D50D7">
        <w:t xml:space="preserve"> </w:t>
      </w:r>
      <w:r>
        <w:t>includes—</w:t>
      </w:r>
    </w:p>
    <w:p w14:paraId="261C5553" w14:textId="77777777" w:rsidR="00283174" w:rsidRDefault="00283174" w:rsidP="002B59BA">
      <w:pPr>
        <w:pStyle w:val="N3"/>
        <w:numPr>
          <w:ilvl w:val="2"/>
          <w:numId w:val="29"/>
        </w:numPr>
      </w:pPr>
      <w:r>
        <w:t>contractual</w:t>
      </w:r>
      <w:r w:rsidR="000D50D7" w:rsidRPr="000D50D7">
        <w:t xml:space="preserve"> </w:t>
      </w:r>
      <w:r>
        <w:t>liabilities;</w:t>
      </w:r>
    </w:p>
    <w:p w14:paraId="280225C0" w14:textId="77777777" w:rsidR="00283174" w:rsidRDefault="00283174" w:rsidP="00283174">
      <w:pPr>
        <w:pStyle w:val="N3"/>
      </w:pPr>
      <w:r>
        <w:t>tortious</w:t>
      </w:r>
      <w:r w:rsidR="000D50D7" w:rsidRPr="000D50D7">
        <w:t xml:space="preserve"> </w:t>
      </w:r>
      <w:r>
        <w:t>liabilities</w:t>
      </w:r>
      <w:r w:rsidR="000D50D7" w:rsidRPr="000D50D7">
        <w:t xml:space="preserve"> </w:t>
      </w:r>
      <w:r>
        <w:t>(including</w:t>
      </w:r>
      <w:r w:rsidR="000D50D7" w:rsidRPr="000D50D7">
        <w:t xml:space="preserve"> </w:t>
      </w:r>
      <w:r>
        <w:t>liabilities</w:t>
      </w:r>
      <w:r w:rsidR="000D50D7" w:rsidRPr="000D50D7">
        <w:t xml:space="preserve"> </w:t>
      </w:r>
      <w:r>
        <w:t>for</w:t>
      </w:r>
      <w:r w:rsidR="000D50D7" w:rsidRPr="000D50D7">
        <w:t xml:space="preserve"> </w:t>
      </w:r>
      <w:r>
        <w:t>negligence</w:t>
      </w:r>
      <w:r w:rsidR="000D50D7" w:rsidRPr="000D50D7">
        <w:t xml:space="preserve"> </w:t>
      </w:r>
      <w:r>
        <w:t>or</w:t>
      </w:r>
      <w:r w:rsidR="000D50D7" w:rsidRPr="000D50D7">
        <w:t xml:space="preserve"> </w:t>
      </w:r>
      <w:r>
        <w:t>nuisance);</w:t>
      </w:r>
    </w:p>
    <w:p w14:paraId="756EECFF" w14:textId="77777777" w:rsidR="00283174" w:rsidRDefault="00283174" w:rsidP="00283174">
      <w:pPr>
        <w:pStyle w:val="N3"/>
      </w:pPr>
      <w:r>
        <w:t>liabilities</w:t>
      </w:r>
      <w:r w:rsidR="000D50D7" w:rsidRPr="000D50D7">
        <w:t xml:space="preserve"> </w:t>
      </w:r>
      <w:r>
        <w:t>to</w:t>
      </w:r>
      <w:r w:rsidR="000D50D7" w:rsidRPr="000D50D7">
        <w:t xml:space="preserve"> </w:t>
      </w:r>
      <w:r>
        <w:t>pay</w:t>
      </w:r>
      <w:r w:rsidR="000D50D7" w:rsidRPr="000D50D7">
        <w:t xml:space="preserve"> </w:t>
      </w:r>
      <w:r>
        <w:t>statutory</w:t>
      </w:r>
      <w:r w:rsidR="000D50D7" w:rsidRPr="000D50D7">
        <w:t xml:space="preserve"> </w:t>
      </w:r>
      <w:r>
        <w:t>compensation</w:t>
      </w:r>
      <w:r w:rsidR="000D50D7" w:rsidRPr="000D50D7">
        <w:t xml:space="preserve"> </w:t>
      </w:r>
      <w:r>
        <w:t>or</w:t>
      </w:r>
      <w:r w:rsidR="000D50D7" w:rsidRPr="000D50D7">
        <w:t xml:space="preserve"> </w:t>
      </w:r>
      <w:r>
        <w:t>for</w:t>
      </w:r>
      <w:r w:rsidR="000D50D7" w:rsidRPr="000D50D7">
        <w:t xml:space="preserve"> </w:t>
      </w:r>
      <w:r>
        <w:t>breach</w:t>
      </w:r>
      <w:r w:rsidR="000D50D7" w:rsidRPr="000D50D7">
        <w:t xml:space="preserve"> </w:t>
      </w:r>
      <w:r>
        <w:t>of</w:t>
      </w:r>
      <w:r w:rsidR="000D50D7" w:rsidRPr="000D50D7">
        <w:t xml:space="preserve"> </w:t>
      </w:r>
      <w:r>
        <w:t>statutory</w:t>
      </w:r>
      <w:r w:rsidR="000D50D7" w:rsidRPr="000D50D7">
        <w:t xml:space="preserve"> </w:t>
      </w:r>
      <w:r>
        <w:t>duty;</w:t>
      </w:r>
    </w:p>
    <w:p w14:paraId="3B86DFF5" w14:textId="77777777" w:rsidR="00283174" w:rsidRDefault="00283174" w:rsidP="00283174">
      <w:pPr>
        <w:pStyle w:val="N3"/>
      </w:pPr>
      <w:r>
        <w:t>liabilities</w:t>
      </w:r>
      <w:r w:rsidR="000D50D7" w:rsidRPr="000D50D7">
        <w:t xml:space="preserve"> </w:t>
      </w:r>
      <w:r>
        <w:t>to</w:t>
      </w:r>
      <w:r w:rsidR="000D50D7" w:rsidRPr="000D50D7">
        <w:t xml:space="preserve"> </w:t>
      </w:r>
      <w:r>
        <w:t>pay</w:t>
      </w:r>
      <w:r w:rsidR="000D50D7" w:rsidRPr="000D50D7">
        <w:t xml:space="preserve"> </w:t>
      </w:r>
      <w:r>
        <w:t>statutory</w:t>
      </w:r>
      <w:r w:rsidR="000D50D7" w:rsidRPr="000D50D7">
        <w:t xml:space="preserve"> </w:t>
      </w:r>
      <w:r>
        <w:t>penalties</w:t>
      </w:r>
      <w:r w:rsidR="000D50D7" w:rsidRPr="000D50D7">
        <w:t xml:space="preserve"> </w:t>
      </w:r>
      <w:r>
        <w:t>imposed</w:t>
      </w:r>
      <w:r w:rsidR="000D50D7" w:rsidRPr="000D50D7">
        <w:t xml:space="preserve"> </w:t>
      </w:r>
      <w:r>
        <w:t>on</w:t>
      </w:r>
      <w:r w:rsidR="000D50D7" w:rsidRPr="000D50D7">
        <w:t xml:space="preserve"> </w:t>
      </w:r>
      <w:r>
        <w:t>the</w:t>
      </w:r>
      <w:r w:rsidR="000D50D7" w:rsidRPr="000D50D7">
        <w:t xml:space="preserve"> </w:t>
      </w:r>
      <w:r>
        <w:t>basis</w:t>
      </w:r>
      <w:r w:rsidR="000D50D7" w:rsidRPr="000D50D7">
        <w:t xml:space="preserve"> </w:t>
      </w:r>
      <w:r>
        <w:t>of</w:t>
      </w:r>
      <w:r w:rsidR="000D50D7" w:rsidRPr="000D50D7">
        <w:t xml:space="preserve"> </w:t>
      </w:r>
      <w:r>
        <w:t>strict</w:t>
      </w:r>
      <w:r w:rsidR="000D50D7" w:rsidRPr="000D50D7">
        <w:t xml:space="preserve"> </w:t>
      </w:r>
      <w:r>
        <w:t>liability</w:t>
      </w:r>
      <w:r w:rsidR="000D50D7" w:rsidRPr="000D50D7">
        <w:t xml:space="preserve"> </w:t>
      </w:r>
      <w:r>
        <w:t>(but</w:t>
      </w:r>
      <w:r w:rsidR="000D50D7" w:rsidRPr="000D50D7">
        <w:t xml:space="preserve"> </w:t>
      </w:r>
      <w:r>
        <w:t>does</w:t>
      </w:r>
      <w:r w:rsidR="000D50D7" w:rsidRPr="000D50D7">
        <w:t xml:space="preserve"> </w:t>
      </w:r>
      <w:r>
        <w:t>not</w:t>
      </w:r>
      <w:r w:rsidR="000D50D7" w:rsidRPr="000D50D7">
        <w:t xml:space="preserve"> </w:t>
      </w:r>
      <w:r>
        <w:t>include</w:t>
      </w:r>
      <w:r w:rsidR="000D50D7" w:rsidRPr="000D50D7">
        <w:t xml:space="preserve"> </w:t>
      </w:r>
      <w:r>
        <w:t>liabilities</w:t>
      </w:r>
      <w:r w:rsidR="000D50D7" w:rsidRPr="000D50D7">
        <w:t xml:space="preserve"> </w:t>
      </w:r>
      <w:r>
        <w:t>to</w:t>
      </w:r>
      <w:r w:rsidR="000D50D7" w:rsidRPr="000D50D7">
        <w:t xml:space="preserve"> </w:t>
      </w:r>
      <w:r>
        <w:t>pay</w:t>
      </w:r>
      <w:r w:rsidR="000D50D7" w:rsidRPr="000D50D7">
        <w:t xml:space="preserve"> </w:t>
      </w:r>
      <w:r>
        <w:t>other</w:t>
      </w:r>
      <w:r w:rsidR="000D50D7" w:rsidRPr="000D50D7">
        <w:t xml:space="preserve"> </w:t>
      </w:r>
      <w:r>
        <w:t>statutory</w:t>
      </w:r>
      <w:r w:rsidR="000D50D7" w:rsidRPr="000D50D7">
        <w:t xml:space="preserve"> </w:t>
      </w:r>
      <w:r>
        <w:t>penalties).</w:t>
      </w:r>
    </w:p>
    <w:p w14:paraId="404A9471" w14:textId="77777777" w:rsidR="00283174" w:rsidRDefault="00283174" w:rsidP="00283174">
      <w:pPr>
        <w:pStyle w:val="N2"/>
      </w:pPr>
      <w:r>
        <w:lastRenderedPageBreak/>
        <w:t>The</w:t>
      </w:r>
      <w:r w:rsidR="000D50D7" w:rsidRPr="000D50D7">
        <w:t xml:space="preserve"> </w:t>
      </w:r>
      <w:r>
        <w:t>Agency</w:t>
      </w:r>
      <w:r w:rsidR="000D50D7" w:rsidRPr="000D50D7">
        <w:t xml:space="preserve"> </w:t>
      </w:r>
      <w:r>
        <w:t>must</w:t>
      </w:r>
      <w:r w:rsidR="000D50D7" w:rsidRPr="000D50D7">
        <w:t xml:space="preserve"> </w:t>
      </w:r>
      <w:r>
        <w:t>give</w:t>
      </w:r>
      <w:r w:rsidR="000D50D7" w:rsidRPr="000D50D7">
        <w:t xml:space="preserve"> </w:t>
      </w:r>
      <w:r>
        <w:t>to</w:t>
      </w:r>
      <w:r w:rsidR="000D50D7" w:rsidRPr="000D50D7">
        <w:t xml:space="preserve"> </w:t>
      </w:r>
      <w:r>
        <w:t>the</w:t>
      </w:r>
      <w:r w:rsidR="000D50D7" w:rsidRPr="000D50D7">
        <w:t xml:space="preserve"> </w:t>
      </w:r>
      <w:r>
        <w:t>undertaker</w:t>
      </w:r>
      <w:r w:rsidR="000D50D7" w:rsidRPr="000D50D7">
        <w:t xml:space="preserve"> </w:t>
      </w:r>
      <w:r>
        <w:t>reasonable</w:t>
      </w:r>
      <w:r w:rsidR="000D50D7" w:rsidRPr="000D50D7">
        <w:t xml:space="preserve"> </w:t>
      </w:r>
      <w:r>
        <w:t>notice</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claim</w:t>
      </w:r>
      <w:r w:rsidR="000D50D7" w:rsidRPr="000D50D7">
        <w:t xml:space="preserve"> </w:t>
      </w:r>
      <w:r>
        <w:t>or</w:t>
      </w:r>
      <w:r w:rsidR="000D50D7" w:rsidRPr="000D50D7">
        <w:t xml:space="preserve"> </w:t>
      </w:r>
      <w:r>
        <w:t>demand</w:t>
      </w:r>
      <w:r w:rsidR="000D50D7" w:rsidRPr="000D50D7">
        <w:t xml:space="preserve"> </w:t>
      </w:r>
      <w:r w:rsidR="0014248C">
        <w:t>and</w:t>
      </w:r>
      <w:r w:rsidR="000D50D7" w:rsidRPr="000D50D7">
        <w:t xml:space="preserve"> </w:t>
      </w:r>
      <w:r w:rsidR="0014248C">
        <w:t>must</w:t>
      </w:r>
      <w:r w:rsidR="000D50D7" w:rsidRPr="000D50D7">
        <w:t xml:space="preserve"> </w:t>
      </w:r>
      <w:r w:rsidR="0014248C">
        <w:t>not</w:t>
      </w:r>
      <w:r w:rsidR="000D50D7" w:rsidRPr="000D50D7">
        <w:t xml:space="preserve"> </w:t>
      </w:r>
      <w:r w:rsidR="0014248C">
        <w:t>settle</w:t>
      </w:r>
      <w:r w:rsidR="000D50D7" w:rsidRPr="000D50D7">
        <w:t xml:space="preserve"> </w:t>
      </w:r>
      <w:r w:rsidR="0014248C">
        <w:t>or</w:t>
      </w:r>
      <w:r w:rsidR="000D50D7" w:rsidRPr="000D50D7">
        <w:t xml:space="preserve"> </w:t>
      </w:r>
      <w:r w:rsidR="0014248C">
        <w:t>compromise</w:t>
      </w:r>
      <w:r w:rsidR="000D50D7" w:rsidRPr="000D50D7">
        <w:t xml:space="preserve"> </w:t>
      </w:r>
      <w:r w:rsidR="0014248C">
        <w:t>a</w:t>
      </w:r>
      <w:r w:rsidR="000D50D7" w:rsidRPr="000D50D7">
        <w:t xml:space="preserve"> </w:t>
      </w:r>
      <w:r w:rsidR="0014248C">
        <w:t>claim</w:t>
      </w:r>
      <w:r w:rsidR="000D50D7" w:rsidRPr="000D50D7">
        <w:t xml:space="preserve"> </w:t>
      </w:r>
      <w:r w:rsidR="0014248C">
        <w:t>without</w:t>
      </w:r>
      <w:r w:rsidR="000D50D7" w:rsidRPr="000D50D7">
        <w:t xml:space="preserve"> </w:t>
      </w:r>
      <w:r w:rsidR="0014248C">
        <w:t>the</w:t>
      </w:r>
      <w:r w:rsidR="000D50D7" w:rsidRPr="000D50D7">
        <w:t xml:space="preserve"> </w:t>
      </w:r>
      <w:r w:rsidR="0014248C">
        <w:t>agreement</w:t>
      </w:r>
      <w:r w:rsidR="000D50D7" w:rsidRPr="000D50D7">
        <w:t xml:space="preserve"> </w:t>
      </w:r>
      <w:r w:rsidR="0014248C">
        <w:t>of</w:t>
      </w:r>
      <w:r w:rsidR="000D50D7" w:rsidRPr="000D50D7">
        <w:t xml:space="preserve"> </w:t>
      </w:r>
      <w:r w:rsidR="0014248C">
        <w:t>the</w:t>
      </w:r>
      <w:r w:rsidR="000D50D7" w:rsidRPr="000D50D7">
        <w:t xml:space="preserve"> </w:t>
      </w:r>
      <w:r w:rsidR="0014248C">
        <w:t>undertaker</w:t>
      </w:r>
      <w:r w:rsidR="000D50D7" w:rsidRPr="000D50D7">
        <w:t xml:space="preserve"> </w:t>
      </w:r>
      <w:r w:rsidR="0014248C">
        <w:t>and</w:t>
      </w:r>
      <w:r w:rsidR="000D50D7" w:rsidRPr="000D50D7">
        <w:t xml:space="preserve"> </w:t>
      </w:r>
      <w:r w:rsidR="0014248C">
        <w:t>that</w:t>
      </w:r>
      <w:r w:rsidR="000D50D7" w:rsidRPr="000D50D7">
        <w:t xml:space="preserve"> </w:t>
      </w:r>
      <w:r w:rsidR="0014248C">
        <w:t>agreement</w:t>
      </w:r>
      <w:r w:rsidR="000D50D7" w:rsidRPr="000D50D7">
        <w:t xml:space="preserve"> </w:t>
      </w:r>
      <w:r w:rsidR="0014248C">
        <w:t>must</w:t>
      </w:r>
      <w:r w:rsidR="000D50D7" w:rsidRPr="000D50D7">
        <w:t xml:space="preserve"> </w:t>
      </w:r>
      <w:r w:rsidR="0014248C">
        <w:t>not</w:t>
      </w:r>
      <w:r w:rsidR="000D50D7" w:rsidRPr="000D50D7">
        <w:t xml:space="preserve"> </w:t>
      </w:r>
      <w:r w:rsidR="0014248C">
        <w:t>be</w:t>
      </w:r>
      <w:r w:rsidR="000D50D7" w:rsidRPr="000D50D7">
        <w:t xml:space="preserve"> </w:t>
      </w:r>
      <w:r w:rsidR="0014248C">
        <w:t>unreasonably</w:t>
      </w:r>
      <w:r w:rsidR="000D50D7" w:rsidRPr="000D50D7">
        <w:t xml:space="preserve"> </w:t>
      </w:r>
      <w:r w:rsidR="0014248C">
        <w:t>withheld</w:t>
      </w:r>
      <w:r w:rsidR="000D50D7" w:rsidRPr="000D50D7">
        <w:t xml:space="preserve"> </w:t>
      </w:r>
      <w:r w:rsidR="0014248C">
        <w:t>or</w:t>
      </w:r>
      <w:r w:rsidR="000D50D7" w:rsidRPr="000D50D7">
        <w:t xml:space="preserve"> </w:t>
      </w:r>
      <w:r w:rsidR="0014248C">
        <w:t>delayed.</w:t>
      </w:r>
    </w:p>
    <w:p w14:paraId="082D961C" w14:textId="77777777" w:rsidR="00283174" w:rsidRDefault="00283174" w:rsidP="00283174">
      <w:pPr>
        <w:pStyle w:val="N2"/>
      </w:pPr>
      <w:r>
        <w:t>The</w:t>
      </w:r>
      <w:r w:rsidR="000D50D7" w:rsidRPr="000D50D7">
        <w:t xml:space="preserve"> </w:t>
      </w:r>
      <w:r>
        <w:t>Agency</w:t>
      </w:r>
      <w:r w:rsidR="000D50D7" w:rsidRPr="000D50D7">
        <w:t xml:space="preserve"> </w:t>
      </w:r>
      <w:r>
        <w:t>must,</w:t>
      </w:r>
      <w:r w:rsidR="000D50D7" w:rsidRPr="000D50D7">
        <w:t xml:space="preserve"> </w:t>
      </w:r>
      <w:r>
        <w:t>at</w:t>
      </w:r>
      <w:r w:rsidR="000D50D7" w:rsidRPr="000D50D7">
        <w:t xml:space="preserve"> </w:t>
      </w:r>
      <w:r>
        <w:t>all</w:t>
      </w:r>
      <w:r w:rsidR="000D50D7" w:rsidRPr="000D50D7">
        <w:t xml:space="preserve"> </w:t>
      </w:r>
      <w:r>
        <w:t>times</w:t>
      </w:r>
      <w:r w:rsidR="000D50D7" w:rsidRPr="000D50D7">
        <w:t xml:space="preserve"> </w:t>
      </w:r>
      <w:r>
        <w:t>take</w:t>
      </w:r>
      <w:r w:rsidR="000D50D7" w:rsidRPr="000D50D7">
        <w:t xml:space="preserve"> </w:t>
      </w:r>
      <w:r>
        <w:t>reasonable</w:t>
      </w:r>
      <w:r w:rsidR="000D50D7" w:rsidRPr="000D50D7">
        <w:t xml:space="preserve"> </w:t>
      </w:r>
      <w:r>
        <w:t>steps</w:t>
      </w:r>
      <w:r w:rsidR="000D50D7" w:rsidRPr="000D50D7">
        <w:t xml:space="preserve"> </w:t>
      </w:r>
      <w:r>
        <w:t>to</w:t>
      </w:r>
      <w:r w:rsidR="000D50D7" w:rsidRPr="000D50D7">
        <w:t xml:space="preserve"> </w:t>
      </w:r>
      <w:r>
        <w:t>prevent</w:t>
      </w:r>
      <w:r w:rsidR="000D50D7" w:rsidRPr="000D50D7">
        <w:t xml:space="preserve"> </w:t>
      </w:r>
      <w:r>
        <w:t>and</w:t>
      </w:r>
      <w:r w:rsidR="000D50D7" w:rsidRPr="000D50D7">
        <w:t xml:space="preserve"> </w:t>
      </w:r>
      <w:r>
        <w:t>mitigate</w:t>
      </w:r>
      <w:r w:rsidR="000D50D7" w:rsidRPr="000D50D7">
        <w:t xml:space="preserve"> </w:t>
      </w:r>
      <w:r>
        <w:t>any</w:t>
      </w:r>
      <w:r w:rsidR="000D50D7" w:rsidRPr="000D50D7">
        <w:t xml:space="preserve"> </w:t>
      </w:r>
      <w:r>
        <w:t>such</w:t>
      </w:r>
      <w:r w:rsidR="000D50D7" w:rsidRPr="000D50D7">
        <w:t xml:space="preserve"> </w:t>
      </w:r>
      <w:r>
        <w:t>claims,</w:t>
      </w:r>
      <w:r w:rsidR="000D50D7" w:rsidRPr="000D50D7">
        <w:t xml:space="preserve"> </w:t>
      </w:r>
      <w:r>
        <w:t>demands,</w:t>
      </w:r>
      <w:r w:rsidR="000D50D7" w:rsidRPr="000D50D7">
        <w:t xml:space="preserve"> </w:t>
      </w:r>
      <w:r>
        <w:t>proceedings,</w:t>
      </w:r>
      <w:r w:rsidR="000D50D7" w:rsidRPr="000D50D7">
        <w:t xml:space="preserve"> </w:t>
      </w:r>
      <w:r>
        <w:t>costs,</w:t>
      </w:r>
      <w:r w:rsidR="000D50D7" w:rsidRPr="000D50D7">
        <w:t xml:space="preserve"> </w:t>
      </w:r>
      <w:r>
        <w:t>damages,</w:t>
      </w:r>
      <w:r w:rsidR="000D50D7" w:rsidRPr="000D50D7">
        <w:t xml:space="preserve"> </w:t>
      </w:r>
      <w:r>
        <w:t>expenses</w:t>
      </w:r>
      <w:r w:rsidR="000D50D7" w:rsidRPr="000D50D7">
        <w:t xml:space="preserve"> </w:t>
      </w:r>
      <w:r>
        <w:t>or</w:t>
      </w:r>
      <w:r w:rsidR="000D50D7" w:rsidRPr="000D50D7">
        <w:t xml:space="preserve"> </w:t>
      </w:r>
      <w:r>
        <w:t>loss.</w:t>
      </w:r>
    </w:p>
    <w:p w14:paraId="57E46897" w14:textId="77777777" w:rsidR="00283174" w:rsidRDefault="00283174" w:rsidP="00283174">
      <w:pPr>
        <w:pStyle w:val="N2"/>
      </w:pPr>
      <w:r>
        <w:t>The</w:t>
      </w:r>
      <w:r w:rsidR="000D50D7" w:rsidRPr="000D50D7">
        <w:t xml:space="preserve"> </w:t>
      </w:r>
      <w:r>
        <w:t>fact</w:t>
      </w:r>
      <w:r w:rsidR="000D50D7" w:rsidRPr="000D50D7">
        <w:t xml:space="preserve"> </w:t>
      </w:r>
      <w:r>
        <w:t>that</w:t>
      </w:r>
      <w:r w:rsidR="000D50D7" w:rsidRPr="000D50D7">
        <w:t xml:space="preserve"> </w:t>
      </w:r>
      <w:r>
        <w:t>any</w:t>
      </w:r>
      <w:r w:rsidR="000D50D7" w:rsidRPr="000D50D7">
        <w:t xml:space="preserve"> </w:t>
      </w:r>
      <w:r>
        <w:t>work</w:t>
      </w:r>
      <w:r w:rsidR="000D50D7" w:rsidRPr="000D50D7">
        <w:t xml:space="preserve"> </w:t>
      </w:r>
      <w:r>
        <w:t>or</w:t>
      </w:r>
      <w:r w:rsidR="000D50D7" w:rsidRPr="000D50D7">
        <w:t xml:space="preserve"> </w:t>
      </w:r>
      <w:r>
        <w:t>thing</w:t>
      </w:r>
      <w:r w:rsidR="000D50D7" w:rsidRPr="000D50D7">
        <w:t xml:space="preserve"> </w:t>
      </w:r>
      <w:r>
        <w:t>has</w:t>
      </w:r>
      <w:r w:rsidR="000D50D7" w:rsidRPr="000D50D7">
        <w:t xml:space="preserve"> </w:t>
      </w:r>
      <w:r>
        <w:t>been</w:t>
      </w:r>
      <w:r w:rsidR="000D50D7" w:rsidRPr="000D50D7">
        <w:t xml:space="preserve"> </w:t>
      </w:r>
      <w:r>
        <w:t>executed</w:t>
      </w:r>
      <w:r w:rsidR="000D50D7" w:rsidRPr="000D50D7">
        <w:t xml:space="preserve"> </w:t>
      </w:r>
      <w:r>
        <w:t>or</w:t>
      </w:r>
      <w:r w:rsidR="000D50D7" w:rsidRPr="000D50D7">
        <w:t xml:space="preserve"> </w:t>
      </w:r>
      <w:r>
        <w:t>done</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a</w:t>
      </w:r>
      <w:r w:rsidR="000D50D7" w:rsidRPr="000D50D7">
        <w:t xml:space="preserve"> </w:t>
      </w:r>
      <w:r>
        <w:t>plan</w:t>
      </w:r>
      <w:r w:rsidR="000D50D7" w:rsidRPr="000D50D7">
        <w:t xml:space="preserve"> </w:t>
      </w:r>
      <w:r>
        <w:t>approved</w:t>
      </w:r>
      <w:r w:rsidR="000D50D7" w:rsidRPr="000D50D7">
        <w:t xml:space="preserve"> </w:t>
      </w:r>
      <w:r>
        <w:t>by</w:t>
      </w:r>
      <w:r w:rsidR="000D50D7" w:rsidRPr="000D50D7">
        <w:t xml:space="preserve"> </w:t>
      </w:r>
      <w:r>
        <w:t>the</w:t>
      </w:r>
      <w:r w:rsidR="000D50D7" w:rsidRPr="000D50D7">
        <w:t xml:space="preserve"> </w:t>
      </w:r>
      <w:r>
        <w:t>Agency,</w:t>
      </w:r>
      <w:r w:rsidR="000D50D7" w:rsidRPr="000D50D7">
        <w:t xml:space="preserve"> </w:t>
      </w:r>
      <w:r>
        <w:t>or</w:t>
      </w:r>
      <w:r w:rsidR="000D50D7" w:rsidRPr="000D50D7">
        <w:t xml:space="preserve"> </w:t>
      </w:r>
      <w:r>
        <w:t>to</w:t>
      </w:r>
      <w:r w:rsidR="000D50D7" w:rsidRPr="000D50D7">
        <w:t xml:space="preserve"> </w:t>
      </w:r>
      <w:r>
        <w:t>its</w:t>
      </w:r>
      <w:r w:rsidR="000D50D7" w:rsidRPr="000D50D7">
        <w:t xml:space="preserve"> </w:t>
      </w:r>
      <w:r>
        <w:t>satisfaction,</w:t>
      </w:r>
      <w:r w:rsidR="000D50D7" w:rsidRPr="000D50D7">
        <w:t xml:space="preserve"> </w:t>
      </w:r>
      <w:r>
        <w:t>or</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any</w:t>
      </w:r>
      <w:r w:rsidR="000D50D7" w:rsidRPr="000D50D7">
        <w:t xml:space="preserve"> </w:t>
      </w:r>
      <w:r>
        <w:t>directions</w:t>
      </w:r>
      <w:r w:rsidR="000D50D7" w:rsidRPr="000D50D7">
        <w:t xml:space="preserve"> </w:t>
      </w:r>
      <w:r>
        <w:t>or</w:t>
      </w:r>
      <w:r w:rsidR="000D50D7" w:rsidRPr="000D50D7">
        <w:t xml:space="preserve"> </w:t>
      </w:r>
      <w:r>
        <w:t>award</w:t>
      </w:r>
      <w:r w:rsidR="000D50D7" w:rsidRPr="000D50D7">
        <w:t xml:space="preserve"> </w:t>
      </w:r>
      <w:r>
        <w:t>of</w:t>
      </w:r>
      <w:r w:rsidR="000D50D7" w:rsidRPr="000D50D7">
        <w:t xml:space="preserve"> </w:t>
      </w:r>
      <w:r>
        <w:t>an</w:t>
      </w:r>
      <w:r w:rsidR="000D50D7" w:rsidRPr="000D50D7">
        <w:t xml:space="preserve"> </w:t>
      </w:r>
      <w:r>
        <w:t>arbitrator,</w:t>
      </w:r>
      <w:r w:rsidR="000D50D7" w:rsidRPr="000D50D7">
        <w:t xml:space="preserve"> </w:t>
      </w:r>
      <w:r w:rsidR="0014248C">
        <w:t>must</w:t>
      </w:r>
      <w:r w:rsidR="000D50D7" w:rsidRPr="000D50D7">
        <w:t xml:space="preserve"> </w:t>
      </w:r>
      <w:r>
        <w:t>not</w:t>
      </w:r>
      <w:r w:rsidR="000D50D7" w:rsidRPr="000D50D7">
        <w:t xml:space="preserve"> </w:t>
      </w:r>
      <w:r>
        <w:t>relieve</w:t>
      </w:r>
      <w:r w:rsidR="000D50D7" w:rsidRPr="000D50D7">
        <w:t xml:space="preserve"> </w:t>
      </w:r>
      <w:r>
        <w:t>the</w:t>
      </w:r>
      <w:r w:rsidR="000D50D7" w:rsidRPr="000D50D7">
        <w:t xml:space="preserve"> </w:t>
      </w:r>
      <w:r>
        <w:t>undertaker</w:t>
      </w:r>
      <w:r w:rsidR="000D50D7" w:rsidRPr="000D50D7">
        <w:t xml:space="preserve"> </w:t>
      </w:r>
      <w:r>
        <w:t>from</w:t>
      </w:r>
      <w:r w:rsidR="000D50D7" w:rsidRPr="000D50D7">
        <w:t xml:space="preserve"> </w:t>
      </w:r>
      <w:r>
        <w:t>any</w:t>
      </w:r>
      <w:r w:rsidR="000D50D7" w:rsidRPr="000D50D7">
        <w:t xml:space="preserve"> </w:t>
      </w:r>
      <w:r>
        <w:t>liability</w:t>
      </w:r>
      <w:r w:rsidR="000D50D7" w:rsidRPr="000D50D7">
        <w:t xml:space="preserve"> </w:t>
      </w:r>
      <w:r>
        <w:t>under</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p>
    <w:p w14:paraId="708D6070" w14:textId="77777777" w:rsidR="0014248C" w:rsidRDefault="0014248C" w:rsidP="00283174">
      <w:pPr>
        <w:pStyle w:val="N2"/>
      </w:pPr>
      <w:r>
        <w:t>Nothing</w:t>
      </w:r>
      <w:r w:rsidR="000D50D7" w:rsidRPr="000D50D7">
        <w:t xml:space="preserve"> </w:t>
      </w:r>
      <w:r>
        <w:t>in</w:t>
      </w:r>
      <w:r w:rsidR="000D50D7" w:rsidRPr="000D50D7">
        <w:t xml:space="preserve"> </w:t>
      </w:r>
      <w:r>
        <w:t>this</w:t>
      </w:r>
      <w:r w:rsidR="000D50D7" w:rsidRPr="000D50D7">
        <w:t xml:space="preserve"> </w:t>
      </w:r>
      <w:r>
        <w:t>paragraph</w:t>
      </w:r>
      <w:r w:rsidR="000D50D7" w:rsidRPr="000D50D7">
        <w:t xml:space="preserve"> </w:t>
      </w:r>
      <w:r>
        <w:t>imposes</w:t>
      </w:r>
      <w:r w:rsidR="000D50D7" w:rsidRPr="000D50D7">
        <w:t xml:space="preserve"> </w:t>
      </w:r>
      <w:r>
        <w:t>any</w:t>
      </w:r>
      <w:r w:rsidR="000D50D7" w:rsidRPr="000D50D7">
        <w:t xml:space="preserve"> </w:t>
      </w:r>
      <w:r>
        <w:t>liability</w:t>
      </w:r>
      <w:r w:rsidR="000D50D7" w:rsidRPr="000D50D7">
        <w:t xml:space="preserve"> </w:t>
      </w:r>
      <w:r>
        <w:t>on</w:t>
      </w:r>
      <w:r w:rsidR="000D50D7" w:rsidRPr="000D50D7">
        <w:t xml:space="preserve"> </w:t>
      </w:r>
      <w:r>
        <w:t>the</w:t>
      </w:r>
      <w:r w:rsidR="000D50D7" w:rsidRPr="000D50D7">
        <w:t xml:space="preserve"> </w:t>
      </w:r>
      <w:r>
        <w:t>undertaker</w:t>
      </w:r>
      <w:r w:rsidR="000D50D7" w:rsidRPr="000D50D7">
        <w:t xml:space="preserve"> </w:t>
      </w:r>
      <w:r>
        <w:t>with</w:t>
      </w:r>
      <w:r w:rsidR="000D50D7" w:rsidRPr="000D50D7">
        <w:t xml:space="preserve"> </w:t>
      </w:r>
      <w:r>
        <w:t>respect</w:t>
      </w:r>
      <w:r w:rsidR="000D50D7" w:rsidRPr="000D50D7">
        <w:t xml:space="preserve"> </w:t>
      </w:r>
      <w:r>
        <w:t>to</w:t>
      </w:r>
      <w:r w:rsidR="000D50D7" w:rsidRPr="000D50D7">
        <w:t xml:space="preserve"> </w:t>
      </w:r>
      <w:r>
        <w:t>any</w:t>
      </w:r>
      <w:r w:rsidR="000D50D7" w:rsidRPr="000D50D7">
        <w:t xml:space="preserve"> </w:t>
      </w:r>
      <w:r>
        <w:t>costs,</w:t>
      </w:r>
      <w:r w:rsidR="000D50D7" w:rsidRPr="000D50D7">
        <w:t xml:space="preserve"> </w:t>
      </w:r>
      <w:r>
        <w:t>charges,</w:t>
      </w:r>
      <w:r w:rsidR="000D50D7" w:rsidRPr="000D50D7">
        <w:t xml:space="preserve"> </w:t>
      </w:r>
      <w:r>
        <w:t>expenses,</w:t>
      </w:r>
      <w:r w:rsidR="000D50D7" w:rsidRPr="000D50D7">
        <w:t xml:space="preserve"> </w:t>
      </w:r>
      <w:r>
        <w:t>damages,</w:t>
      </w:r>
      <w:r w:rsidR="000D50D7" w:rsidRPr="000D50D7">
        <w:t xml:space="preserve"> </w:t>
      </w:r>
      <w:r>
        <w:t>claims,</w:t>
      </w:r>
      <w:r w:rsidR="000D50D7" w:rsidRPr="000D50D7">
        <w:t xml:space="preserve"> </w:t>
      </w:r>
      <w:r>
        <w:t>demands</w:t>
      </w:r>
      <w:r w:rsidR="000D50D7" w:rsidRPr="000D50D7">
        <w:t xml:space="preserve"> </w:t>
      </w:r>
      <w:r>
        <w:t>or</w:t>
      </w:r>
      <w:r w:rsidR="000D50D7" w:rsidRPr="000D50D7">
        <w:t xml:space="preserve"> </w:t>
      </w:r>
      <w:r>
        <w:t>losses</w:t>
      </w:r>
      <w:r w:rsidR="000D50D7" w:rsidRPr="000D50D7">
        <w:t xml:space="preserve"> </w:t>
      </w:r>
      <w:r>
        <w:t>to</w:t>
      </w:r>
      <w:r w:rsidR="000D50D7" w:rsidRPr="000D50D7">
        <w:t xml:space="preserve"> </w:t>
      </w:r>
      <w:r>
        <w:t>the</w:t>
      </w:r>
      <w:r w:rsidR="000D50D7" w:rsidRPr="000D50D7">
        <w:t xml:space="preserve"> </w:t>
      </w:r>
      <w:r>
        <w:t>extent</w:t>
      </w:r>
      <w:r w:rsidR="000D50D7" w:rsidRPr="000D50D7">
        <w:t xml:space="preserve"> </w:t>
      </w:r>
      <w:r>
        <w:t>that</w:t>
      </w:r>
      <w:r w:rsidR="000D50D7" w:rsidRPr="000D50D7">
        <w:t xml:space="preserve"> </w:t>
      </w:r>
      <w:r>
        <w:t>they</w:t>
      </w:r>
      <w:r w:rsidR="000D50D7" w:rsidRPr="000D50D7">
        <w:t xml:space="preserve"> </w:t>
      </w:r>
      <w:r>
        <w:t>are</w:t>
      </w:r>
      <w:r w:rsidR="000D50D7" w:rsidRPr="000D50D7">
        <w:t xml:space="preserve"> </w:t>
      </w:r>
      <w:r>
        <w:t>attributable</w:t>
      </w:r>
      <w:r w:rsidR="000D50D7" w:rsidRPr="000D50D7">
        <w:t xml:space="preserve"> </w:t>
      </w:r>
      <w:r>
        <w:t>to</w:t>
      </w:r>
      <w:r w:rsidR="000D50D7" w:rsidRPr="000D50D7">
        <w:t xml:space="preserve"> </w:t>
      </w:r>
      <w:r>
        <w:t>the</w:t>
      </w:r>
      <w:r w:rsidR="000D50D7" w:rsidRPr="000D50D7">
        <w:t xml:space="preserve"> </w:t>
      </w:r>
      <w:r>
        <w:t>neglect</w:t>
      </w:r>
      <w:r w:rsidR="000D50D7" w:rsidRPr="000D50D7">
        <w:t xml:space="preserve"> </w:t>
      </w:r>
      <w:r>
        <w:t>or</w:t>
      </w:r>
      <w:r w:rsidR="000D50D7" w:rsidRPr="000D50D7">
        <w:t xml:space="preserve"> </w:t>
      </w:r>
      <w:r>
        <w:t>default</w:t>
      </w:r>
      <w:r w:rsidR="000D50D7" w:rsidRPr="000D50D7">
        <w:t xml:space="preserve"> </w:t>
      </w:r>
      <w:r>
        <w:t>of</w:t>
      </w:r>
      <w:r w:rsidR="000D50D7" w:rsidRPr="000D50D7">
        <w:t xml:space="preserve"> </w:t>
      </w:r>
      <w:r>
        <w:t>the</w:t>
      </w:r>
      <w:r w:rsidR="000D50D7" w:rsidRPr="000D50D7">
        <w:t xml:space="preserve"> </w:t>
      </w:r>
      <w:r>
        <w:t>Agency,</w:t>
      </w:r>
      <w:r w:rsidR="000D50D7" w:rsidRPr="000D50D7">
        <w:t xml:space="preserve"> </w:t>
      </w:r>
      <w:r>
        <w:t>its</w:t>
      </w:r>
      <w:r w:rsidR="000D50D7" w:rsidRPr="000D50D7">
        <w:t xml:space="preserve"> </w:t>
      </w:r>
      <w:r>
        <w:t>officers,</w:t>
      </w:r>
      <w:r w:rsidR="000D50D7" w:rsidRPr="000D50D7">
        <w:t xml:space="preserve"> </w:t>
      </w:r>
      <w:r>
        <w:t>servants,</w:t>
      </w:r>
      <w:r w:rsidR="000D50D7" w:rsidRPr="000D50D7">
        <w:t xml:space="preserve"> </w:t>
      </w:r>
      <w:r>
        <w:t>contractors</w:t>
      </w:r>
      <w:r w:rsidR="000D50D7" w:rsidRPr="000D50D7">
        <w:t xml:space="preserve"> </w:t>
      </w:r>
      <w:r>
        <w:t>or</w:t>
      </w:r>
      <w:r w:rsidR="000D50D7" w:rsidRPr="000D50D7">
        <w:t xml:space="preserve"> </w:t>
      </w:r>
      <w:r>
        <w:t>agents.</w:t>
      </w:r>
    </w:p>
    <w:p w14:paraId="7AB9A4FE" w14:textId="77777777" w:rsidR="0014248C" w:rsidRPr="0014248C" w:rsidRDefault="0014248C" w:rsidP="0014248C">
      <w:pPr>
        <w:pStyle w:val="H1"/>
      </w:pPr>
      <w:r>
        <w:t>Disputes</w:t>
      </w:r>
    </w:p>
    <w:p w14:paraId="3EFB8B4D" w14:textId="77777777" w:rsidR="00283174" w:rsidRDefault="000D50D7" w:rsidP="00283174">
      <w:pPr>
        <w:pStyle w:val="N1"/>
      </w:pPr>
      <w:bookmarkStart w:id="1376" w:name="_Ref96329531"/>
      <w:r w:rsidRPr="000D50D7">
        <w:t> </w:t>
      </w:r>
      <w:r w:rsidR="00283174">
        <w:t>Any</w:t>
      </w:r>
      <w:r w:rsidRPr="000D50D7">
        <w:t xml:space="preserve"> </w:t>
      </w:r>
      <w:r w:rsidR="00283174">
        <w:t>dispute</w:t>
      </w:r>
      <w:r w:rsidRPr="000D50D7">
        <w:t xml:space="preserve"> </w:t>
      </w:r>
      <w:r w:rsidR="00283174">
        <w:t>arising</w:t>
      </w:r>
      <w:r w:rsidRPr="000D50D7">
        <w:t xml:space="preserve"> </w:t>
      </w:r>
      <w:r w:rsidR="00283174">
        <w:t>between</w:t>
      </w:r>
      <w:r w:rsidRPr="000D50D7">
        <w:t xml:space="preserve"> </w:t>
      </w:r>
      <w:r w:rsidR="00283174">
        <w:t>the</w:t>
      </w:r>
      <w:r w:rsidRPr="000D50D7">
        <w:t xml:space="preserve"> </w:t>
      </w:r>
      <w:r w:rsidR="00283174">
        <w:t>undertaker</w:t>
      </w:r>
      <w:r w:rsidRPr="000D50D7">
        <w:t xml:space="preserve"> </w:t>
      </w:r>
      <w:r w:rsidR="00283174">
        <w:t>and</w:t>
      </w:r>
      <w:r w:rsidRPr="000D50D7">
        <w:t xml:space="preserve"> </w:t>
      </w:r>
      <w:r w:rsidR="00283174">
        <w:t>the</w:t>
      </w:r>
      <w:r w:rsidRPr="000D50D7">
        <w:t xml:space="preserve"> </w:t>
      </w:r>
      <w:r w:rsidR="00283174">
        <w:t>Agency</w:t>
      </w:r>
      <w:r w:rsidRPr="000D50D7">
        <w:t xml:space="preserve"> </w:t>
      </w:r>
      <w:r w:rsidR="00283174">
        <w:t>under</w:t>
      </w:r>
      <w:r w:rsidRPr="000D50D7">
        <w:t xml:space="preserve"> </w:t>
      </w:r>
      <w:r w:rsidR="00283174">
        <w:t>this</w:t>
      </w:r>
      <w:r w:rsidRPr="000D50D7">
        <w:t xml:space="preserve"> </w:t>
      </w:r>
      <w:r w:rsidR="00283174">
        <w:t>Part</w:t>
      </w:r>
      <w:r w:rsidRPr="000D50D7">
        <w:t xml:space="preserve"> </w:t>
      </w:r>
      <w:r w:rsidR="00283174">
        <w:t>of</w:t>
      </w:r>
      <w:r w:rsidRPr="000D50D7">
        <w:t xml:space="preserve"> </w:t>
      </w:r>
      <w:r w:rsidR="00283174">
        <w:t>this</w:t>
      </w:r>
      <w:r w:rsidRPr="000D50D7">
        <w:t xml:space="preserve"> </w:t>
      </w:r>
      <w:r w:rsidR="00283174">
        <w:t>Schedule</w:t>
      </w:r>
      <w:r w:rsidRPr="000D50D7">
        <w:t xml:space="preserve"> </w:t>
      </w:r>
      <w:r w:rsidR="00283174">
        <w:t>must,</w:t>
      </w:r>
      <w:r w:rsidRPr="000D50D7">
        <w:t xml:space="preserve"> </w:t>
      </w:r>
      <w:r w:rsidR="00283174">
        <w:t>if</w:t>
      </w:r>
      <w:r w:rsidRPr="000D50D7">
        <w:t xml:space="preserve"> </w:t>
      </w:r>
      <w:r w:rsidR="00283174">
        <w:t>the</w:t>
      </w:r>
      <w:r w:rsidRPr="000D50D7">
        <w:t xml:space="preserve"> </w:t>
      </w:r>
      <w:r w:rsidR="00283174">
        <w:t>parties</w:t>
      </w:r>
      <w:r w:rsidRPr="000D50D7">
        <w:t xml:space="preserve"> </w:t>
      </w:r>
      <w:r w:rsidR="00283174">
        <w:t>agree,</w:t>
      </w:r>
      <w:r w:rsidRPr="000D50D7">
        <w:t xml:space="preserve"> </w:t>
      </w:r>
      <w:r w:rsidR="00283174">
        <w:t>be</w:t>
      </w:r>
      <w:r w:rsidRPr="000D50D7">
        <w:t xml:space="preserve"> </w:t>
      </w:r>
      <w:r w:rsidR="00283174">
        <w:t>determined</w:t>
      </w:r>
      <w:r w:rsidRPr="000D50D7">
        <w:t xml:space="preserve"> </w:t>
      </w:r>
      <w:r w:rsidR="00283174">
        <w:t>by</w:t>
      </w:r>
      <w:r w:rsidRPr="000D50D7">
        <w:t xml:space="preserve"> </w:t>
      </w:r>
      <w:r w:rsidR="00283174">
        <w:t>arbitration</w:t>
      </w:r>
      <w:r w:rsidRPr="000D50D7">
        <w:t xml:space="preserve"> </w:t>
      </w:r>
      <w:r w:rsidR="00283174">
        <w:t>under</w:t>
      </w:r>
      <w:r w:rsidRPr="000D50D7">
        <w:t xml:space="preserve"> </w:t>
      </w:r>
      <w:r w:rsidR="00283174">
        <w:t>article</w:t>
      </w:r>
      <w:r w:rsidRPr="000D50D7">
        <w:t xml:space="preserve"> </w:t>
      </w:r>
      <w:r w:rsidR="00283174">
        <w:fldChar w:fldCharType="begin"/>
      </w:r>
      <w:r w:rsidR="00283174">
        <w:instrText xml:space="preserve"> REF _Ref78124676 \r \h </w:instrText>
      </w:r>
      <w:r w:rsidR="00283174">
        <w:fldChar w:fldCharType="separate"/>
      </w:r>
      <w:r>
        <w:t>39</w:t>
      </w:r>
      <w:r w:rsidR="00283174">
        <w:fldChar w:fldCharType="end"/>
      </w:r>
      <w:r w:rsidRPr="000D50D7">
        <w:t xml:space="preserve"> </w:t>
      </w:r>
      <w:r w:rsidR="00283174">
        <w:t>(arbitration),</w:t>
      </w:r>
      <w:r w:rsidRPr="000D50D7">
        <w:t xml:space="preserve"> </w:t>
      </w:r>
      <w:r w:rsidR="00283174">
        <w:t>but</w:t>
      </w:r>
      <w:r w:rsidRPr="000D50D7">
        <w:t xml:space="preserve"> </w:t>
      </w:r>
      <w:r w:rsidR="0014248C">
        <w:t>failing</w:t>
      </w:r>
      <w:r w:rsidRPr="000D50D7">
        <w:t xml:space="preserve"> </w:t>
      </w:r>
      <w:r w:rsidR="0014248C">
        <w:t>agreement</w:t>
      </w:r>
      <w:r w:rsidRPr="000D50D7">
        <w:t xml:space="preserve"> </w:t>
      </w:r>
      <w:r w:rsidR="00A22AFF">
        <w:t>be</w:t>
      </w:r>
      <w:r w:rsidRPr="000D50D7">
        <w:t xml:space="preserve"> </w:t>
      </w:r>
      <w:r w:rsidR="00283174">
        <w:t>determined</w:t>
      </w:r>
      <w:r w:rsidRPr="000D50D7">
        <w:t xml:space="preserve"> </w:t>
      </w:r>
      <w:r w:rsidR="00283174">
        <w:t>by</w:t>
      </w:r>
      <w:r w:rsidRPr="000D50D7">
        <w:t xml:space="preserve"> </w:t>
      </w:r>
      <w:r w:rsidR="00283174">
        <w:t>the</w:t>
      </w:r>
      <w:r w:rsidRPr="000D50D7">
        <w:t xml:space="preserve"> </w:t>
      </w:r>
      <w:r w:rsidR="00283174">
        <w:t>Secretary</w:t>
      </w:r>
      <w:r w:rsidRPr="000D50D7">
        <w:t xml:space="preserve"> </w:t>
      </w:r>
      <w:r w:rsidR="00283174">
        <w:t>of</w:t>
      </w:r>
      <w:r w:rsidRPr="000D50D7">
        <w:t xml:space="preserve"> </w:t>
      </w:r>
      <w:r w:rsidR="00283174">
        <w:t>State</w:t>
      </w:r>
      <w:r w:rsidRPr="000D50D7">
        <w:t xml:space="preserve"> </w:t>
      </w:r>
      <w:r w:rsidR="00283174">
        <w:t>for</w:t>
      </w:r>
      <w:r w:rsidRPr="000D50D7">
        <w:t xml:space="preserve"> </w:t>
      </w:r>
      <w:r w:rsidR="00283174">
        <w:t>Environment,</w:t>
      </w:r>
      <w:r w:rsidRPr="000D50D7">
        <w:t xml:space="preserve"> </w:t>
      </w:r>
      <w:r w:rsidR="00283174">
        <w:t>Food</w:t>
      </w:r>
      <w:r w:rsidRPr="000D50D7">
        <w:t xml:space="preserve"> </w:t>
      </w:r>
      <w:r w:rsidR="00283174">
        <w:t>and</w:t>
      </w:r>
      <w:r w:rsidRPr="000D50D7">
        <w:t xml:space="preserve"> </w:t>
      </w:r>
      <w:r w:rsidR="00283174">
        <w:t>Rural</w:t>
      </w:r>
      <w:r w:rsidRPr="000D50D7">
        <w:t xml:space="preserve"> </w:t>
      </w:r>
      <w:r w:rsidR="00283174">
        <w:t>Affairs</w:t>
      </w:r>
      <w:r w:rsidRPr="000D50D7">
        <w:t xml:space="preserve"> </w:t>
      </w:r>
      <w:r w:rsidR="00283174">
        <w:t>or</w:t>
      </w:r>
      <w:r w:rsidRPr="000D50D7">
        <w:t xml:space="preserve"> </w:t>
      </w:r>
      <w:r w:rsidR="00283174">
        <w:t>its</w:t>
      </w:r>
      <w:r w:rsidRPr="000D50D7">
        <w:t xml:space="preserve"> </w:t>
      </w:r>
      <w:r w:rsidR="00283174">
        <w:t>successor</w:t>
      </w:r>
      <w:r w:rsidRPr="000D50D7">
        <w:t xml:space="preserve"> </w:t>
      </w:r>
      <w:r w:rsidR="00283174">
        <w:t>and</w:t>
      </w:r>
      <w:r w:rsidRPr="000D50D7">
        <w:t xml:space="preserve"> </w:t>
      </w:r>
      <w:r w:rsidR="00283174">
        <w:t>the</w:t>
      </w:r>
      <w:r w:rsidRPr="000D50D7">
        <w:t xml:space="preserve"> </w:t>
      </w:r>
      <w:r w:rsidR="00283174">
        <w:t>Secretary</w:t>
      </w:r>
      <w:r w:rsidRPr="000D50D7">
        <w:t xml:space="preserve"> </w:t>
      </w:r>
      <w:r w:rsidR="00283174">
        <w:t>of</w:t>
      </w:r>
      <w:r w:rsidRPr="000D50D7">
        <w:t xml:space="preserve"> </w:t>
      </w:r>
      <w:r w:rsidR="00283174">
        <w:t>State</w:t>
      </w:r>
      <w:r w:rsidRPr="000D50D7">
        <w:t xml:space="preserve"> </w:t>
      </w:r>
      <w:r w:rsidR="00283174">
        <w:t>for</w:t>
      </w:r>
      <w:r w:rsidRPr="000D50D7">
        <w:t xml:space="preserve"> </w:t>
      </w:r>
      <w:r w:rsidR="00283174">
        <w:t>Energy</w:t>
      </w:r>
      <w:r w:rsidRPr="000D50D7">
        <w:t xml:space="preserve"> </w:t>
      </w:r>
      <w:r w:rsidR="00354C04">
        <w:t>Security</w:t>
      </w:r>
      <w:r w:rsidRPr="000D50D7">
        <w:t xml:space="preserve"> </w:t>
      </w:r>
      <w:r w:rsidR="00283174">
        <w:t>and</w:t>
      </w:r>
      <w:r w:rsidRPr="000D50D7">
        <w:t xml:space="preserve"> </w:t>
      </w:r>
      <w:r w:rsidR="00354C04">
        <w:t>Net</w:t>
      </w:r>
      <w:r w:rsidRPr="000D50D7">
        <w:t xml:space="preserve"> </w:t>
      </w:r>
      <w:r w:rsidR="00354C04">
        <w:t>Zero</w:t>
      </w:r>
      <w:r w:rsidRPr="000D50D7">
        <w:t xml:space="preserve"> </w:t>
      </w:r>
      <w:r w:rsidR="00283174">
        <w:t>or</w:t>
      </w:r>
      <w:r w:rsidRPr="000D50D7">
        <w:t xml:space="preserve"> </w:t>
      </w:r>
      <w:r w:rsidR="00283174">
        <w:t>its</w:t>
      </w:r>
      <w:r w:rsidRPr="000D50D7">
        <w:t xml:space="preserve"> </w:t>
      </w:r>
      <w:r w:rsidR="00283174">
        <w:t>successor</w:t>
      </w:r>
      <w:r w:rsidRPr="000D50D7">
        <w:t xml:space="preserve"> </w:t>
      </w:r>
      <w:r w:rsidR="00283174">
        <w:t>acting</w:t>
      </w:r>
      <w:r w:rsidRPr="000D50D7">
        <w:t xml:space="preserve"> </w:t>
      </w:r>
      <w:r w:rsidR="00283174">
        <w:t>jointly</w:t>
      </w:r>
      <w:r w:rsidRPr="000D50D7">
        <w:t xml:space="preserve"> </w:t>
      </w:r>
      <w:r w:rsidR="00283174">
        <w:t>on</w:t>
      </w:r>
      <w:r w:rsidRPr="000D50D7">
        <w:t xml:space="preserve"> </w:t>
      </w:r>
      <w:r w:rsidR="00283174">
        <w:t>a</w:t>
      </w:r>
      <w:r w:rsidRPr="000D50D7">
        <w:t xml:space="preserve"> </w:t>
      </w:r>
      <w:r w:rsidR="00283174">
        <w:t>reference</w:t>
      </w:r>
      <w:r w:rsidRPr="000D50D7">
        <w:t xml:space="preserve"> </w:t>
      </w:r>
      <w:r w:rsidR="00283174">
        <w:t>to</w:t>
      </w:r>
      <w:r w:rsidRPr="000D50D7">
        <w:t xml:space="preserve"> </w:t>
      </w:r>
      <w:r w:rsidR="00283174">
        <w:t>them</w:t>
      </w:r>
      <w:r w:rsidRPr="000D50D7">
        <w:t xml:space="preserve"> </w:t>
      </w:r>
      <w:r w:rsidR="00283174">
        <w:t>by</w:t>
      </w:r>
      <w:r w:rsidRPr="000D50D7">
        <w:t xml:space="preserve"> </w:t>
      </w:r>
      <w:r w:rsidR="00283174">
        <w:t>the</w:t>
      </w:r>
      <w:r w:rsidRPr="000D50D7">
        <w:t xml:space="preserve"> </w:t>
      </w:r>
      <w:r w:rsidR="00283174">
        <w:t>undertaker</w:t>
      </w:r>
      <w:r w:rsidRPr="000D50D7">
        <w:t xml:space="preserve"> </w:t>
      </w:r>
      <w:r w:rsidR="00283174">
        <w:t>or</w:t>
      </w:r>
      <w:r w:rsidRPr="000D50D7">
        <w:t xml:space="preserve"> </w:t>
      </w:r>
      <w:r w:rsidR="00283174">
        <w:t>the</w:t>
      </w:r>
      <w:r w:rsidRPr="000D50D7">
        <w:t xml:space="preserve"> </w:t>
      </w:r>
      <w:r w:rsidR="00283174">
        <w:t>Agency,</w:t>
      </w:r>
      <w:r w:rsidRPr="000D50D7">
        <w:t xml:space="preserve"> </w:t>
      </w:r>
      <w:r w:rsidR="00283174">
        <w:t>after</w:t>
      </w:r>
      <w:r w:rsidRPr="000D50D7">
        <w:t xml:space="preserve"> </w:t>
      </w:r>
      <w:r w:rsidR="00283174">
        <w:t>notice</w:t>
      </w:r>
      <w:r w:rsidRPr="000D50D7">
        <w:t xml:space="preserve"> </w:t>
      </w:r>
      <w:r w:rsidR="00283174">
        <w:t>in</w:t>
      </w:r>
      <w:r w:rsidRPr="000D50D7">
        <w:t xml:space="preserve"> </w:t>
      </w:r>
      <w:r w:rsidR="00283174">
        <w:t>writing</w:t>
      </w:r>
      <w:r w:rsidRPr="000D50D7">
        <w:t xml:space="preserve"> </w:t>
      </w:r>
      <w:r w:rsidR="00283174">
        <w:t>by</w:t>
      </w:r>
      <w:r w:rsidRPr="000D50D7">
        <w:t xml:space="preserve"> </w:t>
      </w:r>
      <w:r w:rsidR="00283174">
        <w:t>one</w:t>
      </w:r>
      <w:r w:rsidRPr="000D50D7">
        <w:t xml:space="preserve"> </w:t>
      </w:r>
      <w:r w:rsidR="00283174">
        <w:t>to</w:t>
      </w:r>
      <w:r w:rsidRPr="000D50D7">
        <w:t xml:space="preserve"> </w:t>
      </w:r>
      <w:r w:rsidR="00283174">
        <w:t>the</w:t>
      </w:r>
      <w:r w:rsidRPr="000D50D7">
        <w:t xml:space="preserve"> </w:t>
      </w:r>
      <w:r w:rsidR="00283174">
        <w:t>other.</w:t>
      </w:r>
      <w:bookmarkEnd w:id="1376"/>
    </w:p>
    <w:p w14:paraId="531BD985" w14:textId="77777777" w:rsidR="00283174" w:rsidRDefault="00283174" w:rsidP="00283174">
      <w:pPr>
        <w:pStyle w:val="Part"/>
        <w:rPr>
          <w:noProof/>
        </w:rPr>
      </w:pPr>
      <w:bookmarkStart w:id="1377" w:name="TOC01_02_2022_15_14_24_1322"/>
      <w:bookmarkStart w:id="1378" w:name="TOC02_02_2022_13_02_49_1302"/>
      <w:bookmarkStart w:id="1379" w:name="TOC18_02_2022_17_52_44_2382"/>
      <w:bookmarkStart w:id="1380" w:name="TOC23_02_2022_21_19_37_2523"/>
      <w:bookmarkStart w:id="1381" w:name="TOC15_08_2022_16_06_13_2601"/>
      <w:bookmarkStart w:id="1382" w:name="TOC06_09_2022_15_41_36_2661"/>
      <w:bookmarkStart w:id="1383" w:name="TOC04_10_2022_16_50_01_2705"/>
      <w:bookmarkStart w:id="1384" w:name="TOC23_11_2022_11_32_56_2776"/>
      <w:bookmarkStart w:id="1385" w:name="TOC10_01_2023_14_27_52_2798"/>
      <w:bookmarkEnd w:id="1353"/>
      <w:bookmarkEnd w:id="1377"/>
      <w:bookmarkEnd w:id="1378"/>
      <w:bookmarkEnd w:id="1379"/>
      <w:bookmarkEnd w:id="1380"/>
      <w:bookmarkEnd w:id="1381"/>
      <w:bookmarkEnd w:id="1382"/>
      <w:bookmarkEnd w:id="1383"/>
      <w:bookmarkEnd w:id="1384"/>
      <w:bookmarkEnd w:id="1385"/>
      <w:r>
        <w:t>PART</w:t>
      </w:r>
      <w:r w:rsidR="000D50D7" w:rsidRPr="000D50D7">
        <w:t xml:space="preserve"> </w:t>
      </w:r>
      <w:r>
        <w:fldChar w:fldCharType="begin"/>
      </w:r>
      <w:r>
        <w:instrText xml:space="preserve"> SEQ Part_ \* arabic </w:instrText>
      </w:r>
      <w:r>
        <w:fldChar w:fldCharType="separate"/>
      </w:r>
      <w:r w:rsidR="000D50D7">
        <w:rPr>
          <w:noProof/>
        </w:rPr>
        <w:t>6</w:t>
      </w:r>
      <w:r>
        <w:rPr>
          <w:noProof/>
        </w:rPr>
        <w:fldChar w:fldCharType="end"/>
      </w:r>
    </w:p>
    <w:p w14:paraId="6E74A745" w14:textId="77777777" w:rsidR="00283174" w:rsidRDefault="00283174" w:rsidP="00283174">
      <w:pPr>
        <w:pStyle w:val="PartHead"/>
      </w:pPr>
      <w:r>
        <w:t>FOR</w:t>
      </w:r>
      <w:r w:rsidR="000D50D7" w:rsidRPr="000D50D7">
        <w:t xml:space="preserve"> </w:t>
      </w:r>
      <w:r>
        <w:t>THE</w:t>
      </w:r>
      <w:r w:rsidR="000D50D7" w:rsidRPr="000D50D7">
        <w:t xml:space="preserve"> </w:t>
      </w:r>
      <w:r>
        <w:t>PROTECTION</w:t>
      </w:r>
      <w:r w:rsidR="000D50D7" w:rsidRPr="000D50D7">
        <w:t xml:space="preserve"> </w:t>
      </w:r>
      <w:r>
        <w:t>OF</w:t>
      </w:r>
      <w:r w:rsidR="000D50D7" w:rsidRPr="000D50D7">
        <w:t xml:space="preserve"> </w:t>
      </w:r>
      <w:r>
        <w:t>DRAINAGE</w:t>
      </w:r>
      <w:r w:rsidR="000D50D7" w:rsidRPr="000D50D7">
        <w:t xml:space="preserve"> </w:t>
      </w:r>
      <w:r>
        <w:t>AUTHORITIES</w:t>
      </w:r>
    </w:p>
    <w:p w14:paraId="0C41E7BF" w14:textId="77777777" w:rsidR="00283174" w:rsidRDefault="000D50D7" w:rsidP="00283174">
      <w:pPr>
        <w:pStyle w:val="N1"/>
      </w:pPr>
      <w:r w:rsidRPr="000D50D7">
        <w:t> </w:t>
      </w:r>
      <w:r w:rsidR="00283174">
        <w:t>The</w:t>
      </w:r>
      <w:r w:rsidRPr="000D50D7">
        <w:t xml:space="preserve"> </w:t>
      </w:r>
      <w:r w:rsidR="00283174">
        <w:t>provisions</w:t>
      </w:r>
      <w:r w:rsidRPr="000D50D7">
        <w:t xml:space="preserve"> </w:t>
      </w:r>
      <w:r w:rsidR="00283174">
        <w:t>of</w:t>
      </w:r>
      <w:r w:rsidRPr="000D50D7">
        <w:t xml:space="preserve"> </w:t>
      </w:r>
      <w:r w:rsidR="00283174">
        <w:t>this</w:t>
      </w:r>
      <w:r w:rsidRPr="000D50D7">
        <w:t xml:space="preserve"> </w:t>
      </w:r>
      <w:r w:rsidR="00283174">
        <w:t>Part</w:t>
      </w:r>
      <w:r w:rsidRPr="000D50D7">
        <w:t xml:space="preserve"> </w:t>
      </w:r>
      <w:r w:rsidR="00283174">
        <w:t>of</w:t>
      </w:r>
      <w:r w:rsidRPr="000D50D7">
        <w:t xml:space="preserve"> </w:t>
      </w:r>
      <w:r w:rsidR="00283174">
        <w:t>this</w:t>
      </w:r>
      <w:r w:rsidRPr="000D50D7">
        <w:t xml:space="preserve"> </w:t>
      </w:r>
      <w:r w:rsidR="00283174">
        <w:t>Schedule</w:t>
      </w:r>
      <w:r w:rsidRPr="000D50D7">
        <w:t xml:space="preserve"> </w:t>
      </w:r>
      <w:r w:rsidR="00283174">
        <w:t>have</w:t>
      </w:r>
      <w:r w:rsidRPr="000D50D7">
        <w:t xml:space="preserve"> </w:t>
      </w:r>
      <w:r w:rsidR="00283174">
        <w:t>effect</w:t>
      </w:r>
      <w:r w:rsidRPr="000D50D7">
        <w:t xml:space="preserve"> </w:t>
      </w:r>
      <w:r w:rsidR="00283174">
        <w:t>for</w:t>
      </w:r>
      <w:r w:rsidRPr="000D50D7">
        <w:t xml:space="preserve"> </w:t>
      </w:r>
      <w:r w:rsidR="00283174">
        <w:t>the</w:t>
      </w:r>
      <w:r w:rsidRPr="000D50D7">
        <w:t xml:space="preserve"> </w:t>
      </w:r>
      <w:r w:rsidR="00283174">
        <w:t>protection</w:t>
      </w:r>
      <w:r w:rsidRPr="000D50D7">
        <w:t xml:space="preserve"> </w:t>
      </w:r>
      <w:r w:rsidR="00283174">
        <w:t>of</w:t>
      </w:r>
      <w:r w:rsidRPr="000D50D7">
        <w:t xml:space="preserve"> </w:t>
      </w:r>
      <w:r w:rsidR="00283174">
        <w:t>the</w:t>
      </w:r>
      <w:r w:rsidRPr="000D50D7">
        <w:t xml:space="preserve"> </w:t>
      </w:r>
      <w:r w:rsidR="00283174">
        <w:t>drainage</w:t>
      </w:r>
      <w:r w:rsidRPr="000D50D7">
        <w:t xml:space="preserve"> </w:t>
      </w:r>
      <w:r w:rsidR="00283174">
        <w:t>authority</w:t>
      </w:r>
      <w:r w:rsidRPr="000D50D7">
        <w:t xml:space="preserve"> </w:t>
      </w:r>
      <w:r w:rsidR="00283174">
        <w:t>unless</w:t>
      </w:r>
      <w:r w:rsidRPr="000D50D7">
        <w:t xml:space="preserve"> </w:t>
      </w:r>
      <w:r w:rsidR="00283174">
        <w:t>otherwise</w:t>
      </w:r>
      <w:r w:rsidRPr="000D50D7">
        <w:t xml:space="preserve"> </w:t>
      </w:r>
      <w:r w:rsidR="00283174">
        <w:t>agreed</w:t>
      </w:r>
      <w:r w:rsidRPr="000D50D7">
        <w:t xml:space="preserve"> </w:t>
      </w:r>
      <w:r w:rsidR="00283174">
        <w:t>in</w:t>
      </w:r>
      <w:r w:rsidRPr="000D50D7">
        <w:t xml:space="preserve"> </w:t>
      </w:r>
      <w:r w:rsidR="00283174">
        <w:t>writing</w:t>
      </w:r>
      <w:r w:rsidRPr="000D50D7">
        <w:t xml:space="preserve"> </w:t>
      </w:r>
      <w:r w:rsidR="00283174">
        <w:t>between</w:t>
      </w:r>
      <w:r w:rsidRPr="000D50D7">
        <w:t xml:space="preserve"> </w:t>
      </w:r>
      <w:r w:rsidR="00283174">
        <w:t>the</w:t>
      </w:r>
      <w:r w:rsidRPr="000D50D7">
        <w:t xml:space="preserve"> </w:t>
      </w:r>
      <w:r w:rsidR="00283174">
        <w:t>undertaker</w:t>
      </w:r>
      <w:r w:rsidRPr="000D50D7">
        <w:t xml:space="preserve"> </w:t>
      </w:r>
      <w:r w:rsidR="00283174">
        <w:t>and</w:t>
      </w:r>
      <w:r w:rsidRPr="000D50D7">
        <w:t xml:space="preserve"> </w:t>
      </w:r>
      <w:r w:rsidR="00283174">
        <w:t>the</w:t>
      </w:r>
      <w:r w:rsidRPr="000D50D7">
        <w:t xml:space="preserve"> </w:t>
      </w:r>
      <w:r w:rsidR="00283174">
        <w:t>drainage</w:t>
      </w:r>
      <w:r w:rsidRPr="000D50D7">
        <w:t xml:space="preserve"> </w:t>
      </w:r>
      <w:r w:rsidR="00283174">
        <w:t>authority.</w:t>
      </w:r>
    </w:p>
    <w:p w14:paraId="57645098" w14:textId="77777777" w:rsidR="00283174" w:rsidRDefault="000D50D7" w:rsidP="00283174">
      <w:pPr>
        <w:pStyle w:val="N1"/>
      </w:pPr>
      <w:r w:rsidRPr="000D50D7">
        <w:t> </w:t>
      </w:r>
      <w:r w:rsidR="00283174">
        <w:t>In</w:t>
      </w:r>
      <w:r w:rsidRPr="000D50D7">
        <w:t xml:space="preserve"> </w:t>
      </w:r>
      <w:r w:rsidR="00283174">
        <w:t>this</w:t>
      </w:r>
      <w:r w:rsidRPr="000D50D7">
        <w:t xml:space="preserve"> </w:t>
      </w:r>
      <w:r w:rsidR="00283174">
        <w:t>Part</w:t>
      </w:r>
      <w:r w:rsidRPr="000D50D7">
        <w:t xml:space="preserve"> </w:t>
      </w:r>
      <w:r w:rsidR="00283174">
        <w:t>of</w:t>
      </w:r>
      <w:r w:rsidRPr="000D50D7">
        <w:t xml:space="preserve"> </w:t>
      </w:r>
      <w:r w:rsidR="00283174">
        <w:t>this</w:t>
      </w:r>
      <w:r w:rsidRPr="000D50D7">
        <w:t xml:space="preserve"> </w:t>
      </w:r>
      <w:r w:rsidR="00283174">
        <w:t>Schedule—</w:t>
      </w:r>
    </w:p>
    <w:p w14:paraId="3E74B8A0" w14:textId="77777777" w:rsidR="00283174" w:rsidRDefault="00283174" w:rsidP="00283174">
      <w:pPr>
        <w:pStyle w:val="DefPara"/>
      </w:pPr>
      <w:r>
        <w:t>“authorised</w:t>
      </w:r>
      <w:r w:rsidR="000D50D7" w:rsidRPr="000D50D7">
        <w:t xml:space="preserve"> </w:t>
      </w:r>
      <w:r>
        <w:t>development”</w:t>
      </w:r>
      <w:r w:rsidR="000D50D7" w:rsidRPr="000D50D7">
        <w:t xml:space="preserve"> </w:t>
      </w:r>
      <w:r>
        <w:t>has</w:t>
      </w:r>
      <w:r w:rsidR="000D50D7" w:rsidRPr="000D50D7">
        <w:t xml:space="preserve"> </w:t>
      </w:r>
      <w:r>
        <w:t>the</w:t>
      </w:r>
      <w:r w:rsidR="000D50D7" w:rsidRPr="000D50D7">
        <w:t xml:space="preserve"> </w:t>
      </w:r>
      <w:r>
        <w:t>same</w:t>
      </w:r>
      <w:r w:rsidR="000D50D7" w:rsidRPr="000D50D7">
        <w:t xml:space="preserve"> </w:t>
      </w:r>
      <w:r>
        <w:t>meaning</w:t>
      </w:r>
      <w:r w:rsidR="000D50D7" w:rsidRPr="000D50D7">
        <w:t xml:space="preserve"> </w:t>
      </w:r>
      <w:r>
        <w:t>as</w:t>
      </w:r>
      <w:r w:rsidR="000D50D7" w:rsidRPr="000D50D7">
        <w:t xml:space="preserve"> </w:t>
      </w:r>
      <w:r>
        <w:t>in</w:t>
      </w:r>
      <w:r w:rsidR="000D50D7" w:rsidRPr="000D50D7">
        <w:t xml:space="preserve"> </w:t>
      </w:r>
      <w:r>
        <w:t>article</w:t>
      </w:r>
      <w:r w:rsidR="000D50D7" w:rsidRPr="000D50D7">
        <w:t xml:space="preserve"> </w:t>
      </w:r>
      <w:r>
        <w:fldChar w:fldCharType="begin"/>
      </w:r>
      <w:r>
        <w:instrText xml:space="preserve"> REF _Ref96353020 \w \h </w:instrText>
      </w:r>
      <w:r>
        <w:fldChar w:fldCharType="separate"/>
      </w:r>
      <w:r w:rsidR="000D50D7">
        <w:t>2(1)</w:t>
      </w:r>
      <w:r>
        <w:fldChar w:fldCharType="end"/>
      </w:r>
      <w:r w:rsidR="000D50D7" w:rsidRPr="000D50D7">
        <w:t xml:space="preserve"> </w:t>
      </w:r>
      <w:r>
        <w:t>(interpretation)</w:t>
      </w:r>
      <w:r w:rsidR="000D50D7" w:rsidRPr="000D50D7">
        <w:t xml:space="preserve"> </w:t>
      </w:r>
      <w:r>
        <w:t>of</w:t>
      </w:r>
      <w:r w:rsidR="000D50D7" w:rsidRPr="000D50D7">
        <w:t xml:space="preserve"> </w:t>
      </w:r>
      <w:r>
        <w:t>this</w:t>
      </w:r>
      <w:r w:rsidR="000D50D7" w:rsidRPr="000D50D7">
        <w:t xml:space="preserve"> </w:t>
      </w:r>
      <w:r>
        <w:t>Order</w:t>
      </w:r>
      <w:r w:rsidR="000D50D7" w:rsidRPr="000D50D7">
        <w:t xml:space="preserve"> </w:t>
      </w:r>
      <w:r>
        <w:t>and</w:t>
      </w:r>
      <w:r w:rsidR="000D50D7" w:rsidRPr="000D50D7">
        <w:t xml:space="preserve"> </w:t>
      </w:r>
      <w:r>
        <w:t>(unless</w:t>
      </w:r>
      <w:r w:rsidR="000D50D7" w:rsidRPr="000D50D7">
        <w:t xml:space="preserve"> </w:t>
      </w:r>
      <w:r>
        <w:t>otherwise</w:t>
      </w:r>
      <w:r w:rsidR="000D50D7" w:rsidRPr="000D50D7">
        <w:t xml:space="preserve"> </w:t>
      </w:r>
      <w:r>
        <w:t>specified)</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includes</w:t>
      </w:r>
      <w:r w:rsidR="000D50D7" w:rsidRPr="000D50D7">
        <w:t xml:space="preserve"> </w:t>
      </w:r>
      <w:r>
        <w:t>the</w:t>
      </w:r>
      <w:r w:rsidR="000D50D7" w:rsidRPr="000D50D7">
        <w:t xml:space="preserve"> </w:t>
      </w:r>
      <w:r>
        <w:t>operation</w:t>
      </w:r>
      <w:r w:rsidR="000D50D7" w:rsidRPr="000D50D7">
        <w:t xml:space="preserve"> </w:t>
      </w:r>
      <w:r>
        <w:t>and</w:t>
      </w:r>
      <w:r w:rsidR="000D50D7" w:rsidRPr="000D50D7">
        <w:t xml:space="preserve"> </w:t>
      </w:r>
      <w:r>
        <w:t>maintenance</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and</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any</w:t>
      </w:r>
      <w:r w:rsidR="000D50D7" w:rsidRPr="000D50D7">
        <w:t xml:space="preserve"> </w:t>
      </w:r>
      <w:r>
        <w:t>works</w:t>
      </w:r>
      <w:r w:rsidR="000D50D7" w:rsidRPr="000D50D7">
        <w:t xml:space="preserve"> </w:t>
      </w:r>
      <w:r>
        <w:t>authorised</w:t>
      </w:r>
      <w:r w:rsidR="000D50D7" w:rsidRPr="000D50D7">
        <w:t xml:space="preserve"> </w:t>
      </w:r>
      <w:r>
        <w:t>by</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p>
    <w:p w14:paraId="1EDBB110" w14:textId="77777777" w:rsidR="00283174" w:rsidRDefault="00283174" w:rsidP="00283174">
      <w:pPr>
        <w:pStyle w:val="DefPara"/>
      </w:pPr>
      <w:r>
        <w:t>“construction”</w:t>
      </w:r>
      <w:r w:rsidR="000D50D7" w:rsidRPr="000D50D7">
        <w:t xml:space="preserve"> </w:t>
      </w:r>
      <w:r>
        <w:t>includes</w:t>
      </w:r>
      <w:r w:rsidR="000D50D7" w:rsidRPr="000D50D7">
        <w:t xml:space="preserve"> </w:t>
      </w:r>
      <w:r>
        <w:t>execution,</w:t>
      </w:r>
      <w:r w:rsidR="000D50D7" w:rsidRPr="000D50D7">
        <w:t xml:space="preserve"> </w:t>
      </w:r>
      <w:r>
        <w:t>placing,</w:t>
      </w:r>
      <w:r w:rsidR="000D50D7" w:rsidRPr="000D50D7">
        <w:t xml:space="preserve"> </w:t>
      </w:r>
      <w:r>
        <w:t>altering,</w:t>
      </w:r>
      <w:r w:rsidR="000D50D7" w:rsidRPr="000D50D7">
        <w:t xml:space="preserve"> </w:t>
      </w:r>
      <w:r>
        <w:t>replacing,</w:t>
      </w:r>
      <w:r w:rsidR="000D50D7" w:rsidRPr="000D50D7">
        <w:t xml:space="preserve"> </w:t>
      </w:r>
      <w:r>
        <w:t>relaying</w:t>
      </w:r>
      <w:r w:rsidR="000D50D7" w:rsidRPr="000D50D7">
        <w:t xml:space="preserve"> </w:t>
      </w:r>
      <w:r>
        <w:t>and</w:t>
      </w:r>
      <w:r w:rsidR="000D50D7" w:rsidRPr="000D50D7">
        <w:t xml:space="preserve"> </w:t>
      </w:r>
      <w:r>
        <w:t>removal,</w:t>
      </w:r>
      <w:r w:rsidR="000D50D7" w:rsidRPr="000D50D7">
        <w:t xml:space="preserve"> </w:t>
      </w:r>
      <w:r>
        <w:t>and</w:t>
      </w:r>
      <w:r w:rsidR="000D50D7" w:rsidRPr="000D50D7">
        <w:t xml:space="preserve"> </w:t>
      </w:r>
      <w:r>
        <w:t>“construct”</w:t>
      </w:r>
      <w:r w:rsidR="000D50D7" w:rsidRPr="000D50D7">
        <w:t xml:space="preserve"> </w:t>
      </w:r>
      <w:r>
        <w:t>and</w:t>
      </w:r>
      <w:r w:rsidR="000D50D7" w:rsidRPr="000D50D7">
        <w:t xml:space="preserve"> </w:t>
      </w:r>
      <w:r>
        <w:t>“constructed”</w:t>
      </w:r>
      <w:r w:rsidR="000D50D7" w:rsidRPr="000D50D7">
        <w:t xml:space="preserve"> </w:t>
      </w:r>
      <w:r>
        <w:t>must</w:t>
      </w:r>
      <w:r w:rsidR="000D50D7" w:rsidRPr="000D50D7">
        <w:t xml:space="preserve"> </w:t>
      </w:r>
      <w:r>
        <w:t>be</w:t>
      </w:r>
      <w:r w:rsidR="000D50D7" w:rsidRPr="000D50D7">
        <w:t xml:space="preserve"> </w:t>
      </w:r>
      <w:r>
        <w:t>construed</w:t>
      </w:r>
      <w:r w:rsidR="000D50D7" w:rsidRPr="000D50D7">
        <w:t xml:space="preserve"> </w:t>
      </w:r>
      <w:r>
        <w:t>accordingly;</w:t>
      </w:r>
    </w:p>
    <w:p w14:paraId="6D246B9B" w14:textId="77777777" w:rsidR="00283174" w:rsidRDefault="00283174" w:rsidP="00283174">
      <w:pPr>
        <w:pStyle w:val="DefPara"/>
      </w:pPr>
      <w:r>
        <w:t>“drainage</w:t>
      </w:r>
      <w:r w:rsidR="000D50D7" w:rsidRPr="000D50D7">
        <w:t xml:space="preserve"> </w:t>
      </w:r>
      <w:r>
        <w:t>authority”</w:t>
      </w:r>
      <w:r w:rsidR="000D50D7" w:rsidRPr="000D50D7">
        <w:t xml:space="preserve"> </w:t>
      </w:r>
      <w:r>
        <w:t>means</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an</w:t>
      </w:r>
      <w:r w:rsidR="000D50D7" w:rsidRPr="000D50D7">
        <w:t xml:space="preserve"> </w:t>
      </w:r>
      <w:r>
        <w:t>ordinary</w:t>
      </w:r>
      <w:r w:rsidR="000D50D7" w:rsidRPr="000D50D7">
        <w:t xml:space="preserve"> </w:t>
      </w:r>
      <w:r>
        <w:t>watercourse—</w:t>
      </w:r>
    </w:p>
    <w:p w14:paraId="29410D60" w14:textId="77777777" w:rsidR="00283174" w:rsidRDefault="00283174" w:rsidP="00283174">
      <w:pPr>
        <w:pStyle w:val="N3"/>
      </w:pPr>
      <w:r>
        <w:t>the</w:t>
      </w:r>
      <w:r w:rsidR="000D50D7" w:rsidRPr="000D50D7">
        <w:t xml:space="preserve"> </w:t>
      </w:r>
      <w:r>
        <w:t>drainage</w:t>
      </w:r>
      <w:r w:rsidR="000D50D7" w:rsidRPr="000D50D7">
        <w:t xml:space="preserve"> </w:t>
      </w:r>
      <w:r>
        <w:t>board</w:t>
      </w:r>
      <w:r w:rsidR="000D50D7" w:rsidRPr="000D50D7">
        <w:t xml:space="preserve"> </w:t>
      </w:r>
      <w:r>
        <w:t>concerned</w:t>
      </w:r>
      <w:r w:rsidR="000D50D7" w:rsidRPr="000D50D7">
        <w:t xml:space="preserve"> </w:t>
      </w:r>
      <w:r>
        <w:t>within</w:t>
      </w:r>
      <w:r w:rsidR="000D50D7" w:rsidRPr="000D50D7">
        <w:t xml:space="preserve"> </w:t>
      </w:r>
      <w:r>
        <w:t>the</w:t>
      </w:r>
      <w:r w:rsidR="000D50D7" w:rsidRPr="000D50D7">
        <w:t xml:space="preserve"> </w:t>
      </w:r>
      <w:r>
        <w:t>meaning</w:t>
      </w:r>
      <w:r w:rsidR="000D50D7" w:rsidRPr="000D50D7">
        <w:t xml:space="preserve"> </w:t>
      </w:r>
      <w:r>
        <w:t>of</w:t>
      </w:r>
      <w:r w:rsidR="000D50D7" w:rsidRPr="000D50D7">
        <w:t xml:space="preserve"> </w:t>
      </w:r>
      <w:r>
        <w:t>section</w:t>
      </w:r>
      <w:r w:rsidR="000D50D7" w:rsidRPr="000D50D7">
        <w:t xml:space="preserve"> </w:t>
      </w:r>
      <w:r>
        <w:t>23</w:t>
      </w:r>
      <w:r w:rsidR="000D50D7" w:rsidRPr="000D50D7">
        <w:t xml:space="preserve"> </w:t>
      </w:r>
      <w:r>
        <w:t>(prohibition</w:t>
      </w:r>
      <w:r w:rsidR="000D50D7" w:rsidRPr="000D50D7">
        <w:t xml:space="preserve"> </w:t>
      </w:r>
      <w:r>
        <w:t>on</w:t>
      </w:r>
      <w:r w:rsidR="000D50D7" w:rsidRPr="000D50D7">
        <w:t xml:space="preserve"> </w:t>
      </w:r>
      <w:r>
        <w:t>obstructions</w:t>
      </w:r>
      <w:r w:rsidR="000D50D7" w:rsidRPr="000D50D7">
        <w:t xml:space="preserve"> </w:t>
      </w:r>
      <w:r>
        <w:t>etc.</w:t>
      </w:r>
      <w:r w:rsidR="000D50D7" w:rsidRPr="000D50D7">
        <w:t xml:space="preserve"> </w:t>
      </w:r>
      <w:r>
        <w:t>in</w:t>
      </w:r>
      <w:r w:rsidR="000D50D7" w:rsidRPr="000D50D7">
        <w:t xml:space="preserve"> </w:t>
      </w:r>
      <w:r>
        <w:t>watercourses)</w:t>
      </w:r>
      <w:r w:rsidR="000D50D7" w:rsidRPr="000D50D7">
        <w:t xml:space="preserve"> </w:t>
      </w:r>
      <w:r>
        <w:t>of</w:t>
      </w:r>
      <w:r w:rsidR="000D50D7" w:rsidRPr="000D50D7">
        <w:t xml:space="preserve"> </w:t>
      </w:r>
      <w:r>
        <w:t>the</w:t>
      </w:r>
      <w:r w:rsidR="000D50D7" w:rsidRPr="000D50D7">
        <w:t xml:space="preserve"> </w:t>
      </w:r>
      <w:r>
        <w:t>Land</w:t>
      </w:r>
      <w:r w:rsidR="000D50D7" w:rsidRPr="000D50D7">
        <w:t xml:space="preserve"> </w:t>
      </w:r>
      <w:r>
        <w:t>Drainage</w:t>
      </w:r>
      <w:r w:rsidR="000D50D7" w:rsidRPr="000D50D7">
        <w:t xml:space="preserve"> </w:t>
      </w:r>
      <w:r>
        <w:t>Act</w:t>
      </w:r>
      <w:r w:rsidR="000D50D7" w:rsidRPr="000D50D7">
        <w:t xml:space="preserve"> </w:t>
      </w:r>
      <w:r>
        <w:t>1991;</w:t>
      </w:r>
    </w:p>
    <w:p w14:paraId="3FAADD4A" w14:textId="77777777" w:rsidR="00283174" w:rsidRDefault="00283174" w:rsidP="00283174">
      <w:pPr>
        <w:pStyle w:val="N3"/>
      </w:pPr>
      <w:r>
        <w:t>in</w:t>
      </w:r>
      <w:r w:rsidR="000D50D7" w:rsidRPr="000D50D7">
        <w:t xml:space="preserve"> </w:t>
      </w:r>
      <w:r>
        <w:t>the</w:t>
      </w:r>
      <w:r w:rsidR="000D50D7" w:rsidRPr="000D50D7">
        <w:t xml:space="preserve"> </w:t>
      </w:r>
      <w:r>
        <w:t>case</w:t>
      </w:r>
      <w:r w:rsidR="000D50D7" w:rsidRPr="000D50D7">
        <w:t xml:space="preserve"> </w:t>
      </w:r>
      <w:r>
        <w:t>of</w:t>
      </w:r>
      <w:r w:rsidR="000D50D7" w:rsidRPr="000D50D7">
        <w:t xml:space="preserve"> </w:t>
      </w:r>
      <w:r>
        <w:t>any</w:t>
      </w:r>
      <w:r w:rsidR="000D50D7" w:rsidRPr="000D50D7">
        <w:t xml:space="preserve"> </w:t>
      </w:r>
      <w:r>
        <w:t>area</w:t>
      </w:r>
      <w:r w:rsidR="000D50D7" w:rsidRPr="000D50D7">
        <w:t xml:space="preserve"> </w:t>
      </w:r>
      <w:r>
        <w:t>for</w:t>
      </w:r>
      <w:r w:rsidR="000D50D7" w:rsidRPr="000D50D7">
        <w:t xml:space="preserve"> </w:t>
      </w:r>
      <w:r>
        <w:t>which</w:t>
      </w:r>
      <w:r w:rsidR="000D50D7" w:rsidRPr="000D50D7">
        <w:t xml:space="preserve"> </w:t>
      </w:r>
      <w:r>
        <w:t>there</w:t>
      </w:r>
      <w:r w:rsidR="000D50D7" w:rsidRPr="000D50D7">
        <w:t xml:space="preserve"> </w:t>
      </w:r>
      <w:r>
        <w:t>is</w:t>
      </w:r>
      <w:r w:rsidR="000D50D7" w:rsidRPr="000D50D7">
        <w:t xml:space="preserve"> </w:t>
      </w:r>
      <w:r>
        <w:t>no</w:t>
      </w:r>
      <w:r w:rsidR="000D50D7" w:rsidRPr="000D50D7">
        <w:t xml:space="preserve"> </w:t>
      </w:r>
      <w:r>
        <w:t>such</w:t>
      </w:r>
      <w:r w:rsidR="000D50D7" w:rsidRPr="000D50D7">
        <w:t xml:space="preserve"> </w:t>
      </w:r>
      <w:r>
        <w:t>drainage</w:t>
      </w:r>
      <w:r w:rsidR="000D50D7" w:rsidRPr="000D50D7">
        <w:t xml:space="preserve"> </w:t>
      </w:r>
      <w:r>
        <w:t>board,</w:t>
      </w:r>
      <w:r w:rsidR="000D50D7" w:rsidRPr="000D50D7">
        <w:t xml:space="preserve"> </w:t>
      </w:r>
      <w:r>
        <w:t>the</w:t>
      </w:r>
      <w:r w:rsidR="000D50D7" w:rsidRPr="000D50D7">
        <w:t xml:space="preserve"> </w:t>
      </w:r>
      <w:r>
        <w:t>lead</w:t>
      </w:r>
      <w:r w:rsidR="000D50D7" w:rsidRPr="000D50D7">
        <w:t xml:space="preserve"> </w:t>
      </w:r>
      <w:r>
        <w:t>local</w:t>
      </w:r>
      <w:r w:rsidR="000D50D7" w:rsidRPr="000D50D7">
        <w:t xml:space="preserve"> </w:t>
      </w:r>
      <w:r>
        <w:t>flood</w:t>
      </w:r>
      <w:r w:rsidR="000D50D7" w:rsidRPr="000D50D7">
        <w:t xml:space="preserve"> </w:t>
      </w:r>
      <w:r>
        <w:t>authority</w:t>
      </w:r>
      <w:r w:rsidR="000D50D7" w:rsidRPr="000D50D7">
        <w:t xml:space="preserve"> </w:t>
      </w:r>
      <w:r>
        <w:t>within</w:t>
      </w:r>
      <w:r w:rsidR="000D50D7" w:rsidRPr="000D50D7">
        <w:t xml:space="preserve"> </w:t>
      </w:r>
      <w:r>
        <w:t>the</w:t>
      </w:r>
      <w:r w:rsidR="000D50D7" w:rsidRPr="000D50D7">
        <w:t xml:space="preserve"> </w:t>
      </w:r>
      <w:r>
        <w:t>meaning</w:t>
      </w:r>
      <w:r w:rsidR="000D50D7" w:rsidRPr="000D50D7">
        <w:t xml:space="preserve"> </w:t>
      </w:r>
      <w:r>
        <w:t>of</w:t>
      </w:r>
      <w:r w:rsidR="000D50D7" w:rsidRPr="000D50D7">
        <w:t xml:space="preserve"> </w:t>
      </w:r>
      <w:r>
        <w:t>section</w:t>
      </w:r>
      <w:r w:rsidR="000D50D7" w:rsidRPr="000D50D7">
        <w:t xml:space="preserve"> </w:t>
      </w:r>
      <w:r>
        <w:t>6</w:t>
      </w:r>
      <w:r w:rsidR="000D50D7" w:rsidRPr="000D50D7">
        <w:t xml:space="preserve"> </w:t>
      </w:r>
      <w:r>
        <w:t>(other</w:t>
      </w:r>
      <w:r w:rsidR="000D50D7" w:rsidRPr="000D50D7">
        <w:t xml:space="preserve"> </w:t>
      </w:r>
      <w:r>
        <w:t>definitions)</w:t>
      </w:r>
      <w:r w:rsidR="000D50D7" w:rsidRPr="000D50D7">
        <w:t xml:space="preserve"> </w:t>
      </w:r>
      <w:r>
        <w:t>of</w:t>
      </w:r>
      <w:r w:rsidR="000D50D7" w:rsidRPr="000D50D7">
        <w:t xml:space="preserve"> </w:t>
      </w:r>
      <w:r>
        <w:t>the</w:t>
      </w:r>
      <w:r w:rsidR="000D50D7" w:rsidRPr="000D50D7">
        <w:t xml:space="preserve"> </w:t>
      </w:r>
      <w:r>
        <w:t>Flood</w:t>
      </w:r>
      <w:r w:rsidR="000D50D7" w:rsidRPr="000D50D7">
        <w:t xml:space="preserve"> </w:t>
      </w:r>
      <w:r>
        <w:t>and</w:t>
      </w:r>
      <w:r w:rsidR="000D50D7" w:rsidRPr="000D50D7">
        <w:t xml:space="preserve"> </w:t>
      </w:r>
      <w:r>
        <w:t>Water</w:t>
      </w:r>
      <w:r w:rsidR="000D50D7" w:rsidRPr="000D50D7">
        <w:t xml:space="preserve"> </w:t>
      </w:r>
      <w:r>
        <w:t>Management</w:t>
      </w:r>
      <w:r w:rsidR="000D50D7" w:rsidRPr="000D50D7">
        <w:t xml:space="preserve"> </w:t>
      </w:r>
      <w:r>
        <w:t>Act</w:t>
      </w:r>
      <w:r w:rsidR="000D50D7" w:rsidRPr="000D50D7">
        <w:t xml:space="preserve"> </w:t>
      </w:r>
      <w:r>
        <w:t>2010;</w:t>
      </w:r>
      <w:r w:rsidR="000D50D7" w:rsidRPr="000D50D7">
        <w:t xml:space="preserve"> </w:t>
      </w:r>
      <w:r w:rsidR="000F57A8">
        <w:t>or</w:t>
      </w:r>
    </w:p>
    <w:p w14:paraId="18F82951" w14:textId="77777777" w:rsidR="000F57A8" w:rsidRDefault="000F57A8" w:rsidP="00283174">
      <w:pPr>
        <w:pStyle w:val="N3"/>
      </w:pPr>
      <w:r>
        <w:t>where</w:t>
      </w:r>
      <w:r w:rsidR="000D50D7" w:rsidRPr="000D50D7">
        <w:t xml:space="preserve"> </w:t>
      </w:r>
      <w:r>
        <w:t>such</w:t>
      </w:r>
      <w:r w:rsidR="000D50D7" w:rsidRPr="000D50D7">
        <w:t xml:space="preserve"> </w:t>
      </w:r>
      <w:r>
        <w:t>drainage</w:t>
      </w:r>
      <w:r w:rsidR="000D50D7" w:rsidRPr="000D50D7">
        <w:t xml:space="preserve"> </w:t>
      </w:r>
      <w:r>
        <w:t>board</w:t>
      </w:r>
      <w:r w:rsidR="000D50D7" w:rsidRPr="000D50D7">
        <w:t xml:space="preserve"> </w:t>
      </w:r>
      <w:r>
        <w:t>or</w:t>
      </w:r>
      <w:r w:rsidR="000D50D7" w:rsidRPr="000D50D7">
        <w:t xml:space="preserve"> </w:t>
      </w:r>
      <w:r>
        <w:t>lead</w:t>
      </w:r>
      <w:r w:rsidR="000D50D7" w:rsidRPr="000D50D7">
        <w:t xml:space="preserve"> </w:t>
      </w:r>
      <w:r>
        <w:t>local</w:t>
      </w:r>
      <w:r w:rsidR="000D50D7" w:rsidRPr="000D50D7">
        <w:t xml:space="preserve"> </w:t>
      </w:r>
      <w:r>
        <w:t>flood</w:t>
      </w:r>
      <w:r w:rsidR="000D50D7" w:rsidRPr="000D50D7">
        <w:t xml:space="preserve"> </w:t>
      </w:r>
      <w:r>
        <w:t>authority</w:t>
      </w:r>
      <w:r w:rsidR="000D50D7" w:rsidRPr="000D50D7">
        <w:t xml:space="preserve"> </w:t>
      </w:r>
      <w:r>
        <w:t>is</w:t>
      </w:r>
      <w:r w:rsidR="000D50D7" w:rsidRPr="000D50D7">
        <w:t xml:space="preserve"> </w:t>
      </w:r>
      <w:r>
        <w:t>not</w:t>
      </w:r>
      <w:r w:rsidR="000D50D7" w:rsidRPr="000D50D7">
        <w:t xml:space="preserve"> </w:t>
      </w:r>
      <w:r>
        <w:t>subject</w:t>
      </w:r>
      <w:r w:rsidR="000D50D7" w:rsidRPr="000D50D7">
        <w:t xml:space="preserve"> </w:t>
      </w:r>
      <w:r>
        <w:t>to</w:t>
      </w:r>
      <w:r w:rsidR="000D50D7" w:rsidRPr="000D50D7">
        <w:t xml:space="preserve"> </w:t>
      </w:r>
      <w:r>
        <w:t>the</w:t>
      </w:r>
      <w:r w:rsidR="000D50D7" w:rsidRPr="000D50D7">
        <w:t xml:space="preserve"> </w:t>
      </w:r>
      <w:r>
        <w:t>protective</w:t>
      </w:r>
      <w:r w:rsidR="000D50D7" w:rsidRPr="000D50D7">
        <w:t xml:space="preserve"> </w:t>
      </w:r>
      <w:r>
        <w:t>provisions</w:t>
      </w:r>
      <w:r w:rsidR="000D50D7" w:rsidRPr="000D50D7">
        <w:t xml:space="preserve"> </w:t>
      </w:r>
      <w:r>
        <w:t>in</w:t>
      </w:r>
      <w:r w:rsidR="000D50D7" w:rsidRPr="000D50D7">
        <w:t xml:space="preserve"> </w:t>
      </w:r>
      <w:r>
        <w:t>Parts</w:t>
      </w:r>
      <w:r w:rsidR="000D50D7" w:rsidRPr="000D50D7">
        <w:t xml:space="preserve"> </w:t>
      </w:r>
      <w:r>
        <w:t>1</w:t>
      </w:r>
      <w:r w:rsidR="000D50D7" w:rsidRPr="000D50D7">
        <w:t xml:space="preserve"> </w:t>
      </w:r>
      <w:r>
        <w:t>to</w:t>
      </w:r>
      <w:r w:rsidR="000D50D7" w:rsidRPr="000D50D7">
        <w:t xml:space="preserve"> </w:t>
      </w:r>
      <w:r>
        <w:t>5</w:t>
      </w:r>
      <w:r w:rsidR="000D50D7" w:rsidRPr="000D50D7">
        <w:t xml:space="preserve"> </w:t>
      </w:r>
      <w:r>
        <w:t>and</w:t>
      </w:r>
      <w:r w:rsidR="000D50D7" w:rsidRPr="000D50D7">
        <w:t xml:space="preserve"> </w:t>
      </w:r>
      <w:r>
        <w:t>7</w:t>
      </w:r>
      <w:r w:rsidR="000D50D7" w:rsidRPr="000D50D7">
        <w:t xml:space="preserve"> </w:t>
      </w:r>
      <w:r>
        <w:t>to</w:t>
      </w:r>
      <w:r w:rsidR="000D50D7" w:rsidRPr="000D50D7">
        <w:t xml:space="preserve"> </w:t>
      </w:r>
      <w:r>
        <w:t>8</w:t>
      </w:r>
      <w:r w:rsidR="000D50D7" w:rsidRPr="000D50D7">
        <w:t xml:space="preserve"> </w:t>
      </w:r>
      <w:r>
        <w:t>of</w:t>
      </w:r>
      <w:r w:rsidR="000D50D7" w:rsidRPr="000D50D7">
        <w:t xml:space="preserve"> </w:t>
      </w:r>
      <w:r>
        <w:t>this</w:t>
      </w:r>
      <w:r w:rsidR="000D50D7" w:rsidRPr="000D50D7">
        <w:t xml:space="preserve"> </w:t>
      </w:r>
      <w:r>
        <w:t>Schedule;</w:t>
      </w:r>
    </w:p>
    <w:p w14:paraId="0355BC35" w14:textId="77777777" w:rsidR="00283174" w:rsidRDefault="00283174" w:rsidP="00283174">
      <w:pPr>
        <w:pStyle w:val="DefPara"/>
      </w:pPr>
      <w:r>
        <w:t>“drainage</w:t>
      </w:r>
      <w:r w:rsidR="000D50D7" w:rsidRPr="000D50D7">
        <w:t xml:space="preserve"> </w:t>
      </w:r>
      <w:r>
        <w:t>work”</w:t>
      </w:r>
      <w:r w:rsidR="000D50D7" w:rsidRPr="000D50D7">
        <w:t xml:space="preserve"> </w:t>
      </w:r>
      <w:r>
        <w:t>means</w:t>
      </w:r>
      <w:r w:rsidR="000D50D7" w:rsidRPr="000D50D7">
        <w:t xml:space="preserve"> </w:t>
      </w:r>
      <w:r>
        <w:t>any</w:t>
      </w:r>
      <w:r w:rsidR="000D50D7" w:rsidRPr="000D50D7">
        <w:t xml:space="preserve"> </w:t>
      </w:r>
      <w:r>
        <w:t>ordinary</w:t>
      </w:r>
      <w:r w:rsidR="000D50D7" w:rsidRPr="000D50D7">
        <w:t xml:space="preserve"> </w:t>
      </w:r>
      <w:r>
        <w:t>watercourse</w:t>
      </w:r>
      <w:r w:rsidR="000D50D7" w:rsidRPr="000D50D7">
        <w:t xml:space="preserve"> </w:t>
      </w:r>
      <w:r>
        <w:t>and</w:t>
      </w:r>
      <w:r w:rsidR="000D50D7" w:rsidRPr="000D50D7">
        <w:t xml:space="preserve"> </w:t>
      </w:r>
      <w:r>
        <w:t>includes</w:t>
      </w:r>
      <w:r w:rsidR="000D50D7" w:rsidRPr="000D50D7">
        <w:t xml:space="preserve"> </w:t>
      </w:r>
      <w:r>
        <w:t>any</w:t>
      </w:r>
      <w:r w:rsidR="000D50D7" w:rsidRPr="000D50D7">
        <w:t xml:space="preserve"> </w:t>
      </w:r>
      <w:r>
        <w:t>bank,</w:t>
      </w:r>
      <w:r w:rsidR="000D50D7" w:rsidRPr="000D50D7">
        <w:t xml:space="preserve"> </w:t>
      </w:r>
      <w:r>
        <w:t>wall,</w:t>
      </w:r>
      <w:r w:rsidR="000D50D7" w:rsidRPr="000D50D7">
        <w:t xml:space="preserve"> </w:t>
      </w:r>
      <w:r>
        <w:t>embankment</w:t>
      </w:r>
      <w:r w:rsidR="000D50D7" w:rsidRPr="000D50D7">
        <w:t xml:space="preserve"> </w:t>
      </w:r>
      <w:r>
        <w:t>or</w:t>
      </w:r>
      <w:r w:rsidR="000D50D7" w:rsidRPr="000D50D7">
        <w:t xml:space="preserve"> </w:t>
      </w:r>
      <w:r>
        <w:t>other</w:t>
      </w:r>
      <w:r w:rsidR="000D50D7" w:rsidRPr="000D50D7">
        <w:t xml:space="preserve"> </w:t>
      </w:r>
      <w:r>
        <w:t>structure,</w:t>
      </w:r>
      <w:r w:rsidR="000D50D7" w:rsidRPr="000D50D7">
        <w:t xml:space="preserve"> </w:t>
      </w:r>
      <w:r>
        <w:t>or</w:t>
      </w:r>
      <w:r w:rsidR="000D50D7" w:rsidRPr="000D50D7">
        <w:t xml:space="preserve"> </w:t>
      </w:r>
      <w:r>
        <w:t>any</w:t>
      </w:r>
      <w:r w:rsidR="000D50D7" w:rsidRPr="000D50D7">
        <w:t xml:space="preserve"> </w:t>
      </w:r>
      <w:r>
        <w:t>appliance</w:t>
      </w:r>
      <w:r w:rsidR="000D50D7" w:rsidRPr="000D50D7">
        <w:t xml:space="preserve"> </w:t>
      </w:r>
      <w:r>
        <w:t>constructed</w:t>
      </w:r>
      <w:r w:rsidR="000D50D7" w:rsidRPr="000D50D7">
        <w:t xml:space="preserve"> </w:t>
      </w:r>
      <w:r>
        <w:t>for</w:t>
      </w:r>
      <w:r w:rsidR="000D50D7" w:rsidRPr="000D50D7">
        <w:t xml:space="preserve"> </w:t>
      </w:r>
      <w:r>
        <w:t>land</w:t>
      </w:r>
      <w:r w:rsidR="000D50D7" w:rsidRPr="000D50D7">
        <w:t xml:space="preserve"> </w:t>
      </w:r>
      <w:r>
        <w:t>drainage</w:t>
      </w:r>
      <w:r w:rsidR="000D50D7" w:rsidRPr="000D50D7">
        <w:t xml:space="preserve"> </w:t>
      </w:r>
      <w:r>
        <w:t>or</w:t>
      </w:r>
      <w:r w:rsidR="000D50D7" w:rsidRPr="000D50D7">
        <w:t xml:space="preserve"> </w:t>
      </w:r>
      <w:r>
        <w:t>flood</w:t>
      </w:r>
      <w:r w:rsidR="000D50D7" w:rsidRPr="000D50D7">
        <w:t xml:space="preserve"> </w:t>
      </w:r>
      <w:r>
        <w:t>defence</w:t>
      </w:r>
      <w:r w:rsidR="000D50D7" w:rsidRPr="000D50D7">
        <w:t xml:space="preserve"> </w:t>
      </w:r>
      <w:r>
        <w:t>which</w:t>
      </w:r>
      <w:r w:rsidR="000D50D7" w:rsidRPr="000D50D7">
        <w:t xml:space="preserve"> </w:t>
      </w:r>
      <w:r>
        <w:t>is</w:t>
      </w:r>
      <w:r w:rsidR="000D50D7" w:rsidRPr="000D50D7">
        <w:t xml:space="preserve"> </w:t>
      </w:r>
      <w:r>
        <w:t>the</w:t>
      </w:r>
      <w:r w:rsidR="000D50D7" w:rsidRPr="000D50D7">
        <w:t xml:space="preserve"> </w:t>
      </w:r>
      <w:r>
        <w:t>responsibility</w:t>
      </w:r>
      <w:r w:rsidR="000D50D7" w:rsidRPr="000D50D7">
        <w:t xml:space="preserve"> </w:t>
      </w:r>
      <w:r>
        <w:t>of</w:t>
      </w:r>
      <w:r w:rsidR="000D50D7" w:rsidRPr="000D50D7">
        <w:t xml:space="preserve"> </w:t>
      </w:r>
      <w:r>
        <w:t>the</w:t>
      </w:r>
      <w:r w:rsidR="000D50D7" w:rsidRPr="000D50D7">
        <w:t xml:space="preserve"> </w:t>
      </w:r>
      <w:r>
        <w:t>drainage</w:t>
      </w:r>
      <w:r w:rsidR="000D50D7" w:rsidRPr="000D50D7">
        <w:t xml:space="preserve"> </w:t>
      </w:r>
      <w:r>
        <w:t>authority;</w:t>
      </w:r>
    </w:p>
    <w:p w14:paraId="0B21DE13" w14:textId="77777777" w:rsidR="00283174" w:rsidRDefault="00283174" w:rsidP="00283174">
      <w:pPr>
        <w:pStyle w:val="DefPara"/>
      </w:pPr>
      <w:r>
        <w:t>“ordinary</w:t>
      </w:r>
      <w:r w:rsidR="000D50D7" w:rsidRPr="000D50D7">
        <w:t xml:space="preserve"> </w:t>
      </w:r>
      <w:r>
        <w:t>watercourse”</w:t>
      </w:r>
      <w:r w:rsidR="000D50D7" w:rsidRPr="000D50D7">
        <w:t xml:space="preserve"> </w:t>
      </w:r>
      <w:r>
        <w:t>has</w:t>
      </w:r>
      <w:r w:rsidR="000D50D7" w:rsidRPr="000D50D7">
        <w:t xml:space="preserve"> </w:t>
      </w:r>
      <w:r>
        <w:t>the</w:t>
      </w:r>
      <w:r w:rsidR="000D50D7" w:rsidRPr="000D50D7">
        <w:t xml:space="preserve"> </w:t>
      </w:r>
      <w:r>
        <w:t>meaning</w:t>
      </w:r>
      <w:r w:rsidR="000D50D7" w:rsidRPr="000D50D7">
        <w:t xml:space="preserve"> </w:t>
      </w:r>
      <w:r>
        <w:t>given</w:t>
      </w:r>
      <w:r w:rsidR="000D50D7" w:rsidRPr="000D50D7">
        <w:t xml:space="preserve"> </w:t>
      </w:r>
      <w:r>
        <w:t>by</w:t>
      </w:r>
      <w:r w:rsidR="000D50D7" w:rsidRPr="000D50D7">
        <w:t xml:space="preserve"> </w:t>
      </w:r>
      <w:r>
        <w:t>section</w:t>
      </w:r>
      <w:r w:rsidR="000D50D7" w:rsidRPr="000D50D7">
        <w:t xml:space="preserve"> </w:t>
      </w:r>
      <w:r>
        <w:t>72</w:t>
      </w:r>
      <w:r w:rsidR="000D50D7" w:rsidRPr="000D50D7">
        <w:t xml:space="preserve"> </w:t>
      </w:r>
      <w:r>
        <w:t>(interpretation)</w:t>
      </w:r>
      <w:r w:rsidR="000D50D7" w:rsidRPr="000D50D7">
        <w:t xml:space="preserve"> </w:t>
      </w:r>
      <w:r>
        <w:t>of</w:t>
      </w:r>
      <w:r w:rsidR="000D50D7" w:rsidRPr="000D50D7">
        <w:t xml:space="preserve"> </w:t>
      </w:r>
      <w:r>
        <w:t>the</w:t>
      </w:r>
      <w:r w:rsidR="000D50D7" w:rsidRPr="000D50D7">
        <w:t xml:space="preserve"> </w:t>
      </w:r>
      <w:r>
        <w:t>Land</w:t>
      </w:r>
      <w:r w:rsidR="000D50D7" w:rsidRPr="000D50D7">
        <w:t xml:space="preserve"> </w:t>
      </w:r>
      <w:r>
        <w:t>Drainage</w:t>
      </w:r>
      <w:r w:rsidR="000D50D7" w:rsidRPr="000D50D7">
        <w:t xml:space="preserve"> </w:t>
      </w:r>
      <w:r>
        <w:t>Act</w:t>
      </w:r>
      <w:r w:rsidR="000D50D7" w:rsidRPr="000D50D7">
        <w:t xml:space="preserve"> </w:t>
      </w:r>
      <w:r>
        <w:t>1991;</w:t>
      </w:r>
    </w:p>
    <w:p w14:paraId="2D5147CF" w14:textId="77777777" w:rsidR="00283174" w:rsidRDefault="00283174" w:rsidP="00283174">
      <w:pPr>
        <w:pStyle w:val="DefPara"/>
      </w:pPr>
      <w:r>
        <w:t>“plans”</w:t>
      </w:r>
      <w:r w:rsidR="000D50D7" w:rsidRPr="000D50D7">
        <w:t xml:space="preserve"> </w:t>
      </w:r>
      <w:r>
        <w:t>includes</w:t>
      </w:r>
      <w:r w:rsidR="000D50D7" w:rsidRPr="000D50D7">
        <w:t xml:space="preserve"> </w:t>
      </w:r>
      <w:r>
        <w:t>sections,</w:t>
      </w:r>
      <w:r w:rsidR="000D50D7" w:rsidRPr="000D50D7">
        <w:t xml:space="preserve"> </w:t>
      </w:r>
      <w:r>
        <w:t>drawings,</w:t>
      </w:r>
      <w:r w:rsidR="000D50D7" w:rsidRPr="000D50D7">
        <w:t xml:space="preserve"> </w:t>
      </w:r>
      <w:r>
        <w:t>specifications</w:t>
      </w:r>
      <w:r w:rsidR="000D50D7" w:rsidRPr="000D50D7">
        <w:t xml:space="preserve"> </w:t>
      </w:r>
      <w:r>
        <w:t>and</w:t>
      </w:r>
      <w:r w:rsidR="000D50D7" w:rsidRPr="000D50D7">
        <w:t xml:space="preserve"> </w:t>
      </w:r>
      <w:r>
        <w:t>method</w:t>
      </w:r>
      <w:r w:rsidR="000D50D7" w:rsidRPr="000D50D7">
        <w:t xml:space="preserve"> </w:t>
      </w:r>
      <w:r>
        <w:t>statements;</w:t>
      </w:r>
    </w:p>
    <w:p w14:paraId="223C9FED" w14:textId="77777777" w:rsidR="00283174" w:rsidRDefault="00283174" w:rsidP="00283174">
      <w:pPr>
        <w:pStyle w:val="DefPara"/>
      </w:pPr>
      <w:r>
        <w:t>“specified</w:t>
      </w:r>
      <w:r w:rsidR="000D50D7" w:rsidRPr="000D50D7">
        <w:t xml:space="preserve"> </w:t>
      </w:r>
      <w:r>
        <w:t>work”</w:t>
      </w:r>
      <w:r w:rsidR="000D50D7" w:rsidRPr="000D50D7">
        <w:t xml:space="preserve"> </w:t>
      </w:r>
      <w:r>
        <w:t>means</w:t>
      </w:r>
      <w:r w:rsidR="000D50D7" w:rsidRPr="000D50D7">
        <w:t xml:space="preserve"> </w:t>
      </w:r>
      <w:r>
        <w:t>so</w:t>
      </w:r>
      <w:r w:rsidR="000D50D7" w:rsidRPr="000D50D7">
        <w:t xml:space="preserve"> </w:t>
      </w:r>
      <w:r>
        <w:t>much</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as</w:t>
      </w:r>
      <w:r w:rsidR="000D50D7" w:rsidRPr="000D50D7">
        <w:t xml:space="preserve"> </w:t>
      </w:r>
      <w:r>
        <w:t>is</w:t>
      </w:r>
      <w:r w:rsidR="000D50D7" w:rsidRPr="000D50D7">
        <w:t xml:space="preserve"> </w:t>
      </w:r>
      <w:r>
        <w:t>in,</w:t>
      </w:r>
      <w:r w:rsidR="000D50D7" w:rsidRPr="000D50D7">
        <w:t xml:space="preserve"> </w:t>
      </w:r>
      <w:r>
        <w:t>on,</w:t>
      </w:r>
      <w:r w:rsidR="000D50D7" w:rsidRPr="000D50D7">
        <w:t xml:space="preserve"> </w:t>
      </w:r>
      <w:r>
        <w:t>under,</w:t>
      </w:r>
      <w:r w:rsidR="000D50D7" w:rsidRPr="000D50D7">
        <w:t xml:space="preserve"> </w:t>
      </w:r>
      <w:r>
        <w:t>over</w:t>
      </w:r>
      <w:r w:rsidR="000D50D7" w:rsidRPr="000D50D7">
        <w:t xml:space="preserve"> </w:t>
      </w:r>
      <w:r>
        <w:t>or</w:t>
      </w:r>
      <w:r w:rsidR="000D50D7" w:rsidRPr="000D50D7">
        <w:t xml:space="preserve"> </w:t>
      </w:r>
      <w:r>
        <w:t>within</w:t>
      </w:r>
      <w:r w:rsidR="000D50D7" w:rsidRPr="000D50D7">
        <w:t xml:space="preserve"> </w:t>
      </w:r>
      <w:r>
        <w:t>8</w:t>
      </w:r>
      <w:r w:rsidR="000D50D7" w:rsidRPr="000D50D7">
        <w:t xml:space="preserve"> </w:t>
      </w:r>
      <w:r>
        <w:t>metres</w:t>
      </w:r>
      <w:r w:rsidR="000D50D7" w:rsidRPr="000D50D7">
        <w:t xml:space="preserve"> </w:t>
      </w:r>
      <w:r>
        <w:t>of</w:t>
      </w:r>
      <w:r w:rsidR="000D50D7" w:rsidRPr="000D50D7">
        <w:t xml:space="preserve"> </w:t>
      </w:r>
      <w:r>
        <w:t>a</w:t>
      </w:r>
      <w:r w:rsidR="000D50D7" w:rsidRPr="000D50D7">
        <w:t xml:space="preserve"> </w:t>
      </w:r>
      <w:r>
        <w:t>drainage</w:t>
      </w:r>
      <w:r w:rsidR="000D50D7" w:rsidRPr="000D50D7">
        <w:t xml:space="preserve"> </w:t>
      </w:r>
      <w:r>
        <w:t>work</w:t>
      </w:r>
      <w:r w:rsidR="000D50D7" w:rsidRPr="000D50D7">
        <w:t xml:space="preserve"> </w:t>
      </w:r>
      <w:r>
        <w:t>or</w:t>
      </w:r>
      <w:r w:rsidR="000D50D7" w:rsidRPr="000D50D7">
        <w:t xml:space="preserve"> </w:t>
      </w:r>
      <w:r>
        <w:t>is</w:t>
      </w:r>
      <w:r w:rsidR="000D50D7" w:rsidRPr="000D50D7">
        <w:t xml:space="preserve"> </w:t>
      </w:r>
      <w:r>
        <w:t>otherwise</w:t>
      </w:r>
      <w:r w:rsidR="000D50D7" w:rsidRPr="000D50D7">
        <w:t xml:space="preserve"> </w:t>
      </w:r>
      <w:r>
        <w:t>likely</w:t>
      </w:r>
      <w:r w:rsidR="000D50D7" w:rsidRPr="000D50D7">
        <w:t xml:space="preserve"> </w:t>
      </w:r>
      <w:r>
        <w:t>to</w:t>
      </w:r>
      <w:r w:rsidR="000D50D7" w:rsidRPr="000D50D7">
        <w:t xml:space="preserve"> </w:t>
      </w:r>
      <w:r>
        <w:t>affect</w:t>
      </w:r>
      <w:r w:rsidR="000D50D7" w:rsidRPr="000D50D7">
        <w:t xml:space="preserve"> </w:t>
      </w:r>
      <w:r>
        <w:t>the</w:t>
      </w:r>
      <w:r w:rsidR="000D50D7" w:rsidRPr="000D50D7">
        <w:t xml:space="preserve"> </w:t>
      </w:r>
      <w:r>
        <w:t>flow</w:t>
      </w:r>
      <w:r w:rsidR="000D50D7" w:rsidRPr="000D50D7">
        <w:t xml:space="preserve"> </w:t>
      </w:r>
      <w:r>
        <w:t>of</w:t>
      </w:r>
      <w:r w:rsidR="000D50D7" w:rsidRPr="000D50D7">
        <w:t xml:space="preserve"> </w:t>
      </w:r>
      <w:r>
        <w:t>water</w:t>
      </w:r>
      <w:r w:rsidR="000D50D7" w:rsidRPr="000D50D7">
        <w:t xml:space="preserve"> </w:t>
      </w:r>
      <w:r>
        <w:t>in</w:t>
      </w:r>
      <w:r w:rsidR="000D50D7" w:rsidRPr="000D50D7">
        <w:t xml:space="preserve"> </w:t>
      </w:r>
      <w:r>
        <w:t>any</w:t>
      </w:r>
      <w:r w:rsidR="000D50D7" w:rsidRPr="000D50D7">
        <w:t xml:space="preserve"> </w:t>
      </w:r>
      <w:r>
        <w:t>watercourse.</w:t>
      </w:r>
    </w:p>
    <w:p w14:paraId="0AD004C4" w14:textId="77777777" w:rsidR="00283174" w:rsidRDefault="00283174" w:rsidP="00283174">
      <w:pPr>
        <w:pStyle w:val="N1"/>
      </w:pPr>
      <w:bookmarkStart w:id="1386" w:name="_Ref94255810"/>
      <w:r>
        <w:lastRenderedPageBreak/>
        <w:t>—</w:t>
      </w:r>
      <w:r>
        <w:fldChar w:fldCharType="begin"/>
      </w:r>
      <w:bookmarkStart w:id="1387" w:name="_Ref94255784"/>
      <w:bookmarkEnd w:id="1387"/>
      <w:r>
        <w:instrText xml:space="preserve"> LISTNUM "SEQ1" \l 2 </w:instrText>
      </w:r>
      <w:r>
        <w:fldChar w:fldCharType="end"/>
      </w:r>
      <w:r w:rsidR="000D50D7" w:rsidRPr="000D50D7">
        <w:t> </w:t>
      </w:r>
      <w:r>
        <w:t>Before</w:t>
      </w:r>
      <w:r w:rsidR="000D50D7" w:rsidRPr="000D50D7">
        <w:t xml:space="preserve"> </w:t>
      </w:r>
      <w:r>
        <w:t>commencing</w:t>
      </w:r>
      <w:r w:rsidR="000D50D7" w:rsidRPr="000D50D7">
        <w:t xml:space="preserve"> </w:t>
      </w:r>
      <w:r>
        <w:t>construction</w:t>
      </w:r>
      <w:r w:rsidR="000D50D7" w:rsidRPr="000D50D7">
        <w:t xml:space="preserve"> </w:t>
      </w:r>
      <w:r>
        <w:t>of</w:t>
      </w:r>
      <w:r w:rsidR="000D50D7" w:rsidRPr="000D50D7">
        <w:t xml:space="preserve"> </w:t>
      </w:r>
      <w:r>
        <w:t>a</w:t>
      </w:r>
      <w:r w:rsidR="000D50D7" w:rsidRPr="000D50D7">
        <w:t xml:space="preserve"> </w:t>
      </w:r>
      <w:r>
        <w:t>specified</w:t>
      </w:r>
      <w:r w:rsidR="000D50D7" w:rsidRPr="000D50D7">
        <w:t xml:space="preserve"> </w:t>
      </w:r>
      <w:r>
        <w:t>work,</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submit</w:t>
      </w:r>
      <w:r w:rsidR="000D50D7" w:rsidRPr="000D50D7">
        <w:t xml:space="preserve"> </w:t>
      </w:r>
      <w:r>
        <w:t>to</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plans</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work</w:t>
      </w:r>
      <w:r w:rsidR="000D50D7" w:rsidRPr="000D50D7">
        <w:t xml:space="preserve"> </w:t>
      </w:r>
      <w:r>
        <w:t>and</w:t>
      </w:r>
      <w:r w:rsidR="000D50D7" w:rsidRPr="000D50D7">
        <w:t xml:space="preserve"> </w:t>
      </w:r>
      <w:r>
        <w:t>such</w:t>
      </w:r>
      <w:r w:rsidR="000D50D7" w:rsidRPr="000D50D7">
        <w:t xml:space="preserve"> </w:t>
      </w:r>
      <w:r>
        <w:t>further</w:t>
      </w:r>
      <w:r w:rsidR="000D50D7" w:rsidRPr="000D50D7">
        <w:t xml:space="preserve"> </w:t>
      </w:r>
      <w:r>
        <w:t>particulars</w:t>
      </w:r>
      <w:r w:rsidR="000D50D7" w:rsidRPr="000D50D7">
        <w:t xml:space="preserve"> </w:t>
      </w:r>
      <w:r>
        <w:t>available</w:t>
      </w:r>
      <w:r w:rsidR="000D50D7" w:rsidRPr="000D50D7">
        <w:t xml:space="preserve"> </w:t>
      </w:r>
      <w:r>
        <w:t>to</w:t>
      </w:r>
      <w:r w:rsidR="000D50D7" w:rsidRPr="000D50D7">
        <w:t xml:space="preserve"> </w:t>
      </w:r>
      <w:r>
        <w:t>it</w:t>
      </w:r>
      <w:r w:rsidR="000D50D7" w:rsidRPr="000D50D7">
        <w:t xml:space="preserve"> </w:t>
      </w:r>
      <w:r>
        <w:t>as</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may</w:t>
      </w:r>
      <w:r w:rsidR="000D50D7" w:rsidRPr="000D50D7">
        <w:t xml:space="preserve"> </w:t>
      </w:r>
      <w:r>
        <w:t>reasonably</w:t>
      </w:r>
      <w:r w:rsidR="000D50D7" w:rsidRPr="000D50D7">
        <w:t xml:space="preserve"> </w:t>
      </w:r>
      <w:r>
        <w:t>require</w:t>
      </w:r>
      <w:r w:rsidR="000D50D7" w:rsidRPr="000D50D7">
        <w:t xml:space="preserve"> </w:t>
      </w:r>
      <w:r>
        <w:t>within</w:t>
      </w:r>
      <w:r w:rsidR="000D50D7" w:rsidRPr="000D50D7">
        <w:t xml:space="preserve"> </w:t>
      </w:r>
      <w:r>
        <w:t>14</w:t>
      </w:r>
      <w:r w:rsidR="000D50D7" w:rsidRPr="000D50D7">
        <w:t xml:space="preserve"> </w:t>
      </w:r>
      <w:r>
        <w:t>days</w:t>
      </w:r>
      <w:r w:rsidR="000D50D7" w:rsidRPr="000D50D7">
        <w:t xml:space="preserve"> </w:t>
      </w:r>
      <w:r>
        <w:t>of</w:t>
      </w:r>
      <w:r w:rsidR="000D50D7" w:rsidRPr="000D50D7">
        <w:t xml:space="preserve"> </w:t>
      </w:r>
      <w:r>
        <w:t>the</w:t>
      </w:r>
      <w:r w:rsidR="000D50D7" w:rsidRPr="000D50D7">
        <w:t xml:space="preserve"> </w:t>
      </w:r>
      <w:r>
        <w:t>submission</w:t>
      </w:r>
      <w:r w:rsidR="000D50D7" w:rsidRPr="000D50D7">
        <w:t xml:space="preserve"> </w:t>
      </w:r>
      <w:r>
        <w:t>of</w:t>
      </w:r>
      <w:r w:rsidR="000D50D7" w:rsidRPr="000D50D7">
        <w:t xml:space="preserve"> </w:t>
      </w:r>
      <w:r>
        <w:t>the</w:t>
      </w:r>
      <w:r w:rsidR="000D50D7" w:rsidRPr="000D50D7">
        <w:t xml:space="preserve"> </w:t>
      </w:r>
      <w:r>
        <w:t>plans.</w:t>
      </w:r>
      <w:bookmarkEnd w:id="1386"/>
    </w:p>
    <w:p w14:paraId="6953997C" w14:textId="77777777" w:rsidR="00283174" w:rsidRDefault="00283174" w:rsidP="00283174">
      <w:pPr>
        <w:pStyle w:val="N2"/>
      </w:pPr>
      <w:r>
        <w:t>A</w:t>
      </w:r>
      <w:r w:rsidR="000D50D7" w:rsidRPr="000D50D7">
        <w:t xml:space="preserve"> </w:t>
      </w:r>
      <w:r>
        <w:t>specified</w:t>
      </w:r>
      <w:r w:rsidR="000D50D7" w:rsidRPr="000D50D7">
        <w:t xml:space="preserve"> </w:t>
      </w:r>
      <w:r>
        <w:t>work</w:t>
      </w:r>
      <w:r w:rsidR="000D50D7" w:rsidRPr="000D50D7">
        <w:t xml:space="preserve"> </w:t>
      </w:r>
      <w:r>
        <w:t>must</w:t>
      </w:r>
      <w:r w:rsidR="000D50D7" w:rsidRPr="000D50D7">
        <w:t xml:space="preserve"> </w:t>
      </w:r>
      <w:r>
        <w:t>not</w:t>
      </w:r>
      <w:r w:rsidR="000D50D7" w:rsidRPr="000D50D7">
        <w:t xml:space="preserve"> </w:t>
      </w:r>
      <w:r>
        <w:t>be</w:t>
      </w:r>
      <w:r w:rsidR="000D50D7" w:rsidRPr="000D50D7">
        <w:t xml:space="preserve"> </w:t>
      </w:r>
      <w:r>
        <w:t>constructed</w:t>
      </w:r>
      <w:r w:rsidR="000D50D7" w:rsidRPr="000D50D7">
        <w:t xml:space="preserve"> </w:t>
      </w:r>
      <w:r>
        <w:t>except</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such</w:t>
      </w:r>
      <w:r w:rsidR="000D50D7" w:rsidRPr="000D50D7">
        <w:t xml:space="preserve"> </w:t>
      </w:r>
      <w:r>
        <w:t>plans</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approved</w:t>
      </w:r>
      <w:r w:rsidR="000D50D7" w:rsidRPr="000D50D7">
        <w:t xml:space="preserve"> </w:t>
      </w:r>
      <w:r>
        <w:t>in</w:t>
      </w:r>
      <w:r w:rsidR="000D50D7" w:rsidRPr="000D50D7">
        <w:t xml:space="preserve"> </w:t>
      </w:r>
      <w:r>
        <w:t>writing</w:t>
      </w:r>
      <w:r w:rsidR="000D50D7" w:rsidRPr="000D50D7">
        <w:t xml:space="preserve"> </w:t>
      </w:r>
      <w:r>
        <w:t>by</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or</w:t>
      </w:r>
      <w:r w:rsidR="000D50D7" w:rsidRPr="000D50D7">
        <w:t xml:space="preserve"> </w:t>
      </w:r>
      <w:r>
        <w:t>determined</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_Ref94616461 \r \h </w:instrText>
      </w:r>
      <w:r>
        <w:fldChar w:fldCharType="separate"/>
      </w:r>
      <w:r w:rsidR="000D50D7">
        <w:t>67</w:t>
      </w:r>
      <w:r>
        <w:fldChar w:fldCharType="end"/>
      </w:r>
      <w:r>
        <w:t>.</w:t>
      </w:r>
    </w:p>
    <w:p w14:paraId="4734126C" w14:textId="77777777" w:rsidR="00283174" w:rsidRDefault="00283174" w:rsidP="00283174">
      <w:pPr>
        <w:pStyle w:val="N2"/>
      </w:pPr>
      <w:r>
        <w:t>Any</w:t>
      </w:r>
      <w:r w:rsidR="000D50D7" w:rsidRPr="000D50D7">
        <w:t xml:space="preserve"> </w:t>
      </w:r>
      <w:r>
        <w:t>approval</w:t>
      </w:r>
      <w:r w:rsidR="000D50D7" w:rsidRPr="000D50D7">
        <w:t xml:space="preserve"> </w:t>
      </w:r>
      <w:r>
        <w:t>of</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required</w:t>
      </w:r>
      <w:r w:rsidR="000D50D7" w:rsidRPr="000D50D7">
        <w:t xml:space="preserve"> </w:t>
      </w:r>
      <w:r>
        <w:t>under</w:t>
      </w:r>
      <w:r w:rsidR="000D50D7" w:rsidRPr="000D50D7">
        <w:t xml:space="preserve"> </w:t>
      </w:r>
      <w:r>
        <w:t>this</w:t>
      </w:r>
      <w:r w:rsidR="000D50D7" w:rsidRPr="000D50D7">
        <w:t xml:space="preserve"> </w:t>
      </w:r>
      <w:r>
        <w:t>paragraph—</w:t>
      </w:r>
    </w:p>
    <w:p w14:paraId="33B3940C" w14:textId="77777777" w:rsidR="00283174" w:rsidRDefault="00283174" w:rsidP="00283174">
      <w:pPr>
        <w:pStyle w:val="N3"/>
      </w:pPr>
      <w:r>
        <w:t>must</w:t>
      </w:r>
      <w:r w:rsidR="000D50D7" w:rsidRPr="000D50D7">
        <w:t xml:space="preserve"> </w:t>
      </w:r>
      <w:r>
        <w:t>not</w:t>
      </w:r>
      <w:r w:rsidR="000D50D7" w:rsidRPr="000D50D7">
        <w:t xml:space="preserve"> </w:t>
      </w:r>
      <w:r>
        <w:t>be</w:t>
      </w:r>
      <w:r w:rsidR="000D50D7" w:rsidRPr="000D50D7">
        <w:t xml:space="preserve"> </w:t>
      </w:r>
      <w:r>
        <w:t>unreasonably</w:t>
      </w:r>
      <w:r w:rsidR="000D50D7" w:rsidRPr="000D50D7">
        <w:t xml:space="preserve"> </w:t>
      </w:r>
      <w:r>
        <w:t>withheld</w:t>
      </w:r>
      <w:r w:rsidR="000D50D7" w:rsidRPr="000D50D7">
        <w:t xml:space="preserve"> </w:t>
      </w:r>
      <w:r>
        <w:t>or</w:t>
      </w:r>
      <w:r w:rsidR="000D50D7" w:rsidRPr="000D50D7">
        <w:t xml:space="preserve"> </w:t>
      </w:r>
      <w:r>
        <w:t>delayed;</w:t>
      </w:r>
    </w:p>
    <w:p w14:paraId="0B436FE6" w14:textId="77777777" w:rsidR="00283174" w:rsidRDefault="00283174" w:rsidP="00283174">
      <w:pPr>
        <w:pStyle w:val="N3"/>
      </w:pPr>
      <w:r>
        <w:t>is</w:t>
      </w:r>
      <w:r w:rsidR="000D50D7" w:rsidRPr="000D50D7">
        <w:t xml:space="preserve"> </w:t>
      </w:r>
      <w:r>
        <w:t>deemed</w:t>
      </w:r>
      <w:r w:rsidR="000D50D7" w:rsidRPr="000D50D7">
        <w:t xml:space="preserve"> </w:t>
      </w:r>
      <w:r>
        <w:t>to</w:t>
      </w:r>
      <w:r w:rsidR="000D50D7" w:rsidRPr="000D50D7">
        <w:t xml:space="preserve"> </w:t>
      </w:r>
      <w:r>
        <w:t>have</w:t>
      </w:r>
      <w:r w:rsidR="000D50D7" w:rsidRPr="000D50D7">
        <w:t xml:space="preserve"> </w:t>
      </w:r>
      <w:r>
        <w:t>been</w:t>
      </w:r>
      <w:r w:rsidR="000D50D7" w:rsidRPr="000D50D7">
        <w:t xml:space="preserve"> </w:t>
      </w:r>
      <w:r>
        <w:t>given</w:t>
      </w:r>
      <w:r w:rsidR="000D50D7" w:rsidRPr="000D50D7">
        <w:t xml:space="preserve"> </w:t>
      </w:r>
      <w:r>
        <w:t>if</w:t>
      </w:r>
      <w:r w:rsidR="000D50D7" w:rsidRPr="000D50D7">
        <w:t xml:space="preserve"> </w:t>
      </w:r>
      <w:r>
        <w:t>it</w:t>
      </w:r>
      <w:r w:rsidR="000D50D7" w:rsidRPr="000D50D7">
        <w:t xml:space="preserve"> </w:t>
      </w:r>
      <w:r>
        <w:t>is</w:t>
      </w:r>
      <w:r w:rsidR="000D50D7" w:rsidRPr="000D50D7">
        <w:t xml:space="preserve"> </w:t>
      </w:r>
      <w:r>
        <w:t>neither</w:t>
      </w:r>
      <w:r w:rsidR="000D50D7" w:rsidRPr="000D50D7">
        <w:t xml:space="preserve"> </w:t>
      </w:r>
      <w:r>
        <w:t>given</w:t>
      </w:r>
      <w:r w:rsidR="000D50D7" w:rsidRPr="000D50D7">
        <w:t xml:space="preserve"> </w:t>
      </w:r>
      <w:r>
        <w:t>nor</w:t>
      </w:r>
      <w:r w:rsidR="000D50D7" w:rsidRPr="000D50D7">
        <w:t xml:space="preserve"> </w:t>
      </w:r>
      <w:r>
        <w:t>refused</w:t>
      </w:r>
      <w:r w:rsidR="000D50D7" w:rsidRPr="000D50D7">
        <w:t xml:space="preserve"> </w:t>
      </w:r>
      <w:r>
        <w:t>within</w:t>
      </w:r>
      <w:r w:rsidR="000D50D7" w:rsidRPr="000D50D7">
        <w:t xml:space="preserve"> </w:t>
      </w:r>
      <w:r>
        <w:t>28</w:t>
      </w:r>
      <w:r w:rsidR="000D50D7" w:rsidRPr="000D50D7">
        <w:t xml:space="preserve"> </w:t>
      </w:r>
      <w:r>
        <w:t>days</w:t>
      </w:r>
      <w:r w:rsidR="000D50D7" w:rsidRPr="000D50D7">
        <w:t xml:space="preserve"> </w:t>
      </w:r>
      <w:r>
        <w:t>of</w:t>
      </w:r>
      <w:r w:rsidR="000D50D7" w:rsidRPr="000D50D7">
        <w:t xml:space="preserve"> </w:t>
      </w:r>
      <w:r>
        <w:t>the</w:t>
      </w:r>
      <w:r w:rsidR="000D50D7" w:rsidRPr="000D50D7">
        <w:t xml:space="preserve"> </w:t>
      </w:r>
      <w:r>
        <w:t>submission</w:t>
      </w:r>
      <w:r w:rsidR="000D50D7" w:rsidRPr="000D50D7">
        <w:t xml:space="preserve"> </w:t>
      </w:r>
      <w:r>
        <w:t>of</w:t>
      </w:r>
      <w:r w:rsidR="000D50D7" w:rsidRPr="000D50D7">
        <w:t xml:space="preserve"> </w:t>
      </w:r>
      <w:r>
        <w:t>the</w:t>
      </w:r>
      <w:r w:rsidR="000D50D7" w:rsidRPr="000D50D7">
        <w:t xml:space="preserve"> </w:t>
      </w:r>
      <w:r>
        <w:t>plans</w:t>
      </w:r>
      <w:r w:rsidR="000D50D7" w:rsidRPr="000D50D7">
        <w:t xml:space="preserve"> </w:t>
      </w:r>
      <w:r>
        <w:t>for</w:t>
      </w:r>
      <w:r w:rsidR="000D50D7" w:rsidRPr="000D50D7">
        <w:t xml:space="preserve"> </w:t>
      </w:r>
      <w:r>
        <w:t>approval,</w:t>
      </w:r>
      <w:r w:rsidR="000D50D7" w:rsidRPr="000D50D7">
        <w:t xml:space="preserve"> </w:t>
      </w:r>
      <w:r>
        <w:t>or</w:t>
      </w:r>
      <w:r w:rsidR="000D50D7" w:rsidRPr="000D50D7">
        <w:t xml:space="preserve"> </w:t>
      </w:r>
      <w:r>
        <w:t>submission</w:t>
      </w:r>
      <w:r w:rsidR="000D50D7" w:rsidRPr="000D50D7">
        <w:t xml:space="preserve"> </w:t>
      </w:r>
      <w:r>
        <w:t>of</w:t>
      </w:r>
      <w:r w:rsidR="000D50D7" w:rsidRPr="000D50D7">
        <w:t xml:space="preserve"> </w:t>
      </w:r>
      <w:r>
        <w:t>further</w:t>
      </w:r>
      <w:r w:rsidR="000D50D7" w:rsidRPr="000D50D7">
        <w:t xml:space="preserve"> </w:t>
      </w:r>
      <w:r>
        <w:t>particulars</w:t>
      </w:r>
      <w:r w:rsidR="000D50D7" w:rsidRPr="000D50D7">
        <w:t xml:space="preserve"> </w:t>
      </w:r>
      <w:r>
        <w:t>(where</w:t>
      </w:r>
      <w:r w:rsidR="000D50D7" w:rsidRPr="000D50D7">
        <w:t xml:space="preserve"> </w:t>
      </w:r>
      <w:r>
        <w:t>required</w:t>
      </w:r>
      <w:r w:rsidR="000D50D7" w:rsidRPr="000D50D7">
        <w:t xml:space="preserve"> </w:t>
      </w:r>
      <w:r>
        <w:t>by</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_Ref94255784 \r \h </w:instrText>
      </w:r>
      <w:r>
        <w:fldChar w:fldCharType="separate"/>
      </w:r>
      <w:r w:rsidR="000D50D7">
        <w:t>(1)</w:t>
      </w:r>
      <w:r>
        <w:fldChar w:fldCharType="end"/>
      </w:r>
      <w:r>
        <w:t>)</w:t>
      </w:r>
      <w:r w:rsidR="000D50D7" w:rsidRPr="000D50D7">
        <w:t xml:space="preserve"> </w:t>
      </w:r>
      <w:r>
        <w:t>whichever</w:t>
      </w:r>
      <w:r w:rsidR="000D50D7" w:rsidRPr="000D50D7">
        <w:t xml:space="preserve"> </w:t>
      </w:r>
      <w:r>
        <w:t>is</w:t>
      </w:r>
      <w:r w:rsidR="000D50D7" w:rsidRPr="000D50D7">
        <w:t xml:space="preserve"> </w:t>
      </w:r>
      <w:r>
        <w:t>the</w:t>
      </w:r>
      <w:r w:rsidR="000D50D7" w:rsidRPr="000D50D7">
        <w:t xml:space="preserve"> </w:t>
      </w:r>
      <w:r>
        <w:t>later;</w:t>
      </w:r>
      <w:r w:rsidR="000D50D7" w:rsidRPr="000D50D7">
        <w:t xml:space="preserve"> </w:t>
      </w:r>
      <w:r>
        <w:t>and</w:t>
      </w:r>
    </w:p>
    <w:p w14:paraId="35286E5F" w14:textId="77777777" w:rsidR="00283174" w:rsidRDefault="00283174" w:rsidP="00283174">
      <w:pPr>
        <w:pStyle w:val="N3"/>
      </w:pPr>
      <w:r>
        <w:t>may</w:t>
      </w:r>
      <w:r w:rsidR="000D50D7" w:rsidRPr="000D50D7">
        <w:t xml:space="preserve"> </w:t>
      </w:r>
      <w:r>
        <w:t>be</w:t>
      </w:r>
      <w:r w:rsidR="000D50D7" w:rsidRPr="000D50D7">
        <w:t xml:space="preserve"> </w:t>
      </w:r>
      <w:r>
        <w:t>given</w:t>
      </w:r>
      <w:r w:rsidR="000D50D7" w:rsidRPr="000D50D7">
        <w:t xml:space="preserve"> </w:t>
      </w:r>
      <w:r>
        <w:t>subject</w:t>
      </w:r>
      <w:r w:rsidR="000D50D7" w:rsidRPr="000D50D7">
        <w:t xml:space="preserve"> </w:t>
      </w:r>
      <w:r>
        <w:t>to</w:t>
      </w:r>
      <w:r w:rsidR="000D50D7" w:rsidRPr="000D50D7">
        <w:t xml:space="preserve"> </w:t>
      </w:r>
      <w:r>
        <w:t>such</w:t>
      </w:r>
      <w:r w:rsidR="000D50D7" w:rsidRPr="000D50D7">
        <w:t xml:space="preserve"> </w:t>
      </w:r>
      <w:r>
        <w:t>reasonable</w:t>
      </w:r>
      <w:r w:rsidR="000D50D7" w:rsidRPr="000D50D7">
        <w:t xml:space="preserve"> </w:t>
      </w:r>
      <w:r>
        <w:t>requirements</w:t>
      </w:r>
      <w:r w:rsidR="000D50D7" w:rsidRPr="000D50D7">
        <w:t xml:space="preserve"> </w:t>
      </w:r>
      <w:r>
        <w:t>as</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may</w:t>
      </w:r>
      <w:r w:rsidR="000D50D7" w:rsidRPr="000D50D7">
        <w:t xml:space="preserve"> </w:t>
      </w:r>
      <w:r>
        <w:t>make</w:t>
      </w:r>
      <w:r w:rsidR="000D50D7" w:rsidRPr="000D50D7">
        <w:t xml:space="preserve"> </w:t>
      </w:r>
      <w:r>
        <w:t>for</w:t>
      </w:r>
      <w:r w:rsidR="000D50D7" w:rsidRPr="000D50D7">
        <w:t xml:space="preserve"> </w:t>
      </w:r>
      <w:r>
        <w:t>the</w:t>
      </w:r>
      <w:r w:rsidR="000D50D7" w:rsidRPr="000D50D7">
        <w:t xml:space="preserve"> </w:t>
      </w:r>
      <w:r>
        <w:t>protection</w:t>
      </w:r>
      <w:r w:rsidR="000D50D7" w:rsidRPr="000D50D7">
        <w:t xml:space="preserve"> </w:t>
      </w:r>
      <w:r>
        <w:t>of</w:t>
      </w:r>
      <w:r w:rsidR="000D50D7" w:rsidRPr="000D50D7">
        <w:t xml:space="preserve"> </w:t>
      </w:r>
      <w:r>
        <w:t>any</w:t>
      </w:r>
      <w:r w:rsidR="000D50D7" w:rsidRPr="000D50D7">
        <w:t xml:space="preserve"> </w:t>
      </w:r>
      <w:r>
        <w:t>drainage</w:t>
      </w:r>
      <w:r w:rsidR="000D50D7" w:rsidRPr="000D50D7">
        <w:t xml:space="preserve"> </w:t>
      </w:r>
      <w:r>
        <w:t>work</w:t>
      </w:r>
      <w:r w:rsidR="000D50D7" w:rsidRPr="000D50D7">
        <w:t xml:space="preserve"> </w:t>
      </w:r>
      <w:r>
        <w:t>taking</w:t>
      </w:r>
      <w:r w:rsidR="000D50D7" w:rsidRPr="000D50D7">
        <w:t xml:space="preserve"> </w:t>
      </w:r>
      <w:r>
        <w:t>into</w:t>
      </w:r>
      <w:r w:rsidR="000D50D7" w:rsidRPr="000D50D7">
        <w:t xml:space="preserve"> </w:t>
      </w:r>
      <w:r>
        <w:t>account</w:t>
      </w:r>
      <w:r w:rsidR="000D50D7" w:rsidRPr="000D50D7">
        <w:t xml:space="preserve"> </w:t>
      </w:r>
      <w:r>
        <w:t>the</w:t>
      </w:r>
      <w:r w:rsidR="000D50D7" w:rsidRPr="000D50D7">
        <w:t xml:space="preserve"> </w:t>
      </w:r>
      <w:r>
        <w:t>terms</w:t>
      </w:r>
      <w:r w:rsidR="000D50D7" w:rsidRPr="000D50D7">
        <w:t xml:space="preserve"> </w:t>
      </w:r>
      <w:r>
        <w:t>of</w:t>
      </w:r>
      <w:r w:rsidR="000D50D7" w:rsidRPr="000D50D7">
        <w:t xml:space="preserve"> </w:t>
      </w:r>
      <w:r>
        <w:t>this</w:t>
      </w:r>
      <w:r w:rsidR="000D50D7" w:rsidRPr="000D50D7">
        <w:t xml:space="preserve"> </w:t>
      </w:r>
      <w:r>
        <w:t>Order.</w:t>
      </w:r>
    </w:p>
    <w:p w14:paraId="6B1F059B" w14:textId="77777777" w:rsidR="00283174" w:rsidRDefault="00283174" w:rsidP="00283174">
      <w:pPr>
        <w:pStyle w:val="N2"/>
      </w:pPr>
      <w:r>
        <w:t>Any</w:t>
      </w:r>
      <w:r w:rsidR="000D50D7" w:rsidRPr="000D50D7">
        <w:t xml:space="preserve"> </w:t>
      </w:r>
      <w:r>
        <w:t>refusal</w:t>
      </w:r>
      <w:r w:rsidR="000D50D7" w:rsidRPr="000D50D7">
        <w:t xml:space="preserve"> </w:t>
      </w:r>
      <w:r>
        <w:t>under</w:t>
      </w:r>
      <w:r w:rsidR="000D50D7" w:rsidRPr="000D50D7">
        <w:t xml:space="preserve"> </w:t>
      </w:r>
      <w:r>
        <w:t>this</w:t>
      </w:r>
      <w:r w:rsidR="000D50D7" w:rsidRPr="000D50D7">
        <w:t xml:space="preserve"> </w:t>
      </w:r>
      <w:r>
        <w:t>paragraph</w:t>
      </w:r>
      <w:r w:rsidR="000D50D7" w:rsidRPr="000D50D7">
        <w:t xml:space="preserve"> </w:t>
      </w:r>
      <w:r>
        <w:t>must</w:t>
      </w:r>
      <w:r w:rsidR="000D50D7" w:rsidRPr="000D50D7">
        <w:t xml:space="preserve"> </w:t>
      </w:r>
      <w:r>
        <w:t>be</w:t>
      </w:r>
      <w:r w:rsidR="000D50D7" w:rsidRPr="000D50D7">
        <w:t xml:space="preserve"> </w:t>
      </w:r>
      <w:r>
        <w:t>accompanied</w:t>
      </w:r>
      <w:r w:rsidR="000D50D7" w:rsidRPr="000D50D7">
        <w:t xml:space="preserve"> </w:t>
      </w:r>
      <w:r>
        <w:t>by</w:t>
      </w:r>
      <w:r w:rsidR="000D50D7" w:rsidRPr="000D50D7">
        <w:t xml:space="preserve"> </w:t>
      </w:r>
      <w:r>
        <w:t>a</w:t>
      </w:r>
      <w:r w:rsidR="000D50D7" w:rsidRPr="000D50D7">
        <w:t xml:space="preserve"> </w:t>
      </w:r>
      <w:r>
        <w:t>statement</w:t>
      </w:r>
      <w:r w:rsidR="000D50D7" w:rsidRPr="000D50D7">
        <w:t xml:space="preserve"> </w:t>
      </w:r>
      <w:r>
        <w:t>of</w:t>
      </w:r>
      <w:r w:rsidR="000D50D7" w:rsidRPr="000D50D7">
        <w:t xml:space="preserve"> </w:t>
      </w:r>
      <w:r>
        <w:t>the</w:t>
      </w:r>
      <w:r w:rsidR="000D50D7" w:rsidRPr="000D50D7">
        <w:t xml:space="preserve"> </w:t>
      </w:r>
      <w:r>
        <w:t>reasons</w:t>
      </w:r>
      <w:r w:rsidR="000D50D7" w:rsidRPr="000D50D7">
        <w:t xml:space="preserve"> </w:t>
      </w:r>
      <w:r>
        <w:t>for</w:t>
      </w:r>
      <w:r w:rsidR="000D50D7" w:rsidRPr="000D50D7">
        <w:t xml:space="preserve"> </w:t>
      </w:r>
      <w:r>
        <w:t>refusal.</w:t>
      </w:r>
    </w:p>
    <w:p w14:paraId="2026F602" w14:textId="77777777" w:rsidR="00283174" w:rsidRDefault="000D50D7" w:rsidP="00283174">
      <w:pPr>
        <w:pStyle w:val="N1"/>
      </w:pPr>
      <w:bookmarkStart w:id="1388" w:name="_Ref94255880"/>
      <w:r w:rsidRPr="000D50D7">
        <w:t> </w:t>
      </w:r>
      <w:r w:rsidR="00283174">
        <w:t>Without</w:t>
      </w:r>
      <w:r w:rsidRPr="000D50D7">
        <w:t xml:space="preserve"> </w:t>
      </w:r>
      <w:r w:rsidR="00283174">
        <w:t>limiting</w:t>
      </w:r>
      <w:r w:rsidRPr="000D50D7">
        <w:t xml:space="preserve"> </w:t>
      </w:r>
      <w:r w:rsidR="00283174">
        <w:t>the</w:t>
      </w:r>
      <w:r w:rsidRPr="000D50D7">
        <w:t xml:space="preserve"> </w:t>
      </w:r>
      <w:r w:rsidR="00283174">
        <w:t>scope</w:t>
      </w:r>
      <w:r w:rsidRPr="000D50D7">
        <w:t xml:space="preserve"> </w:t>
      </w:r>
      <w:r w:rsidR="00283174">
        <w:t>of</w:t>
      </w:r>
      <w:r w:rsidRPr="000D50D7">
        <w:t xml:space="preserve"> </w:t>
      </w:r>
      <w:r w:rsidR="00283174">
        <w:t>paragraph</w:t>
      </w:r>
      <w:r w:rsidRPr="000D50D7">
        <w:t xml:space="preserve"> </w:t>
      </w:r>
      <w:r w:rsidR="00283174">
        <w:fldChar w:fldCharType="begin"/>
      </w:r>
      <w:r w:rsidR="00283174">
        <w:instrText xml:space="preserve"> REF _Ref94255810 \r \h </w:instrText>
      </w:r>
      <w:r w:rsidR="00283174">
        <w:fldChar w:fldCharType="separate"/>
      </w:r>
      <w:r>
        <w:t>61</w:t>
      </w:r>
      <w:r w:rsidR="00283174">
        <w:fldChar w:fldCharType="end"/>
      </w:r>
      <w:r w:rsidR="00283174">
        <w:t>,</w:t>
      </w:r>
      <w:r w:rsidRPr="000D50D7">
        <w:t xml:space="preserve"> </w:t>
      </w:r>
      <w:r w:rsidR="00283174">
        <w:t>the</w:t>
      </w:r>
      <w:r w:rsidRPr="000D50D7">
        <w:t xml:space="preserve"> </w:t>
      </w:r>
      <w:r w:rsidR="00283174">
        <w:t>requirements</w:t>
      </w:r>
      <w:r w:rsidRPr="000D50D7">
        <w:t xml:space="preserve"> </w:t>
      </w:r>
      <w:r w:rsidR="00283174">
        <w:t>which</w:t>
      </w:r>
      <w:r w:rsidRPr="000D50D7">
        <w:t xml:space="preserve"> </w:t>
      </w:r>
      <w:r w:rsidR="00283174">
        <w:t>the</w:t>
      </w:r>
      <w:r w:rsidRPr="000D50D7">
        <w:t xml:space="preserve"> </w:t>
      </w:r>
      <w:r w:rsidR="00283174">
        <w:t>drainage</w:t>
      </w:r>
      <w:r w:rsidRPr="000D50D7">
        <w:t xml:space="preserve"> </w:t>
      </w:r>
      <w:r w:rsidR="00283174">
        <w:t>authority</w:t>
      </w:r>
      <w:r w:rsidRPr="000D50D7">
        <w:t xml:space="preserve"> </w:t>
      </w:r>
      <w:r w:rsidR="00283174">
        <w:t>may</w:t>
      </w:r>
      <w:r w:rsidRPr="000D50D7">
        <w:t xml:space="preserve"> </w:t>
      </w:r>
      <w:r w:rsidR="00283174">
        <w:t>make</w:t>
      </w:r>
      <w:r w:rsidRPr="000D50D7">
        <w:t xml:space="preserve"> </w:t>
      </w:r>
      <w:r w:rsidR="00283174">
        <w:t>under</w:t>
      </w:r>
      <w:r w:rsidRPr="000D50D7">
        <w:t xml:space="preserve"> </w:t>
      </w:r>
      <w:r w:rsidR="00283174">
        <w:t>that</w:t>
      </w:r>
      <w:r w:rsidRPr="000D50D7">
        <w:t xml:space="preserve"> </w:t>
      </w:r>
      <w:r w:rsidR="00283174">
        <w:t>paragraph</w:t>
      </w:r>
      <w:r w:rsidRPr="000D50D7">
        <w:t xml:space="preserve"> </w:t>
      </w:r>
      <w:r w:rsidR="00283174">
        <w:t>include</w:t>
      </w:r>
      <w:r w:rsidRPr="000D50D7">
        <w:t xml:space="preserve"> </w:t>
      </w:r>
      <w:r w:rsidR="00283174">
        <w:t>conditions</w:t>
      </w:r>
      <w:r w:rsidRPr="000D50D7">
        <w:t xml:space="preserve"> </w:t>
      </w:r>
      <w:r w:rsidR="00283174">
        <w:t>requiring</w:t>
      </w:r>
      <w:r w:rsidRPr="000D50D7">
        <w:t xml:space="preserve"> </w:t>
      </w:r>
      <w:r w:rsidR="00283174">
        <w:t>the</w:t>
      </w:r>
      <w:r w:rsidRPr="000D50D7">
        <w:t xml:space="preserve"> </w:t>
      </w:r>
      <w:r w:rsidR="00283174">
        <w:t>undertaker</w:t>
      </w:r>
      <w:r w:rsidRPr="000D50D7">
        <w:t xml:space="preserve"> </w:t>
      </w:r>
      <w:r w:rsidR="00283174">
        <w:t>at</w:t>
      </w:r>
      <w:r w:rsidRPr="000D50D7">
        <w:t xml:space="preserve"> </w:t>
      </w:r>
      <w:r w:rsidR="00283174">
        <w:t>its</w:t>
      </w:r>
      <w:r w:rsidRPr="000D50D7">
        <w:t xml:space="preserve"> </w:t>
      </w:r>
      <w:r w:rsidR="00283174">
        <w:t>own</w:t>
      </w:r>
      <w:r w:rsidRPr="000D50D7">
        <w:t xml:space="preserve"> </w:t>
      </w:r>
      <w:r w:rsidR="00283174">
        <w:t>expense</w:t>
      </w:r>
      <w:r w:rsidRPr="000D50D7">
        <w:t xml:space="preserve"> </w:t>
      </w:r>
      <w:r w:rsidR="00283174">
        <w:t>to</w:t>
      </w:r>
      <w:r w:rsidRPr="000D50D7">
        <w:t xml:space="preserve"> </w:t>
      </w:r>
      <w:r w:rsidR="00283174">
        <w:t>construct</w:t>
      </w:r>
      <w:r w:rsidRPr="000D50D7">
        <w:t xml:space="preserve"> </w:t>
      </w:r>
      <w:r w:rsidR="00283174">
        <w:t>such</w:t>
      </w:r>
      <w:r w:rsidRPr="000D50D7">
        <w:t xml:space="preserve"> </w:t>
      </w:r>
      <w:r w:rsidR="00283174">
        <w:t>protective</w:t>
      </w:r>
      <w:r w:rsidRPr="000D50D7">
        <w:t xml:space="preserve"> </w:t>
      </w:r>
      <w:r w:rsidR="00283174">
        <w:t>works,</w:t>
      </w:r>
      <w:r w:rsidRPr="000D50D7">
        <w:t xml:space="preserve"> </w:t>
      </w:r>
      <w:r w:rsidR="00283174">
        <w:t>whether</w:t>
      </w:r>
      <w:r w:rsidRPr="000D50D7">
        <w:t xml:space="preserve"> </w:t>
      </w:r>
      <w:r w:rsidR="00283174">
        <w:t>temporary</w:t>
      </w:r>
      <w:r w:rsidRPr="000D50D7">
        <w:t xml:space="preserve"> </w:t>
      </w:r>
      <w:r w:rsidR="00283174">
        <w:t>or</w:t>
      </w:r>
      <w:r w:rsidRPr="000D50D7">
        <w:t xml:space="preserve"> </w:t>
      </w:r>
      <w:r w:rsidR="00283174">
        <w:t>permanent,</w:t>
      </w:r>
      <w:r w:rsidRPr="000D50D7">
        <w:t xml:space="preserve"> </w:t>
      </w:r>
      <w:r w:rsidR="00283174">
        <w:t>during</w:t>
      </w:r>
      <w:r w:rsidRPr="000D50D7">
        <w:t xml:space="preserve"> </w:t>
      </w:r>
      <w:r w:rsidR="00283174">
        <w:t>the</w:t>
      </w:r>
      <w:r w:rsidRPr="000D50D7">
        <w:t xml:space="preserve"> </w:t>
      </w:r>
      <w:r w:rsidR="00283174">
        <w:t>construction</w:t>
      </w:r>
      <w:r w:rsidRPr="000D50D7">
        <w:t xml:space="preserve"> </w:t>
      </w:r>
      <w:r w:rsidR="00283174">
        <w:t>of</w:t>
      </w:r>
      <w:r w:rsidRPr="000D50D7">
        <w:t xml:space="preserve"> </w:t>
      </w:r>
      <w:r w:rsidR="00283174">
        <w:t>the</w:t>
      </w:r>
      <w:r w:rsidRPr="000D50D7">
        <w:t xml:space="preserve"> </w:t>
      </w:r>
      <w:r w:rsidR="00283174">
        <w:t>specified</w:t>
      </w:r>
      <w:r w:rsidRPr="000D50D7">
        <w:t xml:space="preserve"> </w:t>
      </w:r>
      <w:r w:rsidR="00283174">
        <w:t>work</w:t>
      </w:r>
      <w:r w:rsidRPr="000D50D7">
        <w:t xml:space="preserve"> </w:t>
      </w:r>
      <w:r w:rsidR="00283174">
        <w:t>(including</w:t>
      </w:r>
      <w:r w:rsidRPr="000D50D7">
        <w:t xml:space="preserve"> </w:t>
      </w:r>
      <w:r w:rsidR="00283174">
        <w:t>the</w:t>
      </w:r>
      <w:r w:rsidRPr="000D50D7">
        <w:t xml:space="preserve"> </w:t>
      </w:r>
      <w:r w:rsidR="00283174">
        <w:t>provision</w:t>
      </w:r>
      <w:r w:rsidRPr="000D50D7">
        <w:t xml:space="preserve"> </w:t>
      </w:r>
      <w:r w:rsidR="00283174">
        <w:t>of</w:t>
      </w:r>
      <w:r w:rsidRPr="000D50D7">
        <w:t xml:space="preserve"> </w:t>
      </w:r>
      <w:r w:rsidR="00283174">
        <w:t>flood</w:t>
      </w:r>
      <w:r w:rsidRPr="000D50D7">
        <w:t xml:space="preserve"> </w:t>
      </w:r>
      <w:r w:rsidR="00283174">
        <w:t>banks,</w:t>
      </w:r>
      <w:r w:rsidRPr="000D50D7">
        <w:t xml:space="preserve"> </w:t>
      </w:r>
      <w:r w:rsidR="00283174">
        <w:t>walls</w:t>
      </w:r>
      <w:r w:rsidRPr="000D50D7">
        <w:t xml:space="preserve"> </w:t>
      </w:r>
      <w:r w:rsidR="00283174">
        <w:t>or</w:t>
      </w:r>
      <w:r w:rsidRPr="000D50D7">
        <w:t xml:space="preserve"> </w:t>
      </w:r>
      <w:r w:rsidR="00283174">
        <w:t>embankments</w:t>
      </w:r>
      <w:r w:rsidRPr="000D50D7">
        <w:t xml:space="preserve"> </w:t>
      </w:r>
      <w:r w:rsidR="00283174">
        <w:t>or</w:t>
      </w:r>
      <w:r w:rsidRPr="000D50D7">
        <w:t xml:space="preserve"> </w:t>
      </w:r>
      <w:r w:rsidR="00283174">
        <w:t>other</w:t>
      </w:r>
      <w:r w:rsidRPr="000D50D7">
        <w:t xml:space="preserve"> </w:t>
      </w:r>
      <w:r w:rsidR="00283174">
        <w:t>new</w:t>
      </w:r>
      <w:r w:rsidRPr="000D50D7">
        <w:t xml:space="preserve"> </w:t>
      </w:r>
      <w:r w:rsidR="00283174">
        <w:t>works</w:t>
      </w:r>
      <w:r w:rsidRPr="000D50D7">
        <w:t xml:space="preserve"> </w:t>
      </w:r>
      <w:r w:rsidR="00283174">
        <w:t>and</w:t>
      </w:r>
      <w:r w:rsidRPr="000D50D7">
        <w:t xml:space="preserve"> </w:t>
      </w:r>
      <w:r w:rsidR="00283174">
        <w:t>the</w:t>
      </w:r>
      <w:r w:rsidRPr="000D50D7">
        <w:t xml:space="preserve"> </w:t>
      </w:r>
      <w:r w:rsidR="00283174">
        <w:t>strengthening,</w:t>
      </w:r>
      <w:r w:rsidRPr="000D50D7">
        <w:t xml:space="preserve"> </w:t>
      </w:r>
      <w:r w:rsidR="00283174">
        <w:t>repair</w:t>
      </w:r>
      <w:r w:rsidRPr="000D50D7">
        <w:t xml:space="preserve"> </w:t>
      </w:r>
      <w:r w:rsidR="00283174">
        <w:t>or</w:t>
      </w:r>
      <w:r w:rsidRPr="000D50D7">
        <w:t xml:space="preserve"> </w:t>
      </w:r>
      <w:r w:rsidR="00283174">
        <w:t>renewal</w:t>
      </w:r>
      <w:r w:rsidRPr="000D50D7">
        <w:t xml:space="preserve"> </w:t>
      </w:r>
      <w:r w:rsidR="00283174">
        <w:t>of</w:t>
      </w:r>
      <w:r w:rsidRPr="000D50D7">
        <w:t xml:space="preserve"> </w:t>
      </w:r>
      <w:r w:rsidR="00283174">
        <w:t>existing</w:t>
      </w:r>
      <w:r w:rsidRPr="000D50D7">
        <w:t xml:space="preserve"> </w:t>
      </w:r>
      <w:r w:rsidR="00283174">
        <w:t>banks,</w:t>
      </w:r>
      <w:r w:rsidRPr="000D50D7">
        <w:t xml:space="preserve"> </w:t>
      </w:r>
      <w:r w:rsidR="00283174">
        <w:t>walls</w:t>
      </w:r>
      <w:r w:rsidRPr="000D50D7">
        <w:t xml:space="preserve"> </w:t>
      </w:r>
      <w:r w:rsidR="00283174">
        <w:t>or</w:t>
      </w:r>
      <w:r w:rsidRPr="000D50D7">
        <w:t xml:space="preserve"> </w:t>
      </w:r>
      <w:r w:rsidR="00283174">
        <w:t>embankments)</w:t>
      </w:r>
      <w:r w:rsidRPr="000D50D7">
        <w:t xml:space="preserve"> </w:t>
      </w:r>
      <w:r w:rsidR="00283174">
        <w:t>as</w:t>
      </w:r>
      <w:r w:rsidRPr="000D50D7">
        <w:t xml:space="preserve"> </w:t>
      </w:r>
      <w:r w:rsidR="00283174">
        <w:t>are</w:t>
      </w:r>
      <w:r w:rsidRPr="000D50D7">
        <w:t xml:space="preserve"> </w:t>
      </w:r>
      <w:r w:rsidR="00283174">
        <w:t>reasonably</w:t>
      </w:r>
      <w:r w:rsidRPr="000D50D7">
        <w:t xml:space="preserve"> </w:t>
      </w:r>
      <w:r w:rsidR="00283174">
        <w:t>necessary</w:t>
      </w:r>
      <w:r w:rsidRPr="000D50D7">
        <w:t xml:space="preserve"> </w:t>
      </w:r>
      <w:r w:rsidR="00283174">
        <w:t>taking</w:t>
      </w:r>
      <w:r w:rsidRPr="000D50D7">
        <w:t xml:space="preserve"> </w:t>
      </w:r>
      <w:r w:rsidR="00283174">
        <w:t>account</w:t>
      </w:r>
      <w:r w:rsidRPr="000D50D7">
        <w:t xml:space="preserve"> </w:t>
      </w:r>
      <w:r w:rsidR="00283174">
        <w:t>of</w:t>
      </w:r>
      <w:r w:rsidRPr="000D50D7">
        <w:t xml:space="preserve"> </w:t>
      </w:r>
      <w:r w:rsidR="00283174">
        <w:t>the</w:t>
      </w:r>
      <w:r w:rsidRPr="000D50D7">
        <w:t xml:space="preserve"> </w:t>
      </w:r>
      <w:r w:rsidR="00283174">
        <w:t>terms</w:t>
      </w:r>
      <w:r w:rsidRPr="000D50D7">
        <w:t xml:space="preserve"> </w:t>
      </w:r>
      <w:r w:rsidR="00283174">
        <w:t>of</w:t>
      </w:r>
      <w:r w:rsidRPr="000D50D7">
        <w:t xml:space="preserve"> </w:t>
      </w:r>
      <w:r w:rsidR="00283174">
        <w:t>this</w:t>
      </w:r>
      <w:r w:rsidRPr="000D50D7">
        <w:t xml:space="preserve"> </w:t>
      </w:r>
      <w:r w:rsidR="00283174">
        <w:t>Order—</w:t>
      </w:r>
      <w:bookmarkEnd w:id="1388"/>
    </w:p>
    <w:p w14:paraId="11B87762" w14:textId="77777777" w:rsidR="00283174" w:rsidRDefault="00283174" w:rsidP="00283174">
      <w:pPr>
        <w:pStyle w:val="N3"/>
      </w:pPr>
      <w:r>
        <w:t>to</w:t>
      </w:r>
      <w:r w:rsidR="000D50D7" w:rsidRPr="000D50D7">
        <w:t xml:space="preserve"> </w:t>
      </w:r>
      <w:r>
        <w:t>safeguard</w:t>
      </w:r>
      <w:r w:rsidR="000D50D7" w:rsidRPr="000D50D7">
        <w:t xml:space="preserve"> </w:t>
      </w:r>
      <w:r>
        <w:t>any</w:t>
      </w:r>
      <w:r w:rsidR="000D50D7" w:rsidRPr="000D50D7">
        <w:t xml:space="preserve"> </w:t>
      </w:r>
      <w:r>
        <w:t>drainage</w:t>
      </w:r>
      <w:r w:rsidR="000D50D7" w:rsidRPr="000D50D7">
        <w:t xml:space="preserve"> </w:t>
      </w:r>
      <w:r>
        <w:t>work</w:t>
      </w:r>
      <w:r w:rsidR="000D50D7" w:rsidRPr="000D50D7">
        <w:t xml:space="preserve"> </w:t>
      </w:r>
      <w:r>
        <w:t>against</w:t>
      </w:r>
      <w:r w:rsidR="000D50D7" w:rsidRPr="000D50D7">
        <w:t xml:space="preserve"> </w:t>
      </w:r>
      <w:r>
        <w:t>damage</w:t>
      </w:r>
      <w:r w:rsidR="000D50D7" w:rsidRPr="000D50D7">
        <w:t xml:space="preserve"> </w:t>
      </w:r>
      <w:r>
        <w:t>by</w:t>
      </w:r>
      <w:r w:rsidR="000D50D7" w:rsidRPr="000D50D7">
        <w:t xml:space="preserve"> </w:t>
      </w:r>
      <w:r>
        <w:t>reason</w:t>
      </w:r>
      <w:r w:rsidR="000D50D7" w:rsidRPr="000D50D7">
        <w:t xml:space="preserve"> </w:t>
      </w:r>
      <w:r>
        <w:t>of</w:t>
      </w:r>
      <w:r w:rsidR="000D50D7" w:rsidRPr="000D50D7">
        <w:t xml:space="preserve"> </w:t>
      </w:r>
      <w:r>
        <w:t>any</w:t>
      </w:r>
      <w:r w:rsidR="000D50D7" w:rsidRPr="000D50D7">
        <w:t xml:space="preserve"> </w:t>
      </w:r>
      <w:r>
        <w:t>specified</w:t>
      </w:r>
      <w:r w:rsidR="000D50D7" w:rsidRPr="000D50D7">
        <w:t xml:space="preserve"> </w:t>
      </w:r>
      <w:r>
        <w:t>work;</w:t>
      </w:r>
      <w:r w:rsidR="000D50D7" w:rsidRPr="000D50D7">
        <w:t xml:space="preserve"> </w:t>
      </w:r>
      <w:r>
        <w:t>or</w:t>
      </w:r>
    </w:p>
    <w:p w14:paraId="6CC8971B" w14:textId="77777777" w:rsidR="00283174" w:rsidRDefault="00283174" w:rsidP="00283174">
      <w:pPr>
        <w:pStyle w:val="N3"/>
      </w:pPr>
      <w:r>
        <w:t>to</w:t>
      </w:r>
      <w:r w:rsidR="000D50D7" w:rsidRPr="000D50D7">
        <w:t xml:space="preserve"> </w:t>
      </w:r>
      <w:r>
        <w:t>secure</w:t>
      </w:r>
      <w:r w:rsidR="000D50D7" w:rsidRPr="000D50D7">
        <w:t xml:space="preserve"> </w:t>
      </w:r>
      <w:r>
        <w:t>that</w:t>
      </w:r>
      <w:r w:rsidR="000D50D7" w:rsidRPr="000D50D7">
        <w:t xml:space="preserve"> </w:t>
      </w:r>
      <w:r>
        <w:t>the</w:t>
      </w:r>
      <w:r w:rsidR="000D50D7" w:rsidRPr="000D50D7">
        <w:t xml:space="preserve"> </w:t>
      </w:r>
      <w:r>
        <w:t>efficiency</w:t>
      </w:r>
      <w:r w:rsidR="000D50D7" w:rsidRPr="000D50D7">
        <w:t xml:space="preserve"> </w:t>
      </w:r>
      <w:r>
        <w:t>of</w:t>
      </w:r>
      <w:r w:rsidR="000D50D7" w:rsidRPr="000D50D7">
        <w:t xml:space="preserve"> </w:t>
      </w:r>
      <w:r>
        <w:t>any</w:t>
      </w:r>
      <w:r w:rsidR="000D50D7" w:rsidRPr="000D50D7">
        <w:t xml:space="preserve"> </w:t>
      </w:r>
      <w:r>
        <w:t>drainage</w:t>
      </w:r>
      <w:r w:rsidR="000D50D7" w:rsidRPr="000D50D7">
        <w:t xml:space="preserve"> </w:t>
      </w:r>
      <w:r>
        <w:t>work</w:t>
      </w:r>
      <w:r w:rsidR="000D50D7" w:rsidRPr="000D50D7">
        <w:t xml:space="preserve"> </w:t>
      </w:r>
      <w:r>
        <w:t>for</w:t>
      </w:r>
      <w:r w:rsidR="000D50D7" w:rsidRPr="000D50D7">
        <w:t xml:space="preserve"> </w:t>
      </w:r>
      <w:r>
        <w:t>flood</w:t>
      </w:r>
      <w:r w:rsidR="000D50D7" w:rsidRPr="000D50D7">
        <w:t xml:space="preserve"> </w:t>
      </w:r>
      <w:r>
        <w:t>defence</w:t>
      </w:r>
      <w:r w:rsidR="000D50D7" w:rsidRPr="000D50D7">
        <w:t xml:space="preserve"> </w:t>
      </w:r>
      <w:r>
        <w:t>and</w:t>
      </w:r>
      <w:r w:rsidR="000D50D7" w:rsidRPr="000D50D7">
        <w:t xml:space="preserve"> </w:t>
      </w:r>
      <w:r>
        <w:t>land</w:t>
      </w:r>
      <w:r w:rsidR="000D50D7" w:rsidRPr="000D50D7">
        <w:t xml:space="preserve"> </w:t>
      </w:r>
      <w:r>
        <w:t>drainage</w:t>
      </w:r>
      <w:r w:rsidR="000D50D7" w:rsidRPr="000D50D7">
        <w:t xml:space="preserve"> </w:t>
      </w:r>
      <w:r>
        <w:t>purposes</w:t>
      </w:r>
      <w:r w:rsidR="000D50D7" w:rsidRPr="000D50D7">
        <w:t xml:space="preserve"> </w:t>
      </w:r>
      <w:r>
        <w:t>is</w:t>
      </w:r>
      <w:r w:rsidR="000D50D7" w:rsidRPr="000D50D7">
        <w:t xml:space="preserve"> </w:t>
      </w:r>
      <w:r>
        <w:t>not</w:t>
      </w:r>
      <w:r w:rsidR="000D50D7" w:rsidRPr="000D50D7">
        <w:t xml:space="preserve"> </w:t>
      </w:r>
      <w:r>
        <w:t>impaired,</w:t>
      </w:r>
      <w:r w:rsidR="000D50D7" w:rsidRPr="000D50D7">
        <w:t xml:space="preserve"> </w:t>
      </w:r>
      <w:r>
        <w:t>and</w:t>
      </w:r>
      <w:r w:rsidR="000D50D7" w:rsidRPr="000D50D7">
        <w:t xml:space="preserve"> </w:t>
      </w:r>
      <w:r>
        <w:t>that</w:t>
      </w:r>
      <w:r w:rsidR="000D50D7" w:rsidRPr="000D50D7">
        <w:t xml:space="preserve"> </w:t>
      </w:r>
      <w:r>
        <w:t>the</w:t>
      </w:r>
      <w:r w:rsidR="000D50D7" w:rsidRPr="000D50D7">
        <w:t xml:space="preserve"> </w:t>
      </w:r>
      <w:r>
        <w:t>risk</w:t>
      </w:r>
      <w:r w:rsidR="000D50D7" w:rsidRPr="000D50D7">
        <w:t xml:space="preserve"> </w:t>
      </w:r>
      <w:r>
        <w:t>of</w:t>
      </w:r>
      <w:r w:rsidR="000D50D7" w:rsidRPr="000D50D7">
        <w:t xml:space="preserve"> </w:t>
      </w:r>
      <w:r>
        <w:t>flooding</w:t>
      </w:r>
      <w:r w:rsidR="000D50D7" w:rsidRPr="000D50D7">
        <w:t xml:space="preserve"> </w:t>
      </w:r>
      <w:r>
        <w:t>is</w:t>
      </w:r>
      <w:r w:rsidR="000D50D7" w:rsidRPr="000D50D7">
        <w:t xml:space="preserve"> </w:t>
      </w:r>
      <w:r>
        <w:t>not</w:t>
      </w:r>
      <w:r w:rsidR="000D50D7" w:rsidRPr="000D50D7">
        <w:t xml:space="preserve"> </w:t>
      </w:r>
      <w:r>
        <w:t>otherwise</w:t>
      </w:r>
      <w:r w:rsidR="000D50D7" w:rsidRPr="000D50D7">
        <w:t xml:space="preserve"> </w:t>
      </w:r>
      <w:r>
        <w:t>increased</w:t>
      </w:r>
      <w:r w:rsidR="000D50D7" w:rsidRPr="000D50D7">
        <w:t xml:space="preserve"> </w:t>
      </w:r>
      <w:r>
        <w:t>beyond</w:t>
      </w:r>
      <w:r w:rsidR="000D50D7" w:rsidRPr="000D50D7">
        <w:t xml:space="preserve"> </w:t>
      </w:r>
      <w:r>
        <w:t>the</w:t>
      </w:r>
      <w:r w:rsidR="000D50D7" w:rsidRPr="000D50D7">
        <w:t xml:space="preserve"> </w:t>
      </w:r>
      <w:r>
        <w:t>level</w:t>
      </w:r>
      <w:r w:rsidR="000D50D7" w:rsidRPr="000D50D7">
        <w:t xml:space="preserve"> </w:t>
      </w:r>
      <w:r>
        <w:t>of</w:t>
      </w:r>
      <w:r w:rsidR="000D50D7" w:rsidRPr="000D50D7">
        <w:t xml:space="preserve"> </w:t>
      </w:r>
      <w:r>
        <w:t>flood</w:t>
      </w:r>
      <w:r w:rsidR="000D50D7" w:rsidRPr="000D50D7">
        <w:t xml:space="preserve"> </w:t>
      </w:r>
      <w:r>
        <w:t>risk</w:t>
      </w:r>
      <w:r w:rsidR="000D50D7" w:rsidRPr="000D50D7">
        <w:t xml:space="preserve"> </w:t>
      </w:r>
      <w:r>
        <w:t>that</w:t>
      </w:r>
      <w:r w:rsidR="000D50D7" w:rsidRPr="000D50D7">
        <w:t xml:space="preserve"> </w:t>
      </w:r>
      <w:r>
        <w:t>was</w:t>
      </w:r>
      <w:r w:rsidR="000D50D7" w:rsidRPr="000D50D7">
        <w:t xml:space="preserve"> </w:t>
      </w:r>
      <w:r>
        <w:t>assessed</w:t>
      </w:r>
      <w:r w:rsidR="000D50D7" w:rsidRPr="000D50D7">
        <w:t xml:space="preserve"> </w:t>
      </w:r>
      <w:r>
        <w:t>in</w:t>
      </w:r>
      <w:r w:rsidR="000D50D7" w:rsidRPr="000D50D7">
        <w:t xml:space="preserve"> </w:t>
      </w:r>
      <w:r>
        <w:t>the</w:t>
      </w:r>
      <w:r w:rsidR="000D50D7" w:rsidRPr="000D50D7">
        <w:t xml:space="preserve"> </w:t>
      </w:r>
      <w:r>
        <w:t>environmental</w:t>
      </w:r>
      <w:r w:rsidR="000D50D7" w:rsidRPr="000D50D7">
        <w:t xml:space="preserve"> </w:t>
      </w:r>
      <w:r>
        <w:t>statement,</w:t>
      </w:r>
      <w:r w:rsidR="000D50D7" w:rsidRPr="000D50D7">
        <w:t xml:space="preserve"> </w:t>
      </w:r>
      <w:r>
        <w:t>by</w:t>
      </w:r>
      <w:r w:rsidR="000D50D7" w:rsidRPr="000D50D7">
        <w:t xml:space="preserve"> </w:t>
      </w:r>
      <w:r>
        <w:t>reason</w:t>
      </w:r>
      <w:r w:rsidR="000D50D7" w:rsidRPr="000D50D7">
        <w:t xml:space="preserve"> </w:t>
      </w:r>
      <w:r>
        <w:t>of</w:t>
      </w:r>
      <w:r w:rsidR="000D50D7" w:rsidRPr="000D50D7">
        <w:t xml:space="preserve"> </w:t>
      </w:r>
      <w:r>
        <w:t>any</w:t>
      </w:r>
      <w:r w:rsidR="000D50D7" w:rsidRPr="000D50D7">
        <w:t xml:space="preserve"> </w:t>
      </w:r>
      <w:r>
        <w:t>specified</w:t>
      </w:r>
      <w:r w:rsidR="000D50D7" w:rsidRPr="000D50D7">
        <w:t xml:space="preserve"> </w:t>
      </w:r>
      <w:r>
        <w:t>work.</w:t>
      </w:r>
    </w:p>
    <w:p w14:paraId="6659E2F6" w14:textId="77777777" w:rsidR="00283174" w:rsidRDefault="00283174" w:rsidP="00283174">
      <w:pPr>
        <w:pStyle w:val="N1"/>
      </w:pPr>
      <w:r>
        <w:t>—</w:t>
      </w:r>
      <w:r>
        <w:fldChar w:fldCharType="begin"/>
      </w:r>
      <w:r>
        <w:instrText xml:space="preserve"> LISTNUM "SEQ1" \l 2 </w:instrText>
      </w:r>
      <w:r>
        <w:fldChar w:fldCharType="end"/>
      </w:r>
      <w:r w:rsidR="000D50D7" w:rsidRPr="000D50D7">
        <w:t> </w:t>
      </w:r>
      <w:r>
        <w:t>Subject</w:t>
      </w:r>
      <w:r w:rsidR="000D50D7" w:rsidRPr="000D50D7">
        <w:t xml:space="preserve"> </w:t>
      </w:r>
      <w:r>
        <w:t>to</w:t>
      </w:r>
      <w:r w:rsidR="000D50D7" w:rsidRPr="000D50D7">
        <w:t xml:space="preserve"> </w:t>
      </w:r>
      <w:r>
        <w:t>sub-paragraph</w:t>
      </w:r>
      <w:r w:rsidR="000D50D7" w:rsidRPr="000D50D7">
        <w:t xml:space="preserve"> </w:t>
      </w:r>
      <w:r>
        <w:fldChar w:fldCharType="begin"/>
      </w:r>
      <w:r>
        <w:instrText xml:space="preserve"> REF _Ref94255867 \r \h </w:instrText>
      </w:r>
      <w:r>
        <w:fldChar w:fldCharType="separate"/>
      </w:r>
      <w:r w:rsidR="000D50D7">
        <w:t>(2)</w:t>
      </w:r>
      <w:r>
        <w:fldChar w:fldCharType="end"/>
      </w:r>
      <w:r>
        <w:t>,</w:t>
      </w:r>
      <w:r w:rsidR="000D50D7" w:rsidRPr="000D50D7">
        <w:t xml:space="preserve"> </w:t>
      </w:r>
      <w:r>
        <w:t>any</w:t>
      </w:r>
      <w:r w:rsidR="000D50D7" w:rsidRPr="000D50D7">
        <w:t xml:space="preserve"> </w:t>
      </w:r>
      <w:r>
        <w:t>specified</w:t>
      </w:r>
      <w:r w:rsidR="000D50D7" w:rsidRPr="000D50D7">
        <w:t xml:space="preserve"> </w:t>
      </w:r>
      <w:r>
        <w:t>work,</w:t>
      </w:r>
      <w:r w:rsidR="000D50D7" w:rsidRPr="000D50D7">
        <w:t xml:space="preserve"> </w:t>
      </w:r>
      <w:r>
        <w:t>and</w:t>
      </w:r>
      <w:r w:rsidR="000D50D7" w:rsidRPr="000D50D7">
        <w:t xml:space="preserve"> </w:t>
      </w:r>
      <w:r>
        <w:t>all</w:t>
      </w:r>
      <w:r w:rsidR="000D50D7" w:rsidRPr="000D50D7">
        <w:t xml:space="preserve"> </w:t>
      </w:r>
      <w:r>
        <w:t>protective</w:t>
      </w:r>
      <w:r w:rsidR="000D50D7" w:rsidRPr="000D50D7">
        <w:t xml:space="preserve"> </w:t>
      </w:r>
      <w:r>
        <w:t>works</w:t>
      </w:r>
      <w:r w:rsidR="000D50D7" w:rsidRPr="000D50D7">
        <w:t xml:space="preserve"> </w:t>
      </w:r>
      <w:r>
        <w:t>required</w:t>
      </w:r>
      <w:r w:rsidR="000D50D7" w:rsidRPr="000D50D7">
        <w:t xml:space="preserve"> </w:t>
      </w:r>
      <w:r>
        <w:t>by</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_Ref94255880 \r \h </w:instrText>
      </w:r>
      <w:r>
        <w:fldChar w:fldCharType="separate"/>
      </w:r>
      <w:r w:rsidR="000D50D7">
        <w:t>62</w:t>
      </w:r>
      <w:r>
        <w:fldChar w:fldCharType="end"/>
      </w:r>
      <w:r>
        <w:t>,</w:t>
      </w:r>
      <w:r w:rsidR="000D50D7" w:rsidRPr="000D50D7">
        <w:t xml:space="preserve"> </w:t>
      </w:r>
      <w:r>
        <w:t>must</w:t>
      </w:r>
      <w:r w:rsidR="000D50D7" w:rsidRPr="000D50D7">
        <w:t xml:space="preserve"> </w:t>
      </w:r>
      <w:r>
        <w:t>be</w:t>
      </w:r>
      <w:r w:rsidR="000D50D7" w:rsidRPr="000D50D7">
        <w:t xml:space="preserve"> </w:t>
      </w:r>
      <w:r>
        <w:t>constructed—</w:t>
      </w:r>
    </w:p>
    <w:p w14:paraId="2164F6D3" w14:textId="77777777" w:rsidR="00283174" w:rsidRDefault="00283174" w:rsidP="00283174">
      <w:pPr>
        <w:pStyle w:val="N3"/>
      </w:pPr>
      <w:r>
        <w:t>without</w:t>
      </w:r>
      <w:r w:rsidR="000D50D7" w:rsidRPr="000D50D7">
        <w:t xml:space="preserve"> </w:t>
      </w:r>
      <w:r>
        <w:t>unreasonable</w:t>
      </w:r>
      <w:r w:rsidR="000D50D7" w:rsidRPr="000D50D7">
        <w:t xml:space="preserve"> </w:t>
      </w:r>
      <w:r>
        <w:t>delay</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plans</w:t>
      </w:r>
      <w:r w:rsidR="000D50D7" w:rsidRPr="000D50D7">
        <w:t xml:space="preserve"> </w:t>
      </w:r>
      <w:r>
        <w:t>approved</w:t>
      </w:r>
      <w:r w:rsidR="000D50D7" w:rsidRPr="000D50D7">
        <w:t xml:space="preserve"> </w:t>
      </w:r>
      <w:r>
        <w:t>or</w:t>
      </w:r>
      <w:r w:rsidR="000D50D7" w:rsidRPr="000D50D7">
        <w:t xml:space="preserve"> </w:t>
      </w:r>
      <w:r>
        <w:t>deemed</w:t>
      </w:r>
      <w:r w:rsidR="000D50D7" w:rsidRPr="000D50D7">
        <w:t xml:space="preserve"> </w:t>
      </w:r>
      <w:r>
        <w:t>to</w:t>
      </w:r>
      <w:r w:rsidR="000D50D7" w:rsidRPr="000D50D7">
        <w:t xml:space="preserve"> </w:t>
      </w:r>
      <w:r>
        <w:t>have</w:t>
      </w:r>
      <w:r w:rsidR="000D50D7" w:rsidRPr="000D50D7">
        <w:t xml:space="preserve"> </w:t>
      </w:r>
      <w:r>
        <w:t>been</w:t>
      </w:r>
      <w:r w:rsidR="000D50D7" w:rsidRPr="000D50D7">
        <w:t xml:space="preserve"> </w:t>
      </w:r>
      <w:r>
        <w:t>approved</w:t>
      </w:r>
      <w:r w:rsidR="000D50D7" w:rsidRPr="000D50D7">
        <w:t xml:space="preserve"> </w:t>
      </w:r>
      <w:r>
        <w:t>or</w:t>
      </w:r>
      <w:r w:rsidR="000D50D7" w:rsidRPr="000D50D7">
        <w:t xml:space="preserve"> </w:t>
      </w:r>
      <w:r>
        <w:t>settled</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and</w:t>
      </w:r>
    </w:p>
    <w:p w14:paraId="395DAF01" w14:textId="77777777" w:rsidR="00283174" w:rsidRDefault="00283174" w:rsidP="00283174">
      <w:pPr>
        <w:pStyle w:val="N3"/>
      </w:pPr>
      <w:r>
        <w:t>to</w:t>
      </w:r>
      <w:r w:rsidR="000D50D7" w:rsidRPr="000D50D7">
        <w:t xml:space="preserve"> </w:t>
      </w:r>
      <w:r>
        <w:t>the</w:t>
      </w:r>
      <w:r w:rsidR="000D50D7" w:rsidRPr="000D50D7">
        <w:t xml:space="preserve"> </w:t>
      </w:r>
      <w:r>
        <w:t>reasonable</w:t>
      </w:r>
      <w:r w:rsidR="000D50D7" w:rsidRPr="000D50D7">
        <w:t xml:space="preserve"> </w:t>
      </w:r>
      <w:r>
        <w:t>satisfaction</w:t>
      </w:r>
      <w:r w:rsidR="000D50D7" w:rsidRPr="000D50D7">
        <w:t xml:space="preserve"> </w:t>
      </w:r>
      <w:r>
        <w:t>of</w:t>
      </w:r>
      <w:r w:rsidR="000D50D7" w:rsidRPr="000D50D7">
        <w:t xml:space="preserve"> </w:t>
      </w:r>
      <w:r>
        <w:t>the</w:t>
      </w:r>
      <w:r w:rsidR="000D50D7" w:rsidRPr="000D50D7">
        <w:t xml:space="preserve"> </w:t>
      </w:r>
      <w:r>
        <w:t>drainage</w:t>
      </w:r>
      <w:r w:rsidR="000D50D7" w:rsidRPr="000D50D7">
        <w:t xml:space="preserve"> </w:t>
      </w:r>
      <w:r>
        <w:t>authority,</w:t>
      </w:r>
    </w:p>
    <w:p w14:paraId="5A0F9599" w14:textId="77777777" w:rsidR="00283174" w:rsidRDefault="00283174" w:rsidP="00283174">
      <w:pPr>
        <w:pStyle w:val="T2"/>
      </w:pPr>
      <w:r>
        <w:t>and</w:t>
      </w:r>
      <w:r w:rsidR="000D50D7" w:rsidRPr="000D50D7">
        <w:t xml:space="preserve"> </w:t>
      </w:r>
      <w:r>
        <w:t>an</w:t>
      </w:r>
      <w:r w:rsidR="000D50D7" w:rsidRPr="000D50D7">
        <w:t xml:space="preserve"> </w:t>
      </w:r>
      <w:r>
        <w:t>officer</w:t>
      </w:r>
      <w:r w:rsidR="000D50D7" w:rsidRPr="000D50D7">
        <w:t xml:space="preserve"> </w:t>
      </w:r>
      <w:r>
        <w:t>of</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is</w:t>
      </w:r>
      <w:r w:rsidR="000D50D7" w:rsidRPr="000D50D7">
        <w:t xml:space="preserve"> </w:t>
      </w:r>
      <w:r>
        <w:t>entitled</w:t>
      </w:r>
      <w:r w:rsidR="000D50D7" w:rsidRPr="000D50D7">
        <w:t xml:space="preserve"> </w:t>
      </w:r>
      <w:r>
        <w:t>to</w:t>
      </w:r>
      <w:r w:rsidR="000D50D7" w:rsidRPr="000D50D7">
        <w:t xml:space="preserve"> </w:t>
      </w:r>
      <w:r>
        <w:t>watch</w:t>
      </w:r>
      <w:r w:rsidR="000D50D7" w:rsidRPr="000D50D7">
        <w:t xml:space="preserve"> </w:t>
      </w:r>
      <w:r>
        <w:t>and</w:t>
      </w:r>
      <w:r w:rsidR="000D50D7" w:rsidRPr="000D50D7">
        <w:t xml:space="preserve"> </w:t>
      </w:r>
      <w:r>
        <w:t>inspect</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such</w:t>
      </w:r>
      <w:r w:rsidR="000D50D7" w:rsidRPr="000D50D7">
        <w:t xml:space="preserve"> </w:t>
      </w:r>
      <w:r>
        <w:t>works.</w:t>
      </w:r>
    </w:p>
    <w:p w14:paraId="22EAFF6D" w14:textId="77777777" w:rsidR="00283174" w:rsidRDefault="00283174" w:rsidP="00283174">
      <w:pPr>
        <w:pStyle w:val="N2"/>
      </w:pPr>
      <w:bookmarkStart w:id="1389" w:name="_Ref94255867"/>
      <w:r>
        <w:t>The</w:t>
      </w:r>
      <w:r w:rsidR="000D50D7" w:rsidRPr="000D50D7">
        <w:t xml:space="preserve"> </w:t>
      </w:r>
      <w:r>
        <w:t>undertaker</w:t>
      </w:r>
      <w:r w:rsidR="000D50D7" w:rsidRPr="000D50D7">
        <w:t xml:space="preserve"> </w:t>
      </w:r>
      <w:r>
        <w:t>must</w:t>
      </w:r>
      <w:r w:rsidR="000D50D7" w:rsidRPr="000D50D7">
        <w:t xml:space="preserve"> </w:t>
      </w:r>
      <w:r>
        <w:t>give</w:t>
      </w:r>
      <w:r w:rsidR="000D50D7" w:rsidRPr="000D50D7">
        <w:t xml:space="preserve"> </w:t>
      </w:r>
      <w:r>
        <w:t>to</w:t>
      </w:r>
      <w:r w:rsidR="000D50D7" w:rsidRPr="000D50D7">
        <w:t xml:space="preserve"> </w:t>
      </w:r>
      <w:r>
        <w:t>the</w:t>
      </w:r>
      <w:r w:rsidR="000D50D7" w:rsidRPr="000D50D7">
        <w:t xml:space="preserve"> </w:t>
      </w:r>
      <w:r>
        <w:t>drainage</w:t>
      </w:r>
      <w:r w:rsidR="000D50D7" w:rsidRPr="000D50D7">
        <w:t xml:space="preserve"> </w:t>
      </w:r>
      <w:r>
        <w:t>authority—</w:t>
      </w:r>
      <w:bookmarkEnd w:id="1389"/>
    </w:p>
    <w:p w14:paraId="2C55C134" w14:textId="77777777" w:rsidR="00283174" w:rsidRDefault="00283174" w:rsidP="00283174">
      <w:pPr>
        <w:pStyle w:val="N3"/>
      </w:pPr>
      <w:r>
        <w:t>not</w:t>
      </w:r>
      <w:r w:rsidR="000D50D7" w:rsidRPr="000D50D7">
        <w:t xml:space="preserve"> </w:t>
      </w:r>
      <w:r>
        <w:t>less</w:t>
      </w:r>
      <w:r w:rsidR="000D50D7" w:rsidRPr="000D50D7">
        <w:t xml:space="preserve"> </w:t>
      </w:r>
      <w:r>
        <w:t>than</w:t>
      </w:r>
      <w:r w:rsidR="000D50D7" w:rsidRPr="000D50D7">
        <w:t xml:space="preserve"> </w:t>
      </w:r>
      <w:r>
        <w:t>14</w:t>
      </w:r>
      <w:r w:rsidR="000D50D7" w:rsidRPr="000D50D7">
        <w:t xml:space="preserve"> </w:t>
      </w:r>
      <w:r>
        <w:t>days’</w:t>
      </w:r>
      <w:r w:rsidR="000D50D7" w:rsidRPr="000D50D7">
        <w:t xml:space="preserve"> </w:t>
      </w:r>
      <w:r>
        <w:t>notice</w:t>
      </w:r>
      <w:r w:rsidR="000D50D7" w:rsidRPr="000D50D7">
        <w:t xml:space="preserve"> </w:t>
      </w:r>
      <w:r>
        <w:t>in</w:t>
      </w:r>
      <w:r w:rsidR="000D50D7" w:rsidRPr="000D50D7">
        <w:t xml:space="preserve"> </w:t>
      </w:r>
      <w:r>
        <w:t>writing</w:t>
      </w:r>
      <w:r w:rsidR="000D50D7" w:rsidRPr="000D50D7">
        <w:t xml:space="preserve"> </w:t>
      </w:r>
      <w:r>
        <w:t>of</w:t>
      </w:r>
      <w:r w:rsidR="000D50D7" w:rsidRPr="000D50D7">
        <w:t xml:space="preserve"> </w:t>
      </w:r>
      <w:r>
        <w:t>its</w:t>
      </w:r>
      <w:r w:rsidR="000D50D7" w:rsidRPr="000D50D7">
        <w:t xml:space="preserve"> </w:t>
      </w:r>
      <w:r>
        <w:t>intention</w:t>
      </w:r>
      <w:r w:rsidR="000D50D7" w:rsidRPr="000D50D7">
        <w:t xml:space="preserve"> </w:t>
      </w:r>
      <w:r>
        <w:t>to</w:t>
      </w:r>
      <w:r w:rsidR="000D50D7" w:rsidRPr="000D50D7">
        <w:t xml:space="preserve"> </w:t>
      </w:r>
      <w:r>
        <w:t>commence</w:t>
      </w:r>
      <w:r w:rsidR="000D50D7" w:rsidRPr="000D50D7">
        <w:t xml:space="preserve"> </w:t>
      </w:r>
      <w:r>
        <w:t>construction</w:t>
      </w:r>
      <w:r w:rsidR="000D50D7" w:rsidRPr="000D50D7">
        <w:t xml:space="preserve"> </w:t>
      </w:r>
      <w:r>
        <w:t>of</w:t>
      </w:r>
      <w:r w:rsidR="000D50D7" w:rsidRPr="000D50D7">
        <w:t xml:space="preserve"> </w:t>
      </w:r>
      <w:r>
        <w:t>any</w:t>
      </w:r>
      <w:r w:rsidR="000D50D7" w:rsidRPr="000D50D7">
        <w:t xml:space="preserve"> </w:t>
      </w:r>
      <w:r>
        <w:t>specified</w:t>
      </w:r>
      <w:r w:rsidR="000D50D7" w:rsidRPr="000D50D7">
        <w:t xml:space="preserve"> </w:t>
      </w:r>
      <w:r>
        <w:t>work;</w:t>
      </w:r>
      <w:r w:rsidR="000D50D7" w:rsidRPr="000D50D7">
        <w:t xml:space="preserve"> </w:t>
      </w:r>
      <w:r>
        <w:t>and</w:t>
      </w:r>
    </w:p>
    <w:p w14:paraId="70E1C21A" w14:textId="77777777" w:rsidR="00283174" w:rsidRDefault="00283174" w:rsidP="00283174">
      <w:pPr>
        <w:pStyle w:val="N3"/>
      </w:pPr>
      <w:r>
        <w:t>notice</w:t>
      </w:r>
      <w:r w:rsidR="000D50D7" w:rsidRPr="000D50D7">
        <w:t xml:space="preserve"> </w:t>
      </w:r>
      <w:r>
        <w:t>in</w:t>
      </w:r>
      <w:r w:rsidR="000D50D7" w:rsidRPr="000D50D7">
        <w:t xml:space="preserve"> </w:t>
      </w:r>
      <w:r>
        <w:t>writing</w:t>
      </w:r>
      <w:r w:rsidR="000D50D7" w:rsidRPr="000D50D7">
        <w:t xml:space="preserve"> </w:t>
      </w:r>
      <w:r>
        <w:t>of</w:t>
      </w:r>
      <w:r w:rsidR="000D50D7" w:rsidRPr="000D50D7">
        <w:t xml:space="preserve"> </w:t>
      </w:r>
      <w:r>
        <w:t>its</w:t>
      </w:r>
      <w:r w:rsidR="000D50D7" w:rsidRPr="000D50D7">
        <w:t xml:space="preserve"> </w:t>
      </w:r>
      <w:r>
        <w:t>completion</w:t>
      </w:r>
      <w:r w:rsidR="000D50D7" w:rsidRPr="000D50D7">
        <w:t xml:space="preserve"> </w:t>
      </w:r>
      <w:r>
        <w:t>not</w:t>
      </w:r>
      <w:r w:rsidR="000D50D7" w:rsidRPr="000D50D7">
        <w:t xml:space="preserve"> </w:t>
      </w:r>
      <w:r>
        <w:t>later</w:t>
      </w:r>
      <w:r w:rsidR="000D50D7" w:rsidRPr="000D50D7">
        <w:t xml:space="preserve"> </w:t>
      </w:r>
      <w:r>
        <w:t>than</w:t>
      </w:r>
      <w:r w:rsidR="000D50D7" w:rsidRPr="000D50D7">
        <w:t xml:space="preserve"> </w:t>
      </w:r>
      <w:r>
        <w:t>seven</w:t>
      </w:r>
      <w:r w:rsidR="000D50D7" w:rsidRPr="000D50D7">
        <w:t xml:space="preserve"> </w:t>
      </w:r>
      <w:r>
        <w:t>days</w:t>
      </w:r>
      <w:r w:rsidR="000D50D7" w:rsidRPr="000D50D7">
        <w:t xml:space="preserve"> </w:t>
      </w:r>
      <w:r>
        <w:t>after</w:t>
      </w:r>
      <w:r w:rsidR="000D50D7" w:rsidRPr="000D50D7">
        <w:t xml:space="preserve"> </w:t>
      </w:r>
      <w:r>
        <w:t>the</w:t>
      </w:r>
      <w:r w:rsidR="000D50D7" w:rsidRPr="000D50D7">
        <w:t xml:space="preserve"> </w:t>
      </w:r>
      <w:r>
        <w:t>date</w:t>
      </w:r>
      <w:r w:rsidR="000D50D7" w:rsidRPr="000D50D7">
        <w:t xml:space="preserve"> </w:t>
      </w:r>
      <w:r>
        <w:t>on</w:t>
      </w:r>
      <w:r w:rsidR="000D50D7" w:rsidRPr="000D50D7">
        <w:t xml:space="preserve"> </w:t>
      </w:r>
      <w:r>
        <w:t>which</w:t>
      </w:r>
      <w:r w:rsidR="000D50D7" w:rsidRPr="000D50D7">
        <w:t xml:space="preserve"> </w:t>
      </w:r>
      <w:r>
        <w:t>it</w:t>
      </w:r>
      <w:r w:rsidR="000D50D7" w:rsidRPr="000D50D7">
        <w:t xml:space="preserve"> </w:t>
      </w:r>
      <w:r>
        <w:t>is</w:t>
      </w:r>
      <w:r w:rsidR="000D50D7" w:rsidRPr="000D50D7">
        <w:t xml:space="preserve"> </w:t>
      </w:r>
      <w:r>
        <w:t>brought</w:t>
      </w:r>
      <w:r w:rsidR="000D50D7" w:rsidRPr="000D50D7">
        <w:t xml:space="preserve"> </w:t>
      </w:r>
      <w:r>
        <w:t>into</w:t>
      </w:r>
      <w:r w:rsidR="000D50D7" w:rsidRPr="000D50D7">
        <w:t xml:space="preserve"> </w:t>
      </w:r>
      <w:r>
        <w:t>use.</w:t>
      </w:r>
    </w:p>
    <w:p w14:paraId="1FE053F6" w14:textId="77777777" w:rsidR="00283174" w:rsidRDefault="000D50D7" w:rsidP="00283174">
      <w:pPr>
        <w:pStyle w:val="N1"/>
      </w:pPr>
      <w:r w:rsidRPr="000D50D7">
        <w:t> </w:t>
      </w:r>
      <w:r w:rsidR="00283174" w:rsidRPr="009A1113">
        <w:t>If</w:t>
      </w:r>
      <w:r w:rsidRPr="000D50D7">
        <w:t xml:space="preserve"> </w:t>
      </w:r>
      <w:r w:rsidR="00283174" w:rsidRPr="009A1113">
        <w:t>by</w:t>
      </w:r>
      <w:r w:rsidRPr="000D50D7">
        <w:t xml:space="preserve"> </w:t>
      </w:r>
      <w:r w:rsidR="00283174" w:rsidRPr="009A1113">
        <w:t>reason</w:t>
      </w:r>
      <w:r w:rsidRPr="000D50D7">
        <w:t xml:space="preserve"> </w:t>
      </w:r>
      <w:r w:rsidR="00283174" w:rsidRPr="009A1113">
        <w:t>of</w:t>
      </w:r>
      <w:r w:rsidRPr="000D50D7">
        <w:t xml:space="preserve"> </w:t>
      </w:r>
      <w:r w:rsidR="00283174" w:rsidRPr="009A1113">
        <w:t>the</w:t>
      </w:r>
      <w:r w:rsidRPr="000D50D7">
        <w:t xml:space="preserve"> </w:t>
      </w:r>
      <w:r w:rsidR="00283174" w:rsidRPr="009A1113">
        <w:t>construction</w:t>
      </w:r>
      <w:r w:rsidRPr="000D50D7">
        <w:t xml:space="preserve"> </w:t>
      </w:r>
      <w:r w:rsidR="00283174" w:rsidRPr="009A1113">
        <w:t>of</w:t>
      </w:r>
      <w:r w:rsidRPr="000D50D7">
        <w:t xml:space="preserve"> </w:t>
      </w:r>
      <w:r w:rsidR="00283174" w:rsidRPr="009A1113">
        <w:t>a</w:t>
      </w:r>
      <w:r w:rsidRPr="000D50D7">
        <w:t xml:space="preserve"> </w:t>
      </w:r>
      <w:r w:rsidR="00283174" w:rsidRPr="009A1113">
        <w:t>specified</w:t>
      </w:r>
      <w:r w:rsidRPr="000D50D7">
        <w:t xml:space="preserve"> </w:t>
      </w:r>
      <w:r w:rsidR="00283174" w:rsidRPr="009A1113">
        <w:t>work</w:t>
      </w:r>
      <w:r w:rsidRPr="000D50D7">
        <w:t xml:space="preserve"> </w:t>
      </w:r>
      <w:r w:rsidR="00283174" w:rsidRPr="009A1113">
        <w:t>or</w:t>
      </w:r>
      <w:r w:rsidRPr="000D50D7">
        <w:t xml:space="preserve"> </w:t>
      </w:r>
      <w:r w:rsidR="00283174" w:rsidRPr="009A1113">
        <w:t>of</w:t>
      </w:r>
      <w:r w:rsidRPr="000D50D7">
        <w:t xml:space="preserve"> </w:t>
      </w:r>
      <w:r w:rsidR="00283174" w:rsidRPr="009A1113">
        <w:t>the</w:t>
      </w:r>
      <w:r w:rsidRPr="000D50D7">
        <w:t xml:space="preserve"> </w:t>
      </w:r>
      <w:r w:rsidR="00283174" w:rsidRPr="009A1113">
        <w:t>failure</w:t>
      </w:r>
      <w:r w:rsidRPr="000D50D7">
        <w:t xml:space="preserve"> </w:t>
      </w:r>
      <w:r w:rsidR="00283174" w:rsidRPr="009A1113">
        <w:t>of</w:t>
      </w:r>
      <w:r w:rsidRPr="000D50D7">
        <w:t xml:space="preserve"> </w:t>
      </w:r>
      <w:r w:rsidR="00283174" w:rsidRPr="009A1113">
        <w:t>any</w:t>
      </w:r>
      <w:r w:rsidRPr="000D50D7">
        <w:t xml:space="preserve"> </w:t>
      </w:r>
      <w:r w:rsidR="00283174" w:rsidRPr="009A1113">
        <w:t>a</w:t>
      </w:r>
      <w:r w:rsidRPr="000D50D7">
        <w:t xml:space="preserve"> </w:t>
      </w:r>
      <w:r w:rsidR="00283174" w:rsidRPr="009A1113">
        <w:t>specified</w:t>
      </w:r>
      <w:r w:rsidRPr="000D50D7">
        <w:t xml:space="preserve"> </w:t>
      </w:r>
      <w:r w:rsidR="00283174" w:rsidRPr="009A1113">
        <w:t>work</w:t>
      </w:r>
      <w:r w:rsidRPr="000D50D7">
        <w:t xml:space="preserve"> </w:t>
      </w:r>
      <w:r w:rsidR="00283174" w:rsidRPr="009A1113">
        <w:t>the</w:t>
      </w:r>
      <w:r w:rsidRPr="000D50D7">
        <w:t xml:space="preserve"> </w:t>
      </w:r>
      <w:r w:rsidR="00283174" w:rsidRPr="009A1113">
        <w:t>efficiency</w:t>
      </w:r>
      <w:r w:rsidRPr="000D50D7">
        <w:t xml:space="preserve"> </w:t>
      </w:r>
      <w:r w:rsidR="00283174" w:rsidRPr="009A1113">
        <w:t>of</w:t>
      </w:r>
      <w:r w:rsidRPr="000D50D7">
        <w:t xml:space="preserve"> </w:t>
      </w:r>
      <w:r w:rsidR="00283174" w:rsidRPr="009A1113">
        <w:t>any</w:t>
      </w:r>
      <w:r w:rsidRPr="000D50D7">
        <w:t xml:space="preserve"> </w:t>
      </w:r>
      <w:r w:rsidR="00283174" w:rsidRPr="009A1113">
        <w:t>drainage</w:t>
      </w:r>
      <w:r w:rsidRPr="000D50D7">
        <w:t xml:space="preserve"> </w:t>
      </w:r>
      <w:r w:rsidR="00283174" w:rsidRPr="009A1113">
        <w:t>work</w:t>
      </w:r>
      <w:r w:rsidRPr="000D50D7">
        <w:t xml:space="preserve"> </w:t>
      </w:r>
      <w:r w:rsidR="00283174" w:rsidRPr="009A1113">
        <w:t>for</w:t>
      </w:r>
      <w:r w:rsidRPr="000D50D7">
        <w:t xml:space="preserve"> </w:t>
      </w:r>
      <w:r w:rsidR="00283174" w:rsidRPr="009A1113">
        <w:t>flood</w:t>
      </w:r>
      <w:r w:rsidRPr="000D50D7">
        <w:t xml:space="preserve"> </w:t>
      </w:r>
      <w:r w:rsidR="00283174" w:rsidRPr="009A1113">
        <w:t>defence</w:t>
      </w:r>
      <w:r w:rsidRPr="000D50D7">
        <w:t xml:space="preserve"> </w:t>
      </w:r>
      <w:r w:rsidR="00283174" w:rsidRPr="009A1113">
        <w:t>purposes</w:t>
      </w:r>
      <w:r w:rsidRPr="000D50D7">
        <w:t xml:space="preserve"> </w:t>
      </w:r>
      <w:r w:rsidR="00283174" w:rsidRPr="009A1113">
        <w:t>or</w:t>
      </w:r>
      <w:r w:rsidRPr="000D50D7">
        <w:t xml:space="preserve"> </w:t>
      </w:r>
      <w:r w:rsidR="00283174" w:rsidRPr="009A1113">
        <w:t>land</w:t>
      </w:r>
      <w:r w:rsidRPr="000D50D7">
        <w:t xml:space="preserve"> </w:t>
      </w:r>
      <w:r w:rsidR="00283174" w:rsidRPr="009A1113">
        <w:t>drainage</w:t>
      </w:r>
      <w:r w:rsidRPr="000D50D7">
        <w:t xml:space="preserve"> </w:t>
      </w:r>
      <w:r w:rsidR="00283174" w:rsidRPr="009A1113">
        <w:t>is</w:t>
      </w:r>
      <w:r w:rsidRPr="000D50D7">
        <w:t xml:space="preserve"> </w:t>
      </w:r>
      <w:r w:rsidR="00283174" w:rsidRPr="009A1113">
        <w:t>impaired,</w:t>
      </w:r>
      <w:r w:rsidRPr="000D50D7">
        <w:t xml:space="preserve"> </w:t>
      </w:r>
      <w:r w:rsidR="00283174" w:rsidRPr="009A1113">
        <w:t>or</w:t>
      </w:r>
      <w:r w:rsidRPr="000D50D7">
        <w:t xml:space="preserve"> </w:t>
      </w:r>
      <w:r w:rsidR="00283174" w:rsidRPr="009A1113">
        <w:t>that</w:t>
      </w:r>
      <w:r w:rsidRPr="000D50D7">
        <w:t xml:space="preserve"> </w:t>
      </w:r>
      <w:r w:rsidR="00283174" w:rsidRPr="009A1113">
        <w:t>drainage</w:t>
      </w:r>
      <w:r w:rsidRPr="000D50D7">
        <w:t xml:space="preserve"> </w:t>
      </w:r>
      <w:r w:rsidR="00283174" w:rsidRPr="009A1113">
        <w:t>work</w:t>
      </w:r>
      <w:r w:rsidRPr="000D50D7">
        <w:t xml:space="preserve"> </w:t>
      </w:r>
      <w:r w:rsidR="00283174" w:rsidRPr="009A1113">
        <w:t>is</w:t>
      </w:r>
      <w:r w:rsidRPr="000D50D7">
        <w:t xml:space="preserve"> </w:t>
      </w:r>
      <w:r w:rsidR="00283174" w:rsidRPr="009A1113">
        <w:t>otherwise</w:t>
      </w:r>
      <w:r w:rsidRPr="000D50D7">
        <w:t xml:space="preserve"> </w:t>
      </w:r>
      <w:r w:rsidR="00283174" w:rsidRPr="009A1113">
        <w:t>damaged,</w:t>
      </w:r>
      <w:r w:rsidRPr="000D50D7">
        <w:t xml:space="preserve"> </w:t>
      </w:r>
      <w:r w:rsidR="00283174" w:rsidRPr="009A1113">
        <w:t>the</w:t>
      </w:r>
      <w:r w:rsidRPr="000D50D7">
        <w:t xml:space="preserve"> </w:t>
      </w:r>
      <w:r w:rsidR="00283174" w:rsidRPr="009A1113">
        <w:t>impairment</w:t>
      </w:r>
      <w:r w:rsidRPr="000D50D7">
        <w:t xml:space="preserve"> </w:t>
      </w:r>
      <w:r w:rsidR="00283174" w:rsidRPr="009A1113">
        <w:t>or</w:t>
      </w:r>
      <w:r w:rsidRPr="000D50D7">
        <w:t xml:space="preserve"> </w:t>
      </w:r>
      <w:r w:rsidR="00283174" w:rsidRPr="009A1113">
        <w:t>damage</w:t>
      </w:r>
      <w:r w:rsidRPr="000D50D7">
        <w:t xml:space="preserve"> </w:t>
      </w:r>
      <w:r w:rsidR="00283174" w:rsidRPr="009A1113">
        <w:t>must</w:t>
      </w:r>
      <w:r w:rsidRPr="000D50D7">
        <w:t xml:space="preserve"> </w:t>
      </w:r>
      <w:r w:rsidR="00283174" w:rsidRPr="009A1113">
        <w:t>be</w:t>
      </w:r>
      <w:r w:rsidRPr="000D50D7">
        <w:t xml:space="preserve"> </w:t>
      </w:r>
      <w:r w:rsidR="00283174" w:rsidRPr="009A1113">
        <w:t>made</w:t>
      </w:r>
      <w:r w:rsidRPr="000D50D7">
        <w:t xml:space="preserve"> </w:t>
      </w:r>
      <w:r w:rsidR="00283174" w:rsidRPr="009A1113">
        <w:t>good</w:t>
      </w:r>
      <w:r w:rsidRPr="000D50D7">
        <w:t xml:space="preserve"> </w:t>
      </w:r>
      <w:r w:rsidR="00283174" w:rsidRPr="009A1113">
        <w:t>by</w:t>
      </w:r>
      <w:r w:rsidRPr="000D50D7">
        <w:t xml:space="preserve"> </w:t>
      </w:r>
      <w:r w:rsidR="00283174" w:rsidRPr="009A1113">
        <w:t>the</w:t>
      </w:r>
      <w:r w:rsidRPr="000D50D7">
        <w:t xml:space="preserve"> </w:t>
      </w:r>
      <w:r w:rsidR="00283174" w:rsidRPr="009A1113">
        <w:t>undertaker</w:t>
      </w:r>
      <w:r w:rsidRPr="000D50D7">
        <w:t xml:space="preserve"> </w:t>
      </w:r>
      <w:r w:rsidR="00283174" w:rsidRPr="009A1113">
        <w:t>as</w:t>
      </w:r>
      <w:r w:rsidRPr="000D50D7">
        <w:t xml:space="preserve"> </w:t>
      </w:r>
      <w:r w:rsidR="00283174" w:rsidRPr="009A1113">
        <w:t>soon</w:t>
      </w:r>
      <w:r w:rsidRPr="000D50D7">
        <w:t xml:space="preserve"> </w:t>
      </w:r>
      <w:r w:rsidR="00283174" w:rsidRPr="009A1113">
        <w:t>as</w:t>
      </w:r>
      <w:r w:rsidRPr="000D50D7">
        <w:t xml:space="preserve"> </w:t>
      </w:r>
      <w:r w:rsidR="00283174" w:rsidRPr="009A1113">
        <w:t>reasonably</w:t>
      </w:r>
      <w:r w:rsidRPr="000D50D7">
        <w:t xml:space="preserve"> </w:t>
      </w:r>
      <w:r w:rsidR="00283174" w:rsidRPr="009A1113">
        <w:t>practicable</w:t>
      </w:r>
      <w:r w:rsidRPr="000D50D7">
        <w:t xml:space="preserve"> </w:t>
      </w:r>
      <w:r w:rsidR="00283174" w:rsidRPr="009A1113">
        <w:t>to</w:t>
      </w:r>
      <w:r w:rsidRPr="000D50D7">
        <w:t xml:space="preserve"> </w:t>
      </w:r>
      <w:r w:rsidR="00283174" w:rsidRPr="009A1113">
        <w:t>the</w:t>
      </w:r>
      <w:r w:rsidRPr="000D50D7">
        <w:t xml:space="preserve"> </w:t>
      </w:r>
      <w:r w:rsidR="00283174" w:rsidRPr="009A1113">
        <w:t>reasonable</w:t>
      </w:r>
      <w:r w:rsidRPr="000D50D7">
        <w:t xml:space="preserve"> </w:t>
      </w:r>
      <w:r w:rsidR="00283174" w:rsidRPr="009A1113">
        <w:t>satisfaction</w:t>
      </w:r>
      <w:r w:rsidRPr="000D50D7">
        <w:t xml:space="preserve"> </w:t>
      </w:r>
      <w:r w:rsidR="00283174" w:rsidRPr="009A1113">
        <w:t>of</w:t>
      </w:r>
      <w:r w:rsidRPr="000D50D7">
        <w:t xml:space="preserve"> </w:t>
      </w:r>
      <w:r w:rsidR="00283174" w:rsidRPr="009A1113">
        <w:t>the</w:t>
      </w:r>
      <w:r w:rsidRPr="000D50D7">
        <w:t xml:space="preserve"> </w:t>
      </w:r>
      <w:r w:rsidR="00283174" w:rsidRPr="009A1113">
        <w:t>drainage</w:t>
      </w:r>
      <w:r w:rsidRPr="000D50D7">
        <w:t xml:space="preserve"> </w:t>
      </w:r>
      <w:r w:rsidR="00283174" w:rsidRPr="009A1113">
        <w:t>authority</w:t>
      </w:r>
      <w:r w:rsidRPr="000D50D7">
        <w:t xml:space="preserve"> </w:t>
      </w:r>
      <w:r w:rsidR="00283174" w:rsidRPr="009A1113">
        <w:t>and,</w:t>
      </w:r>
      <w:r w:rsidRPr="000D50D7">
        <w:t xml:space="preserve"> </w:t>
      </w:r>
      <w:r w:rsidR="00283174" w:rsidRPr="009A1113">
        <w:t>if</w:t>
      </w:r>
      <w:r w:rsidRPr="000D50D7">
        <w:t xml:space="preserve"> </w:t>
      </w:r>
      <w:r w:rsidR="00283174" w:rsidRPr="009A1113">
        <w:t>the</w:t>
      </w:r>
      <w:r w:rsidRPr="000D50D7">
        <w:t xml:space="preserve"> </w:t>
      </w:r>
      <w:r w:rsidR="00283174" w:rsidRPr="009A1113">
        <w:t>undertaker</w:t>
      </w:r>
      <w:r w:rsidRPr="000D50D7">
        <w:t xml:space="preserve"> </w:t>
      </w:r>
      <w:r w:rsidR="00283174" w:rsidRPr="009A1113">
        <w:t>fails</w:t>
      </w:r>
      <w:r w:rsidRPr="000D50D7">
        <w:t xml:space="preserve"> </w:t>
      </w:r>
      <w:r w:rsidR="00283174" w:rsidRPr="009A1113">
        <w:t>to</w:t>
      </w:r>
      <w:r w:rsidRPr="000D50D7">
        <w:t xml:space="preserve"> </w:t>
      </w:r>
      <w:r w:rsidR="00283174" w:rsidRPr="009A1113">
        <w:t>do</w:t>
      </w:r>
      <w:r w:rsidRPr="000D50D7">
        <w:t xml:space="preserve"> </w:t>
      </w:r>
      <w:r w:rsidR="00283174" w:rsidRPr="009A1113">
        <w:t>so,</w:t>
      </w:r>
      <w:r w:rsidRPr="000D50D7">
        <w:t xml:space="preserve"> </w:t>
      </w:r>
      <w:r w:rsidR="00283174" w:rsidRPr="009A1113">
        <w:t>the</w:t>
      </w:r>
      <w:r w:rsidRPr="000D50D7">
        <w:t xml:space="preserve"> </w:t>
      </w:r>
      <w:r w:rsidR="00283174" w:rsidRPr="009A1113">
        <w:t>drainage</w:t>
      </w:r>
      <w:r w:rsidRPr="000D50D7">
        <w:t xml:space="preserve"> </w:t>
      </w:r>
      <w:r w:rsidR="00283174" w:rsidRPr="009A1113">
        <w:t>authority</w:t>
      </w:r>
      <w:r w:rsidRPr="000D50D7">
        <w:t xml:space="preserve"> </w:t>
      </w:r>
      <w:r w:rsidR="00283174" w:rsidRPr="009A1113">
        <w:t>may</w:t>
      </w:r>
      <w:r w:rsidRPr="000D50D7">
        <w:t xml:space="preserve"> </w:t>
      </w:r>
      <w:r w:rsidR="00283174" w:rsidRPr="009A1113">
        <w:t>make</w:t>
      </w:r>
      <w:r w:rsidRPr="000D50D7">
        <w:t xml:space="preserve"> </w:t>
      </w:r>
      <w:r w:rsidR="00283174" w:rsidRPr="009A1113">
        <w:t>good</w:t>
      </w:r>
      <w:r w:rsidRPr="000D50D7">
        <w:t xml:space="preserve"> </w:t>
      </w:r>
      <w:r w:rsidR="00283174" w:rsidRPr="009A1113">
        <w:t>the</w:t>
      </w:r>
      <w:r w:rsidRPr="000D50D7">
        <w:t xml:space="preserve"> </w:t>
      </w:r>
      <w:r w:rsidR="00283174" w:rsidRPr="009A1113">
        <w:t>impairment</w:t>
      </w:r>
      <w:r w:rsidRPr="000D50D7">
        <w:t xml:space="preserve"> </w:t>
      </w:r>
      <w:r w:rsidR="00283174" w:rsidRPr="009A1113">
        <w:t>or</w:t>
      </w:r>
      <w:r w:rsidRPr="000D50D7">
        <w:t xml:space="preserve"> </w:t>
      </w:r>
      <w:r w:rsidR="00283174" w:rsidRPr="009A1113">
        <w:t>damage</w:t>
      </w:r>
      <w:r w:rsidRPr="000D50D7">
        <w:t xml:space="preserve"> </w:t>
      </w:r>
      <w:r w:rsidR="00283174" w:rsidRPr="009A1113">
        <w:t>and</w:t>
      </w:r>
      <w:r w:rsidRPr="000D50D7">
        <w:t xml:space="preserve"> </w:t>
      </w:r>
      <w:r w:rsidR="00283174" w:rsidRPr="009A1113">
        <w:t>recover</w:t>
      </w:r>
      <w:r w:rsidRPr="000D50D7">
        <w:t xml:space="preserve"> </w:t>
      </w:r>
      <w:r w:rsidR="00283174" w:rsidRPr="009A1113">
        <w:t>from</w:t>
      </w:r>
      <w:r w:rsidRPr="000D50D7">
        <w:t xml:space="preserve"> </w:t>
      </w:r>
      <w:r w:rsidR="00283174" w:rsidRPr="009A1113">
        <w:t>the</w:t>
      </w:r>
      <w:r w:rsidRPr="000D50D7">
        <w:t xml:space="preserve"> </w:t>
      </w:r>
      <w:r w:rsidR="00283174" w:rsidRPr="009A1113">
        <w:t>undertaker</w:t>
      </w:r>
      <w:r w:rsidRPr="000D50D7">
        <w:t xml:space="preserve"> </w:t>
      </w:r>
      <w:r w:rsidR="00283174" w:rsidRPr="009A1113">
        <w:t>the</w:t>
      </w:r>
      <w:r w:rsidRPr="000D50D7">
        <w:t xml:space="preserve"> </w:t>
      </w:r>
      <w:r w:rsidR="00283174" w:rsidRPr="009A1113">
        <w:t>expense</w:t>
      </w:r>
      <w:r w:rsidRPr="000D50D7">
        <w:t xml:space="preserve"> </w:t>
      </w:r>
      <w:r w:rsidR="00283174" w:rsidRPr="009A1113">
        <w:t>reasonably</w:t>
      </w:r>
      <w:r w:rsidRPr="000D50D7">
        <w:t xml:space="preserve"> </w:t>
      </w:r>
      <w:r w:rsidR="00283174" w:rsidRPr="009A1113">
        <w:t>incurred</w:t>
      </w:r>
      <w:r w:rsidRPr="000D50D7">
        <w:t xml:space="preserve"> </w:t>
      </w:r>
      <w:r w:rsidR="00283174" w:rsidRPr="009A1113">
        <w:t>by</w:t>
      </w:r>
      <w:r w:rsidRPr="000D50D7">
        <w:t xml:space="preserve"> </w:t>
      </w:r>
      <w:r w:rsidR="00283174" w:rsidRPr="009A1113">
        <w:t>it</w:t>
      </w:r>
      <w:r w:rsidRPr="000D50D7">
        <w:t xml:space="preserve"> </w:t>
      </w:r>
      <w:r w:rsidR="00283174" w:rsidRPr="009A1113">
        <w:t>in</w:t>
      </w:r>
      <w:r w:rsidRPr="000D50D7">
        <w:t xml:space="preserve"> </w:t>
      </w:r>
      <w:r w:rsidR="00283174" w:rsidRPr="009A1113">
        <w:t>doing</w:t>
      </w:r>
      <w:r w:rsidRPr="000D50D7">
        <w:t xml:space="preserve"> </w:t>
      </w:r>
      <w:r w:rsidR="00283174" w:rsidRPr="009A1113">
        <w:t>so.</w:t>
      </w:r>
    </w:p>
    <w:p w14:paraId="7C01C939" w14:textId="77777777" w:rsidR="00283174" w:rsidRDefault="000D50D7" w:rsidP="00283174">
      <w:pPr>
        <w:pStyle w:val="N1"/>
      </w:pPr>
      <w:r w:rsidRPr="000D50D7">
        <w:t> </w:t>
      </w:r>
      <w:r w:rsidR="00283174">
        <w:t>The</w:t>
      </w:r>
      <w:r w:rsidRPr="000D50D7">
        <w:t xml:space="preserve"> </w:t>
      </w:r>
      <w:r w:rsidR="00283174">
        <w:t>undertaker</w:t>
      </w:r>
      <w:r w:rsidRPr="000D50D7">
        <w:t xml:space="preserve"> </w:t>
      </w:r>
      <w:r w:rsidR="00283174">
        <w:t>must</w:t>
      </w:r>
      <w:r w:rsidRPr="000D50D7">
        <w:t xml:space="preserve"> </w:t>
      </w:r>
      <w:r w:rsidR="00283174">
        <w:t>make</w:t>
      </w:r>
      <w:r w:rsidRPr="000D50D7">
        <w:t xml:space="preserve"> </w:t>
      </w:r>
      <w:r w:rsidR="00283174">
        <w:t>reasonable</w:t>
      </w:r>
      <w:r w:rsidRPr="000D50D7">
        <w:t xml:space="preserve"> </w:t>
      </w:r>
      <w:r w:rsidR="00283174">
        <w:t>compensation</w:t>
      </w:r>
      <w:r w:rsidRPr="000D50D7">
        <w:t xml:space="preserve"> </w:t>
      </w:r>
      <w:r w:rsidR="00283174">
        <w:t>for</w:t>
      </w:r>
      <w:r w:rsidRPr="000D50D7">
        <w:t xml:space="preserve"> </w:t>
      </w:r>
      <w:r w:rsidR="00283174">
        <w:t>costs,</w:t>
      </w:r>
      <w:r w:rsidRPr="000D50D7">
        <w:t xml:space="preserve"> </w:t>
      </w:r>
      <w:r w:rsidR="00283174">
        <w:t>charges</w:t>
      </w:r>
      <w:r w:rsidRPr="000D50D7">
        <w:t xml:space="preserve"> </w:t>
      </w:r>
      <w:r w:rsidR="00283174">
        <w:t>and</w:t>
      </w:r>
      <w:r w:rsidRPr="000D50D7">
        <w:t xml:space="preserve"> </w:t>
      </w:r>
      <w:r w:rsidR="00283174">
        <w:t>expenses</w:t>
      </w:r>
      <w:r w:rsidRPr="000D50D7">
        <w:t xml:space="preserve"> </w:t>
      </w:r>
      <w:r w:rsidR="00283174">
        <w:t>which</w:t>
      </w:r>
      <w:r w:rsidRPr="000D50D7">
        <w:t xml:space="preserve"> </w:t>
      </w:r>
      <w:r w:rsidR="00283174">
        <w:t>the</w:t>
      </w:r>
      <w:r w:rsidRPr="000D50D7">
        <w:t xml:space="preserve"> </w:t>
      </w:r>
      <w:r w:rsidR="00283174">
        <w:t>drainage</w:t>
      </w:r>
      <w:r w:rsidRPr="000D50D7">
        <w:t xml:space="preserve"> </w:t>
      </w:r>
      <w:r w:rsidR="00283174">
        <w:t>authority</w:t>
      </w:r>
      <w:r w:rsidRPr="000D50D7">
        <w:t xml:space="preserve"> </w:t>
      </w:r>
      <w:r w:rsidR="00283174">
        <w:t>may</w:t>
      </w:r>
      <w:r w:rsidRPr="000D50D7">
        <w:t xml:space="preserve"> </w:t>
      </w:r>
      <w:r w:rsidR="00283174">
        <w:t>reasonably</w:t>
      </w:r>
      <w:r w:rsidRPr="000D50D7">
        <w:t xml:space="preserve"> </w:t>
      </w:r>
      <w:r w:rsidR="00283174">
        <w:t>incur—</w:t>
      </w:r>
    </w:p>
    <w:p w14:paraId="6B918D22" w14:textId="77777777" w:rsidR="00283174" w:rsidRDefault="00283174" w:rsidP="00283174">
      <w:pPr>
        <w:pStyle w:val="N3"/>
      </w:pPr>
      <w:r>
        <w:t>in</w:t>
      </w:r>
      <w:r w:rsidR="000D50D7" w:rsidRPr="000D50D7">
        <w:t xml:space="preserve"> </w:t>
      </w:r>
      <w:r>
        <w:t>the</w:t>
      </w:r>
      <w:r w:rsidR="000D50D7" w:rsidRPr="000D50D7">
        <w:t xml:space="preserve"> </w:t>
      </w:r>
      <w:r>
        <w:t>examination</w:t>
      </w:r>
      <w:r w:rsidR="000D50D7" w:rsidRPr="000D50D7">
        <w:t xml:space="preserve"> </w:t>
      </w:r>
      <w:r>
        <w:t>or</w:t>
      </w:r>
      <w:r w:rsidR="000D50D7" w:rsidRPr="000D50D7">
        <w:t xml:space="preserve"> </w:t>
      </w:r>
      <w:r>
        <w:t>approval</w:t>
      </w:r>
      <w:r w:rsidR="000D50D7" w:rsidRPr="000D50D7">
        <w:t xml:space="preserve"> </w:t>
      </w:r>
      <w:r>
        <w:t>of</w:t>
      </w:r>
      <w:r w:rsidR="000D50D7" w:rsidRPr="000D50D7">
        <w:t xml:space="preserve"> </w:t>
      </w:r>
      <w:r>
        <w:t>plans</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p>
    <w:p w14:paraId="49E05440" w14:textId="77777777" w:rsidR="00283174" w:rsidRDefault="00283174" w:rsidP="00283174">
      <w:pPr>
        <w:pStyle w:val="N3"/>
      </w:pPr>
      <w:r>
        <w:t>in</w:t>
      </w:r>
      <w:r w:rsidR="000D50D7" w:rsidRPr="000D50D7">
        <w:t xml:space="preserve"> </w:t>
      </w:r>
      <w:r>
        <w:t>inspecting</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work</w:t>
      </w:r>
      <w:r w:rsidR="000D50D7" w:rsidRPr="000D50D7">
        <w:t xml:space="preserve"> </w:t>
      </w:r>
      <w:r>
        <w:t>or</w:t>
      </w:r>
      <w:r w:rsidR="000D50D7" w:rsidRPr="000D50D7">
        <w:t xml:space="preserve"> </w:t>
      </w:r>
      <w:r>
        <w:t>any</w:t>
      </w:r>
      <w:r w:rsidR="000D50D7" w:rsidRPr="000D50D7">
        <w:t xml:space="preserve"> </w:t>
      </w:r>
      <w:r>
        <w:t>protective</w:t>
      </w:r>
      <w:r w:rsidR="000D50D7" w:rsidRPr="000D50D7">
        <w:t xml:space="preserve"> </w:t>
      </w:r>
      <w:r>
        <w:t>works</w:t>
      </w:r>
      <w:r w:rsidR="000D50D7" w:rsidRPr="000D50D7">
        <w:t xml:space="preserve"> </w:t>
      </w:r>
      <w:r>
        <w:t>required</w:t>
      </w:r>
      <w:r w:rsidR="000D50D7" w:rsidRPr="000D50D7">
        <w:t xml:space="preserve"> </w:t>
      </w:r>
      <w:r>
        <w:t>by</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and</w:t>
      </w:r>
    </w:p>
    <w:p w14:paraId="3E0D01AD" w14:textId="77777777" w:rsidR="00283174" w:rsidRDefault="00283174" w:rsidP="00283174">
      <w:pPr>
        <w:pStyle w:val="N3"/>
      </w:pPr>
      <w:r>
        <w:lastRenderedPageBreak/>
        <w:t>in</w:t>
      </w:r>
      <w:r w:rsidR="000D50D7" w:rsidRPr="000D50D7">
        <w:t xml:space="preserve"> </w:t>
      </w:r>
      <w:r>
        <w:t>carrying</w:t>
      </w:r>
      <w:r w:rsidR="000D50D7" w:rsidRPr="000D50D7">
        <w:t xml:space="preserve"> </w:t>
      </w:r>
      <w:r>
        <w:t>out</w:t>
      </w:r>
      <w:r w:rsidR="000D50D7" w:rsidRPr="000D50D7">
        <w:t xml:space="preserve"> </w:t>
      </w:r>
      <w:r>
        <w:t>any</w:t>
      </w:r>
      <w:r w:rsidR="000D50D7" w:rsidRPr="000D50D7">
        <w:t xml:space="preserve"> </w:t>
      </w:r>
      <w:r>
        <w:t>surveys</w:t>
      </w:r>
      <w:r w:rsidR="000D50D7" w:rsidRPr="000D50D7">
        <w:t xml:space="preserve"> </w:t>
      </w:r>
      <w:r>
        <w:t>or</w:t>
      </w:r>
      <w:r w:rsidR="000D50D7" w:rsidRPr="000D50D7">
        <w:t xml:space="preserve"> </w:t>
      </w:r>
      <w:r>
        <w:t>tests</w:t>
      </w:r>
      <w:r w:rsidR="000D50D7" w:rsidRPr="000D50D7">
        <w:t xml:space="preserve"> </w:t>
      </w:r>
      <w:r>
        <w:t>by</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which</w:t>
      </w:r>
      <w:r w:rsidR="000D50D7" w:rsidRPr="000D50D7">
        <w:t xml:space="preserve"> </w:t>
      </w:r>
      <w:r>
        <w:t>are</w:t>
      </w:r>
      <w:r w:rsidR="000D50D7" w:rsidRPr="000D50D7">
        <w:t xml:space="preserve"> </w:t>
      </w:r>
      <w:r>
        <w:t>reasonably</w:t>
      </w:r>
      <w:r w:rsidR="000D50D7" w:rsidRPr="000D50D7">
        <w:t xml:space="preserve"> </w:t>
      </w:r>
      <w:r>
        <w:t>required</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work.</w:t>
      </w:r>
    </w:p>
    <w:p w14:paraId="14062F4E" w14:textId="77777777" w:rsidR="00283174" w:rsidRDefault="00283174" w:rsidP="00283174">
      <w:pPr>
        <w:pStyle w:val="N1"/>
      </w:pPr>
      <w:r>
        <w:t>—</w:t>
      </w:r>
      <w:r>
        <w:fldChar w:fldCharType="begin"/>
      </w:r>
      <w:bookmarkStart w:id="1390" w:name="_Ref94255938"/>
      <w:bookmarkEnd w:id="1390"/>
      <w:r>
        <w:instrText xml:space="preserve"> LISTNUM "SEQ1" \l 2 </w:instrText>
      </w:r>
      <w:r>
        <w:fldChar w:fldCharType="end"/>
      </w:r>
      <w:r w:rsidR="000D50D7" w:rsidRPr="000D50D7">
        <w:t> </w:t>
      </w:r>
      <w:r>
        <w:t>The</w:t>
      </w:r>
      <w:r w:rsidR="000D50D7" w:rsidRPr="000D50D7">
        <w:t xml:space="preserve"> </w:t>
      </w:r>
      <w:r>
        <w:t>undertaker</w:t>
      </w:r>
      <w:r w:rsidR="000D50D7" w:rsidRPr="000D50D7">
        <w:t xml:space="preserve"> </w:t>
      </w:r>
      <w:r>
        <w:t>must</w:t>
      </w:r>
      <w:r w:rsidR="000D50D7" w:rsidRPr="000D50D7">
        <w:t xml:space="preserve"> </w:t>
      </w:r>
      <w:r>
        <w:t>make</w:t>
      </w:r>
      <w:r w:rsidR="000D50D7" w:rsidRPr="000D50D7">
        <w:t xml:space="preserve"> </w:t>
      </w:r>
      <w:r>
        <w:t>reasonable</w:t>
      </w:r>
      <w:r w:rsidR="000D50D7" w:rsidRPr="000D50D7">
        <w:t xml:space="preserve"> </w:t>
      </w:r>
      <w:r>
        <w:t>compensation</w:t>
      </w:r>
      <w:r w:rsidR="000D50D7" w:rsidRPr="000D50D7">
        <w:t xml:space="preserve"> </w:t>
      </w:r>
      <w:r>
        <w:t>for</w:t>
      </w:r>
      <w:r w:rsidR="000D50D7" w:rsidRPr="000D50D7">
        <w:t xml:space="preserve"> </w:t>
      </w:r>
      <w:r>
        <w:t>liabilities,</w:t>
      </w:r>
      <w:r w:rsidR="000D50D7" w:rsidRPr="000D50D7">
        <w:t xml:space="preserve"> </w:t>
      </w:r>
      <w:r>
        <w:t>costs</w:t>
      </w:r>
      <w:r w:rsidR="000D50D7" w:rsidRPr="000D50D7">
        <w:t xml:space="preserve"> </w:t>
      </w:r>
      <w:r>
        <w:t>and</w:t>
      </w:r>
      <w:r w:rsidR="000D50D7" w:rsidRPr="000D50D7">
        <w:t xml:space="preserve"> </w:t>
      </w:r>
      <w:r>
        <w:t>losses</w:t>
      </w:r>
      <w:r w:rsidR="000D50D7" w:rsidRPr="000D50D7">
        <w:t xml:space="preserve"> </w:t>
      </w:r>
      <w:r>
        <w:t>which</w:t>
      </w:r>
      <w:r w:rsidR="000D50D7" w:rsidRPr="000D50D7">
        <w:t xml:space="preserve"> </w:t>
      </w:r>
      <w:r>
        <w:t>may</w:t>
      </w:r>
      <w:r w:rsidR="000D50D7" w:rsidRPr="000D50D7">
        <w:t xml:space="preserve"> </w:t>
      </w:r>
      <w:r>
        <w:t>be</w:t>
      </w:r>
      <w:r w:rsidR="000D50D7" w:rsidRPr="000D50D7">
        <w:t xml:space="preserve"> </w:t>
      </w:r>
      <w:r>
        <w:t>reasonably</w:t>
      </w:r>
      <w:r w:rsidR="000D50D7" w:rsidRPr="000D50D7">
        <w:t xml:space="preserve"> </w:t>
      </w:r>
      <w:r>
        <w:t>incurred</w:t>
      </w:r>
      <w:r w:rsidR="000D50D7" w:rsidRPr="000D50D7">
        <w:t xml:space="preserve"> </w:t>
      </w:r>
      <w:r>
        <w:t>or</w:t>
      </w:r>
      <w:r w:rsidR="000D50D7" w:rsidRPr="000D50D7">
        <w:t xml:space="preserve"> </w:t>
      </w:r>
      <w:r>
        <w:t>suffered</w:t>
      </w:r>
      <w:r w:rsidR="000D50D7" w:rsidRPr="000D50D7">
        <w:t xml:space="preserve"> </w:t>
      </w:r>
      <w:r>
        <w:t>by</w:t>
      </w:r>
      <w:r w:rsidR="000D50D7" w:rsidRPr="000D50D7">
        <w:t xml:space="preserve"> </w:t>
      </w:r>
      <w:r>
        <w:t>reason</w:t>
      </w:r>
      <w:r w:rsidR="000D50D7" w:rsidRPr="000D50D7">
        <w:t xml:space="preserve"> </w:t>
      </w:r>
      <w:r>
        <w:t>of—</w:t>
      </w:r>
    </w:p>
    <w:p w14:paraId="4C517490" w14:textId="77777777" w:rsidR="00283174" w:rsidRDefault="00283174" w:rsidP="00283174">
      <w:pPr>
        <w:pStyle w:val="N3"/>
      </w:pPr>
      <w:r>
        <w:t>the</w:t>
      </w:r>
      <w:r w:rsidR="000D50D7" w:rsidRPr="000D50D7">
        <w:t xml:space="preserve"> </w:t>
      </w:r>
      <w:r>
        <w:t>construction</w:t>
      </w:r>
      <w:r w:rsidR="000D50D7" w:rsidRPr="000D50D7">
        <w:t xml:space="preserve"> </w:t>
      </w:r>
      <w:r>
        <w:t>of</w:t>
      </w:r>
      <w:r w:rsidR="000D50D7" w:rsidRPr="000D50D7">
        <w:t xml:space="preserve"> </w:t>
      </w:r>
      <w:r>
        <w:t>any</w:t>
      </w:r>
      <w:r w:rsidR="000D50D7" w:rsidRPr="000D50D7">
        <w:t xml:space="preserve"> </w:t>
      </w:r>
      <w:r>
        <w:t>specified</w:t>
      </w:r>
      <w:r w:rsidR="000D50D7" w:rsidRPr="000D50D7">
        <w:t xml:space="preserve"> </w:t>
      </w:r>
      <w:r>
        <w:t>works</w:t>
      </w:r>
      <w:r w:rsidR="000D50D7" w:rsidRPr="000D50D7">
        <w:t xml:space="preserve"> </w:t>
      </w:r>
      <w:r>
        <w:t>comprised</w:t>
      </w:r>
      <w:r w:rsidR="000D50D7" w:rsidRPr="000D50D7">
        <w:t xml:space="preserve"> </w:t>
      </w:r>
      <w:r>
        <w:t>within</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or</w:t>
      </w:r>
    </w:p>
    <w:p w14:paraId="6BF19F1D" w14:textId="77777777" w:rsidR="00283174" w:rsidRDefault="00283174" w:rsidP="00283174">
      <w:pPr>
        <w:pStyle w:val="N3"/>
      </w:pPr>
      <w:r>
        <w:t>any</w:t>
      </w:r>
      <w:r w:rsidR="000D50D7" w:rsidRPr="000D50D7">
        <w:t xml:space="preserve"> </w:t>
      </w:r>
      <w:r>
        <w:t>act</w:t>
      </w:r>
      <w:r w:rsidR="000D50D7" w:rsidRPr="000D50D7">
        <w:t xml:space="preserve"> </w:t>
      </w:r>
      <w:r>
        <w:t>or</w:t>
      </w:r>
      <w:r w:rsidR="000D50D7" w:rsidRPr="000D50D7">
        <w:t xml:space="preserve"> </w:t>
      </w:r>
      <w:r>
        <w:t>omission</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its</w:t>
      </w:r>
      <w:r w:rsidR="000D50D7" w:rsidRPr="000D50D7">
        <w:t xml:space="preserve"> </w:t>
      </w:r>
      <w:r>
        <w:t>employees,</w:t>
      </w:r>
      <w:r w:rsidR="000D50D7" w:rsidRPr="000D50D7">
        <w:t xml:space="preserve"> </w:t>
      </w:r>
      <w:r>
        <w:t>contractors</w:t>
      </w:r>
      <w:r w:rsidR="000D50D7" w:rsidRPr="000D50D7">
        <w:t xml:space="preserve"> </w:t>
      </w:r>
      <w:r>
        <w:t>or</w:t>
      </w:r>
      <w:r w:rsidR="000D50D7" w:rsidRPr="000D50D7">
        <w:t xml:space="preserve"> </w:t>
      </w:r>
      <w:r>
        <w:t>agents</w:t>
      </w:r>
      <w:r w:rsidR="000D50D7" w:rsidRPr="000D50D7">
        <w:t xml:space="preserve"> </w:t>
      </w:r>
      <w:r>
        <w:t>or</w:t>
      </w:r>
      <w:r w:rsidR="000D50D7" w:rsidRPr="000D50D7">
        <w:t xml:space="preserve"> </w:t>
      </w:r>
      <w:r>
        <w:t>others</w:t>
      </w:r>
      <w:r w:rsidR="000D50D7" w:rsidRPr="000D50D7">
        <w:t xml:space="preserve"> </w:t>
      </w:r>
      <w:r>
        <w:t>while</w:t>
      </w:r>
      <w:r w:rsidR="000D50D7" w:rsidRPr="000D50D7">
        <w:t xml:space="preserve"> </w:t>
      </w:r>
      <w:r>
        <w:t>engaged</w:t>
      </w:r>
      <w:r w:rsidR="000D50D7" w:rsidRPr="000D50D7">
        <w:t xml:space="preserve"> </w:t>
      </w:r>
      <w:r>
        <w:t>upon</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p>
    <w:p w14:paraId="2F71FD78" w14:textId="77777777" w:rsidR="00283174" w:rsidRDefault="00283174" w:rsidP="00283174">
      <w:pPr>
        <w:pStyle w:val="N2"/>
      </w:pPr>
      <w:r>
        <w:t>The</w:t>
      </w:r>
      <w:r w:rsidR="000D50D7" w:rsidRPr="000D50D7">
        <w:t xml:space="preserve"> </w:t>
      </w:r>
      <w:r>
        <w:t>drainage</w:t>
      </w:r>
      <w:r w:rsidR="000D50D7" w:rsidRPr="000D50D7">
        <w:t xml:space="preserve"> </w:t>
      </w:r>
      <w:r>
        <w:t>authority</w:t>
      </w:r>
      <w:r w:rsidR="000D50D7" w:rsidRPr="000D50D7">
        <w:t xml:space="preserve"> </w:t>
      </w:r>
      <w:r>
        <w:t>must</w:t>
      </w:r>
      <w:r w:rsidR="000D50D7" w:rsidRPr="000D50D7">
        <w:t xml:space="preserve"> </w:t>
      </w:r>
      <w:r>
        <w:t>give</w:t>
      </w:r>
      <w:r w:rsidR="000D50D7" w:rsidRPr="000D50D7">
        <w:t xml:space="preserve"> </w:t>
      </w:r>
      <w:r>
        <w:t>to</w:t>
      </w:r>
      <w:r w:rsidR="000D50D7" w:rsidRPr="000D50D7">
        <w:t xml:space="preserve"> </w:t>
      </w:r>
      <w:r>
        <w:t>the</w:t>
      </w:r>
      <w:r w:rsidR="000D50D7" w:rsidRPr="000D50D7">
        <w:t xml:space="preserve"> </w:t>
      </w:r>
      <w:r>
        <w:t>undertaker</w:t>
      </w:r>
      <w:r w:rsidR="000D50D7" w:rsidRPr="000D50D7">
        <w:t xml:space="preserve"> </w:t>
      </w:r>
      <w:r>
        <w:t>reasonable</w:t>
      </w:r>
      <w:r w:rsidR="000D50D7" w:rsidRPr="000D50D7">
        <w:t xml:space="preserve"> </w:t>
      </w:r>
      <w:r>
        <w:t>notice</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claim</w:t>
      </w:r>
      <w:r w:rsidR="000D50D7" w:rsidRPr="000D50D7">
        <w:t xml:space="preserve"> </w:t>
      </w:r>
      <w:r>
        <w:t>or</w:t>
      </w:r>
      <w:r w:rsidR="000D50D7" w:rsidRPr="000D50D7">
        <w:t xml:space="preserve"> </w:t>
      </w:r>
      <w:r>
        <w:t>demand.</w:t>
      </w:r>
    </w:p>
    <w:p w14:paraId="4315A7A8" w14:textId="77777777" w:rsidR="00283174" w:rsidRDefault="00283174" w:rsidP="00283174">
      <w:pPr>
        <w:pStyle w:val="N2"/>
      </w:pPr>
      <w:r>
        <w:t>The</w:t>
      </w:r>
      <w:r w:rsidR="000D50D7" w:rsidRPr="000D50D7">
        <w:t xml:space="preserve"> </w:t>
      </w:r>
      <w:r>
        <w:t>undertaker</w:t>
      </w:r>
      <w:r w:rsidR="000D50D7" w:rsidRPr="000D50D7">
        <w:t xml:space="preserve"> </w:t>
      </w:r>
      <w:r>
        <w:t>may</w:t>
      </w:r>
      <w:r w:rsidR="000D50D7" w:rsidRPr="000D50D7">
        <w:t xml:space="preserve"> </w:t>
      </w:r>
      <w:r>
        <w:t>at</w:t>
      </w:r>
      <w:r w:rsidR="000D50D7" w:rsidRPr="000D50D7">
        <w:t xml:space="preserve"> </w:t>
      </w:r>
      <w:r>
        <w:t>its</w:t>
      </w:r>
      <w:r w:rsidR="000D50D7" w:rsidRPr="000D50D7">
        <w:t xml:space="preserve"> </w:t>
      </w:r>
      <w:r>
        <w:t>own</w:t>
      </w:r>
      <w:r w:rsidR="000D50D7" w:rsidRPr="000D50D7">
        <w:t xml:space="preserve"> </w:t>
      </w:r>
      <w:r>
        <w:t>expense</w:t>
      </w:r>
      <w:r w:rsidR="000D50D7" w:rsidRPr="000D50D7">
        <w:t xml:space="preserve"> </w:t>
      </w:r>
      <w:r>
        <w:t>conduct</w:t>
      </w:r>
      <w:r w:rsidR="000D50D7" w:rsidRPr="000D50D7">
        <w:t xml:space="preserve"> </w:t>
      </w:r>
      <w:r>
        <w:t>all</w:t>
      </w:r>
      <w:r w:rsidR="000D50D7" w:rsidRPr="000D50D7">
        <w:t xml:space="preserve"> </w:t>
      </w:r>
      <w:r>
        <w:t>negotiations</w:t>
      </w:r>
      <w:r w:rsidR="000D50D7" w:rsidRPr="000D50D7">
        <w:t xml:space="preserve"> </w:t>
      </w:r>
      <w:r>
        <w:t>for</w:t>
      </w:r>
      <w:r w:rsidR="000D50D7" w:rsidRPr="000D50D7">
        <w:t xml:space="preserve"> </w:t>
      </w:r>
      <w:r>
        <w:t>the</w:t>
      </w:r>
      <w:r w:rsidR="000D50D7" w:rsidRPr="000D50D7">
        <w:t xml:space="preserve"> </w:t>
      </w:r>
      <w:r>
        <w:t>settlement</w:t>
      </w:r>
      <w:r w:rsidR="000D50D7" w:rsidRPr="000D50D7">
        <w:t xml:space="preserve"> </w:t>
      </w:r>
      <w:r>
        <w:t>of</w:t>
      </w:r>
      <w:r w:rsidR="000D50D7" w:rsidRPr="000D50D7">
        <w:t xml:space="preserve"> </w:t>
      </w:r>
      <w:r>
        <w:t>the</w:t>
      </w:r>
      <w:r w:rsidR="000D50D7" w:rsidRPr="000D50D7">
        <w:t xml:space="preserve"> </w:t>
      </w:r>
      <w:r>
        <w:t>same</w:t>
      </w:r>
      <w:r w:rsidR="000D50D7" w:rsidRPr="000D50D7">
        <w:t xml:space="preserve"> </w:t>
      </w:r>
      <w:r>
        <w:t>and</w:t>
      </w:r>
      <w:r w:rsidR="000D50D7" w:rsidRPr="000D50D7">
        <w:t xml:space="preserve"> </w:t>
      </w:r>
      <w:r>
        <w:t>any</w:t>
      </w:r>
      <w:r w:rsidR="000D50D7" w:rsidRPr="000D50D7">
        <w:t xml:space="preserve"> </w:t>
      </w:r>
      <w:r>
        <w:t>litigation</w:t>
      </w:r>
      <w:r w:rsidR="000D50D7" w:rsidRPr="000D50D7">
        <w:t xml:space="preserve"> </w:t>
      </w:r>
      <w:r>
        <w:t>that</w:t>
      </w:r>
      <w:r w:rsidR="000D50D7" w:rsidRPr="000D50D7">
        <w:t xml:space="preserve"> </w:t>
      </w:r>
      <w:r>
        <w:t>may</w:t>
      </w:r>
      <w:r w:rsidR="000D50D7" w:rsidRPr="000D50D7">
        <w:t xml:space="preserve"> </w:t>
      </w:r>
      <w:r>
        <w:t>arise</w:t>
      </w:r>
      <w:r w:rsidR="000D50D7" w:rsidRPr="000D50D7">
        <w:t xml:space="preserve"> </w:t>
      </w:r>
      <w:r>
        <w:t>therefrom.</w:t>
      </w:r>
    </w:p>
    <w:p w14:paraId="30CDA150" w14:textId="77777777" w:rsidR="00283174" w:rsidRDefault="00283174" w:rsidP="00283174">
      <w:pPr>
        <w:pStyle w:val="N2"/>
      </w:pPr>
      <w:r>
        <w:t>The</w:t>
      </w:r>
      <w:r w:rsidR="000D50D7" w:rsidRPr="000D50D7">
        <w:t xml:space="preserve"> </w:t>
      </w:r>
      <w:r>
        <w:t>drainage</w:t>
      </w:r>
      <w:r w:rsidR="000D50D7" w:rsidRPr="000D50D7">
        <w:t xml:space="preserve"> </w:t>
      </w:r>
      <w:r>
        <w:t>authority</w:t>
      </w:r>
      <w:r w:rsidR="000D50D7" w:rsidRPr="000D50D7">
        <w:t xml:space="preserve"> </w:t>
      </w:r>
      <w:r>
        <w:t>must</w:t>
      </w:r>
      <w:r w:rsidR="000D50D7" w:rsidRPr="000D50D7">
        <w:t xml:space="preserve"> </w:t>
      </w:r>
      <w:r>
        <w:t>not</w:t>
      </w:r>
      <w:r w:rsidR="000D50D7" w:rsidRPr="000D50D7">
        <w:t xml:space="preserve"> </w:t>
      </w:r>
      <w:r>
        <w:t>compromise</w:t>
      </w:r>
      <w:r w:rsidR="000D50D7" w:rsidRPr="000D50D7">
        <w:t xml:space="preserve"> </w:t>
      </w:r>
      <w:r>
        <w:t>or</w:t>
      </w:r>
      <w:r w:rsidR="000D50D7" w:rsidRPr="000D50D7">
        <w:t xml:space="preserve"> </w:t>
      </w:r>
      <w:r>
        <w:t>settle</w:t>
      </w:r>
      <w:r w:rsidR="000D50D7" w:rsidRPr="000D50D7">
        <w:t xml:space="preserve"> </w:t>
      </w:r>
      <w:r>
        <w:t>any</w:t>
      </w:r>
      <w:r w:rsidR="000D50D7" w:rsidRPr="000D50D7">
        <w:t xml:space="preserve"> </w:t>
      </w:r>
      <w:r>
        <w:t>such</w:t>
      </w:r>
      <w:r w:rsidR="000D50D7" w:rsidRPr="000D50D7">
        <w:t xml:space="preserve"> </w:t>
      </w:r>
      <w:r>
        <w:t>claim</w:t>
      </w:r>
      <w:r w:rsidR="000D50D7" w:rsidRPr="000D50D7">
        <w:t xml:space="preserve"> </w:t>
      </w:r>
      <w:r>
        <w:t>or</w:t>
      </w:r>
      <w:r w:rsidR="000D50D7" w:rsidRPr="000D50D7">
        <w:t xml:space="preserve"> </w:t>
      </w:r>
      <w:r>
        <w:t>make</w:t>
      </w:r>
      <w:r w:rsidR="000D50D7" w:rsidRPr="000D50D7">
        <w:t xml:space="preserve"> </w:t>
      </w:r>
      <w:r>
        <w:t>any</w:t>
      </w:r>
      <w:r w:rsidR="000D50D7" w:rsidRPr="000D50D7">
        <w:t xml:space="preserve"> </w:t>
      </w:r>
      <w:r>
        <w:t>admission</w:t>
      </w:r>
      <w:r w:rsidR="000D50D7" w:rsidRPr="000D50D7">
        <w:t xml:space="preserve"> </w:t>
      </w:r>
      <w:r>
        <w:t>which</w:t>
      </w:r>
      <w:r w:rsidR="000D50D7" w:rsidRPr="000D50D7">
        <w:t xml:space="preserve"> </w:t>
      </w:r>
      <w:r>
        <w:t>might</w:t>
      </w:r>
      <w:r w:rsidR="000D50D7" w:rsidRPr="000D50D7">
        <w:t xml:space="preserve"> </w:t>
      </w:r>
      <w:r>
        <w:t>be</w:t>
      </w:r>
      <w:r w:rsidR="000D50D7" w:rsidRPr="000D50D7">
        <w:t xml:space="preserve"> </w:t>
      </w:r>
      <w:r>
        <w:t>prejudicial</w:t>
      </w:r>
      <w:r w:rsidR="000D50D7" w:rsidRPr="000D50D7">
        <w:t xml:space="preserve"> </w:t>
      </w:r>
      <w:r>
        <w:t>to</w:t>
      </w:r>
      <w:r w:rsidR="000D50D7" w:rsidRPr="000D50D7">
        <w:t xml:space="preserve"> </w:t>
      </w:r>
      <w:r>
        <w:t>the</w:t>
      </w:r>
      <w:r w:rsidR="000D50D7" w:rsidRPr="000D50D7">
        <w:t xml:space="preserve"> </w:t>
      </w:r>
      <w:r>
        <w:t>claim</w:t>
      </w:r>
      <w:r w:rsidR="000D50D7" w:rsidRPr="000D50D7">
        <w:t xml:space="preserve"> </w:t>
      </w:r>
      <w:r>
        <w:t>without</w:t>
      </w:r>
      <w:r w:rsidR="000D50D7" w:rsidRPr="000D50D7">
        <w:t xml:space="preserve"> </w:t>
      </w:r>
      <w:r>
        <w:t>the</w:t>
      </w:r>
      <w:r w:rsidR="000D50D7" w:rsidRPr="000D50D7">
        <w:t xml:space="preserve"> </w:t>
      </w:r>
      <w:r>
        <w:t>agreement</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which</w:t>
      </w:r>
      <w:r w:rsidR="000D50D7" w:rsidRPr="000D50D7">
        <w:t xml:space="preserve"> </w:t>
      </w:r>
      <w:r>
        <w:t>agreement</w:t>
      </w:r>
      <w:r w:rsidR="000D50D7" w:rsidRPr="000D50D7">
        <w:t xml:space="preserve"> </w:t>
      </w:r>
      <w:r>
        <w:t>must</w:t>
      </w:r>
      <w:r w:rsidR="000D50D7" w:rsidRPr="000D50D7">
        <w:t xml:space="preserve"> </w:t>
      </w:r>
      <w:r>
        <w:t>not</w:t>
      </w:r>
      <w:r w:rsidR="000D50D7" w:rsidRPr="000D50D7">
        <w:t xml:space="preserve"> </w:t>
      </w:r>
      <w:r>
        <w:t>be</w:t>
      </w:r>
      <w:r w:rsidR="000D50D7" w:rsidRPr="000D50D7">
        <w:t xml:space="preserve"> </w:t>
      </w:r>
      <w:r>
        <w:t>unreasonably</w:t>
      </w:r>
      <w:r w:rsidR="000D50D7" w:rsidRPr="000D50D7">
        <w:t xml:space="preserve"> </w:t>
      </w:r>
      <w:r>
        <w:t>withheld</w:t>
      </w:r>
      <w:r w:rsidR="000D50D7" w:rsidRPr="000D50D7">
        <w:t xml:space="preserve"> </w:t>
      </w:r>
      <w:r>
        <w:t>or</w:t>
      </w:r>
      <w:r w:rsidR="000D50D7" w:rsidRPr="000D50D7">
        <w:t xml:space="preserve"> </w:t>
      </w:r>
      <w:r>
        <w:t>delayed.</w:t>
      </w:r>
    </w:p>
    <w:p w14:paraId="5BB24643" w14:textId="77777777" w:rsidR="00283174" w:rsidRDefault="00283174" w:rsidP="00283174">
      <w:pPr>
        <w:pStyle w:val="N2"/>
      </w:pPr>
      <w:r>
        <w:t>The</w:t>
      </w:r>
      <w:r w:rsidR="000D50D7" w:rsidRPr="000D50D7">
        <w:t xml:space="preserve"> </w:t>
      </w:r>
      <w:r>
        <w:t>drainage</w:t>
      </w:r>
      <w:r w:rsidR="000D50D7" w:rsidRPr="000D50D7">
        <w:t xml:space="preserve"> </w:t>
      </w:r>
      <w:r>
        <w:t>authority</w:t>
      </w:r>
      <w:r w:rsidR="000D50D7" w:rsidRPr="000D50D7">
        <w:t xml:space="preserve"> </w:t>
      </w:r>
      <w:r>
        <w:t>will,</w:t>
      </w:r>
      <w:r w:rsidR="000D50D7" w:rsidRPr="000D50D7">
        <w:t xml:space="preserve"> </w:t>
      </w:r>
      <w:r>
        <w:t>having</w:t>
      </w:r>
      <w:r w:rsidR="000D50D7" w:rsidRPr="000D50D7">
        <w:t xml:space="preserve"> </w:t>
      </w:r>
      <w:r>
        <w:t>regard</w:t>
      </w:r>
      <w:r w:rsidR="000D50D7" w:rsidRPr="000D50D7">
        <w:t xml:space="preserve"> </w:t>
      </w:r>
      <w:r>
        <w:t>to</w:t>
      </w:r>
      <w:r w:rsidR="000D50D7" w:rsidRPr="000D50D7">
        <w:t xml:space="preserve"> </w:t>
      </w:r>
      <w:r>
        <w:t>its</w:t>
      </w:r>
      <w:r w:rsidR="000D50D7" w:rsidRPr="000D50D7">
        <w:t xml:space="preserve"> </w:t>
      </w:r>
      <w:r>
        <w:t>statutory</w:t>
      </w:r>
      <w:r w:rsidR="000D50D7" w:rsidRPr="000D50D7">
        <w:t xml:space="preserve"> </w:t>
      </w:r>
      <w:r>
        <w:t>functions,</w:t>
      </w:r>
      <w:r w:rsidR="000D50D7" w:rsidRPr="000D50D7">
        <w:t xml:space="preserve"> </w:t>
      </w:r>
      <w:r>
        <w:t>at</w:t>
      </w:r>
      <w:r w:rsidR="000D50D7" w:rsidRPr="000D50D7">
        <w:t xml:space="preserve"> </w:t>
      </w:r>
      <w:r>
        <w:t>all</w:t>
      </w:r>
      <w:r w:rsidR="000D50D7" w:rsidRPr="000D50D7">
        <w:t xml:space="preserve"> </w:t>
      </w:r>
      <w:r>
        <w:t>times</w:t>
      </w:r>
      <w:r w:rsidR="000D50D7" w:rsidRPr="000D50D7">
        <w:t xml:space="preserve"> </w:t>
      </w:r>
      <w:r>
        <w:t>take</w:t>
      </w:r>
      <w:r w:rsidR="000D50D7" w:rsidRPr="000D50D7">
        <w:t xml:space="preserve"> </w:t>
      </w:r>
      <w:r>
        <w:t>reasonable</w:t>
      </w:r>
      <w:r w:rsidR="000D50D7" w:rsidRPr="000D50D7">
        <w:t xml:space="preserve"> </w:t>
      </w:r>
      <w:r>
        <w:t>steps</w:t>
      </w:r>
      <w:r w:rsidR="000D50D7" w:rsidRPr="000D50D7">
        <w:t xml:space="preserve"> </w:t>
      </w:r>
      <w:r>
        <w:t>to</w:t>
      </w:r>
      <w:r w:rsidR="000D50D7" w:rsidRPr="000D50D7">
        <w:t xml:space="preserve"> </w:t>
      </w:r>
      <w:r>
        <w:t>prevent</w:t>
      </w:r>
      <w:r w:rsidR="000D50D7" w:rsidRPr="000D50D7">
        <w:t xml:space="preserve"> </w:t>
      </w:r>
      <w:r>
        <w:t>and</w:t>
      </w:r>
      <w:r w:rsidR="000D50D7" w:rsidRPr="000D50D7">
        <w:t xml:space="preserve"> </w:t>
      </w:r>
      <w:r>
        <w:t>mitigate</w:t>
      </w:r>
      <w:r w:rsidR="000D50D7" w:rsidRPr="000D50D7">
        <w:t xml:space="preserve"> </w:t>
      </w:r>
      <w:r>
        <w:t>any</w:t>
      </w:r>
      <w:r w:rsidR="000D50D7" w:rsidRPr="000D50D7">
        <w:t xml:space="preserve"> </w:t>
      </w:r>
      <w:r>
        <w:t>such</w:t>
      </w:r>
      <w:r w:rsidR="000D50D7" w:rsidRPr="000D50D7">
        <w:t xml:space="preserve"> </w:t>
      </w:r>
      <w:r>
        <w:t>claims,</w:t>
      </w:r>
      <w:r w:rsidR="000D50D7" w:rsidRPr="000D50D7">
        <w:t xml:space="preserve"> </w:t>
      </w:r>
      <w:r>
        <w:t>demands,</w:t>
      </w:r>
      <w:r w:rsidR="000D50D7" w:rsidRPr="000D50D7">
        <w:t xml:space="preserve"> </w:t>
      </w:r>
      <w:r>
        <w:t>proceedings,</w:t>
      </w:r>
      <w:r w:rsidR="000D50D7" w:rsidRPr="000D50D7">
        <w:t xml:space="preserve"> </w:t>
      </w:r>
      <w:r>
        <w:t>costs,</w:t>
      </w:r>
      <w:r w:rsidR="000D50D7" w:rsidRPr="000D50D7">
        <w:t xml:space="preserve"> </w:t>
      </w:r>
      <w:r>
        <w:t>damages,</w:t>
      </w:r>
      <w:r w:rsidR="000D50D7" w:rsidRPr="000D50D7">
        <w:t xml:space="preserve"> </w:t>
      </w:r>
      <w:r>
        <w:t>expenses</w:t>
      </w:r>
      <w:r w:rsidR="000D50D7" w:rsidRPr="000D50D7">
        <w:t xml:space="preserve"> </w:t>
      </w:r>
      <w:r>
        <w:t>or</w:t>
      </w:r>
      <w:r w:rsidR="000D50D7" w:rsidRPr="000D50D7">
        <w:t xml:space="preserve"> </w:t>
      </w:r>
      <w:r>
        <w:t>loss.</w:t>
      </w:r>
    </w:p>
    <w:p w14:paraId="613E6E20" w14:textId="77777777" w:rsidR="00283174" w:rsidRDefault="00283174" w:rsidP="00283174">
      <w:pPr>
        <w:pStyle w:val="N2"/>
      </w:pPr>
      <w:r>
        <w:t>The</w:t>
      </w:r>
      <w:r w:rsidR="000D50D7" w:rsidRPr="000D50D7">
        <w:t xml:space="preserve"> </w:t>
      </w:r>
      <w:r>
        <w:t>drainage</w:t>
      </w:r>
      <w:r w:rsidR="000D50D7" w:rsidRPr="000D50D7">
        <w:t xml:space="preserve"> </w:t>
      </w:r>
      <w:r>
        <w:t>authority</w:t>
      </w:r>
      <w:r w:rsidR="000D50D7" w:rsidRPr="000D50D7">
        <w:t xml:space="preserve"> </w:t>
      </w:r>
      <w:r>
        <w:t>will,</w:t>
      </w:r>
      <w:r w:rsidR="000D50D7" w:rsidRPr="000D50D7">
        <w:t xml:space="preserve"> </w:t>
      </w:r>
      <w:r>
        <w:t>at</w:t>
      </w:r>
      <w:r w:rsidR="000D50D7" w:rsidRPr="000D50D7">
        <w:t xml:space="preserve"> </w:t>
      </w:r>
      <w:r>
        <w:t>the</w:t>
      </w:r>
      <w:r w:rsidR="000D50D7" w:rsidRPr="000D50D7">
        <w:t xml:space="preserve"> </w:t>
      </w:r>
      <w:r>
        <w:t>request</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and</w:t>
      </w:r>
      <w:r w:rsidR="000D50D7" w:rsidRPr="000D50D7">
        <w:t xml:space="preserve"> </w:t>
      </w:r>
      <w:r>
        <w:t>having</w:t>
      </w:r>
      <w:r w:rsidR="000D50D7" w:rsidRPr="000D50D7">
        <w:t xml:space="preserve"> </w:t>
      </w:r>
      <w:r>
        <w:t>regard</w:t>
      </w:r>
      <w:r w:rsidR="000D50D7" w:rsidRPr="000D50D7">
        <w:t xml:space="preserve"> </w:t>
      </w:r>
      <w:r>
        <w:t>to</w:t>
      </w:r>
      <w:r w:rsidR="000D50D7" w:rsidRPr="000D50D7">
        <w:t xml:space="preserve"> </w:t>
      </w:r>
      <w:r>
        <w:t>its</w:t>
      </w:r>
      <w:r w:rsidR="000D50D7" w:rsidRPr="000D50D7">
        <w:t xml:space="preserve"> </w:t>
      </w:r>
      <w:r>
        <w:t>statutory</w:t>
      </w:r>
      <w:r w:rsidR="000D50D7" w:rsidRPr="000D50D7">
        <w:t xml:space="preserve"> </w:t>
      </w:r>
      <w:r>
        <w:t>functions,</w:t>
      </w:r>
      <w:r w:rsidR="000D50D7" w:rsidRPr="000D50D7">
        <w:t xml:space="preserve"> </w:t>
      </w:r>
      <w:r>
        <w:t>afford</w:t>
      </w:r>
      <w:r w:rsidR="000D50D7" w:rsidRPr="000D50D7">
        <w:t xml:space="preserve"> </w:t>
      </w:r>
      <w:r>
        <w:t>all</w:t>
      </w:r>
      <w:r w:rsidR="000D50D7" w:rsidRPr="000D50D7">
        <w:t xml:space="preserve"> </w:t>
      </w:r>
      <w:r>
        <w:t>reasonable</w:t>
      </w:r>
      <w:r w:rsidR="000D50D7" w:rsidRPr="000D50D7">
        <w:t xml:space="preserve"> </w:t>
      </w:r>
      <w:r>
        <w:t>assistance</w:t>
      </w:r>
      <w:r w:rsidR="000D50D7" w:rsidRPr="000D50D7">
        <w:t xml:space="preserve"> </w:t>
      </w:r>
      <w:r>
        <w:t>for</w:t>
      </w:r>
      <w:r w:rsidR="000D50D7" w:rsidRPr="000D50D7">
        <w:t xml:space="preserve"> </w:t>
      </w:r>
      <w:r>
        <w:t>the</w:t>
      </w:r>
      <w:r w:rsidR="000D50D7" w:rsidRPr="000D50D7">
        <w:t xml:space="preserve"> </w:t>
      </w:r>
      <w:r>
        <w:t>purpose</w:t>
      </w:r>
      <w:r w:rsidR="000D50D7" w:rsidRPr="000D50D7">
        <w:t xml:space="preserve"> </w:t>
      </w:r>
      <w:r>
        <w:t>of</w:t>
      </w:r>
      <w:r w:rsidR="000D50D7" w:rsidRPr="000D50D7">
        <w:t xml:space="preserve"> </w:t>
      </w:r>
      <w:r>
        <w:t>contesting</w:t>
      </w:r>
      <w:r w:rsidR="000D50D7" w:rsidRPr="000D50D7">
        <w:t xml:space="preserve"> </w:t>
      </w:r>
      <w:r>
        <w:t>any</w:t>
      </w:r>
      <w:r w:rsidR="000D50D7" w:rsidRPr="000D50D7">
        <w:t xml:space="preserve"> </w:t>
      </w:r>
      <w:r>
        <w:t>such</w:t>
      </w:r>
      <w:r w:rsidR="000D50D7" w:rsidRPr="000D50D7">
        <w:t xml:space="preserve"> </w:t>
      </w:r>
      <w:r>
        <w:t>claim</w:t>
      </w:r>
      <w:r w:rsidR="000D50D7" w:rsidRPr="000D50D7">
        <w:t xml:space="preserve"> </w:t>
      </w:r>
      <w:r>
        <w:t>or</w:t>
      </w:r>
      <w:r w:rsidR="000D50D7" w:rsidRPr="000D50D7">
        <w:t xml:space="preserve"> </w:t>
      </w:r>
      <w:r>
        <w:t>action,</w:t>
      </w:r>
      <w:r w:rsidR="000D50D7" w:rsidRPr="000D50D7">
        <w:t xml:space="preserve"> </w:t>
      </w:r>
      <w:r>
        <w:t>and</w:t>
      </w:r>
      <w:r w:rsidR="000D50D7" w:rsidRPr="000D50D7">
        <w:t xml:space="preserve"> </w:t>
      </w:r>
      <w:r>
        <w:t>is</w:t>
      </w:r>
      <w:r w:rsidR="000D50D7" w:rsidRPr="000D50D7">
        <w:t xml:space="preserve"> </w:t>
      </w:r>
      <w:r>
        <w:t>entitled</w:t>
      </w:r>
      <w:r w:rsidR="000D50D7" w:rsidRPr="000D50D7">
        <w:t xml:space="preserve"> </w:t>
      </w:r>
      <w:r>
        <w:t>to</w:t>
      </w:r>
      <w:r w:rsidR="000D50D7" w:rsidRPr="000D50D7">
        <w:t xml:space="preserve"> </w:t>
      </w:r>
      <w:r>
        <w:t>be</w:t>
      </w:r>
      <w:r w:rsidR="000D50D7" w:rsidRPr="000D50D7">
        <w:t xml:space="preserve"> </w:t>
      </w:r>
      <w:r>
        <w:t>repaid</w:t>
      </w:r>
      <w:r w:rsidR="000D50D7" w:rsidRPr="000D50D7">
        <w:t xml:space="preserve"> </w:t>
      </w:r>
      <w:r>
        <w:t>its</w:t>
      </w:r>
      <w:r w:rsidR="000D50D7" w:rsidRPr="000D50D7">
        <w:t xml:space="preserve"> </w:t>
      </w:r>
      <w:r>
        <w:t>reasonable</w:t>
      </w:r>
      <w:r w:rsidR="000D50D7" w:rsidRPr="000D50D7">
        <w:t xml:space="preserve"> </w:t>
      </w:r>
      <w:r>
        <w:t>expenses</w:t>
      </w:r>
      <w:r w:rsidR="000D50D7" w:rsidRPr="000D50D7">
        <w:t xml:space="preserve"> </w:t>
      </w:r>
      <w:r>
        <w:t>reasonably</w:t>
      </w:r>
      <w:r w:rsidR="000D50D7" w:rsidRPr="000D50D7">
        <w:t xml:space="preserve"> </w:t>
      </w:r>
      <w:r>
        <w:t>incurred</w:t>
      </w:r>
      <w:r w:rsidR="000D50D7" w:rsidRPr="000D50D7">
        <w:t xml:space="preserve"> </w:t>
      </w:r>
      <w:r>
        <w:t>in</w:t>
      </w:r>
      <w:r w:rsidR="000D50D7" w:rsidRPr="000D50D7">
        <w:t xml:space="preserve"> </w:t>
      </w:r>
      <w:r>
        <w:t>so</w:t>
      </w:r>
      <w:r w:rsidR="000D50D7" w:rsidRPr="000D50D7">
        <w:t xml:space="preserve"> </w:t>
      </w:r>
      <w:r>
        <w:t>doing.</w:t>
      </w:r>
    </w:p>
    <w:p w14:paraId="3313B025" w14:textId="77777777" w:rsidR="00283174" w:rsidRDefault="00283174" w:rsidP="00283174">
      <w:pPr>
        <w:pStyle w:val="N2"/>
      </w:pPr>
      <w:r>
        <w:t>The</w:t>
      </w:r>
      <w:r w:rsidR="000D50D7" w:rsidRPr="000D50D7">
        <w:t xml:space="preserve"> </w:t>
      </w:r>
      <w:r>
        <w:t>fact</w:t>
      </w:r>
      <w:r w:rsidR="000D50D7" w:rsidRPr="000D50D7">
        <w:t xml:space="preserve"> </w:t>
      </w:r>
      <w:r>
        <w:t>that</w:t>
      </w:r>
      <w:r w:rsidR="000D50D7" w:rsidRPr="000D50D7">
        <w:t xml:space="preserve"> </w:t>
      </w:r>
      <w:r>
        <w:t>any</w:t>
      </w:r>
      <w:r w:rsidR="000D50D7" w:rsidRPr="000D50D7">
        <w:t xml:space="preserve"> </w:t>
      </w:r>
      <w:r>
        <w:t>work</w:t>
      </w:r>
      <w:r w:rsidR="000D50D7" w:rsidRPr="000D50D7">
        <w:t xml:space="preserve"> </w:t>
      </w:r>
      <w:r>
        <w:t>or</w:t>
      </w:r>
      <w:r w:rsidR="000D50D7" w:rsidRPr="000D50D7">
        <w:t xml:space="preserve"> </w:t>
      </w:r>
      <w:r>
        <w:t>thing</w:t>
      </w:r>
      <w:r w:rsidR="000D50D7" w:rsidRPr="000D50D7">
        <w:t xml:space="preserve"> </w:t>
      </w:r>
      <w:r>
        <w:t>has</w:t>
      </w:r>
      <w:r w:rsidR="000D50D7" w:rsidRPr="000D50D7">
        <w:t xml:space="preserve"> </w:t>
      </w:r>
      <w:r>
        <w:t>been</w:t>
      </w:r>
      <w:r w:rsidR="000D50D7" w:rsidRPr="000D50D7">
        <w:t xml:space="preserve"> </w:t>
      </w:r>
      <w:r>
        <w:t>executed</w:t>
      </w:r>
      <w:r w:rsidR="000D50D7" w:rsidRPr="000D50D7">
        <w:t xml:space="preserve"> </w:t>
      </w:r>
      <w:r>
        <w:t>or</w:t>
      </w:r>
      <w:r w:rsidR="000D50D7" w:rsidRPr="000D50D7">
        <w:t xml:space="preserve"> </w:t>
      </w:r>
      <w:r>
        <w:t>done</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a</w:t>
      </w:r>
      <w:r w:rsidR="000D50D7" w:rsidRPr="000D50D7">
        <w:t xml:space="preserve"> </w:t>
      </w:r>
      <w:r>
        <w:t>plan</w:t>
      </w:r>
      <w:r w:rsidR="000D50D7" w:rsidRPr="000D50D7">
        <w:t xml:space="preserve"> </w:t>
      </w:r>
      <w:r>
        <w:t>approved</w:t>
      </w:r>
      <w:r w:rsidR="000D50D7" w:rsidRPr="000D50D7">
        <w:t xml:space="preserve"> </w:t>
      </w:r>
      <w:r>
        <w:t>or</w:t>
      </w:r>
      <w:r w:rsidR="000D50D7" w:rsidRPr="000D50D7">
        <w:t xml:space="preserve"> </w:t>
      </w:r>
      <w:r>
        <w:t>deemed</w:t>
      </w:r>
      <w:r w:rsidR="000D50D7" w:rsidRPr="000D50D7">
        <w:t xml:space="preserve"> </w:t>
      </w:r>
      <w:r>
        <w:t>to</w:t>
      </w:r>
      <w:r w:rsidR="000D50D7" w:rsidRPr="000D50D7">
        <w:t xml:space="preserve"> </w:t>
      </w:r>
      <w:r>
        <w:t>be</w:t>
      </w:r>
      <w:r w:rsidR="000D50D7" w:rsidRPr="000D50D7">
        <w:t xml:space="preserve"> </w:t>
      </w:r>
      <w:r>
        <w:t>approved</w:t>
      </w:r>
      <w:r w:rsidR="000D50D7" w:rsidRPr="000D50D7">
        <w:t xml:space="preserve"> </w:t>
      </w:r>
      <w:r>
        <w:t>by</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or</w:t>
      </w:r>
      <w:r w:rsidR="000D50D7" w:rsidRPr="000D50D7">
        <w:t xml:space="preserve"> </w:t>
      </w:r>
      <w:r>
        <w:t>to</w:t>
      </w:r>
      <w:r w:rsidR="000D50D7" w:rsidRPr="000D50D7">
        <w:t xml:space="preserve"> </w:t>
      </w:r>
      <w:r>
        <w:t>its</w:t>
      </w:r>
      <w:r w:rsidR="000D50D7" w:rsidRPr="000D50D7">
        <w:t xml:space="preserve"> </w:t>
      </w:r>
      <w:r>
        <w:t>satisfaction,</w:t>
      </w:r>
      <w:r w:rsidR="000D50D7" w:rsidRPr="000D50D7">
        <w:t xml:space="preserve"> </w:t>
      </w:r>
      <w:r>
        <w:t>or</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any</w:t>
      </w:r>
      <w:r w:rsidR="000D50D7" w:rsidRPr="000D50D7">
        <w:t xml:space="preserve"> </w:t>
      </w:r>
      <w:r>
        <w:t>directions</w:t>
      </w:r>
      <w:r w:rsidR="000D50D7" w:rsidRPr="000D50D7">
        <w:t xml:space="preserve"> </w:t>
      </w:r>
      <w:r>
        <w:t>or</w:t>
      </w:r>
      <w:r w:rsidR="000D50D7" w:rsidRPr="000D50D7">
        <w:t xml:space="preserve"> </w:t>
      </w:r>
      <w:r>
        <w:t>award</w:t>
      </w:r>
      <w:r w:rsidR="000D50D7" w:rsidRPr="000D50D7">
        <w:t xml:space="preserve"> </w:t>
      </w:r>
      <w:r>
        <w:t>of</w:t>
      </w:r>
      <w:r w:rsidR="000D50D7" w:rsidRPr="000D50D7">
        <w:t xml:space="preserve"> </w:t>
      </w:r>
      <w:r>
        <w:t>an</w:t>
      </w:r>
      <w:r w:rsidR="000D50D7" w:rsidRPr="000D50D7">
        <w:t xml:space="preserve"> </w:t>
      </w:r>
      <w:r>
        <w:t>arbitrator,</w:t>
      </w:r>
      <w:r w:rsidR="000D50D7" w:rsidRPr="000D50D7">
        <w:t xml:space="preserve"> </w:t>
      </w:r>
      <w:r>
        <w:t>does</w:t>
      </w:r>
      <w:r w:rsidR="000D50D7" w:rsidRPr="000D50D7">
        <w:t xml:space="preserve"> </w:t>
      </w:r>
      <w:r>
        <w:t>not</w:t>
      </w:r>
      <w:r w:rsidR="000D50D7" w:rsidRPr="000D50D7">
        <w:t xml:space="preserve"> </w:t>
      </w:r>
      <w:r>
        <w:t>relieve</w:t>
      </w:r>
      <w:r w:rsidR="000D50D7" w:rsidRPr="000D50D7">
        <w:t xml:space="preserve"> </w:t>
      </w:r>
      <w:r>
        <w:t>the</w:t>
      </w:r>
      <w:r w:rsidR="000D50D7" w:rsidRPr="000D50D7">
        <w:t xml:space="preserve"> </w:t>
      </w:r>
      <w:r>
        <w:t>undertaker</w:t>
      </w:r>
      <w:r w:rsidR="000D50D7" w:rsidRPr="000D50D7">
        <w:t xml:space="preserve"> </w:t>
      </w:r>
      <w:r>
        <w:t>from</w:t>
      </w:r>
      <w:r w:rsidR="000D50D7" w:rsidRPr="000D50D7">
        <w:t xml:space="preserve"> </w:t>
      </w:r>
      <w:r>
        <w:t>any</w:t>
      </w:r>
      <w:r w:rsidR="000D50D7" w:rsidRPr="000D50D7">
        <w:t xml:space="preserve"> </w:t>
      </w:r>
      <w:r>
        <w:t>liability</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p>
    <w:p w14:paraId="15595236" w14:textId="77777777" w:rsidR="00283174" w:rsidRDefault="00283174" w:rsidP="00283174">
      <w:pPr>
        <w:pStyle w:val="N2"/>
      </w:pPr>
      <w:r>
        <w:t>Nothing</w:t>
      </w:r>
      <w:r w:rsidR="000D50D7" w:rsidRPr="000D50D7">
        <w:t xml:space="preserve"> </w:t>
      </w:r>
      <w:r>
        <w:t>in</w:t>
      </w:r>
      <w:r w:rsidR="000D50D7" w:rsidRPr="000D50D7">
        <w:t xml:space="preserve"> </w:t>
      </w:r>
      <w:r>
        <w:t>sub</w:t>
      </w:r>
      <w:r w:rsidR="00D305EE">
        <w:t>-</w:t>
      </w:r>
      <w:r>
        <w:t>paragraph</w:t>
      </w:r>
      <w:r w:rsidR="000D50D7" w:rsidRPr="000D50D7">
        <w:t xml:space="preserve"> </w:t>
      </w:r>
      <w:r>
        <w:fldChar w:fldCharType="begin"/>
      </w:r>
      <w:r>
        <w:instrText xml:space="preserve"> REF _Ref94255938 \r \h </w:instrText>
      </w:r>
      <w:r>
        <w:fldChar w:fldCharType="separate"/>
      </w:r>
      <w:r w:rsidR="000D50D7">
        <w:t>(1)</w:t>
      </w:r>
      <w:r>
        <w:fldChar w:fldCharType="end"/>
      </w:r>
      <w:r w:rsidR="000D50D7" w:rsidRPr="000D50D7">
        <w:t xml:space="preserve"> </w:t>
      </w:r>
      <w:r>
        <w:t>imposes</w:t>
      </w:r>
      <w:r w:rsidR="000D50D7" w:rsidRPr="000D50D7">
        <w:t xml:space="preserve"> </w:t>
      </w:r>
      <w:r>
        <w:t>any</w:t>
      </w:r>
      <w:r w:rsidR="000D50D7" w:rsidRPr="000D50D7">
        <w:t xml:space="preserve"> </w:t>
      </w:r>
      <w:r>
        <w:t>liability</w:t>
      </w:r>
      <w:r w:rsidR="000D50D7" w:rsidRPr="000D50D7">
        <w:t xml:space="preserve"> </w:t>
      </w:r>
      <w:r>
        <w:t>on</w:t>
      </w:r>
      <w:r w:rsidR="000D50D7" w:rsidRPr="000D50D7">
        <w:t xml:space="preserve"> </w:t>
      </w:r>
      <w:r>
        <w:t>the</w:t>
      </w:r>
      <w:r w:rsidR="000D50D7" w:rsidRPr="000D50D7">
        <w:t xml:space="preserve"> </w:t>
      </w:r>
      <w:r>
        <w:t>undertaker</w:t>
      </w:r>
      <w:r w:rsidR="000D50D7" w:rsidRPr="000D50D7">
        <w:t xml:space="preserve"> </w:t>
      </w:r>
      <w:r>
        <w:t>with</w:t>
      </w:r>
      <w:r w:rsidR="000D50D7" w:rsidRPr="000D50D7">
        <w:t xml:space="preserve"> </w:t>
      </w:r>
      <w:r>
        <w:t>respect</w:t>
      </w:r>
      <w:r w:rsidR="000D50D7" w:rsidRPr="000D50D7">
        <w:t xml:space="preserve"> </w:t>
      </w:r>
      <w:r>
        <w:t>to</w:t>
      </w:r>
      <w:r w:rsidR="000D50D7" w:rsidRPr="000D50D7">
        <w:t xml:space="preserve"> </w:t>
      </w:r>
      <w:r>
        <w:t>any</w:t>
      </w:r>
      <w:r w:rsidR="000D50D7" w:rsidRPr="000D50D7">
        <w:t xml:space="preserve"> </w:t>
      </w:r>
      <w:r>
        <w:t>damage</w:t>
      </w:r>
      <w:r w:rsidR="000D50D7" w:rsidRPr="000D50D7">
        <w:t xml:space="preserve"> </w:t>
      </w:r>
      <w:r>
        <w:t>to</w:t>
      </w:r>
      <w:r w:rsidR="000D50D7" w:rsidRPr="000D50D7">
        <w:t xml:space="preserve"> </w:t>
      </w:r>
      <w:r>
        <w:t>the</w:t>
      </w:r>
      <w:r w:rsidR="000D50D7" w:rsidRPr="000D50D7">
        <w:t xml:space="preserve"> </w:t>
      </w:r>
      <w:r>
        <w:t>extent</w:t>
      </w:r>
      <w:r w:rsidR="000D50D7" w:rsidRPr="000D50D7">
        <w:t xml:space="preserve"> </w:t>
      </w:r>
      <w:r>
        <w:t>that</w:t>
      </w:r>
      <w:r w:rsidR="000D50D7" w:rsidRPr="000D50D7">
        <w:t xml:space="preserve"> </w:t>
      </w:r>
      <w:r>
        <w:t>it</w:t>
      </w:r>
      <w:r w:rsidR="000D50D7" w:rsidRPr="000D50D7">
        <w:t xml:space="preserve"> </w:t>
      </w:r>
      <w:r>
        <w:t>is</w:t>
      </w:r>
      <w:r w:rsidR="000D50D7" w:rsidRPr="000D50D7">
        <w:t xml:space="preserve"> </w:t>
      </w:r>
      <w:r>
        <w:t>attributable</w:t>
      </w:r>
      <w:r w:rsidR="000D50D7" w:rsidRPr="000D50D7">
        <w:t xml:space="preserve"> </w:t>
      </w:r>
      <w:r>
        <w:t>to</w:t>
      </w:r>
      <w:r w:rsidR="000D50D7" w:rsidRPr="000D50D7">
        <w:t xml:space="preserve"> </w:t>
      </w:r>
      <w:r>
        <w:t>the</w:t>
      </w:r>
      <w:r w:rsidR="000D50D7" w:rsidRPr="000D50D7">
        <w:t xml:space="preserve"> </w:t>
      </w:r>
      <w:r>
        <w:t>act,</w:t>
      </w:r>
      <w:r w:rsidR="000D50D7" w:rsidRPr="000D50D7">
        <w:t xml:space="preserve"> </w:t>
      </w:r>
      <w:r>
        <w:t>neglect</w:t>
      </w:r>
      <w:r w:rsidR="000D50D7" w:rsidRPr="000D50D7">
        <w:t xml:space="preserve"> </w:t>
      </w:r>
      <w:r>
        <w:t>or</w:t>
      </w:r>
      <w:r w:rsidR="000D50D7" w:rsidRPr="000D50D7">
        <w:t xml:space="preserve"> </w:t>
      </w:r>
      <w:r>
        <w:t>default</w:t>
      </w:r>
      <w:r w:rsidR="000D50D7" w:rsidRPr="000D50D7">
        <w:t xml:space="preserve"> </w:t>
      </w:r>
      <w:r>
        <w:t>of</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or</w:t>
      </w:r>
      <w:r w:rsidR="000D50D7" w:rsidRPr="000D50D7">
        <w:t xml:space="preserve"> </w:t>
      </w:r>
      <w:r>
        <w:t>the</w:t>
      </w:r>
      <w:r w:rsidR="000D50D7" w:rsidRPr="000D50D7">
        <w:t xml:space="preserve"> </w:t>
      </w:r>
      <w:r>
        <w:t>breach</w:t>
      </w:r>
      <w:r w:rsidR="000D50D7" w:rsidRPr="000D50D7">
        <w:t xml:space="preserve"> </w:t>
      </w:r>
      <w:r>
        <w:t>of</w:t>
      </w:r>
      <w:r w:rsidR="000D50D7" w:rsidRPr="000D50D7">
        <w:t xml:space="preserve"> </w:t>
      </w:r>
      <w:r>
        <w:t>a</w:t>
      </w:r>
      <w:r w:rsidR="000D50D7" w:rsidRPr="000D50D7">
        <w:t xml:space="preserve"> </w:t>
      </w:r>
      <w:r>
        <w:t>statutory</w:t>
      </w:r>
      <w:r w:rsidR="000D50D7" w:rsidRPr="000D50D7">
        <w:t xml:space="preserve"> </w:t>
      </w:r>
      <w:r>
        <w:t>duty</w:t>
      </w:r>
      <w:r w:rsidR="000D50D7" w:rsidRPr="000D50D7">
        <w:t xml:space="preserve"> </w:t>
      </w:r>
      <w:r>
        <w:t>of</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its</w:t>
      </w:r>
      <w:r w:rsidR="000D50D7" w:rsidRPr="000D50D7">
        <w:t xml:space="preserve"> </w:t>
      </w:r>
      <w:r>
        <w:t>officers,</w:t>
      </w:r>
      <w:r w:rsidR="000D50D7" w:rsidRPr="000D50D7">
        <w:t xml:space="preserve"> </w:t>
      </w:r>
      <w:r>
        <w:t>servants,</w:t>
      </w:r>
      <w:r w:rsidR="000D50D7" w:rsidRPr="000D50D7">
        <w:t xml:space="preserve"> </w:t>
      </w:r>
      <w:r>
        <w:t>contractors</w:t>
      </w:r>
      <w:r w:rsidR="000D50D7" w:rsidRPr="000D50D7">
        <w:t xml:space="preserve"> </w:t>
      </w:r>
      <w:r>
        <w:t>or</w:t>
      </w:r>
      <w:r w:rsidR="000D50D7" w:rsidRPr="000D50D7">
        <w:t xml:space="preserve"> </w:t>
      </w:r>
      <w:r>
        <w:t>agents.</w:t>
      </w:r>
    </w:p>
    <w:p w14:paraId="1EB3A222" w14:textId="77777777" w:rsidR="00283174" w:rsidRDefault="000D50D7" w:rsidP="00283174">
      <w:pPr>
        <w:pStyle w:val="N1"/>
      </w:pPr>
      <w:bookmarkStart w:id="1391" w:name="_Ref94616461"/>
      <w:r w:rsidRPr="000D50D7">
        <w:t> </w:t>
      </w:r>
      <w:r w:rsidR="00283174">
        <w:t>Any</w:t>
      </w:r>
      <w:r w:rsidRPr="000D50D7">
        <w:t xml:space="preserve"> </w:t>
      </w:r>
      <w:r w:rsidR="00283174">
        <w:t>dispute</w:t>
      </w:r>
      <w:r w:rsidRPr="000D50D7">
        <w:t xml:space="preserve"> </w:t>
      </w:r>
      <w:r w:rsidR="00283174">
        <w:t>arising</w:t>
      </w:r>
      <w:r w:rsidRPr="000D50D7">
        <w:t xml:space="preserve"> </w:t>
      </w:r>
      <w:r w:rsidR="00283174">
        <w:t>between</w:t>
      </w:r>
      <w:r w:rsidRPr="000D50D7">
        <w:t xml:space="preserve"> </w:t>
      </w:r>
      <w:r w:rsidR="00283174">
        <w:t>the</w:t>
      </w:r>
      <w:r w:rsidRPr="000D50D7">
        <w:t xml:space="preserve"> </w:t>
      </w:r>
      <w:r w:rsidR="00283174">
        <w:t>undertaker</w:t>
      </w:r>
      <w:r w:rsidRPr="000D50D7">
        <w:t xml:space="preserve"> </w:t>
      </w:r>
      <w:r w:rsidR="00283174">
        <w:t>and</w:t>
      </w:r>
      <w:r w:rsidRPr="000D50D7">
        <w:t xml:space="preserve"> </w:t>
      </w:r>
      <w:r w:rsidR="00283174">
        <w:t>the</w:t>
      </w:r>
      <w:r w:rsidRPr="000D50D7">
        <w:t xml:space="preserve"> </w:t>
      </w:r>
      <w:r w:rsidR="00283174">
        <w:t>drainage</w:t>
      </w:r>
      <w:r w:rsidRPr="000D50D7">
        <w:t xml:space="preserve"> </w:t>
      </w:r>
      <w:r w:rsidR="00283174">
        <w:t>authority</w:t>
      </w:r>
      <w:r w:rsidRPr="000D50D7">
        <w:t xml:space="preserve"> </w:t>
      </w:r>
      <w:r w:rsidR="00283174">
        <w:t>under</w:t>
      </w:r>
      <w:r w:rsidRPr="000D50D7">
        <w:t xml:space="preserve"> </w:t>
      </w:r>
      <w:r w:rsidR="00283174">
        <w:t>this</w:t>
      </w:r>
      <w:r w:rsidRPr="000D50D7">
        <w:t xml:space="preserve"> </w:t>
      </w:r>
      <w:r w:rsidR="00283174">
        <w:t>Part</w:t>
      </w:r>
      <w:r w:rsidRPr="000D50D7">
        <w:t xml:space="preserve"> </w:t>
      </w:r>
      <w:r w:rsidR="00283174">
        <w:t>of</w:t>
      </w:r>
      <w:r w:rsidRPr="000D50D7">
        <w:t xml:space="preserve"> </w:t>
      </w:r>
      <w:r w:rsidR="00283174">
        <w:t>this</w:t>
      </w:r>
      <w:r w:rsidRPr="000D50D7">
        <w:t xml:space="preserve"> </w:t>
      </w:r>
      <w:r w:rsidR="00283174">
        <w:t>Schedule,</w:t>
      </w:r>
      <w:r w:rsidRPr="000D50D7">
        <w:t xml:space="preserve"> </w:t>
      </w:r>
      <w:r w:rsidR="00283174">
        <w:t>if</w:t>
      </w:r>
      <w:r w:rsidRPr="000D50D7">
        <w:t xml:space="preserve"> </w:t>
      </w:r>
      <w:r w:rsidR="00283174">
        <w:t>the</w:t>
      </w:r>
      <w:r w:rsidRPr="000D50D7">
        <w:t xml:space="preserve"> </w:t>
      </w:r>
      <w:r w:rsidR="00283174">
        <w:t>parties</w:t>
      </w:r>
      <w:r w:rsidRPr="000D50D7">
        <w:t xml:space="preserve"> </w:t>
      </w:r>
      <w:r w:rsidR="00283174">
        <w:t>agree,</w:t>
      </w:r>
      <w:r w:rsidRPr="000D50D7">
        <w:t xml:space="preserve"> </w:t>
      </w:r>
      <w:r w:rsidR="00283174">
        <w:t>is</w:t>
      </w:r>
      <w:r w:rsidRPr="000D50D7">
        <w:t xml:space="preserve"> </w:t>
      </w:r>
      <w:r w:rsidR="00283174">
        <w:t>to</w:t>
      </w:r>
      <w:r w:rsidRPr="000D50D7">
        <w:t xml:space="preserve"> </w:t>
      </w:r>
      <w:r w:rsidR="00283174">
        <w:t>be</w:t>
      </w:r>
      <w:r w:rsidRPr="000D50D7">
        <w:t xml:space="preserve"> </w:t>
      </w:r>
      <w:r w:rsidR="00283174">
        <w:t>determined</w:t>
      </w:r>
      <w:r w:rsidRPr="000D50D7">
        <w:t xml:space="preserve"> </w:t>
      </w:r>
      <w:r w:rsidR="00283174">
        <w:t>by</w:t>
      </w:r>
      <w:r w:rsidRPr="000D50D7">
        <w:t xml:space="preserve"> </w:t>
      </w:r>
      <w:r w:rsidR="00283174">
        <w:t>arbitration</w:t>
      </w:r>
      <w:r w:rsidRPr="000D50D7">
        <w:t xml:space="preserve"> </w:t>
      </w:r>
      <w:r w:rsidR="00283174">
        <w:t>under</w:t>
      </w:r>
      <w:r w:rsidRPr="000D50D7">
        <w:t xml:space="preserve"> </w:t>
      </w:r>
      <w:r w:rsidR="00283174">
        <w:t>article</w:t>
      </w:r>
      <w:r w:rsidRPr="000D50D7">
        <w:t xml:space="preserve"> </w:t>
      </w:r>
      <w:r w:rsidR="00283174">
        <w:fldChar w:fldCharType="begin"/>
      </w:r>
      <w:r w:rsidR="00283174">
        <w:instrText xml:space="preserve"> REF _Ref78124676 \r \h </w:instrText>
      </w:r>
      <w:r w:rsidR="00283174">
        <w:fldChar w:fldCharType="separate"/>
      </w:r>
      <w:r>
        <w:t>39</w:t>
      </w:r>
      <w:r w:rsidR="00283174">
        <w:fldChar w:fldCharType="end"/>
      </w:r>
      <w:r w:rsidRPr="000D50D7">
        <w:t xml:space="preserve"> </w:t>
      </w:r>
      <w:r w:rsidR="00283174">
        <w:t>(arbitration).</w:t>
      </w:r>
      <w:bookmarkEnd w:id="1391"/>
    </w:p>
    <w:p w14:paraId="6C5FB4E3" w14:textId="77777777" w:rsidR="00832509" w:rsidRDefault="00832509">
      <w:pPr>
        <w:pStyle w:val="Part"/>
        <w:rPr>
          <w:noProof/>
        </w:rPr>
      </w:pPr>
      <w:bookmarkStart w:id="1392" w:name="TOC15_08_2022_16_06_13_2648"/>
      <w:bookmarkStart w:id="1393" w:name="TOC06_09_2022_15_41_36_2708"/>
      <w:bookmarkStart w:id="1394" w:name="TOC04_10_2022_16_50_01_2752"/>
      <w:bookmarkStart w:id="1395" w:name="TOC23_11_2022_11_32_56_2823"/>
      <w:bookmarkStart w:id="1396" w:name="TOC10_01_2023_14_27_52_2845"/>
      <w:bookmarkEnd w:id="1392"/>
      <w:bookmarkEnd w:id="1393"/>
      <w:bookmarkEnd w:id="1394"/>
      <w:bookmarkEnd w:id="1395"/>
      <w:bookmarkEnd w:id="1396"/>
      <w:r>
        <w:t>PART</w:t>
      </w:r>
      <w:r w:rsidR="000D50D7" w:rsidRPr="000D50D7">
        <w:t xml:space="preserve"> </w:t>
      </w:r>
      <w:r>
        <w:fldChar w:fldCharType="begin"/>
      </w:r>
      <w:r>
        <w:instrText xml:space="preserve"> SEQ Part_ \* arabic </w:instrText>
      </w:r>
      <w:r>
        <w:fldChar w:fldCharType="separate"/>
      </w:r>
      <w:r w:rsidR="000D50D7">
        <w:rPr>
          <w:noProof/>
        </w:rPr>
        <w:t>7</w:t>
      </w:r>
      <w:r>
        <w:rPr>
          <w:noProof/>
        </w:rPr>
        <w:fldChar w:fldCharType="end"/>
      </w:r>
    </w:p>
    <w:p w14:paraId="2EAB4DB2" w14:textId="77777777" w:rsidR="00832509" w:rsidRDefault="00832509" w:rsidP="00832509">
      <w:pPr>
        <w:pStyle w:val="PartHead"/>
      </w:pPr>
      <w:r>
        <w:t>FOR</w:t>
      </w:r>
      <w:r w:rsidR="000D50D7" w:rsidRPr="000D50D7">
        <w:t xml:space="preserve"> </w:t>
      </w:r>
      <w:r>
        <w:t>THE</w:t>
      </w:r>
      <w:r w:rsidR="000D50D7" w:rsidRPr="000D50D7">
        <w:t xml:space="preserve"> </w:t>
      </w:r>
      <w:r>
        <w:t>PROTECTION</w:t>
      </w:r>
      <w:r w:rsidR="000D50D7" w:rsidRPr="000D50D7">
        <w:t xml:space="preserve"> </w:t>
      </w:r>
      <w:r>
        <w:t>OF</w:t>
      </w:r>
      <w:r w:rsidR="000D50D7" w:rsidRPr="000D50D7">
        <w:t xml:space="preserve"> </w:t>
      </w:r>
      <w:r>
        <w:t>RAILWAY</w:t>
      </w:r>
      <w:r w:rsidR="000D50D7" w:rsidRPr="000D50D7">
        <w:t xml:space="preserve"> </w:t>
      </w:r>
      <w:r>
        <w:t>INTERESTS</w:t>
      </w:r>
    </w:p>
    <w:p w14:paraId="7CD0686C" w14:textId="77777777" w:rsidR="00832509" w:rsidRDefault="000D50D7" w:rsidP="00832509">
      <w:pPr>
        <w:pStyle w:val="N1"/>
      </w:pPr>
      <w:r w:rsidRPr="000D50D7">
        <w:t> </w:t>
      </w:r>
      <w:r w:rsidR="00832509">
        <w:t>The</w:t>
      </w:r>
      <w:r w:rsidRPr="000D50D7">
        <w:t xml:space="preserve"> </w:t>
      </w:r>
      <w:r w:rsidR="00832509">
        <w:t>provisions</w:t>
      </w:r>
      <w:r w:rsidRPr="000D50D7">
        <w:t xml:space="preserve"> </w:t>
      </w:r>
      <w:r w:rsidR="00832509">
        <w:t>of</w:t>
      </w:r>
      <w:r w:rsidRPr="000D50D7">
        <w:t xml:space="preserve"> </w:t>
      </w:r>
      <w:r w:rsidR="00832509">
        <w:t>this</w:t>
      </w:r>
      <w:r w:rsidRPr="000D50D7">
        <w:t xml:space="preserve"> </w:t>
      </w:r>
      <w:r w:rsidR="00832509">
        <w:t>Part</w:t>
      </w:r>
      <w:r w:rsidRPr="000D50D7">
        <w:t xml:space="preserve"> </w:t>
      </w:r>
      <w:r w:rsidR="00832509">
        <w:t>of</w:t>
      </w:r>
      <w:r w:rsidRPr="000D50D7">
        <w:t xml:space="preserve"> </w:t>
      </w:r>
      <w:r w:rsidR="00832509">
        <w:t>this</w:t>
      </w:r>
      <w:r w:rsidRPr="000D50D7">
        <w:t xml:space="preserve"> </w:t>
      </w:r>
      <w:r w:rsidR="00832509">
        <w:t>Schedule</w:t>
      </w:r>
      <w:r w:rsidRPr="000D50D7">
        <w:t xml:space="preserve"> </w:t>
      </w:r>
      <w:r w:rsidR="00832509">
        <w:t>have</w:t>
      </w:r>
      <w:r w:rsidRPr="000D50D7">
        <w:t xml:space="preserve"> </w:t>
      </w:r>
      <w:r w:rsidR="00832509">
        <w:t>effect,</w:t>
      </w:r>
      <w:r w:rsidRPr="000D50D7">
        <w:t xml:space="preserve"> </w:t>
      </w:r>
      <w:r w:rsidR="00832509">
        <w:t>unless</w:t>
      </w:r>
      <w:r w:rsidRPr="000D50D7">
        <w:t xml:space="preserve"> </w:t>
      </w:r>
      <w:r w:rsidR="00832509">
        <w:t>otherwise</w:t>
      </w:r>
      <w:r w:rsidRPr="000D50D7">
        <w:t xml:space="preserve"> </w:t>
      </w:r>
      <w:r w:rsidR="00832509">
        <w:t>agreed</w:t>
      </w:r>
      <w:r w:rsidRPr="000D50D7">
        <w:t xml:space="preserve"> </w:t>
      </w:r>
      <w:r w:rsidR="00832509">
        <w:t>in</w:t>
      </w:r>
      <w:r w:rsidRPr="000D50D7">
        <w:t xml:space="preserve"> </w:t>
      </w:r>
      <w:r w:rsidR="00832509">
        <w:t>writing</w:t>
      </w:r>
      <w:r w:rsidRPr="000D50D7">
        <w:t xml:space="preserve"> </w:t>
      </w:r>
      <w:r w:rsidR="00832509">
        <w:t>between</w:t>
      </w:r>
      <w:r w:rsidRPr="000D50D7">
        <w:t xml:space="preserve"> </w:t>
      </w:r>
      <w:r w:rsidR="00832509">
        <w:t>the</w:t>
      </w:r>
      <w:r w:rsidRPr="000D50D7">
        <w:t xml:space="preserve"> </w:t>
      </w:r>
      <w:r w:rsidR="00832509">
        <w:t>undertaker</w:t>
      </w:r>
      <w:r w:rsidRPr="000D50D7">
        <w:t xml:space="preserve"> </w:t>
      </w:r>
      <w:r w:rsidR="00832509">
        <w:t>and</w:t>
      </w:r>
      <w:r w:rsidRPr="000D50D7">
        <w:t xml:space="preserve"> </w:t>
      </w:r>
      <w:r w:rsidR="00832509">
        <w:t>Network</w:t>
      </w:r>
      <w:r w:rsidRPr="000D50D7">
        <w:t xml:space="preserve"> </w:t>
      </w:r>
      <w:r w:rsidR="00832509">
        <w:t>Rail</w:t>
      </w:r>
      <w:r w:rsidRPr="000D50D7">
        <w:t xml:space="preserve"> </w:t>
      </w:r>
      <w:r w:rsidR="00832509">
        <w:t>and,</w:t>
      </w:r>
      <w:r w:rsidRPr="000D50D7">
        <w:t xml:space="preserve"> </w:t>
      </w:r>
      <w:r w:rsidR="00832509">
        <w:t>in</w:t>
      </w:r>
      <w:r w:rsidRPr="000D50D7">
        <w:t xml:space="preserve"> </w:t>
      </w:r>
      <w:r w:rsidR="00832509">
        <w:t>the</w:t>
      </w:r>
      <w:r w:rsidRPr="000D50D7">
        <w:t xml:space="preserve"> </w:t>
      </w:r>
      <w:r w:rsidR="00832509">
        <w:t>case</w:t>
      </w:r>
      <w:r w:rsidRPr="000D50D7">
        <w:t xml:space="preserve"> </w:t>
      </w:r>
      <w:r w:rsidR="00832509">
        <w:t>of</w:t>
      </w:r>
      <w:r w:rsidRPr="000D50D7">
        <w:t xml:space="preserve"> </w:t>
      </w:r>
      <w:r w:rsidR="00832509">
        <w:t>paragraph</w:t>
      </w:r>
      <w:r w:rsidRPr="000D50D7">
        <w:t xml:space="preserve"> </w:t>
      </w:r>
      <w:r w:rsidR="00014D32">
        <w:fldChar w:fldCharType="begin"/>
      </w:r>
      <w:r w:rsidR="00014D32">
        <w:instrText xml:space="preserve"> REF _Ref111207827 \r \h </w:instrText>
      </w:r>
      <w:r w:rsidR="00014D32">
        <w:fldChar w:fldCharType="separate"/>
      </w:r>
      <w:r>
        <w:t>82</w:t>
      </w:r>
      <w:r w:rsidR="00014D32">
        <w:fldChar w:fldCharType="end"/>
      </w:r>
      <w:r w:rsidRPr="000D50D7">
        <w:t xml:space="preserve"> </w:t>
      </w:r>
      <w:r w:rsidR="00832509">
        <w:t>of</w:t>
      </w:r>
      <w:r w:rsidRPr="000D50D7">
        <w:t xml:space="preserve"> </w:t>
      </w:r>
      <w:r w:rsidR="00832509">
        <w:t>this</w:t>
      </w:r>
      <w:r w:rsidRPr="000D50D7">
        <w:t xml:space="preserve"> </w:t>
      </w:r>
      <w:r w:rsidR="00832509">
        <w:t>Part</w:t>
      </w:r>
      <w:r w:rsidRPr="000D50D7">
        <w:t xml:space="preserve"> </w:t>
      </w:r>
      <w:r w:rsidR="00832509">
        <w:t>of</w:t>
      </w:r>
      <w:r w:rsidRPr="000D50D7">
        <w:t xml:space="preserve"> </w:t>
      </w:r>
      <w:r w:rsidR="00832509">
        <w:t>this</w:t>
      </w:r>
      <w:r w:rsidRPr="000D50D7">
        <w:t xml:space="preserve"> </w:t>
      </w:r>
      <w:r w:rsidR="00832509">
        <w:t>Schedule</w:t>
      </w:r>
      <w:r w:rsidRPr="000D50D7">
        <w:t xml:space="preserve"> </w:t>
      </w:r>
      <w:r w:rsidR="00832509">
        <w:t>any</w:t>
      </w:r>
      <w:r w:rsidRPr="000D50D7">
        <w:t xml:space="preserve"> </w:t>
      </w:r>
      <w:r w:rsidR="00832509">
        <w:t>other</w:t>
      </w:r>
      <w:r w:rsidRPr="000D50D7">
        <w:t xml:space="preserve"> </w:t>
      </w:r>
      <w:r w:rsidR="00832509">
        <w:t>person</w:t>
      </w:r>
      <w:r w:rsidRPr="000D50D7">
        <w:t xml:space="preserve"> </w:t>
      </w:r>
      <w:r w:rsidR="00832509">
        <w:t>on</w:t>
      </w:r>
      <w:r w:rsidRPr="000D50D7">
        <w:t xml:space="preserve"> </w:t>
      </w:r>
      <w:r w:rsidR="00832509">
        <w:t>whom</w:t>
      </w:r>
      <w:r w:rsidRPr="000D50D7">
        <w:t xml:space="preserve"> </w:t>
      </w:r>
      <w:r w:rsidR="00832509">
        <w:t>rights</w:t>
      </w:r>
      <w:r w:rsidRPr="000D50D7">
        <w:t xml:space="preserve"> </w:t>
      </w:r>
      <w:r w:rsidR="00832509">
        <w:t>or</w:t>
      </w:r>
      <w:r w:rsidRPr="000D50D7">
        <w:t xml:space="preserve"> </w:t>
      </w:r>
      <w:r w:rsidR="00832509">
        <w:t>obligations</w:t>
      </w:r>
      <w:r w:rsidRPr="000D50D7">
        <w:t xml:space="preserve"> </w:t>
      </w:r>
      <w:r w:rsidR="00832509">
        <w:t>are</w:t>
      </w:r>
      <w:r w:rsidRPr="000D50D7">
        <w:t xml:space="preserve"> </w:t>
      </w:r>
      <w:r w:rsidR="00832509">
        <w:t>conferred</w:t>
      </w:r>
      <w:r w:rsidRPr="000D50D7">
        <w:t xml:space="preserve"> </w:t>
      </w:r>
      <w:r w:rsidR="00832509">
        <w:t>by</w:t>
      </w:r>
      <w:r w:rsidRPr="000D50D7">
        <w:t xml:space="preserve"> </w:t>
      </w:r>
      <w:r w:rsidR="00832509">
        <w:t>that</w:t>
      </w:r>
      <w:r w:rsidRPr="000D50D7">
        <w:t xml:space="preserve"> </w:t>
      </w:r>
      <w:r w:rsidR="00832509">
        <w:t>paragraph</w:t>
      </w:r>
      <w:r w:rsidR="00C46F29">
        <w:t>.</w:t>
      </w:r>
    </w:p>
    <w:p w14:paraId="6242F15E" w14:textId="77777777" w:rsidR="00C46F29" w:rsidRDefault="000D50D7" w:rsidP="00832509">
      <w:pPr>
        <w:pStyle w:val="N1"/>
      </w:pPr>
      <w:r w:rsidRPr="000D50D7">
        <w:t> </w:t>
      </w:r>
      <w:r w:rsidR="00C46F29">
        <w:t>In</w:t>
      </w:r>
      <w:r w:rsidRPr="000D50D7">
        <w:t xml:space="preserve"> </w:t>
      </w:r>
      <w:r w:rsidR="00C46F29">
        <w:t>this</w:t>
      </w:r>
      <w:r w:rsidRPr="000D50D7">
        <w:t xml:space="preserve"> </w:t>
      </w:r>
      <w:r w:rsidR="00C46F29">
        <w:t>Part</w:t>
      </w:r>
      <w:r w:rsidRPr="000D50D7">
        <w:t xml:space="preserve"> </w:t>
      </w:r>
      <w:r w:rsidR="00C46F29">
        <w:t>of</w:t>
      </w:r>
      <w:r w:rsidRPr="000D50D7">
        <w:t xml:space="preserve"> </w:t>
      </w:r>
      <w:r w:rsidR="00C46F29">
        <w:t>this</w:t>
      </w:r>
      <w:r w:rsidRPr="000D50D7">
        <w:t xml:space="preserve"> </w:t>
      </w:r>
      <w:r w:rsidR="00C46F29">
        <w:t>Schedule—</w:t>
      </w:r>
    </w:p>
    <w:p w14:paraId="3D327FFC" w14:textId="77777777" w:rsidR="00C46F29" w:rsidRDefault="00C46F29" w:rsidP="00C46F29">
      <w:pPr>
        <w:pStyle w:val="DefPara"/>
      </w:pPr>
      <w:r>
        <w:t>“asset</w:t>
      </w:r>
      <w:r w:rsidR="000D50D7" w:rsidRPr="000D50D7">
        <w:t xml:space="preserve"> </w:t>
      </w:r>
      <w:r>
        <w:t>protection</w:t>
      </w:r>
      <w:r w:rsidR="000D50D7" w:rsidRPr="000D50D7">
        <w:t xml:space="preserve"> </w:t>
      </w:r>
      <w:r>
        <w:t>agreement”</w:t>
      </w:r>
      <w:r w:rsidR="000D50D7" w:rsidRPr="000D50D7">
        <w:t xml:space="preserve"> </w:t>
      </w:r>
      <w:r>
        <w:t>means</w:t>
      </w:r>
      <w:r w:rsidR="000D50D7" w:rsidRPr="000D50D7">
        <w:t xml:space="preserve"> </w:t>
      </w:r>
      <w:r>
        <w:t>an</w:t>
      </w:r>
      <w:r w:rsidR="000D50D7" w:rsidRPr="000D50D7">
        <w:t xml:space="preserve"> </w:t>
      </w:r>
      <w:r>
        <w:t>agreement</w:t>
      </w:r>
      <w:r w:rsidR="000D50D7" w:rsidRPr="000D50D7">
        <w:t xml:space="preserve"> </w:t>
      </w:r>
      <w:r>
        <w:t>to</w:t>
      </w:r>
      <w:r w:rsidR="000D50D7" w:rsidRPr="000D50D7">
        <w:t xml:space="preserve"> </w:t>
      </w:r>
      <w:r>
        <w:t>regulate</w:t>
      </w:r>
      <w:r w:rsidR="000D50D7" w:rsidRPr="000D50D7">
        <w:t xml:space="preserve"> </w:t>
      </w:r>
      <w:r>
        <w:t>the</w:t>
      </w:r>
      <w:r w:rsidR="000D50D7" w:rsidRPr="000D50D7">
        <w:t xml:space="preserve"> </w:t>
      </w:r>
      <w:r>
        <w:t>construction</w:t>
      </w:r>
      <w:r w:rsidR="000D50D7" w:rsidRPr="000D50D7">
        <w:t xml:space="preserve"> </w:t>
      </w:r>
      <w:r>
        <w:t>and</w:t>
      </w:r>
      <w:r w:rsidR="000D50D7" w:rsidRPr="000D50D7">
        <w:t xml:space="preserve"> </w:t>
      </w:r>
      <w:r>
        <w:t>maintenance</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work</w:t>
      </w:r>
      <w:r w:rsidR="000D50D7" w:rsidRPr="000D50D7">
        <w:t xml:space="preserve"> </w:t>
      </w:r>
      <w:r>
        <w:t>in</w:t>
      </w:r>
      <w:r w:rsidR="000D50D7" w:rsidRPr="000D50D7">
        <w:t xml:space="preserve"> </w:t>
      </w:r>
      <w:r>
        <w:t>a</w:t>
      </w:r>
      <w:r w:rsidR="000D50D7" w:rsidRPr="000D50D7">
        <w:t xml:space="preserve"> </w:t>
      </w:r>
      <w:r>
        <w:t>form</w:t>
      </w:r>
      <w:r w:rsidR="000D50D7" w:rsidRPr="000D50D7">
        <w:t xml:space="preserve"> </w:t>
      </w:r>
      <w:r>
        <w:t>prescribed</w:t>
      </w:r>
      <w:r w:rsidR="000D50D7" w:rsidRPr="000D50D7">
        <w:t xml:space="preserve"> </w:t>
      </w:r>
      <w:r>
        <w:t>from</w:t>
      </w:r>
      <w:r w:rsidR="000D50D7" w:rsidRPr="000D50D7">
        <w:t xml:space="preserve"> </w:t>
      </w:r>
      <w:r>
        <w:t>time</w:t>
      </w:r>
      <w:r w:rsidR="000D50D7" w:rsidRPr="000D50D7">
        <w:t xml:space="preserve"> </w:t>
      </w:r>
      <w:r>
        <w:t>to</w:t>
      </w:r>
      <w:r w:rsidR="000D50D7" w:rsidRPr="000D50D7">
        <w:t xml:space="preserve"> </w:t>
      </w:r>
      <w:r>
        <w:t>time</w:t>
      </w:r>
      <w:r w:rsidR="000D50D7" w:rsidRPr="000D50D7">
        <w:t xml:space="preserve"> </w:t>
      </w:r>
      <w:r>
        <w:t>by</w:t>
      </w:r>
      <w:r w:rsidR="000D50D7" w:rsidRPr="000D50D7">
        <w:t xml:space="preserve"> </w:t>
      </w:r>
      <w:r>
        <w:t>Network</w:t>
      </w:r>
      <w:r w:rsidR="000D50D7" w:rsidRPr="000D50D7">
        <w:t xml:space="preserve"> </w:t>
      </w:r>
      <w:r>
        <w:t>Rail;</w:t>
      </w:r>
    </w:p>
    <w:p w14:paraId="5564C268" w14:textId="77777777" w:rsidR="00C46F29" w:rsidRDefault="00C46F29" w:rsidP="00C46F29">
      <w:pPr>
        <w:pStyle w:val="DefPara"/>
      </w:pPr>
      <w:r>
        <w:t>“construction”</w:t>
      </w:r>
      <w:r w:rsidR="000D50D7" w:rsidRPr="000D50D7">
        <w:t xml:space="preserve"> </w:t>
      </w:r>
      <w:r>
        <w:t>includes</w:t>
      </w:r>
      <w:r w:rsidR="000D50D7" w:rsidRPr="000D50D7">
        <w:t xml:space="preserve"> </w:t>
      </w:r>
      <w:r>
        <w:t>execution,</w:t>
      </w:r>
      <w:r w:rsidR="000D50D7" w:rsidRPr="000D50D7">
        <w:t xml:space="preserve"> </w:t>
      </w:r>
      <w:r>
        <w:t>placing,</w:t>
      </w:r>
      <w:r w:rsidR="000D50D7" w:rsidRPr="000D50D7">
        <w:t xml:space="preserve"> </w:t>
      </w:r>
      <w:r>
        <w:t>alteration</w:t>
      </w:r>
      <w:r w:rsidR="000D50D7" w:rsidRPr="000D50D7">
        <w:t xml:space="preserve"> </w:t>
      </w:r>
      <w:r>
        <w:t>and</w:t>
      </w:r>
      <w:r w:rsidR="000D50D7" w:rsidRPr="000D50D7">
        <w:t xml:space="preserve"> </w:t>
      </w:r>
      <w:r>
        <w:t>reconstruction</w:t>
      </w:r>
      <w:r w:rsidR="000D50D7" w:rsidRPr="000D50D7">
        <w:t xml:space="preserve"> </w:t>
      </w:r>
      <w:r>
        <w:t>and</w:t>
      </w:r>
      <w:r w:rsidR="000D50D7" w:rsidRPr="000D50D7">
        <w:t xml:space="preserve"> </w:t>
      </w:r>
      <w:r>
        <w:t>“construct”</w:t>
      </w:r>
      <w:r w:rsidR="000D50D7" w:rsidRPr="000D50D7">
        <w:t xml:space="preserve"> </w:t>
      </w:r>
      <w:r>
        <w:t>and</w:t>
      </w:r>
      <w:r w:rsidR="000D50D7" w:rsidRPr="000D50D7">
        <w:t xml:space="preserve"> </w:t>
      </w:r>
      <w:r>
        <w:t>“constructed”</w:t>
      </w:r>
      <w:r w:rsidR="000D50D7" w:rsidRPr="000D50D7">
        <w:t xml:space="preserve"> </w:t>
      </w:r>
      <w:r>
        <w:t>have</w:t>
      </w:r>
      <w:r w:rsidR="000D50D7" w:rsidRPr="000D50D7">
        <w:t xml:space="preserve"> </w:t>
      </w:r>
      <w:r>
        <w:t>corresponding</w:t>
      </w:r>
      <w:r w:rsidR="000D50D7" w:rsidRPr="000D50D7">
        <w:t xml:space="preserve"> </w:t>
      </w:r>
      <w:r>
        <w:t>meanings;</w:t>
      </w:r>
    </w:p>
    <w:p w14:paraId="15830426" w14:textId="77777777" w:rsidR="00C46F29" w:rsidRDefault="00C46F29" w:rsidP="00C46F29">
      <w:pPr>
        <w:pStyle w:val="DefPara"/>
      </w:pPr>
      <w:r>
        <w:t>“the</w:t>
      </w:r>
      <w:r w:rsidR="000D50D7" w:rsidRPr="000D50D7">
        <w:t xml:space="preserve"> </w:t>
      </w:r>
      <w:r>
        <w:t>engineer”</w:t>
      </w:r>
      <w:r w:rsidR="000D50D7" w:rsidRPr="000D50D7">
        <w:t xml:space="preserve"> </w:t>
      </w:r>
      <w:r>
        <w:t>means</w:t>
      </w:r>
      <w:r w:rsidR="000D50D7" w:rsidRPr="000D50D7">
        <w:t xml:space="preserve"> </w:t>
      </w:r>
      <w:r>
        <w:t>an</w:t>
      </w:r>
      <w:r w:rsidR="000D50D7" w:rsidRPr="000D50D7">
        <w:t xml:space="preserve"> </w:t>
      </w:r>
      <w:r>
        <w:t>engineer</w:t>
      </w:r>
      <w:r w:rsidR="000D50D7" w:rsidRPr="000D50D7">
        <w:t xml:space="preserve"> </w:t>
      </w:r>
      <w:r>
        <w:t>appointed</w:t>
      </w:r>
      <w:r w:rsidR="000D50D7" w:rsidRPr="000D50D7">
        <w:t xml:space="preserve"> </w:t>
      </w:r>
      <w:r>
        <w:t>by</w:t>
      </w:r>
      <w:r w:rsidR="000D50D7" w:rsidRPr="000D50D7">
        <w:t xml:space="preserve"> </w:t>
      </w:r>
      <w:r>
        <w:t>Network</w:t>
      </w:r>
      <w:r w:rsidR="000D50D7" w:rsidRPr="000D50D7">
        <w:t xml:space="preserve"> </w:t>
      </w:r>
      <w:r>
        <w:t>Rail</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this</w:t>
      </w:r>
      <w:r w:rsidR="000D50D7" w:rsidRPr="000D50D7">
        <w:t xml:space="preserve"> </w:t>
      </w:r>
      <w:r>
        <w:t>Order;</w:t>
      </w:r>
    </w:p>
    <w:p w14:paraId="5E42DCA7" w14:textId="77777777" w:rsidR="00C46F29" w:rsidRDefault="00C46F29" w:rsidP="00C46F29">
      <w:pPr>
        <w:pStyle w:val="DefPara"/>
      </w:pPr>
      <w:r>
        <w:t>“network</w:t>
      </w:r>
      <w:r w:rsidR="000D50D7" w:rsidRPr="000D50D7">
        <w:t xml:space="preserve"> </w:t>
      </w:r>
      <w:r>
        <w:t>licence”</w:t>
      </w:r>
      <w:r w:rsidR="000D50D7" w:rsidRPr="000D50D7">
        <w:t xml:space="preserve"> </w:t>
      </w:r>
      <w:r>
        <w:t>means</w:t>
      </w:r>
      <w:r w:rsidR="000D50D7" w:rsidRPr="000D50D7">
        <w:t xml:space="preserve"> </w:t>
      </w:r>
      <w:r>
        <w:t>the</w:t>
      </w:r>
      <w:r w:rsidR="000D50D7" w:rsidRPr="000D50D7">
        <w:t xml:space="preserve"> </w:t>
      </w:r>
      <w:r>
        <w:t>network</w:t>
      </w:r>
      <w:r w:rsidR="000D50D7" w:rsidRPr="000D50D7">
        <w:t xml:space="preserve"> </w:t>
      </w:r>
      <w:r>
        <w:t>licence,</w:t>
      </w:r>
      <w:r w:rsidR="000D50D7" w:rsidRPr="000D50D7">
        <w:t xml:space="preserve"> </w:t>
      </w:r>
      <w:r>
        <w:t>as</w:t>
      </w:r>
      <w:r w:rsidR="000D50D7" w:rsidRPr="000D50D7">
        <w:t xml:space="preserve"> </w:t>
      </w:r>
      <w:r>
        <w:t>the</w:t>
      </w:r>
      <w:r w:rsidR="000D50D7" w:rsidRPr="000D50D7">
        <w:t xml:space="preserve"> </w:t>
      </w:r>
      <w:r>
        <w:t>same</w:t>
      </w:r>
      <w:r w:rsidR="000D50D7" w:rsidRPr="000D50D7">
        <w:t xml:space="preserve"> </w:t>
      </w:r>
      <w:r>
        <w:t>is</w:t>
      </w:r>
      <w:r w:rsidR="000D50D7" w:rsidRPr="000D50D7">
        <w:t xml:space="preserve"> </w:t>
      </w:r>
      <w:r>
        <w:t>amended</w:t>
      </w:r>
      <w:r w:rsidR="000D50D7" w:rsidRPr="000D50D7">
        <w:t xml:space="preserve"> </w:t>
      </w:r>
      <w:r>
        <w:t>from</w:t>
      </w:r>
      <w:r w:rsidR="000D50D7" w:rsidRPr="000D50D7">
        <w:t xml:space="preserve"> </w:t>
      </w:r>
      <w:r>
        <w:t>time</w:t>
      </w:r>
      <w:r w:rsidR="000D50D7" w:rsidRPr="000D50D7">
        <w:t xml:space="preserve"> </w:t>
      </w:r>
      <w:r>
        <w:t>to</w:t>
      </w:r>
      <w:r w:rsidR="000D50D7" w:rsidRPr="000D50D7">
        <w:t xml:space="preserve"> </w:t>
      </w:r>
      <w:r>
        <w:t>time,</w:t>
      </w:r>
      <w:r w:rsidR="000D50D7" w:rsidRPr="000D50D7">
        <w:t xml:space="preserve"> </w:t>
      </w:r>
      <w:r>
        <w:t>granted</w:t>
      </w:r>
      <w:r w:rsidR="000D50D7" w:rsidRPr="000D50D7">
        <w:t xml:space="preserve"> </w:t>
      </w:r>
      <w:r>
        <w:t>to</w:t>
      </w:r>
      <w:r w:rsidR="000D50D7" w:rsidRPr="000D50D7">
        <w:t xml:space="preserve"> </w:t>
      </w:r>
      <w:r>
        <w:t>Network</w:t>
      </w:r>
      <w:r w:rsidR="000D50D7" w:rsidRPr="000D50D7">
        <w:t xml:space="preserve"> </w:t>
      </w:r>
      <w:r>
        <w:t>Rail</w:t>
      </w:r>
      <w:r w:rsidR="000D50D7" w:rsidRPr="000D50D7">
        <w:t xml:space="preserve"> </w:t>
      </w:r>
      <w:r>
        <w:t>Infrastructure</w:t>
      </w:r>
      <w:r w:rsidR="000D50D7" w:rsidRPr="000D50D7">
        <w:t xml:space="preserve"> </w:t>
      </w:r>
      <w:r>
        <w:t>Limited</w:t>
      </w:r>
      <w:r w:rsidR="000D50D7" w:rsidRPr="000D50D7">
        <w:t xml:space="preserve"> </w:t>
      </w:r>
      <w:r>
        <w:t>by</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in</w:t>
      </w:r>
      <w:r w:rsidR="000D50D7" w:rsidRPr="000D50D7">
        <w:t xml:space="preserve"> </w:t>
      </w:r>
      <w:r>
        <w:t>exercise</w:t>
      </w:r>
      <w:r w:rsidR="000D50D7" w:rsidRPr="000D50D7">
        <w:t xml:space="preserve"> </w:t>
      </w:r>
      <w:r>
        <w:t>of</w:t>
      </w:r>
      <w:r w:rsidR="000D50D7" w:rsidRPr="000D50D7">
        <w:t xml:space="preserve"> </w:t>
      </w:r>
      <w:r>
        <w:t>their</w:t>
      </w:r>
      <w:r w:rsidR="000D50D7" w:rsidRPr="000D50D7">
        <w:t xml:space="preserve"> </w:t>
      </w:r>
      <w:r>
        <w:t>powers</w:t>
      </w:r>
      <w:r w:rsidR="000D50D7" w:rsidRPr="000D50D7">
        <w:t xml:space="preserve"> </w:t>
      </w:r>
      <w:r>
        <w:t>under</w:t>
      </w:r>
      <w:r w:rsidR="000D50D7" w:rsidRPr="000D50D7">
        <w:t xml:space="preserve"> </w:t>
      </w:r>
      <w:r>
        <w:t>section</w:t>
      </w:r>
      <w:r w:rsidR="000D50D7" w:rsidRPr="000D50D7">
        <w:t xml:space="preserve"> </w:t>
      </w:r>
      <w:r>
        <w:t>8</w:t>
      </w:r>
      <w:r w:rsidR="000D50D7" w:rsidRPr="000D50D7">
        <w:t xml:space="preserve"> </w:t>
      </w:r>
      <w:r>
        <w:t>(licences)</w:t>
      </w:r>
      <w:r w:rsidR="000D50D7" w:rsidRPr="000D50D7">
        <w:t xml:space="preserve"> </w:t>
      </w:r>
      <w:r>
        <w:t>of</w:t>
      </w:r>
      <w:r w:rsidR="000D50D7" w:rsidRPr="000D50D7">
        <w:t xml:space="preserve"> </w:t>
      </w:r>
      <w:r>
        <w:t>the</w:t>
      </w:r>
      <w:r w:rsidR="000D50D7" w:rsidRPr="000D50D7">
        <w:t xml:space="preserve"> </w:t>
      </w:r>
      <w:r>
        <w:t>Railways</w:t>
      </w:r>
      <w:r w:rsidR="000D50D7" w:rsidRPr="000D50D7">
        <w:t xml:space="preserve"> </w:t>
      </w:r>
      <w:r>
        <w:t>Act</w:t>
      </w:r>
      <w:r w:rsidR="000D50D7" w:rsidRPr="000D50D7">
        <w:t xml:space="preserve"> </w:t>
      </w:r>
      <w:r>
        <w:t>1993;</w:t>
      </w:r>
    </w:p>
    <w:p w14:paraId="4617CB02" w14:textId="77777777" w:rsidR="00C46F29" w:rsidRDefault="00C46F29" w:rsidP="00C46F29">
      <w:pPr>
        <w:pStyle w:val="DefPara"/>
      </w:pPr>
      <w:r>
        <w:t>“Network</w:t>
      </w:r>
      <w:r w:rsidR="000D50D7" w:rsidRPr="000D50D7">
        <w:t xml:space="preserve"> </w:t>
      </w:r>
      <w:r>
        <w:t>Rail”</w:t>
      </w:r>
      <w:r w:rsidR="000D50D7" w:rsidRPr="000D50D7">
        <w:t xml:space="preserve"> </w:t>
      </w:r>
      <w:r>
        <w:t>means</w:t>
      </w:r>
      <w:r w:rsidR="000D50D7" w:rsidRPr="000D50D7">
        <w:t xml:space="preserve"> </w:t>
      </w:r>
      <w:r>
        <w:t>Network</w:t>
      </w:r>
      <w:r w:rsidR="000D50D7" w:rsidRPr="000D50D7">
        <w:t xml:space="preserve"> </w:t>
      </w:r>
      <w:r>
        <w:t>Rail</w:t>
      </w:r>
      <w:r w:rsidR="000D50D7" w:rsidRPr="000D50D7">
        <w:t xml:space="preserve"> </w:t>
      </w:r>
      <w:r>
        <w:t>Infrastructure</w:t>
      </w:r>
      <w:r w:rsidR="000D50D7" w:rsidRPr="000D50D7">
        <w:t xml:space="preserve"> </w:t>
      </w:r>
      <w:r>
        <w:t>Limited</w:t>
      </w:r>
      <w:r w:rsidR="000D50D7" w:rsidRPr="000D50D7">
        <w:t xml:space="preserve"> </w:t>
      </w:r>
      <w:r>
        <w:t>(company</w:t>
      </w:r>
      <w:r w:rsidR="000D50D7" w:rsidRPr="000D50D7">
        <w:t xml:space="preserve"> </w:t>
      </w:r>
      <w:r>
        <w:t>number</w:t>
      </w:r>
      <w:r w:rsidR="000D50D7" w:rsidRPr="000D50D7">
        <w:t xml:space="preserve"> </w:t>
      </w:r>
      <w:r>
        <w:t>02904587,</w:t>
      </w:r>
      <w:r w:rsidR="000D50D7" w:rsidRPr="000D50D7">
        <w:t xml:space="preserve"> </w:t>
      </w:r>
      <w:r>
        <w:t>whose</w:t>
      </w:r>
      <w:r w:rsidR="000D50D7" w:rsidRPr="000D50D7">
        <w:t xml:space="preserve"> </w:t>
      </w:r>
      <w:r>
        <w:t>registered</w:t>
      </w:r>
      <w:r w:rsidR="000D50D7" w:rsidRPr="000D50D7">
        <w:t xml:space="preserve"> </w:t>
      </w:r>
      <w:r>
        <w:t>office</w:t>
      </w:r>
      <w:r w:rsidR="000D50D7" w:rsidRPr="000D50D7">
        <w:t xml:space="preserve"> </w:t>
      </w:r>
      <w:r>
        <w:t>is</w:t>
      </w:r>
      <w:r w:rsidR="000D50D7" w:rsidRPr="000D50D7">
        <w:t xml:space="preserve"> </w:t>
      </w:r>
      <w:r>
        <w:t>at</w:t>
      </w:r>
      <w:r w:rsidR="000D50D7" w:rsidRPr="000D50D7">
        <w:t xml:space="preserve"> </w:t>
      </w:r>
      <w:r>
        <w:t>1</w:t>
      </w:r>
      <w:r w:rsidR="000D50D7" w:rsidRPr="000D50D7">
        <w:t xml:space="preserve"> </w:t>
      </w:r>
      <w:r>
        <w:t>Eversholt</w:t>
      </w:r>
      <w:r w:rsidR="000D50D7" w:rsidRPr="000D50D7">
        <w:t xml:space="preserve"> </w:t>
      </w:r>
      <w:r>
        <w:t>Street,</w:t>
      </w:r>
      <w:r w:rsidR="000D50D7" w:rsidRPr="000D50D7">
        <w:t xml:space="preserve"> </w:t>
      </w:r>
      <w:r>
        <w:t>London,</w:t>
      </w:r>
      <w:r w:rsidR="000D50D7" w:rsidRPr="000D50D7">
        <w:t xml:space="preserve"> </w:t>
      </w:r>
      <w:r>
        <w:t>NW1</w:t>
      </w:r>
      <w:r w:rsidR="000D50D7" w:rsidRPr="000D50D7">
        <w:t xml:space="preserve"> </w:t>
      </w:r>
      <w:r>
        <w:t>2DN)</w:t>
      </w:r>
      <w:r w:rsidR="000D50D7" w:rsidRPr="000D50D7">
        <w:t xml:space="preserve"> </w:t>
      </w:r>
      <w:r>
        <w:t>and</w:t>
      </w:r>
      <w:r w:rsidR="000D50D7" w:rsidRPr="000D50D7">
        <w:t xml:space="preserve"> </w:t>
      </w:r>
      <w:r>
        <w:t>any</w:t>
      </w:r>
      <w:r w:rsidR="000D50D7" w:rsidRPr="000D50D7">
        <w:t xml:space="preserve"> </w:t>
      </w:r>
      <w:r>
        <w:t>associated</w:t>
      </w:r>
      <w:r w:rsidR="000D50D7" w:rsidRPr="000D50D7">
        <w:t xml:space="preserve"> </w:t>
      </w:r>
      <w:r>
        <w:t>company</w:t>
      </w:r>
      <w:r w:rsidR="000D50D7" w:rsidRPr="000D50D7">
        <w:t xml:space="preserve"> </w:t>
      </w:r>
      <w:r>
        <w:t>of</w:t>
      </w:r>
      <w:r w:rsidR="000D50D7" w:rsidRPr="000D50D7">
        <w:t xml:space="preserve"> </w:t>
      </w:r>
      <w:r>
        <w:t>Network</w:t>
      </w:r>
      <w:r w:rsidR="000D50D7" w:rsidRPr="000D50D7">
        <w:t xml:space="preserve"> </w:t>
      </w:r>
      <w:r>
        <w:t>Rail</w:t>
      </w:r>
      <w:r w:rsidR="000D50D7" w:rsidRPr="000D50D7">
        <w:t xml:space="preserve"> </w:t>
      </w:r>
      <w:r>
        <w:t>Infrastructure</w:t>
      </w:r>
      <w:r w:rsidR="000D50D7" w:rsidRPr="000D50D7">
        <w:t xml:space="preserve"> </w:t>
      </w:r>
      <w:r>
        <w:t>Limited</w:t>
      </w:r>
      <w:r w:rsidR="000D50D7" w:rsidRPr="000D50D7">
        <w:t xml:space="preserve"> </w:t>
      </w:r>
      <w:r>
        <w:t>which</w:t>
      </w:r>
      <w:r w:rsidR="000D50D7" w:rsidRPr="000D50D7">
        <w:t xml:space="preserve"> </w:t>
      </w:r>
      <w:r>
        <w:t>holds</w:t>
      </w:r>
      <w:r w:rsidR="000D50D7" w:rsidRPr="000D50D7">
        <w:t xml:space="preserve"> </w:t>
      </w:r>
      <w:r>
        <w:t>property</w:t>
      </w:r>
      <w:r w:rsidR="000D50D7" w:rsidRPr="000D50D7">
        <w:t xml:space="preserve"> </w:t>
      </w:r>
      <w:r>
        <w:t>for</w:t>
      </w:r>
      <w:r w:rsidR="000D50D7" w:rsidRPr="000D50D7">
        <w:t xml:space="preserve"> </w:t>
      </w:r>
      <w:r>
        <w:t>railway</w:t>
      </w:r>
      <w:r w:rsidR="000D50D7" w:rsidRPr="000D50D7">
        <w:t xml:space="preserve"> </w:t>
      </w:r>
      <w:r>
        <w:t>purposes,</w:t>
      </w:r>
      <w:r w:rsidR="000D50D7" w:rsidRPr="000D50D7">
        <w:t xml:space="preserve"> </w:t>
      </w:r>
      <w:r>
        <w:t>and</w:t>
      </w:r>
      <w:r w:rsidR="000D50D7" w:rsidRPr="000D50D7">
        <w:t xml:space="preserve"> </w:t>
      </w:r>
      <w:r>
        <w:t>for</w:t>
      </w:r>
      <w:r w:rsidR="000D50D7" w:rsidRPr="000D50D7">
        <w:t xml:space="preserve"> </w:t>
      </w:r>
      <w:r>
        <w:t>the</w:t>
      </w:r>
      <w:r w:rsidR="000D50D7" w:rsidRPr="000D50D7">
        <w:t xml:space="preserve"> </w:t>
      </w:r>
      <w:r>
        <w:t>purpose</w:t>
      </w:r>
      <w:r w:rsidR="000D50D7" w:rsidRPr="000D50D7">
        <w:t xml:space="preserve"> </w:t>
      </w:r>
      <w:r>
        <w:t>of</w:t>
      </w:r>
      <w:r w:rsidR="000D50D7" w:rsidRPr="000D50D7">
        <w:t xml:space="preserve"> </w:t>
      </w:r>
      <w:r>
        <w:t>this</w:t>
      </w:r>
      <w:r w:rsidR="000D50D7" w:rsidRPr="000D50D7">
        <w:t xml:space="preserve"> </w:t>
      </w:r>
      <w:r>
        <w:t>definition</w:t>
      </w:r>
      <w:r w:rsidR="000D50D7" w:rsidRPr="000D50D7">
        <w:t xml:space="preserve"> </w:t>
      </w:r>
      <w:r>
        <w:t>“associated</w:t>
      </w:r>
      <w:r w:rsidR="000D50D7" w:rsidRPr="000D50D7">
        <w:t xml:space="preserve"> </w:t>
      </w:r>
      <w:r>
        <w:t>company”</w:t>
      </w:r>
      <w:r w:rsidR="000D50D7" w:rsidRPr="000D50D7">
        <w:t xml:space="preserve"> </w:t>
      </w:r>
      <w:r>
        <w:t>means</w:t>
      </w:r>
      <w:r w:rsidR="000D50D7" w:rsidRPr="000D50D7">
        <w:t xml:space="preserve"> </w:t>
      </w:r>
      <w:r>
        <w:t>any</w:t>
      </w:r>
      <w:r w:rsidR="000D50D7" w:rsidRPr="000D50D7">
        <w:t xml:space="preserve"> </w:t>
      </w:r>
      <w:r>
        <w:t>company</w:t>
      </w:r>
      <w:r w:rsidR="000D50D7" w:rsidRPr="000D50D7">
        <w:t xml:space="preserve"> </w:t>
      </w:r>
      <w:r>
        <w:t>which</w:t>
      </w:r>
      <w:r w:rsidR="000D50D7" w:rsidRPr="000D50D7">
        <w:t xml:space="preserve"> </w:t>
      </w:r>
      <w:r>
        <w:t>is</w:t>
      </w:r>
      <w:r w:rsidR="000D50D7" w:rsidRPr="000D50D7">
        <w:t xml:space="preserve"> </w:t>
      </w:r>
      <w:r>
        <w:lastRenderedPageBreak/>
        <w:t>(within</w:t>
      </w:r>
      <w:r w:rsidR="000D50D7" w:rsidRPr="000D50D7">
        <w:t xml:space="preserve"> </w:t>
      </w:r>
      <w:r>
        <w:t>the</w:t>
      </w:r>
      <w:r w:rsidR="000D50D7" w:rsidRPr="000D50D7">
        <w:t xml:space="preserve"> </w:t>
      </w:r>
      <w:r>
        <w:t>meaning</w:t>
      </w:r>
      <w:r w:rsidR="000D50D7" w:rsidRPr="000D50D7">
        <w:t xml:space="preserve"> </w:t>
      </w:r>
      <w:r>
        <w:t>of</w:t>
      </w:r>
      <w:r w:rsidR="000D50D7" w:rsidRPr="000D50D7">
        <w:t xml:space="preserve"> </w:t>
      </w:r>
      <w:r>
        <w:t>section</w:t>
      </w:r>
      <w:r w:rsidR="000D50D7" w:rsidRPr="000D50D7">
        <w:t xml:space="preserve"> </w:t>
      </w:r>
      <w:r>
        <w:t>1159</w:t>
      </w:r>
      <w:r w:rsidR="000D50D7" w:rsidRPr="000D50D7">
        <w:t xml:space="preserve"> </w:t>
      </w:r>
      <w:r>
        <w:t>of</w:t>
      </w:r>
      <w:r w:rsidR="000D50D7" w:rsidRPr="000D50D7">
        <w:t xml:space="preserve"> </w:t>
      </w:r>
      <w:r>
        <w:t>the</w:t>
      </w:r>
      <w:r w:rsidR="000D50D7" w:rsidRPr="000D50D7">
        <w:t xml:space="preserve"> </w:t>
      </w:r>
      <w:r>
        <w:t>Companies</w:t>
      </w:r>
      <w:r w:rsidR="000D50D7" w:rsidRPr="000D50D7">
        <w:t xml:space="preserve"> </w:t>
      </w:r>
      <w:r>
        <w:t>Act</w:t>
      </w:r>
      <w:r w:rsidR="000D50D7" w:rsidRPr="000D50D7">
        <w:t xml:space="preserve"> </w:t>
      </w:r>
      <w:r>
        <w:t>2006)</w:t>
      </w:r>
      <w:r w:rsidR="000D50D7" w:rsidRPr="000D50D7">
        <w:t xml:space="preserve"> </w:t>
      </w:r>
      <w:r>
        <w:t>the</w:t>
      </w:r>
      <w:r w:rsidR="000D50D7" w:rsidRPr="000D50D7">
        <w:t xml:space="preserve"> </w:t>
      </w:r>
      <w:r>
        <w:t>holding</w:t>
      </w:r>
      <w:r w:rsidR="000D50D7" w:rsidRPr="000D50D7">
        <w:t xml:space="preserve"> </w:t>
      </w:r>
      <w:r>
        <w:t>company</w:t>
      </w:r>
      <w:r w:rsidR="000D50D7" w:rsidRPr="000D50D7">
        <w:t xml:space="preserve"> </w:t>
      </w:r>
      <w:r>
        <w:t>of</w:t>
      </w:r>
      <w:r w:rsidR="000D50D7" w:rsidRPr="000D50D7">
        <w:t xml:space="preserve"> </w:t>
      </w:r>
      <w:r>
        <w:t>Network</w:t>
      </w:r>
      <w:r w:rsidR="000D50D7" w:rsidRPr="000D50D7">
        <w:t xml:space="preserve"> </w:t>
      </w:r>
      <w:r>
        <w:t>Rail</w:t>
      </w:r>
      <w:r w:rsidR="000D50D7" w:rsidRPr="000D50D7">
        <w:t xml:space="preserve"> </w:t>
      </w:r>
      <w:r>
        <w:t>Infrastructure</w:t>
      </w:r>
      <w:r w:rsidR="000D50D7" w:rsidRPr="000D50D7">
        <w:t xml:space="preserve"> </w:t>
      </w:r>
      <w:r>
        <w:t>Limited,</w:t>
      </w:r>
      <w:r w:rsidR="000D50D7" w:rsidRPr="000D50D7">
        <w:t xml:space="preserve"> </w:t>
      </w:r>
      <w:r>
        <w:t>a</w:t>
      </w:r>
      <w:r w:rsidR="000D50D7" w:rsidRPr="000D50D7">
        <w:t xml:space="preserve"> </w:t>
      </w:r>
      <w:r>
        <w:t>subsidiary</w:t>
      </w:r>
      <w:r w:rsidR="000D50D7" w:rsidRPr="000D50D7">
        <w:t xml:space="preserve"> </w:t>
      </w:r>
      <w:r>
        <w:t>of</w:t>
      </w:r>
      <w:r w:rsidR="000D50D7" w:rsidRPr="000D50D7">
        <w:t xml:space="preserve"> </w:t>
      </w:r>
      <w:r>
        <w:t>Network</w:t>
      </w:r>
      <w:r w:rsidR="000D50D7" w:rsidRPr="000D50D7">
        <w:t xml:space="preserve"> </w:t>
      </w:r>
      <w:r>
        <w:t>Rail</w:t>
      </w:r>
      <w:r w:rsidR="000D50D7" w:rsidRPr="000D50D7">
        <w:t xml:space="preserve"> </w:t>
      </w:r>
      <w:r>
        <w:t>Infrastructure</w:t>
      </w:r>
      <w:r w:rsidR="000D50D7" w:rsidRPr="000D50D7">
        <w:t xml:space="preserve"> </w:t>
      </w:r>
      <w:r>
        <w:t>Limited</w:t>
      </w:r>
      <w:r w:rsidR="000D50D7" w:rsidRPr="000D50D7">
        <w:t xml:space="preserve"> </w:t>
      </w:r>
      <w:r>
        <w:t>or</w:t>
      </w:r>
      <w:r w:rsidR="000D50D7" w:rsidRPr="000D50D7">
        <w:t xml:space="preserve"> </w:t>
      </w:r>
      <w:r>
        <w:t>another</w:t>
      </w:r>
      <w:r w:rsidR="000D50D7" w:rsidRPr="000D50D7">
        <w:t xml:space="preserve"> </w:t>
      </w:r>
      <w:r>
        <w:t>subsidiary</w:t>
      </w:r>
      <w:r w:rsidR="000D50D7" w:rsidRPr="000D50D7">
        <w:t xml:space="preserve"> </w:t>
      </w:r>
      <w:r>
        <w:t>of</w:t>
      </w:r>
      <w:r w:rsidR="000D50D7" w:rsidRPr="000D50D7">
        <w:t xml:space="preserve"> </w:t>
      </w:r>
      <w:r>
        <w:t>the</w:t>
      </w:r>
      <w:r w:rsidR="000D50D7" w:rsidRPr="000D50D7">
        <w:t xml:space="preserve"> </w:t>
      </w:r>
      <w:r>
        <w:t>holding</w:t>
      </w:r>
      <w:r w:rsidR="000D50D7" w:rsidRPr="000D50D7">
        <w:t xml:space="preserve"> </w:t>
      </w:r>
      <w:r>
        <w:t>company</w:t>
      </w:r>
      <w:r w:rsidR="000D50D7" w:rsidRPr="000D50D7">
        <w:t xml:space="preserve"> </w:t>
      </w:r>
      <w:r>
        <w:t>of</w:t>
      </w:r>
      <w:r w:rsidR="000D50D7" w:rsidRPr="000D50D7">
        <w:t xml:space="preserve"> </w:t>
      </w:r>
      <w:r>
        <w:t>Network</w:t>
      </w:r>
      <w:r w:rsidR="000D50D7" w:rsidRPr="000D50D7">
        <w:t xml:space="preserve"> </w:t>
      </w:r>
      <w:r>
        <w:t>Rail</w:t>
      </w:r>
      <w:r w:rsidR="000D50D7" w:rsidRPr="000D50D7">
        <w:t xml:space="preserve"> </w:t>
      </w:r>
      <w:r>
        <w:t>Infrastructure</w:t>
      </w:r>
      <w:r w:rsidR="000D50D7" w:rsidRPr="000D50D7">
        <w:t xml:space="preserve"> </w:t>
      </w:r>
      <w:r>
        <w:t>Limited</w:t>
      </w:r>
      <w:r w:rsidR="000D50D7" w:rsidRPr="000D50D7">
        <w:t xml:space="preserve"> </w:t>
      </w:r>
      <w:r>
        <w:t>and</w:t>
      </w:r>
      <w:r w:rsidR="000D50D7" w:rsidRPr="000D50D7">
        <w:t xml:space="preserve"> </w:t>
      </w:r>
      <w:r>
        <w:t>any</w:t>
      </w:r>
      <w:r w:rsidR="000D50D7" w:rsidRPr="000D50D7">
        <w:t xml:space="preserve"> </w:t>
      </w:r>
      <w:r>
        <w:t>successor</w:t>
      </w:r>
      <w:r w:rsidR="000D50D7" w:rsidRPr="000D50D7">
        <w:t xml:space="preserve"> </w:t>
      </w:r>
      <w:r>
        <w:t>to</w:t>
      </w:r>
      <w:r w:rsidR="000D50D7" w:rsidRPr="000D50D7">
        <w:t xml:space="preserve"> </w:t>
      </w:r>
      <w:r>
        <w:t>Network</w:t>
      </w:r>
      <w:r w:rsidR="000D50D7" w:rsidRPr="000D50D7">
        <w:t xml:space="preserve"> </w:t>
      </w:r>
      <w:r>
        <w:t>Rail</w:t>
      </w:r>
      <w:r w:rsidR="000D50D7" w:rsidRPr="000D50D7">
        <w:t xml:space="preserve"> </w:t>
      </w:r>
      <w:r>
        <w:t>Infrastructure</w:t>
      </w:r>
      <w:r w:rsidR="000D50D7" w:rsidRPr="000D50D7">
        <w:t xml:space="preserve"> </w:t>
      </w:r>
      <w:r>
        <w:t>Limited’s</w:t>
      </w:r>
      <w:r w:rsidR="000D50D7" w:rsidRPr="000D50D7">
        <w:t xml:space="preserve"> </w:t>
      </w:r>
      <w:r>
        <w:t>railway</w:t>
      </w:r>
      <w:r w:rsidR="000D50D7" w:rsidRPr="000D50D7">
        <w:t xml:space="preserve"> </w:t>
      </w:r>
      <w:r>
        <w:t>undertaking;</w:t>
      </w:r>
    </w:p>
    <w:p w14:paraId="19D3EB7D" w14:textId="77777777" w:rsidR="00C46F29" w:rsidRDefault="00C46F29" w:rsidP="00C46F29">
      <w:pPr>
        <w:pStyle w:val="DefPara"/>
      </w:pPr>
      <w:r>
        <w:t>“plans”</w:t>
      </w:r>
      <w:r w:rsidR="000D50D7" w:rsidRPr="000D50D7">
        <w:t xml:space="preserve"> </w:t>
      </w:r>
      <w:r>
        <w:t>includes</w:t>
      </w:r>
      <w:r w:rsidR="000D50D7" w:rsidRPr="000D50D7">
        <w:t xml:space="preserve"> </w:t>
      </w:r>
      <w:r>
        <w:t>sections,</w:t>
      </w:r>
      <w:r w:rsidR="000D50D7" w:rsidRPr="000D50D7">
        <w:t xml:space="preserve"> </w:t>
      </w:r>
      <w:r>
        <w:t>designs,</w:t>
      </w:r>
      <w:r w:rsidR="000D50D7" w:rsidRPr="000D50D7">
        <w:t xml:space="preserve"> </w:t>
      </w:r>
      <w:r>
        <w:t>design</w:t>
      </w:r>
      <w:r w:rsidR="000D50D7" w:rsidRPr="000D50D7">
        <w:t xml:space="preserve"> </w:t>
      </w:r>
      <w:r>
        <w:t>data,</w:t>
      </w:r>
      <w:r w:rsidR="000D50D7" w:rsidRPr="000D50D7">
        <w:t xml:space="preserve"> </w:t>
      </w:r>
      <w:r>
        <w:t>software,</w:t>
      </w:r>
      <w:r w:rsidR="000D50D7" w:rsidRPr="000D50D7">
        <w:t xml:space="preserve"> </w:t>
      </w:r>
      <w:r>
        <w:t>drawings,</w:t>
      </w:r>
      <w:r w:rsidR="000D50D7" w:rsidRPr="000D50D7">
        <w:t xml:space="preserve"> </w:t>
      </w:r>
      <w:r>
        <w:t>specifications,</w:t>
      </w:r>
      <w:r w:rsidR="000D50D7" w:rsidRPr="000D50D7">
        <w:t xml:space="preserve"> </w:t>
      </w:r>
      <w:r>
        <w:t>soil</w:t>
      </w:r>
      <w:r w:rsidR="000D50D7" w:rsidRPr="000D50D7">
        <w:t xml:space="preserve"> </w:t>
      </w:r>
      <w:r>
        <w:t>reports,</w:t>
      </w:r>
      <w:r w:rsidR="000D50D7" w:rsidRPr="000D50D7">
        <w:t xml:space="preserve"> </w:t>
      </w:r>
      <w:r>
        <w:t>calculations,</w:t>
      </w:r>
      <w:r w:rsidR="000D50D7" w:rsidRPr="000D50D7">
        <w:t xml:space="preserve"> </w:t>
      </w:r>
      <w:r>
        <w:t>descriptions</w:t>
      </w:r>
      <w:r w:rsidR="000D50D7" w:rsidRPr="000D50D7">
        <w:t xml:space="preserve"> </w:t>
      </w:r>
      <w:r>
        <w:t>(including</w:t>
      </w:r>
      <w:r w:rsidR="000D50D7" w:rsidRPr="000D50D7">
        <w:t xml:space="preserve"> </w:t>
      </w:r>
      <w:r>
        <w:t>descriptions</w:t>
      </w:r>
      <w:r w:rsidR="000D50D7" w:rsidRPr="000D50D7">
        <w:t xml:space="preserve"> </w:t>
      </w:r>
      <w:r>
        <w:t>of</w:t>
      </w:r>
      <w:r w:rsidR="000D50D7" w:rsidRPr="000D50D7">
        <w:t xml:space="preserve"> </w:t>
      </w:r>
      <w:r>
        <w:t>methods</w:t>
      </w:r>
      <w:r w:rsidR="000D50D7" w:rsidRPr="000D50D7">
        <w:t xml:space="preserve"> </w:t>
      </w:r>
      <w:r>
        <w:t>of</w:t>
      </w:r>
      <w:r w:rsidR="000D50D7" w:rsidRPr="000D50D7">
        <w:t xml:space="preserve"> </w:t>
      </w:r>
      <w:r>
        <w:t>construction),</w:t>
      </w:r>
      <w:r w:rsidR="000D50D7" w:rsidRPr="000D50D7">
        <w:t xml:space="preserve"> </w:t>
      </w:r>
      <w:r>
        <w:t>staging</w:t>
      </w:r>
      <w:r w:rsidR="000D50D7" w:rsidRPr="000D50D7">
        <w:t xml:space="preserve"> </w:t>
      </w:r>
      <w:r>
        <w:t>proposals,</w:t>
      </w:r>
      <w:r w:rsidR="000D50D7" w:rsidRPr="000D50D7">
        <w:t xml:space="preserve"> </w:t>
      </w:r>
      <w:r>
        <w:t>programmes</w:t>
      </w:r>
      <w:r w:rsidR="000D50D7" w:rsidRPr="000D50D7">
        <w:t xml:space="preserve"> </w:t>
      </w:r>
      <w:r>
        <w:t>and</w:t>
      </w:r>
      <w:r w:rsidR="000D50D7" w:rsidRPr="000D50D7">
        <w:t xml:space="preserve"> </w:t>
      </w:r>
      <w:r>
        <w:t>details</w:t>
      </w:r>
      <w:r w:rsidR="000D50D7" w:rsidRPr="000D50D7">
        <w:t xml:space="preserve"> </w:t>
      </w:r>
      <w:r>
        <w:t>of</w:t>
      </w:r>
      <w:r w:rsidR="000D50D7" w:rsidRPr="000D50D7">
        <w:t xml:space="preserve"> </w:t>
      </w:r>
      <w:r>
        <w:t>the</w:t>
      </w:r>
      <w:r w:rsidR="000D50D7" w:rsidRPr="000D50D7">
        <w:t xml:space="preserve"> </w:t>
      </w:r>
      <w:r>
        <w:t>extent,</w:t>
      </w:r>
      <w:r w:rsidR="000D50D7" w:rsidRPr="000D50D7">
        <w:t xml:space="preserve"> </w:t>
      </w:r>
      <w:r>
        <w:t>timing</w:t>
      </w:r>
      <w:r w:rsidR="000D50D7" w:rsidRPr="000D50D7">
        <w:t xml:space="preserve"> </w:t>
      </w:r>
      <w:r>
        <w:t>and</w:t>
      </w:r>
      <w:r w:rsidR="000D50D7" w:rsidRPr="000D50D7">
        <w:t xml:space="preserve"> </w:t>
      </w:r>
      <w:r>
        <w:t>duration</w:t>
      </w:r>
      <w:r w:rsidR="000D50D7" w:rsidRPr="000D50D7">
        <w:t xml:space="preserve"> </w:t>
      </w:r>
      <w:r>
        <w:t>of</w:t>
      </w:r>
      <w:r w:rsidR="000D50D7" w:rsidRPr="000D50D7">
        <w:t xml:space="preserve"> </w:t>
      </w:r>
      <w:r>
        <w:t>any</w:t>
      </w:r>
      <w:r w:rsidR="000D50D7" w:rsidRPr="000D50D7">
        <w:t xml:space="preserve"> </w:t>
      </w:r>
      <w:r>
        <w:t>proposed</w:t>
      </w:r>
      <w:r w:rsidR="000D50D7" w:rsidRPr="000D50D7">
        <w:t xml:space="preserve"> </w:t>
      </w:r>
      <w:r>
        <w:t>occupation</w:t>
      </w:r>
      <w:r w:rsidR="000D50D7" w:rsidRPr="000D50D7">
        <w:t xml:space="preserve"> </w:t>
      </w:r>
      <w:r>
        <w:t>of</w:t>
      </w:r>
      <w:r w:rsidR="000D50D7" w:rsidRPr="000D50D7">
        <w:t xml:space="preserve"> </w:t>
      </w:r>
      <w:r>
        <w:t>railway</w:t>
      </w:r>
      <w:r w:rsidR="000D50D7" w:rsidRPr="000D50D7">
        <w:t xml:space="preserve"> </w:t>
      </w:r>
      <w:r>
        <w:t>property;</w:t>
      </w:r>
    </w:p>
    <w:p w14:paraId="71FDD321" w14:textId="77777777" w:rsidR="00C46F29" w:rsidRDefault="00C46F29" w:rsidP="00C46F29">
      <w:pPr>
        <w:pStyle w:val="DefPara"/>
      </w:pPr>
      <w:r>
        <w:t>“railway</w:t>
      </w:r>
      <w:r w:rsidR="000D50D7" w:rsidRPr="000D50D7">
        <w:t xml:space="preserve"> </w:t>
      </w:r>
      <w:r>
        <w:t>operational</w:t>
      </w:r>
      <w:r w:rsidR="000D50D7" w:rsidRPr="000D50D7">
        <w:t xml:space="preserve"> </w:t>
      </w:r>
      <w:r>
        <w:t>procedures”</w:t>
      </w:r>
      <w:r w:rsidR="000D50D7" w:rsidRPr="000D50D7">
        <w:t xml:space="preserve"> </w:t>
      </w:r>
      <w:r>
        <w:t>means</w:t>
      </w:r>
      <w:r w:rsidR="000D50D7" w:rsidRPr="000D50D7">
        <w:t xml:space="preserve"> </w:t>
      </w:r>
      <w:r>
        <w:t>procedures</w:t>
      </w:r>
      <w:r w:rsidR="000D50D7" w:rsidRPr="000D50D7">
        <w:t xml:space="preserve"> </w:t>
      </w:r>
      <w:r>
        <w:t>specified</w:t>
      </w:r>
      <w:r w:rsidR="000D50D7" w:rsidRPr="000D50D7">
        <w:t xml:space="preserve"> </w:t>
      </w:r>
      <w:r>
        <w:t>under</w:t>
      </w:r>
      <w:r w:rsidR="000D50D7" w:rsidRPr="000D50D7">
        <w:t xml:space="preserve"> </w:t>
      </w:r>
      <w:r>
        <w:t>any</w:t>
      </w:r>
      <w:r w:rsidR="000D50D7" w:rsidRPr="000D50D7">
        <w:t xml:space="preserve"> </w:t>
      </w:r>
      <w:r>
        <w:t>access</w:t>
      </w:r>
      <w:r w:rsidR="000D50D7" w:rsidRPr="000D50D7">
        <w:t xml:space="preserve"> </w:t>
      </w:r>
      <w:r>
        <w:t>agreement</w:t>
      </w:r>
      <w:r w:rsidR="000D50D7" w:rsidRPr="000D50D7">
        <w:t xml:space="preserve"> </w:t>
      </w:r>
      <w:r>
        <w:t>(as</w:t>
      </w:r>
      <w:r w:rsidR="000D50D7" w:rsidRPr="000D50D7">
        <w:t xml:space="preserve"> </w:t>
      </w:r>
      <w:r>
        <w:t>defined</w:t>
      </w:r>
      <w:r w:rsidR="000D50D7" w:rsidRPr="000D50D7">
        <w:t xml:space="preserve"> </w:t>
      </w:r>
      <w:r>
        <w:t>in</w:t>
      </w:r>
      <w:r w:rsidR="000D50D7" w:rsidRPr="000D50D7">
        <w:t xml:space="preserve"> </w:t>
      </w:r>
      <w:r>
        <w:t>the</w:t>
      </w:r>
      <w:r w:rsidR="000D50D7" w:rsidRPr="000D50D7">
        <w:t xml:space="preserve"> </w:t>
      </w:r>
      <w:r>
        <w:t>Railways</w:t>
      </w:r>
      <w:r w:rsidR="000D50D7" w:rsidRPr="000D50D7">
        <w:t xml:space="preserve"> </w:t>
      </w:r>
      <w:r>
        <w:t>Act</w:t>
      </w:r>
      <w:r w:rsidR="000D50D7" w:rsidRPr="000D50D7">
        <w:t xml:space="preserve"> </w:t>
      </w:r>
      <w:r>
        <w:t>1993)</w:t>
      </w:r>
      <w:r w:rsidR="000D50D7" w:rsidRPr="000D50D7">
        <w:t xml:space="preserve"> </w:t>
      </w:r>
      <w:r>
        <w:t>or</w:t>
      </w:r>
      <w:r w:rsidR="000D50D7" w:rsidRPr="000D50D7">
        <w:t xml:space="preserve"> </w:t>
      </w:r>
      <w:r>
        <w:t>station</w:t>
      </w:r>
      <w:r w:rsidR="000D50D7" w:rsidRPr="000D50D7">
        <w:t xml:space="preserve"> </w:t>
      </w:r>
      <w:r>
        <w:t>lease;</w:t>
      </w:r>
    </w:p>
    <w:p w14:paraId="31998616" w14:textId="77777777" w:rsidR="00C46F29" w:rsidRDefault="00C46F29" w:rsidP="00C46F29">
      <w:pPr>
        <w:pStyle w:val="DefPara"/>
      </w:pPr>
      <w:r>
        <w:t>“railway</w:t>
      </w:r>
      <w:r w:rsidR="000D50D7" w:rsidRPr="000D50D7">
        <w:t xml:space="preserve"> </w:t>
      </w:r>
      <w:r w:rsidR="00E26ACB">
        <w:t>property”</w:t>
      </w:r>
      <w:r w:rsidR="000D50D7" w:rsidRPr="000D50D7">
        <w:t xml:space="preserve"> </w:t>
      </w:r>
      <w:r w:rsidR="00E26ACB">
        <w:t>means</w:t>
      </w:r>
      <w:r w:rsidR="000D50D7" w:rsidRPr="000D50D7">
        <w:t xml:space="preserve"> </w:t>
      </w:r>
      <w:r w:rsidR="00E26ACB">
        <w:t>any</w:t>
      </w:r>
      <w:r w:rsidR="000D50D7" w:rsidRPr="000D50D7">
        <w:t xml:space="preserve"> </w:t>
      </w:r>
      <w:r w:rsidR="00E26ACB">
        <w:t>railway</w:t>
      </w:r>
      <w:r w:rsidR="000D50D7" w:rsidRPr="000D50D7">
        <w:t xml:space="preserve"> </w:t>
      </w:r>
      <w:r w:rsidR="00E26ACB">
        <w:t>belonging</w:t>
      </w:r>
      <w:r w:rsidR="000D50D7" w:rsidRPr="000D50D7">
        <w:t xml:space="preserve"> </w:t>
      </w:r>
      <w:r w:rsidR="00E26ACB">
        <w:t>to</w:t>
      </w:r>
      <w:r w:rsidR="000D50D7" w:rsidRPr="000D50D7">
        <w:t xml:space="preserve"> </w:t>
      </w:r>
      <w:r w:rsidR="00E26ACB">
        <w:t>Network</w:t>
      </w:r>
      <w:r w:rsidR="000D50D7" w:rsidRPr="000D50D7">
        <w:t xml:space="preserve"> </w:t>
      </w:r>
      <w:r w:rsidR="00E26ACB">
        <w:t>Rail</w:t>
      </w:r>
      <w:r w:rsidR="000D50D7" w:rsidRPr="000D50D7">
        <w:t xml:space="preserve"> </w:t>
      </w:r>
      <w:r w:rsidR="00E26ACB">
        <w:t>and</w:t>
      </w:r>
      <w:r w:rsidR="004C7FF3">
        <w:t>—</w:t>
      </w:r>
    </w:p>
    <w:p w14:paraId="69B9BF73" w14:textId="77777777" w:rsidR="00E26ACB" w:rsidRDefault="0057097B" w:rsidP="00E26ACB">
      <w:pPr>
        <w:pStyle w:val="N3"/>
      </w:pPr>
      <w:r>
        <w:t>any</w:t>
      </w:r>
      <w:r w:rsidR="000D50D7" w:rsidRPr="000D50D7">
        <w:t xml:space="preserve"> </w:t>
      </w:r>
      <w:r>
        <w:t>station,</w:t>
      </w:r>
      <w:r w:rsidR="000D50D7" w:rsidRPr="000D50D7">
        <w:t xml:space="preserve"> </w:t>
      </w:r>
      <w:r>
        <w:t>land,</w:t>
      </w:r>
      <w:r w:rsidR="000D50D7" w:rsidRPr="000D50D7">
        <w:t xml:space="preserve"> </w:t>
      </w:r>
      <w:r>
        <w:t>works</w:t>
      </w:r>
      <w:bookmarkStart w:id="1397" w:name="TOC01_02_2022_15_14_24_1368"/>
      <w:bookmarkStart w:id="1398" w:name="TOC02_02_2022_13_02_49_1348"/>
      <w:bookmarkStart w:id="1399" w:name="TOC18_02_2022_17_52_44_2428"/>
      <w:bookmarkStart w:id="1400" w:name="TOC23_02_2022_21_19_37_2569"/>
      <w:bookmarkEnd w:id="1397"/>
      <w:bookmarkEnd w:id="1398"/>
      <w:bookmarkEnd w:id="1399"/>
      <w:bookmarkEnd w:id="1400"/>
      <w:r>
        <w:t>,</w:t>
      </w:r>
      <w:r w:rsidR="000D50D7" w:rsidRPr="000D50D7">
        <w:t xml:space="preserve"> </w:t>
      </w:r>
      <w:r>
        <w:t>apparatus</w:t>
      </w:r>
      <w:r w:rsidR="000D50D7" w:rsidRPr="000D50D7">
        <w:t xml:space="preserve"> </w:t>
      </w:r>
      <w:r>
        <w:t>and</w:t>
      </w:r>
      <w:r w:rsidR="000D50D7" w:rsidRPr="000D50D7">
        <w:t xml:space="preserve"> </w:t>
      </w:r>
      <w:r>
        <w:t>equipment</w:t>
      </w:r>
      <w:r w:rsidR="000D50D7" w:rsidRPr="000D50D7">
        <w:t xml:space="preserve"> </w:t>
      </w:r>
      <w:r>
        <w:t>belonging</w:t>
      </w:r>
      <w:r w:rsidR="000D50D7" w:rsidRPr="000D50D7">
        <w:t xml:space="preserve"> </w:t>
      </w:r>
      <w:r>
        <w:t>to</w:t>
      </w:r>
      <w:r w:rsidR="000D50D7" w:rsidRPr="000D50D7">
        <w:t xml:space="preserve"> </w:t>
      </w:r>
      <w:r>
        <w:t>Network</w:t>
      </w:r>
      <w:r w:rsidR="000D50D7" w:rsidRPr="000D50D7">
        <w:t xml:space="preserve"> </w:t>
      </w:r>
      <w:r>
        <w:t>Rail</w:t>
      </w:r>
      <w:r w:rsidR="000D50D7" w:rsidRPr="000D50D7">
        <w:t xml:space="preserve"> </w:t>
      </w:r>
      <w:r>
        <w:t>or</w:t>
      </w:r>
      <w:r w:rsidR="000D50D7" w:rsidRPr="000D50D7">
        <w:t xml:space="preserve"> </w:t>
      </w:r>
      <w:r>
        <w:t>connected</w:t>
      </w:r>
      <w:r w:rsidR="000D50D7" w:rsidRPr="000D50D7">
        <w:t xml:space="preserve"> </w:t>
      </w:r>
      <w:r>
        <w:t>with</w:t>
      </w:r>
      <w:r w:rsidR="000D50D7" w:rsidRPr="000D50D7">
        <w:t xml:space="preserve"> </w:t>
      </w:r>
      <w:r>
        <w:t>any</w:t>
      </w:r>
      <w:r w:rsidR="000D50D7" w:rsidRPr="000D50D7">
        <w:t xml:space="preserve"> </w:t>
      </w:r>
      <w:r>
        <w:t>such</w:t>
      </w:r>
      <w:r w:rsidR="000D50D7" w:rsidRPr="000D50D7">
        <w:t xml:space="preserve"> </w:t>
      </w:r>
      <w:r>
        <w:t>railway;</w:t>
      </w:r>
      <w:r w:rsidR="000D50D7" w:rsidRPr="000D50D7">
        <w:t xml:space="preserve"> </w:t>
      </w:r>
      <w:r>
        <w:t>and</w:t>
      </w:r>
    </w:p>
    <w:p w14:paraId="15F2873B" w14:textId="77777777" w:rsidR="0057097B" w:rsidRDefault="0057097B" w:rsidP="00E26ACB">
      <w:pPr>
        <w:pStyle w:val="N3"/>
      </w:pPr>
      <w:r>
        <w:t>any</w:t>
      </w:r>
      <w:r w:rsidR="000D50D7" w:rsidRPr="000D50D7">
        <w:t xml:space="preserve"> </w:t>
      </w:r>
      <w:r>
        <w:t>easement</w:t>
      </w:r>
      <w:r w:rsidR="000D50D7" w:rsidRPr="000D50D7">
        <w:t xml:space="preserve"> </w:t>
      </w:r>
      <w:r>
        <w:t>or</w:t>
      </w:r>
      <w:r w:rsidR="000D50D7" w:rsidRPr="000D50D7">
        <w:t xml:space="preserve"> </w:t>
      </w:r>
      <w:r>
        <w:t>other</w:t>
      </w:r>
      <w:r w:rsidR="000D50D7" w:rsidRPr="000D50D7">
        <w:t xml:space="preserve"> </w:t>
      </w:r>
      <w:r>
        <w:t>property</w:t>
      </w:r>
      <w:r w:rsidR="000D50D7" w:rsidRPr="000D50D7">
        <w:t xml:space="preserve"> </w:t>
      </w:r>
      <w:r>
        <w:t>interest</w:t>
      </w:r>
      <w:r w:rsidR="000D50D7" w:rsidRPr="000D50D7">
        <w:t xml:space="preserve"> </w:t>
      </w:r>
      <w:r>
        <w:t>held</w:t>
      </w:r>
      <w:r w:rsidR="000D50D7" w:rsidRPr="000D50D7">
        <w:t xml:space="preserve"> </w:t>
      </w:r>
      <w:r>
        <w:t>or</w:t>
      </w:r>
      <w:r w:rsidR="000D50D7" w:rsidRPr="000D50D7">
        <w:t xml:space="preserve"> </w:t>
      </w:r>
      <w:r>
        <w:t>used</w:t>
      </w:r>
      <w:r w:rsidR="000D50D7" w:rsidRPr="000D50D7">
        <w:t xml:space="preserve"> </w:t>
      </w:r>
      <w:r>
        <w:t>by</w:t>
      </w:r>
      <w:r w:rsidR="000D50D7" w:rsidRPr="000D50D7">
        <w:t xml:space="preserve"> </w:t>
      </w:r>
      <w:r>
        <w:t>Network</w:t>
      </w:r>
      <w:r w:rsidR="000D50D7" w:rsidRPr="000D50D7">
        <w:t xml:space="preserve"> </w:t>
      </w:r>
      <w:r>
        <w:t>Rail</w:t>
      </w:r>
      <w:r w:rsidR="000D50D7" w:rsidRPr="000D50D7">
        <w:t xml:space="preserve"> </w:t>
      </w:r>
      <w:r>
        <w:t>or</w:t>
      </w:r>
      <w:r w:rsidR="000D50D7" w:rsidRPr="000D50D7">
        <w:t xml:space="preserve"> </w:t>
      </w:r>
      <w:r>
        <w:t>a</w:t>
      </w:r>
      <w:r w:rsidR="000D50D7" w:rsidRPr="000D50D7">
        <w:t xml:space="preserve"> </w:t>
      </w:r>
      <w:r>
        <w:t>tenant</w:t>
      </w:r>
      <w:r w:rsidR="000D50D7" w:rsidRPr="000D50D7">
        <w:t xml:space="preserve"> </w:t>
      </w:r>
      <w:r>
        <w:t>or</w:t>
      </w:r>
      <w:r w:rsidR="000D50D7" w:rsidRPr="000D50D7">
        <w:t xml:space="preserve"> </w:t>
      </w:r>
      <w:r w:rsidR="001B77DA">
        <w:t>licensee</w:t>
      </w:r>
      <w:r w:rsidR="000D50D7" w:rsidRPr="000D50D7">
        <w:t xml:space="preserve"> </w:t>
      </w:r>
      <w:r>
        <w:t>of</w:t>
      </w:r>
      <w:r w:rsidR="000D50D7" w:rsidRPr="000D50D7">
        <w:t xml:space="preserve"> </w:t>
      </w:r>
      <w:r>
        <w:t>Network</w:t>
      </w:r>
      <w:r w:rsidR="000D50D7" w:rsidRPr="000D50D7">
        <w:t xml:space="preserve"> </w:t>
      </w:r>
      <w:r>
        <w:t>Rail</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such</w:t>
      </w:r>
      <w:r w:rsidR="000D50D7" w:rsidRPr="000D50D7">
        <w:t xml:space="preserve"> </w:t>
      </w:r>
      <w:r>
        <w:t>railway</w:t>
      </w:r>
      <w:r w:rsidR="000D50D7" w:rsidRPr="000D50D7">
        <w:t xml:space="preserve"> </w:t>
      </w:r>
      <w:r>
        <w:t>or</w:t>
      </w:r>
      <w:r w:rsidR="000D50D7" w:rsidRPr="000D50D7">
        <w:t xml:space="preserve"> </w:t>
      </w:r>
      <w:r>
        <w:t>works,</w:t>
      </w:r>
      <w:r w:rsidR="000D50D7" w:rsidRPr="000D50D7">
        <w:t xml:space="preserve"> </w:t>
      </w:r>
      <w:r>
        <w:t>apparatus</w:t>
      </w:r>
      <w:r w:rsidR="000D50D7" w:rsidRPr="000D50D7">
        <w:t xml:space="preserve"> </w:t>
      </w:r>
      <w:r>
        <w:t>or</w:t>
      </w:r>
      <w:r w:rsidR="000D50D7" w:rsidRPr="000D50D7">
        <w:t xml:space="preserve"> </w:t>
      </w:r>
      <w:r>
        <w:t>equipment;</w:t>
      </w:r>
    </w:p>
    <w:p w14:paraId="143A9DDB" w14:textId="77777777" w:rsidR="0057097B" w:rsidRDefault="0057097B" w:rsidP="0057097B">
      <w:pPr>
        <w:pStyle w:val="DefPara"/>
      </w:pPr>
      <w:r>
        <w:t>“regulatory</w:t>
      </w:r>
      <w:r w:rsidR="000D50D7" w:rsidRPr="000D50D7">
        <w:t xml:space="preserve"> </w:t>
      </w:r>
      <w:r>
        <w:t>consents”</w:t>
      </w:r>
      <w:r w:rsidR="000D50D7" w:rsidRPr="000D50D7">
        <w:t xml:space="preserve"> </w:t>
      </w:r>
      <w:r>
        <w:t>means</w:t>
      </w:r>
      <w:r w:rsidR="000D50D7" w:rsidRPr="000D50D7">
        <w:t xml:space="preserve"> </w:t>
      </w:r>
      <w:r>
        <w:t>any</w:t>
      </w:r>
      <w:r w:rsidR="000D50D7" w:rsidRPr="000D50D7">
        <w:t xml:space="preserve"> </w:t>
      </w:r>
      <w:r>
        <w:t>consent</w:t>
      </w:r>
      <w:r w:rsidR="000D50D7" w:rsidRPr="000D50D7">
        <w:t xml:space="preserve"> </w:t>
      </w:r>
      <w:r>
        <w:t>or</w:t>
      </w:r>
      <w:r w:rsidR="000D50D7" w:rsidRPr="000D50D7">
        <w:t xml:space="preserve"> </w:t>
      </w:r>
      <w:r>
        <w:t>approval</w:t>
      </w:r>
      <w:r w:rsidR="000D50D7" w:rsidRPr="000D50D7">
        <w:t xml:space="preserve"> </w:t>
      </w:r>
      <w:r>
        <w:t>required</w:t>
      </w:r>
      <w:r w:rsidR="000D50D7" w:rsidRPr="000D50D7">
        <w:t xml:space="preserve"> </w:t>
      </w:r>
      <w:r>
        <w:t>under:</w:t>
      </w:r>
    </w:p>
    <w:p w14:paraId="27C68F9C" w14:textId="77777777" w:rsidR="0057097B" w:rsidRDefault="0057097B" w:rsidP="0057097B">
      <w:pPr>
        <w:pStyle w:val="N3"/>
        <w:numPr>
          <w:ilvl w:val="2"/>
          <w:numId w:val="31"/>
        </w:numPr>
      </w:pPr>
      <w:r>
        <w:t>the</w:t>
      </w:r>
      <w:r w:rsidR="000D50D7" w:rsidRPr="000D50D7">
        <w:t xml:space="preserve"> </w:t>
      </w:r>
      <w:r>
        <w:t>Railways</w:t>
      </w:r>
      <w:r w:rsidR="000D50D7" w:rsidRPr="000D50D7">
        <w:t xml:space="preserve"> </w:t>
      </w:r>
      <w:r>
        <w:t>Act</w:t>
      </w:r>
      <w:r w:rsidR="000D50D7" w:rsidRPr="000D50D7">
        <w:t xml:space="preserve"> </w:t>
      </w:r>
      <w:r>
        <w:t>1993;</w:t>
      </w:r>
    </w:p>
    <w:p w14:paraId="07801E3B" w14:textId="77777777" w:rsidR="0057097B" w:rsidRDefault="0057097B" w:rsidP="0057097B">
      <w:pPr>
        <w:pStyle w:val="N3"/>
      </w:pPr>
      <w:r>
        <w:t>the</w:t>
      </w:r>
      <w:r w:rsidR="000D50D7" w:rsidRPr="000D50D7">
        <w:t xml:space="preserve"> </w:t>
      </w:r>
      <w:r>
        <w:t>network</w:t>
      </w:r>
      <w:r w:rsidR="000D50D7" w:rsidRPr="000D50D7">
        <w:t xml:space="preserve"> </w:t>
      </w:r>
      <w:r>
        <w:t>licence;</w:t>
      </w:r>
      <w:r w:rsidR="000D50D7" w:rsidRPr="000D50D7">
        <w:t xml:space="preserve"> </w:t>
      </w:r>
      <w:r>
        <w:t>and/or</w:t>
      </w:r>
    </w:p>
    <w:p w14:paraId="591466A5" w14:textId="77777777" w:rsidR="0057097B" w:rsidRDefault="0057097B" w:rsidP="0057097B">
      <w:pPr>
        <w:pStyle w:val="N3"/>
      </w:pPr>
      <w:r>
        <w:t>any</w:t>
      </w:r>
      <w:r w:rsidR="000D50D7" w:rsidRPr="000D50D7">
        <w:t xml:space="preserve"> </w:t>
      </w:r>
      <w:r>
        <w:t>other</w:t>
      </w:r>
      <w:r w:rsidR="000D50D7" w:rsidRPr="000D50D7">
        <w:t xml:space="preserve"> </w:t>
      </w:r>
      <w:r>
        <w:t>relevant</w:t>
      </w:r>
      <w:r w:rsidR="000D50D7" w:rsidRPr="000D50D7">
        <w:t xml:space="preserve"> </w:t>
      </w:r>
      <w:r>
        <w:t>statutory</w:t>
      </w:r>
      <w:r w:rsidR="000D50D7" w:rsidRPr="000D50D7">
        <w:t xml:space="preserve"> </w:t>
      </w:r>
      <w:r>
        <w:t>or</w:t>
      </w:r>
      <w:r w:rsidR="000D50D7" w:rsidRPr="000D50D7">
        <w:t xml:space="preserve"> </w:t>
      </w:r>
      <w:r>
        <w:t>regulatory</w:t>
      </w:r>
      <w:r w:rsidR="000D50D7" w:rsidRPr="000D50D7">
        <w:t xml:space="preserve"> </w:t>
      </w:r>
      <w:r>
        <w:t>provisions;</w:t>
      </w:r>
    </w:p>
    <w:p w14:paraId="7EB29E08" w14:textId="77777777" w:rsidR="0057097B" w:rsidRDefault="0057097B" w:rsidP="0057097B">
      <w:pPr>
        <w:pStyle w:val="DefPara"/>
      </w:pPr>
      <w:r>
        <w:t>by</w:t>
      </w:r>
      <w:r w:rsidR="000D50D7" w:rsidRPr="000D50D7">
        <w:t xml:space="preserve"> </w:t>
      </w:r>
      <w:r>
        <w:t>either</w:t>
      </w:r>
      <w:r w:rsidR="000D50D7" w:rsidRPr="000D50D7">
        <w:t xml:space="preserve"> </w:t>
      </w:r>
      <w:r>
        <w:t>the</w:t>
      </w:r>
      <w:r w:rsidR="000D50D7" w:rsidRPr="000D50D7">
        <w:t xml:space="preserve"> </w:t>
      </w:r>
      <w:r>
        <w:t>Office</w:t>
      </w:r>
      <w:r w:rsidR="000D50D7" w:rsidRPr="000D50D7">
        <w:t xml:space="preserve"> </w:t>
      </w:r>
      <w:r>
        <w:t>of</w:t>
      </w:r>
      <w:r w:rsidR="000D50D7" w:rsidRPr="000D50D7">
        <w:t xml:space="preserve"> </w:t>
      </w:r>
      <w:r>
        <w:t>Rail</w:t>
      </w:r>
      <w:r w:rsidR="000D50D7" w:rsidRPr="000D50D7">
        <w:t xml:space="preserve"> </w:t>
      </w:r>
      <w:r>
        <w:t>and</w:t>
      </w:r>
      <w:r w:rsidR="000D50D7" w:rsidRPr="000D50D7">
        <w:t xml:space="preserve"> </w:t>
      </w:r>
      <w:r>
        <w:t>Road</w:t>
      </w:r>
      <w:r w:rsidR="000D50D7" w:rsidRPr="000D50D7">
        <w:t xml:space="preserve"> </w:t>
      </w:r>
      <w:r>
        <w:t>or</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for</w:t>
      </w:r>
      <w:r w:rsidR="000D50D7" w:rsidRPr="000D50D7">
        <w:t xml:space="preserve"> </w:t>
      </w:r>
      <w:r>
        <w:t>Transport</w:t>
      </w:r>
      <w:r w:rsidR="000D50D7" w:rsidRPr="000D50D7">
        <w:t xml:space="preserve"> </w:t>
      </w:r>
      <w:r>
        <w:t>or</w:t>
      </w:r>
      <w:r w:rsidR="000D50D7" w:rsidRPr="000D50D7">
        <w:t xml:space="preserve"> </w:t>
      </w:r>
      <w:r>
        <w:t>any</w:t>
      </w:r>
      <w:r w:rsidR="000D50D7" w:rsidRPr="000D50D7">
        <w:t xml:space="preserve"> </w:t>
      </w:r>
      <w:r>
        <w:t>other</w:t>
      </w:r>
      <w:r w:rsidR="000D50D7" w:rsidRPr="000D50D7">
        <w:t xml:space="preserve"> </w:t>
      </w:r>
      <w:r>
        <w:t>competent</w:t>
      </w:r>
      <w:r w:rsidR="000D50D7" w:rsidRPr="000D50D7">
        <w:t xml:space="preserve"> </w:t>
      </w:r>
      <w:r>
        <w:t>body</w:t>
      </w:r>
      <w:r w:rsidR="000D50D7" w:rsidRPr="000D50D7">
        <w:t xml:space="preserve"> </w:t>
      </w:r>
      <w:r>
        <w:t>including</w:t>
      </w:r>
      <w:r w:rsidR="000D50D7" w:rsidRPr="000D50D7">
        <w:t xml:space="preserve"> </w:t>
      </w:r>
      <w:r>
        <w:t>change</w:t>
      </w:r>
      <w:r w:rsidR="000D50D7" w:rsidRPr="000D50D7">
        <w:t xml:space="preserve"> </w:t>
      </w:r>
      <w:r>
        <w:t>procedures</w:t>
      </w:r>
      <w:r w:rsidR="000D50D7" w:rsidRPr="000D50D7">
        <w:t xml:space="preserve"> </w:t>
      </w:r>
      <w:r>
        <w:t>and</w:t>
      </w:r>
      <w:r w:rsidR="000D50D7" w:rsidRPr="000D50D7">
        <w:t xml:space="preserve"> </w:t>
      </w:r>
      <w:r>
        <w:t>any</w:t>
      </w:r>
      <w:r w:rsidR="000D50D7" w:rsidRPr="000D50D7">
        <w:t xml:space="preserve"> </w:t>
      </w:r>
      <w:r>
        <w:t>other</w:t>
      </w:r>
      <w:r w:rsidR="000D50D7" w:rsidRPr="000D50D7">
        <w:t xml:space="preserve"> </w:t>
      </w:r>
      <w:r>
        <w:t>consents,</w:t>
      </w:r>
      <w:r w:rsidR="000D50D7" w:rsidRPr="000D50D7">
        <w:t xml:space="preserve"> </w:t>
      </w:r>
      <w:r>
        <w:t>approvals</w:t>
      </w:r>
      <w:r w:rsidR="000D50D7" w:rsidRPr="000D50D7">
        <w:t xml:space="preserve"> </w:t>
      </w:r>
      <w:r>
        <w:t>of</w:t>
      </w:r>
      <w:r w:rsidR="000D50D7" w:rsidRPr="000D50D7">
        <w:t xml:space="preserve"> </w:t>
      </w:r>
      <w:r>
        <w:t>any</w:t>
      </w:r>
      <w:r w:rsidR="000D50D7" w:rsidRPr="000D50D7">
        <w:t xml:space="preserve"> </w:t>
      </w:r>
      <w:r>
        <w:t>access</w:t>
      </w:r>
      <w:r w:rsidR="000D50D7" w:rsidRPr="000D50D7">
        <w:t xml:space="preserve"> </w:t>
      </w:r>
      <w:r>
        <w:t>or</w:t>
      </w:r>
      <w:r w:rsidR="000D50D7" w:rsidRPr="000D50D7">
        <w:t xml:space="preserve"> </w:t>
      </w:r>
      <w:r>
        <w:t>beneficiary</w:t>
      </w:r>
      <w:r w:rsidR="000D50D7" w:rsidRPr="000D50D7">
        <w:t xml:space="preserve"> </w:t>
      </w:r>
      <w:r>
        <w:t>that</w:t>
      </w:r>
      <w:r w:rsidR="000D50D7" w:rsidRPr="000D50D7">
        <w:t xml:space="preserve"> </w:t>
      </w:r>
      <w:r>
        <w:t>may</w:t>
      </w:r>
      <w:r w:rsidR="000D50D7" w:rsidRPr="000D50D7">
        <w:t xml:space="preserve"> </w:t>
      </w:r>
      <w:r>
        <w:t>be</w:t>
      </w:r>
      <w:r w:rsidR="000D50D7" w:rsidRPr="000D50D7">
        <w:t xml:space="preserve"> </w:t>
      </w:r>
      <w:r>
        <w:t>required</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the</w:t>
      </w:r>
      <w:r w:rsidR="000D50D7" w:rsidRPr="000D50D7">
        <w:t xml:space="preserve"> </w:t>
      </w:r>
      <w:r>
        <w:t>authorised</w:t>
      </w:r>
      <w:r w:rsidR="000D50D7" w:rsidRPr="000D50D7">
        <w:t xml:space="preserve"> </w:t>
      </w:r>
      <w:r>
        <w:t>development;</w:t>
      </w:r>
    </w:p>
    <w:p w14:paraId="25658DCC" w14:textId="77777777" w:rsidR="0057097B" w:rsidRDefault="0057097B" w:rsidP="0057097B">
      <w:pPr>
        <w:pStyle w:val="DefPara"/>
      </w:pPr>
      <w:r>
        <w:t>“specified</w:t>
      </w:r>
      <w:r w:rsidR="000D50D7" w:rsidRPr="000D50D7">
        <w:t xml:space="preserve"> </w:t>
      </w:r>
      <w:r>
        <w:t>work”</w:t>
      </w:r>
      <w:r w:rsidR="000D50D7" w:rsidRPr="000D50D7">
        <w:t xml:space="preserve"> </w:t>
      </w:r>
      <w:r>
        <w:t>means</w:t>
      </w:r>
      <w:r w:rsidR="000D50D7" w:rsidRPr="000D50D7">
        <w:t xml:space="preserve"> </w:t>
      </w:r>
      <w:r>
        <w:t>so</w:t>
      </w:r>
      <w:r w:rsidR="000D50D7" w:rsidRPr="000D50D7">
        <w:t xml:space="preserve"> </w:t>
      </w:r>
      <w:r>
        <w:t>much</w:t>
      </w:r>
      <w:r w:rsidR="000D50D7" w:rsidRPr="000D50D7">
        <w:t xml:space="preserve"> </w:t>
      </w:r>
      <w:r>
        <w:t>of</w:t>
      </w:r>
      <w:r w:rsidR="000D50D7" w:rsidRPr="000D50D7">
        <w:t xml:space="preserve"> </w:t>
      </w:r>
      <w:r>
        <w:t>any</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as</w:t>
      </w:r>
      <w:r w:rsidR="000D50D7" w:rsidRPr="000D50D7">
        <w:t xml:space="preserve"> </w:t>
      </w:r>
      <w:r>
        <w:t>is</w:t>
      </w:r>
      <w:r w:rsidR="000D50D7" w:rsidRPr="000D50D7">
        <w:t xml:space="preserve"> </w:t>
      </w:r>
      <w:r>
        <w:t>situated</w:t>
      </w:r>
      <w:r w:rsidR="000D50D7" w:rsidRPr="000D50D7">
        <w:t xml:space="preserve"> </w:t>
      </w:r>
      <w:r>
        <w:t>upon,</w:t>
      </w:r>
      <w:r w:rsidR="000D50D7" w:rsidRPr="000D50D7">
        <w:t xml:space="preserve"> </w:t>
      </w:r>
      <w:r>
        <w:t>across,</w:t>
      </w:r>
      <w:r w:rsidR="000D50D7" w:rsidRPr="000D50D7">
        <w:t xml:space="preserve"> </w:t>
      </w:r>
      <w:r>
        <w:t>under,</w:t>
      </w:r>
      <w:r w:rsidR="000D50D7" w:rsidRPr="000D50D7">
        <w:t xml:space="preserve"> </w:t>
      </w:r>
      <w:r>
        <w:t>over</w:t>
      </w:r>
      <w:r w:rsidR="000D50D7" w:rsidRPr="000D50D7">
        <w:t xml:space="preserve"> </w:t>
      </w:r>
      <w:r>
        <w:t>or</w:t>
      </w:r>
      <w:r w:rsidR="000D50D7" w:rsidRPr="000D50D7">
        <w:t xml:space="preserve"> </w:t>
      </w:r>
      <w:r>
        <w:t>within</w:t>
      </w:r>
      <w:r w:rsidR="000D50D7" w:rsidRPr="000D50D7">
        <w:t xml:space="preserve"> </w:t>
      </w:r>
      <w:r>
        <w:t>15</w:t>
      </w:r>
      <w:r w:rsidR="000D50D7" w:rsidRPr="000D50D7">
        <w:t xml:space="preserve"> </w:t>
      </w:r>
      <w:r>
        <w:t>metres</w:t>
      </w:r>
      <w:r w:rsidR="000D50D7" w:rsidRPr="000D50D7">
        <w:t xml:space="preserve"> </w:t>
      </w:r>
      <w:r>
        <w:t>of,</w:t>
      </w:r>
      <w:r w:rsidR="000D50D7" w:rsidRPr="000D50D7">
        <w:t xml:space="preserve"> </w:t>
      </w:r>
      <w:r>
        <w:t>or</w:t>
      </w:r>
      <w:r w:rsidR="000D50D7" w:rsidRPr="000D50D7">
        <w:t xml:space="preserve"> </w:t>
      </w:r>
      <w:r>
        <w:t>may</w:t>
      </w:r>
      <w:r w:rsidR="000D50D7" w:rsidRPr="000D50D7">
        <w:t xml:space="preserve"> </w:t>
      </w:r>
      <w:r>
        <w:t>in</w:t>
      </w:r>
      <w:r w:rsidR="000D50D7" w:rsidRPr="000D50D7">
        <w:t xml:space="preserve"> </w:t>
      </w:r>
      <w:r>
        <w:t>any</w:t>
      </w:r>
      <w:r w:rsidR="000D50D7" w:rsidRPr="000D50D7">
        <w:t xml:space="preserve"> </w:t>
      </w:r>
      <w:r>
        <w:t>way</w:t>
      </w:r>
      <w:r w:rsidR="000D50D7" w:rsidRPr="000D50D7">
        <w:t xml:space="preserve"> </w:t>
      </w:r>
      <w:r>
        <w:t>adversely</w:t>
      </w:r>
      <w:r w:rsidR="000D50D7" w:rsidRPr="000D50D7">
        <w:t xml:space="preserve"> </w:t>
      </w:r>
      <w:r>
        <w:t>affect,</w:t>
      </w:r>
      <w:r w:rsidR="000D50D7" w:rsidRPr="000D50D7">
        <w:t xml:space="preserve"> </w:t>
      </w:r>
      <w:r>
        <w:t>railway</w:t>
      </w:r>
      <w:r w:rsidR="000D50D7" w:rsidRPr="000D50D7">
        <w:t xml:space="preserve"> </w:t>
      </w:r>
      <w:r>
        <w:t>property</w:t>
      </w:r>
      <w:r w:rsidR="000D50D7" w:rsidRPr="000D50D7">
        <w:t xml:space="preserve"> </w:t>
      </w:r>
      <w:r>
        <w:t>and,</w:t>
      </w:r>
      <w:r w:rsidR="000D50D7" w:rsidRPr="000D50D7">
        <w:t xml:space="preserve"> </w:t>
      </w:r>
      <w:r>
        <w:t>for</w:t>
      </w:r>
      <w:r w:rsidR="000D50D7" w:rsidRPr="000D50D7">
        <w:t xml:space="preserve"> </w:t>
      </w:r>
      <w:r>
        <w:t>the</w:t>
      </w:r>
      <w:r w:rsidR="000D50D7" w:rsidRPr="000D50D7">
        <w:t xml:space="preserve"> </w:t>
      </w:r>
      <w:r>
        <w:t>avoidance</w:t>
      </w:r>
      <w:r w:rsidR="000D50D7" w:rsidRPr="000D50D7">
        <w:t xml:space="preserve"> </w:t>
      </w:r>
      <w:r>
        <w:t>of</w:t>
      </w:r>
      <w:r w:rsidR="000D50D7" w:rsidRPr="000D50D7">
        <w:t xml:space="preserve"> </w:t>
      </w:r>
      <w:r>
        <w:t>doubt,</w:t>
      </w:r>
      <w:r w:rsidR="000D50D7" w:rsidRPr="000D50D7">
        <w:t xml:space="preserve"> </w:t>
      </w:r>
      <w:r>
        <w:t>includes</w:t>
      </w:r>
      <w:r w:rsidR="000D50D7" w:rsidRPr="000D50D7">
        <w:t xml:space="preserve"> </w:t>
      </w:r>
      <w:r>
        <w:t>the</w:t>
      </w:r>
      <w:r w:rsidR="000D50D7" w:rsidRPr="000D50D7">
        <w:t xml:space="preserve"> </w:t>
      </w:r>
      <w:r>
        <w:t>maintenance</w:t>
      </w:r>
      <w:r w:rsidR="000D50D7" w:rsidRPr="000D50D7">
        <w:t xml:space="preserve"> </w:t>
      </w:r>
      <w:r>
        <w:t>of</w:t>
      </w:r>
      <w:r w:rsidR="000D50D7" w:rsidRPr="000D50D7">
        <w:t xml:space="preserve"> </w:t>
      </w:r>
      <w:r>
        <w:t>such</w:t>
      </w:r>
      <w:r w:rsidR="000D50D7" w:rsidRPr="000D50D7">
        <w:t xml:space="preserve"> </w:t>
      </w:r>
      <w:r>
        <w:t>works</w:t>
      </w:r>
      <w:r w:rsidR="000D50D7" w:rsidRPr="000D50D7">
        <w:t xml:space="preserve"> </w:t>
      </w:r>
      <w:r>
        <w:t>under</w:t>
      </w:r>
      <w:r w:rsidR="000D50D7" w:rsidRPr="000D50D7">
        <w:t xml:space="preserve"> </w:t>
      </w:r>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rsidR="00C22801">
        <w:t>a</w:t>
      </w:r>
      <w:r>
        <w:t>rticle</w:t>
      </w:r>
      <w:r w:rsidR="000D50D7" w:rsidRPr="000D50D7">
        <w:t xml:space="preserve"> </w:t>
      </w:r>
      <w:r w:rsidR="00014D32">
        <w:fldChar w:fldCharType="begin"/>
      </w:r>
      <w:r w:rsidR="00014D32">
        <w:instrText xml:space="preserve"> REF _Ref111215797 \r \h </w:instrText>
      </w:r>
      <w:r w:rsidR="00014D32">
        <w:fldChar w:fldCharType="separate"/>
      </w:r>
      <w:r w:rsidR="000D50D7">
        <w:t>5</w:t>
      </w:r>
      <w:r w:rsidR="00014D32">
        <w:fldChar w:fldCharType="end"/>
      </w:r>
      <w:r w:rsidR="000D50D7" w:rsidRPr="000D50D7">
        <w:t xml:space="preserve"> </w:t>
      </w:r>
      <w:r>
        <w:t>(</w:t>
      </w:r>
      <w:r w:rsidR="00014D32">
        <w:t>power</w:t>
      </w:r>
      <w:r w:rsidR="000D50D7" w:rsidRPr="000D50D7">
        <w:t xml:space="preserve"> </w:t>
      </w:r>
      <w:r w:rsidR="00014D32">
        <w:t>to</w:t>
      </w:r>
      <w:r w:rsidR="000D50D7" w:rsidRPr="000D50D7">
        <w:t xml:space="preserve"> </w:t>
      </w:r>
      <w:r w:rsidR="00014D32">
        <w:t>maintain</w:t>
      </w:r>
      <w:r w:rsidR="000D50D7" w:rsidRPr="000D50D7">
        <w:t xml:space="preserve"> </w:t>
      </w:r>
      <w:r w:rsidR="00014D32">
        <w:t>authorised</w:t>
      </w:r>
      <w:r w:rsidR="000D50D7" w:rsidRPr="000D50D7">
        <w:t xml:space="preserve"> </w:t>
      </w:r>
      <w:r w:rsidR="00014D32">
        <w:t>development</w:t>
      </w:r>
      <w:r>
        <w:t>)</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such</w:t>
      </w:r>
      <w:r w:rsidR="000D50D7" w:rsidRPr="000D50D7">
        <w:t xml:space="preserve"> </w:t>
      </w:r>
      <w:r>
        <w:t>works.</w:t>
      </w:r>
    </w:p>
    <w:p w14:paraId="43FD8C5F" w14:textId="77777777" w:rsidR="0057097B" w:rsidRDefault="0057097B" w:rsidP="0057097B">
      <w:pPr>
        <w:pStyle w:val="N1"/>
      </w:pPr>
      <w:r>
        <w:t>—</w:t>
      </w:r>
      <w:r>
        <w:fldChar w:fldCharType="begin"/>
      </w:r>
      <w:r>
        <w:instrText xml:space="preserve"> LISTNUM "SEQ1" \l 2 </w:instrText>
      </w:r>
      <w:r>
        <w:fldChar w:fldCharType="end"/>
      </w:r>
      <w:r w:rsidR="000D50D7" w:rsidRPr="000D50D7">
        <w:t> </w:t>
      </w:r>
      <w:r>
        <w:t>Where</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rsidR="00683A54">
        <w:t>Network</w:t>
      </w:r>
      <w:r w:rsidR="000D50D7" w:rsidRPr="000D50D7">
        <w:t xml:space="preserve"> </w:t>
      </w:r>
      <w:r w:rsidR="00683A54">
        <w:t>Rail</w:t>
      </w:r>
      <w:r w:rsidR="000D50D7" w:rsidRPr="000D50D7">
        <w:t xml:space="preserve"> </w:t>
      </w:r>
      <w:r w:rsidR="00683A54">
        <w:t>is</w:t>
      </w:r>
      <w:r w:rsidR="000D50D7" w:rsidRPr="000D50D7">
        <w:t xml:space="preserve"> </w:t>
      </w:r>
      <w:r w:rsidR="00683A54">
        <w:t>required</w:t>
      </w:r>
      <w:r w:rsidR="000D50D7" w:rsidRPr="000D50D7">
        <w:t xml:space="preserve"> </w:t>
      </w:r>
      <w:r w:rsidR="00683A54">
        <w:t>to</w:t>
      </w:r>
      <w:r w:rsidR="000D50D7" w:rsidRPr="000D50D7">
        <w:t xml:space="preserve"> </w:t>
      </w:r>
      <w:r w:rsidR="00683A54">
        <w:t>give</w:t>
      </w:r>
      <w:r w:rsidR="000D50D7" w:rsidRPr="000D50D7">
        <w:t xml:space="preserve"> </w:t>
      </w:r>
      <w:r w:rsidR="00683A54">
        <w:t>its</w:t>
      </w:r>
      <w:r w:rsidR="000D50D7" w:rsidRPr="000D50D7">
        <w:t xml:space="preserve"> </w:t>
      </w:r>
      <w:r w:rsidR="00683A54">
        <w:t>consent</w:t>
      </w:r>
      <w:r w:rsidR="000D50D7" w:rsidRPr="000D50D7">
        <w:t xml:space="preserve"> </w:t>
      </w:r>
      <w:r w:rsidR="00683A54">
        <w:t>or</w:t>
      </w:r>
      <w:r w:rsidR="000D50D7" w:rsidRPr="000D50D7">
        <w:t xml:space="preserve"> </w:t>
      </w:r>
      <w:r w:rsidR="00683A54">
        <w:t>approval</w:t>
      </w:r>
      <w:r w:rsidR="000D50D7" w:rsidRPr="000D50D7">
        <w:t xml:space="preserve"> </w:t>
      </w:r>
      <w:r w:rsidR="00683A54">
        <w:t>in</w:t>
      </w:r>
      <w:r w:rsidR="000D50D7" w:rsidRPr="000D50D7">
        <w:t xml:space="preserve"> </w:t>
      </w:r>
      <w:r w:rsidR="00683A54">
        <w:t>respect</w:t>
      </w:r>
      <w:r w:rsidR="000D50D7" w:rsidRPr="000D50D7">
        <w:t xml:space="preserve"> </w:t>
      </w:r>
      <w:r w:rsidR="00683A54">
        <w:t>of</w:t>
      </w:r>
      <w:r w:rsidR="000D50D7" w:rsidRPr="000D50D7">
        <w:t xml:space="preserve"> </w:t>
      </w:r>
      <w:r w:rsidR="00683A54">
        <w:t>any</w:t>
      </w:r>
      <w:r w:rsidR="000D50D7" w:rsidRPr="000D50D7">
        <w:t xml:space="preserve"> </w:t>
      </w:r>
      <w:r w:rsidR="00683A54">
        <w:t>matter,</w:t>
      </w:r>
      <w:r w:rsidR="000D50D7" w:rsidRPr="000D50D7">
        <w:t xml:space="preserve"> </w:t>
      </w:r>
      <w:r w:rsidR="00683A54">
        <w:t>that</w:t>
      </w:r>
      <w:r w:rsidR="000D50D7" w:rsidRPr="000D50D7">
        <w:t xml:space="preserve"> </w:t>
      </w:r>
      <w:r w:rsidR="00683A54">
        <w:t>consent</w:t>
      </w:r>
      <w:r w:rsidR="000D50D7" w:rsidRPr="000D50D7">
        <w:t xml:space="preserve"> </w:t>
      </w:r>
      <w:r w:rsidR="00683A54">
        <w:t>or</w:t>
      </w:r>
      <w:r w:rsidR="000D50D7" w:rsidRPr="000D50D7">
        <w:t xml:space="preserve"> </w:t>
      </w:r>
      <w:r w:rsidR="00683A54">
        <w:t>approval</w:t>
      </w:r>
      <w:r w:rsidR="000D50D7" w:rsidRPr="000D50D7">
        <w:t xml:space="preserve"> </w:t>
      </w:r>
      <w:r w:rsidR="00683A54">
        <w:t>is</w:t>
      </w:r>
      <w:r w:rsidR="000D50D7" w:rsidRPr="000D50D7">
        <w:t xml:space="preserve"> </w:t>
      </w:r>
      <w:r w:rsidR="00683A54">
        <w:t>subject</w:t>
      </w:r>
      <w:r w:rsidR="000D50D7" w:rsidRPr="000D50D7">
        <w:t xml:space="preserve"> </w:t>
      </w:r>
      <w:r w:rsidR="00683A54">
        <w:t>to</w:t>
      </w:r>
      <w:r w:rsidR="000D50D7" w:rsidRPr="000D50D7">
        <w:t xml:space="preserve"> </w:t>
      </w:r>
      <w:r w:rsidR="00683A54">
        <w:t>the</w:t>
      </w:r>
      <w:r w:rsidR="000D50D7" w:rsidRPr="000D50D7">
        <w:t xml:space="preserve"> </w:t>
      </w:r>
      <w:r w:rsidR="00683A54">
        <w:t>condition</w:t>
      </w:r>
      <w:r w:rsidR="000D50D7" w:rsidRPr="000D50D7">
        <w:t xml:space="preserve"> </w:t>
      </w:r>
      <w:r w:rsidR="00683A54">
        <w:t>that</w:t>
      </w:r>
      <w:r w:rsidR="000D50D7" w:rsidRPr="000D50D7">
        <w:t xml:space="preserve"> </w:t>
      </w:r>
      <w:r w:rsidR="00683A54">
        <w:t>Network</w:t>
      </w:r>
      <w:r w:rsidR="000D50D7" w:rsidRPr="000D50D7">
        <w:t xml:space="preserve"> </w:t>
      </w:r>
      <w:r w:rsidR="00683A54">
        <w:t>Rail</w:t>
      </w:r>
      <w:r w:rsidR="000D50D7" w:rsidRPr="000D50D7">
        <w:t xml:space="preserve"> </w:t>
      </w:r>
      <w:r w:rsidR="00683A54">
        <w:t>complie</w:t>
      </w:r>
      <w:r w:rsidR="00C22801">
        <w:t>s</w:t>
      </w:r>
      <w:r w:rsidR="000D50D7" w:rsidRPr="000D50D7">
        <w:t xml:space="preserve"> </w:t>
      </w:r>
      <w:r w:rsidR="00683A54">
        <w:t>with</w:t>
      </w:r>
      <w:r w:rsidR="000D50D7" w:rsidRPr="000D50D7">
        <w:t xml:space="preserve"> </w:t>
      </w:r>
      <w:r w:rsidR="00683A54">
        <w:t>any</w:t>
      </w:r>
      <w:r w:rsidR="000D50D7" w:rsidRPr="000D50D7">
        <w:t xml:space="preserve"> </w:t>
      </w:r>
      <w:r w:rsidR="00683A54">
        <w:t>relevant</w:t>
      </w:r>
      <w:r w:rsidR="000D50D7" w:rsidRPr="000D50D7">
        <w:t xml:space="preserve"> </w:t>
      </w:r>
      <w:r w:rsidR="00683A54">
        <w:t>railway</w:t>
      </w:r>
      <w:r w:rsidR="000D50D7" w:rsidRPr="000D50D7">
        <w:t xml:space="preserve"> </w:t>
      </w:r>
      <w:r w:rsidR="00683A54">
        <w:t>operational</w:t>
      </w:r>
      <w:r w:rsidR="000D50D7" w:rsidRPr="000D50D7">
        <w:t xml:space="preserve"> </w:t>
      </w:r>
      <w:r w:rsidR="00683A54">
        <w:t>procedures</w:t>
      </w:r>
      <w:r w:rsidR="000D50D7" w:rsidRPr="000D50D7">
        <w:t xml:space="preserve"> </w:t>
      </w:r>
      <w:r w:rsidR="00683A54">
        <w:t>and</w:t>
      </w:r>
      <w:r w:rsidR="000D50D7" w:rsidRPr="000D50D7">
        <w:t xml:space="preserve"> </w:t>
      </w:r>
      <w:r w:rsidR="00683A54">
        <w:t>any</w:t>
      </w:r>
      <w:r w:rsidR="000D50D7" w:rsidRPr="000D50D7">
        <w:t xml:space="preserve"> </w:t>
      </w:r>
      <w:r w:rsidR="00683A54">
        <w:t>obligations</w:t>
      </w:r>
      <w:r w:rsidR="000D50D7" w:rsidRPr="000D50D7">
        <w:t xml:space="preserve"> </w:t>
      </w:r>
      <w:r w:rsidR="00683A54">
        <w:t>under</w:t>
      </w:r>
      <w:r w:rsidR="000D50D7" w:rsidRPr="000D50D7">
        <w:t xml:space="preserve"> </w:t>
      </w:r>
      <w:r w:rsidR="00683A54">
        <w:t>its</w:t>
      </w:r>
      <w:r w:rsidR="000D50D7" w:rsidRPr="000D50D7">
        <w:t xml:space="preserve"> </w:t>
      </w:r>
      <w:r w:rsidR="00683A54">
        <w:t>network</w:t>
      </w:r>
      <w:r w:rsidR="000D50D7" w:rsidRPr="000D50D7">
        <w:t xml:space="preserve"> </w:t>
      </w:r>
      <w:r w:rsidR="00683A54">
        <w:t>licence</w:t>
      </w:r>
      <w:r w:rsidR="000D50D7" w:rsidRPr="000D50D7">
        <w:t xml:space="preserve"> </w:t>
      </w:r>
      <w:r w:rsidR="00683A54">
        <w:t>or</w:t>
      </w:r>
      <w:r w:rsidR="000D50D7" w:rsidRPr="000D50D7">
        <w:t xml:space="preserve"> </w:t>
      </w:r>
      <w:r w:rsidR="00683A54">
        <w:t>under</w:t>
      </w:r>
      <w:r w:rsidR="000D50D7" w:rsidRPr="000D50D7">
        <w:t xml:space="preserve"> </w:t>
      </w:r>
      <w:r w:rsidR="00683A54">
        <w:t>statute.</w:t>
      </w:r>
    </w:p>
    <w:p w14:paraId="70FEFA5E" w14:textId="77777777" w:rsidR="00683A54" w:rsidRDefault="00683A54" w:rsidP="00683A54">
      <w:pPr>
        <w:pStyle w:val="N2"/>
      </w:pPr>
      <w:r>
        <w:t>In</w:t>
      </w:r>
      <w:r w:rsidR="000D50D7" w:rsidRPr="000D50D7">
        <w:t xml:space="preserve"> </w:t>
      </w:r>
      <w:r>
        <w:t>so</w:t>
      </w:r>
      <w:r w:rsidR="000D50D7" w:rsidRPr="000D50D7">
        <w:t xml:space="preserve"> </w:t>
      </w:r>
      <w:r>
        <w:t>far</w:t>
      </w:r>
      <w:r w:rsidR="000D50D7" w:rsidRPr="000D50D7">
        <w:t xml:space="preserve"> </w:t>
      </w:r>
      <w:r>
        <w:t>as</w:t>
      </w:r>
      <w:r w:rsidR="000D50D7" w:rsidRPr="000D50D7">
        <w:t xml:space="preserve"> </w:t>
      </w:r>
      <w:r>
        <w:t>any</w:t>
      </w:r>
      <w:r w:rsidR="000D50D7" w:rsidRPr="000D50D7">
        <w:t xml:space="preserve"> </w:t>
      </w:r>
      <w:r>
        <w:t>specified</w:t>
      </w:r>
      <w:r w:rsidR="000D50D7" w:rsidRPr="000D50D7">
        <w:t xml:space="preserve"> </w:t>
      </w:r>
      <w:r>
        <w:t>work</w:t>
      </w:r>
      <w:r w:rsidR="000D50D7" w:rsidRPr="000D50D7">
        <w:t xml:space="preserve"> </w:t>
      </w:r>
      <w:r>
        <w:t>or</w:t>
      </w:r>
      <w:r w:rsidR="000D50D7" w:rsidRPr="000D50D7">
        <w:t xml:space="preserve"> </w:t>
      </w:r>
      <w:r>
        <w:t>the</w:t>
      </w:r>
      <w:r w:rsidR="000D50D7" w:rsidRPr="000D50D7">
        <w:t xml:space="preserve"> </w:t>
      </w:r>
      <w:r>
        <w:t>acquisition</w:t>
      </w:r>
      <w:r w:rsidR="000D50D7" w:rsidRPr="000D50D7">
        <w:t xml:space="preserve"> </w:t>
      </w:r>
      <w:r>
        <w:t>or</w:t>
      </w:r>
      <w:r w:rsidR="000D50D7" w:rsidRPr="000D50D7">
        <w:t xml:space="preserve"> </w:t>
      </w:r>
      <w:r>
        <w:t>use</w:t>
      </w:r>
      <w:r w:rsidR="000D50D7" w:rsidRPr="000D50D7">
        <w:t xml:space="preserve"> </w:t>
      </w:r>
      <w:r>
        <w:t>of</w:t>
      </w:r>
      <w:r w:rsidR="000D50D7" w:rsidRPr="000D50D7">
        <w:t xml:space="preserve"> </w:t>
      </w:r>
      <w:r>
        <w:t>railway</w:t>
      </w:r>
      <w:r w:rsidR="000D50D7" w:rsidRPr="000D50D7">
        <w:t xml:space="preserve"> </w:t>
      </w:r>
      <w:r>
        <w:t>property</w:t>
      </w:r>
      <w:r w:rsidR="000D50D7" w:rsidRPr="000D50D7">
        <w:t xml:space="preserve"> </w:t>
      </w:r>
      <w:r>
        <w:t>is</w:t>
      </w:r>
      <w:r w:rsidR="000D50D7" w:rsidRPr="000D50D7">
        <w:t xml:space="preserve"> </w:t>
      </w:r>
      <w:r>
        <w:t>or</w:t>
      </w:r>
      <w:r w:rsidR="000D50D7" w:rsidRPr="000D50D7">
        <w:t xml:space="preserve"> </w:t>
      </w:r>
      <w:r>
        <w:t>may</w:t>
      </w:r>
      <w:r w:rsidR="000D50D7" w:rsidRPr="000D50D7">
        <w:t xml:space="preserve"> </w:t>
      </w:r>
      <w:r>
        <w:t>be</w:t>
      </w:r>
      <w:r w:rsidR="000D50D7" w:rsidRPr="000D50D7">
        <w:t xml:space="preserve"> </w:t>
      </w:r>
      <w:r>
        <w:t>subject</w:t>
      </w:r>
      <w:r w:rsidR="000D50D7" w:rsidRPr="000D50D7">
        <w:t xml:space="preserve"> </w:t>
      </w:r>
      <w:r>
        <w:t>to</w:t>
      </w:r>
      <w:r w:rsidR="000D50D7" w:rsidRPr="000D50D7">
        <w:t xml:space="preserve"> </w:t>
      </w:r>
      <w:r>
        <w:t>railway</w:t>
      </w:r>
      <w:r w:rsidR="000D50D7" w:rsidRPr="000D50D7">
        <w:t xml:space="preserve"> </w:t>
      </w:r>
      <w:r>
        <w:t>operational</w:t>
      </w:r>
      <w:r w:rsidR="000D50D7" w:rsidRPr="000D50D7">
        <w:t xml:space="preserve"> </w:t>
      </w:r>
      <w:r>
        <w:t>procedures,</w:t>
      </w:r>
      <w:r w:rsidR="000D50D7" w:rsidRPr="000D50D7">
        <w:t xml:space="preserve"> </w:t>
      </w:r>
      <w:r>
        <w:t>Network</w:t>
      </w:r>
      <w:r w:rsidR="000D50D7" w:rsidRPr="000D50D7">
        <w:t xml:space="preserve"> </w:t>
      </w:r>
      <w:r>
        <w:t>Rail</w:t>
      </w:r>
      <w:r w:rsidR="000D50D7" w:rsidRPr="000D50D7">
        <w:t xml:space="preserve"> </w:t>
      </w:r>
      <w:r>
        <w:t>must—</w:t>
      </w:r>
    </w:p>
    <w:p w14:paraId="00D7CA89" w14:textId="77777777" w:rsidR="00683A54" w:rsidRDefault="00683A54" w:rsidP="00683A54">
      <w:pPr>
        <w:pStyle w:val="N3"/>
      </w:pPr>
      <w:r>
        <w:t>co-operate</w:t>
      </w:r>
      <w:r w:rsidR="000D50D7" w:rsidRPr="000D50D7">
        <w:t xml:space="preserve"> </w:t>
      </w:r>
      <w:r>
        <w:t>with</w:t>
      </w:r>
      <w:r w:rsidR="000D50D7" w:rsidRPr="000D50D7">
        <w:t xml:space="preserve"> </w:t>
      </w:r>
      <w:r>
        <w:t>the</w:t>
      </w:r>
      <w:r w:rsidR="000D50D7" w:rsidRPr="000D50D7">
        <w:t xml:space="preserve"> </w:t>
      </w:r>
      <w:r>
        <w:t>undertaker</w:t>
      </w:r>
      <w:r w:rsidR="000D50D7" w:rsidRPr="000D50D7">
        <w:t xml:space="preserve"> </w:t>
      </w:r>
      <w:r>
        <w:t>with</w:t>
      </w:r>
      <w:r w:rsidR="000D50D7" w:rsidRPr="000D50D7">
        <w:t xml:space="preserve"> </w:t>
      </w:r>
      <w:r>
        <w:t>a</w:t>
      </w:r>
      <w:r w:rsidR="000D50D7" w:rsidRPr="000D50D7">
        <w:t xml:space="preserve"> </w:t>
      </w:r>
      <w:r>
        <w:t>view</w:t>
      </w:r>
      <w:r w:rsidR="000D50D7" w:rsidRPr="000D50D7">
        <w:t xml:space="preserve"> </w:t>
      </w:r>
      <w:r>
        <w:t>to</w:t>
      </w:r>
      <w:r w:rsidR="000D50D7" w:rsidRPr="000D50D7">
        <w:t xml:space="preserve"> </w:t>
      </w:r>
      <w:r>
        <w:t>avoiding</w:t>
      </w:r>
      <w:r w:rsidR="000D50D7" w:rsidRPr="000D50D7">
        <w:t xml:space="preserve"> </w:t>
      </w:r>
      <w:r>
        <w:t>undue</w:t>
      </w:r>
      <w:r w:rsidR="000D50D7" w:rsidRPr="000D50D7">
        <w:t xml:space="preserve"> </w:t>
      </w:r>
      <w:r>
        <w:t>delay</w:t>
      </w:r>
      <w:r w:rsidR="000D50D7" w:rsidRPr="000D50D7">
        <w:t xml:space="preserve"> </w:t>
      </w:r>
      <w:r>
        <w:t>and</w:t>
      </w:r>
      <w:r w:rsidR="000D50D7" w:rsidRPr="000D50D7">
        <w:t xml:space="preserve"> </w:t>
      </w:r>
      <w:r>
        <w:t>securing</w:t>
      </w:r>
      <w:r w:rsidR="000D50D7" w:rsidRPr="000D50D7">
        <w:t xml:space="preserve"> </w:t>
      </w:r>
      <w:r>
        <w:t>conformity</w:t>
      </w:r>
      <w:r w:rsidR="000D50D7" w:rsidRPr="000D50D7">
        <w:t xml:space="preserve"> </w:t>
      </w:r>
      <w:r>
        <w:t>as</w:t>
      </w:r>
      <w:r w:rsidR="000D50D7" w:rsidRPr="000D50D7">
        <w:t xml:space="preserve"> </w:t>
      </w:r>
      <w:r>
        <w:t>between</w:t>
      </w:r>
      <w:r w:rsidR="000D50D7" w:rsidRPr="000D50D7">
        <w:t xml:space="preserve"> </w:t>
      </w:r>
      <w:r>
        <w:t>any</w:t>
      </w:r>
      <w:r w:rsidR="000D50D7" w:rsidRPr="000D50D7">
        <w:t xml:space="preserve"> </w:t>
      </w:r>
      <w:r>
        <w:t>plans</w:t>
      </w:r>
      <w:r w:rsidR="000D50D7" w:rsidRPr="000D50D7">
        <w:t xml:space="preserve"> </w:t>
      </w:r>
      <w:r>
        <w:t>approved</w:t>
      </w:r>
      <w:r w:rsidR="000D50D7" w:rsidRPr="000D50D7">
        <w:t xml:space="preserve"> </w:t>
      </w:r>
      <w:r>
        <w:t>by</w:t>
      </w:r>
      <w:r w:rsidR="000D50D7" w:rsidRPr="000D50D7">
        <w:t xml:space="preserve"> </w:t>
      </w:r>
      <w:r>
        <w:t>the</w:t>
      </w:r>
      <w:r w:rsidR="000D50D7" w:rsidRPr="000D50D7">
        <w:t xml:space="preserve"> </w:t>
      </w:r>
      <w:r>
        <w:t>engineer</w:t>
      </w:r>
      <w:r w:rsidR="000D50D7" w:rsidRPr="000D50D7">
        <w:t xml:space="preserve"> </w:t>
      </w:r>
      <w:r>
        <w:t>and</w:t>
      </w:r>
      <w:r w:rsidR="000D50D7" w:rsidRPr="000D50D7">
        <w:t xml:space="preserve"> </w:t>
      </w:r>
      <w:r>
        <w:t>requirements</w:t>
      </w:r>
      <w:r w:rsidR="000D50D7" w:rsidRPr="000D50D7">
        <w:t xml:space="preserve"> </w:t>
      </w:r>
      <w:r>
        <w:t>emanating</w:t>
      </w:r>
      <w:r w:rsidR="000D50D7" w:rsidRPr="000D50D7">
        <w:t xml:space="preserve"> </w:t>
      </w:r>
      <w:r>
        <w:t>from</w:t>
      </w:r>
      <w:r w:rsidR="000D50D7" w:rsidRPr="000D50D7">
        <w:t xml:space="preserve"> </w:t>
      </w:r>
      <w:r>
        <w:t>those</w:t>
      </w:r>
      <w:r w:rsidR="000D50D7" w:rsidRPr="000D50D7">
        <w:t xml:space="preserve"> </w:t>
      </w:r>
      <w:r>
        <w:t>procedures;</w:t>
      </w:r>
      <w:r w:rsidR="000D50D7" w:rsidRPr="000D50D7">
        <w:t xml:space="preserve"> </w:t>
      </w:r>
      <w:r>
        <w:t>and</w:t>
      </w:r>
    </w:p>
    <w:p w14:paraId="718189E9" w14:textId="77777777" w:rsidR="00683A54" w:rsidRDefault="00683A54" w:rsidP="00683A54">
      <w:pPr>
        <w:pStyle w:val="N3"/>
      </w:pPr>
      <w:r>
        <w:t>use</w:t>
      </w:r>
      <w:r w:rsidR="000D50D7" w:rsidRPr="000D50D7">
        <w:t xml:space="preserve"> </w:t>
      </w:r>
      <w:r>
        <w:t>their</w:t>
      </w:r>
      <w:r w:rsidR="000D50D7" w:rsidRPr="000D50D7">
        <w:t xml:space="preserve"> </w:t>
      </w:r>
      <w:r>
        <w:t>reasonable</w:t>
      </w:r>
      <w:r w:rsidR="000D50D7" w:rsidRPr="000D50D7">
        <w:t xml:space="preserve"> </w:t>
      </w:r>
      <w:r>
        <w:t>endeavours</w:t>
      </w:r>
      <w:r w:rsidR="000D50D7" w:rsidRPr="000D50D7">
        <w:t xml:space="preserve"> </w:t>
      </w:r>
      <w:r>
        <w:t>to</w:t>
      </w:r>
      <w:r w:rsidR="000D50D7" w:rsidRPr="000D50D7">
        <w:t xml:space="preserve"> </w:t>
      </w:r>
      <w:r>
        <w:t>avoid</w:t>
      </w:r>
      <w:r w:rsidR="000D50D7" w:rsidRPr="000D50D7">
        <w:t xml:space="preserve"> </w:t>
      </w:r>
      <w:r>
        <w:t>any</w:t>
      </w:r>
      <w:r w:rsidR="000D50D7" w:rsidRPr="000D50D7">
        <w:t xml:space="preserve"> </w:t>
      </w:r>
      <w:r>
        <w:t>conflict</w:t>
      </w:r>
      <w:r w:rsidR="000D50D7" w:rsidRPr="000D50D7">
        <w:t xml:space="preserve"> </w:t>
      </w:r>
      <w:r>
        <w:t>arising</w:t>
      </w:r>
      <w:r w:rsidR="000D50D7" w:rsidRPr="000D50D7">
        <w:t xml:space="preserve"> </w:t>
      </w:r>
      <w:r>
        <w:t>between</w:t>
      </w:r>
      <w:r w:rsidR="000D50D7" w:rsidRPr="000D50D7">
        <w:t xml:space="preserve"> </w:t>
      </w:r>
      <w:r>
        <w:t>the</w:t>
      </w:r>
      <w:r w:rsidR="000D50D7" w:rsidRPr="000D50D7">
        <w:t xml:space="preserve"> </w:t>
      </w:r>
      <w:r>
        <w:t>application</w:t>
      </w:r>
      <w:r w:rsidR="000D50D7" w:rsidRPr="000D50D7">
        <w:t xml:space="preserve"> </w:t>
      </w:r>
      <w:r>
        <w:t>of</w:t>
      </w:r>
      <w:r w:rsidR="000D50D7" w:rsidRPr="000D50D7">
        <w:t xml:space="preserve"> </w:t>
      </w:r>
      <w:r>
        <w:t>those</w:t>
      </w:r>
      <w:r w:rsidR="000D50D7" w:rsidRPr="000D50D7">
        <w:t xml:space="preserve"> </w:t>
      </w:r>
      <w:r>
        <w:t>procedures</w:t>
      </w:r>
      <w:r w:rsidR="000D50D7" w:rsidRPr="000D50D7">
        <w:t xml:space="preserve"> </w:t>
      </w:r>
      <w:r>
        <w:t>and</w:t>
      </w:r>
      <w:r w:rsidR="000D50D7" w:rsidRPr="000D50D7">
        <w:t xml:space="preserve"> </w:t>
      </w:r>
      <w:r>
        <w:t>the</w:t>
      </w:r>
      <w:r w:rsidR="000D50D7" w:rsidRPr="000D50D7">
        <w:t xml:space="preserve"> </w:t>
      </w:r>
      <w:r>
        <w:t>proper</w:t>
      </w:r>
      <w:r w:rsidR="000D50D7" w:rsidRPr="000D50D7">
        <w:t xml:space="preserve"> </w:t>
      </w:r>
      <w:r>
        <w:t>implementation</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pursuant</w:t>
      </w:r>
      <w:r w:rsidR="000D50D7" w:rsidRPr="000D50D7">
        <w:t xml:space="preserve"> </w:t>
      </w:r>
      <w:r>
        <w:t>to</w:t>
      </w:r>
      <w:r w:rsidR="000D50D7" w:rsidRPr="000D50D7">
        <w:t xml:space="preserve"> </w:t>
      </w:r>
      <w:r>
        <w:t>this</w:t>
      </w:r>
      <w:r w:rsidR="000D50D7" w:rsidRPr="000D50D7">
        <w:t xml:space="preserve"> </w:t>
      </w:r>
      <w:r>
        <w:t>Order.</w:t>
      </w:r>
    </w:p>
    <w:p w14:paraId="1194ACEE" w14:textId="77777777" w:rsidR="00683A54" w:rsidRDefault="00683A54" w:rsidP="00683A54">
      <w:pPr>
        <w:pStyle w:val="N1"/>
      </w:pPr>
      <w:bookmarkStart w:id="1401" w:name="_Ref111199542"/>
      <w:r>
        <w:t>—</w:t>
      </w:r>
      <w:r>
        <w:fldChar w:fldCharType="begin"/>
      </w:r>
      <w:r>
        <w:instrText xml:space="preserve"> LISTNUM "SEQ1" \l 2 </w:instrText>
      </w:r>
      <w:r>
        <w:fldChar w:fldCharType="end"/>
      </w:r>
      <w:r w:rsidR="000D50D7" w:rsidRPr="000D50D7">
        <w:t> </w:t>
      </w:r>
      <w:r>
        <w:t>The</w:t>
      </w:r>
      <w:r w:rsidR="000D50D7" w:rsidRPr="000D50D7">
        <w:t xml:space="preserve"> </w:t>
      </w:r>
      <w:r>
        <w:t>undertaker</w:t>
      </w:r>
      <w:r w:rsidR="000D50D7" w:rsidRPr="000D50D7">
        <w:t xml:space="preserve"> </w:t>
      </w:r>
      <w:r>
        <w:t>must</w:t>
      </w:r>
      <w:r w:rsidR="000D50D7" w:rsidRPr="000D50D7">
        <w:t xml:space="preserve"> </w:t>
      </w:r>
      <w:r>
        <w:t>not</w:t>
      </w:r>
      <w:r w:rsidR="000D50D7" w:rsidRPr="000D50D7">
        <w:t xml:space="preserve"> </w:t>
      </w:r>
      <w:r>
        <w:t>exercise</w:t>
      </w:r>
      <w:r w:rsidR="000D50D7" w:rsidRPr="000D50D7">
        <w:t xml:space="preserve"> </w:t>
      </w:r>
      <w:r>
        <w:t>the</w:t>
      </w:r>
      <w:r w:rsidR="000D50D7" w:rsidRPr="000D50D7">
        <w:t xml:space="preserve"> </w:t>
      </w:r>
      <w:r>
        <w:t>powers</w:t>
      </w:r>
      <w:r w:rsidR="000D50D7" w:rsidRPr="000D50D7">
        <w:t xml:space="preserve"> </w:t>
      </w:r>
      <w:r>
        <w:t>conferred</w:t>
      </w:r>
      <w:r w:rsidR="000D50D7" w:rsidRPr="000D50D7">
        <w:t xml:space="preserve"> </w:t>
      </w:r>
      <w:r>
        <w:t>by—</w:t>
      </w:r>
      <w:bookmarkEnd w:id="1401"/>
    </w:p>
    <w:p w14:paraId="0FBADA17" w14:textId="77777777" w:rsidR="00683A54" w:rsidRDefault="00683A54" w:rsidP="00683A54">
      <w:pPr>
        <w:pStyle w:val="N3"/>
      </w:pPr>
      <w:r>
        <w:t>article</w:t>
      </w:r>
      <w:r w:rsidR="000D50D7" w:rsidRPr="000D50D7">
        <w:t xml:space="preserve"> </w:t>
      </w:r>
      <w:r w:rsidR="00014D32">
        <w:fldChar w:fldCharType="begin"/>
      </w:r>
      <w:r w:rsidR="00014D32">
        <w:instrText xml:space="preserve"> REF _Ref94699303 \r \h </w:instrText>
      </w:r>
      <w:r w:rsidR="00014D32">
        <w:fldChar w:fldCharType="separate"/>
      </w:r>
      <w:r w:rsidR="000D50D7">
        <w:t>3</w:t>
      </w:r>
      <w:r w:rsidR="00014D32">
        <w:fldChar w:fldCharType="end"/>
      </w:r>
      <w:r w:rsidR="000D50D7" w:rsidRPr="000D50D7">
        <w:t xml:space="preserve"> </w:t>
      </w:r>
      <w:r>
        <w:t>(development</w:t>
      </w:r>
      <w:r w:rsidR="000D50D7" w:rsidRPr="000D50D7">
        <w:t xml:space="preserve"> </w:t>
      </w:r>
      <w:r>
        <w:t>consent</w:t>
      </w:r>
      <w:r w:rsidR="000D50D7" w:rsidRPr="000D50D7">
        <w:t xml:space="preserve"> </w:t>
      </w:r>
      <w:r w:rsidR="00014D32">
        <w:t>etc.</w:t>
      </w:r>
      <w:r w:rsidR="000D50D7" w:rsidRPr="000D50D7">
        <w:t xml:space="preserve"> </w:t>
      </w:r>
      <w:r>
        <w:t>granted</w:t>
      </w:r>
      <w:r w:rsidR="000D50D7" w:rsidRPr="000D50D7">
        <w:t xml:space="preserve"> </w:t>
      </w:r>
      <w:r>
        <w:t>by</w:t>
      </w:r>
      <w:r w:rsidR="000D50D7" w:rsidRPr="000D50D7">
        <w:t xml:space="preserve"> </w:t>
      </w:r>
      <w:r>
        <w:t>th</w:t>
      </w:r>
      <w:r w:rsidR="00014D32">
        <w:t>is</w:t>
      </w:r>
      <w:r w:rsidR="000D50D7" w:rsidRPr="000D50D7">
        <w:t xml:space="preserve"> </w:t>
      </w:r>
      <w:r>
        <w:t>Order);</w:t>
      </w:r>
    </w:p>
    <w:p w14:paraId="0E4D5D9B" w14:textId="77777777" w:rsidR="00683A54" w:rsidRDefault="00683A54" w:rsidP="00683A54">
      <w:pPr>
        <w:pStyle w:val="N3"/>
      </w:pPr>
      <w:r>
        <w:t>article</w:t>
      </w:r>
      <w:r w:rsidR="000D50D7" w:rsidRPr="000D50D7">
        <w:t xml:space="preserve"> </w:t>
      </w:r>
      <w:r w:rsidR="007875D2">
        <w:fldChar w:fldCharType="begin"/>
      </w:r>
      <w:r w:rsidR="007875D2">
        <w:instrText xml:space="preserve"> REF _Ref111215797 \r \h </w:instrText>
      </w:r>
      <w:r w:rsidR="007875D2">
        <w:fldChar w:fldCharType="separate"/>
      </w:r>
      <w:r w:rsidR="000D50D7">
        <w:t>5</w:t>
      </w:r>
      <w:r w:rsidR="007875D2">
        <w:fldChar w:fldCharType="end"/>
      </w:r>
      <w:r w:rsidR="000D50D7" w:rsidRPr="000D50D7">
        <w:t xml:space="preserve"> </w:t>
      </w:r>
      <w:r>
        <w:t>(</w:t>
      </w:r>
      <w:r w:rsidR="007875D2">
        <w:t>power</w:t>
      </w:r>
      <w:r w:rsidR="000D50D7" w:rsidRPr="000D50D7">
        <w:t xml:space="preserve"> </w:t>
      </w:r>
      <w:r w:rsidR="007875D2">
        <w:t>to</w:t>
      </w:r>
      <w:r w:rsidR="000D50D7" w:rsidRPr="000D50D7">
        <w:t xml:space="preserve"> </w:t>
      </w:r>
      <w:r w:rsidR="007875D2">
        <w:t>maintain</w:t>
      </w:r>
      <w:r w:rsidR="000D50D7" w:rsidRPr="000D50D7">
        <w:t xml:space="preserve"> </w:t>
      </w:r>
      <w:r w:rsidR="007875D2">
        <w:t>authorised</w:t>
      </w:r>
      <w:r w:rsidR="000D50D7" w:rsidRPr="000D50D7">
        <w:t xml:space="preserve"> </w:t>
      </w:r>
      <w:r w:rsidR="007875D2">
        <w:t>development)</w:t>
      </w:r>
      <w:r>
        <w:t>;</w:t>
      </w:r>
    </w:p>
    <w:p w14:paraId="490CAE18" w14:textId="77777777" w:rsidR="00683A54" w:rsidRDefault="00683A54" w:rsidP="00683A54">
      <w:pPr>
        <w:pStyle w:val="N3"/>
      </w:pPr>
      <w:r>
        <w:t>article</w:t>
      </w:r>
      <w:r w:rsidR="000D50D7" w:rsidRPr="000D50D7">
        <w:t xml:space="preserve"> </w:t>
      </w:r>
      <w:r w:rsidR="007875D2">
        <w:fldChar w:fldCharType="begin"/>
      </w:r>
      <w:r w:rsidR="007875D2">
        <w:instrText xml:space="preserve"> REF _Ref111216040 \r \h </w:instrText>
      </w:r>
      <w:r w:rsidR="007875D2">
        <w:fldChar w:fldCharType="separate"/>
      </w:r>
      <w:r w:rsidR="000D50D7">
        <w:t>15</w:t>
      </w:r>
      <w:r w:rsidR="007875D2">
        <w:fldChar w:fldCharType="end"/>
      </w:r>
      <w:r w:rsidR="000D50D7" w:rsidRPr="000D50D7">
        <w:t xml:space="preserve"> </w:t>
      </w:r>
      <w:r>
        <w:t>(discharge</w:t>
      </w:r>
      <w:r w:rsidR="000D50D7" w:rsidRPr="000D50D7">
        <w:t xml:space="preserve"> </w:t>
      </w:r>
      <w:r>
        <w:t>of</w:t>
      </w:r>
      <w:r w:rsidR="000D50D7" w:rsidRPr="000D50D7">
        <w:t xml:space="preserve"> </w:t>
      </w:r>
      <w:r>
        <w:t>water);</w:t>
      </w:r>
    </w:p>
    <w:p w14:paraId="067F9DB2" w14:textId="77777777" w:rsidR="00683A54" w:rsidRDefault="00683A54" w:rsidP="00683A54">
      <w:pPr>
        <w:pStyle w:val="N3"/>
      </w:pPr>
      <w:r>
        <w:t>article</w:t>
      </w:r>
      <w:r w:rsidR="000D50D7" w:rsidRPr="000D50D7">
        <w:t xml:space="preserve"> </w:t>
      </w:r>
      <w:r w:rsidR="007875D2">
        <w:fldChar w:fldCharType="begin"/>
      </w:r>
      <w:r w:rsidR="007875D2">
        <w:instrText xml:space="preserve"> REF _Ref94695651 \r \h </w:instrText>
      </w:r>
      <w:r w:rsidR="007875D2">
        <w:fldChar w:fldCharType="separate"/>
      </w:r>
      <w:r w:rsidR="000D50D7">
        <w:t>17</w:t>
      </w:r>
      <w:r w:rsidR="007875D2">
        <w:fldChar w:fldCharType="end"/>
      </w:r>
      <w:r w:rsidR="000D50D7" w:rsidRPr="000D50D7">
        <w:t xml:space="preserve"> </w:t>
      </w:r>
      <w:r>
        <w:t>(authority</w:t>
      </w:r>
      <w:r w:rsidR="000D50D7" w:rsidRPr="000D50D7">
        <w:t xml:space="preserve"> </w:t>
      </w:r>
      <w:r>
        <w:t>to</w:t>
      </w:r>
      <w:r w:rsidR="000D50D7" w:rsidRPr="000D50D7">
        <w:t xml:space="preserve"> </w:t>
      </w:r>
      <w:r>
        <w:t>survey</w:t>
      </w:r>
      <w:r w:rsidR="000D50D7" w:rsidRPr="000D50D7">
        <w:t xml:space="preserve"> </w:t>
      </w:r>
      <w:r>
        <w:t>and</w:t>
      </w:r>
      <w:r w:rsidR="000D50D7" w:rsidRPr="000D50D7">
        <w:t xml:space="preserve"> </w:t>
      </w:r>
      <w:r>
        <w:t>investigate</w:t>
      </w:r>
      <w:r w:rsidR="000D50D7" w:rsidRPr="000D50D7">
        <w:t xml:space="preserve"> </w:t>
      </w:r>
      <w:r>
        <w:t>the</w:t>
      </w:r>
      <w:r w:rsidR="000D50D7" w:rsidRPr="000D50D7">
        <w:t xml:space="preserve"> </w:t>
      </w:r>
      <w:r>
        <w:t>land);</w:t>
      </w:r>
    </w:p>
    <w:p w14:paraId="68D17A5F" w14:textId="77777777" w:rsidR="00683A54" w:rsidRDefault="00683A54" w:rsidP="00683A54">
      <w:pPr>
        <w:pStyle w:val="N3"/>
      </w:pPr>
      <w:r>
        <w:t>article</w:t>
      </w:r>
      <w:r w:rsidR="000D50D7" w:rsidRPr="000D50D7">
        <w:t xml:space="preserve"> </w:t>
      </w:r>
      <w:r w:rsidR="007875D2">
        <w:fldChar w:fldCharType="begin"/>
      </w:r>
      <w:r w:rsidR="007875D2">
        <w:instrText xml:space="preserve"> REF _Ref111216097 \r \h </w:instrText>
      </w:r>
      <w:r w:rsidR="007875D2">
        <w:fldChar w:fldCharType="separate"/>
      </w:r>
      <w:r w:rsidR="000D50D7">
        <w:t>18</w:t>
      </w:r>
      <w:r w:rsidR="007875D2">
        <w:fldChar w:fldCharType="end"/>
      </w:r>
      <w:r w:rsidR="000D50D7" w:rsidRPr="000D50D7">
        <w:t xml:space="preserve"> </w:t>
      </w:r>
      <w:r>
        <w:t>(compulsory</w:t>
      </w:r>
      <w:r w:rsidR="000D50D7" w:rsidRPr="000D50D7">
        <w:t xml:space="preserve"> </w:t>
      </w:r>
      <w:r>
        <w:t>acquisition</w:t>
      </w:r>
      <w:r w:rsidR="000D50D7" w:rsidRPr="000D50D7">
        <w:t xml:space="preserve"> </w:t>
      </w:r>
      <w:r>
        <w:t>of</w:t>
      </w:r>
      <w:r w:rsidR="000D50D7" w:rsidRPr="000D50D7">
        <w:t xml:space="preserve"> </w:t>
      </w:r>
      <w:r>
        <w:t>land);</w:t>
      </w:r>
    </w:p>
    <w:p w14:paraId="47507E01" w14:textId="77777777" w:rsidR="00683A54" w:rsidRDefault="00683A54" w:rsidP="00683A54">
      <w:pPr>
        <w:pStyle w:val="N3"/>
      </w:pPr>
      <w:r>
        <w:t>article</w:t>
      </w:r>
      <w:r w:rsidR="000D50D7" w:rsidRPr="000D50D7">
        <w:t xml:space="preserve"> </w:t>
      </w:r>
      <w:r w:rsidR="007875D2">
        <w:fldChar w:fldCharType="begin"/>
      </w:r>
      <w:r w:rsidR="007875D2">
        <w:instrText xml:space="preserve"> REF _Ref77778416 \r \h </w:instrText>
      </w:r>
      <w:r w:rsidR="007875D2">
        <w:fldChar w:fldCharType="separate"/>
      </w:r>
      <w:r w:rsidR="000D50D7">
        <w:t>20</w:t>
      </w:r>
      <w:r w:rsidR="007875D2">
        <w:fldChar w:fldCharType="end"/>
      </w:r>
      <w:r w:rsidR="000D50D7" w:rsidRPr="000D50D7">
        <w:t xml:space="preserve"> </w:t>
      </w:r>
      <w:r>
        <w:t>(compulsory</w:t>
      </w:r>
      <w:r w:rsidR="000D50D7" w:rsidRPr="000D50D7">
        <w:t xml:space="preserve"> </w:t>
      </w:r>
      <w:r>
        <w:t>acquisition</w:t>
      </w:r>
      <w:r w:rsidR="000D50D7" w:rsidRPr="000D50D7">
        <w:t xml:space="preserve"> </w:t>
      </w:r>
      <w:r>
        <w:t>of</w:t>
      </w:r>
      <w:r w:rsidR="000D50D7" w:rsidRPr="000D50D7">
        <w:t xml:space="preserve"> </w:t>
      </w:r>
      <w:r>
        <w:t>rights);</w:t>
      </w:r>
    </w:p>
    <w:p w14:paraId="75FED0FD" w14:textId="77777777" w:rsidR="00683A54" w:rsidRDefault="00683A54" w:rsidP="00683A54">
      <w:pPr>
        <w:pStyle w:val="N3"/>
      </w:pPr>
      <w:r>
        <w:t>article</w:t>
      </w:r>
      <w:r w:rsidR="000D50D7" w:rsidRPr="000D50D7">
        <w:t xml:space="preserve"> </w:t>
      </w:r>
      <w:r w:rsidR="007875D2">
        <w:fldChar w:fldCharType="begin"/>
      </w:r>
      <w:r w:rsidR="007875D2">
        <w:instrText xml:space="preserve"> REF _Ref96327159 \r \h </w:instrText>
      </w:r>
      <w:r w:rsidR="007875D2">
        <w:fldChar w:fldCharType="separate"/>
      </w:r>
      <w:r w:rsidR="000D50D7">
        <w:t>23</w:t>
      </w:r>
      <w:r w:rsidR="007875D2">
        <w:fldChar w:fldCharType="end"/>
      </w:r>
      <w:r w:rsidR="000D50D7" w:rsidRPr="000D50D7">
        <w:t xml:space="preserve"> </w:t>
      </w:r>
      <w:r>
        <w:t>acquisition</w:t>
      </w:r>
      <w:r w:rsidR="000D50D7" w:rsidRPr="000D50D7">
        <w:t xml:space="preserve"> </w:t>
      </w:r>
      <w:r>
        <w:t>of</w:t>
      </w:r>
      <w:r w:rsidR="000D50D7" w:rsidRPr="000D50D7">
        <w:t xml:space="preserve"> </w:t>
      </w:r>
      <w:r>
        <w:t>subsoil</w:t>
      </w:r>
      <w:r w:rsidR="000D50D7" w:rsidRPr="000D50D7">
        <w:t xml:space="preserve"> </w:t>
      </w:r>
      <w:r>
        <w:t>only);</w:t>
      </w:r>
    </w:p>
    <w:p w14:paraId="4BA477F0" w14:textId="77777777" w:rsidR="00683A54" w:rsidRDefault="00683A54" w:rsidP="00683A54">
      <w:pPr>
        <w:pStyle w:val="N3"/>
      </w:pPr>
      <w:r>
        <w:t>article</w:t>
      </w:r>
      <w:r w:rsidR="000D50D7" w:rsidRPr="000D50D7">
        <w:t xml:space="preserve"> </w:t>
      </w:r>
      <w:r w:rsidR="007875D2">
        <w:fldChar w:fldCharType="begin"/>
      </w:r>
      <w:r w:rsidR="007875D2">
        <w:instrText xml:space="preserve"> REF _Ref111216185 \r \h </w:instrText>
      </w:r>
      <w:r w:rsidR="007875D2">
        <w:fldChar w:fldCharType="separate"/>
      </w:r>
      <w:r w:rsidR="000D50D7">
        <w:t>24</w:t>
      </w:r>
      <w:r w:rsidR="007875D2">
        <w:fldChar w:fldCharType="end"/>
      </w:r>
      <w:r w:rsidR="000D50D7" w:rsidRPr="000D50D7">
        <w:t xml:space="preserve"> </w:t>
      </w:r>
      <w:r>
        <w:t>(power</w:t>
      </w:r>
      <w:r w:rsidR="000D50D7" w:rsidRPr="000D50D7">
        <w:t xml:space="preserve"> </w:t>
      </w:r>
      <w:r>
        <w:t>to</w:t>
      </w:r>
      <w:r w:rsidR="000D50D7" w:rsidRPr="000D50D7">
        <w:t xml:space="preserve"> </w:t>
      </w:r>
      <w:r>
        <w:t>override</w:t>
      </w:r>
      <w:r w:rsidR="000D50D7" w:rsidRPr="000D50D7">
        <w:t xml:space="preserve"> </w:t>
      </w:r>
      <w:r>
        <w:t>easements</w:t>
      </w:r>
      <w:r w:rsidR="000D50D7" w:rsidRPr="000D50D7">
        <w:t xml:space="preserve"> </w:t>
      </w:r>
      <w:r>
        <w:t>and</w:t>
      </w:r>
      <w:r w:rsidR="000D50D7" w:rsidRPr="000D50D7">
        <w:t xml:space="preserve"> </w:t>
      </w:r>
      <w:r>
        <w:t>other</w:t>
      </w:r>
      <w:r w:rsidR="000D50D7" w:rsidRPr="000D50D7">
        <w:t xml:space="preserve"> </w:t>
      </w:r>
      <w:r>
        <w:t>rights);</w:t>
      </w:r>
    </w:p>
    <w:p w14:paraId="7F9A201B" w14:textId="77777777" w:rsidR="00683A54" w:rsidRDefault="00683A54" w:rsidP="00683A54">
      <w:pPr>
        <w:pStyle w:val="N3"/>
      </w:pPr>
      <w:r>
        <w:lastRenderedPageBreak/>
        <w:t>article</w:t>
      </w:r>
      <w:r w:rsidR="000D50D7" w:rsidRPr="000D50D7">
        <w:t xml:space="preserve"> </w:t>
      </w:r>
      <w:r w:rsidR="007875D2">
        <w:fldChar w:fldCharType="begin"/>
      </w:r>
      <w:r w:rsidR="007875D2">
        <w:instrText xml:space="preserve"> REF _Ref96327134 \r \h </w:instrText>
      </w:r>
      <w:r w:rsidR="007875D2">
        <w:fldChar w:fldCharType="separate"/>
      </w:r>
      <w:r w:rsidR="000D50D7">
        <w:t>27</w:t>
      </w:r>
      <w:r w:rsidR="007875D2">
        <w:fldChar w:fldCharType="end"/>
      </w:r>
      <w:r w:rsidR="000D50D7" w:rsidRPr="000D50D7">
        <w:t xml:space="preserve"> </w:t>
      </w:r>
      <w:r w:rsidR="006D480B">
        <w:t>(temporary</w:t>
      </w:r>
      <w:r w:rsidR="000D50D7" w:rsidRPr="000D50D7">
        <w:t xml:space="preserve"> </w:t>
      </w:r>
      <w:r w:rsidR="006D480B">
        <w:t>use</w:t>
      </w:r>
      <w:r w:rsidR="000D50D7" w:rsidRPr="000D50D7">
        <w:t xml:space="preserve"> </w:t>
      </w:r>
      <w:r w:rsidR="006D480B">
        <w:t>of</w:t>
      </w:r>
      <w:r w:rsidR="000D50D7" w:rsidRPr="000D50D7">
        <w:t xml:space="preserve"> </w:t>
      </w:r>
      <w:r w:rsidR="006D480B">
        <w:t>land</w:t>
      </w:r>
      <w:r w:rsidR="000D50D7" w:rsidRPr="000D50D7">
        <w:t xml:space="preserve"> </w:t>
      </w:r>
      <w:r w:rsidR="006D480B">
        <w:t>for</w:t>
      </w:r>
      <w:r w:rsidR="000D50D7" w:rsidRPr="000D50D7">
        <w:t xml:space="preserve"> </w:t>
      </w:r>
      <w:r w:rsidR="00B95E9C">
        <w:t>c</w:t>
      </w:r>
      <w:r w:rsidR="007875D2">
        <w:t>onstructing</w:t>
      </w:r>
      <w:r w:rsidR="000D50D7" w:rsidRPr="000D50D7">
        <w:t xml:space="preserve"> </w:t>
      </w:r>
      <w:r w:rsidR="006D480B">
        <w:t>the</w:t>
      </w:r>
      <w:r w:rsidR="000D50D7" w:rsidRPr="000D50D7">
        <w:t xml:space="preserve"> </w:t>
      </w:r>
      <w:r w:rsidR="006D480B">
        <w:t>authorised</w:t>
      </w:r>
      <w:r w:rsidR="000D50D7" w:rsidRPr="000D50D7">
        <w:t xml:space="preserve"> </w:t>
      </w:r>
      <w:r w:rsidR="006D480B">
        <w:t>development);</w:t>
      </w:r>
    </w:p>
    <w:p w14:paraId="56CE978E" w14:textId="77777777" w:rsidR="006D480B" w:rsidRDefault="006D480B" w:rsidP="00683A54">
      <w:pPr>
        <w:pStyle w:val="N3"/>
      </w:pPr>
      <w:r>
        <w:t>article</w:t>
      </w:r>
      <w:r w:rsidR="000D50D7" w:rsidRPr="000D50D7">
        <w:t xml:space="preserve"> </w:t>
      </w:r>
      <w:r w:rsidR="007875D2">
        <w:fldChar w:fldCharType="begin"/>
      </w:r>
      <w:r w:rsidR="007875D2">
        <w:instrText xml:space="preserve"> REF _Ref77873649 \r \h </w:instrText>
      </w:r>
      <w:r w:rsidR="007875D2">
        <w:fldChar w:fldCharType="separate"/>
      </w:r>
      <w:r w:rsidR="000D50D7">
        <w:t>28</w:t>
      </w:r>
      <w:r w:rsidR="007875D2">
        <w:fldChar w:fldCharType="end"/>
      </w:r>
      <w:r w:rsidR="000D50D7" w:rsidRPr="000D50D7">
        <w:t xml:space="preserve"> </w:t>
      </w:r>
      <w:r>
        <w:t>(temporary</w:t>
      </w:r>
      <w:r w:rsidR="000D50D7" w:rsidRPr="000D50D7">
        <w:t xml:space="preserve"> </w:t>
      </w:r>
      <w:r>
        <w:t>use</w:t>
      </w:r>
      <w:r w:rsidR="000D50D7" w:rsidRPr="000D50D7">
        <w:t xml:space="preserve"> </w:t>
      </w:r>
      <w:r>
        <w:t>of</w:t>
      </w:r>
      <w:r w:rsidR="000D50D7" w:rsidRPr="000D50D7">
        <w:t xml:space="preserve"> </w:t>
      </w:r>
      <w:r>
        <w:t>land</w:t>
      </w:r>
      <w:r w:rsidR="000D50D7" w:rsidRPr="000D50D7">
        <w:t xml:space="preserve"> </w:t>
      </w:r>
      <w:r>
        <w:t>for</w:t>
      </w:r>
      <w:r w:rsidR="000D50D7" w:rsidRPr="000D50D7">
        <w:t xml:space="preserve"> </w:t>
      </w:r>
      <w:r>
        <w:t>maintaining</w:t>
      </w:r>
      <w:r w:rsidR="000D50D7" w:rsidRPr="000D50D7">
        <w:t xml:space="preserve"> </w:t>
      </w:r>
      <w:r>
        <w:t>the</w:t>
      </w:r>
      <w:r w:rsidR="000D50D7" w:rsidRPr="000D50D7">
        <w:t xml:space="preserve"> </w:t>
      </w:r>
      <w:r>
        <w:t>authorised</w:t>
      </w:r>
      <w:r w:rsidR="000D50D7" w:rsidRPr="000D50D7">
        <w:t xml:space="preserve"> </w:t>
      </w:r>
      <w:r>
        <w:t>development);</w:t>
      </w:r>
    </w:p>
    <w:p w14:paraId="4E990438" w14:textId="77777777" w:rsidR="006D480B" w:rsidRDefault="006D480B" w:rsidP="00683A54">
      <w:pPr>
        <w:pStyle w:val="N3"/>
      </w:pPr>
      <w:r>
        <w:t>article</w:t>
      </w:r>
      <w:r w:rsidR="000D50D7" w:rsidRPr="000D50D7">
        <w:t xml:space="preserve"> </w:t>
      </w:r>
      <w:r w:rsidR="007875D2">
        <w:fldChar w:fldCharType="begin"/>
      </w:r>
      <w:r w:rsidR="007875D2">
        <w:instrText xml:space="preserve"> REF _Ref77863967 \r \h </w:instrText>
      </w:r>
      <w:r w:rsidR="007875D2">
        <w:fldChar w:fldCharType="separate"/>
      </w:r>
      <w:r w:rsidR="000D50D7">
        <w:t>29</w:t>
      </w:r>
      <w:r w:rsidR="007875D2">
        <w:fldChar w:fldCharType="end"/>
      </w:r>
      <w:r w:rsidR="000D50D7" w:rsidRPr="000D50D7">
        <w:t xml:space="preserve"> </w:t>
      </w:r>
      <w:r>
        <w:t>(statutory</w:t>
      </w:r>
      <w:r w:rsidR="000D50D7" w:rsidRPr="000D50D7">
        <w:t xml:space="preserve"> </w:t>
      </w:r>
      <w:r>
        <w:t>undertakers);</w:t>
      </w:r>
    </w:p>
    <w:p w14:paraId="5F43A5D1" w14:textId="77777777" w:rsidR="006D480B" w:rsidRDefault="006D480B" w:rsidP="00683A54">
      <w:pPr>
        <w:pStyle w:val="N3"/>
      </w:pPr>
      <w:r>
        <w:t>article</w:t>
      </w:r>
      <w:r w:rsidR="000D50D7" w:rsidRPr="000D50D7">
        <w:t xml:space="preserve"> </w:t>
      </w:r>
      <w:r w:rsidR="007875D2">
        <w:fldChar w:fldCharType="begin"/>
      </w:r>
      <w:r w:rsidR="007875D2">
        <w:instrText xml:space="preserve"> REF _Ref94698793 \r \h </w:instrText>
      </w:r>
      <w:r w:rsidR="007875D2">
        <w:fldChar w:fldCharType="separate"/>
      </w:r>
      <w:r w:rsidR="000D50D7">
        <w:t>36</w:t>
      </w:r>
      <w:r w:rsidR="007875D2">
        <w:fldChar w:fldCharType="end"/>
      </w:r>
      <w:r w:rsidR="000D50D7" w:rsidRPr="000D50D7">
        <w:t xml:space="preserve"> </w:t>
      </w:r>
      <w:r>
        <w:t>(felling</w:t>
      </w:r>
      <w:r w:rsidR="000D50D7" w:rsidRPr="000D50D7">
        <w:t xml:space="preserve"> </w:t>
      </w:r>
      <w:r>
        <w:t>or</w:t>
      </w:r>
      <w:r w:rsidR="000D50D7" w:rsidRPr="000D50D7">
        <w:t xml:space="preserve"> </w:t>
      </w:r>
      <w:r>
        <w:t>lopping</w:t>
      </w:r>
      <w:r w:rsidR="000D50D7" w:rsidRPr="000D50D7">
        <w:t xml:space="preserve"> </w:t>
      </w:r>
      <w:r>
        <w:t>of</w:t>
      </w:r>
      <w:r w:rsidR="000D50D7" w:rsidRPr="000D50D7">
        <w:t xml:space="preserve"> </w:t>
      </w:r>
      <w:r>
        <w:t>trees</w:t>
      </w:r>
      <w:r w:rsidR="000D50D7" w:rsidRPr="000D50D7">
        <w:t xml:space="preserve"> </w:t>
      </w:r>
      <w:r w:rsidR="007875D2">
        <w:t>and</w:t>
      </w:r>
      <w:r w:rsidR="000D50D7" w:rsidRPr="000D50D7">
        <w:t xml:space="preserve"> </w:t>
      </w:r>
      <w:r w:rsidR="007875D2">
        <w:t>removal</w:t>
      </w:r>
      <w:r w:rsidR="000D50D7" w:rsidRPr="000D50D7">
        <w:t xml:space="preserve"> </w:t>
      </w:r>
      <w:r w:rsidR="007875D2">
        <w:t>of</w:t>
      </w:r>
      <w:r w:rsidR="000D50D7" w:rsidRPr="000D50D7">
        <w:t xml:space="preserve"> </w:t>
      </w:r>
      <w:r w:rsidR="007875D2">
        <w:t>hedgerows</w:t>
      </w:r>
      <w:r>
        <w:t>);</w:t>
      </w:r>
    </w:p>
    <w:p w14:paraId="413D3C16" w14:textId="77777777" w:rsidR="006D480B" w:rsidRDefault="006D480B" w:rsidP="00683A54">
      <w:pPr>
        <w:pStyle w:val="N3"/>
      </w:pPr>
      <w:r>
        <w:t>article</w:t>
      </w:r>
      <w:r w:rsidR="000D50D7" w:rsidRPr="000D50D7">
        <w:t xml:space="preserve"> </w:t>
      </w:r>
      <w:r w:rsidR="007875D2">
        <w:fldChar w:fldCharType="begin"/>
      </w:r>
      <w:r w:rsidR="007875D2">
        <w:instrText xml:space="preserve"> REF _Ref111216350 \r \h </w:instrText>
      </w:r>
      <w:r w:rsidR="007875D2">
        <w:fldChar w:fldCharType="separate"/>
      </w:r>
      <w:r w:rsidR="000D50D7">
        <w:t>37</w:t>
      </w:r>
      <w:r w:rsidR="007875D2">
        <w:fldChar w:fldCharType="end"/>
      </w:r>
      <w:r w:rsidR="000D50D7" w:rsidRPr="000D50D7">
        <w:t xml:space="preserve"> </w:t>
      </w:r>
      <w:r>
        <w:t>(trees</w:t>
      </w:r>
      <w:r w:rsidR="000D50D7" w:rsidRPr="000D50D7">
        <w:t xml:space="preserve"> </w:t>
      </w:r>
      <w:r>
        <w:t>subject</w:t>
      </w:r>
      <w:r w:rsidR="000D50D7" w:rsidRPr="000D50D7">
        <w:t xml:space="preserve"> </w:t>
      </w:r>
      <w:r>
        <w:t>to</w:t>
      </w:r>
      <w:r w:rsidR="000D50D7" w:rsidRPr="000D50D7">
        <w:t xml:space="preserve"> </w:t>
      </w:r>
      <w:r>
        <w:t>tree</w:t>
      </w:r>
      <w:r w:rsidR="000D50D7" w:rsidRPr="000D50D7">
        <w:t xml:space="preserve"> </w:t>
      </w:r>
      <w:r>
        <w:t>preservation</w:t>
      </w:r>
      <w:r w:rsidR="000D50D7" w:rsidRPr="000D50D7">
        <w:t xml:space="preserve"> </w:t>
      </w:r>
      <w:r>
        <w:t>orders);</w:t>
      </w:r>
    </w:p>
    <w:p w14:paraId="6536E6D1" w14:textId="77777777" w:rsidR="006D480B" w:rsidRDefault="006D480B" w:rsidP="00683A54">
      <w:pPr>
        <w:pStyle w:val="N3"/>
      </w:pPr>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section</w:t>
      </w:r>
      <w:r w:rsidR="000D50D7" w:rsidRPr="000D50D7">
        <w:t xml:space="preserve"> </w:t>
      </w:r>
      <w:r>
        <w:t>11(3)</w:t>
      </w:r>
      <w:r w:rsidR="000D50D7" w:rsidRPr="000D50D7">
        <w:t xml:space="preserve"> </w:t>
      </w:r>
      <w:r>
        <w:t>(power</w:t>
      </w:r>
      <w:r w:rsidR="000D50D7" w:rsidRPr="000D50D7">
        <w:t xml:space="preserve"> </w:t>
      </w:r>
      <w:r>
        <w:t>of</w:t>
      </w:r>
      <w:r w:rsidR="000D50D7" w:rsidRPr="000D50D7">
        <w:t xml:space="preserve"> </w:t>
      </w:r>
      <w:r>
        <w:t>entry)</w:t>
      </w:r>
      <w:r w:rsidR="000D50D7" w:rsidRPr="000D50D7">
        <w:t xml:space="preserve"> </w:t>
      </w:r>
      <w:r>
        <w:t>of</w:t>
      </w:r>
      <w:r w:rsidR="000D50D7" w:rsidRPr="000D50D7">
        <w:t xml:space="preserve"> </w:t>
      </w:r>
      <w:r>
        <w:t>the</w:t>
      </w:r>
      <w:r w:rsidR="000D50D7" w:rsidRPr="000D50D7">
        <w:t xml:space="preserve"> </w:t>
      </w:r>
      <w:r>
        <w:t>1965</w:t>
      </w:r>
      <w:r w:rsidR="000D50D7" w:rsidRPr="000D50D7">
        <w:t xml:space="preserve"> </w:t>
      </w:r>
      <w:r>
        <w:t>Act;</w:t>
      </w:r>
    </w:p>
    <w:p w14:paraId="0641BD11" w14:textId="77777777" w:rsidR="006D480B" w:rsidRDefault="006D480B" w:rsidP="00683A54">
      <w:pPr>
        <w:pStyle w:val="N3"/>
      </w:pPr>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section</w:t>
      </w:r>
      <w:r w:rsidR="000D50D7" w:rsidRPr="000D50D7">
        <w:t xml:space="preserve"> </w:t>
      </w:r>
      <w:r>
        <w:t>203</w:t>
      </w:r>
      <w:r w:rsidR="000D50D7" w:rsidRPr="000D50D7">
        <w:t xml:space="preserve"> </w:t>
      </w:r>
      <w:r>
        <w:t>(power</w:t>
      </w:r>
      <w:r w:rsidR="000D50D7" w:rsidRPr="000D50D7">
        <w:t xml:space="preserve"> </w:t>
      </w:r>
      <w:r>
        <w:t>to</w:t>
      </w:r>
      <w:r w:rsidR="000D50D7" w:rsidRPr="000D50D7">
        <w:t xml:space="preserve"> </w:t>
      </w:r>
      <w:r>
        <w:t>override</w:t>
      </w:r>
      <w:r w:rsidR="000D50D7" w:rsidRPr="000D50D7">
        <w:t xml:space="preserve"> </w:t>
      </w:r>
      <w:r>
        <w:t>easements</w:t>
      </w:r>
      <w:r w:rsidR="000D50D7" w:rsidRPr="000D50D7">
        <w:t xml:space="preserve"> </w:t>
      </w:r>
      <w:r>
        <w:t>and</w:t>
      </w:r>
      <w:r w:rsidR="000D50D7" w:rsidRPr="000D50D7">
        <w:t xml:space="preserve"> </w:t>
      </w:r>
      <w:r>
        <w:t>rights)</w:t>
      </w:r>
      <w:r w:rsidR="000D50D7" w:rsidRPr="000D50D7">
        <w:t xml:space="preserve"> </w:t>
      </w:r>
      <w:r>
        <w:t>of</w:t>
      </w:r>
      <w:r w:rsidR="000D50D7" w:rsidRPr="000D50D7">
        <w:t xml:space="preserve"> </w:t>
      </w:r>
      <w:r>
        <w:t>the</w:t>
      </w:r>
      <w:r w:rsidR="000D50D7" w:rsidRPr="000D50D7">
        <w:t xml:space="preserve"> </w:t>
      </w:r>
      <w:r>
        <w:t>Housing</w:t>
      </w:r>
      <w:r w:rsidR="000D50D7" w:rsidRPr="000D50D7">
        <w:t xml:space="preserve"> </w:t>
      </w:r>
      <w:r>
        <w:t>and</w:t>
      </w:r>
      <w:r w:rsidR="000D50D7" w:rsidRPr="000D50D7">
        <w:t xml:space="preserve"> </w:t>
      </w:r>
      <w:r>
        <w:t>Planning</w:t>
      </w:r>
      <w:r w:rsidR="000D50D7" w:rsidRPr="000D50D7">
        <w:t xml:space="preserve"> </w:t>
      </w:r>
      <w:r>
        <w:t>Act</w:t>
      </w:r>
      <w:r w:rsidR="000D50D7" w:rsidRPr="000D50D7">
        <w:t xml:space="preserve"> </w:t>
      </w:r>
      <w:r>
        <w:t>2016;</w:t>
      </w:r>
    </w:p>
    <w:p w14:paraId="22FEE030" w14:textId="77777777" w:rsidR="006D480B" w:rsidRDefault="006D480B" w:rsidP="00683A54">
      <w:pPr>
        <w:pStyle w:val="N3"/>
      </w:pPr>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section</w:t>
      </w:r>
      <w:r w:rsidR="000D50D7" w:rsidRPr="000D50D7">
        <w:t xml:space="preserve"> </w:t>
      </w:r>
      <w:r>
        <w:t>172</w:t>
      </w:r>
      <w:r w:rsidR="000D50D7" w:rsidRPr="000D50D7">
        <w:t xml:space="preserve"> </w:t>
      </w:r>
      <w:r>
        <w:t>(right</w:t>
      </w:r>
      <w:r w:rsidR="000D50D7" w:rsidRPr="000D50D7">
        <w:t xml:space="preserve"> </w:t>
      </w:r>
      <w:r>
        <w:t>to</w:t>
      </w:r>
      <w:r w:rsidR="000D50D7" w:rsidRPr="000D50D7">
        <w:t xml:space="preserve"> </w:t>
      </w:r>
      <w:r>
        <w:t>enter</w:t>
      </w:r>
      <w:r w:rsidR="000D50D7" w:rsidRPr="000D50D7">
        <w:t xml:space="preserve"> </w:t>
      </w:r>
      <w:r>
        <w:t>and</w:t>
      </w:r>
      <w:r w:rsidR="000D50D7" w:rsidRPr="000D50D7">
        <w:t xml:space="preserve"> </w:t>
      </w:r>
      <w:r>
        <w:t>survey</w:t>
      </w:r>
      <w:r w:rsidR="000D50D7" w:rsidRPr="000D50D7">
        <w:t xml:space="preserve"> </w:t>
      </w:r>
      <w:r>
        <w:t>land)</w:t>
      </w:r>
      <w:r w:rsidR="000D50D7" w:rsidRPr="000D50D7">
        <w:t xml:space="preserve"> </w:t>
      </w:r>
      <w:r>
        <w:t>of</w:t>
      </w:r>
      <w:r w:rsidR="000D50D7" w:rsidRPr="000D50D7">
        <w:t xml:space="preserve"> </w:t>
      </w:r>
      <w:r>
        <w:t>the</w:t>
      </w:r>
      <w:r w:rsidR="000D50D7" w:rsidRPr="000D50D7">
        <w:t xml:space="preserve"> </w:t>
      </w:r>
      <w:r>
        <w:t>Housing</w:t>
      </w:r>
      <w:r w:rsidR="000D50D7" w:rsidRPr="000D50D7">
        <w:t xml:space="preserve"> </w:t>
      </w:r>
      <w:r>
        <w:t>and</w:t>
      </w:r>
      <w:r w:rsidR="000D50D7" w:rsidRPr="000D50D7">
        <w:t xml:space="preserve"> </w:t>
      </w:r>
      <w:r>
        <w:t>Planning</w:t>
      </w:r>
      <w:r w:rsidR="000D50D7" w:rsidRPr="000D50D7">
        <w:t xml:space="preserve"> </w:t>
      </w:r>
      <w:r>
        <w:t>Act</w:t>
      </w:r>
      <w:r w:rsidR="000D50D7" w:rsidRPr="000D50D7">
        <w:t xml:space="preserve"> </w:t>
      </w:r>
      <w:r>
        <w:t>2016;</w:t>
      </w:r>
    </w:p>
    <w:p w14:paraId="26EB4EF5" w14:textId="77777777" w:rsidR="006D480B" w:rsidRDefault="006D480B" w:rsidP="00683A54">
      <w:pPr>
        <w:pStyle w:val="N3"/>
      </w:pPr>
      <w:r>
        <w:t>any</w:t>
      </w:r>
      <w:r w:rsidR="000D50D7" w:rsidRPr="000D50D7">
        <w:t xml:space="preserve"> </w:t>
      </w:r>
      <w:r>
        <w:t>powers</w:t>
      </w:r>
      <w:r w:rsidR="000D50D7" w:rsidRPr="000D50D7">
        <w:t xml:space="preserve"> </w:t>
      </w:r>
      <w:r>
        <w:t>under</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the</w:t>
      </w:r>
      <w:r w:rsidR="000D50D7" w:rsidRPr="000D50D7">
        <w:t xml:space="preserve"> </w:t>
      </w:r>
      <w:r>
        <w:t>temporary</w:t>
      </w:r>
      <w:r w:rsidR="000D50D7" w:rsidRPr="000D50D7">
        <w:t xml:space="preserve"> </w:t>
      </w:r>
      <w:r>
        <w:t>possession</w:t>
      </w:r>
      <w:r w:rsidR="000D50D7" w:rsidRPr="000D50D7">
        <w:t xml:space="preserve"> </w:t>
      </w:r>
      <w:r>
        <w:t>of</w:t>
      </w:r>
      <w:r w:rsidR="000D50D7" w:rsidRPr="000D50D7">
        <w:t xml:space="preserve"> </w:t>
      </w:r>
      <w:r>
        <w:t>land</w:t>
      </w:r>
      <w:r w:rsidR="000D50D7" w:rsidRPr="000D50D7">
        <w:t xml:space="preserve"> </w:t>
      </w:r>
      <w:r>
        <w:t>under</w:t>
      </w:r>
      <w:r w:rsidR="000D50D7" w:rsidRPr="000D50D7">
        <w:t xml:space="preserve"> </w:t>
      </w:r>
      <w:r>
        <w:t>the</w:t>
      </w:r>
      <w:r w:rsidR="000D50D7" w:rsidRPr="000D50D7">
        <w:t xml:space="preserve"> </w:t>
      </w:r>
      <w:r>
        <w:t>Neighbourhood</w:t>
      </w:r>
      <w:r w:rsidR="000D50D7" w:rsidRPr="000D50D7">
        <w:t xml:space="preserve"> </w:t>
      </w:r>
      <w:r>
        <w:t>Planning</w:t>
      </w:r>
      <w:r w:rsidR="000D50D7" w:rsidRPr="000D50D7">
        <w:t xml:space="preserve"> </w:t>
      </w:r>
      <w:r>
        <w:t>Act</w:t>
      </w:r>
      <w:r w:rsidR="000D50D7" w:rsidRPr="000D50D7">
        <w:t xml:space="preserve"> </w:t>
      </w:r>
      <w:r>
        <w:t>2017;</w:t>
      </w:r>
    </w:p>
    <w:p w14:paraId="2C40C55A" w14:textId="77777777" w:rsidR="006D480B" w:rsidRDefault="006D480B" w:rsidP="006D480B">
      <w:pPr>
        <w:pStyle w:val="T1"/>
      </w:pPr>
      <w:r>
        <w:t>in</w:t>
      </w:r>
      <w:r w:rsidR="000D50D7" w:rsidRPr="000D50D7">
        <w:t xml:space="preserve"> </w:t>
      </w:r>
      <w:r>
        <w:t>respect</w:t>
      </w:r>
      <w:r w:rsidR="000D50D7" w:rsidRPr="000D50D7">
        <w:t xml:space="preserve"> </w:t>
      </w:r>
      <w:r>
        <w:t>of</w:t>
      </w:r>
      <w:r w:rsidR="000D50D7" w:rsidRPr="000D50D7">
        <w:t xml:space="preserve"> </w:t>
      </w:r>
      <w:r>
        <w:t>any</w:t>
      </w:r>
      <w:r w:rsidR="000D50D7" w:rsidRPr="000D50D7">
        <w:t xml:space="preserve"> </w:t>
      </w:r>
      <w:r>
        <w:t>railway</w:t>
      </w:r>
      <w:r w:rsidR="000D50D7" w:rsidRPr="000D50D7">
        <w:t xml:space="preserve"> </w:t>
      </w:r>
      <w:r>
        <w:t>property</w:t>
      </w:r>
      <w:r w:rsidR="000D50D7" w:rsidRPr="000D50D7">
        <w:t xml:space="preserve"> </w:t>
      </w:r>
      <w:r>
        <w:t>unless</w:t>
      </w:r>
      <w:r w:rsidR="000D50D7" w:rsidRPr="000D50D7">
        <w:t xml:space="preserve"> </w:t>
      </w:r>
      <w:r>
        <w:t>the</w:t>
      </w:r>
      <w:r w:rsidR="000D50D7" w:rsidRPr="000D50D7">
        <w:t xml:space="preserve"> </w:t>
      </w:r>
      <w:r>
        <w:t>exercise</w:t>
      </w:r>
      <w:r w:rsidR="000D50D7" w:rsidRPr="000D50D7">
        <w:t xml:space="preserve"> </w:t>
      </w:r>
      <w:r>
        <w:t>of</w:t>
      </w:r>
      <w:r w:rsidR="000D50D7" w:rsidRPr="000D50D7">
        <w:t xml:space="preserve"> </w:t>
      </w:r>
      <w:r>
        <w:t>such</w:t>
      </w:r>
      <w:r w:rsidR="000D50D7" w:rsidRPr="000D50D7">
        <w:t xml:space="preserve"> </w:t>
      </w:r>
      <w:r>
        <w:t>powers</w:t>
      </w:r>
      <w:r w:rsidR="000D50D7" w:rsidRPr="000D50D7">
        <w:t xml:space="preserve"> </w:t>
      </w:r>
      <w:r>
        <w:t>i</w:t>
      </w:r>
      <w:r w:rsidR="00C22801">
        <w:t>s</w:t>
      </w:r>
      <w:r w:rsidR="000D50D7" w:rsidRPr="000D50D7">
        <w:t xml:space="preserve"> </w:t>
      </w:r>
      <w:r>
        <w:t>with</w:t>
      </w:r>
      <w:r w:rsidR="000D50D7" w:rsidRPr="000D50D7">
        <w:t xml:space="preserve"> </w:t>
      </w:r>
      <w:r>
        <w:t>the</w:t>
      </w:r>
      <w:r w:rsidR="000D50D7" w:rsidRPr="000D50D7">
        <w:t xml:space="preserve"> </w:t>
      </w:r>
      <w:r>
        <w:t>consent</w:t>
      </w:r>
      <w:r w:rsidR="000D50D7" w:rsidRPr="000D50D7">
        <w:t xml:space="preserve"> </w:t>
      </w:r>
      <w:r>
        <w:t>of</w:t>
      </w:r>
      <w:r w:rsidR="000D50D7" w:rsidRPr="000D50D7">
        <w:t xml:space="preserve"> </w:t>
      </w:r>
      <w:r>
        <w:t>Network</w:t>
      </w:r>
      <w:r w:rsidR="000D50D7" w:rsidRPr="000D50D7">
        <w:t xml:space="preserve"> </w:t>
      </w:r>
      <w:r>
        <w:t>Rail.</w:t>
      </w:r>
    </w:p>
    <w:p w14:paraId="4BDFD7F3" w14:textId="77777777" w:rsidR="006D480B" w:rsidRDefault="006D480B" w:rsidP="006D480B">
      <w:pPr>
        <w:pStyle w:val="N2"/>
      </w:pPr>
      <w:r>
        <w:t>The</w:t>
      </w:r>
      <w:r w:rsidR="000D50D7" w:rsidRPr="000D50D7">
        <w:t xml:space="preserve"> </w:t>
      </w:r>
      <w:r>
        <w:t>undertaker</w:t>
      </w:r>
      <w:r w:rsidR="000D50D7" w:rsidRPr="000D50D7">
        <w:t xml:space="preserve"> </w:t>
      </w:r>
      <w:r>
        <w:t>must</w:t>
      </w:r>
      <w:r w:rsidR="000D50D7" w:rsidRPr="000D50D7">
        <w:t xml:space="preserve"> </w:t>
      </w:r>
      <w:r>
        <w:t>not</w:t>
      </w:r>
      <w:r w:rsidR="000D50D7" w:rsidRPr="000D50D7">
        <w:t xml:space="preserve"> </w:t>
      </w:r>
      <w:r>
        <w:t>in</w:t>
      </w:r>
      <w:r w:rsidR="000D50D7" w:rsidRPr="000D50D7">
        <w:t xml:space="preserve"> </w:t>
      </w:r>
      <w:r>
        <w:t>the</w:t>
      </w:r>
      <w:r w:rsidR="000D50D7" w:rsidRPr="000D50D7">
        <w:t xml:space="preserve"> </w:t>
      </w:r>
      <w:r>
        <w:t>exercise</w:t>
      </w:r>
      <w:r w:rsidR="000D50D7" w:rsidRPr="000D50D7">
        <w:t xml:space="preserve"> </w:t>
      </w:r>
      <w:r>
        <w:t>of</w:t>
      </w:r>
      <w:r w:rsidR="000D50D7" w:rsidRPr="000D50D7">
        <w:t xml:space="preserve"> </w:t>
      </w:r>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this</w:t>
      </w:r>
      <w:r w:rsidR="000D50D7" w:rsidRPr="000D50D7">
        <w:t xml:space="preserve"> </w:t>
      </w:r>
      <w:r>
        <w:t>Order</w:t>
      </w:r>
      <w:r w:rsidR="000D50D7" w:rsidRPr="000D50D7">
        <w:t xml:space="preserve"> </w:t>
      </w:r>
      <w:r>
        <w:t>prevent</w:t>
      </w:r>
      <w:r w:rsidR="000D50D7" w:rsidRPr="000D50D7">
        <w:t xml:space="preserve"> </w:t>
      </w:r>
      <w:r>
        <w:t>pedestrian</w:t>
      </w:r>
      <w:r w:rsidR="000D50D7" w:rsidRPr="000D50D7">
        <w:t xml:space="preserve"> </w:t>
      </w:r>
      <w:r>
        <w:t>or</w:t>
      </w:r>
      <w:r w:rsidR="000D50D7" w:rsidRPr="000D50D7">
        <w:t xml:space="preserve"> </w:t>
      </w:r>
      <w:r>
        <w:t>vehicular</w:t>
      </w:r>
      <w:r w:rsidR="000D50D7" w:rsidRPr="000D50D7">
        <w:t xml:space="preserve"> </w:t>
      </w:r>
      <w:r>
        <w:t>access</w:t>
      </w:r>
      <w:r w:rsidR="000D50D7" w:rsidRPr="000D50D7">
        <w:t xml:space="preserve"> </w:t>
      </w:r>
      <w:r>
        <w:t>to</w:t>
      </w:r>
      <w:r w:rsidR="000D50D7" w:rsidRPr="000D50D7">
        <w:t xml:space="preserve"> </w:t>
      </w:r>
      <w:r>
        <w:t>any</w:t>
      </w:r>
      <w:r w:rsidR="000D50D7" w:rsidRPr="000D50D7">
        <w:t xml:space="preserve"> </w:t>
      </w:r>
      <w:r>
        <w:t>railway</w:t>
      </w:r>
      <w:r w:rsidR="000D50D7" w:rsidRPr="000D50D7">
        <w:t xml:space="preserve"> </w:t>
      </w:r>
      <w:r>
        <w:t>property,</w:t>
      </w:r>
      <w:r w:rsidR="000D50D7" w:rsidRPr="000D50D7">
        <w:t xml:space="preserve"> </w:t>
      </w:r>
      <w:r>
        <w:t>unless</w:t>
      </w:r>
      <w:r w:rsidR="000D50D7" w:rsidRPr="000D50D7">
        <w:t xml:space="preserve"> </w:t>
      </w:r>
      <w:r>
        <w:t>preventing</w:t>
      </w:r>
      <w:r w:rsidR="000D50D7" w:rsidRPr="000D50D7">
        <w:t xml:space="preserve"> </w:t>
      </w:r>
      <w:r>
        <w:t>such</w:t>
      </w:r>
      <w:r w:rsidR="000D50D7" w:rsidRPr="000D50D7">
        <w:t xml:space="preserve"> </w:t>
      </w:r>
      <w:r>
        <w:t>access</w:t>
      </w:r>
      <w:r w:rsidR="000D50D7" w:rsidRPr="000D50D7">
        <w:t xml:space="preserve"> </w:t>
      </w:r>
      <w:r>
        <w:t>is</w:t>
      </w:r>
      <w:r w:rsidR="000D50D7" w:rsidRPr="000D50D7">
        <w:t xml:space="preserve"> </w:t>
      </w:r>
      <w:r>
        <w:t>with</w:t>
      </w:r>
      <w:r w:rsidR="000D50D7" w:rsidRPr="000D50D7">
        <w:t xml:space="preserve"> </w:t>
      </w:r>
      <w:r>
        <w:t>the</w:t>
      </w:r>
      <w:r w:rsidR="000D50D7" w:rsidRPr="000D50D7">
        <w:t xml:space="preserve"> </w:t>
      </w:r>
      <w:r>
        <w:t>consent</w:t>
      </w:r>
      <w:r w:rsidR="000D50D7" w:rsidRPr="000D50D7">
        <w:t xml:space="preserve"> </w:t>
      </w:r>
      <w:r>
        <w:t>of</w:t>
      </w:r>
      <w:r w:rsidR="000D50D7" w:rsidRPr="000D50D7">
        <w:t xml:space="preserve"> </w:t>
      </w:r>
      <w:r>
        <w:t>Network</w:t>
      </w:r>
      <w:r w:rsidR="000D50D7" w:rsidRPr="000D50D7">
        <w:t xml:space="preserve"> </w:t>
      </w:r>
      <w:r>
        <w:t>Rail.</w:t>
      </w:r>
    </w:p>
    <w:p w14:paraId="656C5F57" w14:textId="77777777" w:rsidR="006D480B" w:rsidRDefault="006D480B" w:rsidP="006D480B">
      <w:pPr>
        <w:pStyle w:val="N2"/>
      </w:pPr>
      <w:r>
        <w:t>The</w:t>
      </w:r>
      <w:r w:rsidR="000D50D7" w:rsidRPr="000D50D7">
        <w:t xml:space="preserve"> </w:t>
      </w:r>
      <w:r>
        <w:t>undertaker</w:t>
      </w:r>
      <w:r w:rsidR="000D50D7" w:rsidRPr="000D50D7">
        <w:t xml:space="preserve"> </w:t>
      </w:r>
      <w:r>
        <w:t>must</w:t>
      </w:r>
      <w:r w:rsidR="000D50D7" w:rsidRPr="000D50D7">
        <w:t xml:space="preserve"> </w:t>
      </w:r>
      <w:r>
        <w:t>not</w:t>
      </w:r>
      <w:r w:rsidR="000D50D7" w:rsidRPr="000D50D7">
        <w:t xml:space="preserve"> </w:t>
      </w:r>
      <w:r>
        <w:t>exercise</w:t>
      </w:r>
      <w:r w:rsidR="000D50D7" w:rsidRPr="000D50D7">
        <w:t xml:space="preserve"> </w:t>
      </w:r>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sections</w:t>
      </w:r>
      <w:r w:rsidR="000D50D7" w:rsidRPr="000D50D7">
        <w:t xml:space="preserve"> </w:t>
      </w:r>
      <w:r>
        <w:t>271</w:t>
      </w:r>
      <w:r w:rsidR="000D50D7" w:rsidRPr="000D50D7">
        <w:t xml:space="preserve"> </w:t>
      </w:r>
      <w:r>
        <w:t>or</w:t>
      </w:r>
      <w:r w:rsidR="000D50D7" w:rsidRPr="000D50D7">
        <w:t xml:space="preserve"> </w:t>
      </w:r>
      <w:r>
        <w:t>272</w:t>
      </w:r>
      <w:r w:rsidR="000D50D7" w:rsidRPr="000D50D7">
        <w:t xml:space="preserve"> </w:t>
      </w:r>
      <w:r>
        <w:t>of</w:t>
      </w:r>
      <w:r w:rsidR="000D50D7" w:rsidRPr="000D50D7">
        <w:t xml:space="preserve"> </w:t>
      </w:r>
      <w:r>
        <w:t>the</w:t>
      </w:r>
      <w:r w:rsidR="000D50D7" w:rsidRPr="000D50D7">
        <w:t xml:space="preserve"> </w:t>
      </w:r>
      <w:r>
        <w:t>1990</w:t>
      </w:r>
      <w:r w:rsidR="000D50D7" w:rsidRPr="000D50D7">
        <w:t xml:space="preserve"> </w:t>
      </w:r>
      <w:r>
        <w:t>Act,</w:t>
      </w:r>
      <w:r w:rsidR="000D50D7" w:rsidRPr="000D50D7">
        <w:t xml:space="preserve"> </w:t>
      </w:r>
      <w:r>
        <w:t>article</w:t>
      </w:r>
      <w:r w:rsidR="000D50D7" w:rsidRPr="000D50D7">
        <w:t xml:space="preserve"> </w:t>
      </w:r>
      <w:r w:rsidR="007875D2">
        <w:fldChar w:fldCharType="begin"/>
      </w:r>
      <w:r w:rsidR="007875D2">
        <w:instrText xml:space="preserve"> REF _Ref77863967 \r \h </w:instrText>
      </w:r>
      <w:r w:rsidR="007875D2">
        <w:fldChar w:fldCharType="separate"/>
      </w:r>
      <w:r w:rsidR="000D50D7">
        <w:t>29</w:t>
      </w:r>
      <w:r w:rsidR="007875D2">
        <w:fldChar w:fldCharType="end"/>
      </w:r>
      <w:r w:rsidR="000D50D7" w:rsidRPr="000D50D7">
        <w:t xml:space="preserve"> </w:t>
      </w:r>
      <w:r>
        <w:t>(statutory</w:t>
      </w:r>
      <w:r w:rsidR="000D50D7" w:rsidRPr="000D50D7">
        <w:t xml:space="preserve"> </w:t>
      </w:r>
      <w:r>
        <w:t>undertakers)</w:t>
      </w:r>
      <w:r w:rsidR="000D50D7" w:rsidRPr="000D50D7">
        <w:t xml:space="preserve"> </w:t>
      </w:r>
      <w:r>
        <w:t>,</w:t>
      </w:r>
      <w:r w:rsidR="000D50D7" w:rsidRPr="000D50D7">
        <w:t xml:space="preserve"> </w:t>
      </w:r>
      <w:r>
        <w:t>article</w:t>
      </w:r>
      <w:r w:rsidR="000D50D7" w:rsidRPr="000D50D7">
        <w:t xml:space="preserve"> </w:t>
      </w:r>
      <w:r w:rsidR="007875D2">
        <w:fldChar w:fldCharType="begin"/>
      </w:r>
      <w:r w:rsidR="007875D2">
        <w:instrText xml:space="preserve"> REF _Ref111216185 \r \h </w:instrText>
      </w:r>
      <w:r w:rsidR="007875D2">
        <w:fldChar w:fldCharType="separate"/>
      </w:r>
      <w:r w:rsidR="000D50D7">
        <w:t>24</w:t>
      </w:r>
      <w:r w:rsidR="007875D2">
        <w:fldChar w:fldCharType="end"/>
      </w:r>
      <w:r w:rsidR="000D50D7" w:rsidRPr="000D50D7">
        <w:t xml:space="preserve"> </w:t>
      </w:r>
      <w:r>
        <w:t>(power</w:t>
      </w:r>
      <w:r w:rsidR="000D50D7" w:rsidRPr="000D50D7">
        <w:t xml:space="preserve"> </w:t>
      </w:r>
      <w:r>
        <w:t>to</w:t>
      </w:r>
      <w:r w:rsidR="000D50D7" w:rsidRPr="000D50D7">
        <w:t xml:space="preserve"> </w:t>
      </w:r>
      <w:r>
        <w:t>override</w:t>
      </w:r>
      <w:r w:rsidR="000D50D7" w:rsidRPr="000D50D7">
        <w:t xml:space="preserve"> </w:t>
      </w:r>
      <w:r>
        <w:t>easements</w:t>
      </w:r>
      <w:r w:rsidR="000D50D7" w:rsidRPr="000D50D7">
        <w:t xml:space="preserve"> </w:t>
      </w:r>
      <w:r>
        <w:t>and</w:t>
      </w:r>
      <w:r w:rsidR="000D50D7" w:rsidRPr="000D50D7">
        <w:t xml:space="preserve"> </w:t>
      </w:r>
      <w:r>
        <w:t>other</w:t>
      </w:r>
      <w:r w:rsidR="000D50D7" w:rsidRPr="000D50D7">
        <w:t xml:space="preserve"> </w:t>
      </w:r>
      <w:r>
        <w:t>rights)</w:t>
      </w:r>
      <w:r w:rsidR="000D50D7" w:rsidRPr="000D50D7">
        <w:t xml:space="preserve"> </w:t>
      </w:r>
      <w:r w:rsidR="00A617BA">
        <w:t>or</w:t>
      </w:r>
      <w:r w:rsidR="000D50D7" w:rsidRPr="000D50D7">
        <w:t xml:space="preserve"> </w:t>
      </w:r>
      <w:r w:rsidR="00A617BA">
        <w:t>article</w:t>
      </w:r>
      <w:r w:rsidR="000D50D7" w:rsidRPr="000D50D7">
        <w:t xml:space="preserve"> </w:t>
      </w:r>
      <w:r w:rsidR="00405535">
        <w:fldChar w:fldCharType="begin"/>
      </w:r>
      <w:r w:rsidR="00405535">
        <w:instrText xml:space="preserve"> REF _Ref77778929 \r \h </w:instrText>
      </w:r>
      <w:r w:rsidR="00405535">
        <w:fldChar w:fldCharType="separate"/>
      </w:r>
      <w:r w:rsidR="000D50D7">
        <w:t>21</w:t>
      </w:r>
      <w:r w:rsidR="00405535">
        <w:fldChar w:fldCharType="end"/>
      </w:r>
      <w:r w:rsidR="000D50D7" w:rsidRPr="000D50D7">
        <w:t xml:space="preserve"> </w:t>
      </w:r>
      <w:r w:rsidR="00A617BA">
        <w:t>(private</w:t>
      </w:r>
      <w:r w:rsidR="000D50D7" w:rsidRPr="000D50D7">
        <w:t xml:space="preserve"> </w:t>
      </w:r>
      <w:r w:rsidR="00A617BA">
        <w:t>rights),</w:t>
      </w:r>
      <w:r w:rsidR="000D50D7" w:rsidRPr="000D50D7">
        <w:t xml:space="preserve"> </w:t>
      </w:r>
      <w:r w:rsidR="00A617BA">
        <w:t>in</w:t>
      </w:r>
      <w:r w:rsidR="000D50D7" w:rsidRPr="000D50D7">
        <w:t xml:space="preserve"> </w:t>
      </w:r>
      <w:r w:rsidR="00A617BA">
        <w:t>relation</w:t>
      </w:r>
      <w:r w:rsidR="000D50D7" w:rsidRPr="000D50D7">
        <w:t xml:space="preserve"> </w:t>
      </w:r>
      <w:r w:rsidR="00A617BA">
        <w:t>to</w:t>
      </w:r>
      <w:r w:rsidR="000D50D7" w:rsidRPr="000D50D7">
        <w:t xml:space="preserve"> </w:t>
      </w:r>
      <w:r w:rsidR="00A617BA">
        <w:t>any</w:t>
      </w:r>
      <w:r w:rsidR="000D50D7" w:rsidRPr="000D50D7">
        <w:t xml:space="preserve"> </w:t>
      </w:r>
      <w:r w:rsidR="00A617BA">
        <w:t>right</w:t>
      </w:r>
      <w:r w:rsidR="000D50D7" w:rsidRPr="000D50D7">
        <w:t xml:space="preserve"> </w:t>
      </w:r>
      <w:r w:rsidR="00A617BA">
        <w:t>of</w:t>
      </w:r>
      <w:r w:rsidR="000D50D7" w:rsidRPr="000D50D7">
        <w:t xml:space="preserve"> </w:t>
      </w:r>
      <w:r w:rsidR="00A617BA">
        <w:t>access</w:t>
      </w:r>
      <w:r w:rsidR="000D50D7" w:rsidRPr="000D50D7">
        <w:t xml:space="preserve"> </w:t>
      </w:r>
      <w:r w:rsidR="00A617BA">
        <w:t>of</w:t>
      </w:r>
      <w:r w:rsidR="000D50D7" w:rsidRPr="000D50D7">
        <w:t xml:space="preserve"> </w:t>
      </w:r>
      <w:r w:rsidR="00A617BA">
        <w:t>Network</w:t>
      </w:r>
      <w:r w:rsidR="000D50D7" w:rsidRPr="000D50D7">
        <w:t xml:space="preserve"> </w:t>
      </w:r>
      <w:r w:rsidR="00A617BA">
        <w:t>Rail</w:t>
      </w:r>
      <w:r w:rsidR="000D50D7" w:rsidRPr="000D50D7">
        <w:t xml:space="preserve"> </w:t>
      </w:r>
      <w:r w:rsidR="00A617BA">
        <w:t>to</w:t>
      </w:r>
      <w:r w:rsidR="000D50D7" w:rsidRPr="000D50D7">
        <w:t xml:space="preserve"> </w:t>
      </w:r>
      <w:r w:rsidR="00A617BA">
        <w:t>railway</w:t>
      </w:r>
      <w:r w:rsidR="000D50D7" w:rsidRPr="000D50D7">
        <w:t xml:space="preserve"> </w:t>
      </w:r>
      <w:r w:rsidR="00A617BA">
        <w:t>property,</w:t>
      </w:r>
      <w:r w:rsidR="000D50D7" w:rsidRPr="000D50D7">
        <w:t xml:space="preserve"> </w:t>
      </w:r>
      <w:r w:rsidR="00A617BA">
        <w:t>but</w:t>
      </w:r>
      <w:r w:rsidR="000D50D7" w:rsidRPr="000D50D7">
        <w:t xml:space="preserve"> </w:t>
      </w:r>
      <w:r w:rsidR="00A617BA">
        <w:t>such</w:t>
      </w:r>
      <w:r w:rsidR="000D50D7" w:rsidRPr="000D50D7">
        <w:t xml:space="preserve"> </w:t>
      </w:r>
      <w:r w:rsidR="00A617BA">
        <w:t>right</w:t>
      </w:r>
      <w:r w:rsidR="000D50D7" w:rsidRPr="000D50D7">
        <w:t xml:space="preserve"> </w:t>
      </w:r>
      <w:r w:rsidR="00A617BA">
        <w:t>of</w:t>
      </w:r>
      <w:r w:rsidR="000D50D7" w:rsidRPr="000D50D7">
        <w:t xml:space="preserve"> </w:t>
      </w:r>
      <w:r w:rsidR="00A617BA">
        <w:t>access</w:t>
      </w:r>
      <w:r w:rsidR="000D50D7" w:rsidRPr="000D50D7">
        <w:t xml:space="preserve"> </w:t>
      </w:r>
      <w:r w:rsidR="00A617BA">
        <w:t>may</w:t>
      </w:r>
      <w:r w:rsidR="000D50D7" w:rsidRPr="000D50D7">
        <w:t xml:space="preserve"> </w:t>
      </w:r>
      <w:r w:rsidR="00A617BA">
        <w:t>be</w:t>
      </w:r>
      <w:r w:rsidR="000D50D7" w:rsidRPr="000D50D7">
        <w:t xml:space="preserve"> </w:t>
      </w:r>
      <w:r w:rsidR="00A617BA">
        <w:t>diverted</w:t>
      </w:r>
      <w:r w:rsidR="000D50D7" w:rsidRPr="000D50D7">
        <w:t xml:space="preserve"> </w:t>
      </w:r>
      <w:r w:rsidR="00A617BA">
        <w:t>with</w:t>
      </w:r>
      <w:r w:rsidR="000D50D7" w:rsidRPr="000D50D7">
        <w:t xml:space="preserve"> </w:t>
      </w:r>
      <w:r w:rsidR="00A617BA">
        <w:t>the</w:t>
      </w:r>
      <w:r w:rsidR="000D50D7" w:rsidRPr="000D50D7">
        <w:t xml:space="preserve"> </w:t>
      </w:r>
      <w:r w:rsidR="00A617BA">
        <w:t>consent</w:t>
      </w:r>
      <w:r w:rsidR="000D50D7" w:rsidRPr="000D50D7">
        <w:t xml:space="preserve"> </w:t>
      </w:r>
      <w:r w:rsidR="00A617BA">
        <w:t>of</w:t>
      </w:r>
      <w:r w:rsidR="000D50D7" w:rsidRPr="000D50D7">
        <w:t xml:space="preserve"> </w:t>
      </w:r>
      <w:r w:rsidR="00A617BA">
        <w:t>Network</w:t>
      </w:r>
      <w:r w:rsidR="000D50D7" w:rsidRPr="000D50D7">
        <w:t xml:space="preserve"> </w:t>
      </w:r>
      <w:r w:rsidR="00A617BA">
        <w:t>Rail.</w:t>
      </w:r>
    </w:p>
    <w:p w14:paraId="09927330" w14:textId="77777777" w:rsidR="00A617BA" w:rsidRDefault="00A617BA" w:rsidP="006D480B">
      <w:pPr>
        <w:pStyle w:val="N2"/>
      </w:pPr>
      <w:bookmarkStart w:id="1402" w:name="_Ref111199486"/>
      <w:r>
        <w:t>The</w:t>
      </w:r>
      <w:r w:rsidR="000D50D7" w:rsidRPr="000D50D7">
        <w:t xml:space="preserve"> </w:t>
      </w:r>
      <w:r>
        <w:t>undertaker</w:t>
      </w:r>
      <w:r w:rsidR="000D50D7" w:rsidRPr="000D50D7">
        <w:t xml:space="preserve"> </w:t>
      </w:r>
      <w:r>
        <w:t>must</w:t>
      </w:r>
      <w:r w:rsidR="000D50D7" w:rsidRPr="000D50D7">
        <w:t xml:space="preserve"> </w:t>
      </w:r>
      <w:r>
        <w:t>not</w:t>
      </w:r>
      <w:r w:rsidR="000D50D7" w:rsidRPr="000D50D7">
        <w:t xml:space="preserve"> </w:t>
      </w:r>
      <w:r>
        <w:t>under</w:t>
      </w:r>
      <w:r w:rsidR="000D50D7" w:rsidRPr="000D50D7">
        <w:t xml:space="preserve"> </w:t>
      </w:r>
      <w:r>
        <w:t>the</w:t>
      </w:r>
      <w:r w:rsidR="000D50D7" w:rsidRPr="000D50D7">
        <w:t xml:space="preserve"> </w:t>
      </w:r>
      <w:r>
        <w:t>powers</w:t>
      </w:r>
      <w:r w:rsidR="000D50D7" w:rsidRPr="000D50D7">
        <w:t xml:space="preserve"> </w:t>
      </w:r>
      <w:r>
        <w:t>of</w:t>
      </w:r>
      <w:r w:rsidR="000D50D7" w:rsidRPr="000D50D7">
        <w:t xml:space="preserve"> </w:t>
      </w:r>
      <w:r>
        <w:t>this</w:t>
      </w:r>
      <w:r w:rsidR="000D50D7" w:rsidRPr="000D50D7">
        <w:t xml:space="preserve"> </w:t>
      </w:r>
      <w:r>
        <w:t>Order</w:t>
      </w:r>
      <w:r w:rsidR="000D50D7" w:rsidRPr="000D50D7">
        <w:t xml:space="preserve"> </w:t>
      </w:r>
      <w:r>
        <w:t>acquire</w:t>
      </w:r>
      <w:r w:rsidR="000D50D7" w:rsidRPr="000D50D7">
        <w:t xml:space="preserve"> </w:t>
      </w:r>
      <w:r>
        <w:t>or</w:t>
      </w:r>
      <w:r w:rsidR="000D50D7" w:rsidRPr="000D50D7">
        <w:t xml:space="preserve"> </w:t>
      </w:r>
      <w:r>
        <w:t>use</w:t>
      </w:r>
      <w:r w:rsidR="000D50D7" w:rsidRPr="000D50D7">
        <w:t xml:space="preserve"> </w:t>
      </w:r>
      <w:r>
        <w:t>o</w:t>
      </w:r>
      <w:r w:rsidR="00C22801">
        <w:t>r</w:t>
      </w:r>
      <w:r w:rsidR="000D50D7" w:rsidRPr="000D50D7">
        <w:t xml:space="preserve"> </w:t>
      </w:r>
      <w:r>
        <w:t>acquire</w:t>
      </w:r>
      <w:r w:rsidR="000D50D7" w:rsidRPr="000D50D7">
        <w:t xml:space="preserve"> </w:t>
      </w:r>
      <w:r>
        <w:t>new</w:t>
      </w:r>
      <w:r w:rsidR="000D50D7" w:rsidRPr="000D50D7">
        <w:t xml:space="preserve"> </w:t>
      </w:r>
      <w:r>
        <w:t>rights</w:t>
      </w:r>
      <w:r w:rsidR="000D50D7" w:rsidRPr="000D50D7">
        <w:t xml:space="preserve"> </w:t>
      </w:r>
      <w:r>
        <w:t>over,</w:t>
      </w:r>
      <w:r w:rsidR="000D50D7" w:rsidRPr="000D50D7">
        <w:t xml:space="preserve"> </w:t>
      </w:r>
      <w:r>
        <w:t>or</w:t>
      </w:r>
      <w:r w:rsidR="000D50D7" w:rsidRPr="000D50D7">
        <w:t xml:space="preserve"> </w:t>
      </w:r>
      <w:r>
        <w:t>seek</w:t>
      </w:r>
      <w:r w:rsidR="000D50D7" w:rsidRPr="000D50D7">
        <w:t xml:space="preserve"> </w:t>
      </w:r>
      <w:r>
        <w:t>to</w:t>
      </w:r>
      <w:r w:rsidR="000D50D7" w:rsidRPr="000D50D7">
        <w:t xml:space="preserve"> </w:t>
      </w:r>
      <w:r>
        <w:t>impose</w:t>
      </w:r>
      <w:r w:rsidR="000D50D7" w:rsidRPr="000D50D7">
        <w:t xml:space="preserve"> </w:t>
      </w:r>
      <w:r>
        <w:t>any</w:t>
      </w:r>
      <w:r w:rsidR="000D50D7" w:rsidRPr="000D50D7">
        <w:t xml:space="preserve"> </w:t>
      </w:r>
      <w:r>
        <w:t>restrictive</w:t>
      </w:r>
      <w:r w:rsidR="000D50D7" w:rsidRPr="000D50D7">
        <w:t xml:space="preserve"> </w:t>
      </w:r>
      <w:r>
        <w:t>covenants</w:t>
      </w:r>
      <w:r w:rsidR="000D50D7" w:rsidRPr="000D50D7">
        <w:t xml:space="preserve"> </w:t>
      </w:r>
      <w:r>
        <w:t>over,</w:t>
      </w:r>
      <w:r w:rsidR="000D50D7" w:rsidRPr="000D50D7">
        <w:t xml:space="preserve"> </w:t>
      </w:r>
      <w:r>
        <w:t>any</w:t>
      </w:r>
      <w:r w:rsidR="000D50D7" w:rsidRPr="000D50D7">
        <w:t xml:space="preserve"> </w:t>
      </w:r>
      <w:r>
        <w:t>railway</w:t>
      </w:r>
      <w:r w:rsidR="000D50D7" w:rsidRPr="000D50D7">
        <w:t xml:space="preserve"> </w:t>
      </w:r>
      <w:r>
        <w:t>property,</w:t>
      </w:r>
      <w:r w:rsidR="000D50D7" w:rsidRPr="000D50D7">
        <w:t xml:space="preserve"> </w:t>
      </w:r>
      <w:r>
        <w:t>or</w:t>
      </w:r>
      <w:r w:rsidR="000D50D7" w:rsidRPr="000D50D7">
        <w:t xml:space="preserve"> </w:t>
      </w:r>
      <w:r>
        <w:t>extinguish</w:t>
      </w:r>
      <w:r w:rsidR="000D50D7" w:rsidRPr="000D50D7">
        <w:t xml:space="preserve"> </w:t>
      </w:r>
      <w:r>
        <w:t>any</w:t>
      </w:r>
      <w:r w:rsidR="000D50D7" w:rsidRPr="000D50D7">
        <w:t xml:space="preserve"> </w:t>
      </w:r>
      <w:r>
        <w:t>existing</w:t>
      </w:r>
      <w:r w:rsidR="000D50D7" w:rsidRPr="000D50D7">
        <w:t xml:space="preserve"> </w:t>
      </w:r>
      <w:r>
        <w:t>rights</w:t>
      </w:r>
      <w:r w:rsidR="000D50D7" w:rsidRPr="000D50D7">
        <w:t xml:space="preserve"> </w:t>
      </w:r>
      <w:r>
        <w:t>of</w:t>
      </w:r>
      <w:r w:rsidR="000D50D7" w:rsidRPr="000D50D7">
        <w:t xml:space="preserve"> </w:t>
      </w:r>
      <w:r>
        <w:t>Network</w:t>
      </w:r>
      <w:r w:rsidR="000D50D7" w:rsidRPr="000D50D7">
        <w:t xml:space="preserve"> </w:t>
      </w:r>
      <w:r>
        <w:t>Rail</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any</w:t>
      </w:r>
      <w:r w:rsidR="000D50D7" w:rsidRPr="000D50D7">
        <w:t xml:space="preserve"> </w:t>
      </w:r>
      <w:r>
        <w:t>third</w:t>
      </w:r>
      <w:r w:rsidR="000D50D7" w:rsidRPr="000D50D7">
        <w:t xml:space="preserve"> </w:t>
      </w:r>
      <w:r>
        <w:t>party</w:t>
      </w:r>
      <w:r w:rsidR="000D50D7" w:rsidRPr="000D50D7">
        <w:t xml:space="preserve"> </w:t>
      </w:r>
      <w:r>
        <w:t>property,</w:t>
      </w:r>
      <w:r w:rsidR="000D50D7" w:rsidRPr="000D50D7">
        <w:t xml:space="preserve"> </w:t>
      </w:r>
      <w:r>
        <w:t>except</w:t>
      </w:r>
      <w:r w:rsidR="000D50D7" w:rsidRPr="000D50D7">
        <w:t xml:space="preserve"> </w:t>
      </w:r>
      <w:r>
        <w:t>with</w:t>
      </w:r>
      <w:r w:rsidR="000D50D7" w:rsidRPr="000D50D7">
        <w:t xml:space="preserve"> </w:t>
      </w:r>
      <w:r>
        <w:t>the</w:t>
      </w:r>
      <w:r w:rsidR="000D50D7" w:rsidRPr="000D50D7">
        <w:t xml:space="preserve"> </w:t>
      </w:r>
      <w:r>
        <w:t>consent</w:t>
      </w:r>
      <w:r w:rsidR="000D50D7" w:rsidRPr="000D50D7">
        <w:t xml:space="preserve"> </w:t>
      </w:r>
      <w:r>
        <w:t>of</w:t>
      </w:r>
      <w:r w:rsidR="000D50D7" w:rsidRPr="000D50D7">
        <w:t xml:space="preserve"> </w:t>
      </w:r>
      <w:r>
        <w:t>Network</w:t>
      </w:r>
      <w:r w:rsidR="000D50D7" w:rsidRPr="000D50D7">
        <w:t xml:space="preserve"> </w:t>
      </w:r>
      <w:r>
        <w:t>Rail.</w:t>
      </w:r>
      <w:bookmarkEnd w:id="1402"/>
    </w:p>
    <w:p w14:paraId="52599F1A" w14:textId="77777777" w:rsidR="00A617BA" w:rsidRDefault="00A617BA" w:rsidP="006D480B">
      <w:pPr>
        <w:pStyle w:val="N2"/>
      </w:pPr>
      <w:r>
        <w:t>The</w:t>
      </w:r>
      <w:r w:rsidR="000D50D7" w:rsidRPr="000D50D7">
        <w:t xml:space="preserve"> </w:t>
      </w:r>
      <w:r>
        <w:t>undertaker</w:t>
      </w:r>
      <w:r w:rsidR="000D50D7" w:rsidRPr="000D50D7">
        <w:t xml:space="preserve"> </w:t>
      </w:r>
      <w:r>
        <w:t>must</w:t>
      </w:r>
      <w:r w:rsidR="000D50D7" w:rsidRPr="000D50D7">
        <w:t xml:space="preserve"> </w:t>
      </w:r>
      <w:r>
        <w:t>not</w:t>
      </w:r>
      <w:r w:rsidR="000D50D7" w:rsidRPr="000D50D7">
        <w:t xml:space="preserve"> </w:t>
      </w:r>
      <w:r>
        <w:t>under</w:t>
      </w:r>
      <w:r w:rsidR="000D50D7" w:rsidRPr="000D50D7">
        <w:t xml:space="preserve"> </w:t>
      </w:r>
      <w:r>
        <w:t>the</w:t>
      </w:r>
      <w:r w:rsidR="000D50D7" w:rsidRPr="000D50D7">
        <w:t xml:space="preserve"> </w:t>
      </w:r>
      <w:r>
        <w:t>powers</w:t>
      </w:r>
      <w:r w:rsidR="000D50D7" w:rsidRPr="000D50D7">
        <w:t xml:space="preserve"> </w:t>
      </w:r>
      <w:r>
        <w:t>of</w:t>
      </w:r>
      <w:r w:rsidR="000D50D7" w:rsidRPr="000D50D7">
        <w:t xml:space="preserve"> </w:t>
      </w:r>
      <w:r>
        <w:t>this</w:t>
      </w:r>
      <w:r w:rsidR="000D50D7" w:rsidRPr="000D50D7">
        <w:t xml:space="preserve"> </w:t>
      </w:r>
      <w:r>
        <w:t>Order</w:t>
      </w:r>
      <w:r w:rsidR="000D50D7" w:rsidRPr="000D50D7">
        <w:t xml:space="preserve"> </w:t>
      </w:r>
      <w:r>
        <w:t>do</w:t>
      </w:r>
      <w:r w:rsidR="000D50D7" w:rsidRPr="000D50D7">
        <w:t xml:space="preserve"> </w:t>
      </w:r>
      <w:r>
        <w:t>anything</w:t>
      </w:r>
      <w:r w:rsidR="000D50D7" w:rsidRPr="000D50D7">
        <w:t xml:space="preserve"> </w:t>
      </w:r>
      <w:r>
        <w:t>which</w:t>
      </w:r>
      <w:r w:rsidR="000D50D7" w:rsidRPr="000D50D7">
        <w:t xml:space="preserve"> </w:t>
      </w:r>
      <w:r>
        <w:t>would</w:t>
      </w:r>
      <w:r w:rsidR="000D50D7" w:rsidRPr="000D50D7">
        <w:t xml:space="preserve"> </w:t>
      </w:r>
      <w:r>
        <w:t>result</w:t>
      </w:r>
      <w:r w:rsidR="000D50D7" w:rsidRPr="000D50D7">
        <w:t xml:space="preserve"> </w:t>
      </w:r>
      <w:r>
        <w:t>in</w:t>
      </w:r>
      <w:r w:rsidR="000D50D7" w:rsidRPr="000D50D7">
        <w:t xml:space="preserve"> </w:t>
      </w:r>
      <w:r>
        <w:t>railway</w:t>
      </w:r>
      <w:r w:rsidR="000D50D7" w:rsidRPr="000D50D7">
        <w:t xml:space="preserve"> </w:t>
      </w:r>
      <w:r>
        <w:t>property</w:t>
      </w:r>
      <w:r w:rsidR="000D50D7" w:rsidRPr="000D50D7">
        <w:t xml:space="preserve"> </w:t>
      </w:r>
      <w:r>
        <w:t>being</w:t>
      </w:r>
      <w:r w:rsidR="000D50D7" w:rsidRPr="000D50D7">
        <w:t xml:space="preserve"> </w:t>
      </w:r>
      <w:r>
        <w:t>incapable</w:t>
      </w:r>
      <w:r w:rsidR="000D50D7" w:rsidRPr="000D50D7">
        <w:t xml:space="preserve"> </w:t>
      </w:r>
      <w:r>
        <w:t>of</w:t>
      </w:r>
      <w:r w:rsidR="000D50D7" w:rsidRPr="000D50D7">
        <w:t xml:space="preserve"> </w:t>
      </w:r>
      <w:r>
        <w:t>being</w:t>
      </w:r>
      <w:r w:rsidR="000D50D7" w:rsidRPr="000D50D7">
        <w:t xml:space="preserve"> </w:t>
      </w:r>
      <w:r>
        <w:t>used</w:t>
      </w:r>
      <w:r w:rsidR="000D50D7" w:rsidRPr="000D50D7">
        <w:t xml:space="preserve"> </w:t>
      </w:r>
      <w:r>
        <w:t>or</w:t>
      </w:r>
      <w:r w:rsidR="000D50D7" w:rsidRPr="000D50D7">
        <w:t xml:space="preserve"> </w:t>
      </w:r>
      <w:r>
        <w:t>maintained</w:t>
      </w:r>
      <w:r w:rsidR="000D50D7" w:rsidRPr="000D50D7">
        <w:t xml:space="preserve"> </w:t>
      </w:r>
      <w:r>
        <w:t>or</w:t>
      </w:r>
      <w:r w:rsidR="000D50D7" w:rsidRPr="000D50D7">
        <w:t xml:space="preserve"> </w:t>
      </w:r>
      <w:r>
        <w:t>which</w:t>
      </w:r>
      <w:r w:rsidR="000D50D7" w:rsidRPr="000D50D7">
        <w:t xml:space="preserve"> </w:t>
      </w:r>
      <w:r>
        <w:t>would</w:t>
      </w:r>
      <w:r w:rsidR="000D50D7" w:rsidRPr="000D50D7">
        <w:t xml:space="preserve"> </w:t>
      </w:r>
      <w:r>
        <w:t>affect</w:t>
      </w:r>
      <w:r w:rsidR="000D50D7" w:rsidRPr="000D50D7">
        <w:t xml:space="preserve"> </w:t>
      </w:r>
      <w:r>
        <w:t>the</w:t>
      </w:r>
      <w:r w:rsidR="000D50D7" w:rsidRPr="000D50D7">
        <w:t xml:space="preserve"> </w:t>
      </w:r>
      <w:r>
        <w:t>safe</w:t>
      </w:r>
      <w:r w:rsidR="000D50D7" w:rsidRPr="000D50D7">
        <w:t xml:space="preserve"> </w:t>
      </w:r>
      <w:r>
        <w:t>running</w:t>
      </w:r>
      <w:r w:rsidR="000D50D7" w:rsidRPr="000D50D7">
        <w:t xml:space="preserve"> </w:t>
      </w:r>
      <w:r>
        <w:t>of</w:t>
      </w:r>
      <w:r w:rsidR="000D50D7" w:rsidRPr="000D50D7">
        <w:t xml:space="preserve"> </w:t>
      </w:r>
      <w:r>
        <w:t>trains</w:t>
      </w:r>
      <w:r w:rsidR="000D50D7" w:rsidRPr="000D50D7">
        <w:t xml:space="preserve"> </w:t>
      </w:r>
      <w:r>
        <w:t>on</w:t>
      </w:r>
      <w:r w:rsidR="000D50D7" w:rsidRPr="000D50D7">
        <w:t xml:space="preserve"> </w:t>
      </w:r>
      <w:r>
        <w:t>the</w:t>
      </w:r>
      <w:r w:rsidR="000D50D7" w:rsidRPr="000D50D7">
        <w:t xml:space="preserve"> </w:t>
      </w:r>
      <w:r>
        <w:t>railway.</w:t>
      </w:r>
    </w:p>
    <w:p w14:paraId="533977CB" w14:textId="77777777" w:rsidR="00A617BA" w:rsidRDefault="00A617BA" w:rsidP="006D480B">
      <w:pPr>
        <w:pStyle w:val="N2"/>
      </w:pPr>
      <w:r>
        <w:t>Where</w:t>
      </w:r>
      <w:r w:rsidR="000D50D7" w:rsidRPr="000D50D7">
        <w:t xml:space="preserve"> </w:t>
      </w:r>
      <w:r>
        <w:t>Network</w:t>
      </w:r>
      <w:r w:rsidR="000D50D7" w:rsidRPr="000D50D7">
        <w:t xml:space="preserve"> </w:t>
      </w:r>
      <w:r>
        <w:t>Rail</w:t>
      </w:r>
      <w:r w:rsidR="000D50D7" w:rsidRPr="000D50D7">
        <w:t xml:space="preserve"> </w:t>
      </w:r>
      <w:r>
        <w:t>is</w:t>
      </w:r>
      <w:r w:rsidR="000D50D7" w:rsidRPr="000D50D7">
        <w:t xml:space="preserve"> </w:t>
      </w:r>
      <w:r>
        <w:t>asked</w:t>
      </w:r>
      <w:r w:rsidR="000D50D7" w:rsidRPr="000D50D7">
        <w:t xml:space="preserve"> </w:t>
      </w:r>
      <w:r>
        <w:t>to</w:t>
      </w:r>
      <w:r w:rsidR="000D50D7" w:rsidRPr="000D50D7">
        <w:t xml:space="preserve"> </w:t>
      </w:r>
      <w:r>
        <w:t>give</w:t>
      </w:r>
      <w:r w:rsidR="000D50D7" w:rsidRPr="000D50D7">
        <w:t xml:space="preserve"> </w:t>
      </w:r>
      <w:r>
        <w:t>its</w:t>
      </w:r>
      <w:r w:rsidR="000D50D7" w:rsidRPr="000D50D7">
        <w:t xml:space="preserve"> </w:t>
      </w:r>
      <w:r>
        <w:t>consent</w:t>
      </w:r>
      <w:r w:rsidR="000D50D7" w:rsidRPr="000D50D7">
        <w:t xml:space="preserve"> </w:t>
      </w:r>
      <w:r>
        <w:t>pursuant</w:t>
      </w:r>
      <w:r w:rsidR="000D50D7" w:rsidRPr="000D50D7">
        <w:t xml:space="preserve"> </w:t>
      </w:r>
      <w:r>
        <w:t>to</w:t>
      </w:r>
      <w:r w:rsidR="000D50D7" w:rsidRPr="000D50D7">
        <w:t xml:space="preserve"> </w:t>
      </w:r>
      <w:r>
        <w:t>this</w:t>
      </w:r>
      <w:r w:rsidR="000D50D7" w:rsidRPr="000D50D7">
        <w:t xml:space="preserve"> </w:t>
      </w:r>
      <w:r>
        <w:t>paragraph,</w:t>
      </w:r>
      <w:r w:rsidR="000D50D7" w:rsidRPr="000D50D7">
        <w:t xml:space="preserve"> </w:t>
      </w:r>
      <w:r>
        <w:t>such</w:t>
      </w:r>
      <w:r w:rsidR="000D50D7" w:rsidRPr="000D50D7">
        <w:t xml:space="preserve"> </w:t>
      </w:r>
      <w:r>
        <w:t>consent</w:t>
      </w:r>
      <w:r w:rsidR="000D50D7" w:rsidRPr="000D50D7">
        <w:t xml:space="preserve"> </w:t>
      </w:r>
      <w:r>
        <w:t>must</w:t>
      </w:r>
      <w:r w:rsidR="000D50D7" w:rsidRPr="000D50D7">
        <w:t xml:space="preserve"> </w:t>
      </w:r>
      <w:r>
        <w:t>not</w:t>
      </w:r>
      <w:r w:rsidR="000D50D7" w:rsidRPr="000D50D7">
        <w:t xml:space="preserve"> </w:t>
      </w:r>
      <w:r>
        <w:t>be</w:t>
      </w:r>
      <w:r w:rsidR="000D50D7" w:rsidRPr="000D50D7">
        <w:t xml:space="preserve"> </w:t>
      </w:r>
      <w:r>
        <w:t>unreasonably</w:t>
      </w:r>
      <w:r w:rsidR="000D50D7" w:rsidRPr="000D50D7">
        <w:t xml:space="preserve"> </w:t>
      </w:r>
      <w:r>
        <w:t>withheld</w:t>
      </w:r>
      <w:r w:rsidR="000D50D7" w:rsidRPr="000D50D7">
        <w:t xml:space="preserve"> </w:t>
      </w:r>
      <w:r>
        <w:t>but</w:t>
      </w:r>
      <w:r w:rsidR="000D50D7" w:rsidRPr="000D50D7">
        <w:t xml:space="preserve"> </w:t>
      </w:r>
      <w:r>
        <w:t>may</w:t>
      </w:r>
      <w:r w:rsidR="000D50D7" w:rsidRPr="000D50D7">
        <w:t xml:space="preserve"> </w:t>
      </w:r>
      <w:r>
        <w:t>be</w:t>
      </w:r>
      <w:r w:rsidR="000D50D7" w:rsidRPr="000D50D7">
        <w:t xml:space="preserve"> </w:t>
      </w:r>
      <w:r>
        <w:t>given</w:t>
      </w:r>
      <w:r w:rsidR="000D50D7" w:rsidRPr="000D50D7">
        <w:t xml:space="preserve"> </w:t>
      </w:r>
      <w:r>
        <w:t>subject</w:t>
      </w:r>
      <w:r w:rsidR="000D50D7" w:rsidRPr="000D50D7">
        <w:t xml:space="preserve"> </w:t>
      </w:r>
      <w:r>
        <w:t>to</w:t>
      </w:r>
      <w:r w:rsidR="000D50D7" w:rsidRPr="000D50D7">
        <w:t xml:space="preserve"> </w:t>
      </w:r>
      <w:r>
        <w:t>reasonable</w:t>
      </w:r>
      <w:r w:rsidR="000D50D7" w:rsidRPr="000D50D7">
        <w:t xml:space="preserve"> </w:t>
      </w:r>
      <w:r>
        <w:t>conditions</w:t>
      </w:r>
      <w:r w:rsidR="000D50D7" w:rsidRPr="000D50D7">
        <w:t xml:space="preserve"> </w:t>
      </w:r>
      <w:r>
        <w:t>but</w:t>
      </w:r>
      <w:r w:rsidR="000D50D7" w:rsidRPr="000D50D7">
        <w:t xml:space="preserve"> </w:t>
      </w:r>
      <w:r>
        <w:t>it</w:t>
      </w:r>
      <w:r w:rsidR="000D50D7" w:rsidRPr="000D50D7">
        <w:t xml:space="preserve"> </w:t>
      </w:r>
      <w:r w:rsidR="0040672F">
        <w:t>must</w:t>
      </w:r>
      <w:r w:rsidR="000D50D7" w:rsidRPr="000D50D7">
        <w:t xml:space="preserve"> </w:t>
      </w:r>
      <w:r>
        <w:t>never</w:t>
      </w:r>
      <w:r w:rsidR="000D50D7" w:rsidRPr="000D50D7">
        <w:t xml:space="preserve"> </w:t>
      </w:r>
      <w:r>
        <w:t>be</w:t>
      </w:r>
      <w:r w:rsidR="000D50D7" w:rsidRPr="000D50D7">
        <w:t xml:space="preserve"> </w:t>
      </w:r>
      <w:r>
        <w:t>unreasonable</w:t>
      </w:r>
      <w:r w:rsidR="000D50D7" w:rsidRPr="000D50D7">
        <w:t xml:space="preserve"> </w:t>
      </w:r>
      <w:r>
        <w:t>to</w:t>
      </w:r>
      <w:r w:rsidR="000D50D7" w:rsidRPr="000D50D7">
        <w:t xml:space="preserve"> </w:t>
      </w:r>
      <w:r>
        <w:t>withhold</w:t>
      </w:r>
      <w:r w:rsidR="000D50D7" w:rsidRPr="000D50D7">
        <w:t xml:space="preserve"> </w:t>
      </w:r>
      <w:r>
        <w:t>consent</w:t>
      </w:r>
      <w:r w:rsidR="000D50D7" w:rsidRPr="000D50D7">
        <w:t xml:space="preserve"> </w:t>
      </w:r>
      <w:r>
        <w:t>for</w:t>
      </w:r>
      <w:r w:rsidR="000D50D7" w:rsidRPr="000D50D7">
        <w:t xml:space="preserve"> </w:t>
      </w:r>
      <w:r>
        <w:t>reasons</w:t>
      </w:r>
      <w:r w:rsidR="000D50D7" w:rsidRPr="000D50D7">
        <w:t xml:space="preserve"> </w:t>
      </w:r>
      <w:r>
        <w:t>of</w:t>
      </w:r>
      <w:r w:rsidR="000D50D7" w:rsidRPr="000D50D7">
        <w:t xml:space="preserve"> </w:t>
      </w:r>
      <w:r>
        <w:t>operation</w:t>
      </w:r>
      <w:r w:rsidR="00C22801">
        <w:t>al</w:t>
      </w:r>
      <w:r w:rsidR="000D50D7" w:rsidRPr="000D50D7">
        <w:t xml:space="preserve"> </w:t>
      </w:r>
      <w:r>
        <w:t>or</w:t>
      </w:r>
      <w:r w:rsidR="000D50D7" w:rsidRPr="000D50D7">
        <w:t xml:space="preserve"> </w:t>
      </w:r>
      <w:r>
        <w:t>railway</w:t>
      </w:r>
      <w:r w:rsidR="000D50D7" w:rsidRPr="000D50D7">
        <w:t xml:space="preserve"> </w:t>
      </w:r>
      <w:r>
        <w:t>safety</w:t>
      </w:r>
      <w:r w:rsidR="000D50D7" w:rsidRPr="000D50D7">
        <w:t xml:space="preserve"> </w:t>
      </w:r>
      <w:r>
        <w:t>(such</w:t>
      </w:r>
      <w:r w:rsidR="000D50D7" w:rsidRPr="000D50D7">
        <w:t xml:space="preserve"> </w:t>
      </w:r>
      <w:r>
        <w:t>matters</w:t>
      </w:r>
      <w:r w:rsidR="000D50D7" w:rsidRPr="000D50D7">
        <w:t xml:space="preserve"> </w:t>
      </w:r>
      <w:r>
        <w:t>to</w:t>
      </w:r>
      <w:r w:rsidR="000D50D7" w:rsidRPr="000D50D7">
        <w:t xml:space="preserve"> </w:t>
      </w:r>
      <w:r>
        <w:t>be</w:t>
      </w:r>
      <w:r w:rsidR="000D50D7" w:rsidRPr="000D50D7">
        <w:t xml:space="preserve"> </w:t>
      </w:r>
      <w:r>
        <w:t>in</w:t>
      </w:r>
      <w:r w:rsidR="000D50D7" w:rsidRPr="000D50D7">
        <w:t xml:space="preserve"> </w:t>
      </w:r>
      <w:r>
        <w:t>Network</w:t>
      </w:r>
      <w:r w:rsidR="000D50D7" w:rsidRPr="000D50D7">
        <w:t xml:space="preserve"> </w:t>
      </w:r>
      <w:r>
        <w:t>Rail’s</w:t>
      </w:r>
      <w:r w:rsidR="000D50D7" w:rsidRPr="000D50D7">
        <w:t xml:space="preserve"> </w:t>
      </w:r>
      <w:r>
        <w:t>absolute</w:t>
      </w:r>
      <w:r w:rsidR="000D50D7" w:rsidRPr="000D50D7">
        <w:t xml:space="preserve"> </w:t>
      </w:r>
      <w:r>
        <w:t>discretion).</w:t>
      </w:r>
    </w:p>
    <w:p w14:paraId="5EB58E4C" w14:textId="77777777" w:rsidR="00A617BA" w:rsidRDefault="00A617BA" w:rsidP="006D480B">
      <w:pPr>
        <w:pStyle w:val="N2"/>
      </w:pPr>
      <w:r>
        <w:t>The</w:t>
      </w:r>
      <w:r w:rsidR="000D50D7" w:rsidRPr="000D50D7">
        <w:t xml:space="preserve"> </w:t>
      </w:r>
      <w:r>
        <w:t>undertaker</w:t>
      </w:r>
      <w:r w:rsidR="000D50D7" w:rsidRPr="000D50D7">
        <w:t xml:space="preserve"> </w:t>
      </w:r>
      <w:r>
        <w:t>must</w:t>
      </w:r>
      <w:r w:rsidR="000D50D7" w:rsidRPr="000D50D7">
        <w:t xml:space="preserve"> </w:t>
      </w:r>
      <w:r>
        <w:t>enter</w:t>
      </w:r>
      <w:r w:rsidR="000D50D7" w:rsidRPr="000D50D7">
        <w:t xml:space="preserve"> </w:t>
      </w:r>
      <w:r>
        <w:t>into</w:t>
      </w:r>
      <w:r w:rsidR="000D50D7" w:rsidRPr="000D50D7">
        <w:t xml:space="preserve"> </w:t>
      </w:r>
      <w:r>
        <w:t>an</w:t>
      </w:r>
      <w:r w:rsidR="000D50D7" w:rsidRPr="000D50D7">
        <w:t xml:space="preserve"> </w:t>
      </w:r>
      <w:r>
        <w:t>asset</w:t>
      </w:r>
      <w:r w:rsidR="000D50D7" w:rsidRPr="000D50D7">
        <w:t xml:space="preserve"> </w:t>
      </w:r>
      <w:r>
        <w:t>protection</w:t>
      </w:r>
      <w:r w:rsidR="000D50D7" w:rsidRPr="000D50D7">
        <w:t xml:space="preserve"> </w:t>
      </w:r>
      <w:r>
        <w:t>agreement</w:t>
      </w:r>
      <w:r w:rsidR="000D50D7" w:rsidRPr="000D50D7">
        <w:t xml:space="preserve"> </w:t>
      </w:r>
      <w:r>
        <w:t>prior</w:t>
      </w:r>
      <w:r w:rsidR="000D50D7" w:rsidRPr="000D50D7">
        <w:t xml:space="preserve"> </w:t>
      </w:r>
      <w:r>
        <w:t>to</w:t>
      </w:r>
      <w:r w:rsidR="000D50D7" w:rsidRPr="000D50D7">
        <w:t xml:space="preserve"> </w:t>
      </w:r>
      <w:r w:rsidR="00C22801">
        <w:t>the</w:t>
      </w:r>
      <w:r w:rsidR="000D50D7" w:rsidRPr="000D50D7">
        <w:t xml:space="preserve"> </w:t>
      </w:r>
      <w:r>
        <w:t>carrying</w:t>
      </w:r>
      <w:r w:rsidR="000D50D7" w:rsidRPr="000D50D7">
        <w:t xml:space="preserve"> </w:t>
      </w:r>
      <w:r>
        <w:t>out</w:t>
      </w:r>
      <w:r w:rsidR="000D50D7" w:rsidRPr="000D50D7">
        <w:t xml:space="preserve"> </w:t>
      </w:r>
      <w:r w:rsidR="00C22801">
        <w:t>of</w:t>
      </w:r>
      <w:r w:rsidR="000D50D7" w:rsidRPr="000D50D7">
        <w:t xml:space="preserve"> </w:t>
      </w:r>
      <w:r>
        <w:t>any</w:t>
      </w:r>
      <w:r w:rsidR="000D50D7" w:rsidRPr="000D50D7">
        <w:t xml:space="preserve"> </w:t>
      </w:r>
      <w:r>
        <w:t>specified</w:t>
      </w:r>
      <w:r w:rsidR="000D50D7" w:rsidRPr="000D50D7">
        <w:t xml:space="preserve"> </w:t>
      </w:r>
      <w:r>
        <w:t>work.</w:t>
      </w:r>
    </w:p>
    <w:p w14:paraId="7620D47F" w14:textId="77777777" w:rsidR="00A617BA" w:rsidRDefault="00A617BA" w:rsidP="00A617BA">
      <w:pPr>
        <w:pStyle w:val="N1"/>
      </w:pPr>
      <w:r>
        <w:t>—</w:t>
      </w:r>
      <w:r>
        <w:fldChar w:fldCharType="begin"/>
      </w:r>
      <w:bookmarkStart w:id="1403" w:name="_Ref111198621"/>
      <w:bookmarkEnd w:id="1403"/>
      <w:r>
        <w:instrText xml:space="preserve"> LISTNUM "SEQ1" \l 2 </w:instrText>
      </w:r>
      <w:r>
        <w:fldChar w:fldCharType="end"/>
      </w:r>
      <w:r w:rsidR="000D50D7" w:rsidRPr="000D50D7">
        <w:t> </w:t>
      </w:r>
      <w:r>
        <w:t>The</w:t>
      </w:r>
      <w:r w:rsidR="000D50D7" w:rsidRPr="000D50D7">
        <w:t xml:space="preserve"> </w:t>
      </w:r>
      <w:r>
        <w:t>undertaker</w:t>
      </w:r>
      <w:r w:rsidR="000D50D7" w:rsidRPr="000D50D7">
        <w:t xml:space="preserve"> </w:t>
      </w:r>
      <w:r>
        <w:t>must</w:t>
      </w:r>
      <w:r w:rsidR="000D50D7" w:rsidRPr="000D50D7">
        <w:t xml:space="preserve"> </w:t>
      </w:r>
      <w:r>
        <w:t>before</w:t>
      </w:r>
      <w:r w:rsidR="000D50D7" w:rsidRPr="000D50D7">
        <w:t xml:space="preserve"> </w:t>
      </w:r>
      <w:r>
        <w:t>commencing</w:t>
      </w:r>
      <w:r w:rsidR="000D50D7" w:rsidRPr="000D50D7">
        <w:t xml:space="preserve"> </w:t>
      </w:r>
      <w:r>
        <w:t>construction</w:t>
      </w:r>
      <w:r w:rsidR="000D50D7" w:rsidRPr="000D50D7">
        <w:t xml:space="preserve"> </w:t>
      </w:r>
      <w:r>
        <w:t>of</w:t>
      </w:r>
      <w:r w:rsidR="000D50D7" w:rsidRPr="000D50D7">
        <w:t xml:space="preserve"> </w:t>
      </w:r>
      <w:r>
        <w:t>any</w:t>
      </w:r>
      <w:r w:rsidR="000D50D7" w:rsidRPr="000D50D7">
        <w:t xml:space="preserve"> </w:t>
      </w:r>
      <w:r>
        <w:t>specified</w:t>
      </w:r>
      <w:r w:rsidR="000D50D7" w:rsidRPr="000D50D7">
        <w:t xml:space="preserve"> </w:t>
      </w:r>
      <w:r>
        <w:t>work</w:t>
      </w:r>
      <w:r w:rsidR="000D50D7" w:rsidRPr="000D50D7">
        <w:t xml:space="preserve"> </w:t>
      </w:r>
      <w:r>
        <w:t>supply</w:t>
      </w:r>
      <w:r w:rsidR="000D50D7" w:rsidRPr="000D50D7">
        <w:t xml:space="preserve"> </w:t>
      </w:r>
      <w:r>
        <w:t>to</w:t>
      </w:r>
      <w:r w:rsidR="000D50D7" w:rsidRPr="000D50D7">
        <w:t xml:space="preserve"> </w:t>
      </w:r>
      <w:r>
        <w:t>Network</w:t>
      </w:r>
      <w:r w:rsidR="000D50D7" w:rsidRPr="000D50D7">
        <w:t xml:space="preserve"> </w:t>
      </w:r>
      <w:r>
        <w:t>Rail</w:t>
      </w:r>
      <w:r w:rsidR="000D50D7" w:rsidRPr="000D50D7">
        <w:t xml:space="preserve"> </w:t>
      </w:r>
      <w:r>
        <w:t>proper</w:t>
      </w:r>
      <w:r w:rsidR="000D50D7" w:rsidRPr="000D50D7">
        <w:t xml:space="preserve"> </w:t>
      </w:r>
      <w:r>
        <w:t>and</w:t>
      </w:r>
      <w:r w:rsidR="000D50D7" w:rsidRPr="000D50D7">
        <w:t xml:space="preserve"> </w:t>
      </w:r>
      <w:r>
        <w:t>sufficient</w:t>
      </w:r>
      <w:r w:rsidR="000D50D7" w:rsidRPr="000D50D7">
        <w:t xml:space="preserve"> </w:t>
      </w:r>
      <w:r>
        <w:t>plans</w:t>
      </w:r>
      <w:r w:rsidR="000D50D7" w:rsidRPr="000D50D7">
        <w:t xml:space="preserve"> </w:t>
      </w:r>
      <w:r>
        <w:t>of</w:t>
      </w:r>
      <w:r w:rsidR="000D50D7" w:rsidRPr="000D50D7">
        <w:t xml:space="preserve"> </w:t>
      </w:r>
      <w:r>
        <w:t>that</w:t>
      </w:r>
      <w:r w:rsidR="000D50D7" w:rsidRPr="000D50D7">
        <w:t xml:space="preserve"> </w:t>
      </w:r>
      <w:r>
        <w:t>work</w:t>
      </w:r>
      <w:r w:rsidR="000D50D7" w:rsidRPr="000D50D7">
        <w:t xml:space="preserve"> </w:t>
      </w:r>
      <w:r>
        <w:t>for</w:t>
      </w:r>
      <w:r w:rsidR="000D50D7" w:rsidRPr="000D50D7">
        <w:t xml:space="preserve"> </w:t>
      </w:r>
      <w:r>
        <w:t>the</w:t>
      </w:r>
      <w:r w:rsidR="000D50D7" w:rsidRPr="000D50D7">
        <w:t xml:space="preserve"> </w:t>
      </w:r>
      <w:r>
        <w:t>reasonable</w:t>
      </w:r>
      <w:r w:rsidR="000D50D7" w:rsidRPr="000D50D7">
        <w:t xml:space="preserve"> </w:t>
      </w:r>
      <w:r>
        <w:t>approval</w:t>
      </w:r>
      <w:r w:rsidR="000D50D7" w:rsidRPr="000D50D7">
        <w:t xml:space="preserve"> </w:t>
      </w:r>
      <w:r>
        <w:t>of</w:t>
      </w:r>
      <w:r w:rsidR="000D50D7" w:rsidRPr="000D50D7">
        <w:t xml:space="preserve"> </w:t>
      </w:r>
      <w:r>
        <w:t>the</w:t>
      </w:r>
      <w:r w:rsidR="000D50D7" w:rsidRPr="000D50D7">
        <w:t xml:space="preserve"> </w:t>
      </w:r>
      <w:r>
        <w:t>engineer</w:t>
      </w:r>
      <w:r w:rsidR="000D50D7" w:rsidRPr="000D50D7">
        <w:t xml:space="preserve"> </w:t>
      </w:r>
      <w:r>
        <w:t>and</w:t>
      </w:r>
      <w:r w:rsidR="000D50D7" w:rsidRPr="000D50D7">
        <w:t xml:space="preserve"> </w:t>
      </w:r>
      <w:r>
        <w:t>the</w:t>
      </w:r>
      <w:r w:rsidR="000D50D7" w:rsidRPr="000D50D7">
        <w:t xml:space="preserve"> </w:t>
      </w:r>
      <w:r>
        <w:t>specified</w:t>
      </w:r>
      <w:r w:rsidR="000D50D7" w:rsidRPr="000D50D7">
        <w:t xml:space="preserve"> </w:t>
      </w:r>
      <w:r>
        <w:t>work</w:t>
      </w:r>
      <w:r w:rsidR="000D50D7" w:rsidRPr="000D50D7">
        <w:t xml:space="preserve"> </w:t>
      </w:r>
      <w:r>
        <w:t>must</w:t>
      </w:r>
      <w:r w:rsidR="000D50D7" w:rsidRPr="000D50D7">
        <w:t xml:space="preserve"> </w:t>
      </w:r>
      <w:r>
        <w:t>not</w:t>
      </w:r>
      <w:r w:rsidR="000D50D7" w:rsidRPr="000D50D7">
        <w:t xml:space="preserve"> </w:t>
      </w:r>
      <w:r>
        <w:t>be</w:t>
      </w:r>
      <w:r w:rsidR="000D50D7" w:rsidRPr="000D50D7">
        <w:t xml:space="preserve"> </w:t>
      </w:r>
      <w:r>
        <w:t>commenced</w:t>
      </w:r>
      <w:r w:rsidR="000D50D7" w:rsidRPr="000D50D7">
        <w:t xml:space="preserve"> </w:t>
      </w:r>
      <w:r>
        <w:t>except</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such</w:t>
      </w:r>
      <w:r w:rsidR="000D50D7" w:rsidRPr="000D50D7">
        <w:t xml:space="preserve"> </w:t>
      </w:r>
      <w:r>
        <w:t>plans</w:t>
      </w:r>
      <w:r w:rsidR="000D50D7" w:rsidRPr="000D50D7">
        <w:t xml:space="preserve"> </w:t>
      </w:r>
      <w:r>
        <w:t>as</w:t>
      </w:r>
      <w:r w:rsidR="000D50D7" w:rsidRPr="000D50D7">
        <w:t xml:space="preserve"> </w:t>
      </w:r>
      <w:r>
        <w:t>have</w:t>
      </w:r>
      <w:r w:rsidR="000D50D7" w:rsidRPr="000D50D7">
        <w:t xml:space="preserve"> </w:t>
      </w:r>
      <w:r>
        <w:t>been</w:t>
      </w:r>
      <w:r w:rsidR="000D50D7" w:rsidRPr="000D50D7">
        <w:t xml:space="preserve"> </w:t>
      </w:r>
      <w:r>
        <w:t>approved</w:t>
      </w:r>
      <w:r w:rsidR="000D50D7" w:rsidRPr="000D50D7">
        <w:t xml:space="preserve"> </w:t>
      </w:r>
      <w:r>
        <w:t>in</w:t>
      </w:r>
      <w:r w:rsidR="000D50D7" w:rsidRPr="000D50D7">
        <w:t xml:space="preserve"> </w:t>
      </w:r>
      <w:r>
        <w:t>writing</w:t>
      </w:r>
      <w:r w:rsidR="000D50D7" w:rsidRPr="000D50D7">
        <w:t xml:space="preserve"> </w:t>
      </w:r>
      <w:r>
        <w:t>by</w:t>
      </w:r>
      <w:r w:rsidR="000D50D7" w:rsidRPr="000D50D7">
        <w:t xml:space="preserve"> </w:t>
      </w:r>
      <w:r>
        <w:t>the</w:t>
      </w:r>
      <w:r w:rsidR="000D50D7" w:rsidRPr="000D50D7">
        <w:t xml:space="preserve"> </w:t>
      </w:r>
      <w:r>
        <w:t>engineer</w:t>
      </w:r>
      <w:r w:rsidR="000D50D7" w:rsidRPr="000D50D7">
        <w:t xml:space="preserve"> </w:t>
      </w:r>
      <w:r>
        <w:t>or</w:t>
      </w:r>
      <w:r w:rsidR="000D50D7" w:rsidRPr="000D50D7">
        <w:t xml:space="preserve"> </w:t>
      </w:r>
      <w:r>
        <w:t>settled</w:t>
      </w:r>
      <w:r w:rsidR="000D50D7" w:rsidRPr="000D50D7">
        <w:t xml:space="preserve"> </w:t>
      </w:r>
      <w:r w:rsidR="004554D7">
        <w:t>by</w:t>
      </w:r>
      <w:r w:rsidR="000D50D7" w:rsidRPr="000D50D7">
        <w:t xml:space="preserve"> </w:t>
      </w:r>
      <w:r w:rsidR="004554D7">
        <w:t>arbitration</w:t>
      </w:r>
      <w:r w:rsidR="000D50D7" w:rsidRPr="000D50D7">
        <w:t xml:space="preserve"> </w:t>
      </w:r>
      <w:r w:rsidR="00A5523B">
        <w:t>under</w:t>
      </w:r>
      <w:r w:rsidR="000D50D7" w:rsidRPr="000D50D7">
        <w:t xml:space="preserve"> </w:t>
      </w:r>
      <w:r w:rsidR="00A5523B">
        <w:t>article</w:t>
      </w:r>
      <w:r w:rsidR="000D50D7" w:rsidRPr="000D50D7">
        <w:t xml:space="preserve"> </w:t>
      </w:r>
      <w:r w:rsidR="00A5523B">
        <w:fldChar w:fldCharType="begin"/>
      </w:r>
      <w:r w:rsidR="00A5523B">
        <w:instrText xml:space="preserve"> REF _Ref78124676 \r \h </w:instrText>
      </w:r>
      <w:r w:rsidR="00A5523B">
        <w:fldChar w:fldCharType="separate"/>
      </w:r>
      <w:r w:rsidR="000D50D7">
        <w:t>39</w:t>
      </w:r>
      <w:r w:rsidR="00A5523B">
        <w:fldChar w:fldCharType="end"/>
      </w:r>
      <w:r w:rsidR="000D50D7" w:rsidRPr="000D50D7">
        <w:t xml:space="preserve"> </w:t>
      </w:r>
      <w:r w:rsidR="00A5523B">
        <w:t>(arbitration).</w:t>
      </w:r>
    </w:p>
    <w:p w14:paraId="6484F2A3" w14:textId="77777777" w:rsidR="00ED5F5B" w:rsidRDefault="00ED5F5B" w:rsidP="00ED5F5B">
      <w:pPr>
        <w:pStyle w:val="N2"/>
      </w:pPr>
      <w:bookmarkStart w:id="1404" w:name="_Ref111198817"/>
      <w:r>
        <w:t>The</w:t>
      </w:r>
      <w:r w:rsidR="000D50D7" w:rsidRPr="000D50D7">
        <w:t xml:space="preserve"> </w:t>
      </w:r>
      <w:r>
        <w:t>approval</w:t>
      </w:r>
      <w:r w:rsidR="000D50D7" w:rsidRPr="000D50D7">
        <w:t xml:space="preserve"> </w:t>
      </w:r>
      <w:r>
        <w:t>of</w:t>
      </w:r>
      <w:r w:rsidR="000D50D7" w:rsidRPr="000D50D7">
        <w:t xml:space="preserve"> </w:t>
      </w:r>
      <w:r>
        <w:t>the</w:t>
      </w:r>
      <w:r w:rsidR="000D50D7" w:rsidRPr="000D50D7">
        <w:t xml:space="preserve"> </w:t>
      </w:r>
      <w:r>
        <w:t>engineer</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_Ref111198621 \r \h </w:instrText>
      </w:r>
      <w:r>
        <w:fldChar w:fldCharType="separate"/>
      </w:r>
      <w:r w:rsidR="000D50D7">
        <w:t>(1)</w:t>
      </w:r>
      <w:r>
        <w:fldChar w:fldCharType="end"/>
      </w:r>
      <w:r w:rsidR="000D50D7" w:rsidRPr="000D50D7">
        <w:t xml:space="preserve"> </w:t>
      </w:r>
      <w:r>
        <w:t>must</w:t>
      </w:r>
      <w:r w:rsidR="000D50D7" w:rsidRPr="000D50D7">
        <w:t xml:space="preserve"> </w:t>
      </w:r>
      <w:r>
        <w:t>not</w:t>
      </w:r>
      <w:r w:rsidR="000D50D7" w:rsidRPr="000D50D7">
        <w:t xml:space="preserve"> </w:t>
      </w:r>
      <w:r>
        <w:t>be</w:t>
      </w:r>
      <w:r w:rsidR="000D50D7" w:rsidRPr="000D50D7">
        <w:t xml:space="preserve"> </w:t>
      </w:r>
      <w:r>
        <w:t>unreasonably</w:t>
      </w:r>
      <w:r w:rsidR="000D50D7" w:rsidRPr="000D50D7">
        <w:t xml:space="preserve"> </w:t>
      </w:r>
      <w:r>
        <w:t>withheld,</w:t>
      </w:r>
      <w:r w:rsidR="000D50D7" w:rsidRPr="000D50D7">
        <w:t xml:space="preserve"> </w:t>
      </w:r>
      <w:r>
        <w:t>and</w:t>
      </w:r>
      <w:r w:rsidR="000D50D7" w:rsidRPr="000D50D7">
        <w:t xml:space="preserve"> </w:t>
      </w:r>
      <w:r>
        <w:t>if</w:t>
      </w:r>
      <w:r w:rsidR="000D50D7" w:rsidRPr="000D50D7">
        <w:t xml:space="preserve"> </w:t>
      </w:r>
      <w:r>
        <w:t>by</w:t>
      </w:r>
      <w:r w:rsidR="000D50D7" w:rsidRPr="000D50D7">
        <w:t xml:space="preserve"> </w:t>
      </w:r>
      <w:r>
        <w:t>the</w:t>
      </w:r>
      <w:r w:rsidR="000D50D7" w:rsidRPr="000D50D7">
        <w:t xml:space="preserve"> </w:t>
      </w:r>
      <w:r>
        <w:t>end</w:t>
      </w:r>
      <w:r w:rsidR="000D50D7" w:rsidRPr="000D50D7">
        <w:t xml:space="preserve"> </w:t>
      </w:r>
      <w:r>
        <w:t>of</w:t>
      </w:r>
      <w:r w:rsidR="000D50D7" w:rsidRPr="000D50D7">
        <w:t xml:space="preserve"> </w:t>
      </w:r>
      <w:r>
        <w:t>the</w:t>
      </w:r>
      <w:r w:rsidR="000D50D7" w:rsidRPr="000D50D7">
        <w:t xml:space="preserve"> </w:t>
      </w:r>
      <w:r>
        <w:t>period</w:t>
      </w:r>
      <w:r w:rsidR="000D50D7" w:rsidRPr="000D50D7">
        <w:t xml:space="preserve"> </w:t>
      </w:r>
      <w:r>
        <w:t>of</w:t>
      </w:r>
      <w:r w:rsidR="000D50D7" w:rsidRPr="000D50D7">
        <w:t xml:space="preserve"> </w:t>
      </w:r>
      <w:r>
        <w:t>28</w:t>
      </w:r>
      <w:r w:rsidR="000D50D7" w:rsidRPr="000D50D7">
        <w:t xml:space="preserve"> </w:t>
      </w:r>
      <w:r>
        <w:t>days</w:t>
      </w:r>
      <w:r w:rsidR="000D50D7" w:rsidRPr="000D50D7">
        <w:t xml:space="preserve"> </w:t>
      </w:r>
      <w:r>
        <w:t>beginning</w:t>
      </w:r>
      <w:r w:rsidR="000D50D7" w:rsidRPr="000D50D7">
        <w:t xml:space="preserve"> </w:t>
      </w:r>
      <w:r>
        <w:t>with</w:t>
      </w:r>
      <w:r w:rsidR="000D50D7" w:rsidRPr="000D50D7">
        <w:t xml:space="preserve"> </w:t>
      </w:r>
      <w:r>
        <w:t>the</w:t>
      </w:r>
      <w:r w:rsidR="000D50D7" w:rsidRPr="000D50D7">
        <w:t xml:space="preserve"> </w:t>
      </w:r>
      <w:r>
        <w:t>date</w:t>
      </w:r>
      <w:r w:rsidR="000D50D7" w:rsidRPr="000D50D7">
        <w:t xml:space="preserve"> </w:t>
      </w:r>
      <w:r>
        <w:t>on</w:t>
      </w:r>
      <w:r w:rsidR="000D50D7" w:rsidRPr="000D50D7">
        <w:t xml:space="preserve"> </w:t>
      </w:r>
      <w:r>
        <w:t>which</w:t>
      </w:r>
      <w:r w:rsidR="000D50D7" w:rsidRPr="000D50D7">
        <w:t xml:space="preserve"> </w:t>
      </w:r>
      <w:r>
        <w:t>such</w:t>
      </w:r>
      <w:r w:rsidR="000D50D7" w:rsidRPr="000D50D7">
        <w:t xml:space="preserve"> </w:t>
      </w:r>
      <w:r>
        <w:t>plans</w:t>
      </w:r>
      <w:r w:rsidR="000D50D7" w:rsidRPr="000D50D7">
        <w:t xml:space="preserve"> </w:t>
      </w:r>
      <w:r>
        <w:t>have</w:t>
      </w:r>
      <w:r w:rsidR="000D50D7" w:rsidRPr="000D50D7">
        <w:t xml:space="preserve"> </w:t>
      </w:r>
      <w:r>
        <w:t>been</w:t>
      </w:r>
      <w:r w:rsidR="000D50D7" w:rsidRPr="000D50D7">
        <w:t xml:space="preserve"> </w:t>
      </w:r>
      <w:r>
        <w:t>supplied</w:t>
      </w:r>
      <w:r w:rsidR="000D50D7" w:rsidRPr="000D50D7">
        <w:t xml:space="preserve"> </w:t>
      </w:r>
      <w:r>
        <w:t>to</w:t>
      </w:r>
      <w:r w:rsidR="000D50D7" w:rsidRPr="000D50D7">
        <w:t xml:space="preserve"> </w:t>
      </w:r>
      <w:r>
        <w:t>Network</w:t>
      </w:r>
      <w:r w:rsidR="000D50D7" w:rsidRPr="000D50D7">
        <w:t xml:space="preserve"> </w:t>
      </w:r>
      <w:r>
        <w:t>Rail</w:t>
      </w:r>
      <w:r w:rsidR="000D50D7" w:rsidRPr="000D50D7">
        <w:t xml:space="preserve"> </w:t>
      </w:r>
      <w:r>
        <w:t>the</w:t>
      </w:r>
      <w:r w:rsidR="000D50D7" w:rsidRPr="000D50D7">
        <w:t xml:space="preserve"> </w:t>
      </w:r>
      <w:r>
        <w:t>engineer</w:t>
      </w:r>
      <w:r w:rsidR="000D50D7" w:rsidRPr="000D50D7">
        <w:t xml:space="preserve"> </w:t>
      </w:r>
      <w:r>
        <w:t>has</w:t>
      </w:r>
      <w:r w:rsidR="000D50D7" w:rsidRPr="000D50D7">
        <w:t xml:space="preserve"> </w:t>
      </w:r>
      <w:r>
        <w:t>not</w:t>
      </w:r>
      <w:r w:rsidR="000D50D7" w:rsidRPr="000D50D7">
        <w:t xml:space="preserve"> </w:t>
      </w:r>
      <w:r w:rsidR="000F585E">
        <w:t>intimated</w:t>
      </w:r>
      <w:r w:rsidR="000D50D7" w:rsidRPr="000D50D7">
        <w:t xml:space="preserve"> </w:t>
      </w:r>
      <w:r>
        <w:t>their</w:t>
      </w:r>
      <w:r w:rsidR="000D50D7" w:rsidRPr="000D50D7">
        <w:t xml:space="preserve"> </w:t>
      </w:r>
      <w:r>
        <w:t>disapproval</w:t>
      </w:r>
      <w:r w:rsidR="000D50D7" w:rsidRPr="000D50D7">
        <w:t xml:space="preserve"> </w:t>
      </w:r>
      <w:r>
        <w:t>of</w:t>
      </w:r>
      <w:r w:rsidR="000D50D7" w:rsidRPr="000D50D7">
        <w:t xml:space="preserve"> </w:t>
      </w:r>
      <w:r>
        <w:t>those</w:t>
      </w:r>
      <w:r w:rsidR="000D50D7" w:rsidRPr="000D50D7">
        <w:t xml:space="preserve"> </w:t>
      </w:r>
      <w:r>
        <w:t>plans</w:t>
      </w:r>
      <w:r w:rsidR="000D50D7" w:rsidRPr="000D50D7">
        <w:t xml:space="preserve"> </w:t>
      </w:r>
      <w:r>
        <w:t>and</w:t>
      </w:r>
      <w:r w:rsidR="000D50D7" w:rsidRPr="000D50D7">
        <w:t xml:space="preserve"> </w:t>
      </w:r>
      <w:r>
        <w:t>the</w:t>
      </w:r>
      <w:r w:rsidR="000D50D7" w:rsidRPr="000D50D7">
        <w:t xml:space="preserve"> </w:t>
      </w:r>
      <w:r>
        <w:t>grounds</w:t>
      </w:r>
      <w:r w:rsidR="000D50D7" w:rsidRPr="000D50D7">
        <w:t xml:space="preserve"> </w:t>
      </w:r>
      <w:r>
        <w:t>of</w:t>
      </w:r>
      <w:r w:rsidR="000D50D7" w:rsidRPr="000D50D7">
        <w:t xml:space="preserve"> </w:t>
      </w:r>
      <w:r>
        <w:t>such</w:t>
      </w:r>
      <w:r w:rsidR="000D50D7" w:rsidRPr="000D50D7">
        <w:t xml:space="preserve"> </w:t>
      </w:r>
      <w:r>
        <w:t>disapproval</w:t>
      </w:r>
      <w:r w:rsidR="000D50D7" w:rsidRPr="000D50D7">
        <w:t xml:space="preserve"> </w:t>
      </w:r>
      <w:r w:rsidR="00C22801">
        <w:t>the</w:t>
      </w:r>
      <w:r w:rsidR="000D50D7" w:rsidRPr="000D50D7">
        <w:t xml:space="preserve"> </w:t>
      </w:r>
      <w:r>
        <w:t>undertaker</w:t>
      </w:r>
      <w:r w:rsidR="000D50D7" w:rsidRPr="000D50D7">
        <w:t xml:space="preserve"> </w:t>
      </w:r>
      <w:r>
        <w:t>may</w:t>
      </w:r>
      <w:r w:rsidR="000D50D7" w:rsidRPr="000D50D7">
        <w:t xml:space="preserve"> </w:t>
      </w:r>
      <w:r>
        <w:t>serve</w:t>
      </w:r>
      <w:r w:rsidR="000D50D7" w:rsidRPr="000D50D7">
        <w:t xml:space="preserve"> </w:t>
      </w:r>
      <w:r>
        <w:t>upon</w:t>
      </w:r>
      <w:r w:rsidR="000D50D7" w:rsidRPr="000D50D7">
        <w:t xml:space="preserve"> </w:t>
      </w:r>
      <w:r>
        <w:t>the</w:t>
      </w:r>
      <w:r w:rsidR="000D50D7" w:rsidRPr="000D50D7">
        <w:t xml:space="preserve"> </w:t>
      </w:r>
      <w:r>
        <w:t>engineer</w:t>
      </w:r>
      <w:r w:rsidR="000D50D7" w:rsidRPr="000D50D7">
        <w:t xml:space="preserve"> </w:t>
      </w:r>
      <w:r>
        <w:t>written</w:t>
      </w:r>
      <w:r w:rsidR="000D50D7" w:rsidRPr="000D50D7">
        <w:t xml:space="preserve"> </w:t>
      </w:r>
      <w:r>
        <w:t>notice</w:t>
      </w:r>
      <w:r w:rsidR="000D50D7" w:rsidRPr="000D50D7">
        <w:t xml:space="preserve"> </w:t>
      </w:r>
      <w:r>
        <w:t>requiring</w:t>
      </w:r>
      <w:r w:rsidR="000D50D7" w:rsidRPr="000D50D7">
        <w:t xml:space="preserve"> </w:t>
      </w:r>
      <w:r>
        <w:t>the</w:t>
      </w:r>
      <w:r w:rsidR="000D50D7" w:rsidRPr="000D50D7">
        <w:t xml:space="preserve"> </w:t>
      </w:r>
      <w:r>
        <w:t>engineer</w:t>
      </w:r>
      <w:r w:rsidR="000D50D7" w:rsidRPr="000D50D7">
        <w:t xml:space="preserve"> </w:t>
      </w:r>
      <w:r>
        <w:t>to</w:t>
      </w:r>
      <w:r w:rsidR="000D50D7" w:rsidRPr="000D50D7">
        <w:t xml:space="preserve"> </w:t>
      </w:r>
      <w:r w:rsidR="000F585E">
        <w:t>intimate</w:t>
      </w:r>
      <w:r w:rsidR="000D50D7" w:rsidRPr="000D50D7">
        <w:t xml:space="preserve"> </w:t>
      </w:r>
      <w:r>
        <w:t>approval</w:t>
      </w:r>
      <w:r w:rsidR="000D50D7" w:rsidRPr="000D50D7">
        <w:t xml:space="preserve"> </w:t>
      </w:r>
      <w:r>
        <w:t>or</w:t>
      </w:r>
      <w:r w:rsidR="000D50D7" w:rsidRPr="000D50D7">
        <w:t xml:space="preserve"> </w:t>
      </w:r>
      <w:r>
        <w:t>disapproval</w:t>
      </w:r>
      <w:r w:rsidR="000D50D7" w:rsidRPr="000D50D7">
        <w:t xml:space="preserve"> </w:t>
      </w:r>
      <w:r>
        <w:t>within</w:t>
      </w:r>
      <w:r w:rsidR="000D50D7" w:rsidRPr="000D50D7">
        <w:t xml:space="preserve"> </w:t>
      </w:r>
      <w:r>
        <w:t>a</w:t>
      </w:r>
      <w:r w:rsidR="000D50D7" w:rsidRPr="000D50D7">
        <w:t xml:space="preserve"> </w:t>
      </w:r>
      <w:r>
        <w:t>further</w:t>
      </w:r>
      <w:r w:rsidR="000D50D7" w:rsidRPr="000D50D7">
        <w:t xml:space="preserve"> </w:t>
      </w:r>
      <w:r>
        <w:t>period</w:t>
      </w:r>
      <w:r w:rsidR="000D50D7" w:rsidRPr="000D50D7">
        <w:t xml:space="preserve"> </w:t>
      </w:r>
      <w:r>
        <w:t>of</w:t>
      </w:r>
      <w:r w:rsidR="000D50D7" w:rsidRPr="000D50D7">
        <w:t xml:space="preserve"> </w:t>
      </w:r>
      <w:r>
        <w:t>28</w:t>
      </w:r>
      <w:r w:rsidR="000D50D7" w:rsidRPr="000D50D7">
        <w:t xml:space="preserve"> </w:t>
      </w:r>
      <w:r>
        <w:t>days</w:t>
      </w:r>
      <w:r w:rsidR="000D50D7" w:rsidRPr="000D50D7">
        <w:t xml:space="preserve"> </w:t>
      </w:r>
      <w:r>
        <w:t>beginning</w:t>
      </w:r>
      <w:r w:rsidR="000D50D7" w:rsidRPr="000D50D7">
        <w:t xml:space="preserve"> </w:t>
      </w:r>
      <w:r>
        <w:t>with</w:t>
      </w:r>
      <w:r w:rsidR="000D50D7" w:rsidRPr="000D50D7">
        <w:t xml:space="preserve"> </w:t>
      </w:r>
      <w:r>
        <w:t>the</w:t>
      </w:r>
      <w:r w:rsidR="000D50D7" w:rsidRPr="000D50D7">
        <w:t xml:space="preserve"> </w:t>
      </w:r>
      <w:r>
        <w:t>date</w:t>
      </w:r>
      <w:r w:rsidR="000D50D7" w:rsidRPr="000D50D7">
        <w:t xml:space="preserve"> </w:t>
      </w:r>
      <w:r>
        <w:t>upon</w:t>
      </w:r>
      <w:r w:rsidR="000D50D7" w:rsidRPr="000D50D7">
        <w:t xml:space="preserve"> </w:t>
      </w:r>
      <w:r>
        <w:t>which</w:t>
      </w:r>
      <w:r w:rsidR="000D50D7" w:rsidRPr="000D50D7">
        <w:t xml:space="preserve"> </w:t>
      </w:r>
      <w:r>
        <w:t>the</w:t>
      </w:r>
      <w:r w:rsidR="000D50D7" w:rsidRPr="000D50D7">
        <w:t xml:space="preserve"> </w:t>
      </w:r>
      <w:r>
        <w:t>engineer</w:t>
      </w:r>
      <w:r w:rsidR="000D50D7" w:rsidRPr="000D50D7">
        <w:t xml:space="preserve"> </w:t>
      </w:r>
      <w:r>
        <w:t>receives</w:t>
      </w:r>
      <w:r w:rsidR="000D50D7" w:rsidRPr="000D50D7">
        <w:t xml:space="preserve"> </w:t>
      </w:r>
      <w:r>
        <w:t>written</w:t>
      </w:r>
      <w:r w:rsidR="000D50D7" w:rsidRPr="000D50D7">
        <w:t xml:space="preserve"> </w:t>
      </w:r>
      <w:r>
        <w:t>notice</w:t>
      </w:r>
      <w:r w:rsidR="000D50D7" w:rsidRPr="000D50D7">
        <w:t xml:space="preserve"> </w:t>
      </w:r>
      <w:r>
        <w:t>from</w:t>
      </w:r>
      <w:r w:rsidR="000D50D7" w:rsidRPr="000D50D7">
        <w:t xml:space="preserve"> </w:t>
      </w:r>
      <w:r>
        <w:t>the</w:t>
      </w:r>
      <w:r w:rsidR="000D50D7" w:rsidRPr="000D50D7">
        <w:t xml:space="preserve"> </w:t>
      </w:r>
      <w:r>
        <w:t>undertaker.</w:t>
      </w:r>
      <w:r w:rsidR="000D50D7" w:rsidRPr="000D50D7">
        <w:t xml:space="preserve"> </w:t>
      </w:r>
      <w:r>
        <w:t>If</w:t>
      </w:r>
      <w:r w:rsidR="000D50D7" w:rsidRPr="000D50D7">
        <w:t xml:space="preserve"> </w:t>
      </w:r>
      <w:r>
        <w:t>by</w:t>
      </w:r>
      <w:r w:rsidR="000D50D7" w:rsidRPr="000D50D7">
        <w:t xml:space="preserve"> </w:t>
      </w:r>
      <w:r w:rsidR="00C22801">
        <w:t>the</w:t>
      </w:r>
      <w:r w:rsidR="000D50D7" w:rsidRPr="000D50D7">
        <w:t xml:space="preserve"> </w:t>
      </w:r>
      <w:r>
        <w:t>expiry</w:t>
      </w:r>
      <w:r w:rsidR="000D50D7" w:rsidRPr="000D50D7">
        <w:t xml:space="preserve"> </w:t>
      </w:r>
      <w:r>
        <w:t>of</w:t>
      </w:r>
      <w:r w:rsidR="000D50D7" w:rsidRPr="000D50D7">
        <w:t xml:space="preserve"> </w:t>
      </w:r>
      <w:r>
        <w:t>the</w:t>
      </w:r>
      <w:r w:rsidR="000D50D7" w:rsidRPr="000D50D7">
        <w:t xml:space="preserve"> </w:t>
      </w:r>
      <w:r>
        <w:t>further</w:t>
      </w:r>
      <w:r w:rsidR="000D50D7" w:rsidRPr="000D50D7">
        <w:t xml:space="preserve"> </w:t>
      </w:r>
      <w:r>
        <w:t>28</w:t>
      </w:r>
      <w:r w:rsidR="000D50D7" w:rsidRPr="000D50D7">
        <w:t xml:space="preserve"> </w:t>
      </w:r>
      <w:r>
        <w:t>days</w:t>
      </w:r>
      <w:r w:rsidR="000D50D7" w:rsidRPr="000D50D7">
        <w:t xml:space="preserve"> </w:t>
      </w:r>
      <w:r>
        <w:t>the</w:t>
      </w:r>
      <w:r w:rsidR="000D50D7" w:rsidRPr="000D50D7">
        <w:t xml:space="preserve"> </w:t>
      </w:r>
      <w:r>
        <w:t>engineer</w:t>
      </w:r>
      <w:r w:rsidR="000D50D7" w:rsidRPr="000D50D7">
        <w:t xml:space="preserve"> </w:t>
      </w:r>
      <w:r>
        <w:t>has</w:t>
      </w:r>
      <w:r w:rsidR="000D50D7" w:rsidRPr="000D50D7">
        <w:t xml:space="preserve"> </w:t>
      </w:r>
      <w:r>
        <w:t>not</w:t>
      </w:r>
      <w:r w:rsidR="000D50D7" w:rsidRPr="000D50D7">
        <w:t xml:space="preserve"> </w:t>
      </w:r>
      <w:r w:rsidR="000F585E">
        <w:t>intimated</w:t>
      </w:r>
      <w:r w:rsidR="000D50D7" w:rsidRPr="000D50D7">
        <w:t xml:space="preserve"> </w:t>
      </w:r>
      <w:r>
        <w:t>approval</w:t>
      </w:r>
      <w:r w:rsidR="000D50D7" w:rsidRPr="000D50D7">
        <w:t xml:space="preserve"> </w:t>
      </w:r>
      <w:r>
        <w:t>or</w:t>
      </w:r>
      <w:r w:rsidR="000D50D7" w:rsidRPr="000D50D7">
        <w:t xml:space="preserve"> </w:t>
      </w:r>
      <w:r>
        <w:t>disapproval,</w:t>
      </w:r>
      <w:r w:rsidR="000D50D7" w:rsidRPr="000D50D7">
        <w:t xml:space="preserve"> </w:t>
      </w:r>
      <w:r>
        <w:t>the</w:t>
      </w:r>
      <w:r w:rsidR="000D50D7" w:rsidRPr="000D50D7">
        <w:t xml:space="preserve"> </w:t>
      </w:r>
      <w:r>
        <w:t>engineer</w:t>
      </w:r>
      <w:r w:rsidR="000D50D7" w:rsidRPr="000D50D7">
        <w:t xml:space="preserve"> </w:t>
      </w:r>
      <w:r w:rsidR="00404F38">
        <w:t>is</w:t>
      </w:r>
      <w:r w:rsidR="000D50D7" w:rsidRPr="000D50D7">
        <w:t xml:space="preserve"> </w:t>
      </w:r>
      <w:r>
        <w:t>deemed</w:t>
      </w:r>
      <w:r w:rsidR="000D50D7" w:rsidRPr="000D50D7">
        <w:t xml:space="preserve"> </w:t>
      </w:r>
      <w:r>
        <w:t>to</w:t>
      </w:r>
      <w:r w:rsidR="000D50D7" w:rsidRPr="000D50D7">
        <w:t xml:space="preserve"> </w:t>
      </w:r>
      <w:r>
        <w:t>have</w:t>
      </w:r>
      <w:r w:rsidR="000D50D7" w:rsidRPr="000D50D7">
        <w:t xml:space="preserve"> </w:t>
      </w:r>
      <w:r>
        <w:t>approved</w:t>
      </w:r>
      <w:r w:rsidR="000D50D7" w:rsidRPr="000D50D7">
        <w:t xml:space="preserve"> </w:t>
      </w:r>
      <w:r>
        <w:t>the</w:t>
      </w:r>
      <w:r w:rsidR="000D50D7" w:rsidRPr="000D50D7">
        <w:t xml:space="preserve"> </w:t>
      </w:r>
      <w:r>
        <w:t>plans</w:t>
      </w:r>
      <w:r w:rsidR="000D50D7" w:rsidRPr="000D50D7">
        <w:t xml:space="preserve"> </w:t>
      </w:r>
      <w:r w:rsidR="00C22801">
        <w:t>as</w:t>
      </w:r>
      <w:r w:rsidR="000D50D7" w:rsidRPr="000D50D7">
        <w:t xml:space="preserve"> </w:t>
      </w:r>
      <w:r>
        <w:t>submitted.</w:t>
      </w:r>
      <w:bookmarkEnd w:id="1404"/>
    </w:p>
    <w:p w14:paraId="5B5D43A2" w14:textId="77777777" w:rsidR="00ED5F5B" w:rsidRDefault="00ED5F5B" w:rsidP="00ED5F5B">
      <w:pPr>
        <w:pStyle w:val="N2"/>
      </w:pPr>
      <w:bookmarkStart w:id="1405" w:name="_Ref111200468"/>
      <w:r>
        <w:t>If</w:t>
      </w:r>
      <w:r w:rsidR="000D50D7" w:rsidRPr="000D50D7">
        <w:t xml:space="preserve"> </w:t>
      </w:r>
      <w:r>
        <w:t>by</w:t>
      </w:r>
      <w:r w:rsidR="000D50D7" w:rsidRPr="000D50D7">
        <w:t xml:space="preserve"> </w:t>
      </w:r>
      <w:r>
        <w:t>the</w:t>
      </w:r>
      <w:r w:rsidR="000D50D7" w:rsidRPr="000D50D7">
        <w:t xml:space="preserve"> </w:t>
      </w:r>
      <w:r>
        <w:t>end</w:t>
      </w:r>
      <w:r w:rsidR="000D50D7" w:rsidRPr="000D50D7">
        <w:t xml:space="preserve"> </w:t>
      </w:r>
      <w:r>
        <w:t>of</w:t>
      </w:r>
      <w:r w:rsidR="000D50D7" w:rsidRPr="000D50D7">
        <w:t xml:space="preserve"> </w:t>
      </w:r>
      <w:r>
        <w:t>the</w:t>
      </w:r>
      <w:r w:rsidR="000D50D7" w:rsidRPr="000D50D7">
        <w:t xml:space="preserve"> </w:t>
      </w:r>
      <w:r>
        <w:t>period</w:t>
      </w:r>
      <w:r w:rsidR="000D50D7" w:rsidRPr="000D50D7">
        <w:t xml:space="preserve"> </w:t>
      </w:r>
      <w:r>
        <w:t>of</w:t>
      </w:r>
      <w:r w:rsidR="000D50D7" w:rsidRPr="000D50D7">
        <w:t xml:space="preserve"> </w:t>
      </w:r>
      <w:r>
        <w:t>28</w:t>
      </w:r>
      <w:r w:rsidR="000D50D7" w:rsidRPr="000D50D7">
        <w:t xml:space="preserve"> </w:t>
      </w:r>
      <w:r>
        <w:t>days</w:t>
      </w:r>
      <w:r w:rsidR="000D50D7" w:rsidRPr="000D50D7">
        <w:t xml:space="preserve"> </w:t>
      </w:r>
      <w:r>
        <w:t>beginning</w:t>
      </w:r>
      <w:r w:rsidR="000D50D7" w:rsidRPr="000D50D7">
        <w:t xml:space="preserve"> </w:t>
      </w:r>
      <w:r>
        <w:t>with</w:t>
      </w:r>
      <w:r w:rsidR="000D50D7" w:rsidRPr="000D50D7">
        <w:t xml:space="preserve"> </w:t>
      </w:r>
      <w:r>
        <w:t>the</w:t>
      </w:r>
      <w:r w:rsidR="000D50D7" w:rsidRPr="000D50D7">
        <w:t xml:space="preserve"> </w:t>
      </w:r>
      <w:r>
        <w:t>date</w:t>
      </w:r>
      <w:r w:rsidR="000D50D7" w:rsidRPr="000D50D7">
        <w:t xml:space="preserve"> </w:t>
      </w:r>
      <w:r>
        <w:t>on</w:t>
      </w:r>
      <w:r w:rsidR="000D50D7" w:rsidRPr="000D50D7">
        <w:t xml:space="preserve"> </w:t>
      </w:r>
      <w:r>
        <w:t>which</w:t>
      </w:r>
      <w:r w:rsidR="000D50D7" w:rsidRPr="000D50D7">
        <w:t xml:space="preserve"> </w:t>
      </w:r>
      <w:r>
        <w:t>written</w:t>
      </w:r>
      <w:r w:rsidR="000D50D7" w:rsidRPr="000D50D7">
        <w:t xml:space="preserve"> </w:t>
      </w:r>
      <w:r>
        <w:t>notice</w:t>
      </w:r>
      <w:r w:rsidR="000D50D7" w:rsidRPr="000D50D7">
        <w:t xml:space="preserve"> </w:t>
      </w:r>
      <w:r>
        <w:t>was</w:t>
      </w:r>
      <w:r w:rsidR="000D50D7" w:rsidRPr="000D50D7">
        <w:t xml:space="preserve"> </w:t>
      </w:r>
      <w:r>
        <w:t>served</w:t>
      </w:r>
      <w:r w:rsidR="000D50D7" w:rsidRPr="000D50D7">
        <w:t xml:space="preserve"> </w:t>
      </w:r>
      <w:r>
        <w:t>upon</w:t>
      </w:r>
      <w:r w:rsidR="000D50D7" w:rsidRPr="000D50D7">
        <w:t xml:space="preserve"> </w:t>
      </w:r>
      <w:r>
        <w:t>the</w:t>
      </w:r>
      <w:r w:rsidR="000D50D7" w:rsidRPr="000D50D7">
        <w:t xml:space="preserve"> </w:t>
      </w:r>
      <w:r>
        <w:t>engineer</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_Ref111198817 \r \h </w:instrText>
      </w:r>
      <w:r>
        <w:fldChar w:fldCharType="separate"/>
      </w:r>
      <w:r w:rsidR="000D50D7">
        <w:t>(2)</w:t>
      </w:r>
      <w:r>
        <w:fldChar w:fldCharType="end"/>
      </w:r>
      <w:r>
        <w:t>,</w:t>
      </w:r>
      <w:r w:rsidR="000D50D7" w:rsidRPr="000D50D7">
        <w:t xml:space="preserve"> </w:t>
      </w:r>
      <w:r>
        <w:t>Network</w:t>
      </w:r>
      <w:r w:rsidR="000D50D7" w:rsidRPr="000D50D7">
        <w:t xml:space="preserve"> </w:t>
      </w:r>
      <w:r>
        <w:t>Rail</w:t>
      </w:r>
      <w:r w:rsidR="000D50D7" w:rsidRPr="000D50D7">
        <w:t xml:space="preserve"> </w:t>
      </w:r>
      <w:r>
        <w:t>gives</w:t>
      </w:r>
      <w:r w:rsidR="000D50D7" w:rsidRPr="000D50D7">
        <w:t xml:space="preserve"> </w:t>
      </w:r>
      <w:r>
        <w:t>notice</w:t>
      </w:r>
      <w:r w:rsidR="000D50D7" w:rsidRPr="000D50D7">
        <w:t xml:space="preserve"> </w:t>
      </w:r>
      <w:r>
        <w:t>to</w:t>
      </w:r>
      <w:r w:rsidR="000D50D7" w:rsidRPr="000D50D7">
        <w:t xml:space="preserve"> </w:t>
      </w:r>
      <w:r>
        <w:t>the</w:t>
      </w:r>
      <w:r w:rsidR="000D50D7" w:rsidRPr="000D50D7">
        <w:t xml:space="preserve"> </w:t>
      </w:r>
      <w:r>
        <w:t>undertaker</w:t>
      </w:r>
      <w:r w:rsidR="000D50D7" w:rsidRPr="000D50D7">
        <w:t xml:space="preserve"> </w:t>
      </w:r>
      <w:r>
        <w:t>that</w:t>
      </w:r>
      <w:r w:rsidR="000D50D7" w:rsidRPr="000D50D7">
        <w:t xml:space="preserve"> </w:t>
      </w:r>
      <w:r>
        <w:t>Network</w:t>
      </w:r>
      <w:r w:rsidR="000D50D7" w:rsidRPr="000D50D7">
        <w:t xml:space="preserve"> </w:t>
      </w:r>
      <w:r>
        <w:t>Rail</w:t>
      </w:r>
      <w:r w:rsidR="000D50D7" w:rsidRPr="000D50D7">
        <w:t xml:space="preserve"> </w:t>
      </w:r>
      <w:r>
        <w:t>desires</w:t>
      </w:r>
      <w:r w:rsidR="000D50D7" w:rsidRPr="000D50D7">
        <w:t xml:space="preserve"> </w:t>
      </w:r>
      <w:r>
        <w:t>itself</w:t>
      </w:r>
      <w:r w:rsidR="000D50D7" w:rsidRPr="000D50D7">
        <w:t xml:space="preserve"> </w:t>
      </w:r>
      <w:r>
        <w:t>to</w:t>
      </w:r>
      <w:r w:rsidR="000D50D7" w:rsidRPr="000D50D7">
        <w:t xml:space="preserve"> </w:t>
      </w:r>
      <w:r>
        <w:t>construct</w:t>
      </w:r>
      <w:r w:rsidR="000D50D7" w:rsidRPr="000D50D7">
        <w:t xml:space="preserve"> </w:t>
      </w:r>
      <w:r>
        <w:t>any</w:t>
      </w:r>
      <w:r w:rsidR="000D50D7" w:rsidRPr="000D50D7">
        <w:t xml:space="preserve"> </w:t>
      </w:r>
      <w:r>
        <w:t>part</w:t>
      </w:r>
      <w:r w:rsidR="000D50D7" w:rsidRPr="000D50D7">
        <w:t xml:space="preserve"> </w:t>
      </w:r>
      <w:r>
        <w:t>of</w:t>
      </w:r>
      <w:r w:rsidR="000D50D7" w:rsidRPr="000D50D7">
        <w:t xml:space="preserve"> </w:t>
      </w:r>
      <w:r>
        <w:t>a</w:t>
      </w:r>
      <w:r w:rsidR="000D50D7" w:rsidRPr="000D50D7">
        <w:t xml:space="preserve"> </w:t>
      </w:r>
      <w:r>
        <w:t>specified</w:t>
      </w:r>
      <w:r w:rsidR="000D50D7" w:rsidRPr="000D50D7">
        <w:t xml:space="preserve"> </w:t>
      </w:r>
      <w:r>
        <w:t>work</w:t>
      </w:r>
      <w:r w:rsidR="000D50D7" w:rsidRPr="000D50D7">
        <w:t xml:space="preserve"> </w:t>
      </w:r>
      <w:r>
        <w:t>which</w:t>
      </w:r>
      <w:r w:rsidR="000D50D7" w:rsidRPr="000D50D7">
        <w:t xml:space="preserve"> </w:t>
      </w:r>
      <w:r>
        <w:t>in</w:t>
      </w:r>
      <w:r w:rsidR="000D50D7" w:rsidRPr="000D50D7">
        <w:t xml:space="preserve"> </w:t>
      </w:r>
      <w:r>
        <w:t>the</w:t>
      </w:r>
      <w:r w:rsidR="000D50D7" w:rsidRPr="000D50D7">
        <w:t xml:space="preserve"> </w:t>
      </w:r>
      <w:r>
        <w:t>opinion</w:t>
      </w:r>
      <w:r w:rsidR="000D50D7" w:rsidRPr="000D50D7">
        <w:t xml:space="preserve"> </w:t>
      </w:r>
      <w:r>
        <w:t>of</w:t>
      </w:r>
      <w:r w:rsidR="000D50D7" w:rsidRPr="000D50D7">
        <w:t xml:space="preserve"> </w:t>
      </w:r>
      <w:r>
        <w:t>the</w:t>
      </w:r>
      <w:r w:rsidR="000D50D7" w:rsidRPr="000D50D7">
        <w:t xml:space="preserve"> </w:t>
      </w:r>
      <w:r>
        <w:t>engineer</w:t>
      </w:r>
      <w:r w:rsidR="000D50D7" w:rsidRPr="000D50D7">
        <w:t xml:space="preserve"> </w:t>
      </w:r>
      <w:r>
        <w:t>will</w:t>
      </w:r>
      <w:r w:rsidR="000D50D7" w:rsidRPr="000D50D7">
        <w:t xml:space="preserve"> </w:t>
      </w:r>
      <w:r>
        <w:t>or</w:t>
      </w:r>
      <w:r w:rsidR="000D50D7" w:rsidRPr="000D50D7">
        <w:t xml:space="preserve"> </w:t>
      </w:r>
      <w:r>
        <w:t>may</w:t>
      </w:r>
      <w:r w:rsidR="000D50D7" w:rsidRPr="000D50D7">
        <w:t xml:space="preserve"> </w:t>
      </w:r>
      <w:r>
        <w:t>affect</w:t>
      </w:r>
      <w:r w:rsidR="000D50D7" w:rsidRPr="000D50D7">
        <w:t xml:space="preserve"> </w:t>
      </w:r>
      <w:r>
        <w:t>the</w:t>
      </w:r>
      <w:r w:rsidR="000D50D7" w:rsidRPr="000D50D7">
        <w:t xml:space="preserve"> </w:t>
      </w:r>
      <w:r>
        <w:t>stability</w:t>
      </w:r>
      <w:r w:rsidR="000D50D7" w:rsidRPr="000D50D7">
        <w:t xml:space="preserve"> </w:t>
      </w:r>
      <w:r>
        <w:t>of</w:t>
      </w:r>
      <w:r w:rsidR="000D50D7" w:rsidRPr="000D50D7">
        <w:t xml:space="preserve"> </w:t>
      </w:r>
      <w:r>
        <w:t>railway</w:t>
      </w:r>
      <w:r w:rsidR="000D50D7" w:rsidRPr="000D50D7">
        <w:t xml:space="preserve"> </w:t>
      </w:r>
      <w:r>
        <w:t>property</w:t>
      </w:r>
      <w:r w:rsidR="000D50D7" w:rsidRPr="000D50D7">
        <w:t xml:space="preserve"> </w:t>
      </w:r>
      <w:r>
        <w:t>or</w:t>
      </w:r>
      <w:r w:rsidR="000D50D7" w:rsidRPr="000D50D7">
        <w:t xml:space="preserve"> </w:t>
      </w:r>
      <w:r>
        <w:t>the</w:t>
      </w:r>
      <w:r w:rsidR="000D50D7" w:rsidRPr="000D50D7">
        <w:t xml:space="preserve"> </w:t>
      </w:r>
      <w:r>
        <w:t>safe</w:t>
      </w:r>
      <w:r w:rsidR="000D50D7" w:rsidRPr="000D50D7">
        <w:t xml:space="preserve"> </w:t>
      </w:r>
      <w:r>
        <w:t>operation</w:t>
      </w:r>
      <w:r w:rsidR="000D50D7" w:rsidRPr="000D50D7">
        <w:t xml:space="preserve"> </w:t>
      </w:r>
      <w:r>
        <w:t>of</w:t>
      </w:r>
      <w:r w:rsidR="000D50D7" w:rsidRPr="000D50D7">
        <w:t xml:space="preserve"> </w:t>
      </w:r>
      <w:r>
        <w:t>traffic</w:t>
      </w:r>
      <w:r w:rsidR="000D50D7" w:rsidRPr="000D50D7">
        <w:t xml:space="preserve"> </w:t>
      </w:r>
      <w:r>
        <w:t>on</w:t>
      </w:r>
      <w:r w:rsidR="000D50D7" w:rsidRPr="000D50D7">
        <w:t xml:space="preserve"> </w:t>
      </w:r>
      <w:r>
        <w:t>the</w:t>
      </w:r>
      <w:r w:rsidR="000D50D7" w:rsidRPr="000D50D7">
        <w:t xml:space="preserve"> </w:t>
      </w:r>
      <w:r>
        <w:t>railways</w:t>
      </w:r>
      <w:r w:rsidR="000D50D7" w:rsidRPr="000D50D7">
        <w:t xml:space="preserve"> </w:t>
      </w:r>
      <w:r>
        <w:t>of</w:t>
      </w:r>
      <w:r w:rsidR="000D50D7" w:rsidRPr="000D50D7">
        <w:t xml:space="preserve"> </w:t>
      </w:r>
      <w:r>
        <w:t>Network</w:t>
      </w:r>
      <w:r w:rsidR="000D50D7" w:rsidRPr="000D50D7">
        <w:t xml:space="preserve"> </w:t>
      </w:r>
      <w:r>
        <w:t>Rail</w:t>
      </w:r>
      <w:r w:rsidR="000D50D7" w:rsidRPr="000D50D7">
        <w:t xml:space="preserve"> </w:t>
      </w:r>
      <w:r>
        <w:t>then,</w:t>
      </w:r>
      <w:r w:rsidR="000D50D7" w:rsidRPr="000D50D7">
        <w:t xml:space="preserve"> </w:t>
      </w:r>
      <w:r>
        <w:t>if</w:t>
      </w:r>
      <w:r w:rsidR="000D50D7" w:rsidRPr="000D50D7">
        <w:t xml:space="preserve"> </w:t>
      </w:r>
      <w:r>
        <w:t>the</w:t>
      </w:r>
      <w:r w:rsidR="000D50D7" w:rsidRPr="000D50D7">
        <w:t xml:space="preserve"> </w:t>
      </w:r>
      <w:r>
        <w:t>undertaker</w:t>
      </w:r>
      <w:r w:rsidR="000D50D7" w:rsidRPr="000D50D7">
        <w:t xml:space="preserve"> </w:t>
      </w:r>
      <w:r>
        <w:t>desires</w:t>
      </w:r>
      <w:r w:rsidR="000D50D7" w:rsidRPr="000D50D7">
        <w:t xml:space="preserve"> </w:t>
      </w:r>
      <w:r>
        <w:t>such</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work</w:t>
      </w:r>
      <w:r w:rsidR="000D50D7" w:rsidRPr="000D50D7">
        <w:t xml:space="preserve"> </w:t>
      </w:r>
      <w:r>
        <w:t>to</w:t>
      </w:r>
      <w:r w:rsidR="000D50D7" w:rsidRPr="000D50D7">
        <w:t xml:space="preserve"> </w:t>
      </w:r>
      <w:r>
        <w:t>be</w:t>
      </w:r>
      <w:r w:rsidR="000D50D7" w:rsidRPr="000D50D7">
        <w:t xml:space="preserve"> </w:t>
      </w:r>
      <w:r>
        <w:lastRenderedPageBreak/>
        <w:t>constructed,</w:t>
      </w:r>
      <w:r w:rsidR="000D50D7" w:rsidRPr="000D50D7">
        <w:t xml:space="preserve"> </w:t>
      </w:r>
      <w:r>
        <w:t>Network</w:t>
      </w:r>
      <w:r w:rsidR="000D50D7" w:rsidRPr="000D50D7">
        <w:t xml:space="preserve"> </w:t>
      </w:r>
      <w:r>
        <w:t>Rail</w:t>
      </w:r>
      <w:r w:rsidR="000D50D7" w:rsidRPr="000D50D7">
        <w:t xml:space="preserve"> </w:t>
      </w:r>
      <w:r>
        <w:t>must</w:t>
      </w:r>
      <w:r w:rsidR="000D50D7" w:rsidRPr="000D50D7">
        <w:t xml:space="preserve"> </w:t>
      </w:r>
      <w:r>
        <w:t>construct</w:t>
      </w:r>
      <w:r w:rsidR="000D50D7" w:rsidRPr="000D50D7">
        <w:t xml:space="preserve"> </w:t>
      </w:r>
      <w:r>
        <w:t>it</w:t>
      </w:r>
      <w:r w:rsidR="000D50D7" w:rsidRPr="000D50D7">
        <w:t xml:space="preserve"> </w:t>
      </w:r>
      <w:r>
        <w:t>without</w:t>
      </w:r>
      <w:r w:rsidR="000D50D7" w:rsidRPr="000D50D7">
        <w:t xml:space="preserve"> </w:t>
      </w:r>
      <w:r>
        <w:t>unnecessary</w:t>
      </w:r>
      <w:r w:rsidR="000D50D7" w:rsidRPr="000D50D7">
        <w:t xml:space="preserve"> </w:t>
      </w:r>
      <w:r>
        <w:t>delay</w:t>
      </w:r>
      <w:r w:rsidR="000D50D7" w:rsidRPr="000D50D7">
        <w:t xml:space="preserve"> </w:t>
      </w:r>
      <w:r>
        <w:t>on</w:t>
      </w:r>
      <w:r w:rsidR="000D50D7" w:rsidRPr="000D50D7">
        <w:t xml:space="preserve"> </w:t>
      </w:r>
      <w:r>
        <w:t>behalf</w:t>
      </w:r>
      <w:r w:rsidR="000D50D7" w:rsidRPr="000D50D7">
        <w:t xml:space="preserve"> </w:t>
      </w:r>
      <w:r>
        <w:t>of</w:t>
      </w:r>
      <w:r w:rsidR="000D50D7" w:rsidRPr="000D50D7">
        <w:t xml:space="preserve"> </w:t>
      </w:r>
      <w:r>
        <w:t>and</w:t>
      </w:r>
      <w:r w:rsidR="000D50D7" w:rsidRPr="000D50D7">
        <w:t xml:space="preserve"> </w:t>
      </w:r>
      <w:r>
        <w:t>to</w:t>
      </w:r>
      <w:r w:rsidR="000D50D7" w:rsidRPr="000D50D7">
        <w:t xml:space="preserve"> </w:t>
      </w:r>
      <w:r>
        <w:t>the</w:t>
      </w:r>
      <w:r w:rsidR="000D50D7" w:rsidRPr="000D50D7">
        <w:t xml:space="preserve"> </w:t>
      </w:r>
      <w:r>
        <w:t>reasonable</w:t>
      </w:r>
      <w:r w:rsidR="000D50D7" w:rsidRPr="000D50D7">
        <w:t xml:space="preserve"> </w:t>
      </w:r>
      <w:r>
        <w:t>satisfaction</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plans</w:t>
      </w:r>
      <w:r w:rsidR="000D50D7" w:rsidRPr="000D50D7">
        <w:t xml:space="preserve"> </w:t>
      </w:r>
      <w:r>
        <w:t>approved</w:t>
      </w:r>
      <w:r w:rsidR="000D50D7" w:rsidRPr="000D50D7">
        <w:t xml:space="preserve"> </w:t>
      </w:r>
      <w:r>
        <w:t>or</w:t>
      </w:r>
      <w:r w:rsidR="000D50D7" w:rsidRPr="000D50D7">
        <w:t xml:space="preserve"> </w:t>
      </w:r>
      <w:r>
        <w:t>deemed</w:t>
      </w:r>
      <w:r w:rsidR="000D50D7" w:rsidRPr="000D50D7">
        <w:t xml:space="preserve"> </w:t>
      </w:r>
      <w:r>
        <w:t>to</w:t>
      </w:r>
      <w:r w:rsidR="000D50D7" w:rsidRPr="000D50D7">
        <w:t xml:space="preserve"> </w:t>
      </w:r>
      <w:r>
        <w:t>be</w:t>
      </w:r>
      <w:r w:rsidR="000D50D7" w:rsidRPr="000D50D7">
        <w:t xml:space="preserve"> </w:t>
      </w:r>
      <w:r>
        <w:t>approved</w:t>
      </w:r>
      <w:r w:rsidR="000D50D7" w:rsidRPr="000D50D7">
        <w:t xml:space="preserve"> </w:t>
      </w:r>
      <w:r>
        <w:t>or</w:t>
      </w:r>
      <w:r w:rsidR="000D50D7" w:rsidRPr="000D50D7">
        <w:t xml:space="preserve"> </w:t>
      </w:r>
      <w:r>
        <w:t>settled</w:t>
      </w:r>
      <w:r w:rsidR="000D50D7" w:rsidRPr="000D50D7">
        <w:t xml:space="preserve"> </w:t>
      </w:r>
      <w:r>
        <w:t>under</w:t>
      </w:r>
      <w:r w:rsidR="000D50D7" w:rsidRPr="000D50D7">
        <w:t xml:space="preserve"> </w:t>
      </w:r>
      <w:r>
        <w:t>this</w:t>
      </w:r>
      <w:r w:rsidR="000D50D7" w:rsidRPr="000D50D7">
        <w:t xml:space="preserve"> </w:t>
      </w:r>
      <w:r>
        <w:t>paragraph,</w:t>
      </w:r>
      <w:r w:rsidR="000D50D7" w:rsidRPr="000D50D7">
        <w:t xml:space="preserve"> </w:t>
      </w:r>
      <w:r>
        <w:t>and</w:t>
      </w:r>
      <w:r w:rsidR="000D50D7" w:rsidRPr="000D50D7">
        <w:t xml:space="preserve"> </w:t>
      </w:r>
      <w:r>
        <w:t>under</w:t>
      </w:r>
      <w:r w:rsidR="000D50D7" w:rsidRPr="000D50D7">
        <w:t xml:space="preserve"> </w:t>
      </w:r>
      <w:r>
        <w:t>the</w:t>
      </w:r>
      <w:r w:rsidR="000D50D7" w:rsidRPr="000D50D7">
        <w:t xml:space="preserve"> </w:t>
      </w:r>
      <w:r>
        <w:t>supervision</w:t>
      </w:r>
      <w:r w:rsidR="000D50D7" w:rsidRPr="000D50D7">
        <w:t xml:space="preserve"> </w:t>
      </w:r>
      <w:r>
        <w:t>(where</w:t>
      </w:r>
      <w:r w:rsidR="000D50D7" w:rsidRPr="000D50D7">
        <w:t xml:space="preserve"> </w:t>
      </w:r>
      <w:r>
        <w:t>appropriate</w:t>
      </w:r>
      <w:r w:rsidR="000D50D7" w:rsidRPr="000D50D7">
        <w:t xml:space="preserve"> </w:t>
      </w:r>
      <w:r>
        <w:t>and</w:t>
      </w:r>
      <w:r w:rsidR="000D50D7" w:rsidRPr="000D50D7">
        <w:t xml:space="preserve"> </w:t>
      </w:r>
      <w:r>
        <w:t>if</w:t>
      </w:r>
      <w:r w:rsidR="000D50D7" w:rsidRPr="000D50D7">
        <w:t xml:space="preserve"> </w:t>
      </w:r>
      <w:r>
        <w:t>given)</w:t>
      </w:r>
      <w:r w:rsidR="000D50D7" w:rsidRPr="000D50D7">
        <w:t xml:space="preserve"> </w:t>
      </w:r>
      <w:r>
        <w:t>of</w:t>
      </w:r>
      <w:r w:rsidR="000D50D7" w:rsidRPr="000D50D7">
        <w:t xml:space="preserve"> </w:t>
      </w:r>
      <w:r>
        <w:t>the</w:t>
      </w:r>
      <w:r w:rsidR="000D50D7" w:rsidRPr="000D50D7">
        <w:t xml:space="preserve"> </w:t>
      </w:r>
      <w:r>
        <w:t>undertaker.</w:t>
      </w:r>
      <w:bookmarkEnd w:id="1405"/>
    </w:p>
    <w:p w14:paraId="23F897B0" w14:textId="77777777" w:rsidR="00ED5F5B" w:rsidRDefault="00ED5F5B" w:rsidP="00ED5F5B">
      <w:pPr>
        <w:pStyle w:val="N2"/>
      </w:pPr>
      <w:bookmarkStart w:id="1406" w:name="_Ref111200763"/>
      <w:r>
        <w:t>When</w:t>
      </w:r>
      <w:r w:rsidR="000D50D7" w:rsidRPr="000D50D7">
        <w:t xml:space="preserve"> </w:t>
      </w:r>
      <w:r>
        <w:t>signifying</w:t>
      </w:r>
      <w:r w:rsidR="000D50D7" w:rsidRPr="000D50D7">
        <w:t xml:space="preserve"> </w:t>
      </w:r>
      <w:r>
        <w:t>their</w:t>
      </w:r>
      <w:r w:rsidR="000D50D7" w:rsidRPr="000D50D7">
        <w:t xml:space="preserve"> </w:t>
      </w:r>
      <w:r>
        <w:t>approval</w:t>
      </w:r>
      <w:r w:rsidR="000D50D7" w:rsidRPr="000D50D7">
        <w:t xml:space="preserve"> </w:t>
      </w:r>
      <w:r>
        <w:t>of</w:t>
      </w:r>
      <w:r w:rsidR="000D50D7" w:rsidRPr="000D50D7">
        <w:t xml:space="preserve"> </w:t>
      </w:r>
      <w:r>
        <w:t>the</w:t>
      </w:r>
      <w:r w:rsidR="000D50D7" w:rsidRPr="000D50D7">
        <w:t xml:space="preserve"> </w:t>
      </w:r>
      <w:r>
        <w:t>plans</w:t>
      </w:r>
      <w:r w:rsidR="000D50D7" w:rsidRPr="000D50D7">
        <w:t xml:space="preserve"> </w:t>
      </w:r>
      <w:r>
        <w:t>the</w:t>
      </w:r>
      <w:r w:rsidR="000D50D7" w:rsidRPr="000D50D7">
        <w:t xml:space="preserve"> </w:t>
      </w:r>
      <w:r>
        <w:t>engineer</w:t>
      </w:r>
      <w:r w:rsidR="000D50D7" w:rsidRPr="000D50D7">
        <w:t xml:space="preserve"> </w:t>
      </w:r>
      <w:r>
        <w:t>m</w:t>
      </w:r>
      <w:r w:rsidR="00A566A8">
        <w:t>ay</w:t>
      </w:r>
      <w:r w:rsidR="000D50D7" w:rsidRPr="000D50D7">
        <w:t xml:space="preserve"> </w:t>
      </w:r>
      <w:r>
        <w:t>specify</w:t>
      </w:r>
      <w:r w:rsidR="000D50D7" w:rsidRPr="000D50D7">
        <w:t xml:space="preserve"> </w:t>
      </w:r>
      <w:r>
        <w:t>any</w:t>
      </w:r>
      <w:r w:rsidR="000D50D7" w:rsidRPr="000D50D7">
        <w:t xml:space="preserve"> </w:t>
      </w:r>
      <w:r>
        <w:t>protective</w:t>
      </w:r>
      <w:r w:rsidR="000D50D7" w:rsidRPr="000D50D7">
        <w:t xml:space="preserve"> </w:t>
      </w:r>
      <w:r>
        <w:t>works</w:t>
      </w:r>
      <w:r w:rsidR="000D50D7" w:rsidRPr="000D50D7">
        <w:t xml:space="preserve"> </w:t>
      </w:r>
      <w:r>
        <w:t>(whe</w:t>
      </w:r>
      <w:r w:rsidR="00A566A8">
        <w:t>th</w:t>
      </w:r>
      <w:r>
        <w:t>e</w:t>
      </w:r>
      <w:r w:rsidR="00A566A8">
        <w:t>r</w:t>
      </w:r>
      <w:r w:rsidR="000D50D7" w:rsidRPr="000D50D7">
        <w:t xml:space="preserve"> </w:t>
      </w:r>
      <w:r>
        <w:t>temporary</w:t>
      </w:r>
      <w:r w:rsidR="000D50D7" w:rsidRPr="000D50D7">
        <w:t xml:space="preserve"> </w:t>
      </w:r>
      <w:r>
        <w:t>or</w:t>
      </w:r>
      <w:r w:rsidR="000D50D7" w:rsidRPr="000D50D7">
        <w:t xml:space="preserve"> </w:t>
      </w:r>
      <w:r>
        <w:t>permanent)</w:t>
      </w:r>
      <w:r w:rsidR="000D50D7" w:rsidRPr="000D50D7">
        <w:t xml:space="preserve"> </w:t>
      </w:r>
      <w:r>
        <w:t>which</w:t>
      </w:r>
      <w:r w:rsidR="000D50D7" w:rsidRPr="000D50D7">
        <w:t xml:space="preserve"> </w:t>
      </w:r>
      <w:r>
        <w:t>in</w:t>
      </w:r>
      <w:r w:rsidR="000D50D7" w:rsidRPr="000D50D7">
        <w:t xml:space="preserve"> </w:t>
      </w:r>
      <w:r>
        <w:t>the</w:t>
      </w:r>
      <w:r w:rsidR="000D50D7" w:rsidRPr="000D50D7">
        <w:t xml:space="preserve"> </w:t>
      </w:r>
      <w:r>
        <w:t>engineer’s</w:t>
      </w:r>
      <w:r w:rsidR="000D50D7" w:rsidRPr="000D50D7">
        <w:t xml:space="preserve"> </w:t>
      </w:r>
      <w:r>
        <w:t>reasonable</w:t>
      </w:r>
      <w:r w:rsidR="000D50D7" w:rsidRPr="000D50D7">
        <w:t xml:space="preserve"> </w:t>
      </w:r>
      <w:r>
        <w:t>opinion</w:t>
      </w:r>
      <w:r w:rsidR="000D50D7" w:rsidRPr="000D50D7">
        <w:t xml:space="preserve"> </w:t>
      </w:r>
      <w:r>
        <w:t>should</w:t>
      </w:r>
      <w:r w:rsidR="000D50D7" w:rsidRPr="000D50D7">
        <w:t xml:space="preserve"> </w:t>
      </w:r>
      <w:r>
        <w:t>be</w:t>
      </w:r>
      <w:r w:rsidR="000D50D7" w:rsidRPr="000D50D7">
        <w:t xml:space="preserve"> </w:t>
      </w:r>
      <w:r>
        <w:t>carried</w:t>
      </w:r>
      <w:r w:rsidR="000D50D7" w:rsidRPr="000D50D7">
        <w:t xml:space="preserve"> </w:t>
      </w:r>
      <w:r>
        <w:t>out</w:t>
      </w:r>
      <w:r w:rsidR="000D50D7" w:rsidRPr="000D50D7">
        <w:t xml:space="preserve"> </w:t>
      </w:r>
      <w:r>
        <w:t>before</w:t>
      </w:r>
      <w:r w:rsidR="000D50D7" w:rsidRPr="000D50D7">
        <w:t xml:space="preserve"> </w:t>
      </w:r>
      <w:r>
        <w:t>the</w:t>
      </w:r>
      <w:r w:rsidR="000D50D7" w:rsidRPr="000D50D7">
        <w:t xml:space="preserve"> </w:t>
      </w:r>
      <w:r>
        <w:t>commencement</w:t>
      </w:r>
      <w:r w:rsidR="000D50D7" w:rsidRPr="000D50D7">
        <w:t xml:space="preserve"> </w:t>
      </w:r>
      <w:r>
        <w:t>of</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a</w:t>
      </w:r>
      <w:r w:rsidR="000D50D7" w:rsidRPr="000D50D7">
        <w:t xml:space="preserve"> </w:t>
      </w:r>
      <w:r>
        <w:t>specified</w:t>
      </w:r>
      <w:r w:rsidR="000D50D7" w:rsidRPr="000D50D7">
        <w:t xml:space="preserve"> </w:t>
      </w:r>
      <w:r>
        <w:t>work</w:t>
      </w:r>
      <w:r w:rsidR="000D50D7" w:rsidRPr="000D50D7">
        <w:t xml:space="preserve"> </w:t>
      </w:r>
      <w:r>
        <w:t>to</w:t>
      </w:r>
      <w:r w:rsidR="000D50D7" w:rsidRPr="000D50D7">
        <w:t xml:space="preserve"> </w:t>
      </w:r>
      <w:r>
        <w:t>ensure</w:t>
      </w:r>
      <w:r w:rsidR="000D50D7" w:rsidRPr="000D50D7">
        <w:t xml:space="preserve"> </w:t>
      </w:r>
      <w:r>
        <w:t>the</w:t>
      </w:r>
      <w:r w:rsidR="000D50D7" w:rsidRPr="000D50D7">
        <w:t xml:space="preserve"> </w:t>
      </w:r>
      <w:r>
        <w:t>safety</w:t>
      </w:r>
      <w:r w:rsidR="000D50D7" w:rsidRPr="000D50D7">
        <w:t xml:space="preserve"> </w:t>
      </w:r>
      <w:r>
        <w:t>or</w:t>
      </w:r>
      <w:r w:rsidR="000D50D7" w:rsidRPr="000D50D7">
        <w:t xml:space="preserve"> </w:t>
      </w:r>
      <w:r>
        <w:t>stability</w:t>
      </w:r>
      <w:r w:rsidR="000D50D7" w:rsidRPr="000D50D7">
        <w:t xml:space="preserve"> </w:t>
      </w:r>
      <w:r>
        <w:t>of</w:t>
      </w:r>
      <w:r w:rsidR="000D50D7" w:rsidRPr="000D50D7">
        <w:t xml:space="preserve"> </w:t>
      </w:r>
      <w:r>
        <w:t>railway</w:t>
      </w:r>
      <w:r w:rsidR="000D50D7" w:rsidRPr="000D50D7">
        <w:t xml:space="preserve"> </w:t>
      </w:r>
      <w:r>
        <w:t>property</w:t>
      </w:r>
      <w:r w:rsidR="000D50D7" w:rsidRPr="000D50D7">
        <w:t xml:space="preserve"> </w:t>
      </w:r>
      <w:r>
        <w:t>or</w:t>
      </w:r>
      <w:r w:rsidR="000D50D7" w:rsidRPr="000D50D7">
        <w:t xml:space="preserve"> </w:t>
      </w:r>
      <w:r>
        <w:t>the</w:t>
      </w:r>
      <w:r w:rsidR="000D50D7" w:rsidRPr="000D50D7">
        <w:t xml:space="preserve"> </w:t>
      </w:r>
      <w:r>
        <w:t>continuation</w:t>
      </w:r>
      <w:r w:rsidR="000D50D7" w:rsidRPr="000D50D7">
        <w:t xml:space="preserve"> </w:t>
      </w:r>
      <w:r>
        <w:t>of</w:t>
      </w:r>
      <w:r w:rsidR="000D50D7" w:rsidRPr="000D50D7">
        <w:t xml:space="preserve"> </w:t>
      </w:r>
      <w:r>
        <w:t>safe</w:t>
      </w:r>
      <w:r w:rsidR="000D50D7" w:rsidRPr="000D50D7">
        <w:t xml:space="preserve"> </w:t>
      </w:r>
      <w:r>
        <w:t>and</w:t>
      </w:r>
      <w:r w:rsidR="000D50D7" w:rsidRPr="000D50D7">
        <w:t xml:space="preserve"> </w:t>
      </w:r>
      <w:r>
        <w:t>efficient</w:t>
      </w:r>
      <w:r w:rsidR="000D50D7" w:rsidRPr="000D50D7">
        <w:t xml:space="preserve"> </w:t>
      </w:r>
      <w:r>
        <w:t>operation</w:t>
      </w:r>
      <w:r w:rsidR="000D50D7" w:rsidRPr="000D50D7">
        <w:t xml:space="preserve"> </w:t>
      </w:r>
      <w:r>
        <w:t>of</w:t>
      </w:r>
      <w:r w:rsidR="000D50D7" w:rsidRPr="000D50D7">
        <w:t xml:space="preserve"> </w:t>
      </w:r>
      <w:r>
        <w:t>the</w:t>
      </w:r>
      <w:r w:rsidR="000D50D7" w:rsidRPr="000D50D7">
        <w:t xml:space="preserve"> </w:t>
      </w:r>
      <w:r>
        <w:t>railways</w:t>
      </w:r>
      <w:r w:rsidR="000D50D7" w:rsidRPr="000D50D7">
        <w:t xml:space="preserve"> </w:t>
      </w:r>
      <w:r>
        <w:t>of</w:t>
      </w:r>
      <w:r w:rsidR="000D50D7" w:rsidRPr="000D50D7">
        <w:t xml:space="preserve"> </w:t>
      </w:r>
      <w:r>
        <w:t>Network</w:t>
      </w:r>
      <w:r w:rsidR="000D50D7" w:rsidRPr="000D50D7">
        <w:t xml:space="preserve"> </w:t>
      </w:r>
      <w:r>
        <w:t>Rail</w:t>
      </w:r>
      <w:r w:rsidR="000D50D7" w:rsidRPr="000D50D7">
        <w:t xml:space="preserve"> </w:t>
      </w:r>
      <w:r>
        <w:t>or</w:t>
      </w:r>
      <w:r w:rsidR="000D50D7" w:rsidRPr="000D50D7">
        <w:t xml:space="preserve"> </w:t>
      </w:r>
      <w:r>
        <w:t>the</w:t>
      </w:r>
      <w:r w:rsidR="000D50D7" w:rsidRPr="000D50D7">
        <w:t xml:space="preserve"> </w:t>
      </w:r>
      <w:r>
        <w:t>services</w:t>
      </w:r>
      <w:r w:rsidR="000D50D7" w:rsidRPr="000D50D7">
        <w:t xml:space="preserve"> </w:t>
      </w:r>
      <w:r>
        <w:t>of</w:t>
      </w:r>
      <w:r w:rsidR="000D50D7" w:rsidRPr="000D50D7">
        <w:t xml:space="preserve"> </w:t>
      </w:r>
      <w:r>
        <w:t>operators</w:t>
      </w:r>
      <w:r w:rsidR="000D50D7" w:rsidRPr="000D50D7">
        <w:t xml:space="preserve"> </w:t>
      </w:r>
      <w:r>
        <w:t>using</w:t>
      </w:r>
      <w:r w:rsidR="000D50D7" w:rsidRPr="000D50D7">
        <w:t xml:space="preserve"> </w:t>
      </w:r>
      <w:r>
        <w:t>the</w:t>
      </w:r>
      <w:r w:rsidR="000D50D7" w:rsidRPr="000D50D7">
        <w:t xml:space="preserve"> </w:t>
      </w:r>
      <w:r>
        <w:t>same</w:t>
      </w:r>
      <w:r w:rsidR="000D50D7" w:rsidRPr="000D50D7">
        <w:t xml:space="preserve"> </w:t>
      </w:r>
      <w:r>
        <w:t>(including</w:t>
      </w:r>
      <w:r w:rsidR="000D50D7" w:rsidRPr="000D50D7">
        <w:t xml:space="preserve"> </w:t>
      </w:r>
      <w:r>
        <w:t>any</w:t>
      </w:r>
      <w:r w:rsidR="000D50D7" w:rsidRPr="000D50D7">
        <w:t xml:space="preserve"> </w:t>
      </w:r>
      <w:r>
        <w:t>relocation</w:t>
      </w:r>
      <w:r w:rsidR="000D50D7" w:rsidRPr="000D50D7">
        <w:t xml:space="preserve"> </w:t>
      </w:r>
      <w:r>
        <w:t>de-commissioning</w:t>
      </w:r>
      <w:r w:rsidR="000D50D7" w:rsidRPr="000D50D7">
        <w:t xml:space="preserve"> </w:t>
      </w:r>
      <w:r>
        <w:t>and</w:t>
      </w:r>
      <w:r w:rsidR="000D50D7" w:rsidRPr="000D50D7">
        <w:t xml:space="preserve"> </w:t>
      </w:r>
      <w:r>
        <w:t>removal</w:t>
      </w:r>
      <w:r w:rsidR="000D50D7" w:rsidRPr="000D50D7">
        <w:t xml:space="preserve"> </w:t>
      </w:r>
      <w:r>
        <w:t>of</w:t>
      </w:r>
      <w:r w:rsidR="000D50D7" w:rsidRPr="000D50D7">
        <w:t xml:space="preserve"> </w:t>
      </w:r>
      <w:r>
        <w:t>works,</w:t>
      </w:r>
      <w:r w:rsidR="000D50D7" w:rsidRPr="000D50D7">
        <w:t xml:space="preserve"> </w:t>
      </w:r>
      <w:r>
        <w:t>apparatus</w:t>
      </w:r>
      <w:r w:rsidR="000D50D7" w:rsidRPr="000D50D7">
        <w:t xml:space="preserve"> </w:t>
      </w:r>
      <w:r>
        <w:t>and</w:t>
      </w:r>
      <w:r w:rsidR="000D50D7" w:rsidRPr="000D50D7">
        <w:t xml:space="preserve"> </w:t>
      </w:r>
      <w:r>
        <w:t>equipment</w:t>
      </w:r>
      <w:r w:rsidR="000D50D7" w:rsidRPr="000D50D7">
        <w:t xml:space="preserve"> </w:t>
      </w:r>
      <w:r>
        <w:t>necessitated</w:t>
      </w:r>
      <w:r w:rsidR="000D50D7" w:rsidRPr="000D50D7">
        <w:t xml:space="preserve"> </w:t>
      </w:r>
      <w:r>
        <w:t>by</w:t>
      </w:r>
      <w:r w:rsidR="000D50D7" w:rsidRPr="000D50D7">
        <w:t xml:space="preserve"> </w:t>
      </w:r>
      <w:r>
        <w:t>a</w:t>
      </w:r>
      <w:r w:rsidR="000D50D7" w:rsidRPr="000D50D7">
        <w:t xml:space="preserve"> </w:t>
      </w:r>
      <w:r>
        <w:t>specified</w:t>
      </w:r>
      <w:r w:rsidR="000D50D7" w:rsidRPr="000D50D7">
        <w:t xml:space="preserve"> </w:t>
      </w:r>
      <w:r>
        <w:t>work</w:t>
      </w:r>
      <w:r w:rsidR="000D50D7" w:rsidRPr="000D50D7">
        <w:t xml:space="preserve"> </w:t>
      </w:r>
      <w:r>
        <w:t>and</w:t>
      </w:r>
      <w:r w:rsidR="000D50D7" w:rsidRPr="000D50D7">
        <w:t xml:space="preserve"> </w:t>
      </w:r>
      <w:r>
        <w:t>the</w:t>
      </w:r>
      <w:r w:rsidR="000D50D7" w:rsidRPr="000D50D7">
        <w:t xml:space="preserve"> </w:t>
      </w:r>
      <w:r>
        <w:t>comfort</w:t>
      </w:r>
      <w:r w:rsidR="000D50D7" w:rsidRPr="000D50D7">
        <w:t xml:space="preserve"> </w:t>
      </w:r>
      <w:r>
        <w:t>and</w:t>
      </w:r>
      <w:r w:rsidR="000D50D7" w:rsidRPr="000D50D7">
        <w:t xml:space="preserve"> </w:t>
      </w:r>
      <w:r>
        <w:t>safety</w:t>
      </w:r>
      <w:r w:rsidR="000D50D7" w:rsidRPr="000D50D7">
        <w:t xml:space="preserve"> </w:t>
      </w:r>
      <w:r>
        <w:t>of</w:t>
      </w:r>
      <w:r w:rsidR="000D50D7" w:rsidRPr="000D50D7">
        <w:t xml:space="preserve"> </w:t>
      </w:r>
      <w:r>
        <w:t>passengers</w:t>
      </w:r>
      <w:r w:rsidR="000D50D7" w:rsidRPr="000D50D7">
        <w:t xml:space="preserve"> </w:t>
      </w:r>
      <w:r>
        <w:t>who</w:t>
      </w:r>
      <w:r w:rsidR="000D50D7" w:rsidRPr="000D50D7">
        <w:t xml:space="preserve"> </w:t>
      </w:r>
      <w:r>
        <w:t>may</w:t>
      </w:r>
      <w:r w:rsidR="000D50D7" w:rsidRPr="000D50D7">
        <w:t xml:space="preserve"> </w:t>
      </w:r>
      <w:r>
        <w:t>be</w:t>
      </w:r>
      <w:r w:rsidR="000D50D7" w:rsidRPr="000D50D7">
        <w:t xml:space="preserve"> </w:t>
      </w:r>
      <w:r>
        <w:t>affected</w:t>
      </w:r>
      <w:r w:rsidR="000D50D7" w:rsidRPr="000D50D7">
        <w:t xml:space="preserve"> </w:t>
      </w:r>
      <w:r>
        <w:t>by</w:t>
      </w:r>
      <w:r w:rsidR="000D50D7" w:rsidRPr="000D50D7">
        <w:t xml:space="preserve"> </w:t>
      </w:r>
      <w:r>
        <w:t>the</w:t>
      </w:r>
      <w:r w:rsidR="000D50D7" w:rsidRPr="000D50D7">
        <w:t xml:space="preserve"> </w:t>
      </w:r>
      <w:r>
        <w:t>specified</w:t>
      </w:r>
      <w:r w:rsidR="000D50D7" w:rsidRPr="000D50D7">
        <w:t xml:space="preserve"> </w:t>
      </w:r>
      <w:r>
        <w:t>works),</w:t>
      </w:r>
      <w:r w:rsidR="000D50D7" w:rsidRPr="000D50D7">
        <w:t xml:space="preserve"> </w:t>
      </w:r>
      <w:r>
        <w:t>and</w:t>
      </w:r>
      <w:r w:rsidR="000D50D7" w:rsidRPr="000D50D7">
        <w:t xml:space="preserve"> </w:t>
      </w:r>
      <w:r>
        <w:t>such</w:t>
      </w:r>
      <w:r w:rsidR="000D50D7" w:rsidRPr="000D50D7">
        <w:t xml:space="preserve"> </w:t>
      </w:r>
      <w:r>
        <w:t>protective</w:t>
      </w:r>
      <w:r w:rsidR="000D50D7" w:rsidRPr="000D50D7">
        <w:t xml:space="preserve"> </w:t>
      </w:r>
      <w:r>
        <w:t>works</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reasonably</w:t>
      </w:r>
      <w:r w:rsidR="000D50D7" w:rsidRPr="000D50D7">
        <w:t xml:space="preserve"> </w:t>
      </w:r>
      <w:r>
        <w:t>necessary</w:t>
      </w:r>
      <w:r w:rsidR="000D50D7" w:rsidRPr="000D50D7">
        <w:t xml:space="preserve"> </w:t>
      </w:r>
      <w:r>
        <w:t>for</w:t>
      </w:r>
      <w:r w:rsidR="000D50D7" w:rsidRPr="000D50D7">
        <w:t xml:space="preserve"> </w:t>
      </w:r>
      <w:r>
        <w:t>those</w:t>
      </w:r>
      <w:r w:rsidR="000D50D7" w:rsidRPr="000D50D7">
        <w:t xml:space="preserve"> </w:t>
      </w:r>
      <w:r>
        <w:t>purposes</w:t>
      </w:r>
      <w:r w:rsidR="000D50D7" w:rsidRPr="000D50D7">
        <w:t xml:space="preserve"> </w:t>
      </w:r>
      <w:r>
        <w:t>must</w:t>
      </w:r>
      <w:r w:rsidR="000D50D7" w:rsidRPr="000D50D7">
        <w:t xml:space="preserve"> </w:t>
      </w:r>
      <w:r>
        <w:t>be</w:t>
      </w:r>
      <w:r w:rsidR="000D50D7" w:rsidRPr="000D50D7">
        <w:t xml:space="preserve"> </w:t>
      </w:r>
      <w:r>
        <w:t>constructed</w:t>
      </w:r>
      <w:r w:rsidR="000D50D7" w:rsidRPr="000D50D7">
        <w:t xml:space="preserve"> </w:t>
      </w:r>
      <w:r>
        <w:t>by</w:t>
      </w:r>
      <w:r w:rsidR="000D50D7" w:rsidRPr="000D50D7">
        <w:t xml:space="preserve"> </w:t>
      </w:r>
      <w:r>
        <w:t>Network</w:t>
      </w:r>
      <w:r w:rsidR="000D50D7" w:rsidRPr="000D50D7">
        <w:t xml:space="preserve"> </w:t>
      </w:r>
      <w:r>
        <w:t>Rail</w:t>
      </w:r>
      <w:r w:rsidR="000D50D7" w:rsidRPr="000D50D7">
        <w:t xml:space="preserve"> </w:t>
      </w:r>
      <w:r>
        <w:t>or</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if</w:t>
      </w:r>
      <w:r w:rsidR="000D50D7" w:rsidRPr="000D50D7">
        <w:t xml:space="preserve"> </w:t>
      </w:r>
      <w:r>
        <w:t>Network</w:t>
      </w:r>
      <w:r w:rsidR="000D50D7" w:rsidRPr="000D50D7">
        <w:t xml:space="preserve"> </w:t>
      </w:r>
      <w:r>
        <w:t>Rail</w:t>
      </w:r>
      <w:r w:rsidR="000D50D7" w:rsidRPr="000D50D7">
        <w:t xml:space="preserve"> </w:t>
      </w:r>
      <w:r>
        <w:t>so</w:t>
      </w:r>
      <w:r w:rsidR="000D50D7" w:rsidRPr="000D50D7">
        <w:t xml:space="preserve"> </w:t>
      </w:r>
      <w:r>
        <w:t>desires,</w:t>
      </w:r>
      <w:r w:rsidR="000D50D7" w:rsidRPr="000D50D7">
        <w:t xml:space="preserve"> </w:t>
      </w:r>
      <w:r>
        <w:t>and</w:t>
      </w:r>
      <w:r w:rsidR="000D50D7" w:rsidRPr="000D50D7">
        <w:t xml:space="preserve"> </w:t>
      </w:r>
      <w:r>
        <w:t>such</w:t>
      </w:r>
      <w:r w:rsidR="000D50D7" w:rsidRPr="000D50D7">
        <w:t xml:space="preserve"> </w:t>
      </w:r>
      <w:r>
        <w:t>protective</w:t>
      </w:r>
      <w:r w:rsidR="000D50D7" w:rsidRPr="000D50D7">
        <w:t xml:space="preserve"> </w:t>
      </w:r>
      <w:r>
        <w:t>works</w:t>
      </w:r>
      <w:r w:rsidR="000D50D7" w:rsidRPr="000D50D7">
        <w:t xml:space="preserve"> </w:t>
      </w:r>
      <w:r>
        <w:t>must</w:t>
      </w:r>
      <w:r w:rsidR="000D50D7" w:rsidRPr="000D50D7">
        <w:t xml:space="preserve"> </w:t>
      </w:r>
      <w:r>
        <w:t>be</w:t>
      </w:r>
      <w:r w:rsidR="000D50D7" w:rsidRPr="000D50D7">
        <w:t xml:space="preserve"> </w:t>
      </w:r>
      <w:r>
        <w:t>carried</w:t>
      </w:r>
      <w:r w:rsidR="000D50D7" w:rsidRPr="000D50D7">
        <w:t xml:space="preserve"> </w:t>
      </w:r>
      <w:r>
        <w:t>out</w:t>
      </w:r>
      <w:r w:rsidR="000D50D7" w:rsidRPr="000D50D7">
        <w:t xml:space="preserve"> </w:t>
      </w:r>
      <w:r>
        <w:t>at</w:t>
      </w:r>
      <w:r w:rsidR="000D50D7" w:rsidRPr="000D50D7">
        <w:t xml:space="preserve"> </w:t>
      </w:r>
      <w:r>
        <w:t>the</w:t>
      </w:r>
      <w:r w:rsidR="000D50D7" w:rsidRPr="000D50D7">
        <w:t xml:space="preserve"> </w:t>
      </w:r>
      <w:r>
        <w:t>expense</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in</w:t>
      </w:r>
      <w:r w:rsidR="000D50D7" w:rsidRPr="000D50D7">
        <w:t xml:space="preserve"> </w:t>
      </w:r>
      <w:r>
        <w:t>either</w:t>
      </w:r>
      <w:r w:rsidR="000D50D7" w:rsidRPr="000D50D7">
        <w:t xml:space="preserve"> </w:t>
      </w:r>
      <w:r>
        <w:t>case</w:t>
      </w:r>
      <w:r w:rsidR="000D50D7" w:rsidRPr="000D50D7">
        <w:t xml:space="preserve"> </w:t>
      </w:r>
      <w:r>
        <w:t>without</w:t>
      </w:r>
      <w:r w:rsidR="000D50D7" w:rsidRPr="000D50D7">
        <w:t xml:space="preserve"> </w:t>
      </w:r>
      <w:r>
        <w:t>unnecessary</w:t>
      </w:r>
      <w:r w:rsidR="000D50D7" w:rsidRPr="000D50D7">
        <w:t xml:space="preserve"> </w:t>
      </w:r>
      <w:r>
        <w:t>delay</w:t>
      </w:r>
      <w:r w:rsidR="000D50D7" w:rsidRPr="000D50D7">
        <w:t xml:space="preserve"> </w:t>
      </w:r>
      <w:r>
        <w:t>and</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not</w:t>
      </w:r>
      <w:r w:rsidR="000D50D7" w:rsidRPr="000D50D7">
        <w:t xml:space="preserve"> </w:t>
      </w:r>
      <w:r>
        <w:t>commence</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works</w:t>
      </w:r>
      <w:r w:rsidR="000D50D7" w:rsidRPr="000D50D7">
        <w:t xml:space="preserve"> </w:t>
      </w:r>
      <w:r>
        <w:t>until</w:t>
      </w:r>
      <w:r w:rsidR="000D50D7" w:rsidRPr="000D50D7">
        <w:t xml:space="preserve"> </w:t>
      </w:r>
      <w:r>
        <w:t>the</w:t>
      </w:r>
      <w:r w:rsidR="000D50D7" w:rsidRPr="000D50D7">
        <w:t xml:space="preserve"> </w:t>
      </w:r>
      <w:r>
        <w:t>engineer</w:t>
      </w:r>
      <w:r w:rsidR="000D50D7" w:rsidRPr="000D50D7">
        <w:t xml:space="preserve"> </w:t>
      </w:r>
      <w:r>
        <w:t>has</w:t>
      </w:r>
      <w:r w:rsidR="000D50D7" w:rsidRPr="000D50D7">
        <w:t xml:space="preserve"> </w:t>
      </w:r>
      <w:r>
        <w:t>notified</w:t>
      </w:r>
      <w:r w:rsidR="000D50D7" w:rsidRPr="000D50D7">
        <w:t xml:space="preserve"> </w:t>
      </w:r>
      <w:r>
        <w:t>the</w:t>
      </w:r>
      <w:r w:rsidR="000D50D7" w:rsidRPr="000D50D7">
        <w:t xml:space="preserve"> </w:t>
      </w:r>
      <w:r>
        <w:t>undertaker</w:t>
      </w:r>
      <w:r w:rsidR="000D50D7" w:rsidRPr="000D50D7">
        <w:t xml:space="preserve"> </w:t>
      </w:r>
      <w:r>
        <w:t>that</w:t>
      </w:r>
      <w:r w:rsidR="000D50D7" w:rsidRPr="000D50D7">
        <w:t xml:space="preserve"> </w:t>
      </w:r>
      <w:r>
        <w:t>the</w:t>
      </w:r>
      <w:r w:rsidR="000D50D7" w:rsidRPr="000D50D7">
        <w:t xml:space="preserve"> </w:t>
      </w:r>
      <w:r>
        <w:t>protective</w:t>
      </w:r>
      <w:r w:rsidR="000D50D7" w:rsidRPr="000D50D7">
        <w:t xml:space="preserve"> </w:t>
      </w:r>
      <w:r>
        <w:t>works</w:t>
      </w:r>
      <w:r w:rsidR="000D50D7" w:rsidRPr="000D50D7">
        <w:t xml:space="preserve"> </w:t>
      </w:r>
      <w:r>
        <w:t>have</w:t>
      </w:r>
      <w:r w:rsidR="000D50D7" w:rsidRPr="000D50D7">
        <w:t xml:space="preserve"> </w:t>
      </w:r>
      <w:r>
        <w:t>been</w:t>
      </w:r>
      <w:r w:rsidR="000D50D7" w:rsidRPr="000D50D7">
        <w:t xml:space="preserve"> </w:t>
      </w:r>
      <w:r>
        <w:t>completed</w:t>
      </w:r>
      <w:r w:rsidR="000D50D7" w:rsidRPr="000D50D7">
        <w:t xml:space="preserve"> </w:t>
      </w:r>
      <w:r>
        <w:t>to</w:t>
      </w:r>
      <w:r w:rsidR="000D50D7" w:rsidRPr="000D50D7">
        <w:t xml:space="preserve"> </w:t>
      </w:r>
      <w:r>
        <w:t>their</w:t>
      </w:r>
      <w:r w:rsidR="000D50D7" w:rsidRPr="000D50D7">
        <w:t xml:space="preserve"> </w:t>
      </w:r>
      <w:r>
        <w:t>reasonable</w:t>
      </w:r>
      <w:r w:rsidR="000D50D7" w:rsidRPr="000D50D7">
        <w:t xml:space="preserve"> </w:t>
      </w:r>
      <w:r>
        <w:t>satisfaction.</w:t>
      </w:r>
      <w:bookmarkEnd w:id="1406"/>
    </w:p>
    <w:p w14:paraId="12DFFBC1" w14:textId="77777777" w:rsidR="00ED5F5B" w:rsidRDefault="004B7FE8" w:rsidP="004B7FE8">
      <w:pPr>
        <w:pStyle w:val="N1"/>
      </w:pPr>
      <w:bookmarkStart w:id="1407" w:name="_Ref111206492"/>
      <w:r>
        <w:t>—</w:t>
      </w:r>
      <w:r>
        <w:fldChar w:fldCharType="begin"/>
      </w:r>
      <w:r>
        <w:instrText xml:space="preserve"> LISTNUM "SEQ1" \l 2 </w:instrText>
      </w:r>
      <w:r>
        <w:fldChar w:fldCharType="end"/>
      </w:r>
      <w:r w:rsidR="000D50D7" w:rsidRPr="000D50D7">
        <w:t> </w:t>
      </w:r>
      <w:r>
        <w:t>Any</w:t>
      </w:r>
      <w:r w:rsidR="000D50D7" w:rsidRPr="000D50D7">
        <w:t xml:space="preserve"> </w:t>
      </w:r>
      <w:r>
        <w:t>specified</w:t>
      </w:r>
      <w:r w:rsidR="000D50D7" w:rsidRPr="000D50D7">
        <w:t xml:space="preserve"> </w:t>
      </w:r>
      <w:r>
        <w:t>work</w:t>
      </w:r>
      <w:r w:rsidR="000D50D7" w:rsidRPr="000D50D7">
        <w:t xml:space="preserve"> </w:t>
      </w:r>
      <w:r>
        <w:t>and</w:t>
      </w:r>
      <w:r w:rsidR="000D50D7" w:rsidRPr="000D50D7">
        <w:t xml:space="preserve"> </w:t>
      </w:r>
      <w:r>
        <w:t>any</w:t>
      </w:r>
      <w:r w:rsidR="000D50D7" w:rsidRPr="000D50D7">
        <w:t xml:space="preserve"> </w:t>
      </w:r>
      <w:r>
        <w:t>protective</w:t>
      </w:r>
      <w:r w:rsidR="000D50D7" w:rsidRPr="000D50D7">
        <w:t xml:space="preserve"> </w:t>
      </w:r>
      <w:r>
        <w:t>works</w:t>
      </w:r>
      <w:r w:rsidR="000D50D7" w:rsidRPr="000D50D7">
        <w:t xml:space="preserve"> </w:t>
      </w:r>
      <w:r>
        <w:t>to</w:t>
      </w:r>
      <w:r w:rsidR="000D50D7" w:rsidRPr="000D50D7">
        <w:t xml:space="preserve"> </w:t>
      </w:r>
      <w:r>
        <w:t>be</w:t>
      </w:r>
      <w:r w:rsidR="000D50D7" w:rsidRPr="000D50D7">
        <w:t xml:space="preserve"> </w:t>
      </w:r>
      <w:r>
        <w:t>constructed</w:t>
      </w:r>
      <w:r w:rsidR="000D50D7" w:rsidRPr="000D50D7">
        <w:t xml:space="preserve"> </w:t>
      </w:r>
      <w:r>
        <w:t>by</w:t>
      </w:r>
      <w:r w:rsidR="000D50D7" w:rsidRPr="000D50D7">
        <w:t xml:space="preserve"> </w:t>
      </w:r>
      <w:r>
        <w:t>virtue</w:t>
      </w:r>
      <w:r w:rsidR="000D50D7" w:rsidRPr="000D50D7">
        <w:t xml:space="preserve"> </w:t>
      </w:r>
      <w:r>
        <w:t>of</w:t>
      </w:r>
      <w:r w:rsidR="000D50D7" w:rsidRPr="000D50D7">
        <w:t xml:space="preserve"> </w:t>
      </w:r>
      <w:r>
        <w:t>paragraph</w:t>
      </w:r>
      <w:r w:rsidR="000D50D7" w:rsidRPr="000D50D7">
        <w:t xml:space="preserve"> </w:t>
      </w:r>
      <w:r>
        <w:fldChar w:fldCharType="begin"/>
      </w:r>
      <w:r>
        <w:instrText xml:space="preserve"> REF _Ref111199486 \r \h </w:instrText>
      </w:r>
      <w:r>
        <w:fldChar w:fldCharType="separate"/>
      </w:r>
      <w:r w:rsidR="000D50D7">
        <w:t>71(4)</w:t>
      </w:r>
      <w:r>
        <w:fldChar w:fldCharType="end"/>
      </w:r>
      <w:r w:rsidR="000D50D7" w:rsidRPr="000D50D7">
        <w:t xml:space="preserve"> </w:t>
      </w:r>
      <w:r>
        <w:t>must,</w:t>
      </w:r>
      <w:r w:rsidR="000D50D7" w:rsidRPr="000D50D7">
        <w:t xml:space="preserve"> </w:t>
      </w:r>
      <w:r>
        <w:t>when</w:t>
      </w:r>
      <w:r w:rsidR="000D50D7" w:rsidRPr="000D50D7">
        <w:t xml:space="preserve"> </w:t>
      </w:r>
      <w:r>
        <w:t>commenced,</w:t>
      </w:r>
      <w:r w:rsidR="000D50D7" w:rsidRPr="000D50D7">
        <w:t xml:space="preserve"> </w:t>
      </w:r>
      <w:r>
        <w:t>be</w:t>
      </w:r>
      <w:r w:rsidR="000D50D7" w:rsidRPr="000D50D7">
        <w:t xml:space="preserve"> </w:t>
      </w:r>
      <w:r>
        <w:t>constructed—</w:t>
      </w:r>
      <w:bookmarkEnd w:id="1407"/>
    </w:p>
    <w:p w14:paraId="35C9D329" w14:textId="77777777" w:rsidR="004B7FE8" w:rsidRDefault="004B7FE8" w:rsidP="004B7FE8">
      <w:pPr>
        <w:pStyle w:val="N3"/>
      </w:pPr>
      <w:r>
        <w:t>without</w:t>
      </w:r>
      <w:r w:rsidR="000D50D7" w:rsidRPr="000D50D7">
        <w:t xml:space="preserve"> </w:t>
      </w:r>
      <w:r>
        <w:t>unnecessary</w:t>
      </w:r>
      <w:r w:rsidR="000D50D7" w:rsidRPr="000D50D7">
        <w:t xml:space="preserve"> </w:t>
      </w:r>
      <w:r>
        <w:t>delay</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plans</w:t>
      </w:r>
      <w:r w:rsidR="000D50D7" w:rsidRPr="000D50D7">
        <w:t xml:space="preserve"> </w:t>
      </w:r>
      <w:r>
        <w:t>approved</w:t>
      </w:r>
      <w:r w:rsidR="000D50D7" w:rsidRPr="000D50D7">
        <w:t xml:space="preserve"> </w:t>
      </w:r>
      <w:r>
        <w:t>or</w:t>
      </w:r>
      <w:r w:rsidR="000D50D7" w:rsidRPr="000D50D7">
        <w:t xml:space="preserve"> </w:t>
      </w:r>
      <w:r>
        <w:t>deemed</w:t>
      </w:r>
      <w:r w:rsidR="000D50D7" w:rsidRPr="000D50D7">
        <w:t xml:space="preserve"> </w:t>
      </w:r>
      <w:r>
        <w:t>to</w:t>
      </w:r>
      <w:r w:rsidR="000D50D7" w:rsidRPr="000D50D7">
        <w:t xml:space="preserve"> </w:t>
      </w:r>
      <w:r>
        <w:t>have</w:t>
      </w:r>
      <w:r w:rsidR="000D50D7" w:rsidRPr="000D50D7">
        <w:t xml:space="preserve"> </w:t>
      </w:r>
      <w:r>
        <w:t>been</w:t>
      </w:r>
      <w:r w:rsidR="000D50D7" w:rsidRPr="000D50D7">
        <w:t xml:space="preserve"> </w:t>
      </w:r>
      <w:r>
        <w:t>approved</w:t>
      </w:r>
      <w:r w:rsidR="000D50D7" w:rsidRPr="000D50D7">
        <w:t xml:space="preserve"> </w:t>
      </w:r>
      <w:r>
        <w:t>or</w:t>
      </w:r>
      <w:r w:rsidR="000D50D7" w:rsidRPr="000D50D7">
        <w:t xml:space="preserve"> </w:t>
      </w:r>
      <w:r>
        <w:t>settled</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_Ref111199542 \r \h </w:instrText>
      </w:r>
      <w:r>
        <w:fldChar w:fldCharType="separate"/>
      </w:r>
      <w:r w:rsidR="000D50D7">
        <w:t>71</w:t>
      </w:r>
      <w:r>
        <w:fldChar w:fldCharType="end"/>
      </w:r>
      <w:r>
        <w:t>;</w:t>
      </w:r>
    </w:p>
    <w:p w14:paraId="1AB6A0A4" w14:textId="77777777" w:rsidR="004B7FE8" w:rsidRDefault="004B7FE8" w:rsidP="004B7FE8">
      <w:pPr>
        <w:pStyle w:val="N3"/>
      </w:pPr>
      <w:r>
        <w:t>under</w:t>
      </w:r>
      <w:r w:rsidR="000D50D7" w:rsidRPr="000D50D7">
        <w:t xml:space="preserve"> </w:t>
      </w:r>
      <w:r>
        <w:t>the</w:t>
      </w:r>
      <w:r w:rsidR="000D50D7" w:rsidRPr="000D50D7">
        <w:t xml:space="preserve"> </w:t>
      </w:r>
      <w:r>
        <w:t>supervision</w:t>
      </w:r>
      <w:r w:rsidR="000D50D7" w:rsidRPr="000D50D7">
        <w:t xml:space="preserve"> </w:t>
      </w:r>
      <w:r>
        <w:t>(where</w:t>
      </w:r>
      <w:r w:rsidR="000D50D7" w:rsidRPr="000D50D7">
        <w:t xml:space="preserve"> </w:t>
      </w:r>
      <w:r>
        <w:t>appropriate</w:t>
      </w:r>
      <w:r w:rsidR="000D50D7" w:rsidRPr="000D50D7">
        <w:t xml:space="preserve"> </w:t>
      </w:r>
      <w:r>
        <w:t>and</w:t>
      </w:r>
      <w:r w:rsidR="000D50D7" w:rsidRPr="000D50D7">
        <w:t xml:space="preserve"> </w:t>
      </w:r>
      <w:r>
        <w:t>if</w:t>
      </w:r>
      <w:r w:rsidR="000D50D7" w:rsidRPr="000D50D7">
        <w:t xml:space="preserve"> </w:t>
      </w:r>
      <w:r>
        <w:t>given)</w:t>
      </w:r>
      <w:r w:rsidR="000D50D7" w:rsidRPr="000D50D7">
        <w:t xml:space="preserve"> </w:t>
      </w:r>
      <w:r>
        <w:t>and</w:t>
      </w:r>
      <w:r w:rsidR="000D50D7" w:rsidRPr="000D50D7">
        <w:t xml:space="preserve"> </w:t>
      </w:r>
      <w:r>
        <w:t>to</w:t>
      </w:r>
      <w:r w:rsidR="000D50D7" w:rsidRPr="000D50D7">
        <w:t xml:space="preserve"> </w:t>
      </w:r>
      <w:r>
        <w:t>the</w:t>
      </w:r>
      <w:r w:rsidR="000D50D7" w:rsidRPr="000D50D7">
        <w:t xml:space="preserve"> </w:t>
      </w:r>
      <w:r>
        <w:t>reasonable</w:t>
      </w:r>
      <w:r w:rsidR="000D50D7" w:rsidRPr="000D50D7">
        <w:t xml:space="preserve"> </w:t>
      </w:r>
      <w:r>
        <w:t>satisfaction</w:t>
      </w:r>
      <w:r w:rsidR="000D50D7" w:rsidRPr="000D50D7">
        <w:t xml:space="preserve"> </w:t>
      </w:r>
      <w:r>
        <w:t>of</w:t>
      </w:r>
      <w:r w:rsidR="000D50D7" w:rsidRPr="000D50D7">
        <w:t xml:space="preserve"> </w:t>
      </w:r>
      <w:r>
        <w:t>the</w:t>
      </w:r>
      <w:r w:rsidR="000D50D7" w:rsidRPr="000D50D7">
        <w:t xml:space="preserve"> </w:t>
      </w:r>
      <w:r>
        <w:t>engineer;</w:t>
      </w:r>
    </w:p>
    <w:p w14:paraId="6B3D77C3" w14:textId="77777777" w:rsidR="004B7FE8" w:rsidRDefault="004B7FE8" w:rsidP="004B7FE8">
      <w:pPr>
        <w:pStyle w:val="N3"/>
      </w:pPr>
      <w:r>
        <w:t>in</w:t>
      </w:r>
      <w:r w:rsidR="000D50D7" w:rsidRPr="000D50D7">
        <w:t xml:space="preserve"> </w:t>
      </w:r>
      <w:r>
        <w:t>such</w:t>
      </w:r>
      <w:r w:rsidR="000D50D7" w:rsidRPr="000D50D7">
        <w:t xml:space="preserve"> </w:t>
      </w:r>
      <w:r>
        <w:t>manner</w:t>
      </w:r>
      <w:r w:rsidR="000D50D7" w:rsidRPr="000D50D7">
        <w:t xml:space="preserve"> </w:t>
      </w:r>
      <w:r>
        <w:t>as</w:t>
      </w:r>
      <w:r w:rsidR="000D50D7" w:rsidRPr="000D50D7">
        <w:t xml:space="preserve"> </w:t>
      </w:r>
      <w:r>
        <w:t>to</w:t>
      </w:r>
      <w:r w:rsidR="000D50D7" w:rsidRPr="000D50D7">
        <w:t xml:space="preserve"> </w:t>
      </w:r>
      <w:r>
        <w:t>cause</w:t>
      </w:r>
      <w:r w:rsidR="000D50D7" w:rsidRPr="000D50D7">
        <w:t xml:space="preserve"> </w:t>
      </w:r>
      <w:r>
        <w:t>as</w:t>
      </w:r>
      <w:r w:rsidR="000D50D7" w:rsidRPr="000D50D7">
        <w:t xml:space="preserve"> </w:t>
      </w:r>
      <w:r>
        <w:t>little</w:t>
      </w:r>
      <w:r w:rsidR="000D50D7" w:rsidRPr="000D50D7">
        <w:t xml:space="preserve"> </w:t>
      </w:r>
      <w:r>
        <w:t>damage</w:t>
      </w:r>
      <w:r w:rsidR="000D50D7" w:rsidRPr="000D50D7">
        <w:t xml:space="preserve"> </w:t>
      </w:r>
      <w:r>
        <w:t>as</w:t>
      </w:r>
      <w:r w:rsidR="000D50D7" w:rsidRPr="000D50D7">
        <w:t xml:space="preserve"> </w:t>
      </w:r>
      <w:r>
        <w:t>is</w:t>
      </w:r>
      <w:r w:rsidR="000D50D7" w:rsidRPr="000D50D7">
        <w:t xml:space="preserve"> </w:t>
      </w:r>
      <w:r>
        <w:t>possible</w:t>
      </w:r>
      <w:r w:rsidR="000D50D7" w:rsidRPr="000D50D7">
        <w:t xml:space="preserve"> </w:t>
      </w:r>
      <w:r>
        <w:t>to</w:t>
      </w:r>
      <w:r w:rsidR="000D50D7" w:rsidRPr="000D50D7">
        <w:t xml:space="preserve"> </w:t>
      </w:r>
      <w:r>
        <w:t>railway</w:t>
      </w:r>
      <w:r w:rsidR="000D50D7" w:rsidRPr="000D50D7">
        <w:t xml:space="preserve"> </w:t>
      </w:r>
      <w:r>
        <w:t>property;</w:t>
      </w:r>
      <w:r w:rsidR="000D50D7" w:rsidRPr="000D50D7">
        <w:t xml:space="preserve"> </w:t>
      </w:r>
      <w:r>
        <w:t>and</w:t>
      </w:r>
    </w:p>
    <w:p w14:paraId="302858EB" w14:textId="77777777" w:rsidR="004B7FE8" w:rsidRDefault="004B7FE8" w:rsidP="004B7FE8">
      <w:pPr>
        <w:pStyle w:val="N3"/>
      </w:pPr>
      <w:r>
        <w:t>so</w:t>
      </w:r>
      <w:r w:rsidR="000D50D7" w:rsidRPr="000D50D7">
        <w:t xml:space="preserve"> </w:t>
      </w:r>
      <w:r>
        <w:t>far</w:t>
      </w:r>
      <w:r w:rsidR="000D50D7" w:rsidRPr="000D50D7">
        <w:t xml:space="preserve"> </w:t>
      </w:r>
      <w:r>
        <w:t>as</w:t>
      </w:r>
      <w:r w:rsidR="000D50D7" w:rsidRPr="000D50D7">
        <w:t xml:space="preserve"> </w:t>
      </w:r>
      <w:r>
        <w:t>is</w:t>
      </w:r>
      <w:r w:rsidR="000D50D7" w:rsidRPr="000D50D7">
        <w:t xml:space="preserve"> </w:t>
      </w:r>
      <w:r>
        <w:t>reasonably</w:t>
      </w:r>
      <w:r w:rsidR="000D50D7" w:rsidRPr="000D50D7">
        <w:t xml:space="preserve"> </w:t>
      </w:r>
      <w:r>
        <w:t>practicable,</w:t>
      </w:r>
      <w:r w:rsidR="000D50D7" w:rsidRPr="000D50D7">
        <w:t xml:space="preserve"> </w:t>
      </w:r>
      <w:r>
        <w:t>so</w:t>
      </w:r>
      <w:r w:rsidR="000D50D7" w:rsidRPr="000D50D7">
        <w:t xml:space="preserve"> </w:t>
      </w:r>
      <w:r>
        <w:t>as</w:t>
      </w:r>
      <w:r w:rsidR="000D50D7" w:rsidRPr="000D50D7">
        <w:t xml:space="preserve"> </w:t>
      </w:r>
      <w:r>
        <w:t>not</w:t>
      </w:r>
      <w:r w:rsidR="000D50D7" w:rsidRPr="000D50D7">
        <w:t xml:space="preserve"> </w:t>
      </w:r>
      <w:r>
        <w:t>to</w:t>
      </w:r>
      <w:r w:rsidR="000D50D7" w:rsidRPr="000D50D7">
        <w:t xml:space="preserve"> </w:t>
      </w:r>
      <w:r>
        <w:t>interfere</w:t>
      </w:r>
      <w:r w:rsidR="000D50D7" w:rsidRPr="000D50D7">
        <w:t xml:space="preserve"> </w:t>
      </w:r>
      <w:r>
        <w:t>with</w:t>
      </w:r>
      <w:r w:rsidR="000D50D7" w:rsidRPr="000D50D7">
        <w:t xml:space="preserve"> </w:t>
      </w:r>
      <w:r>
        <w:t>or</w:t>
      </w:r>
      <w:r w:rsidR="000D50D7" w:rsidRPr="000D50D7">
        <w:t xml:space="preserve"> </w:t>
      </w:r>
      <w:r>
        <w:t>obstruct</w:t>
      </w:r>
      <w:r w:rsidR="000D50D7" w:rsidRPr="000D50D7">
        <w:t xml:space="preserve"> </w:t>
      </w:r>
      <w:r>
        <w:t>the</w:t>
      </w:r>
      <w:r w:rsidR="000D50D7" w:rsidRPr="000D50D7">
        <w:t xml:space="preserve"> </w:t>
      </w:r>
      <w:r>
        <w:t>free,</w:t>
      </w:r>
      <w:r w:rsidR="000D50D7" w:rsidRPr="000D50D7">
        <w:t xml:space="preserve"> </w:t>
      </w:r>
      <w:r>
        <w:t>uninterrupted</w:t>
      </w:r>
      <w:r w:rsidR="000D50D7" w:rsidRPr="000D50D7">
        <w:t xml:space="preserve"> </w:t>
      </w:r>
      <w:r>
        <w:t>and</w:t>
      </w:r>
      <w:r w:rsidR="000D50D7" w:rsidRPr="000D50D7">
        <w:t xml:space="preserve"> </w:t>
      </w:r>
      <w:r>
        <w:t>safe</w:t>
      </w:r>
      <w:r w:rsidR="000D50D7" w:rsidRPr="000D50D7">
        <w:t xml:space="preserve"> </w:t>
      </w:r>
      <w:r>
        <w:t>use</w:t>
      </w:r>
      <w:r w:rsidR="000D50D7" w:rsidRPr="000D50D7">
        <w:t xml:space="preserve"> </w:t>
      </w:r>
      <w:r>
        <w:t>of</w:t>
      </w:r>
      <w:r w:rsidR="000D50D7" w:rsidRPr="000D50D7">
        <w:t xml:space="preserve"> </w:t>
      </w:r>
      <w:r>
        <w:t>any</w:t>
      </w:r>
      <w:r w:rsidR="000D50D7" w:rsidRPr="000D50D7">
        <w:t xml:space="preserve"> </w:t>
      </w:r>
      <w:r>
        <w:t>railway</w:t>
      </w:r>
      <w:r w:rsidR="000D50D7" w:rsidRPr="000D50D7">
        <w:t xml:space="preserve"> </w:t>
      </w:r>
      <w:r>
        <w:t>of</w:t>
      </w:r>
      <w:r w:rsidR="000D50D7" w:rsidRPr="000D50D7">
        <w:t xml:space="preserve"> </w:t>
      </w:r>
      <w:r>
        <w:t>Network</w:t>
      </w:r>
      <w:r w:rsidR="000D50D7" w:rsidRPr="000D50D7">
        <w:t xml:space="preserve"> </w:t>
      </w:r>
      <w:r>
        <w:t>Rail</w:t>
      </w:r>
      <w:r w:rsidR="000D50D7" w:rsidRPr="000D50D7">
        <w:t xml:space="preserve"> </w:t>
      </w:r>
      <w:r>
        <w:t>or</w:t>
      </w:r>
      <w:r w:rsidR="000D50D7" w:rsidRPr="000D50D7">
        <w:t xml:space="preserve"> </w:t>
      </w:r>
      <w:r>
        <w:t>the</w:t>
      </w:r>
      <w:r w:rsidR="000D50D7" w:rsidRPr="000D50D7">
        <w:t xml:space="preserve"> </w:t>
      </w:r>
      <w:r>
        <w:t>traffic</w:t>
      </w:r>
      <w:r w:rsidR="000D50D7" w:rsidRPr="000D50D7">
        <w:t xml:space="preserve"> </w:t>
      </w:r>
      <w:r>
        <w:t>thereon</w:t>
      </w:r>
      <w:r w:rsidR="000D50D7" w:rsidRPr="000D50D7">
        <w:t xml:space="preserve"> </w:t>
      </w:r>
      <w:r>
        <w:t>and</w:t>
      </w:r>
      <w:r w:rsidR="000D50D7" w:rsidRPr="000D50D7">
        <w:t xml:space="preserve"> </w:t>
      </w:r>
      <w:r>
        <w:t>the</w:t>
      </w:r>
      <w:r w:rsidR="000D50D7" w:rsidRPr="000D50D7">
        <w:t xml:space="preserve"> </w:t>
      </w:r>
      <w:r w:rsidR="00A566A8">
        <w:t>use</w:t>
      </w:r>
      <w:r w:rsidR="000D50D7" w:rsidRPr="000D50D7">
        <w:t xml:space="preserve"> </w:t>
      </w:r>
      <w:r w:rsidR="00A566A8">
        <w:t>by</w:t>
      </w:r>
      <w:r w:rsidR="000D50D7" w:rsidRPr="000D50D7">
        <w:t xml:space="preserve"> </w:t>
      </w:r>
      <w:r>
        <w:t>passengers</w:t>
      </w:r>
      <w:r w:rsidR="000D50D7" w:rsidRPr="000D50D7">
        <w:t xml:space="preserve"> </w:t>
      </w:r>
      <w:r>
        <w:t>of</w:t>
      </w:r>
      <w:r w:rsidR="000D50D7" w:rsidRPr="000D50D7">
        <w:t xml:space="preserve"> </w:t>
      </w:r>
      <w:r>
        <w:t>railway</w:t>
      </w:r>
      <w:r w:rsidR="000D50D7" w:rsidRPr="000D50D7">
        <w:t xml:space="preserve"> </w:t>
      </w:r>
      <w:r>
        <w:t>property.</w:t>
      </w:r>
    </w:p>
    <w:p w14:paraId="16E80A90" w14:textId="77777777" w:rsidR="004B7FE8" w:rsidRDefault="004B7FE8" w:rsidP="004B7FE8">
      <w:pPr>
        <w:pStyle w:val="N2"/>
      </w:pPr>
      <w:r>
        <w:t>If</w:t>
      </w:r>
      <w:r w:rsidR="000D50D7" w:rsidRPr="000D50D7">
        <w:t xml:space="preserve"> </w:t>
      </w:r>
      <w:r>
        <w:t>any</w:t>
      </w:r>
      <w:r w:rsidR="000D50D7" w:rsidRPr="000D50D7">
        <w:t xml:space="preserve"> </w:t>
      </w:r>
      <w:r>
        <w:t>damage</w:t>
      </w:r>
      <w:r w:rsidR="000D50D7" w:rsidRPr="000D50D7">
        <w:t xml:space="preserve"> </w:t>
      </w:r>
      <w:r>
        <w:t>to</w:t>
      </w:r>
      <w:r w:rsidR="000D50D7" w:rsidRPr="000D50D7">
        <w:t xml:space="preserve"> </w:t>
      </w:r>
      <w:r>
        <w:t>railway</w:t>
      </w:r>
      <w:r w:rsidR="000D50D7" w:rsidRPr="000D50D7">
        <w:t xml:space="preserve"> </w:t>
      </w:r>
      <w:r>
        <w:t>property</w:t>
      </w:r>
      <w:r w:rsidR="000D50D7" w:rsidRPr="000D50D7">
        <w:t xml:space="preserve"> </w:t>
      </w:r>
      <w:r>
        <w:t>or</w:t>
      </w:r>
      <w:r w:rsidR="000D50D7" w:rsidRPr="000D50D7">
        <w:t xml:space="preserve"> </w:t>
      </w:r>
      <w:r>
        <w:t>any</w:t>
      </w:r>
      <w:r w:rsidR="000D50D7" w:rsidRPr="000D50D7">
        <w:t xml:space="preserve"> </w:t>
      </w:r>
      <w:r>
        <w:t>such</w:t>
      </w:r>
      <w:r w:rsidR="000D50D7" w:rsidRPr="000D50D7">
        <w:t xml:space="preserve"> </w:t>
      </w:r>
      <w:r>
        <w:t>interference</w:t>
      </w:r>
      <w:r w:rsidR="000D50D7" w:rsidRPr="000D50D7">
        <w:t xml:space="preserve"> </w:t>
      </w:r>
      <w:r>
        <w:t>or</w:t>
      </w:r>
      <w:r w:rsidR="000D50D7" w:rsidRPr="000D50D7">
        <w:t xml:space="preserve"> </w:t>
      </w:r>
      <w:r>
        <w:t>obstruction</w:t>
      </w:r>
      <w:r w:rsidR="000D50D7" w:rsidRPr="000D50D7">
        <w:t xml:space="preserve"> </w:t>
      </w:r>
      <w:r>
        <w:t>shall</w:t>
      </w:r>
      <w:r w:rsidR="000D50D7" w:rsidRPr="000D50D7">
        <w:t xml:space="preserve"> </w:t>
      </w:r>
      <w:r>
        <w:t>be</w:t>
      </w:r>
      <w:r w:rsidR="000D50D7" w:rsidRPr="000D50D7">
        <w:t xml:space="preserve"> </w:t>
      </w:r>
      <w:r>
        <w:t>caused</w:t>
      </w:r>
      <w:r w:rsidR="000D50D7" w:rsidRPr="000D50D7">
        <w:t xml:space="preserve"> </w:t>
      </w:r>
      <w:r>
        <w:t>by</w:t>
      </w:r>
      <w:r w:rsidR="000D50D7" w:rsidRPr="000D50D7">
        <w:t xml:space="preserve"> </w:t>
      </w:r>
      <w:r>
        <w:t>the</w:t>
      </w:r>
      <w:r w:rsidR="000D50D7" w:rsidRPr="000D50D7">
        <w:t xml:space="preserve"> </w:t>
      </w:r>
      <w:r>
        <w:t>carrying</w:t>
      </w:r>
      <w:r w:rsidR="000D50D7" w:rsidRPr="000D50D7">
        <w:t xml:space="preserve"> </w:t>
      </w:r>
      <w:r>
        <w:t>out</w:t>
      </w:r>
      <w:r w:rsidR="000D50D7" w:rsidRPr="000D50D7">
        <w:t xml:space="preserve"> </w:t>
      </w:r>
      <w:r>
        <w:t>of,</w:t>
      </w:r>
      <w:r w:rsidR="000D50D7" w:rsidRPr="000D50D7">
        <w:t xml:space="preserve"> </w:t>
      </w:r>
      <w:r>
        <w:t>or</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a</w:t>
      </w:r>
      <w:r w:rsidR="000D50D7" w:rsidRPr="000D50D7">
        <w:t xml:space="preserve"> </w:t>
      </w:r>
      <w:r>
        <w:t>specified</w:t>
      </w:r>
      <w:r w:rsidR="000D50D7" w:rsidRPr="000D50D7">
        <w:t xml:space="preserve"> </w:t>
      </w:r>
      <w:r>
        <w:t>work,</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notwithstanding</w:t>
      </w:r>
      <w:r w:rsidR="000D50D7" w:rsidRPr="000D50D7">
        <w:t xml:space="preserve"> </w:t>
      </w:r>
      <w:r>
        <w:t>any</w:t>
      </w:r>
      <w:r w:rsidR="000D50D7" w:rsidRPr="000D50D7">
        <w:t xml:space="preserve"> </w:t>
      </w:r>
      <w:r>
        <w:t>such</w:t>
      </w:r>
      <w:r w:rsidR="000D50D7" w:rsidRPr="000D50D7">
        <w:t xml:space="preserve"> </w:t>
      </w:r>
      <w:r>
        <w:t>approval,</w:t>
      </w:r>
      <w:r w:rsidR="000D50D7" w:rsidRPr="000D50D7">
        <w:t xml:space="preserve"> </w:t>
      </w:r>
      <w:r>
        <w:t>make</w:t>
      </w:r>
      <w:r w:rsidR="000D50D7" w:rsidRPr="000D50D7">
        <w:t xml:space="preserve"> </w:t>
      </w:r>
      <w:r>
        <w:t>good</w:t>
      </w:r>
      <w:r w:rsidR="000D50D7" w:rsidRPr="000D50D7">
        <w:t xml:space="preserve"> </w:t>
      </w:r>
      <w:r>
        <w:t>such</w:t>
      </w:r>
      <w:r w:rsidR="000D50D7" w:rsidRPr="000D50D7">
        <w:t xml:space="preserve"> </w:t>
      </w:r>
      <w:r>
        <w:t>damage</w:t>
      </w:r>
      <w:r w:rsidR="000D50D7" w:rsidRPr="000D50D7">
        <w:t xml:space="preserve"> </w:t>
      </w:r>
      <w:r>
        <w:t>and</w:t>
      </w:r>
      <w:r w:rsidR="000D50D7" w:rsidRPr="000D50D7">
        <w:t xml:space="preserve"> </w:t>
      </w:r>
      <w:r>
        <w:t>must</w:t>
      </w:r>
      <w:r w:rsidR="000D50D7" w:rsidRPr="000D50D7">
        <w:t xml:space="preserve"> </w:t>
      </w:r>
      <w:r>
        <w:t>pay</w:t>
      </w:r>
      <w:r w:rsidR="000D50D7" w:rsidRPr="000D50D7">
        <w:t xml:space="preserve"> </w:t>
      </w:r>
      <w:r>
        <w:t>to</w:t>
      </w:r>
      <w:r w:rsidR="000D50D7" w:rsidRPr="000D50D7">
        <w:t xml:space="preserve"> </w:t>
      </w:r>
      <w:r>
        <w:t>Network</w:t>
      </w:r>
      <w:r w:rsidR="000D50D7" w:rsidRPr="000D50D7">
        <w:t xml:space="preserve"> </w:t>
      </w:r>
      <w:r>
        <w:t>Rail</w:t>
      </w:r>
      <w:r w:rsidR="000D50D7" w:rsidRPr="000D50D7">
        <w:t xml:space="preserve"> </w:t>
      </w:r>
      <w:r>
        <w:t>all</w:t>
      </w:r>
      <w:r w:rsidR="000D50D7" w:rsidRPr="000D50D7">
        <w:t xml:space="preserve"> </w:t>
      </w:r>
      <w:r>
        <w:t>reasonable</w:t>
      </w:r>
      <w:r w:rsidR="000D50D7" w:rsidRPr="000D50D7">
        <w:t xml:space="preserve"> </w:t>
      </w:r>
      <w:r>
        <w:t>expenses</w:t>
      </w:r>
      <w:r w:rsidR="000D50D7" w:rsidRPr="000D50D7">
        <w:t xml:space="preserve"> </w:t>
      </w:r>
      <w:r>
        <w:t>to</w:t>
      </w:r>
      <w:r w:rsidR="000D50D7" w:rsidRPr="000D50D7">
        <w:t xml:space="preserve"> </w:t>
      </w:r>
      <w:r>
        <w:t>which</w:t>
      </w:r>
      <w:r w:rsidR="000D50D7" w:rsidRPr="000D50D7">
        <w:t xml:space="preserve"> </w:t>
      </w:r>
      <w:r>
        <w:t>Network</w:t>
      </w:r>
      <w:r w:rsidR="000D50D7" w:rsidRPr="000D50D7">
        <w:t xml:space="preserve"> </w:t>
      </w:r>
      <w:r>
        <w:t>Rail</w:t>
      </w:r>
      <w:r w:rsidR="000D50D7" w:rsidRPr="000D50D7">
        <w:t xml:space="preserve"> </w:t>
      </w:r>
      <w:r>
        <w:t>may</w:t>
      </w:r>
      <w:r w:rsidR="000D50D7" w:rsidRPr="000D50D7">
        <w:t xml:space="preserve"> </w:t>
      </w:r>
      <w:r>
        <w:t>be</w:t>
      </w:r>
      <w:r w:rsidR="000D50D7" w:rsidRPr="000D50D7">
        <w:t xml:space="preserve"> </w:t>
      </w:r>
      <w:r>
        <w:t>put</w:t>
      </w:r>
      <w:r w:rsidR="000D50D7" w:rsidRPr="000D50D7">
        <w:t xml:space="preserve"> </w:t>
      </w:r>
      <w:r>
        <w:t>and</w:t>
      </w:r>
      <w:r w:rsidR="000D50D7" w:rsidRPr="000D50D7">
        <w:t xml:space="preserve"> </w:t>
      </w:r>
      <w:r>
        <w:t>compensation</w:t>
      </w:r>
      <w:r w:rsidR="000D50D7" w:rsidRPr="000D50D7">
        <w:t xml:space="preserve"> </w:t>
      </w:r>
      <w:r>
        <w:t>for</w:t>
      </w:r>
      <w:r w:rsidR="000D50D7" w:rsidRPr="000D50D7">
        <w:t xml:space="preserve"> </w:t>
      </w:r>
      <w:r>
        <w:t>any</w:t>
      </w:r>
      <w:r w:rsidR="000D50D7" w:rsidRPr="000D50D7">
        <w:t xml:space="preserve"> </w:t>
      </w:r>
      <w:r>
        <w:t>loss</w:t>
      </w:r>
      <w:r w:rsidR="000D50D7" w:rsidRPr="000D50D7">
        <w:t xml:space="preserve"> </w:t>
      </w:r>
      <w:r>
        <w:t>which</w:t>
      </w:r>
      <w:r w:rsidR="000D50D7" w:rsidRPr="000D50D7">
        <w:t xml:space="preserve"> </w:t>
      </w:r>
      <w:r>
        <w:t>it</w:t>
      </w:r>
      <w:r w:rsidR="000D50D7" w:rsidRPr="000D50D7">
        <w:t xml:space="preserve"> </w:t>
      </w:r>
      <w:r>
        <w:t>may</w:t>
      </w:r>
      <w:r w:rsidR="000D50D7" w:rsidRPr="000D50D7">
        <w:t xml:space="preserve"> </w:t>
      </w:r>
      <w:r>
        <w:t>sustain</w:t>
      </w:r>
      <w:r w:rsidR="000D50D7" w:rsidRPr="000D50D7">
        <w:t xml:space="preserve"> </w:t>
      </w:r>
      <w:r>
        <w:t>by</w:t>
      </w:r>
      <w:r w:rsidR="000D50D7" w:rsidRPr="000D50D7">
        <w:t xml:space="preserve"> </w:t>
      </w:r>
      <w:r>
        <w:t>reason</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damage,</w:t>
      </w:r>
      <w:r w:rsidR="000D50D7" w:rsidRPr="000D50D7">
        <w:t xml:space="preserve"> </w:t>
      </w:r>
      <w:r>
        <w:t>interference</w:t>
      </w:r>
      <w:r w:rsidR="000D50D7" w:rsidRPr="000D50D7">
        <w:t xml:space="preserve"> </w:t>
      </w:r>
      <w:r>
        <w:t>or</w:t>
      </w:r>
      <w:r w:rsidR="000D50D7" w:rsidRPr="000D50D7">
        <w:t xml:space="preserve"> </w:t>
      </w:r>
      <w:r>
        <w:t>obstruction.</w:t>
      </w:r>
    </w:p>
    <w:p w14:paraId="5EE9EBF6" w14:textId="77777777" w:rsidR="004B7FE8" w:rsidRDefault="004B7FE8" w:rsidP="004B7FE8">
      <w:pPr>
        <w:pStyle w:val="N2"/>
      </w:pPr>
      <w:r>
        <w:t>Nothing</w:t>
      </w:r>
      <w:r w:rsidR="000D50D7" w:rsidRPr="000D50D7">
        <w:t xml:space="preserve"> </w:t>
      </w:r>
      <w:r>
        <w:t>in</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imposes</w:t>
      </w:r>
      <w:r w:rsidR="000D50D7" w:rsidRPr="000D50D7">
        <w:t xml:space="preserve"> </w:t>
      </w:r>
      <w:r>
        <w:t>any</w:t>
      </w:r>
      <w:r w:rsidR="000D50D7" w:rsidRPr="000D50D7">
        <w:t xml:space="preserve"> </w:t>
      </w:r>
      <w:r>
        <w:t>liability</w:t>
      </w:r>
      <w:r w:rsidR="000D50D7" w:rsidRPr="000D50D7">
        <w:t xml:space="preserve"> </w:t>
      </w:r>
      <w:r>
        <w:t>on</w:t>
      </w:r>
      <w:r w:rsidR="000D50D7" w:rsidRPr="000D50D7">
        <w:t xml:space="preserve"> </w:t>
      </w:r>
      <w:r>
        <w:t>the</w:t>
      </w:r>
      <w:r w:rsidR="000D50D7" w:rsidRPr="000D50D7">
        <w:t xml:space="preserve"> </w:t>
      </w:r>
      <w:r>
        <w:t>undertaker</w:t>
      </w:r>
      <w:r w:rsidR="000D50D7" w:rsidRPr="000D50D7">
        <w:t xml:space="preserve"> </w:t>
      </w:r>
      <w:r>
        <w:t>with</w:t>
      </w:r>
      <w:r w:rsidR="000D50D7" w:rsidRPr="000D50D7">
        <w:t xml:space="preserve"> </w:t>
      </w:r>
      <w:r>
        <w:t>respect</w:t>
      </w:r>
      <w:r w:rsidR="000D50D7" w:rsidRPr="000D50D7">
        <w:t xml:space="preserve"> </w:t>
      </w:r>
      <w:r>
        <w:t>to</w:t>
      </w:r>
      <w:r w:rsidR="000D50D7" w:rsidRPr="000D50D7">
        <w:t xml:space="preserve"> </w:t>
      </w:r>
      <w:r>
        <w:t>any</w:t>
      </w:r>
      <w:r w:rsidR="000D50D7" w:rsidRPr="000D50D7">
        <w:t xml:space="preserve"> </w:t>
      </w:r>
      <w:r>
        <w:t>damage,</w:t>
      </w:r>
      <w:r w:rsidR="000D50D7" w:rsidRPr="000D50D7">
        <w:t xml:space="preserve"> </w:t>
      </w:r>
      <w:r>
        <w:t>costs,</w:t>
      </w:r>
      <w:r w:rsidR="000D50D7" w:rsidRPr="000D50D7">
        <w:t xml:space="preserve"> </w:t>
      </w:r>
      <w:r>
        <w:t>expenses</w:t>
      </w:r>
      <w:r w:rsidR="000D50D7" w:rsidRPr="000D50D7">
        <w:t xml:space="preserve"> </w:t>
      </w:r>
      <w:r>
        <w:t>or</w:t>
      </w:r>
      <w:r w:rsidR="000D50D7" w:rsidRPr="000D50D7">
        <w:t xml:space="preserve"> </w:t>
      </w:r>
      <w:r>
        <w:t>loss</w:t>
      </w:r>
      <w:r w:rsidR="000D50D7" w:rsidRPr="000D50D7">
        <w:t xml:space="preserve"> </w:t>
      </w:r>
      <w:r>
        <w:t>attributable</w:t>
      </w:r>
      <w:r w:rsidR="000D50D7" w:rsidRPr="000D50D7">
        <w:t xml:space="preserve"> </w:t>
      </w:r>
      <w:r>
        <w:t>to</w:t>
      </w:r>
      <w:r w:rsidR="000D50D7" w:rsidRPr="000D50D7">
        <w:t xml:space="preserve"> </w:t>
      </w:r>
      <w:r>
        <w:t>the</w:t>
      </w:r>
      <w:r w:rsidR="000D50D7" w:rsidRPr="000D50D7">
        <w:t xml:space="preserve"> </w:t>
      </w:r>
      <w:r>
        <w:t>negligence</w:t>
      </w:r>
      <w:r w:rsidR="000D50D7" w:rsidRPr="000D50D7">
        <w:t xml:space="preserve"> </w:t>
      </w:r>
      <w:r>
        <w:t>of</w:t>
      </w:r>
      <w:r w:rsidR="000D50D7" w:rsidRPr="000D50D7">
        <w:t xml:space="preserve"> </w:t>
      </w:r>
      <w:r>
        <w:t>Network</w:t>
      </w:r>
      <w:r w:rsidR="000D50D7" w:rsidRPr="000D50D7">
        <w:t xml:space="preserve"> </w:t>
      </w:r>
      <w:r>
        <w:t>Rail</w:t>
      </w:r>
      <w:r w:rsidR="000D50D7" w:rsidRPr="000D50D7">
        <w:t xml:space="preserve"> </w:t>
      </w:r>
      <w:r>
        <w:t>or</w:t>
      </w:r>
      <w:r w:rsidR="000D50D7" w:rsidRPr="000D50D7">
        <w:t xml:space="preserve"> </w:t>
      </w:r>
      <w:r>
        <w:t>its</w:t>
      </w:r>
      <w:r w:rsidR="000D50D7" w:rsidRPr="000D50D7">
        <w:t xml:space="preserve"> </w:t>
      </w:r>
      <w:r>
        <w:t>servants,</w:t>
      </w:r>
      <w:r w:rsidR="000D50D7" w:rsidRPr="000D50D7">
        <w:t xml:space="preserve"> </w:t>
      </w:r>
      <w:r>
        <w:t>contractors</w:t>
      </w:r>
      <w:r w:rsidR="000D50D7" w:rsidRPr="000D50D7">
        <w:t xml:space="preserve"> </w:t>
      </w:r>
      <w:r>
        <w:t>or</w:t>
      </w:r>
      <w:r w:rsidR="000D50D7" w:rsidRPr="000D50D7">
        <w:t xml:space="preserve"> </w:t>
      </w:r>
      <w:r>
        <w:t>agents</w:t>
      </w:r>
      <w:r w:rsidR="000D50D7" w:rsidRPr="000D50D7">
        <w:t xml:space="preserve"> </w:t>
      </w:r>
      <w:r>
        <w:t>or</w:t>
      </w:r>
      <w:r w:rsidR="000D50D7" w:rsidRPr="000D50D7">
        <w:t xml:space="preserve"> </w:t>
      </w:r>
      <w:r>
        <w:t>any</w:t>
      </w:r>
      <w:r w:rsidR="000D50D7" w:rsidRPr="000D50D7">
        <w:t xml:space="preserve"> </w:t>
      </w:r>
      <w:r>
        <w:t>liability</w:t>
      </w:r>
      <w:r w:rsidR="000D50D7" w:rsidRPr="000D50D7">
        <w:t xml:space="preserve"> </w:t>
      </w:r>
      <w:r>
        <w:t>on</w:t>
      </w:r>
      <w:r w:rsidR="000D50D7" w:rsidRPr="000D50D7">
        <w:t xml:space="preserve"> </w:t>
      </w:r>
      <w:r>
        <w:t>Network</w:t>
      </w:r>
      <w:r w:rsidR="000D50D7" w:rsidRPr="000D50D7">
        <w:t xml:space="preserve"> </w:t>
      </w:r>
      <w:r>
        <w:t>Rail</w:t>
      </w:r>
      <w:r w:rsidR="000D50D7" w:rsidRPr="000D50D7">
        <w:t xml:space="preserve"> </w:t>
      </w:r>
      <w:r>
        <w:t>with</w:t>
      </w:r>
      <w:r w:rsidR="000D50D7" w:rsidRPr="000D50D7">
        <w:t xml:space="preserve"> </w:t>
      </w:r>
      <w:r>
        <w:t>respect</w:t>
      </w:r>
      <w:r w:rsidR="000D50D7" w:rsidRPr="000D50D7">
        <w:t xml:space="preserve"> </w:t>
      </w:r>
      <w:r>
        <w:t>of</w:t>
      </w:r>
      <w:r w:rsidR="000D50D7" w:rsidRPr="000D50D7">
        <w:t xml:space="preserve"> </w:t>
      </w:r>
      <w:r>
        <w:t>any</w:t>
      </w:r>
      <w:r w:rsidR="000D50D7" w:rsidRPr="000D50D7">
        <w:t xml:space="preserve"> </w:t>
      </w:r>
      <w:r>
        <w:t>damage,</w:t>
      </w:r>
      <w:r w:rsidR="000D50D7" w:rsidRPr="000D50D7">
        <w:t xml:space="preserve"> </w:t>
      </w:r>
      <w:r>
        <w:t>costs,</w:t>
      </w:r>
      <w:r w:rsidR="000D50D7" w:rsidRPr="000D50D7">
        <w:t xml:space="preserve"> </w:t>
      </w:r>
      <w:r>
        <w:t>expense</w:t>
      </w:r>
      <w:r w:rsidR="00A566A8">
        <w:t>s</w:t>
      </w:r>
      <w:r w:rsidR="000D50D7" w:rsidRPr="000D50D7">
        <w:t xml:space="preserve"> </w:t>
      </w:r>
      <w:r>
        <w:t>or</w:t>
      </w:r>
      <w:r w:rsidR="000D50D7" w:rsidRPr="000D50D7">
        <w:t xml:space="preserve"> </w:t>
      </w:r>
      <w:r>
        <w:t>loss</w:t>
      </w:r>
      <w:r w:rsidR="000D50D7" w:rsidRPr="000D50D7">
        <w:t xml:space="preserve"> </w:t>
      </w:r>
      <w:r>
        <w:t>attributable</w:t>
      </w:r>
      <w:r w:rsidR="000D50D7" w:rsidRPr="000D50D7">
        <w:t xml:space="preserve"> </w:t>
      </w:r>
      <w:r>
        <w:t>to</w:t>
      </w:r>
      <w:r w:rsidR="000D50D7" w:rsidRPr="000D50D7">
        <w:t xml:space="preserve"> </w:t>
      </w:r>
      <w:r>
        <w:t>the</w:t>
      </w:r>
      <w:r w:rsidR="000D50D7" w:rsidRPr="000D50D7">
        <w:t xml:space="preserve"> </w:t>
      </w:r>
      <w:r>
        <w:t>negligence</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or</w:t>
      </w:r>
      <w:r w:rsidR="000D50D7" w:rsidRPr="000D50D7">
        <w:t xml:space="preserve"> </w:t>
      </w:r>
      <w:r>
        <w:t>its</w:t>
      </w:r>
      <w:r w:rsidR="000D50D7" w:rsidRPr="000D50D7">
        <w:t xml:space="preserve"> </w:t>
      </w:r>
      <w:r>
        <w:t>servants,</w:t>
      </w:r>
      <w:r w:rsidR="000D50D7" w:rsidRPr="000D50D7">
        <w:t xml:space="preserve"> </w:t>
      </w:r>
      <w:r>
        <w:t>contractors</w:t>
      </w:r>
      <w:r w:rsidR="000D50D7" w:rsidRPr="000D50D7">
        <w:t xml:space="preserve"> </w:t>
      </w:r>
      <w:r>
        <w:t>or</w:t>
      </w:r>
      <w:r w:rsidR="000D50D7" w:rsidRPr="000D50D7">
        <w:t xml:space="preserve"> </w:t>
      </w:r>
      <w:r>
        <w:t>agents.</w:t>
      </w:r>
    </w:p>
    <w:p w14:paraId="4F0E184E" w14:textId="77777777" w:rsidR="004B7FE8" w:rsidRDefault="000D50D7" w:rsidP="004B7FE8">
      <w:pPr>
        <w:pStyle w:val="N1"/>
      </w:pPr>
      <w:r w:rsidRPr="000D50D7">
        <w:t> </w:t>
      </w:r>
      <w:r w:rsidR="004B7FE8">
        <w:t>The</w:t>
      </w:r>
      <w:r w:rsidRPr="000D50D7">
        <w:t xml:space="preserve"> </w:t>
      </w:r>
      <w:r w:rsidR="004B7FE8">
        <w:t>undertaker</w:t>
      </w:r>
      <w:r w:rsidRPr="000D50D7">
        <w:t xml:space="preserve"> </w:t>
      </w:r>
      <w:r w:rsidR="004B7FE8">
        <w:t>must</w:t>
      </w:r>
      <w:r w:rsidR="004C7FF3">
        <w:t>—</w:t>
      </w:r>
    </w:p>
    <w:p w14:paraId="6AC73D4D" w14:textId="77777777" w:rsidR="004B7FE8" w:rsidRDefault="004B7FE8" w:rsidP="004B7FE8">
      <w:pPr>
        <w:pStyle w:val="N3"/>
      </w:pPr>
      <w:r>
        <w:t>at</w:t>
      </w:r>
      <w:r w:rsidR="000D50D7" w:rsidRPr="000D50D7">
        <w:t xml:space="preserve"> </w:t>
      </w:r>
      <w:r>
        <w:t>all</w:t>
      </w:r>
      <w:r w:rsidR="000D50D7" w:rsidRPr="000D50D7">
        <w:t xml:space="preserve"> </w:t>
      </w:r>
      <w:r>
        <w:t>times</w:t>
      </w:r>
      <w:r w:rsidR="000D50D7" w:rsidRPr="000D50D7">
        <w:t xml:space="preserve"> </w:t>
      </w:r>
      <w:r>
        <w:t>afford</w:t>
      </w:r>
      <w:r w:rsidR="000D50D7" w:rsidRPr="000D50D7">
        <w:t xml:space="preserve"> </w:t>
      </w:r>
      <w:r>
        <w:t>reasonable</w:t>
      </w:r>
      <w:r w:rsidR="000D50D7" w:rsidRPr="000D50D7">
        <w:t xml:space="preserve"> </w:t>
      </w:r>
      <w:r>
        <w:t>facilities</w:t>
      </w:r>
      <w:r w:rsidR="000D50D7" w:rsidRPr="000D50D7">
        <w:t xml:space="preserve"> </w:t>
      </w:r>
      <w:r>
        <w:t>to</w:t>
      </w:r>
      <w:r w:rsidR="000D50D7" w:rsidRPr="000D50D7">
        <w:t xml:space="preserve"> </w:t>
      </w:r>
      <w:r>
        <w:t>the</w:t>
      </w:r>
      <w:r w:rsidR="000D50D7" w:rsidRPr="000D50D7">
        <w:t xml:space="preserve"> </w:t>
      </w:r>
      <w:r>
        <w:t>engineer</w:t>
      </w:r>
      <w:r w:rsidR="000D50D7" w:rsidRPr="000D50D7">
        <w:t xml:space="preserve"> </w:t>
      </w:r>
      <w:r>
        <w:t>for</w:t>
      </w:r>
      <w:r w:rsidR="000D50D7" w:rsidRPr="000D50D7">
        <w:t xml:space="preserve"> </w:t>
      </w:r>
      <w:r>
        <w:t>access</w:t>
      </w:r>
      <w:r w:rsidR="000D50D7" w:rsidRPr="000D50D7">
        <w:t xml:space="preserve"> </w:t>
      </w:r>
      <w:r>
        <w:t>to</w:t>
      </w:r>
      <w:r w:rsidR="000D50D7" w:rsidRPr="000D50D7">
        <w:t xml:space="preserve"> </w:t>
      </w:r>
      <w:r>
        <w:t>a</w:t>
      </w:r>
      <w:r w:rsidR="000D50D7" w:rsidRPr="000D50D7">
        <w:t xml:space="preserve"> </w:t>
      </w:r>
      <w:r>
        <w:t>specified</w:t>
      </w:r>
      <w:r w:rsidR="000D50D7" w:rsidRPr="000D50D7">
        <w:t xml:space="preserve"> </w:t>
      </w:r>
      <w:r>
        <w:t>work</w:t>
      </w:r>
      <w:r w:rsidR="000D50D7" w:rsidRPr="000D50D7">
        <w:t xml:space="preserve"> </w:t>
      </w:r>
      <w:r>
        <w:t>during</w:t>
      </w:r>
      <w:r w:rsidR="000D50D7" w:rsidRPr="000D50D7">
        <w:t xml:space="preserve"> </w:t>
      </w:r>
      <w:r>
        <w:t>its</w:t>
      </w:r>
      <w:r w:rsidR="000D50D7" w:rsidRPr="000D50D7">
        <w:t xml:space="preserve"> </w:t>
      </w:r>
      <w:r>
        <w:t>construction;</w:t>
      </w:r>
      <w:r w:rsidR="000D50D7" w:rsidRPr="000D50D7">
        <w:t xml:space="preserve"> </w:t>
      </w:r>
      <w:r>
        <w:t>and</w:t>
      </w:r>
    </w:p>
    <w:p w14:paraId="7887B26C" w14:textId="77777777" w:rsidR="004B7FE8" w:rsidRDefault="004B7FE8" w:rsidP="004B7FE8">
      <w:pPr>
        <w:pStyle w:val="N3"/>
      </w:pPr>
      <w:r>
        <w:t>supply</w:t>
      </w:r>
      <w:r w:rsidR="000D50D7" w:rsidRPr="000D50D7">
        <w:t xml:space="preserve"> </w:t>
      </w:r>
      <w:r>
        <w:t>the</w:t>
      </w:r>
      <w:r w:rsidR="000D50D7" w:rsidRPr="000D50D7">
        <w:t xml:space="preserve"> </w:t>
      </w:r>
      <w:r>
        <w:t>engineer</w:t>
      </w:r>
      <w:r w:rsidR="000D50D7" w:rsidRPr="000D50D7">
        <w:t xml:space="preserve"> </w:t>
      </w:r>
      <w:r>
        <w:t>with</w:t>
      </w:r>
      <w:r w:rsidR="000D50D7" w:rsidRPr="000D50D7">
        <w:t xml:space="preserve"> </w:t>
      </w:r>
      <w:r>
        <w:t>all</w:t>
      </w:r>
      <w:r w:rsidR="000D50D7" w:rsidRPr="000D50D7">
        <w:t xml:space="preserve"> </w:t>
      </w:r>
      <w:r>
        <w:t>such</w:t>
      </w:r>
      <w:r w:rsidR="000D50D7" w:rsidRPr="000D50D7">
        <w:t xml:space="preserve"> </w:t>
      </w:r>
      <w:r>
        <w:t>information</w:t>
      </w:r>
      <w:r w:rsidR="000D50D7" w:rsidRPr="000D50D7">
        <w:t xml:space="preserve"> </w:t>
      </w:r>
      <w:r>
        <w:t>as</w:t>
      </w:r>
      <w:r w:rsidR="000D50D7" w:rsidRPr="000D50D7">
        <w:t xml:space="preserve"> </w:t>
      </w:r>
      <w:r>
        <w:t>they</w:t>
      </w:r>
      <w:r w:rsidR="000D50D7" w:rsidRPr="000D50D7">
        <w:t xml:space="preserve"> </w:t>
      </w:r>
      <w:r>
        <w:t>m</w:t>
      </w:r>
      <w:r w:rsidR="00A566A8">
        <w:t>ay</w:t>
      </w:r>
      <w:r w:rsidR="000D50D7" w:rsidRPr="000D50D7">
        <w:t xml:space="preserve"> </w:t>
      </w:r>
      <w:r>
        <w:t>reasonably</w:t>
      </w:r>
      <w:r w:rsidR="000D50D7" w:rsidRPr="000D50D7">
        <w:t xml:space="preserve"> </w:t>
      </w:r>
      <w:r>
        <w:t>require</w:t>
      </w:r>
      <w:r w:rsidR="000D50D7" w:rsidRPr="000D50D7">
        <w:t xml:space="preserve"> </w:t>
      </w:r>
      <w:r>
        <w:t>with</w:t>
      </w:r>
      <w:r w:rsidR="000D50D7" w:rsidRPr="000D50D7">
        <w:t xml:space="preserve"> </w:t>
      </w:r>
      <w:r>
        <w:t>regard</w:t>
      </w:r>
      <w:r w:rsidR="000D50D7" w:rsidRPr="000D50D7">
        <w:t xml:space="preserve"> </w:t>
      </w:r>
      <w:r>
        <w:t>to</w:t>
      </w:r>
      <w:r w:rsidR="000D50D7" w:rsidRPr="000D50D7">
        <w:t xml:space="preserve"> </w:t>
      </w:r>
      <w:r>
        <w:t>a</w:t>
      </w:r>
      <w:r w:rsidR="000D50D7" w:rsidRPr="000D50D7">
        <w:t xml:space="preserve"> </w:t>
      </w:r>
      <w:r>
        <w:t>specified</w:t>
      </w:r>
      <w:r w:rsidR="000D50D7" w:rsidRPr="000D50D7">
        <w:t xml:space="preserve"> </w:t>
      </w:r>
      <w:r>
        <w:t>work</w:t>
      </w:r>
      <w:r w:rsidR="000D50D7" w:rsidRPr="000D50D7">
        <w:t xml:space="preserve"> </w:t>
      </w:r>
      <w:r>
        <w:t>or</w:t>
      </w:r>
      <w:r w:rsidR="000D50D7" w:rsidRPr="000D50D7">
        <w:t xml:space="preserve"> </w:t>
      </w:r>
      <w:r>
        <w:t>the</w:t>
      </w:r>
      <w:r w:rsidR="000D50D7" w:rsidRPr="000D50D7">
        <w:t xml:space="preserve"> </w:t>
      </w:r>
      <w:r>
        <w:t>method</w:t>
      </w:r>
      <w:r w:rsidR="000D50D7" w:rsidRPr="000D50D7">
        <w:t xml:space="preserve"> </w:t>
      </w:r>
      <w:r>
        <w:t>of</w:t>
      </w:r>
      <w:r w:rsidR="000D50D7" w:rsidRPr="000D50D7">
        <w:t xml:space="preserve"> </w:t>
      </w:r>
      <w:r>
        <w:t>constructing</w:t>
      </w:r>
      <w:r w:rsidR="000D50D7" w:rsidRPr="000D50D7">
        <w:t xml:space="preserve"> </w:t>
      </w:r>
      <w:r>
        <w:t>it.</w:t>
      </w:r>
    </w:p>
    <w:p w14:paraId="08D4D864" w14:textId="77777777" w:rsidR="004B7FE8" w:rsidRDefault="000D50D7" w:rsidP="0066563A">
      <w:pPr>
        <w:pStyle w:val="N1"/>
      </w:pPr>
      <w:r w:rsidRPr="000D50D7">
        <w:t> </w:t>
      </w:r>
      <w:r w:rsidR="0066563A">
        <w:t>Network</w:t>
      </w:r>
      <w:r w:rsidRPr="000D50D7">
        <w:t xml:space="preserve"> </w:t>
      </w:r>
      <w:r w:rsidR="0066563A">
        <w:t>Rail</w:t>
      </w:r>
      <w:r w:rsidRPr="000D50D7">
        <w:t xml:space="preserve"> </w:t>
      </w:r>
      <w:r w:rsidR="009F7F59">
        <w:t>must</w:t>
      </w:r>
      <w:r w:rsidRPr="000D50D7">
        <w:t xml:space="preserve"> </w:t>
      </w:r>
      <w:r w:rsidR="009F7F59">
        <w:t>at</w:t>
      </w:r>
      <w:r w:rsidRPr="000D50D7">
        <w:t xml:space="preserve"> </w:t>
      </w:r>
      <w:r w:rsidR="009F7F59">
        <w:t>all</w:t>
      </w:r>
      <w:r w:rsidRPr="000D50D7">
        <w:t xml:space="preserve"> </w:t>
      </w:r>
      <w:r w:rsidR="009F7F59">
        <w:t>times</w:t>
      </w:r>
      <w:r w:rsidRPr="000D50D7">
        <w:t xml:space="preserve"> </w:t>
      </w:r>
      <w:r w:rsidR="009F7F59">
        <w:t>afford</w:t>
      </w:r>
      <w:r w:rsidRPr="000D50D7">
        <w:t xml:space="preserve"> </w:t>
      </w:r>
      <w:r w:rsidR="009F7F59">
        <w:t>reasonable</w:t>
      </w:r>
      <w:r w:rsidRPr="000D50D7">
        <w:t xml:space="preserve"> </w:t>
      </w:r>
      <w:r w:rsidR="009F7F59">
        <w:t>facilities</w:t>
      </w:r>
      <w:r w:rsidRPr="000D50D7">
        <w:t xml:space="preserve"> </w:t>
      </w:r>
      <w:r w:rsidR="009F7F59">
        <w:t>to</w:t>
      </w:r>
      <w:r w:rsidRPr="000D50D7">
        <w:t xml:space="preserve"> </w:t>
      </w:r>
      <w:r w:rsidR="009F7F59">
        <w:t>the</w:t>
      </w:r>
      <w:r w:rsidRPr="000D50D7">
        <w:t xml:space="preserve"> </w:t>
      </w:r>
      <w:r w:rsidR="009F7F59">
        <w:t>undertaker</w:t>
      </w:r>
      <w:r w:rsidRPr="000D50D7">
        <w:t xml:space="preserve"> </w:t>
      </w:r>
      <w:r w:rsidR="009F7F59">
        <w:t>and</w:t>
      </w:r>
      <w:r w:rsidRPr="000D50D7">
        <w:t xml:space="preserve"> </w:t>
      </w:r>
      <w:r w:rsidR="009F7F59">
        <w:t>its</w:t>
      </w:r>
      <w:r w:rsidRPr="000D50D7">
        <w:t xml:space="preserve"> </w:t>
      </w:r>
      <w:r w:rsidR="009F7F59">
        <w:t>agents</w:t>
      </w:r>
      <w:r w:rsidRPr="000D50D7">
        <w:t xml:space="preserve"> </w:t>
      </w:r>
      <w:r w:rsidR="009F7F59">
        <w:t>for</w:t>
      </w:r>
      <w:r w:rsidRPr="000D50D7">
        <w:t xml:space="preserve"> </w:t>
      </w:r>
      <w:r w:rsidR="009F7F59">
        <w:t>access</w:t>
      </w:r>
      <w:r w:rsidRPr="000D50D7">
        <w:t xml:space="preserve"> </w:t>
      </w:r>
      <w:r w:rsidR="009F7F59">
        <w:t>to</w:t>
      </w:r>
      <w:r w:rsidRPr="000D50D7">
        <w:t xml:space="preserve"> </w:t>
      </w:r>
      <w:r w:rsidR="009F7F59">
        <w:t>any</w:t>
      </w:r>
      <w:r w:rsidRPr="000D50D7">
        <w:t xml:space="preserve"> </w:t>
      </w:r>
      <w:r w:rsidR="009F7F59">
        <w:t>works</w:t>
      </w:r>
      <w:r w:rsidRPr="000D50D7">
        <w:t xml:space="preserve"> </w:t>
      </w:r>
      <w:r w:rsidR="009F7F59">
        <w:t>carried</w:t>
      </w:r>
      <w:r w:rsidRPr="000D50D7">
        <w:t xml:space="preserve"> </w:t>
      </w:r>
      <w:r w:rsidR="009F7F59">
        <w:t>out</w:t>
      </w:r>
      <w:r w:rsidRPr="000D50D7">
        <w:t xml:space="preserve"> </w:t>
      </w:r>
      <w:r w:rsidR="009F7F59">
        <w:t>by</w:t>
      </w:r>
      <w:r w:rsidRPr="000D50D7">
        <w:t xml:space="preserve"> </w:t>
      </w:r>
      <w:r w:rsidR="009F7F59">
        <w:t>Network</w:t>
      </w:r>
      <w:r w:rsidRPr="000D50D7">
        <w:t xml:space="preserve"> </w:t>
      </w:r>
      <w:r w:rsidR="009F7F59">
        <w:t>Rail</w:t>
      </w:r>
      <w:r w:rsidRPr="000D50D7">
        <w:t xml:space="preserve"> </w:t>
      </w:r>
      <w:r w:rsidR="009F7F59">
        <w:t>under</w:t>
      </w:r>
      <w:r w:rsidRPr="000D50D7">
        <w:t xml:space="preserve"> </w:t>
      </w:r>
      <w:r w:rsidR="009F7F59">
        <w:t>this</w:t>
      </w:r>
      <w:r w:rsidRPr="000D50D7">
        <w:t xml:space="preserve"> </w:t>
      </w:r>
      <w:r w:rsidR="009F7F59">
        <w:t>Part</w:t>
      </w:r>
      <w:r w:rsidRPr="000D50D7">
        <w:t xml:space="preserve"> </w:t>
      </w:r>
      <w:r w:rsidR="009F7F59">
        <w:t>of</w:t>
      </w:r>
      <w:r w:rsidRPr="000D50D7">
        <w:t xml:space="preserve"> </w:t>
      </w:r>
      <w:r w:rsidR="009F7F59">
        <w:t>this</w:t>
      </w:r>
      <w:r w:rsidRPr="000D50D7">
        <w:t xml:space="preserve"> </w:t>
      </w:r>
      <w:r w:rsidR="009F7F59">
        <w:t>Schedule</w:t>
      </w:r>
      <w:r w:rsidRPr="000D50D7">
        <w:t xml:space="preserve"> </w:t>
      </w:r>
      <w:r w:rsidR="009F7F59">
        <w:t>during</w:t>
      </w:r>
      <w:r w:rsidRPr="000D50D7">
        <w:t xml:space="preserve"> </w:t>
      </w:r>
      <w:r w:rsidR="009F7F59">
        <w:t>their</w:t>
      </w:r>
      <w:r w:rsidRPr="000D50D7">
        <w:t xml:space="preserve"> </w:t>
      </w:r>
      <w:r w:rsidR="009F7F59">
        <w:t>construction</w:t>
      </w:r>
      <w:r w:rsidRPr="000D50D7">
        <w:t xml:space="preserve"> </w:t>
      </w:r>
      <w:r w:rsidR="009F7F59">
        <w:t>and</w:t>
      </w:r>
      <w:r w:rsidRPr="000D50D7">
        <w:t xml:space="preserve"> </w:t>
      </w:r>
      <w:r w:rsidR="009F7F59">
        <w:t>must</w:t>
      </w:r>
      <w:r w:rsidRPr="000D50D7">
        <w:t xml:space="preserve"> </w:t>
      </w:r>
      <w:r w:rsidR="009F7F59">
        <w:t>supply</w:t>
      </w:r>
      <w:r w:rsidRPr="000D50D7">
        <w:t xml:space="preserve"> </w:t>
      </w:r>
      <w:r w:rsidR="009F7F59">
        <w:t>the</w:t>
      </w:r>
      <w:r w:rsidRPr="000D50D7">
        <w:t xml:space="preserve"> </w:t>
      </w:r>
      <w:r w:rsidR="009F7F59">
        <w:t>undertaker</w:t>
      </w:r>
      <w:r w:rsidRPr="000D50D7">
        <w:t xml:space="preserve"> </w:t>
      </w:r>
      <w:r w:rsidR="009F7F59">
        <w:t>with</w:t>
      </w:r>
      <w:r w:rsidRPr="000D50D7">
        <w:t xml:space="preserve"> </w:t>
      </w:r>
      <w:r w:rsidR="009F7F59">
        <w:t>such</w:t>
      </w:r>
      <w:r w:rsidRPr="000D50D7">
        <w:t xml:space="preserve"> </w:t>
      </w:r>
      <w:r w:rsidR="009F7F59">
        <w:t>information</w:t>
      </w:r>
      <w:r w:rsidRPr="000D50D7">
        <w:t xml:space="preserve"> </w:t>
      </w:r>
      <w:r w:rsidR="009F7F59">
        <w:t>as</w:t>
      </w:r>
      <w:r w:rsidRPr="000D50D7">
        <w:t xml:space="preserve"> </w:t>
      </w:r>
      <w:r w:rsidR="009F7F59">
        <w:t>it</w:t>
      </w:r>
      <w:r w:rsidRPr="000D50D7">
        <w:t xml:space="preserve"> </w:t>
      </w:r>
      <w:r w:rsidR="009F7F59">
        <w:t>may</w:t>
      </w:r>
      <w:r w:rsidRPr="000D50D7">
        <w:t xml:space="preserve"> </w:t>
      </w:r>
      <w:r w:rsidR="009F7F59">
        <w:t>reasonably</w:t>
      </w:r>
      <w:r w:rsidRPr="000D50D7">
        <w:t xml:space="preserve"> </w:t>
      </w:r>
      <w:r w:rsidR="009F7F59">
        <w:t>require</w:t>
      </w:r>
      <w:r w:rsidRPr="000D50D7">
        <w:t xml:space="preserve"> </w:t>
      </w:r>
      <w:r w:rsidR="009F7F59">
        <w:t>with</w:t>
      </w:r>
      <w:r w:rsidRPr="000D50D7">
        <w:t xml:space="preserve"> </w:t>
      </w:r>
      <w:r w:rsidR="009F7F59">
        <w:t>regard</w:t>
      </w:r>
      <w:r w:rsidRPr="000D50D7">
        <w:t xml:space="preserve"> </w:t>
      </w:r>
      <w:r w:rsidR="009F7F59">
        <w:t>to</w:t>
      </w:r>
      <w:r w:rsidRPr="000D50D7">
        <w:t xml:space="preserve"> </w:t>
      </w:r>
      <w:r w:rsidR="009F7F59">
        <w:t>such</w:t>
      </w:r>
      <w:r w:rsidRPr="000D50D7">
        <w:t xml:space="preserve"> </w:t>
      </w:r>
      <w:r w:rsidR="009F7F59">
        <w:t>works</w:t>
      </w:r>
      <w:r w:rsidRPr="000D50D7">
        <w:t xml:space="preserve"> </w:t>
      </w:r>
      <w:r w:rsidR="009F7F59">
        <w:t>or</w:t>
      </w:r>
      <w:r w:rsidRPr="000D50D7">
        <w:t xml:space="preserve"> </w:t>
      </w:r>
      <w:r w:rsidR="009F7F59">
        <w:t>the</w:t>
      </w:r>
      <w:r w:rsidRPr="000D50D7">
        <w:t xml:space="preserve"> </w:t>
      </w:r>
      <w:r w:rsidR="009F7F59">
        <w:t>method</w:t>
      </w:r>
      <w:r w:rsidRPr="000D50D7">
        <w:t xml:space="preserve"> </w:t>
      </w:r>
      <w:r w:rsidR="009F7F59">
        <w:t>of</w:t>
      </w:r>
      <w:r w:rsidRPr="000D50D7">
        <w:t xml:space="preserve"> </w:t>
      </w:r>
      <w:r w:rsidR="009F7F59">
        <w:t>constructing</w:t>
      </w:r>
      <w:r w:rsidRPr="000D50D7">
        <w:t xml:space="preserve"> </w:t>
      </w:r>
      <w:r w:rsidR="009F7F59">
        <w:t>them.</w:t>
      </w:r>
    </w:p>
    <w:p w14:paraId="687E313E" w14:textId="77777777" w:rsidR="009F7F59" w:rsidRDefault="009F7F59" w:rsidP="009F7F59">
      <w:pPr>
        <w:pStyle w:val="N1"/>
      </w:pPr>
      <w:r>
        <w:t>—</w:t>
      </w:r>
      <w:r>
        <w:fldChar w:fldCharType="begin"/>
      </w:r>
      <w:r>
        <w:instrText xml:space="preserve"> LISTNUM "SEQ1" \l 2 </w:instrText>
      </w:r>
      <w:r>
        <w:fldChar w:fldCharType="end"/>
      </w:r>
      <w:r w:rsidR="000D50D7" w:rsidRPr="000D50D7">
        <w:t> </w:t>
      </w:r>
      <w:r>
        <w:t>If</w:t>
      </w:r>
      <w:r w:rsidR="000D50D7" w:rsidRPr="000D50D7">
        <w:t xml:space="preserve"> </w:t>
      </w:r>
      <w:r>
        <w:t>any</w:t>
      </w:r>
      <w:r w:rsidR="000D50D7" w:rsidRPr="000D50D7">
        <w:t xml:space="preserve"> </w:t>
      </w:r>
      <w:r>
        <w:t>permanent</w:t>
      </w:r>
      <w:r w:rsidR="000D50D7" w:rsidRPr="000D50D7">
        <w:t xml:space="preserve"> </w:t>
      </w:r>
      <w:r>
        <w:t>or</w:t>
      </w:r>
      <w:r w:rsidR="000D50D7" w:rsidRPr="000D50D7">
        <w:t xml:space="preserve"> </w:t>
      </w:r>
      <w:r>
        <w:t>temporary</w:t>
      </w:r>
      <w:r w:rsidR="000D50D7" w:rsidRPr="000D50D7">
        <w:t xml:space="preserve"> </w:t>
      </w:r>
      <w:r>
        <w:t>alterations</w:t>
      </w:r>
      <w:r w:rsidR="000D50D7" w:rsidRPr="000D50D7">
        <w:t xml:space="preserve"> </w:t>
      </w:r>
      <w:r>
        <w:t>or</w:t>
      </w:r>
      <w:r w:rsidR="000D50D7" w:rsidRPr="000D50D7">
        <w:t xml:space="preserve"> </w:t>
      </w:r>
      <w:r>
        <w:t>additions</w:t>
      </w:r>
      <w:r w:rsidR="000D50D7" w:rsidRPr="000D50D7">
        <w:t xml:space="preserve"> </w:t>
      </w:r>
      <w:r>
        <w:t>to</w:t>
      </w:r>
      <w:r w:rsidR="000D50D7" w:rsidRPr="000D50D7">
        <w:t xml:space="preserve"> </w:t>
      </w:r>
      <w:r>
        <w:t>railway</w:t>
      </w:r>
      <w:r w:rsidR="000D50D7" w:rsidRPr="000D50D7">
        <w:t xml:space="preserve"> </w:t>
      </w:r>
      <w:r>
        <w:t>property</w:t>
      </w:r>
      <w:r w:rsidR="000D50D7" w:rsidRPr="000D50D7">
        <w:t xml:space="preserve"> </w:t>
      </w:r>
      <w:r>
        <w:t>are</w:t>
      </w:r>
      <w:r w:rsidR="000D50D7" w:rsidRPr="000D50D7">
        <w:t xml:space="preserve"> </w:t>
      </w:r>
      <w:r>
        <w:t>reasonably</w:t>
      </w:r>
      <w:r w:rsidR="000D50D7" w:rsidRPr="000D50D7">
        <w:t xml:space="preserve"> </w:t>
      </w:r>
      <w:r>
        <w:t>necessary</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construction</w:t>
      </w:r>
      <w:r w:rsidR="000D50D7" w:rsidRPr="000D50D7">
        <w:t xml:space="preserve"> </w:t>
      </w:r>
      <w:r>
        <w:t>or</w:t>
      </w:r>
      <w:r w:rsidR="000D50D7" w:rsidRPr="000D50D7">
        <w:t xml:space="preserve"> </w:t>
      </w:r>
      <w:r>
        <w:t>completion</w:t>
      </w:r>
      <w:r w:rsidR="000D50D7" w:rsidRPr="000D50D7">
        <w:t xml:space="preserve"> </w:t>
      </w:r>
      <w:r>
        <w:t>of</w:t>
      </w:r>
      <w:r w:rsidR="000D50D7" w:rsidRPr="000D50D7">
        <w:t xml:space="preserve"> </w:t>
      </w:r>
      <w:r>
        <w:t>a</w:t>
      </w:r>
      <w:r w:rsidR="000D50D7" w:rsidRPr="000D50D7">
        <w:t xml:space="preserve"> </w:t>
      </w:r>
      <w:r>
        <w:t>specified</w:t>
      </w:r>
      <w:r w:rsidR="000D50D7" w:rsidRPr="000D50D7">
        <w:t xml:space="preserve"> </w:t>
      </w:r>
      <w:r>
        <w:t>work</w:t>
      </w:r>
      <w:r w:rsidR="000D50D7" w:rsidRPr="000D50D7">
        <w:t xml:space="preserve"> </w:t>
      </w:r>
      <w:r>
        <w:t>in</w:t>
      </w:r>
      <w:r w:rsidR="000D50D7" w:rsidRPr="000D50D7">
        <w:t xml:space="preserve"> </w:t>
      </w:r>
      <w:r>
        <w:t>order</w:t>
      </w:r>
      <w:r w:rsidR="000D50D7" w:rsidRPr="000D50D7">
        <w:t xml:space="preserve"> </w:t>
      </w:r>
      <w:r>
        <w:t>to</w:t>
      </w:r>
      <w:r w:rsidR="000D50D7" w:rsidRPr="000D50D7">
        <w:t xml:space="preserve"> </w:t>
      </w:r>
      <w:r>
        <w:t>ensure</w:t>
      </w:r>
      <w:r w:rsidR="000D50D7" w:rsidRPr="000D50D7">
        <w:t xml:space="preserve"> </w:t>
      </w:r>
      <w:r>
        <w:t>the</w:t>
      </w:r>
      <w:r w:rsidR="000D50D7" w:rsidRPr="000D50D7">
        <w:t xml:space="preserve"> </w:t>
      </w:r>
      <w:r>
        <w:t>safety</w:t>
      </w:r>
      <w:r w:rsidR="000D50D7" w:rsidRPr="000D50D7">
        <w:t xml:space="preserve"> </w:t>
      </w:r>
      <w:r>
        <w:t>of</w:t>
      </w:r>
      <w:r w:rsidR="000D50D7" w:rsidRPr="000D50D7">
        <w:t xml:space="preserve"> </w:t>
      </w:r>
      <w:r>
        <w:t>railway</w:t>
      </w:r>
      <w:r w:rsidR="000D50D7" w:rsidRPr="000D50D7">
        <w:t xml:space="preserve"> </w:t>
      </w:r>
      <w:r>
        <w:t>property</w:t>
      </w:r>
      <w:r w:rsidR="000D50D7" w:rsidRPr="000D50D7">
        <w:t xml:space="preserve"> </w:t>
      </w:r>
      <w:r>
        <w:t>or</w:t>
      </w:r>
      <w:r w:rsidR="000D50D7" w:rsidRPr="000D50D7">
        <w:t xml:space="preserve"> </w:t>
      </w:r>
      <w:r>
        <w:t>the</w:t>
      </w:r>
      <w:r w:rsidR="000D50D7" w:rsidRPr="000D50D7">
        <w:t xml:space="preserve"> </w:t>
      </w:r>
      <w:r>
        <w:t>continued</w:t>
      </w:r>
      <w:r w:rsidR="000D50D7" w:rsidRPr="000D50D7">
        <w:t xml:space="preserve"> </w:t>
      </w:r>
      <w:r>
        <w:t>safe</w:t>
      </w:r>
      <w:r w:rsidR="000D50D7" w:rsidRPr="000D50D7">
        <w:t xml:space="preserve"> </w:t>
      </w:r>
      <w:r>
        <w:t>operation</w:t>
      </w:r>
      <w:r w:rsidR="000D50D7" w:rsidRPr="000D50D7">
        <w:t xml:space="preserve"> </w:t>
      </w:r>
      <w:r>
        <w:t>of</w:t>
      </w:r>
      <w:r w:rsidR="000D50D7" w:rsidRPr="000D50D7">
        <w:t xml:space="preserve"> </w:t>
      </w:r>
      <w:r>
        <w:t>the</w:t>
      </w:r>
      <w:r w:rsidR="000D50D7" w:rsidRPr="000D50D7">
        <w:t xml:space="preserve"> </w:t>
      </w:r>
      <w:r>
        <w:t>railway</w:t>
      </w:r>
      <w:r w:rsidR="000D50D7" w:rsidRPr="000D50D7">
        <w:t xml:space="preserve"> </w:t>
      </w:r>
      <w:r>
        <w:t>of</w:t>
      </w:r>
      <w:r w:rsidR="000D50D7" w:rsidRPr="000D50D7">
        <w:t xml:space="preserve"> </w:t>
      </w:r>
      <w:r>
        <w:t>Network</w:t>
      </w:r>
      <w:r w:rsidR="000D50D7" w:rsidRPr="000D50D7">
        <w:t xml:space="preserve"> </w:t>
      </w:r>
      <w:r>
        <w:t>Rail,</w:t>
      </w:r>
      <w:r w:rsidR="000D50D7" w:rsidRPr="000D50D7">
        <w:t xml:space="preserve"> </w:t>
      </w:r>
      <w:r>
        <w:t>such</w:t>
      </w:r>
      <w:r w:rsidR="000D50D7" w:rsidRPr="000D50D7">
        <w:t xml:space="preserve"> </w:t>
      </w:r>
      <w:r>
        <w:t>alteration</w:t>
      </w:r>
      <w:r w:rsidR="00A566A8">
        <w:t>s</w:t>
      </w:r>
      <w:r w:rsidR="000D50D7" w:rsidRPr="000D50D7">
        <w:t xml:space="preserve"> </w:t>
      </w:r>
      <w:r>
        <w:t>and</w:t>
      </w:r>
      <w:r w:rsidR="000D50D7" w:rsidRPr="000D50D7">
        <w:t xml:space="preserve"> </w:t>
      </w:r>
      <w:r>
        <w:t>additions</w:t>
      </w:r>
      <w:r w:rsidR="000D50D7" w:rsidRPr="000D50D7">
        <w:t xml:space="preserve"> </w:t>
      </w:r>
      <w:r>
        <w:t>may</w:t>
      </w:r>
      <w:r w:rsidR="000D50D7" w:rsidRPr="000D50D7">
        <w:t xml:space="preserve"> </w:t>
      </w:r>
      <w:r>
        <w:t>be</w:t>
      </w:r>
      <w:r w:rsidR="000D50D7" w:rsidRPr="000D50D7">
        <w:t xml:space="preserve"> </w:t>
      </w:r>
      <w:r>
        <w:t>carried</w:t>
      </w:r>
      <w:r w:rsidR="000D50D7" w:rsidRPr="000D50D7">
        <w:t xml:space="preserve"> </w:t>
      </w:r>
      <w:r>
        <w:t>out</w:t>
      </w:r>
      <w:r w:rsidR="000D50D7" w:rsidRPr="000D50D7">
        <w:t xml:space="preserve"> </w:t>
      </w:r>
      <w:r>
        <w:t>by</w:t>
      </w:r>
      <w:r w:rsidR="000D50D7" w:rsidRPr="000D50D7">
        <w:t xml:space="preserve"> </w:t>
      </w:r>
      <w:r>
        <w:t>Network</w:t>
      </w:r>
      <w:r w:rsidR="000D50D7" w:rsidRPr="000D50D7">
        <w:t xml:space="preserve"> </w:t>
      </w:r>
      <w:r>
        <w:t>Rail</w:t>
      </w:r>
      <w:r w:rsidR="000D50D7" w:rsidRPr="000D50D7">
        <w:t xml:space="preserve"> </w:t>
      </w:r>
      <w:r>
        <w:t>and</w:t>
      </w:r>
      <w:r w:rsidR="000D50D7" w:rsidRPr="000D50D7">
        <w:t xml:space="preserve"> </w:t>
      </w:r>
      <w:r>
        <w:t>if</w:t>
      </w:r>
      <w:r w:rsidR="000D50D7" w:rsidRPr="000D50D7">
        <w:t xml:space="preserve"> </w:t>
      </w:r>
      <w:r>
        <w:t>Network</w:t>
      </w:r>
      <w:r w:rsidR="000D50D7" w:rsidRPr="000D50D7">
        <w:t xml:space="preserve"> </w:t>
      </w:r>
      <w:r>
        <w:t>Rail</w:t>
      </w:r>
      <w:r w:rsidR="000D50D7" w:rsidRPr="000D50D7">
        <w:t xml:space="preserve"> </w:t>
      </w:r>
      <w:r>
        <w:t>gives</w:t>
      </w:r>
      <w:r w:rsidR="000D50D7" w:rsidRPr="000D50D7">
        <w:t xml:space="preserve"> </w:t>
      </w:r>
      <w:r>
        <w:t>to</w:t>
      </w:r>
      <w:r w:rsidR="000D50D7" w:rsidRPr="000D50D7">
        <w:t xml:space="preserve"> </w:t>
      </w:r>
      <w:r>
        <w:t>the</w:t>
      </w:r>
      <w:r w:rsidR="000D50D7" w:rsidRPr="000D50D7">
        <w:t xml:space="preserve"> </w:t>
      </w:r>
      <w:r>
        <w:t>undertaker</w:t>
      </w:r>
      <w:r w:rsidR="000D50D7" w:rsidRPr="000D50D7">
        <w:t xml:space="preserve"> </w:t>
      </w:r>
      <w:r>
        <w:t>56</w:t>
      </w:r>
      <w:r w:rsidR="000D50D7" w:rsidRPr="000D50D7">
        <w:t xml:space="preserve"> </w:t>
      </w:r>
      <w:r>
        <w:t>days’</w:t>
      </w:r>
      <w:r w:rsidR="000D50D7" w:rsidRPr="000D50D7">
        <w:t xml:space="preserve"> </w:t>
      </w:r>
      <w:r>
        <w:t>notice</w:t>
      </w:r>
      <w:r w:rsidR="000D50D7" w:rsidRPr="000D50D7">
        <w:t xml:space="preserve"> </w:t>
      </w:r>
      <w:r>
        <w:t>(or</w:t>
      </w:r>
      <w:r w:rsidR="000D50D7" w:rsidRPr="000D50D7">
        <w:t xml:space="preserve"> </w:t>
      </w:r>
      <w:r>
        <w:t>in</w:t>
      </w:r>
      <w:r w:rsidR="000D50D7" w:rsidRPr="000D50D7">
        <w:t xml:space="preserve"> </w:t>
      </w:r>
      <w:r>
        <w:t>the</w:t>
      </w:r>
      <w:r w:rsidR="000D50D7" w:rsidRPr="000D50D7">
        <w:t xml:space="preserve"> </w:t>
      </w:r>
      <w:r>
        <w:t>event</w:t>
      </w:r>
      <w:r w:rsidR="000D50D7" w:rsidRPr="000D50D7">
        <w:t xml:space="preserve"> </w:t>
      </w:r>
      <w:r>
        <w:t>of</w:t>
      </w:r>
      <w:r w:rsidR="000D50D7" w:rsidRPr="000D50D7">
        <w:t xml:space="preserve"> </w:t>
      </w:r>
      <w:r>
        <w:t>an</w:t>
      </w:r>
      <w:r w:rsidR="000D50D7" w:rsidRPr="000D50D7">
        <w:t xml:space="preserve"> </w:t>
      </w:r>
      <w:r>
        <w:t>emergency</w:t>
      </w:r>
      <w:r w:rsidR="000D50D7" w:rsidRPr="000D50D7">
        <w:t xml:space="preserve"> </w:t>
      </w:r>
      <w:r>
        <w:t>or</w:t>
      </w:r>
      <w:r w:rsidR="000D50D7" w:rsidRPr="000D50D7">
        <w:t xml:space="preserve"> </w:t>
      </w:r>
      <w:r>
        <w:t>safety</w:t>
      </w:r>
      <w:r w:rsidR="000D50D7" w:rsidRPr="000D50D7">
        <w:t xml:space="preserve"> </w:t>
      </w:r>
      <w:r>
        <w:t>critical</w:t>
      </w:r>
      <w:r w:rsidR="000D50D7" w:rsidRPr="000D50D7">
        <w:t xml:space="preserve"> </w:t>
      </w:r>
      <w:r>
        <w:t>issue</w:t>
      </w:r>
      <w:r w:rsidR="000D50D7" w:rsidRPr="000D50D7">
        <w:t xml:space="preserve"> </w:t>
      </w:r>
      <w:r>
        <w:t>such</w:t>
      </w:r>
      <w:r w:rsidR="000D50D7" w:rsidRPr="000D50D7">
        <w:t xml:space="preserve"> </w:t>
      </w:r>
      <w:r>
        <w:t>notice</w:t>
      </w:r>
      <w:r w:rsidR="000D50D7" w:rsidRPr="000D50D7">
        <w:t xml:space="preserve"> </w:t>
      </w:r>
      <w:r>
        <w:t>as</w:t>
      </w:r>
      <w:r w:rsidR="000D50D7" w:rsidRPr="000D50D7">
        <w:t xml:space="preserve"> </w:t>
      </w:r>
      <w:r>
        <w:t>is</w:t>
      </w:r>
      <w:r w:rsidR="000D50D7" w:rsidRPr="000D50D7">
        <w:t xml:space="preserve"> </w:t>
      </w:r>
      <w:r>
        <w:t>reasonable</w:t>
      </w:r>
      <w:r w:rsidR="000D50D7" w:rsidRPr="000D50D7">
        <w:t xml:space="preserve"> </w:t>
      </w:r>
      <w:r>
        <w:t>in</w:t>
      </w:r>
      <w:r w:rsidR="000D50D7" w:rsidRPr="000D50D7">
        <w:t xml:space="preserve"> </w:t>
      </w:r>
      <w:r>
        <w:t>the</w:t>
      </w:r>
      <w:r w:rsidR="000D50D7" w:rsidRPr="000D50D7">
        <w:t xml:space="preserve"> </w:t>
      </w:r>
      <w:r>
        <w:t>circumstances)</w:t>
      </w:r>
      <w:r w:rsidR="000D50D7" w:rsidRPr="000D50D7">
        <w:t xml:space="preserve"> </w:t>
      </w:r>
      <w:r>
        <w:t>of</w:t>
      </w:r>
      <w:r w:rsidR="000D50D7" w:rsidRPr="000D50D7">
        <w:t xml:space="preserve"> </w:t>
      </w:r>
      <w:r>
        <w:t>its</w:t>
      </w:r>
      <w:r w:rsidR="000D50D7" w:rsidRPr="000D50D7">
        <w:t xml:space="preserve"> </w:t>
      </w:r>
      <w:r>
        <w:t>intention</w:t>
      </w:r>
      <w:r w:rsidR="000D50D7" w:rsidRPr="000D50D7">
        <w:t xml:space="preserve"> </w:t>
      </w:r>
      <w:r>
        <w:t>to</w:t>
      </w:r>
      <w:r w:rsidR="000D50D7" w:rsidRPr="000D50D7">
        <w:t xml:space="preserve"> </w:t>
      </w:r>
      <w:r>
        <w:t>carry</w:t>
      </w:r>
      <w:r w:rsidR="000D50D7" w:rsidRPr="000D50D7">
        <w:t xml:space="preserve"> </w:t>
      </w:r>
      <w:r>
        <w:t>out</w:t>
      </w:r>
      <w:r w:rsidR="000D50D7" w:rsidRPr="000D50D7">
        <w:t xml:space="preserve"> </w:t>
      </w:r>
      <w:r>
        <w:t>such</w:t>
      </w:r>
      <w:r w:rsidR="000D50D7" w:rsidRPr="000D50D7">
        <w:t xml:space="preserve"> </w:t>
      </w:r>
      <w:r>
        <w:t>alterations</w:t>
      </w:r>
      <w:r w:rsidR="000D50D7" w:rsidRPr="000D50D7">
        <w:t xml:space="preserve"> </w:t>
      </w:r>
      <w:r>
        <w:t>or</w:t>
      </w:r>
      <w:r w:rsidR="000D50D7" w:rsidRPr="000D50D7">
        <w:t xml:space="preserve"> </w:t>
      </w:r>
      <w:r>
        <w:t>additions</w:t>
      </w:r>
      <w:r w:rsidR="000D50D7" w:rsidRPr="000D50D7">
        <w:t xml:space="preserve"> </w:t>
      </w:r>
      <w:r>
        <w:t>(which</w:t>
      </w:r>
      <w:r w:rsidR="000D50D7" w:rsidRPr="000D50D7">
        <w:t xml:space="preserve"> </w:t>
      </w:r>
      <w:r>
        <w:t>must</w:t>
      </w:r>
      <w:r w:rsidR="000D50D7" w:rsidRPr="000D50D7">
        <w:t xml:space="preserve"> </w:t>
      </w:r>
      <w:r>
        <w:t>be</w:t>
      </w:r>
      <w:r w:rsidR="000D50D7" w:rsidRPr="000D50D7">
        <w:t xml:space="preserve"> </w:t>
      </w:r>
      <w:r>
        <w:t>specified</w:t>
      </w:r>
      <w:r w:rsidR="000D50D7" w:rsidRPr="000D50D7">
        <w:t xml:space="preserve"> </w:t>
      </w:r>
      <w:r>
        <w:t>in</w:t>
      </w:r>
      <w:r w:rsidR="000D50D7" w:rsidRPr="000D50D7">
        <w:t xml:space="preserve"> </w:t>
      </w:r>
      <w:r>
        <w:t>the</w:t>
      </w:r>
      <w:r w:rsidR="000D50D7" w:rsidRPr="000D50D7">
        <w:t xml:space="preserve"> </w:t>
      </w:r>
      <w:r>
        <w:t>notice),</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pay</w:t>
      </w:r>
      <w:r w:rsidR="000D50D7" w:rsidRPr="000D50D7">
        <w:t xml:space="preserve"> </w:t>
      </w:r>
      <w:r>
        <w:t>to</w:t>
      </w:r>
      <w:r w:rsidR="000D50D7" w:rsidRPr="000D50D7">
        <w:t xml:space="preserve"> </w:t>
      </w:r>
      <w:r>
        <w:t>Network</w:t>
      </w:r>
      <w:r w:rsidR="000D50D7" w:rsidRPr="000D50D7">
        <w:t xml:space="preserve"> </w:t>
      </w:r>
      <w:r>
        <w:t>Rail</w:t>
      </w:r>
      <w:r w:rsidR="000D50D7" w:rsidRPr="000D50D7">
        <w:t xml:space="preserve"> </w:t>
      </w:r>
      <w:r>
        <w:t>the</w:t>
      </w:r>
      <w:r w:rsidR="000D50D7" w:rsidRPr="000D50D7">
        <w:t xml:space="preserve"> </w:t>
      </w:r>
      <w:r>
        <w:lastRenderedPageBreak/>
        <w:t>reasonable</w:t>
      </w:r>
      <w:r w:rsidR="000D50D7" w:rsidRPr="000D50D7">
        <w:t xml:space="preserve"> </w:t>
      </w:r>
      <w:r>
        <w:t>cost</w:t>
      </w:r>
      <w:r w:rsidR="000D50D7" w:rsidRPr="000D50D7">
        <w:t xml:space="preserve"> </w:t>
      </w:r>
      <w:r>
        <w:t>of</w:t>
      </w:r>
      <w:r w:rsidR="000D50D7" w:rsidRPr="000D50D7">
        <w:t xml:space="preserve"> </w:t>
      </w:r>
      <w:r>
        <w:t>those</w:t>
      </w:r>
      <w:r w:rsidR="000D50D7" w:rsidRPr="000D50D7">
        <w:t xml:space="preserve"> </w:t>
      </w:r>
      <w:r>
        <w:t>alteration</w:t>
      </w:r>
      <w:r w:rsidR="00A566A8">
        <w:t>s</w:t>
      </w:r>
      <w:r w:rsidR="000D50D7" w:rsidRPr="000D50D7">
        <w:t xml:space="preserve"> </w:t>
      </w:r>
      <w:r>
        <w:t>or</w:t>
      </w:r>
      <w:r w:rsidR="000D50D7" w:rsidRPr="000D50D7">
        <w:t xml:space="preserve"> </w:t>
      </w:r>
      <w:r>
        <w:t>additions</w:t>
      </w:r>
      <w:r w:rsidR="000D50D7" w:rsidRPr="000D50D7">
        <w:t xml:space="preserve"> </w:t>
      </w:r>
      <w:r>
        <w:t>including,</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alterations</w:t>
      </w:r>
      <w:r w:rsidR="000D50D7" w:rsidRPr="000D50D7">
        <w:t xml:space="preserve"> </w:t>
      </w:r>
      <w:r>
        <w:t>and</w:t>
      </w:r>
      <w:r w:rsidR="000D50D7" w:rsidRPr="000D50D7">
        <w:t xml:space="preserve"> </w:t>
      </w:r>
      <w:r>
        <w:t>additions</w:t>
      </w:r>
      <w:r w:rsidR="000D50D7" w:rsidRPr="000D50D7">
        <w:t xml:space="preserve"> </w:t>
      </w:r>
      <w:r>
        <w:t>as</w:t>
      </w:r>
      <w:r w:rsidR="000D50D7" w:rsidRPr="000D50D7">
        <w:t xml:space="preserve"> </w:t>
      </w:r>
      <w:r>
        <w:t>are</w:t>
      </w:r>
      <w:r w:rsidR="000D50D7" w:rsidRPr="000D50D7">
        <w:t xml:space="preserve"> </w:t>
      </w:r>
      <w:r>
        <w:t>to</w:t>
      </w:r>
      <w:r w:rsidR="000D50D7" w:rsidRPr="000D50D7">
        <w:t xml:space="preserve"> </w:t>
      </w:r>
      <w:r>
        <w:t>be</w:t>
      </w:r>
      <w:r w:rsidR="000D50D7" w:rsidRPr="000D50D7">
        <w:t xml:space="preserve"> </w:t>
      </w:r>
      <w:r>
        <w:t>permanent,</w:t>
      </w:r>
      <w:r w:rsidR="000D50D7" w:rsidRPr="000D50D7">
        <w:t xml:space="preserve"> </w:t>
      </w:r>
      <w:r>
        <w:t>a</w:t>
      </w:r>
      <w:r w:rsidR="000D50D7" w:rsidRPr="000D50D7">
        <w:t xml:space="preserve"> </w:t>
      </w:r>
      <w:r>
        <w:t>capitalised</w:t>
      </w:r>
      <w:r w:rsidR="000D50D7" w:rsidRPr="000D50D7">
        <w:t xml:space="preserve"> </w:t>
      </w:r>
      <w:r>
        <w:t>sum</w:t>
      </w:r>
      <w:r w:rsidR="000D50D7" w:rsidRPr="000D50D7">
        <w:t xml:space="preserve"> </w:t>
      </w:r>
      <w:r>
        <w:t>representing</w:t>
      </w:r>
      <w:r w:rsidR="000D50D7" w:rsidRPr="000D50D7">
        <w:t xml:space="preserve"> </w:t>
      </w:r>
      <w:r>
        <w:t>the</w:t>
      </w:r>
      <w:r w:rsidR="000D50D7" w:rsidRPr="000D50D7">
        <w:t xml:space="preserve"> </w:t>
      </w:r>
      <w:r>
        <w:t>increase</w:t>
      </w:r>
      <w:r w:rsidR="000D50D7" w:rsidRPr="000D50D7">
        <w:t xml:space="preserve"> </w:t>
      </w:r>
      <w:r>
        <w:t>of</w:t>
      </w:r>
      <w:r w:rsidR="000D50D7" w:rsidRPr="000D50D7">
        <w:t xml:space="preserve"> </w:t>
      </w:r>
      <w:r>
        <w:t>the</w:t>
      </w:r>
      <w:r w:rsidR="000D50D7" w:rsidRPr="000D50D7">
        <w:t xml:space="preserve"> </w:t>
      </w:r>
      <w:r>
        <w:t>costs</w:t>
      </w:r>
      <w:r w:rsidR="000D50D7" w:rsidRPr="000D50D7">
        <w:t xml:space="preserve"> </w:t>
      </w:r>
      <w:r>
        <w:t>which</w:t>
      </w:r>
      <w:r w:rsidR="000D50D7" w:rsidRPr="000D50D7">
        <w:t xml:space="preserve"> </w:t>
      </w:r>
      <w:r>
        <w:t>may</w:t>
      </w:r>
      <w:r w:rsidR="000D50D7" w:rsidRPr="000D50D7">
        <w:t xml:space="preserve"> </w:t>
      </w:r>
      <w:r>
        <w:t>be</w:t>
      </w:r>
      <w:r w:rsidR="000D50D7" w:rsidRPr="000D50D7">
        <w:t xml:space="preserve"> </w:t>
      </w:r>
      <w:r>
        <w:t>expected</w:t>
      </w:r>
      <w:r w:rsidR="000D50D7" w:rsidRPr="000D50D7">
        <w:t xml:space="preserve"> </w:t>
      </w:r>
      <w:r>
        <w:t>to</w:t>
      </w:r>
      <w:r w:rsidR="000D50D7" w:rsidRPr="000D50D7">
        <w:t xml:space="preserve"> </w:t>
      </w:r>
      <w:r>
        <w:t>be</w:t>
      </w:r>
      <w:r w:rsidR="000D50D7" w:rsidRPr="000D50D7">
        <w:t xml:space="preserve"> </w:t>
      </w:r>
      <w:r>
        <w:t>reasonably</w:t>
      </w:r>
      <w:r w:rsidR="000D50D7" w:rsidRPr="000D50D7">
        <w:t xml:space="preserve"> </w:t>
      </w:r>
      <w:r>
        <w:t>incurred</w:t>
      </w:r>
      <w:r w:rsidR="000D50D7" w:rsidRPr="000D50D7">
        <w:t xml:space="preserve"> </w:t>
      </w:r>
      <w:r>
        <w:t>by</w:t>
      </w:r>
      <w:r w:rsidR="000D50D7" w:rsidRPr="000D50D7">
        <w:t xml:space="preserve"> </w:t>
      </w:r>
      <w:r>
        <w:t>Network</w:t>
      </w:r>
      <w:r w:rsidR="000D50D7" w:rsidRPr="000D50D7">
        <w:t xml:space="preserve"> </w:t>
      </w:r>
      <w:r>
        <w:t>Rail</w:t>
      </w:r>
      <w:r w:rsidR="000D50D7" w:rsidRPr="000D50D7">
        <w:t xml:space="preserve"> </w:t>
      </w:r>
      <w:r>
        <w:t>in</w:t>
      </w:r>
      <w:r w:rsidR="000D50D7" w:rsidRPr="000D50D7">
        <w:t xml:space="preserve"> </w:t>
      </w:r>
      <w:r>
        <w:t>maintaining,</w:t>
      </w:r>
      <w:r w:rsidR="000D50D7" w:rsidRPr="000D50D7">
        <w:t xml:space="preserve"> </w:t>
      </w:r>
      <w:r>
        <w:t>working</w:t>
      </w:r>
      <w:r w:rsidR="000D50D7" w:rsidRPr="000D50D7">
        <w:t xml:space="preserve"> </w:t>
      </w:r>
      <w:r>
        <w:t>and,</w:t>
      </w:r>
      <w:r w:rsidR="000D50D7" w:rsidRPr="000D50D7">
        <w:t xml:space="preserve"> </w:t>
      </w:r>
      <w:r>
        <w:t>when</w:t>
      </w:r>
      <w:r w:rsidR="000D50D7" w:rsidRPr="000D50D7">
        <w:t xml:space="preserve"> </w:t>
      </w:r>
      <w:r>
        <w:t>necessary,</w:t>
      </w:r>
      <w:r w:rsidR="000D50D7" w:rsidRPr="000D50D7">
        <w:t xml:space="preserve"> </w:t>
      </w:r>
      <w:r>
        <w:t>renewing</w:t>
      </w:r>
      <w:r w:rsidR="000D50D7" w:rsidRPr="000D50D7">
        <w:t xml:space="preserve"> </w:t>
      </w:r>
      <w:r>
        <w:t>any</w:t>
      </w:r>
      <w:r w:rsidR="000D50D7" w:rsidRPr="000D50D7">
        <w:t xml:space="preserve"> </w:t>
      </w:r>
      <w:r>
        <w:t>such</w:t>
      </w:r>
      <w:r w:rsidR="000D50D7" w:rsidRPr="000D50D7">
        <w:t xml:space="preserve"> </w:t>
      </w:r>
      <w:r>
        <w:t>alterations</w:t>
      </w:r>
      <w:r w:rsidR="000D50D7" w:rsidRPr="000D50D7">
        <w:t xml:space="preserve"> </w:t>
      </w:r>
      <w:r>
        <w:t>or</w:t>
      </w:r>
      <w:r w:rsidR="000D50D7" w:rsidRPr="000D50D7">
        <w:t xml:space="preserve"> </w:t>
      </w:r>
      <w:r>
        <w:t>additions.</w:t>
      </w:r>
    </w:p>
    <w:p w14:paraId="4C340B36" w14:textId="77777777" w:rsidR="009F7F59" w:rsidRDefault="009F7F59" w:rsidP="009F7F59">
      <w:pPr>
        <w:pStyle w:val="N2"/>
      </w:pPr>
      <w:r>
        <w:t>If</w:t>
      </w:r>
      <w:r w:rsidR="000D50D7" w:rsidRPr="000D50D7">
        <w:t xml:space="preserve"> </w:t>
      </w:r>
      <w:r>
        <w:t>during</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a</w:t>
      </w:r>
      <w:r w:rsidR="000D50D7" w:rsidRPr="000D50D7">
        <w:t xml:space="preserve"> </w:t>
      </w:r>
      <w:r>
        <w:t>specified</w:t>
      </w:r>
      <w:r w:rsidR="000D50D7" w:rsidRPr="000D50D7">
        <w:t xml:space="preserve"> </w:t>
      </w:r>
      <w:r>
        <w:t>work</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Network</w:t>
      </w:r>
      <w:r w:rsidR="000D50D7" w:rsidRPr="000D50D7">
        <w:t xml:space="preserve"> </w:t>
      </w:r>
      <w:r>
        <w:t>Rail</w:t>
      </w:r>
      <w:r w:rsidR="000D50D7" w:rsidRPr="000D50D7">
        <w:t xml:space="preserve"> </w:t>
      </w:r>
      <w:r>
        <w:t>gives</w:t>
      </w:r>
      <w:r w:rsidR="000D50D7" w:rsidRPr="000D50D7">
        <w:t xml:space="preserve"> </w:t>
      </w:r>
      <w:r>
        <w:t>notice</w:t>
      </w:r>
      <w:r w:rsidR="000D50D7" w:rsidRPr="000D50D7">
        <w:t xml:space="preserve"> </w:t>
      </w:r>
      <w:r>
        <w:t>to</w:t>
      </w:r>
      <w:r w:rsidR="000D50D7" w:rsidRPr="000D50D7">
        <w:t xml:space="preserve"> </w:t>
      </w:r>
      <w:r>
        <w:t>the</w:t>
      </w:r>
      <w:r w:rsidR="000D50D7" w:rsidRPr="000D50D7">
        <w:t xml:space="preserve"> </w:t>
      </w:r>
      <w:r>
        <w:t>undertaker</w:t>
      </w:r>
      <w:r w:rsidR="000D50D7" w:rsidRPr="000D50D7">
        <w:t xml:space="preserve"> </w:t>
      </w:r>
      <w:r>
        <w:t>that</w:t>
      </w:r>
      <w:r w:rsidR="000D50D7" w:rsidRPr="000D50D7">
        <w:t xml:space="preserve"> </w:t>
      </w:r>
      <w:r>
        <w:t>Network</w:t>
      </w:r>
      <w:r w:rsidR="000D50D7" w:rsidRPr="000D50D7">
        <w:t xml:space="preserve"> </w:t>
      </w:r>
      <w:r>
        <w:t>Rail</w:t>
      </w:r>
      <w:r w:rsidR="000D50D7" w:rsidRPr="000D50D7">
        <w:t xml:space="preserve"> </w:t>
      </w:r>
      <w:r>
        <w:t>desires</w:t>
      </w:r>
      <w:r w:rsidR="000D50D7" w:rsidRPr="000D50D7">
        <w:t xml:space="preserve"> </w:t>
      </w:r>
      <w:r>
        <w:t>itself</w:t>
      </w:r>
      <w:r w:rsidR="000D50D7" w:rsidRPr="000D50D7">
        <w:t xml:space="preserve"> </w:t>
      </w:r>
      <w:r>
        <w:t>to</w:t>
      </w:r>
      <w:r w:rsidR="000D50D7" w:rsidRPr="000D50D7">
        <w:t xml:space="preserve"> </w:t>
      </w:r>
      <w:r>
        <w:t>construct</w:t>
      </w:r>
      <w:r w:rsidR="000D50D7" w:rsidRPr="000D50D7">
        <w:t xml:space="preserve"> </w:t>
      </w:r>
      <w:r>
        <w:t>that</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work</w:t>
      </w:r>
      <w:r w:rsidR="000D50D7" w:rsidRPr="000D50D7">
        <w:t xml:space="preserve"> </w:t>
      </w:r>
      <w:r>
        <w:t>which</w:t>
      </w:r>
      <w:r w:rsidR="000D50D7" w:rsidRPr="000D50D7">
        <w:t xml:space="preserve"> </w:t>
      </w:r>
      <w:r>
        <w:t>in</w:t>
      </w:r>
      <w:r w:rsidR="000D50D7" w:rsidRPr="000D50D7">
        <w:t xml:space="preserve"> </w:t>
      </w:r>
      <w:r>
        <w:t>the</w:t>
      </w:r>
      <w:r w:rsidR="000D50D7" w:rsidRPr="000D50D7">
        <w:t xml:space="preserve"> </w:t>
      </w:r>
      <w:r>
        <w:t>opinion</w:t>
      </w:r>
      <w:r w:rsidR="000D50D7" w:rsidRPr="000D50D7">
        <w:t xml:space="preserve"> </w:t>
      </w:r>
      <w:r>
        <w:t>of</w:t>
      </w:r>
      <w:r w:rsidR="000D50D7" w:rsidRPr="000D50D7">
        <w:t xml:space="preserve"> </w:t>
      </w:r>
      <w:r>
        <w:t>the</w:t>
      </w:r>
      <w:r w:rsidR="000D50D7" w:rsidRPr="000D50D7">
        <w:t xml:space="preserve"> </w:t>
      </w:r>
      <w:r>
        <w:t>engineer</w:t>
      </w:r>
      <w:r w:rsidR="000D50D7" w:rsidRPr="000D50D7">
        <w:t xml:space="preserve"> </w:t>
      </w:r>
      <w:r>
        <w:t>is</w:t>
      </w:r>
      <w:r w:rsidR="000D50D7" w:rsidRPr="000D50D7">
        <w:t xml:space="preserve"> </w:t>
      </w:r>
      <w:r>
        <w:t>endangering</w:t>
      </w:r>
      <w:r w:rsidR="000D50D7" w:rsidRPr="000D50D7">
        <w:t xml:space="preserve"> </w:t>
      </w:r>
      <w:r>
        <w:t>the</w:t>
      </w:r>
      <w:r w:rsidR="000D50D7" w:rsidRPr="000D50D7">
        <w:t xml:space="preserve"> </w:t>
      </w:r>
      <w:r>
        <w:t>stability</w:t>
      </w:r>
      <w:r w:rsidR="000D50D7" w:rsidRPr="000D50D7">
        <w:t xml:space="preserve"> </w:t>
      </w:r>
      <w:r>
        <w:t>of</w:t>
      </w:r>
      <w:r w:rsidR="000D50D7" w:rsidRPr="000D50D7">
        <w:t xml:space="preserve"> </w:t>
      </w:r>
      <w:r>
        <w:t>railway</w:t>
      </w:r>
      <w:r w:rsidR="000D50D7" w:rsidRPr="000D50D7">
        <w:t xml:space="preserve"> </w:t>
      </w:r>
      <w:r>
        <w:t>property</w:t>
      </w:r>
      <w:r w:rsidR="000D50D7" w:rsidRPr="000D50D7">
        <w:t xml:space="preserve"> </w:t>
      </w:r>
      <w:r>
        <w:t>or</w:t>
      </w:r>
      <w:r w:rsidR="000D50D7" w:rsidRPr="000D50D7">
        <w:t xml:space="preserve"> </w:t>
      </w:r>
      <w:r>
        <w:t>the</w:t>
      </w:r>
      <w:r w:rsidR="000D50D7" w:rsidRPr="000D50D7">
        <w:t xml:space="preserve"> </w:t>
      </w:r>
      <w:r>
        <w:t>safe</w:t>
      </w:r>
      <w:r w:rsidR="000D50D7" w:rsidRPr="000D50D7">
        <w:t xml:space="preserve"> </w:t>
      </w:r>
      <w:r>
        <w:t>operation</w:t>
      </w:r>
      <w:r w:rsidR="000D50D7" w:rsidRPr="000D50D7">
        <w:t xml:space="preserve"> </w:t>
      </w:r>
      <w:r>
        <w:t>of</w:t>
      </w:r>
      <w:r w:rsidR="000D50D7" w:rsidRPr="000D50D7">
        <w:t xml:space="preserve"> </w:t>
      </w:r>
      <w:r>
        <w:t>traffic</w:t>
      </w:r>
      <w:r w:rsidR="000D50D7" w:rsidRPr="000D50D7">
        <w:t xml:space="preserve"> </w:t>
      </w:r>
      <w:r>
        <w:t>on</w:t>
      </w:r>
      <w:r w:rsidR="000D50D7" w:rsidRPr="000D50D7">
        <w:t xml:space="preserve"> </w:t>
      </w:r>
      <w:r>
        <w:t>the</w:t>
      </w:r>
      <w:r w:rsidR="000D50D7" w:rsidRPr="000D50D7">
        <w:t xml:space="preserve"> </w:t>
      </w:r>
      <w:r>
        <w:t>railways</w:t>
      </w:r>
      <w:r w:rsidR="000D50D7" w:rsidRPr="000D50D7">
        <w:t xml:space="preserve"> </w:t>
      </w:r>
      <w:r>
        <w:t>of</w:t>
      </w:r>
      <w:r w:rsidR="000D50D7" w:rsidRPr="000D50D7">
        <w:t xml:space="preserve"> </w:t>
      </w:r>
      <w:r>
        <w:t>Network</w:t>
      </w:r>
      <w:r w:rsidR="000D50D7" w:rsidRPr="000D50D7">
        <w:t xml:space="preserve"> </w:t>
      </w:r>
      <w:r>
        <w:t>Rail</w:t>
      </w:r>
      <w:r w:rsidR="000D50D7" w:rsidRPr="000D50D7">
        <w:t xml:space="preserve"> </w:t>
      </w:r>
      <w:r>
        <w:t>then,</w:t>
      </w:r>
      <w:r w:rsidR="000D50D7" w:rsidRPr="000D50D7">
        <w:t xml:space="preserve"> </w:t>
      </w:r>
      <w:r>
        <w:t>if</w:t>
      </w:r>
      <w:r w:rsidR="000D50D7" w:rsidRPr="000D50D7">
        <w:t xml:space="preserve"> </w:t>
      </w:r>
      <w:r>
        <w:t>the</w:t>
      </w:r>
      <w:r w:rsidR="000D50D7" w:rsidRPr="000D50D7">
        <w:t xml:space="preserve"> </w:t>
      </w:r>
      <w:r>
        <w:t>undertaker</w:t>
      </w:r>
      <w:r w:rsidR="000D50D7" w:rsidRPr="000D50D7">
        <w:t xml:space="preserve"> </w:t>
      </w:r>
      <w:r>
        <w:t>decides</w:t>
      </w:r>
      <w:r w:rsidR="000D50D7" w:rsidRPr="000D50D7">
        <w:t xml:space="preserve"> </w:t>
      </w:r>
      <w:r>
        <w:t>that</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work</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constructed,</w:t>
      </w:r>
      <w:r w:rsidR="000D50D7" w:rsidRPr="000D50D7">
        <w:t xml:space="preserve"> </w:t>
      </w:r>
      <w:r>
        <w:t>Network</w:t>
      </w:r>
      <w:r w:rsidR="000D50D7" w:rsidRPr="000D50D7">
        <w:t xml:space="preserve"> </w:t>
      </w:r>
      <w:r>
        <w:t>Rail</w:t>
      </w:r>
      <w:r w:rsidR="000D50D7" w:rsidRPr="000D50D7">
        <w:t xml:space="preserve"> </w:t>
      </w:r>
      <w:r>
        <w:t>must</w:t>
      </w:r>
      <w:r w:rsidR="000D50D7" w:rsidRPr="000D50D7">
        <w:t xml:space="preserve"> </w:t>
      </w:r>
      <w:r>
        <w:t>assume</w:t>
      </w:r>
      <w:r w:rsidR="000D50D7" w:rsidRPr="000D50D7">
        <w:t xml:space="preserve"> </w:t>
      </w:r>
      <w:r>
        <w:t>construction</w:t>
      </w:r>
      <w:r w:rsidR="000D50D7" w:rsidRPr="000D50D7">
        <w:t xml:space="preserve"> </w:t>
      </w:r>
      <w:r>
        <w:t>of</w:t>
      </w:r>
      <w:r w:rsidR="000D50D7" w:rsidRPr="000D50D7">
        <w:t xml:space="preserve"> </w:t>
      </w:r>
      <w:r>
        <w:t>that</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work</w:t>
      </w:r>
      <w:r w:rsidR="000D50D7" w:rsidRPr="000D50D7">
        <w:t xml:space="preserve"> </w:t>
      </w:r>
      <w:r>
        <w:t>and</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notwithstanding</w:t>
      </w:r>
      <w:r w:rsidR="000D50D7" w:rsidRPr="000D50D7">
        <w:t xml:space="preserve"> </w:t>
      </w:r>
      <w:r>
        <w:t>any</w:t>
      </w:r>
      <w:r w:rsidR="000D50D7" w:rsidRPr="000D50D7">
        <w:t xml:space="preserve"> </w:t>
      </w:r>
      <w:r>
        <w:t>such</w:t>
      </w:r>
      <w:r w:rsidR="000D50D7" w:rsidRPr="000D50D7">
        <w:t xml:space="preserve"> </w:t>
      </w:r>
      <w:r>
        <w:t>approval</w:t>
      </w:r>
      <w:r w:rsidR="000D50D7" w:rsidRPr="000D50D7">
        <w:t xml:space="preserve"> </w:t>
      </w:r>
      <w:r>
        <w:t>of</w:t>
      </w:r>
      <w:r w:rsidR="000D50D7" w:rsidRPr="000D50D7">
        <w:t xml:space="preserve"> </w:t>
      </w:r>
      <w:r>
        <w:t>a</w:t>
      </w:r>
      <w:r w:rsidR="000D50D7" w:rsidRPr="000D50D7">
        <w:t xml:space="preserve"> </w:t>
      </w:r>
      <w:r>
        <w:t>specified</w:t>
      </w:r>
      <w:r w:rsidR="000D50D7" w:rsidRPr="000D50D7">
        <w:t xml:space="preserve"> </w:t>
      </w:r>
      <w:r>
        <w:t>work</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_Ref111200468 \r \h </w:instrText>
      </w:r>
      <w:r>
        <w:fldChar w:fldCharType="separate"/>
      </w:r>
      <w:r w:rsidR="000D50D7">
        <w:t>72(3)</w:t>
      </w:r>
      <w:r>
        <w:fldChar w:fldCharType="end"/>
      </w:r>
      <w:r>
        <w:t>,</w:t>
      </w:r>
      <w:r w:rsidR="000D50D7" w:rsidRPr="000D50D7">
        <w:t xml:space="preserve"> </w:t>
      </w:r>
      <w:r>
        <w:t>pay</w:t>
      </w:r>
      <w:r w:rsidR="000D50D7" w:rsidRPr="000D50D7">
        <w:t xml:space="preserve"> </w:t>
      </w:r>
      <w:r>
        <w:t>to</w:t>
      </w:r>
      <w:r w:rsidR="000D50D7" w:rsidRPr="000D50D7">
        <w:t xml:space="preserve"> </w:t>
      </w:r>
      <w:r>
        <w:t>Network</w:t>
      </w:r>
      <w:r w:rsidR="000D50D7" w:rsidRPr="000D50D7">
        <w:t xml:space="preserve"> </w:t>
      </w:r>
      <w:r>
        <w:t>Rail</w:t>
      </w:r>
      <w:r w:rsidR="000D50D7" w:rsidRPr="000D50D7">
        <w:t xml:space="preserve"> </w:t>
      </w:r>
      <w:r>
        <w:t>all</w:t>
      </w:r>
      <w:r w:rsidR="000D50D7" w:rsidRPr="000D50D7">
        <w:t xml:space="preserve"> </w:t>
      </w:r>
      <w:r>
        <w:t>reasonable</w:t>
      </w:r>
      <w:r w:rsidR="000D50D7" w:rsidRPr="000D50D7">
        <w:t xml:space="preserve"> </w:t>
      </w:r>
      <w:r>
        <w:t>expenses</w:t>
      </w:r>
      <w:r w:rsidR="000D50D7" w:rsidRPr="000D50D7">
        <w:t xml:space="preserve"> </w:t>
      </w:r>
      <w:r>
        <w:t>to</w:t>
      </w:r>
      <w:r w:rsidR="000D50D7" w:rsidRPr="000D50D7">
        <w:t xml:space="preserve"> </w:t>
      </w:r>
      <w:r>
        <w:t>which</w:t>
      </w:r>
      <w:r w:rsidR="000D50D7" w:rsidRPr="000D50D7">
        <w:t xml:space="preserve"> </w:t>
      </w:r>
      <w:r>
        <w:t>Network</w:t>
      </w:r>
      <w:r w:rsidR="000D50D7" w:rsidRPr="000D50D7">
        <w:t xml:space="preserve"> </w:t>
      </w:r>
      <w:r>
        <w:t>Rail</w:t>
      </w:r>
      <w:r w:rsidR="000D50D7" w:rsidRPr="000D50D7">
        <w:t xml:space="preserve"> </w:t>
      </w:r>
      <w:r>
        <w:t>may</w:t>
      </w:r>
      <w:r w:rsidR="000D50D7" w:rsidRPr="000D50D7">
        <w:t xml:space="preserve"> </w:t>
      </w:r>
      <w:r>
        <w:t>be</w:t>
      </w:r>
      <w:r w:rsidR="000D50D7" w:rsidRPr="000D50D7">
        <w:t xml:space="preserve"> </w:t>
      </w:r>
      <w:r>
        <w:t>put</w:t>
      </w:r>
      <w:r w:rsidR="000D50D7" w:rsidRPr="000D50D7">
        <w:t xml:space="preserve"> </w:t>
      </w:r>
      <w:r>
        <w:t>and</w:t>
      </w:r>
      <w:r w:rsidR="000D50D7" w:rsidRPr="000D50D7">
        <w:t xml:space="preserve"> </w:t>
      </w:r>
      <w:r>
        <w:t>compensation</w:t>
      </w:r>
      <w:r w:rsidR="000D50D7" w:rsidRPr="000D50D7">
        <w:t xml:space="preserve"> </w:t>
      </w:r>
      <w:r>
        <w:t>for</w:t>
      </w:r>
      <w:r w:rsidR="000D50D7" w:rsidRPr="000D50D7">
        <w:t xml:space="preserve"> </w:t>
      </w:r>
      <w:r>
        <w:t>any</w:t>
      </w:r>
      <w:r w:rsidR="000D50D7" w:rsidRPr="000D50D7">
        <w:t xml:space="preserve"> </w:t>
      </w:r>
      <w:r>
        <w:t>loss</w:t>
      </w:r>
      <w:r w:rsidR="000D50D7" w:rsidRPr="000D50D7">
        <w:t xml:space="preserve"> </w:t>
      </w:r>
      <w:r>
        <w:t>which</w:t>
      </w:r>
      <w:r w:rsidR="000D50D7" w:rsidRPr="000D50D7">
        <w:t xml:space="preserve"> </w:t>
      </w:r>
      <w:r>
        <w:t>it</w:t>
      </w:r>
      <w:r w:rsidR="000D50D7" w:rsidRPr="000D50D7">
        <w:t xml:space="preserve"> </w:t>
      </w:r>
      <w:r>
        <w:t>may</w:t>
      </w:r>
      <w:r w:rsidR="000D50D7" w:rsidRPr="000D50D7">
        <w:t xml:space="preserve"> </w:t>
      </w:r>
      <w:r>
        <w:t>suffer</w:t>
      </w:r>
      <w:r w:rsidR="000D50D7" w:rsidRPr="000D50D7">
        <w:t xml:space="preserve"> </w:t>
      </w:r>
      <w:r>
        <w:t>by</w:t>
      </w:r>
      <w:r w:rsidR="000D50D7" w:rsidRPr="000D50D7">
        <w:t xml:space="preserve"> </w:t>
      </w:r>
      <w:r>
        <w:t>reason</w:t>
      </w:r>
      <w:r w:rsidR="000D50D7" w:rsidRPr="000D50D7">
        <w:t xml:space="preserve"> </w:t>
      </w:r>
      <w:r>
        <w:t>of</w:t>
      </w:r>
      <w:r w:rsidR="000D50D7" w:rsidRPr="000D50D7">
        <w:t xml:space="preserve"> </w:t>
      </w:r>
      <w:r>
        <w:t>the</w:t>
      </w:r>
      <w:r w:rsidR="000D50D7" w:rsidRPr="000D50D7">
        <w:t xml:space="preserve"> </w:t>
      </w:r>
      <w:r>
        <w:t>execution</w:t>
      </w:r>
      <w:r w:rsidR="000D50D7" w:rsidRPr="000D50D7">
        <w:t xml:space="preserve"> </w:t>
      </w:r>
      <w:r>
        <w:t>by</w:t>
      </w:r>
      <w:r w:rsidR="000D50D7" w:rsidRPr="000D50D7">
        <w:t xml:space="preserve"> </w:t>
      </w:r>
      <w:r>
        <w:t>Network</w:t>
      </w:r>
      <w:r w:rsidR="000D50D7" w:rsidRPr="000D50D7">
        <w:t xml:space="preserve"> </w:t>
      </w:r>
      <w:r>
        <w:t>Rail</w:t>
      </w:r>
      <w:r w:rsidR="000D50D7" w:rsidRPr="000D50D7">
        <w:t xml:space="preserve"> </w:t>
      </w:r>
      <w:r>
        <w:t>of</w:t>
      </w:r>
      <w:r w:rsidR="000D50D7" w:rsidRPr="000D50D7">
        <w:t xml:space="preserve"> </w:t>
      </w:r>
      <w:r>
        <w:t>that</w:t>
      </w:r>
      <w:r w:rsidR="000D50D7" w:rsidRPr="000D50D7">
        <w:t xml:space="preserve"> </w:t>
      </w:r>
      <w:r>
        <w:t>specified</w:t>
      </w:r>
      <w:r w:rsidR="000D50D7" w:rsidRPr="000D50D7">
        <w:t xml:space="preserve"> </w:t>
      </w:r>
      <w:r>
        <w:t>work.</w:t>
      </w:r>
    </w:p>
    <w:p w14:paraId="039F01D8" w14:textId="77777777" w:rsidR="009F7F59" w:rsidRDefault="009F7F59" w:rsidP="009F7F59">
      <w:pPr>
        <w:pStyle w:val="N2"/>
      </w:pPr>
      <w:r>
        <w:t>The</w:t>
      </w:r>
      <w:r w:rsidR="000D50D7" w:rsidRPr="000D50D7">
        <w:t xml:space="preserve"> </w:t>
      </w:r>
      <w:r>
        <w:t>engineer</w:t>
      </w:r>
      <w:r w:rsidR="000D50D7" w:rsidRPr="000D50D7">
        <w:t xml:space="preserve"> </w:t>
      </w:r>
      <w:r>
        <w:t>must,</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the</w:t>
      </w:r>
      <w:r w:rsidR="000D50D7" w:rsidRPr="000D50D7">
        <w:t xml:space="preserve"> </w:t>
      </w:r>
      <w:r>
        <w:t>capitalised</w:t>
      </w:r>
      <w:r w:rsidR="000D50D7" w:rsidRPr="000D50D7">
        <w:t xml:space="preserve"> </w:t>
      </w:r>
      <w:r>
        <w:t>sums</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this</w:t>
      </w:r>
      <w:r w:rsidR="000D50D7" w:rsidRPr="000D50D7">
        <w:t xml:space="preserve"> </w:t>
      </w:r>
      <w:r>
        <w:t>paragraph</w:t>
      </w:r>
      <w:r w:rsidR="000D50D7" w:rsidRPr="000D50D7">
        <w:t xml:space="preserve"> </w:t>
      </w:r>
      <w:r>
        <w:t>and</w:t>
      </w:r>
      <w:r w:rsidR="000D50D7" w:rsidRPr="000D50D7">
        <w:t xml:space="preserve"> </w:t>
      </w:r>
      <w:r>
        <w:t>paragraph</w:t>
      </w:r>
      <w:r w:rsidR="000D50D7" w:rsidRPr="000D50D7">
        <w:t xml:space="preserve"> </w:t>
      </w:r>
      <w:r>
        <w:fldChar w:fldCharType="begin"/>
      </w:r>
      <w:r>
        <w:instrText xml:space="preserve"> REF _Ref111201043 \r \h </w:instrText>
      </w:r>
      <w:r>
        <w:fldChar w:fldCharType="separate"/>
      </w:r>
      <w:r w:rsidR="000D50D7">
        <w:t>77(a)</w:t>
      </w:r>
      <w:r>
        <w:fldChar w:fldCharType="end"/>
      </w:r>
      <w:r w:rsidR="000D50D7" w:rsidRPr="000D50D7">
        <w:t xml:space="preserve"> </w:t>
      </w:r>
      <w:r>
        <w:t>provide</w:t>
      </w:r>
      <w:r w:rsidR="000D50D7" w:rsidRPr="000D50D7">
        <w:t xml:space="preserve"> </w:t>
      </w:r>
      <w:r>
        <w:t>such</w:t>
      </w:r>
      <w:r w:rsidR="000D50D7" w:rsidRPr="000D50D7">
        <w:t xml:space="preserve"> </w:t>
      </w:r>
      <w:r>
        <w:t>details</w:t>
      </w:r>
      <w:r w:rsidR="000D50D7" w:rsidRPr="000D50D7">
        <w:t xml:space="preserve"> </w:t>
      </w:r>
      <w:r>
        <w:t>of</w:t>
      </w:r>
      <w:r w:rsidR="000D50D7" w:rsidRPr="000D50D7">
        <w:t xml:space="preserve"> </w:t>
      </w:r>
      <w:r>
        <w:t>the</w:t>
      </w:r>
      <w:r w:rsidR="000D50D7" w:rsidRPr="000D50D7">
        <w:t xml:space="preserve"> </w:t>
      </w:r>
      <w:r>
        <w:t>formula</w:t>
      </w:r>
      <w:r w:rsidR="000D50D7" w:rsidRPr="000D50D7">
        <w:t xml:space="preserve"> </w:t>
      </w:r>
      <w:r>
        <w:t>by</w:t>
      </w:r>
      <w:r w:rsidR="000D50D7" w:rsidRPr="000D50D7">
        <w:t xml:space="preserve"> </w:t>
      </w:r>
      <w:r>
        <w:t>which</w:t>
      </w:r>
      <w:r w:rsidR="000D50D7" w:rsidRPr="000D50D7">
        <w:t xml:space="preserve"> </w:t>
      </w:r>
      <w:r>
        <w:t>those</w:t>
      </w:r>
      <w:r w:rsidR="000D50D7" w:rsidRPr="000D50D7">
        <w:t xml:space="preserve"> </w:t>
      </w:r>
      <w:r>
        <w:t>sums</w:t>
      </w:r>
      <w:r w:rsidR="000D50D7" w:rsidRPr="000D50D7">
        <w:t xml:space="preserve"> </w:t>
      </w:r>
      <w:r>
        <w:t>have</w:t>
      </w:r>
      <w:r w:rsidR="000D50D7" w:rsidRPr="000D50D7">
        <w:t xml:space="preserve"> </w:t>
      </w:r>
      <w:r>
        <w:t>been</w:t>
      </w:r>
      <w:r w:rsidR="000D50D7" w:rsidRPr="000D50D7">
        <w:t xml:space="preserve"> </w:t>
      </w:r>
      <w:r>
        <w:t>calculated</w:t>
      </w:r>
      <w:r w:rsidR="000D50D7" w:rsidRPr="000D50D7">
        <w:t xml:space="preserve"> </w:t>
      </w:r>
      <w:r>
        <w:t>as</w:t>
      </w:r>
      <w:r w:rsidR="000D50D7" w:rsidRPr="000D50D7">
        <w:t xml:space="preserve"> </w:t>
      </w:r>
      <w:r>
        <w:t>the</w:t>
      </w:r>
      <w:r w:rsidR="000D50D7" w:rsidRPr="000D50D7">
        <w:t xml:space="preserve"> </w:t>
      </w:r>
      <w:r>
        <w:t>undertaker</w:t>
      </w:r>
      <w:r w:rsidR="000D50D7" w:rsidRPr="000D50D7">
        <w:t xml:space="preserve"> </w:t>
      </w:r>
      <w:r>
        <w:t>may</w:t>
      </w:r>
      <w:r w:rsidR="000D50D7" w:rsidRPr="000D50D7">
        <w:t xml:space="preserve"> </w:t>
      </w:r>
      <w:r>
        <w:t>reasonably</w:t>
      </w:r>
      <w:r w:rsidR="000D50D7" w:rsidRPr="000D50D7">
        <w:t xml:space="preserve"> </w:t>
      </w:r>
      <w:r>
        <w:t>require.</w:t>
      </w:r>
    </w:p>
    <w:p w14:paraId="06166C2D" w14:textId="77777777" w:rsidR="009F7F59" w:rsidRDefault="009F7F59" w:rsidP="009F7F59">
      <w:pPr>
        <w:pStyle w:val="N2"/>
      </w:pPr>
      <w:r>
        <w:t>If</w:t>
      </w:r>
      <w:r w:rsidR="000D50D7" w:rsidRPr="000D50D7">
        <w:t xml:space="preserve"> </w:t>
      </w:r>
      <w:r>
        <w:t>the</w:t>
      </w:r>
      <w:r w:rsidR="000D50D7" w:rsidRPr="000D50D7">
        <w:t xml:space="preserve"> </w:t>
      </w:r>
      <w:r>
        <w:t>cost</w:t>
      </w:r>
      <w:r w:rsidR="000D50D7" w:rsidRPr="000D50D7">
        <w:t xml:space="preserve"> </w:t>
      </w:r>
      <w:r>
        <w:t>of</w:t>
      </w:r>
      <w:r w:rsidR="000D50D7" w:rsidRPr="000D50D7">
        <w:t xml:space="preserve"> </w:t>
      </w:r>
      <w:r>
        <w:t>maintaining,</w:t>
      </w:r>
      <w:r w:rsidR="000D50D7" w:rsidRPr="000D50D7">
        <w:t xml:space="preserve"> </w:t>
      </w:r>
      <w:r>
        <w:t>working</w:t>
      </w:r>
      <w:r w:rsidR="000D50D7" w:rsidRPr="000D50D7">
        <w:t xml:space="preserve"> </w:t>
      </w:r>
      <w:r>
        <w:t>or</w:t>
      </w:r>
      <w:r w:rsidR="000D50D7" w:rsidRPr="000D50D7">
        <w:t xml:space="preserve"> </w:t>
      </w:r>
      <w:r>
        <w:t>renewing</w:t>
      </w:r>
      <w:r w:rsidR="000D50D7" w:rsidRPr="000D50D7">
        <w:t xml:space="preserve"> </w:t>
      </w:r>
      <w:r>
        <w:t>railway</w:t>
      </w:r>
      <w:r w:rsidR="000D50D7" w:rsidRPr="000D50D7">
        <w:t xml:space="preserve"> </w:t>
      </w:r>
      <w:r>
        <w:t>property</w:t>
      </w:r>
      <w:r w:rsidR="000D50D7" w:rsidRPr="000D50D7">
        <w:t xml:space="preserve"> </w:t>
      </w:r>
      <w:r>
        <w:t>is</w:t>
      </w:r>
      <w:r w:rsidR="000D50D7" w:rsidRPr="000D50D7">
        <w:t xml:space="preserve"> </w:t>
      </w:r>
      <w:r>
        <w:t>reduced</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alterations</w:t>
      </w:r>
      <w:r w:rsidR="000D50D7" w:rsidRPr="000D50D7">
        <w:t xml:space="preserve"> </w:t>
      </w:r>
      <w:r>
        <w:t>or</w:t>
      </w:r>
      <w:r w:rsidR="000D50D7" w:rsidRPr="000D50D7">
        <w:t xml:space="preserve"> </w:t>
      </w:r>
      <w:r>
        <w:t>additions</w:t>
      </w:r>
      <w:r w:rsidR="000D50D7" w:rsidRPr="000D50D7">
        <w:t xml:space="preserve"> </w:t>
      </w:r>
      <w:r>
        <w:t>a</w:t>
      </w:r>
      <w:r w:rsidR="000D50D7" w:rsidRPr="000D50D7">
        <w:t xml:space="preserve"> </w:t>
      </w:r>
      <w:r>
        <w:t>capitalised</w:t>
      </w:r>
      <w:r w:rsidR="000D50D7" w:rsidRPr="000D50D7">
        <w:t xml:space="preserve"> </w:t>
      </w:r>
      <w:r>
        <w:t>sum</w:t>
      </w:r>
      <w:r w:rsidR="000D50D7" w:rsidRPr="000D50D7">
        <w:t xml:space="preserve"> </w:t>
      </w:r>
      <w:r>
        <w:t>representing</w:t>
      </w:r>
      <w:r w:rsidR="000D50D7" w:rsidRPr="000D50D7">
        <w:t xml:space="preserve"> </w:t>
      </w:r>
      <w:r>
        <w:t>such</w:t>
      </w:r>
      <w:r w:rsidR="000D50D7" w:rsidRPr="000D50D7">
        <w:t xml:space="preserve"> </w:t>
      </w:r>
      <w:r>
        <w:t>saving</w:t>
      </w:r>
      <w:r w:rsidR="000D50D7" w:rsidRPr="000D50D7">
        <w:t xml:space="preserve"> </w:t>
      </w:r>
      <w:r>
        <w:t>must</w:t>
      </w:r>
      <w:r w:rsidR="000D50D7" w:rsidRPr="000D50D7">
        <w:t xml:space="preserve"> </w:t>
      </w:r>
      <w:r>
        <w:t>be</w:t>
      </w:r>
      <w:r w:rsidR="000D50D7" w:rsidRPr="000D50D7">
        <w:t xml:space="preserve"> </w:t>
      </w:r>
      <w:r>
        <w:t>set</w:t>
      </w:r>
      <w:r w:rsidR="000D50D7" w:rsidRPr="000D50D7">
        <w:t xml:space="preserve"> </w:t>
      </w:r>
      <w:r>
        <w:t>off</w:t>
      </w:r>
      <w:r w:rsidR="000D50D7" w:rsidRPr="000D50D7">
        <w:t xml:space="preserve"> </w:t>
      </w:r>
      <w:r>
        <w:t>against</w:t>
      </w:r>
      <w:r w:rsidR="000D50D7" w:rsidRPr="000D50D7">
        <w:t xml:space="preserve"> </w:t>
      </w:r>
      <w:r>
        <w:t>any</w:t>
      </w:r>
      <w:r w:rsidR="000D50D7" w:rsidRPr="000D50D7">
        <w:t xml:space="preserve"> </w:t>
      </w:r>
      <w:r>
        <w:t>sum</w:t>
      </w:r>
      <w:r w:rsidR="000D50D7" w:rsidRPr="000D50D7">
        <w:t xml:space="preserve"> </w:t>
      </w:r>
      <w:r>
        <w:t>payable</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to</w:t>
      </w:r>
      <w:r w:rsidR="000D50D7" w:rsidRPr="000D50D7">
        <w:t xml:space="preserve"> </w:t>
      </w:r>
      <w:r>
        <w:t>Network</w:t>
      </w:r>
      <w:r w:rsidR="000D50D7" w:rsidRPr="000D50D7">
        <w:t xml:space="preserve"> </w:t>
      </w:r>
      <w:r>
        <w:t>Rail</w:t>
      </w:r>
      <w:r w:rsidR="000D50D7" w:rsidRPr="000D50D7">
        <w:t xml:space="preserve"> </w:t>
      </w:r>
      <w:r>
        <w:t>under</w:t>
      </w:r>
      <w:r w:rsidR="000D50D7" w:rsidRPr="000D50D7">
        <w:t xml:space="preserve"> </w:t>
      </w:r>
      <w:r>
        <w:t>this</w:t>
      </w:r>
      <w:r w:rsidR="000D50D7" w:rsidRPr="000D50D7">
        <w:t xml:space="preserve"> </w:t>
      </w:r>
      <w:r>
        <w:t>paragraph.</w:t>
      </w:r>
    </w:p>
    <w:p w14:paraId="2540B05F" w14:textId="77777777" w:rsidR="009F7F59" w:rsidRDefault="000D50D7" w:rsidP="009F7F59">
      <w:pPr>
        <w:pStyle w:val="N1"/>
      </w:pPr>
      <w:r w:rsidRPr="000D50D7">
        <w:t> </w:t>
      </w:r>
      <w:r w:rsidR="009F7F59">
        <w:t>The</w:t>
      </w:r>
      <w:r w:rsidRPr="000D50D7">
        <w:t xml:space="preserve"> </w:t>
      </w:r>
      <w:r w:rsidR="009F7F59">
        <w:t>undertaker</w:t>
      </w:r>
      <w:r w:rsidRPr="000D50D7">
        <w:t xml:space="preserve"> </w:t>
      </w:r>
      <w:r w:rsidR="009F7F59">
        <w:t>must</w:t>
      </w:r>
      <w:r w:rsidRPr="000D50D7">
        <w:t xml:space="preserve"> </w:t>
      </w:r>
      <w:r w:rsidR="009F7F59">
        <w:t>repay</w:t>
      </w:r>
      <w:r w:rsidRPr="000D50D7">
        <w:t xml:space="preserve"> </w:t>
      </w:r>
      <w:r w:rsidR="009F7F59">
        <w:t>to</w:t>
      </w:r>
      <w:r w:rsidRPr="000D50D7">
        <w:t xml:space="preserve"> </w:t>
      </w:r>
      <w:r w:rsidR="009F7F59">
        <w:t>Network</w:t>
      </w:r>
      <w:r w:rsidRPr="000D50D7">
        <w:t xml:space="preserve"> </w:t>
      </w:r>
      <w:r w:rsidR="009F7F59">
        <w:t>Rail</w:t>
      </w:r>
      <w:r w:rsidRPr="000D50D7">
        <w:t xml:space="preserve"> </w:t>
      </w:r>
      <w:r w:rsidR="009F7F59">
        <w:t>all</w:t>
      </w:r>
      <w:r w:rsidRPr="000D50D7">
        <w:t xml:space="preserve"> </w:t>
      </w:r>
      <w:r w:rsidR="009F7F59">
        <w:t>reasonable</w:t>
      </w:r>
      <w:r w:rsidRPr="000D50D7">
        <w:t xml:space="preserve"> </w:t>
      </w:r>
      <w:r w:rsidR="009F7F59">
        <w:t>fees,</w:t>
      </w:r>
      <w:r w:rsidRPr="000D50D7">
        <w:t xml:space="preserve"> </w:t>
      </w:r>
      <w:r w:rsidR="009F7F59">
        <w:t>costs,</w:t>
      </w:r>
      <w:r w:rsidRPr="000D50D7">
        <w:t xml:space="preserve"> </w:t>
      </w:r>
      <w:r w:rsidR="009F7F59">
        <w:t>charges</w:t>
      </w:r>
      <w:r w:rsidRPr="000D50D7">
        <w:t xml:space="preserve"> </w:t>
      </w:r>
      <w:r w:rsidR="009F7F59">
        <w:t>and</w:t>
      </w:r>
      <w:r w:rsidRPr="000D50D7">
        <w:t xml:space="preserve"> </w:t>
      </w:r>
      <w:r w:rsidR="009F7F59">
        <w:t>expenses</w:t>
      </w:r>
      <w:r w:rsidRPr="000D50D7">
        <w:t xml:space="preserve"> </w:t>
      </w:r>
      <w:r w:rsidR="009F7F59">
        <w:t>reasonably</w:t>
      </w:r>
      <w:r w:rsidRPr="000D50D7">
        <w:t xml:space="preserve"> </w:t>
      </w:r>
      <w:r w:rsidR="009F7F59">
        <w:t>incurred</w:t>
      </w:r>
      <w:r w:rsidRPr="000D50D7">
        <w:t xml:space="preserve"> </w:t>
      </w:r>
      <w:r w:rsidR="009F7F59">
        <w:t>by</w:t>
      </w:r>
      <w:r w:rsidRPr="000D50D7">
        <w:t xml:space="preserve"> </w:t>
      </w:r>
      <w:r w:rsidR="009F7F59">
        <w:t>Network</w:t>
      </w:r>
      <w:r w:rsidRPr="000D50D7">
        <w:t xml:space="preserve"> </w:t>
      </w:r>
      <w:r w:rsidR="009F7F59">
        <w:t>Rail—</w:t>
      </w:r>
    </w:p>
    <w:p w14:paraId="3DBB04ED" w14:textId="77777777" w:rsidR="009F7F59" w:rsidRDefault="009F7F59" w:rsidP="009F7F59">
      <w:pPr>
        <w:pStyle w:val="N3"/>
      </w:pPr>
      <w:bookmarkStart w:id="1408" w:name="_Ref111201043"/>
      <w:r>
        <w:t>in</w:t>
      </w:r>
      <w:r w:rsidR="000D50D7" w:rsidRPr="000D50D7">
        <w:t xml:space="preserve"> </w:t>
      </w:r>
      <w:r>
        <w:t>constructing</w:t>
      </w:r>
      <w:r w:rsidR="000D50D7" w:rsidRPr="000D50D7">
        <w:t xml:space="preserve"> </w:t>
      </w:r>
      <w:r>
        <w:t>any</w:t>
      </w:r>
      <w:r w:rsidR="000D50D7" w:rsidRPr="000D50D7">
        <w:t xml:space="preserve"> </w:t>
      </w:r>
      <w:r>
        <w:t>part</w:t>
      </w:r>
      <w:r w:rsidR="000D50D7" w:rsidRPr="000D50D7">
        <w:t xml:space="preserve"> </w:t>
      </w:r>
      <w:r>
        <w:t>of</w:t>
      </w:r>
      <w:r w:rsidR="000D50D7" w:rsidRPr="000D50D7">
        <w:t xml:space="preserve"> </w:t>
      </w:r>
      <w:r>
        <w:t>a</w:t>
      </w:r>
      <w:r w:rsidR="000D50D7" w:rsidRPr="000D50D7">
        <w:t xml:space="preserve"> </w:t>
      </w:r>
      <w:r>
        <w:t>specified</w:t>
      </w:r>
      <w:r w:rsidR="000D50D7" w:rsidRPr="000D50D7">
        <w:t xml:space="preserve"> </w:t>
      </w:r>
      <w:r>
        <w:t>work</w:t>
      </w:r>
      <w:r w:rsidR="000D50D7" w:rsidRPr="000D50D7">
        <w:t xml:space="preserve"> </w:t>
      </w:r>
      <w:r>
        <w:t>on</w:t>
      </w:r>
      <w:r w:rsidR="000D50D7" w:rsidRPr="000D50D7">
        <w:t xml:space="preserve"> </w:t>
      </w:r>
      <w:r>
        <w:t>behalf</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as</w:t>
      </w:r>
      <w:r w:rsidR="000D50D7" w:rsidRPr="000D50D7">
        <w:t xml:space="preserve"> </w:t>
      </w:r>
      <w:r>
        <w:t>provided</w:t>
      </w:r>
      <w:r w:rsidR="000D50D7" w:rsidRPr="000D50D7">
        <w:t xml:space="preserve"> </w:t>
      </w:r>
      <w:r>
        <w:t>by</w:t>
      </w:r>
      <w:r w:rsidR="000D50D7" w:rsidRPr="000D50D7">
        <w:t xml:space="preserve"> </w:t>
      </w:r>
      <w:r>
        <w:t>paragraph</w:t>
      </w:r>
      <w:r w:rsidR="000D50D7" w:rsidRPr="000D50D7">
        <w:t xml:space="preserve"> </w:t>
      </w:r>
      <w:r>
        <w:fldChar w:fldCharType="begin"/>
      </w:r>
      <w:r>
        <w:instrText xml:space="preserve"> REF _Ref111200468 \r \h </w:instrText>
      </w:r>
      <w:r>
        <w:fldChar w:fldCharType="separate"/>
      </w:r>
      <w:r w:rsidR="000D50D7">
        <w:t>72(3)</w:t>
      </w:r>
      <w:r>
        <w:fldChar w:fldCharType="end"/>
      </w:r>
      <w:r w:rsidR="000D50D7" w:rsidRPr="000D50D7">
        <w:t xml:space="preserve"> </w:t>
      </w:r>
      <w:r>
        <w:t>or</w:t>
      </w:r>
      <w:r w:rsidR="000D50D7" w:rsidRPr="000D50D7">
        <w:t xml:space="preserve"> </w:t>
      </w:r>
      <w:r>
        <w:t>in</w:t>
      </w:r>
      <w:r w:rsidR="000D50D7" w:rsidRPr="000D50D7">
        <w:t xml:space="preserve"> </w:t>
      </w:r>
      <w:r>
        <w:t>constructing</w:t>
      </w:r>
      <w:r w:rsidR="000D50D7" w:rsidRPr="000D50D7">
        <w:t xml:space="preserve"> </w:t>
      </w:r>
      <w:r>
        <w:t>any</w:t>
      </w:r>
      <w:r w:rsidR="000D50D7" w:rsidRPr="000D50D7">
        <w:t xml:space="preserve"> </w:t>
      </w:r>
      <w:r>
        <w:t>protective</w:t>
      </w:r>
      <w:r w:rsidR="000D50D7" w:rsidRPr="000D50D7">
        <w:t xml:space="preserve"> </w:t>
      </w:r>
      <w:r>
        <w:t>works</w:t>
      </w:r>
      <w:r w:rsidR="000D50D7" w:rsidRPr="000D50D7">
        <w:t xml:space="preserve"> </w:t>
      </w:r>
      <w:r>
        <w:t>under</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paragraph</w:t>
      </w:r>
      <w:r w:rsidR="000D50D7" w:rsidRPr="000D50D7">
        <w:t xml:space="preserve"> </w:t>
      </w:r>
      <w:r>
        <w:fldChar w:fldCharType="begin"/>
      </w:r>
      <w:r>
        <w:instrText xml:space="preserve"> REF _Ref111200763 \r \h </w:instrText>
      </w:r>
      <w:r>
        <w:fldChar w:fldCharType="separate"/>
      </w:r>
      <w:r w:rsidR="000D50D7">
        <w:t>72(4)</w:t>
      </w:r>
      <w:r>
        <w:fldChar w:fldCharType="end"/>
      </w:r>
      <w:r w:rsidR="000D50D7" w:rsidRPr="000D50D7">
        <w:t xml:space="preserve"> </w:t>
      </w:r>
      <w:r>
        <w:t>including,</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any</w:t>
      </w:r>
      <w:r w:rsidR="000D50D7" w:rsidRPr="000D50D7">
        <w:t xml:space="preserve"> </w:t>
      </w:r>
      <w:r>
        <w:t>permanent</w:t>
      </w:r>
      <w:r w:rsidR="000D50D7" w:rsidRPr="000D50D7">
        <w:t xml:space="preserve"> </w:t>
      </w:r>
      <w:r>
        <w:t>protective</w:t>
      </w:r>
      <w:r w:rsidR="000D50D7" w:rsidRPr="000D50D7">
        <w:t xml:space="preserve"> </w:t>
      </w:r>
      <w:r>
        <w:t>works,</w:t>
      </w:r>
      <w:r w:rsidR="000D50D7" w:rsidRPr="000D50D7">
        <w:t xml:space="preserve"> </w:t>
      </w:r>
      <w:r>
        <w:t>a</w:t>
      </w:r>
      <w:r w:rsidR="000D50D7" w:rsidRPr="000D50D7">
        <w:t xml:space="preserve"> </w:t>
      </w:r>
      <w:r>
        <w:t>capitalised</w:t>
      </w:r>
      <w:r w:rsidR="000D50D7" w:rsidRPr="000D50D7">
        <w:t xml:space="preserve"> </w:t>
      </w:r>
      <w:r>
        <w:t>sum</w:t>
      </w:r>
      <w:r w:rsidR="000D50D7" w:rsidRPr="000D50D7">
        <w:t xml:space="preserve"> </w:t>
      </w:r>
      <w:r>
        <w:t>representing</w:t>
      </w:r>
      <w:r w:rsidR="000D50D7" w:rsidRPr="000D50D7">
        <w:t xml:space="preserve"> </w:t>
      </w:r>
      <w:r w:rsidR="00A566A8">
        <w:t>the</w:t>
      </w:r>
      <w:r w:rsidR="000D50D7" w:rsidRPr="000D50D7">
        <w:t xml:space="preserve"> </w:t>
      </w:r>
      <w:r>
        <w:t>cost</w:t>
      </w:r>
      <w:r w:rsidR="000D50D7" w:rsidRPr="000D50D7">
        <w:t xml:space="preserve"> </w:t>
      </w:r>
      <w:r>
        <w:t>of</w:t>
      </w:r>
      <w:r w:rsidR="000D50D7" w:rsidRPr="000D50D7">
        <w:t xml:space="preserve"> </w:t>
      </w:r>
      <w:r>
        <w:t>maintaining</w:t>
      </w:r>
      <w:r w:rsidR="000D50D7" w:rsidRPr="000D50D7">
        <w:t xml:space="preserve"> </w:t>
      </w:r>
      <w:r>
        <w:t>and</w:t>
      </w:r>
      <w:r w:rsidR="000D50D7" w:rsidRPr="000D50D7">
        <w:t xml:space="preserve"> </w:t>
      </w:r>
      <w:r>
        <w:t>renewing</w:t>
      </w:r>
      <w:r w:rsidR="000D50D7" w:rsidRPr="000D50D7">
        <w:t xml:space="preserve"> </w:t>
      </w:r>
      <w:r>
        <w:t>those</w:t>
      </w:r>
      <w:r w:rsidR="000D50D7" w:rsidRPr="000D50D7">
        <w:t xml:space="preserve"> </w:t>
      </w:r>
      <w:r>
        <w:t>works;</w:t>
      </w:r>
      <w:bookmarkEnd w:id="1408"/>
    </w:p>
    <w:p w14:paraId="4AB8DED3" w14:textId="77777777" w:rsidR="009F7F59" w:rsidRDefault="009F7F59" w:rsidP="009F7F59">
      <w:pPr>
        <w:pStyle w:val="N3"/>
      </w:pPr>
      <w:r>
        <w:t>in</w:t>
      </w:r>
      <w:r w:rsidR="000D50D7" w:rsidRPr="000D50D7">
        <w:t xml:space="preserve"> </w:t>
      </w:r>
      <w:r>
        <w:t>respect</w:t>
      </w:r>
      <w:r w:rsidR="000D50D7" w:rsidRPr="000D50D7">
        <w:t xml:space="preserve"> </w:t>
      </w:r>
      <w:r>
        <w:t>of</w:t>
      </w:r>
      <w:r w:rsidR="000D50D7" w:rsidRPr="000D50D7">
        <w:t xml:space="preserve"> </w:t>
      </w:r>
      <w:r>
        <w:t>the</w:t>
      </w:r>
      <w:r w:rsidR="000D50D7" w:rsidRPr="000D50D7">
        <w:t xml:space="preserve"> </w:t>
      </w:r>
      <w:r>
        <w:t>approval</w:t>
      </w:r>
      <w:r w:rsidR="000D50D7" w:rsidRPr="000D50D7">
        <w:t xml:space="preserve"> </w:t>
      </w:r>
      <w:r>
        <w:t>by</w:t>
      </w:r>
      <w:r w:rsidR="000D50D7" w:rsidRPr="000D50D7">
        <w:t xml:space="preserve"> </w:t>
      </w:r>
      <w:r>
        <w:t>the</w:t>
      </w:r>
      <w:r w:rsidR="000D50D7" w:rsidRPr="000D50D7">
        <w:t xml:space="preserve"> </w:t>
      </w:r>
      <w:r>
        <w:t>engineer</w:t>
      </w:r>
      <w:r w:rsidR="000D50D7" w:rsidRPr="000D50D7">
        <w:t xml:space="preserve"> </w:t>
      </w:r>
      <w:r>
        <w:t>of</w:t>
      </w:r>
      <w:r w:rsidR="000D50D7" w:rsidRPr="000D50D7">
        <w:t xml:space="preserve"> </w:t>
      </w:r>
      <w:r>
        <w:t>plans</w:t>
      </w:r>
      <w:r w:rsidR="000D50D7" w:rsidRPr="000D50D7">
        <w:t xml:space="preserve"> </w:t>
      </w:r>
      <w:r>
        <w:t>submitted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and</w:t>
      </w:r>
      <w:r w:rsidR="000D50D7" w:rsidRPr="000D50D7">
        <w:t xml:space="preserve"> </w:t>
      </w:r>
      <w:r>
        <w:t>the</w:t>
      </w:r>
      <w:r w:rsidR="000D50D7" w:rsidRPr="000D50D7">
        <w:t xml:space="preserve"> </w:t>
      </w:r>
      <w:r>
        <w:t>supervision</w:t>
      </w:r>
      <w:r w:rsidR="000D50D7" w:rsidRPr="000D50D7">
        <w:t xml:space="preserve"> </w:t>
      </w:r>
      <w:r>
        <w:t>by</w:t>
      </w:r>
      <w:r w:rsidR="000D50D7" w:rsidRPr="000D50D7">
        <w:t xml:space="preserve"> </w:t>
      </w:r>
      <w:r>
        <w:t>the</w:t>
      </w:r>
      <w:r w:rsidR="000D50D7" w:rsidRPr="000D50D7">
        <w:t xml:space="preserve"> </w:t>
      </w:r>
      <w:r>
        <w:t>engineer</w:t>
      </w:r>
      <w:r w:rsidR="000D50D7" w:rsidRPr="000D50D7">
        <w:t xml:space="preserve"> </w:t>
      </w:r>
      <w:r>
        <w:t>of</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a</w:t>
      </w:r>
      <w:r w:rsidR="000D50D7" w:rsidRPr="000D50D7">
        <w:t xml:space="preserve"> </w:t>
      </w:r>
      <w:r>
        <w:t>specified</w:t>
      </w:r>
      <w:r w:rsidR="000D50D7" w:rsidRPr="000D50D7">
        <w:t xml:space="preserve"> </w:t>
      </w:r>
      <w:r>
        <w:t>work;</w:t>
      </w:r>
    </w:p>
    <w:p w14:paraId="31491F9E" w14:textId="77777777" w:rsidR="009F7F59" w:rsidRDefault="009F7F59" w:rsidP="009F7F59">
      <w:pPr>
        <w:pStyle w:val="N3"/>
      </w:pPr>
      <w:r>
        <w:t>in</w:t>
      </w:r>
      <w:r w:rsidR="000D50D7" w:rsidRPr="000D50D7">
        <w:t xml:space="preserve"> </w:t>
      </w:r>
      <w:r>
        <w:t>respect</w:t>
      </w:r>
      <w:r w:rsidR="000D50D7" w:rsidRPr="000D50D7">
        <w:t xml:space="preserve"> </w:t>
      </w:r>
      <w:r>
        <w:t>of</w:t>
      </w:r>
      <w:r w:rsidR="000D50D7" w:rsidRPr="000D50D7">
        <w:t xml:space="preserve"> </w:t>
      </w:r>
      <w:r w:rsidR="00A566A8">
        <w:t>the</w:t>
      </w:r>
      <w:r w:rsidR="000D50D7" w:rsidRPr="000D50D7">
        <w:t xml:space="preserve"> </w:t>
      </w:r>
      <w:r>
        <w:t>employment</w:t>
      </w:r>
      <w:r w:rsidR="000D50D7" w:rsidRPr="000D50D7">
        <w:t xml:space="preserve"> </w:t>
      </w:r>
      <w:r>
        <w:t>or</w:t>
      </w:r>
      <w:r w:rsidR="000D50D7" w:rsidRPr="000D50D7">
        <w:t xml:space="preserve"> </w:t>
      </w:r>
      <w:r>
        <w:t>procurement</w:t>
      </w:r>
      <w:r w:rsidR="000D50D7" w:rsidRPr="000D50D7">
        <w:t xml:space="preserve"> </w:t>
      </w:r>
      <w:r>
        <w:t>of</w:t>
      </w:r>
      <w:r w:rsidR="000D50D7" w:rsidRPr="000D50D7">
        <w:t xml:space="preserve"> </w:t>
      </w:r>
      <w:r>
        <w:t>the</w:t>
      </w:r>
      <w:r w:rsidR="000D50D7" w:rsidRPr="000D50D7">
        <w:t xml:space="preserve"> </w:t>
      </w:r>
      <w:r>
        <w:t>services</w:t>
      </w:r>
      <w:r w:rsidR="000D50D7" w:rsidRPr="000D50D7">
        <w:t xml:space="preserve"> </w:t>
      </w:r>
      <w:r>
        <w:t>of</w:t>
      </w:r>
      <w:r w:rsidR="000D50D7" w:rsidRPr="000D50D7">
        <w:t xml:space="preserve"> </w:t>
      </w:r>
      <w:r>
        <w:t>any</w:t>
      </w:r>
      <w:r w:rsidR="000D50D7" w:rsidRPr="000D50D7">
        <w:t xml:space="preserve"> </w:t>
      </w:r>
      <w:r>
        <w:t>inspectors,</w:t>
      </w:r>
      <w:r w:rsidR="000D50D7" w:rsidRPr="000D50D7">
        <w:t xml:space="preserve"> </w:t>
      </w:r>
      <w:r>
        <w:t>signallers,</w:t>
      </w:r>
      <w:r w:rsidR="000D50D7" w:rsidRPr="000D50D7">
        <w:t xml:space="preserve"> </w:t>
      </w:r>
      <w:r>
        <w:t>watch-persons</w:t>
      </w:r>
      <w:r w:rsidR="000D50D7" w:rsidRPr="000D50D7">
        <w:t xml:space="preserve"> </w:t>
      </w:r>
      <w:r>
        <w:t>and</w:t>
      </w:r>
      <w:r w:rsidR="000D50D7" w:rsidRPr="000D50D7">
        <w:t xml:space="preserve"> </w:t>
      </w:r>
      <w:r>
        <w:t>other</w:t>
      </w:r>
      <w:r w:rsidR="000D50D7" w:rsidRPr="000D50D7">
        <w:t xml:space="preserve"> </w:t>
      </w:r>
      <w:r>
        <w:t>persons</w:t>
      </w:r>
      <w:r w:rsidR="000D50D7" w:rsidRPr="000D50D7">
        <w:t xml:space="preserve"> </w:t>
      </w:r>
      <w:r>
        <w:t>whom</w:t>
      </w:r>
      <w:r w:rsidR="000D50D7" w:rsidRPr="000D50D7">
        <w:t xml:space="preserve"> </w:t>
      </w:r>
      <w:r>
        <w:t>it</w:t>
      </w:r>
      <w:r w:rsidR="000D50D7" w:rsidRPr="000D50D7">
        <w:t xml:space="preserve"> </w:t>
      </w:r>
      <w:r>
        <w:t>shall</w:t>
      </w:r>
      <w:r w:rsidR="000D50D7" w:rsidRPr="000D50D7">
        <w:t xml:space="preserve"> </w:t>
      </w:r>
      <w:r>
        <w:t>be</w:t>
      </w:r>
      <w:r w:rsidR="000D50D7" w:rsidRPr="000D50D7">
        <w:t xml:space="preserve"> </w:t>
      </w:r>
      <w:r>
        <w:t>reasonably</w:t>
      </w:r>
      <w:r w:rsidR="000D50D7" w:rsidRPr="000D50D7">
        <w:t xml:space="preserve"> </w:t>
      </w:r>
      <w:r>
        <w:t>necessary</w:t>
      </w:r>
      <w:r w:rsidR="000D50D7" w:rsidRPr="000D50D7">
        <w:t xml:space="preserve"> </w:t>
      </w:r>
      <w:r>
        <w:t>to</w:t>
      </w:r>
      <w:r w:rsidR="000D50D7" w:rsidRPr="000D50D7">
        <w:t xml:space="preserve"> </w:t>
      </w:r>
      <w:r>
        <w:t>appoint</w:t>
      </w:r>
      <w:r w:rsidR="000D50D7" w:rsidRPr="000D50D7">
        <w:t xml:space="preserve"> </w:t>
      </w:r>
      <w:r>
        <w:t>for</w:t>
      </w:r>
      <w:r w:rsidR="000D50D7" w:rsidRPr="000D50D7">
        <w:t xml:space="preserve"> </w:t>
      </w:r>
      <w:r>
        <w:t>inspecting,</w:t>
      </w:r>
      <w:r w:rsidR="000D50D7" w:rsidRPr="000D50D7">
        <w:t xml:space="preserve"> </w:t>
      </w:r>
      <w:r>
        <w:t>signalling,</w:t>
      </w:r>
      <w:r w:rsidR="000D50D7" w:rsidRPr="000D50D7">
        <w:t xml:space="preserve"> </w:t>
      </w:r>
      <w:r>
        <w:t>watching</w:t>
      </w:r>
      <w:r w:rsidR="000D50D7" w:rsidRPr="000D50D7">
        <w:t xml:space="preserve"> </w:t>
      </w:r>
      <w:r>
        <w:t>and</w:t>
      </w:r>
      <w:r w:rsidR="000D50D7" w:rsidRPr="000D50D7">
        <w:t xml:space="preserve"> </w:t>
      </w:r>
      <w:r>
        <w:t>lighting</w:t>
      </w:r>
      <w:r w:rsidR="000D50D7" w:rsidRPr="000D50D7">
        <w:t xml:space="preserve"> </w:t>
      </w:r>
      <w:r>
        <w:t>railway</w:t>
      </w:r>
      <w:r w:rsidR="000D50D7" w:rsidRPr="000D50D7">
        <w:t xml:space="preserve"> </w:t>
      </w:r>
      <w:r>
        <w:t>property</w:t>
      </w:r>
      <w:r w:rsidR="000D50D7" w:rsidRPr="000D50D7">
        <w:t xml:space="preserve"> </w:t>
      </w:r>
      <w:r>
        <w:t>and</w:t>
      </w:r>
      <w:r w:rsidR="000D50D7" w:rsidRPr="000D50D7">
        <w:t xml:space="preserve"> </w:t>
      </w:r>
      <w:r>
        <w:t>for</w:t>
      </w:r>
      <w:r w:rsidR="000D50D7" w:rsidRPr="000D50D7">
        <w:t xml:space="preserve"> </w:t>
      </w:r>
      <w:r>
        <w:t>preventing,</w:t>
      </w:r>
      <w:r w:rsidR="000D50D7" w:rsidRPr="000D50D7">
        <w:t xml:space="preserve"> </w:t>
      </w:r>
      <w:r>
        <w:t>so</w:t>
      </w:r>
      <w:r w:rsidR="000D50D7" w:rsidRPr="000D50D7">
        <w:t xml:space="preserve"> </w:t>
      </w:r>
      <w:r>
        <w:t>far</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reasonably</w:t>
      </w:r>
      <w:r w:rsidR="000D50D7" w:rsidRPr="000D50D7">
        <w:t xml:space="preserve"> </w:t>
      </w:r>
      <w:r>
        <w:t>practicable,</w:t>
      </w:r>
      <w:r w:rsidR="000D50D7" w:rsidRPr="000D50D7">
        <w:t xml:space="preserve"> </w:t>
      </w:r>
      <w:r>
        <w:t>interference,</w:t>
      </w:r>
      <w:r w:rsidR="000D50D7" w:rsidRPr="000D50D7">
        <w:t xml:space="preserve"> </w:t>
      </w:r>
      <w:r>
        <w:t>obstruction,</w:t>
      </w:r>
      <w:r w:rsidR="000D50D7" w:rsidRPr="000D50D7">
        <w:t xml:space="preserve"> </w:t>
      </w:r>
      <w:r>
        <w:t>danger</w:t>
      </w:r>
      <w:r w:rsidR="000D50D7" w:rsidRPr="000D50D7">
        <w:t xml:space="preserve"> </w:t>
      </w:r>
      <w:r>
        <w:t>or</w:t>
      </w:r>
      <w:r w:rsidR="000D50D7" w:rsidRPr="000D50D7">
        <w:t xml:space="preserve"> </w:t>
      </w:r>
      <w:r>
        <w:t>accident</w:t>
      </w:r>
      <w:r w:rsidR="000D50D7" w:rsidRPr="000D50D7">
        <w:t xml:space="preserve"> </w:t>
      </w:r>
      <w:r>
        <w:t>arising</w:t>
      </w:r>
      <w:r w:rsidR="000D50D7" w:rsidRPr="000D50D7">
        <w:t xml:space="preserve"> </w:t>
      </w:r>
      <w:r>
        <w:t>from</w:t>
      </w:r>
      <w:r w:rsidR="000D50D7" w:rsidRPr="000D50D7">
        <w:t xml:space="preserve"> </w:t>
      </w:r>
      <w:r>
        <w:t>the</w:t>
      </w:r>
      <w:r w:rsidR="000D50D7" w:rsidRPr="000D50D7">
        <w:t xml:space="preserve"> </w:t>
      </w:r>
      <w:r>
        <w:t>construction</w:t>
      </w:r>
      <w:r w:rsidR="000D50D7" w:rsidRPr="000D50D7">
        <w:t xml:space="preserve"> </w:t>
      </w:r>
      <w:r>
        <w:t>or</w:t>
      </w:r>
      <w:r w:rsidR="000D50D7" w:rsidRPr="000D50D7">
        <w:t xml:space="preserve"> </w:t>
      </w:r>
      <w:r>
        <w:t>failure</w:t>
      </w:r>
      <w:r w:rsidR="000D50D7" w:rsidRPr="000D50D7">
        <w:t xml:space="preserve"> </w:t>
      </w:r>
      <w:r>
        <w:t>of</w:t>
      </w:r>
      <w:r w:rsidR="000D50D7" w:rsidRPr="000D50D7">
        <w:t xml:space="preserve"> </w:t>
      </w:r>
      <w:r>
        <w:t>a</w:t>
      </w:r>
      <w:r w:rsidR="000D50D7" w:rsidRPr="000D50D7">
        <w:t xml:space="preserve"> </w:t>
      </w:r>
      <w:r>
        <w:t>specified</w:t>
      </w:r>
      <w:r w:rsidR="000D50D7" w:rsidRPr="000D50D7">
        <w:t xml:space="preserve"> </w:t>
      </w:r>
      <w:r>
        <w:t>work;</w:t>
      </w:r>
    </w:p>
    <w:p w14:paraId="5D4EB781" w14:textId="77777777" w:rsidR="009F7F59" w:rsidRDefault="009F7F59" w:rsidP="009F7F59">
      <w:pPr>
        <w:pStyle w:val="N3"/>
      </w:pPr>
      <w:r>
        <w:t>in</w:t>
      </w:r>
      <w:r w:rsidR="000D50D7" w:rsidRPr="000D50D7">
        <w:t xml:space="preserve"> </w:t>
      </w:r>
      <w:r>
        <w:t>respect</w:t>
      </w:r>
      <w:r w:rsidR="000D50D7" w:rsidRPr="000D50D7">
        <w:t xml:space="preserve"> </w:t>
      </w:r>
      <w:r>
        <w:t>of</w:t>
      </w:r>
      <w:r w:rsidR="000D50D7" w:rsidRPr="000D50D7">
        <w:t xml:space="preserve"> </w:t>
      </w:r>
      <w:r>
        <w:t>any</w:t>
      </w:r>
      <w:r w:rsidR="000D50D7" w:rsidRPr="000D50D7">
        <w:t xml:space="preserve"> </w:t>
      </w:r>
      <w:r>
        <w:t>special</w:t>
      </w:r>
      <w:r w:rsidR="000D50D7" w:rsidRPr="000D50D7">
        <w:t xml:space="preserve"> </w:t>
      </w:r>
      <w:r>
        <w:t>traffic</w:t>
      </w:r>
      <w:r w:rsidR="000D50D7" w:rsidRPr="000D50D7">
        <w:t xml:space="preserve"> </w:t>
      </w:r>
      <w:r>
        <w:t>working</w:t>
      </w:r>
      <w:r w:rsidR="000D50D7" w:rsidRPr="000D50D7">
        <w:t xml:space="preserve"> </w:t>
      </w:r>
      <w:r>
        <w:t>resulting</w:t>
      </w:r>
      <w:r w:rsidR="000D50D7" w:rsidRPr="000D50D7">
        <w:t xml:space="preserve"> </w:t>
      </w:r>
      <w:r>
        <w:t>from</w:t>
      </w:r>
      <w:r w:rsidR="000D50D7" w:rsidRPr="000D50D7">
        <w:t xml:space="preserve"> </w:t>
      </w:r>
      <w:r>
        <w:t>any</w:t>
      </w:r>
      <w:r w:rsidR="000D50D7" w:rsidRPr="000D50D7">
        <w:t xml:space="preserve"> </w:t>
      </w:r>
      <w:r>
        <w:t>speed</w:t>
      </w:r>
      <w:r w:rsidR="000D50D7" w:rsidRPr="000D50D7">
        <w:t xml:space="preserve"> </w:t>
      </w:r>
      <w:r>
        <w:t>restrictions</w:t>
      </w:r>
      <w:r w:rsidR="000D50D7" w:rsidRPr="000D50D7">
        <w:t xml:space="preserve"> </w:t>
      </w:r>
      <w:r>
        <w:t>which</w:t>
      </w:r>
      <w:r w:rsidR="000D50D7" w:rsidRPr="000D50D7">
        <w:t xml:space="preserve"> </w:t>
      </w:r>
      <w:r>
        <w:t>may</w:t>
      </w:r>
      <w:r w:rsidR="000D50D7" w:rsidRPr="000D50D7">
        <w:t xml:space="preserve"> </w:t>
      </w:r>
      <w:r>
        <w:t>in</w:t>
      </w:r>
      <w:r w:rsidR="000D50D7" w:rsidRPr="000D50D7">
        <w:t xml:space="preserve"> </w:t>
      </w:r>
      <w:r>
        <w:t>the</w:t>
      </w:r>
      <w:r w:rsidR="000D50D7" w:rsidRPr="000D50D7">
        <w:t xml:space="preserve"> </w:t>
      </w:r>
      <w:r>
        <w:t>opinion</w:t>
      </w:r>
      <w:r w:rsidR="000D50D7" w:rsidRPr="000D50D7">
        <w:t xml:space="preserve"> </w:t>
      </w:r>
      <w:r>
        <w:t>of</w:t>
      </w:r>
      <w:r w:rsidR="000D50D7" w:rsidRPr="000D50D7">
        <w:t xml:space="preserve"> </w:t>
      </w:r>
      <w:r>
        <w:t>the</w:t>
      </w:r>
      <w:r w:rsidR="000D50D7" w:rsidRPr="000D50D7">
        <w:t xml:space="preserve"> </w:t>
      </w:r>
      <w:r>
        <w:t>engineer,</w:t>
      </w:r>
      <w:r w:rsidR="000D50D7" w:rsidRPr="000D50D7">
        <w:t xml:space="preserve"> </w:t>
      </w:r>
      <w:r>
        <w:t>require</w:t>
      </w:r>
      <w:r w:rsidR="000D50D7" w:rsidRPr="000D50D7">
        <w:t xml:space="preserve"> </w:t>
      </w:r>
      <w:r>
        <w:t>to</w:t>
      </w:r>
      <w:r w:rsidR="000D50D7" w:rsidRPr="000D50D7">
        <w:t xml:space="preserve"> </w:t>
      </w:r>
      <w:r>
        <w:t>be</w:t>
      </w:r>
      <w:r w:rsidR="000D50D7" w:rsidRPr="000D50D7">
        <w:t xml:space="preserve"> </w:t>
      </w:r>
      <w:r>
        <w:t>imposed</w:t>
      </w:r>
      <w:r w:rsidR="000D50D7" w:rsidRPr="000D50D7">
        <w:t xml:space="preserve"> </w:t>
      </w:r>
      <w:r>
        <w:t>by</w:t>
      </w:r>
      <w:r w:rsidR="000D50D7" w:rsidRPr="000D50D7">
        <w:t xml:space="preserve"> </w:t>
      </w:r>
      <w:r>
        <w:t>reason</w:t>
      </w:r>
      <w:r w:rsidR="000D50D7" w:rsidRPr="000D50D7">
        <w:t xml:space="preserve"> </w:t>
      </w:r>
      <w:r>
        <w:t>or</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construction</w:t>
      </w:r>
      <w:r w:rsidR="000D50D7" w:rsidRPr="000D50D7">
        <w:t xml:space="preserve"> </w:t>
      </w:r>
      <w:r>
        <w:t>or</w:t>
      </w:r>
      <w:r w:rsidR="000D50D7" w:rsidRPr="000D50D7">
        <w:t xml:space="preserve"> </w:t>
      </w:r>
      <w:r>
        <w:t>failure</w:t>
      </w:r>
      <w:r w:rsidR="000D50D7" w:rsidRPr="000D50D7">
        <w:t xml:space="preserve"> </w:t>
      </w:r>
      <w:r>
        <w:t>of</w:t>
      </w:r>
      <w:r w:rsidR="000D50D7" w:rsidRPr="000D50D7">
        <w:t xml:space="preserve"> </w:t>
      </w:r>
      <w:r>
        <w:t>a</w:t>
      </w:r>
      <w:r w:rsidR="000D50D7" w:rsidRPr="000D50D7">
        <w:t xml:space="preserve"> </w:t>
      </w:r>
      <w:r>
        <w:t>specified</w:t>
      </w:r>
      <w:r w:rsidR="000D50D7" w:rsidRPr="000D50D7">
        <w:t xml:space="preserve"> </w:t>
      </w:r>
      <w:r>
        <w:t>work</w:t>
      </w:r>
      <w:r w:rsidR="000D50D7" w:rsidRPr="000D50D7">
        <w:t xml:space="preserve"> </w:t>
      </w:r>
      <w:r>
        <w:t>or</w:t>
      </w:r>
      <w:r w:rsidR="000D50D7" w:rsidRPr="000D50D7">
        <w:t xml:space="preserve"> </w:t>
      </w:r>
      <w:r>
        <w:t>from</w:t>
      </w:r>
      <w:r w:rsidR="000D50D7" w:rsidRPr="000D50D7">
        <w:t xml:space="preserve"> </w:t>
      </w:r>
      <w:r>
        <w:t>the</w:t>
      </w:r>
      <w:r w:rsidR="000D50D7" w:rsidRPr="000D50D7">
        <w:t xml:space="preserve"> </w:t>
      </w:r>
      <w:r>
        <w:t>substitution</w:t>
      </w:r>
      <w:r w:rsidR="000D50D7" w:rsidRPr="000D50D7">
        <w:t xml:space="preserve"> </w:t>
      </w:r>
      <w:r>
        <w:t>or</w:t>
      </w:r>
      <w:r w:rsidR="000D50D7" w:rsidRPr="000D50D7">
        <w:t xml:space="preserve"> </w:t>
      </w:r>
      <w:r>
        <w:t>diversion</w:t>
      </w:r>
      <w:r w:rsidR="000D50D7" w:rsidRPr="000D50D7">
        <w:t xml:space="preserve"> </w:t>
      </w:r>
      <w:r>
        <w:t>of</w:t>
      </w:r>
      <w:r w:rsidR="000D50D7" w:rsidRPr="000D50D7">
        <w:t xml:space="preserve"> </w:t>
      </w:r>
      <w:r>
        <w:t>services</w:t>
      </w:r>
      <w:r w:rsidR="000D50D7" w:rsidRPr="000D50D7">
        <w:t xml:space="preserve"> </w:t>
      </w:r>
      <w:r>
        <w:t>which</w:t>
      </w:r>
      <w:r w:rsidR="000D50D7" w:rsidRPr="000D50D7">
        <w:t xml:space="preserve"> </w:t>
      </w:r>
      <w:r>
        <w:t>may</w:t>
      </w:r>
      <w:r w:rsidR="000D50D7" w:rsidRPr="000D50D7">
        <w:t xml:space="preserve"> </w:t>
      </w:r>
      <w:r>
        <w:t>be</w:t>
      </w:r>
      <w:r w:rsidR="000D50D7" w:rsidRPr="000D50D7">
        <w:t xml:space="preserve"> </w:t>
      </w:r>
      <w:r>
        <w:t>reasonably</w:t>
      </w:r>
      <w:r w:rsidR="000D50D7" w:rsidRPr="000D50D7">
        <w:t xml:space="preserve"> </w:t>
      </w:r>
      <w:r>
        <w:t>necessary</w:t>
      </w:r>
      <w:r w:rsidR="000D50D7" w:rsidRPr="000D50D7">
        <w:t xml:space="preserve"> </w:t>
      </w:r>
      <w:r>
        <w:t>for</w:t>
      </w:r>
      <w:r w:rsidR="000D50D7" w:rsidRPr="000D50D7">
        <w:t xml:space="preserve"> </w:t>
      </w:r>
      <w:r>
        <w:t>the</w:t>
      </w:r>
      <w:r w:rsidR="000D50D7" w:rsidRPr="000D50D7">
        <w:t xml:space="preserve"> </w:t>
      </w:r>
      <w:r>
        <w:t>same</w:t>
      </w:r>
      <w:r w:rsidR="000D50D7" w:rsidRPr="000D50D7">
        <w:t xml:space="preserve"> </w:t>
      </w:r>
      <w:r>
        <w:t>reason;</w:t>
      </w:r>
      <w:r w:rsidR="000D50D7" w:rsidRPr="000D50D7">
        <w:t xml:space="preserve"> </w:t>
      </w:r>
      <w:r>
        <w:t>and</w:t>
      </w:r>
    </w:p>
    <w:p w14:paraId="2FE2B82A" w14:textId="77777777" w:rsidR="009F7F59" w:rsidRDefault="009F7F59" w:rsidP="009F7F59">
      <w:pPr>
        <w:pStyle w:val="N3"/>
      </w:pPr>
      <w:r>
        <w:t>in</w:t>
      </w:r>
      <w:r w:rsidR="000D50D7" w:rsidRPr="000D50D7">
        <w:t xml:space="preserve"> </w:t>
      </w:r>
      <w:r>
        <w:t>respect</w:t>
      </w:r>
      <w:r w:rsidR="000D50D7" w:rsidRPr="000D50D7">
        <w:t xml:space="preserve"> </w:t>
      </w:r>
      <w:r>
        <w:t>of</w:t>
      </w:r>
      <w:r w:rsidR="000D50D7" w:rsidRPr="000D50D7">
        <w:t xml:space="preserve"> </w:t>
      </w:r>
      <w:r>
        <w:t>any</w:t>
      </w:r>
      <w:r w:rsidR="000D50D7" w:rsidRPr="000D50D7">
        <w:t xml:space="preserve"> </w:t>
      </w:r>
      <w:r>
        <w:t>additional</w:t>
      </w:r>
      <w:r w:rsidR="000D50D7" w:rsidRPr="000D50D7">
        <w:t xml:space="preserve"> </w:t>
      </w:r>
      <w:r>
        <w:t>temporary</w:t>
      </w:r>
      <w:r w:rsidR="000D50D7" w:rsidRPr="000D50D7">
        <w:t xml:space="preserve"> </w:t>
      </w:r>
      <w:r>
        <w:t>lighting</w:t>
      </w:r>
      <w:r w:rsidR="000D50D7" w:rsidRPr="000D50D7">
        <w:t xml:space="preserve"> </w:t>
      </w:r>
      <w:r>
        <w:t>of</w:t>
      </w:r>
      <w:r w:rsidR="000D50D7" w:rsidRPr="000D50D7">
        <w:t xml:space="preserve"> </w:t>
      </w:r>
      <w:r>
        <w:t>railway</w:t>
      </w:r>
      <w:r w:rsidR="000D50D7" w:rsidRPr="000D50D7">
        <w:t xml:space="preserve"> </w:t>
      </w:r>
      <w:r>
        <w:t>property</w:t>
      </w:r>
      <w:r w:rsidR="000D50D7" w:rsidRPr="000D50D7">
        <w:t xml:space="preserve"> </w:t>
      </w:r>
      <w:r>
        <w:t>in</w:t>
      </w:r>
      <w:r w:rsidR="000D50D7" w:rsidRPr="000D50D7">
        <w:t xml:space="preserve"> </w:t>
      </w:r>
      <w:r>
        <w:t>the</w:t>
      </w:r>
      <w:r w:rsidR="000D50D7" w:rsidRPr="000D50D7">
        <w:t xml:space="preserve"> </w:t>
      </w:r>
      <w:r>
        <w:t>vicinity</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work</w:t>
      </w:r>
      <w:r w:rsidR="00A566A8">
        <w:t>s</w:t>
      </w:r>
      <w:r>
        <w:t>,</w:t>
      </w:r>
      <w:r w:rsidR="000D50D7" w:rsidRPr="000D50D7">
        <w:t xml:space="preserve"> </w:t>
      </w:r>
      <w:r>
        <w:t>being</w:t>
      </w:r>
      <w:r w:rsidR="000D50D7" w:rsidRPr="000D50D7">
        <w:t xml:space="preserve"> </w:t>
      </w:r>
      <w:r>
        <w:t>lighting</w:t>
      </w:r>
      <w:r w:rsidR="000D50D7" w:rsidRPr="000D50D7">
        <w:t xml:space="preserve"> </w:t>
      </w:r>
      <w:r>
        <w:t>made</w:t>
      </w:r>
      <w:r w:rsidR="000D50D7" w:rsidRPr="000D50D7">
        <w:t xml:space="preserve"> </w:t>
      </w:r>
      <w:r>
        <w:t>reasonably</w:t>
      </w:r>
      <w:r w:rsidR="000D50D7" w:rsidRPr="000D50D7">
        <w:t xml:space="preserve"> </w:t>
      </w:r>
      <w:r>
        <w:t>necessary</w:t>
      </w:r>
      <w:r w:rsidR="000D50D7" w:rsidRPr="000D50D7">
        <w:t xml:space="preserve"> </w:t>
      </w:r>
      <w:r>
        <w:t>by</w:t>
      </w:r>
      <w:r w:rsidR="000D50D7" w:rsidRPr="000D50D7">
        <w:t xml:space="preserve"> </w:t>
      </w:r>
      <w:r>
        <w:t>reason</w:t>
      </w:r>
      <w:r w:rsidR="000D50D7" w:rsidRPr="000D50D7">
        <w:t xml:space="preserve"> </w:t>
      </w:r>
      <w:r>
        <w:t>or</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construction</w:t>
      </w:r>
      <w:r w:rsidR="000D50D7" w:rsidRPr="000D50D7">
        <w:t xml:space="preserve"> </w:t>
      </w:r>
      <w:r>
        <w:t>or</w:t>
      </w:r>
      <w:r w:rsidR="000D50D7" w:rsidRPr="000D50D7">
        <w:t xml:space="preserve"> </w:t>
      </w:r>
      <w:r>
        <w:t>failure</w:t>
      </w:r>
      <w:r w:rsidR="000D50D7" w:rsidRPr="000D50D7">
        <w:t xml:space="preserve"> </w:t>
      </w:r>
      <w:r>
        <w:t>of</w:t>
      </w:r>
      <w:r w:rsidR="000D50D7" w:rsidRPr="000D50D7">
        <w:t xml:space="preserve"> </w:t>
      </w:r>
      <w:r>
        <w:t>a</w:t>
      </w:r>
      <w:r w:rsidR="000D50D7" w:rsidRPr="000D50D7">
        <w:t xml:space="preserve"> </w:t>
      </w:r>
      <w:r>
        <w:t>specified</w:t>
      </w:r>
      <w:r w:rsidR="000D50D7" w:rsidRPr="000D50D7">
        <w:t xml:space="preserve"> </w:t>
      </w:r>
      <w:r>
        <w:t>work.</w:t>
      </w:r>
    </w:p>
    <w:p w14:paraId="27BFF71B" w14:textId="77777777" w:rsidR="009F7F59" w:rsidRDefault="009F7F59" w:rsidP="009F7F59">
      <w:pPr>
        <w:pStyle w:val="N1"/>
      </w:pPr>
      <w:r>
        <w:t>—</w:t>
      </w:r>
      <w:r>
        <w:fldChar w:fldCharType="begin"/>
      </w:r>
      <w:r>
        <w:instrText xml:space="preserve"> LISTNUM "SEQ1" \l 2 </w:instrText>
      </w:r>
      <w:r>
        <w:fldChar w:fldCharType="end"/>
      </w:r>
      <w:r w:rsidR="000D50D7" w:rsidRPr="000D50D7">
        <w:t> </w:t>
      </w:r>
      <w:r>
        <w:t>In</w:t>
      </w:r>
      <w:r w:rsidR="000D50D7" w:rsidRPr="000D50D7">
        <w:t xml:space="preserve"> </w:t>
      </w:r>
      <w:r>
        <w:t>this</w:t>
      </w:r>
      <w:r w:rsidR="000D50D7" w:rsidRPr="000D50D7">
        <w:t xml:space="preserve"> </w:t>
      </w:r>
      <w:r>
        <w:t>paragraph</w:t>
      </w:r>
      <w:r w:rsidR="004C7FF3">
        <w:t>—</w:t>
      </w:r>
    </w:p>
    <w:p w14:paraId="0A77841B" w14:textId="77777777" w:rsidR="009F7F59" w:rsidRDefault="00753089" w:rsidP="009F7F59">
      <w:pPr>
        <w:pStyle w:val="DefPara"/>
      </w:pPr>
      <w:r>
        <w:t>“EMI”</w:t>
      </w:r>
      <w:r w:rsidR="000D50D7" w:rsidRPr="000D50D7">
        <w:t xml:space="preserve"> </w:t>
      </w:r>
      <w:r>
        <w:t>means,</w:t>
      </w:r>
      <w:r w:rsidR="000D50D7" w:rsidRPr="000D50D7">
        <w:t xml:space="preserve"> </w:t>
      </w:r>
      <w:r>
        <w:t>subject</w:t>
      </w:r>
      <w:r w:rsidR="000D50D7" w:rsidRPr="000D50D7">
        <w:t xml:space="preserve"> </w:t>
      </w:r>
      <w:r>
        <w:t>to</w:t>
      </w:r>
      <w:r w:rsidR="000D50D7" w:rsidRPr="000D50D7">
        <w:t xml:space="preserve"> </w:t>
      </w:r>
      <w:r>
        <w:t>sub-paragraph</w:t>
      </w:r>
      <w:r w:rsidR="000D50D7" w:rsidRPr="000D50D7">
        <w:t xml:space="preserve"> </w:t>
      </w:r>
      <w:r w:rsidR="00BE11AE">
        <w:fldChar w:fldCharType="begin"/>
      </w:r>
      <w:r w:rsidR="00BE11AE">
        <w:instrText xml:space="preserve"> REF _Ref111205461 \r \h </w:instrText>
      </w:r>
      <w:r w:rsidR="00BE11AE">
        <w:fldChar w:fldCharType="separate"/>
      </w:r>
      <w:r w:rsidR="000D50D7">
        <w:t>(2)</w:t>
      </w:r>
      <w:r w:rsidR="00BE11AE">
        <w:fldChar w:fldCharType="end"/>
      </w:r>
      <w:r>
        <w:t>,</w:t>
      </w:r>
      <w:r w:rsidR="000D50D7" w:rsidRPr="000D50D7">
        <w:t xml:space="preserve"> </w:t>
      </w:r>
      <w:r>
        <w:t>electromagnetic</w:t>
      </w:r>
      <w:r w:rsidR="000D50D7" w:rsidRPr="000D50D7">
        <w:t xml:space="preserve"> </w:t>
      </w:r>
      <w:r>
        <w:t>interference</w:t>
      </w:r>
      <w:r w:rsidR="000D50D7" w:rsidRPr="000D50D7">
        <w:t xml:space="preserve"> </w:t>
      </w:r>
      <w:r>
        <w:t>with</w:t>
      </w:r>
      <w:r w:rsidR="000D50D7" w:rsidRPr="000D50D7">
        <w:t xml:space="preserve"> </w:t>
      </w:r>
      <w:r>
        <w:t>Network</w:t>
      </w:r>
      <w:r w:rsidR="000D50D7" w:rsidRPr="000D50D7">
        <w:t xml:space="preserve"> </w:t>
      </w:r>
      <w:r>
        <w:t>Rail</w:t>
      </w:r>
      <w:r w:rsidR="000D50D7" w:rsidRPr="000D50D7">
        <w:t xml:space="preserve"> </w:t>
      </w:r>
      <w:r>
        <w:t>apparatus</w:t>
      </w:r>
      <w:r w:rsidR="000D50D7" w:rsidRPr="000D50D7">
        <w:t xml:space="preserve"> </w:t>
      </w:r>
      <w:r>
        <w:t>generated</w:t>
      </w:r>
      <w:r w:rsidR="000D50D7" w:rsidRPr="000D50D7">
        <w:t xml:space="preserve"> </w:t>
      </w:r>
      <w:r>
        <w:t>by</w:t>
      </w:r>
      <w:r w:rsidR="000D50D7" w:rsidRPr="000D50D7">
        <w:t xml:space="preserve"> </w:t>
      </w:r>
      <w:r>
        <w:t>the</w:t>
      </w:r>
      <w:r w:rsidR="000D50D7" w:rsidRPr="000D50D7">
        <w:t xml:space="preserve"> </w:t>
      </w:r>
      <w:r>
        <w:t>operation</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where</w:t>
      </w:r>
      <w:r w:rsidR="000D50D7" w:rsidRPr="000D50D7">
        <w:t xml:space="preserve"> </w:t>
      </w:r>
      <w:r>
        <w:t>such</w:t>
      </w:r>
      <w:r w:rsidR="000D50D7" w:rsidRPr="000D50D7">
        <w:t xml:space="preserve"> </w:t>
      </w:r>
      <w:r>
        <w:t>interference</w:t>
      </w:r>
      <w:r w:rsidR="000D50D7" w:rsidRPr="000D50D7">
        <w:t xml:space="preserve"> </w:t>
      </w:r>
      <w:r>
        <w:t>is</w:t>
      </w:r>
      <w:r w:rsidR="000D50D7" w:rsidRPr="000D50D7">
        <w:t xml:space="preserve"> </w:t>
      </w:r>
      <w:r>
        <w:t>of</w:t>
      </w:r>
      <w:r w:rsidR="000D50D7" w:rsidRPr="000D50D7">
        <w:t xml:space="preserve"> </w:t>
      </w:r>
      <w:r>
        <w:t>a</w:t>
      </w:r>
      <w:r w:rsidR="000D50D7" w:rsidRPr="000D50D7">
        <w:t xml:space="preserve"> </w:t>
      </w:r>
      <w:r>
        <w:t>level</w:t>
      </w:r>
      <w:r w:rsidR="000D50D7" w:rsidRPr="000D50D7">
        <w:t xml:space="preserve"> </w:t>
      </w:r>
      <w:r>
        <w:t>which</w:t>
      </w:r>
      <w:r w:rsidR="000D50D7" w:rsidRPr="000D50D7">
        <w:t xml:space="preserve"> </w:t>
      </w:r>
      <w:r>
        <w:t>adversely</w:t>
      </w:r>
      <w:r w:rsidR="000D50D7" w:rsidRPr="000D50D7">
        <w:t xml:space="preserve"> </w:t>
      </w:r>
      <w:r>
        <w:t>affects</w:t>
      </w:r>
      <w:r w:rsidR="000D50D7" w:rsidRPr="000D50D7">
        <w:t xml:space="preserve"> </w:t>
      </w:r>
      <w:r>
        <w:t>the</w:t>
      </w:r>
      <w:r w:rsidR="000D50D7" w:rsidRPr="000D50D7">
        <w:t xml:space="preserve"> </w:t>
      </w:r>
      <w:r>
        <w:t>safe</w:t>
      </w:r>
      <w:r w:rsidR="000D50D7" w:rsidRPr="000D50D7">
        <w:t xml:space="preserve"> </w:t>
      </w:r>
      <w:r>
        <w:t>operation</w:t>
      </w:r>
      <w:r w:rsidR="000D50D7" w:rsidRPr="000D50D7">
        <w:t xml:space="preserve"> </w:t>
      </w:r>
      <w:r>
        <w:t>of</w:t>
      </w:r>
      <w:r w:rsidR="000D50D7" w:rsidRPr="000D50D7">
        <w:t xml:space="preserve"> </w:t>
      </w:r>
      <w:r>
        <w:t>Network</w:t>
      </w:r>
      <w:r w:rsidR="000D50D7" w:rsidRPr="000D50D7">
        <w:t xml:space="preserve"> </w:t>
      </w:r>
      <w:r>
        <w:t>Rail’s</w:t>
      </w:r>
      <w:r w:rsidR="000D50D7" w:rsidRPr="000D50D7">
        <w:t xml:space="preserve"> </w:t>
      </w:r>
      <w:r>
        <w:t>apparatus;</w:t>
      </w:r>
      <w:r w:rsidR="000D50D7" w:rsidRPr="000D50D7">
        <w:t xml:space="preserve"> </w:t>
      </w:r>
      <w:r>
        <w:t>and</w:t>
      </w:r>
    </w:p>
    <w:p w14:paraId="2613A340" w14:textId="77777777" w:rsidR="00753089" w:rsidRDefault="00753089" w:rsidP="009F7F59">
      <w:pPr>
        <w:pStyle w:val="DefPara"/>
      </w:pPr>
      <w:r>
        <w:t>“Network</w:t>
      </w:r>
      <w:r w:rsidR="000D50D7" w:rsidRPr="000D50D7">
        <w:t xml:space="preserve"> </w:t>
      </w:r>
      <w:r>
        <w:t>Rail’s</w:t>
      </w:r>
      <w:r w:rsidR="000D50D7" w:rsidRPr="000D50D7">
        <w:t xml:space="preserve"> </w:t>
      </w:r>
      <w:r>
        <w:t>apparatus”</w:t>
      </w:r>
      <w:r w:rsidR="000D50D7" w:rsidRPr="000D50D7">
        <w:t xml:space="preserve"> </w:t>
      </w:r>
      <w:r>
        <w:t>means</w:t>
      </w:r>
      <w:r w:rsidR="000D50D7" w:rsidRPr="000D50D7">
        <w:t xml:space="preserve"> </w:t>
      </w:r>
      <w:r>
        <w:t>any</w:t>
      </w:r>
      <w:r w:rsidR="000D50D7" w:rsidRPr="000D50D7">
        <w:t xml:space="preserve"> </w:t>
      </w:r>
      <w:r>
        <w:t>lines,</w:t>
      </w:r>
      <w:r w:rsidR="000D50D7" w:rsidRPr="000D50D7">
        <w:t xml:space="preserve"> </w:t>
      </w:r>
      <w:r>
        <w:t>circuits,</w:t>
      </w:r>
      <w:r w:rsidR="000D50D7" w:rsidRPr="000D50D7">
        <w:t xml:space="preserve"> </w:t>
      </w:r>
      <w:r>
        <w:t>wires,</w:t>
      </w:r>
      <w:r w:rsidR="000D50D7" w:rsidRPr="000D50D7">
        <w:t xml:space="preserve"> </w:t>
      </w:r>
      <w:r>
        <w:t>apparatus</w:t>
      </w:r>
      <w:r w:rsidR="000D50D7" w:rsidRPr="000D50D7">
        <w:t xml:space="preserve"> </w:t>
      </w:r>
      <w:r>
        <w:t>or</w:t>
      </w:r>
      <w:r w:rsidR="000D50D7" w:rsidRPr="000D50D7">
        <w:t xml:space="preserve"> </w:t>
      </w:r>
      <w:r>
        <w:t>equipment</w:t>
      </w:r>
      <w:r w:rsidR="000D50D7" w:rsidRPr="000D50D7">
        <w:t xml:space="preserve"> </w:t>
      </w:r>
      <w:r>
        <w:t>(whether</w:t>
      </w:r>
      <w:r w:rsidR="000D50D7" w:rsidRPr="000D50D7">
        <w:t xml:space="preserve"> </w:t>
      </w:r>
      <w:r>
        <w:t>or</w:t>
      </w:r>
      <w:r w:rsidR="000D50D7" w:rsidRPr="000D50D7">
        <w:t xml:space="preserve"> </w:t>
      </w:r>
      <w:r>
        <w:t>not</w:t>
      </w:r>
      <w:r w:rsidR="000D50D7" w:rsidRPr="000D50D7">
        <w:t xml:space="preserve"> </w:t>
      </w:r>
      <w:r>
        <w:t>modified</w:t>
      </w:r>
      <w:r w:rsidR="000D50D7" w:rsidRPr="000D50D7">
        <w:t xml:space="preserve"> </w:t>
      </w:r>
      <w:r>
        <w:t>or</w:t>
      </w:r>
      <w:r w:rsidR="000D50D7" w:rsidRPr="000D50D7">
        <w:t xml:space="preserve"> </w:t>
      </w:r>
      <w:r>
        <w:t>installed</w:t>
      </w:r>
      <w:r w:rsidR="000D50D7" w:rsidRPr="000D50D7">
        <w:t xml:space="preserve"> </w:t>
      </w:r>
      <w:r>
        <w:t>as</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which</w:t>
      </w:r>
      <w:r w:rsidR="000D50D7" w:rsidRPr="000D50D7">
        <w:t xml:space="preserve"> </w:t>
      </w:r>
      <w:r>
        <w:t>are</w:t>
      </w:r>
      <w:r w:rsidR="000D50D7" w:rsidRPr="000D50D7">
        <w:t xml:space="preserve"> </w:t>
      </w:r>
      <w:r>
        <w:t>owned</w:t>
      </w:r>
      <w:r w:rsidR="000D50D7" w:rsidRPr="000D50D7">
        <w:t xml:space="preserve"> </w:t>
      </w:r>
      <w:r>
        <w:t>or</w:t>
      </w:r>
      <w:r w:rsidR="000D50D7" w:rsidRPr="000D50D7">
        <w:t xml:space="preserve"> </w:t>
      </w:r>
      <w:r>
        <w:t>used</w:t>
      </w:r>
      <w:r w:rsidR="000D50D7" w:rsidRPr="000D50D7">
        <w:t xml:space="preserve"> </w:t>
      </w:r>
      <w:r>
        <w:t>by</w:t>
      </w:r>
      <w:r w:rsidR="000D50D7" w:rsidRPr="000D50D7">
        <w:t xml:space="preserve"> </w:t>
      </w:r>
      <w:r>
        <w:t>Network</w:t>
      </w:r>
      <w:r w:rsidR="000D50D7" w:rsidRPr="000D50D7">
        <w:t xml:space="preserve"> </w:t>
      </w:r>
      <w:r>
        <w:t>Rail</w:t>
      </w:r>
      <w:r w:rsidR="000D50D7" w:rsidRPr="000D50D7">
        <w:t xml:space="preserve"> </w:t>
      </w:r>
      <w:r>
        <w:t>for</w:t>
      </w:r>
      <w:r w:rsidR="000D50D7" w:rsidRPr="000D50D7">
        <w:t xml:space="preserve"> </w:t>
      </w:r>
      <w:r>
        <w:t>the</w:t>
      </w:r>
      <w:r w:rsidR="000D50D7" w:rsidRPr="000D50D7">
        <w:t xml:space="preserve"> </w:t>
      </w:r>
      <w:r>
        <w:t>purpose</w:t>
      </w:r>
      <w:r w:rsidR="000D50D7" w:rsidRPr="000D50D7">
        <w:t xml:space="preserve"> </w:t>
      </w:r>
      <w:r>
        <w:t>of</w:t>
      </w:r>
      <w:r w:rsidR="000D50D7" w:rsidRPr="000D50D7">
        <w:t xml:space="preserve"> </w:t>
      </w:r>
      <w:r>
        <w:t>transmitting</w:t>
      </w:r>
      <w:r w:rsidR="000D50D7" w:rsidRPr="000D50D7">
        <w:t xml:space="preserve"> </w:t>
      </w:r>
      <w:r>
        <w:t>or</w:t>
      </w:r>
      <w:r w:rsidR="000D50D7" w:rsidRPr="000D50D7">
        <w:t xml:space="preserve"> </w:t>
      </w:r>
      <w:r>
        <w:t>receiving</w:t>
      </w:r>
      <w:r w:rsidR="000D50D7" w:rsidRPr="000D50D7">
        <w:t xml:space="preserve"> </w:t>
      </w:r>
      <w:r>
        <w:t>electrical</w:t>
      </w:r>
      <w:r w:rsidR="000D50D7" w:rsidRPr="000D50D7">
        <w:t xml:space="preserve"> </w:t>
      </w:r>
      <w:r>
        <w:t>energy</w:t>
      </w:r>
      <w:r w:rsidR="000D50D7" w:rsidRPr="000D50D7">
        <w:t xml:space="preserve"> </w:t>
      </w:r>
      <w:r>
        <w:t>or</w:t>
      </w:r>
      <w:r w:rsidR="000D50D7" w:rsidRPr="000D50D7">
        <w:t xml:space="preserve"> </w:t>
      </w:r>
      <w:r>
        <w:t>of</w:t>
      </w:r>
      <w:r w:rsidR="000D50D7" w:rsidRPr="000D50D7">
        <w:t xml:space="preserve"> </w:t>
      </w:r>
      <w:r>
        <w:t>radio,</w:t>
      </w:r>
      <w:r w:rsidR="000D50D7" w:rsidRPr="000D50D7">
        <w:t xml:space="preserve"> </w:t>
      </w:r>
      <w:r>
        <w:t>telegraphic,</w:t>
      </w:r>
      <w:r w:rsidR="000D50D7" w:rsidRPr="000D50D7">
        <w:t xml:space="preserve"> </w:t>
      </w:r>
      <w:r>
        <w:t>telephonic,</w:t>
      </w:r>
      <w:r w:rsidR="000D50D7" w:rsidRPr="000D50D7">
        <w:t xml:space="preserve"> </w:t>
      </w:r>
      <w:r>
        <w:t>electric,</w:t>
      </w:r>
      <w:r w:rsidR="000D50D7" w:rsidRPr="000D50D7">
        <w:t xml:space="preserve"> </w:t>
      </w:r>
      <w:r>
        <w:t>electronic</w:t>
      </w:r>
      <w:r w:rsidR="000D50D7" w:rsidRPr="000D50D7">
        <w:t xml:space="preserve"> </w:t>
      </w:r>
      <w:r>
        <w:t>or</w:t>
      </w:r>
      <w:r w:rsidR="000D50D7" w:rsidRPr="000D50D7">
        <w:t xml:space="preserve"> </w:t>
      </w:r>
      <w:r>
        <w:t>other</w:t>
      </w:r>
      <w:r w:rsidR="000D50D7" w:rsidRPr="000D50D7">
        <w:t xml:space="preserve"> </w:t>
      </w:r>
      <w:r>
        <w:t>like</w:t>
      </w:r>
      <w:r w:rsidR="000D50D7" w:rsidRPr="000D50D7">
        <w:t xml:space="preserve"> </w:t>
      </w:r>
      <w:r>
        <w:t>means</w:t>
      </w:r>
      <w:r w:rsidR="000D50D7" w:rsidRPr="000D50D7">
        <w:t xml:space="preserve"> </w:t>
      </w:r>
      <w:r>
        <w:t>of</w:t>
      </w:r>
      <w:r w:rsidR="000D50D7" w:rsidRPr="000D50D7">
        <w:t xml:space="preserve"> </w:t>
      </w:r>
      <w:r>
        <w:t>signalling</w:t>
      </w:r>
      <w:r w:rsidR="000D50D7" w:rsidRPr="000D50D7">
        <w:t xml:space="preserve"> </w:t>
      </w:r>
      <w:r>
        <w:t>or</w:t>
      </w:r>
      <w:r w:rsidR="000D50D7" w:rsidRPr="000D50D7">
        <w:t xml:space="preserve"> </w:t>
      </w:r>
      <w:r>
        <w:t>other</w:t>
      </w:r>
      <w:r w:rsidR="000D50D7" w:rsidRPr="000D50D7">
        <w:t xml:space="preserve"> </w:t>
      </w:r>
      <w:r>
        <w:t>communications.</w:t>
      </w:r>
    </w:p>
    <w:p w14:paraId="5A6AA4DE" w14:textId="77777777" w:rsidR="00753089" w:rsidRDefault="00753089" w:rsidP="00753089">
      <w:pPr>
        <w:pStyle w:val="N2"/>
      </w:pPr>
      <w:bookmarkStart w:id="1409" w:name="_Ref111205461"/>
      <w:r>
        <w:t>This</w:t>
      </w:r>
      <w:r w:rsidR="000D50D7" w:rsidRPr="000D50D7">
        <w:t xml:space="preserve"> </w:t>
      </w:r>
      <w:r>
        <w:t>paragraph</w:t>
      </w:r>
      <w:r w:rsidR="000D50D7" w:rsidRPr="000D50D7">
        <w:t xml:space="preserve"> </w:t>
      </w:r>
      <w:r>
        <w:t>applies</w:t>
      </w:r>
      <w:r w:rsidR="000D50D7" w:rsidRPr="000D50D7">
        <w:t xml:space="preserve"> </w:t>
      </w:r>
      <w:r>
        <w:t>to</w:t>
      </w:r>
      <w:r w:rsidR="000D50D7" w:rsidRPr="000D50D7">
        <w:t xml:space="preserve"> </w:t>
      </w:r>
      <w:r>
        <w:t>EMI</w:t>
      </w:r>
      <w:r w:rsidR="000D50D7" w:rsidRPr="000D50D7">
        <w:t xml:space="preserve"> </w:t>
      </w:r>
      <w:r>
        <w:t>only</w:t>
      </w:r>
      <w:r w:rsidR="000D50D7" w:rsidRPr="000D50D7">
        <w:t xml:space="preserve"> </w:t>
      </w:r>
      <w:r>
        <w:t>to</w:t>
      </w:r>
      <w:r w:rsidR="000D50D7" w:rsidRPr="000D50D7">
        <w:t xml:space="preserve"> </w:t>
      </w:r>
      <w:r>
        <w:t>the</w:t>
      </w:r>
      <w:r w:rsidR="000D50D7" w:rsidRPr="000D50D7">
        <w:t xml:space="preserve"> </w:t>
      </w:r>
      <w:r>
        <w:t>extent</w:t>
      </w:r>
      <w:r w:rsidR="000D50D7" w:rsidRPr="000D50D7">
        <w:t xml:space="preserve"> </w:t>
      </w:r>
      <w:r>
        <w:t>that</w:t>
      </w:r>
      <w:r w:rsidR="000D50D7" w:rsidRPr="000D50D7">
        <w:t xml:space="preserve"> </w:t>
      </w:r>
      <w:r>
        <w:t>such</w:t>
      </w:r>
      <w:r w:rsidR="000D50D7" w:rsidRPr="000D50D7">
        <w:t xml:space="preserve"> </w:t>
      </w:r>
      <w:r>
        <w:t>EMI</w:t>
      </w:r>
      <w:r w:rsidR="000D50D7" w:rsidRPr="000D50D7">
        <w:t xml:space="preserve"> </w:t>
      </w:r>
      <w:r>
        <w:t>is</w:t>
      </w:r>
      <w:r w:rsidR="000D50D7" w:rsidRPr="000D50D7">
        <w:t xml:space="preserve"> </w:t>
      </w:r>
      <w:r>
        <w:t>not</w:t>
      </w:r>
      <w:r w:rsidR="000D50D7" w:rsidRPr="000D50D7">
        <w:t xml:space="preserve"> </w:t>
      </w:r>
      <w:r>
        <w:t>attributable</w:t>
      </w:r>
      <w:r w:rsidR="000D50D7" w:rsidRPr="000D50D7">
        <w:t xml:space="preserve"> </w:t>
      </w:r>
      <w:r>
        <w:t>to</w:t>
      </w:r>
      <w:r w:rsidR="000D50D7" w:rsidRPr="000D50D7">
        <w:t xml:space="preserve"> </w:t>
      </w:r>
      <w:r>
        <w:t>any</w:t>
      </w:r>
      <w:r w:rsidR="000D50D7" w:rsidRPr="000D50D7">
        <w:t xml:space="preserve"> </w:t>
      </w:r>
      <w:r>
        <w:t>change</w:t>
      </w:r>
      <w:r w:rsidR="000D50D7" w:rsidRPr="000D50D7">
        <w:t xml:space="preserve"> </w:t>
      </w:r>
      <w:r>
        <w:t>to</w:t>
      </w:r>
      <w:r w:rsidR="000D50D7" w:rsidRPr="000D50D7">
        <w:t xml:space="preserve"> </w:t>
      </w:r>
      <w:r>
        <w:t>Network</w:t>
      </w:r>
      <w:r w:rsidR="000D50D7" w:rsidRPr="000D50D7">
        <w:t xml:space="preserve"> </w:t>
      </w:r>
      <w:r>
        <w:t>Rail’s</w:t>
      </w:r>
      <w:r w:rsidR="000D50D7" w:rsidRPr="000D50D7">
        <w:t xml:space="preserve"> </w:t>
      </w:r>
      <w:r>
        <w:t>apparatus</w:t>
      </w:r>
      <w:r w:rsidR="000D50D7" w:rsidRPr="000D50D7">
        <w:t xml:space="preserve"> </w:t>
      </w:r>
      <w:r>
        <w:t>carried</w:t>
      </w:r>
      <w:r w:rsidR="000D50D7" w:rsidRPr="000D50D7">
        <w:t xml:space="preserve"> </w:t>
      </w:r>
      <w:r>
        <w:t>out</w:t>
      </w:r>
      <w:r w:rsidR="000D50D7" w:rsidRPr="000D50D7">
        <w:t xml:space="preserve"> </w:t>
      </w:r>
      <w:r>
        <w:t>after</w:t>
      </w:r>
      <w:r w:rsidR="000D50D7" w:rsidRPr="000D50D7">
        <w:t xml:space="preserve"> </w:t>
      </w:r>
      <w:r>
        <w:t>approval</w:t>
      </w:r>
      <w:r w:rsidR="000D50D7" w:rsidRPr="000D50D7">
        <w:t xml:space="preserve"> </w:t>
      </w:r>
      <w:r>
        <w:t>of</w:t>
      </w:r>
      <w:r w:rsidR="000D50D7" w:rsidRPr="000D50D7">
        <w:t xml:space="preserve"> </w:t>
      </w:r>
      <w:r>
        <w:t>plans</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_Ref111198621 \r \h </w:instrText>
      </w:r>
      <w:r>
        <w:fldChar w:fldCharType="separate"/>
      </w:r>
      <w:r w:rsidR="000D50D7">
        <w:t>72(1)</w:t>
      </w:r>
      <w:r>
        <w:fldChar w:fldCharType="end"/>
      </w:r>
      <w:bookmarkEnd w:id="1409"/>
      <w:r w:rsidR="000D50D7" w:rsidRPr="000D50D7">
        <w:t xml:space="preserve"> </w:t>
      </w:r>
      <w:r w:rsidR="00BE11AE">
        <w:t>for</w:t>
      </w:r>
      <w:r w:rsidR="000D50D7" w:rsidRPr="000D50D7">
        <w:t xml:space="preserve"> </w:t>
      </w:r>
      <w:r w:rsidR="00BE11AE">
        <w:t>the</w:t>
      </w:r>
      <w:r w:rsidR="000D50D7" w:rsidRPr="000D50D7">
        <w:t xml:space="preserve"> </w:t>
      </w:r>
      <w:r w:rsidR="00BE11AE">
        <w:t>relevant</w:t>
      </w:r>
      <w:r w:rsidR="000D50D7" w:rsidRPr="000D50D7">
        <w:t xml:space="preserve"> </w:t>
      </w:r>
      <w:r w:rsidR="00BE11AE">
        <w:t>part</w:t>
      </w:r>
      <w:r w:rsidR="000D50D7" w:rsidRPr="000D50D7">
        <w:t xml:space="preserve"> </w:t>
      </w:r>
      <w:r w:rsidR="00BE11AE">
        <w:t>of</w:t>
      </w:r>
      <w:r w:rsidR="000D50D7" w:rsidRPr="000D50D7">
        <w:t xml:space="preserve"> </w:t>
      </w:r>
      <w:r w:rsidR="00BE11AE">
        <w:t>the</w:t>
      </w:r>
      <w:r w:rsidR="000D50D7" w:rsidRPr="000D50D7">
        <w:t xml:space="preserve"> </w:t>
      </w:r>
      <w:r w:rsidR="00BE11AE">
        <w:t>authorised</w:t>
      </w:r>
      <w:r w:rsidR="000D50D7" w:rsidRPr="000D50D7">
        <w:t xml:space="preserve"> </w:t>
      </w:r>
      <w:r w:rsidR="00BE11AE">
        <w:t>development</w:t>
      </w:r>
      <w:r w:rsidR="000D50D7" w:rsidRPr="000D50D7">
        <w:t xml:space="preserve"> </w:t>
      </w:r>
      <w:r w:rsidR="00BE11AE">
        <w:t>giving</w:t>
      </w:r>
      <w:r w:rsidR="000D50D7" w:rsidRPr="000D50D7">
        <w:t xml:space="preserve"> </w:t>
      </w:r>
      <w:r w:rsidR="00BE11AE">
        <w:t>rise</w:t>
      </w:r>
      <w:r w:rsidR="000D50D7" w:rsidRPr="000D50D7">
        <w:t xml:space="preserve"> </w:t>
      </w:r>
      <w:r w:rsidR="00BE11AE">
        <w:t>to</w:t>
      </w:r>
      <w:r w:rsidR="000D50D7" w:rsidRPr="000D50D7">
        <w:t xml:space="preserve"> </w:t>
      </w:r>
      <w:r w:rsidR="00BE11AE">
        <w:t>EMI</w:t>
      </w:r>
      <w:r w:rsidR="000D50D7" w:rsidRPr="000D50D7">
        <w:t xml:space="preserve"> </w:t>
      </w:r>
      <w:r w:rsidR="00BE11AE">
        <w:t>(unless</w:t>
      </w:r>
      <w:r w:rsidR="000D50D7" w:rsidRPr="000D50D7">
        <w:t xml:space="preserve"> </w:t>
      </w:r>
      <w:r w:rsidR="00BE11AE">
        <w:t>the</w:t>
      </w:r>
      <w:r w:rsidR="000D50D7" w:rsidRPr="000D50D7">
        <w:t xml:space="preserve"> </w:t>
      </w:r>
      <w:r w:rsidR="00BE11AE">
        <w:t>undertaker</w:t>
      </w:r>
      <w:r w:rsidR="000D50D7" w:rsidRPr="000D50D7">
        <w:t xml:space="preserve"> </w:t>
      </w:r>
      <w:r w:rsidR="00BE11AE">
        <w:t>has</w:t>
      </w:r>
      <w:r w:rsidR="000D50D7" w:rsidRPr="000D50D7">
        <w:t xml:space="preserve"> </w:t>
      </w:r>
      <w:r w:rsidR="00BE11AE">
        <w:t>been</w:t>
      </w:r>
      <w:r w:rsidR="000D50D7" w:rsidRPr="000D50D7">
        <w:t xml:space="preserve"> </w:t>
      </w:r>
      <w:r w:rsidR="00BE11AE">
        <w:t>given</w:t>
      </w:r>
      <w:r w:rsidR="000D50D7" w:rsidRPr="000D50D7">
        <w:t xml:space="preserve"> </w:t>
      </w:r>
      <w:r w:rsidR="00BE11AE">
        <w:t>notice</w:t>
      </w:r>
      <w:r w:rsidR="000D50D7" w:rsidRPr="000D50D7">
        <w:t xml:space="preserve"> </w:t>
      </w:r>
      <w:r w:rsidR="00BE11AE">
        <w:t>in</w:t>
      </w:r>
      <w:r w:rsidR="000D50D7" w:rsidRPr="000D50D7">
        <w:t xml:space="preserve"> </w:t>
      </w:r>
      <w:r w:rsidR="00BE11AE">
        <w:t>writing</w:t>
      </w:r>
      <w:r w:rsidR="000D50D7" w:rsidRPr="000D50D7">
        <w:t xml:space="preserve"> </w:t>
      </w:r>
      <w:r w:rsidR="00BE11AE">
        <w:t>before</w:t>
      </w:r>
      <w:r w:rsidR="000D50D7" w:rsidRPr="000D50D7">
        <w:t xml:space="preserve"> </w:t>
      </w:r>
      <w:r w:rsidR="00BE11AE">
        <w:t>the</w:t>
      </w:r>
      <w:r w:rsidR="000D50D7" w:rsidRPr="000D50D7">
        <w:t xml:space="preserve"> </w:t>
      </w:r>
      <w:r w:rsidR="00BE11AE">
        <w:t>approval</w:t>
      </w:r>
      <w:r w:rsidR="000D50D7" w:rsidRPr="000D50D7">
        <w:t xml:space="preserve"> </w:t>
      </w:r>
      <w:r w:rsidR="00BE11AE">
        <w:t>of</w:t>
      </w:r>
      <w:r w:rsidR="000D50D7" w:rsidRPr="000D50D7">
        <w:t xml:space="preserve"> </w:t>
      </w:r>
      <w:r w:rsidR="00BE11AE">
        <w:t>those</w:t>
      </w:r>
      <w:r w:rsidR="000D50D7" w:rsidRPr="000D50D7">
        <w:t xml:space="preserve"> </w:t>
      </w:r>
      <w:r w:rsidR="00BE11AE">
        <w:t>plans</w:t>
      </w:r>
      <w:r w:rsidR="000D50D7" w:rsidRPr="000D50D7">
        <w:t xml:space="preserve"> </w:t>
      </w:r>
      <w:r w:rsidR="00BE11AE">
        <w:t>of</w:t>
      </w:r>
      <w:r w:rsidR="000D50D7" w:rsidRPr="000D50D7">
        <w:t xml:space="preserve"> </w:t>
      </w:r>
      <w:r w:rsidR="00BE11AE">
        <w:t>the</w:t>
      </w:r>
      <w:r w:rsidR="000D50D7" w:rsidRPr="000D50D7">
        <w:t xml:space="preserve"> </w:t>
      </w:r>
      <w:r w:rsidR="00BE11AE">
        <w:t>intention</w:t>
      </w:r>
      <w:r w:rsidR="000D50D7" w:rsidRPr="000D50D7">
        <w:t xml:space="preserve"> </w:t>
      </w:r>
      <w:r w:rsidR="00BE11AE">
        <w:t>to</w:t>
      </w:r>
      <w:r w:rsidR="000D50D7" w:rsidRPr="000D50D7">
        <w:t xml:space="preserve"> </w:t>
      </w:r>
      <w:r w:rsidR="00BE11AE">
        <w:t>make</w:t>
      </w:r>
      <w:r w:rsidR="000D50D7" w:rsidRPr="000D50D7">
        <w:t xml:space="preserve"> </w:t>
      </w:r>
      <w:r w:rsidR="00BE11AE">
        <w:t>such</w:t>
      </w:r>
      <w:r w:rsidR="000D50D7" w:rsidRPr="000D50D7">
        <w:t xml:space="preserve"> </w:t>
      </w:r>
      <w:r w:rsidR="00BE11AE">
        <w:t>change).</w:t>
      </w:r>
    </w:p>
    <w:p w14:paraId="4843B197" w14:textId="77777777" w:rsidR="00BE11AE" w:rsidRDefault="00BE11AE" w:rsidP="00753089">
      <w:pPr>
        <w:pStyle w:val="N2"/>
      </w:pPr>
      <w:bookmarkStart w:id="1410" w:name="_Ref111205610"/>
      <w:r>
        <w:lastRenderedPageBreak/>
        <w:t>Subject</w:t>
      </w:r>
      <w:r w:rsidR="000D50D7" w:rsidRPr="000D50D7">
        <w:t xml:space="preserve"> </w:t>
      </w:r>
      <w:r>
        <w:t>to</w:t>
      </w:r>
      <w:r w:rsidR="000D50D7" w:rsidRPr="000D50D7">
        <w:t xml:space="preserve"> </w:t>
      </w:r>
      <w:r>
        <w:t>sub-paragraph</w:t>
      </w:r>
      <w:r w:rsidR="000D50D7" w:rsidRPr="000D50D7">
        <w:t xml:space="preserve"> </w:t>
      </w:r>
      <w:r w:rsidR="007875D2">
        <w:fldChar w:fldCharType="begin"/>
      </w:r>
      <w:r w:rsidR="007875D2">
        <w:instrText xml:space="preserve"> REF _Ref111206180 \r \h </w:instrText>
      </w:r>
      <w:r w:rsidR="007875D2">
        <w:fldChar w:fldCharType="separate"/>
      </w:r>
      <w:r w:rsidR="000D50D7">
        <w:t>(5)</w:t>
      </w:r>
      <w:r w:rsidR="007875D2">
        <w:fldChar w:fldCharType="end"/>
      </w:r>
      <w:r>
        <w:t>,</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in</w:t>
      </w:r>
      <w:r w:rsidR="000D50D7" w:rsidRPr="000D50D7">
        <w:t xml:space="preserve"> </w:t>
      </w:r>
      <w:r>
        <w:t>the</w:t>
      </w:r>
      <w:r w:rsidR="000D50D7" w:rsidRPr="000D50D7">
        <w:t xml:space="preserve"> </w:t>
      </w:r>
      <w:r>
        <w:t>design</w:t>
      </w:r>
      <w:r w:rsidR="000D50D7" w:rsidRPr="000D50D7">
        <w:t xml:space="preserve"> </w:t>
      </w:r>
      <w:r>
        <w:t>and</w:t>
      </w:r>
      <w:r w:rsidR="000D50D7" w:rsidRPr="000D50D7">
        <w:t xml:space="preserve"> </w:t>
      </w:r>
      <w:r>
        <w:t>construction</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take</w:t>
      </w:r>
      <w:r w:rsidR="000D50D7" w:rsidRPr="000D50D7">
        <w:t xml:space="preserve"> </w:t>
      </w:r>
      <w:r>
        <w:t>all</w:t>
      </w:r>
      <w:r w:rsidR="000D50D7" w:rsidRPr="000D50D7">
        <w:t xml:space="preserve"> </w:t>
      </w:r>
      <w:r>
        <w:t>mea</w:t>
      </w:r>
      <w:r w:rsidR="00A566A8">
        <w:t>sures</w:t>
      </w:r>
      <w:r w:rsidR="000D50D7" w:rsidRPr="000D50D7">
        <w:t xml:space="preserve"> </w:t>
      </w:r>
      <w:r>
        <w:t>necessary</w:t>
      </w:r>
      <w:r w:rsidR="000D50D7" w:rsidRPr="000D50D7">
        <w:t xml:space="preserve"> </w:t>
      </w:r>
      <w:r>
        <w:t>to</w:t>
      </w:r>
      <w:r w:rsidR="000D50D7" w:rsidRPr="000D50D7">
        <w:t xml:space="preserve"> </w:t>
      </w:r>
      <w:r>
        <w:t>prevent</w:t>
      </w:r>
      <w:r w:rsidR="000D50D7" w:rsidRPr="000D50D7">
        <w:t xml:space="preserve"> </w:t>
      </w:r>
      <w:r>
        <w:t>EMI</w:t>
      </w:r>
      <w:r w:rsidR="000D50D7" w:rsidRPr="000D50D7">
        <w:t xml:space="preserve"> </w:t>
      </w:r>
      <w:r>
        <w:t>and</w:t>
      </w:r>
      <w:r w:rsidR="000D50D7" w:rsidRPr="000D50D7">
        <w:t xml:space="preserve"> </w:t>
      </w:r>
      <w:r>
        <w:t>must</w:t>
      </w:r>
      <w:r w:rsidR="000D50D7" w:rsidRPr="000D50D7">
        <w:t xml:space="preserve"> </w:t>
      </w:r>
      <w:r>
        <w:t>establish</w:t>
      </w:r>
      <w:r w:rsidR="000D50D7" w:rsidRPr="000D50D7">
        <w:t xml:space="preserve"> </w:t>
      </w:r>
      <w:r>
        <w:t>with</w:t>
      </w:r>
      <w:r w:rsidR="000D50D7" w:rsidRPr="000D50D7">
        <w:t xml:space="preserve"> </w:t>
      </w:r>
      <w:r>
        <w:t>Network</w:t>
      </w:r>
      <w:r w:rsidR="000D50D7" w:rsidRPr="000D50D7">
        <w:t xml:space="preserve"> </w:t>
      </w:r>
      <w:r>
        <w:t>Rail</w:t>
      </w:r>
      <w:r w:rsidR="000D50D7" w:rsidRPr="000D50D7">
        <w:t xml:space="preserve"> </w:t>
      </w:r>
      <w:r>
        <w:t>(both</w:t>
      </w:r>
      <w:r w:rsidR="000D50D7" w:rsidRPr="000D50D7">
        <w:t xml:space="preserve"> </w:t>
      </w:r>
      <w:r>
        <w:t>parties</w:t>
      </w:r>
      <w:r w:rsidR="000D50D7" w:rsidRPr="000D50D7">
        <w:t xml:space="preserve"> </w:t>
      </w:r>
      <w:r>
        <w:t>acting</w:t>
      </w:r>
      <w:r w:rsidR="000D50D7" w:rsidRPr="000D50D7">
        <w:t xml:space="preserve"> </w:t>
      </w:r>
      <w:r>
        <w:t>reasonably)</w:t>
      </w:r>
      <w:r w:rsidR="000D50D7" w:rsidRPr="000D50D7">
        <w:t xml:space="preserve"> </w:t>
      </w:r>
      <w:r>
        <w:t>appropriate</w:t>
      </w:r>
      <w:r w:rsidR="000D50D7" w:rsidRPr="000D50D7">
        <w:t xml:space="preserve"> </w:t>
      </w:r>
      <w:r>
        <w:t>arrangements</w:t>
      </w:r>
      <w:r w:rsidR="000D50D7" w:rsidRPr="000D50D7">
        <w:t xml:space="preserve"> </w:t>
      </w:r>
      <w:r>
        <w:t>to</w:t>
      </w:r>
      <w:r w:rsidR="000D50D7" w:rsidRPr="000D50D7">
        <w:t xml:space="preserve"> </w:t>
      </w:r>
      <w:r>
        <w:t>verify</w:t>
      </w:r>
      <w:r w:rsidR="000D50D7" w:rsidRPr="000D50D7">
        <w:t xml:space="preserve"> </w:t>
      </w:r>
      <w:r>
        <w:t>their</w:t>
      </w:r>
      <w:r w:rsidR="000D50D7" w:rsidRPr="000D50D7">
        <w:t xml:space="preserve"> </w:t>
      </w:r>
      <w:r>
        <w:t>effectiveness.</w:t>
      </w:r>
      <w:bookmarkEnd w:id="1410"/>
    </w:p>
    <w:p w14:paraId="6800B8A2" w14:textId="77777777" w:rsidR="00BE11AE" w:rsidRDefault="00BE11AE" w:rsidP="00753089">
      <w:pPr>
        <w:pStyle w:val="N2"/>
      </w:pPr>
      <w:r>
        <w:t>In</w:t>
      </w:r>
      <w:r w:rsidR="000D50D7" w:rsidRPr="000D50D7">
        <w:t xml:space="preserve"> </w:t>
      </w:r>
      <w:r>
        <w:t>order</w:t>
      </w:r>
      <w:r w:rsidR="000D50D7" w:rsidRPr="000D50D7">
        <w:t xml:space="preserve"> </w:t>
      </w:r>
      <w:r>
        <w:t>to</w:t>
      </w:r>
      <w:r w:rsidR="000D50D7" w:rsidRPr="000D50D7">
        <w:t xml:space="preserve"> </w:t>
      </w:r>
      <w:r>
        <w:t>facilitate</w:t>
      </w:r>
      <w:r w:rsidR="000D50D7" w:rsidRPr="000D50D7">
        <w:t xml:space="preserve"> </w:t>
      </w:r>
      <w:r>
        <w:t>the</w:t>
      </w:r>
      <w:r w:rsidR="000D50D7" w:rsidRPr="000D50D7">
        <w:t xml:space="preserve"> </w:t>
      </w:r>
      <w:r>
        <w:t>undertaker’s</w:t>
      </w:r>
      <w:r w:rsidR="000D50D7" w:rsidRPr="000D50D7">
        <w:t xml:space="preserve"> </w:t>
      </w:r>
      <w:r>
        <w:t>compliance</w:t>
      </w:r>
      <w:r w:rsidR="000D50D7" w:rsidRPr="000D50D7">
        <w:t xml:space="preserve"> </w:t>
      </w:r>
      <w:r>
        <w:t>with</w:t>
      </w:r>
      <w:r w:rsidR="000D50D7" w:rsidRPr="000D50D7">
        <w:t xml:space="preserve"> </w:t>
      </w:r>
      <w:r>
        <w:t>sub-paragraph</w:t>
      </w:r>
      <w:r w:rsidR="000D50D7" w:rsidRPr="000D50D7">
        <w:t xml:space="preserve"> </w:t>
      </w:r>
      <w:r>
        <w:fldChar w:fldCharType="begin"/>
      </w:r>
      <w:r>
        <w:instrText xml:space="preserve"> REF _Ref111205610 \r \h </w:instrText>
      </w:r>
      <w:r>
        <w:fldChar w:fldCharType="separate"/>
      </w:r>
      <w:r w:rsidR="000D50D7">
        <w:t>(3)</w:t>
      </w:r>
      <w:r>
        <w:fldChar w:fldCharType="end"/>
      </w:r>
      <w:r w:rsidR="004C7FF3">
        <w:t>—</w:t>
      </w:r>
    </w:p>
    <w:p w14:paraId="7EB80354" w14:textId="77777777" w:rsidR="00BE11AE" w:rsidRDefault="00BE11AE" w:rsidP="00BE11AE">
      <w:pPr>
        <w:pStyle w:val="N3"/>
      </w:pPr>
      <w:bookmarkStart w:id="1411" w:name="_Ref111205772"/>
      <w:r>
        <w:t>the</w:t>
      </w:r>
      <w:r w:rsidR="000D50D7" w:rsidRPr="000D50D7">
        <w:t xml:space="preserve"> </w:t>
      </w:r>
      <w:r>
        <w:t>undertaker</w:t>
      </w:r>
      <w:r w:rsidR="000D50D7" w:rsidRPr="000D50D7">
        <w:t xml:space="preserve"> </w:t>
      </w:r>
      <w:r>
        <w:t>must</w:t>
      </w:r>
      <w:r w:rsidR="000D50D7" w:rsidRPr="000D50D7">
        <w:t xml:space="preserve"> </w:t>
      </w:r>
      <w:r>
        <w:t>consult</w:t>
      </w:r>
      <w:r w:rsidR="000D50D7" w:rsidRPr="000D50D7">
        <w:t xml:space="preserve"> </w:t>
      </w:r>
      <w:r>
        <w:t>with</w:t>
      </w:r>
      <w:r w:rsidR="000D50D7" w:rsidRPr="000D50D7">
        <w:t xml:space="preserve"> </w:t>
      </w:r>
      <w:r>
        <w:t>Network</w:t>
      </w:r>
      <w:r w:rsidR="000D50D7" w:rsidRPr="000D50D7">
        <w:t xml:space="preserve"> </w:t>
      </w:r>
      <w:r>
        <w:t>Rail</w:t>
      </w:r>
      <w:r w:rsidR="000D50D7" w:rsidRPr="000D50D7">
        <w:t xml:space="preserve"> </w:t>
      </w:r>
      <w:r>
        <w:t>as</w:t>
      </w:r>
      <w:r w:rsidR="000D50D7" w:rsidRPr="000D50D7">
        <w:t xml:space="preserve"> </w:t>
      </w:r>
      <w:r>
        <w:t>early</w:t>
      </w:r>
      <w:r w:rsidR="000D50D7" w:rsidRPr="000D50D7">
        <w:t xml:space="preserve"> </w:t>
      </w:r>
      <w:r>
        <w:t>as</w:t>
      </w:r>
      <w:r w:rsidR="000D50D7" w:rsidRPr="000D50D7">
        <w:t xml:space="preserve"> </w:t>
      </w:r>
      <w:r>
        <w:t>reasonably</w:t>
      </w:r>
      <w:r w:rsidR="000D50D7" w:rsidRPr="000D50D7">
        <w:t xml:space="preserve"> </w:t>
      </w:r>
      <w:r>
        <w:t>practicable</w:t>
      </w:r>
      <w:r w:rsidR="000D50D7" w:rsidRPr="000D50D7">
        <w:t xml:space="preserve"> </w:t>
      </w:r>
      <w:r>
        <w:t>to</w:t>
      </w:r>
      <w:r w:rsidR="000D50D7" w:rsidRPr="000D50D7">
        <w:t xml:space="preserve"> </w:t>
      </w:r>
      <w:r>
        <w:t>identify</w:t>
      </w:r>
      <w:r w:rsidR="000D50D7" w:rsidRPr="000D50D7">
        <w:t xml:space="preserve"> </w:t>
      </w:r>
      <w:r>
        <w:t>all</w:t>
      </w:r>
      <w:r w:rsidR="000D50D7" w:rsidRPr="000D50D7">
        <w:t xml:space="preserve"> </w:t>
      </w:r>
      <w:r>
        <w:t>Network</w:t>
      </w:r>
      <w:r w:rsidR="000D50D7" w:rsidRPr="000D50D7">
        <w:t xml:space="preserve"> </w:t>
      </w:r>
      <w:r>
        <w:t>Rail’s</w:t>
      </w:r>
      <w:r w:rsidR="000D50D7" w:rsidRPr="000D50D7">
        <w:t xml:space="preserve"> </w:t>
      </w:r>
      <w:r>
        <w:t>apparatus</w:t>
      </w:r>
      <w:r w:rsidR="000D50D7" w:rsidRPr="000D50D7">
        <w:t xml:space="preserve"> </w:t>
      </w:r>
      <w:r>
        <w:t>which</w:t>
      </w:r>
      <w:r w:rsidR="000D50D7" w:rsidRPr="000D50D7">
        <w:t xml:space="preserve"> </w:t>
      </w:r>
      <w:r>
        <w:t>may</w:t>
      </w:r>
      <w:r w:rsidR="000D50D7" w:rsidRPr="000D50D7">
        <w:t xml:space="preserve"> </w:t>
      </w:r>
      <w:r>
        <w:t>be</w:t>
      </w:r>
      <w:r w:rsidR="000D50D7" w:rsidRPr="000D50D7">
        <w:t xml:space="preserve"> </w:t>
      </w:r>
      <w:r>
        <w:t>at</w:t>
      </w:r>
      <w:r w:rsidR="000D50D7" w:rsidRPr="000D50D7">
        <w:t xml:space="preserve"> </w:t>
      </w:r>
      <w:r>
        <w:t>risk</w:t>
      </w:r>
      <w:r w:rsidR="000D50D7" w:rsidRPr="000D50D7">
        <w:t xml:space="preserve"> </w:t>
      </w:r>
      <w:r>
        <w:t>of</w:t>
      </w:r>
      <w:r w:rsidR="000D50D7" w:rsidRPr="000D50D7">
        <w:t xml:space="preserve"> </w:t>
      </w:r>
      <w:r>
        <w:t>EMI,</w:t>
      </w:r>
      <w:r w:rsidR="000D50D7" w:rsidRPr="000D50D7">
        <w:t xml:space="preserve"> </w:t>
      </w:r>
      <w:r>
        <w:t>and</w:t>
      </w:r>
      <w:r w:rsidR="000D50D7" w:rsidRPr="000D50D7">
        <w:t xml:space="preserve"> </w:t>
      </w:r>
      <w:r>
        <w:t>thereafter</w:t>
      </w:r>
      <w:r w:rsidR="000D50D7" w:rsidRPr="000D50D7">
        <w:t xml:space="preserve"> </w:t>
      </w:r>
      <w:r>
        <w:t>must</w:t>
      </w:r>
      <w:r w:rsidR="000D50D7" w:rsidRPr="000D50D7">
        <w:t xml:space="preserve"> </w:t>
      </w:r>
      <w:r>
        <w:t>continue</w:t>
      </w:r>
      <w:r w:rsidR="000D50D7" w:rsidRPr="000D50D7">
        <w:t xml:space="preserve"> </w:t>
      </w:r>
      <w:r>
        <w:t>to</w:t>
      </w:r>
      <w:r w:rsidR="000D50D7" w:rsidRPr="000D50D7">
        <w:t xml:space="preserve"> </w:t>
      </w:r>
      <w:r>
        <w:t>consult</w:t>
      </w:r>
      <w:r w:rsidR="000D50D7" w:rsidRPr="000D50D7">
        <w:t xml:space="preserve"> </w:t>
      </w:r>
      <w:r>
        <w:t>with</w:t>
      </w:r>
      <w:r w:rsidR="000D50D7" w:rsidRPr="000D50D7">
        <w:t xml:space="preserve"> </w:t>
      </w:r>
      <w:r>
        <w:t>Network</w:t>
      </w:r>
      <w:r w:rsidR="000D50D7" w:rsidRPr="000D50D7">
        <w:t xml:space="preserve"> </w:t>
      </w:r>
      <w:r>
        <w:t>Rail</w:t>
      </w:r>
      <w:r w:rsidR="000D50D7" w:rsidRPr="000D50D7">
        <w:t xml:space="preserve"> </w:t>
      </w:r>
      <w:r>
        <w:t>(both</w:t>
      </w:r>
      <w:r w:rsidR="000D50D7" w:rsidRPr="000D50D7">
        <w:t xml:space="preserve"> </w:t>
      </w:r>
      <w:r>
        <w:t>before</w:t>
      </w:r>
      <w:r w:rsidR="000D50D7" w:rsidRPr="000D50D7">
        <w:t xml:space="preserve"> </w:t>
      </w:r>
      <w:r>
        <w:t>and</w:t>
      </w:r>
      <w:r w:rsidR="000D50D7" w:rsidRPr="000D50D7">
        <w:t xml:space="preserve"> </w:t>
      </w:r>
      <w:r>
        <w:t>after</w:t>
      </w:r>
      <w:r w:rsidR="000D50D7" w:rsidRPr="000D50D7">
        <w:t xml:space="preserve"> </w:t>
      </w:r>
      <w:r>
        <w:t>formal</w:t>
      </w:r>
      <w:r w:rsidR="000D50D7" w:rsidRPr="000D50D7">
        <w:t xml:space="preserve"> </w:t>
      </w:r>
      <w:r>
        <w:t>submission</w:t>
      </w:r>
      <w:r w:rsidR="000D50D7" w:rsidRPr="000D50D7">
        <w:t xml:space="preserve"> </w:t>
      </w:r>
      <w:r>
        <w:t>of</w:t>
      </w:r>
      <w:r w:rsidR="000D50D7" w:rsidRPr="000D50D7">
        <w:t xml:space="preserve"> </w:t>
      </w:r>
      <w:r>
        <w:t>pl</w:t>
      </w:r>
      <w:r w:rsidR="00A566A8">
        <w:t>a</w:t>
      </w:r>
      <w:r>
        <w:t>ns</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_Ref111198621 \r \h </w:instrText>
      </w:r>
      <w:r>
        <w:fldChar w:fldCharType="separate"/>
      </w:r>
      <w:r w:rsidR="000D50D7">
        <w:t>72(1)</w:t>
      </w:r>
      <w:r>
        <w:fldChar w:fldCharType="end"/>
      </w:r>
      <w:r w:rsidR="000D50D7" w:rsidRPr="000D50D7">
        <w:t xml:space="preserve"> </w:t>
      </w:r>
      <w:r>
        <w:t>in</w:t>
      </w:r>
      <w:r w:rsidR="000D50D7" w:rsidRPr="000D50D7">
        <w:t xml:space="preserve"> </w:t>
      </w:r>
      <w:r>
        <w:t>order</w:t>
      </w:r>
      <w:r w:rsidR="000D50D7" w:rsidRPr="000D50D7">
        <w:t xml:space="preserve"> </w:t>
      </w:r>
      <w:r>
        <w:t>to</w:t>
      </w:r>
      <w:r w:rsidR="000D50D7" w:rsidRPr="000D50D7">
        <w:t xml:space="preserve"> </w:t>
      </w:r>
      <w:r>
        <w:t>identify</w:t>
      </w:r>
      <w:r w:rsidR="000D50D7" w:rsidRPr="000D50D7">
        <w:t xml:space="preserve"> </w:t>
      </w:r>
      <w:r>
        <w:t>all</w:t>
      </w:r>
      <w:r w:rsidR="000D50D7" w:rsidRPr="000D50D7">
        <w:t xml:space="preserve"> </w:t>
      </w:r>
      <w:r>
        <w:t>potential</w:t>
      </w:r>
      <w:r w:rsidR="000D50D7" w:rsidRPr="000D50D7">
        <w:t xml:space="preserve"> </w:t>
      </w:r>
      <w:r>
        <w:t>causes</w:t>
      </w:r>
      <w:r w:rsidR="000D50D7" w:rsidRPr="000D50D7">
        <w:t xml:space="preserve"> </w:t>
      </w:r>
      <w:r>
        <w:t>of</w:t>
      </w:r>
      <w:r w:rsidR="000D50D7" w:rsidRPr="000D50D7">
        <w:t xml:space="preserve"> </w:t>
      </w:r>
      <w:r>
        <w:t>EMI</w:t>
      </w:r>
      <w:r w:rsidR="000D50D7" w:rsidRPr="000D50D7">
        <w:t xml:space="preserve"> </w:t>
      </w:r>
      <w:r>
        <w:t>and</w:t>
      </w:r>
      <w:r w:rsidR="000D50D7" w:rsidRPr="000D50D7">
        <w:t xml:space="preserve"> </w:t>
      </w:r>
      <w:r>
        <w:t>the</w:t>
      </w:r>
      <w:r w:rsidR="000D50D7" w:rsidRPr="000D50D7">
        <w:t xml:space="preserve"> </w:t>
      </w:r>
      <w:r>
        <w:t>measures</w:t>
      </w:r>
      <w:r w:rsidR="000D50D7" w:rsidRPr="000D50D7">
        <w:t xml:space="preserve"> </w:t>
      </w:r>
      <w:r>
        <w:t>required</w:t>
      </w:r>
      <w:r w:rsidR="000D50D7" w:rsidRPr="000D50D7">
        <w:t xml:space="preserve"> </w:t>
      </w:r>
      <w:r>
        <w:t>to</w:t>
      </w:r>
      <w:r w:rsidR="000D50D7" w:rsidRPr="000D50D7">
        <w:t xml:space="preserve"> </w:t>
      </w:r>
      <w:r>
        <w:t>eliminate</w:t>
      </w:r>
      <w:r w:rsidR="000D50D7" w:rsidRPr="000D50D7">
        <w:t xml:space="preserve"> </w:t>
      </w:r>
      <w:r>
        <w:t>them;</w:t>
      </w:r>
      <w:bookmarkEnd w:id="1411"/>
    </w:p>
    <w:p w14:paraId="74649D9B" w14:textId="77777777" w:rsidR="00BE11AE" w:rsidRDefault="00BE11AE" w:rsidP="00BE11AE">
      <w:pPr>
        <w:pStyle w:val="N3"/>
      </w:pPr>
      <w:r>
        <w:t>Network</w:t>
      </w:r>
      <w:r w:rsidR="000D50D7" w:rsidRPr="000D50D7">
        <w:t xml:space="preserve"> </w:t>
      </w:r>
      <w:r>
        <w:t>Rail</w:t>
      </w:r>
      <w:r w:rsidR="000D50D7" w:rsidRPr="000D50D7">
        <w:t xml:space="preserve"> </w:t>
      </w:r>
      <w:r>
        <w:t>must</w:t>
      </w:r>
      <w:r w:rsidR="000D50D7" w:rsidRPr="000D50D7">
        <w:t xml:space="preserve"> </w:t>
      </w:r>
      <w:r>
        <w:t>make</w:t>
      </w:r>
      <w:r w:rsidR="000D50D7" w:rsidRPr="000D50D7">
        <w:t xml:space="preserve"> </w:t>
      </w:r>
      <w:r>
        <w:t>available</w:t>
      </w:r>
      <w:r w:rsidR="000D50D7" w:rsidRPr="000D50D7">
        <w:t xml:space="preserve"> </w:t>
      </w:r>
      <w:r>
        <w:t>to</w:t>
      </w:r>
      <w:r w:rsidR="000D50D7" w:rsidRPr="000D50D7">
        <w:t xml:space="preserve"> </w:t>
      </w:r>
      <w:r>
        <w:t>the</w:t>
      </w:r>
      <w:r w:rsidR="000D50D7" w:rsidRPr="000D50D7">
        <w:t xml:space="preserve"> </w:t>
      </w:r>
      <w:r>
        <w:t>undertaker</w:t>
      </w:r>
      <w:r w:rsidR="000D50D7" w:rsidRPr="000D50D7">
        <w:t xml:space="preserve"> </w:t>
      </w:r>
      <w:r>
        <w:t>all</w:t>
      </w:r>
      <w:r w:rsidR="000D50D7" w:rsidRPr="000D50D7">
        <w:t xml:space="preserve"> </w:t>
      </w:r>
      <w:r>
        <w:t>information</w:t>
      </w:r>
      <w:r w:rsidR="000D50D7" w:rsidRPr="000D50D7">
        <w:t xml:space="preserve"> </w:t>
      </w:r>
      <w:r>
        <w:t>in</w:t>
      </w:r>
      <w:r w:rsidR="000D50D7" w:rsidRPr="000D50D7">
        <w:t xml:space="preserve"> </w:t>
      </w:r>
      <w:r>
        <w:t>the</w:t>
      </w:r>
      <w:r w:rsidR="000D50D7" w:rsidRPr="000D50D7">
        <w:t xml:space="preserve"> </w:t>
      </w:r>
      <w:r>
        <w:t>possession</w:t>
      </w:r>
      <w:r w:rsidR="000D50D7" w:rsidRPr="000D50D7">
        <w:t xml:space="preserve"> </w:t>
      </w:r>
      <w:r>
        <w:t>of</w:t>
      </w:r>
      <w:r w:rsidR="000D50D7" w:rsidRPr="000D50D7">
        <w:t xml:space="preserve"> </w:t>
      </w:r>
      <w:r>
        <w:t>Network</w:t>
      </w:r>
      <w:r w:rsidR="000D50D7" w:rsidRPr="000D50D7">
        <w:t xml:space="preserve"> </w:t>
      </w:r>
      <w:r>
        <w:t>Rail</w:t>
      </w:r>
      <w:r w:rsidR="000D50D7" w:rsidRPr="000D50D7">
        <w:t xml:space="preserve"> </w:t>
      </w:r>
      <w:r>
        <w:t>reasonably</w:t>
      </w:r>
      <w:r w:rsidR="000D50D7" w:rsidRPr="000D50D7">
        <w:t xml:space="preserve"> </w:t>
      </w:r>
      <w:r>
        <w:t>requested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Network</w:t>
      </w:r>
      <w:r w:rsidR="000D50D7" w:rsidRPr="000D50D7">
        <w:t xml:space="preserve"> </w:t>
      </w:r>
      <w:r>
        <w:t>Rail’s</w:t>
      </w:r>
      <w:r w:rsidR="000D50D7" w:rsidRPr="000D50D7">
        <w:t xml:space="preserve"> </w:t>
      </w:r>
      <w:r>
        <w:t>apparatus</w:t>
      </w:r>
      <w:r w:rsidR="000D50D7" w:rsidRPr="000D50D7">
        <w:t xml:space="preserve"> </w:t>
      </w:r>
      <w:r>
        <w:t>identified</w:t>
      </w:r>
      <w:r w:rsidR="000D50D7" w:rsidRPr="000D50D7">
        <w:t xml:space="preserve"> </w:t>
      </w:r>
      <w:r>
        <w:t>pursuant</w:t>
      </w:r>
      <w:r w:rsidR="000D50D7" w:rsidRPr="000D50D7">
        <w:t xml:space="preserve"> </w:t>
      </w:r>
      <w:r>
        <w:t>to</w:t>
      </w:r>
      <w:r w:rsidR="000D50D7" w:rsidRPr="000D50D7">
        <w:t xml:space="preserve"> </w:t>
      </w:r>
      <w:r>
        <w:t>sub-paragraph</w:t>
      </w:r>
      <w:r w:rsidR="000D50D7" w:rsidRPr="000D50D7">
        <w:t xml:space="preserve"> </w:t>
      </w:r>
      <w:r>
        <w:fldChar w:fldCharType="begin"/>
      </w:r>
      <w:r>
        <w:instrText xml:space="preserve"> REF _Ref111205772 \r \h </w:instrText>
      </w:r>
      <w:r>
        <w:fldChar w:fldCharType="separate"/>
      </w:r>
      <w:r w:rsidR="000D50D7">
        <w:t>(a)</w:t>
      </w:r>
      <w:r>
        <w:fldChar w:fldCharType="end"/>
      </w:r>
      <w:r>
        <w:t>;</w:t>
      </w:r>
      <w:r w:rsidR="000D50D7" w:rsidRPr="000D50D7">
        <w:t xml:space="preserve"> </w:t>
      </w:r>
      <w:r>
        <w:t>and</w:t>
      </w:r>
    </w:p>
    <w:p w14:paraId="52FF3952" w14:textId="77777777" w:rsidR="00BE11AE" w:rsidRDefault="00BE11AE" w:rsidP="00BE11AE">
      <w:pPr>
        <w:pStyle w:val="N3"/>
      </w:pPr>
      <w:r>
        <w:t>Network</w:t>
      </w:r>
      <w:r w:rsidR="000D50D7" w:rsidRPr="000D50D7">
        <w:t xml:space="preserve"> </w:t>
      </w:r>
      <w:r>
        <w:t>Rail</w:t>
      </w:r>
      <w:r w:rsidR="000D50D7" w:rsidRPr="000D50D7">
        <w:t xml:space="preserve"> </w:t>
      </w:r>
      <w:r>
        <w:t>must</w:t>
      </w:r>
      <w:r w:rsidR="000D50D7" w:rsidRPr="000D50D7">
        <w:t xml:space="preserve"> </w:t>
      </w:r>
      <w:r>
        <w:t>allow</w:t>
      </w:r>
      <w:r w:rsidR="000D50D7" w:rsidRPr="000D50D7">
        <w:t xml:space="preserve"> </w:t>
      </w:r>
      <w:r>
        <w:t>the</w:t>
      </w:r>
      <w:r w:rsidR="000D50D7" w:rsidRPr="000D50D7">
        <w:t xml:space="preserve"> </w:t>
      </w:r>
      <w:r>
        <w:t>undertaker</w:t>
      </w:r>
      <w:r w:rsidR="000D50D7" w:rsidRPr="000D50D7">
        <w:t xml:space="preserve"> </w:t>
      </w:r>
      <w:r>
        <w:t>reasonable</w:t>
      </w:r>
      <w:r w:rsidR="000D50D7" w:rsidRPr="000D50D7">
        <w:t xml:space="preserve"> </w:t>
      </w:r>
      <w:r>
        <w:t>facilities</w:t>
      </w:r>
      <w:r w:rsidR="000D50D7" w:rsidRPr="000D50D7">
        <w:t xml:space="preserve"> </w:t>
      </w:r>
      <w:r>
        <w:t>for</w:t>
      </w:r>
      <w:r w:rsidR="000D50D7" w:rsidRPr="000D50D7">
        <w:t xml:space="preserve"> </w:t>
      </w:r>
      <w:r>
        <w:t>the</w:t>
      </w:r>
      <w:r w:rsidR="000D50D7" w:rsidRPr="000D50D7">
        <w:t xml:space="preserve"> </w:t>
      </w:r>
      <w:r>
        <w:t>inspection</w:t>
      </w:r>
      <w:r w:rsidR="000D50D7" w:rsidRPr="000D50D7">
        <w:t xml:space="preserve"> </w:t>
      </w:r>
      <w:r>
        <w:t>of</w:t>
      </w:r>
      <w:r w:rsidR="000D50D7" w:rsidRPr="000D50D7">
        <w:t xml:space="preserve"> </w:t>
      </w:r>
      <w:r>
        <w:t>Network</w:t>
      </w:r>
      <w:r w:rsidR="000D50D7" w:rsidRPr="000D50D7">
        <w:t xml:space="preserve"> </w:t>
      </w:r>
      <w:r>
        <w:t>Rail’s</w:t>
      </w:r>
      <w:r w:rsidR="000D50D7" w:rsidRPr="000D50D7">
        <w:t xml:space="preserve"> </w:t>
      </w:r>
      <w:r>
        <w:t>apparatus</w:t>
      </w:r>
      <w:r w:rsidR="000D50D7" w:rsidRPr="000D50D7">
        <w:t xml:space="preserve"> </w:t>
      </w:r>
      <w:r>
        <w:t>identified</w:t>
      </w:r>
      <w:r w:rsidR="000D50D7" w:rsidRPr="000D50D7">
        <w:t xml:space="preserve"> </w:t>
      </w:r>
      <w:r>
        <w:t>pursuant</w:t>
      </w:r>
      <w:r w:rsidR="000D50D7" w:rsidRPr="000D50D7">
        <w:t xml:space="preserve"> </w:t>
      </w:r>
      <w:r>
        <w:t>to</w:t>
      </w:r>
      <w:r w:rsidR="000D50D7" w:rsidRPr="000D50D7">
        <w:t xml:space="preserve"> </w:t>
      </w:r>
      <w:r>
        <w:t>sub-paragraph</w:t>
      </w:r>
      <w:r w:rsidR="000D50D7" w:rsidRPr="000D50D7">
        <w:t xml:space="preserve"> </w:t>
      </w:r>
      <w:r>
        <w:fldChar w:fldCharType="begin"/>
      </w:r>
      <w:r>
        <w:instrText xml:space="preserve"> REF _Ref111205772 \r \h </w:instrText>
      </w:r>
      <w:r>
        <w:fldChar w:fldCharType="separate"/>
      </w:r>
      <w:r w:rsidR="000D50D7">
        <w:t>(a)</w:t>
      </w:r>
      <w:r>
        <w:fldChar w:fldCharType="end"/>
      </w:r>
      <w:r>
        <w:t>.</w:t>
      </w:r>
    </w:p>
    <w:p w14:paraId="2446DBED" w14:textId="77777777" w:rsidR="00BE11AE" w:rsidRDefault="00BE11AE" w:rsidP="00BE11AE">
      <w:pPr>
        <w:pStyle w:val="N2"/>
      </w:pPr>
      <w:bookmarkStart w:id="1412" w:name="_Ref111206180"/>
      <w:r>
        <w:t>In</w:t>
      </w:r>
      <w:r w:rsidR="000D50D7" w:rsidRPr="000D50D7">
        <w:t xml:space="preserve"> </w:t>
      </w:r>
      <w:r>
        <w:t>any</w:t>
      </w:r>
      <w:r w:rsidR="000D50D7" w:rsidRPr="000D50D7">
        <w:t xml:space="preserve"> </w:t>
      </w:r>
      <w:r>
        <w:t>case</w:t>
      </w:r>
      <w:r w:rsidR="000D50D7" w:rsidRPr="000D50D7">
        <w:t xml:space="preserve"> </w:t>
      </w:r>
      <w:r>
        <w:t>where</w:t>
      </w:r>
      <w:r w:rsidR="000D50D7" w:rsidRPr="000D50D7">
        <w:t xml:space="preserve"> </w:t>
      </w:r>
      <w:r>
        <w:t>it</w:t>
      </w:r>
      <w:r w:rsidR="000D50D7" w:rsidRPr="000D50D7">
        <w:t xml:space="preserve"> </w:t>
      </w:r>
      <w:r>
        <w:t>is</w:t>
      </w:r>
      <w:r w:rsidR="000D50D7" w:rsidRPr="000D50D7">
        <w:t xml:space="preserve"> </w:t>
      </w:r>
      <w:r>
        <w:t>established</w:t>
      </w:r>
      <w:r w:rsidR="000D50D7" w:rsidRPr="000D50D7">
        <w:t xml:space="preserve"> </w:t>
      </w:r>
      <w:r>
        <w:t>that</w:t>
      </w:r>
      <w:r w:rsidR="000D50D7" w:rsidRPr="000D50D7">
        <w:t xml:space="preserve"> </w:t>
      </w:r>
      <w:r>
        <w:t>EMI</w:t>
      </w:r>
      <w:r w:rsidR="000D50D7" w:rsidRPr="000D50D7">
        <w:t xml:space="preserve"> </w:t>
      </w:r>
      <w:r>
        <w:t>can</w:t>
      </w:r>
      <w:r w:rsidR="000D50D7" w:rsidRPr="000D50D7">
        <w:t xml:space="preserve"> </w:t>
      </w:r>
      <w:r>
        <w:t>only</w:t>
      </w:r>
      <w:r w:rsidR="000D50D7" w:rsidRPr="000D50D7">
        <w:t xml:space="preserve"> </w:t>
      </w:r>
      <w:r>
        <w:t>reasonably</w:t>
      </w:r>
      <w:r w:rsidR="000D50D7" w:rsidRPr="000D50D7">
        <w:t xml:space="preserve"> </w:t>
      </w:r>
      <w:r>
        <w:t>be</w:t>
      </w:r>
      <w:r w:rsidR="000D50D7" w:rsidRPr="000D50D7">
        <w:t xml:space="preserve"> </w:t>
      </w:r>
      <w:r>
        <w:t>prevented</w:t>
      </w:r>
      <w:r w:rsidR="000D50D7" w:rsidRPr="000D50D7">
        <w:t xml:space="preserve"> </w:t>
      </w:r>
      <w:r>
        <w:t>by</w:t>
      </w:r>
      <w:r w:rsidR="000D50D7" w:rsidRPr="000D50D7">
        <w:t xml:space="preserve"> </w:t>
      </w:r>
      <w:r>
        <w:t>modifications</w:t>
      </w:r>
      <w:r w:rsidR="000D50D7" w:rsidRPr="000D50D7">
        <w:t xml:space="preserve"> </w:t>
      </w:r>
      <w:r>
        <w:t>to</w:t>
      </w:r>
      <w:r w:rsidR="000D50D7" w:rsidRPr="000D50D7">
        <w:t xml:space="preserve"> </w:t>
      </w:r>
      <w:r>
        <w:t>Network</w:t>
      </w:r>
      <w:r w:rsidR="000D50D7" w:rsidRPr="000D50D7">
        <w:t xml:space="preserve"> </w:t>
      </w:r>
      <w:r>
        <w:t>Rail’s</w:t>
      </w:r>
      <w:r w:rsidR="000D50D7" w:rsidRPr="000D50D7">
        <w:t xml:space="preserve"> </w:t>
      </w:r>
      <w:r>
        <w:t>apparatus,</w:t>
      </w:r>
      <w:r w:rsidR="000D50D7" w:rsidRPr="000D50D7">
        <w:t xml:space="preserve"> </w:t>
      </w:r>
      <w:r>
        <w:t>Network</w:t>
      </w:r>
      <w:r w:rsidR="000D50D7" w:rsidRPr="000D50D7">
        <w:t xml:space="preserve"> </w:t>
      </w:r>
      <w:r>
        <w:t>Rail</w:t>
      </w:r>
      <w:r w:rsidR="000D50D7" w:rsidRPr="000D50D7">
        <w:t xml:space="preserve"> </w:t>
      </w:r>
      <w:r>
        <w:t>must</w:t>
      </w:r>
      <w:r w:rsidR="000D50D7" w:rsidRPr="000D50D7">
        <w:t xml:space="preserve"> </w:t>
      </w:r>
      <w:r>
        <w:t>not</w:t>
      </w:r>
      <w:r w:rsidR="000D50D7" w:rsidRPr="000D50D7">
        <w:t xml:space="preserve"> </w:t>
      </w:r>
      <w:r>
        <w:t>withhold</w:t>
      </w:r>
      <w:r w:rsidR="000D50D7" w:rsidRPr="000D50D7">
        <w:t xml:space="preserve"> </w:t>
      </w:r>
      <w:r>
        <w:t>its</w:t>
      </w:r>
      <w:r w:rsidR="000D50D7" w:rsidRPr="000D50D7">
        <w:t xml:space="preserve"> </w:t>
      </w:r>
      <w:r>
        <w:t>consent</w:t>
      </w:r>
      <w:r w:rsidR="000D50D7" w:rsidRPr="000D50D7">
        <w:t xml:space="preserve"> </w:t>
      </w:r>
      <w:r>
        <w:t>unreasonably</w:t>
      </w:r>
      <w:r w:rsidR="000D50D7" w:rsidRPr="000D50D7">
        <w:t xml:space="preserve"> </w:t>
      </w:r>
      <w:r>
        <w:t>to</w:t>
      </w:r>
      <w:r w:rsidR="000D50D7" w:rsidRPr="000D50D7">
        <w:t xml:space="preserve"> </w:t>
      </w:r>
      <w:r>
        <w:t>modifications</w:t>
      </w:r>
      <w:r w:rsidR="000D50D7" w:rsidRPr="000D50D7">
        <w:t xml:space="preserve"> </w:t>
      </w:r>
      <w:r>
        <w:t>of</w:t>
      </w:r>
      <w:r w:rsidR="000D50D7" w:rsidRPr="000D50D7">
        <w:t xml:space="preserve"> </w:t>
      </w:r>
      <w:r>
        <w:t>Network</w:t>
      </w:r>
      <w:r w:rsidR="000D50D7" w:rsidRPr="000D50D7">
        <w:t xml:space="preserve"> </w:t>
      </w:r>
      <w:r>
        <w:t>Rail’s</w:t>
      </w:r>
      <w:r w:rsidR="000D50D7" w:rsidRPr="000D50D7">
        <w:t xml:space="preserve"> </w:t>
      </w:r>
      <w:r>
        <w:t>apparatus,</w:t>
      </w:r>
      <w:r w:rsidR="000D50D7" w:rsidRPr="000D50D7">
        <w:t xml:space="preserve"> </w:t>
      </w:r>
      <w:r>
        <w:t>but</w:t>
      </w:r>
      <w:r w:rsidR="000D50D7" w:rsidRPr="000D50D7">
        <w:t xml:space="preserve"> </w:t>
      </w:r>
      <w:r>
        <w:t>the</w:t>
      </w:r>
      <w:r w:rsidR="000D50D7" w:rsidRPr="000D50D7">
        <w:t xml:space="preserve"> </w:t>
      </w:r>
      <w:r>
        <w:t>means</w:t>
      </w:r>
      <w:r w:rsidR="000D50D7" w:rsidRPr="000D50D7">
        <w:t xml:space="preserve"> </w:t>
      </w:r>
      <w:r>
        <w:t>of</w:t>
      </w:r>
      <w:r w:rsidR="000D50D7" w:rsidRPr="000D50D7">
        <w:t xml:space="preserve"> </w:t>
      </w:r>
      <w:r>
        <w:t>prevention</w:t>
      </w:r>
      <w:r w:rsidR="000D50D7" w:rsidRPr="000D50D7">
        <w:t xml:space="preserve"> </w:t>
      </w:r>
      <w:r>
        <w:t>and</w:t>
      </w:r>
      <w:r w:rsidR="000D50D7" w:rsidRPr="000D50D7">
        <w:t xml:space="preserve"> </w:t>
      </w:r>
      <w:r>
        <w:t>the</w:t>
      </w:r>
      <w:r w:rsidR="000D50D7" w:rsidRPr="000D50D7">
        <w:t xml:space="preserve"> </w:t>
      </w:r>
      <w:r>
        <w:t>method</w:t>
      </w:r>
      <w:r w:rsidR="000D50D7" w:rsidRPr="000D50D7">
        <w:t xml:space="preserve"> </w:t>
      </w:r>
      <w:r>
        <w:t>of</w:t>
      </w:r>
      <w:r w:rsidR="000D50D7" w:rsidRPr="000D50D7">
        <w:t xml:space="preserve"> </w:t>
      </w:r>
      <w:r>
        <w:t>their</w:t>
      </w:r>
      <w:r w:rsidR="000D50D7" w:rsidRPr="000D50D7">
        <w:t xml:space="preserve"> </w:t>
      </w:r>
      <w:r>
        <w:t>execution</w:t>
      </w:r>
      <w:r w:rsidR="000D50D7" w:rsidRPr="000D50D7">
        <w:t xml:space="preserve"> </w:t>
      </w:r>
      <w:r>
        <w:t>must</w:t>
      </w:r>
      <w:r w:rsidR="000D50D7" w:rsidRPr="000D50D7">
        <w:t xml:space="preserve"> </w:t>
      </w:r>
      <w:r>
        <w:t>be</w:t>
      </w:r>
      <w:r w:rsidR="000D50D7" w:rsidRPr="000D50D7">
        <w:t xml:space="preserve"> </w:t>
      </w:r>
      <w:r>
        <w:t>selected</w:t>
      </w:r>
      <w:r w:rsidR="000D50D7" w:rsidRPr="000D50D7">
        <w:t xml:space="preserve"> </w:t>
      </w:r>
      <w:r>
        <w:t>in</w:t>
      </w:r>
      <w:r w:rsidR="000D50D7" w:rsidRPr="000D50D7">
        <w:t xml:space="preserve"> </w:t>
      </w:r>
      <w:r>
        <w:t>the</w:t>
      </w:r>
      <w:r w:rsidR="000D50D7" w:rsidRPr="000D50D7">
        <w:t xml:space="preserve"> </w:t>
      </w:r>
      <w:r>
        <w:t>reasonable</w:t>
      </w:r>
      <w:r w:rsidR="000D50D7" w:rsidRPr="000D50D7">
        <w:t xml:space="preserve"> </w:t>
      </w:r>
      <w:r>
        <w:t>discretion</w:t>
      </w:r>
      <w:r w:rsidR="000D50D7" w:rsidRPr="000D50D7">
        <w:t xml:space="preserve"> </w:t>
      </w:r>
      <w:r>
        <w:t>of</w:t>
      </w:r>
      <w:r w:rsidR="000D50D7" w:rsidRPr="000D50D7">
        <w:t xml:space="preserve"> </w:t>
      </w:r>
      <w:r>
        <w:t>Network</w:t>
      </w:r>
      <w:r w:rsidR="000D50D7" w:rsidRPr="000D50D7">
        <w:t xml:space="preserve"> </w:t>
      </w:r>
      <w:r>
        <w:t>Rail,</w:t>
      </w:r>
      <w:r w:rsidR="000D50D7" w:rsidRPr="000D50D7">
        <w:t xml:space="preserve"> </w:t>
      </w:r>
      <w:r>
        <w:t>and</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such</w:t>
      </w:r>
      <w:r w:rsidR="000D50D7" w:rsidRPr="000D50D7">
        <w:t xml:space="preserve"> </w:t>
      </w:r>
      <w:r>
        <w:t>modifications</w:t>
      </w:r>
      <w:r w:rsidR="000D50D7" w:rsidRPr="000D50D7">
        <w:t xml:space="preserve"> </w:t>
      </w:r>
      <w:r>
        <w:t>paragraph</w:t>
      </w:r>
      <w:r w:rsidR="000D50D7" w:rsidRPr="000D50D7">
        <w:t xml:space="preserve"> </w:t>
      </w:r>
      <w:r>
        <w:fldChar w:fldCharType="begin"/>
      </w:r>
      <w:r>
        <w:instrText xml:space="preserve"> REF _Ref111198621 \r \h </w:instrText>
      </w:r>
      <w:r>
        <w:fldChar w:fldCharType="separate"/>
      </w:r>
      <w:r w:rsidR="000D50D7">
        <w:t>72(1)</w:t>
      </w:r>
      <w:r>
        <w:fldChar w:fldCharType="end"/>
      </w:r>
      <w:r w:rsidR="000D50D7" w:rsidRPr="000D50D7">
        <w:t xml:space="preserve"> </w:t>
      </w:r>
      <w:r>
        <w:t>has</w:t>
      </w:r>
      <w:r w:rsidR="000D50D7" w:rsidRPr="000D50D7">
        <w:t xml:space="preserve"> </w:t>
      </w:r>
      <w:r>
        <w:t>effect</w:t>
      </w:r>
      <w:r w:rsidR="000D50D7" w:rsidRPr="000D50D7">
        <w:t xml:space="preserve"> </w:t>
      </w:r>
      <w:r>
        <w:t>subject</w:t>
      </w:r>
      <w:r w:rsidR="000D50D7" w:rsidRPr="000D50D7">
        <w:t xml:space="preserve"> </w:t>
      </w:r>
      <w:r>
        <w:t>to</w:t>
      </w:r>
      <w:r w:rsidR="000D50D7" w:rsidRPr="000D50D7">
        <w:t xml:space="preserve"> </w:t>
      </w:r>
      <w:r>
        <w:t>the</w:t>
      </w:r>
      <w:r w:rsidR="000D50D7" w:rsidRPr="000D50D7">
        <w:t xml:space="preserve"> </w:t>
      </w:r>
      <w:r>
        <w:t>sub-paragraph.</w:t>
      </w:r>
      <w:bookmarkEnd w:id="1412"/>
    </w:p>
    <w:p w14:paraId="4D6FE478" w14:textId="77777777" w:rsidR="00BE11AE" w:rsidRDefault="00BE11AE" w:rsidP="00BE11AE">
      <w:pPr>
        <w:pStyle w:val="N2"/>
      </w:pPr>
      <w:bookmarkStart w:id="1413" w:name="_Ref111206402"/>
      <w:r>
        <w:t>Prior</w:t>
      </w:r>
      <w:r w:rsidR="000D50D7" w:rsidRPr="000D50D7">
        <w:t xml:space="preserve"> </w:t>
      </w:r>
      <w:r>
        <w:t>to</w:t>
      </w:r>
      <w:r w:rsidR="000D50D7" w:rsidRPr="000D50D7">
        <w:t xml:space="preserve"> </w:t>
      </w:r>
      <w:r>
        <w:t>the</w:t>
      </w:r>
      <w:r w:rsidR="000D50D7" w:rsidRPr="000D50D7">
        <w:t xml:space="preserve"> </w:t>
      </w:r>
      <w:r>
        <w:t>commencement</w:t>
      </w:r>
      <w:r w:rsidR="000D50D7" w:rsidRPr="000D50D7">
        <w:t xml:space="preserve"> </w:t>
      </w:r>
      <w:r>
        <w:t>of</w:t>
      </w:r>
      <w:r w:rsidR="000D50D7" w:rsidRPr="000D50D7">
        <w:t xml:space="preserve"> </w:t>
      </w:r>
      <w:r>
        <w:t>operation</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the</w:t>
      </w:r>
      <w:r w:rsidR="000D50D7" w:rsidRPr="000D50D7">
        <w:t xml:space="preserve"> </w:t>
      </w:r>
      <w:r>
        <w:t>undertaker</w:t>
      </w:r>
      <w:r w:rsidR="000D50D7" w:rsidRPr="000D50D7">
        <w:t xml:space="preserve"> </w:t>
      </w:r>
      <w:r w:rsidR="0040672F">
        <w:t>must</w:t>
      </w:r>
      <w:r w:rsidR="000D50D7" w:rsidRPr="000D50D7">
        <w:t xml:space="preserve"> </w:t>
      </w:r>
      <w:r>
        <w:t>test</w:t>
      </w:r>
      <w:r w:rsidR="000D50D7" w:rsidRPr="000D50D7">
        <w:t xml:space="preserve"> </w:t>
      </w:r>
      <w:r>
        <w:t>the</w:t>
      </w:r>
      <w:r w:rsidR="000D50D7" w:rsidRPr="000D50D7">
        <w:t xml:space="preserve"> </w:t>
      </w:r>
      <w:r>
        <w:t>use</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in</w:t>
      </w:r>
      <w:r w:rsidR="000D50D7" w:rsidRPr="000D50D7">
        <w:t xml:space="preserve"> </w:t>
      </w:r>
      <w:r>
        <w:t>a</w:t>
      </w:r>
      <w:r w:rsidR="000D50D7" w:rsidRPr="000D50D7">
        <w:t xml:space="preserve"> </w:t>
      </w:r>
      <w:r>
        <w:t>manner</w:t>
      </w:r>
      <w:r w:rsidR="000D50D7" w:rsidRPr="000D50D7">
        <w:t xml:space="preserve"> </w:t>
      </w:r>
      <w:r>
        <w:t>that</w:t>
      </w:r>
      <w:r w:rsidR="000D50D7" w:rsidRPr="000D50D7">
        <w:t xml:space="preserve"> </w:t>
      </w:r>
      <w:r w:rsidR="0040672F">
        <w:t>must</w:t>
      </w:r>
      <w:r w:rsidR="000D50D7" w:rsidRPr="000D50D7">
        <w:t xml:space="preserve"> </w:t>
      </w:r>
      <w:r>
        <w:t>first</w:t>
      </w:r>
      <w:r w:rsidR="000D50D7" w:rsidRPr="000D50D7">
        <w:t xml:space="preserve"> </w:t>
      </w:r>
      <w:r>
        <w:t>have</w:t>
      </w:r>
      <w:r w:rsidR="000D50D7" w:rsidRPr="000D50D7">
        <w:t xml:space="preserve"> </w:t>
      </w:r>
      <w:r>
        <w:t>been</w:t>
      </w:r>
      <w:r w:rsidR="000D50D7" w:rsidRPr="000D50D7">
        <w:t xml:space="preserve"> </w:t>
      </w:r>
      <w:r>
        <w:t>agreed</w:t>
      </w:r>
      <w:r w:rsidR="000D50D7" w:rsidRPr="000D50D7">
        <w:t xml:space="preserve"> </w:t>
      </w:r>
      <w:r>
        <w:t>with</w:t>
      </w:r>
      <w:r w:rsidR="000D50D7" w:rsidRPr="000D50D7">
        <w:t xml:space="preserve"> </w:t>
      </w:r>
      <w:r>
        <w:t>Network</w:t>
      </w:r>
      <w:r w:rsidR="000D50D7" w:rsidRPr="000D50D7">
        <w:t xml:space="preserve"> </w:t>
      </w:r>
      <w:r>
        <w:t>Rail</w:t>
      </w:r>
      <w:r w:rsidR="000D50D7" w:rsidRPr="000D50D7">
        <w:t xml:space="preserve"> </w:t>
      </w:r>
      <w:r>
        <w:t>and</w:t>
      </w:r>
      <w:r w:rsidR="000D50D7" w:rsidRPr="000D50D7">
        <w:t xml:space="preserve"> </w:t>
      </w:r>
      <w:r>
        <w:t>if,</w:t>
      </w:r>
      <w:r w:rsidR="000D50D7" w:rsidRPr="000D50D7">
        <w:t xml:space="preserve"> </w:t>
      </w:r>
      <w:r>
        <w:t>notwithstanding</w:t>
      </w:r>
      <w:r w:rsidR="000D50D7" w:rsidRPr="000D50D7">
        <w:t xml:space="preserve"> </w:t>
      </w:r>
      <w:r>
        <w:t>any</w:t>
      </w:r>
      <w:r w:rsidR="000D50D7" w:rsidRPr="000D50D7">
        <w:t xml:space="preserve"> </w:t>
      </w:r>
      <w:r>
        <w:t>measures</w:t>
      </w:r>
      <w:r w:rsidR="000D50D7" w:rsidRPr="000D50D7">
        <w:t xml:space="preserve"> </w:t>
      </w:r>
      <w:r>
        <w:t>adopted</w:t>
      </w:r>
      <w:r w:rsidR="000D50D7" w:rsidRPr="000D50D7">
        <w:t xml:space="preserve"> </w:t>
      </w:r>
      <w:r>
        <w:t>pursuant</w:t>
      </w:r>
      <w:r w:rsidR="000D50D7" w:rsidRPr="000D50D7">
        <w:t xml:space="preserve"> </w:t>
      </w:r>
      <w:r>
        <w:t>to</w:t>
      </w:r>
      <w:r w:rsidR="000D50D7" w:rsidRPr="000D50D7">
        <w:t xml:space="preserve"> </w:t>
      </w:r>
      <w:r>
        <w:t>sub-paragraph</w:t>
      </w:r>
      <w:r w:rsidR="000D50D7" w:rsidRPr="000D50D7">
        <w:t xml:space="preserve"> </w:t>
      </w:r>
      <w:r>
        <w:fldChar w:fldCharType="begin"/>
      </w:r>
      <w:r>
        <w:instrText xml:space="preserve"> REF _Ref111205610 \r \h </w:instrText>
      </w:r>
      <w:r>
        <w:fldChar w:fldCharType="separate"/>
      </w:r>
      <w:r w:rsidR="000D50D7">
        <w:t>(3)</w:t>
      </w:r>
      <w:r>
        <w:fldChar w:fldCharType="end"/>
      </w:r>
      <w:r>
        <w:t>,</w:t>
      </w:r>
      <w:r w:rsidR="000D50D7" w:rsidRPr="000D50D7">
        <w:t xml:space="preserve"> </w:t>
      </w:r>
      <w:r>
        <w:t>the</w:t>
      </w:r>
      <w:r w:rsidR="000D50D7" w:rsidRPr="000D50D7">
        <w:t xml:space="preserve"> </w:t>
      </w:r>
      <w:r>
        <w:t>testing</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causes</w:t>
      </w:r>
      <w:r w:rsidR="000D50D7" w:rsidRPr="000D50D7">
        <w:t xml:space="preserve"> </w:t>
      </w:r>
      <w:r>
        <w:t>EMI</w:t>
      </w:r>
      <w:r w:rsidR="000D50D7" w:rsidRPr="000D50D7">
        <w:t xml:space="preserve"> </w:t>
      </w:r>
      <w:r>
        <w:t>then</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immediately</w:t>
      </w:r>
      <w:r w:rsidR="000D50D7" w:rsidRPr="000D50D7">
        <w:t xml:space="preserve"> </w:t>
      </w:r>
      <w:r>
        <w:t>upon</w:t>
      </w:r>
      <w:r w:rsidR="000D50D7" w:rsidRPr="000D50D7">
        <w:t xml:space="preserve"> </w:t>
      </w:r>
      <w:r>
        <w:t>receipt</w:t>
      </w:r>
      <w:r w:rsidR="000D50D7" w:rsidRPr="000D50D7">
        <w:t xml:space="preserve"> </w:t>
      </w:r>
      <w:r>
        <w:t>of</w:t>
      </w:r>
      <w:r w:rsidR="000D50D7" w:rsidRPr="000D50D7">
        <w:t xml:space="preserve"> </w:t>
      </w:r>
      <w:r>
        <w:t>notification</w:t>
      </w:r>
      <w:r w:rsidR="000D50D7" w:rsidRPr="000D50D7">
        <w:t xml:space="preserve"> </w:t>
      </w:r>
      <w:r>
        <w:t>by</w:t>
      </w:r>
      <w:r w:rsidR="000D50D7" w:rsidRPr="000D50D7">
        <w:t xml:space="preserve"> </w:t>
      </w:r>
      <w:r>
        <w:t>Network</w:t>
      </w:r>
      <w:r w:rsidR="000D50D7" w:rsidRPr="000D50D7">
        <w:t xml:space="preserve"> </w:t>
      </w:r>
      <w:r>
        <w:t>Rail</w:t>
      </w:r>
      <w:r w:rsidR="000D50D7" w:rsidRPr="000D50D7">
        <w:t xml:space="preserve"> </w:t>
      </w:r>
      <w:r>
        <w:t>of</w:t>
      </w:r>
      <w:r w:rsidR="000D50D7" w:rsidRPr="000D50D7">
        <w:t xml:space="preserve"> </w:t>
      </w:r>
      <w:r>
        <w:t>such</w:t>
      </w:r>
      <w:r w:rsidR="000D50D7" w:rsidRPr="000D50D7">
        <w:t xml:space="preserve"> </w:t>
      </w:r>
      <w:r>
        <w:t>EMI</w:t>
      </w:r>
      <w:r w:rsidR="000D50D7" w:rsidRPr="000D50D7">
        <w:t xml:space="preserve"> </w:t>
      </w:r>
      <w:r>
        <w:t>either</w:t>
      </w:r>
      <w:r w:rsidR="000D50D7" w:rsidRPr="000D50D7">
        <w:t xml:space="preserve"> </w:t>
      </w:r>
      <w:r>
        <w:t>in</w:t>
      </w:r>
      <w:r w:rsidR="000D50D7" w:rsidRPr="000D50D7">
        <w:t xml:space="preserve"> </w:t>
      </w:r>
      <w:r>
        <w:t>writing</w:t>
      </w:r>
      <w:r w:rsidR="000D50D7" w:rsidRPr="000D50D7">
        <w:t xml:space="preserve"> </w:t>
      </w:r>
      <w:r>
        <w:t>or</w:t>
      </w:r>
      <w:r w:rsidR="000D50D7" w:rsidRPr="000D50D7">
        <w:t xml:space="preserve"> </w:t>
      </w:r>
      <w:r>
        <w:t>communicated</w:t>
      </w:r>
      <w:r w:rsidR="000D50D7" w:rsidRPr="000D50D7">
        <w:t xml:space="preserve"> </w:t>
      </w:r>
      <w:r>
        <w:t>orally</w:t>
      </w:r>
      <w:r w:rsidR="000D50D7" w:rsidRPr="000D50D7">
        <w:t xml:space="preserve"> </w:t>
      </w:r>
      <w:r>
        <w:t>(such</w:t>
      </w:r>
      <w:r w:rsidR="000D50D7" w:rsidRPr="000D50D7">
        <w:t xml:space="preserve"> </w:t>
      </w:r>
      <w:r>
        <w:t>oral</w:t>
      </w:r>
      <w:r w:rsidR="000D50D7" w:rsidRPr="000D50D7">
        <w:t xml:space="preserve"> </w:t>
      </w:r>
      <w:r>
        <w:t>communication</w:t>
      </w:r>
      <w:r w:rsidR="000D50D7" w:rsidRPr="000D50D7">
        <w:t xml:space="preserve"> </w:t>
      </w:r>
      <w:r>
        <w:t>to</w:t>
      </w:r>
      <w:r w:rsidR="000D50D7" w:rsidRPr="000D50D7">
        <w:t xml:space="preserve"> </w:t>
      </w:r>
      <w:r>
        <w:t>be</w:t>
      </w:r>
      <w:r w:rsidR="000D50D7" w:rsidRPr="000D50D7">
        <w:t xml:space="preserve"> </w:t>
      </w:r>
      <w:r>
        <w:t>confirmed</w:t>
      </w:r>
      <w:r w:rsidR="000D50D7" w:rsidRPr="000D50D7">
        <w:t xml:space="preserve"> </w:t>
      </w:r>
      <w:r>
        <w:t>in</w:t>
      </w:r>
      <w:r w:rsidR="000D50D7" w:rsidRPr="000D50D7">
        <w:t xml:space="preserve"> </w:t>
      </w:r>
      <w:r>
        <w:t>writing</w:t>
      </w:r>
      <w:r w:rsidR="000D50D7" w:rsidRPr="000D50D7">
        <w:t xml:space="preserve"> </w:t>
      </w:r>
      <w:r>
        <w:t>as</w:t>
      </w:r>
      <w:r w:rsidR="000D50D7" w:rsidRPr="000D50D7">
        <w:t xml:space="preserve"> </w:t>
      </w:r>
      <w:r>
        <w:t>soon</w:t>
      </w:r>
      <w:r w:rsidR="000D50D7" w:rsidRPr="000D50D7">
        <w:t xml:space="preserve"> </w:t>
      </w:r>
      <w:r>
        <w:t>as</w:t>
      </w:r>
      <w:r w:rsidR="000D50D7" w:rsidRPr="000D50D7">
        <w:t xml:space="preserve"> </w:t>
      </w:r>
      <w:r>
        <w:t>reasonably</w:t>
      </w:r>
      <w:r w:rsidR="000D50D7" w:rsidRPr="000D50D7">
        <w:t xml:space="preserve"> </w:t>
      </w:r>
      <w:r>
        <w:t>practicable</w:t>
      </w:r>
      <w:r w:rsidR="000D50D7" w:rsidRPr="000D50D7">
        <w:t xml:space="preserve"> </w:t>
      </w:r>
      <w:r>
        <w:t>after</w:t>
      </w:r>
      <w:r w:rsidR="000D50D7" w:rsidRPr="000D50D7">
        <w:t xml:space="preserve"> </w:t>
      </w:r>
      <w:r>
        <w:t>it</w:t>
      </w:r>
      <w:r w:rsidR="000D50D7" w:rsidRPr="000D50D7">
        <w:t xml:space="preserve"> </w:t>
      </w:r>
      <w:r>
        <w:t>has</w:t>
      </w:r>
      <w:r w:rsidR="000D50D7" w:rsidRPr="000D50D7">
        <w:t xml:space="preserve"> </w:t>
      </w:r>
      <w:r>
        <w:t>been</w:t>
      </w:r>
      <w:r w:rsidR="000D50D7" w:rsidRPr="000D50D7">
        <w:t xml:space="preserve"> </w:t>
      </w:r>
      <w:r>
        <w:t>issued)</w:t>
      </w:r>
      <w:r w:rsidR="000D50D7" w:rsidRPr="000D50D7">
        <w:t xml:space="preserve"> </w:t>
      </w:r>
      <w:r>
        <w:t>forthwith</w:t>
      </w:r>
      <w:r w:rsidR="000D50D7" w:rsidRPr="000D50D7">
        <w:t xml:space="preserve"> </w:t>
      </w:r>
      <w:r>
        <w:t>cease</w:t>
      </w:r>
      <w:r w:rsidR="000D50D7" w:rsidRPr="000D50D7">
        <w:t xml:space="preserve"> </w:t>
      </w:r>
      <w:r>
        <w:t>to</w:t>
      </w:r>
      <w:r w:rsidR="000D50D7" w:rsidRPr="000D50D7">
        <w:t xml:space="preserve"> </w:t>
      </w:r>
      <w:r>
        <w:t>use</w:t>
      </w:r>
      <w:r w:rsidR="000D50D7" w:rsidRPr="000D50D7">
        <w:t xml:space="preserve"> </w:t>
      </w:r>
      <w:r>
        <w:t>(or</w:t>
      </w:r>
      <w:r w:rsidR="000D50D7" w:rsidRPr="000D50D7">
        <w:t xml:space="preserve"> </w:t>
      </w:r>
      <w:r>
        <w:t>procure</w:t>
      </w:r>
      <w:r w:rsidR="000D50D7" w:rsidRPr="000D50D7">
        <w:t xml:space="preserve"> </w:t>
      </w:r>
      <w:r>
        <w:t>the</w:t>
      </w:r>
      <w:r w:rsidR="000D50D7" w:rsidRPr="000D50D7">
        <w:t xml:space="preserve"> </w:t>
      </w:r>
      <w:r>
        <w:t>cessation</w:t>
      </w:r>
      <w:r w:rsidR="000D50D7" w:rsidRPr="000D50D7">
        <w:t xml:space="preserve"> </w:t>
      </w:r>
      <w:r>
        <w:t>of</w:t>
      </w:r>
      <w:r w:rsidR="000D50D7" w:rsidRPr="000D50D7">
        <w:t xml:space="preserve"> </w:t>
      </w:r>
      <w:r>
        <w:t>use</w:t>
      </w:r>
      <w:r w:rsidR="000D50D7" w:rsidRPr="000D50D7">
        <w:t xml:space="preserve"> </w:t>
      </w:r>
      <w:r>
        <w:t>of)</w:t>
      </w:r>
      <w:r w:rsidR="000D50D7" w:rsidRPr="000D50D7">
        <w:t xml:space="preserve"> </w:t>
      </w:r>
      <w:r>
        <w:t>the</w:t>
      </w:r>
      <w:r w:rsidR="000D50D7" w:rsidRPr="000D50D7">
        <w:t xml:space="preserve"> </w:t>
      </w:r>
      <w:r>
        <w:t>undertaker’s</w:t>
      </w:r>
      <w:r w:rsidR="000D50D7" w:rsidRPr="000D50D7">
        <w:t xml:space="preserve"> </w:t>
      </w:r>
      <w:r>
        <w:t>apparatus</w:t>
      </w:r>
      <w:r w:rsidR="000D50D7" w:rsidRPr="000D50D7">
        <w:t xml:space="preserve"> </w:t>
      </w:r>
      <w:r>
        <w:t>causing</w:t>
      </w:r>
      <w:r w:rsidR="000D50D7" w:rsidRPr="000D50D7">
        <w:t xml:space="preserve"> </w:t>
      </w:r>
      <w:r>
        <w:t>such</w:t>
      </w:r>
      <w:r w:rsidR="000D50D7" w:rsidRPr="000D50D7">
        <w:t xml:space="preserve"> </w:t>
      </w:r>
      <w:r>
        <w:t>EMI</w:t>
      </w:r>
      <w:r w:rsidR="000D50D7" w:rsidRPr="000D50D7">
        <w:t xml:space="preserve"> </w:t>
      </w:r>
      <w:r>
        <w:t>until</w:t>
      </w:r>
      <w:r w:rsidR="000D50D7" w:rsidRPr="000D50D7">
        <w:t xml:space="preserve"> </w:t>
      </w:r>
      <w:r>
        <w:t>all</w:t>
      </w:r>
      <w:r w:rsidR="000D50D7" w:rsidRPr="000D50D7">
        <w:t xml:space="preserve"> </w:t>
      </w:r>
      <w:r>
        <w:t>measures</w:t>
      </w:r>
      <w:r w:rsidR="000D50D7" w:rsidRPr="000D50D7">
        <w:t xml:space="preserve"> </w:t>
      </w:r>
      <w:r>
        <w:t>necessary</w:t>
      </w:r>
      <w:r w:rsidR="000D50D7" w:rsidRPr="000D50D7">
        <w:t xml:space="preserve"> </w:t>
      </w:r>
      <w:r>
        <w:t>have</w:t>
      </w:r>
      <w:r w:rsidR="000D50D7" w:rsidRPr="000D50D7">
        <w:t xml:space="preserve"> </w:t>
      </w:r>
      <w:r>
        <w:t>been</w:t>
      </w:r>
      <w:r w:rsidR="000D50D7" w:rsidRPr="000D50D7">
        <w:t xml:space="preserve"> </w:t>
      </w:r>
      <w:r>
        <w:t>taken</w:t>
      </w:r>
      <w:r w:rsidR="000D50D7" w:rsidRPr="000D50D7">
        <w:t xml:space="preserve"> </w:t>
      </w:r>
      <w:r>
        <w:t>to</w:t>
      </w:r>
      <w:r w:rsidR="000D50D7" w:rsidRPr="000D50D7">
        <w:t xml:space="preserve"> </w:t>
      </w:r>
      <w:r>
        <w:t>remedy</w:t>
      </w:r>
      <w:r w:rsidR="000D50D7" w:rsidRPr="000D50D7">
        <w:t xml:space="preserve"> </w:t>
      </w:r>
      <w:r>
        <w:t>such</w:t>
      </w:r>
      <w:r w:rsidR="000D50D7" w:rsidRPr="000D50D7">
        <w:t xml:space="preserve"> </w:t>
      </w:r>
      <w:r>
        <w:t>EMI</w:t>
      </w:r>
      <w:r w:rsidR="000D50D7" w:rsidRPr="000D50D7">
        <w:t xml:space="preserve"> </w:t>
      </w:r>
      <w:r>
        <w:t>by</w:t>
      </w:r>
      <w:r w:rsidR="000D50D7" w:rsidRPr="000D50D7">
        <w:t xml:space="preserve"> </w:t>
      </w:r>
      <w:r>
        <w:t>way</w:t>
      </w:r>
      <w:r w:rsidR="000D50D7" w:rsidRPr="000D50D7">
        <w:t xml:space="preserve"> </w:t>
      </w:r>
      <w:r>
        <w:t>of</w:t>
      </w:r>
      <w:r w:rsidR="000D50D7" w:rsidRPr="000D50D7">
        <w:t xml:space="preserve"> </w:t>
      </w:r>
      <w:r>
        <w:t>modification</w:t>
      </w:r>
      <w:r w:rsidR="000D50D7" w:rsidRPr="000D50D7">
        <w:t xml:space="preserve"> </w:t>
      </w:r>
      <w:r>
        <w:t>to</w:t>
      </w:r>
      <w:r w:rsidR="000D50D7" w:rsidRPr="000D50D7">
        <w:t xml:space="preserve"> </w:t>
      </w:r>
      <w:r>
        <w:t>the</w:t>
      </w:r>
      <w:r w:rsidR="000D50D7" w:rsidRPr="000D50D7">
        <w:t xml:space="preserve"> </w:t>
      </w:r>
      <w:r>
        <w:t>source</w:t>
      </w:r>
      <w:r w:rsidR="000D50D7" w:rsidRPr="000D50D7">
        <w:t xml:space="preserve"> </w:t>
      </w:r>
      <w:r>
        <w:t>of</w:t>
      </w:r>
      <w:r w:rsidR="000D50D7" w:rsidRPr="000D50D7">
        <w:t xml:space="preserve"> </w:t>
      </w:r>
      <w:r>
        <w:t>such</w:t>
      </w:r>
      <w:r w:rsidR="000D50D7" w:rsidRPr="000D50D7">
        <w:t xml:space="preserve"> </w:t>
      </w:r>
      <w:r>
        <w:t>EMI</w:t>
      </w:r>
      <w:r w:rsidR="000D50D7" w:rsidRPr="000D50D7">
        <w:t xml:space="preserve"> </w:t>
      </w:r>
      <w:r>
        <w:t>or</w:t>
      </w:r>
      <w:r w:rsidR="000D50D7" w:rsidRPr="000D50D7">
        <w:t xml:space="preserve"> </w:t>
      </w:r>
      <w:r>
        <w:t>(in</w:t>
      </w:r>
      <w:r w:rsidR="000D50D7" w:rsidRPr="000D50D7">
        <w:t xml:space="preserve"> </w:t>
      </w:r>
      <w:r>
        <w:t>the</w:t>
      </w:r>
      <w:r w:rsidR="000D50D7" w:rsidRPr="000D50D7">
        <w:t xml:space="preserve"> </w:t>
      </w:r>
      <w:r>
        <w:t>circumstances,</w:t>
      </w:r>
      <w:r w:rsidR="000D50D7" w:rsidRPr="000D50D7">
        <w:t xml:space="preserve"> </w:t>
      </w:r>
      <w:r>
        <w:t>and</w:t>
      </w:r>
      <w:r w:rsidR="000D50D7" w:rsidRPr="000D50D7">
        <w:t xml:space="preserve"> </w:t>
      </w:r>
      <w:r>
        <w:t>subject</w:t>
      </w:r>
      <w:r w:rsidR="000D50D7" w:rsidRPr="000D50D7">
        <w:t xml:space="preserve"> </w:t>
      </w:r>
      <w:r>
        <w:t>to</w:t>
      </w:r>
      <w:r w:rsidR="000D50D7" w:rsidRPr="000D50D7">
        <w:t xml:space="preserve"> </w:t>
      </w:r>
      <w:r>
        <w:t>the</w:t>
      </w:r>
      <w:r w:rsidR="000D50D7" w:rsidRPr="000D50D7">
        <w:t xml:space="preserve"> </w:t>
      </w:r>
      <w:r>
        <w:t>consent,</w:t>
      </w:r>
      <w:r w:rsidR="000D50D7" w:rsidRPr="000D50D7">
        <w:t xml:space="preserve"> </w:t>
      </w:r>
      <w:r>
        <w:t>specified</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_Ref111206180 \r \h </w:instrText>
      </w:r>
      <w:r>
        <w:fldChar w:fldCharType="separate"/>
      </w:r>
      <w:r w:rsidR="000D50D7">
        <w:t>(5)</w:t>
      </w:r>
      <w:r>
        <w:fldChar w:fldCharType="end"/>
      </w:r>
      <w:r>
        <w:t>)</w:t>
      </w:r>
      <w:r w:rsidR="000D50D7" w:rsidRPr="000D50D7">
        <w:t xml:space="preserve"> </w:t>
      </w:r>
      <w:r>
        <w:t>to</w:t>
      </w:r>
      <w:r w:rsidR="000D50D7" w:rsidRPr="000D50D7">
        <w:t xml:space="preserve"> </w:t>
      </w:r>
      <w:r>
        <w:t>Network</w:t>
      </w:r>
      <w:r w:rsidR="000D50D7" w:rsidRPr="000D50D7">
        <w:t xml:space="preserve"> </w:t>
      </w:r>
      <w:r>
        <w:t>Rail’s</w:t>
      </w:r>
      <w:r w:rsidR="000D50D7" w:rsidRPr="000D50D7">
        <w:t xml:space="preserve"> </w:t>
      </w:r>
      <w:r>
        <w:t>apparatus.</w:t>
      </w:r>
      <w:bookmarkEnd w:id="1413"/>
    </w:p>
    <w:p w14:paraId="589CB379" w14:textId="77777777" w:rsidR="00BE11AE" w:rsidRDefault="00BE11AE" w:rsidP="00BE11AE">
      <w:pPr>
        <w:pStyle w:val="N2"/>
      </w:pPr>
      <w:r>
        <w:t>In</w:t>
      </w:r>
      <w:r w:rsidR="000D50D7" w:rsidRPr="000D50D7">
        <w:t xml:space="preserve"> </w:t>
      </w:r>
      <w:r>
        <w:t>the</w:t>
      </w:r>
      <w:r w:rsidR="000D50D7" w:rsidRPr="000D50D7">
        <w:t xml:space="preserve"> </w:t>
      </w:r>
      <w:r>
        <w:t>event</w:t>
      </w:r>
      <w:r w:rsidR="000D50D7" w:rsidRPr="000D50D7">
        <w:t xml:space="preserve"> </w:t>
      </w:r>
      <w:r>
        <w:t>of</w:t>
      </w:r>
      <w:r w:rsidR="000D50D7" w:rsidRPr="000D50D7">
        <w:t xml:space="preserve"> </w:t>
      </w:r>
      <w:r>
        <w:t>EMI</w:t>
      </w:r>
      <w:r w:rsidR="000D50D7" w:rsidRPr="000D50D7">
        <w:t xml:space="preserve"> </w:t>
      </w:r>
      <w:r>
        <w:t>having</w:t>
      </w:r>
      <w:r w:rsidR="000D50D7" w:rsidRPr="000D50D7">
        <w:t xml:space="preserve"> </w:t>
      </w:r>
      <w:r>
        <w:t>occurred</w:t>
      </w:r>
      <w:r w:rsidR="004C7FF3">
        <w:t>—</w:t>
      </w:r>
    </w:p>
    <w:p w14:paraId="0E9E07AB" w14:textId="77777777" w:rsidR="00BE11AE" w:rsidRDefault="00EE792B" w:rsidP="00BE11AE">
      <w:pPr>
        <w:pStyle w:val="N3"/>
      </w:pPr>
      <w:r>
        <w:t>the</w:t>
      </w:r>
      <w:r w:rsidR="000D50D7" w:rsidRPr="000D50D7">
        <w:t xml:space="preserve"> </w:t>
      </w:r>
      <w:r>
        <w:t>undertaker</w:t>
      </w:r>
      <w:r w:rsidR="000D50D7" w:rsidRPr="000D50D7">
        <w:t xml:space="preserve"> </w:t>
      </w:r>
      <w:r>
        <w:t>must</w:t>
      </w:r>
      <w:r w:rsidR="000D50D7" w:rsidRPr="000D50D7">
        <w:t xml:space="preserve"> </w:t>
      </w:r>
      <w:r>
        <w:t>afford</w:t>
      </w:r>
      <w:r w:rsidR="000D50D7" w:rsidRPr="000D50D7">
        <w:t xml:space="preserve"> </w:t>
      </w:r>
      <w:r>
        <w:t>reasonable</w:t>
      </w:r>
      <w:r w:rsidR="000D50D7" w:rsidRPr="000D50D7">
        <w:t xml:space="preserve"> </w:t>
      </w:r>
      <w:r>
        <w:t>facilities</w:t>
      </w:r>
      <w:r w:rsidR="000D50D7" w:rsidRPr="000D50D7">
        <w:t xml:space="preserve"> </w:t>
      </w:r>
      <w:r>
        <w:t>to</w:t>
      </w:r>
      <w:r w:rsidR="000D50D7" w:rsidRPr="000D50D7">
        <w:t xml:space="preserve"> </w:t>
      </w:r>
      <w:r>
        <w:t>Network</w:t>
      </w:r>
      <w:r w:rsidR="000D50D7" w:rsidRPr="000D50D7">
        <w:t xml:space="preserve"> </w:t>
      </w:r>
      <w:r>
        <w:t>Rail</w:t>
      </w:r>
      <w:r w:rsidR="000D50D7" w:rsidRPr="000D50D7">
        <w:t xml:space="preserve"> </w:t>
      </w:r>
      <w:r>
        <w:t>for</w:t>
      </w:r>
      <w:r w:rsidR="000D50D7" w:rsidRPr="000D50D7">
        <w:t xml:space="preserve"> </w:t>
      </w:r>
      <w:r>
        <w:t>access</w:t>
      </w:r>
      <w:r w:rsidR="000D50D7" w:rsidRPr="000D50D7">
        <w:t xml:space="preserve"> </w:t>
      </w:r>
      <w:r>
        <w:t>to</w:t>
      </w:r>
      <w:r w:rsidR="000D50D7" w:rsidRPr="000D50D7">
        <w:t xml:space="preserve"> </w:t>
      </w:r>
      <w:r>
        <w:t>the</w:t>
      </w:r>
      <w:r w:rsidR="000D50D7" w:rsidRPr="000D50D7">
        <w:t xml:space="preserve"> </w:t>
      </w:r>
      <w:r>
        <w:t>undertaker’s</w:t>
      </w:r>
      <w:r w:rsidR="000D50D7" w:rsidRPr="000D50D7">
        <w:t xml:space="preserve"> </w:t>
      </w:r>
      <w:r>
        <w:t>apparatus</w:t>
      </w:r>
      <w:r w:rsidR="000D50D7" w:rsidRPr="000D50D7">
        <w:t xml:space="preserve"> </w:t>
      </w:r>
      <w:r>
        <w:t>in</w:t>
      </w:r>
      <w:r w:rsidR="000D50D7" w:rsidRPr="000D50D7">
        <w:t xml:space="preserve"> </w:t>
      </w:r>
      <w:r>
        <w:t>the</w:t>
      </w:r>
      <w:r w:rsidR="000D50D7" w:rsidRPr="000D50D7">
        <w:t xml:space="preserve"> </w:t>
      </w:r>
      <w:r>
        <w:t>investigation</w:t>
      </w:r>
      <w:r w:rsidR="000D50D7" w:rsidRPr="000D50D7">
        <w:t xml:space="preserve"> </w:t>
      </w:r>
      <w:r>
        <w:t>of</w:t>
      </w:r>
      <w:r w:rsidR="000D50D7" w:rsidRPr="000D50D7">
        <w:t xml:space="preserve"> </w:t>
      </w:r>
      <w:r>
        <w:t>such</w:t>
      </w:r>
      <w:r w:rsidR="000D50D7" w:rsidRPr="000D50D7">
        <w:t xml:space="preserve"> </w:t>
      </w:r>
      <w:r>
        <w:t>EMI;</w:t>
      </w:r>
    </w:p>
    <w:p w14:paraId="5F98F560" w14:textId="77777777" w:rsidR="00EE792B" w:rsidRDefault="00EE792B" w:rsidP="00BE11AE">
      <w:pPr>
        <w:pStyle w:val="N3"/>
      </w:pPr>
      <w:r>
        <w:t>Network</w:t>
      </w:r>
      <w:r w:rsidR="000D50D7" w:rsidRPr="000D50D7">
        <w:t xml:space="preserve"> </w:t>
      </w:r>
      <w:r>
        <w:t>Rail</w:t>
      </w:r>
      <w:r w:rsidR="000D50D7" w:rsidRPr="000D50D7">
        <w:t xml:space="preserve"> </w:t>
      </w:r>
      <w:r>
        <w:t>must</w:t>
      </w:r>
      <w:r w:rsidR="000D50D7" w:rsidRPr="000D50D7">
        <w:t xml:space="preserve"> </w:t>
      </w:r>
      <w:r>
        <w:t>afford</w:t>
      </w:r>
      <w:r w:rsidR="000D50D7" w:rsidRPr="000D50D7">
        <w:t xml:space="preserve"> </w:t>
      </w:r>
      <w:r>
        <w:t>reasonable</w:t>
      </w:r>
      <w:r w:rsidR="000D50D7" w:rsidRPr="000D50D7">
        <w:t xml:space="preserve"> </w:t>
      </w:r>
      <w:r>
        <w:t>facilities</w:t>
      </w:r>
      <w:r w:rsidR="000D50D7" w:rsidRPr="000D50D7">
        <w:t xml:space="preserve"> </w:t>
      </w:r>
      <w:r>
        <w:t>to</w:t>
      </w:r>
      <w:r w:rsidR="000D50D7" w:rsidRPr="000D50D7">
        <w:t xml:space="preserve"> </w:t>
      </w:r>
      <w:r>
        <w:t>the</w:t>
      </w:r>
      <w:r w:rsidR="000D50D7" w:rsidRPr="000D50D7">
        <w:t xml:space="preserve"> </w:t>
      </w:r>
      <w:r>
        <w:t>undertaker</w:t>
      </w:r>
      <w:r w:rsidR="000D50D7" w:rsidRPr="000D50D7">
        <w:t xml:space="preserve"> </w:t>
      </w:r>
      <w:r>
        <w:t>for</w:t>
      </w:r>
      <w:r w:rsidR="000D50D7" w:rsidRPr="000D50D7">
        <w:t xml:space="preserve"> </w:t>
      </w:r>
      <w:r>
        <w:t>access</w:t>
      </w:r>
      <w:r w:rsidR="000D50D7" w:rsidRPr="000D50D7">
        <w:t xml:space="preserve"> </w:t>
      </w:r>
      <w:r>
        <w:t>to</w:t>
      </w:r>
      <w:r w:rsidR="000D50D7" w:rsidRPr="000D50D7">
        <w:t xml:space="preserve"> </w:t>
      </w:r>
      <w:r>
        <w:t>Network</w:t>
      </w:r>
      <w:r w:rsidR="000D50D7" w:rsidRPr="000D50D7">
        <w:t xml:space="preserve"> </w:t>
      </w:r>
      <w:r>
        <w:t>Rail’s</w:t>
      </w:r>
      <w:r w:rsidR="000D50D7" w:rsidRPr="000D50D7">
        <w:t xml:space="preserve"> </w:t>
      </w:r>
      <w:r>
        <w:t>apparatus</w:t>
      </w:r>
      <w:r w:rsidR="000D50D7" w:rsidRPr="000D50D7">
        <w:t xml:space="preserve"> </w:t>
      </w:r>
      <w:r>
        <w:t>in</w:t>
      </w:r>
      <w:r w:rsidR="000D50D7" w:rsidRPr="000D50D7">
        <w:t xml:space="preserve"> </w:t>
      </w:r>
      <w:r>
        <w:t>the</w:t>
      </w:r>
      <w:r w:rsidR="000D50D7" w:rsidRPr="000D50D7">
        <w:t xml:space="preserve"> </w:t>
      </w:r>
      <w:r>
        <w:t>investigation</w:t>
      </w:r>
      <w:r w:rsidR="000D50D7" w:rsidRPr="000D50D7">
        <w:t xml:space="preserve"> </w:t>
      </w:r>
      <w:r>
        <w:t>of</w:t>
      </w:r>
      <w:r w:rsidR="000D50D7" w:rsidRPr="000D50D7">
        <w:t xml:space="preserve"> </w:t>
      </w:r>
      <w:r>
        <w:t>such</w:t>
      </w:r>
      <w:r w:rsidR="000D50D7" w:rsidRPr="000D50D7">
        <w:t xml:space="preserve"> </w:t>
      </w:r>
      <w:r>
        <w:t>EMI;</w:t>
      </w:r>
    </w:p>
    <w:p w14:paraId="0A0A3DF1" w14:textId="77777777" w:rsidR="00EE792B" w:rsidRDefault="00EE792B" w:rsidP="00BE11AE">
      <w:pPr>
        <w:pStyle w:val="N3"/>
      </w:pPr>
      <w:r>
        <w:t>Network</w:t>
      </w:r>
      <w:r w:rsidR="000D50D7" w:rsidRPr="000D50D7">
        <w:t xml:space="preserve"> </w:t>
      </w:r>
      <w:r>
        <w:t>Rail</w:t>
      </w:r>
      <w:r w:rsidR="000D50D7" w:rsidRPr="000D50D7">
        <w:t xml:space="preserve"> </w:t>
      </w:r>
      <w:r>
        <w:t>must</w:t>
      </w:r>
      <w:r w:rsidR="000D50D7" w:rsidRPr="000D50D7">
        <w:t xml:space="preserve"> </w:t>
      </w:r>
      <w:r>
        <w:t>make</w:t>
      </w:r>
      <w:r w:rsidR="000D50D7" w:rsidRPr="000D50D7">
        <w:t xml:space="preserve"> </w:t>
      </w:r>
      <w:r>
        <w:t>available</w:t>
      </w:r>
      <w:r w:rsidR="000D50D7" w:rsidRPr="000D50D7">
        <w:t xml:space="preserve"> </w:t>
      </w:r>
      <w:r>
        <w:t>to</w:t>
      </w:r>
      <w:r w:rsidR="000D50D7" w:rsidRPr="000D50D7">
        <w:t xml:space="preserve"> </w:t>
      </w:r>
      <w:r>
        <w:t>the</w:t>
      </w:r>
      <w:r w:rsidR="000D50D7" w:rsidRPr="000D50D7">
        <w:t xml:space="preserve"> </w:t>
      </w:r>
      <w:r>
        <w:t>undertaker</w:t>
      </w:r>
      <w:r w:rsidR="000D50D7" w:rsidRPr="000D50D7">
        <w:t xml:space="preserve"> </w:t>
      </w:r>
      <w:r>
        <w:t>any</w:t>
      </w:r>
      <w:r w:rsidR="000D50D7" w:rsidRPr="000D50D7">
        <w:t xml:space="preserve"> </w:t>
      </w:r>
      <w:r>
        <w:t>additional</w:t>
      </w:r>
      <w:r w:rsidR="000D50D7" w:rsidRPr="000D50D7">
        <w:t xml:space="preserve"> </w:t>
      </w:r>
      <w:r>
        <w:t>material</w:t>
      </w:r>
      <w:r w:rsidR="000D50D7" w:rsidRPr="000D50D7">
        <w:t xml:space="preserve"> </w:t>
      </w:r>
      <w:r>
        <w:t>information</w:t>
      </w:r>
      <w:r w:rsidR="000D50D7" w:rsidRPr="000D50D7">
        <w:t xml:space="preserve"> </w:t>
      </w:r>
      <w:r>
        <w:t>in</w:t>
      </w:r>
      <w:r w:rsidR="000D50D7" w:rsidRPr="000D50D7">
        <w:t xml:space="preserve"> </w:t>
      </w:r>
      <w:r>
        <w:t>its</w:t>
      </w:r>
      <w:r w:rsidR="000D50D7" w:rsidRPr="000D50D7">
        <w:t xml:space="preserve"> </w:t>
      </w:r>
      <w:r>
        <w:t>possession</w:t>
      </w:r>
      <w:r w:rsidR="000D50D7" w:rsidRPr="000D50D7">
        <w:t xml:space="preserve"> </w:t>
      </w:r>
      <w:r>
        <w:t>reasonably</w:t>
      </w:r>
      <w:r w:rsidR="000D50D7" w:rsidRPr="000D50D7">
        <w:t xml:space="preserve"> </w:t>
      </w:r>
      <w:r>
        <w:t>requested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Network</w:t>
      </w:r>
      <w:r w:rsidR="000D50D7" w:rsidRPr="000D50D7">
        <w:t xml:space="preserve"> </w:t>
      </w:r>
      <w:r>
        <w:t>Rail’s</w:t>
      </w:r>
      <w:r w:rsidR="000D50D7" w:rsidRPr="000D50D7">
        <w:t xml:space="preserve"> </w:t>
      </w:r>
      <w:r>
        <w:t>apparatus</w:t>
      </w:r>
      <w:r w:rsidR="000D50D7" w:rsidRPr="000D50D7">
        <w:t xml:space="preserve"> </w:t>
      </w:r>
      <w:r>
        <w:t>or</w:t>
      </w:r>
      <w:r w:rsidR="000D50D7" w:rsidRPr="000D50D7">
        <w:t xml:space="preserve"> </w:t>
      </w:r>
      <w:r>
        <w:t>such</w:t>
      </w:r>
      <w:r w:rsidR="000D50D7" w:rsidRPr="000D50D7">
        <w:t xml:space="preserve"> </w:t>
      </w:r>
      <w:r>
        <w:t>EMI;</w:t>
      </w:r>
      <w:r w:rsidR="000D50D7" w:rsidRPr="000D50D7">
        <w:t xml:space="preserve"> </w:t>
      </w:r>
      <w:r>
        <w:t>and</w:t>
      </w:r>
    </w:p>
    <w:p w14:paraId="45F706C4" w14:textId="77777777" w:rsidR="00EE792B" w:rsidRDefault="00EE792B" w:rsidP="00BE11AE">
      <w:pPr>
        <w:pStyle w:val="N3"/>
      </w:pPr>
      <w:r>
        <w:t>the</w:t>
      </w:r>
      <w:r w:rsidR="000D50D7" w:rsidRPr="000D50D7">
        <w:t xml:space="preserve"> </w:t>
      </w:r>
      <w:r>
        <w:t>undertaker</w:t>
      </w:r>
      <w:r w:rsidR="000D50D7" w:rsidRPr="000D50D7">
        <w:t xml:space="preserve"> </w:t>
      </w:r>
      <w:r w:rsidR="0040672F">
        <w:t>must</w:t>
      </w:r>
      <w:r w:rsidR="000D50D7" w:rsidRPr="000D50D7">
        <w:t xml:space="preserve"> </w:t>
      </w:r>
      <w:r>
        <w:t>not</w:t>
      </w:r>
      <w:r w:rsidR="000D50D7" w:rsidRPr="000D50D7">
        <w:t xml:space="preserve"> </w:t>
      </w:r>
      <w:r>
        <w:t>allow</w:t>
      </w:r>
      <w:r w:rsidR="000D50D7" w:rsidRPr="000D50D7">
        <w:t xml:space="preserve"> </w:t>
      </w:r>
      <w:r>
        <w:t>the</w:t>
      </w:r>
      <w:r w:rsidR="000D50D7" w:rsidRPr="000D50D7">
        <w:t xml:space="preserve"> </w:t>
      </w:r>
      <w:r>
        <w:t>use</w:t>
      </w:r>
      <w:r w:rsidR="000D50D7" w:rsidRPr="000D50D7">
        <w:t xml:space="preserve"> </w:t>
      </w:r>
      <w:r>
        <w:t>or</w:t>
      </w:r>
      <w:r w:rsidR="000D50D7" w:rsidRPr="000D50D7">
        <w:t xml:space="preserve"> </w:t>
      </w:r>
      <w:r>
        <w:t>operation</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in</w:t>
      </w:r>
      <w:r w:rsidR="000D50D7" w:rsidRPr="000D50D7">
        <w:t xml:space="preserve"> </w:t>
      </w:r>
      <w:r>
        <w:t>a</w:t>
      </w:r>
      <w:r w:rsidR="000D50D7" w:rsidRPr="000D50D7">
        <w:t xml:space="preserve"> </w:t>
      </w:r>
      <w:r>
        <w:t>manner</w:t>
      </w:r>
      <w:r w:rsidR="000D50D7" w:rsidRPr="000D50D7">
        <w:t xml:space="preserve"> </w:t>
      </w:r>
      <w:r>
        <w:t>that</w:t>
      </w:r>
      <w:r w:rsidR="000D50D7" w:rsidRPr="000D50D7">
        <w:t xml:space="preserve"> </w:t>
      </w:r>
      <w:r>
        <w:t>has</w:t>
      </w:r>
      <w:r w:rsidR="000D50D7" w:rsidRPr="000D50D7">
        <w:t xml:space="preserve"> </w:t>
      </w:r>
      <w:r>
        <w:t>caused</w:t>
      </w:r>
      <w:r w:rsidR="000D50D7" w:rsidRPr="000D50D7">
        <w:t xml:space="preserve"> </w:t>
      </w:r>
      <w:r>
        <w:t>or</w:t>
      </w:r>
      <w:r w:rsidR="000D50D7" w:rsidRPr="000D50D7">
        <w:t xml:space="preserve"> </w:t>
      </w:r>
      <w:r>
        <w:t>will</w:t>
      </w:r>
      <w:r w:rsidR="000D50D7" w:rsidRPr="000D50D7">
        <w:t xml:space="preserve"> </w:t>
      </w:r>
      <w:r>
        <w:t>cause</w:t>
      </w:r>
      <w:r w:rsidR="000D50D7" w:rsidRPr="000D50D7">
        <w:t xml:space="preserve"> </w:t>
      </w:r>
      <w:r>
        <w:t>EMI</w:t>
      </w:r>
      <w:r w:rsidR="000D50D7" w:rsidRPr="000D50D7">
        <w:t xml:space="preserve"> </w:t>
      </w:r>
      <w:r>
        <w:t>until</w:t>
      </w:r>
      <w:r w:rsidR="000D50D7" w:rsidRPr="000D50D7">
        <w:t xml:space="preserve"> </w:t>
      </w:r>
      <w:r>
        <w:t>measures</w:t>
      </w:r>
      <w:r w:rsidR="000D50D7" w:rsidRPr="000D50D7">
        <w:t xml:space="preserve"> </w:t>
      </w:r>
      <w:r>
        <w:t>have</w:t>
      </w:r>
      <w:r w:rsidR="000D50D7" w:rsidRPr="000D50D7">
        <w:t xml:space="preserve"> </w:t>
      </w:r>
      <w:r>
        <w:t>been</w:t>
      </w:r>
      <w:r w:rsidR="000D50D7" w:rsidRPr="000D50D7">
        <w:t xml:space="preserve"> </w:t>
      </w:r>
      <w:r>
        <w:t>taken</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this</w:t>
      </w:r>
      <w:r w:rsidR="000D50D7" w:rsidRPr="000D50D7">
        <w:t xml:space="preserve"> </w:t>
      </w:r>
      <w:r>
        <w:t>paragraph</w:t>
      </w:r>
      <w:r w:rsidR="000D50D7" w:rsidRPr="000D50D7">
        <w:t xml:space="preserve"> </w:t>
      </w:r>
      <w:r>
        <w:t>to</w:t>
      </w:r>
      <w:r w:rsidR="000D50D7" w:rsidRPr="000D50D7">
        <w:t xml:space="preserve"> </w:t>
      </w:r>
      <w:r>
        <w:t>prevent</w:t>
      </w:r>
      <w:r w:rsidR="000D50D7" w:rsidRPr="000D50D7">
        <w:t xml:space="preserve"> </w:t>
      </w:r>
      <w:r>
        <w:t>EMI</w:t>
      </w:r>
      <w:r w:rsidR="000D50D7" w:rsidRPr="000D50D7">
        <w:t xml:space="preserve"> </w:t>
      </w:r>
      <w:r>
        <w:t>occurring.</w:t>
      </w:r>
    </w:p>
    <w:p w14:paraId="30CB5A3B" w14:textId="77777777" w:rsidR="00EE792B" w:rsidRDefault="00EE792B" w:rsidP="00EE792B">
      <w:pPr>
        <w:pStyle w:val="N2"/>
      </w:pPr>
      <w:r>
        <w:t>Where</w:t>
      </w:r>
      <w:r w:rsidR="000D50D7" w:rsidRPr="000D50D7">
        <w:t xml:space="preserve"> </w:t>
      </w:r>
      <w:r>
        <w:t>Network</w:t>
      </w:r>
      <w:r w:rsidR="000D50D7" w:rsidRPr="000D50D7">
        <w:t xml:space="preserve"> </w:t>
      </w:r>
      <w:r>
        <w:t>Rail</w:t>
      </w:r>
      <w:r w:rsidR="000D50D7" w:rsidRPr="000D50D7">
        <w:t xml:space="preserve"> </w:t>
      </w:r>
      <w:r>
        <w:t>approves</w:t>
      </w:r>
      <w:r w:rsidR="000D50D7" w:rsidRPr="000D50D7">
        <w:t xml:space="preserve"> </w:t>
      </w:r>
      <w:r>
        <w:t>modifications</w:t>
      </w:r>
      <w:r w:rsidR="000D50D7" w:rsidRPr="000D50D7">
        <w:t xml:space="preserve"> </w:t>
      </w:r>
      <w:r>
        <w:t>to</w:t>
      </w:r>
      <w:r w:rsidR="000D50D7" w:rsidRPr="000D50D7">
        <w:t xml:space="preserve"> </w:t>
      </w:r>
      <w:r>
        <w:t>Network</w:t>
      </w:r>
      <w:r w:rsidR="000D50D7" w:rsidRPr="000D50D7">
        <w:t xml:space="preserve"> </w:t>
      </w:r>
      <w:r>
        <w:t>Rail’s</w:t>
      </w:r>
      <w:r w:rsidR="000D50D7" w:rsidRPr="000D50D7">
        <w:t xml:space="preserve"> </w:t>
      </w:r>
      <w:r>
        <w:t>apparatus</w:t>
      </w:r>
      <w:r w:rsidR="000D50D7" w:rsidRPr="000D50D7">
        <w:t xml:space="preserve"> </w:t>
      </w:r>
      <w:r>
        <w:t>pursuant</w:t>
      </w:r>
      <w:r w:rsidR="000D50D7" w:rsidRPr="000D50D7">
        <w:t xml:space="preserve"> </w:t>
      </w:r>
      <w:r>
        <w:t>to</w:t>
      </w:r>
      <w:r w:rsidR="000D50D7" w:rsidRPr="000D50D7">
        <w:t xml:space="preserve"> </w:t>
      </w:r>
      <w:r>
        <w:t>sub-paragraphs</w:t>
      </w:r>
      <w:r w:rsidR="000D50D7" w:rsidRPr="000D50D7">
        <w:t xml:space="preserve"> </w:t>
      </w:r>
      <w:r>
        <w:fldChar w:fldCharType="begin"/>
      </w:r>
      <w:r>
        <w:instrText xml:space="preserve"> REF _Ref111206180 \r \h </w:instrText>
      </w:r>
      <w:r>
        <w:fldChar w:fldCharType="separate"/>
      </w:r>
      <w:r w:rsidR="000D50D7">
        <w:t>(5)</w:t>
      </w:r>
      <w:r>
        <w:fldChar w:fldCharType="end"/>
      </w:r>
      <w:r w:rsidR="000D50D7" w:rsidRPr="000D50D7">
        <w:t xml:space="preserve"> </w:t>
      </w:r>
      <w:r>
        <w:t>or</w:t>
      </w:r>
      <w:r w:rsidR="000D50D7" w:rsidRPr="000D50D7">
        <w:t xml:space="preserve"> </w:t>
      </w:r>
      <w:r>
        <w:fldChar w:fldCharType="begin"/>
      </w:r>
      <w:r>
        <w:instrText xml:space="preserve"> REF _Ref111206402 \r \h </w:instrText>
      </w:r>
      <w:r>
        <w:fldChar w:fldCharType="separate"/>
      </w:r>
      <w:r w:rsidR="000D50D7">
        <w:t>(6)</w:t>
      </w:r>
      <w:r>
        <w:fldChar w:fldCharType="end"/>
      </w:r>
      <w:r w:rsidR="004C7FF3">
        <w:t>—</w:t>
      </w:r>
    </w:p>
    <w:p w14:paraId="045158C9" w14:textId="77777777" w:rsidR="00EE792B" w:rsidRDefault="00EE792B" w:rsidP="00EE792B">
      <w:pPr>
        <w:pStyle w:val="N3"/>
      </w:pPr>
      <w:r>
        <w:t>Network</w:t>
      </w:r>
      <w:r w:rsidR="000D50D7" w:rsidRPr="000D50D7">
        <w:t xml:space="preserve"> </w:t>
      </w:r>
      <w:r>
        <w:t>Rail</w:t>
      </w:r>
      <w:r w:rsidR="000D50D7" w:rsidRPr="000D50D7">
        <w:t xml:space="preserve"> </w:t>
      </w:r>
      <w:r>
        <w:t>must</w:t>
      </w:r>
      <w:r w:rsidR="000D50D7" w:rsidRPr="000D50D7">
        <w:t xml:space="preserve"> </w:t>
      </w:r>
      <w:r>
        <w:t>allow</w:t>
      </w:r>
      <w:r w:rsidR="000D50D7" w:rsidRPr="000D50D7">
        <w:t xml:space="preserve"> </w:t>
      </w:r>
      <w:r>
        <w:t>the</w:t>
      </w:r>
      <w:r w:rsidR="000D50D7" w:rsidRPr="000D50D7">
        <w:t xml:space="preserve"> </w:t>
      </w:r>
      <w:r>
        <w:t>undertaker</w:t>
      </w:r>
      <w:r w:rsidR="000D50D7" w:rsidRPr="000D50D7">
        <w:t xml:space="preserve"> </w:t>
      </w:r>
      <w:r>
        <w:t>reasonable</w:t>
      </w:r>
      <w:r w:rsidR="000D50D7" w:rsidRPr="000D50D7">
        <w:t xml:space="preserve"> </w:t>
      </w:r>
      <w:r>
        <w:t>facilities</w:t>
      </w:r>
      <w:r w:rsidR="000D50D7" w:rsidRPr="000D50D7">
        <w:t xml:space="preserve"> </w:t>
      </w:r>
      <w:r>
        <w:t>for</w:t>
      </w:r>
      <w:r w:rsidR="000D50D7" w:rsidRPr="000D50D7">
        <w:t xml:space="preserve"> </w:t>
      </w:r>
      <w:r>
        <w:t>the</w:t>
      </w:r>
      <w:r w:rsidR="000D50D7" w:rsidRPr="000D50D7">
        <w:t xml:space="preserve"> </w:t>
      </w:r>
      <w:r>
        <w:t>inspection</w:t>
      </w:r>
      <w:r w:rsidR="000D50D7" w:rsidRPr="000D50D7">
        <w:t xml:space="preserve"> </w:t>
      </w:r>
      <w:r>
        <w:t>o</w:t>
      </w:r>
      <w:r w:rsidR="00A566A8">
        <w:t>f</w:t>
      </w:r>
      <w:r w:rsidR="000D50D7" w:rsidRPr="000D50D7">
        <w:t xml:space="preserve"> </w:t>
      </w:r>
      <w:r>
        <w:t>the</w:t>
      </w:r>
      <w:r w:rsidR="000D50D7" w:rsidRPr="000D50D7">
        <w:t xml:space="preserve"> </w:t>
      </w:r>
      <w:r>
        <w:t>relevant</w:t>
      </w:r>
      <w:r w:rsidR="000D50D7" w:rsidRPr="000D50D7">
        <w:t xml:space="preserve"> </w:t>
      </w:r>
      <w:r>
        <w:t>part</w:t>
      </w:r>
      <w:r w:rsidR="000D50D7" w:rsidRPr="000D50D7">
        <w:t xml:space="preserve"> </w:t>
      </w:r>
      <w:r>
        <w:t>of</w:t>
      </w:r>
      <w:r w:rsidR="000D50D7" w:rsidRPr="000D50D7">
        <w:t xml:space="preserve"> </w:t>
      </w:r>
      <w:r>
        <w:t>Network</w:t>
      </w:r>
      <w:r w:rsidR="000D50D7" w:rsidRPr="000D50D7">
        <w:t xml:space="preserve"> </w:t>
      </w:r>
      <w:r>
        <w:t>Rail’s</w:t>
      </w:r>
      <w:r w:rsidR="000D50D7" w:rsidRPr="000D50D7">
        <w:t xml:space="preserve"> </w:t>
      </w:r>
      <w:r>
        <w:t>apparatus;</w:t>
      </w:r>
    </w:p>
    <w:p w14:paraId="3FC7D835" w14:textId="77777777" w:rsidR="00EE792B" w:rsidRDefault="00EE792B" w:rsidP="00EE792B">
      <w:pPr>
        <w:pStyle w:val="N3"/>
      </w:pPr>
      <w:r>
        <w:t>any</w:t>
      </w:r>
      <w:r w:rsidR="000D50D7" w:rsidRPr="000D50D7">
        <w:t xml:space="preserve"> </w:t>
      </w:r>
      <w:r>
        <w:t>modifications</w:t>
      </w:r>
      <w:r w:rsidR="000D50D7" w:rsidRPr="000D50D7">
        <w:t xml:space="preserve"> </w:t>
      </w:r>
      <w:r>
        <w:t>to</w:t>
      </w:r>
      <w:r w:rsidR="000D50D7" w:rsidRPr="000D50D7">
        <w:t xml:space="preserve"> </w:t>
      </w:r>
      <w:r>
        <w:t>Network</w:t>
      </w:r>
      <w:r w:rsidR="000D50D7" w:rsidRPr="000D50D7">
        <w:t xml:space="preserve"> </w:t>
      </w:r>
      <w:r>
        <w:t>Rail’s</w:t>
      </w:r>
      <w:r w:rsidR="000D50D7" w:rsidRPr="000D50D7">
        <w:t xml:space="preserve"> </w:t>
      </w:r>
      <w:r>
        <w:t>apparatus</w:t>
      </w:r>
      <w:r w:rsidR="000D50D7" w:rsidRPr="000D50D7">
        <w:t xml:space="preserve"> </w:t>
      </w:r>
      <w:r>
        <w:t>approved</w:t>
      </w:r>
      <w:r w:rsidR="000D50D7" w:rsidRPr="000D50D7">
        <w:t xml:space="preserve"> </w:t>
      </w:r>
      <w:r>
        <w:t>pursuant</w:t>
      </w:r>
      <w:r w:rsidR="000D50D7" w:rsidRPr="000D50D7">
        <w:t xml:space="preserve"> </w:t>
      </w:r>
      <w:r>
        <w:t>to</w:t>
      </w:r>
      <w:r w:rsidR="000D50D7" w:rsidRPr="000D50D7">
        <w:t xml:space="preserve"> </w:t>
      </w:r>
      <w:r>
        <w:t>those</w:t>
      </w:r>
      <w:r w:rsidR="000D50D7" w:rsidRPr="000D50D7">
        <w:t xml:space="preserve"> </w:t>
      </w:r>
      <w:r>
        <w:t>sub-paragraphs</w:t>
      </w:r>
      <w:r w:rsidR="000D50D7" w:rsidRPr="000D50D7">
        <w:t xml:space="preserve"> </w:t>
      </w:r>
      <w:r>
        <w:t>must</w:t>
      </w:r>
      <w:r w:rsidR="000D50D7" w:rsidRPr="000D50D7">
        <w:t xml:space="preserve"> </w:t>
      </w:r>
      <w:r>
        <w:t>be</w:t>
      </w:r>
      <w:r w:rsidR="000D50D7" w:rsidRPr="000D50D7">
        <w:t xml:space="preserve"> </w:t>
      </w:r>
      <w:r>
        <w:t>carried</w:t>
      </w:r>
      <w:r w:rsidR="000D50D7" w:rsidRPr="000D50D7">
        <w:t xml:space="preserve"> </w:t>
      </w:r>
      <w:r>
        <w:t>out</w:t>
      </w:r>
      <w:r w:rsidR="000D50D7" w:rsidRPr="000D50D7">
        <w:t xml:space="preserve"> </w:t>
      </w:r>
      <w:r>
        <w:t>and</w:t>
      </w:r>
      <w:r w:rsidR="000D50D7" w:rsidRPr="000D50D7">
        <w:t xml:space="preserve"> </w:t>
      </w:r>
      <w:r>
        <w:t>completed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paragraph</w:t>
      </w:r>
      <w:r w:rsidR="000D50D7" w:rsidRPr="000D50D7">
        <w:t xml:space="preserve"> </w:t>
      </w:r>
      <w:r>
        <w:fldChar w:fldCharType="begin"/>
      </w:r>
      <w:r>
        <w:instrText xml:space="preserve"> REF _Ref111206492 \r \h </w:instrText>
      </w:r>
      <w:r>
        <w:fldChar w:fldCharType="separate"/>
      </w:r>
      <w:r w:rsidR="000D50D7">
        <w:t>73</w:t>
      </w:r>
      <w:r>
        <w:fldChar w:fldCharType="end"/>
      </w:r>
      <w:r>
        <w:t>.</w:t>
      </w:r>
    </w:p>
    <w:p w14:paraId="70BE4424" w14:textId="77777777" w:rsidR="00EE792B" w:rsidRDefault="00EE792B" w:rsidP="00EE792B">
      <w:pPr>
        <w:pStyle w:val="N2"/>
      </w:pPr>
      <w:r>
        <w:t>To</w:t>
      </w:r>
      <w:r w:rsidR="000D50D7" w:rsidRPr="000D50D7">
        <w:t xml:space="preserve"> </w:t>
      </w:r>
      <w:r>
        <w:t>the</w:t>
      </w:r>
      <w:r w:rsidR="000D50D7" w:rsidRPr="000D50D7">
        <w:t xml:space="preserve"> </w:t>
      </w:r>
      <w:r>
        <w:t>extent</w:t>
      </w:r>
      <w:r w:rsidR="000D50D7" w:rsidRPr="000D50D7">
        <w:t xml:space="preserve"> </w:t>
      </w:r>
      <w:r>
        <w:t>that</w:t>
      </w:r>
      <w:r w:rsidR="000D50D7" w:rsidRPr="000D50D7">
        <w:t xml:space="preserve"> </w:t>
      </w:r>
      <w:r>
        <w:t>it</w:t>
      </w:r>
      <w:r w:rsidR="000D50D7" w:rsidRPr="000D50D7">
        <w:t xml:space="preserve"> </w:t>
      </w:r>
      <w:r>
        <w:t>would</w:t>
      </w:r>
      <w:r w:rsidR="000D50D7" w:rsidRPr="000D50D7">
        <w:t xml:space="preserve"> </w:t>
      </w:r>
      <w:r>
        <w:t>not</w:t>
      </w:r>
      <w:r w:rsidR="000D50D7" w:rsidRPr="000D50D7">
        <w:t xml:space="preserve"> </w:t>
      </w:r>
      <w:r>
        <w:t>otherwise</w:t>
      </w:r>
      <w:r w:rsidR="000D50D7" w:rsidRPr="000D50D7">
        <w:t xml:space="preserve"> </w:t>
      </w:r>
      <w:r>
        <w:t>do</w:t>
      </w:r>
      <w:r w:rsidR="000D50D7" w:rsidRPr="000D50D7">
        <w:t xml:space="preserve"> </w:t>
      </w:r>
      <w:r>
        <w:t>so,</w:t>
      </w:r>
      <w:r w:rsidR="000D50D7" w:rsidRPr="000D50D7">
        <w:t xml:space="preserve"> </w:t>
      </w:r>
      <w:r>
        <w:t>the</w:t>
      </w:r>
      <w:r w:rsidR="000D50D7" w:rsidRPr="000D50D7">
        <w:t xml:space="preserve"> </w:t>
      </w:r>
      <w:r>
        <w:t>indemnity</w:t>
      </w:r>
      <w:r w:rsidR="000D50D7" w:rsidRPr="000D50D7">
        <w:t xml:space="preserve"> </w:t>
      </w:r>
      <w:r>
        <w:t>in</w:t>
      </w:r>
      <w:r w:rsidR="000D50D7" w:rsidRPr="000D50D7">
        <w:t xml:space="preserve"> </w:t>
      </w:r>
      <w:r>
        <w:t>paragraph</w:t>
      </w:r>
      <w:r w:rsidR="000D50D7" w:rsidRPr="000D50D7">
        <w:t xml:space="preserve"> </w:t>
      </w:r>
      <w:r w:rsidR="007875D2">
        <w:fldChar w:fldCharType="begin"/>
      </w:r>
      <w:r w:rsidR="007875D2">
        <w:instrText xml:space="preserve"> REF _Ref111207885 \r \h </w:instrText>
      </w:r>
      <w:r w:rsidR="007875D2">
        <w:fldChar w:fldCharType="separate"/>
      </w:r>
      <w:r w:rsidR="000D50D7">
        <w:t>82(1)</w:t>
      </w:r>
      <w:r w:rsidR="007875D2">
        <w:fldChar w:fldCharType="end"/>
      </w:r>
      <w:r w:rsidR="000D50D7" w:rsidRPr="000D50D7">
        <w:t xml:space="preserve"> </w:t>
      </w:r>
      <w:r>
        <w:t>applies</w:t>
      </w:r>
      <w:r w:rsidR="000D50D7" w:rsidRPr="000D50D7">
        <w:t xml:space="preserve"> </w:t>
      </w:r>
      <w:r>
        <w:t>to</w:t>
      </w:r>
      <w:r w:rsidR="000D50D7" w:rsidRPr="000D50D7">
        <w:t xml:space="preserve"> </w:t>
      </w:r>
      <w:r>
        <w:t>the</w:t>
      </w:r>
      <w:r w:rsidR="000D50D7" w:rsidRPr="000D50D7">
        <w:t xml:space="preserve"> </w:t>
      </w:r>
      <w:r>
        <w:t>costs</w:t>
      </w:r>
      <w:r w:rsidR="000D50D7" w:rsidRPr="000D50D7">
        <w:t xml:space="preserve"> </w:t>
      </w:r>
      <w:r>
        <w:t>and</w:t>
      </w:r>
      <w:r w:rsidR="000D50D7" w:rsidRPr="000D50D7">
        <w:t xml:space="preserve"> </w:t>
      </w:r>
      <w:r>
        <w:t>expenses</w:t>
      </w:r>
      <w:r w:rsidR="000D50D7" w:rsidRPr="000D50D7">
        <w:t xml:space="preserve"> </w:t>
      </w:r>
      <w:r>
        <w:t>reasonably</w:t>
      </w:r>
      <w:r w:rsidR="000D50D7" w:rsidRPr="000D50D7">
        <w:t xml:space="preserve"> </w:t>
      </w:r>
      <w:r>
        <w:t>incurred</w:t>
      </w:r>
      <w:r w:rsidR="000D50D7" w:rsidRPr="000D50D7">
        <w:t xml:space="preserve"> </w:t>
      </w:r>
      <w:r>
        <w:t>or</w:t>
      </w:r>
      <w:r w:rsidR="000D50D7" w:rsidRPr="000D50D7">
        <w:t xml:space="preserve"> </w:t>
      </w:r>
      <w:r>
        <w:t>losses</w:t>
      </w:r>
      <w:r w:rsidR="000D50D7" w:rsidRPr="000D50D7">
        <w:t xml:space="preserve"> </w:t>
      </w:r>
      <w:r>
        <w:t>suffered</w:t>
      </w:r>
      <w:r w:rsidR="000D50D7" w:rsidRPr="000D50D7">
        <w:t xml:space="preserve"> </w:t>
      </w:r>
      <w:r>
        <w:t>by</w:t>
      </w:r>
      <w:r w:rsidR="000D50D7" w:rsidRPr="000D50D7">
        <w:t xml:space="preserve"> </w:t>
      </w:r>
      <w:r>
        <w:t>Network</w:t>
      </w:r>
      <w:r w:rsidR="000D50D7" w:rsidRPr="000D50D7">
        <w:t xml:space="preserve"> </w:t>
      </w:r>
      <w:r>
        <w:t>Rail</w:t>
      </w:r>
      <w:r w:rsidR="000D50D7" w:rsidRPr="000D50D7">
        <w:t xml:space="preserve"> </w:t>
      </w:r>
      <w:r>
        <w:t>through</w:t>
      </w:r>
      <w:r w:rsidR="000D50D7" w:rsidRPr="000D50D7">
        <w:t xml:space="preserve"> </w:t>
      </w:r>
      <w:r>
        <w:t>the</w:t>
      </w:r>
      <w:r w:rsidR="000D50D7" w:rsidRPr="000D50D7">
        <w:t xml:space="preserve"> </w:t>
      </w:r>
      <w:r>
        <w:t>implementation</w:t>
      </w:r>
      <w:r w:rsidR="000D50D7" w:rsidRPr="000D50D7">
        <w:t xml:space="preserve"> </w:t>
      </w:r>
      <w:r>
        <w:t>of</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paragraph</w:t>
      </w:r>
      <w:r w:rsidR="000D50D7" w:rsidRPr="000D50D7">
        <w:t xml:space="preserve"> </w:t>
      </w:r>
      <w:r>
        <w:t>(including</w:t>
      </w:r>
      <w:r w:rsidR="000D50D7" w:rsidRPr="000D50D7">
        <w:t xml:space="preserve"> </w:t>
      </w:r>
      <w:r>
        <w:t>costs</w:t>
      </w:r>
      <w:r w:rsidR="000D50D7" w:rsidRPr="000D50D7">
        <w:t xml:space="preserve"> </w:t>
      </w:r>
      <w:r>
        <w:t>incurred</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consideration</w:t>
      </w:r>
      <w:r w:rsidR="000D50D7" w:rsidRPr="000D50D7">
        <w:t xml:space="preserve"> </w:t>
      </w:r>
      <w:r>
        <w:t>of</w:t>
      </w:r>
      <w:r w:rsidR="000D50D7" w:rsidRPr="000D50D7">
        <w:t xml:space="preserve"> </w:t>
      </w:r>
      <w:r>
        <w:t>proposals,</w:t>
      </w:r>
      <w:r w:rsidR="000D50D7" w:rsidRPr="000D50D7">
        <w:t xml:space="preserve"> </w:t>
      </w:r>
      <w:r>
        <w:t>approval</w:t>
      </w:r>
      <w:r w:rsidR="000D50D7" w:rsidRPr="000D50D7">
        <w:t xml:space="preserve"> </w:t>
      </w:r>
      <w:r>
        <w:t>of</w:t>
      </w:r>
      <w:r w:rsidR="000D50D7" w:rsidRPr="000D50D7">
        <w:t xml:space="preserve"> </w:t>
      </w:r>
      <w:r>
        <w:t>plans,</w:t>
      </w:r>
      <w:r w:rsidR="000D50D7" w:rsidRPr="000D50D7">
        <w:t xml:space="preserve"> </w:t>
      </w:r>
      <w:r>
        <w:t>supervision</w:t>
      </w:r>
      <w:r w:rsidR="000D50D7" w:rsidRPr="000D50D7">
        <w:t xml:space="preserve"> </w:t>
      </w:r>
      <w:r>
        <w:t>and</w:t>
      </w:r>
      <w:r w:rsidR="000D50D7" w:rsidRPr="000D50D7">
        <w:t xml:space="preserve"> </w:t>
      </w:r>
      <w:r>
        <w:t>inspection</w:t>
      </w:r>
      <w:r w:rsidR="000D50D7" w:rsidRPr="000D50D7">
        <w:t xml:space="preserve"> </w:t>
      </w:r>
      <w:r>
        <w:t>of</w:t>
      </w:r>
      <w:r w:rsidR="000D50D7" w:rsidRPr="000D50D7">
        <w:t xml:space="preserve"> </w:t>
      </w:r>
      <w:r>
        <w:t>works</w:t>
      </w:r>
      <w:r w:rsidR="000D50D7" w:rsidRPr="000D50D7">
        <w:t xml:space="preserve"> </w:t>
      </w:r>
      <w:r>
        <w:t>and</w:t>
      </w:r>
      <w:r w:rsidR="000D50D7" w:rsidRPr="000D50D7">
        <w:t xml:space="preserve"> </w:t>
      </w:r>
      <w:r>
        <w:lastRenderedPageBreak/>
        <w:t>facilitating</w:t>
      </w:r>
      <w:r w:rsidR="000D50D7" w:rsidRPr="000D50D7">
        <w:t xml:space="preserve"> </w:t>
      </w:r>
      <w:r>
        <w:t>access</w:t>
      </w:r>
      <w:r w:rsidR="000D50D7" w:rsidRPr="000D50D7">
        <w:t xml:space="preserve"> </w:t>
      </w:r>
      <w:r>
        <w:t>to</w:t>
      </w:r>
      <w:r w:rsidR="000D50D7" w:rsidRPr="000D50D7">
        <w:t xml:space="preserve"> </w:t>
      </w:r>
      <w:r>
        <w:t>Network</w:t>
      </w:r>
      <w:r w:rsidR="000D50D7" w:rsidRPr="000D50D7">
        <w:t xml:space="preserve"> </w:t>
      </w:r>
      <w:r>
        <w:t>Rail’s</w:t>
      </w:r>
      <w:r w:rsidR="000D50D7" w:rsidRPr="000D50D7">
        <w:t xml:space="preserve"> </w:t>
      </w:r>
      <w:r>
        <w:t>apparatus)</w:t>
      </w:r>
      <w:r w:rsidR="000D50D7" w:rsidRPr="000D50D7">
        <w:t xml:space="preserve"> </w:t>
      </w:r>
      <w:r>
        <w:t>or</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any</w:t>
      </w:r>
      <w:r w:rsidR="000D50D7" w:rsidRPr="000D50D7">
        <w:t xml:space="preserve"> </w:t>
      </w:r>
      <w:r>
        <w:t>EMI</w:t>
      </w:r>
      <w:r w:rsidR="000D50D7" w:rsidRPr="000D50D7">
        <w:t xml:space="preserve"> </w:t>
      </w:r>
      <w:r>
        <w:t>to</w:t>
      </w:r>
      <w:r w:rsidR="000D50D7" w:rsidRPr="000D50D7">
        <w:t xml:space="preserve"> </w:t>
      </w:r>
      <w:r>
        <w:t>which</w:t>
      </w:r>
      <w:r w:rsidR="000D50D7" w:rsidRPr="000D50D7">
        <w:t xml:space="preserve"> </w:t>
      </w:r>
      <w:r>
        <w:t>sub-paragraph</w:t>
      </w:r>
      <w:r w:rsidR="000D50D7" w:rsidRPr="000D50D7">
        <w:t xml:space="preserve"> </w:t>
      </w:r>
      <w:r>
        <w:fldChar w:fldCharType="begin"/>
      </w:r>
      <w:r>
        <w:instrText xml:space="preserve"> REF _Ref111206402 \r \h </w:instrText>
      </w:r>
      <w:r>
        <w:fldChar w:fldCharType="separate"/>
      </w:r>
      <w:r w:rsidR="000D50D7">
        <w:t>(6)</w:t>
      </w:r>
      <w:r>
        <w:fldChar w:fldCharType="end"/>
      </w:r>
      <w:r w:rsidR="000D50D7" w:rsidRPr="000D50D7">
        <w:t xml:space="preserve"> </w:t>
      </w:r>
      <w:r>
        <w:t>applies.</w:t>
      </w:r>
    </w:p>
    <w:p w14:paraId="4E48FF94" w14:textId="77777777" w:rsidR="00EE792B" w:rsidRDefault="00EE792B" w:rsidP="00EE792B">
      <w:pPr>
        <w:pStyle w:val="N2"/>
      </w:pPr>
      <w:r>
        <w:t>For</w:t>
      </w:r>
      <w:r w:rsidR="000D50D7" w:rsidRPr="000D50D7">
        <w:t xml:space="preserve"> </w:t>
      </w:r>
      <w:r>
        <w:t>the</w:t>
      </w:r>
      <w:r w:rsidR="000D50D7" w:rsidRPr="000D50D7">
        <w:t xml:space="preserve"> </w:t>
      </w:r>
      <w:r>
        <w:t>purpose</w:t>
      </w:r>
      <w:r w:rsidR="000D50D7" w:rsidRPr="000D50D7">
        <w:t xml:space="preserve"> </w:t>
      </w:r>
      <w:r>
        <w:t>of</w:t>
      </w:r>
      <w:r w:rsidR="000D50D7" w:rsidRPr="000D50D7">
        <w:t xml:space="preserve"> </w:t>
      </w:r>
      <w:r>
        <w:t>paragraph</w:t>
      </w:r>
      <w:r w:rsidR="000D50D7" w:rsidRPr="000D50D7">
        <w:t xml:space="preserve"> </w:t>
      </w:r>
      <w:r w:rsidR="00EF0FD4">
        <w:fldChar w:fldCharType="begin"/>
      </w:r>
      <w:r w:rsidR="00EF0FD4">
        <w:instrText xml:space="preserve"> REF _Ref111201043 \r \h </w:instrText>
      </w:r>
      <w:r w:rsidR="00EF0FD4">
        <w:fldChar w:fldCharType="separate"/>
      </w:r>
      <w:r w:rsidR="000D50D7">
        <w:t>77(a)</w:t>
      </w:r>
      <w:r w:rsidR="00EF0FD4">
        <w:fldChar w:fldCharType="end"/>
      </w:r>
      <w:r w:rsidR="000D50D7" w:rsidRPr="000D50D7">
        <w:t xml:space="preserve"> </w:t>
      </w:r>
      <w:r w:rsidR="00EF0FD4">
        <w:t>any</w:t>
      </w:r>
      <w:r w:rsidR="000D50D7" w:rsidRPr="000D50D7">
        <w:t xml:space="preserve"> </w:t>
      </w:r>
      <w:r w:rsidR="00EF0FD4">
        <w:t>modifications</w:t>
      </w:r>
      <w:r w:rsidR="000D50D7" w:rsidRPr="000D50D7">
        <w:t xml:space="preserve"> </w:t>
      </w:r>
      <w:r w:rsidR="00EF0FD4">
        <w:t>to</w:t>
      </w:r>
      <w:r w:rsidR="000D50D7" w:rsidRPr="000D50D7">
        <w:t xml:space="preserve"> </w:t>
      </w:r>
      <w:r w:rsidR="00EF0FD4">
        <w:t>Network</w:t>
      </w:r>
      <w:r w:rsidR="000D50D7" w:rsidRPr="000D50D7">
        <w:t xml:space="preserve"> </w:t>
      </w:r>
      <w:r w:rsidR="00EF0FD4">
        <w:t>Rail’s</w:t>
      </w:r>
      <w:r w:rsidR="000D50D7" w:rsidRPr="000D50D7">
        <w:t xml:space="preserve"> </w:t>
      </w:r>
      <w:r w:rsidR="00EF0FD4">
        <w:t>apparatus</w:t>
      </w:r>
      <w:r w:rsidR="000D50D7" w:rsidRPr="000D50D7">
        <w:t xml:space="preserve"> </w:t>
      </w:r>
      <w:r w:rsidR="00EF0FD4">
        <w:t>under</w:t>
      </w:r>
      <w:r w:rsidR="000D50D7" w:rsidRPr="000D50D7">
        <w:t xml:space="preserve"> </w:t>
      </w:r>
      <w:r w:rsidR="00EF0FD4">
        <w:t>this</w:t>
      </w:r>
      <w:r w:rsidR="000D50D7" w:rsidRPr="000D50D7">
        <w:t xml:space="preserve"> </w:t>
      </w:r>
      <w:r w:rsidR="00EF0FD4">
        <w:t>paragraph</w:t>
      </w:r>
      <w:r w:rsidR="000D50D7" w:rsidRPr="000D50D7">
        <w:t xml:space="preserve"> </w:t>
      </w:r>
      <w:r w:rsidR="00404F38">
        <w:t>are</w:t>
      </w:r>
      <w:r w:rsidR="000D50D7" w:rsidRPr="000D50D7">
        <w:t xml:space="preserve"> </w:t>
      </w:r>
      <w:r w:rsidR="00EF0FD4">
        <w:t>deemed</w:t>
      </w:r>
      <w:r w:rsidR="000D50D7" w:rsidRPr="000D50D7">
        <w:t xml:space="preserve"> </w:t>
      </w:r>
      <w:r w:rsidR="00EF0FD4">
        <w:t>to</w:t>
      </w:r>
      <w:r w:rsidR="000D50D7" w:rsidRPr="000D50D7">
        <w:t xml:space="preserve"> </w:t>
      </w:r>
      <w:r w:rsidR="00EF0FD4">
        <w:t>be</w:t>
      </w:r>
      <w:r w:rsidR="000D50D7" w:rsidRPr="000D50D7">
        <w:t xml:space="preserve"> </w:t>
      </w:r>
      <w:r w:rsidR="00EF0FD4">
        <w:t>protective</w:t>
      </w:r>
      <w:r w:rsidR="000D50D7" w:rsidRPr="000D50D7">
        <w:t xml:space="preserve"> </w:t>
      </w:r>
      <w:r w:rsidR="00EF0FD4">
        <w:t>works</w:t>
      </w:r>
      <w:r w:rsidR="000D50D7" w:rsidRPr="000D50D7">
        <w:t xml:space="preserve"> </w:t>
      </w:r>
      <w:r w:rsidR="00EF0FD4">
        <w:t>referred</w:t>
      </w:r>
      <w:r w:rsidR="000D50D7" w:rsidRPr="000D50D7">
        <w:t xml:space="preserve"> </w:t>
      </w:r>
      <w:r w:rsidR="00EF0FD4">
        <w:t>to</w:t>
      </w:r>
      <w:r w:rsidR="000D50D7" w:rsidRPr="000D50D7">
        <w:t xml:space="preserve"> </w:t>
      </w:r>
      <w:r w:rsidR="00EF0FD4">
        <w:t>in</w:t>
      </w:r>
      <w:r w:rsidR="000D50D7" w:rsidRPr="000D50D7">
        <w:t xml:space="preserve"> </w:t>
      </w:r>
      <w:r w:rsidR="00EF0FD4">
        <w:t>that</w:t>
      </w:r>
      <w:r w:rsidR="000D50D7" w:rsidRPr="000D50D7">
        <w:t xml:space="preserve"> </w:t>
      </w:r>
      <w:r w:rsidR="00EF0FD4">
        <w:t>paragraph.</w:t>
      </w:r>
    </w:p>
    <w:p w14:paraId="6181BD2F" w14:textId="77777777" w:rsidR="00EF0FD4" w:rsidRDefault="00EF0FD4" w:rsidP="00EE792B">
      <w:pPr>
        <w:pStyle w:val="N2"/>
      </w:pPr>
      <w:r>
        <w:t>In</w:t>
      </w:r>
      <w:r w:rsidR="000D50D7" w:rsidRPr="000D50D7">
        <w:t xml:space="preserve"> </w:t>
      </w:r>
      <w:r>
        <w:t>relation</w:t>
      </w:r>
      <w:r w:rsidR="000D50D7" w:rsidRPr="000D50D7">
        <w:t xml:space="preserve"> </w:t>
      </w:r>
      <w:r>
        <w:t>to</w:t>
      </w:r>
      <w:r w:rsidR="000D50D7" w:rsidRPr="000D50D7">
        <w:t xml:space="preserve"> </w:t>
      </w:r>
      <w:r>
        <w:t>any</w:t>
      </w:r>
      <w:r w:rsidR="000D50D7" w:rsidRPr="000D50D7">
        <w:t xml:space="preserve"> </w:t>
      </w:r>
      <w:r>
        <w:t>dispute</w:t>
      </w:r>
      <w:r w:rsidR="000D50D7" w:rsidRPr="000D50D7">
        <w:t xml:space="preserve"> </w:t>
      </w:r>
      <w:r>
        <w:t>arising</w:t>
      </w:r>
      <w:r w:rsidR="000D50D7" w:rsidRPr="000D50D7">
        <w:t xml:space="preserve"> </w:t>
      </w:r>
      <w:r>
        <w:t>under</w:t>
      </w:r>
      <w:r w:rsidR="000D50D7" w:rsidRPr="000D50D7">
        <w:t xml:space="preserve"> </w:t>
      </w:r>
      <w:r>
        <w:t>this</w:t>
      </w:r>
      <w:r w:rsidR="000D50D7" w:rsidRPr="000D50D7">
        <w:t xml:space="preserve"> </w:t>
      </w:r>
      <w:r>
        <w:t>paragraph</w:t>
      </w:r>
      <w:r w:rsidR="000D50D7" w:rsidRPr="000D50D7">
        <w:t xml:space="preserve"> </w:t>
      </w:r>
      <w:r>
        <w:t>the</w:t>
      </w:r>
      <w:r w:rsidR="000D50D7" w:rsidRPr="000D50D7">
        <w:t xml:space="preserve"> </w:t>
      </w:r>
      <w:r>
        <w:t>reference</w:t>
      </w:r>
      <w:r w:rsidR="000D50D7" w:rsidRPr="000D50D7">
        <w:t xml:space="preserve"> </w:t>
      </w:r>
      <w:r>
        <w:t>in</w:t>
      </w:r>
      <w:r w:rsidR="000D50D7" w:rsidRPr="000D50D7">
        <w:t xml:space="preserve"> </w:t>
      </w:r>
      <w:r>
        <w:t>article</w:t>
      </w:r>
      <w:r w:rsidR="000D50D7" w:rsidRPr="000D50D7">
        <w:t xml:space="preserve"> </w:t>
      </w:r>
      <w:r w:rsidR="007875D2">
        <w:fldChar w:fldCharType="begin"/>
      </w:r>
      <w:r w:rsidR="007875D2">
        <w:instrText xml:space="preserve"> REF _Ref78124676 \r \h </w:instrText>
      </w:r>
      <w:r w:rsidR="007875D2">
        <w:fldChar w:fldCharType="separate"/>
      </w:r>
      <w:r w:rsidR="000D50D7">
        <w:t>39</w:t>
      </w:r>
      <w:r w:rsidR="007875D2">
        <w:fldChar w:fldCharType="end"/>
      </w:r>
      <w:r w:rsidR="000D50D7" w:rsidRPr="000D50D7">
        <w:t xml:space="preserve"> </w:t>
      </w:r>
      <w:r w:rsidR="007875D2">
        <w:t>(arbitration)</w:t>
      </w:r>
      <w:r w:rsidR="000D50D7" w:rsidRPr="000D50D7">
        <w:t xml:space="preserve"> </w:t>
      </w:r>
      <w:r>
        <w:t>to</w:t>
      </w:r>
      <w:r w:rsidR="000D50D7" w:rsidRPr="000D50D7">
        <w:t xml:space="preserve"> </w:t>
      </w:r>
      <w:r>
        <w:t>the</w:t>
      </w:r>
      <w:r w:rsidR="000D50D7" w:rsidRPr="000D50D7">
        <w:t xml:space="preserve"> </w:t>
      </w:r>
      <w:r>
        <w:t>Institution</w:t>
      </w:r>
      <w:r w:rsidR="000D50D7" w:rsidRPr="000D50D7">
        <w:t xml:space="preserve"> </w:t>
      </w:r>
      <w:r>
        <w:t>of</w:t>
      </w:r>
      <w:r w:rsidR="000D50D7" w:rsidRPr="000D50D7">
        <w:t xml:space="preserve"> </w:t>
      </w:r>
      <w:r>
        <w:t>Civil</w:t>
      </w:r>
      <w:r w:rsidR="000D50D7" w:rsidRPr="000D50D7">
        <w:t xml:space="preserve"> </w:t>
      </w:r>
      <w:r>
        <w:t>Engineers</w:t>
      </w:r>
      <w:r w:rsidR="000D50D7" w:rsidRPr="000D50D7">
        <w:t xml:space="preserve"> </w:t>
      </w:r>
      <w:r w:rsidR="0040672F">
        <w:t>must</w:t>
      </w:r>
      <w:r w:rsidR="000D50D7" w:rsidRPr="000D50D7">
        <w:t xml:space="preserve"> </w:t>
      </w:r>
      <w:r>
        <w:t>be</w:t>
      </w:r>
      <w:r w:rsidR="000D50D7" w:rsidRPr="000D50D7">
        <w:t xml:space="preserve"> </w:t>
      </w:r>
      <w:r>
        <w:t>read</w:t>
      </w:r>
      <w:r w:rsidR="000D50D7" w:rsidRPr="000D50D7">
        <w:t xml:space="preserve"> </w:t>
      </w:r>
      <w:r>
        <w:t>as</w:t>
      </w:r>
      <w:r w:rsidR="000D50D7" w:rsidRPr="000D50D7">
        <w:t xml:space="preserve"> </w:t>
      </w:r>
      <w:r>
        <w:t>a</w:t>
      </w:r>
      <w:r w:rsidR="000D50D7" w:rsidRPr="000D50D7">
        <w:t xml:space="preserve"> </w:t>
      </w:r>
      <w:r>
        <w:t>reference</w:t>
      </w:r>
      <w:r w:rsidR="000D50D7" w:rsidRPr="000D50D7">
        <w:t xml:space="preserve"> </w:t>
      </w:r>
      <w:r>
        <w:t>to</w:t>
      </w:r>
      <w:r w:rsidR="000D50D7" w:rsidRPr="000D50D7">
        <w:t xml:space="preserve"> </w:t>
      </w:r>
      <w:r>
        <w:t>the</w:t>
      </w:r>
      <w:r w:rsidR="000D50D7" w:rsidRPr="000D50D7">
        <w:t xml:space="preserve"> </w:t>
      </w:r>
      <w:r>
        <w:t>Institution</w:t>
      </w:r>
      <w:r w:rsidR="000D50D7" w:rsidRPr="000D50D7">
        <w:t xml:space="preserve"> </w:t>
      </w:r>
      <w:r>
        <w:t>of</w:t>
      </w:r>
      <w:r w:rsidR="000D50D7" w:rsidRPr="000D50D7">
        <w:t xml:space="preserve"> </w:t>
      </w:r>
      <w:r>
        <w:t>Engineering</w:t>
      </w:r>
      <w:r w:rsidR="000D50D7" w:rsidRPr="000D50D7">
        <w:t xml:space="preserve"> </w:t>
      </w:r>
      <w:r>
        <w:t>and</w:t>
      </w:r>
      <w:r w:rsidR="000D50D7" w:rsidRPr="000D50D7">
        <w:t xml:space="preserve"> </w:t>
      </w:r>
      <w:r>
        <w:t>Technology.</w:t>
      </w:r>
    </w:p>
    <w:p w14:paraId="4943ADE8" w14:textId="77777777" w:rsidR="00EF0FD4" w:rsidRDefault="000D50D7" w:rsidP="000D00AB">
      <w:pPr>
        <w:pStyle w:val="N1"/>
      </w:pPr>
      <w:r w:rsidRPr="000D50D7">
        <w:t> </w:t>
      </w:r>
      <w:r w:rsidR="00EF0FD4">
        <w:t>If</w:t>
      </w:r>
      <w:r w:rsidRPr="000D50D7">
        <w:t xml:space="preserve"> </w:t>
      </w:r>
      <w:r w:rsidR="00EF0FD4">
        <w:t>at</w:t>
      </w:r>
      <w:r w:rsidRPr="000D50D7">
        <w:t xml:space="preserve"> </w:t>
      </w:r>
      <w:r w:rsidR="00EF0FD4">
        <w:t>any</w:t>
      </w:r>
      <w:r w:rsidRPr="000D50D7">
        <w:t xml:space="preserve"> </w:t>
      </w:r>
      <w:r w:rsidR="00EF0FD4">
        <w:t>time</w:t>
      </w:r>
      <w:r w:rsidRPr="000D50D7">
        <w:t xml:space="preserve"> </w:t>
      </w:r>
      <w:r w:rsidR="00EF0FD4">
        <w:t>after</w:t>
      </w:r>
      <w:r w:rsidRPr="000D50D7">
        <w:t xml:space="preserve"> </w:t>
      </w:r>
      <w:r w:rsidR="00EF0FD4">
        <w:t>the</w:t>
      </w:r>
      <w:r w:rsidRPr="000D50D7">
        <w:t xml:space="preserve"> </w:t>
      </w:r>
      <w:r w:rsidR="00EF0FD4">
        <w:t>completion</w:t>
      </w:r>
      <w:r w:rsidRPr="000D50D7">
        <w:t xml:space="preserve"> </w:t>
      </w:r>
      <w:r w:rsidR="00EF0FD4">
        <w:t>of</w:t>
      </w:r>
      <w:r w:rsidRPr="000D50D7">
        <w:t xml:space="preserve"> </w:t>
      </w:r>
      <w:r w:rsidR="00A566A8">
        <w:t>a</w:t>
      </w:r>
      <w:r w:rsidRPr="000D50D7">
        <w:t xml:space="preserve"> </w:t>
      </w:r>
      <w:r w:rsidR="00EF0FD4">
        <w:t>specified</w:t>
      </w:r>
      <w:r w:rsidRPr="000D50D7">
        <w:t xml:space="preserve"> </w:t>
      </w:r>
      <w:r w:rsidR="00EF0FD4">
        <w:t>work,</w:t>
      </w:r>
      <w:r w:rsidRPr="000D50D7">
        <w:t xml:space="preserve"> </w:t>
      </w:r>
      <w:r w:rsidR="00EF0FD4">
        <w:t>not</w:t>
      </w:r>
      <w:r w:rsidRPr="000D50D7">
        <w:t xml:space="preserve"> </w:t>
      </w:r>
      <w:r w:rsidR="00EF0FD4">
        <w:t>being</w:t>
      </w:r>
      <w:r w:rsidRPr="000D50D7">
        <w:t xml:space="preserve"> </w:t>
      </w:r>
      <w:r w:rsidR="00EF0FD4">
        <w:t>a</w:t>
      </w:r>
      <w:r w:rsidRPr="000D50D7">
        <w:t xml:space="preserve"> </w:t>
      </w:r>
      <w:r w:rsidR="00EF0FD4">
        <w:t>work</w:t>
      </w:r>
      <w:r w:rsidRPr="000D50D7">
        <w:t xml:space="preserve"> </w:t>
      </w:r>
      <w:r w:rsidR="00EF0FD4">
        <w:t>vested</w:t>
      </w:r>
      <w:r w:rsidRPr="000D50D7">
        <w:t xml:space="preserve"> </w:t>
      </w:r>
      <w:r w:rsidR="00EF0FD4">
        <w:t>in</w:t>
      </w:r>
      <w:r w:rsidRPr="000D50D7">
        <w:t xml:space="preserve"> </w:t>
      </w:r>
      <w:r w:rsidR="00EF0FD4">
        <w:t>Network</w:t>
      </w:r>
      <w:r w:rsidRPr="000D50D7">
        <w:t xml:space="preserve"> </w:t>
      </w:r>
      <w:r w:rsidR="00EF0FD4">
        <w:t>Rail,</w:t>
      </w:r>
      <w:r w:rsidRPr="000D50D7">
        <w:t xml:space="preserve"> </w:t>
      </w:r>
      <w:r w:rsidR="00EF0FD4">
        <w:t>Network</w:t>
      </w:r>
      <w:r w:rsidRPr="000D50D7">
        <w:t xml:space="preserve"> </w:t>
      </w:r>
      <w:r w:rsidR="00EF0FD4">
        <w:t>Rail</w:t>
      </w:r>
      <w:r w:rsidRPr="000D50D7">
        <w:t xml:space="preserve"> </w:t>
      </w:r>
      <w:r w:rsidR="00EF0FD4">
        <w:t>gives</w:t>
      </w:r>
      <w:r w:rsidRPr="000D50D7">
        <w:t xml:space="preserve"> </w:t>
      </w:r>
      <w:r w:rsidR="00EF0FD4">
        <w:t>notice</w:t>
      </w:r>
      <w:r w:rsidRPr="000D50D7">
        <w:t xml:space="preserve"> </w:t>
      </w:r>
      <w:r w:rsidR="00EF0FD4">
        <w:t>to</w:t>
      </w:r>
      <w:r w:rsidRPr="000D50D7">
        <w:t xml:space="preserve"> </w:t>
      </w:r>
      <w:r w:rsidR="00EF0FD4">
        <w:t>the</w:t>
      </w:r>
      <w:r w:rsidRPr="000D50D7">
        <w:t xml:space="preserve"> </w:t>
      </w:r>
      <w:r w:rsidR="00EF0FD4">
        <w:t>undertaker</w:t>
      </w:r>
      <w:r w:rsidRPr="000D50D7">
        <w:t xml:space="preserve"> </w:t>
      </w:r>
      <w:r w:rsidR="00EF0FD4">
        <w:t>informing</w:t>
      </w:r>
      <w:r w:rsidRPr="000D50D7">
        <w:t xml:space="preserve"> </w:t>
      </w:r>
      <w:r w:rsidR="00EF0FD4">
        <w:t>it</w:t>
      </w:r>
      <w:r w:rsidRPr="000D50D7">
        <w:t xml:space="preserve"> </w:t>
      </w:r>
      <w:r w:rsidR="00EF0FD4">
        <w:t>that</w:t>
      </w:r>
      <w:r w:rsidRPr="000D50D7">
        <w:t xml:space="preserve"> </w:t>
      </w:r>
      <w:r w:rsidR="00EF0FD4">
        <w:t>the</w:t>
      </w:r>
      <w:r w:rsidRPr="000D50D7">
        <w:t xml:space="preserve"> </w:t>
      </w:r>
      <w:r w:rsidR="00EF0FD4">
        <w:t>state</w:t>
      </w:r>
      <w:r w:rsidRPr="000D50D7">
        <w:t xml:space="preserve"> </w:t>
      </w:r>
      <w:r w:rsidR="00EF0FD4">
        <w:t>of</w:t>
      </w:r>
      <w:r w:rsidRPr="000D50D7">
        <w:t xml:space="preserve"> </w:t>
      </w:r>
      <w:r w:rsidR="00EF0FD4">
        <w:t>maintenance</w:t>
      </w:r>
      <w:r w:rsidRPr="000D50D7">
        <w:t xml:space="preserve"> </w:t>
      </w:r>
      <w:r w:rsidR="00EF0FD4">
        <w:t>of</w:t>
      </w:r>
      <w:r w:rsidRPr="000D50D7">
        <w:t xml:space="preserve"> </w:t>
      </w:r>
      <w:r w:rsidR="00EF0FD4">
        <w:t>any</w:t>
      </w:r>
      <w:r w:rsidRPr="000D50D7">
        <w:t xml:space="preserve"> </w:t>
      </w:r>
      <w:r w:rsidR="00EF0FD4">
        <w:t>part</w:t>
      </w:r>
      <w:r w:rsidRPr="000D50D7">
        <w:t xml:space="preserve"> </w:t>
      </w:r>
      <w:r w:rsidR="00EF0FD4">
        <w:t>of</w:t>
      </w:r>
      <w:r w:rsidRPr="000D50D7">
        <w:t xml:space="preserve"> </w:t>
      </w:r>
      <w:r w:rsidR="00EF0FD4">
        <w:t>the</w:t>
      </w:r>
      <w:r w:rsidRPr="000D50D7">
        <w:t xml:space="preserve"> </w:t>
      </w:r>
      <w:r w:rsidR="00EF0FD4">
        <w:t>specified</w:t>
      </w:r>
      <w:r w:rsidRPr="000D50D7">
        <w:t xml:space="preserve"> </w:t>
      </w:r>
      <w:r w:rsidR="00EF0FD4">
        <w:t>work</w:t>
      </w:r>
      <w:r w:rsidRPr="000D50D7">
        <w:t xml:space="preserve"> </w:t>
      </w:r>
      <w:r w:rsidR="00EF0FD4">
        <w:t>appears</w:t>
      </w:r>
      <w:r w:rsidRPr="000D50D7">
        <w:t xml:space="preserve"> </w:t>
      </w:r>
      <w:r w:rsidR="00EF0FD4">
        <w:t>to</w:t>
      </w:r>
      <w:r w:rsidRPr="000D50D7">
        <w:t xml:space="preserve"> </w:t>
      </w:r>
      <w:r w:rsidR="00EF0FD4">
        <w:t>be</w:t>
      </w:r>
      <w:r w:rsidRPr="000D50D7">
        <w:t xml:space="preserve"> </w:t>
      </w:r>
      <w:r w:rsidR="00EF0FD4">
        <w:t>such</w:t>
      </w:r>
      <w:r w:rsidRPr="000D50D7">
        <w:t xml:space="preserve"> </w:t>
      </w:r>
      <w:r w:rsidR="00EF0FD4">
        <w:t>as</w:t>
      </w:r>
      <w:r w:rsidRPr="000D50D7">
        <w:t xml:space="preserve"> </w:t>
      </w:r>
      <w:r w:rsidR="00EF0FD4">
        <w:t>adversely</w:t>
      </w:r>
      <w:r w:rsidRPr="000D50D7">
        <w:t xml:space="preserve"> </w:t>
      </w:r>
      <w:r w:rsidR="00EF0FD4">
        <w:t>affects</w:t>
      </w:r>
      <w:r w:rsidRPr="000D50D7">
        <w:t xml:space="preserve"> </w:t>
      </w:r>
      <w:r w:rsidR="00EF0FD4">
        <w:t>the</w:t>
      </w:r>
      <w:r w:rsidRPr="000D50D7">
        <w:t xml:space="preserve"> </w:t>
      </w:r>
      <w:r w:rsidR="00EF0FD4">
        <w:t>operation</w:t>
      </w:r>
      <w:r w:rsidRPr="000D50D7">
        <w:t xml:space="preserve"> </w:t>
      </w:r>
      <w:r w:rsidR="00EF0FD4">
        <w:t>of</w:t>
      </w:r>
      <w:r w:rsidRPr="000D50D7">
        <w:t xml:space="preserve"> </w:t>
      </w:r>
      <w:r w:rsidR="00EF0FD4">
        <w:t>railway</w:t>
      </w:r>
      <w:r w:rsidRPr="000D50D7">
        <w:t xml:space="preserve"> </w:t>
      </w:r>
      <w:r w:rsidR="00EF0FD4">
        <w:t>property,</w:t>
      </w:r>
      <w:r w:rsidRPr="000D50D7">
        <w:t xml:space="preserve"> </w:t>
      </w:r>
      <w:r w:rsidR="00EF0FD4">
        <w:t>the</w:t>
      </w:r>
      <w:r w:rsidRPr="000D50D7">
        <w:t xml:space="preserve"> </w:t>
      </w:r>
      <w:r w:rsidR="00EF0FD4">
        <w:t>undertaker</w:t>
      </w:r>
      <w:r w:rsidRPr="000D50D7">
        <w:t xml:space="preserve"> </w:t>
      </w:r>
      <w:r w:rsidR="00EF0FD4">
        <w:t>must,</w:t>
      </w:r>
      <w:r w:rsidRPr="000D50D7">
        <w:t xml:space="preserve"> </w:t>
      </w:r>
      <w:r w:rsidR="00EF0FD4">
        <w:t>on</w:t>
      </w:r>
      <w:r w:rsidRPr="000D50D7">
        <w:t xml:space="preserve"> </w:t>
      </w:r>
      <w:r w:rsidR="00EF0FD4">
        <w:t>receipt</w:t>
      </w:r>
      <w:r w:rsidRPr="000D50D7">
        <w:t xml:space="preserve"> </w:t>
      </w:r>
      <w:r w:rsidR="00EF0FD4">
        <w:t>of</w:t>
      </w:r>
      <w:r w:rsidRPr="000D50D7">
        <w:t xml:space="preserve"> </w:t>
      </w:r>
      <w:r w:rsidR="00EF0FD4">
        <w:t>such</w:t>
      </w:r>
      <w:r w:rsidRPr="000D50D7">
        <w:t xml:space="preserve"> </w:t>
      </w:r>
      <w:r w:rsidR="00EF0FD4">
        <w:t>notice,</w:t>
      </w:r>
      <w:r w:rsidRPr="000D50D7">
        <w:t xml:space="preserve"> </w:t>
      </w:r>
      <w:r w:rsidR="00EF0FD4">
        <w:t>take</w:t>
      </w:r>
      <w:r w:rsidRPr="000D50D7">
        <w:t xml:space="preserve"> </w:t>
      </w:r>
      <w:r w:rsidR="00EF0FD4">
        <w:t>such</w:t>
      </w:r>
      <w:r w:rsidRPr="000D50D7">
        <w:t xml:space="preserve"> </w:t>
      </w:r>
      <w:r w:rsidR="00EF0FD4">
        <w:t>steps</w:t>
      </w:r>
      <w:r w:rsidRPr="000D50D7">
        <w:t xml:space="preserve"> </w:t>
      </w:r>
      <w:r w:rsidR="00EF0FD4">
        <w:t>as</w:t>
      </w:r>
      <w:r w:rsidRPr="000D50D7">
        <w:t xml:space="preserve"> </w:t>
      </w:r>
      <w:r w:rsidR="00EF0FD4">
        <w:t>may</w:t>
      </w:r>
      <w:r w:rsidRPr="000D50D7">
        <w:t xml:space="preserve"> </w:t>
      </w:r>
      <w:r w:rsidR="00EF0FD4">
        <w:t>be</w:t>
      </w:r>
      <w:r w:rsidRPr="000D50D7">
        <w:t xml:space="preserve"> </w:t>
      </w:r>
      <w:r w:rsidR="00EF0FD4">
        <w:t>reasonably</w:t>
      </w:r>
      <w:r w:rsidRPr="000D50D7">
        <w:t xml:space="preserve"> </w:t>
      </w:r>
      <w:r w:rsidR="00EF0FD4">
        <w:t>necessary</w:t>
      </w:r>
      <w:r w:rsidRPr="000D50D7">
        <w:t xml:space="preserve"> </w:t>
      </w:r>
      <w:r w:rsidR="00EF0FD4">
        <w:t>to</w:t>
      </w:r>
      <w:r w:rsidRPr="000D50D7">
        <w:t xml:space="preserve"> </w:t>
      </w:r>
      <w:r w:rsidR="00EF0FD4">
        <w:t>put</w:t>
      </w:r>
      <w:r w:rsidRPr="000D50D7">
        <w:t xml:space="preserve"> </w:t>
      </w:r>
      <w:r w:rsidR="00EF0FD4">
        <w:t>that</w:t>
      </w:r>
      <w:r w:rsidRPr="000D50D7">
        <w:t xml:space="preserve"> </w:t>
      </w:r>
      <w:r w:rsidR="00EF0FD4">
        <w:t>specified</w:t>
      </w:r>
      <w:r w:rsidRPr="000D50D7">
        <w:t xml:space="preserve"> </w:t>
      </w:r>
      <w:r w:rsidR="00EF0FD4">
        <w:t>work</w:t>
      </w:r>
      <w:r w:rsidRPr="000D50D7">
        <w:t xml:space="preserve"> </w:t>
      </w:r>
      <w:r w:rsidR="00EF0FD4">
        <w:t>in</w:t>
      </w:r>
      <w:r w:rsidRPr="000D50D7">
        <w:t xml:space="preserve"> </w:t>
      </w:r>
      <w:r w:rsidR="00EF0FD4">
        <w:t>such</w:t>
      </w:r>
      <w:r w:rsidRPr="000D50D7">
        <w:t xml:space="preserve"> </w:t>
      </w:r>
      <w:r w:rsidR="00EF0FD4">
        <w:t>state</w:t>
      </w:r>
      <w:r w:rsidRPr="000D50D7">
        <w:t xml:space="preserve"> </w:t>
      </w:r>
      <w:r w:rsidR="00EF0FD4">
        <w:t>of</w:t>
      </w:r>
      <w:r w:rsidRPr="000D50D7">
        <w:t xml:space="preserve"> </w:t>
      </w:r>
      <w:r w:rsidR="00EF0FD4">
        <w:t>maintenance</w:t>
      </w:r>
      <w:r w:rsidRPr="000D50D7">
        <w:t xml:space="preserve"> </w:t>
      </w:r>
      <w:r w:rsidR="00EF0FD4">
        <w:t>as</w:t>
      </w:r>
      <w:r w:rsidRPr="000D50D7">
        <w:t xml:space="preserve"> </w:t>
      </w:r>
      <w:r w:rsidR="00EF0FD4">
        <w:t>not</w:t>
      </w:r>
      <w:r w:rsidRPr="000D50D7">
        <w:t xml:space="preserve"> </w:t>
      </w:r>
      <w:r w:rsidR="00EF0FD4">
        <w:t>adversely</w:t>
      </w:r>
      <w:r w:rsidRPr="000D50D7">
        <w:t xml:space="preserve"> </w:t>
      </w:r>
      <w:r w:rsidR="00EF0FD4">
        <w:t>to</w:t>
      </w:r>
      <w:r w:rsidRPr="000D50D7">
        <w:t xml:space="preserve"> </w:t>
      </w:r>
      <w:r w:rsidR="00EF0FD4">
        <w:t>affect</w:t>
      </w:r>
      <w:r w:rsidRPr="000D50D7">
        <w:t xml:space="preserve"> </w:t>
      </w:r>
      <w:r w:rsidR="00EF0FD4">
        <w:t>railway</w:t>
      </w:r>
      <w:r w:rsidRPr="000D50D7">
        <w:t xml:space="preserve"> </w:t>
      </w:r>
      <w:r w:rsidR="00EF0FD4">
        <w:t>property.</w:t>
      </w:r>
    </w:p>
    <w:p w14:paraId="44738475" w14:textId="77777777" w:rsidR="00EF0FD4" w:rsidRDefault="000D50D7" w:rsidP="00EF0FD4">
      <w:pPr>
        <w:pStyle w:val="N1"/>
      </w:pPr>
      <w:r w:rsidRPr="000D50D7">
        <w:t> </w:t>
      </w:r>
      <w:r w:rsidR="00EF0FD4">
        <w:t>The</w:t>
      </w:r>
      <w:r w:rsidRPr="000D50D7">
        <w:t xml:space="preserve"> </w:t>
      </w:r>
      <w:r w:rsidR="00EF0FD4">
        <w:t>undertaker</w:t>
      </w:r>
      <w:r w:rsidRPr="000D50D7">
        <w:t xml:space="preserve"> </w:t>
      </w:r>
      <w:r w:rsidR="00EF0FD4">
        <w:t>must</w:t>
      </w:r>
      <w:r w:rsidRPr="000D50D7">
        <w:t xml:space="preserve"> </w:t>
      </w:r>
      <w:r w:rsidR="00EF0FD4">
        <w:t>not</w:t>
      </w:r>
      <w:r w:rsidRPr="000D50D7">
        <w:t xml:space="preserve"> </w:t>
      </w:r>
      <w:r w:rsidR="00EF0FD4">
        <w:t>provide</w:t>
      </w:r>
      <w:r w:rsidRPr="000D50D7">
        <w:t xml:space="preserve"> </w:t>
      </w:r>
      <w:r w:rsidR="00EF0FD4">
        <w:t>any</w:t>
      </w:r>
      <w:r w:rsidRPr="000D50D7">
        <w:t xml:space="preserve"> </w:t>
      </w:r>
      <w:r w:rsidR="00EF0FD4">
        <w:t>illumination</w:t>
      </w:r>
      <w:r w:rsidRPr="000D50D7">
        <w:t xml:space="preserve"> </w:t>
      </w:r>
      <w:r w:rsidR="00EF0FD4">
        <w:t>or</w:t>
      </w:r>
      <w:r w:rsidRPr="000D50D7">
        <w:t xml:space="preserve"> </w:t>
      </w:r>
      <w:r w:rsidR="00EF0FD4">
        <w:t>illuminated</w:t>
      </w:r>
      <w:r w:rsidRPr="000D50D7">
        <w:t xml:space="preserve"> </w:t>
      </w:r>
      <w:r w:rsidR="00EF0FD4">
        <w:t>sign</w:t>
      </w:r>
      <w:r w:rsidRPr="000D50D7">
        <w:t xml:space="preserve"> </w:t>
      </w:r>
      <w:r w:rsidR="00EF0FD4">
        <w:t>or</w:t>
      </w:r>
      <w:r w:rsidRPr="000D50D7">
        <w:t xml:space="preserve"> </w:t>
      </w:r>
      <w:r w:rsidR="00EF0FD4">
        <w:t>signal</w:t>
      </w:r>
      <w:r w:rsidRPr="000D50D7">
        <w:t xml:space="preserve"> </w:t>
      </w:r>
      <w:r w:rsidR="00EF0FD4">
        <w:t>on</w:t>
      </w:r>
      <w:r w:rsidRPr="000D50D7">
        <w:t xml:space="preserve"> </w:t>
      </w:r>
      <w:r w:rsidR="00EF0FD4">
        <w:t>or</w:t>
      </w:r>
      <w:r w:rsidRPr="000D50D7">
        <w:t xml:space="preserve"> </w:t>
      </w:r>
      <w:r w:rsidR="00EF0FD4">
        <w:t>in</w:t>
      </w:r>
      <w:r w:rsidRPr="000D50D7">
        <w:t xml:space="preserve"> </w:t>
      </w:r>
      <w:r w:rsidR="00EF0FD4">
        <w:t>connection</w:t>
      </w:r>
      <w:r w:rsidRPr="000D50D7">
        <w:t xml:space="preserve"> </w:t>
      </w:r>
      <w:r w:rsidR="00EF0FD4">
        <w:t>with</w:t>
      </w:r>
      <w:r w:rsidRPr="000D50D7">
        <w:t xml:space="preserve"> </w:t>
      </w:r>
      <w:r w:rsidR="00EF0FD4">
        <w:t>a</w:t>
      </w:r>
      <w:r w:rsidRPr="000D50D7">
        <w:t xml:space="preserve"> </w:t>
      </w:r>
      <w:r w:rsidR="00EF0FD4">
        <w:t>specified</w:t>
      </w:r>
      <w:r w:rsidRPr="000D50D7">
        <w:t xml:space="preserve"> </w:t>
      </w:r>
      <w:r w:rsidR="00EF0FD4">
        <w:t>work</w:t>
      </w:r>
      <w:r w:rsidRPr="000D50D7">
        <w:t xml:space="preserve"> </w:t>
      </w:r>
      <w:r w:rsidR="00EF0FD4">
        <w:t>in</w:t>
      </w:r>
      <w:r w:rsidRPr="000D50D7">
        <w:t xml:space="preserve"> </w:t>
      </w:r>
      <w:r w:rsidR="00EF0FD4">
        <w:t>the</w:t>
      </w:r>
      <w:r w:rsidRPr="000D50D7">
        <w:t xml:space="preserve"> </w:t>
      </w:r>
      <w:r w:rsidR="00EF0FD4">
        <w:t>vicinity</w:t>
      </w:r>
      <w:r w:rsidRPr="000D50D7">
        <w:t xml:space="preserve"> </w:t>
      </w:r>
      <w:r w:rsidR="00EF0FD4">
        <w:t>of</w:t>
      </w:r>
      <w:r w:rsidRPr="000D50D7">
        <w:t xml:space="preserve"> </w:t>
      </w:r>
      <w:r w:rsidR="00EF0FD4">
        <w:t>any</w:t>
      </w:r>
      <w:r w:rsidRPr="000D50D7">
        <w:t xml:space="preserve"> </w:t>
      </w:r>
      <w:r w:rsidR="00EF0FD4">
        <w:t>railway</w:t>
      </w:r>
      <w:r w:rsidRPr="000D50D7">
        <w:t xml:space="preserve"> </w:t>
      </w:r>
      <w:r w:rsidR="00EF0FD4">
        <w:t>belonging</w:t>
      </w:r>
      <w:r w:rsidRPr="000D50D7">
        <w:t xml:space="preserve"> </w:t>
      </w:r>
      <w:r w:rsidR="00EF0FD4">
        <w:t>to</w:t>
      </w:r>
      <w:r w:rsidRPr="000D50D7">
        <w:t xml:space="preserve"> </w:t>
      </w:r>
      <w:r w:rsidR="00EF0FD4">
        <w:t>Network</w:t>
      </w:r>
      <w:r w:rsidRPr="000D50D7">
        <w:t xml:space="preserve"> </w:t>
      </w:r>
      <w:r w:rsidR="00EF0FD4">
        <w:t>Rail</w:t>
      </w:r>
      <w:r w:rsidRPr="000D50D7">
        <w:t xml:space="preserve"> </w:t>
      </w:r>
      <w:r w:rsidR="00EF0FD4">
        <w:t>unless</w:t>
      </w:r>
      <w:r w:rsidRPr="000D50D7">
        <w:t xml:space="preserve"> </w:t>
      </w:r>
      <w:r w:rsidR="00EF0FD4">
        <w:t>it</w:t>
      </w:r>
      <w:r w:rsidRPr="000D50D7">
        <w:t xml:space="preserve"> </w:t>
      </w:r>
      <w:r w:rsidR="00EF0FD4">
        <w:t>has</w:t>
      </w:r>
      <w:r w:rsidRPr="000D50D7">
        <w:t xml:space="preserve"> </w:t>
      </w:r>
      <w:r w:rsidR="00EF0FD4">
        <w:t>first</w:t>
      </w:r>
      <w:r w:rsidRPr="000D50D7">
        <w:t xml:space="preserve"> </w:t>
      </w:r>
      <w:r w:rsidR="00EF0FD4">
        <w:t>consulted</w:t>
      </w:r>
      <w:r w:rsidRPr="000D50D7">
        <w:t xml:space="preserve"> </w:t>
      </w:r>
      <w:r w:rsidR="00EF0FD4">
        <w:t>Network</w:t>
      </w:r>
      <w:r w:rsidRPr="000D50D7">
        <w:t xml:space="preserve"> </w:t>
      </w:r>
      <w:r w:rsidR="00EF0FD4">
        <w:t>Rail</w:t>
      </w:r>
      <w:r w:rsidRPr="000D50D7">
        <w:t xml:space="preserve"> </w:t>
      </w:r>
      <w:r w:rsidR="00EF0FD4">
        <w:t>and</w:t>
      </w:r>
      <w:r w:rsidRPr="000D50D7">
        <w:t xml:space="preserve"> </w:t>
      </w:r>
      <w:r w:rsidR="00EF0FD4">
        <w:t>it</w:t>
      </w:r>
      <w:r w:rsidRPr="000D50D7">
        <w:t xml:space="preserve"> </w:t>
      </w:r>
      <w:r w:rsidR="00EF0FD4">
        <w:t>must</w:t>
      </w:r>
      <w:r w:rsidRPr="000D50D7">
        <w:t xml:space="preserve"> </w:t>
      </w:r>
      <w:r w:rsidR="00EF0FD4">
        <w:t>comply</w:t>
      </w:r>
      <w:r w:rsidRPr="000D50D7">
        <w:t xml:space="preserve"> </w:t>
      </w:r>
      <w:r w:rsidR="00EF0FD4">
        <w:t>with</w:t>
      </w:r>
      <w:r w:rsidRPr="000D50D7">
        <w:t xml:space="preserve"> </w:t>
      </w:r>
      <w:r w:rsidR="00EF0FD4">
        <w:t>Network</w:t>
      </w:r>
      <w:r w:rsidRPr="000D50D7">
        <w:t xml:space="preserve"> </w:t>
      </w:r>
      <w:r w:rsidR="00EF0FD4">
        <w:t>Rail’s</w:t>
      </w:r>
      <w:r w:rsidRPr="000D50D7">
        <w:t xml:space="preserve"> </w:t>
      </w:r>
      <w:r w:rsidR="00EF0FD4">
        <w:t>reasonable</w:t>
      </w:r>
      <w:r w:rsidRPr="000D50D7">
        <w:t xml:space="preserve"> </w:t>
      </w:r>
      <w:r w:rsidR="00EF0FD4">
        <w:t>requirements</w:t>
      </w:r>
      <w:r w:rsidRPr="000D50D7">
        <w:t xml:space="preserve"> </w:t>
      </w:r>
      <w:r w:rsidR="00EF0FD4">
        <w:t>for</w:t>
      </w:r>
      <w:r w:rsidRPr="000D50D7">
        <w:t xml:space="preserve"> </w:t>
      </w:r>
      <w:r w:rsidR="00EF0FD4">
        <w:t>preventing</w:t>
      </w:r>
      <w:r w:rsidRPr="000D50D7">
        <w:t xml:space="preserve"> </w:t>
      </w:r>
      <w:r w:rsidR="00EF0FD4">
        <w:t>confusion</w:t>
      </w:r>
      <w:r w:rsidRPr="000D50D7">
        <w:t xml:space="preserve"> </w:t>
      </w:r>
      <w:r w:rsidR="00EF0FD4">
        <w:t>between</w:t>
      </w:r>
      <w:r w:rsidRPr="000D50D7">
        <w:t xml:space="preserve"> </w:t>
      </w:r>
      <w:r w:rsidR="00EF0FD4">
        <w:t>such</w:t>
      </w:r>
      <w:r w:rsidRPr="000D50D7">
        <w:t xml:space="preserve"> </w:t>
      </w:r>
      <w:r w:rsidR="00EF0FD4">
        <w:t>illumination</w:t>
      </w:r>
      <w:r w:rsidRPr="000D50D7">
        <w:t xml:space="preserve"> </w:t>
      </w:r>
      <w:r w:rsidR="00EF0FD4">
        <w:t>or</w:t>
      </w:r>
      <w:r w:rsidRPr="000D50D7">
        <w:t xml:space="preserve"> </w:t>
      </w:r>
      <w:r w:rsidR="00EF0FD4">
        <w:t>illuminated</w:t>
      </w:r>
      <w:r w:rsidRPr="000D50D7">
        <w:t xml:space="preserve"> </w:t>
      </w:r>
      <w:r w:rsidR="00EF0FD4">
        <w:t>sign</w:t>
      </w:r>
      <w:r w:rsidRPr="000D50D7">
        <w:t xml:space="preserve"> </w:t>
      </w:r>
      <w:r w:rsidR="00EF0FD4">
        <w:t>or</w:t>
      </w:r>
      <w:r w:rsidRPr="000D50D7">
        <w:t xml:space="preserve"> </w:t>
      </w:r>
      <w:r w:rsidR="00EF0FD4">
        <w:t>signal</w:t>
      </w:r>
      <w:r w:rsidRPr="000D50D7">
        <w:t xml:space="preserve"> </w:t>
      </w:r>
      <w:r w:rsidR="00EF0FD4">
        <w:t>and</w:t>
      </w:r>
      <w:r w:rsidRPr="000D50D7">
        <w:t xml:space="preserve"> </w:t>
      </w:r>
      <w:r w:rsidR="00EF0FD4">
        <w:t>any</w:t>
      </w:r>
      <w:r w:rsidRPr="000D50D7">
        <w:t xml:space="preserve"> </w:t>
      </w:r>
      <w:r w:rsidR="00EF0FD4">
        <w:t>railway</w:t>
      </w:r>
      <w:r w:rsidRPr="000D50D7">
        <w:t xml:space="preserve"> </w:t>
      </w:r>
      <w:r w:rsidR="00EF0FD4">
        <w:t>signal</w:t>
      </w:r>
      <w:r w:rsidRPr="000D50D7">
        <w:t xml:space="preserve"> </w:t>
      </w:r>
      <w:r w:rsidR="00EF0FD4">
        <w:t>or</w:t>
      </w:r>
      <w:r w:rsidRPr="000D50D7">
        <w:t xml:space="preserve"> </w:t>
      </w:r>
      <w:r w:rsidR="00EF0FD4">
        <w:t>other</w:t>
      </w:r>
      <w:r w:rsidRPr="000D50D7">
        <w:t xml:space="preserve"> </w:t>
      </w:r>
      <w:r w:rsidR="00EF0FD4">
        <w:t>light</w:t>
      </w:r>
      <w:r w:rsidRPr="000D50D7">
        <w:t xml:space="preserve"> </w:t>
      </w:r>
      <w:r w:rsidR="00EF0FD4">
        <w:t>used</w:t>
      </w:r>
      <w:r w:rsidRPr="000D50D7">
        <w:t xml:space="preserve"> </w:t>
      </w:r>
      <w:r w:rsidR="00EF0FD4">
        <w:t>for</w:t>
      </w:r>
      <w:r w:rsidRPr="000D50D7">
        <w:t xml:space="preserve"> </w:t>
      </w:r>
      <w:r w:rsidR="00EF0FD4">
        <w:t>controlling,</w:t>
      </w:r>
      <w:r w:rsidRPr="000D50D7">
        <w:t xml:space="preserve"> </w:t>
      </w:r>
      <w:r w:rsidR="00EF0FD4">
        <w:t>directing</w:t>
      </w:r>
      <w:r w:rsidRPr="000D50D7">
        <w:t xml:space="preserve"> </w:t>
      </w:r>
      <w:r w:rsidR="00EF0FD4">
        <w:t>or</w:t>
      </w:r>
      <w:r w:rsidRPr="000D50D7">
        <w:t xml:space="preserve"> </w:t>
      </w:r>
      <w:r w:rsidR="00EF0FD4">
        <w:t>securing</w:t>
      </w:r>
      <w:r w:rsidRPr="000D50D7">
        <w:t xml:space="preserve"> </w:t>
      </w:r>
      <w:r w:rsidR="00EF0FD4">
        <w:t>the</w:t>
      </w:r>
      <w:r w:rsidRPr="000D50D7">
        <w:t xml:space="preserve"> </w:t>
      </w:r>
      <w:r w:rsidR="00EF0FD4">
        <w:t>safety</w:t>
      </w:r>
      <w:r w:rsidRPr="000D50D7">
        <w:t xml:space="preserve"> </w:t>
      </w:r>
      <w:r w:rsidR="00EF0FD4">
        <w:t>of</w:t>
      </w:r>
      <w:r w:rsidRPr="000D50D7">
        <w:t xml:space="preserve"> </w:t>
      </w:r>
      <w:r w:rsidR="00EF0FD4">
        <w:t>traffic</w:t>
      </w:r>
      <w:r w:rsidRPr="000D50D7">
        <w:t xml:space="preserve"> </w:t>
      </w:r>
      <w:r w:rsidR="00EF0FD4">
        <w:t>on</w:t>
      </w:r>
      <w:r w:rsidRPr="000D50D7">
        <w:t xml:space="preserve"> </w:t>
      </w:r>
      <w:r w:rsidR="00EF0FD4">
        <w:t>the</w:t>
      </w:r>
      <w:r w:rsidRPr="000D50D7">
        <w:t xml:space="preserve"> </w:t>
      </w:r>
      <w:r w:rsidR="00EF0FD4">
        <w:t>railway.</w:t>
      </w:r>
    </w:p>
    <w:p w14:paraId="1EAD5AEA" w14:textId="77777777" w:rsidR="00EF0FD4" w:rsidRDefault="000D50D7" w:rsidP="00EF0FD4">
      <w:pPr>
        <w:pStyle w:val="N1"/>
      </w:pPr>
      <w:r w:rsidRPr="000D50D7">
        <w:t> </w:t>
      </w:r>
      <w:r w:rsidR="00EF0FD4">
        <w:t>Any</w:t>
      </w:r>
      <w:r w:rsidRPr="000D50D7">
        <w:t xml:space="preserve"> </w:t>
      </w:r>
      <w:r w:rsidR="00EF0FD4">
        <w:t>additional</w:t>
      </w:r>
      <w:r w:rsidRPr="000D50D7">
        <w:t xml:space="preserve"> </w:t>
      </w:r>
      <w:r w:rsidR="00EF0FD4">
        <w:t>expenses</w:t>
      </w:r>
      <w:r w:rsidRPr="000D50D7">
        <w:t xml:space="preserve"> </w:t>
      </w:r>
      <w:r w:rsidR="00EF0FD4">
        <w:t>which</w:t>
      </w:r>
      <w:r w:rsidRPr="000D50D7">
        <w:t xml:space="preserve"> </w:t>
      </w:r>
      <w:r w:rsidR="00EF0FD4">
        <w:t>Network</w:t>
      </w:r>
      <w:r w:rsidRPr="000D50D7">
        <w:t xml:space="preserve"> </w:t>
      </w:r>
      <w:r w:rsidR="00EF0FD4">
        <w:t>Rail</w:t>
      </w:r>
      <w:r w:rsidRPr="000D50D7">
        <w:t xml:space="preserve"> </w:t>
      </w:r>
      <w:r w:rsidR="00EF0FD4">
        <w:t>may</w:t>
      </w:r>
      <w:r w:rsidRPr="000D50D7">
        <w:t xml:space="preserve"> </w:t>
      </w:r>
      <w:r w:rsidR="00EF0FD4">
        <w:t>reasonably</w:t>
      </w:r>
      <w:r w:rsidRPr="000D50D7">
        <w:t xml:space="preserve"> </w:t>
      </w:r>
      <w:r w:rsidR="00EF0FD4">
        <w:t>incur</w:t>
      </w:r>
      <w:r w:rsidRPr="000D50D7">
        <w:t xml:space="preserve"> </w:t>
      </w:r>
      <w:r w:rsidR="00EF0FD4">
        <w:t>in</w:t>
      </w:r>
      <w:r w:rsidRPr="000D50D7">
        <w:t xml:space="preserve"> </w:t>
      </w:r>
      <w:r w:rsidR="00EF0FD4">
        <w:t>altering,</w:t>
      </w:r>
      <w:r w:rsidRPr="000D50D7">
        <w:t xml:space="preserve"> </w:t>
      </w:r>
      <w:r w:rsidR="00EF0FD4">
        <w:t>reconstructing</w:t>
      </w:r>
      <w:r w:rsidRPr="000D50D7">
        <w:t xml:space="preserve"> </w:t>
      </w:r>
      <w:r w:rsidR="00EF0FD4">
        <w:t>or</w:t>
      </w:r>
      <w:r w:rsidRPr="000D50D7">
        <w:t xml:space="preserve"> </w:t>
      </w:r>
      <w:r w:rsidR="00EF0FD4">
        <w:t>maintaining</w:t>
      </w:r>
      <w:r w:rsidRPr="000D50D7">
        <w:t xml:space="preserve"> </w:t>
      </w:r>
      <w:r w:rsidR="00EF0FD4">
        <w:t>railway</w:t>
      </w:r>
      <w:r w:rsidRPr="000D50D7">
        <w:t xml:space="preserve"> </w:t>
      </w:r>
      <w:r w:rsidR="00EF0FD4">
        <w:t>property</w:t>
      </w:r>
      <w:r w:rsidRPr="000D50D7">
        <w:t xml:space="preserve"> </w:t>
      </w:r>
      <w:r w:rsidR="00EF0FD4">
        <w:t>under</w:t>
      </w:r>
      <w:r w:rsidRPr="000D50D7">
        <w:t xml:space="preserve"> </w:t>
      </w:r>
      <w:r w:rsidR="00EF0FD4">
        <w:t>any</w:t>
      </w:r>
      <w:r w:rsidRPr="000D50D7">
        <w:t xml:space="preserve"> </w:t>
      </w:r>
      <w:r w:rsidR="00EF0FD4">
        <w:t>powers</w:t>
      </w:r>
      <w:r w:rsidRPr="000D50D7">
        <w:t xml:space="preserve"> </w:t>
      </w:r>
      <w:r w:rsidR="00EF0FD4">
        <w:t>existing</w:t>
      </w:r>
      <w:r w:rsidRPr="000D50D7">
        <w:t xml:space="preserve"> </w:t>
      </w:r>
      <w:r w:rsidR="00EF0FD4">
        <w:t>at</w:t>
      </w:r>
      <w:r w:rsidRPr="000D50D7">
        <w:t xml:space="preserve"> </w:t>
      </w:r>
      <w:r w:rsidR="00EF0FD4">
        <w:t>the</w:t>
      </w:r>
      <w:r w:rsidRPr="000D50D7">
        <w:t xml:space="preserve"> </w:t>
      </w:r>
      <w:r w:rsidR="00EF0FD4">
        <w:t>making</w:t>
      </w:r>
      <w:r w:rsidRPr="000D50D7">
        <w:t xml:space="preserve"> </w:t>
      </w:r>
      <w:r w:rsidR="00EF0FD4">
        <w:t>of</w:t>
      </w:r>
      <w:r w:rsidRPr="000D50D7">
        <w:t xml:space="preserve"> </w:t>
      </w:r>
      <w:r w:rsidR="00EF0FD4">
        <w:t>this</w:t>
      </w:r>
      <w:r w:rsidRPr="000D50D7">
        <w:t xml:space="preserve"> </w:t>
      </w:r>
      <w:r w:rsidR="00EF0FD4">
        <w:t>Order</w:t>
      </w:r>
      <w:r w:rsidRPr="000D50D7">
        <w:t xml:space="preserve"> </w:t>
      </w:r>
      <w:r w:rsidR="00EF0FD4">
        <w:t>by</w:t>
      </w:r>
      <w:r w:rsidRPr="000D50D7">
        <w:t xml:space="preserve"> </w:t>
      </w:r>
      <w:r w:rsidR="00EF0FD4">
        <w:t>reason</w:t>
      </w:r>
      <w:r w:rsidRPr="000D50D7">
        <w:t xml:space="preserve"> </w:t>
      </w:r>
      <w:r w:rsidR="00EF0FD4">
        <w:t>of</w:t>
      </w:r>
      <w:r w:rsidRPr="000D50D7">
        <w:t xml:space="preserve"> </w:t>
      </w:r>
      <w:r w:rsidR="00EF0FD4">
        <w:t>the</w:t>
      </w:r>
      <w:r w:rsidRPr="000D50D7">
        <w:t xml:space="preserve"> </w:t>
      </w:r>
      <w:r w:rsidR="00EF0FD4">
        <w:t>existence</w:t>
      </w:r>
      <w:r w:rsidRPr="000D50D7">
        <w:t xml:space="preserve"> </w:t>
      </w:r>
      <w:r w:rsidR="00EF0FD4">
        <w:t>of</w:t>
      </w:r>
      <w:r w:rsidRPr="000D50D7">
        <w:t xml:space="preserve"> </w:t>
      </w:r>
      <w:r w:rsidR="00EF0FD4">
        <w:t>a</w:t>
      </w:r>
      <w:r w:rsidRPr="000D50D7">
        <w:t xml:space="preserve"> </w:t>
      </w:r>
      <w:r w:rsidR="00EF0FD4">
        <w:t>specified</w:t>
      </w:r>
      <w:r w:rsidRPr="000D50D7">
        <w:t xml:space="preserve"> </w:t>
      </w:r>
      <w:r w:rsidR="00EF0FD4">
        <w:t>work</w:t>
      </w:r>
      <w:r w:rsidRPr="000D50D7">
        <w:t xml:space="preserve"> </w:t>
      </w:r>
      <w:r w:rsidR="00EF0FD4">
        <w:t>must,</w:t>
      </w:r>
      <w:r w:rsidRPr="000D50D7">
        <w:t xml:space="preserve"> </w:t>
      </w:r>
      <w:r w:rsidR="00EF0FD4">
        <w:t>provided</w:t>
      </w:r>
      <w:r w:rsidRPr="000D50D7">
        <w:t xml:space="preserve"> </w:t>
      </w:r>
      <w:r w:rsidR="00EF0FD4">
        <w:t>that</w:t>
      </w:r>
      <w:r w:rsidRPr="000D50D7">
        <w:t xml:space="preserve"> </w:t>
      </w:r>
      <w:r w:rsidR="00EF0FD4">
        <w:t>56</w:t>
      </w:r>
      <w:r w:rsidRPr="000D50D7">
        <w:t xml:space="preserve"> </w:t>
      </w:r>
      <w:r w:rsidR="00EF0FD4">
        <w:t>days’</w:t>
      </w:r>
      <w:r w:rsidRPr="000D50D7">
        <w:t xml:space="preserve"> </w:t>
      </w:r>
      <w:r w:rsidR="00EF0FD4">
        <w:t>previous</w:t>
      </w:r>
      <w:r w:rsidRPr="000D50D7">
        <w:t xml:space="preserve"> </w:t>
      </w:r>
      <w:r w:rsidR="00EF0FD4">
        <w:t>notice</w:t>
      </w:r>
      <w:r w:rsidRPr="000D50D7">
        <w:t xml:space="preserve"> </w:t>
      </w:r>
      <w:r w:rsidR="00EF0FD4">
        <w:t>of</w:t>
      </w:r>
      <w:r w:rsidRPr="000D50D7">
        <w:t xml:space="preserve"> </w:t>
      </w:r>
      <w:r w:rsidR="00EF0FD4">
        <w:t>the</w:t>
      </w:r>
      <w:r w:rsidRPr="000D50D7">
        <w:t xml:space="preserve"> </w:t>
      </w:r>
      <w:r w:rsidR="00EF0FD4">
        <w:t>commencement</w:t>
      </w:r>
      <w:r w:rsidRPr="000D50D7">
        <w:t xml:space="preserve"> </w:t>
      </w:r>
      <w:r w:rsidR="00EF0FD4">
        <w:t>of</w:t>
      </w:r>
      <w:r w:rsidRPr="000D50D7">
        <w:t xml:space="preserve"> </w:t>
      </w:r>
      <w:r w:rsidR="00EF0FD4">
        <w:t>such</w:t>
      </w:r>
      <w:r w:rsidRPr="000D50D7">
        <w:t xml:space="preserve"> </w:t>
      </w:r>
      <w:r w:rsidR="00EF0FD4">
        <w:t>alteration,</w:t>
      </w:r>
      <w:r w:rsidRPr="000D50D7">
        <w:t xml:space="preserve"> </w:t>
      </w:r>
      <w:r w:rsidR="00A566A8">
        <w:t>re</w:t>
      </w:r>
      <w:r w:rsidR="00EF0FD4">
        <w:t>construction</w:t>
      </w:r>
      <w:r w:rsidRPr="000D50D7">
        <w:t xml:space="preserve"> </w:t>
      </w:r>
      <w:r w:rsidR="00EF0FD4">
        <w:t>or</w:t>
      </w:r>
      <w:r w:rsidRPr="000D50D7">
        <w:t xml:space="preserve"> </w:t>
      </w:r>
      <w:r w:rsidR="00EF0FD4">
        <w:t>maintenance</w:t>
      </w:r>
      <w:r w:rsidRPr="000D50D7">
        <w:t xml:space="preserve"> </w:t>
      </w:r>
      <w:r w:rsidR="00EF0FD4">
        <w:t>has</w:t>
      </w:r>
      <w:r w:rsidRPr="000D50D7">
        <w:t xml:space="preserve"> </w:t>
      </w:r>
      <w:r w:rsidR="00EF0FD4">
        <w:t>been</w:t>
      </w:r>
      <w:r w:rsidRPr="000D50D7">
        <w:t xml:space="preserve"> </w:t>
      </w:r>
      <w:r w:rsidR="00EF0FD4">
        <w:t>given</w:t>
      </w:r>
      <w:r w:rsidRPr="000D50D7">
        <w:t xml:space="preserve"> </w:t>
      </w:r>
      <w:r w:rsidR="00A566A8">
        <w:t>to</w:t>
      </w:r>
      <w:r w:rsidRPr="000D50D7">
        <w:t xml:space="preserve"> </w:t>
      </w:r>
      <w:r w:rsidR="00EF0FD4">
        <w:t>the</w:t>
      </w:r>
      <w:r w:rsidRPr="000D50D7">
        <w:t xml:space="preserve"> </w:t>
      </w:r>
      <w:r w:rsidR="00EF0FD4">
        <w:t>undertaker,</w:t>
      </w:r>
      <w:r w:rsidRPr="000D50D7">
        <w:t xml:space="preserve"> </w:t>
      </w:r>
      <w:r w:rsidR="00EF0FD4">
        <w:t>be</w:t>
      </w:r>
      <w:r w:rsidRPr="000D50D7">
        <w:t xml:space="preserve"> </w:t>
      </w:r>
      <w:r w:rsidR="00EF0FD4">
        <w:t>repaid</w:t>
      </w:r>
      <w:r w:rsidRPr="000D50D7">
        <w:t xml:space="preserve"> </w:t>
      </w:r>
      <w:r w:rsidR="00EF0FD4">
        <w:t>by</w:t>
      </w:r>
      <w:r w:rsidRPr="000D50D7">
        <w:t xml:space="preserve"> </w:t>
      </w:r>
      <w:r w:rsidR="00EF0FD4">
        <w:t>the</w:t>
      </w:r>
      <w:r w:rsidRPr="000D50D7">
        <w:t xml:space="preserve"> </w:t>
      </w:r>
      <w:r w:rsidR="00EF0FD4">
        <w:t>undertaker</w:t>
      </w:r>
      <w:r w:rsidRPr="000D50D7">
        <w:t xml:space="preserve"> </w:t>
      </w:r>
      <w:r w:rsidR="00EF0FD4">
        <w:t>to</w:t>
      </w:r>
      <w:r w:rsidRPr="000D50D7">
        <w:t xml:space="preserve"> </w:t>
      </w:r>
      <w:r w:rsidR="00EF0FD4">
        <w:t>Network</w:t>
      </w:r>
      <w:r w:rsidRPr="000D50D7">
        <w:t xml:space="preserve"> </w:t>
      </w:r>
      <w:r w:rsidR="00EF0FD4">
        <w:t>Rail.</w:t>
      </w:r>
    </w:p>
    <w:p w14:paraId="7B8597C0" w14:textId="77777777" w:rsidR="00EF0FD4" w:rsidRDefault="00EF0FD4" w:rsidP="00EF0FD4">
      <w:pPr>
        <w:pStyle w:val="N1"/>
      </w:pPr>
      <w:bookmarkStart w:id="1414" w:name="_Ref111207827"/>
      <w:r>
        <w:t>—</w:t>
      </w:r>
      <w:r>
        <w:fldChar w:fldCharType="begin"/>
      </w:r>
      <w:bookmarkStart w:id="1415" w:name="_Ref111207885"/>
      <w:bookmarkEnd w:id="1415"/>
      <w:r>
        <w:instrText xml:space="preserve"> LISTNUM "SEQ1" \l 2 </w:instrText>
      </w:r>
      <w:r>
        <w:fldChar w:fldCharType="end"/>
      </w:r>
      <w:r w:rsidR="000D50D7" w:rsidRPr="000D50D7">
        <w:t> </w:t>
      </w:r>
      <w:r>
        <w:t>The</w:t>
      </w:r>
      <w:r w:rsidR="000D50D7" w:rsidRPr="000D50D7">
        <w:t xml:space="preserve"> </w:t>
      </w:r>
      <w:r>
        <w:t>undertaker</w:t>
      </w:r>
      <w:r w:rsidR="000D50D7" w:rsidRPr="000D50D7">
        <w:t xml:space="preserve"> </w:t>
      </w:r>
      <w:r>
        <w:t>must</w:t>
      </w:r>
      <w:r w:rsidR="000D50D7" w:rsidRPr="000D50D7">
        <w:t xml:space="preserve"> </w:t>
      </w:r>
      <w:r>
        <w:t>pay</w:t>
      </w:r>
      <w:r w:rsidR="000D50D7" w:rsidRPr="000D50D7">
        <w:t xml:space="preserve"> </w:t>
      </w:r>
      <w:r>
        <w:t>to</w:t>
      </w:r>
      <w:r w:rsidR="000D50D7" w:rsidRPr="000D50D7">
        <w:t xml:space="preserve"> </w:t>
      </w:r>
      <w:r>
        <w:t>Network</w:t>
      </w:r>
      <w:r w:rsidR="000D50D7" w:rsidRPr="000D50D7">
        <w:t xml:space="preserve"> </w:t>
      </w:r>
      <w:r>
        <w:t>Rail</w:t>
      </w:r>
      <w:r w:rsidR="000D50D7" w:rsidRPr="000D50D7">
        <w:t xml:space="preserve"> </w:t>
      </w:r>
      <w:r>
        <w:t>all</w:t>
      </w:r>
      <w:r w:rsidR="000D50D7" w:rsidRPr="000D50D7">
        <w:t xml:space="preserve"> </w:t>
      </w:r>
      <w:r>
        <w:t>reasonable</w:t>
      </w:r>
      <w:r w:rsidR="000D50D7" w:rsidRPr="000D50D7">
        <w:t xml:space="preserve"> </w:t>
      </w:r>
      <w:r>
        <w:t>costs,</w:t>
      </w:r>
      <w:r w:rsidR="000D50D7" w:rsidRPr="000D50D7">
        <w:t xml:space="preserve"> </w:t>
      </w:r>
      <w:r>
        <w:t>charges,</w:t>
      </w:r>
      <w:r w:rsidR="000D50D7" w:rsidRPr="000D50D7">
        <w:t xml:space="preserve"> </w:t>
      </w:r>
      <w:r>
        <w:t>damages</w:t>
      </w:r>
      <w:r w:rsidR="000D50D7" w:rsidRPr="000D50D7">
        <w:t xml:space="preserve"> </w:t>
      </w:r>
      <w:r>
        <w:t>and</w:t>
      </w:r>
      <w:r w:rsidR="000D50D7" w:rsidRPr="000D50D7">
        <w:t xml:space="preserve"> </w:t>
      </w:r>
      <w:r>
        <w:t>expenses</w:t>
      </w:r>
      <w:r w:rsidR="000D50D7" w:rsidRPr="000D50D7">
        <w:t xml:space="preserve"> </w:t>
      </w:r>
      <w:r>
        <w:t>not</w:t>
      </w:r>
      <w:r w:rsidR="000D50D7" w:rsidRPr="000D50D7">
        <w:t xml:space="preserve"> </w:t>
      </w:r>
      <w:r>
        <w:t>otherwise</w:t>
      </w:r>
      <w:r w:rsidR="000D50D7" w:rsidRPr="000D50D7">
        <w:t xml:space="preserve"> </w:t>
      </w:r>
      <w:r>
        <w:t>provided</w:t>
      </w:r>
      <w:r w:rsidR="000D50D7" w:rsidRPr="000D50D7">
        <w:t xml:space="preserve"> </w:t>
      </w:r>
      <w:r w:rsidR="00A566A8">
        <w:t>for</w:t>
      </w:r>
      <w:r w:rsidR="000D50D7" w:rsidRPr="000D50D7">
        <w:t xml:space="preserve"> </w:t>
      </w:r>
      <w:r>
        <w:t>in</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which</w:t>
      </w:r>
      <w:r w:rsidR="000D50D7" w:rsidRPr="000D50D7">
        <w:t xml:space="preserve"> </w:t>
      </w:r>
      <w:r>
        <w:t>may</w:t>
      </w:r>
      <w:r w:rsidR="000D50D7" w:rsidRPr="000D50D7">
        <w:t xml:space="preserve"> </w:t>
      </w:r>
      <w:r>
        <w:t>be</w:t>
      </w:r>
      <w:r w:rsidR="000D50D7" w:rsidRPr="000D50D7">
        <w:t xml:space="preserve"> </w:t>
      </w:r>
      <w:r>
        <w:t>occasioned</w:t>
      </w:r>
      <w:r w:rsidR="000D50D7" w:rsidRPr="000D50D7">
        <w:t xml:space="preserve"> </w:t>
      </w:r>
      <w:r>
        <w:t>to</w:t>
      </w:r>
      <w:r w:rsidR="000D50D7" w:rsidRPr="000D50D7">
        <w:t xml:space="preserve"> </w:t>
      </w:r>
      <w:r>
        <w:t>or</w:t>
      </w:r>
      <w:r w:rsidR="000D50D7" w:rsidRPr="000D50D7">
        <w:t xml:space="preserve"> </w:t>
      </w:r>
      <w:r>
        <w:t>reasonably</w:t>
      </w:r>
      <w:r w:rsidR="000D50D7" w:rsidRPr="000D50D7">
        <w:t xml:space="preserve"> </w:t>
      </w:r>
      <w:r>
        <w:t>incurred</w:t>
      </w:r>
      <w:r w:rsidR="000D50D7" w:rsidRPr="000D50D7">
        <w:t xml:space="preserve"> </w:t>
      </w:r>
      <w:r>
        <w:t>by</w:t>
      </w:r>
      <w:r w:rsidR="000D50D7" w:rsidRPr="000D50D7">
        <w:t xml:space="preserve"> </w:t>
      </w:r>
      <w:r>
        <w:t>Network</w:t>
      </w:r>
      <w:r w:rsidR="000D50D7" w:rsidRPr="000D50D7">
        <w:t xml:space="preserve"> </w:t>
      </w:r>
      <w:r>
        <w:t>Rail</w:t>
      </w:r>
      <w:r w:rsidR="004C7FF3">
        <w:t>—</w:t>
      </w:r>
      <w:bookmarkEnd w:id="1414"/>
    </w:p>
    <w:p w14:paraId="4F1B8B4C" w14:textId="77777777" w:rsidR="00EF0FD4" w:rsidRDefault="00EF0FD4" w:rsidP="00EF0FD4">
      <w:pPr>
        <w:pStyle w:val="N3"/>
      </w:pPr>
      <w:r>
        <w:t>by</w:t>
      </w:r>
      <w:r w:rsidR="000D50D7" w:rsidRPr="000D50D7">
        <w:t xml:space="preserve"> </w:t>
      </w:r>
      <w:r>
        <w:t>reason</w:t>
      </w:r>
      <w:r w:rsidR="000D50D7" w:rsidRPr="000D50D7">
        <w:t xml:space="preserve"> </w:t>
      </w:r>
      <w:r>
        <w:t>of</w:t>
      </w:r>
      <w:r w:rsidR="000D50D7" w:rsidRPr="000D50D7">
        <w:t xml:space="preserve"> </w:t>
      </w:r>
      <w:r>
        <w:t>the</w:t>
      </w:r>
      <w:r w:rsidR="000D50D7" w:rsidRPr="000D50D7">
        <w:t xml:space="preserve"> </w:t>
      </w:r>
      <w:r>
        <w:t>construction,</w:t>
      </w:r>
      <w:r w:rsidR="000D50D7" w:rsidRPr="000D50D7">
        <w:t xml:space="preserve"> </w:t>
      </w:r>
      <w:r>
        <w:t>maintenance</w:t>
      </w:r>
      <w:r w:rsidR="000D50D7" w:rsidRPr="000D50D7">
        <w:t xml:space="preserve"> </w:t>
      </w:r>
      <w:r>
        <w:t>or</w:t>
      </w:r>
      <w:r w:rsidR="000D50D7" w:rsidRPr="000D50D7">
        <w:t xml:space="preserve"> </w:t>
      </w:r>
      <w:r>
        <w:t>operation</w:t>
      </w:r>
      <w:r w:rsidR="000D50D7" w:rsidRPr="000D50D7">
        <w:t xml:space="preserve"> </w:t>
      </w:r>
      <w:r>
        <w:t>of</w:t>
      </w:r>
      <w:r w:rsidR="000D50D7" w:rsidRPr="000D50D7">
        <w:t xml:space="preserve"> </w:t>
      </w:r>
      <w:r>
        <w:t>a</w:t>
      </w:r>
      <w:r w:rsidR="000D50D7" w:rsidRPr="000D50D7">
        <w:t xml:space="preserve"> </w:t>
      </w:r>
      <w:r>
        <w:t>specified</w:t>
      </w:r>
      <w:r w:rsidR="000D50D7" w:rsidRPr="000D50D7">
        <w:t xml:space="preserve"> </w:t>
      </w:r>
      <w:r>
        <w:t>work</w:t>
      </w:r>
      <w:r w:rsidR="000D50D7" w:rsidRPr="000D50D7">
        <w:t xml:space="preserve"> </w:t>
      </w:r>
      <w:r>
        <w:t>or</w:t>
      </w:r>
      <w:r w:rsidR="000D50D7" w:rsidRPr="000D50D7">
        <w:t xml:space="preserve"> </w:t>
      </w:r>
      <w:r>
        <w:t>the</w:t>
      </w:r>
      <w:r w:rsidR="000D50D7" w:rsidRPr="000D50D7">
        <w:t xml:space="preserve"> </w:t>
      </w:r>
      <w:r>
        <w:t>failure</w:t>
      </w:r>
      <w:r w:rsidR="000D50D7" w:rsidRPr="000D50D7">
        <w:t xml:space="preserve"> </w:t>
      </w:r>
      <w:r>
        <w:t>thereof;</w:t>
      </w:r>
      <w:r w:rsidR="000D50D7" w:rsidRPr="000D50D7">
        <w:t xml:space="preserve"> </w:t>
      </w:r>
      <w:r>
        <w:t>or</w:t>
      </w:r>
    </w:p>
    <w:p w14:paraId="6EBBC7D6" w14:textId="77777777" w:rsidR="00EF0FD4" w:rsidRDefault="00EF0FD4" w:rsidP="00EF0FD4">
      <w:pPr>
        <w:pStyle w:val="N3"/>
      </w:pPr>
      <w:r>
        <w:t>by</w:t>
      </w:r>
      <w:r w:rsidR="000D50D7" w:rsidRPr="000D50D7">
        <w:t xml:space="preserve"> </w:t>
      </w:r>
      <w:r>
        <w:t>reason</w:t>
      </w:r>
      <w:r w:rsidR="000D50D7" w:rsidRPr="000D50D7">
        <w:t xml:space="preserve"> </w:t>
      </w:r>
      <w:r>
        <w:t>of</w:t>
      </w:r>
      <w:r w:rsidR="000D50D7" w:rsidRPr="000D50D7">
        <w:t xml:space="preserve"> </w:t>
      </w:r>
      <w:r>
        <w:t>any</w:t>
      </w:r>
      <w:r w:rsidR="000D50D7" w:rsidRPr="000D50D7">
        <w:t xml:space="preserve"> </w:t>
      </w:r>
      <w:r>
        <w:t>act</w:t>
      </w:r>
      <w:r w:rsidR="000D50D7" w:rsidRPr="000D50D7">
        <w:t xml:space="preserve"> </w:t>
      </w:r>
      <w:r>
        <w:t>or</w:t>
      </w:r>
      <w:r w:rsidR="000D50D7" w:rsidRPr="000D50D7">
        <w:t xml:space="preserve"> </w:t>
      </w:r>
      <w:r>
        <w:t>omission</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or</w:t>
      </w:r>
      <w:r w:rsidR="000D50D7" w:rsidRPr="000D50D7">
        <w:t xml:space="preserve"> </w:t>
      </w:r>
      <w:r>
        <w:t>of</w:t>
      </w:r>
      <w:r w:rsidR="000D50D7" w:rsidRPr="000D50D7">
        <w:t xml:space="preserve"> </w:t>
      </w:r>
      <w:r>
        <w:t>any</w:t>
      </w:r>
      <w:r w:rsidR="000D50D7" w:rsidRPr="000D50D7">
        <w:t xml:space="preserve"> </w:t>
      </w:r>
      <w:r>
        <w:t>person</w:t>
      </w:r>
      <w:r w:rsidR="000D50D7" w:rsidRPr="000D50D7">
        <w:t xml:space="preserve"> </w:t>
      </w:r>
      <w:r>
        <w:t>in</w:t>
      </w:r>
      <w:r w:rsidR="000D50D7" w:rsidRPr="000D50D7">
        <w:t xml:space="preserve"> </w:t>
      </w:r>
      <w:r>
        <w:t>its</w:t>
      </w:r>
      <w:r w:rsidR="000D50D7" w:rsidRPr="000D50D7">
        <w:t xml:space="preserve"> </w:t>
      </w:r>
      <w:r>
        <w:t>employ</w:t>
      </w:r>
      <w:r w:rsidR="000D50D7" w:rsidRPr="000D50D7">
        <w:t xml:space="preserve"> </w:t>
      </w:r>
      <w:r>
        <w:t>or</w:t>
      </w:r>
      <w:r w:rsidR="000D50D7" w:rsidRPr="000D50D7">
        <w:t xml:space="preserve"> </w:t>
      </w:r>
      <w:r>
        <w:t>of</w:t>
      </w:r>
      <w:r w:rsidR="000D50D7" w:rsidRPr="000D50D7">
        <w:t xml:space="preserve"> </w:t>
      </w:r>
      <w:r>
        <w:t>its</w:t>
      </w:r>
      <w:r w:rsidR="000D50D7" w:rsidRPr="000D50D7">
        <w:t xml:space="preserve"> </w:t>
      </w:r>
      <w:r>
        <w:t>contractors</w:t>
      </w:r>
      <w:r w:rsidR="000D50D7" w:rsidRPr="000D50D7">
        <w:t xml:space="preserve"> </w:t>
      </w:r>
      <w:r>
        <w:t>or</w:t>
      </w:r>
      <w:r w:rsidR="000D50D7" w:rsidRPr="000D50D7">
        <w:t xml:space="preserve"> </w:t>
      </w:r>
      <w:r>
        <w:t>others</w:t>
      </w:r>
      <w:r w:rsidR="000D50D7" w:rsidRPr="000D50D7">
        <w:t xml:space="preserve"> </w:t>
      </w:r>
      <w:r>
        <w:t>whilst</w:t>
      </w:r>
      <w:r w:rsidR="000D50D7" w:rsidRPr="000D50D7">
        <w:t xml:space="preserve"> </w:t>
      </w:r>
      <w:r>
        <w:t>engaged</w:t>
      </w:r>
      <w:r w:rsidR="000D50D7" w:rsidRPr="000D50D7">
        <w:t xml:space="preserve"> </w:t>
      </w:r>
      <w:r>
        <w:t>upon</w:t>
      </w:r>
      <w:r w:rsidR="000D50D7" w:rsidRPr="000D50D7">
        <w:t xml:space="preserve"> </w:t>
      </w:r>
      <w:r>
        <w:t>a</w:t>
      </w:r>
      <w:r w:rsidR="000D50D7" w:rsidRPr="000D50D7">
        <w:t xml:space="preserve"> </w:t>
      </w:r>
      <w:r>
        <w:t>specifi</w:t>
      </w:r>
      <w:r w:rsidR="00A566A8">
        <w:t>ed</w:t>
      </w:r>
      <w:r w:rsidR="000D50D7" w:rsidRPr="000D50D7">
        <w:t xml:space="preserve"> </w:t>
      </w:r>
      <w:r>
        <w:t>work;</w:t>
      </w:r>
    </w:p>
    <w:p w14:paraId="34EE45CB" w14:textId="77777777" w:rsidR="00EF0FD4" w:rsidRDefault="00EF0FD4" w:rsidP="00EF0FD4">
      <w:pPr>
        <w:pStyle w:val="N3"/>
      </w:pPr>
      <w:r>
        <w:t>by</w:t>
      </w:r>
      <w:r w:rsidR="000D50D7" w:rsidRPr="000D50D7">
        <w:t xml:space="preserve"> </w:t>
      </w:r>
      <w:r>
        <w:t>reason</w:t>
      </w:r>
      <w:r w:rsidR="000D50D7" w:rsidRPr="000D50D7">
        <w:t xml:space="preserve"> </w:t>
      </w:r>
      <w:r>
        <w:t>of</w:t>
      </w:r>
      <w:r w:rsidR="000D50D7" w:rsidRPr="000D50D7">
        <w:t xml:space="preserve"> </w:t>
      </w:r>
      <w:r>
        <w:t>any</w:t>
      </w:r>
      <w:r w:rsidR="000D50D7" w:rsidRPr="000D50D7">
        <w:t xml:space="preserve"> </w:t>
      </w:r>
      <w:r>
        <w:t>act</w:t>
      </w:r>
      <w:r w:rsidR="000D50D7" w:rsidRPr="000D50D7">
        <w:t xml:space="preserve"> </w:t>
      </w:r>
      <w:r>
        <w:t>or</w:t>
      </w:r>
      <w:r w:rsidR="000D50D7" w:rsidRPr="000D50D7">
        <w:t xml:space="preserve"> </w:t>
      </w:r>
      <w:r>
        <w:t>omission</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o</w:t>
      </w:r>
      <w:r w:rsidR="00A566A8">
        <w:t>r</w:t>
      </w:r>
      <w:r w:rsidR="000D50D7" w:rsidRPr="000D50D7">
        <w:t xml:space="preserve"> </w:t>
      </w:r>
      <w:r>
        <w:t>any</w:t>
      </w:r>
      <w:r w:rsidR="000D50D7" w:rsidRPr="000D50D7">
        <w:t xml:space="preserve"> </w:t>
      </w:r>
      <w:r>
        <w:t>person</w:t>
      </w:r>
      <w:r w:rsidR="000D50D7" w:rsidRPr="000D50D7">
        <w:t xml:space="preserve"> </w:t>
      </w:r>
      <w:r>
        <w:t>in</w:t>
      </w:r>
      <w:r w:rsidR="000D50D7" w:rsidRPr="000D50D7">
        <w:t xml:space="preserve"> </w:t>
      </w:r>
      <w:r>
        <w:t>its</w:t>
      </w:r>
      <w:r w:rsidR="000D50D7" w:rsidRPr="000D50D7">
        <w:t xml:space="preserve"> </w:t>
      </w:r>
      <w:r>
        <w:t>employ</w:t>
      </w:r>
      <w:r w:rsidR="000D50D7" w:rsidRPr="000D50D7">
        <w:t xml:space="preserve"> </w:t>
      </w:r>
      <w:r>
        <w:t>or</w:t>
      </w:r>
      <w:r w:rsidR="000D50D7" w:rsidRPr="000D50D7">
        <w:t xml:space="preserve"> </w:t>
      </w:r>
      <w:r>
        <w:t>of</w:t>
      </w:r>
      <w:r w:rsidR="000D50D7" w:rsidRPr="000D50D7">
        <w:t xml:space="preserve"> </w:t>
      </w:r>
      <w:r>
        <w:t>its</w:t>
      </w:r>
      <w:r w:rsidR="000D50D7" w:rsidRPr="000D50D7">
        <w:t xml:space="preserve"> </w:t>
      </w:r>
      <w:r>
        <w:t>contractors</w:t>
      </w:r>
      <w:r w:rsidR="000D50D7" w:rsidRPr="000D50D7">
        <w:t xml:space="preserve"> </w:t>
      </w:r>
      <w:r>
        <w:t>or</w:t>
      </w:r>
      <w:r w:rsidR="000D50D7" w:rsidRPr="000D50D7">
        <w:t xml:space="preserve"> </w:t>
      </w:r>
      <w:r>
        <w:t>others</w:t>
      </w:r>
      <w:r w:rsidR="000D50D7" w:rsidRPr="000D50D7">
        <w:t xml:space="preserve"> </w:t>
      </w:r>
      <w:r>
        <w:t>whilst</w:t>
      </w:r>
      <w:r w:rsidR="000D50D7" w:rsidRPr="000D50D7">
        <w:t xml:space="preserve"> </w:t>
      </w:r>
      <w:r>
        <w:t>accessing</w:t>
      </w:r>
      <w:r w:rsidR="000D50D7" w:rsidRPr="000D50D7">
        <w:t xml:space="preserve"> </w:t>
      </w:r>
      <w:r>
        <w:t>to</w:t>
      </w:r>
      <w:r w:rsidR="000D50D7" w:rsidRPr="000D50D7">
        <w:t xml:space="preserve"> </w:t>
      </w:r>
      <w:r>
        <w:t>or</w:t>
      </w:r>
      <w:r w:rsidR="000D50D7" w:rsidRPr="000D50D7">
        <w:t xml:space="preserve"> </w:t>
      </w:r>
      <w:r>
        <w:t>egressing</w:t>
      </w:r>
      <w:r w:rsidR="000D50D7" w:rsidRPr="000D50D7">
        <w:t xml:space="preserve"> </w:t>
      </w:r>
      <w:r>
        <w:t>from</w:t>
      </w:r>
      <w:r w:rsidR="000D50D7" w:rsidRPr="000D50D7">
        <w:t xml:space="preserve"> </w:t>
      </w:r>
      <w:r>
        <w:t>the</w:t>
      </w:r>
      <w:r w:rsidR="000D50D7" w:rsidRPr="000D50D7">
        <w:t xml:space="preserve"> </w:t>
      </w:r>
      <w:r>
        <w:t>authorised</w:t>
      </w:r>
      <w:r w:rsidR="000D50D7" w:rsidRPr="000D50D7">
        <w:t xml:space="preserve"> </w:t>
      </w:r>
      <w:r>
        <w:t>development;</w:t>
      </w:r>
    </w:p>
    <w:p w14:paraId="33F849B3" w14:textId="77777777" w:rsidR="00EF0FD4" w:rsidRDefault="00EF0FD4" w:rsidP="00EF0FD4">
      <w:pPr>
        <w:pStyle w:val="N3"/>
      </w:pPr>
      <w:r>
        <w:t>in</w:t>
      </w:r>
      <w:r w:rsidR="000D50D7" w:rsidRPr="000D50D7">
        <w:t xml:space="preserve"> </w:t>
      </w:r>
      <w:r>
        <w:t>respect</w:t>
      </w:r>
      <w:r w:rsidR="000D50D7" w:rsidRPr="000D50D7">
        <w:t xml:space="preserve"> </w:t>
      </w:r>
      <w:r>
        <w:t>of</w:t>
      </w:r>
      <w:r w:rsidR="000D50D7" w:rsidRPr="000D50D7">
        <w:t xml:space="preserve"> </w:t>
      </w:r>
      <w:r>
        <w:t>any</w:t>
      </w:r>
      <w:r w:rsidR="000D50D7" w:rsidRPr="000D50D7">
        <w:t xml:space="preserve"> </w:t>
      </w:r>
      <w:r>
        <w:t>damage</w:t>
      </w:r>
      <w:r w:rsidR="000D50D7" w:rsidRPr="000D50D7">
        <w:t xml:space="preserve"> </w:t>
      </w:r>
      <w:r>
        <w:t>caused</w:t>
      </w:r>
      <w:r w:rsidR="000D50D7" w:rsidRPr="000D50D7">
        <w:t xml:space="preserve"> </w:t>
      </w:r>
      <w:r>
        <w:t>to</w:t>
      </w:r>
      <w:r w:rsidR="000D50D7" w:rsidRPr="000D50D7">
        <w:t xml:space="preserve"> </w:t>
      </w:r>
      <w:r>
        <w:t>or</w:t>
      </w:r>
      <w:r w:rsidR="000D50D7" w:rsidRPr="000D50D7">
        <w:t xml:space="preserve"> </w:t>
      </w:r>
      <w:r>
        <w:t>additional</w:t>
      </w:r>
      <w:r w:rsidR="000D50D7" w:rsidRPr="000D50D7">
        <w:t xml:space="preserve"> </w:t>
      </w:r>
      <w:r>
        <w:t>maintenance</w:t>
      </w:r>
      <w:r w:rsidR="000D50D7" w:rsidRPr="000D50D7">
        <w:t xml:space="preserve"> </w:t>
      </w:r>
      <w:r>
        <w:t>required</w:t>
      </w:r>
      <w:r w:rsidR="000D50D7" w:rsidRPr="000D50D7">
        <w:t xml:space="preserve"> </w:t>
      </w:r>
      <w:r>
        <w:t>to,</w:t>
      </w:r>
      <w:r w:rsidR="000D50D7" w:rsidRPr="000D50D7">
        <w:t xml:space="preserve"> </w:t>
      </w:r>
      <w:r>
        <w:t>railway</w:t>
      </w:r>
      <w:r w:rsidR="000D50D7" w:rsidRPr="000D50D7">
        <w:t xml:space="preserve"> </w:t>
      </w:r>
      <w:r>
        <w:t>property</w:t>
      </w:r>
      <w:r w:rsidR="000D50D7" w:rsidRPr="000D50D7">
        <w:t xml:space="preserve"> </w:t>
      </w:r>
      <w:r>
        <w:t>or</w:t>
      </w:r>
      <w:r w:rsidR="000D50D7" w:rsidRPr="000D50D7">
        <w:t xml:space="preserve"> </w:t>
      </w:r>
      <w:r>
        <w:t>any</w:t>
      </w:r>
      <w:r w:rsidR="000D50D7" w:rsidRPr="000D50D7">
        <w:t xml:space="preserve"> </w:t>
      </w:r>
      <w:r>
        <w:t>such</w:t>
      </w:r>
      <w:r w:rsidR="000D50D7" w:rsidRPr="000D50D7">
        <w:t xml:space="preserve"> </w:t>
      </w:r>
      <w:r>
        <w:t>interference</w:t>
      </w:r>
      <w:r w:rsidR="000D50D7" w:rsidRPr="000D50D7">
        <w:t xml:space="preserve"> </w:t>
      </w:r>
      <w:r>
        <w:t>or</w:t>
      </w:r>
      <w:r w:rsidR="000D50D7" w:rsidRPr="000D50D7">
        <w:t xml:space="preserve"> </w:t>
      </w:r>
      <w:r>
        <w:t>obstruction</w:t>
      </w:r>
      <w:r w:rsidR="000D50D7" w:rsidRPr="000D50D7">
        <w:t xml:space="preserve"> </w:t>
      </w:r>
      <w:r>
        <w:t>or</w:t>
      </w:r>
      <w:r w:rsidR="000D50D7" w:rsidRPr="000D50D7">
        <w:t xml:space="preserve"> </w:t>
      </w:r>
      <w:r>
        <w:t>delay</w:t>
      </w:r>
      <w:r w:rsidR="000D50D7" w:rsidRPr="000D50D7">
        <w:t xml:space="preserve"> </w:t>
      </w:r>
      <w:r>
        <w:t>to</w:t>
      </w:r>
      <w:r w:rsidR="000D50D7" w:rsidRPr="000D50D7">
        <w:t xml:space="preserve"> </w:t>
      </w:r>
      <w:r>
        <w:t>the</w:t>
      </w:r>
      <w:r w:rsidR="000D50D7" w:rsidRPr="000D50D7">
        <w:t xml:space="preserve"> </w:t>
      </w:r>
      <w:r>
        <w:t>operation</w:t>
      </w:r>
      <w:r w:rsidR="000D50D7" w:rsidRPr="000D50D7">
        <w:t xml:space="preserve"> </w:t>
      </w:r>
      <w:r>
        <w:t>of</w:t>
      </w:r>
      <w:r w:rsidR="000D50D7" w:rsidRPr="000D50D7">
        <w:t xml:space="preserve"> </w:t>
      </w:r>
      <w:r>
        <w:t>the</w:t>
      </w:r>
      <w:r w:rsidR="000D50D7" w:rsidRPr="000D50D7">
        <w:t xml:space="preserve"> </w:t>
      </w:r>
      <w:r>
        <w:t>railway</w:t>
      </w:r>
      <w:r w:rsidR="000D50D7" w:rsidRPr="000D50D7">
        <w:t xml:space="preserve"> </w:t>
      </w:r>
      <w:r>
        <w:t>as</w:t>
      </w:r>
      <w:r w:rsidR="000D50D7" w:rsidRPr="000D50D7">
        <w:t xml:space="preserve"> </w:t>
      </w:r>
      <w:r>
        <w:t>a</w:t>
      </w:r>
      <w:r w:rsidR="000D50D7" w:rsidRPr="000D50D7">
        <w:t xml:space="preserve"> </w:t>
      </w:r>
      <w:r>
        <w:t>result</w:t>
      </w:r>
      <w:r w:rsidR="000D50D7" w:rsidRPr="000D50D7">
        <w:t xml:space="preserve"> </w:t>
      </w:r>
      <w:r>
        <w:t>of</w:t>
      </w:r>
      <w:r w:rsidR="000D50D7" w:rsidRPr="000D50D7">
        <w:t xml:space="preserve"> </w:t>
      </w:r>
      <w:r>
        <w:t>access</w:t>
      </w:r>
      <w:r w:rsidR="000D50D7" w:rsidRPr="000D50D7">
        <w:t xml:space="preserve"> </w:t>
      </w:r>
      <w:r>
        <w:t>to</w:t>
      </w:r>
      <w:r w:rsidR="000D50D7" w:rsidRPr="000D50D7">
        <w:t xml:space="preserve"> </w:t>
      </w:r>
      <w:r>
        <w:t>or</w:t>
      </w:r>
      <w:r w:rsidR="000D50D7" w:rsidRPr="000D50D7">
        <w:t xml:space="preserve"> </w:t>
      </w:r>
      <w:r>
        <w:t>egress</w:t>
      </w:r>
      <w:r w:rsidR="000D50D7" w:rsidRPr="000D50D7">
        <w:t xml:space="preserve"> </w:t>
      </w:r>
      <w:r>
        <w:t>from</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or</w:t>
      </w:r>
      <w:r w:rsidR="000D50D7" w:rsidRPr="000D50D7">
        <w:t xml:space="preserve"> </w:t>
      </w:r>
      <w:r>
        <w:t>any</w:t>
      </w:r>
      <w:r w:rsidR="000D50D7" w:rsidRPr="000D50D7">
        <w:t xml:space="preserve"> </w:t>
      </w:r>
      <w:r>
        <w:t>person</w:t>
      </w:r>
      <w:r w:rsidR="000D50D7" w:rsidRPr="000D50D7">
        <w:t xml:space="preserve"> </w:t>
      </w:r>
      <w:r>
        <w:t>in</w:t>
      </w:r>
      <w:r w:rsidR="000D50D7" w:rsidRPr="000D50D7">
        <w:t xml:space="preserve"> </w:t>
      </w:r>
      <w:r>
        <w:t>its</w:t>
      </w:r>
      <w:r w:rsidR="000D50D7" w:rsidRPr="000D50D7">
        <w:t xml:space="preserve"> </w:t>
      </w:r>
      <w:r>
        <w:t>employ</w:t>
      </w:r>
      <w:r w:rsidR="000D50D7" w:rsidRPr="000D50D7">
        <w:t xml:space="preserve"> </w:t>
      </w:r>
      <w:r>
        <w:t>or</w:t>
      </w:r>
      <w:r w:rsidR="000D50D7" w:rsidRPr="000D50D7">
        <w:t xml:space="preserve"> </w:t>
      </w:r>
      <w:r>
        <w:t>of</w:t>
      </w:r>
      <w:r w:rsidR="000D50D7" w:rsidRPr="000D50D7">
        <w:t xml:space="preserve"> </w:t>
      </w:r>
      <w:r>
        <w:t>its</w:t>
      </w:r>
      <w:r w:rsidR="000D50D7" w:rsidRPr="000D50D7">
        <w:t xml:space="preserve"> </w:t>
      </w:r>
      <w:r>
        <w:t>contractors</w:t>
      </w:r>
      <w:r w:rsidR="000D50D7" w:rsidRPr="000D50D7">
        <w:t xml:space="preserve"> </w:t>
      </w:r>
      <w:r>
        <w:t>or</w:t>
      </w:r>
      <w:r w:rsidR="000D50D7" w:rsidRPr="000D50D7">
        <w:t xml:space="preserve"> </w:t>
      </w:r>
      <w:r>
        <w:t>others;</w:t>
      </w:r>
    </w:p>
    <w:p w14:paraId="57302068" w14:textId="77777777" w:rsidR="00EF0FD4" w:rsidRDefault="00EF0FD4" w:rsidP="00EF0FD4">
      <w:pPr>
        <w:pStyle w:val="N3"/>
      </w:pPr>
      <w:r>
        <w:t>in</w:t>
      </w:r>
      <w:r w:rsidR="000D50D7" w:rsidRPr="000D50D7">
        <w:t xml:space="preserve"> </w:t>
      </w:r>
      <w:r>
        <w:t>respect</w:t>
      </w:r>
      <w:r w:rsidR="000D50D7" w:rsidRPr="000D50D7">
        <w:t xml:space="preserve"> </w:t>
      </w:r>
      <w:r>
        <w:t>of</w:t>
      </w:r>
      <w:r w:rsidR="000D50D7" w:rsidRPr="000D50D7">
        <w:t xml:space="preserve"> </w:t>
      </w:r>
      <w:r>
        <w:t>costs</w:t>
      </w:r>
      <w:r w:rsidR="000D50D7" w:rsidRPr="000D50D7">
        <w:t xml:space="preserve"> </w:t>
      </w:r>
      <w:r>
        <w:t>incurred</w:t>
      </w:r>
      <w:r w:rsidR="000D50D7" w:rsidRPr="000D50D7">
        <w:t xml:space="preserve"> </w:t>
      </w:r>
      <w:r>
        <w:t>by</w:t>
      </w:r>
      <w:r w:rsidR="000D50D7" w:rsidRPr="000D50D7">
        <w:t xml:space="preserve"> </w:t>
      </w:r>
      <w:r>
        <w:t>Network</w:t>
      </w:r>
      <w:r w:rsidR="000D50D7" w:rsidRPr="000D50D7">
        <w:t xml:space="preserve"> </w:t>
      </w:r>
      <w:r>
        <w:t>Rail</w:t>
      </w:r>
      <w:r w:rsidR="000D50D7" w:rsidRPr="000D50D7">
        <w:t xml:space="preserve"> </w:t>
      </w:r>
      <w:r>
        <w:t>in</w:t>
      </w:r>
      <w:r w:rsidR="000D50D7" w:rsidRPr="000D50D7">
        <w:t xml:space="preserve"> </w:t>
      </w:r>
      <w:r>
        <w:t>complying</w:t>
      </w:r>
      <w:r w:rsidR="000D50D7" w:rsidRPr="000D50D7">
        <w:t xml:space="preserve"> </w:t>
      </w:r>
      <w:r>
        <w:t>with</w:t>
      </w:r>
      <w:r w:rsidR="000D50D7" w:rsidRPr="000D50D7">
        <w:t xml:space="preserve"> </w:t>
      </w:r>
      <w:r>
        <w:t>any</w:t>
      </w:r>
      <w:r w:rsidR="000D50D7" w:rsidRPr="000D50D7">
        <w:t xml:space="preserve"> </w:t>
      </w:r>
      <w:r>
        <w:t>railway</w:t>
      </w:r>
      <w:r w:rsidR="000D50D7" w:rsidRPr="000D50D7">
        <w:t xml:space="preserve"> </w:t>
      </w:r>
      <w:r>
        <w:t>operational</w:t>
      </w:r>
      <w:r w:rsidR="000D50D7" w:rsidRPr="000D50D7">
        <w:t xml:space="preserve"> </w:t>
      </w:r>
      <w:r>
        <w:t>procedures</w:t>
      </w:r>
      <w:r w:rsidR="000D50D7" w:rsidRPr="000D50D7">
        <w:t xml:space="preserve"> </w:t>
      </w:r>
      <w:r>
        <w:t>or</w:t>
      </w:r>
      <w:r w:rsidR="000D50D7" w:rsidRPr="000D50D7">
        <w:t xml:space="preserve"> </w:t>
      </w:r>
      <w:r>
        <w:t>obtaining</w:t>
      </w:r>
      <w:r w:rsidR="000D50D7" w:rsidRPr="000D50D7">
        <w:t xml:space="preserve"> </w:t>
      </w:r>
      <w:r>
        <w:t>any</w:t>
      </w:r>
      <w:r w:rsidR="000D50D7" w:rsidRPr="000D50D7">
        <w:t xml:space="preserve"> </w:t>
      </w:r>
      <w:r>
        <w:t>regulatory</w:t>
      </w:r>
      <w:r w:rsidR="000D50D7" w:rsidRPr="000D50D7">
        <w:t xml:space="preserve"> </w:t>
      </w:r>
      <w:r>
        <w:t>consents</w:t>
      </w:r>
      <w:r w:rsidR="000D50D7" w:rsidRPr="000D50D7">
        <w:t xml:space="preserve"> </w:t>
      </w:r>
      <w:r>
        <w:t>which</w:t>
      </w:r>
      <w:r w:rsidR="000D50D7" w:rsidRPr="000D50D7">
        <w:t xml:space="preserve"> </w:t>
      </w:r>
      <w:r>
        <w:t>procedures</w:t>
      </w:r>
      <w:r w:rsidR="000D50D7" w:rsidRPr="000D50D7">
        <w:t xml:space="preserve"> </w:t>
      </w:r>
      <w:r>
        <w:t>are</w:t>
      </w:r>
      <w:r w:rsidR="000D50D7" w:rsidRPr="000D50D7">
        <w:t xml:space="preserve"> </w:t>
      </w:r>
      <w:r>
        <w:t>required</w:t>
      </w:r>
      <w:r w:rsidR="000D50D7" w:rsidRPr="000D50D7">
        <w:t xml:space="preserve"> </w:t>
      </w:r>
      <w:r>
        <w:t>to</w:t>
      </w:r>
      <w:r w:rsidR="000D50D7" w:rsidRPr="000D50D7">
        <w:t xml:space="preserve"> </w:t>
      </w:r>
      <w:r>
        <w:t>be</w:t>
      </w:r>
      <w:r w:rsidR="000D50D7" w:rsidRPr="000D50D7">
        <w:t xml:space="preserve"> </w:t>
      </w:r>
      <w:r>
        <w:t>followed</w:t>
      </w:r>
      <w:r w:rsidR="000D50D7" w:rsidRPr="000D50D7">
        <w:t xml:space="preserve"> </w:t>
      </w:r>
      <w:r>
        <w:t>or</w:t>
      </w:r>
      <w:r w:rsidR="000D50D7" w:rsidRPr="000D50D7">
        <w:t xml:space="preserve"> </w:t>
      </w:r>
      <w:r>
        <w:t>consents</w:t>
      </w:r>
      <w:r w:rsidR="000D50D7" w:rsidRPr="000D50D7">
        <w:t xml:space="preserve"> </w:t>
      </w:r>
      <w:r>
        <w:t>obtained</w:t>
      </w:r>
      <w:r w:rsidR="000D50D7" w:rsidRPr="000D50D7">
        <w:t xml:space="preserve"> </w:t>
      </w:r>
      <w:r>
        <w:t>to</w:t>
      </w:r>
      <w:r w:rsidR="000D50D7" w:rsidRPr="000D50D7">
        <w:t xml:space="preserve"> </w:t>
      </w:r>
      <w:r>
        <w:t>facilitate</w:t>
      </w:r>
      <w:r w:rsidR="000D50D7" w:rsidRPr="000D50D7">
        <w:t xml:space="preserve"> </w:t>
      </w:r>
      <w:r>
        <w:t>the</w:t>
      </w:r>
      <w:r w:rsidR="000D50D7" w:rsidRPr="000D50D7">
        <w:t xml:space="preserve"> </w:t>
      </w:r>
      <w:r>
        <w:t>carrying</w:t>
      </w:r>
      <w:r w:rsidR="000D50D7" w:rsidRPr="000D50D7">
        <w:t xml:space="preserve"> </w:t>
      </w:r>
      <w:r>
        <w:t>out</w:t>
      </w:r>
      <w:r w:rsidR="000D50D7" w:rsidRPr="000D50D7">
        <w:t xml:space="preserve"> </w:t>
      </w:r>
      <w:r>
        <w:t>or</w:t>
      </w:r>
      <w:r w:rsidR="000D50D7" w:rsidRPr="000D50D7">
        <w:t xml:space="preserve"> </w:t>
      </w:r>
      <w:r>
        <w:t>operation</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p>
    <w:p w14:paraId="6C582173" w14:textId="77777777" w:rsidR="00EF0FD4" w:rsidRDefault="00EF0FD4" w:rsidP="00EF0FD4">
      <w:pPr>
        <w:pStyle w:val="T1"/>
      </w:pPr>
      <w:r>
        <w:t>and</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indemnify</w:t>
      </w:r>
      <w:r w:rsidR="000D50D7" w:rsidRPr="000D50D7">
        <w:t xml:space="preserve"> </w:t>
      </w:r>
      <w:r>
        <w:t>and</w:t>
      </w:r>
      <w:r w:rsidR="000D50D7" w:rsidRPr="000D50D7">
        <w:t xml:space="preserve"> </w:t>
      </w:r>
      <w:r>
        <w:t>keep</w:t>
      </w:r>
      <w:r w:rsidR="000D50D7" w:rsidRPr="000D50D7">
        <w:t xml:space="preserve"> </w:t>
      </w:r>
      <w:r>
        <w:t>indemnified</w:t>
      </w:r>
      <w:r w:rsidR="000D50D7" w:rsidRPr="000D50D7">
        <w:t xml:space="preserve"> </w:t>
      </w:r>
      <w:r>
        <w:t>Network</w:t>
      </w:r>
      <w:r w:rsidR="000D50D7" w:rsidRPr="000D50D7">
        <w:t xml:space="preserve"> </w:t>
      </w:r>
      <w:r>
        <w:t>Rail</w:t>
      </w:r>
      <w:r w:rsidR="000D50D7" w:rsidRPr="000D50D7">
        <w:t xml:space="preserve"> </w:t>
      </w:r>
      <w:r>
        <w:t>from</w:t>
      </w:r>
      <w:r w:rsidR="000D50D7" w:rsidRPr="000D50D7">
        <w:t xml:space="preserve"> </w:t>
      </w:r>
      <w:r>
        <w:t>and</w:t>
      </w:r>
      <w:r w:rsidR="000D50D7" w:rsidRPr="000D50D7">
        <w:t xml:space="preserve"> </w:t>
      </w:r>
      <w:r>
        <w:t>against</w:t>
      </w:r>
      <w:r w:rsidR="000D50D7" w:rsidRPr="000D50D7">
        <w:t xml:space="preserve"> </w:t>
      </w:r>
      <w:r>
        <w:t>all</w:t>
      </w:r>
      <w:r w:rsidR="000D50D7" w:rsidRPr="000D50D7">
        <w:t xml:space="preserve"> </w:t>
      </w:r>
      <w:r>
        <w:t>claims</w:t>
      </w:r>
      <w:r w:rsidR="000D50D7" w:rsidRPr="000D50D7">
        <w:t xml:space="preserve"> </w:t>
      </w:r>
      <w:r>
        <w:t>and</w:t>
      </w:r>
      <w:r w:rsidR="000D50D7" w:rsidRPr="000D50D7">
        <w:t xml:space="preserve"> </w:t>
      </w:r>
      <w:r>
        <w:t>demands</w:t>
      </w:r>
      <w:r w:rsidR="000D50D7" w:rsidRPr="000D50D7">
        <w:t xml:space="preserve"> </w:t>
      </w:r>
      <w:r>
        <w:t>arising</w:t>
      </w:r>
      <w:r w:rsidR="000D50D7" w:rsidRPr="000D50D7">
        <w:t xml:space="preserve"> </w:t>
      </w:r>
      <w:r>
        <w:t>out</w:t>
      </w:r>
      <w:r w:rsidR="000D50D7" w:rsidRPr="000D50D7">
        <w:t xml:space="preserve"> </w:t>
      </w:r>
      <w:r>
        <w:t>of</w:t>
      </w:r>
      <w:r w:rsidR="000D50D7" w:rsidRPr="000D50D7">
        <w:t xml:space="preserve"> </w:t>
      </w:r>
      <w:r>
        <w:t>or</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a</w:t>
      </w:r>
      <w:r w:rsidR="000D50D7" w:rsidRPr="000D50D7">
        <w:t xml:space="preserve"> </w:t>
      </w:r>
      <w:r>
        <w:t>specified</w:t>
      </w:r>
      <w:r w:rsidR="000D50D7" w:rsidRPr="000D50D7">
        <w:t xml:space="preserve"> </w:t>
      </w:r>
      <w:r>
        <w:t>work</w:t>
      </w:r>
      <w:r w:rsidR="000D50D7" w:rsidRPr="000D50D7">
        <w:t xml:space="preserve"> </w:t>
      </w:r>
      <w:r>
        <w:t>or</w:t>
      </w:r>
      <w:r w:rsidR="000D50D7" w:rsidRPr="000D50D7">
        <w:t xml:space="preserve"> </w:t>
      </w:r>
      <w:r>
        <w:t>any</w:t>
      </w:r>
      <w:r w:rsidR="000D50D7" w:rsidRPr="000D50D7">
        <w:t xml:space="preserve"> </w:t>
      </w:r>
      <w:r>
        <w:t>such</w:t>
      </w:r>
      <w:r w:rsidR="000D50D7" w:rsidRPr="000D50D7">
        <w:t xml:space="preserve"> </w:t>
      </w:r>
      <w:r>
        <w:t>failure,</w:t>
      </w:r>
      <w:r w:rsidR="000D50D7" w:rsidRPr="000D50D7">
        <w:t xml:space="preserve"> </w:t>
      </w:r>
      <w:r>
        <w:t>act</w:t>
      </w:r>
      <w:r w:rsidR="000D50D7" w:rsidRPr="000D50D7">
        <w:t xml:space="preserve"> </w:t>
      </w:r>
      <w:r>
        <w:t>or</w:t>
      </w:r>
      <w:r w:rsidR="000D50D7" w:rsidRPr="000D50D7">
        <w:t xml:space="preserve"> </w:t>
      </w:r>
      <w:r>
        <w:t>omission:</w:t>
      </w:r>
      <w:r w:rsidR="000D50D7" w:rsidRPr="000D50D7">
        <w:t xml:space="preserve"> </w:t>
      </w:r>
      <w:r>
        <w:t>and</w:t>
      </w:r>
      <w:r w:rsidR="000D50D7" w:rsidRPr="000D50D7">
        <w:t xml:space="preserve"> </w:t>
      </w:r>
      <w:r>
        <w:t>the</w:t>
      </w:r>
      <w:r w:rsidR="000D50D7" w:rsidRPr="000D50D7">
        <w:t xml:space="preserve"> </w:t>
      </w:r>
      <w:r>
        <w:t>fact</w:t>
      </w:r>
      <w:r w:rsidR="000D50D7" w:rsidRPr="000D50D7">
        <w:t xml:space="preserve"> </w:t>
      </w:r>
      <w:r>
        <w:t>that</w:t>
      </w:r>
      <w:r w:rsidR="000D50D7" w:rsidRPr="000D50D7">
        <w:t xml:space="preserve"> </w:t>
      </w:r>
      <w:r>
        <w:t>any</w:t>
      </w:r>
      <w:r w:rsidR="000D50D7" w:rsidRPr="000D50D7">
        <w:t xml:space="preserve"> </w:t>
      </w:r>
      <w:r>
        <w:t>act</w:t>
      </w:r>
      <w:r w:rsidR="000D50D7" w:rsidRPr="000D50D7">
        <w:t xml:space="preserve"> </w:t>
      </w:r>
      <w:r>
        <w:t>or</w:t>
      </w:r>
      <w:r w:rsidR="000D50D7" w:rsidRPr="000D50D7">
        <w:t xml:space="preserve"> </w:t>
      </w:r>
      <w:r>
        <w:t>thing</w:t>
      </w:r>
      <w:r w:rsidR="000D50D7" w:rsidRPr="000D50D7">
        <w:t xml:space="preserve"> </w:t>
      </w:r>
      <w:r>
        <w:t>may</w:t>
      </w:r>
      <w:r w:rsidR="000D50D7" w:rsidRPr="000D50D7">
        <w:t xml:space="preserve"> </w:t>
      </w:r>
      <w:r>
        <w:t>have</w:t>
      </w:r>
      <w:r w:rsidR="000D50D7" w:rsidRPr="000D50D7">
        <w:t xml:space="preserve"> </w:t>
      </w:r>
      <w:r>
        <w:t>been</w:t>
      </w:r>
      <w:r w:rsidR="000D50D7" w:rsidRPr="000D50D7">
        <w:t xml:space="preserve"> </w:t>
      </w:r>
      <w:r>
        <w:t>done</w:t>
      </w:r>
      <w:r w:rsidR="000D50D7" w:rsidRPr="000D50D7">
        <w:t xml:space="preserve"> </w:t>
      </w:r>
      <w:r>
        <w:t>by</w:t>
      </w:r>
      <w:r w:rsidR="000D50D7" w:rsidRPr="000D50D7">
        <w:t xml:space="preserve"> </w:t>
      </w:r>
      <w:r>
        <w:t>Network</w:t>
      </w:r>
      <w:r w:rsidR="000D50D7" w:rsidRPr="000D50D7">
        <w:t xml:space="preserve"> </w:t>
      </w:r>
      <w:r>
        <w:t>Rail</w:t>
      </w:r>
      <w:r w:rsidR="000D50D7" w:rsidRPr="000D50D7">
        <w:t xml:space="preserve"> </w:t>
      </w:r>
      <w:r>
        <w:t>on</w:t>
      </w:r>
      <w:r w:rsidR="000D50D7" w:rsidRPr="000D50D7">
        <w:t xml:space="preserve"> </w:t>
      </w:r>
      <w:r>
        <w:t>behalf</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or</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plans</w:t>
      </w:r>
      <w:r w:rsidR="000D50D7" w:rsidRPr="000D50D7">
        <w:t xml:space="preserve"> </w:t>
      </w:r>
      <w:r>
        <w:t>approved</w:t>
      </w:r>
      <w:r w:rsidR="000D50D7" w:rsidRPr="000D50D7">
        <w:t xml:space="preserve"> </w:t>
      </w:r>
      <w:r>
        <w:t>by</w:t>
      </w:r>
      <w:r w:rsidR="000D50D7" w:rsidRPr="000D50D7">
        <w:t xml:space="preserve"> </w:t>
      </w:r>
      <w:r>
        <w:t>the</w:t>
      </w:r>
      <w:r w:rsidR="000D50D7" w:rsidRPr="000D50D7">
        <w:t xml:space="preserve"> </w:t>
      </w:r>
      <w:r>
        <w:t>engineer</w:t>
      </w:r>
      <w:r w:rsidR="000D50D7" w:rsidRPr="000D50D7">
        <w:t xml:space="preserve"> </w:t>
      </w:r>
      <w:r>
        <w:t>or</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any</w:t>
      </w:r>
      <w:r w:rsidR="000D50D7" w:rsidRPr="000D50D7">
        <w:t xml:space="preserve"> </w:t>
      </w:r>
      <w:r>
        <w:t>requirement</w:t>
      </w:r>
      <w:r w:rsidR="000D50D7" w:rsidRPr="000D50D7">
        <w:t xml:space="preserve"> </w:t>
      </w:r>
      <w:r>
        <w:t>of</w:t>
      </w:r>
      <w:r w:rsidR="000D50D7" w:rsidRPr="000D50D7">
        <w:t xml:space="preserve"> </w:t>
      </w:r>
      <w:r>
        <w:t>the</w:t>
      </w:r>
      <w:r w:rsidR="000D50D7" w:rsidRPr="000D50D7">
        <w:t xml:space="preserve"> </w:t>
      </w:r>
      <w:r>
        <w:t>engineer</w:t>
      </w:r>
      <w:r w:rsidR="000D50D7" w:rsidRPr="000D50D7">
        <w:t xml:space="preserve"> </w:t>
      </w:r>
      <w:r>
        <w:t>or</w:t>
      </w:r>
      <w:r w:rsidR="000D50D7" w:rsidRPr="000D50D7">
        <w:t xml:space="preserve"> </w:t>
      </w:r>
      <w:r>
        <w:t>under</w:t>
      </w:r>
      <w:r w:rsidR="000D50D7" w:rsidRPr="000D50D7">
        <w:t xml:space="preserve"> </w:t>
      </w:r>
      <w:r>
        <w:t>the</w:t>
      </w:r>
      <w:r w:rsidR="000D50D7" w:rsidRPr="000D50D7">
        <w:t xml:space="preserve"> </w:t>
      </w:r>
      <w:r>
        <w:t>engineer’s</w:t>
      </w:r>
      <w:r w:rsidR="000D50D7" w:rsidRPr="000D50D7">
        <w:t xml:space="preserve"> </w:t>
      </w:r>
      <w:r>
        <w:t>supervision</w:t>
      </w:r>
      <w:r w:rsidR="000D50D7" w:rsidRPr="000D50D7">
        <w:t xml:space="preserve"> </w:t>
      </w:r>
      <w:r w:rsidR="0040672F">
        <w:t>must</w:t>
      </w:r>
      <w:r w:rsidR="000D50D7" w:rsidRPr="000D50D7">
        <w:t xml:space="preserve"> </w:t>
      </w:r>
      <w:r>
        <w:t>not</w:t>
      </w:r>
      <w:r w:rsidR="000D50D7" w:rsidRPr="000D50D7">
        <w:t xml:space="preserve"> </w:t>
      </w:r>
      <w:r>
        <w:t>(if</w:t>
      </w:r>
      <w:r w:rsidR="000D50D7" w:rsidRPr="000D50D7">
        <w:t xml:space="preserve"> </w:t>
      </w:r>
      <w:r>
        <w:t>it</w:t>
      </w:r>
      <w:r w:rsidR="000D50D7" w:rsidRPr="000D50D7">
        <w:t xml:space="preserve"> </w:t>
      </w:r>
      <w:r>
        <w:t>was</w:t>
      </w:r>
      <w:r w:rsidR="000D50D7" w:rsidRPr="000D50D7">
        <w:t xml:space="preserve"> </w:t>
      </w:r>
      <w:r>
        <w:t>done</w:t>
      </w:r>
      <w:r w:rsidR="000D50D7" w:rsidRPr="000D50D7">
        <w:t xml:space="preserve"> </w:t>
      </w:r>
      <w:r>
        <w:t>without</w:t>
      </w:r>
      <w:r w:rsidR="000D50D7" w:rsidRPr="000D50D7">
        <w:t xml:space="preserve"> </w:t>
      </w:r>
      <w:r>
        <w:t>negligence</w:t>
      </w:r>
      <w:r w:rsidR="000D50D7" w:rsidRPr="000D50D7">
        <w:t xml:space="preserve"> </w:t>
      </w:r>
      <w:r>
        <w:t>on</w:t>
      </w:r>
      <w:r w:rsidR="000D50D7" w:rsidRPr="000D50D7">
        <w:t xml:space="preserve"> </w:t>
      </w:r>
      <w:r>
        <w:t>the</w:t>
      </w:r>
      <w:r w:rsidR="000D50D7" w:rsidRPr="000D50D7">
        <w:t xml:space="preserve"> </w:t>
      </w:r>
      <w:r>
        <w:t>part</w:t>
      </w:r>
      <w:r w:rsidR="000D50D7" w:rsidRPr="000D50D7">
        <w:t xml:space="preserve"> </w:t>
      </w:r>
      <w:r>
        <w:t>of</w:t>
      </w:r>
      <w:r w:rsidR="000D50D7" w:rsidRPr="000D50D7">
        <w:t xml:space="preserve"> </w:t>
      </w:r>
      <w:r>
        <w:t>Network</w:t>
      </w:r>
      <w:r w:rsidR="000D50D7" w:rsidRPr="000D50D7">
        <w:t xml:space="preserve"> </w:t>
      </w:r>
      <w:r>
        <w:t>Rail</w:t>
      </w:r>
      <w:r w:rsidR="000D50D7" w:rsidRPr="000D50D7">
        <w:t xml:space="preserve"> </w:t>
      </w:r>
      <w:r>
        <w:t>or</w:t>
      </w:r>
      <w:r w:rsidR="000D50D7" w:rsidRPr="000D50D7">
        <w:t xml:space="preserve"> </w:t>
      </w:r>
      <w:r>
        <w:t>of</w:t>
      </w:r>
      <w:r w:rsidR="000D50D7" w:rsidRPr="000D50D7">
        <w:t xml:space="preserve"> </w:t>
      </w:r>
      <w:r>
        <w:t>any</w:t>
      </w:r>
      <w:r w:rsidR="000D50D7" w:rsidRPr="000D50D7">
        <w:t xml:space="preserve"> </w:t>
      </w:r>
      <w:r>
        <w:t>person</w:t>
      </w:r>
      <w:r w:rsidR="000D50D7" w:rsidRPr="000D50D7">
        <w:t xml:space="preserve"> </w:t>
      </w:r>
      <w:r>
        <w:t>in</w:t>
      </w:r>
      <w:r w:rsidR="000D50D7" w:rsidRPr="000D50D7">
        <w:t xml:space="preserve"> </w:t>
      </w:r>
      <w:r>
        <w:t>its</w:t>
      </w:r>
      <w:r w:rsidR="000D50D7" w:rsidRPr="000D50D7">
        <w:t xml:space="preserve"> </w:t>
      </w:r>
      <w:r>
        <w:t>employ</w:t>
      </w:r>
      <w:r w:rsidR="000D50D7" w:rsidRPr="000D50D7">
        <w:t xml:space="preserve"> </w:t>
      </w:r>
      <w:r>
        <w:t>or</w:t>
      </w:r>
      <w:r w:rsidR="000D50D7" w:rsidRPr="000D50D7">
        <w:t xml:space="preserve"> </w:t>
      </w:r>
      <w:r>
        <w:t>of</w:t>
      </w:r>
      <w:r w:rsidR="000D50D7" w:rsidRPr="000D50D7">
        <w:t xml:space="preserve"> </w:t>
      </w:r>
      <w:r>
        <w:t>its</w:t>
      </w:r>
      <w:r w:rsidR="000D50D7" w:rsidRPr="000D50D7">
        <w:t xml:space="preserve"> </w:t>
      </w:r>
      <w:r>
        <w:t>contractors</w:t>
      </w:r>
      <w:r w:rsidR="000D50D7" w:rsidRPr="000D50D7">
        <w:t xml:space="preserve"> </w:t>
      </w:r>
      <w:r>
        <w:t>or</w:t>
      </w:r>
      <w:r w:rsidR="000D50D7" w:rsidRPr="000D50D7">
        <w:t xml:space="preserve"> </w:t>
      </w:r>
      <w:r>
        <w:t>agents)</w:t>
      </w:r>
      <w:r w:rsidR="000D50D7" w:rsidRPr="000D50D7">
        <w:t xml:space="preserve"> </w:t>
      </w:r>
      <w:r>
        <w:t>excuse</w:t>
      </w:r>
      <w:r w:rsidR="000D50D7" w:rsidRPr="000D50D7">
        <w:t xml:space="preserve"> </w:t>
      </w:r>
      <w:r>
        <w:t>the</w:t>
      </w:r>
      <w:r w:rsidR="000D50D7" w:rsidRPr="000D50D7">
        <w:t xml:space="preserve"> </w:t>
      </w:r>
      <w:r>
        <w:t>undertaker</w:t>
      </w:r>
      <w:r w:rsidR="000D50D7" w:rsidRPr="000D50D7">
        <w:t xml:space="preserve"> </w:t>
      </w:r>
      <w:r>
        <w:t>from</w:t>
      </w:r>
      <w:r w:rsidR="000D50D7" w:rsidRPr="000D50D7">
        <w:t xml:space="preserve"> </w:t>
      </w:r>
      <w:r>
        <w:t>any</w:t>
      </w:r>
      <w:r w:rsidR="000D50D7" w:rsidRPr="000D50D7">
        <w:t xml:space="preserve"> </w:t>
      </w:r>
      <w:r>
        <w:t>liability</w:t>
      </w:r>
      <w:r w:rsidR="000D50D7" w:rsidRPr="000D50D7">
        <w:t xml:space="preserve"> </w:t>
      </w:r>
      <w:r>
        <w:t>under</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sub-paragraph.</w:t>
      </w:r>
    </w:p>
    <w:p w14:paraId="0C0839A8" w14:textId="77777777" w:rsidR="00EF0FD4" w:rsidRDefault="00EF0FD4" w:rsidP="00EF0FD4">
      <w:pPr>
        <w:pStyle w:val="N2"/>
      </w:pPr>
      <w:r>
        <w:t>Network</w:t>
      </w:r>
      <w:r w:rsidR="000D50D7" w:rsidRPr="000D50D7">
        <w:t xml:space="preserve"> </w:t>
      </w:r>
      <w:r>
        <w:t>Rail</w:t>
      </w:r>
      <w:r w:rsidR="000D50D7" w:rsidRPr="000D50D7">
        <w:t xml:space="preserve"> </w:t>
      </w:r>
      <w:r>
        <w:t>must</w:t>
      </w:r>
      <w:r w:rsidR="004C7FF3">
        <w:t>—</w:t>
      </w:r>
    </w:p>
    <w:p w14:paraId="3298A5B1" w14:textId="77777777" w:rsidR="00EF0FD4" w:rsidRDefault="00EF0FD4" w:rsidP="00EF0FD4">
      <w:pPr>
        <w:pStyle w:val="N3"/>
      </w:pPr>
      <w:r>
        <w:t>give</w:t>
      </w:r>
      <w:r w:rsidR="000D50D7" w:rsidRPr="000D50D7">
        <w:t xml:space="preserve"> </w:t>
      </w:r>
      <w:r>
        <w:t>the</w:t>
      </w:r>
      <w:r w:rsidR="000D50D7" w:rsidRPr="000D50D7">
        <w:t xml:space="preserve"> </w:t>
      </w:r>
      <w:r>
        <w:t>undertaker</w:t>
      </w:r>
      <w:r w:rsidR="000D50D7" w:rsidRPr="000D50D7">
        <w:t xml:space="preserve"> </w:t>
      </w:r>
      <w:r>
        <w:t>reasonable</w:t>
      </w:r>
      <w:r w:rsidR="000D50D7" w:rsidRPr="000D50D7">
        <w:t xml:space="preserve"> </w:t>
      </w:r>
      <w:r>
        <w:t>written</w:t>
      </w:r>
      <w:r w:rsidR="000D50D7" w:rsidRPr="000D50D7">
        <w:t xml:space="preserve"> </w:t>
      </w:r>
      <w:r>
        <w:t>notice</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claims</w:t>
      </w:r>
      <w:r w:rsidR="000D50D7" w:rsidRPr="000D50D7">
        <w:t xml:space="preserve"> </w:t>
      </w:r>
      <w:r>
        <w:t>or</w:t>
      </w:r>
      <w:r w:rsidR="000D50D7" w:rsidRPr="000D50D7">
        <w:t xml:space="preserve"> </w:t>
      </w:r>
      <w:r>
        <w:t>demands</w:t>
      </w:r>
    </w:p>
    <w:p w14:paraId="251951F7" w14:textId="77777777" w:rsidR="00EF0FD4" w:rsidRDefault="00EF0FD4" w:rsidP="00EF0FD4">
      <w:pPr>
        <w:pStyle w:val="N3"/>
      </w:pPr>
      <w:r>
        <w:lastRenderedPageBreak/>
        <w:t>not</w:t>
      </w:r>
      <w:r w:rsidR="000D50D7" w:rsidRPr="000D50D7">
        <w:t xml:space="preserve"> </w:t>
      </w:r>
      <w:r>
        <w:t>make</w:t>
      </w:r>
      <w:r w:rsidR="000D50D7" w:rsidRPr="000D50D7">
        <w:t xml:space="preserve"> </w:t>
      </w:r>
      <w:r>
        <w:t>any</w:t>
      </w:r>
      <w:r w:rsidR="000D50D7" w:rsidRPr="000D50D7">
        <w:t xml:space="preserve"> </w:t>
      </w:r>
      <w:r>
        <w:t>settlement</w:t>
      </w:r>
      <w:r w:rsidR="000D50D7" w:rsidRPr="000D50D7">
        <w:t xml:space="preserve"> </w:t>
      </w:r>
      <w:r>
        <w:t>or</w:t>
      </w:r>
      <w:r w:rsidR="000D50D7" w:rsidRPr="000D50D7">
        <w:t xml:space="preserve"> </w:t>
      </w:r>
      <w:r>
        <w:t>compromise</w:t>
      </w:r>
      <w:r w:rsidR="000D50D7" w:rsidRPr="000D50D7">
        <w:t xml:space="preserve"> </w:t>
      </w:r>
      <w:r>
        <w:t>of</w:t>
      </w:r>
      <w:r w:rsidR="000D50D7" w:rsidRPr="000D50D7">
        <w:t xml:space="preserve"> </w:t>
      </w:r>
      <w:r>
        <w:t>such</w:t>
      </w:r>
      <w:r w:rsidR="000D50D7" w:rsidRPr="000D50D7">
        <w:t xml:space="preserve"> </w:t>
      </w:r>
      <w:r>
        <w:t>a</w:t>
      </w:r>
      <w:r w:rsidR="000D50D7" w:rsidRPr="000D50D7">
        <w:t xml:space="preserve"> </w:t>
      </w:r>
      <w:r>
        <w:t>claim</w:t>
      </w:r>
      <w:r w:rsidR="000D50D7" w:rsidRPr="000D50D7">
        <w:t xml:space="preserve"> </w:t>
      </w:r>
      <w:r>
        <w:t>or</w:t>
      </w:r>
      <w:r w:rsidR="000D50D7" w:rsidRPr="000D50D7">
        <w:t xml:space="preserve"> </w:t>
      </w:r>
      <w:r>
        <w:t>demand</w:t>
      </w:r>
      <w:r w:rsidR="000D50D7" w:rsidRPr="000D50D7">
        <w:t xml:space="preserve"> </w:t>
      </w:r>
      <w:r>
        <w:t>without</w:t>
      </w:r>
      <w:r w:rsidR="000D50D7" w:rsidRPr="000D50D7">
        <w:t xml:space="preserve"> </w:t>
      </w:r>
      <w:r>
        <w:t>the</w:t>
      </w:r>
      <w:r w:rsidR="000D50D7" w:rsidRPr="000D50D7">
        <w:t xml:space="preserve"> </w:t>
      </w:r>
      <w:r>
        <w:t>prior</w:t>
      </w:r>
      <w:r w:rsidR="000D50D7" w:rsidRPr="000D50D7">
        <w:t xml:space="preserve"> </w:t>
      </w:r>
      <w:r>
        <w:t>consent</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and</w:t>
      </w:r>
    </w:p>
    <w:p w14:paraId="576A4254" w14:textId="77777777" w:rsidR="00EF0FD4" w:rsidRDefault="00EF0FD4" w:rsidP="00EF0FD4">
      <w:pPr>
        <w:pStyle w:val="N3"/>
      </w:pPr>
      <w:r>
        <w:t>take</w:t>
      </w:r>
      <w:r w:rsidR="000D50D7" w:rsidRPr="000D50D7">
        <w:t xml:space="preserve"> </w:t>
      </w:r>
      <w:r>
        <w:t>such</w:t>
      </w:r>
      <w:r w:rsidR="000D50D7" w:rsidRPr="000D50D7">
        <w:t xml:space="preserve"> </w:t>
      </w:r>
      <w:r>
        <w:t>steps</w:t>
      </w:r>
      <w:r w:rsidR="000D50D7" w:rsidRPr="000D50D7">
        <w:t xml:space="preserve"> </w:t>
      </w:r>
      <w:r>
        <w:t>as</w:t>
      </w:r>
      <w:r w:rsidR="000D50D7" w:rsidRPr="000D50D7">
        <w:t xml:space="preserve"> </w:t>
      </w:r>
      <w:r>
        <w:t>are</w:t>
      </w:r>
      <w:r w:rsidR="000D50D7" w:rsidRPr="000D50D7">
        <w:t xml:space="preserve"> </w:t>
      </w:r>
      <w:r>
        <w:t>within</w:t>
      </w:r>
      <w:r w:rsidR="000D50D7" w:rsidRPr="000D50D7">
        <w:t xml:space="preserve"> </w:t>
      </w:r>
      <w:r>
        <w:t>its</w:t>
      </w:r>
      <w:r w:rsidR="000D50D7" w:rsidRPr="000D50D7">
        <w:t xml:space="preserve"> </w:t>
      </w:r>
      <w:r>
        <w:t>control</w:t>
      </w:r>
      <w:r w:rsidR="000D50D7" w:rsidRPr="000D50D7">
        <w:t xml:space="preserve"> </w:t>
      </w:r>
      <w:r>
        <w:t>and</w:t>
      </w:r>
      <w:r w:rsidR="000D50D7" w:rsidRPr="000D50D7">
        <w:t xml:space="preserve"> </w:t>
      </w:r>
      <w:r>
        <w:t>are</w:t>
      </w:r>
      <w:r w:rsidR="000D50D7" w:rsidRPr="000D50D7">
        <w:t xml:space="preserve"> </w:t>
      </w:r>
      <w:r>
        <w:t>reasonable</w:t>
      </w:r>
      <w:r w:rsidR="000D50D7" w:rsidRPr="000D50D7">
        <w:t xml:space="preserve"> </w:t>
      </w:r>
      <w:r>
        <w:t>in</w:t>
      </w:r>
      <w:r w:rsidR="000D50D7" w:rsidRPr="000D50D7">
        <w:t xml:space="preserve"> </w:t>
      </w:r>
      <w:r>
        <w:t>the</w:t>
      </w:r>
      <w:r w:rsidR="000D50D7" w:rsidRPr="000D50D7">
        <w:t xml:space="preserve"> </w:t>
      </w:r>
      <w:r>
        <w:t>circumstances</w:t>
      </w:r>
      <w:r w:rsidR="000D50D7" w:rsidRPr="000D50D7">
        <w:t xml:space="preserve"> </w:t>
      </w:r>
      <w:r>
        <w:t>to</w:t>
      </w:r>
      <w:r w:rsidR="000D50D7" w:rsidRPr="000D50D7">
        <w:t xml:space="preserve"> </w:t>
      </w:r>
      <w:r>
        <w:t>mitigate</w:t>
      </w:r>
      <w:r w:rsidR="000D50D7" w:rsidRPr="000D50D7">
        <w:t xml:space="preserve"> </w:t>
      </w:r>
      <w:r>
        <w:t>any</w:t>
      </w:r>
      <w:r w:rsidR="000D50D7" w:rsidRPr="000D50D7">
        <w:t xml:space="preserve"> </w:t>
      </w:r>
      <w:r>
        <w:t>liabilities</w:t>
      </w:r>
      <w:r w:rsidR="000D50D7" w:rsidRPr="000D50D7">
        <w:t xml:space="preserve"> </w:t>
      </w:r>
      <w:r>
        <w:t>relating</w:t>
      </w:r>
      <w:r w:rsidR="000D50D7" w:rsidRPr="000D50D7">
        <w:t xml:space="preserve"> </w:t>
      </w:r>
      <w:r>
        <w:t>to</w:t>
      </w:r>
      <w:r w:rsidR="000D50D7" w:rsidRPr="000D50D7">
        <w:t xml:space="preserve"> </w:t>
      </w:r>
      <w:r>
        <w:t>such</w:t>
      </w:r>
      <w:r w:rsidR="000D50D7" w:rsidRPr="000D50D7">
        <w:t xml:space="preserve"> </w:t>
      </w:r>
      <w:r>
        <w:t>claims</w:t>
      </w:r>
      <w:r w:rsidR="000D50D7" w:rsidRPr="000D50D7">
        <w:t xml:space="preserve"> </w:t>
      </w:r>
      <w:r>
        <w:t>or</w:t>
      </w:r>
      <w:r w:rsidR="000D50D7" w:rsidRPr="000D50D7">
        <w:t xml:space="preserve"> </w:t>
      </w:r>
      <w:r>
        <w:t>demands.</w:t>
      </w:r>
    </w:p>
    <w:p w14:paraId="227F62F0" w14:textId="77777777" w:rsidR="00254EE0" w:rsidRDefault="00425296" w:rsidP="00EF0FD4">
      <w:pPr>
        <w:pStyle w:val="N2"/>
      </w:pPr>
      <w:bookmarkStart w:id="1416" w:name="_Ref111208083"/>
      <w:r>
        <w:t>The</w:t>
      </w:r>
      <w:r w:rsidR="000D50D7" w:rsidRPr="000D50D7">
        <w:t xml:space="preserve"> </w:t>
      </w:r>
      <w:r w:rsidR="00254EE0">
        <w:t>sums</w:t>
      </w:r>
      <w:r w:rsidR="000D50D7" w:rsidRPr="000D50D7">
        <w:t xml:space="preserve"> </w:t>
      </w:r>
      <w:r w:rsidR="00254EE0">
        <w:t>payable</w:t>
      </w:r>
      <w:r w:rsidR="000D50D7" w:rsidRPr="000D50D7">
        <w:t xml:space="preserve"> </w:t>
      </w:r>
      <w:r w:rsidR="00254EE0">
        <w:t>by</w:t>
      </w:r>
      <w:r w:rsidR="000D50D7" w:rsidRPr="000D50D7">
        <w:t xml:space="preserve"> </w:t>
      </w:r>
      <w:r w:rsidR="00254EE0">
        <w:t>the</w:t>
      </w:r>
      <w:r w:rsidR="000D50D7" w:rsidRPr="000D50D7">
        <w:t xml:space="preserve"> </w:t>
      </w:r>
      <w:r w:rsidR="00254EE0">
        <w:t>undertaker</w:t>
      </w:r>
      <w:r w:rsidR="000D50D7" w:rsidRPr="000D50D7">
        <w:t xml:space="preserve"> </w:t>
      </w:r>
      <w:r w:rsidR="00254EE0">
        <w:t>under</w:t>
      </w:r>
      <w:r w:rsidR="000D50D7" w:rsidRPr="000D50D7">
        <w:t xml:space="preserve"> </w:t>
      </w:r>
      <w:r w:rsidR="00254EE0">
        <w:t>sub-paragraph</w:t>
      </w:r>
      <w:r w:rsidR="000D50D7" w:rsidRPr="000D50D7">
        <w:t xml:space="preserve"> </w:t>
      </w:r>
      <w:r w:rsidR="00254EE0">
        <w:fldChar w:fldCharType="begin"/>
      </w:r>
      <w:r w:rsidR="00254EE0">
        <w:instrText xml:space="preserve"> REF _Ref111207885 \r \h </w:instrText>
      </w:r>
      <w:r w:rsidR="00254EE0">
        <w:fldChar w:fldCharType="separate"/>
      </w:r>
      <w:r w:rsidR="000D50D7">
        <w:t>(1)</w:t>
      </w:r>
      <w:r w:rsidR="00254EE0">
        <w:fldChar w:fldCharType="end"/>
      </w:r>
      <w:r w:rsidR="000D50D7" w:rsidRPr="000D50D7">
        <w:t xml:space="preserve"> </w:t>
      </w:r>
      <w:r w:rsidR="00404F38">
        <w:t>must</w:t>
      </w:r>
      <w:r w:rsidR="000D50D7" w:rsidRPr="000D50D7">
        <w:t xml:space="preserve"> </w:t>
      </w:r>
      <w:r w:rsidR="00254EE0">
        <w:t>if</w:t>
      </w:r>
      <w:r w:rsidR="000D50D7" w:rsidRPr="000D50D7">
        <w:t xml:space="preserve"> </w:t>
      </w:r>
      <w:r w:rsidR="00254EE0">
        <w:t>relevant</w:t>
      </w:r>
      <w:r w:rsidR="000D50D7" w:rsidRPr="000D50D7">
        <w:t xml:space="preserve"> </w:t>
      </w:r>
      <w:r w:rsidR="00254EE0">
        <w:t>include</w:t>
      </w:r>
      <w:r w:rsidR="000D50D7" w:rsidRPr="000D50D7">
        <w:t xml:space="preserve"> </w:t>
      </w:r>
      <w:r w:rsidR="00254EE0">
        <w:t>a</w:t>
      </w:r>
      <w:r w:rsidR="000D50D7" w:rsidRPr="000D50D7">
        <w:t xml:space="preserve"> </w:t>
      </w:r>
      <w:r w:rsidR="00254EE0">
        <w:t>sum</w:t>
      </w:r>
      <w:r w:rsidR="000D50D7" w:rsidRPr="000D50D7">
        <w:t xml:space="preserve"> </w:t>
      </w:r>
      <w:r w:rsidR="00254EE0">
        <w:t>equivalent</w:t>
      </w:r>
      <w:r w:rsidR="000D50D7" w:rsidRPr="000D50D7">
        <w:t xml:space="preserve"> </w:t>
      </w:r>
      <w:r w:rsidR="00254EE0">
        <w:t>to</w:t>
      </w:r>
      <w:r w:rsidR="000D50D7" w:rsidRPr="000D50D7">
        <w:t xml:space="preserve"> </w:t>
      </w:r>
      <w:r w:rsidR="00254EE0">
        <w:t>the</w:t>
      </w:r>
      <w:r w:rsidR="000D50D7" w:rsidRPr="000D50D7">
        <w:t xml:space="preserve"> </w:t>
      </w:r>
      <w:r w:rsidR="00254EE0">
        <w:t>relevant</w:t>
      </w:r>
      <w:r w:rsidR="000D50D7" w:rsidRPr="000D50D7">
        <w:t xml:space="preserve"> </w:t>
      </w:r>
      <w:r w:rsidR="00254EE0">
        <w:t>costs.</w:t>
      </w:r>
      <w:bookmarkEnd w:id="1416"/>
    </w:p>
    <w:p w14:paraId="0C03638A" w14:textId="77777777" w:rsidR="00D25959" w:rsidRDefault="00D25959" w:rsidP="00EF0FD4">
      <w:pPr>
        <w:pStyle w:val="N2"/>
      </w:pPr>
      <w:bookmarkStart w:id="1417" w:name="_Ref111208169"/>
      <w:r>
        <w:t>Subject</w:t>
      </w:r>
      <w:r w:rsidR="000D50D7" w:rsidRPr="000D50D7">
        <w:t xml:space="preserve"> </w:t>
      </w:r>
      <w:r>
        <w:t>to</w:t>
      </w:r>
      <w:r w:rsidR="000D50D7" w:rsidRPr="000D50D7">
        <w:t xml:space="preserve"> </w:t>
      </w:r>
      <w:r>
        <w:t>the</w:t>
      </w:r>
      <w:r w:rsidR="000D50D7" w:rsidRPr="000D50D7">
        <w:t xml:space="preserve"> </w:t>
      </w:r>
      <w:r>
        <w:t>terms</w:t>
      </w:r>
      <w:r w:rsidR="000D50D7" w:rsidRPr="000D50D7">
        <w:t xml:space="preserve"> </w:t>
      </w:r>
      <w:r>
        <w:t>of</w:t>
      </w:r>
      <w:r w:rsidR="000D50D7" w:rsidRPr="000D50D7">
        <w:t xml:space="preserve"> </w:t>
      </w:r>
      <w:r>
        <w:t>any</w:t>
      </w:r>
      <w:r w:rsidR="000D50D7" w:rsidRPr="000D50D7">
        <w:t xml:space="preserve"> </w:t>
      </w:r>
      <w:r>
        <w:t>agreement</w:t>
      </w:r>
      <w:r w:rsidR="000D50D7" w:rsidRPr="000D50D7">
        <w:t xml:space="preserve"> </w:t>
      </w:r>
      <w:r>
        <w:t>between</w:t>
      </w:r>
      <w:r w:rsidR="000D50D7" w:rsidRPr="000D50D7">
        <w:t xml:space="preserve"> </w:t>
      </w:r>
      <w:r>
        <w:t>Network</w:t>
      </w:r>
      <w:r w:rsidR="000D50D7" w:rsidRPr="000D50D7">
        <w:t xml:space="preserve"> </w:t>
      </w:r>
      <w:r>
        <w:t>Rail</w:t>
      </w:r>
      <w:r w:rsidR="000D50D7" w:rsidRPr="000D50D7">
        <w:t xml:space="preserve"> </w:t>
      </w:r>
      <w:r>
        <w:t>and</w:t>
      </w:r>
      <w:r w:rsidR="000D50D7" w:rsidRPr="000D50D7">
        <w:t xml:space="preserve"> </w:t>
      </w:r>
      <w:r>
        <w:t>a</w:t>
      </w:r>
      <w:r w:rsidR="000D50D7" w:rsidRPr="000D50D7">
        <w:t xml:space="preserve"> </w:t>
      </w:r>
      <w:r>
        <w:t>train</w:t>
      </w:r>
      <w:r w:rsidR="000D50D7" w:rsidRPr="000D50D7">
        <w:t xml:space="preserve"> </w:t>
      </w:r>
      <w:r>
        <w:t>operator</w:t>
      </w:r>
      <w:r w:rsidR="000D50D7" w:rsidRPr="000D50D7">
        <w:t xml:space="preserve"> </w:t>
      </w:r>
      <w:r>
        <w:t>regarding</w:t>
      </w:r>
      <w:r w:rsidR="000D50D7" w:rsidRPr="000D50D7">
        <w:t xml:space="preserve"> </w:t>
      </w:r>
      <w:r>
        <w:t>the</w:t>
      </w:r>
      <w:r w:rsidR="000D50D7" w:rsidRPr="000D50D7">
        <w:t xml:space="preserve"> </w:t>
      </w:r>
      <w:r>
        <w:t>timing</w:t>
      </w:r>
      <w:r w:rsidR="000D50D7" w:rsidRPr="000D50D7">
        <w:t xml:space="preserve"> </w:t>
      </w:r>
      <w:r>
        <w:t>or</w:t>
      </w:r>
      <w:r w:rsidR="000D50D7" w:rsidRPr="000D50D7">
        <w:t xml:space="preserve"> </w:t>
      </w:r>
      <w:r>
        <w:t>method</w:t>
      </w:r>
      <w:r w:rsidR="000D50D7" w:rsidRPr="000D50D7">
        <w:t xml:space="preserve"> </w:t>
      </w:r>
      <w:r>
        <w:t>of</w:t>
      </w:r>
      <w:r w:rsidR="000D50D7" w:rsidRPr="000D50D7">
        <w:t xml:space="preserve"> </w:t>
      </w:r>
      <w:r>
        <w:t>payment</w:t>
      </w:r>
      <w:r w:rsidR="000D50D7" w:rsidRPr="000D50D7">
        <w:t xml:space="preserve"> </w:t>
      </w:r>
      <w:r>
        <w:t>of</w:t>
      </w:r>
      <w:r w:rsidR="000D50D7" w:rsidRPr="000D50D7">
        <w:t xml:space="preserve"> </w:t>
      </w:r>
      <w:r>
        <w:t>the</w:t>
      </w:r>
      <w:r w:rsidR="000D50D7" w:rsidRPr="000D50D7">
        <w:t xml:space="preserve"> </w:t>
      </w:r>
      <w:r>
        <w:t>relevant</w:t>
      </w:r>
      <w:r w:rsidR="000D50D7" w:rsidRPr="000D50D7">
        <w:t xml:space="preserve"> </w:t>
      </w:r>
      <w:r>
        <w:t>costs</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that</w:t>
      </w:r>
      <w:r w:rsidR="000D50D7" w:rsidRPr="000D50D7">
        <w:t xml:space="preserve"> </w:t>
      </w:r>
      <w:r>
        <w:t>train</w:t>
      </w:r>
      <w:r w:rsidR="000D50D7" w:rsidRPr="000D50D7">
        <w:t xml:space="preserve"> </w:t>
      </w:r>
      <w:r>
        <w:t>operator,</w:t>
      </w:r>
      <w:r w:rsidR="000D50D7" w:rsidRPr="000D50D7">
        <w:t xml:space="preserve"> </w:t>
      </w:r>
      <w:r>
        <w:t>Network</w:t>
      </w:r>
      <w:r w:rsidR="000D50D7" w:rsidRPr="000D50D7">
        <w:t xml:space="preserve"> </w:t>
      </w:r>
      <w:r>
        <w:t>Rail</w:t>
      </w:r>
      <w:r w:rsidR="000D50D7" w:rsidRPr="000D50D7">
        <w:t xml:space="preserve"> </w:t>
      </w:r>
      <w:r>
        <w:t>must</w:t>
      </w:r>
      <w:r w:rsidR="000D50D7" w:rsidRPr="000D50D7">
        <w:t xml:space="preserve"> </w:t>
      </w:r>
      <w:r>
        <w:t>promptly</w:t>
      </w:r>
      <w:r w:rsidR="000D50D7" w:rsidRPr="000D50D7">
        <w:t xml:space="preserve"> </w:t>
      </w:r>
      <w:r>
        <w:t>pay</w:t>
      </w:r>
      <w:r w:rsidR="000D50D7" w:rsidRPr="000D50D7">
        <w:t xml:space="preserve"> </w:t>
      </w:r>
      <w:r>
        <w:t>to</w:t>
      </w:r>
      <w:r w:rsidR="000D50D7" w:rsidRPr="000D50D7">
        <w:t xml:space="preserve"> </w:t>
      </w:r>
      <w:r>
        <w:t>each</w:t>
      </w:r>
      <w:r w:rsidR="000D50D7" w:rsidRPr="000D50D7">
        <w:t xml:space="preserve"> </w:t>
      </w:r>
      <w:r>
        <w:t>train</w:t>
      </w:r>
      <w:r w:rsidR="000D50D7" w:rsidRPr="000D50D7">
        <w:t xml:space="preserve"> </w:t>
      </w:r>
      <w:r>
        <w:t>operator</w:t>
      </w:r>
      <w:r w:rsidR="000D50D7" w:rsidRPr="000D50D7">
        <w:t xml:space="preserve"> </w:t>
      </w:r>
      <w:r>
        <w:t>the</w:t>
      </w:r>
      <w:r w:rsidR="000D50D7" w:rsidRPr="000D50D7">
        <w:t xml:space="preserve"> </w:t>
      </w:r>
      <w:r>
        <w:t>amount</w:t>
      </w:r>
      <w:r w:rsidR="000D50D7" w:rsidRPr="000D50D7">
        <w:t xml:space="preserve"> </w:t>
      </w:r>
      <w:r>
        <w:t>of</w:t>
      </w:r>
      <w:r w:rsidR="000D50D7" w:rsidRPr="000D50D7">
        <w:t xml:space="preserve"> </w:t>
      </w:r>
      <w:r>
        <w:t>any</w:t>
      </w:r>
      <w:r w:rsidR="000D50D7" w:rsidRPr="000D50D7">
        <w:t xml:space="preserve"> </w:t>
      </w:r>
      <w:r>
        <w:t>sums</w:t>
      </w:r>
      <w:r w:rsidR="000D50D7" w:rsidRPr="000D50D7">
        <w:t xml:space="preserve"> </w:t>
      </w:r>
      <w:r>
        <w:t>which</w:t>
      </w:r>
      <w:r w:rsidR="000D50D7" w:rsidRPr="000D50D7">
        <w:t xml:space="preserve"> </w:t>
      </w:r>
      <w:r>
        <w:t>Network</w:t>
      </w:r>
      <w:r w:rsidR="000D50D7" w:rsidRPr="000D50D7">
        <w:t xml:space="preserve"> </w:t>
      </w:r>
      <w:r>
        <w:t>Rail</w:t>
      </w:r>
      <w:r w:rsidR="000D50D7" w:rsidRPr="000D50D7">
        <w:t xml:space="preserve"> </w:t>
      </w:r>
      <w:r>
        <w:t>receives</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_Ref111208083 \r \h </w:instrText>
      </w:r>
      <w:r>
        <w:fldChar w:fldCharType="separate"/>
      </w:r>
      <w:r w:rsidR="000D50D7">
        <w:t>(3)</w:t>
      </w:r>
      <w:r>
        <w:fldChar w:fldCharType="end"/>
      </w:r>
      <w:r w:rsidR="000D50D7" w:rsidRPr="000D50D7">
        <w:t xml:space="preserve"> </w:t>
      </w:r>
      <w:r>
        <w:t>which</w:t>
      </w:r>
      <w:r w:rsidR="000D50D7" w:rsidRPr="000D50D7">
        <w:t xml:space="preserve"> </w:t>
      </w:r>
      <w:r>
        <w:t>relates</w:t>
      </w:r>
      <w:r w:rsidR="000D50D7" w:rsidRPr="000D50D7">
        <w:t xml:space="preserve"> </w:t>
      </w:r>
      <w:r>
        <w:t>to</w:t>
      </w:r>
      <w:r w:rsidR="000D50D7" w:rsidRPr="000D50D7">
        <w:t xml:space="preserve"> </w:t>
      </w:r>
      <w:r>
        <w:t>the</w:t>
      </w:r>
      <w:r w:rsidR="000D50D7" w:rsidRPr="000D50D7">
        <w:t xml:space="preserve"> </w:t>
      </w:r>
      <w:r>
        <w:t>relevant</w:t>
      </w:r>
      <w:r w:rsidR="000D50D7" w:rsidRPr="000D50D7">
        <w:t xml:space="preserve"> </w:t>
      </w:r>
      <w:r>
        <w:t>costs</w:t>
      </w:r>
      <w:r w:rsidR="000D50D7" w:rsidRPr="000D50D7">
        <w:t xml:space="preserve"> </w:t>
      </w:r>
      <w:r>
        <w:t>of</w:t>
      </w:r>
      <w:r w:rsidR="000D50D7" w:rsidRPr="000D50D7">
        <w:t xml:space="preserve"> </w:t>
      </w:r>
      <w:r>
        <w:t>that</w:t>
      </w:r>
      <w:r w:rsidR="000D50D7" w:rsidRPr="000D50D7">
        <w:t xml:space="preserve"> </w:t>
      </w:r>
      <w:r>
        <w:t>train</w:t>
      </w:r>
      <w:r w:rsidR="000D50D7" w:rsidRPr="000D50D7">
        <w:t xml:space="preserve"> </w:t>
      </w:r>
      <w:r>
        <w:t>operator.</w:t>
      </w:r>
      <w:bookmarkEnd w:id="1417"/>
    </w:p>
    <w:p w14:paraId="790E4A25" w14:textId="77777777" w:rsidR="00EF0FD4" w:rsidRDefault="00D25959" w:rsidP="00EF0FD4">
      <w:pPr>
        <w:pStyle w:val="N2"/>
      </w:pPr>
      <w:r>
        <w:t>The</w:t>
      </w:r>
      <w:r w:rsidR="000D50D7" w:rsidRPr="000D50D7">
        <w:t xml:space="preserve"> </w:t>
      </w:r>
      <w:r>
        <w:t>obligation</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_Ref111208083 \r \h </w:instrText>
      </w:r>
      <w:r>
        <w:fldChar w:fldCharType="separate"/>
      </w:r>
      <w:r w:rsidR="000D50D7">
        <w:t>(3)</w:t>
      </w:r>
      <w:r>
        <w:fldChar w:fldCharType="end"/>
      </w:r>
      <w:r w:rsidR="000D50D7" w:rsidRPr="000D50D7">
        <w:t xml:space="preserve"> </w:t>
      </w:r>
      <w:r>
        <w:t>to</w:t>
      </w:r>
      <w:r w:rsidR="000D50D7" w:rsidRPr="000D50D7">
        <w:t xml:space="preserve"> </w:t>
      </w:r>
      <w:r>
        <w:t>pay</w:t>
      </w:r>
      <w:r w:rsidR="000D50D7" w:rsidRPr="000D50D7">
        <w:t xml:space="preserve"> </w:t>
      </w:r>
      <w:r>
        <w:t>Network</w:t>
      </w:r>
      <w:r w:rsidR="000D50D7" w:rsidRPr="000D50D7">
        <w:t xml:space="preserve"> </w:t>
      </w:r>
      <w:r>
        <w:t>Rail</w:t>
      </w:r>
      <w:r w:rsidR="000D50D7" w:rsidRPr="000D50D7">
        <w:t xml:space="preserve"> </w:t>
      </w:r>
      <w:r>
        <w:t>the</w:t>
      </w:r>
      <w:r w:rsidR="000D50D7" w:rsidRPr="000D50D7">
        <w:t xml:space="preserve"> </w:t>
      </w:r>
      <w:r>
        <w:t>relevant</w:t>
      </w:r>
      <w:r w:rsidR="000D50D7" w:rsidRPr="000D50D7">
        <w:t xml:space="preserve"> </w:t>
      </w:r>
      <w:r>
        <w:t>costs</w:t>
      </w:r>
      <w:r w:rsidR="000D50D7" w:rsidRPr="000D50D7">
        <w:t xml:space="preserve"> </w:t>
      </w:r>
      <w:r w:rsidR="00404F38">
        <w:t>is</w:t>
      </w:r>
      <w:r w:rsidR="000D50D7" w:rsidRPr="000D50D7">
        <w:t xml:space="preserve"> </w:t>
      </w:r>
      <w:r>
        <w:t>in</w:t>
      </w:r>
      <w:r w:rsidR="000D50D7" w:rsidRPr="000D50D7">
        <w:t xml:space="preserve"> </w:t>
      </w:r>
      <w:r>
        <w:t>the</w:t>
      </w:r>
      <w:r w:rsidR="000D50D7" w:rsidRPr="000D50D7">
        <w:t xml:space="preserve"> </w:t>
      </w:r>
      <w:r>
        <w:t>event</w:t>
      </w:r>
      <w:r w:rsidR="000D50D7" w:rsidRPr="000D50D7">
        <w:t xml:space="preserve"> </w:t>
      </w:r>
      <w:r>
        <w:t>of</w:t>
      </w:r>
      <w:r w:rsidR="000D50D7" w:rsidRPr="000D50D7">
        <w:t xml:space="preserve"> </w:t>
      </w:r>
      <w:r>
        <w:t>default</w:t>
      </w:r>
      <w:r w:rsidR="000D50D7" w:rsidRPr="000D50D7">
        <w:t xml:space="preserve"> </w:t>
      </w:r>
      <w:r>
        <w:t>enforceable</w:t>
      </w:r>
      <w:r w:rsidR="000D50D7" w:rsidRPr="000D50D7">
        <w:t xml:space="preserve"> </w:t>
      </w:r>
      <w:r>
        <w:t>directly</w:t>
      </w:r>
      <w:r w:rsidR="000D50D7" w:rsidRPr="000D50D7">
        <w:t xml:space="preserve"> </w:t>
      </w:r>
      <w:r w:rsidR="00A566A8">
        <w:t>by</w:t>
      </w:r>
      <w:r w:rsidR="000D50D7" w:rsidRPr="000D50D7">
        <w:t xml:space="preserve"> </w:t>
      </w:r>
      <w:r>
        <w:t>any</w:t>
      </w:r>
      <w:r w:rsidR="000D50D7" w:rsidRPr="000D50D7">
        <w:t xml:space="preserve"> </w:t>
      </w:r>
      <w:r>
        <w:t>train</w:t>
      </w:r>
      <w:r w:rsidR="000D50D7" w:rsidRPr="000D50D7">
        <w:t xml:space="preserve"> </w:t>
      </w:r>
      <w:r>
        <w:t>operator</w:t>
      </w:r>
      <w:r w:rsidR="000D50D7" w:rsidRPr="000D50D7">
        <w:t xml:space="preserve"> </w:t>
      </w:r>
      <w:r>
        <w:t>concerned</w:t>
      </w:r>
      <w:r w:rsidR="000D50D7" w:rsidRPr="000D50D7">
        <w:t xml:space="preserve"> </w:t>
      </w:r>
      <w:r>
        <w:t>to</w:t>
      </w:r>
      <w:r w:rsidR="000D50D7" w:rsidRPr="000D50D7">
        <w:t xml:space="preserve"> </w:t>
      </w:r>
      <w:r>
        <w:t>the</w:t>
      </w:r>
      <w:r w:rsidR="000D50D7" w:rsidRPr="000D50D7">
        <w:t xml:space="preserve"> </w:t>
      </w:r>
      <w:r>
        <w:t>extent</w:t>
      </w:r>
      <w:r w:rsidR="000D50D7" w:rsidRPr="000D50D7">
        <w:t xml:space="preserve"> </w:t>
      </w:r>
      <w:r>
        <w:t>that</w:t>
      </w:r>
      <w:r w:rsidR="000D50D7" w:rsidRPr="000D50D7">
        <w:t xml:space="preserve"> </w:t>
      </w:r>
      <w:r>
        <w:t>such</w:t>
      </w:r>
      <w:r w:rsidR="000D50D7" w:rsidRPr="000D50D7">
        <w:t xml:space="preserve"> </w:t>
      </w:r>
      <w:r>
        <w:t>sums</w:t>
      </w:r>
      <w:r w:rsidR="000D50D7" w:rsidRPr="000D50D7">
        <w:t xml:space="preserve"> </w:t>
      </w:r>
      <w:r>
        <w:t>would</w:t>
      </w:r>
      <w:r w:rsidR="000D50D7" w:rsidRPr="000D50D7">
        <w:t xml:space="preserve"> </w:t>
      </w:r>
      <w:r>
        <w:t>be</w:t>
      </w:r>
      <w:r w:rsidR="000D50D7" w:rsidRPr="000D50D7">
        <w:t xml:space="preserve"> </w:t>
      </w:r>
      <w:r>
        <w:t>payable</w:t>
      </w:r>
      <w:r w:rsidR="000D50D7" w:rsidRPr="000D50D7">
        <w:t xml:space="preserve"> </w:t>
      </w:r>
      <w:r>
        <w:t>to</w:t>
      </w:r>
      <w:r w:rsidR="000D50D7" w:rsidRPr="000D50D7">
        <w:t xml:space="preserve"> </w:t>
      </w:r>
      <w:r>
        <w:t>that</w:t>
      </w:r>
      <w:r w:rsidR="000D50D7" w:rsidRPr="000D50D7">
        <w:t xml:space="preserve"> </w:t>
      </w:r>
      <w:r>
        <w:t>operator</w:t>
      </w:r>
      <w:r w:rsidR="000D50D7" w:rsidRPr="000D50D7">
        <w:t xml:space="preserve"> </w:t>
      </w:r>
      <w:r>
        <w:t>pursuant</w:t>
      </w:r>
      <w:r w:rsidR="000D50D7" w:rsidRPr="000D50D7">
        <w:t xml:space="preserve"> </w:t>
      </w:r>
      <w:r>
        <w:t>to</w:t>
      </w:r>
      <w:r w:rsidR="000D50D7" w:rsidRPr="000D50D7">
        <w:t xml:space="preserve"> </w:t>
      </w:r>
      <w:r>
        <w:t>sub-paragraph</w:t>
      </w:r>
      <w:r w:rsidR="000D50D7" w:rsidRPr="000D50D7">
        <w:t xml:space="preserve"> </w:t>
      </w:r>
      <w:r>
        <w:fldChar w:fldCharType="begin"/>
      </w:r>
      <w:r>
        <w:instrText xml:space="preserve"> REF _Ref111208169 \r \h </w:instrText>
      </w:r>
      <w:r>
        <w:fldChar w:fldCharType="separate"/>
      </w:r>
      <w:r w:rsidR="000D50D7">
        <w:t>(4)</w:t>
      </w:r>
      <w:r>
        <w:fldChar w:fldCharType="end"/>
      </w:r>
      <w:r>
        <w:t>.</w:t>
      </w:r>
    </w:p>
    <w:p w14:paraId="343F634E" w14:textId="77777777" w:rsidR="00D25959" w:rsidRDefault="00D25959" w:rsidP="00EF0FD4">
      <w:pPr>
        <w:pStyle w:val="N2"/>
      </w:pPr>
      <w:r>
        <w:t>In</w:t>
      </w:r>
      <w:r w:rsidR="000D50D7" w:rsidRPr="000D50D7">
        <w:t xml:space="preserve"> </w:t>
      </w:r>
      <w:r>
        <w:t>this</w:t>
      </w:r>
      <w:r w:rsidR="000D50D7" w:rsidRPr="000D50D7">
        <w:t xml:space="preserve"> </w:t>
      </w:r>
      <w:r>
        <w:t>paragraph</w:t>
      </w:r>
      <w:r w:rsidR="004C7FF3">
        <w:t>—</w:t>
      </w:r>
    </w:p>
    <w:p w14:paraId="7ED17688" w14:textId="77777777" w:rsidR="00D25959" w:rsidRDefault="00D25959" w:rsidP="00D25959">
      <w:pPr>
        <w:pStyle w:val="DefPara"/>
      </w:pPr>
      <w:r>
        <w:t>“the</w:t>
      </w:r>
      <w:r w:rsidR="000D50D7" w:rsidRPr="000D50D7">
        <w:t xml:space="preserve"> </w:t>
      </w:r>
      <w:r>
        <w:t>relevant</w:t>
      </w:r>
      <w:r w:rsidR="000D50D7" w:rsidRPr="000D50D7">
        <w:t xml:space="preserve"> </w:t>
      </w:r>
      <w:r>
        <w:t>costs”</w:t>
      </w:r>
      <w:r w:rsidR="000D50D7" w:rsidRPr="000D50D7">
        <w:t xml:space="preserve"> </w:t>
      </w:r>
      <w:r>
        <w:t>means</w:t>
      </w:r>
      <w:r w:rsidR="000D50D7" w:rsidRPr="000D50D7">
        <w:t xml:space="preserve"> </w:t>
      </w:r>
      <w:r>
        <w:t>the</w:t>
      </w:r>
      <w:r w:rsidR="000D50D7" w:rsidRPr="000D50D7">
        <w:t xml:space="preserve"> </w:t>
      </w:r>
      <w:r>
        <w:t>costs,</w:t>
      </w:r>
      <w:r w:rsidR="000D50D7" w:rsidRPr="000D50D7">
        <w:t xml:space="preserve"> </w:t>
      </w:r>
      <w:r w:rsidR="00425296">
        <w:t>l</w:t>
      </w:r>
      <w:r>
        <w:t>osses</w:t>
      </w:r>
      <w:r w:rsidR="000D50D7" w:rsidRPr="000D50D7">
        <w:t xml:space="preserve"> </w:t>
      </w:r>
      <w:r>
        <w:t>and</w:t>
      </w:r>
      <w:r w:rsidR="000D50D7" w:rsidRPr="000D50D7">
        <w:t xml:space="preserve"> </w:t>
      </w:r>
      <w:r>
        <w:t>expenses</w:t>
      </w:r>
      <w:r w:rsidR="000D50D7" w:rsidRPr="000D50D7">
        <w:t xml:space="preserve"> </w:t>
      </w:r>
      <w:r>
        <w:t>(including</w:t>
      </w:r>
      <w:r w:rsidR="000D50D7" w:rsidRPr="000D50D7">
        <w:t xml:space="preserve"> </w:t>
      </w:r>
      <w:r>
        <w:t>loss</w:t>
      </w:r>
      <w:r w:rsidR="000D50D7" w:rsidRPr="000D50D7">
        <w:t xml:space="preserve"> </w:t>
      </w:r>
      <w:r>
        <w:t>of</w:t>
      </w:r>
      <w:r w:rsidR="000D50D7" w:rsidRPr="000D50D7">
        <w:t xml:space="preserve"> </w:t>
      </w:r>
      <w:r>
        <w:t>revenue)</w:t>
      </w:r>
      <w:r w:rsidR="000D50D7" w:rsidRPr="000D50D7">
        <w:t xml:space="preserve"> </w:t>
      </w:r>
      <w:r>
        <w:t>reasonably</w:t>
      </w:r>
      <w:r w:rsidR="000D50D7" w:rsidRPr="000D50D7">
        <w:t xml:space="preserve"> </w:t>
      </w:r>
      <w:r>
        <w:t>incurred</w:t>
      </w:r>
      <w:r w:rsidR="000D50D7" w:rsidRPr="000D50D7">
        <w:t xml:space="preserve"> </w:t>
      </w:r>
      <w:r>
        <w:t>by</w:t>
      </w:r>
      <w:r w:rsidR="000D50D7" w:rsidRPr="000D50D7">
        <w:t xml:space="preserve"> </w:t>
      </w:r>
      <w:r>
        <w:t>each</w:t>
      </w:r>
      <w:r w:rsidR="000D50D7" w:rsidRPr="000D50D7">
        <w:t xml:space="preserve"> </w:t>
      </w:r>
      <w:r>
        <w:t>train</w:t>
      </w:r>
      <w:r w:rsidR="000D50D7" w:rsidRPr="000D50D7">
        <w:t xml:space="preserve"> </w:t>
      </w:r>
      <w:r>
        <w:t>operator</w:t>
      </w:r>
      <w:r w:rsidR="000D50D7" w:rsidRPr="000D50D7">
        <w:t xml:space="preserve"> </w:t>
      </w:r>
      <w:r>
        <w:t>as</w:t>
      </w:r>
      <w:r w:rsidR="000D50D7" w:rsidRPr="000D50D7">
        <w:t xml:space="preserve"> </w:t>
      </w:r>
      <w:r>
        <w:t>a</w:t>
      </w:r>
      <w:r w:rsidR="000D50D7" w:rsidRPr="000D50D7">
        <w:t xml:space="preserve"> </w:t>
      </w:r>
      <w:r>
        <w:t>consequence</w:t>
      </w:r>
      <w:r w:rsidR="000D50D7" w:rsidRPr="000D50D7">
        <w:t xml:space="preserve"> </w:t>
      </w:r>
      <w:r>
        <w:t>of</w:t>
      </w:r>
      <w:r w:rsidR="000D50D7" w:rsidRPr="000D50D7">
        <w:t xml:space="preserve"> </w:t>
      </w:r>
      <w:r>
        <w:t>any</w:t>
      </w:r>
      <w:r w:rsidR="000D50D7" w:rsidRPr="000D50D7">
        <w:t xml:space="preserve"> </w:t>
      </w:r>
      <w:r>
        <w:t>specified</w:t>
      </w:r>
      <w:r w:rsidR="000D50D7" w:rsidRPr="000D50D7">
        <w:t xml:space="preserve"> </w:t>
      </w:r>
      <w:r>
        <w:t>work</w:t>
      </w:r>
      <w:r w:rsidR="000D50D7" w:rsidRPr="000D50D7">
        <w:t xml:space="preserve"> </w:t>
      </w:r>
      <w:r>
        <w:t>including</w:t>
      </w:r>
      <w:r w:rsidR="000D50D7" w:rsidRPr="000D50D7">
        <w:t xml:space="preserve"> </w:t>
      </w:r>
      <w:r>
        <w:t>but</w:t>
      </w:r>
      <w:r w:rsidR="000D50D7" w:rsidRPr="000D50D7">
        <w:t xml:space="preserve"> </w:t>
      </w:r>
      <w:r>
        <w:t>not</w:t>
      </w:r>
      <w:r w:rsidR="000D50D7" w:rsidRPr="000D50D7">
        <w:t xml:space="preserve"> </w:t>
      </w:r>
      <w:r>
        <w:t>limited</w:t>
      </w:r>
      <w:r w:rsidR="000D50D7" w:rsidRPr="000D50D7">
        <w:t xml:space="preserve"> </w:t>
      </w:r>
      <w:r>
        <w:t>to</w:t>
      </w:r>
      <w:r w:rsidR="000D50D7" w:rsidRPr="000D50D7">
        <w:t xml:space="preserve"> </w:t>
      </w:r>
      <w:r>
        <w:t>any</w:t>
      </w:r>
      <w:r w:rsidR="000D50D7" w:rsidRPr="000D50D7">
        <w:t xml:space="preserve"> </w:t>
      </w:r>
      <w:r>
        <w:t>restriction</w:t>
      </w:r>
      <w:r w:rsidR="000D50D7" w:rsidRPr="000D50D7">
        <w:t xml:space="preserve"> </w:t>
      </w:r>
      <w:r>
        <w:t>of</w:t>
      </w:r>
      <w:r w:rsidR="000D50D7" w:rsidRPr="000D50D7">
        <w:t xml:space="preserve"> </w:t>
      </w:r>
      <w:r>
        <w:t>the</w:t>
      </w:r>
      <w:r w:rsidR="000D50D7" w:rsidRPr="000D50D7">
        <w:t xml:space="preserve"> </w:t>
      </w:r>
      <w:r>
        <w:t>use</w:t>
      </w:r>
      <w:r w:rsidR="000D50D7" w:rsidRPr="000D50D7">
        <w:t xml:space="preserve"> </w:t>
      </w:r>
      <w:r>
        <w:t>of</w:t>
      </w:r>
      <w:r w:rsidR="000D50D7" w:rsidRPr="000D50D7">
        <w:t xml:space="preserve"> </w:t>
      </w:r>
      <w:r>
        <w:t>Network</w:t>
      </w:r>
      <w:r w:rsidR="000D50D7" w:rsidRPr="000D50D7">
        <w:t xml:space="preserve"> </w:t>
      </w:r>
      <w:r>
        <w:t>Rail’s</w:t>
      </w:r>
      <w:r w:rsidR="000D50D7" w:rsidRPr="000D50D7">
        <w:t xml:space="preserve"> </w:t>
      </w:r>
      <w:r>
        <w:t>railway</w:t>
      </w:r>
      <w:r w:rsidR="000D50D7" w:rsidRPr="000D50D7">
        <w:t xml:space="preserve"> </w:t>
      </w:r>
      <w:r>
        <w:t>network</w:t>
      </w:r>
      <w:r w:rsidR="000D50D7" w:rsidRPr="000D50D7">
        <w:t xml:space="preserve"> </w:t>
      </w:r>
      <w:r>
        <w:t>as</w:t>
      </w:r>
      <w:r w:rsidR="000D50D7" w:rsidRPr="000D50D7">
        <w:t xml:space="preserve"> </w:t>
      </w:r>
      <w:r>
        <w:t>a</w:t>
      </w:r>
      <w:r w:rsidR="000D50D7" w:rsidRPr="000D50D7">
        <w:t xml:space="preserve"> </w:t>
      </w:r>
      <w:r>
        <w:t>result</w:t>
      </w:r>
      <w:r w:rsidR="000D50D7" w:rsidRPr="000D50D7">
        <w:t xml:space="preserve"> </w:t>
      </w:r>
      <w:r>
        <w:t>of</w:t>
      </w:r>
      <w:r w:rsidR="000D50D7" w:rsidRPr="000D50D7">
        <w:t xml:space="preserve"> </w:t>
      </w:r>
      <w:r>
        <w:t>the</w:t>
      </w:r>
      <w:r w:rsidR="000D50D7" w:rsidRPr="000D50D7">
        <w:t xml:space="preserve"> </w:t>
      </w:r>
      <w:r>
        <w:t>construction,</w:t>
      </w:r>
      <w:r w:rsidR="000D50D7" w:rsidRPr="000D50D7">
        <w:t xml:space="preserve"> </w:t>
      </w:r>
      <w:r>
        <w:t>maintenance</w:t>
      </w:r>
      <w:r w:rsidR="000D50D7" w:rsidRPr="000D50D7">
        <w:t xml:space="preserve"> </w:t>
      </w:r>
      <w:r>
        <w:t>or</w:t>
      </w:r>
      <w:r w:rsidR="000D50D7" w:rsidRPr="000D50D7">
        <w:t xml:space="preserve"> </w:t>
      </w:r>
      <w:r>
        <w:t>failure</w:t>
      </w:r>
      <w:r w:rsidR="000D50D7" w:rsidRPr="000D50D7">
        <w:t xml:space="preserve"> </w:t>
      </w:r>
      <w:r>
        <w:t>of</w:t>
      </w:r>
      <w:r w:rsidR="000D50D7" w:rsidRPr="000D50D7">
        <w:t xml:space="preserve"> </w:t>
      </w:r>
      <w:r>
        <w:t>a</w:t>
      </w:r>
      <w:r w:rsidR="000D50D7" w:rsidRPr="000D50D7">
        <w:t xml:space="preserve"> </w:t>
      </w:r>
      <w:r>
        <w:t>specified</w:t>
      </w:r>
      <w:r w:rsidR="000D50D7" w:rsidRPr="000D50D7">
        <w:t xml:space="preserve"> </w:t>
      </w:r>
      <w:r>
        <w:t>work</w:t>
      </w:r>
      <w:r w:rsidR="000D50D7" w:rsidRPr="000D50D7">
        <w:t xml:space="preserve"> </w:t>
      </w:r>
      <w:r>
        <w:t>or</w:t>
      </w:r>
      <w:r w:rsidR="000D50D7" w:rsidRPr="000D50D7">
        <w:t xml:space="preserve"> </w:t>
      </w:r>
      <w:r>
        <w:t>any</w:t>
      </w:r>
      <w:r w:rsidR="000D50D7" w:rsidRPr="000D50D7">
        <w:t xml:space="preserve"> </w:t>
      </w:r>
      <w:r>
        <w:t>such</w:t>
      </w:r>
      <w:r w:rsidR="000D50D7" w:rsidRPr="000D50D7">
        <w:t xml:space="preserve"> </w:t>
      </w:r>
      <w:r>
        <w:t>act</w:t>
      </w:r>
      <w:r w:rsidR="000D50D7" w:rsidRPr="000D50D7">
        <w:t xml:space="preserve"> </w:t>
      </w:r>
      <w:r>
        <w:t>or</w:t>
      </w:r>
      <w:r w:rsidR="000D50D7" w:rsidRPr="000D50D7">
        <w:t xml:space="preserve"> </w:t>
      </w:r>
      <w:r>
        <w:t>omission</w:t>
      </w:r>
      <w:r w:rsidR="000D50D7" w:rsidRPr="000D50D7">
        <w:t xml:space="preserve"> </w:t>
      </w:r>
      <w:r>
        <w:t>as</w:t>
      </w:r>
      <w:r w:rsidR="000D50D7" w:rsidRPr="000D50D7">
        <w:t xml:space="preserve"> </w:t>
      </w:r>
      <w:r>
        <w:t>mentioned</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_Ref111207885 \r \h </w:instrText>
      </w:r>
      <w:r>
        <w:fldChar w:fldCharType="separate"/>
      </w:r>
      <w:r w:rsidR="000D50D7">
        <w:t>(1)</w:t>
      </w:r>
      <w:r>
        <w:fldChar w:fldCharType="end"/>
      </w:r>
      <w:r>
        <w:t>;</w:t>
      </w:r>
      <w:r w:rsidR="000D50D7" w:rsidRPr="000D50D7">
        <w:t xml:space="preserve"> </w:t>
      </w:r>
      <w:r>
        <w:t>and</w:t>
      </w:r>
    </w:p>
    <w:p w14:paraId="44BD3F62" w14:textId="77777777" w:rsidR="00D25959" w:rsidRDefault="00D25959" w:rsidP="00D25959">
      <w:pPr>
        <w:pStyle w:val="DefPara"/>
      </w:pPr>
      <w:r>
        <w:t>“train</w:t>
      </w:r>
      <w:r w:rsidR="000D50D7" w:rsidRPr="000D50D7">
        <w:t xml:space="preserve"> </w:t>
      </w:r>
      <w:r>
        <w:t>operator”</w:t>
      </w:r>
      <w:r w:rsidR="000D50D7" w:rsidRPr="000D50D7">
        <w:t xml:space="preserve"> </w:t>
      </w:r>
      <w:r>
        <w:t>means</w:t>
      </w:r>
      <w:r w:rsidR="000D50D7" w:rsidRPr="000D50D7">
        <w:t xml:space="preserve"> </w:t>
      </w:r>
      <w:r>
        <w:t>any</w:t>
      </w:r>
      <w:r w:rsidR="000D50D7" w:rsidRPr="000D50D7">
        <w:t xml:space="preserve"> </w:t>
      </w:r>
      <w:r>
        <w:t>person</w:t>
      </w:r>
      <w:r w:rsidR="000D50D7" w:rsidRPr="000D50D7">
        <w:t xml:space="preserve"> </w:t>
      </w:r>
      <w:r>
        <w:t>who</w:t>
      </w:r>
      <w:r w:rsidR="000D50D7" w:rsidRPr="000D50D7">
        <w:t xml:space="preserve"> </w:t>
      </w:r>
      <w:r>
        <w:t>is</w:t>
      </w:r>
      <w:r w:rsidR="000D50D7" w:rsidRPr="000D50D7">
        <w:t xml:space="preserve"> </w:t>
      </w:r>
      <w:r>
        <w:t>authorised</w:t>
      </w:r>
      <w:r w:rsidR="000D50D7" w:rsidRPr="000D50D7">
        <w:t xml:space="preserve"> </w:t>
      </w:r>
      <w:r>
        <w:t>to</w:t>
      </w:r>
      <w:r w:rsidR="000D50D7" w:rsidRPr="000D50D7">
        <w:t xml:space="preserve"> </w:t>
      </w:r>
      <w:r>
        <w:t>act</w:t>
      </w:r>
      <w:r w:rsidR="000D50D7" w:rsidRPr="000D50D7">
        <w:t xml:space="preserve"> </w:t>
      </w:r>
      <w:r>
        <w:t>as</w:t>
      </w:r>
      <w:r w:rsidR="000D50D7" w:rsidRPr="000D50D7">
        <w:t xml:space="preserve"> </w:t>
      </w:r>
      <w:r>
        <w:t>the</w:t>
      </w:r>
      <w:r w:rsidR="000D50D7" w:rsidRPr="000D50D7">
        <w:t xml:space="preserve"> </w:t>
      </w:r>
      <w:r>
        <w:t>operator</w:t>
      </w:r>
      <w:r w:rsidR="000D50D7" w:rsidRPr="000D50D7">
        <w:t xml:space="preserve"> </w:t>
      </w:r>
      <w:r>
        <w:t>of</w:t>
      </w:r>
      <w:r w:rsidR="000D50D7" w:rsidRPr="000D50D7">
        <w:t xml:space="preserve"> </w:t>
      </w:r>
      <w:r>
        <w:t>a</w:t>
      </w:r>
      <w:r w:rsidR="000D50D7" w:rsidRPr="000D50D7">
        <w:t xml:space="preserve"> </w:t>
      </w:r>
      <w:r>
        <w:t>train</w:t>
      </w:r>
      <w:r w:rsidR="000D50D7" w:rsidRPr="000D50D7">
        <w:t xml:space="preserve"> </w:t>
      </w:r>
      <w:r>
        <w:t>by</w:t>
      </w:r>
      <w:r w:rsidR="000D50D7" w:rsidRPr="000D50D7">
        <w:t xml:space="preserve"> </w:t>
      </w:r>
      <w:r>
        <w:t>a</w:t>
      </w:r>
      <w:r w:rsidR="000D50D7" w:rsidRPr="000D50D7">
        <w:t xml:space="preserve"> </w:t>
      </w:r>
      <w:r>
        <w:t>licence</w:t>
      </w:r>
      <w:r w:rsidR="000D50D7" w:rsidRPr="000D50D7">
        <w:t xml:space="preserve"> </w:t>
      </w:r>
      <w:r>
        <w:t>under</w:t>
      </w:r>
      <w:r w:rsidR="000D50D7" w:rsidRPr="000D50D7">
        <w:t xml:space="preserve"> </w:t>
      </w:r>
      <w:r>
        <w:t>section</w:t>
      </w:r>
      <w:r w:rsidR="000D50D7" w:rsidRPr="000D50D7">
        <w:t xml:space="preserve"> </w:t>
      </w:r>
      <w:r>
        <w:t>8</w:t>
      </w:r>
      <w:r w:rsidR="000D50D7" w:rsidRPr="000D50D7">
        <w:t xml:space="preserve"> </w:t>
      </w:r>
      <w:r>
        <w:t>of</w:t>
      </w:r>
      <w:r w:rsidR="000D50D7" w:rsidRPr="000D50D7">
        <w:t xml:space="preserve"> </w:t>
      </w:r>
      <w:r>
        <w:t>the</w:t>
      </w:r>
      <w:r w:rsidR="000D50D7" w:rsidRPr="000D50D7">
        <w:t xml:space="preserve"> </w:t>
      </w:r>
      <w:r>
        <w:t>Railways</w:t>
      </w:r>
      <w:r w:rsidR="000D50D7" w:rsidRPr="000D50D7">
        <w:t xml:space="preserve"> </w:t>
      </w:r>
      <w:r>
        <w:t>Act</w:t>
      </w:r>
      <w:r w:rsidR="000D50D7" w:rsidRPr="000D50D7">
        <w:t xml:space="preserve"> </w:t>
      </w:r>
      <w:r>
        <w:t>1993.</w:t>
      </w:r>
    </w:p>
    <w:p w14:paraId="2B3575BC" w14:textId="77777777" w:rsidR="00D25959" w:rsidRDefault="000D50D7" w:rsidP="00D25959">
      <w:pPr>
        <w:pStyle w:val="N1"/>
      </w:pPr>
      <w:r w:rsidRPr="000D50D7">
        <w:t> </w:t>
      </w:r>
      <w:r w:rsidR="00D25959">
        <w:t>Network</w:t>
      </w:r>
      <w:r w:rsidRPr="000D50D7">
        <w:t xml:space="preserve"> </w:t>
      </w:r>
      <w:r w:rsidR="00D25959">
        <w:t>Rail</w:t>
      </w:r>
      <w:r w:rsidRPr="000D50D7">
        <w:t xml:space="preserve"> </w:t>
      </w:r>
      <w:r w:rsidR="00D25959">
        <w:t>must,</w:t>
      </w:r>
      <w:r w:rsidRPr="000D50D7">
        <w:t xml:space="preserve"> </w:t>
      </w:r>
      <w:r w:rsidR="00D25959">
        <w:t>on</w:t>
      </w:r>
      <w:r w:rsidRPr="000D50D7">
        <w:t xml:space="preserve"> </w:t>
      </w:r>
      <w:r w:rsidR="00D25959">
        <w:t>receipt</w:t>
      </w:r>
      <w:r w:rsidRPr="000D50D7">
        <w:t xml:space="preserve"> </w:t>
      </w:r>
      <w:r w:rsidR="00D25959">
        <w:t>of</w:t>
      </w:r>
      <w:r w:rsidRPr="000D50D7">
        <w:t xml:space="preserve"> </w:t>
      </w:r>
      <w:r w:rsidR="00D25959">
        <w:t>a</w:t>
      </w:r>
      <w:r w:rsidRPr="000D50D7">
        <w:t xml:space="preserve"> </w:t>
      </w:r>
      <w:r w:rsidR="00D25959">
        <w:t>request</w:t>
      </w:r>
      <w:r w:rsidRPr="000D50D7">
        <w:t xml:space="preserve"> </w:t>
      </w:r>
      <w:r w:rsidR="00D25959">
        <w:t>from</w:t>
      </w:r>
      <w:r w:rsidRPr="000D50D7">
        <w:t xml:space="preserve"> </w:t>
      </w:r>
      <w:r w:rsidR="00D25959">
        <w:t>the</w:t>
      </w:r>
      <w:r w:rsidRPr="000D50D7">
        <w:t xml:space="preserve"> </w:t>
      </w:r>
      <w:r w:rsidR="00D25959">
        <w:t>undertaker,</w:t>
      </w:r>
      <w:r w:rsidRPr="000D50D7">
        <w:t xml:space="preserve"> </w:t>
      </w:r>
      <w:r w:rsidR="00D25959">
        <w:t>from</w:t>
      </w:r>
      <w:r w:rsidRPr="000D50D7">
        <w:t xml:space="preserve"> </w:t>
      </w:r>
      <w:r w:rsidR="00D25959">
        <w:t>time</w:t>
      </w:r>
      <w:r w:rsidRPr="000D50D7">
        <w:t xml:space="preserve"> </w:t>
      </w:r>
      <w:r w:rsidR="00D25959">
        <w:t>to</w:t>
      </w:r>
      <w:r w:rsidRPr="000D50D7">
        <w:t xml:space="preserve"> </w:t>
      </w:r>
      <w:r w:rsidR="00D25959">
        <w:t>time</w:t>
      </w:r>
      <w:r w:rsidRPr="000D50D7">
        <w:t xml:space="preserve"> </w:t>
      </w:r>
      <w:r w:rsidR="00D25959">
        <w:t>provide</w:t>
      </w:r>
      <w:r w:rsidRPr="000D50D7">
        <w:t xml:space="preserve"> </w:t>
      </w:r>
      <w:r w:rsidR="00D25959">
        <w:t>the</w:t>
      </w:r>
      <w:r w:rsidRPr="000D50D7">
        <w:t xml:space="preserve"> </w:t>
      </w:r>
      <w:r w:rsidR="00D25959">
        <w:t>undertaker</w:t>
      </w:r>
      <w:r w:rsidRPr="000D50D7">
        <w:t xml:space="preserve"> </w:t>
      </w:r>
      <w:r w:rsidR="00D25959">
        <w:t>free</w:t>
      </w:r>
      <w:r w:rsidRPr="000D50D7">
        <w:t xml:space="preserve"> </w:t>
      </w:r>
      <w:r w:rsidR="00D25959">
        <w:t>of</w:t>
      </w:r>
      <w:r w:rsidRPr="000D50D7">
        <w:t xml:space="preserve"> </w:t>
      </w:r>
      <w:r w:rsidR="00D25959">
        <w:t>charge</w:t>
      </w:r>
      <w:r w:rsidRPr="000D50D7">
        <w:t xml:space="preserve"> </w:t>
      </w:r>
      <w:r w:rsidR="00D25959">
        <w:t>with</w:t>
      </w:r>
      <w:r w:rsidRPr="000D50D7">
        <w:t xml:space="preserve"> </w:t>
      </w:r>
      <w:r w:rsidR="00D25959">
        <w:t>written</w:t>
      </w:r>
      <w:r w:rsidRPr="000D50D7">
        <w:t xml:space="preserve"> </w:t>
      </w:r>
      <w:r w:rsidR="00D25959">
        <w:t>estimates</w:t>
      </w:r>
      <w:r w:rsidRPr="000D50D7">
        <w:t xml:space="preserve"> </w:t>
      </w:r>
      <w:r w:rsidR="00D25959">
        <w:t>of</w:t>
      </w:r>
      <w:r w:rsidRPr="000D50D7">
        <w:t xml:space="preserve"> </w:t>
      </w:r>
      <w:r w:rsidR="00D25959">
        <w:t>the</w:t>
      </w:r>
      <w:r w:rsidRPr="000D50D7">
        <w:t xml:space="preserve"> </w:t>
      </w:r>
      <w:r w:rsidR="00D25959">
        <w:t>costs,</w:t>
      </w:r>
      <w:r w:rsidRPr="000D50D7">
        <w:t xml:space="preserve"> </w:t>
      </w:r>
      <w:r w:rsidR="00D25959">
        <w:t>charges,</w:t>
      </w:r>
      <w:r w:rsidRPr="000D50D7">
        <w:t xml:space="preserve"> </w:t>
      </w:r>
      <w:r w:rsidR="00D25959">
        <w:t>expenses</w:t>
      </w:r>
      <w:r w:rsidRPr="000D50D7">
        <w:t xml:space="preserve"> </w:t>
      </w:r>
      <w:r w:rsidR="00D25959">
        <w:t>and</w:t>
      </w:r>
      <w:r w:rsidRPr="000D50D7">
        <w:t xml:space="preserve"> </w:t>
      </w:r>
      <w:r w:rsidR="00D25959">
        <w:t>other</w:t>
      </w:r>
      <w:r w:rsidRPr="000D50D7">
        <w:t xml:space="preserve"> </w:t>
      </w:r>
      <w:r w:rsidR="00D25959">
        <w:t>liabilities</w:t>
      </w:r>
      <w:r w:rsidRPr="000D50D7">
        <w:t xml:space="preserve"> </w:t>
      </w:r>
      <w:r w:rsidR="00D25959">
        <w:t>for</w:t>
      </w:r>
      <w:r w:rsidRPr="000D50D7">
        <w:t xml:space="preserve"> </w:t>
      </w:r>
      <w:r w:rsidR="00D25959">
        <w:t>which</w:t>
      </w:r>
      <w:r w:rsidRPr="000D50D7">
        <w:t xml:space="preserve"> </w:t>
      </w:r>
      <w:r w:rsidR="00D25959">
        <w:t>the</w:t>
      </w:r>
      <w:r w:rsidRPr="000D50D7">
        <w:t xml:space="preserve"> </w:t>
      </w:r>
      <w:r w:rsidR="00D25959">
        <w:t>undertaker</w:t>
      </w:r>
      <w:r w:rsidRPr="000D50D7">
        <w:t xml:space="preserve"> </w:t>
      </w:r>
      <w:r w:rsidR="00D25959">
        <w:t>is</w:t>
      </w:r>
      <w:r w:rsidRPr="000D50D7">
        <w:t xml:space="preserve"> </w:t>
      </w:r>
      <w:r w:rsidR="00D25959">
        <w:t>or</w:t>
      </w:r>
      <w:r w:rsidRPr="000D50D7">
        <w:t xml:space="preserve"> </w:t>
      </w:r>
      <w:r w:rsidR="00D25959">
        <w:t>will</w:t>
      </w:r>
      <w:r w:rsidRPr="000D50D7">
        <w:t xml:space="preserve"> </w:t>
      </w:r>
      <w:r w:rsidR="00D25959">
        <w:t>become</w:t>
      </w:r>
      <w:r w:rsidRPr="000D50D7">
        <w:t xml:space="preserve"> </w:t>
      </w:r>
      <w:r w:rsidR="00D25959">
        <w:t>liable</w:t>
      </w:r>
      <w:r w:rsidRPr="000D50D7">
        <w:t xml:space="preserve"> </w:t>
      </w:r>
      <w:r w:rsidR="00D25959">
        <w:t>under</w:t>
      </w:r>
      <w:r w:rsidRPr="000D50D7">
        <w:t xml:space="preserve"> </w:t>
      </w:r>
      <w:r w:rsidR="00D25959">
        <w:t>this</w:t>
      </w:r>
      <w:r w:rsidRPr="000D50D7">
        <w:t xml:space="preserve"> </w:t>
      </w:r>
      <w:r w:rsidR="00D25959">
        <w:t>Part</w:t>
      </w:r>
      <w:r w:rsidRPr="000D50D7">
        <w:t xml:space="preserve"> </w:t>
      </w:r>
      <w:r w:rsidR="00D25959">
        <w:t>of</w:t>
      </w:r>
      <w:r w:rsidRPr="000D50D7">
        <w:t xml:space="preserve"> </w:t>
      </w:r>
      <w:r w:rsidR="00D25959">
        <w:t>this</w:t>
      </w:r>
      <w:r w:rsidRPr="000D50D7">
        <w:t xml:space="preserve"> </w:t>
      </w:r>
      <w:r w:rsidR="00D25959">
        <w:t>Schedule</w:t>
      </w:r>
      <w:r w:rsidRPr="000D50D7">
        <w:t xml:space="preserve"> </w:t>
      </w:r>
      <w:r w:rsidR="00D25959">
        <w:t>(including</w:t>
      </w:r>
      <w:r w:rsidRPr="000D50D7">
        <w:t xml:space="preserve"> </w:t>
      </w:r>
      <w:r w:rsidR="00D25959">
        <w:t>the</w:t>
      </w:r>
      <w:r w:rsidRPr="000D50D7">
        <w:t xml:space="preserve"> </w:t>
      </w:r>
      <w:r w:rsidR="00D25959">
        <w:t>amount</w:t>
      </w:r>
      <w:r w:rsidRPr="000D50D7">
        <w:t xml:space="preserve"> </w:t>
      </w:r>
      <w:r w:rsidR="00D25959">
        <w:t>of</w:t>
      </w:r>
      <w:r w:rsidRPr="000D50D7">
        <w:t xml:space="preserve"> </w:t>
      </w:r>
      <w:r w:rsidR="00D25959">
        <w:t>the</w:t>
      </w:r>
      <w:r w:rsidRPr="000D50D7">
        <w:t xml:space="preserve"> </w:t>
      </w:r>
      <w:r w:rsidR="00D25959">
        <w:t>relevant</w:t>
      </w:r>
      <w:r w:rsidRPr="000D50D7">
        <w:t xml:space="preserve"> </w:t>
      </w:r>
      <w:r w:rsidR="00D25959">
        <w:t>costs</w:t>
      </w:r>
      <w:r w:rsidRPr="000D50D7">
        <w:t xml:space="preserve"> </w:t>
      </w:r>
      <w:r w:rsidR="00D25959">
        <w:t>mentioned</w:t>
      </w:r>
      <w:r w:rsidRPr="000D50D7">
        <w:t xml:space="preserve"> </w:t>
      </w:r>
      <w:r w:rsidR="00D25959">
        <w:t>in</w:t>
      </w:r>
      <w:r w:rsidRPr="000D50D7">
        <w:t xml:space="preserve"> </w:t>
      </w:r>
      <w:r w:rsidR="00D25959">
        <w:t>paragraph</w:t>
      </w:r>
      <w:r w:rsidRPr="000D50D7">
        <w:t xml:space="preserve"> </w:t>
      </w:r>
      <w:r w:rsidR="00D25959">
        <w:fldChar w:fldCharType="begin"/>
      </w:r>
      <w:r w:rsidR="00D25959">
        <w:instrText xml:space="preserve"> REF _Ref111207827 \r \h </w:instrText>
      </w:r>
      <w:r w:rsidR="00D25959">
        <w:fldChar w:fldCharType="separate"/>
      </w:r>
      <w:r>
        <w:t>82</w:t>
      </w:r>
      <w:r w:rsidR="00D25959">
        <w:fldChar w:fldCharType="end"/>
      </w:r>
      <w:r w:rsidR="00D25959">
        <w:t>)</w:t>
      </w:r>
      <w:r w:rsidRPr="000D50D7">
        <w:t xml:space="preserve"> </w:t>
      </w:r>
      <w:r w:rsidR="00D25959">
        <w:t>and</w:t>
      </w:r>
      <w:r w:rsidRPr="000D50D7">
        <w:t xml:space="preserve"> </w:t>
      </w:r>
      <w:r w:rsidR="00D25959">
        <w:t>with</w:t>
      </w:r>
      <w:r w:rsidRPr="000D50D7">
        <w:t xml:space="preserve"> </w:t>
      </w:r>
      <w:r w:rsidR="00D25959">
        <w:t>such</w:t>
      </w:r>
      <w:r w:rsidRPr="000D50D7">
        <w:t xml:space="preserve"> </w:t>
      </w:r>
      <w:r w:rsidR="00D25959">
        <w:t>information</w:t>
      </w:r>
      <w:r w:rsidRPr="000D50D7">
        <w:t xml:space="preserve"> </w:t>
      </w:r>
      <w:r w:rsidR="00D25959">
        <w:t>as</w:t>
      </w:r>
      <w:r w:rsidRPr="000D50D7">
        <w:t xml:space="preserve"> </w:t>
      </w:r>
      <w:r w:rsidR="00D25959">
        <w:t>may</w:t>
      </w:r>
      <w:r w:rsidRPr="000D50D7">
        <w:t xml:space="preserve"> </w:t>
      </w:r>
      <w:r w:rsidR="00D25959">
        <w:t>reasonabl</w:t>
      </w:r>
      <w:r w:rsidR="00A566A8">
        <w:t>y</w:t>
      </w:r>
      <w:r w:rsidRPr="000D50D7">
        <w:t xml:space="preserve"> </w:t>
      </w:r>
      <w:r w:rsidR="00D25959">
        <w:t>enable</w:t>
      </w:r>
      <w:r w:rsidRPr="000D50D7">
        <w:t xml:space="preserve"> </w:t>
      </w:r>
      <w:r w:rsidR="00D25959">
        <w:t>the</w:t>
      </w:r>
      <w:r w:rsidRPr="000D50D7">
        <w:t xml:space="preserve"> </w:t>
      </w:r>
      <w:r w:rsidR="00D25959">
        <w:t>undertaker</w:t>
      </w:r>
      <w:r w:rsidRPr="000D50D7">
        <w:t xml:space="preserve"> </w:t>
      </w:r>
      <w:r w:rsidR="00D25959">
        <w:t>to</w:t>
      </w:r>
      <w:r w:rsidRPr="000D50D7">
        <w:t xml:space="preserve"> </w:t>
      </w:r>
      <w:r w:rsidR="00D25959">
        <w:t>assess</w:t>
      </w:r>
      <w:r w:rsidRPr="000D50D7">
        <w:t xml:space="preserve"> </w:t>
      </w:r>
      <w:r w:rsidR="00D25959">
        <w:t>the</w:t>
      </w:r>
      <w:r w:rsidRPr="000D50D7">
        <w:t xml:space="preserve"> </w:t>
      </w:r>
      <w:r w:rsidR="00D25959">
        <w:t>reasonableness</w:t>
      </w:r>
      <w:r w:rsidRPr="000D50D7">
        <w:t xml:space="preserve"> </w:t>
      </w:r>
      <w:r w:rsidR="00D25959">
        <w:t>of</w:t>
      </w:r>
      <w:r w:rsidRPr="000D50D7">
        <w:t xml:space="preserve"> </w:t>
      </w:r>
      <w:r w:rsidR="00D25959">
        <w:t>any</w:t>
      </w:r>
      <w:r w:rsidRPr="000D50D7">
        <w:t xml:space="preserve"> </w:t>
      </w:r>
      <w:r w:rsidR="00D25959">
        <w:t>such</w:t>
      </w:r>
      <w:r w:rsidRPr="000D50D7">
        <w:t xml:space="preserve"> </w:t>
      </w:r>
      <w:r w:rsidR="00D25959">
        <w:t>estimate</w:t>
      </w:r>
      <w:r w:rsidRPr="000D50D7">
        <w:t xml:space="preserve"> </w:t>
      </w:r>
      <w:r w:rsidR="00D25959">
        <w:t>or</w:t>
      </w:r>
      <w:r w:rsidRPr="000D50D7">
        <w:t xml:space="preserve"> </w:t>
      </w:r>
      <w:r w:rsidR="00D25959">
        <w:t>claim</w:t>
      </w:r>
      <w:r w:rsidRPr="000D50D7">
        <w:t xml:space="preserve"> </w:t>
      </w:r>
      <w:r w:rsidR="00D25959">
        <w:t>made</w:t>
      </w:r>
      <w:r w:rsidRPr="000D50D7">
        <w:t xml:space="preserve"> </w:t>
      </w:r>
      <w:r w:rsidR="00D25959">
        <w:t>or</w:t>
      </w:r>
      <w:r w:rsidRPr="000D50D7">
        <w:t xml:space="preserve"> </w:t>
      </w:r>
      <w:r w:rsidR="00D25959">
        <w:t>to</w:t>
      </w:r>
      <w:r w:rsidRPr="000D50D7">
        <w:t xml:space="preserve"> </w:t>
      </w:r>
      <w:r w:rsidR="00D25959">
        <w:t>be</w:t>
      </w:r>
      <w:r w:rsidRPr="000D50D7">
        <w:t xml:space="preserve"> </w:t>
      </w:r>
      <w:r w:rsidR="00D25959">
        <w:t>made</w:t>
      </w:r>
      <w:r w:rsidRPr="000D50D7">
        <w:t xml:space="preserve"> </w:t>
      </w:r>
      <w:r w:rsidR="00D25959">
        <w:t>pursuant</w:t>
      </w:r>
      <w:r w:rsidRPr="000D50D7">
        <w:t xml:space="preserve"> </w:t>
      </w:r>
      <w:r w:rsidR="00D25959">
        <w:t>to</w:t>
      </w:r>
      <w:r w:rsidRPr="000D50D7">
        <w:t xml:space="preserve"> </w:t>
      </w:r>
      <w:r w:rsidR="00D25959">
        <w:t>this</w:t>
      </w:r>
      <w:r w:rsidRPr="000D50D7">
        <w:t xml:space="preserve"> </w:t>
      </w:r>
      <w:r w:rsidR="00D25959">
        <w:t>Part</w:t>
      </w:r>
      <w:r w:rsidRPr="000D50D7">
        <w:t xml:space="preserve"> </w:t>
      </w:r>
      <w:r w:rsidR="00D25959">
        <w:t>of</w:t>
      </w:r>
      <w:r w:rsidRPr="000D50D7">
        <w:t xml:space="preserve"> </w:t>
      </w:r>
      <w:r w:rsidR="00D25959">
        <w:t>this</w:t>
      </w:r>
      <w:r w:rsidRPr="000D50D7">
        <w:t xml:space="preserve"> </w:t>
      </w:r>
      <w:r w:rsidR="00D25959">
        <w:t>Schedule</w:t>
      </w:r>
      <w:r w:rsidRPr="000D50D7">
        <w:t xml:space="preserve"> </w:t>
      </w:r>
      <w:r w:rsidR="00D25959">
        <w:t>(including</w:t>
      </w:r>
      <w:r w:rsidRPr="000D50D7">
        <w:t xml:space="preserve"> </w:t>
      </w:r>
      <w:r w:rsidR="00D25959">
        <w:t>any</w:t>
      </w:r>
      <w:r w:rsidRPr="000D50D7">
        <w:t xml:space="preserve"> </w:t>
      </w:r>
      <w:r w:rsidR="00D25959">
        <w:t>claim</w:t>
      </w:r>
      <w:r w:rsidRPr="000D50D7">
        <w:t xml:space="preserve"> </w:t>
      </w:r>
      <w:r w:rsidR="00D25959">
        <w:t>relating</w:t>
      </w:r>
      <w:r w:rsidRPr="000D50D7">
        <w:t xml:space="preserve"> </w:t>
      </w:r>
      <w:r w:rsidR="00D25959">
        <w:t>to</w:t>
      </w:r>
      <w:r w:rsidRPr="000D50D7">
        <w:t xml:space="preserve"> </w:t>
      </w:r>
      <w:r w:rsidR="00D25959">
        <w:t>those</w:t>
      </w:r>
      <w:r w:rsidRPr="000D50D7">
        <w:t xml:space="preserve"> </w:t>
      </w:r>
      <w:r w:rsidR="00D25959">
        <w:t>relevant</w:t>
      </w:r>
      <w:r w:rsidRPr="000D50D7">
        <w:t xml:space="preserve"> </w:t>
      </w:r>
      <w:r w:rsidR="00D25959">
        <w:t>costs).</w:t>
      </w:r>
    </w:p>
    <w:p w14:paraId="3CF26CB0" w14:textId="77777777" w:rsidR="00D25959" w:rsidRDefault="000D50D7" w:rsidP="00D25959">
      <w:pPr>
        <w:pStyle w:val="N1"/>
      </w:pPr>
      <w:r w:rsidRPr="000D50D7">
        <w:t> </w:t>
      </w:r>
      <w:r w:rsidR="00D25959">
        <w:t>In</w:t>
      </w:r>
      <w:r w:rsidRPr="000D50D7">
        <w:t xml:space="preserve"> </w:t>
      </w:r>
      <w:r w:rsidR="00D25959">
        <w:t>the</w:t>
      </w:r>
      <w:r w:rsidRPr="000D50D7">
        <w:t xml:space="preserve"> </w:t>
      </w:r>
      <w:r w:rsidR="00D25959">
        <w:t>assessment</w:t>
      </w:r>
      <w:r w:rsidRPr="000D50D7">
        <w:t xml:space="preserve"> </w:t>
      </w:r>
      <w:r w:rsidR="00D25959">
        <w:t>of</w:t>
      </w:r>
      <w:r w:rsidRPr="000D50D7">
        <w:t xml:space="preserve"> </w:t>
      </w:r>
      <w:r w:rsidR="00D25959">
        <w:t>any</w:t>
      </w:r>
      <w:r w:rsidRPr="000D50D7">
        <w:t xml:space="preserve"> </w:t>
      </w:r>
      <w:r w:rsidR="00D25959">
        <w:t>sums</w:t>
      </w:r>
      <w:r w:rsidRPr="000D50D7">
        <w:t xml:space="preserve"> </w:t>
      </w:r>
      <w:r w:rsidR="00D25959">
        <w:t>payable</w:t>
      </w:r>
      <w:r w:rsidRPr="000D50D7">
        <w:t xml:space="preserve"> </w:t>
      </w:r>
      <w:r w:rsidR="00D25959">
        <w:t>to</w:t>
      </w:r>
      <w:r w:rsidRPr="000D50D7">
        <w:t xml:space="preserve"> </w:t>
      </w:r>
      <w:r w:rsidR="00D25959">
        <w:t>Network</w:t>
      </w:r>
      <w:r w:rsidRPr="000D50D7">
        <w:t xml:space="preserve"> </w:t>
      </w:r>
      <w:r w:rsidR="00D25959">
        <w:t>Rail</w:t>
      </w:r>
      <w:r w:rsidRPr="000D50D7">
        <w:t xml:space="preserve"> </w:t>
      </w:r>
      <w:r w:rsidR="00D25959">
        <w:t>under</w:t>
      </w:r>
      <w:r w:rsidRPr="000D50D7">
        <w:t xml:space="preserve"> </w:t>
      </w:r>
      <w:r w:rsidR="00D25959">
        <w:t>this</w:t>
      </w:r>
      <w:r w:rsidRPr="000D50D7">
        <w:t xml:space="preserve"> </w:t>
      </w:r>
      <w:r w:rsidR="00D25959">
        <w:t>Part</w:t>
      </w:r>
      <w:r w:rsidRPr="000D50D7">
        <w:t xml:space="preserve"> </w:t>
      </w:r>
      <w:r w:rsidR="00D25959">
        <w:t>of</w:t>
      </w:r>
      <w:r w:rsidRPr="000D50D7">
        <w:t xml:space="preserve"> </w:t>
      </w:r>
      <w:r w:rsidR="00D25959">
        <w:t>this</w:t>
      </w:r>
      <w:r w:rsidRPr="000D50D7">
        <w:t xml:space="preserve"> </w:t>
      </w:r>
      <w:r w:rsidR="00D25959">
        <w:t>Schedule</w:t>
      </w:r>
      <w:r w:rsidRPr="000D50D7">
        <w:t xml:space="preserve"> </w:t>
      </w:r>
      <w:r w:rsidR="00D25959">
        <w:t>there</w:t>
      </w:r>
      <w:r w:rsidRPr="000D50D7">
        <w:t xml:space="preserve"> </w:t>
      </w:r>
      <w:r w:rsidR="00D25959">
        <w:t>must</w:t>
      </w:r>
      <w:r w:rsidRPr="000D50D7">
        <w:t xml:space="preserve"> </w:t>
      </w:r>
      <w:r w:rsidR="00D25959">
        <w:t>not</w:t>
      </w:r>
      <w:r w:rsidRPr="000D50D7">
        <w:t xml:space="preserve"> </w:t>
      </w:r>
      <w:r w:rsidR="00D25959">
        <w:t>be</w:t>
      </w:r>
      <w:r w:rsidRPr="000D50D7">
        <w:t xml:space="preserve"> </w:t>
      </w:r>
      <w:r w:rsidR="00D25959">
        <w:t>taken</w:t>
      </w:r>
      <w:r w:rsidRPr="000D50D7">
        <w:t xml:space="preserve"> </w:t>
      </w:r>
      <w:r w:rsidR="00D25959">
        <w:t>into</w:t>
      </w:r>
      <w:r w:rsidRPr="000D50D7">
        <w:t xml:space="preserve"> </w:t>
      </w:r>
      <w:r w:rsidR="00D25959">
        <w:t>account</w:t>
      </w:r>
      <w:r w:rsidRPr="000D50D7">
        <w:t xml:space="preserve"> </w:t>
      </w:r>
      <w:r w:rsidR="00D25959">
        <w:t>any</w:t>
      </w:r>
      <w:r w:rsidRPr="000D50D7">
        <w:t xml:space="preserve"> </w:t>
      </w:r>
      <w:r w:rsidR="00D25959">
        <w:t>increase</w:t>
      </w:r>
      <w:r w:rsidRPr="000D50D7">
        <w:t xml:space="preserve"> </w:t>
      </w:r>
      <w:r w:rsidR="00D25959">
        <w:t>i</w:t>
      </w:r>
      <w:r w:rsidR="00CB4F7C">
        <w:t>n</w:t>
      </w:r>
      <w:r w:rsidRPr="000D50D7">
        <w:t xml:space="preserve"> </w:t>
      </w:r>
      <w:r w:rsidR="00CB4F7C">
        <w:t>the</w:t>
      </w:r>
      <w:r w:rsidRPr="000D50D7">
        <w:t xml:space="preserve"> </w:t>
      </w:r>
      <w:r w:rsidR="00CB4F7C">
        <w:t>sums</w:t>
      </w:r>
      <w:r w:rsidRPr="000D50D7">
        <w:t xml:space="preserve"> </w:t>
      </w:r>
      <w:r w:rsidR="009D600B">
        <w:t>claimed</w:t>
      </w:r>
      <w:r w:rsidRPr="000D50D7">
        <w:t xml:space="preserve"> </w:t>
      </w:r>
      <w:r w:rsidR="009D600B">
        <w:t>that</w:t>
      </w:r>
      <w:r w:rsidRPr="000D50D7">
        <w:t xml:space="preserve"> </w:t>
      </w:r>
      <w:r w:rsidR="009D600B">
        <w:t>is</w:t>
      </w:r>
      <w:r w:rsidRPr="000D50D7">
        <w:t xml:space="preserve"> </w:t>
      </w:r>
      <w:r w:rsidR="009D600B">
        <w:t>attributable</w:t>
      </w:r>
      <w:r w:rsidRPr="000D50D7">
        <w:t xml:space="preserve"> </w:t>
      </w:r>
      <w:r w:rsidR="009D600B">
        <w:t>to</w:t>
      </w:r>
      <w:r w:rsidRPr="000D50D7">
        <w:t xml:space="preserve"> </w:t>
      </w:r>
      <w:r w:rsidR="009D600B">
        <w:t>any</w:t>
      </w:r>
      <w:r w:rsidRPr="000D50D7">
        <w:t xml:space="preserve"> </w:t>
      </w:r>
      <w:r w:rsidR="009D600B">
        <w:t>action</w:t>
      </w:r>
      <w:r w:rsidRPr="000D50D7">
        <w:t xml:space="preserve"> </w:t>
      </w:r>
      <w:r w:rsidR="009D600B">
        <w:t>taken</w:t>
      </w:r>
      <w:r w:rsidRPr="000D50D7">
        <w:t xml:space="preserve"> </w:t>
      </w:r>
      <w:r w:rsidR="009D600B">
        <w:t>by</w:t>
      </w:r>
      <w:r w:rsidRPr="000D50D7">
        <w:t xml:space="preserve"> </w:t>
      </w:r>
      <w:r w:rsidR="009D600B">
        <w:t>or</w:t>
      </w:r>
      <w:r w:rsidRPr="000D50D7">
        <w:t xml:space="preserve"> </w:t>
      </w:r>
      <w:r w:rsidR="009D600B">
        <w:t>any</w:t>
      </w:r>
      <w:r w:rsidRPr="000D50D7">
        <w:t xml:space="preserve"> </w:t>
      </w:r>
      <w:r w:rsidR="009D600B">
        <w:t>agreement</w:t>
      </w:r>
      <w:r w:rsidRPr="000D50D7">
        <w:t xml:space="preserve"> </w:t>
      </w:r>
      <w:r w:rsidR="009D600B">
        <w:t>entered</w:t>
      </w:r>
      <w:r w:rsidRPr="000D50D7">
        <w:t xml:space="preserve"> </w:t>
      </w:r>
      <w:r w:rsidR="009D600B">
        <w:t>into</w:t>
      </w:r>
      <w:r w:rsidRPr="000D50D7">
        <w:t xml:space="preserve"> </w:t>
      </w:r>
      <w:r w:rsidR="009D600B">
        <w:t>by</w:t>
      </w:r>
      <w:r w:rsidRPr="000D50D7">
        <w:t xml:space="preserve"> </w:t>
      </w:r>
      <w:r w:rsidR="009D600B">
        <w:t>Network</w:t>
      </w:r>
      <w:r w:rsidRPr="000D50D7">
        <w:t xml:space="preserve"> </w:t>
      </w:r>
      <w:r w:rsidR="009D600B">
        <w:t>Rail</w:t>
      </w:r>
      <w:r w:rsidRPr="000D50D7">
        <w:t xml:space="preserve"> </w:t>
      </w:r>
      <w:r w:rsidR="009D600B">
        <w:t>if</w:t>
      </w:r>
      <w:r w:rsidRPr="000D50D7">
        <w:t xml:space="preserve"> </w:t>
      </w:r>
      <w:r w:rsidR="009D600B">
        <w:t>that</w:t>
      </w:r>
      <w:r w:rsidRPr="000D50D7">
        <w:t xml:space="preserve"> </w:t>
      </w:r>
      <w:r w:rsidR="009D600B">
        <w:t>action</w:t>
      </w:r>
      <w:r w:rsidRPr="000D50D7">
        <w:t xml:space="preserve"> </w:t>
      </w:r>
      <w:r w:rsidR="009D600B">
        <w:t>or</w:t>
      </w:r>
      <w:r w:rsidRPr="000D50D7">
        <w:t xml:space="preserve"> </w:t>
      </w:r>
      <w:r w:rsidR="009D600B">
        <w:t>agreement</w:t>
      </w:r>
      <w:r w:rsidRPr="000D50D7">
        <w:t xml:space="preserve"> </w:t>
      </w:r>
      <w:r w:rsidR="009D600B">
        <w:t>was</w:t>
      </w:r>
      <w:r w:rsidRPr="000D50D7">
        <w:t xml:space="preserve"> </w:t>
      </w:r>
      <w:r w:rsidR="009D600B">
        <w:t>not</w:t>
      </w:r>
      <w:r w:rsidRPr="000D50D7">
        <w:t xml:space="preserve"> </w:t>
      </w:r>
      <w:r w:rsidR="009D600B">
        <w:t>reasonably</w:t>
      </w:r>
      <w:r w:rsidRPr="000D50D7">
        <w:t xml:space="preserve"> </w:t>
      </w:r>
      <w:r w:rsidR="009D600B">
        <w:t>necessary</w:t>
      </w:r>
      <w:r w:rsidRPr="000D50D7">
        <w:t xml:space="preserve"> </w:t>
      </w:r>
      <w:r w:rsidR="009D600B">
        <w:t>and</w:t>
      </w:r>
      <w:r w:rsidRPr="000D50D7">
        <w:t xml:space="preserve"> </w:t>
      </w:r>
      <w:r w:rsidR="009D600B">
        <w:t>was</w:t>
      </w:r>
      <w:r w:rsidRPr="000D50D7">
        <w:t xml:space="preserve"> </w:t>
      </w:r>
      <w:r w:rsidR="009D600B">
        <w:t>taken</w:t>
      </w:r>
      <w:r w:rsidRPr="000D50D7">
        <w:t xml:space="preserve"> </w:t>
      </w:r>
      <w:r w:rsidR="009D600B">
        <w:t>or</w:t>
      </w:r>
      <w:r w:rsidRPr="000D50D7">
        <w:t xml:space="preserve"> </w:t>
      </w:r>
      <w:r w:rsidR="009D600B">
        <w:t>entered</w:t>
      </w:r>
      <w:r w:rsidRPr="000D50D7">
        <w:t xml:space="preserve"> </w:t>
      </w:r>
      <w:r w:rsidR="009D600B">
        <w:t>into</w:t>
      </w:r>
      <w:r w:rsidRPr="000D50D7">
        <w:t xml:space="preserve"> </w:t>
      </w:r>
      <w:r w:rsidR="009D600B">
        <w:t>with</w:t>
      </w:r>
      <w:r w:rsidRPr="000D50D7">
        <w:t xml:space="preserve"> </w:t>
      </w:r>
      <w:r w:rsidR="009D600B">
        <w:t>a</w:t>
      </w:r>
      <w:r w:rsidRPr="000D50D7">
        <w:t xml:space="preserve"> </w:t>
      </w:r>
      <w:r w:rsidR="009D600B">
        <w:t>view</w:t>
      </w:r>
      <w:r w:rsidRPr="000D50D7">
        <w:t xml:space="preserve"> </w:t>
      </w:r>
      <w:r w:rsidR="009D600B">
        <w:t>to</w:t>
      </w:r>
      <w:r w:rsidRPr="000D50D7">
        <w:t xml:space="preserve"> </w:t>
      </w:r>
      <w:r w:rsidR="009D600B">
        <w:t>obtaining</w:t>
      </w:r>
      <w:r w:rsidRPr="000D50D7">
        <w:t xml:space="preserve"> </w:t>
      </w:r>
      <w:r w:rsidR="009D600B">
        <w:t>the</w:t>
      </w:r>
      <w:r w:rsidRPr="000D50D7">
        <w:t xml:space="preserve"> </w:t>
      </w:r>
      <w:r w:rsidR="009D600B">
        <w:t>payment</w:t>
      </w:r>
      <w:r w:rsidRPr="000D50D7">
        <w:t xml:space="preserve"> </w:t>
      </w:r>
      <w:r w:rsidR="009D600B">
        <w:t>of</w:t>
      </w:r>
      <w:r w:rsidRPr="000D50D7">
        <w:t xml:space="preserve"> </w:t>
      </w:r>
      <w:r w:rsidR="009D600B">
        <w:t>those</w:t>
      </w:r>
      <w:r w:rsidRPr="000D50D7">
        <w:t xml:space="preserve"> </w:t>
      </w:r>
      <w:r w:rsidR="009D600B">
        <w:t>sums</w:t>
      </w:r>
      <w:r w:rsidRPr="000D50D7">
        <w:t xml:space="preserve"> </w:t>
      </w:r>
      <w:r w:rsidR="009D600B">
        <w:t>by</w:t>
      </w:r>
      <w:r w:rsidRPr="000D50D7">
        <w:t xml:space="preserve"> </w:t>
      </w:r>
      <w:r w:rsidR="009D600B">
        <w:t>the</w:t>
      </w:r>
      <w:r w:rsidRPr="000D50D7">
        <w:t xml:space="preserve"> </w:t>
      </w:r>
      <w:r w:rsidR="009D600B">
        <w:t>undertaker</w:t>
      </w:r>
      <w:r w:rsidRPr="000D50D7">
        <w:t xml:space="preserve"> </w:t>
      </w:r>
      <w:r w:rsidR="009D600B">
        <w:t>under</w:t>
      </w:r>
      <w:r w:rsidRPr="000D50D7">
        <w:t xml:space="preserve"> </w:t>
      </w:r>
      <w:r w:rsidR="009D600B">
        <w:t>this</w:t>
      </w:r>
      <w:r w:rsidRPr="000D50D7">
        <w:t xml:space="preserve"> </w:t>
      </w:r>
      <w:r w:rsidR="009D600B">
        <w:t>Part</w:t>
      </w:r>
      <w:r w:rsidRPr="000D50D7">
        <w:t xml:space="preserve"> </w:t>
      </w:r>
      <w:r w:rsidR="009D600B">
        <w:t>of</w:t>
      </w:r>
      <w:r w:rsidRPr="000D50D7">
        <w:t xml:space="preserve"> </w:t>
      </w:r>
      <w:r w:rsidR="009D600B">
        <w:t>this</w:t>
      </w:r>
      <w:r w:rsidRPr="000D50D7">
        <w:t xml:space="preserve"> </w:t>
      </w:r>
      <w:r w:rsidR="009D600B">
        <w:t>Schedule</w:t>
      </w:r>
      <w:r w:rsidRPr="000D50D7">
        <w:t xml:space="preserve"> </w:t>
      </w:r>
      <w:r w:rsidR="009D600B">
        <w:t>or</w:t>
      </w:r>
      <w:r w:rsidRPr="000D50D7">
        <w:t xml:space="preserve"> </w:t>
      </w:r>
      <w:r w:rsidR="009D600B">
        <w:t>increasing</w:t>
      </w:r>
      <w:r w:rsidRPr="000D50D7">
        <w:t xml:space="preserve"> </w:t>
      </w:r>
      <w:r w:rsidR="009D600B">
        <w:t>the</w:t>
      </w:r>
      <w:r w:rsidRPr="000D50D7">
        <w:t xml:space="preserve"> </w:t>
      </w:r>
      <w:r w:rsidR="009D600B">
        <w:t>sums</w:t>
      </w:r>
      <w:r w:rsidRPr="000D50D7">
        <w:t xml:space="preserve"> </w:t>
      </w:r>
      <w:r w:rsidR="009D600B">
        <w:t>so</w:t>
      </w:r>
      <w:r w:rsidRPr="000D50D7">
        <w:t xml:space="preserve"> </w:t>
      </w:r>
      <w:r w:rsidR="009D600B">
        <w:t>payable.</w:t>
      </w:r>
    </w:p>
    <w:p w14:paraId="3B40690A" w14:textId="77777777" w:rsidR="009D600B" w:rsidRDefault="000D50D7" w:rsidP="00D25959">
      <w:pPr>
        <w:pStyle w:val="N1"/>
      </w:pPr>
      <w:r w:rsidRPr="000D50D7">
        <w:t> </w:t>
      </w:r>
      <w:r w:rsidR="009D600B">
        <w:t>The</w:t>
      </w:r>
      <w:r w:rsidRPr="000D50D7">
        <w:t xml:space="preserve"> </w:t>
      </w:r>
      <w:r w:rsidR="009D600B">
        <w:t>undertaker</w:t>
      </w:r>
      <w:r w:rsidRPr="000D50D7">
        <w:t xml:space="preserve"> </w:t>
      </w:r>
      <w:r w:rsidR="009D600B">
        <w:t>and</w:t>
      </w:r>
      <w:r w:rsidRPr="000D50D7">
        <w:t xml:space="preserve"> </w:t>
      </w:r>
      <w:r w:rsidR="009D600B">
        <w:t>Network</w:t>
      </w:r>
      <w:r w:rsidRPr="000D50D7">
        <w:t xml:space="preserve"> </w:t>
      </w:r>
      <w:r w:rsidR="009D600B">
        <w:t>Rail</w:t>
      </w:r>
      <w:r w:rsidRPr="000D50D7">
        <w:t xml:space="preserve"> </w:t>
      </w:r>
      <w:r w:rsidR="009D600B">
        <w:t>may,</w:t>
      </w:r>
      <w:r w:rsidRPr="000D50D7">
        <w:t xml:space="preserve"> </w:t>
      </w:r>
      <w:r w:rsidR="009D600B">
        <w:t>subject</w:t>
      </w:r>
      <w:r w:rsidRPr="000D50D7">
        <w:t xml:space="preserve"> </w:t>
      </w:r>
      <w:r w:rsidR="009D600B">
        <w:t>in</w:t>
      </w:r>
      <w:r w:rsidRPr="000D50D7">
        <w:t xml:space="preserve"> </w:t>
      </w:r>
      <w:r w:rsidR="009D600B">
        <w:t>the</w:t>
      </w:r>
      <w:r w:rsidRPr="000D50D7">
        <w:t xml:space="preserve"> </w:t>
      </w:r>
      <w:r w:rsidR="009D600B">
        <w:t>case</w:t>
      </w:r>
      <w:r w:rsidRPr="000D50D7">
        <w:t xml:space="preserve"> </w:t>
      </w:r>
      <w:r w:rsidR="009D600B">
        <w:t>of</w:t>
      </w:r>
      <w:r w:rsidRPr="000D50D7">
        <w:t xml:space="preserve"> </w:t>
      </w:r>
      <w:r w:rsidR="009D600B">
        <w:t>Network</w:t>
      </w:r>
      <w:r w:rsidRPr="000D50D7">
        <w:t xml:space="preserve"> </w:t>
      </w:r>
      <w:r w:rsidR="009D600B">
        <w:t>Rail</w:t>
      </w:r>
      <w:r w:rsidRPr="000D50D7">
        <w:t xml:space="preserve"> </w:t>
      </w:r>
      <w:r w:rsidR="009D600B">
        <w:t>to</w:t>
      </w:r>
      <w:r w:rsidRPr="000D50D7">
        <w:t xml:space="preserve"> </w:t>
      </w:r>
      <w:r w:rsidR="009D600B">
        <w:t>compliance</w:t>
      </w:r>
      <w:r w:rsidRPr="000D50D7">
        <w:t xml:space="preserve"> </w:t>
      </w:r>
      <w:r w:rsidR="009D600B">
        <w:t>with</w:t>
      </w:r>
      <w:r w:rsidRPr="000D50D7">
        <w:t xml:space="preserve"> </w:t>
      </w:r>
      <w:r w:rsidR="009D600B">
        <w:t>the</w:t>
      </w:r>
      <w:r w:rsidRPr="000D50D7">
        <w:t xml:space="preserve"> </w:t>
      </w:r>
      <w:r w:rsidR="009D600B">
        <w:t>terms</w:t>
      </w:r>
      <w:r w:rsidRPr="000D50D7">
        <w:t xml:space="preserve"> </w:t>
      </w:r>
      <w:r w:rsidR="009D600B">
        <w:t>of</w:t>
      </w:r>
      <w:r w:rsidRPr="000D50D7">
        <w:t xml:space="preserve"> </w:t>
      </w:r>
      <w:r w:rsidR="009D600B">
        <w:t>its</w:t>
      </w:r>
      <w:r w:rsidRPr="000D50D7">
        <w:t xml:space="preserve"> </w:t>
      </w:r>
      <w:r w:rsidR="009D600B">
        <w:t>network</w:t>
      </w:r>
      <w:r w:rsidRPr="000D50D7">
        <w:t xml:space="preserve"> </w:t>
      </w:r>
      <w:r w:rsidR="009D600B">
        <w:t>licence,</w:t>
      </w:r>
      <w:r w:rsidRPr="000D50D7">
        <w:t xml:space="preserve"> </w:t>
      </w:r>
      <w:r w:rsidR="009D600B">
        <w:t>enter</w:t>
      </w:r>
      <w:r w:rsidRPr="000D50D7">
        <w:t xml:space="preserve"> </w:t>
      </w:r>
      <w:r w:rsidR="009D600B">
        <w:t>into,</w:t>
      </w:r>
      <w:r w:rsidRPr="000D50D7">
        <w:t xml:space="preserve"> </w:t>
      </w:r>
      <w:r w:rsidR="009D600B">
        <w:t>and</w:t>
      </w:r>
      <w:r w:rsidRPr="000D50D7">
        <w:t xml:space="preserve"> </w:t>
      </w:r>
      <w:r w:rsidR="009D600B">
        <w:t>carry</w:t>
      </w:r>
      <w:r w:rsidRPr="000D50D7">
        <w:t xml:space="preserve"> </w:t>
      </w:r>
      <w:r w:rsidR="009D600B">
        <w:t>into</w:t>
      </w:r>
      <w:r w:rsidRPr="000D50D7">
        <w:t xml:space="preserve"> </w:t>
      </w:r>
      <w:r w:rsidR="009D600B">
        <w:t>effect,</w:t>
      </w:r>
      <w:r w:rsidRPr="000D50D7">
        <w:t xml:space="preserve"> </w:t>
      </w:r>
      <w:r w:rsidR="009D600B">
        <w:t>agreements</w:t>
      </w:r>
      <w:r w:rsidRPr="000D50D7">
        <w:t xml:space="preserve"> </w:t>
      </w:r>
      <w:r w:rsidR="009D600B">
        <w:t>for</w:t>
      </w:r>
      <w:r w:rsidRPr="000D50D7">
        <w:t xml:space="preserve"> </w:t>
      </w:r>
      <w:r w:rsidR="009D600B">
        <w:t>the</w:t>
      </w:r>
      <w:r w:rsidRPr="000D50D7">
        <w:t xml:space="preserve"> </w:t>
      </w:r>
      <w:r w:rsidR="009D600B">
        <w:t>transfer</w:t>
      </w:r>
      <w:r w:rsidRPr="000D50D7">
        <w:t xml:space="preserve"> </w:t>
      </w:r>
      <w:r w:rsidR="009D600B">
        <w:t>to</w:t>
      </w:r>
      <w:r w:rsidRPr="000D50D7">
        <w:t xml:space="preserve"> </w:t>
      </w:r>
      <w:r w:rsidR="009D600B">
        <w:t>the</w:t>
      </w:r>
      <w:r w:rsidRPr="000D50D7">
        <w:t xml:space="preserve"> </w:t>
      </w:r>
      <w:r w:rsidR="009D600B">
        <w:t>undertaker</w:t>
      </w:r>
      <w:r w:rsidRPr="000D50D7">
        <w:t xml:space="preserve"> </w:t>
      </w:r>
      <w:r w:rsidR="009D600B">
        <w:t>of</w:t>
      </w:r>
      <w:r w:rsidR="004C7FF3">
        <w:t>—</w:t>
      </w:r>
    </w:p>
    <w:p w14:paraId="310A7AF4" w14:textId="77777777" w:rsidR="009D600B" w:rsidRDefault="009D600B" w:rsidP="009D600B">
      <w:pPr>
        <w:pStyle w:val="N3"/>
      </w:pPr>
      <w:r>
        <w:t>any</w:t>
      </w:r>
      <w:r w:rsidR="000D50D7" w:rsidRPr="000D50D7">
        <w:t xml:space="preserve"> </w:t>
      </w:r>
      <w:r>
        <w:t>railway</w:t>
      </w:r>
      <w:r w:rsidR="000D50D7" w:rsidRPr="000D50D7">
        <w:t xml:space="preserve"> </w:t>
      </w:r>
      <w:r>
        <w:t>property</w:t>
      </w:r>
      <w:r w:rsidR="000D50D7" w:rsidRPr="000D50D7">
        <w:t xml:space="preserve"> </w:t>
      </w:r>
      <w:r>
        <w:t>shown</w:t>
      </w:r>
      <w:r w:rsidR="000D50D7" w:rsidRPr="000D50D7">
        <w:t xml:space="preserve"> </w:t>
      </w:r>
      <w:r>
        <w:t>on</w:t>
      </w:r>
      <w:r w:rsidR="000D50D7" w:rsidRPr="000D50D7">
        <w:t xml:space="preserve"> </w:t>
      </w:r>
      <w:r>
        <w:t>the</w:t>
      </w:r>
      <w:r w:rsidR="000D50D7" w:rsidRPr="000D50D7">
        <w:t xml:space="preserve"> </w:t>
      </w:r>
      <w:r>
        <w:t>works</w:t>
      </w:r>
      <w:r w:rsidR="000D50D7" w:rsidRPr="000D50D7">
        <w:t xml:space="preserve"> </w:t>
      </w:r>
      <w:r>
        <w:t>and</w:t>
      </w:r>
      <w:r w:rsidR="000D50D7" w:rsidRPr="000D50D7">
        <w:t xml:space="preserve"> </w:t>
      </w:r>
      <w:r>
        <w:t>land</w:t>
      </w:r>
      <w:r w:rsidR="000D50D7" w:rsidRPr="000D50D7">
        <w:t xml:space="preserve"> </w:t>
      </w:r>
      <w:r>
        <w:t>plans</w:t>
      </w:r>
      <w:r w:rsidR="000D50D7" w:rsidRPr="000D50D7">
        <w:t xml:space="preserve"> </w:t>
      </w:r>
      <w:r>
        <w:t>and</w:t>
      </w:r>
      <w:r w:rsidR="000D50D7" w:rsidRPr="000D50D7">
        <w:t xml:space="preserve"> </w:t>
      </w:r>
      <w:r>
        <w:t>described</w:t>
      </w:r>
      <w:r w:rsidR="000D50D7" w:rsidRPr="000D50D7">
        <w:t xml:space="preserve"> </w:t>
      </w:r>
      <w:r>
        <w:t>in</w:t>
      </w:r>
      <w:r w:rsidR="000D50D7" w:rsidRPr="000D50D7">
        <w:t xml:space="preserve"> </w:t>
      </w:r>
      <w:r>
        <w:t>the</w:t>
      </w:r>
      <w:r w:rsidR="000D50D7" w:rsidRPr="000D50D7">
        <w:t xml:space="preserve"> </w:t>
      </w:r>
      <w:r>
        <w:t>book</w:t>
      </w:r>
      <w:r w:rsidR="000D50D7" w:rsidRPr="000D50D7">
        <w:t xml:space="preserve"> </w:t>
      </w:r>
      <w:r>
        <w:t>of</w:t>
      </w:r>
      <w:r w:rsidR="000D50D7" w:rsidRPr="000D50D7">
        <w:t xml:space="preserve"> </w:t>
      </w:r>
      <w:r>
        <w:t>reference;</w:t>
      </w:r>
    </w:p>
    <w:p w14:paraId="7A1B9FB4" w14:textId="77777777" w:rsidR="009D600B" w:rsidRDefault="009D600B" w:rsidP="009D600B">
      <w:pPr>
        <w:pStyle w:val="N3"/>
      </w:pPr>
      <w:r>
        <w:t>any</w:t>
      </w:r>
      <w:r w:rsidR="000D50D7" w:rsidRPr="000D50D7">
        <w:t xml:space="preserve"> </w:t>
      </w:r>
      <w:r>
        <w:t>lands,</w:t>
      </w:r>
      <w:r w:rsidR="000D50D7" w:rsidRPr="000D50D7">
        <w:t xml:space="preserve"> </w:t>
      </w:r>
      <w:r>
        <w:t>works</w:t>
      </w:r>
      <w:r w:rsidR="000D50D7" w:rsidRPr="000D50D7">
        <w:t xml:space="preserve"> </w:t>
      </w:r>
      <w:r>
        <w:t>or</w:t>
      </w:r>
      <w:r w:rsidR="000D50D7" w:rsidRPr="000D50D7">
        <w:t xml:space="preserve"> </w:t>
      </w:r>
      <w:r>
        <w:t>other</w:t>
      </w:r>
      <w:r w:rsidR="000D50D7" w:rsidRPr="000D50D7">
        <w:t xml:space="preserve"> </w:t>
      </w:r>
      <w:r>
        <w:t>property</w:t>
      </w:r>
      <w:r w:rsidR="000D50D7" w:rsidRPr="000D50D7">
        <w:t xml:space="preserve"> </w:t>
      </w:r>
      <w:r>
        <w:t>held</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any</w:t>
      </w:r>
      <w:r w:rsidR="000D50D7" w:rsidRPr="000D50D7">
        <w:t xml:space="preserve"> </w:t>
      </w:r>
      <w:r>
        <w:t>such</w:t>
      </w:r>
      <w:r w:rsidR="000D50D7" w:rsidRPr="000D50D7">
        <w:t xml:space="preserve"> </w:t>
      </w:r>
      <w:r>
        <w:t>railway</w:t>
      </w:r>
      <w:r w:rsidR="000D50D7" w:rsidRPr="000D50D7">
        <w:t xml:space="preserve"> </w:t>
      </w:r>
      <w:r>
        <w:t>property;</w:t>
      </w:r>
      <w:r w:rsidR="000D50D7" w:rsidRPr="000D50D7">
        <w:t xml:space="preserve"> </w:t>
      </w:r>
      <w:r>
        <w:t>and</w:t>
      </w:r>
    </w:p>
    <w:p w14:paraId="10CABE05" w14:textId="77777777" w:rsidR="009D600B" w:rsidRDefault="009D600B" w:rsidP="009D600B">
      <w:pPr>
        <w:pStyle w:val="N3"/>
      </w:pPr>
      <w:r>
        <w:t>any</w:t>
      </w:r>
      <w:r w:rsidR="000D50D7" w:rsidRPr="000D50D7">
        <w:t xml:space="preserve"> </w:t>
      </w:r>
      <w:r>
        <w:t>rights</w:t>
      </w:r>
      <w:r w:rsidR="000D50D7" w:rsidRPr="000D50D7">
        <w:t xml:space="preserve"> </w:t>
      </w:r>
      <w:r>
        <w:t>and</w:t>
      </w:r>
      <w:r w:rsidR="000D50D7" w:rsidRPr="000D50D7">
        <w:t xml:space="preserve"> </w:t>
      </w:r>
      <w:r>
        <w:t>obligations</w:t>
      </w:r>
      <w:r w:rsidR="000D50D7" w:rsidRPr="000D50D7">
        <w:t xml:space="preserve"> </w:t>
      </w:r>
      <w:r>
        <w:t>(whether</w:t>
      </w:r>
      <w:r w:rsidR="000D50D7" w:rsidRPr="000D50D7">
        <w:t xml:space="preserve"> </w:t>
      </w:r>
      <w:r>
        <w:t>or</w:t>
      </w:r>
      <w:r w:rsidR="000D50D7" w:rsidRPr="000D50D7">
        <w:t xml:space="preserve"> </w:t>
      </w:r>
      <w:r>
        <w:t>not</w:t>
      </w:r>
      <w:r w:rsidR="000D50D7" w:rsidRPr="000D50D7">
        <w:t xml:space="preserve"> </w:t>
      </w:r>
      <w:r>
        <w:t>statutory)</w:t>
      </w:r>
      <w:r w:rsidR="000D50D7" w:rsidRPr="000D50D7">
        <w:t xml:space="preserve"> </w:t>
      </w:r>
      <w:r>
        <w:t>of</w:t>
      </w:r>
      <w:r w:rsidR="000D50D7" w:rsidRPr="000D50D7">
        <w:t xml:space="preserve"> </w:t>
      </w:r>
      <w:r>
        <w:t>Network</w:t>
      </w:r>
      <w:r w:rsidR="000D50D7" w:rsidRPr="000D50D7">
        <w:t xml:space="preserve"> </w:t>
      </w:r>
      <w:r>
        <w:t>Rail</w:t>
      </w:r>
      <w:r w:rsidR="000D50D7" w:rsidRPr="000D50D7">
        <w:t xml:space="preserve"> </w:t>
      </w:r>
      <w:r>
        <w:t>relating</w:t>
      </w:r>
      <w:r w:rsidR="000D50D7" w:rsidRPr="000D50D7">
        <w:t xml:space="preserve"> </w:t>
      </w:r>
      <w:r>
        <w:t>to</w:t>
      </w:r>
      <w:r w:rsidR="000D50D7" w:rsidRPr="000D50D7">
        <w:t xml:space="preserve"> </w:t>
      </w:r>
      <w:r>
        <w:t>any</w:t>
      </w:r>
      <w:r w:rsidR="000D50D7" w:rsidRPr="000D50D7">
        <w:t xml:space="preserve"> </w:t>
      </w:r>
      <w:r>
        <w:t>railway</w:t>
      </w:r>
      <w:r w:rsidR="000D50D7" w:rsidRPr="000D50D7">
        <w:t xml:space="preserve"> </w:t>
      </w:r>
      <w:r>
        <w:t>property</w:t>
      </w:r>
      <w:r w:rsidR="000D50D7" w:rsidRPr="000D50D7">
        <w:t xml:space="preserve"> </w:t>
      </w:r>
      <w:r>
        <w:t>or</w:t>
      </w:r>
      <w:r w:rsidR="000D50D7" w:rsidRPr="000D50D7">
        <w:t xml:space="preserve"> </w:t>
      </w:r>
      <w:r>
        <w:t>any</w:t>
      </w:r>
      <w:r w:rsidR="000D50D7" w:rsidRPr="000D50D7">
        <w:t xml:space="preserve"> </w:t>
      </w:r>
      <w:r>
        <w:t>lands,</w:t>
      </w:r>
      <w:r w:rsidR="000D50D7" w:rsidRPr="000D50D7">
        <w:t xml:space="preserve"> </w:t>
      </w:r>
      <w:r>
        <w:t>works</w:t>
      </w:r>
      <w:r w:rsidR="000D50D7" w:rsidRPr="000D50D7">
        <w:t xml:space="preserve"> </w:t>
      </w:r>
      <w:r>
        <w:t>or</w:t>
      </w:r>
      <w:r w:rsidR="000D50D7" w:rsidRPr="000D50D7">
        <w:t xml:space="preserve"> </w:t>
      </w:r>
      <w:r>
        <w:t>other</w:t>
      </w:r>
      <w:r w:rsidR="000D50D7" w:rsidRPr="000D50D7">
        <w:t xml:space="preserve"> </w:t>
      </w:r>
      <w:r>
        <w:t>property</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this</w:t>
      </w:r>
      <w:r w:rsidR="000D50D7" w:rsidRPr="000D50D7">
        <w:t xml:space="preserve"> </w:t>
      </w:r>
      <w:r>
        <w:t>paragraph.</w:t>
      </w:r>
    </w:p>
    <w:p w14:paraId="4CE88295" w14:textId="77777777" w:rsidR="009D600B" w:rsidRDefault="000D50D7" w:rsidP="009D600B">
      <w:pPr>
        <w:pStyle w:val="N1"/>
      </w:pPr>
      <w:r w:rsidRPr="000D50D7">
        <w:t> </w:t>
      </w:r>
      <w:r w:rsidR="009D600B">
        <w:t>Nothing</w:t>
      </w:r>
      <w:r w:rsidRPr="000D50D7">
        <w:t xml:space="preserve"> </w:t>
      </w:r>
      <w:r w:rsidR="009D600B">
        <w:t>in</w:t>
      </w:r>
      <w:r w:rsidRPr="000D50D7">
        <w:t xml:space="preserve"> </w:t>
      </w:r>
      <w:r w:rsidR="009D600B">
        <w:t>this</w:t>
      </w:r>
      <w:r w:rsidRPr="000D50D7">
        <w:t xml:space="preserve"> </w:t>
      </w:r>
      <w:r w:rsidR="009D600B">
        <w:t>Order,</w:t>
      </w:r>
      <w:r w:rsidRPr="000D50D7">
        <w:t xml:space="preserve"> </w:t>
      </w:r>
      <w:r w:rsidR="009D600B">
        <w:t>or</w:t>
      </w:r>
      <w:r w:rsidRPr="000D50D7">
        <w:t xml:space="preserve"> </w:t>
      </w:r>
      <w:r w:rsidR="00A566A8">
        <w:t>in</w:t>
      </w:r>
      <w:r w:rsidRPr="000D50D7">
        <w:t xml:space="preserve"> </w:t>
      </w:r>
      <w:r w:rsidR="009D600B">
        <w:t>any</w:t>
      </w:r>
      <w:r w:rsidRPr="000D50D7">
        <w:t xml:space="preserve"> </w:t>
      </w:r>
      <w:r w:rsidR="009D600B">
        <w:t>enactment</w:t>
      </w:r>
      <w:r w:rsidRPr="000D50D7">
        <w:t xml:space="preserve"> </w:t>
      </w:r>
      <w:r w:rsidR="009D600B">
        <w:t>incorporated</w:t>
      </w:r>
      <w:r w:rsidRPr="000D50D7">
        <w:t xml:space="preserve"> </w:t>
      </w:r>
      <w:r w:rsidR="009D600B">
        <w:t>with</w:t>
      </w:r>
      <w:r w:rsidRPr="000D50D7">
        <w:t xml:space="preserve"> </w:t>
      </w:r>
      <w:r w:rsidR="009D600B">
        <w:t>or</w:t>
      </w:r>
      <w:r w:rsidRPr="000D50D7">
        <w:t xml:space="preserve"> </w:t>
      </w:r>
      <w:r w:rsidR="009D600B">
        <w:t>applied</w:t>
      </w:r>
      <w:r w:rsidRPr="000D50D7">
        <w:t xml:space="preserve"> </w:t>
      </w:r>
      <w:r w:rsidR="009D600B">
        <w:t>by</w:t>
      </w:r>
      <w:r w:rsidRPr="000D50D7">
        <w:t xml:space="preserve"> </w:t>
      </w:r>
      <w:r w:rsidR="009D600B">
        <w:t>this</w:t>
      </w:r>
      <w:r w:rsidRPr="000D50D7">
        <w:t xml:space="preserve"> </w:t>
      </w:r>
      <w:r w:rsidR="009D600B">
        <w:t>Order,</w:t>
      </w:r>
      <w:r w:rsidRPr="000D50D7">
        <w:t xml:space="preserve"> </w:t>
      </w:r>
      <w:r w:rsidR="009D600B">
        <w:t>prejudices</w:t>
      </w:r>
      <w:r w:rsidRPr="000D50D7">
        <w:t xml:space="preserve"> </w:t>
      </w:r>
      <w:r w:rsidR="009D600B">
        <w:t>or</w:t>
      </w:r>
      <w:r w:rsidRPr="000D50D7">
        <w:t xml:space="preserve"> </w:t>
      </w:r>
      <w:r w:rsidR="009D600B">
        <w:t>affects</w:t>
      </w:r>
      <w:r w:rsidRPr="000D50D7">
        <w:t xml:space="preserve"> </w:t>
      </w:r>
      <w:r w:rsidR="009D600B">
        <w:t>the</w:t>
      </w:r>
      <w:r w:rsidRPr="000D50D7">
        <w:t xml:space="preserve"> </w:t>
      </w:r>
      <w:r w:rsidR="009D600B">
        <w:t>operation</w:t>
      </w:r>
      <w:r w:rsidRPr="000D50D7">
        <w:t xml:space="preserve"> </w:t>
      </w:r>
      <w:r w:rsidR="009D600B">
        <w:t>of</w:t>
      </w:r>
      <w:r w:rsidRPr="000D50D7">
        <w:t xml:space="preserve"> </w:t>
      </w:r>
      <w:r w:rsidR="009D600B">
        <w:t>Part</w:t>
      </w:r>
      <w:r w:rsidRPr="000D50D7">
        <w:t xml:space="preserve"> </w:t>
      </w:r>
      <w:r w:rsidR="009D600B">
        <w:t>I</w:t>
      </w:r>
      <w:r w:rsidRPr="000D50D7">
        <w:t xml:space="preserve"> </w:t>
      </w:r>
      <w:r w:rsidR="009D600B">
        <w:t>of</w:t>
      </w:r>
      <w:r w:rsidRPr="000D50D7">
        <w:t xml:space="preserve"> </w:t>
      </w:r>
      <w:r w:rsidR="009D600B">
        <w:t>the</w:t>
      </w:r>
      <w:r w:rsidRPr="000D50D7">
        <w:t xml:space="preserve"> </w:t>
      </w:r>
      <w:r w:rsidR="009D600B">
        <w:t>Railways</w:t>
      </w:r>
      <w:r w:rsidRPr="000D50D7">
        <w:t xml:space="preserve"> </w:t>
      </w:r>
      <w:r w:rsidR="009D600B">
        <w:t>Act</w:t>
      </w:r>
      <w:r w:rsidRPr="000D50D7">
        <w:t xml:space="preserve"> </w:t>
      </w:r>
      <w:r w:rsidR="009D600B">
        <w:t>1993.</w:t>
      </w:r>
    </w:p>
    <w:p w14:paraId="0EE673E3" w14:textId="77777777" w:rsidR="009D600B" w:rsidRPr="0058220E" w:rsidRDefault="000D50D7" w:rsidP="009D600B">
      <w:pPr>
        <w:pStyle w:val="N1"/>
      </w:pPr>
      <w:r w:rsidRPr="000D50D7">
        <w:t> </w:t>
      </w:r>
      <w:r w:rsidR="009D600B" w:rsidRPr="0058220E">
        <w:t>The</w:t>
      </w:r>
      <w:r w:rsidRPr="000D50D7">
        <w:t xml:space="preserve"> </w:t>
      </w:r>
      <w:r w:rsidR="009D600B" w:rsidRPr="0058220E">
        <w:t>undertaker</w:t>
      </w:r>
      <w:r w:rsidRPr="000D50D7">
        <w:t xml:space="preserve"> </w:t>
      </w:r>
      <w:r w:rsidR="009D600B" w:rsidRPr="0058220E">
        <w:t>must</w:t>
      </w:r>
      <w:r w:rsidRPr="000D50D7">
        <w:t xml:space="preserve"> </w:t>
      </w:r>
      <w:r w:rsidR="009D600B" w:rsidRPr="0058220E">
        <w:t>give</w:t>
      </w:r>
      <w:r w:rsidRPr="000D50D7">
        <w:t xml:space="preserve"> </w:t>
      </w:r>
      <w:r w:rsidR="009D600B" w:rsidRPr="0058220E">
        <w:t>written</w:t>
      </w:r>
      <w:r w:rsidRPr="000D50D7">
        <w:t xml:space="preserve"> </w:t>
      </w:r>
      <w:r w:rsidR="009D600B" w:rsidRPr="0058220E">
        <w:t>notice</w:t>
      </w:r>
      <w:r w:rsidRPr="000D50D7">
        <w:t xml:space="preserve"> </w:t>
      </w:r>
      <w:r w:rsidR="009D600B" w:rsidRPr="0058220E">
        <w:t>to</w:t>
      </w:r>
      <w:r w:rsidRPr="000D50D7">
        <w:t xml:space="preserve"> </w:t>
      </w:r>
      <w:r w:rsidR="009D600B" w:rsidRPr="0058220E">
        <w:t>Network</w:t>
      </w:r>
      <w:r w:rsidRPr="000D50D7">
        <w:t xml:space="preserve"> </w:t>
      </w:r>
      <w:r w:rsidR="009D600B" w:rsidRPr="0058220E">
        <w:t>Rail</w:t>
      </w:r>
      <w:r w:rsidRPr="000D50D7">
        <w:t xml:space="preserve"> </w:t>
      </w:r>
      <w:r w:rsidR="009D600B" w:rsidRPr="0058220E">
        <w:t>if</w:t>
      </w:r>
      <w:r w:rsidRPr="000D50D7">
        <w:t xml:space="preserve"> </w:t>
      </w:r>
      <w:r w:rsidR="009D600B" w:rsidRPr="0058220E">
        <w:t>any</w:t>
      </w:r>
      <w:r w:rsidRPr="000D50D7">
        <w:t xml:space="preserve"> </w:t>
      </w:r>
      <w:r w:rsidR="009D600B" w:rsidRPr="0058220E">
        <w:t>application</w:t>
      </w:r>
      <w:r w:rsidRPr="000D50D7">
        <w:t xml:space="preserve"> </w:t>
      </w:r>
      <w:r w:rsidR="009D600B" w:rsidRPr="0058220E">
        <w:t>is</w:t>
      </w:r>
      <w:r w:rsidRPr="000D50D7">
        <w:t xml:space="preserve"> </w:t>
      </w:r>
      <w:r w:rsidR="009D600B" w:rsidRPr="0058220E">
        <w:t>proposed</w:t>
      </w:r>
      <w:r w:rsidRPr="000D50D7">
        <w:t xml:space="preserve"> </w:t>
      </w:r>
      <w:r w:rsidR="009D600B" w:rsidRPr="0058220E">
        <w:t>to</w:t>
      </w:r>
      <w:r w:rsidRPr="000D50D7">
        <w:t xml:space="preserve"> </w:t>
      </w:r>
      <w:r w:rsidR="009D600B" w:rsidRPr="0058220E">
        <w:t>be</w:t>
      </w:r>
      <w:r w:rsidRPr="000D50D7">
        <w:t xml:space="preserve"> </w:t>
      </w:r>
      <w:r w:rsidR="009D600B" w:rsidRPr="0058220E">
        <w:t>made</w:t>
      </w:r>
      <w:r w:rsidRPr="000D50D7">
        <w:t xml:space="preserve"> </w:t>
      </w:r>
      <w:r w:rsidR="009D600B" w:rsidRPr="0058220E">
        <w:t>by</w:t>
      </w:r>
      <w:r w:rsidRPr="000D50D7">
        <w:t xml:space="preserve"> </w:t>
      </w:r>
      <w:r w:rsidR="009D600B" w:rsidRPr="0058220E">
        <w:t>the</w:t>
      </w:r>
      <w:r w:rsidRPr="000D50D7">
        <w:t xml:space="preserve"> </w:t>
      </w:r>
      <w:r w:rsidR="009D600B" w:rsidRPr="0058220E">
        <w:t>undertaker</w:t>
      </w:r>
      <w:r w:rsidRPr="000D50D7">
        <w:t xml:space="preserve"> </w:t>
      </w:r>
      <w:r w:rsidR="009D600B" w:rsidRPr="0058220E">
        <w:t>for</w:t>
      </w:r>
      <w:r w:rsidRPr="000D50D7">
        <w:t xml:space="preserve"> </w:t>
      </w:r>
      <w:r w:rsidR="009D600B" w:rsidRPr="0058220E">
        <w:t>the</w:t>
      </w:r>
      <w:r w:rsidRPr="000D50D7">
        <w:t xml:space="preserve"> </w:t>
      </w:r>
      <w:r w:rsidR="009D600B" w:rsidRPr="0058220E">
        <w:t>Secretary</w:t>
      </w:r>
      <w:r w:rsidRPr="000D50D7">
        <w:t xml:space="preserve"> </w:t>
      </w:r>
      <w:r w:rsidR="009D600B" w:rsidRPr="0058220E">
        <w:t>of</w:t>
      </w:r>
      <w:r w:rsidRPr="000D50D7">
        <w:t xml:space="preserve"> </w:t>
      </w:r>
      <w:r w:rsidR="009D600B" w:rsidRPr="0058220E">
        <w:t>State’s</w:t>
      </w:r>
      <w:r w:rsidRPr="000D50D7">
        <w:t xml:space="preserve"> </w:t>
      </w:r>
      <w:r w:rsidR="009D600B" w:rsidRPr="0058220E">
        <w:t>consent,</w:t>
      </w:r>
      <w:r w:rsidRPr="000D50D7">
        <w:t xml:space="preserve"> </w:t>
      </w:r>
      <w:r w:rsidR="009D600B" w:rsidRPr="0058220E">
        <w:t>under</w:t>
      </w:r>
      <w:r w:rsidRPr="000D50D7">
        <w:t xml:space="preserve"> </w:t>
      </w:r>
      <w:r w:rsidR="009D600B" w:rsidRPr="0058220E">
        <w:t>article</w:t>
      </w:r>
      <w:r w:rsidRPr="000D50D7">
        <w:t xml:space="preserve"> </w:t>
      </w:r>
      <w:r w:rsidR="001D68FF">
        <w:t>3</w:t>
      </w:r>
      <w:r w:rsidR="00FC0B23" w:rsidRPr="0058220E">
        <w:t>3</w:t>
      </w:r>
      <w:r w:rsidRPr="000D50D7">
        <w:t xml:space="preserve"> </w:t>
      </w:r>
      <w:r w:rsidR="009D600B" w:rsidRPr="0058220E">
        <w:t>(</w:t>
      </w:r>
      <w:r w:rsidR="007875D2" w:rsidRPr="0058220E">
        <w:t>consent</w:t>
      </w:r>
      <w:r w:rsidRPr="000D50D7">
        <w:t xml:space="preserve"> </w:t>
      </w:r>
      <w:r w:rsidR="007875D2" w:rsidRPr="0058220E">
        <w:t>to</w:t>
      </w:r>
      <w:r w:rsidRPr="000D50D7">
        <w:t xml:space="preserve"> </w:t>
      </w:r>
      <w:r w:rsidR="009D600B" w:rsidRPr="0058220E">
        <w:t>transfer</w:t>
      </w:r>
      <w:r w:rsidRPr="000D50D7">
        <w:t xml:space="preserve"> </w:t>
      </w:r>
      <w:r w:rsidR="009D600B" w:rsidRPr="0058220E">
        <w:t>benefit</w:t>
      </w:r>
      <w:r w:rsidRPr="000D50D7">
        <w:t xml:space="preserve"> </w:t>
      </w:r>
      <w:r w:rsidR="009D600B" w:rsidRPr="0058220E">
        <w:t>of</w:t>
      </w:r>
      <w:r w:rsidRPr="000D50D7">
        <w:t xml:space="preserve"> </w:t>
      </w:r>
      <w:r w:rsidR="009D600B" w:rsidRPr="0058220E">
        <w:t>Order)</w:t>
      </w:r>
      <w:r w:rsidRPr="000D50D7">
        <w:t xml:space="preserve"> </w:t>
      </w:r>
      <w:r w:rsidR="009D600B" w:rsidRPr="0058220E">
        <w:t>of</w:t>
      </w:r>
      <w:r w:rsidRPr="000D50D7">
        <w:t xml:space="preserve"> </w:t>
      </w:r>
      <w:r w:rsidR="009D600B" w:rsidRPr="0058220E">
        <w:t>this</w:t>
      </w:r>
      <w:r w:rsidRPr="000D50D7">
        <w:t xml:space="preserve"> </w:t>
      </w:r>
      <w:r w:rsidR="009D600B" w:rsidRPr="0058220E">
        <w:t>Order</w:t>
      </w:r>
      <w:r w:rsidRPr="000D50D7">
        <w:t xml:space="preserve"> </w:t>
      </w:r>
      <w:r w:rsidR="009D600B" w:rsidRPr="0058220E">
        <w:t>and</w:t>
      </w:r>
      <w:r w:rsidRPr="000D50D7">
        <w:t xml:space="preserve"> </w:t>
      </w:r>
      <w:r w:rsidR="009D600B" w:rsidRPr="0058220E">
        <w:t>any</w:t>
      </w:r>
      <w:r w:rsidRPr="000D50D7">
        <w:t xml:space="preserve"> </w:t>
      </w:r>
      <w:r w:rsidR="009D600B" w:rsidRPr="0058220E">
        <w:t>such</w:t>
      </w:r>
      <w:r w:rsidRPr="000D50D7">
        <w:t xml:space="preserve"> </w:t>
      </w:r>
      <w:r w:rsidR="009D600B" w:rsidRPr="0058220E">
        <w:t>notice</w:t>
      </w:r>
      <w:r w:rsidRPr="000D50D7">
        <w:t xml:space="preserve"> </w:t>
      </w:r>
      <w:r w:rsidR="009D600B" w:rsidRPr="0058220E">
        <w:t>must</w:t>
      </w:r>
      <w:r w:rsidRPr="000D50D7">
        <w:t xml:space="preserve"> </w:t>
      </w:r>
      <w:r w:rsidR="009D600B" w:rsidRPr="0058220E">
        <w:t>be</w:t>
      </w:r>
      <w:r w:rsidRPr="000D50D7">
        <w:t xml:space="preserve"> </w:t>
      </w:r>
      <w:r w:rsidR="009D600B" w:rsidRPr="0058220E">
        <w:t>given</w:t>
      </w:r>
      <w:r w:rsidRPr="000D50D7">
        <w:t xml:space="preserve"> </w:t>
      </w:r>
      <w:r w:rsidR="009D600B" w:rsidRPr="0058220E">
        <w:t>no</w:t>
      </w:r>
      <w:r w:rsidRPr="000D50D7">
        <w:t xml:space="preserve"> </w:t>
      </w:r>
      <w:r w:rsidR="009D600B" w:rsidRPr="0058220E">
        <w:t>later</w:t>
      </w:r>
      <w:r w:rsidRPr="000D50D7">
        <w:t xml:space="preserve"> </w:t>
      </w:r>
      <w:r w:rsidR="009D600B" w:rsidRPr="0058220E">
        <w:t>than</w:t>
      </w:r>
      <w:r w:rsidRPr="000D50D7">
        <w:t xml:space="preserve"> </w:t>
      </w:r>
      <w:r w:rsidR="009D600B" w:rsidRPr="0058220E">
        <w:t>28</w:t>
      </w:r>
      <w:r w:rsidRPr="000D50D7">
        <w:t xml:space="preserve"> </w:t>
      </w:r>
      <w:r w:rsidR="009D600B" w:rsidRPr="0058220E">
        <w:t>days</w:t>
      </w:r>
      <w:r w:rsidRPr="000D50D7">
        <w:t xml:space="preserve"> </w:t>
      </w:r>
      <w:r w:rsidR="009D600B" w:rsidRPr="0058220E">
        <w:t>before</w:t>
      </w:r>
      <w:r w:rsidRPr="000D50D7">
        <w:t xml:space="preserve"> </w:t>
      </w:r>
      <w:r w:rsidR="009D600B" w:rsidRPr="0058220E">
        <w:t>any</w:t>
      </w:r>
      <w:r w:rsidRPr="000D50D7">
        <w:t xml:space="preserve"> </w:t>
      </w:r>
      <w:r w:rsidR="009D600B" w:rsidRPr="0058220E">
        <w:t>such</w:t>
      </w:r>
      <w:r w:rsidRPr="000D50D7">
        <w:t xml:space="preserve"> </w:t>
      </w:r>
      <w:r w:rsidR="009D600B" w:rsidRPr="0058220E">
        <w:t>application</w:t>
      </w:r>
      <w:r w:rsidRPr="000D50D7">
        <w:t xml:space="preserve"> </w:t>
      </w:r>
      <w:r w:rsidR="009D600B" w:rsidRPr="0058220E">
        <w:t>is</w:t>
      </w:r>
      <w:r w:rsidRPr="000D50D7">
        <w:t xml:space="preserve"> </w:t>
      </w:r>
      <w:r w:rsidR="009D600B" w:rsidRPr="0058220E">
        <w:t>made</w:t>
      </w:r>
      <w:r w:rsidRPr="000D50D7">
        <w:t xml:space="preserve"> </w:t>
      </w:r>
      <w:r w:rsidR="009D600B" w:rsidRPr="0058220E">
        <w:t>and</w:t>
      </w:r>
      <w:r w:rsidRPr="000D50D7">
        <w:t xml:space="preserve"> </w:t>
      </w:r>
      <w:r w:rsidR="009D600B" w:rsidRPr="0058220E">
        <w:t>must</w:t>
      </w:r>
      <w:r w:rsidRPr="000D50D7">
        <w:t xml:space="preserve"> </w:t>
      </w:r>
      <w:r w:rsidR="009D600B" w:rsidRPr="0058220E">
        <w:t>describe</w:t>
      </w:r>
      <w:r w:rsidRPr="000D50D7">
        <w:t xml:space="preserve"> </w:t>
      </w:r>
      <w:r w:rsidR="009D600B" w:rsidRPr="0058220E">
        <w:t>or</w:t>
      </w:r>
      <w:r w:rsidRPr="000D50D7">
        <w:t xml:space="preserve"> </w:t>
      </w:r>
      <w:r w:rsidR="009D600B" w:rsidRPr="0058220E">
        <w:t>give</w:t>
      </w:r>
      <w:r w:rsidRPr="000D50D7">
        <w:t xml:space="preserve"> </w:t>
      </w:r>
      <w:r w:rsidR="009D600B" w:rsidRPr="0058220E">
        <w:t>(as</w:t>
      </w:r>
      <w:r w:rsidRPr="000D50D7">
        <w:t xml:space="preserve"> </w:t>
      </w:r>
      <w:r w:rsidR="009D600B" w:rsidRPr="0058220E">
        <w:t>appropriate)</w:t>
      </w:r>
      <w:r w:rsidR="004C7FF3">
        <w:t>—</w:t>
      </w:r>
    </w:p>
    <w:p w14:paraId="39F87234" w14:textId="77777777" w:rsidR="009D600B" w:rsidRDefault="009D600B" w:rsidP="009D600B">
      <w:pPr>
        <w:pStyle w:val="N3"/>
      </w:pPr>
      <w:r>
        <w:t>the</w:t>
      </w:r>
      <w:r w:rsidR="000D50D7" w:rsidRPr="000D50D7">
        <w:t xml:space="preserve"> </w:t>
      </w:r>
      <w:r>
        <w:t>nature</w:t>
      </w:r>
      <w:r w:rsidR="000D50D7" w:rsidRPr="000D50D7">
        <w:t xml:space="preserve"> </w:t>
      </w:r>
      <w:r>
        <w:t>of</w:t>
      </w:r>
      <w:r w:rsidR="000D50D7" w:rsidRPr="000D50D7">
        <w:t xml:space="preserve"> </w:t>
      </w:r>
      <w:r>
        <w:t>the</w:t>
      </w:r>
      <w:r w:rsidR="000D50D7" w:rsidRPr="000D50D7">
        <w:t xml:space="preserve"> </w:t>
      </w:r>
      <w:r>
        <w:t>application</w:t>
      </w:r>
      <w:r w:rsidR="000D50D7" w:rsidRPr="000D50D7">
        <w:t xml:space="preserve"> </w:t>
      </w:r>
      <w:r>
        <w:t>to</w:t>
      </w:r>
      <w:r w:rsidR="000D50D7" w:rsidRPr="000D50D7">
        <w:t xml:space="preserve"> </w:t>
      </w:r>
      <w:r>
        <w:t>be</w:t>
      </w:r>
      <w:r w:rsidR="000D50D7" w:rsidRPr="000D50D7">
        <w:t xml:space="preserve"> </w:t>
      </w:r>
      <w:r>
        <w:t>made;</w:t>
      </w:r>
    </w:p>
    <w:p w14:paraId="0B420B36" w14:textId="77777777" w:rsidR="009D600B" w:rsidRDefault="009D600B" w:rsidP="009D600B">
      <w:pPr>
        <w:pStyle w:val="N3"/>
      </w:pPr>
      <w:r>
        <w:t>the</w:t>
      </w:r>
      <w:r w:rsidR="000D50D7" w:rsidRPr="000D50D7">
        <w:t xml:space="preserve"> </w:t>
      </w:r>
      <w:r>
        <w:t>extent</w:t>
      </w:r>
      <w:r w:rsidR="000D50D7" w:rsidRPr="000D50D7">
        <w:t xml:space="preserve"> </w:t>
      </w:r>
      <w:r>
        <w:t>of</w:t>
      </w:r>
      <w:r w:rsidR="000D50D7" w:rsidRPr="000D50D7">
        <w:t xml:space="preserve"> </w:t>
      </w:r>
      <w:r>
        <w:t>the</w:t>
      </w:r>
      <w:r w:rsidR="000D50D7" w:rsidRPr="000D50D7">
        <w:t xml:space="preserve"> </w:t>
      </w:r>
      <w:r>
        <w:t>geographical</w:t>
      </w:r>
      <w:r w:rsidR="000D50D7" w:rsidRPr="000D50D7">
        <w:t xml:space="preserve"> </w:t>
      </w:r>
      <w:r>
        <w:t>area</w:t>
      </w:r>
      <w:r w:rsidR="000D50D7" w:rsidRPr="000D50D7">
        <w:t xml:space="preserve"> </w:t>
      </w:r>
      <w:r>
        <w:t>to</w:t>
      </w:r>
      <w:r w:rsidR="000D50D7" w:rsidRPr="000D50D7">
        <w:t xml:space="preserve"> </w:t>
      </w:r>
      <w:r>
        <w:t>which</w:t>
      </w:r>
      <w:r w:rsidR="000D50D7" w:rsidRPr="000D50D7">
        <w:t xml:space="preserve"> </w:t>
      </w:r>
      <w:r>
        <w:t>the</w:t>
      </w:r>
      <w:r w:rsidR="000D50D7" w:rsidRPr="000D50D7">
        <w:t xml:space="preserve"> </w:t>
      </w:r>
      <w:r>
        <w:t>application</w:t>
      </w:r>
      <w:r w:rsidR="000D50D7" w:rsidRPr="000D50D7">
        <w:t xml:space="preserve"> </w:t>
      </w:r>
      <w:r>
        <w:t>relates;</w:t>
      </w:r>
      <w:r w:rsidR="000D50D7" w:rsidRPr="000D50D7">
        <w:t xml:space="preserve"> </w:t>
      </w:r>
      <w:r>
        <w:t>and</w:t>
      </w:r>
    </w:p>
    <w:p w14:paraId="7FB4D3AE" w14:textId="77777777" w:rsidR="009D600B" w:rsidRDefault="009D600B" w:rsidP="009D600B">
      <w:pPr>
        <w:pStyle w:val="N3"/>
      </w:pPr>
      <w:r>
        <w:lastRenderedPageBreak/>
        <w:t>the</w:t>
      </w:r>
      <w:r w:rsidR="000D50D7" w:rsidRPr="000D50D7">
        <w:t xml:space="preserve"> </w:t>
      </w:r>
      <w:r>
        <w:t>name</w:t>
      </w:r>
      <w:r w:rsidR="000D50D7" w:rsidRPr="000D50D7">
        <w:t xml:space="preserve"> </w:t>
      </w:r>
      <w:r>
        <w:t>and</w:t>
      </w:r>
      <w:r w:rsidR="000D50D7" w:rsidRPr="000D50D7">
        <w:t xml:space="preserve"> </w:t>
      </w:r>
      <w:r>
        <w:t>address</w:t>
      </w:r>
      <w:r w:rsidR="000D50D7" w:rsidRPr="000D50D7">
        <w:t xml:space="preserve"> </w:t>
      </w:r>
      <w:r>
        <w:t>of</w:t>
      </w:r>
      <w:r w:rsidR="000D50D7" w:rsidRPr="000D50D7">
        <w:t xml:space="preserve"> </w:t>
      </w:r>
      <w:r>
        <w:t>the</w:t>
      </w:r>
      <w:r w:rsidR="000D50D7" w:rsidRPr="000D50D7">
        <w:t xml:space="preserve"> </w:t>
      </w:r>
      <w:r>
        <w:t>person</w:t>
      </w:r>
      <w:r w:rsidR="000D50D7" w:rsidRPr="000D50D7">
        <w:t xml:space="preserve"> </w:t>
      </w:r>
      <w:r>
        <w:t>acting</w:t>
      </w:r>
      <w:r w:rsidR="000D50D7" w:rsidRPr="000D50D7">
        <w:t xml:space="preserve"> </w:t>
      </w:r>
      <w:r>
        <w:t>for</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to</w:t>
      </w:r>
      <w:r w:rsidR="000D50D7" w:rsidRPr="000D50D7">
        <w:t xml:space="preserve"> </w:t>
      </w:r>
      <w:r>
        <w:t>whom</w:t>
      </w:r>
      <w:r w:rsidR="000D50D7" w:rsidRPr="000D50D7">
        <w:t xml:space="preserve"> </w:t>
      </w:r>
      <w:r>
        <w:t>the</w:t>
      </w:r>
      <w:r w:rsidR="000D50D7" w:rsidRPr="000D50D7">
        <w:t xml:space="preserve"> </w:t>
      </w:r>
      <w:r>
        <w:t>application</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made.</w:t>
      </w:r>
    </w:p>
    <w:p w14:paraId="5729BBD6" w14:textId="77777777" w:rsidR="009D600B" w:rsidRPr="0058220E" w:rsidRDefault="000D50D7" w:rsidP="009D600B">
      <w:pPr>
        <w:pStyle w:val="N1"/>
      </w:pPr>
      <w:r w:rsidRPr="000D50D7">
        <w:t> </w:t>
      </w:r>
      <w:r w:rsidR="009D600B" w:rsidRPr="0058220E">
        <w:t>The</w:t>
      </w:r>
      <w:r w:rsidRPr="000D50D7">
        <w:t xml:space="preserve"> </w:t>
      </w:r>
      <w:r w:rsidR="009D600B" w:rsidRPr="0058220E">
        <w:t>undertaker</w:t>
      </w:r>
      <w:r w:rsidRPr="000D50D7">
        <w:t xml:space="preserve"> </w:t>
      </w:r>
      <w:r w:rsidR="009D600B" w:rsidRPr="0058220E">
        <w:t>must</w:t>
      </w:r>
      <w:r w:rsidRPr="000D50D7">
        <w:t xml:space="preserve"> </w:t>
      </w:r>
      <w:r w:rsidR="009D600B" w:rsidRPr="0058220E">
        <w:t>no</w:t>
      </w:r>
      <w:r w:rsidRPr="000D50D7">
        <w:t xml:space="preserve"> </w:t>
      </w:r>
      <w:r w:rsidR="009D600B" w:rsidRPr="0058220E">
        <w:t>later</w:t>
      </w:r>
      <w:r w:rsidRPr="000D50D7">
        <w:t xml:space="preserve"> </w:t>
      </w:r>
      <w:r w:rsidR="009D600B" w:rsidRPr="0058220E">
        <w:t>than</w:t>
      </w:r>
      <w:r w:rsidRPr="000D50D7">
        <w:t xml:space="preserve"> </w:t>
      </w:r>
      <w:r w:rsidR="009D600B" w:rsidRPr="0058220E">
        <w:t>28</w:t>
      </w:r>
      <w:r w:rsidRPr="000D50D7">
        <w:t xml:space="preserve"> </w:t>
      </w:r>
      <w:r w:rsidR="009D600B" w:rsidRPr="0058220E">
        <w:t>days</w:t>
      </w:r>
      <w:r w:rsidRPr="000D50D7">
        <w:t xml:space="preserve"> </w:t>
      </w:r>
      <w:r w:rsidR="009D600B" w:rsidRPr="0058220E">
        <w:t>from</w:t>
      </w:r>
      <w:r w:rsidRPr="000D50D7">
        <w:t xml:space="preserve"> </w:t>
      </w:r>
      <w:r w:rsidR="009D600B" w:rsidRPr="0058220E">
        <w:t>the</w:t>
      </w:r>
      <w:r w:rsidRPr="000D50D7">
        <w:t xml:space="preserve"> </w:t>
      </w:r>
      <w:r w:rsidR="009D600B" w:rsidRPr="0058220E">
        <w:t>date</w:t>
      </w:r>
      <w:r w:rsidRPr="000D50D7">
        <w:t xml:space="preserve"> </w:t>
      </w:r>
      <w:r w:rsidR="009D600B" w:rsidRPr="0058220E">
        <w:t>that</w:t>
      </w:r>
      <w:r w:rsidRPr="000D50D7">
        <w:t xml:space="preserve"> </w:t>
      </w:r>
      <w:r w:rsidR="009D600B" w:rsidRPr="0058220E">
        <w:t>the</w:t>
      </w:r>
      <w:r w:rsidRPr="000D50D7">
        <w:t xml:space="preserve"> </w:t>
      </w:r>
      <w:r w:rsidR="009D600B" w:rsidRPr="0058220E">
        <w:t>plans</w:t>
      </w:r>
      <w:r w:rsidRPr="000D50D7">
        <w:t xml:space="preserve"> </w:t>
      </w:r>
      <w:r w:rsidR="009D600B" w:rsidRPr="0058220E">
        <w:t>submitted</w:t>
      </w:r>
      <w:r w:rsidRPr="000D50D7">
        <w:t xml:space="preserve"> </w:t>
      </w:r>
      <w:r w:rsidR="009D600B" w:rsidRPr="0058220E">
        <w:t>to</w:t>
      </w:r>
      <w:r w:rsidRPr="000D50D7">
        <w:t xml:space="preserve"> </w:t>
      </w:r>
      <w:r w:rsidR="009D600B" w:rsidRPr="0058220E">
        <w:t>and</w:t>
      </w:r>
      <w:r w:rsidRPr="000D50D7">
        <w:t xml:space="preserve"> </w:t>
      </w:r>
      <w:r w:rsidR="009D600B" w:rsidRPr="0058220E">
        <w:t>certified</w:t>
      </w:r>
      <w:r w:rsidRPr="000D50D7">
        <w:t xml:space="preserve"> </w:t>
      </w:r>
      <w:r w:rsidR="009D600B" w:rsidRPr="0058220E">
        <w:t>by</w:t>
      </w:r>
      <w:r w:rsidRPr="000D50D7">
        <w:t xml:space="preserve"> </w:t>
      </w:r>
      <w:r w:rsidR="009D600B" w:rsidRPr="0058220E">
        <w:t>the</w:t>
      </w:r>
      <w:r w:rsidRPr="000D50D7">
        <w:t xml:space="preserve"> </w:t>
      </w:r>
      <w:r w:rsidR="009D600B" w:rsidRPr="0058220E">
        <w:t>Secretary</w:t>
      </w:r>
      <w:r w:rsidRPr="000D50D7">
        <w:t xml:space="preserve"> </w:t>
      </w:r>
      <w:r w:rsidR="009D600B" w:rsidRPr="0058220E">
        <w:t>of</w:t>
      </w:r>
      <w:r w:rsidRPr="000D50D7">
        <w:t xml:space="preserve"> </w:t>
      </w:r>
      <w:r w:rsidR="009D600B" w:rsidRPr="0058220E">
        <w:t>State</w:t>
      </w:r>
      <w:r w:rsidRPr="000D50D7">
        <w:t xml:space="preserve"> </w:t>
      </w:r>
      <w:r w:rsidR="009D600B" w:rsidRPr="0058220E">
        <w:t>in</w:t>
      </w:r>
      <w:r w:rsidRPr="000D50D7">
        <w:t xml:space="preserve"> </w:t>
      </w:r>
      <w:r w:rsidR="009D600B" w:rsidRPr="0058220E">
        <w:t>accordance</w:t>
      </w:r>
      <w:r w:rsidRPr="000D50D7">
        <w:t xml:space="preserve"> </w:t>
      </w:r>
      <w:r w:rsidR="009D600B" w:rsidRPr="0058220E">
        <w:t>with</w:t>
      </w:r>
      <w:r w:rsidRPr="000D50D7">
        <w:t xml:space="preserve"> </w:t>
      </w:r>
      <w:r w:rsidR="009D600B" w:rsidRPr="0058220E">
        <w:t>article</w:t>
      </w:r>
      <w:r w:rsidRPr="000D50D7">
        <w:t xml:space="preserve"> </w:t>
      </w:r>
      <w:r w:rsidR="001D68FF">
        <w:t>3</w:t>
      </w:r>
      <w:r w:rsidR="00FC0B23" w:rsidRPr="0058220E">
        <w:t>8</w:t>
      </w:r>
      <w:r w:rsidRPr="000D50D7">
        <w:t xml:space="preserve"> </w:t>
      </w:r>
      <w:r w:rsidR="009D600B" w:rsidRPr="0058220E">
        <w:t>(certification</w:t>
      </w:r>
      <w:r w:rsidRPr="000D50D7">
        <w:t xml:space="preserve"> </w:t>
      </w:r>
      <w:r w:rsidR="009D600B" w:rsidRPr="0058220E">
        <w:t>of</w:t>
      </w:r>
      <w:r w:rsidRPr="000D50D7">
        <w:t xml:space="preserve"> </w:t>
      </w:r>
      <w:r w:rsidR="009D600B" w:rsidRPr="0058220E">
        <w:t>plans</w:t>
      </w:r>
      <w:r w:rsidRPr="000D50D7">
        <w:t xml:space="preserve"> </w:t>
      </w:r>
      <w:r w:rsidR="007875D2" w:rsidRPr="0058220E">
        <w:t>and</w:t>
      </w:r>
      <w:r w:rsidRPr="000D50D7">
        <w:t xml:space="preserve"> </w:t>
      </w:r>
      <w:r w:rsidR="007875D2" w:rsidRPr="0058220E">
        <w:t>documents</w:t>
      </w:r>
      <w:r w:rsidRPr="000D50D7">
        <w:t xml:space="preserve"> </w:t>
      </w:r>
      <w:r w:rsidR="009D600B" w:rsidRPr="0058220E">
        <w:t>etc.)</w:t>
      </w:r>
      <w:r w:rsidRPr="000D50D7">
        <w:t xml:space="preserve"> </w:t>
      </w:r>
      <w:r w:rsidR="009D600B" w:rsidRPr="0058220E">
        <w:t>are</w:t>
      </w:r>
      <w:r w:rsidRPr="000D50D7">
        <w:t xml:space="preserve"> </w:t>
      </w:r>
      <w:r w:rsidR="009D600B" w:rsidRPr="0058220E">
        <w:t>certified</w:t>
      </w:r>
      <w:r w:rsidRPr="000D50D7">
        <w:t xml:space="preserve"> </w:t>
      </w:r>
      <w:r w:rsidR="009D600B" w:rsidRPr="0058220E">
        <w:t>by</w:t>
      </w:r>
      <w:r w:rsidRPr="000D50D7">
        <w:t xml:space="preserve"> </w:t>
      </w:r>
      <w:r w:rsidR="009D600B" w:rsidRPr="0058220E">
        <w:t>the</w:t>
      </w:r>
      <w:r w:rsidRPr="000D50D7">
        <w:t xml:space="preserve"> </w:t>
      </w:r>
      <w:r w:rsidR="009D600B" w:rsidRPr="0058220E">
        <w:t>Secretary</w:t>
      </w:r>
      <w:r w:rsidRPr="000D50D7">
        <w:t xml:space="preserve"> </w:t>
      </w:r>
      <w:r w:rsidR="009D600B" w:rsidRPr="0058220E">
        <w:t>of</w:t>
      </w:r>
      <w:r w:rsidRPr="000D50D7">
        <w:t xml:space="preserve"> </w:t>
      </w:r>
      <w:r w:rsidR="009D600B" w:rsidRPr="0058220E">
        <w:t>State,</w:t>
      </w:r>
      <w:r w:rsidRPr="000D50D7">
        <w:t xml:space="preserve"> </w:t>
      </w:r>
      <w:r w:rsidR="009D600B" w:rsidRPr="0058220E">
        <w:t>provide</w:t>
      </w:r>
      <w:r w:rsidRPr="000D50D7">
        <w:t xml:space="preserve"> </w:t>
      </w:r>
      <w:r w:rsidR="009D600B" w:rsidRPr="0058220E">
        <w:t>a</w:t>
      </w:r>
      <w:r w:rsidRPr="000D50D7">
        <w:t xml:space="preserve"> </w:t>
      </w:r>
      <w:r w:rsidR="009D600B" w:rsidRPr="0058220E">
        <w:t>set</w:t>
      </w:r>
      <w:r w:rsidRPr="000D50D7">
        <w:t xml:space="preserve"> </w:t>
      </w:r>
      <w:r w:rsidR="009D600B" w:rsidRPr="0058220E">
        <w:t>of</w:t>
      </w:r>
      <w:r w:rsidRPr="000D50D7">
        <w:t xml:space="preserve"> </w:t>
      </w:r>
      <w:r w:rsidR="009D600B" w:rsidRPr="0058220E">
        <w:t>those</w:t>
      </w:r>
      <w:r w:rsidRPr="000D50D7">
        <w:t xml:space="preserve"> </w:t>
      </w:r>
      <w:r w:rsidR="009D600B" w:rsidRPr="0058220E">
        <w:t>plans</w:t>
      </w:r>
      <w:r w:rsidRPr="000D50D7">
        <w:t xml:space="preserve"> </w:t>
      </w:r>
      <w:r w:rsidR="009D600B" w:rsidRPr="0058220E">
        <w:t>to</w:t>
      </w:r>
      <w:r w:rsidRPr="000D50D7">
        <w:t xml:space="preserve"> </w:t>
      </w:r>
      <w:r w:rsidR="009D600B" w:rsidRPr="0058220E">
        <w:t>Network</w:t>
      </w:r>
      <w:r w:rsidRPr="000D50D7">
        <w:t xml:space="preserve"> </w:t>
      </w:r>
      <w:r w:rsidR="009D600B" w:rsidRPr="0058220E">
        <w:t>Rail</w:t>
      </w:r>
      <w:r w:rsidRPr="000D50D7">
        <w:t xml:space="preserve"> </w:t>
      </w:r>
      <w:r w:rsidR="009D600B" w:rsidRPr="0058220E">
        <w:t>in</w:t>
      </w:r>
      <w:r w:rsidRPr="000D50D7">
        <w:t xml:space="preserve"> </w:t>
      </w:r>
      <w:r w:rsidR="009D600B" w:rsidRPr="0058220E">
        <w:t>a</w:t>
      </w:r>
      <w:r w:rsidRPr="000D50D7">
        <w:t xml:space="preserve"> </w:t>
      </w:r>
      <w:r w:rsidR="009D600B" w:rsidRPr="0058220E">
        <w:t>format</w:t>
      </w:r>
      <w:r w:rsidRPr="000D50D7">
        <w:t xml:space="preserve"> </w:t>
      </w:r>
      <w:r w:rsidR="009D600B" w:rsidRPr="0058220E">
        <w:t>specified</w:t>
      </w:r>
      <w:r w:rsidRPr="000D50D7">
        <w:t xml:space="preserve"> </w:t>
      </w:r>
      <w:r w:rsidR="009D600B" w:rsidRPr="0058220E">
        <w:t>by</w:t>
      </w:r>
      <w:r w:rsidRPr="000D50D7">
        <w:t xml:space="preserve"> </w:t>
      </w:r>
      <w:r w:rsidR="009D600B" w:rsidRPr="0058220E">
        <w:t>Network</w:t>
      </w:r>
      <w:r w:rsidRPr="000D50D7">
        <w:t xml:space="preserve"> </w:t>
      </w:r>
      <w:r w:rsidR="009D600B" w:rsidRPr="0058220E">
        <w:t>Rail.</w:t>
      </w:r>
    </w:p>
    <w:p w14:paraId="7717E3DF" w14:textId="77777777" w:rsidR="00055B90" w:rsidRDefault="00055B90">
      <w:pPr>
        <w:pStyle w:val="Part"/>
        <w:rPr>
          <w:noProof/>
        </w:rPr>
      </w:pPr>
      <w:bookmarkStart w:id="1418" w:name="TOC15_08_2022_16_06_13_2777"/>
      <w:bookmarkStart w:id="1419" w:name="TOC06_09_2022_15_41_36_2837"/>
      <w:bookmarkStart w:id="1420" w:name="TOC04_10_2022_16_50_01_2881"/>
      <w:bookmarkStart w:id="1421" w:name="TOC23_11_2022_11_32_56_2952"/>
      <w:bookmarkStart w:id="1422" w:name="TOC10_01_2023_14_27_52_2973"/>
      <w:bookmarkEnd w:id="1418"/>
      <w:bookmarkEnd w:id="1419"/>
      <w:bookmarkEnd w:id="1420"/>
      <w:bookmarkEnd w:id="1421"/>
      <w:bookmarkEnd w:id="1422"/>
      <w:r>
        <w:t>PART</w:t>
      </w:r>
      <w:r w:rsidR="000D50D7" w:rsidRPr="000D50D7">
        <w:t xml:space="preserve"> </w:t>
      </w:r>
      <w:r>
        <w:fldChar w:fldCharType="begin"/>
      </w:r>
      <w:r>
        <w:instrText xml:space="preserve"> SEQ Part_ \* arabic </w:instrText>
      </w:r>
      <w:r>
        <w:fldChar w:fldCharType="separate"/>
      </w:r>
      <w:r w:rsidR="000D50D7">
        <w:rPr>
          <w:noProof/>
        </w:rPr>
        <w:t>8</w:t>
      </w:r>
      <w:r>
        <w:rPr>
          <w:noProof/>
        </w:rPr>
        <w:fldChar w:fldCharType="end"/>
      </w:r>
    </w:p>
    <w:p w14:paraId="6A8DC7C3" w14:textId="77777777" w:rsidR="00055B90" w:rsidRDefault="00055B90" w:rsidP="00055B90">
      <w:pPr>
        <w:pStyle w:val="PartHead"/>
      </w:pPr>
      <w:r>
        <w:t>FOR</w:t>
      </w:r>
      <w:r w:rsidR="000D50D7" w:rsidRPr="000D50D7">
        <w:t xml:space="preserve"> </w:t>
      </w:r>
      <w:r>
        <w:t>THE</w:t>
      </w:r>
      <w:r w:rsidR="000D50D7" w:rsidRPr="000D50D7">
        <w:t xml:space="preserve"> </w:t>
      </w:r>
      <w:r>
        <w:t>PROTECTION</w:t>
      </w:r>
      <w:r w:rsidR="000D50D7" w:rsidRPr="000D50D7">
        <w:t xml:space="preserve"> </w:t>
      </w:r>
      <w:r>
        <w:t>OF</w:t>
      </w:r>
      <w:r w:rsidR="000D50D7" w:rsidRPr="000D50D7">
        <w:t xml:space="preserve"> </w:t>
      </w:r>
      <w:r>
        <w:t>ESSEX</w:t>
      </w:r>
      <w:r w:rsidR="000D50D7" w:rsidRPr="000D50D7">
        <w:t xml:space="preserve"> </w:t>
      </w:r>
      <w:r>
        <w:t>COUNTY</w:t>
      </w:r>
      <w:r w:rsidR="000D50D7" w:rsidRPr="000D50D7">
        <w:t xml:space="preserve"> </w:t>
      </w:r>
      <w:r>
        <w:t>COUNCIL</w:t>
      </w:r>
    </w:p>
    <w:p w14:paraId="5C357774" w14:textId="77777777" w:rsidR="00055B90" w:rsidRDefault="000D50D7" w:rsidP="00055B90">
      <w:pPr>
        <w:pStyle w:val="N1"/>
      </w:pPr>
      <w:r w:rsidRPr="000D50D7">
        <w:t> </w:t>
      </w:r>
      <w:r w:rsidR="00055B90">
        <w:t>The</w:t>
      </w:r>
      <w:r w:rsidRPr="000D50D7">
        <w:t xml:space="preserve"> </w:t>
      </w:r>
      <w:r w:rsidR="00055B90">
        <w:t>provisions</w:t>
      </w:r>
      <w:r w:rsidRPr="000D50D7">
        <w:t xml:space="preserve"> </w:t>
      </w:r>
      <w:r w:rsidR="00055B90">
        <w:t>in</w:t>
      </w:r>
      <w:r w:rsidRPr="000D50D7">
        <w:t xml:space="preserve"> </w:t>
      </w:r>
      <w:r w:rsidR="00055B90">
        <w:t>this</w:t>
      </w:r>
      <w:r w:rsidRPr="000D50D7">
        <w:t xml:space="preserve"> </w:t>
      </w:r>
      <w:r w:rsidR="00055B90">
        <w:t>Part</w:t>
      </w:r>
      <w:r w:rsidRPr="000D50D7">
        <w:t xml:space="preserve"> </w:t>
      </w:r>
      <w:r w:rsidR="00055B90">
        <w:t>of</w:t>
      </w:r>
      <w:r w:rsidRPr="000D50D7">
        <w:t xml:space="preserve"> </w:t>
      </w:r>
      <w:r w:rsidR="00055B90">
        <w:t>this</w:t>
      </w:r>
      <w:r w:rsidRPr="000D50D7">
        <w:t xml:space="preserve"> </w:t>
      </w:r>
      <w:r w:rsidR="00055B90">
        <w:t>Schedule</w:t>
      </w:r>
      <w:r w:rsidRPr="000D50D7">
        <w:t xml:space="preserve"> </w:t>
      </w:r>
      <w:r w:rsidR="00055B90">
        <w:t>have</w:t>
      </w:r>
      <w:r w:rsidRPr="000D50D7">
        <w:t xml:space="preserve"> </w:t>
      </w:r>
      <w:r w:rsidR="00055B90">
        <w:t>effect</w:t>
      </w:r>
      <w:r w:rsidRPr="000D50D7">
        <w:t xml:space="preserve"> </w:t>
      </w:r>
      <w:r w:rsidR="00055B90">
        <w:t>for</w:t>
      </w:r>
      <w:r w:rsidRPr="000D50D7">
        <w:t xml:space="preserve"> </w:t>
      </w:r>
      <w:r w:rsidR="00055B90">
        <w:t>the</w:t>
      </w:r>
      <w:r w:rsidRPr="000D50D7">
        <w:t xml:space="preserve"> </w:t>
      </w:r>
      <w:r w:rsidR="00055B90">
        <w:t>protection</w:t>
      </w:r>
      <w:r w:rsidRPr="000D50D7">
        <w:t xml:space="preserve"> </w:t>
      </w:r>
      <w:r w:rsidR="00055B90">
        <w:t>of</w:t>
      </w:r>
      <w:r w:rsidRPr="000D50D7">
        <w:t xml:space="preserve"> </w:t>
      </w:r>
      <w:r w:rsidR="00055B90">
        <w:t>Essex</w:t>
      </w:r>
      <w:r w:rsidRPr="000D50D7">
        <w:t xml:space="preserve"> </w:t>
      </w:r>
      <w:r w:rsidR="00055B90">
        <w:t>County</w:t>
      </w:r>
      <w:r w:rsidRPr="000D50D7">
        <w:t xml:space="preserve"> </w:t>
      </w:r>
      <w:r w:rsidR="00055B90">
        <w:t>Council</w:t>
      </w:r>
      <w:r w:rsidRPr="000D50D7">
        <w:t xml:space="preserve"> </w:t>
      </w:r>
      <w:r w:rsidR="00055B90">
        <w:t>unless</w:t>
      </w:r>
      <w:r w:rsidRPr="000D50D7">
        <w:t xml:space="preserve"> </w:t>
      </w:r>
      <w:r w:rsidR="00055B90">
        <w:t>otherwise</w:t>
      </w:r>
      <w:r w:rsidRPr="000D50D7">
        <w:t xml:space="preserve"> </w:t>
      </w:r>
      <w:r w:rsidR="00055B90">
        <w:t>agreed</w:t>
      </w:r>
      <w:r w:rsidRPr="000D50D7">
        <w:t xml:space="preserve"> </w:t>
      </w:r>
      <w:r w:rsidR="00055B90">
        <w:t>in</w:t>
      </w:r>
      <w:r w:rsidRPr="000D50D7">
        <w:t xml:space="preserve"> </w:t>
      </w:r>
      <w:r w:rsidR="00055B90">
        <w:t>writing</w:t>
      </w:r>
      <w:r w:rsidRPr="000D50D7">
        <w:t xml:space="preserve"> </w:t>
      </w:r>
      <w:r w:rsidR="00055B90">
        <w:t>between</w:t>
      </w:r>
      <w:r w:rsidRPr="000D50D7">
        <w:t xml:space="preserve"> </w:t>
      </w:r>
      <w:r w:rsidR="00055B90">
        <w:t>the</w:t>
      </w:r>
      <w:r w:rsidRPr="000D50D7">
        <w:t xml:space="preserve"> </w:t>
      </w:r>
      <w:r w:rsidR="00055B90">
        <w:t>undertaker</w:t>
      </w:r>
      <w:r w:rsidRPr="000D50D7">
        <w:t xml:space="preserve"> </w:t>
      </w:r>
      <w:r w:rsidR="00055B90">
        <w:t>and</w:t>
      </w:r>
      <w:r w:rsidRPr="000D50D7">
        <w:t xml:space="preserve"> </w:t>
      </w:r>
      <w:r w:rsidR="00055B90">
        <w:t>Essex</w:t>
      </w:r>
      <w:r w:rsidRPr="000D50D7">
        <w:t xml:space="preserve"> </w:t>
      </w:r>
      <w:r w:rsidR="00055B90">
        <w:t>County</w:t>
      </w:r>
      <w:r w:rsidRPr="000D50D7">
        <w:t xml:space="preserve"> </w:t>
      </w:r>
      <w:r w:rsidR="00055B90">
        <w:t>Council.</w:t>
      </w:r>
    </w:p>
    <w:p w14:paraId="0A348166" w14:textId="77777777" w:rsidR="00055B90" w:rsidRDefault="000D50D7" w:rsidP="00055B90">
      <w:pPr>
        <w:pStyle w:val="N1"/>
      </w:pPr>
      <w:r w:rsidRPr="000D50D7">
        <w:t> </w:t>
      </w:r>
      <w:r w:rsidR="00055B90">
        <w:t>In</w:t>
      </w:r>
      <w:r w:rsidRPr="000D50D7">
        <w:t xml:space="preserve"> </w:t>
      </w:r>
      <w:r w:rsidR="00055B90">
        <w:t>this</w:t>
      </w:r>
      <w:r w:rsidRPr="000D50D7">
        <w:t xml:space="preserve"> </w:t>
      </w:r>
      <w:r w:rsidR="00055B90">
        <w:t>Part</w:t>
      </w:r>
      <w:r w:rsidRPr="000D50D7">
        <w:t xml:space="preserve"> </w:t>
      </w:r>
      <w:r w:rsidR="00055B90">
        <w:t>of</w:t>
      </w:r>
      <w:r w:rsidRPr="000D50D7">
        <w:t xml:space="preserve"> </w:t>
      </w:r>
      <w:r w:rsidR="00055B90">
        <w:t>this</w:t>
      </w:r>
      <w:r w:rsidRPr="000D50D7">
        <w:t xml:space="preserve"> </w:t>
      </w:r>
      <w:r w:rsidR="00055B90">
        <w:t>Schedule—</w:t>
      </w:r>
    </w:p>
    <w:p w14:paraId="1B54DAE2" w14:textId="77777777" w:rsidR="00055B90" w:rsidRDefault="00055B90" w:rsidP="00055B90">
      <w:pPr>
        <w:pStyle w:val="DefPara"/>
      </w:pPr>
      <w:r>
        <w:t>“authorised</w:t>
      </w:r>
      <w:r w:rsidR="000D50D7" w:rsidRPr="000D50D7">
        <w:t xml:space="preserve"> </w:t>
      </w:r>
      <w:r>
        <w:t>development”</w:t>
      </w:r>
      <w:r w:rsidR="000D50D7" w:rsidRPr="000D50D7">
        <w:t xml:space="preserve"> </w:t>
      </w:r>
      <w:r>
        <w:t>has</w:t>
      </w:r>
      <w:r w:rsidR="000D50D7" w:rsidRPr="000D50D7">
        <w:t xml:space="preserve"> </w:t>
      </w:r>
      <w:r>
        <w:t>the</w:t>
      </w:r>
      <w:r w:rsidR="000D50D7" w:rsidRPr="000D50D7">
        <w:t xml:space="preserve"> </w:t>
      </w:r>
      <w:r>
        <w:t>same</w:t>
      </w:r>
      <w:r w:rsidR="000D50D7" w:rsidRPr="000D50D7">
        <w:t xml:space="preserve"> </w:t>
      </w:r>
      <w:r>
        <w:t>meaning</w:t>
      </w:r>
      <w:r w:rsidR="000D50D7" w:rsidRPr="000D50D7">
        <w:t xml:space="preserve"> </w:t>
      </w:r>
      <w:r>
        <w:t>as</w:t>
      </w:r>
      <w:r w:rsidR="000D50D7" w:rsidRPr="000D50D7">
        <w:t xml:space="preserve"> </w:t>
      </w:r>
      <w:r>
        <w:t>in</w:t>
      </w:r>
      <w:r w:rsidR="000D50D7" w:rsidRPr="000D50D7">
        <w:t xml:space="preserve"> </w:t>
      </w:r>
      <w:r>
        <w:t>article</w:t>
      </w:r>
      <w:r w:rsidR="000D50D7" w:rsidRPr="000D50D7">
        <w:t xml:space="preserve"> </w:t>
      </w:r>
      <w:r>
        <w:fldChar w:fldCharType="begin"/>
      </w:r>
      <w:r>
        <w:instrText xml:space="preserve"> REF _Ref96353020 \r \h </w:instrText>
      </w:r>
      <w:r>
        <w:fldChar w:fldCharType="separate"/>
      </w:r>
      <w:r w:rsidR="000D50D7">
        <w:t>2(1)</w:t>
      </w:r>
      <w:r>
        <w:fldChar w:fldCharType="end"/>
      </w:r>
      <w:r w:rsidR="000D50D7" w:rsidRPr="000D50D7">
        <w:t xml:space="preserve"> </w:t>
      </w:r>
      <w:r>
        <w:t>(interpretation)</w:t>
      </w:r>
      <w:r w:rsidR="000D50D7" w:rsidRPr="000D50D7">
        <w:t xml:space="preserve"> </w:t>
      </w:r>
      <w:r>
        <w:t>of</w:t>
      </w:r>
      <w:r w:rsidR="000D50D7" w:rsidRPr="000D50D7">
        <w:t xml:space="preserve"> </w:t>
      </w:r>
      <w:r>
        <w:t>this</w:t>
      </w:r>
      <w:r w:rsidR="000D50D7" w:rsidRPr="000D50D7">
        <w:t xml:space="preserve"> </w:t>
      </w:r>
      <w:r>
        <w:t>Order</w:t>
      </w:r>
      <w:r w:rsidR="000D50D7" w:rsidRPr="000D50D7">
        <w:t xml:space="preserve"> </w:t>
      </w:r>
      <w:r>
        <w:t>and</w:t>
      </w:r>
      <w:r w:rsidR="000D50D7" w:rsidRPr="000D50D7">
        <w:t xml:space="preserve"> </w:t>
      </w:r>
      <w:r>
        <w:t>(unless</w:t>
      </w:r>
      <w:r w:rsidR="000D50D7" w:rsidRPr="000D50D7">
        <w:t xml:space="preserve"> </w:t>
      </w:r>
      <w:r>
        <w:t>otherwise</w:t>
      </w:r>
      <w:r w:rsidR="000D50D7" w:rsidRPr="000D50D7">
        <w:t xml:space="preserve"> </w:t>
      </w:r>
      <w:r>
        <w:t>specified)</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includes</w:t>
      </w:r>
      <w:r w:rsidR="000D50D7" w:rsidRPr="000D50D7">
        <w:t xml:space="preserve"> </w:t>
      </w:r>
      <w:r>
        <w:t>the</w:t>
      </w:r>
      <w:r w:rsidR="000D50D7" w:rsidRPr="000D50D7">
        <w:t xml:space="preserve"> </w:t>
      </w:r>
      <w:r>
        <w:t>operation</w:t>
      </w:r>
      <w:r w:rsidR="000D50D7" w:rsidRPr="000D50D7">
        <w:t xml:space="preserve"> </w:t>
      </w:r>
      <w:r>
        <w:t>and</w:t>
      </w:r>
      <w:r w:rsidR="000D50D7" w:rsidRPr="000D50D7">
        <w:t xml:space="preserve"> </w:t>
      </w:r>
      <w:r>
        <w:t>maintenance</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and</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any</w:t>
      </w:r>
      <w:r w:rsidR="000D50D7" w:rsidRPr="000D50D7">
        <w:t xml:space="preserve"> </w:t>
      </w:r>
      <w:r>
        <w:t>works</w:t>
      </w:r>
      <w:r w:rsidR="000D50D7" w:rsidRPr="000D50D7">
        <w:t xml:space="preserve"> </w:t>
      </w:r>
      <w:r>
        <w:t>authorised</w:t>
      </w:r>
      <w:r w:rsidR="000D50D7" w:rsidRPr="000D50D7">
        <w:t xml:space="preserve"> </w:t>
      </w:r>
      <w:r>
        <w:t>by</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p>
    <w:p w14:paraId="215DC5C1" w14:textId="77777777" w:rsidR="0023078E" w:rsidRDefault="00055B90" w:rsidP="0023078E">
      <w:pPr>
        <w:pStyle w:val="DefPara"/>
      </w:pPr>
      <w:r>
        <w:t>“construction”</w:t>
      </w:r>
      <w:r w:rsidR="000D50D7" w:rsidRPr="000D50D7">
        <w:t xml:space="preserve"> </w:t>
      </w:r>
      <w:r>
        <w:t>includes</w:t>
      </w:r>
      <w:r w:rsidR="000D50D7" w:rsidRPr="000D50D7">
        <w:t xml:space="preserve"> </w:t>
      </w:r>
      <w:r>
        <w:t>execution,</w:t>
      </w:r>
      <w:r w:rsidR="000D50D7" w:rsidRPr="000D50D7">
        <w:t xml:space="preserve"> </w:t>
      </w:r>
      <w:r>
        <w:t>placing,</w:t>
      </w:r>
      <w:r w:rsidR="000D50D7" w:rsidRPr="000D50D7">
        <w:t xml:space="preserve"> </w:t>
      </w:r>
      <w:r>
        <w:t>altering,</w:t>
      </w:r>
      <w:r w:rsidR="000D50D7" w:rsidRPr="000D50D7">
        <w:t xml:space="preserve"> </w:t>
      </w:r>
      <w:r>
        <w:t>replacin</w:t>
      </w:r>
      <w:r w:rsidR="0023078E">
        <w:t>g,</w:t>
      </w:r>
      <w:r w:rsidR="000D50D7" w:rsidRPr="000D50D7">
        <w:t xml:space="preserve"> </w:t>
      </w:r>
      <w:r w:rsidR="0023078E">
        <w:t>relaying</w:t>
      </w:r>
      <w:r w:rsidR="000D50D7" w:rsidRPr="000D50D7">
        <w:t xml:space="preserve"> </w:t>
      </w:r>
      <w:r w:rsidR="0023078E">
        <w:t>and</w:t>
      </w:r>
      <w:r w:rsidR="000D50D7" w:rsidRPr="000D50D7">
        <w:t xml:space="preserve"> </w:t>
      </w:r>
      <w:r w:rsidR="0023078E">
        <w:t>removal,</w:t>
      </w:r>
      <w:r w:rsidR="000D50D7" w:rsidRPr="000D50D7">
        <w:t xml:space="preserve"> </w:t>
      </w:r>
      <w:r w:rsidR="0023078E">
        <w:t>and</w:t>
      </w:r>
      <w:r w:rsidR="000D50D7" w:rsidRPr="000D50D7">
        <w:t xml:space="preserve"> </w:t>
      </w:r>
      <w:r w:rsidR="0023078E">
        <w:t>“construct”</w:t>
      </w:r>
      <w:r w:rsidR="000D50D7" w:rsidRPr="000D50D7">
        <w:t xml:space="preserve"> </w:t>
      </w:r>
      <w:r w:rsidR="0023078E">
        <w:t>and</w:t>
      </w:r>
      <w:r w:rsidR="000D50D7" w:rsidRPr="000D50D7">
        <w:t xml:space="preserve"> </w:t>
      </w:r>
      <w:r w:rsidR="0023078E">
        <w:t>“constructed”</w:t>
      </w:r>
      <w:r w:rsidR="000D50D7" w:rsidRPr="000D50D7">
        <w:t xml:space="preserve"> </w:t>
      </w:r>
      <w:r w:rsidR="0023078E">
        <w:t>must</w:t>
      </w:r>
      <w:r w:rsidR="000D50D7" w:rsidRPr="000D50D7">
        <w:t xml:space="preserve"> </w:t>
      </w:r>
      <w:r w:rsidR="0023078E">
        <w:t>be</w:t>
      </w:r>
      <w:r w:rsidR="000D50D7" w:rsidRPr="000D50D7">
        <w:t xml:space="preserve"> </w:t>
      </w:r>
      <w:r w:rsidR="0023078E">
        <w:t>construed</w:t>
      </w:r>
      <w:r w:rsidR="000D50D7" w:rsidRPr="000D50D7">
        <w:t xml:space="preserve"> </w:t>
      </w:r>
      <w:r w:rsidR="0023078E">
        <w:t>accordingly;</w:t>
      </w:r>
    </w:p>
    <w:p w14:paraId="257832B0" w14:textId="77777777" w:rsidR="0023078E" w:rsidRDefault="0023078E" w:rsidP="0023078E">
      <w:pPr>
        <w:pStyle w:val="DefPara"/>
      </w:pPr>
      <w:r>
        <w:t>“drainage</w:t>
      </w:r>
      <w:r w:rsidR="000D50D7" w:rsidRPr="000D50D7">
        <w:t xml:space="preserve"> </w:t>
      </w:r>
      <w:r>
        <w:t>authority”</w:t>
      </w:r>
      <w:r w:rsidR="000D50D7" w:rsidRPr="000D50D7">
        <w:t xml:space="preserve"> </w:t>
      </w:r>
      <w:r>
        <w:t>means</w:t>
      </w:r>
      <w:r w:rsidR="000D50D7" w:rsidRPr="000D50D7">
        <w:t xml:space="preserve"> </w:t>
      </w:r>
      <w:r>
        <w:t>Essex</w:t>
      </w:r>
      <w:r w:rsidR="000D50D7" w:rsidRPr="000D50D7">
        <w:t xml:space="preserve"> </w:t>
      </w:r>
      <w:r>
        <w:t>County</w:t>
      </w:r>
      <w:r w:rsidR="000D50D7" w:rsidRPr="000D50D7">
        <w:t xml:space="preserve"> </w:t>
      </w:r>
      <w:r>
        <w:t>Council;</w:t>
      </w:r>
    </w:p>
    <w:p w14:paraId="0F3D5EE9" w14:textId="77777777" w:rsidR="0023078E" w:rsidRDefault="0023078E" w:rsidP="0023078E">
      <w:pPr>
        <w:pStyle w:val="DefPara"/>
      </w:pPr>
      <w:r>
        <w:t>“drainage</w:t>
      </w:r>
      <w:r w:rsidR="000D50D7" w:rsidRPr="000D50D7">
        <w:t xml:space="preserve"> </w:t>
      </w:r>
      <w:r>
        <w:t>work”</w:t>
      </w:r>
      <w:r w:rsidR="000D50D7" w:rsidRPr="000D50D7">
        <w:t xml:space="preserve"> </w:t>
      </w:r>
      <w:r>
        <w:t>means</w:t>
      </w:r>
      <w:r w:rsidR="000D50D7" w:rsidRPr="000D50D7">
        <w:t xml:space="preserve"> </w:t>
      </w:r>
      <w:r w:rsidR="009A38FD">
        <w:t>works</w:t>
      </w:r>
      <w:r w:rsidR="000D50D7" w:rsidRPr="000D50D7">
        <w:t xml:space="preserve"> </w:t>
      </w:r>
      <w:r w:rsidR="009A38FD">
        <w:t>to</w:t>
      </w:r>
      <w:r w:rsidR="000D50D7" w:rsidRPr="000D50D7">
        <w:t xml:space="preserve"> </w:t>
      </w:r>
      <w:r>
        <w:t>any</w:t>
      </w:r>
      <w:r w:rsidR="000D50D7" w:rsidRPr="000D50D7">
        <w:t xml:space="preserve"> </w:t>
      </w:r>
      <w:r>
        <w:t>ordinary</w:t>
      </w:r>
      <w:r w:rsidR="000D50D7" w:rsidRPr="000D50D7">
        <w:t xml:space="preserve"> </w:t>
      </w:r>
      <w:r>
        <w:t>watercourse</w:t>
      </w:r>
      <w:r w:rsidR="000D50D7" w:rsidRPr="000D50D7">
        <w:t xml:space="preserve"> </w:t>
      </w:r>
      <w:r>
        <w:t>and</w:t>
      </w:r>
      <w:r w:rsidR="000D50D7" w:rsidRPr="000D50D7">
        <w:t xml:space="preserve"> </w:t>
      </w:r>
      <w:r>
        <w:t>includes</w:t>
      </w:r>
      <w:r w:rsidR="000D50D7" w:rsidRPr="000D50D7">
        <w:t xml:space="preserve"> </w:t>
      </w:r>
      <w:r>
        <w:t>any</w:t>
      </w:r>
      <w:r w:rsidR="000D50D7" w:rsidRPr="000D50D7">
        <w:t xml:space="preserve"> </w:t>
      </w:r>
      <w:r>
        <w:t>bank,</w:t>
      </w:r>
      <w:r w:rsidR="000D50D7" w:rsidRPr="000D50D7">
        <w:t xml:space="preserve"> </w:t>
      </w:r>
      <w:r>
        <w:t>wall,</w:t>
      </w:r>
      <w:r w:rsidR="000D50D7" w:rsidRPr="000D50D7">
        <w:t xml:space="preserve"> </w:t>
      </w:r>
      <w:r>
        <w:t>embankment</w:t>
      </w:r>
      <w:r w:rsidR="000D50D7" w:rsidRPr="000D50D7">
        <w:t xml:space="preserve"> </w:t>
      </w:r>
      <w:r>
        <w:t>or</w:t>
      </w:r>
      <w:r w:rsidR="000D50D7" w:rsidRPr="000D50D7">
        <w:t xml:space="preserve"> </w:t>
      </w:r>
      <w:r>
        <w:t>other</w:t>
      </w:r>
      <w:r w:rsidR="000D50D7" w:rsidRPr="000D50D7">
        <w:t xml:space="preserve"> </w:t>
      </w:r>
      <w:r>
        <w:t>structure,</w:t>
      </w:r>
      <w:r w:rsidR="000D50D7" w:rsidRPr="000D50D7">
        <w:t xml:space="preserve"> </w:t>
      </w:r>
      <w:r>
        <w:t>or</w:t>
      </w:r>
      <w:r w:rsidR="000D50D7" w:rsidRPr="000D50D7">
        <w:t xml:space="preserve"> </w:t>
      </w:r>
      <w:r>
        <w:t>any</w:t>
      </w:r>
      <w:r w:rsidR="000D50D7" w:rsidRPr="000D50D7">
        <w:t xml:space="preserve"> </w:t>
      </w:r>
      <w:r>
        <w:t>appliance</w:t>
      </w:r>
      <w:r w:rsidR="000D50D7" w:rsidRPr="000D50D7">
        <w:t xml:space="preserve"> </w:t>
      </w:r>
      <w:r>
        <w:t>constructed</w:t>
      </w:r>
      <w:r w:rsidR="000D50D7" w:rsidRPr="000D50D7">
        <w:t xml:space="preserve"> </w:t>
      </w:r>
      <w:r>
        <w:t>for</w:t>
      </w:r>
      <w:r w:rsidR="000D50D7" w:rsidRPr="000D50D7">
        <w:t xml:space="preserve"> </w:t>
      </w:r>
      <w:r>
        <w:t>land</w:t>
      </w:r>
      <w:r w:rsidR="000D50D7" w:rsidRPr="000D50D7">
        <w:t xml:space="preserve"> </w:t>
      </w:r>
      <w:r>
        <w:t>drainage</w:t>
      </w:r>
      <w:r w:rsidR="000D50D7" w:rsidRPr="000D50D7">
        <w:t xml:space="preserve"> </w:t>
      </w:r>
      <w:r>
        <w:t>or</w:t>
      </w:r>
      <w:r w:rsidR="000D50D7" w:rsidRPr="000D50D7">
        <w:t xml:space="preserve"> </w:t>
      </w:r>
      <w:r>
        <w:t>flood</w:t>
      </w:r>
      <w:r w:rsidR="000D50D7" w:rsidRPr="000D50D7">
        <w:t xml:space="preserve"> </w:t>
      </w:r>
      <w:r>
        <w:t>defence</w:t>
      </w:r>
      <w:r w:rsidR="000D50D7" w:rsidRPr="000D50D7">
        <w:t xml:space="preserve"> </w:t>
      </w:r>
      <w:r w:rsidR="00451F9D">
        <w:t>for</w:t>
      </w:r>
      <w:r w:rsidR="000D50D7" w:rsidRPr="000D50D7">
        <w:t xml:space="preserve"> </w:t>
      </w:r>
      <w:r>
        <w:t>which</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rsidR="00451F9D">
        <w:t>is</w:t>
      </w:r>
      <w:r w:rsidR="000D50D7" w:rsidRPr="000D50D7">
        <w:t xml:space="preserve"> </w:t>
      </w:r>
      <w:r w:rsidR="00451F9D">
        <w:t>the</w:t>
      </w:r>
      <w:r w:rsidR="000D50D7" w:rsidRPr="000D50D7">
        <w:t xml:space="preserve"> </w:t>
      </w:r>
      <w:r w:rsidR="00451F9D">
        <w:t>consenting</w:t>
      </w:r>
      <w:r w:rsidR="000D50D7" w:rsidRPr="000D50D7">
        <w:t xml:space="preserve"> </w:t>
      </w:r>
      <w:r w:rsidR="00451F9D">
        <w:t>authority</w:t>
      </w:r>
      <w:r>
        <w:t>;</w:t>
      </w:r>
    </w:p>
    <w:p w14:paraId="406EC35F" w14:textId="77777777" w:rsidR="0023078E" w:rsidRDefault="0023078E" w:rsidP="0023078E">
      <w:pPr>
        <w:pStyle w:val="DefPara"/>
      </w:pPr>
      <w:r>
        <w:t>“ordinary</w:t>
      </w:r>
      <w:r w:rsidR="000D50D7" w:rsidRPr="000D50D7">
        <w:t xml:space="preserve"> </w:t>
      </w:r>
      <w:r>
        <w:t>watercourse”</w:t>
      </w:r>
      <w:r w:rsidR="000D50D7" w:rsidRPr="000D50D7">
        <w:t xml:space="preserve"> </w:t>
      </w:r>
      <w:r>
        <w:t>has</w:t>
      </w:r>
      <w:r w:rsidR="000D50D7" w:rsidRPr="000D50D7">
        <w:t xml:space="preserve"> </w:t>
      </w:r>
      <w:r>
        <w:t>the</w:t>
      </w:r>
      <w:r w:rsidR="000D50D7" w:rsidRPr="000D50D7">
        <w:t xml:space="preserve"> </w:t>
      </w:r>
      <w:r>
        <w:t>meaning</w:t>
      </w:r>
      <w:r w:rsidR="000D50D7" w:rsidRPr="000D50D7">
        <w:t xml:space="preserve"> </w:t>
      </w:r>
      <w:r>
        <w:t>given</w:t>
      </w:r>
      <w:r w:rsidR="000D50D7" w:rsidRPr="000D50D7">
        <w:t xml:space="preserve"> </w:t>
      </w:r>
      <w:r>
        <w:t>by</w:t>
      </w:r>
      <w:r w:rsidR="000D50D7" w:rsidRPr="000D50D7">
        <w:t xml:space="preserve"> </w:t>
      </w:r>
      <w:r>
        <w:t>section</w:t>
      </w:r>
      <w:r w:rsidR="000D50D7" w:rsidRPr="000D50D7">
        <w:t xml:space="preserve"> </w:t>
      </w:r>
      <w:r>
        <w:t>72</w:t>
      </w:r>
      <w:r w:rsidR="000D50D7" w:rsidRPr="000D50D7">
        <w:t xml:space="preserve"> </w:t>
      </w:r>
      <w:r>
        <w:t>(interpretation)</w:t>
      </w:r>
      <w:r w:rsidR="000D50D7" w:rsidRPr="000D50D7">
        <w:t xml:space="preserve"> </w:t>
      </w:r>
      <w:r>
        <w:t>of</w:t>
      </w:r>
      <w:r w:rsidR="000D50D7" w:rsidRPr="000D50D7">
        <w:t xml:space="preserve"> </w:t>
      </w:r>
      <w:r>
        <w:t>the</w:t>
      </w:r>
      <w:r w:rsidR="000D50D7" w:rsidRPr="000D50D7">
        <w:t xml:space="preserve"> </w:t>
      </w:r>
      <w:r>
        <w:t>Land</w:t>
      </w:r>
      <w:r w:rsidR="000D50D7" w:rsidRPr="000D50D7">
        <w:t xml:space="preserve"> </w:t>
      </w:r>
      <w:r>
        <w:t>Drainage</w:t>
      </w:r>
      <w:r w:rsidR="000D50D7" w:rsidRPr="000D50D7">
        <w:t xml:space="preserve"> </w:t>
      </w:r>
      <w:r>
        <w:t>Act</w:t>
      </w:r>
      <w:r w:rsidR="000D50D7" w:rsidRPr="000D50D7">
        <w:t xml:space="preserve"> </w:t>
      </w:r>
      <w:r>
        <w:t>1991;</w:t>
      </w:r>
    </w:p>
    <w:p w14:paraId="7449EC39" w14:textId="77777777" w:rsidR="0023078E" w:rsidRDefault="0023078E" w:rsidP="0023078E">
      <w:pPr>
        <w:pStyle w:val="DefPara"/>
      </w:pPr>
      <w:r>
        <w:t>“plans”</w:t>
      </w:r>
      <w:r w:rsidR="000D50D7" w:rsidRPr="000D50D7">
        <w:t xml:space="preserve"> </w:t>
      </w:r>
      <w:r>
        <w:t>includes</w:t>
      </w:r>
      <w:r w:rsidR="000D50D7" w:rsidRPr="000D50D7">
        <w:t xml:space="preserve"> </w:t>
      </w:r>
      <w:r>
        <w:t>sections,</w:t>
      </w:r>
      <w:r w:rsidR="000D50D7" w:rsidRPr="000D50D7">
        <w:t xml:space="preserve"> </w:t>
      </w:r>
      <w:r>
        <w:t>drawings,</w:t>
      </w:r>
      <w:r w:rsidR="000D50D7" w:rsidRPr="000D50D7">
        <w:t xml:space="preserve"> </w:t>
      </w:r>
      <w:r>
        <w:t>specifications</w:t>
      </w:r>
      <w:r w:rsidR="000D50D7" w:rsidRPr="000D50D7">
        <w:t xml:space="preserve"> </w:t>
      </w:r>
      <w:r>
        <w:t>and</w:t>
      </w:r>
      <w:r w:rsidR="000D50D7" w:rsidRPr="000D50D7">
        <w:t xml:space="preserve"> </w:t>
      </w:r>
      <w:r>
        <w:t>method</w:t>
      </w:r>
      <w:r w:rsidR="000D50D7" w:rsidRPr="000D50D7">
        <w:t xml:space="preserve"> </w:t>
      </w:r>
      <w:r>
        <w:t>statements;</w:t>
      </w:r>
    </w:p>
    <w:p w14:paraId="52F8494E" w14:textId="77777777" w:rsidR="0023078E" w:rsidRDefault="0023078E" w:rsidP="0023078E">
      <w:pPr>
        <w:pStyle w:val="DefPara"/>
      </w:pPr>
      <w:r>
        <w:t>“specified</w:t>
      </w:r>
      <w:r w:rsidR="000D50D7" w:rsidRPr="000D50D7">
        <w:t xml:space="preserve"> </w:t>
      </w:r>
      <w:r>
        <w:t>work”</w:t>
      </w:r>
      <w:r w:rsidR="000D50D7" w:rsidRPr="000D50D7">
        <w:t xml:space="preserve"> </w:t>
      </w:r>
      <w:r>
        <w:t>means</w:t>
      </w:r>
      <w:r w:rsidR="000D50D7" w:rsidRPr="000D50D7">
        <w:t xml:space="preserve"> </w:t>
      </w:r>
      <w:r>
        <w:t>so</w:t>
      </w:r>
      <w:r w:rsidR="000D50D7" w:rsidRPr="000D50D7">
        <w:t xml:space="preserve"> </w:t>
      </w:r>
      <w:r>
        <w:t>much</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as</w:t>
      </w:r>
      <w:r w:rsidR="000D50D7" w:rsidRPr="000D50D7">
        <w:t xml:space="preserve"> </w:t>
      </w:r>
      <w:r>
        <w:t>is</w:t>
      </w:r>
      <w:r w:rsidR="000D50D7" w:rsidRPr="000D50D7">
        <w:t xml:space="preserve"> </w:t>
      </w:r>
      <w:r>
        <w:t>in,</w:t>
      </w:r>
      <w:r w:rsidR="000D50D7" w:rsidRPr="000D50D7">
        <w:t xml:space="preserve"> </w:t>
      </w:r>
      <w:r>
        <w:t>on,</w:t>
      </w:r>
      <w:r w:rsidR="000D50D7" w:rsidRPr="000D50D7">
        <w:t xml:space="preserve"> </w:t>
      </w:r>
      <w:r>
        <w:t>under,</w:t>
      </w:r>
      <w:r w:rsidR="000D50D7" w:rsidRPr="000D50D7">
        <w:t xml:space="preserve"> </w:t>
      </w:r>
      <w:r>
        <w:t>over</w:t>
      </w:r>
      <w:r w:rsidR="000D50D7" w:rsidRPr="000D50D7">
        <w:t xml:space="preserve"> </w:t>
      </w:r>
      <w:r>
        <w:t>or</w:t>
      </w:r>
      <w:r w:rsidR="000D50D7" w:rsidRPr="000D50D7">
        <w:t xml:space="preserve"> </w:t>
      </w:r>
      <w:r>
        <w:t>within</w:t>
      </w:r>
      <w:r w:rsidR="000D50D7" w:rsidRPr="000D50D7">
        <w:t xml:space="preserve"> </w:t>
      </w:r>
      <w:r>
        <w:t>8</w:t>
      </w:r>
      <w:r w:rsidR="000D50D7" w:rsidRPr="000D50D7">
        <w:t xml:space="preserve"> </w:t>
      </w:r>
      <w:r>
        <w:t>metres</w:t>
      </w:r>
      <w:r w:rsidR="000D50D7" w:rsidRPr="000D50D7">
        <w:t xml:space="preserve"> </w:t>
      </w:r>
      <w:r>
        <w:t>of</w:t>
      </w:r>
      <w:r w:rsidR="000D50D7" w:rsidRPr="000D50D7">
        <w:t xml:space="preserve"> </w:t>
      </w:r>
      <w:r>
        <w:t>a</w:t>
      </w:r>
      <w:r w:rsidR="000D50D7" w:rsidRPr="000D50D7">
        <w:t xml:space="preserve"> </w:t>
      </w:r>
      <w:r>
        <w:t>drainage</w:t>
      </w:r>
      <w:r w:rsidR="000D50D7" w:rsidRPr="000D50D7">
        <w:t xml:space="preserve"> </w:t>
      </w:r>
      <w:r>
        <w:t>work</w:t>
      </w:r>
      <w:r w:rsidR="000D50D7" w:rsidRPr="000D50D7">
        <w:t xml:space="preserve"> </w:t>
      </w:r>
      <w:r>
        <w:t>or</w:t>
      </w:r>
      <w:r w:rsidR="000D50D7" w:rsidRPr="000D50D7">
        <w:t xml:space="preserve"> </w:t>
      </w:r>
      <w:r>
        <w:t>is</w:t>
      </w:r>
      <w:r w:rsidR="000D50D7" w:rsidRPr="000D50D7">
        <w:t xml:space="preserve"> </w:t>
      </w:r>
      <w:r>
        <w:t>otherwise</w:t>
      </w:r>
      <w:r w:rsidR="000D50D7" w:rsidRPr="000D50D7">
        <w:t xml:space="preserve"> </w:t>
      </w:r>
      <w:r>
        <w:t>likely</w:t>
      </w:r>
      <w:r w:rsidR="000D50D7" w:rsidRPr="000D50D7">
        <w:t xml:space="preserve"> </w:t>
      </w:r>
      <w:r>
        <w:t>to</w:t>
      </w:r>
      <w:r w:rsidR="000D50D7" w:rsidRPr="000D50D7">
        <w:t xml:space="preserve"> </w:t>
      </w:r>
      <w:r>
        <w:t>affect</w:t>
      </w:r>
      <w:r w:rsidR="000D50D7" w:rsidRPr="000D50D7">
        <w:t xml:space="preserve"> </w:t>
      </w:r>
      <w:r>
        <w:t>the</w:t>
      </w:r>
      <w:r w:rsidR="000D50D7" w:rsidRPr="000D50D7">
        <w:t xml:space="preserve"> </w:t>
      </w:r>
      <w:r>
        <w:t>flow</w:t>
      </w:r>
      <w:r w:rsidR="000D50D7" w:rsidRPr="000D50D7">
        <w:t xml:space="preserve"> </w:t>
      </w:r>
      <w:r>
        <w:t>of</w:t>
      </w:r>
      <w:r w:rsidR="000D50D7" w:rsidRPr="000D50D7">
        <w:t xml:space="preserve"> </w:t>
      </w:r>
      <w:r>
        <w:t>water</w:t>
      </w:r>
      <w:r w:rsidR="000D50D7" w:rsidRPr="000D50D7">
        <w:t xml:space="preserve"> </w:t>
      </w:r>
      <w:r>
        <w:t>in</w:t>
      </w:r>
      <w:r w:rsidR="000D50D7" w:rsidRPr="000D50D7">
        <w:t xml:space="preserve"> </w:t>
      </w:r>
      <w:r>
        <w:t>any</w:t>
      </w:r>
      <w:r w:rsidR="000D50D7" w:rsidRPr="000D50D7">
        <w:t xml:space="preserve"> </w:t>
      </w:r>
      <w:r>
        <w:t>watercourse.</w:t>
      </w:r>
    </w:p>
    <w:p w14:paraId="1A212641" w14:textId="77777777" w:rsidR="0023078E" w:rsidRDefault="00725965" w:rsidP="00725965">
      <w:pPr>
        <w:pStyle w:val="N1"/>
      </w:pPr>
      <w:bookmarkStart w:id="1423" w:name="_Ref115445965"/>
      <w:r>
        <w:t>—</w:t>
      </w:r>
      <w:r>
        <w:fldChar w:fldCharType="begin"/>
      </w:r>
      <w:bookmarkStart w:id="1424" w:name="_Ref111212133"/>
      <w:bookmarkEnd w:id="1424"/>
      <w:r>
        <w:instrText xml:space="preserve"> LISTNUM "SEQ1" \l 2 </w:instrText>
      </w:r>
      <w:r>
        <w:fldChar w:fldCharType="end"/>
      </w:r>
      <w:r w:rsidR="000D50D7" w:rsidRPr="000D50D7">
        <w:t> </w:t>
      </w:r>
      <w:r>
        <w:t>Before</w:t>
      </w:r>
      <w:r w:rsidR="000D50D7" w:rsidRPr="000D50D7">
        <w:t xml:space="preserve"> </w:t>
      </w:r>
      <w:r>
        <w:t>beginning</w:t>
      </w:r>
      <w:r w:rsidR="000D50D7" w:rsidRPr="000D50D7">
        <w:t xml:space="preserve"> </w:t>
      </w:r>
      <w:r>
        <w:t>to</w:t>
      </w:r>
      <w:r w:rsidR="000D50D7" w:rsidRPr="000D50D7">
        <w:t xml:space="preserve"> </w:t>
      </w:r>
      <w:r>
        <w:t>construct</w:t>
      </w:r>
      <w:r w:rsidR="000D50D7" w:rsidRPr="000D50D7">
        <w:t xml:space="preserve"> </w:t>
      </w:r>
      <w:r>
        <w:t>any</w:t>
      </w:r>
      <w:r w:rsidR="000D50D7" w:rsidRPr="000D50D7">
        <w:t xml:space="preserve"> </w:t>
      </w:r>
      <w:r>
        <w:t>specified</w:t>
      </w:r>
      <w:r w:rsidR="000D50D7" w:rsidRPr="000D50D7">
        <w:t xml:space="preserve"> </w:t>
      </w:r>
      <w:r>
        <w:t>work</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an</w:t>
      </w:r>
      <w:r w:rsidR="000D50D7" w:rsidRPr="000D50D7">
        <w:t xml:space="preserve"> </w:t>
      </w:r>
      <w:r>
        <w:t>ordinary</w:t>
      </w:r>
      <w:r w:rsidR="000D50D7" w:rsidRPr="000D50D7">
        <w:t xml:space="preserve"> </w:t>
      </w:r>
      <w:r>
        <w:t>watercourse,</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submit</w:t>
      </w:r>
      <w:r w:rsidR="000D50D7" w:rsidRPr="000D50D7">
        <w:t xml:space="preserve"> </w:t>
      </w:r>
      <w:r>
        <w:t>to</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plans</w:t>
      </w:r>
      <w:r w:rsidR="000D50D7" w:rsidRPr="000D50D7">
        <w:t xml:space="preserve"> </w:t>
      </w:r>
      <w:r>
        <w:t>of</w:t>
      </w:r>
      <w:r w:rsidR="000D50D7" w:rsidRPr="000D50D7">
        <w:t xml:space="preserve"> </w:t>
      </w:r>
      <w:r>
        <w:t>the</w:t>
      </w:r>
      <w:r w:rsidR="000D50D7" w:rsidRPr="000D50D7">
        <w:t xml:space="preserve"> </w:t>
      </w:r>
      <w:r>
        <w:t>work.</w:t>
      </w:r>
      <w:bookmarkEnd w:id="1423"/>
    </w:p>
    <w:p w14:paraId="04C55B31" w14:textId="77777777" w:rsidR="00725965" w:rsidRDefault="00725965" w:rsidP="007A48EF">
      <w:pPr>
        <w:pStyle w:val="N2"/>
      </w:pPr>
      <w:bookmarkStart w:id="1425" w:name="_Ref111212364"/>
      <w:r>
        <w:t>On</w:t>
      </w:r>
      <w:r w:rsidR="000D50D7" w:rsidRPr="000D50D7">
        <w:t xml:space="preserve"> </w:t>
      </w:r>
      <w:r>
        <w:t>receipt</w:t>
      </w:r>
      <w:r w:rsidR="000D50D7" w:rsidRPr="000D50D7">
        <w:t xml:space="preserve"> </w:t>
      </w:r>
      <w:r>
        <w:t>of</w:t>
      </w:r>
      <w:r w:rsidR="000D50D7" w:rsidRPr="000D50D7">
        <w:t xml:space="preserve"> </w:t>
      </w:r>
      <w:r>
        <w:t>plans</w:t>
      </w:r>
      <w:r w:rsidR="000D50D7" w:rsidRPr="000D50D7">
        <w:t xml:space="preserve"> </w:t>
      </w:r>
      <w:r>
        <w:t>under</w:t>
      </w:r>
      <w:r w:rsidR="000D50D7" w:rsidRPr="000D50D7">
        <w:t xml:space="preserve"> </w:t>
      </w:r>
      <w:r>
        <w:fldChar w:fldCharType="begin"/>
      </w:r>
      <w:r>
        <w:instrText xml:space="preserve"> REF _Ref111212133 \r \h </w:instrText>
      </w:r>
      <w:r>
        <w:fldChar w:fldCharType="separate"/>
      </w:r>
      <w:r w:rsidR="000D50D7">
        <w:t>(1)</w:t>
      </w:r>
      <w:r>
        <w:fldChar w:fldCharType="end"/>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may</w:t>
      </w:r>
      <w:r w:rsidR="000D50D7" w:rsidRPr="000D50D7">
        <w:t xml:space="preserve"> </w:t>
      </w:r>
      <w:r>
        <w:t>within</w:t>
      </w:r>
      <w:r w:rsidR="000D50D7" w:rsidRPr="000D50D7">
        <w:t xml:space="preserve"> </w:t>
      </w:r>
      <w:r w:rsidR="007A48EF">
        <w:t>28</w:t>
      </w:r>
      <w:r w:rsidR="000D50D7" w:rsidRPr="000D50D7">
        <w:t xml:space="preserve"> </w:t>
      </w:r>
      <w:r>
        <w:t>days</w:t>
      </w:r>
      <w:r w:rsidR="000D50D7" w:rsidRPr="000D50D7">
        <w:t xml:space="preserve"> </w:t>
      </w:r>
      <w:r>
        <w:t>of</w:t>
      </w:r>
      <w:r w:rsidR="000D50D7" w:rsidRPr="000D50D7">
        <w:t xml:space="preserve"> </w:t>
      </w:r>
      <w:r>
        <w:t>the</w:t>
      </w:r>
      <w:r w:rsidR="000D50D7" w:rsidRPr="000D50D7">
        <w:t xml:space="preserve"> </w:t>
      </w:r>
      <w:r>
        <w:t>first</w:t>
      </w:r>
      <w:r w:rsidR="000D50D7" w:rsidRPr="000D50D7">
        <w:t xml:space="preserve"> </w:t>
      </w:r>
      <w:r>
        <w:t>submission</w:t>
      </w:r>
      <w:r w:rsidR="000D50D7" w:rsidRPr="000D50D7">
        <w:t xml:space="preserve"> </w:t>
      </w:r>
      <w:r>
        <w:t>of</w:t>
      </w:r>
      <w:r w:rsidR="000D50D7" w:rsidRPr="000D50D7">
        <w:t xml:space="preserve"> </w:t>
      </w:r>
      <w:r>
        <w:t>the</w:t>
      </w:r>
      <w:r w:rsidR="000D50D7" w:rsidRPr="000D50D7">
        <w:t xml:space="preserve"> </w:t>
      </w:r>
      <w:r>
        <w:t>plans</w:t>
      </w:r>
      <w:bookmarkEnd w:id="1425"/>
      <w:r w:rsidR="000D50D7" w:rsidRPr="000D50D7">
        <w:t xml:space="preserve"> </w:t>
      </w:r>
      <w:r>
        <w:t>request</w:t>
      </w:r>
      <w:r w:rsidR="000D50D7" w:rsidRPr="000D50D7">
        <w:t xml:space="preserve"> </w:t>
      </w:r>
      <w:r>
        <w:t>such</w:t>
      </w:r>
      <w:r w:rsidR="000D50D7" w:rsidRPr="000D50D7">
        <w:t xml:space="preserve"> </w:t>
      </w:r>
      <w:r>
        <w:t>further</w:t>
      </w:r>
      <w:r w:rsidR="000D50D7" w:rsidRPr="000D50D7">
        <w:t xml:space="preserve"> </w:t>
      </w:r>
      <w:r>
        <w:t>particulars</w:t>
      </w:r>
      <w:r w:rsidR="000D50D7" w:rsidRPr="000D50D7">
        <w:t xml:space="preserve"> </w:t>
      </w:r>
      <w:r>
        <w:t>as</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may</w:t>
      </w:r>
      <w:r w:rsidR="000D50D7" w:rsidRPr="000D50D7">
        <w:t xml:space="preserve"> </w:t>
      </w:r>
      <w:r>
        <w:t>reasonably</w:t>
      </w:r>
      <w:r w:rsidR="000D50D7" w:rsidRPr="000D50D7">
        <w:t xml:space="preserve"> </w:t>
      </w:r>
      <w:r>
        <w:t>require</w:t>
      </w:r>
      <w:r w:rsidR="007A48EF">
        <w:t>.</w:t>
      </w:r>
    </w:p>
    <w:p w14:paraId="22481688" w14:textId="77777777" w:rsidR="00725965" w:rsidRDefault="00725965" w:rsidP="00725965">
      <w:pPr>
        <w:pStyle w:val="N2"/>
      </w:pPr>
      <w:r>
        <w:t>Any</w:t>
      </w:r>
      <w:r w:rsidR="000D50D7" w:rsidRPr="000D50D7">
        <w:t xml:space="preserve"> </w:t>
      </w:r>
      <w:r>
        <w:t>such</w:t>
      </w:r>
      <w:r w:rsidR="000D50D7" w:rsidRPr="000D50D7">
        <w:t xml:space="preserve"> </w:t>
      </w:r>
      <w:r>
        <w:t>specified</w:t>
      </w:r>
      <w:r w:rsidR="000D50D7" w:rsidRPr="000D50D7">
        <w:t xml:space="preserve"> </w:t>
      </w:r>
      <w:r>
        <w:t>work</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an</w:t>
      </w:r>
      <w:r w:rsidR="000D50D7" w:rsidRPr="000D50D7">
        <w:t xml:space="preserve"> </w:t>
      </w:r>
      <w:r>
        <w:t>ordinary</w:t>
      </w:r>
      <w:r w:rsidR="000D50D7" w:rsidRPr="000D50D7">
        <w:t xml:space="preserve"> </w:t>
      </w:r>
      <w:r>
        <w:t>watercourse</w:t>
      </w:r>
      <w:r w:rsidR="000D50D7" w:rsidRPr="000D50D7">
        <w:t xml:space="preserve"> </w:t>
      </w:r>
      <w:r>
        <w:t>must</w:t>
      </w:r>
      <w:r w:rsidR="000D50D7" w:rsidRPr="000D50D7">
        <w:t xml:space="preserve"> </w:t>
      </w:r>
      <w:r>
        <w:t>not</w:t>
      </w:r>
      <w:r w:rsidR="000D50D7" w:rsidRPr="000D50D7">
        <w:t xml:space="preserve"> </w:t>
      </w:r>
      <w:r>
        <w:t>be</w:t>
      </w:r>
      <w:r w:rsidR="000D50D7" w:rsidRPr="000D50D7">
        <w:t xml:space="preserve"> </w:t>
      </w:r>
      <w:r>
        <w:t>constructed</w:t>
      </w:r>
      <w:r w:rsidR="000D50D7" w:rsidRPr="000D50D7">
        <w:t xml:space="preserve"> </w:t>
      </w:r>
      <w:r>
        <w:t>except</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such</w:t>
      </w:r>
      <w:r w:rsidR="000D50D7" w:rsidRPr="000D50D7">
        <w:t xml:space="preserve"> </w:t>
      </w:r>
      <w:r>
        <w:t>plans</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approved</w:t>
      </w:r>
      <w:r w:rsidR="000D50D7" w:rsidRPr="000D50D7">
        <w:t xml:space="preserve"> </w:t>
      </w:r>
      <w:r>
        <w:t>in</w:t>
      </w:r>
      <w:r w:rsidR="000D50D7" w:rsidRPr="000D50D7">
        <w:t xml:space="preserve"> </w:t>
      </w:r>
      <w:r>
        <w:t>writing</w:t>
      </w:r>
      <w:r w:rsidR="000D50D7" w:rsidRPr="000D50D7">
        <w:t xml:space="preserve"> </w:t>
      </w:r>
      <w:r>
        <w:t>by</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and</w:t>
      </w:r>
      <w:r w:rsidR="000D50D7" w:rsidRPr="000D50D7">
        <w:t xml:space="preserve"> </w:t>
      </w:r>
      <w:r>
        <w:t>in</w:t>
      </w:r>
      <w:r w:rsidR="000D50D7" w:rsidRPr="000D50D7">
        <w:t xml:space="preserve"> </w:t>
      </w:r>
      <w:r>
        <w:t>compliance</w:t>
      </w:r>
      <w:r w:rsidR="000D50D7" w:rsidRPr="000D50D7">
        <w:t xml:space="preserve"> </w:t>
      </w:r>
      <w:r>
        <w:t>with</w:t>
      </w:r>
      <w:r w:rsidR="000D50D7" w:rsidRPr="000D50D7">
        <w:t xml:space="preserve"> </w:t>
      </w:r>
      <w:r>
        <w:t>sub-paragraph</w:t>
      </w:r>
      <w:r w:rsidR="000D50D7" w:rsidRPr="000D50D7">
        <w:t xml:space="preserve"> </w:t>
      </w:r>
      <w:r w:rsidR="00ED54EE">
        <w:fldChar w:fldCharType="begin"/>
      </w:r>
      <w:r w:rsidR="00ED54EE">
        <w:instrText xml:space="preserve"> REF _Ref111212647 \r \h </w:instrText>
      </w:r>
      <w:r w:rsidR="00ED54EE">
        <w:fldChar w:fldCharType="separate"/>
      </w:r>
      <w:r w:rsidR="000D50D7">
        <w:t>(6)</w:t>
      </w:r>
      <w:r w:rsidR="00ED54EE">
        <w:fldChar w:fldCharType="end"/>
      </w:r>
      <w:r w:rsidR="000D50D7" w:rsidRPr="000D50D7">
        <w:t xml:space="preserve"> </w:t>
      </w:r>
      <w:r>
        <w:t>below.</w:t>
      </w:r>
    </w:p>
    <w:p w14:paraId="42952DEE" w14:textId="77777777" w:rsidR="00725965" w:rsidRDefault="00725965" w:rsidP="00725965">
      <w:pPr>
        <w:pStyle w:val="N2"/>
      </w:pPr>
      <w:r>
        <w:t>Any</w:t>
      </w:r>
      <w:r w:rsidR="000D50D7" w:rsidRPr="000D50D7">
        <w:t xml:space="preserve"> </w:t>
      </w:r>
      <w:r>
        <w:t>approval</w:t>
      </w:r>
      <w:r w:rsidR="000D50D7" w:rsidRPr="000D50D7">
        <w:t xml:space="preserve"> </w:t>
      </w:r>
      <w:r>
        <w:t>of</w:t>
      </w:r>
      <w:r w:rsidR="000D50D7" w:rsidRPr="000D50D7">
        <w:t xml:space="preserve"> </w:t>
      </w:r>
      <w:r w:rsidR="00282467">
        <w:t>the</w:t>
      </w:r>
      <w:r w:rsidR="000D50D7" w:rsidRPr="000D50D7">
        <w:t xml:space="preserve"> </w:t>
      </w:r>
      <w:r>
        <w:t>drainage</w:t>
      </w:r>
      <w:r w:rsidR="000D50D7" w:rsidRPr="000D50D7">
        <w:t xml:space="preserve"> </w:t>
      </w:r>
      <w:r>
        <w:t>authority</w:t>
      </w:r>
      <w:r w:rsidR="000D50D7" w:rsidRPr="000D50D7">
        <w:t xml:space="preserve"> </w:t>
      </w:r>
      <w:r>
        <w:t>required</w:t>
      </w:r>
      <w:r w:rsidR="000D50D7" w:rsidRPr="000D50D7">
        <w:t xml:space="preserve"> </w:t>
      </w:r>
      <w:r>
        <w:t>under</w:t>
      </w:r>
      <w:r w:rsidR="000D50D7" w:rsidRPr="000D50D7">
        <w:t xml:space="preserve"> </w:t>
      </w:r>
      <w:r>
        <w:t>this</w:t>
      </w:r>
      <w:r w:rsidR="000D50D7" w:rsidRPr="000D50D7">
        <w:t xml:space="preserve"> </w:t>
      </w:r>
      <w:r>
        <w:t>paragraph—</w:t>
      </w:r>
    </w:p>
    <w:p w14:paraId="700FEB16" w14:textId="77777777" w:rsidR="00725965" w:rsidRDefault="00725965" w:rsidP="00725965">
      <w:pPr>
        <w:pStyle w:val="N3"/>
      </w:pPr>
      <w:r>
        <w:t>must</w:t>
      </w:r>
      <w:r w:rsidR="000D50D7" w:rsidRPr="000D50D7">
        <w:t xml:space="preserve"> </w:t>
      </w:r>
      <w:r>
        <w:t>not</w:t>
      </w:r>
      <w:r w:rsidR="000D50D7" w:rsidRPr="000D50D7">
        <w:t xml:space="preserve"> </w:t>
      </w:r>
      <w:r>
        <w:t>be</w:t>
      </w:r>
      <w:r w:rsidR="000D50D7" w:rsidRPr="000D50D7">
        <w:t xml:space="preserve"> </w:t>
      </w:r>
      <w:r>
        <w:t>unreasonably</w:t>
      </w:r>
      <w:r w:rsidR="000D50D7" w:rsidRPr="000D50D7">
        <w:t xml:space="preserve"> </w:t>
      </w:r>
      <w:r>
        <w:t>withheld</w:t>
      </w:r>
      <w:r w:rsidR="000D50D7" w:rsidRPr="000D50D7">
        <w:t xml:space="preserve"> </w:t>
      </w:r>
      <w:r>
        <w:t>or</w:t>
      </w:r>
      <w:r w:rsidR="000D50D7" w:rsidRPr="000D50D7">
        <w:t xml:space="preserve"> </w:t>
      </w:r>
      <w:r>
        <w:t>delayed;</w:t>
      </w:r>
    </w:p>
    <w:p w14:paraId="2DBA8CDA" w14:textId="77777777" w:rsidR="00307FB6" w:rsidRDefault="00725965" w:rsidP="00725965">
      <w:pPr>
        <w:pStyle w:val="N3"/>
      </w:pPr>
      <w:r>
        <w:t>is</w:t>
      </w:r>
      <w:r w:rsidR="000D50D7" w:rsidRPr="000D50D7">
        <w:t xml:space="preserve"> </w:t>
      </w:r>
      <w:r>
        <w:t>to</w:t>
      </w:r>
      <w:r w:rsidR="000D50D7" w:rsidRPr="000D50D7">
        <w:t xml:space="preserve"> </w:t>
      </w:r>
      <w:r>
        <w:t>be</w:t>
      </w:r>
      <w:r w:rsidR="000D50D7" w:rsidRPr="000D50D7">
        <w:t xml:space="preserve"> </w:t>
      </w:r>
      <w:r>
        <w:t>deemed</w:t>
      </w:r>
      <w:r w:rsidR="000D50D7" w:rsidRPr="000D50D7">
        <w:t xml:space="preserve"> </w:t>
      </w:r>
      <w:r>
        <w:t>to</w:t>
      </w:r>
      <w:r w:rsidR="000D50D7" w:rsidRPr="000D50D7">
        <w:t xml:space="preserve"> </w:t>
      </w:r>
      <w:r>
        <w:t>have</w:t>
      </w:r>
      <w:r w:rsidR="000D50D7" w:rsidRPr="000D50D7">
        <w:t xml:space="preserve"> </w:t>
      </w:r>
      <w:r>
        <w:t>been</w:t>
      </w:r>
      <w:r w:rsidR="000D50D7" w:rsidRPr="000D50D7">
        <w:t xml:space="preserve"> </w:t>
      </w:r>
      <w:r>
        <w:t>give</w:t>
      </w:r>
      <w:r w:rsidR="00282467">
        <w:t>n</w:t>
      </w:r>
      <w:r w:rsidR="000D50D7" w:rsidRPr="000D50D7">
        <w:t xml:space="preserve"> </w:t>
      </w:r>
      <w:r>
        <w:t>if</w:t>
      </w:r>
      <w:r w:rsidR="000D50D7" w:rsidRPr="000D50D7">
        <w:t xml:space="preserve"> </w:t>
      </w:r>
      <w:r>
        <w:t>it</w:t>
      </w:r>
      <w:r w:rsidR="000D50D7" w:rsidRPr="000D50D7">
        <w:t xml:space="preserve"> </w:t>
      </w:r>
      <w:r>
        <w:t>is</w:t>
      </w:r>
      <w:r w:rsidR="000D50D7" w:rsidRPr="000D50D7">
        <w:t xml:space="preserve"> </w:t>
      </w:r>
      <w:r>
        <w:t>neither</w:t>
      </w:r>
      <w:r w:rsidR="000D50D7" w:rsidRPr="000D50D7">
        <w:t xml:space="preserve"> </w:t>
      </w:r>
      <w:r>
        <w:t>given</w:t>
      </w:r>
      <w:r w:rsidR="000D50D7" w:rsidRPr="000D50D7">
        <w:t xml:space="preserve"> </w:t>
      </w:r>
      <w:r>
        <w:t>nor</w:t>
      </w:r>
      <w:r w:rsidR="000D50D7" w:rsidRPr="000D50D7">
        <w:t xml:space="preserve"> </w:t>
      </w:r>
      <w:r>
        <w:t>refused</w:t>
      </w:r>
      <w:r w:rsidR="000D50D7" w:rsidRPr="000D50D7">
        <w:t xml:space="preserve"> </w:t>
      </w:r>
      <w:r>
        <w:t>within</w:t>
      </w:r>
      <w:r w:rsidR="000D50D7" w:rsidRPr="000D50D7">
        <w:t xml:space="preserve"> </w:t>
      </w:r>
      <w:r>
        <w:t>8</w:t>
      </w:r>
      <w:r w:rsidR="000D50D7" w:rsidRPr="000D50D7">
        <w:t xml:space="preserve"> </w:t>
      </w:r>
      <w:r w:rsidR="00451F9D">
        <w:t>weeks</w:t>
      </w:r>
      <w:r w:rsidR="000D50D7" w:rsidRPr="000D50D7">
        <w:t xml:space="preserve"> </w:t>
      </w:r>
      <w:r>
        <w:t>of</w:t>
      </w:r>
      <w:r w:rsidR="000D50D7" w:rsidRPr="000D50D7">
        <w:t xml:space="preserve"> </w:t>
      </w:r>
      <w:r>
        <w:t>the</w:t>
      </w:r>
      <w:r w:rsidR="000D50D7" w:rsidRPr="000D50D7">
        <w:t xml:space="preserve"> </w:t>
      </w:r>
      <w:r>
        <w:t>submission</w:t>
      </w:r>
      <w:r w:rsidR="000D50D7" w:rsidRPr="000D50D7">
        <w:t xml:space="preserve"> </w:t>
      </w:r>
      <w:r>
        <w:t>of</w:t>
      </w:r>
      <w:r w:rsidR="000D50D7" w:rsidRPr="000D50D7">
        <w:t xml:space="preserve"> </w:t>
      </w:r>
      <w:r>
        <w:t>the</w:t>
      </w:r>
      <w:r w:rsidR="000D50D7" w:rsidRPr="000D50D7">
        <w:t xml:space="preserve"> </w:t>
      </w:r>
      <w:r>
        <w:t>plans</w:t>
      </w:r>
      <w:r w:rsidR="000D50D7" w:rsidRPr="000D50D7">
        <w:t xml:space="preserve"> </w:t>
      </w:r>
      <w:r>
        <w:t>for</w:t>
      </w:r>
      <w:r w:rsidR="000D50D7" w:rsidRPr="000D50D7">
        <w:t xml:space="preserve"> </w:t>
      </w:r>
      <w:r>
        <w:t>approval</w:t>
      </w:r>
      <w:r w:rsidR="000D50D7" w:rsidRPr="000D50D7">
        <w:t xml:space="preserve"> </w:t>
      </w:r>
      <w:r>
        <w:t>or</w:t>
      </w:r>
      <w:r w:rsidR="000D50D7" w:rsidRPr="000D50D7">
        <w:t xml:space="preserve"> </w:t>
      </w:r>
      <w:r>
        <w:t>submission</w:t>
      </w:r>
      <w:r w:rsidR="000D50D7" w:rsidRPr="000D50D7">
        <w:t xml:space="preserve"> </w:t>
      </w:r>
      <w:r>
        <w:t>of</w:t>
      </w:r>
      <w:r w:rsidR="000D50D7" w:rsidRPr="000D50D7">
        <w:t xml:space="preserve"> </w:t>
      </w:r>
      <w:r>
        <w:t>further</w:t>
      </w:r>
      <w:r w:rsidR="000D50D7" w:rsidRPr="000D50D7">
        <w:t xml:space="preserve"> </w:t>
      </w:r>
      <w:r>
        <w:t>particulars</w:t>
      </w:r>
      <w:r w:rsidR="000D50D7" w:rsidRPr="000D50D7">
        <w:t xml:space="preserve"> </w:t>
      </w:r>
      <w:r>
        <w:t>(where</w:t>
      </w:r>
      <w:r w:rsidR="000D50D7" w:rsidRPr="000D50D7">
        <w:t xml:space="preserve"> </w:t>
      </w:r>
      <w:r>
        <w:t>required</w:t>
      </w:r>
      <w:r w:rsidR="000D50D7" w:rsidRPr="000D50D7">
        <w:t xml:space="preserve"> </w:t>
      </w:r>
      <w:r>
        <w:t>by</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_Ref111212364 \r \h </w:instrText>
      </w:r>
      <w:r>
        <w:fldChar w:fldCharType="separate"/>
      </w:r>
      <w:r w:rsidR="000D50D7">
        <w:t>(2)</w:t>
      </w:r>
      <w:r>
        <w:fldChar w:fldCharType="end"/>
      </w:r>
      <w:r w:rsidR="00ED54EE">
        <w:t>,</w:t>
      </w:r>
      <w:r w:rsidR="000D50D7" w:rsidRPr="000D50D7">
        <w:t xml:space="preserve"> </w:t>
      </w:r>
      <w:r w:rsidR="00ED54EE">
        <w:t>whichever</w:t>
      </w:r>
      <w:r w:rsidR="000D50D7" w:rsidRPr="000D50D7">
        <w:t xml:space="preserve"> </w:t>
      </w:r>
      <w:r w:rsidR="00ED54EE">
        <w:t>is</w:t>
      </w:r>
      <w:r w:rsidR="000D50D7" w:rsidRPr="000D50D7">
        <w:t xml:space="preserve"> </w:t>
      </w:r>
      <w:r w:rsidR="00ED54EE">
        <w:t>the</w:t>
      </w:r>
      <w:r w:rsidR="000D50D7" w:rsidRPr="000D50D7">
        <w:t xml:space="preserve"> </w:t>
      </w:r>
      <w:r w:rsidR="00ED54EE">
        <w:t>later);</w:t>
      </w:r>
      <w:r w:rsidR="000D50D7" w:rsidRPr="000D50D7">
        <w:t xml:space="preserve"> </w:t>
      </w:r>
      <w:r w:rsidR="00ED54EE">
        <w:t>and</w:t>
      </w:r>
    </w:p>
    <w:p w14:paraId="68BA435C" w14:textId="77777777" w:rsidR="00ED54EE" w:rsidRDefault="00ED54EE" w:rsidP="00725965">
      <w:pPr>
        <w:pStyle w:val="N3"/>
      </w:pPr>
      <w:r>
        <w:t>may</w:t>
      </w:r>
      <w:r w:rsidR="000D50D7" w:rsidRPr="000D50D7">
        <w:t xml:space="preserve"> </w:t>
      </w:r>
      <w:r>
        <w:t>be</w:t>
      </w:r>
      <w:r w:rsidR="000D50D7" w:rsidRPr="000D50D7">
        <w:t xml:space="preserve"> </w:t>
      </w:r>
      <w:r>
        <w:t>given</w:t>
      </w:r>
      <w:r w:rsidR="000D50D7" w:rsidRPr="000D50D7">
        <w:t xml:space="preserve"> </w:t>
      </w:r>
      <w:r>
        <w:t>subject</w:t>
      </w:r>
      <w:r w:rsidR="000D50D7" w:rsidRPr="000D50D7">
        <w:t xml:space="preserve"> </w:t>
      </w:r>
      <w:r>
        <w:t>to</w:t>
      </w:r>
      <w:r w:rsidR="000D50D7" w:rsidRPr="000D50D7">
        <w:t xml:space="preserve"> </w:t>
      </w:r>
      <w:r>
        <w:t>such</w:t>
      </w:r>
      <w:r w:rsidR="000D50D7" w:rsidRPr="000D50D7">
        <w:t xml:space="preserve"> </w:t>
      </w:r>
      <w:r>
        <w:t>reasonable</w:t>
      </w:r>
      <w:r w:rsidR="000D50D7" w:rsidRPr="000D50D7">
        <w:t xml:space="preserve"> </w:t>
      </w:r>
      <w:r>
        <w:t>requirements</w:t>
      </w:r>
      <w:r w:rsidR="000D50D7" w:rsidRPr="000D50D7">
        <w:t xml:space="preserve"> </w:t>
      </w:r>
      <w:r>
        <w:t>or</w:t>
      </w:r>
      <w:r w:rsidR="000D50D7" w:rsidRPr="000D50D7">
        <w:t xml:space="preserve"> </w:t>
      </w:r>
      <w:r>
        <w:t>conditions</w:t>
      </w:r>
      <w:r w:rsidR="000D50D7" w:rsidRPr="000D50D7">
        <w:t xml:space="preserve"> </w:t>
      </w:r>
      <w:r>
        <w:t>as</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may</w:t>
      </w:r>
      <w:r w:rsidR="000D50D7" w:rsidRPr="000D50D7">
        <w:t xml:space="preserve"> </w:t>
      </w:r>
      <w:r>
        <w:t>make</w:t>
      </w:r>
      <w:r w:rsidR="000D50D7" w:rsidRPr="000D50D7">
        <w:t xml:space="preserve"> </w:t>
      </w:r>
      <w:r>
        <w:t>for</w:t>
      </w:r>
      <w:r w:rsidR="000D50D7" w:rsidRPr="000D50D7">
        <w:t xml:space="preserve"> </w:t>
      </w:r>
      <w:r>
        <w:t>the</w:t>
      </w:r>
      <w:r w:rsidR="000D50D7" w:rsidRPr="000D50D7">
        <w:t xml:space="preserve"> </w:t>
      </w:r>
      <w:r>
        <w:t>protection</w:t>
      </w:r>
      <w:r w:rsidR="000D50D7" w:rsidRPr="000D50D7">
        <w:t xml:space="preserve"> </w:t>
      </w:r>
      <w:r>
        <w:t>of</w:t>
      </w:r>
      <w:r w:rsidR="000D50D7" w:rsidRPr="000D50D7">
        <w:t xml:space="preserve"> </w:t>
      </w:r>
      <w:r>
        <w:t>any</w:t>
      </w:r>
      <w:r w:rsidR="000D50D7" w:rsidRPr="000D50D7">
        <w:t xml:space="preserve"> </w:t>
      </w:r>
      <w:r>
        <w:t>key</w:t>
      </w:r>
      <w:r w:rsidR="000D50D7" w:rsidRPr="000D50D7">
        <w:t xml:space="preserve"> </w:t>
      </w:r>
      <w:r>
        <w:t>watercourse</w:t>
      </w:r>
      <w:r w:rsidR="000D50D7" w:rsidRPr="000D50D7">
        <w:t xml:space="preserve"> </w:t>
      </w:r>
      <w:r>
        <w:t>or</w:t>
      </w:r>
      <w:r w:rsidR="000D50D7" w:rsidRPr="000D50D7">
        <w:t xml:space="preserve"> </w:t>
      </w:r>
      <w:r>
        <w:t>for</w:t>
      </w:r>
      <w:r w:rsidR="000D50D7" w:rsidRPr="000D50D7">
        <w:t xml:space="preserve"> </w:t>
      </w:r>
      <w:r>
        <w:t>the</w:t>
      </w:r>
      <w:r w:rsidR="000D50D7" w:rsidRPr="000D50D7">
        <w:t xml:space="preserve"> </w:t>
      </w:r>
      <w:r>
        <w:t>prevention</w:t>
      </w:r>
      <w:r w:rsidR="000D50D7" w:rsidRPr="000D50D7">
        <w:t xml:space="preserve"> </w:t>
      </w:r>
      <w:r>
        <w:t>of</w:t>
      </w:r>
      <w:r w:rsidR="000D50D7" w:rsidRPr="000D50D7">
        <w:t xml:space="preserve"> </w:t>
      </w:r>
      <w:r>
        <w:t>flooding.</w:t>
      </w:r>
    </w:p>
    <w:p w14:paraId="4CB71B27" w14:textId="77777777" w:rsidR="00ED54EE" w:rsidRDefault="00ED54EE" w:rsidP="00ED54EE">
      <w:pPr>
        <w:pStyle w:val="N2"/>
      </w:pPr>
      <w:r>
        <w:t>Any</w:t>
      </w:r>
      <w:r w:rsidR="000D50D7" w:rsidRPr="000D50D7">
        <w:t xml:space="preserve"> </w:t>
      </w:r>
      <w:r>
        <w:t>refusal</w:t>
      </w:r>
      <w:r w:rsidR="000D50D7" w:rsidRPr="000D50D7">
        <w:t xml:space="preserve"> </w:t>
      </w:r>
      <w:r>
        <w:t>under</w:t>
      </w:r>
      <w:r w:rsidR="000D50D7" w:rsidRPr="000D50D7">
        <w:t xml:space="preserve"> </w:t>
      </w:r>
      <w:r>
        <w:t>this</w:t>
      </w:r>
      <w:r w:rsidR="000D50D7" w:rsidRPr="000D50D7">
        <w:t xml:space="preserve"> </w:t>
      </w:r>
      <w:r>
        <w:t>paragraph</w:t>
      </w:r>
      <w:r w:rsidR="000D50D7" w:rsidRPr="000D50D7">
        <w:t xml:space="preserve"> </w:t>
      </w:r>
      <w:r>
        <w:t>must</w:t>
      </w:r>
      <w:r w:rsidR="000D50D7" w:rsidRPr="000D50D7">
        <w:t xml:space="preserve"> </w:t>
      </w:r>
      <w:r>
        <w:t>be</w:t>
      </w:r>
      <w:r w:rsidR="000D50D7" w:rsidRPr="000D50D7">
        <w:t xml:space="preserve"> </w:t>
      </w:r>
      <w:r>
        <w:t>accompanied</w:t>
      </w:r>
      <w:r w:rsidR="000D50D7" w:rsidRPr="000D50D7">
        <w:t xml:space="preserve"> </w:t>
      </w:r>
      <w:r>
        <w:t>by</w:t>
      </w:r>
      <w:r w:rsidR="000D50D7" w:rsidRPr="000D50D7">
        <w:t xml:space="preserve"> </w:t>
      </w:r>
      <w:r>
        <w:t>a</w:t>
      </w:r>
      <w:r w:rsidR="000D50D7" w:rsidRPr="000D50D7">
        <w:t xml:space="preserve"> </w:t>
      </w:r>
      <w:r>
        <w:t>statement</w:t>
      </w:r>
      <w:r w:rsidR="000D50D7" w:rsidRPr="000D50D7">
        <w:t xml:space="preserve"> </w:t>
      </w:r>
      <w:r>
        <w:t>of</w:t>
      </w:r>
      <w:r w:rsidR="000D50D7" w:rsidRPr="000D50D7">
        <w:t xml:space="preserve"> </w:t>
      </w:r>
      <w:r w:rsidR="00282467">
        <w:t>the</w:t>
      </w:r>
      <w:r w:rsidR="000D50D7" w:rsidRPr="000D50D7">
        <w:t xml:space="preserve"> </w:t>
      </w:r>
      <w:r>
        <w:t>reasons</w:t>
      </w:r>
      <w:r w:rsidR="000D50D7" w:rsidRPr="000D50D7">
        <w:t xml:space="preserve"> </w:t>
      </w:r>
      <w:r>
        <w:t>for</w:t>
      </w:r>
      <w:r w:rsidR="000D50D7" w:rsidRPr="000D50D7">
        <w:t xml:space="preserve"> </w:t>
      </w:r>
      <w:r>
        <w:t>refusal.</w:t>
      </w:r>
    </w:p>
    <w:p w14:paraId="2799953D" w14:textId="77777777" w:rsidR="00ED54EE" w:rsidRDefault="00ED54EE" w:rsidP="00ED54EE">
      <w:pPr>
        <w:pStyle w:val="N2"/>
      </w:pPr>
      <w:bookmarkStart w:id="1426" w:name="_Ref111212647"/>
      <w:r>
        <w:lastRenderedPageBreak/>
        <w:t>In</w:t>
      </w:r>
      <w:r w:rsidR="000D50D7" w:rsidRPr="000D50D7">
        <w:t xml:space="preserve"> </w:t>
      </w:r>
      <w:r>
        <w:t>order</w:t>
      </w:r>
      <w:r w:rsidR="000D50D7" w:rsidRPr="000D50D7">
        <w:t xml:space="preserve"> </w:t>
      </w:r>
      <w:r>
        <w:t>to</w:t>
      </w:r>
      <w:r w:rsidR="000D50D7" w:rsidRPr="000D50D7">
        <w:t xml:space="preserve"> </w:t>
      </w:r>
      <w:r>
        <w:t>assist</w:t>
      </w:r>
      <w:r w:rsidR="000D50D7" w:rsidRPr="000D50D7">
        <w:t xml:space="preserve"> </w:t>
      </w:r>
      <w:r>
        <w:t>the</w:t>
      </w:r>
      <w:r w:rsidR="000D50D7" w:rsidRPr="000D50D7">
        <w:t xml:space="preserve"> </w:t>
      </w:r>
      <w:r>
        <w:t>undertaker</w:t>
      </w:r>
      <w:r w:rsidR="000D50D7" w:rsidRPr="000D50D7">
        <w:t xml:space="preserve"> </w:t>
      </w:r>
      <w:r>
        <w:t>when</w:t>
      </w:r>
      <w:r w:rsidR="000D50D7" w:rsidRPr="000D50D7">
        <w:t xml:space="preserve"> </w:t>
      </w:r>
      <w:r>
        <w:t>submitting</w:t>
      </w:r>
      <w:r w:rsidR="000D50D7" w:rsidRPr="000D50D7">
        <w:t xml:space="preserve"> </w:t>
      </w:r>
      <w:r>
        <w:t>plans</w:t>
      </w:r>
      <w:r w:rsidR="000D50D7" w:rsidRPr="000D50D7">
        <w:t xml:space="preserve"> </w:t>
      </w:r>
      <w:r>
        <w:t>under</w:t>
      </w:r>
      <w:r w:rsidR="000D50D7" w:rsidRPr="000D50D7">
        <w:t xml:space="preserve"> </w:t>
      </w:r>
      <w:r>
        <w:t>sub-paragraph</w:t>
      </w:r>
      <w:r w:rsidR="000D50D7" w:rsidRPr="000D50D7">
        <w:t xml:space="preserve"> </w:t>
      </w:r>
      <w:r>
        <w:fldChar w:fldCharType="begin"/>
      </w:r>
      <w:r>
        <w:instrText xml:space="preserve"> REF _Ref111212133 \r \h </w:instrText>
      </w:r>
      <w:r>
        <w:fldChar w:fldCharType="separate"/>
      </w:r>
      <w:r w:rsidR="000D50D7">
        <w:t>(1)</w:t>
      </w:r>
      <w:r>
        <w:fldChar w:fldCharType="end"/>
      </w:r>
      <w:r w:rsidR="000D50D7" w:rsidRPr="000D50D7">
        <w:t xml:space="preserve"> </w:t>
      </w:r>
      <w:r>
        <w:t>above</w:t>
      </w:r>
      <w:r w:rsidR="000D50D7" w:rsidRPr="000D50D7">
        <w:t xml:space="preserve"> </w:t>
      </w:r>
      <w:r>
        <w:t>it</w:t>
      </w:r>
      <w:r w:rsidR="000D50D7" w:rsidRPr="000D50D7">
        <w:t xml:space="preserve"> </w:t>
      </w:r>
      <w:r>
        <w:t>will</w:t>
      </w:r>
      <w:r w:rsidR="000D50D7" w:rsidRPr="000D50D7">
        <w:t xml:space="preserve"> </w:t>
      </w:r>
      <w:r>
        <w:t>be</w:t>
      </w:r>
      <w:r w:rsidR="000D50D7" w:rsidRPr="000D50D7">
        <w:t xml:space="preserve"> </w:t>
      </w:r>
      <w:r>
        <w:t>necessary</w:t>
      </w:r>
      <w:r w:rsidR="000D50D7" w:rsidRPr="000D50D7">
        <w:t xml:space="preserve"> </w:t>
      </w:r>
      <w:r>
        <w:t>to</w:t>
      </w:r>
      <w:r w:rsidR="000D50D7" w:rsidRPr="000D50D7">
        <w:t xml:space="preserve"> </w:t>
      </w:r>
      <w:r>
        <w:t>ensure</w:t>
      </w:r>
      <w:r w:rsidR="000D50D7" w:rsidRPr="000D50D7">
        <w:t xml:space="preserve"> </w:t>
      </w:r>
      <w:r>
        <w:t>that</w:t>
      </w:r>
      <w:r w:rsidR="000D50D7" w:rsidRPr="000D50D7">
        <w:t xml:space="preserve"> </w:t>
      </w:r>
      <w:r>
        <w:t>any</w:t>
      </w:r>
      <w:r w:rsidR="000D50D7" w:rsidRPr="000D50D7">
        <w:t xml:space="preserve"> </w:t>
      </w:r>
      <w:r>
        <w:t>suggested</w:t>
      </w:r>
      <w:r w:rsidR="000D50D7" w:rsidRPr="000D50D7">
        <w:t xml:space="preserve"> </w:t>
      </w:r>
      <w:r>
        <w:t>pipework</w:t>
      </w:r>
      <w:r w:rsidR="000D50D7" w:rsidRPr="000D50D7">
        <w:t xml:space="preserve"> </w:t>
      </w:r>
      <w:r>
        <w:t>proposed</w:t>
      </w:r>
      <w:r w:rsidR="000D50D7" w:rsidRPr="000D50D7">
        <w:t xml:space="preserve"> </w:t>
      </w:r>
      <w:r>
        <w:t>is</w:t>
      </w:r>
      <w:r w:rsidR="000D50D7" w:rsidRPr="000D50D7">
        <w:t xml:space="preserve"> </w:t>
      </w:r>
      <w:r>
        <w:t>in</w:t>
      </w:r>
      <w:r w:rsidR="000D50D7" w:rsidRPr="000D50D7">
        <w:t xml:space="preserve"> </w:t>
      </w:r>
      <w:r>
        <w:t>compliance</w:t>
      </w:r>
      <w:r w:rsidR="000D50D7" w:rsidRPr="000D50D7">
        <w:t xml:space="preserve"> </w:t>
      </w:r>
      <w:r>
        <w:t>with</w:t>
      </w:r>
      <w:r w:rsidR="000D50D7" w:rsidRPr="000D50D7">
        <w:t xml:space="preserve"> </w:t>
      </w:r>
      <w:r>
        <w:t>the</w:t>
      </w:r>
      <w:r w:rsidR="000D50D7" w:rsidRPr="000D50D7">
        <w:t xml:space="preserve"> </w:t>
      </w:r>
      <w:r>
        <w:t>ECC</w:t>
      </w:r>
      <w:r w:rsidR="000D50D7" w:rsidRPr="000D50D7">
        <w:t xml:space="preserve"> </w:t>
      </w:r>
      <w:r>
        <w:t>Culverting</w:t>
      </w:r>
      <w:r w:rsidR="000D50D7" w:rsidRPr="000D50D7">
        <w:t xml:space="preserve"> </w:t>
      </w:r>
      <w:r>
        <w:t>Policy,</w:t>
      </w:r>
      <w:r w:rsidR="000D50D7" w:rsidRPr="000D50D7">
        <w:t xml:space="preserve"> </w:t>
      </w:r>
      <w:r>
        <w:t>whether</w:t>
      </w:r>
      <w:r w:rsidR="000D50D7" w:rsidRPr="000D50D7">
        <w:t xml:space="preserve"> </w:t>
      </w:r>
      <w:r>
        <w:t>that</w:t>
      </w:r>
      <w:r w:rsidR="000D50D7" w:rsidRPr="000D50D7">
        <w:t xml:space="preserve"> </w:t>
      </w:r>
      <w:r>
        <w:t>be</w:t>
      </w:r>
      <w:r w:rsidR="000D50D7" w:rsidRPr="000D50D7">
        <w:t xml:space="preserve"> </w:t>
      </w:r>
      <w:r>
        <w:t>a</w:t>
      </w:r>
      <w:r w:rsidR="000D50D7" w:rsidRPr="000D50D7">
        <w:t xml:space="preserve"> </w:t>
      </w:r>
      <w:r>
        <w:t>temporary</w:t>
      </w:r>
      <w:r w:rsidR="000D50D7" w:rsidRPr="000D50D7">
        <w:t xml:space="preserve"> </w:t>
      </w:r>
      <w:r>
        <w:t>structure</w:t>
      </w:r>
      <w:r w:rsidR="000D50D7" w:rsidRPr="000D50D7">
        <w:t xml:space="preserve"> </w:t>
      </w:r>
      <w:r>
        <w:t>or</w:t>
      </w:r>
      <w:r w:rsidR="000D50D7" w:rsidRPr="000D50D7">
        <w:t xml:space="preserve"> </w:t>
      </w:r>
      <w:r>
        <w:t>a</w:t>
      </w:r>
      <w:r w:rsidR="000D50D7" w:rsidRPr="000D50D7">
        <w:t xml:space="preserve"> </w:t>
      </w:r>
      <w:r>
        <w:t>permanent</w:t>
      </w:r>
      <w:r w:rsidR="000D50D7" w:rsidRPr="000D50D7">
        <w:t xml:space="preserve"> </w:t>
      </w:r>
      <w:r>
        <w:t>structure.</w:t>
      </w:r>
      <w:bookmarkEnd w:id="1426"/>
    </w:p>
    <w:p w14:paraId="49FF187B" w14:textId="77777777" w:rsidR="00451F9D" w:rsidRDefault="000D50D7" w:rsidP="00ED54EE">
      <w:pPr>
        <w:pStyle w:val="N1"/>
      </w:pPr>
      <w:bookmarkStart w:id="1427" w:name="_Hlk115446085"/>
      <w:bookmarkStart w:id="1428" w:name="_Ref115445990"/>
      <w:r w:rsidRPr="000D50D7">
        <w:t> </w:t>
      </w:r>
      <w:r w:rsidR="00451F9D">
        <w:t>Without</w:t>
      </w:r>
      <w:r w:rsidRPr="000D50D7">
        <w:t xml:space="preserve"> </w:t>
      </w:r>
      <w:r w:rsidR="00451F9D">
        <w:t>limiting</w:t>
      </w:r>
      <w:r w:rsidRPr="000D50D7">
        <w:t xml:space="preserve"> </w:t>
      </w:r>
      <w:r w:rsidR="00451F9D">
        <w:t>the</w:t>
      </w:r>
      <w:r w:rsidRPr="000D50D7">
        <w:t xml:space="preserve"> </w:t>
      </w:r>
      <w:r w:rsidR="00451F9D">
        <w:t>scope</w:t>
      </w:r>
      <w:r w:rsidRPr="000D50D7">
        <w:t xml:space="preserve"> </w:t>
      </w:r>
      <w:r w:rsidR="00451F9D">
        <w:t>of</w:t>
      </w:r>
      <w:r w:rsidRPr="000D50D7">
        <w:t xml:space="preserve"> </w:t>
      </w:r>
      <w:r w:rsidR="00451F9D">
        <w:t>paragraph</w:t>
      </w:r>
      <w:r w:rsidRPr="000D50D7">
        <w:t xml:space="preserve"> </w:t>
      </w:r>
      <w:r w:rsidR="00FC181A">
        <w:fldChar w:fldCharType="begin"/>
      </w:r>
      <w:r w:rsidR="00FC181A">
        <w:instrText xml:space="preserve"> REF _Ref115445965 \n \h </w:instrText>
      </w:r>
      <w:r w:rsidR="00FC181A">
        <w:fldChar w:fldCharType="separate"/>
      </w:r>
      <w:r>
        <w:t>91</w:t>
      </w:r>
      <w:r w:rsidR="00FC181A">
        <w:fldChar w:fldCharType="end"/>
      </w:r>
      <w:r w:rsidR="00451F9D">
        <w:t>,</w:t>
      </w:r>
      <w:r w:rsidRPr="000D50D7">
        <w:t xml:space="preserve"> </w:t>
      </w:r>
      <w:r w:rsidR="00451F9D">
        <w:t>the</w:t>
      </w:r>
      <w:r w:rsidRPr="000D50D7">
        <w:t xml:space="preserve"> </w:t>
      </w:r>
      <w:r w:rsidR="00451F9D">
        <w:t>requirements</w:t>
      </w:r>
      <w:r w:rsidRPr="000D50D7">
        <w:t xml:space="preserve"> </w:t>
      </w:r>
      <w:r w:rsidR="00451F9D">
        <w:t>which</w:t>
      </w:r>
      <w:r w:rsidRPr="000D50D7">
        <w:t xml:space="preserve"> </w:t>
      </w:r>
      <w:r w:rsidR="00451F9D">
        <w:t>the</w:t>
      </w:r>
      <w:r w:rsidRPr="000D50D7">
        <w:t xml:space="preserve"> </w:t>
      </w:r>
      <w:r w:rsidR="00451F9D">
        <w:t>drainage</w:t>
      </w:r>
      <w:r w:rsidRPr="000D50D7">
        <w:t xml:space="preserve"> </w:t>
      </w:r>
      <w:r w:rsidR="00451F9D">
        <w:t>authority</w:t>
      </w:r>
      <w:r w:rsidRPr="000D50D7">
        <w:t xml:space="preserve"> </w:t>
      </w:r>
      <w:r w:rsidR="00451F9D">
        <w:t>may</w:t>
      </w:r>
      <w:r w:rsidRPr="000D50D7">
        <w:t xml:space="preserve"> </w:t>
      </w:r>
      <w:r w:rsidR="00451F9D">
        <w:t>make</w:t>
      </w:r>
      <w:r w:rsidRPr="000D50D7">
        <w:t xml:space="preserve"> </w:t>
      </w:r>
      <w:r w:rsidR="00451F9D">
        <w:t>under</w:t>
      </w:r>
      <w:r w:rsidRPr="000D50D7">
        <w:t xml:space="preserve"> </w:t>
      </w:r>
      <w:r w:rsidR="00451F9D">
        <w:t>th</w:t>
      </w:r>
      <w:r w:rsidR="00FC181A">
        <w:t>at</w:t>
      </w:r>
      <w:r w:rsidRPr="000D50D7">
        <w:t xml:space="preserve"> </w:t>
      </w:r>
      <w:r w:rsidR="00451F9D">
        <w:t>paragraph</w:t>
      </w:r>
      <w:r w:rsidRPr="000D50D7">
        <w:t xml:space="preserve"> </w:t>
      </w:r>
      <w:r w:rsidR="00451F9D">
        <w:t>include</w:t>
      </w:r>
      <w:r w:rsidRPr="000D50D7">
        <w:t xml:space="preserve"> </w:t>
      </w:r>
      <w:r w:rsidR="00451F9D">
        <w:t>conditions</w:t>
      </w:r>
      <w:r w:rsidRPr="000D50D7">
        <w:t xml:space="preserve"> </w:t>
      </w:r>
      <w:r w:rsidR="00451F9D">
        <w:t>requiring</w:t>
      </w:r>
      <w:r w:rsidRPr="000D50D7">
        <w:t xml:space="preserve"> </w:t>
      </w:r>
      <w:r w:rsidR="00451F9D">
        <w:t>the</w:t>
      </w:r>
      <w:r w:rsidRPr="000D50D7">
        <w:t xml:space="preserve"> </w:t>
      </w:r>
      <w:r w:rsidR="00451F9D">
        <w:t>undertaker</w:t>
      </w:r>
      <w:r w:rsidRPr="000D50D7">
        <w:t xml:space="preserve"> </w:t>
      </w:r>
      <w:r w:rsidR="00451F9D">
        <w:t>at</w:t>
      </w:r>
      <w:r w:rsidRPr="000D50D7">
        <w:t xml:space="preserve"> </w:t>
      </w:r>
      <w:r w:rsidR="00451F9D">
        <w:t>its</w:t>
      </w:r>
      <w:r w:rsidRPr="000D50D7">
        <w:t xml:space="preserve"> </w:t>
      </w:r>
      <w:r w:rsidR="00451F9D">
        <w:t>own</w:t>
      </w:r>
      <w:r w:rsidRPr="000D50D7">
        <w:t xml:space="preserve"> </w:t>
      </w:r>
      <w:r w:rsidR="00451F9D">
        <w:t>expense</w:t>
      </w:r>
      <w:r w:rsidRPr="000D50D7">
        <w:t xml:space="preserve"> </w:t>
      </w:r>
      <w:r w:rsidR="00451F9D">
        <w:t>to</w:t>
      </w:r>
      <w:r w:rsidRPr="000D50D7">
        <w:t xml:space="preserve"> </w:t>
      </w:r>
      <w:r w:rsidR="00451F9D">
        <w:t>construct</w:t>
      </w:r>
      <w:r w:rsidRPr="000D50D7">
        <w:t xml:space="preserve"> </w:t>
      </w:r>
      <w:r w:rsidR="00451F9D">
        <w:t>such</w:t>
      </w:r>
      <w:r w:rsidRPr="000D50D7">
        <w:t xml:space="preserve"> </w:t>
      </w:r>
      <w:r w:rsidR="00451F9D">
        <w:t>protective</w:t>
      </w:r>
      <w:r w:rsidRPr="000D50D7">
        <w:t xml:space="preserve"> </w:t>
      </w:r>
      <w:r w:rsidR="00451F9D">
        <w:t>works,</w:t>
      </w:r>
      <w:r w:rsidRPr="000D50D7">
        <w:t xml:space="preserve"> </w:t>
      </w:r>
      <w:r w:rsidR="00451F9D">
        <w:t>whether</w:t>
      </w:r>
      <w:r w:rsidRPr="000D50D7">
        <w:t xml:space="preserve"> </w:t>
      </w:r>
      <w:r w:rsidR="00451F9D">
        <w:t>temporary</w:t>
      </w:r>
      <w:r w:rsidRPr="000D50D7">
        <w:t xml:space="preserve"> </w:t>
      </w:r>
      <w:r w:rsidR="00451F9D">
        <w:t>or</w:t>
      </w:r>
      <w:r w:rsidRPr="000D50D7">
        <w:t xml:space="preserve"> </w:t>
      </w:r>
      <w:r w:rsidR="00451F9D">
        <w:t>permanent,</w:t>
      </w:r>
      <w:r w:rsidRPr="000D50D7">
        <w:t xml:space="preserve"> </w:t>
      </w:r>
      <w:r w:rsidR="00451F9D">
        <w:t>during</w:t>
      </w:r>
      <w:r w:rsidRPr="000D50D7">
        <w:t xml:space="preserve"> </w:t>
      </w:r>
      <w:r w:rsidR="00451F9D">
        <w:t>the</w:t>
      </w:r>
      <w:r w:rsidRPr="000D50D7">
        <w:t xml:space="preserve"> </w:t>
      </w:r>
      <w:r w:rsidR="00451F9D">
        <w:t>construction</w:t>
      </w:r>
      <w:r w:rsidRPr="000D50D7">
        <w:t xml:space="preserve"> </w:t>
      </w:r>
      <w:r w:rsidR="00451F9D">
        <w:t>of</w:t>
      </w:r>
      <w:r w:rsidRPr="000D50D7">
        <w:t xml:space="preserve"> </w:t>
      </w:r>
      <w:r w:rsidR="00451F9D">
        <w:t>the</w:t>
      </w:r>
      <w:r w:rsidRPr="000D50D7">
        <w:t xml:space="preserve"> </w:t>
      </w:r>
      <w:r w:rsidR="00451F9D">
        <w:t>specified</w:t>
      </w:r>
      <w:r w:rsidRPr="000D50D7">
        <w:t xml:space="preserve"> </w:t>
      </w:r>
      <w:r w:rsidR="00451F9D">
        <w:t>work</w:t>
      </w:r>
      <w:r w:rsidRPr="000D50D7">
        <w:t xml:space="preserve"> </w:t>
      </w:r>
      <w:r w:rsidR="00451F9D">
        <w:t>(including</w:t>
      </w:r>
      <w:r w:rsidRPr="000D50D7">
        <w:t xml:space="preserve"> </w:t>
      </w:r>
      <w:r w:rsidR="00451F9D">
        <w:t>the</w:t>
      </w:r>
      <w:r w:rsidRPr="000D50D7">
        <w:t xml:space="preserve"> </w:t>
      </w:r>
      <w:r w:rsidR="00451F9D">
        <w:t>provision</w:t>
      </w:r>
      <w:r w:rsidRPr="000D50D7">
        <w:t xml:space="preserve"> </w:t>
      </w:r>
      <w:r w:rsidR="00451F9D">
        <w:t>of</w:t>
      </w:r>
      <w:r w:rsidRPr="000D50D7">
        <w:t xml:space="preserve"> </w:t>
      </w:r>
      <w:r w:rsidR="00451F9D">
        <w:t>flood</w:t>
      </w:r>
      <w:r w:rsidRPr="000D50D7">
        <w:t xml:space="preserve"> </w:t>
      </w:r>
      <w:r w:rsidR="00451F9D">
        <w:t>banks,</w:t>
      </w:r>
      <w:r w:rsidRPr="000D50D7">
        <w:t xml:space="preserve"> </w:t>
      </w:r>
      <w:r w:rsidR="00451F9D">
        <w:t>walls</w:t>
      </w:r>
      <w:r w:rsidRPr="000D50D7">
        <w:t xml:space="preserve"> </w:t>
      </w:r>
      <w:r w:rsidR="00451F9D">
        <w:t>or</w:t>
      </w:r>
      <w:r w:rsidRPr="000D50D7">
        <w:t xml:space="preserve"> </w:t>
      </w:r>
      <w:r w:rsidR="00451F9D">
        <w:t>embankments</w:t>
      </w:r>
      <w:r w:rsidRPr="000D50D7">
        <w:t xml:space="preserve"> </w:t>
      </w:r>
      <w:r w:rsidR="00451F9D">
        <w:t>or</w:t>
      </w:r>
      <w:r w:rsidRPr="000D50D7">
        <w:t xml:space="preserve"> </w:t>
      </w:r>
      <w:r w:rsidR="00451F9D">
        <w:t>other</w:t>
      </w:r>
      <w:r w:rsidRPr="000D50D7">
        <w:t xml:space="preserve"> </w:t>
      </w:r>
      <w:r w:rsidR="00451F9D">
        <w:t>new</w:t>
      </w:r>
      <w:r w:rsidRPr="000D50D7">
        <w:t xml:space="preserve"> </w:t>
      </w:r>
      <w:r w:rsidR="00451F9D">
        <w:t>works</w:t>
      </w:r>
      <w:r w:rsidRPr="000D50D7">
        <w:t xml:space="preserve"> </w:t>
      </w:r>
      <w:r w:rsidR="00451F9D">
        <w:t>and</w:t>
      </w:r>
      <w:r w:rsidRPr="000D50D7">
        <w:t xml:space="preserve"> </w:t>
      </w:r>
      <w:r w:rsidR="00451F9D">
        <w:t>the</w:t>
      </w:r>
      <w:r w:rsidRPr="000D50D7">
        <w:t xml:space="preserve"> </w:t>
      </w:r>
      <w:r w:rsidR="00451F9D">
        <w:t>strengthening,</w:t>
      </w:r>
      <w:r w:rsidRPr="000D50D7">
        <w:t xml:space="preserve"> </w:t>
      </w:r>
      <w:r w:rsidR="00451F9D">
        <w:t>repair</w:t>
      </w:r>
      <w:r w:rsidRPr="000D50D7">
        <w:t xml:space="preserve"> </w:t>
      </w:r>
      <w:r w:rsidR="00451F9D">
        <w:t>or</w:t>
      </w:r>
      <w:r w:rsidRPr="000D50D7">
        <w:t xml:space="preserve"> </w:t>
      </w:r>
      <w:r w:rsidR="00451F9D">
        <w:t>renewal</w:t>
      </w:r>
      <w:r w:rsidRPr="000D50D7">
        <w:t xml:space="preserve"> </w:t>
      </w:r>
      <w:r w:rsidR="00451F9D">
        <w:t>of</w:t>
      </w:r>
      <w:r w:rsidRPr="000D50D7">
        <w:t xml:space="preserve"> </w:t>
      </w:r>
      <w:r w:rsidR="00451F9D">
        <w:t>existing</w:t>
      </w:r>
      <w:r w:rsidRPr="000D50D7">
        <w:t xml:space="preserve"> </w:t>
      </w:r>
      <w:r w:rsidR="00451F9D">
        <w:t>banks,</w:t>
      </w:r>
      <w:r w:rsidRPr="000D50D7">
        <w:t xml:space="preserve"> </w:t>
      </w:r>
      <w:r w:rsidR="00451F9D">
        <w:t>walls</w:t>
      </w:r>
      <w:r w:rsidRPr="000D50D7">
        <w:t xml:space="preserve"> </w:t>
      </w:r>
      <w:r w:rsidR="00451F9D">
        <w:t>or</w:t>
      </w:r>
      <w:r w:rsidRPr="000D50D7">
        <w:t xml:space="preserve"> </w:t>
      </w:r>
      <w:r w:rsidR="00451F9D">
        <w:t>embankments)</w:t>
      </w:r>
      <w:r w:rsidRPr="000D50D7">
        <w:t xml:space="preserve"> </w:t>
      </w:r>
      <w:r w:rsidR="00451F9D">
        <w:t>as</w:t>
      </w:r>
      <w:r w:rsidRPr="000D50D7">
        <w:t xml:space="preserve"> </w:t>
      </w:r>
      <w:r w:rsidR="00451F9D">
        <w:t>are</w:t>
      </w:r>
      <w:r w:rsidRPr="000D50D7">
        <w:t xml:space="preserve"> </w:t>
      </w:r>
      <w:r w:rsidR="00451F9D">
        <w:t>reasonably</w:t>
      </w:r>
      <w:r w:rsidRPr="000D50D7">
        <w:t xml:space="preserve"> </w:t>
      </w:r>
      <w:r w:rsidR="00451F9D">
        <w:t>necessary</w:t>
      </w:r>
      <w:r w:rsidRPr="000D50D7">
        <w:t xml:space="preserve"> </w:t>
      </w:r>
      <w:r w:rsidR="00451F9D">
        <w:t>taking</w:t>
      </w:r>
      <w:r w:rsidRPr="000D50D7">
        <w:t xml:space="preserve"> </w:t>
      </w:r>
      <w:r w:rsidR="00451F9D">
        <w:t>account</w:t>
      </w:r>
      <w:r w:rsidRPr="000D50D7">
        <w:t xml:space="preserve"> </w:t>
      </w:r>
      <w:r w:rsidR="00451F9D">
        <w:t>of</w:t>
      </w:r>
      <w:r w:rsidRPr="000D50D7">
        <w:t xml:space="preserve"> </w:t>
      </w:r>
      <w:r w:rsidR="00451F9D">
        <w:t>the</w:t>
      </w:r>
      <w:r w:rsidRPr="000D50D7">
        <w:t xml:space="preserve"> </w:t>
      </w:r>
      <w:r w:rsidR="00451F9D">
        <w:t>terms</w:t>
      </w:r>
      <w:r w:rsidRPr="000D50D7">
        <w:t xml:space="preserve"> </w:t>
      </w:r>
      <w:r w:rsidR="00451F9D">
        <w:t>of</w:t>
      </w:r>
      <w:r w:rsidRPr="000D50D7">
        <w:t xml:space="preserve"> </w:t>
      </w:r>
      <w:r w:rsidR="00451F9D">
        <w:t>this</w:t>
      </w:r>
      <w:r w:rsidRPr="000D50D7">
        <w:t xml:space="preserve"> </w:t>
      </w:r>
      <w:r w:rsidR="00451F9D">
        <w:t>Order—</w:t>
      </w:r>
      <w:bookmarkEnd w:id="1428"/>
    </w:p>
    <w:p w14:paraId="5A5AFFEC" w14:textId="77777777" w:rsidR="00451F9D" w:rsidRDefault="00451F9D" w:rsidP="00451F9D">
      <w:pPr>
        <w:pStyle w:val="N3"/>
      </w:pPr>
      <w:r>
        <w:t>to</w:t>
      </w:r>
      <w:r w:rsidR="000D50D7" w:rsidRPr="000D50D7">
        <w:t xml:space="preserve"> </w:t>
      </w:r>
      <w:r>
        <w:t>safeguard</w:t>
      </w:r>
      <w:r w:rsidR="000D50D7" w:rsidRPr="000D50D7">
        <w:t xml:space="preserve"> </w:t>
      </w:r>
      <w:r>
        <w:t>any</w:t>
      </w:r>
      <w:r w:rsidR="000D50D7" w:rsidRPr="000D50D7">
        <w:t xml:space="preserve"> </w:t>
      </w:r>
      <w:r>
        <w:t>drainage</w:t>
      </w:r>
      <w:r w:rsidR="000D50D7" w:rsidRPr="000D50D7">
        <w:t xml:space="preserve"> </w:t>
      </w:r>
      <w:r>
        <w:t>work</w:t>
      </w:r>
      <w:r w:rsidR="000D50D7" w:rsidRPr="000D50D7">
        <w:t xml:space="preserve"> </w:t>
      </w:r>
      <w:r>
        <w:t>against</w:t>
      </w:r>
      <w:r w:rsidR="000D50D7" w:rsidRPr="000D50D7">
        <w:t xml:space="preserve"> </w:t>
      </w:r>
      <w:r>
        <w:t>damage</w:t>
      </w:r>
      <w:r w:rsidR="000D50D7" w:rsidRPr="000D50D7">
        <w:t xml:space="preserve"> </w:t>
      </w:r>
      <w:r>
        <w:t>by</w:t>
      </w:r>
      <w:r w:rsidR="000D50D7" w:rsidRPr="000D50D7">
        <w:t xml:space="preserve"> </w:t>
      </w:r>
      <w:r>
        <w:t>reason</w:t>
      </w:r>
      <w:r w:rsidR="000D50D7" w:rsidRPr="000D50D7">
        <w:t xml:space="preserve"> </w:t>
      </w:r>
      <w:r>
        <w:t>of</w:t>
      </w:r>
      <w:r w:rsidR="000D50D7" w:rsidRPr="000D50D7">
        <w:t xml:space="preserve"> </w:t>
      </w:r>
      <w:r>
        <w:t>any</w:t>
      </w:r>
      <w:r w:rsidR="000D50D7" w:rsidRPr="000D50D7">
        <w:t xml:space="preserve"> </w:t>
      </w:r>
      <w:r>
        <w:t>specified</w:t>
      </w:r>
      <w:r w:rsidR="000D50D7" w:rsidRPr="000D50D7">
        <w:t xml:space="preserve"> </w:t>
      </w:r>
      <w:r>
        <w:t>work;</w:t>
      </w:r>
      <w:r w:rsidR="000D50D7" w:rsidRPr="000D50D7">
        <w:t xml:space="preserve"> </w:t>
      </w:r>
      <w:r>
        <w:t>or</w:t>
      </w:r>
    </w:p>
    <w:p w14:paraId="7018E762" w14:textId="77777777" w:rsidR="00451F9D" w:rsidRDefault="00451F9D" w:rsidP="00451F9D">
      <w:pPr>
        <w:pStyle w:val="N3"/>
      </w:pPr>
      <w:r>
        <w:t>to</w:t>
      </w:r>
      <w:r w:rsidR="000D50D7" w:rsidRPr="000D50D7">
        <w:t xml:space="preserve"> </w:t>
      </w:r>
      <w:r>
        <w:t>secure</w:t>
      </w:r>
      <w:r w:rsidR="000D50D7" w:rsidRPr="000D50D7">
        <w:t xml:space="preserve"> </w:t>
      </w:r>
      <w:r>
        <w:t>that</w:t>
      </w:r>
      <w:r w:rsidR="000D50D7" w:rsidRPr="000D50D7">
        <w:t xml:space="preserve"> </w:t>
      </w:r>
      <w:r>
        <w:t>the</w:t>
      </w:r>
      <w:r w:rsidR="000D50D7" w:rsidRPr="000D50D7">
        <w:t xml:space="preserve"> </w:t>
      </w:r>
      <w:r>
        <w:t>efficiency</w:t>
      </w:r>
      <w:r w:rsidR="000D50D7" w:rsidRPr="000D50D7">
        <w:t xml:space="preserve"> </w:t>
      </w:r>
      <w:r>
        <w:t>of</w:t>
      </w:r>
      <w:r w:rsidR="000D50D7" w:rsidRPr="000D50D7">
        <w:t xml:space="preserve"> </w:t>
      </w:r>
      <w:r>
        <w:t>any</w:t>
      </w:r>
      <w:r w:rsidR="000D50D7" w:rsidRPr="000D50D7">
        <w:t xml:space="preserve"> </w:t>
      </w:r>
      <w:r>
        <w:t>drainage</w:t>
      </w:r>
      <w:r w:rsidR="000D50D7" w:rsidRPr="000D50D7">
        <w:t xml:space="preserve"> </w:t>
      </w:r>
      <w:r>
        <w:t>work</w:t>
      </w:r>
      <w:r w:rsidR="000D50D7" w:rsidRPr="000D50D7">
        <w:t xml:space="preserve"> </w:t>
      </w:r>
      <w:r>
        <w:t>for</w:t>
      </w:r>
      <w:r w:rsidR="000D50D7" w:rsidRPr="000D50D7">
        <w:t xml:space="preserve"> </w:t>
      </w:r>
      <w:r>
        <w:t>flood</w:t>
      </w:r>
      <w:r w:rsidR="000D50D7" w:rsidRPr="000D50D7">
        <w:t xml:space="preserve"> </w:t>
      </w:r>
      <w:r>
        <w:t>defence</w:t>
      </w:r>
      <w:r w:rsidR="000D50D7" w:rsidRPr="000D50D7">
        <w:t xml:space="preserve"> </w:t>
      </w:r>
      <w:r>
        <w:t>and</w:t>
      </w:r>
      <w:r w:rsidR="000D50D7" w:rsidRPr="000D50D7">
        <w:t xml:space="preserve"> </w:t>
      </w:r>
      <w:r>
        <w:t>land</w:t>
      </w:r>
      <w:r w:rsidR="000D50D7" w:rsidRPr="000D50D7">
        <w:t xml:space="preserve"> </w:t>
      </w:r>
      <w:r>
        <w:t>drainage</w:t>
      </w:r>
      <w:r w:rsidR="000D50D7" w:rsidRPr="000D50D7">
        <w:t xml:space="preserve"> </w:t>
      </w:r>
      <w:r>
        <w:t>purposes</w:t>
      </w:r>
      <w:r w:rsidR="000D50D7" w:rsidRPr="000D50D7">
        <w:t xml:space="preserve"> </w:t>
      </w:r>
      <w:r>
        <w:t>is</w:t>
      </w:r>
      <w:r w:rsidR="000D50D7" w:rsidRPr="000D50D7">
        <w:t xml:space="preserve"> </w:t>
      </w:r>
      <w:r>
        <w:t>not</w:t>
      </w:r>
      <w:r w:rsidR="000D50D7" w:rsidRPr="000D50D7">
        <w:t xml:space="preserve"> </w:t>
      </w:r>
      <w:r>
        <w:t>impaired,</w:t>
      </w:r>
      <w:r w:rsidR="000D50D7" w:rsidRPr="000D50D7">
        <w:t xml:space="preserve"> </w:t>
      </w:r>
      <w:r>
        <w:t>and</w:t>
      </w:r>
      <w:r w:rsidR="000D50D7" w:rsidRPr="000D50D7">
        <w:t xml:space="preserve"> </w:t>
      </w:r>
      <w:r>
        <w:t>that</w:t>
      </w:r>
      <w:r w:rsidR="000D50D7" w:rsidRPr="000D50D7">
        <w:t xml:space="preserve"> </w:t>
      </w:r>
      <w:r>
        <w:t>the</w:t>
      </w:r>
      <w:r w:rsidR="000D50D7" w:rsidRPr="000D50D7">
        <w:t xml:space="preserve"> </w:t>
      </w:r>
      <w:r>
        <w:t>risk</w:t>
      </w:r>
      <w:r w:rsidR="000D50D7" w:rsidRPr="000D50D7">
        <w:t xml:space="preserve"> </w:t>
      </w:r>
      <w:r>
        <w:t>of</w:t>
      </w:r>
      <w:r w:rsidR="000D50D7" w:rsidRPr="000D50D7">
        <w:t xml:space="preserve"> </w:t>
      </w:r>
      <w:r>
        <w:t>flooding</w:t>
      </w:r>
      <w:r w:rsidR="000D50D7" w:rsidRPr="000D50D7">
        <w:t xml:space="preserve"> </w:t>
      </w:r>
      <w:r>
        <w:t>is</w:t>
      </w:r>
      <w:r w:rsidR="000D50D7" w:rsidRPr="000D50D7">
        <w:t xml:space="preserve"> </w:t>
      </w:r>
      <w:r>
        <w:t>not</w:t>
      </w:r>
      <w:r w:rsidR="000D50D7" w:rsidRPr="000D50D7">
        <w:t xml:space="preserve"> </w:t>
      </w:r>
      <w:r>
        <w:t>otherwise</w:t>
      </w:r>
      <w:r w:rsidR="000D50D7" w:rsidRPr="000D50D7">
        <w:t xml:space="preserve"> </w:t>
      </w:r>
      <w:r>
        <w:t>increased</w:t>
      </w:r>
      <w:r w:rsidR="000D50D7" w:rsidRPr="000D50D7">
        <w:t xml:space="preserve"> </w:t>
      </w:r>
      <w:r>
        <w:t>beyond</w:t>
      </w:r>
      <w:r w:rsidR="000D50D7" w:rsidRPr="000D50D7">
        <w:t xml:space="preserve"> </w:t>
      </w:r>
      <w:r>
        <w:t>the</w:t>
      </w:r>
      <w:r w:rsidR="000D50D7" w:rsidRPr="000D50D7">
        <w:t xml:space="preserve"> </w:t>
      </w:r>
      <w:r>
        <w:t>level</w:t>
      </w:r>
      <w:r w:rsidR="000D50D7" w:rsidRPr="000D50D7">
        <w:t xml:space="preserve"> </w:t>
      </w:r>
      <w:r>
        <w:t>of</w:t>
      </w:r>
      <w:r w:rsidR="000D50D7" w:rsidRPr="000D50D7">
        <w:t xml:space="preserve"> </w:t>
      </w:r>
      <w:r>
        <w:t>flood</w:t>
      </w:r>
      <w:r w:rsidR="000D50D7" w:rsidRPr="000D50D7">
        <w:t xml:space="preserve"> </w:t>
      </w:r>
      <w:r>
        <w:t>risk</w:t>
      </w:r>
      <w:r w:rsidR="000D50D7" w:rsidRPr="000D50D7">
        <w:t xml:space="preserve"> </w:t>
      </w:r>
      <w:r>
        <w:t>that</w:t>
      </w:r>
      <w:r w:rsidR="000D50D7" w:rsidRPr="000D50D7">
        <w:t xml:space="preserve"> </w:t>
      </w:r>
      <w:r>
        <w:t>was</w:t>
      </w:r>
      <w:r w:rsidR="000D50D7" w:rsidRPr="000D50D7">
        <w:t xml:space="preserve"> </w:t>
      </w:r>
      <w:r>
        <w:t>assessed</w:t>
      </w:r>
      <w:r w:rsidR="000D50D7" w:rsidRPr="000D50D7">
        <w:t xml:space="preserve"> </w:t>
      </w:r>
      <w:r>
        <w:t>in</w:t>
      </w:r>
      <w:r w:rsidR="000D50D7" w:rsidRPr="000D50D7">
        <w:t xml:space="preserve"> </w:t>
      </w:r>
      <w:r>
        <w:t>the</w:t>
      </w:r>
      <w:r w:rsidR="000D50D7" w:rsidRPr="000D50D7">
        <w:t xml:space="preserve"> </w:t>
      </w:r>
      <w:r>
        <w:t>environmental</w:t>
      </w:r>
      <w:r w:rsidR="000D50D7" w:rsidRPr="000D50D7">
        <w:t xml:space="preserve"> </w:t>
      </w:r>
      <w:r>
        <w:t>statement,</w:t>
      </w:r>
      <w:r w:rsidR="000D50D7" w:rsidRPr="000D50D7">
        <w:t xml:space="preserve"> </w:t>
      </w:r>
      <w:r>
        <w:t>by</w:t>
      </w:r>
      <w:r w:rsidR="000D50D7" w:rsidRPr="000D50D7">
        <w:t xml:space="preserve"> </w:t>
      </w:r>
      <w:r>
        <w:t>reason</w:t>
      </w:r>
      <w:r w:rsidR="000D50D7" w:rsidRPr="000D50D7">
        <w:t xml:space="preserve"> </w:t>
      </w:r>
      <w:r>
        <w:t>of</w:t>
      </w:r>
      <w:r w:rsidR="000D50D7" w:rsidRPr="000D50D7">
        <w:t xml:space="preserve"> </w:t>
      </w:r>
      <w:r>
        <w:t>any</w:t>
      </w:r>
      <w:r w:rsidR="000D50D7" w:rsidRPr="000D50D7">
        <w:t xml:space="preserve"> </w:t>
      </w:r>
      <w:r>
        <w:t>specified</w:t>
      </w:r>
      <w:r w:rsidR="000D50D7" w:rsidRPr="000D50D7">
        <w:t xml:space="preserve"> </w:t>
      </w:r>
      <w:r>
        <w:t>work.</w:t>
      </w:r>
    </w:p>
    <w:p w14:paraId="067194F7" w14:textId="77777777" w:rsidR="00451F9D" w:rsidRDefault="00451F9D" w:rsidP="00451F9D">
      <w:pPr>
        <w:pStyle w:val="N1"/>
      </w:pPr>
      <w:r>
        <w:t>—</w:t>
      </w:r>
      <w:r>
        <w:fldChar w:fldCharType="begin"/>
      </w:r>
      <w:r>
        <w:instrText xml:space="preserve"> LISTNUM "SEQ1" \l 2 </w:instrText>
      </w:r>
      <w:r>
        <w:fldChar w:fldCharType="end"/>
      </w:r>
      <w:r w:rsidR="000D50D7" w:rsidRPr="000D50D7">
        <w:t> </w:t>
      </w:r>
      <w:r>
        <w:t>Subject</w:t>
      </w:r>
      <w:r w:rsidR="000D50D7" w:rsidRPr="000D50D7">
        <w:t xml:space="preserve"> </w:t>
      </w:r>
      <w:r>
        <w:t>to</w:t>
      </w:r>
      <w:r w:rsidR="000D50D7" w:rsidRPr="000D50D7">
        <w:t xml:space="preserve"> </w:t>
      </w:r>
      <w:r>
        <w:t>sub-paragraph</w:t>
      </w:r>
      <w:r w:rsidR="000D50D7" w:rsidRPr="000D50D7">
        <w:t xml:space="preserve"> </w:t>
      </w:r>
      <w:r w:rsidR="00FC181A">
        <w:fldChar w:fldCharType="begin"/>
      </w:r>
      <w:r w:rsidR="00FC181A">
        <w:instrText xml:space="preserve"> REF _Ref115445936 \n \h </w:instrText>
      </w:r>
      <w:r w:rsidR="00FC181A">
        <w:fldChar w:fldCharType="separate"/>
      </w:r>
      <w:r w:rsidR="000D50D7">
        <w:t>(2)</w:t>
      </w:r>
      <w:r w:rsidR="00FC181A">
        <w:fldChar w:fldCharType="end"/>
      </w:r>
      <w:r>
        <w:t>,</w:t>
      </w:r>
      <w:r w:rsidR="000D50D7" w:rsidRPr="000D50D7">
        <w:t xml:space="preserve"> </w:t>
      </w:r>
      <w:r>
        <w:t>any</w:t>
      </w:r>
      <w:r w:rsidR="000D50D7" w:rsidRPr="000D50D7">
        <w:t xml:space="preserve"> </w:t>
      </w:r>
      <w:r>
        <w:t>specified</w:t>
      </w:r>
      <w:r w:rsidR="000D50D7" w:rsidRPr="000D50D7">
        <w:t xml:space="preserve"> </w:t>
      </w:r>
      <w:r>
        <w:t>work,</w:t>
      </w:r>
      <w:r w:rsidR="000D50D7" w:rsidRPr="000D50D7">
        <w:t xml:space="preserve"> </w:t>
      </w:r>
      <w:r>
        <w:t>and</w:t>
      </w:r>
      <w:r w:rsidR="000D50D7" w:rsidRPr="000D50D7">
        <w:t xml:space="preserve"> </w:t>
      </w:r>
      <w:r>
        <w:t>all</w:t>
      </w:r>
      <w:r w:rsidR="000D50D7" w:rsidRPr="000D50D7">
        <w:t xml:space="preserve"> </w:t>
      </w:r>
      <w:r>
        <w:t>protective</w:t>
      </w:r>
      <w:r w:rsidR="000D50D7" w:rsidRPr="000D50D7">
        <w:t xml:space="preserve"> </w:t>
      </w:r>
      <w:r>
        <w:t>works</w:t>
      </w:r>
      <w:r w:rsidR="000D50D7" w:rsidRPr="000D50D7">
        <w:t xml:space="preserve"> </w:t>
      </w:r>
      <w:r>
        <w:t>required</w:t>
      </w:r>
      <w:r w:rsidR="000D50D7" w:rsidRPr="000D50D7">
        <w:t xml:space="preserve"> </w:t>
      </w:r>
      <w:r>
        <w:t>by</w:t>
      </w:r>
      <w:r w:rsidR="000D50D7" w:rsidRPr="000D50D7">
        <w:t xml:space="preserve"> </w:t>
      </w:r>
      <w:r>
        <w:t>the</w:t>
      </w:r>
      <w:r w:rsidR="000D50D7" w:rsidRPr="000D50D7">
        <w:t xml:space="preserve"> </w:t>
      </w:r>
      <w:r>
        <w:t>drain</w:t>
      </w:r>
      <w:r w:rsidR="00FC181A">
        <w:t>age</w:t>
      </w:r>
      <w:r w:rsidR="000D50D7" w:rsidRPr="000D50D7">
        <w:t xml:space="preserve"> </w:t>
      </w:r>
      <w:r>
        <w:t>authority</w:t>
      </w:r>
      <w:r w:rsidR="000D50D7" w:rsidRPr="000D50D7">
        <w:t xml:space="preserve"> </w:t>
      </w:r>
      <w:r>
        <w:t>under</w:t>
      </w:r>
      <w:r w:rsidR="000D50D7" w:rsidRPr="000D50D7">
        <w:t xml:space="preserve"> </w:t>
      </w:r>
      <w:r>
        <w:t>paragraph</w:t>
      </w:r>
      <w:r w:rsidR="000D50D7" w:rsidRPr="000D50D7">
        <w:t xml:space="preserve"> </w:t>
      </w:r>
      <w:r w:rsidR="00FC181A">
        <w:fldChar w:fldCharType="begin"/>
      </w:r>
      <w:r w:rsidR="00FC181A">
        <w:instrText xml:space="preserve"> REF _Ref115445990 \n \h </w:instrText>
      </w:r>
      <w:r w:rsidR="00FC181A">
        <w:fldChar w:fldCharType="separate"/>
      </w:r>
      <w:r w:rsidR="000D50D7">
        <w:t>92</w:t>
      </w:r>
      <w:r w:rsidR="00FC181A">
        <w:fldChar w:fldCharType="end"/>
      </w:r>
      <w:r>
        <w:t>,</w:t>
      </w:r>
      <w:r w:rsidR="000D50D7" w:rsidRPr="000D50D7">
        <w:t xml:space="preserve"> </w:t>
      </w:r>
      <w:r>
        <w:t>must</w:t>
      </w:r>
      <w:r w:rsidR="000D50D7" w:rsidRPr="000D50D7">
        <w:t xml:space="preserve"> </w:t>
      </w:r>
      <w:r>
        <w:t>be</w:t>
      </w:r>
      <w:r w:rsidR="000D50D7" w:rsidRPr="000D50D7">
        <w:t xml:space="preserve"> </w:t>
      </w:r>
      <w:r>
        <w:t>constructed—</w:t>
      </w:r>
    </w:p>
    <w:p w14:paraId="4E6C6CAB" w14:textId="77777777" w:rsidR="00451F9D" w:rsidRDefault="00451F9D" w:rsidP="00451F9D">
      <w:pPr>
        <w:pStyle w:val="N3"/>
      </w:pPr>
      <w:r>
        <w:t>without</w:t>
      </w:r>
      <w:r w:rsidR="000D50D7" w:rsidRPr="000D50D7">
        <w:t xml:space="preserve"> </w:t>
      </w:r>
      <w:r>
        <w:t>unreasonable</w:t>
      </w:r>
      <w:r w:rsidR="000D50D7" w:rsidRPr="000D50D7">
        <w:t xml:space="preserve"> </w:t>
      </w:r>
      <w:r>
        <w:t>delay</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plans</w:t>
      </w:r>
      <w:r w:rsidR="000D50D7" w:rsidRPr="000D50D7">
        <w:t xml:space="preserve"> </w:t>
      </w:r>
      <w:r>
        <w:t>approved</w:t>
      </w:r>
      <w:r w:rsidR="000D50D7" w:rsidRPr="000D50D7">
        <w:t xml:space="preserve"> </w:t>
      </w:r>
      <w:r>
        <w:t>or</w:t>
      </w:r>
      <w:r w:rsidR="000D50D7" w:rsidRPr="000D50D7">
        <w:t xml:space="preserve"> </w:t>
      </w:r>
      <w:r>
        <w:t>deemed</w:t>
      </w:r>
      <w:r w:rsidR="000D50D7" w:rsidRPr="000D50D7">
        <w:t xml:space="preserve"> </w:t>
      </w:r>
      <w:r>
        <w:t>to</w:t>
      </w:r>
      <w:r w:rsidR="000D50D7" w:rsidRPr="000D50D7">
        <w:t xml:space="preserve"> </w:t>
      </w:r>
      <w:r>
        <w:t>have</w:t>
      </w:r>
      <w:r w:rsidR="000D50D7" w:rsidRPr="000D50D7">
        <w:t xml:space="preserve"> </w:t>
      </w:r>
      <w:r>
        <w:t>been</w:t>
      </w:r>
      <w:r w:rsidR="000D50D7" w:rsidRPr="000D50D7">
        <w:t xml:space="preserve"> </w:t>
      </w:r>
      <w:r>
        <w:t>approved</w:t>
      </w:r>
      <w:r w:rsidR="000D50D7" w:rsidRPr="000D50D7">
        <w:t xml:space="preserve"> </w:t>
      </w:r>
      <w:r>
        <w:t>or</w:t>
      </w:r>
      <w:r w:rsidR="000D50D7" w:rsidRPr="000D50D7">
        <w:t xml:space="preserve"> </w:t>
      </w:r>
      <w:r>
        <w:t>settled</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and</w:t>
      </w:r>
    </w:p>
    <w:p w14:paraId="3091CB04" w14:textId="77777777" w:rsidR="00451F9D" w:rsidRDefault="00451F9D" w:rsidP="00451F9D">
      <w:pPr>
        <w:pStyle w:val="N3"/>
      </w:pPr>
      <w:r>
        <w:t>to</w:t>
      </w:r>
      <w:r w:rsidR="000D50D7" w:rsidRPr="000D50D7">
        <w:t xml:space="preserve"> </w:t>
      </w:r>
      <w:r>
        <w:t>the</w:t>
      </w:r>
      <w:r w:rsidR="000D50D7" w:rsidRPr="000D50D7">
        <w:t xml:space="preserve"> </w:t>
      </w:r>
      <w:r>
        <w:t>reasonable</w:t>
      </w:r>
      <w:r w:rsidR="000D50D7" w:rsidRPr="000D50D7">
        <w:t xml:space="preserve"> </w:t>
      </w:r>
      <w:r>
        <w:t>satisfaction</w:t>
      </w:r>
      <w:r w:rsidR="000D50D7" w:rsidRPr="000D50D7">
        <w:t xml:space="preserve"> </w:t>
      </w:r>
      <w:r>
        <w:t>of</w:t>
      </w:r>
      <w:r w:rsidR="000D50D7" w:rsidRPr="000D50D7">
        <w:t xml:space="preserve"> </w:t>
      </w:r>
      <w:r>
        <w:t>the</w:t>
      </w:r>
      <w:r w:rsidR="000D50D7" w:rsidRPr="000D50D7">
        <w:t xml:space="preserve"> </w:t>
      </w:r>
      <w:r>
        <w:t>drainage</w:t>
      </w:r>
      <w:r w:rsidR="000D50D7" w:rsidRPr="000D50D7">
        <w:t xml:space="preserve"> </w:t>
      </w:r>
      <w:r>
        <w:t>authority,</w:t>
      </w:r>
    </w:p>
    <w:p w14:paraId="64262BB2" w14:textId="77777777" w:rsidR="00451F9D" w:rsidRDefault="00451F9D" w:rsidP="00451F9D">
      <w:pPr>
        <w:pStyle w:val="T1"/>
      </w:pPr>
      <w:r>
        <w:t>and</w:t>
      </w:r>
      <w:r w:rsidR="000D50D7" w:rsidRPr="000D50D7">
        <w:t xml:space="preserve"> </w:t>
      </w:r>
      <w:r>
        <w:t>an</w:t>
      </w:r>
      <w:r w:rsidR="000D50D7" w:rsidRPr="000D50D7">
        <w:t xml:space="preserve"> </w:t>
      </w:r>
      <w:r>
        <w:t>officer</w:t>
      </w:r>
      <w:r w:rsidR="000D50D7" w:rsidRPr="000D50D7">
        <w:t xml:space="preserve"> </w:t>
      </w:r>
      <w:r>
        <w:t>of</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is</w:t>
      </w:r>
      <w:r w:rsidR="000D50D7" w:rsidRPr="000D50D7">
        <w:t xml:space="preserve"> </w:t>
      </w:r>
      <w:r>
        <w:t>entitled</w:t>
      </w:r>
      <w:r w:rsidR="000D50D7" w:rsidRPr="000D50D7">
        <w:t xml:space="preserve"> </w:t>
      </w:r>
      <w:r>
        <w:t>to</w:t>
      </w:r>
      <w:r w:rsidR="000D50D7" w:rsidRPr="000D50D7">
        <w:t xml:space="preserve"> </w:t>
      </w:r>
      <w:r>
        <w:t>watch</w:t>
      </w:r>
      <w:r w:rsidR="000D50D7" w:rsidRPr="000D50D7">
        <w:t xml:space="preserve"> </w:t>
      </w:r>
      <w:r>
        <w:t>and</w:t>
      </w:r>
      <w:r w:rsidR="000D50D7" w:rsidRPr="000D50D7">
        <w:t xml:space="preserve"> </w:t>
      </w:r>
      <w:r>
        <w:t>inspect</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such</w:t>
      </w:r>
      <w:r w:rsidR="000D50D7" w:rsidRPr="000D50D7">
        <w:t xml:space="preserve"> </w:t>
      </w:r>
      <w:r>
        <w:t>works.</w:t>
      </w:r>
    </w:p>
    <w:p w14:paraId="2767444D" w14:textId="77777777" w:rsidR="00451F9D" w:rsidRDefault="00451F9D" w:rsidP="00451F9D">
      <w:pPr>
        <w:pStyle w:val="N2"/>
      </w:pPr>
      <w:bookmarkStart w:id="1429" w:name="_Ref115445936"/>
      <w:r>
        <w:t>The</w:t>
      </w:r>
      <w:r w:rsidR="000D50D7" w:rsidRPr="000D50D7">
        <w:t xml:space="preserve"> </w:t>
      </w:r>
      <w:r>
        <w:t>undertaker</w:t>
      </w:r>
      <w:r w:rsidR="000D50D7" w:rsidRPr="000D50D7">
        <w:t xml:space="preserve"> </w:t>
      </w:r>
      <w:r>
        <w:t>must</w:t>
      </w:r>
      <w:r w:rsidR="000D50D7" w:rsidRPr="000D50D7">
        <w:t xml:space="preserve"> </w:t>
      </w:r>
      <w:r>
        <w:t>give</w:t>
      </w:r>
      <w:r w:rsidR="000D50D7" w:rsidRPr="000D50D7">
        <w:t xml:space="preserve"> </w:t>
      </w:r>
      <w:r>
        <w:t>to</w:t>
      </w:r>
      <w:r w:rsidR="000D50D7" w:rsidRPr="000D50D7">
        <w:t xml:space="preserve"> </w:t>
      </w:r>
      <w:r>
        <w:t>the</w:t>
      </w:r>
      <w:r w:rsidR="000D50D7" w:rsidRPr="000D50D7">
        <w:t xml:space="preserve"> </w:t>
      </w:r>
      <w:r>
        <w:t>drainage</w:t>
      </w:r>
      <w:r w:rsidR="000D50D7" w:rsidRPr="000D50D7">
        <w:t xml:space="preserve"> </w:t>
      </w:r>
      <w:r>
        <w:t>authority—</w:t>
      </w:r>
      <w:bookmarkEnd w:id="1429"/>
    </w:p>
    <w:p w14:paraId="3FB40262" w14:textId="77777777" w:rsidR="00451F9D" w:rsidRDefault="00451F9D" w:rsidP="00451F9D">
      <w:pPr>
        <w:pStyle w:val="N3"/>
      </w:pPr>
      <w:r>
        <w:t>not</w:t>
      </w:r>
      <w:r w:rsidR="000D50D7" w:rsidRPr="000D50D7">
        <w:t xml:space="preserve"> </w:t>
      </w:r>
      <w:r>
        <w:t>less</w:t>
      </w:r>
      <w:r w:rsidR="000D50D7" w:rsidRPr="000D50D7">
        <w:t xml:space="preserve"> </w:t>
      </w:r>
      <w:r>
        <w:t>than</w:t>
      </w:r>
      <w:r w:rsidR="000D50D7" w:rsidRPr="000D50D7">
        <w:t xml:space="preserve"> </w:t>
      </w:r>
      <w:r>
        <w:t>14</w:t>
      </w:r>
      <w:r w:rsidR="000D50D7" w:rsidRPr="000D50D7">
        <w:t xml:space="preserve"> </w:t>
      </w:r>
      <w:r>
        <w:t>days’</w:t>
      </w:r>
      <w:r w:rsidR="000D50D7" w:rsidRPr="000D50D7">
        <w:t xml:space="preserve"> </w:t>
      </w:r>
      <w:r>
        <w:t>notice</w:t>
      </w:r>
      <w:r w:rsidR="000D50D7" w:rsidRPr="000D50D7">
        <w:t xml:space="preserve"> </w:t>
      </w:r>
      <w:r>
        <w:t>in</w:t>
      </w:r>
      <w:r w:rsidR="000D50D7" w:rsidRPr="000D50D7">
        <w:t xml:space="preserve"> </w:t>
      </w:r>
      <w:r>
        <w:t>writing</w:t>
      </w:r>
      <w:r w:rsidR="000D50D7" w:rsidRPr="000D50D7">
        <w:t xml:space="preserve"> </w:t>
      </w:r>
      <w:r>
        <w:t>of</w:t>
      </w:r>
      <w:r w:rsidR="000D50D7" w:rsidRPr="000D50D7">
        <w:t xml:space="preserve"> </w:t>
      </w:r>
      <w:r>
        <w:t>its</w:t>
      </w:r>
      <w:r w:rsidR="000D50D7" w:rsidRPr="000D50D7">
        <w:t xml:space="preserve"> </w:t>
      </w:r>
      <w:r>
        <w:t>intention</w:t>
      </w:r>
      <w:r w:rsidR="000D50D7" w:rsidRPr="000D50D7">
        <w:t xml:space="preserve"> </w:t>
      </w:r>
      <w:r>
        <w:t>to</w:t>
      </w:r>
      <w:r w:rsidR="000D50D7" w:rsidRPr="000D50D7">
        <w:t xml:space="preserve"> </w:t>
      </w:r>
      <w:r>
        <w:t>commence</w:t>
      </w:r>
      <w:r w:rsidR="000D50D7" w:rsidRPr="000D50D7">
        <w:t xml:space="preserve"> </w:t>
      </w:r>
      <w:r>
        <w:t>construction</w:t>
      </w:r>
      <w:r w:rsidR="000D50D7" w:rsidRPr="000D50D7">
        <w:t xml:space="preserve"> </w:t>
      </w:r>
      <w:r>
        <w:t>of</w:t>
      </w:r>
      <w:r w:rsidR="000D50D7" w:rsidRPr="000D50D7">
        <w:t xml:space="preserve"> </w:t>
      </w:r>
      <w:r>
        <w:t>any</w:t>
      </w:r>
      <w:r w:rsidR="000D50D7" w:rsidRPr="000D50D7">
        <w:t xml:space="preserve"> </w:t>
      </w:r>
      <w:r>
        <w:t>specified</w:t>
      </w:r>
      <w:r w:rsidR="000D50D7" w:rsidRPr="000D50D7">
        <w:t xml:space="preserve"> </w:t>
      </w:r>
      <w:r>
        <w:t>work;</w:t>
      </w:r>
      <w:r w:rsidR="000D50D7" w:rsidRPr="000D50D7">
        <w:t xml:space="preserve"> </w:t>
      </w:r>
      <w:r>
        <w:t>and</w:t>
      </w:r>
    </w:p>
    <w:p w14:paraId="77CC3D38" w14:textId="77777777" w:rsidR="00451F9D" w:rsidRDefault="00451F9D" w:rsidP="00451F9D">
      <w:pPr>
        <w:pStyle w:val="N3"/>
      </w:pPr>
      <w:r>
        <w:t>notice</w:t>
      </w:r>
      <w:r w:rsidR="000D50D7" w:rsidRPr="000D50D7">
        <w:t xml:space="preserve"> </w:t>
      </w:r>
      <w:r>
        <w:t>in</w:t>
      </w:r>
      <w:r w:rsidR="000D50D7" w:rsidRPr="000D50D7">
        <w:t xml:space="preserve"> </w:t>
      </w:r>
      <w:r>
        <w:t>writing</w:t>
      </w:r>
      <w:r w:rsidR="000D50D7" w:rsidRPr="000D50D7">
        <w:t xml:space="preserve"> </w:t>
      </w:r>
      <w:r>
        <w:t>of</w:t>
      </w:r>
      <w:r w:rsidR="000D50D7" w:rsidRPr="000D50D7">
        <w:t xml:space="preserve"> </w:t>
      </w:r>
      <w:r>
        <w:t>its</w:t>
      </w:r>
      <w:r w:rsidR="000D50D7" w:rsidRPr="000D50D7">
        <w:t xml:space="preserve"> </w:t>
      </w:r>
      <w:r>
        <w:t>completion</w:t>
      </w:r>
      <w:r w:rsidR="000D50D7" w:rsidRPr="000D50D7">
        <w:t xml:space="preserve"> </w:t>
      </w:r>
      <w:r>
        <w:t>not</w:t>
      </w:r>
      <w:r w:rsidR="000D50D7" w:rsidRPr="000D50D7">
        <w:t xml:space="preserve"> </w:t>
      </w:r>
      <w:r>
        <w:t>later</w:t>
      </w:r>
      <w:r w:rsidR="000D50D7" w:rsidRPr="000D50D7">
        <w:t xml:space="preserve"> </w:t>
      </w:r>
      <w:r>
        <w:t>than</w:t>
      </w:r>
      <w:r w:rsidR="000D50D7" w:rsidRPr="000D50D7">
        <w:t xml:space="preserve"> </w:t>
      </w:r>
      <w:r>
        <w:t>seven</w:t>
      </w:r>
      <w:r w:rsidR="000D50D7" w:rsidRPr="000D50D7">
        <w:t xml:space="preserve"> </w:t>
      </w:r>
      <w:r>
        <w:t>days</w:t>
      </w:r>
      <w:r w:rsidR="000D50D7" w:rsidRPr="000D50D7">
        <w:t xml:space="preserve"> </w:t>
      </w:r>
      <w:r>
        <w:t>after</w:t>
      </w:r>
      <w:r w:rsidR="000D50D7" w:rsidRPr="000D50D7">
        <w:t xml:space="preserve"> </w:t>
      </w:r>
      <w:r>
        <w:t>the</w:t>
      </w:r>
      <w:r w:rsidR="000D50D7" w:rsidRPr="000D50D7">
        <w:t xml:space="preserve"> </w:t>
      </w:r>
      <w:r>
        <w:t>date</w:t>
      </w:r>
      <w:r w:rsidR="000D50D7" w:rsidRPr="000D50D7">
        <w:t xml:space="preserve"> </w:t>
      </w:r>
      <w:r>
        <w:t>on</w:t>
      </w:r>
      <w:r w:rsidR="000D50D7" w:rsidRPr="000D50D7">
        <w:t xml:space="preserve"> </w:t>
      </w:r>
      <w:r>
        <w:t>which</w:t>
      </w:r>
      <w:r w:rsidR="000D50D7" w:rsidRPr="000D50D7">
        <w:t xml:space="preserve"> </w:t>
      </w:r>
      <w:r>
        <w:t>it</w:t>
      </w:r>
      <w:r w:rsidR="000D50D7" w:rsidRPr="000D50D7">
        <w:t xml:space="preserve"> </w:t>
      </w:r>
      <w:r>
        <w:t>is</w:t>
      </w:r>
      <w:r w:rsidR="000D50D7" w:rsidRPr="000D50D7">
        <w:t xml:space="preserve"> </w:t>
      </w:r>
      <w:r>
        <w:t>brought</w:t>
      </w:r>
      <w:r w:rsidR="000D50D7" w:rsidRPr="000D50D7">
        <w:t xml:space="preserve"> </w:t>
      </w:r>
      <w:r>
        <w:t>into</w:t>
      </w:r>
      <w:r w:rsidR="000D50D7" w:rsidRPr="000D50D7">
        <w:t xml:space="preserve"> </w:t>
      </w:r>
      <w:r>
        <w:t>use.</w:t>
      </w:r>
    </w:p>
    <w:p w14:paraId="71558274" w14:textId="77777777" w:rsidR="00451F9D" w:rsidRDefault="000D50D7" w:rsidP="00451F9D">
      <w:pPr>
        <w:pStyle w:val="N1"/>
      </w:pPr>
      <w:r w:rsidRPr="000D50D7">
        <w:t> </w:t>
      </w:r>
      <w:r w:rsidR="00451F9D">
        <w:t>If</w:t>
      </w:r>
      <w:r w:rsidRPr="000D50D7">
        <w:t xml:space="preserve"> </w:t>
      </w:r>
      <w:r w:rsidR="00451F9D">
        <w:t>by</w:t>
      </w:r>
      <w:r w:rsidRPr="000D50D7">
        <w:t xml:space="preserve"> </w:t>
      </w:r>
      <w:r w:rsidR="00451F9D">
        <w:t>reason</w:t>
      </w:r>
      <w:r w:rsidRPr="000D50D7">
        <w:t xml:space="preserve"> </w:t>
      </w:r>
      <w:r w:rsidR="00451F9D">
        <w:t>of</w:t>
      </w:r>
      <w:r w:rsidRPr="000D50D7">
        <w:t xml:space="preserve"> </w:t>
      </w:r>
      <w:r w:rsidR="00451F9D">
        <w:t>the</w:t>
      </w:r>
      <w:r w:rsidRPr="000D50D7">
        <w:t xml:space="preserve"> </w:t>
      </w:r>
      <w:r w:rsidR="00451F9D">
        <w:t>construction</w:t>
      </w:r>
      <w:r w:rsidRPr="000D50D7">
        <w:t xml:space="preserve"> </w:t>
      </w:r>
      <w:r w:rsidR="00451F9D">
        <w:t>of</w:t>
      </w:r>
      <w:r w:rsidRPr="000D50D7">
        <w:t xml:space="preserve"> </w:t>
      </w:r>
      <w:r w:rsidR="00451F9D">
        <w:t>a</w:t>
      </w:r>
      <w:r w:rsidRPr="000D50D7">
        <w:t xml:space="preserve"> </w:t>
      </w:r>
      <w:r w:rsidR="00451F9D">
        <w:t>specified</w:t>
      </w:r>
      <w:r w:rsidRPr="000D50D7">
        <w:t xml:space="preserve"> </w:t>
      </w:r>
      <w:r w:rsidR="00451F9D">
        <w:t>work</w:t>
      </w:r>
      <w:r w:rsidRPr="000D50D7">
        <w:t xml:space="preserve"> </w:t>
      </w:r>
      <w:r w:rsidR="00451F9D">
        <w:t>or</w:t>
      </w:r>
      <w:r w:rsidRPr="000D50D7">
        <w:t xml:space="preserve"> </w:t>
      </w:r>
      <w:r w:rsidR="00451F9D">
        <w:t>of</w:t>
      </w:r>
      <w:r w:rsidRPr="000D50D7">
        <w:t xml:space="preserve"> </w:t>
      </w:r>
      <w:r w:rsidR="00451F9D">
        <w:t>the</w:t>
      </w:r>
      <w:r w:rsidRPr="000D50D7">
        <w:t xml:space="preserve"> </w:t>
      </w:r>
      <w:r w:rsidR="00451F9D">
        <w:t>failure</w:t>
      </w:r>
      <w:r w:rsidRPr="000D50D7">
        <w:t xml:space="preserve"> </w:t>
      </w:r>
      <w:r w:rsidR="00451F9D">
        <w:t>of</w:t>
      </w:r>
      <w:r w:rsidRPr="000D50D7">
        <w:t xml:space="preserve"> </w:t>
      </w:r>
      <w:r w:rsidR="00451F9D">
        <w:t>any</w:t>
      </w:r>
      <w:r w:rsidRPr="000D50D7">
        <w:t xml:space="preserve"> </w:t>
      </w:r>
      <w:r w:rsidR="00451F9D">
        <w:t>a</w:t>
      </w:r>
      <w:r w:rsidRPr="000D50D7">
        <w:t xml:space="preserve"> </w:t>
      </w:r>
      <w:r w:rsidR="00451F9D">
        <w:t>specified</w:t>
      </w:r>
      <w:r w:rsidRPr="000D50D7">
        <w:t xml:space="preserve"> </w:t>
      </w:r>
      <w:r w:rsidR="00451F9D">
        <w:t>work</w:t>
      </w:r>
      <w:r w:rsidRPr="000D50D7">
        <w:t xml:space="preserve"> </w:t>
      </w:r>
      <w:r w:rsidR="00451F9D">
        <w:t>the</w:t>
      </w:r>
      <w:r w:rsidRPr="000D50D7">
        <w:t xml:space="preserve"> </w:t>
      </w:r>
      <w:r w:rsidR="00451F9D">
        <w:t>efficiency</w:t>
      </w:r>
      <w:r w:rsidRPr="000D50D7">
        <w:t xml:space="preserve"> </w:t>
      </w:r>
      <w:r w:rsidR="00451F9D">
        <w:t>of</w:t>
      </w:r>
      <w:r w:rsidRPr="000D50D7">
        <w:t xml:space="preserve"> </w:t>
      </w:r>
      <w:r w:rsidR="00451F9D">
        <w:t>any</w:t>
      </w:r>
      <w:r w:rsidRPr="000D50D7">
        <w:t xml:space="preserve"> </w:t>
      </w:r>
      <w:r w:rsidR="00451F9D">
        <w:t>drainage</w:t>
      </w:r>
      <w:r w:rsidRPr="000D50D7">
        <w:t xml:space="preserve"> </w:t>
      </w:r>
      <w:r w:rsidR="00451F9D">
        <w:t>work</w:t>
      </w:r>
      <w:r w:rsidRPr="000D50D7">
        <w:t xml:space="preserve"> </w:t>
      </w:r>
      <w:r w:rsidR="00451F9D">
        <w:t>for</w:t>
      </w:r>
      <w:r w:rsidRPr="000D50D7">
        <w:t xml:space="preserve"> </w:t>
      </w:r>
      <w:r w:rsidR="00451F9D">
        <w:t>flood</w:t>
      </w:r>
      <w:r w:rsidRPr="000D50D7">
        <w:t xml:space="preserve"> </w:t>
      </w:r>
      <w:r w:rsidR="00451F9D">
        <w:t>defence</w:t>
      </w:r>
      <w:r w:rsidRPr="000D50D7">
        <w:t xml:space="preserve"> </w:t>
      </w:r>
      <w:r w:rsidR="00451F9D">
        <w:t>purposes</w:t>
      </w:r>
      <w:r w:rsidRPr="000D50D7">
        <w:t xml:space="preserve"> </w:t>
      </w:r>
      <w:r w:rsidR="00451F9D">
        <w:t>or</w:t>
      </w:r>
      <w:r w:rsidRPr="000D50D7">
        <w:t xml:space="preserve"> </w:t>
      </w:r>
      <w:r w:rsidR="00451F9D">
        <w:t>land</w:t>
      </w:r>
      <w:r w:rsidRPr="000D50D7">
        <w:t xml:space="preserve"> </w:t>
      </w:r>
      <w:r w:rsidR="00451F9D">
        <w:t>drainage</w:t>
      </w:r>
      <w:r w:rsidRPr="000D50D7">
        <w:t xml:space="preserve"> </w:t>
      </w:r>
      <w:r w:rsidR="00451F9D">
        <w:t>is</w:t>
      </w:r>
      <w:r w:rsidRPr="000D50D7">
        <w:t xml:space="preserve"> </w:t>
      </w:r>
      <w:r w:rsidR="00451F9D">
        <w:t>impaired,</w:t>
      </w:r>
      <w:r w:rsidRPr="000D50D7">
        <w:t xml:space="preserve"> </w:t>
      </w:r>
      <w:r w:rsidR="00451F9D">
        <w:t>or</w:t>
      </w:r>
      <w:r w:rsidRPr="000D50D7">
        <w:t xml:space="preserve"> </w:t>
      </w:r>
      <w:r w:rsidR="00451F9D">
        <w:t>that</w:t>
      </w:r>
      <w:r w:rsidRPr="000D50D7">
        <w:t xml:space="preserve"> </w:t>
      </w:r>
      <w:r w:rsidR="00451F9D">
        <w:t>drainage</w:t>
      </w:r>
      <w:r w:rsidRPr="000D50D7">
        <w:t xml:space="preserve"> </w:t>
      </w:r>
      <w:r w:rsidR="00451F9D">
        <w:t>work</w:t>
      </w:r>
      <w:r w:rsidRPr="000D50D7">
        <w:t xml:space="preserve"> </w:t>
      </w:r>
      <w:r w:rsidR="00451F9D">
        <w:t>is</w:t>
      </w:r>
      <w:r w:rsidRPr="000D50D7">
        <w:t xml:space="preserve"> </w:t>
      </w:r>
      <w:r w:rsidR="00451F9D">
        <w:t>otherwise</w:t>
      </w:r>
      <w:r w:rsidRPr="000D50D7">
        <w:t xml:space="preserve"> </w:t>
      </w:r>
      <w:r w:rsidR="00451F9D">
        <w:t>damaged,</w:t>
      </w:r>
      <w:r w:rsidRPr="000D50D7">
        <w:t xml:space="preserve"> </w:t>
      </w:r>
      <w:r w:rsidR="00451F9D">
        <w:t>the</w:t>
      </w:r>
      <w:r w:rsidRPr="000D50D7">
        <w:t xml:space="preserve"> </w:t>
      </w:r>
      <w:r w:rsidR="00451F9D">
        <w:t>impairment</w:t>
      </w:r>
      <w:r w:rsidRPr="000D50D7">
        <w:t xml:space="preserve"> </w:t>
      </w:r>
      <w:r w:rsidR="00451F9D">
        <w:t>or</w:t>
      </w:r>
      <w:r w:rsidRPr="000D50D7">
        <w:t xml:space="preserve"> </w:t>
      </w:r>
      <w:r w:rsidR="00451F9D">
        <w:t>damage</w:t>
      </w:r>
      <w:r w:rsidRPr="000D50D7">
        <w:t xml:space="preserve"> </w:t>
      </w:r>
      <w:r w:rsidR="00451F9D">
        <w:t>must</w:t>
      </w:r>
      <w:r w:rsidRPr="000D50D7">
        <w:t xml:space="preserve"> </w:t>
      </w:r>
      <w:r w:rsidR="00451F9D">
        <w:t>be</w:t>
      </w:r>
      <w:r w:rsidRPr="000D50D7">
        <w:t xml:space="preserve"> </w:t>
      </w:r>
      <w:r w:rsidR="00451F9D">
        <w:t>made</w:t>
      </w:r>
      <w:r w:rsidRPr="000D50D7">
        <w:t xml:space="preserve"> </w:t>
      </w:r>
      <w:r w:rsidR="00451F9D">
        <w:t>good</w:t>
      </w:r>
      <w:r w:rsidRPr="000D50D7">
        <w:t xml:space="preserve"> </w:t>
      </w:r>
      <w:r w:rsidR="00451F9D">
        <w:t>by</w:t>
      </w:r>
      <w:r w:rsidRPr="000D50D7">
        <w:t xml:space="preserve"> </w:t>
      </w:r>
      <w:r w:rsidR="00451F9D">
        <w:t>the</w:t>
      </w:r>
      <w:r w:rsidRPr="000D50D7">
        <w:t xml:space="preserve"> </w:t>
      </w:r>
      <w:r w:rsidR="00451F9D">
        <w:t>undertaker</w:t>
      </w:r>
      <w:r w:rsidRPr="000D50D7">
        <w:t xml:space="preserve"> </w:t>
      </w:r>
      <w:r w:rsidR="00451F9D">
        <w:t>as</w:t>
      </w:r>
      <w:r w:rsidRPr="000D50D7">
        <w:t xml:space="preserve"> </w:t>
      </w:r>
      <w:r w:rsidR="00451F9D">
        <w:t>soon</w:t>
      </w:r>
      <w:r w:rsidRPr="000D50D7">
        <w:t xml:space="preserve"> </w:t>
      </w:r>
      <w:r w:rsidR="00451F9D">
        <w:t>as</w:t>
      </w:r>
      <w:r w:rsidRPr="000D50D7">
        <w:t xml:space="preserve"> </w:t>
      </w:r>
      <w:r w:rsidR="00451F9D">
        <w:t>reasonably</w:t>
      </w:r>
      <w:r w:rsidRPr="000D50D7">
        <w:t xml:space="preserve"> </w:t>
      </w:r>
      <w:r w:rsidR="00451F9D">
        <w:t>practicable</w:t>
      </w:r>
      <w:r w:rsidRPr="000D50D7">
        <w:t xml:space="preserve"> </w:t>
      </w:r>
      <w:r w:rsidR="00451F9D">
        <w:t>to</w:t>
      </w:r>
      <w:r w:rsidRPr="000D50D7">
        <w:t xml:space="preserve"> </w:t>
      </w:r>
      <w:r w:rsidR="00451F9D">
        <w:t>the</w:t>
      </w:r>
      <w:r w:rsidRPr="000D50D7">
        <w:t xml:space="preserve"> </w:t>
      </w:r>
      <w:r w:rsidR="00451F9D">
        <w:t>reasonable</w:t>
      </w:r>
      <w:r w:rsidRPr="000D50D7">
        <w:t xml:space="preserve"> </w:t>
      </w:r>
      <w:r w:rsidR="00451F9D">
        <w:t>satisfaction</w:t>
      </w:r>
      <w:r w:rsidRPr="000D50D7">
        <w:t xml:space="preserve"> </w:t>
      </w:r>
      <w:r w:rsidR="00451F9D">
        <w:t>of</w:t>
      </w:r>
      <w:r w:rsidRPr="000D50D7">
        <w:t xml:space="preserve"> </w:t>
      </w:r>
      <w:r w:rsidR="00451F9D">
        <w:t>the</w:t>
      </w:r>
      <w:r w:rsidRPr="000D50D7">
        <w:t xml:space="preserve"> </w:t>
      </w:r>
      <w:r w:rsidR="00451F9D">
        <w:t>drainage</w:t>
      </w:r>
      <w:r w:rsidRPr="000D50D7">
        <w:t xml:space="preserve"> </w:t>
      </w:r>
      <w:r w:rsidR="00451F9D">
        <w:t>authority</w:t>
      </w:r>
      <w:r w:rsidRPr="000D50D7">
        <w:t xml:space="preserve"> </w:t>
      </w:r>
      <w:r w:rsidR="00451F9D">
        <w:t>and,</w:t>
      </w:r>
      <w:r w:rsidRPr="000D50D7">
        <w:t xml:space="preserve"> </w:t>
      </w:r>
      <w:r w:rsidR="00451F9D">
        <w:t>if</w:t>
      </w:r>
      <w:r w:rsidRPr="000D50D7">
        <w:t xml:space="preserve"> </w:t>
      </w:r>
      <w:r w:rsidR="00451F9D">
        <w:t>the</w:t>
      </w:r>
      <w:r w:rsidRPr="000D50D7">
        <w:t xml:space="preserve"> </w:t>
      </w:r>
      <w:r w:rsidR="00451F9D">
        <w:t>undertaker</w:t>
      </w:r>
      <w:r w:rsidRPr="000D50D7">
        <w:t xml:space="preserve"> </w:t>
      </w:r>
      <w:r w:rsidR="00451F9D">
        <w:t>fails</w:t>
      </w:r>
      <w:r w:rsidRPr="000D50D7">
        <w:t xml:space="preserve"> </w:t>
      </w:r>
      <w:r w:rsidR="00451F9D">
        <w:t>to</w:t>
      </w:r>
      <w:r w:rsidRPr="000D50D7">
        <w:t xml:space="preserve"> </w:t>
      </w:r>
      <w:r w:rsidR="00451F9D">
        <w:t>do</w:t>
      </w:r>
      <w:r w:rsidRPr="000D50D7">
        <w:t xml:space="preserve"> </w:t>
      </w:r>
      <w:r w:rsidR="00451F9D">
        <w:t>so,</w:t>
      </w:r>
      <w:r w:rsidRPr="000D50D7">
        <w:t xml:space="preserve"> </w:t>
      </w:r>
      <w:r w:rsidR="00451F9D">
        <w:t>the</w:t>
      </w:r>
      <w:r w:rsidRPr="000D50D7">
        <w:t xml:space="preserve"> </w:t>
      </w:r>
      <w:r w:rsidR="00451F9D">
        <w:t>drainage</w:t>
      </w:r>
      <w:r w:rsidRPr="000D50D7">
        <w:t xml:space="preserve"> </w:t>
      </w:r>
      <w:r w:rsidR="00451F9D">
        <w:t>authority</w:t>
      </w:r>
      <w:r w:rsidRPr="000D50D7">
        <w:t xml:space="preserve"> </w:t>
      </w:r>
      <w:r w:rsidR="00451F9D">
        <w:t>may</w:t>
      </w:r>
      <w:r w:rsidRPr="000D50D7">
        <w:t xml:space="preserve"> </w:t>
      </w:r>
      <w:r w:rsidR="00451F9D">
        <w:t>make</w:t>
      </w:r>
      <w:r w:rsidRPr="000D50D7">
        <w:t xml:space="preserve"> </w:t>
      </w:r>
      <w:r w:rsidR="00451F9D">
        <w:t>good</w:t>
      </w:r>
      <w:r w:rsidRPr="000D50D7">
        <w:t xml:space="preserve"> </w:t>
      </w:r>
      <w:r w:rsidR="00451F9D">
        <w:t>the</w:t>
      </w:r>
      <w:r w:rsidRPr="000D50D7">
        <w:t xml:space="preserve"> </w:t>
      </w:r>
      <w:r w:rsidR="00451F9D">
        <w:t>impairment</w:t>
      </w:r>
      <w:r w:rsidRPr="000D50D7">
        <w:t xml:space="preserve"> </w:t>
      </w:r>
      <w:r w:rsidR="00451F9D">
        <w:t>or</w:t>
      </w:r>
      <w:r w:rsidRPr="000D50D7">
        <w:t xml:space="preserve"> </w:t>
      </w:r>
      <w:r w:rsidR="00451F9D">
        <w:t>damage</w:t>
      </w:r>
      <w:r w:rsidRPr="000D50D7">
        <w:t xml:space="preserve"> </w:t>
      </w:r>
      <w:r w:rsidR="00451F9D">
        <w:t>and</w:t>
      </w:r>
      <w:r w:rsidRPr="000D50D7">
        <w:t xml:space="preserve"> </w:t>
      </w:r>
      <w:r w:rsidR="00451F9D">
        <w:t>recover</w:t>
      </w:r>
      <w:r w:rsidRPr="000D50D7">
        <w:t xml:space="preserve"> </w:t>
      </w:r>
      <w:r w:rsidR="00451F9D">
        <w:t>from</w:t>
      </w:r>
      <w:r w:rsidRPr="000D50D7">
        <w:t xml:space="preserve"> </w:t>
      </w:r>
      <w:r w:rsidR="00451F9D">
        <w:t>the</w:t>
      </w:r>
      <w:r w:rsidRPr="000D50D7">
        <w:t xml:space="preserve"> </w:t>
      </w:r>
      <w:r w:rsidR="00451F9D">
        <w:t>undertaker</w:t>
      </w:r>
      <w:r w:rsidRPr="000D50D7">
        <w:t xml:space="preserve"> </w:t>
      </w:r>
      <w:r w:rsidR="00451F9D">
        <w:t>the</w:t>
      </w:r>
      <w:r w:rsidRPr="000D50D7">
        <w:t xml:space="preserve"> </w:t>
      </w:r>
      <w:r w:rsidR="00451F9D">
        <w:t>expense</w:t>
      </w:r>
      <w:r w:rsidRPr="000D50D7">
        <w:t xml:space="preserve"> </w:t>
      </w:r>
      <w:r w:rsidR="00451F9D">
        <w:t>reasonably</w:t>
      </w:r>
      <w:r w:rsidRPr="000D50D7">
        <w:t xml:space="preserve"> </w:t>
      </w:r>
      <w:r w:rsidR="00451F9D">
        <w:t>incurred</w:t>
      </w:r>
      <w:r w:rsidRPr="000D50D7">
        <w:t xml:space="preserve"> </w:t>
      </w:r>
      <w:r w:rsidR="00451F9D">
        <w:t>by</w:t>
      </w:r>
      <w:r w:rsidRPr="000D50D7">
        <w:t xml:space="preserve"> </w:t>
      </w:r>
      <w:r w:rsidR="00451F9D">
        <w:t>it</w:t>
      </w:r>
      <w:r w:rsidRPr="000D50D7">
        <w:t xml:space="preserve"> </w:t>
      </w:r>
      <w:r w:rsidR="00451F9D">
        <w:t>in</w:t>
      </w:r>
      <w:r w:rsidRPr="000D50D7">
        <w:t xml:space="preserve"> </w:t>
      </w:r>
      <w:r w:rsidR="00451F9D">
        <w:t>doing</w:t>
      </w:r>
      <w:r w:rsidRPr="000D50D7">
        <w:t xml:space="preserve"> </w:t>
      </w:r>
      <w:r w:rsidR="00451F9D">
        <w:t>so.</w:t>
      </w:r>
    </w:p>
    <w:p w14:paraId="787A98BE" w14:textId="77777777" w:rsidR="00451F9D" w:rsidRDefault="000D50D7" w:rsidP="00451F9D">
      <w:pPr>
        <w:pStyle w:val="N1"/>
      </w:pPr>
      <w:r w:rsidRPr="000D50D7">
        <w:t> </w:t>
      </w:r>
      <w:r w:rsidR="00451F9D">
        <w:t>The</w:t>
      </w:r>
      <w:r w:rsidRPr="000D50D7">
        <w:t xml:space="preserve"> </w:t>
      </w:r>
      <w:r w:rsidR="00451F9D">
        <w:t>undertaker</w:t>
      </w:r>
      <w:r w:rsidRPr="000D50D7">
        <w:t xml:space="preserve"> </w:t>
      </w:r>
      <w:r w:rsidR="00451F9D">
        <w:t>must</w:t>
      </w:r>
      <w:r w:rsidRPr="000D50D7">
        <w:t xml:space="preserve"> </w:t>
      </w:r>
      <w:r w:rsidR="00451F9D">
        <w:t>make</w:t>
      </w:r>
      <w:r w:rsidRPr="000D50D7">
        <w:t xml:space="preserve"> </w:t>
      </w:r>
      <w:r w:rsidR="00451F9D">
        <w:t>reasonable</w:t>
      </w:r>
      <w:r w:rsidRPr="000D50D7">
        <w:t xml:space="preserve"> </w:t>
      </w:r>
      <w:r w:rsidR="00451F9D">
        <w:t>compensation</w:t>
      </w:r>
      <w:r w:rsidRPr="000D50D7">
        <w:t xml:space="preserve"> </w:t>
      </w:r>
      <w:r w:rsidR="00451F9D">
        <w:t>for</w:t>
      </w:r>
      <w:r w:rsidRPr="000D50D7">
        <w:t xml:space="preserve"> </w:t>
      </w:r>
      <w:r w:rsidR="00451F9D">
        <w:t>costs,</w:t>
      </w:r>
      <w:r w:rsidRPr="000D50D7">
        <w:t xml:space="preserve"> </w:t>
      </w:r>
      <w:r w:rsidR="00451F9D">
        <w:t>charges</w:t>
      </w:r>
      <w:r w:rsidRPr="000D50D7">
        <w:t xml:space="preserve"> </w:t>
      </w:r>
      <w:r w:rsidR="00451F9D">
        <w:t>and</w:t>
      </w:r>
      <w:r w:rsidRPr="000D50D7">
        <w:t xml:space="preserve"> </w:t>
      </w:r>
      <w:r w:rsidR="00451F9D">
        <w:t>expenses</w:t>
      </w:r>
      <w:r w:rsidRPr="000D50D7">
        <w:t xml:space="preserve"> </w:t>
      </w:r>
      <w:r w:rsidR="00451F9D">
        <w:t>which</w:t>
      </w:r>
      <w:r w:rsidRPr="000D50D7">
        <w:t xml:space="preserve"> </w:t>
      </w:r>
      <w:r w:rsidR="00451F9D">
        <w:t>the</w:t>
      </w:r>
      <w:r w:rsidRPr="000D50D7">
        <w:t xml:space="preserve"> </w:t>
      </w:r>
      <w:r w:rsidR="00451F9D">
        <w:t>drainage</w:t>
      </w:r>
      <w:r w:rsidRPr="000D50D7">
        <w:t xml:space="preserve"> </w:t>
      </w:r>
      <w:r w:rsidR="00451F9D">
        <w:t>authority</w:t>
      </w:r>
      <w:r w:rsidRPr="000D50D7">
        <w:t xml:space="preserve"> </w:t>
      </w:r>
      <w:r w:rsidR="00451F9D">
        <w:t>may</w:t>
      </w:r>
      <w:r w:rsidRPr="000D50D7">
        <w:t xml:space="preserve"> </w:t>
      </w:r>
      <w:r w:rsidR="00451F9D">
        <w:t>reasonably</w:t>
      </w:r>
      <w:r w:rsidRPr="000D50D7">
        <w:t xml:space="preserve"> </w:t>
      </w:r>
      <w:r w:rsidR="00451F9D">
        <w:t>incur—</w:t>
      </w:r>
    </w:p>
    <w:p w14:paraId="1242B3ED" w14:textId="77777777" w:rsidR="00451F9D" w:rsidRDefault="00451F9D" w:rsidP="00451F9D">
      <w:pPr>
        <w:pStyle w:val="N3"/>
      </w:pPr>
      <w:r>
        <w:t>in</w:t>
      </w:r>
      <w:r w:rsidR="000D50D7" w:rsidRPr="000D50D7">
        <w:t xml:space="preserve"> </w:t>
      </w:r>
      <w:r>
        <w:t>the</w:t>
      </w:r>
      <w:r w:rsidR="000D50D7" w:rsidRPr="000D50D7">
        <w:t xml:space="preserve"> </w:t>
      </w:r>
      <w:r>
        <w:t>examination</w:t>
      </w:r>
      <w:r w:rsidR="000D50D7" w:rsidRPr="000D50D7">
        <w:t xml:space="preserve"> </w:t>
      </w:r>
      <w:r>
        <w:t>or</w:t>
      </w:r>
      <w:r w:rsidR="000D50D7" w:rsidRPr="000D50D7">
        <w:t xml:space="preserve"> </w:t>
      </w:r>
      <w:r>
        <w:t>approval</w:t>
      </w:r>
      <w:r w:rsidR="000D50D7" w:rsidRPr="000D50D7">
        <w:t xml:space="preserve"> </w:t>
      </w:r>
      <w:r>
        <w:t>of</w:t>
      </w:r>
      <w:r w:rsidR="000D50D7" w:rsidRPr="000D50D7">
        <w:t xml:space="preserve"> </w:t>
      </w:r>
      <w:r>
        <w:t>plans</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p>
    <w:p w14:paraId="23FD4B2A" w14:textId="77777777" w:rsidR="00451F9D" w:rsidRDefault="00451F9D" w:rsidP="00451F9D">
      <w:pPr>
        <w:pStyle w:val="N3"/>
      </w:pPr>
      <w:r>
        <w:t>in</w:t>
      </w:r>
      <w:r w:rsidR="000D50D7" w:rsidRPr="000D50D7">
        <w:t xml:space="preserve"> </w:t>
      </w:r>
      <w:r>
        <w:t>inspecting</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work</w:t>
      </w:r>
      <w:r w:rsidR="000D50D7" w:rsidRPr="000D50D7">
        <w:t xml:space="preserve"> </w:t>
      </w:r>
      <w:r>
        <w:t>or</w:t>
      </w:r>
      <w:r w:rsidR="000D50D7" w:rsidRPr="000D50D7">
        <w:t xml:space="preserve"> </w:t>
      </w:r>
      <w:r>
        <w:t>any</w:t>
      </w:r>
      <w:r w:rsidR="000D50D7" w:rsidRPr="000D50D7">
        <w:t xml:space="preserve"> </w:t>
      </w:r>
      <w:r>
        <w:t>protective</w:t>
      </w:r>
      <w:r w:rsidR="000D50D7" w:rsidRPr="000D50D7">
        <w:t xml:space="preserve"> </w:t>
      </w:r>
      <w:r>
        <w:t>works</w:t>
      </w:r>
      <w:r w:rsidR="000D50D7" w:rsidRPr="000D50D7">
        <w:t xml:space="preserve"> </w:t>
      </w:r>
      <w:r>
        <w:t>required</w:t>
      </w:r>
      <w:r w:rsidR="000D50D7" w:rsidRPr="000D50D7">
        <w:t xml:space="preserve"> </w:t>
      </w:r>
      <w:r>
        <w:t>by</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and</w:t>
      </w:r>
    </w:p>
    <w:p w14:paraId="47394959" w14:textId="77777777" w:rsidR="00451F9D" w:rsidRDefault="00451F9D" w:rsidP="00451F9D">
      <w:pPr>
        <w:pStyle w:val="N3"/>
      </w:pPr>
      <w:r>
        <w:t>in</w:t>
      </w:r>
      <w:r w:rsidR="000D50D7" w:rsidRPr="000D50D7">
        <w:t xml:space="preserve"> </w:t>
      </w:r>
      <w:r>
        <w:t>carrying</w:t>
      </w:r>
      <w:r w:rsidR="000D50D7" w:rsidRPr="000D50D7">
        <w:t xml:space="preserve"> </w:t>
      </w:r>
      <w:r>
        <w:t>out</w:t>
      </w:r>
      <w:r w:rsidR="000D50D7" w:rsidRPr="000D50D7">
        <w:t xml:space="preserve"> </w:t>
      </w:r>
      <w:r>
        <w:t>any</w:t>
      </w:r>
      <w:r w:rsidR="000D50D7" w:rsidRPr="000D50D7">
        <w:t xml:space="preserve"> </w:t>
      </w:r>
      <w:r>
        <w:t>surveys</w:t>
      </w:r>
      <w:r w:rsidR="000D50D7" w:rsidRPr="000D50D7">
        <w:t xml:space="preserve"> </w:t>
      </w:r>
      <w:r>
        <w:t>or</w:t>
      </w:r>
      <w:r w:rsidR="000D50D7" w:rsidRPr="000D50D7">
        <w:t xml:space="preserve"> </w:t>
      </w:r>
      <w:r>
        <w:t>tests</w:t>
      </w:r>
      <w:r w:rsidR="000D50D7" w:rsidRPr="000D50D7">
        <w:t xml:space="preserve"> </w:t>
      </w:r>
      <w:r>
        <w:t>by</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which</w:t>
      </w:r>
      <w:r w:rsidR="000D50D7" w:rsidRPr="000D50D7">
        <w:t xml:space="preserve"> </w:t>
      </w:r>
      <w:r>
        <w:t>are</w:t>
      </w:r>
      <w:r w:rsidR="000D50D7" w:rsidRPr="000D50D7">
        <w:t xml:space="preserve"> </w:t>
      </w:r>
      <w:r>
        <w:t>reasonably</w:t>
      </w:r>
      <w:r w:rsidR="000D50D7" w:rsidRPr="000D50D7">
        <w:t xml:space="preserve"> </w:t>
      </w:r>
      <w:r>
        <w:t>required</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work.</w:t>
      </w:r>
    </w:p>
    <w:p w14:paraId="7BBFB2EB" w14:textId="77777777" w:rsidR="00451F9D" w:rsidRDefault="00451F9D" w:rsidP="00451F9D">
      <w:pPr>
        <w:pStyle w:val="N1"/>
      </w:pPr>
      <w:r>
        <w:t>—</w:t>
      </w:r>
      <w:r>
        <w:fldChar w:fldCharType="begin"/>
      </w:r>
      <w:bookmarkStart w:id="1430" w:name="_Ref115445904"/>
      <w:bookmarkEnd w:id="1430"/>
      <w:r>
        <w:instrText xml:space="preserve"> LISTNUM "SEQ1" \l 2 </w:instrText>
      </w:r>
      <w:r>
        <w:fldChar w:fldCharType="end"/>
      </w:r>
      <w:r w:rsidR="000D50D7" w:rsidRPr="000D50D7">
        <w:t> </w:t>
      </w:r>
      <w:r w:rsidR="00FC181A">
        <w:t>The</w:t>
      </w:r>
      <w:r w:rsidR="000D50D7" w:rsidRPr="000D50D7">
        <w:t xml:space="preserve"> </w:t>
      </w:r>
      <w:r w:rsidR="00FC181A">
        <w:t>undertaker</w:t>
      </w:r>
      <w:r w:rsidR="000D50D7" w:rsidRPr="000D50D7">
        <w:t xml:space="preserve"> </w:t>
      </w:r>
      <w:r w:rsidR="00FC181A">
        <w:t>must</w:t>
      </w:r>
      <w:r w:rsidR="000D50D7" w:rsidRPr="000D50D7">
        <w:t xml:space="preserve"> </w:t>
      </w:r>
      <w:r w:rsidR="00FC181A">
        <w:t>make</w:t>
      </w:r>
      <w:r w:rsidR="000D50D7" w:rsidRPr="000D50D7">
        <w:t xml:space="preserve"> </w:t>
      </w:r>
      <w:r w:rsidR="00FC181A">
        <w:t>reasonable</w:t>
      </w:r>
      <w:r w:rsidR="000D50D7" w:rsidRPr="000D50D7">
        <w:t xml:space="preserve"> </w:t>
      </w:r>
      <w:r w:rsidR="00FC181A">
        <w:t>compensation</w:t>
      </w:r>
      <w:r w:rsidR="000D50D7" w:rsidRPr="000D50D7">
        <w:t xml:space="preserve"> </w:t>
      </w:r>
      <w:r w:rsidR="00FC181A">
        <w:t>for</w:t>
      </w:r>
      <w:r w:rsidR="000D50D7" w:rsidRPr="000D50D7">
        <w:t xml:space="preserve"> </w:t>
      </w:r>
      <w:r w:rsidR="00FC181A">
        <w:t>liabilities,</w:t>
      </w:r>
      <w:r w:rsidR="000D50D7" w:rsidRPr="000D50D7">
        <w:t xml:space="preserve"> </w:t>
      </w:r>
      <w:r w:rsidR="00FC181A">
        <w:t>costs</w:t>
      </w:r>
      <w:r w:rsidR="000D50D7" w:rsidRPr="000D50D7">
        <w:t xml:space="preserve"> </w:t>
      </w:r>
      <w:r w:rsidR="00FC181A">
        <w:t>and</w:t>
      </w:r>
      <w:r w:rsidR="000D50D7" w:rsidRPr="000D50D7">
        <w:t xml:space="preserve"> </w:t>
      </w:r>
      <w:r w:rsidR="00FC181A">
        <w:t>losses</w:t>
      </w:r>
      <w:r w:rsidR="000D50D7" w:rsidRPr="000D50D7">
        <w:t xml:space="preserve"> </w:t>
      </w:r>
      <w:r w:rsidR="00FC181A">
        <w:t>which</w:t>
      </w:r>
      <w:r w:rsidR="000D50D7" w:rsidRPr="000D50D7">
        <w:t xml:space="preserve"> </w:t>
      </w:r>
      <w:r w:rsidR="00FC181A">
        <w:t>may</w:t>
      </w:r>
      <w:r w:rsidR="000D50D7" w:rsidRPr="000D50D7">
        <w:t xml:space="preserve"> </w:t>
      </w:r>
      <w:r w:rsidR="00FC181A">
        <w:t>be</w:t>
      </w:r>
      <w:r w:rsidR="000D50D7" w:rsidRPr="000D50D7">
        <w:t xml:space="preserve"> </w:t>
      </w:r>
      <w:r w:rsidR="00FC181A">
        <w:t>reasonably</w:t>
      </w:r>
      <w:r w:rsidR="000D50D7" w:rsidRPr="000D50D7">
        <w:t xml:space="preserve"> </w:t>
      </w:r>
      <w:r w:rsidR="00FC181A">
        <w:t>incurred</w:t>
      </w:r>
      <w:r w:rsidR="000D50D7" w:rsidRPr="000D50D7">
        <w:t xml:space="preserve"> </w:t>
      </w:r>
      <w:r w:rsidR="00FC181A">
        <w:t>or</w:t>
      </w:r>
      <w:r w:rsidR="000D50D7" w:rsidRPr="000D50D7">
        <w:t xml:space="preserve"> </w:t>
      </w:r>
      <w:r w:rsidR="00FC181A">
        <w:t>suffered</w:t>
      </w:r>
      <w:r w:rsidR="000D50D7" w:rsidRPr="000D50D7">
        <w:t xml:space="preserve"> </w:t>
      </w:r>
      <w:r w:rsidR="00FC181A">
        <w:t>by</w:t>
      </w:r>
      <w:r w:rsidR="000D50D7" w:rsidRPr="000D50D7">
        <w:t xml:space="preserve"> </w:t>
      </w:r>
      <w:r w:rsidR="00FC181A">
        <w:t>reason</w:t>
      </w:r>
      <w:r w:rsidR="000D50D7" w:rsidRPr="000D50D7">
        <w:t xml:space="preserve"> </w:t>
      </w:r>
      <w:r w:rsidR="00FC181A">
        <w:t>of—</w:t>
      </w:r>
    </w:p>
    <w:p w14:paraId="043FEE8A" w14:textId="77777777" w:rsidR="00FC181A" w:rsidRDefault="00FC181A" w:rsidP="00FC181A">
      <w:pPr>
        <w:pStyle w:val="N3"/>
      </w:pPr>
      <w:r>
        <w:t>the</w:t>
      </w:r>
      <w:r w:rsidR="000D50D7" w:rsidRPr="000D50D7">
        <w:t xml:space="preserve"> </w:t>
      </w:r>
      <w:r>
        <w:t>construction</w:t>
      </w:r>
      <w:r w:rsidR="000D50D7" w:rsidRPr="000D50D7">
        <w:t xml:space="preserve"> </w:t>
      </w:r>
      <w:r>
        <w:t>of</w:t>
      </w:r>
      <w:r w:rsidR="000D50D7" w:rsidRPr="000D50D7">
        <w:t xml:space="preserve"> </w:t>
      </w:r>
      <w:r>
        <w:t>any</w:t>
      </w:r>
      <w:r w:rsidR="000D50D7" w:rsidRPr="000D50D7">
        <w:t xml:space="preserve"> </w:t>
      </w:r>
      <w:r>
        <w:t>specified</w:t>
      </w:r>
      <w:r w:rsidR="000D50D7" w:rsidRPr="000D50D7">
        <w:t xml:space="preserve"> </w:t>
      </w:r>
      <w:r>
        <w:t>works</w:t>
      </w:r>
      <w:r w:rsidR="000D50D7" w:rsidRPr="000D50D7">
        <w:t xml:space="preserve"> </w:t>
      </w:r>
      <w:r>
        <w:t>comprised</w:t>
      </w:r>
      <w:r w:rsidR="000D50D7" w:rsidRPr="000D50D7">
        <w:t xml:space="preserve"> </w:t>
      </w:r>
      <w:r>
        <w:t>within</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or</w:t>
      </w:r>
    </w:p>
    <w:p w14:paraId="23AEDFB4" w14:textId="77777777" w:rsidR="00FC181A" w:rsidRDefault="00FC181A" w:rsidP="00FC181A">
      <w:pPr>
        <w:pStyle w:val="N3"/>
      </w:pPr>
      <w:r>
        <w:t>any</w:t>
      </w:r>
      <w:r w:rsidR="000D50D7" w:rsidRPr="000D50D7">
        <w:t xml:space="preserve"> </w:t>
      </w:r>
      <w:r>
        <w:t>act</w:t>
      </w:r>
      <w:r w:rsidR="000D50D7" w:rsidRPr="000D50D7">
        <w:t xml:space="preserve"> </w:t>
      </w:r>
      <w:r>
        <w:t>or</w:t>
      </w:r>
      <w:r w:rsidR="000D50D7" w:rsidRPr="000D50D7">
        <w:t xml:space="preserve"> </w:t>
      </w:r>
      <w:r>
        <w:t>omission</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its</w:t>
      </w:r>
      <w:r w:rsidR="000D50D7" w:rsidRPr="000D50D7">
        <w:t xml:space="preserve"> </w:t>
      </w:r>
      <w:r>
        <w:t>employees,</w:t>
      </w:r>
      <w:r w:rsidR="000D50D7" w:rsidRPr="000D50D7">
        <w:t xml:space="preserve"> </w:t>
      </w:r>
      <w:r>
        <w:t>contractors</w:t>
      </w:r>
      <w:r w:rsidR="000D50D7" w:rsidRPr="000D50D7">
        <w:t xml:space="preserve"> </w:t>
      </w:r>
      <w:r>
        <w:t>or</w:t>
      </w:r>
      <w:r w:rsidR="000D50D7" w:rsidRPr="000D50D7">
        <w:t xml:space="preserve"> </w:t>
      </w:r>
      <w:r>
        <w:t>agents</w:t>
      </w:r>
      <w:r w:rsidR="000D50D7" w:rsidRPr="000D50D7">
        <w:t xml:space="preserve"> </w:t>
      </w:r>
      <w:r>
        <w:t>or</w:t>
      </w:r>
      <w:r w:rsidR="000D50D7" w:rsidRPr="000D50D7">
        <w:t xml:space="preserve"> </w:t>
      </w:r>
      <w:r>
        <w:t>others</w:t>
      </w:r>
      <w:r w:rsidR="000D50D7" w:rsidRPr="000D50D7">
        <w:t xml:space="preserve"> </w:t>
      </w:r>
      <w:r>
        <w:t>while</w:t>
      </w:r>
      <w:r w:rsidR="000D50D7" w:rsidRPr="000D50D7">
        <w:t xml:space="preserve"> </w:t>
      </w:r>
      <w:r>
        <w:t>engaged</w:t>
      </w:r>
      <w:r w:rsidR="000D50D7" w:rsidRPr="000D50D7">
        <w:t xml:space="preserve"> </w:t>
      </w:r>
      <w:r>
        <w:t>upon</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p>
    <w:p w14:paraId="06C8BF61" w14:textId="77777777" w:rsidR="00FC181A" w:rsidRDefault="00FC181A" w:rsidP="00FC181A">
      <w:pPr>
        <w:pStyle w:val="N2"/>
      </w:pPr>
      <w:r>
        <w:t>The</w:t>
      </w:r>
      <w:r w:rsidR="000D50D7" w:rsidRPr="000D50D7">
        <w:t xml:space="preserve"> </w:t>
      </w:r>
      <w:r>
        <w:t>drainage</w:t>
      </w:r>
      <w:r w:rsidR="000D50D7" w:rsidRPr="000D50D7">
        <w:t xml:space="preserve"> </w:t>
      </w:r>
      <w:r>
        <w:t>authority</w:t>
      </w:r>
      <w:r w:rsidR="000D50D7" w:rsidRPr="000D50D7">
        <w:t xml:space="preserve"> </w:t>
      </w:r>
      <w:r>
        <w:t>must</w:t>
      </w:r>
      <w:r w:rsidR="000D50D7" w:rsidRPr="000D50D7">
        <w:t xml:space="preserve"> </w:t>
      </w:r>
      <w:r>
        <w:t>give</w:t>
      </w:r>
      <w:r w:rsidR="000D50D7" w:rsidRPr="000D50D7">
        <w:t xml:space="preserve"> </w:t>
      </w:r>
      <w:r>
        <w:t>to</w:t>
      </w:r>
      <w:r w:rsidR="000D50D7" w:rsidRPr="000D50D7">
        <w:t xml:space="preserve"> </w:t>
      </w:r>
      <w:r>
        <w:t>the</w:t>
      </w:r>
      <w:r w:rsidR="000D50D7" w:rsidRPr="000D50D7">
        <w:t xml:space="preserve"> </w:t>
      </w:r>
      <w:r>
        <w:t>undertaker</w:t>
      </w:r>
      <w:r w:rsidR="000D50D7" w:rsidRPr="000D50D7">
        <w:t xml:space="preserve"> </w:t>
      </w:r>
      <w:r>
        <w:t>reasonable</w:t>
      </w:r>
      <w:r w:rsidR="000D50D7" w:rsidRPr="000D50D7">
        <w:t xml:space="preserve"> </w:t>
      </w:r>
      <w:r>
        <w:t>notice</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claim</w:t>
      </w:r>
      <w:r w:rsidR="000D50D7" w:rsidRPr="000D50D7">
        <w:t xml:space="preserve"> </w:t>
      </w:r>
      <w:r>
        <w:t>or</w:t>
      </w:r>
      <w:r w:rsidR="000D50D7" w:rsidRPr="000D50D7">
        <w:t xml:space="preserve"> </w:t>
      </w:r>
      <w:r>
        <w:t>demand.</w:t>
      </w:r>
    </w:p>
    <w:p w14:paraId="5E62AE8C" w14:textId="77777777" w:rsidR="00FC181A" w:rsidRDefault="00FC181A" w:rsidP="00FC181A">
      <w:pPr>
        <w:pStyle w:val="N2"/>
      </w:pPr>
      <w:r>
        <w:t>The</w:t>
      </w:r>
      <w:r w:rsidR="000D50D7" w:rsidRPr="000D50D7">
        <w:t xml:space="preserve"> </w:t>
      </w:r>
      <w:r>
        <w:t>undertaker</w:t>
      </w:r>
      <w:r w:rsidR="000D50D7" w:rsidRPr="000D50D7">
        <w:t xml:space="preserve"> </w:t>
      </w:r>
      <w:r>
        <w:t>may</w:t>
      </w:r>
      <w:r w:rsidR="000D50D7" w:rsidRPr="000D50D7">
        <w:t xml:space="preserve"> </w:t>
      </w:r>
      <w:r>
        <w:t>at</w:t>
      </w:r>
      <w:r w:rsidR="000D50D7" w:rsidRPr="000D50D7">
        <w:t xml:space="preserve"> </w:t>
      </w:r>
      <w:r>
        <w:t>its</w:t>
      </w:r>
      <w:r w:rsidR="000D50D7" w:rsidRPr="000D50D7">
        <w:t xml:space="preserve"> </w:t>
      </w:r>
      <w:r>
        <w:t>own</w:t>
      </w:r>
      <w:r w:rsidR="000D50D7" w:rsidRPr="000D50D7">
        <w:t xml:space="preserve"> </w:t>
      </w:r>
      <w:r>
        <w:t>expense</w:t>
      </w:r>
      <w:r w:rsidR="000D50D7" w:rsidRPr="000D50D7">
        <w:t xml:space="preserve"> </w:t>
      </w:r>
      <w:r>
        <w:t>conduct</w:t>
      </w:r>
      <w:r w:rsidR="000D50D7" w:rsidRPr="000D50D7">
        <w:t xml:space="preserve"> </w:t>
      </w:r>
      <w:r>
        <w:t>all</w:t>
      </w:r>
      <w:r w:rsidR="000D50D7" w:rsidRPr="000D50D7">
        <w:t xml:space="preserve"> </w:t>
      </w:r>
      <w:r>
        <w:t>negotiations</w:t>
      </w:r>
      <w:r w:rsidR="000D50D7" w:rsidRPr="000D50D7">
        <w:t xml:space="preserve"> </w:t>
      </w:r>
      <w:r>
        <w:t>for</w:t>
      </w:r>
      <w:r w:rsidR="000D50D7" w:rsidRPr="000D50D7">
        <w:t xml:space="preserve"> </w:t>
      </w:r>
      <w:r>
        <w:t>the</w:t>
      </w:r>
      <w:r w:rsidR="000D50D7" w:rsidRPr="000D50D7">
        <w:t xml:space="preserve"> </w:t>
      </w:r>
      <w:r>
        <w:t>settlement</w:t>
      </w:r>
      <w:r w:rsidR="000D50D7" w:rsidRPr="000D50D7">
        <w:t xml:space="preserve"> </w:t>
      </w:r>
      <w:r>
        <w:t>of</w:t>
      </w:r>
      <w:r w:rsidR="000D50D7" w:rsidRPr="000D50D7">
        <w:t xml:space="preserve"> </w:t>
      </w:r>
      <w:r>
        <w:t>the</w:t>
      </w:r>
      <w:r w:rsidR="000D50D7" w:rsidRPr="000D50D7">
        <w:t xml:space="preserve"> </w:t>
      </w:r>
      <w:r>
        <w:t>same</w:t>
      </w:r>
      <w:r w:rsidR="000D50D7" w:rsidRPr="000D50D7">
        <w:t xml:space="preserve"> </w:t>
      </w:r>
      <w:r>
        <w:t>and</w:t>
      </w:r>
      <w:r w:rsidR="000D50D7" w:rsidRPr="000D50D7">
        <w:t xml:space="preserve"> </w:t>
      </w:r>
      <w:r>
        <w:t>any</w:t>
      </w:r>
      <w:r w:rsidR="000D50D7" w:rsidRPr="000D50D7">
        <w:t xml:space="preserve"> </w:t>
      </w:r>
      <w:r>
        <w:t>litigation</w:t>
      </w:r>
      <w:r w:rsidR="000D50D7" w:rsidRPr="000D50D7">
        <w:t xml:space="preserve"> </w:t>
      </w:r>
      <w:r>
        <w:t>that</w:t>
      </w:r>
      <w:r w:rsidR="000D50D7" w:rsidRPr="000D50D7">
        <w:t xml:space="preserve"> </w:t>
      </w:r>
      <w:r>
        <w:t>may</w:t>
      </w:r>
      <w:r w:rsidR="000D50D7" w:rsidRPr="000D50D7">
        <w:t xml:space="preserve"> </w:t>
      </w:r>
      <w:r>
        <w:t>arise</w:t>
      </w:r>
      <w:r w:rsidR="000D50D7" w:rsidRPr="000D50D7">
        <w:t xml:space="preserve"> </w:t>
      </w:r>
      <w:r>
        <w:t>therefrom.</w:t>
      </w:r>
    </w:p>
    <w:p w14:paraId="0ACF278D" w14:textId="77777777" w:rsidR="00FC181A" w:rsidRDefault="00FC181A" w:rsidP="00FC181A">
      <w:pPr>
        <w:pStyle w:val="N2"/>
      </w:pPr>
      <w:r>
        <w:lastRenderedPageBreak/>
        <w:t>The</w:t>
      </w:r>
      <w:r w:rsidR="000D50D7" w:rsidRPr="000D50D7">
        <w:t xml:space="preserve"> </w:t>
      </w:r>
      <w:r>
        <w:t>drainage</w:t>
      </w:r>
      <w:r w:rsidR="000D50D7" w:rsidRPr="000D50D7">
        <w:t xml:space="preserve"> </w:t>
      </w:r>
      <w:r>
        <w:t>authority</w:t>
      </w:r>
      <w:r w:rsidR="000D50D7" w:rsidRPr="000D50D7">
        <w:t xml:space="preserve"> </w:t>
      </w:r>
      <w:r>
        <w:t>must</w:t>
      </w:r>
      <w:r w:rsidR="000D50D7" w:rsidRPr="000D50D7">
        <w:t xml:space="preserve"> </w:t>
      </w:r>
      <w:r>
        <w:t>not</w:t>
      </w:r>
      <w:r w:rsidR="000D50D7" w:rsidRPr="000D50D7">
        <w:t xml:space="preserve"> </w:t>
      </w:r>
      <w:r>
        <w:t>compromise</w:t>
      </w:r>
      <w:r w:rsidR="000D50D7" w:rsidRPr="000D50D7">
        <w:t xml:space="preserve"> </w:t>
      </w:r>
      <w:r>
        <w:t>or</w:t>
      </w:r>
      <w:r w:rsidR="000D50D7" w:rsidRPr="000D50D7">
        <w:t xml:space="preserve"> </w:t>
      </w:r>
      <w:r>
        <w:t>settle</w:t>
      </w:r>
      <w:r w:rsidR="000D50D7" w:rsidRPr="000D50D7">
        <w:t xml:space="preserve"> </w:t>
      </w:r>
      <w:r>
        <w:t>any</w:t>
      </w:r>
      <w:r w:rsidR="000D50D7" w:rsidRPr="000D50D7">
        <w:t xml:space="preserve"> </w:t>
      </w:r>
      <w:r>
        <w:t>such</w:t>
      </w:r>
      <w:r w:rsidR="000D50D7" w:rsidRPr="000D50D7">
        <w:t xml:space="preserve"> </w:t>
      </w:r>
      <w:r>
        <w:t>claim</w:t>
      </w:r>
      <w:r w:rsidR="000D50D7" w:rsidRPr="000D50D7">
        <w:t xml:space="preserve"> </w:t>
      </w:r>
      <w:r>
        <w:t>or</w:t>
      </w:r>
      <w:r w:rsidR="000D50D7" w:rsidRPr="000D50D7">
        <w:t xml:space="preserve"> </w:t>
      </w:r>
      <w:r>
        <w:t>make</w:t>
      </w:r>
      <w:r w:rsidR="000D50D7" w:rsidRPr="000D50D7">
        <w:t xml:space="preserve"> </w:t>
      </w:r>
      <w:r>
        <w:t>any</w:t>
      </w:r>
      <w:r w:rsidR="000D50D7" w:rsidRPr="000D50D7">
        <w:t xml:space="preserve"> </w:t>
      </w:r>
      <w:r>
        <w:t>admission</w:t>
      </w:r>
      <w:r w:rsidR="000D50D7" w:rsidRPr="000D50D7">
        <w:t xml:space="preserve"> </w:t>
      </w:r>
      <w:r>
        <w:t>which</w:t>
      </w:r>
      <w:r w:rsidR="000D50D7" w:rsidRPr="000D50D7">
        <w:t xml:space="preserve"> </w:t>
      </w:r>
      <w:r>
        <w:t>might</w:t>
      </w:r>
      <w:r w:rsidR="000D50D7" w:rsidRPr="000D50D7">
        <w:t xml:space="preserve"> </w:t>
      </w:r>
      <w:r>
        <w:t>be</w:t>
      </w:r>
      <w:r w:rsidR="000D50D7" w:rsidRPr="000D50D7">
        <w:t xml:space="preserve"> </w:t>
      </w:r>
      <w:r>
        <w:t>prejudicial</w:t>
      </w:r>
      <w:r w:rsidR="000D50D7" w:rsidRPr="000D50D7">
        <w:t xml:space="preserve"> </w:t>
      </w:r>
      <w:r>
        <w:t>to</w:t>
      </w:r>
      <w:r w:rsidR="000D50D7" w:rsidRPr="000D50D7">
        <w:t xml:space="preserve"> </w:t>
      </w:r>
      <w:r>
        <w:t>the</w:t>
      </w:r>
      <w:r w:rsidR="000D50D7" w:rsidRPr="000D50D7">
        <w:t xml:space="preserve"> </w:t>
      </w:r>
      <w:r>
        <w:t>claim</w:t>
      </w:r>
      <w:r w:rsidR="000D50D7" w:rsidRPr="000D50D7">
        <w:t xml:space="preserve"> </w:t>
      </w:r>
      <w:r>
        <w:t>without</w:t>
      </w:r>
      <w:r w:rsidR="000D50D7" w:rsidRPr="000D50D7">
        <w:t xml:space="preserve"> </w:t>
      </w:r>
      <w:r>
        <w:t>the</w:t>
      </w:r>
      <w:r w:rsidR="000D50D7" w:rsidRPr="000D50D7">
        <w:t xml:space="preserve"> </w:t>
      </w:r>
      <w:r>
        <w:t>agreement</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which</w:t>
      </w:r>
      <w:r w:rsidR="000D50D7" w:rsidRPr="000D50D7">
        <w:t xml:space="preserve"> </w:t>
      </w:r>
      <w:r>
        <w:t>agreement</w:t>
      </w:r>
      <w:r w:rsidR="000D50D7" w:rsidRPr="000D50D7">
        <w:t xml:space="preserve"> </w:t>
      </w:r>
      <w:r>
        <w:t>must</w:t>
      </w:r>
      <w:r w:rsidR="000D50D7" w:rsidRPr="000D50D7">
        <w:t xml:space="preserve"> </w:t>
      </w:r>
      <w:r>
        <w:t>not</w:t>
      </w:r>
      <w:r w:rsidR="000D50D7" w:rsidRPr="000D50D7">
        <w:t xml:space="preserve"> </w:t>
      </w:r>
      <w:r>
        <w:t>be</w:t>
      </w:r>
      <w:r w:rsidR="000D50D7" w:rsidRPr="000D50D7">
        <w:t xml:space="preserve"> </w:t>
      </w:r>
      <w:r>
        <w:t>unreasonably</w:t>
      </w:r>
      <w:r w:rsidR="000D50D7" w:rsidRPr="000D50D7">
        <w:t xml:space="preserve"> </w:t>
      </w:r>
      <w:r>
        <w:t>withheld</w:t>
      </w:r>
      <w:r w:rsidR="000D50D7" w:rsidRPr="000D50D7">
        <w:t xml:space="preserve"> </w:t>
      </w:r>
      <w:r>
        <w:t>or</w:t>
      </w:r>
      <w:r w:rsidR="000D50D7" w:rsidRPr="000D50D7">
        <w:t xml:space="preserve"> </w:t>
      </w:r>
      <w:r>
        <w:t>delayed.</w:t>
      </w:r>
    </w:p>
    <w:p w14:paraId="482CF4E9" w14:textId="77777777" w:rsidR="00FC181A" w:rsidRDefault="00FC181A" w:rsidP="00FC181A">
      <w:pPr>
        <w:pStyle w:val="N2"/>
      </w:pPr>
      <w:r>
        <w:t>The</w:t>
      </w:r>
      <w:r w:rsidR="000D50D7" w:rsidRPr="000D50D7">
        <w:t xml:space="preserve"> </w:t>
      </w:r>
      <w:r>
        <w:t>drainage</w:t>
      </w:r>
      <w:r w:rsidR="000D50D7" w:rsidRPr="000D50D7">
        <w:t xml:space="preserve"> </w:t>
      </w:r>
      <w:r>
        <w:t>authority</w:t>
      </w:r>
      <w:r w:rsidR="000D50D7" w:rsidRPr="000D50D7">
        <w:t xml:space="preserve"> </w:t>
      </w:r>
      <w:r>
        <w:t>will,</w:t>
      </w:r>
      <w:r w:rsidR="000D50D7" w:rsidRPr="000D50D7">
        <w:t xml:space="preserve"> </w:t>
      </w:r>
      <w:r>
        <w:t>having</w:t>
      </w:r>
      <w:r w:rsidR="000D50D7" w:rsidRPr="000D50D7">
        <w:t xml:space="preserve"> </w:t>
      </w:r>
      <w:r>
        <w:t>regard</w:t>
      </w:r>
      <w:r w:rsidR="000D50D7" w:rsidRPr="000D50D7">
        <w:t xml:space="preserve"> </w:t>
      </w:r>
      <w:r>
        <w:t>to</w:t>
      </w:r>
      <w:r w:rsidR="000D50D7" w:rsidRPr="000D50D7">
        <w:t xml:space="preserve"> </w:t>
      </w:r>
      <w:r>
        <w:t>its</w:t>
      </w:r>
      <w:r w:rsidR="000D50D7" w:rsidRPr="000D50D7">
        <w:t xml:space="preserve"> </w:t>
      </w:r>
      <w:r>
        <w:t>statutory</w:t>
      </w:r>
      <w:r w:rsidR="000D50D7" w:rsidRPr="000D50D7">
        <w:t xml:space="preserve"> </w:t>
      </w:r>
      <w:r>
        <w:t>powers,</w:t>
      </w:r>
      <w:r w:rsidR="000D50D7" w:rsidRPr="000D50D7">
        <w:t xml:space="preserve"> </w:t>
      </w:r>
      <w:r>
        <w:t>at</w:t>
      </w:r>
      <w:r w:rsidR="000D50D7" w:rsidRPr="000D50D7">
        <w:t xml:space="preserve"> </w:t>
      </w:r>
      <w:r>
        <w:t>all</w:t>
      </w:r>
      <w:r w:rsidR="000D50D7" w:rsidRPr="000D50D7">
        <w:t xml:space="preserve"> </w:t>
      </w:r>
      <w:r>
        <w:t>times</w:t>
      </w:r>
      <w:r w:rsidR="000D50D7" w:rsidRPr="000D50D7">
        <w:t xml:space="preserve"> </w:t>
      </w:r>
      <w:r>
        <w:t>take</w:t>
      </w:r>
      <w:r w:rsidR="000D50D7" w:rsidRPr="000D50D7">
        <w:t xml:space="preserve"> </w:t>
      </w:r>
      <w:r>
        <w:t>reasonable</w:t>
      </w:r>
      <w:r w:rsidR="000D50D7" w:rsidRPr="000D50D7">
        <w:t xml:space="preserve"> </w:t>
      </w:r>
      <w:r>
        <w:t>steps</w:t>
      </w:r>
      <w:r w:rsidR="000D50D7" w:rsidRPr="000D50D7">
        <w:t xml:space="preserve"> </w:t>
      </w:r>
      <w:r>
        <w:t>to</w:t>
      </w:r>
      <w:r w:rsidR="000D50D7" w:rsidRPr="000D50D7">
        <w:t xml:space="preserve"> </w:t>
      </w:r>
      <w:r>
        <w:t>prevent</w:t>
      </w:r>
      <w:r w:rsidR="000D50D7" w:rsidRPr="000D50D7">
        <w:t xml:space="preserve"> </w:t>
      </w:r>
      <w:r>
        <w:t>and</w:t>
      </w:r>
      <w:r w:rsidR="000D50D7" w:rsidRPr="000D50D7">
        <w:t xml:space="preserve"> </w:t>
      </w:r>
      <w:r>
        <w:t>mitigate</w:t>
      </w:r>
      <w:r w:rsidR="000D50D7" w:rsidRPr="000D50D7">
        <w:t xml:space="preserve"> </w:t>
      </w:r>
      <w:r>
        <w:t>any</w:t>
      </w:r>
      <w:r w:rsidR="000D50D7" w:rsidRPr="000D50D7">
        <w:t xml:space="preserve"> </w:t>
      </w:r>
      <w:r>
        <w:t>such</w:t>
      </w:r>
      <w:r w:rsidR="000D50D7" w:rsidRPr="000D50D7">
        <w:t xml:space="preserve"> </w:t>
      </w:r>
      <w:r>
        <w:t>claims,</w:t>
      </w:r>
      <w:r w:rsidR="000D50D7" w:rsidRPr="000D50D7">
        <w:t xml:space="preserve"> </w:t>
      </w:r>
      <w:r>
        <w:t>demands,</w:t>
      </w:r>
      <w:r w:rsidR="000D50D7" w:rsidRPr="000D50D7">
        <w:t xml:space="preserve"> </w:t>
      </w:r>
      <w:r>
        <w:t>proceedings,</w:t>
      </w:r>
      <w:r w:rsidR="000D50D7" w:rsidRPr="000D50D7">
        <w:t xml:space="preserve"> </w:t>
      </w:r>
      <w:r>
        <w:t>costs,</w:t>
      </w:r>
      <w:r w:rsidR="000D50D7" w:rsidRPr="000D50D7">
        <w:t xml:space="preserve"> </w:t>
      </w:r>
      <w:r>
        <w:t>damages,</w:t>
      </w:r>
      <w:r w:rsidR="000D50D7" w:rsidRPr="000D50D7">
        <w:t xml:space="preserve"> </w:t>
      </w:r>
      <w:r>
        <w:t>expenses</w:t>
      </w:r>
      <w:r w:rsidR="000D50D7" w:rsidRPr="000D50D7">
        <w:t xml:space="preserve"> </w:t>
      </w:r>
      <w:r>
        <w:t>or</w:t>
      </w:r>
      <w:r w:rsidR="000D50D7" w:rsidRPr="000D50D7">
        <w:t xml:space="preserve"> </w:t>
      </w:r>
      <w:r>
        <w:t>loss.</w:t>
      </w:r>
    </w:p>
    <w:p w14:paraId="7FBC5A52" w14:textId="77777777" w:rsidR="00FC181A" w:rsidRDefault="00FC181A" w:rsidP="00FC181A">
      <w:pPr>
        <w:pStyle w:val="N2"/>
      </w:pPr>
      <w:r>
        <w:t>The</w:t>
      </w:r>
      <w:r w:rsidR="000D50D7" w:rsidRPr="000D50D7">
        <w:t xml:space="preserve"> </w:t>
      </w:r>
      <w:r>
        <w:t>drainage</w:t>
      </w:r>
      <w:r w:rsidR="000D50D7" w:rsidRPr="000D50D7">
        <w:t xml:space="preserve"> </w:t>
      </w:r>
      <w:r>
        <w:t>authority</w:t>
      </w:r>
      <w:r w:rsidR="000D50D7" w:rsidRPr="000D50D7">
        <w:t xml:space="preserve"> </w:t>
      </w:r>
      <w:r>
        <w:t>will,</w:t>
      </w:r>
      <w:r w:rsidR="000D50D7" w:rsidRPr="000D50D7">
        <w:t xml:space="preserve"> </w:t>
      </w:r>
      <w:r>
        <w:t>at</w:t>
      </w:r>
      <w:r w:rsidR="000D50D7" w:rsidRPr="000D50D7">
        <w:t xml:space="preserve"> </w:t>
      </w:r>
      <w:r>
        <w:t>the</w:t>
      </w:r>
      <w:r w:rsidR="000D50D7" w:rsidRPr="000D50D7">
        <w:t xml:space="preserve"> </w:t>
      </w:r>
      <w:r>
        <w:t>request</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and</w:t>
      </w:r>
      <w:r w:rsidR="000D50D7" w:rsidRPr="000D50D7">
        <w:t xml:space="preserve"> </w:t>
      </w:r>
      <w:r>
        <w:t>having</w:t>
      </w:r>
      <w:r w:rsidR="000D50D7" w:rsidRPr="000D50D7">
        <w:t xml:space="preserve"> </w:t>
      </w:r>
      <w:r>
        <w:t>regard</w:t>
      </w:r>
      <w:r w:rsidR="000D50D7" w:rsidRPr="000D50D7">
        <w:t xml:space="preserve"> </w:t>
      </w:r>
      <w:r>
        <w:t>to</w:t>
      </w:r>
      <w:r w:rsidR="000D50D7" w:rsidRPr="000D50D7">
        <w:t xml:space="preserve"> </w:t>
      </w:r>
      <w:r>
        <w:t>its</w:t>
      </w:r>
      <w:r w:rsidR="000D50D7" w:rsidRPr="000D50D7">
        <w:t xml:space="preserve"> </w:t>
      </w:r>
      <w:r>
        <w:t>statutory</w:t>
      </w:r>
      <w:r w:rsidR="000D50D7" w:rsidRPr="000D50D7">
        <w:t xml:space="preserve"> </w:t>
      </w:r>
      <w:r>
        <w:t>powers,</w:t>
      </w:r>
      <w:r w:rsidR="000D50D7" w:rsidRPr="000D50D7">
        <w:t xml:space="preserve"> </w:t>
      </w:r>
      <w:r>
        <w:t>afford</w:t>
      </w:r>
      <w:r w:rsidR="000D50D7" w:rsidRPr="000D50D7">
        <w:t xml:space="preserve"> </w:t>
      </w:r>
      <w:r>
        <w:t>all</w:t>
      </w:r>
      <w:r w:rsidR="000D50D7" w:rsidRPr="000D50D7">
        <w:t xml:space="preserve"> </w:t>
      </w:r>
      <w:r>
        <w:t>reasonable</w:t>
      </w:r>
      <w:r w:rsidR="000D50D7" w:rsidRPr="000D50D7">
        <w:t xml:space="preserve"> </w:t>
      </w:r>
      <w:r>
        <w:t>assistance</w:t>
      </w:r>
      <w:r w:rsidR="000D50D7" w:rsidRPr="000D50D7">
        <w:t xml:space="preserve"> </w:t>
      </w:r>
      <w:r>
        <w:t>for</w:t>
      </w:r>
      <w:r w:rsidR="000D50D7" w:rsidRPr="000D50D7">
        <w:t xml:space="preserve"> </w:t>
      </w:r>
      <w:r>
        <w:t>the</w:t>
      </w:r>
      <w:r w:rsidR="000D50D7" w:rsidRPr="000D50D7">
        <w:t xml:space="preserve"> </w:t>
      </w:r>
      <w:r>
        <w:t>purpose</w:t>
      </w:r>
      <w:r w:rsidR="000D50D7" w:rsidRPr="000D50D7">
        <w:t xml:space="preserve"> </w:t>
      </w:r>
      <w:r>
        <w:t>of</w:t>
      </w:r>
      <w:r w:rsidR="000D50D7" w:rsidRPr="000D50D7">
        <w:t xml:space="preserve"> </w:t>
      </w:r>
      <w:r>
        <w:t>contesting</w:t>
      </w:r>
      <w:r w:rsidR="000D50D7" w:rsidRPr="000D50D7">
        <w:t xml:space="preserve"> </w:t>
      </w:r>
      <w:r>
        <w:t>any</w:t>
      </w:r>
      <w:r w:rsidR="000D50D7" w:rsidRPr="000D50D7">
        <w:t xml:space="preserve"> </w:t>
      </w:r>
      <w:r>
        <w:t>such</w:t>
      </w:r>
      <w:r w:rsidR="000D50D7" w:rsidRPr="000D50D7">
        <w:t xml:space="preserve"> </w:t>
      </w:r>
      <w:r>
        <w:t>claim</w:t>
      </w:r>
      <w:r w:rsidR="000D50D7" w:rsidRPr="000D50D7">
        <w:t xml:space="preserve"> </w:t>
      </w:r>
      <w:r>
        <w:t>or</w:t>
      </w:r>
      <w:r w:rsidR="000D50D7" w:rsidRPr="000D50D7">
        <w:t xml:space="preserve"> </w:t>
      </w:r>
      <w:r>
        <w:t>action,</w:t>
      </w:r>
      <w:r w:rsidR="000D50D7" w:rsidRPr="000D50D7">
        <w:t xml:space="preserve"> </w:t>
      </w:r>
      <w:r>
        <w:t>and</w:t>
      </w:r>
      <w:r w:rsidR="000D50D7" w:rsidRPr="000D50D7">
        <w:t xml:space="preserve"> </w:t>
      </w:r>
      <w:r>
        <w:t>is</w:t>
      </w:r>
      <w:r w:rsidR="000D50D7" w:rsidRPr="000D50D7">
        <w:t xml:space="preserve"> </w:t>
      </w:r>
      <w:r>
        <w:t>entitled</w:t>
      </w:r>
      <w:r w:rsidR="000D50D7" w:rsidRPr="000D50D7">
        <w:t xml:space="preserve"> </w:t>
      </w:r>
      <w:r>
        <w:t>to</w:t>
      </w:r>
      <w:r w:rsidR="000D50D7" w:rsidRPr="000D50D7">
        <w:t xml:space="preserve"> </w:t>
      </w:r>
      <w:r>
        <w:t>be</w:t>
      </w:r>
      <w:r w:rsidR="000D50D7" w:rsidRPr="000D50D7">
        <w:t xml:space="preserve"> </w:t>
      </w:r>
      <w:r>
        <w:t>repaid</w:t>
      </w:r>
      <w:r w:rsidR="000D50D7" w:rsidRPr="000D50D7">
        <w:t xml:space="preserve"> </w:t>
      </w:r>
      <w:r>
        <w:t>its</w:t>
      </w:r>
      <w:r w:rsidR="000D50D7" w:rsidRPr="000D50D7">
        <w:t xml:space="preserve"> </w:t>
      </w:r>
      <w:r>
        <w:t>reasonable</w:t>
      </w:r>
      <w:r w:rsidR="000D50D7" w:rsidRPr="000D50D7">
        <w:t xml:space="preserve"> </w:t>
      </w:r>
      <w:r>
        <w:t>expenses</w:t>
      </w:r>
      <w:r w:rsidR="000D50D7" w:rsidRPr="000D50D7">
        <w:t xml:space="preserve"> </w:t>
      </w:r>
      <w:r>
        <w:t>reasonably</w:t>
      </w:r>
      <w:r w:rsidR="000D50D7" w:rsidRPr="000D50D7">
        <w:t xml:space="preserve"> </w:t>
      </w:r>
      <w:r>
        <w:t>incurred</w:t>
      </w:r>
      <w:r w:rsidR="000D50D7" w:rsidRPr="000D50D7">
        <w:t xml:space="preserve"> </w:t>
      </w:r>
      <w:r>
        <w:t>in</w:t>
      </w:r>
      <w:r w:rsidR="000D50D7" w:rsidRPr="000D50D7">
        <w:t xml:space="preserve"> </w:t>
      </w:r>
      <w:r>
        <w:t>so</w:t>
      </w:r>
      <w:r w:rsidR="000D50D7" w:rsidRPr="000D50D7">
        <w:t xml:space="preserve"> </w:t>
      </w:r>
      <w:r>
        <w:t>doing.</w:t>
      </w:r>
    </w:p>
    <w:p w14:paraId="77E1E729" w14:textId="77777777" w:rsidR="00FC181A" w:rsidRDefault="00FC181A" w:rsidP="00FC181A">
      <w:pPr>
        <w:pStyle w:val="N2"/>
      </w:pPr>
      <w:r>
        <w:t>The</w:t>
      </w:r>
      <w:r w:rsidR="000D50D7" w:rsidRPr="000D50D7">
        <w:t xml:space="preserve"> </w:t>
      </w:r>
      <w:r>
        <w:t>fact</w:t>
      </w:r>
      <w:r w:rsidR="000D50D7" w:rsidRPr="000D50D7">
        <w:t xml:space="preserve"> </w:t>
      </w:r>
      <w:r>
        <w:t>that</w:t>
      </w:r>
      <w:r w:rsidR="000D50D7" w:rsidRPr="000D50D7">
        <w:t xml:space="preserve"> </w:t>
      </w:r>
      <w:r>
        <w:t>any</w:t>
      </w:r>
      <w:r w:rsidR="000D50D7" w:rsidRPr="000D50D7">
        <w:t xml:space="preserve"> </w:t>
      </w:r>
      <w:r>
        <w:t>work</w:t>
      </w:r>
      <w:r w:rsidR="000D50D7" w:rsidRPr="000D50D7">
        <w:t xml:space="preserve"> </w:t>
      </w:r>
      <w:r>
        <w:t>or</w:t>
      </w:r>
      <w:r w:rsidR="000D50D7" w:rsidRPr="000D50D7">
        <w:t xml:space="preserve"> </w:t>
      </w:r>
      <w:r>
        <w:t>thing</w:t>
      </w:r>
      <w:r w:rsidR="000D50D7" w:rsidRPr="000D50D7">
        <w:t xml:space="preserve"> </w:t>
      </w:r>
      <w:r>
        <w:t>has</w:t>
      </w:r>
      <w:r w:rsidR="000D50D7" w:rsidRPr="000D50D7">
        <w:t xml:space="preserve"> </w:t>
      </w:r>
      <w:r>
        <w:t>been</w:t>
      </w:r>
      <w:r w:rsidR="000D50D7" w:rsidRPr="000D50D7">
        <w:t xml:space="preserve"> </w:t>
      </w:r>
      <w:r>
        <w:t>executed</w:t>
      </w:r>
      <w:r w:rsidR="000D50D7" w:rsidRPr="000D50D7">
        <w:t xml:space="preserve"> </w:t>
      </w:r>
      <w:r>
        <w:t>or</w:t>
      </w:r>
      <w:r w:rsidR="000D50D7" w:rsidRPr="000D50D7">
        <w:t xml:space="preserve"> </w:t>
      </w:r>
      <w:r>
        <w:t>done</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a</w:t>
      </w:r>
      <w:r w:rsidR="000D50D7" w:rsidRPr="000D50D7">
        <w:t xml:space="preserve"> </w:t>
      </w:r>
      <w:r>
        <w:t>plan</w:t>
      </w:r>
      <w:r w:rsidR="000D50D7" w:rsidRPr="000D50D7">
        <w:t xml:space="preserve"> </w:t>
      </w:r>
      <w:r>
        <w:t>approved</w:t>
      </w:r>
      <w:r w:rsidR="000D50D7" w:rsidRPr="000D50D7">
        <w:t xml:space="preserve"> </w:t>
      </w:r>
      <w:r>
        <w:t>or</w:t>
      </w:r>
      <w:r w:rsidR="000D50D7" w:rsidRPr="000D50D7">
        <w:t xml:space="preserve"> </w:t>
      </w:r>
      <w:r>
        <w:t>deemed</w:t>
      </w:r>
      <w:r w:rsidR="000D50D7" w:rsidRPr="000D50D7">
        <w:t xml:space="preserve"> </w:t>
      </w:r>
      <w:r>
        <w:t>to</w:t>
      </w:r>
      <w:r w:rsidR="000D50D7" w:rsidRPr="000D50D7">
        <w:t xml:space="preserve"> </w:t>
      </w:r>
      <w:r>
        <w:t>be</w:t>
      </w:r>
      <w:r w:rsidR="000D50D7" w:rsidRPr="000D50D7">
        <w:t xml:space="preserve"> </w:t>
      </w:r>
      <w:r>
        <w:t>approved</w:t>
      </w:r>
      <w:r w:rsidR="000D50D7" w:rsidRPr="000D50D7">
        <w:t xml:space="preserve"> </w:t>
      </w:r>
      <w:r>
        <w:t>by</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or</w:t>
      </w:r>
      <w:r w:rsidR="000D50D7" w:rsidRPr="000D50D7">
        <w:t xml:space="preserve"> </w:t>
      </w:r>
      <w:r>
        <w:t>to</w:t>
      </w:r>
      <w:r w:rsidR="000D50D7" w:rsidRPr="000D50D7">
        <w:t xml:space="preserve"> </w:t>
      </w:r>
      <w:r>
        <w:t>its</w:t>
      </w:r>
      <w:r w:rsidR="000D50D7" w:rsidRPr="000D50D7">
        <w:t xml:space="preserve"> </w:t>
      </w:r>
      <w:r>
        <w:t>satisfaction,</w:t>
      </w:r>
      <w:r w:rsidR="000D50D7" w:rsidRPr="000D50D7">
        <w:t xml:space="preserve"> </w:t>
      </w:r>
      <w:r>
        <w:t>or</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any</w:t>
      </w:r>
      <w:r w:rsidR="000D50D7" w:rsidRPr="000D50D7">
        <w:t xml:space="preserve"> </w:t>
      </w:r>
      <w:r>
        <w:t>directions</w:t>
      </w:r>
      <w:r w:rsidR="000D50D7" w:rsidRPr="000D50D7">
        <w:t xml:space="preserve"> </w:t>
      </w:r>
      <w:r>
        <w:t>or</w:t>
      </w:r>
      <w:r w:rsidR="000D50D7" w:rsidRPr="000D50D7">
        <w:t xml:space="preserve"> </w:t>
      </w:r>
      <w:r>
        <w:t>award</w:t>
      </w:r>
      <w:r w:rsidR="000D50D7" w:rsidRPr="000D50D7">
        <w:t xml:space="preserve"> </w:t>
      </w:r>
      <w:r>
        <w:t>of</w:t>
      </w:r>
      <w:r w:rsidR="000D50D7" w:rsidRPr="000D50D7">
        <w:t xml:space="preserve"> </w:t>
      </w:r>
      <w:r>
        <w:t>an</w:t>
      </w:r>
      <w:r w:rsidR="000D50D7" w:rsidRPr="000D50D7">
        <w:t xml:space="preserve"> </w:t>
      </w:r>
      <w:r>
        <w:t>arbitrator,</w:t>
      </w:r>
      <w:r w:rsidR="000D50D7" w:rsidRPr="000D50D7">
        <w:t xml:space="preserve"> </w:t>
      </w:r>
      <w:r>
        <w:t>does</w:t>
      </w:r>
      <w:r w:rsidR="000D50D7" w:rsidRPr="000D50D7">
        <w:t xml:space="preserve"> </w:t>
      </w:r>
      <w:r>
        <w:t>not</w:t>
      </w:r>
      <w:r w:rsidR="000D50D7" w:rsidRPr="000D50D7">
        <w:t xml:space="preserve"> </w:t>
      </w:r>
      <w:r>
        <w:t>relieve</w:t>
      </w:r>
      <w:r w:rsidR="000D50D7" w:rsidRPr="000D50D7">
        <w:t xml:space="preserve"> </w:t>
      </w:r>
      <w:r>
        <w:t>the</w:t>
      </w:r>
      <w:r w:rsidR="000D50D7" w:rsidRPr="000D50D7">
        <w:t xml:space="preserve"> </w:t>
      </w:r>
      <w:r>
        <w:t>undertaker</w:t>
      </w:r>
      <w:r w:rsidR="000D50D7" w:rsidRPr="000D50D7">
        <w:t xml:space="preserve"> </w:t>
      </w:r>
      <w:r>
        <w:t>from</w:t>
      </w:r>
      <w:r w:rsidR="000D50D7" w:rsidRPr="000D50D7">
        <w:t xml:space="preserve"> </w:t>
      </w:r>
      <w:r>
        <w:t>any</w:t>
      </w:r>
      <w:r w:rsidR="000D50D7" w:rsidRPr="000D50D7">
        <w:t xml:space="preserve"> </w:t>
      </w:r>
      <w:r>
        <w:t>liability</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p>
    <w:p w14:paraId="306DF4F9" w14:textId="77777777" w:rsidR="00307FB6" w:rsidRDefault="00FC181A" w:rsidP="00FC181A">
      <w:pPr>
        <w:pStyle w:val="N2"/>
      </w:pPr>
      <w:r>
        <w:t>Nothing</w:t>
      </w:r>
      <w:r w:rsidR="000D50D7" w:rsidRPr="000D50D7">
        <w:t xml:space="preserve"> </w:t>
      </w:r>
      <w:r>
        <w:t>in</w:t>
      </w:r>
      <w:r w:rsidR="000D50D7" w:rsidRPr="000D50D7">
        <w:t xml:space="preserve"> </w:t>
      </w:r>
      <w:r>
        <w:t>sub</w:t>
      </w:r>
      <w:r w:rsidR="00D305EE">
        <w:t>-</w:t>
      </w:r>
      <w:r>
        <w:t>paragraph</w:t>
      </w:r>
      <w:r w:rsidR="000D50D7" w:rsidRPr="000D50D7">
        <w:t xml:space="preserve"> </w:t>
      </w:r>
      <w:r>
        <w:fldChar w:fldCharType="begin"/>
      </w:r>
      <w:r>
        <w:instrText xml:space="preserve"> REF _Ref115445904 \n \h </w:instrText>
      </w:r>
      <w:r>
        <w:fldChar w:fldCharType="separate"/>
      </w:r>
      <w:r w:rsidR="000D50D7">
        <w:t>(1)</w:t>
      </w:r>
      <w:r>
        <w:fldChar w:fldCharType="end"/>
      </w:r>
      <w:r w:rsidR="000D50D7" w:rsidRPr="000D50D7">
        <w:t xml:space="preserve"> </w:t>
      </w:r>
      <w:r>
        <w:t>imposes</w:t>
      </w:r>
      <w:r w:rsidR="000D50D7" w:rsidRPr="000D50D7">
        <w:t xml:space="preserve"> </w:t>
      </w:r>
      <w:r>
        <w:t>any</w:t>
      </w:r>
      <w:r w:rsidR="000D50D7" w:rsidRPr="000D50D7">
        <w:t xml:space="preserve"> </w:t>
      </w:r>
      <w:r>
        <w:t>liability</w:t>
      </w:r>
      <w:r w:rsidR="000D50D7" w:rsidRPr="000D50D7">
        <w:t xml:space="preserve"> </w:t>
      </w:r>
      <w:r>
        <w:t>on</w:t>
      </w:r>
      <w:r w:rsidR="000D50D7" w:rsidRPr="000D50D7">
        <w:t xml:space="preserve"> </w:t>
      </w:r>
      <w:r>
        <w:t>the</w:t>
      </w:r>
      <w:r w:rsidR="000D50D7" w:rsidRPr="000D50D7">
        <w:t xml:space="preserve"> </w:t>
      </w:r>
      <w:r>
        <w:t>undertaker</w:t>
      </w:r>
      <w:r w:rsidR="000D50D7" w:rsidRPr="000D50D7">
        <w:t xml:space="preserve"> </w:t>
      </w:r>
      <w:r>
        <w:t>with</w:t>
      </w:r>
      <w:r w:rsidR="000D50D7" w:rsidRPr="000D50D7">
        <w:t xml:space="preserve"> </w:t>
      </w:r>
      <w:r>
        <w:t>respect</w:t>
      </w:r>
      <w:r w:rsidR="000D50D7" w:rsidRPr="000D50D7">
        <w:t xml:space="preserve"> </w:t>
      </w:r>
      <w:r>
        <w:t>to</w:t>
      </w:r>
      <w:r w:rsidR="000D50D7" w:rsidRPr="000D50D7">
        <w:t xml:space="preserve"> </w:t>
      </w:r>
      <w:r>
        <w:t>any</w:t>
      </w:r>
      <w:r w:rsidR="000D50D7" w:rsidRPr="000D50D7">
        <w:t xml:space="preserve"> </w:t>
      </w:r>
      <w:r>
        <w:t>damage</w:t>
      </w:r>
      <w:r w:rsidR="000D50D7" w:rsidRPr="000D50D7">
        <w:t xml:space="preserve"> </w:t>
      </w:r>
      <w:r>
        <w:t>to</w:t>
      </w:r>
      <w:r w:rsidR="000D50D7" w:rsidRPr="000D50D7">
        <w:t xml:space="preserve"> </w:t>
      </w:r>
      <w:r>
        <w:t>the</w:t>
      </w:r>
      <w:r w:rsidR="000D50D7" w:rsidRPr="000D50D7">
        <w:t xml:space="preserve"> </w:t>
      </w:r>
      <w:r>
        <w:t>extent</w:t>
      </w:r>
      <w:r w:rsidR="000D50D7" w:rsidRPr="000D50D7">
        <w:t xml:space="preserve"> </w:t>
      </w:r>
      <w:r>
        <w:t>that</w:t>
      </w:r>
      <w:r w:rsidR="000D50D7" w:rsidRPr="000D50D7">
        <w:t xml:space="preserve"> </w:t>
      </w:r>
      <w:r>
        <w:t>it</w:t>
      </w:r>
      <w:r w:rsidR="000D50D7" w:rsidRPr="000D50D7">
        <w:t xml:space="preserve"> </w:t>
      </w:r>
      <w:r>
        <w:t>is</w:t>
      </w:r>
      <w:r w:rsidR="000D50D7" w:rsidRPr="000D50D7">
        <w:t xml:space="preserve"> </w:t>
      </w:r>
      <w:r>
        <w:t>attributable</w:t>
      </w:r>
      <w:r w:rsidR="000D50D7" w:rsidRPr="000D50D7">
        <w:t xml:space="preserve"> </w:t>
      </w:r>
      <w:r>
        <w:t>to</w:t>
      </w:r>
      <w:r w:rsidR="000D50D7" w:rsidRPr="000D50D7">
        <w:t xml:space="preserve"> </w:t>
      </w:r>
      <w:r>
        <w:t>the</w:t>
      </w:r>
      <w:r w:rsidR="000D50D7" w:rsidRPr="000D50D7">
        <w:t xml:space="preserve"> </w:t>
      </w:r>
      <w:r>
        <w:t>act,</w:t>
      </w:r>
      <w:r w:rsidR="000D50D7" w:rsidRPr="000D50D7">
        <w:t xml:space="preserve"> </w:t>
      </w:r>
      <w:r>
        <w:t>neglect</w:t>
      </w:r>
      <w:r w:rsidR="000D50D7" w:rsidRPr="000D50D7">
        <w:t xml:space="preserve"> </w:t>
      </w:r>
      <w:r>
        <w:t>or</w:t>
      </w:r>
      <w:r w:rsidR="000D50D7" w:rsidRPr="000D50D7">
        <w:t xml:space="preserve"> </w:t>
      </w:r>
      <w:r>
        <w:t>default</w:t>
      </w:r>
      <w:r w:rsidR="000D50D7" w:rsidRPr="000D50D7">
        <w:t xml:space="preserve"> </w:t>
      </w:r>
      <w:r>
        <w:t>of</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or</w:t>
      </w:r>
      <w:r w:rsidR="000D50D7" w:rsidRPr="000D50D7">
        <w:t xml:space="preserve"> </w:t>
      </w:r>
      <w:r>
        <w:t>the</w:t>
      </w:r>
      <w:r w:rsidR="000D50D7" w:rsidRPr="000D50D7">
        <w:t xml:space="preserve"> </w:t>
      </w:r>
      <w:r>
        <w:t>breach</w:t>
      </w:r>
      <w:r w:rsidR="000D50D7" w:rsidRPr="000D50D7">
        <w:t xml:space="preserve"> </w:t>
      </w:r>
      <w:r>
        <w:t>of</w:t>
      </w:r>
      <w:r w:rsidR="000D50D7" w:rsidRPr="000D50D7">
        <w:t xml:space="preserve"> </w:t>
      </w:r>
      <w:r>
        <w:t>a</w:t>
      </w:r>
      <w:r w:rsidR="000D50D7" w:rsidRPr="000D50D7">
        <w:t xml:space="preserve"> </w:t>
      </w:r>
      <w:r>
        <w:t>statutory</w:t>
      </w:r>
      <w:r w:rsidR="000D50D7" w:rsidRPr="000D50D7">
        <w:t xml:space="preserve"> </w:t>
      </w:r>
      <w:r>
        <w:t>duty</w:t>
      </w:r>
      <w:r w:rsidR="000D50D7" w:rsidRPr="000D50D7">
        <w:t xml:space="preserve"> </w:t>
      </w:r>
      <w:r>
        <w:t>of</w:t>
      </w:r>
      <w:r w:rsidR="000D50D7" w:rsidRPr="000D50D7">
        <w:t xml:space="preserve"> </w:t>
      </w:r>
      <w:r>
        <w:t>the</w:t>
      </w:r>
      <w:r w:rsidR="000D50D7" w:rsidRPr="000D50D7">
        <w:t xml:space="preserve"> </w:t>
      </w:r>
      <w:r>
        <w:t>drainage</w:t>
      </w:r>
      <w:r w:rsidR="000D50D7" w:rsidRPr="000D50D7">
        <w:t xml:space="preserve"> </w:t>
      </w:r>
      <w:r>
        <w:t>authority,</w:t>
      </w:r>
      <w:r w:rsidR="000D50D7" w:rsidRPr="000D50D7">
        <w:t xml:space="preserve"> </w:t>
      </w:r>
      <w:r>
        <w:t>its</w:t>
      </w:r>
      <w:r w:rsidR="000D50D7" w:rsidRPr="000D50D7">
        <w:t xml:space="preserve"> </w:t>
      </w:r>
      <w:r>
        <w:t>officers,</w:t>
      </w:r>
      <w:r w:rsidR="000D50D7" w:rsidRPr="000D50D7">
        <w:t xml:space="preserve"> </w:t>
      </w:r>
      <w:r>
        <w:t>servants,</w:t>
      </w:r>
      <w:r w:rsidR="000D50D7" w:rsidRPr="000D50D7">
        <w:t xml:space="preserve"> </w:t>
      </w:r>
      <w:r>
        <w:t>contractors</w:t>
      </w:r>
      <w:r w:rsidR="000D50D7" w:rsidRPr="000D50D7">
        <w:t xml:space="preserve"> </w:t>
      </w:r>
      <w:r>
        <w:t>or</w:t>
      </w:r>
      <w:r w:rsidR="000D50D7" w:rsidRPr="000D50D7">
        <w:t xml:space="preserve"> </w:t>
      </w:r>
      <w:r>
        <w:t>agents.</w:t>
      </w:r>
    </w:p>
    <w:p w14:paraId="055BCFA6" w14:textId="77777777" w:rsidR="00725965" w:rsidRDefault="000D50D7" w:rsidP="00ED54EE">
      <w:pPr>
        <w:pStyle w:val="N1"/>
      </w:pPr>
      <w:r w:rsidRPr="000D50D7">
        <w:t> </w:t>
      </w:r>
      <w:r w:rsidR="00ED54EE">
        <w:t>Any</w:t>
      </w:r>
      <w:r w:rsidRPr="000D50D7">
        <w:t xml:space="preserve"> </w:t>
      </w:r>
      <w:r w:rsidR="00ED54EE">
        <w:t>dispute</w:t>
      </w:r>
      <w:r w:rsidRPr="000D50D7">
        <w:t xml:space="preserve"> </w:t>
      </w:r>
      <w:r w:rsidR="00ED54EE">
        <w:t>arising</w:t>
      </w:r>
      <w:r w:rsidRPr="000D50D7">
        <w:t xml:space="preserve"> </w:t>
      </w:r>
      <w:r w:rsidR="00ED54EE">
        <w:t>between</w:t>
      </w:r>
      <w:r w:rsidRPr="000D50D7">
        <w:t xml:space="preserve"> </w:t>
      </w:r>
      <w:r w:rsidR="00ED54EE">
        <w:t>the</w:t>
      </w:r>
      <w:r w:rsidRPr="000D50D7">
        <w:t xml:space="preserve"> </w:t>
      </w:r>
      <w:r w:rsidR="00ED54EE">
        <w:t>undertaker</w:t>
      </w:r>
      <w:r w:rsidRPr="000D50D7">
        <w:t xml:space="preserve"> </w:t>
      </w:r>
      <w:r w:rsidR="00ED54EE">
        <w:t>and</w:t>
      </w:r>
      <w:r w:rsidRPr="000D50D7">
        <w:t xml:space="preserve"> </w:t>
      </w:r>
      <w:r w:rsidR="00ED54EE">
        <w:t>the</w:t>
      </w:r>
      <w:r w:rsidRPr="000D50D7">
        <w:t xml:space="preserve"> </w:t>
      </w:r>
      <w:r w:rsidR="00ED54EE">
        <w:t>drainage</w:t>
      </w:r>
      <w:r w:rsidRPr="000D50D7">
        <w:t xml:space="preserve"> </w:t>
      </w:r>
      <w:r w:rsidR="00ED54EE">
        <w:t>authority</w:t>
      </w:r>
      <w:r w:rsidRPr="000D50D7">
        <w:t xml:space="preserve"> </w:t>
      </w:r>
      <w:r w:rsidR="00ED54EE">
        <w:t>under</w:t>
      </w:r>
      <w:r w:rsidRPr="000D50D7">
        <w:t xml:space="preserve"> </w:t>
      </w:r>
      <w:r w:rsidR="00ED54EE">
        <w:t>this</w:t>
      </w:r>
      <w:r w:rsidRPr="000D50D7">
        <w:t xml:space="preserve"> </w:t>
      </w:r>
      <w:r w:rsidR="00ED54EE">
        <w:t>Part</w:t>
      </w:r>
      <w:r w:rsidRPr="000D50D7">
        <w:t xml:space="preserve"> </w:t>
      </w:r>
      <w:r w:rsidR="00ED54EE">
        <w:t>of</w:t>
      </w:r>
      <w:r w:rsidRPr="000D50D7">
        <w:t xml:space="preserve"> </w:t>
      </w:r>
      <w:r w:rsidR="00ED54EE">
        <w:t>this</w:t>
      </w:r>
      <w:r w:rsidRPr="000D50D7">
        <w:t xml:space="preserve"> </w:t>
      </w:r>
      <w:r w:rsidR="00ED54EE">
        <w:t>Schedule,</w:t>
      </w:r>
      <w:r w:rsidRPr="000D50D7">
        <w:t xml:space="preserve"> </w:t>
      </w:r>
      <w:r w:rsidR="00ED54EE">
        <w:t>if</w:t>
      </w:r>
      <w:r w:rsidRPr="000D50D7">
        <w:t xml:space="preserve"> </w:t>
      </w:r>
      <w:r w:rsidR="00ED54EE">
        <w:t>the</w:t>
      </w:r>
      <w:r w:rsidRPr="000D50D7">
        <w:t xml:space="preserve"> </w:t>
      </w:r>
      <w:r w:rsidR="00ED54EE">
        <w:t>parties</w:t>
      </w:r>
      <w:r w:rsidRPr="000D50D7">
        <w:t xml:space="preserve"> </w:t>
      </w:r>
      <w:r w:rsidR="00ED54EE">
        <w:t>agree,</w:t>
      </w:r>
      <w:r w:rsidRPr="000D50D7">
        <w:t xml:space="preserve"> </w:t>
      </w:r>
      <w:r w:rsidR="00ED54EE">
        <w:t>is</w:t>
      </w:r>
      <w:r w:rsidRPr="000D50D7">
        <w:t xml:space="preserve"> </w:t>
      </w:r>
      <w:r w:rsidR="00ED54EE">
        <w:t>to</w:t>
      </w:r>
      <w:r w:rsidRPr="000D50D7">
        <w:t xml:space="preserve"> </w:t>
      </w:r>
      <w:r w:rsidR="00ED54EE">
        <w:t>be</w:t>
      </w:r>
      <w:r w:rsidRPr="000D50D7">
        <w:t xml:space="preserve"> </w:t>
      </w:r>
      <w:r w:rsidR="00ED54EE">
        <w:t>determined</w:t>
      </w:r>
      <w:r w:rsidRPr="000D50D7">
        <w:t xml:space="preserve"> </w:t>
      </w:r>
      <w:r w:rsidR="00ED54EE">
        <w:t>by</w:t>
      </w:r>
      <w:r w:rsidRPr="000D50D7">
        <w:t xml:space="preserve"> </w:t>
      </w:r>
      <w:r w:rsidR="00ED54EE">
        <w:t>arbitration</w:t>
      </w:r>
      <w:r w:rsidRPr="000D50D7">
        <w:t xml:space="preserve"> </w:t>
      </w:r>
      <w:r w:rsidR="00ED54EE">
        <w:t>under</w:t>
      </w:r>
      <w:r w:rsidRPr="000D50D7">
        <w:t xml:space="preserve"> </w:t>
      </w:r>
      <w:r w:rsidR="00ED54EE">
        <w:t>article</w:t>
      </w:r>
      <w:r w:rsidRPr="000D50D7">
        <w:t xml:space="preserve"> </w:t>
      </w:r>
      <w:r w:rsidR="00FC0B23">
        <w:t>39</w:t>
      </w:r>
      <w:r w:rsidRPr="000D50D7">
        <w:t xml:space="preserve"> </w:t>
      </w:r>
      <w:r w:rsidR="00282467">
        <w:t>(</w:t>
      </w:r>
      <w:r w:rsidR="00ED54EE">
        <w:t>arbitration</w:t>
      </w:r>
      <w:r w:rsidR="00282467">
        <w:t>)</w:t>
      </w:r>
      <w:r w:rsidR="00ED54EE">
        <w:t>.</w:t>
      </w:r>
    </w:p>
    <w:p w14:paraId="2E39C8F4" w14:textId="77777777" w:rsidR="00D357FE" w:rsidRDefault="00D357FE">
      <w:pPr>
        <w:pStyle w:val="Part"/>
        <w:rPr>
          <w:noProof/>
        </w:rPr>
      </w:pPr>
      <w:bookmarkStart w:id="1431" w:name="TOC06_09_2022_15_41_36_2860"/>
      <w:bookmarkStart w:id="1432" w:name="TOC04_10_2022_16_50_01_2929"/>
      <w:bookmarkStart w:id="1433" w:name="TOC23_11_2022_11_32_56_2998"/>
      <w:bookmarkStart w:id="1434" w:name="TOC10_01_2023_14_27_52_3019"/>
      <w:bookmarkEnd w:id="1427"/>
      <w:bookmarkEnd w:id="1431"/>
      <w:bookmarkEnd w:id="1432"/>
      <w:bookmarkEnd w:id="1433"/>
      <w:bookmarkEnd w:id="1434"/>
      <w:r>
        <w:t>PART</w:t>
      </w:r>
      <w:r w:rsidR="000D50D7" w:rsidRPr="000D50D7">
        <w:t xml:space="preserve"> </w:t>
      </w:r>
      <w:r>
        <w:fldChar w:fldCharType="begin"/>
      </w:r>
      <w:r>
        <w:instrText xml:space="preserve"> SEQ Part_ \* arabic </w:instrText>
      </w:r>
      <w:r>
        <w:fldChar w:fldCharType="separate"/>
      </w:r>
      <w:r w:rsidR="000D50D7">
        <w:rPr>
          <w:noProof/>
        </w:rPr>
        <w:t>9</w:t>
      </w:r>
      <w:r>
        <w:rPr>
          <w:noProof/>
        </w:rPr>
        <w:fldChar w:fldCharType="end"/>
      </w:r>
    </w:p>
    <w:p w14:paraId="79DF1493" w14:textId="77777777" w:rsidR="00D357FE" w:rsidRDefault="00D357FE" w:rsidP="00D357FE">
      <w:pPr>
        <w:pStyle w:val="PartHead"/>
      </w:pPr>
      <w:r>
        <w:t>FOR</w:t>
      </w:r>
      <w:r w:rsidR="000D50D7" w:rsidRPr="000D50D7">
        <w:t xml:space="preserve"> </w:t>
      </w:r>
      <w:r>
        <w:t>THE</w:t>
      </w:r>
      <w:r w:rsidR="000D50D7" w:rsidRPr="000D50D7">
        <w:t xml:space="preserve"> </w:t>
      </w:r>
      <w:r>
        <w:t>PROTECTION</w:t>
      </w:r>
      <w:r w:rsidR="000D50D7" w:rsidRPr="000D50D7">
        <w:t xml:space="preserve"> </w:t>
      </w:r>
      <w:r>
        <w:t>OF</w:t>
      </w:r>
      <w:r w:rsidR="000D50D7" w:rsidRPr="000D50D7">
        <w:t xml:space="preserve"> </w:t>
      </w:r>
      <w:r>
        <w:t>ESSEX</w:t>
      </w:r>
      <w:r w:rsidR="000D50D7" w:rsidRPr="000D50D7">
        <w:t xml:space="preserve"> </w:t>
      </w:r>
      <w:r>
        <w:t>AND</w:t>
      </w:r>
      <w:r w:rsidR="000D50D7" w:rsidRPr="000D50D7">
        <w:t xml:space="preserve"> </w:t>
      </w:r>
      <w:r>
        <w:t>SUFFOLK</w:t>
      </w:r>
      <w:r w:rsidR="000D50D7" w:rsidRPr="000D50D7">
        <w:t xml:space="preserve"> </w:t>
      </w:r>
      <w:r>
        <w:t>WATER</w:t>
      </w:r>
    </w:p>
    <w:p w14:paraId="7E2546BB" w14:textId="77777777" w:rsidR="00D357FE" w:rsidRDefault="000D50D7" w:rsidP="00D357FE">
      <w:pPr>
        <w:pStyle w:val="N1"/>
      </w:pPr>
      <w:r w:rsidRPr="000D50D7">
        <w:t> </w:t>
      </w:r>
      <w:r w:rsidR="00D357FE">
        <w:t>For</w:t>
      </w:r>
      <w:r w:rsidRPr="000D50D7">
        <w:t xml:space="preserve"> </w:t>
      </w:r>
      <w:r w:rsidR="00D357FE">
        <w:t>the</w:t>
      </w:r>
      <w:r w:rsidRPr="000D50D7">
        <w:t xml:space="preserve"> </w:t>
      </w:r>
      <w:r w:rsidR="00D357FE">
        <w:t>protection</w:t>
      </w:r>
      <w:r w:rsidRPr="000D50D7">
        <w:t xml:space="preserve"> </w:t>
      </w:r>
      <w:r w:rsidR="00D357FE">
        <w:t>of</w:t>
      </w:r>
      <w:r w:rsidRPr="000D50D7">
        <w:t xml:space="preserve"> </w:t>
      </w:r>
      <w:r w:rsidR="00D357FE">
        <w:t>Essex</w:t>
      </w:r>
      <w:r w:rsidRPr="000D50D7">
        <w:t xml:space="preserve"> </w:t>
      </w:r>
      <w:r w:rsidR="00D357FE">
        <w:t>and</w:t>
      </w:r>
      <w:r w:rsidRPr="000D50D7">
        <w:t xml:space="preserve"> </w:t>
      </w:r>
      <w:r w:rsidR="00D357FE">
        <w:t>Suffolk</w:t>
      </w:r>
      <w:r w:rsidRPr="000D50D7">
        <w:t xml:space="preserve"> </w:t>
      </w:r>
      <w:r w:rsidR="00D357FE">
        <w:t>Water,</w:t>
      </w:r>
      <w:r w:rsidRPr="000D50D7">
        <w:t xml:space="preserve"> </w:t>
      </w:r>
      <w:r w:rsidR="00D357FE">
        <w:t>the</w:t>
      </w:r>
      <w:r w:rsidRPr="000D50D7">
        <w:t xml:space="preserve"> </w:t>
      </w:r>
      <w:r w:rsidR="00D357FE">
        <w:t>following</w:t>
      </w:r>
      <w:r w:rsidRPr="000D50D7">
        <w:t xml:space="preserve"> </w:t>
      </w:r>
      <w:r w:rsidR="00D357FE">
        <w:t>provisions</w:t>
      </w:r>
      <w:r w:rsidRPr="000D50D7">
        <w:t xml:space="preserve"> </w:t>
      </w:r>
      <w:r w:rsidR="00404F38">
        <w:t>must</w:t>
      </w:r>
      <w:r w:rsidR="00D357FE">
        <w:t>,</w:t>
      </w:r>
      <w:r w:rsidRPr="000D50D7">
        <w:t xml:space="preserve"> </w:t>
      </w:r>
      <w:r w:rsidR="00D357FE">
        <w:t>unless</w:t>
      </w:r>
      <w:r w:rsidRPr="000D50D7">
        <w:t xml:space="preserve"> </w:t>
      </w:r>
      <w:r w:rsidR="00D357FE">
        <w:t>otherwise</w:t>
      </w:r>
      <w:r w:rsidRPr="000D50D7">
        <w:t xml:space="preserve"> </w:t>
      </w:r>
      <w:r w:rsidR="00D357FE">
        <w:t>agreed</w:t>
      </w:r>
      <w:r w:rsidRPr="000D50D7">
        <w:t xml:space="preserve"> </w:t>
      </w:r>
      <w:r w:rsidR="00D357FE">
        <w:t>in</w:t>
      </w:r>
      <w:r w:rsidRPr="000D50D7">
        <w:t xml:space="preserve"> </w:t>
      </w:r>
      <w:r w:rsidR="00D357FE">
        <w:t>writing</w:t>
      </w:r>
      <w:r w:rsidRPr="000D50D7">
        <w:t xml:space="preserve"> </w:t>
      </w:r>
      <w:r w:rsidR="00D357FE">
        <w:t>between</w:t>
      </w:r>
      <w:r w:rsidRPr="000D50D7">
        <w:t xml:space="preserve"> </w:t>
      </w:r>
      <w:r w:rsidR="00D357FE">
        <w:t>the</w:t>
      </w:r>
      <w:r w:rsidRPr="000D50D7">
        <w:t xml:space="preserve"> </w:t>
      </w:r>
      <w:r w:rsidR="00D357FE">
        <w:t>undertaker</w:t>
      </w:r>
      <w:r w:rsidRPr="000D50D7">
        <w:t xml:space="preserve"> </w:t>
      </w:r>
      <w:r w:rsidR="00D357FE">
        <w:t>and</w:t>
      </w:r>
      <w:r w:rsidRPr="000D50D7">
        <w:t xml:space="preserve"> </w:t>
      </w:r>
      <w:r w:rsidR="00D357FE">
        <w:t>Essex</w:t>
      </w:r>
      <w:r w:rsidRPr="000D50D7">
        <w:t xml:space="preserve"> </w:t>
      </w:r>
      <w:r w:rsidR="00D357FE">
        <w:t>and</w:t>
      </w:r>
      <w:r w:rsidRPr="000D50D7">
        <w:t xml:space="preserve"> </w:t>
      </w:r>
      <w:r w:rsidR="00D357FE">
        <w:t>Suffolk</w:t>
      </w:r>
      <w:r w:rsidRPr="000D50D7">
        <w:t xml:space="preserve"> </w:t>
      </w:r>
      <w:r w:rsidR="00D357FE">
        <w:t>Water,</w:t>
      </w:r>
      <w:r w:rsidRPr="000D50D7">
        <w:t xml:space="preserve"> </w:t>
      </w:r>
      <w:r w:rsidR="00D357FE">
        <w:t>have</w:t>
      </w:r>
      <w:r w:rsidRPr="000D50D7">
        <w:t xml:space="preserve"> </w:t>
      </w:r>
      <w:r w:rsidR="00D357FE">
        <w:t>effect.</w:t>
      </w:r>
    </w:p>
    <w:p w14:paraId="77177389" w14:textId="77777777" w:rsidR="00D357FE" w:rsidRDefault="000D50D7" w:rsidP="00D357FE">
      <w:pPr>
        <w:pStyle w:val="N1"/>
      </w:pPr>
      <w:r w:rsidRPr="000D50D7">
        <w:t> </w:t>
      </w:r>
      <w:r w:rsidR="00D357FE">
        <w:t>In</w:t>
      </w:r>
      <w:r w:rsidRPr="000D50D7">
        <w:t xml:space="preserve"> </w:t>
      </w:r>
      <w:r w:rsidR="00D357FE">
        <w:t>this</w:t>
      </w:r>
      <w:r w:rsidRPr="000D50D7">
        <w:t xml:space="preserve"> </w:t>
      </w:r>
      <w:r w:rsidR="00D357FE">
        <w:t>Part</w:t>
      </w:r>
      <w:r w:rsidRPr="000D50D7">
        <w:t xml:space="preserve"> </w:t>
      </w:r>
      <w:r w:rsidR="00D357FE">
        <w:t>of</w:t>
      </w:r>
      <w:r w:rsidRPr="000D50D7">
        <w:t xml:space="preserve"> </w:t>
      </w:r>
      <w:r w:rsidR="00D357FE">
        <w:t>this</w:t>
      </w:r>
      <w:r w:rsidRPr="000D50D7">
        <w:t xml:space="preserve"> </w:t>
      </w:r>
      <w:r w:rsidR="00D357FE">
        <w:t>Schedule—</w:t>
      </w:r>
    </w:p>
    <w:p w14:paraId="59B8357F" w14:textId="77777777" w:rsidR="00D357FE" w:rsidRDefault="00D357FE" w:rsidP="00D357FE">
      <w:pPr>
        <w:pStyle w:val="DefPara"/>
      </w:pPr>
      <w:r>
        <w:t>“alternative</w:t>
      </w:r>
      <w:r w:rsidR="000D50D7" w:rsidRPr="000D50D7">
        <w:t xml:space="preserve"> </w:t>
      </w:r>
      <w:r>
        <w:t>apparatus”</w:t>
      </w:r>
      <w:r w:rsidR="000D50D7" w:rsidRPr="000D50D7">
        <w:t xml:space="preserve"> </w:t>
      </w:r>
      <w:r>
        <w:t>means</w:t>
      </w:r>
      <w:r w:rsidR="000D50D7" w:rsidRPr="000D50D7">
        <w:t xml:space="preserve"> </w:t>
      </w:r>
      <w:r>
        <w:t>alternative</w:t>
      </w:r>
      <w:r w:rsidR="000D50D7" w:rsidRPr="000D50D7">
        <w:t xml:space="preserve"> </w:t>
      </w:r>
      <w:r>
        <w:t>apparatus</w:t>
      </w:r>
      <w:r w:rsidR="000D50D7" w:rsidRPr="000D50D7">
        <w:t xml:space="preserve"> </w:t>
      </w:r>
      <w:r>
        <w:t>adequate</w:t>
      </w:r>
      <w:r w:rsidR="000D50D7" w:rsidRPr="000D50D7">
        <w:t xml:space="preserve"> </w:t>
      </w:r>
      <w:r>
        <w:t>to</w:t>
      </w:r>
      <w:r w:rsidR="000D50D7" w:rsidRPr="000D50D7">
        <w:t xml:space="preserve"> </w:t>
      </w:r>
      <w:r>
        <w:t>enable</w:t>
      </w:r>
      <w:r w:rsidR="000D50D7" w:rsidRPr="000D50D7">
        <w:t xml:space="preserve"> </w:t>
      </w:r>
      <w:r>
        <w:t>ESW</w:t>
      </w:r>
      <w:r w:rsidR="000D50D7" w:rsidRPr="000D50D7">
        <w:t xml:space="preserve"> </w:t>
      </w:r>
      <w:r>
        <w:t>to</w:t>
      </w:r>
      <w:r w:rsidR="000D50D7" w:rsidRPr="000D50D7">
        <w:t xml:space="preserve"> </w:t>
      </w:r>
      <w:r>
        <w:t>fulfil</w:t>
      </w:r>
      <w:r w:rsidR="000D50D7" w:rsidRPr="000D50D7">
        <w:t xml:space="preserve"> </w:t>
      </w:r>
      <w:r>
        <w:t>its</w:t>
      </w:r>
      <w:r w:rsidR="000D50D7" w:rsidRPr="000D50D7">
        <w:t xml:space="preserve"> </w:t>
      </w:r>
      <w:r>
        <w:t>statutory</w:t>
      </w:r>
      <w:r w:rsidR="000D50D7" w:rsidRPr="000D50D7">
        <w:t xml:space="preserve"> </w:t>
      </w:r>
      <w:r>
        <w:t>functions</w:t>
      </w:r>
      <w:r w:rsidR="000D50D7" w:rsidRPr="000D50D7">
        <w:t xml:space="preserve"> </w:t>
      </w:r>
      <w:r>
        <w:t>in</w:t>
      </w:r>
      <w:r w:rsidR="000D50D7" w:rsidRPr="000D50D7">
        <w:t xml:space="preserve"> </w:t>
      </w:r>
      <w:r>
        <w:t>not</w:t>
      </w:r>
      <w:r w:rsidR="000D50D7" w:rsidRPr="000D50D7">
        <w:t xml:space="preserve"> </w:t>
      </w:r>
      <w:r>
        <w:t>less</w:t>
      </w:r>
      <w:r w:rsidR="000D50D7" w:rsidRPr="000D50D7">
        <w:t xml:space="preserve"> </w:t>
      </w:r>
      <w:r>
        <w:t>efficient</w:t>
      </w:r>
      <w:r w:rsidR="000D50D7" w:rsidRPr="000D50D7">
        <w:t xml:space="preserve"> </w:t>
      </w:r>
      <w:r>
        <w:t>a</w:t>
      </w:r>
      <w:r w:rsidR="000D50D7" w:rsidRPr="000D50D7">
        <w:t xml:space="preserve"> </w:t>
      </w:r>
      <w:r>
        <w:t>manner</w:t>
      </w:r>
      <w:r w:rsidR="000D50D7" w:rsidRPr="000D50D7">
        <w:t xml:space="preserve"> </w:t>
      </w:r>
      <w:r>
        <w:t>than</w:t>
      </w:r>
      <w:r w:rsidR="000D50D7" w:rsidRPr="000D50D7">
        <w:t xml:space="preserve"> </w:t>
      </w:r>
      <w:r>
        <w:t>previously;</w:t>
      </w:r>
    </w:p>
    <w:p w14:paraId="0AE9242E" w14:textId="77777777" w:rsidR="008E0BE0" w:rsidRDefault="00D357FE" w:rsidP="00D357FE">
      <w:pPr>
        <w:pStyle w:val="DefPara"/>
      </w:pPr>
      <w:r w:rsidRPr="00E23CB6">
        <w:t>“apparatus”</w:t>
      </w:r>
      <w:r w:rsidR="000D50D7" w:rsidRPr="000D50D7">
        <w:t xml:space="preserve"> </w:t>
      </w:r>
      <w:r w:rsidRPr="00E23CB6">
        <w:t>means</w:t>
      </w:r>
      <w:r w:rsidR="000D50D7" w:rsidRPr="000D50D7">
        <w:t xml:space="preserve"> </w:t>
      </w:r>
      <w:r w:rsidR="00183074">
        <w:t>the</w:t>
      </w:r>
      <w:r w:rsidR="000D50D7" w:rsidRPr="000D50D7">
        <w:t xml:space="preserve"> </w:t>
      </w:r>
      <w:r w:rsidR="00183074">
        <w:t>following</w:t>
      </w:r>
      <w:r w:rsidR="000D50D7" w:rsidRPr="000D50D7">
        <w:t xml:space="preserve"> </w:t>
      </w:r>
      <w:r w:rsidR="00183074">
        <w:t>items</w:t>
      </w:r>
      <w:r w:rsidR="000D50D7" w:rsidRPr="000D50D7">
        <w:t xml:space="preserve"> </w:t>
      </w:r>
      <w:r w:rsidR="00183074">
        <w:t>belonging</w:t>
      </w:r>
      <w:r w:rsidR="000D50D7" w:rsidRPr="000D50D7">
        <w:t xml:space="preserve"> </w:t>
      </w:r>
      <w:r w:rsidR="00183074">
        <w:t>to</w:t>
      </w:r>
      <w:r w:rsidR="000D50D7" w:rsidRPr="000D50D7">
        <w:t xml:space="preserve"> </w:t>
      </w:r>
      <w:r w:rsidR="00183074">
        <w:t>or</w:t>
      </w:r>
      <w:r w:rsidR="000D50D7" w:rsidRPr="000D50D7">
        <w:t xml:space="preserve"> </w:t>
      </w:r>
      <w:r w:rsidR="00183074">
        <w:t>maintained</w:t>
      </w:r>
      <w:r w:rsidR="000D50D7" w:rsidRPr="000D50D7">
        <w:t xml:space="preserve"> </w:t>
      </w:r>
      <w:r w:rsidR="00183074">
        <w:t>by</w:t>
      </w:r>
      <w:r w:rsidR="000D50D7" w:rsidRPr="000D50D7">
        <w:t xml:space="preserve"> </w:t>
      </w:r>
      <w:r w:rsidR="00183074">
        <w:t>ESW</w:t>
      </w:r>
      <w:r w:rsidR="000D50D7" w:rsidRPr="000D50D7">
        <w:t xml:space="preserve"> </w:t>
      </w:r>
      <w:r w:rsidR="00183074">
        <w:t>within</w:t>
      </w:r>
      <w:r w:rsidR="000D50D7" w:rsidRPr="000D50D7">
        <w:t xml:space="preserve"> </w:t>
      </w:r>
      <w:r w:rsidR="00183074">
        <w:t>the</w:t>
      </w:r>
      <w:r w:rsidR="000D50D7" w:rsidRPr="000D50D7">
        <w:t xml:space="preserve"> </w:t>
      </w:r>
      <w:r w:rsidR="00183074">
        <w:t>Order</w:t>
      </w:r>
      <w:r w:rsidR="000D50D7" w:rsidRPr="000D50D7">
        <w:t xml:space="preserve"> </w:t>
      </w:r>
      <w:r w:rsidR="00183074">
        <w:t>limits-</w:t>
      </w:r>
    </w:p>
    <w:p w14:paraId="2D1DA06D" w14:textId="77777777" w:rsidR="008E0BE0" w:rsidRDefault="00183074" w:rsidP="00183074">
      <w:pPr>
        <w:pStyle w:val="List1"/>
      </w:pPr>
      <w:r>
        <w:t>(i)</w:t>
      </w:r>
      <w:r w:rsidR="000D50D7" w:rsidRPr="000D50D7">
        <w:tab/>
      </w:r>
      <w:r w:rsidR="00D357FE" w:rsidRPr="00E23CB6">
        <w:t>mains,</w:t>
      </w:r>
      <w:r w:rsidR="000D50D7" w:rsidRPr="000D50D7">
        <w:t xml:space="preserve"> </w:t>
      </w:r>
      <w:r w:rsidR="00D357FE" w:rsidRPr="00E23CB6">
        <w:t>pipes,</w:t>
      </w:r>
      <w:r w:rsidR="000D50D7" w:rsidRPr="000D50D7">
        <w:t xml:space="preserve"> </w:t>
      </w:r>
      <w:r w:rsidR="00D357FE" w:rsidRPr="00E23CB6">
        <w:t>wells,</w:t>
      </w:r>
      <w:r w:rsidR="000D50D7" w:rsidRPr="000D50D7">
        <w:t xml:space="preserve"> </w:t>
      </w:r>
      <w:r w:rsidR="00D357FE" w:rsidRPr="00E23CB6">
        <w:t>boreholes,</w:t>
      </w:r>
      <w:r w:rsidR="000D50D7" w:rsidRPr="000D50D7">
        <w:t xml:space="preserve"> </w:t>
      </w:r>
      <w:r w:rsidR="00D357FE" w:rsidRPr="00E23CB6">
        <w:t>tanks,</w:t>
      </w:r>
      <w:r w:rsidR="000D50D7" w:rsidRPr="000D50D7">
        <w:t xml:space="preserve"> </w:t>
      </w:r>
      <w:r w:rsidR="00D357FE" w:rsidRPr="00E23CB6">
        <w:t>service</w:t>
      </w:r>
      <w:r w:rsidR="000D50D7" w:rsidRPr="000D50D7">
        <w:t xml:space="preserve"> </w:t>
      </w:r>
      <w:r w:rsidR="00D357FE" w:rsidRPr="00E23CB6">
        <w:t>reservoirs,</w:t>
      </w:r>
      <w:r w:rsidR="000D50D7" w:rsidRPr="000D50D7">
        <w:t xml:space="preserve"> </w:t>
      </w:r>
      <w:r w:rsidR="00D357FE" w:rsidRPr="00E23CB6">
        <w:t>pumping</w:t>
      </w:r>
      <w:r w:rsidR="000D50D7" w:rsidRPr="000D50D7">
        <w:t xml:space="preserve"> </w:t>
      </w:r>
      <w:r w:rsidR="00D357FE" w:rsidRPr="00E23CB6">
        <w:t>station</w:t>
      </w:r>
      <w:r w:rsidR="002402D1" w:rsidRPr="00E23CB6">
        <w:t>s</w:t>
      </w:r>
      <w:r w:rsidR="000D50D7" w:rsidRPr="000D50D7">
        <w:t xml:space="preserve"> </w:t>
      </w:r>
      <w:r w:rsidR="00D357FE" w:rsidRPr="00E23CB6">
        <w:t>or</w:t>
      </w:r>
      <w:r w:rsidR="000D50D7" w:rsidRPr="000D50D7">
        <w:t xml:space="preserve"> </w:t>
      </w:r>
      <w:r w:rsidR="00D357FE" w:rsidRPr="00E23CB6">
        <w:t>other</w:t>
      </w:r>
      <w:r w:rsidR="000D50D7" w:rsidRPr="000D50D7">
        <w:t xml:space="preserve"> </w:t>
      </w:r>
      <w:r w:rsidR="00D357FE" w:rsidRPr="00E23CB6">
        <w:t>apparatus,</w:t>
      </w:r>
      <w:r w:rsidR="000D50D7" w:rsidRPr="000D50D7">
        <w:t xml:space="preserve"> </w:t>
      </w:r>
      <w:r w:rsidR="00D357FE" w:rsidRPr="00E23CB6">
        <w:t>structures,</w:t>
      </w:r>
      <w:r w:rsidR="000D50D7" w:rsidRPr="000D50D7">
        <w:t xml:space="preserve"> </w:t>
      </w:r>
      <w:r w:rsidR="00D357FE" w:rsidRPr="00E23CB6">
        <w:t>tunnels,</w:t>
      </w:r>
      <w:r w:rsidR="000D50D7" w:rsidRPr="000D50D7">
        <w:t xml:space="preserve"> </w:t>
      </w:r>
      <w:r w:rsidR="00D357FE" w:rsidRPr="00E23CB6">
        <w:t>shafts</w:t>
      </w:r>
      <w:r w:rsidR="000D50D7" w:rsidRPr="000D50D7">
        <w:t xml:space="preserve"> </w:t>
      </w:r>
      <w:r w:rsidR="00D357FE" w:rsidRPr="00E23CB6">
        <w:t>or</w:t>
      </w:r>
      <w:r w:rsidR="000D50D7" w:rsidRPr="000D50D7">
        <w:t xml:space="preserve"> </w:t>
      </w:r>
      <w:r w:rsidR="00D357FE" w:rsidRPr="00E23CB6">
        <w:t>treatment</w:t>
      </w:r>
      <w:r w:rsidR="000D50D7" w:rsidRPr="000D50D7">
        <w:t xml:space="preserve"> </w:t>
      </w:r>
      <w:r w:rsidR="00D357FE" w:rsidRPr="00E23CB6">
        <w:t>works</w:t>
      </w:r>
      <w:r w:rsidR="000D50D7" w:rsidRPr="000D50D7">
        <w:t xml:space="preserve"> </w:t>
      </w:r>
      <w:r>
        <w:t>or</w:t>
      </w:r>
      <w:r w:rsidR="000D50D7" w:rsidRPr="000D50D7">
        <w:t xml:space="preserve"> </w:t>
      </w:r>
      <w:r>
        <w:t>accessories</w:t>
      </w:r>
      <w:r w:rsidR="000D50D7" w:rsidRPr="000D50D7">
        <w:t xml:space="preserve"> </w:t>
      </w:r>
      <w:r>
        <w:t>(as</w:t>
      </w:r>
      <w:r w:rsidR="000D50D7" w:rsidRPr="000D50D7">
        <w:t xml:space="preserve"> </w:t>
      </w:r>
      <w:r>
        <w:t>defined</w:t>
      </w:r>
      <w:r w:rsidR="000D50D7" w:rsidRPr="000D50D7">
        <w:t xml:space="preserve"> </w:t>
      </w:r>
      <w:r>
        <w:t>in</w:t>
      </w:r>
      <w:r w:rsidR="000D50D7" w:rsidRPr="000D50D7">
        <w:t xml:space="preserve"> </w:t>
      </w:r>
      <w:r>
        <w:t>section</w:t>
      </w:r>
      <w:r w:rsidR="000D50D7" w:rsidRPr="000D50D7">
        <w:t xml:space="preserve"> </w:t>
      </w:r>
      <w:r>
        <w:t>219(1)</w:t>
      </w:r>
      <w:r w:rsidR="000D50D7" w:rsidRPr="000D50D7">
        <w:t xml:space="preserve"> </w:t>
      </w:r>
      <w:r>
        <w:t>of</w:t>
      </w:r>
      <w:r w:rsidR="000D50D7" w:rsidRPr="000D50D7">
        <w:t xml:space="preserve"> </w:t>
      </w:r>
      <w:r>
        <w:t>the</w:t>
      </w:r>
      <w:r w:rsidR="000D50D7" w:rsidRPr="000D50D7">
        <w:t xml:space="preserve"> </w:t>
      </w:r>
      <w:r>
        <w:t>Water</w:t>
      </w:r>
      <w:r w:rsidR="000D50D7" w:rsidRPr="000D50D7">
        <w:t xml:space="preserve"> </w:t>
      </w:r>
      <w:r>
        <w:t>Industry</w:t>
      </w:r>
      <w:r w:rsidR="000D50D7" w:rsidRPr="000D50D7">
        <w:t xml:space="preserve"> </w:t>
      </w:r>
      <w:r>
        <w:t>Act</w:t>
      </w:r>
      <w:r w:rsidR="000D50D7" w:rsidRPr="000D50D7">
        <w:t xml:space="preserve"> </w:t>
      </w:r>
      <w:r>
        <w:t>1991)</w:t>
      </w:r>
      <w:r w:rsidR="000D50D7" w:rsidRPr="000D50D7">
        <w:t xml:space="preserve"> </w:t>
      </w:r>
      <w:r w:rsidR="00D357FE" w:rsidRPr="00E23CB6">
        <w:t>belong</w:t>
      </w:r>
      <w:r w:rsidR="002402D1" w:rsidRPr="00E23CB6">
        <w:t>ing</w:t>
      </w:r>
      <w:r w:rsidR="000D50D7" w:rsidRPr="000D50D7">
        <w:t xml:space="preserve"> </w:t>
      </w:r>
      <w:r w:rsidR="00D357FE" w:rsidRPr="00E23CB6">
        <w:t>to</w:t>
      </w:r>
      <w:r w:rsidR="000D50D7" w:rsidRPr="000D50D7">
        <w:t xml:space="preserve"> </w:t>
      </w:r>
      <w:r w:rsidR="00D357FE" w:rsidRPr="00E23CB6">
        <w:t>or</w:t>
      </w:r>
      <w:r w:rsidR="000D50D7" w:rsidRPr="000D50D7">
        <w:t xml:space="preserve"> </w:t>
      </w:r>
      <w:r w:rsidR="00D357FE" w:rsidRPr="00E23CB6">
        <w:t>maintained</w:t>
      </w:r>
      <w:r w:rsidR="000D50D7" w:rsidRPr="000D50D7">
        <w:t xml:space="preserve"> </w:t>
      </w:r>
      <w:r>
        <w:t>or</w:t>
      </w:r>
      <w:r w:rsidR="000D50D7" w:rsidRPr="000D50D7">
        <w:t xml:space="preserve"> </w:t>
      </w:r>
      <w:r>
        <w:t>used</w:t>
      </w:r>
      <w:r w:rsidR="000D50D7" w:rsidRPr="000D50D7">
        <w:t xml:space="preserve"> </w:t>
      </w:r>
      <w:r w:rsidR="00D357FE" w:rsidRPr="00E23CB6">
        <w:t>by</w:t>
      </w:r>
      <w:r w:rsidR="000D50D7" w:rsidRPr="000D50D7">
        <w:t xml:space="preserve"> </w:t>
      </w:r>
      <w:r w:rsidR="00D357FE" w:rsidRPr="00E23CB6">
        <w:t>ESW</w:t>
      </w:r>
      <w:r w:rsidR="000D50D7" w:rsidRPr="000D50D7">
        <w:t xml:space="preserve"> </w:t>
      </w:r>
      <w:r w:rsidR="00D357FE" w:rsidRPr="00E23CB6">
        <w:t>for</w:t>
      </w:r>
      <w:r w:rsidR="000D50D7" w:rsidRPr="000D50D7">
        <w:t xml:space="preserve"> </w:t>
      </w:r>
      <w:r w:rsidR="00D357FE" w:rsidRPr="00E23CB6">
        <w:t>the</w:t>
      </w:r>
      <w:r w:rsidR="000D50D7" w:rsidRPr="000D50D7">
        <w:t xml:space="preserve"> </w:t>
      </w:r>
      <w:r w:rsidR="00D357FE" w:rsidRPr="00E23CB6">
        <w:t>purposes</w:t>
      </w:r>
      <w:r w:rsidR="000D50D7" w:rsidRPr="000D50D7">
        <w:t xml:space="preserve"> </w:t>
      </w:r>
      <w:r w:rsidR="00D357FE" w:rsidRPr="00E23CB6">
        <w:t>of</w:t>
      </w:r>
      <w:r w:rsidR="000D50D7" w:rsidRPr="000D50D7">
        <w:t xml:space="preserve"> </w:t>
      </w:r>
      <w:r w:rsidR="00D357FE" w:rsidRPr="00E23CB6">
        <w:t>water</w:t>
      </w:r>
      <w:r w:rsidR="000D50D7" w:rsidRPr="000D50D7">
        <w:t xml:space="preserve"> </w:t>
      </w:r>
      <w:r w:rsidR="00D357FE" w:rsidRPr="00E23CB6">
        <w:t>supply</w:t>
      </w:r>
      <w:r>
        <w:t>;</w:t>
      </w:r>
      <w:r w:rsidR="000D50D7" w:rsidRPr="000D50D7">
        <w:t xml:space="preserve"> </w:t>
      </w:r>
      <w:r w:rsidR="00D357FE" w:rsidRPr="00E23CB6">
        <w:t>and</w:t>
      </w:r>
    </w:p>
    <w:p w14:paraId="64A03369" w14:textId="77777777" w:rsidR="008E0BE0" w:rsidRDefault="00183074" w:rsidP="00183074">
      <w:pPr>
        <w:pStyle w:val="List1"/>
      </w:pPr>
      <w:r>
        <w:t>(ii)</w:t>
      </w:r>
      <w:r w:rsidR="000D50D7" w:rsidRPr="000D50D7">
        <w:tab/>
      </w:r>
      <w:r>
        <w:t>any</w:t>
      </w:r>
      <w:r w:rsidR="000D50D7" w:rsidRPr="000D50D7">
        <w:t xml:space="preserve"> </w:t>
      </w:r>
      <w:r w:rsidR="00D357FE" w:rsidRPr="00E23CB6">
        <w:t>water</w:t>
      </w:r>
      <w:r w:rsidR="000D50D7" w:rsidRPr="000D50D7">
        <w:t xml:space="preserve"> </w:t>
      </w:r>
      <w:r w:rsidR="00D357FE" w:rsidRPr="00E23CB6">
        <w:t>main</w:t>
      </w:r>
      <w:r>
        <w:t>s</w:t>
      </w:r>
      <w:r w:rsidR="00D357FE" w:rsidRPr="00E23CB6">
        <w:t>,</w:t>
      </w:r>
      <w:r w:rsidR="000D50D7" w:rsidRPr="000D50D7">
        <w:t xml:space="preserve"> </w:t>
      </w:r>
      <w:r>
        <w:t>or</w:t>
      </w:r>
      <w:r w:rsidR="000D50D7" w:rsidRPr="000D50D7">
        <w:t xml:space="preserve"> </w:t>
      </w:r>
      <w:r>
        <w:t>service</w:t>
      </w:r>
      <w:r w:rsidR="000D50D7" w:rsidRPr="000D50D7">
        <w:t xml:space="preserve"> </w:t>
      </w:r>
      <w:r>
        <w:t>pipes</w:t>
      </w:r>
      <w:r w:rsidR="000D50D7" w:rsidRPr="000D50D7">
        <w:t xml:space="preserve"> </w:t>
      </w:r>
      <w:r>
        <w:t>which</w:t>
      </w:r>
      <w:r w:rsidR="000D50D7" w:rsidRPr="000D50D7">
        <w:t xml:space="preserve"> </w:t>
      </w:r>
      <w:r>
        <w:t>are</w:t>
      </w:r>
      <w:r w:rsidR="000D50D7" w:rsidRPr="000D50D7">
        <w:t xml:space="preserve"> </w:t>
      </w:r>
      <w:r>
        <w:t>the</w:t>
      </w:r>
      <w:r w:rsidR="000D50D7" w:rsidRPr="000D50D7">
        <w:t xml:space="preserve"> </w:t>
      </w:r>
      <w:r>
        <w:t>subject</w:t>
      </w:r>
      <w:r w:rsidR="000D50D7" w:rsidRPr="000D50D7">
        <w:t xml:space="preserve"> </w:t>
      </w:r>
      <w:r>
        <w:t>of</w:t>
      </w:r>
      <w:r w:rsidR="000D50D7" w:rsidRPr="000D50D7">
        <w:t xml:space="preserve"> </w:t>
      </w:r>
      <w:r>
        <w:t>a</w:t>
      </w:r>
      <w:r w:rsidR="000D50D7" w:rsidRPr="000D50D7">
        <w:t xml:space="preserve"> </w:t>
      </w:r>
      <w:r>
        <w:t>notice</w:t>
      </w:r>
      <w:r w:rsidR="000D50D7" w:rsidRPr="000D50D7">
        <w:t xml:space="preserve"> </w:t>
      </w:r>
      <w:r>
        <w:t>of</w:t>
      </w:r>
      <w:r w:rsidR="000D50D7" w:rsidRPr="000D50D7">
        <w:t xml:space="preserve"> </w:t>
      </w:r>
      <w:r>
        <w:t>intention</w:t>
      </w:r>
      <w:r w:rsidR="000D50D7" w:rsidRPr="000D50D7">
        <w:t xml:space="preserve"> </w:t>
      </w:r>
      <w:r>
        <w:t>to</w:t>
      </w:r>
      <w:r w:rsidR="000D50D7" w:rsidRPr="000D50D7">
        <w:t xml:space="preserve"> </w:t>
      </w:r>
      <w:r>
        <w:t>adopt</w:t>
      </w:r>
      <w:r w:rsidR="000D50D7" w:rsidRPr="000D50D7">
        <w:t xml:space="preserve"> </w:t>
      </w:r>
      <w:r>
        <w:t>under</w:t>
      </w:r>
      <w:r w:rsidR="000D50D7" w:rsidRPr="000D50D7">
        <w:t xml:space="preserve"> </w:t>
      </w:r>
      <w:r>
        <w:t>section</w:t>
      </w:r>
      <w:r w:rsidR="000D50D7" w:rsidRPr="000D50D7">
        <w:t xml:space="preserve"> </w:t>
      </w:r>
      <w:r>
        <w:t>51A</w:t>
      </w:r>
      <w:r w:rsidR="000D50D7" w:rsidRPr="000D50D7">
        <w:t xml:space="preserve"> </w:t>
      </w:r>
      <w:r>
        <w:t>of</w:t>
      </w:r>
      <w:r w:rsidR="000D50D7" w:rsidRPr="000D50D7">
        <w:t xml:space="preserve"> </w:t>
      </w:r>
      <w:r>
        <w:t>the</w:t>
      </w:r>
      <w:r w:rsidR="000D50D7" w:rsidRPr="000D50D7">
        <w:t xml:space="preserve"> </w:t>
      </w:r>
      <w:r>
        <w:t>Water</w:t>
      </w:r>
      <w:r w:rsidR="000D50D7" w:rsidRPr="000D50D7">
        <w:t xml:space="preserve"> </w:t>
      </w:r>
      <w:r>
        <w:t>Industry</w:t>
      </w:r>
      <w:r w:rsidR="000D50D7" w:rsidRPr="000D50D7">
        <w:t xml:space="preserve"> </w:t>
      </w:r>
      <w:r>
        <w:t>Act</w:t>
      </w:r>
      <w:r w:rsidR="000D50D7" w:rsidRPr="000D50D7">
        <w:t xml:space="preserve"> </w:t>
      </w:r>
      <w:r>
        <w:t>1991;</w:t>
      </w:r>
    </w:p>
    <w:p w14:paraId="70E13DB9" w14:textId="77777777" w:rsidR="00D357FE" w:rsidRDefault="00D357FE" w:rsidP="00D357FE">
      <w:pPr>
        <w:pStyle w:val="DefPara"/>
      </w:pPr>
      <w:r>
        <w:t>“ESW”</w:t>
      </w:r>
      <w:r w:rsidR="000D50D7" w:rsidRPr="000D50D7">
        <w:t xml:space="preserve"> </w:t>
      </w:r>
      <w:r>
        <w:t>means</w:t>
      </w:r>
      <w:r w:rsidR="000D50D7" w:rsidRPr="000D50D7">
        <w:t xml:space="preserve"> </w:t>
      </w:r>
      <w:r>
        <w:t>Northumbrian</w:t>
      </w:r>
      <w:r w:rsidR="000D50D7" w:rsidRPr="000D50D7">
        <w:t xml:space="preserve"> </w:t>
      </w:r>
      <w:r>
        <w:t>Water</w:t>
      </w:r>
      <w:r w:rsidR="000D50D7" w:rsidRPr="000D50D7">
        <w:t xml:space="preserve"> </w:t>
      </w:r>
      <w:r>
        <w:t>Limited,</w:t>
      </w:r>
      <w:r w:rsidR="000D50D7" w:rsidRPr="000D50D7">
        <w:t xml:space="preserve"> </w:t>
      </w:r>
      <w:r>
        <w:t>t/a</w:t>
      </w:r>
      <w:r w:rsidR="000D50D7" w:rsidRPr="000D50D7">
        <w:t xml:space="preserve"> </w:t>
      </w:r>
      <w:r>
        <w:t>Essex</w:t>
      </w:r>
      <w:r w:rsidR="000D50D7" w:rsidRPr="000D50D7">
        <w:t xml:space="preserve"> </w:t>
      </w:r>
      <w:r>
        <w:t>and</w:t>
      </w:r>
      <w:r w:rsidR="000D50D7" w:rsidRPr="000D50D7">
        <w:t xml:space="preserve"> </w:t>
      </w:r>
      <w:r>
        <w:t>Suffolk</w:t>
      </w:r>
      <w:r w:rsidR="000D50D7" w:rsidRPr="000D50D7">
        <w:t xml:space="preserve"> </w:t>
      </w:r>
      <w:r>
        <w:t>Water,</w:t>
      </w:r>
      <w:r w:rsidR="000D50D7" w:rsidRPr="000D50D7">
        <w:t xml:space="preserve"> </w:t>
      </w:r>
      <w:r>
        <w:t>company</w:t>
      </w:r>
      <w:r w:rsidR="000D50D7" w:rsidRPr="000D50D7">
        <w:t xml:space="preserve"> </w:t>
      </w:r>
      <w:r>
        <w:t>number</w:t>
      </w:r>
      <w:r w:rsidR="000D50D7" w:rsidRPr="000D50D7">
        <w:t xml:space="preserve"> </w:t>
      </w:r>
      <w:r>
        <w:t>02366703,</w:t>
      </w:r>
      <w:r w:rsidR="000D50D7" w:rsidRPr="000D50D7">
        <w:t xml:space="preserve"> </w:t>
      </w:r>
      <w:r>
        <w:t>whose</w:t>
      </w:r>
      <w:r w:rsidR="000D50D7" w:rsidRPr="000D50D7">
        <w:t xml:space="preserve"> </w:t>
      </w:r>
      <w:r>
        <w:t>registered</w:t>
      </w:r>
      <w:r w:rsidR="000D50D7" w:rsidRPr="000D50D7">
        <w:t xml:space="preserve"> </w:t>
      </w:r>
      <w:r>
        <w:t>office</w:t>
      </w:r>
      <w:r w:rsidR="000D50D7" w:rsidRPr="000D50D7">
        <w:t xml:space="preserve"> </w:t>
      </w:r>
      <w:r>
        <w:t>is</w:t>
      </w:r>
      <w:r w:rsidR="000D50D7" w:rsidRPr="000D50D7">
        <w:t xml:space="preserve"> </w:t>
      </w:r>
      <w:r>
        <w:t>at</w:t>
      </w:r>
      <w:r w:rsidR="000D50D7" w:rsidRPr="000D50D7">
        <w:t xml:space="preserve"> </w:t>
      </w:r>
      <w:r>
        <w:t>Northumbria</w:t>
      </w:r>
      <w:r w:rsidR="000D50D7" w:rsidRPr="000D50D7">
        <w:t xml:space="preserve"> </w:t>
      </w:r>
      <w:r>
        <w:t>House,</w:t>
      </w:r>
      <w:r w:rsidR="000D50D7" w:rsidRPr="000D50D7">
        <w:t xml:space="preserve"> </w:t>
      </w:r>
      <w:r>
        <w:t>Abbey</w:t>
      </w:r>
      <w:r w:rsidR="000D50D7" w:rsidRPr="000D50D7">
        <w:t xml:space="preserve"> </w:t>
      </w:r>
      <w:r>
        <w:t>Road,</w:t>
      </w:r>
      <w:r w:rsidR="000D50D7" w:rsidRPr="000D50D7">
        <w:t xml:space="preserve"> </w:t>
      </w:r>
      <w:r>
        <w:t>Pity</w:t>
      </w:r>
      <w:r w:rsidR="000D50D7" w:rsidRPr="000D50D7">
        <w:t xml:space="preserve"> </w:t>
      </w:r>
      <w:r>
        <w:t>Me,</w:t>
      </w:r>
      <w:r w:rsidR="000D50D7" w:rsidRPr="000D50D7">
        <w:t xml:space="preserve"> </w:t>
      </w:r>
      <w:r>
        <w:t>Durham,</w:t>
      </w:r>
      <w:r w:rsidR="000D50D7" w:rsidRPr="000D50D7">
        <w:t xml:space="preserve"> </w:t>
      </w:r>
      <w:r>
        <w:t>DH1</w:t>
      </w:r>
      <w:r w:rsidR="000D50D7" w:rsidRPr="000D50D7">
        <w:t xml:space="preserve"> </w:t>
      </w:r>
      <w:r>
        <w:t>5FJ;</w:t>
      </w:r>
    </w:p>
    <w:p w14:paraId="0C09E8B5" w14:textId="77777777" w:rsidR="00D357FE" w:rsidRDefault="00D357FE" w:rsidP="00D357FE">
      <w:pPr>
        <w:pStyle w:val="DefPara"/>
      </w:pPr>
      <w:r>
        <w:t>“functions”</w:t>
      </w:r>
      <w:r w:rsidR="000D50D7" w:rsidRPr="000D50D7">
        <w:t xml:space="preserve"> </w:t>
      </w:r>
      <w:r>
        <w:t>includes</w:t>
      </w:r>
      <w:r w:rsidR="000D50D7" w:rsidRPr="000D50D7">
        <w:t xml:space="preserve"> </w:t>
      </w:r>
      <w:r>
        <w:t>powers</w:t>
      </w:r>
      <w:r w:rsidR="000D50D7" w:rsidRPr="000D50D7">
        <w:t xml:space="preserve"> </w:t>
      </w:r>
      <w:r>
        <w:t>and</w:t>
      </w:r>
      <w:r w:rsidR="000D50D7" w:rsidRPr="000D50D7">
        <w:t xml:space="preserve"> </w:t>
      </w:r>
      <w:r>
        <w:t>duties;</w:t>
      </w:r>
    </w:p>
    <w:p w14:paraId="73311D06" w14:textId="77777777" w:rsidR="00D357FE" w:rsidRDefault="00D357FE" w:rsidP="00D357FE">
      <w:pPr>
        <w:pStyle w:val="DefPara"/>
      </w:pPr>
      <w:r>
        <w:t>“in”</w:t>
      </w:r>
      <w:r w:rsidR="000D50D7" w:rsidRPr="000D50D7">
        <w:t xml:space="preserve"> </w:t>
      </w:r>
      <w:r>
        <w:t>in</w:t>
      </w:r>
      <w:r w:rsidR="000D50D7" w:rsidRPr="000D50D7">
        <w:t xml:space="preserve"> </w:t>
      </w:r>
      <w:r>
        <w:t>a</w:t>
      </w:r>
      <w:r w:rsidR="000D50D7" w:rsidRPr="000D50D7">
        <w:t xml:space="preserve"> </w:t>
      </w:r>
      <w:r>
        <w:t>context</w:t>
      </w:r>
      <w:r w:rsidR="000D50D7" w:rsidRPr="000D50D7">
        <w:t xml:space="preserve"> </w:t>
      </w:r>
      <w:r>
        <w:t>referring</w:t>
      </w:r>
      <w:r w:rsidR="000D50D7" w:rsidRPr="000D50D7">
        <w:t xml:space="preserve"> </w:t>
      </w:r>
      <w:r>
        <w:t>to</w:t>
      </w:r>
      <w:r w:rsidR="000D50D7" w:rsidRPr="000D50D7">
        <w:t xml:space="preserve"> </w:t>
      </w:r>
      <w:r>
        <w:t>apparatus</w:t>
      </w:r>
      <w:r w:rsidR="000D50D7" w:rsidRPr="000D50D7">
        <w:t xml:space="preserve"> </w:t>
      </w:r>
      <w:r>
        <w:t>or</w:t>
      </w:r>
      <w:r w:rsidR="000D50D7" w:rsidRPr="000D50D7">
        <w:t xml:space="preserve"> </w:t>
      </w:r>
      <w:r>
        <w:t>alternative</w:t>
      </w:r>
      <w:r w:rsidR="000D50D7" w:rsidRPr="000D50D7">
        <w:t xml:space="preserve"> </w:t>
      </w:r>
      <w:r>
        <w:t>apparatus</w:t>
      </w:r>
      <w:r w:rsidR="000D50D7" w:rsidRPr="000D50D7">
        <w:t xml:space="preserve"> </w:t>
      </w:r>
      <w:r>
        <w:t>in</w:t>
      </w:r>
      <w:r w:rsidR="000D50D7" w:rsidRPr="000D50D7">
        <w:t xml:space="preserve"> </w:t>
      </w:r>
      <w:r>
        <w:t>land</w:t>
      </w:r>
      <w:r w:rsidR="000D50D7" w:rsidRPr="000D50D7">
        <w:t xml:space="preserve"> </w:t>
      </w:r>
      <w:r>
        <w:t>includes</w:t>
      </w:r>
      <w:r w:rsidR="000D50D7" w:rsidRPr="000D50D7">
        <w:t xml:space="preserve"> </w:t>
      </w:r>
      <w:r>
        <w:t>a</w:t>
      </w:r>
      <w:r w:rsidR="000D50D7" w:rsidRPr="000D50D7">
        <w:t xml:space="preserve"> </w:t>
      </w:r>
      <w:r>
        <w:t>reference</w:t>
      </w:r>
      <w:r w:rsidR="000D50D7" w:rsidRPr="000D50D7">
        <w:t xml:space="preserve"> </w:t>
      </w:r>
      <w:r>
        <w:t>to</w:t>
      </w:r>
      <w:r w:rsidR="000D50D7" w:rsidRPr="000D50D7">
        <w:t xml:space="preserve"> </w:t>
      </w:r>
      <w:r>
        <w:t>apparatus</w:t>
      </w:r>
      <w:r w:rsidR="000D50D7" w:rsidRPr="000D50D7">
        <w:t xml:space="preserve"> </w:t>
      </w:r>
      <w:r>
        <w:t>or</w:t>
      </w:r>
      <w:r w:rsidR="000D50D7" w:rsidRPr="000D50D7">
        <w:t xml:space="preserve"> </w:t>
      </w:r>
      <w:r>
        <w:t>alternative</w:t>
      </w:r>
      <w:r w:rsidR="000D50D7" w:rsidRPr="000D50D7">
        <w:t xml:space="preserve"> </w:t>
      </w:r>
      <w:r>
        <w:t>apparatus</w:t>
      </w:r>
      <w:r w:rsidR="000D50D7" w:rsidRPr="000D50D7">
        <w:t xml:space="preserve"> </w:t>
      </w:r>
      <w:r>
        <w:t>under,</w:t>
      </w:r>
      <w:r w:rsidR="000D50D7" w:rsidRPr="000D50D7">
        <w:t xml:space="preserve"> </w:t>
      </w:r>
      <w:r>
        <w:t>over</w:t>
      </w:r>
      <w:r w:rsidR="000D50D7" w:rsidRPr="000D50D7">
        <w:t xml:space="preserve"> </w:t>
      </w:r>
      <w:r>
        <w:t>or</w:t>
      </w:r>
      <w:r w:rsidR="000D50D7" w:rsidRPr="000D50D7">
        <w:t xml:space="preserve"> </w:t>
      </w:r>
      <w:r>
        <w:t>upon</w:t>
      </w:r>
      <w:r w:rsidR="000D50D7" w:rsidRPr="000D50D7">
        <w:t xml:space="preserve"> </w:t>
      </w:r>
      <w:r>
        <w:t>land;</w:t>
      </w:r>
    </w:p>
    <w:p w14:paraId="3E337501" w14:textId="77777777" w:rsidR="00D357FE" w:rsidRDefault="00D357FE" w:rsidP="00D357FE">
      <w:pPr>
        <w:pStyle w:val="DefPara"/>
      </w:pPr>
      <w:r>
        <w:t>“plan”</w:t>
      </w:r>
      <w:r w:rsidR="000D50D7" w:rsidRPr="000D50D7">
        <w:t xml:space="preserve"> </w:t>
      </w:r>
      <w:r>
        <w:t>includes</w:t>
      </w:r>
      <w:r w:rsidR="000D50D7" w:rsidRPr="000D50D7">
        <w:t xml:space="preserve"> </w:t>
      </w:r>
      <w:r>
        <w:t>sections,</w:t>
      </w:r>
      <w:r w:rsidR="000D50D7" w:rsidRPr="000D50D7">
        <w:t xml:space="preserve"> </w:t>
      </w:r>
      <w:r>
        <w:t>drawings,</w:t>
      </w:r>
      <w:r w:rsidR="000D50D7" w:rsidRPr="000D50D7">
        <w:t xml:space="preserve"> </w:t>
      </w:r>
      <w:r>
        <w:t>specifications</w:t>
      </w:r>
      <w:r w:rsidR="000D50D7" w:rsidRPr="000D50D7">
        <w:t xml:space="preserve"> </w:t>
      </w:r>
      <w:r>
        <w:t>and</w:t>
      </w:r>
      <w:r w:rsidR="000D50D7" w:rsidRPr="000D50D7">
        <w:t xml:space="preserve"> </w:t>
      </w:r>
      <w:r>
        <w:t>method</w:t>
      </w:r>
      <w:r w:rsidR="000D50D7" w:rsidRPr="000D50D7">
        <w:t xml:space="preserve"> </w:t>
      </w:r>
      <w:r>
        <w:t>statements</w:t>
      </w:r>
      <w:r w:rsidR="000D50D7" w:rsidRPr="000D50D7">
        <w:t xml:space="preserve"> </w:t>
      </w:r>
      <w:r>
        <w:t>and</w:t>
      </w:r>
      <w:r w:rsidR="000D50D7" w:rsidRPr="000D50D7">
        <w:t xml:space="preserve"> </w:t>
      </w:r>
      <w:r>
        <w:t>drawings</w:t>
      </w:r>
      <w:r w:rsidR="000D50D7" w:rsidRPr="000D50D7">
        <w:t xml:space="preserve"> </w:t>
      </w:r>
      <w:r>
        <w:t>submitted</w:t>
      </w:r>
      <w:r w:rsidR="000D50D7" w:rsidRPr="000D50D7">
        <w:t xml:space="preserve"> </w:t>
      </w:r>
      <w:r>
        <w:t>for</w:t>
      </w:r>
      <w:r w:rsidR="000D50D7" w:rsidRPr="000D50D7">
        <w:t xml:space="preserve"> </w:t>
      </w:r>
      <w:r>
        <w:t>approval</w:t>
      </w:r>
      <w:r w:rsidR="000D50D7" w:rsidRPr="000D50D7">
        <w:t xml:space="preserve"> </w:t>
      </w:r>
      <w:r>
        <w:t>must</w:t>
      </w:r>
      <w:r w:rsidR="000D50D7" w:rsidRPr="000D50D7">
        <w:t xml:space="preserve"> </w:t>
      </w:r>
      <w:r>
        <w:t>include</w:t>
      </w:r>
      <w:r w:rsidR="000D50D7" w:rsidRPr="000D50D7">
        <w:t xml:space="preserve"> </w:t>
      </w:r>
      <w:r>
        <w:t>a</w:t>
      </w:r>
      <w:r w:rsidR="000D50D7" w:rsidRPr="000D50D7">
        <w:t xml:space="preserve"> </w:t>
      </w:r>
      <w:r>
        <w:t>plan</w:t>
      </w:r>
      <w:r w:rsidR="000D50D7" w:rsidRPr="000D50D7">
        <w:t xml:space="preserve"> </w:t>
      </w:r>
      <w:r>
        <w:t>to</w:t>
      </w:r>
      <w:r w:rsidR="000D50D7" w:rsidRPr="000D50D7">
        <w:t xml:space="preserve"> </w:t>
      </w:r>
      <w:r>
        <w:t>the</w:t>
      </w:r>
      <w:r w:rsidR="000D50D7" w:rsidRPr="000D50D7">
        <w:t xml:space="preserve"> </w:t>
      </w:r>
      <w:r>
        <w:t>scale</w:t>
      </w:r>
      <w:r w:rsidR="000D50D7" w:rsidRPr="000D50D7">
        <w:t xml:space="preserve"> </w:t>
      </w:r>
      <w:r>
        <w:t>of</w:t>
      </w:r>
      <w:r w:rsidR="000D50D7" w:rsidRPr="000D50D7">
        <w:t xml:space="preserve"> </w:t>
      </w:r>
      <w:r>
        <w:t>1:500</w:t>
      </w:r>
      <w:r w:rsidR="000D50D7" w:rsidRPr="000D50D7">
        <w:t xml:space="preserve"> </w:t>
      </w:r>
      <w:r>
        <w:t>based</w:t>
      </w:r>
      <w:r w:rsidR="000D50D7" w:rsidRPr="000D50D7">
        <w:t xml:space="preserve"> </w:t>
      </w:r>
      <w:r>
        <w:t>on</w:t>
      </w:r>
      <w:r w:rsidR="000D50D7" w:rsidRPr="000D50D7">
        <w:t xml:space="preserve"> </w:t>
      </w:r>
      <w:r>
        <w:t>the</w:t>
      </w:r>
      <w:r w:rsidR="000D50D7" w:rsidRPr="000D50D7">
        <w:t xml:space="preserve"> </w:t>
      </w:r>
      <w:r>
        <w:t>ordnance</w:t>
      </w:r>
      <w:r w:rsidR="000D50D7" w:rsidRPr="000D50D7">
        <w:t xml:space="preserve"> </w:t>
      </w:r>
      <w:r>
        <w:t>survey</w:t>
      </w:r>
      <w:r w:rsidR="000D50D7" w:rsidRPr="000D50D7">
        <w:t xml:space="preserve"> </w:t>
      </w:r>
      <w:r>
        <w:t>to</w:t>
      </w:r>
      <w:r w:rsidR="000D50D7" w:rsidRPr="000D50D7">
        <w:t xml:space="preserve"> </w:t>
      </w:r>
      <w:r>
        <w:t>locate</w:t>
      </w:r>
      <w:r w:rsidR="000D50D7" w:rsidRPr="000D50D7">
        <w:t xml:space="preserve"> </w:t>
      </w:r>
      <w:r>
        <w:t>the</w:t>
      </w:r>
      <w:r w:rsidR="000D50D7" w:rsidRPr="000D50D7">
        <w:t xml:space="preserve"> </w:t>
      </w:r>
      <w:r>
        <w:t>work</w:t>
      </w:r>
      <w:r w:rsidR="000D50D7" w:rsidRPr="000D50D7">
        <w:t xml:space="preserve"> </w:t>
      </w:r>
      <w:r>
        <w:t>in</w:t>
      </w:r>
      <w:r w:rsidR="000D50D7" w:rsidRPr="000D50D7">
        <w:t xml:space="preserve"> </w:t>
      </w:r>
      <w:r>
        <w:t>question,</w:t>
      </w:r>
      <w:r w:rsidR="000D50D7" w:rsidRPr="000D50D7">
        <w:t xml:space="preserve"> </w:t>
      </w:r>
      <w:r>
        <w:t>and</w:t>
      </w:r>
      <w:r w:rsidR="000D50D7" w:rsidRPr="000D50D7">
        <w:t xml:space="preserve"> </w:t>
      </w:r>
      <w:r>
        <w:t>plans</w:t>
      </w:r>
      <w:r w:rsidR="000D50D7" w:rsidRPr="000D50D7">
        <w:t xml:space="preserve"> </w:t>
      </w:r>
      <w:r>
        <w:t>and</w:t>
      </w:r>
      <w:r w:rsidR="000D50D7" w:rsidRPr="000D50D7">
        <w:t xml:space="preserve"> </w:t>
      </w:r>
      <w:r>
        <w:t>sections</w:t>
      </w:r>
      <w:r w:rsidR="000D50D7" w:rsidRPr="000D50D7">
        <w:t xml:space="preserve"> </w:t>
      </w:r>
      <w:r>
        <w:t>to</w:t>
      </w:r>
      <w:r w:rsidR="000D50D7" w:rsidRPr="000D50D7">
        <w:t xml:space="preserve"> </w:t>
      </w:r>
      <w:r>
        <w:t>a</w:t>
      </w:r>
      <w:r w:rsidR="000D50D7" w:rsidRPr="000D50D7">
        <w:t xml:space="preserve"> </w:t>
      </w:r>
      <w:r>
        <w:t>scale</w:t>
      </w:r>
      <w:r w:rsidR="000D50D7" w:rsidRPr="000D50D7">
        <w:t xml:space="preserve"> </w:t>
      </w:r>
      <w:r>
        <w:t>of</w:t>
      </w:r>
      <w:r w:rsidR="000D50D7" w:rsidRPr="000D50D7">
        <w:t xml:space="preserve"> </w:t>
      </w:r>
      <w:r>
        <w:t>between</w:t>
      </w:r>
      <w:r w:rsidR="000D50D7" w:rsidRPr="000D50D7">
        <w:t xml:space="preserve"> </w:t>
      </w:r>
      <w:r>
        <w:t>1:200</w:t>
      </w:r>
      <w:r w:rsidR="000D50D7" w:rsidRPr="000D50D7">
        <w:t xml:space="preserve"> </w:t>
      </w:r>
      <w:r>
        <w:t>to</w:t>
      </w:r>
      <w:r w:rsidR="000D50D7" w:rsidRPr="000D50D7">
        <w:t xml:space="preserve"> </w:t>
      </w:r>
      <w:r>
        <w:t>1:25</w:t>
      </w:r>
      <w:r w:rsidR="000D50D7" w:rsidRPr="000D50D7">
        <w:t xml:space="preserve"> </w:t>
      </w:r>
      <w:r>
        <w:t>to</w:t>
      </w:r>
      <w:r w:rsidR="000D50D7" w:rsidRPr="000D50D7">
        <w:t xml:space="preserve"> </w:t>
      </w:r>
      <w:r>
        <w:t>give</w:t>
      </w:r>
      <w:r w:rsidR="000D50D7" w:rsidRPr="000D50D7">
        <w:t xml:space="preserve"> </w:t>
      </w:r>
      <w:r>
        <w:t>details</w:t>
      </w:r>
      <w:r w:rsidR="000D50D7" w:rsidRPr="000D50D7">
        <w:t xml:space="preserve"> </w:t>
      </w:r>
      <w:r>
        <w:t>of</w:t>
      </w:r>
      <w:r w:rsidR="000D50D7" w:rsidRPr="000D50D7">
        <w:t xml:space="preserve"> </w:t>
      </w:r>
      <w:r>
        <w:t>the</w:t>
      </w:r>
      <w:r w:rsidR="000D50D7" w:rsidRPr="000D50D7">
        <w:t xml:space="preserve"> </w:t>
      </w:r>
      <w:r>
        <w:t>work</w:t>
      </w:r>
      <w:r w:rsidR="000D50D7" w:rsidRPr="000D50D7">
        <w:t xml:space="preserve"> </w:t>
      </w:r>
      <w:r>
        <w:t>in</w:t>
      </w:r>
      <w:r w:rsidR="000D50D7" w:rsidRPr="000D50D7">
        <w:t xml:space="preserve"> </w:t>
      </w:r>
      <w:r>
        <w:t>question;</w:t>
      </w:r>
      <w:r w:rsidR="000D50D7" w:rsidRPr="000D50D7">
        <w:t xml:space="preserve"> </w:t>
      </w:r>
      <w:r>
        <w:t>and</w:t>
      </w:r>
    </w:p>
    <w:p w14:paraId="571C6AB9" w14:textId="77777777" w:rsidR="00307FB6" w:rsidRDefault="00D357FE" w:rsidP="00D357FE">
      <w:pPr>
        <w:pStyle w:val="DefPara"/>
      </w:pPr>
      <w:r>
        <w:t>“specified</w:t>
      </w:r>
      <w:r w:rsidR="000D50D7" w:rsidRPr="000D50D7">
        <w:t xml:space="preserve"> </w:t>
      </w:r>
      <w:r>
        <w:t>work”</w:t>
      </w:r>
      <w:r w:rsidR="000D50D7" w:rsidRPr="000D50D7">
        <w:t xml:space="preserve"> </w:t>
      </w:r>
      <w:r>
        <w:t>means</w:t>
      </w:r>
      <w:r w:rsidR="000D50D7" w:rsidRPr="000D50D7">
        <w:t xml:space="preserve"> </w:t>
      </w:r>
      <w:r>
        <w:t>so</w:t>
      </w:r>
      <w:r w:rsidR="000D50D7" w:rsidRPr="000D50D7">
        <w:t xml:space="preserve"> </w:t>
      </w:r>
      <w:r>
        <w:t>much</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as</w:t>
      </w:r>
      <w:r w:rsidR="000D50D7" w:rsidRPr="000D50D7">
        <w:t xml:space="preserve"> </w:t>
      </w:r>
      <w:r>
        <w:t>is</w:t>
      </w:r>
      <w:r w:rsidR="000D50D7" w:rsidRPr="000D50D7">
        <w:t xml:space="preserve"> </w:t>
      </w:r>
      <w:r>
        <w:t>in,</w:t>
      </w:r>
      <w:r w:rsidR="000D50D7" w:rsidRPr="000D50D7">
        <w:t xml:space="preserve"> </w:t>
      </w:r>
      <w:r>
        <w:t>on,</w:t>
      </w:r>
      <w:r w:rsidR="000D50D7" w:rsidRPr="000D50D7">
        <w:t xml:space="preserve"> </w:t>
      </w:r>
      <w:r>
        <w:t>under,</w:t>
      </w:r>
      <w:r w:rsidR="000D50D7" w:rsidRPr="000D50D7">
        <w:t xml:space="preserve"> </w:t>
      </w:r>
      <w:r>
        <w:t>over</w:t>
      </w:r>
      <w:r w:rsidR="000D50D7" w:rsidRPr="000D50D7">
        <w:t xml:space="preserve"> </w:t>
      </w:r>
      <w:r>
        <w:t>or</w:t>
      </w:r>
      <w:r w:rsidR="000D50D7" w:rsidRPr="000D50D7">
        <w:t xml:space="preserve"> </w:t>
      </w:r>
      <w:r>
        <w:t>within</w:t>
      </w:r>
      <w:r w:rsidR="000D50D7" w:rsidRPr="000D50D7">
        <w:t xml:space="preserve"> </w:t>
      </w:r>
      <w:r>
        <w:t>the</w:t>
      </w:r>
      <w:r w:rsidR="000D50D7" w:rsidRPr="000D50D7">
        <w:t xml:space="preserve"> </w:t>
      </w:r>
      <w:r>
        <w:t>standard</w:t>
      </w:r>
      <w:r w:rsidR="000D50D7" w:rsidRPr="000D50D7">
        <w:t xml:space="preserve"> </w:t>
      </w:r>
      <w:r>
        <w:t>protection</w:t>
      </w:r>
      <w:r w:rsidR="000D50D7" w:rsidRPr="000D50D7">
        <w:t xml:space="preserve"> </w:t>
      </w:r>
      <w:r>
        <w:t>strips;</w:t>
      </w:r>
      <w:r w:rsidR="000D50D7" w:rsidRPr="000D50D7">
        <w:t xml:space="preserve"> </w:t>
      </w:r>
      <w:r>
        <w:t>and</w:t>
      </w:r>
    </w:p>
    <w:p w14:paraId="7837205B" w14:textId="77777777" w:rsidR="00D357FE" w:rsidRDefault="00D357FE" w:rsidP="00D357FE">
      <w:pPr>
        <w:pStyle w:val="DefPara"/>
      </w:pPr>
      <w:r>
        <w:t>“the</w:t>
      </w:r>
      <w:r w:rsidR="000D50D7" w:rsidRPr="000D50D7">
        <w:t xml:space="preserve"> </w:t>
      </w:r>
      <w:r>
        <w:t>standard</w:t>
      </w:r>
      <w:r w:rsidR="000D50D7" w:rsidRPr="000D50D7">
        <w:t xml:space="preserve"> </w:t>
      </w:r>
      <w:r>
        <w:t>protection</w:t>
      </w:r>
      <w:r w:rsidR="000D50D7" w:rsidRPr="000D50D7">
        <w:t xml:space="preserve"> </w:t>
      </w:r>
      <w:r>
        <w:t>strips”</w:t>
      </w:r>
      <w:r w:rsidR="000D50D7" w:rsidRPr="000D50D7">
        <w:t xml:space="preserve"> </w:t>
      </w:r>
      <w:r>
        <w:t>means</w:t>
      </w:r>
      <w:r w:rsidR="000D50D7" w:rsidRPr="000D50D7">
        <w:t xml:space="preserve"> </w:t>
      </w:r>
      <w:r>
        <w:t>strips</w:t>
      </w:r>
      <w:r w:rsidR="000D50D7" w:rsidRPr="000D50D7">
        <w:t xml:space="preserve"> </w:t>
      </w:r>
      <w:r>
        <w:t>of</w:t>
      </w:r>
      <w:r w:rsidR="000D50D7" w:rsidRPr="000D50D7">
        <w:t xml:space="preserve"> </w:t>
      </w:r>
      <w:r>
        <w:t>land</w:t>
      </w:r>
      <w:r w:rsidR="000D50D7" w:rsidRPr="000D50D7">
        <w:t xml:space="preserve"> </w:t>
      </w:r>
      <w:r>
        <w:t>falling</w:t>
      </w:r>
      <w:r w:rsidR="000D50D7" w:rsidRPr="000D50D7">
        <w:t xml:space="preserve"> </w:t>
      </w:r>
      <w:r>
        <w:t>the</w:t>
      </w:r>
      <w:r w:rsidR="000D50D7" w:rsidRPr="000D50D7">
        <w:t xml:space="preserve"> </w:t>
      </w:r>
      <w:r>
        <w:t>following</w:t>
      </w:r>
      <w:r w:rsidR="000D50D7" w:rsidRPr="000D50D7">
        <w:t xml:space="preserve"> </w:t>
      </w:r>
      <w:r>
        <w:t>distances</w:t>
      </w:r>
      <w:r w:rsidR="000D50D7" w:rsidRPr="000D50D7">
        <w:t xml:space="preserve"> </w:t>
      </w:r>
      <w:r>
        <w:t>to</w:t>
      </w:r>
      <w:r w:rsidR="000D50D7" w:rsidRPr="000D50D7">
        <w:t xml:space="preserve"> </w:t>
      </w:r>
      <w:r w:rsidR="002402D1">
        <w:t>either</w:t>
      </w:r>
      <w:r w:rsidR="000D50D7" w:rsidRPr="000D50D7">
        <w:t xml:space="preserve"> </w:t>
      </w:r>
      <w:r>
        <w:t>side</w:t>
      </w:r>
      <w:r w:rsidR="000D50D7" w:rsidRPr="000D50D7">
        <w:t xml:space="preserve"> </w:t>
      </w:r>
      <w:r>
        <w:t>of</w:t>
      </w:r>
      <w:r w:rsidR="000D50D7" w:rsidRPr="000D50D7">
        <w:t xml:space="preserve"> </w:t>
      </w:r>
      <w:r>
        <w:t>the</w:t>
      </w:r>
      <w:r w:rsidR="000D50D7" w:rsidRPr="000D50D7">
        <w:t xml:space="preserve"> </w:t>
      </w:r>
      <w:r>
        <w:t>medial</w:t>
      </w:r>
      <w:r w:rsidR="000D50D7" w:rsidRPr="000D50D7">
        <w:t xml:space="preserve"> </w:t>
      </w:r>
      <w:r>
        <w:t>line</w:t>
      </w:r>
      <w:r w:rsidR="000D50D7" w:rsidRPr="000D50D7">
        <w:t xml:space="preserve"> </w:t>
      </w:r>
      <w:r>
        <w:t>of</w:t>
      </w:r>
      <w:r w:rsidR="000D50D7" w:rsidRPr="000D50D7">
        <w:t xml:space="preserve"> </w:t>
      </w:r>
      <w:r>
        <w:t>any</w:t>
      </w:r>
      <w:r w:rsidR="000D50D7" w:rsidRPr="000D50D7">
        <w:t xml:space="preserve"> </w:t>
      </w:r>
      <w:r>
        <w:t>relevant</w:t>
      </w:r>
      <w:r w:rsidR="000D50D7" w:rsidRPr="000D50D7">
        <w:t xml:space="preserve"> </w:t>
      </w:r>
      <w:r>
        <w:t>pipe</w:t>
      </w:r>
      <w:r w:rsidR="000D50D7" w:rsidRPr="000D50D7">
        <w:t xml:space="preserve"> </w:t>
      </w:r>
      <w:r>
        <w:t>or</w:t>
      </w:r>
      <w:r w:rsidR="000D50D7" w:rsidRPr="000D50D7">
        <w:t xml:space="preserve"> </w:t>
      </w:r>
      <w:r>
        <w:t>apparatus—</w:t>
      </w:r>
    </w:p>
    <w:p w14:paraId="75E14B80" w14:textId="77777777" w:rsidR="00D357FE" w:rsidRDefault="00D357FE" w:rsidP="00D357FE">
      <w:pPr>
        <w:pStyle w:val="N3"/>
      </w:pPr>
      <w:r>
        <w:lastRenderedPageBreak/>
        <w:t>3</w:t>
      </w:r>
      <w:r w:rsidR="000D50D7" w:rsidRPr="000D50D7">
        <w:t xml:space="preserve"> </w:t>
      </w:r>
      <w:r>
        <w:t>metres</w:t>
      </w:r>
      <w:r w:rsidR="000D50D7" w:rsidRPr="000D50D7">
        <w:t xml:space="preserve"> </w:t>
      </w:r>
      <w:r>
        <w:t>where</w:t>
      </w:r>
      <w:r w:rsidR="000D50D7" w:rsidRPr="000D50D7">
        <w:t xml:space="preserve"> </w:t>
      </w:r>
      <w:r>
        <w:t>the</w:t>
      </w:r>
      <w:r w:rsidR="000D50D7" w:rsidRPr="000D50D7">
        <w:t xml:space="preserve"> </w:t>
      </w:r>
      <w:r>
        <w:t>internal</w:t>
      </w:r>
      <w:r w:rsidR="000D50D7" w:rsidRPr="000D50D7">
        <w:t xml:space="preserve"> </w:t>
      </w:r>
      <w:r>
        <w:t>diameter</w:t>
      </w:r>
      <w:r w:rsidR="000D50D7" w:rsidRPr="000D50D7">
        <w:t xml:space="preserve"> </w:t>
      </w:r>
      <w:r>
        <w:t>of</w:t>
      </w:r>
      <w:r w:rsidR="000D50D7" w:rsidRPr="000D50D7">
        <w:t xml:space="preserve"> </w:t>
      </w:r>
      <w:r>
        <w:t>the</w:t>
      </w:r>
      <w:r w:rsidR="000D50D7" w:rsidRPr="000D50D7">
        <w:t xml:space="preserve"> </w:t>
      </w:r>
      <w:r>
        <w:t>pipe</w:t>
      </w:r>
      <w:r w:rsidR="000D50D7" w:rsidRPr="000D50D7">
        <w:t xml:space="preserve"> </w:t>
      </w:r>
      <w:r>
        <w:t>is</w:t>
      </w:r>
      <w:r w:rsidR="000D50D7" w:rsidRPr="000D50D7">
        <w:t xml:space="preserve"> </w:t>
      </w:r>
      <w:r>
        <w:t>less</w:t>
      </w:r>
      <w:r w:rsidR="000D50D7" w:rsidRPr="000D50D7">
        <w:t xml:space="preserve"> </w:t>
      </w:r>
      <w:r>
        <w:t>than</w:t>
      </w:r>
      <w:r w:rsidR="000D50D7" w:rsidRPr="000D50D7">
        <w:t xml:space="preserve"> </w:t>
      </w:r>
      <w:r>
        <w:t>300</w:t>
      </w:r>
      <w:r w:rsidR="000D50D7" w:rsidRPr="000D50D7">
        <w:t xml:space="preserve"> </w:t>
      </w:r>
      <w:r>
        <w:t>millimetres;</w:t>
      </w:r>
    </w:p>
    <w:p w14:paraId="5F1A64DC" w14:textId="77777777" w:rsidR="00D357FE" w:rsidRDefault="00D357FE" w:rsidP="00D357FE">
      <w:pPr>
        <w:pStyle w:val="N3"/>
      </w:pPr>
      <w:r>
        <w:t>4.5</w:t>
      </w:r>
      <w:r w:rsidR="000D50D7" w:rsidRPr="000D50D7">
        <w:t xml:space="preserve"> </w:t>
      </w:r>
      <w:r>
        <w:t>metres</w:t>
      </w:r>
      <w:r w:rsidR="000D50D7" w:rsidRPr="000D50D7">
        <w:t xml:space="preserve"> </w:t>
      </w:r>
      <w:r>
        <w:t>where</w:t>
      </w:r>
      <w:r w:rsidR="000D50D7" w:rsidRPr="000D50D7">
        <w:t xml:space="preserve"> </w:t>
      </w:r>
      <w:r>
        <w:t>the</w:t>
      </w:r>
      <w:r w:rsidR="000D50D7" w:rsidRPr="000D50D7">
        <w:t xml:space="preserve"> </w:t>
      </w:r>
      <w:r>
        <w:t>internal</w:t>
      </w:r>
      <w:r w:rsidR="000D50D7" w:rsidRPr="000D50D7">
        <w:t xml:space="preserve"> </w:t>
      </w:r>
      <w:r>
        <w:t>diameter</w:t>
      </w:r>
      <w:r w:rsidR="000D50D7" w:rsidRPr="000D50D7">
        <w:t xml:space="preserve"> </w:t>
      </w:r>
      <w:r>
        <w:t>of</w:t>
      </w:r>
      <w:r w:rsidR="000D50D7" w:rsidRPr="000D50D7">
        <w:t xml:space="preserve"> </w:t>
      </w:r>
      <w:r>
        <w:t>the</w:t>
      </w:r>
      <w:r w:rsidR="000D50D7" w:rsidRPr="000D50D7">
        <w:t xml:space="preserve"> </w:t>
      </w:r>
      <w:r>
        <w:t>pipe</w:t>
      </w:r>
      <w:r w:rsidR="000D50D7" w:rsidRPr="000D50D7">
        <w:t xml:space="preserve"> </w:t>
      </w:r>
      <w:r>
        <w:t>is</w:t>
      </w:r>
      <w:r w:rsidR="000D50D7" w:rsidRPr="000D50D7">
        <w:t xml:space="preserve"> </w:t>
      </w:r>
      <w:r>
        <w:t>over</w:t>
      </w:r>
      <w:r w:rsidR="000D50D7" w:rsidRPr="000D50D7">
        <w:t xml:space="preserve"> </w:t>
      </w:r>
      <w:r w:rsidR="002402D1">
        <w:t>3</w:t>
      </w:r>
      <w:r>
        <w:t>00</w:t>
      </w:r>
      <w:r w:rsidR="000D50D7" w:rsidRPr="000D50D7">
        <w:t xml:space="preserve"> </w:t>
      </w:r>
      <w:r>
        <w:t>and</w:t>
      </w:r>
      <w:r w:rsidR="000D50D7" w:rsidRPr="000D50D7">
        <w:t xml:space="preserve"> </w:t>
      </w:r>
      <w:r>
        <w:t>up</w:t>
      </w:r>
      <w:r w:rsidR="000D50D7" w:rsidRPr="000D50D7">
        <w:t xml:space="preserve"> </w:t>
      </w:r>
      <w:r>
        <w:t>to</w:t>
      </w:r>
      <w:r w:rsidR="000D50D7" w:rsidRPr="000D50D7">
        <w:t xml:space="preserve"> </w:t>
      </w:r>
      <w:r>
        <w:t>and</w:t>
      </w:r>
      <w:r w:rsidR="000D50D7" w:rsidRPr="000D50D7">
        <w:t xml:space="preserve"> </w:t>
      </w:r>
      <w:r>
        <w:t>includ</w:t>
      </w:r>
      <w:r w:rsidR="002402D1">
        <w:t>ing</w:t>
      </w:r>
      <w:r w:rsidR="000D50D7" w:rsidRPr="000D50D7">
        <w:t xml:space="preserve"> </w:t>
      </w:r>
      <w:r>
        <w:t>600</w:t>
      </w:r>
      <w:r w:rsidR="000D50D7" w:rsidRPr="000D50D7">
        <w:t xml:space="preserve"> </w:t>
      </w:r>
      <w:r>
        <w:t>millimetres;</w:t>
      </w:r>
      <w:r w:rsidR="000D50D7" w:rsidRPr="000D50D7">
        <w:t xml:space="preserve"> </w:t>
      </w:r>
      <w:r>
        <w:t>and</w:t>
      </w:r>
    </w:p>
    <w:p w14:paraId="129C3367" w14:textId="77777777" w:rsidR="00D357FE" w:rsidRDefault="00D357FE" w:rsidP="00D357FE">
      <w:pPr>
        <w:pStyle w:val="N3"/>
      </w:pPr>
      <w:r>
        <w:t>6</w:t>
      </w:r>
      <w:r w:rsidR="000D50D7" w:rsidRPr="000D50D7">
        <w:t xml:space="preserve"> </w:t>
      </w:r>
      <w:r>
        <w:t>metres</w:t>
      </w:r>
      <w:r w:rsidR="000D50D7" w:rsidRPr="000D50D7">
        <w:t xml:space="preserve"> </w:t>
      </w:r>
      <w:r>
        <w:t>where</w:t>
      </w:r>
      <w:r w:rsidR="000D50D7" w:rsidRPr="000D50D7">
        <w:t xml:space="preserve"> </w:t>
      </w:r>
      <w:r>
        <w:t>the</w:t>
      </w:r>
      <w:r w:rsidR="000D50D7" w:rsidRPr="000D50D7">
        <w:t xml:space="preserve"> </w:t>
      </w:r>
      <w:r>
        <w:t>internal</w:t>
      </w:r>
      <w:r w:rsidR="000D50D7" w:rsidRPr="000D50D7">
        <w:t xml:space="preserve"> </w:t>
      </w:r>
      <w:r>
        <w:t>diameter</w:t>
      </w:r>
      <w:r w:rsidR="000D50D7" w:rsidRPr="000D50D7">
        <w:t xml:space="preserve"> </w:t>
      </w:r>
      <w:r>
        <w:t>of</w:t>
      </w:r>
      <w:r w:rsidR="000D50D7" w:rsidRPr="000D50D7">
        <w:t xml:space="preserve"> </w:t>
      </w:r>
      <w:r>
        <w:t>the</w:t>
      </w:r>
      <w:r w:rsidR="000D50D7" w:rsidRPr="000D50D7">
        <w:t xml:space="preserve"> </w:t>
      </w:r>
      <w:r>
        <w:t>pipe</w:t>
      </w:r>
      <w:r w:rsidR="000D50D7" w:rsidRPr="000D50D7">
        <w:t xml:space="preserve"> </w:t>
      </w:r>
      <w:r>
        <w:t>exceeds</w:t>
      </w:r>
      <w:r w:rsidR="000D50D7" w:rsidRPr="000D50D7">
        <w:t xml:space="preserve"> </w:t>
      </w:r>
      <w:r>
        <w:t>600</w:t>
      </w:r>
      <w:r w:rsidR="000D50D7" w:rsidRPr="000D50D7">
        <w:t xml:space="preserve"> </w:t>
      </w:r>
      <w:r>
        <w:t>millimetres</w:t>
      </w:r>
    </w:p>
    <w:p w14:paraId="0D6CA3FA" w14:textId="77777777" w:rsidR="00D357FE" w:rsidRDefault="00D357FE" w:rsidP="00D357FE">
      <w:pPr>
        <w:pStyle w:val="T3"/>
      </w:pPr>
      <w:r>
        <w:t>unless</w:t>
      </w:r>
      <w:r w:rsidR="000D50D7" w:rsidRPr="000D50D7">
        <w:t xml:space="preserve"> </w:t>
      </w:r>
      <w:r>
        <w:t>otherwise</w:t>
      </w:r>
      <w:r w:rsidR="000D50D7" w:rsidRPr="000D50D7">
        <w:t xml:space="preserve"> </w:t>
      </w:r>
      <w:r>
        <w:t>agreed.</w:t>
      </w:r>
    </w:p>
    <w:p w14:paraId="1BDB7215" w14:textId="77777777" w:rsidR="00D357FE" w:rsidRDefault="00D357FE" w:rsidP="00D357FE">
      <w:pPr>
        <w:pStyle w:val="H1"/>
      </w:pPr>
      <w:r>
        <w:t>Retained</w:t>
      </w:r>
      <w:r w:rsidR="000D50D7" w:rsidRPr="000D50D7">
        <w:t xml:space="preserve"> </w:t>
      </w:r>
      <w:r>
        <w:t>apparatus</w:t>
      </w:r>
    </w:p>
    <w:p w14:paraId="4CB45550" w14:textId="77777777" w:rsidR="00D357FE" w:rsidRDefault="00D357FE" w:rsidP="00D357FE">
      <w:pPr>
        <w:pStyle w:val="N1"/>
      </w:pPr>
      <w:bookmarkStart w:id="1435" w:name="_Ref113363815"/>
      <w:r>
        <w:t>—</w:t>
      </w:r>
      <w:r>
        <w:fldChar w:fldCharType="begin"/>
      </w:r>
      <w:bookmarkStart w:id="1436" w:name="_Ref113363798"/>
      <w:bookmarkEnd w:id="1436"/>
      <w:r>
        <w:instrText xml:space="preserve"> LISTNUM "SEQ1" \l 2 </w:instrText>
      </w:r>
      <w:r>
        <w:fldChar w:fldCharType="end"/>
      </w:r>
      <w:r w:rsidR="000D50D7" w:rsidRPr="000D50D7">
        <w:t> </w:t>
      </w:r>
      <w:r>
        <w:t>Before</w:t>
      </w:r>
      <w:r w:rsidR="000D50D7" w:rsidRPr="000D50D7">
        <w:t xml:space="preserve"> </w:t>
      </w:r>
      <w:r>
        <w:t>commencing</w:t>
      </w:r>
      <w:r w:rsidR="000D50D7" w:rsidRPr="000D50D7">
        <w:t xml:space="preserve"> </w:t>
      </w:r>
      <w:r>
        <w:t>construction</w:t>
      </w:r>
      <w:r w:rsidR="000D50D7" w:rsidRPr="000D50D7">
        <w:t xml:space="preserve"> </w:t>
      </w:r>
      <w:r>
        <w:t>of</w:t>
      </w:r>
      <w:r w:rsidR="000D50D7" w:rsidRPr="000D50D7">
        <w:t xml:space="preserve"> </w:t>
      </w:r>
      <w:r>
        <w:t>a</w:t>
      </w:r>
      <w:r w:rsidR="000D50D7" w:rsidRPr="000D50D7">
        <w:t xml:space="preserve"> </w:t>
      </w:r>
      <w:r>
        <w:t>specified</w:t>
      </w:r>
      <w:r w:rsidR="000D50D7" w:rsidRPr="000D50D7">
        <w:t xml:space="preserve"> </w:t>
      </w:r>
      <w:r>
        <w:t>work,</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submit</w:t>
      </w:r>
      <w:r w:rsidR="000D50D7" w:rsidRPr="000D50D7">
        <w:t xml:space="preserve"> </w:t>
      </w:r>
      <w:r>
        <w:t>to</w:t>
      </w:r>
      <w:r w:rsidR="000D50D7" w:rsidRPr="000D50D7">
        <w:t xml:space="preserve"> </w:t>
      </w:r>
      <w:r>
        <w:t>ESW</w:t>
      </w:r>
      <w:r w:rsidR="000D50D7" w:rsidRPr="000D50D7">
        <w:t xml:space="preserve"> </w:t>
      </w:r>
      <w:r>
        <w:t>plans</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work</w:t>
      </w:r>
      <w:r w:rsidR="000D50D7" w:rsidRPr="000D50D7">
        <w:t xml:space="preserve"> </w:t>
      </w:r>
      <w:r>
        <w:t>and</w:t>
      </w:r>
      <w:r w:rsidR="000D50D7" w:rsidRPr="000D50D7">
        <w:t xml:space="preserve"> </w:t>
      </w:r>
      <w:r>
        <w:t>such</w:t>
      </w:r>
      <w:r w:rsidR="000D50D7" w:rsidRPr="000D50D7">
        <w:t xml:space="preserve"> </w:t>
      </w:r>
      <w:r>
        <w:t>further</w:t>
      </w:r>
      <w:r w:rsidR="000D50D7" w:rsidRPr="000D50D7">
        <w:t xml:space="preserve"> </w:t>
      </w:r>
      <w:r>
        <w:t>particulars</w:t>
      </w:r>
      <w:r w:rsidR="000D50D7" w:rsidRPr="000D50D7">
        <w:t xml:space="preserve"> </w:t>
      </w:r>
      <w:r>
        <w:t>available</w:t>
      </w:r>
      <w:r w:rsidR="000D50D7" w:rsidRPr="000D50D7">
        <w:t xml:space="preserve"> </w:t>
      </w:r>
      <w:r>
        <w:t>to</w:t>
      </w:r>
      <w:r w:rsidR="000D50D7" w:rsidRPr="000D50D7">
        <w:t xml:space="preserve"> </w:t>
      </w:r>
      <w:r>
        <w:t>it</w:t>
      </w:r>
      <w:r w:rsidR="000D50D7" w:rsidRPr="000D50D7">
        <w:t xml:space="preserve"> </w:t>
      </w:r>
      <w:r>
        <w:t>as</w:t>
      </w:r>
      <w:r w:rsidR="000D50D7" w:rsidRPr="000D50D7">
        <w:t xml:space="preserve"> </w:t>
      </w:r>
      <w:r>
        <w:t>ESW</w:t>
      </w:r>
      <w:r w:rsidR="000D50D7" w:rsidRPr="000D50D7">
        <w:t xml:space="preserve"> </w:t>
      </w:r>
      <w:r>
        <w:t>may</w:t>
      </w:r>
      <w:r w:rsidR="000D50D7" w:rsidRPr="000D50D7">
        <w:t xml:space="preserve"> </w:t>
      </w:r>
      <w:r>
        <w:t>reasonably</w:t>
      </w:r>
      <w:r w:rsidR="000D50D7" w:rsidRPr="000D50D7">
        <w:t xml:space="preserve"> </w:t>
      </w:r>
      <w:r>
        <w:t>require</w:t>
      </w:r>
      <w:r w:rsidR="000D50D7" w:rsidRPr="000D50D7">
        <w:t xml:space="preserve"> </w:t>
      </w:r>
      <w:r>
        <w:t>within</w:t>
      </w:r>
      <w:r w:rsidR="000D50D7" w:rsidRPr="000D50D7">
        <w:t xml:space="preserve"> </w:t>
      </w:r>
      <w:r w:rsidR="002714F3">
        <w:t>28</w:t>
      </w:r>
      <w:r w:rsidR="000D50D7" w:rsidRPr="000D50D7">
        <w:t xml:space="preserve"> </w:t>
      </w:r>
      <w:r>
        <w:t>days</w:t>
      </w:r>
      <w:r w:rsidR="000D50D7" w:rsidRPr="000D50D7">
        <w:t xml:space="preserve"> </w:t>
      </w:r>
      <w:r>
        <w:t>of</w:t>
      </w:r>
      <w:r w:rsidR="000D50D7" w:rsidRPr="000D50D7">
        <w:t xml:space="preserve"> </w:t>
      </w:r>
      <w:r>
        <w:t>the</w:t>
      </w:r>
      <w:r w:rsidR="000D50D7" w:rsidRPr="000D50D7">
        <w:t xml:space="preserve"> </w:t>
      </w:r>
      <w:r>
        <w:t>submission</w:t>
      </w:r>
      <w:r w:rsidR="000D50D7" w:rsidRPr="000D50D7">
        <w:t xml:space="preserve"> </w:t>
      </w:r>
      <w:r>
        <w:t>of</w:t>
      </w:r>
      <w:r w:rsidR="000D50D7" w:rsidRPr="000D50D7">
        <w:t xml:space="preserve"> </w:t>
      </w:r>
      <w:r>
        <w:t>the</w:t>
      </w:r>
      <w:r w:rsidR="000D50D7" w:rsidRPr="000D50D7">
        <w:t xml:space="preserve"> </w:t>
      </w:r>
      <w:r>
        <w:t>plans.</w:t>
      </w:r>
      <w:bookmarkEnd w:id="1435"/>
    </w:p>
    <w:p w14:paraId="3D39B50E" w14:textId="77777777" w:rsidR="00D357FE" w:rsidRDefault="008C387E" w:rsidP="00D357FE">
      <w:pPr>
        <w:pStyle w:val="N2"/>
      </w:pPr>
      <w:r>
        <w:t>A</w:t>
      </w:r>
      <w:r w:rsidR="000D50D7" w:rsidRPr="000D50D7">
        <w:t xml:space="preserve"> </w:t>
      </w:r>
      <w:r>
        <w:t>specified</w:t>
      </w:r>
      <w:r w:rsidR="000D50D7" w:rsidRPr="000D50D7">
        <w:t xml:space="preserve"> </w:t>
      </w:r>
      <w:r>
        <w:t>work</w:t>
      </w:r>
      <w:r w:rsidR="000D50D7" w:rsidRPr="000D50D7">
        <w:t xml:space="preserve"> </w:t>
      </w:r>
      <w:r>
        <w:t>must</w:t>
      </w:r>
      <w:r w:rsidR="000D50D7" w:rsidRPr="000D50D7">
        <w:t xml:space="preserve"> </w:t>
      </w:r>
      <w:r>
        <w:t>not</w:t>
      </w:r>
      <w:r w:rsidR="000D50D7" w:rsidRPr="000D50D7">
        <w:t xml:space="preserve"> </w:t>
      </w:r>
      <w:r>
        <w:t>be</w:t>
      </w:r>
      <w:r w:rsidR="000D50D7" w:rsidRPr="000D50D7">
        <w:t xml:space="preserve"> </w:t>
      </w:r>
      <w:r>
        <w:t>constructed</w:t>
      </w:r>
      <w:r w:rsidR="000D50D7" w:rsidRPr="000D50D7">
        <w:t xml:space="preserve"> </w:t>
      </w:r>
      <w:r>
        <w:t>except</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such</w:t>
      </w:r>
      <w:r w:rsidR="000D50D7" w:rsidRPr="000D50D7">
        <w:t xml:space="preserve"> </w:t>
      </w:r>
      <w:r>
        <w:t>plans</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approved</w:t>
      </w:r>
      <w:r w:rsidR="000D50D7" w:rsidRPr="000D50D7">
        <w:t xml:space="preserve"> </w:t>
      </w:r>
      <w:r>
        <w:t>in</w:t>
      </w:r>
      <w:r w:rsidR="000D50D7" w:rsidRPr="000D50D7">
        <w:t xml:space="preserve"> </w:t>
      </w:r>
      <w:r>
        <w:t>writing</w:t>
      </w:r>
      <w:r w:rsidR="000D50D7" w:rsidRPr="000D50D7">
        <w:t xml:space="preserve"> </w:t>
      </w:r>
      <w:r>
        <w:t>by</w:t>
      </w:r>
      <w:r w:rsidR="000D50D7" w:rsidRPr="000D50D7">
        <w:t xml:space="preserve"> </w:t>
      </w:r>
      <w:r>
        <w:t>ESW</w:t>
      </w:r>
      <w:r w:rsidR="000D50D7" w:rsidRPr="000D50D7">
        <w:t xml:space="preserve"> </w:t>
      </w:r>
      <w:r>
        <w:t>or</w:t>
      </w:r>
      <w:r w:rsidR="000D50D7" w:rsidRPr="000D50D7">
        <w:t xml:space="preserve"> </w:t>
      </w:r>
      <w:r>
        <w:t>determined</w:t>
      </w:r>
      <w:r w:rsidR="000D50D7" w:rsidRPr="000D50D7">
        <w:t xml:space="preserve"> </w:t>
      </w:r>
      <w:r>
        <w:t>under</w:t>
      </w:r>
      <w:r w:rsidR="000D50D7" w:rsidRPr="000D50D7">
        <w:t xml:space="preserve"> </w:t>
      </w:r>
      <w:r>
        <w:t>paragraph</w:t>
      </w:r>
      <w:r w:rsidR="000D50D7" w:rsidRPr="000D50D7">
        <w:t xml:space="preserve"> </w:t>
      </w:r>
      <w:r w:rsidR="00215B44">
        <w:fldChar w:fldCharType="begin"/>
      </w:r>
      <w:r w:rsidR="00215B44">
        <w:instrText xml:space="preserve"> REF _Ref113363762 \r \h </w:instrText>
      </w:r>
      <w:r w:rsidR="00215B44">
        <w:fldChar w:fldCharType="separate"/>
      </w:r>
      <w:r w:rsidR="000D50D7">
        <w:t>110</w:t>
      </w:r>
      <w:r w:rsidR="00215B44">
        <w:fldChar w:fldCharType="end"/>
      </w:r>
      <w:r>
        <w:t>.</w:t>
      </w:r>
    </w:p>
    <w:p w14:paraId="69E3AF81" w14:textId="77777777" w:rsidR="008C387E" w:rsidRDefault="008C387E" w:rsidP="00D357FE">
      <w:pPr>
        <w:pStyle w:val="N2"/>
      </w:pPr>
      <w:r>
        <w:t>Any</w:t>
      </w:r>
      <w:r w:rsidR="000D50D7" w:rsidRPr="000D50D7">
        <w:t xml:space="preserve"> </w:t>
      </w:r>
      <w:r>
        <w:t>approval</w:t>
      </w:r>
      <w:r w:rsidR="000D50D7" w:rsidRPr="000D50D7">
        <w:t xml:space="preserve"> </w:t>
      </w:r>
      <w:r>
        <w:t>of</w:t>
      </w:r>
      <w:r w:rsidR="000D50D7" w:rsidRPr="000D50D7">
        <w:t xml:space="preserve"> </w:t>
      </w:r>
      <w:r>
        <w:t>ESW</w:t>
      </w:r>
      <w:r w:rsidR="000D50D7" w:rsidRPr="000D50D7">
        <w:t xml:space="preserve"> </w:t>
      </w:r>
      <w:r>
        <w:t>required</w:t>
      </w:r>
      <w:r w:rsidR="000D50D7" w:rsidRPr="000D50D7">
        <w:t xml:space="preserve"> </w:t>
      </w:r>
      <w:r>
        <w:t>under</w:t>
      </w:r>
      <w:r w:rsidR="000D50D7" w:rsidRPr="000D50D7">
        <w:t xml:space="preserve"> </w:t>
      </w:r>
      <w:r>
        <w:t>this</w:t>
      </w:r>
      <w:r w:rsidR="000D50D7" w:rsidRPr="000D50D7">
        <w:t xml:space="preserve"> </w:t>
      </w:r>
      <w:r>
        <w:t>paragraph</w:t>
      </w:r>
      <w:r w:rsidR="004C7FF3">
        <w:t>—</w:t>
      </w:r>
    </w:p>
    <w:p w14:paraId="5ED0C466" w14:textId="77777777" w:rsidR="008C387E" w:rsidRDefault="008C387E" w:rsidP="008C387E">
      <w:pPr>
        <w:pStyle w:val="N3"/>
      </w:pPr>
      <w:r>
        <w:t>must</w:t>
      </w:r>
      <w:r w:rsidR="000D50D7" w:rsidRPr="000D50D7">
        <w:t xml:space="preserve"> </w:t>
      </w:r>
      <w:r>
        <w:t>not</w:t>
      </w:r>
      <w:r w:rsidR="000D50D7" w:rsidRPr="000D50D7">
        <w:t xml:space="preserve"> </w:t>
      </w:r>
      <w:r>
        <w:t>be</w:t>
      </w:r>
      <w:r w:rsidR="000D50D7" w:rsidRPr="000D50D7">
        <w:t xml:space="preserve"> </w:t>
      </w:r>
      <w:r>
        <w:t>unreasonably</w:t>
      </w:r>
      <w:r w:rsidR="000D50D7" w:rsidRPr="000D50D7">
        <w:t xml:space="preserve"> </w:t>
      </w:r>
      <w:r>
        <w:t>withheld</w:t>
      </w:r>
      <w:r w:rsidR="000D50D7" w:rsidRPr="000D50D7">
        <w:t xml:space="preserve"> </w:t>
      </w:r>
      <w:r>
        <w:t>or</w:t>
      </w:r>
      <w:r w:rsidR="000D50D7" w:rsidRPr="000D50D7">
        <w:t xml:space="preserve"> </w:t>
      </w:r>
      <w:r>
        <w:t>delayed;</w:t>
      </w:r>
    </w:p>
    <w:p w14:paraId="0A0B6369" w14:textId="77777777" w:rsidR="008C387E" w:rsidRDefault="008C387E" w:rsidP="008C387E">
      <w:pPr>
        <w:pStyle w:val="N3"/>
      </w:pPr>
      <w:r>
        <w:t>is</w:t>
      </w:r>
      <w:r w:rsidR="000D50D7" w:rsidRPr="000D50D7">
        <w:t xml:space="preserve"> </w:t>
      </w:r>
      <w:r>
        <w:t>deemed</w:t>
      </w:r>
      <w:r w:rsidR="000D50D7" w:rsidRPr="000D50D7">
        <w:t xml:space="preserve"> </w:t>
      </w:r>
      <w:r>
        <w:t>to</w:t>
      </w:r>
      <w:r w:rsidR="000D50D7" w:rsidRPr="000D50D7">
        <w:t xml:space="preserve"> </w:t>
      </w:r>
      <w:r>
        <w:t>have</w:t>
      </w:r>
      <w:r w:rsidR="000D50D7" w:rsidRPr="000D50D7">
        <w:t xml:space="preserve"> </w:t>
      </w:r>
      <w:r>
        <w:t>been</w:t>
      </w:r>
      <w:r w:rsidR="000D50D7" w:rsidRPr="000D50D7">
        <w:t xml:space="preserve"> </w:t>
      </w:r>
      <w:r>
        <w:t>given</w:t>
      </w:r>
      <w:r w:rsidR="000D50D7" w:rsidRPr="000D50D7">
        <w:t xml:space="preserve"> </w:t>
      </w:r>
      <w:r>
        <w:t>if</w:t>
      </w:r>
      <w:r w:rsidR="000D50D7" w:rsidRPr="000D50D7">
        <w:t xml:space="preserve"> </w:t>
      </w:r>
      <w:r>
        <w:t>it</w:t>
      </w:r>
      <w:r w:rsidR="000D50D7" w:rsidRPr="000D50D7">
        <w:t xml:space="preserve"> </w:t>
      </w:r>
      <w:r>
        <w:t>is</w:t>
      </w:r>
      <w:r w:rsidR="000D50D7" w:rsidRPr="000D50D7">
        <w:t xml:space="preserve"> </w:t>
      </w:r>
      <w:r>
        <w:t>neither</w:t>
      </w:r>
      <w:r w:rsidR="000D50D7" w:rsidRPr="000D50D7">
        <w:t xml:space="preserve"> </w:t>
      </w:r>
      <w:r>
        <w:t>given</w:t>
      </w:r>
      <w:r w:rsidR="000D50D7" w:rsidRPr="000D50D7">
        <w:t xml:space="preserve"> </w:t>
      </w:r>
      <w:r>
        <w:t>nor</w:t>
      </w:r>
      <w:r w:rsidR="000D50D7" w:rsidRPr="000D50D7">
        <w:t xml:space="preserve"> </w:t>
      </w:r>
      <w:r>
        <w:t>refused</w:t>
      </w:r>
      <w:r w:rsidR="000D50D7" w:rsidRPr="000D50D7">
        <w:t xml:space="preserve"> </w:t>
      </w:r>
      <w:r>
        <w:t>within</w:t>
      </w:r>
      <w:r w:rsidR="000D50D7" w:rsidRPr="000D50D7">
        <w:t xml:space="preserve"> </w:t>
      </w:r>
      <w:r w:rsidR="002714F3">
        <w:t>42</w:t>
      </w:r>
      <w:r w:rsidR="000D50D7" w:rsidRPr="000D50D7">
        <w:t xml:space="preserve"> </w:t>
      </w:r>
      <w:r>
        <w:t>days</w:t>
      </w:r>
      <w:r w:rsidR="000D50D7" w:rsidRPr="000D50D7">
        <w:t xml:space="preserve"> </w:t>
      </w:r>
      <w:r>
        <w:t>of</w:t>
      </w:r>
      <w:r w:rsidR="000D50D7" w:rsidRPr="000D50D7">
        <w:t xml:space="preserve"> </w:t>
      </w:r>
      <w:r>
        <w:t>the</w:t>
      </w:r>
      <w:r w:rsidR="000D50D7" w:rsidRPr="000D50D7">
        <w:t xml:space="preserve"> </w:t>
      </w:r>
      <w:r>
        <w:t>submission</w:t>
      </w:r>
      <w:r w:rsidR="000D50D7" w:rsidRPr="000D50D7">
        <w:t xml:space="preserve"> </w:t>
      </w:r>
      <w:r>
        <w:t>of</w:t>
      </w:r>
      <w:r w:rsidR="000D50D7" w:rsidRPr="000D50D7">
        <w:t xml:space="preserve"> </w:t>
      </w:r>
      <w:r>
        <w:t>the</w:t>
      </w:r>
      <w:r w:rsidR="000D50D7" w:rsidRPr="000D50D7">
        <w:t xml:space="preserve"> </w:t>
      </w:r>
      <w:r>
        <w:t>plans</w:t>
      </w:r>
      <w:r w:rsidR="000D50D7" w:rsidRPr="000D50D7">
        <w:t xml:space="preserve"> </w:t>
      </w:r>
      <w:r>
        <w:t>for</w:t>
      </w:r>
      <w:r w:rsidR="000D50D7" w:rsidRPr="000D50D7">
        <w:t xml:space="preserve"> </w:t>
      </w:r>
      <w:r>
        <w:t>approval,</w:t>
      </w:r>
      <w:r w:rsidR="000D50D7" w:rsidRPr="000D50D7">
        <w:t xml:space="preserve"> </w:t>
      </w:r>
      <w:r>
        <w:t>or</w:t>
      </w:r>
      <w:r w:rsidR="000D50D7" w:rsidRPr="000D50D7">
        <w:t xml:space="preserve"> </w:t>
      </w:r>
      <w:r>
        <w:t>submission</w:t>
      </w:r>
      <w:r w:rsidR="000D50D7" w:rsidRPr="000D50D7">
        <w:t xml:space="preserve"> </w:t>
      </w:r>
      <w:r>
        <w:t>of</w:t>
      </w:r>
      <w:r w:rsidR="000D50D7" w:rsidRPr="000D50D7">
        <w:t xml:space="preserve"> </w:t>
      </w:r>
      <w:r>
        <w:t>further</w:t>
      </w:r>
      <w:r w:rsidR="000D50D7" w:rsidRPr="000D50D7">
        <w:t xml:space="preserve"> </w:t>
      </w:r>
      <w:r>
        <w:t>particulars</w:t>
      </w:r>
      <w:r w:rsidR="000D50D7" w:rsidRPr="000D50D7">
        <w:t xml:space="preserve"> </w:t>
      </w:r>
      <w:r>
        <w:t>(where</w:t>
      </w:r>
      <w:r w:rsidR="000D50D7" w:rsidRPr="000D50D7">
        <w:t xml:space="preserve"> </w:t>
      </w:r>
      <w:r>
        <w:t>required</w:t>
      </w:r>
      <w:r w:rsidR="000D50D7" w:rsidRPr="000D50D7">
        <w:t xml:space="preserve"> </w:t>
      </w:r>
      <w:r>
        <w:t>by</w:t>
      </w:r>
      <w:r w:rsidR="000D50D7" w:rsidRPr="000D50D7">
        <w:t xml:space="preserve"> </w:t>
      </w:r>
      <w:r>
        <w:t>ESW</w:t>
      </w:r>
      <w:r w:rsidR="000D50D7" w:rsidRPr="000D50D7">
        <w:t xml:space="preserve"> </w:t>
      </w:r>
      <w:r>
        <w:t>under</w:t>
      </w:r>
      <w:r w:rsidR="000D50D7" w:rsidRPr="000D50D7">
        <w:t xml:space="preserve"> </w:t>
      </w:r>
      <w:r>
        <w:t>sub-paragraph</w:t>
      </w:r>
      <w:r w:rsidR="000D50D7" w:rsidRPr="000D50D7">
        <w:t xml:space="preserve"> </w:t>
      </w:r>
      <w:r w:rsidR="00215B44">
        <w:fldChar w:fldCharType="begin"/>
      </w:r>
      <w:r w:rsidR="00215B44">
        <w:instrText xml:space="preserve"> REF _Ref113363798 \r \h </w:instrText>
      </w:r>
      <w:r w:rsidR="00215B44">
        <w:fldChar w:fldCharType="separate"/>
      </w:r>
      <w:r w:rsidR="000D50D7">
        <w:t>(1)</w:t>
      </w:r>
      <w:r w:rsidR="00215B44">
        <w:fldChar w:fldCharType="end"/>
      </w:r>
      <w:r w:rsidR="000D50D7" w:rsidRPr="000D50D7">
        <w:t xml:space="preserve"> </w:t>
      </w:r>
      <w:r>
        <w:t>whichever</w:t>
      </w:r>
      <w:r w:rsidR="000D50D7" w:rsidRPr="000D50D7">
        <w:t xml:space="preserve"> </w:t>
      </w:r>
      <w:r>
        <w:t>is</w:t>
      </w:r>
      <w:r w:rsidR="000D50D7" w:rsidRPr="000D50D7">
        <w:t xml:space="preserve"> </w:t>
      </w:r>
      <w:r>
        <w:t>the</w:t>
      </w:r>
      <w:r w:rsidR="000D50D7" w:rsidRPr="000D50D7">
        <w:t xml:space="preserve"> </w:t>
      </w:r>
      <w:r>
        <w:t>later;</w:t>
      </w:r>
      <w:r w:rsidR="000D50D7" w:rsidRPr="000D50D7">
        <w:t xml:space="preserve"> </w:t>
      </w:r>
      <w:r>
        <w:t>and</w:t>
      </w:r>
    </w:p>
    <w:p w14:paraId="71F16B43" w14:textId="77777777" w:rsidR="008C387E" w:rsidRDefault="008C387E" w:rsidP="008C387E">
      <w:pPr>
        <w:pStyle w:val="N3"/>
      </w:pPr>
      <w:r>
        <w:t>may</w:t>
      </w:r>
      <w:r w:rsidR="000D50D7" w:rsidRPr="000D50D7">
        <w:t xml:space="preserve"> </w:t>
      </w:r>
      <w:r>
        <w:t>be</w:t>
      </w:r>
      <w:r w:rsidR="000D50D7" w:rsidRPr="000D50D7">
        <w:t xml:space="preserve"> </w:t>
      </w:r>
      <w:r>
        <w:t>given</w:t>
      </w:r>
      <w:r w:rsidR="000D50D7" w:rsidRPr="000D50D7">
        <w:t xml:space="preserve"> </w:t>
      </w:r>
      <w:r>
        <w:t>subject</w:t>
      </w:r>
      <w:r w:rsidR="000D50D7" w:rsidRPr="000D50D7">
        <w:t xml:space="preserve"> </w:t>
      </w:r>
      <w:r>
        <w:t>to</w:t>
      </w:r>
      <w:r w:rsidR="000D50D7" w:rsidRPr="000D50D7">
        <w:t xml:space="preserve"> </w:t>
      </w:r>
      <w:r>
        <w:t>such</w:t>
      </w:r>
      <w:r w:rsidR="000D50D7" w:rsidRPr="000D50D7">
        <w:t xml:space="preserve"> </w:t>
      </w:r>
      <w:r>
        <w:t>reasonable</w:t>
      </w:r>
      <w:r w:rsidR="000D50D7" w:rsidRPr="000D50D7">
        <w:t xml:space="preserve"> </w:t>
      </w:r>
      <w:r>
        <w:t>requirements</w:t>
      </w:r>
      <w:r w:rsidR="000D50D7" w:rsidRPr="000D50D7">
        <w:t xml:space="preserve"> </w:t>
      </w:r>
      <w:r>
        <w:t>as</w:t>
      </w:r>
      <w:r w:rsidR="000D50D7" w:rsidRPr="000D50D7">
        <w:t xml:space="preserve"> </w:t>
      </w:r>
      <w:r>
        <w:t>ESW</w:t>
      </w:r>
      <w:r w:rsidR="000D50D7" w:rsidRPr="000D50D7">
        <w:t xml:space="preserve"> </w:t>
      </w:r>
      <w:r>
        <w:t>may</w:t>
      </w:r>
      <w:r w:rsidR="000D50D7" w:rsidRPr="000D50D7">
        <w:t xml:space="preserve"> </w:t>
      </w:r>
      <w:r>
        <w:t>make</w:t>
      </w:r>
      <w:r w:rsidR="000D50D7" w:rsidRPr="000D50D7">
        <w:t xml:space="preserve"> </w:t>
      </w:r>
      <w:r>
        <w:t>for</w:t>
      </w:r>
      <w:r w:rsidR="000D50D7" w:rsidRPr="000D50D7">
        <w:t xml:space="preserve"> </w:t>
      </w:r>
      <w:r>
        <w:t>the</w:t>
      </w:r>
      <w:r w:rsidR="000D50D7" w:rsidRPr="000D50D7">
        <w:t xml:space="preserve"> </w:t>
      </w:r>
      <w:r>
        <w:t>protection</w:t>
      </w:r>
      <w:r w:rsidR="000D50D7" w:rsidRPr="000D50D7">
        <w:t xml:space="preserve"> </w:t>
      </w:r>
      <w:r>
        <w:t>of</w:t>
      </w:r>
      <w:r w:rsidR="000D50D7" w:rsidRPr="000D50D7">
        <w:t xml:space="preserve"> </w:t>
      </w:r>
      <w:r>
        <w:t>its</w:t>
      </w:r>
      <w:r w:rsidR="000D50D7" w:rsidRPr="000D50D7">
        <w:t xml:space="preserve"> </w:t>
      </w:r>
      <w:r>
        <w:t>apparatus</w:t>
      </w:r>
      <w:r w:rsidR="000D50D7" w:rsidRPr="000D50D7">
        <w:t xml:space="preserve"> </w:t>
      </w:r>
      <w:r>
        <w:t>taking</w:t>
      </w:r>
      <w:r w:rsidR="000D50D7" w:rsidRPr="000D50D7">
        <w:t xml:space="preserve"> </w:t>
      </w:r>
      <w:r>
        <w:t>into</w:t>
      </w:r>
      <w:r w:rsidR="000D50D7" w:rsidRPr="000D50D7">
        <w:t xml:space="preserve"> </w:t>
      </w:r>
      <w:r>
        <w:t>account</w:t>
      </w:r>
      <w:r w:rsidR="000D50D7" w:rsidRPr="000D50D7">
        <w:t xml:space="preserve"> </w:t>
      </w:r>
      <w:r>
        <w:t>the</w:t>
      </w:r>
      <w:r w:rsidR="000D50D7" w:rsidRPr="000D50D7">
        <w:t xml:space="preserve"> </w:t>
      </w:r>
      <w:r>
        <w:t>terms</w:t>
      </w:r>
      <w:r w:rsidR="000D50D7" w:rsidRPr="000D50D7">
        <w:t xml:space="preserve"> </w:t>
      </w:r>
      <w:r>
        <w:t>of</w:t>
      </w:r>
      <w:r w:rsidR="000D50D7" w:rsidRPr="000D50D7">
        <w:t xml:space="preserve"> </w:t>
      </w:r>
      <w:r>
        <w:t>this</w:t>
      </w:r>
      <w:r w:rsidR="000D50D7" w:rsidRPr="000D50D7">
        <w:t xml:space="preserve"> </w:t>
      </w:r>
      <w:r>
        <w:t>Order.</w:t>
      </w:r>
    </w:p>
    <w:p w14:paraId="55ACEB6A" w14:textId="77777777" w:rsidR="008C387E" w:rsidRDefault="008C387E" w:rsidP="008C387E">
      <w:pPr>
        <w:pStyle w:val="N2"/>
      </w:pPr>
      <w:r>
        <w:t>Any</w:t>
      </w:r>
      <w:r w:rsidR="000D50D7" w:rsidRPr="000D50D7">
        <w:t xml:space="preserve"> </w:t>
      </w:r>
      <w:r>
        <w:t>refusal</w:t>
      </w:r>
      <w:r w:rsidR="000D50D7" w:rsidRPr="000D50D7">
        <w:t xml:space="preserve"> </w:t>
      </w:r>
      <w:r>
        <w:t>under</w:t>
      </w:r>
      <w:r w:rsidR="000D50D7" w:rsidRPr="000D50D7">
        <w:t xml:space="preserve"> </w:t>
      </w:r>
      <w:r>
        <w:t>this</w:t>
      </w:r>
      <w:r w:rsidR="000D50D7" w:rsidRPr="000D50D7">
        <w:t xml:space="preserve"> </w:t>
      </w:r>
      <w:r>
        <w:t>paragraph</w:t>
      </w:r>
      <w:r w:rsidR="000D50D7" w:rsidRPr="000D50D7">
        <w:t xml:space="preserve"> </w:t>
      </w:r>
      <w:r>
        <w:t>must</w:t>
      </w:r>
      <w:r w:rsidR="000D50D7" w:rsidRPr="000D50D7">
        <w:t xml:space="preserve"> </w:t>
      </w:r>
      <w:r>
        <w:t>be</w:t>
      </w:r>
      <w:r w:rsidR="000D50D7" w:rsidRPr="000D50D7">
        <w:t xml:space="preserve"> </w:t>
      </w:r>
      <w:r>
        <w:t>accompanied</w:t>
      </w:r>
      <w:r w:rsidR="000D50D7" w:rsidRPr="000D50D7">
        <w:t xml:space="preserve"> </w:t>
      </w:r>
      <w:r>
        <w:t>by</w:t>
      </w:r>
      <w:r w:rsidR="000D50D7" w:rsidRPr="000D50D7">
        <w:t xml:space="preserve"> </w:t>
      </w:r>
      <w:r>
        <w:t>a</w:t>
      </w:r>
      <w:r w:rsidR="000D50D7" w:rsidRPr="000D50D7">
        <w:t xml:space="preserve"> </w:t>
      </w:r>
      <w:r>
        <w:t>statement</w:t>
      </w:r>
      <w:r w:rsidR="000D50D7" w:rsidRPr="000D50D7">
        <w:t xml:space="preserve"> </w:t>
      </w:r>
      <w:r>
        <w:t>of</w:t>
      </w:r>
      <w:r w:rsidR="000D50D7" w:rsidRPr="000D50D7">
        <w:t xml:space="preserve"> </w:t>
      </w:r>
      <w:r>
        <w:t>the</w:t>
      </w:r>
      <w:r w:rsidR="000D50D7" w:rsidRPr="000D50D7">
        <w:t xml:space="preserve"> </w:t>
      </w:r>
      <w:r>
        <w:t>reasons</w:t>
      </w:r>
      <w:r w:rsidR="000D50D7" w:rsidRPr="000D50D7">
        <w:t xml:space="preserve"> </w:t>
      </w:r>
      <w:r>
        <w:t>for</w:t>
      </w:r>
      <w:r w:rsidR="000D50D7" w:rsidRPr="000D50D7">
        <w:t xml:space="preserve"> </w:t>
      </w:r>
      <w:r>
        <w:t>refusal.</w:t>
      </w:r>
    </w:p>
    <w:p w14:paraId="65D027EF" w14:textId="77777777" w:rsidR="008C387E" w:rsidRDefault="000D50D7" w:rsidP="008C387E">
      <w:pPr>
        <w:pStyle w:val="N1"/>
      </w:pPr>
      <w:bookmarkStart w:id="1437" w:name="_Ref113363849"/>
      <w:r w:rsidRPr="000D50D7">
        <w:t> </w:t>
      </w:r>
      <w:r w:rsidR="008C387E">
        <w:t>Without</w:t>
      </w:r>
      <w:r w:rsidRPr="000D50D7">
        <w:t xml:space="preserve"> </w:t>
      </w:r>
      <w:r w:rsidR="008C387E">
        <w:t>limiting</w:t>
      </w:r>
      <w:r w:rsidRPr="000D50D7">
        <w:t xml:space="preserve"> </w:t>
      </w:r>
      <w:r w:rsidR="008C387E">
        <w:t>the</w:t>
      </w:r>
      <w:r w:rsidRPr="000D50D7">
        <w:t xml:space="preserve"> </w:t>
      </w:r>
      <w:r w:rsidR="008C387E">
        <w:t>scope</w:t>
      </w:r>
      <w:r w:rsidRPr="000D50D7">
        <w:t xml:space="preserve"> </w:t>
      </w:r>
      <w:r w:rsidR="008C387E">
        <w:t>of</w:t>
      </w:r>
      <w:r w:rsidRPr="000D50D7">
        <w:t xml:space="preserve"> </w:t>
      </w:r>
      <w:r w:rsidR="008C387E">
        <w:t>paragraph</w:t>
      </w:r>
      <w:r w:rsidRPr="000D50D7">
        <w:t xml:space="preserve"> </w:t>
      </w:r>
      <w:r w:rsidR="00215B44">
        <w:fldChar w:fldCharType="begin"/>
      </w:r>
      <w:r w:rsidR="00215B44">
        <w:instrText xml:space="preserve"> REF _Ref113363815 \r \h </w:instrText>
      </w:r>
      <w:r w:rsidR="00215B44">
        <w:fldChar w:fldCharType="separate"/>
      </w:r>
      <w:r>
        <w:t>100</w:t>
      </w:r>
      <w:r w:rsidR="00215B44">
        <w:fldChar w:fldCharType="end"/>
      </w:r>
      <w:r w:rsidR="008C387E">
        <w:t>,</w:t>
      </w:r>
      <w:r w:rsidRPr="000D50D7">
        <w:t xml:space="preserve"> </w:t>
      </w:r>
      <w:r w:rsidR="008C387E">
        <w:t>the</w:t>
      </w:r>
      <w:r w:rsidRPr="000D50D7">
        <w:t xml:space="preserve"> </w:t>
      </w:r>
      <w:r w:rsidR="008C387E">
        <w:t>requirements</w:t>
      </w:r>
      <w:r w:rsidRPr="000D50D7">
        <w:t xml:space="preserve"> </w:t>
      </w:r>
      <w:r w:rsidR="008C387E">
        <w:t>which</w:t>
      </w:r>
      <w:r w:rsidRPr="000D50D7">
        <w:t xml:space="preserve"> </w:t>
      </w:r>
      <w:r w:rsidR="008C387E">
        <w:t>ESW</w:t>
      </w:r>
      <w:r w:rsidRPr="000D50D7">
        <w:t xml:space="preserve"> </w:t>
      </w:r>
      <w:r w:rsidR="008C387E">
        <w:t>may</w:t>
      </w:r>
      <w:r w:rsidRPr="000D50D7">
        <w:t xml:space="preserve"> </w:t>
      </w:r>
      <w:r w:rsidR="008C387E">
        <w:t>make</w:t>
      </w:r>
      <w:r w:rsidRPr="000D50D7">
        <w:t xml:space="preserve"> </w:t>
      </w:r>
      <w:r w:rsidR="008C387E">
        <w:t>under</w:t>
      </w:r>
      <w:r w:rsidRPr="000D50D7">
        <w:t xml:space="preserve"> </w:t>
      </w:r>
      <w:r w:rsidR="008C387E">
        <w:t>that</w:t>
      </w:r>
      <w:r w:rsidRPr="000D50D7">
        <w:t xml:space="preserve"> </w:t>
      </w:r>
      <w:r w:rsidR="008C387E">
        <w:t>paragraph</w:t>
      </w:r>
      <w:r w:rsidRPr="000D50D7">
        <w:t xml:space="preserve"> </w:t>
      </w:r>
      <w:r w:rsidR="008C387E">
        <w:t>include</w:t>
      </w:r>
      <w:r w:rsidRPr="000D50D7">
        <w:t xml:space="preserve"> </w:t>
      </w:r>
      <w:r w:rsidR="008C387E">
        <w:t>conditions</w:t>
      </w:r>
      <w:r w:rsidRPr="000D50D7">
        <w:t xml:space="preserve"> </w:t>
      </w:r>
      <w:r w:rsidR="008C387E">
        <w:t>requiring</w:t>
      </w:r>
      <w:r w:rsidRPr="000D50D7">
        <w:t xml:space="preserve"> </w:t>
      </w:r>
      <w:r w:rsidR="008C387E">
        <w:t>the</w:t>
      </w:r>
      <w:r w:rsidRPr="000D50D7">
        <w:t xml:space="preserve"> </w:t>
      </w:r>
      <w:r w:rsidR="008C387E">
        <w:t>undertaker</w:t>
      </w:r>
      <w:r w:rsidRPr="000D50D7">
        <w:t xml:space="preserve"> </w:t>
      </w:r>
      <w:r w:rsidR="008C387E">
        <w:t>at</w:t>
      </w:r>
      <w:r w:rsidRPr="000D50D7">
        <w:t xml:space="preserve"> </w:t>
      </w:r>
      <w:r w:rsidR="008C387E">
        <w:t>its</w:t>
      </w:r>
      <w:r w:rsidRPr="000D50D7">
        <w:t xml:space="preserve"> </w:t>
      </w:r>
      <w:r w:rsidR="008C387E">
        <w:t>own</w:t>
      </w:r>
      <w:r w:rsidRPr="000D50D7">
        <w:t xml:space="preserve"> </w:t>
      </w:r>
      <w:r w:rsidR="008C387E">
        <w:t>expense</w:t>
      </w:r>
      <w:r w:rsidRPr="000D50D7">
        <w:t xml:space="preserve"> </w:t>
      </w:r>
      <w:r w:rsidR="008C387E">
        <w:t>to</w:t>
      </w:r>
      <w:r w:rsidRPr="000D50D7">
        <w:t xml:space="preserve"> </w:t>
      </w:r>
      <w:r w:rsidR="008C387E">
        <w:t>construct</w:t>
      </w:r>
      <w:r w:rsidRPr="000D50D7">
        <w:t xml:space="preserve"> </w:t>
      </w:r>
      <w:r w:rsidR="008C387E">
        <w:t>such</w:t>
      </w:r>
      <w:r w:rsidRPr="000D50D7">
        <w:t xml:space="preserve"> </w:t>
      </w:r>
      <w:r w:rsidR="008C387E">
        <w:t>protective</w:t>
      </w:r>
      <w:r w:rsidRPr="000D50D7">
        <w:t xml:space="preserve"> </w:t>
      </w:r>
      <w:r w:rsidR="008C387E">
        <w:t>works,</w:t>
      </w:r>
      <w:r w:rsidRPr="000D50D7">
        <w:t xml:space="preserve"> </w:t>
      </w:r>
      <w:r w:rsidR="008C387E">
        <w:t>whether</w:t>
      </w:r>
      <w:r w:rsidRPr="000D50D7">
        <w:t xml:space="preserve"> </w:t>
      </w:r>
      <w:r w:rsidR="008C387E">
        <w:t>temporary</w:t>
      </w:r>
      <w:r w:rsidRPr="000D50D7">
        <w:t xml:space="preserve"> </w:t>
      </w:r>
      <w:r w:rsidR="008C387E">
        <w:t>or</w:t>
      </w:r>
      <w:r w:rsidRPr="000D50D7">
        <w:t xml:space="preserve"> </w:t>
      </w:r>
      <w:r w:rsidR="008C387E">
        <w:t>permanent,</w:t>
      </w:r>
      <w:r w:rsidRPr="000D50D7">
        <w:t xml:space="preserve"> </w:t>
      </w:r>
      <w:r w:rsidR="008C387E">
        <w:t>during</w:t>
      </w:r>
      <w:r w:rsidRPr="000D50D7">
        <w:t xml:space="preserve"> </w:t>
      </w:r>
      <w:r w:rsidR="008C387E">
        <w:t>the</w:t>
      </w:r>
      <w:r w:rsidRPr="000D50D7">
        <w:t xml:space="preserve"> </w:t>
      </w:r>
      <w:r w:rsidR="008C387E">
        <w:t>construction</w:t>
      </w:r>
      <w:r w:rsidRPr="000D50D7">
        <w:t xml:space="preserve"> </w:t>
      </w:r>
      <w:r w:rsidR="008C387E">
        <w:t>of</w:t>
      </w:r>
      <w:r w:rsidRPr="000D50D7">
        <w:t xml:space="preserve"> </w:t>
      </w:r>
      <w:r w:rsidR="008C387E">
        <w:t>the</w:t>
      </w:r>
      <w:r w:rsidRPr="000D50D7">
        <w:t xml:space="preserve"> </w:t>
      </w:r>
      <w:r w:rsidR="008C387E">
        <w:t>specified</w:t>
      </w:r>
      <w:r w:rsidRPr="000D50D7">
        <w:t xml:space="preserve"> </w:t>
      </w:r>
      <w:r w:rsidR="008C387E">
        <w:t>work</w:t>
      </w:r>
      <w:r w:rsidRPr="000D50D7">
        <w:t xml:space="preserve"> </w:t>
      </w:r>
      <w:r w:rsidR="008C387E">
        <w:t>as</w:t>
      </w:r>
      <w:r w:rsidRPr="000D50D7">
        <w:t xml:space="preserve"> </w:t>
      </w:r>
      <w:r w:rsidR="008C387E">
        <w:t>are</w:t>
      </w:r>
      <w:r w:rsidRPr="000D50D7">
        <w:t xml:space="preserve"> </w:t>
      </w:r>
      <w:r w:rsidR="008C387E">
        <w:t>reasonably</w:t>
      </w:r>
      <w:r w:rsidRPr="000D50D7">
        <w:t xml:space="preserve"> </w:t>
      </w:r>
      <w:r w:rsidR="008C387E">
        <w:t>necessary</w:t>
      </w:r>
      <w:r w:rsidRPr="000D50D7">
        <w:t xml:space="preserve"> </w:t>
      </w:r>
      <w:r w:rsidR="008C387E">
        <w:t>taking</w:t>
      </w:r>
      <w:r w:rsidRPr="000D50D7">
        <w:t xml:space="preserve"> </w:t>
      </w:r>
      <w:r w:rsidR="008C387E">
        <w:t>account</w:t>
      </w:r>
      <w:r w:rsidRPr="000D50D7">
        <w:t xml:space="preserve"> </w:t>
      </w:r>
      <w:r w:rsidR="008C387E">
        <w:t>of</w:t>
      </w:r>
      <w:r w:rsidRPr="000D50D7">
        <w:t xml:space="preserve"> </w:t>
      </w:r>
      <w:r w:rsidR="008C387E">
        <w:t>the</w:t>
      </w:r>
      <w:r w:rsidRPr="000D50D7">
        <w:t xml:space="preserve"> </w:t>
      </w:r>
      <w:r w:rsidR="008C387E">
        <w:t>terms</w:t>
      </w:r>
      <w:r w:rsidRPr="000D50D7">
        <w:t xml:space="preserve"> </w:t>
      </w:r>
      <w:r w:rsidR="008C387E">
        <w:t>of</w:t>
      </w:r>
      <w:r w:rsidRPr="000D50D7">
        <w:t xml:space="preserve"> </w:t>
      </w:r>
      <w:r w:rsidR="008C387E">
        <w:t>this</w:t>
      </w:r>
      <w:r w:rsidRPr="000D50D7">
        <w:t xml:space="preserve"> </w:t>
      </w:r>
      <w:r w:rsidR="008C387E">
        <w:t>Order</w:t>
      </w:r>
      <w:r w:rsidRPr="000D50D7">
        <w:t xml:space="preserve"> </w:t>
      </w:r>
      <w:r w:rsidR="008C387E">
        <w:t>to</w:t>
      </w:r>
      <w:r w:rsidRPr="000D50D7">
        <w:t xml:space="preserve"> </w:t>
      </w:r>
      <w:r w:rsidR="008C387E">
        <w:t>safeguard</w:t>
      </w:r>
      <w:r w:rsidRPr="000D50D7">
        <w:t xml:space="preserve"> </w:t>
      </w:r>
      <w:r w:rsidR="008C387E">
        <w:t>any</w:t>
      </w:r>
      <w:r w:rsidRPr="000D50D7">
        <w:t xml:space="preserve"> </w:t>
      </w:r>
      <w:r w:rsidR="008C387E">
        <w:t>apparatus</w:t>
      </w:r>
      <w:r w:rsidRPr="000D50D7">
        <w:t xml:space="preserve"> </w:t>
      </w:r>
      <w:r w:rsidR="008C387E">
        <w:t>against</w:t>
      </w:r>
      <w:r w:rsidRPr="000D50D7">
        <w:t xml:space="preserve"> </w:t>
      </w:r>
      <w:r w:rsidR="008C387E">
        <w:t>damage</w:t>
      </w:r>
      <w:r w:rsidRPr="000D50D7">
        <w:t xml:space="preserve"> </w:t>
      </w:r>
      <w:r w:rsidR="008C387E">
        <w:t>by</w:t>
      </w:r>
      <w:r w:rsidRPr="000D50D7">
        <w:t xml:space="preserve"> </w:t>
      </w:r>
      <w:r w:rsidR="008C387E">
        <w:t>reason</w:t>
      </w:r>
      <w:r w:rsidRPr="000D50D7">
        <w:t xml:space="preserve"> </w:t>
      </w:r>
      <w:r w:rsidR="008C387E">
        <w:t>of</w:t>
      </w:r>
      <w:r w:rsidRPr="000D50D7">
        <w:t xml:space="preserve"> </w:t>
      </w:r>
      <w:r w:rsidR="008C387E">
        <w:t>any</w:t>
      </w:r>
      <w:r w:rsidRPr="000D50D7">
        <w:t xml:space="preserve"> </w:t>
      </w:r>
      <w:r w:rsidR="008C387E">
        <w:t>specified</w:t>
      </w:r>
      <w:r w:rsidRPr="000D50D7">
        <w:t xml:space="preserve"> </w:t>
      </w:r>
      <w:r w:rsidR="008C387E">
        <w:t>work.</w:t>
      </w:r>
      <w:bookmarkEnd w:id="1437"/>
    </w:p>
    <w:p w14:paraId="7D98E146" w14:textId="77777777" w:rsidR="008C387E" w:rsidRDefault="008C387E" w:rsidP="008C387E">
      <w:pPr>
        <w:pStyle w:val="N1"/>
      </w:pPr>
      <w:r>
        <w:t>—</w:t>
      </w:r>
      <w:r>
        <w:fldChar w:fldCharType="begin"/>
      </w:r>
      <w:r>
        <w:instrText xml:space="preserve"> LISTNUM "SEQ1" \l 2 </w:instrText>
      </w:r>
      <w:r>
        <w:fldChar w:fldCharType="end"/>
      </w:r>
      <w:r w:rsidR="000D50D7" w:rsidRPr="000D50D7">
        <w:t> </w:t>
      </w:r>
      <w:r>
        <w:t>Subject</w:t>
      </w:r>
      <w:r w:rsidR="000D50D7" w:rsidRPr="000D50D7">
        <w:t xml:space="preserve"> </w:t>
      </w:r>
      <w:r>
        <w:t>to</w:t>
      </w:r>
      <w:r w:rsidR="000D50D7" w:rsidRPr="000D50D7">
        <w:t xml:space="preserve"> </w:t>
      </w:r>
      <w:r>
        <w:t>sub-paragraph</w:t>
      </w:r>
      <w:r w:rsidR="000D50D7" w:rsidRPr="000D50D7">
        <w:t xml:space="preserve"> </w:t>
      </w:r>
      <w:r w:rsidR="00215B44">
        <w:fldChar w:fldCharType="begin"/>
      </w:r>
      <w:r w:rsidR="00215B44">
        <w:instrText xml:space="preserve"> REF _Ref113363833 \r \h </w:instrText>
      </w:r>
      <w:r w:rsidR="00215B44">
        <w:fldChar w:fldCharType="separate"/>
      </w:r>
      <w:r w:rsidR="000D50D7">
        <w:t>(2)</w:t>
      </w:r>
      <w:r w:rsidR="00215B44">
        <w:fldChar w:fldCharType="end"/>
      </w:r>
      <w:r>
        <w:t>,</w:t>
      </w:r>
      <w:r w:rsidR="000D50D7" w:rsidRPr="000D50D7">
        <w:t xml:space="preserve"> </w:t>
      </w:r>
      <w:r>
        <w:t>any</w:t>
      </w:r>
      <w:r w:rsidR="000D50D7" w:rsidRPr="000D50D7">
        <w:t xml:space="preserve"> </w:t>
      </w:r>
      <w:r>
        <w:t>specified</w:t>
      </w:r>
      <w:r w:rsidR="000D50D7" w:rsidRPr="000D50D7">
        <w:t xml:space="preserve"> </w:t>
      </w:r>
      <w:r>
        <w:t>work,</w:t>
      </w:r>
      <w:r w:rsidR="000D50D7" w:rsidRPr="000D50D7">
        <w:t xml:space="preserve"> </w:t>
      </w:r>
      <w:r>
        <w:t>and</w:t>
      </w:r>
      <w:r w:rsidR="000D50D7" w:rsidRPr="000D50D7">
        <w:t xml:space="preserve"> </w:t>
      </w:r>
      <w:r>
        <w:t>all</w:t>
      </w:r>
      <w:r w:rsidR="000D50D7" w:rsidRPr="000D50D7">
        <w:t xml:space="preserve"> </w:t>
      </w:r>
      <w:r>
        <w:t>protective</w:t>
      </w:r>
      <w:r w:rsidR="000D50D7" w:rsidRPr="000D50D7">
        <w:t xml:space="preserve"> </w:t>
      </w:r>
      <w:r>
        <w:t>works</w:t>
      </w:r>
      <w:r w:rsidR="000D50D7" w:rsidRPr="000D50D7">
        <w:t xml:space="preserve"> </w:t>
      </w:r>
      <w:r>
        <w:t>required</w:t>
      </w:r>
      <w:r w:rsidR="000D50D7" w:rsidRPr="000D50D7">
        <w:t xml:space="preserve"> </w:t>
      </w:r>
      <w:r>
        <w:t>by</w:t>
      </w:r>
      <w:r w:rsidR="000D50D7" w:rsidRPr="000D50D7">
        <w:t xml:space="preserve"> </w:t>
      </w:r>
      <w:r>
        <w:t>ESW</w:t>
      </w:r>
      <w:r w:rsidR="000D50D7" w:rsidRPr="000D50D7">
        <w:t xml:space="preserve"> </w:t>
      </w:r>
      <w:r>
        <w:t>under</w:t>
      </w:r>
      <w:r w:rsidR="000D50D7" w:rsidRPr="000D50D7">
        <w:t xml:space="preserve"> </w:t>
      </w:r>
      <w:r>
        <w:t>paragraph</w:t>
      </w:r>
      <w:r w:rsidR="000D50D7" w:rsidRPr="000D50D7">
        <w:t xml:space="preserve"> </w:t>
      </w:r>
      <w:r w:rsidR="00215B44">
        <w:fldChar w:fldCharType="begin"/>
      </w:r>
      <w:r w:rsidR="00215B44">
        <w:instrText xml:space="preserve"> REF _Ref113363849 \r \h </w:instrText>
      </w:r>
      <w:r w:rsidR="00215B44">
        <w:fldChar w:fldCharType="separate"/>
      </w:r>
      <w:r w:rsidR="000D50D7">
        <w:t>101</w:t>
      </w:r>
      <w:r w:rsidR="00215B44">
        <w:fldChar w:fldCharType="end"/>
      </w:r>
      <w:r>
        <w:t>,</w:t>
      </w:r>
      <w:r w:rsidR="000D50D7" w:rsidRPr="000D50D7">
        <w:t xml:space="preserve"> </w:t>
      </w:r>
      <w:r>
        <w:t>must</w:t>
      </w:r>
      <w:r w:rsidR="000D50D7" w:rsidRPr="000D50D7">
        <w:t xml:space="preserve"> </w:t>
      </w:r>
      <w:r>
        <w:t>be</w:t>
      </w:r>
      <w:r w:rsidR="000D50D7" w:rsidRPr="000D50D7">
        <w:t xml:space="preserve"> </w:t>
      </w:r>
      <w:r>
        <w:t>constructed</w:t>
      </w:r>
      <w:r w:rsidR="004C7FF3">
        <w:t>—</w:t>
      </w:r>
    </w:p>
    <w:p w14:paraId="6D073862" w14:textId="77777777" w:rsidR="008C387E" w:rsidRDefault="008C387E" w:rsidP="008C387E">
      <w:pPr>
        <w:pStyle w:val="N3"/>
      </w:pPr>
      <w:r>
        <w:t>without</w:t>
      </w:r>
      <w:r w:rsidR="000D50D7" w:rsidRPr="000D50D7">
        <w:t xml:space="preserve"> </w:t>
      </w:r>
      <w:r>
        <w:t>unreasonable</w:t>
      </w:r>
      <w:r w:rsidR="000D50D7" w:rsidRPr="000D50D7">
        <w:t xml:space="preserve"> </w:t>
      </w:r>
      <w:r>
        <w:t>delay</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plans</w:t>
      </w:r>
      <w:r w:rsidR="000D50D7" w:rsidRPr="000D50D7">
        <w:t xml:space="preserve"> </w:t>
      </w:r>
      <w:r>
        <w:t>approved</w:t>
      </w:r>
      <w:r w:rsidR="000D50D7" w:rsidRPr="000D50D7">
        <w:t xml:space="preserve"> </w:t>
      </w:r>
      <w:r>
        <w:t>or</w:t>
      </w:r>
      <w:r w:rsidR="000D50D7" w:rsidRPr="000D50D7">
        <w:t xml:space="preserve"> </w:t>
      </w:r>
      <w:r>
        <w:t>deemed</w:t>
      </w:r>
      <w:r w:rsidR="000D50D7" w:rsidRPr="000D50D7">
        <w:t xml:space="preserve"> </w:t>
      </w:r>
      <w:r>
        <w:t>to</w:t>
      </w:r>
      <w:r w:rsidR="000D50D7" w:rsidRPr="000D50D7">
        <w:t xml:space="preserve"> </w:t>
      </w:r>
      <w:r>
        <w:t>have</w:t>
      </w:r>
      <w:r w:rsidR="000D50D7" w:rsidRPr="000D50D7">
        <w:t xml:space="preserve"> </w:t>
      </w:r>
      <w:r>
        <w:t>been</w:t>
      </w:r>
      <w:r w:rsidR="000D50D7" w:rsidRPr="000D50D7">
        <w:t xml:space="preserve"> </w:t>
      </w:r>
      <w:r>
        <w:t>approved</w:t>
      </w:r>
      <w:r w:rsidR="000D50D7" w:rsidRPr="000D50D7">
        <w:t xml:space="preserve"> </w:t>
      </w:r>
      <w:r>
        <w:t>or</w:t>
      </w:r>
      <w:r w:rsidR="000D50D7" w:rsidRPr="000D50D7">
        <w:t xml:space="preserve"> </w:t>
      </w:r>
      <w:r>
        <w:t>settled</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and</w:t>
      </w:r>
    </w:p>
    <w:p w14:paraId="490AEE7A" w14:textId="77777777" w:rsidR="008C387E" w:rsidRDefault="008C387E" w:rsidP="008C387E">
      <w:pPr>
        <w:pStyle w:val="N3"/>
      </w:pPr>
      <w:r>
        <w:t>to</w:t>
      </w:r>
      <w:r w:rsidR="000D50D7" w:rsidRPr="000D50D7">
        <w:t xml:space="preserve"> </w:t>
      </w:r>
      <w:r>
        <w:t>the</w:t>
      </w:r>
      <w:r w:rsidR="000D50D7" w:rsidRPr="000D50D7">
        <w:t xml:space="preserve"> </w:t>
      </w:r>
      <w:r>
        <w:t>reasonable</w:t>
      </w:r>
      <w:r w:rsidR="000D50D7" w:rsidRPr="000D50D7">
        <w:t xml:space="preserve"> </w:t>
      </w:r>
      <w:r>
        <w:t>satisfaction</w:t>
      </w:r>
      <w:r w:rsidR="000D50D7" w:rsidRPr="000D50D7">
        <w:t xml:space="preserve"> </w:t>
      </w:r>
      <w:r>
        <w:t>of</w:t>
      </w:r>
      <w:r w:rsidR="000D50D7" w:rsidRPr="000D50D7">
        <w:t xml:space="preserve"> </w:t>
      </w:r>
      <w:r>
        <w:t>ESW,</w:t>
      </w:r>
    </w:p>
    <w:p w14:paraId="436BA74C" w14:textId="77777777" w:rsidR="008C387E" w:rsidRDefault="008C387E" w:rsidP="008C387E">
      <w:pPr>
        <w:pStyle w:val="T2"/>
      </w:pPr>
      <w:r>
        <w:t>and</w:t>
      </w:r>
      <w:r w:rsidR="000D50D7" w:rsidRPr="000D50D7">
        <w:t xml:space="preserve"> </w:t>
      </w:r>
      <w:r>
        <w:t>an</w:t>
      </w:r>
      <w:r w:rsidR="000D50D7" w:rsidRPr="000D50D7">
        <w:t xml:space="preserve"> </w:t>
      </w:r>
      <w:r>
        <w:t>officer</w:t>
      </w:r>
      <w:r w:rsidR="000D50D7" w:rsidRPr="000D50D7">
        <w:t xml:space="preserve"> </w:t>
      </w:r>
      <w:r>
        <w:t>of</w:t>
      </w:r>
      <w:r w:rsidR="000D50D7" w:rsidRPr="000D50D7">
        <w:t xml:space="preserve"> </w:t>
      </w:r>
      <w:r>
        <w:t>ESW</w:t>
      </w:r>
      <w:r w:rsidR="000D50D7" w:rsidRPr="000D50D7">
        <w:t xml:space="preserve"> </w:t>
      </w:r>
      <w:r>
        <w:t>is</w:t>
      </w:r>
      <w:r w:rsidR="000D50D7" w:rsidRPr="000D50D7">
        <w:t xml:space="preserve"> </w:t>
      </w:r>
      <w:r>
        <w:t>entitled</w:t>
      </w:r>
      <w:r w:rsidR="000D50D7" w:rsidRPr="000D50D7">
        <w:t xml:space="preserve"> </w:t>
      </w:r>
      <w:r>
        <w:t>to</w:t>
      </w:r>
      <w:r w:rsidR="000D50D7" w:rsidRPr="000D50D7">
        <w:t xml:space="preserve"> </w:t>
      </w:r>
      <w:r>
        <w:t>wat</w:t>
      </w:r>
      <w:r w:rsidR="002402D1">
        <w:t>ch</w:t>
      </w:r>
      <w:r w:rsidR="000D50D7" w:rsidRPr="000D50D7">
        <w:t xml:space="preserve"> </w:t>
      </w:r>
      <w:r>
        <w:t>and</w:t>
      </w:r>
      <w:r w:rsidR="000D50D7" w:rsidRPr="000D50D7">
        <w:t xml:space="preserve"> </w:t>
      </w:r>
      <w:r>
        <w:t>inspect</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such</w:t>
      </w:r>
      <w:r w:rsidR="000D50D7" w:rsidRPr="000D50D7">
        <w:t xml:space="preserve"> </w:t>
      </w:r>
      <w:r>
        <w:t>works.</w:t>
      </w:r>
    </w:p>
    <w:p w14:paraId="13FDD472" w14:textId="77777777" w:rsidR="008C387E" w:rsidRDefault="008C387E" w:rsidP="008C387E">
      <w:pPr>
        <w:pStyle w:val="N2"/>
      </w:pPr>
      <w:bookmarkStart w:id="1438" w:name="_Ref113363833"/>
      <w:r>
        <w:t>The</w:t>
      </w:r>
      <w:r w:rsidR="000D50D7" w:rsidRPr="000D50D7">
        <w:t xml:space="preserve"> </w:t>
      </w:r>
      <w:r>
        <w:t>undertaker</w:t>
      </w:r>
      <w:r w:rsidR="000D50D7" w:rsidRPr="000D50D7">
        <w:t xml:space="preserve"> </w:t>
      </w:r>
      <w:r>
        <w:t>must</w:t>
      </w:r>
      <w:r w:rsidR="000D50D7" w:rsidRPr="000D50D7">
        <w:t xml:space="preserve"> </w:t>
      </w:r>
      <w:r>
        <w:t>give</w:t>
      </w:r>
      <w:r w:rsidR="000D50D7" w:rsidRPr="000D50D7">
        <w:t xml:space="preserve"> </w:t>
      </w:r>
      <w:r>
        <w:t>to</w:t>
      </w:r>
      <w:r w:rsidR="000D50D7" w:rsidRPr="000D50D7">
        <w:t xml:space="preserve"> </w:t>
      </w:r>
      <w:r>
        <w:t>ESW</w:t>
      </w:r>
      <w:r w:rsidR="004C7FF3">
        <w:t>—</w:t>
      </w:r>
      <w:bookmarkEnd w:id="1438"/>
    </w:p>
    <w:p w14:paraId="0BCBD7FC" w14:textId="77777777" w:rsidR="008C387E" w:rsidRDefault="008C387E" w:rsidP="008C387E">
      <w:pPr>
        <w:pStyle w:val="N3"/>
      </w:pPr>
      <w:r>
        <w:t>not</w:t>
      </w:r>
      <w:r w:rsidR="000D50D7" w:rsidRPr="000D50D7">
        <w:t xml:space="preserve"> </w:t>
      </w:r>
      <w:r>
        <w:t>less</w:t>
      </w:r>
      <w:r w:rsidR="000D50D7" w:rsidRPr="000D50D7">
        <w:t xml:space="preserve"> </w:t>
      </w:r>
      <w:r>
        <w:t>than</w:t>
      </w:r>
      <w:r w:rsidR="000D50D7" w:rsidRPr="000D50D7">
        <w:t xml:space="preserve"> </w:t>
      </w:r>
      <w:r w:rsidR="002714F3">
        <w:t>28</w:t>
      </w:r>
      <w:r w:rsidR="000D50D7" w:rsidRPr="000D50D7">
        <w:t xml:space="preserve"> </w:t>
      </w:r>
      <w:r>
        <w:t>days’</w:t>
      </w:r>
      <w:r w:rsidR="000D50D7" w:rsidRPr="000D50D7">
        <w:t xml:space="preserve"> </w:t>
      </w:r>
      <w:r>
        <w:t>notice</w:t>
      </w:r>
      <w:r w:rsidR="000D50D7" w:rsidRPr="000D50D7">
        <w:t xml:space="preserve"> </w:t>
      </w:r>
      <w:r>
        <w:t>in</w:t>
      </w:r>
      <w:r w:rsidR="000D50D7" w:rsidRPr="000D50D7">
        <w:t xml:space="preserve"> </w:t>
      </w:r>
      <w:r>
        <w:t>writing</w:t>
      </w:r>
      <w:r w:rsidR="000D50D7" w:rsidRPr="000D50D7">
        <w:t xml:space="preserve"> </w:t>
      </w:r>
      <w:r>
        <w:t>of</w:t>
      </w:r>
      <w:r w:rsidR="000D50D7" w:rsidRPr="000D50D7">
        <w:t xml:space="preserve"> </w:t>
      </w:r>
      <w:r>
        <w:t>its</w:t>
      </w:r>
      <w:r w:rsidR="000D50D7" w:rsidRPr="000D50D7">
        <w:t xml:space="preserve"> </w:t>
      </w:r>
      <w:r>
        <w:t>intention</w:t>
      </w:r>
      <w:r w:rsidR="000D50D7" w:rsidRPr="000D50D7">
        <w:t xml:space="preserve"> </w:t>
      </w:r>
      <w:r>
        <w:t>to</w:t>
      </w:r>
      <w:r w:rsidR="000D50D7" w:rsidRPr="000D50D7">
        <w:t xml:space="preserve"> </w:t>
      </w:r>
      <w:r>
        <w:t>commence</w:t>
      </w:r>
      <w:r w:rsidR="000D50D7" w:rsidRPr="000D50D7">
        <w:t xml:space="preserve"> </w:t>
      </w:r>
      <w:r>
        <w:t>construction</w:t>
      </w:r>
      <w:r w:rsidR="000D50D7" w:rsidRPr="000D50D7">
        <w:t xml:space="preserve"> </w:t>
      </w:r>
      <w:r>
        <w:t>of</w:t>
      </w:r>
      <w:r w:rsidR="000D50D7" w:rsidRPr="000D50D7">
        <w:t xml:space="preserve"> </w:t>
      </w:r>
      <w:r>
        <w:t>any</w:t>
      </w:r>
      <w:r w:rsidR="000D50D7" w:rsidRPr="000D50D7">
        <w:t xml:space="preserve"> </w:t>
      </w:r>
      <w:r>
        <w:t>specified</w:t>
      </w:r>
      <w:r w:rsidR="000D50D7" w:rsidRPr="000D50D7">
        <w:t xml:space="preserve"> </w:t>
      </w:r>
      <w:r>
        <w:t>work;</w:t>
      </w:r>
      <w:r w:rsidR="000D50D7" w:rsidRPr="000D50D7">
        <w:t xml:space="preserve"> </w:t>
      </w:r>
      <w:r>
        <w:t>and</w:t>
      </w:r>
    </w:p>
    <w:p w14:paraId="2629855D" w14:textId="77777777" w:rsidR="008C387E" w:rsidRDefault="008C387E" w:rsidP="008C387E">
      <w:pPr>
        <w:pStyle w:val="N3"/>
      </w:pPr>
      <w:r>
        <w:t>notice</w:t>
      </w:r>
      <w:r w:rsidR="000D50D7" w:rsidRPr="000D50D7">
        <w:t xml:space="preserve"> </w:t>
      </w:r>
      <w:r>
        <w:t>in</w:t>
      </w:r>
      <w:r w:rsidR="000D50D7" w:rsidRPr="000D50D7">
        <w:t xml:space="preserve"> </w:t>
      </w:r>
      <w:r>
        <w:t>writing</w:t>
      </w:r>
      <w:r w:rsidR="000D50D7" w:rsidRPr="000D50D7">
        <w:t xml:space="preserve"> </w:t>
      </w:r>
      <w:r>
        <w:t>of</w:t>
      </w:r>
      <w:r w:rsidR="000D50D7" w:rsidRPr="000D50D7">
        <w:t xml:space="preserve"> </w:t>
      </w:r>
      <w:r>
        <w:t>its</w:t>
      </w:r>
      <w:r w:rsidR="000D50D7" w:rsidRPr="000D50D7">
        <w:t xml:space="preserve"> </w:t>
      </w:r>
      <w:r>
        <w:t>comp</w:t>
      </w:r>
      <w:r w:rsidR="002402D1">
        <w:t>letion</w:t>
      </w:r>
      <w:r w:rsidR="000D50D7" w:rsidRPr="000D50D7">
        <w:t xml:space="preserve"> </w:t>
      </w:r>
      <w:r>
        <w:t>not</w:t>
      </w:r>
      <w:r w:rsidR="000D50D7" w:rsidRPr="000D50D7">
        <w:t xml:space="preserve"> </w:t>
      </w:r>
      <w:r>
        <w:t>later</w:t>
      </w:r>
      <w:r w:rsidR="000D50D7" w:rsidRPr="000D50D7">
        <w:t xml:space="preserve"> </w:t>
      </w:r>
      <w:r>
        <w:t>than</w:t>
      </w:r>
      <w:r w:rsidR="000D50D7" w:rsidRPr="000D50D7">
        <w:t xml:space="preserve"> </w:t>
      </w:r>
      <w:r>
        <w:t>seven</w:t>
      </w:r>
      <w:r w:rsidR="000D50D7" w:rsidRPr="000D50D7">
        <w:t xml:space="preserve"> </w:t>
      </w:r>
      <w:r>
        <w:t>days</w:t>
      </w:r>
      <w:r w:rsidR="000D50D7" w:rsidRPr="000D50D7">
        <w:t xml:space="preserve"> </w:t>
      </w:r>
      <w:r>
        <w:t>after</w:t>
      </w:r>
      <w:r w:rsidR="000D50D7" w:rsidRPr="000D50D7">
        <w:t xml:space="preserve"> </w:t>
      </w:r>
      <w:r>
        <w:t>the</w:t>
      </w:r>
      <w:r w:rsidR="000D50D7" w:rsidRPr="000D50D7">
        <w:t xml:space="preserve"> </w:t>
      </w:r>
      <w:r>
        <w:t>date</w:t>
      </w:r>
      <w:r w:rsidR="000D50D7" w:rsidRPr="000D50D7">
        <w:t xml:space="preserve"> </w:t>
      </w:r>
      <w:r>
        <w:t>on</w:t>
      </w:r>
      <w:r w:rsidR="000D50D7" w:rsidRPr="000D50D7">
        <w:t xml:space="preserve"> </w:t>
      </w:r>
      <w:r>
        <w:t>which</w:t>
      </w:r>
      <w:r w:rsidR="000D50D7" w:rsidRPr="000D50D7">
        <w:t xml:space="preserve"> </w:t>
      </w:r>
      <w:r>
        <w:t>it</w:t>
      </w:r>
      <w:r w:rsidR="000D50D7" w:rsidRPr="000D50D7">
        <w:t xml:space="preserve"> </w:t>
      </w:r>
      <w:r>
        <w:t>is</w:t>
      </w:r>
      <w:r w:rsidR="000D50D7" w:rsidRPr="000D50D7">
        <w:t xml:space="preserve"> </w:t>
      </w:r>
      <w:r>
        <w:t>brought</w:t>
      </w:r>
      <w:r w:rsidR="000D50D7" w:rsidRPr="000D50D7">
        <w:t xml:space="preserve"> </w:t>
      </w:r>
      <w:r>
        <w:t>into</w:t>
      </w:r>
      <w:r w:rsidR="000D50D7" w:rsidRPr="000D50D7">
        <w:t xml:space="preserve"> </w:t>
      </w:r>
      <w:r>
        <w:t>use.</w:t>
      </w:r>
    </w:p>
    <w:p w14:paraId="21EDF7B6" w14:textId="77777777" w:rsidR="008C387E" w:rsidRDefault="000D50D7" w:rsidP="008C387E">
      <w:pPr>
        <w:pStyle w:val="N1"/>
      </w:pPr>
      <w:r w:rsidRPr="000D50D7">
        <w:t> </w:t>
      </w:r>
      <w:r w:rsidR="008C387E">
        <w:t>If</w:t>
      </w:r>
      <w:r w:rsidRPr="000D50D7">
        <w:t xml:space="preserve"> </w:t>
      </w:r>
      <w:r w:rsidR="008C387E">
        <w:t>by</w:t>
      </w:r>
      <w:r w:rsidRPr="000D50D7">
        <w:t xml:space="preserve"> </w:t>
      </w:r>
      <w:r w:rsidR="008C387E">
        <w:t>reason</w:t>
      </w:r>
      <w:r w:rsidRPr="000D50D7">
        <w:t xml:space="preserve"> </w:t>
      </w:r>
      <w:r w:rsidR="008C387E">
        <w:t>of</w:t>
      </w:r>
      <w:r w:rsidRPr="000D50D7">
        <w:t xml:space="preserve"> </w:t>
      </w:r>
      <w:r w:rsidR="008C387E">
        <w:t>the</w:t>
      </w:r>
      <w:r w:rsidRPr="000D50D7">
        <w:t xml:space="preserve"> </w:t>
      </w:r>
      <w:r w:rsidR="008C387E">
        <w:t>construction</w:t>
      </w:r>
      <w:r w:rsidRPr="000D50D7">
        <w:t xml:space="preserve"> </w:t>
      </w:r>
      <w:r w:rsidR="008C387E">
        <w:t>of</w:t>
      </w:r>
      <w:r w:rsidRPr="000D50D7">
        <w:t xml:space="preserve"> </w:t>
      </w:r>
      <w:r w:rsidR="008C387E">
        <w:t>a</w:t>
      </w:r>
      <w:r w:rsidRPr="000D50D7">
        <w:t xml:space="preserve"> </w:t>
      </w:r>
      <w:r w:rsidR="008C387E">
        <w:t>specified</w:t>
      </w:r>
      <w:r w:rsidRPr="000D50D7">
        <w:t xml:space="preserve"> </w:t>
      </w:r>
      <w:r w:rsidR="008C387E">
        <w:t>work</w:t>
      </w:r>
      <w:r w:rsidRPr="000D50D7">
        <w:t xml:space="preserve"> </w:t>
      </w:r>
      <w:r w:rsidR="008C387E">
        <w:t>or</w:t>
      </w:r>
      <w:r w:rsidRPr="000D50D7">
        <w:t xml:space="preserve"> </w:t>
      </w:r>
      <w:r w:rsidR="008C387E">
        <w:t>of</w:t>
      </w:r>
      <w:r w:rsidRPr="000D50D7">
        <w:t xml:space="preserve"> </w:t>
      </w:r>
      <w:r w:rsidR="008C387E">
        <w:t>the</w:t>
      </w:r>
      <w:r w:rsidRPr="000D50D7">
        <w:t xml:space="preserve"> </w:t>
      </w:r>
      <w:r w:rsidR="008C387E">
        <w:t>failure</w:t>
      </w:r>
      <w:r w:rsidRPr="000D50D7">
        <w:t xml:space="preserve"> </w:t>
      </w:r>
      <w:r w:rsidR="008C387E">
        <w:t>of</w:t>
      </w:r>
      <w:r w:rsidRPr="000D50D7">
        <w:t xml:space="preserve"> </w:t>
      </w:r>
      <w:r w:rsidR="008C387E">
        <w:t>any</w:t>
      </w:r>
      <w:r w:rsidRPr="000D50D7">
        <w:t xml:space="preserve"> </w:t>
      </w:r>
      <w:r w:rsidR="008C387E">
        <w:t>a</w:t>
      </w:r>
      <w:r w:rsidRPr="000D50D7">
        <w:t xml:space="preserve"> </w:t>
      </w:r>
      <w:r w:rsidR="008C387E">
        <w:t>specified</w:t>
      </w:r>
      <w:r w:rsidRPr="000D50D7">
        <w:t xml:space="preserve"> </w:t>
      </w:r>
      <w:r w:rsidR="008C387E">
        <w:t>work</w:t>
      </w:r>
      <w:r w:rsidRPr="000D50D7">
        <w:t xml:space="preserve"> </w:t>
      </w:r>
      <w:r w:rsidR="008C387E">
        <w:t>any</w:t>
      </w:r>
      <w:r w:rsidRPr="000D50D7">
        <w:t xml:space="preserve"> </w:t>
      </w:r>
      <w:r w:rsidR="008C387E">
        <w:t>apparatus</w:t>
      </w:r>
      <w:r w:rsidRPr="000D50D7">
        <w:t xml:space="preserve"> </w:t>
      </w:r>
      <w:r w:rsidR="008C387E">
        <w:t>is</w:t>
      </w:r>
      <w:r w:rsidRPr="000D50D7">
        <w:t xml:space="preserve"> </w:t>
      </w:r>
      <w:r w:rsidR="008C387E">
        <w:t>damaged,</w:t>
      </w:r>
      <w:r w:rsidRPr="000D50D7">
        <w:t xml:space="preserve"> </w:t>
      </w:r>
      <w:r w:rsidR="008C387E">
        <w:t>the</w:t>
      </w:r>
      <w:r w:rsidRPr="000D50D7">
        <w:t xml:space="preserve"> </w:t>
      </w:r>
      <w:r w:rsidR="008C387E">
        <w:t>damage</w:t>
      </w:r>
      <w:r w:rsidRPr="000D50D7">
        <w:t xml:space="preserve"> </w:t>
      </w:r>
      <w:r w:rsidR="008C387E">
        <w:t>must</w:t>
      </w:r>
      <w:r w:rsidRPr="000D50D7">
        <w:t xml:space="preserve"> </w:t>
      </w:r>
      <w:r w:rsidR="008C387E">
        <w:t>be</w:t>
      </w:r>
      <w:r w:rsidRPr="000D50D7">
        <w:t xml:space="preserve"> </w:t>
      </w:r>
      <w:r w:rsidR="008C387E">
        <w:t>made</w:t>
      </w:r>
      <w:r w:rsidRPr="000D50D7">
        <w:t xml:space="preserve"> </w:t>
      </w:r>
      <w:r w:rsidR="008C387E">
        <w:t>good</w:t>
      </w:r>
      <w:r w:rsidRPr="000D50D7">
        <w:t xml:space="preserve"> </w:t>
      </w:r>
      <w:r w:rsidR="008C387E">
        <w:t>by</w:t>
      </w:r>
      <w:r w:rsidRPr="000D50D7">
        <w:t xml:space="preserve"> </w:t>
      </w:r>
      <w:r w:rsidR="008C387E">
        <w:t>the</w:t>
      </w:r>
      <w:r w:rsidRPr="000D50D7">
        <w:t xml:space="preserve"> </w:t>
      </w:r>
      <w:r w:rsidR="008C387E">
        <w:t>undertaker</w:t>
      </w:r>
      <w:r w:rsidRPr="000D50D7">
        <w:t xml:space="preserve"> </w:t>
      </w:r>
      <w:r w:rsidR="008C387E">
        <w:t>as</w:t>
      </w:r>
      <w:r w:rsidRPr="000D50D7">
        <w:t xml:space="preserve"> </w:t>
      </w:r>
      <w:r w:rsidR="008C387E">
        <w:t>soon</w:t>
      </w:r>
      <w:r w:rsidRPr="000D50D7">
        <w:t xml:space="preserve"> </w:t>
      </w:r>
      <w:r w:rsidR="008C387E">
        <w:t>as</w:t>
      </w:r>
      <w:r w:rsidRPr="000D50D7">
        <w:t xml:space="preserve"> </w:t>
      </w:r>
      <w:r w:rsidR="008C387E">
        <w:t>reasonably</w:t>
      </w:r>
      <w:r w:rsidRPr="000D50D7">
        <w:t xml:space="preserve"> </w:t>
      </w:r>
      <w:r w:rsidR="008C387E">
        <w:t>practicable</w:t>
      </w:r>
      <w:r w:rsidRPr="000D50D7">
        <w:t xml:space="preserve"> </w:t>
      </w:r>
      <w:r w:rsidR="008C387E">
        <w:t>to</w:t>
      </w:r>
      <w:r w:rsidRPr="000D50D7">
        <w:t xml:space="preserve"> </w:t>
      </w:r>
      <w:r w:rsidR="008C387E">
        <w:t>the</w:t>
      </w:r>
      <w:r w:rsidRPr="000D50D7">
        <w:t xml:space="preserve"> </w:t>
      </w:r>
      <w:r w:rsidR="008C387E">
        <w:t>reasonable</w:t>
      </w:r>
      <w:r w:rsidRPr="000D50D7">
        <w:t xml:space="preserve"> </w:t>
      </w:r>
      <w:r w:rsidR="008C387E">
        <w:t>satisfaction</w:t>
      </w:r>
      <w:r w:rsidRPr="000D50D7">
        <w:t xml:space="preserve"> </w:t>
      </w:r>
      <w:r w:rsidR="008C387E">
        <w:t>of</w:t>
      </w:r>
      <w:r w:rsidRPr="000D50D7">
        <w:t xml:space="preserve"> </w:t>
      </w:r>
      <w:r w:rsidR="008C387E">
        <w:t>ESW</w:t>
      </w:r>
      <w:r w:rsidRPr="000D50D7">
        <w:t xml:space="preserve"> </w:t>
      </w:r>
      <w:r w:rsidR="008C387E">
        <w:t>and,</w:t>
      </w:r>
      <w:r w:rsidRPr="000D50D7">
        <w:t xml:space="preserve"> </w:t>
      </w:r>
      <w:r w:rsidR="008C387E">
        <w:t>if</w:t>
      </w:r>
      <w:r w:rsidRPr="000D50D7">
        <w:t xml:space="preserve"> </w:t>
      </w:r>
      <w:r w:rsidR="008C387E">
        <w:t>the</w:t>
      </w:r>
      <w:r w:rsidRPr="000D50D7">
        <w:t xml:space="preserve"> </w:t>
      </w:r>
      <w:r w:rsidR="008C387E">
        <w:t>undertaker</w:t>
      </w:r>
      <w:r w:rsidRPr="000D50D7">
        <w:t xml:space="preserve"> </w:t>
      </w:r>
      <w:r w:rsidR="008C387E">
        <w:t>fails</w:t>
      </w:r>
      <w:r w:rsidRPr="000D50D7">
        <w:t xml:space="preserve"> </w:t>
      </w:r>
      <w:r w:rsidR="008C387E">
        <w:t>to</w:t>
      </w:r>
      <w:r w:rsidRPr="000D50D7">
        <w:t xml:space="preserve"> </w:t>
      </w:r>
      <w:r w:rsidR="008C387E">
        <w:t>do</w:t>
      </w:r>
      <w:r w:rsidRPr="000D50D7">
        <w:t xml:space="preserve"> </w:t>
      </w:r>
      <w:r w:rsidR="008C387E">
        <w:t>so,</w:t>
      </w:r>
      <w:r w:rsidRPr="000D50D7">
        <w:t xml:space="preserve"> </w:t>
      </w:r>
      <w:r w:rsidR="008C387E">
        <w:t>ESW</w:t>
      </w:r>
      <w:r w:rsidRPr="000D50D7">
        <w:t xml:space="preserve"> </w:t>
      </w:r>
      <w:r w:rsidR="008C387E">
        <w:t>may</w:t>
      </w:r>
      <w:r w:rsidRPr="000D50D7">
        <w:t xml:space="preserve"> </w:t>
      </w:r>
      <w:r w:rsidR="008C387E">
        <w:t>make</w:t>
      </w:r>
      <w:r w:rsidRPr="000D50D7">
        <w:t xml:space="preserve"> </w:t>
      </w:r>
      <w:r w:rsidR="008C387E">
        <w:t>good</w:t>
      </w:r>
      <w:r w:rsidRPr="000D50D7">
        <w:t xml:space="preserve"> </w:t>
      </w:r>
      <w:r w:rsidR="008C387E">
        <w:t>the</w:t>
      </w:r>
      <w:r w:rsidRPr="000D50D7">
        <w:t xml:space="preserve"> </w:t>
      </w:r>
      <w:r w:rsidR="008C387E">
        <w:t>damage</w:t>
      </w:r>
      <w:r w:rsidRPr="000D50D7">
        <w:t xml:space="preserve"> </w:t>
      </w:r>
      <w:r w:rsidR="008C387E">
        <w:t>and</w:t>
      </w:r>
      <w:r w:rsidRPr="000D50D7">
        <w:t xml:space="preserve"> </w:t>
      </w:r>
      <w:r w:rsidR="008C387E">
        <w:t>recover</w:t>
      </w:r>
      <w:r w:rsidRPr="000D50D7">
        <w:t xml:space="preserve"> </w:t>
      </w:r>
      <w:r w:rsidR="008C387E">
        <w:t>from</w:t>
      </w:r>
      <w:r w:rsidRPr="000D50D7">
        <w:t xml:space="preserve"> </w:t>
      </w:r>
      <w:r w:rsidR="008C387E">
        <w:t>the</w:t>
      </w:r>
      <w:r w:rsidRPr="000D50D7">
        <w:t xml:space="preserve"> </w:t>
      </w:r>
      <w:r w:rsidR="008C387E">
        <w:t>undertaker</w:t>
      </w:r>
      <w:r w:rsidRPr="000D50D7">
        <w:t xml:space="preserve"> </w:t>
      </w:r>
      <w:r w:rsidR="008C387E">
        <w:t>the</w:t>
      </w:r>
      <w:r w:rsidRPr="000D50D7">
        <w:t xml:space="preserve"> </w:t>
      </w:r>
      <w:r w:rsidR="008C387E">
        <w:t>expense</w:t>
      </w:r>
      <w:r w:rsidRPr="000D50D7">
        <w:t xml:space="preserve"> </w:t>
      </w:r>
      <w:r w:rsidR="008C387E">
        <w:t>reasonably</w:t>
      </w:r>
      <w:r w:rsidRPr="000D50D7">
        <w:t xml:space="preserve"> </w:t>
      </w:r>
      <w:r w:rsidR="008C387E">
        <w:t>incurred</w:t>
      </w:r>
      <w:r w:rsidRPr="000D50D7">
        <w:t xml:space="preserve"> </w:t>
      </w:r>
      <w:r w:rsidR="008C387E">
        <w:t>by</w:t>
      </w:r>
      <w:r w:rsidRPr="000D50D7">
        <w:t xml:space="preserve"> </w:t>
      </w:r>
      <w:r w:rsidR="008C387E">
        <w:t>it</w:t>
      </w:r>
      <w:r w:rsidRPr="000D50D7">
        <w:t xml:space="preserve"> </w:t>
      </w:r>
      <w:r w:rsidR="008C387E">
        <w:t>in</w:t>
      </w:r>
      <w:r w:rsidRPr="000D50D7">
        <w:t xml:space="preserve"> </w:t>
      </w:r>
      <w:r w:rsidR="008C387E">
        <w:t>doing</w:t>
      </w:r>
      <w:r w:rsidRPr="000D50D7">
        <w:t xml:space="preserve"> </w:t>
      </w:r>
      <w:r w:rsidR="008C387E">
        <w:t>so.</w:t>
      </w:r>
    </w:p>
    <w:p w14:paraId="4144BA10" w14:textId="77777777" w:rsidR="008C387E" w:rsidRDefault="000D50D7" w:rsidP="008C387E">
      <w:pPr>
        <w:pStyle w:val="N1"/>
      </w:pPr>
      <w:r w:rsidRPr="000D50D7">
        <w:t> </w:t>
      </w:r>
      <w:r w:rsidR="008C387E">
        <w:t>The</w:t>
      </w:r>
      <w:r w:rsidRPr="000D50D7">
        <w:t xml:space="preserve"> </w:t>
      </w:r>
      <w:r w:rsidR="008C387E">
        <w:t>undertaker</w:t>
      </w:r>
      <w:r w:rsidRPr="000D50D7">
        <w:t xml:space="preserve"> </w:t>
      </w:r>
      <w:r w:rsidR="008C387E">
        <w:t>must</w:t>
      </w:r>
      <w:r w:rsidRPr="000D50D7">
        <w:t xml:space="preserve"> </w:t>
      </w:r>
      <w:r w:rsidR="008C387E">
        <w:t>make</w:t>
      </w:r>
      <w:r w:rsidRPr="000D50D7">
        <w:t xml:space="preserve"> </w:t>
      </w:r>
      <w:r w:rsidR="008C387E">
        <w:t>reasonable</w:t>
      </w:r>
      <w:r w:rsidRPr="000D50D7">
        <w:t xml:space="preserve"> </w:t>
      </w:r>
      <w:r w:rsidR="008C387E">
        <w:t>compensation</w:t>
      </w:r>
      <w:r w:rsidRPr="000D50D7">
        <w:t xml:space="preserve"> </w:t>
      </w:r>
      <w:r w:rsidR="008C387E">
        <w:t>for</w:t>
      </w:r>
      <w:r w:rsidRPr="000D50D7">
        <w:t xml:space="preserve"> </w:t>
      </w:r>
      <w:r w:rsidR="008C387E">
        <w:t>costs,</w:t>
      </w:r>
      <w:r w:rsidRPr="000D50D7">
        <w:t xml:space="preserve"> </w:t>
      </w:r>
      <w:r w:rsidR="008C387E">
        <w:t>charges</w:t>
      </w:r>
      <w:r w:rsidRPr="000D50D7">
        <w:t xml:space="preserve"> </w:t>
      </w:r>
      <w:r w:rsidR="008C387E">
        <w:t>and</w:t>
      </w:r>
      <w:r w:rsidRPr="000D50D7">
        <w:t xml:space="preserve"> </w:t>
      </w:r>
      <w:r w:rsidR="008C387E">
        <w:t>expenses</w:t>
      </w:r>
      <w:r w:rsidRPr="000D50D7">
        <w:t xml:space="preserve"> </w:t>
      </w:r>
      <w:r w:rsidR="008C387E">
        <w:t>which</w:t>
      </w:r>
      <w:r w:rsidRPr="000D50D7">
        <w:t xml:space="preserve"> </w:t>
      </w:r>
      <w:r w:rsidR="008C387E">
        <w:t>ESW</w:t>
      </w:r>
      <w:r w:rsidRPr="000D50D7">
        <w:t xml:space="preserve"> </w:t>
      </w:r>
      <w:r w:rsidR="008C387E">
        <w:t>may</w:t>
      </w:r>
      <w:r w:rsidRPr="000D50D7">
        <w:t xml:space="preserve"> </w:t>
      </w:r>
      <w:r w:rsidR="008C387E">
        <w:t>reasonably</w:t>
      </w:r>
      <w:r w:rsidRPr="000D50D7">
        <w:t xml:space="preserve"> </w:t>
      </w:r>
      <w:r w:rsidR="008C387E">
        <w:t>incur</w:t>
      </w:r>
      <w:r w:rsidR="004C7FF3">
        <w:t>—</w:t>
      </w:r>
    </w:p>
    <w:p w14:paraId="04A2D374" w14:textId="77777777" w:rsidR="008C387E" w:rsidRDefault="008C387E" w:rsidP="008C387E">
      <w:pPr>
        <w:pStyle w:val="N3"/>
      </w:pPr>
      <w:r>
        <w:t>in</w:t>
      </w:r>
      <w:r w:rsidR="000D50D7" w:rsidRPr="000D50D7">
        <w:t xml:space="preserve"> </w:t>
      </w:r>
      <w:r>
        <w:t>the</w:t>
      </w:r>
      <w:r w:rsidR="000D50D7" w:rsidRPr="000D50D7">
        <w:t xml:space="preserve"> </w:t>
      </w:r>
      <w:r>
        <w:t>examination</w:t>
      </w:r>
      <w:r w:rsidR="000D50D7" w:rsidRPr="000D50D7">
        <w:t xml:space="preserve"> </w:t>
      </w:r>
      <w:r>
        <w:t>or</w:t>
      </w:r>
      <w:r w:rsidR="000D50D7" w:rsidRPr="000D50D7">
        <w:t xml:space="preserve"> </w:t>
      </w:r>
      <w:r>
        <w:t>approval</w:t>
      </w:r>
      <w:r w:rsidR="000D50D7" w:rsidRPr="000D50D7">
        <w:t xml:space="preserve"> </w:t>
      </w:r>
      <w:r>
        <w:t>of</w:t>
      </w:r>
      <w:r w:rsidR="000D50D7" w:rsidRPr="000D50D7">
        <w:t xml:space="preserve"> </w:t>
      </w:r>
      <w:r>
        <w:t>plans</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p>
    <w:p w14:paraId="7596C23C" w14:textId="77777777" w:rsidR="008C387E" w:rsidRDefault="008C387E" w:rsidP="008C387E">
      <w:pPr>
        <w:pStyle w:val="N3"/>
      </w:pPr>
      <w:r>
        <w:t>in</w:t>
      </w:r>
      <w:r w:rsidR="000D50D7" w:rsidRPr="000D50D7">
        <w:t xml:space="preserve"> </w:t>
      </w:r>
      <w:r>
        <w:t>inspecting</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work</w:t>
      </w:r>
      <w:r w:rsidR="000D50D7" w:rsidRPr="000D50D7">
        <w:t xml:space="preserve"> </w:t>
      </w:r>
      <w:r>
        <w:t>or</w:t>
      </w:r>
      <w:r w:rsidR="000D50D7" w:rsidRPr="000D50D7">
        <w:t xml:space="preserve"> </w:t>
      </w:r>
      <w:r>
        <w:t>any</w:t>
      </w:r>
      <w:r w:rsidR="000D50D7" w:rsidRPr="000D50D7">
        <w:t xml:space="preserve"> </w:t>
      </w:r>
      <w:r>
        <w:t>protective</w:t>
      </w:r>
      <w:r w:rsidR="000D50D7" w:rsidRPr="000D50D7">
        <w:t xml:space="preserve"> </w:t>
      </w:r>
      <w:r>
        <w:t>works</w:t>
      </w:r>
      <w:r w:rsidR="000D50D7" w:rsidRPr="000D50D7">
        <w:t xml:space="preserve"> </w:t>
      </w:r>
      <w:r>
        <w:t>required</w:t>
      </w:r>
      <w:r w:rsidR="000D50D7" w:rsidRPr="000D50D7">
        <w:t xml:space="preserve"> </w:t>
      </w:r>
      <w:r>
        <w:t>by</w:t>
      </w:r>
      <w:r w:rsidR="000D50D7" w:rsidRPr="000D50D7">
        <w:t xml:space="preserve"> </w:t>
      </w:r>
      <w:r>
        <w:t>ESW</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and</w:t>
      </w:r>
    </w:p>
    <w:p w14:paraId="33A6615F" w14:textId="77777777" w:rsidR="008C387E" w:rsidRDefault="008C387E" w:rsidP="008C387E">
      <w:pPr>
        <w:pStyle w:val="N3"/>
      </w:pPr>
      <w:r>
        <w:lastRenderedPageBreak/>
        <w:t>in</w:t>
      </w:r>
      <w:r w:rsidR="000D50D7" w:rsidRPr="000D50D7">
        <w:t xml:space="preserve"> </w:t>
      </w:r>
      <w:r>
        <w:t>carrying</w:t>
      </w:r>
      <w:r w:rsidR="000D50D7" w:rsidRPr="000D50D7">
        <w:t xml:space="preserve"> </w:t>
      </w:r>
      <w:r>
        <w:t>out</w:t>
      </w:r>
      <w:r w:rsidR="000D50D7" w:rsidRPr="000D50D7">
        <w:t xml:space="preserve"> </w:t>
      </w:r>
      <w:r>
        <w:t>any</w:t>
      </w:r>
      <w:r w:rsidR="000D50D7" w:rsidRPr="000D50D7">
        <w:t xml:space="preserve"> </w:t>
      </w:r>
      <w:r>
        <w:t>surveys</w:t>
      </w:r>
      <w:r w:rsidR="000D50D7" w:rsidRPr="000D50D7">
        <w:t xml:space="preserve"> </w:t>
      </w:r>
      <w:r>
        <w:t>or</w:t>
      </w:r>
      <w:r w:rsidR="000D50D7" w:rsidRPr="000D50D7">
        <w:t xml:space="preserve"> </w:t>
      </w:r>
      <w:r>
        <w:t>tests</w:t>
      </w:r>
      <w:r w:rsidR="000D50D7" w:rsidRPr="000D50D7">
        <w:t xml:space="preserve"> </w:t>
      </w:r>
      <w:r>
        <w:t>by</w:t>
      </w:r>
      <w:r w:rsidR="000D50D7" w:rsidRPr="000D50D7">
        <w:t xml:space="preserve"> </w:t>
      </w:r>
      <w:r>
        <w:t>ESW</w:t>
      </w:r>
      <w:r w:rsidR="000D50D7" w:rsidRPr="000D50D7">
        <w:t xml:space="preserve"> </w:t>
      </w:r>
      <w:r>
        <w:t>which</w:t>
      </w:r>
      <w:r w:rsidR="000D50D7" w:rsidRPr="000D50D7">
        <w:t xml:space="preserve"> </w:t>
      </w:r>
      <w:r>
        <w:t>are</w:t>
      </w:r>
      <w:r w:rsidR="000D50D7" w:rsidRPr="000D50D7">
        <w:t xml:space="preserve"> </w:t>
      </w:r>
      <w:r>
        <w:t>reasonably</w:t>
      </w:r>
      <w:r w:rsidR="000D50D7" w:rsidRPr="000D50D7">
        <w:t xml:space="preserve"> </w:t>
      </w:r>
      <w:r>
        <w:t>required</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work.</w:t>
      </w:r>
    </w:p>
    <w:p w14:paraId="10F250CE" w14:textId="77777777" w:rsidR="008C387E" w:rsidRDefault="008C387E" w:rsidP="008C387E">
      <w:pPr>
        <w:pStyle w:val="H1"/>
      </w:pPr>
      <w:r>
        <w:t>Removal</w:t>
      </w:r>
      <w:r w:rsidR="000D50D7" w:rsidRPr="000D50D7">
        <w:t xml:space="preserve"> </w:t>
      </w:r>
      <w:r>
        <w:t>of</w:t>
      </w:r>
      <w:r w:rsidR="000D50D7" w:rsidRPr="000D50D7">
        <w:t xml:space="preserve"> </w:t>
      </w:r>
      <w:r>
        <w:t>apparatus</w:t>
      </w:r>
    </w:p>
    <w:p w14:paraId="3B12B9C4" w14:textId="77777777" w:rsidR="008C387E" w:rsidRDefault="008C387E" w:rsidP="008C387E">
      <w:pPr>
        <w:pStyle w:val="N1"/>
      </w:pPr>
      <w:r>
        <w:t>—</w:t>
      </w:r>
      <w:r>
        <w:fldChar w:fldCharType="begin"/>
      </w:r>
      <w:bookmarkStart w:id="1439" w:name="_Ref113364128"/>
      <w:bookmarkEnd w:id="1439"/>
      <w:r>
        <w:instrText xml:space="preserve"> LISTNUM "SEQ1" \l 2 </w:instrText>
      </w:r>
      <w:r>
        <w:fldChar w:fldCharType="end"/>
      </w:r>
      <w:r w:rsidR="000D50D7" w:rsidRPr="000D50D7">
        <w:t> </w:t>
      </w:r>
      <w:r w:rsidR="00525D62">
        <w:t>If,</w:t>
      </w:r>
      <w:r w:rsidR="000D50D7" w:rsidRPr="000D50D7">
        <w:t xml:space="preserve"> </w:t>
      </w:r>
      <w:r w:rsidR="00525D62">
        <w:t>in</w:t>
      </w:r>
      <w:r w:rsidR="000D50D7" w:rsidRPr="000D50D7">
        <w:t xml:space="preserve"> </w:t>
      </w:r>
      <w:r w:rsidR="00525D62">
        <w:t>the</w:t>
      </w:r>
      <w:r w:rsidR="000D50D7" w:rsidRPr="000D50D7">
        <w:t xml:space="preserve"> </w:t>
      </w:r>
      <w:r w:rsidR="00525D62">
        <w:t>exercise</w:t>
      </w:r>
      <w:r w:rsidR="000D50D7" w:rsidRPr="000D50D7">
        <w:t xml:space="preserve"> </w:t>
      </w:r>
      <w:r w:rsidR="00525D62">
        <w:t>of</w:t>
      </w:r>
      <w:r w:rsidR="000D50D7" w:rsidRPr="000D50D7">
        <w:t xml:space="preserve"> </w:t>
      </w:r>
      <w:r w:rsidR="00525D62">
        <w:t>the</w:t>
      </w:r>
      <w:r w:rsidR="000D50D7" w:rsidRPr="000D50D7">
        <w:t xml:space="preserve"> </w:t>
      </w:r>
      <w:r w:rsidR="00525D62">
        <w:t>powers</w:t>
      </w:r>
      <w:r w:rsidR="000D50D7" w:rsidRPr="000D50D7">
        <w:t xml:space="preserve"> </w:t>
      </w:r>
      <w:r w:rsidR="00525D62">
        <w:t>conferred</w:t>
      </w:r>
      <w:r w:rsidR="000D50D7" w:rsidRPr="000D50D7">
        <w:t xml:space="preserve"> </w:t>
      </w:r>
      <w:r w:rsidR="00525D62">
        <w:t>by</w:t>
      </w:r>
      <w:r w:rsidR="000D50D7" w:rsidRPr="000D50D7">
        <w:t xml:space="preserve"> </w:t>
      </w:r>
      <w:r w:rsidR="00525D62">
        <w:t>this</w:t>
      </w:r>
      <w:r w:rsidR="000D50D7" w:rsidRPr="000D50D7">
        <w:t xml:space="preserve"> </w:t>
      </w:r>
      <w:r w:rsidR="00525D62">
        <w:t>Order,</w:t>
      </w:r>
      <w:r w:rsidR="000D50D7" w:rsidRPr="000D50D7">
        <w:t xml:space="preserve"> </w:t>
      </w:r>
      <w:r w:rsidR="00525D62">
        <w:t>the</w:t>
      </w:r>
      <w:r w:rsidR="000D50D7" w:rsidRPr="000D50D7">
        <w:t xml:space="preserve"> </w:t>
      </w:r>
      <w:r w:rsidR="00525D62">
        <w:t>undertaker</w:t>
      </w:r>
      <w:r w:rsidR="000D50D7" w:rsidRPr="000D50D7">
        <w:t xml:space="preserve"> </w:t>
      </w:r>
      <w:r w:rsidR="00525D62">
        <w:t>acquires</w:t>
      </w:r>
      <w:r w:rsidR="000D50D7" w:rsidRPr="000D50D7">
        <w:t xml:space="preserve"> </w:t>
      </w:r>
      <w:r w:rsidR="00525D62">
        <w:t>any</w:t>
      </w:r>
      <w:r w:rsidR="000D50D7" w:rsidRPr="000D50D7">
        <w:t xml:space="preserve"> </w:t>
      </w:r>
      <w:r w:rsidR="00525D62">
        <w:t>interest</w:t>
      </w:r>
      <w:r w:rsidR="000D50D7" w:rsidRPr="000D50D7">
        <w:t xml:space="preserve"> </w:t>
      </w:r>
      <w:r w:rsidR="00525D62">
        <w:t>in</w:t>
      </w:r>
      <w:r w:rsidR="000D50D7" w:rsidRPr="000D50D7">
        <w:t xml:space="preserve"> </w:t>
      </w:r>
      <w:r w:rsidR="00525D62">
        <w:t>any</w:t>
      </w:r>
      <w:r w:rsidR="000D50D7" w:rsidRPr="000D50D7">
        <w:t xml:space="preserve"> </w:t>
      </w:r>
      <w:r w:rsidR="00525D62">
        <w:t>land</w:t>
      </w:r>
      <w:r w:rsidR="000D50D7" w:rsidRPr="000D50D7">
        <w:t xml:space="preserve"> </w:t>
      </w:r>
      <w:r w:rsidR="00525D62">
        <w:t>in</w:t>
      </w:r>
      <w:r w:rsidR="000D50D7" w:rsidRPr="000D50D7">
        <w:t xml:space="preserve"> </w:t>
      </w:r>
      <w:r w:rsidR="00525D62">
        <w:t>which</w:t>
      </w:r>
      <w:r w:rsidR="000D50D7" w:rsidRPr="000D50D7">
        <w:t xml:space="preserve"> </w:t>
      </w:r>
      <w:r w:rsidR="00525D62">
        <w:t>any</w:t>
      </w:r>
      <w:r w:rsidR="000D50D7" w:rsidRPr="000D50D7">
        <w:t xml:space="preserve"> </w:t>
      </w:r>
      <w:r w:rsidR="00525D62">
        <w:t>apparatus</w:t>
      </w:r>
      <w:r w:rsidR="000D50D7" w:rsidRPr="000D50D7">
        <w:t xml:space="preserve"> </w:t>
      </w:r>
      <w:r w:rsidR="00525D62">
        <w:t>is</w:t>
      </w:r>
      <w:r w:rsidR="000D50D7" w:rsidRPr="000D50D7">
        <w:t xml:space="preserve"> </w:t>
      </w:r>
      <w:r w:rsidR="00525D62">
        <w:t>placed</w:t>
      </w:r>
      <w:r w:rsidR="000D50D7" w:rsidRPr="000D50D7">
        <w:t xml:space="preserve"> </w:t>
      </w:r>
      <w:r w:rsidR="00525D62">
        <w:t>or</w:t>
      </w:r>
      <w:r w:rsidR="000D50D7" w:rsidRPr="000D50D7">
        <w:t xml:space="preserve"> </w:t>
      </w:r>
      <w:r w:rsidR="00525D62">
        <w:t>over</w:t>
      </w:r>
      <w:r w:rsidR="000D50D7" w:rsidRPr="000D50D7">
        <w:t xml:space="preserve"> </w:t>
      </w:r>
      <w:r w:rsidR="00525D62">
        <w:t>which</w:t>
      </w:r>
      <w:r w:rsidR="000D50D7" w:rsidRPr="000D50D7">
        <w:t xml:space="preserve"> </w:t>
      </w:r>
      <w:r w:rsidR="00525D62">
        <w:t>access</w:t>
      </w:r>
      <w:r w:rsidR="000D50D7" w:rsidRPr="000D50D7">
        <w:t xml:space="preserve"> </w:t>
      </w:r>
      <w:r w:rsidR="00525D62">
        <w:t>to</w:t>
      </w:r>
      <w:r w:rsidR="000D50D7" w:rsidRPr="000D50D7">
        <w:t xml:space="preserve"> </w:t>
      </w:r>
      <w:r w:rsidR="00525D62">
        <w:t>any</w:t>
      </w:r>
      <w:r w:rsidR="000D50D7" w:rsidRPr="000D50D7">
        <w:t xml:space="preserve"> </w:t>
      </w:r>
      <w:r w:rsidR="00525D62">
        <w:t>apparatus</w:t>
      </w:r>
      <w:r w:rsidR="000D50D7" w:rsidRPr="000D50D7">
        <w:t xml:space="preserve"> </w:t>
      </w:r>
      <w:r w:rsidR="00525D62">
        <w:t>is</w:t>
      </w:r>
      <w:r w:rsidR="000D50D7" w:rsidRPr="000D50D7">
        <w:t xml:space="preserve"> </w:t>
      </w:r>
      <w:r w:rsidR="00525D62">
        <w:t>enjoyed</w:t>
      </w:r>
      <w:r w:rsidR="000D50D7" w:rsidRPr="000D50D7">
        <w:t xml:space="preserve"> </w:t>
      </w:r>
      <w:r w:rsidR="00525D62">
        <w:t>or</w:t>
      </w:r>
      <w:r w:rsidR="000D50D7" w:rsidRPr="000D50D7">
        <w:t xml:space="preserve"> </w:t>
      </w:r>
      <w:r w:rsidR="00525D62">
        <w:t>requires</w:t>
      </w:r>
      <w:r w:rsidR="000D50D7" w:rsidRPr="000D50D7">
        <w:t xml:space="preserve"> </w:t>
      </w:r>
      <w:r w:rsidR="00525D62">
        <w:t>that</w:t>
      </w:r>
      <w:r w:rsidR="000D50D7" w:rsidRPr="000D50D7">
        <w:t xml:space="preserve"> </w:t>
      </w:r>
      <w:r w:rsidR="00525D62">
        <w:t>ESW’s</w:t>
      </w:r>
      <w:r w:rsidR="000D50D7" w:rsidRPr="000D50D7">
        <w:t xml:space="preserve"> </w:t>
      </w:r>
      <w:r w:rsidR="00525D62">
        <w:t>apparatus</w:t>
      </w:r>
      <w:r w:rsidR="000D50D7" w:rsidRPr="000D50D7">
        <w:t xml:space="preserve"> </w:t>
      </w:r>
      <w:r w:rsidR="00525D62">
        <w:t>is</w:t>
      </w:r>
      <w:r w:rsidR="000D50D7" w:rsidRPr="000D50D7">
        <w:t xml:space="preserve"> </w:t>
      </w:r>
      <w:r w:rsidR="00525D62">
        <w:t>relocated</w:t>
      </w:r>
      <w:r w:rsidR="000D50D7" w:rsidRPr="000D50D7">
        <w:t xml:space="preserve"> </w:t>
      </w:r>
      <w:r w:rsidR="00525D62">
        <w:t>or</w:t>
      </w:r>
      <w:r w:rsidR="000D50D7" w:rsidRPr="000D50D7">
        <w:t xml:space="preserve"> </w:t>
      </w:r>
      <w:r w:rsidR="00525D62">
        <w:t>diverted,</w:t>
      </w:r>
      <w:r w:rsidR="000D50D7" w:rsidRPr="000D50D7">
        <w:t xml:space="preserve"> </w:t>
      </w:r>
      <w:r w:rsidR="00525D62">
        <w:t>that</w:t>
      </w:r>
      <w:r w:rsidR="000D50D7" w:rsidRPr="000D50D7">
        <w:t xml:space="preserve"> </w:t>
      </w:r>
      <w:r w:rsidR="00525D62">
        <w:t>apparatus</w:t>
      </w:r>
      <w:r w:rsidR="000D50D7" w:rsidRPr="000D50D7">
        <w:t xml:space="preserve"> </w:t>
      </w:r>
      <w:r w:rsidR="00525D62">
        <w:t>must</w:t>
      </w:r>
      <w:r w:rsidR="000D50D7" w:rsidRPr="000D50D7">
        <w:t xml:space="preserve"> </w:t>
      </w:r>
      <w:r w:rsidR="00525D62">
        <w:t>not</w:t>
      </w:r>
      <w:r w:rsidR="000D50D7" w:rsidRPr="000D50D7">
        <w:t xml:space="preserve"> </w:t>
      </w:r>
      <w:r w:rsidR="00525D62">
        <w:t>be</w:t>
      </w:r>
      <w:r w:rsidR="000D50D7" w:rsidRPr="000D50D7">
        <w:t xml:space="preserve"> </w:t>
      </w:r>
      <w:r w:rsidR="00525D62">
        <w:t>removed</w:t>
      </w:r>
      <w:r w:rsidR="000D50D7" w:rsidRPr="000D50D7">
        <w:t xml:space="preserve"> </w:t>
      </w:r>
      <w:r w:rsidR="00525D62">
        <w:t>under</w:t>
      </w:r>
      <w:r w:rsidR="000D50D7" w:rsidRPr="000D50D7">
        <w:t xml:space="preserve"> </w:t>
      </w:r>
      <w:r w:rsidR="00525D62">
        <w:t>this</w:t>
      </w:r>
      <w:r w:rsidR="000D50D7" w:rsidRPr="000D50D7">
        <w:t xml:space="preserve"> </w:t>
      </w:r>
      <w:r w:rsidR="00525D62">
        <w:t>Part</w:t>
      </w:r>
      <w:r w:rsidR="000D50D7" w:rsidRPr="000D50D7">
        <w:t xml:space="preserve"> </w:t>
      </w:r>
      <w:r w:rsidR="00525D62">
        <w:t>of</w:t>
      </w:r>
      <w:r w:rsidR="000D50D7" w:rsidRPr="000D50D7">
        <w:t xml:space="preserve"> </w:t>
      </w:r>
      <w:r w:rsidR="00525D62">
        <w:t>this</w:t>
      </w:r>
      <w:r w:rsidR="000D50D7" w:rsidRPr="000D50D7">
        <w:t xml:space="preserve"> </w:t>
      </w:r>
      <w:r w:rsidR="00525D62">
        <w:t>Schedule,</w:t>
      </w:r>
      <w:r w:rsidR="000D50D7" w:rsidRPr="000D50D7">
        <w:t xml:space="preserve"> </w:t>
      </w:r>
      <w:r w:rsidR="002402D1">
        <w:t>and</w:t>
      </w:r>
      <w:r w:rsidR="000D50D7" w:rsidRPr="000D50D7">
        <w:t xml:space="preserve"> </w:t>
      </w:r>
      <w:r w:rsidR="00525D62">
        <w:t>any</w:t>
      </w:r>
      <w:r w:rsidR="000D50D7" w:rsidRPr="000D50D7">
        <w:t xml:space="preserve"> </w:t>
      </w:r>
      <w:r w:rsidR="00525D62">
        <w:t>right</w:t>
      </w:r>
      <w:r w:rsidR="000D50D7" w:rsidRPr="000D50D7">
        <w:t xml:space="preserve"> </w:t>
      </w:r>
      <w:r w:rsidR="00525D62">
        <w:t>of</w:t>
      </w:r>
      <w:r w:rsidR="000D50D7" w:rsidRPr="000D50D7">
        <w:t xml:space="preserve"> </w:t>
      </w:r>
      <w:r w:rsidR="00525D62">
        <w:t>ESW</w:t>
      </w:r>
      <w:r w:rsidR="000D50D7" w:rsidRPr="000D50D7">
        <w:t xml:space="preserve"> </w:t>
      </w:r>
      <w:r w:rsidR="00525D62">
        <w:t>to</w:t>
      </w:r>
      <w:r w:rsidR="000D50D7" w:rsidRPr="000D50D7">
        <w:t xml:space="preserve"> </w:t>
      </w:r>
      <w:r w:rsidR="00525D62">
        <w:t>maintain</w:t>
      </w:r>
      <w:r w:rsidR="000D50D7" w:rsidRPr="000D50D7">
        <w:t xml:space="preserve"> </w:t>
      </w:r>
      <w:r w:rsidR="00525D62">
        <w:t>that</w:t>
      </w:r>
      <w:r w:rsidR="000D50D7" w:rsidRPr="000D50D7">
        <w:t xml:space="preserve"> </w:t>
      </w:r>
      <w:r w:rsidR="00525D62">
        <w:t>apparatus</w:t>
      </w:r>
      <w:r w:rsidR="000D50D7" w:rsidRPr="000D50D7">
        <w:t xml:space="preserve"> </w:t>
      </w:r>
      <w:r w:rsidR="00525D62">
        <w:t>in</w:t>
      </w:r>
      <w:r w:rsidR="000D50D7" w:rsidRPr="000D50D7">
        <w:t xml:space="preserve"> </w:t>
      </w:r>
      <w:r w:rsidR="00525D62">
        <w:t>that</w:t>
      </w:r>
      <w:r w:rsidR="000D50D7" w:rsidRPr="000D50D7">
        <w:t xml:space="preserve"> </w:t>
      </w:r>
      <w:r w:rsidR="00525D62">
        <w:t>land</w:t>
      </w:r>
      <w:r w:rsidR="000D50D7" w:rsidRPr="000D50D7">
        <w:t xml:space="preserve"> </w:t>
      </w:r>
      <w:r w:rsidR="00525D62">
        <w:t>and</w:t>
      </w:r>
      <w:r w:rsidR="000D50D7" w:rsidRPr="000D50D7">
        <w:t xml:space="preserve"> </w:t>
      </w:r>
      <w:r w:rsidR="00525D62">
        <w:t>to</w:t>
      </w:r>
      <w:r w:rsidR="000D50D7" w:rsidRPr="000D50D7">
        <w:t xml:space="preserve"> </w:t>
      </w:r>
      <w:r w:rsidR="00525D62">
        <w:t>gain</w:t>
      </w:r>
      <w:r w:rsidR="000D50D7" w:rsidRPr="000D50D7">
        <w:t xml:space="preserve"> </w:t>
      </w:r>
      <w:r w:rsidR="00525D62">
        <w:t>access</w:t>
      </w:r>
      <w:r w:rsidR="000D50D7" w:rsidRPr="000D50D7">
        <w:t xml:space="preserve"> </w:t>
      </w:r>
      <w:r w:rsidR="00525D62">
        <w:t>to</w:t>
      </w:r>
      <w:r w:rsidR="000D50D7" w:rsidRPr="000D50D7">
        <w:t xml:space="preserve"> </w:t>
      </w:r>
      <w:r w:rsidR="00525D62">
        <w:t>it</w:t>
      </w:r>
      <w:r w:rsidR="000D50D7" w:rsidRPr="000D50D7">
        <w:t xml:space="preserve"> </w:t>
      </w:r>
      <w:r w:rsidR="00525D62">
        <w:t>must</w:t>
      </w:r>
      <w:r w:rsidR="000D50D7" w:rsidRPr="000D50D7">
        <w:t xml:space="preserve"> </w:t>
      </w:r>
      <w:r w:rsidR="00525D62">
        <w:t>not</w:t>
      </w:r>
      <w:r w:rsidR="000D50D7" w:rsidRPr="000D50D7">
        <w:t xml:space="preserve"> </w:t>
      </w:r>
      <w:r w:rsidR="00525D62">
        <w:t>be</w:t>
      </w:r>
      <w:r w:rsidR="000D50D7" w:rsidRPr="000D50D7">
        <w:t xml:space="preserve"> </w:t>
      </w:r>
      <w:r w:rsidR="00525D62">
        <w:t>extinguished,</w:t>
      </w:r>
      <w:r w:rsidR="000D50D7" w:rsidRPr="000D50D7">
        <w:t xml:space="preserve"> </w:t>
      </w:r>
      <w:r w:rsidR="00525D62">
        <w:t>until</w:t>
      </w:r>
      <w:r w:rsidR="000D50D7" w:rsidRPr="000D50D7">
        <w:t xml:space="preserve"> </w:t>
      </w:r>
      <w:r w:rsidR="00525D62">
        <w:t>alternative</w:t>
      </w:r>
      <w:r w:rsidR="000D50D7" w:rsidRPr="000D50D7">
        <w:t xml:space="preserve"> </w:t>
      </w:r>
      <w:r w:rsidR="00525D62">
        <w:t>apparatus</w:t>
      </w:r>
      <w:r w:rsidR="000D50D7" w:rsidRPr="000D50D7">
        <w:t xml:space="preserve"> </w:t>
      </w:r>
      <w:r w:rsidR="00525D62">
        <w:t>has</w:t>
      </w:r>
      <w:r w:rsidR="000D50D7" w:rsidRPr="000D50D7">
        <w:t xml:space="preserve"> </w:t>
      </w:r>
      <w:r w:rsidR="00525D62">
        <w:t>been</w:t>
      </w:r>
      <w:r w:rsidR="000D50D7" w:rsidRPr="000D50D7">
        <w:t xml:space="preserve"> </w:t>
      </w:r>
      <w:r w:rsidR="00525D62">
        <w:t>constructed</w:t>
      </w:r>
      <w:r w:rsidR="000D50D7" w:rsidRPr="000D50D7">
        <w:t xml:space="preserve"> </w:t>
      </w:r>
      <w:r w:rsidR="00525D62">
        <w:t>and</w:t>
      </w:r>
      <w:r w:rsidR="000D50D7" w:rsidRPr="000D50D7">
        <w:t xml:space="preserve"> </w:t>
      </w:r>
      <w:r w:rsidR="00525D62">
        <w:t>is</w:t>
      </w:r>
      <w:r w:rsidR="000D50D7" w:rsidRPr="000D50D7">
        <w:t xml:space="preserve"> </w:t>
      </w:r>
      <w:r w:rsidR="00525D62">
        <w:t>in</w:t>
      </w:r>
      <w:r w:rsidR="000D50D7" w:rsidRPr="000D50D7">
        <w:t xml:space="preserve"> </w:t>
      </w:r>
      <w:r w:rsidR="00525D62">
        <w:t>operation,</w:t>
      </w:r>
      <w:r w:rsidR="000D50D7" w:rsidRPr="000D50D7">
        <w:t xml:space="preserve"> </w:t>
      </w:r>
      <w:r w:rsidR="00525D62">
        <w:t>and</w:t>
      </w:r>
      <w:r w:rsidR="000D50D7" w:rsidRPr="000D50D7">
        <w:t xml:space="preserve"> </w:t>
      </w:r>
      <w:r w:rsidR="00525D62">
        <w:t>access</w:t>
      </w:r>
      <w:r w:rsidR="000D50D7" w:rsidRPr="000D50D7">
        <w:t xml:space="preserve"> </w:t>
      </w:r>
      <w:r w:rsidR="00525D62">
        <w:t>to</w:t>
      </w:r>
      <w:r w:rsidR="000D50D7" w:rsidRPr="000D50D7">
        <w:t xml:space="preserve"> </w:t>
      </w:r>
      <w:r w:rsidR="00525D62">
        <w:t>it</w:t>
      </w:r>
      <w:r w:rsidR="000D50D7" w:rsidRPr="000D50D7">
        <w:t xml:space="preserve"> </w:t>
      </w:r>
      <w:r w:rsidR="00525D62">
        <w:t>has</w:t>
      </w:r>
      <w:r w:rsidR="000D50D7" w:rsidRPr="000D50D7">
        <w:t xml:space="preserve"> </w:t>
      </w:r>
      <w:r w:rsidR="00525D62">
        <w:t>been</w:t>
      </w:r>
      <w:r w:rsidR="000D50D7" w:rsidRPr="000D50D7">
        <w:t xml:space="preserve"> </w:t>
      </w:r>
      <w:r w:rsidR="00525D62">
        <w:t>provided,</w:t>
      </w:r>
      <w:r w:rsidR="000D50D7" w:rsidRPr="000D50D7">
        <w:t xml:space="preserve"> </w:t>
      </w:r>
      <w:r w:rsidR="00525D62">
        <w:t>to</w:t>
      </w:r>
      <w:r w:rsidR="000D50D7" w:rsidRPr="000D50D7">
        <w:t xml:space="preserve"> </w:t>
      </w:r>
      <w:r w:rsidR="00525D62">
        <w:t>the</w:t>
      </w:r>
      <w:r w:rsidR="000D50D7" w:rsidRPr="000D50D7">
        <w:t xml:space="preserve"> </w:t>
      </w:r>
      <w:r w:rsidR="00525D62">
        <w:t>reasonable</w:t>
      </w:r>
      <w:r w:rsidR="000D50D7" w:rsidRPr="000D50D7">
        <w:t xml:space="preserve"> </w:t>
      </w:r>
      <w:r w:rsidR="00525D62">
        <w:t>satisfaction</w:t>
      </w:r>
      <w:r w:rsidR="000D50D7" w:rsidRPr="000D50D7">
        <w:t xml:space="preserve"> </w:t>
      </w:r>
      <w:r w:rsidR="00525D62">
        <w:t>of</w:t>
      </w:r>
      <w:r w:rsidR="000D50D7" w:rsidRPr="000D50D7">
        <w:t xml:space="preserve"> </w:t>
      </w:r>
      <w:r w:rsidR="00525D62">
        <w:t>ESW</w:t>
      </w:r>
      <w:r w:rsidR="000D50D7" w:rsidRPr="000D50D7">
        <w:t xml:space="preserve"> </w:t>
      </w:r>
      <w:r w:rsidR="00525D62">
        <w:t>in</w:t>
      </w:r>
      <w:r w:rsidR="000D50D7" w:rsidRPr="000D50D7">
        <w:t xml:space="preserve"> </w:t>
      </w:r>
      <w:r w:rsidR="00525D62">
        <w:t>accordance</w:t>
      </w:r>
      <w:r w:rsidR="000D50D7" w:rsidRPr="000D50D7">
        <w:t xml:space="preserve"> </w:t>
      </w:r>
      <w:r w:rsidR="00525D62">
        <w:t>with</w:t>
      </w:r>
      <w:r w:rsidR="000D50D7" w:rsidRPr="000D50D7">
        <w:t xml:space="preserve"> </w:t>
      </w:r>
      <w:r w:rsidR="00525D62">
        <w:t>sub-paragraphs</w:t>
      </w:r>
      <w:r w:rsidR="000D50D7" w:rsidRPr="000D50D7">
        <w:t xml:space="preserve"> </w:t>
      </w:r>
      <w:r w:rsidR="00215B44">
        <w:fldChar w:fldCharType="begin"/>
      </w:r>
      <w:r w:rsidR="00215B44">
        <w:instrText xml:space="preserve"> REF _Ref113363883 \r \h </w:instrText>
      </w:r>
      <w:r w:rsidR="00215B44">
        <w:fldChar w:fldCharType="separate"/>
      </w:r>
      <w:r w:rsidR="000D50D7">
        <w:t>(2)</w:t>
      </w:r>
      <w:r w:rsidR="00215B44">
        <w:fldChar w:fldCharType="end"/>
      </w:r>
      <w:r w:rsidR="000D50D7" w:rsidRPr="000D50D7">
        <w:t xml:space="preserve"> </w:t>
      </w:r>
      <w:r w:rsidR="00525D62">
        <w:t>to</w:t>
      </w:r>
      <w:r w:rsidR="000D50D7" w:rsidRPr="000D50D7">
        <w:t xml:space="preserve"> </w:t>
      </w:r>
      <w:r w:rsidR="00215B44">
        <w:fldChar w:fldCharType="begin"/>
      </w:r>
      <w:r w:rsidR="00215B44">
        <w:instrText xml:space="preserve"> REF _Ref113363895 \r \h </w:instrText>
      </w:r>
      <w:r w:rsidR="00215B44">
        <w:fldChar w:fldCharType="separate"/>
      </w:r>
      <w:r w:rsidR="000D50D7">
        <w:t>(7)</w:t>
      </w:r>
      <w:r w:rsidR="00215B44">
        <w:fldChar w:fldCharType="end"/>
      </w:r>
      <w:r w:rsidR="00525D62">
        <w:t>.</w:t>
      </w:r>
    </w:p>
    <w:p w14:paraId="586D6041" w14:textId="77777777" w:rsidR="00525D62" w:rsidRDefault="00525D62" w:rsidP="00525D62">
      <w:pPr>
        <w:pStyle w:val="N2"/>
      </w:pPr>
      <w:bookmarkStart w:id="1440" w:name="_Ref113363883"/>
      <w:r>
        <w:t>If,</w:t>
      </w:r>
      <w:r w:rsidR="000D50D7" w:rsidRPr="000D50D7">
        <w:t xml:space="preserve"> </w:t>
      </w:r>
      <w:r>
        <w:t>for</w:t>
      </w:r>
      <w:r w:rsidR="000D50D7" w:rsidRPr="000D50D7">
        <w:t xml:space="preserve"> </w:t>
      </w:r>
      <w:r>
        <w:t>the</w:t>
      </w:r>
      <w:r w:rsidR="000D50D7" w:rsidRPr="000D50D7">
        <w:t xml:space="preserve"> </w:t>
      </w:r>
      <w:r>
        <w:t>purpose</w:t>
      </w:r>
      <w:r w:rsidR="000D50D7" w:rsidRPr="000D50D7">
        <w:t xml:space="preserve"> </w:t>
      </w:r>
      <w:r>
        <w:t>of</w:t>
      </w:r>
      <w:r w:rsidR="000D50D7" w:rsidRPr="000D50D7">
        <w:t xml:space="preserve"> </w:t>
      </w:r>
      <w:r>
        <w:t>executing</w:t>
      </w:r>
      <w:r w:rsidR="000D50D7" w:rsidRPr="000D50D7">
        <w:t xml:space="preserve"> </w:t>
      </w:r>
      <w:r>
        <w:t>any</w:t>
      </w:r>
      <w:r w:rsidR="000D50D7" w:rsidRPr="000D50D7">
        <w:t xml:space="preserve"> </w:t>
      </w:r>
      <w:r>
        <w:t>works</w:t>
      </w:r>
      <w:r w:rsidR="000D50D7" w:rsidRPr="000D50D7">
        <w:t xml:space="preserve"> </w:t>
      </w:r>
      <w:r>
        <w:t>in,</w:t>
      </w:r>
      <w:r w:rsidR="000D50D7" w:rsidRPr="000D50D7">
        <w:t xml:space="preserve"> </w:t>
      </w:r>
      <w:r>
        <w:t>on</w:t>
      </w:r>
      <w:r w:rsidR="000D50D7" w:rsidRPr="000D50D7">
        <w:t xml:space="preserve"> </w:t>
      </w:r>
      <w:r>
        <w:t>or</w:t>
      </w:r>
      <w:r w:rsidR="000D50D7" w:rsidRPr="000D50D7">
        <w:t xml:space="preserve"> </w:t>
      </w:r>
      <w:r>
        <w:t>under</w:t>
      </w:r>
      <w:r w:rsidR="000D50D7" w:rsidRPr="000D50D7">
        <w:t xml:space="preserve"> </w:t>
      </w:r>
      <w:r>
        <w:t>any</w:t>
      </w:r>
      <w:r w:rsidR="000D50D7" w:rsidRPr="000D50D7">
        <w:t xml:space="preserve"> </w:t>
      </w:r>
      <w:r>
        <w:t>land</w:t>
      </w:r>
      <w:r w:rsidR="000D50D7" w:rsidRPr="000D50D7">
        <w:t xml:space="preserve"> </w:t>
      </w:r>
      <w:r>
        <w:t>purchased,</w:t>
      </w:r>
      <w:r w:rsidR="000D50D7" w:rsidRPr="000D50D7">
        <w:t xml:space="preserve"> </w:t>
      </w:r>
      <w:r>
        <w:t>held,</w:t>
      </w:r>
      <w:r w:rsidR="000D50D7" w:rsidRPr="000D50D7">
        <w:t xml:space="preserve"> </w:t>
      </w:r>
      <w:r>
        <w:t>appropriated</w:t>
      </w:r>
      <w:r w:rsidR="000D50D7" w:rsidRPr="000D50D7">
        <w:t xml:space="preserve"> </w:t>
      </w:r>
      <w:r>
        <w:t>or</w:t>
      </w:r>
      <w:r w:rsidR="000D50D7" w:rsidRPr="000D50D7">
        <w:t xml:space="preserve"> </w:t>
      </w:r>
      <w:r>
        <w:t>used</w:t>
      </w:r>
      <w:r w:rsidR="000D50D7" w:rsidRPr="000D50D7">
        <w:t xml:space="preserve"> </w:t>
      </w:r>
      <w:r>
        <w:t>under</w:t>
      </w:r>
      <w:r w:rsidR="000D50D7" w:rsidRPr="000D50D7">
        <w:t xml:space="preserve"> </w:t>
      </w:r>
      <w:r>
        <w:t>this</w:t>
      </w:r>
      <w:r w:rsidR="000D50D7" w:rsidRPr="000D50D7">
        <w:t xml:space="preserve"> </w:t>
      </w:r>
      <w:r>
        <w:t>Order,</w:t>
      </w:r>
      <w:r w:rsidR="000D50D7" w:rsidRPr="000D50D7">
        <w:t xml:space="preserve"> </w:t>
      </w:r>
      <w:r>
        <w:t>the</w:t>
      </w:r>
      <w:r w:rsidR="000D50D7" w:rsidRPr="000D50D7">
        <w:t xml:space="preserve"> </w:t>
      </w:r>
      <w:r>
        <w:t>undertaker</w:t>
      </w:r>
      <w:r w:rsidR="000D50D7" w:rsidRPr="000D50D7">
        <w:t xml:space="preserve"> </w:t>
      </w:r>
      <w:r>
        <w:t>requires</w:t>
      </w:r>
      <w:r w:rsidR="000D50D7" w:rsidRPr="000D50D7">
        <w:t xml:space="preserve"> </w:t>
      </w:r>
      <w:r>
        <w:t>the</w:t>
      </w:r>
      <w:r w:rsidR="000D50D7" w:rsidRPr="000D50D7">
        <w:t xml:space="preserve"> </w:t>
      </w:r>
      <w:r>
        <w:t>removal</w:t>
      </w:r>
      <w:r w:rsidR="000D50D7" w:rsidRPr="000D50D7">
        <w:t xml:space="preserve"> </w:t>
      </w:r>
      <w:r>
        <w:t>of</w:t>
      </w:r>
      <w:r w:rsidR="000D50D7" w:rsidRPr="000D50D7">
        <w:t xml:space="preserve"> </w:t>
      </w:r>
      <w:r>
        <w:t>any</w:t>
      </w:r>
      <w:r w:rsidR="000D50D7" w:rsidRPr="000D50D7">
        <w:t xml:space="preserve"> </w:t>
      </w:r>
      <w:r>
        <w:t>apparatus</w:t>
      </w:r>
      <w:r w:rsidR="000D50D7" w:rsidRPr="000D50D7">
        <w:t xml:space="preserve"> </w:t>
      </w:r>
      <w:r>
        <w:t>placed</w:t>
      </w:r>
      <w:r w:rsidR="000D50D7" w:rsidRPr="000D50D7">
        <w:t xml:space="preserve"> </w:t>
      </w:r>
      <w:r>
        <w:t>in</w:t>
      </w:r>
      <w:r w:rsidR="000D50D7" w:rsidRPr="000D50D7">
        <w:t xml:space="preserve"> </w:t>
      </w:r>
      <w:r>
        <w:t>that</w:t>
      </w:r>
      <w:r w:rsidR="000D50D7" w:rsidRPr="000D50D7">
        <w:t xml:space="preserve"> </w:t>
      </w:r>
      <w:r>
        <w:t>land,</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give</w:t>
      </w:r>
      <w:r w:rsidR="000D50D7" w:rsidRPr="000D50D7">
        <w:t xml:space="preserve"> </w:t>
      </w:r>
      <w:r>
        <w:t>to</w:t>
      </w:r>
      <w:r w:rsidR="000D50D7" w:rsidRPr="000D50D7">
        <w:t xml:space="preserve"> </w:t>
      </w:r>
      <w:r>
        <w:t>ESW</w:t>
      </w:r>
      <w:r w:rsidR="000D50D7" w:rsidRPr="000D50D7">
        <w:t xml:space="preserve"> </w:t>
      </w:r>
      <w:r w:rsidR="00F548BB">
        <w:t>56</w:t>
      </w:r>
      <w:r w:rsidR="000D50D7" w:rsidRPr="000D50D7">
        <w:t xml:space="preserve"> </w:t>
      </w:r>
      <w:r w:rsidR="00F548BB">
        <w:t>days</w:t>
      </w:r>
      <w:r w:rsidR="000D50D7" w:rsidRPr="000D50D7">
        <w:t xml:space="preserve"> </w:t>
      </w:r>
      <w:r>
        <w:t>written</w:t>
      </w:r>
      <w:r w:rsidR="000D50D7" w:rsidRPr="000D50D7">
        <w:t xml:space="preserve"> </w:t>
      </w:r>
      <w:r>
        <w:t>notice</w:t>
      </w:r>
      <w:r w:rsidR="000D50D7" w:rsidRPr="000D50D7">
        <w:t xml:space="preserve"> </w:t>
      </w:r>
      <w:r>
        <w:t>of</w:t>
      </w:r>
      <w:r w:rsidR="000D50D7" w:rsidRPr="000D50D7">
        <w:t xml:space="preserve"> </w:t>
      </w:r>
      <w:r>
        <w:t>that</w:t>
      </w:r>
      <w:r w:rsidR="000D50D7" w:rsidRPr="000D50D7">
        <w:t xml:space="preserve"> </w:t>
      </w:r>
      <w:r>
        <w:t>requirement,</w:t>
      </w:r>
      <w:r w:rsidR="000D50D7" w:rsidRPr="000D50D7">
        <w:t xml:space="preserve"> </w:t>
      </w:r>
      <w:r>
        <w:t>together</w:t>
      </w:r>
      <w:r w:rsidR="000D50D7" w:rsidRPr="000D50D7">
        <w:t xml:space="preserve"> </w:t>
      </w:r>
      <w:r>
        <w:t>with</w:t>
      </w:r>
      <w:r w:rsidR="000D50D7" w:rsidRPr="000D50D7">
        <w:t xml:space="preserve"> </w:t>
      </w:r>
      <w:r>
        <w:t>a</w:t>
      </w:r>
      <w:r w:rsidR="000D50D7" w:rsidRPr="000D50D7">
        <w:t xml:space="preserve"> </w:t>
      </w:r>
      <w:r>
        <w:t>plan</w:t>
      </w:r>
      <w:r w:rsidR="000D50D7" w:rsidRPr="000D50D7">
        <w:t xml:space="preserve"> </w:t>
      </w:r>
      <w:r>
        <w:t>and</w:t>
      </w:r>
      <w:r w:rsidR="000D50D7" w:rsidRPr="000D50D7">
        <w:t xml:space="preserve"> </w:t>
      </w:r>
      <w:r>
        <w:t>section</w:t>
      </w:r>
      <w:r w:rsidR="000D50D7" w:rsidRPr="000D50D7">
        <w:t xml:space="preserve"> </w:t>
      </w:r>
      <w:r>
        <w:t>of</w:t>
      </w:r>
      <w:r w:rsidR="000D50D7" w:rsidRPr="000D50D7">
        <w:t xml:space="preserve"> </w:t>
      </w:r>
      <w:r>
        <w:t>the</w:t>
      </w:r>
      <w:r w:rsidR="000D50D7" w:rsidRPr="000D50D7">
        <w:t xml:space="preserve"> </w:t>
      </w:r>
      <w:r>
        <w:t>work</w:t>
      </w:r>
      <w:r w:rsidR="000D50D7" w:rsidRPr="000D50D7">
        <w:t xml:space="preserve"> </w:t>
      </w:r>
      <w:r>
        <w:t>proposed</w:t>
      </w:r>
      <w:r w:rsidR="002402D1">
        <w:t>,</w:t>
      </w:r>
      <w:r w:rsidR="000D50D7" w:rsidRPr="000D50D7">
        <w:t xml:space="preserve"> </w:t>
      </w:r>
      <w:r>
        <w:t>and</w:t>
      </w:r>
      <w:r w:rsidR="000D50D7" w:rsidRPr="000D50D7">
        <w:t xml:space="preserve"> </w:t>
      </w:r>
      <w:r>
        <w:t>of</w:t>
      </w:r>
      <w:r w:rsidR="000D50D7" w:rsidRPr="000D50D7">
        <w:t xml:space="preserve"> </w:t>
      </w:r>
      <w:r>
        <w:t>the</w:t>
      </w:r>
      <w:r w:rsidR="000D50D7" w:rsidRPr="000D50D7">
        <w:t xml:space="preserve"> </w:t>
      </w:r>
      <w:r>
        <w:t>proposed</w:t>
      </w:r>
      <w:r w:rsidR="000D50D7" w:rsidRPr="000D50D7">
        <w:t xml:space="preserve"> </w:t>
      </w:r>
      <w:r>
        <w:t>position</w:t>
      </w:r>
      <w:r w:rsidR="000D50D7" w:rsidRPr="000D50D7">
        <w:t xml:space="preserve"> </w:t>
      </w:r>
      <w:r>
        <w:t>of</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to</w:t>
      </w:r>
      <w:r w:rsidR="000D50D7" w:rsidRPr="000D50D7">
        <w:t xml:space="preserve"> </w:t>
      </w:r>
      <w:r>
        <w:t>be</w:t>
      </w:r>
      <w:r w:rsidR="000D50D7" w:rsidRPr="000D50D7">
        <w:t xml:space="preserve"> </w:t>
      </w:r>
      <w:r>
        <w:t>provided</w:t>
      </w:r>
      <w:r w:rsidR="000D50D7" w:rsidRPr="000D50D7">
        <w:t xml:space="preserve"> </w:t>
      </w:r>
      <w:r>
        <w:t>or</w:t>
      </w:r>
      <w:r w:rsidR="000D50D7" w:rsidRPr="000D50D7">
        <w:t xml:space="preserve"> </w:t>
      </w:r>
      <w:r>
        <w:t>constructed</w:t>
      </w:r>
      <w:r w:rsidR="000D50D7" w:rsidRPr="000D50D7">
        <w:t xml:space="preserve"> </w:t>
      </w:r>
      <w:r>
        <w:t>and</w:t>
      </w:r>
      <w:r w:rsidR="000D50D7" w:rsidRPr="000D50D7">
        <w:t xml:space="preserve"> </w:t>
      </w:r>
      <w:r>
        <w:t>in</w:t>
      </w:r>
      <w:r w:rsidR="000D50D7" w:rsidRPr="000D50D7">
        <w:t xml:space="preserve"> </w:t>
      </w:r>
      <w:r>
        <w:t>that</w:t>
      </w:r>
      <w:r w:rsidR="000D50D7" w:rsidRPr="000D50D7">
        <w:t xml:space="preserve"> </w:t>
      </w:r>
      <w:r>
        <w:t>case</w:t>
      </w:r>
      <w:r w:rsidR="000D50D7" w:rsidRPr="000D50D7">
        <w:t xml:space="preserve"> </w:t>
      </w:r>
      <w:r>
        <w:t>(or</w:t>
      </w:r>
      <w:r w:rsidR="000D50D7" w:rsidRPr="000D50D7">
        <w:t xml:space="preserve"> </w:t>
      </w:r>
      <w:r>
        <w:t>if</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exercise</w:t>
      </w:r>
      <w:r w:rsidR="000D50D7" w:rsidRPr="000D50D7">
        <w:t xml:space="preserve"> </w:t>
      </w:r>
      <w:r>
        <w:t>of</w:t>
      </w:r>
      <w:r w:rsidR="000D50D7" w:rsidRPr="000D50D7">
        <w:t xml:space="preserve"> </w:t>
      </w:r>
      <w:r>
        <w:t>any</w:t>
      </w:r>
      <w:r w:rsidR="000D50D7" w:rsidRPr="000D50D7">
        <w:t xml:space="preserve"> </w:t>
      </w:r>
      <w:r>
        <w:t>of</w:t>
      </w:r>
      <w:r w:rsidR="000D50D7" w:rsidRPr="000D50D7">
        <w:t xml:space="preserve"> </w:t>
      </w:r>
      <w:r>
        <w:t>the</w:t>
      </w:r>
      <w:r w:rsidR="000D50D7" w:rsidRPr="000D50D7">
        <w:t xml:space="preserve"> </w:t>
      </w:r>
      <w:r>
        <w:t>powers</w:t>
      </w:r>
      <w:r w:rsidR="000D50D7" w:rsidRPr="000D50D7">
        <w:t xml:space="preserve"> </w:t>
      </w:r>
      <w:r>
        <w:t>conferred</w:t>
      </w:r>
      <w:r w:rsidR="000D50D7" w:rsidRPr="000D50D7">
        <w:t xml:space="preserve"> </w:t>
      </w:r>
      <w:r>
        <w:t>by</w:t>
      </w:r>
      <w:r w:rsidR="000D50D7" w:rsidRPr="000D50D7">
        <w:t xml:space="preserve"> </w:t>
      </w:r>
      <w:r>
        <w:t>this</w:t>
      </w:r>
      <w:r w:rsidR="000D50D7" w:rsidRPr="000D50D7">
        <w:t xml:space="preserve"> </w:t>
      </w:r>
      <w:r>
        <w:t>Order</w:t>
      </w:r>
      <w:r w:rsidR="000D50D7" w:rsidRPr="000D50D7">
        <w:t xml:space="preserve"> </w:t>
      </w:r>
      <w:r>
        <w:t>ESW</w:t>
      </w:r>
      <w:r w:rsidR="000D50D7" w:rsidRPr="000D50D7">
        <w:t xml:space="preserve"> </w:t>
      </w:r>
      <w:r>
        <w:t>reasonably</w:t>
      </w:r>
      <w:r w:rsidR="000D50D7" w:rsidRPr="000D50D7">
        <w:t xml:space="preserve"> </w:t>
      </w:r>
      <w:r>
        <w:t>needs</w:t>
      </w:r>
      <w:r w:rsidR="000D50D7" w:rsidRPr="000D50D7">
        <w:t xml:space="preserve"> </w:t>
      </w:r>
      <w:r>
        <w:t>to</w:t>
      </w:r>
      <w:r w:rsidR="000D50D7" w:rsidRPr="000D50D7">
        <w:t xml:space="preserve"> </w:t>
      </w:r>
      <w:r>
        <w:t>remove</w:t>
      </w:r>
      <w:r w:rsidR="000D50D7" w:rsidRPr="000D50D7">
        <w:t xml:space="preserve"> </w:t>
      </w:r>
      <w:r>
        <w:t>any</w:t>
      </w:r>
      <w:r w:rsidR="000D50D7" w:rsidRPr="000D50D7">
        <w:t xml:space="preserve"> </w:t>
      </w:r>
      <w:r>
        <w:t>of</w:t>
      </w:r>
      <w:r w:rsidR="000D50D7" w:rsidRPr="000D50D7">
        <w:t xml:space="preserve"> </w:t>
      </w:r>
      <w:r>
        <w:t>its</w:t>
      </w:r>
      <w:r w:rsidR="000D50D7" w:rsidRPr="000D50D7">
        <w:t xml:space="preserve"> </w:t>
      </w:r>
      <w:r>
        <w:t>apparatus)</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subject</w:t>
      </w:r>
      <w:r w:rsidR="000D50D7" w:rsidRPr="000D50D7">
        <w:t xml:space="preserve"> </w:t>
      </w:r>
      <w:r>
        <w:t>to</w:t>
      </w:r>
      <w:r w:rsidR="000D50D7" w:rsidRPr="000D50D7">
        <w:t xml:space="preserve"> </w:t>
      </w:r>
      <w:r>
        <w:t>sub-paragraph</w:t>
      </w:r>
      <w:r w:rsidR="000D50D7" w:rsidRPr="000D50D7">
        <w:t xml:space="preserve"> </w:t>
      </w:r>
      <w:r w:rsidR="00215B44">
        <w:fldChar w:fldCharType="begin"/>
      </w:r>
      <w:r w:rsidR="00215B44">
        <w:instrText xml:space="preserve"> REF _Ref113364034 \r \h </w:instrText>
      </w:r>
      <w:r w:rsidR="00215B44">
        <w:fldChar w:fldCharType="separate"/>
      </w:r>
      <w:r w:rsidR="000D50D7">
        <w:t>(3)</w:t>
      </w:r>
      <w:r w:rsidR="00215B44">
        <w:fldChar w:fldCharType="end"/>
      </w:r>
      <w:r>
        <w:t>,</w:t>
      </w:r>
      <w:r w:rsidR="000D50D7" w:rsidRPr="000D50D7">
        <w:t xml:space="preserve"> </w:t>
      </w:r>
      <w:r>
        <w:t>afford</w:t>
      </w:r>
      <w:r w:rsidR="000D50D7" w:rsidRPr="000D50D7">
        <w:t xml:space="preserve"> </w:t>
      </w:r>
      <w:r>
        <w:t>to</w:t>
      </w:r>
      <w:r w:rsidR="000D50D7" w:rsidRPr="000D50D7">
        <w:t xml:space="preserve"> </w:t>
      </w:r>
      <w:r>
        <w:t>ESW</w:t>
      </w:r>
      <w:r w:rsidR="000D50D7" w:rsidRPr="000D50D7">
        <w:t xml:space="preserve"> </w:t>
      </w:r>
      <w:r>
        <w:t>the</w:t>
      </w:r>
      <w:r w:rsidR="000D50D7" w:rsidRPr="000D50D7">
        <w:t xml:space="preserve"> </w:t>
      </w:r>
      <w:r>
        <w:t>necessary</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for</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alternative</w:t>
      </w:r>
      <w:r w:rsidR="000D50D7" w:rsidRPr="000D50D7">
        <w:t xml:space="preserve"> </w:t>
      </w:r>
      <w:r>
        <w:t>apparatus</w:t>
      </w:r>
      <w:r w:rsidR="000D50D7" w:rsidRPr="000D50D7">
        <w:t xml:space="preserve"> </w:t>
      </w:r>
      <w:r>
        <w:t>in</w:t>
      </w:r>
      <w:r w:rsidR="000D50D7" w:rsidRPr="000D50D7">
        <w:t xml:space="preserve"> </w:t>
      </w:r>
      <w:r>
        <w:t>other</w:t>
      </w:r>
      <w:r w:rsidR="000D50D7" w:rsidRPr="000D50D7">
        <w:t xml:space="preserve"> </w:t>
      </w:r>
      <w:r>
        <w:t>land</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and</w:t>
      </w:r>
      <w:r w:rsidR="000D50D7" w:rsidRPr="000D50D7">
        <w:t xml:space="preserve"> </w:t>
      </w:r>
      <w:r>
        <w:t>subsequently</w:t>
      </w:r>
      <w:r w:rsidR="000D50D7" w:rsidRPr="000D50D7">
        <w:t xml:space="preserve"> </w:t>
      </w:r>
      <w:r>
        <w:t>for</w:t>
      </w:r>
      <w:r w:rsidR="000D50D7" w:rsidRPr="000D50D7">
        <w:t xml:space="preserve"> </w:t>
      </w:r>
      <w:r>
        <w:t>the</w:t>
      </w:r>
      <w:r w:rsidR="000D50D7" w:rsidRPr="000D50D7">
        <w:t xml:space="preserve"> </w:t>
      </w:r>
      <w:r>
        <w:t>maintenance</w:t>
      </w:r>
      <w:r w:rsidR="000D50D7" w:rsidRPr="000D50D7">
        <w:t xml:space="preserve"> </w:t>
      </w:r>
      <w:r>
        <w:t>of</w:t>
      </w:r>
      <w:r w:rsidR="000D50D7" w:rsidRPr="000D50D7">
        <w:t xml:space="preserve"> </w:t>
      </w:r>
      <w:r>
        <w:t>that</w:t>
      </w:r>
      <w:r w:rsidR="000D50D7" w:rsidRPr="000D50D7">
        <w:t xml:space="preserve"> </w:t>
      </w:r>
      <w:r>
        <w:t>apparatus.</w:t>
      </w:r>
      <w:bookmarkEnd w:id="1440"/>
    </w:p>
    <w:p w14:paraId="77128576" w14:textId="77777777" w:rsidR="00525D62" w:rsidRDefault="00525D62" w:rsidP="00525D62">
      <w:pPr>
        <w:pStyle w:val="N2"/>
      </w:pPr>
      <w:bookmarkStart w:id="1441" w:name="_Ref113364034"/>
      <w:r>
        <w:t>If</w:t>
      </w:r>
      <w:r w:rsidR="000D50D7" w:rsidRPr="000D50D7">
        <w:t xml:space="preserve"> </w:t>
      </w:r>
      <w:r>
        <w:t>alternative</w:t>
      </w:r>
      <w:r w:rsidR="000D50D7" w:rsidRPr="000D50D7">
        <w:t xml:space="preserve"> </w:t>
      </w:r>
      <w:r>
        <w:t>apparatus</w:t>
      </w:r>
      <w:r w:rsidR="000D50D7" w:rsidRPr="000D50D7">
        <w:t xml:space="preserve"> </w:t>
      </w:r>
      <w:r>
        <w:t>or</w:t>
      </w:r>
      <w:r w:rsidR="000D50D7" w:rsidRPr="000D50D7">
        <w:t xml:space="preserve"> </w:t>
      </w:r>
      <w:r>
        <w:t>any</w:t>
      </w:r>
      <w:r w:rsidR="000D50D7" w:rsidRPr="000D50D7">
        <w:t xml:space="preserve"> </w:t>
      </w:r>
      <w:r>
        <w:t>part</w:t>
      </w:r>
      <w:r w:rsidR="000D50D7" w:rsidRPr="000D50D7">
        <w:t xml:space="preserve"> </w:t>
      </w:r>
      <w:r>
        <w:t>of</w:t>
      </w:r>
      <w:r w:rsidR="000D50D7" w:rsidRPr="000D50D7">
        <w:t xml:space="preserve"> </w:t>
      </w:r>
      <w:r>
        <w:t>such</w:t>
      </w:r>
      <w:r w:rsidR="000D50D7" w:rsidRPr="000D50D7">
        <w:t xml:space="preserve"> </w:t>
      </w:r>
      <w:r>
        <w:t>apparatus</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constructed</w:t>
      </w:r>
      <w:r w:rsidR="000D50D7" w:rsidRPr="000D50D7">
        <w:t xml:space="preserve"> </w:t>
      </w:r>
      <w:r>
        <w:t>elsewhere</w:t>
      </w:r>
      <w:r w:rsidR="000D50D7" w:rsidRPr="000D50D7">
        <w:t xml:space="preserve"> </w:t>
      </w:r>
      <w:r>
        <w:t>than</w:t>
      </w:r>
      <w:r w:rsidR="000D50D7" w:rsidRPr="000D50D7">
        <w:t xml:space="preserve"> </w:t>
      </w:r>
      <w:r>
        <w:t>in</w:t>
      </w:r>
      <w:r w:rsidR="000D50D7" w:rsidRPr="000D50D7">
        <w:t xml:space="preserve"> </w:t>
      </w:r>
      <w:r>
        <w:t>other</w:t>
      </w:r>
      <w:r w:rsidR="000D50D7" w:rsidRPr="000D50D7">
        <w:t xml:space="preserve"> </w:t>
      </w:r>
      <w:r>
        <w:t>land</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or</w:t>
      </w:r>
      <w:r w:rsidR="000D50D7" w:rsidRPr="000D50D7">
        <w:t xml:space="preserve"> </w:t>
      </w:r>
      <w:r>
        <w:t>the</w:t>
      </w:r>
      <w:r w:rsidR="000D50D7" w:rsidRPr="000D50D7">
        <w:t xml:space="preserve"> </w:t>
      </w:r>
      <w:r>
        <w:t>undertaker</w:t>
      </w:r>
      <w:r w:rsidR="000D50D7" w:rsidRPr="000D50D7">
        <w:t xml:space="preserve"> </w:t>
      </w:r>
      <w:r>
        <w:t>is</w:t>
      </w:r>
      <w:r w:rsidR="000D50D7" w:rsidRPr="000D50D7">
        <w:t xml:space="preserve"> </w:t>
      </w:r>
      <w:r>
        <w:t>unable</w:t>
      </w:r>
      <w:r w:rsidR="000D50D7" w:rsidRPr="000D50D7">
        <w:t xml:space="preserve"> </w:t>
      </w:r>
      <w:r>
        <w:t>to</w:t>
      </w:r>
      <w:r w:rsidR="000D50D7" w:rsidRPr="000D50D7">
        <w:t xml:space="preserve"> </w:t>
      </w:r>
      <w:r>
        <w:t>afford</w:t>
      </w:r>
      <w:r w:rsidR="000D50D7" w:rsidRPr="000D50D7">
        <w:t xml:space="preserve"> </w:t>
      </w:r>
      <w:r>
        <w:t>such</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as</w:t>
      </w:r>
      <w:r w:rsidR="000D50D7" w:rsidRPr="000D50D7">
        <w:t xml:space="preserve"> </w:t>
      </w:r>
      <w:r>
        <w:t>are</w:t>
      </w:r>
      <w:r w:rsidR="000D50D7" w:rsidRPr="000D50D7">
        <w:t xml:space="preserve"> </w:t>
      </w:r>
      <w:r>
        <w:t>mentioned</w:t>
      </w:r>
      <w:r w:rsidR="000D50D7" w:rsidRPr="000D50D7">
        <w:t xml:space="preserve"> </w:t>
      </w:r>
      <w:r>
        <w:t>in</w:t>
      </w:r>
      <w:r w:rsidR="000D50D7" w:rsidRPr="000D50D7">
        <w:t xml:space="preserve"> </w:t>
      </w:r>
      <w:r>
        <w:t>sub-paragraph</w:t>
      </w:r>
      <w:r w:rsidR="000D50D7" w:rsidRPr="000D50D7">
        <w:t xml:space="preserve"> </w:t>
      </w:r>
      <w:r w:rsidR="00215B44">
        <w:fldChar w:fldCharType="begin"/>
      </w:r>
      <w:r w:rsidR="00215B44">
        <w:instrText xml:space="preserve"> REF _Ref113363883 \r \h </w:instrText>
      </w:r>
      <w:r w:rsidR="00215B44">
        <w:fldChar w:fldCharType="separate"/>
      </w:r>
      <w:r w:rsidR="000D50D7">
        <w:t>(2)</w:t>
      </w:r>
      <w:r w:rsidR="00215B44">
        <w:fldChar w:fldCharType="end"/>
      </w:r>
      <w:r>
        <w:t>,</w:t>
      </w:r>
      <w:r w:rsidR="000D50D7" w:rsidRPr="000D50D7">
        <w:t xml:space="preserve"> </w:t>
      </w:r>
      <w:r>
        <w:t>in</w:t>
      </w:r>
      <w:r w:rsidR="000D50D7" w:rsidRPr="000D50D7">
        <w:t xml:space="preserve"> </w:t>
      </w:r>
      <w:r>
        <w:t>the</w:t>
      </w:r>
      <w:r w:rsidR="000D50D7" w:rsidRPr="000D50D7">
        <w:t xml:space="preserve"> </w:t>
      </w:r>
      <w:r>
        <w:t>land</w:t>
      </w:r>
      <w:r w:rsidR="000D50D7" w:rsidRPr="000D50D7">
        <w:t xml:space="preserve"> </w:t>
      </w:r>
      <w:r>
        <w:t>in</w:t>
      </w:r>
      <w:r w:rsidR="000D50D7" w:rsidRPr="000D50D7">
        <w:t xml:space="preserve"> </w:t>
      </w:r>
      <w:r>
        <w:t>which</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or</w:t>
      </w:r>
      <w:r w:rsidR="000D50D7" w:rsidRPr="000D50D7">
        <w:t xml:space="preserve"> </w:t>
      </w:r>
      <w:r>
        <w:t>part</w:t>
      </w:r>
      <w:r w:rsidR="000D50D7" w:rsidRPr="000D50D7">
        <w:t xml:space="preserve"> </w:t>
      </w:r>
      <w:r>
        <w:t>of</w:t>
      </w:r>
      <w:r w:rsidR="000D50D7" w:rsidRPr="000D50D7">
        <w:t xml:space="preserve"> </w:t>
      </w:r>
      <w:r>
        <w:t>such</w:t>
      </w:r>
      <w:r w:rsidR="000D50D7" w:rsidRPr="000D50D7">
        <w:t xml:space="preserve"> </w:t>
      </w:r>
      <w:r>
        <w:t>apparatus</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constructed,</w:t>
      </w:r>
      <w:r w:rsidR="000D50D7" w:rsidRPr="000D50D7">
        <w:t xml:space="preserve"> </w:t>
      </w:r>
      <w:r>
        <w:t>ESW</w:t>
      </w:r>
      <w:r w:rsidR="000D50D7" w:rsidRPr="000D50D7">
        <w:t xml:space="preserve"> </w:t>
      </w:r>
      <w:r>
        <w:t>must,</w:t>
      </w:r>
      <w:r w:rsidR="000D50D7" w:rsidRPr="000D50D7">
        <w:t xml:space="preserve"> </w:t>
      </w:r>
      <w:r>
        <w:t>on</w:t>
      </w:r>
      <w:r w:rsidR="000D50D7" w:rsidRPr="000D50D7">
        <w:t xml:space="preserve"> </w:t>
      </w:r>
      <w:r>
        <w:t>receipt</w:t>
      </w:r>
      <w:r w:rsidR="000D50D7" w:rsidRPr="000D50D7">
        <w:t xml:space="preserve"> </w:t>
      </w:r>
      <w:r>
        <w:t>of</w:t>
      </w:r>
      <w:r w:rsidR="000D50D7" w:rsidRPr="000D50D7">
        <w:t xml:space="preserve"> </w:t>
      </w:r>
      <w:r>
        <w:t>a</w:t>
      </w:r>
      <w:r w:rsidR="000D50D7" w:rsidRPr="000D50D7">
        <w:t xml:space="preserve"> </w:t>
      </w:r>
      <w:r>
        <w:t>written</w:t>
      </w:r>
      <w:r w:rsidR="000D50D7" w:rsidRPr="000D50D7">
        <w:t xml:space="preserve"> </w:t>
      </w:r>
      <w:r>
        <w:t>notice</w:t>
      </w:r>
      <w:r w:rsidR="000D50D7" w:rsidRPr="000D50D7">
        <w:t xml:space="preserve"> </w:t>
      </w:r>
      <w:r>
        <w:t>to</w:t>
      </w:r>
      <w:r w:rsidR="000D50D7" w:rsidRPr="000D50D7">
        <w:t xml:space="preserve"> </w:t>
      </w:r>
      <w:r>
        <w:t>that</w:t>
      </w:r>
      <w:r w:rsidR="000D50D7" w:rsidRPr="000D50D7">
        <w:t xml:space="preserve"> </w:t>
      </w:r>
      <w:r>
        <w:t>effect</w:t>
      </w:r>
      <w:r w:rsidR="000D50D7" w:rsidRPr="000D50D7">
        <w:t xml:space="preserve"> </w:t>
      </w:r>
      <w:r>
        <w:t>from</w:t>
      </w:r>
      <w:r w:rsidR="000D50D7" w:rsidRPr="000D50D7">
        <w:t xml:space="preserve"> </w:t>
      </w:r>
      <w:r>
        <w:t>the</w:t>
      </w:r>
      <w:r w:rsidR="000D50D7" w:rsidRPr="000D50D7">
        <w:t xml:space="preserve"> </w:t>
      </w:r>
      <w:r>
        <w:t>undertaker,</w:t>
      </w:r>
      <w:r w:rsidR="000D50D7" w:rsidRPr="000D50D7">
        <w:t xml:space="preserve"> </w:t>
      </w:r>
      <w:r>
        <w:t>as</w:t>
      </w:r>
      <w:r w:rsidR="000D50D7" w:rsidRPr="000D50D7">
        <w:t xml:space="preserve"> </w:t>
      </w:r>
      <w:r>
        <w:t>soon</w:t>
      </w:r>
      <w:r w:rsidR="000D50D7" w:rsidRPr="000D50D7">
        <w:t xml:space="preserve"> </w:t>
      </w:r>
      <w:r>
        <w:t>as</w:t>
      </w:r>
      <w:r w:rsidR="000D50D7" w:rsidRPr="000D50D7">
        <w:t xml:space="preserve"> </w:t>
      </w:r>
      <w:r>
        <w:t>reasonably</w:t>
      </w:r>
      <w:r w:rsidR="000D50D7" w:rsidRPr="000D50D7">
        <w:t xml:space="preserve"> </w:t>
      </w:r>
      <w:r>
        <w:t>possible</w:t>
      </w:r>
      <w:r w:rsidR="000D50D7" w:rsidRPr="000D50D7">
        <w:t xml:space="preserve"> </w:t>
      </w:r>
      <w:r>
        <w:t>u</w:t>
      </w:r>
      <w:r w:rsidR="002402D1">
        <w:t>se</w:t>
      </w:r>
      <w:r w:rsidR="000D50D7" w:rsidRPr="000D50D7">
        <w:t xml:space="preserve"> </w:t>
      </w:r>
      <w:r>
        <w:t>reasonable</w:t>
      </w:r>
      <w:r w:rsidR="000D50D7" w:rsidRPr="000D50D7">
        <w:t xml:space="preserve"> </w:t>
      </w:r>
      <w:r>
        <w:t>endeavours</w:t>
      </w:r>
      <w:r w:rsidR="000D50D7" w:rsidRPr="000D50D7">
        <w:t xml:space="preserve"> </w:t>
      </w:r>
      <w:r>
        <w:t>to</w:t>
      </w:r>
      <w:r w:rsidR="000D50D7" w:rsidRPr="000D50D7">
        <w:t xml:space="preserve"> </w:t>
      </w:r>
      <w:r>
        <w:t>obtain</w:t>
      </w:r>
      <w:r w:rsidR="000D50D7" w:rsidRPr="000D50D7">
        <w:t xml:space="preserve"> </w:t>
      </w:r>
      <w:r>
        <w:t>the</w:t>
      </w:r>
      <w:r w:rsidR="000D50D7" w:rsidRPr="000D50D7">
        <w:t xml:space="preserve"> </w:t>
      </w:r>
      <w:r>
        <w:t>necessary</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in</w:t>
      </w:r>
      <w:r w:rsidR="000D50D7" w:rsidRPr="000D50D7">
        <w:t xml:space="preserve"> </w:t>
      </w:r>
      <w:r>
        <w:t>the</w:t>
      </w:r>
      <w:r w:rsidR="000D50D7" w:rsidRPr="000D50D7">
        <w:t xml:space="preserve"> </w:t>
      </w:r>
      <w:r>
        <w:t>land</w:t>
      </w:r>
      <w:r w:rsidR="000D50D7" w:rsidRPr="000D50D7">
        <w:t xml:space="preserve"> </w:t>
      </w:r>
      <w:r>
        <w:t>in</w:t>
      </w:r>
      <w:r w:rsidR="000D50D7" w:rsidRPr="000D50D7">
        <w:t xml:space="preserve"> </w:t>
      </w:r>
      <w:r>
        <w:t>which</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constructed.</w:t>
      </w:r>
      <w:bookmarkEnd w:id="1441"/>
    </w:p>
    <w:p w14:paraId="1C96F6A2" w14:textId="77777777" w:rsidR="00525D62" w:rsidRDefault="00525D62" w:rsidP="00525D62">
      <w:pPr>
        <w:pStyle w:val="N2"/>
      </w:pPr>
      <w:r>
        <w:t>Any</w:t>
      </w:r>
      <w:r w:rsidR="000D50D7" w:rsidRPr="000D50D7">
        <w:t xml:space="preserve"> </w:t>
      </w:r>
      <w:r>
        <w:t>alternative</w:t>
      </w:r>
      <w:r w:rsidR="000D50D7" w:rsidRPr="000D50D7">
        <w:t xml:space="preserve"> </w:t>
      </w:r>
      <w:r>
        <w:t>apparatus</w:t>
      </w:r>
      <w:r w:rsidR="000D50D7" w:rsidRPr="000D50D7">
        <w:t xml:space="preserve"> </w:t>
      </w:r>
      <w:r>
        <w:t>to</w:t>
      </w:r>
      <w:r w:rsidR="000D50D7" w:rsidRPr="000D50D7">
        <w:t xml:space="preserve"> </w:t>
      </w:r>
      <w:r>
        <w:t>be</w:t>
      </w:r>
      <w:r w:rsidR="000D50D7" w:rsidRPr="000D50D7">
        <w:t xml:space="preserve"> </w:t>
      </w:r>
      <w:r>
        <w:t>constructed</w:t>
      </w:r>
      <w:r w:rsidR="000D50D7" w:rsidRPr="000D50D7">
        <w:t xml:space="preserve"> </w:t>
      </w:r>
      <w:r>
        <w:t>in</w:t>
      </w:r>
      <w:r w:rsidR="000D50D7" w:rsidRPr="000D50D7">
        <w:t xml:space="preserve"> </w:t>
      </w:r>
      <w:r>
        <w:t>land</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must</w:t>
      </w:r>
      <w:r w:rsidR="000D50D7" w:rsidRPr="000D50D7">
        <w:t xml:space="preserve"> </w:t>
      </w:r>
      <w:r>
        <w:t>be</w:t>
      </w:r>
      <w:r w:rsidR="000D50D7" w:rsidRPr="000D50D7">
        <w:t xml:space="preserve"> </w:t>
      </w:r>
      <w:r>
        <w:t>constructed</w:t>
      </w:r>
      <w:r w:rsidR="000D50D7" w:rsidRPr="000D50D7">
        <w:t xml:space="preserve"> </w:t>
      </w:r>
      <w:r>
        <w:t>in</w:t>
      </w:r>
      <w:r w:rsidR="000D50D7" w:rsidRPr="000D50D7">
        <w:t xml:space="preserve"> </w:t>
      </w:r>
      <w:r>
        <w:t>such</w:t>
      </w:r>
      <w:r w:rsidR="000D50D7" w:rsidRPr="000D50D7">
        <w:t xml:space="preserve"> </w:t>
      </w:r>
      <w:r>
        <w:t>manner</w:t>
      </w:r>
      <w:r w:rsidR="000D50D7" w:rsidRPr="000D50D7">
        <w:t xml:space="preserve"> </w:t>
      </w:r>
      <w:r>
        <w:t>and</w:t>
      </w:r>
      <w:r w:rsidR="000D50D7" w:rsidRPr="000D50D7">
        <w:t xml:space="preserve"> </w:t>
      </w:r>
      <w:r>
        <w:t>in</w:t>
      </w:r>
      <w:r w:rsidR="000D50D7" w:rsidRPr="000D50D7">
        <w:t xml:space="preserve"> </w:t>
      </w:r>
      <w:r>
        <w:t>such</w:t>
      </w:r>
      <w:r w:rsidR="000D50D7" w:rsidRPr="000D50D7">
        <w:t xml:space="preserve"> </w:t>
      </w:r>
      <w:r>
        <w:t>line</w:t>
      </w:r>
      <w:r w:rsidR="000D50D7" w:rsidRPr="000D50D7">
        <w:t xml:space="preserve"> </w:t>
      </w:r>
      <w:r>
        <w:t>or</w:t>
      </w:r>
      <w:r w:rsidR="000D50D7" w:rsidRPr="000D50D7">
        <w:t xml:space="preserve"> </w:t>
      </w:r>
      <w:r>
        <w:t>situation</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agreed</w:t>
      </w:r>
      <w:r w:rsidR="000D50D7" w:rsidRPr="000D50D7">
        <w:t xml:space="preserve"> </w:t>
      </w:r>
      <w:r>
        <w:t>between</w:t>
      </w:r>
      <w:r w:rsidR="000D50D7" w:rsidRPr="000D50D7">
        <w:t xml:space="preserve"> </w:t>
      </w:r>
      <w:r>
        <w:t>ESW</w:t>
      </w:r>
      <w:r w:rsidR="000D50D7" w:rsidRPr="000D50D7">
        <w:t xml:space="preserve"> </w:t>
      </w:r>
      <w:r>
        <w:t>and</w:t>
      </w:r>
      <w:r w:rsidR="000D50D7" w:rsidRPr="000D50D7">
        <w:t xml:space="preserve"> </w:t>
      </w:r>
      <w:r>
        <w:t>the</w:t>
      </w:r>
      <w:r w:rsidR="000D50D7" w:rsidRPr="000D50D7">
        <w:t xml:space="preserve"> </w:t>
      </w:r>
      <w:r>
        <w:t>undertaker</w:t>
      </w:r>
      <w:r w:rsidR="000D50D7" w:rsidRPr="000D50D7">
        <w:t xml:space="preserve"> </w:t>
      </w:r>
      <w:r w:rsidR="00F548BB">
        <w:t>both</w:t>
      </w:r>
      <w:r w:rsidR="000D50D7" w:rsidRPr="000D50D7">
        <w:t xml:space="preserve"> </w:t>
      </w:r>
      <w:r w:rsidR="00F548BB">
        <w:t>acting</w:t>
      </w:r>
      <w:r w:rsidR="000D50D7" w:rsidRPr="000D50D7">
        <w:t xml:space="preserve"> </w:t>
      </w:r>
      <w:r w:rsidR="00F548BB">
        <w:t>reasonably</w:t>
      </w:r>
      <w:r w:rsidR="000D50D7" w:rsidRPr="000D50D7">
        <w:t xml:space="preserve"> </w:t>
      </w:r>
      <w:r w:rsidR="00F548BB">
        <w:t>with</w:t>
      </w:r>
      <w:r w:rsidR="000D50D7" w:rsidRPr="000D50D7">
        <w:t xml:space="preserve"> </w:t>
      </w:r>
      <w:r w:rsidR="00F548BB">
        <w:t>a</w:t>
      </w:r>
      <w:r w:rsidR="000D50D7" w:rsidRPr="000D50D7">
        <w:t xml:space="preserve"> </w:t>
      </w:r>
      <w:r w:rsidR="00F548BB">
        <w:t>view</w:t>
      </w:r>
      <w:r w:rsidR="000D50D7" w:rsidRPr="000D50D7">
        <w:t xml:space="preserve"> </w:t>
      </w:r>
      <w:r w:rsidR="00F548BB">
        <w:t>to</w:t>
      </w:r>
      <w:r w:rsidR="000D50D7" w:rsidRPr="000D50D7">
        <w:t xml:space="preserve"> </w:t>
      </w:r>
      <w:r w:rsidR="00F548BB">
        <w:t>securing</w:t>
      </w:r>
      <w:r w:rsidR="000D50D7" w:rsidRPr="000D50D7">
        <w:t xml:space="preserve"> </w:t>
      </w:r>
      <w:r w:rsidR="00F548BB">
        <w:t>the</w:t>
      </w:r>
      <w:r w:rsidR="000D50D7" w:rsidRPr="000D50D7">
        <w:t xml:space="preserve"> </w:t>
      </w:r>
      <w:r w:rsidR="00F548BB">
        <w:t>efficient</w:t>
      </w:r>
      <w:r w:rsidR="000D50D7" w:rsidRPr="000D50D7">
        <w:t xml:space="preserve"> </w:t>
      </w:r>
      <w:r w:rsidR="00F548BB">
        <w:t>implementation</w:t>
      </w:r>
      <w:r w:rsidR="000D50D7" w:rsidRPr="000D50D7">
        <w:t xml:space="preserve"> </w:t>
      </w:r>
      <w:r w:rsidR="00F548BB">
        <w:t>of</w:t>
      </w:r>
      <w:r w:rsidR="000D50D7" w:rsidRPr="000D50D7">
        <w:t xml:space="preserve"> </w:t>
      </w:r>
      <w:r w:rsidR="00F548BB">
        <w:t>the</w:t>
      </w:r>
      <w:r w:rsidR="000D50D7" w:rsidRPr="000D50D7">
        <w:t xml:space="preserve"> </w:t>
      </w:r>
      <w:r w:rsidR="00F548BB">
        <w:t>necessary</w:t>
      </w:r>
      <w:r w:rsidR="000D50D7" w:rsidRPr="000D50D7">
        <w:t xml:space="preserve"> </w:t>
      </w:r>
      <w:r w:rsidR="00F548BB">
        <w:t>work,</w:t>
      </w:r>
      <w:r w:rsidR="000D50D7" w:rsidRPr="000D50D7">
        <w:t xml:space="preserve"> </w:t>
      </w:r>
      <w:r w:rsidR="00F548BB">
        <w:t>the</w:t>
      </w:r>
      <w:r w:rsidR="000D50D7" w:rsidRPr="000D50D7">
        <w:t xml:space="preserve"> </w:t>
      </w:r>
      <w:r w:rsidR="00F548BB">
        <w:t>avoidance</w:t>
      </w:r>
      <w:r w:rsidR="000D50D7" w:rsidRPr="000D50D7">
        <w:t xml:space="preserve"> </w:t>
      </w:r>
      <w:r w:rsidR="00F548BB">
        <w:t>of</w:t>
      </w:r>
      <w:r w:rsidR="000D50D7" w:rsidRPr="000D50D7">
        <w:t xml:space="preserve"> </w:t>
      </w:r>
      <w:r w:rsidR="00F548BB">
        <w:t>unnecessary</w:t>
      </w:r>
      <w:r w:rsidR="000D50D7" w:rsidRPr="000D50D7">
        <w:t xml:space="preserve"> </w:t>
      </w:r>
      <w:r w:rsidR="00F548BB">
        <w:t>delay</w:t>
      </w:r>
      <w:r w:rsidR="000D50D7" w:rsidRPr="000D50D7">
        <w:t xml:space="preserve"> </w:t>
      </w:r>
      <w:r w:rsidR="00F548BB">
        <w:t>and</w:t>
      </w:r>
      <w:r w:rsidR="000D50D7" w:rsidRPr="000D50D7">
        <w:t xml:space="preserve"> </w:t>
      </w:r>
      <w:r w:rsidR="00F548BB">
        <w:t>the</w:t>
      </w:r>
      <w:r w:rsidR="000D50D7" w:rsidRPr="000D50D7">
        <w:t xml:space="preserve"> </w:t>
      </w:r>
      <w:r w:rsidR="00F548BB">
        <w:t>continued</w:t>
      </w:r>
      <w:r w:rsidR="000D50D7" w:rsidRPr="000D50D7">
        <w:t xml:space="preserve"> </w:t>
      </w:r>
      <w:r w:rsidR="00F548BB">
        <w:t>fulfilment</w:t>
      </w:r>
      <w:r w:rsidR="000D50D7" w:rsidRPr="000D50D7">
        <w:t xml:space="preserve"> </w:t>
      </w:r>
      <w:r w:rsidR="00F548BB">
        <w:t>by</w:t>
      </w:r>
      <w:r w:rsidR="000D50D7" w:rsidRPr="000D50D7">
        <w:t xml:space="preserve"> </w:t>
      </w:r>
      <w:r w:rsidR="00F548BB">
        <w:t>both</w:t>
      </w:r>
      <w:r w:rsidR="000D50D7" w:rsidRPr="000D50D7">
        <w:t xml:space="preserve"> </w:t>
      </w:r>
      <w:r w:rsidR="00F548BB">
        <w:t>parties</w:t>
      </w:r>
      <w:r w:rsidR="000D50D7" w:rsidRPr="000D50D7">
        <w:t xml:space="preserve"> </w:t>
      </w:r>
      <w:r w:rsidR="00F548BB">
        <w:t>of</w:t>
      </w:r>
      <w:r w:rsidR="000D50D7" w:rsidRPr="000D50D7">
        <w:t xml:space="preserve"> </w:t>
      </w:r>
      <w:r w:rsidR="00F548BB">
        <w:t>their</w:t>
      </w:r>
      <w:r w:rsidR="000D50D7" w:rsidRPr="000D50D7">
        <w:t xml:space="preserve"> </w:t>
      </w:r>
      <w:r w:rsidR="00F548BB">
        <w:t>service</w:t>
      </w:r>
      <w:r w:rsidR="000D50D7" w:rsidRPr="000D50D7">
        <w:t xml:space="preserve"> </w:t>
      </w:r>
      <w:r w:rsidR="00F548BB">
        <w:t>obligations,</w:t>
      </w:r>
      <w:r w:rsidR="000D50D7" w:rsidRPr="000D50D7">
        <w:t xml:space="preserve"> </w:t>
      </w:r>
      <w:r w:rsidR="00F548BB">
        <w:t>which</w:t>
      </w:r>
      <w:r w:rsidR="000D50D7" w:rsidRPr="000D50D7">
        <w:t xml:space="preserve"> </w:t>
      </w:r>
      <w:r w:rsidR="00F548BB">
        <w:t>in</w:t>
      </w:r>
      <w:r w:rsidR="000D50D7" w:rsidRPr="000D50D7">
        <w:t xml:space="preserve"> </w:t>
      </w:r>
      <w:r w:rsidR="00F548BB">
        <w:t>the</w:t>
      </w:r>
      <w:r w:rsidR="000D50D7" w:rsidRPr="000D50D7">
        <w:t xml:space="preserve"> </w:t>
      </w:r>
      <w:r w:rsidR="00F548BB">
        <w:t>case</w:t>
      </w:r>
      <w:r w:rsidR="000D50D7" w:rsidRPr="000D50D7">
        <w:t xml:space="preserve"> </w:t>
      </w:r>
      <w:r w:rsidR="00F548BB">
        <w:t>of</w:t>
      </w:r>
      <w:r w:rsidR="000D50D7" w:rsidRPr="000D50D7">
        <w:t xml:space="preserve"> </w:t>
      </w:r>
      <w:r w:rsidR="00F548BB">
        <w:t>ESW</w:t>
      </w:r>
      <w:r w:rsidR="000D50D7" w:rsidRPr="000D50D7">
        <w:t xml:space="preserve"> </w:t>
      </w:r>
      <w:r w:rsidR="00F548BB">
        <w:t>shall</w:t>
      </w:r>
      <w:r w:rsidR="000D50D7" w:rsidRPr="000D50D7">
        <w:t xml:space="preserve"> </w:t>
      </w:r>
      <w:r w:rsidR="00F548BB">
        <w:t>be</w:t>
      </w:r>
      <w:r w:rsidR="000D50D7" w:rsidRPr="000D50D7">
        <w:t xml:space="preserve"> </w:t>
      </w:r>
      <w:r w:rsidR="00F548BB">
        <w:t>to</w:t>
      </w:r>
      <w:r w:rsidR="000D50D7" w:rsidRPr="000D50D7">
        <w:t xml:space="preserve"> </w:t>
      </w:r>
      <w:r w:rsidR="00F548BB">
        <w:t>a</w:t>
      </w:r>
      <w:r w:rsidR="000D50D7" w:rsidRPr="000D50D7">
        <w:t xml:space="preserve"> </w:t>
      </w:r>
      <w:r w:rsidR="00F548BB">
        <w:t>standard</w:t>
      </w:r>
      <w:r w:rsidR="000D50D7" w:rsidRPr="000D50D7">
        <w:t xml:space="preserve"> </w:t>
      </w:r>
      <w:r w:rsidR="00F548BB">
        <w:t>no</w:t>
      </w:r>
      <w:r w:rsidR="000D50D7" w:rsidRPr="000D50D7">
        <w:t xml:space="preserve"> </w:t>
      </w:r>
      <w:r w:rsidR="00F548BB">
        <w:t>less</w:t>
      </w:r>
      <w:r w:rsidR="000D50D7" w:rsidRPr="000D50D7">
        <w:t xml:space="preserve"> </w:t>
      </w:r>
      <w:r w:rsidR="00F548BB">
        <w:t>than</w:t>
      </w:r>
      <w:r w:rsidR="000D50D7" w:rsidRPr="000D50D7">
        <w:t xml:space="preserve"> </w:t>
      </w:r>
      <w:r w:rsidR="00F548BB">
        <w:t>that</w:t>
      </w:r>
      <w:r w:rsidR="000D50D7" w:rsidRPr="000D50D7">
        <w:t xml:space="preserve"> </w:t>
      </w:r>
      <w:r w:rsidR="00F548BB">
        <w:t>achieved</w:t>
      </w:r>
      <w:r w:rsidR="000D50D7" w:rsidRPr="000D50D7">
        <w:t xml:space="preserve"> </w:t>
      </w:r>
      <w:r w:rsidR="00F548BB">
        <w:t>prior</w:t>
      </w:r>
      <w:r w:rsidR="000D50D7" w:rsidRPr="000D50D7">
        <w:t xml:space="preserve"> </w:t>
      </w:r>
      <w:r w:rsidR="00F548BB">
        <w:t>to</w:t>
      </w:r>
      <w:r w:rsidR="000D50D7" w:rsidRPr="000D50D7">
        <w:t xml:space="preserve"> </w:t>
      </w:r>
      <w:r w:rsidR="00F548BB">
        <w:t>the</w:t>
      </w:r>
      <w:r w:rsidR="000D50D7" w:rsidRPr="000D50D7">
        <w:t xml:space="preserve"> </w:t>
      </w:r>
      <w:r w:rsidR="00F548BB">
        <w:t>removal</w:t>
      </w:r>
      <w:r w:rsidR="000D50D7" w:rsidRPr="000D50D7">
        <w:t xml:space="preserve"> </w:t>
      </w:r>
      <w:r w:rsidR="00F548BB">
        <w:t>of</w:t>
      </w:r>
      <w:r w:rsidR="000D50D7" w:rsidRPr="000D50D7">
        <w:t xml:space="preserve"> </w:t>
      </w:r>
      <w:r w:rsidR="00F548BB">
        <w:t>the</w:t>
      </w:r>
      <w:r w:rsidR="000D50D7" w:rsidRPr="000D50D7">
        <w:t xml:space="preserve"> </w:t>
      </w:r>
      <w:r w:rsidR="00F548BB">
        <w:t>apparatus</w:t>
      </w:r>
      <w:r w:rsidR="000D50D7" w:rsidRPr="000D50D7">
        <w:t xml:space="preserve"> </w:t>
      </w:r>
      <w:r w:rsidR="00F548BB">
        <w:t>which</w:t>
      </w:r>
      <w:r w:rsidR="000D50D7" w:rsidRPr="000D50D7">
        <w:t xml:space="preserve"> </w:t>
      </w:r>
      <w:r w:rsidR="00F548BB">
        <w:t>the</w:t>
      </w:r>
      <w:r w:rsidR="000D50D7" w:rsidRPr="000D50D7">
        <w:t xml:space="preserve"> </w:t>
      </w:r>
      <w:r w:rsidR="00F548BB">
        <w:t>alternative</w:t>
      </w:r>
      <w:r w:rsidR="000D50D7" w:rsidRPr="000D50D7">
        <w:t xml:space="preserve"> </w:t>
      </w:r>
      <w:r w:rsidR="00F548BB">
        <w:t>apparatus</w:t>
      </w:r>
      <w:r w:rsidR="000D50D7" w:rsidRPr="000D50D7">
        <w:t xml:space="preserve"> </w:t>
      </w:r>
      <w:r w:rsidR="00F548BB">
        <w:t>replaces,</w:t>
      </w:r>
      <w:r w:rsidR="000D50D7" w:rsidRPr="000D50D7">
        <w:t xml:space="preserve"> </w:t>
      </w:r>
      <w:r>
        <w:t>or</w:t>
      </w:r>
      <w:r w:rsidR="000D50D7" w:rsidRPr="000D50D7">
        <w:t xml:space="preserve"> </w:t>
      </w:r>
      <w:r>
        <w:t>in</w:t>
      </w:r>
      <w:r w:rsidR="000D50D7" w:rsidRPr="000D50D7">
        <w:t xml:space="preserve"> </w:t>
      </w:r>
      <w:r>
        <w:t>default</w:t>
      </w:r>
      <w:r w:rsidR="000D50D7" w:rsidRPr="000D50D7">
        <w:t xml:space="preserve"> </w:t>
      </w:r>
      <w:r>
        <w:t>of</w:t>
      </w:r>
      <w:r w:rsidR="000D50D7" w:rsidRPr="000D50D7">
        <w:t xml:space="preserve"> </w:t>
      </w:r>
      <w:r>
        <w:t>agreement</w:t>
      </w:r>
      <w:r w:rsidR="000D50D7" w:rsidRPr="000D50D7">
        <w:t xml:space="preserve"> </w:t>
      </w:r>
      <w:r>
        <w:t>settled</w:t>
      </w:r>
      <w:r w:rsidR="000D50D7" w:rsidRPr="000D50D7">
        <w:t xml:space="preserve"> </w:t>
      </w:r>
      <w:r>
        <w:t>by</w:t>
      </w:r>
      <w:r w:rsidR="000D50D7" w:rsidRPr="000D50D7">
        <w:t xml:space="preserve"> </w:t>
      </w:r>
      <w:r>
        <w:t>arbitration</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article</w:t>
      </w:r>
      <w:r w:rsidR="000D50D7" w:rsidRPr="000D50D7">
        <w:t xml:space="preserve"> </w:t>
      </w:r>
      <w:r w:rsidR="00FC0B23">
        <w:t>39</w:t>
      </w:r>
      <w:r w:rsidR="000D50D7" w:rsidRPr="000D50D7">
        <w:t xml:space="preserve"> </w:t>
      </w:r>
      <w:r>
        <w:t>(arbitration).</w:t>
      </w:r>
    </w:p>
    <w:p w14:paraId="66805494" w14:textId="77777777" w:rsidR="00525D62" w:rsidRDefault="00525D62" w:rsidP="00525D62">
      <w:pPr>
        <w:pStyle w:val="N2"/>
      </w:pPr>
      <w:bookmarkStart w:id="1442" w:name="_Ref113364081"/>
      <w:r>
        <w:t>ESW</w:t>
      </w:r>
      <w:r w:rsidR="000D50D7" w:rsidRPr="000D50D7">
        <w:t xml:space="preserve"> </w:t>
      </w:r>
      <w:r>
        <w:t>must,</w:t>
      </w:r>
      <w:r w:rsidR="000D50D7" w:rsidRPr="000D50D7">
        <w:t xml:space="preserve"> </w:t>
      </w:r>
      <w:r>
        <w:t>after</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to</w:t>
      </w:r>
      <w:r w:rsidR="000D50D7" w:rsidRPr="000D50D7">
        <w:t xml:space="preserve"> </w:t>
      </w:r>
      <w:r>
        <w:t>be</w:t>
      </w:r>
      <w:r w:rsidR="000D50D7" w:rsidRPr="000D50D7">
        <w:t xml:space="preserve"> </w:t>
      </w:r>
      <w:r>
        <w:t>provided</w:t>
      </w:r>
      <w:r w:rsidR="000D50D7" w:rsidRPr="000D50D7">
        <w:t xml:space="preserve"> </w:t>
      </w:r>
      <w:r>
        <w:t>or</w:t>
      </w:r>
      <w:r w:rsidR="000D50D7" w:rsidRPr="000D50D7">
        <w:t xml:space="preserve"> </w:t>
      </w:r>
      <w:r>
        <w:t>constructed</w:t>
      </w:r>
      <w:r w:rsidR="000D50D7" w:rsidRPr="000D50D7">
        <w:t xml:space="preserve"> </w:t>
      </w:r>
      <w:r>
        <w:t>has</w:t>
      </w:r>
      <w:r w:rsidR="000D50D7" w:rsidRPr="000D50D7">
        <w:t xml:space="preserve"> </w:t>
      </w:r>
      <w:r>
        <w:t>been</w:t>
      </w:r>
      <w:r w:rsidR="000D50D7" w:rsidRPr="000D50D7">
        <w:t xml:space="preserve"> </w:t>
      </w:r>
      <w:r>
        <w:t>agreed</w:t>
      </w:r>
      <w:r w:rsidR="000D50D7" w:rsidRPr="000D50D7">
        <w:t xml:space="preserve"> </w:t>
      </w:r>
      <w:r>
        <w:t>or</w:t>
      </w:r>
      <w:r w:rsidR="000D50D7" w:rsidRPr="000D50D7">
        <w:t xml:space="preserve"> </w:t>
      </w:r>
      <w:r>
        <w:t>settled</w:t>
      </w:r>
      <w:r w:rsidR="000D50D7" w:rsidRPr="000D50D7">
        <w:t xml:space="preserve"> </w:t>
      </w:r>
      <w:r>
        <w:t>by</w:t>
      </w:r>
      <w:r w:rsidR="000D50D7" w:rsidRPr="000D50D7">
        <w:t xml:space="preserve"> </w:t>
      </w:r>
      <w:r>
        <w:t>arbitration</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article</w:t>
      </w:r>
      <w:r w:rsidR="000D50D7" w:rsidRPr="000D50D7">
        <w:t xml:space="preserve"> </w:t>
      </w:r>
      <w:r w:rsidR="00215B44">
        <w:fldChar w:fldCharType="begin"/>
      </w:r>
      <w:r w:rsidR="00215B44">
        <w:instrText xml:space="preserve"> REF _Ref78124676 \r \h </w:instrText>
      </w:r>
      <w:r w:rsidR="00215B44">
        <w:fldChar w:fldCharType="separate"/>
      </w:r>
      <w:r w:rsidR="000D50D7">
        <w:t>39</w:t>
      </w:r>
      <w:r w:rsidR="00215B44">
        <w:fldChar w:fldCharType="end"/>
      </w:r>
      <w:r w:rsidR="000D50D7" w:rsidRPr="000D50D7">
        <w:t xml:space="preserve"> </w:t>
      </w:r>
      <w:r>
        <w:t>(arbitration),</w:t>
      </w:r>
      <w:r w:rsidR="000D50D7" w:rsidRPr="000D50D7">
        <w:t xml:space="preserve"> </w:t>
      </w:r>
      <w:r>
        <w:t>and</w:t>
      </w:r>
      <w:r w:rsidR="000D50D7" w:rsidRPr="000D50D7">
        <w:t xml:space="preserve"> </w:t>
      </w:r>
      <w:r>
        <w:t>after</w:t>
      </w:r>
      <w:r w:rsidR="000D50D7" w:rsidRPr="000D50D7">
        <w:t xml:space="preserve"> </w:t>
      </w:r>
      <w:r>
        <w:t>the</w:t>
      </w:r>
      <w:r w:rsidR="000D50D7" w:rsidRPr="000D50D7">
        <w:t xml:space="preserve"> </w:t>
      </w:r>
      <w:r>
        <w:t>grant</w:t>
      </w:r>
      <w:r w:rsidR="000D50D7" w:rsidRPr="000D50D7">
        <w:t xml:space="preserve"> </w:t>
      </w:r>
      <w:r>
        <w:t>to</w:t>
      </w:r>
      <w:r w:rsidR="000D50D7" w:rsidRPr="000D50D7">
        <w:t xml:space="preserve"> </w:t>
      </w:r>
      <w:r>
        <w:t>ESW</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as</w:t>
      </w:r>
      <w:r w:rsidR="000D50D7" w:rsidRPr="000D50D7">
        <w:t xml:space="preserve"> </w:t>
      </w:r>
      <w:r>
        <w:t>are</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sub-paragraph</w:t>
      </w:r>
      <w:r w:rsidR="000D50D7" w:rsidRPr="000D50D7">
        <w:t xml:space="preserve"> </w:t>
      </w:r>
      <w:r w:rsidR="00215B44">
        <w:fldChar w:fldCharType="begin"/>
      </w:r>
      <w:r w:rsidR="00215B44">
        <w:instrText xml:space="preserve"> REF _Ref113363883 \r \h </w:instrText>
      </w:r>
      <w:r w:rsidR="00215B44">
        <w:fldChar w:fldCharType="separate"/>
      </w:r>
      <w:r w:rsidR="000D50D7">
        <w:t>(2)</w:t>
      </w:r>
      <w:r w:rsidR="00215B44">
        <w:fldChar w:fldCharType="end"/>
      </w:r>
      <w:r w:rsidR="000D50D7" w:rsidRPr="000D50D7">
        <w:t xml:space="preserve"> </w:t>
      </w:r>
      <w:r>
        <w:t>or</w:t>
      </w:r>
      <w:r w:rsidR="000D50D7" w:rsidRPr="000D50D7">
        <w:t xml:space="preserve"> </w:t>
      </w:r>
      <w:r w:rsidR="00215B44">
        <w:fldChar w:fldCharType="begin"/>
      </w:r>
      <w:r w:rsidR="00215B44">
        <w:instrText xml:space="preserve"> REF _Ref113364034 \r \h </w:instrText>
      </w:r>
      <w:r w:rsidR="00215B44">
        <w:fldChar w:fldCharType="separate"/>
      </w:r>
      <w:r w:rsidR="000D50D7">
        <w:t>(3)</w:t>
      </w:r>
      <w:r w:rsidR="00215B44">
        <w:fldChar w:fldCharType="end"/>
      </w:r>
      <w:r>
        <w:t>,</w:t>
      </w:r>
      <w:r w:rsidR="000D50D7" w:rsidRPr="000D50D7">
        <w:t xml:space="preserve"> </w:t>
      </w:r>
      <w:r>
        <w:t>proceed</w:t>
      </w:r>
      <w:r w:rsidR="000D50D7" w:rsidRPr="000D50D7">
        <w:t xml:space="preserve"> </w:t>
      </w:r>
      <w:r>
        <w:t>without</w:t>
      </w:r>
      <w:r w:rsidR="000D50D7" w:rsidRPr="000D50D7">
        <w:t xml:space="preserve"> </w:t>
      </w:r>
      <w:r>
        <w:t>unnecessary</w:t>
      </w:r>
      <w:r w:rsidR="000D50D7" w:rsidRPr="000D50D7">
        <w:t xml:space="preserve"> </w:t>
      </w:r>
      <w:r>
        <w:t>delay</w:t>
      </w:r>
      <w:r w:rsidR="000D50D7" w:rsidRPr="000D50D7">
        <w:t xml:space="preserve"> </w:t>
      </w:r>
      <w:r>
        <w:t>to</w:t>
      </w:r>
      <w:r w:rsidR="000D50D7" w:rsidRPr="000D50D7">
        <w:t xml:space="preserve"> </w:t>
      </w:r>
      <w:r>
        <w:t>construct</w:t>
      </w:r>
      <w:r w:rsidR="000D50D7" w:rsidRPr="000D50D7">
        <w:t xml:space="preserve"> </w:t>
      </w:r>
      <w:r>
        <w:t>and</w:t>
      </w:r>
      <w:r w:rsidR="000D50D7" w:rsidRPr="000D50D7">
        <w:t xml:space="preserve"> </w:t>
      </w:r>
      <w:r>
        <w:t>bring</w:t>
      </w:r>
      <w:r w:rsidR="000D50D7" w:rsidRPr="000D50D7">
        <w:t xml:space="preserve"> </w:t>
      </w:r>
      <w:r>
        <w:t>into</w:t>
      </w:r>
      <w:r w:rsidR="000D50D7" w:rsidRPr="000D50D7">
        <w:t xml:space="preserve"> </w:t>
      </w:r>
      <w:r>
        <w:t>operation</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and</w:t>
      </w:r>
      <w:r w:rsidR="000D50D7" w:rsidRPr="000D50D7">
        <w:t xml:space="preserve"> </w:t>
      </w:r>
      <w:r>
        <w:t>subsequently</w:t>
      </w:r>
      <w:r w:rsidR="000D50D7" w:rsidRPr="000D50D7">
        <w:t xml:space="preserve"> </w:t>
      </w:r>
      <w:r>
        <w:t>to</w:t>
      </w:r>
      <w:r w:rsidR="000D50D7" w:rsidRPr="000D50D7">
        <w:t xml:space="preserve"> </w:t>
      </w:r>
      <w:r>
        <w:t>remove</w:t>
      </w:r>
      <w:r w:rsidR="000D50D7" w:rsidRPr="000D50D7">
        <w:t xml:space="preserve"> </w:t>
      </w:r>
      <w:r>
        <w:t>any</w:t>
      </w:r>
      <w:r w:rsidR="000D50D7" w:rsidRPr="000D50D7">
        <w:t xml:space="preserve"> </w:t>
      </w:r>
      <w:r>
        <w:t>apparatus</w:t>
      </w:r>
      <w:r w:rsidR="000D50D7" w:rsidRPr="000D50D7">
        <w:t xml:space="preserve"> </w:t>
      </w:r>
      <w:r>
        <w:t>required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to</w:t>
      </w:r>
      <w:r w:rsidR="000D50D7" w:rsidRPr="000D50D7">
        <w:t xml:space="preserve"> </w:t>
      </w:r>
      <w:r>
        <w:t>be</w:t>
      </w:r>
      <w:r w:rsidR="000D50D7" w:rsidRPr="000D50D7">
        <w:t xml:space="preserve"> </w:t>
      </w:r>
      <w:r>
        <w:t>removed</w:t>
      </w:r>
      <w:r w:rsidR="000D50D7" w:rsidRPr="000D50D7">
        <w:t xml:space="preserve"> </w:t>
      </w:r>
      <w:r>
        <w:t>under</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bookmarkEnd w:id="1442"/>
    </w:p>
    <w:p w14:paraId="6439A6A7" w14:textId="77777777" w:rsidR="00525D62" w:rsidRDefault="00525D62" w:rsidP="00525D62">
      <w:pPr>
        <w:pStyle w:val="N2"/>
      </w:pPr>
      <w:bookmarkStart w:id="1443" w:name="_Ref113364091"/>
      <w:r>
        <w:t>Regardless</w:t>
      </w:r>
      <w:r w:rsidR="000D50D7" w:rsidRPr="000D50D7">
        <w:t xml:space="preserve"> </w:t>
      </w:r>
      <w:r>
        <w:t>of</w:t>
      </w:r>
      <w:r w:rsidR="000D50D7" w:rsidRPr="000D50D7">
        <w:t xml:space="preserve"> </w:t>
      </w:r>
      <w:r>
        <w:t>anything</w:t>
      </w:r>
      <w:r w:rsidR="000D50D7" w:rsidRPr="000D50D7">
        <w:t xml:space="preserve"> </w:t>
      </w:r>
      <w:r>
        <w:t>in</w:t>
      </w:r>
      <w:r w:rsidR="000D50D7" w:rsidRPr="000D50D7">
        <w:t xml:space="preserve"> </w:t>
      </w:r>
      <w:r>
        <w:t>sub-paragraph</w:t>
      </w:r>
      <w:r w:rsidR="000D50D7" w:rsidRPr="000D50D7">
        <w:t xml:space="preserve"> </w:t>
      </w:r>
      <w:r w:rsidR="00215B44">
        <w:fldChar w:fldCharType="begin"/>
      </w:r>
      <w:r w:rsidR="00215B44">
        <w:instrText xml:space="preserve"> REF _Ref113364081 \r \h </w:instrText>
      </w:r>
      <w:r w:rsidR="00215B44">
        <w:fldChar w:fldCharType="separate"/>
      </w:r>
      <w:r w:rsidR="000D50D7">
        <w:t>(5)</w:t>
      </w:r>
      <w:r w:rsidR="00215B44">
        <w:fldChar w:fldCharType="end"/>
      </w:r>
      <w:r>
        <w:t>,</w:t>
      </w:r>
      <w:r w:rsidR="000D50D7" w:rsidRPr="000D50D7">
        <w:t xml:space="preserve"> </w:t>
      </w:r>
      <w:r>
        <w:t>if</w:t>
      </w:r>
      <w:r w:rsidR="000D50D7" w:rsidRPr="000D50D7">
        <w:t xml:space="preserve"> </w:t>
      </w:r>
      <w:r>
        <w:t>the</w:t>
      </w:r>
      <w:r w:rsidR="000D50D7" w:rsidRPr="000D50D7">
        <w:t xml:space="preserve"> </w:t>
      </w:r>
      <w:r>
        <w:t>undertaker</w:t>
      </w:r>
      <w:r w:rsidR="000D50D7" w:rsidRPr="000D50D7">
        <w:t xml:space="preserve"> </w:t>
      </w:r>
      <w:r>
        <w:t>gives</w:t>
      </w:r>
      <w:r w:rsidR="000D50D7" w:rsidRPr="000D50D7">
        <w:t xml:space="preserve"> </w:t>
      </w:r>
      <w:r>
        <w:t>notice</w:t>
      </w:r>
      <w:r w:rsidR="000D50D7" w:rsidRPr="000D50D7">
        <w:t xml:space="preserve"> </w:t>
      </w:r>
      <w:r>
        <w:t>in</w:t>
      </w:r>
      <w:r w:rsidR="000D50D7" w:rsidRPr="000D50D7">
        <w:t xml:space="preserve"> </w:t>
      </w:r>
      <w:r>
        <w:t>writing</w:t>
      </w:r>
      <w:r w:rsidR="000D50D7" w:rsidRPr="000D50D7">
        <w:t xml:space="preserve"> </w:t>
      </w:r>
      <w:r>
        <w:t>to</w:t>
      </w:r>
      <w:r w:rsidR="000D50D7" w:rsidRPr="000D50D7">
        <w:t xml:space="preserve"> </w:t>
      </w:r>
      <w:r>
        <w:t>ESW</w:t>
      </w:r>
      <w:r w:rsidR="000D50D7" w:rsidRPr="000D50D7">
        <w:t xml:space="preserve"> </w:t>
      </w:r>
      <w:r>
        <w:t>that</w:t>
      </w:r>
      <w:r w:rsidR="000D50D7" w:rsidRPr="000D50D7">
        <w:t xml:space="preserve"> </w:t>
      </w:r>
      <w:r>
        <w:t>it</w:t>
      </w:r>
      <w:r w:rsidR="000D50D7" w:rsidRPr="000D50D7">
        <w:t xml:space="preserve"> </w:t>
      </w:r>
      <w:r>
        <w:t>desires</w:t>
      </w:r>
      <w:r w:rsidR="000D50D7" w:rsidRPr="000D50D7">
        <w:t xml:space="preserve"> </w:t>
      </w:r>
      <w:r>
        <w:t>itself</w:t>
      </w:r>
      <w:r w:rsidR="000D50D7" w:rsidRPr="000D50D7">
        <w:t xml:space="preserve"> </w:t>
      </w:r>
      <w:r>
        <w:t>to</w:t>
      </w:r>
      <w:r w:rsidR="000D50D7" w:rsidRPr="000D50D7">
        <w:t xml:space="preserve"> </w:t>
      </w:r>
      <w:r>
        <w:t>execute</w:t>
      </w:r>
      <w:r w:rsidR="000D50D7" w:rsidRPr="000D50D7">
        <w:t xml:space="preserve"> </w:t>
      </w:r>
      <w:r>
        <w:t>any</w:t>
      </w:r>
      <w:r w:rsidR="000D50D7" w:rsidRPr="000D50D7">
        <w:t xml:space="preserve"> </w:t>
      </w:r>
      <w:r>
        <w:t>work,</w:t>
      </w:r>
      <w:r w:rsidR="000D50D7" w:rsidRPr="000D50D7">
        <w:t xml:space="preserve"> </w:t>
      </w:r>
      <w:r>
        <w:t>or</w:t>
      </w:r>
      <w:r w:rsidR="000D50D7" w:rsidRPr="000D50D7">
        <w:t xml:space="preserve"> </w:t>
      </w:r>
      <w:r>
        <w:t>part</w:t>
      </w:r>
      <w:r w:rsidR="000D50D7" w:rsidRPr="000D50D7">
        <w:t xml:space="preserve"> </w:t>
      </w:r>
      <w:r>
        <w:t>of</w:t>
      </w:r>
      <w:r w:rsidR="000D50D7" w:rsidRPr="000D50D7">
        <w:t xml:space="preserve"> </w:t>
      </w:r>
      <w:r>
        <w:t>any</w:t>
      </w:r>
      <w:r w:rsidR="000D50D7" w:rsidRPr="000D50D7">
        <w:t xml:space="preserve"> </w:t>
      </w:r>
      <w:r>
        <w:t>work,</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construction</w:t>
      </w:r>
      <w:r w:rsidR="000D50D7" w:rsidRPr="000D50D7">
        <w:t xml:space="preserve"> </w:t>
      </w:r>
      <w:r>
        <w:t>or</w:t>
      </w:r>
      <w:r w:rsidR="000D50D7" w:rsidRPr="000D50D7">
        <w:t xml:space="preserve"> </w:t>
      </w:r>
      <w:r>
        <w:t>removal</w:t>
      </w:r>
      <w:r w:rsidR="000D50D7" w:rsidRPr="000D50D7">
        <w:t xml:space="preserve"> </w:t>
      </w:r>
      <w:r>
        <w:t>of</w:t>
      </w:r>
      <w:r w:rsidR="000D50D7" w:rsidRPr="000D50D7">
        <w:t xml:space="preserve"> </w:t>
      </w:r>
      <w:r>
        <w:t>apparatus</w:t>
      </w:r>
      <w:r w:rsidR="000D50D7" w:rsidRPr="000D50D7">
        <w:t xml:space="preserve"> </w:t>
      </w:r>
      <w:r>
        <w:t>in</w:t>
      </w:r>
      <w:r w:rsidR="000D50D7" w:rsidRPr="000D50D7">
        <w:t xml:space="preserve"> </w:t>
      </w:r>
      <w:r>
        <w:t>any</w:t>
      </w:r>
      <w:r w:rsidR="000D50D7" w:rsidRPr="000D50D7">
        <w:t xml:space="preserve"> </w:t>
      </w:r>
      <w:r>
        <w:t>land</w:t>
      </w:r>
      <w:r w:rsidR="000D50D7" w:rsidRPr="000D50D7">
        <w:t xml:space="preserve"> </w:t>
      </w:r>
      <w:r>
        <w:t>controlled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that</w:t>
      </w:r>
      <w:r w:rsidR="000D50D7" w:rsidRPr="000D50D7">
        <w:t xml:space="preserve"> </w:t>
      </w:r>
      <w:r>
        <w:t>work,</w:t>
      </w:r>
      <w:r w:rsidR="000D50D7" w:rsidRPr="000D50D7">
        <w:t xml:space="preserve"> </w:t>
      </w:r>
      <w:r>
        <w:t>instead</w:t>
      </w:r>
      <w:r w:rsidR="000D50D7" w:rsidRPr="000D50D7">
        <w:t xml:space="preserve"> </w:t>
      </w:r>
      <w:r>
        <w:t>of</w:t>
      </w:r>
      <w:r w:rsidR="000D50D7" w:rsidRPr="000D50D7">
        <w:t xml:space="preserve"> </w:t>
      </w:r>
      <w:r>
        <w:t>being</w:t>
      </w:r>
      <w:r w:rsidR="000D50D7" w:rsidRPr="000D50D7">
        <w:t xml:space="preserve"> </w:t>
      </w:r>
      <w:r>
        <w:t>executed</w:t>
      </w:r>
      <w:r w:rsidR="000D50D7" w:rsidRPr="000D50D7">
        <w:t xml:space="preserve"> </w:t>
      </w:r>
      <w:r>
        <w:t>by</w:t>
      </w:r>
      <w:r w:rsidR="000D50D7" w:rsidRPr="000D50D7">
        <w:t xml:space="preserve"> </w:t>
      </w:r>
      <w:r>
        <w:t>ESW,</w:t>
      </w:r>
      <w:r w:rsidR="000D50D7" w:rsidRPr="000D50D7">
        <w:t xml:space="preserve"> </w:t>
      </w:r>
      <w:r w:rsidR="00F548BB">
        <w:t>may,</w:t>
      </w:r>
      <w:r w:rsidR="000D50D7" w:rsidRPr="000D50D7">
        <w:t xml:space="preserve"> </w:t>
      </w:r>
      <w:r w:rsidR="00F548BB">
        <w:t>subject</w:t>
      </w:r>
      <w:r w:rsidR="000D50D7" w:rsidRPr="000D50D7">
        <w:t xml:space="preserve"> </w:t>
      </w:r>
      <w:r w:rsidR="00F548BB">
        <w:t>to</w:t>
      </w:r>
      <w:r w:rsidR="000D50D7" w:rsidRPr="000D50D7">
        <w:t xml:space="preserve"> </w:t>
      </w:r>
      <w:r w:rsidR="00F548BB">
        <w:t>the</w:t>
      </w:r>
      <w:r w:rsidR="000D50D7" w:rsidRPr="000D50D7">
        <w:t xml:space="preserve"> </w:t>
      </w:r>
      <w:r w:rsidR="00F548BB">
        <w:t>written</w:t>
      </w:r>
      <w:r w:rsidR="000D50D7" w:rsidRPr="000D50D7">
        <w:t xml:space="preserve"> </w:t>
      </w:r>
      <w:r w:rsidR="00F548BB">
        <w:t>consent</w:t>
      </w:r>
      <w:r w:rsidR="000D50D7" w:rsidRPr="000D50D7">
        <w:t xml:space="preserve"> </w:t>
      </w:r>
      <w:r w:rsidR="00F548BB">
        <w:t>of</w:t>
      </w:r>
      <w:r w:rsidR="000D50D7" w:rsidRPr="000D50D7">
        <w:t xml:space="preserve"> </w:t>
      </w:r>
      <w:r w:rsidR="00F548BB">
        <w:t>ESW,</w:t>
      </w:r>
      <w:r w:rsidR="000D50D7" w:rsidRPr="000D50D7">
        <w:t xml:space="preserve"> </w:t>
      </w:r>
      <w:r w:rsidR="00F548BB">
        <w:t>which</w:t>
      </w:r>
      <w:r w:rsidR="000D50D7" w:rsidRPr="000D50D7">
        <w:t xml:space="preserve"> </w:t>
      </w:r>
      <w:r w:rsidR="00F548BB">
        <w:t>shall</w:t>
      </w:r>
      <w:r w:rsidR="000D50D7" w:rsidRPr="000D50D7">
        <w:t xml:space="preserve"> </w:t>
      </w:r>
      <w:r w:rsidR="00F548BB">
        <w:t>not</w:t>
      </w:r>
      <w:r w:rsidR="000D50D7" w:rsidRPr="000D50D7">
        <w:t xml:space="preserve"> </w:t>
      </w:r>
      <w:r w:rsidR="00F548BB">
        <w:t>be</w:t>
      </w:r>
      <w:r w:rsidR="000D50D7" w:rsidRPr="000D50D7">
        <w:t xml:space="preserve"> </w:t>
      </w:r>
      <w:r w:rsidR="00F548BB">
        <w:t>unreasonably</w:t>
      </w:r>
      <w:r w:rsidR="000D50D7" w:rsidRPr="000D50D7">
        <w:t xml:space="preserve"> </w:t>
      </w:r>
      <w:r w:rsidR="00F548BB">
        <w:t>withheld,</w:t>
      </w:r>
      <w:r w:rsidR="000D50D7" w:rsidRPr="000D50D7">
        <w:t xml:space="preserve"> </w:t>
      </w:r>
      <w:r w:rsidR="00F548BB">
        <w:t>and</w:t>
      </w:r>
      <w:r w:rsidR="000D50D7" w:rsidRPr="000D50D7">
        <w:t xml:space="preserve"> </w:t>
      </w:r>
      <w:r w:rsidR="00F548BB">
        <w:t>in</w:t>
      </w:r>
      <w:r w:rsidR="000D50D7" w:rsidRPr="000D50D7">
        <w:t xml:space="preserve"> </w:t>
      </w:r>
      <w:r w:rsidR="00F548BB">
        <w:t>accordance</w:t>
      </w:r>
      <w:r w:rsidR="000D50D7" w:rsidRPr="000D50D7">
        <w:t xml:space="preserve"> </w:t>
      </w:r>
      <w:r w:rsidR="00F548BB">
        <w:t>with</w:t>
      </w:r>
      <w:r w:rsidR="000D50D7" w:rsidRPr="000D50D7">
        <w:t xml:space="preserve"> </w:t>
      </w:r>
      <w:r w:rsidR="00F548BB">
        <w:t>ESW’s</w:t>
      </w:r>
      <w:r w:rsidR="000D50D7" w:rsidRPr="000D50D7">
        <w:t xml:space="preserve"> </w:t>
      </w:r>
      <w:r w:rsidR="00F548BB">
        <w:t>requirements</w:t>
      </w:r>
      <w:r w:rsidR="000D50D7" w:rsidRPr="000D50D7">
        <w:t xml:space="preserve"> </w:t>
      </w:r>
      <w:r w:rsidR="00F548BB">
        <w:t>and</w:t>
      </w:r>
      <w:r w:rsidR="000D50D7" w:rsidRPr="000D50D7">
        <w:t xml:space="preserve"> </w:t>
      </w:r>
      <w:r w:rsidR="00F548BB">
        <w:t>specifications</w:t>
      </w:r>
      <w:r w:rsidR="000D50D7" w:rsidRPr="000D50D7">
        <w:t xml:space="preserve"> </w:t>
      </w:r>
      <w:r>
        <w:t>be</w:t>
      </w:r>
      <w:r w:rsidR="000D50D7" w:rsidRPr="000D50D7">
        <w:t xml:space="preserve"> </w:t>
      </w:r>
      <w:r>
        <w:t>executed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without</w:t>
      </w:r>
      <w:r w:rsidR="000D50D7" w:rsidRPr="000D50D7">
        <w:t xml:space="preserve"> </w:t>
      </w:r>
      <w:r>
        <w:t>unnecessary</w:t>
      </w:r>
      <w:r w:rsidR="000D50D7" w:rsidRPr="000D50D7">
        <w:t xml:space="preserve"> </w:t>
      </w:r>
      <w:r>
        <w:t>delay</w:t>
      </w:r>
      <w:r w:rsidR="000D50D7" w:rsidRPr="000D50D7">
        <w:t xml:space="preserve"> </w:t>
      </w:r>
      <w:r>
        <w:t>under</w:t>
      </w:r>
      <w:r w:rsidR="000D50D7" w:rsidRPr="000D50D7">
        <w:t xml:space="preserve"> </w:t>
      </w:r>
      <w:r w:rsidR="002402D1">
        <w:t>the</w:t>
      </w:r>
      <w:r w:rsidR="000D50D7" w:rsidRPr="000D50D7">
        <w:t xml:space="preserve"> </w:t>
      </w:r>
      <w:r>
        <w:t>s</w:t>
      </w:r>
      <w:bookmarkStart w:id="1444" w:name="TOC15_08_2022_16_06_13_2800"/>
      <w:bookmarkEnd w:id="1444"/>
      <w:r>
        <w:t>uperintendence,</w:t>
      </w:r>
      <w:r w:rsidR="000D50D7" w:rsidRPr="000D50D7">
        <w:t xml:space="preserve"> </w:t>
      </w:r>
      <w:r>
        <w:t>if</w:t>
      </w:r>
      <w:r w:rsidR="000D50D7" w:rsidRPr="000D50D7">
        <w:t xml:space="preserve"> </w:t>
      </w:r>
      <w:r>
        <w:t>given,</w:t>
      </w:r>
      <w:r w:rsidR="000D50D7" w:rsidRPr="000D50D7">
        <w:t xml:space="preserve"> </w:t>
      </w:r>
      <w:r>
        <w:t>and</w:t>
      </w:r>
      <w:r w:rsidR="000D50D7" w:rsidRPr="000D50D7">
        <w:t xml:space="preserve"> </w:t>
      </w:r>
      <w:r>
        <w:t>to</w:t>
      </w:r>
      <w:r w:rsidR="000D50D7" w:rsidRPr="000D50D7">
        <w:t xml:space="preserve"> </w:t>
      </w:r>
      <w:r>
        <w:t>the</w:t>
      </w:r>
      <w:r w:rsidR="000D50D7" w:rsidRPr="000D50D7">
        <w:t xml:space="preserve"> </w:t>
      </w:r>
      <w:r>
        <w:t>reasonable</w:t>
      </w:r>
      <w:r w:rsidR="000D50D7" w:rsidRPr="000D50D7">
        <w:t xml:space="preserve"> </w:t>
      </w:r>
      <w:r>
        <w:t>satisfaction</w:t>
      </w:r>
      <w:r w:rsidR="000D50D7" w:rsidRPr="000D50D7">
        <w:t xml:space="preserve"> </w:t>
      </w:r>
      <w:r>
        <w:t>of</w:t>
      </w:r>
      <w:r w:rsidR="000D50D7" w:rsidRPr="000D50D7">
        <w:t xml:space="preserve"> </w:t>
      </w:r>
      <w:r>
        <w:t>ESW.</w:t>
      </w:r>
      <w:bookmarkEnd w:id="1443"/>
    </w:p>
    <w:p w14:paraId="12BB3C4C" w14:textId="77777777" w:rsidR="00525D62" w:rsidRDefault="00525D62" w:rsidP="00525D62">
      <w:pPr>
        <w:pStyle w:val="N2"/>
      </w:pPr>
      <w:bookmarkStart w:id="1445" w:name="_Ref113363895"/>
      <w:r>
        <w:t>Nothing</w:t>
      </w:r>
      <w:r w:rsidR="000D50D7" w:rsidRPr="000D50D7">
        <w:t xml:space="preserve"> </w:t>
      </w:r>
      <w:r>
        <w:t>in</w:t>
      </w:r>
      <w:r w:rsidR="000D50D7" w:rsidRPr="000D50D7">
        <w:t xml:space="preserve"> </w:t>
      </w:r>
      <w:r>
        <w:t>sub-paragraph</w:t>
      </w:r>
      <w:r w:rsidR="000D50D7" w:rsidRPr="000D50D7">
        <w:t xml:space="preserve"> </w:t>
      </w:r>
      <w:r w:rsidR="00215B44">
        <w:fldChar w:fldCharType="begin"/>
      </w:r>
      <w:r w:rsidR="00215B44">
        <w:instrText xml:space="preserve"> REF _Ref113364091 \r \h </w:instrText>
      </w:r>
      <w:r w:rsidR="00215B44">
        <w:fldChar w:fldCharType="separate"/>
      </w:r>
      <w:r w:rsidR="000D50D7">
        <w:t>(6)</w:t>
      </w:r>
      <w:r w:rsidR="00215B44">
        <w:fldChar w:fldCharType="end"/>
      </w:r>
      <w:r w:rsidR="000D50D7" w:rsidRPr="000D50D7">
        <w:t xml:space="preserve"> </w:t>
      </w:r>
      <w:r>
        <w:t>authorises</w:t>
      </w:r>
      <w:r w:rsidR="000D50D7" w:rsidRPr="000D50D7">
        <w:t xml:space="preserve"> </w:t>
      </w:r>
      <w:r>
        <w:t>the</w:t>
      </w:r>
      <w:r w:rsidR="000D50D7" w:rsidRPr="000D50D7">
        <w:t xml:space="preserve"> </w:t>
      </w:r>
      <w:r>
        <w:t>undertaker</w:t>
      </w:r>
      <w:r w:rsidR="000D50D7" w:rsidRPr="000D50D7">
        <w:t xml:space="preserve"> </w:t>
      </w:r>
      <w:r>
        <w:t>to</w:t>
      </w:r>
      <w:r w:rsidR="000D50D7" w:rsidRPr="000D50D7">
        <w:t xml:space="preserve"> </w:t>
      </w:r>
      <w:r>
        <w:t>execute</w:t>
      </w:r>
      <w:r w:rsidR="000D50D7" w:rsidRPr="000D50D7">
        <w:t xml:space="preserve"> </w:t>
      </w:r>
      <w:r>
        <w:t>the</w:t>
      </w:r>
      <w:r w:rsidR="000D50D7" w:rsidRPr="000D50D7">
        <w:t xml:space="preserve"> </w:t>
      </w:r>
      <w:r>
        <w:t>placing,</w:t>
      </w:r>
      <w:r w:rsidR="000D50D7" w:rsidRPr="000D50D7">
        <w:t xml:space="preserve"> </w:t>
      </w:r>
      <w:r>
        <w:t>installation,</w:t>
      </w:r>
      <w:r w:rsidR="000D50D7" w:rsidRPr="000D50D7">
        <w:t xml:space="preserve"> </w:t>
      </w:r>
      <w:r>
        <w:t>bedding,</w:t>
      </w:r>
      <w:r w:rsidR="000D50D7" w:rsidRPr="000D50D7">
        <w:t xml:space="preserve"> </w:t>
      </w:r>
      <w:r>
        <w:t>packing,</w:t>
      </w:r>
      <w:r w:rsidR="000D50D7" w:rsidRPr="000D50D7">
        <w:t xml:space="preserve"> </w:t>
      </w:r>
      <w:r>
        <w:t>removal,</w:t>
      </w:r>
      <w:r w:rsidR="000D50D7" w:rsidRPr="000D50D7">
        <w:t xml:space="preserve"> </w:t>
      </w:r>
      <w:r>
        <w:t>connection</w:t>
      </w:r>
      <w:r w:rsidR="000D50D7" w:rsidRPr="000D50D7">
        <w:t xml:space="preserve"> </w:t>
      </w:r>
      <w:r>
        <w:t>or</w:t>
      </w:r>
      <w:r w:rsidR="000D50D7" w:rsidRPr="000D50D7">
        <w:t xml:space="preserve"> </w:t>
      </w:r>
      <w:r>
        <w:t>disconnection</w:t>
      </w:r>
      <w:r w:rsidR="000D50D7" w:rsidRPr="000D50D7">
        <w:t xml:space="preserve"> </w:t>
      </w:r>
      <w:r>
        <w:t>of</w:t>
      </w:r>
      <w:r w:rsidR="000D50D7" w:rsidRPr="000D50D7">
        <w:t xml:space="preserve"> </w:t>
      </w:r>
      <w:r>
        <w:t>any</w:t>
      </w:r>
      <w:r w:rsidR="000D50D7" w:rsidRPr="000D50D7">
        <w:t xml:space="preserve"> </w:t>
      </w:r>
      <w:r>
        <w:t>apparatus,</w:t>
      </w:r>
      <w:r w:rsidR="000D50D7" w:rsidRPr="000D50D7">
        <w:t xml:space="preserve"> </w:t>
      </w:r>
      <w:r>
        <w:t>or</w:t>
      </w:r>
      <w:r w:rsidR="000D50D7" w:rsidRPr="000D50D7">
        <w:t xml:space="preserve"> </w:t>
      </w:r>
      <w:r>
        <w:t>execute</w:t>
      </w:r>
      <w:r w:rsidR="000D50D7" w:rsidRPr="000D50D7">
        <w:t xml:space="preserve"> </w:t>
      </w:r>
      <w:r>
        <w:t>any</w:t>
      </w:r>
      <w:r w:rsidR="000D50D7" w:rsidRPr="000D50D7">
        <w:t xml:space="preserve"> </w:t>
      </w:r>
      <w:r>
        <w:t>filling</w:t>
      </w:r>
      <w:r w:rsidR="000D50D7" w:rsidRPr="000D50D7">
        <w:t xml:space="preserve"> </w:t>
      </w:r>
      <w:r>
        <w:t>around</w:t>
      </w:r>
      <w:r w:rsidR="000D50D7" w:rsidRPr="000D50D7">
        <w:t xml:space="preserve"> </w:t>
      </w:r>
      <w:r>
        <w:t>the</w:t>
      </w:r>
      <w:r w:rsidR="000D50D7" w:rsidRPr="000D50D7">
        <w:t xml:space="preserve"> </w:t>
      </w:r>
      <w:r>
        <w:t>apparatus</w:t>
      </w:r>
      <w:r w:rsidR="000D50D7" w:rsidRPr="000D50D7">
        <w:t xml:space="preserve"> </w:t>
      </w:r>
      <w:r>
        <w:t>(where</w:t>
      </w:r>
      <w:r w:rsidR="000D50D7" w:rsidRPr="000D50D7">
        <w:t xml:space="preserve"> </w:t>
      </w:r>
      <w:r>
        <w:t>the</w:t>
      </w:r>
      <w:r w:rsidR="000D50D7" w:rsidRPr="000D50D7">
        <w:t xml:space="preserve"> </w:t>
      </w:r>
      <w:r>
        <w:t>apparatus</w:t>
      </w:r>
      <w:r w:rsidR="000D50D7" w:rsidRPr="000D50D7">
        <w:t xml:space="preserve"> </w:t>
      </w:r>
      <w:r>
        <w:t>is</w:t>
      </w:r>
      <w:r w:rsidR="000D50D7" w:rsidRPr="000D50D7">
        <w:t xml:space="preserve"> </w:t>
      </w:r>
      <w:r>
        <w:t>laid</w:t>
      </w:r>
      <w:r w:rsidR="000D50D7" w:rsidRPr="000D50D7">
        <w:t xml:space="preserve"> </w:t>
      </w:r>
      <w:r>
        <w:t>in</w:t>
      </w:r>
      <w:r w:rsidR="000D50D7" w:rsidRPr="000D50D7">
        <w:t xml:space="preserve"> </w:t>
      </w:r>
      <w:r>
        <w:t>a</w:t>
      </w:r>
      <w:r w:rsidR="000D50D7" w:rsidRPr="000D50D7">
        <w:t xml:space="preserve"> </w:t>
      </w:r>
      <w:r>
        <w:t>trench)</w:t>
      </w:r>
      <w:r w:rsidR="000D50D7" w:rsidRPr="000D50D7">
        <w:t xml:space="preserve"> </w:t>
      </w:r>
      <w:r>
        <w:t>within</w:t>
      </w:r>
      <w:r w:rsidR="000D50D7" w:rsidRPr="000D50D7">
        <w:t xml:space="preserve"> </w:t>
      </w:r>
      <w:r>
        <w:t>300</w:t>
      </w:r>
      <w:r w:rsidR="000D50D7" w:rsidRPr="000D50D7">
        <w:t xml:space="preserve"> </w:t>
      </w:r>
      <w:r>
        <w:t>millimetres</w:t>
      </w:r>
      <w:r w:rsidR="000D50D7" w:rsidRPr="000D50D7">
        <w:t xml:space="preserve"> </w:t>
      </w:r>
      <w:r>
        <w:t>of</w:t>
      </w:r>
      <w:r w:rsidR="000D50D7" w:rsidRPr="000D50D7">
        <w:t xml:space="preserve"> </w:t>
      </w:r>
      <w:r>
        <w:t>the</w:t>
      </w:r>
      <w:r w:rsidR="000D50D7" w:rsidRPr="000D50D7">
        <w:t xml:space="preserve"> </w:t>
      </w:r>
      <w:r>
        <w:t>apparatus.</w:t>
      </w:r>
      <w:bookmarkEnd w:id="1445"/>
    </w:p>
    <w:p w14:paraId="3404EB1A" w14:textId="77777777" w:rsidR="00790A92" w:rsidRDefault="00790A92" w:rsidP="00525D62">
      <w:pPr>
        <w:pStyle w:val="N2"/>
      </w:pPr>
      <w:r>
        <w:t>When</w:t>
      </w:r>
      <w:r w:rsidR="000D50D7" w:rsidRPr="000D50D7">
        <w:t xml:space="preserve"> </w:t>
      </w:r>
      <w:r>
        <w:t>alternative</w:t>
      </w:r>
      <w:r w:rsidR="000D50D7" w:rsidRPr="000D50D7">
        <w:t xml:space="preserve"> </w:t>
      </w:r>
      <w:r>
        <w:t>apparatus</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or</w:t>
      </w:r>
      <w:r w:rsidR="000D50D7" w:rsidRPr="000D50D7">
        <w:t xml:space="preserve"> </w:t>
      </w:r>
      <w:r>
        <w:t>is</w:t>
      </w:r>
      <w:r w:rsidR="000D50D7" w:rsidRPr="000D50D7">
        <w:t xml:space="preserve"> </w:t>
      </w:r>
      <w:r>
        <w:t>being</w:t>
      </w:r>
      <w:r w:rsidR="000D50D7" w:rsidRPr="000D50D7">
        <w:t xml:space="preserve"> </w:t>
      </w:r>
      <w:r>
        <w:t>substituted</w:t>
      </w:r>
      <w:r w:rsidR="000D50D7" w:rsidRPr="000D50D7">
        <w:t xml:space="preserve"> </w:t>
      </w:r>
      <w:r>
        <w:t>for</w:t>
      </w:r>
      <w:r w:rsidR="000D50D7" w:rsidRPr="000D50D7">
        <w:t xml:space="preserve"> </w:t>
      </w:r>
      <w:r>
        <w:t>existing</w:t>
      </w:r>
      <w:r w:rsidR="000D50D7" w:rsidRPr="000D50D7">
        <w:t xml:space="preserve"> </w:t>
      </w:r>
      <w:r>
        <w:t>apparatus,</w:t>
      </w:r>
      <w:r w:rsidR="000D50D7" w:rsidRPr="000D50D7">
        <w:t xml:space="preserve"> </w:t>
      </w:r>
      <w:r>
        <w:t>the</w:t>
      </w:r>
      <w:r w:rsidR="000D50D7" w:rsidRPr="000D50D7">
        <w:t xml:space="preserve"> </w:t>
      </w:r>
      <w:r>
        <w:t>undertaker</w:t>
      </w:r>
      <w:r w:rsidR="000D50D7" w:rsidRPr="000D50D7">
        <w:t xml:space="preserve"> </w:t>
      </w:r>
      <w:r>
        <w:t>shall,</w:t>
      </w:r>
      <w:r w:rsidR="000D50D7" w:rsidRPr="000D50D7">
        <w:t xml:space="preserve"> </w:t>
      </w:r>
      <w:r>
        <w:t>before</w:t>
      </w:r>
      <w:r w:rsidR="000D50D7" w:rsidRPr="000D50D7">
        <w:t xml:space="preserve"> </w:t>
      </w:r>
      <w:r>
        <w:t>taking</w:t>
      </w:r>
      <w:r w:rsidR="000D50D7" w:rsidRPr="000D50D7">
        <w:t xml:space="preserve"> </w:t>
      </w:r>
      <w:r>
        <w:t>or</w:t>
      </w:r>
      <w:r w:rsidR="000D50D7" w:rsidRPr="000D50D7">
        <w:t xml:space="preserve"> </w:t>
      </w:r>
      <w:r>
        <w:t>requiring</w:t>
      </w:r>
      <w:r w:rsidR="000D50D7" w:rsidRPr="000D50D7">
        <w:t xml:space="preserve"> </w:t>
      </w:r>
      <w:r>
        <w:t>any</w:t>
      </w:r>
      <w:r w:rsidR="000D50D7" w:rsidRPr="000D50D7">
        <w:t xml:space="preserve"> </w:t>
      </w:r>
      <w:r>
        <w:t>further</w:t>
      </w:r>
      <w:r w:rsidR="000D50D7" w:rsidRPr="000D50D7">
        <w:t xml:space="preserve"> </w:t>
      </w:r>
      <w:r>
        <w:t>step</w:t>
      </w:r>
      <w:r w:rsidR="000D50D7" w:rsidRPr="000D50D7">
        <w:t xml:space="preserve"> </w:t>
      </w:r>
      <w:r>
        <w:t>in</w:t>
      </w:r>
      <w:r w:rsidR="000D50D7" w:rsidRPr="000D50D7">
        <w:t xml:space="preserve"> </w:t>
      </w:r>
      <w:r>
        <w:t>such</w:t>
      </w:r>
      <w:r w:rsidR="000D50D7" w:rsidRPr="000D50D7">
        <w:t xml:space="preserve"> </w:t>
      </w:r>
      <w:r>
        <w:t>substitution</w:t>
      </w:r>
      <w:r w:rsidR="000D50D7" w:rsidRPr="000D50D7">
        <w:t xml:space="preserve"> </w:t>
      </w:r>
      <w:r>
        <w:t>works,</w:t>
      </w:r>
      <w:r w:rsidR="000D50D7" w:rsidRPr="000D50D7">
        <w:t xml:space="preserve"> </w:t>
      </w:r>
      <w:r>
        <w:t>use</w:t>
      </w:r>
      <w:r w:rsidR="000D50D7" w:rsidRPr="000D50D7">
        <w:t xml:space="preserve"> </w:t>
      </w:r>
      <w:r>
        <w:t>all</w:t>
      </w:r>
      <w:r w:rsidR="000D50D7" w:rsidRPr="000D50D7">
        <w:t xml:space="preserve"> </w:t>
      </w:r>
      <w:r>
        <w:lastRenderedPageBreak/>
        <w:t>reasonable</w:t>
      </w:r>
      <w:r w:rsidR="000D50D7" w:rsidRPr="000D50D7">
        <w:t xml:space="preserve"> </w:t>
      </w:r>
      <w:r>
        <w:t>endeavours</w:t>
      </w:r>
      <w:r w:rsidR="000D50D7" w:rsidRPr="000D50D7">
        <w:t xml:space="preserve"> </w:t>
      </w:r>
      <w:r>
        <w:t>to</w:t>
      </w:r>
      <w:r w:rsidR="000D50D7" w:rsidRPr="000D50D7">
        <w:t xml:space="preserve"> </w:t>
      </w:r>
      <w:r>
        <w:t>comply</w:t>
      </w:r>
      <w:r w:rsidR="000D50D7" w:rsidRPr="000D50D7">
        <w:t xml:space="preserve"> </w:t>
      </w:r>
      <w:r>
        <w:t>with</w:t>
      </w:r>
      <w:r w:rsidR="000D50D7" w:rsidRPr="000D50D7">
        <w:t xml:space="preserve"> </w:t>
      </w:r>
      <w:r>
        <w:t>Northumbrian</w:t>
      </w:r>
      <w:r w:rsidR="000D50D7" w:rsidRPr="000D50D7">
        <w:t xml:space="preserve"> </w:t>
      </w:r>
      <w:r>
        <w:t>Water’s</w:t>
      </w:r>
      <w:r w:rsidR="000D50D7" w:rsidRPr="000D50D7">
        <w:t xml:space="preserve"> </w:t>
      </w:r>
      <w:r>
        <w:t>reasonable</w:t>
      </w:r>
      <w:r w:rsidR="000D50D7" w:rsidRPr="000D50D7">
        <w:t xml:space="preserve"> </w:t>
      </w:r>
      <w:r>
        <w:t>requests</w:t>
      </w:r>
      <w:r w:rsidR="000D50D7" w:rsidRPr="000D50D7">
        <w:t xml:space="preserve"> </w:t>
      </w:r>
      <w:r>
        <w:t>for</w:t>
      </w:r>
      <w:r w:rsidR="000D50D7" w:rsidRPr="000D50D7">
        <w:t xml:space="preserve"> </w:t>
      </w:r>
      <w:r>
        <w:t>a</w:t>
      </w:r>
      <w:r w:rsidR="000D50D7" w:rsidRPr="000D50D7">
        <w:t xml:space="preserve"> </w:t>
      </w:r>
      <w:r>
        <w:t>reasonable</w:t>
      </w:r>
      <w:r w:rsidR="000D50D7" w:rsidRPr="000D50D7">
        <w:t xml:space="preserve"> </w:t>
      </w:r>
      <w:r>
        <w:t>period</w:t>
      </w:r>
      <w:r w:rsidR="000D50D7" w:rsidRPr="000D50D7">
        <w:t xml:space="preserve"> </w:t>
      </w:r>
      <w:r>
        <w:t>of</w:t>
      </w:r>
      <w:r w:rsidR="000D50D7" w:rsidRPr="000D50D7">
        <w:t xml:space="preserve"> </w:t>
      </w:r>
      <w:r>
        <w:t>time</w:t>
      </w:r>
      <w:r w:rsidR="000D50D7" w:rsidRPr="000D50D7">
        <w:t xml:space="preserve"> </w:t>
      </w:r>
      <w:r>
        <w:t>to</w:t>
      </w:r>
      <w:r w:rsidR="000D50D7" w:rsidRPr="000D50D7">
        <w:t xml:space="preserve"> </w:t>
      </w:r>
      <w:r>
        <w:t>enable</w:t>
      </w:r>
      <w:r w:rsidR="000D50D7" w:rsidRPr="000D50D7">
        <w:t xml:space="preserve"> </w:t>
      </w:r>
      <w:r>
        <w:t>Northumbrian</w:t>
      </w:r>
      <w:r w:rsidR="000D50D7" w:rsidRPr="000D50D7">
        <w:t xml:space="preserve"> </w:t>
      </w:r>
      <w:r>
        <w:t>Water</w:t>
      </w:r>
      <w:r w:rsidR="000D50D7" w:rsidRPr="000D50D7">
        <w:t xml:space="preserve"> </w:t>
      </w:r>
      <w:r>
        <w:t>to:</w:t>
      </w:r>
    </w:p>
    <w:p w14:paraId="3BBC26D4" w14:textId="77777777" w:rsidR="00790A92" w:rsidRDefault="00790A92" w:rsidP="00790A92">
      <w:pPr>
        <w:pStyle w:val="N3"/>
      </w:pPr>
      <w:r>
        <w:t>Make</w:t>
      </w:r>
      <w:r w:rsidR="000D50D7" w:rsidRPr="000D50D7">
        <w:t xml:space="preserve"> </w:t>
      </w:r>
      <w:r>
        <w:t>network</w:t>
      </w:r>
      <w:r w:rsidR="000D50D7" w:rsidRPr="000D50D7">
        <w:t xml:space="preserve"> </w:t>
      </w:r>
      <w:r>
        <w:t>contingency</w:t>
      </w:r>
      <w:r w:rsidR="000D50D7" w:rsidRPr="000D50D7">
        <w:t xml:space="preserve"> </w:t>
      </w:r>
      <w:r>
        <w:t>arrangements;</w:t>
      </w:r>
      <w:r w:rsidR="000D50D7" w:rsidRPr="000D50D7">
        <w:t xml:space="preserve"> </w:t>
      </w:r>
      <w:r>
        <w:t>or</w:t>
      </w:r>
    </w:p>
    <w:p w14:paraId="3C2A5973" w14:textId="77777777" w:rsidR="00790A92" w:rsidRDefault="00790A92" w:rsidP="00790A92">
      <w:pPr>
        <w:pStyle w:val="N3"/>
      </w:pPr>
      <w:r>
        <w:t>Bring</w:t>
      </w:r>
      <w:r w:rsidR="000D50D7" w:rsidRPr="000D50D7">
        <w:t xml:space="preserve"> </w:t>
      </w:r>
      <w:r>
        <w:t>such</w:t>
      </w:r>
      <w:r w:rsidR="000D50D7" w:rsidRPr="000D50D7">
        <w:t xml:space="preserve"> </w:t>
      </w:r>
      <w:r>
        <w:t>matters</w:t>
      </w:r>
      <w:r w:rsidR="000D50D7" w:rsidRPr="000D50D7">
        <w:t xml:space="preserve"> </w:t>
      </w:r>
      <w:r>
        <w:t>as</w:t>
      </w:r>
      <w:r w:rsidR="000D50D7" w:rsidRPr="000D50D7">
        <w:t xml:space="preserve"> </w:t>
      </w:r>
      <w:r>
        <w:t>it</w:t>
      </w:r>
      <w:r w:rsidR="000D50D7" w:rsidRPr="000D50D7">
        <w:t xml:space="preserve"> </w:t>
      </w:r>
      <w:r>
        <w:t>may</w:t>
      </w:r>
      <w:r w:rsidR="000D50D7" w:rsidRPr="000D50D7">
        <w:t xml:space="preserve"> </w:t>
      </w:r>
      <w:r>
        <w:t>consider</w:t>
      </w:r>
      <w:r w:rsidR="000D50D7" w:rsidRPr="000D50D7">
        <w:t xml:space="preserve"> </w:t>
      </w:r>
      <w:r>
        <w:t>reasonably</w:t>
      </w:r>
      <w:r w:rsidR="000D50D7" w:rsidRPr="000D50D7">
        <w:t xml:space="preserve"> </w:t>
      </w:r>
      <w:r>
        <w:t>necessary</w:t>
      </w:r>
      <w:r w:rsidR="000D50D7" w:rsidRPr="000D50D7">
        <w:t xml:space="preserve"> </w:t>
      </w:r>
      <w:r>
        <w:t>to</w:t>
      </w:r>
      <w:r w:rsidR="000D50D7" w:rsidRPr="000D50D7">
        <w:t xml:space="preserve"> </w:t>
      </w:r>
      <w:r>
        <w:t>the</w:t>
      </w:r>
      <w:r w:rsidR="000D50D7" w:rsidRPr="000D50D7">
        <w:t xml:space="preserve"> </w:t>
      </w:r>
      <w:r>
        <w:t>attention</w:t>
      </w:r>
      <w:r w:rsidR="000D50D7" w:rsidRPr="000D50D7">
        <w:t xml:space="preserve"> </w:t>
      </w:r>
      <w:r>
        <w:t>of</w:t>
      </w:r>
      <w:r w:rsidR="000D50D7" w:rsidRPr="000D50D7">
        <w:t xml:space="preserve"> </w:t>
      </w:r>
      <w:r>
        <w:t>end</w:t>
      </w:r>
      <w:r w:rsidR="000D50D7" w:rsidRPr="000D50D7">
        <w:t xml:space="preserve"> </w:t>
      </w:r>
      <w:r>
        <w:t>users</w:t>
      </w:r>
      <w:r w:rsidR="000D50D7" w:rsidRPr="000D50D7">
        <w:t xml:space="preserve"> </w:t>
      </w:r>
      <w:r>
        <w:t>of</w:t>
      </w:r>
      <w:r w:rsidR="000D50D7" w:rsidRPr="000D50D7">
        <w:t xml:space="preserve"> </w:t>
      </w:r>
      <w:r>
        <w:t>the</w:t>
      </w:r>
      <w:r w:rsidR="000D50D7" w:rsidRPr="000D50D7">
        <w:t xml:space="preserve"> </w:t>
      </w:r>
      <w:r>
        <w:t>utility</w:t>
      </w:r>
      <w:r w:rsidR="000D50D7" w:rsidRPr="000D50D7">
        <w:t xml:space="preserve"> </w:t>
      </w:r>
      <w:r>
        <w:t>in</w:t>
      </w:r>
      <w:r w:rsidR="000D50D7" w:rsidRPr="000D50D7">
        <w:t xml:space="preserve"> </w:t>
      </w:r>
      <w:r>
        <w:t>question.</w:t>
      </w:r>
    </w:p>
    <w:p w14:paraId="3FB660BA" w14:textId="77777777" w:rsidR="00525D62" w:rsidRDefault="00525D62" w:rsidP="00525D62">
      <w:pPr>
        <w:pStyle w:val="N1"/>
      </w:pPr>
      <w:r>
        <w:t>—</w:t>
      </w:r>
      <w:r>
        <w:fldChar w:fldCharType="begin"/>
      </w:r>
      <w:bookmarkStart w:id="1446" w:name="_Ref113364143"/>
      <w:bookmarkEnd w:id="1446"/>
      <w:r>
        <w:instrText xml:space="preserve"> LISTNUM "SEQ1" \l 2 </w:instrText>
      </w:r>
      <w:r>
        <w:fldChar w:fldCharType="end"/>
      </w:r>
      <w:r w:rsidR="000D50D7" w:rsidRPr="000D50D7">
        <w:t> </w:t>
      </w:r>
      <w:r w:rsidR="00387146">
        <w:t>Where,</w:t>
      </w:r>
      <w:r w:rsidR="000D50D7" w:rsidRPr="000D50D7">
        <w:t xml:space="preserve"> </w:t>
      </w:r>
      <w:r w:rsidR="00387146">
        <w:t>in</w:t>
      </w:r>
      <w:r w:rsidR="000D50D7" w:rsidRPr="000D50D7">
        <w:t xml:space="preserve"> </w:t>
      </w:r>
      <w:r w:rsidR="00387146">
        <w:t>accordance</w:t>
      </w:r>
      <w:r w:rsidR="000D50D7" w:rsidRPr="000D50D7">
        <w:t xml:space="preserve"> </w:t>
      </w:r>
      <w:r w:rsidR="00387146">
        <w:t>with</w:t>
      </w:r>
      <w:r w:rsidR="000D50D7" w:rsidRPr="000D50D7">
        <w:t xml:space="preserve"> </w:t>
      </w:r>
      <w:r w:rsidR="00387146">
        <w:t>the</w:t>
      </w:r>
      <w:r w:rsidR="000D50D7" w:rsidRPr="000D50D7">
        <w:t xml:space="preserve"> </w:t>
      </w:r>
      <w:r w:rsidR="00387146">
        <w:t>provisions</w:t>
      </w:r>
      <w:r w:rsidR="000D50D7" w:rsidRPr="000D50D7">
        <w:t xml:space="preserve"> </w:t>
      </w:r>
      <w:r w:rsidR="00387146">
        <w:t>of</w:t>
      </w:r>
      <w:r w:rsidR="000D50D7" w:rsidRPr="000D50D7">
        <w:t xml:space="preserve"> </w:t>
      </w:r>
      <w:r w:rsidR="00387146">
        <w:t>this</w:t>
      </w:r>
      <w:r w:rsidR="000D50D7" w:rsidRPr="000D50D7">
        <w:t xml:space="preserve"> </w:t>
      </w:r>
      <w:r w:rsidR="00387146">
        <w:t>part</w:t>
      </w:r>
      <w:r w:rsidR="000D50D7" w:rsidRPr="000D50D7">
        <w:t xml:space="preserve"> </w:t>
      </w:r>
      <w:r w:rsidR="00387146">
        <w:t>of</w:t>
      </w:r>
      <w:r w:rsidR="000D50D7" w:rsidRPr="000D50D7">
        <w:t xml:space="preserve"> </w:t>
      </w:r>
      <w:r w:rsidR="00387146">
        <w:t>this</w:t>
      </w:r>
      <w:r w:rsidR="000D50D7" w:rsidRPr="000D50D7">
        <w:t xml:space="preserve"> </w:t>
      </w:r>
      <w:r w:rsidR="00387146">
        <w:t>Schedule,</w:t>
      </w:r>
      <w:r w:rsidR="000D50D7" w:rsidRPr="000D50D7">
        <w:t xml:space="preserve"> </w:t>
      </w:r>
      <w:r w:rsidR="00387146">
        <w:t>the</w:t>
      </w:r>
      <w:r w:rsidR="000D50D7" w:rsidRPr="000D50D7">
        <w:t xml:space="preserve"> </w:t>
      </w:r>
      <w:r w:rsidR="00387146">
        <w:t>undertaker</w:t>
      </w:r>
      <w:r w:rsidR="000D50D7" w:rsidRPr="000D50D7">
        <w:t xml:space="preserve"> </w:t>
      </w:r>
      <w:r w:rsidR="00387146">
        <w:t>affords</w:t>
      </w:r>
      <w:r w:rsidR="000D50D7" w:rsidRPr="000D50D7">
        <w:t xml:space="preserve"> </w:t>
      </w:r>
      <w:r w:rsidR="00387146">
        <w:t>to</w:t>
      </w:r>
      <w:r w:rsidR="000D50D7" w:rsidRPr="000D50D7">
        <w:t xml:space="preserve"> </w:t>
      </w:r>
      <w:r w:rsidR="00387146">
        <w:t>ESW</w:t>
      </w:r>
      <w:r w:rsidR="000D50D7" w:rsidRPr="000D50D7">
        <w:t xml:space="preserve"> </w:t>
      </w:r>
      <w:r w:rsidR="00387146">
        <w:t>facilities</w:t>
      </w:r>
      <w:r w:rsidR="000D50D7" w:rsidRPr="000D50D7">
        <w:t xml:space="preserve"> </w:t>
      </w:r>
      <w:r w:rsidR="00387146">
        <w:t>and</w:t>
      </w:r>
      <w:r w:rsidR="000D50D7" w:rsidRPr="000D50D7">
        <w:t xml:space="preserve"> </w:t>
      </w:r>
      <w:r w:rsidR="00387146">
        <w:t>rights</w:t>
      </w:r>
      <w:r w:rsidR="000D50D7" w:rsidRPr="000D50D7">
        <w:t xml:space="preserve"> </w:t>
      </w:r>
      <w:r w:rsidR="00387146">
        <w:t>for</w:t>
      </w:r>
      <w:r w:rsidR="000D50D7" w:rsidRPr="000D50D7">
        <w:t xml:space="preserve"> </w:t>
      </w:r>
      <w:r w:rsidR="00387146">
        <w:t>the</w:t>
      </w:r>
      <w:r w:rsidR="000D50D7" w:rsidRPr="000D50D7">
        <w:t xml:space="preserve"> </w:t>
      </w:r>
      <w:r w:rsidR="00387146">
        <w:t>construction</w:t>
      </w:r>
      <w:r w:rsidR="000D50D7" w:rsidRPr="000D50D7">
        <w:t xml:space="preserve"> </w:t>
      </w:r>
      <w:r w:rsidR="00387146">
        <w:t>and</w:t>
      </w:r>
      <w:r w:rsidR="000D50D7" w:rsidRPr="000D50D7">
        <w:t xml:space="preserve"> </w:t>
      </w:r>
      <w:r w:rsidR="00387146">
        <w:t>maintenance</w:t>
      </w:r>
      <w:r w:rsidR="000D50D7" w:rsidRPr="000D50D7">
        <w:t xml:space="preserve"> </w:t>
      </w:r>
      <w:r w:rsidR="00387146">
        <w:t>in</w:t>
      </w:r>
      <w:r w:rsidR="000D50D7" w:rsidRPr="000D50D7">
        <w:t xml:space="preserve"> </w:t>
      </w:r>
      <w:r w:rsidR="00387146">
        <w:t>land</w:t>
      </w:r>
      <w:r w:rsidR="000D50D7" w:rsidRPr="000D50D7">
        <w:t xml:space="preserve"> </w:t>
      </w:r>
      <w:r w:rsidR="00387146">
        <w:t>of</w:t>
      </w:r>
      <w:r w:rsidR="000D50D7" w:rsidRPr="000D50D7">
        <w:t xml:space="preserve"> </w:t>
      </w:r>
      <w:r w:rsidR="00387146">
        <w:t>the</w:t>
      </w:r>
      <w:r w:rsidR="000D50D7" w:rsidRPr="000D50D7">
        <w:t xml:space="preserve"> </w:t>
      </w:r>
      <w:r w:rsidR="00387146">
        <w:t>undertaker</w:t>
      </w:r>
      <w:r w:rsidR="000D50D7" w:rsidRPr="000D50D7">
        <w:t xml:space="preserve"> </w:t>
      </w:r>
      <w:r w:rsidR="00387146">
        <w:t>of</w:t>
      </w:r>
      <w:r w:rsidR="000D50D7" w:rsidRPr="000D50D7">
        <w:t xml:space="preserve"> </w:t>
      </w:r>
      <w:r w:rsidR="00387146">
        <w:t>alternative</w:t>
      </w:r>
      <w:r w:rsidR="000D50D7" w:rsidRPr="000D50D7">
        <w:t xml:space="preserve"> </w:t>
      </w:r>
      <w:r w:rsidR="00387146">
        <w:t>apparatus</w:t>
      </w:r>
      <w:r w:rsidR="000D50D7" w:rsidRPr="000D50D7">
        <w:t xml:space="preserve"> </w:t>
      </w:r>
      <w:r w:rsidR="00387146">
        <w:t>in</w:t>
      </w:r>
      <w:r w:rsidR="000D50D7" w:rsidRPr="000D50D7">
        <w:t xml:space="preserve"> </w:t>
      </w:r>
      <w:r w:rsidR="00387146">
        <w:t>substitution</w:t>
      </w:r>
      <w:r w:rsidR="000D50D7" w:rsidRPr="000D50D7">
        <w:t xml:space="preserve"> </w:t>
      </w:r>
      <w:r w:rsidR="00387146">
        <w:t>for</w:t>
      </w:r>
      <w:r w:rsidR="000D50D7" w:rsidRPr="000D50D7">
        <w:t xml:space="preserve"> </w:t>
      </w:r>
      <w:r w:rsidR="00387146">
        <w:t>apparatus</w:t>
      </w:r>
      <w:r w:rsidR="000D50D7" w:rsidRPr="000D50D7">
        <w:t xml:space="preserve"> </w:t>
      </w:r>
      <w:r w:rsidR="00387146">
        <w:t>to</w:t>
      </w:r>
      <w:r w:rsidR="000D50D7" w:rsidRPr="000D50D7">
        <w:t xml:space="preserve"> </w:t>
      </w:r>
      <w:r w:rsidR="00387146">
        <w:t>be</w:t>
      </w:r>
      <w:r w:rsidR="000D50D7" w:rsidRPr="000D50D7">
        <w:t xml:space="preserve"> </w:t>
      </w:r>
      <w:r w:rsidR="00387146">
        <w:t>removed,</w:t>
      </w:r>
      <w:r w:rsidR="000D50D7" w:rsidRPr="000D50D7">
        <w:t xml:space="preserve"> </w:t>
      </w:r>
      <w:r w:rsidR="00387146">
        <w:t>those</w:t>
      </w:r>
      <w:r w:rsidR="000D50D7" w:rsidRPr="000D50D7">
        <w:t xml:space="preserve"> </w:t>
      </w:r>
      <w:r w:rsidR="00387146">
        <w:t>facilities</w:t>
      </w:r>
      <w:r w:rsidR="000D50D7" w:rsidRPr="000D50D7">
        <w:t xml:space="preserve"> </w:t>
      </w:r>
      <w:r w:rsidR="00387146">
        <w:t>and</w:t>
      </w:r>
      <w:r w:rsidR="000D50D7" w:rsidRPr="000D50D7">
        <w:t xml:space="preserve"> </w:t>
      </w:r>
      <w:r w:rsidR="00387146">
        <w:t>rights</w:t>
      </w:r>
      <w:r w:rsidR="000D50D7" w:rsidRPr="000D50D7">
        <w:t xml:space="preserve"> </w:t>
      </w:r>
      <w:r w:rsidR="00387146">
        <w:t>must</w:t>
      </w:r>
      <w:r w:rsidR="000D50D7" w:rsidRPr="000D50D7">
        <w:t xml:space="preserve"> </w:t>
      </w:r>
      <w:r w:rsidR="00387146">
        <w:t>be</w:t>
      </w:r>
      <w:r w:rsidR="000D50D7" w:rsidRPr="000D50D7">
        <w:t xml:space="preserve"> </w:t>
      </w:r>
      <w:r w:rsidR="00387146">
        <w:t>granted</w:t>
      </w:r>
      <w:r w:rsidR="000D50D7" w:rsidRPr="000D50D7">
        <w:t xml:space="preserve"> </w:t>
      </w:r>
      <w:r w:rsidR="00387146">
        <w:t>upon</w:t>
      </w:r>
      <w:r w:rsidR="000D50D7" w:rsidRPr="000D50D7">
        <w:t xml:space="preserve"> </w:t>
      </w:r>
      <w:r w:rsidR="00387146">
        <w:t>such</w:t>
      </w:r>
      <w:r w:rsidR="000D50D7" w:rsidRPr="000D50D7">
        <w:t xml:space="preserve"> </w:t>
      </w:r>
      <w:r w:rsidR="00387146">
        <w:t>terms</w:t>
      </w:r>
      <w:r w:rsidR="000D50D7" w:rsidRPr="000D50D7">
        <w:t xml:space="preserve"> </w:t>
      </w:r>
      <w:r w:rsidR="00387146">
        <w:t>and</w:t>
      </w:r>
      <w:r w:rsidR="000D50D7" w:rsidRPr="000D50D7">
        <w:t xml:space="preserve"> </w:t>
      </w:r>
      <w:r w:rsidR="00387146">
        <w:t>conditions</w:t>
      </w:r>
      <w:r w:rsidR="000D50D7" w:rsidRPr="000D50D7">
        <w:t xml:space="preserve"> </w:t>
      </w:r>
      <w:r w:rsidR="00387146">
        <w:t>as</w:t>
      </w:r>
      <w:r w:rsidR="000D50D7" w:rsidRPr="000D50D7">
        <w:t xml:space="preserve"> </w:t>
      </w:r>
      <w:r w:rsidR="00387146">
        <w:t>may</w:t>
      </w:r>
      <w:r w:rsidR="000D50D7" w:rsidRPr="000D50D7">
        <w:t xml:space="preserve"> </w:t>
      </w:r>
      <w:r w:rsidR="00387146">
        <w:t>be</w:t>
      </w:r>
      <w:r w:rsidR="000D50D7" w:rsidRPr="000D50D7">
        <w:t xml:space="preserve"> </w:t>
      </w:r>
      <w:r w:rsidR="00387146">
        <w:t>agreed</w:t>
      </w:r>
      <w:r w:rsidR="000D50D7" w:rsidRPr="000D50D7">
        <w:t xml:space="preserve"> </w:t>
      </w:r>
      <w:r w:rsidR="00387146">
        <w:t>between</w:t>
      </w:r>
      <w:r w:rsidR="000D50D7" w:rsidRPr="000D50D7">
        <w:t xml:space="preserve"> </w:t>
      </w:r>
      <w:r w:rsidR="00387146">
        <w:t>the</w:t>
      </w:r>
      <w:r w:rsidR="000D50D7" w:rsidRPr="000D50D7">
        <w:t xml:space="preserve"> </w:t>
      </w:r>
      <w:r w:rsidR="00387146">
        <w:t>undertaker</w:t>
      </w:r>
      <w:r w:rsidR="000D50D7" w:rsidRPr="000D50D7">
        <w:t xml:space="preserve"> </w:t>
      </w:r>
      <w:r w:rsidR="00387146">
        <w:t>and</w:t>
      </w:r>
      <w:r w:rsidR="000D50D7" w:rsidRPr="000D50D7">
        <w:t xml:space="preserve"> </w:t>
      </w:r>
      <w:r w:rsidR="00387146">
        <w:t>ESW</w:t>
      </w:r>
      <w:r w:rsidR="000D50D7" w:rsidRPr="000D50D7">
        <w:t xml:space="preserve"> </w:t>
      </w:r>
      <w:r w:rsidR="00387146">
        <w:t>or</w:t>
      </w:r>
      <w:r w:rsidR="000D50D7" w:rsidRPr="000D50D7">
        <w:t xml:space="preserve"> </w:t>
      </w:r>
      <w:r w:rsidR="00387146">
        <w:t>in</w:t>
      </w:r>
      <w:r w:rsidR="000D50D7" w:rsidRPr="000D50D7">
        <w:t xml:space="preserve"> </w:t>
      </w:r>
      <w:r w:rsidR="00387146">
        <w:t>default</w:t>
      </w:r>
      <w:r w:rsidR="000D50D7" w:rsidRPr="000D50D7">
        <w:t xml:space="preserve"> </w:t>
      </w:r>
      <w:r w:rsidR="00387146">
        <w:t>of</w:t>
      </w:r>
      <w:r w:rsidR="000D50D7" w:rsidRPr="000D50D7">
        <w:t xml:space="preserve"> </w:t>
      </w:r>
      <w:r w:rsidR="00387146">
        <w:t>agreement</w:t>
      </w:r>
      <w:r w:rsidR="000D50D7" w:rsidRPr="000D50D7">
        <w:t xml:space="preserve"> </w:t>
      </w:r>
      <w:r w:rsidR="00387146">
        <w:t>settled</w:t>
      </w:r>
      <w:r w:rsidR="000D50D7" w:rsidRPr="000D50D7">
        <w:t xml:space="preserve"> </w:t>
      </w:r>
      <w:r w:rsidR="00387146">
        <w:t>by</w:t>
      </w:r>
      <w:r w:rsidR="000D50D7" w:rsidRPr="000D50D7">
        <w:t xml:space="preserve"> </w:t>
      </w:r>
      <w:r w:rsidR="00387146">
        <w:t>arbitration</w:t>
      </w:r>
      <w:r w:rsidR="000D50D7" w:rsidRPr="000D50D7">
        <w:t xml:space="preserve"> </w:t>
      </w:r>
      <w:r w:rsidR="00387146">
        <w:t>in</w:t>
      </w:r>
      <w:r w:rsidR="000D50D7" w:rsidRPr="000D50D7">
        <w:t xml:space="preserve"> </w:t>
      </w:r>
      <w:r w:rsidR="00387146">
        <w:t>accordance</w:t>
      </w:r>
      <w:r w:rsidR="000D50D7" w:rsidRPr="000D50D7">
        <w:t xml:space="preserve"> </w:t>
      </w:r>
      <w:r w:rsidR="00387146">
        <w:t>with</w:t>
      </w:r>
      <w:r w:rsidR="000D50D7" w:rsidRPr="000D50D7">
        <w:t xml:space="preserve"> </w:t>
      </w:r>
      <w:r w:rsidR="00387146">
        <w:t>article</w:t>
      </w:r>
      <w:r w:rsidR="000D50D7" w:rsidRPr="000D50D7">
        <w:t xml:space="preserve"> </w:t>
      </w:r>
      <w:r w:rsidR="00FC0B23">
        <w:t>39</w:t>
      </w:r>
      <w:r w:rsidR="000D50D7" w:rsidRPr="000D50D7">
        <w:t xml:space="preserve"> </w:t>
      </w:r>
      <w:r w:rsidR="00387146">
        <w:t>(arbitration).</w:t>
      </w:r>
    </w:p>
    <w:p w14:paraId="52A99224" w14:textId="77777777" w:rsidR="00D96335" w:rsidRDefault="00D96335" w:rsidP="00D96335">
      <w:pPr>
        <w:pStyle w:val="N2"/>
      </w:pPr>
      <w:r>
        <w:t>In</w:t>
      </w:r>
      <w:r w:rsidR="000D50D7" w:rsidRPr="000D50D7">
        <w:t xml:space="preserve"> </w:t>
      </w:r>
      <w:r>
        <w:t>settling</w:t>
      </w:r>
      <w:r w:rsidR="000D50D7" w:rsidRPr="000D50D7">
        <w:t xml:space="preserve"> </w:t>
      </w:r>
      <w:r>
        <w:t>those</w:t>
      </w:r>
      <w:r w:rsidR="000D50D7" w:rsidRPr="000D50D7">
        <w:t xml:space="preserve"> </w:t>
      </w:r>
      <w:r>
        <w:t>terms</w:t>
      </w:r>
      <w:r w:rsidR="000D50D7" w:rsidRPr="000D50D7">
        <w:t xml:space="preserve"> </w:t>
      </w:r>
      <w:r>
        <w:t>and</w:t>
      </w:r>
      <w:r w:rsidR="000D50D7" w:rsidRPr="000D50D7">
        <w:t xml:space="preserve"> </w:t>
      </w:r>
      <w:r>
        <w:t>conditions</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alternative</w:t>
      </w:r>
      <w:r w:rsidR="000D50D7" w:rsidRPr="000D50D7">
        <w:t xml:space="preserve"> </w:t>
      </w:r>
      <w:r>
        <w:t>apparatus</w:t>
      </w:r>
      <w:r w:rsidR="000D50D7" w:rsidRPr="000D50D7">
        <w:t xml:space="preserve"> </w:t>
      </w:r>
      <w:r>
        <w:t>the</w:t>
      </w:r>
      <w:r w:rsidR="000D50D7" w:rsidRPr="000D50D7">
        <w:t xml:space="preserve"> </w:t>
      </w:r>
      <w:r>
        <w:t>arbitrator</w:t>
      </w:r>
      <w:r w:rsidR="000D50D7" w:rsidRPr="000D50D7">
        <w:t xml:space="preserve"> </w:t>
      </w:r>
      <w:r>
        <w:t>must:</w:t>
      </w:r>
    </w:p>
    <w:p w14:paraId="4E584F5C" w14:textId="77777777" w:rsidR="00D96335" w:rsidRDefault="00D96335" w:rsidP="00D96335">
      <w:pPr>
        <w:pStyle w:val="N3"/>
      </w:pPr>
      <w:r>
        <w:t>Give</w:t>
      </w:r>
      <w:r w:rsidR="000D50D7" w:rsidRPr="000D50D7">
        <w:t xml:space="preserve"> </w:t>
      </w:r>
      <w:r>
        <w:t>effect</w:t>
      </w:r>
      <w:r w:rsidR="000D50D7" w:rsidRPr="000D50D7">
        <w:t xml:space="preserve"> </w:t>
      </w:r>
      <w:r>
        <w:t>to</w:t>
      </w:r>
      <w:r w:rsidR="000D50D7" w:rsidRPr="000D50D7">
        <w:t xml:space="preserve"> </w:t>
      </w:r>
      <w:r>
        <w:t>all</w:t>
      </w:r>
      <w:r w:rsidR="000D50D7" w:rsidRPr="000D50D7">
        <w:t xml:space="preserve"> </w:t>
      </w:r>
      <w:r>
        <w:t>reasonable</w:t>
      </w:r>
      <w:r w:rsidR="000D50D7" w:rsidRPr="000D50D7">
        <w:t xml:space="preserve"> </w:t>
      </w:r>
      <w:r>
        <w:t>requirements</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for</w:t>
      </w:r>
      <w:r w:rsidR="000D50D7" w:rsidRPr="000D50D7">
        <w:t xml:space="preserve"> </w:t>
      </w:r>
      <w:r>
        <w:t>ensuring</w:t>
      </w:r>
      <w:r w:rsidR="000D50D7" w:rsidRPr="000D50D7">
        <w:t xml:space="preserve"> </w:t>
      </w:r>
      <w:r>
        <w:t>the</w:t>
      </w:r>
      <w:r w:rsidR="000D50D7" w:rsidRPr="000D50D7">
        <w:t xml:space="preserve"> </w:t>
      </w:r>
      <w:r>
        <w:t>safety</w:t>
      </w:r>
      <w:r w:rsidR="000D50D7" w:rsidRPr="000D50D7">
        <w:t xml:space="preserve"> </w:t>
      </w:r>
      <w:r>
        <w:t>and</w:t>
      </w:r>
      <w:r w:rsidR="000D50D7" w:rsidRPr="000D50D7">
        <w:t xml:space="preserve"> </w:t>
      </w:r>
      <w:r>
        <w:t>efficient</w:t>
      </w:r>
      <w:r w:rsidR="000D50D7" w:rsidRPr="000D50D7">
        <w:t xml:space="preserve"> </w:t>
      </w:r>
      <w:r>
        <w:t>operation</w:t>
      </w:r>
      <w:r w:rsidR="000D50D7" w:rsidRPr="000D50D7">
        <w:t xml:space="preserve"> </w:t>
      </w:r>
      <w:r>
        <w:t>of</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and</w:t>
      </w:r>
      <w:r w:rsidR="000D50D7" w:rsidRPr="000D50D7">
        <w:t xml:space="preserve"> </w:t>
      </w:r>
      <w:r>
        <w:t>for</w:t>
      </w:r>
      <w:r w:rsidR="000D50D7" w:rsidRPr="000D50D7">
        <w:t xml:space="preserve"> </w:t>
      </w:r>
      <w:r>
        <w:t>securing</w:t>
      </w:r>
      <w:r w:rsidR="000D50D7" w:rsidRPr="000D50D7">
        <w:t xml:space="preserve"> </w:t>
      </w:r>
      <w:r>
        <w:t>any</w:t>
      </w:r>
      <w:r w:rsidR="000D50D7" w:rsidRPr="000D50D7">
        <w:t xml:space="preserve"> </w:t>
      </w:r>
      <w:r>
        <w:t>subsequent</w:t>
      </w:r>
      <w:r w:rsidR="000D50D7" w:rsidRPr="000D50D7">
        <w:t xml:space="preserve"> </w:t>
      </w:r>
      <w:r>
        <w:t>alterations</w:t>
      </w:r>
      <w:r w:rsidR="000D50D7" w:rsidRPr="000D50D7">
        <w:t xml:space="preserve"> </w:t>
      </w:r>
      <w:r>
        <w:t>or</w:t>
      </w:r>
      <w:r w:rsidR="000D50D7" w:rsidRPr="000D50D7">
        <w:t xml:space="preserve"> </w:t>
      </w:r>
      <w:r>
        <w:t>adaptations</w:t>
      </w:r>
      <w:r w:rsidR="000D50D7" w:rsidRPr="000D50D7">
        <w:t xml:space="preserve"> </w:t>
      </w:r>
      <w:r>
        <w:t>of</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which</w:t>
      </w:r>
      <w:r w:rsidR="000D50D7" w:rsidRPr="000D50D7">
        <w:t xml:space="preserve"> </w:t>
      </w:r>
      <w:r>
        <w:t>may</w:t>
      </w:r>
      <w:r w:rsidR="000D50D7" w:rsidRPr="000D50D7">
        <w:t xml:space="preserve"> </w:t>
      </w:r>
      <w:r>
        <w:t>be</w:t>
      </w:r>
      <w:r w:rsidR="000D50D7" w:rsidRPr="000D50D7">
        <w:t xml:space="preserve"> </w:t>
      </w:r>
      <w:r>
        <w:t>required</w:t>
      </w:r>
      <w:r w:rsidR="000D50D7" w:rsidRPr="000D50D7">
        <w:t xml:space="preserve"> </w:t>
      </w:r>
      <w:r>
        <w:t>to</w:t>
      </w:r>
      <w:r w:rsidR="000D50D7" w:rsidRPr="000D50D7">
        <w:t xml:space="preserve"> </w:t>
      </w:r>
      <w:r>
        <w:t>prevent</w:t>
      </w:r>
      <w:r w:rsidR="000D50D7" w:rsidRPr="000D50D7">
        <w:t xml:space="preserve"> </w:t>
      </w:r>
      <w:r>
        <w:t>interference</w:t>
      </w:r>
      <w:r w:rsidR="000D50D7" w:rsidRPr="000D50D7">
        <w:t xml:space="preserve"> </w:t>
      </w:r>
      <w:r>
        <w:t>with</w:t>
      </w:r>
      <w:r w:rsidR="000D50D7" w:rsidRPr="000D50D7">
        <w:t xml:space="preserve"> </w:t>
      </w:r>
      <w:r>
        <w:t>any</w:t>
      </w:r>
      <w:r w:rsidR="000D50D7" w:rsidRPr="000D50D7">
        <w:t xml:space="preserve"> </w:t>
      </w:r>
      <w:r>
        <w:t>proposed</w:t>
      </w:r>
      <w:r w:rsidR="000D50D7" w:rsidRPr="000D50D7">
        <w:t xml:space="preserve"> </w:t>
      </w:r>
      <w:r>
        <w:t>works</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and</w:t>
      </w:r>
    </w:p>
    <w:p w14:paraId="2CE965EC" w14:textId="77777777" w:rsidR="00D96335" w:rsidRDefault="00D96335" w:rsidP="00D96335">
      <w:pPr>
        <w:pStyle w:val="N3"/>
      </w:pPr>
      <w:r>
        <w:t>So</w:t>
      </w:r>
      <w:r w:rsidR="000D50D7" w:rsidRPr="000D50D7">
        <w:t xml:space="preserve"> </w:t>
      </w:r>
      <w:r>
        <w:t>far</w:t>
      </w:r>
      <w:r w:rsidR="000D50D7" w:rsidRPr="000D50D7">
        <w:t xml:space="preserve"> </w:t>
      </w:r>
      <w:r>
        <w:t>as</w:t>
      </w:r>
      <w:r w:rsidR="000D50D7" w:rsidRPr="000D50D7">
        <w:t xml:space="preserve"> </w:t>
      </w:r>
      <w:r>
        <w:t>it</w:t>
      </w:r>
      <w:r w:rsidR="000D50D7" w:rsidRPr="000D50D7">
        <w:t xml:space="preserve"> </w:t>
      </w:r>
      <w:r>
        <w:t>may</w:t>
      </w:r>
      <w:r w:rsidR="000D50D7" w:rsidRPr="000D50D7">
        <w:t xml:space="preserve"> </w:t>
      </w:r>
      <w:r>
        <w:t>be</w:t>
      </w:r>
      <w:r w:rsidR="000D50D7" w:rsidRPr="000D50D7">
        <w:t xml:space="preserve"> </w:t>
      </w:r>
      <w:r>
        <w:t>reasonable</w:t>
      </w:r>
      <w:r w:rsidR="000D50D7" w:rsidRPr="000D50D7">
        <w:t xml:space="preserve"> </w:t>
      </w:r>
      <w:r>
        <w:t>and</w:t>
      </w:r>
      <w:r w:rsidR="000D50D7" w:rsidRPr="000D50D7">
        <w:t xml:space="preserve"> </w:t>
      </w:r>
      <w:r>
        <w:t>practicable</w:t>
      </w:r>
      <w:r w:rsidR="000D50D7" w:rsidRPr="000D50D7">
        <w:t xml:space="preserve"> </w:t>
      </w:r>
      <w:r>
        <w:t>to</w:t>
      </w:r>
      <w:r w:rsidR="000D50D7" w:rsidRPr="000D50D7">
        <w:t xml:space="preserve"> </w:t>
      </w:r>
      <w:r>
        <w:t>do</w:t>
      </w:r>
      <w:r w:rsidR="000D50D7" w:rsidRPr="000D50D7">
        <w:t xml:space="preserve"> </w:t>
      </w:r>
      <w:r>
        <w:t>so</w:t>
      </w:r>
      <w:r w:rsidR="000D50D7" w:rsidRPr="000D50D7">
        <w:t xml:space="preserve"> </w:t>
      </w:r>
      <w:r>
        <w:t>in</w:t>
      </w:r>
      <w:r w:rsidR="000D50D7" w:rsidRPr="000D50D7">
        <w:t xml:space="preserve"> </w:t>
      </w:r>
      <w:r>
        <w:t>the</w:t>
      </w:r>
      <w:r w:rsidR="000D50D7" w:rsidRPr="000D50D7">
        <w:t xml:space="preserve"> </w:t>
      </w:r>
      <w:r>
        <w:t>circumstances</w:t>
      </w:r>
      <w:r w:rsidR="000D50D7" w:rsidRPr="000D50D7">
        <w:t xml:space="preserve"> </w:t>
      </w:r>
      <w:r>
        <w:t>of</w:t>
      </w:r>
      <w:r w:rsidR="000D50D7" w:rsidRPr="000D50D7">
        <w:t xml:space="preserve"> </w:t>
      </w:r>
      <w:r>
        <w:t>the</w:t>
      </w:r>
      <w:r w:rsidR="000D50D7" w:rsidRPr="000D50D7">
        <w:t xml:space="preserve"> </w:t>
      </w:r>
      <w:r>
        <w:t>particular</w:t>
      </w:r>
      <w:r w:rsidR="000D50D7" w:rsidRPr="000D50D7">
        <w:t xml:space="preserve"> </w:t>
      </w:r>
      <w:r>
        <w:t>case,</w:t>
      </w:r>
      <w:r w:rsidR="000D50D7" w:rsidRPr="000D50D7">
        <w:t xml:space="preserve"> </w:t>
      </w:r>
      <w:r>
        <w:t>give</w:t>
      </w:r>
      <w:r w:rsidR="000D50D7" w:rsidRPr="000D50D7">
        <w:t xml:space="preserve"> </w:t>
      </w:r>
      <w:r>
        <w:t>effect</w:t>
      </w:r>
      <w:r w:rsidR="000D50D7" w:rsidRPr="000D50D7">
        <w:t xml:space="preserve"> </w:t>
      </w:r>
      <w:r>
        <w:t>to</w:t>
      </w:r>
      <w:r w:rsidR="000D50D7" w:rsidRPr="000D50D7">
        <w:t xml:space="preserve"> </w:t>
      </w:r>
      <w:r>
        <w:t>the</w:t>
      </w:r>
      <w:r w:rsidR="000D50D7" w:rsidRPr="000D50D7">
        <w:t xml:space="preserve"> </w:t>
      </w:r>
      <w:r>
        <w:t>terms</w:t>
      </w:r>
      <w:r w:rsidR="000D50D7" w:rsidRPr="000D50D7">
        <w:t xml:space="preserve"> </w:t>
      </w:r>
      <w:r>
        <w:t>and</w:t>
      </w:r>
      <w:r w:rsidR="000D50D7" w:rsidRPr="000D50D7">
        <w:t xml:space="preserve"> </w:t>
      </w:r>
      <w:r>
        <w:t>conditions</w:t>
      </w:r>
      <w:r w:rsidR="000D50D7" w:rsidRPr="000D50D7">
        <w:t xml:space="preserve"> </w:t>
      </w:r>
      <w:r>
        <w:t>if</w:t>
      </w:r>
      <w:r w:rsidR="000D50D7" w:rsidRPr="000D50D7">
        <w:t xml:space="preserve"> </w:t>
      </w:r>
      <w:r>
        <w:t>any,</w:t>
      </w:r>
      <w:r w:rsidR="000D50D7" w:rsidRPr="000D50D7">
        <w:t xml:space="preserve"> </w:t>
      </w:r>
      <w:r>
        <w:t>applicable</w:t>
      </w:r>
      <w:r w:rsidR="000D50D7" w:rsidRPr="000D50D7">
        <w:t xml:space="preserve"> </w:t>
      </w:r>
      <w:r>
        <w:t>to</w:t>
      </w:r>
      <w:r w:rsidR="000D50D7" w:rsidRPr="000D50D7">
        <w:t xml:space="preserve"> </w:t>
      </w:r>
      <w:r>
        <w:t>the</w:t>
      </w:r>
      <w:r w:rsidR="000D50D7" w:rsidRPr="000D50D7">
        <w:t xml:space="preserve"> </w:t>
      </w:r>
      <w:r>
        <w:t>apparatus</w:t>
      </w:r>
      <w:r w:rsidR="000D50D7" w:rsidRPr="000D50D7">
        <w:t xml:space="preserve"> </w:t>
      </w:r>
      <w:r>
        <w:t>for</w:t>
      </w:r>
      <w:r w:rsidR="000D50D7" w:rsidRPr="000D50D7">
        <w:t xml:space="preserve"> </w:t>
      </w:r>
      <w:r>
        <w:t>which</w:t>
      </w:r>
      <w:r w:rsidR="000D50D7" w:rsidRPr="000D50D7">
        <w:t xml:space="preserve"> </w:t>
      </w:r>
      <w:r>
        <w:t>the</w:t>
      </w:r>
      <w:r w:rsidR="000D50D7" w:rsidRPr="000D50D7">
        <w:t xml:space="preserve"> </w:t>
      </w:r>
      <w:r>
        <w:t>alternative</w:t>
      </w:r>
      <w:r w:rsidR="000D50D7" w:rsidRPr="000D50D7">
        <w:t xml:space="preserve"> </w:t>
      </w:r>
      <w:r>
        <w:t>apparatus</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substituted</w:t>
      </w:r>
      <w:r w:rsidR="000D50D7" w:rsidRPr="000D50D7">
        <w:t xml:space="preserve"> </w:t>
      </w:r>
      <w:r>
        <w:t>and</w:t>
      </w:r>
      <w:r w:rsidR="000D50D7" w:rsidRPr="000D50D7">
        <w:t xml:space="preserve"> </w:t>
      </w:r>
      <w:r>
        <w:t>have</w:t>
      </w:r>
      <w:r w:rsidR="000D50D7" w:rsidRPr="000D50D7">
        <w:t xml:space="preserve"> </w:t>
      </w:r>
      <w:r>
        <w:t>regard</w:t>
      </w:r>
      <w:r w:rsidR="000D50D7" w:rsidRPr="000D50D7">
        <w:t xml:space="preserve"> </w:t>
      </w:r>
      <w:r>
        <w:t>to</w:t>
      </w:r>
      <w:r w:rsidR="000D50D7" w:rsidRPr="000D50D7">
        <w:t xml:space="preserve"> </w:t>
      </w:r>
      <w:r>
        <w:t>ESW’s</w:t>
      </w:r>
      <w:r w:rsidR="000D50D7" w:rsidRPr="000D50D7">
        <w:t xml:space="preserve"> </w:t>
      </w:r>
      <w:r>
        <w:t>statutory</w:t>
      </w:r>
      <w:r w:rsidR="000D50D7" w:rsidRPr="000D50D7">
        <w:t xml:space="preserve"> </w:t>
      </w:r>
      <w:r>
        <w:t>obligations.</w:t>
      </w:r>
    </w:p>
    <w:p w14:paraId="10F7DEFC" w14:textId="77777777" w:rsidR="00387146" w:rsidRDefault="00387146" w:rsidP="00387146">
      <w:pPr>
        <w:pStyle w:val="N2"/>
      </w:pPr>
      <w:r>
        <w:t>If</w:t>
      </w:r>
      <w:r w:rsidR="000D50D7" w:rsidRPr="000D50D7">
        <w:t xml:space="preserve"> </w:t>
      </w:r>
      <w:r>
        <w:t>the</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to</w:t>
      </w:r>
      <w:r w:rsidR="000D50D7" w:rsidRPr="000D50D7">
        <w:t xml:space="preserve"> </w:t>
      </w:r>
      <w:r>
        <w:t>be</w:t>
      </w:r>
      <w:r w:rsidR="000D50D7" w:rsidRPr="000D50D7">
        <w:t xml:space="preserve"> </w:t>
      </w:r>
      <w:r>
        <w:t>afforded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any</w:t>
      </w:r>
      <w:r w:rsidR="000D50D7" w:rsidRPr="000D50D7">
        <w:t xml:space="preserve"> </w:t>
      </w:r>
      <w:r>
        <w:t>alternative</w:t>
      </w:r>
      <w:r w:rsidR="000D50D7" w:rsidRPr="000D50D7">
        <w:t xml:space="preserve"> </w:t>
      </w:r>
      <w:r>
        <w:t>apparatus,</w:t>
      </w:r>
      <w:r w:rsidR="000D50D7" w:rsidRPr="000D50D7">
        <w:t xml:space="preserve"> </w:t>
      </w:r>
      <w:r>
        <w:t>and</w:t>
      </w:r>
      <w:r w:rsidR="000D50D7" w:rsidRPr="000D50D7">
        <w:t xml:space="preserve"> </w:t>
      </w:r>
      <w:r>
        <w:t>the</w:t>
      </w:r>
      <w:r w:rsidR="000D50D7" w:rsidRPr="000D50D7">
        <w:t xml:space="preserve"> </w:t>
      </w:r>
      <w:r>
        <w:t>terms</w:t>
      </w:r>
      <w:r w:rsidR="000D50D7" w:rsidRPr="000D50D7">
        <w:t xml:space="preserve"> </w:t>
      </w:r>
      <w:r>
        <w:t>and</w:t>
      </w:r>
      <w:r w:rsidR="000D50D7" w:rsidRPr="000D50D7">
        <w:t xml:space="preserve"> </w:t>
      </w:r>
      <w:r>
        <w:t>conditions</w:t>
      </w:r>
      <w:r w:rsidR="000D50D7" w:rsidRPr="000D50D7">
        <w:t xml:space="preserve"> </w:t>
      </w:r>
      <w:r>
        <w:t>subject</w:t>
      </w:r>
      <w:r w:rsidR="000D50D7" w:rsidRPr="000D50D7">
        <w:t xml:space="preserve"> </w:t>
      </w:r>
      <w:r>
        <w:t>to</w:t>
      </w:r>
      <w:r w:rsidR="000D50D7" w:rsidRPr="000D50D7">
        <w:t xml:space="preserve"> </w:t>
      </w:r>
      <w:r>
        <w:t>which</w:t>
      </w:r>
      <w:r w:rsidR="000D50D7" w:rsidRPr="000D50D7">
        <w:t xml:space="preserve"> </w:t>
      </w:r>
      <w:r>
        <w:t>those</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are</w:t>
      </w:r>
      <w:r w:rsidR="000D50D7" w:rsidRPr="000D50D7">
        <w:t xml:space="preserve"> </w:t>
      </w:r>
      <w:r>
        <w:t>to</w:t>
      </w:r>
      <w:r w:rsidR="000D50D7" w:rsidRPr="000D50D7">
        <w:t xml:space="preserve"> </w:t>
      </w:r>
      <w:r>
        <w:t>be</w:t>
      </w:r>
      <w:r w:rsidR="000D50D7" w:rsidRPr="000D50D7">
        <w:t xml:space="preserve"> </w:t>
      </w:r>
      <w:r>
        <w:t>granted,</w:t>
      </w:r>
      <w:r w:rsidR="000D50D7" w:rsidRPr="000D50D7">
        <w:t xml:space="preserve"> </w:t>
      </w:r>
      <w:r>
        <w:t>are</w:t>
      </w:r>
      <w:r w:rsidR="000D50D7" w:rsidRPr="000D50D7">
        <w:t xml:space="preserve"> </w:t>
      </w:r>
      <w:r>
        <w:t>in</w:t>
      </w:r>
      <w:r w:rsidR="000D50D7" w:rsidRPr="000D50D7">
        <w:t xml:space="preserve"> </w:t>
      </w:r>
      <w:r>
        <w:t>the</w:t>
      </w:r>
      <w:r w:rsidR="000D50D7" w:rsidRPr="000D50D7">
        <w:t xml:space="preserve"> </w:t>
      </w:r>
      <w:r>
        <w:t>opinion</w:t>
      </w:r>
      <w:r w:rsidR="000D50D7" w:rsidRPr="000D50D7">
        <w:t xml:space="preserve"> </w:t>
      </w:r>
      <w:r>
        <w:t>of</w:t>
      </w:r>
      <w:r w:rsidR="000D50D7" w:rsidRPr="000D50D7">
        <w:t xml:space="preserve"> </w:t>
      </w:r>
      <w:r>
        <w:t>the</w:t>
      </w:r>
      <w:r w:rsidR="000D50D7" w:rsidRPr="000D50D7">
        <w:t xml:space="preserve"> </w:t>
      </w:r>
      <w:r>
        <w:t>arbitrator</w:t>
      </w:r>
      <w:r w:rsidR="000D50D7" w:rsidRPr="000D50D7">
        <w:t xml:space="preserve"> </w:t>
      </w:r>
      <w:r>
        <w:t>less</w:t>
      </w:r>
      <w:r w:rsidR="000D50D7" w:rsidRPr="000D50D7">
        <w:t xml:space="preserve"> </w:t>
      </w:r>
      <w:r>
        <w:t>favourable</w:t>
      </w:r>
      <w:r w:rsidR="000D50D7" w:rsidRPr="000D50D7">
        <w:t xml:space="preserve"> </w:t>
      </w:r>
      <w:r>
        <w:t>on</w:t>
      </w:r>
      <w:r w:rsidR="000D50D7" w:rsidRPr="000D50D7">
        <w:t xml:space="preserve"> </w:t>
      </w:r>
      <w:r>
        <w:t>the</w:t>
      </w:r>
      <w:r w:rsidR="000D50D7" w:rsidRPr="000D50D7">
        <w:t xml:space="preserve"> </w:t>
      </w:r>
      <w:r>
        <w:t>whole</w:t>
      </w:r>
      <w:r w:rsidR="000D50D7" w:rsidRPr="000D50D7">
        <w:t xml:space="preserve"> </w:t>
      </w:r>
      <w:r>
        <w:t>to</w:t>
      </w:r>
      <w:r w:rsidR="000D50D7" w:rsidRPr="000D50D7">
        <w:t xml:space="preserve"> </w:t>
      </w:r>
      <w:r>
        <w:t>ESW</w:t>
      </w:r>
      <w:r w:rsidR="000D50D7" w:rsidRPr="000D50D7">
        <w:t xml:space="preserve"> </w:t>
      </w:r>
      <w:r>
        <w:t>than</w:t>
      </w:r>
      <w:r w:rsidR="000D50D7" w:rsidRPr="000D50D7">
        <w:t xml:space="preserve"> </w:t>
      </w:r>
      <w:r>
        <w:t>the</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enjoyed</w:t>
      </w:r>
      <w:r w:rsidR="000D50D7" w:rsidRPr="000D50D7">
        <w:t xml:space="preserve"> </w:t>
      </w:r>
      <w:r>
        <w:t>by</w:t>
      </w:r>
      <w:r w:rsidR="000D50D7" w:rsidRPr="000D50D7">
        <w:t xml:space="preserve"> </w:t>
      </w:r>
      <w:r>
        <w:t>it</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the</w:t>
      </w:r>
      <w:r w:rsidR="000D50D7" w:rsidRPr="000D50D7">
        <w:t xml:space="preserve"> </w:t>
      </w:r>
      <w:r>
        <w:t>apparatus</w:t>
      </w:r>
      <w:r w:rsidR="000D50D7" w:rsidRPr="000D50D7">
        <w:t xml:space="preserve"> </w:t>
      </w:r>
      <w:r>
        <w:t>to</w:t>
      </w:r>
      <w:r w:rsidR="000D50D7" w:rsidRPr="000D50D7">
        <w:t xml:space="preserve"> </w:t>
      </w:r>
      <w:r>
        <w:t>be</w:t>
      </w:r>
      <w:r w:rsidR="000D50D7" w:rsidRPr="000D50D7">
        <w:t xml:space="preserve"> </w:t>
      </w:r>
      <w:r>
        <w:t>removed</w:t>
      </w:r>
      <w:r w:rsidR="000D50D7" w:rsidRPr="000D50D7">
        <w:t xml:space="preserve"> </w:t>
      </w:r>
      <w:r>
        <w:t>and</w:t>
      </w:r>
      <w:r w:rsidR="000D50D7" w:rsidRPr="000D50D7">
        <w:t xml:space="preserve"> </w:t>
      </w:r>
      <w:r>
        <w:t>the</w:t>
      </w:r>
      <w:r w:rsidR="000D50D7" w:rsidRPr="000D50D7">
        <w:t xml:space="preserve"> </w:t>
      </w:r>
      <w:r>
        <w:t>terms</w:t>
      </w:r>
      <w:r w:rsidR="000D50D7" w:rsidRPr="000D50D7">
        <w:t xml:space="preserve"> </w:t>
      </w:r>
      <w:r>
        <w:t>and</w:t>
      </w:r>
      <w:r w:rsidR="000D50D7" w:rsidRPr="000D50D7">
        <w:t xml:space="preserve"> </w:t>
      </w:r>
      <w:r>
        <w:t>conditions</w:t>
      </w:r>
      <w:r w:rsidR="000D50D7" w:rsidRPr="000D50D7">
        <w:t xml:space="preserve"> </w:t>
      </w:r>
      <w:r>
        <w:t>to</w:t>
      </w:r>
      <w:r w:rsidR="000D50D7" w:rsidRPr="000D50D7">
        <w:t xml:space="preserve"> </w:t>
      </w:r>
      <w:r>
        <w:t>which</w:t>
      </w:r>
      <w:r w:rsidR="000D50D7" w:rsidRPr="000D50D7">
        <w:t xml:space="preserve"> </w:t>
      </w:r>
      <w:r>
        <w:t>those</w:t>
      </w:r>
      <w:r w:rsidR="000D50D7" w:rsidRPr="000D50D7">
        <w:t xml:space="preserve"> </w:t>
      </w:r>
      <w:r>
        <w:t>facilities</w:t>
      </w:r>
      <w:r w:rsidR="000D50D7" w:rsidRPr="000D50D7">
        <w:t xml:space="preserve"> </w:t>
      </w:r>
      <w:r>
        <w:t>and</w:t>
      </w:r>
      <w:r w:rsidR="000D50D7" w:rsidRPr="000D50D7">
        <w:t xml:space="preserve"> </w:t>
      </w:r>
      <w:r>
        <w:t>rights</w:t>
      </w:r>
      <w:r w:rsidR="000D50D7" w:rsidRPr="000D50D7">
        <w:t xml:space="preserve"> </w:t>
      </w:r>
      <w:r>
        <w:t>are</w:t>
      </w:r>
      <w:r w:rsidR="000D50D7" w:rsidRPr="000D50D7">
        <w:t xml:space="preserve"> </w:t>
      </w:r>
      <w:r>
        <w:t>subject,</w:t>
      </w:r>
      <w:r w:rsidR="000D50D7" w:rsidRPr="000D50D7">
        <w:t xml:space="preserve"> </w:t>
      </w:r>
      <w:r>
        <w:t>the</w:t>
      </w:r>
      <w:r w:rsidR="000D50D7" w:rsidRPr="000D50D7">
        <w:t xml:space="preserve"> </w:t>
      </w:r>
      <w:r>
        <w:t>arbitrator</w:t>
      </w:r>
      <w:r w:rsidR="000D50D7" w:rsidRPr="000D50D7">
        <w:t xml:space="preserve"> </w:t>
      </w:r>
      <w:r>
        <w:t>must</w:t>
      </w:r>
      <w:r w:rsidR="000D50D7" w:rsidRPr="000D50D7">
        <w:t xml:space="preserve"> </w:t>
      </w:r>
      <w:r>
        <w:t>make</w:t>
      </w:r>
      <w:r w:rsidR="000D50D7" w:rsidRPr="000D50D7">
        <w:t xml:space="preserve"> </w:t>
      </w:r>
      <w:r>
        <w:t>such</w:t>
      </w:r>
      <w:r w:rsidR="000D50D7" w:rsidRPr="000D50D7">
        <w:t xml:space="preserve"> </w:t>
      </w:r>
      <w:r>
        <w:t>provision</w:t>
      </w:r>
      <w:r w:rsidR="000D50D7" w:rsidRPr="000D50D7">
        <w:t xml:space="preserve"> </w:t>
      </w:r>
      <w:r>
        <w:t>for</w:t>
      </w:r>
      <w:r w:rsidR="000D50D7" w:rsidRPr="000D50D7">
        <w:t xml:space="preserve"> </w:t>
      </w:r>
      <w:r>
        <w:t>the</w:t>
      </w:r>
      <w:r w:rsidR="000D50D7" w:rsidRPr="000D50D7">
        <w:t xml:space="preserve"> </w:t>
      </w:r>
      <w:r>
        <w:t>payment</w:t>
      </w:r>
      <w:r w:rsidR="000D50D7" w:rsidRPr="000D50D7">
        <w:t xml:space="preserve"> </w:t>
      </w:r>
      <w:r>
        <w:t>of</w:t>
      </w:r>
      <w:r w:rsidR="000D50D7" w:rsidRPr="000D50D7">
        <w:t xml:space="preserve"> </w:t>
      </w:r>
      <w:r>
        <w:t>compensation</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to</w:t>
      </w:r>
      <w:r w:rsidR="000D50D7" w:rsidRPr="000D50D7">
        <w:t xml:space="preserve"> </w:t>
      </w:r>
      <w:r>
        <w:t>ESW</w:t>
      </w:r>
      <w:r w:rsidR="000D50D7" w:rsidRPr="000D50D7">
        <w:t xml:space="preserve"> </w:t>
      </w:r>
      <w:r>
        <w:t>as</w:t>
      </w:r>
      <w:r w:rsidR="000D50D7" w:rsidRPr="000D50D7">
        <w:t xml:space="preserve"> </w:t>
      </w:r>
      <w:r>
        <w:t>appears</w:t>
      </w:r>
      <w:r w:rsidR="000D50D7" w:rsidRPr="000D50D7">
        <w:t xml:space="preserve"> </w:t>
      </w:r>
      <w:r>
        <w:t>to</w:t>
      </w:r>
      <w:r w:rsidR="000D50D7" w:rsidRPr="000D50D7">
        <w:t xml:space="preserve"> </w:t>
      </w:r>
      <w:r>
        <w:t>the</w:t>
      </w:r>
      <w:r w:rsidR="000D50D7" w:rsidRPr="000D50D7">
        <w:t xml:space="preserve"> </w:t>
      </w:r>
      <w:r>
        <w:t>arbitrator</w:t>
      </w:r>
      <w:r w:rsidR="000D50D7" w:rsidRPr="000D50D7">
        <w:t xml:space="preserve"> </w:t>
      </w:r>
      <w:r>
        <w:t>to</w:t>
      </w:r>
      <w:r w:rsidR="000D50D7" w:rsidRPr="000D50D7">
        <w:t xml:space="preserve"> </w:t>
      </w:r>
      <w:r>
        <w:t>be</w:t>
      </w:r>
      <w:r w:rsidR="000D50D7" w:rsidRPr="000D50D7">
        <w:t xml:space="preserve"> </w:t>
      </w:r>
      <w:r>
        <w:t>reasonable</w:t>
      </w:r>
      <w:r w:rsidR="000D50D7" w:rsidRPr="000D50D7">
        <w:t xml:space="preserve"> </w:t>
      </w:r>
      <w:r>
        <w:t>having</w:t>
      </w:r>
      <w:r w:rsidR="000D50D7" w:rsidRPr="000D50D7">
        <w:t xml:space="preserve"> </w:t>
      </w:r>
      <w:r>
        <w:t>regard</w:t>
      </w:r>
      <w:r w:rsidR="000D50D7" w:rsidRPr="000D50D7">
        <w:t xml:space="preserve"> </w:t>
      </w:r>
      <w:r>
        <w:t>to</w:t>
      </w:r>
      <w:r w:rsidR="000D50D7" w:rsidRPr="000D50D7">
        <w:t xml:space="preserve"> </w:t>
      </w:r>
      <w:r>
        <w:t>all</w:t>
      </w:r>
      <w:r w:rsidR="000D50D7" w:rsidRPr="000D50D7">
        <w:t xml:space="preserve"> </w:t>
      </w:r>
      <w:r>
        <w:t>the</w:t>
      </w:r>
      <w:r w:rsidR="000D50D7" w:rsidRPr="000D50D7">
        <w:t xml:space="preserve"> </w:t>
      </w:r>
      <w:r>
        <w:t>circumstances</w:t>
      </w:r>
      <w:r w:rsidR="000D50D7" w:rsidRPr="000D50D7">
        <w:t xml:space="preserve"> </w:t>
      </w:r>
      <w:r>
        <w:t>of</w:t>
      </w:r>
      <w:r w:rsidR="000D50D7" w:rsidRPr="000D50D7">
        <w:t xml:space="preserve"> </w:t>
      </w:r>
      <w:r>
        <w:t>the</w:t>
      </w:r>
      <w:r w:rsidR="000D50D7" w:rsidRPr="000D50D7">
        <w:t xml:space="preserve"> </w:t>
      </w:r>
      <w:r>
        <w:t>particular</w:t>
      </w:r>
      <w:r w:rsidR="000D50D7" w:rsidRPr="000D50D7">
        <w:t xml:space="preserve"> </w:t>
      </w:r>
      <w:r>
        <w:t>case.</w:t>
      </w:r>
    </w:p>
    <w:p w14:paraId="103231A2" w14:textId="77777777" w:rsidR="00387146" w:rsidRDefault="00387146" w:rsidP="00387146">
      <w:pPr>
        <w:pStyle w:val="N1"/>
      </w:pPr>
      <w:r>
        <w:t>—</w:t>
      </w:r>
      <w:r>
        <w:fldChar w:fldCharType="begin"/>
      </w:r>
      <w:bookmarkStart w:id="1447" w:name="_Ref113364157"/>
      <w:bookmarkEnd w:id="1447"/>
      <w:r>
        <w:instrText xml:space="preserve"> LISTNUM "SEQ1" \l 2 </w:instrText>
      </w:r>
      <w:r>
        <w:fldChar w:fldCharType="end"/>
      </w:r>
      <w:r w:rsidR="000D50D7" w:rsidRPr="000D50D7">
        <w:t> </w:t>
      </w:r>
      <w:r>
        <w:t>Subject</w:t>
      </w:r>
      <w:r w:rsidR="000D50D7" w:rsidRPr="000D50D7">
        <w:t xml:space="preserve"> </w:t>
      </w:r>
      <w:r>
        <w:t>to</w:t>
      </w:r>
      <w:r w:rsidR="000D50D7" w:rsidRPr="000D50D7">
        <w:t xml:space="preserve"> </w:t>
      </w:r>
      <w:r>
        <w:t>the</w:t>
      </w:r>
      <w:r w:rsidR="000D50D7" w:rsidRPr="000D50D7">
        <w:t xml:space="preserve"> </w:t>
      </w:r>
      <w:r>
        <w:t>following</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paragraph,</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repay</w:t>
      </w:r>
      <w:r w:rsidR="000D50D7" w:rsidRPr="000D50D7">
        <w:t xml:space="preserve"> </w:t>
      </w:r>
      <w:r>
        <w:t>to</w:t>
      </w:r>
      <w:r w:rsidR="000D50D7" w:rsidRPr="000D50D7">
        <w:t xml:space="preserve"> </w:t>
      </w:r>
      <w:r>
        <w:t>ESW</w:t>
      </w:r>
      <w:r w:rsidR="000D50D7" w:rsidRPr="000D50D7">
        <w:t xml:space="preserve"> </w:t>
      </w:r>
      <w:r>
        <w:t>the</w:t>
      </w:r>
      <w:r w:rsidR="000D50D7" w:rsidRPr="000D50D7">
        <w:t xml:space="preserve"> </w:t>
      </w:r>
      <w:r>
        <w:t>reasonable</w:t>
      </w:r>
      <w:r w:rsidR="000D50D7" w:rsidRPr="000D50D7">
        <w:t xml:space="preserve"> </w:t>
      </w:r>
      <w:r>
        <w:t>expenses</w:t>
      </w:r>
      <w:r w:rsidR="000D50D7" w:rsidRPr="000D50D7">
        <w:t xml:space="preserve"> </w:t>
      </w:r>
      <w:r>
        <w:t>incurred</w:t>
      </w:r>
      <w:r w:rsidR="000D50D7" w:rsidRPr="000D50D7">
        <w:t xml:space="preserve"> </w:t>
      </w:r>
      <w:r>
        <w:t>by</w:t>
      </w:r>
      <w:r w:rsidR="000D50D7" w:rsidRPr="000D50D7">
        <w:t xml:space="preserve"> </w:t>
      </w:r>
      <w:r>
        <w:t>it</w:t>
      </w:r>
      <w:r w:rsidR="000D50D7" w:rsidRPr="000D50D7">
        <w:t xml:space="preserve"> </w:t>
      </w:r>
      <w:r>
        <w:t>in,</w:t>
      </w:r>
      <w:r w:rsidR="000D50D7" w:rsidRPr="000D50D7">
        <w:t xml:space="preserve"> </w:t>
      </w:r>
      <w:r>
        <w:t>or</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inspection,</w:t>
      </w:r>
      <w:r w:rsidR="000D50D7" w:rsidRPr="000D50D7">
        <w:t xml:space="preserve"> </w:t>
      </w:r>
      <w:r>
        <w:t>removal,</w:t>
      </w:r>
      <w:r w:rsidR="000D50D7" w:rsidRPr="000D50D7">
        <w:t xml:space="preserve"> </w:t>
      </w:r>
      <w:r>
        <w:t>alteration</w:t>
      </w:r>
      <w:r w:rsidR="000D50D7" w:rsidRPr="000D50D7">
        <w:t xml:space="preserve"> </w:t>
      </w:r>
      <w:r>
        <w:t>or</w:t>
      </w:r>
      <w:r w:rsidR="000D50D7" w:rsidRPr="000D50D7">
        <w:t xml:space="preserve"> </w:t>
      </w:r>
      <w:r>
        <w:t>protection</w:t>
      </w:r>
      <w:r w:rsidR="000D50D7" w:rsidRPr="000D50D7">
        <w:t xml:space="preserve"> </w:t>
      </w:r>
      <w:r>
        <w:t>of</w:t>
      </w:r>
      <w:r w:rsidR="000D50D7" w:rsidRPr="000D50D7">
        <w:t xml:space="preserve"> </w:t>
      </w:r>
      <w:r>
        <w:t>any</w:t>
      </w:r>
      <w:r w:rsidR="000D50D7" w:rsidRPr="000D50D7">
        <w:t xml:space="preserve"> </w:t>
      </w:r>
      <w:r>
        <w:t>apparatus</w:t>
      </w:r>
      <w:r w:rsidR="000D50D7" w:rsidRPr="000D50D7">
        <w:t xml:space="preserve"> </w:t>
      </w:r>
      <w:r>
        <w:t>or</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any</w:t>
      </w:r>
      <w:r w:rsidR="000D50D7" w:rsidRPr="000D50D7">
        <w:t xml:space="preserve"> </w:t>
      </w:r>
      <w:r>
        <w:t>new</w:t>
      </w:r>
      <w:r w:rsidR="000D50D7" w:rsidRPr="000D50D7">
        <w:t xml:space="preserve"> </w:t>
      </w:r>
      <w:r>
        <w:t>apparatus</w:t>
      </w:r>
      <w:r w:rsidR="000D50D7" w:rsidRPr="000D50D7">
        <w:t xml:space="preserve"> </w:t>
      </w:r>
      <w:r>
        <w:t>which</w:t>
      </w:r>
      <w:r w:rsidR="000D50D7" w:rsidRPr="000D50D7">
        <w:t xml:space="preserve"> </w:t>
      </w:r>
      <w:r>
        <w:t>may</w:t>
      </w:r>
      <w:r w:rsidR="000D50D7" w:rsidRPr="000D50D7">
        <w:t xml:space="preserve"> </w:t>
      </w:r>
      <w:r>
        <w:t>be</w:t>
      </w:r>
      <w:r w:rsidR="000D50D7" w:rsidRPr="000D50D7">
        <w:t xml:space="preserve"> </w:t>
      </w:r>
      <w:r>
        <w:t>required</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execution</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works</w:t>
      </w:r>
      <w:r w:rsidR="000D50D7" w:rsidRPr="000D50D7">
        <w:t xml:space="preserve"> </w:t>
      </w:r>
      <w:r>
        <w:t>as</w:t>
      </w:r>
      <w:r w:rsidR="000D50D7" w:rsidRPr="000D50D7">
        <w:t xml:space="preserve"> </w:t>
      </w:r>
      <w:r w:rsidR="002402D1">
        <w:t>are</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paragraph</w:t>
      </w:r>
      <w:r w:rsidR="000D50D7" w:rsidRPr="000D50D7">
        <w:t xml:space="preserve"> </w:t>
      </w:r>
      <w:r w:rsidR="008D1417">
        <w:fldChar w:fldCharType="begin"/>
      </w:r>
      <w:r w:rsidR="008D1417">
        <w:instrText xml:space="preserve"> REF _Ref113363883 \r \h </w:instrText>
      </w:r>
      <w:r w:rsidR="008D1417">
        <w:fldChar w:fldCharType="separate"/>
      </w:r>
      <w:r w:rsidR="000D50D7">
        <w:t>105(2)</w:t>
      </w:r>
      <w:r w:rsidR="008D1417">
        <w:fldChar w:fldCharType="end"/>
      </w:r>
      <w:r w:rsidR="00215B44">
        <w:fldChar w:fldCharType="begin"/>
      </w:r>
      <w:r w:rsidR="00215B44">
        <w:instrText xml:space="preserve"> REF _Ref113364128 \r \h </w:instrText>
      </w:r>
      <w:r w:rsidR="00215B44">
        <w:fldChar w:fldCharType="separate"/>
      </w:r>
      <w:r w:rsidR="000D50D7">
        <w:t>105(1)</w:t>
      </w:r>
      <w:r w:rsidR="00215B44">
        <w:fldChar w:fldCharType="end"/>
      </w:r>
      <w:r>
        <w:t>.</w:t>
      </w:r>
    </w:p>
    <w:p w14:paraId="70A6BD49" w14:textId="77777777" w:rsidR="00387146" w:rsidRDefault="00387146" w:rsidP="00387146">
      <w:pPr>
        <w:pStyle w:val="N2"/>
      </w:pPr>
      <w:r>
        <w:t>There</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deducted</w:t>
      </w:r>
      <w:r w:rsidR="000D50D7" w:rsidRPr="000D50D7">
        <w:t xml:space="preserve"> </w:t>
      </w:r>
      <w:r>
        <w:t>from</w:t>
      </w:r>
      <w:r w:rsidR="000D50D7" w:rsidRPr="000D50D7">
        <w:t xml:space="preserve"> </w:t>
      </w:r>
      <w:r>
        <w:t>any</w:t>
      </w:r>
      <w:r w:rsidR="000D50D7" w:rsidRPr="000D50D7">
        <w:t xml:space="preserve"> </w:t>
      </w:r>
      <w:r>
        <w:t>sum</w:t>
      </w:r>
      <w:r w:rsidR="000D50D7" w:rsidRPr="000D50D7">
        <w:t xml:space="preserve"> </w:t>
      </w:r>
      <w:r>
        <w:t>payable</w:t>
      </w:r>
      <w:r w:rsidR="000D50D7" w:rsidRPr="000D50D7">
        <w:t xml:space="preserve"> </w:t>
      </w:r>
      <w:r>
        <w:t>under</w:t>
      </w:r>
      <w:r w:rsidR="000D50D7" w:rsidRPr="000D50D7">
        <w:t xml:space="preserve"> </w:t>
      </w:r>
      <w:r>
        <w:t>sub-paragraph</w:t>
      </w:r>
      <w:r w:rsidR="000D50D7" w:rsidRPr="000D50D7">
        <w:t xml:space="preserve"> </w:t>
      </w:r>
      <w:r w:rsidR="00215B44">
        <w:fldChar w:fldCharType="begin"/>
      </w:r>
      <w:r w:rsidR="00215B44">
        <w:instrText xml:space="preserve"> REF _Ref113364157 \r \h </w:instrText>
      </w:r>
      <w:r w:rsidR="00215B44">
        <w:fldChar w:fldCharType="separate"/>
      </w:r>
      <w:r w:rsidR="000D50D7">
        <w:t>(1)</w:t>
      </w:r>
      <w:r w:rsidR="00215B44">
        <w:fldChar w:fldCharType="end"/>
      </w:r>
      <w:r w:rsidR="000D50D7" w:rsidRPr="000D50D7">
        <w:t xml:space="preserve"> </w:t>
      </w:r>
      <w:r>
        <w:t>the</w:t>
      </w:r>
      <w:r w:rsidR="000D50D7" w:rsidRPr="000D50D7">
        <w:t xml:space="preserve"> </w:t>
      </w:r>
      <w:r>
        <w:t>value</w:t>
      </w:r>
      <w:r w:rsidR="000D50D7" w:rsidRPr="000D50D7">
        <w:t xml:space="preserve"> </w:t>
      </w:r>
      <w:r>
        <w:t>of</w:t>
      </w:r>
      <w:r w:rsidR="000D50D7" w:rsidRPr="000D50D7">
        <w:t xml:space="preserve"> </w:t>
      </w:r>
      <w:r>
        <w:t>any</w:t>
      </w:r>
      <w:r w:rsidR="000D50D7" w:rsidRPr="000D50D7">
        <w:t xml:space="preserve"> </w:t>
      </w:r>
      <w:r>
        <w:t>apparatus</w:t>
      </w:r>
      <w:r w:rsidR="000D50D7" w:rsidRPr="000D50D7">
        <w:t xml:space="preserve"> </w:t>
      </w:r>
      <w:r>
        <w:t>removed</w:t>
      </w:r>
      <w:r w:rsidR="000D50D7" w:rsidRPr="000D50D7">
        <w:t xml:space="preserve"> </w:t>
      </w:r>
      <w:r>
        <w:t>under</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that</w:t>
      </w:r>
      <w:r w:rsidR="000D50D7" w:rsidRPr="000D50D7">
        <w:t xml:space="preserve"> </w:t>
      </w:r>
      <w:r>
        <w:t>value</w:t>
      </w:r>
      <w:r w:rsidR="000D50D7" w:rsidRPr="000D50D7">
        <w:t xml:space="preserve"> </w:t>
      </w:r>
      <w:r>
        <w:t>being</w:t>
      </w:r>
      <w:r w:rsidR="000D50D7" w:rsidRPr="000D50D7">
        <w:t xml:space="preserve"> </w:t>
      </w:r>
      <w:r>
        <w:t>calculated</w:t>
      </w:r>
      <w:r w:rsidR="000D50D7" w:rsidRPr="000D50D7">
        <w:t xml:space="preserve"> </w:t>
      </w:r>
      <w:r>
        <w:t>after</w:t>
      </w:r>
      <w:r w:rsidR="000D50D7" w:rsidRPr="000D50D7">
        <w:t xml:space="preserve"> </w:t>
      </w:r>
      <w:r>
        <w:t>removal.</w:t>
      </w:r>
    </w:p>
    <w:p w14:paraId="47B88484" w14:textId="77777777" w:rsidR="00387146" w:rsidRDefault="00387146" w:rsidP="00387146">
      <w:pPr>
        <w:pStyle w:val="N2"/>
      </w:pPr>
      <w:bookmarkStart w:id="1448" w:name="_Ref113364186"/>
      <w:r>
        <w:t>If</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4C7FF3">
        <w:t>—</w:t>
      </w:r>
      <w:bookmarkEnd w:id="1448"/>
    </w:p>
    <w:p w14:paraId="0CC0A47B" w14:textId="77777777" w:rsidR="00387146" w:rsidRDefault="00387146" w:rsidP="00387146">
      <w:pPr>
        <w:pStyle w:val="N3"/>
      </w:pPr>
      <w:r>
        <w:t>apparatus</w:t>
      </w:r>
      <w:r w:rsidR="000D50D7" w:rsidRPr="000D50D7">
        <w:t xml:space="preserve"> </w:t>
      </w:r>
      <w:r>
        <w:t>of</w:t>
      </w:r>
      <w:r w:rsidR="000D50D7" w:rsidRPr="000D50D7">
        <w:t xml:space="preserve"> </w:t>
      </w:r>
      <w:r>
        <w:t>better</w:t>
      </w:r>
      <w:r w:rsidR="000D50D7" w:rsidRPr="000D50D7">
        <w:t xml:space="preserve"> </w:t>
      </w:r>
      <w:r>
        <w:t>type,</w:t>
      </w:r>
      <w:r w:rsidR="000D50D7" w:rsidRPr="000D50D7">
        <w:t xml:space="preserve"> </w:t>
      </w:r>
      <w:r>
        <w:t>of</w:t>
      </w:r>
      <w:r w:rsidR="000D50D7" w:rsidRPr="000D50D7">
        <w:t xml:space="preserve"> </w:t>
      </w:r>
      <w:r>
        <w:t>greater</w:t>
      </w:r>
      <w:r w:rsidR="000D50D7" w:rsidRPr="000D50D7">
        <w:t xml:space="preserve"> </w:t>
      </w:r>
      <w:r>
        <w:t>capacity</w:t>
      </w:r>
      <w:r w:rsidR="000D50D7" w:rsidRPr="000D50D7">
        <w:t xml:space="preserve"> </w:t>
      </w:r>
      <w:r>
        <w:t>or</w:t>
      </w:r>
      <w:r w:rsidR="000D50D7" w:rsidRPr="000D50D7">
        <w:t xml:space="preserve"> </w:t>
      </w:r>
      <w:r>
        <w:t>of</w:t>
      </w:r>
      <w:r w:rsidR="000D50D7" w:rsidRPr="000D50D7">
        <w:t xml:space="preserve"> </w:t>
      </w:r>
      <w:r>
        <w:t>greater</w:t>
      </w:r>
      <w:r w:rsidR="000D50D7" w:rsidRPr="000D50D7">
        <w:t xml:space="preserve"> </w:t>
      </w:r>
      <w:r>
        <w:t>dimensions</w:t>
      </w:r>
      <w:r w:rsidR="000D50D7" w:rsidRPr="000D50D7">
        <w:t xml:space="preserve"> </w:t>
      </w:r>
      <w:r>
        <w:t>is</w:t>
      </w:r>
      <w:r w:rsidR="000D50D7" w:rsidRPr="000D50D7">
        <w:t xml:space="preserve"> </w:t>
      </w:r>
      <w:r>
        <w:t>placed</w:t>
      </w:r>
      <w:r w:rsidR="000D50D7" w:rsidRPr="000D50D7">
        <w:t xml:space="preserve"> </w:t>
      </w:r>
      <w:r>
        <w:t>in</w:t>
      </w:r>
      <w:r w:rsidR="000D50D7" w:rsidRPr="000D50D7">
        <w:t xml:space="preserve"> </w:t>
      </w:r>
      <w:r>
        <w:t>substitution</w:t>
      </w:r>
      <w:r w:rsidR="000D50D7" w:rsidRPr="000D50D7">
        <w:t xml:space="preserve"> </w:t>
      </w:r>
      <w:r>
        <w:t>for</w:t>
      </w:r>
      <w:r w:rsidR="000D50D7" w:rsidRPr="000D50D7">
        <w:t xml:space="preserve"> </w:t>
      </w:r>
      <w:r>
        <w:t>existing</w:t>
      </w:r>
      <w:r w:rsidR="000D50D7" w:rsidRPr="000D50D7">
        <w:t xml:space="preserve"> </w:t>
      </w:r>
      <w:r>
        <w:t>apparatus</w:t>
      </w:r>
      <w:r w:rsidR="000D50D7" w:rsidRPr="000D50D7">
        <w:t xml:space="preserve"> </w:t>
      </w:r>
      <w:r>
        <w:t>of</w:t>
      </w:r>
      <w:r w:rsidR="000D50D7" w:rsidRPr="000D50D7">
        <w:t xml:space="preserve"> </w:t>
      </w:r>
      <w:r>
        <w:t>worse</w:t>
      </w:r>
      <w:r w:rsidR="000D50D7" w:rsidRPr="000D50D7">
        <w:t xml:space="preserve"> </w:t>
      </w:r>
      <w:r>
        <w:t>type,</w:t>
      </w:r>
      <w:r w:rsidR="000D50D7" w:rsidRPr="000D50D7">
        <w:t xml:space="preserve"> </w:t>
      </w:r>
      <w:r>
        <w:t>of</w:t>
      </w:r>
      <w:r w:rsidR="000D50D7" w:rsidRPr="000D50D7">
        <w:t xml:space="preserve"> </w:t>
      </w:r>
      <w:r>
        <w:t>smaller</w:t>
      </w:r>
      <w:r w:rsidR="000D50D7" w:rsidRPr="000D50D7">
        <w:t xml:space="preserve"> </w:t>
      </w:r>
      <w:r>
        <w:t>capacity</w:t>
      </w:r>
      <w:r w:rsidR="000D50D7" w:rsidRPr="000D50D7">
        <w:t xml:space="preserve"> </w:t>
      </w:r>
      <w:r>
        <w:t>or</w:t>
      </w:r>
      <w:r w:rsidR="000D50D7" w:rsidRPr="000D50D7">
        <w:t xml:space="preserve"> </w:t>
      </w:r>
      <w:r>
        <w:t>of</w:t>
      </w:r>
      <w:r w:rsidR="000D50D7" w:rsidRPr="000D50D7">
        <w:t xml:space="preserve"> </w:t>
      </w:r>
      <w:r>
        <w:t>smaller</w:t>
      </w:r>
      <w:r w:rsidR="000D50D7" w:rsidRPr="000D50D7">
        <w:t xml:space="preserve"> </w:t>
      </w:r>
      <w:r>
        <w:t>dimensions;</w:t>
      </w:r>
      <w:r w:rsidR="000D50D7" w:rsidRPr="000D50D7">
        <w:t xml:space="preserve"> </w:t>
      </w:r>
      <w:r>
        <w:t>or</w:t>
      </w:r>
    </w:p>
    <w:p w14:paraId="5572C512" w14:textId="77777777" w:rsidR="00387146" w:rsidRDefault="00387146" w:rsidP="00387146">
      <w:pPr>
        <w:pStyle w:val="N3"/>
      </w:pPr>
      <w:r>
        <w:t>apparatus</w:t>
      </w:r>
      <w:r w:rsidR="000D50D7" w:rsidRPr="000D50D7">
        <w:t xml:space="preserve"> </w:t>
      </w:r>
      <w:r>
        <w:t>(whether</w:t>
      </w:r>
      <w:r w:rsidR="000D50D7" w:rsidRPr="000D50D7">
        <w:t xml:space="preserve"> </w:t>
      </w:r>
      <w:r>
        <w:t>existing</w:t>
      </w:r>
      <w:r w:rsidR="000D50D7" w:rsidRPr="000D50D7">
        <w:t xml:space="preserve"> </w:t>
      </w:r>
      <w:r>
        <w:t>apparatus</w:t>
      </w:r>
      <w:r w:rsidR="000D50D7" w:rsidRPr="000D50D7">
        <w:t xml:space="preserve"> </w:t>
      </w:r>
      <w:r>
        <w:t>or</w:t>
      </w:r>
      <w:r w:rsidR="000D50D7" w:rsidRPr="000D50D7">
        <w:t xml:space="preserve"> </w:t>
      </w:r>
      <w:r>
        <w:t>apparatus</w:t>
      </w:r>
      <w:r w:rsidR="000D50D7" w:rsidRPr="000D50D7">
        <w:t xml:space="preserve"> </w:t>
      </w:r>
      <w:r>
        <w:t>substituted</w:t>
      </w:r>
      <w:r w:rsidR="000D50D7" w:rsidRPr="000D50D7">
        <w:t xml:space="preserve"> </w:t>
      </w:r>
      <w:r>
        <w:t>for</w:t>
      </w:r>
      <w:r w:rsidR="000D50D7" w:rsidRPr="000D50D7">
        <w:t xml:space="preserve"> </w:t>
      </w:r>
      <w:r>
        <w:t>existing</w:t>
      </w:r>
      <w:r w:rsidR="000D50D7" w:rsidRPr="000D50D7">
        <w:t xml:space="preserve"> </w:t>
      </w:r>
      <w:r>
        <w:t>apparatus)</w:t>
      </w:r>
      <w:r w:rsidR="000D50D7" w:rsidRPr="000D50D7">
        <w:t xml:space="preserve"> </w:t>
      </w:r>
      <w:r>
        <w:t>is</w:t>
      </w:r>
      <w:r w:rsidR="000D50D7" w:rsidRPr="000D50D7">
        <w:t xml:space="preserve"> </w:t>
      </w:r>
      <w:r>
        <w:t>placed</w:t>
      </w:r>
      <w:r w:rsidR="000D50D7" w:rsidRPr="000D50D7">
        <w:t xml:space="preserve"> </w:t>
      </w:r>
      <w:r>
        <w:t>at</w:t>
      </w:r>
      <w:r w:rsidR="000D50D7" w:rsidRPr="000D50D7">
        <w:t xml:space="preserve"> </w:t>
      </w:r>
      <w:r>
        <w:t>a</w:t>
      </w:r>
      <w:r w:rsidR="000D50D7" w:rsidRPr="000D50D7">
        <w:t xml:space="preserve"> </w:t>
      </w:r>
      <w:r>
        <w:t>depth</w:t>
      </w:r>
      <w:r w:rsidR="000D50D7" w:rsidRPr="000D50D7">
        <w:t xml:space="preserve"> </w:t>
      </w:r>
      <w:r>
        <w:t>greater</w:t>
      </w:r>
      <w:r w:rsidR="000D50D7" w:rsidRPr="000D50D7">
        <w:t xml:space="preserve"> </w:t>
      </w:r>
      <w:r>
        <w:t>than</w:t>
      </w:r>
      <w:r w:rsidR="000D50D7" w:rsidRPr="000D50D7">
        <w:t xml:space="preserve"> </w:t>
      </w:r>
      <w:r>
        <w:t>the</w:t>
      </w:r>
      <w:r w:rsidR="000D50D7" w:rsidRPr="000D50D7">
        <w:t xml:space="preserve"> </w:t>
      </w:r>
      <w:r>
        <w:t>depth</w:t>
      </w:r>
      <w:r w:rsidR="000D50D7" w:rsidRPr="000D50D7">
        <w:t xml:space="preserve"> </w:t>
      </w:r>
      <w:r>
        <w:t>at</w:t>
      </w:r>
      <w:r w:rsidR="000D50D7" w:rsidRPr="000D50D7">
        <w:t xml:space="preserve"> </w:t>
      </w:r>
      <w:r>
        <w:t>which</w:t>
      </w:r>
      <w:r w:rsidR="000D50D7" w:rsidRPr="000D50D7">
        <w:t xml:space="preserve"> </w:t>
      </w:r>
      <w:r>
        <w:t>the</w:t>
      </w:r>
      <w:r w:rsidR="000D50D7" w:rsidRPr="000D50D7">
        <w:t xml:space="preserve"> </w:t>
      </w:r>
      <w:r>
        <w:t>existing</w:t>
      </w:r>
      <w:r w:rsidR="000D50D7" w:rsidRPr="000D50D7">
        <w:t xml:space="preserve"> </w:t>
      </w:r>
      <w:r>
        <w:t>apparatus</w:t>
      </w:r>
      <w:r w:rsidR="000D50D7" w:rsidRPr="000D50D7">
        <w:t xml:space="preserve"> </w:t>
      </w:r>
      <w:r>
        <w:t>was,</w:t>
      </w:r>
    </w:p>
    <w:p w14:paraId="2EFF1AD5" w14:textId="77777777" w:rsidR="00387146" w:rsidRDefault="00201745" w:rsidP="00387146">
      <w:pPr>
        <w:pStyle w:val="T2"/>
      </w:pPr>
      <w:r>
        <w:t>and</w:t>
      </w:r>
      <w:r w:rsidR="000D50D7" w:rsidRPr="000D50D7">
        <w:t xml:space="preserve"> </w:t>
      </w:r>
      <w:r>
        <w:t>the</w:t>
      </w:r>
      <w:r w:rsidR="000D50D7" w:rsidRPr="000D50D7">
        <w:t xml:space="preserve"> </w:t>
      </w:r>
      <w:r>
        <w:t>placing</w:t>
      </w:r>
      <w:r w:rsidR="000D50D7" w:rsidRPr="000D50D7">
        <w:t xml:space="preserve"> </w:t>
      </w:r>
      <w:r>
        <w:t>of</w:t>
      </w:r>
      <w:r w:rsidR="000D50D7" w:rsidRPr="000D50D7">
        <w:t xml:space="preserve"> </w:t>
      </w:r>
      <w:r>
        <w:t>apparatus</w:t>
      </w:r>
      <w:r w:rsidR="000D50D7" w:rsidRPr="000D50D7">
        <w:t xml:space="preserve"> </w:t>
      </w:r>
      <w:r>
        <w:t>of</w:t>
      </w:r>
      <w:r w:rsidR="000D50D7" w:rsidRPr="000D50D7">
        <w:t xml:space="preserve"> </w:t>
      </w:r>
      <w:r>
        <w:t>that</w:t>
      </w:r>
      <w:r w:rsidR="000D50D7" w:rsidRPr="000D50D7">
        <w:t xml:space="preserve"> </w:t>
      </w:r>
      <w:r>
        <w:t>type</w:t>
      </w:r>
      <w:r w:rsidR="000D50D7" w:rsidRPr="000D50D7">
        <w:t xml:space="preserve"> </w:t>
      </w:r>
      <w:r>
        <w:t>or</w:t>
      </w:r>
      <w:r w:rsidR="000D50D7" w:rsidRPr="000D50D7">
        <w:t xml:space="preserve"> </w:t>
      </w:r>
      <w:r>
        <w:t>capacity</w:t>
      </w:r>
      <w:r w:rsidR="000D50D7" w:rsidRPr="000D50D7">
        <w:t xml:space="preserve"> </w:t>
      </w:r>
      <w:r>
        <w:t>or</w:t>
      </w:r>
      <w:r w:rsidR="000D50D7" w:rsidRPr="000D50D7">
        <w:t xml:space="preserve"> </w:t>
      </w:r>
      <w:r>
        <w:t>of</w:t>
      </w:r>
      <w:r w:rsidR="000D50D7" w:rsidRPr="000D50D7">
        <w:t xml:space="preserve"> </w:t>
      </w:r>
      <w:r>
        <w:t>those</w:t>
      </w:r>
      <w:r w:rsidR="000D50D7" w:rsidRPr="000D50D7">
        <w:t xml:space="preserve"> </w:t>
      </w:r>
      <w:r>
        <w:t>dimensions</w:t>
      </w:r>
      <w:r w:rsidR="000D50D7" w:rsidRPr="000D50D7">
        <w:t xml:space="preserve"> </w:t>
      </w:r>
      <w:r>
        <w:t>or</w:t>
      </w:r>
      <w:r w:rsidR="000D50D7" w:rsidRPr="000D50D7">
        <w:t xml:space="preserve"> </w:t>
      </w:r>
      <w:r>
        <w:t>the</w:t>
      </w:r>
      <w:r w:rsidR="000D50D7" w:rsidRPr="000D50D7">
        <w:t xml:space="preserve"> </w:t>
      </w:r>
      <w:r>
        <w:t>placing</w:t>
      </w:r>
      <w:r w:rsidR="000D50D7" w:rsidRPr="000D50D7">
        <w:t xml:space="preserve"> </w:t>
      </w:r>
      <w:r>
        <w:t>of</w:t>
      </w:r>
      <w:r w:rsidR="000D50D7" w:rsidRPr="000D50D7">
        <w:t xml:space="preserve"> </w:t>
      </w:r>
      <w:r>
        <w:t>apparatus</w:t>
      </w:r>
      <w:r w:rsidR="000D50D7" w:rsidRPr="000D50D7">
        <w:t xml:space="preserve"> </w:t>
      </w:r>
      <w:r>
        <w:t>at</w:t>
      </w:r>
      <w:r w:rsidR="000D50D7" w:rsidRPr="000D50D7">
        <w:t xml:space="preserve"> </w:t>
      </w:r>
      <w:r>
        <w:t>that</w:t>
      </w:r>
      <w:r w:rsidR="000D50D7" w:rsidRPr="000D50D7">
        <w:t xml:space="preserve"> </w:t>
      </w:r>
      <w:r>
        <w:t>depth,</w:t>
      </w:r>
      <w:r w:rsidR="000D50D7" w:rsidRPr="000D50D7">
        <w:t xml:space="preserve"> </w:t>
      </w:r>
      <w:r>
        <w:t>as</w:t>
      </w:r>
      <w:r w:rsidR="000D50D7" w:rsidRPr="000D50D7">
        <w:t xml:space="preserve"> </w:t>
      </w:r>
      <w:r>
        <w:t>the</w:t>
      </w:r>
      <w:r w:rsidR="000D50D7" w:rsidRPr="000D50D7">
        <w:t xml:space="preserve"> </w:t>
      </w:r>
      <w:r>
        <w:t>case</w:t>
      </w:r>
      <w:r w:rsidR="000D50D7" w:rsidRPr="000D50D7">
        <w:t xml:space="preserve"> </w:t>
      </w:r>
      <w:r>
        <w:t>may</w:t>
      </w:r>
      <w:r w:rsidR="000D50D7" w:rsidRPr="000D50D7">
        <w:t xml:space="preserve"> </w:t>
      </w:r>
      <w:r>
        <w:t>be,</w:t>
      </w:r>
      <w:r w:rsidR="000D50D7" w:rsidRPr="000D50D7">
        <w:t xml:space="preserve"> </w:t>
      </w:r>
      <w:r>
        <w:t>is</w:t>
      </w:r>
      <w:r w:rsidR="000D50D7" w:rsidRPr="000D50D7">
        <w:t xml:space="preserve"> </w:t>
      </w:r>
      <w:r>
        <w:t>not</w:t>
      </w:r>
      <w:r w:rsidR="000D50D7" w:rsidRPr="000D50D7">
        <w:t xml:space="preserve"> </w:t>
      </w:r>
      <w:r>
        <w:t>agreed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or,</w:t>
      </w:r>
      <w:r w:rsidR="000D50D7" w:rsidRPr="000D50D7">
        <w:t xml:space="preserve"> </w:t>
      </w:r>
      <w:r>
        <w:t>in</w:t>
      </w:r>
      <w:r w:rsidR="000D50D7" w:rsidRPr="000D50D7">
        <w:t xml:space="preserve"> </w:t>
      </w:r>
      <w:r>
        <w:t>default</w:t>
      </w:r>
      <w:r w:rsidR="000D50D7" w:rsidRPr="000D50D7">
        <w:t xml:space="preserve"> </w:t>
      </w:r>
      <w:r>
        <w:t>of</w:t>
      </w:r>
      <w:r w:rsidR="000D50D7" w:rsidRPr="000D50D7">
        <w:t xml:space="preserve"> </w:t>
      </w:r>
      <w:r>
        <w:t>agreement,</w:t>
      </w:r>
      <w:r w:rsidR="000D50D7" w:rsidRPr="000D50D7">
        <w:t xml:space="preserve"> </w:t>
      </w:r>
      <w:r>
        <w:t>is</w:t>
      </w:r>
      <w:r w:rsidR="000D50D7" w:rsidRPr="000D50D7">
        <w:t xml:space="preserve"> </w:t>
      </w:r>
      <w:r>
        <w:t>not</w:t>
      </w:r>
      <w:r w:rsidR="000D50D7" w:rsidRPr="000D50D7">
        <w:t xml:space="preserve"> </w:t>
      </w:r>
      <w:r>
        <w:t>determined</w:t>
      </w:r>
      <w:r w:rsidR="000D50D7" w:rsidRPr="000D50D7">
        <w:t xml:space="preserve"> </w:t>
      </w:r>
      <w:r>
        <w:t>by</w:t>
      </w:r>
      <w:r w:rsidR="000D50D7" w:rsidRPr="000D50D7">
        <w:t xml:space="preserve"> </w:t>
      </w:r>
      <w:r>
        <w:t>arbitration</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article</w:t>
      </w:r>
      <w:r w:rsidR="000D50D7" w:rsidRPr="000D50D7">
        <w:t xml:space="preserve"> </w:t>
      </w:r>
      <w:r w:rsidR="00215B44">
        <w:fldChar w:fldCharType="begin"/>
      </w:r>
      <w:r w:rsidR="00215B44">
        <w:instrText xml:space="preserve"> REF _Ref78124676 \r \h </w:instrText>
      </w:r>
      <w:r w:rsidR="00215B44">
        <w:fldChar w:fldCharType="separate"/>
      </w:r>
      <w:r w:rsidR="000D50D7">
        <w:t>39</w:t>
      </w:r>
      <w:r w:rsidR="00215B44">
        <w:fldChar w:fldCharType="end"/>
      </w:r>
      <w:r w:rsidR="000D50D7" w:rsidRPr="000D50D7">
        <w:t xml:space="preserve"> </w:t>
      </w:r>
      <w:r>
        <w:t>(arbitration)</w:t>
      </w:r>
      <w:r w:rsidR="000D50D7" w:rsidRPr="000D50D7">
        <w:t xml:space="preserve"> </w:t>
      </w:r>
      <w:r>
        <w:t>to</w:t>
      </w:r>
      <w:r w:rsidR="000D50D7" w:rsidRPr="000D50D7">
        <w:t xml:space="preserve"> </w:t>
      </w:r>
      <w:r>
        <w:t>be</w:t>
      </w:r>
      <w:r w:rsidR="000D50D7" w:rsidRPr="000D50D7">
        <w:t xml:space="preserve"> </w:t>
      </w:r>
      <w:r>
        <w:t>necessary,</w:t>
      </w:r>
      <w:r w:rsidR="000D50D7" w:rsidRPr="000D50D7">
        <w:t xml:space="preserve"> </w:t>
      </w:r>
      <w:r>
        <w:t>then,</w:t>
      </w:r>
      <w:r w:rsidR="000D50D7" w:rsidRPr="000D50D7">
        <w:t xml:space="preserve"> </w:t>
      </w:r>
      <w:r>
        <w:t>if</w:t>
      </w:r>
      <w:r w:rsidR="000D50D7" w:rsidRPr="000D50D7">
        <w:t xml:space="preserve"> </w:t>
      </w:r>
      <w:r>
        <w:t>such</w:t>
      </w:r>
      <w:r w:rsidR="000D50D7" w:rsidRPr="000D50D7">
        <w:t xml:space="preserve"> </w:t>
      </w:r>
      <w:r>
        <w:t>placing</w:t>
      </w:r>
      <w:r w:rsidR="000D50D7" w:rsidRPr="000D50D7">
        <w:t xml:space="preserve"> </w:t>
      </w:r>
      <w:r>
        <w:t>involves</w:t>
      </w:r>
      <w:r w:rsidR="000D50D7" w:rsidRPr="000D50D7">
        <w:t xml:space="preserve"> </w:t>
      </w:r>
      <w:r>
        <w:t>cost</w:t>
      </w:r>
      <w:r w:rsidR="000D50D7" w:rsidRPr="000D50D7">
        <w:t xml:space="preserve"> </w:t>
      </w:r>
      <w:r>
        <w:t>in</w:t>
      </w:r>
      <w:r w:rsidR="000D50D7" w:rsidRPr="000D50D7">
        <w:t xml:space="preserve"> </w:t>
      </w:r>
      <w:r>
        <w:t>the</w:t>
      </w:r>
      <w:r w:rsidR="000D50D7" w:rsidRPr="000D50D7">
        <w:t xml:space="preserve"> </w:t>
      </w:r>
      <w:r>
        <w:t>construction</w:t>
      </w:r>
      <w:r w:rsidR="000D50D7" w:rsidRPr="000D50D7">
        <w:t xml:space="preserve"> </w:t>
      </w:r>
      <w:r>
        <w:t>of</w:t>
      </w:r>
      <w:r w:rsidR="000D50D7" w:rsidRPr="000D50D7">
        <w:t xml:space="preserve"> </w:t>
      </w:r>
      <w:r>
        <w:t>works</w:t>
      </w:r>
      <w:r w:rsidR="000D50D7" w:rsidRPr="000D50D7">
        <w:t xml:space="preserve"> </w:t>
      </w:r>
      <w:r>
        <w:t>under</w:t>
      </w:r>
      <w:r w:rsidR="000D50D7" w:rsidRPr="000D50D7">
        <w:t xml:space="preserve"> </w:t>
      </w:r>
      <w:r>
        <w:t>this</w:t>
      </w:r>
      <w:r w:rsidR="000D50D7" w:rsidRPr="000D50D7">
        <w:t xml:space="preserve"> </w:t>
      </w:r>
      <w:r>
        <w:t>part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t>exceeding</w:t>
      </w:r>
      <w:r w:rsidR="000D50D7" w:rsidRPr="000D50D7">
        <w:t xml:space="preserve"> </w:t>
      </w:r>
      <w:r>
        <w:t>that</w:t>
      </w:r>
      <w:r w:rsidR="000D50D7" w:rsidRPr="000D50D7">
        <w:t xml:space="preserve"> </w:t>
      </w:r>
      <w:r>
        <w:t>which</w:t>
      </w:r>
      <w:r w:rsidR="000D50D7" w:rsidRPr="000D50D7">
        <w:t xml:space="preserve"> </w:t>
      </w:r>
      <w:r>
        <w:t>would</w:t>
      </w:r>
      <w:r w:rsidR="000D50D7" w:rsidRPr="000D50D7">
        <w:t xml:space="preserve"> </w:t>
      </w:r>
      <w:r>
        <w:t>have</w:t>
      </w:r>
      <w:r w:rsidR="000D50D7" w:rsidRPr="000D50D7">
        <w:t xml:space="preserve"> </w:t>
      </w:r>
      <w:r>
        <w:t>been</w:t>
      </w:r>
      <w:r w:rsidR="000D50D7" w:rsidRPr="000D50D7">
        <w:t xml:space="preserve"> </w:t>
      </w:r>
      <w:r>
        <w:t>involved</w:t>
      </w:r>
      <w:r w:rsidR="000D50D7" w:rsidRPr="000D50D7">
        <w:t xml:space="preserve"> </w:t>
      </w:r>
      <w:r>
        <w:t>if</w:t>
      </w:r>
      <w:r w:rsidR="000D50D7" w:rsidRPr="000D50D7">
        <w:t xml:space="preserve"> </w:t>
      </w:r>
      <w:r>
        <w:t>the</w:t>
      </w:r>
      <w:r w:rsidR="000D50D7" w:rsidRPr="000D50D7">
        <w:t xml:space="preserve"> </w:t>
      </w:r>
      <w:r>
        <w:t>apparatus</w:t>
      </w:r>
      <w:r w:rsidR="000D50D7" w:rsidRPr="000D50D7">
        <w:t xml:space="preserve"> </w:t>
      </w:r>
      <w:r>
        <w:t>placed</w:t>
      </w:r>
      <w:r w:rsidR="000D50D7" w:rsidRPr="000D50D7">
        <w:t xml:space="preserve"> </w:t>
      </w:r>
      <w:r>
        <w:t>had</w:t>
      </w:r>
      <w:r w:rsidR="000D50D7" w:rsidRPr="000D50D7">
        <w:t xml:space="preserve"> </w:t>
      </w:r>
      <w:r>
        <w:t>be</w:t>
      </w:r>
      <w:r w:rsidR="002402D1">
        <w:t>e</w:t>
      </w:r>
      <w:r>
        <w:t>n</w:t>
      </w:r>
      <w:r w:rsidR="000D50D7" w:rsidRPr="000D50D7">
        <w:t xml:space="preserve"> </w:t>
      </w:r>
      <w:r>
        <w:t>of</w:t>
      </w:r>
      <w:r w:rsidR="000D50D7" w:rsidRPr="000D50D7">
        <w:t xml:space="preserve"> </w:t>
      </w:r>
      <w:r>
        <w:t>the</w:t>
      </w:r>
      <w:r w:rsidR="000D50D7" w:rsidRPr="000D50D7">
        <w:t xml:space="preserve"> </w:t>
      </w:r>
      <w:r>
        <w:t>existing</w:t>
      </w:r>
      <w:r w:rsidR="000D50D7" w:rsidRPr="000D50D7">
        <w:t xml:space="preserve"> </w:t>
      </w:r>
      <w:r>
        <w:t>type,</w:t>
      </w:r>
      <w:r w:rsidR="000D50D7" w:rsidRPr="000D50D7">
        <w:t xml:space="preserve"> </w:t>
      </w:r>
      <w:r>
        <w:t>capacity</w:t>
      </w:r>
      <w:r w:rsidR="000D50D7" w:rsidRPr="000D50D7">
        <w:t xml:space="preserve"> </w:t>
      </w:r>
      <w:r>
        <w:t>or</w:t>
      </w:r>
      <w:r w:rsidR="000D50D7" w:rsidRPr="000D50D7">
        <w:t xml:space="preserve"> </w:t>
      </w:r>
      <w:r>
        <w:t>dimensions,</w:t>
      </w:r>
      <w:r w:rsidR="000D50D7" w:rsidRPr="000D50D7">
        <w:t xml:space="preserve"> </w:t>
      </w:r>
      <w:r>
        <w:t>or</w:t>
      </w:r>
      <w:r w:rsidR="000D50D7" w:rsidRPr="000D50D7">
        <w:t xml:space="preserve"> </w:t>
      </w:r>
      <w:r>
        <w:t>at</w:t>
      </w:r>
      <w:r w:rsidR="000D50D7" w:rsidRPr="000D50D7">
        <w:t xml:space="preserve"> </w:t>
      </w:r>
      <w:r w:rsidR="002402D1">
        <w:t>the</w:t>
      </w:r>
      <w:r w:rsidR="000D50D7" w:rsidRPr="000D50D7">
        <w:t xml:space="preserve"> </w:t>
      </w:r>
      <w:r>
        <w:t>existing</w:t>
      </w:r>
      <w:r w:rsidR="000D50D7" w:rsidRPr="000D50D7">
        <w:t xml:space="preserve"> </w:t>
      </w:r>
      <w:r>
        <w:t>depth,</w:t>
      </w:r>
      <w:r w:rsidR="000D50D7" w:rsidRPr="000D50D7">
        <w:t xml:space="preserve"> </w:t>
      </w:r>
      <w:r>
        <w:t>as</w:t>
      </w:r>
      <w:r w:rsidR="000D50D7" w:rsidRPr="000D50D7">
        <w:t xml:space="preserve"> </w:t>
      </w:r>
      <w:r>
        <w:t>the</w:t>
      </w:r>
      <w:r w:rsidR="000D50D7" w:rsidRPr="000D50D7">
        <w:t xml:space="preserve"> </w:t>
      </w:r>
      <w:r>
        <w:t>case</w:t>
      </w:r>
      <w:r w:rsidR="000D50D7" w:rsidRPr="000D50D7">
        <w:t xml:space="preserve"> </w:t>
      </w:r>
      <w:r>
        <w:t>may</w:t>
      </w:r>
      <w:r w:rsidR="000D50D7" w:rsidRPr="000D50D7">
        <w:t xml:space="preserve"> </w:t>
      </w:r>
      <w:r>
        <w:t>be,</w:t>
      </w:r>
      <w:r w:rsidR="000D50D7" w:rsidRPr="000D50D7">
        <w:t xml:space="preserve"> </w:t>
      </w:r>
      <w:r>
        <w:t>the</w:t>
      </w:r>
      <w:r w:rsidR="000D50D7" w:rsidRPr="000D50D7">
        <w:t xml:space="preserve"> </w:t>
      </w:r>
      <w:r>
        <w:t>amount</w:t>
      </w:r>
      <w:r w:rsidR="000D50D7" w:rsidRPr="000D50D7">
        <w:t xml:space="preserve"> </w:t>
      </w:r>
      <w:r>
        <w:t>which</w:t>
      </w:r>
      <w:r w:rsidR="000D50D7" w:rsidRPr="000D50D7">
        <w:t xml:space="preserve"> </w:t>
      </w:r>
      <w:r>
        <w:t>apart</w:t>
      </w:r>
      <w:r w:rsidR="000D50D7" w:rsidRPr="000D50D7">
        <w:t xml:space="preserve"> </w:t>
      </w:r>
      <w:r>
        <w:t>from</w:t>
      </w:r>
      <w:r w:rsidR="000D50D7" w:rsidRPr="000D50D7">
        <w:t xml:space="preserve"> </w:t>
      </w:r>
      <w:r>
        <w:t>this</w:t>
      </w:r>
      <w:r w:rsidR="000D50D7" w:rsidRPr="000D50D7">
        <w:t xml:space="preserve"> </w:t>
      </w:r>
      <w:r>
        <w:t>sub-paragraph</w:t>
      </w:r>
      <w:r w:rsidR="000D50D7" w:rsidRPr="000D50D7">
        <w:t xml:space="preserve"> </w:t>
      </w:r>
      <w:r>
        <w:t>would</w:t>
      </w:r>
      <w:r w:rsidR="000D50D7" w:rsidRPr="000D50D7">
        <w:t xml:space="preserve"> </w:t>
      </w:r>
      <w:r>
        <w:t>be</w:t>
      </w:r>
      <w:r w:rsidR="000D50D7" w:rsidRPr="000D50D7">
        <w:t xml:space="preserve"> </w:t>
      </w:r>
      <w:r>
        <w:t>payable</w:t>
      </w:r>
      <w:r w:rsidR="000D50D7" w:rsidRPr="000D50D7">
        <w:t xml:space="preserve"> </w:t>
      </w:r>
      <w:r>
        <w:t>to</w:t>
      </w:r>
      <w:r w:rsidR="000D50D7" w:rsidRPr="000D50D7">
        <w:t xml:space="preserve"> </w:t>
      </w:r>
      <w:r>
        <w:t>ESW</w:t>
      </w:r>
      <w:r w:rsidR="000D50D7" w:rsidRPr="000D50D7">
        <w:t xml:space="preserve"> </w:t>
      </w:r>
      <w:r>
        <w:t>by</w:t>
      </w:r>
      <w:r w:rsidR="000D50D7" w:rsidRPr="000D50D7">
        <w:t xml:space="preserve"> </w:t>
      </w:r>
      <w:r>
        <w:t>virtue</w:t>
      </w:r>
      <w:r w:rsidR="000D50D7" w:rsidRPr="000D50D7">
        <w:t xml:space="preserve"> </w:t>
      </w:r>
      <w:r>
        <w:t>of</w:t>
      </w:r>
      <w:r w:rsidR="000D50D7" w:rsidRPr="000D50D7">
        <w:t xml:space="preserve"> </w:t>
      </w:r>
      <w:r>
        <w:t>sub-paragraph</w:t>
      </w:r>
      <w:r w:rsidR="000D50D7" w:rsidRPr="000D50D7">
        <w:t xml:space="preserve"> </w:t>
      </w:r>
      <w:r w:rsidR="00215B44">
        <w:fldChar w:fldCharType="begin"/>
      </w:r>
      <w:r w:rsidR="00215B44">
        <w:instrText xml:space="preserve"> REF _Ref113364157 \r \h </w:instrText>
      </w:r>
      <w:r w:rsidR="00215B44">
        <w:fldChar w:fldCharType="separate"/>
      </w:r>
      <w:r w:rsidR="000D50D7">
        <w:t>(1)</w:t>
      </w:r>
      <w:r w:rsidR="00215B44">
        <w:fldChar w:fldCharType="end"/>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reduced</w:t>
      </w:r>
      <w:r w:rsidR="000D50D7" w:rsidRPr="000D50D7">
        <w:t xml:space="preserve"> </w:t>
      </w:r>
      <w:r>
        <w:t>by</w:t>
      </w:r>
      <w:r w:rsidR="000D50D7" w:rsidRPr="000D50D7">
        <w:t xml:space="preserve"> </w:t>
      </w:r>
      <w:r>
        <w:t>the</w:t>
      </w:r>
      <w:r w:rsidR="000D50D7" w:rsidRPr="000D50D7">
        <w:t xml:space="preserve"> </w:t>
      </w:r>
      <w:r>
        <w:t>amount</w:t>
      </w:r>
      <w:r w:rsidR="000D50D7" w:rsidRPr="000D50D7">
        <w:t xml:space="preserve"> </w:t>
      </w:r>
      <w:r>
        <w:t>of</w:t>
      </w:r>
      <w:r w:rsidR="000D50D7" w:rsidRPr="000D50D7">
        <w:t xml:space="preserve"> </w:t>
      </w:r>
      <w:r>
        <w:t>that</w:t>
      </w:r>
      <w:r w:rsidR="000D50D7" w:rsidRPr="000D50D7">
        <w:t xml:space="preserve"> </w:t>
      </w:r>
      <w:r>
        <w:t>excess.</w:t>
      </w:r>
    </w:p>
    <w:p w14:paraId="0BB52850" w14:textId="77777777" w:rsidR="00201745" w:rsidRDefault="00201745" w:rsidP="00201745">
      <w:pPr>
        <w:pStyle w:val="N2"/>
      </w:pP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sub-paragraph</w:t>
      </w:r>
      <w:r w:rsidR="000D50D7" w:rsidRPr="000D50D7">
        <w:t xml:space="preserve"> </w:t>
      </w:r>
      <w:r w:rsidR="00215B44">
        <w:fldChar w:fldCharType="begin"/>
      </w:r>
      <w:r w:rsidR="00215B44">
        <w:instrText xml:space="preserve"> REF _Ref113364186 \r \h </w:instrText>
      </w:r>
      <w:r w:rsidR="00215B44">
        <w:fldChar w:fldCharType="separate"/>
      </w:r>
      <w:r w:rsidR="000D50D7">
        <w:t>(3)</w:t>
      </w:r>
      <w:r w:rsidR="00215B44">
        <w:fldChar w:fldCharType="end"/>
      </w:r>
      <w:r w:rsidR="004C7FF3">
        <w:t>—</w:t>
      </w:r>
    </w:p>
    <w:p w14:paraId="3FD82AC0" w14:textId="77777777" w:rsidR="00201745" w:rsidRDefault="00201745" w:rsidP="00201745">
      <w:pPr>
        <w:pStyle w:val="N3"/>
      </w:pPr>
      <w:r>
        <w:t>an</w:t>
      </w:r>
      <w:r w:rsidR="000D50D7" w:rsidRPr="000D50D7">
        <w:t xml:space="preserve"> </w:t>
      </w:r>
      <w:r>
        <w:t>extension</w:t>
      </w:r>
      <w:r w:rsidR="000D50D7" w:rsidRPr="000D50D7">
        <w:t xml:space="preserve"> </w:t>
      </w:r>
      <w:r>
        <w:t>of</w:t>
      </w:r>
      <w:r w:rsidR="000D50D7" w:rsidRPr="000D50D7">
        <w:t xml:space="preserve"> </w:t>
      </w:r>
      <w:r>
        <w:t>apparatus</w:t>
      </w:r>
      <w:r w:rsidR="000D50D7" w:rsidRPr="000D50D7">
        <w:t xml:space="preserve"> </w:t>
      </w:r>
      <w:r>
        <w:t>to</w:t>
      </w:r>
      <w:r w:rsidR="000D50D7" w:rsidRPr="000D50D7">
        <w:t xml:space="preserve"> </w:t>
      </w:r>
      <w:r>
        <w:t>a</w:t>
      </w:r>
      <w:r w:rsidR="000D50D7" w:rsidRPr="000D50D7">
        <w:t xml:space="preserve"> </w:t>
      </w:r>
      <w:r>
        <w:t>length</w:t>
      </w:r>
      <w:r w:rsidR="000D50D7" w:rsidRPr="000D50D7">
        <w:t xml:space="preserve"> </w:t>
      </w:r>
      <w:r>
        <w:t>greater</w:t>
      </w:r>
      <w:r w:rsidR="000D50D7" w:rsidRPr="000D50D7">
        <w:t xml:space="preserve"> </w:t>
      </w:r>
      <w:r>
        <w:t>than</w:t>
      </w:r>
      <w:r w:rsidR="000D50D7" w:rsidRPr="000D50D7">
        <w:t xml:space="preserve"> </w:t>
      </w:r>
      <w:r>
        <w:t>the</w:t>
      </w:r>
      <w:r w:rsidR="000D50D7" w:rsidRPr="000D50D7">
        <w:t xml:space="preserve"> </w:t>
      </w:r>
      <w:r>
        <w:t>length</w:t>
      </w:r>
      <w:r w:rsidR="000D50D7" w:rsidRPr="000D50D7">
        <w:t xml:space="preserve"> </w:t>
      </w:r>
      <w:r>
        <w:t>of</w:t>
      </w:r>
      <w:r w:rsidR="000D50D7" w:rsidRPr="000D50D7">
        <w:t xml:space="preserve"> </w:t>
      </w:r>
      <w:r>
        <w:t>existing</w:t>
      </w:r>
      <w:r w:rsidR="000D50D7" w:rsidRPr="000D50D7">
        <w:t xml:space="preserve"> </w:t>
      </w:r>
      <w:r>
        <w:t>apparatus</w:t>
      </w:r>
      <w:r w:rsidR="000D50D7" w:rsidRPr="000D50D7">
        <w:t xml:space="preserve"> </w:t>
      </w:r>
      <w:r>
        <w:t>is</w:t>
      </w:r>
      <w:r w:rsidR="000D50D7" w:rsidRPr="000D50D7">
        <w:t xml:space="preserve"> </w:t>
      </w:r>
      <w:r>
        <w:t>not</w:t>
      </w:r>
      <w:r w:rsidR="000D50D7" w:rsidRPr="000D50D7">
        <w:t xml:space="preserve"> </w:t>
      </w:r>
      <w:r>
        <w:t>to</w:t>
      </w:r>
      <w:r w:rsidR="000D50D7" w:rsidRPr="000D50D7">
        <w:t xml:space="preserve"> </w:t>
      </w:r>
      <w:r>
        <w:t>be</w:t>
      </w:r>
      <w:r w:rsidR="000D50D7" w:rsidRPr="000D50D7">
        <w:t xml:space="preserve"> </w:t>
      </w:r>
      <w:r>
        <w:t>treated</w:t>
      </w:r>
      <w:r w:rsidR="000D50D7" w:rsidRPr="000D50D7">
        <w:t xml:space="preserve"> </w:t>
      </w:r>
      <w:r>
        <w:t>as</w:t>
      </w:r>
      <w:r w:rsidR="000D50D7" w:rsidRPr="000D50D7">
        <w:t xml:space="preserve"> </w:t>
      </w:r>
      <w:r>
        <w:t>a</w:t>
      </w:r>
      <w:r w:rsidR="000D50D7" w:rsidRPr="000D50D7">
        <w:t xml:space="preserve"> </w:t>
      </w:r>
      <w:r>
        <w:t>placing</w:t>
      </w:r>
      <w:r w:rsidR="000D50D7" w:rsidRPr="000D50D7">
        <w:t xml:space="preserve"> </w:t>
      </w:r>
      <w:r>
        <w:t>of</w:t>
      </w:r>
      <w:r w:rsidR="000D50D7" w:rsidRPr="000D50D7">
        <w:t xml:space="preserve"> </w:t>
      </w:r>
      <w:r>
        <w:t>apparatus</w:t>
      </w:r>
      <w:r w:rsidR="000D50D7" w:rsidRPr="000D50D7">
        <w:t xml:space="preserve"> </w:t>
      </w:r>
      <w:r>
        <w:t>of</w:t>
      </w:r>
      <w:r w:rsidR="000D50D7" w:rsidRPr="000D50D7">
        <w:t xml:space="preserve"> </w:t>
      </w:r>
      <w:r>
        <w:t>greater</w:t>
      </w:r>
      <w:r w:rsidR="000D50D7" w:rsidRPr="000D50D7">
        <w:t xml:space="preserve"> </w:t>
      </w:r>
      <w:r>
        <w:t>dimensions</w:t>
      </w:r>
      <w:r w:rsidR="000D50D7" w:rsidRPr="000D50D7">
        <w:t xml:space="preserve"> </w:t>
      </w:r>
      <w:r>
        <w:t>than</w:t>
      </w:r>
      <w:r w:rsidR="000D50D7" w:rsidRPr="000D50D7">
        <w:t xml:space="preserve"> </w:t>
      </w:r>
      <w:r>
        <w:t>those</w:t>
      </w:r>
      <w:r w:rsidR="000D50D7" w:rsidRPr="000D50D7">
        <w:t xml:space="preserve"> </w:t>
      </w:r>
      <w:r>
        <w:t>of</w:t>
      </w:r>
      <w:r w:rsidR="000D50D7" w:rsidRPr="000D50D7">
        <w:t xml:space="preserve"> </w:t>
      </w:r>
      <w:r>
        <w:t>the</w:t>
      </w:r>
      <w:r w:rsidR="000D50D7" w:rsidRPr="000D50D7">
        <w:t xml:space="preserve"> </w:t>
      </w:r>
      <w:r>
        <w:t>existing</w:t>
      </w:r>
      <w:r w:rsidR="000D50D7" w:rsidRPr="000D50D7">
        <w:t xml:space="preserve"> </w:t>
      </w:r>
      <w:r>
        <w:lastRenderedPageBreak/>
        <w:t>apparatus</w:t>
      </w:r>
      <w:r w:rsidR="000D50D7" w:rsidRPr="000D50D7">
        <w:t xml:space="preserve"> </w:t>
      </w:r>
      <w:r>
        <w:t>where</w:t>
      </w:r>
      <w:r w:rsidR="000D50D7" w:rsidRPr="000D50D7">
        <w:t xml:space="preserve"> </w:t>
      </w:r>
      <w:r>
        <w:t>such</w:t>
      </w:r>
      <w:r w:rsidR="000D50D7" w:rsidRPr="000D50D7">
        <w:t xml:space="preserve"> </w:t>
      </w:r>
      <w:r>
        <w:t>extension</w:t>
      </w:r>
      <w:r w:rsidR="000D50D7" w:rsidRPr="000D50D7">
        <w:t xml:space="preserve"> </w:t>
      </w:r>
      <w:r>
        <w:t>is</w:t>
      </w:r>
      <w:r w:rsidR="000D50D7" w:rsidRPr="000D50D7">
        <w:t xml:space="preserve"> </w:t>
      </w:r>
      <w:r>
        <w:t>required</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execution</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works</w:t>
      </w:r>
      <w:r w:rsidR="000D50D7" w:rsidRPr="000D50D7">
        <w:t xml:space="preserve"> </w:t>
      </w:r>
      <w:r>
        <w:t>as</w:t>
      </w:r>
      <w:r w:rsidR="000D50D7" w:rsidRPr="000D50D7">
        <w:t xml:space="preserve"> </w:t>
      </w:r>
      <w:r>
        <w:t>are</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paragraph</w:t>
      </w:r>
      <w:r w:rsidR="000D50D7" w:rsidRPr="000D50D7">
        <w:t xml:space="preserve"> </w:t>
      </w:r>
      <w:r w:rsidR="00215B44">
        <w:fldChar w:fldCharType="begin"/>
      </w:r>
      <w:r w:rsidR="00215B44">
        <w:instrText xml:space="preserve"> REF _Ref113363883 \r \h </w:instrText>
      </w:r>
      <w:r w:rsidR="00215B44">
        <w:fldChar w:fldCharType="separate"/>
      </w:r>
      <w:r w:rsidR="000D50D7">
        <w:t>105(2)</w:t>
      </w:r>
      <w:r w:rsidR="00215B44">
        <w:fldChar w:fldCharType="end"/>
      </w:r>
      <w:r>
        <w:t>;</w:t>
      </w:r>
      <w:r w:rsidR="000D50D7" w:rsidRPr="000D50D7">
        <w:t xml:space="preserve"> </w:t>
      </w:r>
      <w:r>
        <w:t>and</w:t>
      </w:r>
    </w:p>
    <w:p w14:paraId="62ECEF99" w14:textId="77777777" w:rsidR="00201745" w:rsidRDefault="00201745" w:rsidP="00201745">
      <w:pPr>
        <w:pStyle w:val="N3"/>
      </w:pPr>
      <w:r>
        <w:t>where</w:t>
      </w:r>
      <w:r w:rsidR="000D50D7" w:rsidRPr="000D50D7">
        <w:t xml:space="preserve"> </w:t>
      </w:r>
      <w:r>
        <w:t>the</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joint</w:t>
      </w:r>
      <w:r w:rsidR="000D50D7" w:rsidRPr="000D50D7">
        <w:t xml:space="preserve"> </w:t>
      </w:r>
      <w:r>
        <w:t>in</w:t>
      </w:r>
      <w:r w:rsidR="000D50D7" w:rsidRPr="000D50D7">
        <w:t xml:space="preserve"> </w:t>
      </w:r>
      <w:r>
        <w:t>a</w:t>
      </w:r>
      <w:r w:rsidR="000D50D7" w:rsidRPr="000D50D7">
        <w:t xml:space="preserve"> </w:t>
      </w:r>
      <w:r>
        <w:t>cable</w:t>
      </w:r>
      <w:r w:rsidR="000D50D7" w:rsidRPr="000D50D7">
        <w:t xml:space="preserve"> </w:t>
      </w:r>
      <w:r>
        <w:t>is</w:t>
      </w:r>
      <w:r w:rsidR="000D50D7" w:rsidRPr="000D50D7">
        <w:t xml:space="preserve"> </w:t>
      </w:r>
      <w:r>
        <w:t>agreed,</w:t>
      </w:r>
      <w:r w:rsidR="000D50D7" w:rsidRPr="000D50D7">
        <w:t xml:space="preserve"> </w:t>
      </w:r>
      <w:r>
        <w:t>or</w:t>
      </w:r>
      <w:r w:rsidR="000D50D7" w:rsidRPr="000D50D7">
        <w:t xml:space="preserve"> </w:t>
      </w:r>
      <w:r>
        <w:t>is</w:t>
      </w:r>
      <w:r w:rsidR="000D50D7" w:rsidRPr="000D50D7">
        <w:t xml:space="preserve"> </w:t>
      </w:r>
      <w:r>
        <w:t>determined</w:t>
      </w:r>
      <w:r w:rsidR="000D50D7" w:rsidRPr="000D50D7">
        <w:t xml:space="preserve"> </w:t>
      </w:r>
      <w:r>
        <w:t>to</w:t>
      </w:r>
      <w:r w:rsidR="000D50D7" w:rsidRPr="000D50D7">
        <w:t xml:space="preserve"> </w:t>
      </w:r>
      <w:r>
        <w:t>be</w:t>
      </w:r>
      <w:r w:rsidR="000D50D7" w:rsidRPr="000D50D7">
        <w:t xml:space="preserve"> </w:t>
      </w:r>
      <w:r>
        <w:t>necessary,</w:t>
      </w:r>
      <w:r w:rsidR="000D50D7" w:rsidRPr="000D50D7">
        <w:t xml:space="preserve"> </w:t>
      </w:r>
      <w:r>
        <w:t>the</w:t>
      </w:r>
      <w:r w:rsidR="000D50D7" w:rsidRPr="000D50D7">
        <w:t xml:space="preserve"> </w:t>
      </w:r>
      <w:r>
        <w:t>consequential</w:t>
      </w:r>
      <w:r w:rsidR="000D50D7" w:rsidRPr="000D50D7">
        <w:t xml:space="preserve"> </w:t>
      </w:r>
      <w:r>
        <w:t>provision</w:t>
      </w:r>
      <w:r w:rsidR="000D50D7" w:rsidRPr="000D50D7">
        <w:t xml:space="preserve"> </w:t>
      </w:r>
      <w:r>
        <w:t>of</w:t>
      </w:r>
      <w:r w:rsidR="000D50D7" w:rsidRPr="000D50D7">
        <w:t xml:space="preserve"> </w:t>
      </w:r>
      <w:r>
        <w:t>a</w:t>
      </w:r>
      <w:r w:rsidR="000D50D7" w:rsidRPr="000D50D7">
        <w:t xml:space="preserve"> </w:t>
      </w:r>
      <w:r>
        <w:t>jointing</w:t>
      </w:r>
      <w:r w:rsidR="000D50D7" w:rsidRPr="000D50D7">
        <w:t xml:space="preserve"> </w:t>
      </w:r>
      <w:r>
        <w:t>chamber</w:t>
      </w:r>
      <w:r w:rsidR="000D50D7" w:rsidRPr="000D50D7">
        <w:t xml:space="preserve"> </w:t>
      </w:r>
      <w:r>
        <w:t>or</w:t>
      </w:r>
      <w:r w:rsidR="000D50D7" w:rsidRPr="000D50D7">
        <w:t xml:space="preserve"> </w:t>
      </w:r>
      <w:r>
        <w:t>of</w:t>
      </w:r>
      <w:r w:rsidR="000D50D7" w:rsidRPr="000D50D7">
        <w:t xml:space="preserve"> </w:t>
      </w:r>
      <w:r>
        <w:t>a</w:t>
      </w:r>
      <w:r w:rsidR="000D50D7" w:rsidRPr="000D50D7">
        <w:t xml:space="preserve"> </w:t>
      </w:r>
      <w:r>
        <w:t>manhole</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treated</w:t>
      </w:r>
      <w:r w:rsidR="000D50D7" w:rsidRPr="000D50D7">
        <w:t xml:space="preserve"> </w:t>
      </w:r>
      <w:r>
        <w:t>as</w:t>
      </w:r>
      <w:r w:rsidR="000D50D7" w:rsidRPr="000D50D7">
        <w:t xml:space="preserve"> </w:t>
      </w:r>
      <w:r>
        <w:t>if</w:t>
      </w:r>
      <w:r w:rsidR="000D50D7" w:rsidRPr="000D50D7">
        <w:t xml:space="preserve"> </w:t>
      </w:r>
      <w:r>
        <w:t>it</w:t>
      </w:r>
      <w:r w:rsidR="000D50D7" w:rsidRPr="000D50D7">
        <w:t xml:space="preserve"> </w:t>
      </w:r>
      <w:r>
        <w:t>also</w:t>
      </w:r>
      <w:r w:rsidR="000D50D7" w:rsidRPr="000D50D7">
        <w:t xml:space="preserve"> </w:t>
      </w:r>
      <w:r>
        <w:t>ha</w:t>
      </w:r>
      <w:r w:rsidR="002402D1">
        <w:t>d</w:t>
      </w:r>
      <w:r w:rsidR="000D50D7" w:rsidRPr="000D50D7">
        <w:t xml:space="preserve"> </w:t>
      </w:r>
      <w:r>
        <w:t>been</w:t>
      </w:r>
      <w:r w:rsidR="000D50D7" w:rsidRPr="000D50D7">
        <w:t xml:space="preserve"> </w:t>
      </w:r>
      <w:r>
        <w:t>agreed</w:t>
      </w:r>
      <w:r w:rsidR="000D50D7" w:rsidRPr="000D50D7">
        <w:t xml:space="preserve"> </w:t>
      </w:r>
      <w:r>
        <w:t>or</w:t>
      </w:r>
      <w:r w:rsidR="000D50D7" w:rsidRPr="000D50D7">
        <w:t xml:space="preserve"> </w:t>
      </w:r>
      <w:r>
        <w:t>had</w:t>
      </w:r>
      <w:r w:rsidR="000D50D7" w:rsidRPr="000D50D7">
        <w:t xml:space="preserve"> </w:t>
      </w:r>
      <w:r>
        <w:t>been</w:t>
      </w:r>
      <w:r w:rsidR="000D50D7" w:rsidRPr="000D50D7">
        <w:t xml:space="preserve"> </w:t>
      </w:r>
      <w:r>
        <w:t>so</w:t>
      </w:r>
      <w:r w:rsidR="000D50D7" w:rsidRPr="000D50D7">
        <w:t xml:space="preserve"> </w:t>
      </w:r>
      <w:r>
        <w:t>determined.</w:t>
      </w:r>
    </w:p>
    <w:p w14:paraId="36B0B758" w14:textId="77777777" w:rsidR="00201745" w:rsidRDefault="00201745" w:rsidP="00201745">
      <w:pPr>
        <w:pStyle w:val="H1"/>
      </w:pPr>
      <w:r>
        <w:t>Costs</w:t>
      </w:r>
    </w:p>
    <w:p w14:paraId="347680FD" w14:textId="77777777" w:rsidR="00201745" w:rsidRDefault="00201745" w:rsidP="00201745">
      <w:pPr>
        <w:pStyle w:val="N1"/>
      </w:pPr>
      <w:r>
        <w:t>—</w:t>
      </w:r>
      <w:r>
        <w:fldChar w:fldCharType="begin"/>
      </w:r>
      <w:bookmarkStart w:id="1449" w:name="_Ref113364270"/>
      <w:bookmarkEnd w:id="1449"/>
      <w:r>
        <w:instrText xml:space="preserve"> LISTNUM "SEQ1" \l 2 </w:instrText>
      </w:r>
      <w:r>
        <w:fldChar w:fldCharType="end"/>
      </w:r>
      <w:r w:rsidR="000D50D7" w:rsidRPr="000D50D7">
        <w:t> </w:t>
      </w:r>
      <w:r>
        <w:t>Subject</w:t>
      </w:r>
      <w:r w:rsidR="000D50D7" w:rsidRPr="000D50D7">
        <w:t xml:space="preserve"> </w:t>
      </w:r>
      <w:r>
        <w:t>to</w:t>
      </w:r>
      <w:r w:rsidR="000D50D7" w:rsidRPr="000D50D7">
        <w:t xml:space="preserve"> </w:t>
      </w:r>
      <w:r>
        <w:t>sub-paragraphs</w:t>
      </w:r>
      <w:r w:rsidR="000D50D7" w:rsidRPr="000D50D7">
        <w:t xml:space="preserve"> </w:t>
      </w:r>
      <w:r w:rsidR="00215B44">
        <w:fldChar w:fldCharType="begin"/>
      </w:r>
      <w:r w:rsidR="00215B44">
        <w:instrText xml:space="preserve"> REF _Ref113364252 \r \h </w:instrText>
      </w:r>
      <w:r w:rsidR="00215B44">
        <w:fldChar w:fldCharType="separate"/>
      </w:r>
      <w:r w:rsidR="000D50D7">
        <w:t>(2)</w:t>
      </w:r>
      <w:r w:rsidR="00215B44">
        <w:fldChar w:fldCharType="end"/>
      </w:r>
      <w:r w:rsidR="000D50D7" w:rsidRPr="000D50D7">
        <w:t xml:space="preserve"> </w:t>
      </w:r>
      <w:r>
        <w:t>and</w:t>
      </w:r>
      <w:r w:rsidR="000D50D7" w:rsidRPr="000D50D7">
        <w:t xml:space="preserve"> </w:t>
      </w:r>
      <w:r w:rsidR="00215B44">
        <w:fldChar w:fldCharType="begin"/>
      </w:r>
      <w:r w:rsidR="00215B44">
        <w:instrText xml:space="preserve"> REF _Ref113364257 \r \h </w:instrText>
      </w:r>
      <w:r w:rsidR="00215B44">
        <w:fldChar w:fldCharType="separate"/>
      </w:r>
      <w:r w:rsidR="000D50D7">
        <w:t>(4)</w:t>
      </w:r>
      <w:r w:rsidR="00215B44">
        <w:fldChar w:fldCharType="end"/>
      </w:r>
      <w:r>
        <w:t>,</w:t>
      </w:r>
      <w:r w:rsidR="000D50D7" w:rsidRPr="000D50D7">
        <w:t xml:space="preserve"> </w:t>
      </w:r>
      <w:r>
        <w:t>if</w:t>
      </w:r>
      <w:r w:rsidR="000D50D7" w:rsidRPr="000D50D7">
        <w:t xml:space="preserve"> </w:t>
      </w:r>
      <w:r>
        <w:t>for</w:t>
      </w:r>
      <w:r w:rsidR="000D50D7" w:rsidRPr="000D50D7">
        <w:t xml:space="preserve"> </w:t>
      </w:r>
      <w:r>
        <w:t>any</w:t>
      </w:r>
      <w:r w:rsidR="000D50D7" w:rsidRPr="000D50D7">
        <w:t xml:space="preserve"> </w:t>
      </w:r>
      <w:r>
        <w:t>reason</w:t>
      </w:r>
      <w:r w:rsidR="000D50D7" w:rsidRPr="000D50D7">
        <w:t xml:space="preserve"> </w:t>
      </w:r>
      <w:r>
        <w:t>or</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the</w:t>
      </w:r>
      <w:r w:rsidR="000D50D7" w:rsidRPr="000D50D7">
        <w:t xml:space="preserve"> </w:t>
      </w:r>
      <w:r>
        <w:t>construction</w:t>
      </w:r>
      <w:r w:rsidR="000D50D7" w:rsidRPr="000D50D7">
        <w:t xml:space="preserve"> </w:t>
      </w:r>
      <w:r w:rsidR="002502FE">
        <w:t>maintenance</w:t>
      </w:r>
      <w:r w:rsidR="000D50D7" w:rsidRPr="000D50D7">
        <w:t xml:space="preserve"> </w:t>
      </w:r>
      <w:r w:rsidR="002502FE">
        <w:t>or</w:t>
      </w:r>
      <w:r w:rsidR="000D50D7" w:rsidRPr="000D50D7">
        <w:t xml:space="preserve"> </w:t>
      </w:r>
      <w:r w:rsidR="002502FE">
        <w:t>failure</w:t>
      </w:r>
      <w:r w:rsidR="000D50D7" w:rsidRPr="000D50D7">
        <w:t xml:space="preserve"> </w:t>
      </w:r>
      <w:r>
        <w:t>of</w:t>
      </w:r>
      <w:r w:rsidR="000D50D7" w:rsidRPr="000D50D7">
        <w:t xml:space="preserve"> </w:t>
      </w:r>
      <w:r>
        <w:t>any</w:t>
      </w:r>
      <w:r w:rsidR="000D50D7" w:rsidRPr="000D50D7">
        <w:t xml:space="preserve"> </w:t>
      </w:r>
      <w:r>
        <w:t>of</w:t>
      </w:r>
      <w:r w:rsidR="000D50D7" w:rsidRPr="000D50D7">
        <w:t xml:space="preserve"> </w:t>
      </w:r>
      <w:r w:rsidR="002502FE">
        <w:t>authorised</w:t>
      </w:r>
      <w:r w:rsidR="000D50D7" w:rsidRPr="000D50D7">
        <w:t xml:space="preserve"> </w:t>
      </w:r>
      <w:r w:rsidR="002502FE">
        <w:t>development</w:t>
      </w:r>
      <w:r w:rsidR="000D50D7" w:rsidRPr="000D50D7">
        <w:t xml:space="preserve"> </w:t>
      </w:r>
      <w:r w:rsidR="002502FE">
        <w:t>by</w:t>
      </w:r>
      <w:r w:rsidR="000D50D7" w:rsidRPr="000D50D7">
        <w:t xml:space="preserve"> </w:t>
      </w:r>
      <w:r w:rsidR="002502FE">
        <w:t>or</w:t>
      </w:r>
      <w:r w:rsidR="000D50D7" w:rsidRPr="000D50D7">
        <w:t xml:space="preserve"> </w:t>
      </w:r>
      <w:r w:rsidR="002502FE">
        <w:t>on</w:t>
      </w:r>
      <w:r w:rsidR="000D50D7" w:rsidRPr="000D50D7">
        <w:t xml:space="preserve"> </w:t>
      </w:r>
      <w:r w:rsidR="002502FE">
        <w:t>behalf</w:t>
      </w:r>
      <w:r w:rsidR="000D50D7" w:rsidRPr="000D50D7">
        <w:t xml:space="preserve"> </w:t>
      </w:r>
      <w:r w:rsidR="002502FE">
        <w:t>of</w:t>
      </w:r>
      <w:r w:rsidR="000D50D7" w:rsidRPr="000D50D7">
        <w:t xml:space="preserve"> </w:t>
      </w:r>
      <w:r w:rsidR="002502FE">
        <w:t>the</w:t>
      </w:r>
      <w:r w:rsidR="000D50D7" w:rsidRPr="000D50D7">
        <w:t xml:space="preserve"> </w:t>
      </w:r>
      <w:r w:rsidR="002502FE">
        <w:t>undertaker</w:t>
      </w:r>
      <w:r w:rsidR="000D50D7" w:rsidRPr="000D50D7">
        <w:t xml:space="preserve"> </w:t>
      </w:r>
      <w:r w:rsidR="002502FE">
        <w:t>or</w:t>
      </w:r>
      <w:r w:rsidR="000D50D7" w:rsidRPr="000D50D7">
        <w:t xml:space="preserve"> </w:t>
      </w:r>
      <w:r w:rsidR="002502FE">
        <w:t>of</w:t>
      </w:r>
      <w:r w:rsidR="000D50D7" w:rsidRPr="000D50D7">
        <w:t xml:space="preserve"> </w:t>
      </w:r>
      <w:r w:rsidR="002502FE">
        <w:t>any</w:t>
      </w:r>
      <w:r w:rsidR="000D50D7" w:rsidRPr="000D50D7">
        <w:t xml:space="preserve"> </w:t>
      </w:r>
      <w:r w:rsidR="002502FE">
        <w:t>of</w:t>
      </w:r>
      <w:r w:rsidR="000D50D7" w:rsidRPr="000D50D7">
        <w:t xml:space="preserve"> </w:t>
      </w:r>
      <w:r w:rsidR="002502FE">
        <w:t>the</w:t>
      </w:r>
      <w:r w:rsidR="000D50D7" w:rsidRPr="000D50D7">
        <w:t xml:space="preserve"> </w:t>
      </w:r>
      <w:r w:rsidR="002502FE">
        <w:t>works</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this</w:t>
      </w:r>
      <w:r w:rsidR="000D50D7" w:rsidRPr="000D50D7">
        <w:t xml:space="preserve"> </w:t>
      </w:r>
      <w:r w:rsidR="002402D1">
        <w:t>P</w:t>
      </w:r>
      <w:r>
        <w:t>art</w:t>
      </w:r>
      <w:r w:rsidR="000D50D7" w:rsidRPr="000D50D7">
        <w:t xml:space="preserve"> </w:t>
      </w:r>
      <w:r>
        <w:t>of</w:t>
      </w:r>
      <w:r w:rsidR="000D50D7" w:rsidRPr="000D50D7">
        <w:t xml:space="preserve"> </w:t>
      </w:r>
      <w:r>
        <w:t>this</w:t>
      </w:r>
      <w:r w:rsidR="000D50D7" w:rsidRPr="000D50D7">
        <w:t xml:space="preserve"> </w:t>
      </w:r>
      <w:r>
        <w:t>Schedule</w:t>
      </w:r>
      <w:r w:rsidR="000D50D7" w:rsidRPr="000D50D7">
        <w:t xml:space="preserve"> </w:t>
      </w:r>
      <w:r w:rsidR="002502FE">
        <w:t>or</w:t>
      </w:r>
      <w:r w:rsidR="000D50D7" w:rsidRPr="000D50D7">
        <w:t xml:space="preserve"> </w:t>
      </w:r>
      <w:r w:rsidR="002502FE">
        <w:t>in</w:t>
      </w:r>
      <w:r w:rsidR="000D50D7" w:rsidRPr="000D50D7">
        <w:t xml:space="preserve"> </w:t>
      </w:r>
      <w:r w:rsidR="002502FE">
        <w:t>consequence</w:t>
      </w:r>
      <w:r w:rsidR="000D50D7" w:rsidRPr="000D50D7">
        <w:t xml:space="preserve"> </w:t>
      </w:r>
      <w:r w:rsidR="002502FE">
        <w:t>of</w:t>
      </w:r>
      <w:r w:rsidR="000D50D7" w:rsidRPr="000D50D7">
        <w:t xml:space="preserve"> </w:t>
      </w:r>
      <w:r w:rsidR="002502FE">
        <w:t>any</w:t>
      </w:r>
      <w:r w:rsidR="000D50D7" w:rsidRPr="000D50D7">
        <w:t xml:space="preserve"> </w:t>
      </w:r>
      <w:r w:rsidR="002502FE">
        <w:t>act</w:t>
      </w:r>
      <w:r w:rsidR="000D50D7" w:rsidRPr="000D50D7">
        <w:t xml:space="preserve"> </w:t>
      </w:r>
      <w:r w:rsidR="002502FE">
        <w:t>or</w:t>
      </w:r>
      <w:r w:rsidR="000D50D7" w:rsidRPr="000D50D7">
        <w:t xml:space="preserve"> </w:t>
      </w:r>
      <w:r w:rsidR="002502FE">
        <w:t>default</w:t>
      </w:r>
      <w:r w:rsidR="000D50D7" w:rsidRPr="000D50D7">
        <w:t xml:space="preserve"> </w:t>
      </w:r>
      <w:r w:rsidR="002502FE">
        <w:t>of</w:t>
      </w:r>
      <w:r w:rsidR="000D50D7" w:rsidRPr="000D50D7">
        <w:t xml:space="preserve"> </w:t>
      </w:r>
      <w:r w:rsidR="002502FE">
        <w:t>the</w:t>
      </w:r>
      <w:r w:rsidR="000D50D7" w:rsidRPr="000D50D7">
        <w:t xml:space="preserve"> </w:t>
      </w:r>
      <w:r w:rsidR="002502FE">
        <w:t>undertaker</w:t>
      </w:r>
      <w:r w:rsidR="000D50D7" w:rsidRPr="000D50D7">
        <w:t xml:space="preserve"> </w:t>
      </w:r>
      <w:r w:rsidR="002502FE">
        <w:t>(or</w:t>
      </w:r>
      <w:r w:rsidR="000D50D7" w:rsidRPr="000D50D7">
        <w:t xml:space="preserve"> </w:t>
      </w:r>
      <w:r w:rsidR="002502FE">
        <w:t>any</w:t>
      </w:r>
      <w:r w:rsidR="000D50D7" w:rsidRPr="000D50D7">
        <w:t xml:space="preserve"> </w:t>
      </w:r>
      <w:r w:rsidR="002502FE">
        <w:t>person</w:t>
      </w:r>
      <w:r w:rsidR="000D50D7" w:rsidRPr="000D50D7">
        <w:t xml:space="preserve"> </w:t>
      </w:r>
      <w:r w:rsidR="002502FE">
        <w:t>employed</w:t>
      </w:r>
      <w:r w:rsidR="000D50D7" w:rsidRPr="000D50D7">
        <w:t xml:space="preserve"> </w:t>
      </w:r>
      <w:r w:rsidR="002502FE">
        <w:t>or</w:t>
      </w:r>
      <w:r w:rsidR="000D50D7" w:rsidRPr="000D50D7">
        <w:t xml:space="preserve"> </w:t>
      </w:r>
      <w:r w:rsidR="002502FE">
        <w:t>authorised</w:t>
      </w:r>
      <w:r w:rsidR="000D50D7" w:rsidRPr="000D50D7">
        <w:t xml:space="preserve"> </w:t>
      </w:r>
      <w:r w:rsidR="002502FE">
        <w:t>by</w:t>
      </w:r>
      <w:r w:rsidR="000D50D7" w:rsidRPr="000D50D7">
        <w:t xml:space="preserve"> </w:t>
      </w:r>
      <w:r w:rsidR="002502FE">
        <w:t>it)</w:t>
      </w:r>
      <w:r w:rsidR="000D50D7" w:rsidRPr="000D50D7">
        <w:t xml:space="preserve"> </w:t>
      </w:r>
      <w:r w:rsidR="002502FE">
        <w:t>in</w:t>
      </w:r>
      <w:r w:rsidR="000D50D7" w:rsidRPr="000D50D7">
        <w:t xml:space="preserve"> </w:t>
      </w:r>
      <w:r w:rsidR="002502FE">
        <w:t>the</w:t>
      </w:r>
      <w:r w:rsidR="000D50D7" w:rsidRPr="000D50D7">
        <w:t xml:space="preserve"> </w:t>
      </w:r>
      <w:r w:rsidR="002502FE">
        <w:t>course</w:t>
      </w:r>
      <w:r w:rsidR="000D50D7" w:rsidRPr="000D50D7">
        <w:t xml:space="preserve"> </w:t>
      </w:r>
      <w:r w:rsidR="002502FE">
        <w:t>of</w:t>
      </w:r>
      <w:r w:rsidR="000D50D7" w:rsidRPr="000D50D7">
        <w:t xml:space="preserve"> </w:t>
      </w:r>
      <w:r w:rsidR="002502FE">
        <w:t>carrying</w:t>
      </w:r>
      <w:r w:rsidR="000D50D7" w:rsidRPr="000D50D7">
        <w:t xml:space="preserve"> </w:t>
      </w:r>
      <w:r w:rsidR="002502FE">
        <w:t>out</w:t>
      </w:r>
      <w:r w:rsidR="000D50D7" w:rsidRPr="000D50D7">
        <w:t xml:space="preserve"> </w:t>
      </w:r>
      <w:r w:rsidR="002502FE">
        <w:t>such</w:t>
      </w:r>
      <w:r w:rsidR="000D50D7" w:rsidRPr="000D50D7">
        <w:t xml:space="preserve"> </w:t>
      </w:r>
      <w:r w:rsidR="002502FE">
        <w:t>works,</w:t>
      </w:r>
      <w:r w:rsidR="000D50D7" w:rsidRPr="000D50D7">
        <w:t xml:space="preserve"> </w:t>
      </w:r>
      <w:r w:rsidR="002502FE">
        <w:t>or</w:t>
      </w:r>
      <w:r w:rsidR="000D50D7" w:rsidRPr="000D50D7">
        <w:t xml:space="preserve"> </w:t>
      </w:r>
      <w:r w:rsidR="002502FE">
        <w:t>by</w:t>
      </w:r>
      <w:r w:rsidR="000D50D7" w:rsidRPr="000D50D7">
        <w:t xml:space="preserve"> </w:t>
      </w:r>
      <w:r w:rsidR="002502FE">
        <w:t>reason</w:t>
      </w:r>
      <w:r w:rsidR="000D50D7" w:rsidRPr="000D50D7">
        <w:t xml:space="preserve"> </w:t>
      </w:r>
      <w:r w:rsidR="002502FE">
        <w:t>of</w:t>
      </w:r>
      <w:r w:rsidR="000D50D7" w:rsidRPr="000D50D7">
        <w:t xml:space="preserve"> </w:t>
      </w:r>
      <w:r w:rsidR="002502FE">
        <w:t>any</w:t>
      </w:r>
      <w:r w:rsidR="000D50D7" w:rsidRPr="000D50D7">
        <w:t xml:space="preserve"> </w:t>
      </w:r>
      <w:r w:rsidR="002502FE">
        <w:t>subsidence</w:t>
      </w:r>
      <w:r w:rsidR="000D50D7" w:rsidRPr="000D50D7">
        <w:t xml:space="preserve"> </w:t>
      </w:r>
      <w:r w:rsidR="002502FE">
        <w:t>resulting</w:t>
      </w:r>
      <w:r w:rsidR="000D50D7" w:rsidRPr="000D50D7">
        <w:t xml:space="preserve"> </w:t>
      </w:r>
      <w:r w:rsidR="002502FE">
        <w:t>from</w:t>
      </w:r>
      <w:r w:rsidR="000D50D7" w:rsidRPr="000D50D7">
        <w:t xml:space="preserve"> </w:t>
      </w:r>
      <w:r w:rsidR="002502FE">
        <w:t>such</w:t>
      </w:r>
      <w:r w:rsidR="000D50D7" w:rsidRPr="000D50D7">
        <w:t xml:space="preserve"> </w:t>
      </w:r>
      <w:r w:rsidR="002502FE">
        <w:t>development</w:t>
      </w:r>
      <w:r w:rsidR="000D50D7" w:rsidRPr="000D50D7">
        <w:t xml:space="preserve"> </w:t>
      </w:r>
      <w:r w:rsidR="002502FE">
        <w:t>or</w:t>
      </w:r>
      <w:r w:rsidR="000D50D7" w:rsidRPr="000D50D7">
        <w:t xml:space="preserve"> </w:t>
      </w:r>
      <w:r w:rsidR="002502FE">
        <w:t>works</w:t>
      </w:r>
      <w:r w:rsidR="00646A00">
        <w:t>,</w:t>
      </w:r>
      <w:r w:rsidR="000D50D7" w:rsidRPr="000D50D7">
        <w:t xml:space="preserve"> </w:t>
      </w:r>
      <w:r>
        <w:t>any</w:t>
      </w:r>
      <w:r w:rsidR="000D50D7" w:rsidRPr="000D50D7">
        <w:t xml:space="preserve"> </w:t>
      </w:r>
      <w:r>
        <w:t>damage</w:t>
      </w:r>
      <w:r w:rsidR="000D50D7" w:rsidRPr="000D50D7">
        <w:t xml:space="preserve"> </w:t>
      </w:r>
      <w:r>
        <w:t>is</w:t>
      </w:r>
      <w:r w:rsidR="000D50D7" w:rsidRPr="000D50D7">
        <w:t xml:space="preserve"> </w:t>
      </w:r>
      <w:r>
        <w:t>caused</w:t>
      </w:r>
      <w:r w:rsidR="000D50D7" w:rsidRPr="000D50D7">
        <w:t xml:space="preserve"> </w:t>
      </w:r>
      <w:r>
        <w:t>to</w:t>
      </w:r>
      <w:r w:rsidR="000D50D7" w:rsidRPr="000D50D7">
        <w:t xml:space="preserve"> </w:t>
      </w:r>
      <w:r>
        <w:t>any</w:t>
      </w:r>
      <w:r w:rsidR="000D50D7" w:rsidRPr="000D50D7">
        <w:t xml:space="preserve"> </w:t>
      </w:r>
      <w:r>
        <w:t>apparatus</w:t>
      </w:r>
      <w:r w:rsidR="000D50D7" w:rsidRPr="000D50D7">
        <w:t xml:space="preserve"> </w:t>
      </w:r>
      <w:r>
        <w:t>(other</w:t>
      </w:r>
      <w:r w:rsidR="000D50D7" w:rsidRPr="000D50D7">
        <w:t xml:space="preserve"> </w:t>
      </w:r>
      <w:r>
        <w:t>than</w:t>
      </w:r>
      <w:r w:rsidR="000D50D7" w:rsidRPr="000D50D7">
        <w:t xml:space="preserve"> </w:t>
      </w:r>
      <w:r>
        <w:t>apparatus</w:t>
      </w:r>
      <w:r w:rsidR="000D50D7" w:rsidRPr="000D50D7">
        <w:t xml:space="preserve"> </w:t>
      </w:r>
      <w:r>
        <w:t>the</w:t>
      </w:r>
      <w:r w:rsidR="000D50D7" w:rsidRPr="000D50D7">
        <w:t xml:space="preserve"> </w:t>
      </w:r>
      <w:r>
        <w:t>repair</w:t>
      </w:r>
      <w:r w:rsidR="000D50D7" w:rsidRPr="000D50D7">
        <w:t xml:space="preserve"> </w:t>
      </w:r>
      <w:r>
        <w:t>of</w:t>
      </w:r>
      <w:r w:rsidR="000D50D7" w:rsidRPr="000D50D7">
        <w:t xml:space="preserve"> </w:t>
      </w:r>
      <w:r>
        <w:t>which</w:t>
      </w:r>
      <w:r w:rsidR="000D50D7" w:rsidRPr="000D50D7">
        <w:t xml:space="preserve"> </w:t>
      </w:r>
      <w:r>
        <w:t>is</w:t>
      </w:r>
      <w:r w:rsidR="000D50D7" w:rsidRPr="000D50D7">
        <w:t xml:space="preserve"> </w:t>
      </w:r>
      <w:r>
        <w:t>not</w:t>
      </w:r>
      <w:r w:rsidR="000D50D7" w:rsidRPr="000D50D7">
        <w:t xml:space="preserve"> </w:t>
      </w:r>
      <w:r>
        <w:t>reasonably</w:t>
      </w:r>
      <w:r w:rsidR="000D50D7" w:rsidRPr="000D50D7">
        <w:t xml:space="preserve"> </w:t>
      </w:r>
      <w:r>
        <w:t>necessary</w:t>
      </w:r>
      <w:r w:rsidR="000D50D7" w:rsidRPr="000D50D7">
        <w:t xml:space="preserve"> </w:t>
      </w:r>
      <w:r>
        <w:t>in</w:t>
      </w:r>
      <w:r w:rsidR="000D50D7" w:rsidRPr="000D50D7">
        <w:t xml:space="preserve"> </w:t>
      </w:r>
      <w:r>
        <w:t>view</w:t>
      </w:r>
      <w:r w:rsidR="000D50D7" w:rsidRPr="000D50D7">
        <w:t xml:space="preserve"> </w:t>
      </w:r>
      <w:r>
        <w:t>of</w:t>
      </w:r>
      <w:r w:rsidR="000D50D7" w:rsidRPr="000D50D7">
        <w:t xml:space="preserve"> </w:t>
      </w:r>
      <w:r>
        <w:t>its</w:t>
      </w:r>
      <w:r w:rsidR="000D50D7" w:rsidRPr="000D50D7">
        <w:t xml:space="preserve"> </w:t>
      </w:r>
      <w:r>
        <w:t>intended</w:t>
      </w:r>
      <w:r w:rsidR="000D50D7" w:rsidRPr="000D50D7">
        <w:t xml:space="preserve"> </w:t>
      </w:r>
      <w:r>
        <w:t>removal</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those</w:t>
      </w:r>
      <w:r w:rsidR="000D50D7" w:rsidRPr="000D50D7">
        <w:t xml:space="preserve"> </w:t>
      </w:r>
      <w:r>
        <w:t>works)</w:t>
      </w:r>
      <w:r w:rsidR="000D50D7" w:rsidRPr="000D50D7">
        <w:t xml:space="preserve"> </w:t>
      </w:r>
      <w:r>
        <w:t>or</w:t>
      </w:r>
      <w:r w:rsidR="000D50D7" w:rsidRPr="000D50D7">
        <w:t xml:space="preserve"> </w:t>
      </w:r>
      <w:r>
        <w:t>property</w:t>
      </w:r>
      <w:r w:rsidR="000D50D7" w:rsidRPr="000D50D7">
        <w:t xml:space="preserve"> </w:t>
      </w:r>
      <w:r>
        <w:t>of</w:t>
      </w:r>
      <w:r w:rsidR="000D50D7" w:rsidRPr="000D50D7">
        <w:t xml:space="preserve"> </w:t>
      </w:r>
      <w:r>
        <w:t>ESW,</w:t>
      </w:r>
      <w:r w:rsidR="000D50D7" w:rsidRPr="000D50D7">
        <w:t xml:space="preserve"> </w:t>
      </w:r>
      <w:r>
        <w:t>or</w:t>
      </w:r>
      <w:r w:rsidR="000D50D7" w:rsidRPr="000D50D7">
        <w:t xml:space="preserve"> </w:t>
      </w:r>
      <w:r>
        <w:t>there</w:t>
      </w:r>
      <w:r w:rsidR="000D50D7" w:rsidRPr="000D50D7">
        <w:t xml:space="preserve"> </w:t>
      </w:r>
      <w:r>
        <w:t>is</w:t>
      </w:r>
      <w:r w:rsidR="000D50D7" w:rsidRPr="000D50D7">
        <w:t xml:space="preserve"> </w:t>
      </w:r>
      <w:r>
        <w:t>any</w:t>
      </w:r>
      <w:r w:rsidR="000D50D7" w:rsidRPr="000D50D7">
        <w:t xml:space="preserve"> </w:t>
      </w:r>
      <w:r>
        <w:t>interruption</w:t>
      </w:r>
      <w:r w:rsidR="000D50D7" w:rsidRPr="000D50D7">
        <w:t xml:space="preserve"> </w:t>
      </w:r>
      <w:r>
        <w:t>in</w:t>
      </w:r>
      <w:r w:rsidR="000D50D7" w:rsidRPr="000D50D7">
        <w:t xml:space="preserve"> </w:t>
      </w:r>
      <w:r>
        <w:t>any</w:t>
      </w:r>
      <w:r w:rsidR="000D50D7" w:rsidRPr="000D50D7">
        <w:t xml:space="preserve"> </w:t>
      </w:r>
      <w:r>
        <w:t>service</w:t>
      </w:r>
      <w:r w:rsidR="000D50D7" w:rsidRPr="000D50D7">
        <w:t xml:space="preserve"> </w:t>
      </w:r>
      <w:r>
        <w:t>provided,</w:t>
      </w:r>
      <w:r w:rsidR="000D50D7" w:rsidRPr="000D50D7">
        <w:t xml:space="preserve"> </w:t>
      </w:r>
      <w:r w:rsidR="00646A00">
        <w:t>or</w:t>
      </w:r>
      <w:r w:rsidR="000D50D7" w:rsidRPr="000D50D7">
        <w:t xml:space="preserve"> </w:t>
      </w:r>
      <w:r w:rsidR="00646A00">
        <w:t>of</w:t>
      </w:r>
      <w:r w:rsidR="000D50D7" w:rsidRPr="000D50D7">
        <w:t xml:space="preserve"> </w:t>
      </w:r>
      <w:r w:rsidR="00646A00">
        <w:t>any</w:t>
      </w:r>
      <w:r w:rsidR="000D50D7" w:rsidRPr="000D50D7">
        <w:t xml:space="preserve"> </w:t>
      </w:r>
      <w:r w:rsidR="00646A00">
        <w:t>access</w:t>
      </w:r>
      <w:r w:rsidR="000D50D7" w:rsidRPr="000D50D7">
        <w:t xml:space="preserve"> </w:t>
      </w:r>
      <w:r w:rsidR="00646A00">
        <w:t>to</w:t>
      </w:r>
      <w:r w:rsidR="000D50D7" w:rsidRPr="000D50D7">
        <w:t xml:space="preserve"> </w:t>
      </w:r>
      <w:r w:rsidR="00646A00">
        <w:t>any</w:t>
      </w:r>
      <w:r w:rsidR="000D50D7" w:rsidRPr="000D50D7">
        <w:t xml:space="preserve"> </w:t>
      </w:r>
      <w:r w:rsidR="00646A00">
        <w:t>apparatus,</w:t>
      </w:r>
      <w:r w:rsidR="000D50D7" w:rsidRPr="000D50D7">
        <w:t xml:space="preserve"> </w:t>
      </w:r>
      <w:r>
        <w:t>or</w:t>
      </w:r>
      <w:r w:rsidR="000D50D7" w:rsidRPr="000D50D7">
        <w:t xml:space="preserve"> </w:t>
      </w:r>
      <w:r>
        <w:t>in</w:t>
      </w:r>
      <w:r w:rsidR="000D50D7" w:rsidRPr="000D50D7">
        <w:t xml:space="preserve"> </w:t>
      </w:r>
      <w:r>
        <w:t>the</w:t>
      </w:r>
      <w:r w:rsidR="000D50D7" w:rsidRPr="000D50D7">
        <w:t xml:space="preserve"> </w:t>
      </w:r>
      <w:r>
        <w:t>supply</w:t>
      </w:r>
      <w:r w:rsidR="000D50D7" w:rsidRPr="000D50D7">
        <w:t xml:space="preserve"> </w:t>
      </w:r>
      <w:r>
        <w:t>of</w:t>
      </w:r>
      <w:r w:rsidR="000D50D7" w:rsidRPr="000D50D7">
        <w:t xml:space="preserve"> </w:t>
      </w:r>
      <w:r>
        <w:t>any</w:t>
      </w:r>
      <w:r w:rsidR="000D50D7" w:rsidRPr="000D50D7">
        <w:t xml:space="preserve"> </w:t>
      </w:r>
      <w:r>
        <w:t>goods,</w:t>
      </w:r>
      <w:r w:rsidR="000D50D7" w:rsidRPr="000D50D7">
        <w:t xml:space="preserve"> </w:t>
      </w:r>
      <w:r w:rsidR="00646A00">
        <w:t>or</w:t>
      </w:r>
      <w:r w:rsidR="000D50D7" w:rsidRPr="000D50D7">
        <w:t xml:space="preserve"> </w:t>
      </w:r>
      <w:r w:rsidR="00646A00">
        <w:t>services,</w:t>
      </w:r>
      <w:r w:rsidR="000D50D7" w:rsidRPr="000D50D7">
        <w:t xml:space="preserve"> </w:t>
      </w:r>
      <w:r>
        <w:t>by</w:t>
      </w:r>
      <w:r w:rsidR="000D50D7" w:rsidRPr="000D50D7">
        <w:t xml:space="preserve"> </w:t>
      </w:r>
      <w:r>
        <w:t>ESW</w:t>
      </w:r>
      <w:r w:rsidR="000D50D7" w:rsidRPr="000D50D7">
        <w:t xml:space="preserve"> </w:t>
      </w:r>
      <w:r w:rsidR="00646A00">
        <w:t>or</w:t>
      </w:r>
      <w:r w:rsidR="000D50D7" w:rsidRPr="000D50D7">
        <w:t xml:space="preserve"> </w:t>
      </w:r>
      <w:r w:rsidR="00646A00">
        <w:t>the</w:t>
      </w:r>
      <w:r w:rsidR="000D50D7" w:rsidRPr="000D50D7">
        <w:t xml:space="preserve"> </w:t>
      </w:r>
      <w:r w:rsidR="00646A00">
        <w:t>performance</w:t>
      </w:r>
      <w:r w:rsidR="000D50D7" w:rsidRPr="000D50D7">
        <w:t xml:space="preserve"> </w:t>
      </w:r>
      <w:r w:rsidR="00646A00">
        <w:t>of</w:t>
      </w:r>
      <w:r w:rsidR="000D50D7" w:rsidRPr="000D50D7">
        <w:t xml:space="preserve"> </w:t>
      </w:r>
      <w:r w:rsidR="00646A00">
        <w:t>ESW’s</w:t>
      </w:r>
      <w:r w:rsidR="000D50D7" w:rsidRPr="000D50D7">
        <w:t xml:space="preserve"> </w:t>
      </w:r>
      <w:r w:rsidR="00646A00">
        <w:t>functions,</w:t>
      </w:r>
      <w:r w:rsidR="000D50D7" w:rsidRPr="000D50D7">
        <w:t xml:space="preserve"> </w:t>
      </w:r>
      <w:r w:rsidR="00646A00">
        <w:t>or</w:t>
      </w:r>
      <w:r w:rsidR="000D50D7" w:rsidRPr="000D50D7">
        <w:t xml:space="preserve"> </w:t>
      </w:r>
      <w:r w:rsidR="00646A00">
        <w:t>any</w:t>
      </w:r>
      <w:r w:rsidR="000D50D7" w:rsidRPr="000D50D7">
        <w:t xml:space="preserve"> </w:t>
      </w:r>
      <w:r w:rsidR="00646A00">
        <w:t>disruption</w:t>
      </w:r>
      <w:r w:rsidR="000D50D7" w:rsidRPr="000D50D7">
        <w:t xml:space="preserve"> </w:t>
      </w:r>
      <w:r w:rsidR="00646A00">
        <w:t>to</w:t>
      </w:r>
      <w:r w:rsidR="000D50D7" w:rsidRPr="000D50D7">
        <w:t xml:space="preserve"> </w:t>
      </w:r>
      <w:r w:rsidR="00646A00">
        <w:t>the</w:t>
      </w:r>
      <w:r w:rsidR="000D50D7" w:rsidRPr="000D50D7">
        <w:t xml:space="preserve"> </w:t>
      </w:r>
      <w:r w:rsidR="00646A00">
        <w:t>normal</w:t>
      </w:r>
      <w:r w:rsidR="000D50D7" w:rsidRPr="000D50D7">
        <w:t xml:space="preserve"> </w:t>
      </w:r>
      <w:r w:rsidR="00646A00">
        <w:t>operation</w:t>
      </w:r>
      <w:r w:rsidR="000D50D7" w:rsidRPr="000D50D7">
        <w:t xml:space="preserve"> </w:t>
      </w:r>
      <w:r w:rsidR="00646A00">
        <w:t>of</w:t>
      </w:r>
      <w:r w:rsidR="000D50D7" w:rsidRPr="000D50D7">
        <w:t xml:space="preserve"> </w:t>
      </w:r>
      <w:r w:rsidR="00646A00">
        <w:t>ESW’s</w:t>
      </w:r>
      <w:r w:rsidR="000D50D7" w:rsidRPr="000D50D7">
        <w:t xml:space="preserve"> </w:t>
      </w:r>
      <w:r w:rsidR="00646A00">
        <w:t>apparatus</w:t>
      </w:r>
      <w:r w:rsidR="000D50D7" w:rsidRPr="000D50D7">
        <w:t xml:space="preserve"> </w:t>
      </w:r>
      <w:r w:rsidR="00646A00">
        <w:t>resulting</w:t>
      </w:r>
      <w:r w:rsidR="000D50D7" w:rsidRPr="000D50D7">
        <w:t xml:space="preserve"> </w:t>
      </w:r>
      <w:r w:rsidR="00646A00">
        <w:t>in</w:t>
      </w:r>
      <w:r w:rsidR="000D50D7" w:rsidRPr="000D50D7">
        <w:t xml:space="preserve"> </w:t>
      </w:r>
      <w:r w:rsidR="00646A00">
        <w:t>an</w:t>
      </w:r>
      <w:r w:rsidR="000D50D7" w:rsidRPr="000D50D7">
        <w:t xml:space="preserve"> </w:t>
      </w:r>
      <w:r w:rsidR="00646A00">
        <w:t>increase</w:t>
      </w:r>
      <w:r w:rsidR="000D50D7" w:rsidRPr="000D50D7">
        <w:t xml:space="preserve"> </w:t>
      </w:r>
      <w:r w:rsidR="00646A00">
        <w:t>in</w:t>
      </w:r>
      <w:r w:rsidR="000D50D7" w:rsidRPr="000D50D7">
        <w:t xml:space="preserve"> </w:t>
      </w:r>
      <w:r w:rsidR="00646A00">
        <w:t>the</w:t>
      </w:r>
      <w:r w:rsidR="000D50D7" w:rsidRPr="000D50D7">
        <w:t xml:space="preserve"> </w:t>
      </w:r>
      <w:r w:rsidR="00646A00">
        <w:t>costs</w:t>
      </w:r>
      <w:r w:rsidR="000D50D7" w:rsidRPr="000D50D7">
        <w:t xml:space="preserve"> </w:t>
      </w:r>
      <w:r w:rsidR="00646A00">
        <w:t>incurred</w:t>
      </w:r>
      <w:r w:rsidR="000D50D7" w:rsidRPr="000D50D7">
        <w:t xml:space="preserve"> </w:t>
      </w:r>
      <w:r w:rsidR="00646A00">
        <w:t>by</w:t>
      </w:r>
      <w:r w:rsidR="000D50D7" w:rsidRPr="000D50D7">
        <w:t xml:space="preserve"> </w:t>
      </w:r>
      <w:r w:rsidR="00646A00">
        <w:t>ESW</w:t>
      </w:r>
      <w:r w:rsidR="000D50D7" w:rsidRPr="000D50D7">
        <w:t xml:space="preserve"> </w:t>
      </w:r>
      <w:r w:rsidR="00646A00">
        <w:t>in</w:t>
      </w:r>
      <w:r w:rsidR="000D50D7" w:rsidRPr="000D50D7">
        <w:t xml:space="preserve"> </w:t>
      </w:r>
      <w:r w:rsidR="00646A00">
        <w:t>performing</w:t>
      </w:r>
      <w:r w:rsidR="000D50D7" w:rsidRPr="000D50D7">
        <w:t xml:space="preserve"> </w:t>
      </w:r>
      <w:r w:rsidR="00646A00">
        <w:t>it’s</w:t>
      </w:r>
      <w:r w:rsidR="000D50D7" w:rsidRPr="000D50D7">
        <w:t xml:space="preserve"> </w:t>
      </w:r>
      <w:r w:rsidR="00646A00">
        <w:t>functions</w:t>
      </w:r>
      <w:r w:rsidR="000D50D7" w:rsidRPr="000D50D7">
        <w:t xml:space="preserve"> </w:t>
      </w:r>
      <w:r w:rsidR="00646A00">
        <w:t>or</w:t>
      </w:r>
      <w:r w:rsidR="000D50D7" w:rsidRPr="000D50D7">
        <w:t xml:space="preserve"> </w:t>
      </w:r>
      <w:r w:rsidR="00646A00">
        <w:t>in</w:t>
      </w:r>
      <w:r w:rsidR="000D50D7" w:rsidRPr="000D50D7">
        <w:t xml:space="preserve"> </w:t>
      </w:r>
      <w:r w:rsidR="00646A00">
        <w:t>any</w:t>
      </w:r>
      <w:r w:rsidR="000D50D7" w:rsidRPr="000D50D7">
        <w:t xml:space="preserve"> </w:t>
      </w:r>
      <w:r w:rsidR="00646A00">
        <w:t>loss,</w:t>
      </w:r>
      <w:r w:rsidR="000D50D7" w:rsidRPr="000D50D7">
        <w:t xml:space="preserve"> </w:t>
      </w:r>
      <w:r w:rsidR="00646A00">
        <w:t>damages</w:t>
      </w:r>
      <w:r w:rsidR="000D50D7" w:rsidRPr="000D50D7">
        <w:t xml:space="preserve"> </w:t>
      </w:r>
      <w:r w:rsidR="00646A00">
        <w:t>or</w:t>
      </w:r>
      <w:r w:rsidR="000D50D7" w:rsidRPr="000D50D7">
        <w:t xml:space="preserve"> </w:t>
      </w:r>
      <w:r w:rsidR="00646A00">
        <w:t>penalty</w:t>
      </w:r>
      <w:r w:rsidR="000D50D7" w:rsidRPr="000D50D7">
        <w:t xml:space="preserve"> </w:t>
      </w:r>
      <w:r w:rsidR="00646A00">
        <w:t>or</w:t>
      </w:r>
      <w:r w:rsidR="000D50D7" w:rsidRPr="000D50D7">
        <w:t xml:space="preserve"> </w:t>
      </w:r>
      <w:r w:rsidR="00646A00">
        <w:t>fines,</w:t>
      </w:r>
      <w:r w:rsidR="000D50D7" w:rsidRPr="000D50D7">
        <w:t xml:space="preserve"> </w:t>
      </w:r>
      <w:r w:rsidR="00646A00">
        <w:t>or</w:t>
      </w:r>
      <w:r w:rsidR="000D50D7" w:rsidRPr="000D50D7">
        <w:t xml:space="preserve"> </w:t>
      </w:r>
      <w:r w:rsidR="00646A00">
        <w:t>ESW</w:t>
      </w:r>
      <w:r w:rsidR="000D50D7" w:rsidRPr="000D50D7">
        <w:t xml:space="preserve"> </w:t>
      </w:r>
      <w:r w:rsidR="00646A00">
        <w:t>becoming</w:t>
      </w:r>
      <w:r w:rsidR="000D50D7" w:rsidRPr="000D50D7">
        <w:t xml:space="preserve"> </w:t>
      </w:r>
      <w:r w:rsidR="00646A00">
        <w:t>liable</w:t>
      </w:r>
      <w:r w:rsidR="000D50D7" w:rsidRPr="000D50D7">
        <w:t xml:space="preserve"> </w:t>
      </w:r>
      <w:r w:rsidR="00646A00">
        <w:t>to</w:t>
      </w:r>
      <w:r w:rsidR="000D50D7" w:rsidRPr="000D50D7">
        <w:t xml:space="preserve"> </w:t>
      </w:r>
      <w:r w:rsidR="00646A00">
        <w:t>pay</w:t>
      </w:r>
      <w:r w:rsidR="000D50D7" w:rsidRPr="000D50D7">
        <w:t xml:space="preserve"> </w:t>
      </w:r>
      <w:r w:rsidR="00646A00">
        <w:t>any</w:t>
      </w:r>
      <w:r w:rsidR="000D50D7" w:rsidRPr="000D50D7">
        <w:t xml:space="preserve"> </w:t>
      </w:r>
      <w:r w:rsidR="00646A00">
        <w:t>amount</w:t>
      </w:r>
      <w:r w:rsidR="000D50D7" w:rsidRPr="000D50D7">
        <w:t xml:space="preserve"> </w:t>
      </w:r>
      <w:r w:rsidR="00646A00">
        <w:t>to</w:t>
      </w:r>
      <w:r w:rsidR="000D50D7" w:rsidRPr="000D50D7">
        <w:t xml:space="preserve"> </w:t>
      </w:r>
      <w:r w:rsidR="00646A00">
        <w:t>any</w:t>
      </w:r>
      <w:r w:rsidR="000D50D7" w:rsidRPr="000D50D7">
        <w:t xml:space="preserve"> </w:t>
      </w:r>
      <w:r w:rsidR="00646A00">
        <w:t>third</w:t>
      </w:r>
      <w:r w:rsidR="000D50D7" w:rsidRPr="000D50D7">
        <w:t xml:space="preserve"> </w:t>
      </w:r>
      <w:r w:rsidR="00646A00">
        <w:t>party,</w:t>
      </w:r>
      <w:r w:rsidR="000D50D7" w:rsidRPr="000D50D7">
        <w:t xml:space="preserve"> </w:t>
      </w:r>
      <w:r>
        <w:t>the</w:t>
      </w:r>
      <w:r w:rsidR="000D50D7" w:rsidRPr="000D50D7">
        <w:t xml:space="preserve"> </w:t>
      </w:r>
      <w:r>
        <w:t>undertaker</w:t>
      </w:r>
      <w:r w:rsidR="000D50D7" w:rsidRPr="000D50D7">
        <w:t xml:space="preserve"> </w:t>
      </w:r>
      <w:r>
        <w:t>must</w:t>
      </w:r>
      <w:r w:rsidR="004C7FF3">
        <w:t>—</w:t>
      </w:r>
    </w:p>
    <w:p w14:paraId="413F3178" w14:textId="77777777" w:rsidR="00201745" w:rsidRDefault="00201745" w:rsidP="00201745">
      <w:pPr>
        <w:pStyle w:val="N3"/>
      </w:pPr>
      <w:r>
        <w:t>bear</w:t>
      </w:r>
      <w:r w:rsidR="000D50D7" w:rsidRPr="000D50D7">
        <w:t xml:space="preserve"> </w:t>
      </w:r>
      <w:r>
        <w:t>and</w:t>
      </w:r>
      <w:r w:rsidR="000D50D7" w:rsidRPr="000D50D7">
        <w:t xml:space="preserve"> </w:t>
      </w:r>
      <w:r>
        <w:t>pay</w:t>
      </w:r>
      <w:r w:rsidR="000D50D7" w:rsidRPr="000D50D7">
        <w:t xml:space="preserve"> </w:t>
      </w:r>
      <w:r w:rsidR="00646A00">
        <w:t>within</w:t>
      </w:r>
      <w:r w:rsidR="000D50D7" w:rsidRPr="000D50D7">
        <w:t xml:space="preserve"> </w:t>
      </w:r>
      <w:r w:rsidR="00646A00">
        <w:t>30</w:t>
      </w:r>
      <w:r w:rsidR="000D50D7" w:rsidRPr="000D50D7">
        <w:t xml:space="preserve"> </w:t>
      </w:r>
      <w:r w:rsidR="00646A00">
        <w:t>days</w:t>
      </w:r>
      <w:r w:rsidR="000D50D7" w:rsidRPr="000D50D7">
        <w:t xml:space="preserve"> </w:t>
      </w:r>
      <w:r w:rsidR="00646A00">
        <w:t>of</w:t>
      </w:r>
      <w:r w:rsidR="000D50D7" w:rsidRPr="000D50D7">
        <w:t xml:space="preserve"> </w:t>
      </w:r>
      <w:r w:rsidR="00646A00">
        <w:t>demand</w:t>
      </w:r>
      <w:r w:rsidR="000D50D7" w:rsidRPr="000D50D7">
        <w:t xml:space="preserve"> </w:t>
      </w:r>
      <w:r>
        <w:t>the</w:t>
      </w:r>
      <w:r w:rsidR="000D50D7" w:rsidRPr="000D50D7">
        <w:t xml:space="preserve"> </w:t>
      </w:r>
      <w:r>
        <w:t>cost</w:t>
      </w:r>
      <w:r w:rsidR="000D50D7" w:rsidRPr="000D50D7">
        <w:t xml:space="preserve"> </w:t>
      </w:r>
      <w:r>
        <w:t>reasonably</w:t>
      </w:r>
      <w:r w:rsidR="000D50D7" w:rsidRPr="000D50D7">
        <w:t xml:space="preserve"> </w:t>
      </w:r>
      <w:r>
        <w:t>incurred</w:t>
      </w:r>
      <w:r w:rsidR="000D50D7" w:rsidRPr="000D50D7">
        <w:t xml:space="preserve"> </w:t>
      </w:r>
      <w:r>
        <w:t>by</w:t>
      </w:r>
      <w:r w:rsidR="000D50D7" w:rsidRPr="000D50D7">
        <w:t xml:space="preserve"> </w:t>
      </w:r>
      <w:r>
        <w:t>ESW</w:t>
      </w:r>
      <w:r w:rsidR="000D50D7" w:rsidRPr="000D50D7">
        <w:t xml:space="preserve"> </w:t>
      </w:r>
      <w:r>
        <w:t>in</w:t>
      </w:r>
      <w:r w:rsidR="000D50D7" w:rsidRPr="000D50D7">
        <w:t xml:space="preserve"> </w:t>
      </w:r>
      <w:r>
        <w:t>making</w:t>
      </w:r>
      <w:r w:rsidR="000D50D7" w:rsidRPr="000D50D7">
        <w:t xml:space="preserve"> </w:t>
      </w:r>
      <w:r>
        <w:t>good</w:t>
      </w:r>
      <w:r w:rsidR="000D50D7" w:rsidRPr="000D50D7">
        <w:t xml:space="preserve"> </w:t>
      </w:r>
      <w:r>
        <w:t>any</w:t>
      </w:r>
      <w:r w:rsidR="000D50D7" w:rsidRPr="000D50D7">
        <w:t xml:space="preserve"> </w:t>
      </w:r>
      <w:r>
        <w:t>damage</w:t>
      </w:r>
      <w:r w:rsidR="000D50D7" w:rsidRPr="000D50D7">
        <w:t xml:space="preserve"> </w:t>
      </w:r>
      <w:r>
        <w:t>or</w:t>
      </w:r>
      <w:r w:rsidR="000D50D7" w:rsidRPr="000D50D7">
        <w:t xml:space="preserve"> </w:t>
      </w:r>
      <w:r>
        <w:t>restoring</w:t>
      </w:r>
      <w:r w:rsidR="000D50D7" w:rsidRPr="000D50D7">
        <w:t xml:space="preserve"> </w:t>
      </w:r>
      <w:r>
        <w:t>the</w:t>
      </w:r>
      <w:r w:rsidR="000D50D7" w:rsidRPr="000D50D7">
        <w:t xml:space="preserve"> </w:t>
      </w:r>
      <w:r>
        <w:t>supply</w:t>
      </w:r>
      <w:r w:rsidR="000D50D7" w:rsidRPr="000D50D7">
        <w:t xml:space="preserve"> </w:t>
      </w:r>
      <w:r w:rsidR="00646A00">
        <w:t>or</w:t>
      </w:r>
      <w:r w:rsidR="000D50D7" w:rsidRPr="000D50D7">
        <w:t xml:space="preserve"> </w:t>
      </w:r>
      <w:r w:rsidR="00646A00">
        <w:t>service</w:t>
      </w:r>
      <w:r>
        <w:t>;</w:t>
      </w:r>
    </w:p>
    <w:p w14:paraId="30598DFB" w14:textId="77777777" w:rsidR="00201745" w:rsidRDefault="00201745" w:rsidP="00201745">
      <w:pPr>
        <w:pStyle w:val="N3"/>
      </w:pPr>
      <w:r>
        <w:t>make</w:t>
      </w:r>
      <w:r w:rsidR="000D50D7" w:rsidRPr="000D50D7">
        <w:t xml:space="preserve"> </w:t>
      </w:r>
      <w:r>
        <w:t>reasonable</w:t>
      </w:r>
      <w:r w:rsidR="000D50D7" w:rsidRPr="000D50D7">
        <w:t xml:space="preserve"> </w:t>
      </w:r>
      <w:r>
        <w:t>compensation</w:t>
      </w:r>
      <w:r w:rsidR="000D50D7" w:rsidRPr="000D50D7">
        <w:t xml:space="preserve"> </w:t>
      </w:r>
      <w:r>
        <w:t>to</w:t>
      </w:r>
      <w:r w:rsidR="000D50D7" w:rsidRPr="000D50D7">
        <w:t xml:space="preserve"> </w:t>
      </w:r>
      <w:r>
        <w:t>ESW</w:t>
      </w:r>
      <w:r w:rsidR="000D50D7" w:rsidRPr="000D50D7">
        <w:t xml:space="preserve"> </w:t>
      </w:r>
      <w:r>
        <w:t>for</w:t>
      </w:r>
      <w:r w:rsidR="000D50D7" w:rsidRPr="000D50D7">
        <w:t xml:space="preserve"> </w:t>
      </w:r>
      <w:r>
        <w:t>any</w:t>
      </w:r>
      <w:r w:rsidR="000D50D7" w:rsidRPr="000D50D7">
        <w:t xml:space="preserve"> </w:t>
      </w:r>
      <w:r>
        <w:t>other</w:t>
      </w:r>
      <w:r w:rsidR="000D50D7" w:rsidRPr="000D50D7">
        <w:t xml:space="preserve"> </w:t>
      </w:r>
      <w:r>
        <w:t>expenses,</w:t>
      </w:r>
      <w:r w:rsidR="000D50D7" w:rsidRPr="000D50D7">
        <w:t xml:space="preserve"> </w:t>
      </w:r>
      <w:r>
        <w:t>loss,</w:t>
      </w:r>
      <w:r w:rsidR="000D50D7" w:rsidRPr="000D50D7">
        <w:t xml:space="preserve"> </w:t>
      </w:r>
      <w:r>
        <w:t>damages</w:t>
      </w:r>
      <w:r w:rsidR="002402D1">
        <w:t>,</w:t>
      </w:r>
      <w:r w:rsidR="000D50D7" w:rsidRPr="000D50D7">
        <w:t xml:space="preserve"> </w:t>
      </w:r>
      <w:r>
        <w:t>penalty</w:t>
      </w:r>
      <w:r w:rsidR="000D50D7" w:rsidRPr="000D50D7">
        <w:t xml:space="preserve"> </w:t>
      </w:r>
      <w:r>
        <w:t>or</w:t>
      </w:r>
      <w:r w:rsidR="000D50D7" w:rsidRPr="000D50D7">
        <w:t xml:space="preserve"> </w:t>
      </w:r>
      <w:r>
        <w:t>costs</w:t>
      </w:r>
      <w:r w:rsidR="000D50D7" w:rsidRPr="000D50D7">
        <w:t xml:space="preserve"> </w:t>
      </w:r>
      <w:r>
        <w:t>incurred</w:t>
      </w:r>
      <w:r w:rsidR="000D50D7" w:rsidRPr="000D50D7">
        <w:t xml:space="preserve"> </w:t>
      </w:r>
      <w:r>
        <w:t>by</w:t>
      </w:r>
      <w:r w:rsidR="000D50D7" w:rsidRPr="000D50D7">
        <w:t xml:space="preserve"> </w:t>
      </w:r>
      <w:r>
        <w:t>ESW,</w:t>
      </w:r>
    </w:p>
    <w:p w14:paraId="76A8914D" w14:textId="77777777" w:rsidR="00201745" w:rsidRDefault="00201745" w:rsidP="00201745">
      <w:pPr>
        <w:pStyle w:val="T2"/>
      </w:pPr>
      <w:r>
        <w:t>by</w:t>
      </w:r>
      <w:r w:rsidR="000D50D7" w:rsidRPr="000D50D7">
        <w:t xml:space="preserve"> </w:t>
      </w:r>
      <w:r>
        <w:t>reason</w:t>
      </w:r>
      <w:r w:rsidR="000D50D7" w:rsidRPr="000D50D7">
        <w:t xml:space="preserve"> </w:t>
      </w:r>
      <w:r>
        <w:t>or</w:t>
      </w:r>
      <w:r w:rsidR="000D50D7" w:rsidRPr="000D50D7">
        <w:t xml:space="preserve"> </w:t>
      </w:r>
      <w:r>
        <w:t>in</w:t>
      </w:r>
      <w:r w:rsidR="000D50D7" w:rsidRPr="000D50D7">
        <w:t xml:space="preserve"> </w:t>
      </w:r>
      <w:r>
        <w:t>consequence</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damage</w:t>
      </w:r>
      <w:r w:rsidR="000D50D7" w:rsidRPr="000D50D7">
        <w:t xml:space="preserve"> </w:t>
      </w:r>
      <w:r>
        <w:t>or</w:t>
      </w:r>
      <w:r w:rsidR="000D50D7" w:rsidRPr="000D50D7">
        <w:t xml:space="preserve"> </w:t>
      </w:r>
      <w:r>
        <w:t>interruption</w:t>
      </w:r>
      <w:r w:rsidR="000D50D7" w:rsidRPr="000D50D7">
        <w:t xml:space="preserve"> </w:t>
      </w:r>
      <w:r w:rsidR="00646A00">
        <w:t>or</w:t>
      </w:r>
      <w:r w:rsidR="000D50D7" w:rsidRPr="000D50D7">
        <w:t xml:space="preserve"> </w:t>
      </w:r>
      <w:r w:rsidR="00646A00">
        <w:t>disruption</w:t>
      </w:r>
      <w:r w:rsidR="000D50D7" w:rsidRPr="000D50D7">
        <w:t xml:space="preserve"> </w:t>
      </w:r>
      <w:r w:rsidR="00646A00">
        <w:t>or</w:t>
      </w:r>
      <w:r w:rsidR="000D50D7" w:rsidRPr="000D50D7">
        <w:t xml:space="preserve"> </w:t>
      </w:r>
      <w:r w:rsidR="00646A00">
        <w:t>ESW</w:t>
      </w:r>
      <w:r w:rsidR="000D50D7" w:rsidRPr="000D50D7">
        <w:t xml:space="preserve"> </w:t>
      </w:r>
      <w:r w:rsidR="00646A00">
        <w:t>becoming</w:t>
      </w:r>
      <w:r w:rsidR="000D50D7" w:rsidRPr="000D50D7">
        <w:t xml:space="preserve"> </w:t>
      </w:r>
      <w:r w:rsidR="00646A00">
        <w:t>liable</w:t>
      </w:r>
      <w:r w:rsidR="000D50D7" w:rsidRPr="000D50D7">
        <w:t xml:space="preserve"> </w:t>
      </w:r>
      <w:r w:rsidR="00646A00">
        <w:t>to</w:t>
      </w:r>
      <w:r w:rsidR="000D50D7" w:rsidRPr="000D50D7">
        <w:t xml:space="preserve"> </w:t>
      </w:r>
      <w:r w:rsidR="00646A00">
        <w:t>pay</w:t>
      </w:r>
      <w:r w:rsidR="000D50D7" w:rsidRPr="000D50D7">
        <w:t xml:space="preserve"> </w:t>
      </w:r>
      <w:r w:rsidR="00646A00">
        <w:t>any</w:t>
      </w:r>
      <w:r w:rsidR="000D50D7" w:rsidRPr="000D50D7">
        <w:t xml:space="preserve"> </w:t>
      </w:r>
      <w:r w:rsidR="00646A00">
        <w:t>third</w:t>
      </w:r>
      <w:r w:rsidR="000D50D7" w:rsidRPr="000D50D7">
        <w:t xml:space="preserve"> </w:t>
      </w:r>
      <w:r w:rsidR="00646A00">
        <w:t>party</w:t>
      </w:r>
      <w:r w:rsidR="000D50D7" w:rsidRPr="000D50D7">
        <w:t xml:space="preserve"> </w:t>
      </w:r>
      <w:r w:rsidR="00646A00">
        <w:t>aforesaid</w:t>
      </w:r>
      <w:r>
        <w:t>.</w:t>
      </w:r>
    </w:p>
    <w:p w14:paraId="3BDB1CE0" w14:textId="77777777" w:rsidR="00646A00" w:rsidRDefault="00646A00" w:rsidP="008E0BE0">
      <w:pPr>
        <w:pStyle w:val="linespace"/>
      </w:pPr>
    </w:p>
    <w:p w14:paraId="5FEF9869" w14:textId="77777777" w:rsidR="00646A00" w:rsidRDefault="00646A00" w:rsidP="00201745">
      <w:pPr>
        <w:pStyle w:val="N2"/>
      </w:pPr>
      <w:bookmarkStart w:id="1450" w:name="_Ref113364252"/>
      <w:r>
        <w:t>The</w:t>
      </w:r>
      <w:r w:rsidR="000D50D7" w:rsidRPr="000D50D7">
        <w:t xml:space="preserve"> </w:t>
      </w:r>
      <w:r>
        <w:t>fact</w:t>
      </w:r>
      <w:r w:rsidR="000D50D7" w:rsidRPr="000D50D7">
        <w:t xml:space="preserve"> </w:t>
      </w:r>
      <w:r>
        <w:t>that</w:t>
      </w:r>
      <w:r w:rsidR="000D50D7" w:rsidRPr="000D50D7">
        <w:t xml:space="preserve"> </w:t>
      </w:r>
      <w:r>
        <w:t>any</w:t>
      </w:r>
      <w:r w:rsidR="000D50D7" w:rsidRPr="000D50D7">
        <w:t xml:space="preserve"> </w:t>
      </w:r>
      <w:r>
        <w:t>act</w:t>
      </w:r>
      <w:r w:rsidR="000D50D7" w:rsidRPr="000D50D7">
        <w:t xml:space="preserve"> </w:t>
      </w:r>
      <w:r>
        <w:t>or</w:t>
      </w:r>
      <w:r w:rsidR="000D50D7" w:rsidRPr="000D50D7">
        <w:t xml:space="preserve"> </w:t>
      </w:r>
      <w:r>
        <w:t>thing</w:t>
      </w:r>
      <w:r w:rsidR="000D50D7" w:rsidRPr="000D50D7">
        <w:t xml:space="preserve"> </w:t>
      </w:r>
      <w:r>
        <w:t>may</w:t>
      </w:r>
      <w:r w:rsidR="000D50D7" w:rsidRPr="000D50D7">
        <w:t xml:space="preserve"> </w:t>
      </w:r>
      <w:r>
        <w:t>have</w:t>
      </w:r>
      <w:r w:rsidR="000D50D7" w:rsidRPr="000D50D7">
        <w:t xml:space="preserve"> </w:t>
      </w:r>
      <w:r>
        <w:t>been</w:t>
      </w:r>
      <w:r w:rsidR="000D50D7" w:rsidRPr="000D50D7">
        <w:t xml:space="preserve"> </w:t>
      </w:r>
      <w:r>
        <w:t>done</w:t>
      </w:r>
      <w:r w:rsidR="000D50D7" w:rsidRPr="000D50D7">
        <w:t xml:space="preserve"> </w:t>
      </w:r>
      <w:r>
        <w:t>by</w:t>
      </w:r>
      <w:r w:rsidR="000D50D7" w:rsidRPr="000D50D7">
        <w:t xml:space="preserve"> </w:t>
      </w:r>
      <w:r>
        <w:t>ESW</w:t>
      </w:r>
      <w:r w:rsidR="000D50D7" w:rsidRPr="000D50D7">
        <w:t xml:space="preserve"> </w:t>
      </w:r>
      <w:r>
        <w:t>on</w:t>
      </w:r>
      <w:r w:rsidR="000D50D7" w:rsidRPr="000D50D7">
        <w:t xml:space="preserve"> </w:t>
      </w:r>
      <w:r>
        <w:t>behalf</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or</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a</w:t>
      </w:r>
      <w:r w:rsidR="000D50D7" w:rsidRPr="000D50D7">
        <w:t xml:space="preserve"> </w:t>
      </w:r>
      <w:r>
        <w:t>plan</w:t>
      </w:r>
      <w:r w:rsidR="000D50D7" w:rsidRPr="000D50D7">
        <w:t xml:space="preserve"> </w:t>
      </w:r>
      <w:r>
        <w:t>approved</w:t>
      </w:r>
      <w:r w:rsidR="000D50D7" w:rsidRPr="000D50D7">
        <w:t xml:space="preserve"> </w:t>
      </w:r>
      <w:r>
        <w:t>by</w:t>
      </w:r>
      <w:r w:rsidR="000D50D7" w:rsidRPr="000D50D7">
        <w:t xml:space="preserve"> </w:t>
      </w:r>
      <w:r>
        <w:t>ESW</w:t>
      </w:r>
      <w:r w:rsidR="000D50D7" w:rsidRPr="000D50D7">
        <w:t xml:space="preserve"> </w:t>
      </w:r>
      <w:r>
        <w:t>or</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any</w:t>
      </w:r>
      <w:r w:rsidR="000D50D7" w:rsidRPr="000D50D7">
        <w:t xml:space="preserve"> </w:t>
      </w:r>
      <w:r>
        <w:t>requirement</w:t>
      </w:r>
      <w:r w:rsidR="000D50D7" w:rsidRPr="000D50D7">
        <w:t xml:space="preserve"> </w:t>
      </w:r>
      <w:r>
        <w:t>of</w:t>
      </w:r>
      <w:r w:rsidR="000D50D7" w:rsidRPr="000D50D7">
        <w:t xml:space="preserve"> </w:t>
      </w:r>
      <w:r>
        <w:t>ESW</w:t>
      </w:r>
      <w:r w:rsidR="000D50D7" w:rsidRPr="000D50D7">
        <w:t xml:space="preserve"> </w:t>
      </w:r>
      <w:r>
        <w:t>or</w:t>
      </w:r>
      <w:r w:rsidR="000D50D7" w:rsidRPr="000D50D7">
        <w:t xml:space="preserve"> </w:t>
      </w:r>
      <w:r>
        <w:t>under</w:t>
      </w:r>
      <w:r w:rsidR="000D50D7" w:rsidRPr="000D50D7">
        <w:t xml:space="preserve"> </w:t>
      </w:r>
      <w:r>
        <w:t>its</w:t>
      </w:r>
      <w:r w:rsidR="000D50D7" w:rsidRPr="000D50D7">
        <w:t xml:space="preserve"> </w:t>
      </w:r>
      <w:r>
        <w:t>supervision</w:t>
      </w:r>
      <w:r w:rsidR="000D50D7" w:rsidRPr="000D50D7">
        <w:t xml:space="preserve"> </w:t>
      </w:r>
      <w:r>
        <w:t>does</w:t>
      </w:r>
      <w:r w:rsidR="000D50D7" w:rsidRPr="000D50D7">
        <w:t xml:space="preserve"> </w:t>
      </w:r>
      <w:r>
        <w:t>not,</w:t>
      </w:r>
      <w:r w:rsidR="000D50D7" w:rsidRPr="000D50D7">
        <w:t xml:space="preserve"> </w:t>
      </w:r>
      <w:r>
        <w:t>subject</w:t>
      </w:r>
      <w:r w:rsidR="000D50D7" w:rsidRPr="000D50D7">
        <w:t xml:space="preserve"> </w:t>
      </w:r>
      <w:r>
        <w:t>to</w:t>
      </w:r>
      <w:r w:rsidR="000D50D7" w:rsidRPr="000D50D7">
        <w:t xml:space="preserve"> </w:t>
      </w:r>
      <w:r>
        <w:t>sub-paragraph</w:t>
      </w:r>
      <w:r w:rsidR="000D50D7" w:rsidRPr="000D50D7">
        <w:t xml:space="preserve"> </w:t>
      </w:r>
      <w:r>
        <w:t>(3),</w:t>
      </w:r>
      <w:r w:rsidR="000D50D7" w:rsidRPr="000D50D7">
        <w:t xml:space="preserve"> </w:t>
      </w:r>
      <w:r>
        <w:t>excuse</w:t>
      </w:r>
      <w:r w:rsidR="000D50D7" w:rsidRPr="000D50D7">
        <w:t xml:space="preserve"> </w:t>
      </w:r>
      <w:r>
        <w:t>the</w:t>
      </w:r>
      <w:r w:rsidR="000D50D7" w:rsidRPr="000D50D7">
        <w:t xml:space="preserve"> </w:t>
      </w:r>
      <w:r>
        <w:t>undertaker</w:t>
      </w:r>
      <w:r w:rsidR="000D50D7" w:rsidRPr="000D50D7">
        <w:t xml:space="preserve"> </w:t>
      </w:r>
      <w:r>
        <w:t>from</w:t>
      </w:r>
      <w:r w:rsidR="000D50D7" w:rsidRPr="000D50D7">
        <w:t xml:space="preserve"> </w:t>
      </w:r>
      <w:r>
        <w:t>liability</w:t>
      </w:r>
      <w:r w:rsidR="000D50D7" w:rsidRPr="000D50D7">
        <w:t xml:space="preserve"> </w:t>
      </w:r>
      <w:r>
        <w:t>under</w:t>
      </w:r>
      <w:r w:rsidR="000D50D7" w:rsidRPr="000D50D7">
        <w:t xml:space="preserve"> </w:t>
      </w:r>
      <w:r>
        <w:t>the</w:t>
      </w:r>
      <w:r w:rsidR="000D50D7" w:rsidRPr="000D50D7">
        <w:t xml:space="preserve"> </w:t>
      </w:r>
      <w:r>
        <w:t>provisions</w:t>
      </w:r>
      <w:r w:rsidR="000D50D7" w:rsidRPr="000D50D7">
        <w:t xml:space="preserve"> </w:t>
      </w:r>
      <w:r>
        <w:t>of</w:t>
      </w:r>
      <w:r w:rsidR="000D50D7" w:rsidRPr="000D50D7">
        <w:t xml:space="preserve"> </w:t>
      </w:r>
      <w:r>
        <w:t>sub-paragraph</w:t>
      </w:r>
      <w:r w:rsidR="000D50D7" w:rsidRPr="000D50D7">
        <w:t xml:space="preserve"> </w:t>
      </w:r>
      <w:r>
        <w:t>(1).</w:t>
      </w:r>
    </w:p>
    <w:p w14:paraId="05B6E896" w14:textId="77777777" w:rsidR="00201745" w:rsidRDefault="00201745" w:rsidP="00201745">
      <w:pPr>
        <w:pStyle w:val="N2"/>
      </w:pPr>
      <w:r>
        <w:t>Nothing</w:t>
      </w:r>
      <w:r w:rsidR="000D50D7" w:rsidRPr="000D50D7">
        <w:t xml:space="preserve"> </w:t>
      </w:r>
      <w:r>
        <w:t>in</w:t>
      </w:r>
      <w:r w:rsidR="000D50D7" w:rsidRPr="000D50D7">
        <w:t xml:space="preserve"> </w:t>
      </w:r>
      <w:r>
        <w:t>sub-paragraph</w:t>
      </w:r>
      <w:r w:rsidR="000D50D7" w:rsidRPr="000D50D7">
        <w:t xml:space="preserve"> </w:t>
      </w:r>
      <w:r w:rsidR="00215B44">
        <w:fldChar w:fldCharType="begin"/>
      </w:r>
      <w:r w:rsidR="00215B44">
        <w:instrText xml:space="preserve"> REF _Ref113364270 \r \h </w:instrText>
      </w:r>
      <w:r w:rsidR="00215B44">
        <w:fldChar w:fldCharType="separate"/>
      </w:r>
      <w:r w:rsidR="000D50D7">
        <w:t>(1)</w:t>
      </w:r>
      <w:r w:rsidR="00215B44">
        <w:fldChar w:fldCharType="end"/>
      </w:r>
      <w:r w:rsidR="000D50D7" w:rsidRPr="000D50D7">
        <w:t xml:space="preserve"> </w:t>
      </w:r>
      <w:r>
        <w:t>imposes</w:t>
      </w:r>
      <w:r w:rsidR="000D50D7" w:rsidRPr="000D50D7">
        <w:t xml:space="preserve"> </w:t>
      </w:r>
      <w:r>
        <w:t>any</w:t>
      </w:r>
      <w:r w:rsidR="000D50D7" w:rsidRPr="000D50D7">
        <w:t xml:space="preserve"> </w:t>
      </w:r>
      <w:r>
        <w:t>liability</w:t>
      </w:r>
      <w:r w:rsidR="000D50D7" w:rsidRPr="000D50D7">
        <w:t xml:space="preserve"> </w:t>
      </w:r>
      <w:r>
        <w:t>on</w:t>
      </w:r>
      <w:r w:rsidR="000D50D7" w:rsidRPr="000D50D7">
        <w:t xml:space="preserve"> </w:t>
      </w:r>
      <w:r>
        <w:t>the</w:t>
      </w:r>
      <w:r w:rsidR="000D50D7" w:rsidRPr="000D50D7">
        <w:t xml:space="preserve"> </w:t>
      </w:r>
      <w:r>
        <w:t>undertaker</w:t>
      </w:r>
      <w:r w:rsidR="000D50D7" w:rsidRPr="000D50D7">
        <w:t xml:space="preserve"> </w:t>
      </w:r>
      <w:r>
        <w:t>with</w:t>
      </w:r>
      <w:r w:rsidR="000D50D7" w:rsidRPr="000D50D7">
        <w:t xml:space="preserve"> </w:t>
      </w:r>
      <w:r>
        <w:t>respect</w:t>
      </w:r>
      <w:r w:rsidR="000D50D7" w:rsidRPr="000D50D7">
        <w:t xml:space="preserve"> </w:t>
      </w:r>
      <w:r>
        <w:t>to</w:t>
      </w:r>
      <w:r w:rsidR="000D50D7" w:rsidRPr="000D50D7">
        <w:t xml:space="preserve"> </w:t>
      </w:r>
      <w:r>
        <w:t>any</w:t>
      </w:r>
      <w:r w:rsidR="000D50D7" w:rsidRPr="000D50D7">
        <w:t xml:space="preserve"> </w:t>
      </w:r>
      <w:r>
        <w:t>damage</w:t>
      </w:r>
      <w:r w:rsidR="000D50D7" w:rsidRPr="000D50D7">
        <w:t xml:space="preserve"> </w:t>
      </w:r>
      <w:r>
        <w:t>or</w:t>
      </w:r>
      <w:r w:rsidR="000D50D7" w:rsidRPr="000D50D7">
        <w:t xml:space="preserve"> </w:t>
      </w:r>
      <w:r>
        <w:t>interruption</w:t>
      </w:r>
      <w:r w:rsidR="000D50D7" w:rsidRPr="000D50D7">
        <w:t xml:space="preserve"> </w:t>
      </w:r>
      <w:r>
        <w:t>to</w:t>
      </w:r>
      <w:r w:rsidR="000D50D7" w:rsidRPr="000D50D7">
        <w:t xml:space="preserve"> </w:t>
      </w:r>
      <w:r>
        <w:t>the</w:t>
      </w:r>
      <w:r w:rsidR="000D50D7" w:rsidRPr="000D50D7">
        <w:t xml:space="preserve"> </w:t>
      </w:r>
      <w:r>
        <w:t>extent</w:t>
      </w:r>
      <w:r w:rsidR="000D50D7" w:rsidRPr="000D50D7">
        <w:t xml:space="preserve"> </w:t>
      </w:r>
      <w:r>
        <w:t>that</w:t>
      </w:r>
      <w:r w:rsidR="000D50D7" w:rsidRPr="000D50D7">
        <w:t xml:space="preserve"> </w:t>
      </w:r>
      <w:r>
        <w:t>it</w:t>
      </w:r>
      <w:r w:rsidR="000D50D7" w:rsidRPr="000D50D7">
        <w:t xml:space="preserve"> </w:t>
      </w:r>
      <w:r>
        <w:t>is</w:t>
      </w:r>
      <w:r w:rsidR="000D50D7" w:rsidRPr="000D50D7">
        <w:t xml:space="preserve"> </w:t>
      </w:r>
      <w:r>
        <w:t>attributable</w:t>
      </w:r>
      <w:r w:rsidR="000D50D7" w:rsidRPr="000D50D7">
        <w:t xml:space="preserve"> </w:t>
      </w:r>
      <w:r>
        <w:t>to</w:t>
      </w:r>
      <w:r w:rsidR="000D50D7" w:rsidRPr="000D50D7">
        <w:t xml:space="preserve"> </w:t>
      </w:r>
      <w:r>
        <w:t>the</w:t>
      </w:r>
      <w:r w:rsidR="000D50D7" w:rsidRPr="000D50D7">
        <w:t xml:space="preserve"> </w:t>
      </w:r>
      <w:r>
        <w:t>act,</w:t>
      </w:r>
      <w:r w:rsidR="000D50D7" w:rsidRPr="000D50D7">
        <w:t xml:space="preserve"> </w:t>
      </w:r>
      <w:r>
        <w:t>neglect</w:t>
      </w:r>
      <w:r w:rsidR="000D50D7" w:rsidRPr="000D50D7">
        <w:t xml:space="preserve"> </w:t>
      </w:r>
      <w:r>
        <w:t>or</w:t>
      </w:r>
      <w:r w:rsidR="000D50D7" w:rsidRPr="000D50D7">
        <w:t xml:space="preserve"> </w:t>
      </w:r>
      <w:r>
        <w:t>default</w:t>
      </w:r>
      <w:r w:rsidR="000D50D7" w:rsidRPr="000D50D7">
        <w:t xml:space="preserve"> </w:t>
      </w:r>
      <w:r>
        <w:t>of</w:t>
      </w:r>
      <w:r w:rsidR="000D50D7" w:rsidRPr="000D50D7">
        <w:t xml:space="preserve"> </w:t>
      </w:r>
      <w:r>
        <w:t>ESW,</w:t>
      </w:r>
      <w:r w:rsidR="000D50D7" w:rsidRPr="000D50D7">
        <w:t xml:space="preserve"> </w:t>
      </w:r>
      <w:r>
        <w:t>its</w:t>
      </w:r>
      <w:r w:rsidR="000D50D7" w:rsidRPr="000D50D7">
        <w:t xml:space="preserve"> </w:t>
      </w:r>
      <w:r>
        <w:t>officers,</w:t>
      </w:r>
      <w:r w:rsidR="000D50D7" w:rsidRPr="000D50D7">
        <w:t xml:space="preserve"> </w:t>
      </w:r>
      <w:r>
        <w:t>servants,</w:t>
      </w:r>
      <w:r w:rsidR="000D50D7" w:rsidRPr="000D50D7">
        <w:t xml:space="preserve"> </w:t>
      </w:r>
      <w:r>
        <w:t>contractors</w:t>
      </w:r>
      <w:r w:rsidR="000D50D7" w:rsidRPr="000D50D7">
        <w:t xml:space="preserve"> </w:t>
      </w:r>
      <w:r>
        <w:t>or</w:t>
      </w:r>
      <w:r w:rsidR="000D50D7" w:rsidRPr="000D50D7">
        <w:t xml:space="preserve"> </w:t>
      </w:r>
      <w:r>
        <w:t>agents.</w:t>
      </w:r>
      <w:bookmarkEnd w:id="1450"/>
    </w:p>
    <w:p w14:paraId="5505804F" w14:textId="77777777" w:rsidR="00201745" w:rsidRDefault="00201745" w:rsidP="00201745">
      <w:pPr>
        <w:pStyle w:val="N2"/>
      </w:pPr>
      <w:bookmarkStart w:id="1451" w:name="_Ref113364257"/>
      <w:r>
        <w:t>ESW</w:t>
      </w:r>
      <w:r w:rsidR="000D50D7" w:rsidRPr="000D50D7">
        <w:t xml:space="preserve"> </w:t>
      </w:r>
      <w:r>
        <w:t>must</w:t>
      </w:r>
      <w:r w:rsidR="000D50D7" w:rsidRPr="000D50D7">
        <w:t xml:space="preserve"> </w:t>
      </w:r>
      <w:r>
        <w:t>give</w:t>
      </w:r>
      <w:r w:rsidR="000D50D7" w:rsidRPr="000D50D7">
        <w:t xml:space="preserve"> </w:t>
      </w:r>
      <w:r>
        <w:t>the</w:t>
      </w:r>
      <w:r w:rsidR="000D50D7" w:rsidRPr="000D50D7">
        <w:t xml:space="preserve"> </w:t>
      </w:r>
      <w:r>
        <w:t>undertaker</w:t>
      </w:r>
      <w:r w:rsidR="000D50D7" w:rsidRPr="000D50D7">
        <w:t xml:space="preserve"> </w:t>
      </w:r>
      <w:r>
        <w:t>reasonable</w:t>
      </w:r>
      <w:r w:rsidR="000D50D7" w:rsidRPr="000D50D7">
        <w:t xml:space="preserve"> </w:t>
      </w:r>
      <w:r>
        <w:t>notice</w:t>
      </w:r>
      <w:r w:rsidR="000D50D7" w:rsidRPr="000D50D7">
        <w:t xml:space="preserve"> </w:t>
      </w:r>
      <w:r>
        <w:t>of</w:t>
      </w:r>
      <w:r w:rsidR="000D50D7" w:rsidRPr="000D50D7">
        <w:t xml:space="preserve"> </w:t>
      </w:r>
      <w:r>
        <w:t>any</w:t>
      </w:r>
      <w:r w:rsidR="000D50D7" w:rsidRPr="000D50D7">
        <w:t xml:space="preserve"> </w:t>
      </w:r>
      <w:r>
        <w:t>such</w:t>
      </w:r>
      <w:r w:rsidR="000D50D7" w:rsidRPr="000D50D7">
        <w:t xml:space="preserve"> </w:t>
      </w:r>
      <w:r>
        <w:t>claim</w:t>
      </w:r>
      <w:r w:rsidR="000D50D7" w:rsidRPr="000D50D7">
        <w:t xml:space="preserve"> </w:t>
      </w:r>
      <w:r>
        <w:t>or</w:t>
      </w:r>
      <w:r w:rsidR="000D50D7" w:rsidRPr="000D50D7">
        <w:t xml:space="preserve"> </w:t>
      </w:r>
      <w:r>
        <w:t>demand</w:t>
      </w:r>
      <w:r w:rsidR="000D50D7" w:rsidRPr="000D50D7">
        <w:t xml:space="preserve"> </w:t>
      </w:r>
      <w:r>
        <w:t>and</w:t>
      </w:r>
      <w:r w:rsidR="000D50D7" w:rsidRPr="000D50D7">
        <w:t xml:space="preserve"> </w:t>
      </w:r>
      <w:r>
        <w:t>no</w:t>
      </w:r>
      <w:r w:rsidR="000D50D7" w:rsidRPr="000D50D7">
        <w:t xml:space="preserve"> </w:t>
      </w:r>
      <w:r>
        <w:t>settlement</w:t>
      </w:r>
      <w:r w:rsidR="000D50D7" w:rsidRPr="000D50D7">
        <w:t xml:space="preserve"> </w:t>
      </w:r>
      <w:r>
        <w:t>or</w:t>
      </w:r>
      <w:r w:rsidR="000D50D7" w:rsidRPr="000D50D7">
        <w:t xml:space="preserve"> </w:t>
      </w:r>
      <w:r>
        <w:t>compromise</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made</w:t>
      </w:r>
      <w:r w:rsidR="000D50D7" w:rsidRPr="000D50D7">
        <w:t xml:space="preserve"> </w:t>
      </w:r>
      <w:r>
        <w:t>without</w:t>
      </w:r>
      <w:r w:rsidR="000D50D7" w:rsidRPr="000D50D7">
        <w:t xml:space="preserve"> </w:t>
      </w:r>
      <w:r>
        <w:t>the</w:t>
      </w:r>
      <w:r w:rsidR="000D50D7" w:rsidRPr="000D50D7">
        <w:t xml:space="preserve"> </w:t>
      </w:r>
      <w:r>
        <w:t>consent</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which</w:t>
      </w:r>
      <w:r w:rsidR="000D50D7" w:rsidRPr="000D50D7">
        <w:t xml:space="preserve"> </w:t>
      </w:r>
      <w:r w:rsidR="00646A00">
        <w:t>will</w:t>
      </w:r>
      <w:r w:rsidR="000D50D7" w:rsidRPr="000D50D7">
        <w:t xml:space="preserve"> </w:t>
      </w:r>
      <w:r w:rsidR="00646A00">
        <w:t>not</w:t>
      </w:r>
      <w:r w:rsidR="000D50D7" w:rsidRPr="000D50D7">
        <w:t xml:space="preserve"> </w:t>
      </w:r>
      <w:r w:rsidR="00646A00">
        <w:t>be</w:t>
      </w:r>
      <w:r w:rsidR="000D50D7" w:rsidRPr="000D50D7">
        <w:t xml:space="preserve"> </w:t>
      </w:r>
      <w:r w:rsidR="00646A00">
        <w:t>unreasonably</w:t>
      </w:r>
      <w:r w:rsidR="000D50D7" w:rsidRPr="000D50D7">
        <w:t xml:space="preserve"> </w:t>
      </w:r>
      <w:r w:rsidR="00646A00">
        <w:t>withheld</w:t>
      </w:r>
      <w:r w:rsidR="000D50D7" w:rsidRPr="000D50D7">
        <w:t xml:space="preserve"> </w:t>
      </w:r>
      <w:r w:rsidR="00646A00">
        <w:t>or</w:t>
      </w:r>
      <w:r w:rsidR="000D50D7" w:rsidRPr="000D50D7">
        <w:t xml:space="preserve"> </w:t>
      </w:r>
      <w:r w:rsidR="00646A00">
        <w:t>delayed</w:t>
      </w:r>
      <w:r w:rsidR="000D50D7" w:rsidRPr="000D50D7">
        <w:t xml:space="preserve"> </w:t>
      </w:r>
      <w:r w:rsidR="00646A00">
        <w:t>by</w:t>
      </w:r>
      <w:r w:rsidR="000D50D7" w:rsidRPr="000D50D7">
        <w:t xml:space="preserve"> </w:t>
      </w:r>
      <w:r w:rsidR="00646A00">
        <w:t>the</w:t>
      </w:r>
      <w:r w:rsidR="000D50D7" w:rsidRPr="000D50D7">
        <w:t xml:space="preserve"> </w:t>
      </w:r>
      <w:r w:rsidR="00646A00">
        <w:t>undertaker</w:t>
      </w:r>
      <w:r w:rsidR="000D50D7" w:rsidRPr="000D50D7">
        <w:t xml:space="preserve"> </w:t>
      </w:r>
      <w:r w:rsidR="00646A00">
        <w:t>and</w:t>
      </w:r>
      <w:r w:rsidR="000D50D7" w:rsidRPr="000D50D7">
        <w:t xml:space="preserve"> </w:t>
      </w:r>
      <w:r w:rsidR="00646A00">
        <w:t>which,</w:t>
      </w:r>
      <w:r w:rsidR="000D50D7" w:rsidRPr="000D50D7">
        <w:t xml:space="preserve"> </w:t>
      </w:r>
      <w:r>
        <w:t>if</w:t>
      </w:r>
      <w:r w:rsidR="000D50D7" w:rsidRPr="000D50D7">
        <w:t xml:space="preserve"> </w:t>
      </w:r>
      <w:r w:rsidR="00646A00">
        <w:t>the</w:t>
      </w:r>
      <w:r w:rsidR="000D50D7" w:rsidRPr="000D50D7">
        <w:t xml:space="preserve"> </w:t>
      </w:r>
      <w:r w:rsidR="00646A00">
        <w:t>undertaker</w:t>
      </w:r>
      <w:r w:rsidR="000D50D7" w:rsidRPr="000D50D7">
        <w:t xml:space="preserve"> </w:t>
      </w:r>
      <w:r>
        <w:t>withholds</w:t>
      </w:r>
      <w:r w:rsidR="000D50D7" w:rsidRPr="000D50D7">
        <w:t xml:space="preserve"> </w:t>
      </w:r>
      <w:r>
        <w:t>such</w:t>
      </w:r>
      <w:r w:rsidR="000D50D7" w:rsidRPr="000D50D7">
        <w:t xml:space="preserve"> </w:t>
      </w:r>
      <w:r>
        <w:t>consent,</w:t>
      </w:r>
      <w:r w:rsidR="000D50D7" w:rsidRPr="000D50D7">
        <w:t xml:space="preserve"> </w:t>
      </w:r>
      <w:r>
        <w:t>has</w:t>
      </w:r>
      <w:r w:rsidR="000D50D7" w:rsidRPr="000D50D7">
        <w:t xml:space="preserve"> </w:t>
      </w:r>
      <w:r w:rsidR="002402D1">
        <w:t>the</w:t>
      </w:r>
      <w:r w:rsidR="000D50D7" w:rsidRPr="000D50D7">
        <w:t xml:space="preserve"> </w:t>
      </w:r>
      <w:r>
        <w:t>sole</w:t>
      </w:r>
      <w:r w:rsidR="000D50D7" w:rsidRPr="000D50D7">
        <w:t xml:space="preserve"> </w:t>
      </w:r>
      <w:r>
        <w:t>conduct</w:t>
      </w:r>
      <w:r w:rsidR="000D50D7" w:rsidRPr="000D50D7">
        <w:t xml:space="preserve"> </w:t>
      </w:r>
      <w:r>
        <w:t>of</w:t>
      </w:r>
      <w:r w:rsidR="000D50D7" w:rsidRPr="000D50D7">
        <w:t xml:space="preserve"> </w:t>
      </w:r>
      <w:r>
        <w:t>any</w:t>
      </w:r>
      <w:r w:rsidR="000D50D7" w:rsidRPr="000D50D7">
        <w:t xml:space="preserve"> </w:t>
      </w:r>
      <w:r>
        <w:t>settlement</w:t>
      </w:r>
      <w:r w:rsidR="000D50D7" w:rsidRPr="000D50D7">
        <w:t xml:space="preserve"> </w:t>
      </w:r>
      <w:r>
        <w:t>or</w:t>
      </w:r>
      <w:r w:rsidR="000D50D7" w:rsidRPr="000D50D7">
        <w:t xml:space="preserve"> </w:t>
      </w:r>
      <w:r>
        <w:t>compromise</w:t>
      </w:r>
      <w:r w:rsidR="000D50D7" w:rsidRPr="000D50D7">
        <w:t xml:space="preserve"> </w:t>
      </w:r>
      <w:r>
        <w:t>or</w:t>
      </w:r>
      <w:r w:rsidR="000D50D7" w:rsidRPr="000D50D7">
        <w:t xml:space="preserve"> </w:t>
      </w:r>
      <w:r>
        <w:t>of</w:t>
      </w:r>
      <w:r w:rsidR="000D50D7" w:rsidRPr="000D50D7">
        <w:t xml:space="preserve"> </w:t>
      </w:r>
      <w:r>
        <w:t>any</w:t>
      </w:r>
      <w:r w:rsidR="000D50D7" w:rsidRPr="000D50D7">
        <w:t xml:space="preserve"> </w:t>
      </w:r>
      <w:r>
        <w:t>proceedings</w:t>
      </w:r>
      <w:r w:rsidR="000D50D7" w:rsidRPr="000D50D7">
        <w:t xml:space="preserve"> </w:t>
      </w:r>
      <w:r>
        <w:t>necessary</w:t>
      </w:r>
      <w:r w:rsidR="000D50D7" w:rsidRPr="000D50D7">
        <w:t xml:space="preserve"> </w:t>
      </w:r>
      <w:r>
        <w:t>to</w:t>
      </w:r>
      <w:r w:rsidR="000D50D7" w:rsidRPr="000D50D7">
        <w:t xml:space="preserve"> </w:t>
      </w:r>
      <w:r>
        <w:t>resist</w:t>
      </w:r>
      <w:r w:rsidR="000D50D7" w:rsidRPr="000D50D7">
        <w:t xml:space="preserve"> </w:t>
      </w:r>
      <w:r>
        <w:t>the</w:t>
      </w:r>
      <w:r w:rsidR="000D50D7" w:rsidRPr="000D50D7">
        <w:t xml:space="preserve"> </w:t>
      </w:r>
      <w:r>
        <w:t>claim</w:t>
      </w:r>
      <w:r w:rsidR="000D50D7" w:rsidRPr="000D50D7">
        <w:t xml:space="preserve"> </w:t>
      </w:r>
      <w:r>
        <w:t>or</w:t>
      </w:r>
      <w:r w:rsidR="000D50D7" w:rsidRPr="000D50D7">
        <w:t xml:space="preserve"> </w:t>
      </w:r>
      <w:r>
        <w:t>demand.</w:t>
      </w:r>
      <w:bookmarkEnd w:id="1451"/>
    </w:p>
    <w:p w14:paraId="4F182AEB" w14:textId="77777777" w:rsidR="00201745" w:rsidRDefault="00201745" w:rsidP="00201745">
      <w:pPr>
        <w:pStyle w:val="H1"/>
      </w:pPr>
      <w:r>
        <w:t>Other</w:t>
      </w:r>
    </w:p>
    <w:p w14:paraId="6D335980" w14:textId="77777777" w:rsidR="00201745" w:rsidRDefault="000D50D7" w:rsidP="00201745">
      <w:pPr>
        <w:pStyle w:val="N1"/>
      </w:pPr>
      <w:r w:rsidRPr="000D50D7">
        <w:t> </w:t>
      </w:r>
      <w:r w:rsidR="00201745">
        <w:t>Any</w:t>
      </w:r>
      <w:r w:rsidRPr="000D50D7">
        <w:t xml:space="preserve"> </w:t>
      </w:r>
      <w:r w:rsidR="00201745">
        <w:t>agreement</w:t>
      </w:r>
      <w:r w:rsidRPr="000D50D7">
        <w:t xml:space="preserve"> </w:t>
      </w:r>
      <w:r w:rsidR="00201745">
        <w:t>or</w:t>
      </w:r>
      <w:r w:rsidRPr="000D50D7">
        <w:t xml:space="preserve"> </w:t>
      </w:r>
      <w:r w:rsidR="00201745">
        <w:t>approval</w:t>
      </w:r>
      <w:r w:rsidRPr="000D50D7">
        <w:t xml:space="preserve"> </w:t>
      </w:r>
      <w:r w:rsidR="00201745">
        <w:t>of</w:t>
      </w:r>
      <w:r w:rsidRPr="000D50D7">
        <w:t xml:space="preserve"> </w:t>
      </w:r>
      <w:r w:rsidR="00201745">
        <w:t>ESW</w:t>
      </w:r>
      <w:r w:rsidRPr="000D50D7">
        <w:t xml:space="preserve"> </w:t>
      </w:r>
      <w:r w:rsidR="00201745">
        <w:t>required</w:t>
      </w:r>
      <w:r w:rsidRPr="000D50D7">
        <w:t xml:space="preserve"> </w:t>
      </w:r>
      <w:r w:rsidR="00201745">
        <w:t>under</w:t>
      </w:r>
      <w:r w:rsidRPr="000D50D7">
        <w:t xml:space="preserve"> </w:t>
      </w:r>
      <w:r w:rsidR="00201745">
        <w:t>these</w:t>
      </w:r>
      <w:r w:rsidRPr="000D50D7">
        <w:t xml:space="preserve"> </w:t>
      </w:r>
      <w:r w:rsidR="00201745">
        <w:t>provisions</w:t>
      </w:r>
      <w:r w:rsidR="004C7FF3">
        <w:t>—</w:t>
      </w:r>
    </w:p>
    <w:p w14:paraId="65FD856C" w14:textId="77777777" w:rsidR="00201745" w:rsidRDefault="00201745" w:rsidP="00201745">
      <w:pPr>
        <w:pStyle w:val="N3"/>
      </w:pPr>
      <w:r>
        <w:t>must</w:t>
      </w:r>
      <w:r w:rsidR="000D50D7" w:rsidRPr="000D50D7">
        <w:t xml:space="preserve"> </w:t>
      </w:r>
      <w:r>
        <w:t>not</w:t>
      </w:r>
      <w:r w:rsidR="000D50D7" w:rsidRPr="000D50D7">
        <w:t xml:space="preserve"> </w:t>
      </w:r>
      <w:r>
        <w:t>be</w:t>
      </w:r>
      <w:r w:rsidR="000D50D7" w:rsidRPr="000D50D7">
        <w:t xml:space="preserve"> </w:t>
      </w:r>
      <w:r>
        <w:t>unreasonably</w:t>
      </w:r>
      <w:r w:rsidR="000D50D7" w:rsidRPr="000D50D7">
        <w:t xml:space="preserve"> </w:t>
      </w:r>
      <w:r>
        <w:t>withheld</w:t>
      </w:r>
      <w:r w:rsidR="000D50D7" w:rsidRPr="000D50D7">
        <w:t xml:space="preserve"> </w:t>
      </w:r>
      <w:r>
        <w:t>or</w:t>
      </w:r>
      <w:r w:rsidR="000D50D7" w:rsidRPr="000D50D7">
        <w:t xml:space="preserve"> </w:t>
      </w:r>
      <w:r>
        <w:t>delayed;</w:t>
      </w:r>
    </w:p>
    <w:p w14:paraId="49F47F3D" w14:textId="77777777" w:rsidR="00201745" w:rsidRDefault="00201745" w:rsidP="00201745">
      <w:pPr>
        <w:pStyle w:val="N3"/>
      </w:pPr>
      <w:r>
        <w:t>is</w:t>
      </w:r>
      <w:r w:rsidR="000D50D7" w:rsidRPr="000D50D7">
        <w:t xml:space="preserve"> </w:t>
      </w:r>
      <w:r>
        <w:t>deemed</w:t>
      </w:r>
      <w:r w:rsidR="000D50D7" w:rsidRPr="000D50D7">
        <w:t xml:space="preserve"> </w:t>
      </w:r>
      <w:r>
        <w:t>to</w:t>
      </w:r>
      <w:r w:rsidR="000D50D7" w:rsidRPr="000D50D7">
        <w:t xml:space="preserve"> </w:t>
      </w:r>
      <w:r>
        <w:t>have</w:t>
      </w:r>
      <w:r w:rsidR="000D50D7" w:rsidRPr="000D50D7">
        <w:t xml:space="preserve"> </w:t>
      </w:r>
      <w:r>
        <w:t>been</w:t>
      </w:r>
      <w:r w:rsidR="000D50D7" w:rsidRPr="000D50D7">
        <w:t xml:space="preserve"> </w:t>
      </w:r>
      <w:r>
        <w:t>give</w:t>
      </w:r>
      <w:r w:rsidR="002402D1">
        <w:t>n</w:t>
      </w:r>
      <w:r w:rsidR="000D50D7" w:rsidRPr="000D50D7">
        <w:t xml:space="preserve"> </w:t>
      </w:r>
      <w:r>
        <w:t>if</w:t>
      </w:r>
      <w:r w:rsidR="000D50D7" w:rsidRPr="000D50D7">
        <w:t xml:space="preserve"> </w:t>
      </w:r>
      <w:r>
        <w:t>it</w:t>
      </w:r>
      <w:r w:rsidR="000D50D7" w:rsidRPr="000D50D7">
        <w:t xml:space="preserve"> </w:t>
      </w:r>
      <w:r>
        <w:t>is</w:t>
      </w:r>
      <w:r w:rsidR="000D50D7" w:rsidRPr="000D50D7">
        <w:t xml:space="preserve"> </w:t>
      </w:r>
      <w:r>
        <w:t>neither</w:t>
      </w:r>
      <w:r w:rsidR="000D50D7" w:rsidRPr="000D50D7">
        <w:t xml:space="preserve"> </w:t>
      </w:r>
      <w:r>
        <w:t>given</w:t>
      </w:r>
      <w:r w:rsidR="000D50D7" w:rsidRPr="000D50D7">
        <w:t xml:space="preserve"> </w:t>
      </w:r>
      <w:r>
        <w:t>nor</w:t>
      </w:r>
      <w:r w:rsidR="000D50D7" w:rsidRPr="000D50D7">
        <w:t xml:space="preserve"> </w:t>
      </w:r>
      <w:r>
        <w:t>refused</w:t>
      </w:r>
      <w:r w:rsidR="000D50D7" w:rsidRPr="000D50D7">
        <w:t xml:space="preserve"> </w:t>
      </w:r>
      <w:r>
        <w:t>within</w:t>
      </w:r>
      <w:r w:rsidR="000D50D7" w:rsidRPr="000D50D7">
        <w:t xml:space="preserve"> </w:t>
      </w:r>
      <w:r>
        <w:t>42</w:t>
      </w:r>
      <w:r w:rsidR="000D50D7" w:rsidRPr="000D50D7">
        <w:t xml:space="preserve"> </w:t>
      </w:r>
      <w:r>
        <w:t>days</w:t>
      </w:r>
      <w:r w:rsidR="000D50D7" w:rsidRPr="000D50D7">
        <w:t xml:space="preserve"> </w:t>
      </w:r>
      <w:r>
        <w:t>of</w:t>
      </w:r>
      <w:r w:rsidR="000D50D7" w:rsidRPr="000D50D7">
        <w:t xml:space="preserve"> </w:t>
      </w:r>
      <w:r>
        <w:t>the</w:t>
      </w:r>
      <w:r w:rsidR="000D50D7" w:rsidRPr="000D50D7">
        <w:t xml:space="preserve"> </w:t>
      </w:r>
      <w:r>
        <w:t>date</w:t>
      </w:r>
      <w:r w:rsidR="000D50D7" w:rsidRPr="000D50D7">
        <w:t xml:space="preserve"> </w:t>
      </w:r>
      <w:r>
        <w:t>of</w:t>
      </w:r>
      <w:r w:rsidR="000D50D7" w:rsidRPr="000D50D7">
        <w:t xml:space="preserve"> </w:t>
      </w:r>
      <w:r>
        <w:t>submission</w:t>
      </w:r>
      <w:r w:rsidR="000D50D7" w:rsidRPr="000D50D7">
        <w:t xml:space="preserve"> </w:t>
      </w:r>
      <w:r>
        <w:t>of</w:t>
      </w:r>
      <w:r w:rsidR="000D50D7" w:rsidRPr="000D50D7">
        <w:t xml:space="preserve"> </w:t>
      </w:r>
      <w:r>
        <w:t>a</w:t>
      </w:r>
      <w:r w:rsidR="000D50D7" w:rsidRPr="000D50D7">
        <w:t xml:space="preserve"> </w:t>
      </w:r>
      <w:r>
        <w:t>request</w:t>
      </w:r>
      <w:r w:rsidR="000D50D7" w:rsidRPr="000D50D7">
        <w:t xml:space="preserve"> </w:t>
      </w:r>
      <w:r>
        <w:t>for</w:t>
      </w:r>
      <w:r w:rsidR="000D50D7" w:rsidRPr="000D50D7">
        <w:t xml:space="preserve"> </w:t>
      </w:r>
      <w:r>
        <w:t>such</w:t>
      </w:r>
      <w:r w:rsidR="000D50D7" w:rsidRPr="000D50D7">
        <w:t xml:space="preserve"> </w:t>
      </w:r>
      <w:r>
        <w:t>agreement</w:t>
      </w:r>
      <w:r w:rsidR="000D50D7" w:rsidRPr="000D50D7">
        <w:t xml:space="preserve"> </w:t>
      </w:r>
      <w:r>
        <w:t>or</w:t>
      </w:r>
      <w:r w:rsidR="000D50D7" w:rsidRPr="000D50D7">
        <w:t xml:space="preserve"> </w:t>
      </w:r>
      <w:r>
        <w:t>approval,</w:t>
      </w:r>
      <w:r w:rsidR="000D50D7" w:rsidRPr="000D50D7">
        <w:t xml:space="preserve"> </w:t>
      </w:r>
      <w:r>
        <w:t>or,</w:t>
      </w:r>
      <w:r w:rsidR="000D50D7" w:rsidRPr="000D50D7">
        <w:t xml:space="preserve"> </w:t>
      </w:r>
      <w:r>
        <w:t>in</w:t>
      </w:r>
      <w:r w:rsidR="000D50D7" w:rsidRPr="000D50D7">
        <w:t xml:space="preserve"> </w:t>
      </w:r>
      <w:r>
        <w:t>the</w:t>
      </w:r>
      <w:r w:rsidR="000D50D7" w:rsidRPr="000D50D7">
        <w:t xml:space="preserve"> </w:t>
      </w:r>
      <w:r>
        <w:t>case</w:t>
      </w:r>
      <w:r w:rsidR="000D50D7" w:rsidRPr="000D50D7">
        <w:t xml:space="preserve"> </w:t>
      </w:r>
      <w:r>
        <w:t>of</w:t>
      </w:r>
      <w:r w:rsidR="000D50D7" w:rsidRPr="000D50D7">
        <w:t xml:space="preserve"> </w:t>
      </w:r>
      <w:r>
        <w:t>a</w:t>
      </w:r>
      <w:r w:rsidR="000D50D7" w:rsidRPr="000D50D7">
        <w:t xml:space="preserve"> </w:t>
      </w:r>
      <w:r>
        <w:t>refusal,</w:t>
      </w:r>
      <w:r w:rsidR="000D50D7" w:rsidRPr="000D50D7">
        <w:t xml:space="preserve"> </w:t>
      </w:r>
      <w:r>
        <w:t>if</w:t>
      </w:r>
      <w:r w:rsidR="000D50D7" w:rsidRPr="000D50D7">
        <w:t xml:space="preserve"> </w:t>
      </w:r>
      <w:r>
        <w:t>it</w:t>
      </w:r>
      <w:r w:rsidR="000D50D7" w:rsidRPr="000D50D7">
        <w:t xml:space="preserve"> </w:t>
      </w:r>
      <w:r>
        <w:t>is</w:t>
      </w:r>
      <w:r w:rsidR="000D50D7" w:rsidRPr="000D50D7">
        <w:t xml:space="preserve"> </w:t>
      </w:r>
      <w:r>
        <w:t>not</w:t>
      </w:r>
      <w:r w:rsidR="000D50D7" w:rsidRPr="000D50D7">
        <w:t xml:space="preserve"> </w:t>
      </w:r>
      <w:r>
        <w:t>accompanied</w:t>
      </w:r>
      <w:r w:rsidR="000D50D7" w:rsidRPr="000D50D7">
        <w:t xml:space="preserve"> </w:t>
      </w:r>
      <w:r>
        <w:t>by</w:t>
      </w:r>
      <w:r w:rsidR="000D50D7" w:rsidRPr="000D50D7">
        <w:t xml:space="preserve"> </w:t>
      </w:r>
      <w:r>
        <w:t>a</w:t>
      </w:r>
      <w:r w:rsidR="000D50D7" w:rsidRPr="000D50D7">
        <w:t xml:space="preserve"> </w:t>
      </w:r>
      <w:r>
        <w:t>statement</w:t>
      </w:r>
      <w:r w:rsidR="000D50D7" w:rsidRPr="000D50D7">
        <w:t xml:space="preserve"> </w:t>
      </w:r>
      <w:r>
        <w:t>of</w:t>
      </w:r>
      <w:r w:rsidR="000D50D7" w:rsidRPr="000D50D7">
        <w:t xml:space="preserve"> </w:t>
      </w:r>
      <w:r>
        <w:t>the</w:t>
      </w:r>
      <w:r w:rsidR="000D50D7" w:rsidRPr="000D50D7">
        <w:t xml:space="preserve"> </w:t>
      </w:r>
      <w:r>
        <w:t>grounds</w:t>
      </w:r>
      <w:r w:rsidR="000D50D7" w:rsidRPr="000D50D7">
        <w:t xml:space="preserve"> </w:t>
      </w:r>
      <w:r>
        <w:t>of</w:t>
      </w:r>
      <w:r w:rsidR="000D50D7" w:rsidRPr="000D50D7">
        <w:t xml:space="preserve"> </w:t>
      </w:r>
      <w:r>
        <w:t>refusal;</w:t>
      </w:r>
      <w:r w:rsidR="000D50D7" w:rsidRPr="000D50D7">
        <w:t xml:space="preserve"> </w:t>
      </w:r>
      <w:r>
        <w:t>and</w:t>
      </w:r>
    </w:p>
    <w:p w14:paraId="43C21C6E" w14:textId="77777777" w:rsidR="00201745" w:rsidRDefault="00201745" w:rsidP="00201745">
      <w:pPr>
        <w:pStyle w:val="N3"/>
      </w:pPr>
      <w:r>
        <w:t>any</w:t>
      </w:r>
      <w:r w:rsidR="000D50D7" w:rsidRPr="000D50D7">
        <w:t xml:space="preserve"> </w:t>
      </w:r>
      <w:r>
        <w:t>request</w:t>
      </w:r>
      <w:r w:rsidR="000D50D7" w:rsidRPr="000D50D7">
        <w:t xml:space="preserve"> </w:t>
      </w:r>
      <w:r>
        <w:t>for</w:t>
      </w:r>
      <w:r w:rsidR="000D50D7" w:rsidRPr="000D50D7">
        <w:t xml:space="preserve"> </w:t>
      </w:r>
      <w:r>
        <w:t>agreement</w:t>
      </w:r>
      <w:r w:rsidR="000D50D7" w:rsidRPr="000D50D7">
        <w:t xml:space="preserve"> </w:t>
      </w:r>
      <w:r>
        <w:t>or</w:t>
      </w:r>
      <w:r w:rsidR="000D50D7" w:rsidRPr="000D50D7">
        <w:t xml:space="preserve"> </w:t>
      </w:r>
      <w:r>
        <w:t>approval</w:t>
      </w:r>
      <w:r w:rsidR="000D50D7" w:rsidRPr="000D50D7">
        <w:t xml:space="preserve"> </w:t>
      </w:r>
      <w:r>
        <w:t>of</w:t>
      </w:r>
      <w:r w:rsidR="000D50D7" w:rsidRPr="000D50D7">
        <w:t xml:space="preserve"> </w:t>
      </w:r>
      <w:r>
        <w:t>ESW</w:t>
      </w:r>
      <w:r w:rsidR="000D50D7" w:rsidRPr="000D50D7">
        <w:t xml:space="preserve"> </w:t>
      </w:r>
      <w:r>
        <w:t>required</w:t>
      </w:r>
      <w:r w:rsidR="000D50D7" w:rsidRPr="000D50D7">
        <w:t xml:space="preserve"> </w:t>
      </w:r>
      <w:r>
        <w:t>under</w:t>
      </w:r>
      <w:r w:rsidR="000D50D7" w:rsidRPr="000D50D7">
        <w:t xml:space="preserve"> </w:t>
      </w:r>
      <w:r>
        <w:t>these</w:t>
      </w:r>
      <w:r w:rsidR="000D50D7" w:rsidRPr="000D50D7">
        <w:t xml:space="preserve"> </w:t>
      </w:r>
      <w:r>
        <w:t>provisions</w:t>
      </w:r>
      <w:r w:rsidR="000D50D7" w:rsidRPr="000D50D7">
        <w:t xml:space="preserve"> </w:t>
      </w:r>
      <w:r>
        <w:t>must</w:t>
      </w:r>
      <w:r w:rsidR="000D50D7" w:rsidRPr="000D50D7">
        <w:t xml:space="preserve"> </w:t>
      </w:r>
      <w:r>
        <w:t>be</w:t>
      </w:r>
      <w:r w:rsidR="000D50D7" w:rsidRPr="000D50D7">
        <w:t xml:space="preserve"> </w:t>
      </w:r>
      <w:r>
        <w:t>sent</w:t>
      </w:r>
      <w:r w:rsidR="000D50D7" w:rsidRPr="000D50D7">
        <w:t xml:space="preserve"> </w:t>
      </w:r>
      <w:r>
        <w:t>to</w:t>
      </w:r>
      <w:r w:rsidR="000D50D7" w:rsidRPr="000D50D7">
        <w:t xml:space="preserve"> </w:t>
      </w:r>
      <w:hyperlink r:id="rId13" w:history="1">
        <w:r w:rsidRPr="00291D8A">
          <w:rPr>
            <w:rStyle w:val="Hyperlink"/>
          </w:rPr>
          <w:t>companysecretary@nwl.co.uk</w:t>
        </w:r>
      </w:hyperlink>
      <w:r>
        <w:t>.</w:t>
      </w:r>
      <w:r w:rsidR="000D50D7" w:rsidRPr="000D50D7">
        <w:t xml:space="preserve"> </w:t>
      </w:r>
      <w:r>
        <w:t>or</w:t>
      </w:r>
      <w:r w:rsidR="000D50D7" w:rsidRPr="000D50D7">
        <w:t xml:space="preserve"> </w:t>
      </w:r>
      <w:r>
        <w:t>such</w:t>
      </w:r>
      <w:r w:rsidR="000D50D7" w:rsidRPr="000D50D7">
        <w:t xml:space="preserve"> </w:t>
      </w:r>
      <w:r>
        <w:t>other</w:t>
      </w:r>
      <w:r w:rsidR="000D50D7" w:rsidRPr="000D50D7">
        <w:t xml:space="preserve"> </w:t>
      </w:r>
      <w:r>
        <w:t>address</w:t>
      </w:r>
      <w:r w:rsidR="000D50D7" w:rsidRPr="000D50D7">
        <w:t xml:space="preserve"> </w:t>
      </w:r>
      <w:r>
        <w:t>as</w:t>
      </w:r>
      <w:r w:rsidR="000D50D7" w:rsidRPr="000D50D7">
        <w:t xml:space="preserve"> </w:t>
      </w:r>
      <w:r>
        <w:t>ESW</w:t>
      </w:r>
      <w:r w:rsidR="000D50D7" w:rsidRPr="000D50D7">
        <w:t xml:space="preserve"> </w:t>
      </w:r>
      <w:r>
        <w:t>may</w:t>
      </w:r>
      <w:r w:rsidR="000D50D7" w:rsidRPr="000D50D7">
        <w:t xml:space="preserve"> </w:t>
      </w:r>
      <w:r>
        <w:t>from</w:t>
      </w:r>
      <w:r w:rsidR="000D50D7" w:rsidRPr="000D50D7">
        <w:t xml:space="preserve"> </w:t>
      </w:r>
      <w:r>
        <w:t>time</w:t>
      </w:r>
      <w:r w:rsidR="000D50D7" w:rsidRPr="000D50D7">
        <w:t xml:space="preserve"> </w:t>
      </w:r>
      <w:r>
        <w:t>to</w:t>
      </w:r>
      <w:r w:rsidR="000D50D7" w:rsidRPr="000D50D7">
        <w:t xml:space="preserve"> </w:t>
      </w:r>
      <w:r>
        <w:t>time</w:t>
      </w:r>
      <w:r w:rsidR="000D50D7" w:rsidRPr="000D50D7">
        <w:t xml:space="preserve"> </w:t>
      </w:r>
      <w:r>
        <w:t>appoint</w:t>
      </w:r>
      <w:r w:rsidR="000D50D7" w:rsidRPr="000D50D7">
        <w:t xml:space="preserve"> </w:t>
      </w:r>
      <w:r>
        <w:t>instead</w:t>
      </w:r>
      <w:r w:rsidR="000D50D7" w:rsidRPr="000D50D7">
        <w:t xml:space="preserve"> </w:t>
      </w:r>
      <w:r>
        <w:t>for</w:t>
      </w:r>
      <w:r w:rsidR="000D50D7" w:rsidRPr="000D50D7">
        <w:t xml:space="preserve"> </w:t>
      </w:r>
      <w:r>
        <w:t>that</w:t>
      </w:r>
      <w:r w:rsidR="000D50D7" w:rsidRPr="000D50D7">
        <w:t xml:space="preserve"> </w:t>
      </w:r>
      <w:r>
        <w:t>purpose</w:t>
      </w:r>
      <w:r w:rsidR="000D50D7" w:rsidRPr="000D50D7">
        <w:t xml:space="preserve"> </w:t>
      </w:r>
      <w:r>
        <w:t>and</w:t>
      </w:r>
      <w:r w:rsidR="000D50D7" w:rsidRPr="000D50D7">
        <w:t xml:space="preserve"> </w:t>
      </w:r>
      <w:r>
        <w:t>notify</w:t>
      </w:r>
      <w:r w:rsidR="000D50D7" w:rsidRPr="000D50D7">
        <w:t xml:space="preserve"> </w:t>
      </w:r>
      <w:r>
        <w:t>to</w:t>
      </w:r>
      <w:r w:rsidR="000D50D7" w:rsidRPr="000D50D7">
        <w:t xml:space="preserve"> </w:t>
      </w:r>
      <w:r>
        <w:t>the</w:t>
      </w:r>
      <w:r w:rsidR="000D50D7" w:rsidRPr="000D50D7">
        <w:t xml:space="preserve"> </w:t>
      </w:r>
      <w:r>
        <w:t>undertaker</w:t>
      </w:r>
      <w:r w:rsidR="000D50D7" w:rsidRPr="000D50D7">
        <w:t xml:space="preserve"> </w:t>
      </w:r>
      <w:r>
        <w:t>in</w:t>
      </w:r>
      <w:r w:rsidR="000D50D7" w:rsidRPr="000D50D7">
        <w:t xml:space="preserve"> </w:t>
      </w:r>
      <w:r>
        <w:t>writing.</w:t>
      </w:r>
    </w:p>
    <w:p w14:paraId="08C97690" w14:textId="77777777" w:rsidR="00307FB6" w:rsidRDefault="000D50D7" w:rsidP="00201745">
      <w:pPr>
        <w:pStyle w:val="N1"/>
      </w:pPr>
      <w:bookmarkStart w:id="1452" w:name="_Ref113363762"/>
      <w:r w:rsidRPr="000D50D7">
        <w:t> </w:t>
      </w:r>
      <w:r w:rsidR="00201745">
        <w:t>Any</w:t>
      </w:r>
      <w:r w:rsidRPr="000D50D7">
        <w:t xml:space="preserve"> </w:t>
      </w:r>
      <w:r w:rsidR="00201745">
        <w:t>dispute</w:t>
      </w:r>
      <w:r w:rsidRPr="000D50D7">
        <w:t xml:space="preserve"> </w:t>
      </w:r>
      <w:r w:rsidR="00201745">
        <w:t>arising</w:t>
      </w:r>
      <w:r w:rsidRPr="000D50D7">
        <w:t xml:space="preserve"> </w:t>
      </w:r>
      <w:r w:rsidR="00201745">
        <w:t>between</w:t>
      </w:r>
      <w:r w:rsidRPr="000D50D7">
        <w:t xml:space="preserve"> </w:t>
      </w:r>
      <w:r w:rsidR="00201745">
        <w:t>the</w:t>
      </w:r>
      <w:r w:rsidRPr="000D50D7">
        <w:t xml:space="preserve"> </w:t>
      </w:r>
      <w:r w:rsidR="00201745">
        <w:t>undertaker</w:t>
      </w:r>
      <w:r w:rsidRPr="000D50D7">
        <w:t xml:space="preserve"> </w:t>
      </w:r>
      <w:r w:rsidR="00201745">
        <w:t>and</w:t>
      </w:r>
      <w:r w:rsidRPr="000D50D7">
        <w:t xml:space="preserve"> </w:t>
      </w:r>
      <w:r w:rsidR="00201745">
        <w:t>ESW</w:t>
      </w:r>
      <w:r w:rsidRPr="000D50D7">
        <w:t xml:space="preserve"> </w:t>
      </w:r>
      <w:r w:rsidR="00201745">
        <w:t>under</w:t>
      </w:r>
      <w:r w:rsidRPr="000D50D7">
        <w:t xml:space="preserve"> </w:t>
      </w:r>
      <w:r w:rsidR="00201745">
        <w:t>this</w:t>
      </w:r>
      <w:r w:rsidRPr="000D50D7">
        <w:t xml:space="preserve"> </w:t>
      </w:r>
      <w:r w:rsidR="00201745">
        <w:t>Part</w:t>
      </w:r>
      <w:r w:rsidRPr="000D50D7">
        <w:t xml:space="preserve"> </w:t>
      </w:r>
      <w:r w:rsidR="00201745">
        <w:t>of</w:t>
      </w:r>
      <w:r w:rsidRPr="000D50D7">
        <w:t xml:space="preserve"> </w:t>
      </w:r>
      <w:r w:rsidR="00201745">
        <w:t>this</w:t>
      </w:r>
      <w:r w:rsidRPr="000D50D7">
        <w:t xml:space="preserve"> </w:t>
      </w:r>
      <w:r w:rsidR="00201745">
        <w:t>Schedule</w:t>
      </w:r>
      <w:r w:rsidRPr="000D50D7">
        <w:t xml:space="preserve"> </w:t>
      </w:r>
      <w:r w:rsidR="00201745">
        <w:t>must</w:t>
      </w:r>
      <w:r w:rsidRPr="000D50D7">
        <w:t xml:space="preserve"> </w:t>
      </w:r>
      <w:r w:rsidR="00201745">
        <w:t>be</w:t>
      </w:r>
      <w:r w:rsidRPr="000D50D7">
        <w:t xml:space="preserve"> </w:t>
      </w:r>
      <w:r w:rsidR="00201745">
        <w:t>referred</w:t>
      </w:r>
      <w:r w:rsidRPr="000D50D7">
        <w:t xml:space="preserve"> </w:t>
      </w:r>
      <w:r w:rsidR="00201745">
        <w:t>to</w:t>
      </w:r>
      <w:r w:rsidRPr="000D50D7">
        <w:t xml:space="preserve"> </w:t>
      </w:r>
      <w:r w:rsidR="00201745">
        <w:t>and</w:t>
      </w:r>
      <w:r w:rsidRPr="000D50D7">
        <w:t xml:space="preserve"> </w:t>
      </w:r>
      <w:r w:rsidR="00201745">
        <w:t>settled</w:t>
      </w:r>
      <w:r w:rsidRPr="000D50D7">
        <w:t xml:space="preserve"> </w:t>
      </w:r>
      <w:r w:rsidR="00201745">
        <w:t>by</w:t>
      </w:r>
      <w:r w:rsidRPr="000D50D7">
        <w:t xml:space="preserve"> </w:t>
      </w:r>
      <w:r w:rsidR="00201745">
        <w:t>arbitration</w:t>
      </w:r>
      <w:r w:rsidRPr="000D50D7">
        <w:t xml:space="preserve"> </w:t>
      </w:r>
      <w:r w:rsidR="00201745">
        <w:t>under</w:t>
      </w:r>
      <w:r w:rsidRPr="000D50D7">
        <w:t xml:space="preserve"> </w:t>
      </w:r>
      <w:r w:rsidR="00201745">
        <w:t>article</w:t>
      </w:r>
      <w:r w:rsidRPr="000D50D7">
        <w:t xml:space="preserve"> </w:t>
      </w:r>
      <w:r w:rsidR="00FC0B23">
        <w:t>39</w:t>
      </w:r>
      <w:r w:rsidRPr="000D50D7">
        <w:t xml:space="preserve"> </w:t>
      </w:r>
      <w:r w:rsidR="00201745">
        <w:t>(arbitration)</w:t>
      </w:r>
      <w:r w:rsidRPr="000D50D7">
        <w:t xml:space="preserve"> </w:t>
      </w:r>
      <w:r w:rsidR="00201745">
        <w:t>unless</w:t>
      </w:r>
      <w:r w:rsidRPr="000D50D7">
        <w:t xml:space="preserve"> </w:t>
      </w:r>
      <w:r w:rsidR="00201745">
        <w:t>otherwise</w:t>
      </w:r>
      <w:r w:rsidRPr="000D50D7">
        <w:t xml:space="preserve"> </w:t>
      </w:r>
      <w:r w:rsidR="00201745">
        <w:t>agreed</w:t>
      </w:r>
      <w:r w:rsidRPr="000D50D7">
        <w:t xml:space="preserve"> </w:t>
      </w:r>
      <w:r w:rsidR="00201745">
        <w:t>in</w:t>
      </w:r>
      <w:r w:rsidRPr="000D50D7">
        <w:t xml:space="preserve"> </w:t>
      </w:r>
      <w:r w:rsidR="00201745">
        <w:t>writing</w:t>
      </w:r>
      <w:r w:rsidRPr="000D50D7">
        <w:t xml:space="preserve"> </w:t>
      </w:r>
      <w:r w:rsidR="00201745">
        <w:t>between</w:t>
      </w:r>
      <w:r w:rsidRPr="000D50D7">
        <w:t xml:space="preserve"> </w:t>
      </w:r>
      <w:r w:rsidR="00201745">
        <w:t>the</w:t>
      </w:r>
      <w:r w:rsidRPr="000D50D7">
        <w:t xml:space="preserve"> </w:t>
      </w:r>
      <w:r w:rsidR="00201745">
        <w:t>undertaker</w:t>
      </w:r>
      <w:r w:rsidRPr="000D50D7">
        <w:t xml:space="preserve"> </w:t>
      </w:r>
      <w:r w:rsidR="00201745">
        <w:t>and</w:t>
      </w:r>
      <w:r w:rsidRPr="000D50D7">
        <w:t xml:space="preserve"> </w:t>
      </w:r>
      <w:r w:rsidR="00201745">
        <w:t>ESW.</w:t>
      </w:r>
      <w:bookmarkEnd w:id="1452"/>
    </w:p>
    <w:p w14:paraId="33D63A8B" w14:textId="77777777" w:rsidR="008E0BE0" w:rsidRDefault="000D50D7" w:rsidP="00201745">
      <w:pPr>
        <w:pStyle w:val="N1"/>
      </w:pPr>
      <w:r w:rsidRPr="000D50D7">
        <w:lastRenderedPageBreak/>
        <w:t> </w:t>
      </w:r>
      <w:r w:rsidR="00680C31">
        <w:t>If</w:t>
      </w:r>
      <w:r w:rsidRPr="000D50D7">
        <w:t xml:space="preserve"> </w:t>
      </w:r>
      <w:r w:rsidR="00680C31">
        <w:t>in</w:t>
      </w:r>
      <w:r w:rsidRPr="000D50D7">
        <w:t xml:space="preserve"> </w:t>
      </w:r>
      <w:r w:rsidR="00680C31">
        <w:t>consequence</w:t>
      </w:r>
      <w:r w:rsidRPr="000D50D7">
        <w:t xml:space="preserve"> </w:t>
      </w:r>
      <w:r w:rsidR="00680C31">
        <w:t>of</w:t>
      </w:r>
      <w:r w:rsidRPr="000D50D7">
        <w:t xml:space="preserve"> </w:t>
      </w:r>
      <w:r w:rsidR="00680C31">
        <w:t>the</w:t>
      </w:r>
      <w:r w:rsidRPr="000D50D7">
        <w:t xml:space="preserve"> </w:t>
      </w:r>
      <w:r w:rsidR="00680C31">
        <w:t>exercise</w:t>
      </w:r>
      <w:r w:rsidRPr="000D50D7">
        <w:t xml:space="preserve"> </w:t>
      </w:r>
      <w:r w:rsidR="00680C31">
        <w:t>of</w:t>
      </w:r>
      <w:r w:rsidRPr="000D50D7">
        <w:t xml:space="preserve"> </w:t>
      </w:r>
      <w:r w:rsidR="00680C31">
        <w:t>the</w:t>
      </w:r>
      <w:r w:rsidRPr="000D50D7">
        <w:t xml:space="preserve"> </w:t>
      </w:r>
      <w:r w:rsidR="00680C31">
        <w:t>powers</w:t>
      </w:r>
      <w:r w:rsidRPr="000D50D7">
        <w:t xml:space="preserve"> </w:t>
      </w:r>
      <w:r w:rsidR="00680C31">
        <w:t>conferred</w:t>
      </w:r>
      <w:r w:rsidRPr="000D50D7">
        <w:t xml:space="preserve"> </w:t>
      </w:r>
      <w:r w:rsidR="00680C31">
        <w:t>by</w:t>
      </w:r>
      <w:r w:rsidRPr="000D50D7">
        <w:t xml:space="preserve"> </w:t>
      </w:r>
      <w:r w:rsidR="00680C31">
        <w:t>the</w:t>
      </w:r>
      <w:r w:rsidRPr="000D50D7">
        <w:t xml:space="preserve"> </w:t>
      </w:r>
      <w:r w:rsidR="00680C31">
        <w:t>Order,</w:t>
      </w:r>
      <w:r w:rsidRPr="000D50D7">
        <w:t xml:space="preserve"> </w:t>
      </w:r>
      <w:r w:rsidR="00680C31">
        <w:t>previously</w:t>
      </w:r>
      <w:r w:rsidRPr="000D50D7">
        <w:t xml:space="preserve"> </w:t>
      </w:r>
      <w:r w:rsidR="00680C31">
        <w:t>unmapped</w:t>
      </w:r>
      <w:r w:rsidRPr="000D50D7">
        <w:t xml:space="preserve"> </w:t>
      </w:r>
      <w:r w:rsidR="00680C31">
        <w:t>mains</w:t>
      </w:r>
      <w:r w:rsidRPr="000D50D7">
        <w:t xml:space="preserve"> </w:t>
      </w:r>
      <w:r w:rsidR="00680C31">
        <w:t>or</w:t>
      </w:r>
      <w:r w:rsidRPr="000D50D7">
        <w:t xml:space="preserve"> </w:t>
      </w:r>
      <w:r w:rsidR="00680C31">
        <w:t>other</w:t>
      </w:r>
      <w:r w:rsidRPr="000D50D7">
        <w:t xml:space="preserve"> </w:t>
      </w:r>
      <w:r w:rsidR="00680C31">
        <w:t>apparatus</w:t>
      </w:r>
      <w:r w:rsidRPr="000D50D7">
        <w:t xml:space="preserve"> </w:t>
      </w:r>
      <w:r w:rsidR="00680C31">
        <w:t>are</w:t>
      </w:r>
      <w:r w:rsidRPr="000D50D7">
        <w:t xml:space="preserve"> </w:t>
      </w:r>
      <w:r w:rsidR="00680C31">
        <w:t>identified</w:t>
      </w:r>
      <w:r w:rsidRPr="000D50D7">
        <w:t xml:space="preserve"> </w:t>
      </w:r>
      <w:r w:rsidR="00680C31">
        <w:t>by</w:t>
      </w:r>
      <w:r w:rsidRPr="000D50D7">
        <w:t xml:space="preserve"> </w:t>
      </w:r>
      <w:r w:rsidR="00680C31">
        <w:t>the</w:t>
      </w:r>
      <w:r w:rsidRPr="000D50D7">
        <w:t xml:space="preserve"> </w:t>
      </w:r>
      <w:r w:rsidR="00680C31">
        <w:t>undertaker,</w:t>
      </w:r>
      <w:r w:rsidRPr="000D50D7">
        <w:t xml:space="preserve"> </w:t>
      </w:r>
      <w:r w:rsidR="00680C31">
        <w:t>notification</w:t>
      </w:r>
      <w:r w:rsidRPr="000D50D7">
        <w:t xml:space="preserve"> </w:t>
      </w:r>
      <w:r w:rsidR="00680C31">
        <w:t>of</w:t>
      </w:r>
      <w:r w:rsidRPr="000D50D7">
        <w:t xml:space="preserve"> </w:t>
      </w:r>
      <w:r w:rsidR="00680C31">
        <w:t>the</w:t>
      </w:r>
      <w:r w:rsidRPr="000D50D7">
        <w:t xml:space="preserve"> </w:t>
      </w:r>
      <w:r w:rsidR="00680C31">
        <w:t>location</w:t>
      </w:r>
      <w:r w:rsidRPr="000D50D7">
        <w:t xml:space="preserve"> </w:t>
      </w:r>
      <w:r w:rsidR="00680C31">
        <w:t>of</w:t>
      </w:r>
      <w:r w:rsidRPr="000D50D7">
        <w:t xml:space="preserve"> </w:t>
      </w:r>
      <w:r w:rsidR="00680C31">
        <w:t>such</w:t>
      </w:r>
      <w:r w:rsidRPr="000D50D7">
        <w:t xml:space="preserve"> </w:t>
      </w:r>
      <w:r w:rsidR="00680C31">
        <w:t>assets</w:t>
      </w:r>
      <w:r w:rsidRPr="000D50D7">
        <w:t xml:space="preserve"> </w:t>
      </w:r>
      <w:r w:rsidR="00680C31">
        <w:t>will</w:t>
      </w:r>
      <w:r w:rsidRPr="000D50D7">
        <w:t xml:space="preserve"> </w:t>
      </w:r>
      <w:r w:rsidR="00680C31">
        <w:t>immediately</w:t>
      </w:r>
      <w:r w:rsidRPr="000D50D7">
        <w:t xml:space="preserve"> </w:t>
      </w:r>
      <w:r w:rsidR="00680C31">
        <w:t>be</w:t>
      </w:r>
      <w:r w:rsidRPr="000D50D7">
        <w:t xml:space="preserve"> </w:t>
      </w:r>
      <w:r w:rsidR="00680C31">
        <w:t>given</w:t>
      </w:r>
      <w:r w:rsidRPr="000D50D7">
        <w:t xml:space="preserve"> </w:t>
      </w:r>
      <w:r w:rsidR="00680C31">
        <w:t>to</w:t>
      </w:r>
      <w:r w:rsidRPr="000D50D7">
        <w:t xml:space="preserve"> </w:t>
      </w:r>
      <w:r w:rsidR="00680C31">
        <w:t>ESW</w:t>
      </w:r>
      <w:r w:rsidRPr="000D50D7">
        <w:t xml:space="preserve"> </w:t>
      </w:r>
      <w:r w:rsidR="00680C31">
        <w:t>and</w:t>
      </w:r>
      <w:r w:rsidRPr="000D50D7">
        <w:t xml:space="preserve"> </w:t>
      </w:r>
      <w:r w:rsidR="00680C31">
        <w:t>afforded</w:t>
      </w:r>
      <w:r w:rsidRPr="000D50D7">
        <w:t xml:space="preserve"> </w:t>
      </w:r>
      <w:r w:rsidR="00680C31">
        <w:t>the</w:t>
      </w:r>
      <w:r w:rsidRPr="000D50D7">
        <w:t xml:space="preserve"> </w:t>
      </w:r>
      <w:r w:rsidR="00680C31">
        <w:t>same</w:t>
      </w:r>
      <w:r w:rsidRPr="000D50D7">
        <w:t xml:space="preserve"> </w:t>
      </w:r>
      <w:r w:rsidR="00680C31">
        <w:t>protection</w:t>
      </w:r>
      <w:r w:rsidRPr="000D50D7">
        <w:t xml:space="preserve"> </w:t>
      </w:r>
      <w:r w:rsidR="00680C31">
        <w:t>as</w:t>
      </w:r>
      <w:r w:rsidRPr="000D50D7">
        <w:t xml:space="preserve"> </w:t>
      </w:r>
      <w:r w:rsidR="00680C31">
        <w:t>other</w:t>
      </w:r>
      <w:r w:rsidRPr="000D50D7">
        <w:t xml:space="preserve"> </w:t>
      </w:r>
      <w:r w:rsidR="00680C31">
        <w:t>ESW</w:t>
      </w:r>
      <w:r w:rsidRPr="000D50D7">
        <w:t xml:space="preserve"> </w:t>
      </w:r>
      <w:r w:rsidR="00680C31">
        <w:t>assets.</w:t>
      </w:r>
    </w:p>
    <w:p w14:paraId="3C90C43B" w14:textId="77777777" w:rsidR="00C163D3" w:rsidRDefault="00C163D3">
      <w:pPr>
        <w:pStyle w:val="Part"/>
        <w:rPr>
          <w:noProof/>
        </w:rPr>
      </w:pPr>
      <w:bookmarkStart w:id="1453" w:name="_Hlk120095283"/>
      <w:bookmarkStart w:id="1454" w:name="TOC23_11_2022_11_32_56_3068"/>
      <w:bookmarkStart w:id="1455" w:name="TOC10_01_2023_14_27_52_3089"/>
      <w:bookmarkEnd w:id="1454"/>
      <w:bookmarkEnd w:id="1455"/>
      <w:r>
        <w:t>PART</w:t>
      </w:r>
      <w:r w:rsidR="000D50D7" w:rsidRPr="000D50D7">
        <w:t xml:space="preserve"> </w:t>
      </w:r>
      <w:r>
        <w:fldChar w:fldCharType="begin"/>
      </w:r>
      <w:r>
        <w:instrText xml:space="preserve"> SEQ Part_ \* arabic </w:instrText>
      </w:r>
      <w:r>
        <w:fldChar w:fldCharType="separate"/>
      </w:r>
      <w:r w:rsidR="000D50D7">
        <w:rPr>
          <w:noProof/>
        </w:rPr>
        <w:t>10</w:t>
      </w:r>
      <w:r>
        <w:rPr>
          <w:noProof/>
        </w:rPr>
        <w:fldChar w:fldCharType="end"/>
      </w:r>
    </w:p>
    <w:p w14:paraId="18C4EE31" w14:textId="77777777" w:rsidR="00C163D3" w:rsidRDefault="00C163D3" w:rsidP="00C163D3">
      <w:pPr>
        <w:pStyle w:val="PartHead"/>
      </w:pPr>
      <w:r>
        <w:t>FOR</w:t>
      </w:r>
      <w:r w:rsidR="000D50D7" w:rsidRPr="000D50D7">
        <w:t xml:space="preserve"> </w:t>
      </w:r>
      <w:r>
        <w:t>THE</w:t>
      </w:r>
      <w:r w:rsidR="000D50D7" w:rsidRPr="000D50D7">
        <w:t xml:space="preserve"> </w:t>
      </w:r>
      <w:r>
        <w:t>PROTECTION</w:t>
      </w:r>
      <w:r w:rsidR="000D50D7" w:rsidRPr="000D50D7">
        <w:t xml:space="preserve"> </w:t>
      </w:r>
      <w:r>
        <w:t>OF</w:t>
      </w:r>
      <w:r w:rsidR="000D50D7" w:rsidRPr="000D50D7">
        <w:t xml:space="preserve"> </w:t>
      </w:r>
      <w:r>
        <w:t>EAST</w:t>
      </w:r>
      <w:r w:rsidR="000D50D7" w:rsidRPr="000D50D7">
        <w:t xml:space="preserve"> </w:t>
      </w:r>
      <w:r>
        <w:t>OF</w:t>
      </w:r>
      <w:r w:rsidR="000D50D7" w:rsidRPr="000D50D7">
        <w:t xml:space="preserve"> </w:t>
      </w:r>
      <w:r>
        <w:t>ENG</w:t>
      </w:r>
      <w:r w:rsidR="009F46E2">
        <w:t>LA</w:t>
      </w:r>
      <w:r>
        <w:t>ND</w:t>
      </w:r>
      <w:r w:rsidR="000D50D7" w:rsidRPr="000D50D7">
        <w:t xml:space="preserve"> </w:t>
      </w:r>
      <w:r>
        <w:t>AMBULANCE</w:t>
      </w:r>
      <w:r w:rsidR="000D50D7" w:rsidRPr="000D50D7">
        <w:t xml:space="preserve"> </w:t>
      </w:r>
      <w:r>
        <w:t>SERVICE</w:t>
      </w:r>
      <w:r w:rsidR="000D50D7" w:rsidRPr="000D50D7">
        <w:t xml:space="preserve"> </w:t>
      </w:r>
      <w:r>
        <w:t>TRUST</w:t>
      </w:r>
    </w:p>
    <w:p w14:paraId="55F290B6" w14:textId="77777777" w:rsidR="00C163D3" w:rsidRPr="00C163D3" w:rsidRDefault="00C163D3" w:rsidP="00C163D3">
      <w:pPr>
        <w:pStyle w:val="H1"/>
      </w:pPr>
      <w:r>
        <w:t>Application</w:t>
      </w:r>
    </w:p>
    <w:p w14:paraId="55A677D3" w14:textId="77777777" w:rsidR="00C163D3" w:rsidRDefault="000D50D7" w:rsidP="00C163D3">
      <w:pPr>
        <w:pStyle w:val="N1"/>
      </w:pPr>
      <w:r w:rsidRPr="000D50D7">
        <w:t> </w:t>
      </w:r>
      <w:r w:rsidR="00C163D3">
        <w:t>For</w:t>
      </w:r>
      <w:r w:rsidRPr="000D50D7">
        <w:t xml:space="preserve"> </w:t>
      </w:r>
      <w:r w:rsidR="00C163D3">
        <w:t>the</w:t>
      </w:r>
      <w:r w:rsidRPr="000D50D7">
        <w:t xml:space="preserve"> </w:t>
      </w:r>
      <w:r w:rsidR="00C163D3">
        <w:t>protection</w:t>
      </w:r>
      <w:r w:rsidRPr="000D50D7">
        <w:t xml:space="preserve"> </w:t>
      </w:r>
      <w:r w:rsidR="00C163D3">
        <w:t>of</w:t>
      </w:r>
      <w:r w:rsidRPr="000D50D7">
        <w:t xml:space="preserve"> </w:t>
      </w:r>
      <w:r w:rsidR="00C163D3">
        <w:t>East</w:t>
      </w:r>
      <w:r w:rsidRPr="000D50D7">
        <w:t xml:space="preserve"> </w:t>
      </w:r>
      <w:r w:rsidR="00C163D3">
        <w:t>of</w:t>
      </w:r>
      <w:r w:rsidRPr="000D50D7">
        <w:t xml:space="preserve"> </w:t>
      </w:r>
      <w:r w:rsidR="00C163D3">
        <w:t>England</w:t>
      </w:r>
      <w:r w:rsidRPr="000D50D7">
        <w:t xml:space="preserve"> </w:t>
      </w:r>
      <w:r w:rsidR="00C163D3">
        <w:t>Ambulance</w:t>
      </w:r>
      <w:r w:rsidRPr="000D50D7">
        <w:t xml:space="preserve"> </w:t>
      </w:r>
      <w:r w:rsidR="00C163D3">
        <w:t>Service</w:t>
      </w:r>
      <w:r w:rsidRPr="000D50D7">
        <w:t xml:space="preserve"> </w:t>
      </w:r>
      <w:r w:rsidR="00C163D3">
        <w:t>Trust</w:t>
      </w:r>
      <w:r w:rsidRPr="000D50D7">
        <w:t xml:space="preserve"> </w:t>
      </w:r>
      <w:r w:rsidR="00C163D3">
        <w:t>as</w:t>
      </w:r>
      <w:r w:rsidRPr="000D50D7">
        <w:t xml:space="preserve"> </w:t>
      </w:r>
      <w:r w:rsidR="00C163D3">
        <w:t>referred</w:t>
      </w:r>
      <w:r w:rsidRPr="000D50D7">
        <w:t xml:space="preserve"> </w:t>
      </w:r>
      <w:r w:rsidR="00C163D3">
        <w:t>to</w:t>
      </w:r>
      <w:r w:rsidRPr="000D50D7">
        <w:t xml:space="preserve"> </w:t>
      </w:r>
      <w:r w:rsidR="00C163D3">
        <w:t>in</w:t>
      </w:r>
      <w:r w:rsidRPr="000D50D7">
        <w:t xml:space="preserve"> </w:t>
      </w:r>
      <w:r w:rsidR="00C163D3">
        <w:t>this</w:t>
      </w:r>
      <w:r w:rsidRPr="000D50D7">
        <w:t xml:space="preserve"> </w:t>
      </w:r>
      <w:r w:rsidR="00C163D3">
        <w:t>Part</w:t>
      </w:r>
      <w:r w:rsidRPr="000D50D7">
        <w:t xml:space="preserve"> </w:t>
      </w:r>
      <w:r w:rsidR="00C163D3">
        <w:t>of</w:t>
      </w:r>
      <w:r w:rsidRPr="000D50D7">
        <w:t xml:space="preserve"> </w:t>
      </w:r>
      <w:r w:rsidR="00C163D3">
        <w:t>this</w:t>
      </w:r>
      <w:r w:rsidRPr="000D50D7">
        <w:t xml:space="preserve"> </w:t>
      </w:r>
      <w:r w:rsidR="00C163D3">
        <w:t>Schedule</w:t>
      </w:r>
      <w:r w:rsidRPr="000D50D7">
        <w:t xml:space="preserve"> </w:t>
      </w:r>
      <w:r w:rsidR="00C163D3">
        <w:t>the</w:t>
      </w:r>
      <w:r w:rsidRPr="000D50D7">
        <w:t xml:space="preserve"> </w:t>
      </w:r>
      <w:r w:rsidR="00C163D3">
        <w:t>following</w:t>
      </w:r>
      <w:r w:rsidRPr="000D50D7">
        <w:t xml:space="preserve"> </w:t>
      </w:r>
      <w:r w:rsidR="00C163D3">
        <w:t>provisions</w:t>
      </w:r>
      <w:r w:rsidRPr="000D50D7">
        <w:t xml:space="preserve"> </w:t>
      </w:r>
      <w:r w:rsidR="00C163D3">
        <w:t>have</w:t>
      </w:r>
      <w:r w:rsidRPr="000D50D7">
        <w:t xml:space="preserve"> </w:t>
      </w:r>
      <w:r w:rsidR="00C163D3">
        <w:t>effect,</w:t>
      </w:r>
      <w:r w:rsidRPr="000D50D7">
        <w:t xml:space="preserve"> </w:t>
      </w:r>
      <w:r w:rsidR="00C163D3">
        <w:t>unless</w:t>
      </w:r>
      <w:r w:rsidRPr="000D50D7">
        <w:t xml:space="preserve"> </w:t>
      </w:r>
      <w:r w:rsidR="00C163D3">
        <w:t>otherwise</w:t>
      </w:r>
      <w:r w:rsidRPr="000D50D7">
        <w:t xml:space="preserve"> </w:t>
      </w:r>
      <w:r w:rsidR="00C163D3">
        <w:t>agreed</w:t>
      </w:r>
      <w:r w:rsidRPr="000D50D7">
        <w:t xml:space="preserve"> </w:t>
      </w:r>
      <w:r w:rsidR="00C163D3">
        <w:t>in</w:t>
      </w:r>
      <w:r w:rsidRPr="000D50D7">
        <w:t xml:space="preserve"> </w:t>
      </w:r>
      <w:r w:rsidR="00C163D3">
        <w:t>writing</w:t>
      </w:r>
      <w:r w:rsidRPr="000D50D7">
        <w:t xml:space="preserve"> </w:t>
      </w:r>
      <w:r w:rsidR="00C163D3">
        <w:t>between</w:t>
      </w:r>
      <w:r w:rsidRPr="000D50D7">
        <w:t xml:space="preserve"> </w:t>
      </w:r>
      <w:r w:rsidR="00C163D3">
        <w:t>the</w:t>
      </w:r>
      <w:r w:rsidRPr="000D50D7">
        <w:t xml:space="preserve"> </w:t>
      </w:r>
      <w:r w:rsidR="00C163D3">
        <w:t>undertaker</w:t>
      </w:r>
      <w:r w:rsidRPr="000D50D7">
        <w:t xml:space="preserve"> </w:t>
      </w:r>
      <w:r w:rsidR="00C163D3">
        <w:t>and</w:t>
      </w:r>
      <w:r w:rsidRPr="000D50D7">
        <w:t xml:space="preserve"> </w:t>
      </w:r>
      <w:r w:rsidR="00C163D3">
        <w:t>East</w:t>
      </w:r>
      <w:r w:rsidRPr="000D50D7">
        <w:t xml:space="preserve"> </w:t>
      </w:r>
      <w:r w:rsidR="00C163D3">
        <w:t>of</w:t>
      </w:r>
      <w:r w:rsidRPr="000D50D7">
        <w:t xml:space="preserve"> </w:t>
      </w:r>
      <w:r w:rsidR="00C163D3">
        <w:t>England</w:t>
      </w:r>
      <w:r w:rsidRPr="000D50D7">
        <w:t xml:space="preserve"> </w:t>
      </w:r>
      <w:r w:rsidR="00C163D3">
        <w:t>Ambulance</w:t>
      </w:r>
      <w:r w:rsidRPr="000D50D7">
        <w:t xml:space="preserve"> </w:t>
      </w:r>
      <w:r w:rsidR="00C163D3">
        <w:t>Service</w:t>
      </w:r>
      <w:r w:rsidRPr="000D50D7">
        <w:t xml:space="preserve"> </w:t>
      </w:r>
      <w:r w:rsidR="00C163D3">
        <w:t>Trust.</w:t>
      </w:r>
    </w:p>
    <w:p w14:paraId="6E4FAE18" w14:textId="77777777" w:rsidR="00C163D3" w:rsidRDefault="00C163D3" w:rsidP="00C163D3">
      <w:pPr>
        <w:pStyle w:val="H1"/>
      </w:pPr>
      <w:r>
        <w:t>Site</w:t>
      </w:r>
      <w:r w:rsidR="000D50D7" w:rsidRPr="000D50D7">
        <w:t xml:space="preserve"> </w:t>
      </w:r>
      <w:r>
        <w:t>familiarisation</w:t>
      </w:r>
    </w:p>
    <w:p w14:paraId="01D6C3C3" w14:textId="77777777" w:rsidR="00C163D3" w:rsidRDefault="00C163D3" w:rsidP="00C163D3">
      <w:pPr>
        <w:pStyle w:val="N1"/>
      </w:pPr>
      <w:r>
        <w:t>—</w:t>
      </w:r>
      <w:r>
        <w:fldChar w:fldCharType="begin"/>
      </w:r>
      <w:bookmarkStart w:id="1456" w:name="_Ref120095263"/>
      <w:bookmarkEnd w:id="1456"/>
      <w:r>
        <w:instrText xml:space="preserve"> LISTNUM "SEQ1" \l 2 </w:instrText>
      </w:r>
      <w:r>
        <w:fldChar w:fldCharType="end"/>
      </w:r>
      <w:r w:rsidR="000D50D7" w:rsidRPr="000D50D7">
        <w:t> </w:t>
      </w:r>
      <w:r>
        <w:t>The</w:t>
      </w:r>
      <w:r w:rsidR="000D50D7" w:rsidRPr="000D50D7">
        <w:t xml:space="preserve"> </w:t>
      </w:r>
      <w:r>
        <w:t>undertaker</w:t>
      </w:r>
      <w:r w:rsidR="000D50D7" w:rsidRPr="000D50D7">
        <w:t xml:space="preserve"> </w:t>
      </w:r>
      <w:r>
        <w:t>must,</w:t>
      </w:r>
      <w:r w:rsidR="000D50D7" w:rsidRPr="000D50D7">
        <w:t xml:space="preserve"> </w:t>
      </w:r>
      <w:r>
        <w:t>prior</w:t>
      </w:r>
      <w:r w:rsidR="000D50D7" w:rsidRPr="000D50D7">
        <w:t xml:space="preserve"> </w:t>
      </w:r>
      <w:r>
        <w:t>to</w:t>
      </w:r>
      <w:r w:rsidR="000D50D7" w:rsidRPr="000D50D7">
        <w:t xml:space="preserve"> </w:t>
      </w:r>
      <w:r>
        <w:t>the</w:t>
      </w:r>
      <w:r w:rsidR="000D50D7" w:rsidRPr="000D50D7">
        <w:t xml:space="preserve"> </w:t>
      </w:r>
      <w:r>
        <w:t>date</w:t>
      </w:r>
      <w:r w:rsidR="000D50D7" w:rsidRPr="000D50D7">
        <w:t xml:space="preserve"> </w:t>
      </w:r>
      <w:r>
        <w:t>of</w:t>
      </w:r>
      <w:r w:rsidR="000D50D7" w:rsidRPr="000D50D7">
        <w:t xml:space="preserve"> </w:t>
      </w:r>
      <w:r>
        <w:t>final</w:t>
      </w:r>
      <w:r w:rsidR="000D50D7" w:rsidRPr="000D50D7">
        <w:t xml:space="preserve"> </w:t>
      </w:r>
      <w:r>
        <w:t>commissioning,</w:t>
      </w:r>
      <w:r w:rsidR="000D50D7" w:rsidRPr="000D50D7">
        <w:t xml:space="preserve"> </w:t>
      </w:r>
      <w:r>
        <w:t>use</w:t>
      </w:r>
      <w:r w:rsidR="000D50D7" w:rsidRPr="000D50D7">
        <w:t xml:space="preserve"> </w:t>
      </w:r>
      <w:r>
        <w:t>reasonable</w:t>
      </w:r>
      <w:r w:rsidR="000D50D7" w:rsidRPr="000D50D7">
        <w:t xml:space="preserve"> </w:t>
      </w:r>
      <w:r>
        <w:t>endeavours</w:t>
      </w:r>
      <w:r w:rsidR="000D50D7" w:rsidRPr="000D50D7">
        <w:t xml:space="preserve"> </w:t>
      </w:r>
      <w:r>
        <w:t>to</w:t>
      </w:r>
      <w:r w:rsidR="000D50D7" w:rsidRPr="000D50D7">
        <w:t xml:space="preserve"> </w:t>
      </w:r>
      <w:r>
        <w:t>facilitate</w:t>
      </w:r>
      <w:r w:rsidR="000D50D7" w:rsidRPr="000D50D7">
        <w:t xml:space="preserve"> </w:t>
      </w:r>
      <w:r>
        <w:t>a</w:t>
      </w:r>
      <w:r w:rsidR="000D50D7" w:rsidRPr="000D50D7">
        <w:t xml:space="preserve"> </w:t>
      </w:r>
      <w:r>
        <w:t>site</w:t>
      </w:r>
      <w:r w:rsidR="000D50D7" w:rsidRPr="000D50D7">
        <w:t xml:space="preserve"> </w:t>
      </w:r>
      <w:r>
        <w:t>familiarisation</w:t>
      </w:r>
      <w:r w:rsidR="000D50D7" w:rsidRPr="000D50D7">
        <w:t xml:space="preserve"> </w:t>
      </w:r>
      <w:r>
        <w:t>exercise</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the</w:t>
      </w:r>
      <w:r w:rsidR="000D50D7" w:rsidRPr="000D50D7">
        <w:t xml:space="preserve"> </w:t>
      </w:r>
      <w:r>
        <w:t>authorised</w:t>
      </w:r>
      <w:r w:rsidR="000D50D7" w:rsidRPr="000D50D7">
        <w:t xml:space="preserve"> </w:t>
      </w:r>
      <w:r>
        <w:t>development</w:t>
      </w:r>
      <w:r w:rsidR="000D50D7" w:rsidRPr="000D50D7">
        <w:t xml:space="preserve"> </w:t>
      </w:r>
      <w:r>
        <w:t>for</w:t>
      </w:r>
      <w:r w:rsidR="000D50D7" w:rsidRPr="000D50D7">
        <w:t xml:space="preserve"> </w:t>
      </w:r>
      <w:r>
        <w:t>the</w:t>
      </w:r>
      <w:r w:rsidR="000D50D7" w:rsidRPr="000D50D7">
        <w:t xml:space="preserve"> </w:t>
      </w:r>
      <w:r>
        <w:t>East</w:t>
      </w:r>
      <w:r w:rsidR="000D50D7" w:rsidRPr="000D50D7">
        <w:t xml:space="preserve"> </w:t>
      </w:r>
      <w:r>
        <w:t>of</w:t>
      </w:r>
      <w:r w:rsidR="000D50D7" w:rsidRPr="000D50D7">
        <w:t xml:space="preserve"> </w:t>
      </w:r>
      <w:r>
        <w:t>England</w:t>
      </w:r>
      <w:r w:rsidR="000D50D7" w:rsidRPr="000D50D7">
        <w:t xml:space="preserve"> </w:t>
      </w:r>
      <w:r>
        <w:t>Ambulance</w:t>
      </w:r>
      <w:r w:rsidR="000D50D7" w:rsidRPr="000D50D7">
        <w:t xml:space="preserve"> </w:t>
      </w:r>
      <w:r>
        <w:t>Service</w:t>
      </w:r>
      <w:r w:rsidR="000D50D7" w:rsidRPr="000D50D7">
        <w:t xml:space="preserve"> </w:t>
      </w:r>
      <w:r>
        <w:t>Trust</w:t>
      </w:r>
      <w:r w:rsidR="000D50D7" w:rsidRPr="000D50D7">
        <w:t xml:space="preserve"> </w:t>
      </w:r>
      <w:r>
        <w:t>for</w:t>
      </w:r>
      <w:r w:rsidR="000D50D7" w:rsidRPr="000D50D7">
        <w:t xml:space="preserve"> </w:t>
      </w:r>
      <w:r>
        <w:t>the</w:t>
      </w:r>
      <w:r w:rsidR="000D50D7" w:rsidRPr="000D50D7">
        <w:t xml:space="preserve"> </w:t>
      </w:r>
      <w:r>
        <w:t>purpose</w:t>
      </w:r>
      <w:r w:rsidR="000D50D7" w:rsidRPr="000D50D7">
        <w:t xml:space="preserve"> </w:t>
      </w:r>
      <w:r>
        <w:t>of</w:t>
      </w:r>
      <w:r w:rsidR="000D50D7" w:rsidRPr="000D50D7">
        <w:t xml:space="preserve"> </w:t>
      </w:r>
      <w:r>
        <w:t>mitigating</w:t>
      </w:r>
      <w:r w:rsidR="000D50D7" w:rsidRPr="000D50D7">
        <w:t xml:space="preserve"> </w:t>
      </w:r>
      <w:r>
        <w:t>the</w:t>
      </w:r>
      <w:r w:rsidR="000D50D7" w:rsidRPr="000D50D7">
        <w:t xml:space="preserve"> </w:t>
      </w:r>
      <w:r>
        <w:t>potential</w:t>
      </w:r>
      <w:r w:rsidR="000D50D7" w:rsidRPr="000D50D7">
        <w:t xml:space="preserve"> </w:t>
      </w:r>
      <w:r>
        <w:t>impacts</w:t>
      </w:r>
      <w:r w:rsidR="000D50D7" w:rsidRPr="000D50D7">
        <w:t xml:space="preserve"> </w:t>
      </w:r>
      <w:r>
        <w:t>or</w:t>
      </w:r>
      <w:r w:rsidR="000D50D7" w:rsidRPr="000D50D7">
        <w:t xml:space="preserve"> </w:t>
      </w:r>
      <w:r>
        <w:t>risks</w:t>
      </w:r>
      <w:r w:rsidR="000D50D7" w:rsidRPr="000D50D7">
        <w:t xml:space="preserve"> </w:t>
      </w:r>
      <w:r>
        <w:t>associated</w:t>
      </w:r>
      <w:r w:rsidR="000D50D7" w:rsidRPr="000D50D7">
        <w:t xml:space="preserve"> </w:t>
      </w:r>
      <w:r>
        <w:t>with</w:t>
      </w:r>
      <w:r w:rsidR="000D50D7" w:rsidRPr="000D50D7">
        <w:t xml:space="preserve"> </w:t>
      </w:r>
      <w:r>
        <w:t>the</w:t>
      </w:r>
      <w:r w:rsidR="000D50D7" w:rsidRPr="000D50D7">
        <w:t xml:space="preserve"> </w:t>
      </w:r>
      <w:r>
        <w:t>authorised</w:t>
      </w:r>
      <w:r w:rsidR="000D50D7" w:rsidRPr="000D50D7">
        <w:t xml:space="preserve"> </w:t>
      </w:r>
      <w:r>
        <w:t>development.</w:t>
      </w:r>
    </w:p>
    <w:p w14:paraId="2720B8D4" w14:textId="77777777" w:rsidR="00C163D3" w:rsidRDefault="00C163D3" w:rsidP="00C163D3">
      <w:pPr>
        <w:pStyle w:val="N2"/>
      </w:pPr>
      <w:r>
        <w:t>Save</w:t>
      </w:r>
      <w:r w:rsidR="000D50D7" w:rsidRPr="000D50D7">
        <w:t xml:space="preserve"> </w:t>
      </w:r>
      <w:r>
        <w:t>where</w:t>
      </w:r>
      <w:r w:rsidR="000D50D7" w:rsidRPr="000D50D7">
        <w:t xml:space="preserve"> </w:t>
      </w:r>
      <w:r>
        <w:t>otherwise</w:t>
      </w:r>
      <w:r w:rsidR="000D50D7" w:rsidRPr="000D50D7">
        <w:t xml:space="preserve"> </w:t>
      </w:r>
      <w:r>
        <w:t>agreed</w:t>
      </w:r>
      <w:r w:rsidR="000D50D7" w:rsidRPr="000D50D7">
        <w:t xml:space="preserve"> </w:t>
      </w:r>
      <w:r>
        <w:t>in</w:t>
      </w:r>
      <w:r w:rsidR="000D50D7" w:rsidRPr="000D50D7">
        <w:t xml:space="preserve"> </w:t>
      </w:r>
      <w:r>
        <w:t>writing</w:t>
      </w:r>
      <w:r w:rsidR="000D50D7" w:rsidRPr="000D50D7">
        <w:t xml:space="preserve"> </w:t>
      </w:r>
      <w:r>
        <w:t>between</w:t>
      </w:r>
      <w:r w:rsidR="000D50D7" w:rsidRPr="000D50D7">
        <w:t xml:space="preserve"> </w:t>
      </w:r>
      <w:r>
        <w:t>East</w:t>
      </w:r>
      <w:r w:rsidR="000D50D7" w:rsidRPr="000D50D7">
        <w:t xml:space="preserve"> </w:t>
      </w:r>
      <w:r>
        <w:t>of</w:t>
      </w:r>
      <w:r w:rsidR="000D50D7" w:rsidRPr="000D50D7">
        <w:t xml:space="preserve"> </w:t>
      </w:r>
      <w:r>
        <w:t>England</w:t>
      </w:r>
      <w:r w:rsidR="000D50D7" w:rsidRPr="000D50D7">
        <w:t xml:space="preserve"> </w:t>
      </w:r>
      <w:r>
        <w:t>Ambulance</w:t>
      </w:r>
      <w:r w:rsidR="000D50D7" w:rsidRPr="000D50D7">
        <w:t xml:space="preserve"> </w:t>
      </w:r>
      <w:r>
        <w:t>Service</w:t>
      </w:r>
      <w:r w:rsidR="000D50D7" w:rsidRPr="000D50D7">
        <w:t xml:space="preserve"> </w:t>
      </w:r>
      <w:r>
        <w:t>Trust</w:t>
      </w:r>
      <w:r w:rsidR="000D50D7" w:rsidRPr="000D50D7">
        <w:t xml:space="preserve"> </w:t>
      </w:r>
      <w:r>
        <w:t>and</w:t>
      </w:r>
      <w:r w:rsidR="000D50D7" w:rsidRPr="000D50D7">
        <w:t xml:space="preserve"> </w:t>
      </w:r>
      <w:r>
        <w:t>the</w:t>
      </w:r>
      <w:r w:rsidR="000D50D7" w:rsidRPr="000D50D7">
        <w:t xml:space="preserve"> </w:t>
      </w:r>
      <w:r>
        <w:t>undertaker,</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pay</w:t>
      </w:r>
      <w:r w:rsidR="000D50D7" w:rsidRPr="000D50D7">
        <w:t xml:space="preserve"> </w:t>
      </w:r>
      <w:r>
        <w:t>to</w:t>
      </w:r>
      <w:r w:rsidR="000D50D7" w:rsidRPr="000D50D7">
        <w:t xml:space="preserve"> </w:t>
      </w:r>
      <w:r>
        <w:t>East</w:t>
      </w:r>
      <w:r w:rsidR="000D50D7" w:rsidRPr="000D50D7">
        <w:t xml:space="preserve"> </w:t>
      </w:r>
      <w:r>
        <w:t>of</w:t>
      </w:r>
      <w:r w:rsidR="000D50D7" w:rsidRPr="000D50D7">
        <w:t xml:space="preserve"> </w:t>
      </w:r>
      <w:r>
        <w:t>England</w:t>
      </w:r>
      <w:r w:rsidR="000D50D7" w:rsidRPr="000D50D7">
        <w:t xml:space="preserve"> </w:t>
      </w:r>
      <w:r>
        <w:t>Ambulance</w:t>
      </w:r>
      <w:r w:rsidR="000D50D7" w:rsidRPr="000D50D7">
        <w:t xml:space="preserve"> </w:t>
      </w:r>
      <w:r>
        <w:t>Service</w:t>
      </w:r>
      <w:r w:rsidR="000D50D7" w:rsidRPr="000D50D7">
        <w:t xml:space="preserve"> </w:t>
      </w:r>
      <w:r>
        <w:t>Trust</w:t>
      </w:r>
      <w:r w:rsidR="000D50D7" w:rsidRPr="000D50D7">
        <w:t xml:space="preserve"> </w:t>
      </w:r>
      <w:r>
        <w:t>the</w:t>
      </w:r>
      <w:r w:rsidR="000D50D7" w:rsidRPr="000D50D7">
        <w:t xml:space="preserve"> </w:t>
      </w:r>
      <w:r>
        <w:t>costs</w:t>
      </w:r>
      <w:r w:rsidR="000D50D7" w:rsidRPr="000D50D7">
        <w:t xml:space="preserve"> </w:t>
      </w:r>
      <w:r>
        <w:t>and</w:t>
      </w:r>
      <w:r w:rsidR="000D50D7" w:rsidRPr="000D50D7">
        <w:t xml:space="preserve"> </w:t>
      </w:r>
      <w:r>
        <w:t>expenses</w:t>
      </w:r>
      <w:r w:rsidR="000D50D7" w:rsidRPr="000D50D7">
        <w:t xml:space="preserve"> </w:t>
      </w:r>
      <w:r>
        <w:t>reasonably</w:t>
      </w:r>
      <w:r w:rsidR="000D50D7" w:rsidRPr="000D50D7">
        <w:t xml:space="preserve"> </w:t>
      </w:r>
      <w:r>
        <w:t>and</w:t>
      </w:r>
      <w:r w:rsidR="000D50D7" w:rsidRPr="000D50D7">
        <w:t xml:space="preserve"> </w:t>
      </w:r>
      <w:r>
        <w:t>properly</w:t>
      </w:r>
      <w:r w:rsidR="000D50D7" w:rsidRPr="000D50D7">
        <w:t xml:space="preserve"> </w:t>
      </w:r>
      <w:r>
        <w:t>incurred</w:t>
      </w:r>
      <w:r w:rsidR="000D50D7" w:rsidRPr="000D50D7">
        <w:t xml:space="preserve"> </w:t>
      </w:r>
      <w:r>
        <w:t>by</w:t>
      </w:r>
      <w:r w:rsidR="000D50D7" w:rsidRPr="000D50D7">
        <w:t xml:space="preserve"> </w:t>
      </w:r>
      <w:r>
        <w:t>East</w:t>
      </w:r>
      <w:r w:rsidR="000D50D7" w:rsidRPr="000D50D7">
        <w:t xml:space="preserve"> </w:t>
      </w:r>
      <w:r>
        <w:t>of</w:t>
      </w:r>
      <w:r w:rsidR="000D50D7" w:rsidRPr="000D50D7">
        <w:t xml:space="preserve"> </w:t>
      </w:r>
      <w:r>
        <w:t>England</w:t>
      </w:r>
      <w:r w:rsidR="000D50D7" w:rsidRPr="000D50D7">
        <w:t xml:space="preserve"> </w:t>
      </w:r>
      <w:r>
        <w:t>Ambulance</w:t>
      </w:r>
      <w:r w:rsidR="000D50D7" w:rsidRPr="000D50D7">
        <w:t xml:space="preserve"> </w:t>
      </w:r>
      <w:r>
        <w:t>Service</w:t>
      </w:r>
      <w:r w:rsidR="000D50D7" w:rsidRPr="000D50D7">
        <w:t xml:space="preserve"> </w:t>
      </w:r>
      <w:r>
        <w:t>Trust</w:t>
      </w:r>
      <w:r w:rsidR="000D50D7" w:rsidRPr="000D50D7">
        <w:t xml:space="preserve"> </w:t>
      </w:r>
      <w:r>
        <w:t>in,</w:t>
      </w:r>
      <w:r w:rsidR="000D50D7" w:rsidRPr="000D50D7">
        <w:t xml:space="preserve"> </w:t>
      </w:r>
      <w:r>
        <w:t>or</w:t>
      </w:r>
      <w:r w:rsidR="000D50D7" w:rsidRPr="000D50D7">
        <w:t xml:space="preserve"> </w:t>
      </w:r>
      <w:r>
        <w:t>in</w:t>
      </w:r>
      <w:r w:rsidR="000D50D7" w:rsidRPr="000D50D7">
        <w:t xml:space="preserve"> </w:t>
      </w:r>
      <w:r>
        <w:t>connection</w:t>
      </w:r>
      <w:r w:rsidR="000D50D7" w:rsidRPr="000D50D7">
        <w:t xml:space="preserve"> </w:t>
      </w:r>
      <w:r>
        <w:t>with</w:t>
      </w:r>
      <w:r w:rsidR="000D50D7" w:rsidRPr="000D50D7">
        <w:t xml:space="preserve"> </w:t>
      </w:r>
      <w:r>
        <w:t>its</w:t>
      </w:r>
      <w:r w:rsidR="000D50D7" w:rsidRPr="000D50D7">
        <w:t xml:space="preserve"> </w:t>
      </w:r>
      <w:r>
        <w:t>attendance</w:t>
      </w:r>
      <w:r w:rsidR="000D50D7" w:rsidRPr="000D50D7">
        <w:t xml:space="preserve"> </w:t>
      </w:r>
      <w:r>
        <w:t>a</w:t>
      </w:r>
      <w:r w:rsidR="009F46E2">
        <w:t>t</w:t>
      </w:r>
      <w:r w:rsidR="000D50D7" w:rsidRPr="000D50D7">
        <w:t xml:space="preserve"> </w:t>
      </w:r>
      <w:r>
        <w:t>the</w:t>
      </w:r>
      <w:r w:rsidR="000D50D7" w:rsidRPr="000D50D7">
        <w:t xml:space="preserve"> </w:t>
      </w:r>
      <w:r>
        <w:t>site</w:t>
      </w:r>
      <w:r w:rsidR="000D50D7" w:rsidRPr="000D50D7">
        <w:t xml:space="preserve"> </w:t>
      </w:r>
      <w:r>
        <w:t>familiarisation</w:t>
      </w:r>
      <w:r w:rsidR="000D50D7" w:rsidRPr="000D50D7">
        <w:t xml:space="preserve"> </w:t>
      </w:r>
      <w:r>
        <w:t>exercise</w:t>
      </w:r>
      <w:r w:rsidR="000D50D7" w:rsidRPr="000D50D7">
        <w:t xml:space="preserve"> </w:t>
      </w:r>
      <w:r>
        <w:t>facilitated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pursuant</w:t>
      </w:r>
      <w:r w:rsidR="000D50D7" w:rsidRPr="000D50D7">
        <w:t xml:space="preserve"> </w:t>
      </w:r>
      <w:r>
        <w:t>to</w:t>
      </w:r>
      <w:r w:rsidR="000D50D7" w:rsidRPr="000D50D7">
        <w:t xml:space="preserve"> </w:t>
      </w:r>
      <w:r>
        <w:t>sub-paragraph</w:t>
      </w:r>
      <w:r w:rsidR="000D50D7" w:rsidRPr="000D50D7">
        <w:t xml:space="preserve"> </w:t>
      </w:r>
      <w:r>
        <w:fldChar w:fldCharType="begin"/>
      </w:r>
      <w:r>
        <w:instrText xml:space="preserve"> REF _Ref120095263 \r \h </w:instrText>
      </w:r>
      <w:r>
        <w:fldChar w:fldCharType="separate"/>
      </w:r>
      <w:r w:rsidR="000D50D7">
        <w:t>(1)</w:t>
      </w:r>
      <w:r>
        <w:fldChar w:fldCharType="end"/>
      </w:r>
      <w:r>
        <w:t>.</w:t>
      </w:r>
    </w:p>
    <w:p w14:paraId="2D5F5E35" w14:textId="77777777" w:rsidR="00C163D3" w:rsidRDefault="00C163D3" w:rsidP="00C163D3">
      <w:pPr>
        <w:pStyle w:val="H1"/>
      </w:pPr>
      <w:r>
        <w:t>Arbitration</w:t>
      </w:r>
    </w:p>
    <w:p w14:paraId="3EADE2C8" w14:textId="77777777" w:rsidR="00C163D3" w:rsidRPr="00C163D3" w:rsidRDefault="000D50D7" w:rsidP="00C163D3">
      <w:pPr>
        <w:pStyle w:val="N1"/>
      </w:pPr>
      <w:r w:rsidRPr="000D50D7">
        <w:t> </w:t>
      </w:r>
      <w:r w:rsidR="00C163D3">
        <w:t>Any</w:t>
      </w:r>
      <w:r w:rsidRPr="000D50D7">
        <w:t xml:space="preserve"> </w:t>
      </w:r>
      <w:r w:rsidR="00C163D3">
        <w:t>difference</w:t>
      </w:r>
      <w:r w:rsidRPr="000D50D7">
        <w:t xml:space="preserve"> </w:t>
      </w:r>
      <w:r w:rsidR="00C163D3">
        <w:t>or</w:t>
      </w:r>
      <w:r w:rsidRPr="000D50D7">
        <w:t xml:space="preserve"> </w:t>
      </w:r>
      <w:r w:rsidR="00C163D3">
        <w:t>dispute</w:t>
      </w:r>
      <w:r w:rsidRPr="000D50D7">
        <w:t xml:space="preserve"> </w:t>
      </w:r>
      <w:r w:rsidR="00C163D3">
        <w:t>arising</w:t>
      </w:r>
      <w:r w:rsidRPr="000D50D7">
        <w:t xml:space="preserve"> </w:t>
      </w:r>
      <w:r w:rsidR="00C163D3">
        <w:t>between</w:t>
      </w:r>
      <w:r w:rsidRPr="000D50D7">
        <w:t xml:space="preserve"> </w:t>
      </w:r>
      <w:r w:rsidR="00C163D3">
        <w:t>the</w:t>
      </w:r>
      <w:r w:rsidRPr="000D50D7">
        <w:t xml:space="preserve"> </w:t>
      </w:r>
      <w:r w:rsidR="00C163D3">
        <w:t>undertaker</w:t>
      </w:r>
      <w:r w:rsidRPr="000D50D7">
        <w:t xml:space="preserve"> </w:t>
      </w:r>
      <w:r w:rsidR="00C163D3">
        <w:t>and</w:t>
      </w:r>
      <w:r w:rsidRPr="000D50D7">
        <w:t xml:space="preserve"> </w:t>
      </w:r>
      <w:r w:rsidR="00C163D3">
        <w:t>East</w:t>
      </w:r>
      <w:r w:rsidRPr="000D50D7">
        <w:t xml:space="preserve"> </w:t>
      </w:r>
      <w:r w:rsidR="00C163D3">
        <w:t>of</w:t>
      </w:r>
      <w:r w:rsidRPr="000D50D7">
        <w:t xml:space="preserve"> </w:t>
      </w:r>
      <w:r w:rsidR="00C163D3">
        <w:t>England</w:t>
      </w:r>
      <w:r w:rsidRPr="000D50D7">
        <w:t xml:space="preserve"> </w:t>
      </w:r>
      <w:r w:rsidR="00C163D3">
        <w:t>Ambulance</w:t>
      </w:r>
      <w:r w:rsidRPr="000D50D7">
        <w:t xml:space="preserve"> </w:t>
      </w:r>
      <w:r w:rsidR="00C163D3">
        <w:t>Service</w:t>
      </w:r>
      <w:r w:rsidRPr="000D50D7">
        <w:t xml:space="preserve"> </w:t>
      </w:r>
      <w:r w:rsidR="00C163D3">
        <w:t>Trust</w:t>
      </w:r>
      <w:r w:rsidRPr="000D50D7">
        <w:t xml:space="preserve"> </w:t>
      </w:r>
      <w:r w:rsidR="00C163D3">
        <w:t>under</w:t>
      </w:r>
      <w:r w:rsidRPr="000D50D7">
        <w:t xml:space="preserve"> </w:t>
      </w:r>
      <w:r w:rsidR="00C163D3">
        <w:t>this</w:t>
      </w:r>
      <w:r w:rsidRPr="000D50D7">
        <w:t xml:space="preserve"> </w:t>
      </w:r>
      <w:r w:rsidR="00C163D3">
        <w:t>Part</w:t>
      </w:r>
      <w:r w:rsidRPr="000D50D7">
        <w:t xml:space="preserve"> </w:t>
      </w:r>
      <w:r w:rsidR="00C163D3">
        <w:t>of</w:t>
      </w:r>
      <w:r w:rsidRPr="000D50D7">
        <w:t xml:space="preserve"> </w:t>
      </w:r>
      <w:r w:rsidR="00C163D3">
        <w:t>this</w:t>
      </w:r>
      <w:r w:rsidRPr="000D50D7">
        <w:t xml:space="preserve"> </w:t>
      </w:r>
      <w:r w:rsidR="00C163D3">
        <w:t>Schedule</w:t>
      </w:r>
      <w:r w:rsidRPr="000D50D7">
        <w:t xml:space="preserve"> </w:t>
      </w:r>
      <w:r w:rsidR="00C163D3">
        <w:t>must,</w:t>
      </w:r>
      <w:r w:rsidRPr="000D50D7">
        <w:t xml:space="preserve"> </w:t>
      </w:r>
      <w:r w:rsidR="00C163D3">
        <w:t>unless</w:t>
      </w:r>
      <w:r w:rsidRPr="000D50D7">
        <w:t xml:space="preserve"> </w:t>
      </w:r>
      <w:r w:rsidR="00C163D3">
        <w:t>otherwise</w:t>
      </w:r>
      <w:r w:rsidRPr="000D50D7">
        <w:t xml:space="preserve"> </w:t>
      </w:r>
      <w:r w:rsidR="00C163D3">
        <w:t>agreed</w:t>
      </w:r>
      <w:r w:rsidRPr="000D50D7">
        <w:t xml:space="preserve"> </w:t>
      </w:r>
      <w:r w:rsidR="00C163D3">
        <w:t>in</w:t>
      </w:r>
      <w:r w:rsidRPr="000D50D7">
        <w:t xml:space="preserve"> </w:t>
      </w:r>
      <w:r w:rsidR="00C163D3">
        <w:t>writing</w:t>
      </w:r>
      <w:r w:rsidRPr="000D50D7">
        <w:t xml:space="preserve"> </w:t>
      </w:r>
      <w:r w:rsidR="00C163D3">
        <w:t>between</w:t>
      </w:r>
      <w:r w:rsidRPr="000D50D7">
        <w:t xml:space="preserve"> </w:t>
      </w:r>
      <w:r w:rsidR="00C163D3">
        <w:t>the</w:t>
      </w:r>
      <w:r w:rsidRPr="000D50D7">
        <w:t xml:space="preserve"> </w:t>
      </w:r>
      <w:r w:rsidR="00C163D3">
        <w:t>undertaker</w:t>
      </w:r>
      <w:r w:rsidRPr="000D50D7">
        <w:t xml:space="preserve"> </w:t>
      </w:r>
      <w:r w:rsidR="00C163D3">
        <w:t>and</w:t>
      </w:r>
      <w:r w:rsidRPr="000D50D7">
        <w:t xml:space="preserve"> </w:t>
      </w:r>
      <w:r w:rsidR="00C163D3">
        <w:t>East</w:t>
      </w:r>
      <w:r w:rsidRPr="000D50D7">
        <w:t xml:space="preserve"> </w:t>
      </w:r>
      <w:r w:rsidR="00C163D3">
        <w:t>of</w:t>
      </w:r>
      <w:r w:rsidRPr="000D50D7">
        <w:t xml:space="preserve"> </w:t>
      </w:r>
      <w:r w:rsidR="00C163D3">
        <w:t>England</w:t>
      </w:r>
      <w:r w:rsidRPr="000D50D7">
        <w:t xml:space="preserve"> </w:t>
      </w:r>
      <w:r w:rsidR="00C163D3">
        <w:t>Ambulance</w:t>
      </w:r>
      <w:r w:rsidRPr="000D50D7">
        <w:t xml:space="preserve"> </w:t>
      </w:r>
      <w:r w:rsidR="00C163D3">
        <w:t>Service</w:t>
      </w:r>
      <w:r w:rsidRPr="000D50D7">
        <w:t xml:space="preserve"> </w:t>
      </w:r>
      <w:r w:rsidR="00C163D3">
        <w:t>Trust,</w:t>
      </w:r>
      <w:r w:rsidRPr="000D50D7">
        <w:t xml:space="preserve"> </w:t>
      </w:r>
      <w:r w:rsidR="00C163D3">
        <w:t>be</w:t>
      </w:r>
      <w:r w:rsidRPr="000D50D7">
        <w:t xml:space="preserve"> </w:t>
      </w:r>
      <w:r w:rsidR="00C163D3">
        <w:t>determined</w:t>
      </w:r>
      <w:r w:rsidRPr="000D50D7">
        <w:t xml:space="preserve"> </w:t>
      </w:r>
      <w:r w:rsidR="00C163D3">
        <w:t>by</w:t>
      </w:r>
      <w:r w:rsidRPr="000D50D7">
        <w:t xml:space="preserve"> </w:t>
      </w:r>
      <w:r w:rsidR="00C163D3">
        <w:t>arbitration</w:t>
      </w:r>
      <w:r w:rsidRPr="000D50D7">
        <w:t xml:space="preserve"> </w:t>
      </w:r>
      <w:r w:rsidR="00C163D3">
        <w:t>in</w:t>
      </w:r>
      <w:r w:rsidRPr="000D50D7">
        <w:t xml:space="preserve"> </w:t>
      </w:r>
      <w:r w:rsidR="00C163D3">
        <w:t>accordance</w:t>
      </w:r>
      <w:r w:rsidRPr="000D50D7">
        <w:t xml:space="preserve"> </w:t>
      </w:r>
      <w:r w:rsidR="00C163D3">
        <w:t>with</w:t>
      </w:r>
      <w:r w:rsidRPr="000D50D7">
        <w:t xml:space="preserve"> </w:t>
      </w:r>
      <w:r w:rsidR="00C163D3">
        <w:t>article</w:t>
      </w:r>
      <w:r w:rsidRPr="000D50D7">
        <w:t xml:space="preserve"> </w:t>
      </w:r>
      <w:r w:rsidR="00C163D3">
        <w:fldChar w:fldCharType="begin"/>
      </w:r>
      <w:r w:rsidR="00C163D3">
        <w:instrText xml:space="preserve"> REF _Ref78124676 \r \h </w:instrText>
      </w:r>
      <w:r w:rsidR="00C163D3">
        <w:fldChar w:fldCharType="separate"/>
      </w:r>
      <w:r>
        <w:t>39</w:t>
      </w:r>
      <w:r w:rsidR="00C163D3">
        <w:fldChar w:fldCharType="end"/>
      </w:r>
      <w:r w:rsidRPr="000D50D7">
        <w:t xml:space="preserve"> </w:t>
      </w:r>
      <w:r w:rsidR="00C163D3">
        <w:t>(arbitration).</w:t>
      </w:r>
    </w:p>
    <w:p w14:paraId="2FE1F018" w14:textId="77777777" w:rsidR="00283174" w:rsidRDefault="000D50D7" w:rsidP="00283174">
      <w:pPr>
        <w:pStyle w:val="Schedule"/>
        <w:pageBreakBefore/>
        <w:rPr>
          <w:rStyle w:val="Ref"/>
        </w:rPr>
      </w:pPr>
      <w:bookmarkStart w:id="1457" w:name="TOC06_09_2022_15_41_36_2930"/>
      <w:bookmarkStart w:id="1458" w:name="TOC04_10_2022_16_50_01_2999"/>
      <w:bookmarkStart w:id="1459" w:name="TOC23_11_2022_11_32_56_3077"/>
      <w:bookmarkStart w:id="1460" w:name="TOC10_01_2023_14_27_52_3098"/>
      <w:bookmarkEnd w:id="1453"/>
      <w:bookmarkEnd w:id="1457"/>
      <w:bookmarkEnd w:id="1458"/>
      <w:bookmarkEnd w:id="1459"/>
      <w:bookmarkEnd w:id="1460"/>
      <w:r w:rsidRPr="000D50D7">
        <w:lastRenderedPageBreak/>
        <w:tab/>
      </w:r>
      <w:bookmarkStart w:id="1461" w:name="_Hlk120011394"/>
      <w:r w:rsidR="00283174">
        <w:t>SCHEDULE</w:t>
      </w:r>
      <w:r w:rsidRPr="000D50D7">
        <w:t xml:space="preserve"> </w:t>
      </w:r>
      <w:r w:rsidR="00283174">
        <w:fldChar w:fldCharType="begin"/>
      </w:r>
      <w:r w:rsidR="00283174">
        <w:instrText xml:space="preserve"> SEQ schedule\* arabic </w:instrText>
      </w:r>
      <w:r w:rsidR="00283174">
        <w:fldChar w:fldCharType="separate"/>
      </w:r>
      <w:r>
        <w:rPr>
          <w:noProof/>
        </w:rPr>
        <w:t>15</w:t>
      </w:r>
      <w:r w:rsidR="00283174">
        <w:rPr>
          <w:noProof/>
        </w:rPr>
        <w:fldChar w:fldCharType="end"/>
      </w:r>
      <w:r w:rsidRPr="000D50D7">
        <w:tab/>
      </w:r>
      <w:r w:rsidR="00283174">
        <w:rPr>
          <w:rStyle w:val="Ref"/>
        </w:rPr>
        <w:t>Article</w:t>
      </w:r>
      <w:r w:rsidRPr="000D50D7">
        <w:rPr>
          <w:rStyle w:val="Ref"/>
        </w:rPr>
        <w:t xml:space="preserve"> </w:t>
      </w:r>
      <w:r w:rsidR="00283174">
        <w:rPr>
          <w:rStyle w:val="Ref"/>
        </w:rPr>
        <w:fldChar w:fldCharType="begin"/>
      </w:r>
      <w:r w:rsidR="00283174">
        <w:rPr>
          <w:rStyle w:val="Ref"/>
        </w:rPr>
        <w:instrText xml:space="preserve"> REF _Ref78123017 \r \h </w:instrText>
      </w:r>
      <w:r w:rsidR="00283174">
        <w:rPr>
          <w:rStyle w:val="Ref"/>
        </w:rPr>
      </w:r>
      <w:r w:rsidR="00283174">
        <w:rPr>
          <w:rStyle w:val="Ref"/>
        </w:rPr>
        <w:fldChar w:fldCharType="separate"/>
      </w:r>
      <w:r>
        <w:rPr>
          <w:rStyle w:val="Ref"/>
        </w:rPr>
        <w:t>42</w:t>
      </w:r>
      <w:r w:rsidR="00283174">
        <w:rPr>
          <w:rStyle w:val="Ref"/>
        </w:rPr>
        <w:fldChar w:fldCharType="end"/>
      </w:r>
    </w:p>
    <w:p w14:paraId="09C48F9B" w14:textId="77777777" w:rsidR="00283174" w:rsidRDefault="00283174" w:rsidP="00283174">
      <w:pPr>
        <w:pStyle w:val="ScheduleHead"/>
      </w:pPr>
      <w:r>
        <w:t>PROCEDURE</w:t>
      </w:r>
      <w:r w:rsidR="000D50D7" w:rsidRPr="000D50D7">
        <w:t xml:space="preserve"> </w:t>
      </w:r>
      <w:r>
        <w:t>FOR</w:t>
      </w:r>
      <w:r w:rsidR="000D50D7" w:rsidRPr="000D50D7">
        <w:t xml:space="preserve"> </w:t>
      </w:r>
      <w:r>
        <w:t>DISCHARGE</w:t>
      </w:r>
      <w:r w:rsidR="000D50D7" w:rsidRPr="000D50D7">
        <w:t xml:space="preserve"> </w:t>
      </w:r>
      <w:r>
        <w:t>OF</w:t>
      </w:r>
      <w:r w:rsidR="000D50D7" w:rsidRPr="000D50D7">
        <w:t xml:space="preserve"> </w:t>
      </w:r>
      <w:r>
        <w:t>REQUIREMENTS</w:t>
      </w:r>
    </w:p>
    <w:p w14:paraId="54C5DA57" w14:textId="77777777" w:rsidR="00283174" w:rsidRDefault="00283174" w:rsidP="00283174">
      <w:pPr>
        <w:pStyle w:val="H1"/>
      </w:pPr>
      <w:r>
        <w:t>Interpretation</w:t>
      </w:r>
    </w:p>
    <w:p w14:paraId="45561BD0" w14:textId="77777777" w:rsidR="00283174" w:rsidRDefault="000D50D7" w:rsidP="002B59BA">
      <w:pPr>
        <w:pStyle w:val="N1"/>
        <w:numPr>
          <w:ilvl w:val="0"/>
          <w:numId w:val="30"/>
        </w:numPr>
      </w:pPr>
      <w:r w:rsidRPr="000D50D7">
        <w:t> </w:t>
      </w:r>
      <w:r w:rsidR="00283174">
        <w:t>In</w:t>
      </w:r>
      <w:r w:rsidRPr="000D50D7">
        <w:t xml:space="preserve"> </w:t>
      </w:r>
      <w:r w:rsidR="00283174">
        <w:t>this</w:t>
      </w:r>
      <w:r w:rsidRPr="000D50D7">
        <w:t xml:space="preserve"> </w:t>
      </w:r>
      <w:r w:rsidR="00283174">
        <w:t>Schedule—</w:t>
      </w:r>
    </w:p>
    <w:p w14:paraId="1375DD19" w14:textId="77777777" w:rsidR="00283174" w:rsidRDefault="00283174" w:rsidP="00283174">
      <w:pPr>
        <w:pStyle w:val="DefPara"/>
      </w:pPr>
      <w:r>
        <w:t>“requirement</w:t>
      </w:r>
      <w:r w:rsidR="000D50D7" w:rsidRPr="000D50D7">
        <w:t xml:space="preserve"> </w:t>
      </w:r>
      <w:r>
        <w:t>consultee”</w:t>
      </w:r>
      <w:r w:rsidR="000D50D7" w:rsidRPr="000D50D7">
        <w:t xml:space="preserve"> </w:t>
      </w:r>
      <w:r>
        <w:t>means</w:t>
      </w:r>
      <w:r w:rsidR="000D50D7" w:rsidRPr="000D50D7">
        <w:t xml:space="preserve"> </w:t>
      </w:r>
      <w:r>
        <w:t>any</w:t>
      </w:r>
      <w:r w:rsidR="000D50D7" w:rsidRPr="000D50D7">
        <w:t xml:space="preserve"> </w:t>
      </w:r>
      <w:r>
        <w:t>body</w:t>
      </w:r>
      <w:r w:rsidR="000D50D7" w:rsidRPr="000D50D7">
        <w:t xml:space="preserve"> </w:t>
      </w:r>
      <w:r>
        <w:t>or</w:t>
      </w:r>
      <w:r w:rsidR="000D50D7" w:rsidRPr="000D50D7">
        <w:t xml:space="preserve"> </w:t>
      </w:r>
      <w:r>
        <w:t>authority</w:t>
      </w:r>
      <w:r w:rsidR="000D50D7" w:rsidRPr="000D50D7">
        <w:t xml:space="preserve"> </w:t>
      </w:r>
      <w:r>
        <w:t>named</w:t>
      </w:r>
      <w:r w:rsidR="000D50D7" w:rsidRPr="000D50D7">
        <w:t xml:space="preserve"> </w:t>
      </w:r>
      <w:r>
        <w:t>in</w:t>
      </w:r>
      <w:r w:rsidR="000D50D7" w:rsidRPr="000D50D7">
        <w:t xml:space="preserve"> </w:t>
      </w:r>
      <w:r>
        <w:t>a</w:t>
      </w:r>
      <w:r w:rsidR="000D50D7" w:rsidRPr="000D50D7">
        <w:t xml:space="preserve"> </w:t>
      </w:r>
      <w:r>
        <w:t>requirement</w:t>
      </w:r>
      <w:r w:rsidR="000D50D7" w:rsidRPr="000D50D7">
        <w:t xml:space="preserve"> </w:t>
      </w:r>
      <w:r>
        <w:t>as</w:t>
      </w:r>
      <w:r w:rsidR="000D50D7" w:rsidRPr="000D50D7">
        <w:t xml:space="preserve"> </w:t>
      </w:r>
      <w:r>
        <w:t>a</w:t>
      </w:r>
      <w:r w:rsidR="000D50D7" w:rsidRPr="000D50D7">
        <w:t xml:space="preserve"> </w:t>
      </w:r>
      <w:r>
        <w:t>body</w:t>
      </w:r>
      <w:r w:rsidR="000D50D7" w:rsidRPr="000D50D7">
        <w:t xml:space="preserve"> </w:t>
      </w:r>
      <w:r>
        <w:t>to</w:t>
      </w:r>
      <w:r w:rsidR="000D50D7" w:rsidRPr="000D50D7">
        <w:t xml:space="preserve"> </w:t>
      </w:r>
      <w:r>
        <w:t>be</w:t>
      </w:r>
      <w:r w:rsidR="000D50D7" w:rsidRPr="000D50D7">
        <w:t xml:space="preserve"> </w:t>
      </w:r>
      <w:r>
        <w:t>consulted</w:t>
      </w:r>
      <w:r w:rsidR="000D50D7" w:rsidRPr="000D50D7">
        <w:t xml:space="preserve"> </w:t>
      </w:r>
      <w:r>
        <w:t>by</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in</w:t>
      </w:r>
      <w:r w:rsidR="000D50D7" w:rsidRPr="000D50D7">
        <w:t xml:space="preserve"> </w:t>
      </w:r>
      <w:r>
        <w:t>discharging</w:t>
      </w:r>
      <w:r w:rsidR="000D50D7" w:rsidRPr="000D50D7">
        <w:t xml:space="preserve"> </w:t>
      </w:r>
      <w:r>
        <w:t>that</w:t>
      </w:r>
      <w:r w:rsidR="000D50D7" w:rsidRPr="000D50D7">
        <w:t xml:space="preserve"> </w:t>
      </w:r>
      <w:r>
        <w:t>requirement;</w:t>
      </w:r>
      <w:r w:rsidR="000D50D7" w:rsidRPr="000D50D7">
        <w:t xml:space="preserve"> </w:t>
      </w:r>
      <w:r>
        <w:t>and</w:t>
      </w:r>
    </w:p>
    <w:p w14:paraId="2BAFB617" w14:textId="77777777" w:rsidR="00283174" w:rsidRDefault="00283174" w:rsidP="00283174">
      <w:pPr>
        <w:pStyle w:val="DefPara"/>
      </w:pPr>
      <w:r>
        <w:t>“start</w:t>
      </w:r>
      <w:r w:rsidR="000D50D7" w:rsidRPr="000D50D7">
        <w:t xml:space="preserve"> </w:t>
      </w:r>
      <w:r>
        <w:t>date”</w:t>
      </w:r>
      <w:r w:rsidR="000D50D7" w:rsidRPr="000D50D7">
        <w:t xml:space="preserve"> </w:t>
      </w:r>
      <w:r>
        <w:t>means</w:t>
      </w:r>
      <w:r w:rsidR="000D50D7" w:rsidRPr="000D50D7">
        <w:t xml:space="preserve"> </w:t>
      </w:r>
      <w:r>
        <w:t>the</w:t>
      </w:r>
      <w:r w:rsidR="000D50D7" w:rsidRPr="000D50D7">
        <w:t xml:space="preserve"> </w:t>
      </w:r>
      <w:r>
        <w:t>date</w:t>
      </w:r>
      <w:r w:rsidR="000D50D7" w:rsidRPr="000D50D7">
        <w:t xml:space="preserve"> </w:t>
      </w:r>
      <w:r>
        <w:t>of</w:t>
      </w:r>
      <w:r w:rsidR="000D50D7" w:rsidRPr="000D50D7">
        <w:t xml:space="preserve"> </w:t>
      </w:r>
      <w:r>
        <w:t>the</w:t>
      </w:r>
      <w:r w:rsidR="000D50D7" w:rsidRPr="000D50D7">
        <w:t xml:space="preserve"> </w:t>
      </w:r>
      <w:r>
        <w:t>notification</w:t>
      </w:r>
      <w:r w:rsidR="000D50D7" w:rsidRPr="000D50D7">
        <w:t xml:space="preserve"> </w:t>
      </w:r>
      <w:r>
        <w:t>given</w:t>
      </w:r>
      <w:r w:rsidR="000D50D7" w:rsidRPr="000D50D7">
        <w:t xml:space="preserve"> </w:t>
      </w:r>
      <w:r>
        <w:t>by</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_Ref94617119 \w \h </w:instrText>
      </w:r>
      <w:r>
        <w:fldChar w:fldCharType="separate"/>
      </w:r>
      <w:r w:rsidR="000D50D7">
        <w:t>4(2)(b)</w:t>
      </w:r>
      <w:r>
        <w:fldChar w:fldCharType="end"/>
      </w:r>
      <w:r>
        <w:t>.</w:t>
      </w:r>
    </w:p>
    <w:p w14:paraId="0EE95811" w14:textId="77777777" w:rsidR="00283174" w:rsidRDefault="00283174" w:rsidP="00283174">
      <w:pPr>
        <w:pStyle w:val="H1"/>
      </w:pPr>
      <w:r>
        <w:t>Applications</w:t>
      </w:r>
      <w:r w:rsidR="000D50D7" w:rsidRPr="000D50D7">
        <w:t xml:space="preserve"> </w:t>
      </w:r>
      <w:r>
        <w:t>made</w:t>
      </w:r>
      <w:r w:rsidR="000D50D7" w:rsidRPr="000D50D7">
        <w:t xml:space="preserve"> </w:t>
      </w:r>
      <w:r>
        <w:t>under</w:t>
      </w:r>
      <w:r w:rsidR="000D50D7" w:rsidRPr="000D50D7">
        <w:t xml:space="preserve"> </w:t>
      </w:r>
      <w:r>
        <w:t>requirement</w:t>
      </w:r>
    </w:p>
    <w:p w14:paraId="28E43122" w14:textId="77777777" w:rsidR="00283174" w:rsidRDefault="00283174" w:rsidP="00283174">
      <w:pPr>
        <w:pStyle w:val="N1"/>
      </w:pPr>
      <w:bookmarkStart w:id="1462" w:name="_Ref94617030"/>
      <w:r>
        <w:t>—</w:t>
      </w:r>
      <w:r>
        <w:fldChar w:fldCharType="begin"/>
      </w:r>
      <w:bookmarkStart w:id="1463" w:name="_Ref94616938"/>
      <w:bookmarkEnd w:id="1463"/>
      <w:r>
        <w:instrText xml:space="preserve"> LISTNUM "SEQ1" \l 2 </w:instrText>
      </w:r>
      <w:r>
        <w:fldChar w:fldCharType="end"/>
      </w:r>
      <w:r w:rsidR="000D50D7" w:rsidRPr="000D50D7">
        <w:t> </w:t>
      </w:r>
      <w:r w:rsidRPr="00D76521">
        <w:t>Where</w:t>
      </w:r>
      <w:r w:rsidR="000D50D7" w:rsidRPr="000D50D7">
        <w:t xml:space="preserve"> </w:t>
      </w:r>
      <w:r w:rsidRPr="00D76521">
        <w:t>an</w:t>
      </w:r>
      <w:r w:rsidR="000D50D7" w:rsidRPr="000D50D7">
        <w:t xml:space="preserve"> </w:t>
      </w:r>
      <w:r w:rsidRPr="00D76521">
        <w:t>application</w:t>
      </w:r>
      <w:r w:rsidR="000D50D7" w:rsidRPr="000D50D7">
        <w:t xml:space="preserve"> </w:t>
      </w:r>
      <w:r w:rsidRPr="00D76521">
        <w:t>has</w:t>
      </w:r>
      <w:r w:rsidR="000D50D7" w:rsidRPr="000D50D7">
        <w:t xml:space="preserve"> </w:t>
      </w:r>
      <w:r w:rsidRPr="00D76521">
        <w:t>been</w:t>
      </w:r>
      <w:r w:rsidR="000D50D7" w:rsidRPr="000D50D7">
        <w:t xml:space="preserve"> </w:t>
      </w:r>
      <w:r w:rsidRPr="00D76521">
        <w:t>made</w:t>
      </w:r>
      <w:r w:rsidR="000D50D7" w:rsidRPr="000D50D7">
        <w:t xml:space="preserve"> </w:t>
      </w:r>
      <w:r w:rsidRPr="00D76521">
        <w:t>to</w:t>
      </w:r>
      <w:r w:rsidR="000D50D7" w:rsidRPr="000D50D7">
        <w:t xml:space="preserve"> </w:t>
      </w:r>
      <w:r w:rsidRPr="00D76521">
        <w:t>the</w:t>
      </w:r>
      <w:r w:rsidR="000D50D7" w:rsidRPr="000D50D7">
        <w:t xml:space="preserve"> </w:t>
      </w:r>
      <w:r w:rsidRPr="00D76521">
        <w:t>relevant</w:t>
      </w:r>
      <w:r w:rsidR="000D50D7" w:rsidRPr="000D50D7">
        <w:t xml:space="preserve"> </w:t>
      </w:r>
      <w:r w:rsidRPr="00D76521">
        <w:t>planning</w:t>
      </w:r>
      <w:r w:rsidR="000D50D7" w:rsidRPr="000D50D7">
        <w:t xml:space="preserve"> </w:t>
      </w:r>
      <w:r w:rsidRPr="00D76521">
        <w:t>authority</w:t>
      </w:r>
      <w:r w:rsidR="000D50D7" w:rsidRPr="000D50D7">
        <w:t xml:space="preserve"> </w:t>
      </w:r>
      <w:r w:rsidRPr="00D76521">
        <w:t>for</w:t>
      </w:r>
      <w:r w:rsidR="000D50D7" w:rsidRPr="000D50D7">
        <w:t xml:space="preserve"> </w:t>
      </w:r>
      <w:r w:rsidRPr="00D76521">
        <w:t>any</w:t>
      </w:r>
      <w:r w:rsidR="000D50D7" w:rsidRPr="000D50D7">
        <w:t xml:space="preserve"> </w:t>
      </w:r>
      <w:r w:rsidRPr="00D76521">
        <w:t>consent,</w:t>
      </w:r>
      <w:r w:rsidR="000D50D7" w:rsidRPr="000D50D7">
        <w:t xml:space="preserve"> </w:t>
      </w:r>
      <w:r w:rsidRPr="00D76521">
        <w:t>agreement</w:t>
      </w:r>
      <w:r w:rsidR="000D50D7" w:rsidRPr="000D50D7">
        <w:t xml:space="preserve"> </w:t>
      </w:r>
      <w:r w:rsidRPr="00D76521">
        <w:t>or</w:t>
      </w:r>
      <w:r w:rsidR="000D50D7" w:rsidRPr="000D50D7">
        <w:t xml:space="preserve"> </w:t>
      </w:r>
      <w:r w:rsidRPr="00D76521">
        <w:t>approval</w:t>
      </w:r>
      <w:r w:rsidR="000D50D7" w:rsidRPr="000D50D7">
        <w:t xml:space="preserve"> </w:t>
      </w:r>
      <w:r w:rsidRPr="00D76521">
        <w:t>required</w:t>
      </w:r>
      <w:r w:rsidR="000D50D7" w:rsidRPr="000D50D7">
        <w:t xml:space="preserve"> </w:t>
      </w:r>
      <w:r w:rsidRPr="00D76521">
        <w:t>by</w:t>
      </w:r>
      <w:r w:rsidR="000D50D7" w:rsidRPr="000D50D7">
        <w:t xml:space="preserve"> </w:t>
      </w:r>
      <w:r w:rsidRPr="00D76521">
        <w:t>a</w:t>
      </w:r>
      <w:r w:rsidR="000D50D7" w:rsidRPr="000D50D7">
        <w:t xml:space="preserve"> </w:t>
      </w:r>
      <w:r w:rsidRPr="00D76521">
        <w:t>requirement</w:t>
      </w:r>
      <w:r w:rsidR="000D50D7" w:rsidRPr="000D50D7">
        <w:t xml:space="preserve"> </w:t>
      </w:r>
      <w:r w:rsidRPr="00D76521">
        <w:t>the</w:t>
      </w:r>
      <w:r w:rsidR="000D50D7" w:rsidRPr="000D50D7">
        <w:t xml:space="preserve"> </w:t>
      </w:r>
      <w:r w:rsidRPr="00D76521">
        <w:t>relevant</w:t>
      </w:r>
      <w:r w:rsidR="000D50D7" w:rsidRPr="000D50D7">
        <w:t xml:space="preserve"> </w:t>
      </w:r>
      <w:r>
        <w:t>planning</w:t>
      </w:r>
      <w:r w:rsidR="000D50D7" w:rsidRPr="000D50D7">
        <w:t xml:space="preserve"> </w:t>
      </w:r>
      <w:r w:rsidRPr="00D76521">
        <w:t>authority</w:t>
      </w:r>
      <w:r w:rsidR="000D50D7" w:rsidRPr="000D50D7">
        <w:t xml:space="preserve"> </w:t>
      </w:r>
      <w:r w:rsidRPr="00D76521">
        <w:t>must</w:t>
      </w:r>
      <w:r w:rsidR="000D50D7" w:rsidRPr="000D50D7">
        <w:t xml:space="preserve"> </w:t>
      </w:r>
      <w:r w:rsidRPr="00D76521">
        <w:t>give</w:t>
      </w:r>
      <w:r w:rsidR="000D50D7" w:rsidRPr="000D50D7">
        <w:t xml:space="preserve"> </w:t>
      </w:r>
      <w:r w:rsidRPr="00D76521">
        <w:t>notice</w:t>
      </w:r>
      <w:r w:rsidR="000D50D7" w:rsidRPr="000D50D7">
        <w:t xml:space="preserve"> </w:t>
      </w:r>
      <w:r w:rsidRPr="00D76521">
        <w:t>to</w:t>
      </w:r>
      <w:r w:rsidR="000D50D7" w:rsidRPr="000D50D7">
        <w:t xml:space="preserve"> </w:t>
      </w:r>
      <w:r w:rsidRPr="00D76521">
        <w:t>the</w:t>
      </w:r>
      <w:r w:rsidR="000D50D7" w:rsidRPr="000D50D7">
        <w:t xml:space="preserve"> </w:t>
      </w:r>
      <w:r w:rsidRPr="00D76521">
        <w:t>undertaker</w:t>
      </w:r>
      <w:r w:rsidR="000D50D7" w:rsidRPr="000D50D7">
        <w:t xml:space="preserve"> </w:t>
      </w:r>
      <w:r w:rsidRPr="00D76521">
        <w:t>of</w:t>
      </w:r>
      <w:r w:rsidR="000D50D7" w:rsidRPr="000D50D7">
        <w:t xml:space="preserve"> </w:t>
      </w:r>
      <w:r w:rsidRPr="00D76521">
        <w:t>its</w:t>
      </w:r>
      <w:r w:rsidR="000D50D7" w:rsidRPr="000D50D7">
        <w:t xml:space="preserve"> </w:t>
      </w:r>
      <w:r w:rsidRPr="00D76521">
        <w:t>decision</w:t>
      </w:r>
      <w:r w:rsidR="000D50D7" w:rsidRPr="000D50D7">
        <w:t xml:space="preserve"> </w:t>
      </w:r>
      <w:r w:rsidRPr="00D76521">
        <w:t>on</w:t>
      </w:r>
      <w:r w:rsidR="000D50D7" w:rsidRPr="000D50D7">
        <w:t xml:space="preserve"> </w:t>
      </w:r>
      <w:r w:rsidRPr="00D76521">
        <w:t>the</w:t>
      </w:r>
      <w:r w:rsidR="000D50D7" w:rsidRPr="000D50D7">
        <w:t xml:space="preserve"> </w:t>
      </w:r>
      <w:r w:rsidRPr="00D76521">
        <w:t>application</w:t>
      </w:r>
      <w:r w:rsidR="000D50D7" w:rsidRPr="000D50D7">
        <w:t xml:space="preserve"> </w:t>
      </w:r>
      <w:r w:rsidRPr="00D76521">
        <w:t>within</w:t>
      </w:r>
      <w:r w:rsidR="000D50D7" w:rsidRPr="000D50D7">
        <w:t xml:space="preserve"> </w:t>
      </w:r>
      <w:r w:rsidRPr="00D76521">
        <w:t>a</w:t>
      </w:r>
      <w:r w:rsidR="000D50D7" w:rsidRPr="000D50D7">
        <w:t xml:space="preserve"> </w:t>
      </w:r>
      <w:r w:rsidRPr="00D76521">
        <w:t>period</w:t>
      </w:r>
      <w:r w:rsidR="000D50D7" w:rsidRPr="000D50D7">
        <w:t xml:space="preserve"> </w:t>
      </w:r>
      <w:r w:rsidRPr="00D76521">
        <w:t>of</w:t>
      </w:r>
      <w:r w:rsidR="000D50D7" w:rsidRPr="000D50D7">
        <w:t xml:space="preserve"> </w:t>
      </w:r>
      <w:r w:rsidR="007A48EF">
        <w:t>ten</w:t>
      </w:r>
      <w:r w:rsidR="000D50D7" w:rsidRPr="000D50D7">
        <w:t xml:space="preserve"> </w:t>
      </w:r>
      <w:r w:rsidRPr="00D76521">
        <w:t>weeks</w:t>
      </w:r>
      <w:r w:rsidR="000D50D7" w:rsidRPr="000D50D7">
        <w:t xml:space="preserve"> </w:t>
      </w:r>
      <w:r w:rsidRPr="00D76521">
        <w:t>beginning</w:t>
      </w:r>
      <w:r w:rsidR="000D50D7" w:rsidRPr="000D50D7">
        <w:t xml:space="preserve"> </w:t>
      </w:r>
      <w:r w:rsidRPr="00D76521">
        <w:t>with</w:t>
      </w:r>
      <w:r w:rsidR="000D50D7" w:rsidRPr="000D50D7">
        <w:t xml:space="preserve"> </w:t>
      </w:r>
      <w:r w:rsidRPr="00D76521">
        <w:t>the</w:t>
      </w:r>
      <w:r w:rsidR="000D50D7" w:rsidRPr="000D50D7">
        <w:t xml:space="preserve"> </w:t>
      </w:r>
      <w:r w:rsidRPr="00D76521">
        <w:t>later</w:t>
      </w:r>
      <w:r w:rsidR="000D50D7" w:rsidRPr="000D50D7">
        <w:t xml:space="preserve"> </w:t>
      </w:r>
      <w:r w:rsidRPr="00D76521">
        <w:t>of</w:t>
      </w:r>
      <w:r>
        <w:t>—</w:t>
      </w:r>
      <w:bookmarkEnd w:id="1462"/>
    </w:p>
    <w:p w14:paraId="553DBE97" w14:textId="77777777" w:rsidR="00283174" w:rsidRDefault="00283174" w:rsidP="00283174">
      <w:pPr>
        <w:pStyle w:val="N3"/>
      </w:pPr>
      <w:r>
        <w:t>the</w:t>
      </w:r>
      <w:r w:rsidR="000D50D7" w:rsidRPr="000D50D7">
        <w:t xml:space="preserve"> </w:t>
      </w:r>
      <w:r>
        <w:t>day</w:t>
      </w:r>
      <w:r w:rsidR="000D50D7" w:rsidRPr="000D50D7">
        <w:t xml:space="preserve"> </w:t>
      </w:r>
      <w:r>
        <w:t>immediately</w:t>
      </w:r>
      <w:r w:rsidR="000D50D7" w:rsidRPr="000D50D7">
        <w:t xml:space="preserve"> </w:t>
      </w:r>
      <w:r>
        <w:t>following</w:t>
      </w:r>
      <w:r w:rsidR="000D50D7" w:rsidRPr="000D50D7">
        <w:t xml:space="preserve"> </w:t>
      </w:r>
      <w:r>
        <w:t>that</w:t>
      </w:r>
      <w:r w:rsidR="000D50D7" w:rsidRPr="000D50D7">
        <w:t xml:space="preserve"> </w:t>
      </w:r>
      <w:r>
        <w:t>on</w:t>
      </w:r>
      <w:r w:rsidR="000D50D7" w:rsidRPr="000D50D7">
        <w:t xml:space="preserve"> </w:t>
      </w:r>
      <w:r>
        <w:t>which</w:t>
      </w:r>
      <w:r w:rsidR="000D50D7" w:rsidRPr="000D50D7">
        <w:t xml:space="preserve"> </w:t>
      </w:r>
      <w:r>
        <w:t>the</w:t>
      </w:r>
      <w:r w:rsidR="000D50D7" w:rsidRPr="000D50D7">
        <w:t xml:space="preserve"> </w:t>
      </w:r>
      <w:r>
        <w:t>application</w:t>
      </w:r>
      <w:r w:rsidR="000D50D7" w:rsidRPr="000D50D7">
        <w:t xml:space="preserve"> </w:t>
      </w:r>
      <w:r>
        <w:t>is</w:t>
      </w:r>
      <w:r w:rsidR="000D50D7" w:rsidRPr="000D50D7">
        <w:t xml:space="preserve"> </w:t>
      </w:r>
      <w:r>
        <w:t>received</w:t>
      </w:r>
      <w:r w:rsidR="000D50D7" w:rsidRPr="000D50D7">
        <w:t xml:space="preserve"> </w:t>
      </w:r>
      <w:r>
        <w:t>by</w:t>
      </w:r>
      <w:r w:rsidR="000D50D7" w:rsidRPr="000D50D7">
        <w:t xml:space="preserve"> </w:t>
      </w:r>
      <w:r>
        <w:t>the</w:t>
      </w:r>
      <w:r w:rsidR="000D50D7" w:rsidRPr="000D50D7">
        <w:t xml:space="preserve"> </w:t>
      </w:r>
      <w:r>
        <w:t>authority;</w:t>
      </w:r>
    </w:p>
    <w:p w14:paraId="3CC58D82" w14:textId="77777777" w:rsidR="00283174" w:rsidRDefault="00283174" w:rsidP="00283174">
      <w:pPr>
        <w:pStyle w:val="N3"/>
      </w:pPr>
      <w:r>
        <w:t>the</w:t>
      </w:r>
      <w:r w:rsidR="000D50D7" w:rsidRPr="000D50D7">
        <w:t xml:space="preserve"> </w:t>
      </w:r>
      <w:r>
        <w:t>day</w:t>
      </w:r>
      <w:r w:rsidR="000D50D7" w:rsidRPr="000D50D7">
        <w:t xml:space="preserve"> </w:t>
      </w:r>
      <w:r>
        <w:t>immediately</w:t>
      </w:r>
      <w:r w:rsidR="000D50D7" w:rsidRPr="000D50D7">
        <w:t xml:space="preserve"> </w:t>
      </w:r>
      <w:r>
        <w:t>following</w:t>
      </w:r>
      <w:r w:rsidR="000D50D7" w:rsidRPr="000D50D7">
        <w:t xml:space="preserve"> </w:t>
      </w:r>
      <w:r>
        <w:t>that</w:t>
      </w:r>
      <w:r w:rsidR="000D50D7" w:rsidRPr="000D50D7">
        <w:t xml:space="preserve"> </w:t>
      </w:r>
      <w:r>
        <w:t>on</w:t>
      </w:r>
      <w:r w:rsidR="000D50D7" w:rsidRPr="000D50D7">
        <w:t xml:space="preserve"> </w:t>
      </w:r>
      <w:r>
        <w:t>which</w:t>
      </w:r>
      <w:r w:rsidR="000D50D7" w:rsidRPr="000D50D7">
        <w:t xml:space="preserve"> </w:t>
      </w:r>
      <w:r>
        <w:t>further</w:t>
      </w:r>
      <w:r w:rsidR="000D50D7" w:rsidRPr="000D50D7">
        <w:t xml:space="preserve"> </w:t>
      </w:r>
      <w:r>
        <w:t>information</w:t>
      </w:r>
      <w:r w:rsidR="000D50D7" w:rsidRPr="000D50D7">
        <w:t xml:space="preserve"> </w:t>
      </w:r>
      <w:r>
        <w:t>has</w:t>
      </w:r>
      <w:r w:rsidR="000D50D7" w:rsidRPr="000D50D7">
        <w:t xml:space="preserve"> </w:t>
      </w:r>
      <w:r>
        <w:t>been</w:t>
      </w:r>
      <w:r w:rsidR="000D50D7" w:rsidRPr="000D50D7">
        <w:t xml:space="preserve"> </w:t>
      </w:r>
      <w:r>
        <w:t>supplied</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under</w:t>
      </w:r>
      <w:r w:rsidR="000D50D7" w:rsidRPr="000D50D7">
        <w:t xml:space="preserve"> </w:t>
      </w:r>
      <w:r>
        <w:t>paragraph</w:t>
      </w:r>
      <w:r w:rsidR="000D50D7" w:rsidRPr="000D50D7">
        <w:t xml:space="preserve"> </w:t>
      </w:r>
      <w:r>
        <w:fldChar w:fldCharType="begin"/>
      </w:r>
      <w:r>
        <w:instrText xml:space="preserve"> REF _Ref94616906 \r \h </w:instrText>
      </w:r>
      <w:r>
        <w:fldChar w:fldCharType="separate"/>
      </w:r>
      <w:r w:rsidR="000D50D7">
        <w:t>3</w:t>
      </w:r>
      <w:r>
        <w:fldChar w:fldCharType="end"/>
      </w:r>
      <w:r>
        <w:t>;</w:t>
      </w:r>
      <w:r w:rsidR="000D50D7" w:rsidRPr="000D50D7">
        <w:t xml:space="preserve"> </w:t>
      </w:r>
      <w:r>
        <w:t>or</w:t>
      </w:r>
    </w:p>
    <w:p w14:paraId="01D2883A" w14:textId="77777777" w:rsidR="00283174" w:rsidRDefault="00283174" w:rsidP="00283174">
      <w:pPr>
        <w:pStyle w:val="N3"/>
      </w:pPr>
      <w:r>
        <w:t>such</w:t>
      </w:r>
      <w:r w:rsidR="000D50D7" w:rsidRPr="000D50D7">
        <w:t xml:space="preserve"> </w:t>
      </w:r>
      <w:r>
        <w:t>longer</w:t>
      </w:r>
      <w:r w:rsidR="000D50D7" w:rsidRPr="000D50D7">
        <w:t xml:space="preserve"> </w:t>
      </w:r>
      <w:r>
        <w:t>period</w:t>
      </w:r>
      <w:r w:rsidR="000D50D7" w:rsidRPr="000D50D7">
        <w:t xml:space="preserve"> </w:t>
      </w:r>
      <w:r>
        <w:t>that</w:t>
      </w:r>
      <w:r w:rsidR="000D50D7" w:rsidRPr="000D50D7">
        <w:t xml:space="preserve"> </w:t>
      </w:r>
      <w:r>
        <w:t>is</w:t>
      </w:r>
      <w:r w:rsidR="000D50D7" w:rsidRPr="000D50D7">
        <w:t xml:space="preserve"> </w:t>
      </w:r>
      <w:r>
        <w:t>agreed</w:t>
      </w:r>
      <w:r w:rsidR="000D50D7" w:rsidRPr="000D50D7">
        <w:t xml:space="preserve"> </w:t>
      </w:r>
      <w:r>
        <w:t>in</w:t>
      </w:r>
      <w:r w:rsidR="000D50D7" w:rsidRPr="000D50D7">
        <w:t xml:space="preserve"> </w:t>
      </w:r>
      <w:r>
        <w:t>writing</w:t>
      </w:r>
      <w:r w:rsidR="000D50D7" w:rsidRPr="000D50D7">
        <w:t xml:space="preserve"> </w:t>
      </w:r>
      <w:r>
        <w:t>by</w:t>
      </w:r>
      <w:r w:rsidR="000D50D7" w:rsidRPr="000D50D7">
        <w:t xml:space="preserve"> </w:t>
      </w:r>
      <w:r>
        <w:t>the</w:t>
      </w:r>
      <w:r w:rsidR="000D50D7" w:rsidRPr="000D50D7">
        <w:t xml:space="preserve"> </w:t>
      </w:r>
      <w:r>
        <w:t>undertaker</w:t>
      </w:r>
      <w:r w:rsidR="000D50D7" w:rsidRPr="000D50D7">
        <w:t xml:space="preserve"> </w:t>
      </w:r>
      <w:r>
        <w:t>and</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p>
    <w:p w14:paraId="04C0BDF0" w14:textId="77777777" w:rsidR="00283174" w:rsidRDefault="00283174" w:rsidP="00283174">
      <w:pPr>
        <w:pStyle w:val="N2"/>
      </w:pPr>
      <w:bookmarkStart w:id="1464" w:name="_Ref115431568"/>
      <w:r>
        <w:t>Subject</w:t>
      </w:r>
      <w:r w:rsidR="000D50D7" w:rsidRPr="000D50D7">
        <w:t xml:space="preserve"> </w:t>
      </w:r>
      <w:r>
        <w:t>to</w:t>
      </w:r>
      <w:r w:rsidR="000D50D7" w:rsidRPr="000D50D7">
        <w:t xml:space="preserve"> </w:t>
      </w:r>
      <w:r>
        <w:t>paragraph</w:t>
      </w:r>
      <w:r w:rsidR="000D50D7" w:rsidRPr="000D50D7">
        <w:t xml:space="preserve"> </w:t>
      </w:r>
      <w:r>
        <w:fldChar w:fldCharType="begin"/>
      </w:r>
      <w:r>
        <w:instrText xml:space="preserve"> REF _Ref95916645 \w \h </w:instrText>
      </w:r>
      <w:r>
        <w:fldChar w:fldCharType="separate"/>
      </w:r>
      <w:r w:rsidR="000D50D7">
        <w:t>4</w:t>
      </w:r>
      <w:r>
        <w:fldChar w:fldCharType="end"/>
      </w:r>
      <w:r>
        <w:t>,</w:t>
      </w:r>
      <w:r w:rsidR="000D50D7" w:rsidRPr="000D50D7">
        <w:t xml:space="preserve"> </w:t>
      </w:r>
      <w:r>
        <w:t>in</w:t>
      </w:r>
      <w:r w:rsidR="000D50D7" w:rsidRPr="000D50D7">
        <w:t xml:space="preserve"> </w:t>
      </w:r>
      <w:r>
        <w:t>the</w:t>
      </w:r>
      <w:r w:rsidR="000D50D7" w:rsidRPr="000D50D7">
        <w:t xml:space="preserve"> </w:t>
      </w:r>
      <w:r>
        <w:t>event</w:t>
      </w:r>
      <w:r w:rsidR="000D50D7" w:rsidRPr="000D50D7">
        <w:t xml:space="preserve"> </w:t>
      </w:r>
      <w:r>
        <w:t>that</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does</w:t>
      </w:r>
      <w:r w:rsidR="000D50D7" w:rsidRPr="000D50D7">
        <w:t xml:space="preserve"> </w:t>
      </w:r>
      <w:r>
        <w:t>not</w:t>
      </w:r>
      <w:r w:rsidR="000D50D7" w:rsidRPr="000D50D7">
        <w:t xml:space="preserve"> </w:t>
      </w:r>
      <w:r>
        <w:t>determine</w:t>
      </w:r>
      <w:r w:rsidR="000D50D7" w:rsidRPr="000D50D7">
        <w:t xml:space="preserve"> </w:t>
      </w:r>
      <w:r>
        <w:t>an</w:t>
      </w:r>
      <w:r w:rsidR="000D50D7" w:rsidRPr="000D50D7">
        <w:t xml:space="preserve"> </w:t>
      </w:r>
      <w:r>
        <w:t>application</w:t>
      </w:r>
      <w:r w:rsidR="000D50D7" w:rsidRPr="000D50D7">
        <w:t xml:space="preserve"> </w:t>
      </w:r>
      <w:r>
        <w:t>within</w:t>
      </w:r>
      <w:r w:rsidR="000D50D7" w:rsidRPr="000D50D7">
        <w:t xml:space="preserve"> </w:t>
      </w:r>
      <w:r>
        <w:t>the</w:t>
      </w:r>
      <w:r w:rsidR="000D50D7" w:rsidRPr="000D50D7">
        <w:t xml:space="preserve"> </w:t>
      </w:r>
      <w:r>
        <w:t>period</w:t>
      </w:r>
      <w:r w:rsidR="000D50D7" w:rsidRPr="000D50D7">
        <w:t xml:space="preserve"> </w:t>
      </w:r>
      <w:r>
        <w:t>set</w:t>
      </w:r>
      <w:r w:rsidR="000D50D7" w:rsidRPr="000D50D7">
        <w:t xml:space="preserve"> </w:t>
      </w:r>
      <w:r>
        <w:t>out</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_Ref94616938 \r \h </w:instrText>
      </w:r>
      <w:r>
        <w:fldChar w:fldCharType="separate"/>
      </w:r>
      <w:r w:rsidR="000D50D7">
        <w:t>(1)</w:t>
      </w:r>
      <w:r>
        <w:fldChar w:fldCharType="end"/>
      </w:r>
      <w:r>
        <w:t>,</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taken</w:t>
      </w:r>
      <w:r w:rsidR="000D50D7" w:rsidRPr="000D50D7">
        <w:t xml:space="preserve"> </w:t>
      </w:r>
      <w:r>
        <w:t>to</w:t>
      </w:r>
      <w:r w:rsidR="000D50D7" w:rsidRPr="000D50D7">
        <w:t xml:space="preserve"> </w:t>
      </w:r>
      <w:r>
        <w:t>have</w:t>
      </w:r>
      <w:r w:rsidR="000D50D7" w:rsidRPr="000D50D7">
        <w:t xml:space="preserve"> </w:t>
      </w:r>
      <w:r>
        <w:t>granted</w:t>
      </w:r>
      <w:r w:rsidR="000D50D7" w:rsidRPr="000D50D7">
        <w:t xml:space="preserve"> </w:t>
      </w:r>
      <w:r>
        <w:t>all</w:t>
      </w:r>
      <w:r w:rsidR="000D50D7" w:rsidRPr="000D50D7">
        <w:t xml:space="preserve"> </w:t>
      </w:r>
      <w:r>
        <w:t>parts</w:t>
      </w:r>
      <w:r w:rsidR="000D50D7" w:rsidRPr="000D50D7">
        <w:t xml:space="preserve"> </w:t>
      </w:r>
      <w:r>
        <w:t>of</w:t>
      </w:r>
      <w:r w:rsidR="000D50D7" w:rsidRPr="000D50D7">
        <w:t xml:space="preserve"> </w:t>
      </w:r>
      <w:r>
        <w:t>the</w:t>
      </w:r>
      <w:r w:rsidR="000D50D7" w:rsidRPr="000D50D7">
        <w:t xml:space="preserve"> </w:t>
      </w:r>
      <w:r>
        <w:t>application</w:t>
      </w:r>
      <w:r w:rsidR="000D50D7" w:rsidRPr="000D50D7">
        <w:t xml:space="preserve"> </w:t>
      </w:r>
      <w:r>
        <w:t>(without</w:t>
      </w:r>
      <w:r w:rsidR="000D50D7" w:rsidRPr="000D50D7">
        <w:t xml:space="preserve"> </w:t>
      </w:r>
      <w:r>
        <w:t>any</w:t>
      </w:r>
      <w:r w:rsidR="000D50D7" w:rsidRPr="000D50D7">
        <w:t xml:space="preserve"> </w:t>
      </w:r>
      <w:r>
        <w:t>condition</w:t>
      </w:r>
      <w:r w:rsidR="000D50D7" w:rsidRPr="000D50D7">
        <w:t xml:space="preserve"> </w:t>
      </w:r>
      <w:r>
        <w:t>or</w:t>
      </w:r>
      <w:r w:rsidR="000D50D7" w:rsidRPr="000D50D7">
        <w:t xml:space="preserve"> </w:t>
      </w:r>
      <w:r>
        <w:t>qualification)</w:t>
      </w:r>
      <w:r w:rsidR="000D50D7" w:rsidRPr="000D50D7">
        <w:t xml:space="preserve"> </w:t>
      </w:r>
      <w:r>
        <w:t>at</w:t>
      </w:r>
      <w:r w:rsidR="000D50D7" w:rsidRPr="000D50D7">
        <w:t xml:space="preserve"> </w:t>
      </w:r>
      <w:r>
        <w:t>the</w:t>
      </w:r>
      <w:r w:rsidR="000D50D7" w:rsidRPr="000D50D7">
        <w:t xml:space="preserve"> </w:t>
      </w:r>
      <w:r>
        <w:t>end</w:t>
      </w:r>
      <w:r w:rsidR="000D50D7" w:rsidRPr="000D50D7">
        <w:t xml:space="preserve"> </w:t>
      </w:r>
      <w:r>
        <w:t>of</w:t>
      </w:r>
      <w:r w:rsidR="000D50D7" w:rsidRPr="000D50D7">
        <w:t xml:space="preserve"> </w:t>
      </w:r>
      <w:r>
        <w:t>that</w:t>
      </w:r>
      <w:r w:rsidR="000D50D7" w:rsidRPr="000D50D7">
        <w:t xml:space="preserve"> </w:t>
      </w:r>
      <w:r>
        <w:t>period.</w:t>
      </w:r>
      <w:bookmarkEnd w:id="1464"/>
    </w:p>
    <w:p w14:paraId="714361C0" w14:textId="77777777" w:rsidR="00E03484" w:rsidRDefault="00283174" w:rsidP="00283174">
      <w:pPr>
        <w:pStyle w:val="N2"/>
      </w:pPr>
      <w:bookmarkStart w:id="1465" w:name="_Ref94616819"/>
      <w:r>
        <w:t>Any</w:t>
      </w:r>
      <w:r w:rsidR="000D50D7" w:rsidRPr="000D50D7">
        <w:t xml:space="preserve"> </w:t>
      </w:r>
      <w:r>
        <w:t>application</w:t>
      </w:r>
      <w:r w:rsidR="000D50D7" w:rsidRPr="000D50D7">
        <w:t xml:space="preserve"> </w:t>
      </w:r>
      <w:r>
        <w:t>made</w:t>
      </w:r>
      <w:r w:rsidR="000D50D7" w:rsidRPr="000D50D7">
        <w:t xml:space="preserve"> </w:t>
      </w:r>
      <w:r>
        <w:t>to</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pursuant</w:t>
      </w:r>
      <w:r w:rsidR="000D50D7" w:rsidRPr="000D50D7">
        <w:t xml:space="preserve"> </w:t>
      </w:r>
      <w:r>
        <w:t>to</w:t>
      </w:r>
      <w:r w:rsidR="000D50D7" w:rsidRPr="000D50D7">
        <w:t xml:space="preserve"> </w:t>
      </w:r>
      <w:r>
        <w:t>sub-paragraph</w:t>
      </w:r>
      <w:r w:rsidR="000D50D7" w:rsidRPr="000D50D7">
        <w:t xml:space="preserve"> </w:t>
      </w:r>
      <w:r>
        <w:fldChar w:fldCharType="begin"/>
      </w:r>
      <w:r>
        <w:instrText xml:space="preserve"> REF _Ref94616938 \r \h </w:instrText>
      </w:r>
      <w:r>
        <w:fldChar w:fldCharType="separate"/>
      </w:r>
      <w:r w:rsidR="000D50D7">
        <w:t>(1)</w:t>
      </w:r>
      <w:r>
        <w:fldChar w:fldCharType="end"/>
      </w:r>
      <w:r w:rsidR="000D50D7" w:rsidRPr="000D50D7">
        <w:t xml:space="preserve"> </w:t>
      </w:r>
      <w:r>
        <w:t>must</w:t>
      </w:r>
      <w:r w:rsidR="00E03484">
        <w:t>:</w:t>
      </w:r>
    </w:p>
    <w:p w14:paraId="4109F11C" w14:textId="77777777" w:rsidR="00283174" w:rsidRDefault="00283174" w:rsidP="00E03484">
      <w:pPr>
        <w:pStyle w:val="N3"/>
      </w:pPr>
      <w:bookmarkStart w:id="1466" w:name="_Ref115431511"/>
      <w:r>
        <w:t>include</w:t>
      </w:r>
      <w:r w:rsidR="000D50D7" w:rsidRPr="000D50D7">
        <w:t xml:space="preserve"> </w:t>
      </w:r>
      <w:r>
        <w:t>a</w:t>
      </w:r>
      <w:r w:rsidR="000D50D7" w:rsidRPr="000D50D7">
        <w:t xml:space="preserve"> </w:t>
      </w:r>
      <w:r>
        <w:t>statement</w:t>
      </w:r>
      <w:r w:rsidR="000D50D7" w:rsidRPr="000D50D7">
        <w:t xml:space="preserve"> </w:t>
      </w:r>
      <w:r>
        <w:t>to</w:t>
      </w:r>
      <w:r w:rsidR="000D50D7" w:rsidRPr="000D50D7">
        <w:t xml:space="preserve"> </w:t>
      </w:r>
      <w:r>
        <w:t>confirm</w:t>
      </w:r>
      <w:r w:rsidR="000D50D7" w:rsidRPr="000D50D7">
        <w:t xml:space="preserve"> </w:t>
      </w:r>
      <w:r>
        <w:t>whether</w:t>
      </w:r>
      <w:r w:rsidR="000D50D7" w:rsidRPr="000D50D7">
        <w:t xml:space="preserve"> </w:t>
      </w:r>
      <w:r>
        <w:t>it</w:t>
      </w:r>
      <w:r w:rsidR="000D50D7" w:rsidRPr="000D50D7">
        <w:t xml:space="preserve"> </w:t>
      </w:r>
      <w:r>
        <w:t>is</w:t>
      </w:r>
      <w:r w:rsidR="000D50D7" w:rsidRPr="000D50D7">
        <w:t xml:space="preserve"> </w:t>
      </w:r>
      <w:r>
        <w:t>likely</w:t>
      </w:r>
      <w:r w:rsidR="000D50D7" w:rsidRPr="000D50D7">
        <w:t xml:space="preserve"> </w:t>
      </w:r>
      <w:r>
        <w:t>that</w:t>
      </w:r>
      <w:r w:rsidR="000D50D7" w:rsidRPr="000D50D7">
        <w:t xml:space="preserve"> </w:t>
      </w:r>
      <w:r>
        <w:t>the</w:t>
      </w:r>
      <w:r w:rsidR="000D50D7" w:rsidRPr="000D50D7">
        <w:t xml:space="preserve"> </w:t>
      </w:r>
      <w:r>
        <w:t>subject</w:t>
      </w:r>
      <w:r w:rsidR="000D50D7" w:rsidRPr="000D50D7">
        <w:t xml:space="preserve"> </w:t>
      </w:r>
      <w:r>
        <w:t>matter</w:t>
      </w:r>
      <w:r w:rsidR="000D50D7" w:rsidRPr="000D50D7">
        <w:t xml:space="preserve"> </w:t>
      </w:r>
      <w:r>
        <w:t>of</w:t>
      </w:r>
      <w:r w:rsidR="000D50D7" w:rsidRPr="000D50D7">
        <w:t xml:space="preserve"> </w:t>
      </w:r>
      <w:r>
        <w:t>the</w:t>
      </w:r>
      <w:r w:rsidR="000D50D7" w:rsidRPr="000D50D7">
        <w:t xml:space="preserve"> </w:t>
      </w:r>
      <w:r>
        <w:t>application</w:t>
      </w:r>
      <w:r w:rsidR="000D50D7" w:rsidRPr="000D50D7">
        <w:t xml:space="preserve"> </w:t>
      </w:r>
      <w:r>
        <w:t>will</w:t>
      </w:r>
      <w:r w:rsidR="000D50D7" w:rsidRPr="000D50D7">
        <w:t xml:space="preserve"> </w:t>
      </w:r>
      <w:r>
        <w:t>give</w:t>
      </w:r>
      <w:r w:rsidR="000D50D7" w:rsidRPr="000D50D7">
        <w:t xml:space="preserve"> </w:t>
      </w:r>
      <w:r>
        <w:t>rise</w:t>
      </w:r>
      <w:r w:rsidR="000D50D7" w:rsidRPr="000D50D7">
        <w:t xml:space="preserve"> </w:t>
      </w:r>
      <w:r>
        <w:t>to</w:t>
      </w:r>
      <w:r w:rsidR="000D50D7" w:rsidRPr="000D50D7">
        <w:t xml:space="preserve"> </w:t>
      </w:r>
      <w:r>
        <w:t>any</w:t>
      </w:r>
      <w:r w:rsidR="000D50D7" w:rsidRPr="000D50D7">
        <w:t xml:space="preserve"> </w:t>
      </w:r>
      <w:r w:rsidRPr="00D76521">
        <w:t>materially</w:t>
      </w:r>
      <w:r w:rsidR="000D50D7" w:rsidRPr="000D50D7">
        <w:t xml:space="preserve"> </w:t>
      </w:r>
      <w:r w:rsidRPr="00D76521">
        <w:t>new</w:t>
      </w:r>
      <w:r w:rsidR="000D50D7" w:rsidRPr="000D50D7">
        <w:t xml:space="preserve"> </w:t>
      </w:r>
      <w:r w:rsidRPr="00D76521">
        <w:t>or</w:t>
      </w:r>
      <w:r w:rsidR="000D50D7" w:rsidRPr="000D50D7">
        <w:t xml:space="preserve"> </w:t>
      </w:r>
      <w:r w:rsidRPr="00D76521">
        <w:t>materially</w:t>
      </w:r>
      <w:r w:rsidR="000D50D7" w:rsidRPr="000D50D7">
        <w:t xml:space="preserve"> </w:t>
      </w:r>
      <w:r w:rsidRPr="00D76521">
        <w:t>different</w:t>
      </w:r>
      <w:r w:rsidR="000D50D7" w:rsidRPr="000D50D7">
        <w:t xml:space="preserve"> </w:t>
      </w:r>
      <w:r w:rsidRPr="00D76521">
        <w:t>environmental</w:t>
      </w:r>
      <w:r w:rsidR="000D50D7" w:rsidRPr="000D50D7">
        <w:t xml:space="preserve"> </w:t>
      </w:r>
      <w:r w:rsidRPr="00D76521">
        <w:t>effects</w:t>
      </w:r>
      <w:r w:rsidR="000D50D7" w:rsidRPr="000D50D7">
        <w:t xml:space="preserve"> </w:t>
      </w:r>
      <w:r w:rsidRPr="00D76521">
        <w:t>compared</w:t>
      </w:r>
      <w:r w:rsidR="000D50D7" w:rsidRPr="000D50D7">
        <w:t xml:space="preserve"> </w:t>
      </w:r>
      <w:r w:rsidRPr="00D76521">
        <w:t>to</w:t>
      </w:r>
      <w:r w:rsidR="000D50D7" w:rsidRPr="000D50D7">
        <w:t xml:space="preserve"> </w:t>
      </w:r>
      <w:r w:rsidRPr="00D76521">
        <w:t>those</w:t>
      </w:r>
      <w:r w:rsidR="000D50D7" w:rsidRPr="000D50D7">
        <w:t xml:space="preserve"> </w:t>
      </w:r>
      <w:r w:rsidRPr="00D76521">
        <w:t>in</w:t>
      </w:r>
      <w:r w:rsidR="000D50D7" w:rsidRPr="000D50D7">
        <w:t xml:space="preserve"> </w:t>
      </w:r>
      <w:r w:rsidRPr="00D76521">
        <w:t>the</w:t>
      </w:r>
      <w:r w:rsidR="000D50D7" w:rsidRPr="000D50D7">
        <w:t xml:space="preserve"> </w:t>
      </w:r>
      <w:r w:rsidRPr="00D76521">
        <w:t>environmental</w:t>
      </w:r>
      <w:r w:rsidR="000D50D7" w:rsidRPr="000D50D7">
        <w:t xml:space="preserve"> </w:t>
      </w:r>
      <w:r w:rsidRPr="00D76521">
        <w:t>statement</w:t>
      </w:r>
      <w:r w:rsidR="000D50D7" w:rsidRPr="000D50D7">
        <w:t xml:space="preserve"> </w:t>
      </w:r>
      <w:r w:rsidRPr="00D76521">
        <w:t>and</w:t>
      </w:r>
      <w:r w:rsidR="000D50D7" w:rsidRPr="000D50D7">
        <w:t xml:space="preserve"> </w:t>
      </w:r>
      <w:r w:rsidRPr="00D76521">
        <w:t>if</w:t>
      </w:r>
      <w:r w:rsidR="000D50D7" w:rsidRPr="000D50D7">
        <w:t xml:space="preserve"> </w:t>
      </w:r>
      <w:r w:rsidRPr="00D76521">
        <w:t>it</w:t>
      </w:r>
      <w:r w:rsidR="000D50D7" w:rsidRPr="000D50D7">
        <w:t xml:space="preserve"> </w:t>
      </w:r>
      <w:r w:rsidRPr="00D76521">
        <w:t>will</w:t>
      </w:r>
      <w:r w:rsidR="000D50D7" w:rsidRPr="000D50D7">
        <w:t xml:space="preserve"> </w:t>
      </w:r>
      <w:r w:rsidRPr="00D76521">
        <w:t>then</w:t>
      </w:r>
      <w:r w:rsidR="000D50D7" w:rsidRPr="000D50D7">
        <w:t xml:space="preserve"> </w:t>
      </w:r>
      <w:r w:rsidRPr="00D76521">
        <w:t>it</w:t>
      </w:r>
      <w:r w:rsidR="000D50D7" w:rsidRPr="000D50D7">
        <w:t xml:space="preserve"> </w:t>
      </w:r>
      <w:r w:rsidRPr="00D76521">
        <w:t>must</w:t>
      </w:r>
      <w:r w:rsidR="000D50D7" w:rsidRPr="000D50D7">
        <w:t xml:space="preserve"> </w:t>
      </w:r>
      <w:r w:rsidRPr="00D76521">
        <w:t>be</w:t>
      </w:r>
      <w:r w:rsidR="000D50D7" w:rsidRPr="000D50D7">
        <w:t xml:space="preserve"> </w:t>
      </w:r>
      <w:r w:rsidRPr="00D76521">
        <w:t>accompanied</w:t>
      </w:r>
      <w:r w:rsidR="000D50D7" w:rsidRPr="000D50D7">
        <w:t xml:space="preserve"> </w:t>
      </w:r>
      <w:r w:rsidRPr="00D76521">
        <w:t>by</w:t>
      </w:r>
      <w:r w:rsidR="000D50D7" w:rsidRPr="000D50D7">
        <w:t xml:space="preserve"> </w:t>
      </w:r>
      <w:r w:rsidRPr="00D76521">
        <w:t>information</w:t>
      </w:r>
      <w:r w:rsidR="000D50D7" w:rsidRPr="000D50D7">
        <w:t xml:space="preserve"> </w:t>
      </w:r>
      <w:r w:rsidRPr="00D76521">
        <w:t>setting</w:t>
      </w:r>
      <w:r w:rsidR="000D50D7" w:rsidRPr="000D50D7">
        <w:t xml:space="preserve"> </w:t>
      </w:r>
      <w:r w:rsidRPr="00D76521">
        <w:t>out</w:t>
      </w:r>
      <w:r w:rsidR="000D50D7" w:rsidRPr="000D50D7">
        <w:t xml:space="preserve"> </w:t>
      </w:r>
      <w:r w:rsidRPr="00D76521">
        <w:t>what</w:t>
      </w:r>
      <w:r w:rsidR="000D50D7" w:rsidRPr="000D50D7">
        <w:t xml:space="preserve"> </w:t>
      </w:r>
      <w:r w:rsidRPr="00D76521">
        <w:t>those</w:t>
      </w:r>
      <w:r w:rsidR="000D50D7" w:rsidRPr="000D50D7">
        <w:t xml:space="preserve"> </w:t>
      </w:r>
      <w:r w:rsidRPr="00D76521">
        <w:t>effects</w:t>
      </w:r>
      <w:r w:rsidR="000D50D7" w:rsidRPr="000D50D7">
        <w:t xml:space="preserve"> </w:t>
      </w:r>
      <w:r w:rsidRPr="00D76521">
        <w:t>are</w:t>
      </w:r>
      <w:bookmarkEnd w:id="1465"/>
      <w:r w:rsidR="00E03484">
        <w:t>;</w:t>
      </w:r>
      <w:r w:rsidR="000D50D7" w:rsidRPr="000D50D7">
        <w:t xml:space="preserve"> </w:t>
      </w:r>
      <w:r w:rsidR="00E03484">
        <w:t>and</w:t>
      </w:r>
      <w:bookmarkEnd w:id="1466"/>
    </w:p>
    <w:p w14:paraId="35739F28" w14:textId="77777777" w:rsidR="00E03484" w:rsidRDefault="00E03484" w:rsidP="00E03484">
      <w:pPr>
        <w:pStyle w:val="N3"/>
      </w:pPr>
      <w:r>
        <w:t>include</w:t>
      </w:r>
      <w:r w:rsidR="000D50D7" w:rsidRPr="000D50D7">
        <w:t xml:space="preserve"> </w:t>
      </w:r>
      <w:r>
        <w:t>confirmation</w:t>
      </w:r>
      <w:r w:rsidR="000D50D7" w:rsidRPr="000D50D7">
        <w:t xml:space="preserve"> </w:t>
      </w:r>
      <w:r>
        <w:t>that</w:t>
      </w:r>
      <w:r w:rsidR="000D50D7" w:rsidRPr="000D50D7">
        <w:t xml:space="preserve"> </w:t>
      </w:r>
      <w:r>
        <w:t>the</w:t>
      </w:r>
      <w:r w:rsidR="000D50D7" w:rsidRPr="000D50D7">
        <w:t xml:space="preserve"> </w:t>
      </w:r>
      <w:r>
        <w:t>application</w:t>
      </w:r>
      <w:r w:rsidR="000D50D7" w:rsidRPr="000D50D7">
        <w:t xml:space="preserve"> </w:t>
      </w:r>
      <w:r>
        <w:t>has</w:t>
      </w:r>
      <w:r w:rsidR="000D50D7" w:rsidRPr="000D50D7">
        <w:t xml:space="preserve"> </w:t>
      </w:r>
      <w:r>
        <w:t>been</w:t>
      </w:r>
      <w:r w:rsidR="000D50D7" w:rsidRPr="000D50D7">
        <w:t xml:space="preserve"> </w:t>
      </w:r>
      <w:r>
        <w:t>notified</w:t>
      </w:r>
      <w:r w:rsidR="000D50D7" w:rsidRPr="000D50D7">
        <w:t xml:space="preserve"> </w:t>
      </w:r>
      <w:r>
        <w:t>and</w:t>
      </w:r>
      <w:r w:rsidR="000D50D7" w:rsidRPr="000D50D7">
        <w:t xml:space="preserve"> </w:t>
      </w:r>
      <w:r>
        <w:t>provided</w:t>
      </w:r>
      <w:r w:rsidR="000D50D7" w:rsidRPr="000D50D7">
        <w:t xml:space="preserve"> </w:t>
      </w:r>
      <w:r>
        <w:t>to</w:t>
      </w:r>
      <w:r w:rsidR="000D50D7" w:rsidRPr="000D50D7">
        <w:t xml:space="preserve"> </w:t>
      </w:r>
      <w:r>
        <w:t>the</w:t>
      </w:r>
      <w:r w:rsidR="000D50D7" w:rsidRPr="000D50D7">
        <w:t xml:space="preserve"> </w:t>
      </w:r>
      <w:r>
        <w:t>requirement</w:t>
      </w:r>
      <w:r w:rsidR="000D50D7" w:rsidRPr="000D50D7">
        <w:t xml:space="preserve"> </w:t>
      </w:r>
      <w:r>
        <w:t>consultees</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t>sub-paragraph</w:t>
      </w:r>
      <w:r w:rsidR="000D50D7" w:rsidRPr="000D50D7">
        <w:t xml:space="preserve"> </w:t>
      </w:r>
      <w:r w:rsidR="000D0AA4">
        <w:fldChar w:fldCharType="begin"/>
      </w:r>
      <w:r w:rsidR="000D0AA4">
        <w:instrText xml:space="preserve"> REF _Ref115431436 \r \h </w:instrText>
      </w:r>
      <w:r w:rsidR="000D0AA4">
        <w:fldChar w:fldCharType="separate"/>
      </w:r>
      <w:r w:rsidR="000D50D7">
        <w:t>(5)</w:t>
      </w:r>
      <w:r w:rsidR="000D0AA4">
        <w:fldChar w:fldCharType="end"/>
      </w:r>
      <w:r>
        <w:t>,</w:t>
      </w:r>
      <w:r w:rsidR="000D50D7" w:rsidRPr="000D50D7">
        <w:t xml:space="preserve"> </w:t>
      </w:r>
      <w:r>
        <w:t>if</w:t>
      </w:r>
      <w:r w:rsidR="000D50D7" w:rsidRPr="000D50D7">
        <w:t xml:space="preserve"> </w:t>
      </w:r>
      <w:r>
        <w:t>the</w:t>
      </w:r>
      <w:r w:rsidR="000D50D7" w:rsidRPr="000D50D7">
        <w:t xml:space="preserve"> </w:t>
      </w:r>
      <w:r>
        <w:t>provision</w:t>
      </w:r>
      <w:r w:rsidR="000D50D7" w:rsidRPr="000D50D7">
        <w:t xml:space="preserve"> </w:t>
      </w:r>
      <w:r>
        <w:t>governing</w:t>
      </w:r>
      <w:r w:rsidR="000D50D7" w:rsidRPr="000D50D7">
        <w:t xml:space="preserve"> </w:t>
      </w:r>
      <w:r>
        <w:t>or</w:t>
      </w:r>
      <w:r w:rsidR="000D50D7" w:rsidRPr="000D50D7">
        <w:t xml:space="preserve"> </w:t>
      </w:r>
      <w:r>
        <w:t>requiring</w:t>
      </w:r>
      <w:r w:rsidR="000D50D7" w:rsidRPr="000D50D7">
        <w:t xml:space="preserve"> </w:t>
      </w:r>
      <w:r>
        <w:t>the</w:t>
      </w:r>
      <w:r w:rsidR="000D50D7" w:rsidRPr="000D50D7">
        <w:t xml:space="preserve"> </w:t>
      </w:r>
      <w:r>
        <w:t>application</w:t>
      </w:r>
      <w:r w:rsidR="000D50D7" w:rsidRPr="000D50D7">
        <w:t xml:space="preserve"> </w:t>
      </w:r>
      <w:r>
        <w:t>specifies</w:t>
      </w:r>
      <w:r w:rsidR="000D50D7" w:rsidRPr="000D50D7">
        <w:t xml:space="preserve"> </w:t>
      </w:r>
      <w:r>
        <w:t>that</w:t>
      </w:r>
      <w:r w:rsidR="000D50D7" w:rsidRPr="000D50D7">
        <w:t xml:space="preserve"> </w:t>
      </w:r>
      <w:r>
        <w:t>consultation</w:t>
      </w:r>
      <w:r w:rsidR="000D50D7" w:rsidRPr="000D50D7">
        <w:t xml:space="preserve"> </w:t>
      </w:r>
      <w:r>
        <w:t>with</w:t>
      </w:r>
      <w:r w:rsidR="000D50D7" w:rsidRPr="000D50D7">
        <w:t xml:space="preserve"> </w:t>
      </w:r>
      <w:r>
        <w:t>a</w:t>
      </w:r>
      <w:r w:rsidR="000D50D7" w:rsidRPr="000D50D7">
        <w:t xml:space="preserve"> </w:t>
      </w:r>
      <w:r>
        <w:t>requirement</w:t>
      </w:r>
      <w:r w:rsidR="000D50D7" w:rsidRPr="000D50D7">
        <w:t xml:space="preserve"> </w:t>
      </w:r>
      <w:r>
        <w:t>consultee</w:t>
      </w:r>
      <w:r w:rsidR="000D50D7" w:rsidRPr="000D50D7">
        <w:t xml:space="preserve"> </w:t>
      </w:r>
      <w:r>
        <w:t>is</w:t>
      </w:r>
      <w:r w:rsidR="000D50D7" w:rsidRPr="000D50D7">
        <w:t xml:space="preserve"> </w:t>
      </w:r>
      <w:r>
        <w:t>required.</w:t>
      </w:r>
      <w:r w:rsidR="000D50D7" w:rsidRPr="000D50D7">
        <w:t xml:space="preserve"> </w:t>
      </w:r>
      <w:r>
        <w:t>Such</w:t>
      </w:r>
      <w:r w:rsidR="000D50D7" w:rsidRPr="000D50D7">
        <w:t xml:space="preserve"> </w:t>
      </w:r>
      <w:r>
        <w:t>confirmation</w:t>
      </w:r>
      <w:r w:rsidR="000D50D7" w:rsidRPr="000D50D7">
        <w:t xml:space="preserve"> </w:t>
      </w:r>
      <w:r>
        <w:t>to</w:t>
      </w:r>
      <w:r w:rsidR="000D50D7" w:rsidRPr="000D50D7">
        <w:t xml:space="preserve"> </w:t>
      </w:r>
      <w:r>
        <w:t>include</w:t>
      </w:r>
      <w:r w:rsidR="000D50D7" w:rsidRPr="000D50D7">
        <w:t xml:space="preserve"> </w:t>
      </w:r>
      <w:r>
        <w:t>contact</w:t>
      </w:r>
      <w:r w:rsidR="000D50D7" w:rsidRPr="000D50D7">
        <w:t xml:space="preserve"> </w:t>
      </w:r>
      <w:r>
        <w:t>details</w:t>
      </w:r>
      <w:r w:rsidR="000D50D7" w:rsidRPr="000D50D7">
        <w:t xml:space="preserve"> </w:t>
      </w:r>
      <w:r>
        <w:t>for</w:t>
      </w:r>
      <w:r w:rsidR="000D50D7" w:rsidRPr="000D50D7">
        <w:t xml:space="preserve"> </w:t>
      </w:r>
      <w:r>
        <w:t>the</w:t>
      </w:r>
      <w:r w:rsidR="000D50D7" w:rsidRPr="000D50D7">
        <w:t xml:space="preserve"> </w:t>
      </w:r>
      <w:r>
        <w:t>requirement</w:t>
      </w:r>
      <w:r w:rsidR="000D50D7" w:rsidRPr="000D50D7">
        <w:t xml:space="preserve"> </w:t>
      </w:r>
      <w:r>
        <w:t>consultees.</w:t>
      </w:r>
    </w:p>
    <w:p w14:paraId="2FAD8F29" w14:textId="77777777" w:rsidR="00283174" w:rsidRDefault="00283174" w:rsidP="00283174">
      <w:pPr>
        <w:pStyle w:val="N2"/>
      </w:pPr>
      <w:bookmarkStart w:id="1467" w:name="_Ref96329955"/>
      <w:r w:rsidRPr="00D76521">
        <w:t>Where</w:t>
      </w:r>
      <w:r w:rsidR="000D50D7" w:rsidRPr="000D50D7">
        <w:t xml:space="preserve"> </w:t>
      </w:r>
      <w:r w:rsidRPr="00D76521">
        <w:t>an</w:t>
      </w:r>
      <w:r w:rsidR="000D50D7" w:rsidRPr="000D50D7">
        <w:t xml:space="preserve"> </w:t>
      </w:r>
      <w:r w:rsidRPr="00D76521">
        <w:t>application</w:t>
      </w:r>
      <w:r w:rsidR="000D50D7" w:rsidRPr="000D50D7">
        <w:t xml:space="preserve"> </w:t>
      </w:r>
      <w:r w:rsidRPr="00D76521">
        <w:t>has</w:t>
      </w:r>
      <w:r w:rsidR="000D50D7" w:rsidRPr="000D50D7">
        <w:t xml:space="preserve"> </w:t>
      </w:r>
      <w:r w:rsidRPr="00D76521">
        <w:t>been</w:t>
      </w:r>
      <w:r w:rsidR="000D50D7" w:rsidRPr="000D50D7">
        <w:t xml:space="preserve"> </w:t>
      </w:r>
      <w:r w:rsidRPr="00D76521">
        <w:t>made</w:t>
      </w:r>
      <w:r w:rsidR="000D50D7" w:rsidRPr="000D50D7">
        <w:t xml:space="preserve"> </w:t>
      </w:r>
      <w:r w:rsidRPr="00D76521">
        <w:t>to</w:t>
      </w:r>
      <w:r w:rsidR="000D50D7" w:rsidRPr="000D50D7">
        <w:t xml:space="preserve"> </w:t>
      </w:r>
      <w:r w:rsidRPr="00D76521">
        <w:t>the</w:t>
      </w:r>
      <w:r w:rsidR="000D50D7" w:rsidRPr="000D50D7">
        <w:t xml:space="preserve"> </w:t>
      </w:r>
      <w:r w:rsidRPr="00D76521">
        <w:t>relevant</w:t>
      </w:r>
      <w:r w:rsidR="000D50D7" w:rsidRPr="000D50D7">
        <w:t xml:space="preserve"> </w:t>
      </w:r>
      <w:r w:rsidRPr="00D76521">
        <w:t>planning</w:t>
      </w:r>
      <w:r w:rsidR="000D50D7" w:rsidRPr="000D50D7">
        <w:t xml:space="preserve"> </w:t>
      </w:r>
      <w:r w:rsidRPr="00D76521">
        <w:t>authority</w:t>
      </w:r>
      <w:r w:rsidR="000D50D7" w:rsidRPr="000D50D7">
        <w:t xml:space="preserve"> </w:t>
      </w:r>
      <w:r w:rsidRPr="00D76521">
        <w:t>for</w:t>
      </w:r>
      <w:r w:rsidR="000D50D7" w:rsidRPr="000D50D7">
        <w:t xml:space="preserve"> </w:t>
      </w:r>
      <w:r w:rsidRPr="00D76521">
        <w:t>any</w:t>
      </w:r>
      <w:r w:rsidR="000D50D7" w:rsidRPr="000D50D7">
        <w:t xml:space="preserve"> </w:t>
      </w:r>
      <w:r w:rsidRPr="00D76521">
        <w:t>consent,</w:t>
      </w:r>
      <w:r w:rsidR="000D50D7" w:rsidRPr="000D50D7">
        <w:t xml:space="preserve"> </w:t>
      </w:r>
      <w:r w:rsidRPr="00D76521">
        <w:t>agreement</w:t>
      </w:r>
      <w:r w:rsidR="000D50D7" w:rsidRPr="000D50D7">
        <w:t xml:space="preserve"> </w:t>
      </w:r>
      <w:r w:rsidRPr="00D76521">
        <w:t>or</w:t>
      </w:r>
      <w:r w:rsidR="000D50D7" w:rsidRPr="000D50D7">
        <w:t xml:space="preserve"> </w:t>
      </w:r>
      <w:r w:rsidRPr="00D76521">
        <w:t>approval</w:t>
      </w:r>
      <w:r w:rsidR="000D50D7" w:rsidRPr="000D50D7">
        <w:t xml:space="preserve"> </w:t>
      </w:r>
      <w:r w:rsidRPr="00D76521">
        <w:t>required</w:t>
      </w:r>
      <w:r w:rsidR="000D50D7" w:rsidRPr="000D50D7">
        <w:t xml:space="preserve"> </w:t>
      </w:r>
      <w:r w:rsidRPr="00D76521">
        <w:t>by</w:t>
      </w:r>
      <w:r w:rsidR="000D50D7" w:rsidRPr="000D50D7">
        <w:t xml:space="preserve"> </w:t>
      </w:r>
      <w:r w:rsidRPr="00D76521">
        <w:t>a</w:t>
      </w:r>
      <w:r w:rsidR="000D50D7" w:rsidRPr="000D50D7">
        <w:t xml:space="preserve"> </w:t>
      </w:r>
      <w:r w:rsidRPr="00D76521">
        <w:t>requirement</w:t>
      </w:r>
      <w:r w:rsidR="000D50D7" w:rsidRPr="000D50D7">
        <w:t xml:space="preserve"> </w:t>
      </w:r>
      <w:r w:rsidRPr="00D76521">
        <w:t>included</w:t>
      </w:r>
      <w:r w:rsidR="000D50D7" w:rsidRPr="000D50D7">
        <w:t xml:space="preserve"> </w:t>
      </w:r>
      <w:r w:rsidRPr="00D76521">
        <w:t>in</w:t>
      </w:r>
      <w:r w:rsidR="000D50D7" w:rsidRPr="000D50D7">
        <w:t xml:space="preserve"> </w:t>
      </w:r>
      <w:r w:rsidRPr="00D76521">
        <w:t>this</w:t>
      </w:r>
      <w:r w:rsidR="000D50D7" w:rsidRPr="000D50D7">
        <w:t xml:space="preserve"> </w:t>
      </w:r>
      <w:r w:rsidRPr="00D76521">
        <w:t>Order</w:t>
      </w:r>
      <w:r w:rsidR="000D50D7" w:rsidRPr="000D50D7">
        <w:t xml:space="preserve"> </w:t>
      </w:r>
      <w:r w:rsidRPr="00D76521">
        <w:t>and</w:t>
      </w:r>
      <w:r w:rsidR="000D50D7" w:rsidRPr="000D50D7">
        <w:t xml:space="preserve"> </w:t>
      </w:r>
      <w:r w:rsidRPr="00D76521">
        <w:t>the</w:t>
      </w:r>
      <w:r w:rsidR="000D50D7" w:rsidRPr="000D50D7">
        <w:t xml:space="preserve"> </w:t>
      </w:r>
      <w:r w:rsidRPr="00D76521">
        <w:t>relevant</w:t>
      </w:r>
      <w:r w:rsidR="000D50D7" w:rsidRPr="000D50D7">
        <w:t xml:space="preserve"> </w:t>
      </w:r>
      <w:r w:rsidRPr="00D76521">
        <w:t>planning</w:t>
      </w:r>
      <w:r w:rsidR="000D50D7" w:rsidRPr="000D50D7">
        <w:t xml:space="preserve"> </w:t>
      </w:r>
      <w:r w:rsidRPr="00D76521">
        <w:t>authority</w:t>
      </w:r>
      <w:r w:rsidR="000D50D7" w:rsidRPr="000D50D7">
        <w:t xml:space="preserve"> </w:t>
      </w:r>
      <w:r w:rsidRPr="00D76521">
        <w:t>does</w:t>
      </w:r>
      <w:r w:rsidR="000D50D7" w:rsidRPr="000D50D7">
        <w:t xml:space="preserve"> </w:t>
      </w:r>
      <w:r w:rsidRPr="00D76521">
        <w:t>not</w:t>
      </w:r>
      <w:r w:rsidR="000D50D7" w:rsidRPr="000D50D7">
        <w:t xml:space="preserve"> </w:t>
      </w:r>
      <w:r w:rsidRPr="00D76521">
        <w:t>determine</w:t>
      </w:r>
      <w:r w:rsidR="000D50D7" w:rsidRPr="000D50D7">
        <w:t xml:space="preserve"> </w:t>
      </w:r>
      <w:r w:rsidRPr="00D76521">
        <w:t>the</w:t>
      </w:r>
      <w:r w:rsidR="000D50D7" w:rsidRPr="000D50D7">
        <w:t xml:space="preserve"> </w:t>
      </w:r>
      <w:r w:rsidRPr="00D76521">
        <w:t>application</w:t>
      </w:r>
      <w:r w:rsidR="000D50D7" w:rsidRPr="000D50D7">
        <w:t xml:space="preserve"> </w:t>
      </w:r>
      <w:r w:rsidRPr="00D76521">
        <w:t>within</w:t>
      </w:r>
      <w:r w:rsidR="000D50D7" w:rsidRPr="000D50D7">
        <w:t xml:space="preserve"> </w:t>
      </w:r>
      <w:r w:rsidRPr="00D76521">
        <w:t>the</w:t>
      </w:r>
      <w:r w:rsidR="000D50D7" w:rsidRPr="000D50D7">
        <w:t xml:space="preserve"> </w:t>
      </w:r>
      <w:r w:rsidRPr="00D76521">
        <w:t>period</w:t>
      </w:r>
      <w:r w:rsidR="000D50D7" w:rsidRPr="000D50D7">
        <w:t xml:space="preserve"> </w:t>
      </w:r>
      <w:r>
        <w:t>set</w:t>
      </w:r>
      <w:r w:rsidR="000D50D7" w:rsidRPr="000D50D7">
        <w:t xml:space="preserve"> </w:t>
      </w:r>
      <w:r>
        <w:t>out</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_Ref94616938 \r \h </w:instrText>
      </w:r>
      <w:r>
        <w:fldChar w:fldCharType="separate"/>
      </w:r>
      <w:r w:rsidR="000D50D7">
        <w:t>(1)</w:t>
      </w:r>
      <w:r>
        <w:fldChar w:fldCharType="end"/>
      </w:r>
      <w:r w:rsidR="000D50D7" w:rsidRPr="000D50D7">
        <w:t xml:space="preserve"> </w:t>
      </w:r>
      <w:r>
        <w:t>and</w:t>
      </w:r>
      <w:r w:rsidR="000D50D7" w:rsidRPr="000D50D7">
        <w:t xml:space="preserve"> </w:t>
      </w:r>
      <w:r>
        <w:t>is</w:t>
      </w:r>
      <w:r w:rsidR="000D50D7" w:rsidRPr="000D50D7">
        <w:t xml:space="preserve"> </w:t>
      </w:r>
      <w:r>
        <w:t>accompanied</w:t>
      </w:r>
      <w:r w:rsidR="000D50D7" w:rsidRPr="000D50D7">
        <w:t xml:space="preserve"> </w:t>
      </w:r>
      <w:r>
        <w:t>by</w:t>
      </w:r>
      <w:r w:rsidR="000D50D7" w:rsidRPr="000D50D7">
        <w:t xml:space="preserve"> </w:t>
      </w:r>
      <w:r>
        <w:t>a</w:t>
      </w:r>
      <w:r w:rsidR="000D50D7" w:rsidRPr="000D50D7">
        <w:t xml:space="preserve"> </w:t>
      </w:r>
      <w:r>
        <w:t>report</w:t>
      </w:r>
      <w:r w:rsidR="000D50D7" w:rsidRPr="000D50D7">
        <w:t xml:space="preserve"> </w:t>
      </w:r>
      <w:r>
        <w:t>pursuant</w:t>
      </w:r>
      <w:r w:rsidR="000D50D7" w:rsidRPr="000D50D7">
        <w:t xml:space="preserve"> </w:t>
      </w:r>
      <w:r>
        <w:t>to</w:t>
      </w:r>
      <w:r w:rsidR="000D50D7" w:rsidRPr="000D50D7">
        <w:t xml:space="preserve"> </w:t>
      </w:r>
      <w:r>
        <w:t>sub-paragraph</w:t>
      </w:r>
      <w:r w:rsidR="000D50D7" w:rsidRPr="000D50D7">
        <w:t xml:space="preserve"> </w:t>
      </w:r>
      <w:r w:rsidR="000D0AA4">
        <w:fldChar w:fldCharType="begin"/>
      </w:r>
      <w:r w:rsidR="000D0AA4">
        <w:instrText xml:space="preserve"> REF _Ref115431511 \r \h </w:instrText>
      </w:r>
      <w:r w:rsidR="000D0AA4">
        <w:fldChar w:fldCharType="separate"/>
      </w:r>
      <w:r w:rsidR="000D50D7">
        <w:t>(3)(a)</w:t>
      </w:r>
      <w:r w:rsidR="000D0AA4">
        <w:fldChar w:fldCharType="end"/>
      </w:r>
      <w:r w:rsidR="000D50D7" w:rsidRPr="000D50D7">
        <w:t xml:space="preserve"> </w:t>
      </w:r>
      <w:r>
        <w:t>which</w:t>
      </w:r>
      <w:r w:rsidR="000D50D7" w:rsidRPr="000D50D7">
        <w:t xml:space="preserve"> </w:t>
      </w:r>
      <w:r>
        <w:t>states</w:t>
      </w:r>
      <w:r w:rsidR="000D50D7" w:rsidRPr="000D50D7">
        <w:t xml:space="preserve"> </w:t>
      </w:r>
      <w:r>
        <w:t>that</w:t>
      </w:r>
      <w:r w:rsidR="000D50D7" w:rsidRPr="000D50D7">
        <w:t xml:space="preserve"> </w:t>
      </w:r>
      <w:r>
        <w:t>the</w:t>
      </w:r>
      <w:r w:rsidR="000D50D7" w:rsidRPr="000D50D7">
        <w:t xml:space="preserve"> </w:t>
      </w:r>
      <w:r>
        <w:t>subject</w:t>
      </w:r>
      <w:r w:rsidR="000D50D7" w:rsidRPr="000D50D7">
        <w:t xml:space="preserve"> </w:t>
      </w:r>
      <w:r>
        <w:t>matter</w:t>
      </w:r>
      <w:r w:rsidR="000D50D7" w:rsidRPr="000D50D7">
        <w:t xml:space="preserve"> </w:t>
      </w:r>
      <w:r>
        <w:t>of</w:t>
      </w:r>
      <w:r w:rsidR="000D50D7" w:rsidRPr="000D50D7">
        <w:t xml:space="preserve"> </w:t>
      </w:r>
      <w:r>
        <w:t>such</w:t>
      </w:r>
      <w:r w:rsidR="000D50D7" w:rsidRPr="000D50D7">
        <w:t xml:space="preserve"> </w:t>
      </w:r>
      <w:r>
        <w:t>application</w:t>
      </w:r>
      <w:r w:rsidR="000D50D7" w:rsidRPr="000D50D7">
        <w:t xml:space="preserve"> </w:t>
      </w:r>
      <w:r>
        <w:t>is</w:t>
      </w:r>
      <w:r w:rsidR="000D50D7" w:rsidRPr="000D50D7">
        <w:t xml:space="preserve"> </w:t>
      </w:r>
      <w:r>
        <w:t>likely</w:t>
      </w:r>
      <w:r w:rsidR="000D50D7" w:rsidRPr="000D50D7">
        <w:t xml:space="preserve"> </w:t>
      </w:r>
      <w:r>
        <w:t>to</w:t>
      </w:r>
      <w:r w:rsidR="000D50D7" w:rsidRPr="000D50D7">
        <w:t xml:space="preserve"> </w:t>
      </w:r>
      <w:r>
        <w:t>give</w:t>
      </w:r>
      <w:r w:rsidR="000D50D7" w:rsidRPr="000D50D7">
        <w:t xml:space="preserve"> </w:t>
      </w:r>
      <w:r>
        <w:t>rise</w:t>
      </w:r>
      <w:r w:rsidR="000D50D7" w:rsidRPr="000D50D7">
        <w:t xml:space="preserve"> </w:t>
      </w:r>
      <w:r>
        <w:t>to</w:t>
      </w:r>
      <w:r w:rsidR="000D50D7" w:rsidRPr="000D50D7">
        <w:t xml:space="preserve"> </w:t>
      </w:r>
      <w:r>
        <w:t>any</w:t>
      </w:r>
      <w:r w:rsidR="000D50D7" w:rsidRPr="000D50D7">
        <w:t xml:space="preserve"> </w:t>
      </w:r>
      <w:r>
        <w:t>materially</w:t>
      </w:r>
      <w:r w:rsidR="000D50D7" w:rsidRPr="000D50D7">
        <w:t xml:space="preserve"> </w:t>
      </w:r>
      <w:r>
        <w:t>new</w:t>
      </w:r>
      <w:r w:rsidR="000D50D7" w:rsidRPr="000D50D7">
        <w:t xml:space="preserve"> </w:t>
      </w:r>
      <w:r>
        <w:t>or</w:t>
      </w:r>
      <w:r w:rsidR="000D50D7" w:rsidRPr="000D50D7">
        <w:t xml:space="preserve"> </w:t>
      </w:r>
      <w:r>
        <w:t>materially</w:t>
      </w:r>
      <w:r w:rsidR="000D50D7" w:rsidRPr="000D50D7">
        <w:t xml:space="preserve"> </w:t>
      </w:r>
      <w:r>
        <w:t>different</w:t>
      </w:r>
      <w:r w:rsidR="000D50D7" w:rsidRPr="000D50D7">
        <w:t xml:space="preserve"> </w:t>
      </w:r>
      <w:r>
        <w:t>environmental</w:t>
      </w:r>
      <w:r w:rsidR="000D50D7" w:rsidRPr="000D50D7">
        <w:t xml:space="preserve"> </w:t>
      </w:r>
      <w:r>
        <w:t>effects</w:t>
      </w:r>
      <w:r w:rsidR="000D50D7" w:rsidRPr="000D50D7">
        <w:t xml:space="preserve"> </w:t>
      </w:r>
      <w:r>
        <w:t>compared</w:t>
      </w:r>
      <w:r w:rsidR="000D50D7" w:rsidRPr="000D50D7">
        <w:t xml:space="preserve"> </w:t>
      </w:r>
      <w:r>
        <w:t>to</w:t>
      </w:r>
      <w:r w:rsidR="000D50D7" w:rsidRPr="000D50D7">
        <w:t xml:space="preserve"> </w:t>
      </w:r>
      <w:r>
        <w:t>those</w:t>
      </w:r>
      <w:r w:rsidR="000D50D7" w:rsidRPr="000D50D7">
        <w:t xml:space="preserve"> </w:t>
      </w:r>
      <w:r>
        <w:t>in</w:t>
      </w:r>
      <w:r w:rsidR="000D50D7" w:rsidRPr="000D50D7">
        <w:t xml:space="preserve"> </w:t>
      </w:r>
      <w:r>
        <w:t>the</w:t>
      </w:r>
      <w:r w:rsidR="000D50D7" w:rsidRPr="000D50D7">
        <w:t xml:space="preserve"> </w:t>
      </w:r>
      <w:r>
        <w:t>environmental</w:t>
      </w:r>
      <w:r w:rsidR="000D50D7" w:rsidRPr="000D50D7">
        <w:t xml:space="preserve"> </w:t>
      </w:r>
      <w:r>
        <w:t>statement</w:t>
      </w:r>
      <w:r w:rsidR="000D50D7" w:rsidRPr="000D50D7">
        <w:t xml:space="preserve"> </w:t>
      </w:r>
      <w:r>
        <w:t>then</w:t>
      </w:r>
      <w:r w:rsidR="000D50D7" w:rsidRPr="000D50D7">
        <w:t xml:space="preserve"> </w:t>
      </w:r>
      <w:r>
        <w:t>the</w:t>
      </w:r>
      <w:r w:rsidR="000D50D7" w:rsidRPr="000D50D7">
        <w:t xml:space="preserve"> </w:t>
      </w:r>
      <w:r>
        <w:t>application</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taken</w:t>
      </w:r>
      <w:r w:rsidR="000D50D7" w:rsidRPr="000D50D7">
        <w:t xml:space="preserve"> </w:t>
      </w:r>
      <w:r>
        <w:t>to</w:t>
      </w:r>
      <w:r w:rsidR="000D50D7" w:rsidRPr="000D50D7">
        <w:t xml:space="preserve"> </w:t>
      </w:r>
      <w:r>
        <w:t>have</w:t>
      </w:r>
      <w:r w:rsidR="000D50D7" w:rsidRPr="000D50D7">
        <w:t xml:space="preserve"> </w:t>
      </w:r>
      <w:r>
        <w:t>been</w:t>
      </w:r>
      <w:r w:rsidR="000D50D7" w:rsidRPr="000D50D7">
        <w:t xml:space="preserve"> </w:t>
      </w:r>
      <w:r>
        <w:t>refused</w:t>
      </w:r>
      <w:r w:rsidR="000D50D7" w:rsidRPr="000D50D7">
        <w:t xml:space="preserve"> </w:t>
      </w:r>
      <w:r>
        <w:t>by</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at</w:t>
      </w:r>
      <w:r w:rsidR="000D50D7" w:rsidRPr="000D50D7">
        <w:t xml:space="preserve"> </w:t>
      </w:r>
      <w:r>
        <w:t>the</w:t>
      </w:r>
      <w:r w:rsidR="000D50D7" w:rsidRPr="000D50D7">
        <w:t xml:space="preserve"> </w:t>
      </w:r>
      <w:r>
        <w:t>end</w:t>
      </w:r>
      <w:r w:rsidR="000D50D7" w:rsidRPr="000D50D7">
        <w:t xml:space="preserve"> </w:t>
      </w:r>
      <w:r>
        <w:t>of</w:t>
      </w:r>
      <w:r w:rsidR="000D50D7" w:rsidRPr="000D50D7">
        <w:t xml:space="preserve"> </w:t>
      </w:r>
      <w:r>
        <w:t>that</w:t>
      </w:r>
      <w:r w:rsidR="000D50D7" w:rsidRPr="000D50D7">
        <w:t xml:space="preserve"> </w:t>
      </w:r>
      <w:r>
        <w:t>period.</w:t>
      </w:r>
      <w:bookmarkEnd w:id="1467"/>
    </w:p>
    <w:p w14:paraId="3059D244" w14:textId="77777777" w:rsidR="00E03484" w:rsidRDefault="00E03484" w:rsidP="00283174">
      <w:pPr>
        <w:pStyle w:val="N2"/>
      </w:pPr>
      <w:bookmarkStart w:id="1468" w:name="_Ref115431436"/>
      <w:r>
        <w:t>At</w:t>
      </w:r>
      <w:r w:rsidR="000D50D7" w:rsidRPr="000D50D7">
        <w:t xml:space="preserve"> </w:t>
      </w:r>
      <w:r>
        <w:t>the</w:t>
      </w:r>
      <w:r w:rsidR="000D50D7" w:rsidRPr="000D50D7">
        <w:t xml:space="preserve"> </w:t>
      </w:r>
      <w:r>
        <w:t>same</w:t>
      </w:r>
      <w:r w:rsidR="000D50D7" w:rsidRPr="000D50D7">
        <w:t xml:space="preserve"> </w:t>
      </w:r>
      <w:r>
        <w:t>time</w:t>
      </w:r>
      <w:r w:rsidR="000D50D7" w:rsidRPr="000D50D7">
        <w:t xml:space="preserve"> </w:t>
      </w:r>
      <w:r>
        <w:t>as</w:t>
      </w:r>
      <w:r w:rsidR="000D50D7" w:rsidRPr="000D50D7">
        <w:t xml:space="preserve"> </w:t>
      </w:r>
      <w:r>
        <w:t>submitting</w:t>
      </w:r>
      <w:r w:rsidR="000D50D7" w:rsidRPr="000D50D7">
        <w:t xml:space="preserve"> </w:t>
      </w:r>
      <w:r>
        <w:t>an</w:t>
      </w:r>
      <w:r w:rsidR="000D50D7" w:rsidRPr="000D50D7">
        <w:t xml:space="preserve"> </w:t>
      </w:r>
      <w:r>
        <w:t>application</w:t>
      </w:r>
      <w:r w:rsidR="000D50D7" w:rsidRPr="000D50D7">
        <w:t xml:space="preserve"> </w:t>
      </w:r>
      <w:r>
        <w:t>to</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for</w:t>
      </w:r>
      <w:r w:rsidR="000D50D7" w:rsidRPr="000D50D7">
        <w:t xml:space="preserve"> </w:t>
      </w:r>
      <w:r>
        <w:t>any</w:t>
      </w:r>
      <w:r w:rsidR="000D50D7" w:rsidRPr="000D50D7">
        <w:t xml:space="preserve"> </w:t>
      </w:r>
      <w:r>
        <w:t>consent,</w:t>
      </w:r>
      <w:r w:rsidR="000D50D7" w:rsidRPr="000D50D7">
        <w:t xml:space="preserve"> </w:t>
      </w:r>
      <w:r>
        <w:t>agreement</w:t>
      </w:r>
      <w:r w:rsidR="000D50D7" w:rsidRPr="000D50D7">
        <w:t xml:space="preserve"> </w:t>
      </w:r>
      <w:r>
        <w:t>or</w:t>
      </w:r>
      <w:r w:rsidR="000D50D7" w:rsidRPr="000D50D7">
        <w:t xml:space="preserve"> </w:t>
      </w:r>
      <w:r>
        <w:t>approval</w:t>
      </w:r>
      <w:r w:rsidR="000D50D7" w:rsidRPr="000D50D7">
        <w:t xml:space="preserve"> </w:t>
      </w:r>
      <w:r>
        <w:t>required</w:t>
      </w:r>
      <w:r w:rsidR="000D50D7" w:rsidRPr="000D50D7">
        <w:t xml:space="preserve"> </w:t>
      </w:r>
      <w:r>
        <w:t>by</w:t>
      </w:r>
      <w:r w:rsidR="000D50D7" w:rsidRPr="000D50D7">
        <w:t xml:space="preserve"> </w:t>
      </w:r>
      <w:r>
        <w:t>a</w:t>
      </w:r>
      <w:r w:rsidR="000D50D7" w:rsidRPr="000D50D7">
        <w:t xml:space="preserve"> </w:t>
      </w:r>
      <w:r>
        <w:t>requirement,</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also</w:t>
      </w:r>
      <w:r w:rsidR="000D50D7" w:rsidRPr="000D50D7">
        <w:t xml:space="preserve"> </w:t>
      </w:r>
      <w:r>
        <w:t>give</w:t>
      </w:r>
      <w:r w:rsidR="000D50D7" w:rsidRPr="000D50D7">
        <w:t xml:space="preserve"> </w:t>
      </w:r>
      <w:r>
        <w:t>notice</w:t>
      </w:r>
      <w:r w:rsidR="000D50D7" w:rsidRPr="000D50D7">
        <w:t xml:space="preserve"> </w:t>
      </w:r>
      <w:r>
        <w:t>of</w:t>
      </w:r>
      <w:r w:rsidR="000D50D7" w:rsidRPr="000D50D7">
        <w:t xml:space="preserve"> </w:t>
      </w:r>
      <w:r>
        <w:t>such</w:t>
      </w:r>
      <w:r w:rsidR="000D50D7" w:rsidRPr="000D50D7">
        <w:t xml:space="preserve"> </w:t>
      </w:r>
      <w:r>
        <w:t>application,</w:t>
      </w:r>
      <w:r w:rsidR="000D50D7" w:rsidRPr="000D50D7">
        <w:t xml:space="preserve"> </w:t>
      </w:r>
      <w:r>
        <w:t>and</w:t>
      </w:r>
      <w:r w:rsidR="000D50D7" w:rsidRPr="000D50D7">
        <w:t xml:space="preserve"> </w:t>
      </w:r>
      <w:r>
        <w:t>provide</w:t>
      </w:r>
      <w:r w:rsidR="000D50D7" w:rsidRPr="000D50D7">
        <w:t xml:space="preserve"> </w:t>
      </w:r>
      <w:r>
        <w:t>a</w:t>
      </w:r>
      <w:r w:rsidR="000D50D7" w:rsidRPr="000D50D7">
        <w:t xml:space="preserve"> </w:t>
      </w:r>
      <w:r>
        <w:t>copy</w:t>
      </w:r>
      <w:r w:rsidR="000D50D7" w:rsidRPr="000D50D7">
        <w:t xml:space="preserve"> </w:t>
      </w:r>
      <w:r>
        <w:t>of</w:t>
      </w:r>
      <w:r w:rsidR="000D50D7" w:rsidRPr="000D50D7">
        <w:t xml:space="preserve"> </w:t>
      </w:r>
      <w:r>
        <w:t>the</w:t>
      </w:r>
      <w:r w:rsidR="000D50D7" w:rsidRPr="000D50D7">
        <w:t xml:space="preserve"> </w:t>
      </w:r>
      <w:r>
        <w:t>application,</w:t>
      </w:r>
      <w:r w:rsidR="000D50D7" w:rsidRPr="000D50D7">
        <w:t xml:space="preserve"> </w:t>
      </w:r>
      <w:r>
        <w:t>to</w:t>
      </w:r>
      <w:r w:rsidR="000D50D7" w:rsidRPr="000D50D7">
        <w:t xml:space="preserve"> </w:t>
      </w:r>
      <w:r>
        <w:t>any</w:t>
      </w:r>
      <w:r w:rsidR="000D50D7" w:rsidRPr="000D50D7">
        <w:t xml:space="preserve"> </w:t>
      </w:r>
      <w:r>
        <w:t>requirement</w:t>
      </w:r>
      <w:r w:rsidR="000D50D7" w:rsidRPr="000D50D7">
        <w:t xml:space="preserve"> </w:t>
      </w:r>
      <w:r>
        <w:t>consultee,</w:t>
      </w:r>
      <w:r w:rsidR="000D50D7" w:rsidRPr="000D50D7">
        <w:t xml:space="preserve"> </w:t>
      </w:r>
      <w:r>
        <w:t>if</w:t>
      </w:r>
      <w:r w:rsidR="000D50D7" w:rsidRPr="000D50D7">
        <w:t xml:space="preserve"> </w:t>
      </w:r>
      <w:r>
        <w:t>the</w:t>
      </w:r>
      <w:r w:rsidR="000D50D7" w:rsidRPr="000D50D7">
        <w:t xml:space="preserve"> </w:t>
      </w:r>
      <w:r>
        <w:t>provision</w:t>
      </w:r>
      <w:r w:rsidR="000D50D7" w:rsidRPr="000D50D7">
        <w:t xml:space="preserve"> </w:t>
      </w:r>
      <w:r>
        <w:t>governing</w:t>
      </w:r>
      <w:r w:rsidR="000D50D7" w:rsidRPr="000D50D7">
        <w:t xml:space="preserve"> </w:t>
      </w:r>
      <w:r>
        <w:t>or</w:t>
      </w:r>
      <w:r w:rsidR="000D50D7" w:rsidRPr="000D50D7">
        <w:t xml:space="preserve"> </w:t>
      </w:r>
      <w:r>
        <w:t>requiring</w:t>
      </w:r>
      <w:r w:rsidR="000D50D7" w:rsidRPr="000D50D7">
        <w:t xml:space="preserve"> </w:t>
      </w:r>
      <w:r>
        <w:t>the</w:t>
      </w:r>
      <w:r w:rsidR="000D50D7" w:rsidRPr="000D50D7">
        <w:t xml:space="preserve"> </w:t>
      </w:r>
      <w:r>
        <w:t>application</w:t>
      </w:r>
      <w:r w:rsidR="000D50D7" w:rsidRPr="000D50D7">
        <w:t xml:space="preserve"> </w:t>
      </w:r>
      <w:r>
        <w:t>specifies</w:t>
      </w:r>
      <w:r w:rsidR="000D50D7" w:rsidRPr="000D50D7">
        <w:t xml:space="preserve"> </w:t>
      </w:r>
      <w:r>
        <w:t>that</w:t>
      </w:r>
      <w:r w:rsidR="000D50D7" w:rsidRPr="000D50D7">
        <w:t xml:space="preserve"> </w:t>
      </w:r>
      <w:r>
        <w:t>consultation</w:t>
      </w:r>
      <w:r w:rsidR="000D50D7" w:rsidRPr="000D50D7">
        <w:t xml:space="preserve"> </w:t>
      </w:r>
      <w:r>
        <w:t>with</w:t>
      </w:r>
      <w:r w:rsidR="000D50D7" w:rsidRPr="000D50D7">
        <w:t xml:space="preserve"> </w:t>
      </w:r>
      <w:r>
        <w:t>a</w:t>
      </w:r>
      <w:r w:rsidR="000D50D7" w:rsidRPr="000D50D7">
        <w:t xml:space="preserve"> </w:t>
      </w:r>
      <w:r>
        <w:t>requirement</w:t>
      </w:r>
      <w:r w:rsidR="000D50D7" w:rsidRPr="000D50D7">
        <w:t xml:space="preserve"> </w:t>
      </w:r>
      <w:r>
        <w:t>consultee</w:t>
      </w:r>
      <w:r w:rsidR="000D50D7" w:rsidRPr="000D50D7">
        <w:t xml:space="preserve"> </w:t>
      </w:r>
      <w:r>
        <w:t>is</w:t>
      </w:r>
      <w:r w:rsidR="000D50D7" w:rsidRPr="000D50D7">
        <w:t xml:space="preserve"> </w:t>
      </w:r>
      <w:r>
        <w:t>required.</w:t>
      </w:r>
      <w:r w:rsidR="000D50D7" w:rsidRPr="000D50D7">
        <w:t xml:space="preserve"> </w:t>
      </w:r>
      <w:r>
        <w:t>As</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notification</w:t>
      </w:r>
      <w:r w:rsidR="000D50D7" w:rsidRPr="000D50D7">
        <w:t xml:space="preserve"> </w:t>
      </w:r>
      <w:r>
        <w:t>to</w:t>
      </w:r>
      <w:r w:rsidR="000D50D7" w:rsidRPr="000D50D7">
        <w:t xml:space="preserve"> </w:t>
      </w:r>
      <w:r>
        <w:t>any</w:t>
      </w:r>
      <w:r w:rsidR="000D50D7" w:rsidRPr="000D50D7">
        <w:t xml:space="preserve"> </w:t>
      </w:r>
      <w:r>
        <w:t>requirement</w:t>
      </w:r>
      <w:r w:rsidR="000D50D7" w:rsidRPr="000D50D7">
        <w:t xml:space="preserve"> </w:t>
      </w:r>
      <w:r>
        <w:t>consultee,</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include</w:t>
      </w:r>
      <w:r w:rsidR="000D50D7" w:rsidRPr="000D50D7">
        <w:t xml:space="preserve"> </w:t>
      </w:r>
      <w:r>
        <w:t>a</w:t>
      </w:r>
      <w:r w:rsidR="000D50D7" w:rsidRPr="000D50D7">
        <w:t xml:space="preserve"> </w:t>
      </w:r>
      <w:r>
        <w:t>statement</w:t>
      </w:r>
      <w:r w:rsidR="000D50D7" w:rsidRPr="000D50D7">
        <w:t xml:space="preserve"> </w:t>
      </w:r>
      <w:r>
        <w:t>that</w:t>
      </w:r>
      <w:r w:rsidR="000D50D7" w:rsidRPr="000D50D7">
        <w:t xml:space="preserve"> </w:t>
      </w:r>
      <w:r>
        <w:t>refers</w:t>
      </w:r>
      <w:r w:rsidR="000D50D7" w:rsidRPr="000D50D7">
        <w:t xml:space="preserve"> </w:t>
      </w:r>
      <w:r>
        <w:t>to:</w:t>
      </w:r>
      <w:bookmarkEnd w:id="1468"/>
    </w:p>
    <w:p w14:paraId="00E4414A" w14:textId="77777777" w:rsidR="00E03484" w:rsidRDefault="00E03484" w:rsidP="00E03484">
      <w:pPr>
        <w:pStyle w:val="N3"/>
      </w:pPr>
      <w:r>
        <w:t>the</w:t>
      </w:r>
      <w:r w:rsidR="000D50D7" w:rsidRPr="000D50D7">
        <w:t xml:space="preserve"> </w:t>
      </w:r>
      <w:r>
        <w:t>timeframes</w:t>
      </w:r>
      <w:r w:rsidR="000D50D7" w:rsidRPr="000D50D7">
        <w:t xml:space="preserve"> </w:t>
      </w:r>
      <w:r>
        <w:t>in</w:t>
      </w:r>
      <w:r w:rsidR="000D50D7" w:rsidRPr="000D50D7">
        <w:t xml:space="preserve"> </w:t>
      </w:r>
      <w:r>
        <w:t>which</w:t>
      </w:r>
      <w:r w:rsidR="000D50D7" w:rsidRPr="000D50D7">
        <w:t xml:space="preserve"> </w:t>
      </w:r>
      <w:r>
        <w:t>the</w:t>
      </w:r>
      <w:r w:rsidR="000D50D7" w:rsidRPr="000D50D7">
        <w:t xml:space="preserve"> </w:t>
      </w:r>
      <w:r w:rsidR="007A48EF">
        <w:t>requirement</w:t>
      </w:r>
      <w:r w:rsidR="000D50D7" w:rsidRPr="000D50D7">
        <w:t xml:space="preserve"> </w:t>
      </w:r>
      <w:r w:rsidR="007A48EF">
        <w:t>consultee</w:t>
      </w:r>
      <w:r w:rsidR="000D50D7" w:rsidRPr="000D50D7">
        <w:t xml:space="preserve"> </w:t>
      </w:r>
      <w:r>
        <w:t>can</w:t>
      </w:r>
      <w:r w:rsidR="000D50D7" w:rsidRPr="000D50D7">
        <w:t xml:space="preserve"> </w:t>
      </w:r>
      <w:r>
        <w:t>request</w:t>
      </w:r>
      <w:r w:rsidR="000D50D7" w:rsidRPr="000D50D7">
        <w:t xml:space="preserve"> </w:t>
      </w:r>
      <w:r>
        <w:t>any</w:t>
      </w:r>
      <w:r w:rsidR="000D50D7" w:rsidRPr="000D50D7">
        <w:t xml:space="preserve"> </w:t>
      </w:r>
      <w:r>
        <w:t>further</w:t>
      </w:r>
      <w:r w:rsidR="000D50D7" w:rsidRPr="000D50D7">
        <w:t xml:space="preserve"> </w:t>
      </w:r>
      <w:r>
        <w:t>information</w:t>
      </w:r>
      <w:r w:rsidR="000D50D7" w:rsidRPr="000D50D7">
        <w:t xml:space="preserve"> </w:t>
      </w:r>
      <w:r>
        <w:t>from</w:t>
      </w:r>
      <w:r w:rsidR="000D50D7" w:rsidRPr="000D50D7">
        <w:t xml:space="preserve"> </w:t>
      </w:r>
      <w:r>
        <w:t>the</w:t>
      </w:r>
      <w:r w:rsidR="000D50D7" w:rsidRPr="000D50D7">
        <w:t xml:space="preserve"> </w:t>
      </w:r>
      <w:r>
        <w:t>undertaker</w:t>
      </w:r>
      <w:r w:rsidR="000D50D7" w:rsidRPr="000D50D7">
        <w:t xml:space="preserve"> </w:t>
      </w:r>
      <w:r w:rsidR="007A48EF">
        <w:t>(via</w:t>
      </w:r>
      <w:r w:rsidR="000D50D7" w:rsidRPr="000D50D7">
        <w:t xml:space="preserve"> </w:t>
      </w:r>
      <w:r w:rsidR="007A48EF">
        <w:t>the</w:t>
      </w:r>
      <w:r w:rsidR="000D50D7" w:rsidRPr="000D50D7">
        <w:t xml:space="preserve"> </w:t>
      </w:r>
      <w:r w:rsidR="007A48EF">
        <w:t>relevant</w:t>
      </w:r>
      <w:r w:rsidR="000D50D7" w:rsidRPr="000D50D7">
        <w:t xml:space="preserve"> </w:t>
      </w:r>
      <w:r w:rsidR="007A48EF">
        <w:t>planning</w:t>
      </w:r>
      <w:r w:rsidR="000D50D7" w:rsidRPr="000D50D7">
        <w:t xml:space="preserve"> </w:t>
      </w:r>
      <w:r w:rsidR="007A48EF">
        <w:t>authority)</w:t>
      </w:r>
      <w:r w:rsidR="000D50D7" w:rsidRPr="000D50D7">
        <w:t xml:space="preserve"> </w:t>
      </w:r>
      <w:r>
        <w:t>as</w:t>
      </w:r>
      <w:r w:rsidR="000D50D7" w:rsidRPr="000D50D7">
        <w:t xml:space="preserve"> </w:t>
      </w:r>
      <w:r>
        <w:t>prescribed</w:t>
      </w:r>
      <w:r w:rsidR="000D50D7" w:rsidRPr="000D50D7">
        <w:t xml:space="preserve"> </w:t>
      </w:r>
      <w:r>
        <w:t>in</w:t>
      </w:r>
      <w:r w:rsidR="000D50D7" w:rsidRPr="000D50D7">
        <w:t xml:space="preserve"> </w:t>
      </w:r>
      <w:r>
        <w:t>paragraph</w:t>
      </w:r>
      <w:r w:rsidR="000D50D7" w:rsidRPr="000D50D7">
        <w:t xml:space="preserve"> </w:t>
      </w:r>
      <w:r w:rsidR="00F92815">
        <w:lastRenderedPageBreak/>
        <w:fldChar w:fldCharType="begin"/>
      </w:r>
      <w:r w:rsidR="00F92815">
        <w:instrText xml:space="preserve"> REF _Ref120011023 \r \h </w:instrText>
      </w:r>
      <w:r w:rsidR="00F92815">
        <w:fldChar w:fldCharType="separate"/>
      </w:r>
      <w:r w:rsidR="000D50D7">
        <w:t>3(6)(a)</w:t>
      </w:r>
      <w:r w:rsidR="00F92815">
        <w:fldChar w:fldCharType="end"/>
      </w:r>
      <w:r w:rsidR="000D50D7" w:rsidRPr="000D50D7">
        <w:t xml:space="preserve"> </w:t>
      </w:r>
      <w:r>
        <w:t>and</w:t>
      </w:r>
      <w:r w:rsidR="000D50D7" w:rsidRPr="000D50D7">
        <w:t xml:space="preserve"> </w:t>
      </w:r>
      <w:r>
        <w:t>the</w:t>
      </w:r>
      <w:r w:rsidR="000D50D7" w:rsidRPr="000D50D7">
        <w:t xml:space="preserve"> </w:t>
      </w:r>
      <w:r>
        <w:t>consequences</w:t>
      </w:r>
      <w:r w:rsidR="000D50D7" w:rsidRPr="000D50D7">
        <w:t xml:space="preserve"> </w:t>
      </w:r>
      <w:r>
        <w:t>of</w:t>
      </w:r>
      <w:r w:rsidR="000D50D7" w:rsidRPr="000D50D7">
        <w:t xml:space="preserve"> </w:t>
      </w:r>
      <w:r>
        <w:t>the</w:t>
      </w:r>
      <w:r w:rsidR="000D50D7" w:rsidRPr="000D50D7">
        <w:t xml:space="preserve"> </w:t>
      </w:r>
      <w:r>
        <w:t>failure</w:t>
      </w:r>
      <w:r w:rsidR="000D50D7" w:rsidRPr="000D50D7">
        <w:t xml:space="preserve"> </w:t>
      </w:r>
      <w:r>
        <w:t>to</w:t>
      </w:r>
      <w:r w:rsidR="000D50D7" w:rsidRPr="000D50D7">
        <w:t xml:space="preserve"> </w:t>
      </w:r>
      <w:r>
        <w:t>meet</w:t>
      </w:r>
      <w:r w:rsidR="000D50D7" w:rsidRPr="000D50D7">
        <w:t xml:space="preserve"> </w:t>
      </w:r>
      <w:r>
        <w:t>those</w:t>
      </w:r>
      <w:r w:rsidR="000D50D7" w:rsidRPr="000D50D7">
        <w:t xml:space="preserve"> </w:t>
      </w:r>
      <w:r>
        <w:t>timescales</w:t>
      </w:r>
      <w:r w:rsidR="000D50D7" w:rsidRPr="000D50D7">
        <w:t xml:space="preserve"> </w:t>
      </w:r>
      <w:r>
        <w:t>as</w:t>
      </w:r>
      <w:r w:rsidR="000D50D7" w:rsidRPr="000D50D7">
        <w:t xml:space="preserve"> </w:t>
      </w:r>
      <w:r>
        <w:t>prescribed</w:t>
      </w:r>
      <w:r w:rsidR="000D50D7" w:rsidRPr="000D50D7">
        <w:t xml:space="preserve"> </w:t>
      </w:r>
      <w:r>
        <w:t>in</w:t>
      </w:r>
      <w:r w:rsidR="000D50D7" w:rsidRPr="000D50D7">
        <w:t xml:space="preserve"> </w:t>
      </w:r>
      <w:r>
        <w:t>paragraph</w:t>
      </w:r>
      <w:r w:rsidR="000D50D7" w:rsidRPr="000D50D7">
        <w:t xml:space="preserve"> </w:t>
      </w:r>
      <w:r w:rsidR="00F92815">
        <w:fldChar w:fldCharType="begin"/>
      </w:r>
      <w:r w:rsidR="00F92815">
        <w:instrText xml:space="preserve"> REF _Ref120011033 \r \h </w:instrText>
      </w:r>
      <w:r w:rsidR="00F92815">
        <w:fldChar w:fldCharType="separate"/>
      </w:r>
      <w:r w:rsidR="000D50D7">
        <w:t>3(6)(b)</w:t>
      </w:r>
      <w:r w:rsidR="00F92815">
        <w:fldChar w:fldCharType="end"/>
      </w:r>
      <w:r>
        <w:t>;</w:t>
      </w:r>
      <w:r w:rsidR="000D50D7" w:rsidRPr="000D50D7">
        <w:t xml:space="preserve"> </w:t>
      </w:r>
      <w:r>
        <w:t>and</w:t>
      </w:r>
    </w:p>
    <w:p w14:paraId="4FA96B67" w14:textId="77777777" w:rsidR="00E03484" w:rsidRPr="00E03484" w:rsidRDefault="00E03484" w:rsidP="00E03484">
      <w:pPr>
        <w:pStyle w:val="N3"/>
      </w:pPr>
      <w:r>
        <w:t>the</w:t>
      </w:r>
      <w:r w:rsidR="000D50D7" w:rsidRPr="000D50D7">
        <w:t xml:space="preserve"> </w:t>
      </w:r>
      <w:r>
        <w:t>timeframes</w:t>
      </w:r>
      <w:r w:rsidR="000D50D7" w:rsidRPr="000D50D7">
        <w:t xml:space="preserve"> </w:t>
      </w:r>
      <w:r>
        <w:t>in</w:t>
      </w:r>
      <w:r w:rsidR="000D50D7" w:rsidRPr="000D50D7">
        <w:t xml:space="preserve"> </w:t>
      </w:r>
      <w:r>
        <w:t>which</w:t>
      </w:r>
      <w:r w:rsidR="000D50D7" w:rsidRPr="000D50D7">
        <w:t xml:space="preserve"> </w:t>
      </w:r>
      <w:r>
        <w:t>the</w:t>
      </w:r>
      <w:r w:rsidR="000D50D7" w:rsidRPr="000D50D7">
        <w:t xml:space="preserve"> </w:t>
      </w:r>
      <w:r w:rsidR="007A48EF">
        <w:t>requirement</w:t>
      </w:r>
      <w:r w:rsidR="000D50D7" w:rsidRPr="000D50D7">
        <w:t xml:space="preserve"> </w:t>
      </w:r>
      <w:r w:rsidR="007A48EF">
        <w:t>consultee</w:t>
      </w:r>
      <w:r w:rsidR="000D50D7" w:rsidRPr="000D50D7">
        <w:t xml:space="preserve"> </w:t>
      </w:r>
      <w:r>
        <w:t>must</w:t>
      </w:r>
      <w:r w:rsidR="000D50D7" w:rsidRPr="000D50D7">
        <w:t xml:space="preserve"> </w:t>
      </w:r>
      <w:r>
        <w:t>give</w:t>
      </w:r>
      <w:r w:rsidR="000D50D7" w:rsidRPr="000D50D7">
        <w:t xml:space="preserve"> </w:t>
      </w:r>
      <w:r>
        <w:t>notice</w:t>
      </w:r>
      <w:r w:rsidR="000D50D7" w:rsidRPr="000D50D7">
        <w:t xml:space="preserve"> </w:t>
      </w:r>
      <w:r>
        <w:t>to</w:t>
      </w:r>
      <w:r w:rsidR="000D50D7" w:rsidRPr="000D50D7">
        <w:t xml:space="preserve"> </w:t>
      </w:r>
      <w:r>
        <w:t>the</w:t>
      </w:r>
      <w:r w:rsidR="000D50D7" w:rsidRPr="000D50D7">
        <w:t xml:space="preserve"> </w:t>
      </w:r>
      <w:r w:rsidR="007A48EF">
        <w:t>relevant</w:t>
      </w:r>
      <w:r w:rsidR="000D50D7" w:rsidRPr="000D50D7">
        <w:t xml:space="preserve"> </w:t>
      </w:r>
      <w:r w:rsidR="007A48EF">
        <w:t>planning</w:t>
      </w:r>
      <w:r w:rsidR="000D50D7" w:rsidRPr="000D50D7">
        <w:t xml:space="preserve"> </w:t>
      </w:r>
      <w:r w:rsidR="007A48EF">
        <w:t>authority</w:t>
      </w:r>
      <w:r w:rsidR="000D50D7" w:rsidRPr="000D50D7">
        <w:t xml:space="preserve"> </w:t>
      </w:r>
      <w:r>
        <w:t>of</w:t>
      </w:r>
      <w:r w:rsidR="000D50D7" w:rsidRPr="000D50D7">
        <w:t xml:space="preserve"> </w:t>
      </w:r>
      <w:r>
        <w:t>its</w:t>
      </w:r>
      <w:r w:rsidR="000D50D7" w:rsidRPr="000D50D7">
        <w:t xml:space="preserve"> </w:t>
      </w:r>
      <w:r w:rsidR="007A48EF">
        <w:t>comments</w:t>
      </w:r>
      <w:r w:rsidR="000D50D7" w:rsidRPr="000D50D7">
        <w:t xml:space="preserve"> </w:t>
      </w:r>
      <w:r>
        <w:t>on</w:t>
      </w:r>
      <w:r w:rsidR="000D50D7" w:rsidRPr="000D50D7">
        <w:t xml:space="preserve"> </w:t>
      </w:r>
      <w:r>
        <w:t>the</w:t>
      </w:r>
      <w:r w:rsidR="000D50D7" w:rsidRPr="000D50D7">
        <w:t xml:space="preserve"> </w:t>
      </w:r>
      <w:r>
        <w:t>application</w:t>
      </w:r>
      <w:r w:rsidR="000D50D7" w:rsidRPr="000D50D7">
        <w:t xml:space="preserve"> </w:t>
      </w:r>
      <w:r>
        <w:t>as</w:t>
      </w:r>
      <w:r w:rsidR="000D50D7" w:rsidRPr="000D50D7">
        <w:t xml:space="preserve"> </w:t>
      </w:r>
      <w:r>
        <w:t>prescribed</w:t>
      </w:r>
      <w:r w:rsidR="000D50D7" w:rsidRPr="000D50D7">
        <w:t xml:space="preserve"> </w:t>
      </w:r>
      <w:r w:rsidR="000D0AA4">
        <w:t>in</w:t>
      </w:r>
      <w:r w:rsidR="000D50D7" w:rsidRPr="000D50D7">
        <w:t xml:space="preserve"> </w:t>
      </w:r>
      <w:r w:rsidR="000D0AA4">
        <w:t>paragraph</w:t>
      </w:r>
      <w:r w:rsidR="000D50D7" w:rsidRPr="000D50D7">
        <w:t xml:space="preserve"> </w:t>
      </w:r>
      <w:r w:rsidR="00F92815">
        <w:fldChar w:fldCharType="begin"/>
      </w:r>
      <w:r w:rsidR="00F92815">
        <w:instrText xml:space="preserve"> REF _Ref120011043 \r \h </w:instrText>
      </w:r>
      <w:r w:rsidR="00F92815">
        <w:fldChar w:fldCharType="separate"/>
      </w:r>
      <w:r w:rsidR="000D50D7">
        <w:t>3(6)(d)</w:t>
      </w:r>
      <w:r w:rsidR="00F92815">
        <w:fldChar w:fldCharType="end"/>
      </w:r>
      <w:r w:rsidR="000D50D7" w:rsidRPr="000D50D7">
        <w:t xml:space="preserve"> </w:t>
      </w:r>
      <w:r w:rsidR="000D0AA4">
        <w:t>and</w:t>
      </w:r>
      <w:r w:rsidR="000D50D7" w:rsidRPr="000D50D7">
        <w:t xml:space="preserve"> </w:t>
      </w:r>
      <w:r w:rsidR="000D0AA4">
        <w:t>the</w:t>
      </w:r>
      <w:r w:rsidR="000D50D7" w:rsidRPr="000D50D7">
        <w:t xml:space="preserve"> </w:t>
      </w:r>
      <w:r w:rsidR="000D0AA4">
        <w:t>consequences</w:t>
      </w:r>
      <w:r w:rsidR="000D50D7" w:rsidRPr="000D50D7">
        <w:t xml:space="preserve"> </w:t>
      </w:r>
      <w:r w:rsidR="000D0AA4">
        <w:t>of</w:t>
      </w:r>
      <w:r w:rsidR="000D50D7" w:rsidRPr="000D50D7">
        <w:t xml:space="preserve"> </w:t>
      </w:r>
      <w:r w:rsidR="000D0AA4">
        <w:t>the</w:t>
      </w:r>
      <w:r w:rsidR="000D50D7" w:rsidRPr="000D50D7">
        <w:t xml:space="preserve"> </w:t>
      </w:r>
      <w:r w:rsidR="000D0AA4">
        <w:t>failure</w:t>
      </w:r>
      <w:r w:rsidR="000D50D7" w:rsidRPr="000D50D7">
        <w:t xml:space="preserve"> </w:t>
      </w:r>
      <w:r w:rsidR="000D0AA4">
        <w:t>to</w:t>
      </w:r>
      <w:r w:rsidR="000D50D7" w:rsidRPr="000D50D7">
        <w:t xml:space="preserve"> </w:t>
      </w:r>
      <w:r w:rsidR="000D0AA4">
        <w:t>meet</w:t>
      </w:r>
      <w:r w:rsidR="000D50D7" w:rsidRPr="000D50D7">
        <w:t xml:space="preserve"> </w:t>
      </w:r>
      <w:r w:rsidR="000D0AA4">
        <w:t>those</w:t>
      </w:r>
      <w:r w:rsidR="000D50D7" w:rsidRPr="000D50D7">
        <w:t xml:space="preserve"> </w:t>
      </w:r>
      <w:r w:rsidR="000D0AA4">
        <w:t>timescales</w:t>
      </w:r>
      <w:r w:rsidR="000D50D7" w:rsidRPr="000D50D7">
        <w:t xml:space="preserve"> </w:t>
      </w:r>
      <w:r w:rsidR="000D0AA4">
        <w:t>as</w:t>
      </w:r>
      <w:r w:rsidR="000D50D7" w:rsidRPr="000D50D7">
        <w:t xml:space="preserve"> </w:t>
      </w:r>
      <w:r w:rsidR="000D0AA4">
        <w:t>prescribed</w:t>
      </w:r>
      <w:r w:rsidR="000D50D7" w:rsidRPr="000D50D7">
        <w:t xml:space="preserve"> </w:t>
      </w:r>
      <w:r w:rsidR="000D0AA4">
        <w:t>in</w:t>
      </w:r>
      <w:r w:rsidR="000D50D7" w:rsidRPr="000D50D7">
        <w:t xml:space="preserve"> </w:t>
      </w:r>
      <w:r w:rsidR="000D0AA4">
        <w:t>paragraph</w:t>
      </w:r>
      <w:r w:rsidR="000D50D7" w:rsidRPr="000D50D7">
        <w:t xml:space="preserve"> </w:t>
      </w:r>
      <w:r w:rsidR="00F92815">
        <w:fldChar w:fldCharType="begin"/>
      </w:r>
      <w:r w:rsidR="00F92815">
        <w:instrText xml:space="preserve"> REF _Ref120011051 \r \h </w:instrText>
      </w:r>
      <w:r w:rsidR="00F92815">
        <w:fldChar w:fldCharType="separate"/>
      </w:r>
      <w:r w:rsidR="000D50D7">
        <w:t>3(6)(e)</w:t>
      </w:r>
      <w:r w:rsidR="00F92815">
        <w:fldChar w:fldCharType="end"/>
      </w:r>
      <w:r w:rsidR="000D0AA4">
        <w:t>.</w:t>
      </w:r>
    </w:p>
    <w:p w14:paraId="318A3F1D" w14:textId="77777777" w:rsidR="00283174" w:rsidRDefault="00283174" w:rsidP="00283174">
      <w:pPr>
        <w:pStyle w:val="H1"/>
      </w:pPr>
      <w:r>
        <w:t>Further</w:t>
      </w:r>
      <w:r w:rsidR="000D50D7" w:rsidRPr="000D50D7">
        <w:t xml:space="preserve"> </w:t>
      </w:r>
      <w:r>
        <w:t>information</w:t>
      </w:r>
      <w:r w:rsidR="000D50D7" w:rsidRPr="000D50D7">
        <w:t xml:space="preserve"> </w:t>
      </w:r>
      <w:r>
        <w:t>and</w:t>
      </w:r>
      <w:r w:rsidR="000D50D7" w:rsidRPr="000D50D7">
        <w:t xml:space="preserve"> </w:t>
      </w:r>
      <w:r>
        <w:t>consultation</w:t>
      </w:r>
    </w:p>
    <w:p w14:paraId="1FA401AC" w14:textId="77777777" w:rsidR="00283174" w:rsidRDefault="00283174" w:rsidP="00283174">
      <w:pPr>
        <w:pStyle w:val="N1"/>
      </w:pPr>
      <w:bookmarkStart w:id="1469" w:name="_Ref94616906"/>
      <w:r>
        <w:t>—</w:t>
      </w:r>
      <w:r>
        <w:fldChar w:fldCharType="begin"/>
      </w:r>
      <w:r>
        <w:instrText xml:space="preserve"> LISTNUM "SEQ1" \l 2 </w:instrText>
      </w:r>
      <w:r>
        <w:fldChar w:fldCharType="end"/>
      </w:r>
      <w:r w:rsidR="000D50D7" w:rsidRPr="000D50D7">
        <w:t> </w:t>
      </w:r>
      <w:r>
        <w:t>In</w:t>
      </w:r>
      <w:r w:rsidR="000D50D7" w:rsidRPr="000D50D7">
        <w:t xml:space="preserve"> </w:t>
      </w:r>
      <w:r>
        <w:t>relation</w:t>
      </w:r>
      <w:r w:rsidR="000D50D7" w:rsidRPr="000D50D7">
        <w:t xml:space="preserve"> </w:t>
      </w:r>
      <w:r>
        <w:t>to</w:t>
      </w:r>
      <w:r w:rsidR="000D50D7" w:rsidRPr="000D50D7">
        <w:t xml:space="preserve"> </w:t>
      </w:r>
      <w:r>
        <w:t>any</w:t>
      </w:r>
      <w:r w:rsidR="000D50D7" w:rsidRPr="000D50D7">
        <w:t xml:space="preserve"> </w:t>
      </w:r>
      <w:r>
        <w:t>application</w:t>
      </w:r>
      <w:r w:rsidR="000D50D7" w:rsidRPr="000D50D7">
        <w:t xml:space="preserve"> </w:t>
      </w:r>
      <w:r>
        <w:t>to</w:t>
      </w:r>
      <w:r w:rsidR="000D50D7" w:rsidRPr="000D50D7">
        <w:t xml:space="preserve"> </w:t>
      </w:r>
      <w:r>
        <w:t>which</w:t>
      </w:r>
      <w:r w:rsidR="000D50D7" w:rsidRPr="000D50D7">
        <w:t xml:space="preserve"> </w:t>
      </w:r>
      <w:r>
        <w:t>this</w:t>
      </w:r>
      <w:r w:rsidR="000D50D7" w:rsidRPr="000D50D7">
        <w:t xml:space="preserve"> </w:t>
      </w:r>
      <w:r>
        <w:t>Schedule</w:t>
      </w:r>
      <w:r w:rsidR="000D50D7" w:rsidRPr="000D50D7">
        <w:t xml:space="preserve"> </w:t>
      </w:r>
      <w:r>
        <w:t>applies,</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may</w:t>
      </w:r>
      <w:r w:rsidR="000D50D7" w:rsidRPr="000D50D7">
        <w:t xml:space="preserve"> </w:t>
      </w:r>
      <w:r>
        <w:t>request</w:t>
      </w:r>
      <w:r w:rsidR="000D50D7" w:rsidRPr="000D50D7">
        <w:t xml:space="preserve"> </w:t>
      </w:r>
      <w:r>
        <w:t>such</w:t>
      </w:r>
      <w:r w:rsidR="000D50D7" w:rsidRPr="000D50D7">
        <w:t xml:space="preserve"> </w:t>
      </w:r>
      <w:r>
        <w:t>reasonable</w:t>
      </w:r>
      <w:r w:rsidR="000D50D7" w:rsidRPr="000D50D7">
        <w:t xml:space="preserve"> </w:t>
      </w:r>
      <w:r>
        <w:t>further</w:t>
      </w:r>
      <w:r w:rsidR="000D50D7" w:rsidRPr="000D50D7">
        <w:t xml:space="preserve"> </w:t>
      </w:r>
      <w:r>
        <w:t>information</w:t>
      </w:r>
      <w:r w:rsidR="000D50D7" w:rsidRPr="000D50D7">
        <w:t xml:space="preserve"> </w:t>
      </w:r>
      <w:r>
        <w:t>from</w:t>
      </w:r>
      <w:r w:rsidR="000D50D7" w:rsidRPr="000D50D7">
        <w:t xml:space="preserve"> </w:t>
      </w:r>
      <w:r>
        <w:t>the</w:t>
      </w:r>
      <w:r w:rsidR="000D50D7" w:rsidRPr="000D50D7">
        <w:t xml:space="preserve"> </w:t>
      </w:r>
      <w:r>
        <w:t>undertaker</w:t>
      </w:r>
      <w:r w:rsidR="000D50D7" w:rsidRPr="000D50D7">
        <w:t xml:space="preserve"> </w:t>
      </w:r>
      <w:r>
        <w:t>as</w:t>
      </w:r>
      <w:r w:rsidR="000D50D7" w:rsidRPr="000D50D7">
        <w:t xml:space="preserve"> </w:t>
      </w:r>
      <w:r>
        <w:t>is</w:t>
      </w:r>
      <w:r w:rsidR="000D50D7" w:rsidRPr="000D50D7">
        <w:t xml:space="preserve"> </w:t>
      </w:r>
      <w:r>
        <w:t>necessary</w:t>
      </w:r>
      <w:r w:rsidR="000D50D7" w:rsidRPr="000D50D7">
        <w:t xml:space="preserve"> </w:t>
      </w:r>
      <w:r>
        <w:t>to</w:t>
      </w:r>
      <w:r w:rsidR="000D50D7" w:rsidRPr="000D50D7">
        <w:t xml:space="preserve"> </w:t>
      </w:r>
      <w:r>
        <w:t>enable</w:t>
      </w:r>
      <w:r w:rsidR="000D50D7" w:rsidRPr="000D50D7">
        <w:t xml:space="preserve"> </w:t>
      </w:r>
      <w:r>
        <w:t>it</w:t>
      </w:r>
      <w:r w:rsidR="000D50D7" w:rsidRPr="000D50D7">
        <w:t xml:space="preserve"> </w:t>
      </w:r>
      <w:r>
        <w:t>to</w:t>
      </w:r>
      <w:r w:rsidR="000D50D7" w:rsidRPr="000D50D7">
        <w:t xml:space="preserve"> </w:t>
      </w:r>
      <w:r>
        <w:t>consider</w:t>
      </w:r>
      <w:r w:rsidR="000D50D7" w:rsidRPr="000D50D7">
        <w:t xml:space="preserve"> </w:t>
      </w:r>
      <w:r>
        <w:t>the</w:t>
      </w:r>
      <w:r w:rsidR="000D50D7" w:rsidRPr="000D50D7">
        <w:t xml:space="preserve"> </w:t>
      </w:r>
      <w:r>
        <w:t>application.</w:t>
      </w:r>
      <w:bookmarkEnd w:id="1469"/>
    </w:p>
    <w:p w14:paraId="71E0D78F" w14:textId="77777777" w:rsidR="00283174" w:rsidRDefault="00283174" w:rsidP="00283174">
      <w:pPr>
        <w:pStyle w:val="N2"/>
      </w:pPr>
      <w:bookmarkStart w:id="1470" w:name="_Ref94617007"/>
      <w:r>
        <w:t>In</w:t>
      </w:r>
      <w:r w:rsidR="000D50D7" w:rsidRPr="000D50D7">
        <w:t xml:space="preserve"> </w:t>
      </w:r>
      <w:r>
        <w:t>the</w:t>
      </w:r>
      <w:r w:rsidR="000D50D7" w:rsidRPr="000D50D7">
        <w:t xml:space="preserve"> </w:t>
      </w:r>
      <w:r>
        <w:t>event</w:t>
      </w:r>
      <w:r w:rsidR="000D50D7" w:rsidRPr="000D50D7">
        <w:t xml:space="preserve"> </w:t>
      </w:r>
      <w:r>
        <w:t>that</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considers</w:t>
      </w:r>
      <w:r w:rsidR="000D50D7" w:rsidRPr="000D50D7">
        <w:t xml:space="preserve"> </w:t>
      </w:r>
      <w:r>
        <w:t>such</w:t>
      </w:r>
      <w:r w:rsidR="000D50D7" w:rsidRPr="000D50D7">
        <w:t xml:space="preserve"> </w:t>
      </w:r>
      <w:r>
        <w:t>further</w:t>
      </w:r>
      <w:r w:rsidR="000D50D7" w:rsidRPr="000D50D7">
        <w:t xml:space="preserve"> </w:t>
      </w:r>
      <w:r>
        <w:t>information</w:t>
      </w:r>
      <w:r w:rsidR="000D50D7" w:rsidRPr="000D50D7">
        <w:t xml:space="preserve"> </w:t>
      </w:r>
      <w:r>
        <w:t>to</w:t>
      </w:r>
      <w:r w:rsidR="000D50D7" w:rsidRPr="000D50D7">
        <w:t xml:space="preserve"> </w:t>
      </w:r>
      <w:r>
        <w:t>be</w:t>
      </w:r>
      <w:r w:rsidR="000D50D7" w:rsidRPr="000D50D7">
        <w:t xml:space="preserve"> </w:t>
      </w:r>
      <w:r>
        <w:t>necessary</w:t>
      </w:r>
      <w:r w:rsidR="000D50D7" w:rsidRPr="000D50D7">
        <w:t xml:space="preserve"> </w:t>
      </w:r>
      <w:r>
        <w:t>and</w:t>
      </w:r>
      <w:r w:rsidR="000D50D7" w:rsidRPr="000D50D7">
        <w:t xml:space="preserve"> </w:t>
      </w:r>
      <w:r>
        <w:t>the</w:t>
      </w:r>
      <w:r w:rsidR="000D50D7" w:rsidRPr="000D50D7">
        <w:t xml:space="preserve"> </w:t>
      </w:r>
      <w:r>
        <w:t>provision</w:t>
      </w:r>
      <w:r w:rsidR="000D50D7" w:rsidRPr="000D50D7">
        <w:t xml:space="preserve"> </w:t>
      </w:r>
      <w:r>
        <w:t>governing</w:t>
      </w:r>
      <w:r w:rsidR="000D50D7" w:rsidRPr="000D50D7">
        <w:t xml:space="preserve"> </w:t>
      </w:r>
      <w:r>
        <w:t>or</w:t>
      </w:r>
      <w:r w:rsidR="000D50D7" w:rsidRPr="000D50D7">
        <w:t xml:space="preserve"> </w:t>
      </w:r>
      <w:r>
        <w:t>requiring</w:t>
      </w:r>
      <w:r w:rsidR="000D50D7" w:rsidRPr="000D50D7">
        <w:t xml:space="preserve"> </w:t>
      </w:r>
      <w:r>
        <w:t>the</w:t>
      </w:r>
      <w:r w:rsidR="000D50D7" w:rsidRPr="000D50D7">
        <w:t xml:space="preserve"> </w:t>
      </w:r>
      <w:r>
        <w:t>application</w:t>
      </w:r>
      <w:r w:rsidR="000D50D7" w:rsidRPr="000D50D7">
        <w:t xml:space="preserve"> </w:t>
      </w:r>
      <w:r>
        <w:t>does</w:t>
      </w:r>
      <w:r w:rsidR="000D50D7" w:rsidRPr="000D50D7">
        <w:t xml:space="preserve"> </w:t>
      </w:r>
      <w:r>
        <w:t>not</w:t>
      </w:r>
      <w:r w:rsidR="000D50D7" w:rsidRPr="000D50D7">
        <w:t xml:space="preserve"> </w:t>
      </w:r>
      <w:r>
        <w:t>specify</w:t>
      </w:r>
      <w:r w:rsidR="000D50D7" w:rsidRPr="000D50D7">
        <w:t xml:space="preserve"> </w:t>
      </w:r>
      <w:r>
        <w:t>that</w:t>
      </w:r>
      <w:r w:rsidR="000D50D7" w:rsidRPr="000D50D7">
        <w:t xml:space="preserve"> </w:t>
      </w:r>
      <w:r>
        <w:t>consultation</w:t>
      </w:r>
      <w:r w:rsidR="000D50D7" w:rsidRPr="000D50D7">
        <w:t xml:space="preserve"> </w:t>
      </w:r>
      <w:r>
        <w:t>with</w:t>
      </w:r>
      <w:r w:rsidR="000D50D7" w:rsidRPr="000D50D7">
        <w:t xml:space="preserve"> </w:t>
      </w:r>
      <w:r>
        <w:t>a</w:t>
      </w:r>
      <w:r w:rsidR="000D50D7" w:rsidRPr="000D50D7">
        <w:t xml:space="preserve"> </w:t>
      </w:r>
      <w:r>
        <w:t>requirement</w:t>
      </w:r>
      <w:r w:rsidR="000D50D7" w:rsidRPr="000D50D7">
        <w:t xml:space="preserve"> </w:t>
      </w:r>
      <w:r>
        <w:t>consultee</w:t>
      </w:r>
      <w:r w:rsidR="000D50D7" w:rsidRPr="000D50D7">
        <w:t xml:space="preserve"> </w:t>
      </w:r>
      <w:r>
        <w:t>is</w:t>
      </w:r>
      <w:r w:rsidR="000D50D7" w:rsidRPr="000D50D7">
        <w:t xml:space="preserve"> </w:t>
      </w:r>
      <w:r>
        <w:t>required,</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must,</w:t>
      </w:r>
      <w:r w:rsidR="000D50D7" w:rsidRPr="000D50D7">
        <w:t xml:space="preserve"> </w:t>
      </w:r>
      <w:r>
        <w:t>within</w:t>
      </w:r>
      <w:r w:rsidR="000D50D7" w:rsidRPr="000D50D7">
        <w:t xml:space="preserve"> </w:t>
      </w:r>
      <w:r>
        <w:t>10</w:t>
      </w:r>
      <w:r w:rsidR="000D50D7" w:rsidRPr="000D50D7">
        <w:t xml:space="preserve"> </w:t>
      </w:r>
      <w:r>
        <w:t>working</w:t>
      </w:r>
      <w:r w:rsidR="000D50D7" w:rsidRPr="000D50D7">
        <w:t xml:space="preserve"> </w:t>
      </w:r>
      <w:r>
        <w:t>days</w:t>
      </w:r>
      <w:r w:rsidR="000D50D7" w:rsidRPr="000D50D7">
        <w:t xml:space="preserve"> </w:t>
      </w:r>
      <w:r>
        <w:t>of</w:t>
      </w:r>
      <w:r w:rsidR="000D50D7" w:rsidRPr="000D50D7">
        <w:t xml:space="preserve"> </w:t>
      </w:r>
      <w:r>
        <w:t>receipt</w:t>
      </w:r>
      <w:r w:rsidR="000D50D7" w:rsidRPr="000D50D7">
        <w:t xml:space="preserve"> </w:t>
      </w:r>
      <w:r>
        <w:t>of</w:t>
      </w:r>
      <w:r w:rsidR="000D50D7" w:rsidRPr="000D50D7">
        <w:t xml:space="preserve"> </w:t>
      </w:r>
      <w:r>
        <w:t>the</w:t>
      </w:r>
      <w:r w:rsidR="000D50D7" w:rsidRPr="000D50D7">
        <w:t xml:space="preserve"> </w:t>
      </w:r>
      <w:r>
        <w:t>application,</w:t>
      </w:r>
      <w:r w:rsidR="000D50D7" w:rsidRPr="000D50D7">
        <w:t xml:space="preserve"> </w:t>
      </w:r>
      <w:r>
        <w:t>notify</w:t>
      </w:r>
      <w:r w:rsidR="000D50D7" w:rsidRPr="000D50D7">
        <w:t xml:space="preserve"> </w:t>
      </w:r>
      <w:r>
        <w:t>the</w:t>
      </w:r>
      <w:r w:rsidR="000D50D7" w:rsidRPr="000D50D7">
        <w:t xml:space="preserve"> </w:t>
      </w:r>
      <w:r>
        <w:t>undertaker</w:t>
      </w:r>
      <w:r w:rsidR="000D50D7" w:rsidRPr="000D50D7">
        <w:t xml:space="preserve"> </w:t>
      </w:r>
      <w:r>
        <w:t>in</w:t>
      </w:r>
      <w:r w:rsidR="000D50D7" w:rsidRPr="000D50D7">
        <w:t xml:space="preserve"> </w:t>
      </w:r>
      <w:r>
        <w:t>writing</w:t>
      </w:r>
      <w:r w:rsidR="000D50D7" w:rsidRPr="000D50D7">
        <w:t xml:space="preserve"> </w:t>
      </w:r>
      <w:r>
        <w:t>specifying</w:t>
      </w:r>
      <w:r w:rsidR="000D50D7" w:rsidRPr="000D50D7">
        <w:t xml:space="preserve"> </w:t>
      </w:r>
      <w:r>
        <w:t>the</w:t>
      </w:r>
      <w:r w:rsidR="000D50D7" w:rsidRPr="000D50D7">
        <w:t xml:space="preserve"> </w:t>
      </w:r>
      <w:r>
        <w:t>further</w:t>
      </w:r>
      <w:r w:rsidR="000D50D7" w:rsidRPr="000D50D7">
        <w:t xml:space="preserve"> </w:t>
      </w:r>
      <w:r>
        <w:t>information</w:t>
      </w:r>
      <w:r w:rsidR="000D50D7" w:rsidRPr="000D50D7">
        <w:t xml:space="preserve"> </w:t>
      </w:r>
      <w:r>
        <w:t>required.</w:t>
      </w:r>
      <w:bookmarkEnd w:id="1470"/>
    </w:p>
    <w:p w14:paraId="59BA6C01" w14:textId="77777777" w:rsidR="00283174" w:rsidRDefault="00283174" w:rsidP="00283174">
      <w:pPr>
        <w:pStyle w:val="N2"/>
      </w:pPr>
      <w:bookmarkStart w:id="1471" w:name="_Ref94617015"/>
      <w:r>
        <w:t>If</w:t>
      </w:r>
      <w:r w:rsidR="000D50D7" w:rsidRPr="000D50D7">
        <w:t xml:space="preserve"> </w:t>
      </w:r>
      <w:r>
        <w:t>the</w:t>
      </w:r>
      <w:r w:rsidR="000D50D7" w:rsidRPr="000D50D7">
        <w:t xml:space="preserve"> </w:t>
      </w:r>
      <w:r>
        <w:t>provision</w:t>
      </w:r>
      <w:r w:rsidR="000D50D7" w:rsidRPr="000D50D7">
        <w:t xml:space="preserve"> </w:t>
      </w:r>
      <w:r>
        <w:t>governing</w:t>
      </w:r>
      <w:r w:rsidR="000D50D7" w:rsidRPr="000D50D7">
        <w:t xml:space="preserve"> </w:t>
      </w:r>
      <w:r>
        <w:t>or</w:t>
      </w:r>
      <w:r w:rsidR="000D50D7" w:rsidRPr="000D50D7">
        <w:t xml:space="preserve"> </w:t>
      </w:r>
      <w:r>
        <w:t>requiring</w:t>
      </w:r>
      <w:r w:rsidR="000D50D7" w:rsidRPr="000D50D7">
        <w:t xml:space="preserve"> </w:t>
      </w:r>
      <w:r>
        <w:t>the</w:t>
      </w:r>
      <w:r w:rsidR="000D50D7" w:rsidRPr="000D50D7">
        <w:t xml:space="preserve"> </w:t>
      </w:r>
      <w:r>
        <w:t>application</w:t>
      </w:r>
      <w:r w:rsidR="000D50D7" w:rsidRPr="000D50D7">
        <w:t xml:space="preserve"> </w:t>
      </w:r>
      <w:r>
        <w:t>specifies</w:t>
      </w:r>
      <w:r w:rsidR="000D50D7" w:rsidRPr="000D50D7">
        <w:t xml:space="preserve"> </w:t>
      </w:r>
      <w:r>
        <w:t>that</w:t>
      </w:r>
      <w:r w:rsidR="000D50D7" w:rsidRPr="000D50D7">
        <w:t xml:space="preserve"> </w:t>
      </w:r>
      <w:r>
        <w:t>consultation</w:t>
      </w:r>
      <w:r w:rsidR="000D50D7" w:rsidRPr="000D50D7">
        <w:t xml:space="preserve"> </w:t>
      </w:r>
      <w:r>
        <w:t>with</w:t>
      </w:r>
      <w:r w:rsidR="000D50D7" w:rsidRPr="000D50D7">
        <w:t xml:space="preserve"> </w:t>
      </w:r>
      <w:r>
        <w:t>a</w:t>
      </w:r>
      <w:r w:rsidR="000D50D7" w:rsidRPr="000D50D7">
        <w:t xml:space="preserve"> </w:t>
      </w:r>
      <w:r>
        <w:t>requirement</w:t>
      </w:r>
      <w:r w:rsidR="000D50D7" w:rsidRPr="000D50D7">
        <w:t xml:space="preserve"> </w:t>
      </w:r>
      <w:r>
        <w:t>consultee</w:t>
      </w:r>
      <w:r w:rsidR="000D50D7" w:rsidRPr="000D50D7">
        <w:t xml:space="preserve"> </w:t>
      </w:r>
      <w:r>
        <w:t>is</w:t>
      </w:r>
      <w:r w:rsidR="000D50D7" w:rsidRPr="000D50D7">
        <w:t xml:space="preserve"> </w:t>
      </w:r>
      <w:r>
        <w:t>required,</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must</w:t>
      </w:r>
      <w:r w:rsidR="000D50D7" w:rsidRPr="000D50D7">
        <w:t xml:space="preserve"> </w:t>
      </w:r>
      <w:r>
        <w:t>notify</w:t>
      </w:r>
      <w:r w:rsidR="000D50D7" w:rsidRPr="000D50D7">
        <w:t xml:space="preserve"> </w:t>
      </w:r>
      <w:r>
        <w:t>the</w:t>
      </w:r>
      <w:r w:rsidR="000D50D7" w:rsidRPr="000D50D7">
        <w:t xml:space="preserve"> </w:t>
      </w:r>
      <w:r>
        <w:t>undertaker</w:t>
      </w:r>
      <w:r w:rsidR="000D50D7" w:rsidRPr="000D50D7">
        <w:t xml:space="preserve"> </w:t>
      </w:r>
      <w:r>
        <w:t>in</w:t>
      </w:r>
      <w:r w:rsidR="000D50D7" w:rsidRPr="000D50D7">
        <w:t xml:space="preserve"> </w:t>
      </w:r>
      <w:r>
        <w:t>writing</w:t>
      </w:r>
      <w:r w:rsidR="000D50D7" w:rsidRPr="000D50D7">
        <w:t xml:space="preserve"> </w:t>
      </w:r>
      <w:r>
        <w:t>specifying</w:t>
      </w:r>
      <w:r w:rsidR="000D50D7" w:rsidRPr="000D50D7">
        <w:t xml:space="preserve"> </w:t>
      </w:r>
      <w:r w:rsidRPr="00CE32AE">
        <w:t>any</w:t>
      </w:r>
      <w:r w:rsidR="000D50D7" w:rsidRPr="000D50D7">
        <w:t xml:space="preserve"> </w:t>
      </w:r>
      <w:r w:rsidRPr="00CE32AE">
        <w:t>further</w:t>
      </w:r>
      <w:r w:rsidR="000D50D7" w:rsidRPr="000D50D7">
        <w:t xml:space="preserve"> </w:t>
      </w:r>
      <w:r w:rsidRPr="00CE32AE">
        <w:t>information</w:t>
      </w:r>
      <w:r w:rsidR="000D50D7" w:rsidRPr="000D50D7">
        <w:t xml:space="preserve"> </w:t>
      </w:r>
      <w:r w:rsidRPr="00CE32AE">
        <w:t>the</w:t>
      </w:r>
      <w:r w:rsidR="000D50D7" w:rsidRPr="000D50D7">
        <w:t xml:space="preserve"> </w:t>
      </w:r>
      <w:r w:rsidRPr="00CE32AE">
        <w:t>relevant</w:t>
      </w:r>
      <w:r w:rsidR="000D50D7" w:rsidRPr="000D50D7">
        <w:t xml:space="preserve"> </w:t>
      </w:r>
      <w:r>
        <w:t>planning</w:t>
      </w:r>
      <w:r w:rsidR="000D50D7" w:rsidRPr="000D50D7">
        <w:t xml:space="preserve"> </w:t>
      </w:r>
      <w:r w:rsidRPr="00CE32AE">
        <w:t>authority</w:t>
      </w:r>
      <w:r w:rsidR="000D50D7" w:rsidRPr="000D50D7">
        <w:t xml:space="preserve"> </w:t>
      </w:r>
      <w:r w:rsidRPr="00CE32AE">
        <w:t>considers</w:t>
      </w:r>
      <w:r w:rsidR="000D50D7" w:rsidRPr="000D50D7">
        <w:t xml:space="preserve"> </w:t>
      </w:r>
      <w:r w:rsidRPr="00CE32AE">
        <w:t>necessary</w:t>
      </w:r>
      <w:r w:rsidR="000D50D7" w:rsidRPr="000D50D7">
        <w:t xml:space="preserve"> </w:t>
      </w:r>
      <w:r w:rsidRPr="00CE32AE">
        <w:t>or</w:t>
      </w:r>
      <w:r w:rsidR="000D50D7" w:rsidRPr="000D50D7">
        <w:t xml:space="preserve"> </w:t>
      </w:r>
      <w:r w:rsidRPr="00CE32AE">
        <w:t>that</w:t>
      </w:r>
      <w:r w:rsidR="000D50D7" w:rsidRPr="000D50D7">
        <w:t xml:space="preserve"> </w:t>
      </w:r>
      <w:r w:rsidRPr="00CE32AE">
        <w:t>is</w:t>
      </w:r>
      <w:r w:rsidR="000D50D7" w:rsidRPr="000D50D7">
        <w:t xml:space="preserve"> </w:t>
      </w:r>
      <w:r w:rsidRPr="00CE32AE">
        <w:t>requested</w:t>
      </w:r>
      <w:r w:rsidR="000D50D7" w:rsidRPr="000D50D7">
        <w:t xml:space="preserve"> </w:t>
      </w:r>
      <w:r w:rsidRPr="00CE32AE">
        <w:t>by</w:t>
      </w:r>
      <w:r w:rsidR="000D50D7" w:rsidRPr="000D50D7">
        <w:t xml:space="preserve"> </w:t>
      </w:r>
      <w:r w:rsidRPr="00CE32AE">
        <w:t>the</w:t>
      </w:r>
      <w:r w:rsidR="000D50D7" w:rsidRPr="000D50D7">
        <w:t xml:space="preserve"> </w:t>
      </w:r>
      <w:r w:rsidRPr="00CE32AE">
        <w:t>requirement</w:t>
      </w:r>
      <w:r w:rsidR="000D50D7" w:rsidRPr="000D50D7">
        <w:t xml:space="preserve"> </w:t>
      </w:r>
      <w:r w:rsidRPr="00CE32AE">
        <w:t>consultee</w:t>
      </w:r>
      <w:r w:rsidR="000D50D7" w:rsidRPr="000D50D7">
        <w:t xml:space="preserve"> </w:t>
      </w:r>
      <w:r w:rsidRPr="00CE32AE">
        <w:t>within</w:t>
      </w:r>
      <w:r w:rsidR="000D50D7" w:rsidRPr="000D50D7">
        <w:t xml:space="preserve"> </w:t>
      </w:r>
      <w:r w:rsidRPr="00CE32AE">
        <w:t>15</w:t>
      </w:r>
      <w:r w:rsidR="000D50D7" w:rsidRPr="000D50D7">
        <w:t xml:space="preserve"> </w:t>
      </w:r>
      <w:r w:rsidRPr="00CE32AE">
        <w:t>working</w:t>
      </w:r>
      <w:r w:rsidR="000D50D7" w:rsidRPr="000D50D7">
        <w:t xml:space="preserve"> </w:t>
      </w:r>
      <w:r w:rsidRPr="00CE32AE">
        <w:t>days</w:t>
      </w:r>
      <w:r w:rsidR="000D50D7" w:rsidRPr="000D50D7">
        <w:t xml:space="preserve"> </w:t>
      </w:r>
      <w:r w:rsidRPr="00CE32AE">
        <w:t>of</w:t>
      </w:r>
      <w:r w:rsidR="000D50D7" w:rsidRPr="000D50D7">
        <w:t xml:space="preserve"> </w:t>
      </w:r>
      <w:r w:rsidRPr="00CE32AE">
        <w:t>receipt</w:t>
      </w:r>
      <w:r w:rsidR="000D50D7" w:rsidRPr="000D50D7">
        <w:t xml:space="preserve"> </w:t>
      </w:r>
      <w:r w:rsidRPr="00CE32AE">
        <w:t>of</w:t>
      </w:r>
      <w:r w:rsidR="000D50D7" w:rsidRPr="000D50D7">
        <w:t xml:space="preserve"> </w:t>
      </w:r>
      <w:r w:rsidRPr="00CE32AE">
        <w:t>the</w:t>
      </w:r>
      <w:r w:rsidR="000D50D7" w:rsidRPr="000D50D7">
        <w:t xml:space="preserve"> </w:t>
      </w:r>
      <w:r w:rsidRPr="00CE32AE">
        <w:t>application</w:t>
      </w:r>
      <w:r w:rsidR="000D50D7" w:rsidRPr="000D50D7">
        <w:t xml:space="preserve"> </w:t>
      </w:r>
      <w:r w:rsidRPr="00CE32AE">
        <w:t>(or</w:t>
      </w:r>
      <w:r w:rsidR="000D50D7" w:rsidRPr="000D50D7">
        <w:t xml:space="preserve"> </w:t>
      </w:r>
      <w:r w:rsidRPr="00CE32AE">
        <w:t>such</w:t>
      </w:r>
      <w:r w:rsidR="000D50D7" w:rsidRPr="000D50D7">
        <w:t xml:space="preserve"> </w:t>
      </w:r>
      <w:r w:rsidRPr="00CE32AE">
        <w:t>other</w:t>
      </w:r>
      <w:r w:rsidR="000D50D7" w:rsidRPr="000D50D7">
        <w:t xml:space="preserve"> </w:t>
      </w:r>
      <w:r w:rsidRPr="00CE32AE">
        <w:t>period</w:t>
      </w:r>
      <w:r w:rsidR="000D50D7" w:rsidRPr="000D50D7">
        <w:t xml:space="preserve"> </w:t>
      </w:r>
      <w:r w:rsidRPr="00CE32AE">
        <w:t>as</w:t>
      </w:r>
      <w:r w:rsidR="000D50D7" w:rsidRPr="000D50D7">
        <w:t xml:space="preserve"> </w:t>
      </w:r>
      <w:r w:rsidRPr="00CE32AE">
        <w:t>is</w:t>
      </w:r>
      <w:r w:rsidR="000D50D7" w:rsidRPr="000D50D7">
        <w:t xml:space="preserve"> </w:t>
      </w:r>
      <w:r w:rsidRPr="00CE32AE">
        <w:t>agreed</w:t>
      </w:r>
      <w:r w:rsidR="000D50D7" w:rsidRPr="000D50D7">
        <w:t xml:space="preserve"> </w:t>
      </w:r>
      <w:r w:rsidRPr="00CE32AE">
        <w:t>in</w:t>
      </w:r>
      <w:r w:rsidR="000D50D7" w:rsidRPr="000D50D7">
        <w:t xml:space="preserve"> </w:t>
      </w:r>
      <w:r w:rsidRPr="00CE32AE">
        <w:t>writing</w:t>
      </w:r>
      <w:r w:rsidR="000D50D7" w:rsidRPr="000D50D7">
        <w:t xml:space="preserve"> </w:t>
      </w:r>
      <w:r w:rsidRPr="00CE32AE">
        <w:t>between</w:t>
      </w:r>
      <w:r w:rsidR="000D50D7" w:rsidRPr="000D50D7">
        <w:t xml:space="preserve"> </w:t>
      </w:r>
      <w:r w:rsidRPr="00CE32AE">
        <w:t>the</w:t>
      </w:r>
      <w:r w:rsidR="000D50D7" w:rsidRPr="000D50D7">
        <w:t xml:space="preserve"> </w:t>
      </w:r>
      <w:r w:rsidRPr="00CE32AE">
        <w:t>undertaker</w:t>
      </w:r>
      <w:r w:rsidR="000D50D7" w:rsidRPr="000D50D7">
        <w:t xml:space="preserve"> </w:t>
      </w:r>
      <w:r w:rsidRPr="00CE32AE">
        <w:t>and</w:t>
      </w:r>
      <w:r w:rsidR="000D50D7" w:rsidRPr="000D50D7">
        <w:t xml:space="preserve"> </w:t>
      </w:r>
      <w:r w:rsidRPr="00CE32AE">
        <w:t>the</w:t>
      </w:r>
      <w:r w:rsidR="000D50D7" w:rsidRPr="000D50D7">
        <w:t xml:space="preserve"> </w:t>
      </w:r>
      <w:r w:rsidRPr="00CE32AE">
        <w:t>relevant</w:t>
      </w:r>
      <w:r w:rsidR="000D50D7" w:rsidRPr="000D50D7">
        <w:t xml:space="preserve"> </w:t>
      </w:r>
      <w:r w:rsidRPr="00CE32AE">
        <w:t>planning</w:t>
      </w:r>
      <w:r w:rsidR="000D50D7" w:rsidRPr="000D50D7">
        <w:t xml:space="preserve"> </w:t>
      </w:r>
      <w:r w:rsidRPr="00CE32AE">
        <w:t>authority).</w:t>
      </w:r>
      <w:bookmarkEnd w:id="1471"/>
    </w:p>
    <w:p w14:paraId="5FCE414C" w14:textId="77777777" w:rsidR="00283174" w:rsidRDefault="00283174" w:rsidP="00283174">
      <w:pPr>
        <w:pStyle w:val="N2"/>
      </w:pPr>
      <w:bookmarkStart w:id="1472" w:name="_Ref115431547"/>
      <w:r>
        <w:t>In</w:t>
      </w:r>
      <w:r w:rsidR="000D50D7" w:rsidRPr="000D50D7">
        <w:t xml:space="preserve"> </w:t>
      </w:r>
      <w:r>
        <w:t>the</w:t>
      </w:r>
      <w:r w:rsidR="000D50D7" w:rsidRPr="000D50D7">
        <w:t xml:space="preserve"> </w:t>
      </w:r>
      <w:r>
        <w:t>event</w:t>
      </w:r>
      <w:r w:rsidR="000D50D7" w:rsidRPr="000D50D7">
        <w:t xml:space="preserve"> </w:t>
      </w:r>
      <w:r>
        <w:t>that</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does</w:t>
      </w:r>
      <w:r w:rsidR="000D50D7" w:rsidRPr="000D50D7">
        <w:t xml:space="preserve"> </w:t>
      </w:r>
      <w:r>
        <w:t>not</w:t>
      </w:r>
      <w:r w:rsidR="000D50D7" w:rsidRPr="000D50D7">
        <w:t xml:space="preserve"> </w:t>
      </w:r>
      <w:r>
        <w:t>give</w:t>
      </w:r>
      <w:r w:rsidR="000D50D7" w:rsidRPr="000D50D7">
        <w:t xml:space="preserve"> </w:t>
      </w:r>
      <w:r>
        <w:t>notification</w:t>
      </w:r>
      <w:r w:rsidR="000D50D7" w:rsidRPr="000D50D7">
        <w:t xml:space="preserve"> </w:t>
      </w:r>
      <w:r>
        <w:t>as</w:t>
      </w:r>
      <w:r w:rsidR="000D50D7" w:rsidRPr="000D50D7">
        <w:t xml:space="preserve"> </w:t>
      </w:r>
      <w:r>
        <w:t>specified</w:t>
      </w:r>
      <w:r w:rsidR="000D50D7" w:rsidRPr="000D50D7">
        <w:t xml:space="preserve"> </w:t>
      </w:r>
      <w:r>
        <w:t>in</w:t>
      </w:r>
      <w:r w:rsidR="000D50D7" w:rsidRPr="000D50D7">
        <w:t xml:space="preserve"> </w:t>
      </w:r>
      <w:r>
        <w:t>sub-paragraph</w:t>
      </w:r>
      <w:r w:rsidR="000D50D7" w:rsidRPr="000D50D7">
        <w:t xml:space="preserve"> </w:t>
      </w:r>
      <w:r>
        <w:fldChar w:fldCharType="begin"/>
      </w:r>
      <w:r>
        <w:instrText xml:space="preserve"> REF _Ref94617007 \r \h </w:instrText>
      </w:r>
      <w:r>
        <w:fldChar w:fldCharType="separate"/>
      </w:r>
      <w:r w:rsidR="000D50D7">
        <w:t>(2)</w:t>
      </w:r>
      <w:r>
        <w:fldChar w:fldCharType="end"/>
      </w:r>
      <w:r w:rsidR="000D50D7" w:rsidRPr="000D50D7">
        <w:t xml:space="preserve"> </w:t>
      </w:r>
      <w:r>
        <w:t>or</w:t>
      </w:r>
      <w:r w:rsidR="000D50D7" w:rsidRPr="000D50D7">
        <w:t xml:space="preserve"> </w:t>
      </w:r>
      <w:r>
        <w:fldChar w:fldCharType="begin"/>
      </w:r>
      <w:r>
        <w:instrText xml:space="preserve"> REF _Ref94617015 \r \h </w:instrText>
      </w:r>
      <w:r>
        <w:fldChar w:fldCharType="separate"/>
      </w:r>
      <w:r w:rsidR="000D50D7">
        <w:t>(3)</w:t>
      </w:r>
      <w:r>
        <w:fldChar w:fldCharType="end"/>
      </w:r>
      <w:r w:rsidR="000D50D7" w:rsidRPr="000D50D7">
        <w:t xml:space="preserve"> </w:t>
      </w:r>
      <w:r>
        <w:t>it</w:t>
      </w:r>
      <w:r w:rsidR="000D50D7" w:rsidRPr="000D50D7">
        <w:t xml:space="preserve"> </w:t>
      </w:r>
      <w:r>
        <w:t>is</w:t>
      </w:r>
      <w:r w:rsidR="000D50D7" w:rsidRPr="000D50D7">
        <w:t xml:space="preserve"> </w:t>
      </w:r>
      <w:r>
        <w:t>deemed</w:t>
      </w:r>
      <w:r w:rsidR="000D50D7" w:rsidRPr="000D50D7">
        <w:t xml:space="preserve"> </w:t>
      </w:r>
      <w:r>
        <w:t>to</w:t>
      </w:r>
      <w:r w:rsidR="000D50D7" w:rsidRPr="000D50D7">
        <w:t xml:space="preserve"> </w:t>
      </w:r>
      <w:r>
        <w:t>have</w:t>
      </w:r>
      <w:r w:rsidR="000D50D7" w:rsidRPr="000D50D7">
        <w:t xml:space="preserve"> </w:t>
      </w:r>
      <w:r>
        <w:t>sufficient</w:t>
      </w:r>
      <w:r w:rsidR="000D50D7" w:rsidRPr="000D50D7">
        <w:t xml:space="preserve"> </w:t>
      </w:r>
      <w:r>
        <w:t>information</w:t>
      </w:r>
      <w:r w:rsidR="000D50D7" w:rsidRPr="000D50D7">
        <w:t xml:space="preserve"> </w:t>
      </w:r>
      <w:r>
        <w:t>to</w:t>
      </w:r>
      <w:r w:rsidR="000D50D7" w:rsidRPr="000D50D7">
        <w:t xml:space="preserve"> </w:t>
      </w:r>
      <w:r>
        <w:t>consider</w:t>
      </w:r>
      <w:r w:rsidR="000D50D7" w:rsidRPr="000D50D7">
        <w:t xml:space="preserve"> </w:t>
      </w:r>
      <w:r>
        <w:t>the</w:t>
      </w:r>
      <w:r w:rsidR="000D50D7" w:rsidRPr="000D50D7">
        <w:t xml:space="preserve"> </w:t>
      </w:r>
      <w:r>
        <w:t>application</w:t>
      </w:r>
      <w:r w:rsidR="000D50D7" w:rsidRPr="000D50D7">
        <w:t xml:space="preserve"> </w:t>
      </w:r>
      <w:r>
        <w:t>and</w:t>
      </w:r>
      <w:r w:rsidR="000D50D7" w:rsidRPr="000D50D7">
        <w:t xml:space="preserve"> </w:t>
      </w:r>
      <w:r>
        <w:t>is</w:t>
      </w:r>
      <w:r w:rsidR="000D50D7" w:rsidRPr="000D50D7">
        <w:t xml:space="preserve"> </w:t>
      </w:r>
      <w:r>
        <w:t>not</w:t>
      </w:r>
      <w:r w:rsidR="000D50D7" w:rsidRPr="000D50D7">
        <w:t xml:space="preserve"> </w:t>
      </w:r>
      <w:r>
        <w:t>thereafter</w:t>
      </w:r>
      <w:r w:rsidR="000D50D7" w:rsidRPr="000D50D7">
        <w:t xml:space="preserve"> </w:t>
      </w:r>
      <w:r>
        <w:t>entitled</w:t>
      </w:r>
      <w:r w:rsidR="000D50D7" w:rsidRPr="000D50D7">
        <w:t xml:space="preserve"> </w:t>
      </w:r>
      <w:r>
        <w:t>to</w:t>
      </w:r>
      <w:r w:rsidR="000D50D7" w:rsidRPr="000D50D7">
        <w:t xml:space="preserve"> </w:t>
      </w:r>
      <w:r>
        <w:t>request</w:t>
      </w:r>
      <w:r w:rsidR="000D50D7" w:rsidRPr="000D50D7">
        <w:t xml:space="preserve"> </w:t>
      </w:r>
      <w:r>
        <w:t>further</w:t>
      </w:r>
      <w:r w:rsidR="000D50D7" w:rsidRPr="000D50D7">
        <w:t xml:space="preserve"> </w:t>
      </w:r>
      <w:r>
        <w:t>information</w:t>
      </w:r>
      <w:r w:rsidR="000D50D7" w:rsidRPr="000D50D7">
        <w:t xml:space="preserve"> </w:t>
      </w:r>
      <w:r>
        <w:t>without</w:t>
      </w:r>
      <w:r w:rsidR="000D50D7" w:rsidRPr="000D50D7">
        <w:t xml:space="preserve"> </w:t>
      </w:r>
      <w:r>
        <w:t>the</w:t>
      </w:r>
      <w:r w:rsidR="000D50D7" w:rsidRPr="000D50D7">
        <w:t xml:space="preserve"> </w:t>
      </w:r>
      <w:r>
        <w:t>prior</w:t>
      </w:r>
      <w:r w:rsidR="000D50D7" w:rsidRPr="000D50D7">
        <w:t xml:space="preserve"> </w:t>
      </w:r>
      <w:r>
        <w:t>agreement</w:t>
      </w:r>
      <w:r w:rsidR="000D50D7" w:rsidRPr="000D50D7">
        <w:t xml:space="preserve"> </w:t>
      </w:r>
      <w:r>
        <w:t>of</w:t>
      </w:r>
      <w:r w:rsidR="000D50D7" w:rsidRPr="000D50D7">
        <w:t xml:space="preserve"> </w:t>
      </w:r>
      <w:r>
        <w:t>the</w:t>
      </w:r>
      <w:r w:rsidR="000D50D7" w:rsidRPr="000D50D7">
        <w:t xml:space="preserve"> </w:t>
      </w:r>
      <w:r>
        <w:t>undertaker.</w:t>
      </w:r>
      <w:bookmarkEnd w:id="1472"/>
    </w:p>
    <w:p w14:paraId="06ABDFC6" w14:textId="77777777" w:rsidR="00283174" w:rsidRDefault="00283174" w:rsidP="00283174">
      <w:pPr>
        <w:pStyle w:val="N2"/>
      </w:pPr>
      <w:r>
        <w:t>Where</w:t>
      </w:r>
      <w:r w:rsidR="000D50D7" w:rsidRPr="000D50D7">
        <w:t xml:space="preserve"> </w:t>
      </w:r>
      <w:r>
        <w:t>further</w:t>
      </w:r>
      <w:r w:rsidR="000D50D7" w:rsidRPr="000D50D7">
        <w:t xml:space="preserve"> </w:t>
      </w:r>
      <w:r>
        <w:t>information</w:t>
      </w:r>
      <w:r w:rsidR="000D50D7" w:rsidRPr="000D50D7">
        <w:t xml:space="preserve"> </w:t>
      </w:r>
      <w:r>
        <w:t>is</w:t>
      </w:r>
      <w:r w:rsidR="000D50D7" w:rsidRPr="000D50D7">
        <w:t xml:space="preserve"> </w:t>
      </w:r>
      <w:r>
        <w:t>requested</w:t>
      </w:r>
      <w:r w:rsidR="000D50D7" w:rsidRPr="000D50D7">
        <w:t xml:space="preserve"> </w:t>
      </w:r>
      <w:r>
        <w:t>under</w:t>
      </w:r>
      <w:r w:rsidR="000D50D7" w:rsidRPr="000D50D7">
        <w:t xml:space="preserve"> </w:t>
      </w:r>
      <w:r>
        <w:t>this</w:t>
      </w:r>
      <w:r w:rsidR="000D50D7" w:rsidRPr="000D50D7">
        <w:t xml:space="preserve"> </w:t>
      </w:r>
      <w:r>
        <w:t>paragraph</w:t>
      </w:r>
      <w:r w:rsidR="000D50D7" w:rsidRPr="000D50D7">
        <w:t xml:space="preserve"> </w:t>
      </w:r>
      <w:r>
        <w:t>in</w:t>
      </w:r>
      <w:r w:rsidR="000D50D7" w:rsidRPr="000D50D7">
        <w:t xml:space="preserve"> </w:t>
      </w:r>
      <w:r>
        <w:t>relation</w:t>
      </w:r>
      <w:r w:rsidR="000D50D7" w:rsidRPr="000D50D7">
        <w:t xml:space="preserve"> </w:t>
      </w:r>
      <w:r>
        <w:t>to</w:t>
      </w:r>
      <w:r w:rsidR="000D50D7" w:rsidRPr="000D50D7">
        <w:t xml:space="preserve"> </w:t>
      </w:r>
      <w:r>
        <w:t>part</w:t>
      </w:r>
      <w:r w:rsidR="000D50D7" w:rsidRPr="000D50D7">
        <w:t xml:space="preserve"> </w:t>
      </w:r>
      <w:r>
        <w:t>only</w:t>
      </w:r>
      <w:r w:rsidR="000D50D7" w:rsidRPr="000D50D7">
        <w:t xml:space="preserve"> </w:t>
      </w:r>
      <w:r>
        <w:t>of</w:t>
      </w:r>
      <w:r w:rsidR="000D50D7" w:rsidRPr="000D50D7">
        <w:t xml:space="preserve"> </w:t>
      </w:r>
      <w:r>
        <w:t>an</w:t>
      </w:r>
      <w:r w:rsidR="000D50D7" w:rsidRPr="000D50D7">
        <w:t xml:space="preserve"> </w:t>
      </w:r>
      <w:r>
        <w:t>application,</w:t>
      </w:r>
      <w:r w:rsidR="000D50D7" w:rsidRPr="000D50D7">
        <w:t xml:space="preserve"> </w:t>
      </w:r>
      <w:r>
        <w:t>that</w:t>
      </w:r>
      <w:r w:rsidR="000D50D7" w:rsidRPr="000D50D7">
        <w:t xml:space="preserve"> </w:t>
      </w:r>
      <w:r>
        <w:t>part</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treated</w:t>
      </w:r>
      <w:r w:rsidR="000D50D7" w:rsidRPr="000D50D7">
        <w:t xml:space="preserve"> </w:t>
      </w:r>
      <w:r>
        <w:t>as</w:t>
      </w:r>
      <w:r w:rsidR="000D50D7" w:rsidRPr="000D50D7">
        <w:t xml:space="preserve"> </w:t>
      </w:r>
      <w:r>
        <w:t>separate</w:t>
      </w:r>
      <w:r w:rsidR="000D50D7" w:rsidRPr="000D50D7">
        <w:t xml:space="preserve"> </w:t>
      </w:r>
      <w:r>
        <w:t>from</w:t>
      </w:r>
      <w:r w:rsidR="000D50D7" w:rsidRPr="000D50D7">
        <w:t xml:space="preserve"> </w:t>
      </w:r>
      <w:r>
        <w:t>the</w:t>
      </w:r>
      <w:r w:rsidR="000D50D7" w:rsidRPr="000D50D7">
        <w:t xml:space="preserve"> </w:t>
      </w:r>
      <w:r>
        <w:t>remainder</w:t>
      </w:r>
      <w:r w:rsidR="000D50D7" w:rsidRPr="000D50D7">
        <w:t xml:space="preserve"> </w:t>
      </w:r>
      <w:r>
        <w:t>of</w:t>
      </w:r>
      <w:r w:rsidR="000D50D7" w:rsidRPr="000D50D7">
        <w:t xml:space="preserve"> </w:t>
      </w:r>
      <w:r>
        <w:t>the</w:t>
      </w:r>
      <w:r w:rsidR="000D50D7" w:rsidRPr="000D50D7">
        <w:t xml:space="preserve"> </w:t>
      </w:r>
      <w:r>
        <w:t>application</w:t>
      </w:r>
      <w:r w:rsidR="000D50D7" w:rsidRPr="000D50D7">
        <w:t xml:space="preserve"> </w:t>
      </w:r>
      <w:r>
        <w:t>for</w:t>
      </w:r>
      <w:r w:rsidR="000D50D7" w:rsidRPr="000D50D7">
        <w:t xml:space="preserve"> </w:t>
      </w:r>
      <w:r>
        <w:t>the</w:t>
      </w:r>
      <w:r w:rsidR="000D50D7" w:rsidRPr="000D50D7">
        <w:t xml:space="preserve"> </w:t>
      </w:r>
      <w:r>
        <w:t>purposes</w:t>
      </w:r>
      <w:r w:rsidR="000D50D7" w:rsidRPr="000D50D7">
        <w:t xml:space="preserve"> </w:t>
      </w:r>
      <w:r>
        <w:t>of</w:t>
      </w:r>
      <w:r w:rsidR="000D50D7" w:rsidRPr="000D50D7">
        <w:t xml:space="preserve"> </w:t>
      </w:r>
      <w:r>
        <w:t>calculating</w:t>
      </w:r>
      <w:r w:rsidR="000D50D7" w:rsidRPr="000D50D7">
        <w:t xml:space="preserve"> </w:t>
      </w:r>
      <w:r>
        <w:t>time</w:t>
      </w:r>
      <w:r w:rsidR="000D50D7" w:rsidRPr="000D50D7">
        <w:t xml:space="preserve"> </w:t>
      </w:r>
      <w:r>
        <w:t>periods</w:t>
      </w:r>
      <w:r w:rsidR="000D50D7" w:rsidRPr="000D50D7">
        <w:t xml:space="preserve"> </w:t>
      </w:r>
      <w:r>
        <w:t>in</w:t>
      </w:r>
      <w:r w:rsidR="000D50D7" w:rsidRPr="000D50D7">
        <w:t xml:space="preserve"> </w:t>
      </w:r>
      <w:r>
        <w:t>paragraph</w:t>
      </w:r>
      <w:r w:rsidR="000D50D7" w:rsidRPr="000D50D7">
        <w:t xml:space="preserve"> </w:t>
      </w:r>
      <w:r>
        <w:fldChar w:fldCharType="begin"/>
      </w:r>
      <w:r>
        <w:instrText xml:space="preserve"> REF _Ref94617030 \r \h </w:instrText>
      </w:r>
      <w:r>
        <w:fldChar w:fldCharType="separate"/>
      </w:r>
      <w:r w:rsidR="000D50D7">
        <w:t>2</w:t>
      </w:r>
      <w:r>
        <w:fldChar w:fldCharType="end"/>
      </w:r>
      <w:r w:rsidR="000D50D7" w:rsidRPr="000D50D7">
        <w:t xml:space="preserve"> </w:t>
      </w:r>
      <w:r>
        <w:t>and</w:t>
      </w:r>
      <w:r w:rsidR="000D50D7" w:rsidRPr="000D50D7">
        <w:t xml:space="preserve"> </w:t>
      </w:r>
      <w:r>
        <w:t>paragraph</w:t>
      </w:r>
      <w:r w:rsidR="000D50D7" w:rsidRPr="000D50D7">
        <w:t xml:space="preserve"> </w:t>
      </w:r>
      <w:r>
        <w:fldChar w:fldCharType="begin"/>
      </w:r>
      <w:r>
        <w:instrText xml:space="preserve"> REF _Ref94616906 \r \h </w:instrText>
      </w:r>
      <w:r>
        <w:fldChar w:fldCharType="separate"/>
      </w:r>
      <w:r w:rsidR="000D50D7">
        <w:t>3</w:t>
      </w:r>
      <w:r>
        <w:fldChar w:fldCharType="end"/>
      </w:r>
      <w:r>
        <w:t>.</w:t>
      </w:r>
    </w:p>
    <w:p w14:paraId="0AB45645" w14:textId="77777777" w:rsidR="007A48EF" w:rsidRDefault="007A48EF" w:rsidP="00283174">
      <w:pPr>
        <w:pStyle w:val="N2"/>
      </w:pPr>
      <w:r>
        <w:t>If</w:t>
      </w:r>
      <w:r w:rsidR="000D50D7" w:rsidRPr="000D50D7">
        <w:t xml:space="preserve"> </w:t>
      </w:r>
      <w:r>
        <w:t>the</w:t>
      </w:r>
      <w:r w:rsidR="000D50D7" w:rsidRPr="000D50D7">
        <w:t xml:space="preserve"> </w:t>
      </w:r>
      <w:r>
        <w:t>provision</w:t>
      </w:r>
      <w:r w:rsidR="000D50D7" w:rsidRPr="000D50D7">
        <w:t xml:space="preserve"> </w:t>
      </w:r>
      <w:r>
        <w:t>governing</w:t>
      </w:r>
      <w:r w:rsidR="000D50D7" w:rsidRPr="000D50D7">
        <w:t xml:space="preserve"> </w:t>
      </w:r>
      <w:r>
        <w:t>or</w:t>
      </w:r>
      <w:r w:rsidR="000D50D7" w:rsidRPr="000D50D7">
        <w:t xml:space="preserve"> </w:t>
      </w:r>
      <w:r>
        <w:t>requiring</w:t>
      </w:r>
      <w:r w:rsidR="000D50D7" w:rsidRPr="000D50D7">
        <w:t xml:space="preserve"> </w:t>
      </w:r>
      <w:r>
        <w:t>the</w:t>
      </w:r>
      <w:r w:rsidR="000D50D7" w:rsidRPr="000D50D7">
        <w:t xml:space="preserve"> </w:t>
      </w:r>
      <w:r>
        <w:t>application</w:t>
      </w:r>
      <w:r w:rsidR="000D50D7" w:rsidRPr="000D50D7">
        <w:t xml:space="preserve"> </w:t>
      </w:r>
      <w:r>
        <w:t>specifies</w:t>
      </w:r>
      <w:r w:rsidR="000D50D7" w:rsidRPr="000D50D7">
        <w:t xml:space="preserve"> </w:t>
      </w:r>
      <w:r>
        <w:t>that</w:t>
      </w:r>
      <w:r w:rsidR="000D50D7" w:rsidRPr="000D50D7">
        <w:t xml:space="preserve"> </w:t>
      </w:r>
      <w:r>
        <w:t>consultation</w:t>
      </w:r>
      <w:r w:rsidR="000D50D7" w:rsidRPr="000D50D7">
        <w:t xml:space="preserve"> </w:t>
      </w:r>
      <w:r>
        <w:t>with</w:t>
      </w:r>
      <w:r w:rsidR="000D50D7" w:rsidRPr="000D50D7">
        <w:t xml:space="preserve"> </w:t>
      </w:r>
      <w:r>
        <w:t>a</w:t>
      </w:r>
      <w:r w:rsidR="000D50D7" w:rsidRPr="000D50D7">
        <w:t xml:space="preserve"> </w:t>
      </w:r>
      <w:r>
        <w:t>requirement</w:t>
      </w:r>
      <w:r w:rsidR="000D50D7" w:rsidRPr="000D50D7">
        <w:t xml:space="preserve"> </w:t>
      </w:r>
      <w:r>
        <w:t>consultee</w:t>
      </w:r>
      <w:r w:rsidR="000D50D7" w:rsidRPr="000D50D7">
        <w:t xml:space="preserve"> </w:t>
      </w:r>
      <w:r>
        <w:t>is</w:t>
      </w:r>
      <w:r w:rsidR="000D50D7" w:rsidRPr="000D50D7">
        <w:t xml:space="preserve"> </w:t>
      </w:r>
      <w:r>
        <w:t>required:</w:t>
      </w:r>
    </w:p>
    <w:p w14:paraId="435E5667" w14:textId="77777777" w:rsidR="007A48EF" w:rsidRDefault="007A48EF" w:rsidP="007A48EF">
      <w:pPr>
        <w:pStyle w:val="N3"/>
      </w:pPr>
      <w:bookmarkStart w:id="1473" w:name="_Ref120011023"/>
      <w:r>
        <w:t>A</w:t>
      </w:r>
      <w:r w:rsidR="000D50D7" w:rsidRPr="000D50D7">
        <w:t xml:space="preserve"> </w:t>
      </w:r>
      <w:r>
        <w:t>requirement</w:t>
      </w:r>
      <w:r w:rsidR="000D50D7" w:rsidRPr="000D50D7">
        <w:t xml:space="preserve"> </w:t>
      </w:r>
      <w:r>
        <w:t>consultee</w:t>
      </w:r>
      <w:r w:rsidR="000D50D7" w:rsidRPr="000D50D7">
        <w:t xml:space="preserve"> </w:t>
      </w:r>
      <w:r>
        <w:t>is</w:t>
      </w:r>
      <w:r w:rsidR="000D50D7" w:rsidRPr="000D50D7">
        <w:t xml:space="preserve"> </w:t>
      </w:r>
      <w:r>
        <w:t>required</w:t>
      </w:r>
      <w:r w:rsidR="000D50D7" w:rsidRPr="000D50D7">
        <w:t xml:space="preserve"> </w:t>
      </w:r>
      <w:r w:rsidR="001330E9">
        <w:t>to</w:t>
      </w:r>
      <w:r w:rsidR="000D50D7" w:rsidRPr="000D50D7">
        <w:t xml:space="preserve"> </w:t>
      </w:r>
      <w:r w:rsidR="001330E9">
        <w:t>notify</w:t>
      </w:r>
      <w:r w:rsidR="000D50D7" w:rsidRPr="000D50D7">
        <w:t xml:space="preserve"> </w:t>
      </w:r>
      <w:r w:rsidR="001330E9">
        <w:t>the</w:t>
      </w:r>
      <w:r w:rsidR="000D50D7" w:rsidRPr="000D50D7">
        <w:t xml:space="preserve"> </w:t>
      </w:r>
      <w:r w:rsidR="001330E9">
        <w:t>relevant</w:t>
      </w:r>
      <w:r w:rsidR="000D50D7" w:rsidRPr="000D50D7">
        <w:t xml:space="preserve"> </w:t>
      </w:r>
      <w:r w:rsidR="001330E9">
        <w:t>planning</w:t>
      </w:r>
      <w:r w:rsidR="000D50D7" w:rsidRPr="000D50D7">
        <w:t xml:space="preserve"> </w:t>
      </w:r>
      <w:r w:rsidR="001330E9">
        <w:t>authority</w:t>
      </w:r>
      <w:r w:rsidR="000D50D7" w:rsidRPr="000D50D7">
        <w:t xml:space="preserve"> </w:t>
      </w:r>
      <w:r w:rsidR="001330E9">
        <w:t>in</w:t>
      </w:r>
      <w:r w:rsidR="000D50D7" w:rsidRPr="000D50D7">
        <w:t xml:space="preserve"> </w:t>
      </w:r>
      <w:r w:rsidR="001330E9">
        <w:t>writing</w:t>
      </w:r>
      <w:r w:rsidR="000D50D7" w:rsidRPr="000D50D7">
        <w:t xml:space="preserve"> </w:t>
      </w:r>
      <w:r w:rsidR="001330E9">
        <w:t>specifying</w:t>
      </w:r>
      <w:r w:rsidR="000D50D7" w:rsidRPr="000D50D7">
        <w:t xml:space="preserve"> </w:t>
      </w:r>
      <w:r w:rsidR="001330E9">
        <w:t>any</w:t>
      </w:r>
      <w:r w:rsidR="000D50D7" w:rsidRPr="000D50D7">
        <w:t xml:space="preserve"> </w:t>
      </w:r>
      <w:r w:rsidR="001330E9">
        <w:t>further</w:t>
      </w:r>
      <w:r w:rsidR="000D50D7" w:rsidRPr="000D50D7">
        <w:t xml:space="preserve"> </w:t>
      </w:r>
      <w:r w:rsidR="001330E9">
        <w:t>information</w:t>
      </w:r>
      <w:r w:rsidR="000D50D7" w:rsidRPr="000D50D7">
        <w:t xml:space="preserve"> </w:t>
      </w:r>
      <w:r w:rsidR="001330E9">
        <w:t>it</w:t>
      </w:r>
      <w:r w:rsidR="000D50D7" w:rsidRPr="000D50D7">
        <w:t xml:space="preserve"> </w:t>
      </w:r>
      <w:r w:rsidR="001330E9">
        <w:t>considers</w:t>
      </w:r>
      <w:r w:rsidR="000D50D7" w:rsidRPr="000D50D7">
        <w:t xml:space="preserve"> </w:t>
      </w:r>
      <w:r w:rsidR="001330E9">
        <w:t>necessary</w:t>
      </w:r>
      <w:r w:rsidR="000D50D7" w:rsidRPr="000D50D7">
        <w:t xml:space="preserve"> </w:t>
      </w:r>
      <w:r w:rsidR="001330E9">
        <w:t>in</w:t>
      </w:r>
      <w:r w:rsidR="000D50D7" w:rsidRPr="000D50D7">
        <w:t xml:space="preserve"> </w:t>
      </w:r>
      <w:r w:rsidR="001330E9">
        <w:t>order</w:t>
      </w:r>
      <w:r w:rsidR="000D50D7" w:rsidRPr="000D50D7">
        <w:t xml:space="preserve"> </w:t>
      </w:r>
      <w:r w:rsidR="001330E9">
        <w:t>to</w:t>
      </w:r>
      <w:r w:rsidR="000D50D7" w:rsidRPr="000D50D7">
        <w:t xml:space="preserve"> </w:t>
      </w:r>
      <w:r w:rsidR="001330E9">
        <w:t>comment</w:t>
      </w:r>
      <w:r w:rsidR="000D50D7" w:rsidRPr="000D50D7">
        <w:t xml:space="preserve"> </w:t>
      </w:r>
      <w:r w:rsidR="001330E9">
        <w:t>on</w:t>
      </w:r>
      <w:r w:rsidR="000D50D7" w:rsidRPr="000D50D7">
        <w:t xml:space="preserve"> </w:t>
      </w:r>
      <w:r w:rsidR="001330E9">
        <w:t>the</w:t>
      </w:r>
      <w:r w:rsidR="000D50D7" w:rsidRPr="000D50D7">
        <w:t xml:space="preserve"> </w:t>
      </w:r>
      <w:r w:rsidR="001330E9">
        <w:t>application</w:t>
      </w:r>
      <w:r w:rsidR="000D50D7" w:rsidRPr="000D50D7">
        <w:t xml:space="preserve"> </w:t>
      </w:r>
      <w:r w:rsidR="001330E9">
        <w:t>within</w:t>
      </w:r>
      <w:r w:rsidR="000D50D7" w:rsidRPr="000D50D7">
        <w:t xml:space="preserve"> </w:t>
      </w:r>
      <w:r w:rsidR="001330E9">
        <w:t>10</w:t>
      </w:r>
      <w:r w:rsidR="000D50D7" w:rsidRPr="000D50D7">
        <w:t xml:space="preserve"> </w:t>
      </w:r>
      <w:r w:rsidR="001330E9">
        <w:t>working</w:t>
      </w:r>
      <w:r w:rsidR="000D50D7" w:rsidRPr="000D50D7">
        <w:t xml:space="preserve"> </w:t>
      </w:r>
      <w:r w:rsidR="001330E9">
        <w:t>days</w:t>
      </w:r>
      <w:r w:rsidR="000D50D7" w:rsidRPr="000D50D7">
        <w:t xml:space="preserve"> </w:t>
      </w:r>
      <w:r w:rsidR="001330E9">
        <w:t>of</w:t>
      </w:r>
      <w:r w:rsidR="000D50D7" w:rsidRPr="000D50D7">
        <w:t xml:space="preserve"> </w:t>
      </w:r>
      <w:r w:rsidR="001330E9">
        <w:t>receipt</w:t>
      </w:r>
      <w:r w:rsidR="000D50D7" w:rsidRPr="000D50D7">
        <w:t xml:space="preserve"> </w:t>
      </w:r>
      <w:r w:rsidR="001330E9">
        <w:t>of</w:t>
      </w:r>
      <w:r w:rsidR="000D50D7" w:rsidRPr="000D50D7">
        <w:t xml:space="preserve"> </w:t>
      </w:r>
      <w:r w:rsidR="001330E9">
        <w:t>the</w:t>
      </w:r>
      <w:r w:rsidR="000D50D7" w:rsidRPr="000D50D7">
        <w:t xml:space="preserve"> </w:t>
      </w:r>
      <w:r w:rsidR="001330E9">
        <w:t>application</w:t>
      </w:r>
      <w:r w:rsidR="000D50D7" w:rsidRPr="000D50D7">
        <w:t xml:space="preserve"> </w:t>
      </w:r>
      <w:r w:rsidR="001330E9">
        <w:t>pursuant</w:t>
      </w:r>
      <w:r w:rsidR="000D50D7" w:rsidRPr="000D50D7">
        <w:t xml:space="preserve"> </w:t>
      </w:r>
      <w:r w:rsidR="001330E9">
        <w:t>to</w:t>
      </w:r>
      <w:r w:rsidR="000D50D7" w:rsidRPr="000D50D7">
        <w:t xml:space="preserve"> </w:t>
      </w:r>
      <w:r w:rsidR="001330E9">
        <w:t>paragraph</w:t>
      </w:r>
      <w:r w:rsidR="000D50D7" w:rsidRPr="000D50D7">
        <w:t xml:space="preserve"> </w:t>
      </w:r>
      <w:r w:rsidR="00F92815">
        <w:fldChar w:fldCharType="begin"/>
      </w:r>
      <w:r w:rsidR="00F92815">
        <w:instrText xml:space="preserve"> REF _Ref115431436 \r \h </w:instrText>
      </w:r>
      <w:r w:rsidR="00F92815">
        <w:fldChar w:fldCharType="separate"/>
      </w:r>
      <w:r w:rsidR="000D50D7">
        <w:t>2(5)</w:t>
      </w:r>
      <w:r w:rsidR="00F92815">
        <w:fldChar w:fldCharType="end"/>
      </w:r>
      <w:r w:rsidR="001330E9">
        <w:t>;</w:t>
      </w:r>
      <w:bookmarkEnd w:id="1473"/>
    </w:p>
    <w:p w14:paraId="1525963F" w14:textId="77777777" w:rsidR="001330E9" w:rsidRDefault="001330E9" w:rsidP="007A48EF">
      <w:pPr>
        <w:pStyle w:val="N3"/>
      </w:pPr>
      <w:bookmarkStart w:id="1474" w:name="_Ref120011033"/>
      <w:r>
        <w:t>If</w:t>
      </w:r>
      <w:r w:rsidR="000D50D7" w:rsidRPr="000D50D7">
        <w:t xml:space="preserve"> </w:t>
      </w:r>
      <w:r>
        <w:t>a</w:t>
      </w:r>
      <w:r w:rsidR="000D50D7" w:rsidRPr="000D50D7">
        <w:t xml:space="preserve"> </w:t>
      </w:r>
      <w:r>
        <w:t>requirement</w:t>
      </w:r>
      <w:r w:rsidR="000D50D7" w:rsidRPr="000D50D7">
        <w:t xml:space="preserve"> </w:t>
      </w:r>
      <w:r>
        <w:t>consultee</w:t>
      </w:r>
      <w:r w:rsidR="000D50D7" w:rsidRPr="000D50D7">
        <w:t xml:space="preserve"> </w:t>
      </w:r>
      <w:r>
        <w:t>does</w:t>
      </w:r>
      <w:r w:rsidR="000D50D7" w:rsidRPr="000D50D7">
        <w:t xml:space="preserve"> </w:t>
      </w:r>
      <w:r>
        <w:t>not</w:t>
      </w:r>
      <w:r w:rsidR="000D50D7" w:rsidRPr="000D50D7">
        <w:t xml:space="preserve"> </w:t>
      </w:r>
      <w:r>
        <w:t>give</w:t>
      </w:r>
      <w:r w:rsidR="000D50D7" w:rsidRPr="000D50D7">
        <w:t xml:space="preserve"> </w:t>
      </w:r>
      <w:r w:rsidR="003E2620">
        <w:t>notification</w:t>
      </w:r>
      <w:r w:rsidR="000D50D7" w:rsidRPr="000D50D7">
        <w:t xml:space="preserve"> </w:t>
      </w:r>
      <w:r>
        <w:t>as</w:t>
      </w:r>
      <w:r w:rsidR="000D50D7" w:rsidRPr="000D50D7">
        <w:t xml:space="preserve"> </w:t>
      </w:r>
      <w:r>
        <w:t>specified</w:t>
      </w:r>
      <w:r w:rsidR="000D50D7" w:rsidRPr="000D50D7">
        <w:t xml:space="preserve"> </w:t>
      </w:r>
      <w:r>
        <w:t>in</w:t>
      </w:r>
      <w:r w:rsidR="000D50D7" w:rsidRPr="000D50D7">
        <w:t xml:space="preserve"> </w:t>
      </w:r>
      <w:r>
        <w:t>sub-paragraph</w:t>
      </w:r>
      <w:r w:rsidR="000D50D7" w:rsidRPr="000D50D7">
        <w:t xml:space="preserve"> </w:t>
      </w:r>
      <w:r w:rsidR="00F92815">
        <w:fldChar w:fldCharType="begin"/>
      </w:r>
      <w:r w:rsidR="00F92815">
        <w:instrText xml:space="preserve"> REF _Ref120011023 \r \h </w:instrText>
      </w:r>
      <w:r w:rsidR="00F92815">
        <w:fldChar w:fldCharType="separate"/>
      </w:r>
      <w:r w:rsidR="000D50D7">
        <w:t>(a)</w:t>
      </w:r>
      <w:r w:rsidR="00F92815">
        <w:fldChar w:fldCharType="end"/>
      </w:r>
      <w:r w:rsidR="000D50D7" w:rsidRPr="000D50D7">
        <w:t xml:space="preserve"> </w:t>
      </w:r>
      <w:r>
        <w:t>it</w:t>
      </w:r>
      <w:r w:rsidR="000D50D7" w:rsidRPr="000D50D7">
        <w:t xml:space="preserve"> </w:t>
      </w:r>
      <w:r>
        <w:t>is</w:t>
      </w:r>
      <w:r w:rsidR="000D50D7" w:rsidRPr="000D50D7">
        <w:t xml:space="preserve"> </w:t>
      </w:r>
      <w:r>
        <w:t>deemed</w:t>
      </w:r>
      <w:r w:rsidR="000D50D7" w:rsidRPr="000D50D7">
        <w:t xml:space="preserve"> </w:t>
      </w:r>
      <w:r>
        <w:t>to</w:t>
      </w:r>
      <w:r w:rsidR="000D50D7" w:rsidRPr="000D50D7">
        <w:t xml:space="preserve"> </w:t>
      </w:r>
      <w:r>
        <w:t>have</w:t>
      </w:r>
      <w:r w:rsidR="000D50D7" w:rsidRPr="000D50D7">
        <w:t xml:space="preserve"> </w:t>
      </w:r>
      <w:r>
        <w:t>sufficient</w:t>
      </w:r>
      <w:r w:rsidR="000D50D7" w:rsidRPr="000D50D7">
        <w:t xml:space="preserve"> </w:t>
      </w:r>
      <w:r>
        <w:t>information</w:t>
      </w:r>
      <w:r w:rsidR="000D50D7" w:rsidRPr="000D50D7">
        <w:t xml:space="preserve"> </w:t>
      </w:r>
      <w:r>
        <w:t>to</w:t>
      </w:r>
      <w:r w:rsidR="000D50D7" w:rsidRPr="000D50D7">
        <w:t xml:space="preserve"> </w:t>
      </w:r>
      <w:r>
        <w:t>comment</w:t>
      </w:r>
      <w:r w:rsidR="000D50D7" w:rsidRPr="000D50D7">
        <w:t xml:space="preserve"> </w:t>
      </w:r>
      <w:r>
        <w:t>on</w:t>
      </w:r>
      <w:r w:rsidR="000D50D7" w:rsidRPr="000D50D7">
        <w:t xml:space="preserve"> </w:t>
      </w:r>
      <w:r>
        <w:t>the</w:t>
      </w:r>
      <w:r w:rsidR="000D50D7" w:rsidRPr="000D50D7">
        <w:t xml:space="preserve"> </w:t>
      </w:r>
      <w:r>
        <w:t>application</w:t>
      </w:r>
      <w:r w:rsidR="000D50D7" w:rsidRPr="000D50D7">
        <w:t xml:space="preserve"> </w:t>
      </w:r>
      <w:r>
        <w:t>and</w:t>
      </w:r>
      <w:r w:rsidR="000D50D7" w:rsidRPr="000D50D7">
        <w:t xml:space="preserve"> </w:t>
      </w:r>
      <w:r>
        <w:t>is</w:t>
      </w:r>
      <w:r w:rsidR="000D50D7" w:rsidRPr="000D50D7">
        <w:t xml:space="preserve"> </w:t>
      </w:r>
      <w:r>
        <w:t>not</w:t>
      </w:r>
      <w:r w:rsidR="000D50D7" w:rsidRPr="000D50D7">
        <w:t xml:space="preserve"> </w:t>
      </w:r>
      <w:r>
        <w:t>thereafter</w:t>
      </w:r>
      <w:r w:rsidR="000D50D7" w:rsidRPr="000D50D7">
        <w:t xml:space="preserve"> </w:t>
      </w:r>
      <w:r>
        <w:t>entitled</w:t>
      </w:r>
      <w:r w:rsidR="000D50D7" w:rsidRPr="000D50D7">
        <w:t xml:space="preserve"> </w:t>
      </w:r>
      <w:r>
        <w:t>to</w:t>
      </w:r>
      <w:r w:rsidR="000D50D7" w:rsidRPr="000D50D7">
        <w:t xml:space="preserve"> </w:t>
      </w:r>
      <w:r>
        <w:t>request</w:t>
      </w:r>
      <w:r w:rsidR="000D50D7" w:rsidRPr="000D50D7">
        <w:t xml:space="preserve"> </w:t>
      </w:r>
      <w:r>
        <w:t>further</w:t>
      </w:r>
      <w:r w:rsidR="000D50D7" w:rsidRPr="000D50D7">
        <w:t xml:space="preserve"> </w:t>
      </w:r>
      <w:r>
        <w:t>information</w:t>
      </w:r>
      <w:r w:rsidR="000D50D7" w:rsidRPr="000D50D7">
        <w:t xml:space="preserve"> </w:t>
      </w:r>
      <w:r>
        <w:t>without</w:t>
      </w:r>
      <w:r w:rsidR="000D50D7" w:rsidRPr="000D50D7">
        <w:t xml:space="preserve"> </w:t>
      </w:r>
      <w:r>
        <w:t>the</w:t>
      </w:r>
      <w:r w:rsidR="000D50D7" w:rsidRPr="000D50D7">
        <w:t xml:space="preserve"> </w:t>
      </w:r>
      <w:r>
        <w:t>prior</w:t>
      </w:r>
      <w:r w:rsidR="000D50D7" w:rsidRPr="000D50D7">
        <w:t xml:space="preserve"> </w:t>
      </w:r>
      <w:r>
        <w:t>agreement</w:t>
      </w:r>
      <w:r w:rsidR="000D50D7" w:rsidRPr="000D50D7">
        <w:t xml:space="preserve"> </w:t>
      </w:r>
      <w:r>
        <w:t>of</w:t>
      </w:r>
      <w:r w:rsidR="000D50D7" w:rsidRPr="000D50D7">
        <w:t xml:space="preserve"> </w:t>
      </w:r>
      <w:r>
        <w:t>the</w:t>
      </w:r>
      <w:r w:rsidR="000D50D7" w:rsidRPr="000D50D7">
        <w:t xml:space="preserve"> </w:t>
      </w:r>
      <w:r>
        <w:t>undertaker</w:t>
      </w:r>
      <w:r w:rsidR="000D50D7" w:rsidRPr="000D50D7">
        <w:t xml:space="preserve"> </w:t>
      </w:r>
      <w:r>
        <w:t>and</w:t>
      </w:r>
      <w:r w:rsidR="000D50D7" w:rsidRPr="000D50D7">
        <w:t xml:space="preserve"> </w:t>
      </w:r>
      <w:r>
        <w:t>relevant</w:t>
      </w:r>
      <w:r w:rsidR="000D50D7" w:rsidRPr="000D50D7">
        <w:t xml:space="preserve"> </w:t>
      </w:r>
      <w:r>
        <w:t>planning</w:t>
      </w:r>
      <w:r w:rsidR="000D50D7" w:rsidRPr="000D50D7">
        <w:t xml:space="preserve"> </w:t>
      </w:r>
      <w:r>
        <w:t>authority;</w:t>
      </w:r>
      <w:bookmarkEnd w:id="1474"/>
    </w:p>
    <w:p w14:paraId="5E01A6C8" w14:textId="77777777" w:rsidR="001330E9" w:rsidRDefault="001330E9" w:rsidP="007A48EF">
      <w:pPr>
        <w:pStyle w:val="N3"/>
      </w:pPr>
      <w:bookmarkStart w:id="1475" w:name="_Ref120011183"/>
      <w:r>
        <w:t>At</w:t>
      </w:r>
      <w:r w:rsidR="000D50D7" w:rsidRPr="000D50D7">
        <w:t xml:space="preserve"> </w:t>
      </w:r>
      <w:r>
        <w:t>the</w:t>
      </w:r>
      <w:r w:rsidR="000D50D7" w:rsidRPr="000D50D7">
        <w:t xml:space="preserve"> </w:t>
      </w:r>
      <w:r>
        <w:t>same</w:t>
      </w:r>
      <w:r w:rsidR="000D50D7" w:rsidRPr="000D50D7">
        <w:t xml:space="preserve"> </w:t>
      </w:r>
      <w:r>
        <w:t>time</w:t>
      </w:r>
      <w:r w:rsidR="000D50D7" w:rsidRPr="000D50D7">
        <w:t xml:space="preserve"> </w:t>
      </w:r>
      <w:r>
        <w:t>as</w:t>
      </w:r>
      <w:r w:rsidR="000D50D7" w:rsidRPr="000D50D7">
        <w:t xml:space="preserve"> </w:t>
      </w:r>
      <w:r>
        <w:t>providing</w:t>
      </w:r>
      <w:r w:rsidR="000D50D7" w:rsidRPr="000D50D7">
        <w:t xml:space="preserve"> </w:t>
      </w:r>
      <w:r>
        <w:t>any</w:t>
      </w:r>
      <w:r w:rsidR="000D50D7" w:rsidRPr="000D50D7">
        <w:t xml:space="preserve"> </w:t>
      </w:r>
      <w:r>
        <w:t>further</w:t>
      </w:r>
      <w:r w:rsidR="000D50D7" w:rsidRPr="000D50D7">
        <w:t xml:space="preserve"> </w:t>
      </w:r>
      <w:r>
        <w:t>information</w:t>
      </w:r>
      <w:r w:rsidR="000D50D7" w:rsidRPr="000D50D7">
        <w:t xml:space="preserve"> </w:t>
      </w:r>
      <w:r>
        <w:t>to</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pursuant</w:t>
      </w:r>
      <w:r w:rsidR="000D50D7" w:rsidRPr="000D50D7">
        <w:t xml:space="preserve"> </w:t>
      </w:r>
      <w:r>
        <w:t>to</w:t>
      </w:r>
      <w:r w:rsidR="000D50D7" w:rsidRPr="000D50D7">
        <w:t xml:space="preserve"> </w:t>
      </w:r>
      <w:r>
        <w:t>a</w:t>
      </w:r>
      <w:r w:rsidR="000D50D7" w:rsidRPr="000D50D7">
        <w:t xml:space="preserve"> </w:t>
      </w:r>
      <w:r>
        <w:t>request</w:t>
      </w:r>
      <w:r w:rsidR="000D50D7" w:rsidRPr="000D50D7">
        <w:t xml:space="preserve"> </w:t>
      </w:r>
      <w:r>
        <w:t>under</w:t>
      </w:r>
      <w:r w:rsidR="000D50D7" w:rsidRPr="000D50D7">
        <w:t xml:space="preserve"> </w:t>
      </w:r>
      <w:r>
        <w:t>paragraph</w:t>
      </w:r>
      <w:r w:rsidR="000D50D7" w:rsidRPr="000D50D7">
        <w:t xml:space="preserve"> </w:t>
      </w:r>
      <w:r w:rsidR="00F92815">
        <w:fldChar w:fldCharType="begin"/>
      </w:r>
      <w:r w:rsidR="00F92815">
        <w:instrText xml:space="preserve"> REF _Ref94617007 \r \h </w:instrText>
      </w:r>
      <w:r w:rsidR="00F92815">
        <w:fldChar w:fldCharType="separate"/>
      </w:r>
      <w:r w:rsidR="000D50D7">
        <w:t>(2)</w:t>
      </w:r>
      <w:r w:rsidR="00F92815">
        <w:fldChar w:fldCharType="end"/>
      </w:r>
      <w:r>
        <w:t>,</w:t>
      </w:r>
      <w:r w:rsidR="000D50D7" w:rsidRPr="000D50D7">
        <w:t xml:space="preserve"> </w:t>
      </w:r>
      <w:r>
        <w:t>if</w:t>
      </w:r>
      <w:r w:rsidR="000D50D7" w:rsidRPr="000D50D7">
        <w:t xml:space="preserve"> </w:t>
      </w:r>
      <w:r>
        <w:t>the</w:t>
      </w:r>
      <w:r w:rsidR="000D50D7" w:rsidRPr="000D50D7">
        <w:t xml:space="preserve"> </w:t>
      </w:r>
      <w:r>
        <w:t>undertaker</w:t>
      </w:r>
      <w:r w:rsidR="000D50D7" w:rsidRPr="000D50D7">
        <w:t xml:space="preserve"> </w:t>
      </w:r>
      <w:r>
        <w:t>has</w:t>
      </w:r>
      <w:r w:rsidR="000D50D7" w:rsidRPr="000D50D7">
        <w:t xml:space="preserve"> </w:t>
      </w:r>
      <w:r>
        <w:t>been</w:t>
      </w:r>
      <w:r w:rsidR="000D50D7" w:rsidRPr="000D50D7">
        <w:t xml:space="preserve"> </w:t>
      </w:r>
      <w:r>
        <w:t>notified</w:t>
      </w:r>
      <w:r w:rsidR="000D50D7" w:rsidRPr="000D50D7">
        <w:t xml:space="preserve"> </w:t>
      </w:r>
      <w:r>
        <w:t>of</w:t>
      </w:r>
      <w:r w:rsidR="000D50D7" w:rsidRPr="000D50D7">
        <w:t xml:space="preserve"> </w:t>
      </w:r>
      <w:r>
        <w:t>further</w:t>
      </w:r>
      <w:r w:rsidR="000D50D7" w:rsidRPr="000D50D7">
        <w:t xml:space="preserve"> </w:t>
      </w:r>
      <w:r>
        <w:t>information</w:t>
      </w:r>
      <w:r w:rsidR="000D50D7" w:rsidRPr="000D50D7">
        <w:t xml:space="preserve"> </w:t>
      </w:r>
      <w:r>
        <w:t>requested</w:t>
      </w:r>
      <w:r w:rsidR="000D50D7" w:rsidRPr="000D50D7">
        <w:t xml:space="preserve"> </w:t>
      </w:r>
      <w:r>
        <w:t>by</w:t>
      </w:r>
      <w:r w:rsidR="000D50D7" w:rsidRPr="000D50D7">
        <w:t xml:space="preserve"> </w:t>
      </w:r>
      <w:r>
        <w:t>a</w:t>
      </w:r>
      <w:r w:rsidR="000D50D7" w:rsidRPr="000D50D7">
        <w:t xml:space="preserve"> </w:t>
      </w:r>
      <w:r>
        <w:t>requirement</w:t>
      </w:r>
      <w:r w:rsidR="000D50D7" w:rsidRPr="000D50D7">
        <w:t xml:space="preserve"> </w:t>
      </w:r>
      <w:r>
        <w:t>consultee,</w:t>
      </w:r>
      <w:r w:rsidR="000D50D7" w:rsidRPr="000D50D7">
        <w:t xml:space="preserve"> </w:t>
      </w:r>
      <w:r>
        <w:t>the</w:t>
      </w:r>
      <w:r w:rsidR="000D50D7" w:rsidRPr="000D50D7">
        <w:t xml:space="preserve"> </w:t>
      </w:r>
      <w:r>
        <w:t>undertaker</w:t>
      </w:r>
      <w:r w:rsidR="000D50D7" w:rsidRPr="000D50D7">
        <w:t xml:space="preserve"> </w:t>
      </w:r>
      <w:r>
        <w:t>must</w:t>
      </w:r>
      <w:r w:rsidR="000D50D7" w:rsidRPr="000D50D7">
        <w:t xml:space="preserve"> </w:t>
      </w:r>
      <w:r>
        <w:t>also</w:t>
      </w:r>
      <w:r w:rsidR="000D50D7" w:rsidRPr="000D50D7">
        <w:t xml:space="preserve"> </w:t>
      </w:r>
      <w:r>
        <w:t>give</w:t>
      </w:r>
      <w:r w:rsidR="000D50D7" w:rsidRPr="000D50D7">
        <w:t xml:space="preserve"> </w:t>
      </w:r>
      <w:r>
        <w:t>any</w:t>
      </w:r>
      <w:r w:rsidR="000D50D7" w:rsidRPr="000D50D7">
        <w:t xml:space="preserve"> </w:t>
      </w:r>
      <w:r>
        <w:t>further</w:t>
      </w:r>
      <w:r w:rsidR="000D50D7" w:rsidRPr="000D50D7">
        <w:t xml:space="preserve"> </w:t>
      </w:r>
      <w:r>
        <w:t>information</w:t>
      </w:r>
      <w:r w:rsidR="000D50D7" w:rsidRPr="000D50D7">
        <w:t xml:space="preserve"> </w:t>
      </w:r>
      <w:r>
        <w:t>to</w:t>
      </w:r>
      <w:r w:rsidR="000D50D7" w:rsidRPr="000D50D7">
        <w:t xml:space="preserve"> </w:t>
      </w:r>
      <w:r>
        <w:t>the</w:t>
      </w:r>
      <w:r w:rsidR="000D50D7" w:rsidRPr="000D50D7">
        <w:t xml:space="preserve"> </w:t>
      </w:r>
      <w:r>
        <w:t>requirement</w:t>
      </w:r>
      <w:r w:rsidR="000D50D7" w:rsidRPr="000D50D7">
        <w:t xml:space="preserve"> </w:t>
      </w:r>
      <w:r>
        <w:t>consultee;</w:t>
      </w:r>
      <w:bookmarkEnd w:id="1475"/>
    </w:p>
    <w:p w14:paraId="006833D5" w14:textId="77777777" w:rsidR="001330E9" w:rsidRDefault="001330E9" w:rsidP="007A48EF">
      <w:pPr>
        <w:pStyle w:val="N3"/>
      </w:pPr>
      <w:bookmarkStart w:id="1476" w:name="_Ref120011043"/>
      <w:r>
        <w:t>A</w:t>
      </w:r>
      <w:r w:rsidR="000D50D7" w:rsidRPr="000D50D7">
        <w:t xml:space="preserve"> </w:t>
      </w:r>
      <w:r>
        <w:t>requirement</w:t>
      </w:r>
      <w:r w:rsidR="000D50D7" w:rsidRPr="000D50D7">
        <w:t xml:space="preserve"> </w:t>
      </w:r>
      <w:r>
        <w:t>consultee</w:t>
      </w:r>
      <w:r w:rsidR="000D50D7" w:rsidRPr="000D50D7">
        <w:t xml:space="preserve"> </w:t>
      </w:r>
      <w:r>
        <w:t>is</w:t>
      </w:r>
      <w:r w:rsidR="000D50D7" w:rsidRPr="000D50D7">
        <w:t xml:space="preserve"> </w:t>
      </w:r>
      <w:r>
        <w:t>required</w:t>
      </w:r>
      <w:r w:rsidR="000D50D7" w:rsidRPr="000D50D7">
        <w:t xml:space="preserve"> </w:t>
      </w:r>
      <w:r>
        <w:t>to</w:t>
      </w:r>
      <w:r w:rsidR="000D50D7" w:rsidRPr="000D50D7">
        <w:t xml:space="preserve"> </w:t>
      </w:r>
      <w:r>
        <w:t>notify</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in</w:t>
      </w:r>
      <w:r w:rsidR="000D50D7" w:rsidRPr="000D50D7">
        <w:t xml:space="preserve"> </w:t>
      </w:r>
      <w:r>
        <w:t>writing</w:t>
      </w:r>
      <w:r w:rsidR="000D50D7" w:rsidRPr="000D50D7">
        <w:t xml:space="preserve"> </w:t>
      </w:r>
      <w:r>
        <w:t>of</w:t>
      </w:r>
      <w:r w:rsidR="000D50D7" w:rsidRPr="000D50D7">
        <w:t xml:space="preserve"> </w:t>
      </w:r>
      <w:r>
        <w:t>any</w:t>
      </w:r>
      <w:r w:rsidR="000D50D7" w:rsidRPr="000D50D7">
        <w:t xml:space="preserve"> </w:t>
      </w:r>
      <w:r>
        <w:t>comments</w:t>
      </w:r>
      <w:r w:rsidR="000D50D7" w:rsidRPr="000D50D7">
        <w:t xml:space="preserve"> </w:t>
      </w:r>
      <w:r>
        <w:t>on</w:t>
      </w:r>
      <w:r w:rsidR="000D50D7" w:rsidRPr="000D50D7">
        <w:t xml:space="preserve"> </w:t>
      </w:r>
      <w:r>
        <w:t>the</w:t>
      </w:r>
      <w:r w:rsidR="000D50D7" w:rsidRPr="000D50D7">
        <w:t xml:space="preserve"> </w:t>
      </w:r>
      <w:r>
        <w:t>application</w:t>
      </w:r>
      <w:r w:rsidR="000D50D7" w:rsidRPr="000D50D7">
        <w:t xml:space="preserve"> </w:t>
      </w:r>
      <w:r>
        <w:t>within</w:t>
      </w:r>
      <w:r w:rsidR="000D50D7" w:rsidRPr="000D50D7">
        <w:t xml:space="preserve"> </w:t>
      </w:r>
      <w:r>
        <w:t>15</w:t>
      </w:r>
      <w:r w:rsidR="000D50D7" w:rsidRPr="000D50D7">
        <w:t xml:space="preserve"> </w:t>
      </w:r>
      <w:r>
        <w:t>working</w:t>
      </w:r>
      <w:r w:rsidR="000D50D7" w:rsidRPr="000D50D7">
        <w:t xml:space="preserve"> </w:t>
      </w:r>
      <w:r>
        <w:t>days</w:t>
      </w:r>
      <w:r w:rsidR="000D50D7" w:rsidRPr="000D50D7">
        <w:t xml:space="preserve"> </w:t>
      </w:r>
      <w:r>
        <w:t>of</w:t>
      </w:r>
      <w:r w:rsidR="000D50D7" w:rsidRPr="000D50D7">
        <w:t xml:space="preserve"> </w:t>
      </w:r>
      <w:r>
        <w:t>receipt</w:t>
      </w:r>
      <w:r w:rsidR="000D50D7" w:rsidRPr="000D50D7">
        <w:t xml:space="preserve"> </w:t>
      </w:r>
      <w:r>
        <w:t>of</w:t>
      </w:r>
      <w:r w:rsidR="000D50D7" w:rsidRPr="000D50D7">
        <w:t xml:space="preserve"> </w:t>
      </w:r>
      <w:r>
        <w:t>the</w:t>
      </w:r>
      <w:r w:rsidR="000D50D7" w:rsidRPr="000D50D7">
        <w:t xml:space="preserve"> </w:t>
      </w:r>
      <w:r>
        <w:t>application</w:t>
      </w:r>
      <w:r w:rsidR="000D50D7" w:rsidRPr="000D50D7">
        <w:t xml:space="preserve"> </w:t>
      </w:r>
      <w:r>
        <w:t>from</w:t>
      </w:r>
      <w:r w:rsidR="000D50D7" w:rsidRPr="000D50D7">
        <w:t xml:space="preserve"> </w:t>
      </w:r>
      <w:r>
        <w:t>the</w:t>
      </w:r>
      <w:r w:rsidR="000D50D7" w:rsidRPr="000D50D7">
        <w:t xml:space="preserve"> </w:t>
      </w:r>
      <w:r>
        <w:t>undertaker</w:t>
      </w:r>
      <w:r w:rsidR="000D50D7" w:rsidRPr="000D50D7">
        <w:t xml:space="preserve"> </w:t>
      </w:r>
      <w:r>
        <w:t>pursuant</w:t>
      </w:r>
      <w:r w:rsidR="000D50D7" w:rsidRPr="000D50D7">
        <w:t xml:space="preserve"> </w:t>
      </w:r>
      <w:r>
        <w:t>to</w:t>
      </w:r>
      <w:r w:rsidR="000D50D7" w:rsidRPr="000D50D7">
        <w:t xml:space="preserve"> </w:t>
      </w:r>
      <w:r>
        <w:t>paragraph</w:t>
      </w:r>
      <w:r w:rsidR="000D50D7" w:rsidRPr="000D50D7">
        <w:t xml:space="preserve"> </w:t>
      </w:r>
      <w:r w:rsidR="00127C67">
        <w:fldChar w:fldCharType="begin"/>
      </w:r>
      <w:r w:rsidR="00127C67">
        <w:instrText xml:space="preserve"> REF _Ref115431436 \r \h </w:instrText>
      </w:r>
      <w:r w:rsidR="00127C67">
        <w:fldChar w:fldCharType="separate"/>
      </w:r>
      <w:r w:rsidR="000D50D7">
        <w:t>2(5)</w:t>
      </w:r>
      <w:r w:rsidR="00127C67">
        <w:fldChar w:fldCharType="end"/>
      </w:r>
      <w:r>
        <w:t>,</w:t>
      </w:r>
      <w:r w:rsidR="000D50D7" w:rsidRPr="000D50D7">
        <w:t xml:space="preserve"> </w:t>
      </w:r>
      <w:r>
        <w:t>or</w:t>
      </w:r>
      <w:r w:rsidR="000D50D7" w:rsidRPr="000D50D7">
        <w:t xml:space="preserve"> </w:t>
      </w:r>
      <w:r>
        <w:t>the</w:t>
      </w:r>
      <w:r w:rsidR="000D50D7" w:rsidRPr="000D50D7">
        <w:t xml:space="preserve"> </w:t>
      </w:r>
      <w:r>
        <w:t>receipt</w:t>
      </w:r>
      <w:r w:rsidR="000D50D7" w:rsidRPr="000D50D7">
        <w:t xml:space="preserve"> </w:t>
      </w:r>
      <w:r>
        <w:t>of</w:t>
      </w:r>
      <w:r w:rsidR="000D50D7" w:rsidRPr="000D50D7">
        <w:t xml:space="preserve"> </w:t>
      </w:r>
      <w:r>
        <w:t>any</w:t>
      </w:r>
      <w:r w:rsidR="000D50D7" w:rsidRPr="000D50D7">
        <w:t xml:space="preserve"> </w:t>
      </w:r>
      <w:r>
        <w:t>further</w:t>
      </w:r>
      <w:r w:rsidR="000D50D7" w:rsidRPr="000D50D7">
        <w:t xml:space="preserve"> </w:t>
      </w:r>
      <w:r>
        <w:t>information</w:t>
      </w:r>
      <w:r w:rsidR="000D50D7" w:rsidRPr="000D50D7">
        <w:t xml:space="preserve"> </w:t>
      </w:r>
      <w:r>
        <w:t>pursuant</w:t>
      </w:r>
      <w:r w:rsidR="000D50D7" w:rsidRPr="000D50D7">
        <w:t xml:space="preserve"> </w:t>
      </w:r>
      <w:r>
        <w:t>to</w:t>
      </w:r>
      <w:r w:rsidR="000D50D7" w:rsidRPr="000D50D7">
        <w:t xml:space="preserve"> </w:t>
      </w:r>
      <w:r>
        <w:t>sub-paragraph</w:t>
      </w:r>
      <w:r w:rsidR="000D50D7" w:rsidRPr="000D50D7">
        <w:t xml:space="preserve"> </w:t>
      </w:r>
      <w:r w:rsidR="00127C67">
        <w:fldChar w:fldCharType="begin"/>
      </w:r>
      <w:r w:rsidR="00127C67">
        <w:instrText xml:space="preserve"> REF _Ref120011183 \r \h </w:instrText>
      </w:r>
      <w:r w:rsidR="00127C67">
        <w:fldChar w:fldCharType="separate"/>
      </w:r>
      <w:r w:rsidR="000D50D7">
        <w:t>(c)</w:t>
      </w:r>
      <w:r w:rsidR="00127C67">
        <w:fldChar w:fldCharType="end"/>
      </w:r>
      <w:r w:rsidR="000D50D7" w:rsidRPr="000D50D7">
        <w:t xml:space="preserve"> </w:t>
      </w:r>
      <w:r>
        <w:t>(where</w:t>
      </w:r>
      <w:r w:rsidR="000D50D7" w:rsidRPr="000D50D7">
        <w:t xml:space="preserve"> </w:t>
      </w:r>
      <w:r>
        <w:t>further</w:t>
      </w:r>
      <w:r w:rsidR="000D50D7" w:rsidRPr="000D50D7">
        <w:t xml:space="preserve"> </w:t>
      </w:r>
      <w:r>
        <w:t>information</w:t>
      </w:r>
      <w:r w:rsidR="000D50D7" w:rsidRPr="000D50D7">
        <w:t xml:space="preserve"> </w:t>
      </w:r>
      <w:r>
        <w:t>has</w:t>
      </w:r>
      <w:r w:rsidR="000D50D7" w:rsidRPr="000D50D7">
        <w:t xml:space="preserve"> </w:t>
      </w:r>
      <w:r>
        <w:t>been</w:t>
      </w:r>
      <w:r w:rsidR="000D50D7" w:rsidRPr="000D50D7">
        <w:t xml:space="preserve"> </w:t>
      </w:r>
      <w:r>
        <w:t>requested);</w:t>
      </w:r>
      <w:r w:rsidR="000D50D7" w:rsidRPr="000D50D7">
        <w:t xml:space="preserve"> </w:t>
      </w:r>
      <w:r>
        <w:t>and</w:t>
      </w:r>
      <w:bookmarkEnd w:id="1476"/>
    </w:p>
    <w:p w14:paraId="38991871" w14:textId="77777777" w:rsidR="001330E9" w:rsidRPr="007A48EF" w:rsidRDefault="001330E9" w:rsidP="007A48EF">
      <w:pPr>
        <w:pStyle w:val="N3"/>
      </w:pPr>
      <w:bookmarkStart w:id="1477" w:name="_Ref120011051"/>
      <w:r>
        <w:t>If</w:t>
      </w:r>
      <w:r w:rsidR="000D50D7" w:rsidRPr="000D50D7">
        <w:t xml:space="preserve"> </w:t>
      </w:r>
      <w:r>
        <w:t>a</w:t>
      </w:r>
      <w:r w:rsidR="000D50D7" w:rsidRPr="000D50D7">
        <w:t xml:space="preserve"> </w:t>
      </w:r>
      <w:r>
        <w:t>requirement</w:t>
      </w:r>
      <w:r w:rsidR="000D50D7" w:rsidRPr="000D50D7">
        <w:t xml:space="preserve"> </w:t>
      </w:r>
      <w:r>
        <w:t>consultee</w:t>
      </w:r>
      <w:r w:rsidR="000D50D7" w:rsidRPr="000D50D7">
        <w:t xml:space="preserve"> </w:t>
      </w:r>
      <w:r>
        <w:t>does</w:t>
      </w:r>
      <w:r w:rsidR="000D50D7" w:rsidRPr="000D50D7">
        <w:t xml:space="preserve"> </w:t>
      </w:r>
      <w:r>
        <w:t>not</w:t>
      </w:r>
      <w:r w:rsidR="000D50D7" w:rsidRPr="000D50D7">
        <w:t xml:space="preserve"> </w:t>
      </w:r>
      <w:r>
        <w:t>give</w:t>
      </w:r>
      <w:r w:rsidR="000D50D7" w:rsidRPr="000D50D7">
        <w:t xml:space="preserve"> </w:t>
      </w:r>
      <w:r>
        <w:t>notification</w:t>
      </w:r>
      <w:r w:rsidR="000D50D7" w:rsidRPr="000D50D7">
        <w:t xml:space="preserve"> </w:t>
      </w:r>
      <w:r>
        <w:t>as</w:t>
      </w:r>
      <w:r w:rsidR="000D50D7" w:rsidRPr="000D50D7">
        <w:t xml:space="preserve"> </w:t>
      </w:r>
      <w:r>
        <w:t>specified</w:t>
      </w:r>
      <w:r w:rsidR="000D50D7" w:rsidRPr="000D50D7">
        <w:t xml:space="preserve"> </w:t>
      </w:r>
      <w:r>
        <w:t>in</w:t>
      </w:r>
      <w:r w:rsidR="000D50D7" w:rsidRPr="000D50D7">
        <w:t xml:space="preserve"> </w:t>
      </w:r>
      <w:r>
        <w:t>sub-paragraph</w:t>
      </w:r>
      <w:r w:rsidR="000D50D7" w:rsidRPr="000D50D7">
        <w:t xml:space="preserve"> </w:t>
      </w:r>
      <w:r w:rsidR="00127C67">
        <w:fldChar w:fldCharType="begin"/>
      </w:r>
      <w:r w:rsidR="00127C67">
        <w:instrText xml:space="preserve"> REF _Ref120011043 \r \h </w:instrText>
      </w:r>
      <w:r w:rsidR="00127C67">
        <w:fldChar w:fldCharType="separate"/>
      </w:r>
      <w:r w:rsidR="000D50D7">
        <w:t>(d)</w:t>
      </w:r>
      <w:r w:rsidR="00127C67">
        <w:fldChar w:fldCharType="end"/>
      </w:r>
      <w:r w:rsidR="000D50D7" w:rsidRPr="000D50D7">
        <w:t xml:space="preserve"> </w:t>
      </w:r>
      <w:r>
        <w:t>it</w:t>
      </w:r>
      <w:r w:rsidR="000D50D7" w:rsidRPr="000D50D7">
        <w:t xml:space="preserve"> </w:t>
      </w:r>
      <w:r>
        <w:t>is</w:t>
      </w:r>
      <w:r w:rsidR="000D50D7" w:rsidRPr="000D50D7">
        <w:t xml:space="preserve"> </w:t>
      </w:r>
      <w:r>
        <w:t>deemed</w:t>
      </w:r>
      <w:r w:rsidR="000D50D7" w:rsidRPr="000D50D7">
        <w:t xml:space="preserve"> </w:t>
      </w:r>
      <w:r>
        <w:t>to</w:t>
      </w:r>
      <w:r w:rsidR="000D50D7" w:rsidRPr="000D50D7">
        <w:t xml:space="preserve"> </w:t>
      </w:r>
      <w:r>
        <w:t>have</w:t>
      </w:r>
      <w:r w:rsidR="000D50D7" w:rsidRPr="000D50D7">
        <w:t xml:space="preserve"> </w:t>
      </w:r>
      <w:r>
        <w:t>no</w:t>
      </w:r>
      <w:r w:rsidR="000D50D7" w:rsidRPr="000D50D7">
        <w:t xml:space="preserve"> </w:t>
      </w:r>
      <w:r>
        <w:t>comments</w:t>
      </w:r>
      <w:r w:rsidR="000D50D7" w:rsidRPr="000D50D7">
        <w:t xml:space="preserve"> </w:t>
      </w:r>
      <w:r>
        <w:t>on</w:t>
      </w:r>
      <w:r w:rsidR="000D50D7" w:rsidRPr="000D50D7">
        <w:t xml:space="preserve"> </w:t>
      </w:r>
      <w:r>
        <w:t>the</w:t>
      </w:r>
      <w:r w:rsidR="000D50D7" w:rsidRPr="000D50D7">
        <w:t xml:space="preserve"> </w:t>
      </w:r>
      <w:r>
        <w:t>application.</w:t>
      </w:r>
      <w:bookmarkEnd w:id="1477"/>
    </w:p>
    <w:p w14:paraId="644B8B61" w14:textId="77777777" w:rsidR="00283174" w:rsidRDefault="00283174" w:rsidP="00283174">
      <w:pPr>
        <w:pStyle w:val="H1"/>
      </w:pPr>
      <w:r>
        <w:t>Appeals</w:t>
      </w:r>
    </w:p>
    <w:p w14:paraId="412EF8C8" w14:textId="77777777" w:rsidR="00283174" w:rsidRDefault="00283174" w:rsidP="00283174">
      <w:pPr>
        <w:pStyle w:val="N1"/>
      </w:pPr>
      <w:bookmarkStart w:id="1478" w:name="_Ref95916645"/>
      <w:r>
        <w:t>—</w:t>
      </w:r>
      <w:r>
        <w:fldChar w:fldCharType="begin"/>
      </w:r>
      <w:r>
        <w:instrText xml:space="preserve"> LISTNUM "SEQ1" \l 2 </w:instrText>
      </w:r>
      <w:r>
        <w:fldChar w:fldCharType="end"/>
      </w:r>
      <w:r w:rsidR="000D50D7" w:rsidRPr="000D50D7">
        <w:t> </w:t>
      </w:r>
      <w:r>
        <w:t>The</w:t>
      </w:r>
      <w:r w:rsidR="000D50D7" w:rsidRPr="000D50D7">
        <w:t xml:space="preserve"> </w:t>
      </w:r>
      <w:r>
        <w:t>undertaker</w:t>
      </w:r>
      <w:r w:rsidR="000D50D7" w:rsidRPr="000D50D7">
        <w:t xml:space="preserve"> </w:t>
      </w:r>
      <w:r>
        <w:t>may</w:t>
      </w:r>
      <w:r w:rsidR="000D50D7" w:rsidRPr="000D50D7">
        <w:t xml:space="preserve"> </w:t>
      </w:r>
      <w:r>
        <w:t>appeal</w:t>
      </w:r>
      <w:r w:rsidR="000D50D7" w:rsidRPr="000D50D7">
        <w:t xml:space="preserve"> </w:t>
      </w:r>
      <w:r>
        <w:t>in</w:t>
      </w:r>
      <w:r w:rsidR="000D50D7" w:rsidRPr="000D50D7">
        <w:t xml:space="preserve"> </w:t>
      </w:r>
      <w:r>
        <w:t>the</w:t>
      </w:r>
      <w:r w:rsidR="000D50D7" w:rsidRPr="000D50D7">
        <w:t xml:space="preserve"> </w:t>
      </w:r>
      <w:r>
        <w:t>event</w:t>
      </w:r>
      <w:r w:rsidR="000D50D7" w:rsidRPr="000D50D7">
        <w:t xml:space="preserve"> </w:t>
      </w:r>
      <w:r>
        <w:t>that—</w:t>
      </w:r>
      <w:bookmarkEnd w:id="1478"/>
    </w:p>
    <w:p w14:paraId="420AE3C0" w14:textId="77777777" w:rsidR="00283174" w:rsidRDefault="00283174" w:rsidP="00283174">
      <w:pPr>
        <w:pStyle w:val="N3"/>
      </w:pPr>
      <w:r w:rsidRPr="00CE32AE">
        <w:lastRenderedPageBreak/>
        <w:t>the</w:t>
      </w:r>
      <w:r w:rsidR="000D50D7" w:rsidRPr="000D50D7">
        <w:t xml:space="preserve"> </w:t>
      </w:r>
      <w:r w:rsidRPr="00CE32AE">
        <w:t>relevant</w:t>
      </w:r>
      <w:r w:rsidR="000D50D7" w:rsidRPr="000D50D7">
        <w:t xml:space="preserve"> </w:t>
      </w:r>
      <w:r w:rsidRPr="00CE32AE">
        <w:t>planning</w:t>
      </w:r>
      <w:r w:rsidR="000D50D7" w:rsidRPr="000D50D7">
        <w:t xml:space="preserve"> </w:t>
      </w:r>
      <w:r w:rsidRPr="00CE32AE">
        <w:t>authority</w:t>
      </w:r>
      <w:r w:rsidR="000D50D7" w:rsidRPr="000D50D7">
        <w:t xml:space="preserve"> </w:t>
      </w:r>
      <w:r w:rsidRPr="00CE32AE">
        <w:t>refuses</w:t>
      </w:r>
      <w:r w:rsidR="000D50D7" w:rsidRPr="000D50D7">
        <w:t xml:space="preserve"> </w:t>
      </w:r>
      <w:r w:rsidRPr="00CE32AE">
        <w:t>an</w:t>
      </w:r>
      <w:r w:rsidR="000D50D7" w:rsidRPr="000D50D7">
        <w:t xml:space="preserve"> </w:t>
      </w:r>
      <w:r w:rsidRPr="00CE32AE">
        <w:t>application</w:t>
      </w:r>
      <w:r w:rsidR="000D50D7" w:rsidRPr="000D50D7">
        <w:t xml:space="preserve"> </w:t>
      </w:r>
      <w:r w:rsidRPr="00CE32AE">
        <w:t>for</w:t>
      </w:r>
      <w:r w:rsidR="000D50D7" w:rsidRPr="000D50D7">
        <w:t xml:space="preserve"> </w:t>
      </w:r>
      <w:r w:rsidRPr="00CE32AE">
        <w:t>any</w:t>
      </w:r>
      <w:r w:rsidR="000D50D7" w:rsidRPr="000D50D7">
        <w:t xml:space="preserve"> </w:t>
      </w:r>
      <w:r w:rsidRPr="00CE32AE">
        <w:t>consent,</w:t>
      </w:r>
      <w:r w:rsidR="000D50D7" w:rsidRPr="000D50D7">
        <w:t xml:space="preserve"> </w:t>
      </w:r>
      <w:r w:rsidRPr="00CE32AE">
        <w:t>agreement</w:t>
      </w:r>
      <w:r w:rsidR="000D50D7" w:rsidRPr="000D50D7">
        <w:t xml:space="preserve"> </w:t>
      </w:r>
      <w:r w:rsidRPr="00CE32AE">
        <w:t>or</w:t>
      </w:r>
      <w:r w:rsidR="000D50D7" w:rsidRPr="000D50D7">
        <w:t xml:space="preserve"> </w:t>
      </w:r>
      <w:r w:rsidRPr="00CE32AE">
        <w:t>approval</w:t>
      </w:r>
      <w:r w:rsidR="000D50D7" w:rsidRPr="000D50D7">
        <w:t xml:space="preserve"> </w:t>
      </w:r>
      <w:r w:rsidRPr="00CE32AE">
        <w:t>required</w:t>
      </w:r>
      <w:r w:rsidR="000D50D7" w:rsidRPr="000D50D7">
        <w:t xml:space="preserve"> </w:t>
      </w:r>
      <w:r w:rsidRPr="00CE32AE">
        <w:t>by</w:t>
      </w:r>
      <w:r w:rsidR="000D50D7" w:rsidRPr="000D50D7">
        <w:t xml:space="preserve"> </w:t>
      </w:r>
      <w:r w:rsidRPr="00CE32AE">
        <w:t>a</w:t>
      </w:r>
      <w:r w:rsidR="000D50D7" w:rsidRPr="000D50D7">
        <w:t xml:space="preserve"> </w:t>
      </w:r>
      <w:r w:rsidRPr="00CE32AE">
        <w:t>requirement</w:t>
      </w:r>
      <w:r w:rsidR="000D50D7" w:rsidRPr="000D50D7">
        <w:t xml:space="preserve"> </w:t>
      </w:r>
      <w:r w:rsidRPr="00CE32AE">
        <w:t>included</w:t>
      </w:r>
      <w:r w:rsidR="000D50D7" w:rsidRPr="000D50D7">
        <w:t xml:space="preserve"> </w:t>
      </w:r>
      <w:r w:rsidRPr="00CE32AE">
        <w:t>in</w:t>
      </w:r>
      <w:r w:rsidR="000D50D7" w:rsidRPr="000D50D7">
        <w:t xml:space="preserve"> </w:t>
      </w:r>
      <w:r w:rsidRPr="00CE32AE">
        <w:t>this</w:t>
      </w:r>
      <w:r w:rsidR="000D50D7" w:rsidRPr="000D50D7">
        <w:t xml:space="preserve"> </w:t>
      </w:r>
      <w:r w:rsidRPr="00CE32AE">
        <w:t>Order</w:t>
      </w:r>
      <w:r w:rsidR="000D50D7" w:rsidRPr="000D50D7">
        <w:t xml:space="preserve"> </w:t>
      </w:r>
      <w:r w:rsidRPr="00CE32AE">
        <w:t>or</w:t>
      </w:r>
      <w:r w:rsidR="000D50D7" w:rsidRPr="000D50D7">
        <w:t xml:space="preserve"> </w:t>
      </w:r>
      <w:r w:rsidRPr="00CE32AE">
        <w:t>grants</w:t>
      </w:r>
      <w:r w:rsidR="000D50D7" w:rsidRPr="000D50D7">
        <w:t xml:space="preserve"> </w:t>
      </w:r>
      <w:r w:rsidRPr="00CE32AE">
        <w:t>it</w:t>
      </w:r>
      <w:r w:rsidR="000D50D7" w:rsidRPr="000D50D7">
        <w:t xml:space="preserve"> </w:t>
      </w:r>
      <w:r w:rsidRPr="00CE32AE">
        <w:t>subject</w:t>
      </w:r>
      <w:r w:rsidR="000D50D7" w:rsidRPr="000D50D7">
        <w:t xml:space="preserve"> </w:t>
      </w:r>
      <w:r w:rsidRPr="00CE32AE">
        <w:t>to</w:t>
      </w:r>
      <w:r w:rsidR="000D50D7" w:rsidRPr="000D50D7">
        <w:t xml:space="preserve"> </w:t>
      </w:r>
      <w:r w:rsidRPr="00CE32AE">
        <w:t>conditions</w:t>
      </w:r>
      <w:r>
        <w:t>;</w:t>
      </w:r>
    </w:p>
    <w:p w14:paraId="36D02773" w14:textId="77777777" w:rsidR="00283174" w:rsidRDefault="00283174" w:rsidP="00283174">
      <w:pPr>
        <w:pStyle w:val="N3"/>
      </w:pP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is</w:t>
      </w:r>
      <w:r w:rsidR="000D50D7" w:rsidRPr="000D50D7">
        <w:t xml:space="preserve"> </w:t>
      </w:r>
      <w:r>
        <w:t>deemed</w:t>
      </w:r>
      <w:r w:rsidR="000D50D7" w:rsidRPr="000D50D7">
        <w:t xml:space="preserve"> </w:t>
      </w:r>
      <w:r>
        <w:t>to</w:t>
      </w:r>
      <w:r w:rsidR="000D50D7" w:rsidRPr="000D50D7">
        <w:t xml:space="preserve"> </w:t>
      </w:r>
      <w:r>
        <w:t>have</w:t>
      </w:r>
      <w:r w:rsidR="000D50D7" w:rsidRPr="000D50D7">
        <w:t xml:space="preserve"> </w:t>
      </w:r>
      <w:r>
        <w:t>refused</w:t>
      </w:r>
      <w:r w:rsidR="000D50D7" w:rsidRPr="000D50D7">
        <w:t xml:space="preserve"> </w:t>
      </w:r>
      <w:r>
        <w:t>an</w:t>
      </w:r>
      <w:r w:rsidR="000D50D7" w:rsidRPr="000D50D7">
        <w:t xml:space="preserve"> </w:t>
      </w:r>
      <w:r>
        <w:t>application</w:t>
      </w:r>
      <w:r w:rsidR="000D50D7" w:rsidRPr="000D50D7">
        <w:t xml:space="preserve"> </w:t>
      </w:r>
      <w:r>
        <w:t>pursuant</w:t>
      </w:r>
      <w:r w:rsidR="000D50D7" w:rsidRPr="000D50D7">
        <w:t xml:space="preserve"> </w:t>
      </w:r>
      <w:r>
        <w:t>to</w:t>
      </w:r>
      <w:r w:rsidR="000D50D7" w:rsidRPr="000D50D7">
        <w:t xml:space="preserve"> </w:t>
      </w:r>
      <w:r>
        <w:t>paragraph</w:t>
      </w:r>
      <w:r w:rsidR="000D50D7" w:rsidRPr="000D50D7">
        <w:t xml:space="preserve"> </w:t>
      </w:r>
      <w:r>
        <w:fldChar w:fldCharType="begin"/>
      </w:r>
      <w:r>
        <w:instrText xml:space="preserve"> REF _Ref96329955 \w \h </w:instrText>
      </w:r>
      <w:r>
        <w:fldChar w:fldCharType="separate"/>
      </w:r>
      <w:r w:rsidR="000D50D7">
        <w:t>2(4)</w:t>
      </w:r>
      <w:r>
        <w:fldChar w:fldCharType="end"/>
      </w:r>
      <w:r>
        <w:t>;</w:t>
      </w:r>
    </w:p>
    <w:p w14:paraId="6A86336D" w14:textId="77777777" w:rsidR="00283174" w:rsidRDefault="00283174" w:rsidP="00283174">
      <w:pPr>
        <w:pStyle w:val="N3"/>
      </w:pPr>
      <w:r>
        <w:t>on</w:t>
      </w:r>
      <w:r w:rsidR="000D50D7" w:rsidRPr="000D50D7">
        <w:t xml:space="preserve"> </w:t>
      </w:r>
      <w:r>
        <w:t>receipt</w:t>
      </w:r>
      <w:r w:rsidR="000D50D7" w:rsidRPr="000D50D7">
        <w:t xml:space="preserve"> </w:t>
      </w:r>
      <w:r>
        <w:t>of</w:t>
      </w:r>
      <w:r w:rsidR="000D50D7" w:rsidRPr="000D50D7">
        <w:t xml:space="preserve"> </w:t>
      </w:r>
      <w:r>
        <w:t>a</w:t>
      </w:r>
      <w:r w:rsidR="000D50D7" w:rsidRPr="000D50D7">
        <w:t xml:space="preserve"> </w:t>
      </w:r>
      <w:r>
        <w:t>request</w:t>
      </w:r>
      <w:r w:rsidR="000D50D7" w:rsidRPr="000D50D7">
        <w:t xml:space="preserve"> </w:t>
      </w:r>
      <w:r>
        <w:t>for</w:t>
      </w:r>
      <w:r w:rsidR="000D50D7" w:rsidRPr="000D50D7">
        <w:t xml:space="preserve"> </w:t>
      </w:r>
      <w:r>
        <w:t>further</w:t>
      </w:r>
      <w:r w:rsidR="000D50D7" w:rsidRPr="000D50D7">
        <w:t xml:space="preserve"> </w:t>
      </w:r>
      <w:r>
        <w:t>information</w:t>
      </w:r>
      <w:r w:rsidR="000D50D7" w:rsidRPr="000D50D7">
        <w:t xml:space="preserve"> </w:t>
      </w:r>
      <w:r>
        <w:t>pursuant</w:t>
      </w:r>
      <w:r w:rsidR="000D50D7" w:rsidRPr="000D50D7">
        <w:t xml:space="preserve"> </w:t>
      </w:r>
      <w:r>
        <w:t>to</w:t>
      </w:r>
      <w:r w:rsidR="000D50D7" w:rsidRPr="000D50D7">
        <w:t xml:space="preserve"> </w:t>
      </w:r>
      <w:r>
        <w:t>paragraph</w:t>
      </w:r>
      <w:r w:rsidR="000D50D7" w:rsidRPr="000D50D7">
        <w:t xml:space="preserve"> </w:t>
      </w:r>
      <w:r>
        <w:fldChar w:fldCharType="begin"/>
      </w:r>
      <w:r>
        <w:instrText xml:space="preserve"> REF _Ref94616906 \r \h </w:instrText>
      </w:r>
      <w:r>
        <w:fldChar w:fldCharType="separate"/>
      </w:r>
      <w:r w:rsidR="000D50D7">
        <w:t>3</w:t>
      </w:r>
      <w:r>
        <w:fldChar w:fldCharType="end"/>
      </w:r>
      <w:r w:rsidR="000D50D7" w:rsidRPr="000D50D7">
        <w:t xml:space="preserve"> </w:t>
      </w:r>
      <w:r>
        <w:t>the</w:t>
      </w:r>
      <w:r w:rsidR="000D50D7" w:rsidRPr="000D50D7">
        <w:t xml:space="preserve"> </w:t>
      </w:r>
      <w:r>
        <w:t>undertaker</w:t>
      </w:r>
      <w:r w:rsidR="000D50D7" w:rsidRPr="000D50D7">
        <w:t xml:space="preserve"> </w:t>
      </w:r>
      <w:r>
        <w:t>considers</w:t>
      </w:r>
      <w:r w:rsidR="000D50D7" w:rsidRPr="000D50D7">
        <w:t xml:space="preserve"> </w:t>
      </w:r>
      <w:r>
        <w:t>that</w:t>
      </w:r>
      <w:r w:rsidR="000D50D7" w:rsidRPr="000D50D7">
        <w:t xml:space="preserve"> </w:t>
      </w:r>
      <w:r>
        <w:t>either</w:t>
      </w:r>
      <w:r w:rsidR="000D50D7" w:rsidRPr="000D50D7">
        <w:t xml:space="preserve"> </w:t>
      </w:r>
      <w:r>
        <w:t>the</w:t>
      </w:r>
      <w:r w:rsidR="000D50D7" w:rsidRPr="000D50D7">
        <w:t xml:space="preserve"> </w:t>
      </w:r>
      <w:r>
        <w:t>whole</w:t>
      </w:r>
      <w:r w:rsidR="000D50D7" w:rsidRPr="000D50D7">
        <w:t xml:space="preserve"> </w:t>
      </w:r>
      <w:r>
        <w:t>or</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information</w:t>
      </w:r>
      <w:r w:rsidR="000D50D7" w:rsidRPr="000D50D7">
        <w:t xml:space="preserve"> </w:t>
      </w:r>
      <w:r>
        <w:t>requested</w:t>
      </w:r>
      <w:r w:rsidR="000D50D7" w:rsidRPr="000D50D7">
        <w:t xml:space="preserve"> </w:t>
      </w:r>
      <w:r>
        <w:t>by</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is</w:t>
      </w:r>
      <w:r w:rsidR="000D50D7" w:rsidRPr="000D50D7">
        <w:t xml:space="preserve"> </w:t>
      </w:r>
      <w:r>
        <w:t>not</w:t>
      </w:r>
      <w:r w:rsidR="000D50D7" w:rsidRPr="000D50D7">
        <w:t xml:space="preserve"> </w:t>
      </w:r>
      <w:r>
        <w:t>necessary</w:t>
      </w:r>
      <w:r w:rsidR="000D50D7" w:rsidRPr="000D50D7">
        <w:t xml:space="preserve"> </w:t>
      </w:r>
      <w:r>
        <w:t>for</w:t>
      </w:r>
      <w:r w:rsidR="000D50D7" w:rsidRPr="000D50D7">
        <w:t xml:space="preserve"> </w:t>
      </w:r>
      <w:r>
        <w:t>consideration</w:t>
      </w:r>
      <w:r w:rsidR="000D50D7" w:rsidRPr="000D50D7">
        <w:t xml:space="preserve"> </w:t>
      </w:r>
      <w:r>
        <w:t>of</w:t>
      </w:r>
      <w:r w:rsidR="000D50D7" w:rsidRPr="000D50D7">
        <w:t xml:space="preserve"> </w:t>
      </w:r>
      <w:r>
        <w:t>the</w:t>
      </w:r>
      <w:r w:rsidR="000D50D7" w:rsidRPr="000D50D7">
        <w:t xml:space="preserve"> </w:t>
      </w:r>
      <w:r>
        <w:t>application;</w:t>
      </w:r>
      <w:r w:rsidR="000D50D7" w:rsidRPr="000D50D7">
        <w:t xml:space="preserve"> </w:t>
      </w:r>
      <w:r>
        <w:t>or</w:t>
      </w:r>
    </w:p>
    <w:p w14:paraId="396FD5D5" w14:textId="77777777" w:rsidR="00283174" w:rsidRDefault="00283174" w:rsidP="00283174">
      <w:pPr>
        <w:pStyle w:val="N3"/>
      </w:pPr>
      <w:r>
        <w:t>on</w:t>
      </w:r>
      <w:r w:rsidR="000D50D7" w:rsidRPr="000D50D7">
        <w:t xml:space="preserve"> </w:t>
      </w:r>
      <w:r>
        <w:t>receipt</w:t>
      </w:r>
      <w:r w:rsidR="000D50D7" w:rsidRPr="000D50D7">
        <w:t xml:space="preserve"> </w:t>
      </w:r>
      <w:r>
        <w:t>of</w:t>
      </w:r>
      <w:r w:rsidR="000D50D7" w:rsidRPr="000D50D7">
        <w:t xml:space="preserve"> </w:t>
      </w:r>
      <w:r>
        <w:t>any</w:t>
      </w:r>
      <w:r w:rsidR="000D50D7" w:rsidRPr="000D50D7">
        <w:t xml:space="preserve"> </w:t>
      </w:r>
      <w:r>
        <w:t>further</w:t>
      </w:r>
      <w:r w:rsidR="000D50D7" w:rsidRPr="000D50D7">
        <w:t xml:space="preserve"> </w:t>
      </w:r>
      <w:r>
        <w:t>information</w:t>
      </w:r>
      <w:r w:rsidR="000D50D7" w:rsidRPr="000D50D7">
        <w:t xml:space="preserve"> </w:t>
      </w:r>
      <w:r>
        <w:t>requested,</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notifies</w:t>
      </w:r>
      <w:r w:rsidR="000D50D7" w:rsidRPr="000D50D7">
        <w:t xml:space="preserve"> </w:t>
      </w:r>
      <w:r>
        <w:t>the</w:t>
      </w:r>
      <w:r w:rsidR="000D50D7" w:rsidRPr="000D50D7">
        <w:t xml:space="preserve"> </w:t>
      </w:r>
      <w:r>
        <w:t>undertaker</w:t>
      </w:r>
      <w:r w:rsidR="000D50D7" w:rsidRPr="000D50D7">
        <w:t xml:space="preserve"> </w:t>
      </w:r>
      <w:r>
        <w:t>that</w:t>
      </w:r>
      <w:r w:rsidR="000D50D7" w:rsidRPr="000D50D7">
        <w:t xml:space="preserve"> </w:t>
      </w:r>
      <w:r>
        <w:t>the</w:t>
      </w:r>
      <w:r w:rsidR="000D50D7" w:rsidRPr="000D50D7">
        <w:t xml:space="preserve"> </w:t>
      </w:r>
      <w:r>
        <w:t>information</w:t>
      </w:r>
      <w:r w:rsidR="000D50D7" w:rsidRPr="000D50D7">
        <w:t xml:space="preserve"> </w:t>
      </w:r>
      <w:r>
        <w:t>provided</w:t>
      </w:r>
      <w:r w:rsidR="000D50D7" w:rsidRPr="000D50D7">
        <w:t xml:space="preserve"> </w:t>
      </w:r>
      <w:r>
        <w:t>is</w:t>
      </w:r>
      <w:r w:rsidR="000D50D7" w:rsidRPr="000D50D7">
        <w:t xml:space="preserve"> </w:t>
      </w:r>
      <w:r>
        <w:t>inadequate</w:t>
      </w:r>
      <w:r w:rsidR="000D50D7" w:rsidRPr="000D50D7">
        <w:t xml:space="preserve"> </w:t>
      </w:r>
      <w:r>
        <w:t>and</w:t>
      </w:r>
      <w:r w:rsidR="000D50D7" w:rsidRPr="000D50D7">
        <w:t xml:space="preserve"> </w:t>
      </w:r>
      <w:r>
        <w:t>requests</w:t>
      </w:r>
      <w:r w:rsidR="000D50D7" w:rsidRPr="000D50D7">
        <w:t xml:space="preserve"> </w:t>
      </w:r>
      <w:r>
        <w:t>additional</w:t>
      </w:r>
      <w:r w:rsidR="000D50D7" w:rsidRPr="000D50D7">
        <w:t xml:space="preserve"> </w:t>
      </w:r>
      <w:r>
        <w:t>information</w:t>
      </w:r>
      <w:r w:rsidR="000D50D7" w:rsidRPr="000D50D7">
        <w:t xml:space="preserve"> </w:t>
      </w:r>
      <w:r>
        <w:t>which</w:t>
      </w:r>
      <w:r w:rsidR="000D50D7" w:rsidRPr="000D50D7">
        <w:t xml:space="preserve"> </w:t>
      </w:r>
      <w:r>
        <w:t>the</w:t>
      </w:r>
      <w:r w:rsidR="000D50D7" w:rsidRPr="000D50D7">
        <w:t xml:space="preserve"> </w:t>
      </w:r>
      <w:r>
        <w:t>undertaker</w:t>
      </w:r>
      <w:r w:rsidR="000D50D7" w:rsidRPr="000D50D7">
        <w:t xml:space="preserve"> </w:t>
      </w:r>
      <w:r>
        <w:t>considers</w:t>
      </w:r>
      <w:r w:rsidR="000D50D7" w:rsidRPr="000D50D7">
        <w:t xml:space="preserve"> </w:t>
      </w:r>
      <w:r>
        <w:t>is</w:t>
      </w:r>
      <w:r w:rsidR="000D50D7" w:rsidRPr="000D50D7">
        <w:t xml:space="preserve"> </w:t>
      </w:r>
      <w:r>
        <w:t>not</w:t>
      </w:r>
      <w:r w:rsidR="000D50D7" w:rsidRPr="000D50D7">
        <w:t xml:space="preserve"> </w:t>
      </w:r>
      <w:r>
        <w:t>necessary</w:t>
      </w:r>
      <w:r w:rsidR="000D50D7" w:rsidRPr="000D50D7">
        <w:t xml:space="preserve"> </w:t>
      </w:r>
      <w:r>
        <w:t>for</w:t>
      </w:r>
      <w:r w:rsidR="000D50D7" w:rsidRPr="000D50D7">
        <w:t xml:space="preserve"> </w:t>
      </w:r>
      <w:r>
        <w:t>consideration</w:t>
      </w:r>
      <w:r w:rsidR="000D50D7" w:rsidRPr="000D50D7">
        <w:t xml:space="preserve"> </w:t>
      </w:r>
      <w:r>
        <w:t>of</w:t>
      </w:r>
      <w:r w:rsidR="000D50D7" w:rsidRPr="000D50D7">
        <w:t xml:space="preserve"> </w:t>
      </w:r>
      <w:r>
        <w:t>the</w:t>
      </w:r>
      <w:r w:rsidR="000D50D7" w:rsidRPr="000D50D7">
        <w:t xml:space="preserve"> </w:t>
      </w:r>
      <w:r>
        <w:t>application.</w:t>
      </w:r>
    </w:p>
    <w:p w14:paraId="126B222D" w14:textId="77777777" w:rsidR="00283174" w:rsidRDefault="00283174" w:rsidP="00283174">
      <w:pPr>
        <w:pStyle w:val="N2"/>
      </w:pPr>
      <w:bookmarkStart w:id="1479" w:name="_Ref94617201"/>
      <w:r>
        <w:t>The</w:t>
      </w:r>
      <w:r w:rsidR="000D50D7" w:rsidRPr="000D50D7">
        <w:t xml:space="preserve"> </w:t>
      </w:r>
      <w:r>
        <w:t>steps</w:t>
      </w:r>
      <w:r w:rsidR="000D50D7" w:rsidRPr="000D50D7">
        <w:t xml:space="preserve"> </w:t>
      </w:r>
      <w:r>
        <w:t>to</w:t>
      </w:r>
      <w:r w:rsidR="000D50D7" w:rsidRPr="000D50D7">
        <w:t xml:space="preserve"> </w:t>
      </w:r>
      <w:r>
        <w:t>be</w:t>
      </w:r>
      <w:r w:rsidR="000D50D7" w:rsidRPr="000D50D7">
        <w:t xml:space="preserve"> </w:t>
      </w:r>
      <w:r>
        <w:t>followed</w:t>
      </w:r>
      <w:r w:rsidR="000D50D7" w:rsidRPr="000D50D7">
        <w:t xml:space="preserve"> </w:t>
      </w:r>
      <w:r>
        <w:t>in</w:t>
      </w:r>
      <w:r w:rsidR="000D50D7" w:rsidRPr="000D50D7">
        <w:t xml:space="preserve"> </w:t>
      </w:r>
      <w:r>
        <w:t>the</w:t>
      </w:r>
      <w:r w:rsidR="000D50D7" w:rsidRPr="000D50D7">
        <w:t xml:space="preserve"> </w:t>
      </w:r>
      <w:r>
        <w:t>appeal</w:t>
      </w:r>
      <w:r w:rsidR="000D50D7" w:rsidRPr="000D50D7">
        <w:t xml:space="preserve"> </w:t>
      </w:r>
      <w:r>
        <w:t>process</w:t>
      </w:r>
      <w:r w:rsidR="000D50D7" w:rsidRPr="000D50D7">
        <w:t xml:space="preserve"> </w:t>
      </w:r>
      <w:r>
        <w:t>are</w:t>
      </w:r>
      <w:r w:rsidR="000D50D7" w:rsidRPr="000D50D7">
        <w:t xml:space="preserve"> </w:t>
      </w:r>
      <w:r>
        <w:t>as</w:t>
      </w:r>
      <w:r w:rsidR="000D50D7" w:rsidRPr="000D50D7">
        <w:t xml:space="preserve"> </w:t>
      </w:r>
      <w:r>
        <w:t>follows—</w:t>
      </w:r>
      <w:bookmarkEnd w:id="1479"/>
    </w:p>
    <w:p w14:paraId="330ACB00" w14:textId="77777777" w:rsidR="00283174" w:rsidRDefault="00283174" w:rsidP="00283174">
      <w:pPr>
        <w:pStyle w:val="N3"/>
      </w:pPr>
      <w:r w:rsidRPr="00D95449">
        <w:t>the</w:t>
      </w:r>
      <w:r w:rsidR="000D50D7" w:rsidRPr="000D50D7">
        <w:t xml:space="preserve"> </w:t>
      </w:r>
      <w:r w:rsidRPr="00D95449">
        <w:t>undertaker</w:t>
      </w:r>
      <w:r w:rsidR="000D50D7" w:rsidRPr="000D50D7">
        <w:t xml:space="preserve"> </w:t>
      </w:r>
      <w:r w:rsidRPr="00D95449">
        <w:t>must</w:t>
      </w:r>
      <w:r w:rsidR="000D50D7" w:rsidRPr="000D50D7">
        <w:t xml:space="preserve"> </w:t>
      </w:r>
      <w:r w:rsidRPr="00D95449">
        <w:t>submit</w:t>
      </w:r>
      <w:r w:rsidR="000D50D7" w:rsidRPr="000D50D7">
        <w:t xml:space="preserve"> </w:t>
      </w:r>
      <w:r w:rsidRPr="00D95449">
        <w:t>the</w:t>
      </w:r>
      <w:r w:rsidR="000D50D7" w:rsidRPr="000D50D7">
        <w:t xml:space="preserve"> </w:t>
      </w:r>
      <w:r w:rsidRPr="00D95449">
        <w:t>appeal</w:t>
      </w:r>
      <w:r w:rsidR="000D50D7" w:rsidRPr="000D50D7">
        <w:t xml:space="preserve"> </w:t>
      </w:r>
      <w:r w:rsidRPr="00D95449">
        <w:t>documentation</w:t>
      </w:r>
      <w:r w:rsidR="000D50D7" w:rsidRPr="000D50D7">
        <w:t xml:space="preserve"> </w:t>
      </w:r>
      <w:r w:rsidRPr="00D95449">
        <w:t>to</w:t>
      </w:r>
      <w:r w:rsidR="000D50D7" w:rsidRPr="000D50D7">
        <w:t xml:space="preserve"> </w:t>
      </w:r>
      <w:r w:rsidRPr="00D95449">
        <w:t>the</w:t>
      </w:r>
      <w:r w:rsidR="000D50D7" w:rsidRPr="000D50D7">
        <w:t xml:space="preserve"> </w:t>
      </w:r>
      <w:r w:rsidRPr="00D95449">
        <w:t>Secretary</w:t>
      </w:r>
      <w:r w:rsidR="000D50D7" w:rsidRPr="000D50D7">
        <w:t xml:space="preserve"> </w:t>
      </w:r>
      <w:r w:rsidRPr="00D95449">
        <w:t>of</w:t>
      </w:r>
      <w:r w:rsidR="000D50D7" w:rsidRPr="000D50D7">
        <w:t xml:space="preserve"> </w:t>
      </w:r>
      <w:r w:rsidRPr="00D95449">
        <w:t>State</w:t>
      </w:r>
      <w:r w:rsidR="000D50D7" w:rsidRPr="000D50D7">
        <w:t xml:space="preserve"> </w:t>
      </w:r>
      <w:r w:rsidRPr="00D95449">
        <w:t>and</w:t>
      </w:r>
      <w:r w:rsidR="000D50D7" w:rsidRPr="000D50D7">
        <w:t xml:space="preserve"> </w:t>
      </w:r>
      <w:r w:rsidRPr="00D95449">
        <w:t>must</w:t>
      </w:r>
      <w:r w:rsidR="000D50D7" w:rsidRPr="000D50D7">
        <w:t xml:space="preserve"> </w:t>
      </w:r>
      <w:r w:rsidRPr="00D95449">
        <w:t>on</w:t>
      </w:r>
      <w:r w:rsidR="000D50D7" w:rsidRPr="000D50D7">
        <w:t xml:space="preserve"> </w:t>
      </w:r>
      <w:r w:rsidRPr="00D95449">
        <w:t>the</w:t>
      </w:r>
      <w:r w:rsidR="000D50D7" w:rsidRPr="000D50D7">
        <w:t xml:space="preserve"> </w:t>
      </w:r>
      <w:r w:rsidRPr="00D95449">
        <w:t>same</w:t>
      </w:r>
      <w:r w:rsidR="000D50D7" w:rsidRPr="000D50D7">
        <w:t xml:space="preserve"> </w:t>
      </w:r>
      <w:r w:rsidRPr="00D95449">
        <w:t>day</w:t>
      </w:r>
      <w:r w:rsidR="000D50D7" w:rsidRPr="000D50D7">
        <w:t xml:space="preserve"> </w:t>
      </w:r>
      <w:r w:rsidRPr="00D95449">
        <w:t>provide</w:t>
      </w:r>
      <w:r w:rsidR="000D50D7" w:rsidRPr="000D50D7">
        <w:t xml:space="preserve"> </w:t>
      </w:r>
      <w:r w:rsidRPr="00D95449">
        <w:t>copies</w:t>
      </w:r>
      <w:r w:rsidR="000D50D7" w:rsidRPr="000D50D7">
        <w:t xml:space="preserve"> </w:t>
      </w:r>
      <w:r w:rsidRPr="00D95449">
        <w:t>of</w:t>
      </w:r>
      <w:r w:rsidR="000D50D7" w:rsidRPr="000D50D7">
        <w:t xml:space="preserve"> </w:t>
      </w:r>
      <w:r w:rsidRPr="00D95449">
        <w:t>the</w:t>
      </w:r>
      <w:r w:rsidR="000D50D7" w:rsidRPr="000D50D7">
        <w:t xml:space="preserve"> </w:t>
      </w:r>
      <w:r w:rsidRPr="00D95449">
        <w:t>appeal</w:t>
      </w:r>
      <w:r w:rsidR="000D50D7" w:rsidRPr="000D50D7">
        <w:t xml:space="preserve"> </w:t>
      </w:r>
      <w:r w:rsidRPr="00D95449">
        <w:t>documentation</w:t>
      </w:r>
      <w:r w:rsidR="000D50D7" w:rsidRPr="000D50D7">
        <w:t xml:space="preserve"> </w:t>
      </w:r>
      <w:r w:rsidRPr="00D95449">
        <w:t>to</w:t>
      </w:r>
      <w:r w:rsidR="000D50D7" w:rsidRPr="000D50D7">
        <w:t xml:space="preserve"> </w:t>
      </w:r>
      <w:r w:rsidRPr="00D95449">
        <w:t>the</w:t>
      </w:r>
      <w:r w:rsidR="000D50D7" w:rsidRPr="000D50D7">
        <w:t xml:space="preserve"> </w:t>
      </w:r>
      <w:r w:rsidRPr="00D95449">
        <w:t>relevant</w:t>
      </w:r>
      <w:r w:rsidR="000D50D7" w:rsidRPr="000D50D7">
        <w:t xml:space="preserve"> </w:t>
      </w:r>
      <w:r w:rsidRPr="00D95449">
        <w:t>planning</w:t>
      </w:r>
      <w:r w:rsidR="000D50D7" w:rsidRPr="000D50D7">
        <w:t xml:space="preserve"> </w:t>
      </w:r>
      <w:r w:rsidRPr="00D95449">
        <w:t>authority</w:t>
      </w:r>
      <w:r w:rsidR="000D50D7" w:rsidRPr="000D50D7">
        <w:t xml:space="preserve"> </w:t>
      </w:r>
      <w:r w:rsidRPr="00D95449">
        <w:t>and</w:t>
      </w:r>
      <w:r w:rsidR="000D50D7" w:rsidRPr="000D50D7">
        <w:t xml:space="preserve"> </w:t>
      </w:r>
      <w:r w:rsidRPr="00D95449">
        <w:t>any</w:t>
      </w:r>
      <w:r w:rsidR="000D50D7" w:rsidRPr="000D50D7">
        <w:t xml:space="preserve"> </w:t>
      </w:r>
      <w:r w:rsidRPr="00D95449">
        <w:t>requirement</w:t>
      </w:r>
      <w:r w:rsidR="000D50D7" w:rsidRPr="000D50D7">
        <w:t xml:space="preserve"> </w:t>
      </w:r>
      <w:r w:rsidRPr="00D95449">
        <w:t>consultee</w:t>
      </w:r>
      <w:r>
        <w:t>;</w:t>
      </w:r>
    </w:p>
    <w:p w14:paraId="401A90BF" w14:textId="77777777" w:rsidR="00283174" w:rsidRDefault="00283174" w:rsidP="00283174">
      <w:pPr>
        <w:pStyle w:val="N3"/>
      </w:pPr>
      <w:bookmarkStart w:id="1480" w:name="_Ref94617119"/>
      <w:r w:rsidRPr="00D95449">
        <w:t>the</w:t>
      </w:r>
      <w:r w:rsidR="000D50D7" w:rsidRPr="000D50D7">
        <w:t xml:space="preserve"> </w:t>
      </w:r>
      <w:r w:rsidRPr="00D95449">
        <w:t>Secretary</w:t>
      </w:r>
      <w:r w:rsidR="000D50D7" w:rsidRPr="000D50D7">
        <w:t xml:space="preserve"> </w:t>
      </w:r>
      <w:r w:rsidRPr="00D95449">
        <w:t>of</w:t>
      </w:r>
      <w:r w:rsidR="000D50D7" w:rsidRPr="000D50D7">
        <w:t xml:space="preserve"> </w:t>
      </w:r>
      <w:r w:rsidRPr="00D95449">
        <w:t>State</w:t>
      </w:r>
      <w:r w:rsidR="000D50D7" w:rsidRPr="000D50D7">
        <w:t xml:space="preserve"> </w:t>
      </w:r>
      <w:r w:rsidRPr="00D95449">
        <w:t>must</w:t>
      </w:r>
      <w:r w:rsidR="000D50D7" w:rsidRPr="000D50D7">
        <w:t xml:space="preserve"> </w:t>
      </w:r>
      <w:r w:rsidRPr="00D95449">
        <w:t>appoint</w:t>
      </w:r>
      <w:r w:rsidR="000D50D7" w:rsidRPr="000D50D7">
        <w:t xml:space="preserve"> </w:t>
      </w:r>
      <w:r w:rsidRPr="00D95449">
        <w:t>a</w:t>
      </w:r>
      <w:r w:rsidR="000D50D7" w:rsidRPr="000D50D7">
        <w:t xml:space="preserve"> </w:t>
      </w:r>
      <w:r w:rsidRPr="00D95449">
        <w:t>person</w:t>
      </w:r>
      <w:r w:rsidR="000D50D7" w:rsidRPr="000D50D7">
        <w:t xml:space="preserve"> </w:t>
      </w:r>
      <w:r w:rsidRPr="00D95449">
        <w:t>to</w:t>
      </w:r>
      <w:r w:rsidR="000D50D7" w:rsidRPr="000D50D7">
        <w:t xml:space="preserve"> </w:t>
      </w:r>
      <w:r w:rsidRPr="00D95449">
        <w:t>determine</w:t>
      </w:r>
      <w:r w:rsidR="000D50D7" w:rsidRPr="000D50D7">
        <w:t xml:space="preserve"> </w:t>
      </w:r>
      <w:r w:rsidRPr="00D95449">
        <w:t>the</w:t>
      </w:r>
      <w:r w:rsidR="000D50D7" w:rsidRPr="000D50D7">
        <w:t xml:space="preserve"> </w:t>
      </w:r>
      <w:r w:rsidRPr="00D95449">
        <w:t>appeal</w:t>
      </w:r>
      <w:r w:rsidR="000D50D7" w:rsidRPr="000D50D7">
        <w:t xml:space="preserve"> </w:t>
      </w:r>
      <w:r w:rsidRPr="00D95449">
        <w:t>as</w:t>
      </w:r>
      <w:r w:rsidR="000D50D7" w:rsidRPr="000D50D7">
        <w:t xml:space="preserve"> </w:t>
      </w:r>
      <w:r w:rsidRPr="00D95449">
        <w:t>soon</w:t>
      </w:r>
      <w:r w:rsidR="000D50D7" w:rsidRPr="000D50D7">
        <w:t xml:space="preserve"> </w:t>
      </w:r>
      <w:r w:rsidRPr="00D95449">
        <w:t>as</w:t>
      </w:r>
      <w:r w:rsidR="000D50D7" w:rsidRPr="000D50D7">
        <w:t xml:space="preserve"> </w:t>
      </w:r>
      <w:r w:rsidRPr="00D95449">
        <w:t>reasonably</w:t>
      </w:r>
      <w:r w:rsidR="000D50D7" w:rsidRPr="000D50D7">
        <w:t xml:space="preserve"> </w:t>
      </w:r>
      <w:r w:rsidRPr="00D95449">
        <w:t>practicable</w:t>
      </w:r>
      <w:r w:rsidR="000D50D7" w:rsidRPr="000D50D7">
        <w:t xml:space="preserve"> </w:t>
      </w:r>
      <w:r w:rsidRPr="00D95449">
        <w:t>and</w:t>
      </w:r>
      <w:r w:rsidR="000D50D7" w:rsidRPr="000D50D7">
        <w:t xml:space="preserve"> </w:t>
      </w:r>
      <w:r w:rsidRPr="00D95449">
        <w:t>must</w:t>
      </w:r>
      <w:r w:rsidR="000D50D7" w:rsidRPr="000D50D7">
        <w:t xml:space="preserve"> </w:t>
      </w:r>
      <w:r w:rsidRPr="00D95449">
        <w:t>forthwith</w:t>
      </w:r>
      <w:r w:rsidR="000D50D7" w:rsidRPr="000D50D7">
        <w:t xml:space="preserve"> </w:t>
      </w:r>
      <w:r w:rsidRPr="00D95449">
        <w:t>notify</w:t>
      </w:r>
      <w:r w:rsidR="000D50D7" w:rsidRPr="000D50D7">
        <w:t xml:space="preserve"> </w:t>
      </w:r>
      <w:r w:rsidRPr="00D95449">
        <w:t>the</w:t>
      </w:r>
      <w:r w:rsidR="000D50D7" w:rsidRPr="000D50D7">
        <w:t xml:space="preserve"> </w:t>
      </w:r>
      <w:r w:rsidRPr="00D95449">
        <w:t>appeal</w:t>
      </w:r>
      <w:r w:rsidR="000D50D7" w:rsidRPr="000D50D7">
        <w:t xml:space="preserve"> </w:t>
      </w:r>
      <w:r w:rsidRPr="00D95449">
        <w:t>parties</w:t>
      </w:r>
      <w:r w:rsidR="000D50D7" w:rsidRPr="000D50D7">
        <w:t xml:space="preserve"> </w:t>
      </w:r>
      <w:r w:rsidRPr="00D95449">
        <w:t>of</w:t>
      </w:r>
      <w:r w:rsidR="000D50D7" w:rsidRPr="000D50D7">
        <w:t xml:space="preserve"> </w:t>
      </w:r>
      <w:r w:rsidRPr="00D95449">
        <w:t>the</w:t>
      </w:r>
      <w:r w:rsidR="000D50D7" w:rsidRPr="000D50D7">
        <w:t xml:space="preserve"> </w:t>
      </w:r>
      <w:r w:rsidRPr="00D95449">
        <w:t>identity</w:t>
      </w:r>
      <w:r w:rsidR="000D50D7" w:rsidRPr="000D50D7">
        <w:t xml:space="preserve"> </w:t>
      </w:r>
      <w:r w:rsidRPr="00D95449">
        <w:t>of</w:t>
      </w:r>
      <w:r w:rsidR="000D50D7" w:rsidRPr="000D50D7">
        <w:t xml:space="preserve"> </w:t>
      </w:r>
      <w:r w:rsidRPr="00D95449">
        <w:t>the</w:t>
      </w:r>
      <w:r w:rsidR="000D50D7" w:rsidRPr="000D50D7">
        <w:t xml:space="preserve"> </w:t>
      </w:r>
      <w:r w:rsidRPr="00D95449">
        <w:t>appointed</w:t>
      </w:r>
      <w:r w:rsidR="000D50D7" w:rsidRPr="000D50D7">
        <w:t xml:space="preserve"> </w:t>
      </w:r>
      <w:r w:rsidRPr="00D95449">
        <w:t>person</w:t>
      </w:r>
      <w:r w:rsidR="000D50D7" w:rsidRPr="000D50D7">
        <w:t xml:space="preserve"> </w:t>
      </w:r>
      <w:r w:rsidRPr="00D95449">
        <w:t>and</w:t>
      </w:r>
      <w:r w:rsidR="000D50D7" w:rsidRPr="000D50D7">
        <w:t xml:space="preserve"> </w:t>
      </w:r>
      <w:r w:rsidRPr="00D95449">
        <w:t>the</w:t>
      </w:r>
      <w:r w:rsidR="000D50D7" w:rsidRPr="000D50D7">
        <w:t xml:space="preserve"> </w:t>
      </w:r>
      <w:r w:rsidRPr="00D95449">
        <w:t>address</w:t>
      </w:r>
      <w:r w:rsidR="000D50D7" w:rsidRPr="000D50D7">
        <w:t xml:space="preserve"> </w:t>
      </w:r>
      <w:r w:rsidRPr="00D95449">
        <w:t>to</w:t>
      </w:r>
      <w:r w:rsidR="000D50D7" w:rsidRPr="000D50D7">
        <w:t xml:space="preserve"> </w:t>
      </w:r>
      <w:r w:rsidRPr="00D95449">
        <w:t>which</w:t>
      </w:r>
      <w:r w:rsidR="000D50D7" w:rsidRPr="000D50D7">
        <w:t xml:space="preserve"> </w:t>
      </w:r>
      <w:r w:rsidRPr="00D95449">
        <w:t>all</w:t>
      </w:r>
      <w:r w:rsidR="000D50D7" w:rsidRPr="000D50D7">
        <w:t xml:space="preserve"> </w:t>
      </w:r>
      <w:r w:rsidRPr="00D95449">
        <w:t>correspondence</w:t>
      </w:r>
      <w:r w:rsidR="000D50D7" w:rsidRPr="000D50D7">
        <w:t xml:space="preserve"> </w:t>
      </w:r>
      <w:r w:rsidRPr="00D95449">
        <w:t>for</w:t>
      </w:r>
      <w:r w:rsidR="000D50D7" w:rsidRPr="000D50D7">
        <w:t xml:space="preserve"> </w:t>
      </w:r>
      <w:r w:rsidRPr="00D95449">
        <w:t>the</w:t>
      </w:r>
      <w:r w:rsidR="000D50D7" w:rsidRPr="000D50D7">
        <w:t xml:space="preserve"> </w:t>
      </w:r>
      <w:r w:rsidRPr="00D95449">
        <w:t>appointed</w:t>
      </w:r>
      <w:r w:rsidR="000D50D7" w:rsidRPr="000D50D7">
        <w:t xml:space="preserve"> </w:t>
      </w:r>
      <w:r w:rsidRPr="00D95449">
        <w:t>person’s</w:t>
      </w:r>
      <w:r w:rsidR="000D50D7" w:rsidRPr="000D50D7">
        <w:t xml:space="preserve"> </w:t>
      </w:r>
      <w:r w:rsidRPr="00D95449">
        <w:t>attention</w:t>
      </w:r>
      <w:r w:rsidR="000D50D7" w:rsidRPr="000D50D7">
        <w:t xml:space="preserve"> </w:t>
      </w:r>
      <w:r w:rsidRPr="00D95449">
        <w:t>should</w:t>
      </w:r>
      <w:r w:rsidR="000D50D7" w:rsidRPr="000D50D7">
        <w:t xml:space="preserve"> </w:t>
      </w:r>
      <w:r w:rsidRPr="00D95449">
        <w:t>be</w:t>
      </w:r>
      <w:r w:rsidR="000D50D7" w:rsidRPr="000D50D7">
        <w:t xml:space="preserve"> </w:t>
      </w:r>
      <w:r w:rsidRPr="00D95449">
        <w:t>sent</w:t>
      </w:r>
      <w:r>
        <w:t>;</w:t>
      </w:r>
      <w:bookmarkEnd w:id="1480"/>
    </w:p>
    <w:p w14:paraId="562FCFBE" w14:textId="77777777" w:rsidR="00283174" w:rsidRDefault="00283174" w:rsidP="00283174">
      <w:pPr>
        <w:pStyle w:val="N3"/>
      </w:pPr>
      <w:bookmarkStart w:id="1481" w:name="_Ref94617092"/>
      <w:r w:rsidRPr="008C6D70">
        <w:t>the</w:t>
      </w:r>
      <w:r w:rsidR="000D50D7" w:rsidRPr="000D50D7">
        <w:t xml:space="preserve"> </w:t>
      </w:r>
      <w:r w:rsidRPr="008C6D70">
        <w:t>relevant</w:t>
      </w:r>
      <w:r w:rsidR="000D50D7" w:rsidRPr="000D50D7">
        <w:t xml:space="preserve"> </w:t>
      </w:r>
      <w:r w:rsidRPr="008C6D70">
        <w:t>planning</w:t>
      </w:r>
      <w:r w:rsidR="000D50D7" w:rsidRPr="000D50D7">
        <w:t xml:space="preserve"> </w:t>
      </w:r>
      <w:r w:rsidRPr="008C6D70">
        <w:t>authority</w:t>
      </w:r>
      <w:r w:rsidR="000D50D7" w:rsidRPr="000D50D7">
        <w:t xml:space="preserve"> </w:t>
      </w:r>
      <w:r w:rsidRPr="008C6D70">
        <w:t>and</w:t>
      </w:r>
      <w:r w:rsidR="000D50D7" w:rsidRPr="000D50D7">
        <w:t xml:space="preserve"> </w:t>
      </w:r>
      <w:r w:rsidRPr="008C6D70">
        <w:t>any</w:t>
      </w:r>
      <w:r w:rsidR="000D50D7" w:rsidRPr="000D50D7">
        <w:t xml:space="preserve"> </w:t>
      </w:r>
      <w:r w:rsidRPr="008C6D70">
        <w:t>requirement</w:t>
      </w:r>
      <w:r w:rsidR="000D50D7" w:rsidRPr="000D50D7">
        <w:t xml:space="preserve"> </w:t>
      </w:r>
      <w:r w:rsidRPr="008C6D70">
        <w:t>consultee</w:t>
      </w:r>
      <w:r w:rsidR="000D50D7" w:rsidRPr="000D50D7">
        <w:t xml:space="preserve"> </w:t>
      </w:r>
      <w:r w:rsidRPr="008C6D70">
        <w:t>must</w:t>
      </w:r>
      <w:r w:rsidR="000D50D7" w:rsidRPr="000D50D7">
        <w:t xml:space="preserve"> </w:t>
      </w:r>
      <w:r w:rsidRPr="008C6D70">
        <w:t>submit</w:t>
      </w:r>
      <w:r w:rsidR="000D50D7" w:rsidRPr="000D50D7">
        <w:t xml:space="preserve"> </w:t>
      </w:r>
      <w:r w:rsidRPr="008C6D70">
        <w:t>written</w:t>
      </w:r>
      <w:r w:rsidR="000D50D7" w:rsidRPr="000D50D7">
        <w:t xml:space="preserve"> </w:t>
      </w:r>
      <w:r w:rsidRPr="008C6D70">
        <w:t>representations</w:t>
      </w:r>
      <w:r w:rsidR="000D50D7" w:rsidRPr="000D50D7">
        <w:t xml:space="preserve"> </w:t>
      </w:r>
      <w:r w:rsidRPr="008C6D70">
        <w:t>to</w:t>
      </w:r>
      <w:r w:rsidR="000D50D7" w:rsidRPr="000D50D7">
        <w:t xml:space="preserve"> </w:t>
      </w:r>
      <w:r w:rsidRPr="008C6D70">
        <w:t>the</w:t>
      </w:r>
      <w:r w:rsidR="000D50D7" w:rsidRPr="000D50D7">
        <w:t xml:space="preserve"> </w:t>
      </w:r>
      <w:r w:rsidRPr="008C6D70">
        <w:t>appointed</w:t>
      </w:r>
      <w:r w:rsidR="000D50D7" w:rsidRPr="000D50D7">
        <w:t xml:space="preserve"> </w:t>
      </w:r>
      <w:r w:rsidRPr="008C6D70">
        <w:t>person</w:t>
      </w:r>
      <w:r w:rsidR="000D50D7" w:rsidRPr="000D50D7">
        <w:t xml:space="preserve"> </w:t>
      </w:r>
      <w:r w:rsidRPr="008C6D70">
        <w:t>in</w:t>
      </w:r>
      <w:r w:rsidR="000D50D7" w:rsidRPr="000D50D7">
        <w:t xml:space="preserve"> </w:t>
      </w:r>
      <w:r w:rsidRPr="008C6D70">
        <w:t>respect</w:t>
      </w:r>
      <w:r w:rsidR="000D50D7" w:rsidRPr="000D50D7">
        <w:t xml:space="preserve"> </w:t>
      </w:r>
      <w:r w:rsidRPr="008C6D70">
        <w:t>of</w:t>
      </w:r>
      <w:r w:rsidR="000D50D7" w:rsidRPr="000D50D7">
        <w:t xml:space="preserve"> </w:t>
      </w:r>
      <w:r w:rsidRPr="008C6D70">
        <w:t>the</w:t>
      </w:r>
      <w:r w:rsidR="000D50D7" w:rsidRPr="000D50D7">
        <w:t xml:space="preserve"> </w:t>
      </w:r>
      <w:r w:rsidRPr="008C6D70">
        <w:t>appeal</w:t>
      </w:r>
      <w:r w:rsidR="000D50D7" w:rsidRPr="000D50D7">
        <w:t xml:space="preserve"> </w:t>
      </w:r>
      <w:r w:rsidRPr="008C6D70">
        <w:t>within</w:t>
      </w:r>
      <w:r w:rsidR="000D50D7" w:rsidRPr="000D50D7">
        <w:t xml:space="preserve"> </w:t>
      </w:r>
      <w:r w:rsidRPr="008C6D70">
        <w:t>10</w:t>
      </w:r>
      <w:r w:rsidR="000D50D7" w:rsidRPr="000D50D7">
        <w:t xml:space="preserve"> </w:t>
      </w:r>
      <w:r w:rsidRPr="008C6D70">
        <w:t>working</w:t>
      </w:r>
      <w:r w:rsidR="000D50D7" w:rsidRPr="000D50D7">
        <w:t xml:space="preserve"> </w:t>
      </w:r>
      <w:r w:rsidRPr="008C6D70">
        <w:t>days</w:t>
      </w:r>
      <w:r w:rsidR="000D50D7" w:rsidRPr="000D50D7">
        <w:t xml:space="preserve"> </w:t>
      </w:r>
      <w:r w:rsidRPr="008C6D70">
        <w:t>of</w:t>
      </w:r>
      <w:r w:rsidR="000D50D7" w:rsidRPr="000D50D7">
        <w:t xml:space="preserve"> </w:t>
      </w:r>
      <w:r w:rsidRPr="008C6D70">
        <w:t>the</w:t>
      </w:r>
      <w:r w:rsidR="000D50D7" w:rsidRPr="000D50D7">
        <w:t xml:space="preserve"> </w:t>
      </w:r>
      <w:r w:rsidRPr="008C6D70">
        <w:t>start</w:t>
      </w:r>
      <w:r w:rsidR="000D50D7" w:rsidRPr="000D50D7">
        <w:t xml:space="preserve"> </w:t>
      </w:r>
      <w:r w:rsidRPr="008C6D70">
        <w:t>date</w:t>
      </w:r>
      <w:r w:rsidR="000D50D7" w:rsidRPr="000D50D7">
        <w:t xml:space="preserve"> </w:t>
      </w:r>
      <w:r w:rsidRPr="008C6D70">
        <w:t>and</w:t>
      </w:r>
      <w:r w:rsidR="000D50D7" w:rsidRPr="000D50D7">
        <w:t xml:space="preserve"> </w:t>
      </w:r>
      <w:r w:rsidRPr="008C6D70">
        <w:t>must</w:t>
      </w:r>
      <w:r w:rsidR="000D50D7" w:rsidRPr="000D50D7">
        <w:t xml:space="preserve"> </w:t>
      </w:r>
      <w:r w:rsidRPr="008C6D70">
        <w:t>ensure</w:t>
      </w:r>
      <w:r w:rsidR="000D50D7" w:rsidRPr="000D50D7">
        <w:t xml:space="preserve"> </w:t>
      </w:r>
      <w:r w:rsidRPr="008C6D70">
        <w:t>that</w:t>
      </w:r>
      <w:r w:rsidR="000D50D7" w:rsidRPr="000D50D7">
        <w:t xml:space="preserve"> </w:t>
      </w:r>
      <w:r w:rsidRPr="008C6D70">
        <w:t>copies</w:t>
      </w:r>
      <w:r w:rsidR="000D50D7" w:rsidRPr="000D50D7">
        <w:t xml:space="preserve"> </w:t>
      </w:r>
      <w:r w:rsidRPr="008C6D70">
        <w:t>of</w:t>
      </w:r>
      <w:r w:rsidR="000D50D7" w:rsidRPr="000D50D7">
        <w:t xml:space="preserve"> </w:t>
      </w:r>
      <w:r w:rsidRPr="008C6D70">
        <w:t>their</w:t>
      </w:r>
      <w:r w:rsidR="000D50D7" w:rsidRPr="000D50D7">
        <w:t xml:space="preserve"> </w:t>
      </w:r>
      <w:r w:rsidRPr="008C6D70">
        <w:t>written</w:t>
      </w:r>
      <w:r w:rsidR="000D50D7" w:rsidRPr="000D50D7">
        <w:t xml:space="preserve"> </w:t>
      </w:r>
      <w:r w:rsidRPr="008C6D70">
        <w:t>representations</w:t>
      </w:r>
      <w:r w:rsidR="000D50D7" w:rsidRPr="000D50D7">
        <w:t xml:space="preserve"> </w:t>
      </w:r>
      <w:r w:rsidRPr="008C6D70">
        <w:t>are</w:t>
      </w:r>
      <w:r w:rsidR="000D50D7" w:rsidRPr="000D50D7">
        <w:t xml:space="preserve"> </w:t>
      </w:r>
      <w:r w:rsidRPr="008C6D70">
        <w:t>sent</w:t>
      </w:r>
      <w:r w:rsidR="000D50D7" w:rsidRPr="000D50D7">
        <w:t xml:space="preserve"> </w:t>
      </w:r>
      <w:r w:rsidRPr="008C6D70">
        <w:t>to</w:t>
      </w:r>
      <w:r w:rsidR="000D50D7" w:rsidRPr="000D50D7">
        <w:t xml:space="preserve"> </w:t>
      </w:r>
      <w:r w:rsidRPr="008C6D70">
        <w:t>each</w:t>
      </w:r>
      <w:r w:rsidR="000D50D7" w:rsidRPr="000D50D7">
        <w:t xml:space="preserve"> </w:t>
      </w:r>
      <w:r w:rsidRPr="008C6D70">
        <w:t>other</w:t>
      </w:r>
      <w:r w:rsidR="000D50D7" w:rsidRPr="000D50D7">
        <w:t xml:space="preserve"> </w:t>
      </w:r>
      <w:r w:rsidRPr="008C6D70">
        <w:t>and</w:t>
      </w:r>
      <w:r w:rsidR="000D50D7" w:rsidRPr="000D50D7">
        <w:t xml:space="preserve"> </w:t>
      </w:r>
      <w:r w:rsidRPr="008C6D70">
        <w:t>to</w:t>
      </w:r>
      <w:r w:rsidR="000D50D7" w:rsidRPr="000D50D7">
        <w:t xml:space="preserve"> </w:t>
      </w:r>
      <w:r w:rsidRPr="008C6D70">
        <w:t>the</w:t>
      </w:r>
      <w:r w:rsidR="000D50D7" w:rsidRPr="000D50D7">
        <w:t xml:space="preserve"> </w:t>
      </w:r>
      <w:r w:rsidRPr="008C6D70">
        <w:t>undertaker</w:t>
      </w:r>
      <w:r w:rsidR="000D50D7" w:rsidRPr="000D50D7">
        <w:t xml:space="preserve"> </w:t>
      </w:r>
      <w:r w:rsidRPr="008C6D70">
        <w:t>on</w:t>
      </w:r>
      <w:r w:rsidR="000D50D7" w:rsidRPr="000D50D7">
        <w:t xml:space="preserve"> </w:t>
      </w:r>
      <w:r w:rsidRPr="008C6D70">
        <w:t>the</w:t>
      </w:r>
      <w:r w:rsidR="000D50D7" w:rsidRPr="000D50D7">
        <w:t xml:space="preserve"> </w:t>
      </w:r>
      <w:r w:rsidRPr="008C6D70">
        <w:t>day</w:t>
      </w:r>
      <w:r w:rsidR="000D50D7" w:rsidRPr="000D50D7">
        <w:t xml:space="preserve"> </w:t>
      </w:r>
      <w:r w:rsidRPr="008C6D70">
        <w:t>on</w:t>
      </w:r>
      <w:r w:rsidR="000D50D7" w:rsidRPr="000D50D7">
        <w:t xml:space="preserve"> </w:t>
      </w:r>
      <w:r w:rsidRPr="008C6D70">
        <w:t>which</w:t>
      </w:r>
      <w:r w:rsidR="000D50D7" w:rsidRPr="000D50D7">
        <w:t xml:space="preserve"> </w:t>
      </w:r>
      <w:r w:rsidRPr="008C6D70">
        <w:t>they</w:t>
      </w:r>
      <w:r w:rsidR="000D50D7" w:rsidRPr="000D50D7">
        <w:t xml:space="preserve"> </w:t>
      </w:r>
      <w:r w:rsidRPr="008C6D70">
        <w:t>are</w:t>
      </w:r>
      <w:r w:rsidR="000D50D7" w:rsidRPr="000D50D7">
        <w:t xml:space="preserve"> </w:t>
      </w:r>
      <w:r w:rsidRPr="008C6D70">
        <w:t>submitted</w:t>
      </w:r>
      <w:r w:rsidR="000D50D7" w:rsidRPr="000D50D7">
        <w:t xml:space="preserve"> </w:t>
      </w:r>
      <w:r w:rsidRPr="008C6D70">
        <w:t>to</w:t>
      </w:r>
      <w:r w:rsidR="000D50D7" w:rsidRPr="000D50D7">
        <w:t xml:space="preserve"> </w:t>
      </w:r>
      <w:r w:rsidRPr="008C6D70">
        <w:t>the</w:t>
      </w:r>
      <w:r w:rsidR="000D50D7" w:rsidRPr="000D50D7">
        <w:t xml:space="preserve"> </w:t>
      </w:r>
      <w:r w:rsidRPr="008C6D70">
        <w:t>appointed</w:t>
      </w:r>
      <w:r w:rsidR="000D50D7" w:rsidRPr="000D50D7">
        <w:t xml:space="preserve"> </w:t>
      </w:r>
      <w:r w:rsidRPr="008C6D70">
        <w:t>person</w:t>
      </w:r>
      <w:r>
        <w:t>;</w:t>
      </w:r>
      <w:bookmarkEnd w:id="1481"/>
    </w:p>
    <w:p w14:paraId="03419C7F" w14:textId="77777777" w:rsidR="00283174" w:rsidRDefault="00283174" w:rsidP="00283174">
      <w:pPr>
        <w:pStyle w:val="N3"/>
      </w:pPr>
      <w:bookmarkStart w:id="1482" w:name="_Ref94617106"/>
      <w:r>
        <w:t>the</w:t>
      </w:r>
      <w:r w:rsidR="000D50D7" w:rsidRPr="000D50D7">
        <w:t xml:space="preserve"> </w:t>
      </w:r>
      <w:r>
        <w:t>undertaker</w:t>
      </w:r>
      <w:r w:rsidR="000D50D7" w:rsidRPr="000D50D7">
        <w:t xml:space="preserve"> </w:t>
      </w:r>
      <w:r>
        <w:t>may</w:t>
      </w:r>
      <w:r w:rsidR="000D50D7" w:rsidRPr="000D50D7">
        <w:t xml:space="preserve"> </w:t>
      </w:r>
      <w:r>
        <w:t>make</w:t>
      </w:r>
      <w:r w:rsidR="000D50D7" w:rsidRPr="000D50D7">
        <w:t xml:space="preserve"> </w:t>
      </w:r>
      <w:r>
        <w:t>any</w:t>
      </w:r>
      <w:r w:rsidR="000D50D7" w:rsidRPr="000D50D7">
        <w:t xml:space="preserve"> </w:t>
      </w:r>
      <w:r>
        <w:t>counter-submissions</w:t>
      </w:r>
      <w:r w:rsidR="000D50D7" w:rsidRPr="000D50D7">
        <w:t xml:space="preserve"> </w:t>
      </w:r>
      <w:r>
        <w:t>to</w:t>
      </w:r>
      <w:r w:rsidR="000D50D7" w:rsidRPr="000D50D7">
        <w:t xml:space="preserve"> </w:t>
      </w:r>
      <w:r>
        <w:t>the</w:t>
      </w:r>
      <w:r w:rsidR="000D50D7" w:rsidRPr="000D50D7">
        <w:t xml:space="preserve"> </w:t>
      </w:r>
      <w:r>
        <w:t>appointed</w:t>
      </w:r>
      <w:r w:rsidR="000D50D7" w:rsidRPr="000D50D7">
        <w:t xml:space="preserve"> </w:t>
      </w:r>
      <w:r>
        <w:t>person</w:t>
      </w:r>
      <w:r w:rsidR="000D50D7" w:rsidRPr="000D50D7">
        <w:t xml:space="preserve"> </w:t>
      </w:r>
      <w:r>
        <w:t>within</w:t>
      </w:r>
      <w:r w:rsidR="000D50D7" w:rsidRPr="000D50D7">
        <w:t xml:space="preserve"> </w:t>
      </w:r>
      <w:r>
        <w:t>10</w:t>
      </w:r>
      <w:r w:rsidR="000D50D7" w:rsidRPr="000D50D7">
        <w:t xml:space="preserve"> </w:t>
      </w:r>
      <w:r>
        <w:t>working</w:t>
      </w:r>
      <w:r w:rsidR="000D50D7" w:rsidRPr="000D50D7">
        <w:t xml:space="preserve"> </w:t>
      </w:r>
      <w:r>
        <w:t>days</w:t>
      </w:r>
      <w:r w:rsidR="000D50D7" w:rsidRPr="000D50D7">
        <w:t xml:space="preserve"> </w:t>
      </w:r>
      <w:r>
        <w:t>of</w:t>
      </w:r>
      <w:r w:rsidR="000D50D7" w:rsidRPr="000D50D7">
        <w:t xml:space="preserve"> </w:t>
      </w:r>
      <w:r>
        <w:t>receipt</w:t>
      </w:r>
      <w:r w:rsidR="000D50D7" w:rsidRPr="000D50D7">
        <w:t xml:space="preserve"> </w:t>
      </w:r>
      <w:r>
        <w:t>of</w:t>
      </w:r>
      <w:r w:rsidR="000D50D7" w:rsidRPr="000D50D7">
        <w:t xml:space="preserve"> </w:t>
      </w:r>
      <w:r>
        <w:t>written</w:t>
      </w:r>
      <w:r w:rsidR="000D50D7" w:rsidRPr="000D50D7">
        <w:t xml:space="preserve"> </w:t>
      </w:r>
      <w:r>
        <w:t>representations</w:t>
      </w:r>
      <w:r w:rsidR="000D50D7" w:rsidRPr="000D50D7">
        <w:t xml:space="preserve"> </w:t>
      </w:r>
      <w:r>
        <w:t>pursuant</w:t>
      </w:r>
      <w:r w:rsidR="000D50D7" w:rsidRPr="000D50D7">
        <w:t xml:space="preserve"> </w:t>
      </w:r>
      <w:r>
        <w:t>to</w:t>
      </w:r>
      <w:r w:rsidR="000D50D7" w:rsidRPr="000D50D7">
        <w:t xml:space="preserve"> </w:t>
      </w:r>
      <w:r>
        <w:t>sub-paragraph</w:t>
      </w:r>
      <w:r w:rsidR="000D50D7" w:rsidRPr="000D50D7">
        <w:t xml:space="preserve"> </w:t>
      </w:r>
      <w:r>
        <w:fldChar w:fldCharType="begin"/>
      </w:r>
      <w:r>
        <w:instrText xml:space="preserve"> REF _Ref94617092 \r \h </w:instrText>
      </w:r>
      <w:r>
        <w:fldChar w:fldCharType="separate"/>
      </w:r>
      <w:r w:rsidR="000D50D7">
        <w:t>(c)</w:t>
      </w:r>
      <w:r>
        <w:fldChar w:fldCharType="end"/>
      </w:r>
      <w:r>
        <w:t>;</w:t>
      </w:r>
      <w:bookmarkEnd w:id="1482"/>
    </w:p>
    <w:p w14:paraId="071D59E8" w14:textId="77777777" w:rsidR="00283174" w:rsidRDefault="00283174" w:rsidP="00283174">
      <w:pPr>
        <w:pStyle w:val="N3"/>
      </w:pPr>
      <w:bookmarkStart w:id="1483" w:name="_Ref94617189"/>
      <w:r>
        <w:t>the</w:t>
      </w:r>
      <w:r w:rsidR="000D50D7" w:rsidRPr="000D50D7">
        <w:t xml:space="preserve"> </w:t>
      </w:r>
      <w:r>
        <w:t>appointed</w:t>
      </w:r>
      <w:r w:rsidR="000D50D7" w:rsidRPr="000D50D7">
        <w:t xml:space="preserve"> </w:t>
      </w:r>
      <w:r>
        <w:t>person</w:t>
      </w:r>
      <w:r w:rsidR="000D50D7" w:rsidRPr="000D50D7">
        <w:t xml:space="preserve"> </w:t>
      </w:r>
      <w:r>
        <w:t>must</w:t>
      </w:r>
      <w:r w:rsidR="000D50D7" w:rsidRPr="000D50D7">
        <w:t xml:space="preserve"> </w:t>
      </w:r>
      <w:r>
        <w:t>make</w:t>
      </w:r>
      <w:r w:rsidR="000D50D7" w:rsidRPr="000D50D7">
        <w:t xml:space="preserve"> </w:t>
      </w:r>
      <w:r>
        <w:t>their</w:t>
      </w:r>
      <w:r w:rsidR="000D50D7" w:rsidRPr="000D50D7">
        <w:t xml:space="preserve"> </w:t>
      </w:r>
      <w:r>
        <w:t>decision</w:t>
      </w:r>
      <w:r w:rsidR="000D50D7" w:rsidRPr="000D50D7">
        <w:t xml:space="preserve"> </w:t>
      </w:r>
      <w:r>
        <w:t>and</w:t>
      </w:r>
      <w:r w:rsidR="000D50D7" w:rsidRPr="000D50D7">
        <w:t xml:space="preserve"> </w:t>
      </w:r>
      <w:r>
        <w:t>notify</w:t>
      </w:r>
      <w:r w:rsidR="000D50D7" w:rsidRPr="000D50D7">
        <w:t xml:space="preserve"> </w:t>
      </w:r>
      <w:r>
        <w:t>it</w:t>
      </w:r>
      <w:r w:rsidR="000D50D7" w:rsidRPr="000D50D7">
        <w:t xml:space="preserve"> </w:t>
      </w:r>
      <w:r>
        <w:t>to</w:t>
      </w:r>
      <w:r w:rsidR="000D50D7" w:rsidRPr="000D50D7">
        <w:t xml:space="preserve"> </w:t>
      </w:r>
      <w:r>
        <w:t>the</w:t>
      </w:r>
      <w:r w:rsidR="000D50D7" w:rsidRPr="000D50D7">
        <w:t xml:space="preserve"> </w:t>
      </w:r>
      <w:r>
        <w:t>appeal</w:t>
      </w:r>
      <w:r w:rsidR="000D50D7" w:rsidRPr="000D50D7">
        <w:t xml:space="preserve"> </w:t>
      </w:r>
      <w:r>
        <w:t>parties,</w:t>
      </w:r>
      <w:r w:rsidR="000D50D7" w:rsidRPr="000D50D7">
        <w:t xml:space="preserve"> </w:t>
      </w:r>
      <w:r>
        <w:t>with</w:t>
      </w:r>
      <w:r w:rsidR="000D50D7" w:rsidRPr="000D50D7">
        <w:t xml:space="preserve"> </w:t>
      </w:r>
      <w:r>
        <w:t>reasons,</w:t>
      </w:r>
      <w:r w:rsidR="000D50D7" w:rsidRPr="000D50D7">
        <w:t xml:space="preserve"> </w:t>
      </w:r>
      <w:r>
        <w:t>as</w:t>
      </w:r>
      <w:r w:rsidR="000D50D7" w:rsidRPr="000D50D7">
        <w:t xml:space="preserve"> </w:t>
      </w:r>
      <w:r>
        <w:t>soon</w:t>
      </w:r>
      <w:r w:rsidR="000D50D7" w:rsidRPr="000D50D7">
        <w:t xml:space="preserve"> </w:t>
      </w:r>
      <w:r>
        <w:t>as</w:t>
      </w:r>
      <w:r w:rsidR="000D50D7" w:rsidRPr="000D50D7">
        <w:t xml:space="preserve"> </w:t>
      </w:r>
      <w:r>
        <w:t>reasonably</w:t>
      </w:r>
      <w:r w:rsidR="000D50D7" w:rsidRPr="000D50D7">
        <w:t xml:space="preserve"> </w:t>
      </w:r>
      <w:r>
        <w:t>practicable</w:t>
      </w:r>
      <w:r w:rsidR="000D50D7" w:rsidRPr="000D50D7">
        <w:t xml:space="preserve"> </w:t>
      </w:r>
      <w:r>
        <w:t>and</w:t>
      </w:r>
      <w:r w:rsidR="000D50D7" w:rsidRPr="000D50D7">
        <w:t xml:space="preserve"> </w:t>
      </w:r>
      <w:r>
        <w:t>in</w:t>
      </w:r>
      <w:r w:rsidR="000D50D7" w:rsidRPr="000D50D7">
        <w:t xml:space="preserve"> </w:t>
      </w:r>
      <w:r>
        <w:t>any</w:t>
      </w:r>
      <w:r w:rsidR="000D50D7" w:rsidRPr="000D50D7">
        <w:t xml:space="preserve"> </w:t>
      </w:r>
      <w:r>
        <w:t>event</w:t>
      </w:r>
      <w:r w:rsidR="000D50D7" w:rsidRPr="000D50D7">
        <w:t xml:space="preserve"> </w:t>
      </w:r>
      <w:r>
        <w:t>within</w:t>
      </w:r>
      <w:r w:rsidR="000D50D7" w:rsidRPr="000D50D7">
        <w:t xml:space="preserve"> </w:t>
      </w:r>
      <w:r>
        <w:t>30</w:t>
      </w:r>
      <w:r w:rsidR="000D50D7" w:rsidRPr="000D50D7">
        <w:t xml:space="preserve"> </w:t>
      </w:r>
      <w:r>
        <w:t>working</w:t>
      </w:r>
      <w:r w:rsidR="000D50D7" w:rsidRPr="000D50D7">
        <w:t xml:space="preserve"> </w:t>
      </w:r>
      <w:r>
        <w:t>days</w:t>
      </w:r>
      <w:r w:rsidR="000D50D7" w:rsidRPr="000D50D7">
        <w:t xml:space="preserve"> </w:t>
      </w:r>
      <w:r>
        <w:t>of</w:t>
      </w:r>
      <w:r w:rsidR="000D50D7" w:rsidRPr="000D50D7">
        <w:t xml:space="preserve"> </w:t>
      </w:r>
      <w:r>
        <w:t>the</w:t>
      </w:r>
      <w:r w:rsidR="000D50D7" w:rsidRPr="000D50D7">
        <w:t xml:space="preserve"> </w:t>
      </w:r>
      <w:r>
        <w:t>deadline</w:t>
      </w:r>
      <w:r w:rsidR="000D50D7" w:rsidRPr="000D50D7">
        <w:t xml:space="preserve"> </w:t>
      </w:r>
      <w:r>
        <w:t>for</w:t>
      </w:r>
      <w:r w:rsidR="000D50D7" w:rsidRPr="000D50D7">
        <w:t xml:space="preserve"> </w:t>
      </w:r>
      <w:r>
        <w:t>the</w:t>
      </w:r>
      <w:r w:rsidR="000D50D7" w:rsidRPr="000D50D7">
        <w:t xml:space="preserve"> </w:t>
      </w:r>
      <w:r>
        <w:t>receipt</w:t>
      </w:r>
      <w:r w:rsidR="000D50D7" w:rsidRPr="000D50D7">
        <w:t xml:space="preserve"> </w:t>
      </w:r>
      <w:r>
        <w:t>of</w:t>
      </w:r>
      <w:r w:rsidR="000D50D7" w:rsidRPr="000D50D7">
        <w:t xml:space="preserve"> </w:t>
      </w:r>
      <w:r>
        <w:t>counter-submissions</w:t>
      </w:r>
      <w:r w:rsidR="000D50D7" w:rsidRPr="000D50D7">
        <w:t xml:space="preserve"> </w:t>
      </w:r>
      <w:r>
        <w:t>pursuant</w:t>
      </w:r>
      <w:r w:rsidR="000D50D7" w:rsidRPr="000D50D7">
        <w:t xml:space="preserve"> </w:t>
      </w:r>
      <w:r>
        <w:t>to</w:t>
      </w:r>
      <w:r w:rsidR="000D50D7" w:rsidRPr="000D50D7">
        <w:t xml:space="preserve"> </w:t>
      </w:r>
      <w:r>
        <w:t>sub-paragraph</w:t>
      </w:r>
      <w:r w:rsidR="000D50D7" w:rsidRPr="000D50D7">
        <w:t xml:space="preserve"> </w:t>
      </w:r>
      <w:r>
        <w:fldChar w:fldCharType="begin"/>
      </w:r>
      <w:r>
        <w:instrText xml:space="preserve"> REF _Ref94617106 \r \h </w:instrText>
      </w:r>
      <w:r>
        <w:fldChar w:fldCharType="separate"/>
      </w:r>
      <w:r w:rsidR="000D50D7">
        <w:t>(d)</w:t>
      </w:r>
      <w:r>
        <w:fldChar w:fldCharType="end"/>
      </w:r>
      <w:r>
        <w:t>;</w:t>
      </w:r>
      <w:r w:rsidR="000D50D7" w:rsidRPr="000D50D7">
        <w:t xml:space="preserve"> </w:t>
      </w:r>
      <w:r>
        <w:t>and</w:t>
      </w:r>
      <w:bookmarkEnd w:id="1483"/>
    </w:p>
    <w:p w14:paraId="0C0EBB61" w14:textId="77777777" w:rsidR="00283174" w:rsidRDefault="00283174" w:rsidP="00283174">
      <w:pPr>
        <w:pStyle w:val="N3"/>
      </w:pPr>
      <w:r>
        <w:t>the</w:t>
      </w:r>
      <w:r w:rsidR="000D50D7" w:rsidRPr="000D50D7">
        <w:t xml:space="preserve"> </w:t>
      </w:r>
      <w:r>
        <w:t>appointment</w:t>
      </w:r>
      <w:r w:rsidR="000D50D7" w:rsidRPr="000D50D7">
        <w:t xml:space="preserve"> </w:t>
      </w:r>
      <w:r>
        <w:t>of</w:t>
      </w:r>
      <w:r w:rsidR="000D50D7" w:rsidRPr="000D50D7">
        <w:t xml:space="preserve"> </w:t>
      </w:r>
      <w:r>
        <w:t>the</w:t>
      </w:r>
      <w:r w:rsidR="000D50D7" w:rsidRPr="000D50D7">
        <w:t xml:space="preserve"> </w:t>
      </w:r>
      <w:r>
        <w:t>person</w:t>
      </w:r>
      <w:r w:rsidR="000D50D7" w:rsidRPr="000D50D7">
        <w:t xml:space="preserve"> </w:t>
      </w:r>
      <w:r>
        <w:t>pursuant</w:t>
      </w:r>
      <w:r w:rsidR="000D50D7" w:rsidRPr="000D50D7">
        <w:t xml:space="preserve"> </w:t>
      </w:r>
      <w:r>
        <w:t>to</w:t>
      </w:r>
      <w:r w:rsidR="000D50D7" w:rsidRPr="000D50D7">
        <w:t xml:space="preserve"> </w:t>
      </w:r>
      <w:r>
        <w:t>sub-paragraph</w:t>
      </w:r>
      <w:r w:rsidR="000D50D7" w:rsidRPr="000D50D7">
        <w:t xml:space="preserve"> </w:t>
      </w:r>
      <w:r>
        <w:fldChar w:fldCharType="begin"/>
      </w:r>
      <w:r>
        <w:instrText xml:space="preserve"> REF _Ref94617119 \r \h </w:instrText>
      </w:r>
      <w:r>
        <w:fldChar w:fldCharType="separate"/>
      </w:r>
      <w:r w:rsidR="000D50D7">
        <w:t>(b)</w:t>
      </w:r>
      <w:r>
        <w:fldChar w:fldCharType="end"/>
      </w:r>
      <w:r w:rsidR="000D50D7" w:rsidRPr="000D50D7">
        <w:t xml:space="preserve"> </w:t>
      </w:r>
      <w:r>
        <w:t>may</w:t>
      </w:r>
      <w:r w:rsidR="000D50D7" w:rsidRPr="000D50D7">
        <w:t xml:space="preserve"> </w:t>
      </w:r>
      <w:r>
        <w:t>be</w:t>
      </w:r>
      <w:r w:rsidR="000D50D7" w:rsidRPr="000D50D7">
        <w:t xml:space="preserve"> </w:t>
      </w:r>
      <w:r>
        <w:t>undertaken</w:t>
      </w:r>
      <w:r w:rsidR="000D50D7" w:rsidRPr="000D50D7">
        <w:t xml:space="preserve"> </w:t>
      </w:r>
      <w:r>
        <w:t>by</w:t>
      </w:r>
      <w:r w:rsidR="000D50D7" w:rsidRPr="000D50D7">
        <w:t xml:space="preserve"> </w:t>
      </w:r>
      <w:r>
        <w:t>a</w:t>
      </w:r>
      <w:r w:rsidR="000D50D7" w:rsidRPr="000D50D7">
        <w:t xml:space="preserve"> </w:t>
      </w:r>
      <w:r>
        <w:t>person</w:t>
      </w:r>
      <w:r w:rsidR="000D50D7" w:rsidRPr="000D50D7">
        <w:t xml:space="preserve"> </w:t>
      </w:r>
      <w:r>
        <w:t>appointed</w:t>
      </w:r>
      <w:r w:rsidR="000D50D7" w:rsidRPr="000D50D7">
        <w:t xml:space="preserve"> </w:t>
      </w:r>
      <w:r>
        <w:t>by</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r w:rsidR="000D50D7" w:rsidRPr="000D50D7">
        <w:t xml:space="preserve"> </w:t>
      </w:r>
      <w:r>
        <w:t>for</w:t>
      </w:r>
      <w:r w:rsidR="000D50D7" w:rsidRPr="000D50D7">
        <w:t xml:space="preserve"> </w:t>
      </w:r>
      <w:r>
        <w:t>this</w:t>
      </w:r>
      <w:r w:rsidR="000D50D7" w:rsidRPr="000D50D7">
        <w:t xml:space="preserve"> </w:t>
      </w:r>
      <w:r>
        <w:t>purpose</w:t>
      </w:r>
      <w:r w:rsidR="000D50D7" w:rsidRPr="000D50D7">
        <w:t xml:space="preserve"> </w:t>
      </w:r>
      <w:r>
        <w:t>instead</w:t>
      </w:r>
      <w:r w:rsidR="000D50D7" w:rsidRPr="000D50D7">
        <w:t xml:space="preserve"> </w:t>
      </w:r>
      <w:r>
        <w:t>of</w:t>
      </w:r>
      <w:r w:rsidR="000D50D7" w:rsidRPr="000D50D7">
        <w:t xml:space="preserve"> </w:t>
      </w:r>
      <w:r>
        <w:t>by</w:t>
      </w:r>
      <w:r w:rsidR="000D50D7" w:rsidRPr="000D50D7">
        <w:t xml:space="preserve"> </w:t>
      </w:r>
      <w:r>
        <w:t>the</w:t>
      </w:r>
      <w:r w:rsidR="000D50D7" w:rsidRPr="000D50D7">
        <w:t xml:space="preserve"> </w:t>
      </w:r>
      <w:r>
        <w:t>Secretary</w:t>
      </w:r>
      <w:r w:rsidR="000D50D7" w:rsidRPr="000D50D7">
        <w:t xml:space="preserve"> </w:t>
      </w:r>
      <w:r>
        <w:t>of</w:t>
      </w:r>
      <w:r w:rsidR="000D50D7" w:rsidRPr="000D50D7">
        <w:t xml:space="preserve"> </w:t>
      </w:r>
      <w:r>
        <w:t>State.</w:t>
      </w:r>
    </w:p>
    <w:p w14:paraId="2C373526" w14:textId="77777777" w:rsidR="00283174" w:rsidRDefault="00283174" w:rsidP="00283174">
      <w:pPr>
        <w:pStyle w:val="N2"/>
      </w:pPr>
      <w:bookmarkStart w:id="1484" w:name="_Ref94617146"/>
      <w:r w:rsidRPr="00AF6FCE">
        <w:t>In</w:t>
      </w:r>
      <w:r w:rsidR="000D50D7" w:rsidRPr="000D50D7">
        <w:t xml:space="preserve"> </w:t>
      </w:r>
      <w:r w:rsidRPr="00AF6FCE">
        <w:t>the</w:t>
      </w:r>
      <w:r w:rsidR="000D50D7" w:rsidRPr="000D50D7">
        <w:t xml:space="preserve"> </w:t>
      </w:r>
      <w:r w:rsidRPr="00AF6FCE">
        <w:t>event</w:t>
      </w:r>
      <w:r w:rsidR="000D50D7" w:rsidRPr="000D50D7">
        <w:t xml:space="preserve"> </w:t>
      </w:r>
      <w:r w:rsidRPr="00AF6FCE">
        <w:t>that</w:t>
      </w:r>
      <w:r w:rsidR="000D50D7" w:rsidRPr="000D50D7">
        <w:t xml:space="preserve"> </w:t>
      </w:r>
      <w:r w:rsidRPr="00AF6FCE">
        <w:t>the</w:t>
      </w:r>
      <w:r w:rsidR="000D50D7" w:rsidRPr="000D50D7">
        <w:t xml:space="preserve"> </w:t>
      </w:r>
      <w:r w:rsidRPr="00AF6FCE">
        <w:t>appointed</w:t>
      </w:r>
      <w:r w:rsidR="000D50D7" w:rsidRPr="000D50D7">
        <w:t xml:space="preserve"> </w:t>
      </w:r>
      <w:r w:rsidRPr="00AF6FCE">
        <w:t>person</w:t>
      </w:r>
      <w:r w:rsidR="000D50D7" w:rsidRPr="000D50D7">
        <w:t xml:space="preserve"> </w:t>
      </w:r>
      <w:r w:rsidRPr="00AF6FCE">
        <w:t>considers</w:t>
      </w:r>
      <w:r w:rsidR="000D50D7" w:rsidRPr="000D50D7">
        <w:t xml:space="preserve"> </w:t>
      </w:r>
      <w:r w:rsidRPr="00AF6FCE">
        <w:t>that</w:t>
      </w:r>
      <w:r w:rsidR="000D50D7" w:rsidRPr="000D50D7">
        <w:t xml:space="preserve"> </w:t>
      </w:r>
      <w:r w:rsidRPr="00AF6FCE">
        <w:t>further</w:t>
      </w:r>
      <w:r w:rsidR="000D50D7" w:rsidRPr="000D50D7">
        <w:t xml:space="preserve"> </w:t>
      </w:r>
      <w:r w:rsidRPr="00AF6FCE">
        <w:t>information</w:t>
      </w:r>
      <w:r w:rsidR="000D50D7" w:rsidRPr="000D50D7">
        <w:t xml:space="preserve"> </w:t>
      </w:r>
      <w:r w:rsidRPr="00AF6FCE">
        <w:t>is</w:t>
      </w:r>
      <w:r w:rsidR="000D50D7" w:rsidRPr="000D50D7">
        <w:t xml:space="preserve"> </w:t>
      </w:r>
      <w:r w:rsidRPr="00AF6FCE">
        <w:t>necessary</w:t>
      </w:r>
      <w:r w:rsidR="000D50D7" w:rsidRPr="000D50D7">
        <w:t xml:space="preserve"> </w:t>
      </w:r>
      <w:r w:rsidRPr="00AF6FCE">
        <w:t>to</w:t>
      </w:r>
      <w:r w:rsidR="000D50D7" w:rsidRPr="000D50D7">
        <w:t xml:space="preserve"> </w:t>
      </w:r>
      <w:r w:rsidRPr="00AF6FCE">
        <w:t>enable</w:t>
      </w:r>
      <w:r w:rsidR="000D50D7" w:rsidRPr="000D50D7">
        <w:t xml:space="preserve"> </w:t>
      </w:r>
      <w:r w:rsidRPr="00AF6FCE">
        <w:t>the</w:t>
      </w:r>
      <w:r w:rsidR="000D50D7" w:rsidRPr="000D50D7">
        <w:t xml:space="preserve"> </w:t>
      </w:r>
      <w:r w:rsidRPr="00AF6FCE">
        <w:t>appointed</w:t>
      </w:r>
      <w:r w:rsidR="000D50D7" w:rsidRPr="000D50D7">
        <w:t xml:space="preserve"> </w:t>
      </w:r>
      <w:r w:rsidRPr="00AF6FCE">
        <w:t>person</w:t>
      </w:r>
      <w:r w:rsidR="000D50D7" w:rsidRPr="000D50D7">
        <w:t xml:space="preserve"> </w:t>
      </w:r>
      <w:r w:rsidRPr="00AF6FCE">
        <w:t>to</w:t>
      </w:r>
      <w:r w:rsidR="000D50D7" w:rsidRPr="000D50D7">
        <w:t xml:space="preserve"> </w:t>
      </w:r>
      <w:r w:rsidRPr="00AF6FCE">
        <w:t>consider</w:t>
      </w:r>
      <w:r w:rsidR="000D50D7" w:rsidRPr="000D50D7">
        <w:t xml:space="preserve"> </w:t>
      </w:r>
      <w:r w:rsidRPr="00AF6FCE">
        <w:t>the</w:t>
      </w:r>
      <w:r w:rsidR="000D50D7" w:rsidRPr="000D50D7">
        <w:t xml:space="preserve"> </w:t>
      </w:r>
      <w:r w:rsidRPr="00AF6FCE">
        <w:t>appeal</w:t>
      </w:r>
      <w:r w:rsidR="000D50D7" w:rsidRPr="000D50D7">
        <w:t xml:space="preserve"> </w:t>
      </w:r>
      <w:r w:rsidRPr="00AF6FCE">
        <w:t>they</w:t>
      </w:r>
      <w:r w:rsidR="000D50D7" w:rsidRPr="000D50D7">
        <w:t xml:space="preserve"> </w:t>
      </w:r>
      <w:r w:rsidRPr="00AF6FCE">
        <w:t>must,</w:t>
      </w:r>
      <w:r w:rsidR="000D50D7" w:rsidRPr="000D50D7">
        <w:t xml:space="preserve"> </w:t>
      </w:r>
      <w:r w:rsidRPr="00AF6FCE">
        <w:t>within</w:t>
      </w:r>
      <w:r w:rsidR="000D50D7" w:rsidRPr="000D50D7">
        <w:t xml:space="preserve"> </w:t>
      </w:r>
      <w:r w:rsidRPr="00AF6FCE">
        <w:t>five</w:t>
      </w:r>
      <w:r w:rsidR="000D50D7" w:rsidRPr="000D50D7">
        <w:t xml:space="preserve"> </w:t>
      </w:r>
      <w:r w:rsidRPr="00AF6FCE">
        <w:t>working</w:t>
      </w:r>
      <w:r w:rsidR="000D50D7" w:rsidRPr="000D50D7">
        <w:t xml:space="preserve"> </w:t>
      </w:r>
      <w:r w:rsidRPr="00AF6FCE">
        <w:t>days</w:t>
      </w:r>
      <w:r w:rsidR="000D50D7" w:rsidRPr="000D50D7">
        <w:t xml:space="preserve"> </w:t>
      </w:r>
      <w:r w:rsidRPr="00AF6FCE">
        <w:t>of</w:t>
      </w:r>
      <w:r w:rsidR="000D50D7" w:rsidRPr="000D50D7">
        <w:t xml:space="preserve"> </w:t>
      </w:r>
      <w:r w:rsidRPr="00AF6FCE">
        <w:t>the</w:t>
      </w:r>
      <w:r w:rsidR="000D50D7" w:rsidRPr="000D50D7">
        <w:t xml:space="preserve"> </w:t>
      </w:r>
      <w:r w:rsidRPr="00AF6FCE">
        <w:t>appointed</w:t>
      </w:r>
      <w:r w:rsidR="000D50D7" w:rsidRPr="000D50D7">
        <w:t xml:space="preserve"> </w:t>
      </w:r>
      <w:r w:rsidRPr="00AF6FCE">
        <w:t>person’s</w:t>
      </w:r>
      <w:r w:rsidR="000D50D7" w:rsidRPr="000D50D7">
        <w:t xml:space="preserve"> </w:t>
      </w:r>
      <w:r w:rsidRPr="00AF6FCE">
        <w:t>appointment,</w:t>
      </w:r>
      <w:r w:rsidR="000D50D7" w:rsidRPr="000D50D7">
        <w:t xml:space="preserve"> </w:t>
      </w:r>
      <w:r w:rsidRPr="00AF6FCE">
        <w:t>notify</w:t>
      </w:r>
      <w:r w:rsidR="000D50D7" w:rsidRPr="000D50D7">
        <w:t xml:space="preserve"> </w:t>
      </w:r>
      <w:r w:rsidRPr="00AF6FCE">
        <w:t>the</w:t>
      </w:r>
      <w:r w:rsidR="000D50D7" w:rsidRPr="000D50D7">
        <w:t xml:space="preserve"> </w:t>
      </w:r>
      <w:r w:rsidRPr="00AF6FCE">
        <w:t>appeal</w:t>
      </w:r>
      <w:r w:rsidR="000D50D7" w:rsidRPr="000D50D7">
        <w:t xml:space="preserve"> </w:t>
      </w:r>
      <w:r w:rsidRPr="00AF6FCE">
        <w:t>parties</w:t>
      </w:r>
      <w:r w:rsidR="000D50D7" w:rsidRPr="000D50D7">
        <w:t xml:space="preserve"> </w:t>
      </w:r>
      <w:r w:rsidRPr="00AF6FCE">
        <w:t>in</w:t>
      </w:r>
      <w:r w:rsidR="000D50D7" w:rsidRPr="000D50D7">
        <w:t xml:space="preserve"> </w:t>
      </w:r>
      <w:r w:rsidRPr="00AF6FCE">
        <w:t>writing</w:t>
      </w:r>
      <w:r w:rsidR="000D50D7" w:rsidRPr="000D50D7">
        <w:t xml:space="preserve"> </w:t>
      </w:r>
      <w:r w:rsidRPr="00AF6FCE">
        <w:t>specifying</w:t>
      </w:r>
      <w:r w:rsidR="000D50D7" w:rsidRPr="000D50D7">
        <w:t xml:space="preserve"> </w:t>
      </w:r>
      <w:r w:rsidRPr="00AF6FCE">
        <w:t>the</w:t>
      </w:r>
      <w:r w:rsidR="000D50D7" w:rsidRPr="000D50D7">
        <w:t xml:space="preserve"> </w:t>
      </w:r>
      <w:r w:rsidRPr="00AF6FCE">
        <w:t>further</w:t>
      </w:r>
      <w:r w:rsidR="000D50D7" w:rsidRPr="000D50D7">
        <w:t xml:space="preserve"> </w:t>
      </w:r>
      <w:r w:rsidRPr="00AF6FCE">
        <w:t>information</w:t>
      </w:r>
      <w:r w:rsidR="000D50D7" w:rsidRPr="000D50D7">
        <w:t xml:space="preserve"> </w:t>
      </w:r>
      <w:r w:rsidRPr="00AF6FCE">
        <w:t>required</w:t>
      </w:r>
      <w:r>
        <w:t>.</w:t>
      </w:r>
      <w:bookmarkEnd w:id="1484"/>
    </w:p>
    <w:p w14:paraId="5CFEB0DF" w14:textId="77777777" w:rsidR="00283174" w:rsidRDefault="00283174" w:rsidP="00283174">
      <w:pPr>
        <w:pStyle w:val="N2"/>
      </w:pPr>
      <w:r>
        <w:t>Any</w:t>
      </w:r>
      <w:r w:rsidR="000D50D7" w:rsidRPr="000D50D7">
        <w:t xml:space="preserve"> </w:t>
      </w:r>
      <w:r>
        <w:t>further</w:t>
      </w:r>
      <w:r w:rsidR="000D50D7" w:rsidRPr="000D50D7">
        <w:t xml:space="preserve"> </w:t>
      </w:r>
      <w:r>
        <w:t>information</w:t>
      </w:r>
      <w:r w:rsidR="000D50D7" w:rsidRPr="000D50D7">
        <w:t xml:space="preserve"> </w:t>
      </w:r>
      <w:r>
        <w:t>required</w:t>
      </w:r>
      <w:r w:rsidR="000D50D7" w:rsidRPr="000D50D7">
        <w:t xml:space="preserve"> </w:t>
      </w:r>
      <w:r>
        <w:t>pursuant</w:t>
      </w:r>
      <w:r w:rsidR="000D50D7" w:rsidRPr="000D50D7">
        <w:t xml:space="preserve"> </w:t>
      </w:r>
      <w:r>
        <w:t>to</w:t>
      </w:r>
      <w:r w:rsidR="000D50D7" w:rsidRPr="000D50D7">
        <w:t xml:space="preserve"> </w:t>
      </w:r>
      <w:r>
        <w:t>sub-paragraph</w:t>
      </w:r>
      <w:r w:rsidR="000D50D7" w:rsidRPr="000D50D7">
        <w:t xml:space="preserve"> </w:t>
      </w:r>
      <w:r>
        <w:fldChar w:fldCharType="begin"/>
      </w:r>
      <w:r>
        <w:instrText xml:space="preserve"> REF _Ref94617146 \r \h </w:instrText>
      </w:r>
      <w:r>
        <w:fldChar w:fldCharType="separate"/>
      </w:r>
      <w:r w:rsidR="000D50D7">
        <w:t>(3)</w:t>
      </w:r>
      <w:r>
        <w:fldChar w:fldCharType="end"/>
      </w:r>
      <w:r w:rsidR="000D50D7" w:rsidRPr="000D50D7">
        <w:t xml:space="preserve"> </w:t>
      </w:r>
      <w:r>
        <w:t>must</w:t>
      </w:r>
      <w:r w:rsidR="000D50D7" w:rsidRPr="000D50D7">
        <w:t xml:space="preserve"> </w:t>
      </w:r>
      <w:r>
        <w:t>be</w:t>
      </w:r>
      <w:r w:rsidR="000D50D7" w:rsidRPr="000D50D7">
        <w:t xml:space="preserve"> </w:t>
      </w:r>
      <w:r>
        <w:t>provided</w:t>
      </w:r>
      <w:r w:rsidR="000D50D7" w:rsidRPr="000D50D7">
        <w:t xml:space="preserve"> </w:t>
      </w:r>
      <w:r>
        <w:t>by</w:t>
      </w:r>
      <w:r w:rsidR="000D50D7" w:rsidRPr="000D50D7">
        <w:t xml:space="preserve"> </w:t>
      </w:r>
      <w:r>
        <w:t>the</w:t>
      </w:r>
      <w:r w:rsidR="000D50D7" w:rsidRPr="000D50D7">
        <w:t xml:space="preserve"> </w:t>
      </w:r>
      <w:r>
        <w:t>relevant</w:t>
      </w:r>
      <w:r w:rsidR="000D50D7" w:rsidRPr="000D50D7">
        <w:t xml:space="preserve"> </w:t>
      </w:r>
      <w:r>
        <w:t>party</w:t>
      </w:r>
      <w:r w:rsidR="000D50D7" w:rsidRPr="000D50D7">
        <w:t xml:space="preserve"> </w:t>
      </w:r>
      <w:r>
        <w:t>to</w:t>
      </w:r>
      <w:r w:rsidR="000D50D7" w:rsidRPr="000D50D7">
        <w:t xml:space="preserve"> </w:t>
      </w:r>
      <w:r>
        <w:t>the</w:t>
      </w:r>
      <w:r w:rsidR="000D50D7" w:rsidRPr="000D50D7">
        <w:t xml:space="preserve"> </w:t>
      </w:r>
      <w:r>
        <w:t>appointed</w:t>
      </w:r>
      <w:r w:rsidR="000D50D7" w:rsidRPr="000D50D7">
        <w:t xml:space="preserve"> </w:t>
      </w:r>
      <w:r>
        <w:t>person</w:t>
      </w:r>
      <w:r w:rsidR="000D50D7" w:rsidRPr="000D50D7">
        <w:t xml:space="preserve"> </w:t>
      </w:r>
      <w:r>
        <w:t>and</w:t>
      </w:r>
      <w:r w:rsidR="000D50D7" w:rsidRPr="000D50D7">
        <w:t xml:space="preserve"> </w:t>
      </w:r>
      <w:r>
        <w:t>the</w:t>
      </w:r>
      <w:r w:rsidR="000D50D7" w:rsidRPr="000D50D7">
        <w:t xml:space="preserve"> </w:t>
      </w:r>
      <w:r>
        <w:t>other</w:t>
      </w:r>
      <w:r w:rsidR="000D50D7" w:rsidRPr="000D50D7">
        <w:t xml:space="preserve"> </w:t>
      </w:r>
      <w:r>
        <w:t>appeal</w:t>
      </w:r>
      <w:r w:rsidR="000D50D7" w:rsidRPr="000D50D7">
        <w:t xml:space="preserve"> </w:t>
      </w:r>
      <w:r>
        <w:t>parties</w:t>
      </w:r>
      <w:r w:rsidR="000D50D7" w:rsidRPr="000D50D7">
        <w:t xml:space="preserve"> </w:t>
      </w:r>
      <w:r>
        <w:t>on</w:t>
      </w:r>
      <w:r w:rsidR="000D50D7" w:rsidRPr="000D50D7">
        <w:t xml:space="preserve"> </w:t>
      </w:r>
      <w:r>
        <w:t>the</w:t>
      </w:r>
      <w:r w:rsidR="000D50D7" w:rsidRPr="000D50D7">
        <w:t xml:space="preserve"> </w:t>
      </w:r>
      <w:r>
        <w:t>date</w:t>
      </w:r>
      <w:r w:rsidR="000D50D7" w:rsidRPr="000D50D7">
        <w:t xml:space="preserve"> </w:t>
      </w:r>
      <w:r>
        <w:t>specified</w:t>
      </w:r>
      <w:r w:rsidR="000D50D7" w:rsidRPr="000D50D7">
        <w:t xml:space="preserve"> </w:t>
      </w:r>
      <w:r>
        <w:t>by</w:t>
      </w:r>
      <w:r w:rsidR="000D50D7" w:rsidRPr="000D50D7">
        <w:t xml:space="preserve"> </w:t>
      </w:r>
      <w:r>
        <w:t>the</w:t>
      </w:r>
      <w:r w:rsidR="000D50D7" w:rsidRPr="000D50D7">
        <w:t xml:space="preserve"> </w:t>
      </w:r>
      <w:r>
        <w:t>appointed</w:t>
      </w:r>
      <w:r w:rsidR="000D50D7" w:rsidRPr="000D50D7">
        <w:t xml:space="preserve"> </w:t>
      </w:r>
      <w:r>
        <w:t>person</w:t>
      </w:r>
      <w:r w:rsidR="000D50D7" w:rsidRPr="000D50D7">
        <w:t xml:space="preserve"> </w:t>
      </w:r>
      <w:r>
        <w:t>(the</w:t>
      </w:r>
      <w:r w:rsidR="000D50D7" w:rsidRPr="000D50D7">
        <w:t xml:space="preserve"> </w:t>
      </w:r>
      <w:r>
        <w:t>“specified</w:t>
      </w:r>
      <w:r w:rsidR="000D50D7" w:rsidRPr="000D50D7">
        <w:t xml:space="preserve"> </w:t>
      </w:r>
      <w:r>
        <w:t>date”),</w:t>
      </w:r>
      <w:r w:rsidR="000D50D7" w:rsidRPr="000D50D7">
        <w:t xml:space="preserve"> </w:t>
      </w:r>
      <w:r>
        <w:t>and</w:t>
      </w:r>
      <w:r w:rsidR="000D50D7" w:rsidRPr="000D50D7">
        <w:t xml:space="preserve"> </w:t>
      </w:r>
      <w:r>
        <w:t>the</w:t>
      </w:r>
      <w:r w:rsidR="000D50D7" w:rsidRPr="000D50D7">
        <w:t xml:space="preserve"> </w:t>
      </w:r>
      <w:r>
        <w:t>appointed</w:t>
      </w:r>
      <w:r w:rsidR="000D50D7" w:rsidRPr="000D50D7">
        <w:t xml:space="preserve"> </w:t>
      </w:r>
      <w:r>
        <w:t>person</w:t>
      </w:r>
      <w:r w:rsidR="000D50D7" w:rsidRPr="000D50D7">
        <w:t xml:space="preserve"> </w:t>
      </w:r>
      <w:r>
        <w:t>must</w:t>
      </w:r>
      <w:r w:rsidR="000D50D7" w:rsidRPr="000D50D7">
        <w:t xml:space="preserve"> </w:t>
      </w:r>
      <w:r>
        <w:t>notify</w:t>
      </w:r>
      <w:r w:rsidR="000D50D7" w:rsidRPr="000D50D7">
        <w:t xml:space="preserve"> </w:t>
      </w:r>
      <w:r>
        <w:t>the</w:t>
      </w:r>
      <w:r w:rsidR="000D50D7" w:rsidRPr="000D50D7">
        <w:t xml:space="preserve"> </w:t>
      </w:r>
      <w:r>
        <w:t>appeal</w:t>
      </w:r>
      <w:r w:rsidR="000D50D7" w:rsidRPr="000D50D7">
        <w:t xml:space="preserve"> </w:t>
      </w:r>
      <w:r>
        <w:t>parties</w:t>
      </w:r>
      <w:r w:rsidR="000D50D7" w:rsidRPr="000D50D7">
        <w:t xml:space="preserve"> </w:t>
      </w:r>
      <w:r>
        <w:t>of</w:t>
      </w:r>
      <w:r w:rsidR="000D50D7" w:rsidRPr="000D50D7">
        <w:t xml:space="preserve"> </w:t>
      </w:r>
      <w:r>
        <w:t>the</w:t>
      </w:r>
      <w:r w:rsidR="000D50D7" w:rsidRPr="000D50D7">
        <w:t xml:space="preserve"> </w:t>
      </w:r>
      <w:r>
        <w:t>revised</w:t>
      </w:r>
      <w:r w:rsidR="000D50D7" w:rsidRPr="000D50D7">
        <w:t xml:space="preserve"> </w:t>
      </w:r>
      <w:r>
        <w:t>timetable</w:t>
      </w:r>
      <w:r w:rsidR="000D50D7" w:rsidRPr="000D50D7">
        <w:t xml:space="preserve"> </w:t>
      </w:r>
      <w:r>
        <w:t>for</w:t>
      </w:r>
      <w:r w:rsidR="000D50D7" w:rsidRPr="000D50D7">
        <w:t xml:space="preserve"> </w:t>
      </w:r>
      <w:r>
        <w:t>the</w:t>
      </w:r>
      <w:r w:rsidR="000D50D7" w:rsidRPr="000D50D7">
        <w:t xml:space="preserve"> </w:t>
      </w:r>
      <w:r>
        <w:t>appeal</w:t>
      </w:r>
      <w:r w:rsidR="000D50D7" w:rsidRPr="000D50D7">
        <w:t xml:space="preserve"> </w:t>
      </w:r>
      <w:r>
        <w:t>on</w:t>
      </w:r>
      <w:r w:rsidR="000D50D7" w:rsidRPr="000D50D7">
        <w:t xml:space="preserve"> </w:t>
      </w:r>
      <w:r>
        <w:t>or</w:t>
      </w:r>
      <w:r w:rsidR="000D50D7" w:rsidRPr="000D50D7">
        <w:t xml:space="preserve"> </w:t>
      </w:r>
      <w:r>
        <w:t>before</w:t>
      </w:r>
      <w:r w:rsidR="000D50D7" w:rsidRPr="000D50D7">
        <w:t xml:space="preserve"> </w:t>
      </w:r>
      <w:r>
        <w:t>that</w:t>
      </w:r>
      <w:r w:rsidR="000D50D7" w:rsidRPr="000D50D7">
        <w:t xml:space="preserve"> </w:t>
      </w:r>
      <w:r>
        <w:t>day.</w:t>
      </w:r>
      <w:r w:rsidR="000D50D7" w:rsidRPr="000D50D7">
        <w:t xml:space="preserve"> </w:t>
      </w:r>
      <w:r>
        <w:t>The</w:t>
      </w:r>
      <w:r w:rsidR="000D50D7" w:rsidRPr="000D50D7">
        <w:t xml:space="preserve"> </w:t>
      </w:r>
      <w:r>
        <w:t>revised</w:t>
      </w:r>
      <w:r w:rsidR="000D50D7" w:rsidRPr="000D50D7">
        <w:t xml:space="preserve"> </w:t>
      </w:r>
      <w:r>
        <w:t>timetable</w:t>
      </w:r>
      <w:r w:rsidR="000D50D7" w:rsidRPr="000D50D7">
        <w:t xml:space="preserve"> </w:t>
      </w:r>
      <w:r>
        <w:t>for</w:t>
      </w:r>
      <w:r w:rsidR="000D50D7" w:rsidRPr="000D50D7">
        <w:t xml:space="preserve"> </w:t>
      </w:r>
      <w:r>
        <w:t>the</w:t>
      </w:r>
      <w:r w:rsidR="000D50D7" w:rsidRPr="000D50D7">
        <w:t xml:space="preserve"> </w:t>
      </w:r>
      <w:r>
        <w:t>appeal</w:t>
      </w:r>
      <w:r w:rsidR="000D50D7" w:rsidRPr="000D50D7">
        <w:t xml:space="preserve"> </w:t>
      </w:r>
      <w:r>
        <w:t>must</w:t>
      </w:r>
      <w:r w:rsidR="000D50D7" w:rsidRPr="000D50D7">
        <w:t xml:space="preserve"> </w:t>
      </w:r>
      <w:r>
        <w:t>require</w:t>
      </w:r>
      <w:r w:rsidR="000D50D7" w:rsidRPr="000D50D7">
        <w:t xml:space="preserve"> </w:t>
      </w:r>
      <w:r>
        <w:t>submission</w:t>
      </w:r>
      <w:r w:rsidR="000D50D7" w:rsidRPr="000D50D7">
        <w:t xml:space="preserve"> </w:t>
      </w:r>
      <w:r>
        <w:t>of</w:t>
      </w:r>
      <w:r w:rsidR="000D50D7" w:rsidRPr="000D50D7">
        <w:t xml:space="preserve"> </w:t>
      </w:r>
      <w:r>
        <w:t>written</w:t>
      </w:r>
      <w:r w:rsidR="000D50D7" w:rsidRPr="000D50D7">
        <w:t xml:space="preserve"> </w:t>
      </w:r>
      <w:r>
        <w:t>representations</w:t>
      </w:r>
      <w:r w:rsidR="000D50D7" w:rsidRPr="000D50D7">
        <w:t xml:space="preserve"> </w:t>
      </w:r>
      <w:r>
        <w:t>to</w:t>
      </w:r>
      <w:r w:rsidR="000D50D7" w:rsidRPr="000D50D7">
        <w:t xml:space="preserve"> </w:t>
      </w:r>
      <w:r>
        <w:t>the</w:t>
      </w:r>
      <w:r w:rsidR="000D50D7" w:rsidRPr="000D50D7">
        <w:t xml:space="preserve"> </w:t>
      </w:r>
      <w:r>
        <w:t>appointed</w:t>
      </w:r>
      <w:r w:rsidR="000D50D7" w:rsidRPr="000D50D7">
        <w:t xml:space="preserve"> </w:t>
      </w:r>
      <w:r>
        <w:t>person</w:t>
      </w:r>
      <w:r w:rsidR="000D50D7" w:rsidRPr="000D50D7">
        <w:t xml:space="preserve"> </w:t>
      </w:r>
      <w:r>
        <w:t>within</w:t>
      </w:r>
      <w:r w:rsidR="000D50D7" w:rsidRPr="000D50D7">
        <w:t xml:space="preserve"> </w:t>
      </w:r>
      <w:r>
        <w:t>10</w:t>
      </w:r>
      <w:r w:rsidR="000D50D7" w:rsidRPr="000D50D7">
        <w:t xml:space="preserve"> </w:t>
      </w:r>
      <w:r>
        <w:t>working</w:t>
      </w:r>
      <w:r w:rsidR="000D50D7" w:rsidRPr="000D50D7">
        <w:t xml:space="preserve"> </w:t>
      </w:r>
      <w:r>
        <w:t>days</w:t>
      </w:r>
      <w:r w:rsidR="000D50D7" w:rsidRPr="000D50D7">
        <w:t xml:space="preserve"> </w:t>
      </w:r>
      <w:r>
        <w:t>of</w:t>
      </w:r>
      <w:r w:rsidR="000D50D7" w:rsidRPr="000D50D7">
        <w:t xml:space="preserve"> </w:t>
      </w:r>
      <w:r>
        <w:t>the</w:t>
      </w:r>
      <w:r w:rsidR="000D50D7" w:rsidRPr="000D50D7">
        <w:t xml:space="preserve"> </w:t>
      </w:r>
      <w:r>
        <w:t>specified</w:t>
      </w:r>
      <w:r w:rsidR="000D50D7" w:rsidRPr="000D50D7">
        <w:t xml:space="preserve"> </w:t>
      </w:r>
      <w:r>
        <w:t>date,</w:t>
      </w:r>
      <w:r w:rsidR="000D50D7" w:rsidRPr="000D50D7">
        <w:t xml:space="preserve"> </w:t>
      </w:r>
      <w:r>
        <w:t>but</w:t>
      </w:r>
      <w:r w:rsidR="000D50D7" w:rsidRPr="000D50D7">
        <w:t xml:space="preserve"> </w:t>
      </w:r>
      <w:r>
        <w:t>otherwise</w:t>
      </w:r>
      <w:r w:rsidR="000D50D7" w:rsidRPr="000D50D7">
        <w:t xml:space="preserve"> </w:t>
      </w:r>
      <w:r>
        <w:t>the</w:t>
      </w:r>
      <w:r w:rsidR="000D50D7" w:rsidRPr="000D50D7">
        <w:t xml:space="preserve"> </w:t>
      </w:r>
      <w:r>
        <w:t>process</w:t>
      </w:r>
      <w:r w:rsidR="000D50D7" w:rsidRPr="000D50D7">
        <w:t xml:space="preserve"> </w:t>
      </w:r>
      <w:r>
        <w:t>and</w:t>
      </w:r>
      <w:r w:rsidR="000D50D7" w:rsidRPr="000D50D7">
        <w:t xml:space="preserve"> </w:t>
      </w:r>
      <w:r>
        <w:t>time</w:t>
      </w:r>
      <w:r w:rsidR="000D50D7" w:rsidRPr="000D50D7">
        <w:t xml:space="preserve"> </w:t>
      </w:r>
      <w:r>
        <w:t>limits</w:t>
      </w:r>
      <w:r w:rsidR="000D50D7" w:rsidRPr="000D50D7">
        <w:t xml:space="preserve"> </w:t>
      </w:r>
      <w:r>
        <w:t>set</w:t>
      </w:r>
      <w:r w:rsidR="000D50D7" w:rsidRPr="000D50D7">
        <w:t xml:space="preserve"> </w:t>
      </w:r>
      <w:r>
        <w:t>out</w:t>
      </w:r>
      <w:r w:rsidR="000D50D7" w:rsidRPr="000D50D7">
        <w:t xml:space="preserve"> </w:t>
      </w:r>
      <w:r>
        <w:t>in</w:t>
      </w:r>
      <w:r w:rsidR="000D50D7" w:rsidRPr="000D50D7">
        <w:t xml:space="preserve"> </w:t>
      </w:r>
      <w:r>
        <w:t>sub-paragraphs</w:t>
      </w:r>
      <w:r w:rsidR="000D50D7" w:rsidRPr="000D50D7">
        <w:t xml:space="preserve"> </w:t>
      </w:r>
      <w:r>
        <w:fldChar w:fldCharType="begin"/>
      </w:r>
      <w:r>
        <w:instrText xml:space="preserve"> REF _Ref94617092 \n \h </w:instrText>
      </w:r>
      <w:r>
        <w:fldChar w:fldCharType="separate"/>
      </w:r>
      <w:r w:rsidR="000D50D7">
        <w:t>(c)</w:t>
      </w:r>
      <w:r>
        <w:fldChar w:fldCharType="end"/>
      </w:r>
      <w:r w:rsidR="000D50D7" w:rsidRPr="000D50D7">
        <w:t xml:space="preserve"> </w:t>
      </w:r>
      <w:r>
        <w:t>to</w:t>
      </w:r>
      <w:r w:rsidR="000D50D7" w:rsidRPr="000D50D7">
        <w:t xml:space="preserve"> </w:t>
      </w:r>
      <w:r>
        <w:fldChar w:fldCharType="begin"/>
      </w:r>
      <w:r>
        <w:instrText xml:space="preserve"> REF _Ref94617189 \n \h </w:instrText>
      </w:r>
      <w:r>
        <w:fldChar w:fldCharType="separate"/>
      </w:r>
      <w:r w:rsidR="000D50D7">
        <w:t>(e)</w:t>
      </w:r>
      <w:r>
        <w:fldChar w:fldCharType="end"/>
      </w:r>
      <w:r w:rsidR="000D50D7" w:rsidRPr="000D50D7">
        <w:t xml:space="preserve"> </w:t>
      </w:r>
      <w:r>
        <w:t>of</w:t>
      </w:r>
      <w:r w:rsidR="000D50D7" w:rsidRPr="000D50D7">
        <w:t xml:space="preserve"> </w:t>
      </w:r>
      <w:r>
        <w:t>sub-paragraph</w:t>
      </w:r>
      <w:r w:rsidR="000D50D7" w:rsidRPr="000D50D7">
        <w:t xml:space="preserve"> </w:t>
      </w:r>
      <w:r>
        <w:fldChar w:fldCharType="begin"/>
      </w:r>
      <w:r>
        <w:instrText xml:space="preserve"> REF _Ref94617201 \n \h </w:instrText>
      </w:r>
      <w:r>
        <w:fldChar w:fldCharType="separate"/>
      </w:r>
      <w:r w:rsidR="000D50D7">
        <w:t>(2)</w:t>
      </w:r>
      <w:r>
        <w:fldChar w:fldCharType="end"/>
      </w:r>
      <w:r w:rsidR="000D50D7" w:rsidRPr="000D50D7">
        <w:t xml:space="preserve"> </w:t>
      </w:r>
      <w:r>
        <w:t>apply.</w:t>
      </w:r>
    </w:p>
    <w:p w14:paraId="31D44B8E" w14:textId="77777777" w:rsidR="00283174" w:rsidRDefault="00283174" w:rsidP="00283174">
      <w:pPr>
        <w:pStyle w:val="N2"/>
      </w:pPr>
      <w:bookmarkStart w:id="1485" w:name="_Ref94616845"/>
      <w:r>
        <w:t>The</w:t>
      </w:r>
      <w:r w:rsidR="000D50D7" w:rsidRPr="000D50D7">
        <w:t xml:space="preserve"> </w:t>
      </w:r>
      <w:r>
        <w:t>appointed</w:t>
      </w:r>
      <w:r w:rsidR="000D50D7" w:rsidRPr="000D50D7">
        <w:t xml:space="preserve"> </w:t>
      </w:r>
      <w:r>
        <w:t>person</w:t>
      </w:r>
      <w:r w:rsidR="000D50D7" w:rsidRPr="000D50D7">
        <w:t xml:space="preserve"> </w:t>
      </w:r>
      <w:r>
        <w:t>may—</w:t>
      </w:r>
      <w:bookmarkEnd w:id="1485"/>
    </w:p>
    <w:p w14:paraId="386359AF" w14:textId="77777777" w:rsidR="00283174" w:rsidRDefault="00283174" w:rsidP="00283174">
      <w:pPr>
        <w:pStyle w:val="N3"/>
      </w:pPr>
      <w:r>
        <w:t>allow</w:t>
      </w:r>
      <w:r w:rsidR="000D50D7" w:rsidRPr="000D50D7">
        <w:t xml:space="preserve"> </w:t>
      </w:r>
      <w:r>
        <w:t>or</w:t>
      </w:r>
      <w:r w:rsidR="000D50D7" w:rsidRPr="000D50D7">
        <w:t xml:space="preserve"> </w:t>
      </w:r>
      <w:r>
        <w:t>dismiss</w:t>
      </w:r>
      <w:r w:rsidR="000D50D7" w:rsidRPr="000D50D7">
        <w:t xml:space="preserve"> </w:t>
      </w:r>
      <w:r>
        <w:t>the</w:t>
      </w:r>
      <w:r w:rsidR="000D50D7" w:rsidRPr="000D50D7">
        <w:t xml:space="preserve"> </w:t>
      </w:r>
      <w:r>
        <w:t>appeal;</w:t>
      </w:r>
      <w:r w:rsidR="000D50D7" w:rsidRPr="000D50D7">
        <w:t xml:space="preserve"> </w:t>
      </w:r>
      <w:r>
        <w:t>or</w:t>
      </w:r>
    </w:p>
    <w:p w14:paraId="567452E8" w14:textId="77777777" w:rsidR="00283174" w:rsidRDefault="00283174" w:rsidP="00283174">
      <w:pPr>
        <w:pStyle w:val="N3"/>
      </w:pPr>
      <w:r>
        <w:t>reverse</w:t>
      </w:r>
      <w:r w:rsidR="000D50D7" w:rsidRPr="000D50D7">
        <w:t xml:space="preserve"> </w:t>
      </w:r>
      <w:r>
        <w:t>or</w:t>
      </w:r>
      <w:r w:rsidR="000D50D7" w:rsidRPr="000D50D7">
        <w:t xml:space="preserve"> </w:t>
      </w:r>
      <w:r>
        <w:t>vary</w:t>
      </w:r>
      <w:r w:rsidR="000D50D7" w:rsidRPr="000D50D7">
        <w:t xml:space="preserve"> </w:t>
      </w:r>
      <w:r>
        <w:t>any</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decision</w:t>
      </w:r>
      <w:r w:rsidR="000D50D7" w:rsidRPr="000D50D7">
        <w:t xml:space="preserve"> </w:t>
      </w:r>
      <w:r>
        <w:t>of</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(whether</w:t>
      </w:r>
      <w:r w:rsidR="000D50D7" w:rsidRPr="000D50D7">
        <w:t xml:space="preserve"> </w:t>
      </w:r>
      <w:r>
        <w:t>the</w:t>
      </w:r>
      <w:r w:rsidR="000D50D7" w:rsidRPr="000D50D7">
        <w:t xml:space="preserve"> </w:t>
      </w:r>
      <w:r>
        <w:t>appeal</w:t>
      </w:r>
      <w:r w:rsidR="000D50D7" w:rsidRPr="000D50D7">
        <w:t xml:space="preserve"> </w:t>
      </w:r>
      <w:r>
        <w:t>relates</w:t>
      </w:r>
      <w:r w:rsidR="000D50D7" w:rsidRPr="000D50D7">
        <w:t xml:space="preserve"> </w:t>
      </w:r>
      <w:r>
        <w:t>to</w:t>
      </w:r>
      <w:r w:rsidR="000D50D7" w:rsidRPr="000D50D7">
        <w:t xml:space="preserve"> </w:t>
      </w:r>
      <w:r>
        <w:t>that</w:t>
      </w:r>
      <w:r w:rsidR="000D50D7" w:rsidRPr="000D50D7">
        <w:t xml:space="preserve"> </w:t>
      </w:r>
      <w:r>
        <w:t>part</w:t>
      </w:r>
      <w:r w:rsidR="000D50D7" w:rsidRPr="000D50D7">
        <w:t xml:space="preserve"> </w:t>
      </w:r>
      <w:r>
        <w:t>of</w:t>
      </w:r>
      <w:r w:rsidR="000D50D7" w:rsidRPr="000D50D7">
        <w:t xml:space="preserve"> </w:t>
      </w:r>
      <w:r>
        <w:t>it</w:t>
      </w:r>
      <w:r w:rsidR="000D50D7" w:rsidRPr="000D50D7">
        <w:t xml:space="preserve"> </w:t>
      </w:r>
      <w:r>
        <w:t>or</w:t>
      </w:r>
      <w:r w:rsidR="000D50D7" w:rsidRPr="000D50D7">
        <w:t xml:space="preserve"> </w:t>
      </w:r>
      <w:r>
        <w:t>not),</w:t>
      </w:r>
    </w:p>
    <w:p w14:paraId="479D814C" w14:textId="77777777" w:rsidR="00283174" w:rsidRDefault="00283174" w:rsidP="00283174">
      <w:pPr>
        <w:pStyle w:val="T1"/>
      </w:pPr>
      <w:r>
        <w:t>and</w:t>
      </w:r>
      <w:r w:rsidR="000D50D7" w:rsidRPr="000D50D7">
        <w:t xml:space="preserve"> </w:t>
      </w:r>
      <w:r>
        <w:t>may</w:t>
      </w:r>
      <w:r w:rsidR="000D50D7" w:rsidRPr="000D50D7">
        <w:t xml:space="preserve"> </w:t>
      </w:r>
      <w:r>
        <w:t>deal</w:t>
      </w:r>
      <w:r w:rsidR="000D50D7" w:rsidRPr="000D50D7">
        <w:t xml:space="preserve"> </w:t>
      </w:r>
      <w:r>
        <w:t>with</w:t>
      </w:r>
      <w:r w:rsidR="000D50D7" w:rsidRPr="000D50D7">
        <w:t xml:space="preserve"> </w:t>
      </w:r>
      <w:r>
        <w:t>the</w:t>
      </w:r>
      <w:r w:rsidR="000D50D7" w:rsidRPr="000D50D7">
        <w:t xml:space="preserve"> </w:t>
      </w:r>
      <w:r>
        <w:t>application</w:t>
      </w:r>
      <w:r w:rsidR="000D50D7" w:rsidRPr="000D50D7">
        <w:t xml:space="preserve"> </w:t>
      </w:r>
      <w:r>
        <w:t>as</w:t>
      </w:r>
      <w:r w:rsidR="000D50D7" w:rsidRPr="000D50D7">
        <w:t xml:space="preserve"> </w:t>
      </w:r>
      <w:r>
        <w:t>if</w:t>
      </w:r>
      <w:r w:rsidR="000D50D7" w:rsidRPr="000D50D7">
        <w:t xml:space="preserve"> </w:t>
      </w:r>
      <w:r>
        <w:t>it</w:t>
      </w:r>
      <w:r w:rsidR="000D50D7" w:rsidRPr="000D50D7">
        <w:t xml:space="preserve"> </w:t>
      </w:r>
      <w:r>
        <w:t>had</w:t>
      </w:r>
      <w:r w:rsidR="000D50D7" w:rsidRPr="000D50D7">
        <w:t xml:space="preserve"> </w:t>
      </w:r>
      <w:r>
        <w:t>been</w:t>
      </w:r>
      <w:r w:rsidR="000D50D7" w:rsidRPr="000D50D7">
        <w:t xml:space="preserve"> </w:t>
      </w:r>
      <w:r>
        <w:t>made</w:t>
      </w:r>
      <w:r w:rsidR="000D50D7" w:rsidRPr="000D50D7">
        <w:t xml:space="preserve"> </w:t>
      </w:r>
      <w:r>
        <w:t>to</w:t>
      </w:r>
      <w:r w:rsidR="000D50D7" w:rsidRPr="000D50D7">
        <w:t xml:space="preserve"> </w:t>
      </w:r>
      <w:r>
        <w:t>them</w:t>
      </w:r>
      <w:r w:rsidR="000D50D7" w:rsidRPr="000D50D7">
        <w:t xml:space="preserve"> </w:t>
      </w:r>
      <w:r>
        <w:t>in</w:t>
      </w:r>
      <w:r w:rsidR="000D50D7" w:rsidRPr="000D50D7">
        <w:t xml:space="preserve"> </w:t>
      </w:r>
      <w:r>
        <w:t>the</w:t>
      </w:r>
      <w:r w:rsidR="000D50D7" w:rsidRPr="000D50D7">
        <w:t xml:space="preserve"> </w:t>
      </w:r>
      <w:r>
        <w:t>first</w:t>
      </w:r>
      <w:r w:rsidR="000D50D7" w:rsidRPr="000D50D7">
        <w:t xml:space="preserve"> </w:t>
      </w:r>
      <w:r>
        <w:t>instance.</w:t>
      </w:r>
    </w:p>
    <w:p w14:paraId="0076137C" w14:textId="77777777" w:rsidR="00283174" w:rsidRDefault="00283174" w:rsidP="00283174">
      <w:pPr>
        <w:pStyle w:val="N2"/>
      </w:pPr>
      <w:r>
        <w:t>The</w:t>
      </w:r>
      <w:r w:rsidR="000D50D7" w:rsidRPr="000D50D7">
        <w:t xml:space="preserve"> </w:t>
      </w:r>
      <w:r>
        <w:t>appointed</w:t>
      </w:r>
      <w:r w:rsidR="000D50D7" w:rsidRPr="000D50D7">
        <w:t xml:space="preserve"> </w:t>
      </w:r>
      <w:r>
        <w:t>person</w:t>
      </w:r>
      <w:r w:rsidR="000D50D7" w:rsidRPr="000D50D7">
        <w:t xml:space="preserve"> </w:t>
      </w:r>
      <w:r>
        <w:t>may</w:t>
      </w:r>
      <w:r w:rsidR="000D50D7" w:rsidRPr="000D50D7">
        <w:t xml:space="preserve"> </w:t>
      </w:r>
      <w:r>
        <w:t>proceed</w:t>
      </w:r>
      <w:r w:rsidR="000D50D7" w:rsidRPr="000D50D7">
        <w:t xml:space="preserve"> </w:t>
      </w:r>
      <w:r>
        <w:t>to</w:t>
      </w:r>
      <w:r w:rsidR="000D50D7" w:rsidRPr="000D50D7">
        <w:t xml:space="preserve"> </w:t>
      </w:r>
      <w:r>
        <w:t>a</w:t>
      </w:r>
      <w:r w:rsidR="000D50D7" w:rsidRPr="000D50D7">
        <w:t xml:space="preserve"> </w:t>
      </w:r>
      <w:r>
        <w:t>decision</w:t>
      </w:r>
      <w:r w:rsidR="000D50D7" w:rsidRPr="000D50D7">
        <w:t xml:space="preserve"> </w:t>
      </w:r>
      <w:r>
        <w:t>on</w:t>
      </w:r>
      <w:r w:rsidR="000D50D7" w:rsidRPr="000D50D7">
        <w:t xml:space="preserve"> </w:t>
      </w:r>
      <w:r>
        <w:t>an</w:t>
      </w:r>
      <w:r w:rsidR="000D50D7" w:rsidRPr="000D50D7">
        <w:t xml:space="preserve"> </w:t>
      </w:r>
      <w:r>
        <w:t>appeal</w:t>
      </w:r>
      <w:r w:rsidR="000D50D7" w:rsidRPr="000D50D7">
        <w:t xml:space="preserve"> </w:t>
      </w:r>
      <w:r>
        <w:t>taking</w:t>
      </w:r>
      <w:r w:rsidR="000D50D7" w:rsidRPr="000D50D7">
        <w:t xml:space="preserve"> </w:t>
      </w:r>
      <w:r>
        <w:t>into</w:t>
      </w:r>
      <w:r w:rsidR="000D50D7" w:rsidRPr="000D50D7">
        <w:t xml:space="preserve"> </w:t>
      </w:r>
      <w:r>
        <w:t>account</w:t>
      </w:r>
      <w:r w:rsidR="000D50D7" w:rsidRPr="000D50D7">
        <w:t xml:space="preserve"> </w:t>
      </w:r>
      <w:r>
        <w:t>only</w:t>
      </w:r>
      <w:r w:rsidR="000D50D7" w:rsidRPr="000D50D7">
        <w:t xml:space="preserve"> </w:t>
      </w:r>
      <w:r>
        <w:t>such</w:t>
      </w:r>
      <w:r w:rsidR="000D50D7" w:rsidRPr="000D50D7">
        <w:t xml:space="preserve"> </w:t>
      </w:r>
      <w:r>
        <w:t>written</w:t>
      </w:r>
      <w:r w:rsidR="000D50D7" w:rsidRPr="000D50D7">
        <w:t xml:space="preserve"> </w:t>
      </w:r>
      <w:r>
        <w:t>representations</w:t>
      </w:r>
      <w:r w:rsidR="000D50D7" w:rsidRPr="000D50D7">
        <w:t xml:space="preserve"> </w:t>
      </w:r>
      <w:r>
        <w:t>as</w:t>
      </w:r>
      <w:r w:rsidR="000D50D7" w:rsidRPr="000D50D7">
        <w:t xml:space="preserve"> </w:t>
      </w:r>
      <w:r>
        <w:t>have</w:t>
      </w:r>
      <w:r w:rsidR="000D50D7" w:rsidRPr="000D50D7">
        <w:t xml:space="preserve"> </w:t>
      </w:r>
      <w:r>
        <w:t>been</w:t>
      </w:r>
      <w:r w:rsidR="000D50D7" w:rsidRPr="000D50D7">
        <w:t xml:space="preserve"> </w:t>
      </w:r>
      <w:r>
        <w:t>sent</w:t>
      </w:r>
      <w:r w:rsidR="000D50D7" w:rsidRPr="000D50D7">
        <w:t xml:space="preserve"> </w:t>
      </w:r>
      <w:r>
        <w:t>within</w:t>
      </w:r>
      <w:r w:rsidR="000D50D7" w:rsidRPr="000D50D7">
        <w:t xml:space="preserve"> </w:t>
      </w:r>
      <w:r>
        <w:t>the</w:t>
      </w:r>
      <w:r w:rsidR="000D50D7" w:rsidRPr="000D50D7">
        <w:t xml:space="preserve"> </w:t>
      </w:r>
      <w:r>
        <w:t>relevant</w:t>
      </w:r>
      <w:r w:rsidR="000D50D7" w:rsidRPr="000D50D7">
        <w:t xml:space="preserve"> </w:t>
      </w:r>
      <w:r>
        <w:t>time</w:t>
      </w:r>
      <w:r w:rsidR="000D50D7" w:rsidRPr="000D50D7">
        <w:t xml:space="preserve"> </w:t>
      </w:r>
      <w:r>
        <w:t>limits.</w:t>
      </w:r>
    </w:p>
    <w:p w14:paraId="4CD62B7A" w14:textId="77777777" w:rsidR="00283174" w:rsidRDefault="00283174" w:rsidP="00283174">
      <w:pPr>
        <w:pStyle w:val="N2"/>
      </w:pPr>
      <w:r>
        <w:lastRenderedPageBreak/>
        <w:t>The</w:t>
      </w:r>
      <w:r w:rsidR="000D50D7" w:rsidRPr="000D50D7">
        <w:t xml:space="preserve"> </w:t>
      </w:r>
      <w:r>
        <w:t>appointed</w:t>
      </w:r>
      <w:r w:rsidR="000D50D7" w:rsidRPr="000D50D7">
        <w:t xml:space="preserve"> </w:t>
      </w:r>
      <w:r>
        <w:t>person</w:t>
      </w:r>
      <w:r w:rsidR="000D50D7" w:rsidRPr="000D50D7">
        <w:t xml:space="preserve"> </w:t>
      </w:r>
      <w:r>
        <w:t>may</w:t>
      </w:r>
      <w:r w:rsidR="000D50D7" w:rsidRPr="000D50D7">
        <w:t xml:space="preserve"> </w:t>
      </w:r>
      <w:r>
        <w:t>proceed</w:t>
      </w:r>
      <w:r w:rsidR="000D50D7" w:rsidRPr="000D50D7">
        <w:t xml:space="preserve"> </w:t>
      </w:r>
      <w:r>
        <w:t>to</w:t>
      </w:r>
      <w:r w:rsidR="000D50D7" w:rsidRPr="000D50D7">
        <w:t xml:space="preserve"> </w:t>
      </w:r>
      <w:r>
        <w:t>a</w:t>
      </w:r>
      <w:r w:rsidR="000D50D7" w:rsidRPr="000D50D7">
        <w:t xml:space="preserve"> </w:t>
      </w:r>
      <w:r>
        <w:t>decision</w:t>
      </w:r>
      <w:r w:rsidR="000D50D7" w:rsidRPr="000D50D7">
        <w:t xml:space="preserve"> </w:t>
      </w:r>
      <w:r>
        <w:t>even</w:t>
      </w:r>
      <w:r w:rsidR="000D50D7" w:rsidRPr="000D50D7">
        <w:t xml:space="preserve"> </w:t>
      </w:r>
      <w:r>
        <w:t>though</w:t>
      </w:r>
      <w:r w:rsidR="000D50D7" w:rsidRPr="000D50D7">
        <w:t xml:space="preserve"> </w:t>
      </w:r>
      <w:r>
        <w:t>no</w:t>
      </w:r>
      <w:r w:rsidR="000D50D7" w:rsidRPr="000D50D7">
        <w:t xml:space="preserve"> </w:t>
      </w:r>
      <w:r>
        <w:t>written</w:t>
      </w:r>
      <w:r w:rsidR="000D50D7" w:rsidRPr="000D50D7">
        <w:t xml:space="preserve"> </w:t>
      </w:r>
      <w:r>
        <w:t>representations</w:t>
      </w:r>
      <w:r w:rsidR="000D50D7" w:rsidRPr="000D50D7">
        <w:t xml:space="preserve"> </w:t>
      </w:r>
      <w:r>
        <w:t>have</w:t>
      </w:r>
      <w:r w:rsidR="000D50D7" w:rsidRPr="000D50D7">
        <w:t xml:space="preserve"> </w:t>
      </w:r>
      <w:r>
        <w:t>been</w:t>
      </w:r>
      <w:r w:rsidR="000D50D7" w:rsidRPr="000D50D7">
        <w:t xml:space="preserve"> </w:t>
      </w:r>
      <w:r>
        <w:t>made</w:t>
      </w:r>
      <w:r w:rsidR="000D50D7" w:rsidRPr="000D50D7">
        <w:t xml:space="preserve"> </w:t>
      </w:r>
      <w:r>
        <w:t>within</w:t>
      </w:r>
      <w:r w:rsidR="000D50D7" w:rsidRPr="000D50D7">
        <w:t xml:space="preserve"> </w:t>
      </w:r>
      <w:r>
        <w:t>the</w:t>
      </w:r>
      <w:r w:rsidR="000D50D7" w:rsidRPr="000D50D7">
        <w:t xml:space="preserve"> </w:t>
      </w:r>
      <w:r>
        <w:t>relevant</w:t>
      </w:r>
      <w:r w:rsidR="000D50D7" w:rsidRPr="000D50D7">
        <w:t xml:space="preserve"> </w:t>
      </w:r>
      <w:r>
        <w:t>time</w:t>
      </w:r>
      <w:r w:rsidR="000D50D7" w:rsidRPr="000D50D7">
        <w:t xml:space="preserve"> </w:t>
      </w:r>
      <w:r>
        <w:t>limits,</w:t>
      </w:r>
      <w:r w:rsidR="000D50D7" w:rsidRPr="000D50D7">
        <w:t xml:space="preserve"> </w:t>
      </w:r>
      <w:r>
        <w:t>if</w:t>
      </w:r>
      <w:r w:rsidR="000D50D7" w:rsidRPr="000D50D7">
        <w:t xml:space="preserve"> </w:t>
      </w:r>
      <w:r>
        <w:t>it</w:t>
      </w:r>
      <w:r w:rsidR="000D50D7" w:rsidRPr="000D50D7">
        <w:t xml:space="preserve"> </w:t>
      </w:r>
      <w:r>
        <w:t>appears</w:t>
      </w:r>
      <w:r w:rsidR="000D50D7" w:rsidRPr="000D50D7">
        <w:t xml:space="preserve"> </w:t>
      </w:r>
      <w:r>
        <w:t>to</w:t>
      </w:r>
      <w:r w:rsidR="000D50D7" w:rsidRPr="000D50D7">
        <w:t xml:space="preserve"> </w:t>
      </w:r>
      <w:r>
        <w:t>them</w:t>
      </w:r>
      <w:r w:rsidR="000D50D7" w:rsidRPr="000D50D7">
        <w:t xml:space="preserve"> </w:t>
      </w:r>
      <w:r>
        <w:t>that</w:t>
      </w:r>
      <w:r w:rsidR="000D50D7" w:rsidRPr="000D50D7">
        <w:t xml:space="preserve"> </w:t>
      </w:r>
      <w:r>
        <w:t>there</w:t>
      </w:r>
      <w:r w:rsidR="000D50D7" w:rsidRPr="000D50D7">
        <w:t xml:space="preserve"> </w:t>
      </w:r>
      <w:r>
        <w:t>is</w:t>
      </w:r>
      <w:r w:rsidR="000D50D7" w:rsidRPr="000D50D7">
        <w:t xml:space="preserve"> </w:t>
      </w:r>
      <w:r>
        <w:t>sufficient</w:t>
      </w:r>
      <w:r w:rsidR="000D50D7" w:rsidRPr="000D50D7">
        <w:t xml:space="preserve"> </w:t>
      </w:r>
      <w:r>
        <w:t>material</w:t>
      </w:r>
      <w:r w:rsidR="000D50D7" w:rsidRPr="000D50D7">
        <w:t xml:space="preserve"> </w:t>
      </w:r>
      <w:r>
        <w:t>to</w:t>
      </w:r>
      <w:r w:rsidR="000D50D7" w:rsidRPr="000D50D7">
        <w:t xml:space="preserve"> </w:t>
      </w:r>
      <w:r>
        <w:t>enable</w:t>
      </w:r>
      <w:r w:rsidR="000D50D7" w:rsidRPr="000D50D7">
        <w:t xml:space="preserve"> </w:t>
      </w:r>
      <w:r>
        <w:t>a</w:t>
      </w:r>
      <w:r w:rsidR="000D50D7" w:rsidRPr="000D50D7">
        <w:t xml:space="preserve"> </w:t>
      </w:r>
      <w:r>
        <w:t>decision</w:t>
      </w:r>
      <w:r w:rsidR="000D50D7" w:rsidRPr="000D50D7">
        <w:t xml:space="preserve"> </w:t>
      </w:r>
      <w:r>
        <w:t>to</w:t>
      </w:r>
      <w:r w:rsidR="000D50D7" w:rsidRPr="000D50D7">
        <w:t xml:space="preserve"> </w:t>
      </w:r>
      <w:r>
        <w:t>be</w:t>
      </w:r>
      <w:r w:rsidR="000D50D7" w:rsidRPr="000D50D7">
        <w:t xml:space="preserve"> </w:t>
      </w:r>
      <w:r>
        <w:t>made</w:t>
      </w:r>
      <w:r w:rsidR="000D50D7" w:rsidRPr="000D50D7">
        <w:t xml:space="preserve"> </w:t>
      </w:r>
      <w:r>
        <w:t>on</w:t>
      </w:r>
      <w:r w:rsidR="000D50D7" w:rsidRPr="000D50D7">
        <w:t xml:space="preserve"> </w:t>
      </w:r>
      <w:r>
        <w:t>the</w:t>
      </w:r>
      <w:r w:rsidR="000D50D7" w:rsidRPr="000D50D7">
        <w:t xml:space="preserve"> </w:t>
      </w:r>
      <w:r>
        <w:t>merits</w:t>
      </w:r>
      <w:r w:rsidR="000D50D7" w:rsidRPr="000D50D7">
        <w:t xml:space="preserve"> </w:t>
      </w:r>
      <w:r>
        <w:t>of</w:t>
      </w:r>
      <w:r w:rsidR="000D50D7" w:rsidRPr="000D50D7">
        <w:t xml:space="preserve"> </w:t>
      </w:r>
      <w:r>
        <w:t>the</w:t>
      </w:r>
      <w:r w:rsidR="000D50D7" w:rsidRPr="000D50D7">
        <w:t xml:space="preserve"> </w:t>
      </w:r>
      <w:r>
        <w:t>case.</w:t>
      </w:r>
    </w:p>
    <w:p w14:paraId="4F4EC056" w14:textId="77777777" w:rsidR="00283174" w:rsidRDefault="00283174" w:rsidP="00283174">
      <w:pPr>
        <w:pStyle w:val="N2"/>
      </w:pPr>
      <w:r>
        <w:t>The</w:t>
      </w:r>
      <w:r w:rsidR="000D50D7" w:rsidRPr="000D50D7">
        <w:t xml:space="preserve"> </w:t>
      </w:r>
      <w:r>
        <w:t>decision</w:t>
      </w:r>
      <w:r w:rsidR="000D50D7" w:rsidRPr="000D50D7">
        <w:t xml:space="preserve"> </w:t>
      </w:r>
      <w:r>
        <w:t>of</w:t>
      </w:r>
      <w:r w:rsidR="000D50D7" w:rsidRPr="000D50D7">
        <w:t xml:space="preserve"> </w:t>
      </w:r>
      <w:r>
        <w:t>the</w:t>
      </w:r>
      <w:r w:rsidR="000D50D7" w:rsidRPr="000D50D7">
        <w:t xml:space="preserve"> </w:t>
      </w:r>
      <w:r>
        <w:t>appointed</w:t>
      </w:r>
      <w:r w:rsidR="000D50D7" w:rsidRPr="000D50D7">
        <w:t xml:space="preserve"> </w:t>
      </w:r>
      <w:r>
        <w:t>person</w:t>
      </w:r>
      <w:r w:rsidR="000D50D7" w:rsidRPr="000D50D7">
        <w:t xml:space="preserve"> </w:t>
      </w:r>
      <w:r>
        <w:t>on</w:t>
      </w:r>
      <w:r w:rsidR="000D50D7" w:rsidRPr="000D50D7">
        <w:t xml:space="preserve"> </w:t>
      </w:r>
      <w:r>
        <w:t>an</w:t>
      </w:r>
      <w:r w:rsidR="000D50D7" w:rsidRPr="000D50D7">
        <w:t xml:space="preserve"> </w:t>
      </w:r>
      <w:r>
        <w:t>appeal</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final</w:t>
      </w:r>
      <w:r w:rsidR="000D50D7" w:rsidRPr="000D50D7">
        <w:t xml:space="preserve"> </w:t>
      </w:r>
      <w:r>
        <w:t>and</w:t>
      </w:r>
      <w:r w:rsidR="000D50D7" w:rsidRPr="000D50D7">
        <w:t xml:space="preserve"> </w:t>
      </w:r>
      <w:r>
        <w:t>binding</w:t>
      </w:r>
      <w:r w:rsidR="000D50D7" w:rsidRPr="000D50D7">
        <w:t xml:space="preserve"> </w:t>
      </w:r>
      <w:r>
        <w:t>on</w:t>
      </w:r>
      <w:r w:rsidR="000D50D7" w:rsidRPr="000D50D7">
        <w:t xml:space="preserve"> </w:t>
      </w:r>
      <w:r>
        <w:t>the</w:t>
      </w:r>
      <w:r w:rsidR="000D50D7" w:rsidRPr="000D50D7">
        <w:t xml:space="preserve"> </w:t>
      </w:r>
      <w:r>
        <w:t>parties,</w:t>
      </w:r>
      <w:r w:rsidR="000D50D7" w:rsidRPr="000D50D7">
        <w:t xml:space="preserve"> </w:t>
      </w:r>
      <w:r>
        <w:t>unless</w:t>
      </w:r>
      <w:r w:rsidR="000D50D7" w:rsidRPr="000D50D7">
        <w:t xml:space="preserve"> </w:t>
      </w:r>
      <w:r>
        <w:t>proceedings</w:t>
      </w:r>
      <w:r w:rsidR="000D50D7" w:rsidRPr="000D50D7">
        <w:t xml:space="preserve"> </w:t>
      </w:r>
      <w:r>
        <w:t>are</w:t>
      </w:r>
      <w:r w:rsidR="000D50D7" w:rsidRPr="000D50D7">
        <w:t xml:space="preserve"> </w:t>
      </w:r>
      <w:r>
        <w:t>brought</w:t>
      </w:r>
      <w:r w:rsidR="000D50D7" w:rsidRPr="000D50D7">
        <w:t xml:space="preserve"> </w:t>
      </w:r>
      <w:r>
        <w:t>by</w:t>
      </w:r>
      <w:r w:rsidR="000D50D7" w:rsidRPr="000D50D7">
        <w:t xml:space="preserve"> </w:t>
      </w:r>
      <w:r>
        <w:t>a</w:t>
      </w:r>
      <w:r w:rsidR="000D50D7" w:rsidRPr="000D50D7">
        <w:t xml:space="preserve"> </w:t>
      </w:r>
      <w:r>
        <w:t>claim</w:t>
      </w:r>
      <w:r w:rsidR="000D50D7" w:rsidRPr="000D50D7">
        <w:t xml:space="preserve"> </w:t>
      </w:r>
      <w:r>
        <w:t>for</w:t>
      </w:r>
      <w:r w:rsidR="000D50D7" w:rsidRPr="000D50D7">
        <w:t xml:space="preserve"> </w:t>
      </w:r>
      <w:r>
        <w:t>judicial</w:t>
      </w:r>
      <w:r w:rsidR="000D50D7" w:rsidRPr="000D50D7">
        <w:t xml:space="preserve"> </w:t>
      </w:r>
      <w:r>
        <w:t>review.</w:t>
      </w:r>
    </w:p>
    <w:p w14:paraId="1B358075" w14:textId="77777777" w:rsidR="00283174" w:rsidRDefault="00283174" w:rsidP="00283174">
      <w:pPr>
        <w:pStyle w:val="N2"/>
      </w:pPr>
      <w:r>
        <w:t>If</w:t>
      </w:r>
      <w:r w:rsidR="000D50D7" w:rsidRPr="000D50D7">
        <w:t xml:space="preserve"> </w:t>
      </w:r>
      <w:r>
        <w:t>an</w:t>
      </w:r>
      <w:r w:rsidR="000D50D7" w:rsidRPr="000D50D7">
        <w:t xml:space="preserve"> </w:t>
      </w:r>
      <w:r>
        <w:t>approval</w:t>
      </w:r>
      <w:r w:rsidR="000D50D7" w:rsidRPr="000D50D7">
        <w:t xml:space="preserve"> </w:t>
      </w:r>
      <w:r>
        <w:t>is</w:t>
      </w:r>
      <w:r w:rsidR="000D50D7" w:rsidRPr="000D50D7">
        <w:t xml:space="preserve"> </w:t>
      </w:r>
      <w:r>
        <w:t>given</w:t>
      </w:r>
      <w:r w:rsidR="000D50D7" w:rsidRPr="000D50D7">
        <w:t xml:space="preserve"> </w:t>
      </w:r>
      <w:r>
        <w:t>by</w:t>
      </w:r>
      <w:r w:rsidR="000D50D7" w:rsidRPr="000D50D7">
        <w:t xml:space="preserve"> </w:t>
      </w:r>
      <w:r>
        <w:t>the</w:t>
      </w:r>
      <w:r w:rsidR="000D50D7" w:rsidRPr="000D50D7">
        <w:t xml:space="preserve"> </w:t>
      </w:r>
      <w:r>
        <w:t>appointed</w:t>
      </w:r>
      <w:r w:rsidR="000D50D7" w:rsidRPr="000D50D7">
        <w:t xml:space="preserve"> </w:t>
      </w:r>
      <w:r>
        <w:t>person</w:t>
      </w:r>
      <w:r w:rsidR="000D50D7" w:rsidRPr="000D50D7">
        <w:t xml:space="preserve"> </w:t>
      </w:r>
      <w:r>
        <w:t>pursuant</w:t>
      </w:r>
      <w:r w:rsidR="000D50D7" w:rsidRPr="000D50D7">
        <w:t xml:space="preserve"> </w:t>
      </w:r>
      <w:r>
        <w:t>to</w:t>
      </w:r>
      <w:r w:rsidR="000D50D7" w:rsidRPr="000D50D7">
        <w:t xml:space="preserve"> </w:t>
      </w:r>
      <w:r>
        <w:t>this</w:t>
      </w:r>
      <w:r w:rsidR="000D50D7" w:rsidRPr="000D50D7">
        <w:t xml:space="preserve"> </w:t>
      </w:r>
      <w:r>
        <w:t>Schedule,</w:t>
      </w:r>
      <w:r w:rsidR="000D50D7" w:rsidRPr="000D50D7">
        <w:t xml:space="preserve"> </w:t>
      </w:r>
      <w:r>
        <w:t>it</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deemed</w:t>
      </w:r>
      <w:r w:rsidR="000D50D7" w:rsidRPr="000D50D7">
        <w:t xml:space="preserve"> </w:t>
      </w:r>
      <w:r>
        <w:t>to</w:t>
      </w:r>
      <w:r w:rsidR="000D50D7" w:rsidRPr="000D50D7">
        <w:t xml:space="preserve"> </w:t>
      </w:r>
      <w:r>
        <w:t>be</w:t>
      </w:r>
      <w:r w:rsidR="000D50D7" w:rsidRPr="000D50D7">
        <w:t xml:space="preserve"> </w:t>
      </w:r>
      <w:r>
        <w:t>an</w:t>
      </w:r>
      <w:r w:rsidR="000D50D7" w:rsidRPr="000D50D7">
        <w:t xml:space="preserve"> </w:t>
      </w:r>
      <w:r>
        <w:t>approval</w:t>
      </w:r>
      <w:r w:rsidR="000D50D7" w:rsidRPr="000D50D7">
        <w:t xml:space="preserve"> </w:t>
      </w:r>
      <w:r>
        <w:t>for</w:t>
      </w:r>
      <w:r w:rsidR="000D50D7" w:rsidRPr="000D50D7">
        <w:t xml:space="preserve"> </w:t>
      </w:r>
      <w:r>
        <w:t>the</w:t>
      </w:r>
      <w:r w:rsidR="000D50D7" w:rsidRPr="000D50D7">
        <w:t xml:space="preserve"> </w:t>
      </w:r>
      <w:r>
        <w:t>purpose</w:t>
      </w:r>
      <w:r w:rsidR="000D50D7" w:rsidRPr="000D50D7">
        <w:t xml:space="preserve"> </w:t>
      </w:r>
      <w:r>
        <w:t>of</w:t>
      </w:r>
      <w:r w:rsidR="000D50D7" w:rsidRPr="000D50D7">
        <w:t xml:space="preserve"> </w:t>
      </w:r>
      <w:r>
        <w:t>Schedule</w:t>
      </w:r>
      <w:r w:rsidR="000D50D7" w:rsidRPr="000D50D7">
        <w:t xml:space="preserve"> </w:t>
      </w:r>
      <w:r>
        <w:t>2</w:t>
      </w:r>
      <w:r w:rsidR="000D50D7" w:rsidRPr="000D50D7">
        <w:t xml:space="preserve"> </w:t>
      </w:r>
      <w:r>
        <w:t>(requirements)</w:t>
      </w:r>
      <w:r w:rsidR="000D50D7" w:rsidRPr="000D50D7">
        <w:t xml:space="preserve"> </w:t>
      </w:r>
      <w:r>
        <w:t>as</w:t>
      </w:r>
      <w:r w:rsidR="000D50D7" w:rsidRPr="000D50D7">
        <w:t xml:space="preserve"> </w:t>
      </w:r>
      <w:r>
        <w:t>if</w:t>
      </w:r>
      <w:r w:rsidR="000D50D7" w:rsidRPr="000D50D7">
        <w:t xml:space="preserve"> </w:t>
      </w:r>
      <w:r>
        <w:t>it</w:t>
      </w:r>
      <w:r w:rsidR="000D50D7" w:rsidRPr="000D50D7">
        <w:t xml:space="preserve"> </w:t>
      </w:r>
      <w:r>
        <w:t>had</w:t>
      </w:r>
      <w:r w:rsidR="000D50D7" w:rsidRPr="000D50D7">
        <w:t xml:space="preserve"> </w:t>
      </w:r>
      <w:r>
        <w:t>been</w:t>
      </w:r>
      <w:r w:rsidR="000D50D7" w:rsidRPr="000D50D7">
        <w:t xml:space="preserve"> </w:t>
      </w:r>
      <w:r>
        <w:t>given</w:t>
      </w:r>
      <w:r w:rsidR="000D50D7" w:rsidRPr="000D50D7">
        <w:t xml:space="preserve"> </w:t>
      </w:r>
      <w:r>
        <w:t>by</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rsidRPr="00C107C9">
        <w:t>The</w:t>
      </w:r>
      <w:r w:rsidR="000D50D7" w:rsidRPr="000D50D7">
        <w:t xml:space="preserve"> </w:t>
      </w:r>
      <w:r w:rsidRPr="00C107C9">
        <w:t>relevant</w:t>
      </w:r>
      <w:r w:rsidR="000D50D7" w:rsidRPr="000D50D7">
        <w:t xml:space="preserve"> </w:t>
      </w:r>
      <w:r>
        <w:t>planning</w:t>
      </w:r>
      <w:r w:rsidR="000D50D7" w:rsidRPr="000D50D7">
        <w:t xml:space="preserve"> </w:t>
      </w:r>
      <w:r w:rsidRPr="00C107C9">
        <w:t>authority</w:t>
      </w:r>
      <w:r w:rsidR="000D50D7" w:rsidRPr="000D50D7">
        <w:t xml:space="preserve"> </w:t>
      </w:r>
      <w:r w:rsidRPr="00C107C9">
        <w:t>may</w:t>
      </w:r>
      <w:r w:rsidR="000D50D7" w:rsidRPr="000D50D7">
        <w:t xml:space="preserve"> </w:t>
      </w:r>
      <w:r w:rsidRPr="00C107C9">
        <w:t>confirm</w:t>
      </w:r>
      <w:r w:rsidR="000D50D7" w:rsidRPr="000D50D7">
        <w:t xml:space="preserve"> </w:t>
      </w:r>
      <w:r w:rsidRPr="00C107C9">
        <w:t>any</w:t>
      </w:r>
      <w:r w:rsidR="000D50D7" w:rsidRPr="000D50D7">
        <w:t xml:space="preserve"> </w:t>
      </w:r>
      <w:r w:rsidRPr="00C107C9">
        <w:t>determination</w:t>
      </w:r>
      <w:r w:rsidR="000D50D7" w:rsidRPr="000D50D7">
        <w:t xml:space="preserve"> </w:t>
      </w:r>
      <w:r w:rsidRPr="00C107C9">
        <w:t>given</w:t>
      </w:r>
      <w:r w:rsidR="000D50D7" w:rsidRPr="000D50D7">
        <w:t xml:space="preserve"> </w:t>
      </w:r>
      <w:r w:rsidRPr="00C107C9">
        <w:t>by</w:t>
      </w:r>
      <w:r w:rsidR="000D50D7" w:rsidRPr="000D50D7">
        <w:t xml:space="preserve"> </w:t>
      </w:r>
      <w:r w:rsidRPr="00C107C9">
        <w:t>the</w:t>
      </w:r>
      <w:r w:rsidR="000D50D7" w:rsidRPr="000D50D7">
        <w:t xml:space="preserve"> </w:t>
      </w:r>
      <w:r w:rsidRPr="00C107C9">
        <w:t>appointed</w:t>
      </w:r>
      <w:r w:rsidR="000D50D7" w:rsidRPr="000D50D7">
        <w:t xml:space="preserve"> </w:t>
      </w:r>
      <w:r w:rsidRPr="00C107C9">
        <w:t>person</w:t>
      </w:r>
      <w:r w:rsidR="000D50D7" w:rsidRPr="000D50D7">
        <w:t xml:space="preserve"> </w:t>
      </w:r>
      <w:r w:rsidRPr="00C107C9">
        <w:t>in</w:t>
      </w:r>
      <w:r w:rsidR="000D50D7" w:rsidRPr="000D50D7">
        <w:t xml:space="preserve"> </w:t>
      </w:r>
      <w:r w:rsidRPr="00C107C9">
        <w:t>identical</w:t>
      </w:r>
      <w:r w:rsidR="000D50D7" w:rsidRPr="000D50D7">
        <w:t xml:space="preserve"> </w:t>
      </w:r>
      <w:r w:rsidRPr="00C107C9">
        <w:t>form</w:t>
      </w:r>
      <w:r w:rsidR="000D50D7" w:rsidRPr="000D50D7">
        <w:t xml:space="preserve"> </w:t>
      </w:r>
      <w:r w:rsidRPr="00C107C9">
        <w:t>in</w:t>
      </w:r>
      <w:r w:rsidR="000D50D7" w:rsidRPr="000D50D7">
        <w:t xml:space="preserve"> </w:t>
      </w:r>
      <w:r w:rsidRPr="00C107C9">
        <w:t>writing</w:t>
      </w:r>
      <w:r w:rsidR="000D50D7" w:rsidRPr="000D50D7">
        <w:t xml:space="preserve"> </w:t>
      </w:r>
      <w:r w:rsidRPr="00C107C9">
        <w:t>but</w:t>
      </w:r>
      <w:r w:rsidR="000D50D7" w:rsidRPr="000D50D7">
        <w:t xml:space="preserve"> </w:t>
      </w:r>
      <w:r w:rsidRPr="00C107C9">
        <w:t>a</w:t>
      </w:r>
      <w:r w:rsidR="000D50D7" w:rsidRPr="000D50D7">
        <w:t xml:space="preserve"> </w:t>
      </w:r>
      <w:r w:rsidRPr="00C107C9">
        <w:t>failure</w:t>
      </w:r>
      <w:r w:rsidR="000D50D7" w:rsidRPr="000D50D7">
        <w:t xml:space="preserve"> </w:t>
      </w:r>
      <w:r w:rsidRPr="00C107C9">
        <w:t>to</w:t>
      </w:r>
      <w:r w:rsidR="000D50D7" w:rsidRPr="000D50D7">
        <w:t xml:space="preserve"> </w:t>
      </w:r>
      <w:r w:rsidRPr="00C107C9">
        <w:t>give</w:t>
      </w:r>
      <w:r w:rsidR="000D50D7" w:rsidRPr="000D50D7">
        <w:t xml:space="preserve"> </w:t>
      </w:r>
      <w:r w:rsidRPr="00C107C9">
        <w:t>such</w:t>
      </w:r>
      <w:r w:rsidR="000D50D7" w:rsidRPr="000D50D7">
        <w:t xml:space="preserve"> </w:t>
      </w:r>
      <w:r w:rsidRPr="00C107C9">
        <w:t>confirmation</w:t>
      </w:r>
      <w:r w:rsidR="000D50D7" w:rsidRPr="000D50D7">
        <w:t xml:space="preserve"> </w:t>
      </w:r>
      <w:r w:rsidRPr="00C107C9">
        <w:t>(or</w:t>
      </w:r>
      <w:r w:rsidR="000D50D7" w:rsidRPr="000D50D7">
        <w:t xml:space="preserve"> </w:t>
      </w:r>
      <w:r w:rsidRPr="00C107C9">
        <w:t>a</w:t>
      </w:r>
      <w:r w:rsidR="000D50D7" w:rsidRPr="000D50D7">
        <w:t xml:space="preserve"> </w:t>
      </w:r>
      <w:r w:rsidRPr="00C107C9">
        <w:t>failure</w:t>
      </w:r>
      <w:r w:rsidR="000D50D7" w:rsidRPr="000D50D7">
        <w:t xml:space="preserve"> </w:t>
      </w:r>
      <w:r w:rsidRPr="00C107C9">
        <w:t>to</w:t>
      </w:r>
      <w:r w:rsidR="000D50D7" w:rsidRPr="000D50D7">
        <w:t xml:space="preserve"> </w:t>
      </w:r>
      <w:r w:rsidRPr="00C107C9">
        <w:t>give</w:t>
      </w:r>
      <w:r w:rsidR="000D50D7" w:rsidRPr="000D50D7">
        <w:t xml:space="preserve"> </w:t>
      </w:r>
      <w:r w:rsidRPr="00C107C9">
        <w:t>it</w:t>
      </w:r>
      <w:r w:rsidR="000D50D7" w:rsidRPr="000D50D7">
        <w:t xml:space="preserve"> </w:t>
      </w:r>
      <w:r w:rsidRPr="00C107C9">
        <w:t>in</w:t>
      </w:r>
      <w:r w:rsidR="000D50D7" w:rsidRPr="000D50D7">
        <w:t xml:space="preserve"> </w:t>
      </w:r>
      <w:r w:rsidRPr="00C107C9">
        <w:t>identical</w:t>
      </w:r>
      <w:r w:rsidR="000D50D7" w:rsidRPr="000D50D7">
        <w:t xml:space="preserve"> </w:t>
      </w:r>
      <w:r w:rsidRPr="00C107C9">
        <w:t>form)</w:t>
      </w:r>
      <w:r w:rsidR="000D50D7" w:rsidRPr="000D50D7">
        <w:t xml:space="preserve"> </w:t>
      </w:r>
      <w:r w:rsidRPr="00C107C9">
        <w:t>is</w:t>
      </w:r>
      <w:r w:rsidR="000D50D7" w:rsidRPr="000D50D7">
        <w:t xml:space="preserve"> </w:t>
      </w:r>
      <w:r w:rsidRPr="00C107C9">
        <w:t>not</w:t>
      </w:r>
      <w:r w:rsidR="000D50D7" w:rsidRPr="000D50D7">
        <w:t xml:space="preserve"> </w:t>
      </w:r>
      <w:r w:rsidRPr="00C107C9">
        <w:t>to</w:t>
      </w:r>
      <w:r w:rsidR="000D50D7" w:rsidRPr="000D50D7">
        <w:t xml:space="preserve"> </w:t>
      </w:r>
      <w:r w:rsidRPr="00C107C9">
        <w:t>be</w:t>
      </w:r>
      <w:r w:rsidR="000D50D7" w:rsidRPr="000D50D7">
        <w:t xml:space="preserve"> </w:t>
      </w:r>
      <w:r w:rsidRPr="00C107C9">
        <w:t>taken</w:t>
      </w:r>
      <w:r w:rsidR="000D50D7" w:rsidRPr="000D50D7">
        <w:t xml:space="preserve"> </w:t>
      </w:r>
      <w:r w:rsidRPr="00C107C9">
        <w:t>to</w:t>
      </w:r>
      <w:r w:rsidR="000D50D7" w:rsidRPr="000D50D7">
        <w:t xml:space="preserve"> </w:t>
      </w:r>
      <w:r w:rsidRPr="00C107C9">
        <w:t>affect</w:t>
      </w:r>
      <w:r w:rsidR="000D50D7" w:rsidRPr="000D50D7">
        <w:t xml:space="preserve"> </w:t>
      </w:r>
      <w:r w:rsidRPr="00C107C9">
        <w:t>or</w:t>
      </w:r>
      <w:r w:rsidR="000D50D7" w:rsidRPr="000D50D7">
        <w:t xml:space="preserve"> </w:t>
      </w:r>
      <w:r w:rsidRPr="00C107C9">
        <w:t>invalidate</w:t>
      </w:r>
      <w:r w:rsidR="000D50D7" w:rsidRPr="000D50D7">
        <w:t xml:space="preserve"> </w:t>
      </w:r>
      <w:r w:rsidRPr="00C107C9">
        <w:t>the</w:t>
      </w:r>
      <w:r w:rsidR="000D50D7" w:rsidRPr="000D50D7">
        <w:t xml:space="preserve"> </w:t>
      </w:r>
      <w:r w:rsidRPr="00C107C9">
        <w:t>effect</w:t>
      </w:r>
      <w:r w:rsidR="000D50D7" w:rsidRPr="000D50D7">
        <w:t xml:space="preserve"> </w:t>
      </w:r>
      <w:r w:rsidRPr="00C107C9">
        <w:t>of</w:t>
      </w:r>
      <w:r w:rsidR="000D50D7" w:rsidRPr="000D50D7">
        <w:t xml:space="preserve"> </w:t>
      </w:r>
      <w:r w:rsidRPr="00C107C9">
        <w:t>the</w:t>
      </w:r>
      <w:r w:rsidR="000D50D7" w:rsidRPr="000D50D7">
        <w:t xml:space="preserve"> </w:t>
      </w:r>
      <w:r w:rsidRPr="00C107C9">
        <w:t>appointed</w:t>
      </w:r>
      <w:r w:rsidR="000D50D7" w:rsidRPr="000D50D7">
        <w:t xml:space="preserve"> </w:t>
      </w:r>
      <w:r w:rsidRPr="00C107C9">
        <w:t>person’s</w:t>
      </w:r>
      <w:r w:rsidR="000D50D7" w:rsidRPr="000D50D7">
        <w:t xml:space="preserve"> </w:t>
      </w:r>
      <w:r w:rsidRPr="00C107C9">
        <w:t>determination.</w:t>
      </w:r>
    </w:p>
    <w:p w14:paraId="6E8DBA7B" w14:textId="77777777" w:rsidR="00283174" w:rsidRDefault="00283174" w:rsidP="00283174">
      <w:pPr>
        <w:pStyle w:val="N2"/>
      </w:pPr>
      <w:r>
        <w:t>Save</w:t>
      </w:r>
      <w:r w:rsidR="000D50D7" w:rsidRPr="000D50D7">
        <w:t xml:space="preserve"> </w:t>
      </w:r>
      <w:r>
        <w:t>where</w:t>
      </w:r>
      <w:r w:rsidR="000D50D7" w:rsidRPr="000D50D7">
        <w:t xml:space="preserve"> </w:t>
      </w:r>
      <w:r>
        <w:t>a</w:t>
      </w:r>
      <w:r w:rsidR="000D50D7" w:rsidRPr="000D50D7">
        <w:t xml:space="preserve"> </w:t>
      </w:r>
      <w:r>
        <w:t>direction</w:t>
      </w:r>
      <w:r w:rsidR="000D50D7" w:rsidRPr="000D50D7">
        <w:t xml:space="preserve"> </w:t>
      </w:r>
      <w:r>
        <w:t>is</w:t>
      </w:r>
      <w:r w:rsidR="000D50D7" w:rsidRPr="000D50D7">
        <w:t xml:space="preserve"> </w:t>
      </w:r>
      <w:r>
        <w:t>given</w:t>
      </w:r>
      <w:r w:rsidR="000D50D7" w:rsidRPr="000D50D7">
        <w:t xml:space="preserve"> </w:t>
      </w:r>
      <w:r>
        <w:t>pursuant</w:t>
      </w:r>
      <w:r w:rsidR="000D50D7" w:rsidRPr="000D50D7">
        <w:t xml:space="preserve"> </w:t>
      </w:r>
      <w:r>
        <w:t>to</w:t>
      </w:r>
      <w:r w:rsidR="000D50D7" w:rsidRPr="000D50D7">
        <w:t xml:space="preserve"> </w:t>
      </w:r>
      <w:r>
        <w:t>sub-paragraph</w:t>
      </w:r>
      <w:r w:rsidR="000D50D7" w:rsidRPr="000D50D7">
        <w:t xml:space="preserve"> </w:t>
      </w:r>
      <w:r>
        <w:fldChar w:fldCharType="begin"/>
      </w:r>
      <w:r>
        <w:instrText xml:space="preserve"> REF _Ref94617236 \n \h </w:instrText>
      </w:r>
      <w:r>
        <w:fldChar w:fldCharType="separate"/>
      </w:r>
      <w:r w:rsidR="000D50D7">
        <w:t>(11)</w:t>
      </w:r>
      <w:r>
        <w:fldChar w:fldCharType="end"/>
      </w:r>
      <w:r w:rsidR="000D50D7" w:rsidRPr="000D50D7">
        <w:t xml:space="preserve"> </w:t>
      </w:r>
      <w:r>
        <w:t>requiring</w:t>
      </w:r>
      <w:r w:rsidR="000D50D7" w:rsidRPr="000D50D7">
        <w:t xml:space="preserve"> </w:t>
      </w:r>
      <w:r>
        <w:t>the</w:t>
      </w:r>
      <w:r w:rsidR="000D50D7" w:rsidRPr="000D50D7">
        <w:t xml:space="preserve"> </w:t>
      </w:r>
      <w:r>
        <w:t>costs</w:t>
      </w:r>
      <w:r w:rsidR="000D50D7" w:rsidRPr="000D50D7">
        <w:t xml:space="preserve"> </w:t>
      </w:r>
      <w:r>
        <w:t>of</w:t>
      </w:r>
      <w:r w:rsidR="000D50D7" w:rsidRPr="000D50D7">
        <w:t xml:space="preserve"> </w:t>
      </w:r>
      <w:r>
        <w:t>the</w:t>
      </w:r>
      <w:r w:rsidR="000D50D7" w:rsidRPr="000D50D7">
        <w:t xml:space="preserve"> </w:t>
      </w:r>
      <w:r>
        <w:t>appointed</w:t>
      </w:r>
      <w:r w:rsidR="000D50D7" w:rsidRPr="000D50D7">
        <w:t xml:space="preserve"> </w:t>
      </w:r>
      <w:r>
        <w:t>person</w:t>
      </w:r>
      <w:r w:rsidR="000D50D7" w:rsidRPr="000D50D7">
        <w:t xml:space="preserve"> </w:t>
      </w:r>
      <w:r>
        <w:t>to</w:t>
      </w:r>
      <w:r w:rsidR="000D50D7" w:rsidRPr="000D50D7">
        <w:t xml:space="preserve"> </w:t>
      </w:r>
      <w:r>
        <w:t>be</w:t>
      </w:r>
      <w:r w:rsidR="000D50D7" w:rsidRPr="000D50D7">
        <w:t xml:space="preserve"> </w:t>
      </w:r>
      <w:r>
        <w:t>paid</w:t>
      </w:r>
      <w:r w:rsidR="000D50D7" w:rsidRPr="000D50D7">
        <w:t xml:space="preserve"> </w:t>
      </w:r>
      <w:r>
        <w:t>by</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the</w:t>
      </w:r>
      <w:r w:rsidR="000D50D7" w:rsidRPr="000D50D7">
        <w:t xml:space="preserve"> </w:t>
      </w:r>
      <w:r>
        <w:t>reasonable</w:t>
      </w:r>
      <w:r w:rsidR="000D50D7" w:rsidRPr="000D50D7">
        <w:t xml:space="preserve"> </w:t>
      </w:r>
      <w:r>
        <w:t>costs</w:t>
      </w:r>
      <w:r w:rsidR="000D50D7" w:rsidRPr="000D50D7">
        <w:t xml:space="preserve"> </w:t>
      </w:r>
      <w:r>
        <w:t>of</w:t>
      </w:r>
      <w:r w:rsidR="000D50D7" w:rsidRPr="000D50D7">
        <w:t xml:space="preserve"> </w:t>
      </w:r>
      <w:r>
        <w:t>the</w:t>
      </w:r>
      <w:r w:rsidR="000D50D7" w:rsidRPr="000D50D7">
        <w:t xml:space="preserve"> </w:t>
      </w:r>
      <w:r>
        <w:t>appointed</w:t>
      </w:r>
      <w:r w:rsidR="000D50D7" w:rsidRPr="000D50D7">
        <w:t xml:space="preserve"> </w:t>
      </w:r>
      <w:r>
        <w:t>person</w:t>
      </w:r>
      <w:r w:rsidR="000D50D7" w:rsidRPr="000D50D7">
        <w:t xml:space="preserve"> </w:t>
      </w:r>
      <w:r>
        <w:t>must</w:t>
      </w:r>
      <w:r w:rsidR="000D50D7" w:rsidRPr="000D50D7">
        <w:t xml:space="preserve"> </w:t>
      </w:r>
      <w:r>
        <w:t>be</w:t>
      </w:r>
      <w:r w:rsidR="000D50D7" w:rsidRPr="000D50D7">
        <w:t xml:space="preserve"> </w:t>
      </w:r>
      <w:r>
        <w:t>met</w:t>
      </w:r>
      <w:r w:rsidR="000D50D7" w:rsidRPr="000D50D7">
        <w:t xml:space="preserve"> </w:t>
      </w:r>
      <w:r>
        <w:t>by</w:t>
      </w:r>
      <w:r w:rsidR="000D50D7" w:rsidRPr="000D50D7">
        <w:t xml:space="preserve"> </w:t>
      </w:r>
      <w:r>
        <w:t>the</w:t>
      </w:r>
      <w:r w:rsidR="000D50D7" w:rsidRPr="000D50D7">
        <w:t xml:space="preserve"> </w:t>
      </w:r>
      <w:r>
        <w:t>undertaker.</w:t>
      </w:r>
    </w:p>
    <w:p w14:paraId="4E37E071" w14:textId="77777777" w:rsidR="00283174" w:rsidRDefault="00283174" w:rsidP="00283174">
      <w:pPr>
        <w:pStyle w:val="N2"/>
      </w:pPr>
      <w:bookmarkStart w:id="1486" w:name="_Ref94617236"/>
      <w:r>
        <w:t>On</w:t>
      </w:r>
      <w:r w:rsidR="000D50D7" w:rsidRPr="000D50D7">
        <w:t xml:space="preserve"> </w:t>
      </w:r>
      <w:r>
        <w:t>application</w:t>
      </w:r>
      <w:r w:rsidR="000D50D7" w:rsidRPr="000D50D7">
        <w:t xml:space="preserve"> </w:t>
      </w:r>
      <w:r>
        <w:t>by</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or</w:t>
      </w:r>
      <w:r w:rsidR="000D50D7" w:rsidRPr="000D50D7">
        <w:t xml:space="preserve"> </w:t>
      </w:r>
      <w:r>
        <w:t>the</w:t>
      </w:r>
      <w:r w:rsidR="000D50D7" w:rsidRPr="000D50D7">
        <w:t xml:space="preserve"> </w:t>
      </w:r>
      <w:r>
        <w:t>undertaker,</w:t>
      </w:r>
      <w:r w:rsidR="000D50D7" w:rsidRPr="000D50D7">
        <w:t xml:space="preserve"> </w:t>
      </w:r>
      <w:r>
        <w:t>the</w:t>
      </w:r>
      <w:r w:rsidR="000D50D7" w:rsidRPr="000D50D7">
        <w:t xml:space="preserve"> </w:t>
      </w:r>
      <w:r>
        <w:t>appointed</w:t>
      </w:r>
      <w:r w:rsidR="000D50D7" w:rsidRPr="000D50D7">
        <w:t xml:space="preserve"> </w:t>
      </w:r>
      <w:r>
        <w:t>person</w:t>
      </w:r>
      <w:r w:rsidR="000D50D7" w:rsidRPr="000D50D7">
        <w:t xml:space="preserve"> </w:t>
      </w:r>
      <w:r>
        <w:t>may</w:t>
      </w:r>
      <w:r w:rsidR="000D50D7" w:rsidRPr="000D50D7">
        <w:t xml:space="preserve"> </w:t>
      </w:r>
      <w:r>
        <w:t>give</w:t>
      </w:r>
      <w:r w:rsidR="000D50D7" w:rsidRPr="000D50D7">
        <w:t xml:space="preserve"> </w:t>
      </w:r>
      <w:r>
        <w:t>directions</w:t>
      </w:r>
      <w:r w:rsidR="000D50D7" w:rsidRPr="000D50D7">
        <w:t xml:space="preserve"> </w:t>
      </w:r>
      <w:r>
        <w:t>as</w:t>
      </w:r>
      <w:r w:rsidR="000D50D7" w:rsidRPr="000D50D7">
        <w:t xml:space="preserve"> </w:t>
      </w:r>
      <w:r>
        <w:t>to</w:t>
      </w:r>
      <w:r w:rsidR="000D50D7" w:rsidRPr="000D50D7">
        <w:t xml:space="preserve"> </w:t>
      </w:r>
      <w:r>
        <w:t>the</w:t>
      </w:r>
      <w:r w:rsidR="000D50D7" w:rsidRPr="000D50D7">
        <w:t xml:space="preserve"> </w:t>
      </w:r>
      <w:r>
        <w:t>costs</w:t>
      </w:r>
      <w:r w:rsidR="000D50D7" w:rsidRPr="000D50D7">
        <w:t xml:space="preserve"> </w:t>
      </w:r>
      <w:r>
        <w:t>of</w:t>
      </w:r>
      <w:r w:rsidR="000D50D7" w:rsidRPr="000D50D7">
        <w:t xml:space="preserve"> </w:t>
      </w:r>
      <w:r>
        <w:t>the</w:t>
      </w:r>
      <w:r w:rsidR="000D50D7" w:rsidRPr="000D50D7">
        <w:t xml:space="preserve"> </w:t>
      </w:r>
      <w:r>
        <w:t>appeal</w:t>
      </w:r>
      <w:r w:rsidR="000D50D7" w:rsidRPr="000D50D7">
        <w:t xml:space="preserve"> </w:t>
      </w:r>
      <w:r>
        <w:t>parties</w:t>
      </w:r>
      <w:r w:rsidR="000D50D7" w:rsidRPr="000D50D7">
        <w:t xml:space="preserve"> </w:t>
      </w:r>
      <w:r>
        <w:t>and</w:t>
      </w:r>
      <w:r w:rsidR="000D50D7" w:rsidRPr="000D50D7">
        <w:t xml:space="preserve"> </w:t>
      </w:r>
      <w:r>
        <w:t>as</w:t>
      </w:r>
      <w:r w:rsidR="000D50D7" w:rsidRPr="000D50D7">
        <w:t xml:space="preserve"> </w:t>
      </w:r>
      <w:r>
        <w:t>to</w:t>
      </w:r>
      <w:r w:rsidR="000D50D7" w:rsidRPr="000D50D7">
        <w:t xml:space="preserve"> </w:t>
      </w:r>
      <w:r>
        <w:t>the</w:t>
      </w:r>
      <w:r w:rsidR="000D50D7" w:rsidRPr="000D50D7">
        <w:t xml:space="preserve"> </w:t>
      </w:r>
      <w:r>
        <w:t>parties</w:t>
      </w:r>
      <w:r w:rsidR="000D50D7" w:rsidRPr="000D50D7">
        <w:t xml:space="preserve"> </w:t>
      </w:r>
      <w:r>
        <w:t>by</w:t>
      </w:r>
      <w:r w:rsidR="000D50D7" w:rsidRPr="000D50D7">
        <w:t xml:space="preserve"> </w:t>
      </w:r>
      <w:r>
        <w:t>whom</w:t>
      </w:r>
      <w:r w:rsidR="000D50D7" w:rsidRPr="000D50D7">
        <w:t xml:space="preserve"> </w:t>
      </w:r>
      <w:r>
        <w:t>the</w:t>
      </w:r>
      <w:r w:rsidR="000D50D7" w:rsidRPr="000D50D7">
        <w:t xml:space="preserve"> </w:t>
      </w:r>
      <w:r>
        <w:t>costs</w:t>
      </w:r>
      <w:r w:rsidR="000D50D7" w:rsidRPr="000D50D7">
        <w:t xml:space="preserve"> </w:t>
      </w:r>
      <w:r>
        <w:t>of</w:t>
      </w:r>
      <w:r w:rsidR="000D50D7" w:rsidRPr="000D50D7">
        <w:t xml:space="preserve"> </w:t>
      </w:r>
      <w:r>
        <w:t>the</w:t>
      </w:r>
      <w:r w:rsidR="000D50D7" w:rsidRPr="000D50D7">
        <w:t xml:space="preserve"> </w:t>
      </w:r>
      <w:r>
        <w:t>appeal</w:t>
      </w:r>
      <w:r w:rsidR="000D50D7" w:rsidRPr="000D50D7">
        <w:t xml:space="preserve"> </w:t>
      </w:r>
      <w:r>
        <w:t>are</w:t>
      </w:r>
      <w:r w:rsidR="000D50D7" w:rsidRPr="000D50D7">
        <w:t xml:space="preserve"> </w:t>
      </w:r>
      <w:r>
        <w:t>to</w:t>
      </w:r>
      <w:r w:rsidR="000D50D7" w:rsidRPr="000D50D7">
        <w:t xml:space="preserve"> </w:t>
      </w:r>
      <w:r>
        <w:t>be</w:t>
      </w:r>
      <w:r w:rsidR="000D50D7" w:rsidRPr="000D50D7">
        <w:t xml:space="preserve"> </w:t>
      </w:r>
      <w:r>
        <w:t>paid.</w:t>
      </w:r>
      <w:r w:rsidR="000D50D7" w:rsidRPr="000D50D7">
        <w:t xml:space="preserve"> </w:t>
      </w:r>
      <w:r>
        <w:t>In</w:t>
      </w:r>
      <w:r w:rsidR="000D50D7" w:rsidRPr="000D50D7">
        <w:t xml:space="preserve"> </w:t>
      </w:r>
      <w:r>
        <w:t>considering</w:t>
      </w:r>
      <w:r w:rsidR="000D50D7" w:rsidRPr="000D50D7">
        <w:t xml:space="preserve"> </w:t>
      </w:r>
      <w:r>
        <w:t>whether</w:t>
      </w:r>
      <w:r w:rsidR="000D50D7" w:rsidRPr="000D50D7">
        <w:t xml:space="preserve"> </w:t>
      </w:r>
      <w:r>
        <w:t>to</w:t>
      </w:r>
      <w:r w:rsidR="000D50D7" w:rsidRPr="000D50D7">
        <w:t xml:space="preserve"> </w:t>
      </w:r>
      <w:r>
        <w:t>make</w:t>
      </w:r>
      <w:r w:rsidR="000D50D7" w:rsidRPr="000D50D7">
        <w:t xml:space="preserve"> </w:t>
      </w:r>
      <w:r>
        <w:t>any</w:t>
      </w:r>
      <w:r w:rsidR="000D50D7" w:rsidRPr="000D50D7">
        <w:t xml:space="preserve"> </w:t>
      </w:r>
      <w:r>
        <w:t>such</w:t>
      </w:r>
      <w:r w:rsidR="000D50D7" w:rsidRPr="000D50D7">
        <w:t xml:space="preserve"> </w:t>
      </w:r>
      <w:r>
        <w:t>direction</w:t>
      </w:r>
      <w:r w:rsidR="000D50D7" w:rsidRPr="000D50D7">
        <w:t xml:space="preserve"> </w:t>
      </w:r>
      <w:r>
        <w:t>and</w:t>
      </w:r>
      <w:r w:rsidR="000D50D7" w:rsidRPr="000D50D7">
        <w:t xml:space="preserve"> </w:t>
      </w:r>
      <w:r>
        <w:t>the</w:t>
      </w:r>
      <w:r w:rsidR="000D50D7" w:rsidRPr="000D50D7">
        <w:t xml:space="preserve"> </w:t>
      </w:r>
      <w:r>
        <w:t>terms</w:t>
      </w:r>
      <w:r w:rsidR="000D50D7" w:rsidRPr="000D50D7">
        <w:t xml:space="preserve"> </w:t>
      </w:r>
      <w:r>
        <w:t>on</w:t>
      </w:r>
      <w:r w:rsidR="000D50D7" w:rsidRPr="000D50D7">
        <w:t xml:space="preserve"> </w:t>
      </w:r>
      <w:r>
        <w:t>which</w:t>
      </w:r>
      <w:r w:rsidR="000D50D7" w:rsidRPr="000D50D7">
        <w:t xml:space="preserve"> </w:t>
      </w:r>
      <w:r>
        <w:t>it</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made,</w:t>
      </w:r>
      <w:r w:rsidR="000D50D7" w:rsidRPr="000D50D7">
        <w:t xml:space="preserve"> </w:t>
      </w:r>
      <w:r>
        <w:t>the</w:t>
      </w:r>
      <w:r w:rsidR="000D50D7" w:rsidRPr="000D50D7">
        <w:t xml:space="preserve"> </w:t>
      </w:r>
      <w:r>
        <w:t>appointed</w:t>
      </w:r>
      <w:r w:rsidR="000D50D7" w:rsidRPr="000D50D7">
        <w:t xml:space="preserve"> </w:t>
      </w:r>
      <w:r>
        <w:t>person</w:t>
      </w:r>
      <w:r w:rsidR="000D50D7" w:rsidRPr="000D50D7">
        <w:t xml:space="preserve"> </w:t>
      </w:r>
      <w:r>
        <w:t>must</w:t>
      </w:r>
      <w:r w:rsidR="000D50D7" w:rsidRPr="000D50D7">
        <w:t xml:space="preserve"> </w:t>
      </w:r>
      <w:r>
        <w:t>have</w:t>
      </w:r>
      <w:r w:rsidR="000D50D7" w:rsidRPr="000D50D7">
        <w:t xml:space="preserve"> </w:t>
      </w:r>
      <w:r>
        <w:t>regard</w:t>
      </w:r>
      <w:r w:rsidR="000D50D7" w:rsidRPr="000D50D7">
        <w:t xml:space="preserve"> </w:t>
      </w:r>
      <w:r>
        <w:t>to</w:t>
      </w:r>
      <w:r w:rsidR="000D50D7" w:rsidRPr="000D50D7">
        <w:t xml:space="preserve"> </w:t>
      </w:r>
      <w:r>
        <w:t>advice</w:t>
      </w:r>
      <w:r w:rsidR="000D50D7" w:rsidRPr="000D50D7">
        <w:t xml:space="preserve"> </w:t>
      </w:r>
      <w:r>
        <w:t>on</w:t>
      </w:r>
      <w:r w:rsidR="000D50D7" w:rsidRPr="000D50D7">
        <w:t xml:space="preserve"> </w:t>
      </w:r>
      <w:r>
        <w:t>planning</w:t>
      </w:r>
      <w:r w:rsidR="000D50D7" w:rsidRPr="000D50D7">
        <w:t xml:space="preserve"> </w:t>
      </w:r>
      <w:r>
        <w:t>appeals</w:t>
      </w:r>
      <w:r w:rsidR="000D50D7" w:rsidRPr="000D50D7">
        <w:t xml:space="preserve"> </w:t>
      </w:r>
      <w:r>
        <w:t>and</w:t>
      </w:r>
      <w:r w:rsidR="000D50D7" w:rsidRPr="000D50D7">
        <w:t xml:space="preserve"> </w:t>
      </w:r>
      <w:r>
        <w:t>award</w:t>
      </w:r>
      <w:r w:rsidR="000D50D7" w:rsidRPr="000D50D7">
        <w:t xml:space="preserve"> </w:t>
      </w:r>
      <w:r>
        <w:t>costs</w:t>
      </w:r>
      <w:r w:rsidR="000D50D7" w:rsidRPr="000D50D7">
        <w:t xml:space="preserve"> </w:t>
      </w:r>
      <w:r>
        <w:t>published</w:t>
      </w:r>
      <w:r w:rsidR="000D50D7" w:rsidRPr="000D50D7">
        <w:t xml:space="preserve"> </w:t>
      </w:r>
      <w:r>
        <w:t>in</w:t>
      </w:r>
      <w:r w:rsidR="000D50D7" w:rsidRPr="000D50D7">
        <w:t xml:space="preserve"> </w:t>
      </w:r>
      <w:r>
        <w:t>Planning</w:t>
      </w:r>
      <w:r w:rsidR="000D50D7" w:rsidRPr="000D50D7">
        <w:t xml:space="preserve"> </w:t>
      </w:r>
      <w:r>
        <w:t>Practice</w:t>
      </w:r>
      <w:r w:rsidR="000D50D7" w:rsidRPr="000D50D7">
        <w:t xml:space="preserve"> </w:t>
      </w:r>
      <w:r>
        <w:t>Guidance:</w:t>
      </w:r>
      <w:r w:rsidR="000D50D7" w:rsidRPr="000D50D7">
        <w:t xml:space="preserve"> </w:t>
      </w:r>
      <w:r>
        <w:t>Appeals</w:t>
      </w:r>
      <w:r w:rsidR="000D50D7" w:rsidRPr="000D50D7">
        <w:t xml:space="preserve"> </w:t>
      </w:r>
      <w:r>
        <w:t>(March</w:t>
      </w:r>
      <w:r w:rsidR="000D50D7" w:rsidRPr="000D50D7">
        <w:t xml:space="preserve"> </w:t>
      </w:r>
      <w:r>
        <w:t>2014)</w:t>
      </w:r>
      <w:r w:rsidR="000D50D7" w:rsidRPr="000D50D7">
        <w:t xml:space="preserve"> </w:t>
      </w:r>
      <w:r>
        <w:t>or</w:t>
      </w:r>
      <w:r w:rsidR="000D50D7" w:rsidRPr="000D50D7">
        <w:t xml:space="preserve"> </w:t>
      </w:r>
      <w:r>
        <w:t>any</w:t>
      </w:r>
      <w:r w:rsidR="000D50D7" w:rsidRPr="000D50D7">
        <w:t xml:space="preserve"> </w:t>
      </w:r>
      <w:r>
        <w:t>circular</w:t>
      </w:r>
      <w:r w:rsidR="000D50D7" w:rsidRPr="000D50D7">
        <w:t xml:space="preserve"> </w:t>
      </w:r>
      <w:r>
        <w:t>or</w:t>
      </w:r>
      <w:r w:rsidR="000D50D7" w:rsidRPr="000D50D7">
        <w:t xml:space="preserve"> </w:t>
      </w:r>
      <w:r>
        <w:t>guidance</w:t>
      </w:r>
      <w:r w:rsidR="000D50D7" w:rsidRPr="000D50D7">
        <w:t xml:space="preserve"> </w:t>
      </w:r>
      <w:r>
        <w:t>which</w:t>
      </w:r>
      <w:r w:rsidR="000D50D7" w:rsidRPr="000D50D7">
        <w:t xml:space="preserve"> </w:t>
      </w:r>
      <w:r>
        <w:t>may</w:t>
      </w:r>
      <w:r w:rsidR="000D50D7" w:rsidRPr="000D50D7">
        <w:t xml:space="preserve"> </w:t>
      </w:r>
      <w:r>
        <w:t>from</w:t>
      </w:r>
      <w:r w:rsidR="000D50D7" w:rsidRPr="000D50D7">
        <w:t xml:space="preserve"> </w:t>
      </w:r>
      <w:r>
        <w:t>time</w:t>
      </w:r>
      <w:r w:rsidR="000D50D7" w:rsidRPr="000D50D7">
        <w:t xml:space="preserve"> </w:t>
      </w:r>
      <w:r>
        <w:t>to</w:t>
      </w:r>
      <w:r w:rsidR="000D50D7" w:rsidRPr="000D50D7">
        <w:t xml:space="preserve"> </w:t>
      </w:r>
      <w:r>
        <w:t>time</w:t>
      </w:r>
      <w:r w:rsidR="000D50D7" w:rsidRPr="000D50D7">
        <w:t xml:space="preserve"> </w:t>
      </w:r>
      <w:r>
        <w:t>replace</w:t>
      </w:r>
      <w:r w:rsidR="000D50D7" w:rsidRPr="000D50D7">
        <w:t xml:space="preserve"> </w:t>
      </w:r>
      <w:r>
        <w:t>it.</w:t>
      </w:r>
      <w:bookmarkStart w:id="1487" w:name="TOC27_07_2021_11_18_16_783"/>
      <w:bookmarkStart w:id="1488" w:name="TOC27_07_2021_11_36_14_782"/>
      <w:bookmarkStart w:id="1489" w:name="TOC27_07_2021_11_48_02_782"/>
      <w:bookmarkStart w:id="1490" w:name="TOC27_07_2021_11_50_47_784"/>
      <w:bookmarkEnd w:id="1240"/>
      <w:bookmarkEnd w:id="1486"/>
      <w:bookmarkEnd w:id="1487"/>
      <w:bookmarkEnd w:id="1488"/>
      <w:bookmarkEnd w:id="1489"/>
      <w:bookmarkEnd w:id="1490"/>
    </w:p>
    <w:p w14:paraId="50AA2E49" w14:textId="77777777" w:rsidR="00870DCF" w:rsidRPr="00870DCF" w:rsidRDefault="00870DCF" w:rsidP="00870DCF">
      <w:pPr>
        <w:pStyle w:val="H1"/>
      </w:pPr>
      <w:r>
        <w:t>Fees</w:t>
      </w:r>
    </w:p>
    <w:p w14:paraId="2BBE7B31" w14:textId="77777777" w:rsidR="00870DCF" w:rsidRDefault="00870DCF" w:rsidP="00870DCF">
      <w:pPr>
        <w:pStyle w:val="N1"/>
      </w:pPr>
      <w:r>
        <w:t>—</w:t>
      </w:r>
      <w:r>
        <w:fldChar w:fldCharType="begin"/>
      </w:r>
      <w:r>
        <w:instrText xml:space="preserve"> LISTNUM "SEQ1" \l 2 </w:instrText>
      </w:r>
      <w:r>
        <w:fldChar w:fldCharType="end"/>
      </w:r>
      <w:r w:rsidR="000D50D7" w:rsidRPr="000D50D7">
        <w:t> </w:t>
      </w:r>
      <w:r>
        <w:t>Where</w:t>
      </w:r>
      <w:r w:rsidR="000D50D7" w:rsidRPr="000D50D7">
        <w:t xml:space="preserve"> </w:t>
      </w:r>
      <w:r>
        <w:t>an</w:t>
      </w:r>
      <w:r w:rsidR="000D50D7" w:rsidRPr="000D50D7">
        <w:t xml:space="preserve"> </w:t>
      </w:r>
      <w:r>
        <w:t>application</w:t>
      </w:r>
      <w:r w:rsidR="000D50D7" w:rsidRPr="000D50D7">
        <w:t xml:space="preserve"> </w:t>
      </w:r>
      <w:r>
        <w:t>is</w:t>
      </w:r>
      <w:r w:rsidR="000D50D7" w:rsidRPr="000D50D7">
        <w:t xml:space="preserve"> </w:t>
      </w:r>
      <w:r>
        <w:t>made</w:t>
      </w:r>
      <w:r w:rsidR="000D50D7" w:rsidRPr="000D50D7">
        <w:t xml:space="preserve"> </w:t>
      </w:r>
      <w:r>
        <w:t>to</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for</w:t>
      </w:r>
      <w:r w:rsidR="000D50D7" w:rsidRPr="000D50D7">
        <w:t xml:space="preserve"> </w:t>
      </w:r>
      <w:r>
        <w:t>written</w:t>
      </w:r>
      <w:r w:rsidR="000D50D7" w:rsidRPr="000D50D7">
        <w:t xml:space="preserve"> </w:t>
      </w:r>
      <w:r>
        <w:t>consent,</w:t>
      </w:r>
      <w:r w:rsidR="000D50D7" w:rsidRPr="000D50D7">
        <w:t xml:space="preserve"> </w:t>
      </w:r>
      <w:r>
        <w:t>agreement</w:t>
      </w:r>
      <w:r w:rsidR="000D50D7" w:rsidRPr="000D50D7">
        <w:t xml:space="preserve"> </w:t>
      </w:r>
      <w:r>
        <w:t>or</w:t>
      </w:r>
      <w:r w:rsidR="000D50D7" w:rsidRPr="000D50D7">
        <w:t xml:space="preserve"> </w:t>
      </w:r>
      <w:r>
        <w:t>approval</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a</w:t>
      </w:r>
      <w:r w:rsidR="000D50D7" w:rsidRPr="000D50D7">
        <w:t xml:space="preserve"> </w:t>
      </w:r>
      <w:r>
        <w:t>requirement,</w:t>
      </w:r>
      <w:r w:rsidR="000D50D7" w:rsidRPr="000D50D7">
        <w:t xml:space="preserve"> </w:t>
      </w:r>
      <w:r>
        <w:t>the</w:t>
      </w:r>
      <w:r w:rsidR="000D50D7" w:rsidRPr="000D50D7">
        <w:t xml:space="preserve"> </w:t>
      </w:r>
      <w:r>
        <w:t>fee</w:t>
      </w:r>
      <w:r w:rsidR="000D50D7" w:rsidRPr="000D50D7">
        <w:t xml:space="preserve"> </w:t>
      </w:r>
      <w:r>
        <w:t>prescribed</w:t>
      </w:r>
      <w:r w:rsidR="000D50D7" w:rsidRPr="000D50D7">
        <w:t xml:space="preserve"> </w:t>
      </w:r>
      <w:r>
        <w:t>under</w:t>
      </w:r>
      <w:r w:rsidR="000D50D7" w:rsidRPr="000D50D7">
        <w:t xml:space="preserve"> </w:t>
      </w:r>
      <w:r>
        <w:t>regulation</w:t>
      </w:r>
      <w:r w:rsidR="000D50D7" w:rsidRPr="000D50D7">
        <w:t xml:space="preserve"> </w:t>
      </w:r>
      <w:r>
        <w:t>16(1)(b)</w:t>
      </w:r>
      <w:r w:rsidR="000D50D7" w:rsidRPr="000D50D7">
        <w:t xml:space="preserve"> </w:t>
      </w:r>
      <w:r>
        <w:t>of</w:t>
      </w:r>
      <w:r w:rsidR="000D50D7" w:rsidRPr="000D50D7">
        <w:t xml:space="preserve"> </w:t>
      </w:r>
      <w:r>
        <w:t>the</w:t>
      </w:r>
      <w:r w:rsidR="000D50D7" w:rsidRPr="000D50D7">
        <w:t xml:space="preserve"> </w:t>
      </w:r>
      <w:r>
        <w:t>Town</w:t>
      </w:r>
      <w:r w:rsidR="000D50D7" w:rsidRPr="000D50D7">
        <w:t xml:space="preserve"> </w:t>
      </w:r>
      <w:r>
        <w:t>and</w:t>
      </w:r>
      <w:r w:rsidR="000D50D7" w:rsidRPr="000D50D7">
        <w:t xml:space="preserve"> </w:t>
      </w:r>
      <w:r>
        <w:t>Country</w:t>
      </w:r>
      <w:r w:rsidR="000D50D7" w:rsidRPr="000D50D7">
        <w:t xml:space="preserve"> </w:t>
      </w:r>
      <w:r>
        <w:t>Planning</w:t>
      </w:r>
      <w:r w:rsidR="000D50D7" w:rsidRPr="000D50D7">
        <w:t xml:space="preserve"> </w:t>
      </w:r>
      <w:r>
        <w:t>(Fees</w:t>
      </w:r>
      <w:r w:rsidR="000D50D7" w:rsidRPr="000D50D7">
        <w:t xml:space="preserve"> </w:t>
      </w:r>
      <w:r>
        <w:t>for</w:t>
      </w:r>
      <w:r w:rsidR="000D50D7" w:rsidRPr="000D50D7">
        <w:t xml:space="preserve"> </w:t>
      </w:r>
      <w:r>
        <w:t>Applications,</w:t>
      </w:r>
      <w:r w:rsidR="000D50D7" w:rsidRPr="000D50D7">
        <w:t xml:space="preserve"> </w:t>
      </w:r>
      <w:r>
        <w:t>Deemed</w:t>
      </w:r>
      <w:r w:rsidR="000D50D7" w:rsidRPr="000D50D7">
        <w:t xml:space="preserve"> </w:t>
      </w:r>
      <w:r>
        <w:t>Applications,</w:t>
      </w:r>
      <w:r w:rsidR="000D50D7" w:rsidRPr="000D50D7">
        <w:t xml:space="preserve"> </w:t>
      </w:r>
      <w:r>
        <w:t>Requests</w:t>
      </w:r>
      <w:r w:rsidR="000D50D7" w:rsidRPr="000D50D7">
        <w:t xml:space="preserve"> </w:t>
      </w:r>
      <w:r>
        <w:t>and</w:t>
      </w:r>
      <w:r w:rsidR="000D50D7" w:rsidRPr="000D50D7">
        <w:t xml:space="preserve"> </w:t>
      </w:r>
      <w:r>
        <w:t>Site</w:t>
      </w:r>
      <w:r w:rsidR="000D50D7" w:rsidRPr="000D50D7">
        <w:t xml:space="preserve"> </w:t>
      </w:r>
      <w:r>
        <w:t>Visits)</w:t>
      </w:r>
      <w:r w:rsidR="000D50D7" w:rsidRPr="000D50D7">
        <w:t xml:space="preserve"> </w:t>
      </w:r>
      <w:r>
        <w:t>(England)</w:t>
      </w:r>
      <w:r w:rsidR="000D50D7" w:rsidRPr="000D50D7">
        <w:t xml:space="preserve"> </w:t>
      </w:r>
      <w:r>
        <w:t>Regulations</w:t>
      </w:r>
      <w:r w:rsidR="000D50D7" w:rsidRPr="000D50D7">
        <w:t xml:space="preserve"> </w:t>
      </w:r>
      <w:r>
        <w:t>2012</w:t>
      </w:r>
      <w:r w:rsidR="005E31EA">
        <w:t>(</w:t>
      </w:r>
      <w:r w:rsidR="005E31EA">
        <w:rPr>
          <w:rStyle w:val="FootnoteReference"/>
        </w:rPr>
        <w:footnoteReference w:id="74"/>
      </w:r>
      <w:r w:rsidR="005E31EA">
        <w:t>)</w:t>
      </w:r>
      <w:r w:rsidR="000D50D7" w:rsidRPr="000D50D7">
        <w:t xml:space="preserve"> </w:t>
      </w:r>
      <w:r>
        <w:t>(as</w:t>
      </w:r>
      <w:r w:rsidR="000D50D7" w:rsidRPr="000D50D7">
        <w:t xml:space="preserve"> </w:t>
      </w:r>
      <w:r>
        <w:t>may</w:t>
      </w:r>
      <w:r w:rsidR="000D50D7" w:rsidRPr="000D50D7">
        <w:t xml:space="preserve"> </w:t>
      </w:r>
      <w:r>
        <w:t>be</w:t>
      </w:r>
      <w:r w:rsidR="000D50D7" w:rsidRPr="000D50D7">
        <w:t xml:space="preserve"> </w:t>
      </w:r>
      <w:r>
        <w:t>amended</w:t>
      </w:r>
      <w:r w:rsidR="000D50D7" w:rsidRPr="000D50D7">
        <w:t xml:space="preserve"> </w:t>
      </w:r>
      <w:r>
        <w:t>or</w:t>
      </w:r>
      <w:r w:rsidR="000D50D7" w:rsidRPr="000D50D7">
        <w:t xml:space="preserve"> </w:t>
      </w:r>
      <w:r>
        <w:t>replaced</w:t>
      </w:r>
      <w:r w:rsidR="000D50D7" w:rsidRPr="000D50D7">
        <w:t xml:space="preserve"> </w:t>
      </w:r>
      <w:r>
        <w:t>from</w:t>
      </w:r>
      <w:r w:rsidR="000D50D7" w:rsidRPr="000D50D7">
        <w:t xml:space="preserve"> </w:t>
      </w:r>
      <w:r>
        <w:t>time</w:t>
      </w:r>
      <w:r w:rsidR="000D50D7" w:rsidRPr="000D50D7">
        <w:t xml:space="preserve"> </w:t>
      </w:r>
      <w:r>
        <w:t>to</w:t>
      </w:r>
      <w:r w:rsidR="000D50D7" w:rsidRPr="000D50D7">
        <w:t xml:space="preserve"> </w:t>
      </w:r>
      <w:r>
        <w:t>time)</w:t>
      </w:r>
      <w:r w:rsidR="000D50D7" w:rsidRPr="000D50D7">
        <w:t xml:space="preserve"> </w:t>
      </w:r>
      <w:r>
        <w:t>is</w:t>
      </w:r>
      <w:r w:rsidR="000D50D7" w:rsidRPr="000D50D7">
        <w:t xml:space="preserve"> </w:t>
      </w:r>
      <w:r>
        <w:t>to</w:t>
      </w:r>
      <w:r w:rsidR="000D50D7" w:rsidRPr="000D50D7">
        <w:t xml:space="preserve"> </w:t>
      </w:r>
      <w:r>
        <w:t>apply</w:t>
      </w:r>
      <w:r w:rsidR="000D50D7" w:rsidRPr="000D50D7">
        <w:t xml:space="preserve"> </w:t>
      </w:r>
      <w:r>
        <w:t>and</w:t>
      </w:r>
      <w:r w:rsidR="000D50D7" w:rsidRPr="000D50D7">
        <w:t xml:space="preserve"> </w:t>
      </w:r>
      <w:r>
        <w:t>must</w:t>
      </w:r>
      <w:r w:rsidR="000D50D7" w:rsidRPr="000D50D7">
        <w:t xml:space="preserve"> </w:t>
      </w:r>
      <w:r>
        <w:t>be</w:t>
      </w:r>
      <w:r w:rsidR="000D50D7" w:rsidRPr="000D50D7">
        <w:t xml:space="preserve"> </w:t>
      </w:r>
      <w:r>
        <w:t>paid</w:t>
      </w:r>
      <w:r w:rsidR="000D50D7" w:rsidRPr="000D50D7">
        <w:t xml:space="preserve"> </w:t>
      </w:r>
      <w:r>
        <w:t>to</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for</w:t>
      </w:r>
      <w:r w:rsidR="000D50D7" w:rsidRPr="000D50D7">
        <w:t xml:space="preserve"> </w:t>
      </w:r>
      <w:r>
        <w:t>each</w:t>
      </w:r>
      <w:r w:rsidR="000D50D7" w:rsidRPr="000D50D7">
        <w:t xml:space="preserve"> </w:t>
      </w:r>
      <w:r>
        <w:t>application.</w:t>
      </w:r>
    </w:p>
    <w:p w14:paraId="4588C404" w14:textId="77777777" w:rsidR="00870DCF" w:rsidRDefault="00870DCF" w:rsidP="00870DCF">
      <w:pPr>
        <w:pStyle w:val="N2"/>
      </w:pPr>
      <w:r>
        <w:t>Any</w:t>
      </w:r>
      <w:r w:rsidR="000D50D7" w:rsidRPr="000D50D7">
        <w:t xml:space="preserve"> </w:t>
      </w:r>
      <w:r>
        <w:t>fee</w:t>
      </w:r>
      <w:r w:rsidR="000D50D7" w:rsidRPr="000D50D7">
        <w:t xml:space="preserve"> </w:t>
      </w:r>
      <w:r>
        <w:t>paid</w:t>
      </w:r>
      <w:r w:rsidR="000D50D7" w:rsidRPr="000D50D7">
        <w:t xml:space="preserve"> </w:t>
      </w:r>
      <w:r>
        <w:t>under</w:t>
      </w:r>
      <w:r w:rsidR="000D50D7" w:rsidRPr="000D50D7">
        <w:t xml:space="preserve"> </w:t>
      </w:r>
      <w:r>
        <w:t>this</w:t>
      </w:r>
      <w:r w:rsidR="000D50D7" w:rsidRPr="000D50D7">
        <w:t xml:space="preserve"> </w:t>
      </w:r>
      <w:r>
        <w:t>Schedule</w:t>
      </w:r>
      <w:r w:rsidR="000D50D7" w:rsidRPr="000D50D7">
        <w:t xml:space="preserve"> </w:t>
      </w:r>
      <w:r>
        <w:t>must</w:t>
      </w:r>
      <w:r w:rsidR="000D50D7" w:rsidRPr="000D50D7">
        <w:t xml:space="preserve"> </w:t>
      </w:r>
      <w:r>
        <w:t>be</w:t>
      </w:r>
      <w:r w:rsidR="000D50D7" w:rsidRPr="000D50D7">
        <w:t xml:space="preserve"> </w:t>
      </w:r>
      <w:r>
        <w:t>refunded</w:t>
      </w:r>
      <w:r w:rsidR="000D50D7" w:rsidRPr="000D50D7">
        <w:t xml:space="preserve"> </w:t>
      </w:r>
      <w:r>
        <w:t>to</w:t>
      </w:r>
      <w:r w:rsidR="000D50D7" w:rsidRPr="000D50D7">
        <w:t xml:space="preserve"> </w:t>
      </w:r>
      <w:r>
        <w:t>the</w:t>
      </w:r>
      <w:r w:rsidR="000D50D7" w:rsidRPr="000D50D7">
        <w:t xml:space="preserve"> </w:t>
      </w:r>
      <w:r>
        <w:t>undertaker</w:t>
      </w:r>
      <w:r w:rsidR="000D50D7" w:rsidRPr="000D50D7">
        <w:t xml:space="preserve"> </w:t>
      </w:r>
      <w:r>
        <w:t>within</w:t>
      </w:r>
      <w:r w:rsidR="000D50D7" w:rsidRPr="000D50D7">
        <w:t xml:space="preserve"> </w:t>
      </w:r>
      <w:r>
        <w:t>four</w:t>
      </w:r>
      <w:r w:rsidR="000D50D7" w:rsidRPr="000D50D7">
        <w:t xml:space="preserve"> </w:t>
      </w:r>
      <w:r>
        <w:t>weeks</w:t>
      </w:r>
      <w:r w:rsidR="000D50D7" w:rsidRPr="000D50D7">
        <w:t xml:space="preserve"> </w:t>
      </w:r>
      <w:r>
        <w:t>of—</w:t>
      </w:r>
    </w:p>
    <w:p w14:paraId="2AD4B6A7" w14:textId="77777777" w:rsidR="00870DCF" w:rsidRDefault="00870DCF" w:rsidP="00870DCF">
      <w:pPr>
        <w:pStyle w:val="N3"/>
      </w:pPr>
      <w:r>
        <w:t>the</w:t>
      </w:r>
      <w:r w:rsidR="000D50D7" w:rsidRPr="000D50D7">
        <w:t xml:space="preserve"> </w:t>
      </w:r>
      <w:r>
        <w:t>application</w:t>
      </w:r>
      <w:r w:rsidR="000D50D7" w:rsidRPr="000D50D7">
        <w:t xml:space="preserve"> </w:t>
      </w:r>
      <w:r>
        <w:t>being</w:t>
      </w:r>
      <w:r w:rsidR="000D50D7" w:rsidRPr="000D50D7">
        <w:t xml:space="preserve"> </w:t>
      </w:r>
      <w:r>
        <w:t>rejected</w:t>
      </w:r>
      <w:r w:rsidR="000D50D7" w:rsidRPr="000D50D7">
        <w:t xml:space="preserve"> </w:t>
      </w:r>
      <w:r>
        <w:t>as</w:t>
      </w:r>
      <w:r w:rsidR="000D50D7" w:rsidRPr="000D50D7">
        <w:t xml:space="preserve"> </w:t>
      </w:r>
      <w:r>
        <w:t>invalidly</w:t>
      </w:r>
      <w:r w:rsidR="000D50D7" w:rsidRPr="000D50D7">
        <w:t xml:space="preserve"> </w:t>
      </w:r>
      <w:r>
        <w:t>made;</w:t>
      </w:r>
      <w:r w:rsidR="000D50D7" w:rsidRPr="000D50D7">
        <w:t xml:space="preserve"> </w:t>
      </w:r>
      <w:r>
        <w:t>or</w:t>
      </w:r>
    </w:p>
    <w:p w14:paraId="3D6FFF68" w14:textId="77777777" w:rsidR="00870DCF" w:rsidRDefault="00870DCF" w:rsidP="00870DCF">
      <w:pPr>
        <w:pStyle w:val="N3"/>
      </w:pP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failing</w:t>
      </w:r>
      <w:r w:rsidR="000D50D7" w:rsidRPr="000D50D7">
        <w:t xml:space="preserve"> </w:t>
      </w:r>
      <w:r>
        <w:t>to</w:t>
      </w:r>
      <w:r w:rsidR="000D50D7" w:rsidRPr="000D50D7">
        <w:t xml:space="preserve"> </w:t>
      </w:r>
      <w:r>
        <w:t>determine</w:t>
      </w:r>
      <w:r w:rsidR="000D50D7" w:rsidRPr="000D50D7">
        <w:t xml:space="preserve"> </w:t>
      </w:r>
      <w:r>
        <w:t>the</w:t>
      </w:r>
      <w:r w:rsidR="000D50D7" w:rsidRPr="000D50D7">
        <w:t xml:space="preserve"> </w:t>
      </w:r>
      <w:r>
        <w:t>application</w:t>
      </w:r>
      <w:r w:rsidR="000D50D7" w:rsidRPr="000D50D7">
        <w:t xml:space="preserve"> </w:t>
      </w:r>
      <w:r>
        <w:t>within</w:t>
      </w:r>
      <w:r w:rsidR="000D50D7" w:rsidRPr="000D50D7">
        <w:t xml:space="preserve"> </w:t>
      </w:r>
      <w:r w:rsidR="00F92815">
        <w:t>ten</w:t>
      </w:r>
      <w:r w:rsidR="000D50D7" w:rsidRPr="000D50D7">
        <w:t xml:space="preserve"> </w:t>
      </w:r>
      <w:r>
        <w:t>weeks</w:t>
      </w:r>
      <w:r w:rsidR="000D50D7" w:rsidRPr="000D50D7">
        <w:t xml:space="preserve"> </w:t>
      </w:r>
      <w:r>
        <w:t>from</w:t>
      </w:r>
      <w:r w:rsidR="000D50D7" w:rsidRPr="000D50D7">
        <w:t xml:space="preserve"> </w:t>
      </w:r>
      <w:r>
        <w:t>the</w:t>
      </w:r>
      <w:r w:rsidR="000D50D7" w:rsidRPr="000D50D7">
        <w:t xml:space="preserve"> </w:t>
      </w:r>
      <w:r>
        <w:t>relevant</w:t>
      </w:r>
      <w:r w:rsidR="000D50D7" w:rsidRPr="000D50D7">
        <w:t xml:space="preserve"> </w:t>
      </w:r>
      <w:r>
        <w:t>date</w:t>
      </w:r>
      <w:r w:rsidR="000D50D7" w:rsidRPr="000D50D7">
        <w:t xml:space="preserve"> </w:t>
      </w:r>
      <w:r>
        <w:t>in</w:t>
      </w:r>
      <w:r w:rsidR="000D50D7" w:rsidRPr="000D50D7">
        <w:t xml:space="preserve"> </w:t>
      </w:r>
      <w:r>
        <w:t>paragraph</w:t>
      </w:r>
      <w:r w:rsidR="000D50D7" w:rsidRPr="000D50D7">
        <w:t xml:space="preserve"> </w:t>
      </w:r>
      <w:r w:rsidR="005E31EA">
        <w:fldChar w:fldCharType="begin"/>
      </w:r>
      <w:r w:rsidR="005E31EA">
        <w:instrText xml:space="preserve"> REF _Ref94616938 \r \h </w:instrText>
      </w:r>
      <w:r w:rsidR="005E31EA">
        <w:fldChar w:fldCharType="separate"/>
      </w:r>
      <w:r w:rsidR="000D50D7">
        <w:t>2(1)</w:t>
      </w:r>
      <w:r w:rsidR="005E31EA">
        <w:fldChar w:fldCharType="end"/>
      </w:r>
      <w:r w:rsidR="000D50D7" w:rsidRPr="000D50D7">
        <w:t xml:space="preserve"> </w:t>
      </w:r>
      <w:r>
        <w:t>unless—</w:t>
      </w:r>
    </w:p>
    <w:p w14:paraId="0CA6115A" w14:textId="77777777" w:rsidR="00870DCF" w:rsidRDefault="00870DCF" w:rsidP="00870DCF">
      <w:pPr>
        <w:pStyle w:val="N4"/>
      </w:pPr>
      <w:r>
        <w:t>within</w:t>
      </w:r>
      <w:r w:rsidR="000D50D7" w:rsidRPr="000D50D7">
        <w:t xml:space="preserve"> </w:t>
      </w:r>
      <w:r>
        <w:t>that</w:t>
      </w:r>
      <w:r w:rsidR="000D50D7" w:rsidRPr="000D50D7">
        <w:t xml:space="preserve"> </w:t>
      </w:r>
      <w:r>
        <w:t>period</w:t>
      </w:r>
      <w:r w:rsidR="000D50D7" w:rsidRPr="000D50D7">
        <w:t xml:space="preserve"> </w:t>
      </w:r>
      <w:r>
        <w:t>the</w:t>
      </w:r>
      <w:r w:rsidR="000D50D7" w:rsidRPr="000D50D7">
        <w:t xml:space="preserve"> </w:t>
      </w:r>
      <w:r>
        <w:t>undertaker</w:t>
      </w:r>
      <w:r w:rsidR="000D50D7" w:rsidRPr="000D50D7">
        <w:t xml:space="preserve"> </w:t>
      </w:r>
      <w:r>
        <w:t>agrees,</w:t>
      </w:r>
      <w:r w:rsidR="000D50D7" w:rsidRPr="000D50D7">
        <w:t xml:space="preserve"> </w:t>
      </w:r>
      <w:r>
        <w:t>in</w:t>
      </w:r>
      <w:r w:rsidR="000D50D7" w:rsidRPr="000D50D7">
        <w:t xml:space="preserve"> </w:t>
      </w:r>
      <w:r>
        <w:t>writing,</w:t>
      </w:r>
      <w:r w:rsidR="000D50D7" w:rsidRPr="000D50D7">
        <w:t xml:space="preserve"> </w:t>
      </w:r>
      <w:r>
        <w:t>that</w:t>
      </w:r>
      <w:r w:rsidR="000D50D7" w:rsidRPr="000D50D7">
        <w:t xml:space="preserve"> </w:t>
      </w:r>
      <w:r>
        <w:t>the</w:t>
      </w:r>
      <w:r w:rsidR="000D50D7" w:rsidRPr="000D50D7">
        <w:t xml:space="preserve"> </w:t>
      </w:r>
      <w:r>
        <w:t>fee</w:t>
      </w:r>
      <w:r w:rsidR="000D50D7" w:rsidRPr="000D50D7">
        <w:t xml:space="preserve"> </w:t>
      </w:r>
      <w:r>
        <w:t>is</w:t>
      </w:r>
      <w:r w:rsidR="000D50D7" w:rsidRPr="000D50D7">
        <w:t xml:space="preserve"> </w:t>
      </w:r>
      <w:r>
        <w:t>to</w:t>
      </w:r>
      <w:r w:rsidR="000D50D7" w:rsidRPr="000D50D7">
        <w:t xml:space="preserve"> </w:t>
      </w:r>
      <w:r>
        <w:t>be</w:t>
      </w:r>
      <w:r w:rsidR="000D50D7" w:rsidRPr="000D50D7">
        <w:t xml:space="preserve"> </w:t>
      </w:r>
      <w:r>
        <w:t>retained</w:t>
      </w:r>
      <w:r w:rsidR="000D50D7" w:rsidRPr="000D50D7">
        <w:t xml:space="preserve"> </w:t>
      </w:r>
      <w:r>
        <w:t>by</w:t>
      </w:r>
      <w:r w:rsidR="000D50D7" w:rsidRPr="000D50D7">
        <w:t xml:space="preserve"> </w:t>
      </w:r>
      <w:r>
        <w:t>the</w:t>
      </w:r>
      <w:r w:rsidR="000D50D7" w:rsidRPr="000D50D7">
        <w:t xml:space="preserve"> </w:t>
      </w:r>
      <w:r>
        <w:t>relevant</w:t>
      </w:r>
      <w:r w:rsidR="000D50D7" w:rsidRPr="000D50D7">
        <w:t xml:space="preserve"> </w:t>
      </w:r>
      <w:r>
        <w:t>planning</w:t>
      </w:r>
      <w:r w:rsidR="000D50D7" w:rsidRPr="000D50D7">
        <w:t xml:space="preserve"> </w:t>
      </w:r>
      <w:r>
        <w:t>authority</w:t>
      </w:r>
      <w:r w:rsidR="000D50D7" w:rsidRPr="000D50D7">
        <w:t xml:space="preserve"> </w:t>
      </w:r>
      <w:r>
        <w:t>and</w:t>
      </w:r>
      <w:r w:rsidR="000D50D7" w:rsidRPr="000D50D7">
        <w:t xml:space="preserve"> </w:t>
      </w:r>
      <w:r>
        <w:t>credited</w:t>
      </w:r>
      <w:r w:rsidR="000D50D7" w:rsidRPr="000D50D7">
        <w:t xml:space="preserve"> </w:t>
      </w:r>
      <w:r>
        <w:t>in</w:t>
      </w:r>
      <w:r w:rsidR="000D50D7" w:rsidRPr="000D50D7">
        <w:t xml:space="preserve"> </w:t>
      </w:r>
      <w:r>
        <w:t>respect</w:t>
      </w:r>
      <w:r w:rsidR="000D50D7" w:rsidRPr="000D50D7">
        <w:t xml:space="preserve"> </w:t>
      </w:r>
      <w:r>
        <w:t>of</w:t>
      </w:r>
      <w:r w:rsidR="000D50D7" w:rsidRPr="000D50D7">
        <w:t xml:space="preserve"> </w:t>
      </w:r>
      <w:r>
        <w:t>a</w:t>
      </w:r>
      <w:r w:rsidR="000D50D7" w:rsidRPr="000D50D7">
        <w:t xml:space="preserve"> </w:t>
      </w:r>
      <w:r>
        <w:t>future</w:t>
      </w:r>
      <w:r w:rsidR="000D50D7" w:rsidRPr="000D50D7">
        <w:t xml:space="preserve"> </w:t>
      </w:r>
      <w:r>
        <w:t>application;</w:t>
      </w:r>
      <w:r w:rsidR="000D50D7" w:rsidRPr="000D50D7">
        <w:t xml:space="preserve"> </w:t>
      </w:r>
      <w:r>
        <w:t>or</w:t>
      </w:r>
    </w:p>
    <w:p w14:paraId="59F451A1" w14:textId="77777777" w:rsidR="00870DCF" w:rsidRDefault="00870DCF" w:rsidP="00870DCF">
      <w:pPr>
        <w:pStyle w:val="N4"/>
      </w:pPr>
      <w:r>
        <w:t>a</w:t>
      </w:r>
      <w:r w:rsidR="000D50D7" w:rsidRPr="000D50D7">
        <w:t xml:space="preserve"> </w:t>
      </w:r>
      <w:r>
        <w:t>longer</w:t>
      </w:r>
      <w:r w:rsidR="000D50D7" w:rsidRPr="000D50D7">
        <w:t xml:space="preserve"> </w:t>
      </w:r>
      <w:r>
        <w:t>period</w:t>
      </w:r>
      <w:r w:rsidR="000D50D7" w:rsidRPr="000D50D7">
        <w:t xml:space="preserve"> </w:t>
      </w:r>
      <w:r>
        <w:t>of</w:t>
      </w:r>
      <w:r w:rsidR="000D50D7" w:rsidRPr="000D50D7">
        <w:t xml:space="preserve"> </w:t>
      </w:r>
      <w:r>
        <w:t>time</w:t>
      </w:r>
      <w:r w:rsidR="000D50D7" w:rsidRPr="000D50D7">
        <w:t xml:space="preserve"> </w:t>
      </w:r>
      <w:r>
        <w:t>for</w:t>
      </w:r>
      <w:r w:rsidR="000D50D7" w:rsidRPr="000D50D7">
        <w:t xml:space="preserve"> </w:t>
      </w:r>
      <w:r>
        <w:t>determining</w:t>
      </w:r>
      <w:r w:rsidR="000D50D7" w:rsidRPr="000D50D7">
        <w:t xml:space="preserve"> </w:t>
      </w:r>
      <w:r>
        <w:t>the</w:t>
      </w:r>
      <w:r w:rsidR="000D50D7" w:rsidRPr="000D50D7">
        <w:t xml:space="preserve"> </w:t>
      </w:r>
      <w:r>
        <w:t>application</w:t>
      </w:r>
      <w:r w:rsidR="000D50D7" w:rsidRPr="000D50D7">
        <w:t xml:space="preserve"> </w:t>
      </w:r>
      <w:r>
        <w:t>has</w:t>
      </w:r>
      <w:r w:rsidR="000D50D7" w:rsidRPr="000D50D7">
        <w:t xml:space="preserve"> </w:t>
      </w:r>
      <w:r>
        <w:t>been</w:t>
      </w:r>
      <w:r w:rsidR="000D50D7" w:rsidRPr="000D50D7">
        <w:t xml:space="preserve"> </w:t>
      </w:r>
      <w:r>
        <w:t>agreed</w:t>
      </w:r>
      <w:r w:rsidR="000D50D7" w:rsidRPr="000D50D7">
        <w:t xml:space="preserve"> </w:t>
      </w:r>
      <w:r>
        <w:t>pursuant</w:t>
      </w:r>
      <w:r w:rsidR="000D50D7" w:rsidRPr="000D50D7">
        <w:t xml:space="preserve"> </w:t>
      </w:r>
      <w:r>
        <w:t>to</w:t>
      </w:r>
      <w:r w:rsidR="000D50D7" w:rsidRPr="000D50D7">
        <w:t xml:space="preserve"> </w:t>
      </w:r>
      <w:r>
        <w:t>paragraph</w:t>
      </w:r>
      <w:r w:rsidR="000D50D7" w:rsidRPr="000D50D7">
        <w:t xml:space="preserve"> </w:t>
      </w:r>
      <w:r w:rsidR="005E31EA">
        <w:fldChar w:fldCharType="begin"/>
      </w:r>
      <w:r w:rsidR="005E31EA">
        <w:instrText xml:space="preserve"> REF _Ref94616938 \r \h </w:instrText>
      </w:r>
      <w:r w:rsidR="005E31EA">
        <w:fldChar w:fldCharType="separate"/>
      </w:r>
      <w:r w:rsidR="000D50D7">
        <w:t>2(1)</w:t>
      </w:r>
      <w:r w:rsidR="005E31EA">
        <w:fldChar w:fldCharType="end"/>
      </w:r>
      <w:r w:rsidR="000D50D7" w:rsidRPr="000D50D7">
        <w:t xml:space="preserve"> </w:t>
      </w:r>
      <w:r>
        <w:t>of</w:t>
      </w:r>
      <w:r w:rsidR="000D50D7" w:rsidRPr="000D50D7">
        <w:t xml:space="preserve"> </w:t>
      </w:r>
      <w:r>
        <w:t>this</w:t>
      </w:r>
      <w:r w:rsidR="000D50D7" w:rsidRPr="000D50D7">
        <w:t xml:space="preserve"> </w:t>
      </w:r>
      <w:r>
        <w:t>Schedule.</w:t>
      </w:r>
    </w:p>
    <w:bookmarkEnd w:id="1461"/>
    <w:p w14:paraId="0CEC8693" w14:textId="77777777" w:rsidR="00283174" w:rsidRDefault="00283174" w:rsidP="00283174">
      <w:pPr>
        <w:pStyle w:val="XNote"/>
        <w:pageBreakBefore/>
      </w:pPr>
      <w:r>
        <w:lastRenderedPageBreak/>
        <w:t>EXPLANATORY</w:t>
      </w:r>
      <w:r w:rsidR="000D50D7" w:rsidRPr="000D50D7">
        <w:t xml:space="preserve"> </w:t>
      </w:r>
      <w:r>
        <w:t>NOTE</w:t>
      </w:r>
    </w:p>
    <w:p w14:paraId="68F37D42" w14:textId="77777777" w:rsidR="00283174" w:rsidRDefault="00283174" w:rsidP="00283174">
      <w:pPr>
        <w:pStyle w:val="XNotenote"/>
      </w:pPr>
      <w:r>
        <w:t>(This</w:t>
      </w:r>
      <w:r w:rsidR="000D50D7" w:rsidRPr="000D50D7">
        <w:t xml:space="preserve"> </w:t>
      </w:r>
      <w:r>
        <w:t>note</w:t>
      </w:r>
      <w:r w:rsidR="000D50D7" w:rsidRPr="000D50D7">
        <w:t xml:space="preserve"> </w:t>
      </w:r>
      <w:r>
        <w:t>is</w:t>
      </w:r>
      <w:r w:rsidR="000D50D7" w:rsidRPr="000D50D7">
        <w:t xml:space="preserve"> </w:t>
      </w:r>
      <w:r>
        <w:t>not</w:t>
      </w:r>
      <w:r w:rsidR="000D50D7" w:rsidRPr="000D50D7">
        <w:t xml:space="preserve"> </w:t>
      </w:r>
      <w:r>
        <w:t>part</w:t>
      </w:r>
      <w:r w:rsidR="000D50D7" w:rsidRPr="000D50D7">
        <w:t xml:space="preserve"> </w:t>
      </w:r>
      <w:r>
        <w:t>of</w:t>
      </w:r>
      <w:r w:rsidR="000D50D7" w:rsidRPr="000D50D7">
        <w:t xml:space="preserve"> </w:t>
      </w:r>
      <w:r>
        <w:t>the</w:t>
      </w:r>
      <w:r w:rsidR="000D50D7" w:rsidRPr="000D50D7">
        <w:t xml:space="preserve"> </w:t>
      </w:r>
      <w:r>
        <w:t>Order)</w:t>
      </w:r>
    </w:p>
    <w:p w14:paraId="60192E3B" w14:textId="77777777" w:rsidR="00283174" w:rsidRDefault="00283174" w:rsidP="00283174">
      <w:pPr>
        <w:pStyle w:val="T1"/>
      </w:pPr>
      <w:r>
        <w:t>This</w:t>
      </w:r>
      <w:r w:rsidR="000D50D7" w:rsidRPr="000D50D7">
        <w:t xml:space="preserve"> </w:t>
      </w:r>
      <w:r>
        <w:t>Order</w:t>
      </w:r>
      <w:r w:rsidR="000D50D7" w:rsidRPr="000D50D7">
        <w:t xml:space="preserve"> </w:t>
      </w:r>
      <w:r>
        <w:t>authorises</w:t>
      </w:r>
      <w:r w:rsidR="000D50D7" w:rsidRPr="000D50D7">
        <w:t xml:space="preserve"> </w:t>
      </w:r>
      <w:r>
        <w:t>Longfield</w:t>
      </w:r>
      <w:r w:rsidR="000D50D7" w:rsidRPr="000D50D7">
        <w:t xml:space="preserve"> </w:t>
      </w:r>
      <w:r>
        <w:t>Solar</w:t>
      </w:r>
      <w:r w:rsidR="000D50D7" w:rsidRPr="000D50D7">
        <w:t xml:space="preserve"> </w:t>
      </w:r>
      <w:r>
        <w:t>Energy</w:t>
      </w:r>
      <w:r w:rsidR="000D50D7" w:rsidRPr="000D50D7">
        <w:t xml:space="preserve"> </w:t>
      </w:r>
      <w:r>
        <w:t>Farm</w:t>
      </w:r>
      <w:r w:rsidR="000D50D7" w:rsidRPr="000D50D7">
        <w:t xml:space="preserve"> </w:t>
      </w:r>
      <w:r>
        <w:t>Limited</w:t>
      </w:r>
      <w:r w:rsidR="000D50D7" w:rsidRPr="000D50D7">
        <w:t xml:space="preserve"> </w:t>
      </w:r>
      <w:r>
        <w:t>(referred</w:t>
      </w:r>
      <w:r w:rsidR="000D50D7" w:rsidRPr="000D50D7">
        <w:t xml:space="preserve"> </w:t>
      </w:r>
      <w:r>
        <w:t>to</w:t>
      </w:r>
      <w:r w:rsidR="000D50D7" w:rsidRPr="000D50D7">
        <w:t xml:space="preserve"> </w:t>
      </w:r>
      <w:r>
        <w:t>in</w:t>
      </w:r>
      <w:r w:rsidR="000D50D7" w:rsidRPr="000D50D7">
        <w:t xml:space="preserve"> </w:t>
      </w:r>
      <w:r>
        <w:t>this</w:t>
      </w:r>
      <w:r w:rsidR="000D50D7" w:rsidRPr="000D50D7">
        <w:t xml:space="preserve"> </w:t>
      </w:r>
      <w:r>
        <w:t>Order</w:t>
      </w:r>
      <w:r w:rsidR="000D50D7" w:rsidRPr="000D50D7">
        <w:t xml:space="preserve"> </w:t>
      </w:r>
      <w:r>
        <w:t>as</w:t>
      </w:r>
      <w:r w:rsidR="000D50D7" w:rsidRPr="000D50D7">
        <w:t xml:space="preserve"> </w:t>
      </w:r>
      <w:r>
        <w:t>the</w:t>
      </w:r>
      <w:r w:rsidR="000D50D7" w:rsidRPr="000D50D7">
        <w:t xml:space="preserve"> </w:t>
      </w:r>
      <w:r>
        <w:t>undertaker)</w:t>
      </w:r>
      <w:r w:rsidR="000D50D7" w:rsidRPr="000D50D7">
        <w:t xml:space="preserve"> </w:t>
      </w:r>
      <w:r>
        <w:t>to</w:t>
      </w:r>
      <w:r w:rsidR="000D50D7" w:rsidRPr="000D50D7">
        <w:t xml:space="preserve"> </w:t>
      </w:r>
      <w:r>
        <w:t>construct,</w:t>
      </w:r>
      <w:r w:rsidR="000D50D7" w:rsidRPr="000D50D7">
        <w:t xml:space="preserve"> </w:t>
      </w:r>
      <w:r>
        <w:t>operate,</w:t>
      </w:r>
      <w:r w:rsidR="000D50D7" w:rsidRPr="000D50D7">
        <w:t xml:space="preserve"> </w:t>
      </w:r>
      <w:r>
        <w:t>maintain</w:t>
      </w:r>
      <w:r w:rsidR="000D50D7" w:rsidRPr="000D50D7">
        <w:t xml:space="preserve"> </w:t>
      </w:r>
      <w:r>
        <w:t>and</w:t>
      </w:r>
      <w:r w:rsidR="000D50D7" w:rsidRPr="000D50D7">
        <w:t xml:space="preserve"> </w:t>
      </w:r>
      <w:r>
        <w:t>decommission</w:t>
      </w:r>
      <w:r w:rsidR="000D50D7" w:rsidRPr="000D50D7">
        <w:t xml:space="preserve"> </w:t>
      </w:r>
      <w:r>
        <w:t>a</w:t>
      </w:r>
      <w:r w:rsidR="000D50D7" w:rsidRPr="000D50D7">
        <w:t xml:space="preserve"> </w:t>
      </w:r>
      <w:r>
        <w:t>ground</w:t>
      </w:r>
      <w:r w:rsidR="000D50D7" w:rsidRPr="000D50D7">
        <w:t xml:space="preserve"> </w:t>
      </w:r>
      <w:r>
        <w:t>mounted</w:t>
      </w:r>
      <w:r w:rsidR="000D50D7" w:rsidRPr="000D50D7">
        <w:t xml:space="preserve"> </w:t>
      </w:r>
      <w:r>
        <w:t>solar</w:t>
      </w:r>
      <w:r w:rsidR="000D50D7" w:rsidRPr="000D50D7">
        <w:t xml:space="preserve"> </w:t>
      </w:r>
      <w:r>
        <w:t>photovoltaic</w:t>
      </w:r>
      <w:r w:rsidR="000D50D7" w:rsidRPr="000D50D7">
        <w:t xml:space="preserve"> </w:t>
      </w:r>
      <w:r>
        <w:t>generating</w:t>
      </w:r>
      <w:r w:rsidR="000D50D7" w:rsidRPr="000D50D7">
        <w:t xml:space="preserve"> </w:t>
      </w:r>
      <w:r>
        <w:t>station</w:t>
      </w:r>
      <w:r w:rsidR="000D50D7" w:rsidRPr="000D50D7">
        <w:t xml:space="preserve"> </w:t>
      </w:r>
      <w:r>
        <w:t>with</w:t>
      </w:r>
      <w:r w:rsidR="000D50D7" w:rsidRPr="000D50D7">
        <w:t xml:space="preserve"> </w:t>
      </w:r>
      <w:r>
        <w:t>a</w:t>
      </w:r>
      <w:r w:rsidR="000D50D7" w:rsidRPr="000D50D7">
        <w:t xml:space="preserve"> </w:t>
      </w:r>
      <w:r>
        <w:t>gross</w:t>
      </w:r>
      <w:r w:rsidR="000D50D7" w:rsidRPr="000D50D7">
        <w:t xml:space="preserve"> </w:t>
      </w:r>
      <w:r>
        <w:t>electrical</w:t>
      </w:r>
      <w:r w:rsidR="000D50D7" w:rsidRPr="000D50D7">
        <w:t xml:space="preserve"> </w:t>
      </w:r>
      <w:r>
        <w:t>output</w:t>
      </w:r>
      <w:r w:rsidR="000D50D7" w:rsidRPr="000D50D7">
        <w:t xml:space="preserve"> </w:t>
      </w:r>
      <w:r>
        <w:t>capacity</w:t>
      </w:r>
      <w:r w:rsidR="000D50D7" w:rsidRPr="000D50D7">
        <w:t xml:space="preserve"> </w:t>
      </w:r>
      <w:r>
        <w:t>over</w:t>
      </w:r>
      <w:r w:rsidR="000D50D7" w:rsidRPr="000D50D7">
        <w:t xml:space="preserve"> </w:t>
      </w:r>
      <w:r>
        <w:t>50</w:t>
      </w:r>
      <w:r w:rsidR="000D50D7" w:rsidRPr="000D50D7">
        <w:t xml:space="preserve"> </w:t>
      </w:r>
      <w:r>
        <w:t>megawatts</w:t>
      </w:r>
      <w:r w:rsidR="000D50D7" w:rsidRPr="000D50D7">
        <w:t xml:space="preserve"> </w:t>
      </w:r>
      <w:r>
        <w:t>and</w:t>
      </w:r>
      <w:r w:rsidR="000D50D7" w:rsidRPr="000D50D7">
        <w:t xml:space="preserve"> </w:t>
      </w:r>
      <w:r>
        <w:t>associated</w:t>
      </w:r>
      <w:r w:rsidR="000D50D7" w:rsidRPr="000D50D7">
        <w:t xml:space="preserve"> </w:t>
      </w:r>
      <w:r>
        <w:t>development.</w:t>
      </w:r>
      <w:r w:rsidR="000D50D7" w:rsidRPr="000D50D7">
        <w:t xml:space="preserve"> </w:t>
      </w:r>
      <w:r>
        <w:t>The</w:t>
      </w:r>
      <w:r w:rsidR="000D50D7" w:rsidRPr="000D50D7">
        <w:t xml:space="preserve"> </w:t>
      </w:r>
      <w:r>
        <w:t>Order</w:t>
      </w:r>
      <w:r w:rsidR="000D50D7" w:rsidRPr="000D50D7">
        <w:t xml:space="preserve"> </w:t>
      </w:r>
      <w:r>
        <w:t>would</w:t>
      </w:r>
      <w:r w:rsidR="000D50D7" w:rsidRPr="000D50D7">
        <w:t xml:space="preserve"> </w:t>
      </w:r>
      <w:r>
        <w:t>permit</w:t>
      </w:r>
      <w:r w:rsidR="000D50D7" w:rsidRPr="000D50D7">
        <w:t xml:space="preserve"> </w:t>
      </w:r>
      <w:r>
        <w:t>the</w:t>
      </w:r>
      <w:r w:rsidR="000D50D7" w:rsidRPr="000D50D7">
        <w:t xml:space="preserve"> </w:t>
      </w:r>
      <w:r>
        <w:t>undertaker</w:t>
      </w:r>
      <w:r w:rsidR="000D50D7" w:rsidRPr="000D50D7">
        <w:t xml:space="preserve"> </w:t>
      </w:r>
      <w:r>
        <w:t>to</w:t>
      </w:r>
      <w:r w:rsidR="000D50D7" w:rsidRPr="000D50D7">
        <w:t xml:space="preserve"> </w:t>
      </w:r>
      <w:r>
        <w:t>acquire,</w:t>
      </w:r>
      <w:r w:rsidR="000D50D7" w:rsidRPr="000D50D7">
        <w:t xml:space="preserve"> </w:t>
      </w:r>
      <w:r>
        <w:t>compulsorily</w:t>
      </w:r>
      <w:r w:rsidR="000D50D7" w:rsidRPr="000D50D7">
        <w:t xml:space="preserve"> </w:t>
      </w:r>
      <w:r>
        <w:t>or</w:t>
      </w:r>
      <w:r w:rsidR="000D50D7" w:rsidRPr="000D50D7">
        <w:t xml:space="preserve"> </w:t>
      </w:r>
      <w:r>
        <w:t>by</w:t>
      </w:r>
      <w:r w:rsidR="000D50D7" w:rsidRPr="000D50D7">
        <w:t xml:space="preserve"> </w:t>
      </w:r>
      <w:r>
        <w:t>agreement,</w:t>
      </w:r>
      <w:r w:rsidR="000D50D7" w:rsidRPr="000D50D7">
        <w:t xml:space="preserve"> </w:t>
      </w:r>
      <w:r>
        <w:t>land</w:t>
      </w:r>
      <w:r w:rsidR="000D50D7" w:rsidRPr="000D50D7">
        <w:t xml:space="preserve"> </w:t>
      </w:r>
      <w:r>
        <w:t>and</w:t>
      </w:r>
      <w:r w:rsidR="000D50D7" w:rsidRPr="000D50D7">
        <w:t xml:space="preserve"> </w:t>
      </w:r>
      <w:r>
        <w:t>rights</w:t>
      </w:r>
      <w:r w:rsidR="000D50D7" w:rsidRPr="000D50D7">
        <w:t xml:space="preserve"> </w:t>
      </w:r>
      <w:r>
        <w:t>in</w:t>
      </w:r>
      <w:r w:rsidR="000D50D7" w:rsidRPr="000D50D7">
        <w:t xml:space="preserve"> </w:t>
      </w:r>
      <w:r>
        <w:t>land</w:t>
      </w:r>
      <w:r w:rsidR="000D50D7" w:rsidRPr="000D50D7">
        <w:t xml:space="preserve"> </w:t>
      </w:r>
      <w:r>
        <w:t>and</w:t>
      </w:r>
      <w:r w:rsidR="000D50D7" w:rsidRPr="000D50D7">
        <w:t xml:space="preserve"> </w:t>
      </w:r>
      <w:r>
        <w:t>to</w:t>
      </w:r>
      <w:r w:rsidR="000D50D7" w:rsidRPr="000D50D7">
        <w:t xml:space="preserve"> </w:t>
      </w:r>
      <w:r>
        <w:t>use</w:t>
      </w:r>
      <w:r w:rsidR="000D50D7" w:rsidRPr="000D50D7">
        <w:t xml:space="preserve"> </w:t>
      </w:r>
      <w:r>
        <w:t>land</w:t>
      </w:r>
      <w:r w:rsidR="000D50D7" w:rsidRPr="000D50D7">
        <w:t xml:space="preserve"> </w:t>
      </w:r>
      <w:r>
        <w:t>for</w:t>
      </w:r>
      <w:r w:rsidR="000D50D7" w:rsidRPr="000D50D7">
        <w:t xml:space="preserve"> </w:t>
      </w:r>
      <w:r>
        <w:t>this</w:t>
      </w:r>
      <w:r w:rsidR="000D50D7" w:rsidRPr="000D50D7">
        <w:t xml:space="preserve"> </w:t>
      </w:r>
      <w:r>
        <w:t>purpose.</w:t>
      </w:r>
    </w:p>
    <w:p w14:paraId="410F84CB" w14:textId="77777777" w:rsidR="00283174" w:rsidRPr="00A3592C" w:rsidRDefault="00283174" w:rsidP="00283174">
      <w:pPr>
        <w:pStyle w:val="T1"/>
      </w:pPr>
      <w:r>
        <w:t>A</w:t>
      </w:r>
      <w:r w:rsidR="000D50D7" w:rsidRPr="000D50D7">
        <w:t xml:space="preserve"> </w:t>
      </w:r>
      <w:r>
        <w:t>copy</w:t>
      </w:r>
      <w:r w:rsidR="000D50D7" w:rsidRPr="000D50D7">
        <w:t xml:space="preserve"> </w:t>
      </w:r>
      <w:r>
        <w:t>of</w:t>
      </w:r>
      <w:r w:rsidR="000D50D7" w:rsidRPr="000D50D7">
        <w:t xml:space="preserve"> </w:t>
      </w:r>
      <w:r>
        <w:t>the</w:t>
      </w:r>
      <w:r w:rsidR="000D50D7" w:rsidRPr="000D50D7">
        <w:t xml:space="preserve"> </w:t>
      </w:r>
      <w:r>
        <w:t>Order</w:t>
      </w:r>
      <w:r w:rsidR="000D50D7" w:rsidRPr="000D50D7">
        <w:t xml:space="preserve"> </w:t>
      </w:r>
      <w:r>
        <w:t>plans</w:t>
      </w:r>
      <w:r w:rsidR="000D50D7" w:rsidRPr="000D50D7">
        <w:t xml:space="preserve"> </w:t>
      </w:r>
      <w:r>
        <w:t>and</w:t>
      </w:r>
      <w:r w:rsidR="000D50D7" w:rsidRPr="000D50D7">
        <w:t xml:space="preserve"> </w:t>
      </w:r>
      <w:r>
        <w:t>the</w:t>
      </w:r>
      <w:r w:rsidR="000D50D7" w:rsidRPr="000D50D7">
        <w:t xml:space="preserve"> </w:t>
      </w:r>
      <w:r>
        <w:t>book</w:t>
      </w:r>
      <w:r w:rsidR="000D50D7" w:rsidRPr="000D50D7">
        <w:t xml:space="preserve"> </w:t>
      </w:r>
      <w:r>
        <w:t>of</w:t>
      </w:r>
      <w:r w:rsidR="000D50D7" w:rsidRPr="000D50D7">
        <w:t xml:space="preserve"> </w:t>
      </w:r>
      <w:r>
        <w:t>reference</w:t>
      </w:r>
      <w:r w:rsidR="000D50D7" w:rsidRPr="000D50D7">
        <w:t xml:space="preserve"> </w:t>
      </w:r>
      <w:r>
        <w:t>mentioned</w:t>
      </w:r>
      <w:r w:rsidR="000D50D7" w:rsidRPr="000D50D7">
        <w:t xml:space="preserve"> </w:t>
      </w:r>
      <w:r>
        <w:t>in</w:t>
      </w:r>
      <w:r w:rsidR="000D50D7" w:rsidRPr="000D50D7">
        <w:t xml:space="preserve"> </w:t>
      </w:r>
      <w:r>
        <w:t>the</w:t>
      </w:r>
      <w:r w:rsidR="000D50D7" w:rsidRPr="000D50D7">
        <w:t xml:space="preserve"> </w:t>
      </w:r>
      <w:r>
        <w:t>Order</w:t>
      </w:r>
      <w:r w:rsidR="000D50D7" w:rsidRPr="000D50D7">
        <w:t xml:space="preserve"> </w:t>
      </w:r>
      <w:r>
        <w:t>and</w:t>
      </w:r>
      <w:r w:rsidR="000D50D7" w:rsidRPr="000D50D7">
        <w:t xml:space="preserve"> </w:t>
      </w:r>
      <w:r>
        <w:t>certified</w:t>
      </w:r>
      <w:r w:rsidR="000D50D7" w:rsidRPr="000D50D7">
        <w:t xml:space="preserve"> </w:t>
      </w:r>
      <w:r>
        <w:t>in</w:t>
      </w:r>
      <w:r w:rsidR="000D50D7" w:rsidRPr="000D50D7">
        <w:t xml:space="preserve"> </w:t>
      </w:r>
      <w:r>
        <w:t>accordance</w:t>
      </w:r>
      <w:r w:rsidR="000D50D7" w:rsidRPr="000D50D7">
        <w:t xml:space="preserve"> </w:t>
      </w:r>
      <w:r>
        <w:t>with</w:t>
      </w:r>
      <w:r w:rsidR="000D50D7" w:rsidRPr="000D50D7">
        <w:t xml:space="preserve"> </w:t>
      </w:r>
      <w:r w:rsidRPr="0058220E">
        <w:t>article</w:t>
      </w:r>
      <w:r w:rsidR="000D50D7" w:rsidRPr="000D50D7">
        <w:t xml:space="preserve"> </w:t>
      </w:r>
      <w:r w:rsidRPr="0058220E">
        <w:fldChar w:fldCharType="begin"/>
      </w:r>
      <w:r w:rsidRPr="0058220E">
        <w:instrText xml:space="preserve"> REF _Ref78126118 \w \h </w:instrText>
      </w:r>
      <w:r w:rsidR="00DE1E18" w:rsidRPr="0058220E">
        <w:instrText xml:space="preserve"> \* MERGEFORMAT </w:instrText>
      </w:r>
      <w:r w:rsidRPr="0058220E">
        <w:fldChar w:fldCharType="separate"/>
      </w:r>
      <w:r w:rsidR="000D50D7">
        <w:t>38</w:t>
      </w:r>
      <w:r w:rsidRPr="0058220E">
        <w:fldChar w:fldCharType="end"/>
      </w:r>
      <w:r w:rsidR="000D50D7" w:rsidRPr="000D50D7">
        <w:t xml:space="preserve"> </w:t>
      </w:r>
      <w:r w:rsidRPr="0058220E">
        <w:t>(certification</w:t>
      </w:r>
      <w:r w:rsidR="000D50D7" w:rsidRPr="000D50D7">
        <w:t xml:space="preserve"> </w:t>
      </w:r>
      <w:r w:rsidRPr="0058220E">
        <w:t>of</w:t>
      </w:r>
      <w:r w:rsidR="000D50D7" w:rsidRPr="000D50D7">
        <w:t xml:space="preserve"> </w:t>
      </w:r>
      <w:r w:rsidRPr="0058220E">
        <w:t>plans</w:t>
      </w:r>
      <w:r w:rsidR="000D50D7" w:rsidRPr="000D50D7">
        <w:t xml:space="preserve"> </w:t>
      </w:r>
      <w:r w:rsidRPr="0058220E">
        <w:t>and</w:t>
      </w:r>
      <w:r w:rsidR="000D50D7" w:rsidRPr="000D50D7">
        <w:t xml:space="preserve"> </w:t>
      </w:r>
      <w:r w:rsidRPr="0058220E">
        <w:t>documents,</w:t>
      </w:r>
      <w:r w:rsidR="000D50D7" w:rsidRPr="000D50D7">
        <w:t xml:space="preserve"> </w:t>
      </w:r>
      <w:r w:rsidRPr="0058220E">
        <w:t>etc)</w:t>
      </w:r>
      <w:r w:rsidR="000D50D7" w:rsidRPr="000D50D7">
        <w:t xml:space="preserve"> </w:t>
      </w:r>
      <w:r w:rsidRPr="0058220E">
        <w:t>of</w:t>
      </w:r>
      <w:r w:rsidR="000D50D7" w:rsidRPr="000D50D7">
        <w:t xml:space="preserve"> </w:t>
      </w:r>
      <w:r w:rsidRPr="0058220E">
        <w:t>this</w:t>
      </w:r>
      <w:r w:rsidR="000D50D7" w:rsidRPr="000D50D7">
        <w:t xml:space="preserve"> </w:t>
      </w:r>
      <w:r w:rsidRPr="0058220E">
        <w:t>Order</w:t>
      </w:r>
      <w:r w:rsidR="000D50D7" w:rsidRPr="000D50D7">
        <w:t xml:space="preserve"> </w:t>
      </w:r>
      <w:r w:rsidRPr="0058220E">
        <w:t>may</w:t>
      </w:r>
      <w:r w:rsidR="000D50D7" w:rsidRPr="000D50D7">
        <w:t xml:space="preserve"> </w:t>
      </w:r>
      <w:r w:rsidRPr="0058220E">
        <w:t>be</w:t>
      </w:r>
      <w:r w:rsidR="000D50D7" w:rsidRPr="000D50D7">
        <w:t xml:space="preserve"> </w:t>
      </w:r>
      <w:r w:rsidRPr="0058220E">
        <w:t>inspected</w:t>
      </w:r>
      <w:r w:rsidR="000D50D7" w:rsidRPr="000D50D7">
        <w:t xml:space="preserve"> </w:t>
      </w:r>
      <w:r w:rsidRPr="0058220E">
        <w:t>free</w:t>
      </w:r>
      <w:r w:rsidR="000D50D7" w:rsidRPr="000D50D7">
        <w:t xml:space="preserve"> </w:t>
      </w:r>
      <w:r w:rsidRPr="0058220E">
        <w:t>of</w:t>
      </w:r>
      <w:r w:rsidR="000D50D7" w:rsidRPr="000D50D7">
        <w:t xml:space="preserve"> </w:t>
      </w:r>
      <w:r w:rsidRPr="0058220E">
        <w:t>charge</w:t>
      </w:r>
      <w:r w:rsidR="000D50D7" w:rsidRPr="000D50D7">
        <w:t xml:space="preserve"> </w:t>
      </w:r>
      <w:r w:rsidRPr="0058220E">
        <w:t>during</w:t>
      </w:r>
      <w:r w:rsidR="000D50D7" w:rsidRPr="000D50D7">
        <w:t xml:space="preserve"> </w:t>
      </w:r>
      <w:r>
        <w:t>working</w:t>
      </w:r>
      <w:r w:rsidR="000D50D7" w:rsidRPr="000D50D7">
        <w:t xml:space="preserve"> </w:t>
      </w:r>
      <w:r>
        <w:t>hours</w:t>
      </w:r>
      <w:r w:rsidR="000D50D7" w:rsidRPr="000D50D7">
        <w:t xml:space="preserve"> </w:t>
      </w:r>
      <w:r>
        <w:t>at</w:t>
      </w:r>
      <w:r w:rsidR="000D50D7" w:rsidRPr="000D50D7">
        <w:t xml:space="preserve"> </w:t>
      </w:r>
      <w:r>
        <w:t>Braintree</w:t>
      </w:r>
      <w:r w:rsidR="000D50D7" w:rsidRPr="000D50D7">
        <w:t xml:space="preserve"> </w:t>
      </w:r>
      <w:r>
        <w:t>District</w:t>
      </w:r>
      <w:r w:rsidR="000D50D7" w:rsidRPr="000D50D7">
        <w:t xml:space="preserve"> </w:t>
      </w:r>
      <w:r>
        <w:t>Council,</w:t>
      </w:r>
      <w:r w:rsidR="000D50D7" w:rsidRPr="000D50D7">
        <w:t xml:space="preserve"> </w:t>
      </w:r>
      <w:r>
        <w:t>Causeway</w:t>
      </w:r>
      <w:r w:rsidR="000D50D7" w:rsidRPr="000D50D7">
        <w:t xml:space="preserve"> </w:t>
      </w:r>
      <w:r>
        <w:t>House,</w:t>
      </w:r>
      <w:r w:rsidR="000D50D7" w:rsidRPr="000D50D7">
        <w:t xml:space="preserve"> </w:t>
      </w:r>
      <w:r>
        <w:t>Bocking</w:t>
      </w:r>
      <w:r w:rsidR="000D50D7" w:rsidRPr="000D50D7">
        <w:t xml:space="preserve"> </w:t>
      </w:r>
      <w:r>
        <w:t>End,</w:t>
      </w:r>
      <w:r w:rsidR="000D50D7" w:rsidRPr="000D50D7">
        <w:t xml:space="preserve"> </w:t>
      </w:r>
      <w:r>
        <w:t>Braintree,</w:t>
      </w:r>
      <w:r w:rsidR="000D50D7" w:rsidRPr="000D50D7">
        <w:t xml:space="preserve"> </w:t>
      </w:r>
      <w:r>
        <w:t>CM7</w:t>
      </w:r>
      <w:r w:rsidR="000D50D7" w:rsidRPr="000D50D7">
        <w:t xml:space="preserve"> </w:t>
      </w:r>
      <w:r>
        <w:t>9HB;</w:t>
      </w:r>
      <w:r w:rsidR="000D50D7" w:rsidRPr="000D50D7">
        <w:t xml:space="preserve"> </w:t>
      </w:r>
      <w:r>
        <w:t>Chelmsford</w:t>
      </w:r>
      <w:r w:rsidR="000D50D7" w:rsidRPr="000D50D7">
        <w:t xml:space="preserve"> </w:t>
      </w:r>
      <w:r>
        <w:t>City</w:t>
      </w:r>
      <w:r w:rsidR="000D50D7" w:rsidRPr="000D50D7">
        <w:t xml:space="preserve"> </w:t>
      </w:r>
      <w:r>
        <w:t>Council,</w:t>
      </w:r>
      <w:r w:rsidR="000D50D7" w:rsidRPr="000D50D7">
        <w:t xml:space="preserve"> </w:t>
      </w:r>
      <w:r>
        <w:t>Civic</w:t>
      </w:r>
      <w:r w:rsidR="000D50D7" w:rsidRPr="000D50D7">
        <w:t xml:space="preserve"> </w:t>
      </w:r>
      <w:r>
        <w:t>Centre,</w:t>
      </w:r>
      <w:r w:rsidR="000D50D7" w:rsidRPr="000D50D7">
        <w:t xml:space="preserve"> </w:t>
      </w:r>
      <w:r>
        <w:t>Duke</w:t>
      </w:r>
      <w:r w:rsidR="000D50D7" w:rsidRPr="000D50D7">
        <w:t xml:space="preserve"> </w:t>
      </w:r>
      <w:r>
        <w:t>Street,</w:t>
      </w:r>
      <w:r w:rsidR="000D50D7" w:rsidRPr="000D50D7">
        <w:t xml:space="preserve"> </w:t>
      </w:r>
      <w:r>
        <w:t>Chelmsford,</w:t>
      </w:r>
      <w:r w:rsidR="000D50D7" w:rsidRPr="000D50D7">
        <w:t xml:space="preserve"> </w:t>
      </w:r>
      <w:r>
        <w:t>Essex,</w:t>
      </w:r>
      <w:r w:rsidR="000D50D7" w:rsidRPr="000D50D7">
        <w:t xml:space="preserve"> </w:t>
      </w:r>
      <w:r>
        <w:t>CM1</w:t>
      </w:r>
      <w:r w:rsidR="000D50D7" w:rsidRPr="000D50D7">
        <w:t xml:space="preserve"> </w:t>
      </w:r>
      <w:r>
        <w:t>1JE</w:t>
      </w:r>
      <w:r w:rsidR="000D50D7" w:rsidRPr="000D50D7">
        <w:t xml:space="preserve"> </w:t>
      </w:r>
      <w:r>
        <w:t>and</w:t>
      </w:r>
      <w:r w:rsidR="000D50D7" w:rsidRPr="000D50D7">
        <w:t xml:space="preserve"> </w:t>
      </w:r>
      <w:r>
        <w:t>at</w:t>
      </w:r>
      <w:r w:rsidR="000D50D7" w:rsidRPr="000D50D7">
        <w:t xml:space="preserve"> </w:t>
      </w:r>
      <w:r>
        <w:t>Essex</w:t>
      </w:r>
      <w:r w:rsidR="000D50D7" w:rsidRPr="000D50D7">
        <w:t xml:space="preserve"> </w:t>
      </w:r>
      <w:r>
        <w:t>County</w:t>
      </w:r>
      <w:r w:rsidR="000D50D7" w:rsidRPr="000D50D7">
        <w:t xml:space="preserve"> </w:t>
      </w:r>
      <w:r>
        <w:t>Council,</w:t>
      </w:r>
      <w:r w:rsidR="000D50D7" w:rsidRPr="000D50D7">
        <w:t xml:space="preserve"> </w:t>
      </w:r>
      <w:r>
        <w:t>County</w:t>
      </w:r>
      <w:r w:rsidR="000D50D7" w:rsidRPr="000D50D7">
        <w:t xml:space="preserve"> </w:t>
      </w:r>
      <w:r>
        <w:t>Hall,</w:t>
      </w:r>
      <w:r w:rsidR="000D50D7" w:rsidRPr="000D50D7">
        <w:t xml:space="preserve"> </w:t>
      </w:r>
      <w:r>
        <w:t>Market</w:t>
      </w:r>
      <w:r w:rsidR="000D50D7" w:rsidRPr="000D50D7">
        <w:t xml:space="preserve"> </w:t>
      </w:r>
      <w:r>
        <w:t>Road,</w:t>
      </w:r>
      <w:r w:rsidR="000D50D7" w:rsidRPr="000D50D7">
        <w:t xml:space="preserve"> </w:t>
      </w:r>
      <w:r>
        <w:t>Chelmsford,</w:t>
      </w:r>
      <w:r w:rsidR="000D50D7" w:rsidRPr="000D50D7">
        <w:t xml:space="preserve"> </w:t>
      </w:r>
      <w:r>
        <w:t>CM1</w:t>
      </w:r>
      <w:r w:rsidR="000D50D7" w:rsidRPr="000D50D7">
        <w:t xml:space="preserve"> </w:t>
      </w:r>
      <w:r>
        <w:t>1QH.</w:t>
      </w:r>
    </w:p>
    <w:p w14:paraId="0B664727" w14:textId="77777777" w:rsidR="00252709" w:rsidRPr="00252709" w:rsidRDefault="00252709" w:rsidP="00252709">
      <w:pPr>
        <w:pStyle w:val="linespace"/>
      </w:pPr>
    </w:p>
    <w:sectPr w:rsidR="00252709" w:rsidRPr="00252709" w:rsidSect="00E61B82">
      <w:footerReference w:type="even" r:id="rId14"/>
      <w:footerReference w:type="default" r:id="rId15"/>
      <w:footnotePr>
        <w:numFmt w:val="lowerLetter"/>
        <w:numRestart w:val="eachPage"/>
      </w:footnotePr>
      <w:pgSz w:w="11907" w:h="16840" w:code="9"/>
      <w:pgMar w:top="1440" w:right="1797" w:bottom="1440" w:left="179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D2E07" w14:textId="77777777" w:rsidR="00802804" w:rsidRDefault="00802804">
      <w:r>
        <w:separator/>
      </w:r>
    </w:p>
  </w:endnote>
  <w:endnote w:type="continuationSeparator" w:id="0">
    <w:p w14:paraId="63AEDA64" w14:textId="77777777" w:rsidR="00802804" w:rsidRDefault="008028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4964C" w14:textId="77777777" w:rsidR="00EA00FE" w:rsidRDefault="00EA00F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6D76B5FA" w14:textId="77777777" w:rsidR="00EA00FE" w:rsidRDefault="00EA00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A6F3A" w14:textId="77777777" w:rsidR="00EA00FE" w:rsidRDefault="00EA00F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2EF9BDFE" w14:textId="77777777" w:rsidR="00EA00FE" w:rsidRDefault="00EA00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78A6F" w14:textId="77777777" w:rsidR="00802804" w:rsidRDefault="00802804" w:rsidP="00FF5421">
      <w:r>
        <w:continuationSeparator/>
      </w:r>
    </w:p>
  </w:footnote>
  <w:footnote w:type="continuationSeparator" w:id="0">
    <w:p w14:paraId="621FF811" w14:textId="77777777" w:rsidR="00802804" w:rsidRDefault="00802804">
      <w:r>
        <w:continuationSeparator/>
      </w:r>
    </w:p>
  </w:footnote>
  <w:footnote w:type="continuationNotice" w:id="1">
    <w:p w14:paraId="65C77373" w14:textId="77777777" w:rsidR="00802804" w:rsidRDefault="00802804"/>
  </w:footnote>
  <w:footnote w:id="2">
    <w:p w14:paraId="4C7A22C6" w14:textId="77777777" w:rsidR="00283174" w:rsidRDefault="00283174" w:rsidP="00283174">
      <w:pPr>
        <w:pStyle w:val="FootnoteText"/>
      </w:pPr>
      <w:r>
        <w:t>(</w:t>
      </w:r>
      <w:r>
        <w:rPr>
          <w:rStyle w:val="FootnoteReference"/>
        </w:rPr>
        <w:footnoteRef/>
      </w:r>
      <w:r>
        <w:t>)</w:t>
      </w:r>
      <w:r>
        <w:tab/>
        <w:t xml:space="preserve">2008 </w:t>
      </w:r>
      <w:r w:rsidR="00E23C92">
        <w:t xml:space="preserve">c. </w:t>
      </w:r>
      <w:r>
        <w:t xml:space="preserve">29. </w:t>
      </w:r>
      <w:r w:rsidRPr="00DE5396">
        <w:t>Section 37 was amended by section 137(5) of, and paragraph 5 of Schedule 13 to the Localism Act 2011 (</w:t>
      </w:r>
      <w:r w:rsidR="00E23C92">
        <w:t xml:space="preserve">c. </w:t>
      </w:r>
      <w:r w:rsidRPr="00DE5396">
        <w:t>20)</w:t>
      </w:r>
      <w:r w:rsidR="00061239">
        <w:t>.</w:t>
      </w:r>
    </w:p>
  </w:footnote>
  <w:footnote w:id="3">
    <w:p w14:paraId="0494D5BB" w14:textId="77777777" w:rsidR="00283174" w:rsidRDefault="00283174" w:rsidP="00283174">
      <w:pPr>
        <w:pStyle w:val="FootnoteText"/>
      </w:pPr>
      <w:r>
        <w:t>(</w:t>
      </w:r>
      <w:r>
        <w:rPr>
          <w:rStyle w:val="FootnoteReference"/>
        </w:rPr>
        <w:footnoteRef/>
      </w:r>
      <w:r>
        <w:t>)</w:t>
      </w:r>
      <w:r>
        <w:tab/>
      </w:r>
      <w:r w:rsidRPr="00DE5396">
        <w:t>S.I. 2009/2264.</w:t>
      </w:r>
    </w:p>
  </w:footnote>
  <w:footnote w:id="4">
    <w:p w14:paraId="5CD82B91" w14:textId="77777777" w:rsidR="00283174" w:rsidRDefault="00283174" w:rsidP="00283174">
      <w:pPr>
        <w:pStyle w:val="FootnoteText"/>
      </w:pPr>
      <w:r>
        <w:t>(</w:t>
      </w:r>
      <w:r>
        <w:rPr>
          <w:rStyle w:val="FootnoteReference"/>
        </w:rPr>
        <w:footnoteRef/>
      </w:r>
      <w:r>
        <w:t>)</w:t>
      </w:r>
      <w:r>
        <w:tab/>
        <w:t>S.I. 2010/103</w:t>
      </w:r>
      <w:r w:rsidR="008A7F79">
        <w:t>.</w:t>
      </w:r>
    </w:p>
  </w:footnote>
  <w:footnote w:id="5">
    <w:p w14:paraId="6C0C4233" w14:textId="77777777" w:rsidR="00283174" w:rsidRDefault="00283174" w:rsidP="00283174">
      <w:pPr>
        <w:pStyle w:val="FootnoteText"/>
      </w:pPr>
      <w:r>
        <w:t>(</w:t>
      </w:r>
      <w:r>
        <w:rPr>
          <w:rStyle w:val="FootnoteReference"/>
        </w:rPr>
        <w:footnoteRef/>
      </w:r>
      <w:r>
        <w:t>)</w:t>
      </w:r>
      <w:r>
        <w:tab/>
      </w:r>
      <w:r w:rsidRPr="0090316A">
        <w:t>As amended by paragraph 29(1) and (3) of Part 1 of Schedule 13 to the Localism Act 2011 (</w:t>
      </w:r>
      <w:r w:rsidR="00E23C92">
        <w:t xml:space="preserve">c. </w:t>
      </w:r>
      <w:r w:rsidRPr="0090316A">
        <w:t>20).</w:t>
      </w:r>
    </w:p>
  </w:footnote>
  <w:footnote w:id="6">
    <w:p w14:paraId="2D548747" w14:textId="77777777" w:rsidR="00283174" w:rsidRDefault="00283174" w:rsidP="00283174">
      <w:pPr>
        <w:pStyle w:val="FootnoteText"/>
      </w:pPr>
      <w:r>
        <w:t>(</w:t>
      </w:r>
      <w:r>
        <w:rPr>
          <w:rStyle w:val="FootnoteReference"/>
        </w:rPr>
        <w:footnoteRef/>
      </w:r>
      <w:r>
        <w:t>)</w:t>
      </w:r>
      <w:r>
        <w:tab/>
      </w:r>
      <w:r w:rsidRPr="00E004C1">
        <w:t>S.I. 2017/572</w:t>
      </w:r>
      <w:r>
        <w:t>.</w:t>
      </w:r>
    </w:p>
  </w:footnote>
  <w:footnote w:id="7">
    <w:p w14:paraId="1ED6863D" w14:textId="77777777" w:rsidR="00283174" w:rsidRDefault="00283174" w:rsidP="00283174">
      <w:pPr>
        <w:pStyle w:val="FootnoteText"/>
      </w:pPr>
      <w:r>
        <w:t>(</w:t>
      </w:r>
      <w:r>
        <w:rPr>
          <w:rStyle w:val="FootnoteReference"/>
        </w:rPr>
        <w:footnoteRef/>
      </w:r>
      <w:r>
        <w:t>)</w:t>
      </w:r>
      <w:r>
        <w:tab/>
      </w:r>
      <w:r w:rsidRPr="00E004C1">
        <w:t>Section 105(2) was amended by paragraph 50 of Schedule 13 to the Localism Act 2011</w:t>
      </w:r>
      <w:r w:rsidR="004E66E1">
        <w:t xml:space="preserve"> </w:t>
      </w:r>
      <w:r w:rsidR="004E66E1" w:rsidRPr="00DE5396">
        <w:t>(</w:t>
      </w:r>
      <w:r w:rsidR="00E23C92">
        <w:t xml:space="preserve">c. </w:t>
      </w:r>
      <w:r w:rsidR="004E66E1" w:rsidRPr="00DE5396">
        <w:t>20)</w:t>
      </w:r>
      <w:r>
        <w:t>.</w:t>
      </w:r>
    </w:p>
  </w:footnote>
  <w:footnote w:id="8">
    <w:p w14:paraId="26E884AA" w14:textId="77777777" w:rsidR="00283174" w:rsidRDefault="00283174" w:rsidP="00283174">
      <w:pPr>
        <w:pStyle w:val="FootnoteText"/>
      </w:pPr>
      <w:r>
        <w:t>(</w:t>
      </w:r>
      <w:r>
        <w:rPr>
          <w:rStyle w:val="FootnoteReference"/>
        </w:rPr>
        <w:footnoteRef/>
      </w:r>
      <w:r>
        <w:t>)</w:t>
      </w:r>
      <w:r>
        <w:tab/>
      </w:r>
      <w:r w:rsidRPr="000377B9">
        <w:t>As amended by paragraph 55 of Part 1 of Schedule 13 to the Localism Act 2011</w:t>
      </w:r>
      <w:r w:rsidR="004E66E1">
        <w:t xml:space="preserve"> </w:t>
      </w:r>
      <w:r w:rsidR="004E66E1" w:rsidRPr="00DE5396">
        <w:t>(</w:t>
      </w:r>
      <w:r w:rsidR="00E23C92">
        <w:t xml:space="preserve">c. </w:t>
      </w:r>
      <w:r w:rsidR="004E66E1" w:rsidRPr="00DE5396">
        <w:t>20)</w:t>
      </w:r>
      <w:r>
        <w:t>.</w:t>
      </w:r>
    </w:p>
  </w:footnote>
  <w:footnote w:id="9">
    <w:p w14:paraId="41363191" w14:textId="77777777" w:rsidR="00283174" w:rsidRDefault="00283174" w:rsidP="00283174">
      <w:pPr>
        <w:pStyle w:val="FootnoteText"/>
      </w:pPr>
      <w:r>
        <w:t>(</w:t>
      </w:r>
      <w:r>
        <w:rPr>
          <w:rStyle w:val="FootnoteReference"/>
        </w:rPr>
        <w:footnoteRef/>
      </w:r>
      <w:r>
        <w:t>)</w:t>
      </w:r>
      <w:r>
        <w:tab/>
      </w:r>
      <w:r w:rsidRPr="000377B9">
        <w:t>As amended by section 160 of the Housing and Planning Act 2016 (</w:t>
      </w:r>
      <w:r w:rsidR="00E23C92">
        <w:t xml:space="preserve">c. </w:t>
      </w:r>
      <w:r w:rsidRPr="000377B9">
        <w:t>22) and section 43 of the Wales Act 2017 (</w:t>
      </w:r>
      <w:r w:rsidR="00E23C92">
        <w:t xml:space="preserve">c. </w:t>
      </w:r>
      <w:r w:rsidRPr="000377B9">
        <w:t>4)</w:t>
      </w:r>
      <w:r>
        <w:t>.</w:t>
      </w:r>
    </w:p>
  </w:footnote>
  <w:footnote w:id="10">
    <w:p w14:paraId="57187046" w14:textId="77777777" w:rsidR="00283174" w:rsidRDefault="00283174" w:rsidP="00283174">
      <w:pPr>
        <w:pStyle w:val="FootnoteText"/>
      </w:pPr>
      <w:r>
        <w:t>(</w:t>
      </w:r>
      <w:r>
        <w:rPr>
          <w:rStyle w:val="FootnoteReference"/>
        </w:rPr>
        <w:footnoteRef/>
      </w:r>
      <w:r>
        <w:t>)</w:t>
      </w:r>
      <w:r>
        <w:tab/>
      </w:r>
      <w:r w:rsidRPr="000377B9">
        <w:t>As amended by section 140 and paragraph 60 of Part 1 of Schedule 13 to the Localism Act 2011</w:t>
      </w:r>
      <w:r w:rsidR="004E66E1">
        <w:t xml:space="preserve"> </w:t>
      </w:r>
      <w:r w:rsidR="004E66E1" w:rsidRPr="00DE5396">
        <w:t>(</w:t>
      </w:r>
      <w:r w:rsidR="00E23C92">
        <w:t xml:space="preserve">c. </w:t>
      </w:r>
      <w:r w:rsidR="004E66E1" w:rsidRPr="00DE5396">
        <w:t>20)</w:t>
      </w:r>
      <w:r>
        <w:t>.</w:t>
      </w:r>
    </w:p>
  </w:footnote>
  <w:footnote w:id="11">
    <w:p w14:paraId="5F981D25" w14:textId="77777777" w:rsidR="00283174" w:rsidRDefault="00283174" w:rsidP="00283174">
      <w:pPr>
        <w:pStyle w:val="FootnoteText"/>
      </w:pPr>
      <w:r>
        <w:t>(</w:t>
      </w:r>
      <w:r>
        <w:rPr>
          <w:rStyle w:val="FootnoteReference"/>
        </w:rPr>
        <w:footnoteRef/>
      </w:r>
      <w:r>
        <w:t>)</w:t>
      </w:r>
      <w:r>
        <w:tab/>
      </w:r>
      <w:r w:rsidRPr="000377B9">
        <w:t>As amended by paragraph 62 of Part 1 of Schedule 13 to the Localism Act 2011</w:t>
      </w:r>
      <w:r w:rsidR="004E66E1">
        <w:t xml:space="preserve"> </w:t>
      </w:r>
      <w:r w:rsidR="004E66E1" w:rsidRPr="00DE5396">
        <w:t>(</w:t>
      </w:r>
      <w:r w:rsidR="00E23C92">
        <w:t xml:space="preserve">c. </w:t>
      </w:r>
      <w:r w:rsidR="004E66E1" w:rsidRPr="00DE5396">
        <w:t>20)</w:t>
      </w:r>
      <w:r>
        <w:t>.</w:t>
      </w:r>
    </w:p>
  </w:footnote>
  <w:footnote w:id="12">
    <w:p w14:paraId="69A30DF9" w14:textId="77777777" w:rsidR="00283174" w:rsidRDefault="00283174" w:rsidP="00283174">
      <w:pPr>
        <w:pStyle w:val="FootnoteText"/>
      </w:pPr>
      <w:r>
        <w:t>(</w:t>
      </w:r>
      <w:r>
        <w:rPr>
          <w:rStyle w:val="FootnoteReference"/>
        </w:rPr>
        <w:footnoteRef/>
      </w:r>
      <w:r>
        <w:t>)</w:t>
      </w:r>
      <w:r>
        <w:tab/>
        <w:t xml:space="preserve">Ibid. </w:t>
      </w:r>
    </w:p>
  </w:footnote>
  <w:footnote w:id="13">
    <w:p w14:paraId="2F5BFB20" w14:textId="77777777" w:rsidR="00283174" w:rsidRDefault="00283174" w:rsidP="00283174">
      <w:pPr>
        <w:pStyle w:val="FootnoteText"/>
      </w:pPr>
      <w:r>
        <w:t>(</w:t>
      </w:r>
      <w:r>
        <w:rPr>
          <w:rStyle w:val="FootnoteReference"/>
        </w:rPr>
        <w:footnoteRef/>
      </w:r>
      <w:r>
        <w:t>)</w:t>
      </w:r>
      <w:r>
        <w:tab/>
        <w:t xml:space="preserve">1961 </w:t>
      </w:r>
      <w:r w:rsidR="00E23C92">
        <w:t xml:space="preserve">c. </w:t>
      </w:r>
      <w:r>
        <w:t>33.</w:t>
      </w:r>
    </w:p>
  </w:footnote>
  <w:footnote w:id="14">
    <w:p w14:paraId="76BDC327" w14:textId="77777777" w:rsidR="00283174" w:rsidRDefault="00283174" w:rsidP="00283174">
      <w:pPr>
        <w:pStyle w:val="FootnoteText"/>
      </w:pPr>
      <w:r>
        <w:t>(</w:t>
      </w:r>
      <w:r>
        <w:rPr>
          <w:rStyle w:val="FootnoteReference"/>
        </w:rPr>
        <w:footnoteRef/>
      </w:r>
      <w:r>
        <w:t>)</w:t>
      </w:r>
      <w:r>
        <w:tab/>
        <w:t xml:space="preserve">1965 </w:t>
      </w:r>
      <w:r w:rsidR="00E23C92">
        <w:t xml:space="preserve">c. </w:t>
      </w:r>
      <w:r>
        <w:t xml:space="preserve">56. </w:t>
      </w:r>
    </w:p>
  </w:footnote>
  <w:footnote w:id="15">
    <w:p w14:paraId="68F4A8C6" w14:textId="77777777" w:rsidR="00283174" w:rsidRDefault="00283174" w:rsidP="00283174">
      <w:pPr>
        <w:pStyle w:val="FootnoteText"/>
      </w:pPr>
      <w:r>
        <w:t>(</w:t>
      </w:r>
      <w:r>
        <w:rPr>
          <w:rStyle w:val="FootnoteReference"/>
        </w:rPr>
        <w:footnoteRef/>
      </w:r>
      <w:r>
        <w:t>)</w:t>
      </w:r>
      <w:r>
        <w:tab/>
        <w:t xml:space="preserve">1980 </w:t>
      </w:r>
      <w:r w:rsidR="00E23C92">
        <w:t xml:space="preserve">c. </w:t>
      </w:r>
      <w:r>
        <w:t>66.</w:t>
      </w:r>
    </w:p>
  </w:footnote>
  <w:footnote w:id="16">
    <w:p w14:paraId="0CFBACA5" w14:textId="77777777" w:rsidR="00283174" w:rsidRDefault="00283174" w:rsidP="00283174">
      <w:pPr>
        <w:pStyle w:val="FootnoteText"/>
      </w:pPr>
      <w:r>
        <w:t>(</w:t>
      </w:r>
      <w:r>
        <w:rPr>
          <w:rStyle w:val="FootnoteReference"/>
        </w:rPr>
        <w:footnoteRef/>
      </w:r>
      <w:r>
        <w:t>)</w:t>
      </w:r>
      <w:r>
        <w:tab/>
        <w:t xml:space="preserve">1981 </w:t>
      </w:r>
      <w:r w:rsidR="00E23C92">
        <w:t xml:space="preserve">c. </w:t>
      </w:r>
      <w:r>
        <w:t>66.</w:t>
      </w:r>
    </w:p>
  </w:footnote>
  <w:footnote w:id="17">
    <w:p w14:paraId="2E1ADAF5" w14:textId="77777777" w:rsidR="00283174" w:rsidRDefault="00283174" w:rsidP="00283174">
      <w:pPr>
        <w:pStyle w:val="FootnoteText"/>
      </w:pPr>
      <w:r>
        <w:t>(</w:t>
      </w:r>
      <w:r>
        <w:rPr>
          <w:rStyle w:val="FootnoteReference"/>
        </w:rPr>
        <w:footnoteRef/>
      </w:r>
      <w:r>
        <w:t>)</w:t>
      </w:r>
      <w:r>
        <w:tab/>
        <w:t xml:space="preserve">1984 </w:t>
      </w:r>
      <w:r w:rsidR="00E23C92">
        <w:t xml:space="preserve">c. </w:t>
      </w:r>
      <w:r>
        <w:t>27.</w:t>
      </w:r>
    </w:p>
  </w:footnote>
  <w:footnote w:id="18">
    <w:p w14:paraId="574EB880" w14:textId="77777777" w:rsidR="00283174" w:rsidRDefault="00283174" w:rsidP="00283174">
      <w:pPr>
        <w:pStyle w:val="FootnoteText"/>
      </w:pPr>
      <w:r>
        <w:t>(</w:t>
      </w:r>
      <w:r>
        <w:rPr>
          <w:rStyle w:val="FootnoteReference"/>
        </w:rPr>
        <w:footnoteRef/>
      </w:r>
      <w:r>
        <w:t>)</w:t>
      </w:r>
      <w:r>
        <w:tab/>
        <w:t xml:space="preserve">1989 </w:t>
      </w:r>
      <w:r w:rsidR="00E23C92">
        <w:t xml:space="preserve">c. </w:t>
      </w:r>
      <w:r>
        <w:t xml:space="preserve">29. </w:t>
      </w:r>
    </w:p>
  </w:footnote>
  <w:footnote w:id="19">
    <w:p w14:paraId="0208FBFE" w14:textId="77777777" w:rsidR="00283174" w:rsidRDefault="00283174" w:rsidP="00283174">
      <w:pPr>
        <w:pStyle w:val="FootnoteText"/>
      </w:pPr>
      <w:r>
        <w:t>(</w:t>
      </w:r>
      <w:r>
        <w:rPr>
          <w:rStyle w:val="FootnoteReference"/>
        </w:rPr>
        <w:footnoteRef/>
      </w:r>
      <w:r>
        <w:t>)</w:t>
      </w:r>
      <w:r>
        <w:tab/>
        <w:t xml:space="preserve">1990 </w:t>
      </w:r>
      <w:r w:rsidR="00E23C92">
        <w:t xml:space="preserve">c. </w:t>
      </w:r>
      <w:r>
        <w:t>8.</w:t>
      </w:r>
    </w:p>
  </w:footnote>
  <w:footnote w:id="20">
    <w:p w14:paraId="2DB7EB8F" w14:textId="77777777" w:rsidR="00283174" w:rsidRDefault="00283174" w:rsidP="00283174">
      <w:pPr>
        <w:pStyle w:val="FootnoteText"/>
      </w:pPr>
      <w:r>
        <w:t>(</w:t>
      </w:r>
      <w:r>
        <w:rPr>
          <w:rStyle w:val="FootnoteReference"/>
        </w:rPr>
        <w:footnoteRef/>
      </w:r>
      <w:r>
        <w:t>)</w:t>
      </w:r>
      <w:r>
        <w:tab/>
      </w:r>
      <w:r w:rsidRPr="00897BE6">
        <w:t xml:space="preserve">1991 </w:t>
      </w:r>
      <w:r w:rsidR="00E23C92">
        <w:t xml:space="preserve">c. </w:t>
      </w:r>
      <w:r w:rsidRPr="00897BE6">
        <w:t>22.</w:t>
      </w:r>
    </w:p>
  </w:footnote>
  <w:footnote w:id="21">
    <w:p w14:paraId="03D48DD8" w14:textId="77777777" w:rsidR="00283174" w:rsidRDefault="00283174" w:rsidP="00283174">
      <w:pPr>
        <w:pStyle w:val="FootnoteText"/>
      </w:pPr>
      <w:r>
        <w:t>(</w:t>
      </w:r>
      <w:r>
        <w:rPr>
          <w:rStyle w:val="FootnoteReference"/>
        </w:rPr>
        <w:footnoteRef/>
      </w:r>
      <w:r>
        <w:t>)</w:t>
      </w:r>
      <w:r>
        <w:tab/>
        <w:t xml:space="preserve">2008 </w:t>
      </w:r>
      <w:r w:rsidR="00E23C92">
        <w:t xml:space="preserve">c. </w:t>
      </w:r>
      <w:r>
        <w:t xml:space="preserve">29. </w:t>
      </w:r>
    </w:p>
  </w:footnote>
  <w:footnote w:id="22">
    <w:p w14:paraId="0C524720" w14:textId="77777777" w:rsidR="00283174" w:rsidRDefault="00283174" w:rsidP="00283174">
      <w:pPr>
        <w:pStyle w:val="FootnoteText"/>
      </w:pPr>
      <w:r>
        <w:t>(</w:t>
      </w:r>
      <w:r>
        <w:rPr>
          <w:rStyle w:val="FootnoteReference"/>
        </w:rPr>
        <w:footnoteRef/>
      </w:r>
      <w:r>
        <w:t>)</w:t>
      </w:r>
      <w:r>
        <w:tab/>
        <w:t xml:space="preserve">“highway” is defined in section 328(1). For “highway authority” see section 1. </w:t>
      </w:r>
    </w:p>
  </w:footnote>
  <w:footnote w:id="23">
    <w:p w14:paraId="4B7F5E2E" w14:textId="77777777" w:rsidR="00283174" w:rsidRDefault="00283174" w:rsidP="00283174">
      <w:pPr>
        <w:pStyle w:val="FootnoteText"/>
      </w:pPr>
      <w:r>
        <w:t>(</w:t>
      </w:r>
      <w:r>
        <w:rPr>
          <w:rStyle w:val="FootnoteReference"/>
        </w:rPr>
        <w:footnoteRef/>
      </w:r>
      <w:r>
        <w:t>)</w:t>
      </w:r>
      <w:r>
        <w:tab/>
        <w:t xml:space="preserve">2006 </w:t>
      </w:r>
      <w:r w:rsidR="00E23C92">
        <w:t xml:space="preserve">c. </w:t>
      </w:r>
      <w:r>
        <w:t xml:space="preserve">46. </w:t>
      </w:r>
    </w:p>
  </w:footnote>
  <w:footnote w:id="24">
    <w:p w14:paraId="704CF675" w14:textId="77777777" w:rsidR="00283174" w:rsidRDefault="00283174" w:rsidP="00283174">
      <w:pPr>
        <w:pStyle w:val="FootnoteText"/>
      </w:pPr>
      <w:r>
        <w:t>(</w:t>
      </w:r>
      <w:r>
        <w:rPr>
          <w:rStyle w:val="FootnoteReference"/>
        </w:rPr>
        <w:footnoteRef/>
      </w:r>
      <w:r>
        <w:t>)</w:t>
      </w:r>
      <w:r>
        <w:tab/>
        <w:t xml:space="preserve">1981 </w:t>
      </w:r>
      <w:r w:rsidR="00E23C92">
        <w:t xml:space="preserve">c. </w:t>
      </w:r>
      <w:r>
        <w:t>67.</w:t>
      </w:r>
    </w:p>
  </w:footnote>
  <w:footnote w:id="25">
    <w:p w14:paraId="5397C7FC" w14:textId="77777777" w:rsidR="00283174" w:rsidRDefault="00283174" w:rsidP="00283174">
      <w:pPr>
        <w:pStyle w:val="FootnoteText"/>
      </w:pPr>
      <w:r>
        <w:t>(</w:t>
      </w:r>
      <w:r>
        <w:rPr>
          <w:rStyle w:val="FootnoteReference"/>
        </w:rPr>
        <w:footnoteRef/>
      </w:r>
      <w:r>
        <w:t>)</w:t>
      </w:r>
      <w:r>
        <w:tab/>
        <w:t xml:space="preserve">2003 </w:t>
      </w:r>
      <w:r w:rsidR="00E23C92">
        <w:t xml:space="preserve">c. </w:t>
      </w:r>
      <w:r>
        <w:t>21.</w:t>
      </w:r>
    </w:p>
  </w:footnote>
  <w:footnote w:id="26">
    <w:p w14:paraId="00DFF487" w14:textId="77777777" w:rsidR="00283174" w:rsidRDefault="00283174" w:rsidP="00283174">
      <w:pPr>
        <w:pStyle w:val="FootnoteText"/>
      </w:pPr>
      <w:r>
        <w:t>(</w:t>
      </w:r>
      <w:r>
        <w:rPr>
          <w:rStyle w:val="FootnoteReference"/>
        </w:rPr>
        <w:footnoteRef/>
      </w:r>
      <w:r>
        <w:t>)</w:t>
      </w:r>
      <w:r>
        <w:tab/>
        <w:t xml:space="preserve">“street authority” is defined in section 49, which was amended by paragraph 117 of Schedule 1 to the Infrastructure Act </w:t>
      </w:r>
      <w:r w:rsidR="007521F3">
        <w:t xml:space="preserve">2015 </w:t>
      </w:r>
      <w:r>
        <w:t>(</w:t>
      </w:r>
      <w:r w:rsidR="00E23C92">
        <w:t xml:space="preserve">c. </w:t>
      </w:r>
      <w:r>
        <w:t xml:space="preserve">7). </w:t>
      </w:r>
    </w:p>
  </w:footnote>
  <w:footnote w:id="27">
    <w:p w14:paraId="2AB49AB0" w14:textId="77777777" w:rsidR="00283174" w:rsidRDefault="00283174" w:rsidP="00283174">
      <w:pPr>
        <w:pStyle w:val="FootnoteText"/>
      </w:pPr>
      <w:r>
        <w:t>(</w:t>
      </w:r>
      <w:r>
        <w:rPr>
          <w:rStyle w:val="FootnoteReference"/>
        </w:rPr>
        <w:footnoteRef/>
      </w:r>
      <w:r>
        <w:t>)</w:t>
      </w:r>
      <w:r>
        <w:tab/>
        <w:t xml:space="preserve">2006 </w:t>
      </w:r>
      <w:r w:rsidR="00E23C92">
        <w:t xml:space="preserve">c. </w:t>
      </w:r>
      <w:r>
        <w:t xml:space="preserve">46. </w:t>
      </w:r>
    </w:p>
  </w:footnote>
  <w:footnote w:id="28">
    <w:p w14:paraId="6D9F1BE4" w14:textId="77777777" w:rsidR="00283174" w:rsidRDefault="00283174" w:rsidP="00283174">
      <w:pPr>
        <w:pStyle w:val="FootnoteText"/>
      </w:pPr>
      <w:r>
        <w:t>(</w:t>
      </w:r>
      <w:r>
        <w:rPr>
          <w:rStyle w:val="FootnoteReference"/>
        </w:rPr>
        <w:footnoteRef/>
      </w:r>
      <w:r>
        <w:t>)</w:t>
      </w:r>
      <w:r>
        <w:tab/>
        <w:t>Section 121A was inserted by paragraph 70 of Schedule 8 to the 1991 Act, and subsequently amended by section 271 of the Greater London Authority Act 1999 (</w:t>
      </w:r>
      <w:r w:rsidR="00E23C92">
        <w:t xml:space="preserve">c. </w:t>
      </w:r>
      <w:r>
        <w:t>29); section 1(6) of, and paragraphs 70 and 95 of Schedule 1 to the Infrastructure Act 2015; and S.I. 1999/1920 and S.I. 2001/1400.</w:t>
      </w:r>
    </w:p>
  </w:footnote>
  <w:footnote w:id="29">
    <w:p w14:paraId="0BFDE9E3" w14:textId="77777777" w:rsidR="00283174" w:rsidRDefault="00283174" w:rsidP="00283174">
      <w:pPr>
        <w:pStyle w:val="FootnoteText"/>
      </w:pPr>
      <w:r>
        <w:t>(</w:t>
      </w:r>
      <w:r>
        <w:rPr>
          <w:rStyle w:val="FootnoteReference"/>
        </w:rPr>
        <w:footnoteRef/>
      </w:r>
      <w:r>
        <w:t>)</w:t>
      </w:r>
      <w:r>
        <w:tab/>
      </w:r>
      <w:r w:rsidRPr="000377B9">
        <w:t xml:space="preserve">1991 </w:t>
      </w:r>
      <w:r w:rsidR="00E23C92">
        <w:t xml:space="preserve">c. </w:t>
      </w:r>
      <w:r w:rsidRPr="000377B9">
        <w:t>59. Section 23 was amended by paragraph 192(2) of Schedule 22 to the Environment Act 1995 (</w:t>
      </w:r>
      <w:r w:rsidR="00E23C92">
        <w:t xml:space="preserve">c. </w:t>
      </w:r>
      <w:r w:rsidRPr="000377B9">
        <w:t>25), paragraphs 25 and 32 of Schedule 2 to the Flood and Water Management Act 2010 (</w:t>
      </w:r>
      <w:r w:rsidR="00E23C92">
        <w:t xml:space="preserve">c. </w:t>
      </w:r>
      <w:r w:rsidRPr="000377B9">
        <w:t>29) and S.I. 2013/755</w:t>
      </w:r>
      <w:r>
        <w:t>.</w:t>
      </w:r>
    </w:p>
  </w:footnote>
  <w:footnote w:id="30">
    <w:p w14:paraId="2702627D" w14:textId="77777777" w:rsidR="00283174" w:rsidRDefault="00283174" w:rsidP="00283174">
      <w:pPr>
        <w:pStyle w:val="FootnoteText"/>
      </w:pPr>
      <w:r>
        <w:t>(</w:t>
      </w:r>
      <w:r>
        <w:rPr>
          <w:rStyle w:val="FootnoteReference"/>
        </w:rPr>
        <w:footnoteRef/>
      </w:r>
      <w:r>
        <w:t>)</w:t>
      </w:r>
      <w:r>
        <w:tab/>
      </w:r>
      <w:r w:rsidRPr="0043685F">
        <w:t>Section 32 was amended by S.I. 2013/755</w:t>
      </w:r>
      <w:r>
        <w:t>.</w:t>
      </w:r>
    </w:p>
  </w:footnote>
  <w:footnote w:id="31">
    <w:p w14:paraId="218911A8" w14:textId="77777777" w:rsidR="00283174" w:rsidRDefault="00283174" w:rsidP="00283174">
      <w:pPr>
        <w:pStyle w:val="FootnoteText"/>
      </w:pPr>
      <w:r>
        <w:t>(</w:t>
      </w:r>
      <w:r>
        <w:rPr>
          <w:rStyle w:val="FootnoteReference"/>
        </w:rPr>
        <w:footnoteRef/>
      </w:r>
      <w:r>
        <w:t>)</w:t>
      </w:r>
      <w:r>
        <w:tab/>
      </w:r>
      <w:r w:rsidRPr="000377B9">
        <w:t>Section 66 was amended by paragraphs 25 and 38 of Schedule 2 to the Flood and Water Management Act 2010 and section 86 of the Water Act 2014 (</w:t>
      </w:r>
      <w:r w:rsidR="00E23C92">
        <w:t xml:space="preserve">c. </w:t>
      </w:r>
      <w:r w:rsidRPr="000377B9">
        <w:t>21)</w:t>
      </w:r>
      <w:r>
        <w:t>.</w:t>
      </w:r>
    </w:p>
  </w:footnote>
  <w:footnote w:id="32">
    <w:p w14:paraId="22770F02" w14:textId="77777777" w:rsidR="00283174" w:rsidRDefault="00283174" w:rsidP="00283174">
      <w:pPr>
        <w:pStyle w:val="FootnoteText"/>
      </w:pPr>
      <w:r>
        <w:t>(</w:t>
      </w:r>
      <w:r>
        <w:rPr>
          <w:rStyle w:val="FootnoteReference"/>
        </w:rPr>
        <w:footnoteRef/>
      </w:r>
      <w:r>
        <w:t>)</w:t>
      </w:r>
      <w:r>
        <w:tab/>
      </w:r>
      <w:r w:rsidRPr="000377B9">
        <w:t xml:space="preserve">1991 </w:t>
      </w:r>
      <w:r w:rsidR="00E23C92">
        <w:t xml:space="preserve">c. </w:t>
      </w:r>
      <w:r w:rsidRPr="000377B9">
        <w:t>57. Paragraph 5 was amended by section 100 of the Natural Environment and Rural Communities Act 2006 (</w:t>
      </w:r>
      <w:r w:rsidR="00E23C92">
        <w:t xml:space="preserve">c. </w:t>
      </w:r>
      <w:r w:rsidRPr="000377B9">
        <w:t>16), section 84 of, and paragraph 3 of Schedule 11 to the 2009 Act and S.I. 2013/755. Paragraph 6 was amended by section 105 of, and paragraph 26 of Schedule 15 to, the Environment Act 1995, sections 224, 233 and 321 of and paragraphs 20 and 24 of Schedule 16 and Part 5(B) of Schedule 22 to the 2009 Act and S.I 2013/755. Paragraph 6A was inserted by section 103(3) of the Environment Act 1995</w:t>
      </w:r>
      <w:r>
        <w:t>.</w:t>
      </w:r>
    </w:p>
  </w:footnote>
  <w:footnote w:id="33">
    <w:p w14:paraId="4C878350" w14:textId="77777777" w:rsidR="00283174" w:rsidRDefault="00283174" w:rsidP="00283174">
      <w:pPr>
        <w:pStyle w:val="FootnoteText"/>
      </w:pPr>
      <w:r>
        <w:t>(</w:t>
      </w:r>
      <w:r>
        <w:rPr>
          <w:rStyle w:val="FootnoteReference"/>
        </w:rPr>
        <w:footnoteRef/>
      </w:r>
      <w:r>
        <w:t>)</w:t>
      </w:r>
      <w:r>
        <w:tab/>
      </w:r>
      <w:r w:rsidRPr="000377B9">
        <w:t>S.I. 2016/1154. Regulation 12 was amended by S.I. 2018/110</w:t>
      </w:r>
      <w:r>
        <w:t>.</w:t>
      </w:r>
    </w:p>
  </w:footnote>
  <w:footnote w:id="34">
    <w:p w14:paraId="05C567C3" w14:textId="77777777" w:rsidR="00283174" w:rsidRDefault="00283174" w:rsidP="00283174">
      <w:pPr>
        <w:pStyle w:val="FootnoteText"/>
      </w:pPr>
      <w:r>
        <w:t>(</w:t>
      </w:r>
      <w:r>
        <w:rPr>
          <w:rStyle w:val="FootnoteReference"/>
        </w:rPr>
        <w:footnoteRef/>
      </w:r>
      <w:r>
        <w:t>)</w:t>
      </w:r>
      <w:r>
        <w:tab/>
      </w:r>
      <w:r w:rsidRPr="000377B9">
        <w:t xml:space="preserve">2017 </w:t>
      </w:r>
      <w:r w:rsidR="00E23C92">
        <w:t xml:space="preserve">c. </w:t>
      </w:r>
      <w:r w:rsidRPr="000377B9">
        <w:t>2</w:t>
      </w:r>
      <w:r>
        <w:t>0.</w:t>
      </w:r>
    </w:p>
  </w:footnote>
  <w:footnote w:id="35">
    <w:p w14:paraId="012A5333" w14:textId="77777777" w:rsidR="00283174" w:rsidRDefault="00283174" w:rsidP="00283174">
      <w:pPr>
        <w:pStyle w:val="FootnoteText"/>
      </w:pPr>
      <w:r>
        <w:t>(</w:t>
      </w:r>
      <w:r>
        <w:rPr>
          <w:rStyle w:val="FootnoteReference"/>
        </w:rPr>
        <w:footnoteRef/>
      </w:r>
      <w:r>
        <w:t>)</w:t>
      </w:r>
      <w:r>
        <w:tab/>
        <w:t>Section 9 was amended by section 4 of, and paragraph 141 of, Schedule 2 to, the Planning (Consequential Provisions) Act 1990 (</w:t>
      </w:r>
      <w:r w:rsidR="00E23C92">
        <w:t xml:space="preserve">c. </w:t>
      </w:r>
      <w:r>
        <w:t>11) and S.I. 2013/755. There are other amendments to section 9 that are not relevant to this Order.</w:t>
      </w:r>
    </w:p>
  </w:footnote>
  <w:footnote w:id="36">
    <w:p w14:paraId="4FC67736" w14:textId="77777777" w:rsidR="00283174" w:rsidRDefault="00283174" w:rsidP="00283174">
      <w:pPr>
        <w:pStyle w:val="FootnoteText"/>
      </w:pPr>
      <w:r>
        <w:t>(</w:t>
      </w:r>
      <w:r>
        <w:rPr>
          <w:rStyle w:val="FootnoteReference"/>
        </w:rPr>
        <w:footnoteRef/>
      </w:r>
      <w:r>
        <w:t>)</w:t>
      </w:r>
      <w:r>
        <w:tab/>
        <w:t>S.I. 2010/948, amended by S.I. 2011/987; there are other amending instruments but none are relevant to this Order.</w:t>
      </w:r>
    </w:p>
  </w:footnote>
  <w:footnote w:id="37">
    <w:p w14:paraId="0BD8287D" w14:textId="77777777" w:rsidR="00283174" w:rsidRDefault="00283174" w:rsidP="00283174">
      <w:pPr>
        <w:pStyle w:val="FootnoteText"/>
      </w:pPr>
      <w:r>
        <w:t>(</w:t>
      </w:r>
      <w:r>
        <w:rPr>
          <w:rStyle w:val="FootnoteReference"/>
        </w:rPr>
        <w:footnoteRef/>
      </w:r>
      <w:r>
        <w:t>)</w:t>
      </w:r>
      <w:r>
        <w:tab/>
      </w:r>
      <w:r w:rsidRPr="000377B9">
        <w:t xml:space="preserve">1990 </w:t>
      </w:r>
      <w:r w:rsidR="00E23C92">
        <w:t xml:space="preserve">c. </w:t>
      </w:r>
      <w:r w:rsidRPr="000377B9">
        <w:t>43</w:t>
      </w:r>
      <w:r>
        <w:t>.</w:t>
      </w:r>
    </w:p>
  </w:footnote>
  <w:footnote w:id="38">
    <w:p w14:paraId="7E96087E" w14:textId="77777777" w:rsidR="00283174" w:rsidRDefault="00283174" w:rsidP="00283174">
      <w:pPr>
        <w:pStyle w:val="FootnoteText"/>
      </w:pPr>
      <w:r>
        <w:t>(</w:t>
      </w:r>
      <w:r>
        <w:rPr>
          <w:rStyle w:val="FootnoteReference"/>
        </w:rPr>
        <w:footnoteRef/>
      </w:r>
      <w:r>
        <w:t>)</w:t>
      </w:r>
      <w:r>
        <w:tab/>
        <w:t>S.I. 2016/362.</w:t>
      </w:r>
    </w:p>
  </w:footnote>
  <w:footnote w:id="39">
    <w:p w14:paraId="5CD0B5BE" w14:textId="77777777" w:rsidR="00283174" w:rsidRDefault="00283174" w:rsidP="00283174">
      <w:pPr>
        <w:pStyle w:val="FootnoteText"/>
      </w:pPr>
      <w:r>
        <w:t>(</w:t>
      </w:r>
      <w:r>
        <w:rPr>
          <w:rStyle w:val="FootnoteReference"/>
        </w:rPr>
        <w:footnoteRef/>
      </w:r>
      <w:r>
        <w:t>)</w:t>
      </w:r>
      <w:r>
        <w:tab/>
        <w:t>S.I. 2011/935.</w:t>
      </w:r>
    </w:p>
  </w:footnote>
  <w:footnote w:id="40">
    <w:p w14:paraId="4DD9307C" w14:textId="77777777" w:rsidR="00283174" w:rsidRDefault="00283174" w:rsidP="00283174">
      <w:pPr>
        <w:pStyle w:val="FootnoteText"/>
      </w:pPr>
      <w:r>
        <w:t>(</w:t>
      </w:r>
      <w:r>
        <w:rPr>
          <w:rStyle w:val="FootnoteReference"/>
        </w:rPr>
        <w:footnoteRef/>
      </w:r>
      <w:r>
        <w:t>)</w:t>
      </w:r>
      <w:r>
        <w:tab/>
        <w:t xml:space="preserve">2004 </w:t>
      </w:r>
      <w:r w:rsidR="00E23C92">
        <w:t xml:space="preserve">c. </w:t>
      </w:r>
      <w:r>
        <w:t>18.</w:t>
      </w:r>
    </w:p>
  </w:footnote>
  <w:footnote w:id="41">
    <w:p w14:paraId="2025E58F" w14:textId="77777777" w:rsidR="00283174" w:rsidRDefault="00283174" w:rsidP="00283174">
      <w:pPr>
        <w:pStyle w:val="FootnoteText"/>
      </w:pPr>
      <w:r>
        <w:t>(</w:t>
      </w:r>
      <w:r>
        <w:rPr>
          <w:rStyle w:val="FootnoteReference"/>
        </w:rPr>
        <w:footnoteRef/>
      </w:r>
      <w:r>
        <w:t>)</w:t>
      </w:r>
      <w:r>
        <w:tab/>
        <w:t xml:space="preserve">1991 </w:t>
      </w:r>
      <w:r w:rsidR="00E23C92">
        <w:t xml:space="preserve">c. </w:t>
      </w:r>
      <w:r>
        <w:t>56.</w:t>
      </w:r>
    </w:p>
  </w:footnote>
  <w:footnote w:id="42">
    <w:p w14:paraId="68E450A0" w14:textId="77777777" w:rsidR="00283174" w:rsidRDefault="00283174" w:rsidP="00283174">
      <w:pPr>
        <w:pStyle w:val="FootnoteText"/>
      </w:pPr>
      <w:r>
        <w:t>(</w:t>
      </w:r>
      <w:r>
        <w:rPr>
          <w:rStyle w:val="FootnoteReference"/>
        </w:rPr>
        <w:footnoteRef/>
      </w:r>
      <w:r>
        <w:t>)</w:t>
      </w:r>
      <w:r>
        <w:tab/>
        <w:t>S.I. 2016/1154.</w:t>
      </w:r>
    </w:p>
  </w:footnote>
  <w:footnote w:id="43">
    <w:p w14:paraId="19F5F460" w14:textId="77777777" w:rsidR="00283174" w:rsidRDefault="00283174" w:rsidP="00283174">
      <w:pPr>
        <w:pStyle w:val="FootnoteText"/>
      </w:pPr>
      <w:r>
        <w:t>(</w:t>
      </w:r>
      <w:r>
        <w:rPr>
          <w:rStyle w:val="FootnoteReference"/>
        </w:rPr>
        <w:footnoteRef/>
      </w:r>
      <w:r>
        <w:t>)</w:t>
      </w:r>
      <w:r>
        <w:tab/>
        <w:t xml:space="preserve">1991 </w:t>
      </w:r>
      <w:r w:rsidR="00E23C92">
        <w:t xml:space="preserve">c. </w:t>
      </w:r>
      <w:r>
        <w:t>57.</w:t>
      </w:r>
    </w:p>
  </w:footnote>
  <w:footnote w:id="44">
    <w:p w14:paraId="0BACD015" w14:textId="77777777" w:rsidR="00283174" w:rsidRDefault="00283174" w:rsidP="00283174">
      <w:pPr>
        <w:pStyle w:val="FootnoteText"/>
      </w:pPr>
      <w:r>
        <w:t>(</w:t>
      </w:r>
      <w:r>
        <w:rPr>
          <w:rStyle w:val="FootnoteReference"/>
        </w:rPr>
        <w:footnoteRef/>
      </w:r>
      <w:r>
        <w:t>)</w:t>
      </w:r>
      <w:r>
        <w:tab/>
      </w:r>
      <w:r w:rsidRPr="00E64461">
        <w:t>Section 5A to the 1981 Act was inserted by section 182(2) of the Housing and Planning Act 2016 (</w:t>
      </w:r>
      <w:r w:rsidR="00E23C92">
        <w:t xml:space="preserve">c. </w:t>
      </w:r>
      <w:r w:rsidRPr="00E64461">
        <w:t>22).</w:t>
      </w:r>
    </w:p>
  </w:footnote>
  <w:footnote w:id="45">
    <w:p w14:paraId="7FB77ADC" w14:textId="77777777" w:rsidR="00283174" w:rsidRDefault="00283174" w:rsidP="00283174">
      <w:pPr>
        <w:pStyle w:val="FootnoteText"/>
      </w:pPr>
      <w:r>
        <w:t>(</w:t>
      </w:r>
      <w:r>
        <w:rPr>
          <w:rStyle w:val="FootnoteReference"/>
        </w:rPr>
        <w:footnoteRef/>
      </w:r>
      <w:r>
        <w:t>)</w:t>
      </w:r>
      <w:r>
        <w:tab/>
        <w:t xml:space="preserve">2003 </w:t>
      </w:r>
      <w:r w:rsidR="00E23C92">
        <w:t xml:space="preserve">c. </w:t>
      </w:r>
      <w:r>
        <w:t xml:space="preserve">21. </w:t>
      </w:r>
    </w:p>
  </w:footnote>
  <w:footnote w:id="46">
    <w:p w14:paraId="3CF143D5" w14:textId="77777777" w:rsidR="00283174" w:rsidRDefault="00283174" w:rsidP="00283174">
      <w:pPr>
        <w:pStyle w:val="FootnoteText"/>
      </w:pPr>
      <w:r>
        <w:t>(</w:t>
      </w:r>
      <w:r>
        <w:rPr>
          <w:rStyle w:val="FootnoteReference"/>
        </w:rPr>
        <w:footnoteRef/>
      </w:r>
      <w:r>
        <w:t>)</w:t>
      </w:r>
      <w:r>
        <w:tab/>
        <w:t>S.I. 1997/1160.</w:t>
      </w:r>
    </w:p>
  </w:footnote>
  <w:footnote w:id="47">
    <w:p w14:paraId="0EC40A3D" w14:textId="77777777" w:rsidR="00283174" w:rsidRDefault="00283174" w:rsidP="00283174">
      <w:pPr>
        <w:pStyle w:val="FootnoteText"/>
      </w:pPr>
      <w:r>
        <w:t>(</w:t>
      </w:r>
      <w:r>
        <w:rPr>
          <w:rStyle w:val="FootnoteReference"/>
        </w:rPr>
        <w:footnoteRef/>
      </w:r>
      <w:r>
        <w:t>)</w:t>
      </w:r>
      <w:r>
        <w:tab/>
        <w:t xml:space="preserve">1978 </w:t>
      </w:r>
      <w:r w:rsidR="00E23C92">
        <w:t xml:space="preserve">c. </w:t>
      </w:r>
      <w:r>
        <w:t>30.</w:t>
      </w:r>
    </w:p>
  </w:footnote>
  <w:footnote w:id="48">
    <w:p w14:paraId="11C9810F" w14:textId="77777777" w:rsidR="00283174" w:rsidRDefault="00283174" w:rsidP="00283174">
      <w:pPr>
        <w:pStyle w:val="FootnoteText"/>
      </w:pPr>
      <w:r>
        <w:t>(</w:t>
      </w:r>
      <w:r>
        <w:rPr>
          <w:rStyle w:val="FootnoteReference"/>
        </w:rPr>
        <w:footnoteRef/>
      </w:r>
      <w:r>
        <w:t>)</w:t>
      </w:r>
      <w:r>
        <w:tab/>
        <w:t xml:space="preserve">1981 </w:t>
      </w:r>
      <w:r w:rsidR="00E23C92">
        <w:t xml:space="preserve">c. </w:t>
      </w:r>
      <w:r>
        <w:t>67.</w:t>
      </w:r>
    </w:p>
  </w:footnote>
  <w:footnote w:id="49">
    <w:p w14:paraId="7A68C715" w14:textId="77777777" w:rsidR="00283174" w:rsidRDefault="00283174" w:rsidP="00283174">
      <w:pPr>
        <w:pStyle w:val="FootnoteText"/>
      </w:pPr>
      <w:r>
        <w:t>(</w:t>
      </w:r>
      <w:r>
        <w:rPr>
          <w:rStyle w:val="FootnoteReference"/>
        </w:rPr>
        <w:footnoteRef/>
      </w:r>
      <w:r>
        <w:t>)</w:t>
      </w:r>
      <w:r>
        <w:tab/>
        <w:t xml:space="preserve">1836 </w:t>
      </w:r>
      <w:r w:rsidR="00E23C92">
        <w:t xml:space="preserve">c. </w:t>
      </w:r>
      <w:r>
        <w:t>cvi</w:t>
      </w:r>
      <w:r w:rsidR="008A7F79">
        <w:t>.</w:t>
      </w:r>
    </w:p>
  </w:footnote>
  <w:footnote w:id="50">
    <w:p w14:paraId="20AA5808" w14:textId="77777777" w:rsidR="00283174" w:rsidRDefault="00283174" w:rsidP="00283174">
      <w:pPr>
        <w:pStyle w:val="FootnoteText"/>
      </w:pPr>
      <w:r>
        <w:t>(</w:t>
      </w:r>
      <w:r>
        <w:rPr>
          <w:rStyle w:val="FootnoteReference"/>
        </w:rPr>
        <w:footnoteRef/>
      </w:r>
      <w:r>
        <w:t>)</w:t>
      </w:r>
      <w:r>
        <w:tab/>
        <w:t xml:space="preserve">1838 </w:t>
      </w:r>
      <w:r w:rsidR="00E23C92">
        <w:t xml:space="preserve">c. </w:t>
      </w:r>
      <w:r>
        <w:t>lxxxi</w:t>
      </w:r>
      <w:r w:rsidR="008A7F79">
        <w:t>.</w:t>
      </w:r>
    </w:p>
  </w:footnote>
  <w:footnote w:id="51">
    <w:p w14:paraId="41FFF7DC" w14:textId="77777777" w:rsidR="00283174" w:rsidRDefault="00283174" w:rsidP="00283174">
      <w:pPr>
        <w:pStyle w:val="FootnoteText"/>
      </w:pPr>
      <w:r>
        <w:t>(</w:t>
      </w:r>
      <w:r>
        <w:rPr>
          <w:rStyle w:val="FootnoteReference"/>
        </w:rPr>
        <w:footnoteRef/>
      </w:r>
      <w:r>
        <w:t>)</w:t>
      </w:r>
      <w:r>
        <w:tab/>
        <w:t xml:space="preserve">1882 </w:t>
      </w:r>
      <w:r w:rsidR="00E23C92">
        <w:t xml:space="preserve">c. </w:t>
      </w:r>
      <w:r>
        <w:t>clxvi</w:t>
      </w:r>
      <w:r w:rsidR="008A7F79">
        <w:t>.</w:t>
      </w:r>
    </w:p>
  </w:footnote>
  <w:footnote w:id="52">
    <w:p w14:paraId="13D47B4E" w14:textId="77777777" w:rsidR="00283174" w:rsidRDefault="00283174" w:rsidP="00283174">
      <w:pPr>
        <w:pStyle w:val="FootnoteText"/>
      </w:pPr>
      <w:r>
        <w:t>(</w:t>
      </w:r>
      <w:r>
        <w:rPr>
          <w:rStyle w:val="FootnoteReference"/>
        </w:rPr>
        <w:footnoteRef/>
      </w:r>
      <w:r>
        <w:t>)</w:t>
      </w:r>
      <w:r>
        <w:tab/>
        <w:t xml:space="preserve">1883 </w:t>
      </w:r>
      <w:r w:rsidR="00E23C92">
        <w:t xml:space="preserve">c. </w:t>
      </w:r>
      <w:r>
        <w:t>cvii</w:t>
      </w:r>
      <w:r w:rsidR="008A7F79">
        <w:t>.</w:t>
      </w:r>
    </w:p>
  </w:footnote>
  <w:footnote w:id="53">
    <w:p w14:paraId="598B24A5" w14:textId="77777777" w:rsidR="00283174" w:rsidRDefault="00283174" w:rsidP="00283174">
      <w:pPr>
        <w:pStyle w:val="FootnoteText"/>
      </w:pPr>
      <w:r>
        <w:t>(</w:t>
      </w:r>
      <w:r>
        <w:rPr>
          <w:rStyle w:val="FootnoteReference"/>
        </w:rPr>
        <w:footnoteRef/>
      </w:r>
      <w:r>
        <w:t>)</w:t>
      </w:r>
      <w:r>
        <w:tab/>
        <w:t xml:space="preserve">1885 </w:t>
      </w:r>
      <w:r w:rsidR="00E23C92">
        <w:t xml:space="preserve">c. </w:t>
      </w:r>
      <w:r>
        <w:t>xciii</w:t>
      </w:r>
      <w:r w:rsidR="008A7F79">
        <w:t>.</w:t>
      </w:r>
    </w:p>
  </w:footnote>
  <w:footnote w:id="54">
    <w:p w14:paraId="4A09A874" w14:textId="77777777" w:rsidR="00283174" w:rsidRDefault="00283174" w:rsidP="00283174">
      <w:pPr>
        <w:pStyle w:val="FootnoteText"/>
      </w:pPr>
      <w:r>
        <w:t>(</w:t>
      </w:r>
      <w:r>
        <w:rPr>
          <w:rStyle w:val="FootnoteReference"/>
        </w:rPr>
        <w:footnoteRef/>
      </w:r>
      <w:r>
        <w:t>)</w:t>
      </w:r>
      <w:r>
        <w:tab/>
        <w:t xml:space="preserve">1898 </w:t>
      </w:r>
      <w:r w:rsidR="00E23C92">
        <w:t xml:space="preserve">c. </w:t>
      </w:r>
      <w:r>
        <w:t>lxvi</w:t>
      </w:r>
      <w:r w:rsidR="008A7F79">
        <w:t>.</w:t>
      </w:r>
    </w:p>
  </w:footnote>
  <w:footnote w:id="55">
    <w:p w14:paraId="6F905429" w14:textId="77777777" w:rsidR="00283174" w:rsidRDefault="00283174" w:rsidP="00283174">
      <w:pPr>
        <w:pStyle w:val="FootnoteText"/>
      </w:pPr>
      <w:r>
        <w:t>(</w:t>
      </w:r>
      <w:r>
        <w:rPr>
          <w:rStyle w:val="FootnoteReference"/>
        </w:rPr>
        <w:footnoteRef/>
      </w:r>
      <w:r>
        <w:t>)</w:t>
      </w:r>
      <w:r>
        <w:tab/>
        <w:t xml:space="preserve">1923 </w:t>
      </w:r>
      <w:r w:rsidR="00E23C92">
        <w:t xml:space="preserve">c. </w:t>
      </w:r>
      <w:r>
        <w:t>xci</w:t>
      </w:r>
      <w:r w:rsidR="008A7F79">
        <w:t>.</w:t>
      </w:r>
    </w:p>
  </w:footnote>
  <w:footnote w:id="56">
    <w:p w14:paraId="0EF9A9ED" w14:textId="77777777" w:rsidR="00283174" w:rsidRDefault="00283174" w:rsidP="00283174">
      <w:pPr>
        <w:pStyle w:val="FootnoteText"/>
      </w:pPr>
      <w:r>
        <w:t>(</w:t>
      </w:r>
      <w:r>
        <w:rPr>
          <w:rStyle w:val="FootnoteReference"/>
        </w:rPr>
        <w:footnoteRef/>
      </w:r>
      <w:r>
        <w:t>)</w:t>
      </w:r>
      <w:r>
        <w:tab/>
        <w:t xml:space="preserve">1927 </w:t>
      </w:r>
      <w:r w:rsidR="00E23C92">
        <w:t xml:space="preserve">c. </w:t>
      </w:r>
      <w:r>
        <w:t>cvii</w:t>
      </w:r>
      <w:r w:rsidR="008A7F79">
        <w:t>.</w:t>
      </w:r>
    </w:p>
  </w:footnote>
  <w:footnote w:id="57">
    <w:p w14:paraId="1AF8947C" w14:textId="77777777" w:rsidR="00283174" w:rsidRDefault="00283174" w:rsidP="00283174">
      <w:pPr>
        <w:pStyle w:val="FootnoteText"/>
      </w:pPr>
      <w:r>
        <w:t>(</w:t>
      </w:r>
      <w:r>
        <w:rPr>
          <w:rStyle w:val="FootnoteReference"/>
        </w:rPr>
        <w:footnoteRef/>
      </w:r>
      <w:r>
        <w:t>)</w:t>
      </w:r>
      <w:r>
        <w:tab/>
        <w:t xml:space="preserve">1933 </w:t>
      </w:r>
      <w:r w:rsidR="00E23C92">
        <w:t xml:space="preserve">c. </w:t>
      </w:r>
      <w:r>
        <w:t>xlv</w:t>
      </w:r>
      <w:r w:rsidR="008A7F79">
        <w:t>.</w:t>
      </w:r>
    </w:p>
  </w:footnote>
  <w:footnote w:id="58">
    <w:p w14:paraId="4D65130A" w14:textId="77777777" w:rsidR="00283174" w:rsidRDefault="00283174" w:rsidP="00283174">
      <w:pPr>
        <w:pStyle w:val="FootnoteText"/>
      </w:pPr>
      <w:r>
        <w:t>(</w:t>
      </w:r>
      <w:r>
        <w:rPr>
          <w:rStyle w:val="FootnoteReference"/>
        </w:rPr>
        <w:footnoteRef/>
      </w:r>
      <w:r>
        <w:t>)</w:t>
      </w:r>
      <w:r>
        <w:tab/>
        <w:t xml:space="preserve">1968 </w:t>
      </w:r>
      <w:r w:rsidR="00E23C92">
        <w:t xml:space="preserve">c. </w:t>
      </w:r>
      <w:r>
        <w:t>xxvi</w:t>
      </w:r>
      <w:r w:rsidR="008A7F79">
        <w:t>.</w:t>
      </w:r>
    </w:p>
  </w:footnote>
  <w:footnote w:id="59">
    <w:p w14:paraId="3998571A" w14:textId="77777777" w:rsidR="00283174" w:rsidRDefault="00283174" w:rsidP="00283174">
      <w:pPr>
        <w:pStyle w:val="FootnoteText"/>
      </w:pPr>
      <w:r>
        <w:t>(</w:t>
      </w:r>
      <w:r>
        <w:rPr>
          <w:rStyle w:val="FootnoteReference"/>
        </w:rPr>
        <w:footnoteRef/>
      </w:r>
      <w:r>
        <w:t>)</w:t>
      </w:r>
      <w:r>
        <w:tab/>
        <w:t xml:space="preserve">1969 </w:t>
      </w:r>
      <w:r w:rsidR="00E23C92">
        <w:t xml:space="preserve">c. </w:t>
      </w:r>
      <w:r>
        <w:t>xlix</w:t>
      </w:r>
      <w:r w:rsidR="008A7F79">
        <w:t>.</w:t>
      </w:r>
    </w:p>
  </w:footnote>
  <w:footnote w:id="60">
    <w:p w14:paraId="24524C93" w14:textId="77777777" w:rsidR="00283174" w:rsidRDefault="00283174" w:rsidP="00283174">
      <w:pPr>
        <w:pStyle w:val="FootnoteText"/>
      </w:pPr>
      <w:r>
        <w:t>(</w:t>
      </w:r>
      <w:r>
        <w:rPr>
          <w:rStyle w:val="FootnoteReference"/>
        </w:rPr>
        <w:footnoteRef/>
      </w:r>
      <w:r>
        <w:t>)</w:t>
      </w:r>
      <w:r>
        <w:tab/>
        <w:t xml:space="preserve">1972 </w:t>
      </w:r>
      <w:r w:rsidR="00E23C92">
        <w:t xml:space="preserve">c. </w:t>
      </w:r>
      <w:r>
        <w:t>xxxix</w:t>
      </w:r>
      <w:r w:rsidR="008A7F79">
        <w:t>.</w:t>
      </w:r>
    </w:p>
  </w:footnote>
  <w:footnote w:id="61">
    <w:p w14:paraId="04506BDD" w14:textId="77777777" w:rsidR="00283174" w:rsidRDefault="00283174" w:rsidP="00283174">
      <w:pPr>
        <w:pStyle w:val="FootnoteText"/>
      </w:pPr>
      <w:r>
        <w:t>(</w:t>
      </w:r>
      <w:r>
        <w:rPr>
          <w:rStyle w:val="FootnoteReference"/>
        </w:rPr>
        <w:footnoteRef/>
      </w:r>
      <w:r>
        <w:t>)</w:t>
      </w:r>
      <w:r>
        <w:tab/>
        <w:t xml:space="preserve">1977 </w:t>
      </w:r>
      <w:r w:rsidR="00E23C92">
        <w:t xml:space="preserve">c. </w:t>
      </w:r>
      <w:r>
        <w:t>i.</w:t>
      </w:r>
    </w:p>
  </w:footnote>
  <w:footnote w:id="62">
    <w:p w14:paraId="1C46A334" w14:textId="77777777" w:rsidR="00283174" w:rsidRDefault="00283174" w:rsidP="00283174">
      <w:pPr>
        <w:pStyle w:val="FootnoteText"/>
      </w:pPr>
      <w:r>
        <w:t>(</w:t>
      </w:r>
      <w:r>
        <w:rPr>
          <w:rStyle w:val="FootnoteReference"/>
        </w:rPr>
        <w:footnoteRef/>
      </w:r>
      <w:r>
        <w:t>)</w:t>
      </w:r>
      <w:r>
        <w:tab/>
        <w:t xml:space="preserve">1973 </w:t>
      </w:r>
      <w:r w:rsidR="00E23C92">
        <w:t xml:space="preserve">c. </w:t>
      </w:r>
      <w:r>
        <w:t>26.</w:t>
      </w:r>
    </w:p>
  </w:footnote>
  <w:footnote w:id="63">
    <w:p w14:paraId="5CEFB1EB" w14:textId="77777777" w:rsidR="00283174" w:rsidRDefault="00283174" w:rsidP="00283174">
      <w:pPr>
        <w:pStyle w:val="FootnoteText"/>
      </w:pPr>
      <w:r>
        <w:t>(</w:t>
      </w:r>
      <w:r>
        <w:rPr>
          <w:rStyle w:val="FootnoteReference"/>
        </w:rPr>
        <w:footnoteRef/>
      </w:r>
      <w:r>
        <w:t>)</w:t>
      </w:r>
      <w:r>
        <w:tab/>
        <w:t>Section 11 was amended by section 34(1) of, and Schedule 4 to, the Acquisition of Land Act 1981 (</w:t>
      </w:r>
      <w:r w:rsidR="00E23C92">
        <w:t xml:space="preserve">c. </w:t>
      </w:r>
      <w:r>
        <w:t>67), section 3 of, and Part 1 of Schedule 1 to, the Housing (Consequential Provisions) Act 1985 (</w:t>
      </w:r>
      <w:r w:rsidR="00E23C92">
        <w:t xml:space="preserve">c. </w:t>
      </w:r>
      <w:r>
        <w:t>71), section 14 of, and paragraph 12(1) of Schedule 5 to, the Church of England (Miscellaneous Provisions) Measure 2006 (No. 1), sections 186(2), 187(2) and 188 of, and paragraph 6 of Schedule 14 and paragraph 3 of Schedule 16 to, the Housing and Planning Act 2016 (</w:t>
      </w:r>
      <w:r w:rsidR="00E23C92">
        <w:t xml:space="preserve">c. </w:t>
      </w:r>
      <w:r>
        <w:t>22) and S.I. 2009/1307.</w:t>
      </w:r>
    </w:p>
  </w:footnote>
  <w:footnote w:id="64">
    <w:p w14:paraId="72896EC4" w14:textId="77777777" w:rsidR="00283174" w:rsidRDefault="00283174" w:rsidP="00283174">
      <w:pPr>
        <w:pStyle w:val="FootnoteText"/>
      </w:pPr>
      <w:r>
        <w:t>(</w:t>
      </w:r>
      <w:r>
        <w:rPr>
          <w:rStyle w:val="FootnoteReference"/>
        </w:rPr>
        <w:footnoteRef/>
      </w:r>
      <w:r>
        <w:t>)</w:t>
      </w:r>
      <w:r>
        <w:tab/>
      </w:r>
      <w:r w:rsidRPr="00E44ABF">
        <w:t>Section 11A was inserted by section 186(3) of the Housing and Planning Act 2016</w:t>
      </w:r>
      <w:r>
        <w:t>.</w:t>
      </w:r>
    </w:p>
  </w:footnote>
  <w:footnote w:id="65">
    <w:p w14:paraId="1D6B52B6" w14:textId="77777777" w:rsidR="00283174" w:rsidRPr="00E44ABF" w:rsidRDefault="00283174" w:rsidP="00283174">
      <w:pPr>
        <w:pStyle w:val="FootnoteText"/>
      </w:pPr>
      <w:r>
        <w:t>(</w:t>
      </w:r>
      <w:r>
        <w:rPr>
          <w:rStyle w:val="FootnoteReference"/>
        </w:rPr>
        <w:footnoteRef/>
      </w:r>
      <w:r>
        <w:t>)</w:t>
      </w:r>
      <w:r>
        <w:tab/>
      </w:r>
      <w:r w:rsidRPr="00E44ABF">
        <w:t>Section 11B was inserted by section 187(3) of the Housing and Planning Act 2016</w:t>
      </w:r>
      <w:r>
        <w:t>.</w:t>
      </w:r>
    </w:p>
  </w:footnote>
  <w:footnote w:id="66">
    <w:p w14:paraId="3950CD2F" w14:textId="77777777" w:rsidR="00283174" w:rsidRDefault="00283174" w:rsidP="00283174">
      <w:pPr>
        <w:pStyle w:val="FootnoteText"/>
      </w:pPr>
      <w:r>
        <w:t>(</w:t>
      </w:r>
      <w:r>
        <w:rPr>
          <w:rStyle w:val="FootnoteReference"/>
        </w:rPr>
        <w:footnoteRef/>
      </w:r>
      <w:r>
        <w:t>)</w:t>
      </w:r>
      <w:r>
        <w:tab/>
      </w:r>
      <w:r w:rsidRPr="00E44ABF">
        <w:t>Section 12 was amended by section 56(2) of, and Part 1 of Schedule 9 to, the Courts Act 1971 (</w:t>
      </w:r>
      <w:r w:rsidR="00E23C92">
        <w:t xml:space="preserve">c. </w:t>
      </w:r>
      <w:r w:rsidRPr="00E44ABF">
        <w:t xml:space="preserve">23) and paragraphs (2) and (4) of Schedule 16 to the Housing and Planning Act </w:t>
      </w:r>
      <w:r>
        <w:t>2016.</w:t>
      </w:r>
    </w:p>
  </w:footnote>
  <w:footnote w:id="67">
    <w:p w14:paraId="6BDC5F56" w14:textId="77777777" w:rsidR="00283174" w:rsidRDefault="00283174" w:rsidP="00283174">
      <w:pPr>
        <w:pStyle w:val="FootnoteText"/>
      </w:pPr>
      <w:r>
        <w:t>(</w:t>
      </w:r>
      <w:r>
        <w:rPr>
          <w:rStyle w:val="FootnoteReference"/>
        </w:rPr>
        <w:footnoteRef/>
      </w:r>
      <w:r>
        <w:t>)</w:t>
      </w:r>
      <w:r>
        <w:tab/>
      </w:r>
      <w:r w:rsidRPr="00E44ABF">
        <w:t>Section 13 was amended by sections 62(3), 139(4) to (9) and 146 of, and paragraphs 27 and 28 of Schedule 13 and Part 3 of Schedule 23 to the Tribunals, Courts and Enforcement Act 2007 (</w:t>
      </w:r>
      <w:r w:rsidR="00E23C92">
        <w:t xml:space="preserve">c. </w:t>
      </w:r>
      <w:r w:rsidRPr="00E44ABF">
        <w:t>15).</w:t>
      </w:r>
    </w:p>
  </w:footnote>
  <w:footnote w:id="68">
    <w:p w14:paraId="0042493A" w14:textId="77777777" w:rsidR="00283174" w:rsidRDefault="00283174" w:rsidP="00283174">
      <w:pPr>
        <w:pStyle w:val="FootnoteText"/>
      </w:pPr>
      <w:r>
        <w:t>(</w:t>
      </w:r>
      <w:r>
        <w:rPr>
          <w:rStyle w:val="FootnoteReference"/>
        </w:rPr>
        <w:footnoteRef/>
      </w:r>
      <w:r>
        <w:t>)</w:t>
      </w:r>
      <w:r>
        <w:tab/>
      </w:r>
      <w:r w:rsidRPr="005C09B7">
        <w:t>Section 20 was amended by paragraph 4 of Schedule 15 to the Planning and Compensation Act 1991 (</w:t>
      </w:r>
      <w:r w:rsidR="00E23C92">
        <w:t xml:space="preserve">c. </w:t>
      </w:r>
      <w:r w:rsidRPr="005C09B7">
        <w:t>34) and S.I. 2009/1307</w:t>
      </w:r>
      <w:r>
        <w:t>.</w:t>
      </w:r>
    </w:p>
  </w:footnote>
  <w:footnote w:id="69">
    <w:p w14:paraId="09FFE79A" w14:textId="77777777" w:rsidR="00283174" w:rsidRDefault="00283174" w:rsidP="00283174">
      <w:pPr>
        <w:pStyle w:val="FootnoteText"/>
      </w:pPr>
      <w:r>
        <w:t>(</w:t>
      </w:r>
      <w:r>
        <w:rPr>
          <w:rStyle w:val="FootnoteReference"/>
        </w:rPr>
        <w:footnoteRef/>
      </w:r>
      <w:r>
        <w:t>)</w:t>
      </w:r>
      <w:r>
        <w:tab/>
        <w:t xml:space="preserve">1989 </w:t>
      </w:r>
      <w:r w:rsidR="00E23C92">
        <w:t xml:space="preserve">c. </w:t>
      </w:r>
      <w:r>
        <w:t>29.</w:t>
      </w:r>
    </w:p>
  </w:footnote>
  <w:footnote w:id="70">
    <w:p w14:paraId="3964B4E5" w14:textId="77777777" w:rsidR="00283174" w:rsidRDefault="00283174" w:rsidP="00283174">
      <w:pPr>
        <w:pStyle w:val="FootnoteText"/>
      </w:pPr>
      <w:r>
        <w:t>(</w:t>
      </w:r>
      <w:r>
        <w:rPr>
          <w:rStyle w:val="FootnoteReference"/>
        </w:rPr>
        <w:footnoteRef/>
      </w:r>
      <w:r>
        <w:t>)</w:t>
      </w:r>
      <w:r>
        <w:tab/>
        <w:t xml:space="preserve">1991 </w:t>
      </w:r>
      <w:r w:rsidR="00E23C92">
        <w:t xml:space="preserve">c. </w:t>
      </w:r>
      <w:r>
        <w:t>56.</w:t>
      </w:r>
    </w:p>
  </w:footnote>
  <w:footnote w:id="71">
    <w:p w14:paraId="677C9503" w14:textId="77777777" w:rsidR="00283174" w:rsidRDefault="00283174" w:rsidP="00283174">
      <w:pPr>
        <w:pStyle w:val="FootnoteText"/>
      </w:pPr>
      <w:r>
        <w:t>(</w:t>
      </w:r>
      <w:r>
        <w:rPr>
          <w:rStyle w:val="FootnoteReference"/>
        </w:rPr>
        <w:footnoteRef/>
      </w:r>
      <w:r>
        <w:t>)</w:t>
      </w:r>
      <w:r>
        <w:tab/>
        <w:t xml:space="preserve">1986 </w:t>
      </w:r>
      <w:r w:rsidR="00E23C92">
        <w:t xml:space="preserve">c. </w:t>
      </w:r>
      <w:r>
        <w:t>44. A new section 7 was substituted by section 5 of the Gas Act 1995 (</w:t>
      </w:r>
      <w:r w:rsidR="00E23C92">
        <w:t xml:space="preserve">c. </w:t>
      </w:r>
      <w:r>
        <w:t>45), and was further amended by section 76 of the Utilities Act 2000 (</w:t>
      </w:r>
      <w:r w:rsidR="00E23C92">
        <w:t xml:space="preserve">c. </w:t>
      </w:r>
      <w:r>
        <w:t>27).</w:t>
      </w:r>
    </w:p>
  </w:footnote>
  <w:footnote w:id="72">
    <w:p w14:paraId="316D9139" w14:textId="77777777" w:rsidR="00283174" w:rsidRDefault="00283174" w:rsidP="00283174">
      <w:pPr>
        <w:pStyle w:val="FootnoteText"/>
      </w:pPr>
      <w:r>
        <w:t>(</w:t>
      </w:r>
      <w:r>
        <w:rPr>
          <w:rStyle w:val="FootnoteReference"/>
        </w:rPr>
        <w:footnoteRef/>
      </w:r>
      <w:r>
        <w:t>)</w:t>
      </w:r>
      <w:r>
        <w:tab/>
        <w:t xml:space="preserve">2003 </w:t>
      </w:r>
      <w:r w:rsidR="00E23C92">
        <w:t xml:space="preserve">c. </w:t>
      </w:r>
      <w:r>
        <w:t>21.</w:t>
      </w:r>
    </w:p>
  </w:footnote>
  <w:footnote w:id="73">
    <w:p w14:paraId="5368F838" w14:textId="77777777" w:rsidR="00283174" w:rsidRDefault="00283174" w:rsidP="00283174">
      <w:pPr>
        <w:pStyle w:val="FootnoteText"/>
      </w:pPr>
      <w:r>
        <w:t>(</w:t>
      </w:r>
      <w:r>
        <w:rPr>
          <w:rStyle w:val="FootnoteReference"/>
        </w:rPr>
        <w:footnoteRef/>
      </w:r>
      <w:r>
        <w:t>)</w:t>
      </w:r>
      <w:r>
        <w:tab/>
        <w:t xml:space="preserve">1989 </w:t>
      </w:r>
      <w:r w:rsidR="00E23C92">
        <w:t xml:space="preserve">c. </w:t>
      </w:r>
      <w:r>
        <w:t>29.</w:t>
      </w:r>
    </w:p>
  </w:footnote>
  <w:footnote w:id="74">
    <w:p w14:paraId="7D07653D" w14:textId="77777777" w:rsidR="005E31EA" w:rsidRDefault="005E31EA">
      <w:pPr>
        <w:pStyle w:val="FootnoteText"/>
      </w:pPr>
      <w:r>
        <w:t>(</w:t>
      </w:r>
      <w:r>
        <w:rPr>
          <w:rStyle w:val="FootnoteReference"/>
        </w:rPr>
        <w:footnoteRef/>
      </w:r>
      <w:r>
        <w:t>)</w:t>
      </w:r>
      <w:r>
        <w:tab/>
        <w:t>S.I.</w:t>
      </w:r>
      <w:r w:rsidR="007521F3">
        <w:t xml:space="preserve"> 2012/2920</w:t>
      </w:r>
      <w:r>
        <w:t>, amended by S.I. 2013/2153, S.I. 2014/357, S.I. 2014/643, S.I. 2017/1314 and S.I. 2019/1154.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D5B3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62CE42E1"/>
    <w:multiLevelType w:val="multilevel"/>
    <w:tmpl w:val="21EE1EA8"/>
    <w:name w:val="seq1"/>
    <w:lvl w:ilvl="0">
      <w:start w:val="1"/>
      <w:numFmt w:val="decimal"/>
      <w:lvlRestart w:val="0"/>
      <w:pStyle w:val="N1"/>
      <w:suff w:val="nothing"/>
      <w:lvlText w:val="%1."/>
      <w:lvlJc w:val="left"/>
      <w:pPr>
        <w:ind w:left="0" w:firstLine="170"/>
      </w:pPr>
      <w:rPr>
        <w:rFonts w:hint="default"/>
        <w:b/>
      </w:rPr>
    </w:lvl>
    <w:lvl w:ilvl="1">
      <w:start w:val="1"/>
      <w:numFmt w:val="decimal"/>
      <w:pStyle w:val="N2"/>
      <w:suff w:val="space"/>
      <w:lvlText w:val="(%2)"/>
      <w:lvlJc w:val="left"/>
      <w:pPr>
        <w:ind w:left="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733D2B9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37524434">
    <w:abstractNumId w:val="1"/>
  </w:num>
  <w:num w:numId="2" w16cid:durableId="1576193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744978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920260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643996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194674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153574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875448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793113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059479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768448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263520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051042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985314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471924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257461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482211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091772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981767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86759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086683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546169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78287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150269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494366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584529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37694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998828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712346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018850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318015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335097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9715340">
    <w:abstractNumId w:val="2"/>
  </w:num>
  <w:num w:numId="34" w16cid:durableId="709568603">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2050"/>
  </w:hdrShapeDefaults>
  <w:footnotePr>
    <w:numFmt w:val="lowerLetter"/>
    <w:numRestart w:val="eachPage"/>
    <w:footnote w:id="-1"/>
    <w:footnote w:id="0"/>
    <w:footnote w:id="1"/>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ocumentMinorType" w:val="Order"/>
    <w:docVar w:name="documentType" w:val="Eng"/>
    <w:docVar w:name="Lang" w:val="Eng"/>
    <w:docVar w:name="list1Type1" w:val="Emdash"/>
    <w:docVar w:name="numberStylePart" w:val="Arabic"/>
    <w:docVar w:name="numberStyleSchedule" w:val="Arabic"/>
    <w:docVar w:name="numberStyleSection" w:val="Arabic"/>
    <w:docVar w:name="numberStyleSubpart" w:val="Arabic"/>
    <w:docVar w:name="numberStyleSubsection" w:val="Arabic"/>
    <w:docVar w:name="sublist1Type" w:val="Bullet"/>
    <w:docVar w:name="VerMajor" w:val="9"/>
    <w:docVar w:name="VerMinor" w:val="1"/>
  </w:docVars>
  <w:rsids>
    <w:rsidRoot w:val="00283174"/>
    <w:rsid w:val="000017D2"/>
    <w:rsid w:val="000053BF"/>
    <w:rsid w:val="00005DCF"/>
    <w:rsid w:val="000079E2"/>
    <w:rsid w:val="0001312F"/>
    <w:rsid w:val="00014D32"/>
    <w:rsid w:val="0001682B"/>
    <w:rsid w:val="000229B8"/>
    <w:rsid w:val="00024417"/>
    <w:rsid w:val="00027110"/>
    <w:rsid w:val="0002747F"/>
    <w:rsid w:val="00031649"/>
    <w:rsid w:val="0003170C"/>
    <w:rsid w:val="00033947"/>
    <w:rsid w:val="000344B1"/>
    <w:rsid w:val="00037CCF"/>
    <w:rsid w:val="000408DF"/>
    <w:rsid w:val="00040919"/>
    <w:rsid w:val="00043C12"/>
    <w:rsid w:val="00046DA6"/>
    <w:rsid w:val="00055B90"/>
    <w:rsid w:val="000576EB"/>
    <w:rsid w:val="00061239"/>
    <w:rsid w:val="00061D00"/>
    <w:rsid w:val="0006536E"/>
    <w:rsid w:val="00072771"/>
    <w:rsid w:val="000735DB"/>
    <w:rsid w:val="00087CDE"/>
    <w:rsid w:val="0009033B"/>
    <w:rsid w:val="000955BC"/>
    <w:rsid w:val="000A1CC6"/>
    <w:rsid w:val="000A4673"/>
    <w:rsid w:val="000B217F"/>
    <w:rsid w:val="000B4769"/>
    <w:rsid w:val="000B5EB9"/>
    <w:rsid w:val="000B7A59"/>
    <w:rsid w:val="000C2228"/>
    <w:rsid w:val="000D00AB"/>
    <w:rsid w:val="000D0AA4"/>
    <w:rsid w:val="000D50D7"/>
    <w:rsid w:val="000E132F"/>
    <w:rsid w:val="000E4959"/>
    <w:rsid w:val="000E7107"/>
    <w:rsid w:val="000E71E2"/>
    <w:rsid w:val="000F1131"/>
    <w:rsid w:val="000F290E"/>
    <w:rsid w:val="000F37C4"/>
    <w:rsid w:val="000F3EE9"/>
    <w:rsid w:val="000F4191"/>
    <w:rsid w:val="000F4830"/>
    <w:rsid w:val="000F4BA2"/>
    <w:rsid w:val="000F57A8"/>
    <w:rsid w:val="000F585E"/>
    <w:rsid w:val="000F6AA5"/>
    <w:rsid w:val="001058F7"/>
    <w:rsid w:val="00113718"/>
    <w:rsid w:val="001138FC"/>
    <w:rsid w:val="001149FE"/>
    <w:rsid w:val="00114DA8"/>
    <w:rsid w:val="00116167"/>
    <w:rsid w:val="001162DB"/>
    <w:rsid w:val="00117CF9"/>
    <w:rsid w:val="001204EC"/>
    <w:rsid w:val="00122771"/>
    <w:rsid w:val="00127C67"/>
    <w:rsid w:val="00132A37"/>
    <w:rsid w:val="001330E9"/>
    <w:rsid w:val="0014248C"/>
    <w:rsid w:val="001432CA"/>
    <w:rsid w:val="00145FD7"/>
    <w:rsid w:val="001542BD"/>
    <w:rsid w:val="001545AD"/>
    <w:rsid w:val="00166EFB"/>
    <w:rsid w:val="0016704D"/>
    <w:rsid w:val="00167904"/>
    <w:rsid w:val="00183074"/>
    <w:rsid w:val="00184876"/>
    <w:rsid w:val="00185C3F"/>
    <w:rsid w:val="00187078"/>
    <w:rsid w:val="0019503E"/>
    <w:rsid w:val="001A135A"/>
    <w:rsid w:val="001A220A"/>
    <w:rsid w:val="001B0930"/>
    <w:rsid w:val="001B0B00"/>
    <w:rsid w:val="001B39DB"/>
    <w:rsid w:val="001B42DF"/>
    <w:rsid w:val="001B4AAF"/>
    <w:rsid w:val="001B77DA"/>
    <w:rsid w:val="001C06F9"/>
    <w:rsid w:val="001C1DFD"/>
    <w:rsid w:val="001C2E8D"/>
    <w:rsid w:val="001C4378"/>
    <w:rsid w:val="001C4800"/>
    <w:rsid w:val="001D1384"/>
    <w:rsid w:val="001D6418"/>
    <w:rsid w:val="001D68FF"/>
    <w:rsid w:val="001E0228"/>
    <w:rsid w:val="001E0FF6"/>
    <w:rsid w:val="001E5D59"/>
    <w:rsid w:val="001F0481"/>
    <w:rsid w:val="001F0B49"/>
    <w:rsid w:val="00201745"/>
    <w:rsid w:val="00202100"/>
    <w:rsid w:val="00203DBB"/>
    <w:rsid w:val="00205BD7"/>
    <w:rsid w:val="0020612D"/>
    <w:rsid w:val="00210DE8"/>
    <w:rsid w:val="00215B44"/>
    <w:rsid w:val="00215C2D"/>
    <w:rsid w:val="0021750A"/>
    <w:rsid w:val="002222EA"/>
    <w:rsid w:val="002234DD"/>
    <w:rsid w:val="0023008A"/>
    <w:rsid w:val="0023078E"/>
    <w:rsid w:val="0023272E"/>
    <w:rsid w:val="00233898"/>
    <w:rsid w:val="00237FEF"/>
    <w:rsid w:val="002402D1"/>
    <w:rsid w:val="0024543E"/>
    <w:rsid w:val="00246EBA"/>
    <w:rsid w:val="002502FE"/>
    <w:rsid w:val="00252709"/>
    <w:rsid w:val="002535D0"/>
    <w:rsid w:val="00254EE0"/>
    <w:rsid w:val="00260754"/>
    <w:rsid w:val="0026262E"/>
    <w:rsid w:val="00263D03"/>
    <w:rsid w:val="00265698"/>
    <w:rsid w:val="002657DD"/>
    <w:rsid w:val="00270FC3"/>
    <w:rsid w:val="002714F3"/>
    <w:rsid w:val="00281EEB"/>
    <w:rsid w:val="00282467"/>
    <w:rsid w:val="00283174"/>
    <w:rsid w:val="002842A4"/>
    <w:rsid w:val="00284672"/>
    <w:rsid w:val="002872AE"/>
    <w:rsid w:val="00290FD6"/>
    <w:rsid w:val="00293A2A"/>
    <w:rsid w:val="002B061C"/>
    <w:rsid w:val="002B09A9"/>
    <w:rsid w:val="002B10EA"/>
    <w:rsid w:val="002B2AB3"/>
    <w:rsid w:val="002B59BA"/>
    <w:rsid w:val="002B5CE4"/>
    <w:rsid w:val="002D030B"/>
    <w:rsid w:val="002D2359"/>
    <w:rsid w:val="002D3358"/>
    <w:rsid w:val="002D64BB"/>
    <w:rsid w:val="002E35DE"/>
    <w:rsid w:val="002E471C"/>
    <w:rsid w:val="002E668D"/>
    <w:rsid w:val="002F17E5"/>
    <w:rsid w:val="002F3E74"/>
    <w:rsid w:val="002F47EB"/>
    <w:rsid w:val="002F6F26"/>
    <w:rsid w:val="002F7496"/>
    <w:rsid w:val="0030031B"/>
    <w:rsid w:val="00307FB6"/>
    <w:rsid w:val="00316310"/>
    <w:rsid w:val="00324150"/>
    <w:rsid w:val="003243CA"/>
    <w:rsid w:val="003265DE"/>
    <w:rsid w:val="00332EFC"/>
    <w:rsid w:val="0033471C"/>
    <w:rsid w:val="00336808"/>
    <w:rsid w:val="00337C6E"/>
    <w:rsid w:val="0035076C"/>
    <w:rsid w:val="00350812"/>
    <w:rsid w:val="00354C04"/>
    <w:rsid w:val="00354E7E"/>
    <w:rsid w:val="00355BF1"/>
    <w:rsid w:val="00363E38"/>
    <w:rsid w:val="00364A56"/>
    <w:rsid w:val="00366CFF"/>
    <w:rsid w:val="00370B12"/>
    <w:rsid w:val="00375A1D"/>
    <w:rsid w:val="00377EA3"/>
    <w:rsid w:val="00380763"/>
    <w:rsid w:val="003856CE"/>
    <w:rsid w:val="00386FF0"/>
    <w:rsid w:val="00387146"/>
    <w:rsid w:val="00395061"/>
    <w:rsid w:val="003A1B29"/>
    <w:rsid w:val="003A24A5"/>
    <w:rsid w:val="003A711F"/>
    <w:rsid w:val="003B5101"/>
    <w:rsid w:val="003B522B"/>
    <w:rsid w:val="003B7CB9"/>
    <w:rsid w:val="003C38DD"/>
    <w:rsid w:val="003C48CD"/>
    <w:rsid w:val="003C6DD8"/>
    <w:rsid w:val="003D09D8"/>
    <w:rsid w:val="003E2620"/>
    <w:rsid w:val="003E6D63"/>
    <w:rsid w:val="003F2906"/>
    <w:rsid w:val="003F5552"/>
    <w:rsid w:val="003F6B8C"/>
    <w:rsid w:val="003F756B"/>
    <w:rsid w:val="00401FF2"/>
    <w:rsid w:val="00403BDB"/>
    <w:rsid w:val="00404F38"/>
    <w:rsid w:val="00405535"/>
    <w:rsid w:val="0040672F"/>
    <w:rsid w:val="0041116F"/>
    <w:rsid w:val="00411869"/>
    <w:rsid w:val="004128CA"/>
    <w:rsid w:val="004155AE"/>
    <w:rsid w:val="00421C7E"/>
    <w:rsid w:val="00425296"/>
    <w:rsid w:val="004266DE"/>
    <w:rsid w:val="00427240"/>
    <w:rsid w:val="004334AB"/>
    <w:rsid w:val="00433E1C"/>
    <w:rsid w:val="00434316"/>
    <w:rsid w:val="004374BE"/>
    <w:rsid w:val="00444472"/>
    <w:rsid w:val="00444DFD"/>
    <w:rsid w:val="0044665F"/>
    <w:rsid w:val="00450D00"/>
    <w:rsid w:val="00451F9D"/>
    <w:rsid w:val="004554D7"/>
    <w:rsid w:val="00455D7C"/>
    <w:rsid w:val="00456585"/>
    <w:rsid w:val="0046133F"/>
    <w:rsid w:val="00462FB7"/>
    <w:rsid w:val="00471083"/>
    <w:rsid w:val="00477150"/>
    <w:rsid w:val="00484A79"/>
    <w:rsid w:val="00496706"/>
    <w:rsid w:val="004A3D19"/>
    <w:rsid w:val="004A5981"/>
    <w:rsid w:val="004A7565"/>
    <w:rsid w:val="004B27F0"/>
    <w:rsid w:val="004B7FE8"/>
    <w:rsid w:val="004C4102"/>
    <w:rsid w:val="004C796D"/>
    <w:rsid w:val="004C7FF3"/>
    <w:rsid w:val="004D3553"/>
    <w:rsid w:val="004D3AF6"/>
    <w:rsid w:val="004D6A75"/>
    <w:rsid w:val="004D6B89"/>
    <w:rsid w:val="004D7570"/>
    <w:rsid w:val="004E66E1"/>
    <w:rsid w:val="004F0B89"/>
    <w:rsid w:val="004F141C"/>
    <w:rsid w:val="004F54E9"/>
    <w:rsid w:val="00504B58"/>
    <w:rsid w:val="00505E53"/>
    <w:rsid w:val="00511142"/>
    <w:rsid w:val="00511849"/>
    <w:rsid w:val="00512E1E"/>
    <w:rsid w:val="00516C28"/>
    <w:rsid w:val="00517305"/>
    <w:rsid w:val="00525D62"/>
    <w:rsid w:val="00527CE3"/>
    <w:rsid w:val="00527F30"/>
    <w:rsid w:val="00533306"/>
    <w:rsid w:val="00540350"/>
    <w:rsid w:val="00541079"/>
    <w:rsid w:val="00541EDD"/>
    <w:rsid w:val="00542527"/>
    <w:rsid w:val="00542B9C"/>
    <w:rsid w:val="0054598B"/>
    <w:rsid w:val="00551C1E"/>
    <w:rsid w:val="0055460F"/>
    <w:rsid w:val="0057097B"/>
    <w:rsid w:val="005813CB"/>
    <w:rsid w:val="0058220E"/>
    <w:rsid w:val="00583AA8"/>
    <w:rsid w:val="00584806"/>
    <w:rsid w:val="00586A38"/>
    <w:rsid w:val="00593489"/>
    <w:rsid w:val="005951C3"/>
    <w:rsid w:val="00595A92"/>
    <w:rsid w:val="005A366C"/>
    <w:rsid w:val="005A4DC3"/>
    <w:rsid w:val="005A5DA5"/>
    <w:rsid w:val="005A77EB"/>
    <w:rsid w:val="005C13CE"/>
    <w:rsid w:val="005C26A2"/>
    <w:rsid w:val="005C40A6"/>
    <w:rsid w:val="005C7E66"/>
    <w:rsid w:val="005D02F6"/>
    <w:rsid w:val="005D09CA"/>
    <w:rsid w:val="005D2841"/>
    <w:rsid w:val="005D41B8"/>
    <w:rsid w:val="005E31EA"/>
    <w:rsid w:val="005F34B9"/>
    <w:rsid w:val="005F36E7"/>
    <w:rsid w:val="005F3CB4"/>
    <w:rsid w:val="005F4506"/>
    <w:rsid w:val="00601E12"/>
    <w:rsid w:val="00602E90"/>
    <w:rsid w:val="006037FF"/>
    <w:rsid w:val="00610631"/>
    <w:rsid w:val="006127AE"/>
    <w:rsid w:val="00613B50"/>
    <w:rsid w:val="00613D3C"/>
    <w:rsid w:val="00617765"/>
    <w:rsid w:val="00621479"/>
    <w:rsid w:val="0062161D"/>
    <w:rsid w:val="00626BA9"/>
    <w:rsid w:val="006279DD"/>
    <w:rsid w:val="00630EB1"/>
    <w:rsid w:val="0063239C"/>
    <w:rsid w:val="00632874"/>
    <w:rsid w:val="00634B89"/>
    <w:rsid w:val="00636367"/>
    <w:rsid w:val="00637881"/>
    <w:rsid w:val="00640A2D"/>
    <w:rsid w:val="00645512"/>
    <w:rsid w:val="00646069"/>
    <w:rsid w:val="006462B5"/>
    <w:rsid w:val="00646576"/>
    <w:rsid w:val="00646A00"/>
    <w:rsid w:val="006507EE"/>
    <w:rsid w:val="00652F6D"/>
    <w:rsid w:val="00660276"/>
    <w:rsid w:val="0066052C"/>
    <w:rsid w:val="00661030"/>
    <w:rsid w:val="0066563A"/>
    <w:rsid w:val="006672E0"/>
    <w:rsid w:val="00670EED"/>
    <w:rsid w:val="006745CF"/>
    <w:rsid w:val="00680C31"/>
    <w:rsid w:val="00683A54"/>
    <w:rsid w:val="00683D94"/>
    <w:rsid w:val="00690A3B"/>
    <w:rsid w:val="006918B5"/>
    <w:rsid w:val="0069328D"/>
    <w:rsid w:val="006A320F"/>
    <w:rsid w:val="006A595E"/>
    <w:rsid w:val="006A7862"/>
    <w:rsid w:val="006A7DF8"/>
    <w:rsid w:val="006B185F"/>
    <w:rsid w:val="006B30CD"/>
    <w:rsid w:val="006B3B7C"/>
    <w:rsid w:val="006B4ADB"/>
    <w:rsid w:val="006B79E5"/>
    <w:rsid w:val="006C24BA"/>
    <w:rsid w:val="006C26FF"/>
    <w:rsid w:val="006C3089"/>
    <w:rsid w:val="006C3978"/>
    <w:rsid w:val="006C6643"/>
    <w:rsid w:val="006D0D5B"/>
    <w:rsid w:val="006D480B"/>
    <w:rsid w:val="006D7810"/>
    <w:rsid w:val="006E59D4"/>
    <w:rsid w:val="006E65AD"/>
    <w:rsid w:val="006E6AEA"/>
    <w:rsid w:val="006E7772"/>
    <w:rsid w:val="00703253"/>
    <w:rsid w:val="007079BB"/>
    <w:rsid w:val="00711862"/>
    <w:rsid w:val="00711BE8"/>
    <w:rsid w:val="00716ED4"/>
    <w:rsid w:val="0072074E"/>
    <w:rsid w:val="0072281A"/>
    <w:rsid w:val="00725965"/>
    <w:rsid w:val="00725F1D"/>
    <w:rsid w:val="00731C8C"/>
    <w:rsid w:val="007364FD"/>
    <w:rsid w:val="0074593A"/>
    <w:rsid w:val="0074692C"/>
    <w:rsid w:val="00751E82"/>
    <w:rsid w:val="007521F3"/>
    <w:rsid w:val="00753089"/>
    <w:rsid w:val="00753861"/>
    <w:rsid w:val="00754EB2"/>
    <w:rsid w:val="00763228"/>
    <w:rsid w:val="00765BA6"/>
    <w:rsid w:val="00773CD6"/>
    <w:rsid w:val="007875D2"/>
    <w:rsid w:val="00790A92"/>
    <w:rsid w:val="00793BC7"/>
    <w:rsid w:val="007A48EF"/>
    <w:rsid w:val="007A4CC8"/>
    <w:rsid w:val="007A58AC"/>
    <w:rsid w:val="007A5DAA"/>
    <w:rsid w:val="007B03C1"/>
    <w:rsid w:val="007B18B3"/>
    <w:rsid w:val="007B22FE"/>
    <w:rsid w:val="007B254C"/>
    <w:rsid w:val="007B61E9"/>
    <w:rsid w:val="007B7181"/>
    <w:rsid w:val="007B75E9"/>
    <w:rsid w:val="007C12BD"/>
    <w:rsid w:val="007C22A3"/>
    <w:rsid w:val="007C264A"/>
    <w:rsid w:val="007D3A1E"/>
    <w:rsid w:val="007E0FDE"/>
    <w:rsid w:val="007F089E"/>
    <w:rsid w:val="007F26C9"/>
    <w:rsid w:val="007F69B9"/>
    <w:rsid w:val="00802804"/>
    <w:rsid w:val="00803635"/>
    <w:rsid w:val="00803AFD"/>
    <w:rsid w:val="0081761D"/>
    <w:rsid w:val="008200FB"/>
    <w:rsid w:val="0083118A"/>
    <w:rsid w:val="00831EA1"/>
    <w:rsid w:val="00832509"/>
    <w:rsid w:val="00832653"/>
    <w:rsid w:val="008346F2"/>
    <w:rsid w:val="00834955"/>
    <w:rsid w:val="00835C84"/>
    <w:rsid w:val="00842D93"/>
    <w:rsid w:val="0084797D"/>
    <w:rsid w:val="00851F3B"/>
    <w:rsid w:val="0085377A"/>
    <w:rsid w:val="00863025"/>
    <w:rsid w:val="00870DCF"/>
    <w:rsid w:val="00877901"/>
    <w:rsid w:val="0088528F"/>
    <w:rsid w:val="00890FBF"/>
    <w:rsid w:val="00891686"/>
    <w:rsid w:val="00892A7D"/>
    <w:rsid w:val="008933D3"/>
    <w:rsid w:val="008936D6"/>
    <w:rsid w:val="00897333"/>
    <w:rsid w:val="008977CE"/>
    <w:rsid w:val="008A2652"/>
    <w:rsid w:val="008A3028"/>
    <w:rsid w:val="008A553A"/>
    <w:rsid w:val="008A5D17"/>
    <w:rsid w:val="008A76B1"/>
    <w:rsid w:val="008A7F79"/>
    <w:rsid w:val="008B1F2E"/>
    <w:rsid w:val="008C0575"/>
    <w:rsid w:val="008C1C07"/>
    <w:rsid w:val="008C2959"/>
    <w:rsid w:val="008C3076"/>
    <w:rsid w:val="008C387E"/>
    <w:rsid w:val="008C3AB5"/>
    <w:rsid w:val="008C451D"/>
    <w:rsid w:val="008C76CA"/>
    <w:rsid w:val="008D1417"/>
    <w:rsid w:val="008D1F15"/>
    <w:rsid w:val="008E0BE0"/>
    <w:rsid w:val="008E407D"/>
    <w:rsid w:val="008E68A5"/>
    <w:rsid w:val="008E7581"/>
    <w:rsid w:val="008F2059"/>
    <w:rsid w:val="008F26D4"/>
    <w:rsid w:val="008F2F05"/>
    <w:rsid w:val="008F7D32"/>
    <w:rsid w:val="00911FDA"/>
    <w:rsid w:val="009125BA"/>
    <w:rsid w:val="00917799"/>
    <w:rsid w:val="00920C52"/>
    <w:rsid w:val="00921C0A"/>
    <w:rsid w:val="009278E3"/>
    <w:rsid w:val="00933F6C"/>
    <w:rsid w:val="00934923"/>
    <w:rsid w:val="00937BB0"/>
    <w:rsid w:val="00940392"/>
    <w:rsid w:val="0094203D"/>
    <w:rsid w:val="00945377"/>
    <w:rsid w:val="009528F8"/>
    <w:rsid w:val="00953DC6"/>
    <w:rsid w:val="00955042"/>
    <w:rsid w:val="0096610D"/>
    <w:rsid w:val="00971002"/>
    <w:rsid w:val="00984096"/>
    <w:rsid w:val="00985908"/>
    <w:rsid w:val="00986ED9"/>
    <w:rsid w:val="00991335"/>
    <w:rsid w:val="009935E7"/>
    <w:rsid w:val="009947C0"/>
    <w:rsid w:val="00996A8E"/>
    <w:rsid w:val="009A38FD"/>
    <w:rsid w:val="009A3FA1"/>
    <w:rsid w:val="009A7C67"/>
    <w:rsid w:val="009B00AE"/>
    <w:rsid w:val="009B0D93"/>
    <w:rsid w:val="009B5724"/>
    <w:rsid w:val="009B5DDB"/>
    <w:rsid w:val="009B7C8B"/>
    <w:rsid w:val="009C2BBD"/>
    <w:rsid w:val="009C3952"/>
    <w:rsid w:val="009C4C42"/>
    <w:rsid w:val="009D600B"/>
    <w:rsid w:val="009D6237"/>
    <w:rsid w:val="009E24C2"/>
    <w:rsid w:val="009F46E2"/>
    <w:rsid w:val="009F7F59"/>
    <w:rsid w:val="00A00022"/>
    <w:rsid w:val="00A01907"/>
    <w:rsid w:val="00A038A7"/>
    <w:rsid w:val="00A04F80"/>
    <w:rsid w:val="00A10C54"/>
    <w:rsid w:val="00A113DE"/>
    <w:rsid w:val="00A127A4"/>
    <w:rsid w:val="00A156DC"/>
    <w:rsid w:val="00A22AFF"/>
    <w:rsid w:val="00A26481"/>
    <w:rsid w:val="00A3236F"/>
    <w:rsid w:val="00A33157"/>
    <w:rsid w:val="00A33856"/>
    <w:rsid w:val="00A35443"/>
    <w:rsid w:val="00A42F2E"/>
    <w:rsid w:val="00A5523B"/>
    <w:rsid w:val="00A566A8"/>
    <w:rsid w:val="00A616A2"/>
    <w:rsid w:val="00A617BA"/>
    <w:rsid w:val="00A61819"/>
    <w:rsid w:val="00A6311D"/>
    <w:rsid w:val="00A71504"/>
    <w:rsid w:val="00A904C5"/>
    <w:rsid w:val="00A94825"/>
    <w:rsid w:val="00A961A0"/>
    <w:rsid w:val="00A968F9"/>
    <w:rsid w:val="00A9755E"/>
    <w:rsid w:val="00AA2213"/>
    <w:rsid w:val="00AA3D6E"/>
    <w:rsid w:val="00AA4478"/>
    <w:rsid w:val="00AA448A"/>
    <w:rsid w:val="00AA4F50"/>
    <w:rsid w:val="00AA510B"/>
    <w:rsid w:val="00AA66BB"/>
    <w:rsid w:val="00AB5644"/>
    <w:rsid w:val="00AC1157"/>
    <w:rsid w:val="00AC52CA"/>
    <w:rsid w:val="00AC6E69"/>
    <w:rsid w:val="00AC7805"/>
    <w:rsid w:val="00AD5DF4"/>
    <w:rsid w:val="00AE0AB3"/>
    <w:rsid w:val="00AE37E7"/>
    <w:rsid w:val="00AE38E7"/>
    <w:rsid w:val="00AE3D58"/>
    <w:rsid w:val="00AE4B31"/>
    <w:rsid w:val="00AF0E95"/>
    <w:rsid w:val="00AF0FCF"/>
    <w:rsid w:val="00AF2DEC"/>
    <w:rsid w:val="00AF2FB2"/>
    <w:rsid w:val="00AF4563"/>
    <w:rsid w:val="00AF4E21"/>
    <w:rsid w:val="00AF53BE"/>
    <w:rsid w:val="00AF5B69"/>
    <w:rsid w:val="00AF5ECC"/>
    <w:rsid w:val="00B02D3D"/>
    <w:rsid w:val="00B04F73"/>
    <w:rsid w:val="00B05EEE"/>
    <w:rsid w:val="00B075AC"/>
    <w:rsid w:val="00B1158B"/>
    <w:rsid w:val="00B11873"/>
    <w:rsid w:val="00B12161"/>
    <w:rsid w:val="00B12403"/>
    <w:rsid w:val="00B141E4"/>
    <w:rsid w:val="00B14268"/>
    <w:rsid w:val="00B23333"/>
    <w:rsid w:val="00B235F1"/>
    <w:rsid w:val="00B252C8"/>
    <w:rsid w:val="00B255E5"/>
    <w:rsid w:val="00B31ACF"/>
    <w:rsid w:val="00B323C0"/>
    <w:rsid w:val="00B32F0A"/>
    <w:rsid w:val="00B335A7"/>
    <w:rsid w:val="00B357C2"/>
    <w:rsid w:val="00B35C52"/>
    <w:rsid w:val="00B36C79"/>
    <w:rsid w:val="00B36FE2"/>
    <w:rsid w:val="00B43C2E"/>
    <w:rsid w:val="00B519EB"/>
    <w:rsid w:val="00B52A74"/>
    <w:rsid w:val="00B5732E"/>
    <w:rsid w:val="00B62B5D"/>
    <w:rsid w:val="00B64551"/>
    <w:rsid w:val="00B64CFF"/>
    <w:rsid w:val="00B6710C"/>
    <w:rsid w:val="00B825EF"/>
    <w:rsid w:val="00B86533"/>
    <w:rsid w:val="00B86B1C"/>
    <w:rsid w:val="00B913A5"/>
    <w:rsid w:val="00B93009"/>
    <w:rsid w:val="00B94C5E"/>
    <w:rsid w:val="00B95E9C"/>
    <w:rsid w:val="00BA14D7"/>
    <w:rsid w:val="00BA287D"/>
    <w:rsid w:val="00BA2ED5"/>
    <w:rsid w:val="00BA47C6"/>
    <w:rsid w:val="00BA5117"/>
    <w:rsid w:val="00BB1BD2"/>
    <w:rsid w:val="00BB337B"/>
    <w:rsid w:val="00BB520E"/>
    <w:rsid w:val="00BB5BA0"/>
    <w:rsid w:val="00BB635D"/>
    <w:rsid w:val="00BC218F"/>
    <w:rsid w:val="00BC2D7F"/>
    <w:rsid w:val="00BC378E"/>
    <w:rsid w:val="00BC37CD"/>
    <w:rsid w:val="00BC3A4C"/>
    <w:rsid w:val="00BD4EC1"/>
    <w:rsid w:val="00BD5798"/>
    <w:rsid w:val="00BD5A83"/>
    <w:rsid w:val="00BE11AE"/>
    <w:rsid w:val="00BE3434"/>
    <w:rsid w:val="00BE3DE4"/>
    <w:rsid w:val="00BF1A5B"/>
    <w:rsid w:val="00BF23E5"/>
    <w:rsid w:val="00C03ABD"/>
    <w:rsid w:val="00C04D0F"/>
    <w:rsid w:val="00C065ED"/>
    <w:rsid w:val="00C07DFB"/>
    <w:rsid w:val="00C127E3"/>
    <w:rsid w:val="00C128C4"/>
    <w:rsid w:val="00C13624"/>
    <w:rsid w:val="00C13726"/>
    <w:rsid w:val="00C14123"/>
    <w:rsid w:val="00C163D3"/>
    <w:rsid w:val="00C22801"/>
    <w:rsid w:val="00C23D5C"/>
    <w:rsid w:val="00C37204"/>
    <w:rsid w:val="00C45A86"/>
    <w:rsid w:val="00C46554"/>
    <w:rsid w:val="00C46F29"/>
    <w:rsid w:val="00C50962"/>
    <w:rsid w:val="00C50ADC"/>
    <w:rsid w:val="00C627EC"/>
    <w:rsid w:val="00C640CE"/>
    <w:rsid w:val="00C72A2D"/>
    <w:rsid w:val="00C74D66"/>
    <w:rsid w:val="00C7501E"/>
    <w:rsid w:val="00C779D4"/>
    <w:rsid w:val="00C832E5"/>
    <w:rsid w:val="00C868DF"/>
    <w:rsid w:val="00C87ACD"/>
    <w:rsid w:val="00C9028B"/>
    <w:rsid w:val="00C95799"/>
    <w:rsid w:val="00C973E8"/>
    <w:rsid w:val="00CA1AF1"/>
    <w:rsid w:val="00CA4E35"/>
    <w:rsid w:val="00CA5736"/>
    <w:rsid w:val="00CA74D3"/>
    <w:rsid w:val="00CA767A"/>
    <w:rsid w:val="00CB13DE"/>
    <w:rsid w:val="00CB2D6E"/>
    <w:rsid w:val="00CB4F7C"/>
    <w:rsid w:val="00CB6441"/>
    <w:rsid w:val="00CB7168"/>
    <w:rsid w:val="00CC049A"/>
    <w:rsid w:val="00CD07A9"/>
    <w:rsid w:val="00CD2CBA"/>
    <w:rsid w:val="00CE0B3A"/>
    <w:rsid w:val="00CE0ED9"/>
    <w:rsid w:val="00CE22E9"/>
    <w:rsid w:val="00CE32E6"/>
    <w:rsid w:val="00CE4E7D"/>
    <w:rsid w:val="00CE760E"/>
    <w:rsid w:val="00CF2F0F"/>
    <w:rsid w:val="00CF72AE"/>
    <w:rsid w:val="00CF7585"/>
    <w:rsid w:val="00D0274C"/>
    <w:rsid w:val="00D03404"/>
    <w:rsid w:val="00D12505"/>
    <w:rsid w:val="00D1306D"/>
    <w:rsid w:val="00D163D9"/>
    <w:rsid w:val="00D16AB6"/>
    <w:rsid w:val="00D16C54"/>
    <w:rsid w:val="00D20C09"/>
    <w:rsid w:val="00D223AC"/>
    <w:rsid w:val="00D232EA"/>
    <w:rsid w:val="00D246C4"/>
    <w:rsid w:val="00D25959"/>
    <w:rsid w:val="00D305EE"/>
    <w:rsid w:val="00D30DBB"/>
    <w:rsid w:val="00D31480"/>
    <w:rsid w:val="00D357FE"/>
    <w:rsid w:val="00D43B26"/>
    <w:rsid w:val="00D43F25"/>
    <w:rsid w:val="00D455F0"/>
    <w:rsid w:val="00D51A74"/>
    <w:rsid w:val="00D559FA"/>
    <w:rsid w:val="00D60EE1"/>
    <w:rsid w:val="00D62637"/>
    <w:rsid w:val="00D63769"/>
    <w:rsid w:val="00D6477E"/>
    <w:rsid w:val="00D71ACB"/>
    <w:rsid w:val="00D74407"/>
    <w:rsid w:val="00D75BB4"/>
    <w:rsid w:val="00D76454"/>
    <w:rsid w:val="00D77019"/>
    <w:rsid w:val="00D80CCE"/>
    <w:rsid w:val="00D84B83"/>
    <w:rsid w:val="00D96335"/>
    <w:rsid w:val="00DA0356"/>
    <w:rsid w:val="00DA22E2"/>
    <w:rsid w:val="00DA3369"/>
    <w:rsid w:val="00DA366B"/>
    <w:rsid w:val="00DB1630"/>
    <w:rsid w:val="00DB3F23"/>
    <w:rsid w:val="00DC29A1"/>
    <w:rsid w:val="00DC427E"/>
    <w:rsid w:val="00DC70ED"/>
    <w:rsid w:val="00DD41BA"/>
    <w:rsid w:val="00DD7349"/>
    <w:rsid w:val="00DE0817"/>
    <w:rsid w:val="00DE1E18"/>
    <w:rsid w:val="00DE4921"/>
    <w:rsid w:val="00DE5B3E"/>
    <w:rsid w:val="00DE674E"/>
    <w:rsid w:val="00DF19C1"/>
    <w:rsid w:val="00E03484"/>
    <w:rsid w:val="00E068E4"/>
    <w:rsid w:val="00E07727"/>
    <w:rsid w:val="00E078E9"/>
    <w:rsid w:val="00E129FF"/>
    <w:rsid w:val="00E1318E"/>
    <w:rsid w:val="00E147D5"/>
    <w:rsid w:val="00E15FD3"/>
    <w:rsid w:val="00E23C92"/>
    <w:rsid w:val="00E23CB6"/>
    <w:rsid w:val="00E25D01"/>
    <w:rsid w:val="00E26A7C"/>
    <w:rsid w:val="00E26ACB"/>
    <w:rsid w:val="00E327AE"/>
    <w:rsid w:val="00E408A2"/>
    <w:rsid w:val="00E41EA0"/>
    <w:rsid w:val="00E52999"/>
    <w:rsid w:val="00E566A1"/>
    <w:rsid w:val="00E611A7"/>
    <w:rsid w:val="00E61B82"/>
    <w:rsid w:val="00E6241D"/>
    <w:rsid w:val="00E74B0B"/>
    <w:rsid w:val="00E74BE2"/>
    <w:rsid w:val="00E75FD9"/>
    <w:rsid w:val="00E76196"/>
    <w:rsid w:val="00E83C6F"/>
    <w:rsid w:val="00E8404B"/>
    <w:rsid w:val="00E87867"/>
    <w:rsid w:val="00E943EE"/>
    <w:rsid w:val="00E951C3"/>
    <w:rsid w:val="00E958EF"/>
    <w:rsid w:val="00E972EB"/>
    <w:rsid w:val="00EA00FE"/>
    <w:rsid w:val="00EA22B2"/>
    <w:rsid w:val="00EA365C"/>
    <w:rsid w:val="00EB166A"/>
    <w:rsid w:val="00EC196A"/>
    <w:rsid w:val="00EC296E"/>
    <w:rsid w:val="00EC6837"/>
    <w:rsid w:val="00EC7286"/>
    <w:rsid w:val="00EC7BBE"/>
    <w:rsid w:val="00ED0A2E"/>
    <w:rsid w:val="00ED292B"/>
    <w:rsid w:val="00ED3871"/>
    <w:rsid w:val="00ED54EE"/>
    <w:rsid w:val="00ED5F5B"/>
    <w:rsid w:val="00ED6564"/>
    <w:rsid w:val="00ED72A2"/>
    <w:rsid w:val="00EE2C5D"/>
    <w:rsid w:val="00EE7147"/>
    <w:rsid w:val="00EE792B"/>
    <w:rsid w:val="00EF08C9"/>
    <w:rsid w:val="00EF0FD4"/>
    <w:rsid w:val="00EF374E"/>
    <w:rsid w:val="00EF57E3"/>
    <w:rsid w:val="00F23681"/>
    <w:rsid w:val="00F27C1C"/>
    <w:rsid w:val="00F27E20"/>
    <w:rsid w:val="00F35085"/>
    <w:rsid w:val="00F363EA"/>
    <w:rsid w:val="00F42CD0"/>
    <w:rsid w:val="00F45D1C"/>
    <w:rsid w:val="00F47030"/>
    <w:rsid w:val="00F50553"/>
    <w:rsid w:val="00F52907"/>
    <w:rsid w:val="00F533BB"/>
    <w:rsid w:val="00F548BB"/>
    <w:rsid w:val="00F61A8A"/>
    <w:rsid w:val="00F645F9"/>
    <w:rsid w:val="00F72321"/>
    <w:rsid w:val="00F761C4"/>
    <w:rsid w:val="00F82829"/>
    <w:rsid w:val="00F85303"/>
    <w:rsid w:val="00F90F40"/>
    <w:rsid w:val="00F92815"/>
    <w:rsid w:val="00F972DE"/>
    <w:rsid w:val="00FA518D"/>
    <w:rsid w:val="00FA6AA4"/>
    <w:rsid w:val="00FA6C6A"/>
    <w:rsid w:val="00FA7226"/>
    <w:rsid w:val="00FB1FA3"/>
    <w:rsid w:val="00FB2182"/>
    <w:rsid w:val="00FB563A"/>
    <w:rsid w:val="00FB5EDA"/>
    <w:rsid w:val="00FC0B23"/>
    <w:rsid w:val="00FC181A"/>
    <w:rsid w:val="00FD20D0"/>
    <w:rsid w:val="00FE2FE4"/>
    <w:rsid w:val="00FE46C6"/>
    <w:rsid w:val="00FF5421"/>
    <w:rsid w:val="00FF783A"/>
    <w:rsid w:val="00FF7E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FA1AEA"/>
  <w15:docId w15:val="{FA87D869-E630-4FC7-A9B8-EC6BD5394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283174"/>
    <w:pPr>
      <w:keepNext/>
      <w:spacing w:before="240" w:after="60"/>
      <w:outlineLvl w:val="0"/>
    </w:pPr>
    <w:rPr>
      <w:rFonts w:ascii="Calibri Light" w:hAnsi="Calibri Light"/>
      <w:b/>
      <w:bCs/>
      <w:kern w:val="32"/>
      <w:sz w:val="32"/>
      <w:szCs w:val="32"/>
    </w:rPr>
  </w:style>
  <w:style w:type="paragraph" w:styleId="Heading2">
    <w:name w:val="heading 2"/>
    <w:basedOn w:val="Normal"/>
    <w:next w:val="Normal"/>
    <w:qFormat/>
    <w:rsid w:val="00EC6837"/>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C6837"/>
    <w:pPr>
      <w:keepNext/>
      <w:spacing w:before="240" w:after="60"/>
      <w:outlineLvl w:val="2"/>
    </w:pPr>
    <w:rPr>
      <w:rFonts w:ascii="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roval">
    <w:name w:val="Approval"/>
    <w:basedOn w:val="Normal"/>
    <w:next w:val="linespace"/>
    <w:rsid w:val="00EC6837"/>
    <w:pPr>
      <w:spacing w:before="160" w:after="160" w:line="220" w:lineRule="atLeast"/>
      <w:jc w:val="center"/>
    </w:pPr>
    <w:rPr>
      <w:i/>
      <w:sz w:val="22"/>
      <w:szCs w:val="20"/>
      <w:lang w:eastAsia="en-US"/>
    </w:rPr>
  </w:style>
  <w:style w:type="paragraph" w:customStyle="1" w:styleId="ArrHead">
    <w:name w:val="ArrHead"/>
    <w:basedOn w:val="Normal"/>
    <w:rsid w:val="00EC6837"/>
    <w:pPr>
      <w:keepNext/>
      <w:tabs>
        <w:tab w:val="right" w:pos="8200"/>
      </w:tabs>
      <w:spacing w:before="480" w:after="120" w:line="220" w:lineRule="atLeast"/>
      <w:jc w:val="center"/>
    </w:pPr>
    <w:rPr>
      <w:caps/>
      <w:sz w:val="28"/>
      <w:szCs w:val="20"/>
      <w:lang w:eastAsia="en-US"/>
    </w:rPr>
  </w:style>
  <w:style w:type="paragraph" w:customStyle="1" w:styleId="Banner">
    <w:name w:val="Banner"/>
    <w:next w:val="Number"/>
    <w:rsid w:val="00EC6837"/>
    <w:pPr>
      <w:pBdr>
        <w:top w:val="single" w:sz="12" w:space="8" w:color="auto"/>
        <w:bottom w:val="single" w:sz="12" w:space="8" w:color="auto"/>
      </w:pBdr>
      <w:spacing w:after="480" w:line="230" w:lineRule="exact"/>
      <w:jc w:val="center"/>
    </w:pPr>
    <w:rPr>
      <w:caps/>
      <w:spacing w:val="74"/>
      <w:sz w:val="22"/>
      <w:lang w:eastAsia="en-US"/>
    </w:rPr>
  </w:style>
  <w:style w:type="paragraph" w:styleId="Caption">
    <w:name w:val="caption"/>
    <w:basedOn w:val="Normal"/>
    <w:next w:val="Normal"/>
    <w:qFormat/>
    <w:rsid w:val="00EC6837"/>
    <w:pPr>
      <w:spacing w:before="120" w:after="120" w:line="220" w:lineRule="atLeast"/>
      <w:jc w:val="both"/>
    </w:pPr>
    <w:rPr>
      <w:b/>
      <w:sz w:val="21"/>
      <w:szCs w:val="20"/>
      <w:lang w:eastAsia="en-US"/>
    </w:rPr>
  </w:style>
  <w:style w:type="paragraph" w:customStyle="1" w:styleId="ColumnHeader">
    <w:name w:val="ColumnHeader"/>
    <w:basedOn w:val="Normal"/>
    <w:rsid w:val="00EC6837"/>
    <w:pPr>
      <w:spacing w:before="40" w:line="220" w:lineRule="atLeast"/>
      <w:jc w:val="both"/>
    </w:pPr>
    <w:rPr>
      <w:i/>
      <w:sz w:val="21"/>
      <w:szCs w:val="20"/>
      <w:lang w:eastAsia="en-US"/>
    </w:rPr>
  </w:style>
  <w:style w:type="paragraph" w:customStyle="1" w:styleId="Coming">
    <w:name w:val="Coming"/>
    <w:basedOn w:val="Normal"/>
    <w:next w:val="Pre"/>
    <w:rsid w:val="00EC6837"/>
    <w:pPr>
      <w:tabs>
        <w:tab w:val="left" w:pos="3232"/>
        <w:tab w:val="left" w:pos="3629"/>
        <w:tab w:val="right" w:pos="6804"/>
      </w:tabs>
      <w:spacing w:line="220" w:lineRule="atLeast"/>
      <w:ind w:left="1711" w:right="1541" w:hanging="170"/>
      <w:jc w:val="both"/>
    </w:pPr>
    <w:rPr>
      <w:i/>
      <w:sz w:val="21"/>
      <w:szCs w:val="20"/>
      <w:lang w:eastAsia="en-US"/>
    </w:rPr>
  </w:style>
  <w:style w:type="paragraph" w:customStyle="1" w:styleId="ComingC">
    <w:name w:val="ComingC"/>
    <w:basedOn w:val="Coming"/>
    <w:rsid w:val="00EC6837"/>
    <w:pPr>
      <w:tabs>
        <w:tab w:val="clear" w:pos="3232"/>
        <w:tab w:val="clear" w:pos="3629"/>
      </w:tabs>
      <w:spacing w:before="80"/>
      <w:ind w:left="1956" w:right="3400"/>
      <w:jc w:val="left"/>
    </w:pPr>
  </w:style>
  <w:style w:type="character" w:styleId="CommentReference">
    <w:name w:val="annotation reference"/>
    <w:semiHidden/>
    <w:rsid w:val="00EC6837"/>
    <w:rPr>
      <w:sz w:val="16"/>
      <w:szCs w:val="16"/>
    </w:rPr>
  </w:style>
  <w:style w:type="paragraph" w:styleId="CommentText">
    <w:name w:val="annotation text"/>
    <w:basedOn w:val="Normal"/>
    <w:semiHidden/>
    <w:rsid w:val="00EC6837"/>
    <w:pPr>
      <w:spacing w:line="220" w:lineRule="atLeast"/>
      <w:jc w:val="both"/>
    </w:pPr>
    <w:rPr>
      <w:rFonts w:ascii="Arial" w:hAnsi="Arial"/>
      <w:sz w:val="20"/>
      <w:szCs w:val="20"/>
      <w:lang w:eastAsia="en-US"/>
    </w:rPr>
  </w:style>
  <w:style w:type="paragraph" w:styleId="CommentSubject">
    <w:name w:val="annotation subject"/>
    <w:basedOn w:val="CommentText"/>
    <w:next w:val="CommentText"/>
    <w:rsid w:val="00EC6837"/>
    <w:rPr>
      <w:rFonts w:ascii="Times New Roman" w:hAnsi="Times New Roman"/>
      <w:b/>
      <w:bCs/>
    </w:rPr>
  </w:style>
  <w:style w:type="paragraph" w:customStyle="1" w:styleId="Confirmed">
    <w:name w:val="Confirmed"/>
    <w:basedOn w:val="Normal"/>
    <w:next w:val="linespace"/>
    <w:rsid w:val="00EC6837"/>
    <w:pPr>
      <w:spacing w:after="240" w:line="220" w:lineRule="atLeast"/>
      <w:jc w:val="both"/>
    </w:pPr>
    <w:rPr>
      <w:i/>
      <w:sz w:val="21"/>
      <w:szCs w:val="20"/>
      <w:lang w:eastAsia="en-US"/>
    </w:rPr>
  </w:style>
  <w:style w:type="paragraph" w:customStyle="1" w:styleId="Correction">
    <w:name w:val="Correction"/>
    <w:next w:val="Draft"/>
    <w:rsid w:val="00EC6837"/>
    <w:pPr>
      <w:spacing w:after="240" w:line="220" w:lineRule="atLeast"/>
      <w:jc w:val="center"/>
    </w:pPr>
    <w:rPr>
      <w:i/>
      <w:sz w:val="21"/>
      <w:lang w:eastAsia="en-US"/>
    </w:rPr>
  </w:style>
  <w:style w:type="paragraph" w:customStyle="1" w:styleId="DefPara">
    <w:name w:val="Def Para"/>
    <w:basedOn w:val="Normal"/>
    <w:rsid w:val="00EC6837"/>
    <w:pPr>
      <w:spacing w:before="80" w:line="220" w:lineRule="atLeast"/>
      <w:ind w:left="340"/>
      <w:jc w:val="both"/>
    </w:pPr>
    <w:rPr>
      <w:sz w:val="21"/>
      <w:szCs w:val="20"/>
      <w:lang w:eastAsia="en-US"/>
    </w:rPr>
  </w:style>
  <w:style w:type="paragraph" w:customStyle="1" w:styleId="dept">
    <w:name w:val="dept"/>
    <w:next w:val="linespace"/>
    <w:rsid w:val="00EC6837"/>
    <w:pPr>
      <w:jc w:val="right"/>
    </w:pPr>
    <w:rPr>
      <w:b/>
      <w:noProof/>
      <w:lang w:eastAsia="en-US"/>
    </w:rPr>
  </w:style>
  <w:style w:type="paragraph" w:customStyle="1" w:styleId="DisplayItem">
    <w:name w:val="DisplayItem"/>
    <w:rsid w:val="00EC6837"/>
    <w:pPr>
      <w:spacing w:before="120" w:after="120"/>
      <w:jc w:val="center"/>
    </w:pPr>
    <w:rPr>
      <w:lang w:eastAsia="en-US"/>
    </w:rPr>
  </w:style>
  <w:style w:type="paragraph" w:customStyle="1" w:styleId="Draft">
    <w:name w:val="Draft"/>
    <w:basedOn w:val="Normal"/>
    <w:rsid w:val="00EC6837"/>
    <w:pPr>
      <w:spacing w:after="240" w:line="220" w:lineRule="atLeast"/>
      <w:jc w:val="both"/>
    </w:pPr>
    <w:rPr>
      <w:i/>
      <w:sz w:val="21"/>
      <w:szCs w:val="20"/>
      <w:lang w:eastAsia="en-US"/>
    </w:rPr>
  </w:style>
  <w:style w:type="paragraph" w:customStyle="1" w:styleId="EANote">
    <w:name w:val="EA_Note"/>
    <w:basedOn w:val="Normal"/>
    <w:rsid w:val="00EC6837"/>
    <w:pPr>
      <w:keepNext/>
      <w:spacing w:after="120" w:line="220" w:lineRule="atLeast"/>
      <w:jc w:val="center"/>
    </w:pPr>
    <w:rPr>
      <w:b/>
      <w:sz w:val="21"/>
      <w:szCs w:val="20"/>
      <w:lang w:eastAsia="en-US"/>
    </w:rPr>
  </w:style>
  <w:style w:type="paragraph" w:customStyle="1" w:styleId="EANotenote">
    <w:name w:val="EA_Note_note"/>
    <w:basedOn w:val="Normal"/>
    <w:next w:val="T1"/>
    <w:rsid w:val="00EC6837"/>
    <w:pPr>
      <w:spacing w:after="240" w:line="220" w:lineRule="atLeast"/>
      <w:jc w:val="center"/>
    </w:pPr>
    <w:rPr>
      <w:i/>
      <w:sz w:val="21"/>
      <w:szCs w:val="20"/>
      <w:lang w:eastAsia="en-US"/>
    </w:rPr>
  </w:style>
  <w:style w:type="paragraph" w:styleId="FootnoteText">
    <w:name w:val="footnote text"/>
    <w:basedOn w:val="Normal"/>
    <w:next w:val="Normal"/>
    <w:semiHidden/>
    <w:rsid w:val="00EC6837"/>
    <w:pPr>
      <w:spacing w:line="180" w:lineRule="exact"/>
      <w:ind w:left="340" w:hanging="340"/>
      <w:jc w:val="both"/>
    </w:pPr>
    <w:rPr>
      <w:sz w:val="16"/>
      <w:szCs w:val="20"/>
      <w:lang w:eastAsia="en-US"/>
    </w:rPr>
  </w:style>
  <w:style w:type="paragraph" w:customStyle="1" w:styleId="FootnoteCont">
    <w:name w:val="Footnote Cont"/>
    <w:basedOn w:val="FootnoteText"/>
    <w:rsid w:val="00EC6837"/>
    <w:pPr>
      <w:ind w:firstLine="0"/>
    </w:pPr>
  </w:style>
  <w:style w:type="character" w:styleId="FootnoteReference">
    <w:name w:val="footnote reference"/>
    <w:semiHidden/>
    <w:rsid w:val="00EC6837"/>
    <w:rPr>
      <w:rFonts w:ascii="Times New Roman" w:hAnsi="Times New Roman"/>
      <w:b/>
      <w:vertAlign w:val="baseline"/>
    </w:rPr>
  </w:style>
  <w:style w:type="paragraph" w:customStyle="1" w:styleId="FormHeading">
    <w:name w:val="FormHeading"/>
    <w:rsid w:val="00EC6837"/>
    <w:pPr>
      <w:jc w:val="center"/>
    </w:pPr>
    <w:rPr>
      <w:sz w:val="28"/>
      <w:lang w:eastAsia="en-US"/>
    </w:rPr>
  </w:style>
  <w:style w:type="paragraph" w:customStyle="1" w:styleId="FormSubHeading">
    <w:name w:val="FormSubHeading"/>
    <w:rsid w:val="00EC6837"/>
    <w:pPr>
      <w:jc w:val="center"/>
    </w:pPr>
    <w:rPr>
      <w:sz w:val="24"/>
      <w:lang w:eastAsia="en-US"/>
    </w:rPr>
  </w:style>
  <w:style w:type="paragraph" w:customStyle="1" w:styleId="FormText">
    <w:name w:val="FormText"/>
    <w:rsid w:val="00EC6837"/>
    <w:pPr>
      <w:spacing w:line="220" w:lineRule="atLeast"/>
    </w:pPr>
    <w:rPr>
      <w:sz w:val="21"/>
      <w:lang w:eastAsia="en-US"/>
    </w:rPr>
  </w:style>
  <w:style w:type="paragraph" w:customStyle="1" w:styleId="H1">
    <w:name w:val="H1"/>
    <w:basedOn w:val="Normal"/>
    <w:next w:val="N1"/>
    <w:rsid w:val="00EC6837"/>
    <w:pPr>
      <w:keepNext/>
      <w:spacing w:before="320" w:line="220" w:lineRule="atLeast"/>
      <w:jc w:val="both"/>
    </w:pPr>
    <w:rPr>
      <w:b/>
      <w:sz w:val="21"/>
      <w:szCs w:val="20"/>
      <w:lang w:eastAsia="en-US"/>
    </w:rPr>
  </w:style>
  <w:style w:type="paragraph" w:customStyle="1" w:styleId="H2">
    <w:name w:val="H2"/>
    <w:basedOn w:val="Heading2"/>
    <w:next w:val="N2"/>
    <w:rsid w:val="00EC6837"/>
    <w:pPr>
      <w:spacing w:before="80" w:after="0" w:line="220" w:lineRule="atLeast"/>
      <w:ind w:left="170"/>
      <w:jc w:val="both"/>
      <w:outlineLvl w:val="9"/>
    </w:pPr>
    <w:rPr>
      <w:rFonts w:ascii="Times New Roman" w:hAnsi="Times New Roman" w:cs="Times New Roman"/>
      <w:b w:val="0"/>
      <w:bCs w:val="0"/>
      <w:iCs w:val="0"/>
      <w:sz w:val="21"/>
      <w:szCs w:val="20"/>
      <w:lang w:eastAsia="en-US"/>
    </w:rPr>
  </w:style>
  <w:style w:type="paragraph" w:customStyle="1" w:styleId="H3">
    <w:name w:val="H3"/>
    <w:basedOn w:val="Heading3"/>
    <w:next w:val="N3"/>
    <w:rsid w:val="00EC6837"/>
    <w:pPr>
      <w:spacing w:before="80" w:after="0" w:line="220" w:lineRule="atLeast"/>
      <w:ind w:left="340"/>
      <w:jc w:val="both"/>
      <w:outlineLvl w:val="9"/>
    </w:pPr>
    <w:rPr>
      <w:rFonts w:ascii="Times New Roman" w:hAnsi="Times New Roman" w:cs="Times New Roman"/>
      <w:b w:val="0"/>
      <w:bCs w:val="0"/>
      <w:i/>
      <w:sz w:val="21"/>
      <w:szCs w:val="20"/>
      <w:lang w:eastAsia="en-US"/>
    </w:rPr>
  </w:style>
  <w:style w:type="paragraph" w:styleId="Header">
    <w:name w:val="header"/>
    <w:basedOn w:val="Normal"/>
    <w:semiHidden/>
    <w:rsid w:val="00EC6837"/>
    <w:pPr>
      <w:tabs>
        <w:tab w:val="center" w:pos="4320"/>
        <w:tab w:val="right" w:pos="8640"/>
      </w:tabs>
      <w:spacing w:line="220" w:lineRule="atLeast"/>
      <w:jc w:val="both"/>
    </w:pPr>
    <w:rPr>
      <w:sz w:val="21"/>
      <w:szCs w:val="20"/>
      <w:lang w:eastAsia="en-US"/>
    </w:rPr>
  </w:style>
  <w:style w:type="paragraph" w:customStyle="1" w:styleId="Interpretation">
    <w:name w:val="Interpretation"/>
    <w:basedOn w:val="Normal"/>
    <w:next w:val="linespace"/>
    <w:rsid w:val="00EC6837"/>
    <w:pPr>
      <w:spacing w:before="360" w:line="220" w:lineRule="atLeast"/>
      <w:jc w:val="both"/>
    </w:pPr>
    <w:rPr>
      <w:sz w:val="21"/>
      <w:szCs w:val="20"/>
      <w:lang w:eastAsia="en-US"/>
    </w:rPr>
  </w:style>
  <w:style w:type="paragraph" w:customStyle="1" w:styleId="Laid">
    <w:name w:val="Laid"/>
    <w:basedOn w:val="Normal"/>
    <w:next w:val="Coming"/>
    <w:rsid w:val="00EC6837"/>
    <w:pPr>
      <w:tabs>
        <w:tab w:val="right" w:pos="6804"/>
      </w:tabs>
      <w:spacing w:after="160" w:line="220" w:lineRule="atLeast"/>
      <w:ind w:left="1541" w:right="1541"/>
      <w:jc w:val="both"/>
    </w:pPr>
    <w:rPr>
      <w:i/>
      <w:sz w:val="21"/>
      <w:szCs w:val="20"/>
      <w:lang w:eastAsia="en-US"/>
    </w:rPr>
  </w:style>
  <w:style w:type="paragraph" w:customStyle="1" w:styleId="Laidbefore">
    <w:name w:val="Laid before"/>
    <w:basedOn w:val="Approval"/>
    <w:next w:val="linespace"/>
    <w:rsid w:val="00EC6837"/>
  </w:style>
  <w:style w:type="paragraph" w:customStyle="1" w:styleId="LaidDraft">
    <w:name w:val="LaidDraft"/>
    <w:basedOn w:val="Approval"/>
    <w:next w:val="linespace"/>
    <w:rsid w:val="00EC6837"/>
  </w:style>
  <w:style w:type="paragraph" w:customStyle="1" w:styleId="LegSeal">
    <w:name w:val="LegSeal"/>
    <w:next w:val="linespace"/>
    <w:rsid w:val="00EC6837"/>
    <w:rPr>
      <w:noProof/>
      <w:lang w:eastAsia="en-US"/>
    </w:rPr>
  </w:style>
  <w:style w:type="paragraph" w:customStyle="1" w:styleId="lineseparator">
    <w:name w:val="lineseparator"/>
    <w:basedOn w:val="TOC9"/>
    <w:rsid w:val="00EC6837"/>
    <w:pPr>
      <w:pBdr>
        <w:bottom w:val="single" w:sz="4" w:space="1" w:color="auto"/>
      </w:pBdr>
      <w:spacing w:before="240" w:after="480"/>
      <w:ind w:left="2400" w:right="2400"/>
    </w:pPr>
  </w:style>
  <w:style w:type="paragraph" w:styleId="TOC9">
    <w:name w:val="toc 9"/>
    <w:basedOn w:val="Normal"/>
    <w:next w:val="Normal"/>
    <w:rsid w:val="00EC6837"/>
    <w:pPr>
      <w:keepLines/>
      <w:tabs>
        <w:tab w:val="left" w:pos="576"/>
        <w:tab w:val="right" w:pos="8280"/>
      </w:tabs>
      <w:spacing w:after="40"/>
      <w:ind w:left="576" w:right="720" w:hanging="576"/>
      <w:jc w:val="both"/>
    </w:pPr>
    <w:rPr>
      <w:sz w:val="21"/>
      <w:szCs w:val="20"/>
      <w:lang w:eastAsia="en-US"/>
    </w:rPr>
  </w:style>
  <w:style w:type="paragraph" w:customStyle="1" w:styleId="linespace">
    <w:name w:val="linespace"/>
    <w:rsid w:val="00EC6837"/>
    <w:pPr>
      <w:spacing w:line="240" w:lineRule="exact"/>
    </w:pPr>
    <w:rPr>
      <w:noProof/>
      <w:lang w:eastAsia="en-US"/>
    </w:rPr>
  </w:style>
  <w:style w:type="paragraph" w:customStyle="1" w:styleId="List1">
    <w:name w:val="List1"/>
    <w:basedOn w:val="Normal"/>
    <w:rsid w:val="00EC6837"/>
    <w:pPr>
      <w:spacing w:before="80" w:line="220" w:lineRule="atLeast"/>
      <w:ind w:left="737" w:hanging="397"/>
      <w:jc w:val="both"/>
    </w:pPr>
    <w:rPr>
      <w:sz w:val="21"/>
      <w:szCs w:val="20"/>
      <w:lang w:eastAsia="en-US"/>
    </w:rPr>
  </w:style>
  <w:style w:type="paragraph" w:customStyle="1" w:styleId="List1Cont">
    <w:name w:val="List1 Cont"/>
    <w:basedOn w:val="List1"/>
    <w:rsid w:val="00EC6837"/>
    <w:pPr>
      <w:ind w:firstLine="0"/>
    </w:pPr>
  </w:style>
  <w:style w:type="paragraph" w:customStyle="1" w:styleId="LQT1">
    <w:name w:val="LQT1"/>
    <w:basedOn w:val="Normal"/>
    <w:rsid w:val="00EC6837"/>
    <w:pPr>
      <w:spacing w:before="160" w:line="220" w:lineRule="atLeast"/>
      <w:ind w:left="567"/>
      <w:jc w:val="both"/>
    </w:pPr>
    <w:rPr>
      <w:sz w:val="21"/>
      <w:szCs w:val="20"/>
      <w:lang w:eastAsia="en-US"/>
    </w:rPr>
  </w:style>
  <w:style w:type="paragraph" w:customStyle="1" w:styleId="LQT2">
    <w:name w:val="LQT2"/>
    <w:basedOn w:val="LQT1"/>
    <w:rsid w:val="00EC6837"/>
    <w:pPr>
      <w:spacing w:before="80"/>
    </w:pPr>
  </w:style>
  <w:style w:type="paragraph" w:customStyle="1" w:styleId="LQDefPara">
    <w:name w:val="LQ Def Para"/>
    <w:basedOn w:val="LQT2"/>
    <w:rsid w:val="00EC6837"/>
    <w:pPr>
      <w:ind w:left="907"/>
    </w:pPr>
  </w:style>
  <w:style w:type="paragraph" w:customStyle="1" w:styleId="LQArrHead">
    <w:name w:val="LQArrHead"/>
    <w:basedOn w:val="ArrHead"/>
    <w:next w:val="LQTOC1"/>
    <w:rsid w:val="00EC6837"/>
    <w:pPr>
      <w:ind w:left="567"/>
    </w:pPr>
    <w:rPr>
      <w:caps w:val="0"/>
    </w:rPr>
  </w:style>
  <w:style w:type="paragraph" w:customStyle="1" w:styleId="LQDisplayItem">
    <w:name w:val="LQDisplayItem"/>
    <w:basedOn w:val="DisplayItem"/>
    <w:rsid w:val="00EC6837"/>
    <w:pPr>
      <w:ind w:left="567"/>
    </w:pPr>
  </w:style>
  <w:style w:type="paragraph" w:customStyle="1" w:styleId="LQH1">
    <w:name w:val="LQH1"/>
    <w:basedOn w:val="H1"/>
    <w:next w:val="LQN1"/>
    <w:rsid w:val="00EC6837"/>
    <w:pPr>
      <w:ind w:left="567"/>
    </w:pPr>
  </w:style>
  <w:style w:type="paragraph" w:customStyle="1" w:styleId="LQH2">
    <w:name w:val="LQH2"/>
    <w:basedOn w:val="H2"/>
    <w:next w:val="LQN2"/>
    <w:rsid w:val="00EC6837"/>
    <w:pPr>
      <w:ind w:left="737"/>
    </w:pPr>
  </w:style>
  <w:style w:type="paragraph" w:customStyle="1" w:styleId="LQH3">
    <w:name w:val="LQH3"/>
    <w:basedOn w:val="H3"/>
    <w:next w:val="LQN3"/>
    <w:rsid w:val="00EC6837"/>
    <w:pPr>
      <w:ind w:left="907"/>
    </w:pPr>
  </w:style>
  <w:style w:type="paragraph" w:customStyle="1" w:styleId="LQList1">
    <w:name w:val="LQList1"/>
    <w:basedOn w:val="List1"/>
    <w:rsid w:val="00EC6837"/>
    <w:pPr>
      <w:ind w:left="1304"/>
    </w:pPr>
  </w:style>
  <w:style w:type="paragraph" w:customStyle="1" w:styleId="LQList1Cont">
    <w:name w:val="LQList1 Cont"/>
    <w:basedOn w:val="List1Cont"/>
    <w:rsid w:val="00EC6837"/>
    <w:pPr>
      <w:ind w:left="1304"/>
    </w:pPr>
  </w:style>
  <w:style w:type="paragraph" w:customStyle="1" w:styleId="LQN1">
    <w:name w:val="LQN1"/>
    <w:basedOn w:val="Normal"/>
    <w:rsid w:val="00EC6837"/>
    <w:pPr>
      <w:spacing w:before="160" w:line="220" w:lineRule="atLeast"/>
      <w:ind w:left="567" w:firstLine="170"/>
      <w:jc w:val="both"/>
    </w:pPr>
    <w:rPr>
      <w:sz w:val="21"/>
      <w:szCs w:val="20"/>
      <w:lang w:eastAsia="en-US"/>
    </w:rPr>
  </w:style>
  <w:style w:type="paragraph" w:customStyle="1" w:styleId="LQN2">
    <w:name w:val="LQN2"/>
    <w:basedOn w:val="LQN1"/>
    <w:rsid w:val="00EC6837"/>
    <w:pPr>
      <w:spacing w:before="80"/>
    </w:pPr>
  </w:style>
  <w:style w:type="paragraph" w:customStyle="1" w:styleId="LQN3">
    <w:name w:val="LQN3"/>
    <w:basedOn w:val="LQN2"/>
    <w:rsid w:val="00EC6837"/>
    <w:pPr>
      <w:tabs>
        <w:tab w:val="left" w:pos="1304"/>
      </w:tabs>
      <w:ind w:left="1304" w:hanging="397"/>
    </w:pPr>
  </w:style>
  <w:style w:type="paragraph" w:customStyle="1" w:styleId="LQN3-N4">
    <w:name w:val="LQN3-N4"/>
    <w:basedOn w:val="LQN3"/>
    <w:next w:val="LQN4"/>
    <w:rsid w:val="00EC6837"/>
    <w:pPr>
      <w:tabs>
        <w:tab w:val="clear" w:pos="1304"/>
        <w:tab w:val="right" w:pos="1588"/>
        <w:tab w:val="left" w:pos="1701"/>
      </w:tabs>
      <w:ind w:left="1701" w:hanging="794"/>
    </w:pPr>
  </w:style>
  <w:style w:type="paragraph" w:customStyle="1" w:styleId="LQN4">
    <w:name w:val="LQN4"/>
    <w:basedOn w:val="LQN3"/>
    <w:rsid w:val="00EC6837"/>
    <w:pPr>
      <w:tabs>
        <w:tab w:val="clear" w:pos="1304"/>
        <w:tab w:val="right" w:pos="1588"/>
        <w:tab w:val="left" w:pos="1701"/>
      </w:tabs>
      <w:ind w:left="1701" w:hanging="1701"/>
    </w:pPr>
  </w:style>
  <w:style w:type="paragraph" w:customStyle="1" w:styleId="LQN4-N5">
    <w:name w:val="LQN4-N5"/>
    <w:basedOn w:val="LQN4"/>
    <w:next w:val="LQN5"/>
    <w:rsid w:val="00EC6837"/>
    <w:pPr>
      <w:tabs>
        <w:tab w:val="left" w:pos="2268"/>
      </w:tabs>
      <w:ind w:left="2268" w:hanging="2268"/>
    </w:pPr>
  </w:style>
  <w:style w:type="paragraph" w:customStyle="1" w:styleId="LQN5">
    <w:name w:val="LQN5"/>
    <w:basedOn w:val="LQN4"/>
    <w:rsid w:val="00EC6837"/>
    <w:pPr>
      <w:tabs>
        <w:tab w:val="clear" w:pos="1588"/>
        <w:tab w:val="clear" w:pos="1701"/>
        <w:tab w:val="left" w:pos="2268"/>
      </w:tabs>
      <w:ind w:left="2268" w:hanging="567"/>
    </w:pPr>
  </w:style>
  <w:style w:type="paragraph" w:customStyle="1" w:styleId="LQpart">
    <w:name w:val="LQpart"/>
    <w:basedOn w:val="Normal"/>
    <w:next w:val="LQpartHead"/>
    <w:rsid w:val="00EC6837"/>
    <w:pPr>
      <w:keepNext/>
      <w:tabs>
        <w:tab w:val="center" w:pos="4451"/>
        <w:tab w:val="right" w:pos="8335"/>
      </w:tabs>
      <w:spacing w:before="480"/>
      <w:ind w:left="567"/>
      <w:jc w:val="center"/>
    </w:pPr>
    <w:rPr>
      <w:sz w:val="28"/>
      <w:szCs w:val="20"/>
      <w:lang w:eastAsia="en-US"/>
    </w:rPr>
  </w:style>
  <w:style w:type="paragraph" w:customStyle="1" w:styleId="LQpartHead">
    <w:name w:val="LQpartHead"/>
    <w:basedOn w:val="Normal"/>
    <w:next w:val="LQT1"/>
    <w:rsid w:val="00EC6837"/>
    <w:pPr>
      <w:keepNext/>
      <w:tabs>
        <w:tab w:val="center" w:pos="4167"/>
        <w:tab w:val="right" w:pos="8335"/>
      </w:tabs>
      <w:spacing w:before="120"/>
      <w:ind w:left="567"/>
      <w:jc w:val="center"/>
    </w:pPr>
    <w:rPr>
      <w:szCs w:val="20"/>
      <w:lang w:eastAsia="en-US"/>
    </w:rPr>
  </w:style>
  <w:style w:type="paragraph" w:customStyle="1" w:styleId="LQschedule">
    <w:name w:val="LQschedule"/>
    <w:basedOn w:val="Normal"/>
    <w:next w:val="LQscheduleHead"/>
    <w:rsid w:val="00EC6837"/>
    <w:pPr>
      <w:keepNext/>
      <w:tabs>
        <w:tab w:val="center" w:pos="4451"/>
        <w:tab w:val="right" w:pos="8335"/>
      </w:tabs>
      <w:spacing w:before="480" w:after="120"/>
      <w:ind w:left="567"/>
      <w:jc w:val="center"/>
    </w:pPr>
    <w:rPr>
      <w:sz w:val="30"/>
      <w:szCs w:val="20"/>
      <w:lang w:eastAsia="en-US"/>
    </w:rPr>
  </w:style>
  <w:style w:type="paragraph" w:customStyle="1" w:styleId="LQscheduleHead">
    <w:name w:val="LQscheduleHead"/>
    <w:basedOn w:val="Normal"/>
    <w:next w:val="LQT1"/>
    <w:rsid w:val="00EC6837"/>
    <w:pPr>
      <w:keepNext/>
      <w:tabs>
        <w:tab w:val="center" w:pos="4167"/>
        <w:tab w:val="right" w:pos="8335"/>
      </w:tabs>
      <w:spacing w:before="120" w:after="100"/>
      <w:ind w:left="567"/>
      <w:jc w:val="center"/>
    </w:pPr>
    <w:rPr>
      <w:sz w:val="28"/>
      <w:szCs w:val="20"/>
      <w:lang w:eastAsia="en-US"/>
    </w:rPr>
  </w:style>
  <w:style w:type="paragraph" w:customStyle="1" w:styleId="LQschedules">
    <w:name w:val="LQschedules"/>
    <w:basedOn w:val="Normal"/>
    <w:rsid w:val="00EC6837"/>
    <w:pPr>
      <w:keepNext/>
      <w:spacing w:before="480" w:after="480"/>
      <w:ind w:left="567"/>
      <w:jc w:val="center"/>
    </w:pPr>
    <w:rPr>
      <w:sz w:val="30"/>
      <w:szCs w:val="20"/>
      <w:lang w:eastAsia="en-US"/>
    </w:rPr>
  </w:style>
  <w:style w:type="paragraph" w:customStyle="1" w:styleId="LQsection">
    <w:name w:val="LQsection"/>
    <w:basedOn w:val="Normal"/>
    <w:next w:val="LQsectionHead"/>
    <w:rsid w:val="00EC6837"/>
    <w:pPr>
      <w:keepNext/>
      <w:tabs>
        <w:tab w:val="center" w:pos="4451"/>
        <w:tab w:val="right" w:pos="8335"/>
      </w:tabs>
      <w:spacing w:before="80"/>
      <w:ind w:left="567"/>
      <w:jc w:val="center"/>
    </w:pPr>
    <w:rPr>
      <w:sz w:val="20"/>
      <w:szCs w:val="20"/>
      <w:lang w:eastAsia="en-US"/>
    </w:rPr>
  </w:style>
  <w:style w:type="paragraph" w:customStyle="1" w:styleId="LQsectionHead">
    <w:name w:val="LQsectionHead"/>
    <w:basedOn w:val="Normal"/>
    <w:next w:val="LQT1"/>
    <w:rsid w:val="00EC6837"/>
    <w:pPr>
      <w:keepNext/>
      <w:spacing w:before="80" w:line="220" w:lineRule="atLeast"/>
      <w:ind w:left="567"/>
      <w:jc w:val="center"/>
    </w:pPr>
    <w:rPr>
      <w:i/>
      <w:sz w:val="21"/>
      <w:szCs w:val="20"/>
      <w:lang w:eastAsia="en-US"/>
    </w:rPr>
  </w:style>
  <w:style w:type="paragraph" w:customStyle="1" w:styleId="LQSublist1">
    <w:name w:val="LQSublist1"/>
    <w:basedOn w:val="Normal"/>
    <w:rsid w:val="00EC6837"/>
    <w:pPr>
      <w:spacing w:before="80" w:line="220" w:lineRule="atLeast"/>
      <w:ind w:left="1701" w:hanging="397"/>
      <w:jc w:val="both"/>
    </w:pPr>
    <w:rPr>
      <w:sz w:val="21"/>
      <w:szCs w:val="20"/>
      <w:lang w:eastAsia="en-US"/>
    </w:rPr>
  </w:style>
  <w:style w:type="paragraph" w:customStyle="1" w:styleId="LQSublist1Cont">
    <w:name w:val="LQSublist1 Cont"/>
    <w:basedOn w:val="Normal"/>
    <w:rsid w:val="00EC6837"/>
    <w:pPr>
      <w:spacing w:before="80" w:line="220" w:lineRule="atLeast"/>
      <w:ind w:left="1701"/>
      <w:jc w:val="both"/>
    </w:pPr>
    <w:rPr>
      <w:sz w:val="21"/>
      <w:szCs w:val="20"/>
      <w:lang w:eastAsia="en-US"/>
    </w:rPr>
  </w:style>
  <w:style w:type="paragraph" w:customStyle="1" w:styleId="LQsubPart">
    <w:name w:val="LQsubPart"/>
    <w:basedOn w:val="Normal"/>
    <w:next w:val="LQsubPartHead"/>
    <w:rsid w:val="00EC6837"/>
    <w:pPr>
      <w:keepNext/>
      <w:tabs>
        <w:tab w:val="center" w:pos="4451"/>
        <w:tab w:val="right" w:pos="8335"/>
      </w:tabs>
      <w:spacing w:before="120"/>
      <w:ind w:left="567"/>
      <w:jc w:val="center"/>
    </w:pPr>
    <w:rPr>
      <w:sz w:val="22"/>
      <w:szCs w:val="20"/>
      <w:lang w:eastAsia="en-US"/>
    </w:rPr>
  </w:style>
  <w:style w:type="paragraph" w:customStyle="1" w:styleId="LQsubPartHead">
    <w:name w:val="LQsubPartHead"/>
    <w:basedOn w:val="Normal"/>
    <w:next w:val="LQT1"/>
    <w:rsid w:val="00EC6837"/>
    <w:pPr>
      <w:keepNext/>
      <w:tabs>
        <w:tab w:val="center" w:pos="4167"/>
        <w:tab w:val="right" w:pos="8335"/>
      </w:tabs>
      <w:spacing w:before="120"/>
      <w:ind w:left="567"/>
      <w:jc w:val="center"/>
    </w:pPr>
    <w:rPr>
      <w:sz w:val="21"/>
      <w:szCs w:val="20"/>
      <w:lang w:eastAsia="en-US"/>
    </w:rPr>
  </w:style>
  <w:style w:type="paragraph" w:customStyle="1" w:styleId="LQsubSection">
    <w:name w:val="LQsubSection"/>
    <w:basedOn w:val="Normal"/>
    <w:next w:val="LQsubSectionHead"/>
    <w:rsid w:val="00EC6837"/>
    <w:pPr>
      <w:keepNext/>
      <w:tabs>
        <w:tab w:val="center" w:pos="4451"/>
        <w:tab w:val="right" w:pos="8335"/>
      </w:tabs>
      <w:spacing w:before="80"/>
      <w:ind w:left="567"/>
      <w:jc w:val="center"/>
    </w:pPr>
    <w:rPr>
      <w:sz w:val="18"/>
      <w:szCs w:val="20"/>
      <w:lang w:eastAsia="en-US"/>
    </w:rPr>
  </w:style>
  <w:style w:type="paragraph" w:customStyle="1" w:styleId="LQsubSectionHead">
    <w:name w:val="LQsubSectionHead"/>
    <w:basedOn w:val="Normal"/>
    <w:next w:val="LQT1"/>
    <w:rsid w:val="00EC6837"/>
    <w:pPr>
      <w:keepNext/>
      <w:spacing w:before="40" w:line="220" w:lineRule="atLeast"/>
      <w:ind w:left="567"/>
      <w:jc w:val="center"/>
    </w:pPr>
    <w:rPr>
      <w:i/>
      <w:sz w:val="20"/>
      <w:szCs w:val="20"/>
      <w:lang w:eastAsia="en-US"/>
    </w:rPr>
  </w:style>
  <w:style w:type="paragraph" w:customStyle="1" w:styleId="LQT1Indent">
    <w:name w:val="LQT1 Indent"/>
    <w:basedOn w:val="LQT1"/>
    <w:rsid w:val="00EC6837"/>
    <w:pPr>
      <w:ind w:firstLine="170"/>
    </w:pPr>
  </w:style>
  <w:style w:type="paragraph" w:customStyle="1" w:styleId="LQT3">
    <w:name w:val="LQT3"/>
    <w:basedOn w:val="LQT2"/>
    <w:rsid w:val="00EC6837"/>
    <w:pPr>
      <w:ind w:left="1304"/>
    </w:pPr>
  </w:style>
  <w:style w:type="paragraph" w:customStyle="1" w:styleId="LQT4">
    <w:name w:val="LQT4"/>
    <w:basedOn w:val="LQT3"/>
    <w:rsid w:val="00EC6837"/>
    <w:pPr>
      <w:ind w:left="1701"/>
    </w:pPr>
  </w:style>
  <w:style w:type="paragraph" w:customStyle="1" w:styleId="LQT5">
    <w:name w:val="LQT5"/>
    <w:basedOn w:val="LQT4"/>
    <w:rsid w:val="00EC6837"/>
    <w:pPr>
      <w:ind w:left="2268"/>
    </w:pPr>
  </w:style>
  <w:style w:type="paragraph" w:customStyle="1" w:styleId="LQTableCaption">
    <w:name w:val="LQTableCaption"/>
    <w:basedOn w:val="Normal"/>
    <w:next w:val="LQTableTopText"/>
    <w:rsid w:val="00EC6837"/>
    <w:pPr>
      <w:spacing w:after="120" w:line="220" w:lineRule="atLeast"/>
      <w:ind w:left="567"/>
    </w:pPr>
    <w:rPr>
      <w:b/>
      <w:sz w:val="21"/>
      <w:szCs w:val="20"/>
      <w:lang w:eastAsia="en-US"/>
    </w:rPr>
  </w:style>
  <w:style w:type="paragraph" w:customStyle="1" w:styleId="LQTableFoot">
    <w:name w:val="LQTableFoot"/>
    <w:basedOn w:val="Normal"/>
    <w:rsid w:val="00EC6837"/>
    <w:pPr>
      <w:spacing w:before="40" w:line="220" w:lineRule="atLeast"/>
      <w:ind w:left="567"/>
      <w:jc w:val="both"/>
    </w:pPr>
    <w:rPr>
      <w:sz w:val="20"/>
      <w:szCs w:val="20"/>
      <w:lang w:eastAsia="en-US"/>
    </w:rPr>
  </w:style>
  <w:style w:type="paragraph" w:customStyle="1" w:styleId="LQTableNumber">
    <w:name w:val="LQTableNumber"/>
    <w:basedOn w:val="LQTableCaption"/>
    <w:next w:val="LQTableCaption"/>
    <w:rsid w:val="00EC6837"/>
    <w:pPr>
      <w:spacing w:before="120"/>
    </w:pPr>
  </w:style>
  <w:style w:type="paragraph" w:customStyle="1" w:styleId="LQTableTopText">
    <w:name w:val="LQTableTopText"/>
    <w:basedOn w:val="Normal"/>
    <w:rsid w:val="00EC6837"/>
    <w:pPr>
      <w:spacing w:after="80" w:line="220" w:lineRule="atLeast"/>
      <w:ind w:left="567"/>
      <w:jc w:val="both"/>
    </w:pPr>
    <w:rPr>
      <w:sz w:val="21"/>
      <w:szCs w:val="20"/>
      <w:lang w:eastAsia="en-US"/>
    </w:rPr>
  </w:style>
  <w:style w:type="paragraph" w:customStyle="1" w:styleId="LQTOC1">
    <w:name w:val="LQTOC 1"/>
    <w:basedOn w:val="TOC1"/>
    <w:next w:val="LQTOC2"/>
    <w:autoRedefine/>
    <w:rsid w:val="00EC6837"/>
    <w:pPr>
      <w:ind w:left="567"/>
    </w:pPr>
  </w:style>
  <w:style w:type="paragraph" w:styleId="TOC1">
    <w:name w:val="toc 1"/>
    <w:basedOn w:val="Normal"/>
    <w:next w:val="Normal"/>
    <w:autoRedefine/>
    <w:semiHidden/>
    <w:rsid w:val="00EC6837"/>
    <w:pPr>
      <w:keepNext/>
      <w:tabs>
        <w:tab w:val="right" w:pos="7938"/>
      </w:tabs>
      <w:spacing w:after="40" w:line="220" w:lineRule="atLeast"/>
      <w:jc w:val="center"/>
    </w:pPr>
    <w:rPr>
      <w:noProof/>
      <w:szCs w:val="20"/>
      <w:lang w:eastAsia="en-US"/>
    </w:rPr>
  </w:style>
  <w:style w:type="paragraph" w:customStyle="1" w:styleId="LQTOC10">
    <w:name w:val="LQTOC 10"/>
    <w:basedOn w:val="Normal"/>
    <w:rsid w:val="00EC6837"/>
    <w:pPr>
      <w:keepLines/>
      <w:tabs>
        <w:tab w:val="right" w:pos="1680"/>
        <w:tab w:val="left" w:pos="1800"/>
        <w:tab w:val="left" w:pos="2120"/>
        <w:tab w:val="left" w:pos="2245"/>
        <w:tab w:val="right" w:pos="2364"/>
        <w:tab w:val="left" w:pos="2688"/>
        <w:tab w:val="right" w:pos="8280"/>
      </w:tabs>
      <w:spacing w:after="40"/>
      <w:ind w:left="3255" w:right="720" w:hanging="2688"/>
    </w:pPr>
    <w:rPr>
      <w:sz w:val="21"/>
      <w:szCs w:val="20"/>
      <w:lang w:eastAsia="en-US"/>
    </w:rPr>
  </w:style>
  <w:style w:type="paragraph" w:customStyle="1" w:styleId="LQTOC11">
    <w:name w:val="LQTOC 11"/>
    <w:basedOn w:val="Normal"/>
    <w:rsid w:val="00EC6837"/>
    <w:pPr>
      <w:keepLines/>
      <w:tabs>
        <w:tab w:val="right" w:pos="1680"/>
        <w:tab w:val="left" w:pos="1800"/>
        <w:tab w:val="left" w:pos="2120"/>
        <w:tab w:val="right" w:pos="2245"/>
        <w:tab w:val="left" w:pos="2364"/>
        <w:tab w:val="right" w:pos="8280"/>
      </w:tabs>
      <w:spacing w:after="40"/>
      <w:ind w:left="2120" w:right="720" w:hanging="2120"/>
    </w:pPr>
    <w:rPr>
      <w:sz w:val="21"/>
      <w:szCs w:val="20"/>
      <w:lang w:eastAsia="en-US"/>
    </w:rPr>
  </w:style>
  <w:style w:type="paragraph" w:customStyle="1" w:styleId="LQTOC12">
    <w:name w:val="LQTOC 12"/>
    <w:basedOn w:val="Normal"/>
    <w:next w:val="LQTOC10"/>
    <w:rsid w:val="00EC6837"/>
    <w:pPr>
      <w:keepNext/>
      <w:spacing w:after="240"/>
      <w:ind w:left="567"/>
      <w:jc w:val="center"/>
    </w:pPr>
    <w:rPr>
      <w:szCs w:val="20"/>
      <w:lang w:eastAsia="en-US"/>
    </w:rPr>
  </w:style>
  <w:style w:type="paragraph" w:customStyle="1" w:styleId="LQTOC2">
    <w:name w:val="LQTOC 2"/>
    <w:basedOn w:val="TOC2"/>
    <w:next w:val="LQTOC3"/>
    <w:autoRedefine/>
    <w:rsid w:val="00EC6837"/>
    <w:pPr>
      <w:ind w:left="567"/>
    </w:pPr>
  </w:style>
  <w:style w:type="paragraph" w:styleId="TOC2">
    <w:name w:val="toc 2"/>
    <w:basedOn w:val="Normal"/>
    <w:next w:val="Normal"/>
    <w:autoRedefine/>
    <w:semiHidden/>
    <w:rsid w:val="00EC6837"/>
    <w:pPr>
      <w:keepNext/>
      <w:tabs>
        <w:tab w:val="right" w:pos="7938"/>
      </w:tabs>
      <w:spacing w:after="40" w:line="220" w:lineRule="atLeast"/>
      <w:jc w:val="center"/>
    </w:pPr>
    <w:rPr>
      <w:noProof/>
      <w:sz w:val="22"/>
      <w:szCs w:val="20"/>
      <w:lang w:eastAsia="en-US"/>
    </w:rPr>
  </w:style>
  <w:style w:type="paragraph" w:customStyle="1" w:styleId="LQTOC3">
    <w:name w:val="LQTOC 3"/>
    <w:basedOn w:val="TOC3"/>
    <w:next w:val="LQTOC4"/>
    <w:autoRedefine/>
    <w:rsid w:val="00EC6837"/>
    <w:pPr>
      <w:ind w:left="567"/>
    </w:pPr>
  </w:style>
  <w:style w:type="paragraph" w:styleId="TOC3">
    <w:name w:val="toc 3"/>
    <w:basedOn w:val="Normal"/>
    <w:next w:val="Normal"/>
    <w:autoRedefine/>
    <w:semiHidden/>
    <w:rsid w:val="00EC6837"/>
    <w:pPr>
      <w:keepNext/>
      <w:tabs>
        <w:tab w:val="right" w:pos="7938"/>
      </w:tabs>
      <w:spacing w:after="40" w:line="220" w:lineRule="atLeast"/>
      <w:jc w:val="center"/>
    </w:pPr>
    <w:rPr>
      <w:noProof/>
      <w:sz w:val="20"/>
      <w:szCs w:val="20"/>
      <w:lang w:eastAsia="en-US"/>
    </w:rPr>
  </w:style>
  <w:style w:type="paragraph" w:customStyle="1" w:styleId="LQTOC4">
    <w:name w:val="LQTOC 4"/>
    <w:basedOn w:val="TOC4"/>
    <w:next w:val="LQTOC5"/>
    <w:rsid w:val="00EC6837"/>
    <w:pPr>
      <w:ind w:left="567"/>
    </w:pPr>
  </w:style>
  <w:style w:type="paragraph" w:styleId="TOC4">
    <w:name w:val="toc 4"/>
    <w:basedOn w:val="Normal"/>
    <w:next w:val="Normal"/>
    <w:autoRedefine/>
    <w:semiHidden/>
    <w:rsid w:val="00EC6837"/>
    <w:pPr>
      <w:keepNext/>
      <w:tabs>
        <w:tab w:val="right" w:pos="7938"/>
      </w:tabs>
      <w:spacing w:after="40" w:line="220" w:lineRule="atLeast"/>
      <w:jc w:val="center"/>
    </w:pPr>
    <w:rPr>
      <w:noProof/>
      <w:sz w:val="18"/>
      <w:szCs w:val="20"/>
      <w:lang w:eastAsia="en-US"/>
    </w:rPr>
  </w:style>
  <w:style w:type="paragraph" w:customStyle="1" w:styleId="LQTOC5">
    <w:name w:val="LQTOC 5"/>
    <w:basedOn w:val="TOC5"/>
    <w:next w:val="LQTOC6"/>
    <w:autoRedefine/>
    <w:rsid w:val="00EC6837"/>
    <w:pPr>
      <w:ind w:left="567"/>
    </w:pPr>
  </w:style>
  <w:style w:type="paragraph" w:styleId="TOC5">
    <w:name w:val="toc 5"/>
    <w:basedOn w:val="Normal"/>
    <w:next w:val="Normal"/>
    <w:autoRedefine/>
    <w:semiHidden/>
    <w:rsid w:val="00EC6837"/>
    <w:pPr>
      <w:keepNext/>
      <w:tabs>
        <w:tab w:val="right" w:pos="7938"/>
      </w:tabs>
      <w:spacing w:after="40" w:line="220" w:lineRule="atLeast"/>
      <w:jc w:val="center"/>
    </w:pPr>
    <w:rPr>
      <w:noProof/>
      <w:sz w:val="18"/>
      <w:szCs w:val="20"/>
      <w:lang w:eastAsia="en-US"/>
    </w:rPr>
  </w:style>
  <w:style w:type="paragraph" w:customStyle="1" w:styleId="LQTOC6">
    <w:name w:val="LQTOC 6"/>
    <w:basedOn w:val="TOC6"/>
    <w:next w:val="LQTOC9"/>
    <w:autoRedefine/>
    <w:rsid w:val="00EC6837"/>
    <w:pPr>
      <w:ind w:left="567"/>
    </w:pPr>
    <w:rPr>
      <w:i w:val="0"/>
    </w:rPr>
  </w:style>
  <w:style w:type="paragraph" w:styleId="TOC6">
    <w:name w:val="toc 6"/>
    <w:basedOn w:val="Normal"/>
    <w:next w:val="Normal"/>
    <w:autoRedefine/>
    <w:semiHidden/>
    <w:rsid w:val="00EC6837"/>
    <w:pPr>
      <w:keepNext/>
      <w:tabs>
        <w:tab w:val="right" w:pos="7938"/>
      </w:tabs>
      <w:spacing w:after="40" w:line="220" w:lineRule="atLeast"/>
      <w:jc w:val="center"/>
    </w:pPr>
    <w:rPr>
      <w:i/>
      <w:noProof/>
      <w:sz w:val="20"/>
      <w:szCs w:val="20"/>
      <w:lang w:eastAsia="en-US"/>
    </w:rPr>
  </w:style>
  <w:style w:type="paragraph" w:customStyle="1" w:styleId="LQTOC9">
    <w:name w:val="LQTOC 9"/>
    <w:basedOn w:val="TOC9"/>
    <w:rsid w:val="00EC6837"/>
    <w:pPr>
      <w:tabs>
        <w:tab w:val="left" w:pos="1145"/>
      </w:tabs>
      <w:ind w:left="1145" w:hanging="578"/>
    </w:pPr>
  </w:style>
  <w:style w:type="paragraph" w:customStyle="1" w:styleId="LQTOC9Indent">
    <w:name w:val="LQTOC 9 Indent"/>
    <w:basedOn w:val="Normal"/>
    <w:rsid w:val="00EC6837"/>
    <w:pPr>
      <w:keepLines/>
      <w:tabs>
        <w:tab w:val="left" w:pos="1559"/>
        <w:tab w:val="right" w:pos="8277"/>
      </w:tabs>
      <w:spacing w:after="40"/>
      <w:ind w:left="1559" w:right="720" w:hanging="992"/>
      <w:jc w:val="both"/>
    </w:pPr>
    <w:rPr>
      <w:sz w:val="21"/>
      <w:szCs w:val="20"/>
      <w:lang w:eastAsia="en-US"/>
    </w:rPr>
  </w:style>
  <w:style w:type="paragraph" w:customStyle="1" w:styleId="Made">
    <w:name w:val="Made"/>
    <w:basedOn w:val="Normal"/>
    <w:next w:val="Laid"/>
    <w:link w:val="MadeChar"/>
    <w:rsid w:val="00EC6837"/>
    <w:pPr>
      <w:tabs>
        <w:tab w:val="left" w:pos="2438"/>
        <w:tab w:val="left" w:pos="2835"/>
        <w:tab w:val="left" w:pos="3232"/>
        <w:tab w:val="left" w:pos="3629"/>
        <w:tab w:val="right" w:pos="6804"/>
      </w:tabs>
      <w:spacing w:after="160" w:line="220" w:lineRule="atLeast"/>
      <w:ind w:left="1541" w:right="1541"/>
      <w:jc w:val="both"/>
    </w:pPr>
    <w:rPr>
      <w:i/>
      <w:sz w:val="21"/>
      <w:szCs w:val="20"/>
      <w:lang w:eastAsia="en-US"/>
    </w:rPr>
  </w:style>
  <w:style w:type="paragraph" w:customStyle="1" w:styleId="N1">
    <w:name w:val="N1"/>
    <w:basedOn w:val="Normal"/>
    <w:rsid w:val="00EC6837"/>
    <w:pPr>
      <w:numPr>
        <w:numId w:val="1"/>
      </w:numPr>
      <w:spacing w:before="160" w:line="220" w:lineRule="atLeast"/>
      <w:jc w:val="both"/>
    </w:pPr>
    <w:rPr>
      <w:sz w:val="21"/>
      <w:szCs w:val="20"/>
      <w:lang w:eastAsia="en-US"/>
    </w:rPr>
  </w:style>
  <w:style w:type="paragraph" w:customStyle="1" w:styleId="N1legal">
    <w:name w:val="N1legal"/>
    <w:basedOn w:val="Normal"/>
    <w:rsid w:val="00EC6837"/>
    <w:pPr>
      <w:spacing w:before="160" w:line="220" w:lineRule="atLeast"/>
      <w:ind w:firstLine="170"/>
      <w:jc w:val="both"/>
    </w:pPr>
    <w:rPr>
      <w:sz w:val="21"/>
      <w:szCs w:val="20"/>
      <w:lang w:eastAsia="en-US"/>
    </w:rPr>
  </w:style>
  <w:style w:type="paragraph" w:customStyle="1" w:styleId="N2">
    <w:name w:val="N2"/>
    <w:basedOn w:val="N1"/>
    <w:rsid w:val="00EC6837"/>
    <w:pPr>
      <w:numPr>
        <w:ilvl w:val="1"/>
      </w:numPr>
      <w:spacing w:before="80"/>
    </w:pPr>
  </w:style>
  <w:style w:type="paragraph" w:customStyle="1" w:styleId="N3">
    <w:name w:val="N3"/>
    <w:basedOn w:val="N2"/>
    <w:rsid w:val="00EC6837"/>
    <w:pPr>
      <w:numPr>
        <w:ilvl w:val="2"/>
      </w:numPr>
    </w:pPr>
  </w:style>
  <w:style w:type="paragraph" w:customStyle="1" w:styleId="N3-N4">
    <w:name w:val="N3-N4"/>
    <w:basedOn w:val="N3"/>
    <w:next w:val="N4"/>
    <w:rsid w:val="00EC6837"/>
    <w:pPr>
      <w:numPr>
        <w:ilvl w:val="0"/>
        <w:numId w:val="0"/>
      </w:numPr>
      <w:tabs>
        <w:tab w:val="right" w:pos="1020"/>
        <w:tab w:val="left" w:pos="1134"/>
      </w:tabs>
      <w:ind w:left="1134" w:hanging="794"/>
    </w:pPr>
  </w:style>
  <w:style w:type="paragraph" w:customStyle="1" w:styleId="N4">
    <w:name w:val="N4"/>
    <w:basedOn w:val="N3"/>
    <w:rsid w:val="00EC6837"/>
    <w:pPr>
      <w:numPr>
        <w:ilvl w:val="3"/>
      </w:numPr>
    </w:pPr>
  </w:style>
  <w:style w:type="paragraph" w:customStyle="1" w:styleId="N4-N5">
    <w:name w:val="N4-N5"/>
    <w:basedOn w:val="N4"/>
    <w:next w:val="N5"/>
    <w:rsid w:val="00EC6837"/>
    <w:pPr>
      <w:numPr>
        <w:ilvl w:val="0"/>
        <w:numId w:val="0"/>
      </w:numPr>
      <w:tabs>
        <w:tab w:val="right" w:pos="1021"/>
        <w:tab w:val="left" w:pos="1134"/>
        <w:tab w:val="left" w:pos="1701"/>
      </w:tabs>
      <w:ind w:left="1701" w:hanging="1701"/>
    </w:pPr>
  </w:style>
  <w:style w:type="paragraph" w:customStyle="1" w:styleId="N5">
    <w:name w:val="N5"/>
    <w:basedOn w:val="N4"/>
    <w:rsid w:val="00EC6837"/>
    <w:pPr>
      <w:numPr>
        <w:ilvl w:val="4"/>
      </w:numPr>
    </w:pPr>
  </w:style>
  <w:style w:type="paragraph" w:customStyle="1" w:styleId="Negative">
    <w:name w:val="Negative"/>
    <w:basedOn w:val="Normal"/>
    <w:next w:val="linespace"/>
    <w:rsid w:val="00EC6837"/>
    <w:pPr>
      <w:tabs>
        <w:tab w:val="left" w:pos="3232"/>
        <w:tab w:val="left" w:pos="3629"/>
        <w:tab w:val="right" w:pos="6804"/>
      </w:tabs>
      <w:spacing w:before="160" w:after="160" w:line="220" w:lineRule="atLeast"/>
      <w:ind w:left="1712" w:right="1542" w:hanging="170"/>
    </w:pPr>
    <w:rPr>
      <w:i/>
      <w:sz w:val="21"/>
      <w:szCs w:val="20"/>
      <w:lang w:eastAsia="en-US"/>
    </w:rPr>
  </w:style>
  <w:style w:type="paragraph" w:customStyle="1" w:styleId="NLQDefPara">
    <w:name w:val="NLQ Def Para"/>
    <w:basedOn w:val="LQDefPara"/>
    <w:rsid w:val="00EC6837"/>
    <w:pPr>
      <w:ind w:left="1474"/>
    </w:pPr>
  </w:style>
  <w:style w:type="paragraph" w:customStyle="1" w:styleId="NLQDisplayItem">
    <w:name w:val="NLQDisplayItem"/>
    <w:basedOn w:val="LQDisplayItem"/>
    <w:rsid w:val="00EC6837"/>
    <w:pPr>
      <w:ind w:left="1134"/>
    </w:pPr>
  </w:style>
  <w:style w:type="paragraph" w:customStyle="1" w:styleId="NLQH1">
    <w:name w:val="NLQH1"/>
    <w:basedOn w:val="LQH1"/>
    <w:next w:val="NLQN1"/>
    <w:rsid w:val="00EC6837"/>
    <w:pPr>
      <w:ind w:left="1134"/>
    </w:pPr>
  </w:style>
  <w:style w:type="paragraph" w:customStyle="1" w:styleId="NLQH2">
    <w:name w:val="NLQH2"/>
    <w:basedOn w:val="LQH2"/>
    <w:next w:val="NLQN2"/>
    <w:rsid w:val="00EC6837"/>
    <w:pPr>
      <w:ind w:left="1304"/>
    </w:pPr>
  </w:style>
  <w:style w:type="paragraph" w:customStyle="1" w:styleId="NLQH3">
    <w:name w:val="NLQH3"/>
    <w:basedOn w:val="LQH3"/>
    <w:next w:val="NLQN3"/>
    <w:rsid w:val="00EC6837"/>
    <w:pPr>
      <w:ind w:left="1474"/>
    </w:pPr>
  </w:style>
  <w:style w:type="paragraph" w:customStyle="1" w:styleId="NLQList1">
    <w:name w:val="NLQList1"/>
    <w:basedOn w:val="LQList1"/>
    <w:rsid w:val="00EC6837"/>
    <w:pPr>
      <w:ind w:left="1871"/>
    </w:pPr>
  </w:style>
  <w:style w:type="paragraph" w:customStyle="1" w:styleId="NLQList1Cont">
    <w:name w:val="NLQList1 Cont"/>
    <w:basedOn w:val="LQList1Cont"/>
    <w:rsid w:val="00EC6837"/>
    <w:pPr>
      <w:ind w:left="1871"/>
    </w:pPr>
  </w:style>
  <w:style w:type="paragraph" w:customStyle="1" w:styleId="NLQN1">
    <w:name w:val="NLQN1"/>
    <w:basedOn w:val="LQN1"/>
    <w:rsid w:val="00EC6837"/>
    <w:pPr>
      <w:ind w:left="1134"/>
    </w:pPr>
  </w:style>
  <w:style w:type="paragraph" w:customStyle="1" w:styleId="NLQN2">
    <w:name w:val="NLQN2"/>
    <w:basedOn w:val="LQN2"/>
    <w:rsid w:val="00EC6837"/>
    <w:pPr>
      <w:ind w:left="1134"/>
    </w:pPr>
  </w:style>
  <w:style w:type="paragraph" w:customStyle="1" w:styleId="NLQN3">
    <w:name w:val="NLQN3"/>
    <w:basedOn w:val="LQN3"/>
    <w:rsid w:val="00EC6837"/>
    <w:pPr>
      <w:ind w:left="1871"/>
    </w:pPr>
  </w:style>
  <w:style w:type="paragraph" w:customStyle="1" w:styleId="NLQN3-N4">
    <w:name w:val="NLQN3-N4"/>
    <w:basedOn w:val="NLQN3"/>
    <w:next w:val="NLQN4"/>
    <w:rsid w:val="00EC6837"/>
    <w:pPr>
      <w:tabs>
        <w:tab w:val="clear" w:pos="1304"/>
        <w:tab w:val="right" w:pos="2155"/>
        <w:tab w:val="left" w:pos="2268"/>
      </w:tabs>
      <w:ind w:left="2268" w:hanging="794"/>
    </w:pPr>
  </w:style>
  <w:style w:type="paragraph" w:customStyle="1" w:styleId="NLQN4">
    <w:name w:val="NLQN4"/>
    <w:basedOn w:val="LQN4"/>
    <w:rsid w:val="00EC6837"/>
    <w:pPr>
      <w:tabs>
        <w:tab w:val="clear" w:pos="1588"/>
        <w:tab w:val="clear" w:pos="1701"/>
        <w:tab w:val="right" w:pos="2155"/>
        <w:tab w:val="left" w:pos="2268"/>
      </w:tabs>
      <w:ind w:left="2268"/>
    </w:pPr>
  </w:style>
  <w:style w:type="paragraph" w:customStyle="1" w:styleId="NLQN4-N5">
    <w:name w:val="NLQN4-N5"/>
    <w:basedOn w:val="LQN4-N5"/>
    <w:next w:val="NLQN5"/>
    <w:rsid w:val="00EC6837"/>
    <w:pPr>
      <w:tabs>
        <w:tab w:val="clear" w:pos="1588"/>
        <w:tab w:val="clear" w:pos="1701"/>
        <w:tab w:val="right" w:pos="2155"/>
        <w:tab w:val="left" w:pos="2835"/>
      </w:tabs>
      <w:ind w:left="2835" w:hanging="2835"/>
    </w:pPr>
  </w:style>
  <w:style w:type="paragraph" w:customStyle="1" w:styleId="NLQN5">
    <w:name w:val="NLQN5"/>
    <w:basedOn w:val="LQN5"/>
    <w:rsid w:val="00EC6837"/>
    <w:pPr>
      <w:ind w:left="2835"/>
    </w:pPr>
  </w:style>
  <w:style w:type="paragraph" w:customStyle="1" w:styleId="NLQpart">
    <w:name w:val="NLQpart"/>
    <w:basedOn w:val="LQpart"/>
    <w:next w:val="NLQpartHead"/>
    <w:rsid w:val="00EC6837"/>
    <w:pPr>
      <w:tabs>
        <w:tab w:val="clear" w:pos="4451"/>
        <w:tab w:val="center" w:pos="4734"/>
      </w:tabs>
      <w:ind w:left="1134"/>
    </w:pPr>
  </w:style>
  <w:style w:type="paragraph" w:customStyle="1" w:styleId="NLQpartHead">
    <w:name w:val="NLQpartHead"/>
    <w:basedOn w:val="LQpartHead"/>
    <w:next w:val="NLQT1"/>
    <w:rsid w:val="00EC6837"/>
    <w:pPr>
      <w:ind w:left="1134"/>
    </w:pPr>
  </w:style>
  <w:style w:type="paragraph" w:customStyle="1" w:styleId="NLQschedule">
    <w:name w:val="NLQschedule"/>
    <w:basedOn w:val="LQschedule"/>
    <w:next w:val="NLQscheduleHead"/>
    <w:rsid w:val="00EC6837"/>
    <w:pPr>
      <w:tabs>
        <w:tab w:val="clear" w:pos="4451"/>
        <w:tab w:val="center" w:pos="4734"/>
      </w:tabs>
      <w:ind w:left="1134"/>
    </w:pPr>
  </w:style>
  <w:style w:type="paragraph" w:customStyle="1" w:styleId="NLQscheduleHead">
    <w:name w:val="NLQscheduleHead"/>
    <w:basedOn w:val="LQscheduleHead"/>
    <w:next w:val="NLQT1"/>
    <w:rsid w:val="00EC6837"/>
    <w:pPr>
      <w:ind w:left="1134"/>
    </w:pPr>
  </w:style>
  <w:style w:type="paragraph" w:customStyle="1" w:styleId="NLQschedules">
    <w:name w:val="NLQschedules"/>
    <w:basedOn w:val="Normal"/>
    <w:rsid w:val="00EC6837"/>
    <w:pPr>
      <w:keepNext/>
      <w:spacing w:before="480" w:after="480"/>
      <w:ind w:left="1134"/>
      <w:jc w:val="center"/>
    </w:pPr>
    <w:rPr>
      <w:sz w:val="30"/>
      <w:szCs w:val="20"/>
      <w:lang w:eastAsia="en-US"/>
    </w:rPr>
  </w:style>
  <w:style w:type="paragraph" w:customStyle="1" w:styleId="NLQsection">
    <w:name w:val="NLQsection"/>
    <w:basedOn w:val="LQsection"/>
    <w:next w:val="NLQsectionHead"/>
    <w:rsid w:val="00EC6837"/>
    <w:pPr>
      <w:tabs>
        <w:tab w:val="clear" w:pos="4451"/>
        <w:tab w:val="center" w:pos="4734"/>
      </w:tabs>
      <w:ind w:left="1134"/>
    </w:pPr>
  </w:style>
  <w:style w:type="paragraph" w:customStyle="1" w:styleId="NLQsectionHead">
    <w:name w:val="NLQsectionHead"/>
    <w:basedOn w:val="LQsectionHead"/>
    <w:next w:val="NLQT1"/>
    <w:rsid w:val="00EC6837"/>
    <w:pPr>
      <w:ind w:left="1134"/>
    </w:pPr>
  </w:style>
  <w:style w:type="paragraph" w:customStyle="1" w:styleId="NLQSublist1">
    <w:name w:val="NLQSublist1"/>
    <w:basedOn w:val="LQSublist1"/>
    <w:rsid w:val="00EC6837"/>
    <w:pPr>
      <w:ind w:left="2308"/>
    </w:pPr>
  </w:style>
  <w:style w:type="paragraph" w:customStyle="1" w:styleId="NLQSublist1Cont">
    <w:name w:val="NLQSublist1 Cont"/>
    <w:basedOn w:val="LQSublist1Cont"/>
    <w:rsid w:val="00EC6837"/>
    <w:pPr>
      <w:ind w:left="2308"/>
    </w:pPr>
  </w:style>
  <w:style w:type="paragraph" w:customStyle="1" w:styleId="NLQsubPart">
    <w:name w:val="NLQsubPart"/>
    <w:basedOn w:val="LQsubPart"/>
    <w:next w:val="NLQsubPartHead"/>
    <w:rsid w:val="00EC6837"/>
    <w:pPr>
      <w:tabs>
        <w:tab w:val="clear" w:pos="4451"/>
        <w:tab w:val="center" w:pos="4734"/>
      </w:tabs>
      <w:ind w:left="1134"/>
    </w:pPr>
  </w:style>
  <w:style w:type="paragraph" w:customStyle="1" w:styleId="NLQsubPartHead">
    <w:name w:val="NLQsubPartHead"/>
    <w:basedOn w:val="LQsubPartHead"/>
    <w:next w:val="NLQT1"/>
    <w:rsid w:val="00EC6837"/>
    <w:pPr>
      <w:ind w:left="1134"/>
    </w:pPr>
  </w:style>
  <w:style w:type="paragraph" w:customStyle="1" w:styleId="NLQsubSection">
    <w:name w:val="NLQsubSection"/>
    <w:basedOn w:val="LQsubSection"/>
    <w:next w:val="NLQsubSectionHead"/>
    <w:rsid w:val="00EC6837"/>
    <w:pPr>
      <w:tabs>
        <w:tab w:val="clear" w:pos="4451"/>
        <w:tab w:val="center" w:pos="4734"/>
      </w:tabs>
      <w:ind w:left="1134"/>
    </w:pPr>
  </w:style>
  <w:style w:type="paragraph" w:customStyle="1" w:styleId="NLQsubSectionHead">
    <w:name w:val="NLQsubSectionHead"/>
    <w:basedOn w:val="LQsubSectionHead"/>
    <w:next w:val="NLQT1"/>
    <w:rsid w:val="00EC6837"/>
    <w:pPr>
      <w:ind w:left="1134"/>
    </w:pPr>
  </w:style>
  <w:style w:type="paragraph" w:customStyle="1" w:styleId="NLQT1">
    <w:name w:val="NLQT1"/>
    <w:basedOn w:val="LQT1"/>
    <w:rsid w:val="00EC6837"/>
    <w:pPr>
      <w:ind w:left="1134"/>
    </w:pPr>
  </w:style>
  <w:style w:type="paragraph" w:customStyle="1" w:styleId="NLQT1Indent">
    <w:name w:val="NLQT1 Indent"/>
    <w:basedOn w:val="LQT1Indent"/>
    <w:rsid w:val="00EC6837"/>
    <w:pPr>
      <w:ind w:left="1134"/>
    </w:pPr>
  </w:style>
  <w:style w:type="paragraph" w:customStyle="1" w:styleId="NLQT2">
    <w:name w:val="NLQT2"/>
    <w:basedOn w:val="LQT2"/>
    <w:rsid w:val="00EC6837"/>
    <w:pPr>
      <w:ind w:left="1134"/>
    </w:pPr>
  </w:style>
  <w:style w:type="paragraph" w:customStyle="1" w:styleId="NLQT3">
    <w:name w:val="NLQT3"/>
    <w:basedOn w:val="LQT3"/>
    <w:rsid w:val="00EC6837"/>
    <w:pPr>
      <w:ind w:left="1871"/>
    </w:pPr>
  </w:style>
  <w:style w:type="paragraph" w:customStyle="1" w:styleId="NLQT4">
    <w:name w:val="NLQT4"/>
    <w:basedOn w:val="LQT4"/>
    <w:rsid w:val="00EC6837"/>
    <w:pPr>
      <w:ind w:left="2268"/>
    </w:pPr>
  </w:style>
  <w:style w:type="paragraph" w:customStyle="1" w:styleId="NLQT5">
    <w:name w:val="NLQT5"/>
    <w:basedOn w:val="LQT5"/>
    <w:rsid w:val="00EC6837"/>
    <w:pPr>
      <w:ind w:left="2835"/>
    </w:pPr>
  </w:style>
  <w:style w:type="paragraph" w:customStyle="1" w:styleId="NLQTableCaption">
    <w:name w:val="NLQTableCaption"/>
    <w:basedOn w:val="LQTableCaption"/>
    <w:next w:val="NLQTableTopText"/>
    <w:rsid w:val="00EC6837"/>
    <w:pPr>
      <w:ind w:left="1134"/>
    </w:pPr>
  </w:style>
  <w:style w:type="paragraph" w:customStyle="1" w:styleId="NLQTableFoot">
    <w:name w:val="NLQTableFoot"/>
    <w:basedOn w:val="LQTableFoot"/>
    <w:rsid w:val="00EC6837"/>
    <w:pPr>
      <w:ind w:left="1134"/>
    </w:pPr>
  </w:style>
  <w:style w:type="paragraph" w:customStyle="1" w:styleId="NLQTableNumber">
    <w:name w:val="NLQTableNumber"/>
    <w:basedOn w:val="LQTableNumber"/>
    <w:rsid w:val="00EC6837"/>
    <w:pPr>
      <w:ind w:left="1134"/>
    </w:pPr>
  </w:style>
  <w:style w:type="paragraph" w:customStyle="1" w:styleId="NLQTableTopText">
    <w:name w:val="NLQTableTopText"/>
    <w:basedOn w:val="LQTableTopText"/>
    <w:rsid w:val="00EC6837"/>
    <w:pPr>
      <w:ind w:left="1134"/>
    </w:pPr>
  </w:style>
  <w:style w:type="paragraph" w:customStyle="1" w:styleId="Number">
    <w:name w:val="Number"/>
    <w:basedOn w:val="Normal"/>
    <w:next w:val="subject"/>
    <w:rsid w:val="00EC6837"/>
    <w:pPr>
      <w:spacing w:after="320"/>
      <w:jc w:val="center"/>
    </w:pPr>
    <w:rPr>
      <w:b/>
      <w:sz w:val="32"/>
      <w:szCs w:val="20"/>
      <w:lang w:eastAsia="en-US"/>
    </w:rPr>
  </w:style>
  <w:style w:type="character" w:styleId="PageNumber">
    <w:name w:val="page number"/>
    <w:basedOn w:val="DefaultParagraphFont"/>
    <w:rsid w:val="00EC6837"/>
  </w:style>
  <w:style w:type="paragraph" w:customStyle="1" w:styleId="Part">
    <w:name w:val="Part"/>
    <w:basedOn w:val="Normal"/>
    <w:next w:val="PartHead"/>
    <w:rsid w:val="00EC6837"/>
    <w:pPr>
      <w:keepNext/>
      <w:tabs>
        <w:tab w:val="center" w:pos="4167"/>
        <w:tab w:val="right" w:pos="8335"/>
      </w:tabs>
      <w:spacing w:before="480"/>
      <w:jc w:val="center"/>
    </w:pPr>
    <w:rPr>
      <w:sz w:val="28"/>
      <w:szCs w:val="20"/>
      <w:lang w:eastAsia="en-US"/>
    </w:rPr>
  </w:style>
  <w:style w:type="paragraph" w:customStyle="1" w:styleId="PartHead">
    <w:name w:val="PartHead"/>
    <w:basedOn w:val="Part"/>
    <w:next w:val="T1"/>
    <w:rsid w:val="00EC6837"/>
    <w:pPr>
      <w:spacing w:before="120"/>
    </w:pPr>
    <w:rPr>
      <w:sz w:val="24"/>
    </w:rPr>
  </w:style>
  <w:style w:type="paragraph" w:customStyle="1" w:styleId="Pre">
    <w:name w:val="Pre"/>
    <w:basedOn w:val="Normal"/>
    <w:rsid w:val="00EC6837"/>
    <w:pPr>
      <w:spacing w:before="360" w:line="220" w:lineRule="atLeast"/>
      <w:jc w:val="both"/>
    </w:pPr>
    <w:rPr>
      <w:sz w:val="21"/>
      <w:szCs w:val="20"/>
      <w:lang w:eastAsia="en-US"/>
    </w:rPr>
  </w:style>
  <w:style w:type="paragraph" w:customStyle="1" w:styleId="QualHead">
    <w:name w:val="QualHead"/>
    <w:basedOn w:val="Normal"/>
    <w:rsid w:val="00EC6837"/>
    <w:pPr>
      <w:spacing w:line="220" w:lineRule="atLeast"/>
      <w:jc w:val="center"/>
    </w:pPr>
    <w:rPr>
      <w:sz w:val="21"/>
      <w:szCs w:val="20"/>
      <w:lang w:eastAsia="en-US"/>
    </w:rPr>
  </w:style>
  <w:style w:type="character" w:customStyle="1" w:styleId="Ref">
    <w:name w:val="Ref"/>
    <w:rsid w:val="00EC6837"/>
    <w:rPr>
      <w:sz w:val="21"/>
    </w:rPr>
  </w:style>
  <w:style w:type="paragraph" w:customStyle="1" w:styleId="Res">
    <w:name w:val="Res"/>
    <w:basedOn w:val="Pre"/>
    <w:next w:val="Pre"/>
    <w:rsid w:val="00EC6837"/>
    <w:rPr>
      <w:b/>
    </w:rPr>
  </w:style>
  <w:style w:type="paragraph" w:customStyle="1" w:styleId="Royal">
    <w:name w:val="Royal"/>
    <w:basedOn w:val="Normal"/>
    <w:next w:val="Pre"/>
    <w:rsid w:val="00EC6837"/>
    <w:pPr>
      <w:spacing w:after="220" w:line="220" w:lineRule="atLeast"/>
      <w:jc w:val="center"/>
    </w:pPr>
    <w:rPr>
      <w:sz w:val="21"/>
      <w:szCs w:val="20"/>
      <w:lang w:eastAsia="en-US"/>
    </w:rPr>
  </w:style>
  <w:style w:type="paragraph" w:customStyle="1" w:styleId="Schedule">
    <w:name w:val="Schedule"/>
    <w:basedOn w:val="Normal"/>
    <w:next w:val="ScheduleHead"/>
    <w:rsid w:val="00EC6837"/>
    <w:pPr>
      <w:keepNext/>
      <w:tabs>
        <w:tab w:val="center" w:pos="4167"/>
        <w:tab w:val="right" w:pos="8335"/>
      </w:tabs>
      <w:spacing w:before="480" w:after="120"/>
      <w:jc w:val="center"/>
    </w:pPr>
    <w:rPr>
      <w:sz w:val="30"/>
      <w:szCs w:val="20"/>
      <w:lang w:eastAsia="en-US"/>
    </w:rPr>
  </w:style>
  <w:style w:type="paragraph" w:customStyle="1" w:styleId="ScheduleHead">
    <w:name w:val="ScheduleHead"/>
    <w:basedOn w:val="Schedule"/>
    <w:next w:val="T1"/>
    <w:rsid w:val="00EC6837"/>
    <w:pPr>
      <w:spacing w:before="120" w:after="100"/>
    </w:pPr>
    <w:rPr>
      <w:sz w:val="28"/>
    </w:rPr>
  </w:style>
  <w:style w:type="paragraph" w:customStyle="1" w:styleId="Schedules">
    <w:name w:val="Schedules"/>
    <w:basedOn w:val="Normal"/>
    <w:rsid w:val="00EC6837"/>
    <w:pPr>
      <w:keepNext/>
      <w:spacing w:before="480" w:after="480"/>
      <w:jc w:val="center"/>
    </w:pPr>
    <w:rPr>
      <w:sz w:val="30"/>
      <w:szCs w:val="20"/>
      <w:lang w:eastAsia="en-US"/>
    </w:rPr>
  </w:style>
  <w:style w:type="paragraph" w:customStyle="1" w:styleId="Section">
    <w:name w:val="Section"/>
    <w:basedOn w:val="Normal"/>
    <w:next w:val="SectionHead"/>
    <w:rsid w:val="00EC6837"/>
    <w:pPr>
      <w:keepNext/>
      <w:tabs>
        <w:tab w:val="center" w:pos="4167"/>
        <w:tab w:val="right" w:pos="8335"/>
      </w:tabs>
      <w:spacing w:before="80"/>
      <w:jc w:val="center"/>
    </w:pPr>
    <w:rPr>
      <w:sz w:val="20"/>
      <w:szCs w:val="20"/>
      <w:lang w:eastAsia="en-US"/>
    </w:rPr>
  </w:style>
  <w:style w:type="paragraph" w:customStyle="1" w:styleId="SectionHead">
    <w:name w:val="SectionHead"/>
    <w:basedOn w:val="Normal"/>
    <w:next w:val="T1"/>
    <w:rsid w:val="00EC6837"/>
    <w:pPr>
      <w:keepNext/>
      <w:spacing w:before="80" w:line="220" w:lineRule="atLeast"/>
      <w:jc w:val="center"/>
    </w:pPr>
    <w:rPr>
      <w:i/>
      <w:sz w:val="21"/>
      <w:szCs w:val="20"/>
      <w:lang w:eastAsia="en-US"/>
    </w:rPr>
  </w:style>
  <w:style w:type="character" w:customStyle="1" w:styleId="SigAdd">
    <w:name w:val="Sig_Add"/>
    <w:basedOn w:val="DefaultParagraphFont"/>
    <w:rsid w:val="00EC6837"/>
  </w:style>
  <w:style w:type="character" w:customStyle="1" w:styleId="SigDate">
    <w:name w:val="Sig_Date"/>
    <w:basedOn w:val="DefaultParagraphFont"/>
    <w:rsid w:val="00EC6837"/>
  </w:style>
  <w:style w:type="character" w:customStyle="1" w:styleId="Sigsignatory">
    <w:name w:val="Sig_signatory"/>
    <w:basedOn w:val="DefaultParagraphFont"/>
    <w:rsid w:val="00EC6837"/>
  </w:style>
  <w:style w:type="character" w:customStyle="1" w:styleId="SigSignee">
    <w:name w:val="Sig_Signee"/>
    <w:rsid w:val="00EC6837"/>
    <w:rPr>
      <w:i/>
    </w:rPr>
  </w:style>
  <w:style w:type="character" w:customStyle="1" w:styleId="Sigtitle">
    <w:name w:val="Sig_title"/>
    <w:basedOn w:val="DefaultParagraphFont"/>
    <w:rsid w:val="00EC6837"/>
  </w:style>
  <w:style w:type="paragraph" w:customStyle="1" w:styleId="SigBlock">
    <w:name w:val="SigBlock"/>
    <w:basedOn w:val="Normal"/>
    <w:rsid w:val="00EC6837"/>
    <w:pPr>
      <w:keepLines/>
      <w:tabs>
        <w:tab w:val="right" w:pos="8280"/>
      </w:tabs>
      <w:spacing w:line="220" w:lineRule="atLeast"/>
    </w:pPr>
    <w:rPr>
      <w:sz w:val="21"/>
      <w:szCs w:val="20"/>
      <w:lang w:eastAsia="en-US"/>
    </w:rPr>
  </w:style>
  <w:style w:type="paragraph" w:styleId="Signature">
    <w:name w:val="Signature"/>
    <w:basedOn w:val="Normal"/>
    <w:rsid w:val="00EC6837"/>
    <w:pPr>
      <w:spacing w:line="220" w:lineRule="atLeast"/>
      <w:ind w:left="4320"/>
      <w:jc w:val="both"/>
    </w:pPr>
    <w:rPr>
      <w:sz w:val="21"/>
      <w:szCs w:val="20"/>
      <w:lang w:eastAsia="en-US"/>
    </w:rPr>
  </w:style>
  <w:style w:type="paragraph" w:customStyle="1" w:styleId="StraddleHeader">
    <w:name w:val="StraddleHeader"/>
    <w:basedOn w:val="Normal"/>
    <w:rsid w:val="00EC6837"/>
    <w:pPr>
      <w:spacing w:before="40" w:line="220" w:lineRule="atLeast"/>
    </w:pPr>
    <w:rPr>
      <w:b/>
      <w:sz w:val="21"/>
      <w:szCs w:val="20"/>
      <w:lang w:eastAsia="en-US"/>
    </w:rPr>
  </w:style>
  <w:style w:type="paragraph" w:customStyle="1" w:styleId="subject">
    <w:name w:val="subject"/>
    <w:basedOn w:val="Normal"/>
    <w:next w:val="Subsub"/>
    <w:rsid w:val="00EC6837"/>
    <w:pPr>
      <w:spacing w:after="320"/>
      <w:jc w:val="center"/>
    </w:pPr>
    <w:rPr>
      <w:b/>
      <w:caps/>
      <w:sz w:val="32"/>
      <w:szCs w:val="20"/>
      <w:lang w:eastAsia="en-US"/>
    </w:rPr>
  </w:style>
  <w:style w:type="paragraph" w:customStyle="1" w:styleId="Sublist1">
    <w:name w:val="Sublist1"/>
    <w:basedOn w:val="List1"/>
    <w:rsid w:val="00EC6837"/>
    <w:pPr>
      <w:ind w:left="1134"/>
    </w:pPr>
  </w:style>
  <w:style w:type="paragraph" w:customStyle="1" w:styleId="Sublist1Cont">
    <w:name w:val="Sublist1 Cont"/>
    <w:basedOn w:val="Sublist1"/>
    <w:rsid w:val="00EC6837"/>
    <w:pPr>
      <w:ind w:firstLine="0"/>
    </w:pPr>
  </w:style>
  <w:style w:type="paragraph" w:customStyle="1" w:styleId="SubPart">
    <w:name w:val="SubPart"/>
    <w:basedOn w:val="PartHead"/>
    <w:next w:val="SubPartHead"/>
    <w:rsid w:val="00EC6837"/>
    <w:rPr>
      <w:sz w:val="22"/>
    </w:rPr>
  </w:style>
  <w:style w:type="paragraph" w:customStyle="1" w:styleId="SubPartHead">
    <w:name w:val="SubPartHead"/>
    <w:basedOn w:val="SubPart"/>
    <w:next w:val="T1"/>
    <w:rsid w:val="00EC6837"/>
    <w:rPr>
      <w:sz w:val="21"/>
    </w:rPr>
  </w:style>
  <w:style w:type="paragraph" w:customStyle="1" w:styleId="SubSection">
    <w:name w:val="SubSection"/>
    <w:basedOn w:val="Section"/>
    <w:next w:val="SubSectionHead"/>
    <w:rsid w:val="00EC6837"/>
    <w:rPr>
      <w:sz w:val="18"/>
    </w:rPr>
  </w:style>
  <w:style w:type="paragraph" w:customStyle="1" w:styleId="SubSectionHead">
    <w:name w:val="SubSectionHead"/>
    <w:basedOn w:val="SectionHead"/>
    <w:next w:val="T1"/>
    <w:rsid w:val="00EC6837"/>
    <w:pPr>
      <w:spacing w:before="40"/>
    </w:pPr>
    <w:rPr>
      <w:sz w:val="20"/>
    </w:rPr>
  </w:style>
  <w:style w:type="paragraph" w:customStyle="1" w:styleId="Subsub">
    <w:name w:val="Subsub"/>
    <w:basedOn w:val="Normal"/>
    <w:rsid w:val="00EC6837"/>
    <w:pPr>
      <w:spacing w:after="360"/>
      <w:jc w:val="center"/>
    </w:pPr>
    <w:rPr>
      <w:b/>
      <w:caps/>
      <w:szCs w:val="20"/>
      <w:lang w:eastAsia="en-US"/>
    </w:rPr>
  </w:style>
  <w:style w:type="paragraph" w:customStyle="1" w:styleId="T1">
    <w:name w:val="T1"/>
    <w:basedOn w:val="Normal"/>
    <w:rsid w:val="00EC6837"/>
    <w:pPr>
      <w:spacing w:before="160" w:line="220" w:lineRule="atLeast"/>
      <w:jc w:val="both"/>
    </w:pPr>
    <w:rPr>
      <w:sz w:val="21"/>
      <w:szCs w:val="20"/>
      <w:lang w:eastAsia="en-US"/>
    </w:rPr>
  </w:style>
  <w:style w:type="paragraph" w:customStyle="1" w:styleId="T1Indent">
    <w:name w:val="T1 Indent"/>
    <w:basedOn w:val="T1"/>
    <w:rsid w:val="00EC6837"/>
    <w:pPr>
      <w:ind w:firstLine="170"/>
    </w:pPr>
  </w:style>
  <w:style w:type="paragraph" w:customStyle="1" w:styleId="T2">
    <w:name w:val="T2"/>
    <w:basedOn w:val="T1"/>
    <w:rsid w:val="00EC6837"/>
    <w:pPr>
      <w:spacing w:before="80"/>
    </w:pPr>
  </w:style>
  <w:style w:type="paragraph" w:customStyle="1" w:styleId="T3">
    <w:name w:val="T3"/>
    <w:basedOn w:val="T2"/>
    <w:rsid w:val="00EC6837"/>
    <w:pPr>
      <w:ind w:left="737"/>
    </w:pPr>
  </w:style>
  <w:style w:type="paragraph" w:customStyle="1" w:styleId="T4">
    <w:name w:val="T4"/>
    <w:basedOn w:val="T3"/>
    <w:rsid w:val="00EC6837"/>
    <w:pPr>
      <w:ind w:left="1134"/>
    </w:pPr>
  </w:style>
  <w:style w:type="paragraph" w:customStyle="1" w:styleId="T5">
    <w:name w:val="T5"/>
    <w:basedOn w:val="T4"/>
    <w:rsid w:val="00EC6837"/>
    <w:pPr>
      <w:ind w:left="1701"/>
    </w:pPr>
  </w:style>
  <w:style w:type="paragraph" w:customStyle="1" w:styleId="TableCaption">
    <w:name w:val="TableCaption"/>
    <w:basedOn w:val="Caption"/>
    <w:next w:val="TableTopText"/>
    <w:rsid w:val="00EC6837"/>
    <w:pPr>
      <w:spacing w:before="0"/>
      <w:jc w:val="left"/>
    </w:pPr>
  </w:style>
  <w:style w:type="paragraph" w:customStyle="1" w:styleId="TableFoot">
    <w:name w:val="TableFoot"/>
    <w:basedOn w:val="Normal"/>
    <w:rsid w:val="00EC6837"/>
    <w:pPr>
      <w:spacing w:before="40" w:line="220" w:lineRule="atLeast"/>
      <w:jc w:val="both"/>
    </w:pPr>
    <w:rPr>
      <w:sz w:val="20"/>
      <w:szCs w:val="20"/>
      <w:lang w:eastAsia="en-US"/>
    </w:rPr>
  </w:style>
  <w:style w:type="character" w:customStyle="1" w:styleId="TableFootRef">
    <w:name w:val="TableFootRef"/>
    <w:rsid w:val="00EC6837"/>
    <w:rPr>
      <w:vertAlign w:val="superscript"/>
    </w:rPr>
  </w:style>
  <w:style w:type="paragraph" w:customStyle="1" w:styleId="TableNumber">
    <w:name w:val="TableNumber"/>
    <w:basedOn w:val="TableCaption"/>
    <w:next w:val="TableCaption"/>
    <w:rsid w:val="00EC6837"/>
    <w:pPr>
      <w:spacing w:before="120"/>
    </w:pPr>
  </w:style>
  <w:style w:type="paragraph" w:customStyle="1" w:styleId="TableText">
    <w:name w:val="TableText"/>
    <w:basedOn w:val="Normal"/>
    <w:rsid w:val="00EC6837"/>
    <w:pPr>
      <w:spacing w:before="20" w:line="220" w:lineRule="atLeast"/>
    </w:pPr>
    <w:rPr>
      <w:sz w:val="21"/>
      <w:szCs w:val="20"/>
      <w:lang w:eastAsia="en-US"/>
    </w:rPr>
  </w:style>
  <w:style w:type="paragraph" w:customStyle="1" w:styleId="TableTopText">
    <w:name w:val="TableTopText"/>
    <w:basedOn w:val="Normal"/>
    <w:rsid w:val="00EC6837"/>
    <w:pPr>
      <w:spacing w:after="80" w:line="220" w:lineRule="atLeast"/>
      <w:jc w:val="both"/>
    </w:pPr>
    <w:rPr>
      <w:sz w:val="21"/>
      <w:szCs w:val="20"/>
      <w:lang w:eastAsia="en-US"/>
    </w:rPr>
  </w:style>
  <w:style w:type="paragraph" w:styleId="Title">
    <w:name w:val="Title"/>
    <w:basedOn w:val="Normal"/>
    <w:qFormat/>
    <w:rsid w:val="00EC6837"/>
    <w:pPr>
      <w:spacing w:after="600"/>
      <w:jc w:val="center"/>
    </w:pPr>
    <w:rPr>
      <w:kern w:val="28"/>
      <w:sz w:val="32"/>
      <w:szCs w:val="20"/>
      <w:lang w:eastAsia="en-US"/>
    </w:rPr>
  </w:style>
  <w:style w:type="paragraph" w:customStyle="1" w:styleId="TOC10">
    <w:name w:val="TOC 10"/>
    <w:basedOn w:val="TOC9"/>
    <w:rsid w:val="00EC6837"/>
    <w:pPr>
      <w:tabs>
        <w:tab w:val="clear" w:pos="576"/>
        <w:tab w:val="right" w:pos="1680"/>
        <w:tab w:val="left" w:pos="1800"/>
        <w:tab w:val="left" w:pos="2120"/>
      </w:tabs>
      <w:ind w:left="2120" w:hanging="2120"/>
      <w:jc w:val="left"/>
    </w:pPr>
  </w:style>
  <w:style w:type="paragraph" w:customStyle="1" w:styleId="TOC11">
    <w:name w:val="TOC 11"/>
    <w:basedOn w:val="TOC10"/>
    <w:rsid w:val="00EC6837"/>
  </w:style>
  <w:style w:type="paragraph" w:customStyle="1" w:styleId="TOC12">
    <w:name w:val="TOC 12"/>
    <w:next w:val="TOC10"/>
    <w:rsid w:val="00EC6837"/>
    <w:pPr>
      <w:keepNext/>
      <w:spacing w:after="240"/>
      <w:jc w:val="center"/>
    </w:pPr>
    <w:rPr>
      <w:sz w:val="24"/>
      <w:lang w:eastAsia="en-US"/>
    </w:rPr>
  </w:style>
  <w:style w:type="paragraph" w:styleId="TOC7">
    <w:name w:val="toc 7"/>
    <w:basedOn w:val="Normal"/>
    <w:next w:val="Normal"/>
    <w:autoRedefine/>
    <w:semiHidden/>
    <w:rsid w:val="00EC6837"/>
    <w:pPr>
      <w:tabs>
        <w:tab w:val="right" w:pos="7938"/>
      </w:tabs>
      <w:spacing w:before="80" w:after="80" w:line="220" w:lineRule="atLeast"/>
      <w:jc w:val="center"/>
    </w:pPr>
    <w:rPr>
      <w:noProof/>
      <w:sz w:val="25"/>
      <w:szCs w:val="20"/>
      <w:lang w:eastAsia="en-US"/>
    </w:rPr>
  </w:style>
  <w:style w:type="paragraph" w:styleId="TOC8">
    <w:name w:val="toc 8"/>
    <w:basedOn w:val="Normal"/>
    <w:next w:val="Normal"/>
    <w:autoRedefine/>
    <w:semiHidden/>
    <w:rsid w:val="00EC6837"/>
    <w:pPr>
      <w:tabs>
        <w:tab w:val="right" w:pos="7938"/>
      </w:tabs>
      <w:spacing w:after="80" w:line="220" w:lineRule="atLeast"/>
      <w:jc w:val="center"/>
    </w:pPr>
    <w:rPr>
      <w:noProof/>
      <w:szCs w:val="20"/>
      <w:lang w:eastAsia="en-US"/>
    </w:rPr>
  </w:style>
  <w:style w:type="paragraph" w:customStyle="1" w:styleId="TOC9Indent">
    <w:name w:val="TOC 9 Indent"/>
    <w:basedOn w:val="Normal"/>
    <w:rsid w:val="00EC6837"/>
    <w:pPr>
      <w:keepLines/>
      <w:tabs>
        <w:tab w:val="left" w:pos="992"/>
        <w:tab w:val="right" w:pos="8277"/>
      </w:tabs>
      <w:spacing w:after="40"/>
      <w:ind w:left="992" w:right="720" w:hanging="992"/>
      <w:jc w:val="both"/>
    </w:pPr>
    <w:rPr>
      <w:sz w:val="21"/>
      <w:szCs w:val="20"/>
      <w:lang w:eastAsia="en-US"/>
    </w:rPr>
  </w:style>
  <w:style w:type="paragraph" w:customStyle="1" w:styleId="XNote">
    <w:name w:val="X_Note"/>
    <w:basedOn w:val="Normal"/>
    <w:rsid w:val="00EC6837"/>
    <w:pPr>
      <w:keepNext/>
      <w:spacing w:after="120" w:line="220" w:lineRule="atLeast"/>
      <w:jc w:val="center"/>
    </w:pPr>
    <w:rPr>
      <w:b/>
      <w:sz w:val="21"/>
      <w:szCs w:val="20"/>
      <w:lang w:eastAsia="en-US"/>
    </w:rPr>
  </w:style>
  <w:style w:type="paragraph" w:customStyle="1" w:styleId="XNotenote">
    <w:name w:val="X_Note_note"/>
    <w:basedOn w:val="Normal"/>
    <w:next w:val="T1"/>
    <w:rsid w:val="00EC6837"/>
    <w:pPr>
      <w:keepNext/>
      <w:spacing w:after="120" w:line="220" w:lineRule="atLeast"/>
      <w:jc w:val="center"/>
    </w:pPr>
    <w:rPr>
      <w:i/>
      <w:sz w:val="21"/>
      <w:szCs w:val="20"/>
      <w:lang w:eastAsia="en-US"/>
    </w:rPr>
  </w:style>
  <w:style w:type="paragraph" w:styleId="Footer">
    <w:name w:val="footer"/>
    <w:basedOn w:val="Normal"/>
    <w:link w:val="FooterChar"/>
    <w:rsid w:val="00E61B82"/>
    <w:pPr>
      <w:tabs>
        <w:tab w:val="center" w:pos="4153"/>
        <w:tab w:val="right" w:pos="8306"/>
      </w:tabs>
      <w:spacing w:line="220" w:lineRule="atLeast"/>
      <w:jc w:val="both"/>
    </w:pPr>
    <w:rPr>
      <w:sz w:val="21"/>
      <w:szCs w:val="20"/>
      <w:lang w:eastAsia="en-US"/>
    </w:rPr>
  </w:style>
  <w:style w:type="character" w:customStyle="1" w:styleId="FooterChar">
    <w:name w:val="Footer Char"/>
    <w:link w:val="Footer"/>
    <w:rsid w:val="00E61B82"/>
    <w:rPr>
      <w:sz w:val="21"/>
      <w:lang w:val="en-GB" w:eastAsia="en-US" w:bidi="ar-SA"/>
    </w:rPr>
  </w:style>
  <w:style w:type="character" w:customStyle="1" w:styleId="MadeChar">
    <w:name w:val="Made Char"/>
    <w:link w:val="Made"/>
    <w:locked/>
    <w:rsid w:val="00E61B82"/>
    <w:rPr>
      <w:i/>
      <w:sz w:val="21"/>
      <w:lang w:val="en-GB" w:eastAsia="en-US" w:bidi="ar-SA"/>
    </w:rPr>
  </w:style>
  <w:style w:type="paragraph" w:customStyle="1" w:styleId="Price">
    <w:name w:val="Price"/>
    <w:basedOn w:val="Normal"/>
    <w:rsid w:val="00D71ACB"/>
    <w:pPr>
      <w:spacing w:before="600"/>
      <w:jc w:val="both"/>
    </w:pPr>
    <w:rPr>
      <w:sz w:val="20"/>
      <w:szCs w:val="20"/>
      <w:lang w:eastAsia="en-US"/>
    </w:rPr>
  </w:style>
  <w:style w:type="paragraph" w:customStyle="1" w:styleId="PrinterDetail">
    <w:name w:val="PrinterDetail"/>
    <w:basedOn w:val="Normal"/>
    <w:rsid w:val="00D71ACB"/>
    <w:pPr>
      <w:spacing w:before="480"/>
      <w:jc w:val="both"/>
    </w:pPr>
    <w:rPr>
      <w:sz w:val="14"/>
      <w:szCs w:val="20"/>
      <w:lang w:eastAsia="en-US"/>
    </w:rPr>
  </w:style>
  <w:style w:type="paragraph" w:customStyle="1" w:styleId="Copyright">
    <w:name w:val="Copyright"/>
    <w:basedOn w:val="Normal"/>
    <w:rsid w:val="00D71ACB"/>
    <w:pPr>
      <w:spacing w:after="80"/>
    </w:pPr>
    <w:rPr>
      <w:sz w:val="16"/>
    </w:rPr>
  </w:style>
  <w:style w:type="paragraph" w:customStyle="1" w:styleId="CopyrightLine">
    <w:name w:val="Copyright Line"/>
    <w:basedOn w:val="Normal"/>
    <w:rsid w:val="00D71ACB"/>
    <w:pPr>
      <w:spacing w:line="220" w:lineRule="atLeast"/>
      <w:jc w:val="both"/>
    </w:pPr>
    <w:rPr>
      <w:sz w:val="16"/>
    </w:rPr>
  </w:style>
  <w:style w:type="character" w:styleId="Hyperlink">
    <w:name w:val="Hyperlink"/>
    <w:rsid w:val="00CA5736"/>
    <w:rPr>
      <w:color w:val="auto"/>
      <w:u w:val="none"/>
    </w:rPr>
  </w:style>
  <w:style w:type="paragraph" w:customStyle="1" w:styleId="EULQDefPara">
    <w:name w:val="EULQ Def Para"/>
    <w:basedOn w:val="LQDefPara"/>
    <w:qFormat/>
    <w:rsid w:val="00AA66BB"/>
  </w:style>
  <w:style w:type="paragraph" w:customStyle="1" w:styleId="EULQArrHead">
    <w:name w:val="EULQArrHead"/>
    <w:basedOn w:val="LQArrHead"/>
    <w:next w:val="EULQTOC1"/>
    <w:qFormat/>
    <w:rsid w:val="00753861"/>
  </w:style>
  <w:style w:type="paragraph" w:customStyle="1" w:styleId="EULQDisplayItem">
    <w:name w:val="EULQDisplayItem"/>
    <w:basedOn w:val="LQDisplayItem"/>
    <w:qFormat/>
    <w:rsid w:val="00A35443"/>
  </w:style>
  <w:style w:type="paragraph" w:customStyle="1" w:styleId="EULQH1">
    <w:name w:val="EULQH1"/>
    <w:basedOn w:val="LQH1"/>
    <w:next w:val="EULQN1"/>
    <w:qFormat/>
    <w:rsid w:val="007C264A"/>
  </w:style>
  <w:style w:type="paragraph" w:customStyle="1" w:styleId="EULQH2">
    <w:name w:val="EULQH2"/>
    <w:basedOn w:val="LQH2"/>
    <w:next w:val="EULQN2"/>
    <w:qFormat/>
    <w:rsid w:val="007C264A"/>
  </w:style>
  <w:style w:type="paragraph" w:customStyle="1" w:styleId="EULQH3">
    <w:name w:val="EULQH3"/>
    <w:basedOn w:val="LQH3"/>
    <w:next w:val="EULQN3"/>
    <w:qFormat/>
    <w:rsid w:val="007C264A"/>
  </w:style>
  <w:style w:type="paragraph" w:customStyle="1" w:styleId="EULQList1">
    <w:name w:val="EULQList1"/>
    <w:basedOn w:val="LQList1"/>
    <w:qFormat/>
    <w:rsid w:val="008F26D4"/>
    <w:pPr>
      <w:ind w:left="964"/>
    </w:pPr>
  </w:style>
  <w:style w:type="paragraph" w:customStyle="1" w:styleId="EULQList1Cont">
    <w:name w:val="EULQList1 Cont"/>
    <w:basedOn w:val="LQList1Cont"/>
    <w:qFormat/>
    <w:rsid w:val="00377EA3"/>
    <w:pPr>
      <w:ind w:left="964"/>
    </w:pPr>
  </w:style>
  <w:style w:type="paragraph" w:customStyle="1" w:styleId="EULQN1">
    <w:name w:val="EULQN1"/>
    <w:basedOn w:val="LQN1"/>
    <w:qFormat/>
    <w:rsid w:val="00832653"/>
    <w:pPr>
      <w:tabs>
        <w:tab w:val="left" w:pos="1134"/>
      </w:tabs>
      <w:ind w:firstLine="0"/>
    </w:pPr>
  </w:style>
  <w:style w:type="paragraph" w:customStyle="1" w:styleId="EULQN2">
    <w:name w:val="EULQN2"/>
    <w:basedOn w:val="LQN2"/>
    <w:qFormat/>
    <w:rsid w:val="00E25D01"/>
  </w:style>
  <w:style w:type="paragraph" w:customStyle="1" w:styleId="EULQN3">
    <w:name w:val="EULQN3"/>
    <w:basedOn w:val="LQN3"/>
    <w:qFormat/>
    <w:rsid w:val="00E52999"/>
    <w:pPr>
      <w:tabs>
        <w:tab w:val="clear" w:pos="1304"/>
        <w:tab w:val="left" w:pos="964"/>
      </w:tabs>
      <w:ind w:left="964"/>
    </w:pPr>
  </w:style>
  <w:style w:type="paragraph" w:customStyle="1" w:styleId="EULQN3-N4">
    <w:name w:val="EULQN3-N4"/>
    <w:basedOn w:val="LQN3-N4"/>
    <w:next w:val="EULQN4"/>
    <w:qFormat/>
    <w:rsid w:val="00E25D01"/>
  </w:style>
  <w:style w:type="paragraph" w:customStyle="1" w:styleId="EULQN4">
    <w:name w:val="EULQN4"/>
    <w:basedOn w:val="LQN4"/>
    <w:qFormat/>
    <w:rsid w:val="00A94825"/>
    <w:pPr>
      <w:tabs>
        <w:tab w:val="clear" w:pos="1588"/>
        <w:tab w:val="clear" w:pos="1701"/>
        <w:tab w:val="left" w:pos="964"/>
        <w:tab w:val="left" w:pos="1077"/>
      </w:tabs>
      <w:ind w:left="1361" w:hanging="1361"/>
    </w:pPr>
  </w:style>
  <w:style w:type="paragraph" w:customStyle="1" w:styleId="EULQN4-N5">
    <w:name w:val="EULQN4-N5"/>
    <w:basedOn w:val="LQN4-N5"/>
    <w:next w:val="EULQN5"/>
    <w:qFormat/>
    <w:rsid w:val="00E25D01"/>
  </w:style>
  <w:style w:type="paragraph" w:customStyle="1" w:styleId="EULQN5">
    <w:name w:val="EULQN5"/>
    <w:basedOn w:val="LQN5"/>
    <w:qFormat/>
    <w:rsid w:val="00E25D01"/>
  </w:style>
  <w:style w:type="paragraph" w:customStyle="1" w:styleId="EULQpart">
    <w:name w:val="EULQpart"/>
    <w:basedOn w:val="LQpart"/>
    <w:next w:val="EULQpartHead"/>
    <w:qFormat/>
    <w:rsid w:val="00E25D01"/>
  </w:style>
  <w:style w:type="paragraph" w:customStyle="1" w:styleId="EULQpartHead">
    <w:name w:val="EULQpartHead"/>
    <w:basedOn w:val="LQpartHead"/>
    <w:next w:val="EULQT1"/>
    <w:qFormat/>
    <w:rsid w:val="00E25D01"/>
  </w:style>
  <w:style w:type="paragraph" w:customStyle="1" w:styleId="EULQschedule">
    <w:name w:val="EULQschedule"/>
    <w:basedOn w:val="LQschedule"/>
    <w:next w:val="EULQscheduleHead"/>
    <w:qFormat/>
    <w:rsid w:val="00E25D01"/>
  </w:style>
  <w:style w:type="paragraph" w:customStyle="1" w:styleId="EULQscheduleHead">
    <w:name w:val="EULQscheduleHead"/>
    <w:basedOn w:val="LQscheduleHead"/>
    <w:next w:val="EULQT1"/>
    <w:qFormat/>
    <w:rsid w:val="00E25D01"/>
  </w:style>
  <w:style w:type="paragraph" w:customStyle="1" w:styleId="EULQschedules">
    <w:name w:val="EULQschedules"/>
    <w:basedOn w:val="LQschedules"/>
    <w:qFormat/>
    <w:rsid w:val="00E25D01"/>
  </w:style>
  <w:style w:type="paragraph" w:customStyle="1" w:styleId="EULQsection">
    <w:name w:val="EULQsection"/>
    <w:basedOn w:val="LQsection"/>
    <w:next w:val="EULQsectionHead"/>
    <w:qFormat/>
    <w:rsid w:val="00803635"/>
    <w:pPr>
      <w:spacing w:line="220" w:lineRule="atLeast"/>
    </w:pPr>
    <w:rPr>
      <w:i/>
      <w:sz w:val="21"/>
    </w:rPr>
  </w:style>
  <w:style w:type="paragraph" w:customStyle="1" w:styleId="EULQsectionHead">
    <w:name w:val="EULQsectionHead"/>
    <w:basedOn w:val="LQsectionHead"/>
    <w:next w:val="EULQT1"/>
    <w:qFormat/>
    <w:rsid w:val="00031649"/>
    <w:rPr>
      <w:b/>
      <w:i w:val="0"/>
    </w:rPr>
  </w:style>
  <w:style w:type="paragraph" w:customStyle="1" w:styleId="EULQSublist1">
    <w:name w:val="EULQSublist1"/>
    <w:basedOn w:val="LQSublist1"/>
    <w:qFormat/>
    <w:rsid w:val="004D6A75"/>
    <w:pPr>
      <w:ind w:left="1361"/>
    </w:pPr>
  </w:style>
  <w:style w:type="paragraph" w:customStyle="1" w:styleId="EULQSublist1Cont">
    <w:name w:val="EULQSublist1 Cont"/>
    <w:basedOn w:val="LQSublist1Cont"/>
    <w:qFormat/>
    <w:rsid w:val="004D6A75"/>
    <w:pPr>
      <w:ind w:left="1361"/>
    </w:pPr>
  </w:style>
  <w:style w:type="paragraph" w:customStyle="1" w:styleId="EULQsubPart">
    <w:name w:val="EULQsubPart"/>
    <w:basedOn w:val="LQsubPart"/>
    <w:next w:val="EULQSubPartHead"/>
    <w:qFormat/>
    <w:rsid w:val="00955042"/>
  </w:style>
  <w:style w:type="paragraph" w:customStyle="1" w:styleId="EULQsubSection">
    <w:name w:val="EULQsubSection"/>
    <w:basedOn w:val="LQsubSection"/>
    <w:next w:val="EULQsubSectionHead"/>
    <w:qFormat/>
    <w:rsid w:val="00955042"/>
  </w:style>
  <w:style w:type="paragraph" w:customStyle="1" w:styleId="EULQsubSectionHead">
    <w:name w:val="EULQsubSectionHead"/>
    <w:basedOn w:val="LQsubSectionHead"/>
    <w:next w:val="EULQT1"/>
    <w:qFormat/>
    <w:rsid w:val="00955042"/>
  </w:style>
  <w:style w:type="paragraph" w:customStyle="1" w:styleId="EULQT1">
    <w:name w:val="EULQT1"/>
    <w:basedOn w:val="LQT1"/>
    <w:qFormat/>
    <w:rsid w:val="00E52999"/>
  </w:style>
  <w:style w:type="paragraph" w:customStyle="1" w:styleId="EULQT1Indent">
    <w:name w:val="EULQT1 Indent"/>
    <w:basedOn w:val="LQT1Indent"/>
    <w:qFormat/>
    <w:rsid w:val="0096610D"/>
  </w:style>
  <w:style w:type="paragraph" w:customStyle="1" w:styleId="EULQT2">
    <w:name w:val="EULQT2"/>
    <w:basedOn w:val="LQT2"/>
    <w:qFormat/>
    <w:rsid w:val="0096610D"/>
  </w:style>
  <w:style w:type="paragraph" w:customStyle="1" w:styleId="EULQT3">
    <w:name w:val="EULQT3"/>
    <w:basedOn w:val="LQT3"/>
    <w:qFormat/>
    <w:rsid w:val="00586A38"/>
    <w:pPr>
      <w:ind w:left="964"/>
    </w:pPr>
  </w:style>
  <w:style w:type="paragraph" w:customStyle="1" w:styleId="EULQT4">
    <w:name w:val="EULQT4"/>
    <w:basedOn w:val="LQT4"/>
    <w:qFormat/>
    <w:rsid w:val="006B79E5"/>
    <w:pPr>
      <w:ind w:left="1361"/>
    </w:pPr>
  </w:style>
  <w:style w:type="paragraph" w:customStyle="1" w:styleId="EULQT5">
    <w:name w:val="EULQT5"/>
    <w:basedOn w:val="LQT5"/>
    <w:qFormat/>
    <w:rsid w:val="0096610D"/>
  </w:style>
  <w:style w:type="paragraph" w:customStyle="1" w:styleId="EULQTableCaption">
    <w:name w:val="EULQTableCaption"/>
    <w:basedOn w:val="LQTableCaption"/>
    <w:next w:val="EULQTableTopText"/>
    <w:qFormat/>
    <w:rsid w:val="001E5D59"/>
  </w:style>
  <w:style w:type="paragraph" w:customStyle="1" w:styleId="EULQTableFoot">
    <w:name w:val="EULQTableFoot"/>
    <w:basedOn w:val="LQTableFoot"/>
    <w:qFormat/>
    <w:rsid w:val="00C46554"/>
  </w:style>
  <w:style w:type="paragraph" w:customStyle="1" w:styleId="EULQTableNumber">
    <w:name w:val="EULQTableNumber"/>
    <w:basedOn w:val="LQTableNumber"/>
    <w:next w:val="EULQTableCaption"/>
    <w:qFormat/>
    <w:rsid w:val="00380763"/>
  </w:style>
  <w:style w:type="paragraph" w:customStyle="1" w:styleId="EULQTableTopText">
    <w:name w:val="EULQTableTopText"/>
    <w:basedOn w:val="LQTableTopText"/>
    <w:qFormat/>
    <w:rsid w:val="00FB1FA3"/>
  </w:style>
  <w:style w:type="paragraph" w:customStyle="1" w:styleId="EULQTOC1">
    <w:name w:val="EULQTOC 1"/>
    <w:basedOn w:val="LQTOC1"/>
    <w:next w:val="EULQTOC2"/>
    <w:qFormat/>
    <w:rsid w:val="00FB1FA3"/>
  </w:style>
  <w:style w:type="paragraph" w:customStyle="1" w:styleId="EULQTOC10">
    <w:name w:val="EULQTOC 10"/>
    <w:basedOn w:val="LQTOC10"/>
    <w:qFormat/>
    <w:rsid w:val="00FB1FA3"/>
  </w:style>
  <w:style w:type="paragraph" w:customStyle="1" w:styleId="EULQTOC11">
    <w:name w:val="EULQTOC 11"/>
    <w:basedOn w:val="LQTOC11"/>
    <w:qFormat/>
    <w:rsid w:val="00FB1FA3"/>
  </w:style>
  <w:style w:type="paragraph" w:customStyle="1" w:styleId="EULQTOC12">
    <w:name w:val="EULQTOC 12"/>
    <w:basedOn w:val="LQTOC12"/>
    <w:qFormat/>
    <w:rsid w:val="00FB1FA3"/>
  </w:style>
  <w:style w:type="paragraph" w:customStyle="1" w:styleId="EULQTOC2">
    <w:name w:val="EULQTOC 2"/>
    <w:basedOn w:val="LQTOC2"/>
    <w:next w:val="EULQTOC3"/>
    <w:qFormat/>
    <w:rsid w:val="00FB1FA3"/>
  </w:style>
  <w:style w:type="paragraph" w:customStyle="1" w:styleId="EULQTOC3">
    <w:name w:val="EULQTOC 3"/>
    <w:basedOn w:val="LQTOC3"/>
    <w:next w:val="EULQTOC4"/>
    <w:qFormat/>
    <w:rsid w:val="00FB1FA3"/>
  </w:style>
  <w:style w:type="paragraph" w:customStyle="1" w:styleId="EULQTOC4">
    <w:name w:val="EULQTOC 4"/>
    <w:basedOn w:val="LQTOC4"/>
    <w:next w:val="EULQTOC5"/>
    <w:qFormat/>
    <w:rsid w:val="00FB1FA3"/>
  </w:style>
  <w:style w:type="paragraph" w:customStyle="1" w:styleId="EULQTOC5">
    <w:name w:val="EULQTOC 5"/>
    <w:basedOn w:val="LQTOC5"/>
    <w:next w:val="EULQTOC6"/>
    <w:qFormat/>
    <w:rsid w:val="00FB1FA3"/>
  </w:style>
  <w:style w:type="paragraph" w:customStyle="1" w:styleId="EULQTOC6">
    <w:name w:val="EULQTOC 6"/>
    <w:basedOn w:val="LQTOC6"/>
    <w:next w:val="EULQTOC9"/>
    <w:qFormat/>
    <w:rsid w:val="00FB1FA3"/>
  </w:style>
  <w:style w:type="paragraph" w:customStyle="1" w:styleId="EULQTOC9">
    <w:name w:val="EULQTOC 9"/>
    <w:basedOn w:val="LQTOC9"/>
    <w:qFormat/>
    <w:rsid w:val="00FB1FA3"/>
  </w:style>
  <w:style w:type="paragraph" w:customStyle="1" w:styleId="EULQTOC9Indent">
    <w:name w:val="EULQTOC 9 Indent"/>
    <w:basedOn w:val="LQTOC9Indent"/>
    <w:qFormat/>
    <w:rsid w:val="00645512"/>
  </w:style>
  <w:style w:type="paragraph" w:customStyle="1" w:styleId="EUNLQDefPara">
    <w:name w:val="EUNLQ Def Para"/>
    <w:basedOn w:val="NLQDefPara"/>
    <w:next w:val="EULQDefPara"/>
    <w:qFormat/>
    <w:rsid w:val="00EC196A"/>
  </w:style>
  <w:style w:type="paragraph" w:customStyle="1" w:styleId="EUNLQDisplayItem">
    <w:name w:val="EUNLQDisplayItem"/>
    <w:basedOn w:val="NLQDisplayItem"/>
    <w:next w:val="EULQDisplayItem"/>
    <w:qFormat/>
    <w:rsid w:val="00EC196A"/>
  </w:style>
  <w:style w:type="paragraph" w:customStyle="1" w:styleId="EUNLQH1">
    <w:name w:val="EUNLQH1"/>
    <w:basedOn w:val="NLQH1"/>
    <w:next w:val="EUNLQN1"/>
    <w:qFormat/>
    <w:rsid w:val="004A5981"/>
  </w:style>
  <w:style w:type="paragraph" w:customStyle="1" w:styleId="EUNLQH2">
    <w:name w:val="EUNLQH2"/>
    <w:basedOn w:val="NLQH2"/>
    <w:next w:val="EUNLQN2"/>
    <w:qFormat/>
    <w:rsid w:val="0024543E"/>
  </w:style>
  <w:style w:type="paragraph" w:customStyle="1" w:styleId="EUNLQH3">
    <w:name w:val="EUNLQH3"/>
    <w:basedOn w:val="NLQH3"/>
    <w:next w:val="EUNLQN3"/>
    <w:qFormat/>
    <w:rsid w:val="0024543E"/>
  </w:style>
  <w:style w:type="paragraph" w:customStyle="1" w:styleId="EUNLQList1">
    <w:name w:val="EUNLQList1"/>
    <w:basedOn w:val="NLQList1"/>
    <w:qFormat/>
    <w:rsid w:val="008F26D4"/>
    <w:pPr>
      <w:ind w:left="1531"/>
    </w:pPr>
  </w:style>
  <w:style w:type="paragraph" w:customStyle="1" w:styleId="EUNLQList1Cont">
    <w:name w:val="EUNLQList1 Cont"/>
    <w:basedOn w:val="NLQList1Cont"/>
    <w:qFormat/>
    <w:rsid w:val="00366CFF"/>
    <w:pPr>
      <w:ind w:left="1531"/>
    </w:pPr>
  </w:style>
  <w:style w:type="paragraph" w:customStyle="1" w:styleId="EUNLQN1">
    <w:name w:val="EUNLQN1"/>
    <w:basedOn w:val="NLQN1"/>
    <w:qFormat/>
    <w:rsid w:val="00832653"/>
    <w:pPr>
      <w:tabs>
        <w:tab w:val="left" w:pos="1701"/>
      </w:tabs>
      <w:ind w:firstLine="0"/>
    </w:pPr>
  </w:style>
  <w:style w:type="paragraph" w:customStyle="1" w:styleId="EUNLQN2">
    <w:name w:val="EUNLQN2"/>
    <w:basedOn w:val="NLQN2"/>
    <w:qFormat/>
    <w:rsid w:val="0023008A"/>
  </w:style>
  <w:style w:type="paragraph" w:customStyle="1" w:styleId="EUNLQN3">
    <w:name w:val="EUNLQN3"/>
    <w:basedOn w:val="NLQN3"/>
    <w:qFormat/>
    <w:rsid w:val="00F61A8A"/>
    <w:pPr>
      <w:tabs>
        <w:tab w:val="clear" w:pos="1304"/>
        <w:tab w:val="left" w:pos="964"/>
      </w:tabs>
      <w:ind w:left="1531"/>
    </w:pPr>
  </w:style>
  <w:style w:type="paragraph" w:customStyle="1" w:styleId="EUNLQN3-N4">
    <w:name w:val="EUNLQN3-N4"/>
    <w:basedOn w:val="NLQN3-N4"/>
    <w:next w:val="EUNLQN4"/>
    <w:qFormat/>
    <w:rsid w:val="0023008A"/>
  </w:style>
  <w:style w:type="paragraph" w:customStyle="1" w:styleId="EUNLQN4">
    <w:name w:val="EUNLQN4"/>
    <w:basedOn w:val="NLQN4"/>
    <w:qFormat/>
    <w:rsid w:val="000E71E2"/>
    <w:pPr>
      <w:tabs>
        <w:tab w:val="clear" w:pos="2155"/>
        <w:tab w:val="clear" w:pos="2268"/>
        <w:tab w:val="left" w:pos="1588"/>
      </w:tabs>
      <w:ind w:left="1928" w:hanging="1361"/>
    </w:pPr>
  </w:style>
  <w:style w:type="paragraph" w:customStyle="1" w:styleId="EUNLQN4-N5">
    <w:name w:val="EUNLQN4-N5"/>
    <w:basedOn w:val="NLQN4-N5"/>
    <w:next w:val="EUNLQN5"/>
    <w:qFormat/>
    <w:rsid w:val="00450D00"/>
  </w:style>
  <w:style w:type="paragraph" w:customStyle="1" w:styleId="EUNLQN5">
    <w:name w:val="EUNLQN5"/>
    <w:basedOn w:val="NLQN5"/>
    <w:qFormat/>
    <w:rsid w:val="00731C8C"/>
  </w:style>
  <w:style w:type="paragraph" w:customStyle="1" w:styleId="EUNLQpart">
    <w:name w:val="EUNLQpart"/>
    <w:basedOn w:val="NLQpart"/>
    <w:next w:val="EUNLQpartHead"/>
    <w:qFormat/>
    <w:rsid w:val="00731C8C"/>
  </w:style>
  <w:style w:type="paragraph" w:customStyle="1" w:styleId="EUNLQpartHead">
    <w:name w:val="EUNLQpartHead"/>
    <w:basedOn w:val="NLQpartHead"/>
    <w:next w:val="EUNLQT1"/>
    <w:qFormat/>
    <w:rsid w:val="00731C8C"/>
  </w:style>
  <w:style w:type="paragraph" w:customStyle="1" w:styleId="EUNLQschedule">
    <w:name w:val="EUNLQschedule"/>
    <w:basedOn w:val="NLQschedule"/>
    <w:next w:val="EUNLQscheduleHead"/>
    <w:qFormat/>
    <w:rsid w:val="00731C8C"/>
  </w:style>
  <w:style w:type="paragraph" w:customStyle="1" w:styleId="EUNLQscheduleHead">
    <w:name w:val="EUNLQscheduleHead"/>
    <w:basedOn w:val="NLQscheduleHead"/>
    <w:next w:val="EUNLQT1"/>
    <w:qFormat/>
    <w:rsid w:val="00731C8C"/>
  </w:style>
  <w:style w:type="paragraph" w:customStyle="1" w:styleId="EUNLQschedules">
    <w:name w:val="EUNLQschedules"/>
    <w:basedOn w:val="NLQschedules"/>
    <w:qFormat/>
    <w:rsid w:val="00731C8C"/>
  </w:style>
  <w:style w:type="paragraph" w:customStyle="1" w:styleId="EUNLQsection">
    <w:name w:val="EUNLQsection"/>
    <w:basedOn w:val="NLQsection"/>
    <w:next w:val="EUNLQsectionHead"/>
    <w:qFormat/>
    <w:rsid w:val="00AA448A"/>
    <w:pPr>
      <w:spacing w:line="220" w:lineRule="atLeast"/>
    </w:pPr>
    <w:rPr>
      <w:i/>
      <w:sz w:val="21"/>
    </w:rPr>
  </w:style>
  <w:style w:type="paragraph" w:customStyle="1" w:styleId="EUNLQsectionHead">
    <w:name w:val="EUNLQsectionHead"/>
    <w:basedOn w:val="NLQsectionHead"/>
    <w:next w:val="EUNLQT1"/>
    <w:qFormat/>
    <w:rsid w:val="00DC29A1"/>
    <w:rPr>
      <w:b/>
      <w:i w:val="0"/>
    </w:rPr>
  </w:style>
  <w:style w:type="paragraph" w:customStyle="1" w:styleId="EUNLQSublist1">
    <w:name w:val="EUNLQSublist1"/>
    <w:basedOn w:val="NLQSublist1"/>
    <w:next w:val="EULQSublist1"/>
    <w:qFormat/>
    <w:rsid w:val="000053BF"/>
    <w:pPr>
      <w:ind w:left="1968"/>
    </w:pPr>
  </w:style>
  <w:style w:type="paragraph" w:customStyle="1" w:styleId="EUNLQSublist1Cont">
    <w:name w:val="EUNLQSublist1 Cont"/>
    <w:basedOn w:val="NLQSublist1Cont"/>
    <w:qFormat/>
    <w:rsid w:val="00B86533"/>
    <w:pPr>
      <w:ind w:left="1928"/>
    </w:pPr>
  </w:style>
  <w:style w:type="paragraph" w:customStyle="1" w:styleId="EUNLQsubPart">
    <w:name w:val="EUNLQsubPart"/>
    <w:basedOn w:val="NLQsubPart"/>
    <w:next w:val="EUNLQsubPartHead"/>
    <w:qFormat/>
    <w:rsid w:val="00337C6E"/>
  </w:style>
  <w:style w:type="paragraph" w:customStyle="1" w:styleId="EULQSubPartHead">
    <w:name w:val="EULQSubPartHead"/>
    <w:basedOn w:val="LQsubPartHead"/>
    <w:next w:val="EULQT1"/>
    <w:qFormat/>
    <w:rsid w:val="00B31ACF"/>
  </w:style>
  <w:style w:type="paragraph" w:customStyle="1" w:styleId="EUNLQsubPartHead">
    <w:name w:val="EUNLQsubPartHead"/>
    <w:basedOn w:val="NLQsubPartHead"/>
    <w:next w:val="EUNLQT1"/>
    <w:qFormat/>
    <w:rsid w:val="00B31ACF"/>
  </w:style>
  <w:style w:type="paragraph" w:customStyle="1" w:styleId="EUNLQsubSection">
    <w:name w:val="EUNLQsubSection"/>
    <w:basedOn w:val="NLQsubSection"/>
    <w:next w:val="EUNLQsubSectionHead"/>
    <w:qFormat/>
    <w:rsid w:val="00B31ACF"/>
  </w:style>
  <w:style w:type="paragraph" w:customStyle="1" w:styleId="EUNLQsubSectionHead">
    <w:name w:val="EUNLQsubSectionHead"/>
    <w:basedOn w:val="NLQsubSectionHead"/>
    <w:next w:val="EUNLQT1"/>
    <w:qFormat/>
    <w:rsid w:val="00B31ACF"/>
  </w:style>
  <w:style w:type="paragraph" w:customStyle="1" w:styleId="EUNLQT1">
    <w:name w:val="EUNLQT1"/>
    <w:basedOn w:val="NLQT1"/>
    <w:qFormat/>
    <w:rsid w:val="00E52999"/>
  </w:style>
  <w:style w:type="paragraph" w:customStyle="1" w:styleId="EUNLQT1Indent">
    <w:name w:val="EUNLQT1 Indent"/>
    <w:basedOn w:val="NLQT1Indent"/>
    <w:qFormat/>
    <w:rsid w:val="005D41B8"/>
  </w:style>
  <w:style w:type="paragraph" w:customStyle="1" w:styleId="EUNLQT2">
    <w:name w:val="EUNLQT2"/>
    <w:basedOn w:val="NLQT2"/>
    <w:qFormat/>
    <w:rsid w:val="00891686"/>
  </w:style>
  <w:style w:type="paragraph" w:customStyle="1" w:styleId="EUNLQT3">
    <w:name w:val="EUNLQT3"/>
    <w:basedOn w:val="NLQT3"/>
    <w:qFormat/>
    <w:rsid w:val="00DE5B3E"/>
    <w:pPr>
      <w:ind w:left="1531"/>
    </w:pPr>
  </w:style>
  <w:style w:type="paragraph" w:customStyle="1" w:styleId="EUNLQT4">
    <w:name w:val="EUNLQT4"/>
    <w:basedOn w:val="NLQT4"/>
    <w:qFormat/>
    <w:rsid w:val="008F26D4"/>
    <w:pPr>
      <w:ind w:left="1928"/>
    </w:pPr>
  </w:style>
  <w:style w:type="paragraph" w:customStyle="1" w:styleId="EUNLQT5">
    <w:name w:val="EUNLQT5"/>
    <w:basedOn w:val="NLQT5"/>
    <w:qFormat/>
    <w:rsid w:val="00AB5644"/>
  </w:style>
  <w:style w:type="paragraph" w:customStyle="1" w:styleId="EUNLQTableCaption">
    <w:name w:val="EUNLQTableCaption"/>
    <w:basedOn w:val="NLQTableCaption"/>
    <w:next w:val="EUNLQTableTopText"/>
    <w:qFormat/>
    <w:rsid w:val="003F756B"/>
  </w:style>
  <w:style w:type="paragraph" w:customStyle="1" w:styleId="EUNLQTableFoot">
    <w:name w:val="EUNLQTableFoot"/>
    <w:basedOn w:val="NLQTableFoot"/>
    <w:qFormat/>
    <w:rsid w:val="00B11873"/>
  </w:style>
  <w:style w:type="paragraph" w:customStyle="1" w:styleId="EUNLQTableNumber">
    <w:name w:val="EUNLQTableNumber"/>
    <w:basedOn w:val="NLQTableNumber"/>
    <w:qFormat/>
    <w:rsid w:val="006507EE"/>
  </w:style>
  <w:style w:type="paragraph" w:customStyle="1" w:styleId="EUNLQTableTopText">
    <w:name w:val="EUNLQTableTopText"/>
    <w:basedOn w:val="NLQTableTopText"/>
    <w:qFormat/>
    <w:rsid w:val="00593489"/>
  </w:style>
  <w:style w:type="paragraph" w:customStyle="1" w:styleId="Sifted">
    <w:name w:val="Sifted"/>
    <w:basedOn w:val="Made"/>
    <w:next w:val="Made"/>
    <w:qFormat/>
    <w:rsid w:val="0002747F"/>
  </w:style>
  <w:style w:type="character" w:customStyle="1" w:styleId="Heading1Char">
    <w:name w:val="Heading 1 Char"/>
    <w:link w:val="Heading1"/>
    <w:rsid w:val="00283174"/>
    <w:rPr>
      <w:rFonts w:ascii="Calibri Light" w:hAnsi="Calibri Light"/>
      <w:b/>
      <w:bCs/>
      <w:kern w:val="32"/>
      <w:sz w:val="32"/>
      <w:szCs w:val="32"/>
    </w:rPr>
  </w:style>
  <w:style w:type="paragraph" w:styleId="EndnoteText">
    <w:name w:val="endnote text"/>
    <w:basedOn w:val="Normal"/>
    <w:link w:val="EndnoteTextChar"/>
    <w:semiHidden/>
    <w:unhideWhenUsed/>
    <w:rsid w:val="00283174"/>
    <w:rPr>
      <w:sz w:val="20"/>
      <w:szCs w:val="20"/>
    </w:rPr>
  </w:style>
  <w:style w:type="character" w:customStyle="1" w:styleId="EndnoteTextChar">
    <w:name w:val="Endnote Text Char"/>
    <w:basedOn w:val="DefaultParagraphFont"/>
    <w:link w:val="EndnoteText"/>
    <w:semiHidden/>
    <w:rsid w:val="00283174"/>
  </w:style>
  <w:style w:type="character" w:styleId="EndnoteReference">
    <w:name w:val="endnote reference"/>
    <w:semiHidden/>
    <w:unhideWhenUsed/>
    <w:rsid w:val="00283174"/>
    <w:rPr>
      <w:vertAlign w:val="superscript"/>
    </w:rPr>
  </w:style>
  <w:style w:type="character" w:styleId="UnresolvedMention">
    <w:name w:val="Unresolved Mention"/>
    <w:uiPriority w:val="99"/>
    <w:semiHidden/>
    <w:unhideWhenUsed/>
    <w:rsid w:val="002831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companysecretary@nwl.co.uk"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plantprotection@nationalgrid.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root\Office16\StartUp\SIDrafting\SI%20V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Core Document" ma:contentTypeID="0x0101004691A8DE0991884F8E90AD6474FC737301008E54B4C2B9C2964FA395328944753A50" ma:contentTypeVersion="16" ma:contentTypeDescription="Create a new document." ma:contentTypeScope="" ma:versionID="b625fee7200500311860e6ed37be9c51">
  <xsd:schema xmlns:xsd="http://www.w3.org/2001/XMLSchema" xmlns:xs="http://www.w3.org/2001/XMLSchema" xmlns:p="http://schemas.microsoft.com/office/2006/metadata/properties" xmlns:ns2="0f9fa326-da26-4ea8-b6a9-645e8136fe1d" xmlns:ns3="538727dc-fad7-4299-9e60-1e8d2a9894b2" xmlns:ns4="aaacb922-5235-4a66-b188-303b9b46fbd7" xmlns:ns5="691a534b-388b-49e9-b770-7f7a5a0eab37" targetNamespace="http://schemas.microsoft.com/office/2006/metadata/properties" ma:root="true" ma:fieldsID="20570cf64485d33be4cbcd25fc3629e4" ns2:_="" ns3:_="" ns4:_="" ns5:_="">
    <xsd:import namespace="0f9fa326-da26-4ea8-b6a9-645e8136fe1d"/>
    <xsd:import namespace="538727dc-fad7-4299-9e60-1e8d2a9894b2"/>
    <xsd:import namespace="aaacb922-5235-4a66-b188-303b9b46fbd7"/>
    <xsd:import namespace="691a534b-388b-49e9-b770-7f7a5a0eab37"/>
    <xsd:element name="properties">
      <xsd:complexType>
        <xsd:sequence>
          <xsd:element name="documentManagement">
            <xsd:complexType>
              <xsd:all>
                <xsd:element ref="ns2:c6f593ada1854b629148449de059396b" minOccurs="0"/>
                <xsd:element ref="ns3:TaxCatchAll" minOccurs="0"/>
                <xsd:element ref="ns3:TaxCatchAllLabel" minOccurs="0"/>
                <xsd:element ref="ns2:m817f42addf14c9a838da36e78800043" minOccurs="0"/>
                <xsd:element ref="ns2:h573c97cf80c4aa6b446c5363dc3ac94" minOccurs="0"/>
                <xsd:element ref="ns4:LegacyData" minOccurs="0"/>
                <xsd:element ref="ns3:_dlc_DocId" minOccurs="0"/>
                <xsd:element ref="ns3:_dlc_DocIdPersistId" minOccurs="0"/>
                <xsd:element ref="ns3:_dlc_DocIdUrl" minOccurs="0"/>
                <xsd:element ref="ns5:MediaServiceMetadata" minOccurs="0"/>
                <xsd:element ref="ns5:MediaServiceFastMetadata" minOccurs="0"/>
                <xsd:element ref="ns5:MediaServiceDateTaken" minOccurs="0"/>
                <xsd:element ref="ns5:MediaLengthInSeconds" minOccurs="0"/>
                <xsd:element ref="ns3:SharedWithUsers" minOccurs="0"/>
                <xsd:element ref="ns3:SharedWithDetails" minOccurs="0"/>
                <xsd:element ref="ns5:lcf76f155ced4ddcb4097134ff3c332f" minOccurs="0"/>
                <xsd:element ref="ns5:MediaServiceLocation" minOccurs="0"/>
                <xsd:element ref="ns5:MediaServiceGenerationTime" minOccurs="0"/>
                <xsd:element ref="ns5:MediaServiceEventHashCode" minOccurs="0"/>
                <xsd:element ref="ns5: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fa326-da26-4ea8-b6a9-645e8136fe1d" elementFormDefault="qualified">
    <xsd:import namespace="http://schemas.microsoft.com/office/2006/documentManagement/types"/>
    <xsd:import namespace="http://schemas.microsoft.com/office/infopath/2007/PartnerControls"/>
    <xsd:element name="c6f593ada1854b629148449de059396b" ma:index="8" nillable="true" ma:taxonomy="true" ma:internalName="c6f593ada1854b629148449de059396b" ma:taxonomyFieldName="KIM_GovernmentBody" ma:displayName="Government Body" ma:default="3;#BEIS|b386cac2-c28c-4db4-8fca-43733d0e74ef" ma:fieldId="{c6f593ad-a185-4b62-9148-449de059396b}" ma:sspId="9b0aeba9-2bce-41c2-8545-5d12d676a674" ma:termSetId="46784332-da01-4f4a-94fa-2a245cb438b3" ma:anchorId="00000000-0000-0000-0000-000000000000" ma:open="false" ma:isKeyword="false">
      <xsd:complexType>
        <xsd:sequence>
          <xsd:element ref="pc:Terms" minOccurs="0" maxOccurs="1"/>
        </xsd:sequence>
      </xsd:complexType>
    </xsd:element>
    <xsd:element name="m817f42addf14c9a838da36e78800043" ma:index="12" nillable="true" ma:taxonomy="true" ma:internalName="m817f42addf14c9a838da36e78800043" ma:taxonomyFieldName="KIM_Function" ma:displayName="Function" ma:default="1;#Energy supply and security|67dfd3db-8e6c-4d42-96c1-aed1098cd89b" ma:fieldId="{6817f42a-ddf1-4c9a-838d-a36e78800043}" ma:sspId="9b0aeba9-2bce-41c2-8545-5d12d676a674" ma:termSetId="8a8c3714-5ee2-45f9-8c60-591b9d070299" ma:anchorId="00000000-0000-0000-0000-000000000000" ma:open="false" ma:isKeyword="false">
      <xsd:complexType>
        <xsd:sequence>
          <xsd:element ref="pc:Terms" minOccurs="0" maxOccurs="1"/>
        </xsd:sequence>
      </xsd:complexType>
    </xsd:element>
    <xsd:element name="h573c97cf80c4aa6b446c5363dc3ac94" ma:index="14" nillable="true" ma:taxonomy="true" ma:internalName="h573c97cf80c4aa6b446c5363dc3ac94" ma:taxonomyFieldName="KIM_Activity" ma:displayName="Activity" ma:default="2;#Energy Infrastructure Development|335172f9-d9a2-f0dd-1643-b16c0bcbe7ae" ma:fieldId="{1573c97c-f80c-4aa6-b446-c5363dc3ac94}" ma:sspId="9b0aeba9-2bce-41c2-8545-5d12d676a674" ma:termSetId="5c6dcaef-f335-486f-b10e-5a74f102472a"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38727dc-fad7-4299-9e60-1e8d2a9894b2"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ff8da54f-143b-4e71-8e39-5d24d15cd629}" ma:internalName="TaxCatchAll" ma:showField="CatchAllData" ma:web="538727dc-fad7-4299-9e60-1e8d2a9894b2">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ff8da54f-143b-4e71-8e39-5d24d15cd629}" ma:internalName="TaxCatchAllLabel" ma:readOnly="true" ma:showField="CatchAllDataLabel" ma:web="538727dc-fad7-4299-9e60-1e8d2a9894b2">
      <xsd:complexType>
        <xsd:complexContent>
          <xsd:extension base="dms:MultiChoiceLookup">
            <xsd:sequence>
              <xsd:element name="Value" type="dms:Lookup" maxOccurs="unbounded" minOccurs="0" nillable="true"/>
            </xsd:sequence>
          </xsd:extension>
        </xsd:complexContent>
      </xsd:complexType>
    </xsd:element>
    <xsd:element name="_dlc_DocId" ma:index="17" nillable="true" ma:displayName="Document ID Value" ma:description="The value of the document ID assigned to this item." ma:indexed="true" ma:internalName="_dlc_DocId" ma:readOnly="true">
      <xsd:simpleType>
        <xsd:restriction base="dms:Text"/>
      </xsd:simpleType>
    </xsd:element>
    <xsd:element name="_dlc_DocIdPersistId" ma:index="18" nillable="true" ma:displayName="Persist ID" ma:description="Keep ID on add." ma:hidden="true" ma:internalName="_dlc_DocIdPersistId" ma:readOnly="true">
      <xsd:simpleType>
        <xsd:restriction base="dms:Boolean"/>
      </xsd:simpleType>
    </xsd:element>
    <xsd:element name="_dlc_DocIdUrl" ma:index="1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SharedWithUsers" ma:index="2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16"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91a534b-388b-49e9-b770-7f7a5a0eab37" elementFormDefault="qualified">
    <xsd:import namespace="http://schemas.microsoft.com/office/2006/documentManagement/types"/>
    <xsd:import namespace="http://schemas.microsoft.com/office/infopath/2007/PartnerControls"/>
    <xsd:element name="MediaServiceMetadata" ma:index="20" nillable="true" ma:displayName="MediaServiceMetadata" ma:hidden="true" ma:internalName="MediaServiceMetadata" ma:readOnly="true">
      <xsd:simpleType>
        <xsd:restriction base="dms:Note"/>
      </xsd:simpleType>
    </xsd:element>
    <xsd:element name="MediaServiceFastMetadata" ma:index="21" nillable="true" ma:displayName="MediaServiceFastMetadata" ma:hidden="true" ma:internalName="MediaServiceFastMetadata"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9b0aeba9-2bce-41c2-8545-5d12d676a674" ma:termSetId="09814cd3-568e-fe90-9814-8d621ff8fb84" ma:anchorId="fba54fb3-c3e1-fe81-a776-ca4b69148c4d" ma:open="true" ma:isKeyword="false">
      <xsd:complexType>
        <xsd:sequence>
          <xsd:element ref="pc:Terms" minOccurs="0" maxOccurs="1"/>
        </xsd:sequence>
      </xsd:complexType>
    </xsd:element>
    <xsd:element name="MediaServiceLocation" ma:index="28" nillable="true" ma:displayName="Location" ma:description="" ma:indexed="true" ma:internalName="MediaServiceLocation" ma:readOnly="true">
      <xsd:simpleType>
        <xsd:restriction base="dms:Text"/>
      </xsd:simpleType>
    </xsd:element>
    <xsd:element name="MediaServiceGenerationTime" ma:index="29" nillable="true" ma:displayName="MediaServiceGenerationTime" ma:hidden="true" ma:internalName="MediaServiceGenerationTime" ma:readOnly="true">
      <xsd:simpleType>
        <xsd:restriction base="dms:Text"/>
      </xsd:simpleType>
    </xsd:element>
    <xsd:element name="MediaServiceEventHashCode" ma:index="30" nillable="true" ma:displayName="MediaServiceEventHashCode" ma:hidden="true" ma:internalName="MediaServiceEventHashCode" ma:readOnly="true">
      <xsd:simpleType>
        <xsd:restriction base="dms:Text"/>
      </xsd:simpleType>
    </xsd:element>
    <xsd:element name="MediaServiceOCR" ma:index="3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c6f593ada1854b629148449de059396b xmlns="0f9fa326-da26-4ea8-b6a9-645e8136fe1d">
      <Terms xmlns="http://schemas.microsoft.com/office/infopath/2007/PartnerControls">
        <TermInfo xmlns="http://schemas.microsoft.com/office/infopath/2007/PartnerControls">
          <TermName xmlns="http://schemas.microsoft.com/office/infopath/2007/PartnerControls">BEIS</TermName>
          <TermId xmlns="http://schemas.microsoft.com/office/infopath/2007/PartnerControls">b386cac2-c28c-4db4-8fca-43733d0e74ef</TermId>
        </TermInfo>
      </Terms>
    </c6f593ada1854b629148449de059396b>
    <LegacyData xmlns="aaacb922-5235-4a66-b188-303b9b46fbd7" xsi:nil="true"/>
    <m817f42addf14c9a838da36e78800043 xmlns="0f9fa326-da26-4ea8-b6a9-645e8136fe1d">
      <Terms xmlns="http://schemas.microsoft.com/office/infopath/2007/PartnerControls">
        <TermInfo xmlns="http://schemas.microsoft.com/office/infopath/2007/PartnerControls">
          <TermName xmlns="http://schemas.microsoft.com/office/infopath/2007/PartnerControls">Energy supply and security</TermName>
          <TermId xmlns="http://schemas.microsoft.com/office/infopath/2007/PartnerControls">67dfd3db-8e6c-4d42-96c1-aed1098cd89b</TermId>
        </TermInfo>
      </Terms>
    </m817f42addf14c9a838da36e78800043>
    <lcf76f155ced4ddcb4097134ff3c332f xmlns="691a534b-388b-49e9-b770-7f7a5a0eab37">
      <Terms xmlns="http://schemas.microsoft.com/office/infopath/2007/PartnerControls"/>
    </lcf76f155ced4ddcb4097134ff3c332f>
    <TaxCatchAll xmlns="538727dc-fad7-4299-9e60-1e8d2a9894b2">
      <Value>3</Value>
      <Value>2</Value>
      <Value>1</Value>
    </TaxCatchAll>
    <h573c97cf80c4aa6b446c5363dc3ac94 xmlns="0f9fa326-da26-4ea8-b6a9-645e8136fe1d">
      <Terms xmlns="http://schemas.microsoft.com/office/infopath/2007/PartnerControls">
        <TermInfo xmlns="http://schemas.microsoft.com/office/infopath/2007/PartnerControls">
          <TermName xmlns="http://schemas.microsoft.com/office/infopath/2007/PartnerControls">Energy Infrastructure Development</TermName>
          <TermId xmlns="http://schemas.microsoft.com/office/infopath/2007/PartnerControls">335172f9-d9a2-f0dd-1643-b16c0bcbe7ae</TermId>
        </TermInfo>
      </Terms>
    </h573c97cf80c4aa6b446c5363dc3ac94>
  </documentManagement>
</p:properties>
</file>

<file path=customXml/itemProps1.xml><?xml version="1.0" encoding="utf-8"?>
<ds:datastoreItem xmlns:ds="http://schemas.openxmlformats.org/officeDocument/2006/customXml" ds:itemID="{75E5487B-1E29-434B-AFFE-FDB0F75D3463}">
  <ds:schemaRefs>
    <ds:schemaRef ds:uri="http://schemas.microsoft.com/office/2006/metadata/longProperties"/>
  </ds:schemaRefs>
</ds:datastoreItem>
</file>

<file path=customXml/itemProps2.xml><?xml version="1.0" encoding="utf-8"?>
<ds:datastoreItem xmlns:ds="http://schemas.openxmlformats.org/officeDocument/2006/customXml" ds:itemID="{39C0A95F-5364-4337-A8CF-A26626B35D38}">
  <ds:schemaRefs>
    <ds:schemaRef ds:uri="http://schemas.microsoft.com/sharepoint/v3/contenttype/forms"/>
  </ds:schemaRefs>
</ds:datastoreItem>
</file>

<file path=customXml/itemProps3.xml><?xml version="1.0" encoding="utf-8"?>
<ds:datastoreItem xmlns:ds="http://schemas.openxmlformats.org/officeDocument/2006/customXml" ds:itemID="{9082D69C-919B-44AB-A800-EF1C76D8F7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fa326-da26-4ea8-b6a9-645e8136fe1d"/>
    <ds:schemaRef ds:uri="538727dc-fad7-4299-9e60-1e8d2a9894b2"/>
    <ds:schemaRef ds:uri="aaacb922-5235-4a66-b188-303b9b46fbd7"/>
    <ds:schemaRef ds:uri="691a534b-388b-49e9-b770-7f7a5a0eab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3E990E2-7723-40D8-A381-73CA8EA1C8AA}">
  <ds:schemaRefs>
    <ds:schemaRef ds:uri="http://schemas.microsoft.com/sharepoint/events"/>
  </ds:schemaRefs>
</ds:datastoreItem>
</file>

<file path=customXml/itemProps5.xml><?xml version="1.0" encoding="utf-8"?>
<ds:datastoreItem xmlns:ds="http://schemas.openxmlformats.org/officeDocument/2006/customXml" ds:itemID="{8F7137BC-AD31-4CB4-8CFF-D020445A1473}">
  <ds:schemaRefs>
    <ds:schemaRef ds:uri="http://schemas.microsoft.com/office/2006/metadata/properties"/>
    <ds:schemaRef ds:uri="http://schemas.microsoft.com/office/infopath/2007/PartnerControls"/>
    <ds:schemaRef ds:uri="0f9fa326-da26-4ea8-b6a9-645e8136fe1d"/>
    <ds:schemaRef ds:uri="aaacb922-5235-4a66-b188-303b9b46fbd7"/>
    <ds:schemaRef ds:uri="691a534b-388b-49e9-b770-7f7a5a0eab37"/>
    <ds:schemaRef ds:uri="538727dc-fad7-4299-9e60-1e8d2a9894b2"/>
  </ds:schemaRefs>
</ds:datastoreItem>
</file>

<file path=docMetadata/LabelInfo.xml><?xml version="1.0" encoding="utf-8"?>
<clbl:labelList xmlns:clbl="http://schemas.microsoft.com/office/2020/mipLabelMetadata">
  <clbl:label id="{61c22e59-6e76-40e7-9277-37c464fc6354}" enabled="1" method="Privileged" siteId="{f99512c1-fd9f-4475-9896-9a0b3cdc50ec}" contentBits="0" removed="0"/>
</clbl:labelList>
</file>

<file path=docProps/app.xml><?xml version="1.0" encoding="utf-8"?>
<Properties xmlns="http://schemas.openxmlformats.org/officeDocument/2006/extended-properties" xmlns:vt="http://schemas.openxmlformats.org/officeDocument/2006/docPropsVTypes">
  <Template>SI V9.dotx</Template>
  <TotalTime>0</TotalTime>
  <Pages>132</Pages>
  <Words>58216</Words>
  <Characters>331837</Characters>
  <Application>Microsoft Office Word</Application>
  <DocSecurity>0</DocSecurity>
  <Lines>2765</Lines>
  <Paragraphs>778</Paragraphs>
  <ScaleCrop>false</ScaleCrop>
  <HeadingPairs>
    <vt:vector size="2" baseType="variant">
      <vt:variant>
        <vt:lpstr>Title</vt:lpstr>
      </vt:variant>
      <vt:variant>
        <vt:i4>1</vt:i4>
      </vt:variant>
    </vt:vector>
  </HeadingPairs>
  <TitlesOfParts>
    <vt:vector size="1" baseType="lpstr">
      <vt:lpstr>SI/SR Template</vt:lpstr>
    </vt:vector>
  </TitlesOfParts>
  <Company>The Stationery Office Ltd</Company>
  <LinksUpToDate>false</LinksUpToDate>
  <CharactersWithSpaces>389275</CharactersWithSpaces>
  <SharedDoc>false</SharedDoc>
  <HLinks>
    <vt:vector size="12" baseType="variant">
      <vt:variant>
        <vt:i4>6684697</vt:i4>
      </vt:variant>
      <vt:variant>
        <vt:i4>1832</vt:i4>
      </vt:variant>
      <vt:variant>
        <vt:i4>0</vt:i4>
      </vt:variant>
      <vt:variant>
        <vt:i4>5</vt:i4>
      </vt:variant>
      <vt:variant>
        <vt:lpwstr>mailto:companysecretary@nwl.co.uk</vt:lpwstr>
      </vt:variant>
      <vt:variant>
        <vt:lpwstr/>
      </vt:variant>
      <vt:variant>
        <vt:i4>4063254</vt:i4>
      </vt:variant>
      <vt:variant>
        <vt:i4>1405</vt:i4>
      </vt:variant>
      <vt:variant>
        <vt:i4>0</vt:i4>
      </vt:variant>
      <vt:variant>
        <vt:i4>5</vt:i4>
      </vt:variant>
      <vt:variant>
        <vt:lpwstr>mailto:plantprotection@nationalgrid.com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SI/SR Template</dc:title>
  <dc:subject/>
  <dc:creator>Alice Hayward</dc:creator>
  <cp:keywords/>
  <dc:description/>
  <cp:lastModifiedBy>Izzo, Tamara</cp:lastModifiedBy>
  <cp:revision>2</cp:revision>
  <dcterms:created xsi:type="dcterms:W3CDTF">2025-09-19T14:57:00Z</dcterms:created>
  <dcterms:modified xsi:type="dcterms:W3CDTF">2025-09-19T14:57:00Z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WordVersion">
    <vt:lpwstr>16.0</vt:lpwstr>
  </property>
  <property fmtid="{D5CDD505-2E9C-101B-9397-08002B2CF9AE}" pid="3" name="LastOSversion">
    <vt:lpwstr>16.0</vt:lpwstr>
  </property>
  <property fmtid="{D5CDD505-2E9C-101B-9397-08002B2CF9AE}" pid="4" name="SI template version">
    <vt:lpwstr>Version 9.3</vt:lpwstr>
  </property>
  <property fmtid="{D5CDD505-2E9C-101B-9397-08002B2CF9AE}" pid="5" name="InitialWordVersion">
    <vt:lpwstr>16.0</vt:lpwstr>
  </property>
  <property fmtid="{D5CDD505-2E9C-101B-9397-08002B2CF9AE}" pid="6" name="InitialOSversion">
    <vt:lpwstr>Windows NT 10.0</vt:lpwstr>
  </property>
  <property fmtid="{D5CDD505-2E9C-101B-9397-08002B2CF9AE}" pid="7" name="SD_TIM_Ran">
    <vt:lpwstr>True</vt:lpwstr>
  </property>
  <property fmtid="{D5CDD505-2E9C-101B-9397-08002B2CF9AE}" pid="8" name="Reference">
    <vt:lpwstr>137392477.1\681883</vt:lpwstr>
  </property>
  <property fmtid="{D5CDD505-2E9C-101B-9397-08002B2CF9AE}" pid="9" name="Reference_src">
    <vt:lpwstr>{IMan.Number}.{IMan.Version}\{IMan.imProfileCustom1}</vt:lpwstr>
  </property>
  <property fmtid="{D5CDD505-2E9C-101B-9397-08002B2CF9AE}" pid="10" name="Sign-off status">
    <vt:lpwstr/>
  </property>
  <property fmtid="{D5CDD505-2E9C-101B-9397-08002B2CF9AE}" pid="11" name="_dlc_DocId">
    <vt:lpwstr>CW25Y2KVE2YA-625338805-148206</vt:lpwstr>
  </property>
  <property fmtid="{D5CDD505-2E9C-101B-9397-08002B2CF9AE}" pid="12" name="_dlc_DocIdItemGuid">
    <vt:lpwstr>8e6931ff-f9c8-4de8-be66-4755d9ae2404</vt:lpwstr>
  </property>
  <property fmtid="{D5CDD505-2E9C-101B-9397-08002B2CF9AE}" pid="13" name="_dlc_DocIdUrl">
    <vt:lpwstr>https://beisgov.sharepoint.com/sites/EIP-OS-PlanningTeam/_layouts/15/DocIdRedir.aspx?ID=CW25Y2KVE2YA-625338805-148206, CW25Y2KVE2YA-625338805-148206</vt:lpwstr>
  </property>
  <property fmtid="{D5CDD505-2E9C-101B-9397-08002B2CF9AE}" pid="14" name="MSIP_Label_ba62f585-b40f-4ab9-bafe-39150f03d124_Enabled">
    <vt:lpwstr>true</vt:lpwstr>
  </property>
  <property fmtid="{D5CDD505-2E9C-101B-9397-08002B2CF9AE}" pid="15" name="MSIP_Label_ba62f585-b40f-4ab9-bafe-39150f03d124_SetDate">
    <vt:lpwstr>2023-06-01T08:45:43Z</vt:lpwstr>
  </property>
  <property fmtid="{D5CDD505-2E9C-101B-9397-08002B2CF9AE}" pid="16" name="MSIP_Label_ba62f585-b40f-4ab9-bafe-39150f03d124_Method">
    <vt:lpwstr>Standard</vt:lpwstr>
  </property>
  <property fmtid="{D5CDD505-2E9C-101B-9397-08002B2CF9AE}" pid="17" name="MSIP_Label_ba62f585-b40f-4ab9-bafe-39150f03d124_Name">
    <vt:lpwstr>OFFICIAL</vt:lpwstr>
  </property>
  <property fmtid="{D5CDD505-2E9C-101B-9397-08002B2CF9AE}" pid="18" name="MSIP_Label_ba62f585-b40f-4ab9-bafe-39150f03d124_SiteId">
    <vt:lpwstr>cbac7005-02c1-43eb-b497-e6492d1b2dd8</vt:lpwstr>
  </property>
  <property fmtid="{D5CDD505-2E9C-101B-9397-08002B2CF9AE}" pid="19" name="MSIP_Label_ba62f585-b40f-4ab9-bafe-39150f03d124_ActionId">
    <vt:lpwstr>68e8e9f6-8284-4041-a2ae-123c68797e4d</vt:lpwstr>
  </property>
  <property fmtid="{D5CDD505-2E9C-101B-9397-08002B2CF9AE}" pid="20" name="MSIP_Label_ba62f585-b40f-4ab9-bafe-39150f03d124_ContentBits">
    <vt:lpwstr>0</vt:lpwstr>
  </property>
  <property fmtid="{D5CDD505-2E9C-101B-9397-08002B2CF9AE}" pid="21" name="KIM_GovernmentBody">
    <vt:lpwstr>3;#BEIS|b386cac2-c28c-4db4-8fca-43733d0e74ef</vt:lpwstr>
  </property>
  <property fmtid="{D5CDD505-2E9C-101B-9397-08002B2CF9AE}" pid="22" name="KIM_Activity">
    <vt:lpwstr>2;#Energy Infrastructure Development|335172f9-d9a2-f0dd-1643-b16c0bcbe7ae</vt:lpwstr>
  </property>
  <property fmtid="{D5CDD505-2E9C-101B-9397-08002B2CF9AE}" pid="23" name="KIM_Function">
    <vt:lpwstr>1;#Energy supply and security|67dfd3db-8e6c-4d42-96c1-aed1098cd89b</vt:lpwstr>
  </property>
  <property fmtid="{D5CDD505-2E9C-101B-9397-08002B2CF9AE}" pid="24" name="MSIP_Label_61c22e59-6e76-40e7-9277-37c464fc6354_Enabled">
    <vt:lpwstr>true</vt:lpwstr>
  </property>
  <property fmtid="{D5CDD505-2E9C-101B-9397-08002B2CF9AE}" pid="25" name="MSIP_Label_61c22e59-6e76-40e7-9277-37c464fc6354_SetDate">
    <vt:lpwstr>2025-09-19T14:57:46Z</vt:lpwstr>
  </property>
  <property fmtid="{D5CDD505-2E9C-101B-9397-08002B2CF9AE}" pid="26" name="MSIP_Label_61c22e59-6e76-40e7-9277-37c464fc6354_Method">
    <vt:lpwstr>Standard</vt:lpwstr>
  </property>
  <property fmtid="{D5CDD505-2E9C-101B-9397-08002B2CF9AE}" pid="27" name="MSIP_Label_61c22e59-6e76-40e7-9277-37c464fc6354_Name">
    <vt:lpwstr>OFFICIAL</vt:lpwstr>
  </property>
  <property fmtid="{D5CDD505-2E9C-101B-9397-08002B2CF9AE}" pid="28" name="MSIP_Label_61c22e59-6e76-40e7-9277-37c464fc6354_SiteId">
    <vt:lpwstr>f99512c1-fd9f-4475-9896-9a0b3cdc50ec</vt:lpwstr>
  </property>
  <property fmtid="{D5CDD505-2E9C-101B-9397-08002B2CF9AE}" pid="29" name="MSIP_Label_61c22e59-6e76-40e7-9277-37c464fc6354_ActionId">
    <vt:lpwstr>657a2db8-3410-43d5-9343-bbf9791e06e6</vt:lpwstr>
  </property>
  <property fmtid="{D5CDD505-2E9C-101B-9397-08002B2CF9AE}" pid="30" name="MSIP_Label_61c22e59-6e76-40e7-9277-37c464fc6354_ContentBits">
    <vt:lpwstr>0</vt:lpwstr>
  </property>
</Properties>
</file>