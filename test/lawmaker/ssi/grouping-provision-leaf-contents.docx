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A20F" w14:textId="506F5905" w:rsidR="00E61B82" w:rsidRDefault="00BE3434" w:rsidP="00AA66BB">
      <w:pPr>
        <w:pStyle w:val="Banner"/>
      </w:pPr>
      <w:r>
        <w:t>STATUTORY INSTRUMENTS</w:t>
      </w:r>
    </w:p>
    <w:p w14:paraId="2CCEE62D" w14:textId="77777777" w:rsidR="00E61B82" w:rsidRDefault="00E61B82" w:rsidP="00E61B82">
      <w:pPr>
        <w:pStyle w:val="Number"/>
      </w:pPr>
      <w:r>
        <w:t>20</w:t>
      </w:r>
      <w:r w:rsidR="002D71E1">
        <w:t>2</w:t>
      </w:r>
      <w:r w:rsidR="00A852E7">
        <w:t>1</w:t>
      </w:r>
      <w:r>
        <w:t xml:space="preserve"> No. </w:t>
      </w:r>
    </w:p>
    <w:p w14:paraId="18612630" w14:textId="77777777" w:rsidR="00E61B82" w:rsidRPr="00292216" w:rsidRDefault="00E61B82" w:rsidP="00E61B82">
      <w:pPr>
        <w:pStyle w:val="subject"/>
      </w:pPr>
      <w:r>
        <w:t>SUBJECT</w:t>
      </w:r>
    </w:p>
    <w:p w14:paraId="6202D11C" w14:textId="77777777" w:rsidR="00E61B82" w:rsidRDefault="00E61B82" w:rsidP="00E61B82">
      <w:pPr>
        <w:pStyle w:val="Subsub"/>
      </w:pPr>
      <w:r>
        <w:t>subsubject</w:t>
      </w:r>
    </w:p>
    <w:p w14:paraId="211CF890" w14:textId="77777777" w:rsidR="00E61B82" w:rsidRDefault="00E61B82" w:rsidP="00E61B82">
      <w:pPr>
        <w:pStyle w:val="Title"/>
      </w:pPr>
      <w:r>
        <w:t>Title</w:t>
      </w:r>
    </w:p>
    <w:p w14:paraId="6F787A89" w14:textId="77777777" w:rsidR="00E61B82" w:rsidRDefault="00E61B82" w:rsidP="0002747F">
      <w:pPr>
        <w:pStyle w:val="Made"/>
      </w:pPr>
      <w:r>
        <w:t>Made</w:t>
      </w:r>
      <w:r>
        <w:tab/>
        <w:t>-</w:t>
      </w:r>
      <w:r>
        <w:tab/>
        <w:t>-</w:t>
      </w:r>
      <w:r>
        <w:tab/>
        <w:t>-</w:t>
      </w:r>
      <w:r>
        <w:tab/>
        <w:t>-</w:t>
      </w:r>
      <w:r>
        <w:tab/>
        <w:t>***</w:t>
      </w:r>
    </w:p>
    <w:p w14:paraId="7C01CBE2" w14:textId="77777777" w:rsidR="00E61B82" w:rsidRDefault="00E61B82" w:rsidP="00E61B82">
      <w:pPr>
        <w:pStyle w:val="Laid"/>
      </w:pPr>
      <w:r>
        <w:t>Laid before Parliament</w:t>
      </w:r>
      <w:r>
        <w:tab/>
        <w:t>***</w:t>
      </w:r>
    </w:p>
    <w:p w14:paraId="6BF78F84" w14:textId="77777777" w:rsidR="00851966" w:rsidRDefault="00E61B82" w:rsidP="00D27784">
      <w:pPr>
        <w:pStyle w:val="Coming"/>
      </w:pPr>
      <w:r>
        <w:t>Coming int</w:t>
      </w:r>
      <w:r w:rsidR="008C0BEA">
        <w:t xml:space="preserve">o </w:t>
      </w:r>
      <w:r>
        <w:t>force</w:t>
      </w:r>
      <w:r>
        <w:tab/>
        <w:t>***</w:t>
      </w:r>
    </w:p>
    <w:p w14:paraId="28DA4BB3" w14:textId="536A9A49" w:rsidR="00C5202B" w:rsidRPr="00C5202B" w:rsidRDefault="00C5202B" w:rsidP="00C5202B">
      <w:pPr>
        <w:pStyle w:val="Pre"/>
      </w:pPr>
      <w:r>
        <w:t xml:space="preserve">The </w:t>
      </w:r>
      <w:r w:rsidRPr="00C5202B">
        <w:t>Secretary of State</w:t>
      </w:r>
      <w:r>
        <w:t>, in exercise of the powers conferred by sections 9 of the Energy Act 2010(</w:t>
      </w:r>
      <w:r>
        <w:rPr>
          <w:rStyle w:val="FootnoteReference"/>
        </w:rPr>
        <w:footnoteReference w:id="2"/>
      </w:r>
      <w:r>
        <w:t>), makes the following Regulation</w:t>
      </w:r>
    </w:p>
    <w:p w14:paraId="7E26D15A" w14:textId="26D3A7D7" w:rsidR="00C5202B" w:rsidRPr="00EB2DDE" w:rsidRDefault="00EB2DDE" w:rsidP="00C5202B">
      <w:pPr>
        <w:pStyle w:val="H1"/>
      </w:pPr>
      <w:r>
        <w:rPr>
          <w:lang w:val="fr-FR"/>
        </w:rPr>
        <w:t xml:space="preserve">Section </w:t>
      </w:r>
      <w:r w:rsidRPr="00EB2DDE">
        <w:t>heading</w:t>
      </w:r>
    </w:p>
    <w:p w14:paraId="64C4D833" w14:textId="33C3E0F9" w:rsidR="00C5202B" w:rsidRDefault="00C5202B" w:rsidP="00C5202B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/>
      </w:r>
      <w:r>
        <w:t> </w:t>
      </w:r>
      <w:r w:rsidR="00EB2DDE">
        <w:t xml:space="preserve">Testing a part and chapter each without a headings </w:t>
      </w:r>
      <w:r w:rsidRPr="00C5202B">
        <w:t xml:space="preserve"> </w:t>
      </w:r>
    </w:p>
    <w:p w14:paraId="7C9A8127" w14:textId="75735F9D" w:rsidR="004918A3" w:rsidRDefault="004918A3">
      <w:pPr>
        <w:rPr>
          <w:sz w:val="21"/>
          <w:szCs w:val="20"/>
          <w:lang w:eastAsia="en-US"/>
        </w:rPr>
      </w:pPr>
      <w:r>
        <w:br w:type="page"/>
      </w:r>
    </w:p>
    <w:p w14:paraId="17B99BD1" w14:textId="08E3260B" w:rsidR="004918A3" w:rsidRDefault="004918A3" w:rsidP="004918A3">
      <w:pPr>
        <w:pStyle w:val="Part"/>
        <w:rPr>
          <w:sz w:val="30"/>
          <w:szCs w:val="30"/>
        </w:rPr>
      </w:pPr>
      <w:r w:rsidRPr="004918A3">
        <w:rPr>
          <w:sz w:val="30"/>
          <w:szCs w:val="30"/>
        </w:rPr>
        <w:lastRenderedPageBreak/>
        <w:t>SCHEDULES</w:t>
      </w:r>
    </w:p>
    <w:p w14:paraId="1714C897" w14:textId="77777777" w:rsidR="004918A3" w:rsidRDefault="004918A3" w:rsidP="004918A3">
      <w:pPr>
        <w:pStyle w:val="Schedule"/>
        <w:rPr>
          <w:rStyle w:val="Ref"/>
          <w:sz w:val="18"/>
          <w:szCs w:val="18"/>
        </w:rPr>
      </w:pPr>
      <w:r>
        <w:tab/>
      </w:r>
      <w:r w:rsidRPr="004918A3">
        <w:rPr>
          <w:sz w:val="28"/>
          <w:szCs w:val="28"/>
        </w:rPr>
        <w:t xml:space="preserve">SCHEDULE </w:t>
      </w: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SEQ schedule\* arabic </w:instrText>
      </w:r>
      <w:r w:rsidRPr="004918A3">
        <w:rPr>
          <w:sz w:val="28"/>
          <w:szCs w:val="28"/>
        </w:rPr>
        <w:fldChar w:fldCharType="separate"/>
      </w:r>
      <w:r w:rsidRPr="004918A3">
        <w:rPr>
          <w:sz w:val="28"/>
          <w:szCs w:val="28"/>
        </w:rPr>
        <w:t>1</w:t>
      </w:r>
      <w:r w:rsidRPr="004918A3">
        <w:rPr>
          <w:sz w:val="28"/>
          <w:szCs w:val="28"/>
        </w:rPr>
        <w:fldChar w:fldCharType="end"/>
      </w:r>
      <w:r>
        <w:tab/>
      </w:r>
      <w:r w:rsidRPr="004918A3">
        <w:rPr>
          <w:rStyle w:val="Ref"/>
          <w:sz w:val="18"/>
          <w:szCs w:val="18"/>
        </w:rPr>
        <w:t>Regulation 1</w:t>
      </w:r>
    </w:p>
    <w:p w14:paraId="1360064D" w14:textId="77777777" w:rsidR="004918A3" w:rsidRPr="00B45F10" w:rsidRDefault="004918A3" w:rsidP="004918A3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26890F6B" w14:textId="4407EDA8" w:rsidR="004918A3" w:rsidRPr="004918A3" w:rsidRDefault="004918A3" w:rsidP="004918A3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1A</w:t>
      </w:r>
    </w:p>
    <w:p w14:paraId="7321308B" w14:textId="3931467E" w:rsidR="004918A3" w:rsidRPr="004918A3" w:rsidRDefault="0063009F" w:rsidP="004918A3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FIRST QUOTED SCHEDULE HEADING</w:t>
      </w:r>
    </w:p>
    <w:p w14:paraId="3AC44C35" w14:textId="6A302BDF" w:rsidR="004918A3" w:rsidRDefault="004918A3" w:rsidP="004918A3">
      <w:pPr>
        <w:pStyle w:val="schedulesubparagraph"/>
        <w:rPr>
          <w:lang w:val="en-US"/>
        </w:rPr>
      </w:pPr>
      <w:r w:rsidRPr="004918A3">
        <w:rPr>
          <w:szCs w:val="23"/>
          <w:lang w:val="en-AU"/>
        </w:rPr>
        <w:t>1.—(1) Testing schedule</w:t>
      </w:r>
      <w:r w:rsidR="00DC2C8D">
        <w:rPr>
          <w:szCs w:val="23"/>
          <w:lang w:val="en-AU"/>
        </w:rPr>
        <w:t xml:space="preserve"> containing immediate quoted structures</w:t>
      </w:r>
      <w:r w:rsidRPr="004918A3">
        <w:rPr>
          <w:szCs w:val="23"/>
          <w:lang w:val="en-AU"/>
        </w:rPr>
        <w:t>.</w:t>
      </w:r>
      <w:bookmarkStart w:id="0" w:name="_Hlk216260815"/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  <w:bookmarkEnd w:id="0"/>
    </w:p>
    <w:p w14:paraId="77763155" w14:textId="28B8DB85" w:rsidR="00DC2C8D" w:rsidRPr="004918A3" w:rsidRDefault="00DC2C8D" w:rsidP="00DC2C8D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</w:t>
      </w:r>
      <w:r w:rsidR="001E54CA">
        <w:rPr>
          <w:sz w:val="28"/>
          <w:szCs w:val="28"/>
        </w:rPr>
        <w:t>B</w:t>
      </w:r>
    </w:p>
    <w:p w14:paraId="0C4F7EC5" w14:textId="04CD5793" w:rsidR="00DC2C8D" w:rsidRPr="004918A3" w:rsidRDefault="0063009F" w:rsidP="00DC2C8D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SECOND QUOTED SCHEDULE HEADING</w:t>
      </w:r>
    </w:p>
    <w:p w14:paraId="60BF0CD4" w14:textId="4B7E63CD" w:rsidR="00DC2C8D" w:rsidRPr="004918A3" w:rsidRDefault="00DC2C8D" w:rsidP="00DC2C8D">
      <w:pPr>
        <w:pStyle w:val="schedulesubparagraph"/>
        <w:rPr>
          <w:szCs w:val="23"/>
          <w:lang w:val="en-AU"/>
        </w:rPr>
      </w:pPr>
      <w:r w:rsidRPr="004918A3">
        <w:rPr>
          <w:szCs w:val="23"/>
          <w:lang w:val="en-AU"/>
        </w:rPr>
        <w:t>1.—(1) Testing schedule</w:t>
      </w:r>
      <w:r>
        <w:rPr>
          <w:szCs w:val="23"/>
          <w:lang w:val="en-AU"/>
        </w:rPr>
        <w:t xml:space="preserve"> containing immediate quoted structures</w:t>
      </w:r>
      <w:r w:rsidRPr="004918A3">
        <w:rPr>
          <w:szCs w:val="23"/>
          <w:lang w:val="en-AU"/>
        </w:rPr>
        <w:t>.</w:t>
      </w:r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</w:p>
    <w:p w14:paraId="7112BDA4" w14:textId="77777777" w:rsidR="00DC2C8D" w:rsidRPr="004918A3" w:rsidRDefault="00DC2C8D" w:rsidP="00DC2C8D">
      <w:pPr>
        <w:pStyle w:val="schedulesubparagraph"/>
        <w:ind w:firstLine="0"/>
        <w:rPr>
          <w:szCs w:val="23"/>
          <w:lang w:val="en-AU"/>
        </w:rPr>
      </w:pPr>
    </w:p>
    <w:p w14:paraId="0CCA4B9E" w14:textId="12810A53" w:rsidR="00DC2C8D" w:rsidRDefault="00DC2C8D" w:rsidP="00DC2C8D">
      <w:pPr>
        <w:pStyle w:val="Schedule"/>
        <w:rPr>
          <w:rStyle w:val="Ref"/>
          <w:sz w:val="18"/>
          <w:szCs w:val="18"/>
        </w:rPr>
      </w:pPr>
      <w:r>
        <w:tab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2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>
        <w:rPr>
          <w:rStyle w:val="Ref"/>
          <w:sz w:val="18"/>
          <w:szCs w:val="18"/>
        </w:rPr>
        <w:t>2</w:t>
      </w:r>
    </w:p>
    <w:p w14:paraId="47C3B0F5" w14:textId="7B75C7A6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71C0C067" w14:textId="48C1D159" w:rsidR="00DC2C8D" w:rsidRPr="005876FC" w:rsidRDefault="00DC2C8D" w:rsidP="00DC2C8D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0791FAA" w14:textId="79B28B57" w:rsidR="00DC2C8D" w:rsidRP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PART HEADING</w:t>
      </w:r>
    </w:p>
    <w:p w14:paraId="39688890" w14:textId="77777777" w:rsidR="00DC2C8D" w:rsidRPr="004918A3" w:rsidRDefault="00DC2C8D" w:rsidP="00DC2C8D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1A</w:t>
      </w:r>
    </w:p>
    <w:p w14:paraId="7A4BC2D1" w14:textId="4F83E0BC" w:rsidR="00DC2C8D" w:rsidRPr="004918A3" w:rsidRDefault="00266ABC" w:rsidP="00DC2C8D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FIRST QUOTED SCHEDULE HEADING</w:t>
      </w:r>
    </w:p>
    <w:p w14:paraId="477DC935" w14:textId="2B3F5D51" w:rsidR="00DC2C8D" w:rsidRDefault="00DC2C8D" w:rsidP="00DC2C8D">
      <w:pPr>
        <w:pStyle w:val="schedulesubparagraph"/>
        <w:rPr>
          <w:lang w:val="en-US"/>
        </w:rPr>
      </w:pPr>
      <w:r w:rsidRPr="004918A3">
        <w:rPr>
          <w:szCs w:val="23"/>
          <w:lang w:val="en-AU"/>
        </w:rPr>
        <w:t>1.—(1) Testing schedule</w:t>
      </w:r>
      <w:r>
        <w:rPr>
          <w:szCs w:val="23"/>
          <w:lang w:val="en-AU"/>
        </w:rPr>
        <w:t xml:space="preserve"> chapter containing immediate quoted structures</w:t>
      </w:r>
      <w:r w:rsidRPr="004918A3">
        <w:rPr>
          <w:szCs w:val="23"/>
          <w:lang w:val="en-AU"/>
        </w:rPr>
        <w:t>.</w:t>
      </w:r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</w:p>
    <w:p w14:paraId="3F9CC4B4" w14:textId="660DF47C" w:rsidR="00DC2C8D" w:rsidRPr="004918A3" w:rsidRDefault="00DC2C8D" w:rsidP="00DC2C8D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</w:t>
      </w:r>
      <w:r w:rsidR="0079507C">
        <w:rPr>
          <w:sz w:val="28"/>
          <w:szCs w:val="28"/>
        </w:rPr>
        <w:t>B</w:t>
      </w:r>
    </w:p>
    <w:p w14:paraId="7C330E0B" w14:textId="676E2821" w:rsidR="00DC2C8D" w:rsidRPr="004918A3" w:rsidRDefault="00266ABC" w:rsidP="00DC2C8D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SECOND QUOTED SCHEDULE HEADING</w:t>
      </w:r>
    </w:p>
    <w:p w14:paraId="4DAEC856" w14:textId="305EA614" w:rsidR="00DC2C8D" w:rsidRPr="004918A3" w:rsidRDefault="00DC2C8D" w:rsidP="00DC2C8D">
      <w:pPr>
        <w:pStyle w:val="schedulesubparagraph"/>
        <w:rPr>
          <w:szCs w:val="23"/>
          <w:lang w:val="en-AU"/>
        </w:rPr>
      </w:pPr>
      <w:r w:rsidRPr="004918A3">
        <w:rPr>
          <w:szCs w:val="23"/>
          <w:lang w:val="en-AU"/>
        </w:rPr>
        <w:t>1.—(1) Testing schedule</w:t>
      </w:r>
      <w:r>
        <w:rPr>
          <w:szCs w:val="23"/>
          <w:lang w:val="en-AU"/>
        </w:rPr>
        <w:t xml:space="preserve"> chapter containing immediate quoted structures</w:t>
      </w:r>
      <w:r w:rsidRPr="004918A3">
        <w:rPr>
          <w:szCs w:val="23"/>
          <w:lang w:val="en-AU"/>
        </w:rPr>
        <w:t>.</w:t>
      </w:r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</w:p>
    <w:p w14:paraId="02253314" w14:textId="0F0461C6" w:rsidR="00DC2C8D" w:rsidRDefault="00DC2C8D" w:rsidP="00DC2C8D">
      <w:pPr>
        <w:pStyle w:val="Schedule"/>
        <w:rPr>
          <w:rStyle w:val="Ref"/>
          <w:sz w:val="18"/>
          <w:szCs w:val="18"/>
        </w:rPr>
      </w:pPr>
      <w:r>
        <w:lastRenderedPageBreak/>
        <w:tab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3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>
        <w:rPr>
          <w:rStyle w:val="Ref"/>
          <w:sz w:val="18"/>
          <w:szCs w:val="18"/>
        </w:rPr>
        <w:t>3</w:t>
      </w:r>
    </w:p>
    <w:p w14:paraId="68253BEA" w14:textId="77777777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77785BF2" w14:textId="77777777" w:rsidR="00DC2C8D" w:rsidRPr="005876FC" w:rsidRDefault="00DC2C8D" w:rsidP="00DC2C8D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F6C3EE2" w14:textId="2376A7AB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PART HEADING</w:t>
      </w:r>
    </w:p>
    <w:p w14:paraId="648B49B4" w14:textId="6AE157FD" w:rsidR="00DC2C8D" w:rsidRPr="005876FC" w:rsidRDefault="00DC2C8D" w:rsidP="00DC2C8D">
      <w:pPr>
        <w:pStyle w:val="Part"/>
        <w:rPr>
          <w:noProof/>
        </w:rPr>
      </w:pPr>
      <w:r>
        <w:t xml:space="preserve">CHAPTER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0B142E" w14:textId="1D3F548D" w:rsidR="00DC2C8D" w:rsidRP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CHAPTER HEADING</w:t>
      </w:r>
    </w:p>
    <w:p w14:paraId="56B55A90" w14:textId="77777777" w:rsidR="00DC2C8D" w:rsidRPr="004918A3" w:rsidRDefault="00DC2C8D" w:rsidP="00DC2C8D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1A</w:t>
      </w:r>
    </w:p>
    <w:p w14:paraId="066026D3" w14:textId="3FA257A0" w:rsidR="00DC2C8D" w:rsidRPr="004918A3" w:rsidRDefault="00A97B7F" w:rsidP="00DC2C8D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FIRST QUOTED SCHEDULE HEADING</w:t>
      </w:r>
    </w:p>
    <w:p w14:paraId="31BE1E55" w14:textId="77777777" w:rsidR="00DC2C8D" w:rsidRDefault="00DC2C8D" w:rsidP="00DC2C8D">
      <w:pPr>
        <w:pStyle w:val="schedulesubparagraph"/>
        <w:rPr>
          <w:lang w:val="en-US"/>
        </w:rPr>
      </w:pPr>
      <w:r w:rsidRPr="004918A3">
        <w:rPr>
          <w:szCs w:val="23"/>
          <w:lang w:val="en-AU"/>
        </w:rPr>
        <w:t>1.—(1) Testing schedule</w:t>
      </w:r>
      <w:r>
        <w:rPr>
          <w:szCs w:val="23"/>
          <w:lang w:val="en-AU"/>
        </w:rPr>
        <w:t xml:space="preserve"> chapter containing immediate quoted structures</w:t>
      </w:r>
      <w:r w:rsidRPr="004918A3">
        <w:rPr>
          <w:szCs w:val="23"/>
          <w:lang w:val="en-AU"/>
        </w:rPr>
        <w:t>.</w:t>
      </w:r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</w:p>
    <w:p w14:paraId="659E66C3" w14:textId="0351FB8B" w:rsidR="00DC2C8D" w:rsidRPr="004918A3" w:rsidRDefault="00DC2C8D" w:rsidP="00DC2C8D">
      <w:pPr>
        <w:pStyle w:val="insertscheduleheading"/>
        <w:rPr>
          <w:sz w:val="28"/>
          <w:szCs w:val="28"/>
        </w:rPr>
      </w:pPr>
      <w:r w:rsidRPr="004918A3">
        <w:rPr>
          <w:sz w:val="28"/>
          <w:szCs w:val="28"/>
        </w:rPr>
        <w:fldChar w:fldCharType="begin"/>
      </w:r>
      <w:r w:rsidRPr="004918A3">
        <w:rPr>
          <w:sz w:val="28"/>
          <w:szCs w:val="28"/>
        </w:rPr>
        <w:instrText xml:space="preserve"> SYMBOL 147 \* MERGEFORMAT </w:instrText>
      </w:r>
      <w:r w:rsidRPr="004918A3">
        <w:rPr>
          <w:sz w:val="28"/>
          <w:szCs w:val="28"/>
        </w:rPr>
        <w:fldChar w:fldCharType="end"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1</w:t>
      </w:r>
      <w:r w:rsidR="00A97B7F">
        <w:rPr>
          <w:sz w:val="28"/>
          <w:szCs w:val="28"/>
        </w:rPr>
        <w:t>B</w:t>
      </w:r>
    </w:p>
    <w:p w14:paraId="08D93669" w14:textId="61BC6A4D" w:rsidR="00DC2C8D" w:rsidRPr="004918A3" w:rsidRDefault="00A97B7F" w:rsidP="00DC2C8D">
      <w:pPr>
        <w:pStyle w:val="scheduletitle"/>
        <w:spacing w:before="120"/>
        <w:rPr>
          <w:sz w:val="28"/>
          <w:szCs w:val="28"/>
        </w:rPr>
      </w:pPr>
      <w:r>
        <w:rPr>
          <w:sz w:val="28"/>
          <w:szCs w:val="28"/>
        </w:rPr>
        <w:t>SECOND QUOTED SCHEDULE HEADING</w:t>
      </w:r>
    </w:p>
    <w:p w14:paraId="10091F62" w14:textId="77777777" w:rsidR="00DC2C8D" w:rsidRPr="004918A3" w:rsidRDefault="00DC2C8D" w:rsidP="00DC2C8D">
      <w:pPr>
        <w:pStyle w:val="schedulesubparagraph"/>
        <w:rPr>
          <w:szCs w:val="23"/>
          <w:lang w:val="en-AU"/>
        </w:rPr>
      </w:pPr>
      <w:r w:rsidRPr="004918A3">
        <w:rPr>
          <w:szCs w:val="23"/>
          <w:lang w:val="en-AU"/>
        </w:rPr>
        <w:t>1.—(1) Testing schedule</w:t>
      </w:r>
      <w:r>
        <w:rPr>
          <w:szCs w:val="23"/>
          <w:lang w:val="en-AU"/>
        </w:rPr>
        <w:t xml:space="preserve"> chapter containing immediate quoted structures</w:t>
      </w:r>
      <w:r w:rsidRPr="004918A3">
        <w:rPr>
          <w:szCs w:val="23"/>
          <w:lang w:val="en-AU"/>
        </w:rPr>
        <w:t>.</w:t>
      </w:r>
      <w:r w:rsidRPr="001B7003">
        <w:rPr>
          <w:lang w:val="en-US"/>
        </w:rPr>
        <w:fldChar w:fldCharType="begin"/>
      </w:r>
      <w:r w:rsidRPr="001B7003">
        <w:rPr>
          <w:lang w:val="en-US"/>
        </w:rPr>
        <w:instrText xml:space="preserve"> SYMBOL 148 \* MERGEFORMAT </w:instrText>
      </w:r>
      <w:r w:rsidRPr="001B7003">
        <w:rPr>
          <w:lang w:val="en-US"/>
        </w:rPr>
        <w:fldChar w:fldCharType="end"/>
      </w:r>
    </w:p>
    <w:p w14:paraId="1C872F92" w14:textId="77777777" w:rsidR="00DC2C8D" w:rsidRDefault="00DC2C8D" w:rsidP="00DC2C8D">
      <w:pPr>
        <w:pStyle w:val="Schedule"/>
        <w:rPr>
          <w:rStyle w:val="Ref"/>
          <w:sz w:val="18"/>
          <w:szCs w:val="18"/>
        </w:rPr>
      </w:pPr>
      <w:r>
        <w:tab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4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>
        <w:rPr>
          <w:rStyle w:val="Ref"/>
          <w:sz w:val="18"/>
          <w:szCs w:val="18"/>
        </w:rPr>
        <w:t>4</w:t>
      </w:r>
    </w:p>
    <w:p w14:paraId="0938AB0A" w14:textId="77777777" w:rsidR="00DC2C8D" w:rsidRPr="00B45F10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69919272" w14:textId="7C1F72BD" w:rsidR="00DC2C8D" w:rsidRDefault="00DC2C8D" w:rsidP="00DC2C8D">
      <w:pPr>
        <w:pStyle w:val="LQN1"/>
        <w:ind w:left="0" w:firstLine="0"/>
      </w:pPr>
      <w:r>
        <w:t>This is leaf content. This is leaf content. This is leaf content. This is leaf content. This is leaf content. This is leaf content. 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</w:p>
    <w:p w14:paraId="643B04AA" w14:textId="4B53F796" w:rsidR="00C5202B" w:rsidRDefault="00C5202B">
      <w:pPr>
        <w:pStyle w:val="Schedule"/>
        <w:rPr>
          <w:rStyle w:val="Ref"/>
          <w:sz w:val="18"/>
          <w:szCs w:val="18"/>
        </w:rPr>
      </w:pPr>
      <w:r>
        <w:tab/>
      </w:r>
      <w:r w:rsidRPr="004918A3">
        <w:rPr>
          <w:sz w:val="28"/>
          <w:szCs w:val="28"/>
        </w:rPr>
        <w:t xml:space="preserve">SCHEDULE </w:t>
      </w:r>
      <w:r w:rsidR="00DC2C8D">
        <w:rPr>
          <w:sz w:val="28"/>
          <w:szCs w:val="28"/>
        </w:rPr>
        <w:t>5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 w:rsidR="00DC2C8D">
        <w:rPr>
          <w:rStyle w:val="Ref"/>
          <w:sz w:val="18"/>
          <w:szCs w:val="18"/>
        </w:rPr>
        <w:t>5</w:t>
      </w:r>
    </w:p>
    <w:p w14:paraId="7D6164EC" w14:textId="61B76FBB" w:rsidR="004918A3" w:rsidRPr="00B45F10" w:rsidRDefault="004918A3" w:rsidP="004918A3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4918A3" w:rsidRPr="00C5202B" w14:paraId="566DD09F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3C169F95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4AF4ED85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3148F1B7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</w:tr>
      <w:tr w:rsidR="004918A3" w:rsidRPr="00C5202B" w14:paraId="34A5895C" w14:textId="77777777" w:rsidTr="00273E42">
        <w:tc>
          <w:tcPr>
            <w:tcW w:w="2843" w:type="dxa"/>
          </w:tcPr>
          <w:p w14:paraId="4DE9471E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095A1E32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614524E7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</w:tr>
      <w:tr w:rsidR="004918A3" w:rsidRPr="00C5202B" w14:paraId="6BDB8A45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4D936749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2AEE45B2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11F47FE7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</w:tr>
    </w:tbl>
    <w:p w14:paraId="6CD4EE58" w14:textId="510E72F7" w:rsidR="004918A3" w:rsidRDefault="004918A3" w:rsidP="004918A3">
      <w:pPr>
        <w:pStyle w:val="Schedule"/>
        <w:spacing w:before="0"/>
        <w:jc w:val="left"/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4918A3" w:rsidRPr="00C5202B" w14:paraId="4FDE0A0A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41FF41A6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78864AC7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52EFAD74" w14:textId="77777777" w:rsidR="004918A3" w:rsidRPr="00C5202B" w:rsidRDefault="004918A3" w:rsidP="00273E42">
            <w:pPr>
              <w:pStyle w:val="ColumnHeader"/>
            </w:pPr>
            <w:r>
              <w:t>Table header</w:t>
            </w:r>
          </w:p>
        </w:tc>
      </w:tr>
      <w:tr w:rsidR="004918A3" w:rsidRPr="00C5202B" w14:paraId="0C3998BF" w14:textId="77777777" w:rsidTr="00273E42">
        <w:tc>
          <w:tcPr>
            <w:tcW w:w="2843" w:type="dxa"/>
          </w:tcPr>
          <w:p w14:paraId="143405BD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2ACCF0EA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1342FEE7" w14:textId="77777777" w:rsidR="004918A3" w:rsidRPr="00C5202B" w:rsidRDefault="004918A3" w:rsidP="00273E42">
            <w:pPr>
              <w:pStyle w:val="TableText"/>
            </w:pPr>
            <w:r>
              <w:t>First table row</w:t>
            </w:r>
          </w:p>
        </w:tc>
      </w:tr>
      <w:tr w:rsidR="004918A3" w:rsidRPr="00C5202B" w14:paraId="55B1AFCC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18A58D0A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22206E35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5130BC39" w14:textId="77777777" w:rsidR="004918A3" w:rsidRPr="00C5202B" w:rsidRDefault="004918A3" w:rsidP="00273E42">
            <w:pPr>
              <w:pStyle w:val="TableText"/>
            </w:pPr>
            <w:r>
              <w:t>Second table row</w:t>
            </w:r>
          </w:p>
        </w:tc>
      </w:tr>
    </w:tbl>
    <w:p w14:paraId="1647513A" w14:textId="76B461BE" w:rsidR="00DC2C8D" w:rsidRDefault="00DC2C8D" w:rsidP="00DC2C8D">
      <w:pPr>
        <w:pStyle w:val="Schedule"/>
      </w:pPr>
    </w:p>
    <w:p w14:paraId="0116B9E7" w14:textId="77777777" w:rsidR="00DC2C8D" w:rsidRDefault="00DC2C8D">
      <w:pPr>
        <w:rPr>
          <w:sz w:val="30"/>
          <w:szCs w:val="20"/>
          <w:lang w:eastAsia="en-US"/>
        </w:rPr>
      </w:pPr>
      <w:r>
        <w:br w:type="page"/>
      </w:r>
    </w:p>
    <w:p w14:paraId="6ABA1B50" w14:textId="41F16F58" w:rsidR="00DC2C8D" w:rsidRDefault="00DC2C8D" w:rsidP="00DC2C8D">
      <w:pPr>
        <w:pStyle w:val="Schedule"/>
        <w:rPr>
          <w:rStyle w:val="Ref"/>
          <w:sz w:val="18"/>
          <w:szCs w:val="18"/>
        </w:rPr>
      </w:pPr>
      <w:r>
        <w:lastRenderedPageBreak/>
        <w:tab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5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>
        <w:rPr>
          <w:rStyle w:val="Ref"/>
          <w:sz w:val="18"/>
          <w:szCs w:val="18"/>
        </w:rPr>
        <w:t>5</w:t>
      </w:r>
    </w:p>
    <w:p w14:paraId="00B6CED1" w14:textId="5C6D1972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2B45FB03" w14:textId="77777777" w:rsidR="00DC2C8D" w:rsidRPr="005876FC" w:rsidRDefault="00DC2C8D" w:rsidP="00DC2C8D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6BB59EA" w14:textId="77777777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PART HEADING</w:t>
      </w:r>
    </w:p>
    <w:p w14:paraId="6076090C" w14:textId="0C1EB0DA" w:rsidR="00DC2C8D" w:rsidRPr="00DC2C8D" w:rsidRDefault="00DC2C8D" w:rsidP="00DC2C8D">
      <w:pPr>
        <w:pStyle w:val="LQN1"/>
        <w:ind w:left="0" w:firstLine="0"/>
      </w:pPr>
      <w:r>
        <w:t>This is leaf content. This is leaf content. This is leaf content. This is leaf content. This is leaf content. This is leaf content. 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</w:p>
    <w:p w14:paraId="0A780E6A" w14:textId="317B9B38" w:rsidR="00DC2C8D" w:rsidRPr="005876FC" w:rsidRDefault="00DC2C8D" w:rsidP="00DC2C8D">
      <w:pPr>
        <w:pStyle w:val="Part"/>
        <w:rPr>
          <w:noProof/>
        </w:rPr>
      </w:pPr>
      <w:r>
        <w:t xml:space="preserve">PART </w:t>
      </w:r>
      <w:r>
        <w:rPr>
          <w:noProof/>
        </w:rPr>
        <w:t>2</w:t>
      </w:r>
    </w:p>
    <w:p w14:paraId="3ACDA192" w14:textId="77777777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PART HEADING</w:t>
      </w:r>
    </w:p>
    <w:p w14:paraId="19631DB9" w14:textId="77777777" w:rsidR="00DC2C8D" w:rsidRPr="00DC2C8D" w:rsidRDefault="00DC2C8D" w:rsidP="00DC2C8D">
      <w:pPr>
        <w:pStyle w:val="T1"/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DC2C8D" w:rsidRPr="00C5202B" w14:paraId="2F5630CA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0028D9FB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3A3F328D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5830B53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</w:tr>
      <w:tr w:rsidR="00DC2C8D" w:rsidRPr="00C5202B" w14:paraId="0EF45BF5" w14:textId="77777777" w:rsidTr="00273E42">
        <w:tc>
          <w:tcPr>
            <w:tcW w:w="2843" w:type="dxa"/>
          </w:tcPr>
          <w:p w14:paraId="189A93B8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7D21C79E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13F3E712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</w:tr>
      <w:tr w:rsidR="00DC2C8D" w:rsidRPr="00C5202B" w14:paraId="6C9DE2D6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4F78853E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5D9C810D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580FAE48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</w:tr>
    </w:tbl>
    <w:p w14:paraId="00140E0D" w14:textId="77777777" w:rsidR="00DC2C8D" w:rsidRDefault="00DC2C8D" w:rsidP="00DC2C8D">
      <w:pPr>
        <w:pStyle w:val="Schedule"/>
        <w:spacing w:before="0"/>
        <w:jc w:val="left"/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DC2C8D" w:rsidRPr="00C5202B" w14:paraId="23160994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1C6BC830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6DEBAD82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056C3410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</w:tr>
      <w:tr w:rsidR="00DC2C8D" w:rsidRPr="00C5202B" w14:paraId="1B7AD6A1" w14:textId="77777777" w:rsidTr="00273E42">
        <w:tc>
          <w:tcPr>
            <w:tcW w:w="2843" w:type="dxa"/>
          </w:tcPr>
          <w:p w14:paraId="1F7A3C59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2F69E40C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0C5E5F4D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</w:tr>
      <w:tr w:rsidR="00DC2C8D" w:rsidRPr="00C5202B" w14:paraId="2CD2B6CF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5288A72B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5F81FDCD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18F291DE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</w:tr>
    </w:tbl>
    <w:p w14:paraId="588C807B" w14:textId="45741155" w:rsidR="00DC2C8D" w:rsidRDefault="00DC2C8D" w:rsidP="00DC2C8D">
      <w:pPr>
        <w:pStyle w:val="Schedule"/>
      </w:pPr>
    </w:p>
    <w:p w14:paraId="10C9CC7D" w14:textId="77777777" w:rsidR="00DC2C8D" w:rsidRDefault="00DC2C8D">
      <w:pPr>
        <w:rPr>
          <w:sz w:val="30"/>
          <w:szCs w:val="20"/>
          <w:lang w:eastAsia="en-US"/>
        </w:rPr>
      </w:pPr>
      <w:r>
        <w:br w:type="page"/>
      </w:r>
    </w:p>
    <w:p w14:paraId="1ECA01D0" w14:textId="6DFE86F6" w:rsidR="00DC2C8D" w:rsidRDefault="00DC2C8D" w:rsidP="00DC2C8D">
      <w:pPr>
        <w:pStyle w:val="Schedule"/>
        <w:rPr>
          <w:rStyle w:val="Ref"/>
          <w:sz w:val="18"/>
          <w:szCs w:val="18"/>
        </w:rPr>
      </w:pPr>
      <w:r>
        <w:lastRenderedPageBreak/>
        <w:tab/>
      </w:r>
      <w:r w:rsidRPr="004918A3">
        <w:rPr>
          <w:sz w:val="28"/>
          <w:szCs w:val="28"/>
        </w:rPr>
        <w:t xml:space="preserve">SCHEDULE </w:t>
      </w:r>
      <w:r>
        <w:rPr>
          <w:sz w:val="28"/>
          <w:szCs w:val="28"/>
        </w:rPr>
        <w:t>6</w:t>
      </w:r>
      <w:r>
        <w:tab/>
      </w:r>
      <w:r w:rsidRPr="004918A3">
        <w:rPr>
          <w:rStyle w:val="Ref"/>
          <w:sz w:val="18"/>
          <w:szCs w:val="18"/>
        </w:rPr>
        <w:t xml:space="preserve">Regulation </w:t>
      </w:r>
      <w:r>
        <w:rPr>
          <w:rStyle w:val="Ref"/>
          <w:sz w:val="18"/>
          <w:szCs w:val="18"/>
        </w:rPr>
        <w:t>6</w:t>
      </w:r>
    </w:p>
    <w:p w14:paraId="46B4566A" w14:textId="77777777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SCHEDULE HEADING</w:t>
      </w:r>
    </w:p>
    <w:p w14:paraId="0F63EFC9" w14:textId="77777777" w:rsidR="00DC2C8D" w:rsidRPr="005876FC" w:rsidRDefault="00DC2C8D" w:rsidP="00DC2C8D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F2AC3E" w14:textId="23595BB5" w:rsid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PART HEADING</w:t>
      </w:r>
    </w:p>
    <w:p w14:paraId="039ADC0E" w14:textId="77777777" w:rsidR="00DC2C8D" w:rsidRPr="005876FC" w:rsidRDefault="00DC2C8D" w:rsidP="00DC2C8D">
      <w:pPr>
        <w:pStyle w:val="Part"/>
        <w:rPr>
          <w:noProof/>
        </w:rPr>
      </w:pPr>
      <w:r>
        <w:t xml:space="preserve">CHAPTER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6F8A72D" w14:textId="77777777" w:rsidR="00DC2C8D" w:rsidRP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CHAPTER HEADING</w:t>
      </w:r>
    </w:p>
    <w:p w14:paraId="361FF8DC" w14:textId="69F4A099" w:rsidR="00DC2C8D" w:rsidRPr="00DC2C8D" w:rsidRDefault="00DC2C8D" w:rsidP="00DC2C8D">
      <w:pPr>
        <w:pStyle w:val="LQN1"/>
        <w:ind w:left="0" w:firstLine="0"/>
      </w:pPr>
      <w:r>
        <w:t>This is leaf content. This is leaf content. This is leaf content. This is leaf content. This is leaf content. This is leaf content. 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  <w:r w:rsidRPr="00DC2C8D">
        <w:t xml:space="preserve"> </w:t>
      </w:r>
      <w:r>
        <w:t>This is leaf content.</w:t>
      </w:r>
    </w:p>
    <w:p w14:paraId="5A596770" w14:textId="5A7658DF" w:rsidR="00DC2C8D" w:rsidRPr="005876FC" w:rsidRDefault="00DC2C8D" w:rsidP="00DC2C8D">
      <w:pPr>
        <w:pStyle w:val="Part"/>
        <w:rPr>
          <w:noProof/>
        </w:rPr>
      </w:pPr>
      <w:r>
        <w:t xml:space="preserve">CHAPTER </w:t>
      </w:r>
      <w:r>
        <w:rPr>
          <w:noProof/>
        </w:rPr>
        <w:t>2</w:t>
      </w:r>
    </w:p>
    <w:p w14:paraId="308DBF29" w14:textId="2D0632F9" w:rsidR="00DC2C8D" w:rsidRPr="00DC2C8D" w:rsidRDefault="00DC2C8D" w:rsidP="00DC2C8D">
      <w:pPr>
        <w:pStyle w:val="PartHead"/>
        <w:spacing w:after="240"/>
        <w:rPr>
          <w:sz w:val="28"/>
          <w:szCs w:val="21"/>
        </w:rPr>
      </w:pPr>
      <w:r>
        <w:rPr>
          <w:sz w:val="28"/>
          <w:szCs w:val="21"/>
        </w:rPr>
        <w:t>CHAPTER HEADING</w:t>
      </w:r>
    </w:p>
    <w:p w14:paraId="03C67F2C" w14:textId="77777777" w:rsidR="00DC2C8D" w:rsidRPr="00DC2C8D" w:rsidRDefault="00DC2C8D" w:rsidP="00DC2C8D">
      <w:pPr>
        <w:pStyle w:val="T1"/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DC2C8D" w:rsidRPr="00C5202B" w14:paraId="19D3B4E7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71097ABF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13B6E155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69EF3BBD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</w:tr>
      <w:tr w:rsidR="00DC2C8D" w:rsidRPr="00C5202B" w14:paraId="50A3F449" w14:textId="77777777" w:rsidTr="00273E42">
        <w:tc>
          <w:tcPr>
            <w:tcW w:w="2843" w:type="dxa"/>
          </w:tcPr>
          <w:p w14:paraId="69CFC354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62855D4F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315979D7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</w:tr>
      <w:tr w:rsidR="00DC2C8D" w:rsidRPr="00C5202B" w14:paraId="09D7DD64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3CDF83CA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65CFAC1B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6B0A6BD6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</w:tr>
    </w:tbl>
    <w:p w14:paraId="3955077E" w14:textId="77777777" w:rsidR="00DC2C8D" w:rsidRDefault="00DC2C8D" w:rsidP="00DC2C8D">
      <w:pPr>
        <w:pStyle w:val="Schedule"/>
        <w:spacing w:before="0"/>
        <w:jc w:val="left"/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DC2C8D" w:rsidRPr="00C5202B" w14:paraId="02B33534" w14:textId="77777777" w:rsidTr="00273E42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0E0D2F2A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AD70F30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176E6F5E" w14:textId="77777777" w:rsidR="00DC2C8D" w:rsidRPr="00C5202B" w:rsidRDefault="00DC2C8D" w:rsidP="00273E42">
            <w:pPr>
              <w:pStyle w:val="ColumnHeader"/>
            </w:pPr>
            <w:r>
              <w:t>Table header</w:t>
            </w:r>
          </w:p>
        </w:tc>
      </w:tr>
      <w:tr w:rsidR="00DC2C8D" w:rsidRPr="00C5202B" w14:paraId="4A9976BA" w14:textId="77777777" w:rsidTr="00273E42">
        <w:tc>
          <w:tcPr>
            <w:tcW w:w="2843" w:type="dxa"/>
          </w:tcPr>
          <w:p w14:paraId="300CCD61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762FD2A3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  <w:tc>
          <w:tcPr>
            <w:tcW w:w="2843" w:type="dxa"/>
          </w:tcPr>
          <w:p w14:paraId="23B0A43D" w14:textId="77777777" w:rsidR="00DC2C8D" w:rsidRPr="00C5202B" w:rsidRDefault="00DC2C8D" w:rsidP="00273E42">
            <w:pPr>
              <w:pStyle w:val="TableText"/>
            </w:pPr>
            <w:r>
              <w:t>First table row</w:t>
            </w:r>
          </w:p>
        </w:tc>
      </w:tr>
      <w:tr w:rsidR="00DC2C8D" w:rsidRPr="00C5202B" w14:paraId="24C32655" w14:textId="77777777" w:rsidTr="00273E42">
        <w:tc>
          <w:tcPr>
            <w:tcW w:w="2843" w:type="dxa"/>
            <w:tcBorders>
              <w:bottom w:val="single" w:sz="4" w:space="0" w:color="auto"/>
            </w:tcBorders>
          </w:tcPr>
          <w:p w14:paraId="7C6C8ABE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6B139EAC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6ABB0BDE" w14:textId="77777777" w:rsidR="00DC2C8D" w:rsidRPr="00C5202B" w:rsidRDefault="00DC2C8D" w:rsidP="00273E42">
            <w:pPr>
              <w:pStyle w:val="TableText"/>
            </w:pPr>
            <w:r>
              <w:t>Second table row</w:t>
            </w:r>
          </w:p>
        </w:tc>
      </w:tr>
    </w:tbl>
    <w:p w14:paraId="2ABBEFC7" w14:textId="77777777" w:rsidR="00DC2C8D" w:rsidRPr="004918A3" w:rsidRDefault="00DC2C8D" w:rsidP="00DC2C8D">
      <w:pPr>
        <w:pStyle w:val="ScheduleHead"/>
        <w:jc w:val="left"/>
      </w:pPr>
    </w:p>
    <w:sectPr w:rsidR="00DC2C8D" w:rsidRPr="004918A3" w:rsidSect="00E61B82">
      <w:footerReference w:type="even" r:id="rId7"/>
      <w:footerReference w:type="default" r:id="rId8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84C3" w14:textId="77777777" w:rsidR="00060483" w:rsidRDefault="00060483">
      <w:r>
        <w:separator/>
      </w:r>
    </w:p>
  </w:endnote>
  <w:endnote w:type="continuationSeparator" w:id="0">
    <w:p w14:paraId="008BDF3B" w14:textId="77777777" w:rsidR="00060483" w:rsidRDefault="00060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3296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2981D9F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5C4F8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38225E0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89E6B" w14:textId="77777777" w:rsidR="00060483" w:rsidRDefault="00060483" w:rsidP="00FF5421">
      <w:r>
        <w:continuationSeparator/>
      </w:r>
    </w:p>
  </w:footnote>
  <w:footnote w:type="continuationSeparator" w:id="0">
    <w:p w14:paraId="463525DE" w14:textId="77777777" w:rsidR="00060483" w:rsidRDefault="00060483">
      <w:r>
        <w:continuationSeparator/>
      </w:r>
    </w:p>
  </w:footnote>
  <w:footnote w:type="continuationNotice" w:id="1">
    <w:p w14:paraId="4A961DA0" w14:textId="77777777" w:rsidR="00060483" w:rsidRDefault="00060483"/>
  </w:footnote>
  <w:footnote w:id="2">
    <w:p w14:paraId="76B91FA1" w14:textId="77777777" w:rsidR="00C5202B" w:rsidRDefault="00C5202B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"/>
    <w:docVar w:name="Lang" w:val="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3"/>
  </w:docVars>
  <w:rsids>
    <w:rsidRoot w:val="00C5202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7A"/>
    <w:rsid w:val="000576EB"/>
    <w:rsid w:val="00060483"/>
    <w:rsid w:val="0006536E"/>
    <w:rsid w:val="00087CDE"/>
    <w:rsid w:val="0009033B"/>
    <w:rsid w:val="000A52D7"/>
    <w:rsid w:val="000B217F"/>
    <w:rsid w:val="000B4769"/>
    <w:rsid w:val="000B7A59"/>
    <w:rsid w:val="000C2228"/>
    <w:rsid w:val="000E132F"/>
    <w:rsid w:val="000E4959"/>
    <w:rsid w:val="000E71E2"/>
    <w:rsid w:val="000F290E"/>
    <w:rsid w:val="000F312A"/>
    <w:rsid w:val="000F3EE9"/>
    <w:rsid w:val="000F4191"/>
    <w:rsid w:val="000F538A"/>
    <w:rsid w:val="000F6AA5"/>
    <w:rsid w:val="001058F7"/>
    <w:rsid w:val="00107A95"/>
    <w:rsid w:val="001138FC"/>
    <w:rsid w:val="001149FE"/>
    <w:rsid w:val="00114DA8"/>
    <w:rsid w:val="00116167"/>
    <w:rsid w:val="001162DB"/>
    <w:rsid w:val="001179D0"/>
    <w:rsid w:val="00117CF9"/>
    <w:rsid w:val="00117D64"/>
    <w:rsid w:val="00122CC9"/>
    <w:rsid w:val="001304EB"/>
    <w:rsid w:val="00132A2F"/>
    <w:rsid w:val="00132A37"/>
    <w:rsid w:val="00143169"/>
    <w:rsid w:val="00145FD7"/>
    <w:rsid w:val="001542BD"/>
    <w:rsid w:val="001545AD"/>
    <w:rsid w:val="00166EFB"/>
    <w:rsid w:val="0016704D"/>
    <w:rsid w:val="00167904"/>
    <w:rsid w:val="0019503E"/>
    <w:rsid w:val="001A220A"/>
    <w:rsid w:val="001A3FE2"/>
    <w:rsid w:val="001B0B00"/>
    <w:rsid w:val="001B39DB"/>
    <w:rsid w:val="001B4AAF"/>
    <w:rsid w:val="001C06F9"/>
    <w:rsid w:val="001C1DFD"/>
    <w:rsid w:val="001C4800"/>
    <w:rsid w:val="001D13CF"/>
    <w:rsid w:val="001E0FF6"/>
    <w:rsid w:val="001E54CA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52FEC"/>
    <w:rsid w:val="00263D03"/>
    <w:rsid w:val="00265698"/>
    <w:rsid w:val="002657DD"/>
    <w:rsid w:val="00265E03"/>
    <w:rsid w:val="00266ABC"/>
    <w:rsid w:val="00281EEB"/>
    <w:rsid w:val="00283009"/>
    <w:rsid w:val="002842A4"/>
    <w:rsid w:val="002878DC"/>
    <w:rsid w:val="00290FD6"/>
    <w:rsid w:val="002B09A9"/>
    <w:rsid w:val="002B2AB3"/>
    <w:rsid w:val="002D2359"/>
    <w:rsid w:val="002D64BB"/>
    <w:rsid w:val="002D71E1"/>
    <w:rsid w:val="002E35DE"/>
    <w:rsid w:val="002F1BAF"/>
    <w:rsid w:val="002F3E74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0559"/>
    <w:rsid w:val="00364A56"/>
    <w:rsid w:val="00366CFF"/>
    <w:rsid w:val="00370B12"/>
    <w:rsid w:val="00372993"/>
    <w:rsid w:val="00375A1D"/>
    <w:rsid w:val="00377EA3"/>
    <w:rsid w:val="00380763"/>
    <w:rsid w:val="003856CE"/>
    <w:rsid w:val="00395061"/>
    <w:rsid w:val="003A711F"/>
    <w:rsid w:val="003B5101"/>
    <w:rsid w:val="003B522B"/>
    <w:rsid w:val="003B7CB9"/>
    <w:rsid w:val="003C6DD8"/>
    <w:rsid w:val="003D09D8"/>
    <w:rsid w:val="003E01F1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66DE"/>
    <w:rsid w:val="00427240"/>
    <w:rsid w:val="004334AB"/>
    <w:rsid w:val="00434316"/>
    <w:rsid w:val="004374BE"/>
    <w:rsid w:val="00444DFD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18A3"/>
    <w:rsid w:val="00496706"/>
    <w:rsid w:val="004A5981"/>
    <w:rsid w:val="004A5C7C"/>
    <w:rsid w:val="004B27F0"/>
    <w:rsid w:val="004B4FDD"/>
    <w:rsid w:val="004C4102"/>
    <w:rsid w:val="004C7596"/>
    <w:rsid w:val="004D3553"/>
    <w:rsid w:val="004D6A75"/>
    <w:rsid w:val="004D6B89"/>
    <w:rsid w:val="004F0B89"/>
    <w:rsid w:val="004F54E9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65379"/>
    <w:rsid w:val="00571D4D"/>
    <w:rsid w:val="00572DF7"/>
    <w:rsid w:val="00584806"/>
    <w:rsid w:val="00586A38"/>
    <w:rsid w:val="005876FC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601E12"/>
    <w:rsid w:val="00602E90"/>
    <w:rsid w:val="006061E9"/>
    <w:rsid w:val="00610631"/>
    <w:rsid w:val="00613B50"/>
    <w:rsid w:val="00621479"/>
    <w:rsid w:val="00626BA9"/>
    <w:rsid w:val="0063009F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320F"/>
    <w:rsid w:val="006A595E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4FCA"/>
    <w:rsid w:val="006C6643"/>
    <w:rsid w:val="006D0D5B"/>
    <w:rsid w:val="006D7810"/>
    <w:rsid w:val="006E3A88"/>
    <w:rsid w:val="006E65AD"/>
    <w:rsid w:val="006E7772"/>
    <w:rsid w:val="006F485E"/>
    <w:rsid w:val="007079BB"/>
    <w:rsid w:val="00711BE8"/>
    <w:rsid w:val="007156CB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55631"/>
    <w:rsid w:val="00763228"/>
    <w:rsid w:val="00773CD6"/>
    <w:rsid w:val="00786FAA"/>
    <w:rsid w:val="0079507C"/>
    <w:rsid w:val="007A4CC8"/>
    <w:rsid w:val="007A5A2C"/>
    <w:rsid w:val="007A5DAA"/>
    <w:rsid w:val="007B03C1"/>
    <w:rsid w:val="007B03C4"/>
    <w:rsid w:val="007B22FE"/>
    <w:rsid w:val="007B254C"/>
    <w:rsid w:val="007B75E9"/>
    <w:rsid w:val="007B7D1E"/>
    <w:rsid w:val="007C1A6C"/>
    <w:rsid w:val="007C22A3"/>
    <w:rsid w:val="007C264A"/>
    <w:rsid w:val="007D3A1E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51966"/>
    <w:rsid w:val="0085377A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4DA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5377"/>
    <w:rsid w:val="00955042"/>
    <w:rsid w:val="0096610D"/>
    <w:rsid w:val="009677BC"/>
    <w:rsid w:val="00973418"/>
    <w:rsid w:val="00982B56"/>
    <w:rsid w:val="00985908"/>
    <w:rsid w:val="00986ED9"/>
    <w:rsid w:val="00991335"/>
    <w:rsid w:val="009927EF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9E2782"/>
    <w:rsid w:val="00A01907"/>
    <w:rsid w:val="00A04F80"/>
    <w:rsid w:val="00A06425"/>
    <w:rsid w:val="00A127A4"/>
    <w:rsid w:val="00A156DC"/>
    <w:rsid w:val="00A16885"/>
    <w:rsid w:val="00A26481"/>
    <w:rsid w:val="00A33157"/>
    <w:rsid w:val="00A35443"/>
    <w:rsid w:val="00A37FDD"/>
    <w:rsid w:val="00A42F2E"/>
    <w:rsid w:val="00A454AB"/>
    <w:rsid w:val="00A609B3"/>
    <w:rsid w:val="00A616A2"/>
    <w:rsid w:val="00A70016"/>
    <w:rsid w:val="00A852E7"/>
    <w:rsid w:val="00A904C5"/>
    <w:rsid w:val="00A91C44"/>
    <w:rsid w:val="00A94825"/>
    <w:rsid w:val="00A968F9"/>
    <w:rsid w:val="00A9755E"/>
    <w:rsid w:val="00A97B7F"/>
    <w:rsid w:val="00AA2213"/>
    <w:rsid w:val="00AA3D6E"/>
    <w:rsid w:val="00AA448A"/>
    <w:rsid w:val="00AA4F50"/>
    <w:rsid w:val="00AA55A2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45F10"/>
    <w:rsid w:val="00B519EB"/>
    <w:rsid w:val="00B52A74"/>
    <w:rsid w:val="00B5732E"/>
    <w:rsid w:val="00B62B5D"/>
    <w:rsid w:val="00B64551"/>
    <w:rsid w:val="00B64CFF"/>
    <w:rsid w:val="00B653FB"/>
    <w:rsid w:val="00B715AF"/>
    <w:rsid w:val="00B83F5C"/>
    <w:rsid w:val="00B86533"/>
    <w:rsid w:val="00B86B1C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7036"/>
    <w:rsid w:val="00BD04C3"/>
    <w:rsid w:val="00BD1CBF"/>
    <w:rsid w:val="00BD5A83"/>
    <w:rsid w:val="00BE3434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4123"/>
    <w:rsid w:val="00C36D56"/>
    <w:rsid w:val="00C37204"/>
    <w:rsid w:val="00C45A86"/>
    <w:rsid w:val="00C46554"/>
    <w:rsid w:val="00C50962"/>
    <w:rsid w:val="00C50ADC"/>
    <w:rsid w:val="00C5202B"/>
    <w:rsid w:val="00C52E11"/>
    <w:rsid w:val="00C5503E"/>
    <w:rsid w:val="00C72B1F"/>
    <w:rsid w:val="00C779D4"/>
    <w:rsid w:val="00C832E5"/>
    <w:rsid w:val="00C868DF"/>
    <w:rsid w:val="00C87ACD"/>
    <w:rsid w:val="00C9028B"/>
    <w:rsid w:val="00C9152E"/>
    <w:rsid w:val="00C9359D"/>
    <w:rsid w:val="00C95799"/>
    <w:rsid w:val="00CA5736"/>
    <w:rsid w:val="00CA74D3"/>
    <w:rsid w:val="00CA767A"/>
    <w:rsid w:val="00CB13DE"/>
    <w:rsid w:val="00CB6441"/>
    <w:rsid w:val="00CD2CBA"/>
    <w:rsid w:val="00CE4E7D"/>
    <w:rsid w:val="00CE760E"/>
    <w:rsid w:val="00CF5963"/>
    <w:rsid w:val="00CF72AE"/>
    <w:rsid w:val="00CF7585"/>
    <w:rsid w:val="00D0274C"/>
    <w:rsid w:val="00D12505"/>
    <w:rsid w:val="00D163D9"/>
    <w:rsid w:val="00D20C09"/>
    <w:rsid w:val="00D232EA"/>
    <w:rsid w:val="00D246C4"/>
    <w:rsid w:val="00D27784"/>
    <w:rsid w:val="00D31480"/>
    <w:rsid w:val="00D31A84"/>
    <w:rsid w:val="00D32E5D"/>
    <w:rsid w:val="00D35C5D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7019"/>
    <w:rsid w:val="00D84B83"/>
    <w:rsid w:val="00DA0356"/>
    <w:rsid w:val="00DA22E2"/>
    <w:rsid w:val="00DA3369"/>
    <w:rsid w:val="00DB2CD2"/>
    <w:rsid w:val="00DC10EA"/>
    <w:rsid w:val="00DC29A1"/>
    <w:rsid w:val="00DC2C8D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2036F"/>
    <w:rsid w:val="00E25D01"/>
    <w:rsid w:val="00E26A7C"/>
    <w:rsid w:val="00E327AE"/>
    <w:rsid w:val="00E33AF2"/>
    <w:rsid w:val="00E408A2"/>
    <w:rsid w:val="00E4175C"/>
    <w:rsid w:val="00E41EA0"/>
    <w:rsid w:val="00E52999"/>
    <w:rsid w:val="00E566A1"/>
    <w:rsid w:val="00E61B82"/>
    <w:rsid w:val="00E6241D"/>
    <w:rsid w:val="00E6703C"/>
    <w:rsid w:val="00E75FD9"/>
    <w:rsid w:val="00E8404B"/>
    <w:rsid w:val="00E87867"/>
    <w:rsid w:val="00E943EE"/>
    <w:rsid w:val="00E958EF"/>
    <w:rsid w:val="00E972EB"/>
    <w:rsid w:val="00EA00FE"/>
    <w:rsid w:val="00EA22B2"/>
    <w:rsid w:val="00EB166A"/>
    <w:rsid w:val="00EB2DDE"/>
    <w:rsid w:val="00EB603E"/>
    <w:rsid w:val="00EC196A"/>
    <w:rsid w:val="00EC296E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7147"/>
    <w:rsid w:val="00EF08C9"/>
    <w:rsid w:val="00F11379"/>
    <w:rsid w:val="00F2106B"/>
    <w:rsid w:val="00F23681"/>
    <w:rsid w:val="00F27C1C"/>
    <w:rsid w:val="00F27E20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6188"/>
    <w:rsid w:val="00F72321"/>
    <w:rsid w:val="00F761C4"/>
    <w:rsid w:val="00F82829"/>
    <w:rsid w:val="00F85303"/>
    <w:rsid w:val="00F87DA1"/>
    <w:rsid w:val="00F972DE"/>
    <w:rsid w:val="00FA518D"/>
    <w:rsid w:val="00FA7226"/>
    <w:rsid w:val="00FB0635"/>
    <w:rsid w:val="00FB1FA3"/>
    <w:rsid w:val="00FB563A"/>
    <w:rsid w:val="00FB5EDA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77C6D"/>
  <w15:docId w15:val="{4A8C7D33-C19E-46C8-BB16-892D9ABE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C8D"/>
    <w:rPr>
      <w:sz w:val="24"/>
      <w:szCs w:val="24"/>
      <w:lang w:val="en-AU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basedOn w:val="DefaultParagraphFont"/>
    <w:uiPriority w:val="20"/>
    <w:qFormat/>
    <w:rsid w:val="001179D0"/>
    <w:rPr>
      <w:i/>
      <w:iCs/>
    </w:rPr>
  </w:style>
  <w:style w:type="paragraph" w:customStyle="1" w:styleId="scheduletitle">
    <w:name w:val="scheduletitle"/>
    <w:basedOn w:val="Normal"/>
    <w:next w:val="Normal"/>
    <w:qFormat/>
    <w:rsid w:val="004918A3"/>
    <w:pPr>
      <w:keepNext/>
      <w:keepLines/>
      <w:widowControl w:val="0"/>
      <w:suppressAutoHyphens/>
      <w:spacing w:before="278"/>
      <w:jc w:val="center"/>
      <w:textAlignment w:val="baseline"/>
    </w:pPr>
    <w:rPr>
      <w:rFonts w:eastAsia="Lucida Sans Unicode" w:cs="Tahoma"/>
      <w:caps/>
      <w:kern w:val="2"/>
      <w:lang w:val="en-GB" w:eastAsia="zh-CN" w:bidi="hi-IN"/>
    </w:rPr>
  </w:style>
  <w:style w:type="paragraph" w:customStyle="1" w:styleId="insertscheduleheading">
    <w:name w:val="insert_scheduleheading"/>
    <w:basedOn w:val="Normal"/>
    <w:next w:val="Normal"/>
    <w:qFormat/>
    <w:rsid w:val="004918A3"/>
    <w:pPr>
      <w:keepNext/>
      <w:keepLines/>
      <w:widowControl w:val="0"/>
      <w:suppressAutoHyphens/>
      <w:spacing w:before="278"/>
      <w:ind w:left="992"/>
      <w:jc w:val="center"/>
      <w:textAlignment w:val="baseline"/>
    </w:pPr>
    <w:rPr>
      <w:rFonts w:eastAsia="Lucida Sans Unicode" w:cs="Tahoma"/>
      <w:caps/>
      <w:kern w:val="2"/>
      <w:lang w:val="en-GB" w:eastAsia="zh-CN" w:bidi="hi-IN"/>
    </w:rPr>
  </w:style>
  <w:style w:type="paragraph" w:customStyle="1" w:styleId="insertscheduleparagraph">
    <w:name w:val="insert_scheduleparagraph"/>
    <w:basedOn w:val="Normal"/>
    <w:qFormat/>
    <w:rsid w:val="004918A3"/>
    <w:pPr>
      <w:tabs>
        <w:tab w:val="left" w:pos="1627"/>
      </w:tabs>
      <w:suppressAutoHyphens/>
      <w:spacing w:before="102"/>
      <w:ind w:left="720" w:firstLine="232"/>
      <w:jc w:val="both"/>
      <w:textAlignment w:val="baseline"/>
    </w:pPr>
    <w:rPr>
      <w:rFonts w:eastAsia="Lucida Sans Unicode" w:cs="Tahoma"/>
      <w:kern w:val="2"/>
      <w:sz w:val="23"/>
      <w:lang w:val="en-GB" w:eastAsia="zh-CN" w:bidi="hi-IN"/>
    </w:rPr>
  </w:style>
  <w:style w:type="paragraph" w:customStyle="1" w:styleId="schedulesubparagraph">
    <w:name w:val="schedulesubparagraph"/>
    <w:basedOn w:val="Normal"/>
    <w:qFormat/>
    <w:rsid w:val="004918A3"/>
    <w:pPr>
      <w:suppressAutoHyphens/>
      <w:spacing w:before="102"/>
      <w:ind w:firstLine="232"/>
      <w:jc w:val="both"/>
      <w:textAlignment w:val="baseline"/>
    </w:pPr>
    <w:rPr>
      <w:rFonts w:eastAsia="Lucida Sans Unicode" w:cs="Tahoma"/>
      <w:kern w:val="2"/>
      <w:sz w:val="23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creator>Izzo, Tamara</dc:creator>
  <dc:description>Version 9.3</dc:description>
  <cp:lastModifiedBy>McPhee, Dean [AU-AU]</cp:lastModifiedBy>
  <cp:revision>11</cp:revision>
  <dcterms:created xsi:type="dcterms:W3CDTF">2025-12-10T00:15:00Z</dcterms:created>
  <dcterms:modified xsi:type="dcterms:W3CDTF">2025-12-10T01:22:00Z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9.3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</Properties>
</file>